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Lucas 1:1–4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1:1–4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pStyle w:val="Heading3"/>
      </w:pPr>
      <w:r>
        <w:rPr>
          <w:lang w:val="pt_PT" w:bidi="pt_PT"/>
        </w:rPr>
        <w:t>PREPARANDO O CENÁRIO</w:t>
      </w:r>
    </w:p>
    <w:p>
      <w:pPr/>
      <w:r>
        <w:rPr>
          <w:lang w:val="pt_PT" w:bidi="pt_PT"/>
        </w:rPr>
      </w:r>
      <w:r>
        <w:rPr>
          <w:lang w:val="pt_PT" w:bidi="pt_PT"/>
        </w:rPr>
        <w:t>LUCAS 1:1–4</w:t>
      </w:r>
    </w:p>
    <w:p>
      <w:pPr/>
      <w:r>
        <w:rPr>
          <w:lang w:val="pt_PT" w:bidi="pt_PT"/>
        </w:rPr>
      </w:r>
      <w:r>
        <w:rPr>
          <w:lang w:val="pt_PT" w:bidi="pt_PT"/>
        </w:rPr>
        <w:t>Ouça o texto uma vez na versão mais fácil de entender.</w:t>
      </w:r>
    </w:p>
    <w:p>
      <w:pPr/>
      <w:r>
        <w:rPr>
          <w:lang w:val="pt_PT" w:bidi="pt_PT"/>
        </w:rPr>
      </w:r>
      <w:r>
        <w:rPr>
          <w:lang w:val="pt_PT" w:bidi="pt_PT"/>
        </w:rPr>
        <w:t>Lucas quer escrever a Teófilo sobre todos os eventos que haviam ocorrido. Embora Teófilo saiba sobre o que aconteceu, Lucas quer ter certeza de que suas informações estão completas. Lucas chama Teófilo de "honradíssimo" ou "excelentíssimo", provavelmente porque ele era um homem importante, de alto nível social, que poderia influenciar muitas outras pessoas.</w:t>
      </w:r>
    </w:p>
    <w:p>
      <w:pPr>
        <w:pStyle w:val="ListBullet"/>
        <w:spacing w:line="240" w:lineRule="auto"/>
        <w:ind w:left="720"/>
      </w:pPr>
      <w:r>
        <w:rPr>
          <w:lang w:val="pt_PT" w:bidi="pt_PT"/>
        </w:rPr>
      </w:r>
      <w:r>
        <w:rPr>
          <w:lang w:val="pt_PT" w:bidi="pt_PT"/>
        </w:rPr>
        <w:t>Quais são as características de pessoas influentes em sua cultura?</w:t>
      </w:r>
    </w:p>
    <w:p>
      <w:pPr/>
      <w:r>
        <w:rPr>
          <w:lang w:val="pt_PT" w:bidi="pt_PT"/>
        </w:rPr>
      </w:r>
      <w:r>
        <w:rPr>
          <w:lang w:val="pt_PT" w:bidi="pt_PT"/>
        </w:rPr>
        <w:t>Embora Lucas conheça muitas pessoas que já haviam escrito sobre os mesmos eventos, ele quer escrever sobre o que aconteceu da melhor maneira. Lucas quer que Teófilo tenha certeza das coisas que aconteceram.</w:t>
      </w:r>
    </w:p>
    <w:p>
      <w:pPr>
        <w:pStyle w:val="ListBullet"/>
        <w:spacing w:line="240" w:lineRule="auto"/>
        <w:ind w:left="720"/>
      </w:pPr>
      <w:r>
        <w:rPr>
          <w:lang w:val="pt_PT" w:bidi="pt_PT"/>
        </w:rPr>
      </w:r>
      <w:r>
        <w:rPr>
          <w:lang w:val="pt_PT" w:bidi="pt_PT"/>
        </w:rPr>
        <w:t>Como as pessoas em sua cultura normalmente relembram de eventos que ocorreram no passado?</w:t>
      </w:r>
    </w:p>
    <w:p>
      <w:pPr>
        <w:pStyle w:val="ListBullet"/>
        <w:spacing w:line="240" w:lineRule="auto"/>
        <w:ind w:left="720"/>
      </w:pPr>
      <w:r>
        <w:rPr>
          <w:lang w:val="pt_PT" w:bidi="pt_PT"/>
        </w:rPr>
      </w:r>
      <w:r>
        <w:rPr>
          <w:lang w:val="pt_PT" w:bidi="pt_PT"/>
        </w:rPr>
        <w:t>Que tipos de pessoas que eles escutam para ouvir notícias sobre um evento?</w:t>
      </w:r>
    </w:p>
    <w:p>
      <w:pPr/>
      <w:r>
        <w:rPr>
          <w:lang w:val="pt_PT" w:bidi="pt_PT"/>
        </w:rPr>
      </w:r>
      <w:r>
        <w:rPr>
          <w:lang w:val="pt_PT" w:bidi="pt_PT"/>
        </w:rPr>
        <w:t>Lucas quer que seus leitores confiem que sua história é verdadeira. Para conseguir isso, ele menciona que esse é um relato preciso. Ser preciso naquela época significava contar uma narrativa na ordem cronológica em que os eventos ocorreram.</w:t>
      </w:r>
    </w:p>
    <w:p>
      <w:pPr>
        <w:pStyle w:val="ListBullet"/>
        <w:spacing w:line="240" w:lineRule="auto"/>
        <w:ind w:left="720"/>
      </w:pPr>
      <w:r>
        <w:rPr>
          <w:lang w:val="pt_PT" w:bidi="pt_PT"/>
        </w:rPr>
      </w:r>
      <w:r>
        <w:rPr>
          <w:lang w:val="pt_PT" w:bidi="pt_PT"/>
        </w:rPr>
        <w:t>Como as pessoas em sua cultura identificam se uma narração é uma história verdadeira ou um conto (ficção, anedota, fábula, etc)?</w:t>
      </w:r>
    </w:p>
    <w:p>
      <w:pPr/>
      <w:r>
        <w:rPr>
          <w:lang w:val="pt_PT" w:bidi="pt_PT"/>
        </w:rPr>
      </w:r>
      <w:r>
        <w:rPr>
          <w:lang w:val="pt_PT" w:bidi="pt_PT"/>
        </w:rPr>
        <w:t>Lucas certifica-se de que todos saibam que ele investigou cuidadosamente todos os eventos desde o início. Ele quer escrever esses eventos como um historiador que fornece precisão.</w:t>
      </w:r>
    </w:p>
    <w:p>
      <w:pPr/>
      <w:r>
        <w:rPr>
          <w:lang w:val="pt_PT" w:bidi="pt_PT"/>
        </w:rPr>
      </w:r>
      <w:r>
        <w:rPr>
          <w:lang w:val="pt_PT" w:bidi="pt_PT"/>
        </w:rPr>
        <w:t>Ele nos diz que tudo o que ele escreve lhe foi transmitido por testemunhas cujos olhos foram abertos pela obra de Deus através do Espírito Santo. Lucas chama essas pessoas de testemunhas oculares.</w:t>
      </w:r>
    </w:p>
    <w:p>
      <w:pPr>
        <w:pStyle w:val="ListBullet"/>
        <w:spacing w:line="240" w:lineRule="auto"/>
        <w:ind w:left="720"/>
      </w:pPr>
      <w:r>
        <w:rPr>
          <w:lang w:val="pt_PT" w:bidi="pt_PT"/>
        </w:rPr>
      </w:r>
      <w:r>
        <w:rPr>
          <w:lang w:val="pt_PT" w:bidi="pt_PT"/>
        </w:rPr>
        <w:t>Como as pessoas em sua cultura identificam se alguém é confiável ao relatar eventos históricos?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1:1–4</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muitas pessoas escreveram sobre todos os eventos que ocorreram. Os seguidores mais próximos de Jesus eram testemunhas desses eventos e têm recontado tudo o que eles haviam visto.</w:t>
      </w:r>
    </w:p>
    <w:p>
      <w:pPr/>
      <w:r>
        <w:rPr>
          <w:lang w:val="pt_PT" w:bidi="pt_PT"/>
        </w:rPr>
      </w:r>
      <w:r>
        <w:rPr>
          <w:b/>
          <w:lang w:val="pt_PT" w:bidi="pt_PT"/>
        </w:rPr>
        <w:t>Segunda cena:</w:t>
      </w:r>
      <w:r>
        <w:rPr>
          <w:lang w:val="pt_PT" w:bidi="pt_PT"/>
        </w:rPr>
        <w:t xml:space="preserve"> após uma investigação cuidadosa, Lucas decide compilar todas as narrativas de uma forma ordenada para Teófilo, alguém de alto nível social. Lucas escreve a narrativa para que Teófilo possa ter certeza da verdade que ele já conhece.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Teófilo, um homem de alto nível social</w:t>
      </w:r>
    </w:p>
    <w:p>
      <w:pPr>
        <w:pStyle w:val="ListBullet"/>
        <w:spacing w:line="240" w:lineRule="auto"/>
        <w:ind w:left="720"/>
      </w:pPr>
      <w:r>
        <w:rPr>
          <w:lang w:val="pt_PT" w:bidi="pt_PT"/>
        </w:rPr>
      </w:r>
      <w:r>
        <w:rPr>
          <w:lang w:val="pt_PT" w:bidi="pt_PT"/>
        </w:rPr>
        <w:t>Lucas, o autor do livro</w:t>
      </w:r>
    </w:p>
    <w:p>
      <w:pPr>
        <w:pStyle w:val="ListBullet"/>
        <w:spacing w:line="240" w:lineRule="auto"/>
        <w:ind w:left="720"/>
      </w:pPr>
      <w:r>
        <w:rPr>
          <w:lang w:val="pt_PT" w:bidi="pt_PT"/>
        </w:rPr>
      </w:r>
      <w:r>
        <w:rPr>
          <w:lang w:val="pt_PT" w:bidi="pt_PT"/>
        </w:rPr>
        <w:t>Testemunhas oculares, discípulos de Jesus</w:t>
      </w:r>
    </w:p>
    <w:p>
      <w:pPr>
        <w:pStyle w:val="ListBullet"/>
        <w:spacing w:line="240" w:lineRule="auto"/>
        <w:ind w:left="720"/>
      </w:pPr>
      <w:r>
        <w:rPr>
          <w:lang w:val="pt_PT" w:bidi="pt_PT"/>
        </w:rPr>
      </w:r>
      <w:r>
        <w:rPr>
          <w:lang w:val="pt_PT" w:bidi="pt_PT"/>
        </w:rPr>
        <w:t>Muitas pessoas, pessoas que têm compilado narrativas sobre Jesus</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lang w:val="pt_PT" w:bidi="pt_PT"/>
        </w:rPr>
        <w:t>A menção de muitas pessoas não implica necessariamente um grande número de pessoas. Lucas sabe haver outros que contaram a mesma história e que poderiam provar que seu trabalho era verdadeiro. Todos esses escritos são baseados nas narrativas, ou histórias, dos seguidores mais próximos de Jesus, que poderiam relatar em primeira mão os eventos sobre os quais Lucas está escrevendo.</w:t>
      </w:r>
    </w:p>
    <w:p>
      <w:pPr/>
      <w:r>
        <w:rPr>
          <w:lang w:val="pt_PT" w:bidi="pt_PT"/>
        </w:rPr>
      </w:r>
      <w:r>
        <w:rPr>
          <w:lang w:val="pt_PT" w:bidi="pt_PT"/>
        </w:rPr>
        <w:t>É importante lembrar que Lucas escreve este livro no estilo de um historiador, para que ele possa enfatizar seu rigor. Lucas chama Teófilo de excelentíssimo, que era para enfatizar sua alta posição. Teófilo já sabe sobre Jesus e ele tem ouvido as histórias sobre Jesus. Mas Lucas quer certificar-se de que o conhecimento de Teófilo é preciso e ordenado.</w:t>
      </w:r>
      <w:r>
        <w:rPr>
          <w:lang w:val="pt_PT" w:bidi="pt_PT"/>
        </w:rPr>
      </w:r>
    </w:p>
    <w:p>
      <w:pPr>
        <w:pStyle w:val="Heading3"/>
      </w:pPr>
      <w:r>
        <w:rPr>
          <w:lang w:val="pt_PT" w:bidi="pt_PT"/>
        </w:rPr>
        <w:t>Incorporando o Texto</w:t>
      </w:r>
      <w:r>
        <w:rPr>
          <w:lang w:val="pt_PT" w:bidi="pt_PT"/>
        </w:rPr>
      </w:r>
    </w:p>
    <w:p>
      <w:pPr>
        <w:pStyle w:val="Heading3"/>
      </w:pPr>
      <w:r>
        <w:rPr>
          <w:lang w:val="pt_PT" w:bidi="pt_PT"/>
        </w:rPr>
        <w:t>INCORPORANDO O TEXTO</w:t>
      </w:r>
    </w:p>
    <w:p>
      <w:pPr/>
      <w:r>
        <w:rPr>
          <w:lang w:val="pt_PT" w:bidi="pt_PT"/>
        </w:rPr>
      </w:r>
      <w:r>
        <w:rPr>
          <w:lang w:val="pt_PT" w:bidi="pt_PT"/>
        </w:rPr>
        <w:t>LUCAS 1:1–4</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Teófilo, um homem de alto nível social</w:t>
      </w:r>
    </w:p>
    <w:p>
      <w:pPr>
        <w:pStyle w:val="ListBullet"/>
        <w:spacing w:line="240" w:lineRule="auto"/>
        <w:ind w:left="720"/>
      </w:pPr>
      <w:r>
        <w:rPr>
          <w:lang w:val="pt_PT" w:bidi="pt_PT"/>
        </w:rPr>
      </w:r>
      <w:r>
        <w:rPr>
          <w:lang w:val="pt_PT" w:bidi="pt_PT"/>
        </w:rPr>
        <w:t>Lucas, o autor do livro</w:t>
      </w:r>
    </w:p>
    <w:p>
      <w:pPr>
        <w:pStyle w:val="ListBullet"/>
        <w:spacing w:line="240" w:lineRule="auto"/>
        <w:ind w:left="720"/>
      </w:pPr>
      <w:r>
        <w:rPr>
          <w:lang w:val="pt_PT" w:bidi="pt_PT"/>
        </w:rPr>
      </w:r>
      <w:r>
        <w:rPr>
          <w:lang w:val="pt_PT" w:bidi="pt_PT"/>
        </w:rPr>
        <w:t>Testemunhas oculares, discípulos de Jesus</w:t>
      </w:r>
    </w:p>
    <w:p>
      <w:pPr>
        <w:pStyle w:val="ListBullet"/>
        <w:spacing w:line="240" w:lineRule="auto"/>
        <w:ind w:left="720"/>
      </w:pPr>
      <w:r>
        <w:rPr>
          <w:lang w:val="pt_PT" w:bidi="pt_PT"/>
        </w:rPr>
      </w:r>
      <w:r>
        <w:rPr>
          <w:lang w:val="pt_PT" w:bidi="pt_PT"/>
        </w:rPr>
        <w:t>Muitas pessoas, pessoas que tem compilado narrativas sobre Jesus.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como "muitas pessoas" têm escrito os eventos relatados pelas testemunhas oculares, os seguidores mais próximos de Jesus.</w:t>
      </w:r>
    </w:p>
    <w:p>
      <w:pPr/>
      <w:r>
        <w:rPr>
          <w:lang w:val="pt_PT" w:bidi="pt_PT"/>
        </w:rPr>
      </w:r>
      <w:r>
        <w:rPr>
          <w:lang w:val="pt_PT" w:bidi="pt_PT"/>
        </w:rPr>
        <w:t>Quando Lucas decide escrever esse relato ordenado, ele investiga cuidadosamente as fontes e outros escritos. Ele tem certeza de contar uma narrativa precisa, que segue os eventos na ordem em que eles ocorreram. Ele faz isso para que Teófilo esteja seguro sobre o conhecimento que ele já possui.</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Muitas pessoas estão escrevendo sobre os eventos que ocorreram. Alguns deles conhecem a história ouvindo os primeiros seguidores de Jesus. </w:t>
      </w:r>
      <w:r>
        <w:rPr>
          <w:b/>
          <w:lang w:val="pt_PT" w:bidi="pt_PT"/>
        </w:rPr>
        <w:t>Interrompa a cena.</w:t>
      </w:r>
      <w:r>
        <w:rPr>
          <w:lang w:val="pt_PT" w:bidi="pt_PT"/>
        </w:rPr>
        <w:t xml:space="preserve"> Pergunte aos escritores: "Como você se sentem?". É possível que ouça: "Em uma missão", "Na expectativa de que as pessoas conheçam sobre Jesus", "Cuidadoso". Reinicie a cena.</w:t>
      </w:r>
    </w:p>
    <w:p>
      <w:pPr/>
      <w:r>
        <w:rPr>
          <w:lang w:val="pt_PT" w:bidi="pt_PT"/>
        </w:rPr>
      </w:r>
      <w:r>
        <w:rPr>
          <w:lang w:val="pt_PT" w:bidi="pt_PT"/>
        </w:rPr>
        <w:t xml:space="preserve">Teófilo é um homem importante que conhece a verdade. Lucas quer que Teófilo tenha certeza sobre a verdade. Para fazer isso, Lucas está procurando as fontes da narrativa dos eventos. Ele pesquisa e compila tudo para dar a Teófilo. </w:t>
      </w:r>
      <w:r>
        <w:rPr>
          <w:b/>
          <w:lang w:val="pt_PT" w:bidi="pt_PT"/>
        </w:rPr>
        <w:t>Interrompa a cena.</w:t>
      </w:r>
      <w:r>
        <w:rPr>
          <w:lang w:val="pt_PT" w:bidi="pt_PT"/>
        </w:rPr>
        <w:t xml:space="preserve"> Pergunte ao ator que interpreta Teófilo: "Como você se sente?". É possível que ouça: "Honrado", "Com expectativa", "Curioso". Pergunte ao ator Lucas: "Como você está se sentindo?". É possível que ouça: "Realizado", "Aliviado", "Esperançoso".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1:1–4</w:t>
      </w:r>
    </w:p>
    <w:p>
      <w:pPr/>
      <w:r>
        <w:rPr>
          <w:lang w:val="pt_PT" w:bidi="pt_PT"/>
        </w:rPr>
      </w:r>
      <w:r>
        <w:rPr>
          <w:lang w:val="pt_PT" w:bidi="pt_PT"/>
        </w:rPr>
        <w:t>Ouça o texto uma vez na versão mais fácil de entender.</w:t>
      </w:r>
    </w:p>
    <w:p>
      <w:pPr/>
      <w:r>
        <w:rPr>
          <w:lang w:val="pt_PT" w:bidi="pt_PT"/>
        </w:rPr>
      </w:r>
      <w:r>
        <w:rPr>
          <w:lang w:val="pt_PT" w:bidi="pt_PT"/>
        </w:rPr>
        <w:t>Muitas pessoas têm escrito um relato de todas as coisas que haviam ocorrido recentemente entre o povo de Deus. Quando Lucas menciona "</w:t>
      </w:r>
      <w:r>
        <w:rPr>
          <w:b/>
          <w:lang w:val="pt_PT" w:bidi="pt_PT"/>
        </w:rPr>
        <w:t>eventos que têm ocorrido entre nós</w:t>
      </w:r>
      <w:r>
        <w:rPr>
          <w:lang w:val="pt_PT" w:bidi="pt_PT"/>
        </w:rPr>
        <w:t>", ele está falando sobre como Deus tem mantido Suas promessas sobre o Salvador, e que tudo o que os profetas disseram se cumpriu.</w:t>
      </w:r>
    </w:p>
    <w:p>
      <w:pPr/>
      <w:r>
        <w:rPr>
          <w:lang w:val="pt_PT" w:bidi="pt_PT"/>
        </w:rPr>
      </w:r>
      <w:r>
        <w:rPr>
          <w:lang w:val="pt_PT" w:bidi="pt_PT"/>
        </w:rPr>
        <w:t>Lucas conta sua história usando os relatos de "</w:t>
      </w:r>
      <w:r>
        <w:rPr>
          <w:b/>
          <w:lang w:val="pt_PT" w:bidi="pt_PT"/>
        </w:rPr>
        <w:t>testemunhas oculares e ministros da palavra</w:t>
      </w:r>
      <w:r>
        <w:rPr>
          <w:lang w:val="pt_PT" w:bidi="pt_PT"/>
        </w:rPr>
        <w:t>". Isto significa que ele falou com as pessoas que estavam com Jesus, seus seguidores mais próximos, que estavam com ele desde a Galileia, até Jesus aparecer a eles após sua ressurreição.</w:t>
      </w:r>
    </w:p>
    <w:p>
      <w:pPr/>
      <w:r>
        <w:rPr>
          <w:lang w:val="pt_PT" w:bidi="pt_PT"/>
        </w:rPr>
      </w:r>
      <w:r>
        <w:rPr>
          <w:lang w:val="pt_PT" w:bidi="pt_PT"/>
        </w:rPr>
        <w:t>Lucas diz a Teófilo que ele tem pesquisado tudo com muito cuidado desde o início, e que decidiu escrever um relato preciso para ele. Ele chama Teófilo de "</w:t>
      </w:r>
      <w:r>
        <w:rPr>
          <w:b/>
          <w:lang w:val="pt_PT" w:bidi="pt_PT"/>
        </w:rPr>
        <w:t>excelentíssimo</w:t>
      </w:r>
      <w:r>
        <w:rPr>
          <w:lang w:val="pt_PT" w:bidi="pt_PT"/>
        </w:rPr>
        <w:t>", porque Teófilo era um homem muito importante, responsável por muitas pessoas. Lucas sabe que Teófilo tem influência sobre muitas pessoas, por quer que ele tenha certeza da verdade de tudo o que lhe foi ensinado sobre Jesus.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1:1–4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3">
        <w:r>
          <w:rPr>
            <w:lang w:val="pt_PT" w:bidi="pt_PT"/>
          </w:rPr>
          <w:rPr>
            <w:color w:val="0000EE"/>
            <w:u w:val="single"/>
          </w:rPr>
          <w:t>Ouvir e Sentir</w:t>
        </w:r>
      </w:hyperlink>
      <w:r>
        <w:rPr>
          <w:lang w:val="pt_PT" w:bidi="pt_PT"/>
        </w:rPr>
        <w:t xml:space="preserve"> (460 KB)</w:t>
      </w:r>
      <w:r>
        <w:rPr>
          <w:lang w:val="pt_PT" w:bidi="pt_PT"/>
        </w:rPr>
      </w:r>
    </w:p>
    <w:p>
      <w:pPr>
        <w:pStyle w:val="ListBullet"/>
        <w:spacing w:line="240" w:lineRule="auto"/>
        <w:ind w:left="720"/>
      </w:pPr>
      <w:r>
        <w:rPr>
          <w:lang w:val="pt_PT" w:bidi="pt_PT"/>
        </w:rPr>
      </w:r>
      <w:hyperlink r:id="rId14">
        <w:r>
          <w:rPr>
            <w:lang w:val="pt_PT" w:bidi="pt_PT"/>
          </w:rPr>
          <w:rPr>
            <w:color w:val="0000EE"/>
            <w:u w:val="single"/>
          </w:rPr>
          <w:t>Preparando o Cenário</w:t>
        </w:r>
      </w:hyperlink>
      <w:r>
        <w:rPr>
          <w:lang w:val="pt_PT" w:bidi="pt_PT"/>
        </w:rPr>
        <w:t xml:space="preserve"> (1.4 MB)</w:t>
      </w:r>
      <w:r>
        <w:rPr>
          <w:lang w:val="pt_PT" w:bidi="pt_PT"/>
        </w:rPr>
      </w:r>
    </w:p>
    <w:p>
      <w:pPr>
        <w:pStyle w:val="ListBullet"/>
        <w:spacing w:line="240" w:lineRule="auto"/>
        <w:ind w:left="720"/>
      </w:pPr>
      <w:r>
        <w:rPr>
          <w:lang w:val="pt_PT" w:bidi="pt_PT"/>
        </w:rPr>
      </w:r>
      <w:hyperlink r:id="rId15">
        <w:r>
          <w:rPr>
            <w:lang w:val="pt_PT" w:bidi="pt_PT"/>
          </w:rPr>
          <w:rPr>
            <w:color w:val="0000EE"/>
            <w:u w:val="single"/>
          </w:rPr>
          <w:t>Identificando as Cenas</w:t>
        </w:r>
      </w:hyperlink>
      <w:r>
        <w:rPr>
          <w:lang w:val="pt_PT" w:bidi="pt_PT"/>
        </w:rPr>
        <w:t xml:space="preserve"> (1.5 MB)</w:t>
      </w:r>
      <w:r>
        <w:rPr>
          <w:lang w:val="pt_PT" w:bidi="pt_PT"/>
        </w:rPr>
      </w:r>
    </w:p>
    <w:p>
      <w:pPr>
        <w:pStyle w:val="ListBullet"/>
        <w:spacing w:line="240" w:lineRule="auto"/>
        <w:ind w:left="720"/>
      </w:pPr>
      <w:r>
        <w:rPr>
          <w:lang w:val="pt_PT" w:bidi="pt_PT"/>
        </w:rPr>
      </w:r>
      <w:hyperlink r:id="rId16">
        <w:r>
          <w:rPr>
            <w:lang w:val="pt_PT" w:bidi="pt_PT"/>
          </w:rPr>
          <w:rPr>
            <w:color w:val="0000EE"/>
            <w:u w:val="single"/>
          </w:rPr>
          <w:t>Incorporando o Texto</w:t>
        </w:r>
      </w:hyperlink>
      <w:r>
        <w:rPr>
          <w:lang w:val="pt_PT" w:bidi="pt_PT"/>
        </w:rPr>
        <w:t xml:space="preserve"> (1.7 MB)</w:t>
      </w:r>
      <w:r>
        <w:rPr>
          <w:lang w:val="pt_PT" w:bidi="pt_PT"/>
        </w:rPr>
      </w:r>
    </w:p>
    <w:p>
      <w:pPr>
        <w:pStyle w:val="ListBullet"/>
        <w:spacing w:line="240" w:lineRule="auto"/>
        <w:ind w:left="720"/>
      </w:pPr>
      <w:r>
        <w:rPr>
          <w:lang w:val="pt_PT" w:bidi="pt_PT"/>
        </w:rPr>
      </w:r>
      <w:hyperlink r:id="rId17">
        <w:r>
          <w:rPr>
            <w:lang w:val="pt_PT" w:bidi="pt_PT"/>
          </w:rPr>
          <w:rPr>
            <w:color w:val="0000EE"/>
            <w:u w:val="single"/>
          </w:rPr>
          <w:t>Preenchendo as Lacunas</w:t>
        </w:r>
      </w:hyperlink>
      <w:r>
        <w:rPr>
          <w:lang w:val="pt_PT" w:bidi="pt_PT"/>
        </w:rPr>
        <w:t xml:space="preserve"> (824 KB)</w:t>
      </w:r>
      <w:r>
        <w:rPr>
          <w:lang w:val="pt_PT" w:bidi="pt_PT"/>
        </w:rPr>
      </w:r>
    </w:p>
    <w:p>
      <w:pPr>
        <w:pStyle w:val="ListBullet"/>
        <w:spacing w:line="240" w:lineRule="auto"/>
        <w:ind w:left="720"/>
      </w:pPr>
      <w:r>
        <w:rPr>
          <w:lang w:val="pt_PT" w:bidi="pt_PT"/>
        </w:rPr>
      </w:r>
      <w:hyperlink r:id="rId18">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Lucas 1:5–25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1:5–25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1:5–25</w:t>
      </w:r>
    </w:p>
    <w:p>
      <w:pPr/>
      <w:r>
        <w:rPr>
          <w:lang w:val="pt_PT" w:bidi="pt_PT"/>
        </w:rPr>
      </w:r>
      <w:r>
        <w:rPr>
          <w:lang w:val="pt_PT" w:bidi="pt_PT"/>
        </w:rPr>
        <w:t>Ouça o texto uma vez na versão mais fácil de entender.</w:t>
      </w:r>
    </w:p>
    <w:p>
      <w:pPr/>
      <w:r>
        <w:rPr>
          <w:lang w:val="pt_PT" w:bidi="pt_PT"/>
        </w:rPr>
      </w:r>
      <w:r>
        <w:rPr>
          <w:lang w:val="pt_PT" w:bidi="pt_PT"/>
        </w:rPr>
        <w:t>Lucas inicia sua história contando aos leitores o que aconteceu antes do nascimento de Jesus. Um anjo do Senhor diz a Zacarias que sua esposa terá um filho que preparará o caminho para o Senhor. Deus cumpre sua promessa a seu povo e mostra seu poder tornando possível uma gravidez impossível.</w:t>
      </w:r>
    </w:p>
    <w:p>
      <w:pPr/>
      <w:r>
        <w:rPr>
          <w:lang w:val="pt_PT" w:bidi="pt_PT"/>
        </w:rPr>
      </w:r>
      <w:r>
        <w:rPr>
          <w:lang w:val="pt_PT" w:bidi="pt_PT"/>
        </w:rPr>
        <w:t>A história de Lucas é sobre o povo especial de Deus: os judeus. Eles foram escravos no Egito por 400 anos, mas Deus os levou a uma terra especial apenas para eles. Ao longo do caminho, Ele lhes deu algumas leis. Essas leis ficavam em uma caixa especial onde a presença de Deus vivia. Os judeus construíram uma tenda (o tabernáculo) para essa caixa, e mais tarde construíram um edifício especial chamado Templo. Eles colocaram a caixa no Templo e adoravam a Deus nele. Esta era a casa onde Deus habitava entre seu povo. O primeiro Templo foi destruído quando um exército inimigo os conquistou. Mais tarde, outro exército inimigo, dos romanos, conquistou os judeus. Eles nomearam um rei judeu, o rei Herodes. Herodes quis reconstruir o Templo. O Templo foi construído de maneira a permitir que as pessoas adorassem a Deus e que alguns sacerdotes especiais trouxessem sacrifícios a Ele.</w:t>
      </w:r>
    </w:p>
    <w:p>
      <w:pPr/>
      <w:r>
        <w:rPr>
          <w:lang w:val="pt_PT" w:bidi="pt_PT"/>
        </w:rPr>
      </w:r>
      <w:r>
        <w:rPr>
          <w:lang w:val="pt_PT" w:bidi="pt_PT"/>
        </w:rPr>
        <w:t>Zacarias era um desses sacerdotes, e sua esposa era Isabel. Ela era incapaz de ter filhos. Na cultura judaica, era vergonhoso para uma mulher casada ser estéril, uma vez que os filhos eram considerados uma bênção.</w:t>
      </w:r>
    </w:p>
    <w:p>
      <w:pPr/>
      <w:r>
        <w:rPr>
          <w:lang w:val="pt_PT" w:bidi="pt_PT"/>
        </w:rPr>
      </w:r>
      <w:r>
        <w:rPr>
          <w:lang w:val="pt_PT" w:bidi="pt_PT"/>
        </w:rPr>
        <w:t>Discuta com sua equipe como as mulheres casadas que não podem ter filhos são vistas em sua cultura. Ser estéril traz alguma vergonha ou decepção? Em caso afirmativo, por quê?</w:t>
      </w:r>
    </w:p>
    <w:p>
      <w:pPr/>
      <w:r>
        <w:rPr>
          <w:lang w:val="pt_PT" w:bidi="pt_PT"/>
        </w:rPr>
      </w:r>
      <w:r>
        <w:rPr>
          <w:lang w:val="pt_PT" w:bidi="pt_PT"/>
        </w:rPr>
        <w:t>Zacarias entrou no Templo para cumprir seu dever de oferecer incenso a Deus. Apenas alguns sacerdotes eram autorizados a entrar nessa parte especial do Templo. O povo permanecia fora, nos pátios do Templo, orando a Deus. Ver um desenho do Templo pode nos ajudar a entender melhor onde todos estavam aguardando.</w:t>
      </w:r>
    </w:p>
    <w:p>
      <w:pPr/>
      <w:r>
        <w:rPr>
          <w:lang w:val="pt_PT" w:bidi="pt_PT"/>
        </w:rPr>
      </w:r>
      <w:r>
        <w:rPr>
          <w:lang w:val="pt_PT" w:bidi="pt_PT"/>
        </w:rPr>
        <w:t>Mostre imagens da planta do Templo e da aparência do santuário, para indicar onde a história ocorre e como as pessoas estavam posicionadas.</w:t>
      </w:r>
    </w:p>
    <w:p>
      <w:pPr/>
      <w:r>
        <w:rPr>
          <w:lang w:val="pt_PT" w:bidi="pt_PT"/>
        </w:rPr>
      </w:r>
      <w:r>
        <w:rPr>
          <w:lang w:val="pt_PT" w:bidi="pt_PT"/>
        </w:rPr>
        <w:t>Deus nomeara sacerdotes que eram os únicos que serviam no Templo e apresentavam os sacrifícios do povo ao Senhor. Os judeus acreditavam que Deus estava presente e vivia no Templo. Zacarias estava 'diante de Deus', porque ele era um sacerdote trabalhando na presença de Deus. [O povo não podia entrar na parte do Templo onde ficava o altar de incenso. Apenas os sacerdotes - aqueles homens separados por Deus para esse propósito especial - eram permitidos naquela parte do Templo.]{.mark}</w:t>
      </w:r>
    </w:p>
    <w:p>
      <w:pPr/>
      <w:r>
        <w:rPr>
          <w:lang w:val="pt_PT" w:bidi="pt_PT"/>
        </w:rPr>
      </w:r>
      <w:r>
        <w:rPr>
          <w:lang w:val="pt_PT" w:bidi="pt_PT"/>
        </w:rPr>
        <w:t>Os sacerdotes lançavam sortes para decidir quem faria a oferta de incenso. Lançar sortes era uma maneira de tomar decisões que não eram baseadas na lógica ou em escolhas humanas. As pessoas usavam objetos para jogar ou escolher entre um grupo para tomar a decisão. Não sabemos que tipos de objetos eles usaram nesta história, mas poderiam ter sido pequenas pedras. Às vezes eles escreviam os nomes em pedaços de papel, colocavam em um recipiente e depois tiravam um nome do recipiente. O sacerdote indicado pela posição da pedra lançada ou cujo nome fosse retirado em primeiro lugar no sorteio era o escolhido. Zacarias foi o escolhido para fazer essa oferta. Deus o escolheu diretamente para realizar essa oferta.</w:t>
      </w:r>
    </w:p>
    <w:p>
      <w:pPr/>
      <w:r>
        <w:rPr>
          <w:lang w:val="pt_PT" w:bidi="pt_PT"/>
        </w:rPr>
      </w:r>
      <w:r>
        <w:rPr>
          <w:lang w:val="pt_PT" w:bidi="pt_PT"/>
        </w:rPr>
        <w:t>[Os sacerdotes ofereciam incenso a Deus para simbolizar as orações do povo.]{.mark} O sacerdote queimava especiarias de cheiro doce, especialmente feitas para serem oferecidas a Deus no altar de incenso. Enquanto Zacarias queimava o incenso, o povo estava do lado de fora, orando pela salvação da nação de Israel. Deus responde às suas orações. Ele não apenas promete um filho a Zacarias, mas diz a Zacarias que seu filho preparará o caminho para a vinda do Senhor que trará paz e justiça. Seu filho fará isso dizendo ao povo para se arrepender, ou se desviar de sua desobediência para com Deus, de modo a terem um relacionamento correto com Ele. Isto significa que João prepararia o povo para o próprio Deus responder às suas orações.</w:t>
      </w:r>
    </w:p>
    <w:p>
      <w:pPr/>
      <w:r>
        <w:rPr>
          <w:lang w:val="pt_PT" w:bidi="pt_PT"/>
        </w:rPr>
      </w:r>
      <w:r>
        <w:rPr>
          <w:lang w:val="pt_PT" w:bidi="pt_PT"/>
        </w:rPr>
        <w:t>Mostre uma imagem do aspecto do altar de incenso e onde ele estava localizado dentro do Templo.</w:t>
      </w:r>
    </w:p>
    <w:p>
      <w:pPr/>
      <w:r>
        <w:rPr>
          <w:lang w:val="pt_PT" w:bidi="pt_PT"/>
        </w:rPr>
      </w:r>
      <w:r>
        <w:rPr>
          <w:lang w:val="pt_PT" w:bidi="pt_PT"/>
        </w:rPr>
        <w:t>Quando o anjo diz a Zacarias que seu filho será chamado João, é importante notar que isso foi uma ordem. Essa ordem contrariava a cultura judaica, uma vez que, normalmente, era o pai que decidia o nome dos filhos. O fato de Deus dar o nome a ele e de ordenar que ele não bebesse bebida fermentada, eram sinais claros aos judeus de que ele seria dedicado a Deus de uma maneira especial.</w:t>
      </w:r>
    </w:p>
    <w:p>
      <w:pPr/>
      <w:r>
        <w:rPr>
          <w:lang w:val="pt_PT" w:bidi="pt_PT"/>
        </w:rPr>
      </w:r>
      <w:r>
        <w:rPr>
          <w:lang w:val="pt_PT" w:bidi="pt_PT"/>
        </w:rPr>
        <w:t>Discuta com sua equipe como são escolhidos os nomes das crianças em sua cultura. Os nomes têm um significado especial, como tinham para os judeus? O nome João significa "o Senhor é gracioso". Sua equipe pode escolher usar esse significado em vez do nome de João, se acreditarem ser uma tradução melhor.</w:t>
      </w:r>
    </w:p>
    <w:p>
      <w:pPr/>
      <w:r>
        <w:rPr>
          <w:lang w:val="pt_PT" w:bidi="pt_PT"/>
        </w:rPr>
      </w:r>
      <w:r>
        <w:rPr>
          <w:lang w:val="pt_PT" w:bidi="pt_PT"/>
        </w:rPr>
        <w:t>Os judeus esperavam que a profecia de Elias fosse cumprida desde que o profeta Malaquias disse que Elias voltaria. Isto significava que alguém estaria vindo como Elias, no sentido de que esse alguém mostraria ao povo de Israel como seguir e obedecer a Deus novamente, com suas mentes e seus desejos. Então, quando o anjo diz que João será "um homem com o espírito e o poder de Elias", essa era mais uma profecia sendo cumprida por Deus.</w:t>
      </w:r>
    </w:p>
    <w:p>
      <w:pPr/>
      <w:r>
        <w:rPr>
          <w:lang w:val="pt_PT" w:bidi="pt_PT"/>
        </w:rPr>
      </w:r>
      <w:r>
        <w:rPr>
          <w:lang w:val="pt_PT" w:bidi="pt_PT"/>
        </w:rPr>
        <w:t>Quando Zacarias duvida que sua esposa possa engravidar, devido à idade, o anjo diz que Zacarias não conseguiria falar até o momento em que essas palavras se cumprirem. Ele diz a Zacarias que tudo aconteceria no tempo de Deus. Assim, Zacarias deixa o Templo. As pessoas do lado de fora estavam surpresas pelo longo tempo em que ele esteve lá dentro. Elas puderam perceber, pela sua maneira de agir, que ele deveria ter tido uma visão. Incapaz de falar, Zacarias retorna para sua casa depois de sua semana de serviços.</w:t>
      </w:r>
    </w:p>
    <w:p>
      <w:pPr/>
      <w:r>
        <w:rPr>
          <w:lang w:val="pt_PT" w:bidi="pt_PT"/>
        </w:rPr>
      </w:r>
      <w:r>
        <w:rPr>
          <w:lang w:val="pt_PT" w:bidi="pt_PT"/>
        </w:rPr>
        <w:t>Depois de algum tempo, Isabel fica grávida. Ela vive uma vida tranquila dentro de sua casa e não sai em público pelos primeiros cinco meses de sua gravidez, como era o costume judaico. Ela diz que Deus mostrou a ela sua bondade dando-lhe um filho. Ela não teria mais que sentir a vergonha de não ter tido filhos.</w:t>
      </w:r>
    </w:p>
    <w:p>
      <w:pPr/>
      <w:r>
        <w:rPr>
          <w:lang w:val="pt_PT" w:bidi="pt_PT"/>
        </w:rPr>
      </w:r>
      <w:r>
        <w:rPr>
          <w:lang w:val="pt_PT" w:bidi="pt_PT"/>
        </w:rPr>
        <w:t>Esta história faz a transição do Antigo Testamento para o Novo Testamento. Podemos ver, no início, que os judeus estavam seguindo a lei de Deus, oferecendo incenso no Templo. No final da história, vemos que Deus está preparando o caminho para as pessoas voltarem para Ele, para que Ele possa realmente reinar sobre seu povo. O Messias será a resposta às orações dos judeus, trazendo a salvação, não apenas para eles, mas para todas as nações.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1:5–25</w:t>
      </w:r>
    </w:p>
    <w:p>
      <w:pPr/>
      <w:r>
        <w:rPr>
          <w:lang w:val="pt_PT" w:bidi="pt_PT"/>
        </w:rPr>
      </w:r>
      <w:r>
        <w:rPr>
          <w:lang w:val="pt_PT" w:bidi="pt_PT"/>
        </w:rPr>
        <w:t>Ouça o texto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cinco cenas.</w:t>
      </w:r>
    </w:p>
    <w:p>
      <w:pPr/>
      <w:r>
        <w:rPr>
          <w:lang w:val="pt_PT" w:bidi="pt_PT"/>
        </w:rPr>
      </w:r>
      <w:r>
        <w:rPr>
          <w:b/>
          <w:lang w:val="pt_PT" w:bidi="pt_PT"/>
        </w:rPr>
        <w:t>Primeira cena:</w:t>
      </w:r>
      <w:r>
        <w:rPr>
          <w:lang w:val="pt_PT" w:bidi="pt_PT"/>
        </w:rPr>
        <w:t xml:space="preserve"> essa cena introduz a época e descreve Zacarias e sua esposa, Isabel. Zacarias é um sacerdote e Isabel, a esposa de Zacarias, é incapaz de ter filhos.</w:t>
      </w:r>
    </w:p>
    <w:p>
      <w:pPr/>
      <w:r>
        <w:rPr>
          <w:lang w:val="pt_PT" w:bidi="pt_PT"/>
        </w:rPr>
      </w:r>
      <w:r>
        <w:rPr>
          <w:b/>
          <w:lang w:val="pt_PT" w:bidi="pt_PT"/>
        </w:rPr>
        <w:t>Segunda cena</w:t>
      </w:r>
      <w:r>
        <w:rPr>
          <w:lang w:val="pt_PT" w:bidi="pt_PT"/>
        </w:rPr>
        <w:t>: na segunda cena, Zacarias vai para o Templo para queimar incenso, enquanto o povo permanece do lado externo orando.</w:t>
      </w:r>
    </w:p>
    <w:p>
      <w:pPr/>
      <w:r>
        <w:rPr>
          <w:lang w:val="pt_PT" w:bidi="pt_PT"/>
        </w:rPr>
      </w:r>
      <w:r>
        <w:rPr>
          <w:b/>
          <w:lang w:val="pt_PT" w:bidi="pt_PT"/>
        </w:rPr>
        <w:t>Terceira cena:</w:t>
      </w:r>
      <w:r>
        <w:rPr>
          <w:lang w:val="pt_PT" w:bidi="pt_PT"/>
        </w:rPr>
        <w:t xml:space="preserve"> um anjo aparece a Zacarias enquanto ele está no Templo. O anjo diz a Zacarias que sua esposa terá um filho. Quando Zacarias pede um sinal de que isso acontecerá, o anjo diz que ele não conseguirá falar até o nascimento de seu filho.</w:t>
      </w:r>
    </w:p>
    <w:p>
      <w:pPr/>
      <w:r>
        <w:rPr>
          <w:lang w:val="pt_PT" w:bidi="pt_PT"/>
        </w:rPr>
      </w:r>
      <w:r>
        <w:rPr>
          <w:b/>
          <w:lang w:val="pt_PT" w:bidi="pt_PT"/>
        </w:rPr>
        <w:t>Quarta cena</w:t>
      </w:r>
      <w:r>
        <w:rPr>
          <w:lang w:val="pt_PT" w:bidi="pt_PT"/>
        </w:rPr>
        <w:t>: Zacarias sai do Templo e ele não pode falar. Zacarias usa movimentos das mãos para dizer ao povo que ele teve uma visão. Depois de terminar sua semana de serviço, ele retorna para casa.</w:t>
      </w:r>
    </w:p>
    <w:p>
      <w:pPr/>
      <w:r>
        <w:rPr>
          <w:lang w:val="pt_PT" w:bidi="pt_PT"/>
        </w:rPr>
      </w:r>
      <w:r>
        <w:rPr>
          <w:b/>
          <w:lang w:val="pt_PT" w:bidi="pt_PT"/>
        </w:rPr>
        <w:t>Quinta cena</w:t>
      </w:r>
      <w:r>
        <w:rPr>
          <w:lang w:val="pt_PT" w:bidi="pt_PT"/>
        </w:rPr>
        <w:t>: Isabel fica grávida e fica em isolamento por cinco meses, seguindo o costume judaico. Isabel reconhece a bondade de Deus com ela.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o rei da Judeia</w:t>
      </w:r>
    </w:p>
    <w:p>
      <w:pPr>
        <w:pStyle w:val="ListBullet"/>
        <w:spacing w:line="240" w:lineRule="auto"/>
        <w:ind w:left="720"/>
      </w:pPr>
      <w:r>
        <w:rPr>
          <w:lang w:val="pt_PT" w:bidi="pt_PT"/>
        </w:rPr>
      </w:r>
      <w:r>
        <w:rPr>
          <w:lang w:val="pt_PT" w:bidi="pt_PT"/>
        </w:rPr>
        <w:t>Zacarias</w:t>
      </w:r>
    </w:p>
    <w:p>
      <w:pPr>
        <w:pStyle w:val="ListBullet"/>
        <w:spacing w:line="240" w:lineRule="auto"/>
        <w:ind w:left="720"/>
      </w:pPr>
      <w:r>
        <w:rPr>
          <w:lang w:val="pt_PT" w:bidi="pt_PT"/>
        </w:rPr>
      </w:r>
      <w:r>
        <w:rPr>
          <w:lang w:val="pt_PT" w:bidi="pt_PT"/>
        </w:rPr>
        <w:t>Isabel</w:t>
      </w:r>
    </w:p>
    <w:p>
      <w:pPr>
        <w:pStyle w:val="ListBullet"/>
        <w:spacing w:line="240" w:lineRule="auto"/>
        <w:ind w:left="720"/>
      </w:pPr>
      <w:r>
        <w:rPr>
          <w:lang w:val="pt_PT" w:bidi="pt_PT"/>
        </w:rPr>
      </w:r>
      <w:r>
        <w:rPr>
          <w:lang w:val="pt_PT" w:bidi="pt_PT"/>
        </w:rPr>
        <w:t>Gabriel, o anjo do Senhor</w:t>
      </w:r>
    </w:p>
    <w:p>
      <w:pPr>
        <w:pStyle w:val="ListBullet"/>
        <w:spacing w:line="240" w:lineRule="auto"/>
        <w:ind w:left="720"/>
      </w:pPr>
      <w:r>
        <w:rPr>
          <w:lang w:val="pt_PT" w:bidi="pt_PT"/>
        </w:rPr>
      </w:r>
      <w:r>
        <w:rPr>
          <w:lang w:val="pt_PT" w:bidi="pt_PT"/>
        </w:rPr>
        <w:t>Pessoas esperando do lado de fora</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lang w:val="pt_PT" w:bidi="pt_PT"/>
        </w:rPr>
        <w:t>Herodes é mencionado como Rei da Judeia, para mostrar quando esses eventos estão ocorrendo. Herodes foi nomeado pelos romanos, que tinham o domínio da área.</w:t>
      </w:r>
    </w:p>
    <w:p>
      <w:pPr/>
      <w:r>
        <w:rPr>
          <w:lang w:val="pt_PT" w:bidi="pt_PT"/>
        </w:rPr>
      </w:r>
      <w:r>
        <w:rPr>
          <w:lang w:val="pt_PT" w:bidi="pt_PT"/>
        </w:rPr>
        <w:t>É importante lembrar que a ação desta história acontece no edifício central do Templo, um dos lugares mais importantes dos judeus, o lugar onde Deus descia para interagir com o sacerdote. Apenas os sacerdotes eram autorizados a entrar nessa parte especial do Templo.</w:t>
      </w:r>
    </w:p>
    <w:p>
      <w:pPr/>
      <w:r>
        <w:rPr>
          <w:lang w:val="pt_PT" w:bidi="pt_PT"/>
        </w:rPr>
      </w:r>
      <w:r>
        <w:rPr>
          <w:lang w:val="pt_PT" w:bidi="pt_PT"/>
        </w:rPr>
        <w:t>É importante descrever Zacarias como um sacerdote judeu e enfatizar as idades dele e de sua esposa, Isabel, que era incapaz de ter filhos. Ambos pertencem a famílias dedicadas a se tornarem sacerdotes.</w:t>
      </w:r>
    </w:p>
    <w:p>
      <w:pPr/>
      <w:r>
        <w:rPr>
          <w:lang w:val="pt_PT" w:bidi="pt_PT"/>
        </w:rPr>
      </w:r>
      <w:r>
        <w:rPr>
          <w:lang w:val="pt_PT" w:bidi="pt_PT"/>
        </w:rPr>
        <w:t>Zacarias foi incumbido de fazer a oferta de incenso como um ato de serviço a Deus, porque a sorte caiu sobre ele para esse trabalho específico. Havia um grande grupo de pessoas orando do lado de fora, enquanto ele estava realizando a oferta.</w:t>
      </w:r>
    </w:p>
    <w:p>
      <w:pPr/>
      <w:r>
        <w:rPr>
          <w:lang w:val="pt_PT" w:bidi="pt_PT"/>
        </w:rPr>
      </w:r>
      <w:r>
        <w:rPr>
          <w:lang w:val="pt_PT" w:bidi="pt_PT"/>
        </w:rPr>
        <w:t xml:space="preserve">"Então, o anjo do Senhor apareceu no </w:t>
      </w:r>
      <w:r>
        <w:rPr>
          <w:b/>
          <w:lang w:val="pt_PT" w:bidi="pt_PT"/>
        </w:rPr>
        <w:t>lado direito</w:t>
      </w:r>
      <w:r>
        <w:rPr>
          <w:lang w:val="pt_PT" w:bidi="pt_PT"/>
        </w:rPr>
        <w:t xml:space="preserve"> do lugar para a oferta de incenso...". O lado direito mostra um lugar de honra, enfatizando a importância do anjo. Como consequência, Zacarias fica muito temeroso.</w:t>
      </w:r>
    </w:p>
    <w:p>
      <w:pPr/>
      <w:r>
        <w:rPr>
          <w:lang w:val="pt_PT" w:bidi="pt_PT"/>
        </w:rPr>
      </w:r>
      <w:r>
        <w:rPr>
          <w:lang w:val="pt_PT" w:bidi="pt_PT"/>
        </w:rPr>
        <w:t>O anjo diz a Zacarias para não mais ter medo, e que sua oração não foi apenas ouvida, mas também concedida. O anjo garante que sua esposa lhe dará um filho, e diz qual deverá ser o nome da criança. O anjo também descreve a alegria que ele terá e que ele nunca tocará em álcool. Finalmente, o anjo diz a Zacarias como seu filho ficará sob a influência do mesmo espírito que Elias.</w:t>
      </w:r>
    </w:p>
    <w:p>
      <w:pPr/>
      <w:r>
        <w:rPr>
          <w:lang w:val="pt_PT" w:bidi="pt_PT"/>
        </w:rPr>
      </w:r>
      <w:r>
        <w:rPr>
          <w:lang w:val="pt_PT" w:bidi="pt_PT"/>
        </w:rPr>
        <w:t>Zacarias pede um sinal de que as palavras do anjo se cumpririam, porque ele e sua esposa eram velhos. Então o anjo diz a ele seu nome e sua posição, e explica que sua missão era trazer a boa notícia de Deus para ele. A consequência por Zacarias não acreditar nessa notícia é que ele ficaria incapaz de falar até o nascimento da criança. O anjo garante que as promessas feitas serão cumpridas.</w:t>
      </w:r>
    </w:p>
    <w:p>
      <w:pPr/>
      <w:r>
        <w:rPr>
          <w:lang w:val="pt_PT" w:bidi="pt_PT"/>
        </w:rPr>
      </w:r>
      <w:r>
        <w:rPr>
          <w:lang w:val="pt_PT" w:bidi="pt_PT"/>
        </w:rPr>
        <w:t>O povo estava esperando do lado de fora, imaginando o que estaria tomando tanto tempo dele. Quando Zacarias sai, ele tenta explicar com sinais o que acontecera. O povo entende que ele deve ter recebido algum tipo de visão enquanto esteve lá dentro. Quando a semana de seu serviço designado terminou, Zacarias voltou para sua casa.</w:t>
      </w:r>
    </w:p>
    <w:p>
      <w:pPr/>
      <w:r>
        <w:rPr>
          <w:lang w:val="pt_PT" w:bidi="pt_PT"/>
        </w:rPr>
      </w:r>
      <w:r>
        <w:rPr>
          <w:lang w:val="pt_PT" w:bidi="pt_PT"/>
        </w:rPr>
        <w:t>Algum tempo depois desses últimos eventos, Isabel fica grávida, e ela reconhece como Deus estava com ela, por remover sua vergonha de ser estéril.</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1:5–25</w:t>
      </w:r>
    </w:p>
    <w:p>
      <w:pPr/>
      <w:r>
        <w:rPr>
          <w:lang w:val="pt_PT" w:bidi="pt_PT"/>
        </w:rPr>
      </w:r>
      <w:r>
        <w:rPr>
          <w:lang w:val="pt_PT" w:bidi="pt_PT"/>
        </w:rPr>
        <w:t>Ouça o texto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o rei da Judeia</w:t>
      </w:r>
    </w:p>
    <w:p>
      <w:pPr>
        <w:pStyle w:val="ListBullet"/>
        <w:spacing w:line="240" w:lineRule="auto"/>
        <w:ind w:left="720"/>
      </w:pPr>
      <w:r>
        <w:rPr>
          <w:lang w:val="pt_PT" w:bidi="pt_PT"/>
        </w:rPr>
      </w:r>
      <w:r>
        <w:rPr>
          <w:lang w:val="pt_PT" w:bidi="pt_PT"/>
        </w:rPr>
        <w:t>Zacarias, o sacerdote judeu</w:t>
      </w:r>
    </w:p>
    <w:p>
      <w:pPr>
        <w:pStyle w:val="ListBullet"/>
        <w:spacing w:line="240" w:lineRule="auto"/>
        <w:ind w:left="720"/>
      </w:pPr>
      <w:r>
        <w:rPr>
          <w:lang w:val="pt_PT" w:bidi="pt_PT"/>
        </w:rPr>
      </w:r>
      <w:r>
        <w:rPr>
          <w:lang w:val="pt_PT" w:bidi="pt_PT"/>
        </w:rPr>
        <w:t>Isabel, a esposa Zacarias</w:t>
      </w:r>
    </w:p>
    <w:p>
      <w:pPr>
        <w:pStyle w:val="ListBullet"/>
        <w:spacing w:line="240" w:lineRule="auto"/>
        <w:ind w:left="720"/>
      </w:pPr>
      <w:r>
        <w:rPr>
          <w:lang w:val="pt_PT" w:bidi="pt_PT"/>
        </w:rPr>
      </w:r>
      <w:r>
        <w:rPr>
          <w:lang w:val="pt_PT" w:bidi="pt_PT"/>
        </w:rPr>
        <w:t>Gabriel, anjo do Senhor</w:t>
      </w:r>
    </w:p>
    <w:p>
      <w:pPr>
        <w:pStyle w:val="ListBullet"/>
        <w:spacing w:line="240" w:lineRule="auto"/>
        <w:ind w:left="720"/>
      </w:pPr>
      <w:r>
        <w:rPr>
          <w:lang w:val="pt_PT" w:bidi="pt_PT"/>
        </w:rPr>
      </w:r>
      <w:r>
        <w:rPr>
          <w:lang w:val="pt_PT" w:bidi="pt_PT"/>
        </w:rPr>
        <w:t>Pessoas esperando do lado de fora</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represente a descrição de Zacarias como um sacerdote judeu, casado com Isabel. Lembre-se de que ambos são velhos e obedientes às leis e regulamentos dos judeus, mas eles não tinham filhos, porque Isabel era incapaz de conceber.</w:t>
      </w:r>
    </w:p>
    <w:p>
      <w:pPr/>
      <w:r>
        <w:rPr>
          <w:lang w:val="pt_PT" w:bidi="pt_PT"/>
        </w:rPr>
      </w:r>
      <w:r>
        <w:rPr>
          <w:lang w:val="pt_PT" w:bidi="pt_PT"/>
        </w:rPr>
        <w:t>Quando Zacarias vai para o Templo, porque ele fora escolhido por sortes por sua classe (ou divisão sacerdotal), ele estava de serviço. A sequência da narrativa pode causar certa confusão, porque ela menciona a escolha por sortes depois de dizer que Zacarias vai para o Templo.</w:t>
      </w:r>
    </w:p>
    <w:p>
      <w:pPr/>
      <w:r>
        <w:rPr>
          <w:lang w:val="pt_PT" w:bidi="pt_PT"/>
        </w:rPr>
      </w:r>
      <w:r>
        <w:rPr>
          <w:lang w:val="pt_PT" w:bidi="pt_PT"/>
        </w:rPr>
        <w:t>A equipe pode querer reordenar a história quando a representar, para refletir melhor o que aconteceu: a classe de Zacarias estava servindo durante sua semana de serviço, então, seguindo a tradição judaica, eles lançaram sortes e Zacarias foi escolhido para ir ao Templo oferecer o incenso.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Representem Zacarias e Isabel vivendo no tempo do rei Herodes, obedientes às leis dos judeus, mas sem filhos, porque ela era incapaz de conceber. </w:t>
      </w:r>
      <w:r>
        <w:rPr>
          <w:b/>
          <w:lang w:val="pt_PT" w:bidi="pt_PT"/>
        </w:rPr>
        <w:t>Interrompa a cena.</w:t>
      </w:r>
      <w:r>
        <w:rPr>
          <w:lang w:val="pt_PT" w:bidi="pt_PT"/>
        </w:rPr>
        <w:t xml:space="preserve"> Pergunte à atriz que interpreta Isabel: "Como você se sente?" É possível que ouça: "Triste", "Com vergonha", "Excluída", "Esquecida", "Deprimida", "Frustrada", "Insuficiente". Reinicie a ação.</w:t>
      </w:r>
    </w:p>
    <w:p>
      <w:pPr/>
      <w:r>
        <w:rPr>
          <w:lang w:val="pt_PT" w:bidi="pt_PT"/>
        </w:rPr>
      </w:r>
      <w:r>
        <w:rPr>
          <w:lang w:val="pt_PT" w:bidi="pt_PT"/>
        </w:rPr>
        <w:t xml:space="preserve">Zacarias é escolhido por sortes para servir a Deus no Templo, queimando incenso, enquanto todos oravam do lado de fora. Enquanto Zacarias está queimando o incenso, um anjo do Senhor aparece a ele, do lado direito do altar de incenso. Esse evento deve ter sido incrivelmente impressionante, porque Zacarias sabia que apenas os sacerdotes podiam entrar nesse lugar, e o lado direito era um lugar de honra. Assim, o anjo era muito importante. </w:t>
      </w:r>
      <w:r>
        <w:rPr>
          <w:b/>
          <w:lang w:val="pt_PT" w:bidi="pt_PT"/>
        </w:rPr>
        <w:t>Interrompa a cena.</w:t>
      </w:r>
      <w:r>
        <w:rPr>
          <w:lang w:val="pt_PT" w:bidi="pt_PT"/>
        </w:rPr>
        <w:t xml:space="preserve"> Pergunte ao ator que desempenha o papel de Zacarias: "Como você está se sentindo?". É possível que ouça: "Com medo", "Honrado", "Curioso", "Maravilhado", "Surpreso". Reinicie a ação.</w:t>
      </w:r>
    </w:p>
    <w:p>
      <w:pPr/>
      <w:r>
        <w:rPr>
          <w:lang w:val="pt_PT" w:bidi="pt_PT"/>
        </w:rPr>
      </w:r>
      <w:r>
        <w:rPr>
          <w:lang w:val="pt_PT" w:bidi="pt_PT"/>
        </w:rPr>
        <w:t xml:space="preserve">O anjo traz a Zacarias a boa notícia de que ele terá um filho, dizendo-lhe qual será o nome dele. O anjo diz a Zacarias que coisas seu filho fará, quais as coisas proibidas para ele fazer, e que ele terá o espírito e o poder de Elias. </w:t>
      </w:r>
      <w:r>
        <w:rPr>
          <w:b/>
          <w:lang w:val="pt_PT" w:bidi="pt_PT"/>
        </w:rPr>
        <w:t>Interrompa a cena.</w:t>
      </w:r>
      <w:r>
        <w:rPr>
          <w:lang w:val="pt_PT" w:bidi="pt_PT"/>
        </w:rPr>
        <w:t xml:space="preserve"> Pergunte ao ator que desempenha o papel de Zacarias: "Como você está se sentindo?". (O que você está pensando/dizendo por dentro?) É possível que ouça: "Confuso", "Que notícia incrível!", "Será que estou ouvindo bem?", "Como isso poderia acontecer?", "Maravilhado", "Surpreso". Reinicie a ação.</w:t>
      </w:r>
    </w:p>
    <w:p>
      <w:pPr/>
      <w:r>
        <w:rPr>
          <w:lang w:val="pt_PT" w:bidi="pt_PT"/>
        </w:rPr>
      </w:r>
      <w:r>
        <w:rPr>
          <w:lang w:val="pt_PT" w:bidi="pt_PT"/>
        </w:rPr>
        <w:t xml:space="preserve">Então Zacarias pergunta ao anjo como tudo o que foi dito acontecerá, porque ele e sua esposa estão além da idade de ter filhos. O anjo diz seu nome e posição, e diz a Zacarias qual seria a consequência de sua incredulidade, ou seja, que ele não conseguirá falar até que o bebê nasça. Desta forma, o anjo mostra que o que foi dito acontecerá. </w:t>
      </w:r>
      <w:r>
        <w:rPr>
          <w:b/>
          <w:lang w:val="pt_PT" w:bidi="pt_PT"/>
        </w:rPr>
        <w:t>Interrompa a cena.</w:t>
      </w:r>
      <w:r>
        <w:rPr>
          <w:lang w:val="pt_PT" w:bidi="pt_PT"/>
        </w:rPr>
        <w:t xml:space="preserve"> Pergunte ao ator que desempenha o papel de Zacarias: "Como você está se sentindo?". (O que você está pensando/dizendo por dentro?) É possível que ouça: "Como eu poderia duvidar do anjo do Senhor?", "Sinto muito, Senhor!", "Ai de mim", "Senhor, ajuda-me na minha descrença". Reinicie a ação.</w:t>
      </w:r>
    </w:p>
    <w:p>
      <w:pPr/>
      <w:r>
        <w:rPr>
          <w:lang w:val="pt_PT" w:bidi="pt_PT"/>
        </w:rPr>
      </w:r>
      <w:r>
        <w:rPr>
          <w:lang w:val="pt_PT" w:bidi="pt_PT"/>
        </w:rPr>
        <w:t>O povo está esperando do lado de fora, nos pátios do Templo. Eles estão se perguntando por que ele está demorando tanto. Quando Zacarias sai, ele não pode falar, mas comunica o que acontecera por meio de sinais. O melhor palpite do povo é que ele tivera uma visão no santuário.</w:t>
      </w:r>
    </w:p>
    <w:p>
      <w:pPr/>
      <w:r>
        <w:rPr>
          <w:lang w:val="pt_PT" w:bidi="pt_PT"/>
        </w:rPr>
      </w:r>
      <w:r>
        <w:rPr>
          <w:b/>
          <w:lang w:val="pt_PT" w:bidi="pt_PT"/>
        </w:rPr>
        <w:t>Interrompa a cena.</w:t>
      </w:r>
      <w:r>
        <w:rPr>
          <w:lang w:val="pt_PT" w:bidi="pt_PT"/>
        </w:rPr>
        <w:t xml:space="preserve"> Pergunte ao ator que desempenha o papel do povo esperando: "Como você está se sentindo?". (O que você está pensando/dizendo por dentro?) É possível que ouça: "Finalmente!", "Ele está vivo", "Com medo", "Curioso". Reinicie a cena.</w:t>
      </w:r>
    </w:p>
    <w:p>
      <w:pPr/>
      <w:r>
        <w:rPr>
          <w:lang w:val="pt_PT" w:bidi="pt_PT"/>
        </w:rPr>
      </w:r>
      <w:r>
        <w:rPr>
          <w:lang w:val="pt_PT" w:bidi="pt_PT"/>
        </w:rPr>
        <w:t xml:space="preserve">Isabel fica grávida, e, por cinco meses, permanece em isolamento. Ela louva a Deus dizendo que Ele removeu sua desgraça, dando-lhe um filho. </w:t>
      </w:r>
      <w:r>
        <w:rPr>
          <w:b/>
          <w:lang w:val="pt_PT" w:bidi="pt_PT"/>
        </w:rPr>
        <w:t>Interrompa a cena.</w:t>
      </w:r>
      <w:r>
        <w:rPr>
          <w:lang w:val="pt_PT" w:bidi="pt_PT"/>
        </w:rPr>
        <w:t xml:space="preserve"> Pergunte à atriz que desempenha o papel de Isabel grávida: "Como você está se sentindo?". (O que você está pensando/dizendo por dentro?) É possível que ouça: "Feliz", "Abençoada", "Deus nunca me esqueceu", "Ele é fiel", "Ele pode fazer o impossível".</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1:5–25</w:t>
      </w:r>
    </w:p>
    <w:p>
      <w:pPr/>
      <w:r>
        <w:rPr>
          <w:lang w:val="pt_PT" w:bidi="pt_PT"/>
        </w:rPr>
      </w:r>
      <w:r>
        <w:rPr>
          <w:lang w:val="pt_PT" w:bidi="pt_PT"/>
        </w:rPr>
        <w:t>Ouça o texto uma vez na versão mais fácil de entender.</w:t>
      </w:r>
    </w:p>
    <w:p>
      <w:pPr/>
      <w:r>
        <w:rPr>
          <w:lang w:val="pt_PT" w:bidi="pt_PT"/>
        </w:rPr>
      </w:r>
      <w:r>
        <w:rPr>
          <w:lang w:val="pt_PT" w:bidi="pt_PT"/>
        </w:rPr>
        <w:t xml:space="preserve">Lucas nos conta a história de seu povo especial: os judeus. Mesmo tendo sido conquistados pelos romanos, eles ainda adoravam a Deus em um lugar especial, chamado Templo. Essa história acontece quando </w:t>
      </w:r>
      <w:r>
        <w:rPr>
          <w:b/>
          <w:lang w:val="pt_PT" w:bidi="pt_PT"/>
        </w:rPr>
        <w:t>Herodes, o Grande, era o Rei da Judeia.</w:t>
      </w:r>
      <w:r>
        <w:rPr>
          <w:lang w:val="pt_PT" w:bidi="pt_PT"/>
        </w:rPr>
        <w:t xml:space="preserve"> O rei Herodes era um judeu que foi escolhido pelos romanos para governar Judá. Ele serviu de 37 a 4 a.C.</w:t>
      </w:r>
    </w:p>
    <w:p>
      <w:pPr/>
      <w:r>
        <w:rPr>
          <w:lang w:val="pt_PT" w:bidi="pt_PT"/>
        </w:rPr>
      </w:r>
      <w:r>
        <w:rPr>
          <w:lang w:val="pt_PT" w:bidi="pt_PT"/>
        </w:rPr>
        <w:t xml:space="preserve">Os sacerdotes judeus foram especialmente escolhidos para entrar no Templo para fazer sacrifícios pelo povo de Deus e se encontrar com Deus. </w:t>
      </w:r>
      <w:r>
        <w:rPr>
          <w:b/>
          <w:lang w:val="pt_PT" w:bidi="pt_PT"/>
        </w:rPr>
        <w:t>Zacarias, da Classe de Abias</w:t>
      </w:r>
      <w:r>
        <w:rPr>
          <w:lang w:val="pt_PT" w:bidi="pt_PT"/>
        </w:rPr>
        <w:t xml:space="preserve">, era um desses sacerdotes, e desempenhava seus deveres durante duas semanas do ano. Em hebraico, Zacarias significa "Javé se lembra". Zacarias era casado com </w:t>
      </w:r>
      <w:r>
        <w:rPr>
          <w:b/>
          <w:lang w:val="pt_PT" w:bidi="pt_PT"/>
        </w:rPr>
        <w:t>Isabel, da linhagem de Arão</w:t>
      </w:r>
      <w:r>
        <w:rPr>
          <w:lang w:val="pt_PT" w:bidi="pt_PT"/>
        </w:rPr>
        <w:t>. Ela era descendente de Arão, ou "filha de um sacerdote". Isso significa que ela era também de uma família sacerdotal. Na cultura judaica, esperava-se que sacerdotes como Zacarias se casassem com virgens, nascidas israelitas, mas, casar-se com a filha de um sacerdote era preferível.</w:t>
      </w:r>
    </w:p>
    <w:p>
      <w:pPr/>
      <w:r>
        <w:rPr>
          <w:lang w:val="pt_PT" w:bidi="pt_PT"/>
        </w:rPr>
      </w:r>
      <w:r>
        <w:rPr>
          <w:lang w:val="pt_PT" w:bidi="pt_PT"/>
        </w:rPr>
        <w:t xml:space="preserve">Zacarias e Isabel viviam suas vidas de uma maneira </w:t>
      </w:r>
      <w:r>
        <w:rPr>
          <w:b/>
          <w:lang w:val="pt_PT" w:bidi="pt_PT"/>
        </w:rPr>
        <w:t>justa aos olhos de Deus.</w:t>
      </w:r>
      <w:r>
        <w:rPr>
          <w:lang w:val="pt_PT" w:bidi="pt_PT"/>
        </w:rPr>
        <w:t xml:space="preserve"> A palavra grega </w:t>
      </w:r>
      <w:r>
        <w:rPr>
          <w:i/>
          <w:lang w:val="pt_PT" w:bidi="pt_PT"/>
        </w:rPr>
        <w:t>dikaios</w:t>
      </w:r>
      <w:r>
        <w:rPr>
          <w:lang w:val="pt_PT" w:bidi="pt_PT"/>
        </w:rPr>
        <w:t xml:space="preserve"> ('ereto', ou 'justo') refere-se a alguém que vive e age em obediência à vontade de Deus e à sua lei. Isso significa que Zacarias e Isabel, que eram parte da ordem sacerdotal, seguiam os mandamentos de Deus. Deus age como um juiz e "os vê" como justos. </w:t>
      </w:r>
      <w:r>
        <w:rPr>
          <w:b/>
          <w:lang w:val="pt_PT" w:bidi="pt_PT"/>
        </w:rPr>
        <w:t>Os</w:t>
      </w:r>
      <w:r>
        <w:rPr>
          <w:lang w:val="pt_PT" w:bidi="pt_PT"/>
        </w:rPr>
        <w:t xml:space="preserve"> </w:t>
      </w:r>
      <w:r>
        <w:rPr>
          <w:b/>
          <w:lang w:val="pt_PT" w:bidi="pt_PT"/>
        </w:rPr>
        <w:t>mandamentos e leis do Senhor</w:t>
      </w:r>
      <w:r>
        <w:rPr>
          <w:lang w:val="pt_PT" w:bidi="pt_PT"/>
        </w:rPr>
        <w:t xml:space="preserve"> referem-se às leis que Deus deu a seu povo para serem observados e obedecidos. Deus deu as leis a seu povo por meio de Moisés, quando ele as escreveu em tábuas de pedra com seu próprio dedo. Quem seguia todas as leis era considerado irrepreensível diante de Deus. Apesar de Zacarias e Isabel viverem vidas justas diante de Deus, Isabel não podia ter filhos.</w:t>
      </w:r>
    </w:p>
    <w:p>
      <w:pPr/>
      <w:r>
        <w:rPr>
          <w:lang w:val="pt_PT" w:bidi="pt_PT"/>
        </w:rPr>
      </w:r>
      <w:r>
        <w:rPr>
          <w:lang w:val="pt_PT" w:bidi="pt_PT"/>
        </w:rPr>
        <w:t xml:space="preserve">Zacarias estava </w:t>
      </w:r>
      <w:r>
        <w:rPr>
          <w:b/>
          <w:lang w:val="pt_PT" w:bidi="pt_PT"/>
        </w:rPr>
        <w:t>servindo a Deus</w:t>
      </w:r>
      <w:r>
        <w:rPr>
          <w:lang w:val="pt_PT" w:bidi="pt_PT"/>
        </w:rPr>
        <w:t xml:space="preserve"> como sacerdote. Os sacerdotes, na cultura judaica, serviam a Deus sendo um mediador entre Deus e os homens. Eles ofereciam diferentes tipos de sacrifícios a Deus em nome do povo, no Templo. Eles desempenhavam seus deveres durante duas semanas do ano. Zacarias estava servindo no </w:t>
      </w:r>
      <w:r>
        <w:rPr>
          <w:b/>
          <w:lang w:val="pt_PT" w:bidi="pt_PT"/>
        </w:rPr>
        <w:t>Templo do Senhor</w:t>
      </w:r>
      <w:r>
        <w:rPr>
          <w:lang w:val="pt_PT" w:bidi="pt_PT"/>
        </w:rPr>
        <w:t xml:space="preserve">. O Templo estava localizado na cidade de Jerusalém, na região de Judá. Quando a palavra </w:t>
      </w:r>
      <w:r>
        <w:rPr>
          <w:i/>
          <w:lang w:val="pt_PT" w:bidi="pt_PT"/>
        </w:rPr>
        <w:t>templo</w:t>
      </w:r>
      <w:r>
        <w:rPr>
          <w:lang w:val="pt_PT" w:bidi="pt_PT"/>
        </w:rPr>
        <w:t xml:space="preserve"> é usada no versículo 9, ela refere-se a um dos lugares mais sagrados do edifício do Templo, não ao Templo em sua totalidade. Este era um lugar especial, onde os sacerdotes se reuniam com Deus e faziam sacrifícios para o povo.</w:t>
      </w:r>
    </w:p>
    <w:p>
      <w:pPr/>
      <w:r>
        <w:rPr>
          <w:lang w:val="pt_PT" w:bidi="pt_PT"/>
        </w:rPr>
      </w:r>
      <w:r>
        <w:rPr>
          <w:lang w:val="pt_PT" w:bidi="pt_PT"/>
        </w:rPr>
        <w:t>Mostre aos tradutores as fotos de como seria a planta do Templo, caso ainda não tenha mostrado. Discutam qual palavra usariam para o lugar onde os sacerdotes judeus faziam sacrifícios para o povo e se encontravam com Deus. Usem essa palavra de forma consistente durante sua a tradução. Você pode fazer a pergunta: "Qual a diferença entre ‛igreja' e ‛templo' em seu idioma?", para ajudar os tradutores a escolher a melhor palavra.</w:t>
      </w:r>
    </w:p>
    <w:p>
      <w:pPr/>
      <w:r>
        <w:rPr>
          <w:lang w:val="pt_PT" w:bidi="pt_PT"/>
        </w:rPr>
      </w:r>
      <w:r>
        <w:rPr>
          <w:lang w:val="pt_PT" w:bidi="pt_PT"/>
        </w:rPr>
        <w:t xml:space="preserve">Zacarias estava servindo no santuário do Templo não por sua própria escolha, mas porque os sacerdotes tinham lançado lotes. </w:t>
      </w:r>
      <w:r>
        <w:rPr>
          <w:b/>
          <w:lang w:val="pt_PT" w:bidi="pt_PT"/>
        </w:rPr>
        <w:t>Lançar sortes</w:t>
      </w:r>
      <w:r>
        <w:rPr>
          <w:lang w:val="pt_PT" w:bidi="pt_PT"/>
        </w:rPr>
        <w:t xml:space="preserve"> era um costume [entre os sacerdotes, usado para decidir quem iria oferecer a oferta de incenso. Era uma maneira de tomar decisões que não eram baseadas na lógica ou em escolhas humanas. As pessoas usavam objetos para jogar ou escolhiam entre um grupo para tomar a decisão. Não sabemos que tipos de objetos eles usavam, mas poderiam ter sido pequenas pedras. Às vezes eles escreviam os nomes em pedaços de papel, colocavam em um recipiente e depois tiravam um nome do recipiente. O sacerdote indicado pela posição da pedra lançada ou cujo nome fosse retirado em primeiro lugar no sorteio era o escolhido.]{.mark} Em alguns idiomas, pode ser útil tornar essas informações explícitas. [Desta vez, Zacarias foi o escolhido. Deus o escolheu diretamente para realizar a oferta de incenso.]{.mark}</w:t>
      </w:r>
    </w:p>
    <w:p>
      <w:pPr/>
      <w:r>
        <w:rPr>
          <w:lang w:val="pt_PT" w:bidi="pt_PT"/>
        </w:rPr>
      </w:r>
      <w:r>
        <w:rPr>
          <w:lang w:val="pt_PT" w:bidi="pt_PT"/>
        </w:rPr>
        <w:t xml:space="preserve">Zacarias entra no </w:t>
      </w:r>
      <w:r>
        <w:rPr>
          <w:b/>
          <w:lang w:val="pt_PT" w:bidi="pt_PT"/>
        </w:rPr>
        <w:t>Santuário</w:t>
      </w:r>
      <w:r>
        <w:rPr>
          <w:lang w:val="pt_PT" w:bidi="pt_PT"/>
        </w:rPr>
        <w:t xml:space="preserve">, ou a parte mais interna do Templo, onde apenas alguns sacerdotes podiam ir, não apenas para se encontrar com Deus, mas para oferecer sacrifícios em nome do povo de Deus. O Santuário consistia do lugar santo, e do santo dos santos, onde os sacerdotes mantinham uma caixa especial com os mandamentos de Deus no interior. Zacarias está oferecendo </w:t>
      </w:r>
      <w:r>
        <w:rPr>
          <w:b/>
          <w:lang w:val="pt_PT" w:bidi="pt_PT"/>
        </w:rPr>
        <w:t>incenso,</w:t>
      </w:r>
      <w:r>
        <w:rPr>
          <w:lang w:val="pt_PT" w:bidi="pt_PT"/>
        </w:rPr>
        <w:t xml:space="preserve"> ou especiarias de cheiro doce, a Deus no altar de incenso, quando um anjo aparece.</w:t>
      </w:r>
    </w:p>
    <w:p>
      <w:pPr/>
      <w:r>
        <w:rPr>
          <w:lang w:val="pt_PT" w:bidi="pt_PT"/>
        </w:rPr>
      </w:r>
      <w:r>
        <w:rPr>
          <w:lang w:val="pt_PT" w:bidi="pt_PT"/>
        </w:rPr>
        <w:t xml:space="preserve">[O]{.mark} </w:t>
      </w:r>
      <w:r>
        <w:rPr>
          <w:b/>
          <w:lang w:val="pt_PT" w:bidi="pt_PT"/>
        </w:rPr>
        <w:t>Anjo do Senhor</w:t>
      </w:r>
      <w:r>
        <w:rPr>
          <w:lang w:val="pt_PT" w:bidi="pt_PT"/>
        </w:rPr>
        <w:t xml:space="preserve"> refere-se especificamente a um anjo enviado de Deus. Um anjo é um ser sobrenatural, espiritual, mensageiro de Deus. Os anjos aparecem aos seres humanos na forma humana, não são tão poderosos quanto Jesus, e muitas vezes vêm com uma mensagem em particular ou para realizar uma tarefa específica. Se, em seu idioma, não houver palavra para anjo que uma pessoa leiga entenderia, podem traduzi-la como mensageiro de Deus, enviado de Deus, ou, talvez, embaixador de Deus. Esteja ciente de que o termo profeta também transmite tais significados. Vocês podem precisar incluir o espírito na descrição do seu "mensageiro de Deus".</w:t>
      </w:r>
    </w:p>
    <w:p>
      <w:pPr/>
      <w:r>
        <w:rPr>
          <w:lang w:val="pt_PT" w:bidi="pt_PT"/>
        </w:rPr>
      </w:r>
      <w:r>
        <w:rPr>
          <w:lang w:val="pt_PT" w:bidi="pt_PT"/>
        </w:rPr>
        <w:t xml:space="preserve">A expressão de Lucas </w:t>
      </w:r>
      <w:r>
        <w:rPr>
          <w:b/>
          <w:lang w:val="pt_PT" w:bidi="pt_PT"/>
        </w:rPr>
        <w:t>o Senhor</w:t>
      </w:r>
      <w:r>
        <w:rPr>
          <w:lang w:val="pt_PT" w:bidi="pt_PT"/>
        </w:rPr>
        <w:t>, pode ser traduzida como mestre, líder supremo, ou possuidor. De modo simples, esse é um título para um homem respeitado, tal como senhor. Refere-se a alguém que tenha autoridade sobre alguém, ou algo assim.</w:t>
      </w:r>
    </w:p>
    <w:p>
      <w:pPr/>
      <w:r>
        <w:rPr>
          <w:lang w:val="pt_PT" w:bidi="pt_PT"/>
        </w:rPr>
      </w:r>
      <w:r>
        <w:rPr>
          <w:lang w:val="pt_PT" w:bidi="pt_PT"/>
        </w:rPr>
        <w:t xml:space="preserve">O anjo diz a Zacarias para não ter medo, e dá a ele a notícia alegre de que sua esposa vai ter um filho chamado João. O anjo diz a Zacarias quem seu filho será e o que ele fará. Parte de sua mensagem é que João será alguém colocado à parte, e que </w:t>
      </w:r>
      <w:r>
        <w:rPr>
          <w:b/>
          <w:lang w:val="pt_PT" w:bidi="pt_PT"/>
        </w:rPr>
        <w:t>ele nunca deve tocar em vinho ou qualquer bebida alcoólica.</w:t>
      </w:r>
      <w:r>
        <w:rPr>
          <w:lang w:val="pt_PT" w:bidi="pt_PT"/>
        </w:rPr>
        <w:t xml:space="preserve"> Essa ordem teria sido reconhecida pelos judeus como parte da Lei dos Nazireus, dada em Números 6:1–4. Quem a seguisse estaria mostrando aos outros que era dedicado a Deus de uma maneira especial.</w:t>
      </w:r>
    </w:p>
    <w:p>
      <w:pPr/>
      <w:r>
        <w:rPr>
          <w:lang w:val="pt_PT" w:bidi="pt_PT"/>
        </w:rPr>
      </w:r>
      <w:r>
        <w:rPr>
          <w:lang w:val="pt_PT" w:bidi="pt_PT"/>
        </w:rPr>
        <w:t xml:space="preserve">O anjo diz também que João ficaria </w:t>
      </w:r>
      <w:r>
        <w:rPr>
          <w:b/>
          <w:lang w:val="pt_PT" w:bidi="pt_PT"/>
        </w:rPr>
        <w:t>cheio do</w:t>
      </w:r>
      <w:r>
        <w:rPr>
          <w:lang w:val="pt_PT" w:bidi="pt_PT"/>
        </w:rPr>
        <w:t xml:space="preserve"> </w:t>
      </w:r>
      <w:r>
        <w:rPr>
          <w:b/>
          <w:lang w:val="pt_PT" w:bidi="pt_PT"/>
        </w:rPr>
        <w:t>Espírito Santo</w:t>
      </w:r>
      <w:r>
        <w:rPr>
          <w:lang w:val="pt_PT" w:bidi="pt_PT"/>
        </w:rPr>
        <w:t>. A palavra hebraica ruah espírito pode ter os significados físicos 'vento' ou 'respiração'. Também pode significar "poder" ou "autoridade", dada por Deus a alguém para fazer coisas extraordinárias. Deus concede dons às pessoas quando o Espírito de Deus pousa ou se derrama sobre alguém. O Espírito de Deus prepara as pessoas para executarem alguma tarefa. Por exemplo, pode ser solicitado de alguém que transmita uma mensagem de Deus para outrem. Muitas vezes, o Espírito de Deus vai instruir a pessoa ou dizer exatamente o que fazer. A pessoa cheia do Espírito de Deus carrega uma mensagem de Deus para o povo ou para uma pessoa específica. A mensagem, quando vinda pelo poder do Espírito de Deus, era verdadeira e se tornaria realidade. A pessoa que tem o Espírito de Deus, possui sabedoria e autoridade divinas (especialmente reis e profetas). No Novo Testamento, o conceito de santo se refere às pessoas ou coisas que pertencem a Deus, são consagradas a Ele, ou se assemelham a Ele. De modo que João iria pertencer a Deus e estar cheio do espírito de Deus. Deus iria lhe dar uma mensagem especial para levar ao povo de Israel, e o espírito de Deus iria dar-lhe poder para fazer o que precisava ser feito.</w:t>
      </w:r>
    </w:p>
    <w:p>
      <w:pPr/>
      <w:r>
        <w:rPr>
          <w:lang w:val="pt_PT" w:bidi="pt_PT"/>
        </w:rPr>
      </w:r>
      <w:r>
        <w:rPr>
          <w:lang w:val="pt_PT" w:bidi="pt_PT"/>
        </w:rPr>
        <w:t xml:space="preserve">O anjo diz também a Zacarias que seu filho terá </w:t>
      </w:r>
      <w:r>
        <w:rPr>
          <w:b/>
          <w:lang w:val="pt_PT" w:bidi="pt_PT"/>
        </w:rPr>
        <w:t>o Espírito e o Poder de Elias.</w:t>
      </w:r>
    </w:p>
    <w:p>
      <w:pPr/>
      <w:r>
        <w:rPr>
          <w:lang w:val="pt_PT" w:bidi="pt_PT"/>
        </w:rPr>
      </w:r>
      <w:r>
        <w:rPr>
          <w:lang w:val="pt_PT" w:bidi="pt_PT"/>
        </w:rPr>
        <w:t xml:space="preserve">Os judeus esperavam que a profecia de Elias fosse cumprida desde que o profeta Malaquias disse que Elias voltaria. Essa profecia refere-se a alguém que está vindo e será como Elias no caráter e no poder, que iria transformar o coração das pessoas de volta a Deus. Não significa que o espírito pessoal de Elias retornaria em João. Quando o anjo diz que João preparará </w:t>
      </w:r>
      <w:r>
        <w:rPr>
          <w:b/>
          <w:lang w:val="pt_PT" w:bidi="pt_PT"/>
        </w:rPr>
        <w:t>o povo para a vinda do Senhor</w:t>
      </w:r>
      <w:r>
        <w:rPr>
          <w:lang w:val="pt_PT" w:bidi="pt_PT"/>
        </w:rPr>
        <w:t xml:space="preserve">, isso pode ser traduzido para </w:t>
      </w:r>
      <w:r>
        <w:rPr>
          <w:i/>
          <w:lang w:val="pt_PT" w:bidi="pt_PT"/>
        </w:rPr>
        <w:t>preparar</w:t>
      </w:r>
      <w:r>
        <w:rPr>
          <w:lang w:val="pt_PT" w:bidi="pt_PT"/>
        </w:rPr>
        <w:t xml:space="preserve"> a vinda do Senhor. Essa frase refere-se ao propósito geral de João, que deveria ir diante do Senhor, como um precursor. João deveria dizer ao povo para parar de pecar e se reconciliar com suas famílias, para viver de maneira sábia e justa.</w:t>
      </w:r>
    </w:p>
    <w:p>
      <w:pPr/>
      <w:r>
        <w:rPr>
          <w:lang w:val="pt_PT" w:bidi="pt_PT"/>
        </w:rPr>
      </w:r>
      <w:r>
        <w:rPr>
          <w:lang w:val="pt_PT" w:bidi="pt_PT"/>
        </w:rPr>
        <w:t xml:space="preserve">Quando Zacarias duvida das palavras do anjo, o anjo (também traduzido como mensageiro) revela quem ele é. Ele diz que seu nome é </w:t>
      </w:r>
      <w:r>
        <w:rPr>
          <w:b/>
          <w:lang w:val="pt_PT" w:bidi="pt_PT"/>
        </w:rPr>
        <w:t>Gabriel</w:t>
      </w:r>
      <w:r>
        <w:rPr>
          <w:lang w:val="pt_PT" w:bidi="pt_PT"/>
        </w:rPr>
        <w:t xml:space="preserve"> e que ele está na presença de Deus. O anjo menciona seu nome e posição como uma clara repreensão à descrença de Zacarias. Gabriel era bem conhecido na comunidade judaica, porque ele aparecera na escrita profética. Gabriel enfatiza sua autoridade dizendo que ele foi enviado por Deus para entregar sua mensagem. Dizer que ele está na presença de Deus mostra sua importância como um servo de Deus, já que ele regularmente, ou sempre, estava perto de Deus, pronto para servi-lo.</w:t>
      </w:r>
    </w:p>
    <w:p>
      <w:pPr/>
      <w:r>
        <w:rPr>
          <w:lang w:val="pt_PT" w:bidi="pt_PT"/>
        </w:rPr>
      </w:r>
      <w:r>
        <w:rPr>
          <w:lang w:val="pt_PT" w:bidi="pt_PT"/>
        </w:rPr>
        <w:t>Por sua incredulidade, Gabriel diz a Zacarias que ele não conseguiria falar até que seu filho nascesse. Ele diz que todas as suas palavras se tornariam realidade no tempo de Deus. Zacarias então sai do Templo. Quando ele não consegue falar e tenta explicar com gestos o que lhe havia acontecido, eles entendem que ele tivera uma visão. As visões referem-se a uma experiência sobrenatural, na qual uma revelação divina é dada a uma pessoa quando ela está acordada, ao passo que os sonhos são o que Deus faz com que a pessoa veja quando ela está dormindo. Se sua língua tiver apenas uma palavra para visão e sonho, vocês podem querer especificar se a pessoa estava acordada ou dormindo quando recebe a mensagem de Deus.</w:t>
      </w:r>
    </w:p>
    <w:p>
      <w:pPr/>
      <w:r>
        <w:rPr>
          <w:lang w:val="pt_PT" w:bidi="pt_PT"/>
        </w:rPr>
      </w:r>
      <w:r>
        <w:rPr>
          <w:lang w:val="pt_PT" w:bidi="pt_PT"/>
        </w:rPr>
        <w:t xml:space="preserve">Zacarias termina sua </w:t>
      </w:r>
      <w:r>
        <w:rPr>
          <w:b/>
          <w:lang w:val="pt_PT" w:bidi="pt_PT"/>
        </w:rPr>
        <w:t>semana de serviço no Templo</w:t>
      </w:r>
      <w:r>
        <w:rPr>
          <w:lang w:val="pt_PT" w:bidi="pt_PT"/>
        </w:rPr>
        <w:t xml:space="preserve">. Como um sacerdote judeu, Zacarias teria servido duas semanas do ano no Templo, realizando sacrifícios e ofertas em nome do povo. Ele então voltou para casa. Depois de algum tempo, Isabel fica grávida, como o anjo havia dito. Quando Isabel descobre que está grávida, ela vai para o </w:t>
      </w:r>
      <w:r>
        <w:rPr>
          <w:b/>
          <w:lang w:val="pt_PT" w:bidi="pt_PT"/>
        </w:rPr>
        <w:t>isolamento por cinco meses</w:t>
      </w:r>
      <w:r>
        <w:rPr>
          <w:lang w:val="pt_PT" w:bidi="pt_PT"/>
        </w:rPr>
        <w:t>. Isso basicamente significa que ela se escondeu ou manteve uma vida privada e tranquila, embora o texto não explique por quê. Tenha cuidado para não traduzir como se ela estivesse escondida devido à vergonha por ter feito algo errado. Isabel expressa que Deus tem sido generoso com ela, tirando sua vergonha de não poder ter filhos.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1:5–25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9">
        <w:r>
          <w:rPr>
            <w:lang w:val="pt_PT" w:bidi="pt_PT"/>
          </w:rPr>
          <w:rPr>
            <w:color w:val="0000EE"/>
            <w:u w:val="single"/>
          </w:rPr>
          <w:t>Ouvir e Sentir</w:t>
        </w:r>
      </w:hyperlink>
      <w:r>
        <w:rPr>
          <w:lang w:val="pt_PT" w:bidi="pt_PT"/>
        </w:rPr>
        <w:t xml:space="preserve"> (474 KB)</w:t>
      </w:r>
      <w:r>
        <w:rPr>
          <w:lang w:val="pt_PT" w:bidi="pt_PT"/>
        </w:rPr>
      </w:r>
    </w:p>
    <w:p>
      <w:pPr>
        <w:pStyle w:val="ListBullet"/>
        <w:spacing w:line="240" w:lineRule="auto"/>
        <w:ind w:left="720"/>
      </w:pPr>
      <w:r>
        <w:rPr>
          <w:lang w:val="pt_PT" w:bidi="pt_PT"/>
        </w:rPr>
      </w:r>
      <w:hyperlink r:id="rId20">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21">
        <w:r>
          <w:rPr>
            <w:lang w:val="pt_PT" w:bidi="pt_PT"/>
          </w:rPr>
          <w:rPr>
            <w:color w:val="0000EE"/>
            <w:u w:val="single"/>
          </w:rPr>
          <w:t>Identificando as Cenas</w:t>
        </w:r>
      </w:hyperlink>
      <w:r>
        <w:rPr>
          <w:lang w:val="pt_PT" w:bidi="pt_PT"/>
        </w:rPr>
        <w:t xml:space="preserve"> (2.6 MB)</w:t>
      </w:r>
      <w:r>
        <w:rPr>
          <w:lang w:val="pt_PT" w:bidi="pt_PT"/>
        </w:rPr>
      </w:r>
    </w:p>
    <w:p>
      <w:pPr>
        <w:pStyle w:val="ListBullet"/>
        <w:spacing w:line="240" w:lineRule="auto"/>
        <w:ind w:left="720"/>
      </w:pPr>
      <w:r>
        <w:rPr>
          <w:lang w:val="pt_PT" w:bidi="pt_PT"/>
        </w:rPr>
      </w:r>
      <w:hyperlink r:id="rId22">
        <w:r>
          <w:rPr>
            <w:lang w:val="pt_PT" w:bidi="pt_PT"/>
          </w:rPr>
          <w:rPr>
            <w:color w:val="0000EE"/>
            <w:u w:val="single"/>
          </w:rPr>
          <w:t>Incorporando o Texto</w:t>
        </w:r>
      </w:hyperlink>
      <w:r>
        <w:rPr>
          <w:lang w:val="pt_PT" w:bidi="pt_PT"/>
        </w:rPr>
        <w:t xml:space="preserve"> (3.3 MB)</w:t>
      </w:r>
      <w:r>
        <w:rPr>
          <w:lang w:val="pt_PT" w:bidi="pt_PT"/>
        </w:rPr>
      </w:r>
    </w:p>
    <w:p>
      <w:pPr>
        <w:pStyle w:val="ListBullet"/>
        <w:spacing w:line="240" w:lineRule="auto"/>
        <w:ind w:left="720"/>
      </w:pPr>
      <w:r>
        <w:rPr>
          <w:lang w:val="pt_PT" w:bidi="pt_PT"/>
        </w:rPr>
      </w:r>
      <w:hyperlink r:id="rId23">
        <w:r>
          <w:rPr>
            <w:lang w:val="pt_PT" w:bidi="pt_PT"/>
          </w:rPr>
          <w:rPr>
            <w:color w:val="0000EE"/>
            <w:u w:val="single"/>
          </w:rPr>
          <w:t>Preenchendo as Lacunas</w:t>
        </w:r>
      </w:hyperlink>
      <w:r>
        <w:rPr>
          <w:lang w:val="pt_PT" w:bidi="pt_PT"/>
        </w:rPr>
        <w:t xml:space="preserve"> (6.8 MB)</w:t>
      </w:r>
      <w:r>
        <w:rPr>
          <w:lang w:val="pt_PT" w:bidi="pt_PT"/>
        </w:rPr>
      </w:r>
    </w:p>
    <w:p>
      <w:pPr>
        <w:pStyle w:val="ListBullet"/>
        <w:spacing w:line="240" w:lineRule="auto"/>
        <w:ind w:left="720"/>
      </w:pPr>
      <w:r>
        <w:rPr>
          <w:lang w:val="pt_PT" w:bidi="pt_PT"/>
        </w:rPr>
      </w:r>
      <w:hyperlink r:id="rId24">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Lucas 1:26–38</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1:26–38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1:26–38</w:t>
      </w:r>
    </w:p>
    <w:p>
      <w:pPr/>
      <w:r>
        <w:rPr>
          <w:lang w:val="pt_PT" w:bidi="pt_PT"/>
        </w:rPr>
      </w:r>
      <w:r>
        <w:rPr>
          <w:lang w:val="pt_PT" w:bidi="pt_PT"/>
        </w:rPr>
        <w:t>Ouça o texto uma vez na versão mais fácil de entender.</w:t>
      </w:r>
    </w:p>
    <w:p>
      <w:pPr/>
      <w:r>
        <w:rPr>
          <w:lang w:val="pt_PT" w:bidi="pt_PT"/>
        </w:rPr>
      </w:r>
      <w:r>
        <w:rPr>
          <w:lang w:val="pt_PT" w:bidi="pt_PT"/>
        </w:rPr>
        <w:t>Essa é a segunda história que Lucas conta sobre uma gravidez impossível. Lucas liga as duas histórias, mostrando eventos que são muito semelhantes no caso das duas gestações. A história começa durante o sexto mês de gestação de Isabel, quando Deus envia seu anjo Gabriel com outra mensagem. Desta vez, a mensagem é para Maria, uma parenta de Isabel. Maria vivia numa cidade chamada Nazaré.</w:t>
      </w:r>
    </w:p>
    <w:p>
      <w:pPr/>
      <w:r>
        <w:rPr>
          <w:lang w:val="pt_PT" w:bidi="pt_PT"/>
        </w:rPr>
      </w:r>
      <w:r>
        <w:rPr>
          <w:lang w:val="pt_PT" w:bidi="pt_PT"/>
        </w:rPr>
        <w:t>Os habitantes da pequena cidade de Nazaré, que ficava na região da Galileia, eram judeus, mas eles eram odiados pelo seu próprio povo. Deus decidiu enviar seu anjo Gabriel para lá. Os judeus sabiam do profeta Isaías que o Salvador prometido pelo qual eles esperavam viria da Galileia. Nessa época, a região ainda era controlada pelos romanos.</w:t>
      </w:r>
    </w:p>
    <w:p>
      <w:pPr/>
      <w:r>
        <w:rPr>
          <w:lang w:val="pt_PT" w:bidi="pt_PT"/>
        </w:rPr>
      </w:r>
      <w:r>
        <w:rPr>
          <w:lang w:val="pt_PT" w:bidi="pt_PT"/>
        </w:rPr>
        <w:t>Mostre aos tradutores a localização da Galileia e da cidade de Nazaré no mapa de Israel.</w:t>
      </w:r>
    </w:p>
    <w:p>
      <w:pPr/>
      <w:r>
        <w:rPr>
          <w:lang w:val="pt_PT" w:bidi="pt_PT"/>
        </w:rPr>
      </w:r>
      <w:r>
        <w:rPr>
          <w:lang w:val="pt_PT" w:bidi="pt_PT"/>
        </w:rPr>
        <w:t>Gabriel aparece para uma jovem chamada Maria. Maria era uma virgem; nunca havia dormido com um homem antes. Ela estava noiva de um homem chamado José.</w:t>
      </w:r>
    </w:p>
    <w:p>
      <w:pPr/>
      <w:r>
        <w:rPr>
          <w:lang w:val="pt_PT" w:bidi="pt_PT"/>
        </w:rPr>
      </w:r>
      <w:r>
        <w:rPr>
          <w:lang w:val="pt_PT" w:bidi="pt_PT"/>
        </w:rPr>
        <w:t>Na cultura judaica, os casamentos eram organizados pelos pais do homem e da mulher. As mulheres podiam ser casadas com a idade de 12 anos. Os compromissos eram juridicamente vinculativos e duravam cerca de um ano. Durante este ano, Maria e sua propriedade já pertenciam a José. Se ela fosse infiel a José durante esse tempo, os judeus teriam considerado adultério.</w:t>
      </w:r>
    </w:p>
    <w:p>
      <w:pPr/>
      <w:r>
        <w:rPr>
          <w:lang w:val="pt_PT" w:bidi="pt_PT"/>
        </w:rPr>
      </w:r>
      <w:r>
        <w:rPr>
          <w:lang w:val="pt_PT" w:bidi="pt_PT"/>
        </w:rPr>
        <w:t>Fale com a sua equipe. Na sua cultura, quais são as regras de casamento para um homem e uma mulher que estão noivos?</w:t>
      </w:r>
    </w:p>
    <w:p>
      <w:pPr/>
      <w:r>
        <w:rPr>
          <w:lang w:val="pt_PT" w:bidi="pt_PT"/>
        </w:rPr>
      </w:r>
      <w:r>
        <w:rPr>
          <w:lang w:val="pt_PT" w:bidi="pt_PT"/>
        </w:rPr>
        <w:t>José pertencia à família do Rei Davi. Isso é importante, porque o profeta Judeu Isaías disse que um descendente do Rei Davi iria governar o povo de Deus para sempre. Gabriel aparece no lugar onde Maria está. Ele a saúda e diz que ela é altamente favorecida por Deus. Ele diz que Deus está com ela. Isso perturba Maria. Na cultura dela, não era normal que as mulheres fossem tratadas de modo tão elevado. Gabriel diz que Deus a favoreceu e que ela terá um filho. A promessa de Deus de dar um filho para uma virgem era muito importante para os judeus. Ela cumpre mais uma profecia de Isaías sobre o Salvador: ele iria nascer de uma virgem. Assim como Deus fizera com Zacarias, Ele dá o nome do filho para Maria por meio de Gabriel. Seu nome será Jesus, significando "Javé salva". Javé é o nome pessoal hebraico para Deus. Gabriel então descreve quem Jesus será.</w:t>
      </w:r>
    </w:p>
    <w:p>
      <w:pPr/>
      <w:r>
        <w:rPr>
          <w:lang w:val="pt_PT" w:bidi="pt_PT"/>
        </w:rPr>
      </w:r>
      <w:r>
        <w:rPr>
          <w:lang w:val="pt_PT" w:bidi="pt_PT"/>
        </w:rPr>
        <w:t>Pare aqui e discuta como uma equipe de tradução: os nomes têm significado na sua cultura? Como são escolhidos os nomes das crianças?</w:t>
      </w:r>
    </w:p>
    <w:p>
      <w:pPr/>
      <w:r>
        <w:rPr>
          <w:lang w:val="pt_PT" w:bidi="pt_PT"/>
        </w:rPr>
      </w:r>
      <w:r>
        <w:rPr>
          <w:lang w:val="pt_PT" w:bidi="pt_PT"/>
        </w:rPr>
        <w:t>Gabriel diz que Jesus será o Filho do Altíssimo. Isso significa que ele será o "Filho de Deus" por nascimento. Quando o rei Davi governava sobre Israel, Deus prometeu que seus descendentes ficariam no trono para sempre. Quando Gabriel diz que Deus dará o trono de Davi para Jesus, ele está dizendo que seu reino durará para sempre. Isso nos diz que Jesus será o Salvador que os judeus esperavam, e que ele governaria para sempre sobre os descendentes de Jacó. Jacó era um ancestral importante para o povo judeu. O nome de Jacó foi alterado para Israel por Deus. Os judeus nos dias de Jesus eram todos descendentes dos doze filhos de Jacó. É por isso que há doze tribos de Israel.</w:t>
      </w:r>
    </w:p>
    <w:p>
      <w:pPr/>
      <w:r>
        <w:rPr>
          <w:lang w:val="pt_PT" w:bidi="pt_PT"/>
        </w:rPr>
      </w:r>
      <w:r>
        <w:rPr>
          <w:lang w:val="pt_PT" w:bidi="pt_PT"/>
        </w:rPr>
        <w:t>Como Zacarias, Maria questiona a mensagem do anjo e pergunta como isso pode acontecer, uma vez que ela é uma virgem. Gabriel diz que o Espírito Santo viria sobre ela e que ela ficaria grávida. Enfatize que isso significa que ela ficou grávida pelo poder do Espírito Santo e não por meios humanos. A frase "virá sobre" é a mesma expressão usada quando a presença de Deus "cobria" ou "obscurecia" o antigo lugar de culto judeu, o tabernáculo, em uma nuvem. O poder de Deus repousaria sobre Maria para que ela fosse a portadora do Filho de Deus. Jesus será "santo", ou separado, porque ele é o Filho de Deus.</w:t>
      </w:r>
    </w:p>
    <w:p>
      <w:pPr/>
      <w:r>
        <w:rPr>
          <w:lang w:val="pt_PT" w:bidi="pt_PT"/>
        </w:rPr>
      </w:r>
      <w:r>
        <w:rPr>
          <w:lang w:val="pt_PT" w:bidi="pt_PT"/>
        </w:rPr>
        <w:t>Gabriel conta a Maria as boas notícias da gravidez de Isabel. Ele mostra como Deus já possibilitou uma gravidez impossível para sua parenta. Ele a conforta dizendo que todas as palavras de Deus são poderosas. Maria humildemente aceita que o que Deus lhe disse se torne realidade, e Gabriel sai.</w:t>
      </w:r>
    </w:p>
    <w:p>
      <w:pPr/>
      <w:r>
        <w:rPr>
          <w:lang w:val="pt_PT" w:bidi="pt_PT"/>
        </w:rPr>
      </w:r>
      <w:r>
        <w:rPr>
          <w:lang w:val="pt_PT" w:bidi="pt_PT"/>
        </w:rPr>
        <w:t>Essa narrativa mostra que Jesus era o Salvador cumprindo as profecias judaicas de ser da Galileia, descendente de Davi e nascido de uma virgem.</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1:26–38</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Isabel está grávida de seis meses quando Deus envia Gabriel para falar com a jovem virgem Maria. Quando ele diz que ela é altamente favorecida, Maria fica perturbada.</w:t>
      </w:r>
    </w:p>
    <w:p>
      <w:pPr/>
      <w:r>
        <w:rPr>
          <w:lang w:val="pt_PT" w:bidi="pt_PT"/>
        </w:rPr>
      </w:r>
      <w:r>
        <w:rPr>
          <w:b/>
          <w:lang w:val="pt_PT" w:bidi="pt_PT"/>
        </w:rPr>
        <w:t>Segunda cena:</w:t>
      </w:r>
      <w:r>
        <w:rPr>
          <w:lang w:val="pt_PT" w:bidi="pt_PT"/>
        </w:rPr>
        <w:t xml:space="preserve"> Maria está confusa. Gabriel diz a Maria que ela terá um filho pelo Espírito Santo, cujo nome será Jesus. Gabriel diz que a sua parenta Isabel já está grávida, e que a palavra de Deus nunca falha. Maria humildemente aceita sua gravidez milagrosa e Gabriel se vai.</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Gabriel</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Isabel</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lang w:val="pt_PT" w:bidi="pt_PT"/>
        </w:rPr>
        <w:t>Lembre-se de que Gabriel é o mesmo anjo que disse a Zacarias que sua esposa, Isabel, iria engravidar.</w:t>
      </w:r>
    </w:p>
    <w:p>
      <w:pPr/>
      <w:r>
        <w:rPr>
          <w:lang w:val="pt_PT" w:bidi="pt_PT"/>
        </w:rPr>
      </w:r>
      <w:r>
        <w:rPr>
          <w:lang w:val="pt_PT" w:bidi="pt_PT"/>
        </w:rPr>
        <w:t>No início da ação, demonstre que Isabel já está grávida. Quando Isabel está grávida de seis meses, Deus envia o anjo Gabriel para uma virgem chamada Maria. Maria vive em Nazaré, uma cidade na região da Galileia. Ela é noiva de um homem que é descendente do Rei Davi. Gabriel a saúda dizendo que ela é favorecida por Deus.</w:t>
      </w:r>
    </w:p>
    <w:p>
      <w:pPr/>
      <w:r>
        <w:rPr>
          <w:lang w:val="pt_PT" w:bidi="pt_PT"/>
        </w:rPr>
      </w:r>
      <w:r>
        <w:rPr>
          <w:lang w:val="pt_PT" w:bidi="pt_PT"/>
        </w:rPr>
        <w:t>Maria fica confusa, tentando entender o significado do que o anjo disse. Em resposta, o anjo diz para ela não ter medo e revela o plano para o filho que ela dará à luz, Jesus.</w:t>
      </w:r>
    </w:p>
    <w:p>
      <w:pPr/>
      <w:r>
        <w:rPr>
          <w:lang w:val="pt_PT" w:bidi="pt_PT"/>
        </w:rPr>
      </w:r>
      <w:r>
        <w:rPr>
          <w:lang w:val="pt_PT" w:bidi="pt_PT"/>
        </w:rPr>
        <w:t>Maria diz ao anjo que ela é virgem e pergunta como essas coisas acontecerão. O anjo explica que é pelo poder do Altíssimo, por meio do Espírito Santo.</w:t>
      </w:r>
    </w:p>
    <w:p>
      <w:pPr/>
      <w:r>
        <w:rPr>
          <w:lang w:val="pt_PT" w:bidi="pt_PT"/>
        </w:rPr>
      </w:r>
      <w:r>
        <w:rPr>
          <w:lang w:val="pt_PT" w:bidi="pt_PT"/>
        </w:rPr>
        <w:t>O anjo também diz que sua parenta Isabel está grávida, mesmo na sua velhice, o que significa que a palavra de Deus nunca falha.</w:t>
      </w:r>
    </w:p>
    <w:p>
      <w:pPr/>
      <w:r>
        <w:rPr>
          <w:lang w:val="pt_PT" w:bidi="pt_PT"/>
        </w:rPr>
      </w:r>
      <w:r>
        <w:rPr>
          <w:lang w:val="pt_PT" w:bidi="pt_PT"/>
        </w:rPr>
        <w:t>Certifique-se de não dar a entender que foi a aceitação de Maria que a fez ficar grávida. Foi devido à vontade de Deus que essas coisas aconteceram. Quando Maria diz: "Que tudo ... se torne realidade", ela está aceitando a vontade de Deus.</w:t>
      </w:r>
    </w:p>
    <w:p>
      <w:pPr/>
      <w:r>
        <w:rPr>
          <w:lang w:val="pt_PT" w:bidi="pt_PT"/>
        </w:rPr>
      </w:r>
      <w:r>
        <w:rPr>
          <w:lang w:val="pt_PT" w:bidi="pt_PT"/>
        </w:rPr>
        <w:t>Maria declara que ela é uma serva do Senhor e aceita o que o anjo disse sobre 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1:26–38</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Gabriel</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Isabel</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Isabel estando grávida de seis meses, assim como Maria sendo jovem e noiva de José. Represente que José é um descendente do Rei Davi.</w:t>
      </w:r>
    </w:p>
    <w:p>
      <w:pPr/>
      <w:r>
        <w:rPr>
          <w:lang w:val="pt_PT" w:bidi="pt_PT"/>
        </w:rPr>
      </w:r>
      <w:r>
        <w:rPr>
          <w:lang w:val="pt_PT" w:bidi="pt_PT"/>
        </w:rPr>
        <w:t>Faça com que quem representa Gabriel, o mensageiro enviado a Maria, seja o mesmo que apareceu para Zacarias.</w:t>
      </w:r>
    </w:p>
    <w:p>
      <w:pPr/>
      <w:r>
        <w:rPr>
          <w:lang w:val="pt_PT" w:bidi="pt_PT"/>
        </w:rPr>
      </w:r>
      <w:r>
        <w:rPr>
          <w:lang w:val="pt_PT" w:bidi="pt_PT"/>
        </w:rPr>
        <w:t>A equipe pode querer reordenar a história quando a representar, para refletir melhor a sequência do que realmente aconteceu: enquanto Isabel está grávida de seis meses, Maria está noiva de José (descendente do rei Davi). Esses dois eventos estão acontecendo ao mesmo tempo, o que deve ser refletido na encenação.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Isabel estando grávida, e Maria sendo noiva de José. </w:t>
      </w:r>
      <w:r>
        <w:rPr>
          <w:b/>
          <w:lang w:val="pt_PT" w:bidi="pt_PT"/>
        </w:rPr>
        <w:t>Interrompa a cena.</w:t>
      </w:r>
      <w:r>
        <w:rPr>
          <w:lang w:val="pt_PT" w:bidi="pt_PT"/>
        </w:rPr>
        <w:t xml:space="preserve"> Pergunte à atriz que representa Maria: "Como você se sente?". É possível que ouça: "Estou feliz", "Estou curiosa", "Estou nervosa", "Estou ansiosa para a vida de casada". Reinicie a ação.</w:t>
      </w:r>
    </w:p>
    <w:p>
      <w:pPr/>
      <w:r>
        <w:rPr>
          <w:lang w:val="pt_PT" w:bidi="pt_PT"/>
        </w:rPr>
      </w:r>
      <w:r>
        <w:rPr>
          <w:lang w:val="pt_PT" w:bidi="pt_PT"/>
        </w:rPr>
        <w:t xml:space="preserve">Então, o anjo Gabriel apareceu para Maria. </w:t>
      </w:r>
      <w:r>
        <w:rPr>
          <w:b/>
          <w:lang w:val="pt_PT" w:bidi="pt_PT"/>
        </w:rPr>
        <w:t>Interrompa a cena.</w:t>
      </w:r>
      <w:r>
        <w:rPr>
          <w:lang w:val="pt_PT" w:bidi="pt_PT"/>
        </w:rPr>
        <w:t xml:space="preserve"> Pergunte à atriz que interpreta Maria: "Como você está se sentindo?". É possível que ouça: "Estou com medo", "Não estou entendendo", "Será que estou dormindo?", "Será que isso é real?". Reinicie a ação.</w:t>
      </w:r>
    </w:p>
    <w:p>
      <w:pPr/>
      <w:r>
        <w:rPr>
          <w:lang w:val="pt_PT" w:bidi="pt_PT"/>
        </w:rPr>
      </w:r>
      <w:r>
        <w:rPr>
          <w:lang w:val="pt_PT" w:bidi="pt_PT"/>
        </w:rPr>
        <w:t xml:space="preserve">O anjo diz a ela: "... mulher favorecida, o Senhor está com você". </w:t>
      </w:r>
      <w:r>
        <w:rPr>
          <w:b/>
          <w:lang w:val="pt_PT" w:bidi="pt_PT"/>
        </w:rPr>
        <w:t>Interrompa a cena.</w:t>
      </w:r>
      <w:r>
        <w:rPr>
          <w:lang w:val="pt_PT" w:bidi="pt_PT"/>
        </w:rPr>
        <w:t xml:space="preserve"> Pergunte à atriz que está representando Maria: "Como você está se sentindo?". É possível que ouça: "Por que sou favorecida?", "É honra em demasia". "Será que o anjo está realmente falando comigo?". "Estou com medo". Reinicie a ação.</w:t>
      </w:r>
    </w:p>
    <w:p>
      <w:pPr/>
      <w:r>
        <w:rPr>
          <w:lang w:val="pt_PT" w:bidi="pt_PT"/>
        </w:rPr>
      </w:r>
      <w:r>
        <w:rPr>
          <w:lang w:val="pt_PT" w:bidi="pt_PT"/>
        </w:rPr>
        <w:t xml:space="preserve">Maria está confusa e se pergunta o que o anjo quer dizer. Então o anjo diz para ela não ter medo, e que ela encontrou graça aos olhos de Deus. Diz que ela ficaria grávida e daria à luz um filho chamado Jesus. Explica todos os planos que Deus tem para Jesus e que seu reino nunca vai terminar. </w:t>
      </w:r>
      <w:r>
        <w:rPr>
          <w:b/>
          <w:lang w:val="pt_PT" w:bidi="pt_PT"/>
        </w:rPr>
        <w:t>Interrompa a cena.</w:t>
      </w:r>
      <w:r>
        <w:rPr>
          <w:lang w:val="pt_PT" w:bidi="pt_PT"/>
        </w:rPr>
        <w:t xml:space="preserve"> Pergunte à atriz que está representando Maria: "Como você está se sentindo?". É possível que ouça: "Estou maravilhada", "Estou confusa", "Estou guardando tudo dentro de mim". "Não sou nem mesmo casada". Reinicie a cena.</w:t>
      </w:r>
    </w:p>
    <w:p>
      <w:pPr/>
      <w:r>
        <w:rPr>
          <w:lang w:val="pt_PT" w:bidi="pt_PT"/>
        </w:rPr>
      </w:r>
      <w:r>
        <w:rPr>
          <w:lang w:val="pt_PT" w:bidi="pt_PT"/>
        </w:rPr>
        <w:t xml:space="preserve">Maria perguntou ao anjo: "Como isso pode acontecer? Eu sou uma virgem". Então o anjo explicou ser pelo poder de Deus através do Espírito Santo. O anjo explica que seu filho será santo e será chamado de Filho de Deus. </w:t>
      </w:r>
      <w:r>
        <w:rPr>
          <w:b/>
          <w:lang w:val="pt_PT" w:bidi="pt_PT"/>
        </w:rPr>
        <w:t>Interrompa a cena.</w:t>
      </w:r>
      <w:r>
        <w:rPr>
          <w:lang w:val="pt_PT" w:bidi="pt_PT"/>
        </w:rPr>
        <w:t xml:space="preserve"> Pergunte à atriz que está representando Maria: "Como você está se sentindo?". É possível que ouça: "Estou impressionada", "Me sinto humilde", "Estou mais confusa ainda". "Não me sinto preparada para isso". Reinicie a cena.</w:t>
      </w:r>
    </w:p>
    <w:p>
      <w:pPr/>
      <w:r>
        <w:rPr>
          <w:lang w:val="pt_PT" w:bidi="pt_PT"/>
        </w:rPr>
      </w:r>
      <w:r>
        <w:rPr>
          <w:lang w:val="pt_PT" w:bidi="pt_PT"/>
        </w:rPr>
        <w:t xml:space="preserve">O anjo prossegue, dizendo que sua parenta Isabel já está grávida pelo poder de Deus, o que demonstra que a palavra de Deus nunca falha. </w:t>
      </w:r>
      <w:r>
        <w:rPr>
          <w:b/>
          <w:lang w:val="pt_PT" w:bidi="pt_PT"/>
        </w:rPr>
        <w:t>Interrompa a cena.</w:t>
      </w:r>
      <w:r>
        <w:rPr>
          <w:lang w:val="pt_PT" w:bidi="pt_PT"/>
        </w:rPr>
        <w:t xml:space="preserve"> Pergunte à atriz que está representando Maria: "Como você está se sentindo?". É possível que ouça: "Estou emocionada". "Estou curiosa para ouvir a história de Isabel", "Estou muito grata". Reinicie a cena.</w:t>
      </w:r>
    </w:p>
    <w:p>
      <w:pPr/>
      <w:r>
        <w:rPr>
          <w:lang w:val="pt_PT" w:bidi="pt_PT"/>
        </w:rPr>
      </w:r>
      <w:r>
        <w:rPr>
          <w:lang w:val="pt_PT" w:bidi="pt_PT"/>
        </w:rPr>
        <w:t xml:space="preserve">Maria diz: "Sou uma serva do Senhor. Que tudo o que você disse sobre mim se torne realidade". Então o anjo se vai. </w:t>
      </w:r>
      <w:r>
        <w:rPr>
          <w:b/>
          <w:lang w:val="pt_PT" w:bidi="pt_PT"/>
        </w:rPr>
        <w:t>Interrompa a cena.</w:t>
      </w:r>
      <w:r>
        <w:rPr>
          <w:lang w:val="pt_PT" w:bidi="pt_PT"/>
        </w:rPr>
        <w:t xml:space="preserve"> Pergunte à atriz que está representando Maria: "Como você está se sentindo?". É possível que ouça: "Estou maravilhada". "Mas não sou casada". "O que José vai dizer?". "Será que devo ficar envergonhada?".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1:26–38</w:t>
      </w:r>
    </w:p>
    <w:p>
      <w:pPr/>
      <w:r>
        <w:rPr>
          <w:lang w:val="pt_PT" w:bidi="pt_PT"/>
        </w:rPr>
      </w:r>
      <w:r>
        <w:rPr>
          <w:lang w:val="pt_PT" w:bidi="pt_PT"/>
        </w:rPr>
        <w:t>Ouça o texto uma vez na versão mais fácil de entender.</w:t>
      </w:r>
    </w:p>
    <w:p>
      <w:pPr/>
      <w:r>
        <w:rPr>
          <w:lang w:val="pt_PT" w:bidi="pt_PT"/>
        </w:rPr>
      </w:r>
      <w:r>
        <w:rPr>
          <w:lang w:val="pt_PT" w:bidi="pt_PT"/>
        </w:rPr>
        <w:t xml:space="preserve">Deus envia o anjo Gabriel com outra mensagem, mas desta vez para uma jovem chamada Maria. Traduza anjo da mesma maneira que você traduziu em outras partes de Lucas. Maria viveu em </w:t>
      </w:r>
      <w:r>
        <w:rPr>
          <w:b/>
          <w:lang w:val="pt_PT" w:bidi="pt_PT"/>
        </w:rPr>
        <w:t>Nazaré</w:t>
      </w:r>
      <w:r>
        <w:rPr>
          <w:lang w:val="pt_PT" w:bidi="pt_PT"/>
        </w:rPr>
        <w:t xml:space="preserve">, uma pequena cidade localizada nas planícies do sul da região da Galileia. Provavelmente, Nazaré tinha apenas algumas centenas de habitantes. </w:t>
      </w:r>
      <w:r>
        <w:rPr>
          <w:b/>
          <w:lang w:val="pt_PT" w:bidi="pt_PT"/>
        </w:rPr>
        <w:t>Galileia</w:t>
      </w:r>
      <w:r>
        <w:rPr>
          <w:lang w:val="pt_PT" w:bidi="pt_PT"/>
        </w:rPr>
        <w:t xml:space="preserve"> era o nome de um distrito, ou província, na parte norte de Israel.</w:t>
      </w:r>
    </w:p>
    <w:p>
      <w:pPr/>
      <w:r>
        <w:rPr>
          <w:lang w:val="pt_PT" w:bidi="pt_PT"/>
        </w:rPr>
      </w:r>
      <w:r>
        <w:rPr>
          <w:lang w:val="pt_PT" w:bidi="pt_PT"/>
        </w:rPr>
        <w:t>Se você ainda não o fez, mostre aos tradutores, no mapa de Israel, onde estão localizadas a região da Galileia e a cidade de Nazaré.</w:t>
      </w:r>
    </w:p>
    <w:p>
      <w:pPr/>
      <w:r>
        <w:rPr>
          <w:lang w:val="pt_PT" w:bidi="pt_PT"/>
        </w:rPr>
      </w:r>
      <w:r>
        <w:rPr>
          <w:lang w:val="pt_PT" w:bidi="pt_PT"/>
        </w:rPr>
        <w:t xml:space="preserve">Maria era uma </w:t>
      </w:r>
      <w:r>
        <w:rPr>
          <w:b/>
          <w:lang w:val="pt_PT" w:bidi="pt_PT"/>
        </w:rPr>
        <w:t>virgem</w:t>
      </w:r>
      <w:r>
        <w:rPr>
          <w:lang w:val="pt_PT" w:bidi="pt_PT"/>
        </w:rPr>
        <w:t xml:space="preserve">. Essa palavra refere-se a uma jovem que ainda não havia se casado e nunca tivera relações sexuais com um homem. Na cultura judaica, a idade normal para uma menina se casar poderia ser tão jovem quanto 12 anos. Ela estava noiva de um homem chamado </w:t>
      </w:r>
      <w:r>
        <w:rPr>
          <w:b/>
          <w:lang w:val="pt_PT" w:bidi="pt_PT"/>
        </w:rPr>
        <w:t>José, um descendente de Davi.</w:t>
      </w:r>
      <w:r>
        <w:rPr>
          <w:lang w:val="pt_PT" w:bidi="pt_PT"/>
        </w:rPr>
        <w:t xml:space="preserve"> Lucas menciona que José era um descendente do Rei Davi como uma maneira de conectar Jesus à ancestralidade real. </w:t>
      </w:r>
      <w:r>
        <w:rPr>
          <w:b/>
          <w:lang w:val="pt_PT" w:bidi="pt_PT"/>
        </w:rPr>
        <w:t>O rei Davi</w:t>
      </w:r>
      <w:r>
        <w:rPr>
          <w:lang w:val="pt_PT" w:bidi="pt_PT"/>
        </w:rPr>
        <w:t xml:space="preserve"> foi o segundo rei de Israel, que governou por 40 anos. Dizia-se que ele era "um homem que agradava o coração de Deus". Quando o rei Davi quis construir um Templo para Deus, Ele disse que iria construir uma casa para Davi. Uma "casa para Davi" se referia a dar a ele uma linha de descendentes que governaria Israel para sempre. A promessa de Deus a Davi apontava para o próximo Salvador - Jesus. Como José era o "pai" legal de Jesus, então Jesus, por extensão, era o "filho de Davi".</w:t>
      </w:r>
    </w:p>
    <w:p>
      <w:pPr/>
      <w:r>
        <w:rPr>
          <w:lang w:val="pt_PT" w:bidi="pt_PT"/>
        </w:rPr>
      </w:r>
      <w:r>
        <w:rPr>
          <w:lang w:val="pt_PT" w:bidi="pt_PT"/>
        </w:rPr>
        <w:t xml:space="preserve">Quando Gabriel cumprimenta Maria, ele diz que ela </w:t>
      </w:r>
      <w:r>
        <w:rPr>
          <w:b/>
          <w:lang w:val="pt_PT" w:bidi="pt_PT"/>
        </w:rPr>
        <w:t>encontrou favor com Deus</w:t>
      </w:r>
      <w:r>
        <w:rPr>
          <w:lang w:val="pt_PT" w:bidi="pt_PT"/>
        </w:rPr>
        <w:t>. Essa frase é importante, pois mostra foi Deus que escolheu Maria. Ressalta que Deus favorece homens e mulheres em particular, e que não se baseia no valor de uma pessoa. Maria foi favorecida por Deus, porque ele a escolheu para ser a mãe do Salvador prometido.</w:t>
      </w:r>
    </w:p>
    <w:p>
      <w:pPr/>
      <w:r>
        <w:rPr>
          <w:lang w:val="pt_PT" w:bidi="pt_PT"/>
        </w:rPr>
      </w:r>
      <w:r>
        <w:rPr>
          <w:lang w:val="pt_PT" w:bidi="pt_PT"/>
        </w:rPr>
        <w:t xml:space="preserve">Maria ficou </w:t>
      </w:r>
      <w:r>
        <w:rPr>
          <w:b/>
          <w:lang w:val="pt_PT" w:bidi="pt_PT"/>
        </w:rPr>
        <w:t>confusa</w:t>
      </w:r>
      <w:r>
        <w:rPr>
          <w:lang w:val="pt_PT" w:bidi="pt_PT"/>
        </w:rPr>
        <w:t xml:space="preserve"> por sua saudação. Seria estranho que alguém como ela fosse cumprimentada de modo tão elevado. Para os judeus, não era costume que as mulheres fossem tratadas dessa maneira. A saudação mostra que ela estava sendo escolhida para servir a Deus. Gabriel diz que Deus iria dar a ela um filho, e que seu nome seria </w:t>
      </w:r>
      <w:r>
        <w:rPr>
          <w:b/>
          <w:lang w:val="pt_PT" w:bidi="pt_PT"/>
        </w:rPr>
        <w:t>Jesus</w:t>
      </w:r>
      <w:r>
        <w:rPr>
          <w:lang w:val="pt_PT" w:bidi="pt_PT"/>
        </w:rPr>
        <w:t xml:space="preserve">. Jesus significa "Javé salva", ou Deus salva. Ele era o Salvador prometido, que os judeus estavam esperando. O anjo diz a Maria que ele será chamado de </w:t>
      </w:r>
      <w:r>
        <w:rPr>
          <w:b/>
          <w:lang w:val="pt_PT" w:bidi="pt_PT"/>
        </w:rPr>
        <w:t>Filho do Altíssimo.</w:t>
      </w:r>
      <w:r>
        <w:rPr>
          <w:lang w:val="pt_PT" w:bidi="pt_PT"/>
        </w:rPr>
        <w:t xml:space="preserve"> Essa frase faz paralelo com a frase "Filho de Deus". Altíssimo é um nome do Antigo Testamento para Deus, já que Ele é o maior e está no céu. Pode ser mais fácil traduzir como "O Deus Altíssimo o chamará de seu filho".</w:t>
      </w:r>
    </w:p>
    <w:p>
      <w:pPr/>
      <w:r>
        <w:rPr>
          <w:lang w:val="pt_PT" w:bidi="pt_PT"/>
        </w:rPr>
      </w:r>
      <w:r>
        <w:rPr>
          <w:lang w:val="pt_PT" w:bidi="pt_PT"/>
        </w:rPr>
        <w:t xml:space="preserve">Gabriel diz que Deus lhe </w:t>
      </w:r>
      <w:r>
        <w:rPr>
          <w:b/>
          <w:lang w:val="pt_PT" w:bidi="pt_PT"/>
        </w:rPr>
        <w:t>dará o trono de seu pai, Davi.</w:t>
      </w:r>
      <w:r>
        <w:rPr>
          <w:lang w:val="pt_PT" w:bidi="pt_PT"/>
        </w:rPr>
        <w:t xml:space="preserve"> Essa frase mostra que Jesus será o Salvador real, pois ele é descendente do Rei Davi. O trono tem vários significados. Não apenas significa que Jesus governará Israel, como o rei Davi fez, mas também significa autoridade. Pai Davi pode ser traduzido como ancestral Davi.</w:t>
      </w:r>
    </w:p>
    <w:p>
      <w:pPr/>
      <w:r>
        <w:rPr>
          <w:lang w:val="pt_PT" w:bidi="pt_PT"/>
        </w:rPr>
      </w:r>
      <w:r>
        <w:rPr>
          <w:lang w:val="pt_PT" w:bidi="pt_PT"/>
        </w:rPr>
        <w:t xml:space="preserve">Maria pergunta como isso acontecerá, uma vez que ela é uma virgem. Gabriel diz que </w:t>
      </w:r>
      <w:r>
        <w:rPr>
          <w:b/>
          <w:lang w:val="pt_PT" w:bidi="pt_PT"/>
        </w:rPr>
        <w:t>o Espírito Santo virá sobre você.</w:t>
      </w:r>
      <w:r>
        <w:rPr>
          <w:lang w:val="pt_PT" w:bidi="pt_PT"/>
        </w:rPr>
        <w:t xml:space="preserve"> Essa frase deve ser tratada com cuidado, para que ela não seja entendida como posse ou relações sexuais. Qualquer que seja a frase usada em seu idioma, deve mostrar que a criança foi concebida pelo poder da presença de Deus e não por meio de ações humanas. O Espírito Santo, ou o poder de Deus, viria sobre Maria e ela daria à luz o Filho de Deus. Traduza Espírito Santo da mesma maneira que você traduziu em outras partes de Lucas.</w:t>
      </w:r>
    </w:p>
    <w:p>
      <w:pPr/>
      <w:r>
        <w:rPr>
          <w:lang w:val="pt_PT" w:bidi="pt_PT"/>
        </w:rPr>
      </w:r>
      <w:r>
        <w:rPr>
          <w:lang w:val="pt_PT" w:bidi="pt_PT"/>
        </w:rPr>
        <w:t xml:space="preserve">Quando Gabriel diz que o bebê será </w:t>
      </w:r>
      <w:r>
        <w:rPr>
          <w:b/>
          <w:lang w:val="pt_PT" w:bidi="pt_PT"/>
        </w:rPr>
        <w:t>santo</w:t>
      </w:r>
      <w:r>
        <w:rPr>
          <w:lang w:val="pt_PT" w:bidi="pt_PT"/>
        </w:rPr>
        <w:t>, a palavra refere-se a algo que é separado para um propósito especial para Deus. Quando santo se refere ao próprio Deus, significa que ele é distinto da sua criação, e que ele é moralmente perfeito. Refere-se à sua majestade e poder.</w:t>
      </w:r>
    </w:p>
    <w:p>
      <w:pPr/>
      <w:r>
        <w:rPr>
          <w:lang w:val="pt_PT" w:bidi="pt_PT"/>
        </w:rPr>
      </w:r>
      <w:r>
        <w:rPr>
          <w:lang w:val="pt_PT" w:bidi="pt_PT"/>
        </w:rPr>
        <w:t>Se seu público não entender a definição completa da palavra "santo", você pode optar por incluir uma breve descrição em sua tradução.</w:t>
      </w:r>
    </w:p>
    <w:p>
      <w:pPr/>
      <w:r>
        <w:rPr>
          <w:lang w:val="pt_PT" w:bidi="pt_PT"/>
        </w:rPr>
      </w:r>
      <w:r>
        <w:rPr>
          <w:lang w:val="pt_PT" w:bidi="pt_PT"/>
        </w:rPr>
        <w:t xml:space="preserve">Jesus não será apenas santo, mas ele será chamado </w:t>
      </w:r>
      <w:r>
        <w:rPr>
          <w:b/>
          <w:lang w:val="pt_PT" w:bidi="pt_PT"/>
        </w:rPr>
        <w:t>de Filho de Deus.</w:t>
      </w:r>
      <w:r>
        <w:rPr>
          <w:lang w:val="pt_PT" w:bidi="pt_PT"/>
        </w:rPr>
        <w:t xml:space="preserve"> Essa frase mostra a relação especial de Jesus com Deus. Ele é o Filho e Deus é seu Pai. Deve ser deixado claro que Jesus não foi o resultado de uma união física de Deus com uma mulher.</w:t>
      </w:r>
    </w:p>
    <w:p>
      <w:pPr/>
      <w:r>
        <w:rPr>
          <w:lang w:val="pt_PT" w:bidi="pt_PT"/>
        </w:rPr>
      </w:r>
      <w:r>
        <w:rPr>
          <w:lang w:val="pt_PT" w:bidi="pt_PT"/>
        </w:rPr>
        <w:t xml:space="preserve">Gabriel conta a Maria a boa notícia de como sua parenta, Isabel, que não podia ter filhos, está agora grávida de seis meses. Ele enfatiza como nada é impossível para Deus. Maria aceita humildemente a mensagem de Deus para ela e chama a si mesma </w:t>
      </w:r>
      <w:r>
        <w:rPr>
          <w:b/>
          <w:lang w:val="pt_PT" w:bidi="pt_PT"/>
        </w:rPr>
        <w:t>de serva do Senhor.</w:t>
      </w:r>
      <w:r>
        <w:rPr>
          <w:lang w:val="pt_PT" w:bidi="pt_PT"/>
        </w:rPr>
        <w:t xml:space="preserve"> Isso demonstra que ela está pronta e desejosa de servir a Deus. Mostre que não se trata de um serviço forçado. Então o anjo se vai.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1:26–38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5">
        <w:r>
          <w:rPr>
            <w:lang w:val="pt_PT" w:bidi="pt_PT"/>
          </w:rPr>
          <w:rPr>
            <w:color w:val="0000EE"/>
            <w:u w:val="single"/>
          </w:rPr>
          <w:t>Ouvir e Sentir</w:t>
        </w:r>
      </w:hyperlink>
      <w:r>
        <w:rPr>
          <w:lang w:val="pt_PT" w:bidi="pt_PT"/>
        </w:rPr>
        <w:t xml:space="preserve"> (422 KB)</w:t>
      </w:r>
      <w:r>
        <w:rPr>
          <w:lang w:val="pt_PT" w:bidi="pt_PT"/>
        </w:rPr>
      </w:r>
    </w:p>
    <w:p>
      <w:pPr>
        <w:pStyle w:val="ListBullet"/>
        <w:spacing w:line="240" w:lineRule="auto"/>
        <w:ind w:left="720"/>
      </w:pPr>
      <w:r>
        <w:rPr>
          <w:lang w:val="pt_PT" w:bidi="pt_PT"/>
        </w:rPr>
      </w:r>
      <w:hyperlink r:id="rId26">
        <w:r>
          <w:rPr>
            <w:lang w:val="pt_PT" w:bidi="pt_PT"/>
          </w:rPr>
          <w:rPr>
            <w:color w:val="0000EE"/>
            <w:u w:val="single"/>
          </w:rPr>
          <w:t>Preparando o Cenário</w:t>
        </w:r>
      </w:hyperlink>
      <w:r>
        <w:rPr>
          <w:lang w:val="pt_PT" w:bidi="pt_PT"/>
        </w:rPr>
        <w:t xml:space="preserve"> (2.9 MB)</w:t>
      </w:r>
      <w:r>
        <w:rPr>
          <w:lang w:val="pt_PT" w:bidi="pt_PT"/>
        </w:rPr>
      </w:r>
    </w:p>
    <w:p>
      <w:pPr>
        <w:pStyle w:val="ListBullet"/>
        <w:spacing w:line="240" w:lineRule="auto"/>
        <w:ind w:left="720"/>
      </w:pPr>
      <w:r>
        <w:rPr>
          <w:lang w:val="pt_PT" w:bidi="pt_PT"/>
        </w:rPr>
      </w:r>
      <w:hyperlink r:id="rId27">
        <w:r>
          <w:rPr>
            <w:lang w:val="pt_PT" w:bidi="pt_PT"/>
          </w:rPr>
          <w:rPr>
            <w:color w:val="0000EE"/>
            <w:u w:val="single"/>
          </w:rPr>
          <w:t>Identificando as Cenas</w:t>
        </w:r>
      </w:hyperlink>
      <w:r>
        <w:rPr>
          <w:lang w:val="pt_PT" w:bidi="pt_PT"/>
        </w:rPr>
        <w:t xml:space="preserve"> (1.5 MB)</w:t>
      </w:r>
      <w:r>
        <w:rPr>
          <w:lang w:val="pt_PT" w:bidi="pt_PT"/>
        </w:rPr>
      </w:r>
    </w:p>
    <w:p>
      <w:pPr>
        <w:pStyle w:val="ListBullet"/>
        <w:spacing w:line="240" w:lineRule="auto"/>
        <w:ind w:left="720"/>
      </w:pPr>
      <w:r>
        <w:rPr>
          <w:lang w:val="pt_PT" w:bidi="pt_PT"/>
        </w:rPr>
      </w:r>
      <w:hyperlink r:id="rId28">
        <w:r>
          <w:rPr>
            <w:lang w:val="pt_PT" w:bidi="pt_PT"/>
          </w:rPr>
          <w:rPr>
            <w:color w:val="0000EE"/>
            <w:u w:val="single"/>
          </w:rPr>
          <w:t>Incorporando o Texto</w:t>
        </w:r>
      </w:hyperlink>
      <w:r>
        <w:rPr>
          <w:lang w:val="pt_PT" w:bidi="pt_PT"/>
        </w:rPr>
        <w:t xml:space="preserve"> (2.7 MB)</w:t>
      </w:r>
      <w:r>
        <w:rPr>
          <w:lang w:val="pt_PT" w:bidi="pt_PT"/>
        </w:rPr>
      </w:r>
    </w:p>
    <w:p>
      <w:pPr>
        <w:pStyle w:val="ListBullet"/>
        <w:spacing w:line="240" w:lineRule="auto"/>
        <w:ind w:left="720"/>
      </w:pPr>
      <w:r>
        <w:rPr>
          <w:lang w:val="pt_PT" w:bidi="pt_PT"/>
        </w:rPr>
      </w:r>
      <w:hyperlink r:id="rId29">
        <w:r>
          <w:rPr>
            <w:lang w:val="pt_PT" w:bidi="pt_PT"/>
          </w:rPr>
          <w:rPr>
            <w:color w:val="0000EE"/>
            <w:u w:val="single"/>
          </w:rPr>
          <w:t>Preenchendo as Lacunas</w:t>
        </w:r>
      </w:hyperlink>
      <w:r>
        <w:rPr>
          <w:lang w:val="pt_PT" w:bidi="pt_PT"/>
        </w:rPr>
        <w:t xml:space="preserve"> (3.0 MB)</w:t>
      </w:r>
      <w:r>
        <w:rPr>
          <w:lang w:val="pt_PT" w:bidi="pt_PT"/>
        </w:rPr>
      </w:r>
    </w:p>
    <w:p>
      <w:pPr>
        <w:pStyle w:val="ListBullet"/>
        <w:spacing w:line="240" w:lineRule="auto"/>
        <w:ind w:left="720"/>
      </w:pPr>
      <w:r>
        <w:rPr>
          <w:lang w:val="pt_PT" w:bidi="pt_PT"/>
        </w:rPr>
      </w:r>
      <w:hyperlink r:id="rId30">
        <w:r>
          <w:rPr>
            <w:lang w:val="pt_PT" w:bidi="pt_PT"/>
          </w:rPr>
          <w:rPr>
            <w:color w:val="0000EE"/>
            <w:u w:val="single"/>
          </w:rPr>
          <w:t>Falando a Palavra</w:t>
        </w:r>
      </w:hyperlink>
      <w:r>
        <w:rPr>
          <w:lang w:val="pt_PT" w:bidi="pt_PT"/>
        </w:rPr>
        <w:t xml:space="preserve"> (930 KB)</w:t>
      </w:r>
      <w:r>
        <w:rPr>
          <w:lang w:val="pt_PT" w:bidi="pt_PT"/>
        </w:rPr>
      </w:r>
      <w:r>
        <w:rPr>
          <w:lang w:val="pt_PT" w:bidi="pt_PT"/>
        </w:rPr>
      </w:r>
      <w:r>
        <w:rPr>
          <w:lang w:val="pt_PT" w:bidi="pt_PT"/>
        </w:rPr>
      </w:r>
    </w:p>
    <w:p>
      <w:pPr/>
      <w:r>
        <w:rPr>
          <w:lang w:val="pt_PT" w:bidi="pt_PT"/>
        </w:rPr>
      </w:r>
    </w:p>
    <w:p>
      <w:pPr>
        <w:pStyle w:val="Heading2"/>
      </w:pPr>
      <w:r>
        <w:rPr>
          <w:lang w:val="pt_PT" w:bidi="pt_PT"/>
        </w:rPr>
        <w:t>Lucas 1:39–56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1:39–56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1:39–56</w:t>
      </w:r>
    </w:p>
    <w:p>
      <w:pPr/>
      <w:r>
        <w:rPr>
          <w:lang w:val="pt_PT" w:bidi="pt_PT"/>
        </w:rPr>
      </w:r>
      <w:r>
        <w:rPr>
          <w:lang w:val="pt_PT" w:bidi="pt_PT"/>
        </w:rPr>
        <w:t>Ouça o texto uma vez na versão mais fácil de entender.</w:t>
      </w:r>
    </w:p>
    <w:p>
      <w:pPr/>
      <w:r>
        <w:rPr>
          <w:lang w:val="pt_PT" w:bidi="pt_PT"/>
        </w:rPr>
      </w:r>
      <w:r>
        <w:rPr>
          <w:lang w:val="pt_PT" w:bidi="pt_PT"/>
        </w:rPr>
        <w:t>Lucas continua seu relato da vida de Jesus na ordem em que os eventos ocorreram. A história começa com Maria em Nazaré, logo depois de ela ter ouvido o mensageiro de Deus, Gabriel. Maria estava com pressa para ver sua parenta idosa, Isabel, uma vez que Gabriel disse que ela não era mais estéril, mas estava grávida. Maria se prepara para sua viagem e, alguns dias depois, vai visitar Isabel. A viagem de Nazaré para o montanhoso país da Judeia era de 100 a 150 quilômetros, ou de 70 a 100 milhas. Teria levado de três a cinco dias, dependendo se ela estava a pé ou montada em um jumento.</w:t>
      </w:r>
    </w:p>
    <w:p>
      <w:pPr/>
      <w:r>
        <w:rPr>
          <w:lang w:val="pt_PT" w:bidi="pt_PT"/>
        </w:rPr>
      </w:r>
      <w:r>
        <w:rPr>
          <w:lang w:val="pt_PT" w:bidi="pt_PT"/>
        </w:rPr>
        <w:t>Mostre à sua equipe de tradução um mapa que detalha a rota de Nazaré até a Judeia, para terem um visual melhor de quão longe Maria teve de viajar.</w:t>
      </w:r>
    </w:p>
    <w:p>
      <w:pPr/>
      <w:r>
        <w:rPr>
          <w:lang w:val="pt_PT" w:bidi="pt_PT"/>
        </w:rPr>
      </w:r>
      <w:r>
        <w:rPr>
          <w:lang w:val="pt_PT" w:bidi="pt_PT"/>
        </w:rPr>
        <w:t>Maria chega à cidade onde Isabel e Zacarias vivem, na região montanhosa da Judeia. Ela entra na casa e cumprimenta Isabel. Na cultura judaica, sempre primeiro a pessoa mais jovem cumprimentava a pessoa mais velha. Isabel era de uma família de sacerdotes. Além de ser mais velha, ela era de uma classe mais elevada. Ao som da voz de Maria, o bebê de Isabel faz um movimento forte dentro de seu ventre. Então Isabel fica cheia do Espírito Santo e Ele dá a ela uma visão especial para falar com Maria. Expresse isso de uma maneira que mostre que Isabel não saberia dessas coisas por conta própria, mas apenas pela orientação do Espírito Santo.</w:t>
      </w:r>
    </w:p>
    <w:p>
      <w:pPr/>
      <w:r>
        <w:rPr>
          <w:lang w:val="pt_PT" w:bidi="pt_PT"/>
        </w:rPr>
      </w:r>
      <w:r>
        <w:rPr>
          <w:lang w:val="pt_PT" w:bidi="pt_PT"/>
        </w:rPr>
        <w:t>Se falar do útero é algo sensível em sua cultura, você também pode traduzir como "a criança dentro de ela".</w:t>
      </w:r>
    </w:p>
    <w:p>
      <w:pPr/>
      <w:r>
        <w:rPr>
          <w:lang w:val="pt_PT" w:bidi="pt_PT"/>
        </w:rPr>
      </w:r>
      <w:r>
        <w:rPr>
          <w:lang w:val="pt_PT" w:bidi="pt_PT"/>
        </w:rPr>
        <w:t>Em alta voz, ela diz de forma animada a Maria que ela é mais abençoada do que qualquer outra mulher, e que Deus mostrou um favor especial para seu bebê. O Espírito Santo revela a Isabel que o bebê de Maria é o Salvador prometido que eles esperavam. Novamente, isso não é algo que Isabel saberia por conta própria. Isabel fica espantada e pergunta humildemente por que ela está tendo tanta honra de ser visitada pela mãe do salvador prometido. Isabel diz a Maria que seu bebê se agitou fortemente de alegria dentro dela, quando ele ouviu a voz de Maria. Isabel diz a Maria que ela é abençoada, porque ela acreditava. Isabel está falando sobre Maria ter acreditado e aceitado o que Gabriel dissera a ela.</w:t>
      </w:r>
    </w:p>
    <w:p>
      <w:pPr/>
      <w:r>
        <w:rPr>
          <w:lang w:val="pt_PT" w:bidi="pt_PT"/>
        </w:rPr>
      </w:r>
      <w:r>
        <w:rPr>
          <w:lang w:val="pt_PT" w:bidi="pt_PT"/>
        </w:rPr>
        <w:t>Maria respondeu para Isabel louvando a Deus por sua misericórdia para com ela e para com seu povo, Israel.</w:t>
      </w:r>
    </w:p>
    <w:p>
      <w:pPr/>
      <w:r>
        <w:rPr>
          <w:lang w:val="pt_PT" w:bidi="pt_PT"/>
        </w:rPr>
      </w:r>
      <w:r>
        <w:rPr>
          <w:lang w:val="pt_PT" w:bidi="pt_PT"/>
        </w:rPr>
        <w:t>Pergunte à sua equipe se eles têm uma expressão artística, como canções ou poesia. Qual a diferença entre uma canção e uma poesia? Que tipo de linguagem é usada em cada uma? Eles cantam ou recitam poesia para coisas que realmente aconteceram, ou apenas para eventos não reais? Essa canção seria melhor expressa como um poema?</w:t>
      </w:r>
    </w:p>
    <w:p>
      <w:pPr/>
      <w:r>
        <w:rPr>
          <w:lang w:val="pt_PT" w:bidi="pt_PT"/>
        </w:rPr>
      </w:r>
      <w:r>
        <w:rPr>
          <w:lang w:val="pt_PT" w:bidi="pt_PT"/>
        </w:rPr>
        <w:t>Maria diz que seu espírito se alegra em Deus, seu Salvador. Ela O louva por ter agido gentilmente com ela, escolhendo que ela seja a mãe do Salvador prometido, mesmo sendo ela de uma classe inferior. É importante notar que, por mencionar ser de uma classe baixa ou humilde, ela reconhecia não ser uma pessoa importante. Era apenas uma jovem menina pobre. Traduza que é pela bondade de Deus para com ela, que as gerações futuras a chamariam de abençoada, e não por nada que ela tenha feito pessoalmente. Maria diz que Deus mostra misericórdia de pessoas que o temem. Isso não significa que as pessoas tenham medo dele. Significa que respeitam muito a Deus e se submetem a ele. Maria diz que Deus mostra misericórdia para todos, e para os filhos de seus filhos, quando respeitam a Deus. Maria não apenas louva a Deus pelo passado, mas pelo que Ele irá fazer por meio de seu filho ainda não nascido, o Salvador prometido.</w:t>
      </w:r>
    </w:p>
    <w:p>
      <w:pPr/>
      <w:r>
        <w:rPr>
          <w:lang w:val="pt_PT" w:bidi="pt_PT"/>
        </w:rPr>
      </w:r>
      <w:r>
        <w:rPr>
          <w:lang w:val="pt_PT" w:bidi="pt_PT"/>
        </w:rPr>
        <w:t>A referência de Maria à sua ancestralidade é importante. O povo de Deus foi nomeado em homenagem a Jacó, que também era chamado de Israel. Abraão era seu antepassado. Deus prometeu a Seu povo que sempre os ajudaria. Maria está dizendo que Ele mostrou bondade para com eles, enviando o Salvador prometido.</w:t>
      </w:r>
    </w:p>
    <w:p>
      <w:pPr/>
      <w:r>
        <w:rPr>
          <w:lang w:val="pt_PT" w:bidi="pt_PT"/>
        </w:rPr>
      </w:r>
      <w:r>
        <w:rPr>
          <w:lang w:val="pt_PT" w:bidi="pt_PT"/>
        </w:rPr>
        <w:t>Como sua cultura vê Maria ou uma mãe de Deus? Essa história nos conta que Maria foi abençoada por Deus. Deus mostrou sua misericórdia e bondade. Como você conta outras histórias como essa em sua cultura?</w:t>
      </w:r>
    </w:p>
    <w:p>
      <w:pPr/>
      <w:r>
        <w:rPr>
          <w:lang w:val="pt_PT" w:bidi="pt_PT"/>
        </w:rPr>
      </w:r>
      <w:r>
        <w:rPr>
          <w:lang w:val="pt_PT" w:bidi="pt_PT"/>
        </w:rPr>
        <w:t>Maria passa três meses com Isabel antes de voltar para casa, em Nazaré. Como Isabel já estava grávida de seis meses quando Maria a visitou, é possível que ela tenha ficado até que o bebê de Isabel tenha nascido.</w:t>
      </w:r>
    </w:p>
    <w:p>
      <w:pPr/>
      <w:r>
        <w:rPr>
          <w:lang w:val="pt_PT" w:bidi="pt_PT"/>
        </w:rPr>
      </w:r>
      <w:r>
        <w:rPr>
          <w:lang w:val="pt_PT" w:bidi="pt_PT"/>
        </w:rPr>
        <w:t>Essa passagem mostra que Isabel e Maria reconheceram que Deus estava cumprindo suas promessas e respondendo às orações de Israel, por meio de ambas as suas gestações milagrosas.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1:39–56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Maria se apressa para a casa de Zacarias e cumprimenta Isabel.</w:t>
      </w:r>
    </w:p>
    <w:p>
      <w:pPr/>
      <w:r>
        <w:rPr>
          <w:lang w:val="pt_PT" w:bidi="pt_PT"/>
        </w:rPr>
      </w:r>
      <w:r>
        <w:rPr>
          <w:b/>
          <w:lang w:val="pt_PT" w:bidi="pt_PT"/>
        </w:rPr>
        <w:t>Segunda cena:</w:t>
      </w:r>
      <w:r>
        <w:rPr>
          <w:lang w:val="pt_PT" w:bidi="pt_PT"/>
        </w:rPr>
        <w:t xml:space="preserve"> a criança de Isabel se agita fortemente ao som da voz de Maria. Cheia do Espírito Santo, ela abençoou Maria e explicou o que aconteceu.</w:t>
      </w:r>
    </w:p>
    <w:p>
      <w:pPr/>
      <w:r>
        <w:rPr>
          <w:lang w:val="pt_PT" w:bidi="pt_PT"/>
        </w:rPr>
      </w:r>
      <w:r>
        <w:rPr>
          <w:b/>
          <w:lang w:val="pt_PT" w:bidi="pt_PT"/>
        </w:rPr>
        <w:t>Terceira cena:</w:t>
      </w:r>
      <w:r>
        <w:rPr>
          <w:lang w:val="pt_PT" w:bidi="pt_PT"/>
        </w:rPr>
        <w:t xml:space="preserve"> Maria louva o que Deus fez por ela e se lembra do que Deus fez para seu povo, Israel.</w:t>
      </w:r>
    </w:p>
    <w:p>
      <w:pPr/>
      <w:r>
        <w:rPr>
          <w:lang w:val="pt_PT" w:bidi="pt_PT"/>
        </w:rPr>
      </w:r>
      <w:r>
        <w:rPr>
          <w:b/>
          <w:lang w:val="pt_PT" w:bidi="pt_PT"/>
        </w:rPr>
        <w:t>Quarta cena:</w:t>
      </w:r>
      <w:r>
        <w:rPr>
          <w:lang w:val="pt_PT" w:bidi="pt_PT"/>
        </w:rPr>
        <w:t xml:space="preserve"> Maria ficou com Isabel por três meses antes de voltar para casa.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Isabel</w:t>
      </w:r>
    </w:p>
    <w:p>
      <w:pPr>
        <w:pStyle w:val="ListBullet"/>
        <w:spacing w:line="240" w:lineRule="auto"/>
        <w:ind w:left="720"/>
      </w:pPr>
      <w:r>
        <w:rPr>
          <w:lang w:val="pt_PT" w:bidi="pt_PT"/>
        </w:rPr>
      </w:r>
      <w:r>
        <w:rPr>
          <w:lang w:val="pt_PT" w:bidi="pt_PT"/>
        </w:rPr>
        <w:t>Filho de Isabel em seu ventre</w:t>
      </w:r>
    </w:p>
    <w:p>
      <w:pPr>
        <w:pStyle w:val="ListBullet"/>
        <w:spacing w:line="240" w:lineRule="auto"/>
        <w:ind w:left="720"/>
      </w:pPr>
      <w:r>
        <w:rPr>
          <w:lang w:val="pt_PT" w:bidi="pt_PT"/>
        </w:rPr>
      </w:r>
      <w:r>
        <w:rPr>
          <w:lang w:val="pt_PT" w:bidi="pt_PT"/>
        </w:rPr>
        <w:t>Maria</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lang w:val="pt_PT" w:bidi="pt_PT"/>
        </w:rPr>
        <w:t>Maria vai visitar Isabel.</w:t>
      </w:r>
    </w:p>
    <w:p>
      <w:pPr/>
      <w:r>
        <w:rPr>
          <w:lang w:val="pt_PT" w:bidi="pt_PT"/>
        </w:rPr>
      </w:r>
      <w:r>
        <w:rPr>
          <w:lang w:val="pt_PT" w:bidi="pt_PT"/>
        </w:rPr>
        <w:t>É importante lembrar que Maria parte alguns dias depois que o anjo lhe fala sobre a gravidez de Isabel. Essa viagem deve ter levado de três a cinco dias.</w:t>
      </w:r>
    </w:p>
    <w:p>
      <w:pPr/>
      <w:r>
        <w:rPr>
          <w:lang w:val="pt_PT" w:bidi="pt_PT"/>
        </w:rPr>
      </w:r>
      <w:r>
        <w:rPr>
          <w:lang w:val="pt_PT" w:bidi="pt_PT"/>
        </w:rPr>
        <w:t>Quando Maria chega à casa de Isabel, Maria a cumprimenta primeiro, como é o costume. Então, a criança dentro de Isabel se agita em seu ventre.</w:t>
      </w:r>
    </w:p>
    <w:p>
      <w:pPr/>
      <w:r>
        <w:rPr>
          <w:lang w:val="pt_PT" w:bidi="pt_PT"/>
        </w:rPr>
      </w:r>
      <w:r>
        <w:rPr>
          <w:lang w:val="pt_PT" w:bidi="pt_PT"/>
        </w:rPr>
        <w:t>A forte agitação da criança dentro de Isabel era muito diferente dos seus movimentos normais.</w:t>
      </w:r>
    </w:p>
    <w:p>
      <w:pPr/>
      <w:r>
        <w:rPr>
          <w:lang w:val="pt_PT" w:bidi="pt_PT"/>
        </w:rPr>
      </w:r>
      <w:r>
        <w:rPr>
          <w:lang w:val="pt_PT" w:bidi="pt_PT"/>
        </w:rPr>
        <w:t>Depois disso, Isabel diz a Maria que ela é abençoada acima de todas as mulheres, e que se sente honrada por ser visitada por Maria, a mãe do Senhor.</w:t>
      </w:r>
    </w:p>
    <w:p>
      <w:pPr/>
      <w:r>
        <w:rPr>
          <w:lang w:val="pt_PT" w:bidi="pt_PT"/>
        </w:rPr>
      </w:r>
      <w:r>
        <w:rPr>
          <w:lang w:val="pt_PT" w:bidi="pt_PT"/>
        </w:rPr>
        <w:t>Tudo o que Isabel diz é em resultado de ela estar cheia do Espírito Santo. Não há outra maneira de ela ter sabido sobre o filho de Maria, nem que Maria acreditara nas palavras do Senhor.</w:t>
      </w:r>
    </w:p>
    <w:p>
      <w:pPr/>
      <w:r>
        <w:rPr>
          <w:lang w:val="pt_PT" w:bidi="pt_PT"/>
        </w:rPr>
      </w:r>
      <w:r>
        <w:rPr>
          <w:lang w:val="pt_PT" w:bidi="pt_PT"/>
        </w:rPr>
        <w:t>Maria responde com uma canção ao Senhor, pelo que Deus estava fazendo por ela.</w:t>
      </w:r>
    </w:p>
    <w:p>
      <w:pPr/>
      <w:r>
        <w:rPr>
          <w:lang w:val="pt_PT" w:bidi="pt_PT"/>
        </w:rPr>
      </w:r>
      <w:r>
        <w:rPr>
          <w:lang w:val="pt_PT" w:bidi="pt_PT"/>
        </w:rPr>
        <w:t>A resposta de Maria é, em primeiro lugar, um reconhecimento de quem Deus é em sua vida. Maria deixa claro que sua posição na sociedade é muito baixa, mas também como Deus demonstrou misericórdia para com ela. Ela reconhece como Deus, em sua misericórdia, tem agido a favor de Seu povo por toda a história.</w:t>
      </w:r>
    </w:p>
    <w:p>
      <w:pPr/>
      <w:r>
        <w:rPr>
          <w:lang w:val="pt_PT" w:bidi="pt_PT"/>
        </w:rPr>
      </w:r>
      <w:r>
        <w:rPr>
          <w:lang w:val="pt_PT" w:bidi="pt_PT"/>
        </w:rPr>
        <w:t>Então Maria volta para sua própria casa.</w:t>
      </w:r>
    </w:p>
    <w:p>
      <w:pPr/>
      <w:r>
        <w:rPr>
          <w:lang w:val="pt_PT" w:bidi="pt_PT"/>
        </w:rPr>
      </w:r>
      <w:r>
        <w:rPr>
          <w:lang w:val="pt_PT" w:bidi="pt_PT"/>
        </w:rPr>
        <w:t>É importante mostrar que ela não vai para a casa de José, porque ainda está apenas noiva e não casada.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1:39–56</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Isabel</w:t>
      </w:r>
    </w:p>
    <w:p>
      <w:pPr>
        <w:pStyle w:val="ListBullet"/>
        <w:spacing w:line="240" w:lineRule="auto"/>
        <w:ind w:left="720"/>
      </w:pPr>
      <w:r>
        <w:rPr>
          <w:lang w:val="pt_PT" w:bidi="pt_PT"/>
        </w:rPr>
      </w:r>
      <w:r>
        <w:rPr>
          <w:lang w:val="pt_PT" w:bidi="pt_PT"/>
        </w:rPr>
        <w:t>Filho de Isabel em seu ventre</w:t>
      </w:r>
    </w:p>
    <w:p>
      <w:pPr>
        <w:pStyle w:val="ListBullet"/>
        <w:spacing w:line="240" w:lineRule="auto"/>
        <w:ind w:left="720"/>
      </w:pPr>
      <w:r>
        <w:rPr>
          <w:lang w:val="pt_PT" w:bidi="pt_PT"/>
        </w:rPr>
      </w:r>
      <w:r>
        <w:rPr>
          <w:lang w:val="pt_PT" w:bidi="pt_PT"/>
        </w:rPr>
        <w:t>Maria</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que Isabel está em seu sexto mês de gravidez. Maria viaja uma longa distância, levando de três a cinco dias, para chegar à casa de Isabel.</w:t>
      </w:r>
    </w:p>
    <w:p>
      <w:pPr/>
      <w:r>
        <w:rPr>
          <w:lang w:val="pt_PT" w:bidi="pt_PT"/>
        </w:rPr>
      </w:r>
      <w:r>
        <w:rPr>
          <w:lang w:val="pt_PT" w:bidi="pt_PT"/>
        </w:rPr>
        <w:t>Quando Maria chega e cumprimenta Isabel, o bebê de Isabel se agita fortemente em seu ventre. Quando Isabel fala com Maria, é por meio da inspiração do Espírito Santo.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Maria deixa sua casa e caminha por vários dias para chegar à casa de Isabel. </w:t>
      </w:r>
      <w:r>
        <w:rPr>
          <w:b/>
          <w:lang w:val="pt_PT" w:bidi="pt_PT"/>
        </w:rPr>
        <w:t>Interrompa a cena.</w:t>
      </w:r>
      <w:r>
        <w:rPr>
          <w:lang w:val="pt_PT" w:bidi="pt_PT"/>
        </w:rPr>
        <w:t xml:space="preserve"> Pergunte à atriz que representa Maria: "Como você se sente?". É possível que ouça: "Estou intrigada", "Estou esperançosa", "Espero ver minha prima", "Estou muito animada", "Estou me lembrando de tudo o que o anjo disse". Reinicie a ação.</w:t>
      </w:r>
    </w:p>
    <w:p>
      <w:pPr/>
      <w:r>
        <w:rPr>
          <w:lang w:val="pt_PT" w:bidi="pt_PT"/>
        </w:rPr>
      </w:r>
      <w:r>
        <w:rPr>
          <w:lang w:val="pt_PT" w:bidi="pt_PT"/>
        </w:rPr>
        <w:t xml:space="preserve">Maria chega e cumprimenta sua prima Isabel. Isabel sente o movimento do bebê dentro dela na saudação de Maria. É um movimento que ela não esperava. </w:t>
      </w:r>
      <w:r>
        <w:rPr>
          <w:b/>
          <w:lang w:val="pt_PT" w:bidi="pt_PT"/>
        </w:rPr>
        <w:t>Interrompa a cena.</w:t>
      </w:r>
      <w:r>
        <w:rPr>
          <w:lang w:val="pt_PT" w:bidi="pt_PT"/>
        </w:rPr>
        <w:t xml:space="preserve"> Pergunte à atriz que representa Isabel: "Como você se sente?". É possível que ouça: "Estou muito animada", "Nunca senti isso antes", "Creio que Deus está me levando a dizer algo". Reinicie a cena.</w:t>
      </w:r>
    </w:p>
    <w:p>
      <w:pPr/>
      <w:r>
        <w:rPr>
          <w:lang w:val="pt_PT" w:bidi="pt_PT"/>
        </w:rPr>
      </w:r>
      <w:r>
        <w:rPr>
          <w:lang w:val="pt_PT" w:bidi="pt_PT"/>
        </w:rPr>
        <w:t xml:space="preserve">Isabel faz a pergunta: "Por que tenho tanta honra que a mãe do meu Senhor deva vir me visitar?". Isabel diz que Maria é abençoada entre todas as mulheres e que obedeceu o que o Senhor disse. </w:t>
      </w:r>
      <w:r>
        <w:rPr>
          <w:b/>
          <w:lang w:val="pt_PT" w:bidi="pt_PT"/>
        </w:rPr>
        <w:t>Interrompa a cena.</w:t>
      </w:r>
      <w:r>
        <w:rPr>
          <w:lang w:val="pt_PT" w:bidi="pt_PT"/>
        </w:rPr>
        <w:t xml:space="preserve"> Pergunte à atriz que representa Isabel: "Como você se sente?". É possível que ouça: "Estou convencida", "Sinto estar segura", "Sinto que não era um sonho". Pergunte à atriz que representa Maria: "Como você se sente?". É possível que ouça: "Humilde", "Maravilhada", "Quero fazer o que Deus me chamou para fazer". Reinicie a cena.</w:t>
      </w:r>
    </w:p>
    <w:p>
      <w:pPr/>
      <w:r>
        <w:rPr>
          <w:lang w:val="pt_PT" w:bidi="pt_PT"/>
        </w:rPr>
      </w:r>
      <w:r>
        <w:rPr>
          <w:lang w:val="pt_PT" w:bidi="pt_PT"/>
        </w:rPr>
        <w:t xml:space="preserve">Maria respondeu a isso com uma canção de louvor. </w:t>
      </w:r>
      <w:r>
        <w:rPr>
          <w:b/>
          <w:lang w:val="pt_PT" w:bidi="pt_PT"/>
        </w:rPr>
        <w:t>Interrompa a cena.</w:t>
      </w:r>
      <w:r>
        <w:rPr>
          <w:lang w:val="pt_PT" w:bidi="pt_PT"/>
        </w:rPr>
        <w:t xml:space="preserve"> Pergunte à atriz que representa Isabel: "Como você se sente?". É possível que ouça: "Estou muito emocionada que esteja finalmente acontecendo", "Sinto-me privilegiada", "É uma honra saber o que vai acontecer". Reinicie a cena.</w:t>
      </w:r>
    </w:p>
    <w:p>
      <w:pPr/>
      <w:r>
        <w:rPr>
          <w:lang w:val="pt_PT" w:bidi="pt_PT"/>
        </w:rPr>
      </w:r>
      <w:r>
        <w:rPr>
          <w:lang w:val="pt_PT" w:bidi="pt_PT"/>
        </w:rPr>
        <w:t xml:space="preserve">Maria volta para casa depois de três meses. </w:t>
      </w:r>
      <w:r>
        <w:rPr>
          <w:b/>
          <w:lang w:val="pt_PT" w:bidi="pt_PT"/>
        </w:rPr>
        <w:t>Interrompa a cena.</w:t>
      </w:r>
      <w:r>
        <w:rPr>
          <w:lang w:val="pt_PT" w:bidi="pt_PT"/>
        </w:rPr>
        <w:t xml:space="preserve"> Pergunte à atriz que está representando Maria: "Como você está se sentindo?". É possível que ouça: "Estou preocupado com José", "Estou feliz pela confirmação por meio de Isabel", "Estou me perguntando sobre o futuro de Jesus".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1:39–56</w:t>
      </w:r>
    </w:p>
    <w:p>
      <w:pPr/>
      <w:r>
        <w:rPr>
          <w:lang w:val="pt_PT" w:bidi="pt_PT"/>
        </w:rPr>
      </w:r>
      <w:r>
        <w:rPr>
          <w:lang w:val="pt_PT" w:bidi="pt_PT"/>
        </w:rPr>
        <w:t>Ouça o texto uma vez na versão mais fácil de entender.</w:t>
      </w:r>
    </w:p>
    <w:p>
      <w:pPr/>
      <w:r>
        <w:rPr>
          <w:lang w:val="pt_PT" w:bidi="pt_PT"/>
        </w:rPr>
      </w:r>
      <w:r>
        <w:rPr>
          <w:lang w:val="pt_PT" w:bidi="pt_PT"/>
        </w:rPr>
        <w:t xml:space="preserve">Logo que Gabriel transmite sua mensagem a Maria, ela deixa Nazaré para visitar sua parenta Isabel, na </w:t>
      </w:r>
      <w:r>
        <w:rPr>
          <w:b/>
          <w:lang w:val="pt_PT" w:bidi="pt_PT"/>
        </w:rPr>
        <w:t>região montanhosa da Judeia</w:t>
      </w:r>
      <w:r>
        <w:rPr>
          <w:lang w:val="pt_PT" w:bidi="pt_PT"/>
        </w:rPr>
        <w:t>. A região da Judeia, ou Judá, era uma das áreas onde os judeus viviam. Como aprendemos anteriormente, era governada pelo Rei Herodes, colocado no comando pelos romanos. Especificamente, Isabel vivia na parte montanhosa dessa região. A viagem de Nazaré até a Judeia teria levado de três a cinco dias para Maria.</w:t>
      </w:r>
    </w:p>
    <w:p>
      <w:pPr/>
      <w:r>
        <w:rPr>
          <w:lang w:val="pt_PT" w:bidi="pt_PT"/>
        </w:rPr>
      </w:r>
      <w:r>
        <w:rPr>
          <w:lang w:val="pt_PT" w:bidi="pt_PT"/>
        </w:rPr>
        <w:t>Mostre essa área no mapa aos tradutores.</w:t>
      </w:r>
    </w:p>
    <w:p>
      <w:pPr/>
      <w:r>
        <w:rPr>
          <w:lang w:val="pt_PT" w:bidi="pt_PT"/>
        </w:rPr>
      </w:r>
      <w:r>
        <w:rPr>
          <w:lang w:val="pt_PT" w:bidi="pt_PT"/>
        </w:rPr>
        <w:t xml:space="preserve">Quando Maria chega à casa de Zacarias, ela entra e cumprimenta Isabel. Ao som de sua voz, o bebê dentro de Isabel se agita fortemente, e Isabel fica cheia do </w:t>
      </w:r>
      <w:r>
        <w:rPr>
          <w:b/>
          <w:lang w:val="pt_PT" w:bidi="pt_PT"/>
        </w:rPr>
        <w:t>Espírito Santo.</w:t>
      </w:r>
      <w:r>
        <w:rPr>
          <w:lang w:val="pt_PT" w:bidi="pt_PT"/>
        </w:rPr>
        <w:t xml:space="preserve"> Traduza o termo Espírito Santo da mesma maneira que você tem traduzido em passagens anteriores em Lucas.</w:t>
      </w:r>
    </w:p>
    <w:p>
      <w:pPr/>
      <w:r>
        <w:rPr>
          <w:lang w:val="pt_PT" w:bidi="pt_PT"/>
        </w:rPr>
      </w:r>
      <w:r>
        <w:rPr>
          <w:lang w:val="pt_PT" w:bidi="pt_PT"/>
        </w:rPr>
        <w:t xml:space="preserve">Isabel faz a pergunta: </w:t>
      </w:r>
      <w:r>
        <w:rPr>
          <w:b/>
          <w:lang w:val="pt_PT" w:bidi="pt_PT"/>
        </w:rPr>
        <w:t>"Por que estou sendo tão honrada, que a mãe do meu Senhor vem me visitar?".</w:t>
      </w:r>
      <w:r>
        <w:rPr>
          <w:lang w:val="pt_PT" w:bidi="pt_PT"/>
        </w:rPr>
        <w:t xml:space="preserve"> Isabel não espera que Maria responda essa pergunta. Essa é a maneira de Isabel dizer que ela se sente honrada e abençoada pela visita de Maria.</w:t>
      </w:r>
    </w:p>
    <w:p>
      <w:pPr/>
      <w:r>
        <w:rPr>
          <w:lang w:val="pt_PT" w:bidi="pt_PT"/>
        </w:rPr>
      </w:r>
      <w:r>
        <w:rPr>
          <w:lang w:val="pt_PT" w:bidi="pt_PT"/>
        </w:rPr>
        <w:t xml:space="preserve">Isabel chama Maria de abençoada entre todas as mulheres e </w:t>
      </w:r>
      <w:r>
        <w:rPr>
          <w:b/>
          <w:lang w:val="pt_PT" w:bidi="pt_PT"/>
        </w:rPr>
        <w:t>a mãe do meu Senhor.</w:t>
      </w:r>
      <w:r>
        <w:rPr>
          <w:lang w:val="pt_PT" w:bidi="pt_PT"/>
        </w:rPr>
        <w:t xml:space="preserve"> Senhor, neste caso, refere-se ao bebê de Maria, Jesus, sendo um grande senhor com autoridade. Isabel sabe que esse "Senhor" será o salvador prometido, o Messias. Mostra que Isabel acreditava que Maria estava carregando o Salvador prometido. Isso não era algo que ela sabia por conta própria, mas sim uma sabedoria especial, que o Espírito Santo lhe dera. Ela reconheceu que o filho de Maria era seu Salvador.</w:t>
      </w:r>
    </w:p>
    <w:p>
      <w:pPr/>
      <w:r>
        <w:rPr>
          <w:lang w:val="pt_PT" w:bidi="pt_PT"/>
        </w:rPr>
      </w:r>
      <w:r>
        <w:rPr>
          <w:lang w:val="pt_PT" w:bidi="pt_PT"/>
        </w:rPr>
        <w:t xml:space="preserve">Maria, ao ouvir que Isabel confirma que ela está carregando o Salvador, começa a cantar uma canção, ou a recitar um poema, de louvor. Ela diz que sua </w:t>
      </w:r>
      <w:r>
        <w:rPr>
          <w:b/>
          <w:lang w:val="pt_PT" w:bidi="pt_PT"/>
        </w:rPr>
        <w:t>alma</w:t>
      </w:r>
      <w:r>
        <w:rPr>
          <w:lang w:val="pt_PT" w:bidi="pt_PT"/>
        </w:rPr>
        <w:t xml:space="preserve"> glorifica Deus e seu </w:t>
      </w:r>
      <w:r>
        <w:rPr>
          <w:b/>
          <w:lang w:val="pt_PT" w:bidi="pt_PT"/>
        </w:rPr>
        <w:t>espírito</w:t>
      </w:r>
      <w:r>
        <w:rPr>
          <w:lang w:val="pt_PT" w:bidi="pt_PT"/>
        </w:rPr>
        <w:t xml:space="preserve"> se alegra. A palavra grega usada para a alma refere-se à parte de uma pessoa que pensa e sente emoções. Quando Maria diz "meu espírito", ela está se referindo ao seu ser espiritual. Ambos os termos significam a própria Maria. Em alguns idiomas, pode ser mais fácil traduzir a frase diretamente. "Me alegro em Deus".</w:t>
      </w:r>
    </w:p>
    <w:p>
      <w:pPr/>
      <w:r>
        <w:rPr>
          <w:lang w:val="pt_PT" w:bidi="pt_PT"/>
        </w:rPr>
      </w:r>
      <w:r>
        <w:rPr>
          <w:lang w:val="pt_PT" w:bidi="pt_PT"/>
        </w:rPr>
        <w:t xml:space="preserve">Maria chama de Deus, </w:t>
      </w:r>
      <w:r>
        <w:rPr>
          <w:b/>
          <w:lang w:val="pt_PT" w:bidi="pt_PT"/>
        </w:rPr>
        <w:t>meu Salvador,</w:t>
      </w:r>
      <w:r>
        <w:rPr>
          <w:lang w:val="pt_PT" w:bidi="pt_PT"/>
        </w:rPr>
        <w:t xml:space="preserve"> que significa "aquele que me salva". Maria via Deus como aquele que a salvaria. Ela o chama de o </w:t>
      </w:r>
      <w:r>
        <w:rPr>
          <w:b/>
          <w:lang w:val="pt_PT" w:bidi="pt_PT"/>
        </w:rPr>
        <w:t>Todo-Poderoso</w:t>
      </w:r>
      <w:r>
        <w:rPr>
          <w:lang w:val="pt_PT" w:bidi="pt_PT"/>
        </w:rPr>
        <w:t xml:space="preserve">, outro título para Deus, que mostra que Ele é mais poderoso e tem mais força do que qualquer outro ser. Ela chama de Deus santo, e diz que ele mostra </w:t>
      </w:r>
      <w:r>
        <w:rPr>
          <w:b/>
          <w:lang w:val="pt_PT" w:bidi="pt_PT"/>
        </w:rPr>
        <w:t>misericórdia</w:t>
      </w:r>
      <w:r>
        <w:rPr>
          <w:lang w:val="pt_PT" w:bidi="pt_PT"/>
        </w:rPr>
        <w:t xml:space="preserve"> a cada geração. Mostrar misericórdia é mostrar compaixão pelos que sofrem ou que estão necessitados.</w:t>
      </w:r>
    </w:p>
    <w:p>
      <w:pPr/>
      <w:r>
        <w:rPr>
          <w:lang w:val="pt_PT" w:bidi="pt_PT"/>
        </w:rPr>
      </w:r>
      <w:r>
        <w:rPr>
          <w:lang w:val="pt_PT" w:bidi="pt_PT"/>
        </w:rPr>
        <w:t>Discuta com seus tradutores o melhor termo para misericórdia. Se não houver tradução direta, você pode perguntar se há uma história cultural que demonstra esse conceito.</w:t>
      </w:r>
    </w:p>
    <w:p>
      <w:pPr/>
      <w:r>
        <w:rPr>
          <w:lang w:val="pt_PT" w:bidi="pt_PT"/>
        </w:rPr>
      </w:r>
      <w:r>
        <w:rPr>
          <w:lang w:val="pt_PT" w:bidi="pt_PT"/>
        </w:rPr>
        <w:t xml:space="preserve">Quando Maria diz que Deus mostra misericórdia para com aqueles que </w:t>
      </w:r>
      <w:r>
        <w:rPr>
          <w:b/>
          <w:lang w:val="pt_PT" w:bidi="pt_PT"/>
        </w:rPr>
        <w:t>o temem</w:t>
      </w:r>
      <w:r>
        <w:rPr>
          <w:lang w:val="pt_PT" w:bidi="pt_PT"/>
        </w:rPr>
        <w:t xml:space="preserve">, ela quer dizer aqueles que têm respeito ou reverência por Deus. As pessoas que temem a Deus sabem que Ele é grande e vivem uma vida em submissão e temor para com Ele. Maria fala sobre como Deus tem feito grandes obras com </w:t>
      </w:r>
      <w:r>
        <w:rPr>
          <w:b/>
          <w:lang w:val="pt_PT" w:bidi="pt_PT"/>
        </w:rPr>
        <w:t>seu braço poderoso</w:t>
      </w:r>
      <w:r>
        <w:rPr>
          <w:lang w:val="pt_PT" w:bidi="pt_PT"/>
        </w:rPr>
        <w:t>. Essa frase não está falando sobre seu braço físico, mas sim sobre o poder de Deus. Ela diz que Deus tem feito muitas coisas poderosas por meio de seu poder.</w:t>
      </w:r>
    </w:p>
    <w:p>
      <w:pPr/>
      <w:r>
        <w:rPr>
          <w:lang w:val="pt_PT" w:bidi="pt_PT"/>
        </w:rPr>
      </w:r>
      <w:r>
        <w:rPr>
          <w:lang w:val="pt_PT" w:bidi="pt_PT"/>
        </w:rPr>
        <w:t xml:space="preserve">Maria reconhece que Deus tem mantido sua promessa e tem sido misericordioso para com seu povo Israel. Quando ela diz </w:t>
      </w:r>
      <w:r>
        <w:rPr>
          <w:b/>
          <w:lang w:val="pt_PT" w:bidi="pt_PT"/>
        </w:rPr>
        <w:t>nossos antepassados ou nossos pais,</w:t>
      </w:r>
      <w:r>
        <w:rPr>
          <w:lang w:val="pt_PT" w:bidi="pt_PT"/>
        </w:rPr>
        <w:t xml:space="preserve"> ela está se referindo ao povo judeu, ou aos israelitas, na totalidade. Todos eles eram descendentes de Abraão, e a promessa de Deus a ele fez deles Seu povo escolhido. Maria fica com Isabel três meses antes de voltar para casa.</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1:39–56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1">
        <w:r>
          <w:rPr>
            <w:lang w:val="pt_PT" w:bidi="pt_PT"/>
          </w:rPr>
          <w:rPr>
            <w:color w:val="0000EE"/>
            <w:u w:val="single"/>
          </w:rPr>
          <w:t>Ouvir e Sentir</w:t>
        </w:r>
      </w:hyperlink>
      <w:r>
        <w:rPr>
          <w:lang w:val="pt_PT" w:bidi="pt_PT"/>
        </w:rPr>
        <w:t xml:space="preserve"> (395 KB)</w:t>
      </w:r>
      <w:r>
        <w:rPr>
          <w:lang w:val="pt_PT" w:bidi="pt_PT"/>
        </w:rPr>
      </w:r>
    </w:p>
    <w:p>
      <w:pPr>
        <w:pStyle w:val="ListBullet"/>
        <w:spacing w:line="240" w:lineRule="auto"/>
        <w:ind w:left="720"/>
      </w:pPr>
      <w:r>
        <w:rPr>
          <w:lang w:val="pt_PT" w:bidi="pt_PT"/>
        </w:rPr>
      </w:r>
      <w:hyperlink r:id="rId32">
        <w:r>
          <w:rPr>
            <w:lang w:val="pt_PT" w:bidi="pt_PT"/>
          </w:rPr>
          <w:rPr>
            <w:color w:val="0000EE"/>
            <w:u w:val="single"/>
          </w:rPr>
          <w:t>Preparando o Cenário</w:t>
        </w:r>
      </w:hyperlink>
      <w:r>
        <w:rPr>
          <w:lang w:val="pt_PT" w:bidi="pt_PT"/>
        </w:rPr>
        <w:t xml:space="preserve"> (2.7 MB)</w:t>
      </w:r>
      <w:r>
        <w:rPr>
          <w:lang w:val="pt_PT" w:bidi="pt_PT"/>
        </w:rPr>
      </w:r>
    </w:p>
    <w:p>
      <w:pPr>
        <w:pStyle w:val="ListBullet"/>
        <w:spacing w:line="240" w:lineRule="auto"/>
        <w:ind w:left="720"/>
      </w:pPr>
      <w:r>
        <w:rPr>
          <w:lang w:val="pt_PT" w:bidi="pt_PT"/>
        </w:rPr>
      </w:r>
      <w:hyperlink r:id="rId33">
        <w:r>
          <w:rPr>
            <w:lang w:val="pt_PT" w:bidi="pt_PT"/>
          </w:rPr>
          <w:rPr>
            <w:color w:val="0000EE"/>
            <w:u w:val="single"/>
          </w:rPr>
          <w:t>Identificando as Cenas</w:t>
        </w:r>
      </w:hyperlink>
      <w:r>
        <w:rPr>
          <w:lang w:val="pt_PT" w:bidi="pt_PT"/>
        </w:rPr>
        <w:t xml:space="preserve"> (1.4 MB)</w:t>
      </w:r>
      <w:r>
        <w:rPr>
          <w:lang w:val="pt_PT" w:bidi="pt_PT"/>
        </w:rPr>
      </w:r>
    </w:p>
    <w:p>
      <w:pPr>
        <w:pStyle w:val="ListBullet"/>
        <w:spacing w:line="240" w:lineRule="auto"/>
        <w:ind w:left="720"/>
      </w:pPr>
      <w:r>
        <w:rPr>
          <w:lang w:val="pt_PT" w:bidi="pt_PT"/>
        </w:rPr>
      </w:r>
      <w:hyperlink r:id="rId34">
        <w:r>
          <w:rPr>
            <w:lang w:val="pt_PT" w:bidi="pt_PT"/>
          </w:rPr>
          <w:rPr>
            <w:color w:val="0000EE"/>
            <w:u w:val="single"/>
          </w:rPr>
          <w:t>Incorporando o Texto</w:t>
        </w:r>
      </w:hyperlink>
      <w:r>
        <w:rPr>
          <w:lang w:val="pt_PT" w:bidi="pt_PT"/>
        </w:rPr>
        <w:t xml:space="preserve"> (1.9 MB)</w:t>
      </w:r>
      <w:r>
        <w:rPr>
          <w:lang w:val="pt_PT" w:bidi="pt_PT"/>
        </w:rPr>
      </w:r>
    </w:p>
    <w:p>
      <w:pPr>
        <w:pStyle w:val="ListBullet"/>
        <w:spacing w:line="240" w:lineRule="auto"/>
        <w:ind w:left="720"/>
      </w:pPr>
      <w:r>
        <w:rPr>
          <w:lang w:val="pt_PT" w:bidi="pt_PT"/>
        </w:rPr>
      </w:r>
      <w:hyperlink r:id="rId35">
        <w:r>
          <w:rPr>
            <w:lang w:val="pt_PT" w:bidi="pt_PT"/>
          </w:rPr>
          <w:rPr>
            <w:color w:val="0000EE"/>
            <w:u w:val="single"/>
          </w:rPr>
          <w:t>Preenchendo as Lacunas</w:t>
        </w:r>
      </w:hyperlink>
      <w:r>
        <w:rPr>
          <w:lang w:val="pt_PT" w:bidi="pt_PT"/>
        </w:rPr>
        <w:t xml:space="preserve"> (2.2 MB)</w:t>
      </w:r>
      <w:r>
        <w:rPr>
          <w:lang w:val="pt_PT" w:bidi="pt_PT"/>
        </w:rPr>
      </w:r>
    </w:p>
    <w:p>
      <w:pPr>
        <w:pStyle w:val="ListBullet"/>
        <w:spacing w:line="240" w:lineRule="auto"/>
        <w:ind w:left="720"/>
      </w:pPr>
      <w:r>
        <w:rPr>
          <w:lang w:val="pt_PT" w:bidi="pt_PT"/>
        </w:rPr>
      </w:r>
      <w:hyperlink r:id="rId36">
        <w:r>
          <w:rPr>
            <w:lang w:val="pt_PT" w:bidi="pt_PT"/>
          </w:rPr>
          <w:rPr>
            <w:color w:val="0000EE"/>
            <w:u w:val="single"/>
          </w:rPr>
          <w:t>Falando a Palavra</w:t>
        </w:r>
      </w:hyperlink>
      <w:r>
        <w:rPr>
          <w:lang w:val="pt_PT" w:bidi="pt_PT"/>
        </w:rPr>
        <w:t xml:space="preserve"> (853 KB)</w:t>
      </w:r>
      <w:r>
        <w:rPr>
          <w:lang w:val="pt_PT" w:bidi="pt_PT"/>
        </w:rPr>
      </w:r>
      <w:r>
        <w:rPr>
          <w:lang w:val="pt_PT" w:bidi="pt_PT"/>
        </w:rPr>
      </w:r>
      <w:r>
        <w:rPr>
          <w:lang w:val="pt_PT" w:bidi="pt_PT"/>
        </w:rPr>
      </w:r>
    </w:p>
    <w:p>
      <w:pPr/>
      <w:r>
        <w:rPr>
          <w:lang w:val="pt_PT" w:bidi="pt_PT"/>
        </w:rPr>
      </w:r>
    </w:p>
    <w:p>
      <w:pPr>
        <w:pStyle w:val="Heading2"/>
      </w:pPr>
      <w:r>
        <w:rPr>
          <w:lang w:val="pt_PT" w:bidi="pt_PT"/>
        </w:rPr>
        <w:t>Lucas 1:57–80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1:57–80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1:57–80</w:t>
      </w:r>
    </w:p>
    <w:p>
      <w:pPr/>
      <w:r>
        <w:rPr>
          <w:lang w:val="pt_PT" w:bidi="pt_PT"/>
        </w:rPr>
      </w:r>
      <w:r>
        <w:rPr>
          <w:lang w:val="pt_PT" w:bidi="pt_PT"/>
        </w:rPr>
        <w:t>Ouça o texto uma vez na versão mais fácil de entender.</w:t>
      </w:r>
    </w:p>
    <w:p>
      <w:pPr/>
      <w:r>
        <w:rPr>
          <w:lang w:val="pt_PT" w:bidi="pt_PT"/>
        </w:rPr>
      </w:r>
      <w:r>
        <w:rPr>
          <w:lang w:val="pt_PT" w:bidi="pt_PT"/>
        </w:rPr>
        <w:t>Lucas continua sua história sobre a gravidez de Isabel. Quando Maria deixou a casa de Isabel, ela estaria em torno de nove meses de gravidez. Lucas começa sua história contando que Isabel dá à luz um filho.</w:t>
      </w:r>
    </w:p>
    <w:p>
      <w:pPr/>
      <w:r>
        <w:rPr>
          <w:lang w:val="pt_PT" w:bidi="pt_PT"/>
        </w:rPr>
      </w:r>
      <w:r>
        <w:rPr>
          <w:lang w:val="pt_PT" w:bidi="pt_PT"/>
        </w:rPr>
        <w:t>Todo mundo fica surpreso quando eles ouvem sobre o nascimento, porque eles sabiam que Isabel era incapaz de ter filhos. Aqueles que viviam perto dela e seus parentes celebram que Deus deu a ela um filho em sua velhice. Isso mostrava a todos a bondade de Deus para com ela.</w:t>
      </w:r>
    </w:p>
    <w:p>
      <w:pPr/>
      <w:r>
        <w:rPr>
          <w:lang w:val="pt_PT" w:bidi="pt_PT"/>
        </w:rPr>
      </w:r>
      <w:r>
        <w:rPr>
          <w:lang w:val="pt_PT" w:bidi="pt_PT"/>
        </w:rPr>
        <w:t>Na cultura judaica, os meninos eram circuncidados uma semana após o nascimento. Isso significa que a pele do final do pênis do bebê era cortada. Deus havia prometido ao Seu povo escolhido que Ele sempre estaria com eles. A circuncisão, ou cortar a pele no final do pênis do bebê, era um símbolo de que o menino era parte da promessa. []{.mark}A circuncisão era realizada pelo pai ou por um homem que se especializava nela.</w:t>
      </w:r>
    </w:p>
    <w:p>
      <w:pPr/>
      <w:r>
        <w:rPr>
          <w:lang w:val="pt_PT" w:bidi="pt_PT"/>
        </w:rPr>
      </w:r>
      <w:r>
        <w:rPr>
          <w:lang w:val="pt_PT" w:bidi="pt_PT"/>
        </w:rPr>
        <w:t>Vocês têm algum ritual de circuncisão, ou outros rituais em sua cultura? O que esses rituais simbolizam? Como eles se comparam ao ritual bíblico da circuncisão? Como vocês falariam sobre a circuncisão em sua tradução?</w:t>
      </w:r>
    </w:p>
    <w:p>
      <w:pPr/>
      <w:r>
        <w:rPr>
          <w:lang w:val="pt_PT" w:bidi="pt_PT"/>
        </w:rPr>
      </w:r>
      <w:r>
        <w:rPr>
          <w:lang w:val="pt_PT" w:bidi="pt_PT"/>
        </w:rPr>
        <w:t>Como isso, provavelmente, ocorreu na casa de Zacarias, sua família e vizinhos viriam para celebrar esse tempo especial na vida de seu bebê. Eles vieram para ajudar e assistir à circuncisão da criança, mas não para a fazerem.</w:t>
      </w:r>
    </w:p>
    <w:p>
      <w:pPr/>
      <w:r>
        <w:rPr>
          <w:lang w:val="pt_PT" w:bidi="pt_PT"/>
        </w:rPr>
      </w:r>
      <w:r>
        <w:rPr>
          <w:lang w:val="pt_PT" w:bidi="pt_PT"/>
        </w:rPr>
        <w:t>Era comum que os judeus dessem a seus filhos o mesmo nome de seu pai ou avô. Quando o povo quir dar o nome de Zacarias ao bebê, igual a seu pai, Isabel disse que não. Ela disse que seu nome era João. Isso era algo que já havia sido decidido, uma vez que o anjo de Deus lhes dissera qual seria o nome do bebê. Foi uma surpresa para o povo, porque eles pensavam que seu nome seria em homenagem a alguém em sua família. Eles fizeram sinais para Zacarias para terem certeza de que era esse o nome que ele queria para seu filho, mas ele ainda não conseguia falar. Então ele escreveu em uma tabuleta que o nome de seu filho seria João, e o povo ficou surpreso.</w:t>
      </w:r>
    </w:p>
    <w:p>
      <w:pPr/>
      <w:r>
        <w:rPr>
          <w:lang w:val="pt_PT" w:bidi="pt_PT"/>
        </w:rPr>
      </w:r>
      <w:r>
        <w:rPr>
          <w:lang w:val="pt_PT" w:bidi="pt_PT"/>
        </w:rPr>
        <w:t>No momento em que Zacarias terminou de escrever essas palavras, ele conseguiu falar. A primeira coisa que ele faz é louvar a Deus. Todo o povo que vivia perto deles ficou surpreso e temeroso, quando ouviram sobre o nascimento de João. A notícia sobre João se espalhou por toda a Judeia, devido a todas as coisas especiais que aconteceram em torno de seu nascimento. Essas coisas especiais incluíam o anjo de Deus aparecendo para Zacarias no Templo e tornando-o incapaz de falar, Isabel engravidando em sua velhice quando ela era estéril, e Zacarias conseguindo falar novamente, quando ele deu o nome de João para seu filho. Devido a esses acontecimentos, todos sabiam que Deus tinha um propósito especial para João, e eles se perguntaram o que poderia ser. Quando o relato diz que "a mão do Senhor estava com ele", significa que Deus estava com ele, guiando-o de uma maneira especial.</w:t>
      </w:r>
    </w:p>
    <w:p>
      <w:pPr/>
      <w:r>
        <w:rPr>
          <w:lang w:val="pt_PT" w:bidi="pt_PT"/>
        </w:rPr>
      </w:r>
      <w:r>
        <w:rPr>
          <w:lang w:val="pt_PT" w:bidi="pt_PT"/>
        </w:rPr>
        <w:t>Então o Espírito Santo de repente enche Zacarias e lhe dá uma mensagem especial de Deus para transmitir. Devido à maneira como está escrita, essa mensagem, também chamada de profecia, pode ser traduzida como uma canção.</w:t>
      </w:r>
    </w:p>
    <w:p>
      <w:pPr/>
      <w:r>
        <w:rPr>
          <w:lang w:val="pt_PT" w:bidi="pt_PT"/>
        </w:rPr>
      </w:r>
      <w:r>
        <w:rPr>
          <w:lang w:val="pt_PT" w:bidi="pt_PT"/>
        </w:rPr>
        <w:t>Pare aqui e discuta como uma equipe: como sua cultura comunica informações religiosas ou proféticas? A mensagem de Zacarias pode ter sido uma canção. Como isso é diferente ou semelhante à maneira como sua cultura falaria sobre essas coisas?</w:t>
      </w:r>
    </w:p>
    <w:p>
      <w:pPr/>
      <w:r>
        <w:rPr>
          <w:lang w:val="pt_PT" w:bidi="pt_PT"/>
        </w:rPr>
      </w:r>
      <w:r>
        <w:rPr>
          <w:lang w:val="pt_PT" w:bidi="pt_PT"/>
        </w:rPr>
        <w:t>Zacarias louva a Deus por manter Sua promessa e enviar o Salvador que libertaria Seu povo escolhido. Zacarias pronuncia seus louvores no passado, para parecer que Deus já havia libertado Seu povo escolhido. Mas Zacarias está realmente falando sobre o que Deus vai fazer. Os profetas judeus muitas vezes falavam dessa maneira para mostrar que os eventos profetizados certamente aconteceriam. Ele sabia do anjo de Deus, que seu filho, João, prepararia o caminho para o Salvador prometido.</w:t>
      </w:r>
    </w:p>
    <w:p>
      <w:pPr/>
      <w:r>
        <w:rPr>
          <w:lang w:val="pt_PT" w:bidi="pt_PT"/>
        </w:rPr>
      </w:r>
      <w:r>
        <w:rPr>
          <w:lang w:val="pt_PT" w:bidi="pt_PT"/>
        </w:rPr>
        <w:t>Zacarias descreve o Salvador com a metáfora um "chifre de salvação". O chifre é uma arma poderosa que os animais usam para atacar e se defender de inimigos. Ao dizer isso, Zacarias quer dizer que o Salvador será uma pessoa poderosa, que trará salvação para Seu povo escolhido. Quando ele diz salvação, quer dizer tanto de ameaças físicas, como inimigos, e também ameaças espirituais, como o pecado e seu castigo. O Salvador traria salvação de ambos. Zacarias ressalta que o Salvador será um descendente do Rei Davi. Ele louva a Deus por manter suas promessas que ele fez por meio de profetas há muito tempo. Deus está mantendo tanto Sua promessa de enviar o Salvador e de enviar alguém diante do Salvador, para preparar o caminho para ele. Como João acaba de nascer, isso significa que o nascimento do Salvador ocorreria em breve.</w:t>
      </w:r>
    </w:p>
    <w:p>
      <w:pPr/>
      <w:r>
        <w:rPr>
          <w:lang w:val="pt_PT" w:bidi="pt_PT"/>
        </w:rPr>
      </w:r>
      <w:r>
        <w:rPr>
          <w:lang w:val="pt_PT" w:bidi="pt_PT"/>
        </w:rPr>
        <w:t>Zacarias menciona muitos eventos do Antigo Testamento em sua profecia, mas não na ordem em que eles aconteciam. Aqui está uma narrativa do que já havia acontecido:</w:t>
      </w:r>
    </w:p>
    <w:p>
      <w:pPr/>
      <w:r>
        <w:rPr>
          <w:lang w:val="pt_PT" w:bidi="pt_PT"/>
        </w:rPr>
      </w:r>
      <w:r>
        <w:rPr>
          <w:lang w:val="pt_PT" w:bidi="pt_PT"/>
        </w:rPr>
        <w:t>Deus escolhe Abraão e diz que ele terá muitos descendentes. Deus promete dar aos descendentes de Abraão a terra que Ele lhe mostrou. Ele disse a Abraão que resgatará seus descendentes de seus inimigos. Essa foi um pacto que ele fez com Abraão. Pacto significa um acordo entre duas pessoas que estabelece paz ou amizade. Os descendentes de Abraão, os judeus, foram mais tarde conquistados por outras nações. Deus falou aos judeus por meio de seus profetas, ou mensageiros. Ele lhes disse que ele manteria sua promessa e os livraria de seus inimigos por meio do Salvador. Os profetas também disseram que o Salvador seria um descendente do Rei Judeu, Davi. Então os judeus estavam esperando pelo Salvador. Como Deus enviou João para preparar o caminho para o Salvador, isso significava que o Salvador nasceria em breve. Essa foi uma resposta para as orações dos judeus e um cumprimento da promessa de Deus a Abraão. Então Zacarias louva a Deus.</w:t>
      </w:r>
    </w:p>
    <w:p>
      <w:pPr/>
      <w:r>
        <w:rPr>
          <w:lang w:val="pt_PT" w:bidi="pt_PT"/>
        </w:rPr>
      </w:r>
      <w:r>
        <w:rPr>
          <w:lang w:val="pt_PT" w:bidi="pt_PT"/>
        </w:rPr>
        <w:t>Pare e discuta com sua equipe a ordem da profecia de Zacarias. Como você poderia mudar a ordem da profecia para tornar a narrativa mais clara?</w:t>
      </w:r>
    </w:p>
    <w:p>
      <w:pPr/>
      <w:r>
        <w:rPr>
          <w:lang w:val="pt_PT" w:bidi="pt_PT"/>
        </w:rPr>
      </w:r>
      <w:r>
        <w:rPr>
          <w:lang w:val="pt_PT" w:bidi="pt_PT"/>
        </w:rPr>
        <w:t>Zacarias louva a Deus por manter sua promessa a Abraão de libertar seus descendentes de seus inimigos, para que eles pudessem adorar e servi-lo sem medo de serem perseguidos. O povo de Deus seria capaz de adorá-lo em santidade e justiça. Santidade significa ser fiel a Deus por fazer o que agrada a Deus e evitar o que O desagrada. A justiça significa agir de uma maneira que concorda com as leis de Deus e mantém o relacionamento certo com ele.</w:t>
      </w:r>
    </w:p>
    <w:p>
      <w:pPr/>
      <w:r>
        <w:rPr>
          <w:lang w:val="pt_PT" w:bidi="pt_PT"/>
        </w:rPr>
      </w:r>
      <w:r>
        <w:rPr>
          <w:lang w:val="pt_PT" w:bidi="pt_PT"/>
        </w:rPr>
        <w:t>Então Zacarias muda seu foco e começa a falar com seu filho recém-nascido, João. Zacarias diz que ele será um profeta de Deus e preparará o caminho para o Salvador. Zacarias repete o que o anjo de Deus lhe dissera e diz que João seria um mensageiro que pregaria ao povo de Deus. João prepararia o povo pregando a eles sobre Deus vindo para salvá-los do julgamento e da punição por meio do Salvador.</w:t>
      </w:r>
    </w:p>
    <w:p>
      <w:pPr/>
      <w:r>
        <w:rPr>
          <w:lang w:val="pt_PT" w:bidi="pt_PT"/>
        </w:rPr>
      </w:r>
      <w:r>
        <w:rPr>
          <w:lang w:val="pt_PT" w:bidi="pt_PT"/>
        </w:rPr>
        <w:t>Zacarias compara o Salvador com o sol nascente. Assim como o sol traz luz para um mundo escuro, o Salvador ajudaria as pessoas que estavam vivendo em trevas espirituais. O "caminho da paz" era outra maneira de dizer salvação e a "sombra da morte" significa aqueles que vivem com medo de morrer. Zacarias diz que o Salvador trará salvação para aqueles que estão preocupados ou com medo da morte. Depois de terminar a mensagem de Zacarias, Lucas dá um resumo da infância de João. Essa descrição da vida da criança de João não fazia parte da mensagem de Zacarias.</w:t>
      </w:r>
    </w:p>
    <w:p>
      <w:pPr/>
      <w:r>
        <w:rPr>
          <w:lang w:val="pt_PT" w:bidi="pt_PT"/>
        </w:rPr>
      </w:r>
      <w:r>
        <w:rPr>
          <w:lang w:val="pt_PT" w:bidi="pt_PT"/>
        </w:rPr>
        <w:t>João cresce forte e confiante. Ele vive no deserto, onde poucas pessoas permanecem. Vive lá até que começa a pregar publicamente para o povo escolhido de Deus sobre o Salvador.</w:t>
      </w:r>
    </w:p>
    <w:p>
      <w:pPr/>
      <w:r>
        <w:rPr>
          <w:lang w:val="pt_PT" w:bidi="pt_PT"/>
        </w:rPr>
      </w:r>
      <w:r>
        <w:rPr>
          <w:lang w:val="pt_PT" w:bidi="pt_PT"/>
        </w:rPr>
        <w:t>Mostre uma foto de como o deserto judeu teria parecido.</w:t>
      </w:r>
    </w:p>
    <w:p>
      <w:pPr/>
      <w:r>
        <w:rPr>
          <w:lang w:val="pt_PT" w:bidi="pt_PT"/>
        </w:rPr>
      </w:r>
      <w:r>
        <w:rPr>
          <w:lang w:val="pt_PT" w:bidi="pt_PT"/>
        </w:rPr>
        <w:t>Essa passagem nos mostra como Deus cumpriu sua promessa e mostrou seu poder, dando a Isabel um filho em sua velhice e restaurando a capacidade de Zacarias de falar quando ele chamou seu filho João. As notícias se espalharam rápido no povo de Judá de como Deus estava trabalhando de maneiras poderosas por meio desse nascimento milagroso.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1:57–80</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as pessoas se alegram com Isabel pelo nascimento de seu filho.</w:t>
      </w:r>
    </w:p>
    <w:p>
      <w:pPr/>
      <w:r>
        <w:rPr>
          <w:lang w:val="pt_PT" w:bidi="pt_PT"/>
        </w:rPr>
      </w:r>
      <w:r>
        <w:rPr>
          <w:b/>
          <w:lang w:val="pt_PT" w:bidi="pt_PT"/>
        </w:rPr>
        <w:t>Segunda cena:</w:t>
      </w:r>
      <w:r>
        <w:rPr>
          <w:lang w:val="pt_PT" w:bidi="pt_PT"/>
        </w:rPr>
        <w:t xml:space="preserve"> o bebê é chamado João, e Zacarias volta a falar e louva a Deus.</w:t>
      </w:r>
    </w:p>
    <w:p>
      <w:pPr/>
      <w:r>
        <w:rPr>
          <w:lang w:val="pt_PT" w:bidi="pt_PT"/>
        </w:rPr>
      </w:r>
      <w:r>
        <w:rPr>
          <w:b/>
          <w:lang w:val="pt_PT" w:bidi="pt_PT"/>
        </w:rPr>
        <w:t>Terceira cena:</w:t>
      </w:r>
      <w:r>
        <w:rPr>
          <w:lang w:val="pt_PT" w:bidi="pt_PT"/>
        </w:rPr>
        <w:t xml:space="preserve"> devido à maneira como os eventos aconteceram, as pessoas reconhecem que a mão do Senhor está sobre a criança. Eles se perguntam sobre o futuro da criança.</w:t>
      </w:r>
    </w:p>
    <w:p>
      <w:pPr/>
      <w:r>
        <w:rPr>
          <w:lang w:val="pt_PT" w:bidi="pt_PT"/>
        </w:rPr>
      </w:r>
      <w:r>
        <w:rPr>
          <w:b/>
          <w:lang w:val="pt_PT" w:bidi="pt_PT"/>
        </w:rPr>
        <w:t>Quarta cena:</w:t>
      </w:r>
      <w:r>
        <w:rPr>
          <w:lang w:val="pt_PT" w:bidi="pt_PT"/>
        </w:rPr>
        <w:t xml:space="preserve"> Zacarias louva a Deus e declara que Deus cumpriu sua promessa enviando seu Salvador prometido. Zacarias prossegue, falando sobre o futuro de seu filho.</w:t>
      </w:r>
    </w:p>
    <w:p>
      <w:pPr/>
      <w:r>
        <w:rPr>
          <w:lang w:val="pt_PT" w:bidi="pt_PT"/>
        </w:rPr>
      </w:r>
      <w:r>
        <w:rPr>
          <w:b/>
          <w:lang w:val="pt_PT" w:bidi="pt_PT"/>
        </w:rPr>
        <w:t>Quinta cena:</w:t>
      </w:r>
      <w:r>
        <w:rPr>
          <w:lang w:val="pt_PT" w:bidi="pt_PT"/>
        </w:rPr>
        <w:t xml:space="preserve"> João cresce e começa seu ministério público.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Isabel</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Parentes</w:t>
      </w:r>
    </w:p>
    <w:p>
      <w:pPr>
        <w:pStyle w:val="ListBullet"/>
        <w:spacing w:line="240" w:lineRule="auto"/>
        <w:ind w:left="720"/>
      </w:pPr>
      <w:r>
        <w:rPr>
          <w:lang w:val="pt_PT" w:bidi="pt_PT"/>
        </w:rPr>
      </w:r>
      <w:r>
        <w:rPr>
          <w:lang w:val="pt_PT" w:bidi="pt_PT"/>
        </w:rPr>
        <w:t>Vizinhos</w:t>
      </w:r>
    </w:p>
    <w:p>
      <w:pPr>
        <w:pStyle w:val="ListBullet"/>
        <w:spacing w:line="240" w:lineRule="auto"/>
        <w:ind w:left="720"/>
      </w:pPr>
      <w:r>
        <w:rPr>
          <w:lang w:val="pt_PT" w:bidi="pt_PT"/>
        </w:rPr>
      </w:r>
      <w:r>
        <w:rPr>
          <w:lang w:val="pt_PT" w:bidi="pt_PT"/>
        </w:rPr>
        <w:t>Zacarias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Pessoas das colinas da Judeia</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lang w:val="pt_PT" w:bidi="pt_PT"/>
        </w:rPr>
        <w:t>Lembre-se de que Isabel tinha uma idade avançada quando isso aconteceu. Todo mundo vê sua gravidez como um ato de misericórdia do Senhor.</w:t>
      </w:r>
    </w:p>
    <w:p>
      <w:pPr/>
      <w:r>
        <w:rPr>
          <w:lang w:val="pt_PT" w:bidi="pt_PT"/>
        </w:rPr>
      </w:r>
      <w:r>
        <w:rPr>
          <w:lang w:val="pt_PT" w:bidi="pt_PT"/>
        </w:rPr>
        <w:t>A circuncisão era uma cerimônia para apresentar um bebê para a comunidade judaica. Era muito importante para os judeus.</w:t>
      </w:r>
    </w:p>
    <w:p>
      <w:pPr/>
      <w:r>
        <w:rPr>
          <w:lang w:val="pt_PT" w:bidi="pt_PT"/>
        </w:rPr>
      </w:r>
      <w:r>
        <w:rPr>
          <w:lang w:val="pt_PT" w:bidi="pt_PT"/>
        </w:rPr>
        <w:t>É importante saber que, naquele tempo, o filho geralmente recebia o nome do pai ou de um parente. Por isso, a proposta de lhe dar o nome de João deve ter sido muito chocante para todos os presentes.</w:t>
      </w:r>
    </w:p>
    <w:p>
      <w:pPr/>
      <w:r>
        <w:rPr>
          <w:lang w:val="pt_PT" w:bidi="pt_PT"/>
        </w:rPr>
      </w:r>
      <w:r>
        <w:rPr>
          <w:lang w:val="pt_PT" w:bidi="pt_PT"/>
        </w:rPr>
        <w:t>É importante ter em mente que Zacarias não conseguiu falar depois de ter questionado o anúncio do anjo de que ele teria um filho. Essa é a razão para ele ter pedido uma tabuleta de escrita.</w:t>
      </w:r>
    </w:p>
    <w:p>
      <w:pPr/>
      <w:r>
        <w:rPr>
          <w:lang w:val="pt_PT" w:bidi="pt_PT"/>
        </w:rPr>
      </w:r>
      <w:r>
        <w:rPr>
          <w:lang w:val="pt_PT" w:bidi="pt_PT"/>
        </w:rPr>
        <w:t>Além disso, o povo se comunica com Zacarias usando sinais, o que significa que ele não conseguiu ouvir sua esposa, Isabel, nomeando seu filho João. As pessoas que estavam observando os eventos ficaram surpresas, porque ele escreveu o mesmo nome que Isabel mencionou, sem ouvir o que ela havia dito.</w:t>
      </w:r>
    </w:p>
    <w:p>
      <w:pPr/>
      <w:r>
        <w:rPr>
          <w:lang w:val="pt_PT" w:bidi="pt_PT"/>
        </w:rPr>
      </w:r>
      <w:r>
        <w:rPr>
          <w:lang w:val="pt_PT" w:bidi="pt_PT"/>
        </w:rPr>
        <w:t>Zacarias recupera sua voz e louva a Deus. Todos na região montanhosa da Judeia ouvem sobre o que aconteceu.</w:t>
      </w:r>
    </w:p>
    <w:p>
      <w:pPr/>
      <w:r>
        <w:rPr>
          <w:lang w:val="pt_PT" w:bidi="pt_PT"/>
        </w:rPr>
      </w:r>
      <w:r>
        <w:rPr>
          <w:lang w:val="pt_PT" w:bidi="pt_PT"/>
        </w:rPr>
        <w:t>As pessoas ouviram que Zacarias perdera sua capacidade de falar e tivera uma visão. Então eles ouvem que ele recupera sua voz depois de dar nome ao seu filho.</w:t>
      </w:r>
    </w:p>
    <w:p>
      <w:pPr/>
      <w:r>
        <w:rPr>
          <w:lang w:val="pt_PT" w:bidi="pt_PT"/>
        </w:rPr>
      </w:r>
      <w:r>
        <w:rPr>
          <w:lang w:val="pt_PT" w:bidi="pt_PT"/>
        </w:rPr>
        <w:t>Devido a todas as coisas incríveis que aconteceram, as pessoas ficaram surpresas com a disseminação das notícias. Isso aconteceu antes, durante e depois da profecia de Zacarias. O povo se perguntava sobre a vida futura de João, porque eles viam a mão do Senhor sobre a criança. Eles perceberam que a criança era especial.</w:t>
      </w:r>
    </w:p>
    <w:p>
      <w:pPr/>
      <w:r>
        <w:rPr>
          <w:lang w:val="pt_PT" w:bidi="pt_PT"/>
        </w:rPr>
      </w:r>
      <w:r>
        <w:rPr>
          <w:lang w:val="pt_PT" w:bidi="pt_PT"/>
        </w:rPr>
        <w:t>Tenha em mente que a expressão "a mão do Senhor" não se refere a uma mão literal ou física, mas que o Senhor está participando ativamente em todos os eventos.</w:t>
      </w:r>
    </w:p>
    <w:p>
      <w:pPr/>
      <w:r>
        <w:rPr>
          <w:lang w:val="pt_PT" w:bidi="pt_PT"/>
        </w:rPr>
      </w:r>
      <w:r>
        <w:rPr>
          <w:lang w:val="pt_PT" w:bidi="pt_PT"/>
        </w:rPr>
        <w:t>Depois que as pessoas estão perguntando umas às outras sobre o futuro de João, Zacarias fica cheia do Espírito Santo e profetiza.</w:t>
      </w:r>
    </w:p>
    <w:p>
      <w:pPr/>
      <w:r>
        <w:rPr>
          <w:lang w:val="pt_PT" w:bidi="pt_PT"/>
        </w:rPr>
      </w:r>
      <w:r>
        <w:rPr>
          <w:lang w:val="pt_PT" w:bidi="pt_PT"/>
        </w:rPr>
        <w:t>Note que a segunda parte da profecia de Zacarias responde à pergunta do futuro de João. Também é importante mostrar que é o Espírito Santo que o ajuda a profetizar.</w:t>
      </w:r>
    </w:p>
    <w:p>
      <w:pPr/>
      <w:r>
        <w:rPr>
          <w:lang w:val="pt_PT" w:bidi="pt_PT"/>
        </w:rPr>
      </w:r>
      <w:r>
        <w:rPr>
          <w:lang w:val="pt_PT" w:bidi="pt_PT"/>
        </w:rPr>
        <w:t>Zacarias começa sua profecia louvando a Deus e contando as promessas que Deus fez através da história.</w:t>
      </w:r>
    </w:p>
    <w:p>
      <w:pPr/>
      <w:r>
        <w:rPr>
          <w:lang w:val="pt_PT" w:bidi="pt_PT"/>
        </w:rPr>
      </w:r>
      <w:r>
        <w:rPr>
          <w:lang w:val="pt_PT" w:bidi="pt_PT"/>
        </w:rPr>
        <w:t>A equipe pode querer reorganizar a primeira metade da profecia de Zacarias para coincidir com a cronologia dos eventos no Antigo Testamento. Aqui está um exemplo da profecia seguindo a cronologia dos eventos:</w:t>
      </w:r>
    </w:p>
    <w:p>
      <w:pPr/>
      <w:r>
        <w:rPr>
          <w:lang w:val="pt_PT" w:bidi="pt_PT"/>
        </w:rPr>
      </w:r>
      <w:r>
        <w:rPr>
          <w:lang w:val="pt_PT" w:bidi="pt_PT"/>
        </w:rPr>
        <w:t>"Louva ao Senhor, o Deus de Israel,</w:t>
      </w:r>
    </w:p>
    <w:p>
      <w:pPr/>
      <w:r>
        <w:rPr>
          <w:lang w:val="pt_PT" w:bidi="pt_PT"/>
        </w:rPr>
      </w:r>
      <w:r>
        <w:rPr>
          <w:lang w:val="pt_PT" w:bidi="pt_PT"/>
        </w:rPr>
        <w:t>Ele tem sido misericordioso para com nossos antepassados</w:t>
      </w:r>
    </w:p>
    <w:p>
      <w:pPr/>
      <w:r>
        <w:rPr>
          <w:lang w:val="pt_PT" w:bidi="pt_PT"/>
        </w:rPr>
      </w:r>
      <w:r>
        <w:rPr>
          <w:lang w:val="pt_PT" w:bidi="pt_PT"/>
        </w:rPr>
        <w:t>por lembrar de seu pacto sagrado -</w:t>
      </w:r>
    </w:p>
    <w:p>
      <w:pPr/>
      <w:r>
        <w:rPr>
          <w:lang w:val="pt_PT" w:bidi="pt_PT"/>
        </w:rPr>
      </w:r>
      <w:r>
        <w:rPr>
          <w:lang w:val="pt_PT" w:bidi="pt_PT"/>
        </w:rPr>
        <w:t>o pacto que prometeu com um juramento</w:t>
      </w:r>
    </w:p>
    <w:p>
      <w:pPr/>
      <w:r>
        <w:rPr>
          <w:lang w:val="pt_PT" w:bidi="pt_PT"/>
        </w:rPr>
      </w:r>
      <w:r>
        <w:rPr>
          <w:lang w:val="pt_PT" w:bidi="pt_PT"/>
        </w:rPr>
        <w:t>ao nosso antepassado Abraão.</w:t>
      </w:r>
    </w:p>
    <w:p>
      <w:pPr/>
      <w:r>
        <w:rPr>
          <w:lang w:val="pt_PT" w:bidi="pt_PT"/>
        </w:rPr>
      </w:r>
      <w:r>
        <w:rPr>
          <w:lang w:val="pt_PT" w:bidi="pt_PT"/>
        </w:rPr>
        <w:t>Ele nos enviou um poderoso Salvador</w:t>
      </w:r>
    </w:p>
    <w:p>
      <w:pPr/>
      <w:r>
        <w:rPr>
          <w:lang w:val="pt_PT" w:bidi="pt_PT"/>
        </w:rPr>
      </w:r>
      <w:r>
        <w:rPr>
          <w:lang w:val="pt_PT" w:bidi="pt_PT"/>
        </w:rPr>
        <w:t>da linhagem real de seu servo Davi,</w:t>
      </w:r>
    </w:p>
    <w:p>
      <w:pPr/>
      <w:r>
        <w:rPr>
          <w:lang w:val="pt_PT" w:bidi="pt_PT"/>
        </w:rPr>
      </w:r>
      <w:r>
        <w:rPr>
          <w:lang w:val="pt_PT" w:bidi="pt_PT"/>
        </w:rPr>
        <w:t>assim como Ele prometeu</w:t>
      </w:r>
    </w:p>
    <w:p>
      <w:pPr/>
      <w:r>
        <w:rPr>
          <w:lang w:val="pt_PT" w:bidi="pt_PT"/>
        </w:rPr>
      </w:r>
      <w:r>
        <w:rPr>
          <w:lang w:val="pt_PT" w:bidi="pt_PT"/>
        </w:rPr>
        <w:t>por meio de seus santos profetas há muito tempo.</w:t>
      </w:r>
    </w:p>
    <w:p>
      <w:pPr/>
      <w:r>
        <w:rPr>
          <w:lang w:val="pt_PT" w:bidi="pt_PT"/>
        </w:rPr>
      </w:r>
      <w:r>
        <w:rPr>
          <w:lang w:val="pt_PT" w:bidi="pt_PT"/>
        </w:rPr>
        <w:t>Agora seremos salvos de nossos inimigos</w:t>
      </w:r>
    </w:p>
    <w:p>
      <w:pPr/>
      <w:r>
        <w:rPr>
          <w:lang w:val="pt_PT" w:bidi="pt_PT"/>
        </w:rPr>
      </w:r>
      <w:r>
        <w:rPr>
          <w:lang w:val="pt_PT" w:bidi="pt_PT"/>
        </w:rPr>
        <w:t>e de todos os que nos odeiam.</w:t>
      </w:r>
    </w:p>
    <w:p>
      <w:pPr/>
      <w:r>
        <w:rPr>
          <w:lang w:val="pt_PT" w:bidi="pt_PT"/>
        </w:rPr>
      </w:r>
      <w:r>
        <w:rPr>
          <w:lang w:val="pt_PT" w:bidi="pt_PT"/>
        </w:rPr>
        <w:t>porque ele visitou e redimiu seu povo.</w:t>
      </w:r>
    </w:p>
    <w:p>
      <w:pPr/>
      <w:r>
        <w:rPr>
          <w:lang w:val="pt_PT" w:bidi="pt_PT"/>
        </w:rPr>
      </w:r>
      <w:r>
        <w:rPr>
          <w:lang w:val="pt_PT" w:bidi="pt_PT"/>
        </w:rPr>
        <w:t>Fomos resgatados de nossos inimigos</w:t>
      </w:r>
    </w:p>
    <w:p>
      <w:pPr/>
      <w:r>
        <w:rPr>
          <w:lang w:val="pt_PT" w:bidi="pt_PT"/>
        </w:rPr>
      </w:r>
      <w:r>
        <w:rPr>
          <w:lang w:val="pt_PT" w:bidi="pt_PT"/>
        </w:rPr>
        <w:t>para podermos servir a Deus sem medo,</w:t>
      </w:r>
    </w:p>
    <w:p>
      <w:pPr/>
      <w:r>
        <w:rPr>
          <w:lang w:val="pt_PT" w:bidi="pt_PT"/>
        </w:rPr>
      </w:r>
      <w:r>
        <w:rPr>
          <w:lang w:val="pt_PT" w:bidi="pt_PT"/>
        </w:rPr>
        <w:t>em santidade e justiça</w:t>
      </w:r>
    </w:p>
    <w:p>
      <w:pPr/>
      <w:r>
        <w:rPr>
          <w:lang w:val="pt_PT" w:bidi="pt_PT"/>
        </w:rPr>
      </w:r>
      <w:r>
        <w:rPr>
          <w:lang w:val="pt_PT" w:bidi="pt_PT"/>
        </w:rPr>
        <w:t>durante o tempo que vivermos.</w:t>
      </w:r>
    </w:p>
    <w:p>
      <w:pPr/>
      <w:r>
        <w:rPr>
          <w:lang w:val="pt_PT" w:bidi="pt_PT"/>
        </w:rPr>
      </w:r>
      <w:r>
        <w:rPr>
          <w:lang w:val="pt_PT" w:bidi="pt_PT"/>
        </w:rPr>
        <w:t>Depois de Zacarias mencionar Abraão, Davi e os profetas, ele responde às perguntas sobre o futuro de seu filho, na última parte da profecia.</w:t>
      </w:r>
    </w:p>
    <w:p>
      <w:pPr/>
      <w:r>
        <w:rPr>
          <w:lang w:val="pt_PT" w:bidi="pt_PT"/>
        </w:rPr>
      </w:r>
      <w:r>
        <w:rPr>
          <w:lang w:val="pt_PT" w:bidi="pt_PT"/>
        </w:rPr>
        <w:t>Ele diz que seu filho será um profeta do Altíssimo, e que ele preparará seu caminho. Desta forma, Zacarias deixa claro que Jesus é maior do que João.</w:t>
      </w:r>
    </w:p>
    <w:p>
      <w:pPr/>
      <w:r>
        <w:rPr>
          <w:lang w:val="pt_PT" w:bidi="pt_PT"/>
        </w:rPr>
      </w:r>
      <w:r>
        <w:rPr>
          <w:lang w:val="pt_PT" w:bidi="pt_PT"/>
        </w:rPr>
        <w:t>João cresce e se torna forte em espírito.</w:t>
      </w:r>
    </w:p>
    <w:p>
      <w:pPr/>
      <w:r>
        <w:rPr>
          <w:lang w:val="pt_PT" w:bidi="pt_PT"/>
        </w:rPr>
      </w:r>
      <w:r>
        <w:rPr>
          <w:lang w:val="pt_PT" w:bidi="pt_PT"/>
        </w:rPr>
        <w:t>Isso mostra como o Espírito que encheu João é o que molda sua vida e o prepara para o ministério.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1:57–80</w:t>
      </w:r>
    </w:p>
    <w:p>
      <w:pPr/>
      <w:r>
        <w:rPr>
          <w:lang w:val="pt_PT" w:bidi="pt_PT"/>
        </w:rPr>
      </w:r>
      <w:r>
        <w:rPr>
          <w:lang w:val="pt_PT" w:bidi="pt_PT"/>
        </w:rPr>
        <w:t>Nessa sessão, a equipe vai interpretar a história.</w:t>
      </w:r>
    </w:p>
    <w:p>
      <w:pPr/>
      <w:r>
        <w:rPr>
          <w:lang w:val="pt_PT" w:bidi="pt_PT"/>
        </w:rPr>
      </w:r>
      <w:r>
        <w:rPr>
          <w:lang w:val="pt_PT" w:bidi="pt_PT"/>
        </w:rPr>
        <w:t>Essa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Isabel</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Parentes</w:t>
      </w:r>
    </w:p>
    <w:p>
      <w:pPr>
        <w:pStyle w:val="ListBullet"/>
        <w:spacing w:line="240" w:lineRule="auto"/>
        <w:ind w:left="720"/>
      </w:pPr>
      <w:r>
        <w:rPr>
          <w:lang w:val="pt_PT" w:bidi="pt_PT"/>
        </w:rPr>
      </w:r>
      <w:r>
        <w:rPr>
          <w:lang w:val="pt_PT" w:bidi="pt_PT"/>
        </w:rPr>
        <w:t>Vizinhos</w:t>
      </w:r>
    </w:p>
    <w:p>
      <w:pPr>
        <w:pStyle w:val="ListBullet"/>
        <w:spacing w:line="240" w:lineRule="auto"/>
        <w:ind w:left="720"/>
      </w:pPr>
      <w:r>
        <w:rPr>
          <w:lang w:val="pt_PT" w:bidi="pt_PT"/>
        </w:rPr>
      </w:r>
      <w:r>
        <w:rPr>
          <w:lang w:val="pt_PT" w:bidi="pt_PT"/>
        </w:rPr>
        <w:t>Zacarias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Pessoas das colinas da Judeia</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a condição de Zacarias; ele não pode falar nem ouvir. A comunicação com ele foi feita por meio de sinais ou escrita. Então, quando os parentes e vizinhos questionam a decisão de Isabel chamar seu filho João, Zacarias não consegue ouvir nem entender o que está acontecendo. O povo perguntou a ele que nome ele queria dar à criança. Ele não sabia que Isabel já havia dito João. Quando ele escreve "seu nome é João", o povo fica maravilhado.</w:t>
      </w:r>
    </w:p>
    <w:p>
      <w:pPr/>
      <w:r>
        <w:rPr>
          <w:lang w:val="pt_PT" w:bidi="pt_PT"/>
        </w:rPr>
      </w:r>
      <w:r>
        <w:rPr>
          <w:lang w:val="pt_PT" w:bidi="pt_PT"/>
        </w:rPr>
        <w:t>Quando o povo ouve como Zacarias recupera sua fala, o temor cai sobre todos os vizinhos. Não é que eles tenham medo de Zacarias, mas é uma reação ao milagre que eles observaram.</w:t>
      </w:r>
    </w:p>
    <w:p>
      <w:pPr/>
      <w:r>
        <w:rPr>
          <w:lang w:val="pt_PT" w:bidi="pt_PT"/>
        </w:rPr>
      </w:r>
      <w:r>
        <w:rPr>
          <w:lang w:val="pt_PT" w:bidi="pt_PT"/>
        </w:rPr>
        <w:t>Quando o povo da região montanhosa da Judeia ouve o que aconteceu, fica claro para eles que algo extraordinário está acontecendo. Eles se perguntam qual será o papel de João no plano de Deus para Israel. Eles podem ver claramente que Deus está envolvido ativamente na vida de João.</w:t>
      </w:r>
    </w:p>
    <w:p>
      <w:pPr/>
      <w:r>
        <w:rPr>
          <w:lang w:val="pt_PT" w:bidi="pt_PT"/>
        </w:rPr>
      </w:r>
      <w:r>
        <w:rPr>
          <w:lang w:val="pt_PT" w:bidi="pt_PT"/>
        </w:rPr>
        <w:t>Quando Zacarias está profetizando, na primeira parte ele relembra o que todos os judeus ouviram sobre o Salvador prometido. A equipe deve representar Deus fazendo as promessas ao seu povo enquanto Zacarias está profetizando a eles. Na segunda parte de sua mensagem, Zacarias fala sobre o futuro de seu filho e seu papel.</w:t>
      </w:r>
    </w:p>
    <w:p>
      <w:pPr/>
      <w:r>
        <w:rPr>
          <w:lang w:val="pt_PT" w:bidi="pt_PT"/>
        </w:rPr>
      </w:r>
      <w:r>
        <w:rPr>
          <w:lang w:val="pt_PT" w:bidi="pt_PT"/>
        </w:rPr>
        <w:t>A equipe deve representar a relação estreita que João tem com Deus, à medida que ele cresce. Mostre como o Espírito molda seu caráter e seu ministério enquanto ele está no deserto.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os vizinhos e parentes se alegrando com Isabel, no nascimento de seu filho. </w:t>
      </w:r>
      <w:r>
        <w:rPr>
          <w:b/>
          <w:lang w:val="pt_PT" w:bidi="pt_PT"/>
        </w:rPr>
        <w:t>Interrompa a cena.</w:t>
      </w:r>
      <w:r>
        <w:rPr>
          <w:lang w:val="pt_PT" w:bidi="pt_PT"/>
        </w:rPr>
        <w:t xml:space="preserve"> Pergunte à atriz que representa Isabel: "Como você se sente?". É possível que ouça: "Me sinto abençoada", "Estou feliz", "Estou cheia de alegria". Reinicie a ação.</w:t>
      </w:r>
    </w:p>
    <w:p>
      <w:pPr/>
      <w:r>
        <w:rPr>
          <w:lang w:val="pt_PT" w:bidi="pt_PT"/>
        </w:rPr>
      </w:r>
      <w:r>
        <w:rPr>
          <w:lang w:val="pt_PT" w:bidi="pt_PT"/>
        </w:rPr>
        <w:t>No dia da circuncisão, o povo estava prestes a dar ao bebê o nome de seu pai, mas sua mãe disse: "Não, seu nome deve ser João". Eles ficaram confusos, porque ninguém em sua família se chamava João. Finalmente, eles decidem perguntar a Zacarias qual seria seu nome.</w:t>
      </w:r>
    </w:p>
    <w:p>
      <w:pPr/>
      <w:r>
        <w:rPr>
          <w:lang w:val="pt_PT" w:bidi="pt_PT"/>
        </w:rPr>
      </w:r>
      <w:r>
        <w:rPr>
          <w:b/>
          <w:lang w:val="pt_PT" w:bidi="pt_PT"/>
        </w:rPr>
        <w:t>Interrompa a cena.</w:t>
      </w:r>
      <w:r>
        <w:rPr>
          <w:lang w:val="pt_PT" w:bidi="pt_PT"/>
        </w:rPr>
        <w:t xml:space="preserve"> Pergunte à que desempenha o papel de Isabel: "Como você está se sentindo?". É possível que ouça: "Sinto que as pessoas não acreditam em mim", "Estou zangada", "Estou confusa". Reinicie a ação.</w:t>
      </w:r>
    </w:p>
    <w:p>
      <w:pPr/>
      <w:r>
        <w:rPr>
          <w:lang w:val="pt_PT" w:bidi="pt_PT"/>
        </w:rPr>
      </w:r>
      <w:r>
        <w:rPr>
          <w:lang w:val="pt_PT" w:bidi="pt_PT"/>
        </w:rPr>
        <w:t>Zacarias não sabe o que está acontecendo, e o povo pede que ele informe o nome de seu filho. Ele escreve que seu nome é João. Zacarias se torna imediatamente capaz de falar e louva a Deus.</w:t>
      </w:r>
    </w:p>
    <w:p>
      <w:pPr/>
      <w:r>
        <w:rPr>
          <w:lang w:val="pt_PT" w:bidi="pt_PT"/>
        </w:rPr>
      </w:r>
      <w:r>
        <w:rPr>
          <w:b/>
          <w:lang w:val="pt_PT" w:bidi="pt_PT"/>
        </w:rPr>
        <w:t>Interrompa a cena.</w:t>
      </w:r>
      <w:r>
        <w:rPr>
          <w:lang w:val="pt_PT" w:bidi="pt_PT"/>
        </w:rPr>
        <w:t xml:space="preserve"> Pergunte ao ator que desempenha o papel de Zacarias: "Como você está se sentindo?". É possível que ouça: "Finalmente estou testemunhando o que o anjo disse", "Estou aliviado, porque posso falar". "Estou feliz por ter um filho". "Estou interessado no que acontecerá". Reinicie a cena.</w:t>
      </w:r>
    </w:p>
    <w:p>
      <w:pPr/>
      <w:r>
        <w:rPr>
          <w:lang w:val="pt_PT" w:bidi="pt_PT"/>
        </w:rPr>
      </w:r>
      <w:r>
        <w:rPr>
          <w:lang w:val="pt_PT" w:bidi="pt_PT"/>
        </w:rPr>
        <w:t>O temor vem sobre os vizinhos e todos na região montanhosa da Judeia. Eles ouvem a história de João e se perguntam sobre o futuro da criança.</w:t>
      </w:r>
    </w:p>
    <w:p>
      <w:pPr/>
      <w:r>
        <w:rPr>
          <w:lang w:val="pt_PT" w:bidi="pt_PT"/>
        </w:rPr>
      </w:r>
      <w:r>
        <w:rPr>
          <w:b/>
          <w:lang w:val="pt_PT" w:bidi="pt_PT"/>
        </w:rPr>
        <w:t>Interrompa a cena.</w:t>
      </w:r>
      <w:r>
        <w:rPr>
          <w:lang w:val="pt_PT" w:bidi="pt_PT"/>
        </w:rPr>
        <w:t xml:space="preserve"> Pergunte ao ator que desempenha o papel dos vizinhos: "Como você está se sentindo?". É possível que ouça: "Estou maravilhado", "Estou curioso sobre o futuro". "Estou feliz pela criança". "Estou me perguntando o que tudo isso significa". Reinicie a cena.</w:t>
      </w:r>
    </w:p>
    <w:p>
      <w:pPr/>
      <w:r>
        <w:rPr>
          <w:lang w:val="pt_PT" w:bidi="pt_PT"/>
        </w:rPr>
      </w:r>
      <w:r>
        <w:rPr>
          <w:lang w:val="pt_PT" w:bidi="pt_PT"/>
        </w:rPr>
        <w:t>Zacarias profetiza. Primeiro ele lembra as promessas de Deus para seu povo e diz como eles servirão a Deus.</w:t>
      </w:r>
    </w:p>
    <w:p>
      <w:pPr/>
      <w:r>
        <w:rPr>
          <w:lang w:val="pt_PT" w:bidi="pt_PT"/>
        </w:rPr>
      </w:r>
      <w:r>
        <w:rPr>
          <w:b/>
          <w:lang w:val="pt_PT" w:bidi="pt_PT"/>
        </w:rPr>
        <w:t>Interrompa a cena.</w:t>
      </w:r>
      <w:r>
        <w:rPr>
          <w:lang w:val="pt_PT" w:bidi="pt_PT"/>
        </w:rPr>
        <w:t xml:space="preserve"> Pergunte ao ator que desempenha o papel de Zacarias: "Como você está se sentindo?". É possível que ouça: "Estou muito animado". "Estou feliz". "Estou esperançoso". "Sou abençoado sabendo que a salvação está chegando". Reinicie a ação.</w:t>
      </w:r>
    </w:p>
    <w:p>
      <w:pPr/>
      <w:r>
        <w:rPr>
          <w:lang w:val="pt_PT" w:bidi="pt_PT"/>
        </w:rPr>
      </w:r>
      <w:r>
        <w:rPr>
          <w:lang w:val="pt_PT" w:bidi="pt_PT"/>
        </w:rPr>
        <w:t>Zacarias conclui profetizando sobre seu filho.</w:t>
      </w:r>
    </w:p>
    <w:p>
      <w:pPr/>
      <w:r>
        <w:rPr>
          <w:lang w:val="pt_PT" w:bidi="pt_PT"/>
        </w:rPr>
      </w:r>
      <w:r>
        <w:rPr>
          <w:b/>
          <w:lang w:val="pt_PT" w:bidi="pt_PT"/>
        </w:rPr>
        <w:t>Interrompa a cena.</w:t>
      </w:r>
      <w:r>
        <w:rPr>
          <w:lang w:val="pt_PT" w:bidi="pt_PT"/>
        </w:rPr>
        <w:t xml:space="preserve"> Pergunte ao ator que desempenha o papel de Zacarias: "Como você está se sentindo?". É possível que ouça: "Estou honrado por ser o pai do profeta do Senhor", "Sou uma pequena parte do plano do Senhor", "Estou ansioso para ver o que acontecerá", "Estou triste, porque talvez não esteja vivo quando tudo acontecer". Reinicie a cena.</w:t>
      </w:r>
    </w:p>
    <w:p>
      <w:pPr/>
      <w:r>
        <w:rPr>
          <w:lang w:val="pt_PT" w:bidi="pt_PT"/>
        </w:rPr>
      </w:r>
      <w:r>
        <w:rPr>
          <w:lang w:val="pt_PT" w:bidi="pt_PT"/>
        </w:rPr>
        <w:t>João cresce no deserto, em uma relação estreita com Deus.</w:t>
      </w:r>
    </w:p>
    <w:p>
      <w:pPr/>
      <w:r>
        <w:rPr>
          <w:lang w:val="pt_PT" w:bidi="pt_PT"/>
        </w:rPr>
      </w:r>
      <w:r>
        <w:rPr>
          <w:b/>
          <w:lang w:val="pt_PT" w:bidi="pt_PT"/>
        </w:rPr>
        <w:t>Interrompa a cena.</w:t>
      </w:r>
      <w:r>
        <w:rPr>
          <w:lang w:val="pt_PT" w:bidi="pt_PT"/>
        </w:rPr>
        <w:t xml:space="preserve"> Pergunte ao ator que está representando João: "Como você está se sentindo?". É possível que ouça: "Estou muito animado que verei o Messias", "Sinto a pressão dessa missão", "Estou esperando o momento certo para começar". Reinicie a cena.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1:57–80</w:t>
      </w:r>
    </w:p>
    <w:p>
      <w:pPr/>
      <w:r>
        <w:rPr>
          <w:lang w:val="pt_PT" w:bidi="pt_PT"/>
        </w:rPr>
      </w:r>
      <w:r>
        <w:rPr>
          <w:lang w:val="pt_PT" w:bidi="pt_PT"/>
        </w:rPr>
        <w:t>Ouça o texto uma vez na versão mais fácil de entender.</w:t>
      </w:r>
    </w:p>
    <w:p>
      <w:pPr/>
      <w:r>
        <w:rPr>
          <w:lang w:val="pt_PT" w:bidi="pt_PT"/>
        </w:rPr>
      </w:r>
      <w:r>
        <w:rPr>
          <w:lang w:val="pt_PT" w:bidi="pt_PT"/>
        </w:rPr>
        <w:t xml:space="preserve">Assim como Deus dissera, Isabel dá à luz um bebê. Todos ficam surpresos quando eles ouvem sobre o nascimento, porque ela era incapaz de ter filhos. Uma semana após seu nascimento, a criança foi circuncidada. </w:t>
      </w:r>
      <w:r>
        <w:rPr>
          <w:b/>
          <w:lang w:val="pt_PT" w:bidi="pt_PT"/>
        </w:rPr>
        <w:t>Circuncisão</w:t>
      </w:r>
      <w:r>
        <w:rPr>
          <w:lang w:val="pt_PT" w:bidi="pt_PT"/>
        </w:rPr>
        <w:t xml:space="preserve"> é o costume judaico de cortar a pele solta no final do pênis de um menino. Isso geralmente era realizado pelo pai ou por um homem que se especializava nessa prática, uma semana após o nascimento do bebê. A circuncisão era um sinal de que o menino fazia parte do povo escolhido de Deus, Israel, e que as promessas de Deus se aplicavam a ele.</w:t>
      </w:r>
    </w:p>
    <w:p>
      <w:pPr/>
      <w:r>
        <w:rPr>
          <w:lang w:val="pt_PT" w:bidi="pt_PT"/>
        </w:rPr>
      </w:r>
      <w:r>
        <w:rPr>
          <w:lang w:val="pt_PT" w:bidi="pt_PT"/>
        </w:rPr>
        <w:t xml:space="preserve">Muitos dos vizinhos e familiares de Zacarias vêm para sua casa para celebrar esse momento alegre. Quando Isabel diz que o nome do bebê é João, eles perguntam a Zacarias. Zacarias recebe uma </w:t>
      </w:r>
      <w:r>
        <w:rPr>
          <w:b/>
          <w:lang w:val="pt_PT" w:bidi="pt_PT"/>
        </w:rPr>
        <w:t>tabuleta</w:t>
      </w:r>
      <w:r>
        <w:rPr>
          <w:lang w:val="pt_PT" w:bidi="pt_PT"/>
        </w:rPr>
        <w:t xml:space="preserve"> e escreve o nome: "João". Uma tabuleta era uma pequena placa de madeira coberta com cera. As pessoas podiam escrever fazendo marcas na cera com um objeto apontado que tinha a forma de uma caneta. De repente, a língua de Zacarias foi libertada, de modo que ele podia falar novamente. Ele louva a Deus.</w:t>
      </w:r>
    </w:p>
    <w:p>
      <w:pPr/>
      <w:r>
        <w:rPr>
          <w:lang w:val="pt_PT" w:bidi="pt_PT"/>
        </w:rPr>
      </w:r>
      <w:r>
        <w:rPr>
          <w:lang w:val="pt_PT" w:bidi="pt_PT"/>
        </w:rPr>
        <w:t>Pare aqui e mostre à equipe de tradução uma foto de uma tabuleta.</w:t>
      </w:r>
    </w:p>
    <w:p>
      <w:pPr/>
      <w:r>
        <w:rPr>
          <w:lang w:val="pt_PT" w:bidi="pt_PT"/>
        </w:rPr>
      </w:r>
      <w:r>
        <w:rPr>
          <w:lang w:val="pt_PT" w:bidi="pt_PT"/>
        </w:rPr>
        <w:t>A notícia de João se espalha pela Judeia, uma vez que havia tantos eventos especiais relacionados ao seu nascimento.</w:t>
      </w:r>
    </w:p>
    <w:p>
      <w:pPr/>
      <w:r>
        <w:rPr>
          <w:lang w:val="pt_PT" w:bidi="pt_PT"/>
        </w:rPr>
      </w:r>
      <w:r>
        <w:rPr>
          <w:lang w:val="pt_PT" w:bidi="pt_PT"/>
        </w:rPr>
        <w:t xml:space="preserve">Quando o povo diz que a </w:t>
      </w:r>
      <w:r>
        <w:rPr>
          <w:b/>
          <w:lang w:val="pt_PT" w:bidi="pt_PT"/>
        </w:rPr>
        <w:t>mão do Senhor</w:t>
      </w:r>
      <w:r>
        <w:rPr>
          <w:lang w:val="pt_PT" w:bidi="pt_PT"/>
        </w:rPr>
        <w:t xml:space="preserve"> está sobre João, eles querem dizer que Deus o está guiando. </w:t>
      </w:r>
      <w:r>
        <w:rPr>
          <w:b/>
          <w:lang w:val="pt_PT" w:bidi="pt_PT"/>
        </w:rPr>
        <w:t>Senhor</w:t>
      </w:r>
      <w:r>
        <w:rPr>
          <w:lang w:val="pt_PT" w:bidi="pt_PT"/>
        </w:rPr>
        <w:t xml:space="preserve"> aqui se refere ao próprio Deus.</w:t>
      </w:r>
    </w:p>
    <w:p>
      <w:pPr/>
      <w:r>
        <w:rPr>
          <w:lang w:val="pt_PT" w:bidi="pt_PT"/>
        </w:rPr>
      </w:r>
      <w:r>
        <w:rPr>
          <w:lang w:val="pt_PT" w:bidi="pt_PT"/>
        </w:rPr>
        <w:t xml:space="preserve">Então, o </w:t>
      </w:r>
      <w:r>
        <w:rPr>
          <w:b/>
          <w:lang w:val="pt_PT" w:bidi="pt_PT"/>
        </w:rPr>
        <w:t>Espírito Santo</w:t>
      </w:r>
      <w:r>
        <w:rPr>
          <w:lang w:val="pt_PT" w:bidi="pt_PT"/>
        </w:rPr>
        <w:t xml:space="preserve"> enche Zacarias e ele </w:t>
      </w:r>
      <w:r>
        <w:rPr>
          <w:b/>
          <w:lang w:val="pt_PT" w:bidi="pt_PT"/>
        </w:rPr>
        <w:t>profetiza</w:t>
      </w:r>
      <w:r>
        <w:rPr>
          <w:lang w:val="pt_PT" w:bidi="pt_PT"/>
        </w:rPr>
        <w:t xml:space="preserve">. Uma profecia é quando Deus dá uma mensagem diretamente a um profeta, que então proclama essa mensagem ao povo em nome de Deus. Traduza </w:t>
      </w:r>
      <w:r>
        <w:rPr>
          <w:b/>
          <w:lang w:val="pt_PT" w:bidi="pt_PT"/>
        </w:rPr>
        <w:t>Espírito Santo</w:t>
      </w:r>
      <w:r>
        <w:rPr>
          <w:lang w:val="pt_PT" w:bidi="pt_PT"/>
        </w:rPr>
        <w:t xml:space="preserve"> da mesma maneira que você tem traduzido em outras partes de Lucas.</w:t>
      </w:r>
    </w:p>
    <w:p>
      <w:pPr/>
      <w:r>
        <w:rPr>
          <w:lang w:val="pt_PT" w:bidi="pt_PT"/>
        </w:rPr>
      </w:r>
      <w:r>
        <w:rPr>
          <w:lang w:val="pt_PT" w:bidi="pt_PT"/>
        </w:rPr>
        <w:t xml:space="preserve">Zacarias louva a Deus por ter resgatado seu povo. </w:t>
      </w:r>
      <w:r>
        <w:rPr>
          <w:b/>
          <w:lang w:val="pt_PT" w:bidi="pt_PT"/>
        </w:rPr>
        <w:t>Resgatar</w:t>
      </w:r>
      <w:r>
        <w:rPr>
          <w:lang w:val="pt_PT" w:bidi="pt_PT"/>
        </w:rPr>
        <w:t xml:space="preserve"> é um verbo que significa liberar ou libertar. Nesse caso, Deus está salvando Israel de seus inimigos. Zacarias reconhece que Deus está enviando um Salvador, conforme os profetas prometeram há muito tempo. Quando você traduzir a palavra </w:t>
      </w:r>
      <w:r>
        <w:rPr>
          <w:b/>
          <w:lang w:val="pt_PT" w:bidi="pt_PT"/>
        </w:rPr>
        <w:t>profeta,</w:t>
      </w:r>
      <w:r>
        <w:rPr>
          <w:lang w:val="pt_PT" w:bidi="pt_PT"/>
        </w:rPr>
        <w:t xml:space="preserve"> empregue um termo que descreva adequadamente a função do profeta.</w:t>
      </w:r>
    </w:p>
    <w:p>
      <w:pPr/>
      <w:r>
        <w:rPr>
          <w:lang w:val="pt_PT" w:bidi="pt_PT"/>
        </w:rPr>
      </w:r>
      <w:r>
        <w:rPr>
          <w:lang w:val="pt_PT" w:bidi="pt_PT"/>
        </w:rPr>
        <w:t>Um profeta:</w:t>
      </w:r>
    </w:p>
    <w:p>
      <w:pPr>
        <w:pStyle w:val="ListNumber"/>
        <w:numPr>
          <w:ilvl w:val="0"/>
          <w:numId w:val="14"/>
        </w:numPr>
        <w:spacing w:line="240" w:lineRule="auto"/>
        <w:ind w:left="720"/>
      </w:pPr>
      <w:r>
        <w:rPr>
          <w:lang w:val="pt_PT" w:bidi="pt_PT"/>
        </w:rPr>
      </w:r>
      <w:r>
        <w:rPr>
          <w:lang w:val="pt_PT" w:bidi="pt_PT"/>
        </w:rPr>
        <w:t>recebe um chamado de Deus;</w:t>
      </w:r>
    </w:p>
    <w:p>
      <w:pPr>
        <w:pStyle w:val="ListNumber"/>
        <w:spacing w:line="240" w:lineRule="auto"/>
        <w:ind w:left="720"/>
      </w:pPr>
      <w:r>
        <w:rPr>
          <w:lang w:val="pt_PT" w:bidi="pt_PT"/>
        </w:rPr>
      </w:r>
      <w:r>
        <w:rPr>
          <w:lang w:val="pt_PT" w:bidi="pt_PT"/>
        </w:rPr>
        <w:t>leva a mensagem de Deus aos homens, porque ela foi dada pelo próprio Deus;</w:t>
      </w:r>
    </w:p>
    <w:p>
      <w:pPr>
        <w:pStyle w:val="ListNumber"/>
        <w:spacing w:line="240" w:lineRule="auto"/>
        <w:ind w:left="720"/>
      </w:pPr>
      <w:r>
        <w:rPr>
          <w:lang w:val="pt_PT" w:bidi="pt_PT"/>
        </w:rPr>
      </w:r>
      <w:r>
        <w:rPr>
          <w:lang w:val="pt_PT" w:bidi="pt_PT"/>
        </w:rPr>
        <w:t>tem como sua única prioridade levar a Palavra de Deus aos homens.</w:t>
      </w:r>
    </w:p>
    <w:p>
      <w:pPr/>
      <w:r>
        <w:rPr>
          <w:lang w:val="pt_PT" w:bidi="pt_PT"/>
        </w:rPr>
      </w:r>
      <w:r>
        <w:rPr>
          <w:lang w:val="pt_PT" w:bidi="pt_PT"/>
        </w:rPr>
        <w:t>Se você empregar um termo religioso, tenha certeza de ele tenha um significado que o ouvinte mediano irá compreender.</w:t>
      </w:r>
    </w:p>
    <w:p>
      <w:pPr/>
      <w:r>
        <w:rPr>
          <w:lang w:val="pt_PT" w:bidi="pt_PT"/>
        </w:rPr>
      </w:r>
      <w:r>
        <w:rPr>
          <w:lang w:val="pt_PT" w:bidi="pt_PT"/>
        </w:rPr>
        <w:t xml:space="preserve">Zacarias diz que Deus se lembrou de seu </w:t>
      </w:r>
      <w:r>
        <w:rPr>
          <w:b/>
          <w:lang w:val="pt_PT" w:bidi="pt_PT"/>
        </w:rPr>
        <w:t>pacto sagrado.</w:t>
      </w:r>
      <w:r>
        <w:rPr>
          <w:lang w:val="pt_PT" w:bidi="pt_PT"/>
        </w:rPr>
        <w:t xml:space="preserve"> Um pacto é um acordo feito entre duas pessoas, que estabelece paz ou amizade. Ambas as pessoas concordam em serem fiéis a esse acordo. O pacto sagrado ou santo é a promessa feita por Deus a Abraão e seus descendentes. É santo, porque Deus o fez. Zacarias diz que Deus fez um </w:t>
      </w:r>
      <w:r>
        <w:rPr>
          <w:b/>
          <w:lang w:val="pt_PT" w:bidi="pt_PT"/>
        </w:rPr>
        <w:t>juramento.</w:t>
      </w:r>
      <w:r>
        <w:rPr>
          <w:lang w:val="pt_PT" w:bidi="pt_PT"/>
        </w:rPr>
        <w:t xml:space="preserve"> Um juramento é adicionado a uma promessa, para que as pessoas saibam que devem manter seu acordo, e que ele não pode ser mudado. A pessoa que fala pronuncia um juramento pede a Deus que o puna caso não cumpra sua promessa.</w:t>
      </w:r>
    </w:p>
    <w:p>
      <w:pPr/>
      <w:r>
        <w:rPr>
          <w:lang w:val="pt_PT" w:bidi="pt_PT"/>
        </w:rPr>
      </w:r>
      <w:r>
        <w:rPr>
          <w:lang w:val="pt_PT" w:bidi="pt_PT"/>
        </w:rPr>
        <w:t xml:space="preserve">Zacarias diz que eles podem servir a Deus sem medo. Ele fala com seu filho e diz que ele será chamado de profeta do </w:t>
      </w:r>
      <w:r>
        <w:rPr>
          <w:b/>
          <w:lang w:val="pt_PT" w:bidi="pt_PT"/>
        </w:rPr>
        <w:t>Altíssimo</w:t>
      </w:r>
      <w:r>
        <w:rPr>
          <w:lang w:val="pt_PT" w:bidi="pt_PT"/>
        </w:rPr>
        <w:t xml:space="preserve">. Isso se refere a alguém que fala palavras que procedem do Deus Altíssimo. Zacarias fala sobre o propósito de João de mostrar às pessoas como encontrar salvação por meio do </w:t>
      </w:r>
      <w:r>
        <w:rPr>
          <w:b/>
          <w:lang w:val="pt_PT" w:bidi="pt_PT"/>
        </w:rPr>
        <w:t>perdão dos pecados</w:t>
      </w:r>
      <w:r>
        <w:rPr>
          <w:lang w:val="pt_PT" w:bidi="pt_PT"/>
        </w:rPr>
        <w:t>. Pecado pode ser traduzido como um ato de desobediência a Deus. O perdão envolve duas pessoas, uma das quais tenha cometido algum erro para com a outra. No perdão, quem tenha sofrido o malfeito renuncia a seus direitos e decide não punir a outra pessoa da forma como ela mereceria. A vítima não busca vingança. Se a outra parte se arrepender de seu comportamento e aceitar o perdão, a relação entre ambos é restaurada e a culpabilidade abandonada. Com Deus, o perdão está disponível para todos os que deixam de praticar o mal e se voltam para Deus. Com isso, a relação de Deus com eles é restaurada. Seguem várias expressões usadas no Novo Testamento para descrever "perdão".</w:t>
      </w:r>
    </w:p>
    <w:p>
      <w:pPr/>
      <w:r>
        <w:rPr>
          <w:lang w:val="pt_PT" w:bidi="pt_PT"/>
        </w:rPr>
      </w:r>
      <w:r>
        <w:rPr>
          <w:lang w:val="pt_PT" w:bidi="pt_PT"/>
        </w:rPr>
        <w:t>eliminar os pecados de alguém</w:t>
      </w:r>
    </w:p>
    <w:p>
      <w:pPr/>
      <w:r>
        <w:rPr>
          <w:lang w:val="pt_PT" w:bidi="pt_PT"/>
        </w:rPr>
      </w:r>
      <w:r>
        <w:rPr>
          <w:lang w:val="pt_PT" w:bidi="pt_PT"/>
        </w:rPr>
        <w:t>cancelar os pecados de alguém</w:t>
      </w:r>
    </w:p>
    <w:p>
      <w:pPr/>
      <w:r>
        <w:rPr>
          <w:lang w:val="pt_PT" w:bidi="pt_PT"/>
        </w:rPr>
      </w:r>
      <w:r>
        <w:rPr>
          <w:lang w:val="pt_PT" w:bidi="pt_PT"/>
        </w:rPr>
        <w:t>abandonar, liberar</w:t>
      </w:r>
    </w:p>
    <w:p>
      <w:pPr/>
      <w:r>
        <w:rPr>
          <w:lang w:val="pt_PT" w:bidi="pt_PT"/>
        </w:rPr>
      </w:r>
      <w:r>
        <w:rPr>
          <w:lang w:val="pt_PT" w:bidi="pt_PT"/>
        </w:rPr>
        <w:t>descartar</w:t>
      </w:r>
    </w:p>
    <w:p>
      <w:pPr/>
      <w:r>
        <w:rPr>
          <w:lang w:val="pt_PT" w:bidi="pt_PT"/>
        </w:rPr>
      </w:r>
      <w:r>
        <w:rPr>
          <w:lang w:val="pt_PT" w:bidi="pt_PT"/>
        </w:rPr>
        <w:t>remediar</w:t>
      </w:r>
    </w:p>
    <w:p>
      <w:pPr/>
      <w:r>
        <w:rPr>
          <w:lang w:val="pt_PT" w:bidi="pt_PT"/>
        </w:rPr>
      </w:r>
      <w:r>
        <w:rPr>
          <w:lang w:val="pt_PT" w:bidi="pt_PT"/>
        </w:rPr>
        <w:t>deixar para trás</w:t>
      </w:r>
    </w:p>
    <w:p>
      <w:pPr/>
      <w:r>
        <w:rPr>
          <w:lang w:val="pt_PT" w:bidi="pt_PT"/>
        </w:rPr>
      </w:r>
      <w:r>
        <w:rPr>
          <w:lang w:val="pt_PT" w:bidi="pt_PT"/>
        </w:rPr>
        <w:t>retirar</w:t>
      </w:r>
    </w:p>
    <w:p>
      <w:pPr/>
      <w:r>
        <w:rPr>
          <w:lang w:val="pt_PT" w:bidi="pt_PT"/>
        </w:rPr>
      </w:r>
      <w:r>
        <w:rPr>
          <w:lang w:val="pt_PT" w:bidi="pt_PT"/>
        </w:rPr>
        <w:t>dar as costas à algo</w:t>
      </w:r>
    </w:p>
    <w:p>
      <w:pPr/>
      <w:r>
        <w:rPr>
          <w:lang w:val="pt_PT" w:bidi="pt_PT"/>
        </w:rPr>
      </w:r>
      <w:r>
        <w:rPr>
          <w:lang w:val="pt_PT" w:bidi="pt_PT"/>
        </w:rPr>
        <w:t>Seu idioma pode conter expressões semelhantes e, sendo o caso, você pode usá-las para criar uma descrição mais detalhada para o seu público.</w:t>
      </w:r>
    </w:p>
    <w:p>
      <w:pPr/>
      <w:r>
        <w:rPr>
          <w:lang w:val="pt_PT" w:bidi="pt_PT"/>
        </w:rPr>
      </w:r>
      <w:r>
        <w:rPr>
          <w:b/>
          <w:lang w:val="pt_PT" w:bidi="pt_PT"/>
        </w:rPr>
        <w:t>Ferramenta didática:</w:t>
      </w:r>
      <w:r>
        <w:rPr>
          <w:lang w:val="pt_PT" w:bidi="pt_PT"/>
        </w:rPr>
        <w:t xml:space="preserve"> numa língua da África Ocidental, quando Deus perdoa alguém, ele "corta" seus pecados completamente para que estes não estejam mais presentes. </w:t>
      </w:r>
      <w:r>
        <w:rPr>
          <w:b/>
          <w:lang w:val="pt_PT" w:bidi="pt_PT"/>
        </w:rPr>
        <w:t>Tente fazer uma simulação ou encenação com sua equipe de tradução na qual alguém perdoe outra pessoa. Observe quais ações são tomadas para demonstrar o perdão. Peça aos atores que expliquem as emoções de cada um dos personagens da cena.</w:t>
      </w:r>
    </w:p>
    <w:p>
      <w:pPr/>
      <w:r>
        <w:rPr>
          <w:lang w:val="pt_PT" w:bidi="pt_PT"/>
        </w:rPr>
      </w:r>
      <w:r>
        <w:rPr>
          <w:lang w:val="pt_PT" w:bidi="pt_PT"/>
        </w:rPr>
        <w:t xml:space="preserve">Zacarias disse que a luz da manhã desde os céus estava prestes a </w:t>
      </w:r>
      <w:r>
        <w:rPr>
          <w:b/>
          <w:lang w:val="pt_PT" w:bidi="pt_PT"/>
        </w:rPr>
        <w:t>romper</w:t>
      </w:r>
      <w:r>
        <w:rPr>
          <w:lang w:val="pt_PT" w:bidi="pt_PT"/>
        </w:rPr>
        <w:t xml:space="preserve"> sobre eles. Céus pode se referir ao firmamento, ou ao lugar onde Deus e seus anjos moram, dependendo do contexto. Quando se refere ao lugar onde Deus vive, também é o destino derradeiro dos crentes. </w:t>
      </w:r>
      <w:r>
        <w:rPr>
          <w:b/>
          <w:lang w:val="pt_PT" w:bidi="pt_PT"/>
        </w:rPr>
        <w:t>Luz da manhã</w:t>
      </w:r>
      <w:r>
        <w:rPr>
          <w:lang w:val="pt_PT" w:bidi="pt_PT"/>
        </w:rPr>
        <w:t xml:space="preserve"> é uma figura de linguagem que se refere ao Salvador, que brilhará sua luz sobre um mundo espiritualmente escuro. Ele diz que esse Salvador brilhará sua luz sobre um mundo espiritualmente escuro e orientará seu povo para a paz. Após a mensagem de Zacarias, Lucas nos fala um pouco sobre a infância de João. Ele nos diz que João </w:t>
      </w:r>
      <w:r>
        <w:rPr>
          <w:b/>
          <w:lang w:val="pt_PT" w:bidi="pt_PT"/>
        </w:rPr>
        <w:t>crescia forte em espírito</w:t>
      </w:r>
      <w:r>
        <w:rPr>
          <w:lang w:val="pt_PT" w:bidi="pt_PT"/>
        </w:rPr>
        <w:t xml:space="preserve"> e vivia no deserto. Crescer forte em espírito significa que João se fortaleceu em confiança e amadureceu em seu pensamento e caráter. </w:t>
      </w:r>
      <w:r>
        <w:rPr>
          <w:b/>
          <w:lang w:val="pt_PT" w:bidi="pt_PT"/>
        </w:rPr>
        <w:t>Deserto</w:t>
      </w:r>
      <w:r>
        <w:rPr>
          <w:lang w:val="pt_PT" w:bidi="pt_PT"/>
        </w:rPr>
        <w:t xml:space="preserve"> se refere à área de terra perto do rio Jordão, onde ninguém vivia e pouca coisa crescia. Na Bíblia, Deus frequentemente se encontra com seu povo em locais assim.</w:t>
      </w:r>
    </w:p>
    <w:p>
      <w:pPr/>
      <w:r>
        <w:rPr>
          <w:lang w:val="pt_PT" w:bidi="pt_PT"/>
        </w:rPr>
      </w:r>
      <w:r>
        <w:rPr>
          <w:lang w:val="pt_PT" w:bidi="pt_PT"/>
        </w:rPr>
        <w:t xml:space="preserve">Lucas diz que João viveu no deserto até que ele começou seu </w:t>
      </w:r>
      <w:r>
        <w:rPr>
          <w:b/>
          <w:lang w:val="pt_PT" w:bidi="pt_PT"/>
        </w:rPr>
        <w:t>ministério público</w:t>
      </w:r>
      <w:r>
        <w:rPr>
          <w:lang w:val="pt_PT" w:bidi="pt_PT"/>
        </w:rPr>
        <w:t>. Isso se refere ao dia em que João se tornou conhecido publicamente, pregando a mensagem de Deus sobre o Salvador para o povo de Deus.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1:57–80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7">
        <w:r>
          <w:rPr>
            <w:lang w:val="pt_PT" w:bidi="pt_PT"/>
          </w:rPr>
          <w:rPr>
            <w:color w:val="0000EE"/>
            <w:u w:val="single"/>
          </w:rPr>
          <w:t>Ouvir e Sentir</w:t>
        </w:r>
      </w:hyperlink>
      <w:r>
        <w:rPr>
          <w:lang w:val="pt_PT" w:bidi="pt_PT"/>
        </w:rPr>
        <w:t xml:space="preserve"> (440 KB)</w:t>
      </w:r>
      <w:r>
        <w:rPr>
          <w:lang w:val="pt_PT" w:bidi="pt_PT"/>
        </w:rPr>
      </w:r>
    </w:p>
    <w:p>
      <w:pPr>
        <w:pStyle w:val="ListBullet"/>
        <w:spacing w:line="240" w:lineRule="auto"/>
        <w:ind w:left="720"/>
      </w:pPr>
      <w:r>
        <w:rPr>
          <w:lang w:val="pt_PT" w:bidi="pt_PT"/>
        </w:rPr>
      </w:r>
      <w:hyperlink r:id="rId38">
        <w:r>
          <w:rPr>
            <w:lang w:val="pt_PT" w:bidi="pt_PT"/>
          </w:rPr>
          <w:rPr>
            <w:color w:val="0000EE"/>
            <w:u w:val="single"/>
          </w:rPr>
          <w:t>Preparando o Cenário</w:t>
        </w:r>
      </w:hyperlink>
      <w:r>
        <w:rPr>
          <w:lang w:val="pt_PT" w:bidi="pt_PT"/>
        </w:rPr>
        <w:t xml:space="preserve"> (5.7 MB)</w:t>
      </w:r>
      <w:r>
        <w:rPr>
          <w:lang w:val="pt_PT" w:bidi="pt_PT"/>
        </w:rPr>
      </w:r>
    </w:p>
    <w:p>
      <w:pPr>
        <w:pStyle w:val="ListBullet"/>
        <w:spacing w:line="240" w:lineRule="auto"/>
        <w:ind w:left="720"/>
      </w:pPr>
      <w:r>
        <w:rPr>
          <w:lang w:val="pt_PT" w:bidi="pt_PT"/>
        </w:rPr>
      </w:r>
      <w:hyperlink r:id="rId39">
        <w:r>
          <w:rPr>
            <w:lang w:val="pt_PT" w:bidi="pt_PT"/>
          </w:rPr>
          <w:rPr>
            <w:color w:val="0000EE"/>
            <w:u w:val="single"/>
          </w:rPr>
          <w:t>Identificando as Cenas</w:t>
        </w:r>
      </w:hyperlink>
      <w:r>
        <w:rPr>
          <w:lang w:val="pt_PT" w:bidi="pt_PT"/>
        </w:rPr>
        <w:t xml:space="preserve"> (3.3 MB)</w:t>
      </w:r>
      <w:r>
        <w:rPr>
          <w:lang w:val="pt_PT" w:bidi="pt_PT"/>
        </w:rPr>
      </w:r>
    </w:p>
    <w:p>
      <w:pPr>
        <w:pStyle w:val="ListBullet"/>
        <w:spacing w:line="240" w:lineRule="auto"/>
        <w:ind w:left="720"/>
      </w:pPr>
      <w:r>
        <w:rPr>
          <w:lang w:val="pt_PT" w:bidi="pt_PT"/>
        </w:rPr>
      </w:r>
      <w:hyperlink r:id="rId40">
        <w:r>
          <w:rPr>
            <w:lang w:val="pt_PT" w:bidi="pt_PT"/>
          </w:rPr>
          <w:rPr>
            <w:color w:val="0000EE"/>
            <w:u w:val="single"/>
          </w:rPr>
          <w:t>Incorporando o Texto</w:t>
        </w:r>
      </w:hyperlink>
      <w:r>
        <w:rPr>
          <w:lang w:val="pt_PT" w:bidi="pt_PT"/>
        </w:rPr>
        <w:t xml:space="preserve"> (3.8 MB)</w:t>
      </w:r>
      <w:r>
        <w:rPr>
          <w:lang w:val="pt_PT" w:bidi="pt_PT"/>
        </w:rPr>
      </w:r>
    </w:p>
    <w:p>
      <w:pPr>
        <w:pStyle w:val="ListBullet"/>
        <w:spacing w:line="240" w:lineRule="auto"/>
        <w:ind w:left="720"/>
      </w:pPr>
      <w:r>
        <w:rPr>
          <w:lang w:val="pt_PT" w:bidi="pt_PT"/>
        </w:rPr>
      </w:r>
      <w:hyperlink r:id="rId41">
        <w:r>
          <w:rPr>
            <w:lang w:val="pt_PT" w:bidi="pt_PT"/>
          </w:rPr>
          <w:rPr>
            <w:color w:val="0000EE"/>
            <w:u w:val="single"/>
          </w:rPr>
          <w:t>Preenchendo as Lacunas</w:t>
        </w:r>
      </w:hyperlink>
      <w:r>
        <w:rPr>
          <w:lang w:val="pt_PT" w:bidi="pt_PT"/>
        </w:rPr>
        <w:t xml:space="preserve"> (4.4 MB)</w:t>
      </w:r>
      <w:r>
        <w:rPr>
          <w:lang w:val="pt_PT" w:bidi="pt_PT"/>
        </w:rPr>
      </w:r>
    </w:p>
    <w:p>
      <w:pPr>
        <w:pStyle w:val="ListBullet"/>
        <w:spacing w:line="240" w:lineRule="auto"/>
        <w:ind w:left="720"/>
      </w:pPr>
      <w:r>
        <w:rPr>
          <w:lang w:val="pt_PT" w:bidi="pt_PT"/>
        </w:rPr>
      </w:r>
      <w:hyperlink r:id="rId42">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Lucas 2:1–21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2:1–21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2:1–21</w:t>
      </w:r>
    </w:p>
    <w:p>
      <w:pPr/>
      <w:r>
        <w:rPr>
          <w:lang w:val="pt_PT" w:bidi="pt_PT"/>
        </w:rPr>
      </w:r>
      <w:r>
        <w:rPr>
          <w:lang w:val="pt_PT" w:bidi="pt_PT"/>
        </w:rPr>
        <w:t>Ouça o texto uma vez na versão mais fácil de entender.</w:t>
      </w:r>
    </w:p>
    <w:p>
      <w:pPr/>
      <w:r>
        <w:rPr>
          <w:lang w:val="pt_PT" w:bidi="pt_PT"/>
        </w:rPr>
      </w:r>
      <w:r>
        <w:rPr>
          <w:lang w:val="pt_PT" w:bidi="pt_PT"/>
        </w:rPr>
        <w:t>O nascimento de João era um sinal de que o Salvador prometido estaria chegando em breve. Lucas continua sua história de José e Maria pouco tempo depois do nascimento de João. Eles estavam vivendo em Nazaré, quando César Augusto dá uma ordem de que um censo deve deveria ser feito. César é um título que significa imperador. Augusto é um título que significa excelso. Nessa história, César Augusto se refere ao grande rei do Império Romano. Império Romano se refere a todos os países que os romanos governavam.</w:t>
      </w:r>
    </w:p>
    <w:p>
      <w:pPr/>
      <w:r>
        <w:rPr>
          <w:lang w:val="pt_PT" w:bidi="pt_PT"/>
        </w:rPr>
      </w:r>
      <w:r>
        <w:rPr>
          <w:lang w:val="pt_PT" w:bidi="pt_PT"/>
        </w:rPr>
        <w:t>Um censo significa que as pessoas devem ser contadas e registradas. O censo romano obrigava a todos que viviam no Império Romano a virem e registrarem seus nomes em um livro. Isso incluía os judeus. O imperador contava as pessoas em seu império para finalidades de tributação.</w:t>
      </w:r>
    </w:p>
    <w:p>
      <w:pPr/>
      <w:r>
        <w:rPr>
          <w:lang w:val="pt_PT" w:bidi="pt_PT"/>
        </w:rPr>
      </w:r>
      <w:r>
        <w:rPr>
          <w:lang w:val="pt_PT" w:bidi="pt_PT"/>
        </w:rPr>
        <w:t>Lucas diz que esse foi o primeiro censo que ocorreu quando Quirino era governador da província da Síria. Quirino era um líder romano que servia ao imperador. A Síria era uma das províncias governadas pelos romanos. A Síria tinha mais poder que a Judeia e a Galileia. Lucas menciona esse fato para que seus leitores saibam quando os eventos aconteceram na história. Essa é uma informação de fundo.</w:t>
      </w:r>
    </w:p>
    <w:p>
      <w:pPr/>
      <w:r>
        <w:rPr>
          <w:lang w:val="pt_PT" w:bidi="pt_PT"/>
        </w:rPr>
      </w:r>
      <w:r>
        <w:rPr>
          <w:lang w:val="pt_PT" w:bidi="pt_PT"/>
        </w:rPr>
        <w:t>O censo obrigava a todos a retornar à cidade de origem de seus antepassados. José tinha de voltar para Belém, o lugar onde seu ancestral, Rei Davi, nasceu. Belém também era chamada de "a cidade de Davi". Os judeus saberiam, pelo profeta Miqueias, que Belém era onde o Salvador iria nascer. José viajou com Maria, já que eles ainda estavam noivos quando Maria estava grávida. Eles viajaram de Nazaré para Belém, num percurso de três dias. Viajariam para uma região mais elevada, cerca de 300 metros acima de Nazaré.</w:t>
      </w:r>
    </w:p>
    <w:p>
      <w:pPr/>
      <w:r>
        <w:rPr>
          <w:lang w:val="pt_PT" w:bidi="pt_PT"/>
        </w:rPr>
      </w:r>
      <w:r>
        <w:rPr>
          <w:lang w:val="pt_PT" w:bidi="pt_PT"/>
        </w:rPr>
        <w:t>Mostre à sua equipe um mapa da viagem que Maria e José fizeram de Nazaré para Belém. Pense em quão difícil a viagem teria sido para uma mulher que estava perto de dar à luz.</w:t>
      </w:r>
    </w:p>
    <w:p>
      <w:pPr/>
      <w:r>
        <w:rPr>
          <w:lang w:val="pt_PT" w:bidi="pt_PT"/>
        </w:rPr>
      </w:r>
      <w:r>
        <w:rPr>
          <w:lang w:val="pt_PT" w:bidi="pt_PT"/>
        </w:rPr>
        <w:t>Maria dá à luz o seu filho primogênito, Jesus, quando ela está em Belém. Ela segue o costume judaico e envolve seu bebê em tiras de tecido. Os judeus faziam isso para manter os bebês aquecidos e seus braços e pernas alinhados. O bebê estava envolto, ou seja, o tecido era enrolado em torno do bebê muitas vezes. Maria e José provavelmente estavam ficando com sua família e amigos. Muitas vezes, nos lares judaicos, animais e pessoas ficavam na mesma casa. Os animais permaneciam na parte inferior da casa. Como a casa estava superlotada devido ao censo, Maria e José provavelmente estavam acomodados na parte inferior da casa, com os animais, porque o quarto de hóspedes estava cheio. Maria teve que colocar seu bebê em uma manjedoura. Uma manjedoura era uma caixa de alimentação para animais. Era feita de madeira ou escavada em pedra.</w:t>
      </w:r>
    </w:p>
    <w:p>
      <w:pPr/>
      <w:r>
        <w:rPr>
          <w:lang w:val="pt_PT" w:bidi="pt_PT"/>
        </w:rPr>
      </w:r>
      <w:r>
        <w:rPr>
          <w:lang w:val="pt_PT" w:bidi="pt_PT"/>
        </w:rPr>
        <w:t>Pare e mostre à sua equipe uma imagem de uma manjedoura, para entenderem melhor como traduzi-la em seu idioma. Se não houver palavras semelhantes, talvez seja necessário descrevê-la.</w:t>
      </w:r>
    </w:p>
    <w:p>
      <w:pPr/>
      <w:r>
        <w:rPr>
          <w:lang w:val="pt_PT" w:bidi="pt_PT"/>
        </w:rPr>
      </w:r>
      <w:r>
        <w:rPr>
          <w:lang w:val="pt_PT" w:bidi="pt_PT"/>
        </w:rPr>
        <w:t>Fora de Belém, havia pastores que cuidavam de seus rebanhos de ovelhas. Isso estava acontecendo em um lugar diferente, ao mesmo tempo em que Jesus nasceu. Ovelhas eram animais domesticados que eram criados pela lã e carne.</w:t>
      </w:r>
    </w:p>
    <w:p>
      <w:pPr/>
      <w:r>
        <w:rPr>
          <w:lang w:val="pt_PT" w:bidi="pt_PT"/>
        </w:rPr>
      </w:r>
      <w:r>
        <w:rPr>
          <w:lang w:val="pt_PT" w:bidi="pt_PT"/>
        </w:rPr>
        <w:t>Se não houver palavra para "ovelhas" em sua língua, você pode usar uma palavra emprestada e indicar o significado com um termo geral em sua tradução de pastores. Um exemplo seria: pessoas que cuidam de animais chamados ovelhas. Se não houver ovelhas em sua área, você pode mostrar uma imagem.</w:t>
      </w:r>
    </w:p>
    <w:p>
      <w:pPr/>
      <w:r>
        <w:rPr>
          <w:lang w:val="pt_PT" w:bidi="pt_PT"/>
        </w:rPr>
      </w:r>
      <w:r>
        <w:rPr>
          <w:lang w:val="pt_PT" w:bidi="pt_PT"/>
        </w:rPr>
        <w:t>Em Israel, os pastores pertenciam a uma classe humilde, e eram desprezados pelo povo judeu. Eles mantinham seus animais em campos abertos e tinham que ficar atentos à noite, contra ladrões e animais selvagens. Os pastores judeus geralmente mantinham seus rebanhos nos campos desse modo entre abril e novembro. A história não nos conta exatamente qual era a época do ano. Não devemos assumir que era inverno, ou uma época de tempo frio (no hemisfério norte).</w:t>
      </w:r>
    </w:p>
    <w:p>
      <w:pPr/>
      <w:r>
        <w:rPr>
          <w:lang w:val="pt_PT" w:bidi="pt_PT"/>
        </w:rPr>
      </w:r>
      <w:r>
        <w:rPr>
          <w:lang w:val="pt_PT" w:bidi="pt_PT"/>
        </w:rPr>
        <w:t>Pare e discuta com sua equipe. Como os pastores são vistos em sua cultura? São confiáveis como fontes de informação? Mostre uma imagem de pastores em seus campos no interior de Israel.</w:t>
      </w:r>
    </w:p>
    <w:p>
      <w:pPr/>
      <w:r>
        <w:rPr>
          <w:lang w:val="pt_PT" w:bidi="pt_PT"/>
        </w:rPr>
      </w:r>
      <w:r>
        <w:rPr>
          <w:lang w:val="pt_PT" w:bidi="pt_PT"/>
        </w:rPr>
        <w:t>Um anjo do Senhor aparece repentinamente aos pastores. Ele está rodeado por uma luz brilhante e especial, que mostra o poder de Deus. Os pastores ficam assustados. O anjo diz aos pastores que não tivessem medo, porque ele era portador de boas novas, que trariam alegria a todas as pessoas. A notícia do nascimento do Salvador traria alegria para todas as pessoas que acreditavam. Deus prometeu especificamente que enviaria um Salvador, o Messias, aos judeus. O Messias, ou Salvador, traria alegria a todas as pessoas de Israel e de outras nações que acreditassem nessa mensagem. Não traria alegria para os que não acreditassem.</w:t>
      </w:r>
    </w:p>
    <w:p>
      <w:pPr/>
      <w:r>
        <w:rPr>
          <w:lang w:val="pt_PT" w:bidi="pt_PT"/>
        </w:rPr>
      </w:r>
      <w:r>
        <w:rPr>
          <w:lang w:val="pt_PT" w:bidi="pt_PT"/>
        </w:rPr>
        <w:t>O anjo anuncia que o Salvador, o Messias, havia nascido em Belém. Messias e Cristo significam a mesma coisa em hebraico. As palavras se referem a alguém que Deus ungiu, ou nomeou, para uma tarefa especial. No Antigo Testamento, os profetas, os sacerdotes e os reis eram todos ungidos para tarefas especiais. Jesus é todas essas coisas.</w:t>
      </w:r>
    </w:p>
    <w:p>
      <w:pPr/>
      <w:r>
        <w:rPr>
          <w:lang w:val="pt_PT" w:bidi="pt_PT"/>
        </w:rPr>
      </w:r>
      <w:r>
        <w:rPr>
          <w:lang w:val="pt_PT" w:bidi="pt_PT"/>
        </w:rPr>
        <w:t>O anjo dá um sinal para os pastores, para saberem que suas palavras são verdadeiras. Ele diz que eles podem encontrar o bebê envolvido em panos, deitado em uma manjedoura. O segundo sinal acontece quando um grupo muito grande de anjos, os exércitos do céu, aparecem, de repente. Eles louvam a Deus pelo nascimento de Jesus. Em algumas línguas, pode ser bom traduzir seu louvor como poesia. Os anjos dizem que Deus recebe glória, ou louvor, no céu. As pessoas favorecidas por Deus têm paz na Terra. Os anjos voltam para o céu, depois de louvar a Deus. Os pastores apressam-se para Belém, para ver o Salvador do qual o anjo lhes falara. Eles procuram o Salvador e o encontram em uma manjedoura, com Maria e José, como o anjo havia dito.</w:t>
      </w:r>
    </w:p>
    <w:p>
      <w:pPr/>
      <w:r>
        <w:rPr>
          <w:lang w:val="pt_PT" w:bidi="pt_PT"/>
        </w:rPr>
      </w:r>
      <w:r>
        <w:rPr>
          <w:lang w:val="pt_PT" w:bidi="pt_PT"/>
        </w:rPr>
        <w:t>Os pastores contam sua história para Maria e José, e para todos os que ouvissem. Os pastores contaram sua história de como o anjo apareceu e lhes contou como encontrar o Salvador. Todos os que ouvem sua história ficam maravilhados. A reação de Maria é diferente. Ela pensa cuidadosamente sobre o que eles disseram e mantém suas palavras em seu coração. A palavra coração é simbólica. Os judeus o usavam para se referir à parte de uma pessoa onde ocorrem os pensamentos e sentimentos. Em outras palavras, Maria guarda em sua memória o que os pastores dizem.</w:t>
      </w:r>
    </w:p>
    <w:p>
      <w:pPr/>
      <w:r>
        <w:rPr>
          <w:lang w:val="pt_PT" w:bidi="pt_PT"/>
        </w:rPr>
      </w:r>
      <w:r>
        <w:rPr>
          <w:lang w:val="pt_PT" w:bidi="pt_PT"/>
        </w:rPr>
        <w:t>Pare e discuta com sua equipe. Qual expressão específica sua cultura é usada para se referir à parte de uma pessoa onde os pensamentos e sentimentos acontecem?</w:t>
      </w:r>
    </w:p>
    <w:p>
      <w:pPr/>
      <w:r>
        <w:rPr>
          <w:lang w:val="pt_PT" w:bidi="pt_PT"/>
        </w:rPr>
      </w:r>
      <w:r>
        <w:rPr>
          <w:lang w:val="pt_PT" w:bidi="pt_PT"/>
        </w:rPr>
        <w:t>Os pastores voltam para seus rebanhos honrando e louvando a Deus. Eles o louvam pelo bebê na manjedoura, pelo que o anjo havia dito sobre ele, e por como os anjos haviam louvado a Deus. Oito dias depois, o bebê é circuncidado e recebe o nome de Jesus. Esse era o nome que Deus havia dado a Maria por meio do anjo Gabriel, antes mesmo de ele ser concebido.</w:t>
      </w:r>
    </w:p>
    <w:p>
      <w:pPr/>
      <w:r>
        <w:rPr>
          <w:lang w:val="pt_PT" w:bidi="pt_PT"/>
        </w:rPr>
      </w:r>
      <w:r>
        <w:rPr>
          <w:lang w:val="pt_PT" w:bidi="pt_PT"/>
        </w:rPr>
        <w:t>Nessa história, vemos Deus cumprir sua promessa para seu povo. Ele envia o Salvador prometido, Jesus. Essa boa notícia não é apenas para Israel, mas para todas os que acreditam de todas as nações. No início da história, vemos a rejeição de Jesus pelo mundo, quando não há espaço para seus pais na pousada. Também vemos como Deus se revela para pessoas comuns e humildes, como os pastores.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2:1–21</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Essa história tem cinco cenas.</w:t>
      </w:r>
    </w:p>
    <w:p>
      <w:pPr/>
      <w:r>
        <w:rPr>
          <w:lang w:val="pt_PT" w:bidi="pt_PT"/>
        </w:rPr>
      </w:r>
      <w:r>
        <w:rPr>
          <w:b/>
          <w:lang w:val="pt_PT" w:bidi="pt_PT"/>
        </w:rPr>
        <w:t>Primeira cena:</w:t>
      </w:r>
      <w:r>
        <w:rPr>
          <w:lang w:val="pt_PT" w:bidi="pt_PT"/>
        </w:rPr>
        <w:t xml:space="preserve"> o imperador romano dá a ordem de que todas as pessoas que vivem em seu império devem ser contadas. As pessoas têm de viajar para serem registradas nas cidades de seus antepassados. José e Maria viajam de Nazaré para Belém, para serem registrados.</w:t>
      </w:r>
    </w:p>
    <w:p>
      <w:pPr/>
      <w:r>
        <w:rPr>
          <w:lang w:val="pt_PT" w:bidi="pt_PT"/>
        </w:rPr>
      </w:r>
      <w:r>
        <w:rPr>
          <w:b/>
          <w:lang w:val="pt_PT" w:bidi="pt_PT"/>
        </w:rPr>
        <w:t>Segunda cena:</w:t>
      </w:r>
      <w:r>
        <w:rPr>
          <w:lang w:val="pt_PT" w:bidi="pt_PT"/>
        </w:rPr>
        <w:t xml:space="preserve"> quando em Belém, o bebê de Maria nasce. Os pais colocam o bebê em uma manjedoura, porque não há espaço na área privada da casa onde eles estão permanecendo.</w:t>
      </w:r>
    </w:p>
    <w:p>
      <w:pPr/>
      <w:r>
        <w:rPr>
          <w:lang w:val="pt_PT" w:bidi="pt_PT"/>
        </w:rPr>
      </w:r>
      <w:r>
        <w:rPr>
          <w:b/>
          <w:lang w:val="pt_PT" w:bidi="pt_PT"/>
        </w:rPr>
        <w:t>Terceira cena:</w:t>
      </w:r>
      <w:r>
        <w:rPr>
          <w:lang w:val="pt_PT" w:bidi="pt_PT"/>
        </w:rPr>
        <w:t xml:space="preserve"> um anjo aparece e conta aos pastores as boas notícias sobre o nascimento do Salvador. O anjo diz que o bebê será encontrado em uma manjedoura, em Belém.</w:t>
      </w:r>
    </w:p>
    <w:p>
      <w:pPr/>
      <w:r>
        <w:rPr>
          <w:lang w:val="pt_PT" w:bidi="pt_PT"/>
        </w:rPr>
      </w:r>
      <w:r>
        <w:rPr>
          <w:b/>
          <w:lang w:val="pt_PT" w:bidi="pt_PT"/>
        </w:rPr>
        <w:t>Quarta cena:</w:t>
      </w:r>
      <w:r>
        <w:rPr>
          <w:lang w:val="pt_PT" w:bidi="pt_PT"/>
        </w:rPr>
        <w:t xml:space="preserve"> os pastores apressam-se para encontrar o bebê. Eles o encontram com Maria e José. Contam a todos o que aconteceu e o que os anjos lhes disseram. Maria guarda todas essas coisas em sua memória.</w:t>
      </w:r>
    </w:p>
    <w:p>
      <w:pPr/>
      <w:r>
        <w:rPr>
          <w:lang w:val="pt_PT" w:bidi="pt_PT"/>
        </w:rPr>
      </w:r>
      <w:r>
        <w:rPr>
          <w:b/>
          <w:lang w:val="pt_PT" w:bidi="pt_PT"/>
        </w:rPr>
        <w:t>Quinta cena:</w:t>
      </w:r>
      <w:r>
        <w:rPr>
          <w:lang w:val="pt_PT" w:bidi="pt_PT"/>
        </w:rPr>
        <w:t xml:space="preserve"> oito dias depois, o bebê é circuncidado e recebe o nome de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Augusto o imperador romano</w:t>
      </w:r>
    </w:p>
    <w:p>
      <w:pPr>
        <w:pStyle w:val="ListBullet"/>
        <w:spacing w:line="240" w:lineRule="auto"/>
        <w:ind w:left="720"/>
      </w:pPr>
      <w:r>
        <w:rPr>
          <w:lang w:val="pt_PT" w:bidi="pt_PT"/>
        </w:rPr>
      </w:r>
      <w:r>
        <w:rPr>
          <w:lang w:val="pt_PT" w:bidi="pt_PT"/>
        </w:rPr>
        <w:t>Quirino, governador da Síria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Pastores</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Jesus</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i/>
          <w:lang w:val="pt_PT" w:bidi="pt_PT"/>
        </w:rPr>
        <w:t>Recorde que Augusto é o regente não apenas dos judeus, mas também das outras nações que Roma havia conquistado.</w:t>
      </w:r>
      <w:r>
        <w:rPr>
          <w:lang w:val="pt_PT" w:bidi="pt_PT"/>
        </w:rPr>
        <w:t xml:space="preserve"> O governador da Síria está sob a autoridade de Augusto. A região da Judeia, onde os judeus vivem, era considerada uma parte da província da Síria, para efeito de contagem da população. Augusto ordena que todas as pessoas sejam contadas em sua cidade de origem. Todos voltam para as cidades de seus antepassados.</w:t>
      </w:r>
    </w:p>
    <w:p>
      <w:pPr/>
      <w:r>
        <w:rPr>
          <w:lang w:val="pt_PT" w:bidi="pt_PT"/>
        </w:rPr>
      </w:r>
      <w:r>
        <w:rPr>
          <w:lang w:val="pt_PT" w:bidi="pt_PT"/>
        </w:rPr>
        <w:t>José é um descendente de Davi. Assim, ele precisa de voltar para Belém, com Maria.</w:t>
      </w:r>
    </w:p>
    <w:p>
      <w:pPr/>
      <w:r>
        <w:rPr>
          <w:lang w:val="pt_PT" w:bidi="pt_PT"/>
        </w:rPr>
      </w:r>
      <w:r>
        <w:rPr>
          <w:lang w:val="pt_PT" w:bidi="pt_PT"/>
        </w:rPr>
        <w:t>Mostre que essa longa viagem demorou cerca de três dias.</w:t>
      </w:r>
    </w:p>
    <w:p>
      <w:pPr/>
      <w:r>
        <w:rPr>
          <w:lang w:val="pt_PT" w:bidi="pt_PT"/>
        </w:rPr>
      </w:r>
      <w:r>
        <w:rPr>
          <w:lang w:val="pt_PT" w:bidi="pt_PT"/>
        </w:rPr>
        <w:t>José e Maria estão noivos, e ela está esperando uma criança. Eles chegam em Belém. Eles ficam com os amigos ou família de José em uma casa. Mas a casa estava superlotada devido ao censo. José e Maria têm de ficar na parte inferior da casa, onde os animais são mantidos. Depois de algum tempo, Maria está pronta para dar à luz. Quando o bebê nasce, ela o envolve em panos e o coloca em uma manjedoura.</w:t>
      </w:r>
    </w:p>
    <w:p>
      <w:pPr/>
      <w:r>
        <w:rPr>
          <w:lang w:val="pt_PT" w:bidi="pt_PT"/>
        </w:rPr>
      </w:r>
      <w:r>
        <w:rPr>
          <w:lang w:val="pt_PT" w:bidi="pt_PT"/>
        </w:rPr>
        <w:t>Nessa noite, havia pastores nos campos fora de Belém, com seus rebanhos. É importante observar que a época não é mencionada. O tempo era suficientemente quente para que eles pudessem estar em campo aberto, à noite.</w:t>
      </w:r>
    </w:p>
    <w:p>
      <w:pPr/>
      <w:r>
        <w:rPr>
          <w:lang w:val="pt_PT" w:bidi="pt_PT"/>
        </w:rPr>
      </w:r>
      <w:r>
        <w:rPr>
          <w:lang w:val="pt_PT" w:bidi="pt_PT"/>
        </w:rPr>
        <w:t>Um anjo aparece e diz que o Salvador, o Messias, nasceu na cidade de Belém, ou na cidade de Davi.</w:t>
      </w:r>
    </w:p>
    <w:p>
      <w:pPr/>
      <w:r>
        <w:rPr>
          <w:lang w:val="pt_PT" w:bidi="pt_PT"/>
        </w:rPr>
      </w:r>
      <w:r>
        <w:rPr>
          <w:lang w:val="pt_PT" w:bidi="pt_PT"/>
        </w:rPr>
        <w:t>Lembre-se de que todos os judeus têm aguardado por esse Messias. O anjo diz que ele estaria envolto em panos e deitado em uma manjedoura. Esse era o sinal que o anjo deu aos pastores para encontrar o bebê. Então um grande número de anjos se une ao anjo que estava falando, e eles cantam louvores para Deus. Depois de os anjos voltarem para o céu, os pastores vão para Belém, para verem as coisas contadas a eles.</w:t>
      </w:r>
    </w:p>
    <w:p>
      <w:pPr/>
      <w:r>
        <w:rPr>
          <w:lang w:val="pt_PT" w:bidi="pt_PT"/>
        </w:rPr>
      </w:r>
      <w:r>
        <w:rPr>
          <w:lang w:val="pt_PT" w:bidi="pt_PT"/>
        </w:rPr>
        <w:t>Demonstre que os pastores estavam com pressa para ver o que o anjo lhes havia dito.</w:t>
      </w:r>
    </w:p>
    <w:p>
      <w:pPr/>
      <w:r>
        <w:rPr>
          <w:lang w:val="pt_PT" w:bidi="pt_PT"/>
        </w:rPr>
      </w:r>
      <w:r>
        <w:rPr>
          <w:lang w:val="pt_PT" w:bidi="pt_PT"/>
        </w:rPr>
        <w:t>Eles encontram Maria e José, como o anjo disse. Os pastores partem e no caminho contam a todos sobre o que eles viram e ouviram. Maria guarda essas memórias para si mesma, pensando sobre elas frequentemente. Os pastores voltam para o seu rebanho, louvando a Deus.</w:t>
      </w:r>
    </w:p>
    <w:p>
      <w:pPr/>
      <w:r>
        <w:rPr>
          <w:lang w:val="pt_PT" w:bidi="pt_PT"/>
        </w:rPr>
      </w:r>
      <w:r>
        <w:rPr>
          <w:lang w:val="pt_PT" w:bidi="pt_PT"/>
        </w:rPr>
        <w:t>Oito dias depois, o bebê foi circuncidado e recebeu o nome de Jesus.</w:t>
      </w:r>
    </w:p>
    <w:p>
      <w:pPr/>
      <w:r>
        <w:rPr>
          <w:lang w:val="pt_PT" w:bidi="pt_PT"/>
        </w:rPr>
      </w:r>
      <w:r>
        <w:rPr>
          <w:lang w:val="pt_PT" w:bidi="pt_PT"/>
        </w:rPr>
        <w:t>Esse é o mesmo tipo de circuncisão pelo qual João passou quando recebeu seu nome.</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2:1–21</w:t>
      </w:r>
    </w:p>
    <w:p>
      <w:pPr/>
      <w:r>
        <w:rPr>
          <w:lang w:val="pt_PT" w:bidi="pt_PT"/>
        </w:rPr>
      </w:r>
      <w:r>
        <w:rPr>
          <w:lang w:val="pt_PT" w:bidi="pt_PT"/>
        </w:rPr>
        <w:t>Nessa sessão, a equipe vai interpretar a história.</w:t>
      </w:r>
    </w:p>
    <w:p>
      <w:pPr/>
      <w:r>
        <w:rPr>
          <w:lang w:val="pt_PT" w:bidi="pt_PT"/>
        </w:rPr>
      </w:r>
      <w:r>
        <w:rPr>
          <w:lang w:val="pt_PT" w:bidi="pt_PT"/>
        </w:rPr>
        <w:t>Essa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Augusto o imperador romano</w:t>
      </w:r>
    </w:p>
    <w:p>
      <w:pPr>
        <w:pStyle w:val="ListBullet"/>
        <w:spacing w:line="240" w:lineRule="auto"/>
        <w:ind w:left="720"/>
      </w:pPr>
      <w:r>
        <w:rPr>
          <w:lang w:val="pt_PT" w:bidi="pt_PT"/>
        </w:rPr>
      </w:r>
      <w:r>
        <w:rPr>
          <w:lang w:val="pt_PT" w:bidi="pt_PT"/>
        </w:rPr>
        <w:t>Quirino, governador da Síria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Pastores</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Jesus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o imperador Augusto reinando sobre o governador Quirino. Represente José e Maria em uma longa viagem para Belém, estando Maria grávida. Mostre que os pastores estavam com pressa para encontrar o bebê envolvido em tecidos em uma manjedoura.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Augusto ordenando que as pessoas no Império Romano fossem contadas. Todos voltam para as cidades de origem de suas famílias. </w:t>
      </w:r>
      <w:r>
        <w:rPr>
          <w:b/>
          <w:lang w:val="pt_PT" w:bidi="pt_PT"/>
        </w:rPr>
        <w:t>Interrompa a cena.</w:t>
      </w:r>
      <w:r>
        <w:rPr>
          <w:lang w:val="pt_PT" w:bidi="pt_PT"/>
        </w:rPr>
        <w:t xml:space="preserve"> Pergunte a uma das pessoas retornando: "Como você se sente?". É possível que ouça: "Estou preocupado", "Estou zangado", "Estou cansado". Reinicie a ação.</w:t>
      </w:r>
    </w:p>
    <w:p>
      <w:pPr/>
      <w:r>
        <w:rPr>
          <w:lang w:val="pt_PT" w:bidi="pt_PT"/>
        </w:rPr>
      </w:r>
      <w:r>
        <w:rPr>
          <w:lang w:val="pt_PT" w:bidi="pt_PT"/>
        </w:rPr>
        <w:t xml:space="preserve">Represente a longa jornada de José e Maria. Maria está noiva de José, e ela está grávida. Enquanto eles estão em Belém, chega a hora de Maria dar à luz. Eles não encontram um lugar para ficar. Maria envolve o bebê em panos quando ele nasce, e o coloca na manjedoura. </w:t>
      </w:r>
      <w:r>
        <w:rPr>
          <w:b/>
          <w:lang w:val="pt_PT" w:bidi="pt_PT"/>
        </w:rPr>
        <w:t>Interrompa a cena.</w:t>
      </w:r>
      <w:r>
        <w:rPr>
          <w:lang w:val="pt_PT" w:bidi="pt_PT"/>
        </w:rPr>
        <w:t xml:space="preserve"> Pergunte à atriz que interpreta Maria: "Como você está se sentindo?". É possível que ouça: "Estou triste, porque estamos sozinhos. Estamos perto de animais, não em um lugar confortável", "Estou exausta", "Estou feliz". Reinicie a ação.</w:t>
      </w:r>
    </w:p>
    <w:p>
      <w:pPr/>
      <w:r>
        <w:rPr>
          <w:lang w:val="pt_PT" w:bidi="pt_PT"/>
        </w:rPr>
      </w:r>
      <w:r>
        <w:rPr>
          <w:lang w:val="pt_PT" w:bidi="pt_PT"/>
        </w:rPr>
        <w:t xml:space="preserve">Represente os pastores nos campos, quando um anjo aparece no meio deles. Eles ficam com muito medo. Mas o anjo transmite a eles as boas notícias do nascimento do Salvador. Ele lhes explica como o reconhecerão. De repente, muitos outros anjos se reúnem louvando a Deus. </w:t>
      </w:r>
      <w:r>
        <w:rPr>
          <w:b/>
          <w:lang w:val="pt_PT" w:bidi="pt_PT"/>
        </w:rPr>
        <w:t>Interrompa a cena.</w:t>
      </w:r>
      <w:r>
        <w:rPr>
          <w:lang w:val="pt_PT" w:bidi="pt_PT"/>
        </w:rPr>
        <w:t xml:space="preserve"> Pergunte aos atores que interpretam os pastores: "Como você está se sentindo?". É possível que ouça: "Estou com muito medo", "Estou emocionado", "Estou aliviado". "Estou maravilhado".</w:t>
      </w:r>
    </w:p>
    <w:p>
      <w:pPr/>
      <w:r>
        <w:rPr>
          <w:lang w:val="pt_PT" w:bidi="pt_PT"/>
        </w:rPr>
      </w:r>
      <w:r>
        <w:rPr>
          <w:lang w:val="pt_PT" w:bidi="pt_PT"/>
        </w:rPr>
        <w:t>Pergunte aos atores que interpretam os anjos: "Como vocês se sentem?" É possível que ouça: "Estou repleto de louvores", "Estou emocionado". "Finalmente!", "Mal posso acreditar que ele está na Terra agora". Reinicie a cena.</w:t>
      </w:r>
    </w:p>
    <w:p>
      <w:pPr/>
      <w:r>
        <w:rPr>
          <w:lang w:val="pt_PT" w:bidi="pt_PT"/>
        </w:rPr>
      </w:r>
      <w:r>
        <w:rPr>
          <w:lang w:val="pt_PT" w:bidi="pt_PT"/>
        </w:rPr>
        <w:t>Os pastores se apressam para Belém, para ver o que o anjo lhes disse. Depois de verem o bebê, eles contam a todos o que testemunharam. Todos ficam surpresos com o que os pastores disseram. Maria guarda essas coisas em sua memória e medita sobre elas.</w:t>
      </w:r>
    </w:p>
    <w:p>
      <w:pPr/>
      <w:r>
        <w:rPr>
          <w:lang w:val="pt_PT" w:bidi="pt_PT"/>
        </w:rPr>
      </w:r>
      <w:r>
        <w:rPr>
          <w:b/>
          <w:lang w:val="pt_PT" w:bidi="pt_PT"/>
        </w:rPr>
        <w:t>Interrompa a cena.</w:t>
      </w:r>
      <w:r>
        <w:rPr>
          <w:lang w:val="pt_PT" w:bidi="pt_PT"/>
        </w:rPr>
        <w:t xml:space="preserve"> Pergunte à atriz que interpreta Maria: "Como você está se sentindo?". É possível que ouça: "Estou pensativa", "Estou um pouco confusa", "Estou alegre". "Estou surpresa".</w:t>
      </w:r>
    </w:p>
    <w:p>
      <w:pPr/>
      <w:r>
        <w:rPr>
          <w:lang w:val="pt_PT" w:bidi="pt_PT"/>
        </w:rPr>
      </w:r>
      <w:r>
        <w:rPr>
          <w:lang w:val="pt_PT" w:bidi="pt_PT"/>
        </w:rPr>
        <w:t>Pergunte aos atores que interpretam os pastores e pessoas que ouviram as notícias: "Como estão se sentindo?". É possível que ouça: "Estou honrado por Deus ter me escolhido para ver o Salvador". "Não posso acreditar que o Salvador estava em uma manjedoura". "Estou maravilhado com o plano de Deus".</w:t>
      </w:r>
    </w:p>
    <w:p>
      <w:pPr/>
      <w:r>
        <w:rPr>
          <w:lang w:val="pt_PT" w:bidi="pt_PT"/>
        </w:rPr>
      </w:r>
      <w:r>
        <w:rPr>
          <w:lang w:val="pt_PT" w:bidi="pt_PT"/>
        </w:rPr>
        <w:t>Pergunte aos atores que interpretam as pessoas que ouviram as notícias: "Como vocês estão se sentindo?". É possível que ouça: "Será que é verdade?". "Será que devo confiar em um pastor?". "Estou esperançoso". "Estou curioso". Reinicie a cena.</w:t>
      </w:r>
    </w:p>
    <w:p>
      <w:pPr/>
      <w:r>
        <w:rPr>
          <w:lang w:val="pt_PT" w:bidi="pt_PT"/>
        </w:rPr>
      </w:r>
      <w:r>
        <w:rPr>
          <w:lang w:val="pt_PT" w:bidi="pt_PT"/>
        </w:rPr>
        <w:t>Depois de oito dias, o bebê é circuncidado. O bebê é chamado de Jesus.</w:t>
      </w:r>
    </w:p>
    <w:p>
      <w:pPr/>
      <w:r>
        <w:rPr>
          <w:lang w:val="pt_PT" w:bidi="pt_PT"/>
        </w:rPr>
      </w:r>
      <w:r>
        <w:rPr>
          <w:b/>
          <w:lang w:val="pt_PT" w:bidi="pt_PT"/>
        </w:rPr>
        <w:t>Interrompa a cena.</w:t>
      </w:r>
      <w:r>
        <w:rPr>
          <w:lang w:val="pt_PT" w:bidi="pt_PT"/>
        </w:rPr>
        <w:t xml:space="preserve"> Pergunte ao ator que está representando José: "Como você está se sentindo?". É possível que ouça: "Estou impressionado". "Estou feliz". "Estou nervoso". "Estou emocionado com o que está para vir".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2:1–21</w:t>
      </w:r>
    </w:p>
    <w:p>
      <w:pPr/>
      <w:r>
        <w:rPr>
          <w:lang w:val="pt_PT" w:bidi="pt_PT"/>
        </w:rPr>
      </w:r>
      <w:r>
        <w:rPr>
          <w:lang w:val="pt_PT" w:bidi="pt_PT"/>
        </w:rPr>
        <w:t>Ouça o texto uma vez na versão mais fácil de entender.</w:t>
      </w:r>
    </w:p>
    <w:p>
      <w:pPr/>
      <w:r>
        <w:rPr>
          <w:lang w:val="pt_PT" w:bidi="pt_PT"/>
        </w:rPr>
      </w:r>
      <w:r>
        <w:rPr>
          <w:lang w:val="pt_PT" w:bidi="pt_PT"/>
        </w:rPr>
        <w:t xml:space="preserve">Na época em que João nasceu, o imperador romano Augusto ordenou que fosse realizado um censo. </w:t>
      </w:r>
      <w:r>
        <w:rPr>
          <w:b/>
          <w:lang w:val="pt_PT" w:bidi="pt_PT"/>
        </w:rPr>
        <w:t>Censo</w:t>
      </w:r>
      <w:r>
        <w:rPr>
          <w:lang w:val="pt_PT" w:bidi="pt_PT"/>
        </w:rPr>
        <w:t xml:space="preserve"> significa ser inscrito ou registrado. Autoridades do governo devem inscrever os nomes das pessoas em um livro. Isso permitia ao imperador saber quantas pessoas viviam em seu império e que tinham de pagar impostos. O censo se aplica a </w:t>
      </w:r>
      <w:r>
        <w:rPr>
          <w:b/>
          <w:lang w:val="pt_PT" w:bidi="pt_PT"/>
        </w:rPr>
        <w:t>todo o mundo romano</w:t>
      </w:r>
      <w:r>
        <w:rPr>
          <w:lang w:val="pt_PT" w:bidi="pt_PT"/>
        </w:rPr>
        <w:t xml:space="preserve"> ou ao Império Romano. Isso queria dizer para todos os países que os romanos haviam conquistado, incluindo Israel. Lucas nos diz a época em que o censo ocorreu.</w:t>
      </w:r>
    </w:p>
    <w:p>
      <w:pPr/>
      <w:r>
        <w:rPr>
          <w:lang w:val="pt_PT" w:bidi="pt_PT"/>
        </w:rPr>
      </w:r>
      <w:r>
        <w:rPr>
          <w:lang w:val="pt_PT" w:bidi="pt_PT"/>
        </w:rPr>
        <w:t xml:space="preserve">Devido ao censo, todos devem viajar para as cidades de origem de seus antepassados. José era da </w:t>
      </w:r>
      <w:r>
        <w:rPr>
          <w:b/>
          <w:lang w:val="pt_PT" w:bidi="pt_PT"/>
        </w:rPr>
        <w:t>casa e da linhagem de Davi</w:t>
      </w:r>
      <w:r>
        <w:rPr>
          <w:lang w:val="pt_PT" w:bidi="pt_PT"/>
        </w:rPr>
        <w:t xml:space="preserve">. Casa e linhagem têm o mesmo significado. Ambas as palavras significam que José era um descendente do rei Davi. Isso é dito de duas maneiras diferentes, para enfatizar que Davi era seu antepassado. Os judeus já sabiam que o Messias seria um descendente de Davi. A </w:t>
      </w:r>
      <w:r>
        <w:rPr>
          <w:b/>
          <w:lang w:val="pt_PT" w:bidi="pt_PT"/>
        </w:rPr>
        <w:t>Casa de Davi</w:t>
      </w:r>
      <w:r>
        <w:rPr>
          <w:lang w:val="pt_PT" w:bidi="pt_PT"/>
        </w:rPr>
        <w:t xml:space="preserve"> está no glossário principal.</w:t>
      </w:r>
    </w:p>
    <w:p>
      <w:pPr/>
      <w:r>
        <w:rPr>
          <w:lang w:val="pt_PT" w:bidi="pt_PT"/>
        </w:rPr>
      </w:r>
      <w:r>
        <w:rPr>
          <w:lang w:val="pt_PT" w:bidi="pt_PT"/>
        </w:rPr>
        <w:t xml:space="preserve">José tinha de viajar com Maria, de Nazaré para </w:t>
      </w:r>
      <w:r>
        <w:rPr>
          <w:b/>
          <w:lang w:val="pt_PT" w:bidi="pt_PT"/>
        </w:rPr>
        <w:t>Belém,</w:t>
      </w:r>
      <w:r>
        <w:rPr>
          <w:lang w:val="pt_PT" w:bidi="pt_PT"/>
        </w:rPr>
        <w:t xml:space="preserve"> ou para a cidade de Davi. Belém está no glossário principal. Maria estava </w:t>
      </w:r>
      <w:r>
        <w:rPr>
          <w:b/>
          <w:lang w:val="pt_PT" w:bidi="pt_PT"/>
        </w:rPr>
        <w:t>prometida em casamento a ele</w:t>
      </w:r>
      <w:r>
        <w:rPr>
          <w:lang w:val="pt_PT" w:bidi="pt_PT"/>
        </w:rPr>
        <w:t xml:space="preserve"> e grávida de seu primogênito. Na cultura judaica, o noivado era um acordo de casamento legal. Como parte da cerimônia de casamento, o homem levaria a mulher para sua casa para viver. O Evangelho de Mateus indica que José já havia levado Maria para sua casa, como sua esposa, antes de partirem para Belém. É importante notar que eles ainda não haviam tido relações sexuais. É por isso que Lucas continua a dizer que eles estavam noivos, ou prometidos em casamento.</w:t>
      </w:r>
    </w:p>
    <w:p>
      <w:pPr/>
      <w:r>
        <w:rPr>
          <w:lang w:val="pt_PT" w:bidi="pt_PT"/>
        </w:rPr>
      </w:r>
      <w:r>
        <w:rPr>
          <w:lang w:val="pt_PT" w:bidi="pt_PT"/>
        </w:rPr>
        <w:t xml:space="preserve">José e Maria viajam por três dias e chegam em Belém. Enquanto estava lá, chegou a hora de Maria dar à luz, mas não havia espaço para eles na </w:t>
      </w:r>
      <w:r>
        <w:rPr>
          <w:b/>
          <w:lang w:val="pt_PT" w:bidi="pt_PT"/>
        </w:rPr>
        <w:t>pousada</w:t>
      </w:r>
      <w:r>
        <w:rPr>
          <w:lang w:val="pt_PT" w:bidi="pt_PT"/>
        </w:rPr>
        <w:t>. Uma pousada é um termo geral para um lugar onde os viajantes podem ficar. Isso pode significar pousada, hospedaria, ou quarto de hóspedes em uma casa. Nesse caso, pode ser traduzido como um quarto de hóspedes. O quarto de hóspedes seria em uma casa privada, o que significa que Maria e José estavam hospedados com amigos ou família. Mas a casa estava superlotada devido ao censo. Nas casas judaicas, os animais eram mantidos na parte inferior da casa. Maria envolve seu filho recém-nascido em tiras de pano e o coloca em uma manjedoura. Isso nos mostra que ela estava hospedada na parte da casa onde os animais eram mantidos.</w:t>
      </w:r>
    </w:p>
    <w:p>
      <w:pPr/>
      <w:r>
        <w:rPr>
          <w:lang w:val="pt_PT" w:bidi="pt_PT"/>
        </w:rPr>
      </w:r>
      <w:r>
        <w:rPr>
          <w:lang w:val="pt_PT" w:bidi="pt_PT"/>
        </w:rPr>
        <w:t>Se ainda não tiver feito isso, mostre à sua equipe uma imagem de uma manjedoura, para entenderem melhor como traduzi-la em seu idioma.</w:t>
      </w:r>
    </w:p>
    <w:p>
      <w:pPr/>
      <w:r>
        <w:rPr>
          <w:lang w:val="pt_PT" w:bidi="pt_PT"/>
        </w:rPr>
      </w:r>
      <w:r>
        <w:rPr>
          <w:lang w:val="pt_PT" w:bidi="pt_PT"/>
        </w:rPr>
        <w:t xml:space="preserve">Neste mesmo tempo, havia pastores </w:t>
      </w:r>
      <w:r>
        <w:rPr>
          <w:b/>
          <w:lang w:val="pt_PT" w:bidi="pt_PT"/>
        </w:rPr>
        <w:t>que viviam nos campos</w:t>
      </w:r>
      <w:r>
        <w:rPr>
          <w:lang w:val="pt_PT" w:bidi="pt_PT"/>
        </w:rPr>
        <w:t>, fora de Belém. Isso pode ser traduzido como vivendo ao ar livre ou vivendo em campo aberto. Os pastores estavam cuidando de suas ovelhas e vivendo nos campos, em uma área próxima de Belém. É importante notar que os campos significa áreas com pasto, onde as ovelhas poderiam comer, e não campos cultivados.</w:t>
      </w:r>
    </w:p>
    <w:p>
      <w:pPr/>
      <w:r>
        <w:rPr>
          <w:lang w:val="pt_PT" w:bidi="pt_PT"/>
        </w:rPr>
      </w:r>
      <w:r>
        <w:rPr>
          <w:lang w:val="pt_PT" w:bidi="pt_PT"/>
        </w:rPr>
        <w:t>Caso ainda não tenha feito, mostre à sua equipe uma foto dos pastores no campo com suas ovelhas.</w:t>
      </w:r>
    </w:p>
    <w:p>
      <w:pPr/>
      <w:r>
        <w:rPr>
          <w:lang w:val="pt_PT" w:bidi="pt_PT"/>
        </w:rPr>
      </w:r>
      <w:r>
        <w:rPr>
          <w:lang w:val="pt_PT" w:bidi="pt_PT"/>
        </w:rPr>
        <w:t xml:space="preserve">De repente, um </w:t>
      </w:r>
      <w:r>
        <w:rPr>
          <w:b/>
          <w:lang w:val="pt_PT" w:bidi="pt_PT"/>
        </w:rPr>
        <w:t>anjo</w:t>
      </w:r>
      <w:r>
        <w:rPr>
          <w:lang w:val="pt_PT" w:bidi="pt_PT"/>
        </w:rPr>
        <w:t xml:space="preserve"> do Senhor aparece e os pastores ficam com medo. "Senhor" refere-se ao próprio Deus. Use o mesmo termo para "anjo" que você tem usado em suas traduções anteriores de Lucas, e lembre-se de que o anjo está no glossário principal. Ele brilhou com a </w:t>
      </w:r>
      <w:r>
        <w:rPr>
          <w:b/>
          <w:lang w:val="pt_PT" w:bidi="pt_PT"/>
        </w:rPr>
        <w:t>glória do Senhor.</w:t>
      </w:r>
      <w:r>
        <w:rPr>
          <w:lang w:val="pt_PT" w:bidi="pt_PT"/>
        </w:rPr>
        <w:t xml:space="preserve"> Glória refere-se à grandeza do Senhor. A grandeza de Deus brilhou como um tipo especial de luz em torno do anjo. O anjo diz que ele tem </w:t>
      </w:r>
      <w:r>
        <w:rPr>
          <w:b/>
          <w:lang w:val="pt_PT" w:bidi="pt_PT"/>
        </w:rPr>
        <w:t>boas notícias de grande alegria, que serão para todas as pessoas</w:t>
      </w:r>
      <w:r>
        <w:rPr>
          <w:lang w:val="pt_PT" w:bidi="pt_PT"/>
        </w:rPr>
        <w:t>. As boas notícias do nascimento do Messias trariam alegria para todos os que acreditavam. O Salvador foi especificamente prometido aos judeus. O anjo diz que o Messias, o Senhor, traria alegria a todo o povo de Israel e para todas as nações que acreditassem na mensagem. Não traria alegria para aqueles que não acreditassem. Senhor aqui refere-se a um mestre. Os judeus muitas vezes se referiram a Deus como mestre.</w:t>
      </w:r>
    </w:p>
    <w:p>
      <w:pPr/>
      <w:r>
        <w:rPr>
          <w:lang w:val="pt_PT" w:bidi="pt_PT"/>
        </w:rPr>
      </w:r>
      <w:r>
        <w:rPr>
          <w:lang w:val="pt_PT" w:bidi="pt_PT"/>
        </w:rPr>
        <w:t xml:space="preserve">O anjo diz que </w:t>
      </w:r>
      <w:r>
        <w:rPr>
          <w:b/>
          <w:lang w:val="pt_PT" w:bidi="pt_PT"/>
        </w:rPr>
        <w:t>hoje</w:t>
      </w:r>
      <w:r>
        <w:rPr>
          <w:lang w:val="pt_PT" w:bidi="pt_PT"/>
        </w:rPr>
        <w:t xml:space="preserve"> nasceu o salvador. Na cultura judaica, um novo dia começava ao pôr do sol, por volta das 18h. O anjo falou com os pastores à noite, por isso, é claro que Jesus nasceu à noite após o pôr do sol. Em seu idioma, pode ser mais fácil traduzir isso como "à noite".</w:t>
      </w:r>
    </w:p>
    <w:p>
      <w:pPr/>
      <w:r>
        <w:rPr>
          <w:lang w:val="pt_PT" w:bidi="pt_PT"/>
        </w:rPr>
      </w:r>
      <w:r>
        <w:rPr>
          <w:lang w:val="pt_PT" w:bidi="pt_PT"/>
        </w:rPr>
        <w:t xml:space="preserve">O anjo chama de </w:t>
      </w:r>
      <w:r>
        <w:rPr>
          <w:b/>
          <w:lang w:val="pt_PT" w:bidi="pt_PT"/>
        </w:rPr>
        <w:t>Salvador</w:t>
      </w:r>
      <w:r>
        <w:rPr>
          <w:lang w:val="pt_PT" w:bidi="pt_PT"/>
        </w:rPr>
        <w:t xml:space="preserve">, o </w:t>
      </w:r>
      <w:r>
        <w:rPr>
          <w:b/>
          <w:lang w:val="pt_PT" w:bidi="pt_PT"/>
        </w:rPr>
        <w:t>Cristo</w:t>
      </w:r>
      <w:r>
        <w:rPr>
          <w:lang w:val="pt_PT" w:bidi="pt_PT"/>
        </w:rPr>
        <w:t xml:space="preserve"> ou o </w:t>
      </w:r>
      <w:r>
        <w:rPr>
          <w:b/>
          <w:lang w:val="pt_PT" w:bidi="pt_PT"/>
        </w:rPr>
        <w:t>Messias</w:t>
      </w:r>
      <w:r>
        <w:rPr>
          <w:lang w:val="pt_PT" w:bidi="pt_PT"/>
        </w:rPr>
        <w:t>. Salvador significa alguém que salva ou resgata outros de danos. Os judeus usavam o título de Cristo para se referir a uma pessoa que Deus havia nomeado e prometido enviar como um rei e Salvador. Tem o mesmo significado que Messias. Lembre-se de que Messias está no glossário principal.</w:t>
      </w:r>
    </w:p>
    <w:p>
      <w:pPr/>
      <w:r>
        <w:rPr>
          <w:lang w:val="pt_PT" w:bidi="pt_PT"/>
        </w:rPr>
      </w:r>
      <w:r>
        <w:rPr>
          <w:lang w:val="pt_PT" w:bidi="pt_PT"/>
        </w:rPr>
        <w:t xml:space="preserve">O anjo deu-lhes um sinal para encontrar o bebê. O bebê estaria envolto em panos e deitado em uma manjedoura. </w:t>
      </w:r>
      <w:r>
        <w:rPr>
          <w:b/>
          <w:lang w:val="pt_PT" w:bidi="pt_PT"/>
        </w:rPr>
        <w:t>Uma grande companhia da hoste celestial</w:t>
      </w:r>
      <w:r>
        <w:rPr>
          <w:lang w:val="pt_PT" w:bidi="pt_PT"/>
        </w:rPr>
        <w:t xml:space="preserve"> se une ao anjo. Isso significa que um grande número de anjos apareceu do céu para se juntar ao anjo. Eles começam a louvar a Deus, dizendo </w:t>
      </w:r>
      <w:r>
        <w:rPr>
          <w:b/>
          <w:lang w:val="pt_PT" w:bidi="pt_PT"/>
        </w:rPr>
        <w:t>glória a Deus nas maiores alturas, e, na terra, paz aos homens sobre os quais Seu favor repousa.</w:t>
      </w:r>
      <w:r>
        <w:rPr>
          <w:lang w:val="pt_PT" w:bidi="pt_PT"/>
        </w:rPr>
        <w:t xml:space="preserve"> Pode ser mais fácil traduzir isso como uma canção ou poesia. As frases significam que Deus recebe glória, ou louvor, no céu. As pessoas favorecidas por Deus têm paz na Terra. </w:t>
      </w:r>
      <w:r>
        <w:rPr>
          <w:b/>
          <w:lang w:val="pt_PT" w:bidi="pt_PT"/>
        </w:rPr>
        <w:t>Paz</w:t>
      </w:r>
      <w:r>
        <w:rPr>
          <w:lang w:val="pt_PT" w:bidi="pt_PT"/>
        </w:rPr>
        <w:t xml:space="preserve"> para os judeus significava muitas vezes harmonia e amizade entre Deus e as pessoas. </w:t>
      </w:r>
      <w:r>
        <w:rPr>
          <w:b/>
          <w:lang w:val="pt_PT" w:bidi="pt_PT"/>
        </w:rPr>
        <w:t>Paz</w:t>
      </w:r>
      <w:r>
        <w:rPr>
          <w:lang w:val="pt_PT" w:bidi="pt_PT"/>
        </w:rPr>
        <w:t xml:space="preserve"> também pode ser encontrada no glossário principal.</w:t>
      </w:r>
    </w:p>
    <w:p>
      <w:pPr/>
      <w:r>
        <w:rPr>
          <w:lang w:val="pt_PT" w:bidi="pt_PT"/>
        </w:rPr>
      </w:r>
      <w:r>
        <w:rPr>
          <w:lang w:val="pt_PT" w:bidi="pt_PT"/>
        </w:rPr>
        <w:t xml:space="preserve">Os anjos voltam para o </w:t>
      </w:r>
      <w:r>
        <w:rPr>
          <w:b/>
          <w:lang w:val="pt_PT" w:bidi="pt_PT"/>
        </w:rPr>
        <w:t>céu</w:t>
      </w:r>
      <w:r>
        <w:rPr>
          <w:lang w:val="pt_PT" w:bidi="pt_PT"/>
        </w:rPr>
        <w:t xml:space="preserve">, onde Deus vive, e os pastores encontram o bebê em Belém, como o anjo disse. Eles contam sua história para todos os que quisessem ouvir. Maria guarda essas palavras em sua mente e medita nelas frequentemente. Os pastores voltam para suas ovelhas, louvando a Deus. Oito dias depois, o bebê de Maria é </w:t>
      </w:r>
      <w:r>
        <w:rPr>
          <w:b/>
          <w:lang w:val="pt_PT" w:bidi="pt_PT"/>
        </w:rPr>
        <w:t>circuncidado</w:t>
      </w:r>
      <w:r>
        <w:rPr>
          <w:lang w:val="pt_PT" w:bidi="pt_PT"/>
        </w:rPr>
        <w:t xml:space="preserve"> de acordo com o costume judeu, e ele recebe o nome de Jesus. Esse é o nome que Deus lhe havia dado por meio de Gabriel antes de ele ser concebido. Lembre-se de que circuncisão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2:1–21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3">
        <w:r>
          <w:rPr>
            <w:lang w:val="pt_PT" w:bidi="pt_PT"/>
          </w:rPr>
          <w:rPr>
            <w:color w:val="0000EE"/>
            <w:u w:val="single"/>
          </w:rPr>
          <w:t>Ouvir e Sentir</w:t>
        </w:r>
      </w:hyperlink>
      <w:r>
        <w:rPr>
          <w:lang w:val="pt_PT" w:bidi="pt_PT"/>
        </w:rPr>
        <w:t xml:space="preserve"> (396 KB)</w:t>
      </w:r>
      <w:r>
        <w:rPr>
          <w:lang w:val="pt_PT" w:bidi="pt_PT"/>
        </w:rPr>
      </w:r>
    </w:p>
    <w:p>
      <w:pPr>
        <w:pStyle w:val="ListBullet"/>
        <w:spacing w:line="240" w:lineRule="auto"/>
        <w:ind w:left="720"/>
      </w:pPr>
      <w:r>
        <w:rPr>
          <w:lang w:val="pt_PT" w:bidi="pt_PT"/>
        </w:rPr>
      </w:r>
      <w:hyperlink r:id="rId44">
        <w:r>
          <w:rPr>
            <w:lang w:val="pt_PT" w:bidi="pt_PT"/>
          </w:rPr>
          <w:rPr>
            <w:color w:val="0000EE"/>
            <w:u w:val="single"/>
          </w:rPr>
          <w:t>Preparando o Cenário</w:t>
        </w:r>
      </w:hyperlink>
      <w:r>
        <w:rPr>
          <w:lang w:val="pt_PT" w:bidi="pt_PT"/>
        </w:rPr>
        <w:t xml:space="preserve"> (4.9 MB)</w:t>
      </w:r>
      <w:r>
        <w:rPr>
          <w:lang w:val="pt_PT" w:bidi="pt_PT"/>
        </w:rPr>
      </w:r>
    </w:p>
    <w:p>
      <w:pPr>
        <w:pStyle w:val="ListBullet"/>
        <w:spacing w:line="240" w:lineRule="auto"/>
        <w:ind w:left="720"/>
      </w:pPr>
      <w:r>
        <w:rPr>
          <w:lang w:val="pt_PT" w:bidi="pt_PT"/>
        </w:rPr>
      </w:r>
      <w:hyperlink r:id="rId45">
        <w:r>
          <w:rPr>
            <w:lang w:val="pt_PT" w:bidi="pt_PT"/>
          </w:rPr>
          <w:rPr>
            <w:color w:val="0000EE"/>
            <w:u w:val="single"/>
          </w:rPr>
          <w:t>Identificando as Cenas</w:t>
        </w:r>
      </w:hyperlink>
      <w:r>
        <w:rPr>
          <w:lang w:val="pt_PT" w:bidi="pt_PT"/>
        </w:rPr>
        <w:t xml:space="preserve"> (2.5 MB)</w:t>
      </w:r>
      <w:r>
        <w:rPr>
          <w:lang w:val="pt_PT" w:bidi="pt_PT"/>
        </w:rPr>
      </w:r>
    </w:p>
    <w:p>
      <w:pPr>
        <w:pStyle w:val="ListBullet"/>
        <w:spacing w:line="240" w:lineRule="auto"/>
        <w:ind w:left="720"/>
      </w:pPr>
      <w:r>
        <w:rPr>
          <w:lang w:val="pt_PT" w:bidi="pt_PT"/>
        </w:rPr>
      </w:r>
      <w:hyperlink r:id="rId46">
        <w:r>
          <w:rPr>
            <w:lang w:val="pt_PT" w:bidi="pt_PT"/>
          </w:rPr>
          <w:rPr>
            <w:color w:val="0000EE"/>
            <w:u w:val="single"/>
          </w:rPr>
          <w:t>Incorporando o Texto</w:t>
        </w:r>
      </w:hyperlink>
      <w:r>
        <w:rPr>
          <w:lang w:val="pt_PT" w:bidi="pt_PT"/>
        </w:rPr>
        <w:t xml:space="preserve"> (2.7 MB)</w:t>
      </w:r>
      <w:r>
        <w:rPr>
          <w:lang w:val="pt_PT" w:bidi="pt_PT"/>
        </w:rPr>
      </w:r>
    </w:p>
    <w:p>
      <w:pPr>
        <w:pStyle w:val="ListBullet"/>
        <w:spacing w:line="240" w:lineRule="auto"/>
        <w:ind w:left="720"/>
      </w:pPr>
      <w:r>
        <w:rPr>
          <w:lang w:val="pt_PT" w:bidi="pt_PT"/>
        </w:rPr>
      </w:r>
      <w:hyperlink r:id="rId47">
        <w:r>
          <w:rPr>
            <w:lang w:val="pt_PT" w:bidi="pt_PT"/>
          </w:rPr>
          <w:rPr>
            <w:color w:val="0000EE"/>
            <w:u w:val="single"/>
          </w:rPr>
          <w:t>Preenchendo as Lacunas</w:t>
        </w:r>
      </w:hyperlink>
      <w:r>
        <w:rPr>
          <w:lang w:val="pt_PT" w:bidi="pt_PT"/>
        </w:rPr>
        <w:t xml:space="preserve"> (3.9 MB)</w:t>
      </w:r>
      <w:r>
        <w:rPr>
          <w:lang w:val="pt_PT" w:bidi="pt_PT"/>
        </w:rPr>
      </w:r>
    </w:p>
    <w:p>
      <w:pPr>
        <w:pStyle w:val="ListBullet"/>
        <w:spacing w:line="240" w:lineRule="auto"/>
        <w:ind w:left="720"/>
      </w:pPr>
      <w:r>
        <w:rPr>
          <w:lang w:val="pt_PT" w:bidi="pt_PT"/>
        </w:rPr>
      </w:r>
      <w:hyperlink r:id="rId48">
        <w:r>
          <w:rPr>
            <w:lang w:val="pt_PT" w:bidi="pt_PT"/>
          </w:rPr>
          <w:rPr>
            <w:color w:val="0000EE"/>
            <w:u w:val="single"/>
          </w:rPr>
          <w:t>Falando a Palavra</w:t>
        </w:r>
      </w:hyperlink>
      <w:r>
        <w:rPr>
          <w:lang w:val="pt_PT" w:bidi="pt_PT"/>
        </w:rPr>
        <w:t xml:space="preserve"> (934 KB)</w:t>
      </w:r>
      <w:r>
        <w:rPr>
          <w:lang w:val="pt_PT" w:bidi="pt_PT"/>
        </w:rPr>
      </w:r>
      <w:r>
        <w:rPr>
          <w:lang w:val="pt_PT" w:bidi="pt_PT"/>
        </w:rPr>
      </w:r>
      <w:r>
        <w:rPr>
          <w:lang w:val="pt_PT" w:bidi="pt_PT"/>
        </w:rPr>
      </w:r>
    </w:p>
    <w:p>
      <w:pPr/>
      <w:r>
        <w:rPr>
          <w:lang w:val="pt_PT" w:bidi="pt_PT"/>
        </w:rPr>
      </w:r>
    </w:p>
    <w:p>
      <w:pPr>
        <w:pStyle w:val="Heading2"/>
      </w:pPr>
      <w:r>
        <w:rPr>
          <w:lang w:val="pt_PT" w:bidi="pt_PT"/>
        </w:rPr>
        <w:t>Lucas 2:22–40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2:22–40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2:22–40</w:t>
      </w:r>
    </w:p>
    <w:p>
      <w:pPr/>
      <w:r>
        <w:rPr>
          <w:lang w:val="pt_PT" w:bidi="pt_PT"/>
        </w:rPr>
      </w:r>
      <w:r>
        <w:rPr>
          <w:lang w:val="pt_PT" w:bidi="pt_PT"/>
        </w:rPr>
        <w:t>Ouça o texto uma vez na versão mais fácil de entender.</w:t>
      </w:r>
    </w:p>
    <w:p>
      <w:pPr/>
      <w:r>
        <w:rPr>
          <w:lang w:val="pt_PT" w:bidi="pt_PT"/>
        </w:rPr>
      </w:r>
      <w:r>
        <w:rPr>
          <w:lang w:val="pt_PT" w:bidi="pt_PT"/>
        </w:rPr>
        <w:t>Depois de Jesus nascer e ter sido circuncidado, Maria e José tinham de fazer uma oferta de purificação, de acordo com a lei de Moisés. A oferta de purificação era necessária para que Maria ficasse pura novamente depois de dar à luz. Eles viajaram com Jesus, de Belém para Jerusalém, para ir ao Templo.</w:t>
      </w:r>
    </w:p>
    <w:p>
      <w:pPr/>
      <w:r>
        <w:rPr>
          <w:lang w:val="pt_PT" w:bidi="pt_PT"/>
        </w:rPr>
      </w:r>
      <w:r>
        <w:rPr>
          <w:lang w:val="pt_PT" w:bidi="pt_PT"/>
        </w:rPr>
        <w:t>Pare e mostre à sua equipe o caminho de Belém para Jerusalém.</w:t>
      </w:r>
    </w:p>
    <w:p>
      <w:pPr/>
      <w:r>
        <w:rPr>
          <w:lang w:val="pt_PT" w:bidi="pt_PT"/>
        </w:rPr>
      </w:r>
      <w:r>
        <w:rPr>
          <w:lang w:val="pt_PT" w:bidi="pt_PT"/>
        </w:rPr>
        <w:t>A lei de Moisés era a lei que Deus dera aos israelitas por meio de Moisés. A lei de Deus dizia que, quando uma mulher dava à luz um menino, ela ficava impura por 40 dias. Puro é um estado em que alguém está apto para servir a Deus. Impuro refere-se a alguém que não está apto para o serviço a Deus. As pessoas podem ficar impuras ou puras novamente por suas ações e condição de saúde. A lei de Deus exigia que Maria esperasse 40 dias após o nascimento, e então oferecesse um sacrifício para ficar pura novamente.</w:t>
      </w:r>
    </w:p>
    <w:p>
      <w:pPr/>
      <w:r>
        <w:rPr>
          <w:lang w:val="pt_PT" w:bidi="pt_PT"/>
        </w:rPr>
      </w:r>
      <w:r>
        <w:rPr>
          <w:lang w:val="pt_PT" w:bidi="pt_PT"/>
        </w:rPr>
        <w:t>José não precisava fazer uma oferta de purificação, mas ele vai com Maria, pois tratava-se de uma questão de família. Eles viajam para Jerusalém, que era onde ficava o Templo. O Templo era o lugar onde os sacerdotes judeus faziam sacrifícios para Deus, em nome do povo. Maria e José também iam apresentar seu filho para Deus. A lei de Moisés dizia que todo filho primogênito pertencia a Deus, ou era dedicado a Deus. Maria e José foram ao Templo para adorar a Deus e para realizar as tarefas que a lei de Moisés exigia.</w:t>
      </w:r>
    </w:p>
    <w:p>
      <w:pPr/>
      <w:r>
        <w:rPr>
          <w:lang w:val="pt_PT" w:bidi="pt_PT"/>
        </w:rPr>
      </w:r>
      <w:r>
        <w:rPr>
          <w:lang w:val="pt_PT" w:bidi="pt_PT"/>
        </w:rPr>
        <w:t>Quais são as tradições de sua cultura relacionadas com o nascimento de uma criança? Quais são as diferenças entre as tradições para o primeiro filho e os filhos posteriores?</w:t>
      </w:r>
    </w:p>
    <w:p>
      <w:pPr/>
      <w:r>
        <w:rPr>
          <w:lang w:val="pt_PT" w:bidi="pt_PT"/>
        </w:rPr>
      </w:r>
      <w:r>
        <w:rPr>
          <w:lang w:val="pt_PT" w:bidi="pt_PT"/>
        </w:rPr>
        <w:t>Maria e José ofereceram seu sacrifício de duas rolinhas ou dois filhotes de pombo a um dos sacerdotes no Templo. O sacerdote então sacrificou os pássaros durante uma cerimônia, para que Maria se tornasse pura novamente. De acordo com a lei judaica, rolinhas ou pombas eram usadas para sacrifícios de purificação apenas quando a mulher não podia pagar um cordeiro. Rolinhas e pombas eram os únicos tipos de pássaros aceitos para sacrifícios. Ambas as aves estão na mesma família de pássaros chamada "columbídeos" em português.</w:t>
      </w:r>
    </w:p>
    <w:p>
      <w:pPr/>
      <w:r>
        <w:rPr>
          <w:lang w:val="pt_PT" w:bidi="pt_PT"/>
        </w:rPr>
      </w:r>
      <w:r>
        <w:rPr>
          <w:lang w:val="pt_PT" w:bidi="pt_PT"/>
        </w:rPr>
        <w:t>Pare e mostre uma imagem de uma rolinha e de uma pomba.</w:t>
      </w:r>
    </w:p>
    <w:p>
      <w:pPr/>
      <w:r>
        <w:rPr>
          <w:lang w:val="pt_PT" w:bidi="pt_PT"/>
        </w:rPr>
      </w:r>
      <w:r>
        <w:rPr>
          <w:lang w:val="pt_PT" w:bidi="pt_PT"/>
        </w:rPr>
        <w:t>Simão era um homem que vivia em Jerusalém. Ele era um homem justo, esperando que Deus enviasse o Salvador prometido para consolar Israel. Justo significa que Simeão tinha uma relação certa com Deus. O Espírito Santo havia revelado a Simeão que ele veria o Salvador antes de morrer. O Espírito Santo faz com que Simeão vá para um dos pátios do Templo, no mesmo dia em que José e Maria estão lá.</w:t>
      </w:r>
    </w:p>
    <w:p>
      <w:pPr/>
      <w:r>
        <w:rPr>
          <w:lang w:val="pt_PT" w:bidi="pt_PT"/>
        </w:rPr>
      </w:r>
      <w:r>
        <w:rPr>
          <w:lang w:val="pt_PT" w:bidi="pt_PT"/>
        </w:rPr>
        <w:t>Simeão reconhece quem Jesus é e o toma em seus braços, louvando a Deus. Simeão diz que agora pode morrer em paz, porque Deus manteve sua promessa e permitiu que ele visse o Messias. Simeão diz que ele viu a "salvação de Deus". Essa expressão também pode ser traduzida como "o Cristo do Senhor" ou "o Messias de Deus". Ambos os títulos se referem à mesma pessoa. Simeão sabia que Jesus, o Cristo, era a salvação de Israel, porque ele era o que Deus havia enviado para salvá-los. Simeão diz que essa salvação é para todas as pessoas, tanto judeus como não judeus. Simeão descreve Jesus como a luz que revelará Deus para todas as nações. Assim como a luz permite que as pessoas vejam, Jesus permitirá que as pessoas saibam coisas sobre Deus e seu caráter. José e Maria ficam maravilhados com o que ele diz.</w:t>
      </w:r>
    </w:p>
    <w:p>
      <w:pPr/>
      <w:r>
        <w:rPr>
          <w:lang w:val="pt_PT" w:bidi="pt_PT"/>
        </w:rPr>
      </w:r>
      <w:r>
        <w:rPr>
          <w:lang w:val="pt_PT" w:bidi="pt_PT"/>
        </w:rPr>
        <w:t>Simeão diz que Jesus fará com que algumas pessoas se levantassem, mas com que muitas outras caiam. As pessoas que se levantam são as pessoas que aceitarão Jesus como o Messias e que serão salvas. As pessoas que caem são as pessoas que rejeitarão Jesus e enfrentarão o julgamento e a destruição de Deus. Simeão diz que Jesus é um sinal de Deus que muitos rejeitarão. Devido a isso, os pensamentos de muitas pessoas serão revelados. Simeão diz que uma espada vai perfurar o coração de Maria, o que significa que Maria terá uma grande tristeza. Essa era uma profecia. Ele está se referindo a algo que vai acontecer no futuro.</w:t>
      </w:r>
    </w:p>
    <w:p>
      <w:pPr/>
      <w:r>
        <w:rPr>
          <w:lang w:val="pt_PT" w:bidi="pt_PT"/>
        </w:rPr>
      </w:r>
      <w:r>
        <w:rPr>
          <w:lang w:val="pt_PT" w:bidi="pt_PT"/>
        </w:rPr>
        <w:t>Pare e mostre uma imagem de uma espada para entenderem melhor como traduzi-la. De que maneira sua cultura explica que alguém tem ou terá uma profunda tristeza?</w:t>
      </w:r>
    </w:p>
    <w:p>
      <w:pPr/>
      <w:r>
        <w:rPr>
          <w:lang w:val="pt_PT" w:bidi="pt_PT"/>
        </w:rPr>
      </w:r>
      <w:r>
        <w:rPr>
          <w:lang w:val="pt_PT" w:bidi="pt_PT"/>
        </w:rPr>
        <w:t>Ana era uma profetisa judia idosa. Ana também estava no Templo. Tinha 84 anos e não se casara novamente desde a morte de seu marido. Ana raramente deixava os pátios do Templo. Adorava, orava e jejuava no Templo. Jejum significa que ela não se alimentava por um período, como parte de sua adoração a Deus.</w:t>
      </w:r>
    </w:p>
    <w:p>
      <w:pPr/>
      <w:r>
        <w:rPr>
          <w:lang w:val="pt_PT" w:bidi="pt_PT"/>
        </w:rPr>
      </w:r>
      <w:r>
        <w:rPr>
          <w:lang w:val="pt_PT" w:bidi="pt_PT"/>
        </w:rPr>
        <w:t>Enquanto Simeão estava falando, Ana se aproxima de Maria e José e começa a louvar a Deus por enviar Jesus como o Salvador prometido. Ela fala a todos sobre Jesus ser o Messias. O Messias se refere a alguém que Deus nomeia para uma tarefa especial. Maria e José completam todas as exigências da lei de Deus. Eles voltam para casa, em Nazaré. Jesus cresce forte e se torna muito sábio. Jesus agrada a Deus enquanto cresce.</w:t>
      </w:r>
    </w:p>
    <w:p>
      <w:pPr/>
      <w:r>
        <w:rPr>
          <w:lang w:val="pt_PT" w:bidi="pt_PT"/>
        </w:rPr>
      </w:r>
      <w:r>
        <w:rPr>
          <w:lang w:val="pt_PT" w:bidi="pt_PT"/>
        </w:rPr>
        <w:t>Essa história mostra Maria e José sendo obedientes à lei de Deus, apresentando Jesus a Deus e dando o sacrifício de purificação no Templo. Ver essas duas pessoas justas confirma que Jesus é o Salvador que os judeus esperavam.</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2:22–40</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José e Maria levam seu filho de Belém para Jerusalém, para fazerem ofertas a Deus, como a lei de Moisés ordenava.</w:t>
      </w:r>
    </w:p>
    <w:p>
      <w:pPr/>
      <w:r>
        <w:rPr>
          <w:lang w:val="pt_PT" w:bidi="pt_PT"/>
        </w:rPr>
      </w:r>
      <w:r>
        <w:rPr>
          <w:b/>
          <w:lang w:val="pt_PT" w:bidi="pt_PT"/>
        </w:rPr>
        <w:t>Segunda cena:</w:t>
      </w:r>
      <w:r>
        <w:rPr>
          <w:lang w:val="pt_PT" w:bidi="pt_PT"/>
        </w:rPr>
        <w:t xml:space="preserve"> Simeão era um homem que estava esperando para ver o Messias do Senhor antes de morrer. Ele vivia em Jerusalém. Ele louvou a Deus quando viu Jesus no Templo. Ele abençoou os pais e falou a Maria sobre o futuro do bebê.</w:t>
      </w:r>
    </w:p>
    <w:p>
      <w:pPr/>
      <w:r>
        <w:rPr>
          <w:lang w:val="pt_PT" w:bidi="pt_PT"/>
        </w:rPr>
      </w:r>
      <w:r>
        <w:rPr>
          <w:b/>
          <w:lang w:val="pt_PT" w:bidi="pt_PT"/>
        </w:rPr>
        <w:t>Terceira cena:</w:t>
      </w:r>
      <w:r>
        <w:rPr>
          <w:lang w:val="pt_PT" w:bidi="pt_PT"/>
        </w:rPr>
        <w:t xml:space="preserve"> uma profetisa chamada Ana também estava no Templo. Enquanto Simeão está falando, Ana se aproxima de Maria e José e louva a Deus. Ela fala sobre a criança a todos os que estavam esperando pelo Salvador.</w:t>
      </w:r>
    </w:p>
    <w:p>
      <w:pPr/>
      <w:r>
        <w:rPr>
          <w:lang w:val="pt_PT" w:bidi="pt_PT"/>
        </w:rPr>
      </w:r>
      <w:r>
        <w:rPr>
          <w:b/>
          <w:lang w:val="pt_PT" w:bidi="pt_PT"/>
        </w:rPr>
        <w:t>Quarta cena:</w:t>
      </w:r>
      <w:r>
        <w:rPr>
          <w:lang w:val="pt_PT" w:bidi="pt_PT"/>
        </w:rPr>
        <w:t xml:space="preserve"> Jesus e seus pais voltam para Nazaré depois de fazerem tudo o que a lei de Deus exigia. Jesus cresce saudável, e ele tem o favor de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Sacerdote</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Muitos que caem ou se opõem a ele</w:t>
      </w:r>
    </w:p>
    <w:p>
      <w:pPr>
        <w:pStyle w:val="ListBullet"/>
        <w:spacing w:line="240" w:lineRule="auto"/>
        <w:ind w:left="720"/>
      </w:pPr>
      <w:r>
        <w:rPr>
          <w:lang w:val="pt_PT" w:bidi="pt_PT"/>
        </w:rPr>
      </w:r>
      <w:r>
        <w:rPr>
          <w:lang w:val="pt_PT" w:bidi="pt_PT"/>
        </w:rPr>
        <w:t>Muitos que se levantam</w:t>
      </w:r>
    </w:p>
    <w:p>
      <w:pPr>
        <w:pStyle w:val="ListBullet"/>
        <w:spacing w:line="240" w:lineRule="auto"/>
        <w:ind w:left="720"/>
      </w:pPr>
      <w:r>
        <w:rPr>
          <w:lang w:val="pt_PT" w:bidi="pt_PT"/>
        </w:rPr>
      </w:r>
      <w:r>
        <w:rPr>
          <w:lang w:val="pt_PT" w:bidi="pt_PT"/>
        </w:rPr>
        <w:t>Ana</w:t>
      </w:r>
    </w:p>
    <w:p>
      <w:pPr>
        <w:pStyle w:val="ListBullet"/>
        <w:spacing w:line="240" w:lineRule="auto"/>
        <w:ind w:left="720"/>
      </w:pPr>
      <w:r>
        <w:rPr>
          <w:lang w:val="pt_PT" w:bidi="pt_PT"/>
        </w:rPr>
      </w:r>
      <w:r>
        <w:rPr>
          <w:lang w:val="pt_PT" w:bidi="pt_PT"/>
        </w:rPr>
        <w:t>Pessoas no Templo</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lang w:val="pt_PT" w:bidi="pt_PT"/>
        </w:rPr>
        <w:t>É importante lembrar que, segundo a lei judaica, Maria ficaria impura por 40 dias depois de dar à luz Jesus. Depois desses 40 dias, Maria vai ao Templo em Jerusalém para fazer sacrifícios para se tornar pura novamente. Além disso, lembre-se de que Maria não tinha recursos para comprar um cordeiro. Em vez disso, eles trazem dois pássaros. José está viajando com Maria e levando seu filho primogênito, Jesus, para ser apresentado a Deus no Templo. Isso estava de acordo com a lei de Deus.</w:t>
      </w:r>
    </w:p>
    <w:p>
      <w:pPr/>
      <w:r>
        <w:rPr>
          <w:lang w:val="pt_PT" w:bidi="pt_PT"/>
        </w:rPr>
      </w:r>
      <w:r>
        <w:rPr>
          <w:lang w:val="pt_PT" w:bidi="pt_PT"/>
        </w:rPr>
        <w:t>Simeão era um homem justo. Ele tinha uma relação certa com Deus. Simeão estava esperando com grande desejo a vinda do Salvador prometido para resgatar Israel. O Espírito Santo disse a Simeão que não iria morrer até que ele visse o Messias.</w:t>
      </w:r>
    </w:p>
    <w:p>
      <w:pPr/>
      <w:r>
        <w:rPr>
          <w:lang w:val="pt_PT" w:bidi="pt_PT"/>
        </w:rPr>
      </w:r>
      <w:r>
        <w:rPr>
          <w:lang w:val="pt_PT" w:bidi="pt_PT"/>
        </w:rPr>
        <w:t>No dia em que Maria e José estavam vindo ao Templo, o Espírito Santo levou Simeão para lá. Lembre-se de que o Espírito Santo está ativo em Simeão. Ele não apenas leva Simeão para o templo, mas o orienta em todos os eventos que acontecem.</w:t>
      </w:r>
    </w:p>
    <w:p>
      <w:pPr/>
      <w:r>
        <w:rPr>
          <w:lang w:val="pt_PT" w:bidi="pt_PT"/>
        </w:rPr>
      </w:r>
      <w:r>
        <w:rPr>
          <w:lang w:val="pt_PT" w:bidi="pt_PT"/>
        </w:rPr>
        <w:t>Simeão toma a criança em seus braços e louva a Deus. Simeão diz a Deus que agora pode morrer em paz, porque havia visto a salvação para todas as pessoas. Simeão diz que Jesus mostrará para as nações quem é Deus. Essas palavras deixam os pais de Jesus maravilhados. Simeão diz a Maria que muitas pessoas rejeitarão Jesus e outras o aceitarão. Além disso, Simeão diz a Maria que ela se sentirá muito triste, porque seu filho será rejeitado.</w:t>
      </w:r>
    </w:p>
    <w:p>
      <w:pPr/>
      <w:r>
        <w:rPr>
          <w:lang w:val="pt_PT" w:bidi="pt_PT"/>
        </w:rPr>
      </w:r>
      <w:r>
        <w:rPr>
          <w:lang w:val="pt_PT" w:bidi="pt_PT"/>
        </w:rPr>
        <w:t>Ana era uma profetisa. Ana tinha 84 anos e seu marido morrera sete anos depois de terem se casado. Ela nunca deixava o Templo. Ela estava lá dia e noite, orando e jejuando. Ela se aproxima enquanto Simeão estava falando com Maria e José, e louva a Deus. Ana fala sobre Jesus para as pessoas que estavam esperando que Deus viesse para resgatar Jerusalém.</w:t>
      </w:r>
    </w:p>
    <w:p>
      <w:pPr/>
      <w:r>
        <w:rPr>
          <w:lang w:val="pt_PT" w:bidi="pt_PT"/>
        </w:rPr>
      </w:r>
      <w:r>
        <w:rPr>
          <w:lang w:val="pt_PT" w:bidi="pt_PT"/>
        </w:rPr>
        <w:t>Depois de os pais de Jesus terminarem de fazer as coisas necessárias segundo a lei, eles retornam a Nazaré.</w:t>
      </w:r>
    </w:p>
    <w:p>
      <w:pPr/>
      <w:r>
        <w:rPr>
          <w:lang w:val="pt_PT" w:bidi="pt_PT"/>
        </w:rPr>
      </w:r>
      <w:r>
        <w:rPr>
          <w:lang w:val="pt_PT" w:bidi="pt_PT"/>
        </w:rPr>
        <w:t>Não se esqueça de que os pais de Jesus estão fazendo o que a lei exige. Eles dão os pássaros ao sacerdote. O sacerdote os sacrifica para que Maria se torne pura novamente.</w:t>
      </w:r>
    </w:p>
    <w:p>
      <w:pPr/>
      <w:r>
        <w:rPr>
          <w:lang w:val="pt_PT" w:bidi="pt_PT"/>
        </w:rPr>
      </w:r>
      <w:r>
        <w:rPr>
          <w:lang w:val="pt_PT" w:bidi="pt_PT"/>
        </w:rPr>
        <w:t>Jesus cresceu em Nazaré e ele estava cheio de sabedoria. Deus estava com ele.</w:t>
      </w:r>
    </w:p>
    <w:p>
      <w:pPr/>
      <w:r>
        <w:rPr>
          <w:lang w:val="pt_PT" w:bidi="pt_PT"/>
        </w:rPr>
      </w:r>
      <w:r>
        <w:rPr>
          <w:lang w:val="pt_PT" w:bidi="pt_PT"/>
        </w:rPr>
        <w:t>A equipe pode querer reordenar a história e mudar a ordem das cenas para refletir melhor o que realmente aconteceu: Ana, a profetisa, perdeu seu marido muitos anos atrás. Ela está no Templo, em Jerusalém, quase todo o tempo, dia e noite, adorando a Deus, orando e jejuando. Simeão é um homem em Jerusalém que estava esperando que o Messias viesse e libertasse Israel. O Espírito Santo revelou-lhe que ele veria o Messias antes de morrer.</w:t>
      </w:r>
    </w:p>
    <w:p>
      <w:pPr/>
      <w:r>
        <w:rPr>
          <w:lang w:val="pt_PT" w:bidi="pt_PT"/>
        </w:rPr>
      </w:r>
      <w:r>
        <w:rPr>
          <w:lang w:val="pt_PT" w:bidi="pt_PT"/>
        </w:rPr>
        <w:t>Maria esperou quarenta dias depois de dar à luz Jesus para ir ao Templo apresentar sua oferta para se tornar pura, de acordo com a lei. Além disso, José vai com Maria apresentar Jesus a Deus. Nesse dia, o Espírito Santo levou Simeão ao Templo. Ele vê Jesus e o toma em seus braços. Simeão louva a Deus. Então ele fala com Maria e fala sobre o futuro de Jesus e a tristeza que ela terá. Enquanto Simeão está falando, Ana se aproxima. Todo esse tempo, Ana já estava no Templo. Ela começou a louvar a Deus. Ana falou sobre Jesus a todos as pessoas que estavam esperando que Deus resgatasse Israel. Como os pais já haviam feito tudo o que a lei exigia, eles voltaram a Nazaré. Jesus cresce saudável e tem o favor de Deus.</w:t>
      </w:r>
    </w:p>
    <w:p>
      <w:pPr/>
      <w:r>
        <w:rPr>
          <w:lang w:val="pt_PT" w:bidi="pt_PT"/>
        </w:rPr>
      </w:r>
      <w:r>
        <w:rPr>
          <w:lang w:val="pt_PT" w:bidi="pt_PT"/>
        </w:rPr>
        <w:t>As cenas podem ficar assim:</w:t>
      </w:r>
    </w:p>
    <w:p>
      <w:pPr/>
      <w:r>
        <w:rPr>
          <w:lang w:val="pt_PT" w:bidi="pt_PT"/>
        </w:rPr>
      </w:r>
      <w:r>
        <w:rPr>
          <w:b/>
          <w:lang w:val="pt_PT" w:bidi="pt_PT"/>
        </w:rPr>
        <w:t>Primeira cena:</w:t>
      </w:r>
      <w:r>
        <w:rPr>
          <w:lang w:val="pt_PT" w:bidi="pt_PT"/>
        </w:rPr>
        <w:t xml:space="preserve"> uma profetisa chamada Ana está no Templo quase diariamente, adorando a Deus.</w:t>
      </w:r>
    </w:p>
    <w:p>
      <w:pPr/>
      <w:r>
        <w:rPr>
          <w:lang w:val="pt_PT" w:bidi="pt_PT"/>
        </w:rPr>
      </w:r>
      <w:r>
        <w:rPr>
          <w:b/>
          <w:lang w:val="pt_PT" w:bidi="pt_PT"/>
        </w:rPr>
        <w:t>Segunda cena:</w:t>
      </w:r>
      <w:r>
        <w:rPr>
          <w:lang w:val="pt_PT" w:bidi="pt_PT"/>
        </w:rPr>
        <w:t xml:space="preserve"> Simeão era um homem que estava esperando para ver o Messias do Senhor. O Espírito Santo o leva a estar no Templo, no mesmo dia em que Maria, José e Jesus vão ao Templo.</w:t>
      </w:r>
    </w:p>
    <w:p>
      <w:pPr/>
      <w:r>
        <w:rPr>
          <w:lang w:val="pt_PT" w:bidi="pt_PT"/>
        </w:rPr>
      </w:r>
      <w:r>
        <w:rPr>
          <w:b/>
          <w:lang w:val="pt_PT" w:bidi="pt_PT"/>
        </w:rPr>
        <w:t>Terceira cena:</w:t>
      </w:r>
      <w:r>
        <w:rPr>
          <w:lang w:val="pt_PT" w:bidi="pt_PT"/>
        </w:rPr>
        <w:t xml:space="preserve"> Maria aguarda 40 dias depois de dar à luz Jesus para ir ao Templo para a oferta de purificação. José vai com ela levando Jesus a Jerusalém, para que eles possam apresentar Jesus a Deus, como a lei de Moisés ordenou.</w:t>
      </w:r>
    </w:p>
    <w:p>
      <w:pPr/>
      <w:r>
        <w:rPr>
          <w:lang w:val="pt_PT" w:bidi="pt_PT"/>
        </w:rPr>
      </w:r>
      <w:r>
        <w:rPr>
          <w:b/>
          <w:lang w:val="pt_PT" w:bidi="pt_PT"/>
        </w:rPr>
        <w:t>Quarta cena:</w:t>
      </w:r>
      <w:r>
        <w:rPr>
          <w:lang w:val="pt_PT" w:bidi="pt_PT"/>
        </w:rPr>
        <w:t xml:space="preserve"> Simeão louva a Deus quando ele vê o bebê, e ele os abençoa. Ele faz seu louvor na forma de um poema. Ele fala a Maria sobre o futuro do bebê. Então Ana se aproxima enquanto Simeão está falando com Maria e José. Ela louva a Deus e fala às pessoas sobre o bebê ser o Salvador.</w:t>
      </w:r>
    </w:p>
    <w:p>
      <w:pPr/>
      <w:r>
        <w:rPr>
          <w:lang w:val="pt_PT" w:bidi="pt_PT"/>
        </w:rPr>
      </w:r>
      <w:r>
        <w:rPr>
          <w:b/>
          <w:lang w:val="pt_PT" w:bidi="pt_PT"/>
        </w:rPr>
        <w:t>Quinta cena:</w:t>
      </w:r>
      <w:r>
        <w:rPr>
          <w:lang w:val="pt_PT" w:bidi="pt_PT"/>
        </w:rPr>
        <w:t xml:space="preserve"> Jesus e seus pais voltam a Nazaré depois de fazerem tudo o que a lei exigia. Jesus cresce saudável e com o favor de Deus.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2:22–40</w:t>
      </w:r>
    </w:p>
    <w:p>
      <w:pPr/>
      <w:r>
        <w:rPr>
          <w:lang w:val="pt_PT" w:bidi="pt_PT"/>
        </w:rPr>
      </w:r>
      <w:r>
        <w:rPr>
          <w:lang w:val="pt_PT" w:bidi="pt_PT"/>
        </w:rPr>
        <w:t>Nessa sessão, a equipe vai interpretar a história.</w:t>
      </w:r>
    </w:p>
    <w:p>
      <w:pPr/>
      <w:r>
        <w:rPr>
          <w:lang w:val="pt_PT" w:bidi="pt_PT"/>
        </w:rPr>
      </w:r>
      <w:r>
        <w:rPr>
          <w:lang w:val="pt_PT" w:bidi="pt_PT"/>
        </w:rPr>
        <w:t>Esta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Sacerdote</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Muitos que caem ou se opõem a ele</w:t>
      </w:r>
    </w:p>
    <w:p>
      <w:pPr>
        <w:pStyle w:val="ListBullet"/>
        <w:spacing w:line="240" w:lineRule="auto"/>
        <w:ind w:left="720"/>
      </w:pPr>
      <w:r>
        <w:rPr>
          <w:lang w:val="pt_PT" w:bidi="pt_PT"/>
        </w:rPr>
      </w:r>
      <w:r>
        <w:rPr>
          <w:lang w:val="pt_PT" w:bidi="pt_PT"/>
        </w:rPr>
        <w:t>Muitos que se levantam</w:t>
      </w:r>
    </w:p>
    <w:p>
      <w:pPr>
        <w:pStyle w:val="ListBullet"/>
        <w:spacing w:line="240" w:lineRule="auto"/>
        <w:ind w:left="720"/>
      </w:pPr>
      <w:r>
        <w:rPr>
          <w:lang w:val="pt_PT" w:bidi="pt_PT"/>
        </w:rPr>
      </w:r>
      <w:r>
        <w:rPr>
          <w:lang w:val="pt_PT" w:bidi="pt_PT"/>
        </w:rPr>
        <w:t>Ana</w:t>
      </w:r>
    </w:p>
    <w:p>
      <w:pPr>
        <w:pStyle w:val="ListBullet"/>
        <w:spacing w:line="240" w:lineRule="auto"/>
        <w:ind w:left="720"/>
      </w:pPr>
      <w:r>
        <w:rPr>
          <w:lang w:val="pt_PT" w:bidi="pt_PT"/>
        </w:rPr>
      </w:r>
      <w:r>
        <w:rPr>
          <w:lang w:val="pt_PT" w:bidi="pt_PT"/>
        </w:rPr>
        <w:t>Pessoas no Templo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Ana estando no Templo durante todo o tempo, antes mesmo de Maria dar à luz a Jesus. Ana está lá antes de Simeão e da chegada de Maria, José e Jesus. Represente o Espírito Santo orientando Simeão ao Templo para tomar a criança em seus braços, louvar a Deus e falar com Maria.</w:t>
      </w:r>
    </w:p>
    <w:p>
      <w:pPr/>
      <w:r>
        <w:rPr>
          <w:lang w:val="pt_PT" w:bidi="pt_PT"/>
        </w:rPr>
      </w:r>
      <w:r>
        <w:rPr>
          <w:lang w:val="pt_PT" w:bidi="pt_PT"/>
        </w:rPr>
        <w:t>A equipe deve representar Simeão tomando Jesus em seus braços ao vê-lo.</w:t>
      </w:r>
    </w:p>
    <w:p>
      <w:pPr/>
      <w:r>
        <w:rPr>
          <w:lang w:val="pt_PT" w:bidi="pt_PT"/>
        </w:rPr>
      </w:r>
      <w:r>
        <w:rPr>
          <w:lang w:val="pt_PT" w:bidi="pt_PT"/>
        </w:rPr>
        <w:t>Lembre-se de que Ana se aproxima enquanto Simeão ainda está falando com Maria e José.</w:t>
      </w:r>
    </w:p>
    <w:p>
      <w:pPr/>
      <w:r>
        <w:rPr>
          <w:lang w:val="pt_PT" w:bidi="pt_PT"/>
        </w:rPr>
      </w:r>
      <w:r>
        <w:rPr>
          <w:lang w:val="pt_PT" w:bidi="pt_PT"/>
        </w:rPr>
        <w:t>A equipe deve representar Maria dando os dois pássaros a um sacerdote para a oferta. O sacerdote é o único que pode sacrificar os pássaros em uma cerimônia.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Anna. Ela é uma profetisa de 84 anos. Ela vivia como viúva, já que perdera o marido depois de apenas sete anos de casamento. Ela está no Templo quase todos os dias, dia e noite, adorando a Deus com jejum e oração.</w:t>
      </w:r>
    </w:p>
    <w:p>
      <w:pPr/>
      <w:r>
        <w:rPr>
          <w:lang w:val="pt_PT" w:bidi="pt_PT"/>
        </w:rPr>
      </w:r>
      <w:r>
        <w:rPr>
          <w:b/>
          <w:lang w:val="pt_PT" w:bidi="pt_PT"/>
        </w:rPr>
        <w:t>Interrompa a cena.</w:t>
      </w:r>
      <w:r>
        <w:rPr>
          <w:lang w:val="pt_PT" w:bidi="pt_PT"/>
        </w:rPr>
        <w:t xml:space="preserve"> Pergunte à atriz que está representando Ana: "Como você se sente?". Você pode ouvir: "Deus é a minha força", "Estou esperando por Deus". Reinicie a cena.</w:t>
      </w:r>
    </w:p>
    <w:p>
      <w:pPr/>
      <w:r>
        <w:rPr>
          <w:lang w:val="pt_PT" w:bidi="pt_PT"/>
        </w:rPr>
      </w:r>
      <w:r>
        <w:rPr>
          <w:lang w:val="pt_PT" w:bidi="pt_PT"/>
        </w:rPr>
        <w:t>Simeão é um homem em Jerusalém que tem esperado que o Messias venha e liberte Israel. O Espírito Santo revelou-lhe que ele veria o Messias antes de morrer.</w:t>
      </w:r>
    </w:p>
    <w:p>
      <w:pPr/>
      <w:r>
        <w:rPr>
          <w:lang w:val="pt_PT" w:bidi="pt_PT"/>
        </w:rPr>
      </w:r>
      <w:r>
        <w:rPr>
          <w:b/>
          <w:lang w:val="pt_PT" w:bidi="pt_PT"/>
        </w:rPr>
        <w:t>Interrompa a cena.</w:t>
      </w:r>
      <w:r>
        <w:rPr>
          <w:lang w:val="pt_PT" w:bidi="pt_PT"/>
        </w:rPr>
        <w:t xml:space="preserve"> Pergunte ao ator que interpreta Simeão: "Como você está se sentindo?". É possível que ouça: "Estou regozijando porque verei o Messias", "Sinto-me seguro de que Deus cumprirá a sua promessa", "Quando o verei?". Reinicie a cena.</w:t>
      </w:r>
    </w:p>
    <w:p>
      <w:pPr/>
      <w:r>
        <w:rPr>
          <w:lang w:val="pt_PT" w:bidi="pt_PT"/>
        </w:rPr>
      </w:r>
      <w:r>
        <w:rPr>
          <w:lang w:val="pt_PT" w:bidi="pt_PT"/>
        </w:rPr>
        <w:t>Maria esperou 40 dias depois de dar à luz para ir ao Templo para a oferta de purificação. José vai com ela levando Jesus a Jerusalém, para que possam apresentá-lo perante Deus. O Espírito Santo leva Simeão a estar no Templo no momento em que Maria, José e Jesus chegam.</w:t>
      </w:r>
    </w:p>
    <w:p>
      <w:pPr/>
      <w:r>
        <w:rPr>
          <w:lang w:val="pt_PT" w:bidi="pt_PT"/>
        </w:rPr>
      </w:r>
      <w:r>
        <w:rPr>
          <w:b/>
          <w:lang w:val="pt_PT" w:bidi="pt_PT"/>
        </w:rPr>
        <w:t>Interrompa a cena.</w:t>
      </w:r>
      <w:r>
        <w:rPr>
          <w:lang w:val="pt_PT" w:bidi="pt_PT"/>
        </w:rPr>
        <w:t xml:space="preserve"> Pergunte ao ator que interpreta Simeão: "Como você está se sentindo?". Você pode ouvir: "É hoje o dia?", "Estou emocionado porque verei o Messias", "Espero que hoje seja o dia". Reinicie a cena.</w:t>
      </w:r>
    </w:p>
    <w:p>
      <w:pPr/>
      <w:r>
        <w:rPr>
          <w:lang w:val="pt_PT" w:bidi="pt_PT"/>
        </w:rPr>
      </w:r>
      <w:r>
        <w:rPr>
          <w:lang w:val="pt_PT" w:bidi="pt_PT"/>
        </w:rPr>
        <w:t>Simeão louva a Deus quando ele vê o bebê. Simeão toma Jesus em seus braços, e ele os abençoa. Então Simeão fala a Maria sobre o futuro do bebê e que ela sentirá tristeza.</w:t>
      </w:r>
    </w:p>
    <w:p>
      <w:pPr/>
      <w:r>
        <w:rPr>
          <w:lang w:val="pt_PT" w:bidi="pt_PT"/>
        </w:rPr>
      </w:r>
      <w:r>
        <w:rPr>
          <w:b/>
          <w:lang w:val="pt_PT" w:bidi="pt_PT"/>
        </w:rPr>
        <w:t>Interrompa a cena.</w:t>
      </w:r>
      <w:r>
        <w:rPr>
          <w:lang w:val="pt_PT" w:bidi="pt_PT"/>
        </w:rPr>
        <w:t xml:space="preserve"> Pergunte à atriz que interpreta Maria: "Como você está se sentindo?". Você pode ouvir: "Eu me regozijo nos planos de Deus", "Estou triste de que as pessoas rejeitarão o meu filho", "Tenho medo de experimentar a tristeza eventualmente". Reinicie a cena.</w:t>
      </w:r>
    </w:p>
    <w:p>
      <w:pPr/>
      <w:r>
        <w:rPr>
          <w:lang w:val="pt_PT" w:bidi="pt_PT"/>
        </w:rPr>
      </w:r>
      <w:r>
        <w:rPr>
          <w:lang w:val="pt_PT" w:bidi="pt_PT"/>
        </w:rPr>
        <w:t>Então Ana se aproxima de Simeão enquanto ele está falando com Maria e José, e louva a Deus. Ela fala sobre o bebê para as pessoas que esperavam que Deus resgatasse Jerusalém.</w:t>
      </w:r>
    </w:p>
    <w:p>
      <w:pPr/>
      <w:r>
        <w:rPr>
          <w:lang w:val="pt_PT" w:bidi="pt_PT"/>
        </w:rPr>
      </w:r>
      <w:r>
        <w:rPr>
          <w:b/>
          <w:lang w:val="pt_PT" w:bidi="pt_PT"/>
        </w:rPr>
        <w:t>Interrompa a cena.</w:t>
      </w:r>
      <w:r>
        <w:rPr>
          <w:lang w:val="pt_PT" w:bidi="pt_PT"/>
        </w:rPr>
        <w:t xml:space="preserve"> Pergunte à atriz que interpreta Ana: "Como você está se sentindo?". Você pode ouvir: "Estou feliz por ver o Messias", "Finalmente, depois de todos esses anos esperando", "Sinto que não consigo parar de contar a todos". Reinicie a cena.</w:t>
      </w:r>
    </w:p>
    <w:p>
      <w:pPr/>
      <w:r>
        <w:rPr>
          <w:lang w:val="pt_PT" w:bidi="pt_PT"/>
        </w:rPr>
      </w:r>
      <w:r>
        <w:rPr>
          <w:lang w:val="pt_PT" w:bidi="pt_PT"/>
        </w:rPr>
        <w:t>Os pais de Jesus fazem tudo o que a lei de Deus exige, e então eles voltam a Nazaré. Jesus cresceu saudável, e ele tinha o favor de Deus.</w:t>
      </w:r>
    </w:p>
    <w:p>
      <w:pPr/>
      <w:r>
        <w:rPr>
          <w:lang w:val="pt_PT" w:bidi="pt_PT"/>
        </w:rPr>
      </w:r>
      <w:r>
        <w:rPr>
          <w:b/>
          <w:lang w:val="pt_PT" w:bidi="pt_PT"/>
        </w:rPr>
        <w:t>Interrompa a cena.</w:t>
      </w:r>
      <w:r>
        <w:rPr>
          <w:lang w:val="pt_PT" w:bidi="pt_PT"/>
        </w:rPr>
        <w:t xml:space="preserve"> Pergunte aos atores que estão representando José e Maria: "Como vocês estão se sentindo?". Você pode ouvir: "Sinto uma enorme responsabilidade", "Tudo é maravilhoso". "Amor pelo meu filho". "Com muita emoção para ver como Jesus cresce".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2:22–40</w:t>
      </w:r>
    </w:p>
    <w:p>
      <w:pPr/>
      <w:r>
        <w:rPr>
          <w:lang w:val="pt_PT" w:bidi="pt_PT"/>
        </w:rPr>
      </w:r>
      <w:r>
        <w:rPr>
          <w:lang w:val="pt_PT" w:bidi="pt_PT"/>
        </w:rPr>
        <w:t>Ouça o texto uma vez na versão mais fácil de entender.</w:t>
      </w:r>
    </w:p>
    <w:p>
      <w:pPr/>
      <w:r>
        <w:rPr>
          <w:lang w:val="pt_PT" w:bidi="pt_PT"/>
        </w:rPr>
      </w:r>
      <w:r>
        <w:rPr>
          <w:lang w:val="pt_PT" w:bidi="pt_PT"/>
        </w:rPr>
        <w:t xml:space="preserve">Depois de dar à luz a Jesus, Maria vai a Jerusalém com José. Eles vão ao </w:t>
      </w:r>
      <w:r>
        <w:rPr>
          <w:b/>
          <w:lang w:val="pt_PT" w:bidi="pt_PT"/>
        </w:rPr>
        <w:t>Templo</w:t>
      </w:r>
      <w:r>
        <w:rPr>
          <w:lang w:val="pt_PT" w:bidi="pt_PT"/>
        </w:rPr>
        <w:t xml:space="preserve"> para realizar a oferta de purificação. Este era um lugar especial em Jerusalém, onde os sacerdotes podiam se encontrar com Deus e oferecer sacrifícios em nome do povo. Como Maria e José não eram sacerdotes, eles só podiam entrar nos pátios do Templo e não no edifício principal propriamente. Use o mesmo termo para Templo que você tem usado nas passagens anteriores de Lucas. Você pode encontrar uma definição completa de Templo no Glossário Principal. A </w:t>
      </w:r>
      <w:r>
        <w:rPr>
          <w:b/>
          <w:lang w:val="pt_PT" w:bidi="pt_PT"/>
        </w:rPr>
        <w:t>oferta de purificação</w:t>
      </w:r>
      <w:r>
        <w:rPr>
          <w:lang w:val="pt_PT" w:bidi="pt_PT"/>
        </w:rPr>
        <w:t xml:space="preserve"> era requerida de Maria, segundo a lei de Moisés. Purificação significa tornar-se limpo novamente. Oferta de purificação pode ser encontrada no Glossário Principal. Qualquer mulher judaica que desse à luz um filho varão era vista como impura por quarenta dias após o nascimento. Durante esse tempo, ela não era autorizada a tocar qualquer coisa sagrada ou entrar no Templo. O período de 40 dias era chamado de "o tempo de sua purificação". A mulher se tornaria pura novamente quando oferecesse um sacrifício. Isso era conhecido como a oferta de purificação. Depois do sacrifício, Maria poderia adorar a Deus novamente em público. Puro ou impuro refere-se ao estado de alguém estar ou não apto para o serviço a Deus. A </w:t>
      </w:r>
      <w:r>
        <w:rPr>
          <w:b/>
          <w:lang w:val="pt_PT" w:bidi="pt_PT"/>
        </w:rPr>
        <w:t>lei de Moisés</w:t>
      </w:r>
      <w:r>
        <w:rPr>
          <w:lang w:val="pt_PT" w:bidi="pt_PT"/>
        </w:rPr>
        <w:t xml:space="preserve"> é a lei que Deus dera aos israelitas por meio de Moisés.</w:t>
      </w:r>
    </w:p>
    <w:p>
      <w:pPr/>
      <w:r>
        <w:rPr>
          <w:lang w:val="pt_PT" w:bidi="pt_PT"/>
        </w:rPr>
      </w:r>
      <w:r>
        <w:rPr>
          <w:lang w:val="pt_PT" w:bidi="pt_PT"/>
        </w:rPr>
        <w:t xml:space="preserve">Quando Lucas fala sobre a oferta de purificação </w:t>
      </w:r>
      <w:r>
        <w:rPr>
          <w:b/>
          <w:lang w:val="pt_PT" w:bidi="pt_PT"/>
        </w:rPr>
        <w:t>deles</w:t>
      </w:r>
      <w:r>
        <w:rPr>
          <w:lang w:val="pt_PT" w:bidi="pt_PT"/>
        </w:rPr>
        <w:t>, ele se refere a José e Maria. A lei de Deus não exigia que José fosse purificado. Ele veio porque tratava-se de um assunto de família. Traduza isso de uma maneira que seja mais natural dizer que apenas a mãe precisava se purificar.</w:t>
      </w:r>
    </w:p>
    <w:p>
      <w:pPr/>
      <w:r>
        <w:rPr>
          <w:lang w:val="pt_PT" w:bidi="pt_PT"/>
        </w:rPr>
      </w:r>
      <w:r>
        <w:rPr>
          <w:lang w:val="pt_PT" w:bidi="pt_PT"/>
        </w:rPr>
        <w:t xml:space="preserve">Maria e José não estavam apenas viajando até o Templo para oferecer o sacrifício. Eles também </w:t>
      </w:r>
      <w:r>
        <w:rPr>
          <w:b/>
          <w:lang w:val="pt_PT" w:bidi="pt_PT"/>
        </w:rPr>
        <w:t>apresentariam Jesus a Deus</w:t>
      </w:r>
      <w:r>
        <w:rPr>
          <w:lang w:val="pt_PT" w:bidi="pt_PT"/>
        </w:rPr>
        <w:t xml:space="preserve">. A lei de Deus diz que, se o primeiro filho de uma mulher é um menino, ele deve </w:t>
      </w:r>
      <w:r>
        <w:rPr>
          <w:b/>
          <w:lang w:val="pt_PT" w:bidi="pt_PT"/>
        </w:rPr>
        <w:t>ser consagrado a Deus</w:t>
      </w:r>
      <w:r>
        <w:rPr>
          <w:lang w:val="pt_PT" w:bidi="pt_PT"/>
        </w:rPr>
        <w:t xml:space="preserve">. Isso significa que o bebê seria dedicado a Deus e que Deus veria o bebê como consagrado ou santo. Ou seja, eles levaram Jesus a um sacerdote para demonstrar que Jesus pertencia a Deus, para seu serviço. Use a mesma tradução de </w:t>
      </w:r>
      <w:r>
        <w:rPr>
          <w:b/>
          <w:lang w:val="pt_PT" w:bidi="pt_PT"/>
        </w:rPr>
        <w:t>santo</w:t>
      </w:r>
      <w:r>
        <w:rPr>
          <w:lang w:val="pt_PT" w:bidi="pt_PT"/>
        </w:rPr>
        <w:t xml:space="preserve"> que você tem usado nas passagens anteriores de Lucas. Santo consta do glossário principal.</w:t>
      </w:r>
    </w:p>
    <w:p>
      <w:pPr/>
      <w:r>
        <w:rPr>
          <w:lang w:val="pt_PT" w:bidi="pt_PT"/>
        </w:rPr>
      </w:r>
      <w:r>
        <w:rPr>
          <w:lang w:val="pt_PT" w:bidi="pt_PT"/>
        </w:rPr>
        <w:t xml:space="preserve">O sacrifício de Maria no Templo é mandatório. Um </w:t>
      </w:r>
      <w:r>
        <w:rPr>
          <w:b/>
          <w:lang w:val="pt_PT" w:bidi="pt_PT"/>
        </w:rPr>
        <w:t>sacrifício</w:t>
      </w:r>
      <w:r>
        <w:rPr>
          <w:lang w:val="pt_PT" w:bidi="pt_PT"/>
        </w:rPr>
        <w:t xml:space="preserve"> é algo oferecido a Deus para dar graças ou pedir perdão a Ele. Use a mesma definição para sacrifício que você tem usado nas passagens anteriores de Lucas. Sacrifício consta do Glossário Principal. Um sacrifício de sangue requer que o animal seja morto durante uma cerimônia. O adorador levava um animal para que um sacerdote o matasse e queimasse como uma oferta a Deus, para mostrar que ele era totalmente dedicado a Deus. A morte do animal cobriria seus pecados e os tornaria puros novamente.</w:t>
      </w:r>
    </w:p>
    <w:p>
      <w:pPr/>
      <w:r>
        <w:rPr>
          <w:lang w:val="pt_PT" w:bidi="pt_PT"/>
        </w:rPr>
      </w:r>
      <w:r>
        <w:rPr>
          <w:lang w:val="pt_PT" w:bidi="pt_PT"/>
        </w:rPr>
        <w:t xml:space="preserve">O sacrifício que Maria era obrigada a fazer era de duas rolinhas ou duas pombas. Isso era exigido de uma mulher pela lei de Deus, quando ela não podia pagar por um cordeiro. </w:t>
      </w:r>
      <w:r>
        <w:rPr>
          <w:b/>
          <w:lang w:val="pt_PT" w:bidi="pt_PT"/>
        </w:rPr>
        <w:t>Rolinhas e pombas</w:t>
      </w:r>
      <w:r>
        <w:rPr>
          <w:lang w:val="pt_PT" w:bidi="pt_PT"/>
        </w:rPr>
        <w:t xml:space="preserve"> são dois tipos de pássaros que pertencem à mesma família. As rolinhas são uma espécie migratória menor do que as pombas. Na época de Maria, esses eram pássaros eram domesticados, e eram os únicos pássaros permitidos pela lei para sacrifícios. As rolinhas são consideradas animais limpos e pacíficos.</w:t>
      </w:r>
    </w:p>
    <w:p>
      <w:pPr/>
      <w:r>
        <w:rPr>
          <w:lang w:val="pt_PT" w:bidi="pt_PT"/>
        </w:rPr>
      </w:r>
      <w:r>
        <w:rPr>
          <w:lang w:val="pt_PT" w:bidi="pt_PT"/>
        </w:rPr>
        <w:t>Pare e discuta com sua equipe. Se vocês não têm rolinhas ou pombas em sua cultura, mostre uma imagem dos dois tipos de pássaros para que a tradução seja melhor. Se vocês têm apenas uma palavra para descrever essa família de pássaros, podem usar sua palavra para rolinha ou pomba primeiro, e depois descrever a outra como outro tipo de rolinha ou pomba.</w:t>
      </w:r>
    </w:p>
    <w:p>
      <w:pPr/>
      <w:r>
        <w:rPr>
          <w:lang w:val="pt_PT" w:bidi="pt_PT"/>
        </w:rPr>
      </w:r>
      <w:r>
        <w:rPr>
          <w:b/>
          <w:lang w:val="pt_PT" w:bidi="pt_PT"/>
        </w:rPr>
        <w:t>Naquele dia</w:t>
      </w:r>
      <w:r>
        <w:rPr>
          <w:lang w:val="pt_PT" w:bidi="pt_PT"/>
        </w:rPr>
        <w:t xml:space="preserve">, havia um homem chamado Simeão que vivia em Jerusalém. Naquele dia significa que Simeão já vivia em Jerusalém na ocasião em que Maria e José foram ao Templo. Lucas escreve isso como uma informação de fundo. Apresente essa nova pessoa na história de uma maneira natural em seu idioma. Simeão era um homem justo e devoto, esperando que Deus enviasse o Messias. Quando alguém é </w:t>
      </w:r>
      <w:r>
        <w:rPr>
          <w:b/>
          <w:lang w:val="pt_PT" w:bidi="pt_PT"/>
        </w:rPr>
        <w:t>justo</w:t>
      </w:r>
      <w:r>
        <w:rPr>
          <w:lang w:val="pt_PT" w:bidi="pt_PT"/>
        </w:rPr>
        <w:t xml:space="preserve">, ele tem um relacionamento correto com Deus. Justos pode ser encontrado no Glossário Principal. </w:t>
      </w:r>
      <w:r>
        <w:rPr>
          <w:b/>
          <w:lang w:val="pt_PT" w:bidi="pt_PT"/>
        </w:rPr>
        <w:t>Devoto</w:t>
      </w:r>
      <w:r>
        <w:rPr>
          <w:lang w:val="pt_PT" w:bidi="pt_PT"/>
        </w:rPr>
        <w:t xml:space="preserve"> se refere a alguém que tem um grande respeito por Deus e tem o cuidado de fazer o que Deus exige. Use os mesmos termos para justo e Messias que você tem usado nas passagens anteriores de Lucas.</w:t>
      </w:r>
    </w:p>
    <w:p>
      <w:pPr/>
      <w:r>
        <w:rPr>
          <w:lang w:val="pt_PT" w:bidi="pt_PT"/>
        </w:rPr>
      </w:r>
      <w:r>
        <w:rPr>
          <w:lang w:val="pt_PT" w:bidi="pt_PT"/>
        </w:rPr>
        <w:t xml:space="preserve">O Espírito Santo disse a Simeão que ele não morreria até que tivesse visto </w:t>
      </w:r>
      <w:r>
        <w:rPr>
          <w:b/>
          <w:lang w:val="pt_PT" w:bidi="pt_PT"/>
        </w:rPr>
        <w:t>o Messias do Senhor.</w:t>
      </w:r>
      <w:r>
        <w:rPr>
          <w:lang w:val="pt_PT" w:bidi="pt_PT"/>
        </w:rPr>
        <w:t xml:space="preserve"> Senhor se refere a Deus e Messias se refere à pessoa designada, enviada por Deus como rei e salvador. O Messias do Senhor, ou o Cristo do Senhor, significa "aquele que é o nomeado ou prometido de Deus". Messias pode ser encontrado no Glossário Principal. O Espírito Santo leva Simeão ao Templo. Use o mesmo termo ou descrição para </w:t>
      </w:r>
      <w:r>
        <w:rPr>
          <w:b/>
          <w:lang w:val="pt_PT" w:bidi="pt_PT"/>
        </w:rPr>
        <w:t>Espírito Santo</w:t>
      </w:r>
      <w:r>
        <w:rPr>
          <w:lang w:val="pt_PT" w:bidi="pt_PT"/>
        </w:rPr>
        <w:t xml:space="preserve"> que você tem usado em outras passagens de Lucas. Espírito Santo pode ser encontrado no Glossário Principal. Quando Simeão viu Jesus, ele tomou o bebê em seus braços. </w:t>
      </w:r>
      <w:r>
        <w:rPr>
          <w:b/>
          <w:lang w:val="pt_PT" w:bidi="pt_PT"/>
        </w:rPr>
        <w:t>Tomou,</w:t>
      </w:r>
      <w:r>
        <w:rPr>
          <w:lang w:val="pt_PT" w:bidi="pt_PT"/>
        </w:rPr>
        <w:t xml:space="preserve"> nesse caso, pode ser traduzido como recebeu. Significa que José e Maria permitiram que Simeão segurasse Jesus.</w:t>
      </w:r>
    </w:p>
    <w:p>
      <w:pPr/>
      <w:r>
        <w:rPr>
          <w:lang w:val="pt_PT" w:bidi="pt_PT"/>
        </w:rPr>
      </w:r>
      <w:r>
        <w:rPr>
          <w:lang w:val="pt_PT" w:bidi="pt_PT"/>
        </w:rPr>
        <w:t xml:space="preserve">Simeão então louva a Deus. Seu louvor é expresso na forma de poesia. Simeão chama Deus de </w:t>
      </w:r>
      <w:r>
        <w:rPr>
          <w:b/>
          <w:lang w:val="pt_PT" w:bidi="pt_PT"/>
        </w:rPr>
        <w:t>Soberano Senhor.</w:t>
      </w:r>
      <w:r>
        <w:rPr>
          <w:lang w:val="pt_PT" w:bidi="pt_PT"/>
        </w:rPr>
        <w:t xml:space="preserve"> A palavra grega usada aqui pode ser traduzida como "mestre". É o que um escravo chamaria seu proprietário. Simeão diz a Deus: "</w:t>
      </w:r>
      <w:r>
        <w:rPr>
          <w:b/>
          <w:lang w:val="pt_PT" w:bidi="pt_PT"/>
        </w:rPr>
        <w:t>Agora pode permitir que seu servo vá em paz</w:t>
      </w:r>
      <w:r>
        <w:rPr>
          <w:lang w:val="pt_PT" w:bidi="pt_PT"/>
        </w:rPr>
        <w:t xml:space="preserve">". Essa frase significa simplesmente que Simeão agora pode morrer em paz, ou em contentamento, porque Deus cumprira sua promessa. Quando Simeão diz </w:t>
      </w:r>
      <w:r>
        <w:rPr>
          <w:b/>
          <w:lang w:val="pt_PT" w:bidi="pt_PT"/>
        </w:rPr>
        <w:t>Sua salvação</w:t>
      </w:r>
      <w:r>
        <w:rPr>
          <w:lang w:val="pt_PT" w:bidi="pt_PT"/>
        </w:rPr>
        <w:t xml:space="preserve">, é apenas outra maneira de dizer o Messias do Senhor. Ele descreve o Messias como Sua salvação, porque ele era aquele que Deus enviou para salvar as pessoas. Simeão diz que a salvação de Deus está </w:t>
      </w:r>
      <w:r>
        <w:rPr>
          <w:b/>
          <w:lang w:val="pt_PT" w:bidi="pt_PT"/>
        </w:rPr>
        <w:t>à vista de todas as pessoas.</w:t>
      </w:r>
      <w:r>
        <w:rPr>
          <w:lang w:val="pt_PT" w:bidi="pt_PT"/>
        </w:rPr>
        <w:t xml:space="preserve"> Isso significa que tanto judeus quanto outras nações veriam a salvação de Deus. Ele diz que Jesus é </w:t>
      </w:r>
      <w:r>
        <w:rPr>
          <w:b/>
          <w:lang w:val="pt_PT" w:bidi="pt_PT"/>
        </w:rPr>
        <w:t>uma luz para revelação aos gentios.</w:t>
      </w:r>
      <w:r>
        <w:rPr>
          <w:lang w:val="pt_PT" w:bidi="pt_PT"/>
        </w:rPr>
        <w:t xml:space="preserve"> Jesus é como uma luz, porque ele revelará a Deus e sua personalidade aos gentios, ou não judeus. Jesus trará </w:t>
      </w:r>
      <w:r>
        <w:rPr>
          <w:b/>
          <w:lang w:val="pt_PT" w:bidi="pt_PT"/>
        </w:rPr>
        <w:t>glória,</w:t>
      </w:r>
      <w:r>
        <w:rPr>
          <w:lang w:val="pt_PT" w:bidi="pt_PT"/>
        </w:rPr>
        <w:t xml:space="preserve"> ou honra, a Israel.</w:t>
      </w:r>
    </w:p>
    <w:p>
      <w:pPr/>
      <w:r>
        <w:rPr>
          <w:lang w:val="pt_PT" w:bidi="pt_PT"/>
        </w:rPr>
      </w:r>
      <w:r>
        <w:rPr>
          <w:lang w:val="pt_PT" w:bidi="pt_PT"/>
        </w:rPr>
        <w:t>Pare e discuta com sua equipe. Como vocês expressam extrema alegria e gratidão em sua cultura? Como vocês louvam a Deus em sua língua?</w:t>
      </w:r>
    </w:p>
    <w:p>
      <w:pPr/>
      <w:r>
        <w:rPr>
          <w:lang w:val="pt_PT" w:bidi="pt_PT"/>
        </w:rPr>
      </w:r>
      <w:r>
        <w:rPr>
          <w:lang w:val="pt_PT" w:bidi="pt_PT"/>
        </w:rPr>
        <w:t xml:space="preserve">Então Simeão fala com Maria. Ele diz a ela que alguns se levantarão, por aceitarem Jesus como o Salvador, enquanto outros cairão, por rejeitarem a ele. Jesus será um sinal de Deus que muitas pessoas rejeitarão. Essa rejeição mostrará os pensamentos de muitos corações. Use a mesma tradução de coração que você já havia usado antes. Simeão profetiza, ou transmite uma mensagem de Deus, dizendo que </w:t>
      </w:r>
      <w:r>
        <w:rPr>
          <w:b/>
          <w:lang w:val="pt_PT" w:bidi="pt_PT"/>
        </w:rPr>
        <w:t>uma espada perfurará a alma de Maria.</w:t>
      </w:r>
      <w:r>
        <w:rPr>
          <w:lang w:val="pt_PT" w:bidi="pt_PT"/>
        </w:rPr>
        <w:t xml:space="preserve"> Simeão está fazendo uma comparação. Uma espada era uma faca de dois gumes longa e reta. Alma refere-se à parte de uma pessoa onde ocorrem as emoções. Simeão está falando de eventos futuros, quando as pessoas rejeitariam e crucificariam Jesus. A tristeza que Maria sentiria seria tão grande que seria como se alguém a tivesse perfurado com uma espada.</w:t>
      </w:r>
    </w:p>
    <w:p>
      <w:pPr/>
      <w:r>
        <w:rPr>
          <w:lang w:val="pt_PT" w:bidi="pt_PT"/>
        </w:rPr>
      </w:r>
      <w:r>
        <w:rPr>
          <w:lang w:val="pt_PT" w:bidi="pt_PT"/>
        </w:rPr>
        <w:t xml:space="preserve">Ana era uma viúva e uma </w:t>
      </w:r>
      <w:r>
        <w:rPr>
          <w:b/>
          <w:lang w:val="pt_PT" w:bidi="pt_PT"/>
        </w:rPr>
        <w:t>profetisa</w:t>
      </w:r>
      <w:r>
        <w:rPr>
          <w:lang w:val="pt_PT" w:bidi="pt_PT"/>
        </w:rPr>
        <w:t xml:space="preserve"> que também estava no Templo. Uma profetisa é uma mulher que é uma profeta. Traduza profeta da mesma maneira que você tem traduzido em outras passagens de Lucas. Profeta consta do Glossário Principal. Ela </w:t>
      </w:r>
      <w:r>
        <w:rPr>
          <w:b/>
          <w:lang w:val="pt_PT" w:bidi="pt_PT"/>
        </w:rPr>
        <w:t>nunca deixava o Templo</w:t>
      </w:r>
      <w:r>
        <w:rPr>
          <w:lang w:val="pt_PT" w:bidi="pt_PT"/>
        </w:rPr>
        <w:t xml:space="preserve"> é apenas outra maneira de dizer que estava no Templo com muita frequência. Ela orava, </w:t>
      </w:r>
      <w:r>
        <w:rPr>
          <w:b/>
          <w:lang w:val="pt_PT" w:bidi="pt_PT"/>
        </w:rPr>
        <w:t>jejuava</w:t>
      </w:r>
      <w:r>
        <w:rPr>
          <w:lang w:val="pt_PT" w:bidi="pt_PT"/>
        </w:rPr>
        <w:t xml:space="preserve"> e adorava a Deus. Jejuava significa que Ana não comia, para que pudesse pensar apenas sobre Deus e seu reino como parte de sua adoração a ele. Ela ouviu o que Simeão disse sobre Jesus e louvou a Deus. Ela contou a todos os judeus que estavam esperando pelo Messias sobre Jesus ser o Salvador.</w:t>
      </w:r>
    </w:p>
    <w:p>
      <w:pPr/>
      <w:r>
        <w:rPr>
          <w:lang w:val="pt_PT" w:bidi="pt_PT"/>
        </w:rPr>
      </w:r>
      <w:r>
        <w:rPr>
          <w:lang w:val="pt_PT" w:bidi="pt_PT"/>
        </w:rPr>
        <w:t xml:space="preserve">Maria e José </w:t>
      </w:r>
      <w:r>
        <w:rPr>
          <w:b/>
          <w:lang w:val="pt_PT" w:bidi="pt_PT"/>
        </w:rPr>
        <w:t>cumpriram todas as exigências da lei do Senhor</w:t>
      </w:r>
      <w:r>
        <w:rPr>
          <w:lang w:val="pt_PT" w:bidi="pt_PT"/>
        </w:rPr>
        <w:t xml:space="preserve">. Isso significa que eles haviam feito o sacrifício de purificação por Maria e que haviam apresentado Jesus a Deus. Eles voltaram para sua casa em Nazaré. Jesus cresce em sabedoria e a graça de Deus estava sobre ele. </w:t>
      </w:r>
      <w:r>
        <w:rPr>
          <w:b/>
          <w:lang w:val="pt_PT" w:bidi="pt_PT"/>
        </w:rPr>
        <w:t>Sabedoria</w:t>
      </w:r>
      <w:r>
        <w:rPr>
          <w:lang w:val="pt_PT" w:bidi="pt_PT"/>
        </w:rPr>
        <w:t xml:space="preserve"> refere-se à compreensão e percepção, especialmente em assuntos espirituais. </w:t>
      </w:r>
      <w:r>
        <w:rPr>
          <w:b/>
          <w:lang w:val="pt_PT" w:bidi="pt_PT"/>
        </w:rPr>
        <w:t>Ter a graça de Deus</w:t>
      </w:r>
      <w:r>
        <w:rPr>
          <w:lang w:val="pt_PT" w:bidi="pt_PT"/>
        </w:rPr>
        <w:t xml:space="preserve"> significa que Deus continuamente favorecia e abençoava Jesus. Nesse caso, graça significa o favor de Deus demonstrado a alguém, porque Ele aprova ou quer bem a essa pessoa. Deus aprova de Jesus e o escolheu para uma tarefa especial.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2:22–40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9">
        <w:r>
          <w:rPr>
            <w:lang w:val="pt_PT" w:bidi="pt_PT"/>
          </w:rPr>
          <w:rPr>
            <w:color w:val="0000EE"/>
            <w:u w:val="single"/>
          </w:rPr>
          <w:t>Ouvir e Sentir</w:t>
        </w:r>
      </w:hyperlink>
      <w:r>
        <w:rPr>
          <w:lang w:val="pt_PT" w:bidi="pt_PT"/>
        </w:rPr>
        <w:t xml:space="preserve"> (409 KB)</w:t>
      </w:r>
      <w:r>
        <w:rPr>
          <w:lang w:val="pt_PT" w:bidi="pt_PT"/>
        </w:rPr>
      </w:r>
    </w:p>
    <w:p>
      <w:pPr>
        <w:pStyle w:val="ListBullet"/>
        <w:spacing w:line="240" w:lineRule="auto"/>
        <w:ind w:left="720"/>
      </w:pPr>
      <w:r>
        <w:rPr>
          <w:lang w:val="pt_PT" w:bidi="pt_PT"/>
        </w:rPr>
      </w:r>
      <w:hyperlink r:id="rId50">
        <w:r>
          <w:rPr>
            <w:lang w:val="pt_PT" w:bidi="pt_PT"/>
          </w:rPr>
          <w:rPr>
            <w:color w:val="0000EE"/>
            <w:u w:val="single"/>
          </w:rPr>
          <w:t>Preparando o Cenário</w:t>
        </w:r>
      </w:hyperlink>
      <w:r>
        <w:rPr>
          <w:lang w:val="pt_PT" w:bidi="pt_PT"/>
        </w:rPr>
        <w:t xml:space="preserve"> (3.6 MB)</w:t>
      </w:r>
      <w:r>
        <w:rPr>
          <w:lang w:val="pt_PT" w:bidi="pt_PT"/>
        </w:rPr>
      </w:r>
    </w:p>
    <w:p>
      <w:pPr>
        <w:pStyle w:val="ListBullet"/>
        <w:spacing w:line="240" w:lineRule="auto"/>
        <w:ind w:left="720"/>
      </w:pPr>
      <w:r>
        <w:rPr>
          <w:lang w:val="pt_PT" w:bidi="pt_PT"/>
        </w:rPr>
      </w:r>
      <w:hyperlink r:id="rId51">
        <w:r>
          <w:rPr>
            <w:lang w:val="pt_PT" w:bidi="pt_PT"/>
          </w:rPr>
          <w:rPr>
            <w:color w:val="0000EE"/>
            <w:u w:val="single"/>
          </w:rPr>
          <w:t>Identificando as Cenas</w:t>
        </w:r>
      </w:hyperlink>
      <w:r>
        <w:rPr>
          <w:lang w:val="pt_PT" w:bidi="pt_PT"/>
        </w:rPr>
        <w:t xml:space="preserve"> (3.9 MB)</w:t>
      </w:r>
      <w:r>
        <w:rPr>
          <w:lang w:val="pt_PT" w:bidi="pt_PT"/>
        </w:rPr>
      </w:r>
    </w:p>
    <w:p>
      <w:pPr>
        <w:pStyle w:val="ListBullet"/>
        <w:spacing w:line="240" w:lineRule="auto"/>
        <w:ind w:left="720"/>
      </w:pPr>
      <w:r>
        <w:rPr>
          <w:lang w:val="pt_PT" w:bidi="pt_PT"/>
        </w:rPr>
      </w:r>
      <w:hyperlink r:id="rId52">
        <w:r>
          <w:rPr>
            <w:lang w:val="pt_PT" w:bidi="pt_PT"/>
          </w:rPr>
          <w:rPr>
            <w:color w:val="0000EE"/>
            <w:u w:val="single"/>
          </w:rPr>
          <w:t>Incorporando o Texto</w:t>
        </w:r>
      </w:hyperlink>
      <w:r>
        <w:rPr>
          <w:lang w:val="pt_PT" w:bidi="pt_PT"/>
        </w:rPr>
        <w:t xml:space="preserve"> (3.0 MB)</w:t>
      </w:r>
      <w:r>
        <w:rPr>
          <w:lang w:val="pt_PT" w:bidi="pt_PT"/>
        </w:rPr>
      </w:r>
    </w:p>
    <w:p>
      <w:pPr>
        <w:pStyle w:val="ListBullet"/>
        <w:spacing w:line="240" w:lineRule="auto"/>
        <w:ind w:left="720"/>
      </w:pPr>
      <w:r>
        <w:rPr>
          <w:lang w:val="pt_PT" w:bidi="pt_PT"/>
        </w:rPr>
      </w:r>
      <w:hyperlink r:id="rId53">
        <w:r>
          <w:rPr>
            <w:lang w:val="pt_PT" w:bidi="pt_PT"/>
          </w:rPr>
          <w:rPr>
            <w:color w:val="0000EE"/>
            <w:u w:val="single"/>
          </w:rPr>
          <w:t>Preenchendo as Lacunas</w:t>
        </w:r>
      </w:hyperlink>
      <w:r>
        <w:rPr>
          <w:lang w:val="pt_PT" w:bidi="pt_PT"/>
        </w:rPr>
        <w:t xml:space="preserve"> (5.7 MB)</w:t>
      </w:r>
      <w:r>
        <w:rPr>
          <w:lang w:val="pt_PT" w:bidi="pt_PT"/>
        </w:rPr>
      </w:r>
    </w:p>
    <w:p>
      <w:pPr>
        <w:pStyle w:val="ListBullet"/>
        <w:spacing w:line="240" w:lineRule="auto"/>
        <w:ind w:left="720"/>
      </w:pPr>
      <w:r>
        <w:rPr>
          <w:lang w:val="pt_PT" w:bidi="pt_PT"/>
        </w:rPr>
      </w:r>
      <w:hyperlink r:id="rId5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Lucas 2:41–52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2:41–52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2:41–52</w:t>
      </w:r>
    </w:p>
    <w:p>
      <w:pPr/>
      <w:r>
        <w:rPr>
          <w:lang w:val="pt_PT" w:bidi="pt_PT"/>
        </w:rPr>
      </w:r>
      <w:r>
        <w:rPr>
          <w:lang w:val="pt_PT" w:bidi="pt_PT"/>
        </w:rPr>
        <w:t>Ouça o texto uma vez na versão mais fácil de entender.</w:t>
      </w:r>
    </w:p>
    <w:p>
      <w:pPr/>
      <w:r>
        <w:rPr>
          <w:lang w:val="pt_PT" w:bidi="pt_PT"/>
        </w:rPr>
      </w:r>
      <w:r>
        <w:rPr>
          <w:lang w:val="pt_PT" w:bidi="pt_PT"/>
        </w:rPr>
        <w:t>Jesus cresce em Nazaré com José e Maria. Jesus e seus pais voltam a Jerusalém para celebrar a Páscoa. Isso acontece doze anos depois de Jesus ter sido apresentado no Templo.</w:t>
      </w:r>
    </w:p>
    <w:p>
      <w:pPr/>
      <w:r>
        <w:rPr>
          <w:lang w:val="pt_PT" w:bidi="pt_PT"/>
        </w:rPr>
      </w:r>
      <w:r>
        <w:rPr>
          <w:lang w:val="pt_PT" w:bidi="pt_PT"/>
        </w:rPr>
        <w:t>Todos os anos, José e Maria viajavam a Jerusalém para celebrar a Páscoa. Páscoa é uma festividade religiosa judaica. Ela celebra a ocasião em que Deus libertara os ancestrais judeus da escravidão no Egito. O rei do Egito permitiu que os judeus saíssem porque Deus enviou um anjo para matar cada filho primogênito no Egito uma noite. O anjo não matou nenhum dos filhos primogênitos dos judeus. Ele "passou sobre" ("passed over", em inglês; por isso "Passover", para Páscoa) os filhos mais velhos dos judeus e os deixou ilesos. Devido a isso, a celebração da Páscoa era como uma celebração da independência para os judeus.</w:t>
      </w:r>
    </w:p>
    <w:p>
      <w:pPr/>
      <w:r>
        <w:rPr>
          <w:lang w:val="pt_PT" w:bidi="pt_PT"/>
        </w:rPr>
      </w:r>
      <w:r>
        <w:rPr>
          <w:lang w:val="pt_PT" w:bidi="pt_PT"/>
        </w:rPr>
        <w:t>Pare e discuta com sua equipe. Sua cultura celebra grandes festividades religiosas? Como você descreveria suas festividades favoritas?</w:t>
      </w:r>
    </w:p>
    <w:p>
      <w:pPr/>
      <w:r>
        <w:rPr>
          <w:lang w:val="pt_PT" w:bidi="pt_PT"/>
        </w:rPr>
      </w:r>
      <w:r>
        <w:rPr>
          <w:lang w:val="pt_PT" w:bidi="pt_PT"/>
        </w:rPr>
        <w:t>Jesus tinha 12 anos quando celebrava a Páscoa com seus pais. Doze anos era uma idade significativa para os meninos judeus. Era a idade em que um menino judeu se tornava um "filho da lei". Isso significa que ele sabia o que a lei de Deus exigia e tentava viver de acordo com ela. Ele estava se preparando para sua entrada na comunidade religiosa, quando completasse 13 anos.</w:t>
      </w:r>
    </w:p>
    <w:p>
      <w:pPr/>
      <w:r>
        <w:rPr>
          <w:lang w:val="pt_PT" w:bidi="pt_PT"/>
        </w:rPr>
      </w:r>
      <w:r>
        <w:rPr>
          <w:lang w:val="pt_PT" w:bidi="pt_PT"/>
        </w:rPr>
        <w:t>A idade das crianças tem uma certa importância em sua cultura? Em sua cultura, com que idade as crianças podem começar a entender as questões religiosas?</w:t>
      </w:r>
    </w:p>
    <w:p>
      <w:pPr/>
      <w:r>
        <w:rPr>
          <w:lang w:val="pt_PT" w:bidi="pt_PT"/>
        </w:rPr>
      </w:r>
      <w:r>
        <w:rPr>
          <w:lang w:val="pt_PT" w:bidi="pt_PT"/>
        </w:rPr>
        <w:t>A Páscoa durava sete dias, mas aos peregrinos e judeus que tinham de viajar a Jerusalém, era requerido que ficassem apenas por dois dias. José e Maria começam a viagem de volta a Nazaré. Eles não perceberam que Jesus havia permanecido em Jerusalém. Os judeus normalmente caminhavam em pequenos grupos quando viajavam juntos. Seria normal que Jesus estivesse caminhando com parentes ou amigos durante a viagem. É por isso que eles conseguiram viajar um dia inteiro antes de perceber que Jesus estava desaparecido. O grupo viaja por volta de 30 a 40 quilômetros em um dia e percebem a ausência de Jesus, ao acamparem à noite. José e Maria perguntam a parentes e amigos, mas Jesus não está com eles.</w:t>
      </w:r>
    </w:p>
    <w:p>
      <w:pPr/>
      <w:r>
        <w:rPr>
          <w:lang w:val="pt_PT" w:bidi="pt_PT"/>
        </w:rPr>
      </w:r>
      <w:r>
        <w:rPr>
          <w:lang w:val="pt_PT" w:bidi="pt_PT"/>
        </w:rPr>
        <w:t>Os pais de Jesus não o encontram senão três dias depois. Um dia era a viagem deles afastando-se de Jerusalém, o segundo dia era a viagem de volta a Jerusalém, e o terceiro dia foi quando encontraram Jesus em um dos pátios do Templo. Jesus estava sentado com os instrutores religiosos escutando e fazendo perguntas. As pessoas ao redor que ouvem a conversa entre Jesus e os instrutores estavam maravilhadas. Elas estavam impressionadas com sua capacidade de entender a lei de Deus e com as respostas que ele dá às perguntas que os instrutores lhe faziam. José e Maria ficam em choque. Não era normal que uma criança da idade de Jesus se sentasse com um grupo de instrutores e discutisse assuntos religiosos. Maria, em sua surpresa, pergunta a Jesus por que ele tratou a ela e a José dessa maneira. Ela quer dizer, por que ele saiu sem avisar a eles. Maria diz a ele que eles estavam procurando por ele porque estavam preocupados.</w:t>
      </w:r>
    </w:p>
    <w:p>
      <w:pPr/>
      <w:r>
        <w:rPr>
          <w:lang w:val="pt_PT" w:bidi="pt_PT"/>
        </w:rPr>
      </w:r>
      <w:r>
        <w:rPr>
          <w:lang w:val="pt_PT" w:bidi="pt_PT"/>
        </w:rPr>
        <w:t xml:space="preserve">Jesus responde com perguntas, ou perguntas retóricas, que ele imaginava que eles deveriam saber responder. Ele pergunta por que eles estavam procurando por ele. Ele acha que deveria estar claro por que ele estava no Templo fazendo perguntas. Ele chama o Templo de casa de seu Pai, ou a casa de Deus. É implícito que Jesus acha que é necessário que ele esteja no Templo. Certifique-se de que as pessoas em sua cultura entenderão "meu pai" como se referindo a Deus e não a José. No entanto, não traduzam como "a casa de meu pai </w:t>
      </w:r>
      <w:r>
        <w:rPr>
          <w:i/>
          <w:lang w:val="pt_PT" w:bidi="pt_PT"/>
        </w:rPr>
        <w:t>celestial</w:t>
      </w:r>
      <w:r>
        <w:rPr>
          <w:lang w:val="pt_PT" w:bidi="pt_PT"/>
        </w:rPr>
        <w:t>", porque José e Maria não entenderam sua resposta.</w:t>
      </w:r>
    </w:p>
    <w:p>
      <w:pPr/>
      <w:r>
        <w:rPr>
          <w:lang w:val="pt_PT" w:bidi="pt_PT"/>
        </w:rPr>
      </w:r>
      <w:r>
        <w:rPr>
          <w:lang w:val="pt_PT" w:bidi="pt_PT"/>
        </w:rPr>
        <w:t>Pare e discuta com sua equipe. Como as crianças falam com seus pais em sua cultura? Quanta liberdade os pais dão a seus filhos?</w:t>
      </w:r>
    </w:p>
    <w:p>
      <w:pPr/>
      <w:r>
        <w:rPr>
          <w:lang w:val="pt_PT" w:bidi="pt_PT"/>
        </w:rPr>
      </w:r>
      <w:r>
        <w:rPr>
          <w:lang w:val="pt_PT" w:bidi="pt_PT"/>
        </w:rPr>
        <w:t>Jesus retorna com seus pais a Nazaré, e ele é obediente a eles. Jesus cresce em sabedoria, ou em sua compreensão do que Deus diz e quer que as pessoas façam. Ele também cresce em estatura. Isso significa que seu corpo estava crescendo fisicamente. Tanto Deus quanto as pessoas aprovam Jesus à medida que ele cresce.</w:t>
      </w:r>
    </w:p>
    <w:p>
      <w:pPr/>
      <w:r>
        <w:rPr>
          <w:lang w:val="pt_PT" w:bidi="pt_PT"/>
        </w:rPr>
      </w:r>
      <w:r>
        <w:rPr>
          <w:lang w:val="pt_PT" w:bidi="pt_PT"/>
        </w:rPr>
        <w:t>Essa história mostra a luta de Jesus. Jesus sentia a necessidade de ter uma relação mais próxima com seu Pai celestial. Mas ele também se sentia obrigado a ser obediente a seus pais. Jesus cresce em sua compreensão da lei e do caráter de Deus. Maria se lembra de todas as coisas que estão acontecendo e pensa sobre elas frequentemente.</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2:41–52</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Essa história tem cinco cenas.</w:t>
      </w:r>
    </w:p>
    <w:p>
      <w:pPr/>
      <w:r>
        <w:rPr>
          <w:lang w:val="pt_PT" w:bidi="pt_PT"/>
        </w:rPr>
      </w:r>
      <w:r>
        <w:rPr>
          <w:b/>
          <w:lang w:val="pt_PT" w:bidi="pt_PT"/>
        </w:rPr>
        <w:t>Primeira cena:</w:t>
      </w:r>
      <w:r>
        <w:rPr>
          <w:lang w:val="pt_PT" w:bidi="pt_PT"/>
        </w:rPr>
        <w:t xml:space="preserve"> Maria e José participam da festividade da Páscoa todos os anos em Jerusalém. Desta vez, eles levam Jesus, que já tem doze anos.</w:t>
      </w:r>
    </w:p>
    <w:p>
      <w:pPr/>
      <w:r>
        <w:rPr>
          <w:lang w:val="pt_PT" w:bidi="pt_PT"/>
        </w:rPr>
      </w:r>
      <w:r>
        <w:rPr>
          <w:b/>
          <w:lang w:val="pt_PT" w:bidi="pt_PT"/>
        </w:rPr>
        <w:t>Segunda cena:</w:t>
      </w:r>
      <w:r>
        <w:rPr>
          <w:lang w:val="pt_PT" w:bidi="pt_PT"/>
        </w:rPr>
        <w:t xml:space="preserve"> depois que a celebração acabou, Maria e José iniciam a viagem de volta a casa. Ao mesmo tempo, Jesus permanece em Jerusalém.</w:t>
      </w:r>
    </w:p>
    <w:p>
      <w:pPr/>
      <w:r>
        <w:rPr>
          <w:lang w:val="pt_PT" w:bidi="pt_PT"/>
        </w:rPr>
      </w:r>
      <w:r>
        <w:rPr>
          <w:b/>
          <w:lang w:val="pt_PT" w:bidi="pt_PT"/>
        </w:rPr>
        <w:t>Terceira cena:</w:t>
      </w:r>
      <w:r>
        <w:rPr>
          <w:lang w:val="pt_PT" w:bidi="pt_PT"/>
        </w:rPr>
        <w:t xml:space="preserve"> depois de um dia de viagem, Maria e José procuram por Jesus entre parentes e amigos. Eles não o encontram, e então voltam a Jerusalém.</w:t>
      </w:r>
    </w:p>
    <w:p>
      <w:pPr/>
      <w:r>
        <w:rPr>
          <w:lang w:val="pt_PT" w:bidi="pt_PT"/>
        </w:rPr>
      </w:r>
      <w:r>
        <w:rPr>
          <w:b/>
          <w:lang w:val="pt_PT" w:bidi="pt_PT"/>
        </w:rPr>
        <w:t>Quarta cena:</w:t>
      </w:r>
      <w:r>
        <w:rPr>
          <w:lang w:val="pt_PT" w:bidi="pt_PT"/>
        </w:rPr>
        <w:t xml:space="preserve"> no terceiro dia depois da saída de Maria e José de Jerusalém, eles encontram Jesus conversando com instrutores religiosos no Templo. As pessoas são maravilhadas por sua compreensão e respostas. Os pais de Jesus perguntam por que ele ficou para trás. Maria e José não entendem a resposta de Jesus.</w:t>
      </w:r>
    </w:p>
    <w:p>
      <w:pPr/>
      <w:r>
        <w:rPr>
          <w:lang w:val="pt_PT" w:bidi="pt_PT"/>
        </w:rPr>
      </w:r>
      <w:r>
        <w:rPr>
          <w:b/>
          <w:lang w:val="pt_PT" w:bidi="pt_PT"/>
        </w:rPr>
        <w:t>Quinta cena:</w:t>
      </w:r>
      <w:r>
        <w:rPr>
          <w:lang w:val="pt_PT" w:bidi="pt_PT"/>
        </w:rPr>
        <w:t xml:space="preserve"> Jesus retorna para casa com seus pais. Jesus era obediente a seus pais. Jesus continua a crescer saudável. Ele agrada a Deus e as pessoas o apreciam.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Outros viajantes (família e amigos)</w:t>
      </w:r>
    </w:p>
    <w:p>
      <w:pPr>
        <w:pStyle w:val="ListBullet"/>
        <w:spacing w:line="240" w:lineRule="auto"/>
        <w:ind w:left="720"/>
      </w:pPr>
      <w:r>
        <w:rPr>
          <w:lang w:val="pt_PT" w:bidi="pt_PT"/>
        </w:rPr>
      </w:r>
      <w:r>
        <w:rPr>
          <w:lang w:val="pt_PT" w:bidi="pt_PT"/>
        </w:rPr>
        <w:t>Instrutores religiosos</w:t>
      </w:r>
    </w:p>
    <w:p>
      <w:pPr>
        <w:pStyle w:val="ListBullet"/>
        <w:spacing w:line="240" w:lineRule="auto"/>
        <w:ind w:left="720"/>
      </w:pPr>
      <w:r>
        <w:rPr>
          <w:lang w:val="pt_PT" w:bidi="pt_PT"/>
        </w:rPr>
      </w:r>
      <w:r>
        <w:rPr>
          <w:lang w:val="pt_PT" w:bidi="pt_PT"/>
        </w:rPr>
        <w:t>Pessoas no Templo</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i/>
          <w:lang w:val="pt_PT" w:bidi="pt_PT"/>
        </w:rPr>
        <w:t>É importante lembrar</w:t>
      </w:r>
      <w:r>
        <w:rPr>
          <w:lang w:val="pt_PT" w:bidi="pt_PT"/>
        </w:rPr>
        <w:t xml:space="preserve"> que os pais de Jesus iam à celebração da Páscoa todos os anos. Isso mostra que eram devotos a Deus e que mantinham seus costumes e tradições. Também demonstra que Jesus estava crescendo em um ambiente de profundo respeito a Deus.</w:t>
      </w:r>
    </w:p>
    <w:p>
      <w:pPr/>
      <w:r>
        <w:rPr>
          <w:lang w:val="pt_PT" w:bidi="pt_PT"/>
        </w:rPr>
      </w:r>
      <w:r>
        <w:rPr>
          <w:lang w:val="pt_PT" w:bidi="pt_PT"/>
        </w:rPr>
        <w:t>Quando Jesus tinha 12 anos, Maria e José foram ao Templo. Tenha em mente que eles permaneceram em Jerusalém por pelo menos 2 dias. A Páscoa era uma época em que milhares de judeus viajavam para dentro e para fora de Jerusalém. Como a lei de Deus exigia que os homens participassem, todo homem judeu tinha que viajar a Jerusalém para celebrar. Eles geralmente viajavam com suas famílias.</w:t>
      </w:r>
    </w:p>
    <w:p>
      <w:pPr/>
      <w:r>
        <w:rPr>
          <w:lang w:val="pt_PT" w:bidi="pt_PT"/>
        </w:rPr>
      </w:r>
      <w:r>
        <w:rPr>
          <w:lang w:val="pt_PT" w:bidi="pt_PT"/>
        </w:rPr>
        <w:t>Quando a celebração acabou, Maria e José começaram a caminho de volta para casa.</w:t>
      </w:r>
    </w:p>
    <w:p>
      <w:pPr/>
      <w:r>
        <w:rPr>
          <w:lang w:val="pt_PT" w:bidi="pt_PT"/>
        </w:rPr>
      </w:r>
      <w:r>
        <w:rPr>
          <w:lang w:val="pt_PT" w:bidi="pt_PT"/>
        </w:rPr>
        <w:t>Lembre-se de que Maria e José cumpriram as exigências da Páscoa de acordo com a lei de Deus. Mas Jesus fica para trás, em Jerusalém.</w:t>
      </w:r>
    </w:p>
    <w:p>
      <w:pPr/>
      <w:r>
        <w:rPr>
          <w:lang w:val="pt_PT" w:bidi="pt_PT"/>
        </w:rPr>
      </w:r>
      <w:r>
        <w:rPr>
          <w:lang w:val="pt_PT" w:bidi="pt_PT"/>
        </w:rPr>
        <w:t>Note que Maria e José não abandonaram Jesus. Foi decisão de Jesus ficar para trás. Também é importante não mostrar Jesus como tendo sido rebelde para com seus pais. Em vez disso, Jesus estava seguindo o propósito de Deus para sua vida.</w:t>
      </w:r>
    </w:p>
    <w:p>
      <w:pPr/>
      <w:r>
        <w:rPr>
          <w:lang w:val="pt_PT" w:bidi="pt_PT"/>
        </w:rPr>
      </w:r>
      <w:r>
        <w:rPr>
          <w:lang w:val="pt_PT" w:bidi="pt_PT"/>
        </w:rPr>
        <w:t>Maria e José estavam viajando com muitas outras pessoas em um grupo. Eles imaginaram que Jesus estivesse viajando com outros viajantes, família ou amigos. À noite, esperavam que Jesus aparecesse, mas ele não apareceu. Perguntaram a parentes e amigos se eles haviam visto Jesus. Quando não puderam encontrá-lo, voltaram a Jerusalém.</w:t>
      </w:r>
    </w:p>
    <w:p>
      <w:pPr/>
      <w:r>
        <w:rPr>
          <w:lang w:val="pt_PT" w:bidi="pt_PT"/>
        </w:rPr>
      </w:r>
      <w:r>
        <w:rPr>
          <w:lang w:val="pt_PT" w:bidi="pt_PT"/>
        </w:rPr>
        <w:t>Pare e discuta com sua equipe. Como as pessoas em sua cultura viajam? Quem é responsável pelas crianças quando as pessoas estão viajando em grupos?</w:t>
      </w:r>
    </w:p>
    <w:p>
      <w:pPr/>
      <w:r>
        <w:rPr>
          <w:lang w:val="pt_PT" w:bidi="pt_PT"/>
        </w:rPr>
      </w:r>
      <w:r>
        <w:rPr>
          <w:lang w:val="pt_PT" w:bidi="pt_PT"/>
        </w:rPr>
        <w:t>Depois de um dia viajando para longe de Jerusalém e outro dia de viagem de volta a Jerusalém, eles encontram Jesus, no terceiro dia. Ele estava no Templo com alguns instrutores religiosos. Ele estava ouvindo e fazendo perguntas, em uma conversa ativa com eles. Todos os que estavam ouvindo estavam maravilhados com sua compreensão e capacidade de conversação.</w:t>
      </w:r>
    </w:p>
    <w:p>
      <w:pPr/>
      <w:r>
        <w:rPr>
          <w:lang w:val="pt_PT" w:bidi="pt_PT"/>
        </w:rPr>
      </w:r>
      <w:r>
        <w:rPr>
          <w:lang w:val="pt_PT" w:bidi="pt_PT"/>
        </w:rPr>
        <w:t>Seus pais ficam maravilhados. Perguntam-lhe por que ele havia feito isso a eles, pois estavam muito preocupados com ele. Ele respondeu: "Por que precisaram procurar por mim? Não sabiam que eu deveria estar na casa de meu Pai?".</w:t>
      </w:r>
    </w:p>
    <w:p>
      <w:pPr/>
      <w:r>
        <w:rPr>
          <w:lang w:val="pt_PT" w:bidi="pt_PT"/>
        </w:rPr>
      </w:r>
      <w:r>
        <w:rPr>
          <w:lang w:val="pt_PT" w:bidi="pt_PT"/>
        </w:rPr>
        <w:t>Observe que Jesus não respondeu de uma maneira desafiadora, nem estava questionando a autoridade de seus pais. Mas Jesus expressa sua relação especial com Deus e seu compromisso com o propósito de Deus.</w:t>
      </w:r>
    </w:p>
    <w:p>
      <w:pPr/>
      <w:r>
        <w:rPr>
          <w:lang w:val="pt_PT" w:bidi="pt_PT"/>
        </w:rPr>
      </w:r>
      <w:r>
        <w:rPr>
          <w:lang w:val="pt_PT" w:bidi="pt_PT"/>
        </w:rPr>
        <w:t>Eles não entendem o significado da resposta de Jesus. Jesus volta à sua casa com seus pais. Maria guarda todas essas coisas em sua memória e medita sobre elas. Jesus cresce saudável e no favor de Deus. Ele agrada a Deus e as pessoas o apreciam.</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2:41–52</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Outros viajantes (família e amigos)</w:t>
      </w:r>
    </w:p>
    <w:p>
      <w:pPr>
        <w:pStyle w:val="ListBullet"/>
        <w:spacing w:line="240" w:lineRule="auto"/>
        <w:ind w:left="720"/>
      </w:pPr>
      <w:r>
        <w:rPr>
          <w:lang w:val="pt_PT" w:bidi="pt_PT"/>
        </w:rPr>
      </w:r>
      <w:r>
        <w:rPr>
          <w:lang w:val="pt_PT" w:bidi="pt_PT"/>
        </w:rPr>
        <w:t>Instrutores religiosos</w:t>
      </w:r>
    </w:p>
    <w:p>
      <w:pPr>
        <w:pStyle w:val="ListBullet"/>
        <w:spacing w:line="240" w:lineRule="auto"/>
        <w:ind w:left="720"/>
      </w:pPr>
      <w:r>
        <w:rPr>
          <w:lang w:val="pt_PT" w:bidi="pt_PT"/>
        </w:rPr>
      </w:r>
      <w:r>
        <w:rPr>
          <w:lang w:val="pt_PT" w:bidi="pt_PT"/>
        </w:rPr>
        <w:t>Pessoas no Templo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Maria e José indo todos os anos a Jerusalém para a celebração da Páscoa. Além disso, encene que isso leva mais de dois dias.</w:t>
      </w:r>
    </w:p>
    <w:p>
      <w:pPr/>
      <w:r>
        <w:rPr>
          <w:lang w:val="pt_PT" w:bidi="pt_PT"/>
        </w:rPr>
      </w:r>
      <w:r>
        <w:rPr>
          <w:lang w:val="pt_PT" w:bidi="pt_PT"/>
        </w:rPr>
        <w:t>Mostre que Maria e José estão ativamente envolvidos na celebração da Páscoa. Quando a celebração termina, Maria e José deixam Jerusalém. Mostre que Maria e José estão certos de que Jesus está vindo com o grupo. Eles não sabem que estão deixando Jesus para trás. Em vez disso, Jesus intencionalmente fica para trás. Lembre-se de que Jesus não tem uma atitude rebelde, mas ele está focado no propósito de Deus.</w:t>
      </w:r>
    </w:p>
    <w:p>
      <w:pPr/>
      <w:r>
        <w:rPr>
          <w:lang w:val="pt_PT" w:bidi="pt_PT"/>
        </w:rPr>
      </w:r>
      <w:r>
        <w:rPr>
          <w:lang w:val="pt_PT" w:bidi="pt_PT"/>
        </w:rPr>
        <w:t>Depois de viajar de volta a Jerusalém, Maria e José encontram Jesus falando com os instrutores religiosos no Templo. A equipe mostra que Jesus não age de modo desafiador quando Maria e José o encontram e perguntam a ele sobre ele ter ficado para trás.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Encene os pais indo todos os anos a Jerusalém. Quando Jesus tem 12 anos, ele vai com eles. </w:t>
      </w:r>
      <w:r>
        <w:rPr>
          <w:b/>
          <w:lang w:val="pt_PT" w:bidi="pt_PT"/>
        </w:rPr>
        <w:t>Interrompa a cena.</w:t>
      </w:r>
      <w:r>
        <w:rPr>
          <w:lang w:val="pt_PT" w:bidi="pt_PT"/>
        </w:rPr>
        <w:t xml:space="preserve"> Pergunte ao ator Jesus: "Como você se sente?". É provável que ouça: "Estou feliz por estar com meus pais nesta celebração", "Estou emocionado por ver o Templo", "Tenho tantas perguntas", "Estou impressionado com a quantidade de pessoas que estão vindo à celebração". Reinicie a cena.</w:t>
      </w:r>
    </w:p>
    <w:p>
      <w:pPr/>
      <w:r>
        <w:rPr>
          <w:lang w:val="pt_PT" w:bidi="pt_PT"/>
        </w:rPr>
      </w:r>
      <w:r>
        <w:rPr>
          <w:lang w:val="pt_PT" w:bidi="pt_PT"/>
        </w:rPr>
        <w:t>A celebração da Páscoa termina. Maria e José estão a caminho de volta para casa. Eles assumem que Jesus está com outros viajantes no mesmo grupo. Mas Jesus fica para trás. Ao anoitecer, Jesus não aparece. Maria e José perguntam a amigos e familiares, mas não conseguem encontrá-lo. Maria e José voltam a Jerusalém.</w:t>
      </w:r>
    </w:p>
    <w:p>
      <w:pPr/>
      <w:r>
        <w:rPr>
          <w:lang w:val="pt_PT" w:bidi="pt_PT"/>
        </w:rPr>
      </w:r>
      <w:r>
        <w:rPr>
          <w:b/>
          <w:lang w:val="pt_PT" w:bidi="pt_PT"/>
        </w:rPr>
        <w:t>Interrompa a cena.</w:t>
      </w:r>
      <w:r>
        <w:rPr>
          <w:lang w:val="pt_PT" w:bidi="pt_PT"/>
        </w:rPr>
        <w:t xml:space="preserve"> Pergunte ao ator que está representando José: "Como você está se sentindo?". É possível que ouça: "Tenho medo de que algo tenha acontecido a Jesus", "Estou ficando desesperado", "Imagino como ele deve estar se sentindo sozinho com estranhos", "Falhei na missão de Deus de cuidar dele". Reinicie a cena.</w:t>
      </w:r>
    </w:p>
    <w:p>
      <w:pPr/>
      <w:r>
        <w:rPr>
          <w:lang w:val="pt_PT" w:bidi="pt_PT"/>
        </w:rPr>
      </w:r>
      <w:r>
        <w:rPr>
          <w:lang w:val="pt_PT" w:bidi="pt_PT"/>
        </w:rPr>
        <w:t>No terceiro dia, Maria e José encontram Jesus no Templo falando com instrutores religiosos. Todos os que o ouviram ficaram maravilhados com sua compreensão e respostas.</w:t>
      </w:r>
    </w:p>
    <w:p>
      <w:pPr/>
      <w:r>
        <w:rPr>
          <w:lang w:val="pt_PT" w:bidi="pt_PT"/>
        </w:rPr>
      </w:r>
      <w:r>
        <w:rPr>
          <w:b/>
          <w:lang w:val="pt_PT" w:bidi="pt_PT"/>
        </w:rPr>
        <w:t>Interrompa a cena.</w:t>
      </w:r>
      <w:r>
        <w:rPr>
          <w:lang w:val="pt_PT" w:bidi="pt_PT"/>
        </w:rPr>
        <w:t xml:space="preserve"> Pergunte à atriz que está representando Maria: "Como você está se sentindo?". É possível que ouça: "Estou maravilhada com o que está acontecendo", "Lembro-me do que o anjo disse", "Estou aliviada por tê-lo encontrado", "Sinto-me frustrada por ele não ter me avisado que ele estava ficando para trás". Reinicie a cena.</w:t>
      </w:r>
    </w:p>
    <w:p>
      <w:pPr/>
      <w:r>
        <w:rPr>
          <w:lang w:val="pt_PT" w:bidi="pt_PT"/>
        </w:rPr>
      </w:r>
      <w:r>
        <w:rPr>
          <w:lang w:val="pt_PT" w:bidi="pt_PT"/>
        </w:rPr>
        <w:t>Os pais de Jesus não sabem o que pensar, e sua mãe pergunta: "Por que você fez isso a nós?". Jesus responde: "Por que vocês estavam procurando por mim? Não sabem que eu deveria estar na casa de meu Pai?". Os pais de Jesus não entendem o que ele quer dizer.</w:t>
      </w:r>
    </w:p>
    <w:p>
      <w:pPr/>
      <w:r>
        <w:rPr>
          <w:lang w:val="pt_PT" w:bidi="pt_PT"/>
        </w:rPr>
      </w:r>
      <w:r>
        <w:rPr>
          <w:b/>
          <w:lang w:val="pt_PT" w:bidi="pt_PT"/>
        </w:rPr>
        <w:t>Interrompa a cena.</w:t>
      </w:r>
      <w:r>
        <w:rPr>
          <w:lang w:val="pt_PT" w:bidi="pt_PT"/>
        </w:rPr>
        <w:t xml:space="preserve"> Pergunte ao ator que está representando José: "Como você está se sentindo?". É possível que ouça: "Estou confuso", "Estou ofendido; sei que não sou seu pai, mas eu o criei", "Estou surpreso de que ele respondeu assim", "Não sei o que dizer".</w:t>
      </w:r>
    </w:p>
    <w:p>
      <w:pPr/>
      <w:r>
        <w:rPr>
          <w:lang w:val="pt_PT" w:bidi="pt_PT"/>
        </w:rPr>
      </w:r>
      <w:r>
        <w:rPr>
          <w:lang w:val="pt_PT" w:bidi="pt_PT"/>
        </w:rPr>
        <w:t>Pergunte ao ator que interpreta Jesus: "Como você se sente?". É possível que ouça: "Eles não conseguem entender?", "Preciso aprender mais sobre meu Pai", "Não quero ser rude com meus pais".</w:t>
      </w:r>
    </w:p>
    <w:p>
      <w:pPr/>
      <w:r>
        <w:rPr>
          <w:lang w:val="pt_PT" w:bidi="pt_PT"/>
        </w:rPr>
      </w:r>
      <w:r>
        <w:rPr>
          <w:lang w:val="pt_PT" w:bidi="pt_PT"/>
        </w:rPr>
        <w:t>Pergunte à atriz que está representando Maria: "Como você está se sentindo?". É possível que ouça: "Confusa", "Estou triste por ele estar começando a não precisar de mim", "Sei que isso faz parte do plano de Deus". Reinicie a cena.</w:t>
      </w:r>
    </w:p>
    <w:p>
      <w:pPr/>
      <w:r>
        <w:rPr>
          <w:lang w:val="pt_PT" w:bidi="pt_PT"/>
        </w:rPr>
      </w:r>
      <w:r>
        <w:rPr>
          <w:lang w:val="pt_PT" w:bidi="pt_PT"/>
        </w:rPr>
        <w:t>Jesus retorna para casa com seus pais, e ele é obediente a eles. Jesus cresce agradando a Deus, e as pessoas respeitam Jesus.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2:41–52</w:t>
      </w:r>
    </w:p>
    <w:p>
      <w:pPr/>
      <w:r>
        <w:rPr>
          <w:lang w:val="pt_PT" w:bidi="pt_PT"/>
        </w:rPr>
      </w:r>
      <w:r>
        <w:rPr>
          <w:lang w:val="pt_PT" w:bidi="pt_PT"/>
        </w:rPr>
        <w:t>Ouça o texto uma vez na versão mais fácil de entender.</w:t>
      </w:r>
    </w:p>
    <w:p>
      <w:pPr/>
      <w:r>
        <w:rPr>
          <w:lang w:val="pt_PT" w:bidi="pt_PT"/>
        </w:rPr>
      </w:r>
      <w:r>
        <w:rPr>
          <w:lang w:val="pt_PT" w:bidi="pt_PT"/>
        </w:rPr>
        <w:t xml:space="preserve">José, Maria e Jesus viajam de Nazaré a Jerusalém para a Páscoa. </w:t>
      </w:r>
      <w:r>
        <w:rPr>
          <w:b/>
          <w:lang w:val="pt_PT" w:bidi="pt_PT"/>
        </w:rPr>
        <w:t>A Páscoa</w:t>
      </w:r>
      <w:r>
        <w:rPr>
          <w:lang w:val="pt_PT" w:bidi="pt_PT"/>
        </w:rPr>
        <w:t xml:space="preserve"> era uma festividade religiosa judaica. Ela durava sete dias e celebrava a época em que Deus resgatara seus antepassados da escravidão no Egito. Ele fez isso enviando um anjo para fazer com que o rei egípcio permitisse que os ancestrais judeus fossem embora do Egito. O anjo do Senho veio em uma noite e matou todos os filhos primogênitos dos egípcios. No entanto, o anjo "passou por alto" (passed over, em inglês) os filhos primogênitos dos judeus e poupou suas vidas. A Páscoa (Passover, em inglês) é como uma celebração da independência para os judeus.</w:t>
      </w:r>
    </w:p>
    <w:p>
      <w:pPr/>
      <w:r>
        <w:rPr>
          <w:lang w:val="pt_PT" w:bidi="pt_PT"/>
        </w:rPr>
      </w:r>
      <w:r>
        <w:rPr>
          <w:lang w:val="pt_PT" w:bidi="pt_PT"/>
        </w:rPr>
        <w:t xml:space="preserve">Lucas diz que eles participaram da </w:t>
      </w:r>
      <w:r>
        <w:rPr>
          <w:b/>
          <w:lang w:val="pt_PT" w:bidi="pt_PT"/>
        </w:rPr>
        <w:t>festividade de acordo com o costume.</w:t>
      </w:r>
      <w:r>
        <w:rPr>
          <w:lang w:val="pt_PT" w:bidi="pt_PT"/>
        </w:rPr>
        <w:t xml:space="preserve"> Na época de Jesus, todos os homens judeus eram obrigados a participar da Páscoa em Jerusalém. Depois de terminarem de celebrar, José e Maria começaram a viajar de volta para casa. No final de um dia de viagem, eles perceberam que Jesus não estava com eles. Eles voltam a Jerusalém para procurar Jesus.</w:t>
      </w:r>
    </w:p>
    <w:p>
      <w:pPr/>
      <w:r>
        <w:rPr>
          <w:lang w:val="pt_PT" w:bidi="pt_PT"/>
        </w:rPr>
      </w:r>
      <w:r>
        <w:rPr>
          <w:lang w:val="pt_PT" w:bidi="pt_PT"/>
        </w:rPr>
        <w:t xml:space="preserve">José e Maria encontraram Jesus sentado com os </w:t>
      </w:r>
      <w:r>
        <w:rPr>
          <w:b/>
          <w:lang w:val="pt_PT" w:bidi="pt_PT"/>
        </w:rPr>
        <w:t>instrutores religiosos</w:t>
      </w:r>
      <w:r>
        <w:rPr>
          <w:lang w:val="pt_PT" w:bidi="pt_PT"/>
        </w:rPr>
        <w:t xml:space="preserve"> no pátio do Templo. Instrutores da lei religiosa e Templo podem ser encontrados no Glossário Principal. Esses instrutores eram instrutores da lei de Deus. Provavelmente, eram alguns dos instrutores religiosos mais conhecidos de Israel. Maria pergunta a Jesus por que ele saiu sem os avisar. Jesus responde perguntando por que ela não sabia que ele tinha de estar na casa de seu Pai.</w:t>
      </w:r>
    </w:p>
    <w:p>
      <w:pPr/>
      <w:r>
        <w:rPr>
          <w:lang w:val="pt_PT" w:bidi="pt_PT"/>
        </w:rPr>
      </w:r>
      <w:r>
        <w:rPr>
          <w:lang w:val="pt_PT" w:bidi="pt_PT"/>
        </w:rPr>
        <w:t xml:space="preserve">Quando Jesus diz </w:t>
      </w:r>
      <w:r>
        <w:rPr>
          <w:b/>
          <w:lang w:val="pt_PT" w:bidi="pt_PT"/>
        </w:rPr>
        <w:t>a casa de meu Pai</w:t>
      </w:r>
      <w:r>
        <w:rPr>
          <w:lang w:val="pt_PT" w:bidi="pt_PT"/>
        </w:rPr>
        <w:t>, ele quer dizer "a casa de meu Pai celestial" ou "a casa de Deus". Ele estava falando sobre o Templo. Assegure-se de que isso não seja traduzido como a casa de José.</w:t>
      </w:r>
    </w:p>
    <w:p>
      <w:pPr/>
      <w:r>
        <w:rPr>
          <w:lang w:val="pt_PT" w:bidi="pt_PT"/>
        </w:rPr>
      </w:r>
      <w:r>
        <w:rPr>
          <w:lang w:val="pt_PT" w:bidi="pt_PT"/>
        </w:rPr>
        <w:t xml:space="preserve">Mas, Maria e José não entenderam. Jesus retorna com seus pais a Nazaré, e ele era obediente a eles. Maria </w:t>
      </w:r>
      <w:r>
        <w:rPr>
          <w:b/>
          <w:lang w:val="pt_PT" w:bidi="pt_PT"/>
        </w:rPr>
        <w:t>guardava cuidadosamente todas essas coisas em seu coração.</w:t>
      </w:r>
      <w:r>
        <w:rPr>
          <w:lang w:val="pt_PT" w:bidi="pt_PT"/>
        </w:rPr>
        <w:t xml:space="preserve"> Isso significa que Maria mantinha todos os eventos que acabaram de acontecer em seu coração. Ela não se permitia esquecer-se deles. Traduza coração da mesma maneira que você tem traduzido nas passagens anteriores de Lucas.</w:t>
      </w:r>
    </w:p>
    <w:p>
      <w:pPr/>
      <w:r>
        <w:rPr>
          <w:lang w:val="pt_PT" w:bidi="pt_PT"/>
        </w:rPr>
      </w:r>
      <w:r>
        <w:rPr>
          <w:lang w:val="pt_PT" w:bidi="pt_PT"/>
        </w:rPr>
        <w:t xml:space="preserve">Jesus cresce em sabedoria e </w:t>
      </w:r>
      <w:r>
        <w:rPr>
          <w:b/>
          <w:lang w:val="pt_PT" w:bidi="pt_PT"/>
        </w:rPr>
        <w:t>estatura</w:t>
      </w:r>
      <w:r>
        <w:rPr>
          <w:lang w:val="pt_PT" w:bidi="pt_PT"/>
        </w:rPr>
        <w:t xml:space="preserve">. Estatura significa que Jesus estava amadurecendo fisicamente e se tornando um homem. Ele cresce no </w:t>
      </w:r>
      <w:r>
        <w:rPr>
          <w:b/>
          <w:lang w:val="pt_PT" w:bidi="pt_PT"/>
        </w:rPr>
        <w:t>favor</w:t>
      </w:r>
      <w:r>
        <w:rPr>
          <w:lang w:val="pt_PT" w:bidi="pt_PT"/>
        </w:rPr>
        <w:t xml:space="preserve"> de Deus e dos homens. Isto significa que tanto Deus como as pessoas estavam satisfeitos com ele e o apreciavam.</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2:41–52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55">
        <w:r>
          <w:rPr>
            <w:lang w:val="pt_PT" w:bidi="pt_PT"/>
          </w:rPr>
          <w:rPr>
            <w:color w:val="0000EE"/>
            <w:u w:val="single"/>
          </w:rPr>
          <w:t>Ouvir e Sentir</w:t>
        </w:r>
      </w:hyperlink>
      <w:r>
        <w:rPr>
          <w:lang w:val="pt_PT" w:bidi="pt_PT"/>
        </w:rPr>
        <w:t xml:space="preserve"> (417 KB)</w:t>
      </w:r>
      <w:r>
        <w:rPr>
          <w:lang w:val="pt_PT" w:bidi="pt_PT"/>
        </w:rPr>
      </w:r>
    </w:p>
    <w:p>
      <w:pPr>
        <w:pStyle w:val="ListBullet"/>
        <w:spacing w:line="240" w:lineRule="auto"/>
        <w:ind w:left="720"/>
      </w:pPr>
      <w:r>
        <w:rPr>
          <w:lang w:val="pt_PT" w:bidi="pt_PT"/>
        </w:rPr>
      </w:r>
      <w:hyperlink r:id="rId56">
        <w:r>
          <w:rPr>
            <w:lang w:val="pt_PT" w:bidi="pt_PT"/>
          </w:rPr>
          <w:rPr>
            <w:color w:val="0000EE"/>
            <w:u w:val="single"/>
          </w:rPr>
          <w:t>Preparando o Cenário</w:t>
        </w:r>
      </w:hyperlink>
      <w:r>
        <w:rPr>
          <w:lang w:val="pt_PT" w:bidi="pt_PT"/>
        </w:rPr>
        <w:t xml:space="preserve"> (3.0 MB)</w:t>
      </w:r>
      <w:r>
        <w:rPr>
          <w:lang w:val="pt_PT" w:bidi="pt_PT"/>
        </w:rPr>
      </w:r>
    </w:p>
    <w:p>
      <w:pPr>
        <w:pStyle w:val="ListBullet"/>
        <w:spacing w:line="240" w:lineRule="auto"/>
        <w:ind w:left="720"/>
      </w:pPr>
      <w:r>
        <w:rPr>
          <w:lang w:val="pt_PT" w:bidi="pt_PT"/>
        </w:rPr>
      </w:r>
      <w:hyperlink r:id="rId57">
        <w:r>
          <w:rPr>
            <w:lang w:val="pt_PT" w:bidi="pt_PT"/>
          </w:rPr>
          <w:rPr>
            <w:color w:val="0000EE"/>
            <w:u w:val="single"/>
          </w:rPr>
          <w:t>Identificando as Cenas</w:t>
        </w:r>
      </w:hyperlink>
      <w:r>
        <w:rPr>
          <w:lang w:val="pt_PT" w:bidi="pt_PT"/>
        </w:rPr>
        <w:t xml:space="preserve"> (2.7 MB)</w:t>
      </w:r>
      <w:r>
        <w:rPr>
          <w:lang w:val="pt_PT" w:bidi="pt_PT"/>
        </w:rPr>
      </w:r>
    </w:p>
    <w:p>
      <w:pPr>
        <w:pStyle w:val="ListBullet"/>
        <w:spacing w:line="240" w:lineRule="auto"/>
        <w:ind w:left="720"/>
      </w:pPr>
      <w:r>
        <w:rPr>
          <w:lang w:val="pt_PT" w:bidi="pt_PT"/>
        </w:rPr>
      </w:r>
      <w:hyperlink r:id="rId58">
        <w:r>
          <w:rPr>
            <w:lang w:val="pt_PT" w:bidi="pt_PT"/>
          </w:rPr>
          <w:rPr>
            <w:color w:val="0000EE"/>
            <w:u w:val="single"/>
          </w:rPr>
          <w:t>Incorporando o Texto</w:t>
        </w:r>
      </w:hyperlink>
      <w:r>
        <w:rPr>
          <w:lang w:val="pt_PT" w:bidi="pt_PT"/>
        </w:rPr>
        <w:t xml:space="preserve"> (2.8 MB)</w:t>
      </w:r>
      <w:r>
        <w:rPr>
          <w:lang w:val="pt_PT" w:bidi="pt_PT"/>
        </w:rPr>
      </w:r>
    </w:p>
    <w:p>
      <w:pPr>
        <w:pStyle w:val="ListBullet"/>
        <w:spacing w:line="240" w:lineRule="auto"/>
        <w:ind w:left="720"/>
      </w:pPr>
      <w:r>
        <w:rPr>
          <w:lang w:val="pt_PT" w:bidi="pt_PT"/>
        </w:rPr>
      </w:r>
      <w:hyperlink r:id="rId59">
        <w:r>
          <w:rPr>
            <w:lang w:val="pt_PT" w:bidi="pt_PT"/>
          </w:rPr>
          <w:rPr>
            <w:color w:val="0000EE"/>
            <w:u w:val="single"/>
          </w:rPr>
          <w:t>Preenchendo as Lacunas</w:t>
        </w:r>
      </w:hyperlink>
      <w:r>
        <w:rPr>
          <w:lang w:val="pt_PT" w:bidi="pt_PT"/>
        </w:rPr>
        <w:t xml:space="preserve"> (1.6 MB)</w:t>
      </w:r>
      <w:r>
        <w:rPr>
          <w:lang w:val="pt_PT" w:bidi="pt_PT"/>
        </w:rPr>
      </w:r>
    </w:p>
    <w:p>
      <w:pPr>
        <w:pStyle w:val="ListBullet"/>
        <w:spacing w:line="240" w:lineRule="auto"/>
        <w:ind w:left="720"/>
      </w:pPr>
      <w:r>
        <w:rPr>
          <w:lang w:val="pt_PT" w:bidi="pt_PT"/>
        </w:rPr>
      </w:r>
      <w:hyperlink r:id="rId60">
        <w:r>
          <w:rPr>
            <w:lang w:val="pt_PT" w:bidi="pt_PT"/>
          </w:rPr>
          <w:rPr>
            <w:color w:val="0000EE"/>
            <w:u w:val="single"/>
          </w:rPr>
          <w:t>Falando a Palavra</w:t>
        </w:r>
      </w:hyperlink>
      <w:r>
        <w:rPr>
          <w:lang w:val="pt_PT" w:bidi="pt_PT"/>
        </w:rPr>
        <w:t xml:space="preserve"> (943 KB)</w:t>
      </w:r>
      <w:r>
        <w:rPr>
          <w:lang w:val="pt_PT" w:bidi="pt_PT"/>
        </w:rPr>
      </w:r>
      <w:r>
        <w:rPr>
          <w:lang w:val="pt_PT" w:bidi="pt_PT"/>
        </w:rPr>
      </w:r>
      <w:r>
        <w:rPr>
          <w:lang w:val="pt_PT" w:bidi="pt_PT"/>
        </w:rPr>
      </w:r>
    </w:p>
    <w:p>
      <w:pPr/>
      <w:r>
        <w:rPr>
          <w:lang w:val="pt_PT" w:bidi="pt_PT"/>
        </w:rPr>
      </w:r>
    </w:p>
    <w:p>
      <w:pPr>
        <w:pStyle w:val="Heading2"/>
      </w:pPr>
      <w:r>
        <w:rPr>
          <w:lang w:val="pt_PT" w:bidi="pt_PT"/>
        </w:rPr>
        <w:t>Lucas 3:1–14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3:1–14</w:t>
      </w:r>
    </w:p>
    <w:p>
      <w:pPr/>
      <w:r>
        <w:rPr>
          <w:lang w:val="pt_PT" w:bidi="pt_PT"/>
        </w:rPr>
      </w:r>
      <w:r>
        <w:rPr>
          <w:lang w:val="pt_PT" w:bidi="pt_PT"/>
        </w:rPr>
        <w:t>Escute Lucas 3:1–14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3:1–14</w:t>
      </w:r>
    </w:p>
    <w:p>
      <w:pPr/>
      <w:r>
        <w:rPr>
          <w:lang w:val="pt_PT" w:bidi="pt_PT"/>
        </w:rPr>
      </w:r>
      <w:r>
        <w:rPr>
          <w:lang w:val="pt_PT" w:bidi="pt_PT"/>
        </w:rPr>
        <w:t>Ouça o texto uma vez na versão mais fácil de entender.</w:t>
      </w:r>
    </w:p>
    <w:p>
      <w:pPr/>
      <w:r>
        <w:rPr>
          <w:lang w:val="pt_PT" w:bidi="pt_PT"/>
        </w:rPr>
      </w:r>
      <w:r>
        <w:rPr>
          <w:lang w:val="pt_PT" w:bidi="pt_PT"/>
        </w:rPr>
        <w:t>Lucas continua sua história com o próximo evento que acontece na vida de Jesus. Essa história acontece cerca de 18 anos depois de Jesus ter sido apresentado no Templo. Tanto Jesus como seu primo, João, têm cerca de 30 anos quando começam seu ministério público. Essa história mostra João cumprindo seu propósito de preparar o caminho para o Senhor - Jesus. João está ensinando no deserto da Judeia, em ambos os lados do rio Jordão. O rio Jordão tem cerca de 320 km de extensão. As pessoas podiam atravessá-lo facilmente. Em geral ele tem cerca de 30 metros de largura e três metros de profundidade.</w:t>
      </w:r>
    </w:p>
    <w:p>
      <w:pPr/>
      <w:r>
        <w:rPr>
          <w:lang w:val="pt_PT" w:bidi="pt_PT"/>
        </w:rPr>
      </w:r>
      <w:r>
        <w:rPr>
          <w:lang w:val="pt_PT" w:bidi="pt_PT"/>
        </w:rPr>
        <w:t>Pare e mostre à sua equipe uma imagem do rio Jordão e do deserto da Judeia para entender melhor a geografia da região.</w:t>
      </w:r>
    </w:p>
    <w:p>
      <w:pPr/>
      <w:r>
        <w:rPr>
          <w:lang w:val="pt_PT" w:bidi="pt_PT"/>
        </w:rPr>
      </w:r>
      <w:r>
        <w:rPr>
          <w:lang w:val="pt_PT" w:bidi="pt_PT"/>
        </w:rPr>
        <w:t>Como um historiador, Lucas dá informações de fundo para que as pessoas saibam quando essa história ocorre. Nessa época, era o décimo quinto ano do reinado do imperador romano Tibério César. Ele governava o Império Romano, na cidade de Roma. O Império Romano incluía as províncias judaicas da Judeia e da Galileia. Seu décimo quinto ano seria em torno de 26 a 28 d.C. Pôncio Pilatos era o nome do governador da Judeia. Ele estava sob a autoridade do imperador romano.</w:t>
      </w:r>
    </w:p>
    <w:p>
      <w:pPr/>
      <w:r>
        <w:rPr>
          <w:lang w:val="pt_PT" w:bidi="pt_PT"/>
        </w:rPr>
      </w:r>
      <w:r>
        <w:rPr>
          <w:lang w:val="pt_PT" w:bidi="pt_PT"/>
        </w:rPr>
        <w:t>O rei Herodes, ou Herodes, o Grande, era o rei da Galileia. Ele morreu logo depois de Jesus nascer. O imperador romano dividiu sua terra em quatro partes. Ele nomeou alguns dos filhos de Herodes para governar sobre elas. O tetrarca da Galileia, Herodes, era filho de Herodes, o Grande. Seu nome completo era Herodes Antipas. Tetrarca significa que ele governava sobre a quarta parte de uma área. Nesse ocasião, Herodes Antipas era o governante da Galileia. O irmão mais velho de Herodes era Filipe. Ambos eram filhos de Herodes, o Grande, mas tinham mães diferentes. Filipe governava sobre a Itureia e Traconites. Esses eram os nomes de duas províncias a leste da Galileia. Os povos que viviam ali eram gentios. Um governante chamado Lisânias governava sobre o distrito de Abilene, que era uma província a norte e leste da Galileia. Lucas nos fala sobre esses governantes para entendermos melhor a situação política quando João começa seu ministério.</w:t>
      </w:r>
    </w:p>
    <w:p>
      <w:pPr/>
      <w:r>
        <w:rPr>
          <w:lang w:val="pt_PT" w:bidi="pt_PT"/>
        </w:rPr>
      </w:r>
      <w:r>
        <w:rPr>
          <w:lang w:val="pt_PT" w:bidi="pt_PT"/>
        </w:rPr>
        <w:t>Pare e mostre à sua equipe um mapa da Galileia, Itureia, Traconites e Abilene - as quatro áreas que estavam sendo governadas pelos quatro líderes nessa época. Destaque onde o rio Jordão fica em relação a todas essas diferentes províncias.</w:t>
      </w:r>
    </w:p>
    <w:p>
      <w:pPr/>
      <w:r>
        <w:rPr>
          <w:lang w:val="pt_PT" w:bidi="pt_PT"/>
        </w:rPr>
      </w:r>
      <w:r>
        <w:rPr>
          <w:lang w:val="pt_PT" w:bidi="pt_PT"/>
        </w:rPr>
        <w:t>Lucas também nos fala sobre o ambiente religioso. Anás e Caifás são os sumos sacerdotes. O sumo sacerdote era o líder de todos os sacerdotes judeus. Ele também era o líder da corte suprema judaica. Devido a isso, ele tinha grande poder e influência. De acordo com o costume judaico, os sumos sacerdotes serviam como tais enquanto estivesses vivos. Anás era o sumo sacerdote, mas o governador romano o havia removido de sua posição. Ele fora substituído por Caifás, seu genro. Lucas segue o costume judaico e continua a se referir a Anás como sacerdote, embora Caifás fosse o sumo sacerdote oficial. Lembre-se de que essa é uma informação de fundo.</w:t>
      </w:r>
    </w:p>
    <w:p>
      <w:pPr/>
      <w:r>
        <w:rPr>
          <w:lang w:val="pt_PT" w:bidi="pt_PT"/>
        </w:rPr>
      </w:r>
      <w:r>
        <w:rPr>
          <w:lang w:val="pt_PT" w:bidi="pt_PT"/>
        </w:rPr>
        <w:t>Deus fala com João. João ainda estava vivendo no deserto ou no deserto. A palavra de Deus vem a João. Isso significa que Deus dá a João uma mensagem especial. João começa a pregar para as pessoas ao longo do rio Jordão. Pregar significa dizer algo importante publicamente às pessoas. João comunica a mensagem de Deus para as multidões que vinham ouvi-lo. A mensagem de João é que eles devem ser batizados para demonstrar seu arrependimento. O batismo refere-se a uma lavagem cerimonial que purifica alguém, ou os torna ritualmente limpos. O batismo mostra que alguém decidiu parar de pecar, ou desobedecer a Deus, e quer começar a obedecer a Deus. Arrependimento significa simplesmente afastar-se do pecado e se reconciliar com Deus. Se as pessoas se arrependessem, seriam perdoadas de seus pecados.</w:t>
      </w:r>
    </w:p>
    <w:p>
      <w:pPr/>
      <w:r>
        <w:rPr>
          <w:lang w:val="pt_PT" w:bidi="pt_PT"/>
        </w:rPr>
      </w:r>
      <w:r>
        <w:rPr>
          <w:lang w:val="pt_PT" w:bidi="pt_PT"/>
        </w:rPr>
        <w:t>Pare e discuta com sua equipe. Como as pessoas em sua cultura mostram que elas estão começando uma nova maneira de viver? Há alguma cerimônia? Descrevam-nas.</w:t>
      </w:r>
    </w:p>
    <w:p>
      <w:pPr/>
      <w:r>
        <w:rPr>
          <w:lang w:val="pt_PT" w:bidi="pt_PT"/>
        </w:rPr>
      </w:r>
      <w:r>
        <w:rPr>
          <w:lang w:val="pt_PT" w:bidi="pt_PT"/>
        </w:rPr>
        <w:t>Então Lucas compartilha uma profecia de Isaías, para que as pessoas saibam que João a cumpriu. Quase 700 anos antes de João nascer, o profeta Isaías escrevera sobre ele, em hebraico. Ele disse que alguém anunciaria às pessoas que o Senhor Deus estava vindo e que eles deveriam se preparar para ele. Na poesia hebraica, o mesmo significado era repetido com palavras diferentes. Isaías usou muitas comparações para dizer a mesma coisa. A mensagem de Isaías era de que o povo deveria preparar o caminho, ou a vereda, para o Senhor. Era costume judaico preparar a estrada quando um rei passava por um povoado deles. O Senhor, ou nesse caso, o próprio Deus, estava vindo a eles como o Messias. Preparar a estrada era uma metáfora. Isso significa que as pessoas precisavam se arrepender em preparação para a vinda do Senhor.</w:t>
      </w:r>
    </w:p>
    <w:p>
      <w:pPr/>
      <w:r>
        <w:rPr>
          <w:lang w:val="pt_PT" w:bidi="pt_PT"/>
        </w:rPr>
      </w:r>
      <w:r>
        <w:rPr>
          <w:lang w:val="pt_PT" w:bidi="pt_PT"/>
        </w:rPr>
        <w:t>Isaías diz que todas as pessoas veriam a salvação de Deus. A palavra salvação é usada aqui da mesma maneira que Simeão a usou quando falou sobre o Salvador. Todos verão a salvação porque eles verão Jesus. Ele é o Messias que Deus enviou para salvar as pessoas.</w:t>
      </w:r>
    </w:p>
    <w:p>
      <w:pPr/>
      <w:r>
        <w:rPr>
          <w:lang w:val="pt_PT" w:bidi="pt_PT"/>
        </w:rPr>
      </w:r>
      <w:r>
        <w:rPr>
          <w:lang w:val="pt_PT" w:bidi="pt_PT"/>
        </w:rPr>
        <w:t>Lucas então diz como João cumpriu essa profecia. Multidões então vêm ao rio Jordão para serem batizadas por João. Mas João critica as pessoas, chamando-as de serpentes venenosas. Na cultura judaica, essa era um insulto que significava que as pessoas eram más.</w:t>
      </w:r>
    </w:p>
    <w:p>
      <w:pPr/>
      <w:r>
        <w:rPr>
          <w:lang w:val="pt_PT" w:bidi="pt_PT"/>
        </w:rPr>
      </w:r>
      <w:r>
        <w:rPr>
          <w:lang w:val="pt_PT" w:bidi="pt_PT"/>
        </w:rPr>
        <w:t>Pare e mostre à sua equipe a imagem de uma serpente.</w:t>
      </w:r>
    </w:p>
    <w:p>
      <w:pPr/>
      <w:r>
        <w:rPr>
          <w:lang w:val="pt_PT" w:bidi="pt_PT"/>
        </w:rPr>
      </w:r>
      <w:r>
        <w:rPr>
          <w:lang w:val="pt_PT" w:bidi="pt_PT"/>
        </w:rPr>
        <w:t>João diz que elas só estão vindo para serem batizadas para evitar a punição de Deus, não porque realmente queriam se reconciliar com Deus. Ele diz que elas deveriam provar estarem realmente arrependidas, ou reconciliadas com Deus. Poderiam provar seu arrependimento produzindo frutos, ou seja, pensando e agindo como Deus quer que seja. Muitos judeus acreditavam que Deus favorecia seu povo mais do que todas as outras nações. Mas João diz que ser descendente de Abraão não as salvaria do juízo e da punição de Deus. Deus pode fazer nascer descendentes de Abraão de pedras se Ele quiser, João diz.</w:t>
      </w:r>
    </w:p>
    <w:p>
      <w:pPr/>
      <w:r>
        <w:rPr>
          <w:lang w:val="pt_PT" w:bidi="pt_PT"/>
        </w:rPr>
      </w:r>
      <w:r>
        <w:rPr>
          <w:lang w:val="pt_PT" w:bidi="pt_PT"/>
        </w:rPr>
        <w:t>João compara as pessoas com árvores. Segundo ele explica, Deus está pronto para julgar as pessoas, assim como um machado está pronto para cortar as árvores. Frutos se referem a bons pensamentos e ações. João alerta que Deus está pronto para julgar e punir aqueles que não se voltaram para Ele. Aqueles que não se voltaram para Deus, não darão bons frutos. Então, as pessoas começam a perguntar o que elas deveriam fazer para mostrar que estavam arrependidas. Os três grupos de pessoas que fazem essa pergunta são: a multidão, os coletores de impostos e os soldados.</w:t>
      </w:r>
    </w:p>
    <w:p>
      <w:pPr/>
      <w:r>
        <w:rPr>
          <w:lang w:val="pt_PT" w:bidi="pt_PT"/>
        </w:rPr>
      </w:r>
      <w:r>
        <w:rPr>
          <w:lang w:val="pt_PT" w:bidi="pt_PT"/>
        </w:rPr>
        <w:t>João diz à multidão para dar qualquer túnica extra, ou vestimenta, para aqueles que estão em necessidade. Ele também diz que qualquer pessoa que tenha mais comida do que precisa, deve compartilhá-la com a pessoa carente.</w:t>
      </w:r>
    </w:p>
    <w:p>
      <w:pPr/>
      <w:r>
        <w:rPr>
          <w:lang w:val="pt_PT" w:bidi="pt_PT"/>
        </w:rPr>
      </w:r>
      <w:r>
        <w:rPr>
          <w:lang w:val="pt_PT" w:bidi="pt_PT"/>
        </w:rPr>
        <w:t>Pare e mostre à sua equipe a imagem de uma túnica.</w:t>
      </w:r>
    </w:p>
    <w:p>
      <w:pPr/>
      <w:r>
        <w:rPr>
          <w:lang w:val="pt_PT" w:bidi="pt_PT"/>
        </w:rPr>
      </w:r>
      <w:r>
        <w:rPr>
          <w:lang w:val="pt_PT" w:bidi="pt_PT"/>
        </w:rPr>
        <w:t>João diz aos coletores de impostos para não exigir mais dinheiro das pessoas do que o requerido pela lei. Os coletores de impostos eram odiados na cultura judaica, porque eles trabalhavam para os romanos. Geralmente, eles coletavam mais dinheiro do que o necessário, para poderem ficar com uma parte para si.</w:t>
      </w:r>
    </w:p>
    <w:p>
      <w:pPr/>
      <w:r>
        <w:rPr>
          <w:lang w:val="pt_PT" w:bidi="pt_PT"/>
        </w:rPr>
      </w:r>
      <w:r>
        <w:rPr>
          <w:lang w:val="pt_PT" w:bidi="pt_PT"/>
        </w:rPr>
        <w:t>João diz aos soldados para não usarem de violência ou fazerem falsas acusações para obter dinheiro das pessoas. Quando um soldado acusava falsamente alguém de um crime, o acusado ia ao tribunal. A pessoa inocente teria de pagar dinheiro pelo crime. O soldado que os acusava recebia parte desse dinheiro. João diz para eles ficarem satisfeitos com seu salário.</w:t>
      </w:r>
    </w:p>
    <w:p>
      <w:pPr/>
      <w:r>
        <w:rPr>
          <w:lang w:val="pt_PT" w:bidi="pt_PT"/>
        </w:rPr>
      </w:r>
      <w:r>
        <w:rPr>
          <w:lang w:val="pt_PT" w:bidi="pt_PT"/>
        </w:rPr>
        <w:t>Essa história mostra João cumprindo seu propósito de preparar o caminho para o Messias - Jesus. Apresenta João levando a mensagem de Deus para o povo. Ele diz para que as pessoas se batizassem para demonstrar que haviam se reconciliado com Deus. Ensina que seu modo de vida deveria mostrar que haviam se arrependido.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3:1–14</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Isaías profetiza sobre João.</w:t>
      </w:r>
    </w:p>
    <w:p>
      <w:pPr/>
      <w:r>
        <w:rPr>
          <w:lang w:val="pt_PT" w:bidi="pt_PT"/>
        </w:rPr>
      </w:r>
      <w:r>
        <w:rPr>
          <w:b/>
          <w:lang w:val="pt_PT" w:bidi="pt_PT"/>
        </w:rPr>
        <w:t>Segunda cena:</w:t>
      </w:r>
      <w:r>
        <w:rPr>
          <w:lang w:val="pt_PT" w:bidi="pt_PT"/>
        </w:rPr>
        <w:t xml:space="preserve"> Lucas apresenta o imperador, governador e líderes, para definir o tempo dessa história.</w:t>
      </w:r>
    </w:p>
    <w:p>
      <w:pPr/>
      <w:r>
        <w:rPr>
          <w:lang w:val="pt_PT" w:bidi="pt_PT"/>
        </w:rPr>
      </w:r>
      <w:r>
        <w:rPr>
          <w:b/>
          <w:lang w:val="pt_PT" w:bidi="pt_PT"/>
        </w:rPr>
        <w:t>Terceira cena:</w:t>
      </w:r>
      <w:r>
        <w:rPr>
          <w:lang w:val="pt_PT" w:bidi="pt_PT"/>
        </w:rPr>
        <w:t xml:space="preserve"> Deus fala com João, filho de Zacarias. João diz às pessoas para serem batizadas como um símbolo de arrependimento de seus pecados e de reconciliarem-se com Deus.</w:t>
      </w:r>
    </w:p>
    <w:p>
      <w:pPr/>
      <w:r>
        <w:rPr>
          <w:lang w:val="pt_PT" w:bidi="pt_PT"/>
        </w:rPr>
      </w:r>
      <w:r>
        <w:rPr>
          <w:b/>
          <w:lang w:val="pt_PT" w:bidi="pt_PT"/>
        </w:rPr>
        <w:t>Quarta cena:</w:t>
      </w:r>
      <w:r>
        <w:rPr>
          <w:lang w:val="pt_PT" w:bidi="pt_PT"/>
        </w:rPr>
        <w:t xml:space="preserve"> João diz às pessoas para provarem seu arrependimento por meio de seu modo de viver. As pessoas respondem fazendo uma série de perguntas.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Soldados</w:t>
      </w:r>
    </w:p>
    <w:p>
      <w:pPr/>
      <w:r>
        <w:rPr>
          <w:lang w:val="pt_PT" w:bidi="pt_PT"/>
        </w:rPr>
      </w:r>
      <w:r>
        <w:rPr>
          <w:lang w:val="pt_PT" w:bidi="pt_PT"/>
        </w:rPr>
        <w:t>Nesta sessão, peça ao grupo que faça um storyboard, desenhe ou use algum método para visualizar a história e a ação contida nela.</w:t>
      </w:r>
    </w:p>
    <w:p>
      <w:pPr/>
      <w:r>
        <w:rPr>
          <w:lang w:val="pt_PT" w:bidi="pt_PT"/>
        </w:rPr>
      </w:r>
      <w:r>
        <w:rPr>
          <w:lang w:val="pt_PT" w:bidi="pt_PT"/>
        </w:rPr>
        <w:t>É importante notar que as cenas da história estão reorganizadas em ordem cronológica para facilitar sua representação.</w:t>
      </w:r>
    </w:p>
    <w:p>
      <w:pPr/>
      <w:r>
        <w:rPr>
          <w:lang w:val="pt_PT" w:bidi="pt_PT"/>
        </w:rPr>
      </w:r>
      <w:r>
        <w:rPr>
          <w:lang w:val="pt_PT" w:bidi="pt_PT"/>
        </w:rPr>
        <w:t>Isaías profetiza sobre a vinda de Deus. Ele diz às pessoas que elas precisam tornar retos seus caminhos.</w:t>
      </w:r>
    </w:p>
    <w:p>
      <w:pPr/>
      <w:r>
        <w:rPr>
          <w:lang w:val="pt_PT" w:bidi="pt_PT"/>
        </w:rPr>
      </w:r>
      <w:r>
        <w:rPr>
          <w:lang w:val="pt_PT" w:bidi="pt_PT"/>
        </w:rPr>
        <w:t>Lembre-se de que essa profecia foi feita 700 anos atrás. Isaías falava sobre o futuro. A vida e as ações de João cumpriram a profecia de Isaías.</w:t>
      </w:r>
    </w:p>
    <w:p>
      <w:pPr/>
      <w:r>
        <w:rPr>
          <w:lang w:val="pt_PT" w:bidi="pt_PT"/>
        </w:rPr>
      </w:r>
      <w:r>
        <w:rPr>
          <w:lang w:val="pt_PT" w:bidi="pt_PT"/>
        </w:rPr>
        <w:t>Os eventos são colocados no tempo em que Tibério era o imperador romano e Pôncio governava sobre a Judéia. Herodes, Filipe e Lisânias eram governantes. Anás e Caifás eram os sumos sacerdotes.</w:t>
      </w:r>
    </w:p>
    <w:p>
      <w:pPr/>
      <w:r>
        <w:rPr>
          <w:lang w:val="pt_PT" w:bidi="pt_PT"/>
        </w:rPr>
      </w:r>
      <w:r>
        <w:rPr>
          <w:lang w:val="pt_PT" w:bidi="pt_PT"/>
        </w:rPr>
        <w:t>Naquele tempo, João vivia no deserto. Ele recebe uma mensagem de Deus. Então viaja por ambos os lados do rio Jordão, dizendo às pessoas para serem batizadas. O batismo é um símbolo de arrependimento dos pecados e de retorno a Deus em busca de perdão.</w:t>
      </w:r>
    </w:p>
    <w:p>
      <w:pPr/>
      <w:r>
        <w:rPr>
          <w:lang w:val="pt_PT" w:bidi="pt_PT"/>
        </w:rPr>
      </w:r>
      <w:r>
        <w:rPr>
          <w:lang w:val="pt_PT" w:bidi="pt_PT"/>
        </w:rPr>
        <w:t>Lembre-se de que a palavra batismo significa imersão na água. Também é importante lembrar que o rio Jordão não era muito profundo e poderia ser facilmente cruzado.</w:t>
      </w:r>
    </w:p>
    <w:p>
      <w:pPr/>
      <w:r>
        <w:rPr>
          <w:lang w:val="pt_PT" w:bidi="pt_PT"/>
        </w:rPr>
      </w:r>
      <w:r>
        <w:rPr>
          <w:lang w:val="pt_PT" w:bidi="pt_PT"/>
        </w:rPr>
        <w:t>João diz às pessoas para provarem seu arrependimento pelo seu modo de viver. João enfatiza que não deveriam imaginar que seriam salvas apenas por serem descendentes de Abraão.</w:t>
      </w:r>
    </w:p>
    <w:p>
      <w:pPr/>
      <w:r>
        <w:rPr>
          <w:lang w:val="pt_PT" w:bidi="pt_PT"/>
        </w:rPr>
      </w:r>
      <w:r>
        <w:rPr>
          <w:lang w:val="pt_PT" w:bidi="pt_PT"/>
        </w:rPr>
        <w:t>Note que Lucas diz como João compara as pessoas a árvores frutíferas. Algumas árvores produzem fruto, outras não. Algumas pessoas fazem boas ações como um sinal de que realmente se afastaram de seus velhos caminhos e têm uma nova relação com Deus. Algumas pessoas apenas se apegam a rituais. O ritual poderia ser o batismo, não como um sinal de mudança de vida, mas como uma etapa para agradar a Deus. Algumas pessoas confiam em no fato de terem uma relação privilegiada. No caso dos judeus, essa relação privilegiada é serem os descendentes de Abraão. Confiar em um ritual ou em uma relação privilegiada impede que façam coisas boas, ou pratiquem boas ações. Essas pessoas são comparadas a uma árvore que não produz fruto. O julgamento de Deus sobre as pessoas é como um fazendeiro que vem para cortar a árvore que não produz fruto.</w:t>
      </w:r>
    </w:p>
    <w:p>
      <w:pPr/>
      <w:r>
        <w:rPr>
          <w:lang w:val="pt_PT" w:bidi="pt_PT"/>
        </w:rPr>
      </w:r>
      <w:r>
        <w:rPr>
          <w:lang w:val="pt_PT" w:bidi="pt_PT"/>
        </w:rPr>
        <w:t>Observe que algumas pessoas se sentiam livres de qualquer julgamento, apenas por serem descendentes de Abraão.</w:t>
      </w:r>
    </w:p>
    <w:p>
      <w:pPr/>
      <w:r>
        <w:rPr>
          <w:lang w:val="pt_PT" w:bidi="pt_PT"/>
        </w:rPr>
      </w:r>
      <w:r>
        <w:rPr>
          <w:lang w:val="pt_PT" w:bidi="pt_PT"/>
        </w:rPr>
        <w:t>As pessoas perguntam o que deveriam fazer.</w:t>
      </w:r>
    </w:p>
    <w:p>
      <w:pPr/>
      <w:r>
        <w:rPr>
          <w:lang w:val="pt_PT" w:bidi="pt_PT"/>
        </w:rPr>
      </w:r>
      <w:r>
        <w:rPr>
          <w:lang w:val="pt_PT" w:bidi="pt_PT"/>
        </w:rPr>
        <w:t>Lembre-se de que as pessoas perguntam quais são os frutos que precisam produzir para demonstrar que realmente se arrependeram.</w:t>
      </w:r>
    </w:p>
    <w:p>
      <w:pPr/>
      <w:r>
        <w:rPr>
          <w:lang w:val="pt_PT" w:bidi="pt_PT"/>
        </w:rPr>
      </w:r>
      <w:r>
        <w:rPr>
          <w:lang w:val="pt_PT" w:bidi="pt_PT"/>
        </w:rPr>
        <w:t>João responde, ‛dê uma vestimenta para aquela que não tem uma, se você tiver duas'. Os coletores de impostos corruptos vieram para serem batizados e perguntaram o que deveriam fazer. João responde para não coletarem mais do que o certo. Alguns soldados perguntam o mesmo. João diz para não pedirem dinheiro nem fazerem falsas acusações.</w:t>
      </w:r>
    </w:p>
    <w:p>
      <w:pPr/>
      <w:r>
        <w:rPr>
          <w:lang w:val="pt_PT" w:bidi="pt_PT"/>
        </w:rPr>
      </w:r>
      <w:r>
        <w:rPr>
          <w:lang w:val="pt_PT" w:bidi="pt_PT"/>
        </w:rPr>
        <w:t>É importante assinalar que as pessoas não gostavam dos coletores de impostos. Eles estavam desprezados por trabalharem para outro país e coletarem mais dinheiro do que o necessário.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3:1–14</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Soldados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Isaías profetizando às pessoas de seu tempo a respeito de João. Será útil interpretar a própria profecia. As pessoas estão limpando e preparando a estrada, porque um rei está vindo. O rei pode ser o ator que representa Jesus. Os atores de João e Jesus poderiam estar cobertos para representar que as pessoas naquele tempo não sabiam quem eles seriam. Elas apenas sabiam o que a voz diria. Depois de 700 anos, a profecia se cumpre.</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Isaías profetizando sobre a voz no deserto, dizendo para endireitar os caminhos para o Messias. </w:t>
      </w:r>
      <w:r>
        <w:rPr>
          <w:b/>
          <w:lang w:val="pt_PT" w:bidi="pt_PT"/>
        </w:rPr>
        <w:t>Interrompa a cena.</w:t>
      </w:r>
      <w:r>
        <w:rPr>
          <w:lang w:val="pt_PT" w:bidi="pt_PT"/>
        </w:rPr>
        <w:t xml:space="preserve"> Pergunte aos atores que interpretam as pessoas: "Como estão se sentindo?". Você pode ouvir: "Quando ele virá?". "Estou emocionado, porque Deus lutará por nós". "Não sou digno. Preciso voltar a Deus". Reinicie a cena.</w:t>
      </w:r>
    </w:p>
    <w:p>
      <w:pPr/>
      <w:r>
        <w:rPr>
          <w:lang w:val="pt_PT" w:bidi="pt_PT"/>
        </w:rPr>
      </w:r>
      <w:r>
        <w:rPr>
          <w:lang w:val="pt_PT" w:bidi="pt_PT"/>
        </w:rPr>
        <w:t xml:space="preserve">Naquele tempo, Tibério, Pôncio Pilatos, Herodes, Filipe e Lisânias governavam a região. Anás e Caifás eram sumos sacerdotes. João está vivendo no deserto. João recebe uma mensagem de Deus. João começa a dizer às pessoas para serem batizadas como um símbolo de arrependimento dos pecados. João diz para elas se voltarem a Deus em busca de perdão. </w:t>
      </w:r>
      <w:r>
        <w:rPr>
          <w:b/>
          <w:lang w:val="pt_PT" w:bidi="pt_PT"/>
        </w:rPr>
        <w:t>Interrompa a cena.</w:t>
      </w:r>
      <w:r>
        <w:rPr>
          <w:lang w:val="pt_PT" w:bidi="pt_PT"/>
        </w:rPr>
        <w:t xml:space="preserve"> Pergunte ao ator que está representando João: "Como você está se sentindo?". Você pode ouvir "Estou honrado em compartilhar a mensagem de Deus". "Estou feliz que as pessoas estão ouvindo e sendo batizadas". "Estou preocupado por meu povo não entender de fato a mensagem de Deus". Reinicie a cena.</w:t>
      </w:r>
    </w:p>
    <w:p>
      <w:pPr/>
      <w:r>
        <w:rPr>
          <w:lang w:val="pt_PT" w:bidi="pt_PT"/>
        </w:rPr>
      </w:r>
      <w:r>
        <w:rPr>
          <w:lang w:val="pt_PT" w:bidi="pt_PT"/>
        </w:rPr>
        <w:t>João diz às pessoas para provarem seu arrependimento pelo seu modo de viver. João enfatiza que os judeus não serão salvos apenas por serem descendentes de Abraão. O julgamento de Deus para com as pessoas é como o corte dos ramos de uma árvore que não produz fruto.</w:t>
      </w:r>
    </w:p>
    <w:p>
      <w:pPr/>
      <w:r>
        <w:rPr>
          <w:lang w:val="pt_PT" w:bidi="pt_PT"/>
        </w:rPr>
      </w:r>
      <w:r>
        <w:rPr>
          <w:b/>
          <w:lang w:val="pt_PT" w:bidi="pt_PT"/>
        </w:rPr>
        <w:t>Interrompa a cena.</w:t>
      </w:r>
      <w:r>
        <w:rPr>
          <w:lang w:val="pt_PT" w:bidi="pt_PT"/>
        </w:rPr>
        <w:t xml:space="preserve"> Pergunte aos atores que interpretam o público: "Como vocês se sentem?" Você pode ouvir: "Confuso". "Preocupado". "Mas pensei que a promessa de Deus a Abrão era suficiente". Reinicie a cena.</w:t>
      </w:r>
    </w:p>
    <w:p>
      <w:pPr/>
      <w:r>
        <w:rPr>
          <w:lang w:val="pt_PT" w:bidi="pt_PT"/>
        </w:rPr>
      </w:r>
      <w:r>
        <w:rPr>
          <w:lang w:val="pt_PT" w:bidi="pt_PT"/>
        </w:rPr>
        <w:t>As pessoas perguntam o que deveriam fazer. João responde, "dê uma vestimenta para quem não tem, se você tiver duas". Os coletores de impostos corruptos vieram para serem batizados e perguntaram "o que devemos fazer?". João diz para eles não coletarem mais do que o certo. Alguns soldados perguntam o mesmo. João diz para eles não usarem violência para ganhar dinheiro, nem fazerem acusações falsas.</w:t>
      </w:r>
    </w:p>
    <w:p>
      <w:pPr/>
      <w:r>
        <w:rPr>
          <w:lang w:val="pt_PT" w:bidi="pt_PT"/>
        </w:rPr>
      </w:r>
      <w:r>
        <w:rPr>
          <w:b/>
          <w:lang w:val="pt_PT" w:bidi="pt_PT"/>
        </w:rPr>
        <w:t>Interrompa a cena.</w:t>
      </w:r>
      <w:r>
        <w:rPr>
          <w:lang w:val="pt_PT" w:bidi="pt_PT"/>
        </w:rPr>
        <w:t xml:space="preserve"> Pergunte aos atores que interpretam os coletores de impostos: "Como vocês se sentem?" Você pode ouvir: "Culpado". "Desconfortável". "Preciso mudar os meus caminhos". "Isso vai ser difícil".</w:t>
      </w:r>
    </w:p>
    <w:p>
      <w:pPr/>
      <w:r>
        <w:rPr>
          <w:lang w:val="pt_PT" w:bidi="pt_PT"/>
        </w:rPr>
      </w:r>
      <w:r>
        <w:rPr>
          <w:b/>
          <w:lang w:val="pt_PT" w:bidi="pt_PT"/>
        </w:rPr>
        <w:t>Interrompa a cena.</w:t>
      </w:r>
      <w:r>
        <w:rPr>
          <w:lang w:val="pt_PT" w:bidi="pt_PT"/>
        </w:rPr>
        <w:t xml:space="preserve"> Pergunte aos atores que interpretam os soldados: "Como vocês se sentem?" Você pode ouvir: "Culpado". "Preciso confiar em Deus para ser um bom provedor". "Envergonhado".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3:1–14</w:t>
      </w:r>
    </w:p>
    <w:p>
      <w:pPr/>
      <w:r>
        <w:rPr>
          <w:lang w:val="pt_PT" w:bidi="pt_PT"/>
        </w:rPr>
      </w:r>
      <w:r>
        <w:rPr>
          <w:lang w:val="pt_PT" w:bidi="pt_PT"/>
        </w:rPr>
        <w:t>Ouça o texto uma vez na versão mais fácil de entender.</w:t>
      </w:r>
    </w:p>
    <w:p>
      <w:pPr/>
      <w:r>
        <w:rPr>
          <w:lang w:val="pt_PT" w:bidi="pt_PT"/>
        </w:rPr>
      </w:r>
      <w:r>
        <w:rPr>
          <w:lang w:val="pt_PT" w:bidi="pt_PT"/>
        </w:rPr>
        <w:t xml:space="preserve">O rei Herodes é o </w:t>
      </w:r>
      <w:r>
        <w:rPr>
          <w:b/>
          <w:lang w:val="pt_PT" w:bidi="pt_PT"/>
        </w:rPr>
        <w:t>tetrarca</w:t>
      </w:r>
      <w:r>
        <w:rPr>
          <w:lang w:val="pt_PT" w:bidi="pt_PT"/>
        </w:rPr>
        <w:t xml:space="preserve"> da Galileia. Tetrarca significa um líder governamental de um quarto de uma área. Nesse caso, ele governa um quarto da região que seu pai, o rei Herodes, o Grande, havia governado antes de morrer.</w:t>
      </w:r>
    </w:p>
    <w:p>
      <w:pPr/>
      <w:r>
        <w:rPr>
          <w:lang w:val="pt_PT" w:bidi="pt_PT"/>
        </w:rPr>
      </w:r>
      <w:r>
        <w:rPr>
          <w:lang w:val="pt_PT" w:bidi="pt_PT"/>
        </w:rPr>
        <w:t>Pense sobre qual é a melhor tradução para tetrarca em seu idioma. Vocês têm uma palavra que transmite o mesmo significado? Como descreveriam alguém que governa sobre uma região ou várias regiões?</w:t>
      </w:r>
    </w:p>
    <w:p>
      <w:pPr/>
      <w:r>
        <w:rPr>
          <w:lang w:val="pt_PT" w:bidi="pt_PT"/>
        </w:rPr>
      </w:r>
      <w:r>
        <w:rPr>
          <w:lang w:val="pt_PT" w:bidi="pt_PT"/>
        </w:rPr>
        <w:t xml:space="preserve">O rei Herodes estava governando sobre a Galileia quando </w:t>
      </w:r>
      <w:r>
        <w:rPr>
          <w:b/>
          <w:lang w:val="pt_PT" w:bidi="pt_PT"/>
        </w:rPr>
        <w:t>a palavra de Deus veio a João</w:t>
      </w:r>
      <w:r>
        <w:rPr>
          <w:lang w:val="pt_PT" w:bidi="pt_PT"/>
        </w:rPr>
        <w:t xml:space="preserve">. Isso significa que Deus fala com João e lhe dá uma mensagem. Lucas também nos diz quem é o </w:t>
      </w:r>
      <w:r>
        <w:rPr>
          <w:b/>
          <w:lang w:val="pt_PT" w:bidi="pt_PT"/>
        </w:rPr>
        <w:t>sumo sacerdote</w:t>
      </w:r>
      <w:r>
        <w:rPr>
          <w:lang w:val="pt_PT" w:bidi="pt_PT"/>
        </w:rPr>
        <w:t xml:space="preserve"> durante esse tempo. O sumo sacerdote era o líder de todos os sacerdotes e do supremo tribunal judaico. Devido a isso, ele tinha grande poder e influência. De acordo com o costume judaico, os sumos sacerdotes serviam como tais enquanto estivesses vivos. Sacerdote pode ser encontrado no glossário principal.</w:t>
      </w:r>
    </w:p>
    <w:p>
      <w:pPr/>
      <w:r>
        <w:rPr>
          <w:lang w:val="pt_PT" w:bidi="pt_PT"/>
        </w:rPr>
      </w:r>
      <w:r>
        <w:rPr>
          <w:lang w:val="pt_PT" w:bidi="pt_PT"/>
        </w:rPr>
        <w:t xml:space="preserve">João começa a pregar no deserto próximo ao rio Jordão. </w:t>
      </w:r>
      <w:r>
        <w:rPr>
          <w:b/>
          <w:lang w:val="pt_PT" w:bidi="pt_PT"/>
        </w:rPr>
        <w:t>Deserto</w:t>
      </w:r>
      <w:r>
        <w:rPr>
          <w:lang w:val="pt_PT" w:bidi="pt_PT"/>
        </w:rPr>
        <w:t xml:space="preserve"> tem o mesmo significado que lugar ermo. Significa uma área inóspita, onde poucas pessoas viviam. Era seco e com pouquíssima vegetação. </w:t>
      </w:r>
      <w:r>
        <w:rPr>
          <w:b/>
          <w:lang w:val="pt_PT" w:bidi="pt_PT"/>
        </w:rPr>
        <w:t>Pregar</w:t>
      </w:r>
      <w:r>
        <w:rPr>
          <w:lang w:val="pt_PT" w:bidi="pt_PT"/>
        </w:rPr>
        <w:t xml:space="preserve"> significa dizer publicamente algo importante. Nesse caso, João estava dizendo às multidões a mensagem especial de Deus.</w:t>
      </w:r>
    </w:p>
    <w:p>
      <w:pPr/>
      <w:r>
        <w:rPr>
          <w:lang w:val="pt_PT" w:bidi="pt_PT"/>
        </w:rPr>
      </w:r>
      <w:r>
        <w:rPr>
          <w:lang w:val="pt_PT" w:bidi="pt_PT"/>
        </w:rPr>
        <w:t>Pare e mostre à sua equipe fotos do rio Jordão e do deserto, caso ainda não o tenha feito.</w:t>
      </w:r>
    </w:p>
    <w:p>
      <w:pPr/>
      <w:r>
        <w:rPr>
          <w:lang w:val="pt_PT" w:bidi="pt_PT"/>
        </w:rPr>
      </w:r>
      <w:r>
        <w:rPr>
          <w:lang w:val="pt_PT" w:bidi="pt_PT"/>
        </w:rPr>
        <w:t xml:space="preserve">A mensagem de João era a de um </w:t>
      </w:r>
      <w:r>
        <w:rPr>
          <w:b/>
          <w:lang w:val="pt_PT" w:bidi="pt_PT"/>
        </w:rPr>
        <w:t>batismo de arrependimento.</w:t>
      </w:r>
      <w:r>
        <w:rPr>
          <w:lang w:val="pt_PT" w:bidi="pt_PT"/>
        </w:rPr>
        <w:t xml:space="preserve"> Uma maneira mais fácil de dizer seria "um batismo que mostra o arrependimento". </w:t>
      </w:r>
      <w:r>
        <w:rPr>
          <w:b/>
          <w:lang w:val="pt_PT" w:bidi="pt_PT"/>
        </w:rPr>
        <w:t>Batismo</w:t>
      </w:r>
      <w:r>
        <w:rPr>
          <w:lang w:val="pt_PT" w:bidi="pt_PT"/>
        </w:rPr>
        <w:t xml:space="preserve"> se refere a uma lavagem cerimonial que mostraria que alguém estava arrependido de seus pecados. </w:t>
      </w:r>
      <w:r>
        <w:rPr>
          <w:b/>
          <w:lang w:val="pt_PT" w:bidi="pt_PT"/>
        </w:rPr>
        <w:t>Arrependimento</w:t>
      </w:r>
      <w:r>
        <w:rPr>
          <w:lang w:val="pt_PT" w:bidi="pt_PT"/>
        </w:rPr>
        <w:t xml:space="preserve"> significa afastar-se do pecado, voltar-se para Deus e começar a seguir Seus caminhos. Assim, a mensagem de João era de que as pessoas precisavam se afastar de seus caminhos, receber o perdão, e serem batizadas. Traduza arrependimento e batismo da mesma maneira que você tem traduzido nas passagens anteriores de Lucas. Os dois termos podem ser encontrados no glossário princial.</w:t>
      </w:r>
    </w:p>
    <w:p>
      <w:pPr/>
      <w:r>
        <w:rPr>
          <w:lang w:val="pt_PT" w:bidi="pt_PT"/>
        </w:rPr>
      </w:r>
      <w:r>
        <w:rPr>
          <w:lang w:val="pt_PT" w:bidi="pt_PT"/>
        </w:rPr>
        <w:t xml:space="preserve">Lucas então compartilha uma profecia de Isaías para que as pessoas saibam que João a cumpriu. Isaías escreve sobre uma </w:t>
      </w:r>
      <w:r>
        <w:rPr>
          <w:b/>
          <w:lang w:val="pt_PT" w:bidi="pt_PT"/>
        </w:rPr>
        <w:t>voz de um chamado.</w:t>
      </w:r>
      <w:r>
        <w:rPr>
          <w:lang w:val="pt_PT" w:bidi="pt_PT"/>
        </w:rPr>
        <w:t xml:space="preserve"> Isso se refere a uma pessoa proclamando uma mensagem em voz alta. A voz fala sobre tornar as estradas melhores para se preparar para a vinda </w:t>
      </w:r>
      <w:r>
        <w:rPr>
          <w:b/>
          <w:lang w:val="pt_PT" w:bidi="pt_PT"/>
        </w:rPr>
        <w:t>do Senhor</w:t>
      </w:r>
      <w:r>
        <w:rPr>
          <w:lang w:val="pt_PT" w:bidi="pt_PT"/>
        </w:rPr>
        <w:t>. Nesse contexto, Senhor se refere a Deus vindo às pessoas como o Messias. Isaías usa a metáfora de preparar a estrada para significar que as pessoas deveriam se arrepender e obedecer a Deus para se preparar para o Messias. A profecia de Isaías está escrita na forma de poesia hebraica. Ele usa muitas metáforas para dizer a mesma coisa: como preparar uma estrada.</w:t>
      </w:r>
    </w:p>
    <w:p>
      <w:pPr/>
      <w:r>
        <w:rPr>
          <w:lang w:val="pt_PT" w:bidi="pt_PT"/>
        </w:rPr>
      </w:r>
      <w:r>
        <w:rPr>
          <w:b/>
          <w:lang w:val="pt_PT" w:bidi="pt_PT"/>
        </w:rPr>
        <w:t>Cada vale deve ser preenchido</w:t>
      </w:r>
      <w:r>
        <w:rPr>
          <w:lang w:val="pt_PT" w:bidi="pt_PT"/>
        </w:rPr>
        <w:t xml:space="preserve"> é uma metáfora que significa que os vales devem ser preenchidos para que a estrada fique plana. Vale se refere a uma baixa área de terra entre colinas ou montanhas. </w:t>
      </w:r>
      <w:r>
        <w:rPr>
          <w:b/>
          <w:lang w:val="pt_PT" w:bidi="pt_PT"/>
        </w:rPr>
        <w:t>Cada montanha e colina serem rebaixadas</w:t>
      </w:r>
      <w:r>
        <w:rPr>
          <w:lang w:val="pt_PT" w:bidi="pt_PT"/>
        </w:rPr>
        <w:t xml:space="preserve"> se refere a tomar solo de uma colina ou montanha e colocá-lo em um lugar mais baixo, para que a estrada fique plana. Ser rebaixada também pode se referir a uma pessoa orgulhosa se tornar humilde. Quando ele diz que </w:t>
      </w:r>
      <w:r>
        <w:rPr>
          <w:b/>
          <w:lang w:val="pt_PT" w:bidi="pt_PT"/>
        </w:rPr>
        <w:t>a estrada torta deve ser endireitada</w:t>
      </w:r>
      <w:r>
        <w:rPr>
          <w:lang w:val="pt_PT" w:bidi="pt_PT"/>
        </w:rPr>
        <w:t>, significa que a estrada curva e tortuosa deve ser tornada reta. Mas também tem o duplo significado de uma pessoa tortuosa se tornar reta. Ou seja, alguém que é desonesto ou injusto se tornar justo e honesto.</w:t>
      </w:r>
    </w:p>
    <w:p>
      <w:pPr/>
      <w:r>
        <w:rPr>
          <w:lang w:val="pt_PT" w:bidi="pt_PT"/>
        </w:rPr>
      </w:r>
      <w:r>
        <w:rPr>
          <w:lang w:val="pt_PT" w:bidi="pt_PT"/>
        </w:rPr>
        <w:t>Pare e discuta com sua equipe. Como vocês falam sobre pessoas injustas se tornarem justas ou passarem a ter uma relação correta com Deus? Podem falar sobre elas como uma estrada tortuosa que se torna reta?</w:t>
      </w:r>
    </w:p>
    <w:p>
      <w:pPr/>
      <w:r>
        <w:rPr>
          <w:lang w:val="pt_PT" w:bidi="pt_PT"/>
        </w:rPr>
      </w:r>
      <w:r>
        <w:rPr>
          <w:lang w:val="pt_PT" w:bidi="pt_PT"/>
        </w:rPr>
        <w:t>Discutam sobre como vocês traduzirão essa linguagem poética. Sua língua alguma vez fala desse modo? Dê exemplos de comparações que vocês usam em sua língua que expressam a preparação de uma estrada ou caminho para facilitar a viagem das pessoas.</w:t>
      </w:r>
    </w:p>
    <w:p>
      <w:pPr/>
      <w:r>
        <w:rPr>
          <w:lang w:val="pt_PT" w:bidi="pt_PT"/>
        </w:rPr>
      </w:r>
      <w:r>
        <w:rPr>
          <w:b/>
          <w:lang w:val="pt_PT" w:bidi="pt_PT"/>
        </w:rPr>
        <w:t>Lugares ásperos tornados lisos</w:t>
      </w:r>
      <w:r>
        <w:rPr>
          <w:lang w:val="pt_PT" w:bidi="pt_PT"/>
        </w:rPr>
        <w:t xml:space="preserve"> significa fazer com que as estradas acidentadas e irregulares se tornem lisas e planas. Isaías termina sua profecia dizendo que toda a humanidade veria a </w:t>
      </w:r>
      <w:r>
        <w:rPr>
          <w:b/>
          <w:lang w:val="pt_PT" w:bidi="pt_PT"/>
        </w:rPr>
        <w:t>salvação de Deus</w:t>
      </w:r>
      <w:r>
        <w:rPr>
          <w:lang w:val="pt_PT" w:bidi="pt_PT"/>
        </w:rPr>
        <w:t>. Assim como Simeão, Isaías usa a salvação para significar o Cristo. Jesus, o Cristo, era aquele a quem Deus designou para salvar e resgatar as pessoas do poder que o pecado tinha em suas vidas e do fogo inextinguível do julgamento de Deus. Quando as pessoas virem Jesus, elas estarão vendo a salvação de Deus. O termo salvação pode ser encontrado no glossário principal.</w:t>
      </w:r>
    </w:p>
    <w:p>
      <w:pPr/>
      <w:r>
        <w:rPr>
          <w:lang w:val="pt_PT" w:bidi="pt_PT"/>
        </w:rPr>
      </w:r>
      <w:r>
        <w:rPr>
          <w:lang w:val="pt_PT" w:bidi="pt_PT"/>
        </w:rPr>
        <w:t xml:space="preserve">[Lucas conclui sua menção à profecia de Isaías. Ele começa a contar a história de João, sobre como ele cumpriu a profecia. Como vocês traduziriam a transição de uma profecia para o relato da história propriamente? Vocês têm palavras para mostrar que a profecia parou e a história começou?]{.mark} Quando João fala com a multidão, ele os chama </w:t>
      </w:r>
      <w:r>
        <w:rPr>
          <w:b/>
          <w:lang w:val="pt_PT" w:bidi="pt_PT"/>
        </w:rPr>
        <w:t>de uma raça de víboras</w:t>
      </w:r>
      <w:r>
        <w:rPr>
          <w:lang w:val="pt_PT" w:bidi="pt_PT"/>
        </w:rPr>
        <w:t>. Isso se traduz como filhotes de serpentes venenosas. Na cultura judaica, a frase era um insulto que implicava que as pessoas eram más.</w:t>
      </w:r>
    </w:p>
    <w:p>
      <w:pPr/>
      <w:r>
        <w:rPr>
          <w:lang w:val="pt_PT" w:bidi="pt_PT"/>
        </w:rPr>
      </w:r>
      <w:r>
        <w:rPr>
          <w:lang w:val="pt_PT" w:bidi="pt_PT"/>
        </w:rPr>
        <w:t>Pare e discuta com sua equipe. Como as serpentes são vistas em sua cultura? Se sua cultura não entender que a frase era um insulto, como vocês poderiam alterá-la para tornar o significado mais claro?</w:t>
      </w:r>
    </w:p>
    <w:p>
      <w:pPr/>
      <w:r>
        <w:rPr>
          <w:lang w:val="pt_PT" w:bidi="pt_PT"/>
        </w:rPr>
      </w:r>
      <w:r>
        <w:rPr>
          <w:lang w:val="pt_PT" w:bidi="pt_PT"/>
        </w:rPr>
        <w:t>Quando João pergunta às pessoas "</w:t>
      </w:r>
      <w:r>
        <w:rPr>
          <w:b/>
          <w:lang w:val="pt_PT" w:bidi="pt_PT"/>
        </w:rPr>
        <w:t>quem avisou vocês para fugir da ira que virá?</w:t>
      </w:r>
      <w:r>
        <w:rPr>
          <w:lang w:val="pt_PT" w:bidi="pt_PT"/>
        </w:rPr>
        <w:t xml:space="preserve">", era uma pergunta retórica. A "ira que virá" significa a punição em consequência da fúria de alguém. João queria dizer que as pessoas estavam vindo para serem batizadas apenas para escapar do castigo de Deus no futuro, não porque realmente haviam se arrependido. João usa a metáfora das árvores para falar sobre as pessoas. Ele diz que é a vida das pessoas que deveria mostrar que elas haviam se arrependido, produzindo bons frutos ou boas ações. Muitos judeus pensavam que, porque </w:t>
      </w:r>
      <w:r>
        <w:rPr>
          <w:b/>
          <w:lang w:val="pt_PT" w:bidi="pt_PT"/>
        </w:rPr>
        <w:t>Abraão era seu pai</w:t>
      </w:r>
      <w:r>
        <w:rPr>
          <w:lang w:val="pt_PT" w:bidi="pt_PT"/>
        </w:rPr>
        <w:t xml:space="preserve">, ou antepassado, isso lhes dava uma condição especial. João diz que apenas serem descendentes de Abraão não era suficiente para escapar do julgamento de Deus. A multidão pergunta a João como mostrar que eles haviam se arrependido. Eles o chamam de </w:t>
      </w:r>
      <w:r>
        <w:rPr>
          <w:b/>
          <w:lang w:val="pt_PT" w:bidi="pt_PT"/>
        </w:rPr>
        <w:t>instrutor,</w:t>
      </w:r>
      <w:r>
        <w:rPr>
          <w:lang w:val="pt_PT" w:bidi="pt_PT"/>
        </w:rPr>
        <w:t xml:space="preserve"> um título respeitoso para um líder religioso judaico. Instrutor pode ser encontrado no glossário principal.</w:t>
      </w:r>
    </w:p>
    <w:p>
      <w:pPr/>
      <w:r>
        <w:rPr>
          <w:lang w:val="pt_PT" w:bidi="pt_PT"/>
        </w:rPr>
      </w:r>
      <w:r>
        <w:rPr>
          <w:lang w:val="pt_PT" w:bidi="pt_PT"/>
        </w:rPr>
        <w:t xml:space="preserve">João diz que, caso eles tivessem uma </w:t>
      </w:r>
      <w:r>
        <w:rPr>
          <w:b/>
          <w:lang w:val="pt_PT" w:bidi="pt_PT"/>
        </w:rPr>
        <w:t>túnica</w:t>
      </w:r>
      <w:r>
        <w:rPr>
          <w:lang w:val="pt_PT" w:bidi="pt_PT"/>
        </w:rPr>
        <w:t xml:space="preserve"> extra, que a dessem aos pobres. Uma túnica é um item de roupas que tanto homens como mulheres vestem. Sua tradução mais próxima é vestimenta. Túnica pode ser encontrada no glossário principal.</w:t>
      </w:r>
    </w:p>
    <w:p>
      <w:pPr/>
      <w:r>
        <w:rPr>
          <w:lang w:val="pt_PT" w:bidi="pt_PT"/>
        </w:rPr>
      </w:r>
      <w:r>
        <w:rPr>
          <w:lang w:val="pt_PT" w:bidi="pt_PT"/>
        </w:rPr>
        <w:t>Pare e mostre à sua equipe a imagem de uma túnica, caso ainda não o tenha feito.</w:t>
      </w:r>
    </w:p>
    <w:p>
      <w:pPr/>
      <w:r>
        <w:rPr>
          <w:lang w:val="pt_PT" w:bidi="pt_PT"/>
        </w:rPr>
      </w:r>
      <w:r>
        <w:rPr>
          <w:lang w:val="pt_PT" w:bidi="pt_PT"/>
        </w:rPr>
        <w:t xml:space="preserve">Os coletores de impostos também perguntam a João o deveriam fazer. </w:t>
      </w:r>
      <w:r>
        <w:rPr>
          <w:b/>
          <w:lang w:val="pt_PT" w:bidi="pt_PT"/>
        </w:rPr>
        <w:t>Coletores de impostos</w:t>
      </w:r>
      <w:r>
        <w:rPr>
          <w:lang w:val="pt_PT" w:bidi="pt_PT"/>
        </w:rPr>
        <w:t xml:space="preserve"> eram judeus que coletavam dinheiro das pessoas para o governo. Eram odiados, porque trabalhavam para as pessoas que oprimiam os judeus. Eles também eram conhecidos por coletar mais dinheiro do que o necessário e mantê-lo para si. Quando João diz aos soldados para não </w:t>
      </w:r>
      <w:r>
        <w:rPr>
          <w:b/>
          <w:lang w:val="pt_PT" w:bidi="pt_PT"/>
        </w:rPr>
        <w:t>extorquirem dinheiro</w:t>
      </w:r>
      <w:r>
        <w:rPr>
          <w:lang w:val="pt_PT" w:bidi="pt_PT"/>
        </w:rPr>
        <w:t>, significa não agirem com violência. Estava dizendo para eles não usarem de violência para obter dinheiro das pessoas.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3:1–14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61">
        <w:r>
          <w:rPr>
            <w:lang w:val="pt_PT" w:bidi="pt_PT"/>
          </w:rPr>
          <w:rPr>
            <w:color w:val="0000EE"/>
            <w:u w:val="single"/>
          </w:rPr>
          <w:t>Ouvir e Sentir</w:t>
        </w:r>
      </w:hyperlink>
      <w:r>
        <w:rPr>
          <w:lang w:val="pt_PT" w:bidi="pt_PT"/>
        </w:rPr>
        <w:t xml:space="preserve"> (406 KB)</w:t>
      </w:r>
      <w:r>
        <w:rPr>
          <w:lang w:val="pt_PT" w:bidi="pt_PT"/>
        </w:rPr>
      </w:r>
    </w:p>
    <w:p>
      <w:pPr>
        <w:pStyle w:val="ListBullet"/>
        <w:spacing w:line="240" w:lineRule="auto"/>
        <w:ind w:left="720"/>
      </w:pPr>
      <w:r>
        <w:rPr>
          <w:lang w:val="pt_PT" w:bidi="pt_PT"/>
        </w:rPr>
      </w:r>
      <w:hyperlink r:id="rId62">
        <w:r>
          <w:rPr>
            <w:lang w:val="pt_PT" w:bidi="pt_PT"/>
          </w:rPr>
          <w:rPr>
            <w:color w:val="0000EE"/>
            <w:u w:val="single"/>
          </w:rPr>
          <w:t>Preparando o Cenário</w:t>
        </w:r>
      </w:hyperlink>
      <w:r>
        <w:rPr>
          <w:lang w:val="pt_PT" w:bidi="pt_PT"/>
        </w:rPr>
        <w:t xml:space="preserve"> (5.4 MB)</w:t>
      </w:r>
      <w:r>
        <w:rPr>
          <w:lang w:val="pt_PT" w:bidi="pt_PT"/>
        </w:rPr>
      </w:r>
    </w:p>
    <w:p>
      <w:pPr>
        <w:pStyle w:val="ListBullet"/>
        <w:spacing w:line="240" w:lineRule="auto"/>
        <w:ind w:left="720"/>
      </w:pPr>
      <w:r>
        <w:rPr>
          <w:lang w:val="pt_PT" w:bidi="pt_PT"/>
        </w:rPr>
      </w:r>
      <w:hyperlink r:id="rId63">
        <w:r>
          <w:rPr>
            <w:lang w:val="pt_PT" w:bidi="pt_PT"/>
          </w:rPr>
          <w:rPr>
            <w:color w:val="0000EE"/>
            <w:u w:val="single"/>
          </w:rPr>
          <w:t>Identificando as Cenas</w:t>
        </w:r>
      </w:hyperlink>
      <w:r>
        <w:rPr>
          <w:lang w:val="pt_PT" w:bidi="pt_PT"/>
        </w:rPr>
        <w:t xml:space="preserve"> (2.6 MB)</w:t>
      </w:r>
      <w:r>
        <w:rPr>
          <w:lang w:val="pt_PT" w:bidi="pt_PT"/>
        </w:rPr>
      </w:r>
    </w:p>
    <w:p>
      <w:pPr>
        <w:pStyle w:val="ListBullet"/>
        <w:spacing w:line="240" w:lineRule="auto"/>
        <w:ind w:left="720"/>
      </w:pPr>
      <w:r>
        <w:rPr>
          <w:lang w:val="pt_PT" w:bidi="pt_PT"/>
        </w:rPr>
      </w:r>
      <w:hyperlink r:id="rId64">
        <w:r>
          <w:rPr>
            <w:lang w:val="pt_PT" w:bidi="pt_PT"/>
          </w:rPr>
          <w:rPr>
            <w:color w:val="0000EE"/>
            <w:u w:val="single"/>
          </w:rPr>
          <w:t>Incorporando o Texto</w:t>
        </w:r>
      </w:hyperlink>
      <w:r>
        <w:rPr>
          <w:lang w:val="pt_PT" w:bidi="pt_PT"/>
        </w:rPr>
        <w:t xml:space="preserve"> (2.5 MB)</w:t>
      </w:r>
      <w:r>
        <w:rPr>
          <w:lang w:val="pt_PT" w:bidi="pt_PT"/>
        </w:rPr>
      </w:r>
    </w:p>
    <w:p>
      <w:pPr>
        <w:pStyle w:val="ListBullet"/>
        <w:spacing w:line="240" w:lineRule="auto"/>
        <w:ind w:left="720"/>
      </w:pPr>
      <w:r>
        <w:rPr>
          <w:lang w:val="pt_PT" w:bidi="pt_PT"/>
        </w:rPr>
      </w:r>
      <w:hyperlink r:id="rId65">
        <w:r>
          <w:rPr>
            <w:lang w:val="pt_PT" w:bidi="pt_PT"/>
          </w:rPr>
          <w:rPr>
            <w:color w:val="0000EE"/>
            <w:u w:val="single"/>
          </w:rPr>
          <w:t>Preenchendo as Lacunas</w:t>
        </w:r>
      </w:hyperlink>
      <w:r>
        <w:rPr>
          <w:lang w:val="pt_PT" w:bidi="pt_PT"/>
        </w:rPr>
        <w:t xml:space="preserve"> (4.8 MB)</w:t>
      </w:r>
      <w:r>
        <w:rPr>
          <w:lang w:val="pt_PT" w:bidi="pt_PT"/>
        </w:rPr>
      </w:r>
    </w:p>
    <w:p>
      <w:pPr>
        <w:pStyle w:val="ListBullet"/>
        <w:spacing w:line="240" w:lineRule="auto"/>
        <w:ind w:left="720"/>
      </w:pPr>
      <w:r>
        <w:rPr>
          <w:lang w:val="pt_PT" w:bidi="pt_PT"/>
        </w:rPr>
      </w:r>
      <w:hyperlink r:id="rId66">
        <w:r>
          <w:rPr>
            <w:lang w:val="pt_PT" w:bidi="pt_PT"/>
          </w:rPr>
          <w:rPr>
            <w:color w:val="0000EE"/>
            <w:u w:val="single"/>
          </w:rPr>
          <w:t>Falando a Palavra</w:t>
        </w:r>
      </w:hyperlink>
      <w:r>
        <w:rPr>
          <w:lang w:val="pt_PT" w:bidi="pt_PT"/>
        </w:rPr>
        <w:t xml:space="preserve"> (928 KB)</w:t>
      </w:r>
      <w:r>
        <w:rPr>
          <w:lang w:val="pt_PT" w:bidi="pt_PT"/>
        </w:rPr>
      </w:r>
      <w:r>
        <w:rPr>
          <w:lang w:val="pt_PT" w:bidi="pt_PT"/>
        </w:rPr>
      </w:r>
      <w:r>
        <w:rPr>
          <w:lang w:val="pt_PT" w:bidi="pt_PT"/>
        </w:rPr>
      </w:r>
    </w:p>
    <w:p>
      <w:pPr/>
      <w:r>
        <w:rPr>
          <w:lang w:val="pt_PT" w:bidi="pt_PT"/>
        </w:rPr>
      </w:r>
    </w:p>
    <w:p>
      <w:pPr>
        <w:pStyle w:val="Heading2"/>
      </w:pPr>
      <w:r>
        <w:rPr>
          <w:lang w:val="pt_PT" w:bidi="pt_PT"/>
        </w:rPr>
        <w:t>Lucas 3:15–22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3:15–22</w:t>
      </w:r>
    </w:p>
    <w:p>
      <w:pPr/>
      <w:r>
        <w:rPr>
          <w:lang w:val="pt_PT" w:bidi="pt_PT"/>
        </w:rPr>
      </w:r>
      <w:r>
        <w:rPr>
          <w:lang w:val="pt_PT" w:bidi="pt_PT"/>
        </w:rPr>
        <w:t>Escute Lucas 3:15–22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3:15–22</w:t>
      </w:r>
    </w:p>
    <w:p>
      <w:pPr/>
      <w:r>
        <w:rPr>
          <w:lang w:val="pt_PT" w:bidi="pt_PT"/>
        </w:rPr>
      </w:r>
      <w:r>
        <w:rPr>
          <w:lang w:val="pt_PT" w:bidi="pt_PT"/>
        </w:rPr>
        <w:t>Ouça o texto uma vez na versão mais fácil de entender.</w:t>
      </w:r>
    </w:p>
    <w:p>
      <w:pPr/>
      <w:r>
        <w:rPr>
          <w:lang w:val="pt_PT" w:bidi="pt_PT"/>
        </w:rPr>
      </w:r>
      <w:r>
        <w:rPr>
          <w:lang w:val="pt_PT" w:bidi="pt_PT"/>
        </w:rPr>
        <w:t>Lucas continua sua história de João batizando no deserto de ambos os lados do rio Jordão. Multidões vêm a João para serem batizadas como demonstração de seu arrependimento e reconciliação com Deus.</w:t>
      </w:r>
    </w:p>
    <w:p>
      <w:pPr/>
      <w:r>
        <w:rPr>
          <w:lang w:val="pt_PT" w:bidi="pt_PT"/>
        </w:rPr>
      </w:r>
      <w:r>
        <w:rPr>
          <w:lang w:val="pt_PT" w:bidi="pt_PT"/>
        </w:rPr>
        <w:t>Como todos estão esperando ansiosamente pelo Messias, ou Cristo, eles começam a pensar que o próprio João poderia ser ele. Mas João diz que o Messias é uma pessoa diferente, que virá depois dele. Explica que o Messias terá mais poder e autoridade do que ele. João afirma não estar qualificado nem para remover as sandálias do Messias. Na cultura judaica, eram os escravos que removiam as sandálias de seu senhor. João estava dizendo que não é digno nem para ser um escravo do Messias.</w:t>
      </w:r>
    </w:p>
    <w:p>
      <w:pPr/>
      <w:r>
        <w:rPr>
          <w:lang w:val="pt_PT" w:bidi="pt_PT"/>
        </w:rPr>
      </w:r>
      <w:r>
        <w:rPr>
          <w:lang w:val="pt_PT" w:bidi="pt_PT"/>
        </w:rPr>
        <w:t>Pare e mostre à sua equipe uma imagem de sandálias judaicas. Correias se referem aos cordões que eram usados para mantê-las unidas.</w:t>
      </w:r>
    </w:p>
    <w:p>
      <w:pPr/>
      <w:r>
        <w:rPr>
          <w:lang w:val="pt_PT" w:bidi="pt_PT"/>
        </w:rPr>
      </w:r>
      <w:r>
        <w:rPr>
          <w:lang w:val="pt_PT" w:bidi="pt_PT"/>
        </w:rPr>
        <w:t>João também diz que seu batismo é diferente do batismo do Messias. Seu batismo é uma exibição simbólica com água. Mostrava publicamente o arrependimento de alguém. O batismo do Messias seria no futuro, com o Espírito Santo e com fogo. Nesse contexto, o batismo tem um significado semelhante ao de uma purificação. O batismo do Messias mostrará que as pessoas foram limpas de seus pecados. A declaração de João pode ser interpretada de duas maneiras diferentes. Uma explicação é que o batismo do Messias limpará, ou purificará, as pessoas com o Espírito Santo e com fogo. O batismo do Espírito Santo significa que o Espírito Santo renova e capacita a pessoa que o recebe. O fogo poderia representar um refinamento, ou a queima do que é impuro e a permanência do que é puro. A outra explicação é que o batismo de fogo do Messias era separado do batismo do Espírito Santo. O batismo de fogo poderia representar o julgamento de Deus sobre aqueles que não abraçam Seu propósito. De qualquer maneira, João deixa claro que seu batismo era destinado a preparar o caminho para o batismo do Messias.</w:t>
      </w:r>
    </w:p>
    <w:p>
      <w:pPr/>
      <w:r>
        <w:rPr>
          <w:lang w:val="pt_PT" w:bidi="pt_PT"/>
        </w:rPr>
      </w:r>
      <w:r>
        <w:rPr>
          <w:lang w:val="pt_PT" w:bidi="pt_PT"/>
        </w:rPr>
        <w:t>João usa então a comparação de um fazendeiro que colhe seus grãos para mostrar como Messias iria separar aqueles que se arrependeram daqueles que não o fizeram. Na cultura judaica, os agricultores colhiam grãos por debulha, quer dizer, rolavam algo pesado sobre eles. Eles também joeiravam os grãos. Isso significa usar um garfo grande para jogá-los no ar para que a palha fosse soprada e as sementes pudessem ser coletadas na esteira de debulha. Os dois métodos eram usados para separar os grãos da palha e das cascas. Eira é o nome da área plana fora onde as sementes eram separadas. A palha e as cascas eram queimadas [com]{.mark} um fogo inextinguível [para limpar a área]{.mark}. João diz que fogo inextinguível é o fogo que não pode ser eliminado. Isso representa a punição eterna para aqueles que não se arrependem. João incentiva as pessoas a se arrepender e obedecer a Deus. Ele proclama a eles as boas notícias de que Deus está enviando o Messias para salvá-los.</w:t>
      </w:r>
    </w:p>
    <w:p>
      <w:pPr/>
      <w:r>
        <w:rPr>
          <w:lang w:val="pt_PT" w:bidi="pt_PT"/>
        </w:rPr>
      </w:r>
      <w:r>
        <w:rPr>
          <w:lang w:val="pt_PT" w:bidi="pt_PT"/>
        </w:rPr>
        <w:t>Pare e mostre à sua equipe um vídeo de agricultores usando um garfo de joeirar e uma eira para terem uma ideia melhor de como traduzir esse processo. Discuta se sua cultura tem um processo semelhante a esse para separar os grãos bons daquilo que precisa ser descartado.</w:t>
      </w:r>
    </w:p>
    <w:p>
      <w:pPr/>
      <w:r>
        <w:rPr>
          <w:lang w:val="pt_PT" w:bidi="pt_PT"/>
        </w:rPr>
      </w:r>
      <w:r>
        <w:rPr>
          <w:lang w:val="pt_PT" w:bidi="pt_PT"/>
        </w:rPr>
        <w:t>Lucas nos diz que João falou publicamente contra o governante Herodes. João diz que Herodes estava pecando ao divorciar-se de sua esposa e se casar com Herodias, a esposa de seu meio-irmão. Era contra a lei de Deus que ele se casasse com ela. João também fala sobre muitas outras coisas que Herodes fazia de errado. Por isso, Herodes ordena que João seja preso.</w:t>
      </w:r>
    </w:p>
    <w:p>
      <w:pPr/>
      <w:r>
        <w:rPr>
          <w:lang w:val="pt_PT" w:bidi="pt_PT"/>
        </w:rPr>
      </w:r>
      <w:r>
        <w:rPr>
          <w:lang w:val="pt_PT" w:bidi="pt_PT"/>
        </w:rPr>
        <w:t>Pare e discuta com sua equipe. Lucas não conta os eventos na ordem em que eles aconteceram. Primeiro, João batiza Jesus. Mais tarde, Herodes coloca João na prisão por falar contra ele. Como vocês deixariam claro para sua audiência que o batismo de Jesus veio antes da prisão de João? Quando vocês estão contando uma história em sua língua, como mostram que um evento aconteceu antes de outro? Vocês sempre contam os eventos em ordem? Ou há uma maneira de falar sobre algo que aconteceu antes?</w:t>
      </w:r>
    </w:p>
    <w:p>
      <w:pPr/>
      <w:r>
        <w:rPr>
          <w:lang w:val="pt_PT" w:bidi="pt_PT"/>
        </w:rPr>
      </w:r>
      <w:r>
        <w:rPr>
          <w:lang w:val="pt_PT" w:bidi="pt_PT"/>
        </w:rPr>
        <w:t>Um dia, João está batizando as multidões quando Jesus vem para ser batizado. João batiza Jesus. Jesus ora a Deus depois de seu batismo e os céus, ou o firmamento, se abre. O Espírito Santo desce na forma de uma pomba e repousa sobre Jesus. A voz de Deus vem do céu, o lugar onde Deus vive. Ele diz: "Você é meu filho. A quem eu amo. Estou satisfeito com você".</w:t>
      </w:r>
    </w:p>
    <w:p>
      <w:pPr/>
      <w:r>
        <w:rPr>
          <w:lang w:val="pt_PT" w:bidi="pt_PT"/>
        </w:rPr>
      </w:r>
      <w:r>
        <w:rPr>
          <w:lang w:val="pt_PT" w:bidi="pt_PT"/>
        </w:rPr>
        <w:t>Pare e mostre à sua equipe uma imagem de uma pomba para visualizar melhor como o Espírito Santo apareceu.</w:t>
      </w:r>
    </w:p>
    <w:p>
      <w:pPr/>
      <w:r>
        <w:rPr>
          <w:lang w:val="pt_PT" w:bidi="pt_PT"/>
        </w:rPr>
      </w:r>
      <w:r>
        <w:rPr>
          <w:lang w:val="pt_PT" w:bidi="pt_PT"/>
        </w:rPr>
        <w:t>Essa história mostra que Jesus tem autoridade e poder sobre João, porque João diz que não é digno de ser seu escravo. Mostra o batismo de Jesus, quando Deus fala e confirma que Jesus é seu filho a quem Ele ama.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3:15–22</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as pessoas perguntam se João é o Messias e João explica as características do Messias.</w:t>
      </w:r>
    </w:p>
    <w:p>
      <w:pPr/>
      <w:r>
        <w:rPr>
          <w:lang w:val="pt_PT" w:bidi="pt_PT"/>
        </w:rPr>
      </w:r>
      <w:r>
        <w:rPr>
          <w:b/>
          <w:lang w:val="pt_PT" w:bidi="pt_PT"/>
        </w:rPr>
        <w:t>Segunda cena</w:t>
      </w:r>
      <w:r>
        <w:rPr>
          <w:lang w:val="pt_PT" w:bidi="pt_PT"/>
        </w:rPr>
        <w:t>: Jesus vem para ser batizado. João o batiza. Deus diz a Jesus que ele é seu filho e o Espírito Santo repousa sobre ele.</w:t>
      </w:r>
    </w:p>
    <w:p>
      <w:pPr/>
      <w:r>
        <w:rPr>
          <w:lang w:val="pt_PT" w:bidi="pt_PT"/>
        </w:rPr>
      </w:r>
      <w:r>
        <w:rPr>
          <w:b/>
          <w:lang w:val="pt_PT" w:bidi="pt_PT"/>
        </w:rPr>
        <w:t>Terceira cena:</w:t>
      </w:r>
      <w:r>
        <w:rPr>
          <w:lang w:val="pt_PT" w:bidi="pt_PT"/>
        </w:rPr>
        <w:t xml:space="preserve"> João critica um governante e, por isso, é colocado na prisão.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Herodes</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notar que as cenas da história estão reorganizadas em ordem cronológica para facilitar sua representação.</w:t>
      </w:r>
    </w:p>
    <w:p>
      <w:pPr/>
      <w:r>
        <w:rPr>
          <w:lang w:val="pt_PT" w:bidi="pt_PT"/>
        </w:rPr>
      </w:r>
      <w:r>
        <w:rPr>
          <w:lang w:val="pt_PT" w:bidi="pt_PT"/>
        </w:rPr>
        <w:t>As pessoas estavam esperando pelo Messias. Elas queriam saber se João era o Messias. João explica o que o Messias fará em comparação com o que ele mesmo faz. João estava batizando com água como um sinal de arrependimento. Mas o Messias vai batizar com o Espírito Santo e fogo.</w:t>
      </w:r>
    </w:p>
    <w:p>
      <w:pPr/>
      <w:r>
        <w:rPr>
          <w:lang w:val="pt_PT" w:bidi="pt_PT"/>
        </w:rPr>
      </w:r>
      <w:r>
        <w:rPr>
          <w:lang w:val="pt_PT" w:bidi="pt_PT"/>
        </w:rPr>
        <w:t>É importante notar que João usa uma comparação entre Jesus e um fazendeiro que separa os grãos e a palha. João compara as pessoas com o trigo e a palha. O trigo é muito útil de várias maneiras. A palha vai para o fogo que nunca se extingue. Não há nenhuma maneira de recuperar a palha. A boa notícia para as pessoas que estão ouvindo era que Jesus tinha o poder de salvá-las do fogo.</w:t>
      </w:r>
    </w:p>
    <w:p>
      <w:pPr/>
      <w:r>
        <w:rPr>
          <w:lang w:val="pt_PT" w:bidi="pt_PT"/>
        </w:rPr>
      </w:r>
      <w:r>
        <w:rPr>
          <w:lang w:val="pt_PT" w:bidi="pt_PT"/>
        </w:rPr>
        <w:t>Jesus é batizado por João, e o Espírito Santo vem sobre Jesus enquanto ele está orando. Uma voz do céu diz: "Você é meu filho. A quem eu amo. Você me traz grande alegria".</w:t>
      </w:r>
    </w:p>
    <w:p>
      <w:pPr/>
      <w:r>
        <w:rPr>
          <w:lang w:val="pt_PT" w:bidi="pt_PT"/>
        </w:rPr>
      </w:r>
      <w:r>
        <w:rPr>
          <w:lang w:val="pt_PT" w:bidi="pt_PT"/>
        </w:rPr>
        <w:t>Enquanto estava ensinando, João criticou abertamente as transgressões de Herodes. Por isso, Herodes colocou João na cadeia.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3:15–22</w:t>
      </w:r>
    </w:p>
    <w:p>
      <w:pPr/>
      <w:r>
        <w:rPr>
          <w:lang w:val="pt_PT" w:bidi="pt_PT"/>
        </w:rPr>
      </w:r>
      <w:r>
        <w:rPr>
          <w:lang w:val="pt_PT" w:bidi="pt_PT"/>
        </w:rPr>
        <w:t>Nessa sessão, a equipe interpretará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Herodes</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As pessoas estavam esperando pelo Messias. Elas queriam saber se João era o Messias. João explica que o Messias batizará de uma maneira diferente que do que ele mesmo estava fazendo. João estava batizando em água para o arrependimento. Mas o Messias vai batizar com o Espírito Santo e com fogo.</w:t>
      </w:r>
    </w:p>
    <w:p>
      <w:pPr/>
      <w:r>
        <w:rPr>
          <w:lang w:val="pt_PT" w:bidi="pt_PT"/>
        </w:rPr>
      </w:r>
      <w:r>
        <w:rPr>
          <w:lang w:val="pt_PT" w:bidi="pt_PT"/>
        </w:rPr>
        <w:t>João também explica como o Messias julgará, comparando Jesus com um fazendeiro que separa o trigo da palha, jogando a palha no fogo. João adverte as pessoas sobre o fogo que nunca acaba. Dessa maneira, João apresentou as Boas Novas. As Boas Novas eram que o Messias terá o poder de salvá-las do fogo.</w:t>
      </w:r>
    </w:p>
    <w:p>
      <w:pPr/>
      <w:r>
        <w:rPr>
          <w:lang w:val="pt_PT" w:bidi="pt_PT"/>
        </w:rPr>
      </w:r>
      <w:r>
        <w:rPr>
          <w:b/>
          <w:lang w:val="pt_PT" w:bidi="pt_PT"/>
        </w:rPr>
        <w:t>Interrompa a cena.</w:t>
      </w:r>
      <w:r>
        <w:rPr>
          <w:lang w:val="pt_PT" w:bidi="pt_PT"/>
        </w:rPr>
        <w:t xml:space="preserve"> Pergunte aos atores que interpretam o público: "Como vocês se sentem?" Você pode ouvir: "Mas eu pensei que João era o Messias". "Confuso". "Na expectativa". "Sério". Reinicie a cena.</w:t>
      </w:r>
    </w:p>
    <w:p>
      <w:pPr/>
      <w:r>
        <w:rPr>
          <w:lang w:val="pt_PT" w:bidi="pt_PT"/>
        </w:rPr>
      </w:r>
      <w:r>
        <w:rPr>
          <w:lang w:val="pt_PT" w:bidi="pt_PT"/>
        </w:rPr>
        <w:t>Jesus é batizado e o Espírito Santo vem sobre ele enquanto está orando. Uma voz do céu diz: "Você é meu filho. A quem eu amo. Você me traz grande alegria".</w:t>
      </w:r>
    </w:p>
    <w:p>
      <w:pPr/>
      <w:r>
        <w:rPr>
          <w:lang w:val="pt_PT" w:bidi="pt_PT"/>
        </w:rPr>
      </w:r>
      <w:r>
        <w:rPr>
          <w:b/>
          <w:lang w:val="pt_PT" w:bidi="pt_PT"/>
        </w:rPr>
        <w:t>Interrompa a cena.</w:t>
      </w:r>
      <w:r>
        <w:rPr>
          <w:lang w:val="pt_PT" w:bidi="pt_PT"/>
        </w:rPr>
        <w:t xml:space="preserve"> Pergunte ao ator que está representando João: "Como você está se sentindo?". Você pode ouvir: "Estou maravilhado". "Era Jesus esse tempo todo!". "Estou honrado". "Estou esperançoso".</w:t>
      </w:r>
    </w:p>
    <w:p>
      <w:pPr/>
      <w:r>
        <w:rPr>
          <w:lang w:val="pt_PT" w:bidi="pt_PT"/>
        </w:rPr>
      </w:r>
      <w:r>
        <w:rPr>
          <w:lang w:val="pt_PT" w:bidi="pt_PT"/>
        </w:rPr>
        <w:t>Pergunte ao ator que interpreta Jesus: "Como você se sente?". Você pode ouvir: "Estou cheio de Espírito". "Sinto-me pronto para iniciar meu ministério". "Amo meu Pai". "Sinto falta de estar com Ele no céu, mas estou feliz em obedecer". Reinicie a cena.</w:t>
      </w:r>
    </w:p>
    <w:p>
      <w:pPr/>
      <w:r>
        <w:rPr>
          <w:lang w:val="pt_PT" w:bidi="pt_PT"/>
        </w:rPr>
      </w:r>
      <w:r>
        <w:rPr>
          <w:lang w:val="pt_PT" w:bidi="pt_PT"/>
        </w:rPr>
        <w:t>João também criticava abertamente as transgressões de Herodes. Por isso, Herodes coloca João na cadeia.</w:t>
      </w:r>
    </w:p>
    <w:p>
      <w:pPr/>
      <w:r>
        <w:rPr>
          <w:lang w:val="pt_PT" w:bidi="pt_PT"/>
        </w:rPr>
      </w:r>
      <w:r>
        <w:rPr>
          <w:b/>
          <w:lang w:val="pt_PT" w:bidi="pt_PT"/>
        </w:rPr>
        <w:t>Interrompa a cena.</w:t>
      </w:r>
      <w:r>
        <w:rPr>
          <w:lang w:val="pt_PT" w:bidi="pt_PT"/>
        </w:rPr>
        <w:t xml:space="preserve"> Pergunte aos atores que interpretam os anjos: "Como vocês se sentem?" Você pode ouvir: "Furioso com Herodes". "Preocupado com João". "Desanimado".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3:15–22</w:t>
      </w:r>
    </w:p>
    <w:p>
      <w:pPr/>
      <w:r>
        <w:rPr>
          <w:lang w:val="pt_PT" w:bidi="pt_PT"/>
        </w:rPr>
      </w:r>
      <w:r>
        <w:rPr>
          <w:lang w:val="pt_PT" w:bidi="pt_PT"/>
        </w:rPr>
        <w:t>Ouça o texto uma vez na versão mais fácil de entender.</w:t>
      </w:r>
    </w:p>
    <w:p>
      <w:pPr/>
      <w:r>
        <w:rPr>
          <w:lang w:val="pt_PT" w:bidi="pt_PT"/>
        </w:rPr>
      </w:r>
      <w:r>
        <w:rPr>
          <w:lang w:val="pt_PT" w:bidi="pt_PT"/>
        </w:rPr>
        <w:t xml:space="preserve">As pessoas estavam todas </w:t>
      </w:r>
      <w:r>
        <w:rPr>
          <w:b/>
          <w:lang w:val="pt_PT" w:bidi="pt_PT"/>
        </w:rPr>
        <w:t>se perguntando em seu coração,</w:t>
      </w:r>
      <w:r>
        <w:rPr>
          <w:lang w:val="pt_PT" w:bidi="pt_PT"/>
        </w:rPr>
        <w:t xml:space="preserve"> ou a si mesmas, se João era o Cristo. Traduza Cristo da mesma maneira que você tem traduzido nas passagens anteriores de Lucas. Cristo pode ser encontrado no glossário principal. João responde a elas, dizendo que o Cristo era uma pessoa diferente, que viria depois dele. Ele teria maior autoridade e poder do que João tinha. João usa a frase </w:t>
      </w:r>
      <w:r>
        <w:rPr>
          <w:b/>
          <w:lang w:val="pt_PT" w:bidi="pt_PT"/>
        </w:rPr>
        <w:t>aquele cujas correias das sandálias não sou digno de desatar.</w:t>
      </w:r>
      <w:r>
        <w:rPr>
          <w:lang w:val="pt_PT" w:bidi="pt_PT"/>
        </w:rPr>
        <w:t xml:space="preserve"> As sandálias são um tipo de calçado feito a partir de uma peça de couro que formava sua parte inferior. As correias eram tiras de couro que amarravam a sandália no pé da pessoa. Na cultura judaica, os escravos eram quem desamarravam as correias das sandálias de seu senhor.</w:t>
      </w:r>
    </w:p>
    <w:p>
      <w:pPr/>
      <w:r>
        <w:rPr>
          <w:lang w:val="pt_PT" w:bidi="pt_PT"/>
        </w:rPr>
      </w:r>
      <w:r>
        <w:rPr>
          <w:lang w:val="pt_PT" w:bidi="pt_PT"/>
        </w:rPr>
        <w:t>Pare e mostre à sua equipe uma imagem de sandálias judaicas, caso ainda não o tenha feito.</w:t>
      </w:r>
    </w:p>
    <w:p>
      <w:pPr/>
      <w:r>
        <w:rPr>
          <w:lang w:val="pt_PT" w:bidi="pt_PT"/>
        </w:rPr>
      </w:r>
      <w:r>
        <w:rPr>
          <w:lang w:val="pt_PT" w:bidi="pt_PT"/>
        </w:rPr>
        <w:t xml:space="preserve">João estava dizendo que o Cristo tão maior do que ele, que ele não era digno de ser seu escravo. </w:t>
      </w:r>
      <w:r>
        <w:rPr>
          <w:b/>
          <w:lang w:val="pt_PT" w:bidi="pt_PT"/>
        </w:rPr>
        <w:t>Digno</w:t>
      </w:r>
      <w:r>
        <w:rPr>
          <w:lang w:val="pt_PT" w:bidi="pt_PT"/>
        </w:rPr>
        <w:t xml:space="preserve"> significa qualificado ou adequado. João sente que ele não é importante o suficiente para merecer a honra de servir a Jesus. Certifique-se de que sua tradução não implique que João era ruim, ou mau. Digno aqui se aplica à posição de João, não ao seu caráter.</w:t>
      </w:r>
    </w:p>
    <w:p>
      <w:pPr/>
      <w:r>
        <w:rPr>
          <w:lang w:val="pt_PT" w:bidi="pt_PT"/>
        </w:rPr>
      </w:r>
      <w:r>
        <w:rPr>
          <w:lang w:val="pt_PT" w:bidi="pt_PT"/>
        </w:rPr>
        <w:t xml:space="preserve">João diz que a maneira como o Cristo batizava as pessoas era maior do que a maneira como ele próprio batizava. João batizava com água, mas o Cristo batizaria as pessoas com o Espírito Santo e fogo. Lembre-se de que a palavra batizar tem um significado semelhante de lavar ou limpar. Nesse contexto, o batismo é usado de uma maneira que implica que o Cristo limpará ou purificará as pessoas por meio de seu batismo. Batizar pode ser encontrado no glossário principal. </w:t>
      </w:r>
      <w:r>
        <w:rPr>
          <w:b/>
          <w:lang w:val="pt_PT" w:bidi="pt_PT"/>
        </w:rPr>
        <w:t>Com o Espírito Santo e com fogo</w:t>
      </w:r>
      <w:r>
        <w:rPr>
          <w:lang w:val="pt_PT" w:bidi="pt_PT"/>
        </w:rPr>
        <w:t xml:space="preserve"> pode ser interpretado de duas maneiras diferentes. Uma explicação é que o batismo do Cristo limpará, ou purificará, as pessoas com o Espírito Santo e com fogo. A outra explicação é que o batismo de fogo de Cristo estava separado do batismo do Espírito Santo. O batismo de fogo poderia representar o julgamento de Deus sobre aqueles que não abraçam Seu propósito. Certifique-se de que sua tradução dê lugar ambas as interpretações. Além disso, é importante usar o mesmo termo para Espírito Santo como você tem usado antes. Espírito Santo pode ser encontrado no glossário principal.</w:t>
      </w:r>
    </w:p>
    <w:p>
      <w:pPr/>
      <w:r>
        <w:rPr>
          <w:lang w:val="pt_PT" w:bidi="pt_PT"/>
        </w:rPr>
      </w:r>
      <w:r>
        <w:rPr>
          <w:lang w:val="pt_PT" w:bidi="pt_PT"/>
        </w:rPr>
        <w:t xml:space="preserve">João usa a metáfora de um fazendeiro que colhe trigo para descrever como o Cristo iria separar as pessoas que se arrependeram daqueles que não o fizeram. </w:t>
      </w:r>
      <w:r>
        <w:rPr>
          <w:b/>
          <w:lang w:val="pt_PT" w:bidi="pt_PT"/>
        </w:rPr>
        <w:t>Trigo</w:t>
      </w:r>
      <w:r>
        <w:rPr>
          <w:lang w:val="pt_PT" w:bidi="pt_PT"/>
        </w:rPr>
        <w:t xml:space="preserve"> é um tipo de planta que produz grãos. Ele possui um talo, e, em cima do talo, estão os cachos de sementes, chamados de grãos de trigo. A </w:t>
      </w:r>
      <w:r>
        <w:rPr>
          <w:b/>
          <w:lang w:val="pt_PT" w:bidi="pt_PT"/>
        </w:rPr>
        <w:t>eira</w:t>
      </w:r>
      <w:r>
        <w:rPr>
          <w:lang w:val="pt_PT" w:bidi="pt_PT"/>
        </w:rPr>
        <w:t xml:space="preserve"> era uma área plana externa onde o grão era separado da palha ou talos. O grão era separado por um processo chamado de joeiramento. O </w:t>
      </w:r>
      <w:r>
        <w:rPr>
          <w:b/>
          <w:lang w:val="pt_PT" w:bidi="pt_PT"/>
        </w:rPr>
        <w:t>garfo de joeirar</w:t>
      </w:r>
      <w:r>
        <w:rPr>
          <w:lang w:val="pt_PT" w:bidi="pt_PT"/>
        </w:rPr>
        <w:t xml:space="preserve"> era uma ferramenta que parecia um garfo grande. Era usado para lançar grãos no ar para separar os grãos da palha. A palha era inútil como alimento e, mais tarde, era queimada. Os grãos eram coletados e armazenados. Assim como a parte inútil da planta de trigo, as pessoas que não se arrependerem serão jogadas no </w:t>
      </w:r>
      <w:r>
        <w:rPr>
          <w:b/>
          <w:lang w:val="pt_PT" w:bidi="pt_PT"/>
        </w:rPr>
        <w:t>fogo inextinguível.</w:t>
      </w:r>
      <w:r>
        <w:rPr>
          <w:lang w:val="pt_PT" w:bidi="pt_PT"/>
        </w:rPr>
        <w:t xml:space="preserve"> Isso representa a punição eterna para aqueles que não se arrependerem.</w:t>
      </w:r>
    </w:p>
    <w:p>
      <w:pPr/>
      <w:r>
        <w:rPr>
          <w:lang w:val="pt_PT" w:bidi="pt_PT"/>
        </w:rPr>
      </w:r>
      <w:r>
        <w:rPr>
          <w:lang w:val="pt_PT" w:bidi="pt_PT"/>
        </w:rPr>
        <w:t>Pare e mostre uma imagem de trigo e uma imagem de um garfo de joeirar. Daí mostre um vídeo sobre o joeiramento, caso ainda não o tenha feito. Se as pessoas em sua região não estiverem familiarizadas com essa ferramenta, talvez seja melhor descrever a ação de joeirar, em vez de mencionar a ferramenta.</w:t>
      </w:r>
    </w:p>
    <w:p>
      <w:pPr/>
      <w:r>
        <w:rPr>
          <w:lang w:val="pt_PT" w:bidi="pt_PT"/>
        </w:rPr>
      </w:r>
      <w:r>
        <w:rPr>
          <w:lang w:val="pt_PT" w:bidi="pt_PT"/>
        </w:rPr>
        <w:t xml:space="preserve">Lucas diz que João divulgou as </w:t>
      </w:r>
      <w:r>
        <w:rPr>
          <w:b/>
          <w:lang w:val="pt_PT" w:bidi="pt_PT"/>
        </w:rPr>
        <w:t>Boas Novas</w:t>
      </w:r>
      <w:r>
        <w:rPr>
          <w:lang w:val="pt_PT" w:bidi="pt_PT"/>
        </w:rPr>
        <w:t xml:space="preserve">. Isso se refere às mesmas boas notícias que os anjos contaram aos pastores. É a mensagem de que Deus enviou o Cristo para salvar as pessoas. O termo Boas Novas pode ser encontrado no glossário principal. João </w:t>
      </w:r>
      <w:r>
        <w:rPr>
          <w:b/>
          <w:lang w:val="pt_PT" w:bidi="pt_PT"/>
        </w:rPr>
        <w:t>repreende</w:t>
      </w:r>
      <w:r>
        <w:rPr>
          <w:lang w:val="pt_PT" w:bidi="pt_PT"/>
        </w:rPr>
        <w:t xml:space="preserve">, ou diz que o rei Herodes estava fazendo coisas erradas. Ele diz ser contra a lei de Deus que o rei se case com a esposa de seu meio-irmão. O tetrarca, rei Herodes, ordena que João seja colocado na prisão. </w:t>
      </w:r>
      <w:r>
        <w:rPr>
          <w:b/>
          <w:lang w:val="pt_PT" w:bidi="pt_PT"/>
        </w:rPr>
        <w:t>Tetrarca</w:t>
      </w:r>
      <w:r>
        <w:rPr>
          <w:lang w:val="pt_PT" w:bidi="pt_PT"/>
        </w:rPr>
        <w:t xml:space="preserve"> significa um líder governamental de um quarto de uma área. Traduza isso da mesma maneira que você tem traduzido nas passagens anteriores de Lucas. Antes de João ser enviado para a prisão, Jesus vem a João para ser batizado. Lucas não apresenta esses eventos na ordem em que eles aconteceram. Pode ser mais fácil, em seu idioma, alterar a ordem para que a história faça mais sentido.</w:t>
      </w:r>
    </w:p>
    <w:p>
      <w:pPr/>
      <w:r>
        <w:rPr>
          <w:lang w:val="pt_PT" w:bidi="pt_PT"/>
        </w:rPr>
      </w:r>
      <w:r>
        <w:rPr>
          <w:lang w:val="pt_PT" w:bidi="pt_PT"/>
        </w:rPr>
        <w:t xml:space="preserve">Depois de ser batizado, Jesus ora e os céus são abertos. Nesse contexto, os céus podem ter o mesmo significado de céu. O Espírito Santo vem do céu </w:t>
      </w:r>
      <w:r>
        <w:rPr>
          <w:b/>
          <w:lang w:val="pt_PT" w:bidi="pt_PT"/>
        </w:rPr>
        <w:t>na forma corporal de uma pomba</w:t>
      </w:r>
      <w:r>
        <w:rPr>
          <w:lang w:val="pt_PT" w:bidi="pt_PT"/>
        </w:rPr>
        <w:t>. Isso significa que o Espírito Santo assumiu a aparência, ou forma, de uma pomba, e pairou sobre Jesus.</w:t>
      </w:r>
    </w:p>
    <w:p>
      <w:pPr/>
      <w:r>
        <w:rPr>
          <w:lang w:val="pt_PT" w:bidi="pt_PT"/>
        </w:rPr>
      </w:r>
      <w:r>
        <w:rPr>
          <w:lang w:val="pt_PT" w:bidi="pt_PT"/>
        </w:rPr>
        <w:t>Pare e mostre à sua equipe uma imagem de uma pomba.</w:t>
      </w:r>
    </w:p>
    <w:p>
      <w:pPr/>
      <w:r>
        <w:rPr>
          <w:lang w:val="pt_PT" w:bidi="pt_PT"/>
        </w:rPr>
      </w:r>
      <w:r>
        <w:rPr>
          <w:lang w:val="pt_PT" w:bidi="pt_PT"/>
        </w:rPr>
        <w:t xml:space="preserve">Quando Lucas diz </w:t>
      </w:r>
      <w:r>
        <w:rPr>
          <w:b/>
          <w:lang w:val="pt_PT" w:bidi="pt_PT"/>
        </w:rPr>
        <w:t>que uma voz veio do céu</w:t>
      </w:r>
      <w:r>
        <w:rPr>
          <w:lang w:val="pt_PT" w:bidi="pt_PT"/>
        </w:rPr>
        <w:t>, ele se refere à voz de Deus. Aqui, a palavra céu se refere ao lugar onde Deus vive. Deus diz a Jesus: "Você é meu filho. A quem eu amo. Estou satisfeito com você".</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3:15–22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67">
        <w:r>
          <w:rPr>
            <w:lang w:val="pt_PT" w:bidi="pt_PT"/>
          </w:rPr>
          <w:rPr>
            <w:color w:val="0000EE"/>
            <w:u w:val="single"/>
          </w:rPr>
          <w:t>Ouvir e Sentir</w:t>
        </w:r>
      </w:hyperlink>
      <w:r>
        <w:rPr>
          <w:lang w:val="pt_PT" w:bidi="pt_PT"/>
        </w:rPr>
        <w:t xml:space="preserve"> (391 KB)</w:t>
      </w:r>
      <w:r>
        <w:rPr>
          <w:lang w:val="pt_PT" w:bidi="pt_PT"/>
        </w:rPr>
      </w:r>
    </w:p>
    <w:p>
      <w:pPr>
        <w:pStyle w:val="ListBullet"/>
        <w:spacing w:line="240" w:lineRule="auto"/>
        <w:ind w:left="720"/>
      </w:pPr>
      <w:r>
        <w:rPr>
          <w:lang w:val="pt_PT" w:bidi="pt_PT"/>
        </w:rPr>
      </w:r>
      <w:hyperlink r:id="rId68">
        <w:r>
          <w:rPr>
            <w:lang w:val="pt_PT" w:bidi="pt_PT"/>
          </w:rPr>
          <w:rPr>
            <w:color w:val="0000EE"/>
            <w:u w:val="single"/>
          </w:rPr>
          <w:t>Preparando o Cenário</w:t>
        </w:r>
      </w:hyperlink>
      <w:r>
        <w:rPr>
          <w:lang w:val="pt_PT" w:bidi="pt_PT"/>
        </w:rPr>
        <w:t xml:space="preserve"> (3.0 MB)</w:t>
      </w:r>
      <w:r>
        <w:rPr>
          <w:lang w:val="pt_PT" w:bidi="pt_PT"/>
        </w:rPr>
      </w:r>
    </w:p>
    <w:p>
      <w:pPr>
        <w:pStyle w:val="ListBullet"/>
        <w:spacing w:line="240" w:lineRule="auto"/>
        <w:ind w:left="720"/>
      </w:pPr>
      <w:r>
        <w:rPr>
          <w:lang w:val="pt_PT" w:bidi="pt_PT"/>
        </w:rPr>
      </w:r>
      <w:hyperlink r:id="rId69">
        <w:r>
          <w:rPr>
            <w:lang w:val="pt_PT" w:bidi="pt_PT"/>
          </w:rPr>
          <w:rPr>
            <w:color w:val="0000EE"/>
            <w:u w:val="single"/>
          </w:rPr>
          <w:t>Identificando as Cenas</w:t>
        </w:r>
      </w:hyperlink>
      <w:r>
        <w:rPr>
          <w:lang w:val="pt_PT" w:bidi="pt_PT"/>
        </w:rPr>
        <w:t xml:space="preserve"> (1.3 MB)</w:t>
      </w:r>
      <w:r>
        <w:rPr>
          <w:lang w:val="pt_PT" w:bidi="pt_PT"/>
        </w:rPr>
      </w:r>
    </w:p>
    <w:p>
      <w:pPr>
        <w:pStyle w:val="ListBullet"/>
        <w:spacing w:line="240" w:lineRule="auto"/>
        <w:ind w:left="720"/>
      </w:pPr>
      <w:r>
        <w:rPr>
          <w:lang w:val="pt_PT" w:bidi="pt_PT"/>
        </w:rPr>
      </w:r>
      <w:hyperlink r:id="rId70">
        <w:r>
          <w:rPr>
            <w:lang w:val="pt_PT" w:bidi="pt_PT"/>
          </w:rPr>
          <w:rPr>
            <w:color w:val="0000EE"/>
            <w:u w:val="single"/>
          </w:rPr>
          <w:t>Incorporando o Texto</w:t>
        </w:r>
      </w:hyperlink>
      <w:r>
        <w:rPr>
          <w:lang w:val="pt_PT" w:bidi="pt_PT"/>
        </w:rPr>
        <w:t xml:space="preserve"> (1.6 MB)</w:t>
      </w:r>
      <w:r>
        <w:rPr>
          <w:lang w:val="pt_PT" w:bidi="pt_PT"/>
        </w:rPr>
      </w:r>
    </w:p>
    <w:p>
      <w:pPr>
        <w:pStyle w:val="ListBullet"/>
        <w:spacing w:line="240" w:lineRule="auto"/>
        <w:ind w:left="720"/>
      </w:pPr>
      <w:r>
        <w:rPr>
          <w:lang w:val="pt_PT" w:bidi="pt_PT"/>
        </w:rPr>
      </w:r>
      <w:hyperlink r:id="rId71">
        <w:r>
          <w:rPr>
            <w:lang w:val="pt_PT" w:bidi="pt_PT"/>
          </w:rPr>
          <w:rPr>
            <w:color w:val="0000EE"/>
            <w:u w:val="single"/>
          </w:rPr>
          <w:t>Preenchendo as Lacunas</w:t>
        </w:r>
      </w:hyperlink>
      <w:r>
        <w:rPr>
          <w:lang w:val="pt_PT" w:bidi="pt_PT"/>
        </w:rPr>
        <w:t xml:space="preserve"> (3.1 MB)</w:t>
      </w:r>
      <w:r>
        <w:rPr>
          <w:lang w:val="pt_PT" w:bidi="pt_PT"/>
        </w:rPr>
      </w:r>
    </w:p>
    <w:p>
      <w:pPr>
        <w:pStyle w:val="ListBullet"/>
        <w:spacing w:line="240" w:lineRule="auto"/>
        <w:ind w:left="720"/>
      </w:pPr>
      <w:r>
        <w:rPr>
          <w:lang w:val="pt_PT" w:bidi="pt_PT"/>
        </w:rPr>
      </w:r>
      <w:hyperlink r:id="rId72">
        <w:r>
          <w:rPr>
            <w:lang w:val="pt_PT" w:bidi="pt_PT"/>
          </w:rPr>
          <w:rPr>
            <w:color w:val="0000EE"/>
            <w:u w:val="single"/>
          </w:rPr>
          <w:t>Falando a Palavra</w:t>
        </w:r>
      </w:hyperlink>
      <w:r>
        <w:rPr>
          <w:lang w:val="pt_PT" w:bidi="pt_PT"/>
        </w:rPr>
        <w:t xml:space="preserve"> (844 KB)</w:t>
      </w:r>
      <w:r>
        <w:rPr>
          <w:lang w:val="pt_PT" w:bidi="pt_PT"/>
        </w:rPr>
      </w:r>
      <w:r>
        <w:rPr>
          <w:lang w:val="pt_PT" w:bidi="pt_PT"/>
        </w:rPr>
      </w:r>
      <w:r>
        <w:rPr>
          <w:lang w:val="pt_PT" w:bidi="pt_PT"/>
        </w:rPr>
      </w:r>
    </w:p>
    <w:p>
      <w:pPr/>
      <w:r>
        <w:rPr>
          <w:lang w:val="pt_PT" w:bidi="pt_PT"/>
        </w:rPr>
      </w:r>
    </w:p>
    <w:p>
      <w:pPr>
        <w:pStyle w:val="Heading2"/>
      </w:pPr>
      <w:r>
        <w:rPr>
          <w:lang w:val="pt_PT" w:bidi="pt_PT"/>
        </w:rPr>
        <w:t>Lucas 3:23–38</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3:23–38</w:t>
      </w:r>
    </w:p>
    <w:p>
      <w:pPr/>
      <w:r>
        <w:rPr>
          <w:lang w:val="pt_PT" w:bidi="pt_PT"/>
        </w:rPr>
      </w:r>
      <w:r>
        <w:rPr>
          <w:lang w:val="pt_PT" w:bidi="pt_PT"/>
        </w:rPr>
        <w:t>Escute Lucas 3:23–38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3:23–38</w:t>
      </w:r>
    </w:p>
    <w:p>
      <w:pPr/>
      <w:r>
        <w:rPr>
          <w:lang w:val="pt_PT" w:bidi="pt_PT"/>
        </w:rPr>
      </w:r>
      <w:r>
        <w:rPr>
          <w:lang w:val="pt_PT" w:bidi="pt_PT"/>
        </w:rPr>
        <w:t>Ouça o texto uma vez na versão mais fácil de entender.</w:t>
      </w:r>
    </w:p>
    <w:p>
      <w:pPr/>
      <w:r>
        <w:rPr>
          <w:lang w:val="pt_PT" w:bidi="pt_PT"/>
        </w:rPr>
      </w:r>
      <w:r>
        <w:rPr>
          <w:lang w:val="pt_PT" w:bidi="pt_PT"/>
        </w:rPr>
        <w:t>Quando Jesus foi batizado, ele foi habilitado pelo Espírito Santo e aprovado por Deus. Mas Lucas decide pausar sua história. Lucas fornece a genealogia de Jesus como outra prova de que Jesus era o Filho de Deus.</w:t>
      </w:r>
    </w:p>
    <w:p>
      <w:pPr/>
      <w:r>
        <w:rPr>
          <w:lang w:val="pt_PT" w:bidi="pt_PT"/>
        </w:rPr>
      </w:r>
      <w:r>
        <w:rPr>
          <w:lang w:val="pt_PT" w:bidi="pt_PT"/>
        </w:rPr>
        <w:t>Lucas diz que Jesus tinha cerca de 30 anos, quando ele começou seu ministério. Isso significa que ele começa a ensinar publicamente sobre Deus. Na cultura judaica, a idade de 30 representa a maturidade.</w:t>
      </w:r>
    </w:p>
    <w:p>
      <w:pPr/>
      <w:r>
        <w:rPr>
          <w:lang w:val="pt_PT" w:bidi="pt_PT"/>
        </w:rPr>
      </w:r>
      <w:r>
        <w:rPr>
          <w:lang w:val="pt_PT" w:bidi="pt_PT"/>
        </w:rPr>
        <w:t>Lucas então dá a genealogia de Jesus, ou uma lista de seus antepassados. Ele faz isso para mostrar que Jesus é o Filho de Deus. Esse termo se refere à relação especial entre Jesus e Deus. As genealogias eram importantes na cultura judaica, porque elas mostravam a qual família uma pessoa pertencia. Elas também poderiam ser usadas para determinar uma herança. Lucas diz que Jesus era conhecido como o filho de José, porque José não era seu pai biológico. Lucas sabe que a identidade de Jesus como o Filho de Deus não precisa ser rastreada por meio de José. A identidade de Jesus é baseada em ele ter sido concebido por meio do poder do Espírito Santo. A genealogia humana era outra maneira de mostrar que Jesus não era apenas o Filho de Deus, mas que ele estava unificado com a humanidade.</w:t>
      </w:r>
    </w:p>
    <w:p>
      <w:pPr/>
      <w:r>
        <w:rPr>
          <w:lang w:val="pt_PT" w:bidi="pt_PT"/>
        </w:rPr>
      </w:r>
      <w:r>
        <w:rPr>
          <w:lang w:val="pt_PT" w:bidi="pt_PT"/>
        </w:rPr>
        <w:t>Pare e discuta com sua equipe. Como sua cultura vê as genealogias? Qual é a maneira mais natural de apresentar uma genealogia em sua cultura? Use esse modelo para apresentar a genealogia de Jesus.</w:t>
      </w:r>
    </w:p>
    <w:p>
      <w:pPr/>
      <w:r>
        <w:rPr>
          <w:lang w:val="pt_PT" w:bidi="pt_PT"/>
        </w:rPr>
      </w:r>
      <w:r>
        <w:rPr>
          <w:lang w:val="pt_PT" w:bidi="pt_PT"/>
        </w:rPr>
        <w:t>Lucas continua a provar que Jesus era o Messias, ou Salvador Prometido, listando Abraão e Davi como seus antepassados. Ambos esses homens eram importantes para os judeus. Deus estabelecera seu pacto, ou prometera ao seu povo, por meio de Abraão, que o Messias seria um descendente de Davi. Portanto, Jesus está assegurado na promessa de Deus e cumpre a profecia de ser o Messias.</w:t>
      </w:r>
    </w:p>
    <w:p>
      <w:pPr/>
      <w:r>
        <w:rPr>
          <w:lang w:val="pt_PT" w:bidi="pt_PT"/>
        </w:rPr>
      </w:r>
      <w:r>
        <w:rPr>
          <w:lang w:val="pt_PT" w:bidi="pt_PT"/>
        </w:rPr>
        <w:t>Lucas traça a ancestralidade de Jesus até Adão, que Lucas diz ser o filho de Deus. Adão não é o filho de Deus da mesma maneira que as pessoas na lista eram filhas de seus pais. Lucas está dizendo que Adão era o filho de Deus, porque Deus o criou. Isso completa a lista de Lucas sobre os antepassados de Jesus.</w:t>
      </w:r>
    </w:p>
    <w:p>
      <w:pPr/>
      <w:r>
        <w:rPr>
          <w:lang w:val="pt_PT" w:bidi="pt_PT"/>
        </w:rPr>
      </w:r>
      <w:r>
        <w:rPr>
          <w:lang w:val="pt_PT" w:bidi="pt_PT"/>
        </w:rPr>
        <w:t>A genealogia de Lucas mostra que Jesus era o Filho de Deus traçando sua ancestralidade até Adão.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3:23–38</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José escuta os pastores, Simeão e Ana falarem sobre o futuro de Jesus.</w:t>
      </w:r>
    </w:p>
    <w:p>
      <w:pPr/>
      <w:r>
        <w:rPr>
          <w:lang w:val="pt_PT" w:bidi="pt_PT"/>
        </w:rPr>
      </w:r>
      <w:r>
        <w:rPr>
          <w:b/>
          <w:lang w:val="pt_PT" w:bidi="pt_PT"/>
        </w:rPr>
        <w:t>Segunda cena:</w:t>
      </w:r>
      <w:r>
        <w:rPr>
          <w:lang w:val="pt_PT" w:bidi="pt_PT"/>
        </w:rPr>
        <w:t xml:space="preserve"> Deus promete a Davi que um de seus descendentes reinará para sempre.</w:t>
      </w:r>
    </w:p>
    <w:p>
      <w:pPr/>
      <w:r>
        <w:rPr>
          <w:lang w:val="pt_PT" w:bidi="pt_PT"/>
        </w:rPr>
      </w:r>
      <w:r>
        <w:rPr>
          <w:b/>
          <w:lang w:val="pt_PT" w:bidi="pt_PT"/>
        </w:rPr>
        <w:t>Terceira cena:</w:t>
      </w:r>
      <w:r>
        <w:rPr>
          <w:lang w:val="pt_PT" w:bidi="pt_PT"/>
        </w:rPr>
        <w:t xml:space="preserve"> Deus promete a Abraão que seus descendentes se tornarão um grupo de pessoas e Ele tem uma terra especial para eles.</w:t>
      </w:r>
    </w:p>
    <w:p>
      <w:pPr/>
      <w:r>
        <w:rPr>
          <w:lang w:val="pt_PT" w:bidi="pt_PT"/>
        </w:rPr>
      </w:r>
      <w:r>
        <w:rPr>
          <w:b/>
          <w:lang w:val="pt_PT" w:bidi="pt_PT"/>
        </w:rPr>
        <w:t>Quarta cena:</w:t>
      </w:r>
      <w:r>
        <w:rPr>
          <w:lang w:val="pt_PT" w:bidi="pt_PT"/>
        </w:rPr>
        <w:t xml:space="preserve"> Deus dá a vida a Adão.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Teófilo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Davi</w:t>
      </w:r>
    </w:p>
    <w:p>
      <w:pPr>
        <w:pStyle w:val="ListBullet"/>
        <w:spacing w:line="240" w:lineRule="auto"/>
        <w:ind w:left="720"/>
      </w:pPr>
      <w:r>
        <w:rPr>
          <w:lang w:val="pt_PT" w:bidi="pt_PT"/>
        </w:rPr>
      </w:r>
      <w:r>
        <w:rPr>
          <w:lang w:val="pt_PT" w:bidi="pt_PT"/>
        </w:rPr>
        <w:t>Abraão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Lucas menciona cada um dos antepassados de Jesus a Teófilo. Ele faz isso para mostrar que Jesus era o Filho de Deus. As cenas estão divididas em quatro. Cada cena explica um pouco sobre um personagem específico.</w:t>
      </w:r>
    </w:p>
    <w:p>
      <w:pPr/>
      <w:r>
        <w:rPr>
          <w:lang w:val="pt_PT" w:bidi="pt_PT"/>
        </w:rPr>
      </w:r>
      <w:r>
        <w:rPr>
          <w:lang w:val="pt_PT" w:bidi="pt_PT"/>
        </w:rPr>
        <w:t>Lucas explica que o pai de Jesus era José. Destaque José ouvindo diferentes pessoas dizendo a ele quem Jesus se tornará.</w:t>
      </w:r>
    </w:p>
    <w:p>
      <w:pPr/>
      <w:r>
        <w:rPr>
          <w:lang w:val="pt_PT" w:bidi="pt_PT"/>
        </w:rPr>
      </w:r>
      <w:r>
        <w:rPr>
          <w:lang w:val="pt_PT" w:bidi="pt_PT"/>
        </w:rPr>
        <w:t>Lucas continua a linhagem de antepassados de Jesus. Davi é um antepassado de José.</w:t>
      </w:r>
    </w:p>
    <w:p>
      <w:pPr/>
      <w:r>
        <w:rPr>
          <w:lang w:val="pt_PT" w:bidi="pt_PT"/>
        </w:rPr>
      </w:r>
      <w:r>
        <w:rPr>
          <w:lang w:val="pt_PT" w:bidi="pt_PT"/>
        </w:rPr>
        <w:t>Destaque Deus prometendo a Davi que seu reino será para sempre. Deus diz que um rei virá de seus descendentes. Deus diz que o reinado desse rei por vir nunca terminará.</w:t>
      </w:r>
    </w:p>
    <w:p>
      <w:pPr/>
      <w:r>
        <w:rPr>
          <w:lang w:val="pt_PT" w:bidi="pt_PT"/>
        </w:rPr>
      </w:r>
      <w:r>
        <w:rPr>
          <w:lang w:val="pt_PT" w:bidi="pt_PT"/>
        </w:rPr>
        <w:t>Lucas continua a linhagem de antepassados. Abraão é um antepassado de Davi.</w:t>
      </w:r>
    </w:p>
    <w:p>
      <w:pPr/>
      <w:r>
        <w:rPr>
          <w:lang w:val="pt_PT" w:bidi="pt_PT"/>
        </w:rPr>
      </w:r>
      <w:r>
        <w:rPr>
          <w:lang w:val="pt_PT" w:bidi="pt_PT"/>
        </w:rPr>
        <w:t>Destaque Deus prometendo a Abraão muitos descendentes. Mais do que as estrelas! Deus diz que eles se tornarão um grupo de pessoas e possuirão uma terra especial.</w:t>
      </w:r>
    </w:p>
    <w:p>
      <w:pPr/>
      <w:r>
        <w:rPr>
          <w:lang w:val="pt_PT" w:bidi="pt_PT"/>
        </w:rPr>
      </w:r>
      <w:r>
        <w:rPr>
          <w:lang w:val="pt_PT" w:bidi="pt_PT"/>
        </w:rPr>
        <w:t>Lucas continua a linhagem de antepassados. Adão é um antepassado de Abraão.</w:t>
      </w:r>
    </w:p>
    <w:p>
      <w:pPr/>
      <w:r>
        <w:rPr>
          <w:lang w:val="pt_PT" w:bidi="pt_PT"/>
        </w:rPr>
      </w:r>
      <w:r>
        <w:rPr>
          <w:lang w:val="pt_PT" w:bidi="pt_PT"/>
        </w:rPr>
        <w:t>Destaque Deus formando Adão e soprando-lhe vida. Adão se torna como um filho a Deus, porque Deus o cria.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3:23–38</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Teófilo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Davi</w:t>
      </w:r>
    </w:p>
    <w:p>
      <w:pPr>
        <w:pStyle w:val="ListBullet"/>
        <w:spacing w:line="240" w:lineRule="auto"/>
        <w:ind w:left="720"/>
      </w:pPr>
      <w:r>
        <w:rPr>
          <w:lang w:val="pt_PT" w:bidi="pt_PT"/>
        </w:rPr>
      </w:r>
      <w:r>
        <w:rPr>
          <w:lang w:val="pt_PT" w:bidi="pt_PT"/>
        </w:rPr>
        <w:t>Abraão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Lucas listando a linhagem dos antepassados de Jesus para Teófilo. Lucas faz isso para mostrar que Jesus é o Filho de Deus. Os outros atores representam antepassados específicos. Esses antepassados destacam histórias sobre as promessas de Deus sobre o Messias, ou o Salvador prometido.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Lucas é quem fala sobre cada antepassado. Seu público é Teófilo.</w:t>
      </w:r>
    </w:p>
    <w:p>
      <w:pPr/>
      <w:r>
        <w:rPr>
          <w:lang w:val="pt_PT" w:bidi="pt_PT"/>
        </w:rPr>
      </w:r>
      <w:r>
        <w:rPr>
          <w:lang w:val="pt_PT" w:bidi="pt_PT"/>
        </w:rPr>
        <w:t>Represente Lucas informando a linhagem dos antepassados de Jesus a Teófilo. O pai de Jesus era José. José ouviu de diferentes fontes coisas sobre o futuro de Jesus.</w:t>
      </w:r>
    </w:p>
    <w:p>
      <w:pPr/>
      <w:r>
        <w:rPr>
          <w:lang w:val="pt_PT" w:bidi="pt_PT"/>
        </w:rPr>
      </w:r>
      <w:r>
        <w:rPr>
          <w:lang w:val="pt_PT" w:bidi="pt_PT"/>
        </w:rPr>
        <w:t>Lucas continua mencionando a linhagem de antepassados. Davi é um antepassado de José. Deus promete a Davi que seu reino será para sempre. Deus diz que um rei virá de seus descendentes. O reinado desse rei por vir nunca terminará.</w:t>
      </w:r>
    </w:p>
    <w:p>
      <w:pPr/>
      <w:r>
        <w:rPr>
          <w:lang w:val="pt_PT" w:bidi="pt_PT"/>
        </w:rPr>
      </w:r>
      <w:r>
        <w:rPr>
          <w:lang w:val="pt_PT" w:bidi="pt_PT"/>
        </w:rPr>
        <w:t>Lucas continua mencionando a linhagem de antepassados. Abraão é um antepassado de Davi.</w:t>
      </w:r>
    </w:p>
    <w:p>
      <w:pPr/>
      <w:r>
        <w:rPr>
          <w:lang w:val="pt_PT" w:bidi="pt_PT"/>
        </w:rPr>
      </w:r>
      <w:r>
        <w:rPr>
          <w:lang w:val="pt_PT" w:bidi="pt_PT"/>
        </w:rPr>
        <w:t>Deus promete a Abraão mais descendentes do que as estrelas. Seus descendentes se tornarão um grupo de pessoas e possuirão uma terra especial.</w:t>
      </w:r>
    </w:p>
    <w:p>
      <w:pPr/>
      <w:r>
        <w:rPr>
          <w:lang w:val="pt_PT" w:bidi="pt_PT"/>
        </w:rPr>
      </w:r>
      <w:r>
        <w:rPr>
          <w:lang w:val="pt_PT" w:bidi="pt_PT"/>
        </w:rPr>
        <w:t>Lucas continua mencionando a linhagem de antepassados. Adão é um antepassado de Abraão.</w:t>
      </w:r>
    </w:p>
    <w:p>
      <w:pPr/>
      <w:r>
        <w:rPr>
          <w:lang w:val="pt_PT" w:bidi="pt_PT"/>
        </w:rPr>
      </w:r>
      <w:r>
        <w:rPr>
          <w:lang w:val="pt_PT" w:bidi="pt_PT"/>
        </w:rPr>
        <w:t>Deus forma Adão e dá a ele o fôlego da vida. Adão tem acesso a todas as árvores. Deus diz a ele para se reproduzir e encher a terra. Adão desobedece. Adão é separado de Deus e não pode voltar ao jardim.</w:t>
      </w:r>
    </w:p>
    <w:p>
      <w:pPr/>
      <w:r>
        <w:rPr>
          <w:lang w:val="pt_PT" w:bidi="pt_PT"/>
        </w:rPr>
      </w:r>
      <w:r>
        <w:rPr>
          <w:b/>
          <w:lang w:val="pt_PT" w:bidi="pt_PT"/>
        </w:rPr>
        <w:t>Interrompa a cena.</w:t>
      </w:r>
      <w:r>
        <w:rPr>
          <w:lang w:val="pt_PT" w:bidi="pt_PT"/>
        </w:rPr>
        <w:t xml:space="preserve"> Pergunte ao ator que está interpretando Lucas: "Como você se sente?" Você pode ouvir: "Tudo está conectado", "Trata-se de uma única história".</w:t>
      </w:r>
    </w:p>
    <w:p>
      <w:pPr/>
      <w:r>
        <w:rPr>
          <w:lang w:val="pt_PT" w:bidi="pt_PT"/>
        </w:rPr>
      </w:r>
      <w:r>
        <w:rPr>
          <w:lang w:val="pt_PT" w:bidi="pt_PT"/>
        </w:rPr>
        <w:t>Pergunte ao ator que interpreta Teófilo: "Como você se sente?". Você pode ouvir: "Tudo indica que Jesus é o Messias", "Intrigado" "Quero ouvir mais".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3:23–38</w:t>
      </w:r>
    </w:p>
    <w:p>
      <w:pPr/>
      <w:r>
        <w:rPr>
          <w:lang w:val="pt_PT" w:bidi="pt_PT"/>
        </w:rPr>
      </w:r>
      <w:r>
        <w:rPr>
          <w:lang w:val="pt_PT" w:bidi="pt_PT"/>
        </w:rPr>
        <w:t>Ouça o texto uma vez na versão mais fácil de entender.</w:t>
      </w:r>
    </w:p>
    <w:p>
      <w:pPr/>
      <w:r>
        <w:rPr>
          <w:lang w:val="pt_PT" w:bidi="pt_PT"/>
        </w:rPr>
      </w:r>
      <w:r>
        <w:rPr>
          <w:lang w:val="pt_PT" w:bidi="pt_PT"/>
        </w:rPr>
        <w:t xml:space="preserve">Quando Jesus tem cerca de 30 anos, ele começa a ensinar as pessoas sobre Deus. Lucas pausa sua história para fornecer a genealogia de Jesus, ou lista de antepassados. Lucas usa a frase </w:t>
      </w:r>
      <w:r>
        <w:rPr>
          <w:b/>
          <w:lang w:val="pt_PT" w:bidi="pt_PT"/>
        </w:rPr>
        <w:t>filho de</w:t>
      </w:r>
      <w:r>
        <w:rPr>
          <w:lang w:val="pt_PT" w:bidi="pt_PT"/>
        </w:rPr>
        <w:t xml:space="preserve"> em sua lista para indicar a ancestralidade de cada um. Esse significado só é implícito após seu primeiro uso na relação de Jesus com José. Filho também pode significar neto ou descendente. Os estudiosos não têm certeza de qual é o parentesco exato de todos na lista.</w:t>
      </w:r>
    </w:p>
    <w:p>
      <w:pPr/>
      <w:r>
        <w:rPr>
          <w:lang w:val="pt_PT" w:bidi="pt_PT"/>
        </w:rPr>
      </w:r>
      <w:r>
        <w:rPr>
          <w:lang w:val="pt_PT" w:bidi="pt_PT"/>
        </w:rPr>
        <w:t xml:space="preserve">Quando Lucas diz </w:t>
      </w:r>
      <w:r>
        <w:rPr>
          <w:b/>
          <w:lang w:val="pt_PT" w:bidi="pt_PT"/>
        </w:rPr>
        <w:t>conhecido como filho de José,</w:t>
      </w:r>
      <w:r>
        <w:rPr>
          <w:lang w:val="pt_PT" w:bidi="pt_PT"/>
        </w:rPr>
        <w:t xml:space="preserve"> ele quer dizer que José não era o pai biológico de Jesus, mas seu pai legal. Maria era virgem quando Jesus nasceu. Algumas pessoas podem poderiam saber que Jesus fora concebido pelo Espírito Santo, mas outras podem ter pensado que ele era filho de José.</w:t>
      </w:r>
    </w:p>
    <w:p>
      <w:pPr/>
      <w:r>
        <w:rPr>
          <w:lang w:val="pt_PT" w:bidi="pt_PT"/>
        </w:rPr>
      </w:r>
      <w:r>
        <w:rPr>
          <w:lang w:val="pt_PT" w:bidi="pt_PT"/>
        </w:rPr>
        <w:t xml:space="preserve">Lucas menciona </w:t>
      </w:r>
      <w:r>
        <w:rPr>
          <w:b/>
          <w:lang w:val="pt_PT" w:bidi="pt_PT"/>
        </w:rPr>
        <w:t>o filho de Ram.</w:t>
      </w:r>
      <w:r>
        <w:rPr>
          <w:lang w:val="pt_PT" w:bidi="pt_PT"/>
        </w:rPr>
        <w:t xml:space="preserve"> Em algumas traduções, estão listados dois antepassados. Filho de Admin, filho de Arni. Recomenda-se que você use o filho de Arni. No entanto, se a tradução no idioma nacional prevalecente em sua área usar a referência de dois antepassados, então você talvez queira mantê-la.</w:t>
      </w:r>
    </w:p>
    <w:p>
      <w:pPr/>
      <w:r>
        <w:rPr>
          <w:lang w:val="pt_PT" w:bidi="pt_PT"/>
        </w:rPr>
      </w:r>
      <w:r>
        <w:rPr>
          <w:lang w:val="pt_PT" w:bidi="pt_PT"/>
        </w:rPr>
        <w:t xml:space="preserve">Lucas traça a ancestralidade de Jesus até Adão. Ele chama Adão </w:t>
      </w:r>
      <w:r>
        <w:rPr>
          <w:b/>
          <w:lang w:val="pt_PT" w:bidi="pt_PT"/>
        </w:rPr>
        <w:t>filho de Deus</w:t>
      </w:r>
      <w:r>
        <w:rPr>
          <w:lang w:val="pt_PT" w:bidi="pt_PT"/>
        </w:rPr>
        <w:t xml:space="preserve">. A relação entre Adão e Deus era diferente do restante das pessoas na lista. Essa frase se refere a Deus ser o criador de Adão. Lucas mostra que, por ancestralidade, Jesus é o Filho de Deus. O termo </w:t>
      </w:r>
      <w:r>
        <w:rPr>
          <w:b/>
          <w:lang w:val="pt_PT" w:bidi="pt_PT"/>
        </w:rPr>
        <w:t>Filho de Deus</w:t>
      </w:r>
      <w:r>
        <w:rPr>
          <w:lang w:val="pt_PT" w:bidi="pt_PT"/>
        </w:rPr>
        <w:t xml:space="preserve"> é usado para a nação de Israel, anjos e reis descendentes do rei Davi. Lucas usa esse título para mostrar que Jesus tem a mesma natureza de Deus. Sua relação especial é semelhante à relação entre um pai humano e seu filho. Jesus é o Filho e Deus é seu Pai. Antes de Jesus nascer, ele já existia na eternidade como o Filho de seu Pai. Filho de Deus pode ser encontrado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3:23–38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73">
        <w:r>
          <w:rPr>
            <w:lang w:val="pt_PT" w:bidi="pt_PT"/>
          </w:rPr>
          <w:rPr>
            <w:color w:val="0000EE"/>
            <w:u w:val="single"/>
          </w:rPr>
          <w:t>Ouvir e Sentir</w:t>
        </w:r>
      </w:hyperlink>
      <w:r>
        <w:rPr>
          <w:lang w:val="pt_PT" w:bidi="pt_PT"/>
        </w:rPr>
        <w:t xml:space="preserve"> (434 KB)</w:t>
      </w:r>
      <w:r>
        <w:rPr>
          <w:lang w:val="pt_PT" w:bidi="pt_PT"/>
        </w:rPr>
      </w:r>
    </w:p>
    <w:p>
      <w:pPr>
        <w:pStyle w:val="ListBullet"/>
        <w:spacing w:line="240" w:lineRule="auto"/>
        <w:ind w:left="720"/>
      </w:pPr>
      <w:r>
        <w:rPr>
          <w:lang w:val="pt_PT" w:bidi="pt_PT"/>
        </w:rPr>
      </w:r>
      <w:hyperlink r:id="rId74">
        <w:r>
          <w:rPr>
            <w:lang w:val="pt_PT" w:bidi="pt_PT"/>
          </w:rPr>
          <w:rPr>
            <w:color w:val="0000EE"/>
            <w:u w:val="single"/>
          </w:rPr>
          <w:t>Preparando o Cenário</w:t>
        </w:r>
      </w:hyperlink>
      <w:r>
        <w:rPr>
          <w:lang w:val="pt_PT" w:bidi="pt_PT"/>
        </w:rPr>
        <w:t xml:space="preserve"> (1.7 MB)</w:t>
      </w:r>
      <w:r>
        <w:rPr>
          <w:lang w:val="pt_PT" w:bidi="pt_PT"/>
        </w:rPr>
      </w:r>
    </w:p>
    <w:p>
      <w:pPr>
        <w:pStyle w:val="ListBullet"/>
        <w:spacing w:line="240" w:lineRule="auto"/>
        <w:ind w:left="720"/>
      </w:pPr>
      <w:r>
        <w:rPr>
          <w:lang w:val="pt_PT" w:bidi="pt_PT"/>
        </w:rPr>
      </w:r>
      <w:hyperlink r:id="rId75">
        <w:r>
          <w:rPr>
            <w:lang w:val="pt_PT" w:bidi="pt_PT"/>
          </w:rPr>
          <w:rPr>
            <w:color w:val="0000EE"/>
            <w:u w:val="single"/>
          </w:rPr>
          <w:t>Identificando as Cenas</w:t>
        </w:r>
      </w:hyperlink>
      <w:r>
        <w:rPr>
          <w:lang w:val="pt_PT" w:bidi="pt_PT"/>
        </w:rPr>
        <w:t xml:space="preserve"> (1.5 MB)</w:t>
      </w:r>
      <w:r>
        <w:rPr>
          <w:lang w:val="pt_PT" w:bidi="pt_PT"/>
        </w:rPr>
      </w:r>
    </w:p>
    <w:p>
      <w:pPr>
        <w:pStyle w:val="ListBullet"/>
        <w:spacing w:line="240" w:lineRule="auto"/>
        <w:ind w:left="720"/>
      </w:pPr>
      <w:r>
        <w:rPr>
          <w:lang w:val="pt_PT" w:bidi="pt_PT"/>
        </w:rPr>
      </w:r>
      <w:hyperlink r:id="rId76">
        <w:r>
          <w:rPr>
            <w:lang w:val="pt_PT" w:bidi="pt_PT"/>
          </w:rPr>
          <w:rPr>
            <w:color w:val="0000EE"/>
            <w:u w:val="single"/>
          </w:rPr>
          <w:t>Incorporando o Texto</w:t>
        </w:r>
      </w:hyperlink>
      <w:r>
        <w:rPr>
          <w:lang w:val="pt_PT" w:bidi="pt_PT"/>
        </w:rPr>
        <w:t xml:space="preserve"> (1.8 MB)</w:t>
      </w:r>
      <w:r>
        <w:rPr>
          <w:lang w:val="pt_PT" w:bidi="pt_PT"/>
        </w:rPr>
      </w:r>
    </w:p>
    <w:p>
      <w:pPr>
        <w:pStyle w:val="ListBullet"/>
        <w:spacing w:line="240" w:lineRule="auto"/>
        <w:ind w:left="720"/>
      </w:pPr>
      <w:r>
        <w:rPr>
          <w:lang w:val="pt_PT" w:bidi="pt_PT"/>
        </w:rPr>
      </w:r>
      <w:hyperlink r:id="rId77">
        <w:r>
          <w:rPr>
            <w:lang w:val="pt_PT" w:bidi="pt_PT"/>
          </w:rPr>
          <w:rPr>
            <w:color w:val="0000EE"/>
            <w:u w:val="single"/>
          </w:rPr>
          <w:t>Preenchendo as Lacunas</w:t>
        </w:r>
      </w:hyperlink>
      <w:r>
        <w:rPr>
          <w:lang w:val="pt_PT" w:bidi="pt_PT"/>
        </w:rPr>
        <w:t xml:space="preserve"> (1.4 MB)</w:t>
      </w:r>
      <w:r>
        <w:rPr>
          <w:lang w:val="pt_PT" w:bidi="pt_PT"/>
        </w:rPr>
      </w:r>
    </w:p>
    <w:p>
      <w:pPr>
        <w:pStyle w:val="ListBullet"/>
        <w:spacing w:line="240" w:lineRule="auto"/>
        <w:ind w:left="720"/>
      </w:pPr>
      <w:r>
        <w:rPr>
          <w:lang w:val="pt_PT" w:bidi="pt_PT"/>
        </w:rPr>
      </w:r>
      <w:hyperlink r:id="rId78">
        <w:r>
          <w:rPr>
            <w:lang w:val="pt_PT" w:bidi="pt_PT"/>
          </w:rPr>
          <w:rPr>
            <w:color w:val="0000EE"/>
            <w:u w:val="single"/>
          </w:rPr>
          <w:t>Falando a Palavra</w:t>
        </w:r>
      </w:hyperlink>
      <w:r>
        <w:rPr>
          <w:lang w:val="pt_PT" w:bidi="pt_PT"/>
        </w:rPr>
        <w:t xml:space="preserve"> (973 KB)</w:t>
      </w:r>
      <w:r>
        <w:rPr>
          <w:lang w:val="pt_PT" w:bidi="pt_PT"/>
        </w:rPr>
      </w:r>
      <w:r>
        <w:rPr>
          <w:lang w:val="pt_PT" w:bidi="pt_PT"/>
        </w:rPr>
      </w:r>
      <w:r>
        <w:rPr>
          <w:lang w:val="pt_PT" w:bidi="pt_PT"/>
        </w:rPr>
      </w:r>
    </w:p>
    <w:p>
      <w:pPr/>
      <w:r>
        <w:rPr>
          <w:lang w:val="pt_PT" w:bidi="pt_PT"/>
        </w:rPr>
      </w:r>
    </w:p>
    <w:p>
      <w:pPr>
        <w:pStyle w:val="Heading2"/>
      </w:pPr>
      <w:r>
        <w:rPr>
          <w:lang w:val="pt_PT" w:bidi="pt_PT"/>
        </w:rPr>
        <w:t>Lucas 4:1–13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4:1–13</w:t>
      </w:r>
    </w:p>
    <w:p>
      <w:pPr/>
      <w:r>
        <w:rPr>
          <w:lang w:val="pt_PT" w:bidi="pt_PT"/>
        </w:rPr>
      </w:r>
      <w:r>
        <w:rPr>
          <w:lang w:val="pt_PT" w:bidi="pt_PT"/>
        </w:rPr>
        <w:t>Escute Lucas 4:1–13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4:1–13</w:t>
      </w:r>
    </w:p>
    <w:p>
      <w:pPr/>
      <w:r>
        <w:rPr>
          <w:lang w:val="pt_PT" w:bidi="pt_PT"/>
        </w:rPr>
      </w:r>
      <w:r>
        <w:rPr>
          <w:lang w:val="pt_PT" w:bidi="pt_PT"/>
        </w:rPr>
        <w:t>Ouça o texto uma vez na versão mais fácil de entender.</w:t>
      </w:r>
    </w:p>
    <w:p>
      <w:pPr/>
      <w:r>
        <w:rPr>
          <w:lang w:val="pt_PT" w:bidi="pt_PT"/>
        </w:rPr>
      </w:r>
      <w:r>
        <w:rPr>
          <w:lang w:val="pt_PT" w:bidi="pt_PT"/>
        </w:rPr>
        <w:t>Depois de Jesus ser batizado por João, Lucas pausou para nos dar sua genealogia. Ele mostrou que Jesus era o Filho de Deus. Nessa passagem, Lucas continua sua história da vida de Jesus depois de ele sair do rio Jordão.</w:t>
      </w:r>
    </w:p>
    <w:p>
      <w:pPr/>
      <w:r>
        <w:rPr>
          <w:lang w:val="pt_PT" w:bidi="pt_PT"/>
        </w:rPr>
      </w:r>
      <w:r>
        <w:rPr>
          <w:lang w:val="pt_PT" w:bidi="pt_PT"/>
        </w:rPr>
        <w:t>Essa história é semelhante a outra história com a qual os judeus estavam muito familiarizados. É a história dos testes de Israel no deserto. Ambas as histórias mostram o divino conduzindo ao deserto, incluem o número 40, e mostram o "filho" de Deus sendo testado. Israel, ou o povo judeu, também era chamado de filho de Deus. Deus permitiu que Israel passasse muitos dias sem comida. Ele os instruiu que O adorassem exclusivamente. Deus também disse a Israel para que não O testassem. Porém, eles desobedeceram a Deus em todas as três tentações. A diferença que Lucas destaca é que Jesus é bem-sucedido onde Israel falhou.</w:t>
      </w:r>
    </w:p>
    <w:p>
      <w:pPr/>
      <w:r>
        <w:rPr>
          <w:lang w:val="pt_PT" w:bidi="pt_PT"/>
        </w:rPr>
      </w:r>
      <w:r>
        <w:rPr>
          <w:lang w:val="pt_PT" w:bidi="pt_PT"/>
        </w:rPr>
        <w:t>Mostre aos seus tradutores uma imagem do deserto para entenderem melhor onde essa história acontece.</w:t>
      </w:r>
    </w:p>
    <w:p>
      <w:pPr/>
      <w:r>
        <w:rPr>
          <w:lang w:val="pt_PT" w:bidi="pt_PT"/>
        </w:rPr>
      </w:r>
      <w:r>
        <w:rPr>
          <w:lang w:val="pt_PT" w:bidi="pt_PT"/>
        </w:rPr>
        <w:t>Lucas nos diz que Jesus está cheio do Espírito Santo após seu batismo. Isso significa que o Espírito de Deus estava com Jesus e lhe deu o poder de fazer o que Deus queria que ele fizesse. O Espírito Santo o leva do rio Jordão para o deserto.</w:t>
      </w:r>
    </w:p>
    <w:p>
      <w:pPr/>
      <w:r>
        <w:rPr>
          <w:lang w:val="pt_PT" w:bidi="pt_PT"/>
        </w:rPr>
      </w:r>
      <w:r>
        <w:rPr>
          <w:lang w:val="pt_PT" w:bidi="pt_PT"/>
        </w:rPr>
        <w:t>Pare e mostre à sua equipe um mapa que mostre a localização do rio Jordão e do deserto. Você também pode mostrar uma imagem da aparência do deserto.</w:t>
      </w:r>
    </w:p>
    <w:p>
      <w:pPr/>
      <w:r>
        <w:rPr>
          <w:lang w:val="pt_PT" w:bidi="pt_PT"/>
        </w:rPr>
      </w:r>
      <w:r>
        <w:rPr>
          <w:lang w:val="pt_PT" w:bidi="pt_PT"/>
        </w:rPr>
        <w:t>O diabo aparece e tenta Jesus por 40 dias, enquanto ele está no deserto. O diabo se refere a Satanás. Ele é o chefe, ou líder, de todos os espíritos malignos. Seu nome em hebraico significa inimigo porque ele é o inimigo de Deus e do povo de Deus. Tentação se refere à tentativa de convencer Jesus a fazer o que Deus não queria que ele fizesse. O diabo diz a Jesus que ele será recompensado por pecar, mas ele mentia. O diabo está tentando enlaçar Jesus e levá-lo a pecar.</w:t>
      </w:r>
    </w:p>
    <w:p>
      <w:pPr/>
      <w:r>
        <w:rPr>
          <w:lang w:val="pt_PT" w:bidi="pt_PT"/>
        </w:rPr>
      </w:r>
      <w:r>
        <w:rPr>
          <w:lang w:val="pt_PT" w:bidi="pt_PT"/>
        </w:rPr>
        <w:t>Pare e discuta com sua equipe. Como o chefe dos espíritos malignos é visto em sua cultura? Como o chefe dos espíritos malignos interage com as pessoas? Como isso difere do modo como o diabo é retratado aqui?</w:t>
      </w:r>
    </w:p>
    <w:p>
      <w:pPr/>
      <w:r>
        <w:rPr>
          <w:lang w:val="pt_PT" w:bidi="pt_PT"/>
        </w:rPr>
      </w:r>
      <w:r>
        <w:rPr>
          <w:lang w:val="pt_PT" w:bidi="pt_PT"/>
        </w:rPr>
        <w:t>Jesus não come por quarenta dias, enquanto ele é tentado. Portanto, ele está muito faminto. O diabo desafia Jesus a provar que ele é o Filho de Deus transformando uma pedra em um pedaço de pão. Filho de Deus é um título que significa que Jesus tem a mesma natureza de Deus. Expressa sua relação como semelhante à relação humana de um pai e filho. Antes de Jesus nascer, ele já existia desde a eternidade como o Filho para Deus, seu Pai. Quando o diabo diz: "Se você é o Filho de Deus", ele está desafiando Jesus a provar quem ele é por realizar algo sobrenatural. Ele queria que Jesus fizesse uma provisão para si mesmo, em vez de confiar na provisão de Deus.</w:t>
      </w:r>
    </w:p>
    <w:p>
      <w:pPr/>
      <w:r>
        <w:rPr>
          <w:lang w:val="pt_PT" w:bidi="pt_PT"/>
        </w:rPr>
      </w:r>
      <w:r>
        <w:rPr>
          <w:lang w:val="pt_PT" w:bidi="pt_PT"/>
        </w:rPr>
        <w:t>Jesus responde ao diabo citando um texto da escritura hebraica de Deuteronômio. Deuteronômio era um dos livros escritos por Moisés. Em Deuteronômio, está escrito que o homem não vive apenas pelo pão. Isso significa que há algo mais importante do que a comida. Alimentos, por si só, não dão a verdadeira vida. Assim, o diabo tenta tentar Jesus de uma maneira diferente.</w:t>
      </w:r>
    </w:p>
    <w:p>
      <w:pPr/>
      <w:r>
        <w:rPr>
          <w:lang w:val="pt_PT" w:bidi="pt_PT"/>
        </w:rPr>
      </w:r>
      <w:r>
        <w:rPr>
          <w:lang w:val="pt_PT" w:bidi="pt_PT"/>
        </w:rPr>
        <w:t>O diabo leva Jesus para um lugar alto. Mostra a Jesus todas as nações e reinos do mundo em um instante. Foi um evento sobrenatural. O diabo diz a Jesus que lhe dará autoridade, ou o direito de governar, sobre todas as nações. Promete que Jesus receberá a glória e a grandeza de todas as nações. O diabo diz que pode dar essa autoridade a Jesus, porque lhe fora dada. Ele não diz quem lhe deu essa autoridade, apenas que ele pode dar a quem quiser. Essa era outra mentira. O diabo diz a Jesus que lhe dará essa autoridade apenas se ele o adorasse. Adoração significa curvar-se diante de alguém, por respeito ou humildade. O diabo quer ganhar o controle sobre Jesus.</w:t>
      </w:r>
    </w:p>
    <w:p>
      <w:pPr/>
      <w:r>
        <w:rPr>
          <w:lang w:val="pt_PT" w:bidi="pt_PT"/>
        </w:rPr>
      </w:r>
      <w:r>
        <w:rPr>
          <w:lang w:val="pt_PT" w:bidi="pt_PT"/>
        </w:rPr>
        <w:t>Pare e mostre à sua equipe uma imagem do lugar alto aonde Satanás levou Jesus.</w:t>
      </w:r>
    </w:p>
    <w:p>
      <w:pPr/>
      <w:r>
        <w:rPr>
          <w:lang w:val="pt_PT" w:bidi="pt_PT"/>
        </w:rPr>
      </w:r>
      <w:r>
        <w:rPr>
          <w:lang w:val="pt_PT" w:bidi="pt_PT"/>
        </w:rPr>
        <w:t>Jesus responde citando o texto de Deuteronômio mais uma vez. Ele diz que se deve adorar apenas ao Senhor, seu Deus, e servir apenas a Ele. Aqui, a adoração significa curvar-se em respeito, e servir é realizar atos de adoração para honrar a Deus. Senhor refere-se a alguém que tem autoridade sobre outras pessoas ou coisas. A resposta de Jesus mostra que ele estava se recusando a fazer o que o diabo queria. Jesus diz que só adorará a Deus.</w:t>
      </w:r>
    </w:p>
    <w:p>
      <w:pPr/>
      <w:r>
        <w:rPr>
          <w:lang w:val="pt_PT" w:bidi="pt_PT"/>
        </w:rPr>
      </w:r>
      <w:r>
        <w:rPr>
          <w:lang w:val="pt_PT" w:bidi="pt_PT"/>
        </w:rPr>
        <w:t>Assim, o diabo tenta Jesus de uma maneira diferente. Dessa vez, ele leva Jesus a Jerusalém. Ele o leva para o Templo, ou lugar de adoração, e o coloca na parte mais alta do Templo. Essa era uma das torres na parede exterior. Tinha 150 metros (c. 450 pés) de altura. Era suficientemente alto para que, se alguém saltasse, ficaria seriamente ferido. O diabo novamente desafia que Jesus é verdadeiramente o Filho de Deus. Ele diz a Jesus que, se ele é realmente o Filho de Deus, pode saltar do Templo e não ser ferido. Somente nessa vez, o diabo cita um texto hebraico do livro dos Salmos. Ele diz que os anjos impedirão que Jesus seja ferido. O contexto desse versículo é de anjos levantando alguém pelas mãos, para ele não tropeçar nas pedras ao caminhar. Isso o impediria de cair e se ferir. O diabo aplica esse versículo a Jesus. Ele diz que, se Jesus saltar do Templo, os anjos o impediriam de ser ferido nas rochas abaixo.</w:t>
      </w:r>
    </w:p>
    <w:p>
      <w:pPr/>
      <w:r>
        <w:rPr>
          <w:lang w:val="pt_PT" w:bidi="pt_PT"/>
        </w:rPr>
      </w:r>
      <w:r>
        <w:rPr>
          <w:lang w:val="pt_PT" w:bidi="pt_PT"/>
        </w:rPr>
        <w:t>Mostre aos seus tradutores uma foto da torre do Templo, para entenderem quão alta ela era.</w:t>
      </w:r>
    </w:p>
    <w:p>
      <w:pPr/>
      <w:r>
        <w:rPr>
          <w:lang w:val="pt_PT" w:bidi="pt_PT"/>
        </w:rPr>
      </w:r>
      <w:r>
        <w:rPr>
          <w:lang w:val="pt_PT" w:bidi="pt_PT"/>
        </w:rPr>
        <w:t>Jesus responde o mesmo que antes. Ele cita as Escrituras, em Deuteronômio. Ele diz ao diabo que não se deve testar o Senhor, seu Deus. Saltar do Templo era um pecado, porque testava a Deus. Jesus estaria testando a fidelidade de Deus, colocando-O à prova se Ele o salvaria.</w:t>
      </w:r>
    </w:p>
    <w:p>
      <w:pPr/>
      <w:r>
        <w:rPr>
          <w:lang w:val="pt_PT" w:bidi="pt_PT"/>
        </w:rPr>
      </w:r>
      <w:r>
        <w:rPr>
          <w:lang w:val="pt_PT" w:bidi="pt_PT"/>
        </w:rPr>
        <w:t>O diabo deixa Jesus depois de terminar de testá-lo. Ele se afasta apenas por pouco tempo, até que surja uma melhor oportunidade para testar Jesus novamente. Jesus ser tentado é importante na cultura judaica. Na tradição judaica, a lealdade a Deus é provada por meio de provações e tentações. Essa história demonstra a obediência de Jesus a Deus.</w:t>
      </w:r>
    </w:p>
    <w:p>
      <w:pPr/>
      <w:r>
        <w:rPr>
          <w:lang w:val="pt_PT" w:bidi="pt_PT"/>
        </w:rPr>
      </w:r>
      <w:r>
        <w:rPr>
          <w:lang w:val="pt_PT" w:bidi="pt_PT"/>
        </w:rPr>
        <w:t>Ela é importante, porque mostra que Jesus supera as tentações do diabo quando ele é tentado a pecar de três maneiras diferentes. Em todas as três, Jesus não faz o que o diabo quer que ele faça. Jesus mostra sua fiel obediência a Deus, o que o prepara para o ministério público.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4:1–13</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Essa história tem cinco cenas.</w:t>
      </w:r>
    </w:p>
    <w:p>
      <w:pPr/>
      <w:r>
        <w:rPr>
          <w:lang w:val="pt_PT" w:bidi="pt_PT"/>
        </w:rPr>
      </w:r>
      <w:r>
        <w:rPr>
          <w:b/>
          <w:lang w:val="pt_PT" w:bidi="pt_PT"/>
        </w:rPr>
        <w:t>Primeira cena:</w:t>
      </w:r>
      <w:r>
        <w:rPr>
          <w:lang w:val="pt_PT" w:bidi="pt_PT"/>
        </w:rPr>
        <w:t xml:space="preserve"> Jesus está cheio do Espírito Santo. O Espírito Santo leva Jesus ao deserto. O diabo tenta Jesus por 40 dias no deserto.</w:t>
      </w:r>
    </w:p>
    <w:p>
      <w:pPr/>
      <w:r>
        <w:rPr>
          <w:lang w:val="pt_PT" w:bidi="pt_PT"/>
        </w:rPr>
      </w:r>
      <w:r>
        <w:rPr>
          <w:b/>
          <w:lang w:val="pt_PT" w:bidi="pt_PT"/>
        </w:rPr>
        <w:t>Segunda cena:</w:t>
      </w:r>
      <w:r>
        <w:rPr>
          <w:lang w:val="pt_PT" w:bidi="pt_PT"/>
        </w:rPr>
        <w:t xml:space="preserve"> Jesus fica com fome. O diabo tenta Jesus a provar sua identidade como o Filho de Deus por transformar uma pedra em pão. Jesus não faz o que o diabo quer que ele faça.</w:t>
      </w:r>
    </w:p>
    <w:p>
      <w:pPr/>
      <w:r>
        <w:rPr>
          <w:lang w:val="pt_PT" w:bidi="pt_PT"/>
        </w:rPr>
      </w:r>
      <w:r>
        <w:rPr>
          <w:b/>
          <w:lang w:val="pt_PT" w:bidi="pt_PT"/>
        </w:rPr>
        <w:t>Terceira cena:</w:t>
      </w:r>
      <w:r>
        <w:rPr>
          <w:lang w:val="pt_PT" w:bidi="pt_PT"/>
        </w:rPr>
        <w:t xml:space="preserve"> o diabo oferece a Jesus o controle de todos os reinos do mundo, se Jesus o adorar. Jesus não faz o que o diabo quer que ele faça.</w:t>
      </w:r>
    </w:p>
    <w:p>
      <w:pPr/>
      <w:r>
        <w:rPr>
          <w:lang w:val="pt_PT" w:bidi="pt_PT"/>
        </w:rPr>
      </w:r>
      <w:r>
        <w:rPr>
          <w:b/>
          <w:lang w:val="pt_PT" w:bidi="pt_PT"/>
        </w:rPr>
        <w:t>Quarta cena:</w:t>
      </w:r>
      <w:r>
        <w:rPr>
          <w:lang w:val="pt_PT" w:bidi="pt_PT"/>
        </w:rPr>
        <w:t xml:space="preserve"> o diabo leva Jesus a Jerusalém. Ele quer que Jesus teste a Deus saltando do Templo, sabendo que Jesus não se feriria. Jesus não faz o que o diabo quer que ele faça.</w:t>
      </w:r>
    </w:p>
    <w:p>
      <w:pPr/>
      <w:r>
        <w:rPr>
          <w:lang w:val="pt_PT" w:bidi="pt_PT"/>
        </w:rPr>
      </w:r>
      <w:r>
        <w:rPr>
          <w:b/>
          <w:lang w:val="pt_PT" w:bidi="pt_PT"/>
        </w:rPr>
        <w:t>Quinta cena:</w:t>
      </w:r>
      <w:r>
        <w:rPr>
          <w:lang w:val="pt_PT" w:bidi="pt_PT"/>
        </w:rPr>
        <w:t xml:space="preserve"> o diabo se afasta.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Jesus acabara de ser batizado. Uma voz do céu havia dito: "Você é meu filho, a quem amo".</w:t>
      </w:r>
    </w:p>
    <w:p>
      <w:pPr/>
      <w:r>
        <w:rPr>
          <w:lang w:val="pt_PT" w:bidi="pt_PT"/>
        </w:rPr>
      </w:r>
      <w:r>
        <w:rPr>
          <w:lang w:val="pt_PT" w:bidi="pt_PT"/>
        </w:rPr>
        <w:t>Também é importante notar que, enquanto Jesus estava no deserto, o diabo o levou a um lugar alto. A história não menciona como isso aconteceu. Mas, de alguma forma, o diabo mostra todos os reinos da terra. Isso pode ser apresentado como um evento sobrenatural. Novamente, o diabo leva Jesus a uma parte alta do Templo em Jerusalém. Que promove essas ações é o diabo.</w:t>
      </w:r>
    </w:p>
    <w:p>
      <w:pPr/>
      <w:r>
        <w:rPr>
          <w:lang w:val="pt_PT" w:bidi="pt_PT"/>
        </w:rPr>
      </w:r>
      <w:r>
        <w:rPr>
          <w:lang w:val="pt_PT" w:bidi="pt_PT"/>
        </w:rPr>
        <w:t>Jesus tem o Espírito Santo com ele. O Espírito Santo faz com que Jesus vá ao deserto. No deserto, Jesus fica sem comer por 40 dias. Jesus fica com fome. O diabo aparece e tenta Jesus. O diabo pede a Jesus para mostrar que Jesus é realmente o Filho de Deus transformando uma pedra em pão. Jesus responde citando uma passagem das escrituras: "As pessoas não vivem apenas de pão".</w:t>
      </w:r>
    </w:p>
    <w:p>
      <w:pPr/>
      <w:r>
        <w:rPr>
          <w:lang w:val="pt_PT" w:bidi="pt_PT"/>
        </w:rPr>
      </w:r>
      <w:r>
        <w:rPr>
          <w:lang w:val="pt_PT" w:bidi="pt_PT"/>
        </w:rPr>
        <w:t>O diabo leva Jesus para um lugar alto. Ele mostra a Jesus todos os reinos da terra. O diabo oferece a Jesus a autoridade sobre todas as nações. Ele pede a Jesus para adorá-lo em troca da glória dos reinos do mundo. Jesus responde citando uma passagem das escrituras: "Deve-se adorar apenas a Deus e servir somente a Ele".</w:t>
      </w:r>
    </w:p>
    <w:p>
      <w:pPr/>
      <w:r>
        <w:rPr>
          <w:lang w:val="pt_PT" w:bidi="pt_PT"/>
        </w:rPr>
      </w:r>
      <w:r>
        <w:rPr>
          <w:lang w:val="pt_PT" w:bidi="pt_PT"/>
        </w:rPr>
        <w:t>O diabo leva Jesus para a parte mais alta do Templo de Jerusalém. Novamente, o diabo pede a Jesus para mostrar que Jesus é o Filho de Deus saltando sem se ferir. O diabo cita as Escrituras dizendo que os anjos protegeriam Jesus. O diabo faz isso para tentar convencer Jesus. Jesus responde citando as Escrituras dizendo: "Não questione a fidelidade de Deus colocando-a à prova".</w:t>
      </w:r>
    </w:p>
    <w:p>
      <w:pPr/>
      <w:r>
        <w:rPr>
          <w:lang w:val="pt_PT" w:bidi="pt_PT"/>
        </w:rPr>
      </w:r>
      <w:r>
        <w:rPr>
          <w:lang w:val="pt_PT" w:bidi="pt_PT"/>
        </w:rPr>
        <w:t>Depois de Jesus provar sua obediência a Deus, o diabo encerra a tentação de Jesus. O diabo parte até a próxima oportunidade para tentar Jesus.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4:1–13</w:t>
      </w:r>
    </w:p>
    <w:p>
      <w:pPr/>
      <w:r>
        <w:rPr>
          <w:lang w:val="pt_PT" w:bidi="pt_PT"/>
        </w:rPr>
      </w:r>
      <w:r>
        <w:rPr>
          <w:lang w:val="pt_PT" w:bidi="pt_PT"/>
        </w:rPr>
        <w:t>Nessa sessão, a equipe interpretará a história.</w:t>
      </w:r>
    </w:p>
    <w:p>
      <w:pPr/>
      <w:r>
        <w:rPr>
          <w:lang w:val="pt_PT" w:bidi="pt_PT"/>
        </w:rPr>
      </w:r>
      <w:r>
        <w:rPr>
          <w:lang w:val="pt_PT" w:bidi="pt_PT"/>
        </w:rPr>
        <w:t>Essa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que esta história está acontecendo logo após a voz do céu dizer: "Você é meu filho, a quem amo".</w:t>
      </w:r>
    </w:p>
    <w:p>
      <w:pPr/>
      <w:r>
        <w:rPr>
          <w:lang w:val="pt_PT" w:bidi="pt_PT"/>
        </w:rPr>
      </w:r>
      <w:r>
        <w:rPr>
          <w:lang w:val="pt_PT" w:bidi="pt_PT"/>
        </w:rPr>
        <w:t>Deve também representar que Jesus esteve no deserto por 40 dias. O diabo tenta Jesus durante esses 40 dias e, nesse período, Jesus não come nada.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que Jesus está cheio do Espírito Santo. O Espírito Santo faz com que Jesus vá ao deserto. Jesus não come por 40 dias. Jesus fica com fome. </w:t>
      </w:r>
      <w:r>
        <w:rPr>
          <w:b/>
          <w:lang w:val="pt_PT" w:bidi="pt_PT"/>
        </w:rPr>
        <w:t>Interrompa a cena.</w:t>
      </w:r>
      <w:r>
        <w:rPr>
          <w:lang w:val="pt_PT" w:bidi="pt_PT"/>
        </w:rPr>
        <w:t xml:space="preserve"> Pergunte ao ator que interpreta Jesus: "Como você se sente?" Você pode ouvir coisas como: "Estou cansado e com fome", "Estou pronto para voltar para a cidade", "Meu Pai é fiel". Reinicie a cena.</w:t>
      </w:r>
    </w:p>
    <w:p>
      <w:pPr/>
      <w:r>
        <w:rPr>
          <w:lang w:val="pt_PT" w:bidi="pt_PT"/>
        </w:rPr>
      </w:r>
      <w:r>
        <w:rPr>
          <w:lang w:val="pt_PT" w:bidi="pt_PT"/>
        </w:rPr>
        <w:t xml:space="preserve">O diabo aparece e tenta Jesus. O diabo pede a Jesus para mostrar que ele é o Filho de Deus transformando uma pedra em pão. Jesus responde citando uma passagem das escrituras: "As pessoas não vivem apenas de pão". </w:t>
      </w:r>
      <w:r>
        <w:rPr>
          <w:b/>
          <w:lang w:val="pt_PT" w:bidi="pt_PT"/>
        </w:rPr>
        <w:t>Interrompa a cena.</w:t>
      </w:r>
      <w:r>
        <w:rPr>
          <w:lang w:val="pt_PT" w:bidi="pt_PT"/>
        </w:rPr>
        <w:t xml:space="preserve"> Pergunte ao ator que interpreta Jesus: "Como você se sente?" Você pode ouvir coisas como: "Ouvi a voz de meu Pai. Sei que sou o Filho de Deus", "Sinto-me atacado", "Preciso ficar focado nas Escrituras para resistir a ele". Reinicie a cena.</w:t>
      </w:r>
    </w:p>
    <w:p>
      <w:pPr/>
      <w:r>
        <w:rPr>
          <w:lang w:val="pt_PT" w:bidi="pt_PT"/>
        </w:rPr>
      </w:r>
      <w:r>
        <w:rPr>
          <w:lang w:val="pt_PT" w:bidi="pt_PT"/>
        </w:rPr>
        <w:t>O diabo leva Jesus para um lugar alto. Ele pede a Jesus para adorá-lo em troca da glória dos reinos na terra. Jesus responde citando uma passagem das escrituras: "Deve-se adorar apenas a Deus e servir somente a Ele".</w:t>
      </w:r>
    </w:p>
    <w:p>
      <w:pPr/>
      <w:r>
        <w:rPr>
          <w:lang w:val="pt_PT" w:bidi="pt_PT"/>
        </w:rPr>
      </w:r>
      <w:r>
        <w:rPr>
          <w:b/>
          <w:lang w:val="pt_PT" w:bidi="pt_PT"/>
        </w:rPr>
        <w:t>Interrompa a cena.</w:t>
      </w:r>
      <w:r>
        <w:rPr>
          <w:lang w:val="pt_PT" w:bidi="pt_PT"/>
        </w:rPr>
        <w:t xml:space="preserve"> Pergunte ao ator que interpreta o diabo: "Como você se sente?". Você pode ouvir coisas como: "Pensei que o pegaria dessa vez", "Por que Jesus não quer a glória dos reinos?", "Não posso vencer as escrituras". Reinicie a cena.</w:t>
      </w:r>
    </w:p>
    <w:p>
      <w:pPr/>
      <w:r>
        <w:rPr>
          <w:lang w:val="pt_PT" w:bidi="pt_PT"/>
        </w:rPr>
      </w:r>
      <w:r>
        <w:rPr>
          <w:lang w:val="pt_PT" w:bidi="pt_PT"/>
        </w:rPr>
        <w:t xml:space="preserve">O diabo leva Jesus para a parte mais alta do Templo de Jerusalém. Novamente, o diabo pede a Jesus para mostrar que Jesus é o Filho de Deus saltando sem se ferir. O diabo cita as Escrituras dizendo que os anjos protegeriam Jesus. O diabo faz isso para tentar convencer Jesus a saltar. Jesus responde citando as Escrituras dizendo: "Não questione a fidelidade de Deus colocando-a à prova". </w:t>
      </w:r>
      <w:r>
        <w:rPr>
          <w:b/>
          <w:lang w:val="pt_PT" w:bidi="pt_PT"/>
        </w:rPr>
        <w:t>Interrompa a cena.</w:t>
      </w:r>
      <w:r>
        <w:rPr>
          <w:lang w:val="pt_PT" w:bidi="pt_PT"/>
        </w:rPr>
        <w:t xml:space="preserve"> Pergunte ao ator que interpreta o diabo: "Como você se sente?". Você pode ouvir coisas como: "Jesus está determinado a provar que ele é realmente o Filho de Deus", "Ele sabe que as promessas de Deus são verdadeiras", "Frustrado".</w:t>
      </w:r>
    </w:p>
    <w:p>
      <w:pPr/>
      <w:r>
        <w:rPr>
          <w:lang w:val="pt_PT" w:bidi="pt_PT"/>
        </w:rPr>
      </w:r>
      <w:r>
        <w:rPr>
          <w:lang w:val="pt_PT" w:bidi="pt_PT"/>
        </w:rPr>
        <w:t>Pergunte ao ator que interpreta Jesus: "Como você se sente?" Você pode ouvir coisas como: "Estou tão grato pela força de meu Pai", "Sei que ele não terminou suas tentações contra mim", "Pronto para comer e descansar". Reinicie a cena.</w:t>
      </w:r>
    </w:p>
    <w:p>
      <w:pPr/>
      <w:r>
        <w:rPr>
          <w:lang w:val="pt_PT" w:bidi="pt_PT"/>
        </w:rPr>
      </w:r>
      <w:r>
        <w:rPr>
          <w:lang w:val="pt_PT" w:bidi="pt_PT"/>
        </w:rPr>
        <w:t>Jesus prova sua obediência a Deus. O diabo encerra sua tentação a Jesus. O diabo parte até a próxima oportunidade para tentar Jesus.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4:1–13</w:t>
      </w:r>
    </w:p>
    <w:p>
      <w:pPr/>
      <w:r>
        <w:rPr>
          <w:lang w:val="pt_PT" w:bidi="pt_PT"/>
        </w:rPr>
      </w:r>
      <w:r>
        <w:rPr>
          <w:lang w:val="pt_PT" w:bidi="pt_PT"/>
        </w:rPr>
        <w:t>Ouça o texto uma vez na versão mais fácil de entender.</w:t>
      </w:r>
    </w:p>
    <w:p>
      <w:pPr/>
      <w:r>
        <w:rPr>
          <w:lang w:val="pt_PT" w:bidi="pt_PT"/>
        </w:rPr>
      </w:r>
      <w:r>
        <w:rPr>
          <w:lang w:val="pt_PT" w:bidi="pt_PT"/>
        </w:rPr>
        <w:t>Jesus sai do rio Jordão cheio do Espírito Santo. Traduza Espírito Santo da mesma maneira que você tem traduzido nas passagens anteriores de Lucas. O termo Espírito Santo pode ser encontrado no glossário principal. Essa história é uma continuação a partir do batismo de Jesus.</w:t>
      </w:r>
    </w:p>
    <w:p>
      <w:pPr/>
      <w:r>
        <w:rPr>
          <w:lang w:val="pt_PT" w:bidi="pt_PT"/>
        </w:rPr>
      </w:r>
      <w:r>
        <w:rPr>
          <w:lang w:val="pt_PT" w:bidi="pt_PT"/>
        </w:rPr>
        <w:t>Pode ser mais natural em seu idioma mostrar isso usando uma transição como: "Depois que João batizou Jesus", o Espírito leva Jesus para o deserto.</w:t>
      </w:r>
    </w:p>
    <w:p>
      <w:pPr/>
      <w:r>
        <w:rPr>
          <w:lang w:val="pt_PT" w:bidi="pt_PT"/>
        </w:rPr>
      </w:r>
      <w:r>
        <w:rPr>
          <w:lang w:val="pt_PT" w:bidi="pt_PT"/>
        </w:rPr>
        <w:t xml:space="preserve">Jesus é </w:t>
      </w:r>
      <w:r>
        <w:rPr>
          <w:b/>
          <w:lang w:val="pt_PT" w:bidi="pt_PT"/>
        </w:rPr>
        <w:t>tentado</w:t>
      </w:r>
      <w:r>
        <w:rPr>
          <w:lang w:val="pt_PT" w:bidi="pt_PT"/>
        </w:rPr>
        <w:t xml:space="preserve"> por 40 dias pelo diabo enquanto ele está no </w:t>
      </w:r>
      <w:r>
        <w:rPr>
          <w:b/>
          <w:lang w:val="pt_PT" w:bidi="pt_PT"/>
        </w:rPr>
        <w:t>deserto</w:t>
      </w:r>
      <w:r>
        <w:rPr>
          <w:lang w:val="pt_PT" w:bidi="pt_PT"/>
        </w:rPr>
        <w:t xml:space="preserve">. Use a mesma tradução para deserto que você usou antes. Deserto pode ser encontrado no glossário principal. Tentar alguém significa induzir essa pessoa a pecar ou fazer algo errado. Muitas vezes está implícito algum benefício. Tentado está no glossário principal. </w:t>
      </w:r>
      <w:r>
        <w:rPr>
          <w:b/>
          <w:lang w:val="pt_PT" w:bidi="pt_PT"/>
        </w:rPr>
        <w:t>O diabo</w:t>
      </w:r>
      <w:r>
        <w:rPr>
          <w:lang w:val="pt_PT" w:bidi="pt_PT"/>
        </w:rPr>
        <w:t xml:space="preserve"> se refere a Satanás. Esse nome se refere ao ser espiritual, criado por Deus. Ele é o líder dos seres espirituais malignos que decidiram se rebelar contra Deus. Ele é o inimigo de Deus e do Seu povo. O diabo, ou Satanás, pode ser encontrado no glossário principal.</w:t>
      </w:r>
    </w:p>
    <w:p>
      <w:pPr/>
      <w:r>
        <w:rPr>
          <w:lang w:val="pt_PT" w:bidi="pt_PT"/>
        </w:rPr>
      </w:r>
      <w:r>
        <w:rPr>
          <w:lang w:val="pt_PT" w:bidi="pt_PT"/>
        </w:rPr>
        <w:t>Discuta com seus tradutores o melhor termo para Satanás. Você pode precisar descrever o nome Satanás como "o chefe dos espíritos malignos" se a palavra Satanás for desconhecida do seu público.</w:t>
      </w:r>
    </w:p>
    <w:p>
      <w:pPr/>
      <w:r>
        <w:rPr>
          <w:lang w:val="pt_PT" w:bidi="pt_PT"/>
        </w:rPr>
      </w:r>
      <w:r>
        <w:rPr>
          <w:lang w:val="pt_PT" w:bidi="pt_PT"/>
        </w:rPr>
        <w:t xml:space="preserve">Jesus não come por 40 dias, por isso ele está muito faminto. O diabo tenta Jesus querendo que ele prove ser o </w:t>
      </w:r>
      <w:r>
        <w:rPr>
          <w:b/>
          <w:lang w:val="pt_PT" w:bidi="pt_PT"/>
        </w:rPr>
        <w:t>Filho de Deus</w:t>
      </w:r>
      <w:r>
        <w:rPr>
          <w:lang w:val="pt_PT" w:bidi="pt_PT"/>
        </w:rPr>
        <w:t xml:space="preserve">. Filho de Deus é um título que se refere à relação especial de Jesus com Deus. Mostra que Jesus tem a mesma natureza de Deus. Antes de Jesus nascer, ele já existia desde a eternidade como o Filho com Deus, seu pai. Traduza o Filho de Deus da mesma maneira que você tem traduzido em passagens anteriores de Lucas. O termo Filho de Deus pode ser encontrado no glossário principal. O diabo quer que Jesus transforme uma pedra em </w:t>
      </w:r>
      <w:r>
        <w:rPr>
          <w:b/>
          <w:lang w:val="pt_PT" w:bidi="pt_PT"/>
        </w:rPr>
        <w:t>pão</w:t>
      </w:r>
      <w:r>
        <w:rPr>
          <w:lang w:val="pt_PT" w:bidi="pt_PT"/>
        </w:rPr>
        <w:t>. Trata-se do pão que os judeus faziam de trigo. Era redondo e plano.</w:t>
      </w:r>
    </w:p>
    <w:p>
      <w:pPr/>
      <w:r>
        <w:rPr>
          <w:lang w:val="pt_PT" w:bidi="pt_PT"/>
        </w:rPr>
      </w:r>
      <w:r>
        <w:rPr>
          <w:lang w:val="pt_PT" w:bidi="pt_PT"/>
        </w:rPr>
        <w:t>Pare e mostre à sua equipe uma imagem do tipo de pão que os judeus comiam.</w:t>
      </w:r>
    </w:p>
    <w:p>
      <w:pPr/>
      <w:r>
        <w:rPr>
          <w:lang w:val="pt_PT" w:bidi="pt_PT"/>
        </w:rPr>
      </w:r>
      <w:r>
        <w:rPr>
          <w:lang w:val="pt_PT" w:bidi="pt_PT"/>
        </w:rPr>
        <w:t xml:space="preserve">Jesus responde a Satanás citando as Escrituras. Ele diz que </w:t>
      </w:r>
      <w:r>
        <w:rPr>
          <w:b/>
          <w:lang w:val="pt_PT" w:bidi="pt_PT"/>
        </w:rPr>
        <w:t>o homem não vive apenas sobre pão.</w:t>
      </w:r>
      <w:r>
        <w:rPr>
          <w:lang w:val="pt_PT" w:bidi="pt_PT"/>
        </w:rPr>
        <w:t xml:space="preserve"> Isso significa apenas que há coisas mais importantes do que a comida. Apenas o pão não dá a verdadeira vida. Nesse contexto, o pão representa os alimentos em geral.</w:t>
      </w:r>
    </w:p>
    <w:p>
      <w:pPr/>
      <w:r>
        <w:rPr>
          <w:lang w:val="pt_PT" w:bidi="pt_PT"/>
        </w:rPr>
      </w:r>
      <w:r>
        <w:rPr>
          <w:lang w:val="pt_PT" w:bidi="pt_PT"/>
        </w:rPr>
        <w:t>Certifique-se de não traduzir isso de modo a dar a entender que as pessoas precisam de uma variedade de alimentos além do pão para viver.</w:t>
      </w:r>
    </w:p>
    <w:p>
      <w:pPr/>
      <w:r>
        <w:rPr>
          <w:lang w:val="pt_PT" w:bidi="pt_PT"/>
        </w:rPr>
      </w:r>
      <w:r>
        <w:rPr>
          <w:lang w:val="pt_PT" w:bidi="pt_PT"/>
        </w:rPr>
        <w:t xml:space="preserve">A seguir, Satanás leva Jesus para um lugar alto e mostra todos os reinos do mundo </w:t>
      </w:r>
      <w:r>
        <w:rPr>
          <w:b/>
          <w:lang w:val="pt_PT" w:bidi="pt_PT"/>
        </w:rPr>
        <w:t>em um instante.</w:t>
      </w:r>
      <w:r>
        <w:rPr>
          <w:lang w:val="pt_PT" w:bidi="pt_PT"/>
        </w:rPr>
        <w:t xml:space="preserve"> Isso quer dizer que Jesus viu todos os países de uma vez, tratando-se, portanto, de um evento sobrenatural. Satanás diz que dará a Jesus a autoridade e esplendor, ou glória, de todos os países, se Jesus o adorar. </w:t>
      </w:r>
      <w:r>
        <w:rPr>
          <w:b/>
          <w:lang w:val="pt_PT" w:bidi="pt_PT"/>
        </w:rPr>
        <w:t>Adoração</w:t>
      </w:r>
      <w:r>
        <w:rPr>
          <w:lang w:val="pt_PT" w:bidi="pt_PT"/>
        </w:rPr>
        <w:t xml:space="preserve"> significa se curvar perante alguém para mostrar respeito ou reverência. Naquele tempo, as pessoas se curvavam, ajoelhavam ou até se deitavam no chão, perante os reis ou ídolos. O termo Adoração pode ser encontrado no glossário principal. Satanás quer ser visto como o líder de Jesus. Jesus responde dizendo que se deve adorar ao Senhor, seu Deus, e apenas a Ele. Aqui </w:t>
      </w:r>
      <w:r>
        <w:rPr>
          <w:b/>
          <w:lang w:val="pt_PT" w:bidi="pt_PT"/>
        </w:rPr>
        <w:t>Senhor</w:t>
      </w:r>
      <w:r>
        <w:rPr>
          <w:lang w:val="pt_PT" w:bidi="pt_PT"/>
        </w:rPr>
        <w:t xml:space="preserve"> significa alguém que tem autoridade. Jesus estava dizendo que apenas adoraria o verdadeiro Deus. Traduza Senhor da mesma maneira que você tem traduzido nas passagens anteriores de Lucas. Senhor pode ser encontrado no glossário principal.</w:t>
      </w:r>
    </w:p>
    <w:p>
      <w:pPr/>
      <w:r>
        <w:rPr>
          <w:lang w:val="pt_PT" w:bidi="pt_PT"/>
        </w:rPr>
      </w:r>
      <w:r>
        <w:rPr>
          <w:lang w:val="pt_PT" w:bidi="pt_PT"/>
        </w:rPr>
        <w:t xml:space="preserve">Finalmente, Satanás leva Jesus para Jerusalém e o coloca no </w:t>
      </w:r>
      <w:r>
        <w:rPr>
          <w:b/>
          <w:lang w:val="pt_PT" w:bidi="pt_PT"/>
        </w:rPr>
        <w:t>ponto mais alto do Templo</w:t>
      </w:r>
      <w:r>
        <w:rPr>
          <w:lang w:val="pt_PT" w:bidi="pt_PT"/>
        </w:rPr>
        <w:t>. Traduza Templo da mesma maneira que você tem traduzido nas passagens anteriores de Lucas. Templo pode ser encontrado no glossário principal.</w:t>
      </w:r>
    </w:p>
    <w:p>
      <w:pPr/>
      <w:r>
        <w:rPr>
          <w:lang w:val="pt_PT" w:bidi="pt_PT"/>
        </w:rPr>
      </w:r>
      <w:r>
        <w:rPr>
          <w:lang w:val="pt_PT" w:bidi="pt_PT"/>
        </w:rPr>
        <w:t>Pare e mostre à sua equipe uma imagem das paredes exteriores do Templo.</w:t>
      </w:r>
    </w:p>
    <w:p>
      <w:pPr/>
      <w:r>
        <w:rPr>
          <w:lang w:val="pt_PT" w:bidi="pt_PT"/>
        </w:rPr>
      </w:r>
      <w:r>
        <w:rPr>
          <w:lang w:val="pt_PT" w:bidi="pt_PT"/>
        </w:rPr>
        <w:t xml:space="preserve">O ponto mais alto se refere ao topo de uma torre do Templo na outra parede. Tinha cerca de 150 metros ou 450 pés de altura. Satanás diz a Jesus para </w:t>
      </w:r>
      <w:r>
        <w:rPr>
          <w:b/>
          <w:lang w:val="pt_PT" w:bidi="pt_PT"/>
        </w:rPr>
        <w:t>jogar-se de lá</w:t>
      </w:r>
      <w:r>
        <w:rPr>
          <w:lang w:val="pt_PT" w:bidi="pt_PT"/>
        </w:rPr>
        <w:t xml:space="preserve">. Também pode ser traduzido como: "Salte!" ou "Pule lá para baixo!" Dessa vez, Satanás cita as Escrituras para dizer que os anjos de Jesus impediriam que ele fosse ferido. "O texto diz que os anjos levantarão você, para que seus pés não </w:t>
      </w:r>
      <w:r>
        <w:rPr>
          <w:b/>
          <w:lang w:val="pt_PT" w:bidi="pt_PT"/>
        </w:rPr>
        <w:t>atinjam uma pedra</w:t>
      </w:r>
      <w:r>
        <w:rPr>
          <w:lang w:val="pt_PT" w:bidi="pt_PT"/>
        </w:rPr>
        <w:t>". Isso apenas significa que os anjos levantariam uma pessoa para que seu pé não tropeçasse em uma pedra e a fizesse cair. Se caísse, ela se feriria.</w:t>
      </w:r>
    </w:p>
    <w:p>
      <w:pPr/>
      <w:r>
        <w:rPr>
          <w:lang w:val="pt_PT" w:bidi="pt_PT"/>
        </w:rPr>
      </w:r>
      <w:r>
        <w:rPr>
          <w:lang w:val="pt_PT" w:bidi="pt_PT"/>
        </w:rPr>
        <w:t>Qualquer um que saltassem da altura da torre do Templo, certamente morreria. O que Satanás quer é que Jesus tente a Deus saltando, para colocá-Lo à prova quanto a se Deus o protegeria. Jesus responde com as Escrituras, dizendo que não se deve colocar o Senhor, seu Deus, em tentação. Jesus sabe que é um pecado tentar a Deus. Satanás termina sua tentação a Jesus por um tempo, e vai embora.</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4:1–13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79">
        <w:r>
          <w:rPr>
            <w:lang w:val="pt_PT" w:bidi="pt_PT"/>
          </w:rPr>
          <w:rPr>
            <w:color w:val="0000EE"/>
            <w:u w:val="single"/>
          </w:rPr>
          <w:t>Ouvir e Sentir</w:t>
        </w:r>
      </w:hyperlink>
      <w:r>
        <w:rPr>
          <w:lang w:val="pt_PT" w:bidi="pt_PT"/>
        </w:rPr>
        <w:t xml:space="preserve"> (421 KB)</w:t>
      </w:r>
      <w:r>
        <w:rPr>
          <w:lang w:val="pt_PT" w:bidi="pt_PT"/>
        </w:rPr>
      </w:r>
    </w:p>
    <w:p>
      <w:pPr>
        <w:pStyle w:val="ListBullet"/>
        <w:spacing w:line="240" w:lineRule="auto"/>
        <w:ind w:left="720"/>
      </w:pPr>
      <w:r>
        <w:rPr>
          <w:lang w:val="pt_PT" w:bidi="pt_PT"/>
        </w:rPr>
      </w:r>
      <w:hyperlink r:id="rId80">
        <w:r>
          <w:rPr>
            <w:lang w:val="pt_PT" w:bidi="pt_PT"/>
          </w:rPr>
          <w:rPr>
            <w:color w:val="0000EE"/>
            <w:u w:val="single"/>
          </w:rPr>
          <w:t>Preparando o Cenário</w:t>
        </w:r>
      </w:hyperlink>
      <w:r>
        <w:rPr>
          <w:lang w:val="pt_PT" w:bidi="pt_PT"/>
        </w:rPr>
        <w:t xml:space="preserve"> (4.6 MB)</w:t>
      </w:r>
      <w:r>
        <w:rPr>
          <w:lang w:val="pt_PT" w:bidi="pt_PT"/>
        </w:rPr>
      </w:r>
    </w:p>
    <w:p>
      <w:pPr>
        <w:pStyle w:val="ListBullet"/>
        <w:spacing w:line="240" w:lineRule="auto"/>
        <w:ind w:left="720"/>
      </w:pPr>
      <w:r>
        <w:rPr>
          <w:lang w:val="pt_PT" w:bidi="pt_PT"/>
        </w:rPr>
      </w:r>
      <w:hyperlink r:id="rId81">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82">
        <w:r>
          <w:rPr>
            <w:lang w:val="pt_PT" w:bidi="pt_PT"/>
          </w:rPr>
          <w:rPr>
            <w:color w:val="0000EE"/>
            <w:u w:val="single"/>
          </w:rPr>
          <w:t>Incorporando o Texto</w:t>
        </w:r>
      </w:hyperlink>
      <w:r>
        <w:rPr>
          <w:lang w:val="pt_PT" w:bidi="pt_PT"/>
        </w:rPr>
        <w:t xml:space="preserve"> (2.6 MB)</w:t>
      </w:r>
      <w:r>
        <w:rPr>
          <w:lang w:val="pt_PT" w:bidi="pt_PT"/>
        </w:rPr>
      </w:r>
    </w:p>
    <w:p>
      <w:pPr>
        <w:pStyle w:val="ListBullet"/>
        <w:spacing w:line="240" w:lineRule="auto"/>
        <w:ind w:left="720"/>
      </w:pPr>
      <w:r>
        <w:rPr>
          <w:lang w:val="pt_PT" w:bidi="pt_PT"/>
        </w:rPr>
      </w:r>
      <w:hyperlink r:id="rId83">
        <w:r>
          <w:rPr>
            <w:lang w:val="pt_PT" w:bidi="pt_PT"/>
          </w:rPr>
          <w:rPr>
            <w:color w:val="0000EE"/>
            <w:u w:val="single"/>
          </w:rPr>
          <w:t>Preenchendo as Lacunas</w:t>
        </w:r>
      </w:hyperlink>
      <w:r>
        <w:rPr>
          <w:lang w:val="pt_PT" w:bidi="pt_PT"/>
        </w:rPr>
        <w:t xml:space="preserve"> (3.5 MB)</w:t>
      </w:r>
      <w:r>
        <w:rPr>
          <w:lang w:val="pt_PT" w:bidi="pt_PT"/>
        </w:rPr>
      </w:r>
    </w:p>
    <w:p>
      <w:pPr>
        <w:pStyle w:val="ListBullet"/>
        <w:spacing w:line="240" w:lineRule="auto"/>
        <w:ind w:left="720"/>
      </w:pPr>
      <w:r>
        <w:rPr>
          <w:lang w:val="pt_PT" w:bidi="pt_PT"/>
        </w:rPr>
      </w:r>
      <w:hyperlink r:id="rId84">
        <w:r>
          <w:rPr>
            <w:lang w:val="pt_PT" w:bidi="pt_PT"/>
          </w:rPr>
          <w:rPr>
            <w:color w:val="0000EE"/>
            <w:u w:val="single"/>
          </w:rPr>
          <w:t>Falando a Palavra</w:t>
        </w:r>
      </w:hyperlink>
      <w:r>
        <w:rPr>
          <w:lang w:val="pt_PT" w:bidi="pt_PT"/>
        </w:rPr>
        <w:t xml:space="preserve"> (934 KB)</w:t>
      </w:r>
      <w:r>
        <w:rPr>
          <w:lang w:val="pt_PT" w:bidi="pt_PT"/>
        </w:rPr>
      </w:r>
      <w:r>
        <w:rPr>
          <w:lang w:val="pt_PT" w:bidi="pt_PT"/>
        </w:rPr>
      </w:r>
      <w:r>
        <w:rPr>
          <w:lang w:val="pt_PT" w:bidi="pt_PT"/>
        </w:rPr>
      </w:r>
    </w:p>
    <w:p>
      <w:pPr/>
      <w:r>
        <w:rPr>
          <w:lang w:val="pt_PT" w:bidi="pt_PT"/>
        </w:rPr>
      </w:r>
    </w:p>
    <w:p>
      <w:pPr>
        <w:pStyle w:val="Heading2"/>
      </w:pPr>
      <w:r>
        <w:rPr>
          <w:lang w:val="pt_PT" w:bidi="pt_PT"/>
        </w:rPr>
        <w:t>Lucas 4:14–30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4:14–30</w:t>
      </w:r>
    </w:p>
    <w:p>
      <w:pPr/>
      <w:r>
        <w:rPr>
          <w:lang w:val="pt_PT" w:bidi="pt_PT"/>
        </w:rPr>
      </w:r>
      <w:r>
        <w:rPr>
          <w:lang w:val="pt_PT" w:bidi="pt_PT"/>
        </w:rPr>
        <w:t>Escute Lucas 4:14–30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4:14–30</w:t>
      </w:r>
    </w:p>
    <w:p>
      <w:pPr/>
      <w:r>
        <w:rPr>
          <w:lang w:val="pt_PT" w:bidi="pt_PT"/>
        </w:rPr>
      </w:r>
      <w:r>
        <w:rPr>
          <w:lang w:val="pt_PT" w:bidi="pt_PT"/>
        </w:rPr>
        <w:t>Ouça o texto uma vez na versão mais fácil de entender.</w:t>
      </w:r>
    </w:p>
    <w:p>
      <w:pPr/>
      <w:r>
        <w:rPr>
          <w:lang w:val="pt_PT" w:bidi="pt_PT"/>
        </w:rPr>
      </w:r>
      <w:r>
        <w:rPr>
          <w:lang w:val="pt_PT" w:bidi="pt_PT"/>
        </w:rPr>
        <w:t>Logo depois que Satanás tentou Jesus, Jesus viaja de Jerusalém para a província da Galileia. Jesus começa seu ministério público ensinando sobre Deus. Lucas coloca a história de Jesus em Nazaré em primeiro lugar, em seu relato ordenado do ministério público de Jesus. Em Nazaré, sua cidade natal, Jesus ensina no sábado, mas não realiza nenhum milagre.</w:t>
      </w:r>
    </w:p>
    <w:p>
      <w:pPr/>
      <w:r>
        <w:rPr>
          <w:lang w:val="pt_PT" w:bidi="pt_PT"/>
        </w:rPr>
      </w:r>
      <w:r>
        <w:rPr>
          <w:lang w:val="pt_PT" w:bidi="pt_PT"/>
        </w:rPr>
        <w:t>Pare e mostre à sua equipe um mapa da rota que Jesus seguiu da Judeia para a Galileia. Encontrem onde as cidades de Cafarnaum e Nazaré estão localizadas, para entenderem melhor a história.</w:t>
      </w:r>
    </w:p>
    <w:p>
      <w:pPr/>
      <w:r>
        <w:rPr>
          <w:lang w:val="pt_PT" w:bidi="pt_PT"/>
        </w:rPr>
      </w:r>
      <w:r>
        <w:rPr>
          <w:lang w:val="pt_PT" w:bidi="pt_PT"/>
        </w:rPr>
        <w:t>O Espírito Santo guia Jesus e lhe dá poder para fazer o que Deus quer que ele faça. Jesus ensina em diferentes sinagogas na Galileia, e as pessoas o aclamam por seu ensino. Sinagogas eram edifícios onde os judeus se reuniam para orar, adorar a Deus, ler as Escrituras e ensinar suas crenças. Todas as pessoas na Galileia estão falando de Jesus.</w:t>
      </w:r>
    </w:p>
    <w:p>
      <w:pPr/>
      <w:r>
        <w:rPr>
          <w:lang w:val="pt_PT" w:bidi="pt_PT"/>
        </w:rPr>
      </w:r>
      <w:r>
        <w:rPr>
          <w:lang w:val="pt_PT" w:bidi="pt_PT"/>
        </w:rPr>
        <w:t>Pare e mostre a imagem de uma sinagoga.</w:t>
      </w:r>
    </w:p>
    <w:p>
      <w:pPr/>
      <w:r>
        <w:rPr>
          <w:lang w:val="pt_PT" w:bidi="pt_PT"/>
        </w:rPr>
      </w:r>
      <w:r>
        <w:rPr>
          <w:lang w:val="pt_PT" w:bidi="pt_PT"/>
        </w:rPr>
        <w:t>Jesus retorna a Nazaré, a cidade em que ele cresceu quando era criança. No sábado, ele vai para a sinagoga. O sábado é o sétimo dia da semana para os judeus. Eles descansavam e adoravam no sábado, desde a época em que Deus lhes dera esse mandamento. Era hábito de Jesus ir à sinagoga e ensinar todos os sábados.</w:t>
      </w:r>
    </w:p>
    <w:p>
      <w:pPr/>
      <w:r>
        <w:rPr>
          <w:lang w:val="pt_PT" w:bidi="pt_PT"/>
        </w:rPr>
      </w:r>
      <w:r>
        <w:rPr>
          <w:lang w:val="pt_PT" w:bidi="pt_PT"/>
        </w:rPr>
        <w:t>Durante o serviço de adoração, Jesus se levanta para ler as Escrituras diante da congregação. Levantar-se para ler era um costume judaico. Um assistente, que ajuda na sinagoga, entrega a Jesus um rolo para ele ler. O rolo era feito de pergaminho ou papel como material de escrita. As extremidades do rolo eram enroladas em hastes de madeira, usadas para manuseá-lo. O rolo era desenrolado das hastes para poderem ser lidos.</w:t>
      </w:r>
    </w:p>
    <w:p>
      <w:pPr/>
      <w:r>
        <w:rPr>
          <w:lang w:val="pt_PT" w:bidi="pt_PT"/>
        </w:rPr>
      </w:r>
      <w:r>
        <w:rPr>
          <w:lang w:val="pt_PT" w:bidi="pt_PT"/>
        </w:rPr>
        <w:t>Pare e mostre a imagem de um rolo.</w:t>
      </w:r>
    </w:p>
    <w:p>
      <w:pPr/>
      <w:r>
        <w:rPr>
          <w:lang w:val="pt_PT" w:bidi="pt_PT"/>
        </w:rPr>
      </w:r>
      <w:r>
        <w:rPr>
          <w:lang w:val="pt_PT" w:bidi="pt_PT"/>
        </w:rPr>
        <w:t>Jesus lê de uma passagem específica em Isaías que descreve o Messias, ou o Salvador Prometido. Nessa passagem, o Messias está falando de si mesmo. O Messias diz que o Espírito Santo lhe deu poder, e que Deus o ungiu, ou escolheu especificamente. Diz que Deus o enviou para trazer boas notícias aos pobres. O Messias libertará os prisioneiros, fazendo com que os cegos vejam novamente, e libertará os que são oprimidos ou quebrantados. Cada grupo de pessoas pode ser entendido não apenas literalmente, mas também em um sentido espiritual. O Messias afirma que esse é o ano do favor, ou da bondade, de Deus. Essa frase teria lembrado os judeus de um ano especial de liberdade e perdão aos israelitas chamado o ano do Jubileu. Jesus então enrola o rolo, devolve-o ao atendente, e se senta. Mas as pessoas ainda continuam focadas em Jesus, esperando para ver o que ele diria a seguir.</w:t>
      </w:r>
    </w:p>
    <w:p>
      <w:pPr/>
      <w:r>
        <w:rPr>
          <w:lang w:val="pt_PT" w:bidi="pt_PT"/>
        </w:rPr>
      </w:r>
      <w:r>
        <w:rPr>
          <w:lang w:val="pt_PT" w:bidi="pt_PT"/>
        </w:rPr>
        <w:t>Jesus diz que, aquilo que as Escrituras falavam, estava acontecendo no mesmo momento em que ele lia. Ao dizer isso, Jesus está afirmando ser o Messias. As palavras de Jesus surpreendem as pessoas. Jesus impressiona o povo. Eles reagem positivamente à sua mensagem da graça imerecida de Deus, ou de Seu favor. Perguntam: "Ele não é o filho de José?". Eles acham difícil de acreditar que o menino que eles conheciam agora estava ensinando com tanto conhecimento. Lucas escreve isso como uma pergunta para a qual ele não espera uma resposta. Ele está expressando que as pessoas em Nazaré ainda não haviam entendido o que seus leitores já sabiam. A identidade de Jesus é Filho de Deus, não filho de José.</w:t>
      </w:r>
    </w:p>
    <w:p>
      <w:pPr/>
      <w:r>
        <w:rPr>
          <w:lang w:val="pt_PT" w:bidi="pt_PT"/>
        </w:rPr>
      </w:r>
      <w:r>
        <w:rPr>
          <w:lang w:val="pt_PT" w:bidi="pt_PT"/>
        </w:rPr>
        <w:t>Jesus responde às pessoas com um conhecido ditado. Significa que alguém que possui habilidades especiais, deveria ajudar a si mesmo e a seu próprio povo. Jesus sabe o que as pessoas estão pensando. Eles esperam que ele faça milagres para eles em Nazaré, tal como ele fizera em Cafarnaum. Mas Jesus diz a eles que nenhum profeta é aceito em sua cidade natal. É difícil para as pessoas verem alguém com quem elas cresceram como sendo um enviado de Deus. Jesus dá dois exemplos de profetas conhecidos do passado de Israel, que ajudaram os gentios, ou não judeus, em vez de seu próprio povo. Jesus fala sobre como Deus enviou o profeta Elias para ajudar uma viúva dos gentios durante um período de fome. Deus não enviou Elias às viúvas de Israel. Jesus também fala do profeta Eliseu, que curou Naamã de lepra, uma doença na pele. Eliseu curou Naamã, em vez de todos os israelitas que precisavam ser purificados. Naamã era um gentio que viajou da Síria, outro país, para Israel, e Deus o curou. A lepra era uma doença de pele que tornava alguém impuro. Todos os judeus estavam muito familiarizados com ambas as histórias.</w:t>
      </w:r>
    </w:p>
    <w:p>
      <w:pPr/>
      <w:r>
        <w:rPr>
          <w:lang w:val="pt_PT" w:bidi="pt_PT"/>
        </w:rPr>
      </w:r>
      <w:r>
        <w:rPr>
          <w:lang w:val="pt_PT" w:bidi="pt_PT"/>
        </w:rPr>
        <w:t>Pare e discuta com sua equipe. Que responsabilidades alguém tem por pertencer à sua comunidade? Como são vistas as pessoas que deixam a comunidade para usar suas habilidades em outro lugar?</w:t>
      </w:r>
    </w:p>
    <w:p>
      <w:pPr/>
      <w:r>
        <w:rPr>
          <w:lang w:val="pt_PT" w:bidi="pt_PT"/>
        </w:rPr>
      </w:r>
      <w:r>
        <w:rPr>
          <w:lang w:val="pt_PT" w:bidi="pt_PT"/>
        </w:rPr>
        <w:t>As pessoas na sinagoga ficaram muito irritadas com as palavras de Jesus. Eles entendem que ele quer dizer que não vai realizar milagres em Nazaré. As pessoas se levantam e começam a agir violentamente para com Jesus. Eles cercam Jesus e o agarram. Eles forçam Jesus a ir até a borda de um penhasco, sobre o qual a cidade fora construída. Eles planejam jogar Jesus do penhasco e depois apedrejá-lo até a morte. Mas Jesus consegue passar pela multidão em segurança e ir embora. Lucas não diz como Jesus conseguiu fazer isso. Apenas deixa claro que as pessoas não conseguem causar mal a ele.</w:t>
      </w:r>
    </w:p>
    <w:p>
      <w:pPr/>
      <w:r>
        <w:rPr>
          <w:lang w:val="pt_PT" w:bidi="pt_PT"/>
        </w:rPr>
      </w:r>
      <w:r>
        <w:rPr>
          <w:lang w:val="pt_PT" w:bidi="pt_PT"/>
        </w:rPr>
        <w:t>Essa história mostra Jesus ensinando com o poder do Espírito Santo como o Filho de Deus. Por meio de seu ensino, ele confirma ser o Messias. Jesus também deixa claro que suas boas notícias não são apenas para os judeus. As boas novas de Jesus também se aplicam aos de categoria mais baixa, como uma viúva e um leproso dos gentios. Lucas continua o tema das pessoas que rejeitam Jesus. Dessa vez, Jesus é rejeitado por seus vizinhos e amigos em Nazaré.</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4:14–30</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Essa história tem cinco cenas.</w:t>
      </w:r>
    </w:p>
    <w:p>
      <w:pPr/>
      <w:r>
        <w:rPr>
          <w:lang w:val="pt_PT" w:bidi="pt_PT"/>
        </w:rPr>
      </w:r>
      <w:r>
        <w:rPr>
          <w:b/>
          <w:lang w:val="pt_PT" w:bidi="pt_PT"/>
        </w:rPr>
        <w:t>Primeira cena:</w:t>
      </w:r>
      <w:r>
        <w:rPr>
          <w:lang w:val="pt_PT" w:bidi="pt_PT"/>
        </w:rPr>
        <w:t xml:space="preserve"> Jesus volta para a Galileia e ensina nas sinagogas. Todos o aclamam.</w:t>
      </w:r>
    </w:p>
    <w:p>
      <w:pPr/>
      <w:r>
        <w:rPr>
          <w:lang w:val="pt_PT" w:bidi="pt_PT"/>
        </w:rPr>
      </w:r>
      <w:r>
        <w:rPr>
          <w:b/>
          <w:lang w:val="pt_PT" w:bidi="pt_PT"/>
        </w:rPr>
        <w:t>Segunda cena:</w:t>
      </w:r>
      <w:r>
        <w:rPr>
          <w:lang w:val="pt_PT" w:bidi="pt_PT"/>
        </w:rPr>
        <w:t xml:space="preserve"> Jesus voltou à sua cidade natal. Ele vai à sinagoga no sábado. Jesus lê uma passagem do rolo de Isaías.</w:t>
      </w:r>
    </w:p>
    <w:p>
      <w:pPr/>
      <w:r>
        <w:rPr>
          <w:lang w:val="pt_PT" w:bidi="pt_PT"/>
        </w:rPr>
      </w:r>
      <w:r>
        <w:rPr>
          <w:b/>
          <w:lang w:val="pt_PT" w:bidi="pt_PT"/>
        </w:rPr>
        <w:t>Terceira cena:</w:t>
      </w:r>
      <w:r>
        <w:rPr>
          <w:lang w:val="pt_PT" w:bidi="pt_PT"/>
        </w:rPr>
        <w:t xml:space="preserve"> Jesus diz às pessoas que hoje a profecia se cumpriu. As pessoas ficam surpresas. Além disso, as pessoas o questionam.</w:t>
      </w:r>
    </w:p>
    <w:p>
      <w:pPr/>
      <w:r>
        <w:rPr>
          <w:lang w:val="pt_PT" w:bidi="pt_PT"/>
        </w:rPr>
      </w:r>
      <w:r>
        <w:rPr>
          <w:b/>
          <w:lang w:val="pt_PT" w:bidi="pt_PT"/>
        </w:rPr>
        <w:t>Quarta cena:</w:t>
      </w:r>
      <w:r>
        <w:rPr>
          <w:lang w:val="pt_PT" w:bidi="pt_PT"/>
        </w:rPr>
        <w:t xml:space="preserve"> Jesus explica o que aconteceu com os profetas no passado.</w:t>
      </w:r>
    </w:p>
    <w:p>
      <w:pPr/>
      <w:r>
        <w:rPr>
          <w:lang w:val="pt_PT" w:bidi="pt_PT"/>
        </w:rPr>
      </w:r>
      <w:r>
        <w:rPr>
          <w:b/>
          <w:lang w:val="pt_PT" w:bidi="pt_PT"/>
        </w:rPr>
        <w:t>Quinta cena:</w:t>
      </w:r>
      <w:r>
        <w:rPr>
          <w:lang w:val="pt_PT" w:bidi="pt_PT"/>
        </w:rPr>
        <w:t xml:space="preserve"> as pessoas ficam furiosas e tentam jogá-lo do penhasco. Mas Jesus escapa, caminhando pelo meio da turba.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Pessoas de Nazaré</w:t>
      </w:r>
    </w:p>
    <w:p>
      <w:pPr>
        <w:pStyle w:val="ListBullet"/>
        <w:spacing w:line="240" w:lineRule="auto"/>
        <w:ind w:left="720"/>
      </w:pPr>
      <w:r>
        <w:rPr>
          <w:lang w:val="pt_PT" w:bidi="pt_PT"/>
        </w:rPr>
      </w:r>
      <w:r>
        <w:rPr>
          <w:lang w:val="pt_PT" w:bidi="pt_PT"/>
        </w:rPr>
        <w:t>O assistente da sinagoga</w:t>
      </w:r>
    </w:p>
    <w:p>
      <w:pPr>
        <w:pStyle w:val="ListBullet"/>
        <w:spacing w:line="240" w:lineRule="auto"/>
        <w:ind w:left="720"/>
      </w:pPr>
      <w:r>
        <w:rPr>
          <w:lang w:val="pt_PT" w:bidi="pt_PT"/>
        </w:rPr>
      </w:r>
      <w:r>
        <w:rPr>
          <w:lang w:val="pt_PT" w:bidi="pt_PT"/>
        </w:rPr>
        <w:t>Pessoas de Cafarnaum</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Viúvas de Israel</w:t>
      </w:r>
    </w:p>
    <w:p>
      <w:pPr>
        <w:pStyle w:val="ListBullet"/>
        <w:spacing w:line="240" w:lineRule="auto"/>
        <w:ind w:left="720"/>
      </w:pPr>
      <w:r>
        <w:rPr>
          <w:lang w:val="pt_PT" w:bidi="pt_PT"/>
        </w:rPr>
      </w:r>
      <w:r>
        <w:rPr>
          <w:lang w:val="pt_PT" w:bidi="pt_PT"/>
        </w:rPr>
        <w:t>Viúvas estrangeiras</w:t>
      </w:r>
    </w:p>
    <w:p>
      <w:pPr>
        <w:pStyle w:val="ListBullet"/>
        <w:spacing w:line="240" w:lineRule="auto"/>
        <w:ind w:left="720"/>
      </w:pPr>
      <w:r>
        <w:rPr>
          <w:lang w:val="pt_PT" w:bidi="pt_PT"/>
        </w:rPr>
      </w:r>
      <w:r>
        <w:rPr>
          <w:lang w:val="pt_PT" w:bidi="pt_PT"/>
        </w:rPr>
        <w:t>Eliseu</w:t>
      </w:r>
    </w:p>
    <w:p>
      <w:pPr>
        <w:pStyle w:val="ListBullet"/>
        <w:spacing w:line="240" w:lineRule="auto"/>
        <w:ind w:left="720"/>
      </w:pPr>
      <w:r>
        <w:rPr>
          <w:lang w:val="pt_PT" w:bidi="pt_PT"/>
        </w:rPr>
      </w:r>
      <w:r>
        <w:rPr>
          <w:lang w:val="pt_PT" w:bidi="pt_PT"/>
        </w:rPr>
        <w:t>Leprosos em Israel</w:t>
      </w:r>
    </w:p>
    <w:p>
      <w:pPr>
        <w:pStyle w:val="ListBullet"/>
        <w:spacing w:line="240" w:lineRule="auto"/>
        <w:ind w:left="720"/>
      </w:pPr>
      <w:r>
        <w:rPr>
          <w:lang w:val="pt_PT" w:bidi="pt_PT"/>
        </w:rPr>
      </w:r>
      <w:r>
        <w:rPr>
          <w:lang w:val="pt_PT" w:bidi="pt_PT"/>
        </w:rPr>
        <w:t>Naamã</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Recorde-se que Jesus havia estado viajando pela região da Galileia. Nesse sábado, ele estava de volta a Nazaré e ensinava na sinagoga.</w:t>
      </w:r>
    </w:p>
    <w:p>
      <w:pPr/>
      <w:r>
        <w:rPr>
          <w:lang w:val="pt_PT" w:bidi="pt_PT"/>
        </w:rPr>
      </w:r>
      <w:r>
        <w:rPr>
          <w:lang w:val="pt_PT" w:bidi="pt_PT"/>
        </w:rPr>
        <w:t>Tenha em mente que a cidade natal de Jesus havia sido construída sobre uma colina. Todos conheciam Jesus como o filho de José.</w:t>
      </w:r>
    </w:p>
    <w:p>
      <w:pPr/>
      <w:r>
        <w:rPr>
          <w:lang w:val="pt_PT" w:bidi="pt_PT"/>
        </w:rPr>
      </w:r>
      <w:r>
        <w:rPr>
          <w:lang w:val="pt_PT" w:bidi="pt_PT"/>
        </w:rPr>
        <w:t>Depois que o diabo tenta Jesus no deserto, Jesus retorna para a Galileia. Jesus está cheio do Espírito Santo. As pessoas falam de Jesus, de modo que todos na região o conhecem. Jesus vai às sinagogas com frequência para ensinar. Esse é um lugar onde os judeus se reuniam para aprender as Escrituras e adorar a Deus. As pessoas aclamam Jesus.</w:t>
      </w:r>
    </w:p>
    <w:p>
      <w:pPr/>
      <w:r>
        <w:rPr>
          <w:lang w:val="pt_PT" w:bidi="pt_PT"/>
        </w:rPr>
      </w:r>
      <w:r>
        <w:rPr>
          <w:lang w:val="pt_PT" w:bidi="pt_PT"/>
        </w:rPr>
        <w:t>Jesus volta para sua cidade natal. No sábado, ele ensina na sinagoga. Jesus se levanta para ler as Escrituras.</w:t>
      </w:r>
    </w:p>
    <w:p>
      <w:pPr/>
      <w:r>
        <w:rPr>
          <w:lang w:val="pt_PT" w:bidi="pt_PT"/>
        </w:rPr>
      </w:r>
      <w:r>
        <w:rPr>
          <w:lang w:val="pt_PT" w:bidi="pt_PT"/>
        </w:rPr>
        <w:t>Observe que Jesus não pediu o rolo de Isaías, mas foi esse o rolo que o assistente entregou a Jesus.</w:t>
      </w:r>
    </w:p>
    <w:p>
      <w:pPr/>
      <w:r>
        <w:rPr>
          <w:lang w:val="pt_PT" w:bidi="pt_PT"/>
        </w:rPr>
      </w:r>
      <w:r>
        <w:rPr>
          <w:lang w:val="pt_PT" w:bidi="pt_PT"/>
        </w:rPr>
        <w:t>O assistente da sinagoga entrega um rolo para Jesus. O rolo era de Isaías, o profeta. Jesus lê a parte das Escrituras onde Isaías descreve as ações futuras do Messias.</w:t>
      </w:r>
    </w:p>
    <w:p>
      <w:pPr/>
      <w:r>
        <w:rPr>
          <w:lang w:val="pt_PT" w:bidi="pt_PT"/>
        </w:rPr>
      </w:r>
      <w:r>
        <w:rPr>
          <w:lang w:val="pt_PT" w:bidi="pt_PT"/>
        </w:rPr>
        <w:t>Jesus se senta. Todos olham para ele, aguardando com atenção. Então Jesus diz: "O que vocês acabaram de ouvir hoje está se cumprindo agora mesmo".</w:t>
      </w:r>
    </w:p>
    <w:p>
      <w:pPr/>
      <w:r>
        <w:rPr>
          <w:lang w:val="pt_PT" w:bidi="pt_PT"/>
        </w:rPr>
      </w:r>
      <w:r>
        <w:rPr>
          <w:lang w:val="pt_PT" w:bidi="pt_PT"/>
        </w:rPr>
        <w:t>Todos ficam surpresos com suas palavras. Eles aclamam Jesus. Dizem: "Ele não é o filho de José?".</w:t>
      </w:r>
    </w:p>
    <w:p>
      <w:pPr/>
      <w:r>
        <w:rPr>
          <w:lang w:val="pt_PT" w:bidi="pt_PT"/>
        </w:rPr>
      </w:r>
      <w:r>
        <w:rPr>
          <w:lang w:val="pt_PT" w:bidi="pt_PT"/>
        </w:rPr>
        <w:t>Então Jesus responde dizendo: "Sem dúvida, vocês vão citar o provérbio, "Médico, cura-te a ti mesmo". Querendo dizer: "Faça também aqui os milagres que você fez em Cafarnaum". Mas eu lhes digo que nenhum profeta é aceito em sua própria cidade".</w:t>
      </w:r>
    </w:p>
    <w:p>
      <w:pPr/>
      <w:r>
        <w:rPr>
          <w:lang w:val="pt_PT" w:bidi="pt_PT"/>
        </w:rPr>
      </w:r>
      <w:r>
        <w:rPr>
          <w:lang w:val="pt_PT" w:bidi="pt_PT"/>
        </w:rPr>
        <w:t>Jesus então conta às pessoas duas histórias das Escrituras. Ambas as histórias são exemplos de como Deus enviou seus profetas para curar pessoas não judias.</w:t>
      </w:r>
    </w:p>
    <w:p>
      <w:pPr/>
      <w:r>
        <w:rPr>
          <w:lang w:val="pt_PT" w:bidi="pt_PT"/>
        </w:rPr>
      </w:r>
      <w:r>
        <w:rPr>
          <w:lang w:val="pt_PT" w:bidi="pt_PT"/>
        </w:rPr>
        <w:t>Lembre-se de que os judeus ficaram furiosos, porque Jesus está usando as Escrituras que eles conheciam bem para tornar óbvios os pensamentos das pessoas em relação a ele.</w:t>
      </w:r>
    </w:p>
    <w:p>
      <w:pPr/>
      <w:r>
        <w:rPr>
          <w:lang w:val="pt_PT" w:bidi="pt_PT"/>
        </w:rPr>
      </w:r>
      <w:r>
        <w:rPr>
          <w:lang w:val="pt_PT" w:bidi="pt_PT"/>
        </w:rPr>
        <w:t>Quando as pessoas ouviram isso, ficaram furiosas. Eles formaram uma turba e forçaram Jesus a ir para a borda da colina onde a cidade era construída. Tentam empurrá-lo do penhasco, mas Jesus passa pela multidão e deixa Nazaré.</w:t>
      </w:r>
    </w:p>
    <w:p>
      <w:pPr/>
      <w:r>
        <w:rPr>
          <w:lang w:val="pt_PT" w:bidi="pt_PT"/>
        </w:rPr>
      </w:r>
      <w:r>
        <w:rPr>
          <w:lang w:val="pt_PT" w:bidi="pt_PT"/>
        </w:rPr>
        <w:t>Note que a fuga de Jesus é um evento sobrenatural. Não sabemos como ele escapa, apenas que Deus permite que ele o faça.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4:14–30</w:t>
      </w:r>
    </w:p>
    <w:p>
      <w:pPr/>
      <w:r>
        <w:rPr>
          <w:lang w:val="pt_PT" w:bidi="pt_PT"/>
        </w:rPr>
      </w:r>
      <w:r>
        <w:rPr>
          <w:lang w:val="pt_PT" w:bidi="pt_PT"/>
        </w:rPr>
        <w:t>Nessa sessão, a equipe interpretará a história.</w:t>
      </w:r>
    </w:p>
    <w:p>
      <w:pPr/>
      <w:r>
        <w:rPr>
          <w:lang w:val="pt_PT" w:bidi="pt_PT"/>
        </w:rPr>
      </w:r>
      <w:r>
        <w:rPr>
          <w:lang w:val="pt_PT" w:bidi="pt_PT"/>
        </w:rPr>
        <w:t>Essa história tem cinco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Pessoas de Nazaré</w:t>
      </w:r>
    </w:p>
    <w:p>
      <w:pPr>
        <w:pStyle w:val="ListBullet"/>
        <w:spacing w:line="240" w:lineRule="auto"/>
        <w:ind w:left="720"/>
      </w:pPr>
      <w:r>
        <w:rPr>
          <w:lang w:val="pt_PT" w:bidi="pt_PT"/>
        </w:rPr>
      </w:r>
      <w:r>
        <w:rPr>
          <w:lang w:val="pt_PT" w:bidi="pt_PT"/>
        </w:rPr>
        <w:t>O assistente da sinagoga</w:t>
      </w:r>
    </w:p>
    <w:p>
      <w:pPr>
        <w:pStyle w:val="ListBullet"/>
        <w:spacing w:line="240" w:lineRule="auto"/>
        <w:ind w:left="720"/>
      </w:pPr>
      <w:r>
        <w:rPr>
          <w:lang w:val="pt_PT" w:bidi="pt_PT"/>
        </w:rPr>
      </w:r>
      <w:r>
        <w:rPr>
          <w:lang w:val="pt_PT" w:bidi="pt_PT"/>
        </w:rPr>
        <w:t>Pessoas da Galileia</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Viúvas de Israel</w:t>
      </w:r>
    </w:p>
    <w:p>
      <w:pPr>
        <w:pStyle w:val="ListBullet"/>
        <w:spacing w:line="240" w:lineRule="auto"/>
        <w:ind w:left="720"/>
      </w:pPr>
      <w:r>
        <w:rPr>
          <w:lang w:val="pt_PT" w:bidi="pt_PT"/>
        </w:rPr>
      </w:r>
      <w:r>
        <w:rPr>
          <w:lang w:val="pt_PT" w:bidi="pt_PT"/>
        </w:rPr>
        <w:t>Viúvas estrangeiras</w:t>
      </w:r>
    </w:p>
    <w:p>
      <w:pPr>
        <w:pStyle w:val="ListBullet"/>
        <w:spacing w:line="240" w:lineRule="auto"/>
        <w:ind w:left="720"/>
      </w:pPr>
      <w:r>
        <w:rPr>
          <w:lang w:val="pt_PT" w:bidi="pt_PT"/>
        </w:rPr>
      </w:r>
      <w:r>
        <w:rPr>
          <w:lang w:val="pt_PT" w:bidi="pt_PT"/>
        </w:rPr>
        <w:t>Eliseu</w:t>
      </w:r>
    </w:p>
    <w:p>
      <w:pPr>
        <w:pStyle w:val="ListBullet"/>
        <w:spacing w:line="240" w:lineRule="auto"/>
        <w:ind w:left="720"/>
      </w:pPr>
      <w:r>
        <w:rPr>
          <w:lang w:val="pt_PT" w:bidi="pt_PT"/>
        </w:rPr>
      </w:r>
      <w:r>
        <w:rPr>
          <w:lang w:val="pt_PT" w:bidi="pt_PT"/>
        </w:rPr>
        <w:t>Leprosos em Israel</w:t>
      </w:r>
    </w:p>
    <w:p>
      <w:pPr>
        <w:pStyle w:val="ListBullet"/>
        <w:spacing w:line="240" w:lineRule="auto"/>
        <w:ind w:left="720"/>
      </w:pPr>
      <w:r>
        <w:rPr>
          <w:lang w:val="pt_PT" w:bidi="pt_PT"/>
        </w:rPr>
      </w:r>
      <w:r>
        <w:rPr>
          <w:lang w:val="pt_PT" w:bidi="pt_PT"/>
        </w:rPr>
        <w:t>Naamã</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A equipe deve representar Jesus passando por Cafarnaum e realizando alguns milagres lá.</w:t>
      </w:r>
    </w:p>
    <w:p>
      <w:pPr/>
      <w:r>
        <w:rPr>
          <w:lang w:val="pt_PT" w:bidi="pt_PT"/>
        </w:rPr>
      </w:r>
      <w:r>
        <w:rPr>
          <w:lang w:val="pt_PT" w:bidi="pt_PT"/>
        </w:rPr>
        <w:t>Pode ser útil representar a profecia de Isaías. O personagem que interpreta Jesus poderia representar essa parte, mas sem mostrar seu rosto. Isso significaria que ninguém conhecia a identidade de Jesus quando Isaías escreveu a profecia.</w:t>
      </w:r>
    </w:p>
    <w:p>
      <w:pPr/>
      <w:r>
        <w:rPr>
          <w:lang w:val="pt_PT" w:bidi="pt_PT"/>
        </w:rPr>
      </w:r>
      <w:r>
        <w:rPr>
          <w:lang w:val="pt_PT" w:bidi="pt_PT"/>
        </w:rPr>
        <w:t>As pessoas da equipe que representam as pessoas devem dizer: "Este não é o filho de José?", o que poderia mostrar tanto admiração como oposição.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retornando à Galileia depois de ter sido tentado pelo diabo. Jesus está cheio do Espírito Santo. As pessoas falam sobre ele. A população dessa região ouviu falar de Jesus. Jesus ensina nas sinagogas e as pessoas o aclamam.</w:t>
      </w:r>
    </w:p>
    <w:p>
      <w:pPr/>
      <w:r>
        <w:rPr>
          <w:lang w:val="pt_PT" w:bidi="pt_PT"/>
        </w:rPr>
      </w:r>
      <w:r>
        <w:rPr>
          <w:b/>
          <w:lang w:val="pt_PT" w:bidi="pt_PT"/>
        </w:rPr>
        <w:t>Interrompa a cena.</w:t>
      </w:r>
      <w:r>
        <w:rPr>
          <w:lang w:val="pt_PT" w:bidi="pt_PT"/>
        </w:rPr>
        <w:t xml:space="preserve"> Pergunte ao ator que interpreta as pessoas na Galileia: "Como você se sente?". Você pode ouvir: "Surpreso com o modo de Jesus ensinar". "Inspirado". "Preciso voltar a Deus". Reinicie a cena.</w:t>
      </w:r>
    </w:p>
    <w:p>
      <w:pPr/>
      <w:r>
        <w:rPr>
          <w:lang w:val="pt_PT" w:bidi="pt_PT"/>
        </w:rPr>
      </w:r>
      <w:r>
        <w:rPr>
          <w:lang w:val="pt_PT" w:bidi="pt_PT"/>
        </w:rPr>
        <w:t>Jesus volta para sua cidade natal. No sábado, como de costume, ele foi para a sinagoga e leu as Escrituras. Jesus recebe o rolo de Isaías, o profeta. Ele diz: "O espírito de Deus está sobre mim. Deus me escolheu para levar as boas novas aos pobres. Deus me enviou para dizer aos cativos que eles serão libertos. Os cegos poderão ver e os oprimidos receberão a liberdade. Esse é tempo em que Deus fará essas coisas boas".</w:t>
      </w:r>
    </w:p>
    <w:p>
      <w:pPr/>
      <w:r>
        <w:rPr>
          <w:lang w:val="pt_PT" w:bidi="pt_PT"/>
        </w:rPr>
      </w:r>
      <w:r>
        <w:rPr>
          <w:b/>
          <w:lang w:val="pt_PT" w:bidi="pt_PT"/>
        </w:rPr>
        <w:t>Interrompa a cena.</w:t>
      </w:r>
      <w:r>
        <w:rPr>
          <w:lang w:val="pt_PT" w:bidi="pt_PT"/>
        </w:rPr>
        <w:t xml:space="preserve"> Pergunte ao ator Jesus: "Como você se sente?". Você pode ouvir: "Escolhido". "Encorajado pelas palavras de meu Pai". "Se eles apenas entendessem quem eu realmente sou". Reinicie a cena.</w:t>
      </w:r>
    </w:p>
    <w:p>
      <w:pPr/>
      <w:r>
        <w:rPr>
          <w:lang w:val="pt_PT" w:bidi="pt_PT"/>
        </w:rPr>
      </w:r>
      <w:r>
        <w:rPr>
          <w:lang w:val="pt_PT" w:bidi="pt_PT"/>
        </w:rPr>
        <w:t>Então Jesus se senta. Todos estão olhando para ele, esperando com atenção para ouvir o que mais ele dirá. Então Jesus diz: "O que vocês acabaram de ouvir hoje está se cumprindo agora mesmo".</w:t>
      </w:r>
    </w:p>
    <w:p>
      <w:pPr/>
      <w:r>
        <w:rPr>
          <w:lang w:val="pt_PT" w:bidi="pt_PT"/>
        </w:rPr>
      </w:r>
      <w:r>
        <w:rPr>
          <w:lang w:val="pt_PT" w:bidi="pt_PT"/>
        </w:rPr>
        <w:t>Todos ficam surpresos com as palavras que ele pronuncia. Todos o aclamam. Dizem: "Como isso é possível?". Esse não é o filho de José?".</w:t>
      </w:r>
    </w:p>
    <w:p>
      <w:pPr/>
      <w:r>
        <w:rPr>
          <w:lang w:val="pt_PT" w:bidi="pt_PT"/>
        </w:rPr>
      </w:r>
      <w:r>
        <w:rPr>
          <w:b/>
          <w:lang w:val="pt_PT" w:bidi="pt_PT"/>
        </w:rPr>
        <w:t>Interrompa a cena.</w:t>
      </w:r>
      <w:r>
        <w:rPr>
          <w:lang w:val="pt_PT" w:bidi="pt_PT"/>
        </w:rPr>
        <w:t xml:space="preserve"> Pergunte ao ator que interpreta as pessoas na sinagoga: "Como você se sente?". Você pode ouvir: "Como o filho de José pode ser o Messias?". "Mal posso esperar pelos milagres que ele fará aqui". "Se ele é o Messias, Deus deve realmente nos favorecer". Reinicie a cena.</w:t>
      </w:r>
    </w:p>
    <w:p>
      <w:pPr/>
      <w:r>
        <w:rPr>
          <w:lang w:val="pt_PT" w:bidi="pt_PT"/>
        </w:rPr>
      </w:r>
      <w:r>
        <w:rPr>
          <w:lang w:val="pt_PT" w:bidi="pt_PT"/>
        </w:rPr>
        <w:t>Então Jesus diz às pessoas que elas o questionarão por ele não fazer milagres em Nazaré. Jesus diz que nenhum profeta é aceito em sua própria cidade. Ele dá um exemplo da viúva de Sidom, no tempo de Elias. Então Jesus dá um segundo exemplo de Naamã, um leproso sírio que foi curado.</w:t>
      </w:r>
    </w:p>
    <w:p>
      <w:pPr/>
      <w:r>
        <w:rPr>
          <w:lang w:val="pt_PT" w:bidi="pt_PT"/>
        </w:rPr>
      </w:r>
      <w:r>
        <w:rPr>
          <w:b/>
          <w:lang w:val="pt_PT" w:bidi="pt_PT"/>
        </w:rPr>
        <w:t>Interrompa a cena.</w:t>
      </w:r>
      <w:r>
        <w:rPr>
          <w:lang w:val="pt_PT" w:bidi="pt_PT"/>
        </w:rPr>
        <w:t xml:space="preserve"> Pergunte ao ator que interpretou Jesus: "Como você se sente?" Você pode ouvir: "Triste". "Rejeitado"" Quero que eles creiam que a salvação de Deus é para todos, mas eles não o farão". Reinicie a cena.</w:t>
      </w:r>
    </w:p>
    <w:p>
      <w:pPr/>
      <w:r>
        <w:rPr>
          <w:lang w:val="pt_PT" w:bidi="pt_PT"/>
        </w:rPr>
      </w:r>
      <w:r>
        <w:rPr>
          <w:lang w:val="pt_PT" w:bidi="pt_PT"/>
        </w:rPr>
        <w:t>Quando as pessoas ouvem isso, tentam empurrar Jesus do penhasco, mas ele passa pela multidão e deixa Nazaré.</w:t>
      </w:r>
    </w:p>
    <w:p>
      <w:pPr/>
      <w:r>
        <w:rPr>
          <w:lang w:val="pt_PT" w:bidi="pt_PT"/>
        </w:rPr>
      </w:r>
      <w:r>
        <w:rPr>
          <w:b/>
          <w:lang w:val="pt_PT" w:bidi="pt_PT"/>
        </w:rPr>
        <w:t>Interrompa a cena.</w:t>
      </w:r>
      <w:r>
        <w:rPr>
          <w:lang w:val="pt_PT" w:bidi="pt_PT"/>
        </w:rPr>
        <w:t xml:space="preserve"> Pergunte ao ator que interpreta as pessoas: "Como está se sentindo?". Você pode ouvir: "Furioso". "Para onde Jesus foi?". "Talvez tenhamos exagerado".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4:14–30</w:t>
      </w:r>
    </w:p>
    <w:p>
      <w:pPr/>
      <w:r>
        <w:rPr>
          <w:lang w:val="pt_PT" w:bidi="pt_PT"/>
        </w:rPr>
      </w:r>
      <w:r>
        <w:rPr>
          <w:lang w:val="pt_PT" w:bidi="pt_PT"/>
        </w:rPr>
        <w:t>Ouça o texto uma vez na versão mais fácil de entender.</w:t>
      </w:r>
    </w:p>
    <w:p>
      <w:pPr/>
      <w:r>
        <w:rPr>
          <w:lang w:val="pt_PT" w:bidi="pt_PT"/>
        </w:rPr>
      </w:r>
      <w:r>
        <w:rPr>
          <w:lang w:val="pt_PT" w:bidi="pt_PT"/>
        </w:rPr>
        <w:t xml:space="preserve">Depois de ser tentado por Satanás, Jesus retorna para a província da Galileia. Ele foi conduzido pelo Espírito Santo. Traduza </w:t>
      </w:r>
      <w:r>
        <w:rPr>
          <w:b/>
          <w:lang w:val="pt_PT" w:bidi="pt_PT"/>
        </w:rPr>
        <w:t>Espírito Santo</w:t>
      </w:r>
      <w:r>
        <w:rPr>
          <w:lang w:val="pt_PT" w:bidi="pt_PT"/>
        </w:rPr>
        <w:t xml:space="preserve"> da mesma maneira que você tem traduzido nas passagens anteriores de Lucas. Espírito Santo consta do glossário principal. Jesus ensina nas sinagogas do povo da Galileia. </w:t>
      </w:r>
      <w:r>
        <w:rPr>
          <w:b/>
          <w:lang w:val="pt_PT" w:bidi="pt_PT"/>
        </w:rPr>
        <w:t>Sinagogas</w:t>
      </w:r>
      <w:r>
        <w:rPr>
          <w:lang w:val="pt_PT" w:bidi="pt_PT"/>
        </w:rPr>
        <w:t xml:space="preserve"> são edifícios onde os judeus nas aldeias poderiam se encontrar para adorar, em vez de no templo principal de Jerusalém. As pessoas não faziam sacrifícios nas sinagogas. As congregações locais de judeus se reuniam em sua sinagoga para orar, adorar, ler as Escrituras, ensinar suas crenças e para atividades culturais. Cada sinagoga tinha um grupo de anciãos e um líder principal. Esses homens não eram sacerdotes ou instrutores, mas eram altamente respeitados em suas comunidades.</w:t>
      </w:r>
    </w:p>
    <w:p>
      <w:pPr/>
      <w:r>
        <w:rPr>
          <w:lang w:val="pt_PT" w:bidi="pt_PT"/>
        </w:rPr>
      </w:r>
      <w:r>
        <w:rPr>
          <w:lang w:val="pt_PT" w:bidi="pt_PT"/>
        </w:rPr>
        <w:t xml:space="preserve">Mostre a imagem de uma sinagoga, caso ainda não o tenha feito. Tenha o cuidado de não traduzir sinagoga com a mesma palavra que emprega para Tempo. Alguns exemplos podem ser </w:t>
      </w:r>
      <w:r>
        <w:rPr>
          <w:i/>
          <w:lang w:val="pt_PT" w:bidi="pt_PT"/>
        </w:rPr>
        <w:t>casas de oração judaicas</w:t>
      </w:r>
      <w:r>
        <w:rPr>
          <w:lang w:val="pt_PT" w:bidi="pt_PT"/>
        </w:rPr>
        <w:t xml:space="preserve"> ou </w:t>
      </w:r>
      <w:r>
        <w:rPr>
          <w:i/>
          <w:lang w:val="pt_PT" w:bidi="pt_PT"/>
        </w:rPr>
        <w:t>edifícios para adoração</w:t>
      </w:r>
      <w:r>
        <w:rPr>
          <w:lang w:val="pt_PT" w:bidi="pt_PT"/>
        </w:rPr>
        <w:t>. Traduza sinagoga da mesma maneira que você tem traduzido nas passagens anteriores de Lucas. O termo Sinagoga pode ser encontrado no glossário principal.</w:t>
      </w:r>
    </w:p>
    <w:p>
      <w:pPr/>
      <w:r>
        <w:rPr>
          <w:lang w:val="pt_PT" w:bidi="pt_PT"/>
        </w:rPr>
      </w:r>
      <w:r>
        <w:rPr>
          <w:lang w:val="pt_PT" w:bidi="pt_PT"/>
        </w:rPr>
        <w:t>Ferramenta de ensino: uma maneira de mostrar a diferença entre uma sinagoga e o Templo é coletar várias pedras de tamanhos diferentes. Uma das pedras deve ser bem maior que as demais. Coloque a pedra grande em um lugar levemente mais alto do que o das pedras menores e use essa "figura de palavras" enquanto analisam o que as pessoas faziam no templo em comparação com o que elas faziam em uma sinagoga.</w:t>
      </w:r>
    </w:p>
    <w:p>
      <w:pPr/>
      <w:r>
        <w:rPr>
          <w:lang w:val="pt_PT" w:bidi="pt_PT"/>
        </w:rPr>
      </w:r>
      <w:r>
        <w:rPr>
          <w:lang w:val="pt_PT" w:bidi="pt_PT"/>
        </w:rPr>
        <w:t xml:space="preserve">Lucas nos diz que é um hábito de Jesus ensinar em uma sinagoga todos os sábados. O </w:t>
      </w:r>
      <w:r>
        <w:rPr>
          <w:b/>
          <w:lang w:val="pt_PT" w:bidi="pt_PT"/>
        </w:rPr>
        <w:t>sábado</w:t>
      </w:r>
      <w:r>
        <w:rPr>
          <w:lang w:val="pt_PT" w:bidi="pt_PT"/>
        </w:rPr>
        <w:t xml:space="preserve"> é um dia especial para os judeus. É o nome do sétimo e último dia da semana. Os judeus observavam o sábado como um dia de descanso e adoração desde o tempo que Deus lhes dera esse mandamento. Durante o tempo de Jesus, havia regras muito rigorosas sobre que trabalho poderia e não poderia ser feito nesse dia. O sábado também era o dia em que as pessoas iam à sinagoga adorar a Deus. Traduza Sábado da mesma maneira que você tem traduzido nas passagens anteriores de Lucas. O termo Sábado pode ser encontrado no glossário principal.</w:t>
      </w:r>
    </w:p>
    <w:p>
      <w:pPr/>
      <w:r>
        <w:rPr>
          <w:lang w:val="pt_PT" w:bidi="pt_PT"/>
        </w:rPr>
      </w:r>
      <w:r>
        <w:rPr>
          <w:lang w:val="pt_PT" w:bidi="pt_PT"/>
        </w:rPr>
        <w:t xml:space="preserve">Jesus ensina especificamente na sinagoga de Nazaré, no sábado. Todos o conhecem. Jesus fica em pé e lê de um </w:t>
      </w:r>
      <w:r>
        <w:rPr>
          <w:b/>
          <w:lang w:val="pt_PT" w:bidi="pt_PT"/>
        </w:rPr>
        <w:t>rolo</w:t>
      </w:r>
      <w:r>
        <w:rPr>
          <w:lang w:val="pt_PT" w:bidi="pt_PT"/>
        </w:rPr>
        <w:t>. Um rolo era feito de pergaminho, que era a pele de animais especialmente preparada, ou papel de papiro, sobre os quais as pessoas escreviam. As duas extremidades do rolo eram enroladas em torno de hastes de madeira. O rolo era desenrolado das hastes para poderem ser lidos. O rolo era mantido enrolado quando ninguém o usava.</w:t>
      </w:r>
    </w:p>
    <w:p>
      <w:pPr/>
      <w:r>
        <w:rPr>
          <w:lang w:val="pt_PT" w:bidi="pt_PT"/>
        </w:rPr>
      </w:r>
      <w:r>
        <w:rPr>
          <w:lang w:val="pt_PT" w:bidi="pt_PT"/>
        </w:rPr>
        <w:t>Mostre a imagem de um rolo, caso ainda não o tenha feito.</w:t>
      </w:r>
    </w:p>
    <w:p>
      <w:pPr/>
      <w:r>
        <w:rPr>
          <w:lang w:val="pt_PT" w:bidi="pt_PT"/>
        </w:rPr>
      </w:r>
      <w:r>
        <w:rPr>
          <w:lang w:val="pt_PT" w:bidi="pt_PT"/>
        </w:rPr>
        <w:t xml:space="preserve">O rolo contém as palavras do profeta Isaías. Traduza </w:t>
      </w:r>
      <w:r>
        <w:rPr>
          <w:b/>
          <w:lang w:val="pt_PT" w:bidi="pt_PT"/>
        </w:rPr>
        <w:t>profeta</w:t>
      </w:r>
      <w:r>
        <w:rPr>
          <w:lang w:val="pt_PT" w:bidi="pt_PT"/>
        </w:rPr>
        <w:t xml:space="preserve"> da mesma maneira que você tem traduzido nas passagens anteriores de Lucas. O termo profeta está no glossário principal. Lucas nos diz que Jesus </w:t>
      </w:r>
      <w:r>
        <w:rPr>
          <w:b/>
          <w:lang w:val="pt_PT" w:bidi="pt_PT"/>
        </w:rPr>
        <w:t>encontrou o lugar</w:t>
      </w:r>
      <w:r>
        <w:rPr>
          <w:lang w:val="pt_PT" w:bidi="pt_PT"/>
        </w:rPr>
        <w:t xml:space="preserve"> onde estava escrito. Isso mostra que Jesus leu algo específico de Isaías, e não apenas o que lhe foi entregue. Jesus leu especificamente uma profecia sobre o </w:t>
      </w:r>
      <w:r>
        <w:rPr>
          <w:b/>
          <w:lang w:val="pt_PT" w:bidi="pt_PT"/>
        </w:rPr>
        <w:t>Messias</w:t>
      </w:r>
      <w:r>
        <w:rPr>
          <w:lang w:val="pt_PT" w:bidi="pt_PT"/>
        </w:rPr>
        <w:t>, ou Salvador Prometido, para dizer que ele era o Messias. Sua tradução deve indicar que Jesus leu essa profecia em voz alta. Use a mesma tradução para Messias que você tem usado nas passagens anteriores de Lucas. O termo Messias pode ser encontrado no glossário principal.</w:t>
      </w:r>
    </w:p>
    <w:p>
      <w:pPr/>
      <w:r>
        <w:rPr>
          <w:lang w:val="pt_PT" w:bidi="pt_PT"/>
        </w:rPr>
      </w:r>
      <w:r>
        <w:rPr>
          <w:lang w:val="pt_PT" w:bidi="pt_PT"/>
        </w:rPr>
        <w:t xml:space="preserve">Jesus diz que "Deus me </w:t>
      </w:r>
      <w:r>
        <w:rPr>
          <w:b/>
          <w:lang w:val="pt_PT" w:bidi="pt_PT"/>
        </w:rPr>
        <w:t>ungiu</w:t>
      </w:r>
      <w:r>
        <w:rPr>
          <w:lang w:val="pt_PT" w:bidi="pt_PT"/>
        </w:rPr>
        <w:t>". Normalmente, a unção significa derramar óleo na cabeça de alguém para nomeá-lo para uma tarefa especial. Aqui o termo é usado figurativamente. Significa que Deus nomeou ou escolheu Jesus para realizar as coisas listadas na profecia. Isso não significa que Deus literalmente derramou óleo na cabeça do Messias. O termo Ungir pode ser encontrado no glossário principal.</w:t>
      </w:r>
    </w:p>
    <w:p>
      <w:pPr/>
      <w:r>
        <w:rPr>
          <w:lang w:val="pt_PT" w:bidi="pt_PT"/>
        </w:rPr>
      </w:r>
      <w:r>
        <w:rPr>
          <w:lang w:val="pt_PT" w:bidi="pt_PT"/>
        </w:rPr>
        <w:t xml:space="preserve">Uma das coisas que o Messias fará é proclamar liberdade para os prisioneiros. </w:t>
      </w:r>
      <w:r>
        <w:rPr>
          <w:b/>
          <w:lang w:val="pt_PT" w:bidi="pt_PT"/>
        </w:rPr>
        <w:t>Prisioneiros</w:t>
      </w:r>
      <w:r>
        <w:rPr>
          <w:lang w:val="pt_PT" w:bidi="pt_PT"/>
        </w:rPr>
        <w:t xml:space="preserve"> não se refere a pessoas que estavam presas por cometer crimes. Em vez disso, refere-se a pessoas capturadas durante a guerra e levadas para outro país. O Messias dirá a esses prisioneiros que há liberdade para eles. Eles serão liberados. </w:t>
      </w:r>
      <w:r>
        <w:rPr>
          <w:b/>
          <w:lang w:val="pt_PT" w:bidi="pt_PT"/>
        </w:rPr>
        <w:t>Liberdade</w:t>
      </w:r>
      <w:r>
        <w:rPr>
          <w:lang w:val="pt_PT" w:bidi="pt_PT"/>
        </w:rPr>
        <w:t>, muitas vezes, pode ser traduzida como perdão. Portanto, também pode haver um sentido espiritual para essa mensagem. O Messias está dizendo às pessoas cativas do pecado que elas podem ser perdoadas.</w:t>
      </w:r>
    </w:p>
    <w:p>
      <w:pPr/>
      <w:r>
        <w:rPr>
          <w:lang w:val="pt_PT" w:bidi="pt_PT"/>
        </w:rPr>
      </w:r>
      <w:r>
        <w:rPr>
          <w:lang w:val="pt_PT" w:bidi="pt_PT"/>
        </w:rPr>
        <w:t xml:space="preserve">Isaías escreve que o Messias também proclamará </w:t>
      </w:r>
      <w:r>
        <w:rPr>
          <w:b/>
          <w:lang w:val="pt_PT" w:bidi="pt_PT"/>
        </w:rPr>
        <w:t>o ano do favor do Senhor</w:t>
      </w:r>
      <w:r>
        <w:rPr>
          <w:lang w:val="pt_PT" w:bidi="pt_PT"/>
        </w:rPr>
        <w:t>. Isso significa simplesmente anunciar que esse é o ano do favor do Senhor. Os judeus que ouviram essa frase lembrariam do ano do Jubileu da lei de Deus. Esse era um ano especial de liberdade e perdão aos israelitas. O ano do Jubileu era algo que acontecia no Antigo Testamento para apontar para um tempo em que o Messias anunciaria o perdão de Deus às pessoas.</w:t>
      </w:r>
    </w:p>
    <w:p>
      <w:pPr/>
      <w:r>
        <w:rPr>
          <w:lang w:val="pt_PT" w:bidi="pt_PT"/>
        </w:rPr>
      </w:r>
      <w:r>
        <w:rPr>
          <w:lang w:val="pt_PT" w:bidi="pt_PT"/>
        </w:rPr>
        <w:t xml:space="preserve">Jesus diz que as Escrituras estavam sendo cumpridas enquanto as pessoas ouviam. </w:t>
      </w:r>
      <w:r>
        <w:rPr>
          <w:b/>
          <w:lang w:val="pt_PT" w:bidi="pt_PT"/>
        </w:rPr>
        <w:t>Escrituras</w:t>
      </w:r>
      <w:r>
        <w:rPr>
          <w:lang w:val="pt_PT" w:bidi="pt_PT"/>
        </w:rPr>
        <w:t xml:space="preserve"> se refere aos escritos sagrados judaicos que têm autoridade. O termo Escrituras pode ser encontrado no glossário principal. Jesus diz às pessoas que ele é o Messias. Todos ficam surpresos com suas palavras. Jesus conhece seus pensamentos e cita um </w:t>
      </w:r>
      <w:r>
        <w:rPr>
          <w:b/>
          <w:lang w:val="pt_PT" w:bidi="pt_PT"/>
        </w:rPr>
        <w:t>provérbio</w:t>
      </w:r>
      <w:r>
        <w:rPr>
          <w:lang w:val="pt_PT" w:bidi="pt_PT"/>
        </w:rPr>
        <w:t>. Um provérbio é um termo ou expressão que muitas pessoas já ouviram. Jesus usa esse provérbio para descrever o que as pessoas estavam pensando. Eles queriam que ele fizesse milagres por eles em Nazaré. O termo provérbio pode ser encontrado no glossário principal.</w:t>
      </w:r>
    </w:p>
    <w:p>
      <w:pPr/>
      <w:r>
        <w:rPr>
          <w:lang w:val="pt_PT" w:bidi="pt_PT"/>
        </w:rPr>
      </w:r>
      <w:r>
        <w:rPr>
          <w:lang w:val="pt_PT" w:bidi="pt_PT"/>
        </w:rPr>
        <w:t>Em seu idioma, pode ser necessário deixar claro que Jesus estava dizendo o que as pessoas pensavam. Ele parou de citar o provérbio.</w:t>
      </w:r>
    </w:p>
    <w:p>
      <w:pPr/>
      <w:r>
        <w:rPr>
          <w:lang w:val="pt_PT" w:bidi="pt_PT"/>
        </w:rPr>
      </w:r>
      <w:r>
        <w:rPr>
          <w:lang w:val="pt_PT" w:bidi="pt_PT"/>
        </w:rPr>
        <w:t xml:space="preserve">Quando Jesus fala de um profeta do passado de Israel, Elias, ele diz </w:t>
      </w:r>
      <w:r>
        <w:rPr>
          <w:b/>
          <w:lang w:val="pt_PT" w:bidi="pt_PT"/>
        </w:rPr>
        <w:t>que o céu estava fechado</w:t>
      </w:r>
      <w:r>
        <w:rPr>
          <w:lang w:val="pt_PT" w:bidi="pt_PT"/>
        </w:rPr>
        <w:t xml:space="preserve">. Isso significa que não chovia. Jesus diz que Elias foi enviado a uma viúva que vivia em </w:t>
      </w:r>
      <w:r>
        <w:rPr>
          <w:b/>
          <w:lang w:val="pt_PT" w:bidi="pt_PT"/>
        </w:rPr>
        <w:t>Sarepta, na região de Sidom</w:t>
      </w:r>
      <w:r>
        <w:rPr>
          <w:lang w:val="pt_PT" w:bidi="pt_PT"/>
        </w:rPr>
        <w:t>. Essa era uma cidade dos gentios, localizada ao norte de Israel. Fica perto da cidade de Sidom.</w:t>
      </w:r>
    </w:p>
    <w:p>
      <w:pPr/>
      <w:r>
        <w:rPr>
          <w:lang w:val="pt_PT" w:bidi="pt_PT"/>
        </w:rPr>
      </w:r>
      <w:r>
        <w:rPr>
          <w:lang w:val="pt_PT" w:bidi="pt_PT"/>
        </w:rPr>
        <w:t xml:space="preserve">Jesus fala de outro profeta do passado de Israel, Eliseu, que curou a lepra de Naamã. </w:t>
      </w:r>
      <w:r>
        <w:rPr>
          <w:b/>
          <w:lang w:val="pt_PT" w:bidi="pt_PT"/>
        </w:rPr>
        <w:t>Lepra</w:t>
      </w:r>
      <w:r>
        <w:rPr>
          <w:lang w:val="pt_PT" w:bidi="pt_PT"/>
        </w:rPr>
        <w:t xml:space="preserve"> se refere a vários tipos de doença da pele. Essas doenças tornavam uma pessoa impura e incapaz de viver na comunidade. Se alguém a tocasse, também se tornaria impuro. Na cultura judaica, a lei de Deus dizia que eles tinham que usar roupas rasgadas, não escovar seus cabelos, e gritar "impuro" em público quando eles iam aos lugares.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4:14–30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85">
        <w:r>
          <w:rPr>
            <w:lang w:val="pt_PT" w:bidi="pt_PT"/>
          </w:rPr>
          <w:rPr>
            <w:color w:val="0000EE"/>
            <w:u w:val="single"/>
          </w:rPr>
          <w:t>Ouvir e Sentir</w:t>
        </w:r>
      </w:hyperlink>
      <w:r>
        <w:rPr>
          <w:lang w:val="pt_PT" w:bidi="pt_PT"/>
        </w:rPr>
        <w:t xml:space="preserve"> (378 KB)</w:t>
      </w:r>
      <w:r>
        <w:rPr>
          <w:lang w:val="pt_PT" w:bidi="pt_PT"/>
        </w:rPr>
      </w:r>
    </w:p>
    <w:p>
      <w:pPr>
        <w:pStyle w:val="ListBullet"/>
        <w:spacing w:line="240" w:lineRule="auto"/>
        <w:ind w:left="720"/>
      </w:pPr>
      <w:r>
        <w:rPr>
          <w:lang w:val="pt_PT" w:bidi="pt_PT"/>
        </w:rPr>
      </w:r>
      <w:hyperlink r:id="rId86">
        <w:r>
          <w:rPr>
            <w:lang w:val="pt_PT" w:bidi="pt_PT"/>
          </w:rPr>
          <w:rPr>
            <w:color w:val="0000EE"/>
            <w:u w:val="single"/>
          </w:rPr>
          <w:t>Preparando o Cenário</w:t>
        </w:r>
      </w:hyperlink>
      <w:r>
        <w:rPr>
          <w:lang w:val="pt_PT" w:bidi="pt_PT"/>
        </w:rPr>
        <w:t xml:space="preserve"> (3.7 MB)</w:t>
      </w:r>
      <w:r>
        <w:rPr>
          <w:lang w:val="pt_PT" w:bidi="pt_PT"/>
        </w:rPr>
      </w:r>
    </w:p>
    <w:p>
      <w:pPr>
        <w:pStyle w:val="ListBullet"/>
        <w:spacing w:line="240" w:lineRule="auto"/>
        <w:ind w:left="720"/>
      </w:pPr>
      <w:r>
        <w:rPr>
          <w:lang w:val="pt_PT" w:bidi="pt_PT"/>
        </w:rPr>
      </w:r>
      <w:hyperlink r:id="rId87">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88">
        <w:r>
          <w:rPr>
            <w:lang w:val="pt_PT" w:bidi="pt_PT"/>
          </w:rPr>
          <w:rPr>
            <w:color w:val="0000EE"/>
            <w:u w:val="single"/>
          </w:rPr>
          <w:t>Incorporando o Texto</w:t>
        </w:r>
      </w:hyperlink>
      <w:r>
        <w:rPr>
          <w:lang w:val="pt_PT" w:bidi="pt_PT"/>
        </w:rPr>
        <w:t xml:space="preserve"> (2.5 MB)</w:t>
      </w:r>
      <w:r>
        <w:rPr>
          <w:lang w:val="pt_PT" w:bidi="pt_PT"/>
        </w:rPr>
      </w:r>
    </w:p>
    <w:p>
      <w:pPr>
        <w:pStyle w:val="ListBullet"/>
        <w:spacing w:line="240" w:lineRule="auto"/>
        <w:ind w:left="720"/>
      </w:pPr>
      <w:r>
        <w:rPr>
          <w:lang w:val="pt_PT" w:bidi="pt_PT"/>
        </w:rPr>
      </w:r>
      <w:hyperlink r:id="rId89">
        <w:r>
          <w:rPr>
            <w:lang w:val="pt_PT" w:bidi="pt_PT"/>
          </w:rPr>
          <w:rPr>
            <w:color w:val="0000EE"/>
            <w:u w:val="single"/>
          </w:rPr>
          <w:t>Preenchendo as Lacunas</w:t>
        </w:r>
      </w:hyperlink>
      <w:r>
        <w:rPr>
          <w:lang w:val="pt_PT" w:bidi="pt_PT"/>
        </w:rPr>
        <w:t xml:space="preserve"> (4.2 MB)</w:t>
      </w:r>
      <w:r>
        <w:rPr>
          <w:lang w:val="pt_PT" w:bidi="pt_PT"/>
        </w:rPr>
      </w:r>
    </w:p>
    <w:p>
      <w:pPr>
        <w:pStyle w:val="ListBullet"/>
        <w:spacing w:line="240" w:lineRule="auto"/>
        <w:ind w:left="720"/>
      </w:pPr>
      <w:r>
        <w:rPr>
          <w:lang w:val="pt_PT" w:bidi="pt_PT"/>
        </w:rPr>
      </w:r>
      <w:hyperlink r:id="rId90">
        <w:r>
          <w:rPr>
            <w:lang w:val="pt_PT" w:bidi="pt_PT"/>
          </w:rPr>
          <w:rPr>
            <w:color w:val="0000EE"/>
            <w:u w:val="single"/>
          </w:rPr>
          <w:t>Falando a Palavra</w:t>
        </w:r>
      </w:hyperlink>
      <w:r>
        <w:rPr>
          <w:lang w:val="pt_PT" w:bidi="pt_PT"/>
        </w:rPr>
        <w:t xml:space="preserve"> (901 KB)</w:t>
      </w:r>
      <w:r>
        <w:rPr>
          <w:lang w:val="pt_PT" w:bidi="pt_PT"/>
        </w:rPr>
      </w:r>
      <w:r>
        <w:rPr>
          <w:lang w:val="pt_PT" w:bidi="pt_PT"/>
        </w:rPr>
      </w:r>
      <w:r>
        <w:rPr>
          <w:lang w:val="pt_PT" w:bidi="pt_PT"/>
        </w:rPr>
      </w:r>
    </w:p>
    <w:p>
      <w:pPr/>
      <w:r>
        <w:rPr>
          <w:lang w:val="pt_PT" w:bidi="pt_PT"/>
        </w:rPr>
      </w:r>
    </w:p>
    <w:p>
      <w:pPr>
        <w:pStyle w:val="Heading2"/>
      </w:pPr>
      <w:r>
        <w:rPr>
          <w:lang w:val="pt_PT" w:bidi="pt_PT"/>
        </w:rPr>
        <w:t>Lucas 4:31–44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4:31–44</w:t>
      </w:r>
    </w:p>
    <w:p>
      <w:pPr/>
      <w:r>
        <w:rPr>
          <w:lang w:val="pt_PT" w:bidi="pt_PT"/>
        </w:rPr>
      </w:r>
      <w:r>
        <w:rPr>
          <w:lang w:val="pt_PT" w:bidi="pt_PT"/>
        </w:rPr>
        <w:t>Escute Lucas 4:31–44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4:31–44</w:t>
      </w:r>
    </w:p>
    <w:p>
      <w:pPr/>
      <w:r>
        <w:rPr>
          <w:lang w:val="pt_PT" w:bidi="pt_PT"/>
        </w:rPr>
      </w:r>
      <w:r>
        <w:rPr>
          <w:lang w:val="pt_PT" w:bidi="pt_PT"/>
        </w:rPr>
        <w:t>Ouça o texto uma vez na versão mais fácil de entender.</w:t>
      </w:r>
    </w:p>
    <w:p>
      <w:pPr/>
      <w:r>
        <w:rPr>
          <w:lang w:val="pt_PT" w:bidi="pt_PT"/>
        </w:rPr>
      </w:r>
      <w:r>
        <w:rPr>
          <w:lang w:val="pt_PT" w:bidi="pt_PT"/>
        </w:rPr>
        <w:t>Uma vez que as pessoas de Nazaré rejeitaram Jesus, ele viaja de volta a Cafarnaum. Em Cafarnaum, as pessoas já o haviam aceitado. Depois, ele continuará a viajar para cidades diferentes da Galileia para pregar as Boas Novas.</w:t>
      </w:r>
    </w:p>
    <w:p>
      <w:pPr/>
      <w:r>
        <w:rPr>
          <w:lang w:val="pt_PT" w:bidi="pt_PT"/>
        </w:rPr>
      </w:r>
      <w:r>
        <w:rPr>
          <w:lang w:val="pt_PT" w:bidi="pt_PT"/>
        </w:rPr>
        <w:t>Cafarnaum está abaixo de Nazaré cerca de 580 metros, por isso Jesus tem que viajar para chegar à cidade. Cafarnaum estava a 30 quilômetros de Nazaré. Ela estava localizada na margem do Lago da Galileia. Assim como em Nazaré, Jesus ensina na sinagoga de Cafarnaum, o lugar da oração judaica, no sábado, o dia do descanso e de adoração. As pessoas em Cafarnaum ficam surpresas com a forma como Jesus ensina. Ele ensina com autoridade, ou confiança de que o que ele diz é verdade.</w:t>
      </w:r>
    </w:p>
    <w:p>
      <w:pPr/>
      <w:r>
        <w:rPr>
          <w:lang w:val="pt_PT" w:bidi="pt_PT"/>
        </w:rPr>
      </w:r>
      <w:r>
        <w:rPr>
          <w:lang w:val="pt_PT" w:bidi="pt_PT"/>
        </w:rPr>
        <w:t>Pare e mostre um mapa para verem a rota de Jesus de Nazaré a Cafarnaum.</w:t>
      </w:r>
    </w:p>
    <w:p>
      <w:pPr/>
      <w:r>
        <w:rPr>
          <w:lang w:val="pt_PT" w:bidi="pt_PT"/>
        </w:rPr>
      </w:r>
      <w:r>
        <w:rPr>
          <w:lang w:val="pt_PT" w:bidi="pt_PT"/>
        </w:rPr>
        <w:t>Enquanto Jesus está ensinando, um homem possuído por um demônio grita para ele. Demônios, ou espíritos malignos, se referem a seres espirituais que servem a Satanás e estão sob sua autoridade. Eles são espíritos impuros que têm poder de assumir o controle das pessoas. Estar possuído significa que os pensamentos e ações do homem eram controlados pelo espírito maligno.</w:t>
      </w:r>
    </w:p>
    <w:p>
      <w:pPr/>
      <w:r>
        <w:rPr>
          <w:lang w:val="pt_PT" w:bidi="pt_PT"/>
        </w:rPr>
      </w:r>
      <w:r>
        <w:rPr>
          <w:lang w:val="pt_PT" w:bidi="pt_PT"/>
        </w:rPr>
        <w:t>O espírito maligno fala com Jesus por meio do homem. Ele chama Jesus de "Jesus de Nazaré". Essa frase significa que Nazaré era a cidade de origem de Jesus. Na cultura judaica, as pessoas tinham um nome pessoal e eram então identificadas por sua cidade natal. O espírito maligno grita com medo: "O que você quer conosco?". Isso significa que Jesus não tem nada em comum com os espíritos malignos. O espírito maligno quer dizer que Jesus não deve interferir com ele ou outros espíritos malignos. O espírito maligno pergunta: "Você veio para nos destruir?". Ele sabe que Jesus é o Messias, ou o Salvador Prometido, e tem o poder de destruí-lo. Nesse contexto, destruir significa forçar o espírito maligno a deixar o homem e enviá-lo a um lugar para esperar pelo julgamento de Deus. O espírito maligno sabe que Jesus é santo, ou separado por Deus para fins especiais, como o enviado por Deus.</w:t>
      </w:r>
    </w:p>
    <w:p>
      <w:pPr/>
      <w:r>
        <w:rPr>
          <w:lang w:val="pt_PT" w:bidi="pt_PT"/>
        </w:rPr>
      </w:r>
      <w:r>
        <w:rPr>
          <w:lang w:val="pt_PT" w:bidi="pt_PT"/>
        </w:rPr>
        <w:t>Pare e discuta com sua equipe. Em sua cultura, como vocês reconhecem quando alguém é controlado por um espírito maligno? Os espíritos malignos dão às pessoas que eles controlam certos poderes?</w:t>
      </w:r>
    </w:p>
    <w:p>
      <w:pPr/>
      <w:r>
        <w:rPr>
          <w:lang w:val="pt_PT" w:bidi="pt_PT"/>
        </w:rPr>
      </w:r>
      <w:r>
        <w:rPr>
          <w:lang w:val="pt_PT" w:bidi="pt_PT"/>
        </w:rPr>
        <w:t>Mas Jesus ordena que o espírito maligno fique quieto e saia do homem. Uma das razões pelas quais Jesus faz isso é porque o espírito maligno sabe quem ele é. Por causa desse reconhecimento, Jesus não queria que as pessoas pensassem que ele estava trabalhando em associação com o espírito maligno. O espírito maligno faz com que o homem caia no meio das pessoas. Então ele deixa o homem sem prejudicá-lo. As pessoas na sinagoga ficam surpresas com o poder de Jesus sobre o espírito maligno. Eles perguntam: "Que ensino é esse?". Essa é uma pergunta que não era destinada a ser respondida. Ela expressa sua surpresa com as palavras de Jesus. Não queria dizer que as pessoas não entendiam o que Jesus estava dizendo. As pessoas veem que Jesus tem autoridade para comandar os espíritos malignos e poder de fazê-los obedecer. As pessoas da sinagoga contam aos outros o que aconteceu. Em breve, todos naquela parte do país sabem o que Jesus fez.</w:t>
      </w:r>
    </w:p>
    <w:p>
      <w:pPr/>
      <w:r>
        <w:rPr>
          <w:lang w:val="pt_PT" w:bidi="pt_PT"/>
        </w:rPr>
      </w:r>
      <w:r>
        <w:rPr>
          <w:lang w:val="pt_PT" w:bidi="pt_PT"/>
        </w:rPr>
        <w:t>Jesus vai da sinagoga para a casa de Simão, que também era chamado Pedro. A casa de Simão era muito perto da sinagoga. Simão é casado. Sua sogra vive com ele, mas ela está doente, com febre alta. A família de Simão deseja que Jesus a cure. Jesus se curva sobre a mulher e ordena à febre que a deixe. A temperatura dela volta ao normal. Ela imediatamente se levanta e responde com hospitalidade e gratidão. Ela começa a servir comida a Jesus e aos em sua casa.</w:t>
      </w:r>
    </w:p>
    <w:p>
      <w:pPr/>
      <w:r>
        <w:rPr>
          <w:lang w:val="pt_PT" w:bidi="pt_PT"/>
        </w:rPr>
      </w:r>
      <w:r>
        <w:rPr>
          <w:lang w:val="pt_PT" w:bidi="pt_PT"/>
        </w:rPr>
        <w:t>Quando o sol se põe, era por volta das seis da tarde. Isso significa que era o fim do sábado. Devido às regras estritas sobre não trabalhar no sábado, as pessoas consideravam que carregar uma pessoa doente era trabalho. Eles esperam até que o sábado terminasse para trazer as pessoas doentes a Jesus para serem curadas. Jesus toca em cada pessoa e as cura. Jesus também faz com que muitos espíritos malignos saiam das pessoas, dizendo-lhes que as deixassem. Os espíritos malignos reconhecem Jesus e gritam que ele é o Filho de Deus. Mas Jesus não permite que os espíritos malignos continuem a dizer às pessoas quem ele é. Jesus não fez isso porque era uma mentira. Ele os proíbe porque não era o momento certo para as pessoas saberem que ele é o Messias.</w:t>
      </w:r>
    </w:p>
    <w:p>
      <w:pPr/>
      <w:r>
        <w:rPr>
          <w:lang w:val="pt_PT" w:bidi="pt_PT"/>
        </w:rPr>
      </w:r>
      <w:r>
        <w:rPr>
          <w:lang w:val="pt_PT" w:bidi="pt_PT"/>
        </w:rPr>
        <w:t>No dia seguinte, Jesus parte para ir a uma área onde poucas pessoas viviam. Jesus queria ficar sozinho para orar. A multidão de Cafarnaum percebe que ele deixou sua cidade e começam a buscá-lo. Quando as pessoas o encontram, elas tentam convencê-lo a ficar em Cafarnaum. Mas Jesus lhes diz que ele deve ir a outras cidades para proclamar as boas novas sobre o reino de Deus para elas. Aqui, o reino de Deus se refere a Deus governar nos corações e vidas das pessoas por meio da fé no Messias. Jesus diz que essa é a razão pela qual Deus o enviou. Então, Jesus deixa Cafarnaum. Ele continua a ensinar em cidades diferentes em suas sinagogas.</w:t>
      </w:r>
    </w:p>
    <w:p>
      <w:pPr/>
      <w:r>
        <w:rPr>
          <w:lang w:val="pt_PT" w:bidi="pt_PT"/>
        </w:rPr>
      </w:r>
      <w:r>
        <w:rPr>
          <w:lang w:val="pt_PT" w:bidi="pt_PT"/>
        </w:rPr>
        <w:t>Essa história mostra que Jesus começa a cumprir a missão que Deus lhe enviou para fazer. Assim como Jesus leu em Isaías, o ministério dele ajuda as pessoas que são de categorias mais baixas. Isso inclui aqueles que são possuídos por espíritos malignos, os doentes, as mulheres, bem como os homens. Lucas também continua o tema de Jesus e a missão de Deus sofrendo oposição por Satanás e suas forças demoníacas. Aqui vemos que Deus deu autoridade a Jesus tanto quando ele ensina como sobre os espíritos malignos.</w:t>
      </w:r>
    </w:p>
    <w:p>
      <w:pPr/>
      <w:r>
        <w:rPr>
          <w:lang w:val="pt_PT" w:bidi="pt_PT"/>
        </w:rPr>
      </w:r>
      <w:r>
        <w:rPr>
          <w:lang w:val="pt_PT" w:bidi="pt_PT"/>
        </w:rPr>
        <w:t>**Lista de recursos de mídia:**\</w:t>
      </w:r>
    </w:p>
    <w:p>
      <w:pPr>
        <w:pStyle w:val="ListBullet"/>
        <w:spacing w:line="240" w:lineRule="auto"/>
        <w:ind w:left="720"/>
      </w:pPr>
      <w:r>
        <w:rPr>
          <w:lang w:val="pt_PT" w:bidi="pt_PT"/>
        </w:rPr>
      </w:r>
      <w:r>
        <w:rPr>
          <w:lang w:val="pt_PT" w:bidi="pt_PT"/>
        </w:rPr>
        <w:t>um mapa mostrando a rota de Nazaré a Cafarnaum</w:t>
      </w:r>
    </w:p>
    <w:p>
      <w:pPr>
        <w:pStyle w:val="ListBullet"/>
        <w:spacing w:line="240" w:lineRule="auto"/>
        <w:ind w:left="720"/>
      </w:pPr>
      <w:r>
        <w:rPr>
          <w:lang w:val="pt_PT" w:bidi="pt_PT"/>
        </w:rPr>
      </w:r>
      <w:r>
        <w:rPr>
          <w:lang w:val="pt_PT" w:bidi="pt_PT"/>
        </w:rPr>
        <w:t>imagem de uma sinagoga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4:31–44</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ensina na sinagoga e as pessoas ficam surpresas. Jesus fala com autoridade.</w:t>
      </w:r>
    </w:p>
    <w:p>
      <w:pPr/>
      <w:r>
        <w:rPr>
          <w:lang w:val="pt_PT" w:bidi="pt_PT"/>
        </w:rPr>
      </w:r>
      <w:r>
        <w:rPr>
          <w:b/>
          <w:lang w:val="pt_PT" w:bidi="pt_PT"/>
        </w:rPr>
        <w:t>Segunda cena:</w:t>
      </w:r>
      <w:r>
        <w:rPr>
          <w:lang w:val="pt_PT" w:bidi="pt_PT"/>
        </w:rPr>
        <w:t xml:space="preserve"> um dia Jesus está ensinando na sinagoga. Um homem com espírito maligno grita para Jesus. Jesus ordena que o espírito maligno deixe o homem. O espírito maligno o deixa. As pessoas ficam intrigadas com o poder de Jesus. As notícias sobre Jesus se espalharam por toda a região.</w:t>
      </w:r>
    </w:p>
    <w:p>
      <w:pPr/>
      <w:r>
        <w:rPr>
          <w:lang w:val="pt_PT" w:bidi="pt_PT"/>
        </w:rPr>
      </w:r>
      <w:r>
        <w:rPr>
          <w:b/>
          <w:lang w:val="pt_PT" w:bidi="pt_PT"/>
        </w:rPr>
        <w:t>Terceira cena:</w:t>
      </w:r>
      <w:r>
        <w:rPr>
          <w:lang w:val="pt_PT" w:bidi="pt_PT"/>
        </w:rPr>
        <w:t xml:space="preserve"> Jesus vai da sinagoga até a casa de Simão. A sogra de Simão está com febre alta. Jesus a cura e ela começa a servir comida a eles.</w:t>
      </w:r>
    </w:p>
    <w:p>
      <w:pPr/>
      <w:r>
        <w:rPr>
          <w:lang w:val="pt_PT" w:bidi="pt_PT"/>
        </w:rPr>
      </w:r>
      <w:r>
        <w:rPr>
          <w:b/>
          <w:lang w:val="pt_PT" w:bidi="pt_PT"/>
        </w:rPr>
        <w:t>Quarta cena:</w:t>
      </w:r>
      <w:r>
        <w:rPr>
          <w:lang w:val="pt_PT" w:bidi="pt_PT"/>
        </w:rPr>
        <w:t xml:space="preserve"> Jesus deixa Cafarnaum cedo para ir a um lugar onde ele possa orar sozinho. As pessoas o procuram e o encontram. As pessoas imploram que ele fique. Jesus explica por que ele precisa continuar para outras cidades.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Homem com espírito maligno</w:t>
      </w:r>
    </w:p>
    <w:p>
      <w:pPr>
        <w:pStyle w:val="ListBullet"/>
        <w:spacing w:line="240" w:lineRule="auto"/>
        <w:ind w:left="720"/>
      </w:pPr>
      <w:r>
        <w:rPr>
          <w:lang w:val="pt_PT" w:bidi="pt_PT"/>
        </w:rPr>
      </w:r>
      <w:r>
        <w:rPr>
          <w:lang w:val="pt_PT" w:bidi="pt_PT"/>
        </w:rPr>
        <w:t>O espírito maligno</w:t>
      </w:r>
    </w:p>
    <w:p>
      <w:pPr>
        <w:pStyle w:val="ListBullet"/>
        <w:spacing w:line="240" w:lineRule="auto"/>
        <w:ind w:left="720"/>
      </w:pPr>
      <w:r>
        <w:rPr>
          <w:lang w:val="pt_PT" w:bidi="pt_PT"/>
        </w:rPr>
      </w:r>
      <w:r>
        <w:rPr>
          <w:lang w:val="pt_PT" w:bidi="pt_PT"/>
        </w:rPr>
        <w:t>Pessoas de Cafarnaum</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A sogra de Simão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Jesus vai a Cafarnaum, uma cidade da Galileia. Jesus ensina no sábado e as pessoas ficam surpresas.</w:t>
      </w:r>
    </w:p>
    <w:p>
      <w:pPr/>
      <w:r>
        <w:rPr>
          <w:lang w:val="pt_PT" w:bidi="pt_PT"/>
        </w:rPr>
      </w:r>
      <w:r>
        <w:rPr>
          <w:lang w:val="pt_PT" w:bidi="pt_PT"/>
        </w:rPr>
        <w:t>É importante lembrar que é o espírito maligno que reconhece Jesus e também é ele que fala por meio do homem. Não é o homem que sabe quem Jesus é.</w:t>
      </w:r>
    </w:p>
    <w:p>
      <w:pPr/>
      <w:r>
        <w:rPr>
          <w:lang w:val="pt_PT" w:bidi="pt_PT"/>
        </w:rPr>
      </w:r>
      <w:r>
        <w:rPr>
          <w:lang w:val="pt_PT" w:bidi="pt_PT"/>
        </w:rPr>
        <w:t>Jesus está na sinagoga. Um homem controlado por um espírito maligno reconhece quem Jesus é.</w:t>
      </w:r>
    </w:p>
    <w:p>
      <w:pPr/>
      <w:r>
        <w:rPr>
          <w:lang w:val="pt_PT" w:bidi="pt_PT"/>
        </w:rPr>
      </w:r>
      <w:r>
        <w:rPr>
          <w:lang w:val="pt_PT" w:bidi="pt_PT"/>
        </w:rPr>
        <w:t>Lembre-se de que o espírito maligno está controlando o homem.</w:t>
      </w:r>
    </w:p>
    <w:p>
      <w:pPr/>
      <w:r>
        <w:rPr>
          <w:lang w:val="pt_PT" w:bidi="pt_PT"/>
        </w:rPr>
      </w:r>
      <w:r>
        <w:rPr>
          <w:lang w:val="pt_PT" w:bidi="pt_PT"/>
        </w:rPr>
        <w:t>Jesus ordena que o espírito maligno fique quieto e saia do homem. O homem cai e todos podem dizer que o espírito maligno deixou o homem.</w:t>
      </w:r>
    </w:p>
    <w:p>
      <w:pPr/>
      <w:r>
        <w:rPr>
          <w:lang w:val="pt_PT" w:bidi="pt_PT"/>
        </w:rPr>
      </w:r>
      <w:r>
        <w:rPr>
          <w:lang w:val="pt_PT" w:bidi="pt_PT"/>
        </w:rPr>
        <w:t>As pessoas ficam intrigadas com a autoridade e poder das palavras de Jesus. Porque eles viram o espírito maligno sair ao comando de Jesus. Então, todas as aldeias da região ouvem sobre Jesus.</w:t>
      </w:r>
    </w:p>
    <w:p>
      <w:pPr/>
      <w:r>
        <w:rPr>
          <w:lang w:val="pt_PT" w:bidi="pt_PT"/>
        </w:rPr>
      </w:r>
      <w:r>
        <w:rPr>
          <w:lang w:val="pt_PT" w:bidi="pt_PT"/>
        </w:rPr>
        <w:t>Observe que nem todas as aldeias conheciam Jesus neste momento, mas as notícias do que aconteceu se espalharam após esse evento.</w:t>
      </w:r>
    </w:p>
    <w:p>
      <w:pPr/>
      <w:r>
        <w:rPr>
          <w:lang w:val="pt_PT" w:bidi="pt_PT"/>
        </w:rPr>
      </w:r>
      <w:r>
        <w:rPr>
          <w:lang w:val="pt_PT" w:bidi="pt_PT"/>
        </w:rPr>
        <w:t>Note que a casa de Simão não ficava muito longe da sinagoga. Então, a multidão que viu o espírito maligno ser expulso, provavelmente seguiu Jesus até a casa de Simão.</w:t>
      </w:r>
    </w:p>
    <w:p>
      <w:pPr/>
      <w:r>
        <w:rPr>
          <w:lang w:val="pt_PT" w:bidi="pt_PT"/>
        </w:rPr>
      </w:r>
      <w:r>
        <w:rPr>
          <w:lang w:val="pt_PT" w:bidi="pt_PT"/>
        </w:rPr>
        <w:t>Jesus deixa a sinagoga e vai para a casa de Simão. Todos pedem a Jesus para curar a sogra de Simão. Ela estava muito doente, com febre alta. Jesus fica ao lado dela e ordena à febre que a deixe. Instantaneamente a sogra de Simão é curada. Então se levanta e faz uma refeição para eles. À noite, as pessoas trouxeram a Jesus todos os que estavam doentes ou tinham espíritos malignos. Jesus curou os doentes e libertou as pessoas dos espíritos malignos.</w:t>
      </w:r>
    </w:p>
    <w:p>
      <w:pPr/>
      <w:r>
        <w:rPr>
          <w:lang w:val="pt_PT" w:bidi="pt_PT"/>
        </w:rPr>
      </w:r>
      <w:r>
        <w:rPr>
          <w:lang w:val="pt_PT" w:bidi="pt_PT"/>
        </w:rPr>
        <w:t>Lembre-se de que Jesus não está tentou fugir da multidão, mas estava dedicando tempo para ficar sozinho com Deus.</w:t>
      </w:r>
    </w:p>
    <w:p>
      <w:pPr/>
      <w:r>
        <w:rPr>
          <w:lang w:val="pt_PT" w:bidi="pt_PT"/>
        </w:rPr>
      </w:r>
      <w:r>
        <w:rPr>
          <w:lang w:val="pt_PT" w:bidi="pt_PT"/>
        </w:rPr>
        <w:t>Muito cedo da manhã, Jesus vai sozinho para um lugar retirado. As pessoas procuram por ele. Finalmente o encontram e imploram para ele não deixar Cafarnaum. Mas Jesus explica que ele foi enviado para proclamar as boas novas do reino de Deus em muitas outras cidades. Então Jesus continua a viajar e ensinar nas sinagogas pela Judeia.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4.31–44</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Homem com espírito maligno</w:t>
      </w:r>
    </w:p>
    <w:p>
      <w:pPr>
        <w:pStyle w:val="ListBullet"/>
        <w:spacing w:line="240" w:lineRule="auto"/>
        <w:ind w:left="720"/>
      </w:pPr>
      <w:r>
        <w:rPr>
          <w:lang w:val="pt_PT" w:bidi="pt_PT"/>
        </w:rPr>
      </w:r>
      <w:r>
        <w:rPr>
          <w:lang w:val="pt_PT" w:bidi="pt_PT"/>
        </w:rPr>
        <w:t>O espírito maligno</w:t>
      </w:r>
    </w:p>
    <w:p>
      <w:pPr>
        <w:pStyle w:val="ListBullet"/>
        <w:spacing w:line="240" w:lineRule="auto"/>
        <w:ind w:left="720"/>
      </w:pPr>
      <w:r>
        <w:rPr>
          <w:lang w:val="pt_PT" w:bidi="pt_PT"/>
        </w:rPr>
      </w:r>
      <w:r>
        <w:rPr>
          <w:lang w:val="pt_PT" w:bidi="pt_PT"/>
        </w:rPr>
        <w:t>Pessoas de Cafarnaum</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A sogra de Simão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Lembre-se que o espírito maligno está controlando o homem. Isso pode ser representado pela pessoa que está representando o espírito maligno se esconder atrás do homem que está sendo controlado e mover seus braços. A pessoa que está agindo como o espírito maligno pode sussurrar no ouvido do homem controlado e demonstrar medo de Jesus.</w:t>
      </w:r>
    </w:p>
    <w:p>
      <w:pPr/>
      <w:r>
        <w:rPr>
          <w:lang w:val="pt_PT" w:bidi="pt_PT"/>
        </w:rPr>
      </w:r>
      <w:r>
        <w:rPr>
          <w:lang w:val="pt_PT" w:bidi="pt_PT"/>
        </w:rPr>
        <w:t>Quando o homem cai, você pode fazer com que o ator do espírito maligno empurre o homem para baixo e deixe a cena.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Depois que Jesus deixa sua cidade natal, ele vai para Cafarnaum. O ensino de Jesus surpreende as pessoas. Um homem com espírito maligno reconhece Jesus e pede para ele ir embora.</w:t>
      </w:r>
    </w:p>
    <w:p>
      <w:pPr/>
      <w:r>
        <w:rPr>
          <w:lang w:val="pt_PT" w:bidi="pt_PT"/>
        </w:rPr>
      </w:r>
      <w:r>
        <w:rPr>
          <w:b/>
          <w:lang w:val="pt_PT" w:bidi="pt_PT"/>
        </w:rPr>
        <w:t>Interrompa a cena.</w:t>
      </w:r>
      <w:r>
        <w:rPr>
          <w:lang w:val="pt_PT" w:bidi="pt_PT"/>
        </w:rPr>
        <w:t xml:space="preserve"> Pergunte aos atores que interpretam as pessoas: "Como estão se sentindo?". Você pode ouvir: "Surpreso". "Ele ensina com essa autoridade!". "Deus finalmente nos enviou o Salvador". Reinicie a ação</w:t>
      </w:r>
    </w:p>
    <w:p>
      <w:pPr/>
      <w:r>
        <w:rPr>
          <w:lang w:val="pt_PT" w:bidi="pt_PT"/>
        </w:rPr>
      </w:r>
      <w:r>
        <w:rPr>
          <w:lang w:val="pt_PT" w:bidi="pt_PT"/>
        </w:rPr>
        <w:t>Jesus ordena que o espírito deixe o homem. O espírito maligno deixa o homem. O homem não sofre mais nenhum dano.</w:t>
      </w:r>
    </w:p>
    <w:p>
      <w:pPr/>
      <w:r>
        <w:rPr>
          <w:lang w:val="pt_PT" w:bidi="pt_PT"/>
        </w:rPr>
      </w:r>
      <w:r>
        <w:rPr>
          <w:b/>
          <w:lang w:val="pt_PT" w:bidi="pt_PT"/>
        </w:rPr>
        <w:t>Interrompa a cena.</w:t>
      </w:r>
      <w:r>
        <w:rPr>
          <w:lang w:val="pt_PT" w:bidi="pt_PT"/>
        </w:rPr>
        <w:t xml:space="preserve"> Pergunte ao ator que interpreta o homem com o espírito maligno: "Como você se sente?". Você pode ouvir: "Estou livre!". "Aliviado". "Obrigado, Jesus". "Agora posso voltar para minha família". Reinicie a ação</w:t>
      </w:r>
    </w:p>
    <w:p>
      <w:pPr/>
      <w:r>
        <w:rPr>
          <w:lang w:val="pt_PT" w:bidi="pt_PT"/>
        </w:rPr>
      </w:r>
      <w:r>
        <w:rPr>
          <w:lang w:val="pt_PT" w:bidi="pt_PT"/>
        </w:rPr>
        <w:t>As pessoas ficam intrigadas com a autoridade e poder das palavras de Jesus, porque viram o espírito maligno sair ao comando de Jesus. Todas as aldeias da região ouvem sobre Jesus.</w:t>
      </w:r>
    </w:p>
    <w:p>
      <w:pPr/>
      <w:r>
        <w:rPr>
          <w:lang w:val="pt_PT" w:bidi="pt_PT"/>
        </w:rPr>
      </w:r>
      <w:r>
        <w:rPr>
          <w:lang w:val="pt_PT" w:bidi="pt_PT"/>
        </w:rPr>
        <w:t>Então Jesus vai para a casa de Simão. A sogra de Simão está doente, com febre alta. As pessoas pedem a Jesus para curá-la. Jesus a cura e ela imediatamente se levanta para servir uma refeição.</w:t>
      </w:r>
    </w:p>
    <w:p>
      <w:pPr/>
      <w:r>
        <w:rPr>
          <w:lang w:val="pt_PT" w:bidi="pt_PT"/>
        </w:rPr>
      </w:r>
      <w:r>
        <w:rPr>
          <w:b/>
          <w:lang w:val="pt_PT" w:bidi="pt_PT"/>
        </w:rPr>
        <w:t>Interrompa a cena.</w:t>
      </w:r>
      <w:r>
        <w:rPr>
          <w:lang w:val="pt_PT" w:bidi="pt_PT"/>
        </w:rPr>
        <w:t xml:space="preserve"> Pergunte ao ator que interpreta a sogra de Simão: "Como você se sente?". Você pode ouvir: "Honrada". "Quero mostrar a Jesus como estou grata". "Estou muito feliz que Simão é discípulo de Jesus". Reinicie a ação</w:t>
      </w:r>
    </w:p>
    <w:p>
      <w:pPr/>
      <w:r>
        <w:rPr>
          <w:lang w:val="pt_PT" w:bidi="pt_PT"/>
        </w:rPr>
      </w:r>
      <w:r>
        <w:rPr>
          <w:lang w:val="pt_PT" w:bidi="pt_PT"/>
        </w:rPr>
        <w:t>À noite, as pessoas trouxeram a Jesus todos os que estavam doentes ou tinham espíritos malignos. Jesus curou os doentes e libertou as pessoas dos espíritos malignos.</w:t>
      </w:r>
    </w:p>
    <w:p>
      <w:pPr/>
      <w:r>
        <w:rPr>
          <w:lang w:val="pt_PT" w:bidi="pt_PT"/>
        </w:rPr>
      </w:r>
      <w:r>
        <w:rPr>
          <w:lang w:val="pt_PT" w:bidi="pt_PT"/>
        </w:rPr>
        <w:t>Jesus vai para um lugar solitário. As pessoas o procuram e encontram. Elas pedem a Jesus para que ele fique. Mas Jesus diz que ele precisa ir para outros lugares para proclamar as boas novas. Então Jesus continua a viajar e ensinar nas sinagogas pela Judeia.</w:t>
      </w:r>
    </w:p>
    <w:p>
      <w:pPr/>
      <w:r>
        <w:rPr>
          <w:lang w:val="pt_PT" w:bidi="pt_PT"/>
        </w:rPr>
      </w:r>
      <w:r>
        <w:rPr>
          <w:b/>
          <w:lang w:val="pt_PT" w:bidi="pt_PT"/>
        </w:rPr>
        <w:t>Interrompa a cena.</w:t>
      </w:r>
      <w:r>
        <w:rPr>
          <w:lang w:val="pt_PT" w:bidi="pt_PT"/>
        </w:rPr>
        <w:t xml:space="preserve"> Pergunte ao ator que interpretou Jesus: "Como você se sente?" Você pode ouvir: "Escolhido". "Eu só posso prosseguir graças à força de Deus". "Sinto compaixão pelas pessoas".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4:31–44</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viaja de Nazaré para Cafarnaum. Ele começou a ensinar as pessoas na sinagoga de Cafarnaum no sábado. Traduza </w:t>
      </w:r>
      <w:r>
        <w:rPr>
          <w:b/>
          <w:lang w:val="pt_PT" w:bidi="pt_PT"/>
        </w:rPr>
        <w:t>sinagoga</w:t>
      </w:r>
      <w:r>
        <w:rPr>
          <w:lang w:val="pt_PT" w:bidi="pt_PT"/>
        </w:rPr>
        <w:t xml:space="preserve"> e </w:t>
      </w:r>
      <w:r>
        <w:rPr>
          <w:b/>
          <w:lang w:val="pt_PT" w:bidi="pt_PT"/>
        </w:rPr>
        <w:t>sábado</w:t>
      </w:r>
      <w:r>
        <w:rPr>
          <w:lang w:val="pt_PT" w:bidi="pt_PT"/>
        </w:rPr>
        <w:t xml:space="preserve"> da mesma maneira que você tem traduzido nas passagens anteriores de Lucas. Os dois termos podem ser encontrados no glossário principal. As pessoas ficam surpresas com o ensino de Jesus, porque ele ensina com </w:t>
      </w:r>
      <w:r>
        <w:rPr>
          <w:b/>
          <w:lang w:val="pt_PT" w:bidi="pt_PT"/>
        </w:rPr>
        <w:t>autoridade</w:t>
      </w:r>
      <w:r>
        <w:rPr>
          <w:lang w:val="pt_PT" w:bidi="pt_PT"/>
        </w:rPr>
        <w:t>. Lucas usa a palavra autoridade significando o direito dado a alguém para agir. É diferente de poder, porque poder é a capacidade de alguém fazer algo.</w:t>
      </w:r>
    </w:p>
    <w:p>
      <w:pPr/>
      <w:r>
        <w:rPr>
          <w:lang w:val="pt_PT" w:bidi="pt_PT"/>
        </w:rPr>
      </w:r>
      <w:r>
        <w:rPr>
          <w:lang w:val="pt_PT" w:bidi="pt_PT"/>
        </w:rPr>
        <w:t>Ferramenta de ensino: você pode precisar dar um exemplo da vida diária da equipe para mostrar o que autoridade significa. Pode ser útil usar um exemplo cotidiano do governo local ou da vida na aldeia. Um trabalhador do governo é apenas uma pessoa. Ele ou ela não tem poder, agindo por conta própria, para fazer valer alguma coisa. Mesmo que tente fazer cumprir as leis, as pessoas podem ou não as seguir. No entanto, quando o governo dá autoridade a ele, ele pode agir para fazer valer as leis.</w:t>
      </w:r>
    </w:p>
    <w:p>
      <w:pPr/>
      <w:r>
        <w:rPr>
          <w:lang w:val="pt_PT" w:bidi="pt_PT"/>
        </w:rPr>
      </w:r>
      <w:r>
        <w:rPr>
          <w:lang w:val="pt_PT" w:bidi="pt_PT"/>
        </w:rPr>
        <w:t xml:space="preserve">Enquanto Jesus está ensinando, um homem possuído por um demônio grita para ele. Um </w:t>
      </w:r>
      <w:r>
        <w:rPr>
          <w:b/>
          <w:lang w:val="pt_PT" w:bidi="pt_PT"/>
        </w:rPr>
        <w:t>demônio</w:t>
      </w:r>
      <w:r>
        <w:rPr>
          <w:lang w:val="pt_PT" w:bidi="pt_PT"/>
        </w:rPr>
        <w:t xml:space="preserve"> é um </w:t>
      </w:r>
      <w:r>
        <w:rPr>
          <w:b/>
          <w:lang w:val="pt_PT" w:bidi="pt_PT"/>
        </w:rPr>
        <w:t>espírito maligno</w:t>
      </w:r>
      <w:r>
        <w:rPr>
          <w:lang w:val="pt_PT" w:bidi="pt_PT"/>
        </w:rPr>
        <w:t>. Todos os espíritos malignos são impuros porque não são adequados para o serviço de Deus. Os espíritos malignos são seres espirituais que servem a Satanás e estão sob sua autoridade. Eles têm o poder de oprimir as pessoas e assumir o controle de seus pensamentos e ações. Aprendemos na Bíblia que espíritos malignos foram criados por Deus e que optaram por desobedecê-lo. Contudo, alguns idiomas não têm um termo que consiga expressar isso adequadamente.</w:t>
      </w:r>
    </w:p>
    <w:p>
      <w:pPr/>
      <w:r>
        <w:rPr>
          <w:lang w:val="pt_PT" w:bidi="pt_PT"/>
        </w:rPr>
      </w:r>
      <w:r>
        <w:rPr>
          <w:lang w:val="pt_PT" w:bidi="pt_PT"/>
        </w:rPr>
        <w:t>Tentem escolher uma palavra em seu idioma que descreva um ser espiritual independente que é maligno e se opõe a Deus. Se houver uma, vocês também podem usar uma palavra neutra para um ser independente e adicionar uma descrição, como espírito vindo de Satanás ou espírito mau/maligno.</w:t>
      </w:r>
    </w:p>
    <w:p>
      <w:pPr/>
      <w:r>
        <w:rPr>
          <w:lang w:val="pt_PT" w:bidi="pt_PT"/>
        </w:rPr>
      </w:r>
      <w:r>
        <w:rPr>
          <w:lang w:val="pt_PT" w:bidi="pt_PT"/>
        </w:rPr>
        <w:t xml:space="preserve">O espírito maligno tem medo de que Jesus o </w:t>
      </w:r>
      <w:r>
        <w:rPr>
          <w:b/>
          <w:lang w:val="pt_PT" w:bidi="pt_PT"/>
        </w:rPr>
        <w:t>destrua</w:t>
      </w:r>
      <w:r>
        <w:rPr>
          <w:lang w:val="pt_PT" w:bidi="pt_PT"/>
        </w:rPr>
        <w:t xml:space="preserve">. Isso se refere a Jesus enviar o espírito maligno para um lugar onde ele ficaria preso até o julgamento final de Deus. O espírito maligno tem medo que Jesus destrua seu poder. O espírito maligno chama Jesus </w:t>
      </w:r>
      <w:r>
        <w:rPr>
          <w:b/>
          <w:lang w:val="pt_PT" w:bidi="pt_PT"/>
        </w:rPr>
        <w:t>o Santo de Deus</w:t>
      </w:r>
      <w:r>
        <w:rPr>
          <w:lang w:val="pt_PT" w:bidi="pt_PT"/>
        </w:rPr>
        <w:t xml:space="preserve">. Traduza </w:t>
      </w:r>
      <w:r>
        <w:rPr>
          <w:b/>
          <w:lang w:val="pt_PT" w:bidi="pt_PT"/>
        </w:rPr>
        <w:t>santo</w:t>
      </w:r>
      <w:r>
        <w:rPr>
          <w:lang w:val="pt_PT" w:bidi="pt_PT"/>
        </w:rPr>
        <w:t xml:space="preserve"> da mesma maneira que você tem traduzido antes. Jesus ordena que o espírito maligno fique quieto e saia do homem. O espírito maligno o deixa. O espírito maligno não saiu porque queria, mas porque Jesus ordenou que o fizesse.</w:t>
      </w:r>
    </w:p>
    <w:p>
      <w:pPr/>
      <w:r>
        <w:rPr>
          <w:lang w:val="pt_PT" w:bidi="pt_PT"/>
        </w:rPr>
      </w:r>
      <w:r>
        <w:rPr>
          <w:lang w:val="pt_PT" w:bidi="pt_PT"/>
        </w:rPr>
        <w:t xml:space="preserve">Jesus deixa a sinagoga e vai para a casa de Simão. Essa é a primeira vez que Lucas menciona Simão. Lucas mais tarde se referirá a ele como Pedro. Pode ser útil adicionar à sua tradução que ele também era chamado Pedro. A sogra de Simão está doente. Jesus se curva sobre ela e repreende a febre. </w:t>
      </w:r>
      <w:r>
        <w:rPr>
          <w:b/>
          <w:lang w:val="pt_PT" w:bidi="pt_PT"/>
        </w:rPr>
        <w:t>Repreender</w:t>
      </w:r>
      <w:r>
        <w:rPr>
          <w:lang w:val="pt_PT" w:bidi="pt_PT"/>
        </w:rPr>
        <w:t xml:space="preserve"> significa falar com firmeza. Jesus ordena que a febre saia, e isso acontece. Lucas descreve Jesus curando essa mulher da mesma maneira que ele descreve Jesus expulsando os espíritos malignos. Certifique-se de que sua tradução não dê a entender que toda a doença é causada por espíritos malignos.</w:t>
      </w:r>
    </w:p>
    <w:p>
      <w:pPr/>
      <w:r>
        <w:rPr>
          <w:lang w:val="pt_PT" w:bidi="pt_PT"/>
        </w:rPr>
      </w:r>
      <w:r>
        <w:rPr>
          <w:lang w:val="pt_PT" w:bidi="pt_PT"/>
        </w:rPr>
        <w:t xml:space="preserve">Jesus continua curando as pessoas, expulsando os demônios e pregando as boas novas. Os demônios reconhecem que ele é o </w:t>
      </w:r>
      <w:r>
        <w:rPr>
          <w:b/>
          <w:lang w:val="pt_PT" w:bidi="pt_PT"/>
        </w:rPr>
        <w:t>Cristo ou Messias</w:t>
      </w:r>
      <w:r>
        <w:rPr>
          <w:lang w:val="pt_PT" w:bidi="pt_PT"/>
        </w:rPr>
        <w:t xml:space="preserve">. Traduza isso da mesma maneira que você tem feito em traduções anteriores. Jesus não permite que eles falem e os envia para longe. As pessoas de Cafarnaum querem que Jesus fique, mas ele diz que deve pregar </w:t>
      </w:r>
      <w:r>
        <w:rPr>
          <w:b/>
          <w:lang w:val="pt_PT" w:bidi="pt_PT"/>
        </w:rPr>
        <w:t>as boas novas</w:t>
      </w:r>
      <w:r>
        <w:rPr>
          <w:lang w:val="pt_PT" w:bidi="pt_PT"/>
        </w:rPr>
        <w:t xml:space="preserve"> em outras cidades. Traduza boas novas da mesma maneira que você tem feito em traduções anteriores.</w:t>
      </w:r>
    </w:p>
    <w:p>
      <w:pPr/>
      <w:r>
        <w:rPr>
          <w:lang w:val="pt_PT" w:bidi="pt_PT"/>
        </w:rPr>
      </w:r>
      <w:r>
        <w:rPr>
          <w:lang w:val="pt_PT" w:bidi="pt_PT"/>
        </w:rPr>
        <w:t xml:space="preserve">Jesus usa a frase </w:t>
      </w:r>
      <w:r>
        <w:rPr>
          <w:b/>
          <w:lang w:val="pt_PT" w:bidi="pt_PT"/>
        </w:rPr>
        <w:t>o reino de Deus</w:t>
      </w:r>
      <w:r>
        <w:rPr>
          <w:lang w:val="pt_PT" w:bidi="pt_PT"/>
        </w:rPr>
        <w:t>. Isso não se refere a um reino físico, mas ao tempo em que Deus vem para governar as vidas e os corações das pessoas. Jesus veio para trazer parte do reino de Deus para as pessoas. Isso significa pessoas que seguem Jesus como rei, ajudam umas às outras e espalham o amor de Jesus para com os outros. Mais tarde, Deus trará o Reino Perfeito. Deus governará o Seu povo com perfeição quando não houver mais sofrimento ou mal e todas as pessoas O obedecerão. Quando Jesus falou sobre o Reino de Deus, as pessoas não entenderam, por isso sentiram que era um mistério para elas. Eles precisavam realmente escutar Jesus para entender o que Ele estava dizendo. Jesus explicou esse mistério do Reino de Deus por meio de suas parábolas. Vivenciamos o Reino de Deus agora quando O escutamos e O obedecemos enquanto seguimos Jesus. O termo Reino de Deus pode ser encontrado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4:31–44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91">
        <w:r>
          <w:rPr>
            <w:lang w:val="pt_PT" w:bidi="pt_PT"/>
          </w:rPr>
          <w:rPr>
            <w:color w:val="0000EE"/>
            <w:u w:val="single"/>
          </w:rPr>
          <w:t>Ouvir e Sentir</w:t>
        </w:r>
      </w:hyperlink>
      <w:r>
        <w:rPr>
          <w:lang w:val="pt_PT" w:bidi="pt_PT"/>
        </w:rPr>
        <w:t xml:space="preserve"> (404 KB)</w:t>
      </w:r>
      <w:r>
        <w:rPr>
          <w:lang w:val="pt_PT" w:bidi="pt_PT"/>
        </w:rPr>
      </w:r>
    </w:p>
    <w:p>
      <w:pPr>
        <w:pStyle w:val="ListBullet"/>
        <w:spacing w:line="240" w:lineRule="auto"/>
        <w:ind w:left="720"/>
      </w:pPr>
      <w:r>
        <w:rPr>
          <w:lang w:val="pt_PT" w:bidi="pt_PT"/>
        </w:rPr>
      </w:r>
      <w:hyperlink r:id="rId92">
        <w:r>
          <w:rPr>
            <w:lang w:val="pt_PT" w:bidi="pt_PT"/>
          </w:rPr>
          <w:rPr>
            <w:color w:val="0000EE"/>
            <w:u w:val="single"/>
          </w:rPr>
          <w:t>Preparando o Cenário</w:t>
        </w:r>
      </w:hyperlink>
      <w:r>
        <w:rPr>
          <w:lang w:val="pt_PT" w:bidi="pt_PT"/>
        </w:rPr>
        <w:t xml:space="preserve"> (4.0 MB)</w:t>
      </w:r>
      <w:r>
        <w:rPr>
          <w:lang w:val="pt_PT" w:bidi="pt_PT"/>
        </w:rPr>
      </w:r>
    </w:p>
    <w:p>
      <w:pPr>
        <w:pStyle w:val="ListBullet"/>
        <w:spacing w:line="240" w:lineRule="auto"/>
        <w:ind w:left="720"/>
      </w:pPr>
      <w:r>
        <w:rPr>
          <w:lang w:val="pt_PT" w:bidi="pt_PT"/>
        </w:rPr>
      </w:r>
      <w:hyperlink r:id="rId93">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94">
        <w:r>
          <w:rPr>
            <w:lang w:val="pt_PT" w:bidi="pt_PT"/>
          </w:rPr>
          <w:rPr>
            <w:color w:val="0000EE"/>
            <w:u w:val="single"/>
          </w:rPr>
          <w:t>Incorporando o Texto</w:t>
        </w:r>
      </w:hyperlink>
      <w:r>
        <w:rPr>
          <w:lang w:val="pt_PT" w:bidi="pt_PT"/>
        </w:rPr>
        <w:t xml:space="preserve"> (2.3 MB)</w:t>
      </w:r>
      <w:r>
        <w:rPr>
          <w:lang w:val="pt_PT" w:bidi="pt_PT"/>
        </w:rPr>
      </w:r>
    </w:p>
    <w:p>
      <w:pPr>
        <w:pStyle w:val="ListBullet"/>
        <w:spacing w:line="240" w:lineRule="auto"/>
        <w:ind w:left="720"/>
      </w:pPr>
      <w:r>
        <w:rPr>
          <w:lang w:val="pt_PT" w:bidi="pt_PT"/>
        </w:rPr>
      </w:r>
      <w:hyperlink r:id="rId95">
        <w:r>
          <w:rPr>
            <w:lang w:val="pt_PT" w:bidi="pt_PT"/>
          </w:rPr>
          <w:rPr>
            <w:color w:val="0000EE"/>
            <w:u w:val="single"/>
          </w:rPr>
          <w:t>Preenchendo as Lacunas</w:t>
        </w:r>
      </w:hyperlink>
      <w:r>
        <w:rPr>
          <w:lang w:val="pt_PT" w:bidi="pt_PT"/>
        </w:rPr>
        <w:t xml:space="preserve"> (3.1 MB)</w:t>
      </w:r>
      <w:r>
        <w:rPr>
          <w:lang w:val="pt_PT" w:bidi="pt_PT"/>
        </w:rPr>
      </w:r>
    </w:p>
    <w:p>
      <w:pPr>
        <w:pStyle w:val="ListBullet"/>
        <w:spacing w:line="240" w:lineRule="auto"/>
        <w:ind w:left="720"/>
      </w:pPr>
      <w:r>
        <w:rPr>
          <w:lang w:val="pt_PT" w:bidi="pt_PT"/>
        </w:rPr>
      </w:r>
      <w:hyperlink r:id="rId96">
        <w:r>
          <w:rPr>
            <w:lang w:val="pt_PT" w:bidi="pt_PT"/>
          </w:rPr>
          <w:rPr>
            <w:color w:val="0000EE"/>
            <w:u w:val="single"/>
          </w:rPr>
          <w:t>Falando a Palavra</w:t>
        </w:r>
      </w:hyperlink>
      <w:r>
        <w:rPr>
          <w:lang w:val="pt_PT" w:bidi="pt_PT"/>
        </w:rPr>
        <w:t xml:space="preserve"> (936 KB)</w:t>
      </w:r>
      <w:r>
        <w:rPr>
          <w:lang w:val="pt_PT" w:bidi="pt_PT"/>
        </w:rPr>
      </w:r>
      <w:r>
        <w:rPr>
          <w:lang w:val="pt_PT" w:bidi="pt_PT"/>
        </w:rPr>
      </w:r>
      <w:r>
        <w:rPr>
          <w:lang w:val="pt_PT" w:bidi="pt_PT"/>
        </w:rPr>
      </w:r>
    </w:p>
    <w:p>
      <w:pPr/>
      <w:r>
        <w:rPr>
          <w:lang w:val="pt_PT" w:bidi="pt_PT"/>
        </w:rPr>
      </w:r>
    </w:p>
    <w:p>
      <w:pPr>
        <w:pStyle w:val="Heading2"/>
      </w:pPr>
      <w:r>
        <w:rPr>
          <w:lang w:val="pt_PT" w:bidi="pt_PT"/>
        </w:rPr>
        <w:t>Lucas 5:1–11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5:1–11</w:t>
      </w:r>
    </w:p>
    <w:p>
      <w:pPr/>
      <w:r>
        <w:rPr>
          <w:lang w:val="pt_PT" w:bidi="pt_PT"/>
        </w:rPr>
      </w:r>
      <w:r>
        <w:rPr>
          <w:lang w:val="pt_PT" w:bidi="pt_PT"/>
        </w:rPr>
        <w:t>Escute Lucas 5:1–11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5:1–11</w:t>
      </w:r>
    </w:p>
    <w:p>
      <w:pPr/>
      <w:r>
        <w:rPr>
          <w:lang w:val="pt_PT" w:bidi="pt_PT"/>
        </w:rPr>
      </w:r>
      <w:r>
        <w:rPr>
          <w:lang w:val="pt_PT" w:bidi="pt_PT"/>
        </w:rPr>
        <w:t>Ouça o texto uma vez na versão mais fácil de entender.</w:t>
      </w:r>
    </w:p>
    <w:p>
      <w:pPr/>
      <w:r>
        <w:rPr>
          <w:lang w:val="pt_PT" w:bidi="pt_PT"/>
        </w:rPr>
      </w:r>
      <w:r>
        <w:rPr>
          <w:lang w:val="pt_PT" w:bidi="pt_PT"/>
        </w:rPr>
        <w:t>Jesus continua a ensinar na província da Galileia. Nesta história, Jesus está ensinando ao lado do mar da Galileia. Uma captura milagrosa de peixes leva Simão, Tiago e João a deixarem seu trabalho para seguir Jesus.</w:t>
      </w:r>
    </w:p>
    <w:p>
      <w:pPr/>
      <w:r>
        <w:rPr>
          <w:lang w:val="pt_PT" w:bidi="pt_PT"/>
        </w:rPr>
      </w:r>
      <w:r>
        <w:rPr>
          <w:lang w:val="pt_PT" w:bidi="pt_PT"/>
        </w:rPr>
        <w:t>Jesus está ensinando uma multidão ao lado do lago de Genesaré. Esse é outro nome para o mar da Galileia. Genesaré é a região no canto noroeste do mar. Portanto o mar é às vezes referido como o lago de Genesaré. O mar ou lago da Galileia é um corpo interiorano de água doce. Tinha cerca de 21 km de comprimento e 11 km de largura. Cafarnaum está na extremidade norte do mar, de modo que Jesus estava perto dessa cidade.</w:t>
      </w:r>
    </w:p>
    <w:p>
      <w:pPr/>
      <w:r>
        <w:rPr>
          <w:lang w:val="pt_PT" w:bidi="pt_PT"/>
        </w:rPr>
      </w:r>
      <w:r>
        <w:rPr>
          <w:lang w:val="pt_PT" w:bidi="pt_PT"/>
        </w:rPr>
        <w:t>Pare e mostre um mapa do mar da Galileia e onde Jesus estava ensinando em relação a Cafarnaum.</w:t>
      </w:r>
    </w:p>
    <w:p>
      <w:pPr/>
      <w:r>
        <w:rPr>
          <w:lang w:val="pt_PT" w:bidi="pt_PT"/>
        </w:rPr>
      </w:r>
      <w:r>
        <w:rPr>
          <w:lang w:val="pt_PT" w:bidi="pt_PT"/>
        </w:rPr>
        <w:t>Uma multidão está se apertando, tentando se aproximar de Jesus para ouvir o que ele está ensinando. Jesus está ensinando a palavra de Deus, ou as boas novas do reino de Deus. Jesus vê dois barcos de pesca que haviam sido puxados para a costa. Os barcos estavam na costa, para que eles não flutuassem para longe. Esses barcos eram de madeira e podiam transportar de quatro a quinze pessoas. Os pescadores donos dos barcos os deixaram para ir a uma curta distância. Um dos pescadores era Simão.</w:t>
      </w:r>
    </w:p>
    <w:p>
      <w:pPr/>
      <w:r>
        <w:rPr>
          <w:lang w:val="pt_PT" w:bidi="pt_PT"/>
        </w:rPr>
      </w:r>
      <w:r>
        <w:rPr>
          <w:lang w:val="pt_PT" w:bidi="pt_PT"/>
        </w:rPr>
        <w:t>Pare e mostre uma imagem de um barco para sua equipe.</w:t>
      </w:r>
    </w:p>
    <w:p>
      <w:pPr/>
      <w:r>
        <w:rPr>
          <w:lang w:val="pt_PT" w:bidi="pt_PT"/>
        </w:rPr>
      </w:r>
      <w:r>
        <w:rPr>
          <w:lang w:val="pt_PT" w:bidi="pt_PT"/>
        </w:rPr>
        <w:t>Os pescadores estão limpando suas redes. Essas redes são chamadas de redes de tresmalho, usadas para pesca à noite. Eram feitas de linho, de modo que os peixes podiam vê-las durante o dia. Normalmente, de dois a quatro homens eram necessários para usar esse tipo de rede. Tinham que ser limpas todas as manhãs.</w:t>
      </w:r>
    </w:p>
    <w:p>
      <w:pPr/>
      <w:r>
        <w:rPr>
          <w:lang w:val="pt_PT" w:bidi="pt_PT"/>
        </w:rPr>
      </w:r>
      <w:r>
        <w:rPr>
          <w:lang w:val="pt_PT" w:bidi="pt_PT"/>
        </w:rPr>
        <w:t>Pare e mostre uma imagem de uma rede de tresmalho para sua equipe.</w:t>
      </w:r>
    </w:p>
    <w:p>
      <w:pPr/>
      <w:r>
        <w:rPr>
          <w:lang w:val="pt_PT" w:bidi="pt_PT"/>
        </w:rPr>
      </w:r>
      <w:r>
        <w:rPr>
          <w:lang w:val="pt_PT" w:bidi="pt_PT"/>
        </w:rPr>
        <w:t>Jesus entra no barco de Simão. Jesus já conhecia Simão de Cafarnaum. Jesus pede a Simão para colocar seu barco completamente na água e empurrá-lo para uma curta distância da costa. Jesus faz isso para a multidão poder vê-lo e ouvi-lo melhor. Simão obedece e Jesus ensina do barco. Quando Jesus concluiu seu ensino, ele pede a Simão para mover o barco para mais longe da costa, onde a água é mais profunda. Jesus diz a Simão para lançar ou jogar suas redes na água, para apanhar peixes. Como essas redes exigem pelo menos duas pessoas, isso significa que havia outros pescadores no barco de Simão.</w:t>
      </w:r>
    </w:p>
    <w:p>
      <w:pPr/>
      <w:r>
        <w:rPr>
          <w:lang w:val="pt_PT" w:bidi="pt_PT"/>
        </w:rPr>
      </w:r>
      <w:r>
        <w:rPr>
          <w:lang w:val="pt_PT" w:bidi="pt_PT"/>
        </w:rPr>
        <w:t>Pare e discutam. O que isso significa ser um especialista em algo em sua cultura? Como alguém corrige um especialista em sua cultura?</w:t>
      </w:r>
    </w:p>
    <w:p>
      <w:pPr/>
      <w:r>
        <w:rPr>
          <w:lang w:val="pt_PT" w:bidi="pt_PT"/>
        </w:rPr>
      </w:r>
      <w:r>
        <w:rPr>
          <w:lang w:val="pt_PT" w:bidi="pt_PT"/>
        </w:rPr>
        <w:t xml:space="preserve">Simão é um pescador experiente e qualificado. Ele havia estado pescando a noite toda e não apanhara nenhum peixe. Simão sabe que os pescadores não apanharão nenhum peixe se baixarem as redes. Mas Simão chama Jesus de </w:t>
      </w:r>
      <w:r>
        <w:rPr>
          <w:i/>
          <w:lang w:val="pt_PT" w:bidi="pt_PT"/>
        </w:rPr>
        <w:t>Mestre</w:t>
      </w:r>
      <w:r>
        <w:rPr>
          <w:lang w:val="pt_PT" w:bidi="pt_PT"/>
        </w:rPr>
        <w:t xml:space="preserve"> e o obedece. Mestre é um título usado para mostrar grande respeito a uma pessoa de uma classe mais alta. Isso mostra que Simão respeita Jesus. Simão leva o barco para mais longe e baixa as redes com seus pescadores. Tantos peixes são capturados pela rede que ela começa a rasgar. Os pescadores fazem gestos para o outro barco, para virem ajudá-los. Eles provavelmente estavam muito longe para que os outros pescadores ouvissem seus gritos. Tiago e João são parceiros de negócios de Simão. Eles vêm no segundo barco para ajudar. Há tantos peixes na rede que os dois barcos ficam cheios. Os barcos ficam tão carregados que começam a encher-se de água.</w:t>
      </w:r>
    </w:p>
    <w:p>
      <w:pPr/>
      <w:r>
        <w:rPr>
          <w:lang w:val="pt_PT" w:bidi="pt_PT"/>
        </w:rPr>
      </w:r>
      <w:r>
        <w:rPr>
          <w:lang w:val="pt_PT" w:bidi="pt_PT"/>
        </w:rPr>
        <w:t>Simão, que também é chamado de Pedro, vê a quantidade de peixes nos barcos. Ele sabe que Jesus realizou um milagre. Simão se curva diante de Jesus para mostrar respeito. Simão chama Jesus de Senhor. Senhor é semelhante a Mestre, mas mostra ainda mais respeito. Os judeus também usavam a palavra Senhor para se referir a Deus. Simão reconhece que Deus está trabalhando por meio de Jesus. Simão pede a Jesus que se afaste dele, porque Simão se considerava um homem pecador. Este não foi um pedido literal. Em vez disso, Simão se sente indigno de estar perto de Jesus, porque ele o vê como santo, ou separado por Deus para um propósito especial. Simão se vê como indigno, porque ele é um homem pecador. Ele tem medo de estar na presença de Jesus, que é santo.</w:t>
      </w:r>
    </w:p>
    <w:p>
      <w:pPr/>
      <w:r>
        <w:rPr>
          <w:lang w:val="pt_PT" w:bidi="pt_PT"/>
        </w:rPr>
      </w:r>
      <w:r>
        <w:rPr>
          <w:lang w:val="pt_PT" w:bidi="pt_PT"/>
        </w:rPr>
        <w:t>Pare e discutam. Como vocês reagiriam ao descobrir que estão diante de alguém muito poderoso ou de um líder importante em sua comunidade? Quais são as diferentes palavras usadas para mostrar respeito, ou diferentes níveis de respeito, em sua cultura?</w:t>
      </w:r>
    </w:p>
    <w:p>
      <w:pPr/>
      <w:r>
        <w:rPr>
          <w:lang w:val="pt_PT" w:bidi="pt_PT"/>
        </w:rPr>
      </w:r>
      <w:r>
        <w:rPr>
          <w:lang w:val="pt_PT" w:bidi="pt_PT"/>
        </w:rPr>
        <w:t>Todos os pescadores ficam surpresos com o milagre da captura de tantos peixes durante o dia. Tiago e João também ficam surpresas. Eles eram filhos de um homem chamado Zebedeu. Jesus diz a Simão: "Não tenhas medo. A partir de agora, você apanhará homens". Esta é uma figura de linguagem. Significa que Simão deixaria seu trabalho como pescador. Em vez disso, ele começaria a trazer as pessoas para o reino de Deus. Jesus está falando com Simão, mas outros homens que também queriam seguir Jesus ouviram essas palavras. Então, os pescadores puxam seus barcos para a costa, deixam tudo para trás e se tornam seguidores de Jesus.</w:t>
      </w:r>
    </w:p>
    <w:p>
      <w:pPr/>
      <w:r>
        <w:rPr>
          <w:lang w:val="pt_PT" w:bidi="pt_PT"/>
        </w:rPr>
      </w:r>
      <w:r>
        <w:rPr>
          <w:lang w:val="pt_PT" w:bidi="pt_PT"/>
        </w:rPr>
        <w:t>Pare e discutam. Qual seria a opinião geral sobre alguém que alcança um enorme sucesso e, de repente, deixa tudo para trás?</w:t>
      </w:r>
    </w:p>
    <w:p>
      <w:pPr/>
      <w:r>
        <w:rPr>
          <w:lang w:val="pt_PT" w:bidi="pt_PT"/>
        </w:rPr>
      </w:r>
      <w:r>
        <w:rPr>
          <w:lang w:val="pt_PT" w:bidi="pt_PT"/>
        </w:rPr>
        <w:t>Lucas usa esta história para mostrar a resposta certa ao ministério de Jesus. As pessoas em Nazaré e Cafarnaum queriam manter Jesus para elas mesmas. Mas a resposta de Simão é diferente. Simão responde com obediência, humildade e uma confissão de pecaminosidade. Simão, Tiago e João deixam tudo para trás para seguir Jesus e participam ativamente em seu ministério.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5:1–11</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está pregando próximo ao mar da Galileia. Há tantas pessoas, que Jesus entra no barco de Simão. Jesus ensina a multidão de lá.</w:t>
      </w:r>
    </w:p>
    <w:p>
      <w:pPr/>
      <w:r>
        <w:rPr>
          <w:lang w:val="pt_PT" w:bidi="pt_PT"/>
        </w:rPr>
      </w:r>
      <w:r>
        <w:rPr>
          <w:b/>
          <w:lang w:val="pt_PT" w:bidi="pt_PT"/>
        </w:rPr>
        <w:t>Segunda cena:</w:t>
      </w:r>
      <w:r>
        <w:rPr>
          <w:lang w:val="pt_PT" w:bidi="pt_PT"/>
        </w:rPr>
        <w:t xml:space="preserve"> Jesus pede a Simão para ir e pescar. Simão explica que eles trabalharam a noite toda sem apanhar nenhum peixe. Mas Simão diz que fará o que Jesus pede.</w:t>
      </w:r>
    </w:p>
    <w:p>
      <w:pPr/>
      <w:r>
        <w:rPr>
          <w:lang w:val="pt_PT" w:bidi="pt_PT"/>
        </w:rPr>
      </w:r>
      <w:r>
        <w:rPr>
          <w:b/>
          <w:lang w:val="pt_PT" w:bidi="pt_PT"/>
        </w:rPr>
        <w:t>Terceira cena:</w:t>
      </w:r>
      <w:r>
        <w:rPr>
          <w:lang w:val="pt_PT" w:bidi="pt_PT"/>
        </w:rPr>
        <w:t xml:space="preserve"> as redes ficam cheias de peixes. Simão pede a seus amigos para ajudar. Os dois barcos quase afundam.</w:t>
      </w:r>
    </w:p>
    <w:p>
      <w:pPr/>
      <w:r>
        <w:rPr>
          <w:lang w:val="pt_PT" w:bidi="pt_PT"/>
        </w:rPr>
      </w:r>
      <w:r>
        <w:rPr>
          <w:b/>
          <w:lang w:val="pt_PT" w:bidi="pt_PT"/>
        </w:rPr>
        <w:t>Quarta cena:</w:t>
      </w:r>
      <w:r>
        <w:rPr>
          <w:lang w:val="pt_PT" w:bidi="pt_PT"/>
        </w:rPr>
        <w:t xml:space="preserve"> Simão diz a Jesus: "Não sou digno de estar perto de você". Jesus responde: "Não tenhas medo. Doravante você vai pescar pessoas". Simão e os outros deixam tudo para seguir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Os companheiros de Simão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Tiago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Jesus está ensinando na costa do mar da Galileia. Muitas pessoas estão se comprimindo para ouvir a palavra de Deus. Jesus entra em um dos dois barcos que estavam na costa. Jesus pede a Simão para empurrar o barco um pouco para o mar. Então Jesus se senta para ensinar do barco.</w:t>
      </w:r>
    </w:p>
    <w:p>
      <w:pPr/>
      <w:r>
        <w:rPr>
          <w:lang w:val="pt_PT" w:bidi="pt_PT"/>
        </w:rPr>
      </w:r>
      <w:r>
        <w:rPr>
          <w:lang w:val="pt_PT" w:bidi="pt_PT"/>
        </w:rPr>
        <w:t>É importante lembrar que Simão e seus companheiros são pescadores experientes. Também é importante lembrar que Jesus entra no barco para as pessoas poderem vê-lo e ouvi-lo melhor. Jesus não faz isso para escapar.</w:t>
      </w:r>
    </w:p>
    <w:p>
      <w:pPr/>
      <w:r>
        <w:rPr>
          <w:lang w:val="pt_PT" w:bidi="pt_PT"/>
        </w:rPr>
      </w:r>
      <w:r>
        <w:rPr>
          <w:lang w:val="pt_PT" w:bidi="pt_PT"/>
        </w:rPr>
        <w:t>Jesus termina de falar. Jesus diz a Simão para sair para águas mais profundas, para que eles baixassem suas redes e apanhassem alguns peixes. Simão responde dizendo: "Mestre, trabalhamos a noite toda e não apanhamos nenhum peixe. Mas, a teu pedido, farei o que me pedes para fazer".</w:t>
      </w:r>
    </w:p>
    <w:p>
      <w:pPr/>
      <w:r>
        <w:rPr>
          <w:lang w:val="pt_PT" w:bidi="pt_PT"/>
        </w:rPr>
      </w:r>
      <w:r>
        <w:rPr>
          <w:lang w:val="pt_PT" w:bidi="pt_PT"/>
        </w:rPr>
        <w:t>Lembre-se de que Simão e os outros pescadores estavam lavando suas redes. Eles não estavam prontos para ir pescar novamente.</w:t>
      </w:r>
    </w:p>
    <w:p>
      <w:pPr/>
      <w:r>
        <w:rPr>
          <w:lang w:val="pt_PT" w:bidi="pt_PT"/>
        </w:rPr>
      </w:r>
      <w:r>
        <w:rPr>
          <w:lang w:val="pt_PT" w:bidi="pt_PT"/>
        </w:rPr>
        <w:t>Simão vai para uma área mais profunda do mar e baixa suas redes. De repente, as redes ficam cheias de peixes. Eles pedem ajuda de seus parceiros. Os dois barcos estão prestes a afundar devido à quantidade de peixes que eles pegaram.</w:t>
      </w:r>
    </w:p>
    <w:p>
      <w:pPr/>
      <w:r>
        <w:rPr>
          <w:lang w:val="pt_PT" w:bidi="pt_PT"/>
        </w:rPr>
      </w:r>
      <w:r>
        <w:rPr>
          <w:lang w:val="pt_PT" w:bidi="pt_PT"/>
        </w:rPr>
        <w:t>É importante lembrar que Simão já havia visto uma rede cheia muitas vezes, mas nunca tão cheia quanto desta vez.</w:t>
      </w:r>
    </w:p>
    <w:p>
      <w:pPr/>
      <w:r>
        <w:rPr>
          <w:lang w:val="pt_PT" w:bidi="pt_PT"/>
        </w:rPr>
      </w:r>
      <w:r>
        <w:rPr>
          <w:lang w:val="pt_PT" w:bidi="pt_PT"/>
        </w:rPr>
        <w:t>Simão vê a quantidade de peixes. Simão cai de joelhos e diz a Jesus que ele não é digno de estar ao lado de Jesus. Simão chama Jesus de Senhor. Esta quantidade de peixes também surpreende Tiago e João.</w:t>
      </w:r>
    </w:p>
    <w:p>
      <w:pPr/>
      <w:r>
        <w:rPr>
          <w:lang w:val="pt_PT" w:bidi="pt_PT"/>
        </w:rPr>
      </w:r>
      <w:r>
        <w:rPr>
          <w:lang w:val="pt_PT" w:bidi="pt_PT"/>
        </w:rPr>
        <w:t>Jesus diz a Simão para não ter medo. Jesus diz a Simão que a partir de agora ele vai pescar homens. Quando Simão, Tiago e João chegam à costa, eles deixam tudo e seguem Jesus.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5:1–11</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Os companheiros de Simão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Tiago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Simão e os outros pescadores lavando suas redes enquanto Jesus está na costa entrando em um dos barcos.</w:t>
      </w:r>
    </w:p>
    <w:p>
      <w:pPr/>
      <w:r>
        <w:rPr>
          <w:lang w:val="pt_PT" w:bidi="pt_PT"/>
        </w:rPr>
      </w:r>
      <w:r>
        <w:rPr>
          <w:lang w:val="pt_PT" w:bidi="pt_PT"/>
        </w:rPr>
        <w:t>Demonstre que a interação entre Jesus, Simão, os companheiros de Simão, Tiago e João acontece enquanto eles estão no barco. Quando eles chegam à costa, eles deixam seus barcos e os peixes para seguir Jesus.</w:t>
      </w:r>
    </w:p>
    <w:p>
      <w:pPr/>
      <w:r>
        <w:rPr>
          <w:lang w:val="pt_PT" w:bidi="pt_PT"/>
        </w:rPr>
      </w:r>
      <w:r>
        <w:rPr>
          <w:lang w:val="pt_PT" w:bidi="pt_PT"/>
        </w:rPr>
        <w:t>Simão tem dois ou três companheiros com ele preparando tudo para irem pescar em águas profundas, como Jesus disse a Simão.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Jesus está ensinando na costa do mar da Galileia. Jesus entra em um barco. Jesus pede a Simão para empurrar o barco um pouco mais adentro do mar. Então Jesus se senta para ensinar do barco.</w:t>
      </w:r>
    </w:p>
    <w:p>
      <w:pPr/>
      <w:r>
        <w:rPr>
          <w:lang w:val="pt_PT" w:bidi="pt_PT"/>
        </w:rPr>
      </w:r>
      <w:r>
        <w:rPr>
          <w:b/>
          <w:lang w:val="pt_PT" w:bidi="pt_PT"/>
        </w:rPr>
        <w:t>Interrompa a cena.</w:t>
      </w:r>
      <w:r>
        <w:rPr>
          <w:lang w:val="pt_PT" w:bidi="pt_PT"/>
        </w:rPr>
        <w:t xml:space="preserve"> Pergunte ao ator que interpreta Simão: "Como está se sentindo?". Você pode ouvir: "Cansado". "O que será que Jesus está fazendo?". "Curioso". Reinicie a ação</w:t>
      </w:r>
    </w:p>
    <w:p>
      <w:pPr/>
      <w:r>
        <w:rPr>
          <w:lang w:val="pt_PT" w:bidi="pt_PT"/>
        </w:rPr>
      </w:r>
      <w:r>
        <w:rPr>
          <w:lang w:val="pt_PT" w:bidi="pt_PT"/>
        </w:rPr>
        <w:t>Quando Jesus termina de ensinar, ele pede a Simão para sair para águas mais profundas, baixar suas redes e pegar alguns peixes. Simão diz: "Mestre, trabalhamos a noite toda e não apanhamos nenhum peixe. Mas, a teu pedido, farei o que me pedes para fazer".</w:t>
      </w:r>
    </w:p>
    <w:p>
      <w:pPr/>
      <w:r>
        <w:rPr>
          <w:lang w:val="pt_PT" w:bidi="pt_PT"/>
        </w:rPr>
      </w:r>
      <w:r>
        <w:rPr>
          <w:b/>
          <w:lang w:val="pt_PT" w:bidi="pt_PT"/>
        </w:rPr>
        <w:t>Interrompa a cena.</w:t>
      </w:r>
      <w:r>
        <w:rPr>
          <w:lang w:val="pt_PT" w:bidi="pt_PT"/>
        </w:rPr>
        <w:t xml:space="preserve"> Pergunte aos atores que interpretam os companheiros de Simão: "Como vocês se sentem?". Você pode ouvir: "Outra vez não...". "Por que Simão respeita tanto a Jesus?". "Em dúvida". "Frustrado". Reinicie a cena.</w:t>
      </w:r>
    </w:p>
    <w:p>
      <w:pPr/>
      <w:r>
        <w:rPr>
          <w:lang w:val="pt_PT" w:bidi="pt_PT"/>
        </w:rPr>
      </w:r>
      <w:r>
        <w:rPr>
          <w:lang w:val="pt_PT" w:bidi="pt_PT"/>
        </w:rPr>
        <w:t>Simão faz o que Jesus lhe disse. Então as redes ficam cheias de peixes. Eles pedem ao outro barco para ajudá-los. Há tantos peixes que ambos os barcos estão prestes a afundar.</w:t>
      </w:r>
    </w:p>
    <w:p>
      <w:pPr/>
      <w:r>
        <w:rPr>
          <w:lang w:val="pt_PT" w:bidi="pt_PT"/>
        </w:rPr>
      </w:r>
      <w:r>
        <w:rPr>
          <w:b/>
          <w:lang w:val="pt_PT" w:bidi="pt_PT"/>
        </w:rPr>
        <w:t>Interrompa a cena.</w:t>
      </w:r>
      <w:r>
        <w:rPr>
          <w:lang w:val="pt_PT" w:bidi="pt_PT"/>
        </w:rPr>
        <w:t xml:space="preserve"> Pergunte aos atores que interpretam Tiago e João: "Como vocês se sentem?". Você pode ouvir: "Surpreso". "Jesus é verdadeiramente um enviado de Deus". "Quero ir para onde ele for". Reinicie a ação</w:t>
      </w:r>
    </w:p>
    <w:p>
      <w:pPr/>
      <w:r>
        <w:rPr>
          <w:lang w:val="pt_PT" w:bidi="pt_PT"/>
        </w:rPr>
      </w:r>
      <w:r>
        <w:rPr>
          <w:lang w:val="pt_PT" w:bidi="pt_PT"/>
        </w:rPr>
        <w:t>Simão vê a quantidade de peixes. Simão diz que não é digno de estar ao lado de Jesus. Esta quantidade de peixes também surpreendeu Tiago e João.</w:t>
      </w:r>
    </w:p>
    <w:p>
      <w:pPr/>
      <w:r>
        <w:rPr>
          <w:lang w:val="pt_PT" w:bidi="pt_PT"/>
        </w:rPr>
      </w:r>
      <w:r>
        <w:rPr>
          <w:lang w:val="pt_PT" w:bidi="pt_PT"/>
        </w:rPr>
        <w:t>Jesus diz a Simão para não ter medo. Jesus diz a Simão que a partir de agora ele vai pescar homens. Quando Simão, Tiago e João chegam à costa, eles deixam tudo e seguem Jesus.</w:t>
      </w:r>
    </w:p>
    <w:p>
      <w:pPr/>
      <w:r>
        <w:rPr>
          <w:lang w:val="pt_PT" w:bidi="pt_PT"/>
        </w:rPr>
      </w:r>
      <w:r>
        <w:rPr>
          <w:b/>
          <w:lang w:val="pt_PT" w:bidi="pt_PT"/>
        </w:rPr>
        <w:t>Interrompa a cena.</w:t>
      </w:r>
      <w:r>
        <w:rPr>
          <w:lang w:val="pt_PT" w:bidi="pt_PT"/>
        </w:rPr>
        <w:t xml:space="preserve"> Pergunte aos atores que interpretam os companheiros de Simão: "Como vocês se sentem?". Você pode ouvir: "Para onde eles vão?". "Isso foi incrível!". "E quanto aos peixes?". Reinicie a ação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5:1–11</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próximo ao </w:t>
      </w:r>
      <w:r>
        <w:rPr>
          <w:b/>
          <w:lang w:val="pt_PT" w:bidi="pt_PT"/>
        </w:rPr>
        <w:t>lago de Genesaré. Genesaré é o nome do</w:t>
      </w:r>
      <w:r>
        <w:rPr>
          <w:lang w:val="pt_PT" w:bidi="pt_PT"/>
        </w:rPr>
        <w:t xml:space="preserve"> canto noroeste do mar da Galileia. Por causa disso, todo o lago é, às vezes, chamado de Genesaré. Refere-se a uma área fértil, onde muitas pessoas moravam. A cidade de Cafarnaum ficava perto.</w:t>
      </w:r>
    </w:p>
    <w:p>
      <w:pPr/>
      <w:r>
        <w:rPr>
          <w:lang w:val="pt_PT" w:bidi="pt_PT"/>
        </w:rPr>
      </w:r>
      <w:r>
        <w:rPr>
          <w:lang w:val="pt_PT" w:bidi="pt_PT"/>
        </w:rPr>
        <w:t>Caso ainda não o tenha feito, mostre em um mapa a localização do mar da Galileia.</w:t>
      </w:r>
    </w:p>
    <w:p>
      <w:pPr/>
      <w:r>
        <w:rPr>
          <w:lang w:val="pt_PT" w:bidi="pt_PT"/>
        </w:rPr>
      </w:r>
      <w:r>
        <w:rPr>
          <w:lang w:val="pt_PT" w:bidi="pt_PT"/>
        </w:rPr>
        <w:t xml:space="preserve">Jesus ensina de um </w:t>
      </w:r>
      <w:r>
        <w:rPr>
          <w:b/>
          <w:lang w:val="pt_PT" w:bidi="pt_PT"/>
        </w:rPr>
        <w:t>barco</w:t>
      </w:r>
      <w:r>
        <w:rPr>
          <w:lang w:val="pt_PT" w:bidi="pt_PT"/>
        </w:rPr>
        <w:t>, para a multidão poder ouvi-lo melhor. Estes barcos eram de madeira e usados para pesca. O barco em que Jesus estava sentado tinha cerca de 8 metros de comprimento e 2,5 metros de largura. Tinham cerca de 1,25 metro de profundidade. Estes barcos eram grandes o suficiente para comportar de quatro a quinze pessoas.</w:t>
      </w:r>
    </w:p>
    <w:p>
      <w:pPr/>
      <w:r>
        <w:rPr>
          <w:lang w:val="pt_PT" w:bidi="pt_PT"/>
        </w:rPr>
      </w:r>
      <w:r>
        <w:rPr>
          <w:lang w:val="pt_PT" w:bidi="pt_PT"/>
        </w:rPr>
        <w:t>Mostre uma imagem de um barco para sua equipe, caso ainda não tenha mostrado. Escolha uma maneira de demonstrar o tamanho do barco, talvez desenhando suas dimensões no chão com uma vara e pedindo às pessoas para entrar nas linhas desenhadas.</w:t>
      </w:r>
    </w:p>
    <w:p>
      <w:pPr/>
      <w:r>
        <w:rPr>
          <w:lang w:val="pt_PT" w:bidi="pt_PT"/>
        </w:rPr>
      </w:r>
      <w:r>
        <w:rPr>
          <w:lang w:val="pt_PT" w:bidi="pt_PT"/>
        </w:rPr>
        <w:t>Se não houver a palavra barco em seu idioma, algumas maneiras de traduzir podem ser: veículo para cruzar água, ou algo para transportar pessoas em cima da água.</w:t>
      </w:r>
    </w:p>
    <w:p>
      <w:pPr/>
      <w:r>
        <w:rPr>
          <w:lang w:val="pt_PT" w:bidi="pt_PT"/>
        </w:rPr>
      </w:r>
      <w:r>
        <w:rPr>
          <w:lang w:val="pt_PT" w:bidi="pt_PT"/>
        </w:rPr>
        <w:t xml:space="preserve">A multidão escuta a Jesus ao ensinar </w:t>
      </w:r>
      <w:r>
        <w:rPr>
          <w:b/>
          <w:lang w:val="pt_PT" w:bidi="pt_PT"/>
        </w:rPr>
        <w:t>a palavra de Deus</w:t>
      </w:r>
      <w:r>
        <w:rPr>
          <w:lang w:val="pt_PT" w:bidi="pt_PT"/>
        </w:rPr>
        <w:t>. Esta frase significa que as pessoas escutavam Jesus quando ele ensinava a palavra ou mensagem que Deus lhe havia dado. É a mesma mensagem que Jesus mencionou quando ele disse que outras cidades precisam ouvir as boas novas do reino de Deus.</w:t>
      </w:r>
    </w:p>
    <w:p>
      <w:pPr/>
      <w:r>
        <w:rPr>
          <w:lang w:val="pt_PT" w:bidi="pt_PT"/>
        </w:rPr>
      </w:r>
      <w:r>
        <w:rPr>
          <w:lang w:val="pt_PT" w:bidi="pt_PT"/>
        </w:rPr>
        <w:t xml:space="preserve">Jesus está ensinando do barco de Simão. Jesus já conhecia Simão de Cafarnaum. Simão também era chamado de Pedro. Simão chama Jesus de </w:t>
      </w:r>
      <w:r>
        <w:rPr>
          <w:b/>
          <w:lang w:val="pt_PT" w:bidi="pt_PT"/>
        </w:rPr>
        <w:t>Mestre</w:t>
      </w:r>
      <w:r>
        <w:rPr>
          <w:lang w:val="pt_PT" w:bidi="pt_PT"/>
        </w:rPr>
        <w:t>. Mestre pode ter o mesmo significado de Senhor. Aqui, é usado como um título para um homem respeitado, como Sir, em inglês. Esse título mostra que Simão respeita Jesus. O termo Mestre pode ser encontrado no glossário principal.</w:t>
      </w:r>
    </w:p>
    <w:p>
      <w:pPr/>
      <w:r>
        <w:rPr>
          <w:lang w:val="pt_PT" w:bidi="pt_PT"/>
        </w:rPr>
      </w:r>
      <w:r>
        <w:rPr>
          <w:lang w:val="pt_PT" w:bidi="pt_PT"/>
        </w:rPr>
        <w:t xml:space="preserve">Simão sinaliza a seus </w:t>
      </w:r>
      <w:r>
        <w:rPr>
          <w:b/>
          <w:lang w:val="pt_PT" w:bidi="pt_PT"/>
        </w:rPr>
        <w:t>parceiros</w:t>
      </w:r>
      <w:r>
        <w:rPr>
          <w:lang w:val="pt_PT" w:bidi="pt_PT"/>
        </w:rPr>
        <w:t xml:space="preserve"> para ajudarem com os peixes. Os parceiros se referem a Tiago e João, que também eram pescadores. Eles estavam no segundo barco e trabalhavam com Simão como parceiros de negócios.</w:t>
      </w:r>
    </w:p>
    <w:p>
      <w:pPr/>
      <w:r>
        <w:rPr>
          <w:lang w:val="pt_PT" w:bidi="pt_PT"/>
        </w:rPr>
      </w:r>
      <w:r>
        <w:rPr>
          <w:lang w:val="pt_PT" w:bidi="pt_PT"/>
        </w:rPr>
        <w:t xml:space="preserve">Depois do milagre dos peixes, Simão chama Jesus de </w:t>
      </w:r>
      <w:r>
        <w:rPr>
          <w:b/>
          <w:lang w:val="pt_PT" w:bidi="pt_PT"/>
        </w:rPr>
        <w:t>Senhor</w:t>
      </w:r>
      <w:r>
        <w:rPr>
          <w:lang w:val="pt_PT" w:bidi="pt_PT"/>
        </w:rPr>
        <w:t>. Isso mostra mais respeito do que Mestre. Simão reconhece que Jesus é santo e que Deus está trabalhando por meio dele. Demonstra que Simão reconhece a autoridade de Jesus. Senhor também é usado pelos judeus para se referir a Deus. O termo Senhor pode ser encontrado no glossário principal.</w:t>
      </w:r>
    </w:p>
    <w:p>
      <w:pPr/>
      <w:r>
        <w:rPr>
          <w:lang w:val="pt_PT" w:bidi="pt_PT"/>
        </w:rPr>
      </w:r>
      <w:r>
        <w:rPr>
          <w:lang w:val="pt_PT" w:bidi="pt_PT"/>
        </w:rPr>
        <w:t xml:space="preserve">Simão diz ser </w:t>
      </w:r>
      <w:r>
        <w:rPr>
          <w:b/>
          <w:lang w:val="pt_PT" w:bidi="pt_PT"/>
        </w:rPr>
        <w:t>um homem pecador</w:t>
      </w:r>
      <w:r>
        <w:rPr>
          <w:lang w:val="pt_PT" w:bidi="pt_PT"/>
        </w:rPr>
        <w:t>. Isso significa ser alguém que costuma ofender a Deus. Seus pensamentos e ações não são o que Deus quer que sejam. Não se refere a uma desobediência específica na vida de Simão. Em vez disso, mostra que Simão se sentia indigno. Simão se sente impuro em comparação com Jesus, que é santo e enviado por Deus. O termo Pecado consta do glossário principal.</w:t>
      </w:r>
    </w:p>
    <w:p>
      <w:pPr/>
      <w:r>
        <w:rPr>
          <w:lang w:val="pt_PT" w:bidi="pt_PT"/>
        </w:rPr>
      </w:r>
      <w:r>
        <w:rPr>
          <w:lang w:val="pt_PT" w:bidi="pt_PT"/>
        </w:rPr>
        <w:t xml:space="preserve">Lucas usa a palavra apanhar em relação a peixes e homens. </w:t>
      </w:r>
      <w:r>
        <w:rPr>
          <w:b/>
          <w:lang w:val="pt_PT" w:bidi="pt_PT"/>
        </w:rPr>
        <w:t>Apanhar homens</w:t>
      </w:r>
      <w:r>
        <w:rPr>
          <w:lang w:val="pt_PT" w:bidi="pt_PT"/>
        </w:rPr>
        <w:t xml:space="preserve"> é uma figura de linguagem que significa trazer as pessoas para o Reino de Deus. Não implica que Simão forçaria homens a trabalhar.</w:t>
      </w:r>
    </w:p>
    <w:p>
      <w:pPr/>
      <w:r>
        <w:rPr>
          <w:lang w:val="pt_PT" w:bidi="pt_PT"/>
        </w:rPr>
      </w:r>
      <w:r>
        <w:rPr>
          <w:lang w:val="pt_PT" w:bidi="pt_PT"/>
        </w:rPr>
        <w:t>Se possível, use uma palavra para apanhar em seu idioma que possa se aplicar a homens e peixes. Este termo não deve ter um significado negativo como matar ou capturar. Se não houver um termo apropriado, pode dizer algo como "você vai juntar pessoas".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5:1–11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97">
        <w:r>
          <w:rPr>
            <w:lang w:val="pt_PT" w:bidi="pt_PT"/>
          </w:rPr>
          <w:rPr>
            <w:color w:val="0000EE"/>
            <w:u w:val="single"/>
          </w:rPr>
          <w:t>Ouvir e Sentir</w:t>
        </w:r>
      </w:hyperlink>
      <w:r>
        <w:rPr>
          <w:lang w:val="pt_PT" w:bidi="pt_PT"/>
        </w:rPr>
        <w:t xml:space="preserve"> (372 KB)</w:t>
      </w:r>
      <w:r>
        <w:rPr>
          <w:lang w:val="pt_PT" w:bidi="pt_PT"/>
        </w:rPr>
      </w:r>
    </w:p>
    <w:p>
      <w:pPr>
        <w:pStyle w:val="ListBullet"/>
        <w:spacing w:line="240" w:lineRule="auto"/>
        <w:ind w:left="720"/>
      </w:pPr>
      <w:r>
        <w:rPr>
          <w:lang w:val="pt_PT" w:bidi="pt_PT"/>
        </w:rPr>
      </w:r>
      <w:hyperlink r:id="rId98">
        <w:r>
          <w:rPr>
            <w:lang w:val="pt_PT" w:bidi="pt_PT"/>
          </w:rPr>
          <w:rPr>
            <w:color w:val="0000EE"/>
            <w:u w:val="single"/>
          </w:rPr>
          <w:t>Preparando o Cenário</w:t>
        </w:r>
      </w:hyperlink>
      <w:r>
        <w:rPr>
          <w:lang w:val="pt_PT" w:bidi="pt_PT"/>
        </w:rPr>
        <w:t xml:space="preserve"> (3.5 MB)</w:t>
      </w:r>
      <w:r>
        <w:rPr>
          <w:lang w:val="pt_PT" w:bidi="pt_PT"/>
        </w:rPr>
      </w:r>
    </w:p>
    <w:p>
      <w:pPr>
        <w:pStyle w:val="ListBullet"/>
        <w:spacing w:line="240" w:lineRule="auto"/>
        <w:ind w:left="720"/>
      </w:pPr>
      <w:r>
        <w:rPr>
          <w:lang w:val="pt_PT" w:bidi="pt_PT"/>
        </w:rPr>
      </w:r>
      <w:hyperlink r:id="rId99">
        <w:r>
          <w:rPr>
            <w:lang w:val="pt_PT" w:bidi="pt_PT"/>
          </w:rPr>
          <w:rPr>
            <w:color w:val="0000EE"/>
            <w:u w:val="single"/>
          </w:rPr>
          <w:t>Identificando as Cenas</w:t>
        </w:r>
      </w:hyperlink>
      <w:r>
        <w:rPr>
          <w:lang w:val="pt_PT" w:bidi="pt_PT"/>
        </w:rPr>
        <w:t xml:space="preserve"> (1.8 MB)</w:t>
      </w:r>
      <w:r>
        <w:rPr>
          <w:lang w:val="pt_PT" w:bidi="pt_PT"/>
        </w:rPr>
      </w:r>
    </w:p>
    <w:p>
      <w:pPr>
        <w:pStyle w:val="ListBullet"/>
        <w:spacing w:line="240" w:lineRule="auto"/>
        <w:ind w:left="720"/>
      </w:pPr>
      <w:r>
        <w:rPr>
          <w:lang w:val="pt_PT" w:bidi="pt_PT"/>
        </w:rPr>
      </w:r>
      <w:hyperlink r:id="rId100">
        <w:r>
          <w:rPr>
            <w:lang w:val="pt_PT" w:bidi="pt_PT"/>
          </w:rPr>
          <w:rPr>
            <w:color w:val="0000EE"/>
            <w:u w:val="single"/>
          </w:rPr>
          <w:t>Incorporando o Texto</w:t>
        </w:r>
      </w:hyperlink>
      <w:r>
        <w:rPr>
          <w:lang w:val="pt_PT" w:bidi="pt_PT"/>
        </w:rPr>
        <w:t xml:space="preserve"> (1.9 MB)</w:t>
      </w:r>
      <w:r>
        <w:rPr>
          <w:lang w:val="pt_PT" w:bidi="pt_PT"/>
        </w:rPr>
      </w:r>
    </w:p>
    <w:p>
      <w:pPr>
        <w:pStyle w:val="ListBullet"/>
        <w:spacing w:line="240" w:lineRule="auto"/>
        <w:ind w:left="720"/>
      </w:pPr>
      <w:r>
        <w:rPr>
          <w:lang w:val="pt_PT" w:bidi="pt_PT"/>
        </w:rPr>
      </w:r>
      <w:hyperlink r:id="rId101">
        <w:r>
          <w:rPr>
            <w:lang w:val="pt_PT" w:bidi="pt_PT"/>
          </w:rPr>
          <w:rPr>
            <w:color w:val="0000EE"/>
            <w:u w:val="single"/>
          </w:rPr>
          <w:t>Preenchendo as Lacunas</w:t>
        </w:r>
      </w:hyperlink>
      <w:r>
        <w:rPr>
          <w:lang w:val="pt_PT" w:bidi="pt_PT"/>
        </w:rPr>
        <w:t xml:space="preserve"> (2.1 MB)</w:t>
      </w:r>
      <w:r>
        <w:rPr>
          <w:lang w:val="pt_PT" w:bidi="pt_PT"/>
        </w:rPr>
      </w:r>
    </w:p>
    <w:p>
      <w:pPr>
        <w:pStyle w:val="ListBullet"/>
        <w:spacing w:line="240" w:lineRule="auto"/>
        <w:ind w:left="720"/>
      </w:pPr>
      <w:r>
        <w:rPr>
          <w:lang w:val="pt_PT" w:bidi="pt_PT"/>
        </w:rPr>
      </w:r>
      <w:hyperlink r:id="rId102">
        <w:r>
          <w:rPr>
            <w:lang w:val="pt_PT" w:bidi="pt_PT"/>
          </w:rPr>
          <w:rPr>
            <w:color w:val="0000EE"/>
            <w:u w:val="single"/>
          </w:rPr>
          <w:t>Falando a Palavra</w:t>
        </w:r>
      </w:hyperlink>
      <w:r>
        <w:rPr>
          <w:lang w:val="pt_PT" w:bidi="pt_PT"/>
        </w:rPr>
        <w:t xml:space="preserve"> (905 KB)</w:t>
      </w:r>
      <w:r>
        <w:rPr>
          <w:lang w:val="pt_PT" w:bidi="pt_PT"/>
        </w:rPr>
      </w:r>
      <w:r>
        <w:rPr>
          <w:lang w:val="pt_PT" w:bidi="pt_PT"/>
        </w:rPr>
      </w:r>
      <w:r>
        <w:rPr>
          <w:lang w:val="pt_PT" w:bidi="pt_PT"/>
        </w:rPr>
      </w:r>
    </w:p>
    <w:p>
      <w:pPr/>
      <w:r>
        <w:rPr>
          <w:lang w:val="pt_PT" w:bidi="pt_PT"/>
        </w:rPr>
      </w:r>
    </w:p>
    <w:p>
      <w:pPr>
        <w:pStyle w:val="Heading2"/>
      </w:pPr>
      <w:r>
        <w:rPr>
          <w:lang w:val="pt_PT" w:bidi="pt_PT"/>
        </w:rPr>
        <w:t>Lucas 5:12–16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5:12–16</w:t>
      </w:r>
    </w:p>
    <w:p>
      <w:pPr/>
      <w:r>
        <w:rPr>
          <w:lang w:val="pt_PT" w:bidi="pt_PT"/>
        </w:rPr>
      </w:r>
      <w:r>
        <w:rPr>
          <w:lang w:val="pt_PT" w:bidi="pt_PT"/>
        </w:rPr>
        <w:t>Escute Lucas 5:12–16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5:12–16</w:t>
      </w:r>
    </w:p>
    <w:p>
      <w:pPr/>
      <w:r>
        <w:rPr>
          <w:lang w:val="pt_PT" w:bidi="pt_PT"/>
        </w:rPr>
      </w:r>
      <w:r>
        <w:rPr>
          <w:lang w:val="pt_PT" w:bidi="pt_PT"/>
        </w:rPr>
        <w:t>Ouça o texto uma vez na versão mais fácil de entender.</w:t>
      </w:r>
    </w:p>
    <w:p>
      <w:pPr/>
      <w:r>
        <w:rPr>
          <w:lang w:val="pt_PT" w:bidi="pt_PT"/>
        </w:rPr>
      </w:r>
      <w:r>
        <w:rPr>
          <w:lang w:val="pt_PT" w:bidi="pt_PT"/>
        </w:rPr>
        <w:t>Jesus continua ensinando nas cidades da Galileia. Ele não apenas ensina, como também cura as pessoas. Nesta história, Jesus cura um homem que tem uma doença de pele. A reputação de Jesus cresce, então as pessoas vêm para ouvi-lo ensinar e serem curadas de suas doenças.</w:t>
      </w:r>
    </w:p>
    <w:p>
      <w:pPr/>
      <w:r>
        <w:rPr>
          <w:lang w:val="pt_PT" w:bidi="pt_PT"/>
        </w:rPr>
      </w:r>
      <w:r>
        <w:rPr>
          <w:lang w:val="pt_PT" w:bidi="pt_PT"/>
        </w:rPr>
        <w:t>Enquanto Jesus está em uma cidade, um leproso, ou um homem com uma doença de pele, se aproxima dele. A doença da pele estava em todo o corpo do homem. Na cultura judaica, a lepra tornava alguém ritualmente impuro. Se alguém o tocasse, essa pessoa também se tornaria impura. O leproso era chamado de impuro e era separado dos outros. O livro de Levítico é uma parte da lei de Moisés. Em Levítico, Moisés declara na lei que pessoas com lepra deveriam usar roupas rasgadas, não escovar os cabelos e gritar "impuro, impuro" o dia todo. Leprosos viviam sozinhos, fora da comunidade.</w:t>
      </w:r>
    </w:p>
    <w:p>
      <w:pPr/>
      <w:r>
        <w:rPr>
          <w:lang w:val="pt_PT" w:bidi="pt_PT"/>
        </w:rPr>
      </w:r>
      <w:r>
        <w:rPr>
          <w:lang w:val="pt_PT" w:bidi="pt_PT"/>
        </w:rPr>
        <w:t>O homem vê Jesus e se curva. Ele baixa seu rosto até o chão. Isso mostra a humildade do homem e seu grande respeito por Jesus. O homem suplica a Jesus. Ele diz: "Senhor, se você quiser, torne-me limpo". Senhor é a mesma palavra que Simão usou na passagem anterior. Neste contexto, Senhor é um título usado para significar alguém que tem autoridade sobre algo. Mas também mostra que o homem acredita que Jesus tem capacidade divina. O homem acredita que Jesus pode curá-lo. Ele não sabe se Jesus está disposto a curá-lo. Esta era uma maneira educada de pedir a Jesus para torná-lo limpo curando-o.</w:t>
      </w:r>
    </w:p>
    <w:p>
      <w:pPr/>
      <w:r>
        <w:rPr>
          <w:lang w:val="pt_PT" w:bidi="pt_PT"/>
        </w:rPr>
      </w:r>
      <w:r>
        <w:rPr>
          <w:lang w:val="pt_PT" w:bidi="pt_PT"/>
        </w:rPr>
        <w:t>Jesus quer curar o homem. Ele toca o homem com sua mão e diz: "Torne-se limpo!". Jesus está, nesse instante, curando o homem e tornando-o ritualmente limpo, ou puro. Imediatamente, a lepra deixa o homem. Isso é significativo. Em vez de Jesus ter se tornado impuro por tocar o homem com lepra, o homem é tornado limpo por Jesus. Jesus dá ao homem aceitação e reentrada na comunidade. Jesus diz ao homem para não contar a ninguém sobre sua cura.</w:t>
      </w:r>
    </w:p>
    <w:p>
      <w:pPr/>
      <w:r>
        <w:rPr>
          <w:lang w:val="pt_PT" w:bidi="pt_PT"/>
        </w:rPr>
      </w:r>
      <w:r>
        <w:rPr>
          <w:lang w:val="pt_PT" w:bidi="pt_PT"/>
        </w:rPr>
        <w:t>Pare e discuta com sua equipe. Como os curadores são percebidos em sua cultura? De onde vem seu poder ou capacidade para curar? Como os curadores se expressam quando alguém é curado ou fica bem?</w:t>
      </w:r>
    </w:p>
    <w:p>
      <w:pPr/>
      <w:r>
        <w:rPr>
          <w:lang w:val="pt_PT" w:bidi="pt_PT"/>
        </w:rPr>
      </w:r>
      <w:r>
        <w:rPr>
          <w:lang w:val="pt_PT" w:bidi="pt_PT"/>
        </w:rPr>
        <w:t>Tocar alguém que era impuro era considerado uma violação da lei de Moisés. Mas Jesus então diz ao homem para obedecer à lei de Moisés, dizendo-lhe para se mostrar a um sacerdote, ou uma pessoa que oferece sacrifícios a Deus em nome das pessoas. E não era apenas qualquer sacerdote, mas o sacerdote que servia no Templo, ou lugar de culto judeu, em Jerusalém. Um sacerdote era o único que podia examinar o homem e confirmar que ele não tinha mais lepra. Se ele fosse declarado limpo, o sacerdote faria sacrifícios em nome do homem. Então ele poderia reentrar em sua comunidade.</w:t>
      </w:r>
    </w:p>
    <w:p>
      <w:pPr/>
      <w:r>
        <w:rPr>
          <w:lang w:val="pt_PT" w:bidi="pt_PT"/>
        </w:rPr>
      </w:r>
      <w:r>
        <w:rPr>
          <w:lang w:val="pt_PT" w:bidi="pt_PT"/>
        </w:rPr>
        <w:t>Jesus quer que o homem faça isso como um testemunho. Isso significa provar às pessoas que ele havia realmente sido curado. Uma vez declarado limpo, ele poderá viver com sua família, adorar em público e interagir com sua comunidade.</w:t>
      </w:r>
    </w:p>
    <w:p>
      <w:pPr/>
      <w:r>
        <w:rPr>
          <w:lang w:val="pt_PT" w:bidi="pt_PT"/>
        </w:rPr>
      </w:r>
      <w:r>
        <w:rPr>
          <w:lang w:val="pt_PT" w:bidi="pt_PT"/>
        </w:rPr>
        <w:t>As notícias sobre Jesus se espalham, e multidões vêm a ele para ouvi-lo ensinar e serem curadas. Jesus regularmente vai para longe das multidões para orar sozinho a Deus.</w:t>
      </w:r>
    </w:p>
    <w:p>
      <w:pPr/>
      <w:r>
        <w:rPr>
          <w:lang w:val="pt_PT" w:bidi="pt_PT"/>
        </w:rPr>
      </w:r>
      <w:r>
        <w:rPr>
          <w:lang w:val="pt_PT" w:bidi="pt_PT"/>
        </w:rPr>
        <w:t>Esta história mostra a autoridade de Jesus sobre a doença. Também mostra que, à medida que a fama de Jesus cresce, também aumenta sua necessidade de oração a sós.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5:12–16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está em uma cidade onde um homem tem lepra em todo o corpo. O leproso pede a Jesus para curá-lo. Depois de curar o leproso, Jesus diz a ele para não contar a ninguém o que aconteceu, mas para fazer o que a lei de Moisés exige.</w:t>
      </w:r>
    </w:p>
    <w:p>
      <w:pPr/>
      <w:r>
        <w:rPr>
          <w:lang w:val="pt_PT" w:bidi="pt_PT"/>
        </w:rPr>
      </w:r>
      <w:r>
        <w:rPr>
          <w:b/>
          <w:lang w:val="pt_PT" w:bidi="pt_PT"/>
        </w:rPr>
        <w:t>Segunda cena:</w:t>
      </w:r>
      <w:r>
        <w:rPr>
          <w:lang w:val="pt_PT" w:bidi="pt_PT"/>
        </w:rPr>
        <w:t xml:space="preserve"> as notícias sobre Jesus se espalham. Muitas pessoas vêm para ouvir Jesus ensinar e serem curadas.</w:t>
      </w:r>
    </w:p>
    <w:p>
      <w:pPr/>
      <w:r>
        <w:rPr>
          <w:lang w:val="pt_PT" w:bidi="pt_PT"/>
        </w:rPr>
      </w:r>
      <w:r>
        <w:rPr>
          <w:b/>
          <w:lang w:val="pt_PT" w:bidi="pt_PT"/>
        </w:rPr>
        <w:t>Terceira cena:</w:t>
      </w:r>
      <w:r>
        <w:rPr>
          <w:lang w:val="pt_PT" w:bidi="pt_PT"/>
        </w:rPr>
        <w:t xml:space="preserve"> Jesus se retira frequentemente para orar no deserto.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Homem com lepra</w:t>
      </w:r>
    </w:p>
    <w:p>
      <w:pPr>
        <w:pStyle w:val="ListBullet"/>
        <w:spacing w:line="240" w:lineRule="auto"/>
        <w:ind w:left="720"/>
      </w:pPr>
      <w:r>
        <w:rPr>
          <w:lang w:val="pt_PT" w:bidi="pt_PT"/>
        </w:rPr>
      </w:r>
      <w:r>
        <w:rPr>
          <w:lang w:val="pt_PT" w:bidi="pt_PT"/>
        </w:rPr>
        <w:t>Pessoas que vêm para ouvir Jesus e serem curadas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os judeus consideram impuras as pessoas com doenças de pele. Isso significa que pessoas com lepra, ou doenças de pele, tinham pouquíssimas interações com outras pessoas. As pessoas evitavam tocá-las, e elas tinham que viver fora das comunidades.</w:t>
      </w:r>
    </w:p>
    <w:p>
      <w:pPr/>
      <w:r>
        <w:rPr>
          <w:lang w:val="pt_PT" w:bidi="pt_PT"/>
        </w:rPr>
      </w:r>
      <w:r>
        <w:rPr>
          <w:lang w:val="pt_PT" w:bidi="pt_PT"/>
        </w:rPr>
        <w:t>Jesus encontra um homem com lepra. O leproso vê Jesus e mostra respeito humilde por ele. O leproso se curva e implora a Jesus para curá-lo. O leproso diz a Jesus: "Se quiser, pode curar-me".</w:t>
      </w:r>
    </w:p>
    <w:p>
      <w:pPr/>
      <w:r>
        <w:rPr>
          <w:lang w:val="pt_PT" w:bidi="pt_PT"/>
        </w:rPr>
      </w:r>
      <w:r>
        <w:rPr>
          <w:lang w:val="pt_PT" w:bidi="pt_PT"/>
        </w:rPr>
        <w:t>É importante lembrar que, na cultura judaica, uma pessoa se torna impura quando toca em um leproso.</w:t>
      </w:r>
    </w:p>
    <w:p>
      <w:pPr/>
      <w:r>
        <w:rPr>
          <w:lang w:val="pt_PT" w:bidi="pt_PT"/>
        </w:rPr>
      </w:r>
      <w:r>
        <w:rPr>
          <w:lang w:val="pt_PT" w:bidi="pt_PT"/>
        </w:rPr>
        <w:t>Jesus toca o homem, e diz: "Eu quero!". Jesus diz: "Seja curado!". Instantaneamente, a lepra deixa o homem e ele se torna limpo.</w:t>
      </w:r>
    </w:p>
    <w:p>
      <w:pPr/>
      <w:r>
        <w:rPr>
          <w:lang w:val="pt_PT" w:bidi="pt_PT"/>
        </w:rPr>
      </w:r>
      <w:r>
        <w:rPr>
          <w:lang w:val="pt_PT" w:bidi="pt_PT"/>
        </w:rPr>
        <w:t>Jesus diz ao homem que tinha lepra para ele não contar a ninguém sobre o que aconteceu. Jesus também diz ao homem para dar um testemunho público de ter sido limpo, fazendo o que a lei de Moisés diz para fazer.</w:t>
      </w:r>
    </w:p>
    <w:p>
      <w:pPr/>
      <w:r>
        <w:rPr>
          <w:lang w:val="pt_PT" w:bidi="pt_PT"/>
        </w:rPr>
      </w:r>
      <w:r>
        <w:rPr>
          <w:lang w:val="pt_PT" w:bidi="pt_PT"/>
        </w:rPr>
        <w:t>As notícias sobre Jesus se espalharam muito rapidamente em muitos lugares. Muitas pessoas vêm para ouvir o ensino de Jesus e para curar suas doenças.</w:t>
      </w:r>
    </w:p>
    <w:p>
      <w:pPr/>
      <w:r>
        <w:rPr>
          <w:lang w:val="pt_PT" w:bidi="pt_PT"/>
        </w:rPr>
      </w:r>
      <w:r>
        <w:rPr>
          <w:lang w:val="pt_PT" w:bidi="pt_PT"/>
        </w:rPr>
        <w:t>Jesus vai muito frequentemente para orar no deserto.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5:12–16</w:t>
      </w:r>
    </w:p>
    <w:p>
      <w:pPr/>
      <w:r>
        <w:rPr>
          <w:lang w:val="pt_PT" w:bidi="pt_PT"/>
        </w:rPr>
      </w:r>
      <w:r>
        <w:rPr>
          <w:lang w:val="pt_PT" w:bidi="pt_PT"/>
        </w:rPr>
        <w:t>Nessa sessão, a equipe interpretará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Homem com lepra</w:t>
      </w:r>
    </w:p>
    <w:p>
      <w:pPr>
        <w:pStyle w:val="ListBullet"/>
        <w:spacing w:line="240" w:lineRule="auto"/>
        <w:ind w:left="720"/>
      </w:pPr>
      <w:r>
        <w:rPr>
          <w:lang w:val="pt_PT" w:bidi="pt_PT"/>
        </w:rPr>
      </w:r>
      <w:r>
        <w:rPr>
          <w:lang w:val="pt_PT" w:bidi="pt_PT"/>
        </w:rPr>
        <w:t>Pessoas que vêm para ouvir Jesus e serem curadas.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A equipe deve interpretar o homem com lepra sendo isolado de sua comunidade. O leproso não conseguia encontrar ajuda para sua condição.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o leproso se aproximando de Jesus. Ele para e se curva para Jesus. Ele pede a Jesus para curá-lo. </w:t>
      </w:r>
      <w:r>
        <w:rPr>
          <w:b/>
          <w:lang w:val="pt_PT" w:bidi="pt_PT"/>
        </w:rPr>
        <w:t>Interrompa a cena.</w:t>
      </w:r>
      <w:r>
        <w:rPr>
          <w:lang w:val="pt_PT" w:bidi="pt_PT"/>
        </w:rPr>
        <w:t xml:space="preserve"> Pergunte ao ator que interpreta o leproso: "Como você se sente?". Você pode ouvir: "Envergonhado", "Desesperado", "Sei que Jesus é poderoso", "Com esperança". Reinicie a cena.</w:t>
      </w:r>
    </w:p>
    <w:p>
      <w:pPr/>
      <w:r>
        <w:rPr>
          <w:lang w:val="pt_PT" w:bidi="pt_PT"/>
        </w:rPr>
      </w:r>
      <w:r>
        <w:rPr>
          <w:lang w:val="pt_PT" w:bidi="pt_PT"/>
        </w:rPr>
        <w:t>Jesus toca nele e diz: "Eu quero!". Imediatamente a lepra deixa o homem.</w:t>
      </w:r>
    </w:p>
    <w:p>
      <w:pPr/>
      <w:r>
        <w:rPr>
          <w:lang w:val="pt_PT" w:bidi="pt_PT"/>
        </w:rPr>
      </w:r>
      <w:r>
        <w:rPr>
          <w:b/>
          <w:lang w:val="pt_PT" w:bidi="pt_PT"/>
        </w:rPr>
        <w:t>Interrompa a cena.</w:t>
      </w:r>
      <w:r>
        <w:rPr>
          <w:lang w:val="pt_PT" w:bidi="pt_PT"/>
        </w:rPr>
        <w:t xml:space="preserve"> Pergunte ao ator que interpreta Jesus: "Como você se sente?". Você pode ouvir: "Cheio de amor", "Pobre homem", "Com compaixão", "Claro que eu quero". Reinicie a cena.</w:t>
      </w:r>
    </w:p>
    <w:p>
      <w:pPr/>
      <w:r>
        <w:rPr>
          <w:lang w:val="pt_PT" w:bidi="pt_PT"/>
        </w:rPr>
      </w:r>
      <w:r>
        <w:rPr>
          <w:lang w:val="pt_PT" w:bidi="pt_PT"/>
        </w:rPr>
        <w:t>Jesus instruiu o homem que tinha lepra para não contar a ninguém. Jesus diz ao homem para fazer o que a lei dizia sobre doenças de pele, para que ele fosse um testemunho público de que ele agora estava limpo.</w:t>
      </w:r>
    </w:p>
    <w:p>
      <w:pPr/>
      <w:r>
        <w:rPr>
          <w:lang w:val="pt_PT" w:bidi="pt_PT"/>
        </w:rPr>
      </w:r>
      <w:r>
        <w:rPr>
          <w:lang w:val="pt_PT" w:bidi="pt_PT"/>
        </w:rPr>
        <w:t>Em vez disso, as notícias sobre o que Jesus fez se espalhou ainda mais rápido. Muitas pessoas vieram para ouvir o que Jesus dizia e serem curadas.</w:t>
      </w:r>
    </w:p>
    <w:p>
      <w:pPr/>
      <w:r>
        <w:rPr>
          <w:lang w:val="pt_PT" w:bidi="pt_PT"/>
        </w:rPr>
      </w:r>
      <w:r>
        <w:rPr>
          <w:b/>
          <w:lang w:val="pt_PT" w:bidi="pt_PT"/>
        </w:rPr>
        <w:t>Interrompa a cena.</w:t>
      </w:r>
      <w:r>
        <w:rPr>
          <w:lang w:val="pt_PT" w:bidi="pt_PT"/>
        </w:rPr>
        <w:t xml:space="preserve"> Pergunte aos atores que interpretam as pessoas: "Como vocês se sentem?" Você pode ouvir: "Era a verdade", "Ele se preocupa comigo", "Ele fala como ninguém mais", "Será que estou vendo aquele?". Reinicie a cena.</w:t>
      </w:r>
    </w:p>
    <w:p>
      <w:pPr/>
      <w:r>
        <w:rPr>
          <w:lang w:val="pt_PT" w:bidi="pt_PT"/>
        </w:rPr>
      </w:r>
      <w:r>
        <w:rPr>
          <w:lang w:val="pt_PT" w:bidi="pt_PT"/>
        </w:rPr>
        <w:t>Jesus vai sozinho para o deserto para orar.</w:t>
      </w:r>
    </w:p>
    <w:p>
      <w:pPr/>
      <w:r>
        <w:rPr>
          <w:lang w:val="pt_PT" w:bidi="pt_PT"/>
        </w:rPr>
      </w:r>
      <w:r>
        <w:rPr>
          <w:b/>
          <w:lang w:val="pt_PT" w:bidi="pt_PT"/>
        </w:rPr>
        <w:t>Interrompa a cena.</w:t>
      </w:r>
      <w:r>
        <w:rPr>
          <w:lang w:val="pt_PT" w:bidi="pt_PT"/>
        </w:rPr>
        <w:t xml:space="preserve"> Pergunte ao ator que interpreta Jesus: "Como você se sente?". Você pode ouvir: "Preciso falar com meu pai", "Foi um longo dia", "Preciso de descanso verdadeiro", "Foi uma grande alegria ver tantas pessoas".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5:12–16</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é abordado por um homem que tem lepra. </w:t>
      </w:r>
      <w:r>
        <w:rPr>
          <w:b/>
          <w:lang w:val="pt_PT" w:bidi="pt_PT"/>
        </w:rPr>
        <w:t>Lepra</w:t>
      </w:r>
      <w:r>
        <w:rPr>
          <w:lang w:val="pt_PT" w:bidi="pt_PT"/>
        </w:rPr>
        <w:t xml:space="preserve"> é um termo que pode se referir a qualquer um dos vários tipos de doença de pele. Essas doenças tornavam uma pessoa "impura", ou inadequada para viver na comunidade. Essas pessoas só poderiam adorar na sinagoga atrás de uma tela, e, se alguém as tocasse, se tornaria impuro também. A lei de Moisés, no livro de Levítico, dizia que tinham de usar roupas rasgadas, não escovar os cabelos, e gritar em público "impuro" quando iam aos lugares.</w:t>
      </w:r>
    </w:p>
    <w:p>
      <w:pPr/>
      <w:r>
        <w:rPr>
          <w:lang w:val="pt_PT" w:bidi="pt_PT"/>
        </w:rPr>
      </w:r>
      <w:r>
        <w:rPr>
          <w:lang w:val="pt_PT" w:bidi="pt_PT"/>
        </w:rPr>
        <w:t xml:space="preserve">O homem diz a Jesus que ele pode torná-lo limpo. Na cultura judaica, </w:t>
      </w:r>
      <w:r>
        <w:rPr>
          <w:b/>
          <w:lang w:val="pt_PT" w:bidi="pt_PT"/>
        </w:rPr>
        <w:t>limpo</w:t>
      </w:r>
      <w:r>
        <w:rPr>
          <w:lang w:val="pt_PT" w:bidi="pt_PT"/>
        </w:rPr>
        <w:t xml:space="preserve"> se refere à condição de alguém que está apto para prestar serviço a Deus. As pessoas podem ficar impuras ou puras novamente por suas ações e condição de saúde. Traduza isso da mesma maneira que você tem traduzido nas passagens anteriores. O termo Limpo pode ser encontrado no Glossário Principal. Jesus toca o homem e o cura de sua lepra. Isso torna o homem limpo novamente.</w:t>
      </w:r>
    </w:p>
    <w:p>
      <w:pPr/>
      <w:r>
        <w:rPr>
          <w:lang w:val="pt_PT" w:bidi="pt_PT"/>
        </w:rPr>
      </w:r>
      <w:r>
        <w:rPr>
          <w:lang w:val="pt_PT" w:bidi="pt_PT"/>
        </w:rPr>
        <w:t>Mas, segundo a lei de Moisés, o sacerdote no Templo era o único que podia inspecionar e declarar que o homem estava ritualmente limpo ou puro. Traduza Templo da mesma maneira que você tem traduzido nas passagens anteriores de Lucas. O termo Templo pode ser encontrado no Glossário Principal.</w:t>
      </w:r>
    </w:p>
    <w:p>
      <w:pPr/>
      <w:r>
        <w:rPr>
          <w:lang w:val="pt_PT" w:bidi="pt_PT"/>
        </w:rPr>
      </w:r>
      <w:r>
        <w:rPr>
          <w:lang w:val="pt_PT" w:bidi="pt_PT"/>
        </w:rPr>
        <w:t xml:space="preserve">Quando Jesus diz ao homem para </w:t>
      </w:r>
      <w:r>
        <w:rPr>
          <w:b/>
          <w:lang w:val="pt_PT" w:bidi="pt_PT"/>
        </w:rPr>
        <w:t>oferecer os sacrifícios que Moisés ordenou</w:t>
      </w:r>
      <w:r>
        <w:rPr>
          <w:lang w:val="pt_PT" w:bidi="pt_PT"/>
        </w:rPr>
        <w:t xml:space="preserve">, ele estava se referindo à lei em Levítico. Essas leis incluíam instruções detalhadas sobre o que uma pessoa deveria fazer para ser curada da lepra. O homem curado deveria trazer um sacrifício ao sacerdote para oferecer em seu nome. Traduza </w:t>
      </w:r>
      <w:r>
        <w:rPr>
          <w:b/>
          <w:lang w:val="pt_PT" w:bidi="pt_PT"/>
        </w:rPr>
        <w:t>sacrifício</w:t>
      </w:r>
      <w:r>
        <w:rPr>
          <w:lang w:val="pt_PT" w:bidi="pt_PT"/>
        </w:rPr>
        <w:t xml:space="preserve"> da mesma maneira que você tem traduzido nas passagens anteriores de Lucas. O termo </w:t>
      </w:r>
      <w:r>
        <w:rPr>
          <w:b/>
          <w:lang w:val="pt_PT" w:bidi="pt_PT"/>
        </w:rPr>
        <w:t>Sacrifício</w:t>
      </w:r>
      <w:r>
        <w:rPr>
          <w:lang w:val="pt_PT" w:bidi="pt_PT"/>
        </w:rPr>
        <w:t xml:space="preserve"> pode ser encontrado no Glossário Principal.</w:t>
      </w:r>
    </w:p>
    <w:p>
      <w:pPr/>
      <w:r>
        <w:rPr>
          <w:lang w:val="pt_PT" w:bidi="pt_PT"/>
        </w:rPr>
      </w:r>
      <w:r>
        <w:rPr>
          <w:lang w:val="pt_PT" w:bidi="pt_PT"/>
        </w:rPr>
        <w:t xml:space="preserve">As pessoas espalharam as notícias sobre Jesus. Multidões vêm até ele para serem curadas. Jesus se retira para </w:t>
      </w:r>
      <w:r>
        <w:rPr>
          <w:b/>
          <w:lang w:val="pt_PT" w:bidi="pt_PT"/>
        </w:rPr>
        <w:t>lugares solitários</w:t>
      </w:r>
      <w:r>
        <w:rPr>
          <w:lang w:val="pt_PT" w:bidi="pt_PT"/>
        </w:rPr>
        <w:t xml:space="preserve"> para orar. Locais solitários podem ser interpretados como áreas selvagens ou desoladas, onde ninguém vivia. Jesus estava se afastando das multidões e orando sozinho a Deus.</w:t>
      </w:r>
    </w:p>
    <w:p>
      <w:pPr/>
      <w:r>
        <w:rPr>
          <w:lang w:val="pt_PT" w:bidi="pt_PT"/>
        </w:rPr>
      </w:r>
      <w:r>
        <w:rPr>
          <w:lang w:val="pt_PT" w:bidi="pt_PT"/>
        </w:rPr>
        <w:t>Pare e mostre à sua equipe uma imagem do deserto.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5:12–16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03">
        <w:r>
          <w:rPr>
            <w:lang w:val="pt_PT" w:bidi="pt_PT"/>
          </w:rPr>
          <w:rPr>
            <w:color w:val="0000EE"/>
            <w:u w:val="single"/>
          </w:rPr>
          <w:t>Ouvir e Sentir</w:t>
        </w:r>
      </w:hyperlink>
      <w:r>
        <w:rPr>
          <w:lang w:val="pt_PT" w:bidi="pt_PT"/>
        </w:rPr>
        <w:t xml:space="preserve"> (415 KB)</w:t>
      </w:r>
      <w:r>
        <w:rPr>
          <w:lang w:val="pt_PT" w:bidi="pt_PT"/>
        </w:rPr>
      </w:r>
    </w:p>
    <w:p>
      <w:pPr>
        <w:pStyle w:val="ListBullet"/>
        <w:spacing w:line="240" w:lineRule="auto"/>
        <w:ind w:left="720"/>
      </w:pPr>
      <w:r>
        <w:rPr>
          <w:lang w:val="pt_PT" w:bidi="pt_PT"/>
        </w:rPr>
      </w:r>
      <w:hyperlink r:id="rId104">
        <w:r>
          <w:rPr>
            <w:lang w:val="pt_PT" w:bidi="pt_PT"/>
          </w:rPr>
          <w:rPr>
            <w:color w:val="0000EE"/>
            <w:u w:val="single"/>
          </w:rPr>
          <w:t>Preparando o Cenário</w:t>
        </w:r>
      </w:hyperlink>
      <w:r>
        <w:rPr>
          <w:lang w:val="pt_PT" w:bidi="pt_PT"/>
        </w:rPr>
        <w:t xml:space="preserve"> (2.2 MB)</w:t>
      </w:r>
      <w:r>
        <w:rPr>
          <w:lang w:val="pt_PT" w:bidi="pt_PT"/>
        </w:rPr>
      </w:r>
    </w:p>
    <w:p>
      <w:pPr>
        <w:pStyle w:val="ListBullet"/>
        <w:spacing w:line="240" w:lineRule="auto"/>
        <w:ind w:left="720"/>
      </w:pPr>
      <w:r>
        <w:rPr>
          <w:lang w:val="pt_PT" w:bidi="pt_PT"/>
        </w:rPr>
      </w:r>
      <w:hyperlink r:id="rId105">
        <w:r>
          <w:rPr>
            <w:lang w:val="pt_PT" w:bidi="pt_PT"/>
          </w:rPr>
          <w:rPr>
            <w:color w:val="0000EE"/>
            <w:u w:val="single"/>
          </w:rPr>
          <w:t>Identificando as Cenas</w:t>
        </w:r>
      </w:hyperlink>
      <w:r>
        <w:rPr>
          <w:lang w:val="pt_PT" w:bidi="pt_PT"/>
        </w:rPr>
        <w:t xml:space="preserve"> (1.4 MB)</w:t>
      </w:r>
      <w:r>
        <w:rPr>
          <w:lang w:val="pt_PT" w:bidi="pt_PT"/>
        </w:rPr>
      </w:r>
    </w:p>
    <w:p>
      <w:pPr>
        <w:pStyle w:val="ListBullet"/>
        <w:spacing w:line="240" w:lineRule="auto"/>
        <w:ind w:left="720"/>
      </w:pPr>
      <w:r>
        <w:rPr>
          <w:lang w:val="pt_PT" w:bidi="pt_PT"/>
        </w:rPr>
      </w:r>
      <w:hyperlink r:id="rId106">
        <w:r>
          <w:rPr>
            <w:lang w:val="pt_PT" w:bidi="pt_PT"/>
          </w:rPr>
          <w:rPr>
            <w:color w:val="0000EE"/>
            <w:u w:val="single"/>
          </w:rPr>
          <w:t>Incorporando o Texto</w:t>
        </w:r>
      </w:hyperlink>
      <w:r>
        <w:rPr>
          <w:lang w:val="pt_PT" w:bidi="pt_PT"/>
        </w:rPr>
        <w:t xml:space="preserve"> (1.5 MB)</w:t>
      </w:r>
      <w:r>
        <w:rPr>
          <w:lang w:val="pt_PT" w:bidi="pt_PT"/>
        </w:rPr>
      </w:r>
    </w:p>
    <w:p>
      <w:pPr>
        <w:pStyle w:val="ListBullet"/>
        <w:spacing w:line="240" w:lineRule="auto"/>
        <w:ind w:left="720"/>
      </w:pPr>
      <w:r>
        <w:rPr>
          <w:lang w:val="pt_PT" w:bidi="pt_PT"/>
        </w:rPr>
      </w:r>
      <w:hyperlink r:id="rId107">
        <w:r>
          <w:rPr>
            <w:lang w:val="pt_PT" w:bidi="pt_PT"/>
          </w:rPr>
          <w:rPr>
            <w:color w:val="0000EE"/>
            <w:u w:val="single"/>
          </w:rPr>
          <w:t>Preenchendo as Lacunas</w:t>
        </w:r>
      </w:hyperlink>
      <w:r>
        <w:rPr>
          <w:lang w:val="pt_PT" w:bidi="pt_PT"/>
        </w:rPr>
        <w:t xml:space="preserve"> (1.4 MB)</w:t>
      </w:r>
      <w:r>
        <w:rPr>
          <w:lang w:val="pt_PT" w:bidi="pt_PT"/>
        </w:rPr>
      </w:r>
    </w:p>
    <w:p>
      <w:pPr>
        <w:pStyle w:val="ListBullet"/>
        <w:spacing w:line="240" w:lineRule="auto"/>
        <w:ind w:left="720"/>
      </w:pPr>
      <w:r>
        <w:rPr>
          <w:lang w:val="pt_PT" w:bidi="pt_PT"/>
        </w:rPr>
      </w:r>
      <w:hyperlink r:id="rId108">
        <w:r>
          <w:rPr>
            <w:lang w:val="pt_PT" w:bidi="pt_PT"/>
          </w:rPr>
          <w:rPr>
            <w:color w:val="0000EE"/>
            <w:u w:val="single"/>
          </w:rPr>
          <w:t>Falando a Palavra</w:t>
        </w:r>
      </w:hyperlink>
      <w:r>
        <w:rPr>
          <w:lang w:val="pt_PT" w:bidi="pt_PT"/>
        </w:rPr>
        <w:t xml:space="preserve"> (902 KB)</w:t>
      </w:r>
      <w:r>
        <w:rPr>
          <w:lang w:val="pt_PT" w:bidi="pt_PT"/>
        </w:rPr>
      </w:r>
      <w:r>
        <w:rPr>
          <w:lang w:val="pt_PT" w:bidi="pt_PT"/>
        </w:rPr>
      </w:r>
      <w:r>
        <w:rPr>
          <w:lang w:val="pt_PT" w:bidi="pt_PT"/>
        </w:rPr>
      </w:r>
    </w:p>
    <w:p>
      <w:pPr/>
      <w:r>
        <w:rPr>
          <w:lang w:val="pt_PT" w:bidi="pt_PT"/>
        </w:rPr>
      </w:r>
    </w:p>
    <w:p>
      <w:pPr>
        <w:pStyle w:val="Heading2"/>
      </w:pPr>
      <w:r>
        <w:rPr>
          <w:lang w:val="pt_PT" w:bidi="pt_PT"/>
        </w:rPr>
        <w:t>Lucas 5:17–26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5:17–26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5:17–26</w:t>
      </w:r>
    </w:p>
    <w:p>
      <w:pPr/>
      <w:r>
        <w:rPr>
          <w:lang w:val="pt_PT" w:bidi="pt_PT"/>
        </w:rPr>
      </w:r>
      <w:r>
        <w:rPr>
          <w:lang w:val="pt_PT" w:bidi="pt_PT"/>
        </w:rPr>
        <w:t>Ouça o texto uma vez na versão mais fácil de entender.</w:t>
      </w:r>
    </w:p>
    <w:p>
      <w:pPr/>
      <w:r>
        <w:rPr>
          <w:lang w:val="pt_PT" w:bidi="pt_PT"/>
        </w:rPr>
      </w:r>
      <w:r>
        <w:rPr>
          <w:lang w:val="pt_PT" w:bidi="pt_PT"/>
        </w:rPr>
        <w:t>Jesus continua ensinando as boas novas, curando as pessoas e convidando-as a serem seus seguidores na região da Galileia. Um dia, Jesus está ensinando dentro de uma casa, em Cafarnaum. Jesus perdoa os pecados de um homem paralítico. Os líderes religiosos judeus questionam a autoridade de Jesus. Jesus cura o homem paralítico para provar que Deus lhe dera a autoridade para perdoar pecados.</w:t>
      </w:r>
    </w:p>
    <w:p>
      <w:pPr/>
      <w:r>
        <w:rPr>
          <w:lang w:val="pt_PT" w:bidi="pt_PT"/>
        </w:rPr>
      </w:r>
      <w:r>
        <w:rPr>
          <w:lang w:val="pt_PT" w:bidi="pt_PT"/>
        </w:rPr>
        <w:t>Jesus está ensinando dentro de uma casa em Cafarnaum. Os fariseus e os instrutores da lei viajaram de todo o Israel para ouvir Jesus. Um fariseu é um tipo de líder religioso. Eram muito influentes, e as pessoas os viam como justos, ou como tendo uma relação correta com Deus. As pessoas pensavam assim porque eles haviam se dedicado à lei de Deus. Eles reconheciam tanto as tradições e leis religiosas escritas quanto as orais. Alguns dos fariseus também eram instrutores da lei de Deus. O segundo grupo de líderes religiosos presente eram os instrutores da lei. Este termo se refere aos escribas. Os escribas estudavam, ensinavam e interpretavam a lei de Deus. Os líderes religiosos estão sentados perto de Jesus.</w:t>
      </w:r>
    </w:p>
    <w:p>
      <w:pPr/>
      <w:r>
        <w:rPr>
          <w:lang w:val="pt_PT" w:bidi="pt_PT"/>
        </w:rPr>
      </w:r>
      <w:r>
        <w:rPr>
          <w:lang w:val="pt_PT" w:bidi="pt_PT"/>
        </w:rPr>
        <w:t>O poder do Senhor, ou de Deus, está com Jesus. Esse poder permite que Jesus cure as pessoas para provar a autoridade dele, ou seu direito de agir, provém de Deus. Alguns homens chegam carregando um homem paralítico em uma esteira. O termo para esteira pode se referir a um leito, cadeira com braços, ou maca. Muitos israelitas que eram pobres dormiam em esteiras de tecido. O que quer que os homens tenham usado, era leve o suficiente para carregar alguém. O homem na esteira era paralítico. Paralítico significa alguém incapaz de mover algumas ou todas as partes do corpo. Neste caso, as pernas do homem estavam paralisadas. Em Israel, muitas vezes as pessoas incapacitadas eram isoladas de suas comunidades. Os homens queriam levar seu amigo paralítico até Jesus para ser curado. Mas há muitas pessoas na casa onde Jesus está ensinando.</w:t>
      </w:r>
    </w:p>
    <w:p>
      <w:pPr/>
      <w:r>
        <w:rPr>
          <w:lang w:val="pt_PT" w:bidi="pt_PT"/>
        </w:rPr>
      </w:r>
      <w:r>
        <w:rPr>
          <w:lang w:val="pt_PT" w:bidi="pt_PT"/>
        </w:rPr>
        <w:t>Pare e discuta com sua equipe. Como as pessoas paralíticas, ou com alguma outra deficiência, são tratadas em sua comunidade? Se uma pessoa paralítica em sua comunidade precisar ir para algum lugar, que meios de transporte estão disponíveis para ela?</w:t>
      </w:r>
    </w:p>
    <w:p>
      <w:pPr/>
      <w:r>
        <w:rPr>
          <w:lang w:val="pt_PT" w:bidi="pt_PT"/>
        </w:rPr>
      </w:r>
      <w:r>
        <w:rPr>
          <w:lang w:val="pt_PT" w:bidi="pt_PT"/>
        </w:rPr>
        <w:t>Mostre à sua equipe uma imagem de uma esteira de dormir usada pelos judeus.</w:t>
      </w:r>
    </w:p>
    <w:p>
      <w:pPr/>
      <w:r>
        <w:rPr>
          <w:lang w:val="pt_PT" w:bidi="pt_PT"/>
        </w:rPr>
      </w:r>
      <w:r>
        <w:rPr>
          <w:lang w:val="pt_PT" w:bidi="pt_PT"/>
        </w:rPr>
        <w:t>Os homens carregam seu amigo na esteira até o topo do telhado. As casas em Cafarnaum tinham coberturas planas que podiam ser acessadas por escadas exteriores. Os homens trouxeram cordas com eles para baixar a esteira com o paralítico até o chão. Eles provavelmente amarraram uma corda em cada um dos quatro cantos da esteira. A remoção das telhas de barro cozidos no telhado era fácil. Lembre-se de que Lucas está escrevendo esta história para Teófilo. Lucas sabe que Teófilo está familiarizado com casas com cobertura de telhas. Por isso, Lucas emprega o termo telhas para Teófilo entender melhor a história. No entanto, as casas na Galileia eram geralmente feitas de ramos e rebocadas com barro. Sua tradução deve transmitir que seria fácil fazer uma abertura no teto.</w:t>
      </w:r>
    </w:p>
    <w:p>
      <w:pPr/>
      <w:r>
        <w:rPr>
          <w:lang w:val="pt_PT" w:bidi="pt_PT"/>
        </w:rPr>
      </w:r>
      <w:r>
        <w:rPr>
          <w:lang w:val="pt_PT" w:bidi="pt_PT"/>
        </w:rPr>
        <w:t>Pare e discuta com sua equipe. Em sua cultura, quais são algumas maneiras que alguém usaria para passar por uma multidão para entrar em um lugar já lotado?</w:t>
      </w:r>
    </w:p>
    <w:p>
      <w:pPr/>
      <w:r>
        <w:rPr>
          <w:lang w:val="pt_PT" w:bidi="pt_PT"/>
        </w:rPr>
      </w:r>
      <w:r>
        <w:rPr>
          <w:lang w:val="pt_PT" w:bidi="pt_PT"/>
        </w:rPr>
        <w:t>Mostre à sua equipe uma imagem de uma casa típica da Galileia para visualizar melhor a cobertura.</w:t>
      </w:r>
    </w:p>
    <w:p>
      <w:pPr/>
      <w:r>
        <w:rPr>
          <w:lang w:val="pt_PT" w:bidi="pt_PT"/>
        </w:rPr>
      </w:r>
      <w:r>
        <w:rPr>
          <w:lang w:val="pt_PT" w:bidi="pt_PT"/>
        </w:rPr>
        <w:t>Os homens baixam seu amigo no meio da multidão até ele estar na frente de Jesus. Jesus vê o que os homens fizeram. Jesus sabe que eles vieram porque tinham fé em que Jesus podia curar seu amigo. Neste contexto, a fé se refere à ação de crer e confiar em Jesus. Tanto o homem paralítico na esteira como seus amigos acreditam que Jesus pode curá-lo.</w:t>
      </w:r>
    </w:p>
    <w:p>
      <w:pPr/>
      <w:r>
        <w:rPr>
          <w:lang w:val="pt_PT" w:bidi="pt_PT"/>
        </w:rPr>
      </w:r>
      <w:r>
        <w:rPr>
          <w:lang w:val="pt_PT" w:bidi="pt_PT"/>
        </w:rPr>
        <w:t>Jesus diz ao homem que seus pecados estão perdoados. Jesus está dizendo que a desobediência do homem contra Deus está cancelada ou removida. Isso implica que Jesus tem a autoridade de Deus para perdoar pecados. Também implica que Jesus é igual a Deus. Os líderes religiosos e os escribas começam a criticar Jesus em suas mentes. Eles acham que Jesus está blasfemando contra Deus por dizer ao homem que seus pecados estavam perdoados. Blasfemar significa falar contra Deus ou desonrá-lo. Os fariseus fazem perguntas em sua mente para expressar sua raiva. Estão chocados com o fato de Jesus afirmar ser Deus e ter a autoridade de Deus para perdoar pecados.</w:t>
      </w:r>
    </w:p>
    <w:p>
      <w:pPr/>
      <w:r>
        <w:rPr>
          <w:lang w:val="pt_PT" w:bidi="pt_PT"/>
        </w:rPr>
      </w:r>
      <w:r>
        <w:rPr>
          <w:lang w:val="pt_PT" w:bidi="pt_PT"/>
        </w:rPr>
        <w:t>Mas Jesus sabe o que os fariseus e os escribas estão pensando. Isso cumpre a profecia de Simeão de que Jesus revelaria os pensamentos íntimos de muitos. Eles estavam "raciocinando em seus corações" porque os judeus acreditavam que o pensamento acontecia no coração.</w:t>
      </w:r>
    </w:p>
    <w:p>
      <w:pPr/>
      <w:r>
        <w:rPr>
          <w:lang w:val="pt_PT" w:bidi="pt_PT"/>
        </w:rPr>
      </w:r>
      <w:r>
        <w:rPr>
          <w:lang w:val="pt_PT" w:bidi="pt_PT"/>
        </w:rPr>
        <w:t>Como as pessoas em sua cultura descrevem alguém que está conversando sem voz consigo mesmo? Como uma pessoa que o observa suspeitaria que este tipo de conversa interna está ocorrendo?</w:t>
      </w:r>
    </w:p>
    <w:p>
      <w:pPr/>
      <w:r>
        <w:rPr>
          <w:lang w:val="pt_PT" w:bidi="pt_PT"/>
        </w:rPr>
      </w:r>
      <w:r>
        <w:rPr>
          <w:lang w:val="pt_PT" w:bidi="pt_PT"/>
        </w:rPr>
        <w:t>Jesus responde com perguntas para as quais não espera que os fariseus respondam. Jesus pergunta a eles o que é mais fácil, dizer a alguém que seus pecados estão perdoados ou curar essa pessoa. Jesus quer dizer que ambas as coisas são impossíveis de serem feitas sem o poder e a autoridade de Deus. Seria fácil para alguém dizer que os pecados de alguém estão perdoados, porque era algo que não podia ser visto ou comprovado. Por outro lado, os resultados da cura de alguém podem ser vistos imediatamente. Jesus diz que curará o homem para mostrar que ele tinha autoridade para perdoar pecados.</w:t>
      </w:r>
    </w:p>
    <w:p>
      <w:pPr/>
      <w:r>
        <w:rPr>
          <w:lang w:val="pt_PT" w:bidi="pt_PT"/>
        </w:rPr>
      </w:r>
      <w:r>
        <w:rPr>
          <w:lang w:val="pt_PT" w:bidi="pt_PT"/>
        </w:rPr>
        <w:t>Jesus chama a si mesmo de o Filho do Homem para indicar que ele era humano e representava todas as pessoas. Mas Jesus também era de Deus e tinha a autoridade de Deus. O Filho do Homem é a pessoa a quem o profeta judeu Daniel se referiu em sua visão. Todos os judeus conheciam essa visão do profeta Daniel. Na visão de Daniel, Deus dá ao Filho do Homem toda a autoridade e poder.</w:t>
      </w:r>
    </w:p>
    <w:p>
      <w:pPr/>
      <w:r>
        <w:rPr>
          <w:lang w:val="pt_PT" w:bidi="pt_PT"/>
        </w:rPr>
      </w:r>
      <w:r>
        <w:rPr>
          <w:lang w:val="pt_PT" w:bidi="pt_PT"/>
        </w:rPr>
        <w:t>Jesus diz ao homem paralítico para levantar-se, pegar sua esteira e voltar para casa. Assim que Jesus fala, o homem fica curado. Essa era a prova de que Jesus podia perdoar pecados. O homem fica em pé na frente de todos. Ele pega sua esteira e sai, louvando a Deus. Todos ficam cheios de espanto e temor. Eles louvam a Deus, falando sobre quão maravilhoso Ele é. Estão admirados com o poder de Deus mostrado por meio de Jesus. As pessoas dizem que viram coisas maravilhosas naquele dia. Isso se refere a Jesus ter curado o homem e confrontado os líderes religiosos.</w:t>
      </w:r>
    </w:p>
    <w:p>
      <w:pPr/>
      <w:r>
        <w:rPr>
          <w:lang w:val="pt_PT" w:bidi="pt_PT"/>
        </w:rPr>
      </w:r>
      <w:r>
        <w:rPr>
          <w:lang w:val="pt_PT" w:bidi="pt_PT"/>
        </w:rPr>
        <w:t>Esta história mostra que Jesus tem poder não apenas para curar, mas também tem a autoridade para perdoar pecados. Lucas continua a mostrar que o ministério de Jesus inclui palavras e ação. Neste caso, ensinar e curar. Esta história também mostra o conflito e o confronto crescendo entre Jesus e os líderes religiosos.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5:17–26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cinco cenas.</w:t>
      </w:r>
    </w:p>
    <w:p>
      <w:pPr/>
      <w:r>
        <w:rPr>
          <w:lang w:val="pt_PT" w:bidi="pt_PT"/>
        </w:rPr>
      </w:r>
      <w:r>
        <w:rPr>
          <w:b/>
          <w:lang w:val="pt_PT" w:bidi="pt_PT"/>
        </w:rPr>
        <w:t>Primeira cena:</w:t>
      </w:r>
      <w:r>
        <w:rPr>
          <w:lang w:val="pt_PT" w:bidi="pt_PT"/>
        </w:rPr>
        <w:t xml:space="preserve"> Jesus está ensinando em uma casa. Os líderes religiosos e os instrutores da lei estão sentados por perto.</w:t>
      </w:r>
    </w:p>
    <w:p>
      <w:pPr/>
      <w:r>
        <w:rPr>
          <w:lang w:val="pt_PT" w:bidi="pt_PT"/>
        </w:rPr>
      </w:r>
      <w:r>
        <w:rPr>
          <w:b/>
          <w:lang w:val="pt_PT" w:bidi="pt_PT"/>
        </w:rPr>
        <w:t>Segunda cena:</w:t>
      </w:r>
      <w:r>
        <w:rPr>
          <w:lang w:val="pt_PT" w:bidi="pt_PT"/>
        </w:rPr>
        <w:t xml:space="preserve"> alguns homens trazem um homem paralítico para Jesus baixando-o através do telhado.</w:t>
      </w:r>
    </w:p>
    <w:p>
      <w:pPr/>
      <w:r>
        <w:rPr>
          <w:lang w:val="pt_PT" w:bidi="pt_PT"/>
        </w:rPr>
      </w:r>
      <w:r>
        <w:rPr>
          <w:b/>
          <w:lang w:val="pt_PT" w:bidi="pt_PT"/>
        </w:rPr>
        <w:t>Terceira cena:</w:t>
      </w:r>
      <w:r>
        <w:rPr>
          <w:lang w:val="pt_PT" w:bidi="pt_PT"/>
        </w:rPr>
        <w:t xml:space="preserve"> Jesus vê sua fé e perdoa os pecados do homem. Os líderes religiosos pensam consigo que Jesus é blasfemador.</w:t>
      </w:r>
    </w:p>
    <w:p>
      <w:pPr/>
      <w:r>
        <w:rPr>
          <w:lang w:val="pt_PT" w:bidi="pt_PT"/>
        </w:rPr>
      </w:r>
      <w:r>
        <w:rPr>
          <w:b/>
          <w:lang w:val="pt_PT" w:bidi="pt_PT"/>
        </w:rPr>
        <w:t>Quarta cena:</w:t>
      </w:r>
      <w:r>
        <w:rPr>
          <w:lang w:val="pt_PT" w:bidi="pt_PT"/>
        </w:rPr>
        <w:t xml:space="preserve"> Jesus prova sua autoridade para perdoar pecados dizendo ao homem para levantar-se e andar.</w:t>
      </w:r>
    </w:p>
    <w:p>
      <w:pPr/>
      <w:r>
        <w:rPr>
          <w:lang w:val="pt_PT" w:bidi="pt_PT"/>
        </w:rPr>
      </w:r>
      <w:r>
        <w:rPr>
          <w:b/>
          <w:lang w:val="pt_PT" w:bidi="pt_PT"/>
        </w:rPr>
        <w:t>Quinta cena:</w:t>
      </w:r>
      <w:r>
        <w:rPr>
          <w:lang w:val="pt_PT" w:bidi="pt_PT"/>
        </w:rPr>
        <w:t xml:space="preserve"> todos ficam surpresos quando veem o homem pular com sua esteira e ir para casa louvando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ouvindo</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Instrutores da lei</w:t>
      </w:r>
    </w:p>
    <w:p>
      <w:pPr>
        <w:pStyle w:val="ListBullet"/>
        <w:spacing w:line="240" w:lineRule="auto"/>
        <w:ind w:left="720"/>
      </w:pPr>
      <w:r>
        <w:rPr>
          <w:lang w:val="pt_PT" w:bidi="pt_PT"/>
        </w:rPr>
      </w:r>
      <w:r>
        <w:rPr>
          <w:lang w:val="pt_PT" w:bidi="pt_PT"/>
        </w:rPr>
        <w:t>Homem paralítico</w:t>
      </w:r>
    </w:p>
    <w:p>
      <w:pPr>
        <w:pStyle w:val="ListBullet"/>
        <w:spacing w:line="240" w:lineRule="auto"/>
        <w:ind w:left="720"/>
      </w:pPr>
      <w:r>
        <w:rPr>
          <w:lang w:val="pt_PT" w:bidi="pt_PT"/>
        </w:rPr>
      </w:r>
      <w:r>
        <w:rPr>
          <w:lang w:val="pt_PT" w:bidi="pt_PT"/>
        </w:rPr>
        <w:t>Homens carregando o homem paralítico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Jesus estava ensinando dentro de uma casa. Os líderes religiosos e os instrutores da lei de Deus vieram de todo o Israel para ouvi-lo ensinar. Isso incluía as vilas da Galileia, Judeia e Jerusalém. Estavam sentados perto de onde Jesus estava ensinando.</w:t>
      </w:r>
    </w:p>
    <w:p>
      <w:pPr/>
      <w:r>
        <w:rPr>
          <w:lang w:val="pt_PT" w:bidi="pt_PT"/>
        </w:rPr>
      </w:r>
      <w:r>
        <w:rPr>
          <w:lang w:val="pt_PT" w:bidi="pt_PT"/>
        </w:rPr>
        <w:t>É importante lembrar que os líderes religiosos estavam observando Jesus para ver se ele estava respeitando a lei de Deus ou violando-a com seus ensinamentos.</w:t>
      </w:r>
    </w:p>
    <w:p>
      <w:pPr/>
      <w:r>
        <w:rPr>
          <w:lang w:val="pt_PT" w:bidi="pt_PT"/>
        </w:rPr>
      </w:r>
      <w:r>
        <w:rPr>
          <w:lang w:val="pt_PT" w:bidi="pt_PT"/>
        </w:rPr>
        <w:t>Alguns homens trazem um homem paralítico em uma esteira. Eles não puderam chegar até Jesus porque havia muitas pessoas ao redor da casa. Os homens carregam seu amigo para a cobertura e fazem uma abertura no teto. Os homens baixam o homem paralítico na frente de Jesus, no meio das pessoas.</w:t>
      </w:r>
    </w:p>
    <w:p>
      <w:pPr/>
      <w:r>
        <w:rPr>
          <w:lang w:val="pt_PT" w:bidi="pt_PT"/>
        </w:rPr>
      </w:r>
      <w:r>
        <w:rPr>
          <w:lang w:val="pt_PT" w:bidi="pt_PT"/>
        </w:rPr>
        <w:t>Lembre-se que as casas na Galileia tinham coberturas planas que podiam ser alcançadas por escadas externas. Foi assim que os homens puderam chegar no alto da casa e baixar seu amigo até o piso. Também é importante lembrar que os homens provavelmente tinham cordas com eles para baixar a esteira até chegar a Jesus.</w:t>
      </w:r>
    </w:p>
    <w:p>
      <w:pPr/>
      <w:r>
        <w:rPr>
          <w:lang w:val="pt_PT" w:bidi="pt_PT"/>
        </w:rPr>
      </w:r>
      <w:r>
        <w:rPr>
          <w:lang w:val="pt_PT" w:bidi="pt_PT"/>
        </w:rPr>
        <w:t>Jesus observa a fé dos homens e do homem paralítico. Jesus diz ao homem paralítico: "Eu perdoo você dos seus pecados". Os líderes religiosos e os instrutores da lei pensam que Jesus era um blasfemador, porque somente Deus pode perdoar pecados.</w:t>
      </w:r>
    </w:p>
    <w:p>
      <w:pPr/>
      <w:r>
        <w:rPr>
          <w:lang w:val="pt_PT" w:bidi="pt_PT"/>
        </w:rPr>
      </w:r>
      <w:r>
        <w:rPr>
          <w:lang w:val="pt_PT" w:bidi="pt_PT"/>
        </w:rPr>
        <w:t>Jesus conhecia os pensamentos dos líderes religiosos e dos instrutores da lei. Jesus pergunta aos líderes religiosos e aos instrutores da lei: "Por que vocês questionam o perdão dos pecados em seus pensamentos?". Jesus pergunta a eles: o que é mais fácil, perdoar os pecados do homem paralítico ou ordenar que ele andasse?. Jesus prova sua autoridade para perdoar pecados dizendo ao homem paralítico para levantar-se e ir para casa com sua esteira.</w:t>
      </w:r>
    </w:p>
    <w:p>
      <w:pPr/>
      <w:r>
        <w:rPr>
          <w:lang w:val="pt_PT" w:bidi="pt_PT"/>
        </w:rPr>
      </w:r>
      <w:r>
        <w:rPr>
          <w:lang w:val="pt_PT" w:bidi="pt_PT"/>
        </w:rPr>
        <w:t>Lembre-se de que Jesus está cumprindo a profecia de Simeão, ao revelar os pensamentos ocultos dos homens.</w:t>
      </w:r>
    </w:p>
    <w:p>
      <w:pPr/>
      <w:r>
        <w:rPr>
          <w:lang w:val="pt_PT" w:bidi="pt_PT"/>
        </w:rPr>
      </w:r>
      <w:r>
        <w:rPr>
          <w:lang w:val="pt_PT" w:bidi="pt_PT"/>
        </w:rPr>
        <w:t>Todos viram o homem pular, pegar sua esteira e ir para casa louvando a Deus. Todos louvaram a Deus em admiração.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5:17–26</w:t>
      </w:r>
    </w:p>
    <w:p>
      <w:pPr/>
      <w:r>
        <w:rPr>
          <w:lang w:val="pt_PT" w:bidi="pt_PT"/>
        </w:rPr>
      </w:r>
      <w:r>
        <w:rPr>
          <w:lang w:val="pt_PT" w:bidi="pt_PT"/>
        </w:rPr>
        <w:t>Nessa sessão, a equipe interpretará a história.</w:t>
      </w:r>
    </w:p>
    <w:p>
      <w:pPr/>
      <w:r>
        <w:rPr>
          <w:lang w:val="pt_PT" w:bidi="pt_PT"/>
        </w:rPr>
      </w:r>
      <w:r>
        <w:rPr>
          <w:lang w:val="pt_PT" w:bidi="pt_PT"/>
        </w:rPr>
        <w:t>Esta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ouvindo</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Instrutores da lei</w:t>
      </w:r>
    </w:p>
    <w:p>
      <w:pPr>
        <w:pStyle w:val="ListBullet"/>
        <w:spacing w:line="240" w:lineRule="auto"/>
        <w:ind w:left="720"/>
      </w:pPr>
      <w:r>
        <w:rPr>
          <w:lang w:val="pt_PT" w:bidi="pt_PT"/>
        </w:rPr>
      </w:r>
      <w:r>
        <w:rPr>
          <w:lang w:val="pt_PT" w:bidi="pt_PT"/>
        </w:rPr>
        <w:t>Homem paralítico</w:t>
      </w:r>
    </w:p>
    <w:p>
      <w:pPr>
        <w:pStyle w:val="ListBullet"/>
        <w:spacing w:line="240" w:lineRule="auto"/>
        <w:ind w:left="720"/>
      </w:pPr>
      <w:r>
        <w:rPr>
          <w:lang w:val="pt_PT" w:bidi="pt_PT"/>
        </w:rPr>
      </w:r>
      <w:r>
        <w:rPr>
          <w:lang w:val="pt_PT" w:bidi="pt_PT"/>
        </w:rPr>
        <w:t>Homens carregando o homem paralítico</w:t>
      </w:r>
    </w:p>
    <w:p>
      <w:pPr/>
      <w:r>
        <w:rPr>
          <w:lang w:val="pt_PT" w:bidi="pt_PT"/>
        </w:rPr>
      </w:r>
      <w:r>
        <w:rPr>
          <w:lang w:val="pt_PT" w:bidi="pt_PT"/>
        </w:rPr>
        <w:t>Peça à equipe que represente a história duas vezes. Eles devem interpretar no idioma para o qual estão traduzindo.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A equipe deve interpretar Jesus ensinando em uma casa lotada de pessoas.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Jesus ensinando dentro de uma casa. Os líderes religiosos e os instrutores da lei de Deus vieram de muitas aldeias diferentes para ouvi-lo. Estão sentados perto de Jesus.</w:t>
      </w:r>
    </w:p>
    <w:p>
      <w:pPr/>
      <w:r>
        <w:rPr>
          <w:lang w:val="pt_PT" w:bidi="pt_PT"/>
        </w:rPr>
      </w:r>
      <w:r>
        <w:rPr>
          <w:b/>
          <w:lang w:val="pt_PT" w:bidi="pt_PT"/>
        </w:rPr>
        <w:t>Interrompa a cena.</w:t>
      </w:r>
      <w:r>
        <w:rPr>
          <w:lang w:val="pt_PT" w:bidi="pt_PT"/>
        </w:rPr>
        <w:t xml:space="preserve"> Pergunte aos atores que interpretam os líderes religiosos e os instrutores da lei: "Como vocês se sentem?". Você pode ouvir coisas como: "Estou curioso sobre este instrutor", "Preciso saber se ele é um falso profeta", "Ele parece ensinar corretamente". Reinicie a cena.</w:t>
      </w:r>
    </w:p>
    <w:p>
      <w:pPr/>
      <w:r>
        <w:rPr>
          <w:lang w:val="pt_PT" w:bidi="pt_PT"/>
        </w:rPr>
      </w:r>
      <w:r>
        <w:rPr>
          <w:lang w:val="pt_PT" w:bidi="pt_PT"/>
        </w:rPr>
        <w:t>Alguns homens trouxeram um homem paralítico. Havia tanta gente, que eles carregaram o homem para a cobertura e fizeram uma abertura. Eles baixaram o homem paralítico perto de Jesus.</w:t>
      </w:r>
    </w:p>
    <w:p>
      <w:pPr/>
      <w:r>
        <w:rPr>
          <w:lang w:val="pt_PT" w:bidi="pt_PT"/>
        </w:rPr>
      </w:r>
      <w:r>
        <w:rPr>
          <w:b/>
          <w:lang w:val="pt_PT" w:bidi="pt_PT"/>
        </w:rPr>
        <w:t>Interrompa a cena.</w:t>
      </w:r>
      <w:r>
        <w:rPr>
          <w:lang w:val="pt_PT" w:bidi="pt_PT"/>
        </w:rPr>
        <w:t xml:space="preserve"> Pergunte aos atores que interpretam os homens trazendo o homem paralítico: "Como vocês se sentem?". Você pode ouvir coisas como: "Jesus pode curá-lo", "Determinado", "Esta é a nossa última oportunidade", "É difícil, mas vai funcionar". Reinicie a cena.</w:t>
      </w:r>
    </w:p>
    <w:p>
      <w:pPr/>
      <w:r>
        <w:rPr>
          <w:lang w:val="pt_PT" w:bidi="pt_PT"/>
        </w:rPr>
      </w:r>
      <w:r>
        <w:rPr>
          <w:lang w:val="pt_PT" w:bidi="pt_PT"/>
        </w:rPr>
        <w:t>Jesus vê a fé dos homens e do homem paralítico. Jesus diz ao homem paralítico: "Eu perdoo você dos seus pecados". Os líderes religiosos e os instrutores da lei estão pensando que Jesus é um blasfemador, porque somente Deus pode perdoar pecados.</w:t>
      </w:r>
    </w:p>
    <w:p>
      <w:pPr/>
      <w:r>
        <w:rPr>
          <w:lang w:val="pt_PT" w:bidi="pt_PT"/>
        </w:rPr>
      </w:r>
      <w:r>
        <w:rPr>
          <w:b/>
          <w:lang w:val="pt_PT" w:bidi="pt_PT"/>
        </w:rPr>
        <w:t>Interrompa a cena.</w:t>
      </w:r>
      <w:r>
        <w:rPr>
          <w:lang w:val="pt_PT" w:bidi="pt_PT"/>
        </w:rPr>
        <w:t xml:space="preserve"> Pergunte ao ator que interpreta o homem paralítico: "Como está se sentindo?". Você pode ouvir coisas como: "Jesus está prestes a me curar", "Os olhos de Jesus mostram compaixão", "Eu não esperava que meus pecados fossem perdoados". "Sinto-me feliz".</w:t>
      </w:r>
    </w:p>
    <w:p>
      <w:pPr/>
      <w:r>
        <w:rPr>
          <w:lang w:val="pt_PT" w:bidi="pt_PT"/>
        </w:rPr>
      </w:r>
      <w:r>
        <w:rPr>
          <w:lang w:val="pt_PT" w:bidi="pt_PT"/>
        </w:rPr>
        <w:t>Pergunte aos atores que interpretam os líderes religiosos e os instrutores: "Como vocês se sentem?". Você pode ouvir coisas como: "Estou furioso", "Estou confuso; por que ele disse isso?", "Não posso acreditar que ele pensa ser Deus". "Qualquer um pode dizer as palavras: ‛Teus pecados estão perdoados'". Reinicie a cena.</w:t>
      </w:r>
    </w:p>
    <w:p>
      <w:pPr/>
      <w:r>
        <w:rPr>
          <w:lang w:val="pt_PT" w:bidi="pt_PT"/>
        </w:rPr>
      </w:r>
      <w:r>
        <w:rPr>
          <w:lang w:val="pt_PT" w:bidi="pt_PT"/>
        </w:rPr>
        <w:t>Jesus conhecia os pensamentos dos líderes religiosos e dos instrutores. Jesus pergunta aos líderes religiosos e aos instrutores da lei: "Por que vocês questionam o perdão dos pecados em seus pensamentos?". Jesus pergunta a eles: o que é mais fácil, perdoar os pecados do homem paralítico ou ordenar que ele andasse?.</w:t>
      </w:r>
    </w:p>
    <w:p>
      <w:pPr/>
      <w:r>
        <w:rPr>
          <w:lang w:val="pt_PT" w:bidi="pt_PT"/>
        </w:rPr>
      </w:r>
      <w:r>
        <w:rPr>
          <w:b/>
          <w:lang w:val="pt_PT" w:bidi="pt_PT"/>
        </w:rPr>
        <w:t>Interrompa a cena.</w:t>
      </w:r>
      <w:r>
        <w:rPr>
          <w:lang w:val="pt_PT" w:bidi="pt_PT"/>
        </w:rPr>
        <w:t xml:space="preserve"> Pergunte ao ator que interpreta Jesus: "Como você se sente?" Você pode ouvir coisas como: "Eles duvidam tanto", "Desanimado", "Eles precisam ver sinais".</w:t>
      </w:r>
    </w:p>
    <w:p>
      <w:pPr/>
      <w:r>
        <w:rPr>
          <w:lang w:val="pt_PT" w:bidi="pt_PT"/>
        </w:rPr>
      </w:r>
      <w:r>
        <w:rPr>
          <w:lang w:val="pt_PT" w:bidi="pt_PT"/>
        </w:rPr>
        <w:t>Pergunte aos atores que interpretam os líderes religiosos e os instrutores: "Como vocês se sentem?". Você pode ouvir coisas como: "Estou surpreso por Jesus conhecer meus pensamentos", "Quem deu a ele o poder para conhecer nossos pensamentos?". "Jesus está dizendo que vai curar este paralítico?", "Jesus está tentando confundir as pessoas". Reinicie a cena.</w:t>
      </w:r>
    </w:p>
    <w:p>
      <w:pPr/>
      <w:r>
        <w:rPr>
          <w:lang w:val="pt_PT" w:bidi="pt_PT"/>
        </w:rPr>
      </w:r>
      <w:r>
        <w:rPr>
          <w:lang w:val="pt_PT" w:bidi="pt_PT"/>
        </w:rPr>
        <w:t>Jesus prova sua autoridade para perdoar pecados dizendo ao homem paralítico para levantar-se e ir para casa com sua esteira.</w:t>
      </w:r>
    </w:p>
    <w:p>
      <w:pPr/>
      <w:r>
        <w:rPr>
          <w:lang w:val="pt_PT" w:bidi="pt_PT"/>
        </w:rPr>
      </w:r>
      <w:r>
        <w:rPr>
          <w:b/>
          <w:lang w:val="pt_PT" w:bidi="pt_PT"/>
        </w:rPr>
        <w:t>Interrompa a cena.</w:t>
      </w:r>
      <w:r>
        <w:rPr>
          <w:lang w:val="pt_PT" w:bidi="pt_PT"/>
        </w:rPr>
        <w:t xml:space="preserve"> Pergunte ao ator que interpreta o homem paralítico: "Como está se sentindo?". Você pode ouvir coisas como: "Estou muito feliz. Jesus perdoou meus pecados e também me curou", "Sinto-me amado por Deus", "Posso voltar para minha família e comunidade agora", "Sinto-me grato". Reinicie a cena.</w:t>
      </w:r>
    </w:p>
    <w:p>
      <w:pPr/>
      <w:r>
        <w:rPr>
          <w:lang w:val="pt_PT" w:bidi="pt_PT"/>
        </w:rPr>
      </w:r>
      <w:r>
        <w:rPr>
          <w:lang w:val="pt_PT" w:bidi="pt_PT"/>
        </w:rPr>
        <w:t>Todos viram o homem pular, pegar sua esteira e ir para casa louvando a Deus. Todos louvaram a Deus em admiração.</w:t>
      </w:r>
    </w:p>
    <w:p>
      <w:pPr/>
      <w:r>
        <w:rPr>
          <w:lang w:val="pt_PT" w:bidi="pt_PT"/>
        </w:rPr>
      </w:r>
      <w:r>
        <w:rPr>
          <w:b/>
          <w:lang w:val="pt_PT" w:bidi="pt_PT"/>
        </w:rPr>
        <w:t>Interrompa a cena.</w:t>
      </w:r>
      <w:r>
        <w:rPr>
          <w:lang w:val="pt_PT" w:bidi="pt_PT"/>
        </w:rPr>
        <w:t xml:space="preserve"> Pergunte aos atores que interpretam as pessoas: "Como está se sentindo?". Você pode ouvir coisas como: "Estou maravilhado", "Sinto-me honrado", "Estou grato por Deus estar fazendo grandes coisas entre nós", "Talvez Jesus seja realmente o Messias!".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5:17–26</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em uma casa em Cafarnaum. Os fariseus e os instrutores da lei vieram de todo o Israel para ouvi-lo. O nome </w:t>
      </w:r>
      <w:r>
        <w:rPr>
          <w:b/>
          <w:lang w:val="pt_PT" w:bidi="pt_PT"/>
        </w:rPr>
        <w:t>fariseu</w:t>
      </w:r>
      <w:r>
        <w:rPr>
          <w:lang w:val="pt_PT" w:bidi="pt_PT"/>
        </w:rPr>
        <w:t xml:space="preserve"> significa ser separado. Eles eram vistos como o grupo mais influente de líderes religiosos em Israel. Os fariseus eram dedicados à lei de Deus. Eles reconheciam a lei e as tradições religiosas tanto escritas como orais. Alguns dos fariseus eram também instrutores da lei de Deus, e é sobre eles que se fala nesta história. O termo Fariseu pode ser encontrado no glossário principal. </w:t>
      </w:r>
      <w:r>
        <w:rPr>
          <w:b/>
          <w:lang w:val="pt_PT" w:bidi="pt_PT"/>
        </w:rPr>
        <w:t>Instrutores da lei</w:t>
      </w:r>
      <w:r>
        <w:rPr>
          <w:lang w:val="pt_PT" w:bidi="pt_PT"/>
        </w:rPr>
        <w:t xml:space="preserve"> se refere aos escribas. O trabalho original desses homens era escrever cópias da lei de Moisés. Mas, na época de Jesus, eles estudavam, ensinavam e interpretavam a lei de Deus. A maioria dos instrutores da lei eram fariseus, mas nem todos os fariseus eram instrutores da lei. O termo Instrutores da lei está no glossário principal.</w:t>
      </w:r>
    </w:p>
    <w:p>
      <w:pPr/>
      <w:r>
        <w:rPr>
          <w:lang w:val="pt_PT" w:bidi="pt_PT"/>
        </w:rPr>
      </w:r>
      <w:r>
        <w:rPr>
          <w:lang w:val="pt_PT" w:bidi="pt_PT"/>
        </w:rPr>
        <w:t xml:space="preserve">O poder do Senhor está com Jesus. Aqui, </w:t>
      </w:r>
      <w:r>
        <w:rPr>
          <w:b/>
          <w:lang w:val="pt_PT" w:bidi="pt_PT"/>
        </w:rPr>
        <w:t>Senhor</w:t>
      </w:r>
      <w:r>
        <w:rPr>
          <w:lang w:val="pt_PT" w:bidi="pt_PT"/>
        </w:rPr>
        <w:t xml:space="preserve"> se refere ao próprio Deus. É o modo como os judeus se referiam a Deus quando não queriam dizer seu nome, porque o respeitavam muito. Traduza Senhor da mesma maneira que você tem traduzido nas passagens anteriores. O termo Senhor pode ser encontrado no glossário principal.</w:t>
      </w:r>
    </w:p>
    <w:p>
      <w:pPr/>
      <w:r>
        <w:rPr>
          <w:lang w:val="pt_PT" w:bidi="pt_PT"/>
        </w:rPr>
      </w:r>
      <w:r>
        <w:rPr>
          <w:lang w:val="pt_PT" w:bidi="pt_PT"/>
        </w:rPr>
        <w:t xml:space="preserve">Alguns homens trazem um </w:t>
      </w:r>
      <w:r>
        <w:rPr>
          <w:b/>
          <w:lang w:val="pt_PT" w:bidi="pt_PT"/>
        </w:rPr>
        <w:t>homem paralítico em uma esteira</w:t>
      </w:r>
      <w:r>
        <w:rPr>
          <w:lang w:val="pt_PT" w:bidi="pt_PT"/>
        </w:rPr>
        <w:t xml:space="preserve"> para Jesus. O homem está deitado na esteira porque tinha uma doença que o tornava incapaz de mover suas pernas. Como Lucas não nos diz se o homem tinha esta doença desde o nascimento, provavelmente a desenvolveu após o nascimento. Uma </w:t>
      </w:r>
      <w:r>
        <w:rPr>
          <w:b/>
          <w:lang w:val="pt_PT" w:bidi="pt_PT"/>
        </w:rPr>
        <w:t>esteira</w:t>
      </w:r>
      <w:r>
        <w:rPr>
          <w:lang w:val="pt_PT" w:bidi="pt_PT"/>
        </w:rPr>
        <w:t xml:space="preserve"> se refere a qualquer peça de mobiliário usada para se deitar. Neste caso, era preciso ser leve o suficiente para ser usada para carregar uma pessoa. A maioria das pessoas pobres em Israel dormia em esteiras de tecido, que podiam ser enroladas. Este tipo de esteira, provavelmente, é o mencionado nesta história.</w:t>
      </w:r>
    </w:p>
    <w:p>
      <w:pPr/>
      <w:r>
        <w:rPr>
          <w:lang w:val="pt_PT" w:bidi="pt_PT"/>
        </w:rPr>
      </w:r>
      <w:r>
        <w:rPr>
          <w:lang w:val="pt_PT" w:bidi="pt_PT"/>
        </w:rPr>
        <w:t xml:space="preserve">Os amigos do homem fazem uma abertura no telhado para baixá-lo na frente de Jesus. Jesus vê a fé que eles têm. </w:t>
      </w:r>
      <w:r>
        <w:rPr>
          <w:b/>
          <w:lang w:val="pt_PT" w:bidi="pt_PT"/>
        </w:rPr>
        <w:t>Fé</w:t>
      </w:r>
      <w:r>
        <w:rPr>
          <w:lang w:val="pt_PT" w:bidi="pt_PT"/>
        </w:rPr>
        <w:t xml:space="preserve"> se refere à resposta das pessoas às promessas de Deus. Não é apenas concordar com Deus, mas colocar sua confiança e fidelidade em Deus. O homem paralítico e seus amigos acreditam que Jesus pode curá-lo. É importante especificar em quem uma pessoa acredita. Neste caso, os homens têm fé em Jesus.</w:t>
      </w:r>
    </w:p>
    <w:p>
      <w:pPr/>
      <w:r>
        <w:rPr>
          <w:lang w:val="pt_PT" w:bidi="pt_PT"/>
        </w:rPr>
      </w:r>
      <w:r>
        <w:rPr>
          <w:b/>
          <w:lang w:val="pt_PT" w:bidi="pt_PT"/>
        </w:rPr>
        <w:t>Ferramenta de ensino:</w:t>
      </w:r>
      <w:r>
        <w:rPr>
          <w:lang w:val="pt_PT" w:bidi="pt_PT"/>
        </w:rPr>
        <w:t xml:space="preserve"> peça a um voluntário, previamente, para lhe ajudar com isso. Coloque uma cadeira no centro da sala e pergunte ao voluntário: "Você acredita que esta cadeira existe? Você acredita que isto é uma cadeira? Você acredita que essa cadeira é forte o suficiente para te sustentar?". O voluntário deve dizer "Sim" a todas estas perguntas. Então diga: "Sei que você está cansado, então aqui está esta cadeira para você se sentar." O voluntário deve se recusar a sentar na cadeira. Faça isso várias vezes, perguntando por que o voluntário não se senta na cadeira, embora saiba que ela exista e acredite que ela é forte o suficiente para sustentá-lo. Explique ao grupo que este é um exemplo do que é a fé. Se a pessoa não se sentar na cadeira, ela realmente não tem fé na cadeira.</w:t>
      </w:r>
    </w:p>
    <w:p>
      <w:pPr/>
      <w:r>
        <w:rPr>
          <w:lang w:val="pt_PT" w:bidi="pt_PT"/>
        </w:rPr>
      </w:r>
      <w:r>
        <w:rPr>
          <w:lang w:val="pt_PT" w:bidi="pt_PT"/>
        </w:rPr>
        <w:t xml:space="preserve">Jesus chama o homem de </w:t>
      </w:r>
      <w:r>
        <w:rPr>
          <w:b/>
          <w:lang w:val="pt_PT" w:bidi="pt_PT"/>
        </w:rPr>
        <w:t>amigo</w:t>
      </w:r>
      <w:r>
        <w:rPr>
          <w:lang w:val="pt_PT" w:bidi="pt_PT"/>
        </w:rPr>
        <w:t>, uma saudação neutra que significa homem. Jesus diz "</w:t>
      </w:r>
      <w:r>
        <w:rPr>
          <w:b/>
          <w:lang w:val="pt_PT" w:bidi="pt_PT"/>
        </w:rPr>
        <w:t>teus pecados estão perdoados</w:t>
      </w:r>
      <w:r>
        <w:rPr>
          <w:lang w:val="pt_PT" w:bidi="pt_PT"/>
        </w:rPr>
        <w:t>". É implícito que foi Jesus que perdoou seus pecados.</w:t>
      </w:r>
    </w:p>
    <w:p>
      <w:pPr/>
      <w:r>
        <w:rPr>
          <w:lang w:val="pt_PT" w:bidi="pt_PT"/>
        </w:rPr>
      </w:r>
      <w:r>
        <w:rPr>
          <w:lang w:val="pt_PT" w:bidi="pt_PT"/>
        </w:rPr>
        <w:t>Em sua língua, você pode precisar dizer quem perdoou os pecados. Neste caso, você pode traduzir isso como "Eu perdoo teus pecados", ou "Eu declaro a você que Deus perdoa teus pecados". Descreva pecado e perdão da mesma maneira que você tem feito em passagens anteriores. Os dois termos podem ser encontrados no glossário principal.</w:t>
      </w:r>
    </w:p>
    <w:p>
      <w:pPr/>
      <w:r>
        <w:rPr>
          <w:lang w:val="pt_PT" w:bidi="pt_PT"/>
        </w:rPr>
      </w:r>
      <w:r>
        <w:rPr>
          <w:lang w:val="pt_PT" w:bidi="pt_PT"/>
        </w:rPr>
        <w:t xml:space="preserve">Os fariseus pensam que Jesus está blasfemando. </w:t>
      </w:r>
      <w:r>
        <w:rPr>
          <w:b/>
          <w:lang w:val="pt_PT" w:bidi="pt_PT"/>
        </w:rPr>
        <w:t>Blasfêmia</w:t>
      </w:r>
      <w:r>
        <w:rPr>
          <w:lang w:val="pt_PT" w:bidi="pt_PT"/>
        </w:rPr>
        <w:t xml:space="preserve"> é um insulto a Deus por meio da sua fala. Os fariseus acusaram Jesus de desonrar a Deus. No Antigo Testamento, isso era punível com a morte. O termo Blasfêmia pode ser encontrado no glossário principal. Jesus diz que sabe o que os fariseus estão </w:t>
      </w:r>
      <w:r>
        <w:rPr>
          <w:b/>
          <w:lang w:val="pt_PT" w:bidi="pt_PT"/>
        </w:rPr>
        <w:t>pensando em seus corações</w:t>
      </w:r>
      <w:r>
        <w:rPr>
          <w:lang w:val="pt_PT" w:bidi="pt_PT"/>
        </w:rPr>
        <w:t>. Em seu idioma, você pode precisar usar uma parte do corpo ou expressão diferente para descrever onde alguém pensa.</w:t>
      </w:r>
    </w:p>
    <w:p>
      <w:pPr/>
      <w:r>
        <w:rPr>
          <w:lang w:val="pt_PT" w:bidi="pt_PT"/>
        </w:rPr>
      </w:r>
      <w:r>
        <w:rPr>
          <w:lang w:val="pt_PT" w:bidi="pt_PT"/>
        </w:rPr>
        <w:t xml:space="preserve">Jesus chama a si mesmo o </w:t>
      </w:r>
      <w:r>
        <w:rPr>
          <w:b/>
          <w:lang w:val="pt_PT" w:bidi="pt_PT"/>
        </w:rPr>
        <w:t>Filho do Homem</w:t>
      </w:r>
      <w:r>
        <w:rPr>
          <w:lang w:val="pt_PT" w:bidi="pt_PT"/>
        </w:rPr>
        <w:t>. Esta expressão significa que Jesus é humano. O "Filho do Homem" é a pessoa a quem Daniel se referiu em sua visão. Deus dá ao Filho do Homem toda a autoridade e poder. Esse termo força as pessoas a decidirem se Jesus é homem ou Deus. Em sua tradução, deixe claro que Jesus está falando de si mesmo com esse título. Use a mesma tradução para Filho do Homem como você tem usado em passagens anteriores. O título Filho do Homem pode ser encontrado no glossário principal.</w:t>
      </w:r>
    </w:p>
    <w:p>
      <w:pPr/>
      <w:r>
        <w:rPr>
          <w:lang w:val="pt_PT" w:bidi="pt_PT"/>
        </w:rPr>
      </w:r>
      <w:r>
        <w:rPr>
          <w:lang w:val="pt_PT" w:bidi="pt_PT"/>
        </w:rPr>
        <w:t xml:space="preserve">Jesus cura o homem para provar que ele tem a autoridade para perdoar pecados. As pessoas ficam </w:t>
      </w:r>
      <w:r>
        <w:rPr>
          <w:b/>
          <w:lang w:val="pt_PT" w:bidi="pt_PT"/>
        </w:rPr>
        <w:t>maravilhadas</w:t>
      </w:r>
      <w:r>
        <w:rPr>
          <w:lang w:val="pt_PT" w:bidi="pt_PT"/>
        </w:rPr>
        <w:t>. Isso significa que as pessoas tiveram uma reação positiva. Elas ficaram felizes e surpresas pelo homem ter sido curado.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5:17–26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09">
        <w:r>
          <w:rPr>
            <w:lang w:val="pt_PT" w:bidi="pt_PT"/>
          </w:rPr>
          <w:rPr>
            <w:color w:val="0000EE"/>
            <w:u w:val="single"/>
          </w:rPr>
          <w:t>Ouvir e Sentir</w:t>
        </w:r>
      </w:hyperlink>
      <w:r>
        <w:rPr>
          <w:lang w:val="pt_PT" w:bidi="pt_PT"/>
        </w:rPr>
        <w:t xml:space="preserve"> (367 KB)</w:t>
      </w:r>
      <w:r>
        <w:rPr>
          <w:lang w:val="pt_PT" w:bidi="pt_PT"/>
        </w:rPr>
      </w:r>
    </w:p>
    <w:p>
      <w:pPr>
        <w:pStyle w:val="ListBullet"/>
        <w:spacing w:line="240" w:lineRule="auto"/>
        <w:ind w:left="720"/>
      </w:pPr>
      <w:r>
        <w:rPr>
          <w:lang w:val="pt_PT" w:bidi="pt_PT"/>
        </w:rPr>
      </w:r>
      <w:hyperlink r:id="rId110">
        <w:r>
          <w:rPr>
            <w:lang w:val="pt_PT" w:bidi="pt_PT"/>
          </w:rPr>
          <w:rPr>
            <w:color w:val="0000EE"/>
            <w:u w:val="single"/>
          </w:rPr>
          <w:t>Preparando o Cenário</w:t>
        </w:r>
      </w:hyperlink>
      <w:r>
        <w:rPr>
          <w:lang w:val="pt_PT" w:bidi="pt_PT"/>
        </w:rPr>
        <w:t xml:space="preserve"> (4.3 MB)</w:t>
      </w:r>
      <w:r>
        <w:rPr>
          <w:lang w:val="pt_PT" w:bidi="pt_PT"/>
        </w:rPr>
      </w:r>
    </w:p>
    <w:p>
      <w:pPr>
        <w:pStyle w:val="ListBullet"/>
        <w:spacing w:line="240" w:lineRule="auto"/>
        <w:ind w:left="720"/>
      </w:pPr>
      <w:r>
        <w:rPr>
          <w:lang w:val="pt_PT" w:bidi="pt_PT"/>
        </w:rPr>
      </w:r>
      <w:hyperlink r:id="rId111">
        <w:r>
          <w:rPr>
            <w:lang w:val="pt_PT" w:bidi="pt_PT"/>
          </w:rPr>
          <w:rPr>
            <w:color w:val="0000EE"/>
            <w:u w:val="single"/>
          </w:rPr>
          <w:t>Identificando as Cenas</w:t>
        </w:r>
      </w:hyperlink>
      <w:r>
        <w:rPr>
          <w:lang w:val="pt_PT" w:bidi="pt_PT"/>
        </w:rPr>
        <w:t xml:space="preserve"> (2.1 MB)</w:t>
      </w:r>
      <w:r>
        <w:rPr>
          <w:lang w:val="pt_PT" w:bidi="pt_PT"/>
        </w:rPr>
      </w:r>
    </w:p>
    <w:p>
      <w:pPr>
        <w:pStyle w:val="ListBullet"/>
        <w:spacing w:line="240" w:lineRule="auto"/>
        <w:ind w:left="720"/>
      </w:pPr>
      <w:r>
        <w:rPr>
          <w:lang w:val="pt_PT" w:bidi="pt_PT"/>
        </w:rPr>
      </w:r>
      <w:hyperlink r:id="rId112">
        <w:r>
          <w:rPr>
            <w:lang w:val="pt_PT" w:bidi="pt_PT"/>
          </w:rPr>
          <w:rPr>
            <w:color w:val="0000EE"/>
            <w:u w:val="single"/>
          </w:rPr>
          <w:t>Incorporando o Texto</w:t>
        </w:r>
      </w:hyperlink>
      <w:r>
        <w:rPr>
          <w:lang w:val="pt_PT" w:bidi="pt_PT"/>
        </w:rPr>
        <w:t xml:space="preserve"> (2.9 MB)</w:t>
      </w:r>
      <w:r>
        <w:rPr>
          <w:lang w:val="pt_PT" w:bidi="pt_PT"/>
        </w:rPr>
      </w:r>
    </w:p>
    <w:p>
      <w:pPr>
        <w:pStyle w:val="ListBullet"/>
        <w:spacing w:line="240" w:lineRule="auto"/>
        <w:ind w:left="720"/>
      </w:pPr>
      <w:r>
        <w:rPr>
          <w:lang w:val="pt_PT" w:bidi="pt_PT"/>
        </w:rPr>
      </w:r>
      <w:hyperlink r:id="rId113">
        <w:r>
          <w:rPr>
            <w:lang w:val="pt_PT" w:bidi="pt_PT"/>
          </w:rPr>
          <w:rPr>
            <w:color w:val="0000EE"/>
            <w:u w:val="single"/>
          </w:rPr>
          <w:t>Preenchendo as Lacunas</w:t>
        </w:r>
      </w:hyperlink>
      <w:r>
        <w:rPr>
          <w:lang w:val="pt_PT" w:bidi="pt_PT"/>
        </w:rPr>
        <w:t xml:space="preserve"> (3.0 MB)</w:t>
      </w:r>
      <w:r>
        <w:rPr>
          <w:lang w:val="pt_PT" w:bidi="pt_PT"/>
        </w:rPr>
      </w:r>
    </w:p>
    <w:p>
      <w:pPr>
        <w:pStyle w:val="ListBullet"/>
        <w:spacing w:line="240" w:lineRule="auto"/>
        <w:ind w:left="720"/>
      </w:pPr>
      <w:r>
        <w:rPr>
          <w:lang w:val="pt_PT" w:bidi="pt_PT"/>
        </w:rPr>
      </w:r>
      <w:hyperlink r:id="rId114">
        <w:r>
          <w:rPr>
            <w:lang w:val="pt_PT" w:bidi="pt_PT"/>
          </w:rPr>
          <w:rPr>
            <w:color w:val="0000EE"/>
            <w:u w:val="single"/>
          </w:rPr>
          <w:t>Falando a Palavra</w:t>
        </w:r>
      </w:hyperlink>
      <w:r>
        <w:rPr>
          <w:lang w:val="pt_PT" w:bidi="pt_PT"/>
        </w:rPr>
        <w:t xml:space="preserve"> (858 KB)</w:t>
      </w:r>
      <w:r>
        <w:rPr>
          <w:lang w:val="pt_PT" w:bidi="pt_PT"/>
        </w:rPr>
      </w:r>
      <w:r>
        <w:rPr>
          <w:lang w:val="pt_PT" w:bidi="pt_PT"/>
        </w:rPr>
      </w:r>
      <w:r>
        <w:rPr>
          <w:lang w:val="pt_PT" w:bidi="pt_PT"/>
        </w:rPr>
      </w:r>
    </w:p>
    <w:p>
      <w:pPr/>
      <w:r>
        <w:rPr>
          <w:lang w:val="pt_PT" w:bidi="pt_PT"/>
        </w:rPr>
      </w:r>
    </w:p>
    <w:p>
      <w:pPr>
        <w:pStyle w:val="Heading2"/>
      </w:pPr>
      <w:r>
        <w:rPr>
          <w:lang w:val="pt_PT" w:bidi="pt_PT"/>
        </w:rPr>
        <w:t>Lucas 5:27–39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5:27–39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5:27–39</w:t>
      </w:r>
    </w:p>
    <w:p>
      <w:pPr/>
      <w:r>
        <w:rPr>
          <w:lang w:val="pt_PT" w:bidi="pt_PT"/>
        </w:rPr>
      </w:r>
      <w:r>
        <w:rPr>
          <w:lang w:val="pt_PT" w:bidi="pt_PT"/>
        </w:rPr>
        <w:t>Ouça o texto uma vez na versão mais fácil de entender.</w:t>
      </w:r>
    </w:p>
    <w:p>
      <w:pPr/>
      <w:r>
        <w:rPr>
          <w:lang w:val="pt_PT" w:bidi="pt_PT"/>
        </w:rPr>
      </w:r>
      <w:r>
        <w:rPr>
          <w:lang w:val="pt_PT" w:bidi="pt_PT"/>
        </w:rPr>
        <w:t>Jesus acaba de curar um homem e provou que ele tem a autoridade para perdoar pecados. Nesta história, Jesus usa sua autoridade e perdoa um homem chamado Levi. Jesus chama Levi para ser seu seguidor. A resposta de Levi é abandonar tudo. Levi convida Jesus e seus discípulos para comer com ele em sua casa. Mais uma vez, Jesus enfrenta um conflito com os líderes religiosos.</w:t>
      </w:r>
    </w:p>
    <w:p>
      <w:pPr/>
      <w:r>
        <w:rPr>
          <w:lang w:val="pt_PT" w:bidi="pt_PT"/>
        </w:rPr>
      </w:r>
      <w:r>
        <w:rPr>
          <w:lang w:val="pt_PT" w:bidi="pt_PT"/>
        </w:rPr>
        <w:t>Depois de curar o homem paralítico, Jesus sai de Cafarnaum. Jesus vê um homem judeu coletando impostos, ou dinheiro, para o governo romano. Os Evangelhos de Lucas e Marcos chamam essa pessoa de Levi. Mas o Evangelho de Mateus diz que seu nome é Mateus. Uma vez que Cafarnaum é uma cidade pequena, os discípulos de Jesus, Simão, Tiago e João, provavelmente já sabiam quem era Levi.</w:t>
      </w:r>
    </w:p>
    <w:p>
      <w:pPr/>
      <w:r>
        <w:rPr>
          <w:lang w:val="pt_PT" w:bidi="pt_PT"/>
        </w:rPr>
      </w:r>
      <w:r>
        <w:rPr>
          <w:lang w:val="pt_PT" w:bidi="pt_PT"/>
        </w:rPr>
        <w:t>Os cobradores de impostos eram desprezados na cultura judaica. Eles coletavam impostos, ou dinheiro, das pessoas para o governo romano. Os judeus sabiam que eles geralmente coletavam mais dinheiro do que o necessário e guardavam o dinheiro extra para si mesmos. Os cobradores de impostos eram proscritos da comunidade. Eles não podiam atuar como juiz ou testemunha em um tribunal. Eles não podiam adorar nas sinagogas. Eles também eram considerados uma vergonha para suas famílias.</w:t>
      </w:r>
    </w:p>
    <w:p>
      <w:pPr/>
      <w:r>
        <w:rPr>
          <w:lang w:val="pt_PT" w:bidi="pt_PT"/>
        </w:rPr>
      </w:r>
      <w:r>
        <w:rPr>
          <w:lang w:val="pt_PT" w:bidi="pt_PT"/>
        </w:rPr>
        <w:t>Pare e discuta com sua equipe. Que coisas fazem de alguém um proscrito em sua comunidade? Como os proscritos são tratados em sua cultura?</w:t>
      </w:r>
    </w:p>
    <w:p>
      <w:pPr/>
      <w:r>
        <w:rPr>
          <w:lang w:val="pt_PT" w:bidi="pt_PT"/>
        </w:rPr>
      </w:r>
      <w:r>
        <w:rPr>
          <w:lang w:val="pt_PT" w:bidi="pt_PT"/>
        </w:rPr>
        <w:t>Uma cabine de coleta é um lugar onde os judeus pagavam os impostos. Provavelmente, era uma pequena mesa sob um abrigo onde Levi se sentava para receber os impostos. As cabines de coleta eram geralmente localizadas logo à saída de uma cidade, uma vez que as pessoas tinham que pagar dinheiro, ou os impostos, para usar as estradas.</w:t>
      </w:r>
    </w:p>
    <w:p>
      <w:pPr/>
      <w:r>
        <w:rPr>
          <w:lang w:val="pt_PT" w:bidi="pt_PT"/>
        </w:rPr>
      </w:r>
      <w:r>
        <w:rPr>
          <w:lang w:val="pt_PT" w:bidi="pt_PT"/>
        </w:rPr>
        <w:t>Pare e mostre uma imagem de uma cabine de coleta para sua equipe.</w:t>
      </w:r>
    </w:p>
    <w:p>
      <w:pPr/>
      <w:r>
        <w:rPr>
          <w:lang w:val="pt_PT" w:bidi="pt_PT"/>
        </w:rPr>
      </w:r>
      <w:r>
        <w:rPr>
          <w:lang w:val="pt_PT" w:bidi="pt_PT"/>
        </w:rPr>
        <w:t>Jesus diz a Levi: "Siga-me". Esta frase significa que Jesus quer que Levi se torne seu discípulo. Um discípulo é um aluno que está sempre com seu instrutor. Um discípulo aprende constantemente com as palavras e as ações de seu instrutor. Levi responde ao comando deixando tudo para seguir Jesus. Levi deixa seu trabalho como um coletor de impostos e começa a ser um discípulo de Jesus. Lucas conecta a resposta de Levi com a dos outros discípulos - Simão, Tiago e João. Eles também deixaram tudo para seguir Jesus.</w:t>
      </w:r>
    </w:p>
    <w:p>
      <w:pPr/>
      <w:r>
        <w:rPr>
          <w:lang w:val="pt_PT" w:bidi="pt_PT"/>
        </w:rPr>
      </w:r>
      <w:r>
        <w:rPr>
          <w:lang w:val="pt_PT" w:bidi="pt_PT"/>
        </w:rPr>
        <w:t>Levi convida muitas pessoas para sua casa para uma grande refeição. Levi é o anfitrião e Jesus é seu convidado de honra. Na cultura judaica, o anfitrião era conhecido por ser rico enquanto o convidado de honra era conhecido por sua sabedoria. As pessoas convidadas para a refeição eram consideradas amigas. Outros cobradores de impostos, os amigos de Levi e os discípulos de Jesus estão todos juntos nesta refeição.</w:t>
      </w:r>
    </w:p>
    <w:p>
      <w:pPr/>
      <w:r>
        <w:rPr>
          <w:lang w:val="pt_PT" w:bidi="pt_PT"/>
        </w:rPr>
      </w:r>
      <w:r>
        <w:rPr>
          <w:lang w:val="pt_PT" w:bidi="pt_PT"/>
        </w:rPr>
        <w:t>Pare e discuta com sua equipe. O que significa em sua cultura compartilhar uma refeição? Existe um significado especial em ser convidado para a casa de alguém? Que tipo de coisas são faladas durante a refeição?</w:t>
      </w:r>
    </w:p>
    <w:p>
      <w:pPr/>
      <w:r>
        <w:rPr>
          <w:lang w:val="pt_PT" w:bidi="pt_PT"/>
        </w:rPr>
      </w:r>
      <w:r>
        <w:rPr>
          <w:lang w:val="pt_PT" w:bidi="pt_PT"/>
        </w:rPr>
        <w:t>Os fariseus ficam sabendo que Jesus está comendo com os cobradores de impostos. Eles se queixam com os discípulos de Jesus. Os fariseus estão perturbados porque Jesus é um instrutor da lei de Deus, e ele está comendo com os pecadores, ou as pessoas que regularmente desobedecem a Deus. Os fariseus chamam os convidados de Levi de pecadores porque eram cobradores de impostos e proscritos. Os fariseus veem os cobradores de impostos como vivendo fora da fidelidade a Deus. Eles acreditavam que a pureza deveria ser mantida não apenas no Templo, mas em casa, também. Os hóspedes de Levi não se lavavam de modo religioso e cerimonial antes de comer. Os fariseus acreditavam que Jesus estava se tornando impuro, ou impróprio para servir a Deus, por comer com esses proscritos.</w:t>
      </w:r>
    </w:p>
    <w:p>
      <w:pPr/>
      <w:r>
        <w:rPr>
          <w:lang w:val="pt_PT" w:bidi="pt_PT"/>
        </w:rPr>
      </w:r>
      <w:r>
        <w:rPr>
          <w:lang w:val="pt_PT" w:bidi="pt_PT"/>
        </w:rPr>
        <w:t>Jesus responde aos líderes religiosos com um provérbio, ou um dito bem conhecido, que dá um conselho. Jesus compara o pecado com a doença e diz que as pessoas que estão doentes precisam de um médico. Jesus diz que ele é o médico. Sua comparação significa que as pessoas que pensam que são justas acham que não precisam de ajuda. No entanto, os pecadores sabem que precisam da ajuda de Jesus. Jesus quer dizer que os fariseus pensavam que eles já eram justos. Pensavam que já tinham uma relação correta com Deus. Jesus diz que seu propósito é chamar os pecadores para se arrependerem ou se voltarem para Deus. Isso explica por que ele está comendo com os pecadores que sabem que precisam dele.</w:t>
      </w:r>
    </w:p>
    <w:p>
      <w:pPr/>
      <w:r>
        <w:rPr>
          <w:lang w:val="pt_PT" w:bidi="pt_PT"/>
        </w:rPr>
      </w:r>
      <w:r>
        <w:rPr>
          <w:lang w:val="pt_PT" w:bidi="pt_PT"/>
        </w:rPr>
        <w:t>Pare e discuta com sua equipe. Como a sabedoria ou um conselho da vida são transmitidos em sua cultura?</w:t>
      </w:r>
    </w:p>
    <w:p>
      <w:pPr/>
      <w:r>
        <w:rPr>
          <w:lang w:val="pt_PT" w:bidi="pt_PT"/>
        </w:rPr>
      </w:r>
      <w:r>
        <w:rPr>
          <w:lang w:val="pt_PT" w:bidi="pt_PT"/>
        </w:rPr>
        <w:t>Mais tarde, alguém faz a Jesus uma pergunta sobre o jejum. Jejuar significa ficar sem comer ou beber como parte da adoração de alguém a Deus. Os discípulos de João e os seguidores dos fariseus jejuam, ao passo que os seguidores de Jesus continuam a comer e beber. João, aqui, se refere a João Batista. As pessoas estavam indiretamente acusando os seguidores de Jesus de não mostrarem uma devoção séria a Deus. Jesus novamente responde com uma comparação. Jesus se descreve como um homem que está se casando e seus discípulos como os convidados do casamento que estão vindo para celebrá-lo. Jesus diz que os convidados para o casamento não jejuam enquanto o noivo está com eles. O noivo é o homem que está se casando. Na cultura judaica, se os convidados jejuassem em um casamento, estariam demonstrando tristeza em vez de alegria. Jesus diz que seus discípulos não jejuam porque Jesus ainda está com eles. Jesus quer dizer que no futuro ele será tomado pela força de seus seguidores. Seus discípulos então jejuariam para mostrar sua tristeza, quando ele tivesse ido.</w:t>
      </w:r>
    </w:p>
    <w:p>
      <w:pPr/>
      <w:r>
        <w:rPr>
          <w:lang w:val="pt_PT" w:bidi="pt_PT"/>
        </w:rPr>
      </w:r>
      <w:r>
        <w:rPr>
          <w:lang w:val="pt_PT" w:bidi="pt_PT"/>
        </w:rPr>
        <w:t>Pare e discuta com sua equipe. Durante os casamentos judeus, os convidados vinham para celebrar e se alegrar com o homem que estava se casando. Como as pessoas celebram os casamentos em sua cultura?</w:t>
      </w:r>
    </w:p>
    <w:p>
      <w:pPr/>
      <w:r>
        <w:rPr>
          <w:lang w:val="pt_PT" w:bidi="pt_PT"/>
        </w:rPr>
      </w:r>
      <w:r>
        <w:rPr>
          <w:lang w:val="pt_PT" w:bidi="pt_PT"/>
        </w:rPr>
        <w:t>Jesus então usa três parábolas, ou palavras sábias, para expressar que ele está ensinando uma nova maneira de viver para Deus. A nova maneira de ensinar de Jesus não se encaixará nas antigas tradições judaicas.</w:t>
      </w:r>
    </w:p>
    <w:p>
      <w:pPr/>
      <w:r>
        <w:rPr>
          <w:lang w:val="pt_PT" w:bidi="pt_PT"/>
        </w:rPr>
      </w:r>
      <w:r>
        <w:rPr>
          <w:lang w:val="pt_PT" w:bidi="pt_PT"/>
        </w:rPr>
        <w:t>Jesus compara os velhos caminhos com uma peça de roupa antiga. Ele compara sua nova maneira com um remendo, ou um pedaço de pano cortado de uma nova peça de roupa. Ninguém tiraria o pano de uma nova peça de roupa para costurá-lo em uma peça de roupa antiga. Quando alguém lavasse a roupa, o remendo se encolheria e rasgaria da roupa antiga. Jesus indica que seu ensino não pode ser adicionado ao velho modo de vida das pessoas.</w:t>
      </w:r>
    </w:p>
    <w:p>
      <w:pPr/>
      <w:r>
        <w:rPr>
          <w:lang w:val="pt_PT" w:bidi="pt_PT"/>
        </w:rPr>
      </w:r>
      <w:r>
        <w:rPr>
          <w:lang w:val="pt_PT" w:bidi="pt_PT"/>
        </w:rPr>
        <w:t>Jesus também compara os velhos caminhos com antigos odres. Um odre é um recipiente feito de peles de animais que as pessoas costumavam usar para armazenar vinho. Vinho é uma bebida fermentada feita de uvas. Jesus compara seu novo caminho com um novo vinho. Os judeus sabiam que, quando o vinho novo é colocado em odres antigos, os odres rebentavam. Os novos odres se expandiam à medida que o vinho fermentava, mas os odres antigos já haviam sido expandidos.</w:t>
      </w:r>
    </w:p>
    <w:p>
      <w:pPr/>
      <w:r>
        <w:rPr>
          <w:lang w:val="pt_PT" w:bidi="pt_PT"/>
        </w:rPr>
      </w:r>
      <w:r>
        <w:rPr>
          <w:lang w:val="pt_PT" w:bidi="pt_PT"/>
        </w:rPr>
        <w:t>Pare e mostre uma imagem de um odre para entenderem melhor este conceito.</w:t>
      </w:r>
    </w:p>
    <w:p>
      <w:pPr/>
      <w:r>
        <w:rPr>
          <w:lang w:val="pt_PT" w:bidi="pt_PT"/>
        </w:rPr>
      </w:r>
      <w:r>
        <w:rPr>
          <w:lang w:val="pt_PT" w:bidi="pt_PT"/>
        </w:rPr>
        <w:t>Jesus então diz que as pessoas que bebiam vinho velho não queriam beber vinho novo. Ele estava realmente falando de pessoas que estavam contentes com a velha maneira de ensinar a religião judaica. O vinho velho é bom. No entanto, Jesus está dizendo que, embora os antigos ensinamentos sejam bons, seus novos ensinamentos são um cumprimento, ou resultado, dos antigos ensinamentos.</w:t>
      </w:r>
    </w:p>
    <w:p>
      <w:pPr/>
      <w:r>
        <w:rPr>
          <w:lang w:val="pt_PT" w:bidi="pt_PT"/>
        </w:rPr>
      </w:r>
      <w:r>
        <w:rPr>
          <w:lang w:val="pt_PT" w:bidi="pt_PT"/>
        </w:rPr>
        <w:t>Lucas usa esta história para mostrar o arrependimento como sendo abandonar tudo e seguir Jesus. O tema de Jesus ajudar os pobres continua. As ações de Jesus mostram que sua mensagem é para todos, até para os proscritos. Jesus continua a enfrentar o conflito com os líderes religiosos que se agarram aos velhos caminhos. Isso nos prepara para a próxima história, na qual os discípulos de Jesus serão mais uma vez criticados.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5:27–39</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sai de Cafarnaum. Jesus diz a um cobrador de impostos "segue-me". O nome do cobrador de impostos é Levi. Levi se torna um seguidor de Jesus.</w:t>
      </w:r>
    </w:p>
    <w:p>
      <w:pPr/>
      <w:r>
        <w:rPr>
          <w:lang w:val="pt_PT" w:bidi="pt_PT"/>
        </w:rPr>
      </w:r>
      <w:r>
        <w:rPr>
          <w:b/>
          <w:lang w:val="pt_PT" w:bidi="pt_PT"/>
        </w:rPr>
        <w:t>Segunda cena:</w:t>
      </w:r>
      <w:r>
        <w:rPr>
          <w:lang w:val="pt_PT" w:bidi="pt_PT"/>
        </w:rPr>
        <w:t xml:space="preserve"> Levi oferece um banquete, com Jesus sendo um convidado de honra. Os amigos de Levi estão na mesa com Jesus. As pessoas desprezam os amigos de Levi. Os amigos de Levi são cobradores de impostos. Os líderes religiosos e os instrutores da lei questionam o fato de Jesus e seus discípulos estarem comendo e bebendo com pessoas tão más. Jesus responde dizendo que apenas as pessoas doentes precisam de um médico, não as pessoas saudáveis. Jesus disse que não veio para as pessoas que pensam que são justas, ou que têm uma relação correta com Deus, mas para os pecadores.</w:t>
      </w:r>
    </w:p>
    <w:p>
      <w:pPr/>
      <w:r>
        <w:rPr>
          <w:lang w:val="pt_PT" w:bidi="pt_PT"/>
        </w:rPr>
      </w:r>
      <w:r>
        <w:rPr>
          <w:b/>
          <w:lang w:val="pt_PT" w:bidi="pt_PT"/>
        </w:rPr>
        <w:t>Terceira cena:</w:t>
      </w:r>
      <w:r>
        <w:rPr>
          <w:lang w:val="pt_PT" w:bidi="pt_PT"/>
        </w:rPr>
        <w:t xml:space="preserve"> As pessoas perguntam a Jesus por que seus seguidores não jejuam como os seguidores de outros. Jesus responde usando o exemplo de uma celebração de casamento. Em um casamento, as pessoas celebram com o noivo, mas quando o noivo for embora, as pessoas jejuarão.</w:t>
      </w:r>
    </w:p>
    <w:p>
      <w:pPr/>
      <w:r>
        <w:rPr>
          <w:lang w:val="pt_PT" w:bidi="pt_PT"/>
        </w:rPr>
      </w:r>
      <w:r>
        <w:rPr>
          <w:b/>
          <w:lang w:val="pt_PT" w:bidi="pt_PT"/>
        </w:rPr>
        <w:t>Quarta cena:</w:t>
      </w:r>
      <w:r>
        <w:rPr>
          <w:lang w:val="pt_PT" w:bidi="pt_PT"/>
        </w:rPr>
        <w:t xml:space="preserve"> Jesus diz a eles que usar um pedaço de uma roupa nova para consertar uma peça de vestuário antiga, arruína a roupa nova e não combina com a roupa antiga. Jesus também diz a eles que usar odres antigos para guardar vinho novo arruína os odres antigos, e o vinho novo é derramado. Finalmente, Jesus diz a eles que as pessoas que bebem o vinho velho não querem vinho novo. Estas são três parábolas.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Judeus cobrados com impostos</w:t>
      </w:r>
    </w:p>
    <w:p>
      <w:pPr>
        <w:pStyle w:val="ListBullet"/>
        <w:spacing w:line="240" w:lineRule="auto"/>
        <w:ind w:left="720"/>
      </w:pPr>
      <w:r>
        <w:rPr>
          <w:lang w:val="pt_PT" w:bidi="pt_PT"/>
        </w:rPr>
      </w:r>
      <w:r>
        <w:rPr>
          <w:lang w:val="pt_PT" w:bidi="pt_PT"/>
        </w:rPr>
        <w:t>Amigos de Levi</w:t>
      </w:r>
    </w:p>
    <w:p>
      <w:pPr>
        <w:pStyle w:val="ListBullet"/>
        <w:spacing w:line="240" w:lineRule="auto"/>
        <w:ind w:left="720"/>
      </w:pPr>
      <w:r>
        <w:rPr>
          <w:lang w:val="pt_PT" w:bidi="pt_PT"/>
        </w:rPr>
      </w:r>
      <w:r>
        <w:rPr>
          <w:lang w:val="pt_PT" w:bidi="pt_PT"/>
        </w:rPr>
        <w:t>Fariseus e instrutores da lei</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Noivo</w:t>
      </w:r>
    </w:p>
    <w:p>
      <w:pPr>
        <w:pStyle w:val="ListBullet"/>
        <w:spacing w:line="240" w:lineRule="auto"/>
        <w:ind w:left="720"/>
      </w:pPr>
      <w:r>
        <w:rPr>
          <w:lang w:val="pt_PT" w:bidi="pt_PT"/>
        </w:rPr>
      </w:r>
      <w:r>
        <w:rPr>
          <w:lang w:val="pt_PT" w:bidi="pt_PT"/>
        </w:rPr>
        <w:t>Amigos do noivo</w:t>
      </w:r>
    </w:p>
    <w:p>
      <w:pPr>
        <w:pStyle w:val="ListBullet"/>
        <w:spacing w:line="240" w:lineRule="auto"/>
        <w:ind w:left="720"/>
      </w:pPr>
      <w:r>
        <w:rPr>
          <w:lang w:val="pt_PT" w:bidi="pt_PT"/>
        </w:rPr>
      </w:r>
      <w:r>
        <w:rPr>
          <w:lang w:val="pt_PT" w:bidi="pt_PT"/>
        </w:rPr>
        <w:t>Alfaiate</w:t>
      </w:r>
    </w:p>
    <w:p>
      <w:pPr>
        <w:pStyle w:val="ListBullet"/>
        <w:spacing w:line="240" w:lineRule="auto"/>
        <w:ind w:left="720"/>
      </w:pPr>
      <w:r>
        <w:rPr>
          <w:lang w:val="pt_PT" w:bidi="pt_PT"/>
        </w:rPr>
      </w:r>
      <w:r>
        <w:rPr>
          <w:lang w:val="pt_PT" w:bidi="pt_PT"/>
        </w:rPr>
        <w:t>Fabricante de vinho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Jesus acabara de perdoar os pecados de um homem paralítico e curá-lo. As pessoas estavam louvando a Deus pelo que viram.</w:t>
      </w:r>
    </w:p>
    <w:p>
      <w:pPr/>
      <w:r>
        <w:rPr>
          <w:lang w:val="pt_PT" w:bidi="pt_PT"/>
        </w:rPr>
      </w:r>
      <w:r>
        <w:rPr>
          <w:lang w:val="pt_PT" w:bidi="pt_PT"/>
        </w:rPr>
        <w:t>Lembre-se de que os judeus desprezavam os cobradores de impostos. Os cobradores de impostos trabalhavam para os romanos. As pessoas sabiam que os cobradores de impostos pediam mais dinheiro do que deveriam. Levi estava na cabine coletando impostos antes de Jesus chamá-lo.</w:t>
      </w:r>
    </w:p>
    <w:p>
      <w:pPr/>
      <w:r>
        <w:rPr>
          <w:lang w:val="pt_PT" w:bidi="pt_PT"/>
        </w:rPr>
      </w:r>
      <w:r>
        <w:rPr>
          <w:lang w:val="pt_PT" w:bidi="pt_PT"/>
        </w:rPr>
        <w:t>Jesus está saindo da cidade. Ele vê um cobrador de impostos. Jesus diz ao cobrador de impostos para segui-lo. O nome do cobrador de impostos é Levi. Levi abandona tudo e segue Jesus.</w:t>
      </w:r>
    </w:p>
    <w:p>
      <w:pPr/>
      <w:r>
        <w:rPr>
          <w:lang w:val="pt_PT" w:bidi="pt_PT"/>
        </w:rPr>
      </w:r>
      <w:r>
        <w:rPr>
          <w:lang w:val="pt_PT" w:bidi="pt_PT"/>
        </w:rPr>
        <w:t>Levi oferece uma festa para Jesus em sua casa. Os amigos de Levi estão comendo à mesa, com Jesus. Os amigos de Levi são cobradores de impostos e outros tipos de pessoas. A maioria dos judeus desprezava os cobradores de impostos e os amigos de Levi, porque os viam como pecadores. Eles eram impuros porque tinham contato com os gentios. Não se limpavam ritualmente antes de comer, como os líderes religiosos esperavam.</w:t>
      </w:r>
    </w:p>
    <w:p>
      <w:pPr/>
      <w:r>
        <w:rPr>
          <w:lang w:val="pt_PT" w:bidi="pt_PT"/>
        </w:rPr>
      </w:r>
      <w:r>
        <w:rPr>
          <w:lang w:val="pt_PT" w:bidi="pt_PT"/>
        </w:rPr>
        <w:t>Lembre-se de que os fariseus e os instrutores da lei não estavam na casa de Levi quando a festa aconteceu. Os fariseus e os instrutores da Lei acreditavam que conviver com os pecadores os tornariam impuros, ou não aceitáveis a Deus. Os fariseus questionaram os discípulos do lado de fora da casa, depois da festa.</w:t>
      </w:r>
    </w:p>
    <w:p>
      <w:pPr/>
      <w:r>
        <w:rPr>
          <w:lang w:val="pt_PT" w:bidi="pt_PT"/>
        </w:rPr>
      </w:r>
      <w:r>
        <w:rPr>
          <w:lang w:val="pt_PT" w:bidi="pt_PT"/>
        </w:rPr>
        <w:t>Os fariseus e os instrutores da lei perguntam aos discípulos: "Por que Jesus está comendo com pecadores?". Jesus responde dizendo que os doentes precisam de um médico. Jesus disse que veio para os pecadores, não para as pessoas que pensam que são justas.</w:t>
      </w:r>
    </w:p>
    <w:p>
      <w:pPr/>
      <w:r>
        <w:rPr>
          <w:lang w:val="pt_PT" w:bidi="pt_PT"/>
        </w:rPr>
      </w:r>
      <w:r>
        <w:rPr>
          <w:lang w:val="pt_PT" w:bidi="pt_PT"/>
        </w:rPr>
        <w:t>É importante lembrar que os judeus jejuavam devido a uma grande perda ou para mostrar esperança por algo melhor por vir. A resposta de Jesus mostra que não há nenhuma razão para jejuar enquanto Jesus está com eles.</w:t>
      </w:r>
    </w:p>
    <w:p>
      <w:pPr/>
      <w:r>
        <w:rPr>
          <w:lang w:val="pt_PT" w:bidi="pt_PT"/>
        </w:rPr>
      </w:r>
      <w:r>
        <w:rPr>
          <w:lang w:val="pt_PT" w:bidi="pt_PT"/>
        </w:rPr>
        <w:t>Os fariseus e os escribas perguntaram a Jesus por que os discípulos de Jesus comem e bebem, ao passo que os discípulos de João e dos fariseus jejuam e oram com frequência.</w:t>
      </w:r>
    </w:p>
    <w:p>
      <w:pPr/>
      <w:r>
        <w:rPr>
          <w:lang w:val="pt_PT" w:bidi="pt_PT"/>
        </w:rPr>
      </w:r>
      <w:r>
        <w:rPr>
          <w:lang w:val="pt_PT" w:bidi="pt_PT"/>
        </w:rPr>
        <w:t>Lembre-se de que ninguém estragaria um pedaço de pano novo para costurá-lo em uma roupa velha. As pessoas sabiam que o vinho novo se expande e iria rebentar um velho odre que já havia sido expandido.</w:t>
      </w:r>
    </w:p>
    <w:p>
      <w:pPr/>
      <w:r>
        <w:rPr>
          <w:lang w:val="pt_PT" w:bidi="pt_PT"/>
        </w:rPr>
      </w:r>
      <w:r>
        <w:rPr>
          <w:lang w:val="pt_PT" w:bidi="pt_PT"/>
        </w:rPr>
        <w:t>Jesus dá dois exemplos. Ele diz que consertar uma roupa velha usando um pedaço de uma roupa nova arruína a roupa nova e não combina com a roupa antiga. Jesus diz que usar um odre antigo para guardar vinho novo, rebentará o odre antigo e o vinho novo será derramado. O vinho novo deve ser guardado em novos odres. Esses exemplos mostram que as pessoas que se agarram ao velho ensino religioso judaico não aceitarão o novo ensino de Jesus. Jesus diz que as pessoas que bebem o vinho velho não querem o vinho novo.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5:27–39</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Amigos de Levi</w:t>
      </w:r>
    </w:p>
    <w:p>
      <w:pPr>
        <w:pStyle w:val="ListBullet"/>
        <w:spacing w:line="240" w:lineRule="auto"/>
        <w:ind w:left="720"/>
      </w:pPr>
      <w:r>
        <w:rPr>
          <w:lang w:val="pt_PT" w:bidi="pt_PT"/>
        </w:rPr>
      </w:r>
      <w:r>
        <w:rPr>
          <w:lang w:val="pt_PT" w:bidi="pt_PT"/>
        </w:rPr>
        <w:t>Judeus cobrados com impostos</w:t>
      </w:r>
    </w:p>
    <w:p>
      <w:pPr>
        <w:pStyle w:val="ListBullet"/>
        <w:spacing w:line="240" w:lineRule="auto"/>
        <w:ind w:left="720"/>
      </w:pPr>
      <w:r>
        <w:rPr>
          <w:lang w:val="pt_PT" w:bidi="pt_PT"/>
        </w:rPr>
      </w:r>
      <w:r>
        <w:rPr>
          <w:lang w:val="pt_PT" w:bidi="pt_PT"/>
        </w:rPr>
        <w:t>Fariseus e instrutores da lei</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Noivo</w:t>
      </w:r>
    </w:p>
    <w:p>
      <w:pPr>
        <w:pStyle w:val="ListBullet"/>
        <w:spacing w:line="240" w:lineRule="auto"/>
        <w:ind w:left="720"/>
      </w:pPr>
      <w:r>
        <w:rPr>
          <w:lang w:val="pt_PT" w:bidi="pt_PT"/>
        </w:rPr>
      </w:r>
      <w:r>
        <w:rPr>
          <w:lang w:val="pt_PT" w:bidi="pt_PT"/>
        </w:rPr>
        <w:t>Amigos do noivo</w:t>
      </w:r>
    </w:p>
    <w:p>
      <w:pPr>
        <w:pStyle w:val="ListBullet"/>
        <w:spacing w:line="240" w:lineRule="auto"/>
        <w:ind w:left="720"/>
      </w:pPr>
      <w:r>
        <w:rPr>
          <w:lang w:val="pt_PT" w:bidi="pt_PT"/>
        </w:rPr>
      </w:r>
      <w:r>
        <w:rPr>
          <w:lang w:val="pt_PT" w:bidi="pt_PT"/>
        </w:rPr>
        <w:t>Alfaiate</w:t>
      </w:r>
    </w:p>
    <w:p>
      <w:pPr>
        <w:pStyle w:val="ListBullet"/>
        <w:spacing w:line="240" w:lineRule="auto"/>
        <w:ind w:left="720"/>
      </w:pPr>
      <w:r>
        <w:rPr>
          <w:lang w:val="pt_PT" w:bidi="pt_PT"/>
        </w:rPr>
      </w:r>
      <w:r>
        <w:rPr>
          <w:lang w:val="pt_PT" w:bidi="pt_PT"/>
        </w:rPr>
        <w:t>Fabricante de vinho</w:t>
      </w:r>
    </w:p>
    <w:p>
      <w:pPr/>
      <w:r>
        <w:rPr>
          <w:lang w:val="pt_PT" w:bidi="pt_PT"/>
        </w:rPr>
      </w:r>
      <w:r>
        <w:rPr>
          <w:lang w:val="pt_PT" w:bidi="pt_PT"/>
        </w:rPr>
        <w:t>Peça à equipe que represente a história duas vezes. Eles devem interpretar no idioma para o qual estão traduzindo.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A equipe deve interpretar Levi sentado em sua cabine coletando impostos. Os judeus desprezam Levi. Como Cafarnaum era uma cidade pequena, os discípulos de Jesus provavelmente já conheciam Levi.</w:t>
      </w:r>
    </w:p>
    <w:p>
      <w:pPr/>
      <w:r>
        <w:rPr>
          <w:lang w:val="pt_PT" w:bidi="pt_PT"/>
        </w:rPr>
      </w:r>
      <w:r>
        <w:rPr>
          <w:lang w:val="pt_PT" w:bidi="pt_PT"/>
        </w:rPr>
        <w:t>A equipe deve interpretar os amigos de Levi como proscritos, pecadores e cobradores de impostos. Eles estão comendo e bebendo com Jesus.</w:t>
      </w:r>
    </w:p>
    <w:p>
      <w:pPr/>
      <w:r>
        <w:rPr>
          <w:lang w:val="pt_PT" w:bidi="pt_PT"/>
        </w:rPr>
      </w:r>
      <w:r>
        <w:rPr>
          <w:lang w:val="pt_PT" w:bidi="pt_PT"/>
        </w:rPr>
        <w:t>A equipe deve interpretar os fariseus e os instrutores da lei do lado de fora da casa. Depois da festa, os fariseus e os instrutores da lei questionam os discípulos sobre o comportamento de Jesus, comendo e bebendo com pecadores.</w:t>
      </w:r>
    </w:p>
    <w:p>
      <w:pPr/>
      <w:r>
        <w:rPr>
          <w:lang w:val="pt_PT" w:bidi="pt_PT"/>
        </w:rPr>
      </w:r>
      <w:r>
        <w:rPr>
          <w:lang w:val="pt_PT" w:bidi="pt_PT"/>
        </w:rPr>
        <w:t>A equipe deve interpretar uma festa de casamento, na qual as pessoas comem e bebem com o noivo. Então, quando o noivo deixa a festa, essas mesmas pessoas jejuam para mostrar tristeza. Esta representação deve ocorrer ao mesmo tempo em que Jesus está dando o exemplo.</w:t>
      </w:r>
    </w:p>
    <w:p>
      <w:pPr/>
      <w:r>
        <w:rPr>
          <w:lang w:val="pt_PT" w:bidi="pt_PT"/>
        </w:rPr>
      </w:r>
      <w:r>
        <w:rPr>
          <w:lang w:val="pt_PT" w:bidi="pt_PT"/>
        </w:rPr>
        <w:t>A equipe deve interpretar também uma pessoa tentando consertar suas roupas antigas. Esta pessoa corta um pedaço de uma roupa nova para consertar a roupa antiga. Mas o remendo novo não combina com a roupa antiga, e a roupa nova está arruinada. Quando a roupa antiga é lavada, o remendo encolhe e a roupa antiga também fica arruinada.</w:t>
      </w:r>
    </w:p>
    <w:p>
      <w:pPr/>
      <w:r>
        <w:rPr>
          <w:lang w:val="pt_PT" w:bidi="pt_PT"/>
        </w:rPr>
      </w:r>
      <w:r>
        <w:rPr>
          <w:lang w:val="pt_PT" w:bidi="pt_PT"/>
        </w:rPr>
        <w:t>Faça a equipe representar uma pessoa fazendo vinho novo e usando um odre antigo. Com o tempo, o velho odre rebenta e derrama o vinho novo. Outras pessoas estão bebendo vinho velho e rejeitam o vinho novo.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Levi coletando impostos em sua cabine. Os judeus que vão pagar os impostos não gostam de Levi. Levi é um proscrito.</w:t>
      </w:r>
    </w:p>
    <w:p>
      <w:pPr/>
      <w:r>
        <w:rPr>
          <w:lang w:val="pt_PT" w:bidi="pt_PT"/>
        </w:rPr>
      </w:r>
      <w:r>
        <w:rPr>
          <w:b/>
          <w:lang w:val="pt_PT" w:bidi="pt_PT"/>
        </w:rPr>
        <w:t>Interrompa a cena.</w:t>
      </w:r>
      <w:r>
        <w:rPr>
          <w:lang w:val="pt_PT" w:bidi="pt_PT"/>
        </w:rPr>
        <w:t xml:space="preserve"> Pergunte ao ator Levi: "Como você se sente?". Você pode ouvir coisas como: "Eu me sinto solitário às vezes", "Este é um bom trabalho, que paga bem", "Tenho benefícios que os outros não têm", "Não posso voltar para amigos e familiares por causa desse trabalho". Reinicie a cena.</w:t>
      </w:r>
    </w:p>
    <w:p>
      <w:pPr/>
      <w:r>
        <w:rPr>
          <w:lang w:val="pt_PT" w:bidi="pt_PT"/>
        </w:rPr>
      </w:r>
      <w:r>
        <w:rPr>
          <w:lang w:val="pt_PT" w:bidi="pt_PT"/>
        </w:rPr>
        <w:t>Jesus está saindo da cidade. Jesus avista Levi. Jesus diz a Levi "segue-me". Levi deixa tudo para trás e segue Jesus.</w:t>
      </w:r>
    </w:p>
    <w:p>
      <w:pPr/>
      <w:r>
        <w:rPr>
          <w:lang w:val="pt_PT" w:bidi="pt_PT"/>
        </w:rPr>
      </w:r>
      <w:r>
        <w:rPr>
          <w:b/>
          <w:lang w:val="pt_PT" w:bidi="pt_PT"/>
        </w:rPr>
        <w:t>Interrompa a cena.</w:t>
      </w:r>
      <w:r>
        <w:rPr>
          <w:lang w:val="pt_PT" w:bidi="pt_PT"/>
        </w:rPr>
        <w:t xml:space="preserve"> Pergunte aos atores que interpretam os judeus que estão pagando seus impostos: "Como vocês se sentem?" Você pode ouvir coisas como: "Não posso acreditar que ele trabalha para os romanos", "Por que Jesus está falando com ele?", "Não gosto de Levi", "Espere, para onde ele está indo?". Reinicie a cena.</w:t>
      </w:r>
    </w:p>
    <w:p>
      <w:pPr/>
      <w:r>
        <w:rPr>
          <w:lang w:val="pt_PT" w:bidi="pt_PT"/>
        </w:rPr>
      </w:r>
      <w:r>
        <w:rPr>
          <w:lang w:val="pt_PT" w:bidi="pt_PT"/>
        </w:rPr>
        <w:t>Levi dá uma festa. O convidado de honra é Jesus. Os amigos de Levi estão comendo e bebendo com Jesus. Os judeus não respeitam os amigos de Levi, porque são cobradores de impostos. Os outros amigos de Levi vivem vidas que os judeus consideram desonrosas, até pecaminosas.</w:t>
      </w:r>
    </w:p>
    <w:p>
      <w:pPr/>
      <w:r>
        <w:rPr>
          <w:lang w:val="pt_PT" w:bidi="pt_PT"/>
        </w:rPr>
      </w:r>
      <w:r>
        <w:rPr>
          <w:b/>
          <w:lang w:val="pt_PT" w:bidi="pt_PT"/>
        </w:rPr>
        <w:t>Interrompa a cena.</w:t>
      </w:r>
      <w:r>
        <w:rPr>
          <w:lang w:val="pt_PT" w:bidi="pt_PT"/>
        </w:rPr>
        <w:t xml:space="preserve"> Pergunte aos atores que interpretam os amigos de Levi: "Como vocês se sentem?". Você pode ouvir coisas como: "Sinto-me honrado por Jesus estar conosco", "Ele não é como os outros; ele fica conosco", "Estou intrigado com o que Jesus tem a dizer". Reinicie a cena.</w:t>
      </w:r>
    </w:p>
    <w:p>
      <w:pPr/>
      <w:r>
        <w:rPr>
          <w:lang w:val="pt_PT" w:bidi="pt_PT"/>
        </w:rPr>
      </w:r>
      <w:r>
        <w:rPr>
          <w:lang w:val="pt_PT" w:bidi="pt_PT"/>
        </w:rPr>
        <w:t>Algum tempo depois, os fariseus e os instrutores da lei questionam os discípulos quanto a por que eles comem e bebem com pessoas tão más. Jesus responde dizendo-lhes que as pessoas doentes precisam de um médico, não as pessoas saudáveis. Jesus diz: "Vim para os pecadores que precisam se arrepender, não para as pessoas que pensam que são justas".</w:t>
      </w:r>
    </w:p>
    <w:p>
      <w:pPr/>
      <w:r>
        <w:rPr>
          <w:lang w:val="pt_PT" w:bidi="pt_PT"/>
        </w:rPr>
      </w:r>
      <w:r>
        <w:rPr>
          <w:b/>
          <w:lang w:val="pt_PT" w:bidi="pt_PT"/>
        </w:rPr>
        <w:t>Interrompa a cena.</w:t>
      </w:r>
      <w:r>
        <w:rPr>
          <w:lang w:val="pt_PT" w:bidi="pt_PT"/>
        </w:rPr>
        <w:t xml:space="preserve"> Pergunte aos atores que interpretam os fariseus e os instrutores da lei: "Como vocês estão se sentindo?". Você pode ouvir coisas como: "Não posso acreditar que ele está se tornando impuro". "Este é um mau exemplo para as pessoas". "Este novo ensino é perigoso". Reinicie a cena.</w:t>
      </w:r>
    </w:p>
    <w:p>
      <w:pPr/>
      <w:r>
        <w:rPr>
          <w:lang w:val="pt_PT" w:bidi="pt_PT"/>
        </w:rPr>
      </w:r>
      <w:r>
        <w:rPr>
          <w:lang w:val="pt_PT" w:bidi="pt_PT"/>
        </w:rPr>
        <w:t>Algumas pessoas perguntam a Jesus por que seus discípulos sempre comem e bebem enquanto os discípulos de João e os discípulos dos fariseus jejuavam.</w:t>
      </w:r>
    </w:p>
    <w:p>
      <w:pPr/>
      <w:r>
        <w:rPr>
          <w:lang w:val="pt_PT" w:bidi="pt_PT"/>
        </w:rPr>
      </w:r>
      <w:r>
        <w:rPr>
          <w:lang w:val="pt_PT" w:bidi="pt_PT"/>
        </w:rPr>
        <w:t>Jesus responde dando o exemplo do noivo ou do homem se casando. Jesus dá o exemplo de consertar uma roupa antiga usando um tecido novo. Jesus dá o exemplo do vinho novo em odres antigos.</w:t>
      </w:r>
    </w:p>
    <w:p>
      <w:pPr/>
      <w:r>
        <w:rPr>
          <w:lang w:val="pt_PT" w:bidi="pt_PT"/>
        </w:rPr>
      </w:r>
      <w:r>
        <w:rPr>
          <w:b/>
          <w:lang w:val="pt_PT" w:bidi="pt_PT"/>
        </w:rPr>
        <w:t>Interrompa a cena.</w:t>
      </w:r>
      <w:r>
        <w:rPr>
          <w:lang w:val="pt_PT" w:bidi="pt_PT"/>
        </w:rPr>
        <w:t xml:space="preserve"> Pergunte aos atores que interpretam os fariseus e os instrutores da lei: "Como vocês estão se sentindo?". Vocês podem ouvir coisas como: "Zangado." "Nosso ensino é que está correto aos olhos de Deus, não o seu!" "Jesus precisa ser detido".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5:27–39</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perto de Cafarnaum quando ele vê um homem chamado Levi coletando impostos. </w:t>
      </w:r>
      <w:r>
        <w:rPr>
          <w:b/>
          <w:lang w:val="pt_PT" w:bidi="pt_PT"/>
        </w:rPr>
        <w:t>Um cobrador de impostos</w:t>
      </w:r>
      <w:r>
        <w:rPr>
          <w:lang w:val="pt_PT" w:bidi="pt_PT"/>
        </w:rPr>
        <w:t xml:space="preserve"> se refere a uma pessoa cujo trabalho é coletar dinheiro, ou impostos, para o governo. O povo judeu tinha que pagar um imposto ao governo romano por usar estradas e trazer bens ou produtos para o país. Os judeus desprezavam os cobradores de impostos porque eram conhecidos por coletar mais dinheiro do que o necessário e mantê-lo para si mesmos. Os coletores de impostos eram proscritos em comunidades judaicas e vistos como uma vergonha para suas famílias. Traduza cobrador de impostos da mesma maneira que você tem traduzido em passagens anteriores.</w:t>
      </w:r>
    </w:p>
    <w:p>
      <w:pPr/>
      <w:r>
        <w:rPr>
          <w:lang w:val="pt_PT" w:bidi="pt_PT"/>
        </w:rPr>
      </w:r>
      <w:r>
        <w:rPr>
          <w:lang w:val="pt_PT" w:bidi="pt_PT"/>
        </w:rPr>
        <w:t xml:space="preserve">Os cobradores de impostos trabalhavam em </w:t>
      </w:r>
      <w:r>
        <w:rPr>
          <w:b/>
          <w:lang w:val="pt_PT" w:bidi="pt_PT"/>
        </w:rPr>
        <w:t>cabines de coleta</w:t>
      </w:r>
      <w:r>
        <w:rPr>
          <w:lang w:val="pt_PT" w:bidi="pt_PT"/>
        </w:rPr>
        <w:t>. A cabine era provavelmente uma pequena mesa colocada sob um abrigo onde Levi se sentava para coletar os impostos. Na maioria das vezes, as cabines de coleta eram colocadas logo à saída da cidade ou povoado. Isso explicaria por que Jesus viu Levi ao sair de Cafarnaum.</w:t>
      </w:r>
    </w:p>
    <w:p>
      <w:pPr/>
      <w:r>
        <w:rPr>
          <w:lang w:val="pt_PT" w:bidi="pt_PT"/>
        </w:rPr>
      </w:r>
      <w:r>
        <w:rPr>
          <w:lang w:val="pt_PT" w:bidi="pt_PT"/>
        </w:rPr>
        <w:t>Mostre à sua equipe uma imagem de uma cabine de coleta, caso ainda não o tenha feito.</w:t>
      </w:r>
    </w:p>
    <w:p>
      <w:pPr/>
      <w:r>
        <w:rPr>
          <w:lang w:val="pt_PT" w:bidi="pt_PT"/>
        </w:rPr>
      </w:r>
      <w:r>
        <w:rPr>
          <w:lang w:val="pt_PT" w:bidi="pt_PT"/>
        </w:rPr>
        <w:t xml:space="preserve">Jesus diz a Levi: "Siga-me". Esta foi a maneira de Jesus convidar Levi para ser seu discípulo. </w:t>
      </w:r>
      <w:r>
        <w:rPr>
          <w:b/>
          <w:lang w:val="pt_PT" w:bidi="pt_PT"/>
        </w:rPr>
        <w:t>Discípulo</w:t>
      </w:r>
      <w:r>
        <w:rPr>
          <w:lang w:val="pt_PT" w:bidi="pt_PT"/>
        </w:rPr>
        <w:t xml:space="preserve"> significa aprendiz. Esses aprendizes seguiam seu instrutor aonde quer que ele fosse. Eles se comprometiam a aprender com seus ensinamentos e ações. Os seguidores mais próximos de Jesus ficaram com ele por grande parte de seu ministério público. Viajaram com ele, aprenderam com ele, e às vezes foram enviados para pregar as Boas Novas do Reino e curar os doentes. Nesta história, os discípulos se referem a Simão, Tiago, João, e agora, Levi. O termo Discípulos pode ser encontrado no glossário principal.</w:t>
      </w:r>
    </w:p>
    <w:p>
      <w:pPr/>
      <w:r>
        <w:rPr>
          <w:lang w:val="pt_PT" w:bidi="pt_PT"/>
        </w:rPr>
      </w:r>
      <w:r>
        <w:rPr>
          <w:lang w:val="pt_PT" w:bidi="pt_PT"/>
        </w:rPr>
        <w:t>Se sua língua tem um termo comumente conhecido para devotos que seguem um instrutor, utilize este termo.</w:t>
      </w:r>
    </w:p>
    <w:p>
      <w:pPr/>
      <w:r>
        <w:rPr>
          <w:lang w:val="pt_PT" w:bidi="pt_PT"/>
        </w:rPr>
      </w:r>
      <w:r>
        <w:rPr>
          <w:lang w:val="pt_PT" w:bidi="pt_PT"/>
        </w:rPr>
        <w:t xml:space="preserve">Levi se levanta, </w:t>
      </w:r>
      <w:r>
        <w:rPr>
          <w:b/>
          <w:lang w:val="pt_PT" w:bidi="pt_PT"/>
        </w:rPr>
        <w:t>abandona tudo</w:t>
      </w:r>
      <w:r>
        <w:rPr>
          <w:lang w:val="pt_PT" w:bidi="pt_PT"/>
        </w:rPr>
        <w:t>, e segue Jesus. Isso significa que Levi deixou seu trabalho como cobrador de impostos para se tornar discípulo de Jesus. Tenha cuidado para não traduzir isso como Levi tendo deixado para trás todas as suas posses, uma vez que sabemos que a próxima parte da história ocorre na casa de Levi.</w:t>
      </w:r>
    </w:p>
    <w:p>
      <w:pPr/>
      <w:r>
        <w:rPr>
          <w:lang w:val="pt_PT" w:bidi="pt_PT"/>
        </w:rPr>
      </w:r>
      <w:r>
        <w:rPr>
          <w:lang w:val="pt_PT" w:bidi="pt_PT"/>
        </w:rPr>
        <w:t xml:space="preserve">Levi oferece um </w:t>
      </w:r>
      <w:r>
        <w:rPr>
          <w:b/>
          <w:lang w:val="pt_PT" w:bidi="pt_PT"/>
        </w:rPr>
        <w:t>banquete</w:t>
      </w:r>
      <w:r>
        <w:rPr>
          <w:lang w:val="pt_PT" w:bidi="pt_PT"/>
        </w:rPr>
        <w:t xml:space="preserve">, ou uma grande refeição, para Jesus. Levi convida seus amigos e outros cobradores de impostos para vir comer em sua casa. As pessoas estavam </w:t>
      </w:r>
      <w:r>
        <w:rPr>
          <w:b/>
          <w:lang w:val="pt_PT" w:bidi="pt_PT"/>
        </w:rPr>
        <w:t>recostadas</w:t>
      </w:r>
      <w:r>
        <w:rPr>
          <w:lang w:val="pt_PT" w:bidi="pt_PT"/>
        </w:rPr>
        <w:t xml:space="preserve"> à mesa. Esta frase significa que eles estavam comendo à mesa. Na cultura judaica, as pessoas geralmente comiam juntas em uma mesa baixa e sentadas em almofadas no chão.</w:t>
      </w:r>
    </w:p>
    <w:p>
      <w:pPr/>
      <w:r>
        <w:rPr>
          <w:lang w:val="pt_PT" w:bidi="pt_PT"/>
        </w:rPr>
      </w:r>
      <w:r>
        <w:rPr>
          <w:lang w:val="pt_PT" w:bidi="pt_PT"/>
        </w:rPr>
        <w:t xml:space="preserve">Os </w:t>
      </w:r>
      <w:r>
        <w:rPr>
          <w:b/>
          <w:lang w:val="pt_PT" w:bidi="pt_PT"/>
        </w:rPr>
        <w:t>fariseus e os instrutores da lei que pertenciam à sua seita</w:t>
      </w:r>
      <w:r>
        <w:rPr>
          <w:lang w:val="pt_PT" w:bidi="pt_PT"/>
        </w:rPr>
        <w:t xml:space="preserve"> também estão presentes. Isso significa os fariseus e seus escribas. Traduza </w:t>
      </w:r>
      <w:r>
        <w:rPr>
          <w:b/>
          <w:lang w:val="pt_PT" w:bidi="pt_PT"/>
        </w:rPr>
        <w:t>fariseu</w:t>
      </w:r>
      <w:r>
        <w:rPr>
          <w:lang w:val="pt_PT" w:bidi="pt_PT"/>
        </w:rPr>
        <w:t xml:space="preserve"> e </w:t>
      </w:r>
      <w:r>
        <w:rPr>
          <w:b/>
          <w:lang w:val="pt_PT" w:bidi="pt_PT"/>
        </w:rPr>
        <w:t>escriba, ou instrutores da lei,</w:t>
      </w:r>
      <w:r>
        <w:rPr>
          <w:lang w:val="pt_PT" w:bidi="pt_PT"/>
        </w:rPr>
        <w:t xml:space="preserve"> da mesma maneira que você tem traduzido em passagens anteriores. Os dois termos podem ser encontrados no glossário principal. Os fariseus estão lá para ver se Jesus está seguindo a lei de Deus. Eles começam a </w:t>
      </w:r>
      <w:r>
        <w:rPr>
          <w:b/>
          <w:lang w:val="pt_PT" w:bidi="pt_PT"/>
        </w:rPr>
        <w:t>resmungar</w:t>
      </w:r>
      <w:r>
        <w:rPr>
          <w:lang w:val="pt_PT" w:bidi="pt_PT"/>
        </w:rPr>
        <w:t xml:space="preserve"> ou reclamar aos discípulos. Os fariseus julgam Jesus como um instrutor da lei de Deus por comer com </w:t>
      </w:r>
      <w:r>
        <w:rPr>
          <w:b/>
          <w:lang w:val="pt_PT" w:bidi="pt_PT"/>
        </w:rPr>
        <w:t>pecadores</w:t>
      </w:r>
      <w:r>
        <w:rPr>
          <w:lang w:val="pt_PT" w:bidi="pt_PT"/>
        </w:rPr>
        <w:t>. Pecadores são pessoas que constantemente desobedecem à lei de Deus. Os fariseus adicionaram muitas outras regras à lei de Deus. Eles chamavam qualquer um que não seguisse essas regras de pecadores. Uma dessas regras era que as pessoas deveriam lavar-se de modo religioso e cerimonial antes de comer. Os convidados de Levi não fizeram isso. Os fariseus também consideravam os cobradores de impostos como pecadores. Traduza pecadores da mesma maneira que você tem traduzido nas passagens anteriores. O termo Pecado consta do glossário principal.</w:t>
      </w:r>
    </w:p>
    <w:p>
      <w:pPr/>
      <w:r>
        <w:rPr>
          <w:lang w:val="pt_PT" w:bidi="pt_PT"/>
        </w:rPr>
      </w:r>
      <w:r>
        <w:rPr>
          <w:lang w:val="pt_PT" w:bidi="pt_PT"/>
        </w:rPr>
        <w:t xml:space="preserve">Jesus responde com uma comparação do pecado com a doença. Jesus diz que ele veio chamar pessoas que estão doentes com o pecado para se arrepender e estar com ele. Ele não veio para chamar os justos, porque eles não precisavam de sua ajuda. Traduza </w:t>
      </w:r>
      <w:r>
        <w:rPr>
          <w:b/>
          <w:lang w:val="pt_PT" w:bidi="pt_PT"/>
        </w:rPr>
        <w:t>arrependimento</w:t>
      </w:r>
      <w:r>
        <w:rPr>
          <w:lang w:val="pt_PT" w:bidi="pt_PT"/>
        </w:rPr>
        <w:t xml:space="preserve"> e </w:t>
      </w:r>
      <w:r>
        <w:rPr>
          <w:b/>
          <w:lang w:val="pt_PT" w:bidi="pt_PT"/>
        </w:rPr>
        <w:t>justo</w:t>
      </w:r>
      <w:r>
        <w:rPr>
          <w:lang w:val="pt_PT" w:bidi="pt_PT"/>
        </w:rPr>
        <w:t xml:space="preserve"> da mesma maneira que você tem traduzido nas passagens anteriores de Lucas. Os dois termos podem ser encontrados no glossário principal.</w:t>
      </w:r>
    </w:p>
    <w:p>
      <w:pPr/>
      <w:r>
        <w:rPr>
          <w:lang w:val="pt_PT" w:bidi="pt_PT"/>
        </w:rPr>
      </w:r>
      <w:r>
        <w:rPr>
          <w:lang w:val="pt_PT" w:bidi="pt_PT"/>
        </w:rPr>
        <w:t xml:space="preserve">Mais tarde, os discípulos de Jesus são criticados novamente. Desta vez é sobre o </w:t>
      </w:r>
      <w:r>
        <w:rPr>
          <w:b/>
          <w:lang w:val="pt_PT" w:bidi="pt_PT"/>
        </w:rPr>
        <w:t>jejum</w:t>
      </w:r>
      <w:r>
        <w:rPr>
          <w:lang w:val="pt_PT" w:bidi="pt_PT"/>
        </w:rPr>
        <w:t xml:space="preserve">. Use a mesma tradução para jejum que você já usou antes. O termo Jejum consta do glossário principal. Jesus responde com uma pergunta para a qual ele não espera resposta, por ser óbvia. Os convidados ficam tristes em um casamento enquanto o </w:t>
      </w:r>
      <w:r>
        <w:rPr>
          <w:b/>
          <w:lang w:val="pt_PT" w:bidi="pt_PT"/>
        </w:rPr>
        <w:t>noivo</w:t>
      </w:r>
      <w:r>
        <w:rPr>
          <w:lang w:val="pt_PT" w:bidi="pt_PT"/>
        </w:rPr>
        <w:t>, ou o homem que vai se casar, está com eles? A resposta é não. O jejum implica que os convidados estão tristes. Jesus se compara com o homem prestes a casar. Seus discípulos não jejuarão até que Jesus seja retirado deles. Então eles jejuariam para mostrar sua tristeza.</w:t>
      </w:r>
    </w:p>
    <w:p>
      <w:pPr/>
      <w:r>
        <w:rPr>
          <w:lang w:val="pt_PT" w:bidi="pt_PT"/>
        </w:rPr>
      </w:r>
      <w:r>
        <w:rPr>
          <w:lang w:val="pt_PT" w:bidi="pt_PT"/>
        </w:rPr>
        <w:t xml:space="preserve">Jesus então conta três </w:t>
      </w:r>
      <w:r>
        <w:rPr>
          <w:b/>
          <w:lang w:val="pt_PT" w:bidi="pt_PT"/>
        </w:rPr>
        <w:t>parábolas</w:t>
      </w:r>
      <w:r>
        <w:rPr>
          <w:lang w:val="pt_PT" w:bidi="pt_PT"/>
        </w:rPr>
        <w:t>. Parábola é um termo que descreve diferentes tipos de pronunciações de sabedoria. Podem incluir histórias culturais ou ditados sábios. Muitas vezes a parábola se refere a um tipo especial de história que Jesus contava. A história usava coisas do dia a dia para descrever ideias mais profundas sobre Deus. As parábolas eram frequentemente difíceis de entender, a menos que as pessoas realmente tentassem escutar. Quando Jesus conta uma parábola, ele espera que as pessoas mudem sua atitude ou ações. Neste caso, a parábola se refere a um ditado sábio. O termo Parábola pode ser encontrado no glossário principal.</w:t>
      </w:r>
    </w:p>
    <w:p>
      <w:pPr/>
      <w:r>
        <w:rPr>
          <w:lang w:val="pt_PT" w:bidi="pt_PT"/>
        </w:rPr>
      </w:r>
      <w:r>
        <w:rPr>
          <w:lang w:val="pt_PT" w:bidi="pt_PT"/>
        </w:rPr>
        <w:t xml:space="preserve">Jesus usa o exemplo de consertar uma </w:t>
      </w:r>
      <w:r>
        <w:rPr>
          <w:b/>
          <w:lang w:val="pt_PT" w:bidi="pt_PT"/>
        </w:rPr>
        <w:t>roupa</w:t>
      </w:r>
      <w:r>
        <w:rPr>
          <w:lang w:val="pt_PT" w:bidi="pt_PT"/>
        </w:rPr>
        <w:t xml:space="preserve"> antiga com um remendo cortado de uma roupa nova. Uma roupa significa uma peça de vestimenta. Um </w:t>
      </w:r>
      <w:r>
        <w:rPr>
          <w:b/>
          <w:lang w:val="pt_PT" w:bidi="pt_PT"/>
        </w:rPr>
        <w:t>remendo</w:t>
      </w:r>
      <w:r>
        <w:rPr>
          <w:lang w:val="pt_PT" w:bidi="pt_PT"/>
        </w:rPr>
        <w:t xml:space="preserve"> é um pequeno pedaço de tecido que alguém costura sobre uma área rasgada de outra roupa. O novo remendo não funcionará porque ele encolherá quando lavado e rasgará a roupa antiga. Também não seria prático, porque para cortar um remendo seria necessário arruinar uma peça de roupa nova.</w:t>
      </w:r>
    </w:p>
    <w:p>
      <w:pPr/>
      <w:r>
        <w:rPr>
          <w:lang w:val="pt_PT" w:bidi="pt_PT"/>
        </w:rPr>
      </w:r>
      <w:r>
        <w:rPr>
          <w:lang w:val="pt_PT" w:bidi="pt_PT"/>
        </w:rPr>
        <w:t xml:space="preserve">Jesus usa outra parábola sobre odres. </w:t>
      </w:r>
      <w:r>
        <w:rPr>
          <w:b/>
          <w:lang w:val="pt_PT" w:bidi="pt_PT"/>
        </w:rPr>
        <w:t>Vinho</w:t>
      </w:r>
      <w:r>
        <w:rPr>
          <w:lang w:val="pt_PT" w:bidi="pt_PT"/>
        </w:rPr>
        <w:t xml:space="preserve"> é uma bebida fermentada feita de uvas. </w:t>
      </w:r>
      <w:r>
        <w:rPr>
          <w:b/>
          <w:lang w:val="pt_PT" w:bidi="pt_PT"/>
        </w:rPr>
        <w:t>Odres</w:t>
      </w:r>
      <w:r>
        <w:rPr>
          <w:lang w:val="pt_PT" w:bidi="pt_PT"/>
        </w:rPr>
        <w:t xml:space="preserve"> eram os recipientes usados para armazenar o vinho. Normalmente, os judeus faziam esses recipientes de peles de cabra. Um novo odre se expandiria à medida que o vinho fermentava, mas os odres velhos se romperiam.</w:t>
      </w:r>
    </w:p>
    <w:p>
      <w:pPr/>
      <w:r>
        <w:rPr>
          <w:lang w:val="pt_PT" w:bidi="pt_PT"/>
        </w:rPr>
      </w:r>
      <w:r>
        <w:rPr>
          <w:lang w:val="pt_PT" w:bidi="pt_PT"/>
        </w:rPr>
        <w:t>Mostre à sua equipe uma imagem de odres, caso ainda não o tenha feito.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5:27–39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15">
        <w:r>
          <w:rPr>
            <w:lang w:val="pt_PT" w:bidi="pt_PT"/>
          </w:rPr>
          <w:rPr>
            <w:color w:val="0000EE"/>
            <w:u w:val="single"/>
          </w:rPr>
          <w:t>Ouvir e Sentir</w:t>
        </w:r>
      </w:hyperlink>
      <w:r>
        <w:rPr>
          <w:lang w:val="pt_PT" w:bidi="pt_PT"/>
        </w:rPr>
        <w:t xml:space="preserve"> (429 KB)</w:t>
      </w:r>
      <w:r>
        <w:rPr>
          <w:lang w:val="pt_PT" w:bidi="pt_PT"/>
        </w:rPr>
      </w:r>
    </w:p>
    <w:p>
      <w:pPr>
        <w:pStyle w:val="ListBullet"/>
        <w:spacing w:line="240" w:lineRule="auto"/>
        <w:ind w:left="720"/>
      </w:pPr>
      <w:r>
        <w:rPr>
          <w:lang w:val="pt_PT" w:bidi="pt_PT"/>
        </w:rPr>
      </w:r>
      <w:hyperlink r:id="rId116">
        <w:r>
          <w:rPr>
            <w:lang w:val="pt_PT" w:bidi="pt_PT"/>
          </w:rPr>
          <w:rPr>
            <w:color w:val="0000EE"/>
            <w:u w:val="single"/>
          </w:rPr>
          <w:t>Preparando o Cenário</w:t>
        </w:r>
      </w:hyperlink>
      <w:r>
        <w:rPr>
          <w:lang w:val="pt_PT" w:bidi="pt_PT"/>
        </w:rPr>
        <w:t xml:space="preserve"> (5.3 MB)</w:t>
      </w:r>
      <w:r>
        <w:rPr>
          <w:lang w:val="pt_PT" w:bidi="pt_PT"/>
        </w:rPr>
      </w:r>
    </w:p>
    <w:p>
      <w:pPr>
        <w:pStyle w:val="ListBullet"/>
        <w:spacing w:line="240" w:lineRule="auto"/>
        <w:ind w:left="720"/>
      </w:pPr>
      <w:r>
        <w:rPr>
          <w:lang w:val="pt_PT" w:bidi="pt_PT"/>
        </w:rPr>
      </w:r>
      <w:hyperlink r:id="rId117">
        <w:r>
          <w:rPr>
            <w:lang w:val="pt_PT" w:bidi="pt_PT"/>
          </w:rPr>
          <w:rPr>
            <w:color w:val="0000EE"/>
            <w:u w:val="single"/>
          </w:rPr>
          <w:t>Identificando as Cenas</w:t>
        </w:r>
      </w:hyperlink>
      <w:r>
        <w:rPr>
          <w:lang w:val="pt_PT" w:bidi="pt_PT"/>
        </w:rPr>
        <w:t xml:space="preserve"> (3.4 MB)</w:t>
      </w:r>
      <w:r>
        <w:rPr>
          <w:lang w:val="pt_PT" w:bidi="pt_PT"/>
        </w:rPr>
      </w:r>
    </w:p>
    <w:p>
      <w:pPr>
        <w:pStyle w:val="ListBullet"/>
        <w:spacing w:line="240" w:lineRule="auto"/>
        <w:ind w:left="720"/>
      </w:pPr>
      <w:r>
        <w:rPr>
          <w:lang w:val="pt_PT" w:bidi="pt_PT"/>
        </w:rPr>
      </w:r>
      <w:hyperlink r:id="rId118">
        <w:r>
          <w:rPr>
            <w:lang w:val="pt_PT" w:bidi="pt_PT"/>
          </w:rPr>
          <w:rPr>
            <w:color w:val="0000EE"/>
            <w:u w:val="single"/>
          </w:rPr>
          <w:t>Incorporando o Texto</w:t>
        </w:r>
      </w:hyperlink>
      <w:r>
        <w:rPr>
          <w:lang w:val="pt_PT" w:bidi="pt_PT"/>
        </w:rPr>
        <w:t xml:space="preserve"> (3.6 MB)</w:t>
      </w:r>
      <w:r>
        <w:rPr>
          <w:lang w:val="pt_PT" w:bidi="pt_PT"/>
        </w:rPr>
      </w:r>
    </w:p>
    <w:p>
      <w:pPr>
        <w:pStyle w:val="ListBullet"/>
        <w:spacing w:line="240" w:lineRule="auto"/>
        <w:ind w:left="720"/>
      </w:pPr>
      <w:r>
        <w:rPr>
          <w:lang w:val="pt_PT" w:bidi="pt_PT"/>
        </w:rPr>
      </w:r>
      <w:hyperlink r:id="rId119">
        <w:r>
          <w:rPr>
            <w:lang w:val="pt_PT" w:bidi="pt_PT"/>
          </w:rPr>
          <w:rPr>
            <w:color w:val="0000EE"/>
            <w:u w:val="single"/>
          </w:rPr>
          <w:t>Preenchendo as Lacunas</w:t>
        </w:r>
      </w:hyperlink>
      <w:r>
        <w:rPr>
          <w:lang w:val="pt_PT" w:bidi="pt_PT"/>
        </w:rPr>
        <w:t xml:space="preserve"> (4.1 MB)</w:t>
      </w:r>
      <w:r>
        <w:rPr>
          <w:lang w:val="pt_PT" w:bidi="pt_PT"/>
        </w:rPr>
      </w:r>
    </w:p>
    <w:p>
      <w:pPr>
        <w:pStyle w:val="ListBullet"/>
        <w:spacing w:line="240" w:lineRule="auto"/>
        <w:ind w:left="720"/>
      </w:pPr>
      <w:r>
        <w:rPr>
          <w:lang w:val="pt_PT" w:bidi="pt_PT"/>
        </w:rPr>
      </w:r>
      <w:hyperlink r:id="rId120">
        <w:r>
          <w:rPr>
            <w:lang w:val="pt_PT" w:bidi="pt_PT"/>
          </w:rPr>
          <w:rPr>
            <w:color w:val="0000EE"/>
            <w:u w:val="single"/>
          </w:rPr>
          <w:t>Falando a Palavra</w:t>
        </w:r>
      </w:hyperlink>
      <w:r>
        <w:rPr>
          <w:lang w:val="pt_PT" w:bidi="pt_PT"/>
        </w:rPr>
        <w:t xml:space="preserve"> (1024 KB)</w:t>
      </w:r>
      <w:r>
        <w:rPr>
          <w:lang w:val="pt_PT" w:bidi="pt_PT"/>
        </w:rPr>
      </w:r>
      <w:r>
        <w:rPr>
          <w:lang w:val="pt_PT" w:bidi="pt_PT"/>
        </w:rPr>
      </w:r>
      <w:r>
        <w:rPr>
          <w:lang w:val="pt_PT" w:bidi="pt_PT"/>
        </w:rPr>
      </w:r>
    </w:p>
    <w:p>
      <w:pPr/>
      <w:r>
        <w:rPr>
          <w:lang w:val="pt_PT" w:bidi="pt_PT"/>
        </w:rPr>
      </w:r>
    </w:p>
    <w:p>
      <w:pPr>
        <w:pStyle w:val="Heading2"/>
      </w:pPr>
      <w:r>
        <w:rPr>
          <w:lang w:val="pt_PT" w:bidi="pt_PT"/>
        </w:rPr>
        <w:t>Lucas 6:1–11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6:1–11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6:1–11</w:t>
      </w:r>
    </w:p>
    <w:p>
      <w:pPr/>
      <w:r>
        <w:rPr>
          <w:lang w:val="pt_PT" w:bidi="pt_PT"/>
        </w:rPr>
      </w:r>
      <w:r>
        <w:rPr>
          <w:lang w:val="pt_PT" w:bidi="pt_PT"/>
        </w:rPr>
        <w:t>Ouça o texto uma vez na versão mais fácil de entender.</w:t>
      </w:r>
    </w:p>
    <w:p>
      <w:pPr/>
      <w:r>
        <w:rPr>
          <w:lang w:val="pt_PT" w:bidi="pt_PT"/>
        </w:rPr>
      </w:r>
      <w:r>
        <w:rPr>
          <w:lang w:val="pt_PT" w:bidi="pt_PT"/>
        </w:rPr>
        <w:t>Os líderes religiosos não aprovam Jesus e seus discípulos porque comiam com pecadores. Nesta história, Lucas mostra dois eventos similares sobre o conflito entre Jesus e os líderes religiosos. Seu desacordo é sobre o que a lei de Deus diz sobre o sábado, o dia de descanso judaico. Jesus cura um homem no sábado. A cura do homem mostra que ele tem autoridade de Deus para decidir o que uma pessoa pode ou não realizar no sábado.</w:t>
      </w:r>
    </w:p>
    <w:p>
      <w:pPr/>
      <w:r>
        <w:rPr>
          <w:lang w:val="pt_PT" w:bidi="pt_PT"/>
        </w:rPr>
      </w:r>
      <w:r>
        <w:rPr>
          <w:lang w:val="pt_PT" w:bidi="pt_PT"/>
        </w:rPr>
        <w:t>Lucas não nos conta exatamente onde Jesus está, mas se concentra mais em qual é o dia. É o dia de descanso para os judeus - o sábado. A lei de Deus diz que os judeus não devem trabalhar nesse dia. Jesus está caminhando com seus discípulos, ou seguidores, em um campo de culturas que produzem grãos. Eles usavam caminhos que permitiam que eles passassem pelos campos sem danificar as plantas. Os discípulos de Jesus estão com fome. Eles colhem uma pequena quantidade de espigas de grãos com suas mãos ao caminharem. Os grãos podiam ser comidos crus. Os discípulos esfregavam os grãos em suas mãos para remover a casca antes de comerem o cereal, ou as sementes. A lei de Moisés permitia que os judeus fizessem isso em campos pertencentes a outros judeus, desde que não colhessem uma grande quantia.</w:t>
      </w:r>
    </w:p>
    <w:p>
      <w:pPr/>
      <w:r>
        <w:rPr>
          <w:lang w:val="pt_PT" w:bidi="pt_PT"/>
        </w:rPr>
      </w:r>
      <w:r>
        <w:rPr>
          <w:lang w:val="pt_PT" w:bidi="pt_PT"/>
        </w:rPr>
        <w:t>Pare e mostre uma imagem de uma planta de grãos com as sementes no topo. [Na sua cultura, como as pessoas comem quando viajam? Eles têm permissão para obter comida dos campos de outras pessoas?]{.mark}</w:t>
      </w:r>
    </w:p>
    <w:p>
      <w:pPr/>
      <w:r>
        <w:rPr>
          <w:lang w:val="pt_PT" w:bidi="pt_PT"/>
        </w:rPr>
      </w:r>
      <w:r>
        <w:rPr>
          <w:lang w:val="pt_PT" w:bidi="pt_PT"/>
        </w:rPr>
        <w:t>Alguns dos fariseus, ou líderes religiosos, veem os discípulos de Jesus fazendo isso. Os fariseus fazem uma pergunta que acusa os discípulos de quebrar as regras do sábado. Os fariseus consideram que pegar alguns grãos é o mesmo que a colheita e a debulha de grãos. Na cultura judaica, a colheita e a debulha são consideradas trabalho. Eles acreditam que os discípulos estão quebrando a lei de Deus por trabalharem no sábado. Os fariseus fazem a pergunta aos discípulos, mas o que querem dizer é que Jesus é o culpado. Na cultura judaica, um instrutor é responsável pelo comportamento de seus seguidores.</w:t>
      </w:r>
    </w:p>
    <w:p>
      <w:pPr/>
      <w:r>
        <w:rPr>
          <w:lang w:val="pt_PT" w:bidi="pt_PT"/>
        </w:rPr>
      </w:r>
      <w:r>
        <w:rPr>
          <w:lang w:val="pt_PT" w:bidi="pt_PT"/>
        </w:rPr>
        <w:t>Pare e discuta com sua equipe. Na sua cultura, como é a relação entre um professor e um aluno?</w:t>
      </w:r>
    </w:p>
    <w:p>
      <w:pPr/>
      <w:r>
        <w:rPr>
          <w:lang w:val="pt_PT" w:bidi="pt_PT"/>
        </w:rPr>
      </w:r>
      <w:r>
        <w:rPr>
          <w:lang w:val="pt_PT" w:bidi="pt_PT"/>
        </w:rPr>
        <w:t>Jesus responde contando uma história de Davi das escrituras, ou dos escritos sagrados judaicos. Davi era um ancestral conhecido e respeitado pelos judeus. Ele era um rei de Israel escolhido por Deus. Nesta história, Davi ainda não é rei. Davi e seus homens estão com fome. Davi vai ao tabernáculo, uma grande tenda onde o povo judeu oferecia sacrifícios a Deus e onde Deus lhes revelava sua presença. Davi pede pão ao sumo sacerdote. O único pão disponível era o pão consagrado, ou o pão que tinha sido oferecido a Deus. Deus permitia que apenas os sacerdotes comessem esse pão. O sacerdote dá a Davi o pão para ele e seus homens comerem. Davi fez algo que não era permitido, mas Deus não o castiga. Jesus mostra, por meio desta história, que Davi ainda estava sendo obediente a Deus, embora parecesse estar violando a lei.</w:t>
      </w:r>
    </w:p>
    <w:p>
      <w:pPr/>
      <w:r>
        <w:rPr>
          <w:lang w:val="pt_PT" w:bidi="pt_PT"/>
        </w:rPr>
      </w:r>
      <w:r>
        <w:rPr>
          <w:lang w:val="pt_PT" w:bidi="pt_PT"/>
        </w:rPr>
        <w:t>Pare e mostre uma imagem do tabernáculo e do pão judaico usado no tabernáculo.</w:t>
      </w:r>
    </w:p>
    <w:p>
      <w:pPr/>
      <w:r>
        <w:rPr>
          <w:lang w:val="pt_PT" w:bidi="pt_PT"/>
        </w:rPr>
      </w:r>
      <w:r>
        <w:rPr>
          <w:lang w:val="pt_PT" w:bidi="pt_PT"/>
        </w:rPr>
        <w:t>Jesus diz que tem autoridade, ou direito de agir, ainda maior do que Davi. Jesus diz que o Filho do Homem é Senhor do sábado, o dia de descanso judeu. Ele está falando de si mesmo quando diz "o Filho do Homem". O uso de "Senhor" significa que Jesus tinha autoridade sobre o dia do sábado. Jesus tem essa autoridade porque Deus o enviou. Ele pode decidir o que é certo ou errado fazer no sábado. Os fariseus conheciam a lei de Deus, mas não a compreendiam de verdade.</w:t>
      </w:r>
    </w:p>
    <w:p>
      <w:pPr/>
      <w:r>
        <w:rPr>
          <w:lang w:val="pt_PT" w:bidi="pt_PT"/>
        </w:rPr>
      </w:r>
      <w:r>
        <w:rPr>
          <w:lang w:val="pt_PT" w:bidi="pt_PT"/>
        </w:rPr>
        <w:t>Então Lucas conta outra história sobre o sábado, que é muito semelhante. Jesus está ensinando em uma sinagoga, ou um lugar de culto judeu. Era hábito de Jesus ensinar em uma sinagoga todos os sábados. Um homem que estava lá não podia mover sua mão. Ressequida significa que dos seus dedos até seu cotovelo estava paralisado. Ele não podia mover sua mão ou braço direito.</w:t>
      </w:r>
    </w:p>
    <w:p>
      <w:pPr/>
      <w:r>
        <w:rPr>
          <w:lang w:val="pt_PT" w:bidi="pt_PT"/>
        </w:rPr>
      </w:r>
      <w:r>
        <w:rPr>
          <w:lang w:val="pt_PT" w:bidi="pt_PT"/>
        </w:rPr>
        <w:t>Pare e mostre à sua equipe uma imagem do interior de uma sinagoga.</w:t>
      </w:r>
    </w:p>
    <w:p>
      <w:pPr/>
      <w:r>
        <w:rPr>
          <w:lang w:val="pt_PT" w:bidi="pt_PT"/>
        </w:rPr>
      </w:r>
      <w:r>
        <w:rPr>
          <w:lang w:val="pt_PT" w:bidi="pt_PT"/>
        </w:rPr>
        <w:t>Os fariseus e os escribas também estão presentes. Eles estão ouvindo Jesus e esperando que ele viole a lei de Deus. Os fariseus querem que Jesus viole a lei para poderem acusá-lo legalmente no tribunal. Os fariseus acreditavam que curar no sábado era um pecado. A lei de Deus permitia curar no sábado quando uma pessoa estivesse morrendo. Os fariseus sabem que Jesus tem o poder de curar. Mas eles estão esperando para ver se Jesus violará a lei curando o homem no sábado.</w:t>
      </w:r>
    </w:p>
    <w:p>
      <w:pPr/>
      <w:r>
        <w:rPr>
          <w:lang w:val="pt_PT" w:bidi="pt_PT"/>
        </w:rPr>
      </w:r>
      <w:r>
        <w:rPr>
          <w:lang w:val="pt_PT" w:bidi="pt_PT"/>
        </w:rPr>
        <w:t>Jesus sabe o que os líderes religiosos estão pensando - ele sabe que querem que ele cometa um erro. Jesus diz ao homem para ficar no meio da sinagoga, para que todos possam vê-lo. Jesus responde aos pensamentos dos fariseus com uma pergunta. Jesus não espera que sua pergunta seja respondida, porque todos já sabem a resposta. É lícito fazer o bem e salvar vidas no sábado, ou fazer o mal? Jesus acredita que a lei de Deus diz que você pode fazer o bem no sábado. Ele também acredita que, se alguém tem uma oportunidade de fazer o bem, deve fazê-lo. Se optar por não fazer o bem no sábado, está realmente fazendo o mal. Jesus desafia os fariseus a admitir que a cura é lícita no sábado.</w:t>
      </w:r>
    </w:p>
    <w:p>
      <w:pPr/>
      <w:r>
        <w:rPr>
          <w:lang w:val="pt_PT" w:bidi="pt_PT"/>
        </w:rPr>
      </w:r>
      <w:r>
        <w:rPr>
          <w:lang w:val="pt_PT" w:bidi="pt_PT"/>
        </w:rPr>
        <w:t>Jesus pede ao homem para esticar sua mão. Normalmente, não é possível mover uma mão paralítica. Jesus pediu ao homem para fazer algo impossível. O homem obedece, e Jesus cura completamente sua mão. Os fariseus ficam tão zangados que não conseguem pensar com clareza. Começam a falar uns com os outros sobre o que devem fazer com Jesus. Os Evangelhos de Marcos e Mateus nos dizem que eles estão tão zangados que querem matar Jesus.</w:t>
      </w:r>
    </w:p>
    <w:p>
      <w:pPr/>
      <w:r>
        <w:rPr>
          <w:lang w:val="pt_PT" w:bidi="pt_PT"/>
        </w:rPr>
      </w:r>
      <w:r>
        <w:rPr>
          <w:lang w:val="pt_PT" w:bidi="pt_PT"/>
        </w:rPr>
        <w:t>Esta história mostra que Jesus é Senhor sobre o sábado. Jesus tem a autoridade para decidir o que é certo ou errado no sábado. Lucas continua a mostrar o conflito entre os líderes religiosos e Jesus e seus discípulos.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6:1–11</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 seus discípulos estão caminhando em um campo, no sábado. Os discípulos pegam algumas sementes de grãos e as comem. Os líderes religiosos questionam suas ações. Jesus responde contando a história de Davi. Jesus diz que ele tem autoridade ainda maior do que Davi.</w:t>
      </w:r>
    </w:p>
    <w:p>
      <w:pPr/>
      <w:r>
        <w:rPr>
          <w:lang w:val="pt_PT" w:bidi="pt_PT"/>
        </w:rPr>
      </w:r>
      <w:r>
        <w:rPr>
          <w:b/>
          <w:lang w:val="pt_PT" w:bidi="pt_PT"/>
        </w:rPr>
        <w:t>Segunda cena:</w:t>
      </w:r>
      <w:r>
        <w:rPr>
          <w:lang w:val="pt_PT" w:bidi="pt_PT"/>
        </w:rPr>
        <w:t xml:space="preserve"> em outro sábado, Jesus está ensinando em uma sinagoga. Os líderes religiosos estão lá esperando que Jesus viole a lei de Deus. Jesus responde aos seus pensamentos curando um homem cujo braço estava paralisado. Os líderes religiosos ficam furiosos.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Instrutores da lei</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Pessoas na sinagoga</w:t>
      </w:r>
    </w:p>
    <w:p>
      <w:pPr>
        <w:pStyle w:val="ListBullet"/>
        <w:spacing w:line="240" w:lineRule="auto"/>
        <w:ind w:left="720"/>
      </w:pPr>
      <w:r>
        <w:rPr>
          <w:lang w:val="pt_PT" w:bidi="pt_PT"/>
        </w:rPr>
      </w:r>
      <w:r>
        <w:rPr>
          <w:lang w:val="pt_PT" w:bidi="pt_PT"/>
        </w:rPr>
        <w:t>O homem com um braço paralisado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a lei dada por Deus a Moisés permitia aos judeus apanharem grãos dos campos de outros judeus. A lei exigia que eles não colhessem grandes quantidades.</w:t>
      </w:r>
    </w:p>
    <w:p>
      <w:pPr/>
      <w:r>
        <w:rPr>
          <w:lang w:val="pt_PT" w:bidi="pt_PT"/>
        </w:rPr>
      </w:r>
      <w:r>
        <w:rPr>
          <w:lang w:val="pt_PT" w:bidi="pt_PT"/>
        </w:rPr>
        <w:t>Jesus está caminhando com seus discípulos através de campos de grãos no sábado. Os discípulos de Jesus pegam um pouco de grãos para comer. Os discípulos de Jesus esfregam os grãos em suas mãos para remover a casca. Os discípulos de Jesus comem os grãos.</w:t>
      </w:r>
    </w:p>
    <w:p>
      <w:pPr/>
      <w:r>
        <w:rPr>
          <w:lang w:val="pt_PT" w:bidi="pt_PT"/>
        </w:rPr>
      </w:r>
      <w:r>
        <w:rPr>
          <w:lang w:val="pt_PT" w:bidi="pt_PT"/>
        </w:rPr>
        <w:t>Lembre-se de que os líderes religiosos adicionaram mais regras às leis dadas por Deus a Moisés. Os líderes religiosos consideravam que apenas pegar alguns grãos já era uma colheita. Na cultura judaica, a colheita era considerada um trabalho. De alguma forma, os líderes religiosos descobrem o que os discípulos de Jesus estão fazendo.</w:t>
      </w:r>
    </w:p>
    <w:p>
      <w:pPr/>
      <w:r>
        <w:rPr>
          <w:lang w:val="pt_PT" w:bidi="pt_PT"/>
        </w:rPr>
      </w:r>
      <w:r>
        <w:rPr>
          <w:lang w:val="pt_PT" w:bidi="pt_PT"/>
        </w:rPr>
        <w:t>Os líderes religiosos criticam os discípulos de Jesus. Eles falam com os discípulos dizendo-lhes que estão trabalhando no sábado, o que é contra a lei de Deus.</w:t>
      </w:r>
    </w:p>
    <w:p>
      <w:pPr/>
      <w:r>
        <w:rPr>
          <w:lang w:val="pt_PT" w:bidi="pt_PT"/>
        </w:rPr>
      </w:r>
      <w:r>
        <w:rPr>
          <w:lang w:val="pt_PT" w:bidi="pt_PT"/>
        </w:rPr>
        <w:t>Não se esqueça de que os instrutores eram responsáveis pelas ações de seus discípulos, ou seguidores. Assim, os líderes religiosos estão realmente criticando Jesus.</w:t>
      </w:r>
    </w:p>
    <w:p>
      <w:pPr/>
      <w:r>
        <w:rPr>
          <w:lang w:val="pt_PT" w:bidi="pt_PT"/>
        </w:rPr>
      </w:r>
      <w:r>
        <w:rPr>
          <w:lang w:val="pt_PT" w:bidi="pt_PT"/>
        </w:rPr>
        <w:t>Depois de os líderes religiosos conversarem com os discípulos, Jesus responde a eles contando a história de Davi, quando comeu o pão que era apenas para os líderes religiosos. Jesus diz que ele tem mais autoridade do que Davi.</w:t>
      </w:r>
    </w:p>
    <w:p>
      <w:pPr/>
      <w:r>
        <w:rPr>
          <w:lang w:val="pt_PT" w:bidi="pt_PT"/>
        </w:rPr>
      </w:r>
      <w:r>
        <w:rPr>
          <w:lang w:val="pt_PT" w:bidi="pt_PT"/>
        </w:rPr>
        <w:t>Em outro dia, Jesus está ensinando em uma sinagoga, no sábado. Os líderes religiosos estão lá.</w:t>
      </w:r>
    </w:p>
    <w:p>
      <w:pPr/>
      <w:r>
        <w:rPr>
          <w:lang w:val="pt_PT" w:bidi="pt_PT"/>
        </w:rPr>
      </w:r>
      <w:r>
        <w:rPr>
          <w:lang w:val="pt_PT" w:bidi="pt_PT"/>
        </w:rPr>
        <w:t>Tenha em mente que os líderes religiosos estão começando a seguir e ouvir Jesus, não porque querem escutar seus ensinamentos, mas porque estão procurando uma maneira de acusar Jesus no tribunal. Eles querem que Jesus cometa um erro e seja detido.</w:t>
      </w:r>
    </w:p>
    <w:p>
      <w:pPr/>
      <w:r>
        <w:rPr>
          <w:lang w:val="pt_PT" w:bidi="pt_PT"/>
        </w:rPr>
      </w:r>
      <w:r>
        <w:rPr>
          <w:lang w:val="pt_PT" w:bidi="pt_PT"/>
        </w:rPr>
        <w:t>Jesus conhece os pensamentos dos líderes religiosos. Ele faz aos líderes religiosos uma pergunta diante de outros judeus. Jesus pergunta se é permitido fazer o bem ou o mal no dia de descanso. Jesus responde à sua própria pergunta curando um homem com um braço paralisado. Os líderes religiosos ficam muito furiosos.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6:1–11</w:t>
      </w:r>
    </w:p>
    <w:p>
      <w:pPr/>
      <w:r>
        <w:rPr>
          <w:lang w:val="pt_PT" w:bidi="pt_PT"/>
        </w:rPr>
      </w:r>
      <w:r>
        <w:rPr>
          <w:lang w:val="pt_PT" w:bidi="pt_PT"/>
        </w:rPr>
        <w:t>Nessa sessão, a equipe interpretará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Instrutores da lei</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Pessoas na sinagoga</w:t>
      </w:r>
    </w:p>
    <w:p>
      <w:pPr>
        <w:pStyle w:val="ListBullet"/>
        <w:spacing w:line="240" w:lineRule="auto"/>
        <w:ind w:left="720"/>
      </w:pPr>
      <w:r>
        <w:rPr>
          <w:lang w:val="pt_PT" w:bidi="pt_PT"/>
        </w:rPr>
      </w:r>
      <w:r>
        <w:rPr>
          <w:lang w:val="pt_PT" w:bidi="pt_PT"/>
        </w:rPr>
        <w:t>O homem com um braço paralisado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os líderes religiosos descobrindo que os discípulos estão apanhando grãos.</w:t>
      </w:r>
    </w:p>
    <w:p>
      <w:pPr/>
      <w:r>
        <w:rPr>
          <w:lang w:val="pt_PT" w:bidi="pt_PT"/>
        </w:rPr>
      </w:r>
      <w:r>
        <w:rPr>
          <w:lang w:val="pt_PT" w:bidi="pt_PT"/>
        </w:rPr>
        <w:t>Enquanto Jesus está contando a história de Davi, a equipe deve interpretá-la.</w:t>
      </w:r>
    </w:p>
    <w:p>
      <w:pPr/>
      <w:r>
        <w:rPr>
          <w:lang w:val="pt_PT" w:bidi="pt_PT"/>
        </w:rPr>
      </w:r>
      <w:r>
        <w:rPr>
          <w:lang w:val="pt_PT" w:bidi="pt_PT"/>
        </w:rPr>
        <w:t>A equipe deve interpretar os instrutores da lei e os líderes religiosos esperando que Jesus cure alguém, mas sem demonstrar sua intenção.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Jesus caminhando em um campo com seus discípulos. Os discípulos estão famintos. Eles colhem um pouco de grãos para comer. </w:t>
      </w:r>
      <w:r>
        <w:rPr>
          <w:b/>
          <w:lang w:val="pt_PT" w:bidi="pt_PT"/>
        </w:rPr>
        <w:t>Interrompa a cena.</w:t>
      </w:r>
      <w:r>
        <w:rPr>
          <w:lang w:val="pt_PT" w:bidi="pt_PT"/>
        </w:rPr>
        <w:t xml:space="preserve"> Pergunte aos atores que interpretam os discípulos: "Como vocês se sentem?". Você pode ouvir coisas como: "Faminto". "Cansado". "A vida como seguidor de Jesus pode ser difícil". Reinicie a cena.</w:t>
      </w:r>
    </w:p>
    <w:p>
      <w:pPr/>
      <w:r>
        <w:rPr>
          <w:lang w:val="pt_PT" w:bidi="pt_PT"/>
        </w:rPr>
      </w:r>
      <w:r>
        <w:rPr>
          <w:lang w:val="pt_PT" w:bidi="pt_PT"/>
        </w:rPr>
        <w:t xml:space="preserve">Represente os fariseus vendo os discípulos pegarem grãos para comer. Os fariseus confrontam os discípulos e dizem-lhes que é errado trabalhar no sábado. </w:t>
      </w:r>
      <w:r>
        <w:rPr>
          <w:b/>
          <w:lang w:val="pt_PT" w:bidi="pt_PT"/>
        </w:rPr>
        <w:t>Interrompa a cena.</w:t>
      </w:r>
      <w:r>
        <w:rPr>
          <w:lang w:val="pt_PT" w:bidi="pt_PT"/>
        </w:rPr>
        <w:t xml:space="preserve"> Pergunte aos atores que interpretam os discípulos: "Como vocês se sentem?" Vocês podem ouvir coisas como: "Surpreso." "Por que eles continuam nos julgando?" "Se fosse errado, Jesus nos teria dito." Reinicie a cena.</w:t>
      </w:r>
    </w:p>
    <w:p>
      <w:pPr/>
      <w:r>
        <w:rPr>
          <w:lang w:val="pt_PT" w:bidi="pt_PT"/>
        </w:rPr>
      </w:r>
      <w:r>
        <w:rPr>
          <w:lang w:val="pt_PT" w:bidi="pt_PT"/>
        </w:rPr>
        <w:t xml:space="preserve">Jesus responde aos fariseus. Ele lhes conta a história de Davi. Ele lhes diz que tem mais autoridade do que Davi. </w:t>
      </w:r>
      <w:r>
        <w:rPr>
          <w:b/>
          <w:lang w:val="pt_PT" w:bidi="pt_PT"/>
        </w:rPr>
        <w:t>Interrompa a cena.</w:t>
      </w:r>
      <w:r>
        <w:rPr>
          <w:lang w:val="pt_PT" w:bidi="pt_PT"/>
        </w:rPr>
        <w:t xml:space="preserve"> Pergunte ao ator que interpreta Jesus: "Como você se sente?". Você pode ouvir coisas como: "As respostas às suas perguntas estão nas escrituras". "Se vocês simplesmente pudessem entender". "Isso faz parte do plano de Deus". Reinicie a cena.</w:t>
      </w:r>
    </w:p>
    <w:p>
      <w:pPr/>
      <w:r>
        <w:rPr>
          <w:lang w:val="pt_PT" w:bidi="pt_PT"/>
        </w:rPr>
      </w:r>
      <w:r>
        <w:rPr>
          <w:lang w:val="pt_PT" w:bidi="pt_PT"/>
        </w:rPr>
        <w:t xml:space="preserve">Jesus está ensinando em uma sinagoga. Os fariseus estão esperando que Jesus viole a lei de Deus. Jesus conhece seus pensamentos e faz uma pergunta. Ele cura um homem com um braço paralisado para mostrar que ele tem autoridade sobre o sábado. Os fariseus ficam furiosos e querem deter Jesus. </w:t>
      </w:r>
      <w:r>
        <w:rPr>
          <w:b/>
          <w:lang w:val="pt_PT" w:bidi="pt_PT"/>
        </w:rPr>
        <w:t>Interrompa a cena.</w:t>
      </w:r>
      <w:r>
        <w:rPr>
          <w:lang w:val="pt_PT" w:bidi="pt_PT"/>
        </w:rPr>
        <w:t xml:space="preserve"> Pergunte ao ator que interpreta Jesus: "Como você se sente?". Você pode ouvir coisas como: "Deus me deu toda a autoridade". "Devo mostrar-lhes para que compreendam". "Eu sou grato pelo poder de Deus em mim".</w:t>
      </w:r>
    </w:p>
    <w:p>
      <w:pPr/>
      <w:r>
        <w:rPr>
          <w:lang w:val="pt_PT" w:bidi="pt_PT"/>
        </w:rPr>
      </w:r>
      <w:r>
        <w:rPr>
          <w:lang w:val="pt_PT" w:bidi="pt_PT"/>
        </w:rPr>
        <w:t>Pergunte ao ator que interpreta o homem que foi curado: "Como você se sente?". Você pode ouvir coisas como: "Jesus é poderoso". "Agradecido". "Surpreso". "Maravilhado".</w:t>
      </w:r>
    </w:p>
    <w:p>
      <w:pPr/>
      <w:r>
        <w:rPr>
          <w:lang w:val="pt_PT" w:bidi="pt_PT"/>
        </w:rPr>
      </w:r>
      <w:r>
        <w:rPr>
          <w:lang w:val="pt_PT" w:bidi="pt_PT"/>
        </w:rPr>
        <w:t>Pergunte aos atores que interpretam os discípulos: "Como vocês se sentem?" Vocês podem ouvir coisas como: "Surpreso." "Jesus não tem medo de corrigir os fariseus". "Sinto-me humilde por ser seu seguidor".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6:1–11</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caminhando por campos de grãos no sábado, o dia de descanso judaico. </w:t>
      </w:r>
      <w:r>
        <w:rPr>
          <w:b/>
          <w:lang w:val="pt_PT" w:bidi="pt_PT"/>
        </w:rPr>
        <w:t>Campos</w:t>
      </w:r>
      <w:r>
        <w:rPr>
          <w:lang w:val="pt_PT" w:bidi="pt_PT"/>
        </w:rPr>
        <w:t xml:space="preserve"> de grãos são campos usados para cultivar diferentes tipos de culturas que produzem grãos. Este campo poderia ter sido de trigo ou cevada. Jesus está caminhando com seus </w:t>
      </w:r>
      <w:r>
        <w:rPr>
          <w:b/>
          <w:lang w:val="pt_PT" w:bidi="pt_PT"/>
        </w:rPr>
        <w:t>discípulos</w:t>
      </w:r>
      <w:r>
        <w:rPr>
          <w:lang w:val="pt_PT" w:bidi="pt_PT"/>
        </w:rPr>
        <w:t>. Consulte o glossário principal para a definição de discípulos. Traduza este termo da mesma maneira que você tem traduzido nas passagens anteriores.</w:t>
      </w:r>
    </w:p>
    <w:p>
      <w:pPr/>
      <w:r>
        <w:rPr>
          <w:lang w:val="pt_PT" w:bidi="pt_PT"/>
        </w:rPr>
      </w:r>
      <w:r>
        <w:rPr>
          <w:lang w:val="pt_PT" w:bidi="pt_PT"/>
        </w:rPr>
        <w:t xml:space="preserve">Embora não saibamos onde Jesus está, Lucas nos diz que é o </w:t>
      </w:r>
      <w:r>
        <w:rPr>
          <w:b/>
          <w:lang w:val="pt_PT" w:bidi="pt_PT"/>
        </w:rPr>
        <w:t>sábado</w:t>
      </w:r>
      <w:r>
        <w:rPr>
          <w:lang w:val="pt_PT" w:bidi="pt_PT"/>
        </w:rPr>
        <w:t>, o dia de descanso para os judeus. Consulte o Glossário Principal para a definição completa de sábado. Traduza sábado da mesma maneira que você traduzido nas passagens anteriores.</w:t>
      </w:r>
    </w:p>
    <w:p>
      <w:pPr/>
      <w:r>
        <w:rPr>
          <w:lang w:val="pt_PT" w:bidi="pt_PT"/>
        </w:rPr>
      </w:r>
      <w:r>
        <w:rPr>
          <w:lang w:val="pt_PT" w:bidi="pt_PT"/>
        </w:rPr>
        <w:t xml:space="preserve">Os discípulos apanham espigas de grãos no campo. As </w:t>
      </w:r>
      <w:r>
        <w:rPr>
          <w:b/>
          <w:lang w:val="pt_PT" w:bidi="pt_PT"/>
        </w:rPr>
        <w:t>espigas de grãos</w:t>
      </w:r>
      <w:r>
        <w:rPr>
          <w:lang w:val="pt_PT" w:bidi="pt_PT"/>
        </w:rPr>
        <w:t xml:space="preserve"> se referem à parte superior das plantas de grãos, onde se aglomeram as sementes. As sementes, ou o </w:t>
      </w:r>
      <w:r>
        <w:rPr>
          <w:b/>
          <w:lang w:val="pt_PT" w:bidi="pt_PT"/>
        </w:rPr>
        <w:t>cereal</w:t>
      </w:r>
      <w:r>
        <w:rPr>
          <w:lang w:val="pt_PT" w:bidi="pt_PT"/>
        </w:rPr>
        <w:t>, poderia ser comido cru.</w:t>
      </w:r>
    </w:p>
    <w:p>
      <w:pPr/>
      <w:r>
        <w:rPr>
          <w:lang w:val="pt_PT" w:bidi="pt_PT"/>
        </w:rPr>
      </w:r>
      <w:r>
        <w:rPr>
          <w:lang w:val="pt_PT" w:bidi="pt_PT"/>
        </w:rPr>
        <w:t>Pare e mostre uma imagem de trigo, caso ainda não o tenha feito.</w:t>
      </w:r>
    </w:p>
    <w:p>
      <w:pPr/>
      <w:r>
        <w:rPr>
          <w:lang w:val="pt_PT" w:bidi="pt_PT"/>
        </w:rPr>
      </w:r>
      <w:r>
        <w:rPr>
          <w:lang w:val="pt_PT" w:bidi="pt_PT"/>
        </w:rPr>
        <w:t xml:space="preserve">Alguns dos fariseus que estão próximos veem isso acontecer. Traduza fariseus da mesma maneira que você tem traduzido nas passagens anteriores. O termo Fariseu pode ser encontrado no glossário principal. Lucas diz </w:t>
      </w:r>
      <w:r>
        <w:rPr>
          <w:b/>
          <w:lang w:val="pt_PT" w:bidi="pt_PT"/>
        </w:rPr>
        <w:t>alguns dos fariseus</w:t>
      </w:r>
      <w:r>
        <w:rPr>
          <w:lang w:val="pt_PT" w:bidi="pt_PT"/>
        </w:rPr>
        <w:t xml:space="preserve"> porque ele não quer dizer que todos os fariseus criticaram Jesus e seus discípulos. Os fariseus ficam zangados porque acreditam que Jesus e seus discípulos estão fazendo algo </w:t>
      </w:r>
      <w:r>
        <w:rPr>
          <w:b/>
          <w:lang w:val="pt_PT" w:bidi="pt_PT"/>
        </w:rPr>
        <w:t>ilegal</w:t>
      </w:r>
      <w:r>
        <w:rPr>
          <w:lang w:val="pt_PT" w:bidi="pt_PT"/>
        </w:rPr>
        <w:t xml:space="preserve"> no sábado. Perguntar se algo é legal ou ilegal significa perguntar se é permitido pela lei de Deus. Deus deu sua lei para que os judeus vivessem segundo ela. Muitas vezes, os líderes religiosos interpretavam essas leis e tratavam suas interpretações como sendo a lei de Deus também. A lei de Deus diz que os judeus não podiam trabalhar no sábado. Os fariseus interpretaram a lei de Deus sobre o sábado para dizer que as pessoas não podiam apanhar alguns grãos.</w:t>
      </w:r>
    </w:p>
    <w:p>
      <w:pPr/>
      <w:r>
        <w:rPr>
          <w:lang w:val="pt_PT" w:bidi="pt_PT"/>
        </w:rPr>
      </w:r>
      <w:r>
        <w:rPr>
          <w:lang w:val="pt_PT" w:bidi="pt_PT"/>
        </w:rPr>
        <w:t>Quando Jesus pergunta aos fariseus: "</w:t>
      </w:r>
      <w:r>
        <w:rPr>
          <w:b/>
          <w:lang w:val="pt_PT" w:bidi="pt_PT"/>
        </w:rPr>
        <w:t>Vocês leram ...?</w:t>
      </w:r>
      <w:r>
        <w:rPr>
          <w:lang w:val="pt_PT" w:bidi="pt_PT"/>
        </w:rPr>
        <w:t xml:space="preserve">", ele está perguntando se eles leram as escrituras. As </w:t>
      </w:r>
      <w:r>
        <w:rPr>
          <w:b/>
          <w:lang w:val="pt_PT" w:bidi="pt_PT"/>
        </w:rPr>
        <w:t>escrituras</w:t>
      </w:r>
      <w:r>
        <w:rPr>
          <w:lang w:val="pt_PT" w:bidi="pt_PT"/>
        </w:rPr>
        <w:t xml:space="preserve"> eram os escritos sagrados dos judeus e incluíam a história de seu ancestral Davi. Traduza escrituras da mesma maneira que você já traduziu antes. O termo Escrituras pode ser encontrado no glossário principal.</w:t>
      </w:r>
    </w:p>
    <w:p>
      <w:pPr/>
      <w:r>
        <w:rPr>
          <w:lang w:val="pt_PT" w:bidi="pt_PT"/>
        </w:rPr>
      </w:r>
      <w:r>
        <w:rPr>
          <w:lang w:val="pt_PT" w:bidi="pt_PT"/>
        </w:rPr>
        <w:t xml:space="preserve">Jesus responde com uma história de seu ancestral Davi. Na história, Davi entra na casa de Deus. </w:t>
      </w:r>
      <w:r>
        <w:rPr>
          <w:b/>
          <w:lang w:val="pt_PT" w:bidi="pt_PT"/>
        </w:rPr>
        <w:t>A Casa de Deus</w:t>
      </w:r>
      <w:r>
        <w:rPr>
          <w:lang w:val="pt_PT" w:bidi="pt_PT"/>
        </w:rPr>
        <w:t xml:space="preserve"> se refere a uma grande tenda, que era transferida de um lugar para outro, onde os ancestrais dos judeus adoravam a Deus. A Casa de Deus também era chamada de tabernáculo. Este era um lugar onde os sacerdotes faziam sacrifícios em nome do povo antes de o filho de Davi construir o Templo. O termo Casa de Deus está no glossário principal.</w:t>
      </w:r>
    </w:p>
    <w:p>
      <w:pPr/>
      <w:r>
        <w:rPr>
          <w:lang w:val="pt_PT" w:bidi="pt_PT"/>
        </w:rPr>
      </w:r>
      <w:r>
        <w:rPr>
          <w:lang w:val="pt_PT" w:bidi="pt_PT"/>
        </w:rPr>
        <w:t>Pare e mostre uma imagem da Casa de Deus, ou tabernáculo, caso ainda não o tenha feito.</w:t>
      </w:r>
    </w:p>
    <w:p>
      <w:pPr/>
      <w:r>
        <w:rPr>
          <w:lang w:val="pt_PT" w:bidi="pt_PT"/>
        </w:rPr>
      </w:r>
      <w:r>
        <w:rPr>
          <w:lang w:val="pt_PT" w:bidi="pt_PT"/>
        </w:rPr>
        <w:t xml:space="preserve">A lei de Deus exigia que os sacerdotes fizessem ofertas para Ele. O </w:t>
      </w:r>
      <w:r>
        <w:rPr>
          <w:b/>
          <w:lang w:val="pt_PT" w:bidi="pt_PT"/>
        </w:rPr>
        <w:t>pão consagrado, ou Pão da Presença,</w:t>
      </w:r>
      <w:r>
        <w:rPr>
          <w:lang w:val="pt_PT" w:bidi="pt_PT"/>
        </w:rPr>
        <w:t xml:space="preserve"> refere-se ao pão que os sacerdotes ofereciam a Deus no Lugar Santo do tabernáculo. A cada sábado, o pão era substituído e os </w:t>
      </w:r>
      <w:r>
        <w:rPr>
          <w:b/>
          <w:lang w:val="pt_PT" w:bidi="pt_PT"/>
        </w:rPr>
        <w:t>sacerdotes</w:t>
      </w:r>
      <w:r>
        <w:rPr>
          <w:lang w:val="pt_PT" w:bidi="pt_PT"/>
        </w:rPr>
        <w:t xml:space="preserve"> eram autorizados a comer o pão antigo. Deus permitia que apenas os sacerdotes comessem esse pão. Traduza sacerdote da mesma maneira que você tem traduzido nas passagens anteriores. Sacerdote pode ser encontrado no glossário principal.</w:t>
      </w:r>
    </w:p>
    <w:p>
      <w:pPr/>
      <w:r>
        <w:rPr>
          <w:lang w:val="pt_PT" w:bidi="pt_PT"/>
        </w:rPr>
      </w:r>
      <w:r>
        <w:rPr>
          <w:lang w:val="pt_PT" w:bidi="pt_PT"/>
        </w:rPr>
        <w:t xml:space="preserve">Jesus respondeu à pergunta dos fariseus sobre o que é lícito ou ilícito fazer no sábado. Jesus diz que ele é Senhor do sábado. Aqui </w:t>
      </w:r>
      <w:r>
        <w:rPr>
          <w:b/>
          <w:lang w:val="pt_PT" w:bidi="pt_PT"/>
        </w:rPr>
        <w:t>Senhor</w:t>
      </w:r>
      <w:r>
        <w:rPr>
          <w:lang w:val="pt_PT" w:bidi="pt_PT"/>
        </w:rPr>
        <w:t xml:space="preserve"> se refere a alguém que tem autoridade sobre algo. Jesus chama a si mesmo o Filho do Homem.</w:t>
      </w:r>
    </w:p>
    <w:p>
      <w:pPr/>
      <w:r>
        <w:rPr>
          <w:lang w:val="pt_PT" w:bidi="pt_PT"/>
        </w:rPr>
      </w:r>
      <w:r>
        <w:rPr>
          <w:lang w:val="pt_PT" w:bidi="pt_PT"/>
        </w:rPr>
        <w:t>Certifique-se de que esteja claro em sua tradução que Jesus está se referindo a si mesmo. Traduza Senhor e Filho do Homem da mesma maneira que você tem traduzido nas passagens anteriores. Os dois termos podem ser encontrados no glossário principal.</w:t>
      </w:r>
    </w:p>
    <w:p>
      <w:pPr/>
      <w:r>
        <w:rPr>
          <w:lang w:val="pt_PT" w:bidi="pt_PT"/>
        </w:rPr>
      </w:r>
      <w:r>
        <w:rPr>
          <w:lang w:val="pt_PT" w:bidi="pt_PT"/>
        </w:rPr>
        <w:t xml:space="preserve">Em Daniel, </w:t>
      </w:r>
      <w:r>
        <w:rPr>
          <w:b/>
          <w:lang w:val="pt_PT" w:bidi="pt_PT"/>
        </w:rPr>
        <w:t>o Filho do Homem</w:t>
      </w:r>
      <w:r>
        <w:rPr>
          <w:lang w:val="pt_PT" w:bidi="pt_PT"/>
        </w:rPr>
        <w:t xml:space="preserve"> é a pessoa a quem Deus dá toda a autoridade e poder. Jesus provavelmente gosta deste termo, porque o título pode se referir a um ser humano comum ou a um ser sobrenatural, como na visão de Daniel. Jesus gostava de usar este título porque ele obriga as pessoas a decidir se Jesus é homem ou Deus. Jesus está dizendo que ele tem o direito de decidir o que as pessoas poderiam e não poderia fazer no sábado. Jesus tem essa autoridade porque Deus o havia enviado.</w:t>
      </w:r>
    </w:p>
    <w:p>
      <w:pPr/>
      <w:r>
        <w:rPr>
          <w:lang w:val="pt_PT" w:bidi="pt_PT"/>
        </w:rPr>
      </w:r>
      <w:r>
        <w:rPr>
          <w:lang w:val="pt_PT" w:bidi="pt_PT"/>
        </w:rPr>
        <w:t xml:space="preserve">Lucas conta uma segunda história, que também acontece no sábado. Ele está ensinando em uma sinagoga, ou um lugar de culto judaico. Traduza </w:t>
      </w:r>
      <w:r>
        <w:rPr>
          <w:b/>
          <w:lang w:val="pt_PT" w:bidi="pt_PT"/>
        </w:rPr>
        <w:t>sinagoga</w:t>
      </w:r>
      <w:r>
        <w:rPr>
          <w:lang w:val="pt_PT" w:bidi="pt_PT"/>
        </w:rPr>
        <w:t xml:space="preserve"> da mesma maneira que você tem traduzido nas passagens anteriores. O termo Sinagoga pode ser encontrado no glossário principal.</w:t>
      </w:r>
    </w:p>
    <w:p>
      <w:pPr/>
      <w:r>
        <w:rPr>
          <w:lang w:val="pt_PT" w:bidi="pt_PT"/>
        </w:rPr>
      </w:r>
      <w:r>
        <w:rPr>
          <w:lang w:val="pt_PT" w:bidi="pt_PT"/>
        </w:rPr>
        <w:t>Pare e mostre o interior de uma sinagoga, caso ainda não o tenha feito.</w:t>
      </w:r>
    </w:p>
    <w:p>
      <w:pPr/>
      <w:r>
        <w:rPr>
          <w:lang w:val="pt_PT" w:bidi="pt_PT"/>
        </w:rPr>
      </w:r>
      <w:r>
        <w:rPr>
          <w:lang w:val="pt_PT" w:bidi="pt_PT"/>
        </w:rPr>
        <w:t>Há um homem com uma mão ressequida. Aqui, a palavra grega para a mão inclui os dedos, a palma, o pulso e o antebraço.</w:t>
      </w:r>
    </w:p>
    <w:p>
      <w:pPr/>
      <w:r>
        <w:rPr>
          <w:lang w:val="pt_PT" w:bidi="pt_PT"/>
        </w:rPr>
      </w:r>
      <w:r>
        <w:rPr>
          <w:lang w:val="pt_PT" w:bidi="pt_PT"/>
        </w:rPr>
        <w:t>Cada idioma define partes do corpo de forma diferente. Se vocês têm um termo que inclui a área desde o cotovelo até os dedos, podem usar esse termo aqui. Caso contrário, utilizem um termo geral para a mão e o braço.</w:t>
      </w:r>
    </w:p>
    <w:p>
      <w:pPr/>
      <w:r>
        <w:rPr>
          <w:lang w:val="pt_PT" w:bidi="pt_PT"/>
        </w:rPr>
      </w:r>
      <w:r>
        <w:rPr>
          <w:lang w:val="pt_PT" w:bidi="pt_PT"/>
        </w:rPr>
        <w:t xml:space="preserve">A mão do homem está </w:t>
      </w:r>
      <w:r>
        <w:rPr>
          <w:b/>
          <w:lang w:val="pt_PT" w:bidi="pt_PT"/>
        </w:rPr>
        <w:t>ressequida</w:t>
      </w:r>
      <w:r>
        <w:rPr>
          <w:lang w:val="pt_PT" w:bidi="pt_PT"/>
        </w:rPr>
        <w:t>. Quando ressequida refere-se a uma parte do corpo, significa sem vida, ou paralisada. Este homem não podia mover sua mão ou braço direito.</w:t>
      </w:r>
    </w:p>
    <w:p>
      <w:pPr/>
      <w:r>
        <w:rPr>
          <w:lang w:val="pt_PT" w:bidi="pt_PT"/>
        </w:rPr>
      </w:r>
      <w:r>
        <w:rPr>
          <w:lang w:val="pt_PT" w:bidi="pt_PT"/>
        </w:rPr>
        <w:t xml:space="preserve">Os fariseus querem </w:t>
      </w:r>
      <w:r>
        <w:rPr>
          <w:b/>
          <w:lang w:val="pt_PT" w:bidi="pt_PT"/>
        </w:rPr>
        <w:t>acusar</w:t>
      </w:r>
      <w:r>
        <w:rPr>
          <w:lang w:val="pt_PT" w:bidi="pt_PT"/>
        </w:rPr>
        <w:t xml:space="preserve"> Jesus. Acusar é um termo jurídico. Significa que eles querem ver Jesus violar a lei de Deus, para poderem fazer uma acusação legal contra ele no tribunal.</w:t>
      </w:r>
    </w:p>
    <w:p>
      <w:pPr/>
      <w:r>
        <w:rPr>
          <w:lang w:val="pt_PT" w:bidi="pt_PT"/>
        </w:rPr>
      </w:r>
      <w:r>
        <w:rPr>
          <w:lang w:val="pt_PT" w:bidi="pt_PT"/>
        </w:rPr>
        <w:t xml:space="preserve">Jesus sabe o que estão pensando. Ele faz uma pergunta para a qual todos sabem a resposta. O sábado é um dia </w:t>
      </w:r>
      <w:r>
        <w:rPr>
          <w:b/>
          <w:lang w:val="pt_PT" w:bidi="pt_PT"/>
        </w:rPr>
        <w:t>para fazer o bem ou fazer o mal</w:t>
      </w:r>
      <w:r>
        <w:rPr>
          <w:lang w:val="pt_PT" w:bidi="pt_PT"/>
        </w:rPr>
        <w:t>? Estes termos descrevem o que é certo ou bom, e o que é errado ou mau. Você também pode usar termos que significam ajudar ou prejudicar as pessoas. Está claro que Deus criou o sábado para o bem. Jesus considera curar a mão do homem como uma coisa boa. Jesus mostra que ele é Senhor do sábado, curando a mão do homem.</w:t>
      </w:r>
    </w:p>
    <w:p>
      <w:pPr/>
      <w:r>
        <w:rPr>
          <w:lang w:val="pt_PT" w:bidi="pt_PT"/>
        </w:rPr>
      </w:r>
      <w:r>
        <w:rPr>
          <w:lang w:val="pt_PT" w:bidi="pt_PT"/>
        </w:rPr>
        <w:t xml:space="preserve">Lucas diz que os fariseus estavam </w:t>
      </w:r>
      <w:r>
        <w:rPr>
          <w:b/>
          <w:lang w:val="pt_PT" w:bidi="pt_PT"/>
        </w:rPr>
        <w:t>enlouquecidos de raiva</w:t>
      </w:r>
      <w:r>
        <w:rPr>
          <w:lang w:val="pt_PT" w:bidi="pt_PT"/>
        </w:rPr>
        <w:t>. Isso significa que eles estavam tão zangados que não conseguiram pensar com clareza.</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6:1–11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21">
        <w:r>
          <w:rPr>
            <w:lang w:val="pt_PT" w:bidi="pt_PT"/>
          </w:rPr>
          <w:rPr>
            <w:color w:val="0000EE"/>
            <w:u w:val="single"/>
          </w:rPr>
          <w:t>Ouvir e Sentir</w:t>
        </w:r>
      </w:hyperlink>
      <w:r>
        <w:rPr>
          <w:lang w:val="pt_PT" w:bidi="pt_PT"/>
        </w:rPr>
        <w:t xml:space="preserve"> (412 KB)</w:t>
      </w:r>
      <w:r>
        <w:rPr>
          <w:lang w:val="pt_PT" w:bidi="pt_PT"/>
        </w:rPr>
      </w:r>
    </w:p>
    <w:p>
      <w:pPr>
        <w:pStyle w:val="ListBullet"/>
        <w:spacing w:line="240" w:lineRule="auto"/>
        <w:ind w:left="720"/>
      </w:pPr>
      <w:r>
        <w:rPr>
          <w:lang w:val="pt_PT" w:bidi="pt_PT"/>
        </w:rPr>
      </w:r>
      <w:hyperlink r:id="rId122">
        <w:r>
          <w:rPr>
            <w:lang w:val="pt_PT" w:bidi="pt_PT"/>
          </w:rPr>
          <w:rPr>
            <w:color w:val="0000EE"/>
            <w:u w:val="single"/>
          </w:rPr>
          <w:t>Preparando o Cenário</w:t>
        </w:r>
      </w:hyperlink>
      <w:r>
        <w:rPr>
          <w:lang w:val="pt_PT" w:bidi="pt_PT"/>
        </w:rPr>
        <w:t xml:space="preserve"> (4.3 MB)</w:t>
      </w:r>
      <w:r>
        <w:rPr>
          <w:lang w:val="pt_PT" w:bidi="pt_PT"/>
        </w:rPr>
      </w:r>
    </w:p>
    <w:p>
      <w:pPr>
        <w:pStyle w:val="ListBullet"/>
        <w:spacing w:line="240" w:lineRule="auto"/>
        <w:ind w:left="720"/>
      </w:pPr>
      <w:r>
        <w:rPr>
          <w:lang w:val="pt_PT" w:bidi="pt_PT"/>
        </w:rPr>
      </w:r>
      <w:hyperlink r:id="rId123">
        <w:r>
          <w:rPr>
            <w:lang w:val="pt_PT" w:bidi="pt_PT"/>
          </w:rPr>
          <w:rPr>
            <w:color w:val="0000EE"/>
            <w:u w:val="single"/>
          </w:rPr>
          <w:t>Identificando as Cenas</w:t>
        </w:r>
      </w:hyperlink>
      <w:r>
        <w:rPr>
          <w:lang w:val="pt_PT" w:bidi="pt_PT"/>
        </w:rPr>
        <w:t xml:space="preserve"> (2.4 MB)</w:t>
      </w:r>
      <w:r>
        <w:rPr>
          <w:lang w:val="pt_PT" w:bidi="pt_PT"/>
        </w:rPr>
      </w:r>
    </w:p>
    <w:p>
      <w:pPr>
        <w:pStyle w:val="ListBullet"/>
        <w:spacing w:line="240" w:lineRule="auto"/>
        <w:ind w:left="720"/>
      </w:pPr>
      <w:r>
        <w:rPr>
          <w:lang w:val="pt_PT" w:bidi="pt_PT"/>
        </w:rPr>
      </w:r>
      <w:hyperlink r:id="rId124">
        <w:r>
          <w:rPr>
            <w:lang w:val="pt_PT" w:bidi="pt_PT"/>
          </w:rPr>
          <w:rPr>
            <w:color w:val="0000EE"/>
            <w:u w:val="single"/>
          </w:rPr>
          <w:t>Incorporando o Texto</w:t>
        </w:r>
      </w:hyperlink>
      <w:r>
        <w:rPr>
          <w:lang w:val="pt_PT" w:bidi="pt_PT"/>
        </w:rPr>
        <w:t xml:space="preserve"> (2.3 MB)</w:t>
      </w:r>
      <w:r>
        <w:rPr>
          <w:lang w:val="pt_PT" w:bidi="pt_PT"/>
        </w:rPr>
      </w:r>
    </w:p>
    <w:p>
      <w:pPr>
        <w:pStyle w:val="ListBullet"/>
        <w:spacing w:line="240" w:lineRule="auto"/>
        <w:ind w:left="720"/>
      </w:pPr>
      <w:r>
        <w:rPr>
          <w:lang w:val="pt_PT" w:bidi="pt_PT"/>
        </w:rPr>
      </w:r>
      <w:hyperlink r:id="rId125">
        <w:r>
          <w:rPr>
            <w:lang w:val="pt_PT" w:bidi="pt_PT"/>
          </w:rPr>
          <w:rPr>
            <w:color w:val="0000EE"/>
            <w:u w:val="single"/>
          </w:rPr>
          <w:t>Preenchendo as Lacunas</w:t>
        </w:r>
      </w:hyperlink>
      <w:r>
        <w:rPr>
          <w:lang w:val="pt_PT" w:bidi="pt_PT"/>
        </w:rPr>
        <w:t xml:space="preserve"> (4.4 MB)</w:t>
      </w:r>
      <w:r>
        <w:rPr>
          <w:lang w:val="pt_PT" w:bidi="pt_PT"/>
        </w:rPr>
      </w:r>
    </w:p>
    <w:p>
      <w:pPr>
        <w:pStyle w:val="ListBullet"/>
        <w:spacing w:line="240" w:lineRule="auto"/>
        <w:ind w:left="720"/>
      </w:pPr>
      <w:r>
        <w:rPr>
          <w:lang w:val="pt_PT" w:bidi="pt_PT"/>
        </w:rPr>
      </w:r>
      <w:hyperlink r:id="rId126">
        <w:r>
          <w:rPr>
            <w:lang w:val="pt_PT" w:bidi="pt_PT"/>
          </w:rPr>
          <w:rPr>
            <w:color w:val="0000EE"/>
            <w:u w:val="single"/>
          </w:rPr>
          <w:t>Falando a Palavra</w:t>
        </w:r>
      </w:hyperlink>
      <w:r>
        <w:rPr>
          <w:lang w:val="pt_PT" w:bidi="pt_PT"/>
        </w:rPr>
        <w:t xml:space="preserve"> (942 KB)</w:t>
      </w:r>
      <w:r>
        <w:rPr>
          <w:lang w:val="pt_PT" w:bidi="pt_PT"/>
        </w:rPr>
      </w:r>
      <w:r>
        <w:rPr>
          <w:lang w:val="pt_PT" w:bidi="pt_PT"/>
        </w:rPr>
      </w:r>
      <w:r>
        <w:rPr>
          <w:lang w:val="pt_PT" w:bidi="pt_PT"/>
        </w:rPr>
      </w:r>
    </w:p>
    <w:p>
      <w:pPr/>
      <w:r>
        <w:rPr>
          <w:lang w:val="pt_PT" w:bidi="pt_PT"/>
        </w:rPr>
      </w:r>
    </w:p>
    <w:p>
      <w:pPr>
        <w:pStyle w:val="Heading2"/>
      </w:pPr>
      <w:r>
        <w:rPr>
          <w:lang w:val="pt_PT" w:bidi="pt_PT"/>
        </w:rPr>
        <w:t>Lucas 6:12–16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6:12–16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6:12–16</w:t>
      </w:r>
    </w:p>
    <w:p>
      <w:pPr/>
      <w:r>
        <w:rPr>
          <w:lang w:val="pt_PT" w:bidi="pt_PT"/>
        </w:rPr>
      </w:r>
      <w:r>
        <w:rPr>
          <w:lang w:val="pt_PT" w:bidi="pt_PT"/>
        </w:rPr>
        <w:t>Ouça o texto uma vez na versão mais fácil de entender.</w:t>
      </w:r>
    </w:p>
    <w:p>
      <w:pPr/>
      <w:r>
        <w:rPr>
          <w:lang w:val="pt_PT" w:bidi="pt_PT"/>
        </w:rPr>
      </w:r>
      <w:r>
        <w:rPr>
          <w:lang w:val="pt_PT" w:bidi="pt_PT"/>
        </w:rPr>
        <w:t>Jesus tem ensinado e curado nas sinagogas da Galileia. Um dia, Jesus vai para uma montanha para orar sozinho. Jesus ora a noite toda. Deus guia Jesus para escolher 12 discípulos para treinar para a liderança. Jesus escolhe esses líderes antes de dar um longo ensino para lhes dizer como pensar e agir.</w:t>
      </w:r>
    </w:p>
    <w:p>
      <w:pPr/>
      <w:r>
        <w:rPr>
          <w:lang w:val="pt_PT" w:bidi="pt_PT"/>
        </w:rPr>
      </w:r>
      <w:r>
        <w:rPr>
          <w:lang w:val="pt_PT" w:bidi="pt_PT"/>
        </w:rPr>
        <w:t>Jesus sobe uma montanha para ficar sozinho e orar. As montanhas eram geralmente o lugar onde Deus se encontrava com as pessoas entre os judeus. Esta montanha era uma das colinas ao redor do lago da Galileia.</w:t>
      </w:r>
    </w:p>
    <w:p>
      <w:pPr/>
      <w:r>
        <w:rPr>
          <w:lang w:val="pt_PT" w:bidi="pt_PT"/>
        </w:rPr>
      </w:r>
      <w:r>
        <w:rPr>
          <w:lang w:val="pt_PT" w:bidi="pt_PT"/>
        </w:rPr>
        <w:t>Pare e mostre uma imagem das colinas ao redor do lago da Galileia.</w:t>
      </w:r>
    </w:p>
    <w:p>
      <w:pPr/>
      <w:r>
        <w:rPr>
          <w:lang w:val="pt_PT" w:bidi="pt_PT"/>
        </w:rPr>
      </w:r>
      <w:r>
        <w:rPr>
          <w:lang w:val="pt_PT" w:bidi="pt_PT"/>
        </w:rPr>
        <w:t>Jesus ora a noite toda. Ele está pedindo a orientação de Deus. No dia seguinte, Jesus chamou todos os seus discípulos para se reunirem em torno dele. Deus guia Jesus para escolher 12 de seus discípulos para se tornarem apóstolos. Um apóstolo é alguém enviado com autoridade para realizar uma tarefa especial. Jesus escolhe esses 12 homens para treiná-los para a liderança.</w:t>
      </w:r>
    </w:p>
    <w:p>
      <w:pPr/>
      <w:r>
        <w:rPr>
          <w:lang w:val="pt_PT" w:bidi="pt_PT"/>
        </w:rPr>
      </w:r>
      <w:r>
        <w:rPr>
          <w:lang w:val="pt_PT" w:bidi="pt_PT"/>
        </w:rPr>
        <w:t>Pare e discuta com sua equipe. O que alguém faz em sua cultura para se preparar para tomar uma grande decisão?</w:t>
      </w:r>
    </w:p>
    <w:p>
      <w:pPr/>
      <w:r>
        <w:rPr>
          <w:lang w:val="pt_PT" w:bidi="pt_PT"/>
        </w:rPr>
      </w:r>
      <w:r>
        <w:rPr>
          <w:lang w:val="pt_PT" w:bidi="pt_PT"/>
        </w:rPr>
        <w:t>Lucas então lista os nomes dos 12 apóstolos. Lucas diz que Jesus deu a Simão o nome de Pedro. Isso é algo que Jesus havia feito no passado. Pedro é o nome com que Simão será chamado na maior parte dos livros de Lucas e Atos. Pedro significa "rocha". Esta mudança de nome mostra a nova relação de Simão com Jesus. Jesus vê Pedro como alguém que segue suas palavras. O número 12 também é significativo, uma vez que Israel consistia em 12 tribos. Uma vez que os líderes religiosos de Israel estavam rejeitando Jesus, Jesus escolheu 12 novos líderes espirituais.</w:t>
      </w:r>
    </w:p>
    <w:p>
      <w:pPr/>
      <w:r>
        <w:rPr>
          <w:lang w:val="pt_PT" w:bidi="pt_PT"/>
        </w:rPr>
      </w:r>
      <w:r>
        <w:rPr>
          <w:lang w:val="pt_PT" w:bidi="pt_PT"/>
        </w:rPr>
        <w:t>Pare e discuta com sua equipe. Como os nomes são dados em sua cultura? Quem pode mudar o nome de uma pessoa? Quais são as razões para uma pessoa mudar seu nome?</w:t>
      </w:r>
    </w:p>
    <w:p>
      <w:pPr/>
      <w:r>
        <w:rPr>
          <w:lang w:val="pt_PT" w:bidi="pt_PT"/>
        </w:rPr>
      </w:r>
      <w:r>
        <w:rPr>
          <w:lang w:val="pt_PT" w:bidi="pt_PT"/>
        </w:rPr>
        <w:t>Lucas já apresentou Simão, Tiago e João. Lucas também cita André como um apóstolo. André é o irmão mais novo de Pedro. Filipe e Bartolomeu também são escolhidos. Bartolomeu também é conhecido como Natanael. Mateus e Tomé são escolhidos. Mateus também é conhecido como Levi. Ele é o cobrador de impostos que foi chamado por Jesus. Então há Tiago, filho de Alfeu. Lucas nos diz o nome de seu pai, porque há dois apóstolos chamados Tiago. Jesus escolhe Simão, o zelote. Simão é descrito como o zelote, porque há dois apóstolos chamados Simão. Zelote significa que ele queria que Israel estivesse livre do governo romano. Jesus também escolheu dois homens chamados Judas. Um dos homens chamados Judas também era chamado Tadeu. Ele era o filho de um homem chamado Tiago. O outro homem, no entanto, é Judas Iscariotes.</w:t>
      </w:r>
    </w:p>
    <w:p>
      <w:pPr/>
      <w:r>
        <w:rPr>
          <w:lang w:val="pt_PT" w:bidi="pt_PT"/>
        </w:rPr>
      </w:r>
      <w:r>
        <w:rPr>
          <w:lang w:val="pt_PT" w:bidi="pt_PT"/>
        </w:rPr>
        <w:t>Pare e discuta com sua equipe. Como as pessoas em sua cultura falam sobre pessoas que compartilham o mesmo nome?</w:t>
      </w:r>
    </w:p>
    <w:p>
      <w:pPr/>
      <w:r>
        <w:rPr>
          <w:lang w:val="pt_PT" w:bidi="pt_PT"/>
        </w:rPr>
      </w:r>
      <w:r>
        <w:rPr>
          <w:lang w:val="pt_PT" w:bidi="pt_PT"/>
        </w:rPr>
        <w:t>Lucas enfatiza que Judas Iscariotes era um traidor. Isso se refere a algo que acontecerá no futuro, quando Judas trair Jesus. Um traidor é uma pessoa que finge ser um amigo para alguém, mas depois ajuda o inimigo a prejudicá-lo.</w:t>
      </w:r>
    </w:p>
    <w:p>
      <w:pPr/>
      <w:r>
        <w:rPr>
          <w:lang w:val="pt_PT" w:bidi="pt_PT"/>
        </w:rPr>
      </w:r>
      <w:r>
        <w:rPr>
          <w:lang w:val="pt_PT" w:bidi="pt_PT"/>
        </w:rPr>
        <w:t>Nesta história, Lucas apresenta os 12 apóstolos de Jesus. Eles serão mencionados muitas vezes no livro de Lucas e Atos. Lucas mostra a importância que Jesus coloca na oração antes de tomar uma decisão tão importante. Os apóstolos são escolhidos logo antes de Jesus dar seu sermão sobre como viver e agir como um seguidor de Jesus.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6:12–16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passou a noite inteira orando a Deus em uma montanha.</w:t>
      </w:r>
    </w:p>
    <w:p>
      <w:pPr/>
      <w:r>
        <w:rPr>
          <w:lang w:val="pt_PT" w:bidi="pt_PT"/>
        </w:rPr>
      </w:r>
      <w:r>
        <w:rPr>
          <w:b/>
          <w:lang w:val="pt_PT" w:bidi="pt_PT"/>
        </w:rPr>
        <w:t>Segunda cena:</w:t>
      </w:r>
      <w:r>
        <w:rPr>
          <w:lang w:val="pt_PT" w:bidi="pt_PT"/>
        </w:rPr>
        <w:t xml:space="preserve"> Jesus chamou seus seguidores e escolheu doze para serem apóstolos.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André</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Bartolomeu</w:t>
      </w:r>
    </w:p>
    <w:p>
      <w:pPr>
        <w:pStyle w:val="ListBullet"/>
        <w:spacing w:line="240" w:lineRule="auto"/>
        <w:ind w:left="720"/>
      </w:pPr>
      <w:r>
        <w:rPr>
          <w:lang w:val="pt_PT" w:bidi="pt_PT"/>
        </w:rPr>
      </w:r>
      <w:r>
        <w:rPr>
          <w:lang w:val="pt_PT" w:bidi="pt_PT"/>
        </w:rPr>
        <w:t>Mateus (Levi)</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Tiago (filho de Alfeu)</w:t>
      </w:r>
    </w:p>
    <w:p>
      <w:pPr>
        <w:pStyle w:val="ListBullet"/>
        <w:spacing w:line="240" w:lineRule="auto"/>
        <w:ind w:left="720"/>
      </w:pPr>
      <w:r>
        <w:rPr>
          <w:lang w:val="pt_PT" w:bidi="pt_PT"/>
        </w:rPr>
      </w:r>
      <w:r>
        <w:rPr>
          <w:lang w:val="pt_PT" w:bidi="pt_PT"/>
        </w:rPr>
        <w:t>Simão, o zelote</w:t>
      </w:r>
    </w:p>
    <w:p>
      <w:pPr>
        <w:pStyle w:val="ListBullet"/>
        <w:spacing w:line="240" w:lineRule="auto"/>
        <w:ind w:left="720"/>
      </w:pPr>
      <w:r>
        <w:rPr>
          <w:lang w:val="pt_PT" w:bidi="pt_PT"/>
        </w:rPr>
      </w:r>
      <w:r>
        <w:rPr>
          <w:lang w:val="pt_PT" w:bidi="pt_PT"/>
        </w:rPr>
        <w:t>Judas, filho de Tiago</w:t>
      </w:r>
    </w:p>
    <w:p>
      <w:pPr>
        <w:pStyle w:val="ListBullet"/>
        <w:spacing w:line="240" w:lineRule="auto"/>
        <w:ind w:left="720"/>
      </w:pPr>
      <w:r>
        <w:rPr>
          <w:lang w:val="pt_PT" w:bidi="pt_PT"/>
        </w:rPr>
      </w:r>
      <w:r>
        <w:rPr>
          <w:lang w:val="pt_PT" w:bidi="pt_PT"/>
        </w:rPr>
        <w:t>Judas Iscariotes</w:t>
      </w:r>
    </w:p>
    <w:p>
      <w:pPr>
        <w:pStyle w:val="ListBullet"/>
        <w:spacing w:line="240" w:lineRule="auto"/>
        <w:ind w:left="720"/>
      </w:pPr>
      <w:r>
        <w:rPr>
          <w:lang w:val="pt_PT" w:bidi="pt_PT"/>
        </w:rPr>
      </w:r>
      <w:r>
        <w:rPr>
          <w:lang w:val="pt_PT" w:bidi="pt_PT"/>
        </w:rPr>
        <w:t>Outros discípulos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havia mais do que doze seguidores. Jesus chamou muitos discípulos, ou seguidores, mas escolheu apenas doze desses seguidores para serem apóstolos.</w:t>
      </w:r>
    </w:p>
    <w:p>
      <w:pPr/>
      <w:r>
        <w:rPr>
          <w:lang w:val="pt_PT" w:bidi="pt_PT"/>
        </w:rPr>
      </w:r>
      <w:r>
        <w:rPr>
          <w:lang w:val="pt_PT" w:bidi="pt_PT"/>
        </w:rPr>
        <w:t>É útil lembrar que Simão Pedro, André, Tiago e João, eram pescadores. Eles trabalhavam juntos. André é irmão de Simão Pedro. Você se lembrará de uma passagem anterior que menciona que Tiago e João eram irmãos. O nome de seu pai era Zebedeu.</w:t>
      </w:r>
    </w:p>
    <w:p>
      <w:pPr/>
      <w:r>
        <w:rPr>
          <w:lang w:val="pt_PT" w:bidi="pt_PT"/>
        </w:rPr>
      </w:r>
      <w:r>
        <w:rPr>
          <w:lang w:val="pt_PT" w:bidi="pt_PT"/>
        </w:rPr>
        <w:t>É bom lembrar que Jesus também chama Filipe, Bartolomeu, Mateus e Tomé para serem apóstolos. Esse Mateus é o mesmo cobrador de impostos que Jesus chamou para segui-lo.</w:t>
      </w:r>
    </w:p>
    <w:p>
      <w:pPr/>
      <w:r>
        <w:rPr>
          <w:lang w:val="pt_PT" w:bidi="pt_PT"/>
        </w:rPr>
      </w:r>
      <w:r>
        <w:rPr>
          <w:lang w:val="pt_PT" w:bidi="pt_PT"/>
        </w:rPr>
        <w:t>Lembre-se também de que Jesus chama Tiago, Simão, Judas e Judas Iscariotes. O Tiago mencionado aqui não é o mesmo Tiago mencionado antes. Esse Tiago é filho de um homem chamado Alfeu. Esse Simão não é o mesmo Simão mencionado antes. Esse Simão era um zelote, ou uma pessoa que queria que Israel estivesse livre do governo romano. Os dois últimos Judas são diferentes, um é filho de um homem chamado Tiago, e o outro é chamado Judas Iscariotes.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6:12–16</w:t>
      </w:r>
    </w:p>
    <w:p>
      <w:pPr/>
      <w:r>
        <w:rPr>
          <w:lang w:val="pt_PT" w:bidi="pt_PT"/>
        </w:rPr>
      </w:r>
      <w:r>
        <w:rPr>
          <w:lang w:val="pt_PT" w:bidi="pt_PT"/>
        </w:rPr>
        <w:t>Nessa sessão, a equipe interpretará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André</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Bartolomeu</w:t>
      </w:r>
    </w:p>
    <w:p>
      <w:pPr>
        <w:pStyle w:val="ListBullet"/>
        <w:spacing w:line="240" w:lineRule="auto"/>
        <w:ind w:left="720"/>
      </w:pPr>
      <w:r>
        <w:rPr>
          <w:lang w:val="pt_PT" w:bidi="pt_PT"/>
        </w:rPr>
      </w:r>
      <w:r>
        <w:rPr>
          <w:lang w:val="pt_PT" w:bidi="pt_PT"/>
        </w:rPr>
        <w:t>Mateus (Levi)</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Tiago (filho de Alfeu)</w:t>
      </w:r>
    </w:p>
    <w:p>
      <w:pPr>
        <w:pStyle w:val="ListBullet"/>
        <w:spacing w:line="240" w:lineRule="auto"/>
        <w:ind w:left="720"/>
      </w:pPr>
      <w:r>
        <w:rPr>
          <w:lang w:val="pt_PT" w:bidi="pt_PT"/>
        </w:rPr>
      </w:r>
      <w:r>
        <w:rPr>
          <w:lang w:val="pt_PT" w:bidi="pt_PT"/>
        </w:rPr>
        <w:t>Simão, o zelote</w:t>
      </w:r>
    </w:p>
    <w:p>
      <w:pPr>
        <w:pStyle w:val="ListBullet"/>
        <w:spacing w:line="240" w:lineRule="auto"/>
        <w:ind w:left="720"/>
      </w:pPr>
      <w:r>
        <w:rPr>
          <w:lang w:val="pt_PT" w:bidi="pt_PT"/>
        </w:rPr>
      </w:r>
      <w:r>
        <w:rPr>
          <w:lang w:val="pt_PT" w:bidi="pt_PT"/>
        </w:rPr>
        <w:t>Judas, filho de Tiago</w:t>
      </w:r>
    </w:p>
    <w:p>
      <w:pPr>
        <w:pStyle w:val="ListBullet"/>
        <w:spacing w:line="240" w:lineRule="auto"/>
        <w:ind w:left="720"/>
      </w:pPr>
      <w:r>
        <w:rPr>
          <w:lang w:val="pt_PT" w:bidi="pt_PT"/>
        </w:rPr>
      </w:r>
      <w:r>
        <w:rPr>
          <w:lang w:val="pt_PT" w:bidi="pt_PT"/>
        </w:rPr>
        <w:t>Judas Iscariotes</w:t>
      </w:r>
    </w:p>
    <w:p>
      <w:pPr>
        <w:pStyle w:val="ListBullet"/>
        <w:spacing w:line="240" w:lineRule="auto"/>
        <w:ind w:left="720"/>
      </w:pPr>
      <w:r>
        <w:rPr>
          <w:lang w:val="pt_PT" w:bidi="pt_PT"/>
        </w:rPr>
      </w:r>
      <w:r>
        <w:rPr>
          <w:lang w:val="pt_PT" w:bidi="pt_PT"/>
        </w:rPr>
        <w:t>Outros discípulos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que havia bem mais do que doze seguidores.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Jesus orando sozinho a Deus. Ele ora na montanha durante toda a noite. </w:t>
      </w:r>
      <w:r>
        <w:rPr>
          <w:b/>
          <w:lang w:val="pt_PT" w:bidi="pt_PT"/>
        </w:rPr>
        <w:t>Interrompa a cena.</w:t>
      </w:r>
      <w:r>
        <w:rPr>
          <w:lang w:val="pt_PT" w:bidi="pt_PT"/>
        </w:rPr>
        <w:t xml:space="preserve"> Pergunte ao ator interpretando Jesus: "Como você se sente?" Você pode ouvir: "Sei que Deus me ajudará a tomar a decisão certa". "Capacitado pelo espírito". "É importante deixar os líderes continuarem ensinando depois de eu ter ido embora". Reinicie a cena.</w:t>
      </w:r>
    </w:p>
    <w:p>
      <w:pPr/>
      <w:r>
        <w:rPr>
          <w:lang w:val="pt_PT" w:bidi="pt_PT"/>
        </w:rPr>
      </w:r>
      <w:r>
        <w:rPr>
          <w:lang w:val="pt_PT" w:bidi="pt_PT"/>
        </w:rPr>
        <w:t xml:space="preserve">Represente Jesus escolhendo os 12 apóstolos entre seus muitos discípulos. Simão é escolhido. </w:t>
      </w:r>
      <w:r>
        <w:rPr>
          <w:b/>
          <w:lang w:val="pt_PT" w:bidi="pt_PT"/>
        </w:rPr>
        <w:t>Interrompa a cena.</w:t>
      </w:r>
      <w:r>
        <w:rPr>
          <w:lang w:val="pt_PT" w:bidi="pt_PT"/>
        </w:rPr>
        <w:t xml:space="preserve"> Pergunte ao ator que está interpretando Simão: "Como você se sente?" Você pode ouvir: "Não posso acreditar que ele me escolheu". "Honrado". "Humilde". Reinicie a cena.</w:t>
      </w:r>
    </w:p>
    <w:p>
      <w:pPr/>
      <w:r>
        <w:rPr>
          <w:lang w:val="pt_PT" w:bidi="pt_PT"/>
        </w:rPr>
      </w:r>
      <w:r>
        <w:rPr>
          <w:lang w:val="pt_PT" w:bidi="pt_PT"/>
        </w:rPr>
        <w:t>Jesus continua chamando cada apóstolo pelo nome.</w:t>
      </w:r>
    </w:p>
    <w:p>
      <w:pPr/>
      <w:r>
        <w:rPr>
          <w:lang w:val="pt_PT" w:bidi="pt_PT"/>
        </w:rPr>
      </w:r>
      <w:r>
        <w:rPr>
          <w:lang w:val="pt_PT" w:bidi="pt_PT"/>
        </w:rPr>
        <w:t>Fique à vontade para parar em qualquer ponto da chamada dos apóstolos e perguntar ao ator: "Como você se sente?"</w:t>
      </w:r>
    </w:p>
    <w:p>
      <w:pPr/>
      <w:r>
        <w:rPr>
          <w:lang w:val="pt_PT" w:bidi="pt_PT"/>
        </w:rPr>
      </w:r>
      <w:r>
        <w:rPr>
          <w:lang w:val="pt_PT" w:bidi="pt_PT"/>
        </w:rPr>
        <w:t xml:space="preserve">Jesus escolhe Mateus. </w:t>
      </w:r>
      <w:r>
        <w:rPr>
          <w:b/>
          <w:lang w:val="pt_PT" w:bidi="pt_PT"/>
        </w:rPr>
        <w:t>Interrompa a cena.</w:t>
      </w:r>
      <w:r>
        <w:rPr>
          <w:lang w:val="pt_PT" w:bidi="pt_PT"/>
        </w:rPr>
        <w:t xml:space="preserve"> Pergunte aos atores que interpretam os outros discípulos: "Como vocês se sentem?" Você pode ouvir: "Surpreso". "Mas ele era um cobrador de impostos!" "Chateado". Reinicie a cena.</w:t>
      </w:r>
    </w:p>
    <w:p>
      <w:pPr/>
      <w:r>
        <w:rPr>
          <w:lang w:val="pt_PT" w:bidi="pt_PT"/>
        </w:rPr>
      </w:r>
      <w:r>
        <w:rPr>
          <w:lang w:val="pt_PT" w:bidi="pt_PT"/>
        </w:rPr>
        <w:t>Jesus continua chamando o restante dos 12 apóstolos.</w:t>
      </w:r>
    </w:p>
    <w:p>
      <w:pPr/>
      <w:r>
        <w:rPr>
          <w:lang w:val="pt_PT" w:bidi="pt_PT"/>
        </w:rPr>
      </w:r>
      <w:r>
        <w:rPr>
          <w:lang w:val="pt_PT" w:bidi="pt_PT"/>
        </w:rPr>
        <w:t>Fique à vontade para parar em qualquer ponto da chamada dos apóstolos e perguntar ao ator: "Como você se sente?"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6:12–16</w:t>
      </w:r>
    </w:p>
    <w:p>
      <w:pPr/>
      <w:r>
        <w:rPr>
          <w:lang w:val="pt_PT" w:bidi="pt_PT"/>
        </w:rPr>
      </w:r>
      <w:r>
        <w:rPr>
          <w:lang w:val="pt_PT" w:bidi="pt_PT"/>
        </w:rPr>
        <w:t>Ouça o texto uma vez na versão mais fácil de entender.</w:t>
      </w:r>
    </w:p>
    <w:p>
      <w:pPr/>
      <w:r>
        <w:rPr>
          <w:lang w:val="pt_PT" w:bidi="pt_PT"/>
        </w:rPr>
      </w:r>
      <w:r>
        <w:rPr>
          <w:lang w:val="pt_PT" w:bidi="pt_PT"/>
        </w:rPr>
        <w:t>Jesus vai a uma montanha para orar. Esta montanha era uma das colinas que cercam o mar da Galileia.</w:t>
      </w:r>
    </w:p>
    <w:p>
      <w:pPr/>
      <w:r>
        <w:rPr>
          <w:lang w:val="pt_PT" w:bidi="pt_PT"/>
        </w:rPr>
      </w:r>
      <w:r>
        <w:rPr>
          <w:lang w:val="pt_PT" w:bidi="pt_PT"/>
        </w:rPr>
        <w:t>Pare e mostre uma imagem das colinas que cercam o mar da Galileia, caso ainda não o tenha feito.</w:t>
      </w:r>
    </w:p>
    <w:p>
      <w:pPr/>
      <w:r>
        <w:rPr>
          <w:lang w:val="pt_PT" w:bidi="pt_PT"/>
        </w:rPr>
      </w:r>
      <w:r>
        <w:rPr>
          <w:lang w:val="pt_PT" w:bidi="pt_PT"/>
        </w:rPr>
        <w:t xml:space="preserve">Jesus </w:t>
      </w:r>
      <w:r>
        <w:rPr>
          <w:b/>
          <w:lang w:val="pt_PT" w:bidi="pt_PT"/>
        </w:rPr>
        <w:t>ora</w:t>
      </w:r>
      <w:r>
        <w:rPr>
          <w:lang w:val="pt_PT" w:bidi="pt_PT"/>
        </w:rPr>
        <w:t xml:space="preserve"> a noite toda para que Deus o oriente. O termo Orar está no glossário principal. Deus guia Jesus para escolher 12 discípulos para se tornarem apóstolos. Utilize a mesma tradução para </w:t>
      </w:r>
      <w:r>
        <w:rPr>
          <w:b/>
          <w:lang w:val="pt_PT" w:bidi="pt_PT"/>
        </w:rPr>
        <w:t>discípulos</w:t>
      </w:r>
      <w:r>
        <w:rPr>
          <w:lang w:val="pt_PT" w:bidi="pt_PT"/>
        </w:rPr>
        <w:t xml:space="preserve"> que você tem usado nas passagens anteriores de Lucas. O termo Discípulos pode ser encontrado no glossário principal. Jesus escolhe os </w:t>
      </w:r>
      <w:r>
        <w:rPr>
          <w:b/>
          <w:lang w:val="pt_PT" w:bidi="pt_PT"/>
        </w:rPr>
        <w:t>apóstolos</w:t>
      </w:r>
      <w:r>
        <w:rPr>
          <w:lang w:val="pt_PT" w:bidi="pt_PT"/>
        </w:rPr>
        <w:t xml:space="preserve"> para serem seus representantes. As principais funções dos apóstolos são pregar as Boas Novas, serem fundadores da igreja, exercerem a autoridade espiritual na igreja, e, eventualmente, serem testemunhas do fato de que Jesus havia sido ressuscitado dentre os mortos.</w:t>
      </w:r>
    </w:p>
    <w:p>
      <w:pPr/>
      <w:r>
        <w:rPr>
          <w:lang w:val="pt_PT" w:bidi="pt_PT"/>
        </w:rPr>
      </w:r>
      <w:r>
        <w:rPr>
          <w:lang w:val="pt_PT" w:bidi="pt_PT"/>
        </w:rPr>
        <w:t>Se seu idioma possui um termo aceito para apóstolo facilmente compreendido por todos, pode empregar esse termo aqui. No entanto, se seu público for de não crentes ou de recém-convertidos, eles podem precisar de mais explicações, e um termo diferente pode ser útil para eles. Algumas sugestões são:</w:t>
      </w:r>
    </w:p>
    <w:p>
      <w:pPr/>
      <w:r>
        <w:rPr>
          <w:lang w:val="pt_PT" w:bidi="pt_PT"/>
        </w:rPr>
      </w:r>
      <w:r>
        <w:rPr>
          <w:lang w:val="pt_PT" w:bidi="pt_PT"/>
        </w:rPr>
        <w:t>representantes de Jesus Cristo</w:t>
      </w:r>
    </w:p>
    <w:p>
      <w:pPr/>
      <w:r>
        <w:rPr>
          <w:lang w:val="pt_PT" w:bidi="pt_PT"/>
        </w:rPr>
      </w:r>
      <w:r>
        <w:rPr>
          <w:lang w:val="pt_PT" w:bidi="pt_PT"/>
        </w:rPr>
        <w:t>mensageiros (especiais) de Jesus Cristo</w:t>
      </w:r>
    </w:p>
    <w:p>
      <w:pPr/>
      <w:r>
        <w:rPr>
          <w:lang w:val="pt_PT" w:bidi="pt_PT"/>
        </w:rPr>
      </w:r>
      <w:r>
        <w:rPr>
          <w:lang w:val="pt_PT" w:bidi="pt_PT"/>
        </w:rPr>
        <w:t>pessoas enviadas por Jesus Cristo</w:t>
      </w:r>
    </w:p>
    <w:p>
      <w:pPr/>
      <w:r>
        <w:rPr>
          <w:lang w:val="pt_PT" w:bidi="pt_PT"/>
        </w:rPr>
      </w:r>
      <w:r>
        <w:rPr>
          <w:lang w:val="pt_PT" w:bidi="pt_PT"/>
        </w:rPr>
        <w:t>Independentemente do termo que você escolher, deve ficar claro que essas pessoas estavam em uma posição de confiança e autoridade. O termo Apóstolo pode ser encontrado no glossário principal.</w:t>
      </w:r>
    </w:p>
    <w:p>
      <w:pPr/>
      <w:r>
        <w:rPr>
          <w:lang w:val="pt_PT" w:bidi="pt_PT"/>
        </w:rPr>
      </w:r>
      <w:r>
        <w:rPr>
          <w:lang w:val="pt_PT" w:bidi="pt_PT"/>
        </w:rPr>
        <w:t xml:space="preserve">Lucas lista os 12 apóstolos. Um dos apóstolos é Judas Iscariotes. Lucas diz que Judas é um </w:t>
      </w:r>
      <w:r>
        <w:rPr>
          <w:b/>
          <w:lang w:val="pt_PT" w:bidi="pt_PT"/>
        </w:rPr>
        <w:t>traidor</w:t>
      </w:r>
      <w:r>
        <w:rPr>
          <w:lang w:val="pt_PT" w:bidi="pt_PT"/>
        </w:rPr>
        <w:t>. Um traidor é alguém que finge ser amigo de uma pessoa, mas depois ajuda o inimigo dessa pessoa a prejudicá-la. Lucas estava falando sobre eventos que aconteceriam no futuro. Judas trairá Jesus ajudando seus inimigos a prendê-lo.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6:12–16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27">
        <w:r>
          <w:rPr>
            <w:lang w:val="pt_PT" w:bidi="pt_PT"/>
          </w:rPr>
          <w:rPr>
            <w:color w:val="0000EE"/>
            <w:u w:val="single"/>
          </w:rPr>
          <w:t>Ouvir e Sentir</w:t>
        </w:r>
      </w:hyperlink>
      <w:r>
        <w:rPr>
          <w:lang w:val="pt_PT" w:bidi="pt_PT"/>
        </w:rPr>
        <w:t xml:space="preserve"> (414 KB)</w:t>
      </w:r>
      <w:r>
        <w:rPr>
          <w:lang w:val="pt_PT" w:bidi="pt_PT"/>
        </w:rPr>
      </w:r>
    </w:p>
    <w:p>
      <w:pPr>
        <w:pStyle w:val="ListBullet"/>
        <w:spacing w:line="240" w:lineRule="auto"/>
        <w:ind w:left="720"/>
      </w:pPr>
      <w:r>
        <w:rPr>
          <w:lang w:val="pt_PT" w:bidi="pt_PT"/>
        </w:rPr>
      </w:r>
      <w:hyperlink r:id="rId128">
        <w:r>
          <w:rPr>
            <w:lang w:val="pt_PT" w:bidi="pt_PT"/>
          </w:rPr>
          <w:rPr>
            <w:color w:val="0000EE"/>
            <w:u w:val="single"/>
          </w:rPr>
          <w:t>Preparando o Cenário</w:t>
        </w:r>
      </w:hyperlink>
      <w:r>
        <w:rPr>
          <w:lang w:val="pt_PT" w:bidi="pt_PT"/>
        </w:rPr>
        <w:t xml:space="preserve"> (2.3 MB)</w:t>
      </w:r>
      <w:r>
        <w:rPr>
          <w:lang w:val="pt_PT" w:bidi="pt_PT"/>
        </w:rPr>
      </w:r>
    </w:p>
    <w:p>
      <w:pPr>
        <w:pStyle w:val="ListBullet"/>
        <w:spacing w:line="240" w:lineRule="auto"/>
        <w:ind w:left="720"/>
      </w:pPr>
      <w:r>
        <w:rPr>
          <w:lang w:val="pt_PT" w:bidi="pt_PT"/>
        </w:rPr>
      </w:r>
      <w:hyperlink r:id="rId129">
        <w:r>
          <w:rPr>
            <w:lang w:val="pt_PT" w:bidi="pt_PT"/>
          </w:rPr>
          <w:rPr>
            <w:color w:val="0000EE"/>
            <w:u w:val="single"/>
          </w:rPr>
          <w:t>Identificando as Cenas</w:t>
        </w:r>
      </w:hyperlink>
      <w:r>
        <w:rPr>
          <w:lang w:val="pt_PT" w:bidi="pt_PT"/>
        </w:rPr>
        <w:t xml:space="preserve"> (1.4 MB)</w:t>
      </w:r>
      <w:r>
        <w:rPr>
          <w:lang w:val="pt_PT" w:bidi="pt_PT"/>
        </w:rPr>
      </w:r>
    </w:p>
    <w:p>
      <w:pPr>
        <w:pStyle w:val="ListBullet"/>
        <w:spacing w:line="240" w:lineRule="auto"/>
        <w:ind w:left="720"/>
      </w:pPr>
      <w:r>
        <w:rPr>
          <w:lang w:val="pt_PT" w:bidi="pt_PT"/>
        </w:rPr>
      </w:r>
      <w:hyperlink r:id="rId130">
        <w:r>
          <w:rPr>
            <w:lang w:val="pt_PT" w:bidi="pt_PT"/>
          </w:rPr>
          <w:rPr>
            <w:color w:val="0000EE"/>
            <w:u w:val="single"/>
          </w:rPr>
          <w:t>Incorporando o Texto</w:t>
        </w:r>
      </w:hyperlink>
      <w:r>
        <w:rPr>
          <w:lang w:val="pt_PT" w:bidi="pt_PT"/>
        </w:rPr>
        <w:t xml:space="preserve"> (1.5 MB)</w:t>
      </w:r>
      <w:r>
        <w:rPr>
          <w:lang w:val="pt_PT" w:bidi="pt_PT"/>
        </w:rPr>
      </w:r>
    </w:p>
    <w:p>
      <w:pPr>
        <w:pStyle w:val="ListBullet"/>
        <w:spacing w:line="240" w:lineRule="auto"/>
        <w:ind w:left="720"/>
      </w:pPr>
      <w:r>
        <w:rPr>
          <w:lang w:val="pt_PT" w:bidi="pt_PT"/>
        </w:rPr>
      </w:r>
      <w:hyperlink r:id="rId131">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132">
        <w:r>
          <w:rPr>
            <w:lang w:val="pt_PT" w:bidi="pt_PT"/>
          </w:rPr>
          <w:rPr>
            <w:color w:val="0000EE"/>
            <w:u w:val="single"/>
          </w:rPr>
          <w:t>Falando a Palavra</w:t>
        </w:r>
      </w:hyperlink>
      <w:r>
        <w:rPr>
          <w:lang w:val="pt_PT" w:bidi="pt_PT"/>
        </w:rPr>
        <w:t xml:space="preserve"> (940 KB)</w:t>
      </w:r>
      <w:r>
        <w:rPr>
          <w:lang w:val="pt_PT" w:bidi="pt_PT"/>
        </w:rPr>
      </w:r>
      <w:r>
        <w:rPr>
          <w:lang w:val="pt_PT" w:bidi="pt_PT"/>
        </w:rPr>
      </w:r>
      <w:r>
        <w:rPr>
          <w:lang w:val="pt_PT" w:bidi="pt_PT"/>
        </w:rPr>
      </w:r>
    </w:p>
    <w:p>
      <w:pPr/>
      <w:r>
        <w:rPr>
          <w:lang w:val="pt_PT" w:bidi="pt_PT"/>
        </w:rPr>
      </w:r>
    </w:p>
    <w:p>
      <w:pPr>
        <w:pStyle w:val="Heading2"/>
      </w:pPr>
      <w:r>
        <w:rPr>
          <w:lang w:val="pt_PT" w:bidi="pt_PT"/>
        </w:rPr>
        <w:t>Lucas 6:17–19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6:17–19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6:17–19</w:t>
      </w:r>
    </w:p>
    <w:p>
      <w:pPr/>
      <w:r>
        <w:rPr>
          <w:lang w:val="pt_PT" w:bidi="pt_PT"/>
        </w:rPr>
      </w:r>
      <w:r>
        <w:rPr>
          <w:lang w:val="pt_PT" w:bidi="pt_PT"/>
        </w:rPr>
        <w:t>Ouça o texto uma vez na versão mais fácil de entender.</w:t>
      </w:r>
    </w:p>
    <w:p>
      <w:pPr/>
      <w:r>
        <w:rPr>
          <w:lang w:val="pt_PT" w:bidi="pt_PT"/>
        </w:rPr>
      </w:r>
      <w:r>
        <w:rPr>
          <w:lang w:val="pt_PT" w:bidi="pt_PT"/>
        </w:rPr>
        <w:t>Jesus está em uma montanha com seus discípulos perto do mar da Galileia. Jesus acaba de orar a noite toda para poder escolher 12 apóstolos, ou representantes, dentre seus seguidores. Eles descem da montanha para um lugar plano. Uma multidão está reunida para ouvir Jesus ensinar e para que ele cure aqueles que estão doentes.</w:t>
      </w:r>
    </w:p>
    <w:p>
      <w:pPr/>
      <w:r>
        <w:rPr>
          <w:lang w:val="pt_PT" w:bidi="pt_PT"/>
        </w:rPr>
      </w:r>
      <w:r>
        <w:rPr>
          <w:lang w:val="pt_PT" w:bidi="pt_PT"/>
        </w:rPr>
        <w:t>Jesus vem da montanha com seus discípulos e seus apóstolos. Os apóstolos foram especialmente escolhidos por Jesus para serem seus representantes. Jesus para em um lugar plano. Isso significa que Jesus parou de descer e veio para um lugar plano, onde as pessoas podiam se sentar. Jesus está prestes a ensinar a grande multidão.</w:t>
      </w:r>
    </w:p>
    <w:p>
      <w:pPr/>
      <w:r>
        <w:rPr>
          <w:lang w:val="pt_PT" w:bidi="pt_PT"/>
        </w:rPr>
      </w:r>
      <w:r>
        <w:rPr>
          <w:lang w:val="pt_PT" w:bidi="pt_PT"/>
        </w:rPr>
        <w:t>Pare e mostre uma imagem de uma área plana nas colinas da Galileia, onde a multidão poderia ter se sentado.</w:t>
      </w:r>
    </w:p>
    <w:p>
      <w:pPr/>
      <w:r>
        <w:rPr>
          <w:lang w:val="pt_PT" w:bidi="pt_PT"/>
        </w:rPr>
      </w:r>
      <w:r>
        <w:rPr>
          <w:lang w:val="pt_PT" w:bidi="pt_PT"/>
        </w:rPr>
        <w:t>Uma grande multidão está reunida esperando por Jesus. Isso poderia ter sido até vários milhares de pessoas. Um grande grupo de discípulos, ou seguidores, de Jesus também estão lá. Estes eram discípulos que não estavam com Jesus quando ele escolheu os 12 apóstolos. As pessoas vieram de toda a Judeia, a terra dos judeus. As pessoas vieram de Jerusalém, a capital religiosa dos judeus. Vieram também de uma área perto de Tiro e Sidom, duas cidades não judaicas. Tiro e Sidom eram cidades costeiras localizadas no mar Mediterrâneo. Isso sugere que judeus e não judeus vieram para ouvir Jesus ensinar.</w:t>
      </w:r>
    </w:p>
    <w:p>
      <w:pPr/>
      <w:r>
        <w:rPr>
          <w:lang w:val="pt_PT" w:bidi="pt_PT"/>
        </w:rPr>
      </w:r>
      <w:r>
        <w:rPr>
          <w:lang w:val="pt_PT" w:bidi="pt_PT"/>
        </w:rPr>
        <w:t>Pare e mostre à sua equipe um mapa que indique onde Tiro, Sidom e o mar da Galileia estão localizados. Como as informações se espalham em sua cultura? Que tipo de notícias ou informações fazem com que as pessoas viajem para fora de sua comunidade?</w:t>
      </w:r>
    </w:p>
    <w:p>
      <w:pPr/>
      <w:r>
        <w:rPr>
          <w:lang w:val="pt_PT" w:bidi="pt_PT"/>
        </w:rPr>
      </w:r>
      <w:r>
        <w:rPr>
          <w:lang w:val="pt_PT" w:bidi="pt_PT"/>
        </w:rPr>
        <w:t>As pessoas também vieram para que Jesus pudesse curar aqueles que estavam doentes. Jesus liberta pessoas que eram controladas por espíritos malignos, ou impuros. As pessoas doentes ou controladas por espíritos malignos querem tocar em Jesus.</w:t>
      </w:r>
    </w:p>
    <w:p>
      <w:pPr/>
      <w:r>
        <w:rPr>
          <w:lang w:val="pt_PT" w:bidi="pt_PT"/>
        </w:rPr>
      </w:r>
      <w:r>
        <w:rPr>
          <w:lang w:val="pt_PT" w:bidi="pt_PT"/>
        </w:rPr>
        <w:t>Pare e discuta com sua equipe. Como você reconhece que alguém está sendo controlado por um espírito maligno? O que acontece quando alguém é curado de um espírito maligno? Quem tem o poder para curar alguém de um espírito maligno?</w:t>
      </w:r>
    </w:p>
    <w:p>
      <w:pPr/>
      <w:r>
        <w:rPr>
          <w:lang w:val="pt_PT" w:bidi="pt_PT"/>
        </w:rPr>
      </w:r>
      <w:r>
        <w:rPr>
          <w:lang w:val="pt_PT" w:bidi="pt_PT"/>
        </w:rPr>
        <w:t>As pessoas eram curadas quando tocavam em Jesus. Quando Jesus curava alguém, ele não ficava menos poderoso do que era antes de curar a pessoa. Lucas quer dizer que Jesus curava poderosamente todos que ele tocava.</w:t>
      </w:r>
    </w:p>
    <w:p>
      <w:pPr/>
      <w:r>
        <w:rPr>
          <w:lang w:val="pt_PT" w:bidi="pt_PT"/>
        </w:rPr>
      </w:r>
      <w:r>
        <w:rPr>
          <w:lang w:val="pt_PT" w:bidi="pt_PT"/>
        </w:rPr>
        <w:t>Lucas usa esta passagem para dizer onde Jesus está e com quem ele está falando antes de introduzir os ensinamentos específicos de Jesus. Esses ensinamentos específicos são comumente chamados de bem-aventuranças. Jesus os usou para ensinar seus discípulos a pensar e agir como seus seguidores.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6:17–19</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uma cena.</w:t>
      </w:r>
    </w:p>
    <w:p>
      <w:pPr/>
      <w:r>
        <w:rPr>
          <w:lang w:val="pt_PT" w:bidi="pt_PT"/>
        </w:rPr>
      </w:r>
      <w:r>
        <w:rPr>
          <w:b/>
          <w:lang w:val="pt_PT" w:bidi="pt_PT"/>
        </w:rPr>
        <w:t>Primeira cena:</w:t>
      </w:r>
      <w:r>
        <w:rPr>
          <w:lang w:val="pt_PT" w:bidi="pt_PT"/>
        </w:rPr>
        <w:t xml:space="preserve"> quando Jesus desce a montanha, há uma grande multidão. A multidão está esperando para ouvir Jesus. Além disso, as pessoas querem ser curadas de doenças e de espíritos malignos. Todos tentam tocar em Jesus, porque o poder de cura emana dele.</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w:t>
      </w:r>
    </w:p>
    <w:p>
      <w:pPr>
        <w:pStyle w:val="ListBullet"/>
        <w:spacing w:line="240" w:lineRule="auto"/>
        <w:ind w:left="720"/>
      </w:pPr>
      <w:r>
        <w:rPr>
          <w:lang w:val="pt_PT" w:bidi="pt_PT"/>
        </w:rPr>
      </w:r>
      <w:r>
        <w:rPr>
          <w:lang w:val="pt_PT" w:bidi="pt_PT"/>
        </w:rPr>
        <w:t>A multidão de seus discípulos que desceu a montanha com ele</w:t>
      </w:r>
    </w:p>
    <w:p>
      <w:pPr>
        <w:pStyle w:val="ListBullet"/>
        <w:spacing w:line="240" w:lineRule="auto"/>
        <w:ind w:left="720"/>
      </w:pPr>
      <w:r>
        <w:rPr>
          <w:lang w:val="pt_PT" w:bidi="pt_PT"/>
        </w:rPr>
      </w:r>
      <w:r>
        <w:rPr>
          <w:lang w:val="pt_PT" w:bidi="pt_PT"/>
        </w:rPr>
        <w:t>A multidão de seus discípulos esperando por ele</w:t>
      </w:r>
    </w:p>
    <w:p>
      <w:pPr>
        <w:pStyle w:val="ListBullet"/>
        <w:spacing w:line="240" w:lineRule="auto"/>
        <w:ind w:left="720"/>
      </w:pPr>
      <w:r>
        <w:rPr>
          <w:lang w:val="pt_PT" w:bidi="pt_PT"/>
        </w:rPr>
      </w:r>
      <w:r>
        <w:rPr>
          <w:lang w:val="pt_PT" w:bidi="pt_PT"/>
        </w:rPr>
        <w:t>Milhares de pessoas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Jesus acabara de escolher doze discípulos para serem seus apóstolos. Então, Jesus está descendo a montanha com alguns de seus discípulos e os 12 apóstolos.</w:t>
      </w:r>
    </w:p>
    <w:p>
      <w:pPr/>
      <w:r>
        <w:rPr>
          <w:lang w:val="pt_PT" w:bidi="pt_PT"/>
        </w:rPr>
      </w:r>
      <w:r>
        <w:rPr>
          <w:lang w:val="pt_PT" w:bidi="pt_PT"/>
        </w:rPr>
        <w:t>Lembre-se de não minimizar a importância de escutar a palavra de Deus em comparação com o poder de cura de Jesus.</w:t>
      </w:r>
    </w:p>
    <w:p>
      <w:pPr/>
      <w:r>
        <w:rPr>
          <w:lang w:val="pt_PT" w:bidi="pt_PT"/>
        </w:rPr>
      </w:r>
      <w:r>
        <w:rPr>
          <w:lang w:val="pt_PT" w:bidi="pt_PT"/>
        </w:rPr>
        <w:t>As pessoas estavam vindo de diferentes áreas para escutar Jesus.</w:t>
      </w:r>
    </w:p>
    <w:p>
      <w:pPr/>
      <w:r>
        <w:rPr>
          <w:lang w:val="pt_PT" w:bidi="pt_PT"/>
        </w:rPr>
      </w:r>
      <w:r>
        <w:rPr>
          <w:lang w:val="pt_PT" w:bidi="pt_PT"/>
        </w:rPr>
        <w:t>Não se esqueça de que essas áreas incluíam Jerusalém. Esta era a cidade capital dos judeus, onde o Templo estava localizado. As pessoas também vieram de uma área onde os gentios viviam.</w:t>
      </w:r>
    </w:p>
    <w:p>
      <w:pPr/>
      <w:r>
        <w:rPr>
          <w:lang w:val="pt_PT" w:bidi="pt_PT"/>
        </w:rPr>
      </w:r>
      <w:r>
        <w:rPr>
          <w:lang w:val="pt_PT" w:bidi="pt_PT"/>
        </w:rPr>
        <w:t>Muitas pessoas tentavam tocar em Jesus, porque o poder de cura emanava dele. Jesus curava todos os que estavam doentes. Jesus também curava os que tinham espíritos malignos.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6:17–19</w:t>
      </w:r>
    </w:p>
    <w:p>
      <w:pPr/>
      <w:r>
        <w:rPr>
          <w:lang w:val="pt_PT" w:bidi="pt_PT"/>
        </w:rPr>
      </w:r>
      <w:r>
        <w:rPr>
          <w:lang w:val="pt_PT" w:bidi="pt_PT"/>
        </w:rPr>
        <w:t>Nessa sessão, a equipe interpretará a história.</w:t>
      </w:r>
    </w:p>
    <w:p>
      <w:pPr/>
      <w:r>
        <w:rPr>
          <w:lang w:val="pt_PT" w:bidi="pt_PT"/>
        </w:rPr>
      </w:r>
      <w:r>
        <w:rPr>
          <w:lang w:val="pt_PT" w:bidi="pt_PT"/>
        </w:rPr>
        <w:t>Esta história tem apenas uma cena.</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w:t>
      </w:r>
    </w:p>
    <w:p>
      <w:pPr>
        <w:pStyle w:val="ListBullet"/>
        <w:spacing w:line="240" w:lineRule="auto"/>
        <w:ind w:left="720"/>
      </w:pPr>
      <w:r>
        <w:rPr>
          <w:lang w:val="pt_PT" w:bidi="pt_PT"/>
        </w:rPr>
      </w:r>
      <w:r>
        <w:rPr>
          <w:lang w:val="pt_PT" w:bidi="pt_PT"/>
        </w:rPr>
        <w:t>A multidão de seus discípulos que desceu a montanha com ele</w:t>
      </w:r>
    </w:p>
    <w:p>
      <w:pPr>
        <w:pStyle w:val="ListBullet"/>
        <w:spacing w:line="240" w:lineRule="auto"/>
        <w:ind w:left="720"/>
      </w:pPr>
      <w:r>
        <w:rPr>
          <w:lang w:val="pt_PT" w:bidi="pt_PT"/>
        </w:rPr>
      </w:r>
      <w:r>
        <w:rPr>
          <w:lang w:val="pt_PT" w:bidi="pt_PT"/>
        </w:rPr>
        <w:t>A multidão de seus discípulos esperando por ele</w:t>
      </w:r>
    </w:p>
    <w:p>
      <w:pPr>
        <w:pStyle w:val="ListBullet"/>
        <w:spacing w:line="240" w:lineRule="auto"/>
        <w:ind w:left="720"/>
      </w:pPr>
      <w:r>
        <w:rPr>
          <w:lang w:val="pt_PT" w:bidi="pt_PT"/>
        </w:rPr>
      </w:r>
      <w:r>
        <w:rPr>
          <w:lang w:val="pt_PT" w:bidi="pt_PT"/>
        </w:rPr>
        <w:t>Milhares de pessoas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Jesus descendo a montanha.</w:t>
      </w:r>
    </w:p>
    <w:p>
      <w:pPr/>
      <w:r>
        <w:rPr>
          <w:lang w:val="pt_PT" w:bidi="pt_PT"/>
        </w:rPr>
      </w:r>
      <w:r>
        <w:rPr>
          <w:lang w:val="pt_PT" w:bidi="pt_PT"/>
        </w:rPr>
        <w:t>Deve representar também alguns dos discípulos de Jesus caminhando com ele. Represente uma multidão de seus discípulos e uma multidão que vem de toda a Judeia. Muitas pessoas também vêm da costa, de Tiro e Sidom, um lugar habitado pelos gentios.</w:t>
      </w:r>
    </w:p>
    <w:p>
      <w:pPr/>
      <w:r>
        <w:rPr>
          <w:lang w:val="pt_PT" w:bidi="pt_PT"/>
        </w:rPr>
      </w:r>
      <w:r>
        <w:rPr>
          <w:lang w:val="pt_PT" w:bidi="pt_PT"/>
        </w:rPr>
        <w:t>A equipe deve representar a multidão de discípulos e a enorme multidão com o desejo de ouvir Jesus. Represente pessoas doentes na multidão tocando Jesus para serem curadas.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Esta história tem apenas uma cena.</w:t>
      </w:r>
    </w:p>
    <w:p>
      <w:pPr/>
      <w:r>
        <w:rPr>
          <w:lang w:val="pt_PT" w:bidi="pt_PT"/>
        </w:rPr>
      </w:r>
      <w:r>
        <w:rPr>
          <w:lang w:val="pt_PT" w:bidi="pt_PT"/>
        </w:rPr>
        <w:t>Represente Jesus descendo a montanha. Uma grande multidão veio para ouvir Jesus. As pessoas querem tocar em Jesus para serem curadas. Jesus cura as pessoas possuídas por espíritos malignos.</w:t>
      </w:r>
    </w:p>
    <w:p>
      <w:pPr/>
      <w:r>
        <w:rPr>
          <w:lang w:val="pt_PT" w:bidi="pt_PT"/>
        </w:rPr>
      </w:r>
      <w:r>
        <w:rPr>
          <w:b/>
          <w:lang w:val="pt_PT" w:bidi="pt_PT"/>
        </w:rPr>
        <w:t>Interrompa a cena.</w:t>
      </w:r>
    </w:p>
    <w:p>
      <w:pPr/>
      <w:r>
        <w:rPr>
          <w:lang w:val="pt_PT" w:bidi="pt_PT"/>
        </w:rPr>
      </w:r>
      <w:r>
        <w:rPr>
          <w:lang w:val="pt_PT" w:bidi="pt_PT"/>
        </w:rPr>
        <w:t>Pergunte aos atores que interpretam os apóstolos: "Como vocês se sentem?". Você pode ouvir coisas como: "Estou muito animado para aprender com Jesus", "Pergunto-me se vou curar as pessoas um dia", e "Estou surpreso por tantas pessoas terem vindo para ouvir Jesus".</w:t>
      </w:r>
    </w:p>
    <w:p>
      <w:pPr/>
      <w:r>
        <w:rPr>
          <w:lang w:val="pt_PT" w:bidi="pt_PT"/>
        </w:rPr>
      </w:r>
      <w:r>
        <w:rPr>
          <w:lang w:val="pt_PT" w:bidi="pt_PT"/>
        </w:rPr>
        <w:t>Pergunte aos atores que interpretam a multidão: "Como vocês se sentem?". Você pode ouvir coisas como: "Mal posso esperar para ouvir o que Jesus tem a dizer", "Espero poder tocar nele; preciso de sua cura", "Estou muito grato por Jesus ter tomado tempo para me curar", e "Estou feliz por estar livre da influência maligna".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6:17–19</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desce a montanha para um lugar plano perto do </w:t>
      </w:r>
      <w:r>
        <w:rPr>
          <w:b/>
          <w:lang w:val="pt_PT" w:bidi="pt_PT"/>
        </w:rPr>
        <w:t>mar da Galileia</w:t>
      </w:r>
      <w:r>
        <w:rPr>
          <w:lang w:val="pt_PT" w:bidi="pt_PT"/>
        </w:rPr>
        <w:t xml:space="preserve">. Mar da Galileia está no glossário principal. Neste contexto, </w:t>
      </w:r>
      <w:r>
        <w:rPr>
          <w:b/>
          <w:lang w:val="pt_PT" w:bidi="pt_PT"/>
        </w:rPr>
        <w:t>um lugar plano</w:t>
      </w:r>
      <w:r>
        <w:rPr>
          <w:lang w:val="pt_PT" w:bidi="pt_PT"/>
        </w:rPr>
        <w:t xml:space="preserve"> significa um terreno plano onde as pessoas podem se reunir e sentar. Embora fosse plano, este lugar ainda poderia estar em uma área montanhosa.</w:t>
      </w:r>
    </w:p>
    <w:p>
      <w:pPr/>
      <w:r>
        <w:rPr>
          <w:lang w:val="pt_PT" w:bidi="pt_PT"/>
        </w:rPr>
      </w:r>
      <w:r>
        <w:rPr>
          <w:lang w:val="pt_PT" w:bidi="pt_PT"/>
        </w:rPr>
        <w:t>Pare e mostre à sua equipe uma imagem das colinas que rodeiam o mar da Galileia.</w:t>
      </w:r>
    </w:p>
    <w:p>
      <w:pPr/>
      <w:r>
        <w:rPr>
          <w:lang w:val="pt_PT" w:bidi="pt_PT"/>
        </w:rPr>
      </w:r>
      <w:r>
        <w:rPr>
          <w:lang w:val="pt_PT" w:bidi="pt_PT"/>
        </w:rPr>
        <w:t xml:space="preserve">Uma multidão está esperando por Jesus, incluindo um grupo de </w:t>
      </w:r>
      <w:r>
        <w:rPr>
          <w:b/>
          <w:lang w:val="pt_PT" w:bidi="pt_PT"/>
        </w:rPr>
        <w:t>discípulos</w:t>
      </w:r>
      <w:r>
        <w:rPr>
          <w:lang w:val="pt_PT" w:bidi="pt_PT"/>
        </w:rPr>
        <w:t xml:space="preserve">, ou seguidores, de Jesus. Utilize a mesma palavra para discípulos que você tem usado nas passagens anteriores de Lucas. O termo Discípulos está no glossário principal. Lucas nos diz que as pessoas vieram de toda a </w:t>
      </w:r>
      <w:r>
        <w:rPr>
          <w:b/>
          <w:lang w:val="pt_PT" w:bidi="pt_PT"/>
        </w:rPr>
        <w:t>Judeia</w:t>
      </w:r>
      <w:r>
        <w:rPr>
          <w:lang w:val="pt_PT" w:bidi="pt_PT"/>
        </w:rPr>
        <w:t xml:space="preserve">. Este é um termo geral que se refere à terra dos judeus. As pessoas vieram de </w:t>
      </w:r>
      <w:r>
        <w:rPr>
          <w:b/>
          <w:lang w:val="pt_PT" w:bidi="pt_PT"/>
        </w:rPr>
        <w:t>Jerusalém</w:t>
      </w:r>
      <w:r>
        <w:rPr>
          <w:lang w:val="pt_PT" w:bidi="pt_PT"/>
        </w:rPr>
        <w:t xml:space="preserve">. Esta era a capital religiosa dos judeus onde o Templo, ou lugar de culto judeu, estava localizado. Jerusalém está no glossário principal. As pessoas também vieram da costa, de </w:t>
      </w:r>
      <w:r>
        <w:rPr>
          <w:b/>
          <w:lang w:val="pt_PT" w:bidi="pt_PT"/>
        </w:rPr>
        <w:t>Tiro e Sidom</w:t>
      </w:r>
      <w:r>
        <w:rPr>
          <w:lang w:val="pt_PT" w:bidi="pt_PT"/>
        </w:rPr>
        <w:t>. Estas eram duas cidades gentias localizadas na margem do mar Mediterrâneo, ao norte de Israel.</w:t>
      </w:r>
    </w:p>
    <w:p>
      <w:pPr/>
      <w:r>
        <w:rPr>
          <w:lang w:val="pt_PT" w:bidi="pt_PT"/>
        </w:rPr>
      </w:r>
      <w:r>
        <w:rPr>
          <w:lang w:val="pt_PT" w:bidi="pt_PT"/>
        </w:rPr>
        <w:t>Pare e mostre aos tradutores, no mapa, a localização de Tiro e Sidom. Reflitam sobre o quanto as pessoas viajaram para ouvirem e serem curadas por Jesus.</w:t>
      </w:r>
    </w:p>
    <w:p>
      <w:pPr/>
      <w:r>
        <w:rPr>
          <w:lang w:val="pt_PT" w:bidi="pt_PT"/>
        </w:rPr>
      </w:r>
      <w:r>
        <w:rPr>
          <w:lang w:val="pt_PT" w:bidi="pt_PT"/>
        </w:rPr>
        <w:t xml:space="preserve">Todos queriam tocar em Jesus, porque </w:t>
      </w:r>
      <w:r>
        <w:rPr>
          <w:b/>
          <w:lang w:val="pt_PT" w:bidi="pt_PT"/>
        </w:rPr>
        <w:t>poder emanava dele</w:t>
      </w:r>
      <w:r>
        <w:rPr>
          <w:lang w:val="pt_PT" w:bidi="pt_PT"/>
        </w:rPr>
        <w:t xml:space="preserve"> para curar todos. Esta frase mostra por que as pessoas queriam tocar em Jesus.</w:t>
      </w:r>
    </w:p>
    <w:p>
      <w:pPr/>
      <w:r>
        <w:rPr>
          <w:lang w:val="pt_PT" w:bidi="pt_PT"/>
        </w:rPr>
      </w:r>
      <w:r>
        <w:rPr>
          <w:lang w:val="pt_PT" w:bidi="pt_PT"/>
        </w:rPr>
        <w:t>Cuide para não traduzir isso de uma maneira que dê a entender que Jesus ficava menos poderoso depois de curar alguém. Se não for possível dizer que o poder emanava de Jesus, você pode dizer algo como: "Jesus estava curando poderosamente a todos".</w:t>
      </w:r>
    </w:p>
    <w:p>
      <w:pPr/>
      <w:r>
        <w:rPr>
          <w:lang w:val="pt_PT" w:bidi="pt_PT"/>
        </w:rPr>
      </w:r>
      <w:r>
        <w:rPr>
          <w:lang w:val="pt_PT" w:bidi="pt_PT"/>
        </w:rPr>
        <w:t xml:space="preserve">As pessoas que queriam ser curadas incluíam aqueles que eram </w:t>
      </w:r>
      <w:r>
        <w:rPr>
          <w:b/>
          <w:lang w:val="pt_PT" w:bidi="pt_PT"/>
        </w:rPr>
        <w:t>atormentados por espíritos malignos</w:t>
      </w:r>
      <w:r>
        <w:rPr>
          <w:lang w:val="pt_PT" w:bidi="pt_PT"/>
        </w:rPr>
        <w:t>. Isso se refere a pessoas que eram controladas por espíritos malignos ou demônios. Esses espíritos impuros tornavam as pessoas inadequadas para o serviço a Deus. Jesus as curava libertando-as do controle dos espíritos malignos. Use a mesma palavra para espíritos malignos que você tem usado nas passagens anteriores. O termo espírito maligno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6:17–19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33">
        <w:r>
          <w:rPr>
            <w:lang w:val="pt_PT" w:bidi="pt_PT"/>
          </w:rPr>
          <w:rPr>
            <w:color w:val="0000EE"/>
            <w:u w:val="single"/>
          </w:rPr>
          <w:t>Ouvir e Sentir</w:t>
        </w:r>
      </w:hyperlink>
      <w:r>
        <w:rPr>
          <w:lang w:val="pt_PT" w:bidi="pt_PT"/>
        </w:rPr>
        <w:t xml:space="preserve"> (411 KB)</w:t>
      </w:r>
      <w:r>
        <w:rPr>
          <w:lang w:val="pt_PT" w:bidi="pt_PT"/>
        </w:rPr>
      </w:r>
    </w:p>
    <w:p>
      <w:pPr>
        <w:pStyle w:val="ListBullet"/>
        <w:spacing w:line="240" w:lineRule="auto"/>
        <w:ind w:left="720"/>
      </w:pPr>
      <w:r>
        <w:rPr>
          <w:lang w:val="pt_PT" w:bidi="pt_PT"/>
        </w:rPr>
      </w:r>
      <w:hyperlink r:id="rId134">
        <w:r>
          <w:rPr>
            <w:lang w:val="pt_PT" w:bidi="pt_PT"/>
          </w:rPr>
          <w:rPr>
            <w:color w:val="0000EE"/>
            <w:u w:val="single"/>
          </w:rPr>
          <w:t>Preparando o Cenário</w:t>
        </w:r>
      </w:hyperlink>
      <w:r>
        <w:rPr>
          <w:lang w:val="pt_PT" w:bidi="pt_PT"/>
        </w:rPr>
        <w:t xml:space="preserve"> (1.8 MB)</w:t>
      </w:r>
      <w:r>
        <w:rPr>
          <w:lang w:val="pt_PT" w:bidi="pt_PT"/>
        </w:rPr>
      </w:r>
    </w:p>
    <w:p>
      <w:pPr>
        <w:pStyle w:val="ListBullet"/>
        <w:spacing w:line="240" w:lineRule="auto"/>
        <w:ind w:left="720"/>
      </w:pPr>
      <w:r>
        <w:rPr>
          <w:lang w:val="pt_PT" w:bidi="pt_PT"/>
        </w:rPr>
      </w:r>
      <w:hyperlink r:id="rId135">
        <w:r>
          <w:rPr>
            <w:lang w:val="pt_PT" w:bidi="pt_PT"/>
          </w:rPr>
          <w:rPr>
            <w:color w:val="0000EE"/>
            <w:u w:val="single"/>
          </w:rPr>
          <w:t>Identificando as Cenas</w:t>
        </w:r>
      </w:hyperlink>
      <w:r>
        <w:rPr>
          <w:lang w:val="pt_PT" w:bidi="pt_PT"/>
        </w:rPr>
        <w:t xml:space="preserve"> (1.2 MB)</w:t>
      </w:r>
      <w:r>
        <w:rPr>
          <w:lang w:val="pt_PT" w:bidi="pt_PT"/>
        </w:rPr>
      </w:r>
    </w:p>
    <w:p>
      <w:pPr>
        <w:pStyle w:val="ListBullet"/>
        <w:spacing w:line="240" w:lineRule="auto"/>
        <w:ind w:left="720"/>
      </w:pPr>
      <w:r>
        <w:rPr>
          <w:lang w:val="pt_PT" w:bidi="pt_PT"/>
        </w:rPr>
      </w:r>
      <w:hyperlink r:id="rId136">
        <w:r>
          <w:rPr>
            <w:lang w:val="pt_PT" w:bidi="pt_PT"/>
          </w:rPr>
          <w:rPr>
            <w:color w:val="0000EE"/>
            <w:u w:val="single"/>
          </w:rPr>
          <w:t>Incorporando o Texto</w:t>
        </w:r>
      </w:hyperlink>
      <w:r>
        <w:rPr>
          <w:lang w:val="pt_PT" w:bidi="pt_PT"/>
        </w:rPr>
        <w:t xml:space="preserve"> (1.4 MB)</w:t>
      </w:r>
      <w:r>
        <w:rPr>
          <w:lang w:val="pt_PT" w:bidi="pt_PT"/>
        </w:rPr>
      </w:r>
    </w:p>
    <w:p>
      <w:pPr>
        <w:pStyle w:val="ListBullet"/>
        <w:spacing w:line="240" w:lineRule="auto"/>
        <w:ind w:left="720"/>
      </w:pPr>
      <w:r>
        <w:rPr>
          <w:lang w:val="pt_PT" w:bidi="pt_PT"/>
        </w:rPr>
      </w:r>
      <w:hyperlink r:id="rId137">
        <w:r>
          <w:rPr>
            <w:lang w:val="pt_PT" w:bidi="pt_PT"/>
          </w:rPr>
          <w:rPr>
            <w:color w:val="0000EE"/>
            <w:u w:val="single"/>
          </w:rPr>
          <w:t>Preenchendo as Lacunas</w:t>
        </w:r>
      </w:hyperlink>
      <w:r>
        <w:rPr>
          <w:lang w:val="pt_PT" w:bidi="pt_PT"/>
        </w:rPr>
        <w:t xml:space="preserve"> (1.4 MB)</w:t>
      </w:r>
      <w:r>
        <w:rPr>
          <w:lang w:val="pt_PT" w:bidi="pt_PT"/>
        </w:rPr>
      </w:r>
    </w:p>
    <w:p>
      <w:pPr>
        <w:pStyle w:val="ListBullet"/>
        <w:spacing w:line="240" w:lineRule="auto"/>
        <w:ind w:left="720"/>
      </w:pPr>
      <w:r>
        <w:rPr>
          <w:lang w:val="pt_PT" w:bidi="pt_PT"/>
        </w:rPr>
      </w:r>
      <w:hyperlink r:id="rId138">
        <w:r>
          <w:rPr>
            <w:lang w:val="pt_PT" w:bidi="pt_PT"/>
          </w:rPr>
          <w:rPr>
            <w:color w:val="0000EE"/>
            <w:u w:val="single"/>
          </w:rPr>
          <w:t>Falando a Palavra</w:t>
        </w:r>
      </w:hyperlink>
      <w:r>
        <w:rPr>
          <w:lang w:val="pt_PT" w:bidi="pt_PT"/>
        </w:rPr>
        <w:t xml:space="preserve"> (915 KB)</w:t>
      </w:r>
      <w:r>
        <w:rPr>
          <w:lang w:val="pt_PT" w:bidi="pt_PT"/>
        </w:rPr>
      </w:r>
      <w:r>
        <w:rPr>
          <w:lang w:val="pt_PT" w:bidi="pt_PT"/>
        </w:rPr>
      </w:r>
      <w:r>
        <w:rPr>
          <w:lang w:val="pt_PT" w:bidi="pt_PT"/>
        </w:rPr>
      </w:r>
    </w:p>
    <w:p>
      <w:pPr/>
      <w:r>
        <w:rPr>
          <w:lang w:val="pt_PT" w:bidi="pt_PT"/>
        </w:rPr>
      </w:r>
    </w:p>
    <w:p>
      <w:pPr>
        <w:pStyle w:val="Heading2"/>
      </w:pPr>
      <w:r>
        <w:rPr>
          <w:lang w:val="pt_PT" w:bidi="pt_PT"/>
        </w:rPr>
        <w:t>Lucas 6:20–26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6:20–26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6:20–26</w:t>
      </w:r>
    </w:p>
    <w:p>
      <w:pPr/>
      <w:r>
        <w:rPr>
          <w:lang w:val="pt_PT" w:bidi="pt_PT"/>
        </w:rPr>
      </w:r>
      <w:r>
        <w:rPr>
          <w:lang w:val="pt_PT" w:bidi="pt_PT"/>
        </w:rPr>
        <w:t>Ouça o texto uma vez na versão mais fácil de entender.</w:t>
      </w:r>
    </w:p>
    <w:p>
      <w:pPr/>
      <w:r>
        <w:rPr>
          <w:lang w:val="pt_PT" w:bidi="pt_PT"/>
        </w:rPr>
      </w:r>
      <w:r>
        <w:rPr>
          <w:lang w:val="pt_PT" w:bidi="pt_PT"/>
        </w:rPr>
        <w:t>Jesus está em uma montanha perto do mar da Galileia. Ele está com seus 12 apóstolos, ou representantes, e seus discípulos, ou seguidores. Uma grande multidão veio para ouvir Jesus ensinar. Jesus já curou muitas pessoas doentes e curou aqueles que tinham espíritos malignos. Muitas pessoas chamam este ensino específico de Jesus "as bem-aventuranças", que significa bênçãos.</w:t>
      </w:r>
    </w:p>
    <w:p>
      <w:pPr/>
      <w:r>
        <w:rPr>
          <w:lang w:val="pt_PT" w:bidi="pt_PT"/>
        </w:rPr>
      </w:r>
      <w:r>
        <w:rPr>
          <w:lang w:val="pt_PT" w:bidi="pt_PT"/>
        </w:rPr>
        <w:t>Jesus se dirige a seus discípulos e começa a ensiná-los. A multidão também está escutando o discurso de Jesus e pensando sobre o que significa tornar-se um dos seguidores de Jesus. Jesus começa seu discurso e diz aos seus discípulos que Deus os abençoa, ou favorece. Ser abençoado não se refere a um sentimento ou condição financeira. No entanto, uma pessoa na boa situação de ter o favor de Deus geralmente terá sentimentos de felicidade e alegria. Não use uma palavra para abençoado que se aplique apenas à prosperidade ou saúde. Quando Jesus usa a palavra "vocês", ele está falando em termos gerais. Jesus diz que pessoas pobres, com fome e chorando são abençoadas. Ele não quer dizer que todos na multidão sejam pobres, ou estejam com fome e chorando.</w:t>
      </w:r>
    </w:p>
    <w:p>
      <w:pPr/>
      <w:r>
        <w:rPr>
          <w:lang w:val="pt_PT" w:bidi="pt_PT"/>
        </w:rPr>
      </w:r>
      <w:r>
        <w:rPr>
          <w:lang w:val="pt_PT" w:bidi="pt_PT"/>
        </w:rPr>
        <w:t>Pare e discuta com sua equipe. Como você fala com várias pessoas de uma só vez, mas ainda faz a mensagem se aplicar a cada indivíduo?</w:t>
      </w:r>
    </w:p>
    <w:p>
      <w:pPr/>
      <w:r>
        <w:rPr>
          <w:lang w:val="pt_PT" w:bidi="pt_PT"/>
        </w:rPr>
      </w:r>
      <w:r>
        <w:rPr>
          <w:lang w:val="pt_PT" w:bidi="pt_PT"/>
        </w:rPr>
        <w:t>"Pobre" se refere a pessoas que não têm o que precisam. Alguns estudiosos também entendem que "pobre" pode ser interpretado espiritualmente. No Antigo Testamento, as pessoas empregavam o termo "pobre" para descrever alguém que sabia que precisava de Deus. Quando Jesus diz: "o reino de Deus pertence a vocês", ele quer dizer que eles são cidadãos do reino de Deus. Jesus está dizendo a eles que, se seguirem a Jesus como seu rei no coração, o favor de Deus será sobre eles. Se seguirem Jesus, mesmo sendo pobres, serão ricos, porque Deus está satisfeito com eles, e estarão em uma boa situação.</w:t>
      </w:r>
    </w:p>
    <w:p>
      <w:pPr/>
      <w:r>
        <w:rPr>
          <w:lang w:val="pt_PT" w:bidi="pt_PT"/>
        </w:rPr>
      </w:r>
      <w:r>
        <w:rPr>
          <w:lang w:val="pt_PT" w:bidi="pt_PT"/>
        </w:rPr>
        <w:t>Pare e discuta com sua equipe. [De que tipos de "pobres" vocês falam em sua cultura? As pessoas são pobres em apenas dinheiro, ou em outras coisas também?"]{.mark} Qual a diferença entre o tratamento dado às pessoas pobres e às pessoas ricas?</w:t>
      </w:r>
    </w:p>
    <w:p>
      <w:pPr/>
      <w:r>
        <w:rPr>
          <w:lang w:val="pt_PT" w:bidi="pt_PT"/>
        </w:rPr>
      </w:r>
      <w:r>
        <w:rPr>
          <w:lang w:val="pt_PT" w:bidi="pt_PT"/>
        </w:rPr>
        <w:t>Jesus diz que aqueles que estão com fome serão saciados. Alguns estudiosos interpretam "fome" em um sentido espiritual, significando o anseio por Deus e por um bom relacionamento com Ele. Estar saciado poderia significar ter sido satisfeito por Deus. Jesus diz que estarão satisfeitos ou saciados no futuro, de modo que são abençoados.</w:t>
      </w:r>
    </w:p>
    <w:p>
      <w:pPr/>
      <w:r>
        <w:rPr>
          <w:lang w:val="pt_PT" w:bidi="pt_PT"/>
        </w:rPr>
      </w:r>
      <w:r>
        <w:rPr>
          <w:lang w:val="pt_PT" w:bidi="pt_PT"/>
        </w:rPr>
        <w:t>O choro expressa tristeza. Jesus diz que aqueles que choram agora rirão de alegria no futuro, porque são uma parte do reino de Deus.</w:t>
      </w:r>
    </w:p>
    <w:p>
      <w:pPr/>
      <w:r>
        <w:rPr>
          <w:lang w:val="pt_PT" w:bidi="pt_PT"/>
        </w:rPr>
      </w:r>
      <w:r>
        <w:rPr>
          <w:lang w:val="pt_PT" w:bidi="pt_PT"/>
        </w:rPr>
        <w:t>Jesus diz que as pessoas que são odiadas porque o seguem, são abençoadas. Jesus refere-se a si mesmo como o Filho do Homem. Este era um título usado para a pessoa a quem Deus dá todo o poder e autoridade. Jesus diz que Deus abençoa seus seguidores quando não são aceitos, ou quando são insultados, mesmo que não pareça. Isso era significativo para os discípulos de Jesus que estavam constantemente enfrentando o julgamento e a crítica dos líderes religiosos. Jesus diz aos seus seguidores para pularem de alegria quando sofressem, porque Deus honrará sua fidelidade.</w:t>
      </w:r>
    </w:p>
    <w:p>
      <w:pPr/>
      <w:r>
        <w:rPr>
          <w:lang w:val="pt_PT" w:bidi="pt_PT"/>
        </w:rPr>
      </w:r>
      <w:r>
        <w:rPr>
          <w:lang w:val="pt_PT" w:bidi="pt_PT"/>
        </w:rPr>
        <w:t>Pare e discuta com sua equipe. Se em sua cultura não é costume pular para demonstrar felicidade, como vocês descrevem a felicidade extrema?</w:t>
      </w:r>
    </w:p>
    <w:p>
      <w:pPr/>
      <w:r>
        <w:rPr>
          <w:lang w:val="pt_PT" w:bidi="pt_PT"/>
        </w:rPr>
      </w:r>
      <w:r>
        <w:rPr>
          <w:lang w:val="pt_PT" w:bidi="pt_PT"/>
        </w:rPr>
        <w:t>Deus fará isso dando a eles uma grande recompensa no céu, o lugar onde Deus vive. Jesus lembra a eles que os profetas também foram maltratados.</w:t>
      </w:r>
    </w:p>
    <w:p>
      <w:pPr/>
      <w:r>
        <w:rPr>
          <w:lang w:val="pt_PT" w:bidi="pt_PT"/>
        </w:rPr>
      </w:r>
      <w:r>
        <w:rPr>
          <w:lang w:val="pt_PT" w:bidi="pt_PT"/>
        </w:rPr>
        <w:t>Pare e discuta com sua equipe. Que tipo de sofrimento os crentes enfrentam em sua cultura?</w:t>
      </w:r>
    </w:p>
    <w:p>
      <w:pPr/>
      <w:r>
        <w:rPr>
          <w:lang w:val="pt_PT" w:bidi="pt_PT"/>
        </w:rPr>
      </w:r>
      <w:r>
        <w:rPr>
          <w:lang w:val="pt_PT" w:bidi="pt_PT"/>
        </w:rPr>
        <w:t>Jesus então fala de quatro dores para pessoas que não buscam a Deus. As quatro dores são o oposto das quatro bênçãos que Jesus declarou antes. Quando Jesus diz "vocês", ele está continuando a falar em termos gerais. As dores expressam angústia pela vinda do julgamento de Deus. É um aviso para aqueles que são ricos. "Rico" não se aplica apenas à condição financeira. Também pode significar aqueles que são arrogantes, desonestos, ou que oprimem os pobres. Jesus usa essas dores como um aviso para as pessoas, de que deveriam mudar seus caminhos. Experimentar o julgamento e a ira de Deus é o oposto de experimentar as bênçãos de Deus.</w:t>
      </w:r>
    </w:p>
    <w:p>
      <w:pPr/>
      <w:r>
        <w:rPr>
          <w:lang w:val="pt_PT" w:bidi="pt_PT"/>
        </w:rPr>
      </w:r>
      <w:r>
        <w:rPr>
          <w:lang w:val="pt_PT" w:bidi="pt_PT"/>
        </w:rPr>
        <w:t>Jesus adverte as pessoas que são ricas, bem-alimentadas, risonhas e louvadas por outros. Os ricos já têm seus confortos nesta vida. Os bem alimentados não têm fome para que Deus os satisfaça. Aqueles que riem agora não rirão mais tarde quando o julgamento de Deus chegar. Aqueles que buscam a aprovação do mundo não buscam a aprovação de Deus. Jesus os compara com os falsos profetas que foram elogiados pelos antepassados dos judeus. Falsos profetas diziam às pessoas que eles tinham uma mensagem de Deus, mas Deus não havia falado com eles. Porém, as pessoas gostavam do que eles tinham a dizer, e falavam coisas boas sobre os falsos profetas. Jesus diz que aqueles que são pobres, com fome, tristes, e odiados na terra encontrarão sua recompensa e alívio no céu.</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6:20–26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se dirige a discípulos e diz a eles que eles são abençoados nas dificuldades. Jesus lhes diz que há uma recompensa esperando por eles no céu.</w:t>
      </w:r>
    </w:p>
    <w:p>
      <w:pPr/>
      <w:r>
        <w:rPr>
          <w:lang w:val="pt_PT" w:bidi="pt_PT"/>
        </w:rPr>
      </w:r>
      <w:r>
        <w:rPr>
          <w:b/>
          <w:lang w:val="pt_PT" w:bidi="pt_PT"/>
        </w:rPr>
        <w:t>Segunda cena:</w:t>
      </w:r>
      <w:r>
        <w:rPr>
          <w:lang w:val="pt_PT" w:bidi="pt_PT"/>
        </w:rPr>
        <w:t xml:space="preserve"> Jesus continua falando sobre as dores que aguardam as pessoas que satisfazem seus desejos humanos em abundância.</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seguidores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lembrar-se de que Jesus fala com seus discípulos como uma maneira de encorajá-los. As bênçãos são para eles, porque pertencem ao reino de Deus, significando que eles são cidadãos do reino de Deus. As pessoas ao redor também estão escutando. Essas pessoas podem se tornar seguidores no futuro.</w:t>
      </w:r>
    </w:p>
    <w:p>
      <w:pPr/>
      <w:r>
        <w:rPr>
          <w:lang w:val="pt_PT" w:bidi="pt_PT"/>
        </w:rPr>
      </w:r>
      <w:r>
        <w:rPr>
          <w:lang w:val="pt_PT" w:bidi="pt_PT"/>
        </w:rPr>
        <w:t>Jesus se dirige a seus discípulos e diz a eles quais serão as bênçãos que terão no meio das dificuldades. Jesus diz a eles como, no meio das dificuldades, eles devem ser felizes e alegre. Há uma grande recompensa esperando por eles no céu.</w:t>
      </w:r>
    </w:p>
    <w:p>
      <w:pPr/>
      <w:r>
        <w:rPr>
          <w:lang w:val="pt_PT" w:bidi="pt_PT"/>
        </w:rPr>
      </w:r>
      <w:r>
        <w:rPr>
          <w:lang w:val="pt_PT" w:bidi="pt_PT"/>
        </w:rPr>
        <w:t>É importante lembrar-se de que, depois de Jesus encorajar seus discípulos, ele fala com as pessoas que não estão buscando a Deus. Essas pessoas recebem coisas, não apenas para atender às suas necessidades, mas as recebem em abundância para seu próprio prazer. Essas pessoas sofrerão dores, porque sua felicidade é temporária.</w:t>
      </w:r>
    </w:p>
    <w:p>
      <w:pPr/>
      <w:r>
        <w:rPr>
          <w:lang w:val="pt_PT" w:bidi="pt_PT"/>
        </w:rPr>
      </w:r>
      <w:r>
        <w:rPr>
          <w:lang w:val="pt_PT" w:bidi="pt_PT"/>
        </w:rPr>
        <w:t>Jesus se dirige às pessoas que buscam a autossatisfação em riquezas, alimentos, risos e louvor de outros. Jesus diz a eles que todas as coisas que as tornam felizes se transformarão em dores. Jesus os adverte do julgamento vindouro de Deus dizendo: "ai de vocês".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6:20–26</w:t>
      </w:r>
    </w:p>
    <w:p>
      <w:pPr/>
      <w:r>
        <w:rPr>
          <w:lang w:val="pt_PT" w:bidi="pt_PT"/>
        </w:rPr>
      </w:r>
      <w:r>
        <w:rPr>
          <w:lang w:val="pt_PT" w:bidi="pt_PT"/>
        </w:rPr>
        <w:t>Nessa sessão, a equipe interpretará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Jesus falando com os discípulos quando ele menciona as bênçãos. Certifique-se de representar que a multidão também está escutando.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Esta história tem duas cenas.</w:t>
      </w:r>
    </w:p>
    <w:p>
      <w:pPr/>
      <w:r>
        <w:rPr>
          <w:lang w:val="pt_PT" w:bidi="pt_PT"/>
        </w:rPr>
      </w:r>
      <w:r>
        <w:rPr>
          <w:lang w:val="pt_PT" w:bidi="pt_PT"/>
        </w:rPr>
        <w:t>Jesus se dirige a seus discípulos e diz a eles que Deus abençoa aqueles que são pobres, porque eles pertencem ao reino de Deus. Deus abençoa aqueles que estão com fome, porque não mais terão fome. Deus abençoa aqueles que choram, porque eles serão felizes. Jesus também diz a eles sobre as bênçãos que os aguardam no céu quando as pessoas os odeiam, não os aceitam, os insultam, ou até mesmo os chamam de iníquos por eles seguirem Jesus. Jesus diz a seus discípulos para ficarem felizes quando isso acontece, porque há uma grande recompensa esperando por eles no céu. Jesus lembra a eles como os antigos profetas foram maltratados.</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"Seguir Jesus é difícil, mas vale a pena", "Eu já me senti com fome e triste enquanto seguia Jesus", e "Sinto-me encorajado que Deus me recompensará". Reinicie a cena.</w:t>
      </w:r>
    </w:p>
    <w:p>
      <w:pPr/>
      <w:r>
        <w:rPr>
          <w:lang w:val="pt_PT" w:bidi="pt_PT"/>
        </w:rPr>
      </w:r>
      <w:r>
        <w:rPr>
          <w:lang w:val="pt_PT" w:bidi="pt_PT"/>
        </w:rPr>
        <w:t>Agora Jesus se dirige às pessoas que satisfizeram seus desejos humanos em vez de buscar a Deus. Jesus diz aos ricos que a dor espera por eles, porque a única felicidade que eles terão é a de agora. Jesus diz às pessoas que têm comida mais do que suficiente e são prósperas agora que a dor espera por eles no futuro. Um tempo de fome virá para eles. Jesus diz às pessoas que se riem agora que a dor espera por eles, porque seu riso se transformará em tristeza. Jesus adverte as pessoas que recebem louvor agora, porque seus antepassados também elogiaram os falsos profetas.</w:t>
      </w:r>
    </w:p>
    <w:p>
      <w:pPr/>
      <w:r>
        <w:rPr>
          <w:lang w:val="pt_PT" w:bidi="pt_PT"/>
        </w:rPr>
      </w:r>
      <w:r>
        <w:rPr>
          <w:b/>
          <w:lang w:val="pt_PT" w:bidi="pt_PT"/>
        </w:rPr>
        <w:t>Interrompa a cena.</w:t>
      </w:r>
      <w:r>
        <w:rPr>
          <w:lang w:val="pt_PT" w:bidi="pt_PT"/>
        </w:rPr>
        <w:t xml:space="preserve"> Pergunte aos atores que interpretam a multidão: "Como vocês estão se sentindo?". Você pode ouvir coisas como: "Mas gosto de viver em conforto", "Como devo buscar a Deus?", e "Sinto-me insultado".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6:20–26</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faz um discurso para seus </w:t>
      </w:r>
      <w:r>
        <w:rPr>
          <w:b/>
          <w:lang w:val="pt_PT" w:bidi="pt_PT"/>
        </w:rPr>
        <w:t>discípulos</w:t>
      </w:r>
      <w:r>
        <w:rPr>
          <w:lang w:val="pt_PT" w:bidi="pt_PT"/>
        </w:rPr>
        <w:t xml:space="preserve"> ou seguidores. Certifique-se de traduzir discípulos da mesma maneira que você já o fez. O termo Discípulos pode ser encontrado no glossário principal. Jesus diz a eles que são </w:t>
      </w:r>
      <w:r>
        <w:rPr>
          <w:b/>
          <w:lang w:val="pt_PT" w:bidi="pt_PT"/>
        </w:rPr>
        <w:t>abençoados</w:t>
      </w:r>
      <w:r>
        <w:rPr>
          <w:lang w:val="pt_PT" w:bidi="pt_PT"/>
        </w:rPr>
        <w:t>, ou favorecidos por Deus. O termo Abençoado está no glossário principal. Jesus diz àqueles que são pobres: "</w:t>
      </w:r>
      <w:r>
        <w:rPr>
          <w:b/>
          <w:lang w:val="pt_PT" w:bidi="pt_PT"/>
        </w:rPr>
        <w:t>O reino de Deus pertence a vocês</w:t>
      </w:r>
      <w:r>
        <w:rPr>
          <w:lang w:val="pt_PT" w:bidi="pt_PT"/>
        </w:rPr>
        <w:t xml:space="preserve">". Deus favorecer alguém o torna rico. Isso significa que ele é um cidadão do reino de Deus e herdará todas as bênçãos que isso inclui. O reino de Deus se refere a seu relacionamento com Deus. Deus se importa e protege seu povo como seu rei. As pessoas obedecem, confiam e se submetem a Ele como seu rei. O termo </w:t>
      </w:r>
      <w:r>
        <w:rPr>
          <w:b/>
          <w:lang w:val="pt_PT" w:bidi="pt_PT"/>
        </w:rPr>
        <w:t>Reino de Deus</w:t>
      </w:r>
      <w:r>
        <w:rPr>
          <w:lang w:val="pt_PT" w:bidi="pt_PT"/>
        </w:rPr>
        <w:t xml:space="preserve"> pode ser encontrado no glossário principal.</w:t>
      </w:r>
    </w:p>
    <w:p>
      <w:pPr/>
      <w:r>
        <w:rPr>
          <w:lang w:val="pt_PT" w:bidi="pt_PT"/>
        </w:rPr>
      </w:r>
      <w:r>
        <w:rPr>
          <w:lang w:val="pt_PT" w:bidi="pt_PT"/>
        </w:rPr>
        <w:t xml:space="preserve">Quando Jesus fala sobre aqueles </w:t>
      </w:r>
      <w:r>
        <w:rPr>
          <w:b/>
          <w:lang w:val="pt_PT" w:bidi="pt_PT"/>
        </w:rPr>
        <w:t>que choram agora</w:t>
      </w:r>
      <w:r>
        <w:rPr>
          <w:lang w:val="pt_PT" w:bidi="pt_PT"/>
        </w:rPr>
        <w:t>, ele se refere àqueles que estão tristes ou demonstram dor. Ele diz a eles que são abençoados e sorrirão no futuro, porque eles pertencem ao reino de Deus.</w:t>
      </w:r>
    </w:p>
    <w:p>
      <w:pPr/>
      <w:r>
        <w:rPr>
          <w:lang w:val="pt_PT" w:bidi="pt_PT"/>
        </w:rPr>
      </w:r>
      <w:r>
        <w:rPr>
          <w:lang w:val="pt_PT" w:bidi="pt_PT"/>
        </w:rPr>
        <w:t xml:space="preserve">Jesus diz a seus discípulos que são abençoados quando as pessoas </w:t>
      </w:r>
      <w:r>
        <w:rPr>
          <w:b/>
          <w:lang w:val="pt_PT" w:bidi="pt_PT"/>
        </w:rPr>
        <w:t>rejeitam o nome deles como sendo iníquo.</w:t>
      </w:r>
      <w:r>
        <w:rPr>
          <w:lang w:val="pt_PT" w:bidi="pt_PT"/>
        </w:rPr>
        <w:t xml:space="preserve"> Esta frase significa falar contra alguém de uma maneira que prejudique a ele ou à sua reputação. Na cultura judaica, o nome de uma pessoa representa a própria pessoa. Jesus diz que serão rejeitados por seguirem </w:t>
      </w:r>
      <w:r>
        <w:rPr>
          <w:b/>
          <w:lang w:val="pt_PT" w:bidi="pt_PT"/>
        </w:rPr>
        <w:t>o Filho do Homem.</w:t>
      </w:r>
      <w:r>
        <w:rPr>
          <w:lang w:val="pt_PT" w:bidi="pt_PT"/>
        </w:rPr>
        <w:t xml:space="preserve"> Este é um título que Jesus usa para descrever a si mesmo. Utilize a mesma tradução para o Filho do Homem que você tem usado em passagens anteriores. O termo Filho do Homem pode ser encontrado no glossário principal.</w:t>
      </w:r>
    </w:p>
    <w:p>
      <w:pPr/>
      <w:r>
        <w:rPr>
          <w:lang w:val="pt_PT" w:bidi="pt_PT"/>
        </w:rPr>
      </w:r>
      <w:r>
        <w:rPr>
          <w:lang w:val="pt_PT" w:bidi="pt_PT"/>
        </w:rPr>
        <w:t xml:space="preserve">Jesus diz a seus discípulos que eles devem ficar felizes e pular de alegria quando forem perseguidos. </w:t>
      </w:r>
      <w:r>
        <w:rPr>
          <w:b/>
          <w:lang w:val="pt_PT" w:bidi="pt_PT"/>
        </w:rPr>
        <w:t>Pular de alegria</w:t>
      </w:r>
      <w:r>
        <w:rPr>
          <w:lang w:val="pt_PT" w:bidi="pt_PT"/>
        </w:rPr>
        <w:t xml:space="preserve"> significa saltar para cima e para baixo de felicidade.</w:t>
      </w:r>
    </w:p>
    <w:p>
      <w:pPr/>
      <w:r>
        <w:rPr>
          <w:lang w:val="pt_PT" w:bidi="pt_PT"/>
        </w:rPr>
      </w:r>
      <w:r>
        <w:rPr>
          <w:lang w:val="pt_PT" w:bidi="pt_PT"/>
        </w:rPr>
        <w:t xml:space="preserve">Jesus diz que eles devem ficar alegres quando forem maltratados, porque receberão sua </w:t>
      </w:r>
      <w:r>
        <w:rPr>
          <w:b/>
          <w:lang w:val="pt_PT" w:bidi="pt_PT"/>
        </w:rPr>
        <w:t>recompensa</w:t>
      </w:r>
      <w:r>
        <w:rPr>
          <w:lang w:val="pt_PT" w:bidi="pt_PT"/>
        </w:rPr>
        <w:t xml:space="preserve"> no céu. Uma recompensa é algo bom dado às pessoas por causa do que elas fizeram. Nesse contexto, recompensa significa ser honrado por Deus por ter seguido Jesus. </w:t>
      </w:r>
      <w:r>
        <w:rPr>
          <w:b/>
          <w:lang w:val="pt_PT" w:bidi="pt_PT"/>
        </w:rPr>
        <w:t>Céu</w:t>
      </w:r>
      <w:r>
        <w:rPr>
          <w:lang w:val="pt_PT" w:bidi="pt_PT"/>
        </w:rPr>
        <w:t xml:space="preserve"> se refere ao lugar onde Deus vive. Traduza-o da mesma maneira que você traduziu antes. O termo Céu consta do glossário principal.</w:t>
      </w:r>
    </w:p>
    <w:p>
      <w:pPr/>
      <w:r>
        <w:rPr>
          <w:lang w:val="pt_PT" w:bidi="pt_PT"/>
        </w:rPr>
      </w:r>
      <w:r>
        <w:rPr>
          <w:lang w:val="pt_PT" w:bidi="pt_PT"/>
        </w:rPr>
        <w:t xml:space="preserve">Jesus diz a seus discípulos que é como </w:t>
      </w:r>
      <w:r>
        <w:rPr>
          <w:b/>
          <w:lang w:val="pt_PT" w:bidi="pt_PT"/>
        </w:rPr>
        <w:t>seus pais trataram os profetas</w:t>
      </w:r>
      <w:r>
        <w:rPr>
          <w:lang w:val="pt_PT" w:bidi="pt_PT"/>
        </w:rPr>
        <w:t xml:space="preserve">. Isso significa apenas que os antepassados das pessoas também maltrataram os profetas. Jesus está dizendo que, o fato de as pessoas os maltratarem, prova que eles são verdadeiros seguidores de Deus, assim como os profetas. Traduza profetas da mesma maneira que você já o fez. </w:t>
      </w:r>
      <w:r>
        <w:rPr>
          <w:b/>
          <w:lang w:val="pt_PT" w:bidi="pt_PT"/>
        </w:rPr>
        <w:t>O termo Profeta</w:t>
      </w:r>
      <w:r>
        <w:rPr>
          <w:lang w:val="pt_PT" w:bidi="pt_PT"/>
        </w:rPr>
        <w:t xml:space="preserve"> pode ser encontrado no glossário principal.</w:t>
      </w:r>
    </w:p>
    <w:p>
      <w:pPr/>
      <w:r>
        <w:rPr>
          <w:lang w:val="pt_PT" w:bidi="pt_PT"/>
        </w:rPr>
      </w:r>
      <w:r>
        <w:rPr>
          <w:lang w:val="pt_PT" w:bidi="pt_PT"/>
        </w:rPr>
        <w:t xml:space="preserve">Depois de dizer a eles como são abençoados, Jesus fala dos ais. </w:t>
      </w:r>
      <w:r>
        <w:rPr>
          <w:b/>
          <w:lang w:val="pt_PT" w:bidi="pt_PT"/>
        </w:rPr>
        <w:t>Ai</w:t>
      </w:r>
      <w:r>
        <w:rPr>
          <w:lang w:val="pt_PT" w:bidi="pt_PT"/>
        </w:rPr>
        <w:t xml:space="preserve"> descreve uma situação de angústia. Jesus não está pedindo a Deus para amaldiçoar as pessoas, mas ele está alertando as pessoas de que o julgamento de Deus está vindo. Jesus está alertando as pessoas para mudarem seus caminhos.</w:t>
      </w:r>
    </w:p>
    <w:p>
      <w:pPr/>
      <w:r>
        <w:rPr>
          <w:lang w:val="pt_PT" w:bidi="pt_PT"/>
        </w:rPr>
      </w:r>
      <w:r>
        <w:rPr>
          <w:lang w:val="pt_PT" w:bidi="pt_PT"/>
        </w:rPr>
        <w:t>Você pode expressar isso em seu idioma de uma maneira natural. Pode ser uma palavra única ou uma frase curta que comunica sofrimento ou dor. Um exemplo pode ser: "Que dores aguardam vocês".</w:t>
      </w:r>
    </w:p>
    <w:p>
      <w:pPr/>
      <w:r>
        <w:rPr>
          <w:lang w:val="pt_PT" w:bidi="pt_PT"/>
        </w:rPr>
      </w:r>
      <w:r>
        <w:rPr>
          <w:lang w:val="pt_PT" w:bidi="pt_PT"/>
        </w:rPr>
        <w:t xml:space="preserve">Jesus adverte aqueles </w:t>
      </w:r>
      <w:r>
        <w:rPr>
          <w:b/>
          <w:lang w:val="pt_PT" w:bidi="pt_PT"/>
        </w:rPr>
        <w:t>que são ricos</w:t>
      </w:r>
      <w:r>
        <w:rPr>
          <w:lang w:val="pt_PT" w:bidi="pt_PT"/>
        </w:rPr>
        <w:t xml:space="preserve">. Isso se traduz como aqueles que possuem riqueza. Eles têm muito mais do que precisam. Normalmente, as pessoas ricas tinham influência e grandes privilégios. Jesus está dizendo que aqueles ricos que dependiam de sua riqueza, em vez depender de Deus, já receberam todo o conforto que terão. Jesus diz </w:t>
      </w:r>
      <w:r>
        <w:rPr>
          <w:b/>
          <w:lang w:val="pt_PT" w:bidi="pt_PT"/>
        </w:rPr>
        <w:t>"vocês já receberam seu conforto".</w:t>
      </w:r>
      <w:r>
        <w:rPr>
          <w:lang w:val="pt_PT" w:bidi="pt_PT"/>
        </w:rPr>
        <w:t xml:space="preserve"> Jesus quer dizer que as pessoas ricas na terra têm uma vida de facilidade e prazer. Deus não lhes dará esse conforto no céu.</w:t>
      </w:r>
    </w:p>
    <w:p>
      <w:pPr/>
      <w:r>
        <w:rPr>
          <w:lang w:val="pt_PT" w:bidi="pt_PT"/>
        </w:rPr>
      </w:r>
      <w:r>
        <w:rPr>
          <w:lang w:val="pt_PT" w:bidi="pt_PT"/>
        </w:rPr>
        <w:t xml:space="preserve">Jesus diz que as pessoas falaram bem dos </w:t>
      </w:r>
      <w:r>
        <w:rPr>
          <w:b/>
          <w:lang w:val="pt_PT" w:bidi="pt_PT"/>
        </w:rPr>
        <w:t>falsos profetas.</w:t>
      </w:r>
      <w:r>
        <w:rPr>
          <w:lang w:val="pt_PT" w:bidi="pt_PT"/>
        </w:rPr>
        <w:t xml:space="preserve"> Um falso profeta é uma pessoa que afirmam que transmitem uma mensagem de Deus, mas Deus não falava com eles. Eles não eram profetas de verdade. Traduza profeta da mesma maneira que você tem traduzido nas passagens anteriores.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6:20–26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39">
        <w:r>
          <w:rPr>
            <w:lang w:val="pt_PT" w:bidi="pt_PT"/>
          </w:rPr>
          <w:rPr>
            <w:color w:val="0000EE"/>
            <w:u w:val="single"/>
          </w:rPr>
          <w:t>Ouvir e Sentir</w:t>
        </w:r>
      </w:hyperlink>
      <w:r>
        <w:rPr>
          <w:lang w:val="pt_PT" w:bidi="pt_PT"/>
        </w:rPr>
        <w:t xml:space="preserve"> (430 KB)</w:t>
      </w:r>
      <w:r>
        <w:rPr>
          <w:lang w:val="pt_PT" w:bidi="pt_PT"/>
        </w:rPr>
      </w:r>
    </w:p>
    <w:p>
      <w:pPr>
        <w:pStyle w:val="ListBullet"/>
        <w:spacing w:line="240" w:lineRule="auto"/>
        <w:ind w:left="720"/>
      </w:pPr>
      <w:r>
        <w:rPr>
          <w:lang w:val="pt_PT" w:bidi="pt_PT"/>
        </w:rPr>
      </w:r>
      <w:hyperlink r:id="rId140">
        <w:r>
          <w:rPr>
            <w:lang w:val="pt_PT" w:bidi="pt_PT"/>
          </w:rPr>
          <w:rPr>
            <w:color w:val="0000EE"/>
            <w:u w:val="single"/>
          </w:rPr>
          <w:t>Preparando o Cenário</w:t>
        </w:r>
      </w:hyperlink>
      <w:r>
        <w:rPr>
          <w:lang w:val="pt_PT" w:bidi="pt_PT"/>
        </w:rPr>
        <w:t xml:space="preserve"> (3.4 MB)</w:t>
      </w:r>
      <w:r>
        <w:rPr>
          <w:lang w:val="pt_PT" w:bidi="pt_PT"/>
        </w:rPr>
      </w:r>
    </w:p>
    <w:p>
      <w:pPr>
        <w:pStyle w:val="ListBullet"/>
        <w:spacing w:line="240" w:lineRule="auto"/>
        <w:ind w:left="720"/>
      </w:pPr>
      <w:r>
        <w:rPr>
          <w:lang w:val="pt_PT" w:bidi="pt_PT"/>
        </w:rPr>
      </w:r>
      <w:hyperlink r:id="rId141">
        <w:r>
          <w:rPr>
            <w:lang w:val="pt_PT" w:bidi="pt_PT"/>
          </w:rPr>
          <w:rPr>
            <w:color w:val="0000EE"/>
            <w:u w:val="single"/>
          </w:rPr>
          <w:t>Identificando as Cenas</w:t>
        </w:r>
      </w:hyperlink>
      <w:r>
        <w:rPr>
          <w:lang w:val="pt_PT" w:bidi="pt_PT"/>
        </w:rPr>
        <w:t xml:space="preserve"> (1.4 MB)</w:t>
      </w:r>
      <w:r>
        <w:rPr>
          <w:lang w:val="pt_PT" w:bidi="pt_PT"/>
        </w:rPr>
      </w:r>
    </w:p>
    <w:p>
      <w:pPr>
        <w:pStyle w:val="ListBullet"/>
        <w:spacing w:line="240" w:lineRule="auto"/>
        <w:ind w:left="720"/>
      </w:pPr>
      <w:r>
        <w:rPr>
          <w:lang w:val="pt_PT" w:bidi="pt_PT"/>
        </w:rPr>
      </w:r>
      <w:hyperlink r:id="rId142">
        <w:r>
          <w:rPr>
            <w:lang w:val="pt_PT" w:bidi="pt_PT"/>
          </w:rPr>
          <w:rPr>
            <w:color w:val="0000EE"/>
            <w:u w:val="single"/>
          </w:rPr>
          <w:t>Incorporando o Texto</w:t>
        </w:r>
      </w:hyperlink>
      <w:r>
        <w:rPr>
          <w:lang w:val="pt_PT" w:bidi="pt_PT"/>
        </w:rPr>
        <w:t xml:space="preserve"> (1.8 MB)</w:t>
      </w:r>
      <w:r>
        <w:rPr>
          <w:lang w:val="pt_PT" w:bidi="pt_PT"/>
        </w:rPr>
      </w:r>
    </w:p>
    <w:p>
      <w:pPr>
        <w:pStyle w:val="ListBullet"/>
        <w:spacing w:line="240" w:lineRule="auto"/>
        <w:ind w:left="720"/>
      </w:pPr>
      <w:r>
        <w:rPr>
          <w:lang w:val="pt_PT" w:bidi="pt_PT"/>
        </w:rPr>
      </w:r>
      <w:hyperlink r:id="rId143">
        <w:r>
          <w:rPr>
            <w:lang w:val="pt_PT" w:bidi="pt_PT"/>
          </w:rPr>
          <w:rPr>
            <w:color w:val="0000EE"/>
            <w:u w:val="single"/>
          </w:rPr>
          <w:t>Preenchendo as Lacunas</w:t>
        </w:r>
      </w:hyperlink>
      <w:r>
        <w:rPr>
          <w:lang w:val="pt_PT" w:bidi="pt_PT"/>
        </w:rPr>
        <w:t xml:space="preserve"> (2.6 MB)</w:t>
      </w:r>
      <w:r>
        <w:rPr>
          <w:lang w:val="pt_PT" w:bidi="pt_PT"/>
        </w:rPr>
      </w:r>
    </w:p>
    <w:p>
      <w:pPr>
        <w:pStyle w:val="ListBullet"/>
        <w:spacing w:line="240" w:lineRule="auto"/>
        <w:ind w:left="720"/>
      </w:pPr>
      <w:r>
        <w:rPr>
          <w:lang w:val="pt_PT" w:bidi="pt_PT"/>
        </w:rPr>
      </w:r>
      <w:hyperlink r:id="rId144">
        <w:r>
          <w:rPr>
            <w:lang w:val="pt_PT" w:bidi="pt_PT"/>
          </w:rPr>
          <w:rPr>
            <w:color w:val="0000EE"/>
            <w:u w:val="single"/>
          </w:rPr>
          <w:t>Falando a Palavra</w:t>
        </w:r>
      </w:hyperlink>
      <w:r>
        <w:rPr>
          <w:lang w:val="pt_PT" w:bidi="pt_PT"/>
        </w:rPr>
        <w:t xml:space="preserve"> (932 KB)</w:t>
      </w:r>
      <w:r>
        <w:rPr>
          <w:lang w:val="pt_PT" w:bidi="pt_PT"/>
        </w:rPr>
      </w:r>
      <w:r>
        <w:rPr>
          <w:lang w:val="pt_PT" w:bidi="pt_PT"/>
        </w:rPr>
      </w:r>
      <w:r>
        <w:rPr>
          <w:lang w:val="pt_PT" w:bidi="pt_PT"/>
        </w:rPr>
      </w:r>
    </w:p>
    <w:p>
      <w:pPr/>
      <w:r>
        <w:rPr>
          <w:lang w:val="pt_PT" w:bidi="pt_PT"/>
        </w:rPr>
      </w:r>
    </w:p>
    <w:p>
      <w:pPr>
        <w:pStyle w:val="Heading2"/>
      </w:pPr>
      <w:r>
        <w:rPr>
          <w:lang w:val="pt_PT" w:bidi="pt_PT"/>
        </w:rPr>
        <w:t>Lucas 6:27–36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6:27–36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6:27–36</w:t>
      </w:r>
    </w:p>
    <w:p>
      <w:pPr/>
      <w:r>
        <w:rPr>
          <w:lang w:val="pt_PT" w:bidi="pt_PT"/>
        </w:rPr>
      </w:r>
      <w:r>
        <w:rPr>
          <w:lang w:val="pt_PT" w:bidi="pt_PT"/>
        </w:rPr>
        <w:t>Ouça o texto uma vez na versão mais fácil de entender.</w:t>
      </w:r>
    </w:p>
    <w:p>
      <w:pPr/>
      <w:r>
        <w:rPr>
          <w:lang w:val="pt_PT" w:bidi="pt_PT"/>
        </w:rPr>
      </w:r>
      <w:r>
        <w:rPr>
          <w:lang w:val="pt_PT" w:bidi="pt_PT"/>
        </w:rPr>
        <w:t>Jesus está ensinando seus discípulos e uma multidão em uma montanha perto do mar da Galileia. Jesus acaba de ensinar seus discípulos sobre bênçãos. Ele também advertiu aquelas pessoas que não viviam para Deus sobre o iminente julgamento de Deus. Nesta passagem, Jesus ensina seus seguidores a amar seus inimigos.</w:t>
      </w:r>
    </w:p>
    <w:p>
      <w:pPr/>
      <w:r>
        <w:rPr>
          <w:lang w:val="pt_PT" w:bidi="pt_PT"/>
        </w:rPr>
      </w:r>
      <w:r>
        <w:rPr>
          <w:lang w:val="pt_PT" w:bidi="pt_PT"/>
        </w:rPr>
        <w:t>Jesus então diz: "Mas digo a vocês que escutam...". Ele muda seu foco para ensinar seus seguidores, que estavam na multidão, a como tratar seus inimigos. Jesus diz que eles devem amar, fazer o bem, abençoar e orar por seus inimigos. Jesus diz para fazer essas coisas, mesmo quando seus inimigos os estão maltratando física ou verbalmente. Jesus mostra que amar não se baseia em como alguém se sente, mas antes nas ações e na disposição de alguém. Se alguém for receber um tapa em uma face, Jesus diz que deveria oferecer a outra face. Na cultura judaica, era um grande insulto quando uma pessoa atingia alguém com a mão aberta na face. Jesus está dizendo a seus seguidores para não atacarem ou buscarem vingança.</w:t>
      </w:r>
    </w:p>
    <w:p>
      <w:pPr/>
      <w:r>
        <w:rPr>
          <w:lang w:val="pt_PT" w:bidi="pt_PT"/>
        </w:rPr>
      </w:r>
      <w:r>
        <w:rPr>
          <w:lang w:val="pt_PT" w:bidi="pt_PT"/>
        </w:rPr>
        <w:t>Pare e discuta com sua equipe. Como vocês interagem com inimigos em sua cultura? Qual seria a maneira oposta à esperada pela sua cultura na forma de tratar alguém que é seu inimigo?</w:t>
      </w:r>
    </w:p>
    <w:p>
      <w:pPr/>
      <w:r>
        <w:rPr>
          <w:lang w:val="pt_PT" w:bidi="pt_PT"/>
        </w:rPr>
      </w:r>
      <w:r>
        <w:rPr>
          <w:lang w:val="pt_PT" w:bidi="pt_PT"/>
        </w:rPr>
        <w:t>Jesus então dá exemplos de como seus seguidores poderiam amar seus inimigos. Se um inimigo pegar o manto de alguém, ou a roupa exterior, eles deveriam dar-lhe também sua túnica, ou roupa interior. Jesus diz a eles para serem generosos e não pedirem às pessoas que devolvam as coisas que elas levaram. Jesus quer que seus seguidores tratem as outras pessoas da mesma maneira que eles querem ser tratados. Este ensino, também conhecido como a Regra de Ouro, era comum na ética judaica e grega. Mas era praticado porque as pessoas queriam que os outros as tratassem bem. Jesus traz um novo entendimento a este conceito. Jesus diz que eles devem tratar bem as pessoas sem esperar um benefício pessoal.</w:t>
      </w:r>
    </w:p>
    <w:p>
      <w:pPr/>
      <w:r>
        <w:rPr>
          <w:lang w:val="pt_PT" w:bidi="pt_PT"/>
        </w:rPr>
      </w:r>
      <w:r>
        <w:rPr>
          <w:lang w:val="pt_PT" w:bidi="pt_PT"/>
        </w:rPr>
        <w:t>Pare e mostre à sua equipe as imagens de um manto e de uma túnica.</w:t>
      </w:r>
    </w:p>
    <w:p>
      <w:pPr/>
      <w:r>
        <w:rPr>
          <w:lang w:val="pt_PT" w:bidi="pt_PT"/>
        </w:rPr>
      </w:r>
      <w:r>
        <w:rPr>
          <w:lang w:val="pt_PT" w:bidi="pt_PT"/>
        </w:rPr>
        <w:t>Jesus pergunta: "Por que vocês receberiam louvor por amar as pessoas que amam vocês, ou por fazer o bem àqueles que fazem o bem a vocês?". Fazendo perguntas para as quais Jesus não espera resposta, ele ensina que é fácil responder gentilmente quando alguém o trata bem. Até os pecadores, ou aqueles que habitualmente desobedecem a Deus, fazem isso. Mas Jesus ordena a seus seguidores para amar, fazer o bem e dar dinheiro a seus inimigos, sem esperar nada em troca. Se fizerem isso, os seguidores de Jesus serão honrados. Os seguidores de Jesus mostrarão que são filhos de Deus agindo como seu Pai, Deus.</w:t>
      </w:r>
    </w:p>
    <w:p>
      <w:pPr/>
      <w:r>
        <w:rPr>
          <w:lang w:val="pt_PT" w:bidi="pt_PT"/>
        </w:rPr>
      </w:r>
      <w:r>
        <w:rPr>
          <w:lang w:val="pt_PT" w:bidi="pt_PT"/>
        </w:rPr>
        <w:t>Pare e discuta com sua equipe. Como é visto em sua cultura pedir dinheiro emprestado? O que acontece se alguém não puder pagar o dinheiro que ele tomou emprestado?</w:t>
      </w:r>
    </w:p>
    <w:p>
      <w:pPr/>
      <w:r>
        <w:rPr>
          <w:lang w:val="pt_PT" w:bidi="pt_PT"/>
        </w:rPr>
      </w:r>
      <w:r>
        <w:rPr>
          <w:lang w:val="pt_PT" w:bidi="pt_PT"/>
        </w:rPr>
        <w:t>Jesus diz que eles devem amar seus inimigos, porque Deus é assim. Deus é gentil com as pessoas que são ingratas e cheias de pecado ou desobediência a Ele. Jesus diz a eles para mostrar compaixão em situações difíceis, assim como Deus mostra compaixão com eles.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6:27–36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apenas uma cena.</w:t>
      </w:r>
    </w:p>
    <w:p>
      <w:pPr/>
      <w:r>
        <w:rPr>
          <w:lang w:val="pt_PT" w:bidi="pt_PT"/>
        </w:rPr>
      </w:r>
      <w:r>
        <w:rPr>
          <w:b/>
          <w:lang w:val="pt_PT" w:bidi="pt_PT"/>
        </w:rPr>
        <w:t>Primeira cena:</w:t>
      </w:r>
      <w:r>
        <w:rPr>
          <w:lang w:val="pt_PT" w:bidi="pt_PT"/>
        </w:rPr>
        <w:t xml:space="preserve"> Jesus fala com as pessoas que estão dispostas a ouvir. Jesus diz a elas para amarem seus inimigos. Jesus explica como devem reagir de uma nova maneira inesperada a diferentes situações da vida.</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os 12 discípulos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pStyle w:val="ListBullet"/>
        <w:spacing w:line="240" w:lineRule="auto"/>
        <w:ind w:left="720"/>
      </w:pPr>
      <w:r>
        <w:rPr>
          <w:lang w:val="pt_PT" w:bidi="pt_PT"/>
        </w:rPr>
      </w:r>
      <w:r>
        <w:rPr>
          <w:lang w:val="pt_PT" w:bidi="pt_PT"/>
        </w:rPr>
        <w:t>Um discípulo reagindo a situações</w:t>
      </w:r>
    </w:p>
    <w:p>
      <w:pPr>
        <w:pStyle w:val="ListBullet"/>
        <w:spacing w:line="240" w:lineRule="auto"/>
        <w:ind w:left="720"/>
      </w:pPr>
      <w:r>
        <w:rPr>
          <w:lang w:val="pt_PT" w:bidi="pt_PT"/>
        </w:rPr>
      </w:r>
      <w:r>
        <w:rPr>
          <w:lang w:val="pt_PT" w:bidi="pt_PT"/>
        </w:rPr>
        <w:t>Uma pessoa que odeia, maldiz, abusa, dá um tapa na face, tira o manto, tira os bens, empresta esperando de volta.</w:t>
      </w:r>
    </w:p>
    <w:p>
      <w:pPr>
        <w:pStyle w:val="ListBullet"/>
        <w:spacing w:line="240" w:lineRule="auto"/>
        <w:ind w:left="720"/>
      </w:pPr>
      <w:r>
        <w:rPr>
          <w:lang w:val="pt_PT" w:bidi="pt_PT"/>
        </w:rPr>
      </w:r>
      <w:r>
        <w:rPr>
          <w:lang w:val="pt_PT" w:bidi="pt_PT"/>
        </w:rPr>
        <w:t>Uma pessoa pedindo um empréstimo</w:t>
      </w:r>
    </w:p>
    <w:p>
      <w:pPr/>
      <w:r>
        <w:rPr>
          <w:lang w:val="pt_PT" w:bidi="pt_PT"/>
        </w:rPr>
      </w:r>
      <w:r>
        <w:rPr>
          <w:lang w:val="pt_PT" w:bidi="pt_PT"/>
        </w:rPr>
        <w:t>É importante lembrar que Jesus faz uma distinção no público nesse momento. Jesus está dando instruções para seus seguidores sobre como se comportar em circunstâncias diferentes.</w:t>
      </w:r>
    </w:p>
    <w:p>
      <w:pPr/>
      <w:r>
        <w:rPr>
          <w:lang w:val="pt_PT" w:bidi="pt_PT"/>
        </w:rPr>
      </w:r>
      <w:r>
        <w:rPr>
          <w:lang w:val="pt_PT" w:bidi="pt_PT"/>
        </w:rPr>
        <w:t>Lembre-se de que Jesus dá às pessoas que estão lhe escutando quatro ordens de como tratar seus inimigos: ame, faça o bem, abençoe e ore. Então Jesus dá quatro exemplos de como as pessoas podem obedecer a esses mandamentos: dê a outra face quando alguém bater em sua face, não impeça que alguém leve suas roupas, dê a qualquer um que pedir, não peça para devolver as coisas que alguém tirou de você. Então, Jesus resume os mandamentos dando a Regra de Ouro. Jesus diz para tratar os outros da mesma maneira que você gostaria que eles o tratassem.</w:t>
      </w:r>
    </w:p>
    <w:p>
      <w:pPr/>
      <w:r>
        <w:rPr>
          <w:lang w:val="pt_PT" w:bidi="pt_PT"/>
        </w:rPr>
      </w:r>
      <w:r>
        <w:rPr>
          <w:lang w:val="pt_PT" w:bidi="pt_PT"/>
        </w:rPr>
        <w:t>Não se esqueça de que Jesus dá mais três exemplos. Jesus diz que até mesmo os pecadores amam as pessoas que os amam, fazem o bem às pessoas que fazem o bem a eles, e emprestam às pessoas que lhes pagarão de volta. Jesus explica que, em cada uma dessas situações, se seus seguidores agem como os pecadores, eles não estão fazendo nada diferente dos pecadores. Na verdade, Jesus diz que seus seguidores devem amar, fazer o bem e emprestar sem esperar nada de volta de seus inimigos.</w:t>
      </w:r>
    </w:p>
    <w:p>
      <w:pPr/>
      <w:r>
        <w:rPr>
          <w:lang w:val="pt_PT" w:bidi="pt_PT"/>
        </w:rPr>
      </w:r>
      <w:r>
        <w:rPr>
          <w:lang w:val="pt_PT" w:bidi="pt_PT"/>
        </w:rPr>
        <w:t>Lembre-se de que Jesus ordena ações e não sentimentos.</w:t>
      </w:r>
    </w:p>
    <w:p>
      <w:pPr/>
      <w:r>
        <w:rPr>
          <w:lang w:val="pt_PT" w:bidi="pt_PT"/>
        </w:rPr>
      </w:r>
      <w:r>
        <w:rPr>
          <w:lang w:val="pt_PT" w:bidi="pt_PT"/>
        </w:rPr>
        <w:t>Jesus diz para as pessoas que o escutam, "amem seus inimigos". Jesus dá instruções sobre como responder a pessoas prejudiciais. Ele explica que até mesmo os pecadores amam, fazem o bem e emprestam a pessoas que eles sabem que responderão da mesma maneira em troca. Jesus os instrui a fazer o bem sem esperar o bem em troca.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6:27–36</w:t>
      </w:r>
    </w:p>
    <w:p>
      <w:pPr/>
      <w:r>
        <w:rPr>
          <w:lang w:val="pt_PT" w:bidi="pt_PT"/>
        </w:rPr>
      </w:r>
      <w:r>
        <w:rPr>
          <w:lang w:val="pt_PT" w:bidi="pt_PT"/>
        </w:rPr>
        <w:t>Nessa sessão, a equipe interpretará a história.</w:t>
      </w:r>
    </w:p>
    <w:p>
      <w:pPr/>
      <w:r>
        <w:rPr>
          <w:lang w:val="pt_PT" w:bidi="pt_PT"/>
        </w:rPr>
      </w:r>
      <w:r>
        <w:rPr>
          <w:lang w:val="pt_PT" w:bidi="pt_PT"/>
        </w:rPr>
        <w:t>Esta história tem apenas uma cena.</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pStyle w:val="ListBullet"/>
        <w:spacing w:line="240" w:lineRule="auto"/>
        <w:ind w:left="720"/>
      </w:pPr>
      <w:r>
        <w:rPr>
          <w:lang w:val="pt_PT" w:bidi="pt_PT"/>
        </w:rPr>
      </w:r>
      <w:r>
        <w:rPr>
          <w:lang w:val="pt_PT" w:bidi="pt_PT"/>
        </w:rPr>
        <w:t>Uma pessoa reagindo a situações</w:t>
      </w:r>
    </w:p>
    <w:p>
      <w:pPr>
        <w:pStyle w:val="ListBullet"/>
        <w:spacing w:line="240" w:lineRule="auto"/>
        <w:ind w:left="720"/>
      </w:pPr>
      <w:r>
        <w:rPr>
          <w:lang w:val="pt_PT" w:bidi="pt_PT"/>
        </w:rPr>
      </w:r>
      <w:r>
        <w:rPr>
          <w:lang w:val="pt_PT" w:bidi="pt_PT"/>
        </w:rPr>
        <w:t>Um inimigo que odeia, maldiz, abusa, dá um tapa na face, tira o manto, tira os bens, empresta esperando de volta.</w:t>
      </w:r>
    </w:p>
    <w:p>
      <w:pPr>
        <w:pStyle w:val="ListBullet"/>
        <w:spacing w:line="240" w:lineRule="auto"/>
        <w:ind w:left="720"/>
      </w:pPr>
      <w:r>
        <w:rPr>
          <w:lang w:val="pt_PT" w:bidi="pt_PT"/>
        </w:rPr>
      </w:r>
      <w:r>
        <w:rPr>
          <w:lang w:val="pt_PT" w:bidi="pt_PT"/>
        </w:rPr>
        <w:t>Uma pessoa pedindo um empréstimo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Jesus dizendo às pessoas para amarem seus inimigos, não como uma condição para serem discípulos dele, mas como uma orientação, já que eles são seus seguidores.</w:t>
      </w:r>
    </w:p>
    <w:p>
      <w:pPr/>
      <w:r>
        <w:rPr>
          <w:lang w:val="pt_PT" w:bidi="pt_PT"/>
        </w:rPr>
      </w:r>
      <w:r>
        <w:rPr>
          <w:lang w:val="pt_PT" w:bidi="pt_PT"/>
        </w:rPr>
        <w:t>Faça com que a equipe represente um inimigo realizando cada ação enquanto Jesus as está mencionando. Além disso, represente a pessoa reagindo às situações que estão sendo encenadas enquanto Jesus ensina qual deve ser a reação.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Jesus diz às pessoas que o estiverem escutando: amem seus inimigos, façam o bem àqueles que os odeiam, abençoem aqueles que os amaldiçoam e orem pelas pessoas que ferem vocês. Jesus diz às pessoas que, se alguém lhe der um tapa em uma das faces, ofereça a outra face, se alguém pedir seu manto, dê também sua túnica, dê a qualquer um o que for pedido. Se alguém tomar suas coisas, não tente obtê-las de volta. Então Jesus diz a eles: "Se vocês amam apenas as pessoas que vos amam, se fazem o bem apenas às pessoas que fazem o bem a vocês, se apenas emprestam àqueles que podem pagar, por que deveriam ser elogiados?". Até mesmo os pecadores fazem as coisas dessa maneira. Jesus diz a eles: "Amem seus inimigos, façam o bem a eles e emprestem a eles sem esperar receber de volta; então vocês terão uma recompensa no céu. Então vocês serão filhos de Deus". Deus tem compaixão por pessoas que são ingratas e más. Jesus quer que eles tenham compaixão por outros, assim como Deus tem compaixão por eles.</w:t>
      </w:r>
    </w:p>
    <w:p>
      <w:pPr/>
      <w:r>
        <w:rPr>
          <w:lang w:val="pt_PT" w:bidi="pt_PT"/>
        </w:rPr>
      </w:r>
      <w:r>
        <w:rPr>
          <w:b/>
          <w:lang w:val="pt_PT" w:bidi="pt_PT"/>
        </w:rPr>
        <w:t>Interrompa a cena.</w:t>
      </w:r>
      <w:r>
        <w:rPr>
          <w:lang w:val="pt_PT" w:bidi="pt_PT"/>
        </w:rPr>
        <w:t xml:space="preserve"> Pergunte aos atores que interpretam a multidão: "Como vocês estão se sentindo?". Você pode ouvir coisas como: "Ser um discípulo parece difícil", "Nunca poderia tratar meu inimigo dessa maneira", e "O ensino de Jesus é muito diferente de tudo o que eu já ouvi".</w:t>
      </w:r>
    </w:p>
    <w:p>
      <w:pPr/>
      <w:r>
        <w:rPr>
          <w:lang w:val="pt_PT" w:bidi="pt_PT"/>
        </w:rPr>
      </w:r>
      <w:r>
        <w:rPr>
          <w:lang w:val="pt_PT" w:bidi="pt_PT"/>
        </w:rPr>
        <w:t>Pergunte ao ator que interpreta o inimigo: "Como você está se sentindo?". Você pode ouvir coisas como: "Isso é muito inesperado", "Pensei que esta pessoa fosse me insultar", "Talvez esta pessoa esteja planejando uma vingança maior", e "Eu me sinto envergonhado por tratar essa pessoa tão mal".</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6:27–36</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seus </w:t>
      </w:r>
      <w:r>
        <w:rPr>
          <w:b/>
          <w:lang w:val="pt_PT" w:bidi="pt_PT"/>
        </w:rPr>
        <w:t>discípulos</w:t>
      </w:r>
      <w:r>
        <w:rPr>
          <w:lang w:val="pt_PT" w:bidi="pt_PT"/>
        </w:rPr>
        <w:t xml:space="preserve"> perto do </w:t>
      </w:r>
      <w:r>
        <w:rPr>
          <w:b/>
          <w:lang w:val="pt_PT" w:bidi="pt_PT"/>
        </w:rPr>
        <w:t>mar da Galileia</w:t>
      </w:r>
      <w:r>
        <w:rPr>
          <w:lang w:val="pt_PT" w:bidi="pt_PT"/>
        </w:rPr>
        <w:t>. Traduza discípulo e mar da Galileia da mesma maneira que você já traduziu antes. Os dois termos podem ser encontrados no glossário principal.</w:t>
      </w:r>
    </w:p>
    <w:p>
      <w:pPr/>
      <w:r>
        <w:rPr>
          <w:lang w:val="pt_PT" w:bidi="pt_PT"/>
        </w:rPr>
      </w:r>
      <w:r>
        <w:rPr>
          <w:lang w:val="pt_PT" w:bidi="pt_PT"/>
        </w:rPr>
        <w:t xml:space="preserve">Jesus explica como seus seguidores podem amar seus inimigos. Ele diz a eles para abençoarem aqueles </w:t>
      </w:r>
      <w:r>
        <w:rPr>
          <w:b/>
          <w:lang w:val="pt_PT" w:bidi="pt_PT"/>
        </w:rPr>
        <w:t>que amaldiçoam você</w:t>
      </w:r>
      <w:r>
        <w:rPr>
          <w:lang w:val="pt_PT" w:bidi="pt_PT"/>
        </w:rPr>
        <w:t>. A palavra amaldiçoar significa punição, e que algo ruim acontecerá a essa pessoa. Amaldiçoar alguém significa invocar a Deus ou aos espíritos para fazer mal a uma pessoa.</w:t>
      </w:r>
    </w:p>
    <w:p>
      <w:pPr/>
      <w:r>
        <w:rPr>
          <w:lang w:val="pt_PT" w:bidi="pt_PT"/>
        </w:rPr>
      </w:r>
      <w:r>
        <w:rPr>
          <w:lang w:val="pt_PT" w:bidi="pt_PT"/>
        </w:rPr>
        <w:t>A palavra que você escolher não deve implicar o uso de magia.</w:t>
      </w:r>
    </w:p>
    <w:p>
      <w:pPr/>
      <w:r>
        <w:rPr>
          <w:lang w:val="pt_PT" w:bidi="pt_PT"/>
        </w:rPr>
      </w:r>
      <w:r>
        <w:rPr>
          <w:lang w:val="pt_PT" w:bidi="pt_PT"/>
        </w:rPr>
        <w:t xml:space="preserve">Jesus dá um exemplo de como ser generoso com seus inimigos. Ele diz que, quando eles tomarem seu </w:t>
      </w:r>
      <w:r>
        <w:rPr>
          <w:b/>
          <w:lang w:val="pt_PT" w:bidi="pt_PT"/>
        </w:rPr>
        <w:t>manto</w:t>
      </w:r>
      <w:r>
        <w:rPr>
          <w:lang w:val="pt_PT" w:bidi="pt_PT"/>
        </w:rPr>
        <w:t xml:space="preserve">, deixe que eles levem sua </w:t>
      </w:r>
      <w:r>
        <w:rPr>
          <w:b/>
          <w:lang w:val="pt_PT" w:bidi="pt_PT"/>
        </w:rPr>
        <w:t>túnica</w:t>
      </w:r>
      <w:r>
        <w:rPr>
          <w:lang w:val="pt_PT" w:bidi="pt_PT"/>
        </w:rPr>
        <w:t xml:space="preserve"> também. Um manto é uma roupa exterior solta, que parece uma capa, ou um casaco longo. Uma túnica é semelhante a uma camisa e usada sob um manto. Traduza túnica da mesma maneira que você traduziu antes</w:t>
      </w:r>
    </w:p>
    <w:p>
      <w:pPr/>
      <w:r>
        <w:rPr>
          <w:lang w:val="pt_PT" w:bidi="pt_PT"/>
        </w:rPr>
      </w:r>
      <w:r>
        <w:rPr>
          <w:lang w:val="pt_PT" w:bidi="pt_PT"/>
        </w:rPr>
        <w:t>Mostre fotos de um manto e de uma túnica, caso você ainda não o tenha feito.</w:t>
      </w:r>
    </w:p>
    <w:p>
      <w:pPr/>
      <w:r>
        <w:rPr>
          <w:lang w:val="pt_PT" w:bidi="pt_PT"/>
        </w:rPr>
      </w:r>
      <w:r>
        <w:rPr>
          <w:lang w:val="pt_PT" w:bidi="pt_PT"/>
        </w:rPr>
        <w:t xml:space="preserve">Jesus diz que é fácil amar aqueles que amam você. Ele pergunta: </w:t>
      </w:r>
      <w:r>
        <w:rPr>
          <w:b/>
          <w:lang w:val="pt_PT" w:bidi="pt_PT"/>
        </w:rPr>
        <w:t>"Que crédito isso é para você?".</w:t>
      </w:r>
      <w:r>
        <w:rPr>
          <w:lang w:val="pt_PT" w:bidi="pt_PT"/>
        </w:rPr>
        <w:t xml:space="preserve"> Nesse contexto, crédito significa ser bem-visto pelas pessoas ou por Deus. Jesus está dizendo que amar as pessoas que amam você não é algo especial. Isso não resultará em louvores. Jesus diz que até mesmo os </w:t>
      </w:r>
      <w:r>
        <w:rPr>
          <w:b/>
          <w:lang w:val="pt_PT" w:bidi="pt_PT"/>
        </w:rPr>
        <w:t>pecadores,</w:t>
      </w:r>
      <w:r>
        <w:rPr>
          <w:lang w:val="pt_PT" w:bidi="pt_PT"/>
        </w:rPr>
        <w:t xml:space="preserve"> ou aqueles que regularmente desobedecem a Deus, fazem isso. Use a mesma tradução de pecadores que você usou em passagens anteriores. O termo Pecado pode ser encontrado no glossário principal.</w:t>
      </w:r>
    </w:p>
    <w:p>
      <w:pPr/>
      <w:r>
        <w:rPr>
          <w:lang w:val="pt_PT" w:bidi="pt_PT"/>
        </w:rPr>
      </w:r>
      <w:r>
        <w:rPr>
          <w:lang w:val="pt_PT" w:bidi="pt_PT"/>
        </w:rPr>
        <w:t xml:space="preserve">Jesus diz que os pecadores emprestam dinheiro e esperam </w:t>
      </w:r>
      <w:r>
        <w:rPr>
          <w:b/>
          <w:lang w:val="pt_PT" w:bidi="pt_PT"/>
        </w:rPr>
        <w:t>ser reembolsados na íntegra</w:t>
      </w:r>
      <w:r>
        <w:rPr>
          <w:lang w:val="pt_PT" w:bidi="pt_PT"/>
        </w:rPr>
        <w:t>. Esta frase significa que eles esperam receber a mesma quantidade que emprestaram.</w:t>
      </w:r>
    </w:p>
    <w:p>
      <w:pPr/>
      <w:r>
        <w:rPr>
          <w:lang w:val="pt_PT" w:bidi="pt_PT"/>
        </w:rPr>
      </w:r>
      <w:r>
        <w:rPr>
          <w:lang w:val="pt_PT" w:bidi="pt_PT"/>
        </w:rPr>
        <w:t xml:space="preserve">Jesus diz que se seus seguidores obedecem a ele e amam seus inimigos, eles </w:t>
      </w:r>
      <w:r>
        <w:rPr>
          <w:b/>
          <w:lang w:val="pt_PT" w:bidi="pt_PT"/>
        </w:rPr>
        <w:t>serão filhos do Altíssimo</w:t>
      </w:r>
      <w:r>
        <w:rPr>
          <w:lang w:val="pt_PT" w:bidi="pt_PT"/>
        </w:rPr>
        <w:t>. Esta frase implica em um relacionamento com Deus. Os seguidores de Jesus estarão agindo da mesma maneira que seu pai, Deus. Nesse caso, filhos se referem a homens e mulheres. Inclui os discípulos de Jesus que eram mulheres. Altíssimo é um título para Deus. Era um costume judaico não falar o nome de Deus, como forma de mostrar respeito. Traduza Altíssimo da mesma maneira que você tem traduzido em passagens anteriores.</w:t>
      </w:r>
    </w:p>
    <w:p>
      <w:pPr/>
      <w:r>
        <w:rPr>
          <w:lang w:val="pt_PT" w:bidi="pt_PT"/>
        </w:rPr>
      </w:r>
      <w:r>
        <w:rPr>
          <w:lang w:val="pt_PT" w:bidi="pt_PT"/>
        </w:rPr>
        <w:t xml:space="preserve">Jesus diz a seus discípulos para </w:t>
      </w:r>
      <w:r>
        <w:rPr>
          <w:b/>
          <w:lang w:val="pt_PT" w:bidi="pt_PT"/>
        </w:rPr>
        <w:t>serem misericordiosos</w:t>
      </w:r>
      <w:r>
        <w:rPr>
          <w:lang w:val="pt_PT" w:bidi="pt_PT"/>
        </w:rPr>
        <w:t>. Misericórdia significa mostrar compaixão com alguém em uma situação difícil.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6:27–36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45">
        <w:r>
          <w:rPr>
            <w:lang w:val="pt_PT" w:bidi="pt_PT"/>
          </w:rPr>
          <w:rPr>
            <w:color w:val="0000EE"/>
            <w:u w:val="single"/>
          </w:rPr>
          <w:t>Ouvir e Sentir</w:t>
        </w:r>
      </w:hyperlink>
      <w:r>
        <w:rPr>
          <w:lang w:val="pt_PT" w:bidi="pt_PT"/>
        </w:rPr>
        <w:t xml:space="preserve"> (434 KB)</w:t>
      </w:r>
      <w:r>
        <w:rPr>
          <w:lang w:val="pt_PT" w:bidi="pt_PT"/>
        </w:rPr>
      </w:r>
    </w:p>
    <w:p>
      <w:pPr>
        <w:pStyle w:val="ListBullet"/>
        <w:spacing w:line="240" w:lineRule="auto"/>
        <w:ind w:left="720"/>
      </w:pPr>
      <w:r>
        <w:rPr>
          <w:lang w:val="pt_PT" w:bidi="pt_PT"/>
        </w:rPr>
      </w:r>
      <w:hyperlink r:id="rId146">
        <w:r>
          <w:rPr>
            <w:lang w:val="pt_PT" w:bidi="pt_PT"/>
          </w:rPr>
          <w:rPr>
            <w:color w:val="0000EE"/>
            <w:u w:val="single"/>
          </w:rPr>
          <w:t>Preparando o Cenário</w:t>
        </w:r>
      </w:hyperlink>
      <w:r>
        <w:rPr>
          <w:lang w:val="pt_PT" w:bidi="pt_PT"/>
        </w:rPr>
        <w:t xml:space="preserve"> (2.2 MB)</w:t>
      </w:r>
      <w:r>
        <w:rPr>
          <w:lang w:val="pt_PT" w:bidi="pt_PT"/>
        </w:rPr>
      </w:r>
    </w:p>
    <w:p>
      <w:pPr>
        <w:pStyle w:val="ListBullet"/>
        <w:spacing w:line="240" w:lineRule="auto"/>
        <w:ind w:left="720"/>
      </w:pPr>
      <w:r>
        <w:rPr>
          <w:lang w:val="pt_PT" w:bidi="pt_PT"/>
        </w:rPr>
      </w:r>
      <w:hyperlink r:id="rId147">
        <w:r>
          <w:rPr>
            <w:lang w:val="pt_PT" w:bidi="pt_PT"/>
          </w:rPr>
          <w:rPr>
            <w:color w:val="0000EE"/>
            <w:u w:val="single"/>
          </w:rPr>
          <w:t>Identificando as Cenas</w:t>
        </w:r>
      </w:hyperlink>
      <w:r>
        <w:rPr>
          <w:lang w:val="pt_PT" w:bidi="pt_PT"/>
        </w:rPr>
        <w:t xml:space="preserve"> (1.7 MB)</w:t>
      </w:r>
      <w:r>
        <w:rPr>
          <w:lang w:val="pt_PT" w:bidi="pt_PT"/>
        </w:rPr>
      </w:r>
    </w:p>
    <w:p>
      <w:pPr>
        <w:pStyle w:val="ListBullet"/>
        <w:spacing w:line="240" w:lineRule="auto"/>
        <w:ind w:left="720"/>
      </w:pPr>
      <w:r>
        <w:rPr>
          <w:lang w:val="pt_PT" w:bidi="pt_PT"/>
        </w:rPr>
      </w:r>
      <w:hyperlink r:id="rId148">
        <w:r>
          <w:rPr>
            <w:lang w:val="pt_PT" w:bidi="pt_PT"/>
          </w:rPr>
          <w:rPr>
            <w:color w:val="0000EE"/>
            <w:u w:val="single"/>
          </w:rPr>
          <w:t>Incorporando o Texto</w:t>
        </w:r>
      </w:hyperlink>
      <w:r>
        <w:rPr>
          <w:lang w:val="pt_PT" w:bidi="pt_PT"/>
        </w:rPr>
        <w:t xml:space="preserve"> (2.0 MB)</w:t>
      </w:r>
      <w:r>
        <w:rPr>
          <w:lang w:val="pt_PT" w:bidi="pt_PT"/>
        </w:rPr>
      </w:r>
    </w:p>
    <w:p>
      <w:pPr>
        <w:pStyle w:val="ListBullet"/>
        <w:spacing w:line="240" w:lineRule="auto"/>
        <w:ind w:left="720"/>
      </w:pPr>
      <w:r>
        <w:rPr>
          <w:lang w:val="pt_PT" w:bidi="pt_PT"/>
        </w:rPr>
      </w:r>
      <w:hyperlink r:id="rId149">
        <w:r>
          <w:rPr>
            <w:lang w:val="pt_PT" w:bidi="pt_PT"/>
          </w:rPr>
          <w:rPr>
            <w:color w:val="0000EE"/>
            <w:u w:val="single"/>
          </w:rPr>
          <w:t>Preenchendo as Lacunas</w:t>
        </w:r>
      </w:hyperlink>
      <w:r>
        <w:rPr>
          <w:lang w:val="pt_PT" w:bidi="pt_PT"/>
        </w:rPr>
        <w:t xml:space="preserve"> (1.7 MB)</w:t>
      </w:r>
      <w:r>
        <w:rPr>
          <w:lang w:val="pt_PT" w:bidi="pt_PT"/>
        </w:rPr>
      </w:r>
    </w:p>
    <w:p>
      <w:pPr>
        <w:pStyle w:val="ListBullet"/>
        <w:spacing w:line="240" w:lineRule="auto"/>
        <w:ind w:left="720"/>
      </w:pPr>
      <w:r>
        <w:rPr>
          <w:lang w:val="pt_PT" w:bidi="pt_PT"/>
        </w:rPr>
      </w:r>
      <w:hyperlink r:id="rId150">
        <w:r>
          <w:rPr>
            <w:lang w:val="pt_PT" w:bidi="pt_PT"/>
          </w:rPr>
          <w:rPr>
            <w:color w:val="0000EE"/>
            <w:u w:val="single"/>
          </w:rPr>
          <w:t>Falando a Palavra</w:t>
        </w:r>
      </w:hyperlink>
      <w:r>
        <w:rPr>
          <w:lang w:val="pt_PT" w:bidi="pt_PT"/>
        </w:rPr>
        <w:t xml:space="preserve"> (945 KB)</w:t>
      </w:r>
      <w:r>
        <w:rPr>
          <w:lang w:val="pt_PT" w:bidi="pt_PT"/>
        </w:rPr>
      </w:r>
      <w:r>
        <w:rPr>
          <w:lang w:val="pt_PT" w:bidi="pt_PT"/>
        </w:rPr>
      </w:r>
      <w:r>
        <w:rPr>
          <w:lang w:val="pt_PT" w:bidi="pt_PT"/>
        </w:rPr>
      </w:r>
    </w:p>
    <w:p>
      <w:pPr/>
      <w:r>
        <w:rPr>
          <w:lang w:val="pt_PT" w:bidi="pt_PT"/>
        </w:rPr>
      </w:r>
    </w:p>
    <w:p>
      <w:pPr>
        <w:pStyle w:val="Heading2"/>
      </w:pPr>
      <w:r>
        <w:rPr>
          <w:lang w:val="pt_PT" w:bidi="pt_PT"/>
        </w:rPr>
        <w:t>Lucas 6:37–42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6:37–42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6:37–42</w:t>
      </w:r>
    </w:p>
    <w:p>
      <w:pPr/>
      <w:r>
        <w:rPr>
          <w:lang w:val="pt_PT" w:bidi="pt_PT"/>
        </w:rPr>
      </w:r>
      <w:r>
        <w:rPr>
          <w:lang w:val="pt_PT" w:bidi="pt_PT"/>
        </w:rPr>
        <w:t>Ouça o texto uma vez na versão mais fácil de entender.</w:t>
      </w:r>
    </w:p>
    <w:p>
      <w:pPr/>
      <w:r>
        <w:rPr>
          <w:lang w:val="pt_PT" w:bidi="pt_PT"/>
        </w:rPr>
      </w:r>
      <w:r>
        <w:rPr>
          <w:lang w:val="pt_PT" w:bidi="pt_PT"/>
        </w:rPr>
        <w:t>Jesus está ensinando seus discípulos perto do mar da Galileia. Jesus está ensinando a eles a viver e agir como seus seguidores. Jesus os ensinou a amarem seus inimigos. Jesus agora os ensina duas coisas que eles devem fazer e duas coisas que eles não devem fazer. Ele quer que eles ajam com amor e misericórdia.</w:t>
      </w:r>
    </w:p>
    <w:p>
      <w:pPr/>
      <w:r>
        <w:rPr>
          <w:lang w:val="pt_PT" w:bidi="pt_PT"/>
        </w:rPr>
      </w:r>
      <w:r>
        <w:rPr>
          <w:lang w:val="pt_PT" w:bidi="pt_PT"/>
        </w:rPr>
        <w:t>Jesus enfatiza que seus seguidores serão tratados da mesma maneira que eles tratam os outros. Ele diz a eles para não julgarem ou acusarem alguém de fazer algo errado. Jesus não estava se referindo a líderes reais, que precisavam julgar se algo estava certo ou errado em um tribunal. Jesus também diz a seus seguidores para não condenarem uma pessoa, ou considerarem alguém culpado por algo ruim que tenha feito. Jesus diz para não fazerem essas coisas, porque eles serão tratados da mesma maneira. Jesus diz a seus seguidores que eles devem perdoar, ou optar por não punir uma pessoa, ou apagar sua culpa. Jesus diz que eles devem dar, serem generosos para aqueles que estão em necessidade, e Deus fará o mesmo por eles.</w:t>
      </w:r>
    </w:p>
    <w:p>
      <w:pPr/>
      <w:r>
        <w:rPr>
          <w:lang w:val="pt_PT" w:bidi="pt_PT"/>
        </w:rPr>
      </w:r>
      <w:r>
        <w:rPr>
          <w:lang w:val="pt_PT" w:bidi="pt_PT"/>
        </w:rPr>
        <w:t>Pare e discuta com sua equipe. Se alguém for identificado como culpado em sua cultura, como essa pessoa é tratada? Quem tem a autoridade para determinar se alguém é culpado?</w:t>
      </w:r>
    </w:p>
    <w:p>
      <w:pPr/>
      <w:r>
        <w:rPr>
          <w:lang w:val="pt_PT" w:bidi="pt_PT"/>
        </w:rPr>
      </w:r>
      <w:r>
        <w:rPr>
          <w:lang w:val="pt_PT" w:bidi="pt_PT"/>
        </w:rPr>
        <w:t>Jesus então usa um exemplo de um comerciante que vende grãos. O comerciante pressionaria os grãos para baixo no recipiente de medição. Ele chacoalharia o recipiente para que os grãos se assentassem. Depois, ele continuaria enchendo-o até que os grãos transbordassem do recipiente. Isso significa que, se você der generosamente, você receberá dádivas generosas em troca.</w:t>
      </w:r>
    </w:p>
    <w:p>
      <w:pPr/>
      <w:r>
        <w:rPr>
          <w:lang w:val="pt_PT" w:bidi="pt_PT"/>
        </w:rPr>
      </w:r>
      <w:r>
        <w:rPr>
          <w:lang w:val="pt_PT" w:bidi="pt_PT"/>
        </w:rPr>
        <w:t>Pare e discuta com sua equipe. Como são comerciantes ou vendedores em sua cultura? O comportamento de um comerciante muda se você comprar sempre dele?</w:t>
      </w:r>
    </w:p>
    <w:p>
      <w:pPr/>
      <w:r>
        <w:rPr>
          <w:lang w:val="pt_PT" w:bidi="pt_PT"/>
        </w:rPr>
      </w:r>
      <w:r>
        <w:rPr>
          <w:lang w:val="pt_PT" w:bidi="pt_PT"/>
        </w:rPr>
        <w:t>Jesus adverte seus seguidores citando um provérbio, ou dito sábio, sobre dois homens cegos. Jesus os adverte para não seguirem líderes cegos, ou eles cairão em um buraco. Jesus diz que é importante ter um bom instrutor. Os alunos seguirão o exemplo de seu instrutor, seja bom ou mau.</w:t>
      </w:r>
    </w:p>
    <w:p>
      <w:pPr/>
      <w:r>
        <w:rPr>
          <w:lang w:val="pt_PT" w:bidi="pt_PT"/>
        </w:rPr>
      </w:r>
      <w:r>
        <w:rPr>
          <w:lang w:val="pt_PT" w:bidi="pt_PT"/>
        </w:rPr>
        <w:t>Jesus está ensinando seus seguidores sobre a liderança. Seus discípulos não podem ensinar aos outros, se eles não estiverem dispostos a examinar sua própria vida primeiro. Eles precisam mudar as coisas em sua vida que não seguem o ensino de Jesus. Só então eles podem ajudar os outros a examinarem e mudarem suas vidas.</w:t>
      </w:r>
    </w:p>
    <w:p>
      <w:pPr/>
      <w:r>
        <w:rPr>
          <w:lang w:val="pt_PT" w:bidi="pt_PT"/>
        </w:rPr>
      </w:r>
      <w:r>
        <w:rPr>
          <w:lang w:val="pt_PT" w:bidi="pt_PT"/>
        </w:rPr>
        <w:t>Pare e discuta com sua equipe. Quais são as qualidades de um bom líder em sua cultura? Como as pessoas veem os líderes quando eles dizem uma coisa, mas fazem o contrário?</w:t>
      </w:r>
    </w:p>
    <w:p>
      <w:pPr/>
      <w:r>
        <w:rPr>
          <w:lang w:val="pt_PT" w:bidi="pt_PT"/>
        </w:rPr>
      </w:r>
      <w:r>
        <w:rPr>
          <w:lang w:val="pt_PT" w:bidi="pt_PT"/>
        </w:rPr>
        <w:t>Jesus usa um exemplo do cisco no olho para enfatizar este ponto. Jesus os critica por verem pequenas falhas, ou pequenos defeitos, na vida de outras pessoas, quando eles mesmo tinham grandes falhas, ou vigas, em suas próprias vidas. As pessoas que ficam cegas pelo seu próprio pecado não podem ajudar os outros. Jesus usou a palavra hipócrita como um aviso. Um hipócrita é alguém que age de uma maneira que não combina com o que ele diz.</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6:37–42</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diz a seus seguidores para não julgar ou condenar os outros, ou isso acontecerá com eles.</w:t>
      </w:r>
    </w:p>
    <w:p>
      <w:pPr/>
      <w:r>
        <w:rPr>
          <w:lang w:val="pt_PT" w:bidi="pt_PT"/>
        </w:rPr>
      </w:r>
      <w:r>
        <w:rPr>
          <w:b/>
          <w:lang w:val="pt_PT" w:bidi="pt_PT"/>
        </w:rPr>
        <w:t>Segunda cena</w:t>
      </w:r>
      <w:r>
        <w:rPr>
          <w:lang w:val="pt_PT" w:bidi="pt_PT"/>
        </w:rPr>
        <w:t>: Jesus então faz duas ilustrações. A primeira ilustração é sobre um homem cego guiando outro homem cego. A segunda ilustração é sobre uma pessoa com um grande objeto em seu olho tentando remover um pequeno objeto do olho de seu amigo.</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pStyle w:val="ListBullet"/>
        <w:spacing w:line="240" w:lineRule="auto"/>
        <w:ind w:left="720"/>
      </w:pPr>
      <w:r>
        <w:rPr>
          <w:lang w:val="pt_PT" w:bidi="pt_PT"/>
        </w:rPr>
      </w:r>
      <w:r>
        <w:rPr>
          <w:lang w:val="pt_PT" w:bidi="pt_PT"/>
        </w:rPr>
        <w:t>Duas pessoas cegas</w:t>
      </w:r>
    </w:p>
    <w:p>
      <w:pPr>
        <w:pStyle w:val="ListBullet"/>
        <w:spacing w:line="240" w:lineRule="auto"/>
        <w:ind w:left="720"/>
      </w:pPr>
      <w:r>
        <w:rPr>
          <w:lang w:val="pt_PT" w:bidi="pt_PT"/>
        </w:rPr>
      </w:r>
      <w:r>
        <w:rPr>
          <w:lang w:val="pt_PT" w:bidi="pt_PT"/>
        </w:rPr>
        <w:t>Duas pessoas com algo em seus olhos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lembrar-se de que Jesus não está falando sobre juízes humanos, mas para a multidão em geral.</w:t>
      </w:r>
    </w:p>
    <w:p>
      <w:pPr/>
      <w:r>
        <w:rPr>
          <w:lang w:val="pt_PT" w:bidi="pt_PT"/>
        </w:rPr>
      </w:r>
      <w:r>
        <w:rPr>
          <w:lang w:val="pt_PT" w:bidi="pt_PT"/>
        </w:rPr>
        <w:t>Lembre-se de que o cisco e a trave no olho são ilustrações que se referem ao pecado na vida de alguém.</w:t>
      </w:r>
    </w:p>
    <w:p>
      <w:pPr/>
      <w:r>
        <w:rPr>
          <w:lang w:val="pt_PT" w:bidi="pt_PT"/>
        </w:rPr>
      </w:r>
      <w:r>
        <w:rPr>
          <w:lang w:val="pt_PT" w:bidi="pt_PT"/>
        </w:rPr>
        <w:t>Lembre-se de que Jesus está dizendo a seus discípulos duas coisas que eles não devem fazer, e duas coisas que eles devem fazer. Jesus mostra as consequências de cada ação. Então Jesus explica com uma comparação o que significa dar em abundância. É como um vendedor de grãos que coloca os grãos em um recipiente de medição. O comerciante então pressiona para compactar, chacoalha para assentar os grãos, e continua colocando mais grãos até que ele transborda o recipiente.</w:t>
      </w:r>
    </w:p>
    <w:p>
      <w:pPr/>
      <w:r>
        <w:rPr>
          <w:lang w:val="pt_PT" w:bidi="pt_PT"/>
        </w:rPr>
      </w:r>
      <w:r>
        <w:rPr>
          <w:lang w:val="pt_PT" w:bidi="pt_PT"/>
        </w:rPr>
        <w:t>Então Jesus usa perguntas para dar um aviso sobre a liderança. Jesus não espera uma resposta para essas perguntas. Jesus usa essas perguntas para expressar que uma pessoa cega levando outra pessoa cega não faz sentido, porque ambas cairão. Jesus explica a importância de ser bem treinado pelo instrutor certo, porque o aluno se tornará como o instrutor.</w:t>
      </w:r>
    </w:p>
    <w:p>
      <w:pPr/>
      <w:r>
        <w:rPr>
          <w:lang w:val="pt_PT" w:bidi="pt_PT"/>
        </w:rPr>
      </w:r>
      <w:r>
        <w:rPr>
          <w:lang w:val="pt_PT" w:bidi="pt_PT"/>
        </w:rPr>
        <w:t>Jesus novamente usa uma pergunta para deixar seu ensino bem claro. Jesus faz um contraste entre uma pessoa com uma grande peça de madeira em seu olho tentando ajudar outra pessoa com uma pequena partícula em seu olho. Jesus diz para aqueles que estão escutando examinar e mudar seu comportamento antes de pedir a outra pessoa para mudar.</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6:37–42</w:t>
      </w:r>
    </w:p>
    <w:p>
      <w:pPr/>
      <w:r>
        <w:rPr>
          <w:lang w:val="pt_PT" w:bidi="pt_PT"/>
        </w:rPr>
      </w:r>
      <w:r>
        <w:rPr>
          <w:lang w:val="pt_PT" w:bidi="pt_PT"/>
        </w:rPr>
        <w:t>Nessa sessão, a equipe interpretará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pStyle w:val="ListBullet"/>
        <w:spacing w:line="240" w:lineRule="auto"/>
        <w:ind w:left="720"/>
      </w:pPr>
      <w:r>
        <w:rPr>
          <w:lang w:val="pt_PT" w:bidi="pt_PT"/>
        </w:rPr>
      </w:r>
      <w:r>
        <w:rPr>
          <w:lang w:val="pt_PT" w:bidi="pt_PT"/>
        </w:rPr>
        <w:t>Duas pessoas cegas</w:t>
      </w:r>
    </w:p>
    <w:p>
      <w:pPr>
        <w:pStyle w:val="ListBullet"/>
        <w:spacing w:line="240" w:lineRule="auto"/>
        <w:ind w:left="720"/>
      </w:pPr>
      <w:r>
        <w:rPr>
          <w:lang w:val="pt_PT" w:bidi="pt_PT"/>
        </w:rPr>
      </w:r>
      <w:r>
        <w:rPr>
          <w:lang w:val="pt_PT" w:bidi="pt_PT"/>
        </w:rPr>
        <w:t>Duas pessoas com algo em seus olhos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um homem cego guiando outro homem cego, ambos caindo em uma vala. Encenem um homem com um grande objeto em seu olho, impedindo-o de ver bem. Ele continua tentando tirar um objeto muito pequeno do olho de outro homem.</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Jesus continua dando instruções sobre o comportamento de seus seguidores. Jesus diz a eles para não julgarem e não condenarem os outros. Desse modo, eles não serão julgados nem condenados. Então Jesus diz a seus seguidores para perdoarem os outros, para que Deus os perdoe. Ele diz a eles para darem, pois assim eles receberão. Jesus diz que a maneira como você mede é a maneira como será medido para você. A boa medida será como um vendedor que pressiona os grãos em um recipiente de medição, e o chacoalha, e continua enchendo-o, até que ele transborda.</w:t>
      </w:r>
    </w:p>
    <w:p>
      <w:pPr/>
      <w:r>
        <w:rPr>
          <w:lang w:val="pt_PT" w:bidi="pt_PT"/>
        </w:rPr>
      </w:r>
      <w:r>
        <w:rPr>
          <w:lang w:val="pt_PT" w:bidi="pt_PT"/>
        </w:rPr>
        <w:t>Jesus ilustra a liderança usando o exemplo de um homem cego guiando outro homem cego, sob a forma de uma pergunta. Jesus explica que ambos cairão. Ele explica que um estudante totalmente treinado se torna como o instrutor. Jesus usa a ilustração de um homem com um grande objeto em seu olho, tentando ajudar seu amigo com um pequeno objeto em seu olho. Então Jesus chama esses tipos de pessoas hipócritas. Jesus diz a eles para cuidarem primeiro do grande objeto, para verem com clareza, para daí poderem ajudar a outra pessoa a remover o pequeno objeto de seu olho.</w:t>
      </w:r>
    </w:p>
    <w:p>
      <w:pPr/>
      <w:r>
        <w:rPr>
          <w:lang w:val="pt_PT" w:bidi="pt_PT"/>
        </w:rPr>
      </w:r>
      <w:r>
        <w:rPr>
          <w:b/>
          <w:lang w:val="pt_PT" w:bidi="pt_PT"/>
        </w:rPr>
        <w:t>Interrompa a cena.</w:t>
      </w:r>
      <w:r>
        <w:rPr>
          <w:lang w:val="pt_PT" w:bidi="pt_PT"/>
        </w:rPr>
        <w:t xml:space="preserve"> Pergunte aos atores que interpretam os discípulos: "Como vocês estão se sentindo?" Você pode ouvir coisas como: "Não quero ser julgado da mesma maneira que julgo os outros", "Preciso mudar. Sinto que tenho sido um homem cego guiando os outros.", e "Devo parar de tentar corrigir meus amigos".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6:37–42</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seus </w:t>
      </w:r>
      <w:r>
        <w:rPr>
          <w:b/>
          <w:lang w:val="pt_PT" w:bidi="pt_PT"/>
        </w:rPr>
        <w:t>discípulos</w:t>
      </w:r>
      <w:r>
        <w:rPr>
          <w:lang w:val="pt_PT" w:bidi="pt_PT"/>
        </w:rPr>
        <w:t xml:space="preserve"> perto do </w:t>
      </w:r>
      <w:r>
        <w:rPr>
          <w:b/>
          <w:lang w:val="pt_PT" w:bidi="pt_PT"/>
        </w:rPr>
        <w:t>mar da Galileia</w:t>
      </w:r>
      <w:r>
        <w:rPr>
          <w:lang w:val="pt_PT" w:bidi="pt_PT"/>
        </w:rPr>
        <w:t>. Traduza discípulos e mar da Galileia da mesma maneira que você já traduziu antes. Os dois termos podem ser encontrados no glossário principal.</w:t>
      </w:r>
    </w:p>
    <w:p>
      <w:pPr/>
      <w:r>
        <w:rPr>
          <w:lang w:val="pt_PT" w:bidi="pt_PT"/>
        </w:rPr>
      </w:r>
      <w:r>
        <w:rPr>
          <w:lang w:val="pt_PT" w:bidi="pt_PT"/>
        </w:rPr>
        <w:t xml:space="preserve">Jesus diz a seus discípulos para não </w:t>
      </w:r>
      <w:r>
        <w:rPr>
          <w:b/>
          <w:lang w:val="pt_PT" w:bidi="pt_PT"/>
        </w:rPr>
        <w:t>julgarem</w:t>
      </w:r>
      <w:r>
        <w:rPr>
          <w:lang w:val="pt_PT" w:bidi="pt_PT"/>
        </w:rPr>
        <w:t xml:space="preserve"> ou acusarem alguém de fazer algo errado. Jesus não queria que seus seguidores criticassem alguém injustamente. Isso não se aplica a líderes que tinham que tomar decisões no tribunal sobre se algo estava certo ou errado.</w:t>
      </w:r>
    </w:p>
    <w:p>
      <w:pPr/>
      <w:r>
        <w:rPr>
          <w:lang w:val="pt_PT" w:bidi="pt_PT"/>
        </w:rPr>
      </w:r>
      <w:r>
        <w:rPr>
          <w:lang w:val="pt_PT" w:bidi="pt_PT"/>
        </w:rPr>
        <w:t xml:space="preserve">Jesus diz a seus discípulos para não </w:t>
      </w:r>
      <w:r>
        <w:rPr>
          <w:b/>
          <w:lang w:val="pt_PT" w:bidi="pt_PT"/>
        </w:rPr>
        <w:t>condenarem</w:t>
      </w:r>
      <w:r>
        <w:rPr>
          <w:lang w:val="pt_PT" w:bidi="pt_PT"/>
        </w:rPr>
        <w:t xml:space="preserve"> ou dizerem que alguém é culpado e merece castigo por fazer algo mal. Em vez disso, os discípulos devem </w:t>
      </w:r>
      <w:r>
        <w:rPr>
          <w:b/>
          <w:lang w:val="pt_PT" w:bidi="pt_PT"/>
        </w:rPr>
        <w:t>perdoar</w:t>
      </w:r>
      <w:r>
        <w:rPr>
          <w:lang w:val="pt_PT" w:bidi="pt_PT"/>
        </w:rPr>
        <w:t>. Use a mesma tradução de perdoar que você usou em passagens anteriores. O termo Perdoar consta do glossário principal.</w:t>
      </w:r>
    </w:p>
    <w:p>
      <w:pPr/>
      <w:r>
        <w:rPr>
          <w:lang w:val="pt_PT" w:bidi="pt_PT"/>
        </w:rPr>
      </w:r>
      <w:r>
        <w:rPr>
          <w:lang w:val="pt_PT" w:bidi="pt_PT"/>
        </w:rPr>
        <w:t xml:space="preserve">Daí Jesus um exemplo de um mercador. O comerciante </w:t>
      </w:r>
      <w:r>
        <w:rPr>
          <w:b/>
          <w:lang w:val="pt_PT" w:bidi="pt_PT"/>
        </w:rPr>
        <w:t>pressionou</w:t>
      </w:r>
      <w:r>
        <w:rPr>
          <w:lang w:val="pt_PT" w:bidi="pt_PT"/>
        </w:rPr>
        <w:t xml:space="preserve"> os grãos para ocuparem o menor espaço possível. Isso permitiu que ele enchesse mais a medida. Os grãos foram </w:t>
      </w:r>
      <w:r>
        <w:rPr>
          <w:b/>
          <w:lang w:val="pt_PT" w:bidi="pt_PT"/>
        </w:rPr>
        <w:t>chacoalhados</w:t>
      </w:r>
      <w:r>
        <w:rPr>
          <w:lang w:val="pt_PT" w:bidi="pt_PT"/>
        </w:rPr>
        <w:t xml:space="preserve"> para se assentarem, para ele ter certeza de que o recipiente estava completamente cheio. </w:t>
      </w:r>
      <w:r>
        <w:rPr>
          <w:b/>
          <w:lang w:val="pt_PT" w:bidi="pt_PT"/>
        </w:rPr>
        <w:t>Transbordante</w:t>
      </w:r>
      <w:r>
        <w:rPr>
          <w:lang w:val="pt_PT" w:bidi="pt_PT"/>
        </w:rPr>
        <w:t xml:space="preserve"> significa que o comerciante colocou tanto grão no recipiente que ele começou a derramar. Jesus diz que o comerciante dá tanto grão que ele </w:t>
      </w:r>
      <w:r>
        <w:rPr>
          <w:b/>
          <w:lang w:val="pt_PT" w:bidi="pt_PT"/>
        </w:rPr>
        <w:t>será derramado no seu colo.</w:t>
      </w:r>
      <w:r>
        <w:rPr>
          <w:lang w:val="pt_PT" w:bidi="pt_PT"/>
        </w:rPr>
        <w:t xml:space="preserve"> Nesse contexto, "colo" se refere a um bolso ou bolsa feita dobrando-se o manto. Era um costume judaico que as pessoas que compravam grãos dobrassem suas vestes para fazer um bolso. O comerciante derramava os grãos no bolso e o comprador transportava os grãos dessa maneira.</w:t>
      </w:r>
    </w:p>
    <w:p>
      <w:pPr/>
      <w:r>
        <w:rPr>
          <w:lang w:val="pt_PT" w:bidi="pt_PT"/>
        </w:rPr>
      </w:r>
      <w:r>
        <w:rPr>
          <w:lang w:val="pt_PT" w:bidi="pt_PT"/>
        </w:rPr>
        <w:t>Se este não for seu costume, pode usar uma palavra mais geral, como cesta, para um recipiente de grãos.</w:t>
      </w:r>
    </w:p>
    <w:p>
      <w:pPr/>
      <w:r>
        <w:rPr>
          <w:lang w:val="pt_PT" w:bidi="pt_PT"/>
        </w:rPr>
      </w:r>
      <w:r>
        <w:rPr>
          <w:lang w:val="pt_PT" w:bidi="pt_PT"/>
        </w:rPr>
        <w:t xml:space="preserve">Jesus usa uma comparação para falar sobre julgar os outros. Jesus usa a expressão um </w:t>
      </w:r>
      <w:r>
        <w:rPr>
          <w:b/>
          <w:lang w:val="pt_PT" w:bidi="pt_PT"/>
        </w:rPr>
        <w:t>cisco no olho de seu irmão</w:t>
      </w:r>
      <w:r>
        <w:rPr>
          <w:lang w:val="pt_PT" w:bidi="pt_PT"/>
        </w:rPr>
        <w:t xml:space="preserve"> para se referir a um pedaço muito pequeno de madeira, palha ou poeira, que fica preso no olho de alguém. O irmão se refere a alguém da mesma comunidade religiosa, não a um parente de sangue. Jesus está comparando um cisco a um pequeno pecado ou erro na vida de alguém. Ele também usa a frase </w:t>
      </w:r>
      <w:r>
        <w:rPr>
          <w:b/>
          <w:lang w:val="pt_PT" w:bidi="pt_PT"/>
        </w:rPr>
        <w:t>a trave em seu próprio olho</w:t>
      </w:r>
      <w:r>
        <w:rPr>
          <w:lang w:val="pt_PT" w:bidi="pt_PT"/>
        </w:rPr>
        <w:t xml:space="preserve"> para significar uma peça pesada de madeira que bloqueia a visão de alguém. É impossível que um grande pedaço de madeira esteja no olho de alguém. Jesus exagera esse exemplo para enfatizar o contraste entre algo pequeno e algo grande. Por meio dessa comparação, Jesus está dizendo ser errado condenar um amigo por seus defeitos quando você não examinou sua própria vida primeiro.</w:t>
      </w:r>
    </w:p>
    <w:p>
      <w:pPr/>
      <w:r>
        <w:rPr>
          <w:lang w:val="pt_PT" w:bidi="pt_PT"/>
        </w:rPr>
      </w:r>
      <w:r>
        <w:rPr>
          <w:lang w:val="pt_PT" w:bidi="pt_PT"/>
        </w:rPr>
        <w:t xml:space="preserve">Jesus usa a palavra </w:t>
      </w:r>
      <w:r>
        <w:rPr>
          <w:b/>
          <w:lang w:val="pt_PT" w:bidi="pt_PT"/>
        </w:rPr>
        <w:t>hipócrita</w:t>
      </w:r>
      <w:r>
        <w:rPr>
          <w:lang w:val="pt_PT" w:bidi="pt_PT"/>
        </w:rPr>
        <w:t xml:space="preserve"> como um aviso. Significa alguém que finge ser outra pessoa. Um hipócrita pode acreditar que ele honra a Deus, mas realmente não o ama e o honra. O termo Hipócrita pode ser encontrado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6:37–42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51">
        <w:r>
          <w:rPr>
            <w:lang w:val="pt_PT" w:bidi="pt_PT"/>
          </w:rPr>
          <w:rPr>
            <w:color w:val="0000EE"/>
            <w:u w:val="single"/>
          </w:rPr>
          <w:t>Ouvir e Sentir</w:t>
        </w:r>
      </w:hyperlink>
      <w:r>
        <w:rPr>
          <w:lang w:val="pt_PT" w:bidi="pt_PT"/>
        </w:rPr>
        <w:t xml:space="preserve"> (437 KB)</w:t>
      </w:r>
      <w:r>
        <w:rPr>
          <w:lang w:val="pt_PT" w:bidi="pt_PT"/>
        </w:rPr>
      </w:r>
    </w:p>
    <w:p>
      <w:pPr>
        <w:pStyle w:val="ListBullet"/>
        <w:spacing w:line="240" w:lineRule="auto"/>
        <w:ind w:left="720"/>
      </w:pPr>
      <w:r>
        <w:rPr>
          <w:lang w:val="pt_PT" w:bidi="pt_PT"/>
        </w:rPr>
      </w:r>
      <w:hyperlink r:id="rId152">
        <w:r>
          <w:rPr>
            <w:lang w:val="pt_PT" w:bidi="pt_PT"/>
          </w:rPr>
          <w:rPr>
            <w:color w:val="0000EE"/>
            <w:u w:val="single"/>
          </w:rPr>
          <w:t>Preparando o Cenário</w:t>
        </w:r>
      </w:hyperlink>
      <w:r>
        <w:rPr>
          <w:lang w:val="pt_PT" w:bidi="pt_PT"/>
        </w:rPr>
        <w:t xml:space="preserve"> (2.2 MB)</w:t>
      </w:r>
      <w:r>
        <w:rPr>
          <w:lang w:val="pt_PT" w:bidi="pt_PT"/>
        </w:rPr>
      </w:r>
    </w:p>
    <w:p>
      <w:pPr>
        <w:pStyle w:val="ListBullet"/>
        <w:spacing w:line="240" w:lineRule="auto"/>
        <w:ind w:left="720"/>
      </w:pPr>
      <w:r>
        <w:rPr>
          <w:lang w:val="pt_PT" w:bidi="pt_PT"/>
        </w:rPr>
      </w:r>
      <w:hyperlink r:id="rId153">
        <w:r>
          <w:rPr>
            <w:lang w:val="pt_PT" w:bidi="pt_PT"/>
          </w:rPr>
          <w:rPr>
            <w:color w:val="0000EE"/>
            <w:u w:val="single"/>
          </w:rPr>
          <w:t>Identificando as Cenas</w:t>
        </w:r>
      </w:hyperlink>
      <w:r>
        <w:rPr>
          <w:lang w:val="pt_PT" w:bidi="pt_PT"/>
        </w:rPr>
        <w:t xml:space="preserve"> (1.7 MB)</w:t>
      </w:r>
      <w:r>
        <w:rPr>
          <w:lang w:val="pt_PT" w:bidi="pt_PT"/>
        </w:rPr>
      </w:r>
    </w:p>
    <w:p>
      <w:pPr>
        <w:pStyle w:val="ListBullet"/>
        <w:spacing w:line="240" w:lineRule="auto"/>
        <w:ind w:left="720"/>
      </w:pPr>
      <w:r>
        <w:rPr>
          <w:lang w:val="pt_PT" w:bidi="pt_PT"/>
        </w:rPr>
      </w:r>
      <w:hyperlink r:id="rId154">
        <w:r>
          <w:rPr>
            <w:lang w:val="pt_PT" w:bidi="pt_PT"/>
          </w:rPr>
          <w:rPr>
            <w:color w:val="0000EE"/>
            <w:u w:val="single"/>
          </w:rPr>
          <w:t>Incorporando o Texto</w:t>
        </w:r>
      </w:hyperlink>
      <w:r>
        <w:rPr>
          <w:lang w:val="pt_PT" w:bidi="pt_PT"/>
        </w:rPr>
        <w:t xml:space="preserve"> (1.8 MB)</w:t>
      </w:r>
      <w:r>
        <w:rPr>
          <w:lang w:val="pt_PT" w:bidi="pt_PT"/>
        </w:rPr>
      </w:r>
    </w:p>
    <w:p>
      <w:pPr>
        <w:pStyle w:val="ListBullet"/>
        <w:spacing w:line="240" w:lineRule="auto"/>
        <w:ind w:left="720"/>
      </w:pPr>
      <w:r>
        <w:rPr>
          <w:lang w:val="pt_PT" w:bidi="pt_PT"/>
        </w:rPr>
      </w:r>
      <w:hyperlink r:id="rId155">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156">
        <w:r>
          <w:rPr>
            <w:lang w:val="pt_PT" w:bidi="pt_PT"/>
          </w:rPr>
          <w:rPr>
            <w:color w:val="0000EE"/>
            <w:u w:val="single"/>
          </w:rPr>
          <w:t>Falando a Palavra</w:t>
        </w:r>
      </w:hyperlink>
      <w:r>
        <w:rPr>
          <w:lang w:val="pt_PT" w:bidi="pt_PT"/>
        </w:rPr>
        <w:t xml:space="preserve"> (937 KB)</w:t>
      </w:r>
      <w:r>
        <w:rPr>
          <w:lang w:val="pt_PT" w:bidi="pt_PT"/>
        </w:rPr>
      </w:r>
      <w:r>
        <w:rPr>
          <w:lang w:val="pt_PT" w:bidi="pt_PT"/>
        </w:rPr>
      </w:r>
      <w:r>
        <w:rPr>
          <w:lang w:val="pt_PT" w:bidi="pt_PT"/>
        </w:rPr>
      </w:r>
    </w:p>
    <w:p>
      <w:pPr/>
      <w:r>
        <w:rPr>
          <w:lang w:val="pt_PT" w:bidi="pt_PT"/>
        </w:rPr>
      </w:r>
    </w:p>
    <w:p>
      <w:pPr>
        <w:pStyle w:val="Heading2"/>
      </w:pPr>
      <w:r>
        <w:rPr>
          <w:lang w:val="pt_PT" w:bidi="pt_PT"/>
        </w:rPr>
        <w:t>Lucas 6:43–49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6:43–49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6:43–49</w:t>
      </w:r>
    </w:p>
    <w:p>
      <w:pPr/>
      <w:r>
        <w:rPr>
          <w:lang w:val="pt_PT" w:bidi="pt_PT"/>
        </w:rPr>
      </w:r>
      <w:r>
        <w:rPr>
          <w:lang w:val="pt_PT" w:bidi="pt_PT"/>
        </w:rPr>
        <w:t>Ouça o texto uma vez na versão mais fácil de entender.</w:t>
      </w:r>
    </w:p>
    <w:p>
      <w:pPr/>
      <w:r>
        <w:rPr>
          <w:lang w:val="pt_PT" w:bidi="pt_PT"/>
        </w:rPr>
      </w:r>
      <w:r>
        <w:rPr>
          <w:lang w:val="pt_PT" w:bidi="pt_PT"/>
        </w:rPr>
        <w:t>Jesus está ensinando seus discípulos perto do mar da Galileia. Jesus ensinou seus seguidores como serem bons líderes. Jesus agora usa duas comparações para mostrar que as ações de uma pessoa revelam se ela está realmente seguindo Jesus. Jesus quer que as pessoas não apenas escutem seus ensinamentos, mas também que obedeçam a eles.</w:t>
      </w:r>
    </w:p>
    <w:p>
      <w:pPr/>
      <w:r>
        <w:rPr>
          <w:lang w:val="pt_PT" w:bidi="pt_PT"/>
        </w:rPr>
      </w:r>
      <w:r>
        <w:rPr>
          <w:lang w:val="pt_PT" w:bidi="pt_PT"/>
        </w:rPr>
        <w:t>Jesus usa um exemplo de árvores para mostrar que as ações de uma pessoa mostram que tipo de pessoa são. Jesus diz que uma boa árvore não pode produzir frutos ruins. Uma árvore má não pode produzir bons frutos. Esta era outra maneira de dizer que as pessoas boas não devem agir de forma má. Jesus está dizendo que as ações de uma pessoa mostram quem ela realmente é.</w:t>
      </w:r>
    </w:p>
    <w:p>
      <w:pPr/>
      <w:r>
        <w:rPr>
          <w:lang w:val="pt_PT" w:bidi="pt_PT"/>
        </w:rPr>
      </w:r>
      <w:r>
        <w:rPr>
          <w:lang w:val="pt_PT" w:bidi="pt_PT"/>
        </w:rPr>
        <w:t>Pare e discuta com sua equipe. Que tipo de ações uma "boa pessoa" pratica em sua cultura? Que tipo de ações uma "pessoa má" pratica em sua cultura?</w:t>
      </w:r>
    </w:p>
    <w:p>
      <w:pPr/>
      <w:r>
        <w:rPr>
          <w:lang w:val="pt_PT" w:bidi="pt_PT"/>
        </w:rPr>
      </w:r>
      <w:r>
        <w:rPr>
          <w:lang w:val="pt_PT" w:bidi="pt_PT"/>
        </w:rPr>
        <w:t>Jesus diz que figos não podem ser escolhidos de plantas que têm espinhos. Os figos são frutas que crescem de uma árvore. Os figos não crescem de plantas com espinhos, então isso era impossível. Jesus também usa o exemplo de colher uvas de plantas espinhosas. Uvas são frutas doces que crescem em cachos. Sarças eram outro tipo de plantas com espinhos. Sarças não produzem frutas. Jesus resume dizendo que as pessoas boas fazem coisas boas e um coração maligno produz ações más. Para os judeus, o coração era a parte de uma pessoa usada para pensar, sentir e decidir as coisas. Jesus quer dizer que os pensamentos e crenças de uma pessoa controlam o que ela diz e como ela age.</w:t>
      </w:r>
    </w:p>
    <w:p>
      <w:pPr/>
      <w:r>
        <w:rPr>
          <w:lang w:val="pt_PT" w:bidi="pt_PT"/>
        </w:rPr>
      </w:r>
      <w:r>
        <w:rPr>
          <w:lang w:val="pt_PT" w:bidi="pt_PT"/>
        </w:rPr>
        <w:t>Pare e mostre à sua equipe a imagem de um figo, a imagem de uvas e a imagem de uma planta espinhosa.</w:t>
      </w:r>
    </w:p>
    <w:p>
      <w:pPr/>
      <w:r>
        <w:rPr>
          <w:lang w:val="pt_PT" w:bidi="pt_PT"/>
        </w:rPr>
      </w:r>
      <w:r>
        <w:rPr>
          <w:lang w:val="pt_PT" w:bidi="pt_PT"/>
        </w:rPr>
        <w:t>Jesus diz que muitas pessoas o chamam de Senhor, ou mestre, para honrá-lo, mas elas não obedecem a suas palavras. Jesus usa uma parábola, ou uma história curta que ensina uma ideia mais profunda sobre Deus.</w:t>
      </w:r>
    </w:p>
    <w:p>
      <w:pPr/>
      <w:r>
        <w:rPr>
          <w:lang w:val="pt_PT" w:bidi="pt_PT"/>
        </w:rPr>
      </w:r>
      <w:r>
        <w:rPr>
          <w:lang w:val="pt_PT" w:bidi="pt_PT"/>
        </w:rPr>
        <w:t>Jesus usa uma comparação de dois construtores para ensinar a diferença entre ouvir e obedecer. Ele diz que um construtor escavou profundamente. Isso mostra que o homem fez um grande esforço para garantir que sua casa tivesse uma base forte. A fundação é a base que suporta a casa. Rocha se refere a uma camada sólida de rocha sob a superfície do solo. Não se refere a pedras soltas. Sua profundidade pode estar entre 20 cm e vários metros. Isso mostra que o homem precisava cavar muito fundo para certificar-se de que sua casa era forte e segura.</w:t>
      </w:r>
    </w:p>
    <w:p>
      <w:pPr/>
      <w:r>
        <w:rPr>
          <w:lang w:val="pt_PT" w:bidi="pt_PT"/>
        </w:rPr>
      </w:r>
      <w:r>
        <w:rPr>
          <w:lang w:val="pt_PT" w:bidi="pt_PT"/>
        </w:rPr>
        <w:t>Se as casas forem construídas de forma diferente em sua região, pode adaptar a parábola à sua cultura. Descreva como um homem construiria uma casa que seja forte. Então descreva um homem que constrói de maneira errada.</w:t>
      </w:r>
    </w:p>
    <w:p>
      <w:pPr/>
      <w:r>
        <w:rPr>
          <w:lang w:val="pt_PT" w:bidi="pt_PT"/>
        </w:rPr>
      </w:r>
      <w:r>
        <w:rPr>
          <w:lang w:val="pt_PT" w:bidi="pt_PT"/>
        </w:rPr>
        <w:t>Essa outra pessoa constrói sua casa na areia. Isso representa a pessoa que ouve Jesus, mas não obedece a suas palavras. Sua casa será completamente destruída quando a tempestade chegar. Jesus usa esta parábola para dizer que seus seguidores não devem apenas ouvir seus ensinamentos, mas também devem obedecê-los.</w:t>
      </w:r>
    </w:p>
    <w:p>
      <w:pPr/>
      <w:r>
        <w:rPr>
          <w:lang w:val="pt_PT" w:bidi="pt_PT"/>
        </w:rPr>
      </w:r>
      <w:r>
        <w:rPr>
          <w:lang w:val="pt_PT" w:bidi="pt_PT"/>
        </w:rPr>
        <w:t>Pare e discuta com sua equipe. Que tipos de tempestades ou desastres naturais vocês têm em sua área? O que acontece com casas que não são bem construídas quando tempestades ou desastres naturais acontecem?</w:t>
      </w:r>
    </w:p>
    <w:p>
      <w:pPr/>
      <w:r>
        <w:rPr>
          <w:lang w:val="pt_PT" w:bidi="pt_PT"/>
        </w:rPr>
      </w:r>
      <w:r>
        <w:rPr>
          <w:lang w:val="pt_PT" w:bidi="pt_PT"/>
        </w:rPr>
        <w:t>Este foi o fim do sermão de Jesus.</w:t>
      </w:r>
    </w:p>
    <w:p>
      <w:pPr/>
      <w:r>
        <w:rPr>
          <w:lang w:val="pt_PT" w:bidi="pt_PT"/>
        </w:rPr>
      </w:r>
      <w:r>
        <w:rPr>
          <w:lang w:val="pt_PT" w:bidi="pt_PT"/>
        </w:rPr>
        <w:t>A mensagem de Jesus mostra que ele quer que seus seguidores vivam de maneira diferente de como os outros geralmente viviam. Jesus ensina seus seguidores como agir e pensar de uma maneira que seja agradável a Deus. Isso incluía amar os inimigos e reagir com alegria quando enfrentavam perseguições. Jesus está preparando seus seguidores para as circunstâncias difíceis que eles estão prestes a enfrentar.</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6:43–49</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Jesus explica como uma boa pessoa produz coisas boas e uma pessoa má produz coisas más. Jesus explica isso com uma ilustração sobre as árvores.</w:t>
      </w:r>
    </w:p>
    <w:p>
      <w:pPr/>
      <w:r>
        <w:rPr>
          <w:lang w:val="pt_PT" w:bidi="pt_PT"/>
        </w:rPr>
      </w:r>
      <w:r>
        <w:rPr>
          <w:b/>
          <w:lang w:val="pt_PT" w:bidi="pt_PT"/>
        </w:rPr>
        <w:t>Segunda cena</w:t>
      </w:r>
      <w:r>
        <w:rPr>
          <w:lang w:val="pt_PT" w:bidi="pt_PT"/>
        </w:rPr>
        <w:t>: Jesus questiona as pessoas que o chamam de "Senhor", mas não fazem o que ele diz. Jesus usa ilustrações com a construção de uma casa para ensinar esta lição.</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pStyle w:val="ListBullet"/>
        <w:spacing w:line="240" w:lineRule="auto"/>
        <w:ind w:left="720"/>
      </w:pPr>
      <w:r>
        <w:rPr>
          <w:lang w:val="pt_PT" w:bidi="pt_PT"/>
        </w:rPr>
      </w:r>
      <w:r>
        <w:rPr>
          <w:lang w:val="pt_PT" w:bidi="pt_PT"/>
        </w:rPr>
        <w:t>Duas pessoas comparadas com as árvores</w:t>
      </w:r>
    </w:p>
    <w:p>
      <w:pPr>
        <w:pStyle w:val="ListBullet"/>
        <w:spacing w:line="240" w:lineRule="auto"/>
        <w:ind w:left="720"/>
      </w:pPr>
      <w:r>
        <w:rPr>
          <w:lang w:val="pt_PT" w:bidi="pt_PT"/>
        </w:rPr>
      </w:r>
      <w:r>
        <w:rPr>
          <w:lang w:val="pt_PT" w:bidi="pt_PT"/>
        </w:rPr>
        <w:t>Dois construtores de casas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lembrar-se de que, quando Jesus menciona armazenar coisas boas, ele quer dizer manter as coisas boas. É como uma pessoa que mantém as coisas boas, como objetos úteis, ou boa comida, e que pode usar esses objetos ou comer esses alimentos no futuro. Da mesma maneira, um homem que armazena coisas boas em seu coração ou na mente expressará e realizará coisas boas.</w:t>
      </w:r>
    </w:p>
    <w:p>
      <w:pPr/>
      <w:r>
        <w:rPr>
          <w:lang w:val="pt_PT" w:bidi="pt_PT"/>
        </w:rPr>
      </w:r>
      <w:r>
        <w:rPr>
          <w:lang w:val="pt_PT" w:bidi="pt_PT"/>
        </w:rPr>
        <w:t>Jesus fala sobre as diferentes coisas que saem do coração. Um homem traz coisas boas se, em seu coração, ele guardou coisas boas. Se ele armazenou coisas más no coração, ele produzirá coisas más em sua vida. Jesus disse que a boca fala o que está no coração.</w:t>
      </w:r>
    </w:p>
    <w:p>
      <w:pPr/>
      <w:r>
        <w:rPr>
          <w:lang w:val="pt_PT" w:bidi="pt_PT"/>
        </w:rPr>
      </w:r>
      <w:r>
        <w:rPr>
          <w:lang w:val="pt_PT" w:bidi="pt_PT"/>
        </w:rPr>
        <w:t>Jesus usa uma ilustração de dois homens que construíram uma casa. Ele explica que as pessoas que o escutam e fazem o que ele diz são como um homem que constrói uma casa sobre a rocha e ela permanece. A pessoa que ouve Jesus e não pratica o que ele diz é aquela que constrói sua casa na areia. Sua casa será destruída quando a tempestade chegar.</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6:43–49</w:t>
      </w:r>
    </w:p>
    <w:p>
      <w:pPr/>
      <w:r>
        <w:rPr>
          <w:lang w:val="pt_PT" w:bidi="pt_PT"/>
        </w:rPr>
      </w:r>
      <w:r>
        <w:rPr>
          <w:lang w:val="pt_PT" w:bidi="pt_PT"/>
        </w:rPr>
        <w:t>Nessa sessão, a equipe interpretará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Apóstolos, ou 12 discípulos mais próximos</w:t>
      </w:r>
    </w:p>
    <w:p>
      <w:pPr>
        <w:pStyle w:val="ListBullet"/>
        <w:spacing w:line="240" w:lineRule="auto"/>
        <w:ind w:left="720"/>
      </w:pPr>
      <w:r>
        <w:rPr>
          <w:lang w:val="pt_PT" w:bidi="pt_PT"/>
        </w:rPr>
      </w:r>
      <w:r>
        <w:rPr>
          <w:lang w:val="pt_PT" w:bidi="pt_PT"/>
        </w:rPr>
        <w:t>A multidão de seus discípulos</w:t>
      </w:r>
    </w:p>
    <w:p>
      <w:pPr>
        <w:pStyle w:val="ListBullet"/>
        <w:spacing w:line="240" w:lineRule="auto"/>
        <w:ind w:left="720"/>
      </w:pPr>
      <w:r>
        <w:rPr>
          <w:lang w:val="pt_PT" w:bidi="pt_PT"/>
        </w:rPr>
      </w:r>
      <w:r>
        <w:rPr>
          <w:lang w:val="pt_PT" w:bidi="pt_PT"/>
        </w:rPr>
        <w:t>Multidões de outras pessoas</w:t>
      </w:r>
    </w:p>
    <w:p>
      <w:pPr>
        <w:pStyle w:val="ListBullet"/>
        <w:spacing w:line="240" w:lineRule="auto"/>
        <w:ind w:left="720"/>
      </w:pPr>
      <w:r>
        <w:rPr>
          <w:lang w:val="pt_PT" w:bidi="pt_PT"/>
        </w:rPr>
      </w:r>
      <w:r>
        <w:rPr>
          <w:lang w:val="pt_PT" w:bidi="pt_PT"/>
        </w:rPr>
        <w:t>Duas pessoas comparadas com as árvores</w:t>
      </w:r>
    </w:p>
    <w:p>
      <w:pPr>
        <w:pStyle w:val="ListBullet"/>
        <w:spacing w:line="240" w:lineRule="auto"/>
        <w:ind w:left="720"/>
      </w:pPr>
      <w:r>
        <w:rPr>
          <w:lang w:val="pt_PT" w:bidi="pt_PT"/>
        </w:rPr>
      </w:r>
      <w:r>
        <w:rPr>
          <w:lang w:val="pt_PT" w:bidi="pt_PT"/>
        </w:rPr>
        <w:t>Dois construtores de casas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a ilustração das árvores como uma comparação com pessoas. A equipe pode precisar usar alguns objetos para representar as árvores que produzem bons frutos e outras que produzem maus frutos. Ao mesmo tempo, represente uma pessoa que produz coisas boas e outra que produz coisas más. A equipe precisa tornar óbvio que há uma comparação.</w:t>
      </w:r>
    </w:p>
    <w:p>
      <w:pPr/>
      <w:r>
        <w:rPr>
          <w:lang w:val="pt_PT" w:bidi="pt_PT"/>
        </w:rPr>
      </w:r>
      <w:r>
        <w:rPr>
          <w:lang w:val="pt_PT" w:bidi="pt_PT"/>
        </w:rPr>
        <w:t>A equipe deve representar a ilustração de construir as casas ao mesmo tempo em que uma pessoa ouve Jesus e faz, ou não faz, o que ele diz. A pessoa que está construindo em base sólida e a pessoa que escuta Jesus e faz o que ele diz devem atuar ao mesmo tempo. A seguir, a pessoa que está construindo sem fundação e a pessoa que ouve, mas não obedece, devem atuar ao mesmo tempo.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Esta história tem duas cenas.</w:t>
      </w:r>
    </w:p>
    <w:p>
      <w:pPr/>
      <w:r>
        <w:rPr>
          <w:lang w:val="pt_PT" w:bidi="pt_PT"/>
        </w:rPr>
      </w:r>
      <w:r>
        <w:rPr>
          <w:lang w:val="pt_PT" w:bidi="pt_PT"/>
        </w:rPr>
        <w:t>Jesus conta uma ilustração que compara uma árvore que produz bons frutos ou maus frutos com uma pessoa que pratica coisas boas ou coisas más. As ações de uma pessoa revelam o que está em seu coração.</w:t>
      </w:r>
    </w:p>
    <w:p>
      <w:pPr/>
      <w:r>
        <w:rPr>
          <w:lang w:val="pt_PT" w:bidi="pt_PT"/>
        </w:rPr>
      </w:r>
      <w:r>
        <w:rPr>
          <w:b/>
          <w:lang w:val="pt_PT" w:bidi="pt_PT"/>
        </w:rPr>
        <w:t>Interrompa a cena.</w:t>
      </w:r>
      <w:r>
        <w:rPr>
          <w:lang w:val="pt_PT" w:bidi="pt_PT"/>
        </w:rPr>
        <w:t xml:space="preserve"> Pergunte aos atores que interpretam a multidão: "Como vocês estão se sentindo?". Você pode ouvir coisas como: "Minhas intenções são boas, mas faço o que é errado", "Não é o suficiente eu estar aqui ouvindo?", e "Quero produzir bons frutos". Reinicie a cena.</w:t>
      </w:r>
    </w:p>
    <w:p>
      <w:pPr/>
      <w:r>
        <w:rPr>
          <w:lang w:val="pt_PT" w:bidi="pt_PT"/>
        </w:rPr>
      </w:r>
      <w:r>
        <w:rPr>
          <w:lang w:val="pt_PT" w:bidi="pt_PT"/>
        </w:rPr>
        <w:t>Jesus questiona as pessoas que o chamam de Senhor, mas não fazem o que ele diz. Jesus diz que a pessoa que vem a ele, escuta o que ele diz, e coloca em prática é como um homem que constrói uma casa em uma base sólida. Quando a inundação chegar, a casa permanece, devido à fundação. Porém, aquele que ouve, mas não faz o que ele diz, é como uma pessoa que constrói sem fundações. Quando a inundação chegar, a casa é destruída.</w:t>
      </w:r>
    </w:p>
    <w:p>
      <w:pPr/>
      <w:r>
        <w:rPr>
          <w:lang w:val="pt_PT" w:bidi="pt_PT"/>
        </w:rPr>
      </w:r>
      <w:r>
        <w:rPr>
          <w:b/>
          <w:lang w:val="pt_PT" w:bidi="pt_PT"/>
        </w:rPr>
        <w:t>Interrompa a cena.</w:t>
      </w:r>
      <w:r>
        <w:rPr>
          <w:lang w:val="pt_PT" w:bidi="pt_PT"/>
        </w:rPr>
        <w:t xml:space="preserve"> Pergunte aos atores que interpretam os construtores: "Como vocês estão se sentindo?". Você pode ouvir coisas como: "Felizmente, encontrei uma rocha para construir", "A inundação era inesperada", e "Eu deveria ter pelo menos colocar uma boa fundação sob a casa".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6:43–49</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seus </w:t>
      </w:r>
      <w:r>
        <w:rPr>
          <w:b/>
          <w:lang w:val="pt_PT" w:bidi="pt_PT"/>
        </w:rPr>
        <w:t>discípulos</w:t>
      </w:r>
      <w:r>
        <w:rPr>
          <w:lang w:val="pt_PT" w:bidi="pt_PT"/>
        </w:rPr>
        <w:t xml:space="preserve"> perto do </w:t>
      </w:r>
      <w:r>
        <w:rPr>
          <w:b/>
          <w:lang w:val="pt_PT" w:bidi="pt_PT"/>
        </w:rPr>
        <w:t>mar da Galileia</w:t>
      </w:r>
      <w:r>
        <w:rPr>
          <w:lang w:val="pt_PT" w:bidi="pt_PT"/>
        </w:rPr>
        <w:t>. Traduza discípulos e mar da Galileia da mesma maneira que você já traduziu antes. Os dois termos podem ser encontrados no glossário principal.</w:t>
      </w:r>
    </w:p>
    <w:p>
      <w:pPr/>
      <w:r>
        <w:rPr>
          <w:lang w:val="pt_PT" w:bidi="pt_PT"/>
        </w:rPr>
      </w:r>
      <w:r>
        <w:rPr>
          <w:lang w:val="pt_PT" w:bidi="pt_PT"/>
        </w:rPr>
        <w:t xml:space="preserve">Jesus compara as pessoas com árvores frutíferas. Jesus usa o exemplo de uma figueira. </w:t>
      </w:r>
      <w:r>
        <w:rPr>
          <w:b/>
          <w:lang w:val="pt_PT" w:bidi="pt_PT"/>
        </w:rPr>
        <w:t>Figos</w:t>
      </w:r>
      <w:r>
        <w:rPr>
          <w:lang w:val="pt_PT" w:bidi="pt_PT"/>
        </w:rPr>
        <w:t xml:space="preserve"> são uma fruta pequena e saborosa que cresce de uma árvore. Elas não têm espinhos. Jesus também usa o exemplo de uvas. Uvas são frutas doces que crescem em cachos. Eles não têm espinhos.</w:t>
      </w:r>
    </w:p>
    <w:p>
      <w:pPr/>
      <w:r>
        <w:rPr>
          <w:lang w:val="pt_PT" w:bidi="pt_PT"/>
        </w:rPr>
      </w:r>
      <w:r>
        <w:rPr>
          <w:lang w:val="pt_PT" w:bidi="pt_PT"/>
        </w:rPr>
        <w:t>Pare e mostre fotos de uma figueira e de uvas à sua equipe, caso ainda não o tenha feito. Se não houver figos ou uvas em sua área, pode empregar um termo mais geral como "frutas".</w:t>
      </w:r>
    </w:p>
    <w:p>
      <w:pPr/>
      <w:r>
        <w:rPr>
          <w:lang w:val="pt_PT" w:bidi="pt_PT"/>
        </w:rPr>
      </w:r>
      <w:r>
        <w:rPr>
          <w:lang w:val="pt_PT" w:bidi="pt_PT"/>
        </w:rPr>
        <w:t xml:space="preserve">Jesus diz que </w:t>
      </w:r>
      <w:r>
        <w:rPr>
          <w:b/>
          <w:lang w:val="pt_PT" w:bidi="pt_PT"/>
        </w:rPr>
        <w:t>é a partir do transbordamento do coração que sua boca fala</w:t>
      </w:r>
      <w:r>
        <w:rPr>
          <w:lang w:val="pt_PT" w:bidi="pt_PT"/>
        </w:rPr>
        <w:t>. Assim como o exemplo do comerciante, esta é uma imagem de um recipiente que está tão cheio que ele começa a transbordar. Nesse contexto, significa que os pensamentos e crenças de uma pessoa controlam o que ela diz. Para os judeus, o coração era a parte de uma pessoa que ela usava para pensar, sentir e decidir as coisas. As palavras de uma pessoa refletem seus verdadeiros pensamentos e personalidade. Esta é uma frase que deve ser enfatizada no exemplo de Jesus das árvores.</w:t>
      </w:r>
    </w:p>
    <w:p>
      <w:pPr/>
      <w:r>
        <w:rPr>
          <w:lang w:val="pt_PT" w:bidi="pt_PT"/>
        </w:rPr>
      </w:r>
      <w:r>
        <w:rPr>
          <w:lang w:val="pt_PT" w:bidi="pt_PT"/>
        </w:rPr>
        <w:t xml:space="preserve">Jesus diz que as pessoas o chamam de </w:t>
      </w:r>
      <w:r>
        <w:rPr>
          <w:b/>
          <w:lang w:val="pt_PT" w:bidi="pt_PT"/>
        </w:rPr>
        <w:t>"Senhor, Senhor".</w:t>
      </w:r>
      <w:r>
        <w:rPr>
          <w:lang w:val="pt_PT" w:bidi="pt_PT"/>
        </w:rPr>
        <w:t xml:space="preserve"> Aqui isso significa mestre, ou alguém que tem autoridade sobre os outros. As pessoas o chamavam de seu mestre, mas não obedeciam a seus ensinamentos. Traduza Senhor da mesma maneira que você já o fez. O termo Senhor pode ser encontrado no glossário principal.</w:t>
      </w:r>
    </w:p>
    <w:p>
      <w:pPr/>
      <w:r>
        <w:rPr>
          <w:lang w:val="pt_PT" w:bidi="pt_PT"/>
        </w:rPr>
      </w:r>
      <w:r>
        <w:rPr>
          <w:lang w:val="pt_PT" w:bidi="pt_PT"/>
        </w:rPr>
        <w:t xml:space="preserve">As casas foram testadas por uma </w:t>
      </w:r>
      <w:r>
        <w:rPr>
          <w:b/>
          <w:lang w:val="pt_PT" w:bidi="pt_PT"/>
        </w:rPr>
        <w:t>torrente</w:t>
      </w:r>
      <w:r>
        <w:rPr>
          <w:lang w:val="pt_PT" w:bidi="pt_PT"/>
        </w:rPr>
        <w:t>. Isso se refere a um rio ou um fluxo forte e rápido. A casa construída sobre a rocha permaneceu firme quando a torrente a atingiu.</w:t>
      </w:r>
    </w:p>
    <w:p>
      <w:pPr/>
      <w:r>
        <w:rPr>
          <w:lang w:val="pt_PT" w:bidi="pt_PT"/>
        </w:rPr>
      </w:r>
      <w:r>
        <w:rPr>
          <w:lang w:val="pt_PT" w:bidi="pt_PT"/>
        </w:rPr>
        <w:t>Pare e mostre à sua equipe um vídeo de uma inundação ou torrente, caso ainda não o tenha feito.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6:43–49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57">
        <w:r>
          <w:rPr>
            <w:lang w:val="pt_PT" w:bidi="pt_PT"/>
          </w:rPr>
          <w:rPr>
            <w:color w:val="0000EE"/>
            <w:u w:val="single"/>
          </w:rPr>
          <w:t>Ouvir e Sentir</w:t>
        </w:r>
      </w:hyperlink>
      <w:r>
        <w:rPr>
          <w:lang w:val="pt_PT" w:bidi="pt_PT"/>
        </w:rPr>
        <w:t xml:space="preserve"> (417 KB)</w:t>
      </w:r>
      <w:r>
        <w:rPr>
          <w:lang w:val="pt_PT" w:bidi="pt_PT"/>
        </w:rPr>
      </w:r>
    </w:p>
    <w:p>
      <w:pPr>
        <w:pStyle w:val="ListBullet"/>
        <w:spacing w:line="240" w:lineRule="auto"/>
        <w:ind w:left="720"/>
      </w:pPr>
      <w:r>
        <w:rPr>
          <w:lang w:val="pt_PT" w:bidi="pt_PT"/>
        </w:rPr>
      </w:r>
      <w:hyperlink r:id="rId158">
        <w:r>
          <w:rPr>
            <w:lang w:val="pt_PT" w:bidi="pt_PT"/>
          </w:rPr>
          <w:rPr>
            <w:color w:val="0000EE"/>
            <w:u w:val="single"/>
          </w:rPr>
          <w:t>Preparando o Cenário</w:t>
        </w:r>
      </w:hyperlink>
      <w:r>
        <w:rPr>
          <w:lang w:val="pt_PT" w:bidi="pt_PT"/>
        </w:rPr>
        <w:t xml:space="preserve"> (2.5 MB)</w:t>
      </w:r>
      <w:r>
        <w:rPr>
          <w:lang w:val="pt_PT" w:bidi="pt_PT"/>
        </w:rPr>
      </w:r>
    </w:p>
    <w:p>
      <w:pPr>
        <w:pStyle w:val="ListBullet"/>
        <w:spacing w:line="240" w:lineRule="auto"/>
        <w:ind w:left="720"/>
      </w:pPr>
      <w:r>
        <w:rPr>
          <w:lang w:val="pt_PT" w:bidi="pt_PT"/>
        </w:rPr>
      </w:r>
      <w:hyperlink r:id="rId159">
        <w:r>
          <w:rPr>
            <w:lang w:val="pt_PT" w:bidi="pt_PT"/>
          </w:rPr>
          <w:rPr>
            <w:color w:val="0000EE"/>
            <w:u w:val="single"/>
          </w:rPr>
          <w:t>Identificando as Cenas</w:t>
        </w:r>
      </w:hyperlink>
      <w:r>
        <w:rPr>
          <w:lang w:val="pt_PT" w:bidi="pt_PT"/>
        </w:rPr>
        <w:t xml:space="preserve"> (1.4 MB)</w:t>
      </w:r>
      <w:r>
        <w:rPr>
          <w:lang w:val="pt_PT" w:bidi="pt_PT"/>
        </w:rPr>
      </w:r>
    </w:p>
    <w:p>
      <w:pPr>
        <w:pStyle w:val="ListBullet"/>
        <w:spacing w:line="240" w:lineRule="auto"/>
        <w:ind w:left="720"/>
      </w:pPr>
      <w:r>
        <w:rPr>
          <w:lang w:val="pt_PT" w:bidi="pt_PT"/>
        </w:rPr>
      </w:r>
      <w:hyperlink r:id="rId160">
        <w:r>
          <w:rPr>
            <w:lang w:val="pt_PT" w:bidi="pt_PT"/>
          </w:rPr>
          <w:rPr>
            <w:color w:val="0000EE"/>
            <w:u w:val="single"/>
          </w:rPr>
          <w:t>Incorporando o Texto</w:t>
        </w:r>
      </w:hyperlink>
      <w:r>
        <w:rPr>
          <w:lang w:val="pt_PT" w:bidi="pt_PT"/>
        </w:rPr>
        <w:t xml:space="preserve"> (1.9 MB)</w:t>
      </w:r>
      <w:r>
        <w:rPr>
          <w:lang w:val="pt_PT" w:bidi="pt_PT"/>
        </w:rPr>
      </w:r>
    </w:p>
    <w:p>
      <w:pPr>
        <w:pStyle w:val="ListBullet"/>
        <w:spacing w:line="240" w:lineRule="auto"/>
        <w:ind w:left="720"/>
      </w:pPr>
      <w:r>
        <w:rPr>
          <w:lang w:val="pt_PT" w:bidi="pt_PT"/>
        </w:rPr>
      </w:r>
      <w:hyperlink r:id="rId161">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162">
        <w:r>
          <w:rPr>
            <w:lang w:val="pt_PT" w:bidi="pt_PT"/>
          </w:rPr>
          <w:rPr>
            <w:color w:val="0000EE"/>
            <w:u w:val="single"/>
          </w:rPr>
          <w:t>Falando a Palavra</w:t>
        </w:r>
      </w:hyperlink>
      <w:r>
        <w:rPr>
          <w:lang w:val="pt_PT" w:bidi="pt_PT"/>
        </w:rPr>
        <w:t xml:space="preserve"> (944 KB)</w:t>
      </w:r>
      <w:r>
        <w:rPr>
          <w:lang w:val="pt_PT" w:bidi="pt_PT"/>
        </w:rPr>
      </w:r>
      <w:r>
        <w:rPr>
          <w:lang w:val="pt_PT" w:bidi="pt_PT"/>
        </w:rPr>
      </w:r>
      <w:r>
        <w:rPr>
          <w:lang w:val="pt_PT" w:bidi="pt_PT"/>
        </w:rPr>
      </w:r>
    </w:p>
    <w:p>
      <w:pPr/>
      <w:r>
        <w:rPr>
          <w:lang w:val="pt_PT" w:bidi="pt_PT"/>
        </w:rPr>
      </w:r>
    </w:p>
    <w:p>
      <w:pPr>
        <w:pStyle w:val="Heading2"/>
      </w:pPr>
      <w:r>
        <w:rPr>
          <w:lang w:val="pt_PT" w:bidi="pt_PT"/>
        </w:rPr>
        <w:t>Lucas 7:1–10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7:1–10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7:1–10</w:t>
      </w:r>
    </w:p>
    <w:p>
      <w:pPr/>
      <w:r>
        <w:rPr>
          <w:lang w:val="pt_PT" w:bidi="pt_PT"/>
        </w:rPr>
      </w:r>
      <w:r>
        <w:rPr>
          <w:lang w:val="pt_PT" w:bidi="pt_PT"/>
        </w:rPr>
        <w:t>Ouça o texto uma vez na versão mais fácil de entender.</w:t>
      </w:r>
    </w:p>
    <w:p>
      <w:pPr/>
      <w:r>
        <w:rPr>
          <w:lang w:val="pt_PT" w:bidi="pt_PT"/>
        </w:rPr>
      </w:r>
      <w:r>
        <w:rPr>
          <w:lang w:val="pt_PT" w:bidi="pt_PT"/>
        </w:rPr>
        <w:t>Depois do sermão de Jesus, Lucas continua sua história do ministério de Jesus. Lucas nos diz que Jesus retorna a Cafarnaum. Embora Lucas não mencione os discípulos de Jesus, sabemos pelas próximas histórias que alguns estão com ele. Lucas descreve um oficial romano enviando líderes judeus para pedir a Jesus que cure seu servo doente. Jesus fica surpreso com a fé do oficial romano.</w:t>
      </w:r>
    </w:p>
    <w:p>
      <w:pPr/>
      <w:r>
        <w:rPr>
          <w:lang w:val="pt_PT" w:bidi="pt_PT"/>
        </w:rPr>
      </w:r>
      <w:r>
        <w:rPr>
          <w:lang w:val="pt_PT" w:bidi="pt_PT"/>
        </w:rPr>
        <w:t>Jesus termina seu sermão sobre como Deus quer que as pessoas vivam. Jesus retorna a Cafarnaum. Jesus já havia ensinado na sinagoga de Cafarnaum e curado muitas pessoas nessa cidade. Cafarnaum fica ao lado do mar da Galileia, de modo que Jesus não precisou viajar muito longe. Alguns de seus discípulos estão com ele. Há um centurião vivendo em Cafarnaum, cujo servo está muito doente. Um centurião é um oficial romano que estava no comando de 100 soldados. Este centurião é um gentio. No entanto, o servo do oficial está doente. A palavra grega para servo significa escravo e se refere a alguém que é de propriedade de seu senhor. Os servos não tinham direitos e trabalhavam para seu mestre sem serem pagos. Lucas nos diz que o oficial tem estima por esse servo e o vê como alguém importante. Mas o servo está tão doente, que está prestes a morrer.</w:t>
      </w:r>
    </w:p>
    <w:p>
      <w:pPr/>
      <w:r>
        <w:rPr>
          <w:lang w:val="pt_PT" w:bidi="pt_PT"/>
        </w:rPr>
      </w:r>
      <w:r>
        <w:rPr>
          <w:lang w:val="pt_PT" w:bidi="pt_PT"/>
        </w:rPr>
        <w:t>Pare e mostre uma imagem de um centurião romano.</w:t>
      </w:r>
    </w:p>
    <w:p>
      <w:pPr/>
      <w:r>
        <w:rPr>
          <w:lang w:val="pt_PT" w:bidi="pt_PT"/>
        </w:rPr>
      </w:r>
      <w:r>
        <w:rPr>
          <w:lang w:val="pt_PT" w:bidi="pt_PT"/>
        </w:rPr>
        <w:t>O oficial ouviu falar sobre Jesus curando as pessoas. Ele sabe que Jesus é judeu. O oficial não se sente digno de ir até Jesus. Ele decide enviar alguns anciãos judeus a Jesus em seu nome. O termo anciãos é traduzido como homens idosos. Aqui se refere a homens que são líderes respeitados em sua comunidade judaica local. Como o oficial não é um judeu, ele acredita que não tem acesso a Jesus. O oficial envia os anciãos em seu lugar para pedir a ajuda de Jesus. O oficial deseja que Jesus cure seu servo.</w:t>
      </w:r>
    </w:p>
    <w:p>
      <w:pPr/>
      <w:r>
        <w:rPr>
          <w:lang w:val="pt_PT" w:bidi="pt_PT"/>
        </w:rPr>
      </w:r>
      <w:r>
        <w:rPr>
          <w:lang w:val="pt_PT" w:bidi="pt_PT"/>
        </w:rPr>
        <w:t>Pare e discuta com sua equipe. O que faz de alguém um estrangeiro ou forasteiro em sua comunidade? Como um estrangeiro obtém respeitosamente acesso a um líder ou instrutor em sua comunidade?</w:t>
      </w:r>
    </w:p>
    <w:p>
      <w:pPr/>
      <w:r>
        <w:rPr>
          <w:lang w:val="pt_PT" w:bidi="pt_PT"/>
        </w:rPr>
      </w:r>
      <w:r>
        <w:rPr>
          <w:lang w:val="pt_PT" w:bidi="pt_PT"/>
        </w:rPr>
        <w:t>Os anciãos judeus suplicam a Jesus que ele cure o servo do oficial. Eles explicam que o oficial é um homem bom. Os anciãos dizem a Jesus que o oficial é amigável ao povo judeu. Dizem que ele até ajudou a construir a sinagoga, ou o local de culto judeu, de Cafarnaum, onde Jesus havia ensinado antes. Isso não significa que ele a tenha construído fisicamente. Provavelmente ele pagou para ela ser construída, ou obteve permissão do governo romano para construí-la. Seu pedido para Jesus curar o servo parece simples. Mas na cultura judaica, líderes religiosos e instrutores não deviam entrar na casa de um gentio ou de qualquer um que não fosse um judeu. Eles acreditavam que isso os tornaria ritualmente impuros, ou impróprios para o serviço a Deus. Os anciãos provavelmente esperavam que Jesus não quisesse ir à casa do oficial. Explicam por que o oficial merece o tempo e a atenção de Jesus.</w:t>
      </w:r>
    </w:p>
    <w:p>
      <w:pPr/>
      <w:r>
        <w:rPr>
          <w:lang w:val="pt_PT" w:bidi="pt_PT"/>
        </w:rPr>
      </w:r>
      <w:r>
        <w:rPr>
          <w:lang w:val="pt_PT" w:bidi="pt_PT"/>
        </w:rPr>
        <w:t>Jesus concorda em ir à casa do oficial. Quando Jesus está perto da casa, alguns amigos do oficial o encontram com uma mensagem. O oficial deu-lhes esta mensagem para Jesus: "Senhor, não se incomode em prosseguir. Não sou digno de tê-lo como um hóspede em minha casa. Por eu não ser digno, enviei pessoas a você ao invés de eu mesmo ir. Fala apenas uma palavra, e sei que meu servo será curado. Sei o que é autoridade, porque obedeço a meus líderes e meus soldados me obedecem. Quando dou os comandos, eles me obedecem, porque estão sob minha autoridade".</w:t>
      </w:r>
    </w:p>
    <w:p>
      <w:pPr/>
      <w:r>
        <w:rPr>
          <w:lang w:val="pt_PT" w:bidi="pt_PT"/>
        </w:rPr>
      </w:r>
      <w:r>
        <w:rPr>
          <w:lang w:val="pt_PT" w:bidi="pt_PT"/>
        </w:rPr>
        <w:t>Neste discurso, o amigo do oficial transmite a Jesus a mensagem que o oficial lhe dera. Ele relatou o que o oficial disse como se o próprio oficial estivesse falando.</w:t>
      </w:r>
    </w:p>
    <w:p>
      <w:pPr/>
      <w:r>
        <w:rPr>
          <w:lang w:val="pt_PT" w:bidi="pt_PT"/>
        </w:rPr>
      </w:r>
      <w:r>
        <w:rPr>
          <w:lang w:val="pt_PT" w:bidi="pt_PT"/>
        </w:rPr>
        <w:t>O oficial usa o título Senhor para se referir a Jesus. Isso significa Mestre ou alguém com autoridade sobre algo. O oficial reconheceu Jesus como alguém que tinha autoridade vinda de Deus. O oficial não quer que Jesus entre em sua casa. Ele não estava sendo rude. O oficial sabe que Jesus, sendo um instrutor judeu, se tornaria impuro entrando em sua casa, segundo o costume judaico. Ele se tornaria impuro porque o oficial é um gentio, ou não-judeu. O oficial está confiante de que apenas a palavra de Jesus já seria suficiente para curar seu servo, mesmo a distância. O oficial diz a Jesus que ele sabe o que é estar sob a autoridade e ter autoridade, ou o direito de agir. O oficial tinha que obedecer a seus superiores, e seus soldados tinham que obedecer a ele. O oficial acredita que Deus deu autoridade a Jesus. Ele sabe que, quando Jesus ordena que algo aconteça, isso acontecerá.</w:t>
      </w:r>
    </w:p>
    <w:p>
      <w:pPr/>
      <w:r>
        <w:rPr>
          <w:lang w:val="pt_PT" w:bidi="pt_PT"/>
        </w:rPr>
      </w:r>
      <w:r>
        <w:rPr>
          <w:lang w:val="pt_PT" w:bidi="pt_PT"/>
        </w:rPr>
        <w:t>Pare e discuta com sua equipe. Quem tem autoridade em sua cultura? O que acontece se alguém não obedecer a um comando dado por uma autoridade? Em que situação é importante obedecer a um comando?</w:t>
      </w:r>
    </w:p>
    <w:p>
      <w:pPr/>
      <w:r>
        <w:rPr>
          <w:lang w:val="pt_PT" w:bidi="pt_PT"/>
        </w:rPr>
      </w:r>
      <w:r>
        <w:rPr>
          <w:lang w:val="pt_PT" w:bidi="pt_PT"/>
        </w:rPr>
        <w:t>As palavras do oficial agradam e surpreendem Jesus. Jesus está satisfeito pelo fato de o oficial ter tanta fé nele. Jesus se volta para a multidão e diz a eles que ele não viu tanta fé assim mesmo em Israel. Ao dizer Israel, Jesus se refere ao povo judeu como um todo. Jesus esperava que os judeus acreditassem nele, mas ele não esperava que um gentio, ou não-judeu, acreditasse nele. Lucas contrasta a incredulidade dos judeus com a confiança do gentio. O oficial sabia que uma palavra de Jesus podia curar seu servo. Quando os amigos do oficial voltam à casa dele, eles constatam que o servo não está mais doente, mas curado.</w:t>
      </w:r>
    </w:p>
    <w:p>
      <w:pPr/>
      <w:r>
        <w:rPr>
          <w:lang w:val="pt_PT" w:bidi="pt_PT"/>
        </w:rPr>
      </w:r>
      <w:r>
        <w:rPr>
          <w:lang w:val="pt_PT" w:bidi="pt_PT"/>
        </w:rPr>
        <w:t>Lucas escreve muito sobre incluir pessoas de fora do povo judeu no Reino de Deus. Esta é uma das histórias sobre Jesus que Lucas usa para nos lembrar que Jesus queria incluir todas as pessoas em seu Reino. A única coisa que as pessoas precisavam fazer era acreditar nele[.]{.mark} Jesus faz isso especificamente por estar disposto a entrar na casa do oficial e por louvar sua fé. Esta história é muito semelhante ao profeta Eliseu, que também curou um soldado gentio. Jesus está demonstrando sua autoridade vinda de Deus e sua identidade como o Messias ou Salvador Prometido.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7:1–10</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entra em Cafarnaum, com seus seguidores, depois de ensinar fora da cidade. Os anciãos judeus se aproximam de Jesus. Eles pedem a Jesus, em nome de um centurião, para que ele cure o servo do homem, que está doente.</w:t>
      </w:r>
    </w:p>
    <w:p>
      <w:pPr/>
      <w:r>
        <w:rPr>
          <w:lang w:val="pt_PT" w:bidi="pt_PT"/>
        </w:rPr>
      </w:r>
      <w:r>
        <w:rPr>
          <w:b/>
          <w:lang w:val="pt_PT" w:bidi="pt_PT"/>
        </w:rPr>
        <w:t>Segunda cena:</w:t>
      </w:r>
      <w:r>
        <w:rPr>
          <w:lang w:val="pt_PT" w:bidi="pt_PT"/>
        </w:rPr>
        <w:t xml:space="preserve"> Jesus concorda em ir à casa do centurião. Enquanto ele está caminhando, os amigos do centurião se encontram com Jesus com uma mensagem. O centurião pede a Jesus que apenas fale uma palavra, e seu servo será curado.</w:t>
      </w:r>
    </w:p>
    <w:p>
      <w:pPr/>
      <w:r>
        <w:rPr>
          <w:lang w:val="pt_PT" w:bidi="pt_PT"/>
        </w:rPr>
      </w:r>
      <w:r>
        <w:rPr>
          <w:b/>
          <w:lang w:val="pt_PT" w:bidi="pt_PT"/>
        </w:rPr>
        <w:t>Terceira cena:</w:t>
      </w:r>
      <w:r>
        <w:rPr>
          <w:lang w:val="pt_PT" w:bidi="pt_PT"/>
        </w:rPr>
        <w:t xml:space="preserve"> Jesus fica surpreso. Ele diz a seus seguidores que não viu tal fé em Israel.</w:t>
      </w:r>
    </w:p>
    <w:p>
      <w:pPr/>
      <w:r>
        <w:rPr>
          <w:lang w:val="pt_PT" w:bidi="pt_PT"/>
        </w:rPr>
      </w:r>
      <w:r>
        <w:rPr>
          <w:b/>
          <w:lang w:val="pt_PT" w:bidi="pt_PT"/>
        </w:rPr>
        <w:t>Quarta cena:</w:t>
      </w:r>
      <w:r>
        <w:rPr>
          <w:lang w:val="pt_PT" w:bidi="pt_PT"/>
        </w:rPr>
        <w:t xml:space="preserve"> os amigos do centurião voltam para sua casa e encontram o servo curado.</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Centurião</w:t>
      </w:r>
    </w:p>
    <w:p>
      <w:pPr>
        <w:pStyle w:val="ListBullet"/>
        <w:spacing w:line="240" w:lineRule="auto"/>
        <w:ind w:left="720"/>
      </w:pPr>
      <w:r>
        <w:rPr>
          <w:lang w:val="pt_PT" w:bidi="pt_PT"/>
        </w:rPr>
      </w:r>
      <w:r>
        <w:rPr>
          <w:lang w:val="pt_PT" w:bidi="pt_PT"/>
        </w:rPr>
        <w:t>Servo do Centurião</w:t>
      </w:r>
    </w:p>
    <w:p>
      <w:pPr>
        <w:pStyle w:val="ListBullet"/>
        <w:spacing w:line="240" w:lineRule="auto"/>
        <w:ind w:left="720"/>
      </w:pPr>
      <w:r>
        <w:rPr>
          <w:lang w:val="pt_PT" w:bidi="pt_PT"/>
        </w:rPr>
      </w:r>
      <w:r>
        <w:rPr>
          <w:lang w:val="pt_PT" w:bidi="pt_PT"/>
        </w:rPr>
        <w:t>Os anciãos judeus</w:t>
      </w:r>
    </w:p>
    <w:p>
      <w:pPr>
        <w:pStyle w:val="ListBullet"/>
        <w:spacing w:line="240" w:lineRule="auto"/>
        <w:ind w:left="720"/>
      </w:pPr>
      <w:r>
        <w:rPr>
          <w:lang w:val="pt_PT" w:bidi="pt_PT"/>
        </w:rPr>
      </w:r>
      <w:r>
        <w:rPr>
          <w:lang w:val="pt_PT" w:bidi="pt_PT"/>
        </w:rPr>
        <w:t>Amigos do Centurião</w:t>
      </w:r>
    </w:p>
    <w:p>
      <w:pPr>
        <w:pStyle w:val="ListBullet"/>
        <w:spacing w:line="240" w:lineRule="auto"/>
        <w:ind w:left="720"/>
      </w:pPr>
      <w:r>
        <w:rPr>
          <w:lang w:val="pt_PT" w:bidi="pt_PT"/>
        </w:rPr>
      </w:r>
      <w:r>
        <w:rPr>
          <w:lang w:val="pt_PT" w:bidi="pt_PT"/>
        </w:rPr>
        <w:t>Seguidores de Jesus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Depois de ensinar as pessoas, Jesus volta a Cafarnaum.</w:t>
      </w:r>
    </w:p>
    <w:p>
      <w:pPr/>
      <w:r>
        <w:rPr>
          <w:lang w:val="pt_PT" w:bidi="pt_PT"/>
        </w:rPr>
      </w:r>
      <w:r>
        <w:rPr>
          <w:lang w:val="pt_PT" w:bidi="pt_PT"/>
        </w:rPr>
        <w:t>É importante lembrar que os judeus normalmente não gostavam dos romanos. Mas os judeus desta cidade gostavam desse oficial romano, porque ele era amigável com eles.</w:t>
      </w:r>
    </w:p>
    <w:p>
      <w:pPr/>
      <w:r>
        <w:rPr>
          <w:lang w:val="pt_PT" w:bidi="pt_PT"/>
        </w:rPr>
      </w:r>
      <w:r>
        <w:rPr>
          <w:lang w:val="pt_PT" w:bidi="pt_PT"/>
        </w:rPr>
        <w:t>Há um oficial romano. Um de seus servos está doente, quase morrendo. O oficial tinha ouvido falar sobre Jesus e os milagres que ele realizava. Alguns líderes judeus vêm a Jesus. Os líderes judaicos pedem a Jesus para ajudar o oficial romano e curar o servo. Os líderes judeus explicaram o quanto esse oficial amava os judeus.</w:t>
      </w:r>
    </w:p>
    <w:p>
      <w:pPr/>
      <w:r>
        <w:rPr>
          <w:lang w:val="pt_PT" w:bidi="pt_PT"/>
        </w:rPr>
      </w:r>
      <w:r>
        <w:rPr>
          <w:lang w:val="pt_PT" w:bidi="pt_PT"/>
        </w:rPr>
        <w:t>O oficial romano se sente indigno de estar perto de Jesus. É por isso que ele envia os anciãos judeus.</w:t>
      </w:r>
    </w:p>
    <w:p>
      <w:pPr/>
      <w:r>
        <w:rPr>
          <w:lang w:val="pt_PT" w:bidi="pt_PT"/>
        </w:rPr>
      </w:r>
      <w:r>
        <w:rPr>
          <w:lang w:val="pt_PT" w:bidi="pt_PT"/>
        </w:rPr>
        <w:t>Jesus concorda em ajudar o homem. Ele começa a caminhar em direção à casa do oficial com os anciãos judeus. O oficial romano envia alguns amigos para parar Jesus. Os amigos dizem a Jesus que o oficial não é digno da honra de ter Jesus em sua casa.</w:t>
      </w:r>
    </w:p>
    <w:p>
      <w:pPr/>
      <w:r>
        <w:rPr>
          <w:lang w:val="pt_PT" w:bidi="pt_PT"/>
        </w:rPr>
      </w:r>
      <w:r>
        <w:rPr>
          <w:lang w:val="pt_PT" w:bidi="pt_PT"/>
        </w:rPr>
        <w:t>Lembre-se de que o oficial romano está muito bem familiarizado com a maneira como a cadeia de autoridade funciona.</w:t>
      </w:r>
    </w:p>
    <w:p>
      <w:pPr/>
      <w:r>
        <w:rPr>
          <w:lang w:val="pt_PT" w:bidi="pt_PT"/>
        </w:rPr>
      </w:r>
      <w:r>
        <w:rPr>
          <w:lang w:val="pt_PT" w:bidi="pt_PT"/>
        </w:rPr>
        <w:t>O oficial romano pede a Jesus que apenas fale e seu servo será curado.</w:t>
      </w:r>
    </w:p>
    <w:p>
      <w:pPr/>
      <w:r>
        <w:rPr>
          <w:lang w:val="pt_PT" w:bidi="pt_PT"/>
        </w:rPr>
      </w:r>
      <w:r>
        <w:rPr>
          <w:lang w:val="pt_PT" w:bidi="pt_PT"/>
        </w:rPr>
        <w:t>O oficial romano compara a autoridade sobre ele mesmo e sua autoridade sobre os soldados com a autoridade que Jesus recebeu de Deus.</w:t>
      </w:r>
    </w:p>
    <w:p>
      <w:pPr/>
      <w:r>
        <w:rPr>
          <w:lang w:val="pt_PT" w:bidi="pt_PT"/>
        </w:rPr>
      </w:r>
      <w:r>
        <w:rPr>
          <w:lang w:val="pt_PT" w:bidi="pt_PT"/>
        </w:rPr>
        <w:t>É importante lembrar que Jesus está tornando pública a fé muito evidente do oficial romano. As palavras de Jesus evidenciam uma comparação entre o oficial e os judeus em Israel.</w:t>
      </w:r>
    </w:p>
    <w:p>
      <w:pPr/>
      <w:r>
        <w:rPr>
          <w:lang w:val="pt_PT" w:bidi="pt_PT"/>
        </w:rPr>
      </w:r>
      <w:r>
        <w:rPr>
          <w:lang w:val="pt_PT" w:bidi="pt_PT"/>
        </w:rPr>
        <w:t>Jesus fica surpreso ao ouvir a mensagem dos amigos do oficial. Jesus diz à multidão que ele não viu tal fé em todo o Israel. Quando os amigos do oficial chegam à casa do oficial, eles encontram o servo curado.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7:1–10</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Centurião / oficial romano</w:t>
      </w:r>
    </w:p>
    <w:p>
      <w:pPr>
        <w:pStyle w:val="ListBullet"/>
        <w:spacing w:line="240" w:lineRule="auto"/>
        <w:ind w:left="720"/>
      </w:pPr>
      <w:r>
        <w:rPr>
          <w:lang w:val="pt_PT" w:bidi="pt_PT"/>
        </w:rPr>
      </w:r>
      <w:r>
        <w:rPr>
          <w:lang w:val="pt_PT" w:bidi="pt_PT"/>
        </w:rPr>
        <w:t>Servo do Centurião</w:t>
      </w:r>
    </w:p>
    <w:p>
      <w:pPr>
        <w:pStyle w:val="ListBullet"/>
        <w:spacing w:line="240" w:lineRule="auto"/>
        <w:ind w:left="720"/>
      </w:pPr>
      <w:r>
        <w:rPr>
          <w:lang w:val="pt_PT" w:bidi="pt_PT"/>
        </w:rPr>
      </w:r>
      <w:r>
        <w:rPr>
          <w:lang w:val="pt_PT" w:bidi="pt_PT"/>
        </w:rPr>
        <w:t>Os anciãos judeus</w:t>
      </w:r>
    </w:p>
    <w:p>
      <w:pPr>
        <w:pStyle w:val="ListBullet"/>
        <w:spacing w:line="240" w:lineRule="auto"/>
        <w:ind w:left="720"/>
      </w:pPr>
      <w:r>
        <w:rPr>
          <w:lang w:val="pt_PT" w:bidi="pt_PT"/>
        </w:rPr>
      </w:r>
      <w:r>
        <w:rPr>
          <w:lang w:val="pt_PT" w:bidi="pt_PT"/>
        </w:rPr>
        <w:t>Amigos do Centurião</w:t>
      </w:r>
    </w:p>
    <w:p>
      <w:pPr>
        <w:pStyle w:val="ListBullet"/>
        <w:spacing w:line="240" w:lineRule="auto"/>
        <w:ind w:left="720"/>
      </w:pPr>
      <w:r>
        <w:rPr>
          <w:lang w:val="pt_PT" w:bidi="pt_PT"/>
        </w:rPr>
      </w:r>
      <w:r>
        <w:rPr>
          <w:lang w:val="pt_PT" w:bidi="pt_PT"/>
        </w:rPr>
        <w:t>Seguidores de Jesus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o Centurião nunca estando perto de Jesus, mas permanecendo em sua casa.</w:t>
      </w:r>
    </w:p>
    <w:p>
      <w:pPr/>
      <w:r>
        <w:rPr>
          <w:lang w:val="pt_PT" w:bidi="pt_PT"/>
        </w:rPr>
      </w:r>
      <w:r>
        <w:rPr>
          <w:lang w:val="pt_PT" w:bidi="pt_PT"/>
        </w:rPr>
        <w:t>Faça com a equipe represente Jesus dirigindo suas palavras à multidão. Isso enfatiza a importância da fé do oficial.</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Jesus andando em Cafarnaum. Ele é abordado pelos anciãos judeus. Eles falam a Jesus sobre o centurião. Pedem que Jesus cure o servo do oficial, a quem o oficial ama e respeita. </w:t>
      </w:r>
      <w:r>
        <w:rPr>
          <w:b/>
          <w:lang w:val="pt_PT" w:bidi="pt_PT"/>
        </w:rPr>
        <w:t>Interrompa a cena.</w:t>
      </w:r>
      <w:r>
        <w:rPr>
          <w:lang w:val="pt_PT" w:bidi="pt_PT"/>
        </w:rPr>
        <w:t xml:space="preserve"> Pergunte aos atores que interpretam os anciãos: "Como vocês se sentem?". Você pode ouvir: "Espero que Jesus venha conosco." "Sei que esse é um pedido estranho." "Esse oficial é muito gentil com nosso povo. Ele merece a atenção de Jesus". Reinicie a cena.</w:t>
      </w:r>
    </w:p>
    <w:p>
      <w:pPr/>
      <w:r>
        <w:rPr>
          <w:lang w:val="pt_PT" w:bidi="pt_PT"/>
        </w:rPr>
      </w:r>
      <w:r>
        <w:rPr>
          <w:lang w:val="pt_PT" w:bidi="pt_PT"/>
        </w:rPr>
        <w:t xml:space="preserve">Represente Jesus andando para a casa do centurião com a multidão, seus discípulos e os anciãos judeus. O centurião envia seus amigos a Jesus com uma mensagem. Ele diz que Jesus não precisa vir, mas apenas dizer uma palavra, e seu servo será curado. </w:t>
      </w:r>
      <w:r>
        <w:rPr>
          <w:b/>
          <w:lang w:val="pt_PT" w:bidi="pt_PT"/>
        </w:rPr>
        <w:t>Interrompa a cena.</w:t>
      </w:r>
      <w:r>
        <w:rPr>
          <w:lang w:val="pt_PT" w:bidi="pt_PT"/>
        </w:rPr>
        <w:t xml:space="preserve"> Pergunte ao ator interpretando o centurião: "Como você se sente?". Você pode ouvir: "Não sou digno que Jesus entre em minha casa". "Sei que Jesus tem autoridade de Deus." "Se ele apenas falar, meu servo será curado." Reinicie a cena.</w:t>
      </w:r>
    </w:p>
    <w:p>
      <w:pPr/>
      <w:r>
        <w:rPr>
          <w:lang w:val="pt_PT" w:bidi="pt_PT"/>
        </w:rPr>
      </w:r>
      <w:r>
        <w:rPr>
          <w:lang w:val="pt_PT" w:bidi="pt_PT"/>
        </w:rPr>
        <w:t>Pergunte aos atores interpretando os amigos do centurião: "Como vocês se sentem?". Você pode ouvir: "E quanto ao seu servo?". "Ninguém consegue curar estando distante." "Por que ele o impediu de vir à casa?". Reinicie a cena.</w:t>
      </w:r>
    </w:p>
    <w:p>
      <w:pPr/>
      <w:r>
        <w:rPr>
          <w:lang w:val="pt_PT" w:bidi="pt_PT"/>
        </w:rPr>
      </w:r>
      <w:r>
        <w:rPr>
          <w:lang w:val="pt_PT" w:bidi="pt_PT"/>
        </w:rPr>
        <w:t xml:space="preserve">Represente Jesus ficando surpreso. Ele diz a seus seguidores que não viu tal fé em Israel. </w:t>
      </w:r>
      <w:r>
        <w:rPr>
          <w:b/>
          <w:lang w:val="pt_PT" w:bidi="pt_PT"/>
        </w:rPr>
        <w:t>Interrompa a cena.</w:t>
      </w:r>
      <w:r>
        <w:rPr>
          <w:lang w:val="pt_PT" w:bidi="pt_PT"/>
        </w:rPr>
        <w:t xml:space="preserve"> Pergunte aos atores que interpretam os seguidores: "Como vocês se sentem?". Você pode ouvir: "Confuso". "Como pode um gentio ter fé em Deus?". "Nós não demonstramos fé?". Reinicie a cena.</w:t>
      </w:r>
    </w:p>
    <w:p>
      <w:pPr/>
      <w:r>
        <w:rPr>
          <w:lang w:val="pt_PT" w:bidi="pt_PT"/>
        </w:rPr>
      </w:r>
      <w:r>
        <w:rPr>
          <w:lang w:val="pt_PT" w:bidi="pt_PT"/>
        </w:rPr>
        <w:t>Os amigos do Centurião voltam à casa dele e o servo está completamente curado.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7:1–10</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retorna a Cafarnaum. Há um </w:t>
      </w:r>
      <w:r>
        <w:rPr>
          <w:b/>
          <w:lang w:val="pt_PT" w:bidi="pt_PT"/>
        </w:rPr>
        <w:t>centurião</w:t>
      </w:r>
      <w:r>
        <w:rPr>
          <w:lang w:val="pt_PT" w:bidi="pt_PT"/>
        </w:rPr>
        <w:t xml:space="preserve"> que vive em Cafarnaum. Um centurião é um oficial do exército que lidera 100 soldados. Esse centurião era um gentio e um romano. Lembre-se de usar a mesma palavra que você usou antes. O termo Centurião consta do glossário principal.</w:t>
      </w:r>
    </w:p>
    <w:p>
      <w:pPr/>
      <w:r>
        <w:rPr>
          <w:lang w:val="pt_PT" w:bidi="pt_PT"/>
        </w:rPr>
      </w:r>
      <w:r>
        <w:rPr>
          <w:lang w:val="pt_PT" w:bidi="pt_PT"/>
        </w:rPr>
        <w:t>Pare e mostre uma imagem de um centurião, caso ainda não o tenha feito.</w:t>
      </w:r>
    </w:p>
    <w:p>
      <w:pPr/>
      <w:r>
        <w:rPr>
          <w:lang w:val="pt_PT" w:bidi="pt_PT"/>
        </w:rPr>
      </w:r>
      <w:r>
        <w:rPr>
          <w:lang w:val="pt_PT" w:bidi="pt_PT"/>
        </w:rPr>
        <w:t xml:space="preserve">O servo do centurião está doente. A palavra grega para </w:t>
      </w:r>
      <w:r>
        <w:rPr>
          <w:b/>
          <w:lang w:val="pt_PT" w:bidi="pt_PT"/>
        </w:rPr>
        <w:t>servo</w:t>
      </w:r>
      <w:r>
        <w:rPr>
          <w:lang w:val="pt_PT" w:bidi="pt_PT"/>
        </w:rPr>
        <w:t xml:space="preserve"> é a tradução de escravo. Os servos não tinham direitos e trabalhavam para seus senhores sem pagamento. O termo Servo consta do glossário principal. Lembre-se de usar a mesma palavra que você usou em passagens anteriores.</w:t>
      </w:r>
    </w:p>
    <w:p>
      <w:pPr/>
      <w:r>
        <w:rPr>
          <w:lang w:val="pt_PT" w:bidi="pt_PT"/>
        </w:rPr>
      </w:r>
      <w:r>
        <w:rPr>
          <w:lang w:val="pt_PT" w:bidi="pt_PT"/>
        </w:rPr>
        <w:t xml:space="preserve">Lucas nos informa que o servo é </w:t>
      </w:r>
      <w:r>
        <w:rPr>
          <w:b/>
          <w:lang w:val="pt_PT" w:bidi="pt_PT"/>
        </w:rPr>
        <w:t>muito valorizado</w:t>
      </w:r>
      <w:r>
        <w:rPr>
          <w:lang w:val="pt_PT" w:bidi="pt_PT"/>
        </w:rPr>
        <w:t xml:space="preserve"> pelo centurião. Isso significa que ele era precioso, honrado e respeitado. O centurião amava seu servo e o via como alguém importante.</w:t>
      </w:r>
    </w:p>
    <w:p>
      <w:pPr/>
      <w:r>
        <w:rPr>
          <w:lang w:val="pt_PT" w:bidi="pt_PT"/>
        </w:rPr>
      </w:r>
      <w:r>
        <w:rPr>
          <w:lang w:val="pt_PT" w:bidi="pt_PT"/>
        </w:rPr>
        <w:t>Pare e discuta com sua equipe. Em sua cultura, como vocês falariam a respeito de um servo assim? Que palavras vocês usariam?</w:t>
      </w:r>
    </w:p>
    <w:p>
      <w:pPr/>
      <w:r>
        <w:rPr>
          <w:lang w:val="pt_PT" w:bidi="pt_PT"/>
        </w:rPr>
      </w:r>
      <w:r>
        <w:rPr>
          <w:lang w:val="pt_PT" w:bidi="pt_PT"/>
        </w:rPr>
        <w:t xml:space="preserve">O centurião envia os anciãos judeus para conversar com Jesus. Eles pedem para Jesus ajudar o centurião, "porque </w:t>
      </w:r>
      <w:r>
        <w:rPr>
          <w:b/>
          <w:lang w:val="pt_PT" w:bidi="pt_PT"/>
        </w:rPr>
        <w:t>ele ama nossa nação".</w:t>
      </w:r>
      <w:r>
        <w:rPr>
          <w:lang w:val="pt_PT" w:bidi="pt_PT"/>
        </w:rPr>
        <w:t xml:space="preserve"> Aqui a nação se refere ao povo judeu e não a um estado político. O termo </w:t>
      </w:r>
      <w:r>
        <w:rPr>
          <w:b/>
          <w:lang w:val="pt_PT" w:bidi="pt_PT"/>
        </w:rPr>
        <w:t>Nação</w:t>
      </w:r>
      <w:r>
        <w:rPr>
          <w:lang w:val="pt_PT" w:bidi="pt_PT"/>
        </w:rPr>
        <w:t xml:space="preserve"> consta do glossário principal. Isso incluía os </w:t>
      </w:r>
      <w:r>
        <w:rPr>
          <w:b/>
          <w:lang w:val="pt_PT" w:bidi="pt_PT"/>
        </w:rPr>
        <w:t>anciãos</w:t>
      </w:r>
      <w:r>
        <w:rPr>
          <w:lang w:val="pt_PT" w:bidi="pt_PT"/>
        </w:rPr>
        <w:t xml:space="preserve"> judeus e Jesus. O termo Anciãos consta do glossário principal. Os anciãos estão dizendo que o oficial romano é amigável e ajuda o povo judeu. Uma das maneiras pela qual o oficial mostrou isso foi ajudando os judeus a construírem a sinagoga de Cafarnaum. Use a mesma tradução para </w:t>
      </w:r>
      <w:r>
        <w:rPr>
          <w:b/>
          <w:lang w:val="pt_PT" w:bidi="pt_PT"/>
        </w:rPr>
        <w:t>sinagoga</w:t>
      </w:r>
      <w:r>
        <w:rPr>
          <w:lang w:val="pt_PT" w:bidi="pt_PT"/>
        </w:rPr>
        <w:t xml:space="preserve"> que você usou em passagens anteriores. O termo </w:t>
      </w:r>
      <w:r>
        <w:rPr>
          <w:b/>
          <w:lang w:val="pt_PT" w:bidi="pt_PT"/>
        </w:rPr>
        <w:t>Sinagoga</w:t>
      </w:r>
      <w:r>
        <w:rPr>
          <w:lang w:val="pt_PT" w:bidi="pt_PT"/>
        </w:rPr>
        <w:t xml:space="preserve"> está no glossário principal.</w:t>
      </w:r>
    </w:p>
    <w:p>
      <w:pPr/>
      <w:r>
        <w:rPr>
          <w:lang w:val="pt_PT" w:bidi="pt_PT"/>
        </w:rPr>
      </w:r>
      <w:r>
        <w:rPr>
          <w:lang w:val="pt_PT" w:bidi="pt_PT"/>
        </w:rPr>
        <w:t xml:space="preserve">Jesus concorda em ir à casa do oficial. Antes de ele chegar, amigos do oficial encontram com Jesus para lhe dar uma mensagem do centurião. O centurião diz: </w:t>
      </w:r>
      <w:r>
        <w:rPr>
          <w:b/>
          <w:lang w:val="pt_PT" w:bidi="pt_PT"/>
        </w:rPr>
        <w:t>"Senhor, não se incomode".</w:t>
      </w:r>
      <w:r>
        <w:rPr>
          <w:lang w:val="pt_PT" w:bidi="pt_PT"/>
        </w:rPr>
        <w:t xml:space="preserve"> Aqui, "Senhor" significa mestre ou alguém que tem autoridade. O centurião reconhece que Jesus tem autoridade de Deus. O termo Senhor pode ser encontrado no glossário principal. "Não se incomode" é uma maneira educada de dizer: "Eu não quero incomodar, ou causar uma inconveniência a você". O oficial não quer que Jesus fique ritualmente impuro, ou impróprio para o serviço a Deus, entrando em sua casa, uma vez que ele é um gentio. O oficial sabe que não é necessário que ele entre em sua casa, porque ele pode curar seu servo mesmo estando distante. O oficial acredita que Jesus tem </w:t>
      </w:r>
      <w:r>
        <w:rPr>
          <w:b/>
          <w:lang w:val="pt_PT" w:bidi="pt_PT"/>
        </w:rPr>
        <w:t>autoridade</w:t>
      </w:r>
      <w:r>
        <w:rPr>
          <w:lang w:val="pt_PT" w:bidi="pt_PT"/>
        </w:rPr>
        <w:t xml:space="preserve"> de Deus para curar. Traduza autoridade da mesma maneira que você já o fez. O termo Autoridade pode ser encontrado no glossário principal.</w:t>
      </w:r>
    </w:p>
    <w:p>
      <w:pPr/>
      <w:r>
        <w:rPr>
          <w:lang w:val="pt_PT" w:bidi="pt_PT"/>
        </w:rPr>
      </w:r>
      <w:r>
        <w:rPr>
          <w:lang w:val="pt_PT" w:bidi="pt_PT"/>
        </w:rPr>
        <w:t xml:space="preserve">Quando o centurião usa a frase </w:t>
      </w:r>
      <w:r>
        <w:rPr>
          <w:b/>
          <w:lang w:val="pt_PT" w:bidi="pt_PT"/>
        </w:rPr>
        <w:t>"ficar sob meu teto",</w:t>
      </w:r>
      <w:r>
        <w:rPr>
          <w:lang w:val="pt_PT" w:bidi="pt_PT"/>
        </w:rPr>
        <w:t xml:space="preserve"> ele quer dizer "entrar na minha casa".</w:t>
      </w:r>
    </w:p>
    <w:p>
      <w:pPr/>
      <w:r>
        <w:rPr>
          <w:lang w:val="pt_PT" w:bidi="pt_PT"/>
        </w:rPr>
      </w:r>
      <w:r>
        <w:rPr>
          <w:lang w:val="pt_PT" w:bidi="pt_PT"/>
        </w:rPr>
        <w:t>Use uma frase natural em seu idioma para se referir a alguém que entra em sua casa como um convidado.</w:t>
      </w:r>
    </w:p>
    <w:p>
      <w:pPr/>
      <w:r>
        <w:rPr>
          <w:lang w:val="pt_PT" w:bidi="pt_PT"/>
        </w:rPr>
      </w:r>
      <w:r>
        <w:rPr>
          <w:lang w:val="pt_PT" w:bidi="pt_PT"/>
        </w:rPr>
        <w:t xml:space="preserve">Jesus fica </w:t>
      </w:r>
      <w:r>
        <w:rPr>
          <w:b/>
          <w:lang w:val="pt_PT" w:bidi="pt_PT"/>
        </w:rPr>
        <w:t>surpreso</w:t>
      </w:r>
      <w:r>
        <w:rPr>
          <w:lang w:val="pt_PT" w:bidi="pt_PT"/>
        </w:rPr>
        <w:t>. Esta é uma resposta positiva. Ele fica satisfeito e surpreso com a fé do centurião. Jesus diz: "</w:t>
      </w:r>
      <w:r>
        <w:rPr>
          <w:b/>
          <w:lang w:val="pt_PT" w:bidi="pt_PT"/>
        </w:rPr>
        <w:t>Eu não encontrei tanta fé assim em Israel".</w:t>
      </w:r>
      <w:r>
        <w:rPr>
          <w:lang w:val="pt_PT" w:bidi="pt_PT"/>
        </w:rPr>
        <w:t xml:space="preserve"> Aqui, "fé" significa crença e confiança de que Jesus pode realizar uma determinada coisa. Certifique-se de traduzir fé da mesma maneira que você já o fez. O termo </w:t>
      </w:r>
      <w:r>
        <w:rPr>
          <w:b/>
          <w:lang w:val="pt_PT" w:bidi="pt_PT"/>
        </w:rPr>
        <w:t>Fé</w:t>
      </w:r>
      <w:r>
        <w:rPr>
          <w:lang w:val="pt_PT" w:bidi="pt_PT"/>
        </w:rPr>
        <w:t xml:space="preserve"> pode ser encontrado no glossário principal. Quando Jesus diz Israel, ele está se referindo ao povo judeu como um todo. Os judeus acreditavam que Jesus poderia curar quando ele tocava em alguém. Mas o oficial do gentio acreditava que Jesus poderia curar estando longe, apenas falando uma palavra.</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7:1–10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63">
        <w:r>
          <w:rPr>
            <w:lang w:val="pt_PT" w:bidi="pt_PT"/>
          </w:rPr>
          <w:rPr>
            <w:color w:val="0000EE"/>
            <w:u w:val="single"/>
          </w:rPr>
          <w:t>Ouvir e Sentir</w:t>
        </w:r>
      </w:hyperlink>
      <w:r>
        <w:rPr>
          <w:lang w:val="pt_PT" w:bidi="pt_PT"/>
        </w:rPr>
        <w:t xml:space="preserve"> (442 KB)</w:t>
      </w:r>
      <w:r>
        <w:rPr>
          <w:lang w:val="pt_PT" w:bidi="pt_PT"/>
        </w:rPr>
      </w:r>
    </w:p>
    <w:p>
      <w:pPr>
        <w:pStyle w:val="ListBullet"/>
        <w:spacing w:line="240" w:lineRule="auto"/>
        <w:ind w:left="720"/>
      </w:pPr>
      <w:r>
        <w:rPr>
          <w:lang w:val="pt_PT" w:bidi="pt_PT"/>
        </w:rPr>
      </w:r>
      <w:hyperlink r:id="rId164">
        <w:r>
          <w:rPr>
            <w:lang w:val="pt_PT" w:bidi="pt_PT"/>
          </w:rPr>
          <w:rPr>
            <w:color w:val="0000EE"/>
            <w:u w:val="single"/>
          </w:rPr>
          <w:t>Preparando o Cenário</w:t>
        </w:r>
      </w:hyperlink>
      <w:r>
        <w:rPr>
          <w:lang w:val="pt_PT" w:bidi="pt_PT"/>
        </w:rPr>
        <w:t xml:space="preserve"> (4.1 MB)</w:t>
      </w:r>
      <w:r>
        <w:rPr>
          <w:lang w:val="pt_PT" w:bidi="pt_PT"/>
        </w:rPr>
      </w:r>
    </w:p>
    <w:p>
      <w:pPr>
        <w:pStyle w:val="ListBullet"/>
        <w:spacing w:line="240" w:lineRule="auto"/>
        <w:ind w:left="720"/>
      </w:pPr>
      <w:r>
        <w:rPr>
          <w:lang w:val="pt_PT" w:bidi="pt_PT"/>
        </w:rPr>
      </w:r>
      <w:hyperlink r:id="rId165">
        <w:r>
          <w:rPr>
            <w:lang w:val="pt_PT" w:bidi="pt_PT"/>
          </w:rPr>
          <w:rPr>
            <w:color w:val="0000EE"/>
            <w:u w:val="single"/>
          </w:rPr>
          <w:t>Identificando as Cenas</w:t>
        </w:r>
      </w:hyperlink>
      <w:r>
        <w:rPr>
          <w:lang w:val="pt_PT" w:bidi="pt_PT"/>
        </w:rPr>
        <w:t xml:space="preserve"> (2.1 MB)</w:t>
      </w:r>
      <w:r>
        <w:rPr>
          <w:lang w:val="pt_PT" w:bidi="pt_PT"/>
        </w:rPr>
      </w:r>
    </w:p>
    <w:p>
      <w:pPr>
        <w:pStyle w:val="ListBullet"/>
        <w:spacing w:line="240" w:lineRule="auto"/>
        <w:ind w:left="720"/>
      </w:pPr>
      <w:r>
        <w:rPr>
          <w:lang w:val="pt_PT" w:bidi="pt_PT"/>
        </w:rPr>
      </w:r>
      <w:hyperlink r:id="rId166">
        <w:r>
          <w:rPr>
            <w:lang w:val="pt_PT" w:bidi="pt_PT"/>
          </w:rPr>
          <w:rPr>
            <w:color w:val="0000EE"/>
            <w:u w:val="single"/>
          </w:rPr>
          <w:t>Incorporando o Texto</w:t>
        </w:r>
      </w:hyperlink>
      <w:r>
        <w:rPr>
          <w:lang w:val="pt_PT" w:bidi="pt_PT"/>
        </w:rPr>
        <w:t xml:space="preserve"> (1.9 MB)</w:t>
      </w:r>
      <w:r>
        <w:rPr>
          <w:lang w:val="pt_PT" w:bidi="pt_PT"/>
        </w:rPr>
      </w:r>
    </w:p>
    <w:p>
      <w:pPr>
        <w:pStyle w:val="ListBullet"/>
        <w:spacing w:line="240" w:lineRule="auto"/>
        <w:ind w:left="720"/>
      </w:pPr>
      <w:r>
        <w:rPr>
          <w:lang w:val="pt_PT" w:bidi="pt_PT"/>
        </w:rPr>
      </w:r>
      <w:hyperlink r:id="rId167">
        <w:r>
          <w:rPr>
            <w:lang w:val="pt_PT" w:bidi="pt_PT"/>
          </w:rPr>
          <w:rPr>
            <w:color w:val="0000EE"/>
            <w:u w:val="single"/>
          </w:rPr>
          <w:t>Preenchendo as Lacunas</w:t>
        </w:r>
      </w:hyperlink>
      <w:r>
        <w:rPr>
          <w:lang w:val="pt_PT" w:bidi="pt_PT"/>
        </w:rPr>
        <w:t xml:space="preserve"> (2.5 MB)</w:t>
      </w:r>
      <w:r>
        <w:rPr>
          <w:lang w:val="pt_PT" w:bidi="pt_PT"/>
        </w:rPr>
      </w:r>
    </w:p>
    <w:p>
      <w:pPr>
        <w:pStyle w:val="ListBullet"/>
        <w:spacing w:line="240" w:lineRule="auto"/>
        <w:ind w:left="720"/>
      </w:pPr>
      <w:r>
        <w:rPr>
          <w:lang w:val="pt_PT" w:bidi="pt_PT"/>
        </w:rPr>
      </w:r>
      <w:hyperlink r:id="rId168">
        <w:r>
          <w:rPr>
            <w:lang w:val="pt_PT" w:bidi="pt_PT"/>
          </w:rPr>
          <w:rPr>
            <w:color w:val="0000EE"/>
            <w:u w:val="single"/>
          </w:rPr>
          <w:t>Falando a Palavra</w:t>
        </w:r>
      </w:hyperlink>
      <w:r>
        <w:rPr>
          <w:lang w:val="pt_PT" w:bidi="pt_PT"/>
        </w:rPr>
        <w:t xml:space="preserve"> (944 KB)</w:t>
      </w:r>
      <w:r>
        <w:rPr>
          <w:lang w:val="pt_PT" w:bidi="pt_PT"/>
        </w:rPr>
      </w:r>
      <w:r>
        <w:rPr>
          <w:lang w:val="pt_PT" w:bidi="pt_PT"/>
        </w:rPr>
      </w:r>
      <w:r>
        <w:rPr>
          <w:lang w:val="pt_PT" w:bidi="pt_PT"/>
        </w:rPr>
      </w:r>
    </w:p>
    <w:p>
      <w:pPr/>
      <w:r>
        <w:rPr>
          <w:lang w:val="pt_PT" w:bidi="pt_PT"/>
        </w:rPr>
      </w:r>
    </w:p>
    <w:p>
      <w:pPr>
        <w:pStyle w:val="Heading2"/>
      </w:pPr>
      <w:r>
        <w:rPr>
          <w:lang w:val="pt_PT" w:bidi="pt_PT"/>
        </w:rPr>
        <w:t>Lucas 7:11–17</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7:11–17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7:11–17</w:t>
      </w:r>
    </w:p>
    <w:p>
      <w:pPr/>
      <w:r>
        <w:rPr>
          <w:lang w:val="pt_PT" w:bidi="pt_PT"/>
        </w:rPr>
      </w:r>
      <w:r>
        <w:rPr>
          <w:lang w:val="pt_PT" w:bidi="pt_PT"/>
        </w:rPr>
        <w:t>Ouça o texto uma vez na versão mais fácil de entender.</w:t>
      </w:r>
    </w:p>
    <w:p>
      <w:pPr/>
      <w:r>
        <w:rPr>
          <w:lang w:val="pt_PT" w:bidi="pt_PT"/>
        </w:rPr>
      </w:r>
      <w:r>
        <w:rPr>
          <w:lang w:val="pt_PT" w:bidi="pt_PT"/>
        </w:rPr>
        <w:t>Depois de curar o servo de um centurião, Jesus e seus discípulos viajam de Cafarnaum para uma cidade galileia chamada Naim. Lucas se concentra na compaixão de Jesus por uma viúva que acabara de perder seu filho. Jesus traz seu filho de volta à vida, e as pessoas ficam maravilhadas. A fama de Jesus continua se espalhando pela Judeia e pelas terras circundantes.</w:t>
      </w:r>
    </w:p>
    <w:p>
      <w:pPr/>
      <w:r>
        <w:rPr>
          <w:lang w:val="pt_PT" w:bidi="pt_PT"/>
        </w:rPr>
      </w:r>
      <w:r>
        <w:rPr>
          <w:lang w:val="pt_PT" w:bidi="pt_PT"/>
        </w:rPr>
        <w:t>Logo após curar o servo do centurião, Jesus viaja de Cafarnaum para uma cidade chamada Naim. Os discípulos de Jesus e uma grande multidão o seguem. A pequena cidade de Naim ficava a apenas seis milhas, ou 9,6 km, de Nazaré. Eram 25 milhas, ou 40,2 km, de Cafarnaum.</w:t>
      </w:r>
    </w:p>
    <w:p>
      <w:pPr/>
      <w:r>
        <w:rPr>
          <w:lang w:val="pt_PT" w:bidi="pt_PT"/>
        </w:rPr>
      </w:r>
      <w:r>
        <w:rPr>
          <w:lang w:val="pt_PT" w:bidi="pt_PT"/>
        </w:rPr>
        <w:t>Pare e mostre à sua equipe um mapa onde Naim, Nazaré e Cafarnaum estejam localizadas. Destaque a rota que Jesus teria tomado.</w:t>
      </w:r>
    </w:p>
    <w:p>
      <w:pPr/>
      <w:r>
        <w:rPr>
          <w:lang w:val="pt_PT" w:bidi="pt_PT"/>
        </w:rPr>
      </w:r>
      <w:r>
        <w:rPr>
          <w:lang w:val="pt_PT" w:bidi="pt_PT"/>
        </w:rPr>
        <w:t>Jesus chega ao portão, ou à entrada, por onde as pessoas entravam e saíam da cidade. Jesus observa que as pessoas carregando um morto para fora da cidade, para ser enterrado. Lucas traz especial atenção ao fato de que a pessoa morta era o único filho de uma viúva. Uma viúva era uma mulher cujo marido havia morrido. Uma multidão da comunidade está com ela, para chorar a perda de seu único filho. Na cultura judaica, o filho era responsável por fazer provisões para sua mãe quando seu pai falecesse. A mulher ficara sem nenhum apoio, por não ter um marido ou um filho. Ela era de uma posição social muito baixa em sua comunidade.</w:t>
      </w:r>
    </w:p>
    <w:p>
      <w:pPr/>
      <w:r>
        <w:rPr>
          <w:lang w:val="pt_PT" w:bidi="pt_PT"/>
        </w:rPr>
      </w:r>
      <w:r>
        <w:rPr>
          <w:lang w:val="pt_PT" w:bidi="pt_PT"/>
        </w:rPr>
        <w:t>Pare e discuta com sua equipe. Como sua cultura trata as viúvas? Quem é responsável por cuidar delas?</w:t>
      </w:r>
    </w:p>
    <w:p>
      <w:pPr/>
      <w:r>
        <w:rPr>
          <w:lang w:val="pt_PT" w:bidi="pt_PT"/>
        </w:rPr>
      </w:r>
      <w:r>
        <w:rPr>
          <w:lang w:val="pt_PT" w:bidi="pt_PT"/>
        </w:rPr>
        <w:t>Lucas se refere a Jesus como o Senhor, ou alguém que tem autoridade. Os judeus também usaram este termo para se referir a Deus. Jesus vê a mulher e sente compaixão por ela. Ele quer ajudá-la.</w:t>
      </w:r>
    </w:p>
    <w:p>
      <w:pPr/>
      <w:r>
        <w:rPr>
          <w:lang w:val="pt_PT" w:bidi="pt_PT"/>
        </w:rPr>
      </w:r>
      <w:r>
        <w:rPr>
          <w:lang w:val="pt_PT" w:bidi="pt_PT"/>
        </w:rPr>
        <w:t>Jesus diz à mulher: "Não chore". Isso significa que a mulher já estava chorando. Jesus sabe que vai trazer seu filho de volta à vida e dar a ela motivo para se alegrar. Jesus se aproxima do ataúde, ou da maca, ou prancha, que estava sendo usada para transportar o defunto. Ele toca no ataúde e as pessoas que estavam carregando o corpo param de caminhar e permanecem quietas. Isso foi significativo. Na cultura judaica, tocar em um corpo morto torna alguém impuro, ou não apto para serviço a Deus.</w:t>
      </w:r>
    </w:p>
    <w:p>
      <w:pPr/>
      <w:r>
        <w:rPr>
          <w:lang w:val="pt_PT" w:bidi="pt_PT"/>
        </w:rPr>
      </w:r>
      <w:r>
        <w:rPr>
          <w:lang w:val="pt_PT" w:bidi="pt_PT"/>
        </w:rPr>
        <w:t>Pare e mostre à sua equipe uma imagem de um ataúde/maca que era usado para transportar os mortos.</w:t>
      </w:r>
    </w:p>
    <w:p>
      <w:pPr/>
      <w:r>
        <w:rPr>
          <w:lang w:val="pt_PT" w:bidi="pt_PT"/>
        </w:rPr>
      </w:r>
      <w:r>
        <w:rPr>
          <w:lang w:val="pt_PT" w:bidi="pt_PT"/>
        </w:rPr>
        <w:t>Jesus diz ao defunto: "Jovem, eu te digo, levante-se". Jesus chama o defunto de "jovem". Na cultura judaica, este termo se refere a um menino que tinha mais de 14 anos, mas ainda não era casado. Como Jesus disse: "Eu te digo", isso mostra que ele está dando uma ordem. Sua ordem era poderosa o suficiente para trazer o corpo morto de volta à vida. Jesus faz com que o jovem viva novamente, e ele se senta na maca. O jovem começa a falar e Jesus o entrega à sua mãe.</w:t>
      </w:r>
    </w:p>
    <w:p>
      <w:pPr/>
      <w:r>
        <w:rPr>
          <w:lang w:val="pt_PT" w:bidi="pt_PT"/>
        </w:rPr>
      </w:r>
      <w:r>
        <w:rPr>
          <w:lang w:val="pt_PT" w:bidi="pt_PT"/>
        </w:rPr>
        <w:t>As pessoas ficam temerosas e maravilhadas por Jesus ter o poder de trazer uma pessoa morta de volta à vida. Eles sabem que Deus é que havia dado esse poder a Jesus, e assim começam a louvar a Deus. As pessoas chamam Jesus de grande profeta, ou representante de Deus para seu povo. Eles chamam a ele de grande profeta, porque Jesus os lembrava do profeta Elias.</w:t>
      </w:r>
    </w:p>
    <w:p>
      <w:pPr/>
      <w:r>
        <w:rPr>
          <w:lang w:val="pt_PT" w:bidi="pt_PT"/>
        </w:rPr>
      </w:r>
      <w:r>
        <w:rPr>
          <w:lang w:val="pt_PT" w:bidi="pt_PT"/>
        </w:rPr>
        <w:t>Pare e discuta com sua equipe. O que aconteceria em sua cidade se alguém fosse trazido de volta à vida?</w:t>
      </w:r>
    </w:p>
    <w:p>
      <w:pPr/>
      <w:r>
        <w:rPr>
          <w:lang w:val="pt_PT" w:bidi="pt_PT"/>
        </w:rPr>
      </w:r>
      <w:r>
        <w:rPr>
          <w:lang w:val="pt_PT" w:bidi="pt_PT"/>
        </w:rPr>
        <w:t>Elias era um profeta bem conhecido para os judeus. Uma das razões dele ser bem conhecido era ele ter trazido o filho morto de uma viúva de volta à vida por meio do poder de Deus. Elias teve que orar a Deus para que o menino voltasse à vida. Mas Jesus fala diretamente ao corpo morto e faz com que o menino viva novamente. Isso mostra que Jesus tem a autoridade e o poder de Deus. É por isso que Lucas o chama de Senhor.</w:t>
      </w:r>
    </w:p>
    <w:p>
      <w:pPr/>
      <w:r>
        <w:rPr>
          <w:lang w:val="pt_PT" w:bidi="pt_PT"/>
        </w:rPr>
      </w:r>
      <w:r>
        <w:rPr>
          <w:lang w:val="pt_PT" w:bidi="pt_PT"/>
        </w:rPr>
        <w:t>As pessoas dizem que Deus veio ajudar seu povo enviando Jesus. "Seu povo" se refere aos judeus. As notícias sobre Jesus se espalham por toda a terra dos judeus e dos lugares que a rodeiam.</w:t>
      </w:r>
    </w:p>
    <w:p>
      <w:pPr/>
      <w:r>
        <w:rPr>
          <w:lang w:val="pt_PT" w:bidi="pt_PT"/>
        </w:rPr>
      </w:r>
      <w:r>
        <w:rPr>
          <w:lang w:val="pt_PT" w:bidi="pt_PT"/>
        </w:rPr>
        <w:t>Lucas mostra por esta história Jesus tem o poder e a autoridade de Deus para ressuscitar os mortos. Lucas também mostra, chamando Jesus de Senhor, que ele é mais do que apenas um profeta. Um milagre tão grande faz com que as notícias de Jesus se espalhem por toda a Judeia e as terras circundantes.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7:11–17</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viaja de Cafarnaum para Naim. Uma grande multidão e seus discípulos o seguem.</w:t>
      </w:r>
    </w:p>
    <w:p>
      <w:pPr/>
      <w:r>
        <w:rPr>
          <w:lang w:val="pt_PT" w:bidi="pt_PT"/>
        </w:rPr>
      </w:r>
      <w:r>
        <w:rPr>
          <w:b/>
          <w:lang w:val="pt_PT" w:bidi="pt_PT"/>
        </w:rPr>
        <w:t>Segunda cena:</w:t>
      </w:r>
      <w:r>
        <w:rPr>
          <w:lang w:val="pt_PT" w:bidi="pt_PT"/>
        </w:rPr>
        <w:t xml:space="preserve"> Jesus chega a Naim e vê um defunto sendo carregado para fora da cidade. O defunto era do filho único de uma viúva. Uma multidão está com ela lamentando sua perda.</w:t>
      </w:r>
    </w:p>
    <w:p>
      <w:pPr/>
      <w:r>
        <w:rPr>
          <w:lang w:val="pt_PT" w:bidi="pt_PT"/>
        </w:rPr>
      </w:r>
      <w:r>
        <w:rPr>
          <w:b/>
          <w:lang w:val="pt_PT" w:bidi="pt_PT"/>
        </w:rPr>
        <w:t>Terceira cena:</w:t>
      </w:r>
      <w:r>
        <w:rPr>
          <w:lang w:val="pt_PT" w:bidi="pt_PT"/>
        </w:rPr>
        <w:t xml:space="preserve"> Jesus sente compaixão pela mulher. Ele diz a ela para não chorar. Jesus toca o ataúde e diz ao jovem para se sentar. O jovem volta à vida e se senta. Ele começa a falar. Jesus o entrega à sua mãe.</w:t>
      </w:r>
    </w:p>
    <w:p>
      <w:pPr/>
      <w:r>
        <w:rPr>
          <w:lang w:val="pt_PT" w:bidi="pt_PT"/>
        </w:rPr>
      </w:r>
      <w:r>
        <w:rPr>
          <w:b/>
          <w:lang w:val="pt_PT" w:bidi="pt_PT"/>
        </w:rPr>
        <w:t>Quarta cena:</w:t>
      </w:r>
      <w:r>
        <w:rPr>
          <w:lang w:val="pt_PT" w:bidi="pt_PT"/>
        </w:rPr>
        <w:t xml:space="preserve"> as pessoas ficam surpresas. Eles louvam a Deus. Eles começam a falar sobre Jesus e a notícia sobre ele se espalha pela Judeia.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 viúva</w:t>
      </w:r>
    </w:p>
    <w:p>
      <w:pPr>
        <w:pStyle w:val="ListBullet"/>
        <w:spacing w:line="240" w:lineRule="auto"/>
        <w:ind w:left="720"/>
      </w:pPr>
      <w:r>
        <w:rPr>
          <w:lang w:val="pt_PT" w:bidi="pt_PT"/>
        </w:rPr>
      </w:r>
      <w:r>
        <w:rPr>
          <w:lang w:val="pt_PT" w:bidi="pt_PT"/>
        </w:rPr>
        <w:t>A multidão de Naim</w:t>
      </w:r>
    </w:p>
    <w:p>
      <w:pPr>
        <w:pStyle w:val="ListBullet"/>
        <w:spacing w:line="240" w:lineRule="auto"/>
        <w:ind w:left="720"/>
      </w:pPr>
      <w:r>
        <w:rPr>
          <w:lang w:val="pt_PT" w:bidi="pt_PT"/>
        </w:rPr>
      </w:r>
      <w:r>
        <w:rPr>
          <w:lang w:val="pt_PT" w:bidi="pt_PT"/>
        </w:rPr>
        <w:t>Os carregadores do ataúde</w:t>
      </w:r>
    </w:p>
    <w:p>
      <w:pPr>
        <w:pStyle w:val="ListBullet"/>
        <w:spacing w:line="240" w:lineRule="auto"/>
        <w:ind w:left="720"/>
      </w:pPr>
      <w:r>
        <w:rPr>
          <w:lang w:val="pt_PT" w:bidi="pt_PT"/>
        </w:rPr>
      </w:r>
      <w:r>
        <w:rPr>
          <w:lang w:val="pt_PT" w:bidi="pt_PT"/>
        </w:rPr>
        <w:t>O filho jovem</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Jesus está se aproximando da aldeia com uma grande multidão que o segue. Ele chega ao portão da cidade. Esta era a entrada para Naim, por onde as pessoas entravam e saíam da cidade. Uma procissão funerária está saindo da aldeia.</w:t>
      </w:r>
    </w:p>
    <w:p>
      <w:pPr/>
      <w:r>
        <w:rPr>
          <w:lang w:val="pt_PT" w:bidi="pt_PT"/>
        </w:rPr>
      </w:r>
      <w:r>
        <w:rPr>
          <w:lang w:val="pt_PT" w:bidi="pt_PT"/>
        </w:rPr>
        <w:t>É importante lembrar que a viúva agora tinha um nível social baixo em sua comunidade, porque seu filho estava morto. Não havia ninguém na família dela para cuidar dela.</w:t>
      </w:r>
    </w:p>
    <w:p>
      <w:pPr/>
      <w:r>
        <w:rPr>
          <w:lang w:val="pt_PT" w:bidi="pt_PT"/>
        </w:rPr>
      </w:r>
      <w:r>
        <w:rPr>
          <w:lang w:val="pt_PT" w:bidi="pt_PT"/>
        </w:rPr>
        <w:t>O filho único de uma viúva acabou de morrer. Uma multidão de Naim está com ela. Jesus sente muita compaixão por ela. Jesus diz a ela para não chorar.</w:t>
      </w:r>
    </w:p>
    <w:p>
      <w:pPr/>
      <w:r>
        <w:rPr>
          <w:lang w:val="pt_PT" w:bidi="pt_PT"/>
        </w:rPr>
      </w:r>
      <w:r>
        <w:rPr>
          <w:lang w:val="pt_PT" w:bidi="pt_PT"/>
        </w:rPr>
        <w:t>Lembre-se de que tocar no ataúde tornava alguém impuro, segundo a lei judaica. Jesus ignora esta lei e traz a vida de volta ao corpo morto. Isso mostra que ele tem o poder e a autoridade de Deus.</w:t>
      </w:r>
    </w:p>
    <w:p>
      <w:pPr/>
      <w:r>
        <w:rPr>
          <w:lang w:val="pt_PT" w:bidi="pt_PT"/>
        </w:rPr>
      </w:r>
      <w:r>
        <w:rPr>
          <w:lang w:val="pt_PT" w:bidi="pt_PT"/>
        </w:rPr>
        <w:t>Jesus toca o ataúde. As pessoas que carregam o ataúde param. Jesus fala ao homem morto. Jesus diz: "Jovem, levante-se". O menino morto sentou-se e começou a falar. Jesus o entrega de volta à sua mãe.</w:t>
      </w:r>
    </w:p>
    <w:p>
      <w:pPr/>
      <w:r>
        <w:rPr>
          <w:lang w:val="pt_PT" w:bidi="pt_PT"/>
        </w:rPr>
      </w:r>
      <w:r>
        <w:rPr>
          <w:lang w:val="pt_PT" w:bidi="pt_PT"/>
        </w:rPr>
        <w:t>Não se esqueça de que Jesus não entrega fisicamente o menino de volta à sua mãe. Jesus está simplesmente apresentando o menino à sua mãe, agora que ele está vivo.</w:t>
      </w:r>
    </w:p>
    <w:p>
      <w:pPr/>
      <w:r>
        <w:rPr>
          <w:lang w:val="pt_PT" w:bidi="pt_PT"/>
        </w:rPr>
      </w:r>
      <w:r>
        <w:rPr>
          <w:lang w:val="pt_PT" w:bidi="pt_PT"/>
        </w:rPr>
        <w:t>A multidão louva a Deus dizendo que Deus os visitou neste dia. As notícias disto se espalham pela Judeia e pelo campo.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7:11–17</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 viúva</w:t>
      </w:r>
    </w:p>
    <w:p>
      <w:pPr>
        <w:pStyle w:val="ListBullet"/>
        <w:spacing w:line="240" w:lineRule="auto"/>
        <w:ind w:left="720"/>
      </w:pPr>
      <w:r>
        <w:rPr>
          <w:lang w:val="pt_PT" w:bidi="pt_PT"/>
        </w:rPr>
      </w:r>
      <w:r>
        <w:rPr>
          <w:lang w:val="pt_PT" w:bidi="pt_PT"/>
        </w:rPr>
        <w:t>A multidão de Naim</w:t>
      </w:r>
    </w:p>
    <w:p>
      <w:pPr>
        <w:pStyle w:val="ListBullet"/>
        <w:spacing w:line="240" w:lineRule="auto"/>
        <w:ind w:left="720"/>
      </w:pPr>
      <w:r>
        <w:rPr>
          <w:lang w:val="pt_PT" w:bidi="pt_PT"/>
        </w:rPr>
      </w:r>
      <w:r>
        <w:rPr>
          <w:lang w:val="pt_PT" w:bidi="pt_PT"/>
        </w:rPr>
        <w:t>Os carregadores do ataúde</w:t>
      </w:r>
    </w:p>
    <w:p>
      <w:pPr>
        <w:pStyle w:val="ListBullet"/>
        <w:spacing w:line="240" w:lineRule="auto"/>
        <w:ind w:left="720"/>
      </w:pPr>
      <w:r>
        <w:rPr>
          <w:lang w:val="pt_PT" w:bidi="pt_PT"/>
        </w:rPr>
      </w:r>
      <w:r>
        <w:rPr>
          <w:lang w:val="pt_PT" w:bidi="pt_PT"/>
        </w:rPr>
        <w:t>O filho jovem</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duas multidões diferentes, uma seguindo Jesus e a outra de Naim.</w:t>
      </w:r>
    </w:p>
    <w:p>
      <w:pPr/>
      <w:r>
        <w:rPr>
          <w:lang w:val="pt_PT" w:bidi="pt_PT"/>
        </w:rPr>
      </w:r>
      <w:r>
        <w:rPr>
          <w:lang w:val="pt_PT" w:bidi="pt_PT"/>
        </w:rPr>
        <w:t>A equipe deve representar as multidões ficando surpresas por Jesus estar se aproximando para tocar no ataúde.</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Jesus viajando para Naim. A multidão e seus discípulos o seguem. Jesus vê as pessoas carregando um corpo morto para fora do portão da cidade. Ele é o filho único de uma viúva. </w:t>
      </w:r>
      <w:r>
        <w:rPr>
          <w:b/>
          <w:lang w:val="pt_PT" w:bidi="pt_PT"/>
        </w:rPr>
        <w:t>Interrompa a cena.</w:t>
      </w:r>
      <w:r>
        <w:rPr>
          <w:lang w:val="pt_PT" w:bidi="pt_PT"/>
        </w:rPr>
        <w:t xml:space="preserve"> Pergunte ao ator que interpreta Jesus: "Como você se sente?" Vocês podem ouvir coisas como: "Com piedade." "Com compaixão". "Quero ajudá-la". Reinicie a cena.</w:t>
      </w:r>
    </w:p>
    <w:p>
      <w:pPr/>
      <w:r>
        <w:rPr>
          <w:lang w:val="pt_PT" w:bidi="pt_PT"/>
        </w:rPr>
      </w:r>
      <w:r>
        <w:rPr>
          <w:lang w:val="pt_PT" w:bidi="pt_PT"/>
        </w:rPr>
        <w:t xml:space="preserve">Represente Jesus dizendo à viúva para ela não chorar. </w:t>
      </w:r>
      <w:r>
        <w:rPr>
          <w:b/>
          <w:lang w:val="pt_PT" w:bidi="pt_PT"/>
        </w:rPr>
        <w:t>Interrompa a cena.</w:t>
      </w:r>
      <w:r>
        <w:rPr>
          <w:lang w:val="pt_PT" w:bidi="pt_PT"/>
        </w:rPr>
        <w:t xml:space="preserve"> Pergunte à atriz que interpreta a viúva: "Como você se sente?". Você pode ouvir coisas como: "Em choque". "O que ele quer dizer?". "Como posso não chorar? Meu filho está morto". Reinicie a cena.</w:t>
      </w:r>
    </w:p>
    <w:p>
      <w:pPr/>
      <w:r>
        <w:rPr>
          <w:lang w:val="pt_PT" w:bidi="pt_PT"/>
        </w:rPr>
      </w:r>
      <w:r>
        <w:rPr>
          <w:lang w:val="pt_PT" w:bidi="pt_PT"/>
        </w:rPr>
        <w:t xml:space="preserve">Represente Jesus tocando no ataúde. As pessoas que carregam o ataúde param de caminhar. </w:t>
      </w:r>
      <w:r>
        <w:rPr>
          <w:b/>
          <w:lang w:val="pt_PT" w:bidi="pt_PT"/>
        </w:rPr>
        <w:t>Interrompa a cena.</w:t>
      </w:r>
      <w:r>
        <w:rPr>
          <w:lang w:val="pt_PT" w:bidi="pt_PT"/>
        </w:rPr>
        <w:t xml:space="preserve"> Pergunte aos atores que interpretam os carregadores do ataúde: "Como vocês se sentem?". Vocês podem ouvir coisas como: "Surpreso." "Por que ele se tornaria impuro?". "O que ele vai fazer?". Reinicie a cena.</w:t>
      </w:r>
    </w:p>
    <w:p>
      <w:pPr/>
      <w:r>
        <w:rPr>
          <w:lang w:val="pt_PT" w:bidi="pt_PT"/>
        </w:rPr>
      </w:r>
      <w:r>
        <w:rPr>
          <w:lang w:val="pt_PT" w:bidi="pt_PT"/>
        </w:rPr>
        <w:t xml:space="preserve">Represente Jesus dizendo ao jovem para se levantar. O jovem se senta e começa a falar. Jesus o entrega à sua mãe. </w:t>
      </w:r>
      <w:r>
        <w:rPr>
          <w:b/>
          <w:lang w:val="pt_PT" w:bidi="pt_PT"/>
        </w:rPr>
        <w:t>Interrompa a cena.</w:t>
      </w:r>
      <w:r>
        <w:rPr>
          <w:lang w:val="pt_PT" w:bidi="pt_PT"/>
        </w:rPr>
        <w:t xml:space="preserve"> Pergunte à atriz que interpreta a viúva: "Como você se sente?". Você pode ouvir coisas como: "Espantada". "Não posso acreditar no que estou vendo!". "Estou muito grata a Deus por ter dado poder a Jesus para ele devolver meu filho para mim.". Reinicie a cena.</w:t>
      </w:r>
    </w:p>
    <w:p>
      <w:pPr/>
      <w:r>
        <w:rPr>
          <w:lang w:val="pt_PT" w:bidi="pt_PT"/>
        </w:rPr>
      </w:r>
      <w:r>
        <w:rPr>
          <w:lang w:val="pt_PT" w:bidi="pt_PT"/>
        </w:rPr>
        <w:t xml:space="preserve">Represente a multidão em espanto com Jesus. Eles louvam a Deus. Eles chamam a Jesus de um grande profeta. As notícias sobre Jesus se espalham pela Judeia e pelas regiões ao redor. </w:t>
      </w:r>
      <w:r>
        <w:rPr>
          <w:b/>
          <w:lang w:val="pt_PT" w:bidi="pt_PT"/>
        </w:rPr>
        <w:t>Interrompa a cena.</w:t>
      </w:r>
      <w:r>
        <w:rPr>
          <w:lang w:val="pt_PT" w:bidi="pt_PT"/>
        </w:rPr>
        <w:t xml:space="preserve"> Pergunte aos atores que interpretam a multidão: "Como vocês se sentem?". Você pode ouvir coisas como: "Ele é como Elias". "Jesus é verdadeiramente um enviado de Deus". "Tenho de dizer a todos o que aconteceu hoje".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7:11–17</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viaja de Cafarnaum para Naim. Uma grande multidão e seus </w:t>
      </w:r>
      <w:r>
        <w:rPr>
          <w:b/>
          <w:lang w:val="pt_PT" w:bidi="pt_PT"/>
        </w:rPr>
        <w:t>discípulos</w:t>
      </w:r>
      <w:r>
        <w:rPr>
          <w:lang w:val="pt_PT" w:bidi="pt_PT"/>
        </w:rPr>
        <w:t>, ou seguidores mais próximos, estão com ele. Traduza discípulos da mesma maneira que você tem traduzido nas passagens anteriores. O termo Discípulo está no glossário principal.</w:t>
      </w:r>
    </w:p>
    <w:p>
      <w:pPr/>
      <w:r>
        <w:rPr>
          <w:lang w:val="pt_PT" w:bidi="pt_PT"/>
        </w:rPr>
      </w:r>
      <w:r>
        <w:rPr>
          <w:lang w:val="pt_PT" w:bidi="pt_PT"/>
        </w:rPr>
        <w:t>Pare e mostre à sua equipe um mapa da rota que Jesus seguiu de Cafarnaum para Naim, caso ainda não o tenha feito.</w:t>
      </w:r>
    </w:p>
    <w:p>
      <w:pPr/>
      <w:r>
        <w:rPr>
          <w:lang w:val="pt_PT" w:bidi="pt_PT"/>
        </w:rPr>
      </w:r>
      <w:r>
        <w:rPr>
          <w:lang w:val="pt_PT" w:bidi="pt_PT"/>
        </w:rPr>
        <w:t xml:space="preserve">Jesus chega ao portão da cidade de Naim. O </w:t>
      </w:r>
      <w:r>
        <w:rPr>
          <w:b/>
          <w:lang w:val="pt_PT" w:bidi="pt_PT"/>
        </w:rPr>
        <w:t>portão</w:t>
      </w:r>
      <w:r>
        <w:rPr>
          <w:lang w:val="pt_PT" w:bidi="pt_PT"/>
        </w:rPr>
        <w:t xml:space="preserve"> </w:t>
      </w:r>
      <w:r>
        <w:rPr>
          <w:b/>
          <w:lang w:val="pt_PT" w:bidi="pt_PT"/>
        </w:rPr>
        <w:t>da cidade</w:t>
      </w:r>
      <w:r>
        <w:rPr>
          <w:lang w:val="pt_PT" w:bidi="pt_PT"/>
        </w:rPr>
        <w:t xml:space="preserve"> se refere à entrada da cidade, por onde as pessoas entravam e saíam. Muitas cidades tinham muralhas e o portão da cidade era uma porta na muralha. No entanto, a atual aldeia de Naim não apresenta sinais de ter possuído muralhas. Assim, provavelmente tratava-se apenas de uma entrada.</w:t>
      </w:r>
    </w:p>
    <w:p>
      <w:pPr/>
      <w:r>
        <w:rPr>
          <w:lang w:val="pt_PT" w:bidi="pt_PT"/>
        </w:rPr>
      </w:r>
      <w:r>
        <w:rPr>
          <w:lang w:val="pt_PT" w:bidi="pt_PT"/>
        </w:rPr>
        <w:t>Pare e mostre à sua equipe uma imagem de um portão de cidade, caso ainda não o tenha feito.</w:t>
      </w:r>
    </w:p>
    <w:p>
      <w:pPr/>
      <w:r>
        <w:rPr>
          <w:lang w:val="pt_PT" w:bidi="pt_PT"/>
        </w:rPr>
      </w:r>
      <w:r>
        <w:rPr>
          <w:lang w:val="pt_PT" w:bidi="pt_PT"/>
        </w:rPr>
        <w:t xml:space="preserve">Lucas usa uma palavra que significa algo como </w:t>
      </w:r>
      <w:r>
        <w:rPr>
          <w:b/>
          <w:lang w:val="pt_PT" w:bidi="pt_PT"/>
        </w:rPr>
        <w:t>eis</w:t>
      </w:r>
      <w:r>
        <w:rPr>
          <w:lang w:val="pt_PT" w:bidi="pt_PT"/>
        </w:rPr>
        <w:t xml:space="preserve"> para chamar a atenção do seu público. Esta palavra significa que ele vai dizer algo importante. Lucas quer que seu público preste atenção ao milagre que Jesus realizará de ressuscitar o morto. Nem todas as versões incluem esta palavra, mas você pode querer encontrar uma maneira natural de mostrar que Lucas quer que as pessoas prestem atenção.</w:t>
      </w:r>
    </w:p>
    <w:p>
      <w:pPr/>
      <w:r>
        <w:rPr>
          <w:lang w:val="pt_PT" w:bidi="pt_PT"/>
        </w:rPr>
      </w:r>
      <w:r>
        <w:rPr>
          <w:lang w:val="pt_PT" w:bidi="pt_PT"/>
        </w:rPr>
        <w:t xml:space="preserve">Lucas chama Jesus o </w:t>
      </w:r>
      <w:r>
        <w:rPr>
          <w:b/>
          <w:lang w:val="pt_PT" w:bidi="pt_PT"/>
        </w:rPr>
        <w:t>Senhor</w:t>
      </w:r>
      <w:r>
        <w:rPr>
          <w:lang w:val="pt_PT" w:bidi="pt_PT"/>
        </w:rPr>
        <w:t xml:space="preserve">. Isso significa mestre, ou alguém que tem autoridade. Os judeus também usavam essa palavra para se referir a Deus. Traduza </w:t>
      </w:r>
      <w:r>
        <w:rPr>
          <w:b/>
          <w:lang w:val="pt_PT" w:bidi="pt_PT"/>
        </w:rPr>
        <w:t>Senhor</w:t>
      </w:r>
      <w:r>
        <w:rPr>
          <w:lang w:val="pt_PT" w:bidi="pt_PT"/>
        </w:rPr>
        <w:t xml:space="preserve"> da mesma maneira que você tem traduzido nas passagens anteriores. O termo </w:t>
      </w:r>
      <w:r>
        <w:rPr>
          <w:b/>
          <w:lang w:val="pt_PT" w:bidi="pt_PT"/>
        </w:rPr>
        <w:t>Senhor</w:t>
      </w:r>
      <w:r>
        <w:rPr>
          <w:lang w:val="pt_PT" w:bidi="pt_PT"/>
        </w:rPr>
        <w:t xml:space="preserve"> está no glossário principal.</w:t>
      </w:r>
    </w:p>
    <w:p>
      <w:pPr/>
      <w:r>
        <w:rPr>
          <w:lang w:val="pt_PT" w:bidi="pt_PT"/>
        </w:rPr>
      </w:r>
      <w:r>
        <w:rPr>
          <w:lang w:val="pt_PT" w:bidi="pt_PT"/>
        </w:rPr>
        <w:t xml:space="preserve">Jesus vê a viúva, ou mulher cujo marido falecera. </w:t>
      </w:r>
      <w:r>
        <w:rPr>
          <w:b/>
          <w:lang w:val="pt_PT" w:bidi="pt_PT"/>
        </w:rPr>
        <w:t>Seu coração se compadeceu dela.</w:t>
      </w:r>
      <w:r>
        <w:rPr>
          <w:lang w:val="pt_PT" w:bidi="pt_PT"/>
        </w:rPr>
        <w:t xml:space="preserve"> Esta frase significa que Jesus sentiu compaixão por ela.</w:t>
      </w:r>
    </w:p>
    <w:p>
      <w:pPr/>
      <w:r>
        <w:rPr>
          <w:lang w:val="pt_PT" w:bidi="pt_PT"/>
        </w:rPr>
      </w:r>
      <w:r>
        <w:rPr>
          <w:lang w:val="pt_PT" w:bidi="pt_PT"/>
        </w:rPr>
        <w:t>Em seu idioma, existe alguma frase que expressa que alguém está sentindo pena ou compaixão por outra pessoa devido à sua circunstância? Você pode usar essa frase aqui.</w:t>
      </w:r>
    </w:p>
    <w:p>
      <w:pPr/>
      <w:r>
        <w:rPr>
          <w:lang w:val="pt_PT" w:bidi="pt_PT"/>
        </w:rPr>
      </w:r>
      <w:r>
        <w:rPr>
          <w:lang w:val="pt_PT" w:bidi="pt_PT"/>
        </w:rPr>
        <w:t xml:space="preserve">Jesus diz à mulher para não chorar. Ele então toca o </w:t>
      </w:r>
      <w:r>
        <w:rPr>
          <w:b/>
          <w:lang w:val="pt_PT" w:bidi="pt_PT"/>
        </w:rPr>
        <w:t>ataúde ou o esquife</w:t>
      </w:r>
      <w:r>
        <w:rPr>
          <w:lang w:val="pt_PT" w:bidi="pt_PT"/>
        </w:rPr>
        <w:t>. Nesse contexto, o ataúde se refere a uma maca ou prancha que era usada para transportar uma pessoa morta para onde ela seria enterrada. Provavelmente, não era uma caixa de madeira.</w:t>
      </w:r>
    </w:p>
    <w:p>
      <w:pPr/>
      <w:r>
        <w:rPr>
          <w:lang w:val="pt_PT" w:bidi="pt_PT"/>
        </w:rPr>
      </w:r>
      <w:r>
        <w:rPr>
          <w:lang w:val="pt_PT" w:bidi="pt_PT"/>
        </w:rPr>
        <w:t xml:space="preserve">Jesus fala ao corpo morto e lhe ordena para se levantar. </w:t>
      </w:r>
      <w:r>
        <w:rPr>
          <w:b/>
          <w:lang w:val="pt_PT" w:bidi="pt_PT"/>
        </w:rPr>
        <w:t>O homem morto se senta.</w:t>
      </w:r>
      <w:r>
        <w:rPr>
          <w:lang w:val="pt_PT" w:bidi="pt_PT"/>
        </w:rPr>
        <w:t xml:space="preserve"> Esta frase significa que Jesus faz com que o homem viva novamente e, como resultado, ele se senta. Certifique-se de não traduzir isso de uma maneira que dê a entender que ele ainda estava morto ao se sentar.</w:t>
      </w:r>
    </w:p>
    <w:p>
      <w:pPr/>
      <w:r>
        <w:rPr>
          <w:lang w:val="pt_PT" w:bidi="pt_PT"/>
        </w:rPr>
      </w:r>
      <w:r>
        <w:rPr>
          <w:lang w:val="pt_PT" w:bidi="pt_PT"/>
        </w:rPr>
        <w:t xml:space="preserve">Devido ao milagre, as pessoas ficam surpresas. Eles chamam a Jesus de grande profeta. </w:t>
      </w:r>
      <w:r>
        <w:rPr>
          <w:b/>
          <w:lang w:val="pt_PT" w:bidi="pt_PT"/>
        </w:rPr>
        <w:t>Um grande profeta</w:t>
      </w:r>
      <w:r>
        <w:rPr>
          <w:lang w:val="pt_PT" w:bidi="pt_PT"/>
        </w:rPr>
        <w:t xml:space="preserve"> se refere a um profeta que usou o poder de Deus para fazer milagres incríveis. Os judeus provavelmente estavam comparando Jesus com Elias e Eliseu, os quais ressuscitaram pessoas dentre os mortos. Traduza profeta da mesma maneira que você tem traduzido nas passagens anteriores. O termo </w:t>
      </w:r>
      <w:r>
        <w:rPr>
          <w:b/>
          <w:lang w:val="pt_PT" w:bidi="pt_PT"/>
        </w:rPr>
        <w:t>Profeta</w:t>
      </w:r>
      <w:r>
        <w:rPr>
          <w:lang w:val="pt_PT" w:bidi="pt_PT"/>
        </w:rPr>
        <w:t xml:space="preserve"> está no glossário principal.</w:t>
      </w:r>
    </w:p>
    <w:p>
      <w:pPr/>
      <w:r>
        <w:rPr>
          <w:lang w:val="pt_PT" w:bidi="pt_PT"/>
        </w:rPr>
      </w:r>
      <w:r>
        <w:rPr>
          <w:lang w:val="pt_PT" w:bidi="pt_PT"/>
        </w:rPr>
        <w:t xml:space="preserve">As pessoas dizem que </w:t>
      </w:r>
      <w:r>
        <w:rPr>
          <w:b/>
          <w:lang w:val="pt_PT" w:bidi="pt_PT"/>
        </w:rPr>
        <w:t>Deus veio para ajudar seu povo.</w:t>
      </w:r>
      <w:r>
        <w:rPr>
          <w:lang w:val="pt_PT" w:bidi="pt_PT"/>
        </w:rPr>
        <w:t xml:space="preserve"> "Seu povo" se refere aos judeus. As pessoas reconhecem que Deus os estava ajudando por meio de Jesus.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7:11–17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69">
        <w:r>
          <w:rPr>
            <w:lang w:val="pt_PT" w:bidi="pt_PT"/>
          </w:rPr>
          <w:rPr>
            <w:color w:val="0000EE"/>
            <w:u w:val="single"/>
          </w:rPr>
          <w:t>Ouvir e Sentir</w:t>
        </w:r>
      </w:hyperlink>
      <w:r>
        <w:rPr>
          <w:lang w:val="pt_PT" w:bidi="pt_PT"/>
        </w:rPr>
        <w:t xml:space="preserve"> (383 KB)</w:t>
      </w:r>
      <w:r>
        <w:rPr>
          <w:lang w:val="pt_PT" w:bidi="pt_PT"/>
        </w:rPr>
      </w:r>
    </w:p>
    <w:p>
      <w:pPr>
        <w:pStyle w:val="ListBullet"/>
        <w:spacing w:line="240" w:lineRule="auto"/>
        <w:ind w:left="720"/>
      </w:pPr>
      <w:r>
        <w:rPr>
          <w:lang w:val="pt_PT" w:bidi="pt_PT"/>
        </w:rPr>
      </w:r>
      <w:hyperlink r:id="rId170">
        <w:r>
          <w:rPr>
            <w:lang w:val="pt_PT" w:bidi="pt_PT"/>
          </w:rPr>
          <w:rPr>
            <w:color w:val="0000EE"/>
            <w:u w:val="single"/>
          </w:rPr>
          <w:t>Preparando o Cenário</w:t>
        </w:r>
      </w:hyperlink>
      <w:r>
        <w:rPr>
          <w:lang w:val="pt_PT" w:bidi="pt_PT"/>
        </w:rPr>
        <w:t xml:space="preserve"> (2.8 MB)</w:t>
      </w:r>
      <w:r>
        <w:rPr>
          <w:lang w:val="pt_PT" w:bidi="pt_PT"/>
        </w:rPr>
      </w:r>
    </w:p>
    <w:p>
      <w:pPr>
        <w:pStyle w:val="ListBullet"/>
        <w:spacing w:line="240" w:lineRule="auto"/>
        <w:ind w:left="720"/>
      </w:pPr>
      <w:r>
        <w:rPr>
          <w:lang w:val="pt_PT" w:bidi="pt_PT"/>
        </w:rPr>
      </w:r>
      <w:hyperlink r:id="rId171">
        <w:r>
          <w:rPr>
            <w:lang w:val="pt_PT" w:bidi="pt_PT"/>
          </w:rPr>
          <w:rPr>
            <w:color w:val="0000EE"/>
            <w:u w:val="single"/>
          </w:rPr>
          <w:t>Identificando as Cenas</w:t>
        </w:r>
      </w:hyperlink>
      <w:r>
        <w:rPr>
          <w:lang w:val="pt_PT" w:bidi="pt_PT"/>
        </w:rPr>
        <w:t xml:space="preserve"> (1.7 MB)</w:t>
      </w:r>
      <w:r>
        <w:rPr>
          <w:lang w:val="pt_PT" w:bidi="pt_PT"/>
        </w:rPr>
      </w:r>
    </w:p>
    <w:p>
      <w:pPr>
        <w:pStyle w:val="ListBullet"/>
        <w:spacing w:line="240" w:lineRule="auto"/>
        <w:ind w:left="720"/>
      </w:pPr>
      <w:r>
        <w:rPr>
          <w:lang w:val="pt_PT" w:bidi="pt_PT"/>
        </w:rPr>
      </w:r>
      <w:hyperlink r:id="rId172">
        <w:r>
          <w:rPr>
            <w:lang w:val="pt_PT" w:bidi="pt_PT"/>
          </w:rPr>
          <w:rPr>
            <w:color w:val="0000EE"/>
            <w:u w:val="single"/>
          </w:rPr>
          <w:t>Incorporando o Texto</w:t>
        </w:r>
      </w:hyperlink>
      <w:r>
        <w:rPr>
          <w:lang w:val="pt_PT" w:bidi="pt_PT"/>
        </w:rPr>
        <w:t xml:space="preserve"> (1.9 MB)</w:t>
      </w:r>
      <w:r>
        <w:rPr>
          <w:lang w:val="pt_PT" w:bidi="pt_PT"/>
        </w:rPr>
      </w:r>
    </w:p>
    <w:p>
      <w:pPr>
        <w:pStyle w:val="ListBullet"/>
        <w:spacing w:line="240" w:lineRule="auto"/>
        <w:ind w:left="720"/>
      </w:pPr>
      <w:r>
        <w:rPr>
          <w:lang w:val="pt_PT" w:bidi="pt_PT"/>
        </w:rPr>
      </w:r>
      <w:hyperlink r:id="rId173">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174">
        <w:r>
          <w:rPr>
            <w:lang w:val="pt_PT" w:bidi="pt_PT"/>
          </w:rPr>
          <w:rPr>
            <w:color w:val="0000EE"/>
            <w:u w:val="single"/>
          </w:rPr>
          <w:t>Falando a Palavra</w:t>
        </w:r>
      </w:hyperlink>
      <w:r>
        <w:rPr>
          <w:lang w:val="pt_PT" w:bidi="pt_PT"/>
        </w:rPr>
        <w:t xml:space="preserve"> (899 KB)</w:t>
      </w:r>
      <w:r>
        <w:rPr>
          <w:lang w:val="pt_PT" w:bidi="pt_PT"/>
        </w:rPr>
      </w:r>
      <w:r>
        <w:rPr>
          <w:lang w:val="pt_PT" w:bidi="pt_PT"/>
        </w:rPr>
      </w:r>
      <w:r>
        <w:rPr>
          <w:lang w:val="pt_PT" w:bidi="pt_PT"/>
        </w:rPr>
      </w:r>
    </w:p>
    <w:p>
      <w:pPr/>
      <w:r>
        <w:rPr>
          <w:lang w:val="pt_PT" w:bidi="pt_PT"/>
        </w:rPr>
      </w:r>
    </w:p>
    <w:p>
      <w:pPr>
        <w:pStyle w:val="Heading2"/>
      </w:pPr>
      <w:r>
        <w:rPr>
          <w:lang w:val="pt_PT" w:bidi="pt_PT"/>
        </w:rPr>
        <w:t>Lucas 7:18–35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7:18–35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7:18–35</w:t>
      </w:r>
    </w:p>
    <w:p>
      <w:pPr/>
      <w:r>
        <w:rPr>
          <w:lang w:val="pt_PT" w:bidi="pt_PT"/>
        </w:rPr>
      </w:r>
      <w:r>
        <w:rPr>
          <w:lang w:val="pt_PT" w:bidi="pt_PT"/>
        </w:rPr>
        <w:t>Ouça o texto uma vez na versão mais fácil de entender.</w:t>
      </w:r>
    </w:p>
    <w:p>
      <w:pPr/>
      <w:r>
        <w:rPr>
          <w:lang w:val="pt_PT" w:bidi="pt_PT"/>
        </w:rPr>
      </w:r>
      <w:r>
        <w:rPr>
          <w:lang w:val="pt_PT" w:bidi="pt_PT"/>
        </w:rPr>
        <w:t>Jesus realizou muitos milagres na região da Galileia: ele curou os doentes, expulsou demônios e até fez com que um jovem vivesse novamente. Os seguidores de João relataram essas coisas para ele enquanto ele estava na prisão. João envia dois de seus seguidores para perguntar a Jesus se ele é o Messias, ou o Salvador Prometido. Jesus responde por indicar que ele é o Salvador Prometido.</w:t>
      </w:r>
    </w:p>
    <w:p>
      <w:pPr/>
      <w:r>
        <w:rPr>
          <w:lang w:val="pt_PT" w:bidi="pt_PT"/>
        </w:rPr>
      </w:r>
      <w:r>
        <w:rPr>
          <w:lang w:val="pt_PT" w:bidi="pt_PT"/>
        </w:rPr>
        <w:t>Depois que Jesus ressuscitou o jovem em Naim, as notícias se espalharam rapidamente. Os discípulos, ou seguidores, de João ouviram as notícias do que acontecera em Naim e contaram para João. Você deve se lembrar de uma passagem anterior na qual João estava na prisão porque o rei Herodes, governante da Galileia, o mandou para lá.</w:t>
      </w:r>
    </w:p>
    <w:p>
      <w:pPr/>
      <w:r>
        <w:rPr>
          <w:lang w:val="pt_PT" w:bidi="pt_PT"/>
        </w:rPr>
      </w:r>
      <w:r>
        <w:rPr>
          <w:lang w:val="pt_PT" w:bidi="pt_PT"/>
        </w:rPr>
        <w:t>Pare e pergunte à sua equipe: na sua cultura, como as pessoas são punidas? Quem executa a punição?</w:t>
      </w:r>
    </w:p>
    <w:p>
      <w:pPr/>
      <w:r>
        <w:rPr>
          <w:lang w:val="pt_PT" w:bidi="pt_PT"/>
        </w:rPr>
      </w:r>
      <w:r>
        <w:rPr>
          <w:lang w:val="pt_PT" w:bidi="pt_PT"/>
        </w:rPr>
        <w:t>João envia dois de seus seguidores para o Senhor, ou para Jesus. Lucas usa este título querendo dizer mestre, ou alguém que tem autoridade. Os judeus também usavam esse termo para se referir a Deus. Ao dizer Senhor, Lucas confirma à sua audiência que Jesus é o Salvador Prometido, embora outros duvidassem da identidade de Jesus. João envia seus seguidores para perguntar a Jesus se Jesus é "aquele que estava por vir". Esta frase se refere ao Salvador Prometido. João era um profeta, ou mensageiro de Deus, que preparava as pessoas para o Salvador Prometido que estava vindo. João está em dúvida se Jesus é o Salvador Prometido. João não tem certeza porque Jesus não correspondia às expectativas comuns de como seria o Salvador Prometido. Jesus não trouxe julgamento sobre os gentios, ou aqueles que não eram judeus, e os líderes religiosos judeus se opuseram ao seu ministério. João envia dois de seus seguidores para perguntar a Jesus se os judeus deveriam esperar a chegada de alguém que seria o Salvador Prometido.</w:t>
      </w:r>
    </w:p>
    <w:p>
      <w:pPr/>
      <w:r>
        <w:rPr>
          <w:lang w:val="pt_PT" w:bidi="pt_PT"/>
        </w:rPr>
      </w:r>
      <w:r>
        <w:rPr>
          <w:lang w:val="pt_PT" w:bidi="pt_PT"/>
        </w:rPr>
        <w:t>João era conhecido como João Batista porque ele batizara muitas pessoas no passado. "Batista" se refere a alguém que batiza as pessoas. Quando os seguidores de João fazem essas perguntas, Jesus cura pessoas que estão doentes, expulsa espíritos malignos, e devolve a visão aos cegos. Jesus faz essas coisas antes de responder à pergunta deles, porque quer que eles observem os milagres.</w:t>
      </w:r>
    </w:p>
    <w:p>
      <w:pPr/>
      <w:r>
        <w:rPr>
          <w:lang w:val="pt_PT" w:bidi="pt_PT"/>
        </w:rPr>
      </w:r>
      <w:r>
        <w:rPr>
          <w:lang w:val="pt_PT" w:bidi="pt_PT"/>
        </w:rPr>
        <w:t>Jesus diz aos seguidores de João, ou aos seus mensageiros, para dizerem a João o que eles viram e ouviram. Jesus diz que os cegos podem ver. Aqueles que não podiam andar agora andam. Os que tinham lepra, ou doenças de pele, agora estão limpos. Aqueles que não podiam ouvir agora estão ouvindo. Os mortos são trazidos de volta à vida. Jesus diz que está proclamando boas novas aos pobres. Ele lista esses milagres porque eram coisas que Isaías disse que o Salvador Prometido faria. Isaías era um profeta, ou mensageiro de Deus, bem conhecido. Jesus não diz quem está fazendo essas coisas, mas está muito claro que ele é quem está fazendo essas coisas acontecerem. Por meio desta lista, Jesus está demonstrando que ele é o Salvador Prometido.</w:t>
      </w:r>
    </w:p>
    <w:p>
      <w:pPr/>
      <w:r>
        <w:rPr>
          <w:lang w:val="pt_PT" w:bidi="pt_PT"/>
        </w:rPr>
      </w:r>
      <w:r>
        <w:rPr>
          <w:lang w:val="pt_PT" w:bidi="pt_PT"/>
        </w:rPr>
        <w:t>Pare e discuta com sua equipe. Quão confiável são as testemunhas quando elas são convidadas a relembrar um evento? Na sua cultura, a quem vocês pediriam um relato confiável de eventos que aconteceram no passado?</w:t>
      </w:r>
    </w:p>
    <w:p>
      <w:pPr/>
      <w:r>
        <w:rPr>
          <w:lang w:val="pt_PT" w:bidi="pt_PT"/>
        </w:rPr>
      </w:r>
      <w:r>
        <w:rPr>
          <w:lang w:val="pt_PT" w:bidi="pt_PT"/>
        </w:rPr>
        <w:t>Jesus diz que o que homem que não tropeça, ou dúvida, "por minha causa" é abençoado. Esta frase significa que Deus mostrará favor àqueles que não duvidam de que Jesus é o Salvador Prometido. Jesus está continuando a cumprir a profecia de Simeão. Simeão dissera à mãe de Jesus que ele faria com que muitas pessoas tropeçassem. Jesus está indicando que muitos se sentem ofendidos por ele, porque ele não é o tipo de Salvador Prometido que esperavam. Jesus envia os dois seguidores de volta a João com sua resposta.</w:t>
      </w:r>
    </w:p>
    <w:p>
      <w:pPr/>
      <w:r>
        <w:rPr>
          <w:lang w:val="pt_PT" w:bidi="pt_PT"/>
        </w:rPr>
      </w:r>
      <w:r>
        <w:rPr>
          <w:lang w:val="pt_PT" w:bidi="pt_PT"/>
        </w:rPr>
        <w:t>Depois que os dois seguidores se foram, Jesus falou às pessoas sobre João. Jesus se refere ao tempo em que João pregava no deserto, ou no ermo. Ele faz três perguntas às pessoas e sugere a resposta. Jesus pergunta por que eles foram ao deserto. Eles foram para ver uma cana ou planta alta, balançada pelo vento? Esta pergunta pode ser interpretada de duas maneiras. A primeira interpretação se refere a um homem de caráter fraco que muda suas opiniões com frequência. Se seguir esta interpretação, pode ser mais fácil dizer: "Que tipo de pessoa vocês foram ver no deserto?" A segunda interpretação é literal e se refere a um caniço que balança para frente e para trás. Com qualquer interpretação, a resposta à pergunta de Jesus era "não".</w:t>
      </w:r>
    </w:p>
    <w:p>
      <w:pPr/>
      <w:r>
        <w:rPr>
          <w:lang w:val="pt_PT" w:bidi="pt_PT"/>
        </w:rPr>
      </w:r>
      <w:r>
        <w:rPr>
          <w:lang w:val="pt_PT" w:bidi="pt_PT"/>
        </w:rPr>
        <w:t>Pare e mostre à sua equipe uma imagem do deserto e de um caniço.</w:t>
      </w:r>
    </w:p>
    <w:p>
      <w:pPr/>
      <w:r>
        <w:rPr>
          <w:lang w:val="pt_PT" w:bidi="pt_PT"/>
        </w:rPr>
      </w:r>
      <w:r>
        <w:rPr>
          <w:lang w:val="pt_PT" w:bidi="pt_PT"/>
        </w:rPr>
        <w:t>Jesus pergunta se eles foram ao deserto para ver um homem em roupas caras. Novamente, a resposta implícita é não. Jesus chama sua atenção para o fato de que homens com roupas finas não vivem ou vão ao deserto. Em vez disso, eles vivem em casas grandes e caras, onde eles desfrutam de suas riquezas.</w:t>
      </w:r>
    </w:p>
    <w:p>
      <w:pPr/>
      <w:r>
        <w:rPr>
          <w:lang w:val="pt_PT" w:bidi="pt_PT"/>
        </w:rPr>
      </w:r>
      <w:r>
        <w:rPr>
          <w:lang w:val="pt_PT" w:bidi="pt_PT"/>
        </w:rPr>
        <w:t>Jesus faz a pergunta pela terceira vez, "o que vocês foram ver?", mas desta vez ele responde corretamente. As pessoas foram ao deserto para ver um profeta. Jesus diz que João era mais do que um profeta. João foi especialmente escolhido por Deus para preparar o caminho para o Salvador Prometido. Jesus diz que João é aquele sobre o qual o profeta Malaquias escrevera centenas de anos antes. Malaquias escrevera sobre Deus falando ao Salvador Prometido. Deus diz que Ele enviará um mensageiro para preparar as pessoas para a vinda do Salvador Prometido. Na cultura judaica, o rei escolhia um mensageiro para dizer às pessoas que ele estava vindo. Jesus está dizendo que João é esse mensageiro. João preparou as pessoas dizendo-lhes para se arrepender, ou se voltarem para Deus. As pessoas eram batizadas por João para mostrar que elas haviam parado de pecar e queriam obedecer a Deus.</w:t>
      </w:r>
    </w:p>
    <w:p>
      <w:pPr/>
      <w:r>
        <w:rPr>
          <w:lang w:val="pt_PT" w:bidi="pt_PT"/>
        </w:rPr>
      </w:r>
      <w:r>
        <w:rPr>
          <w:lang w:val="pt_PT" w:bidi="pt_PT"/>
        </w:rPr>
        <w:t>Pare e discuta com sua equipe. Em sua cultura, que tipo de pessoa as multidões vão ver? Como elas se vestem ou falam? Como a chegada de uma pessoa importante é anunciada em sua cultura?</w:t>
      </w:r>
    </w:p>
    <w:p>
      <w:pPr/>
      <w:r>
        <w:rPr>
          <w:lang w:val="pt_PT" w:bidi="pt_PT"/>
        </w:rPr>
      </w:r>
      <w:r>
        <w:rPr>
          <w:lang w:val="pt_PT" w:bidi="pt_PT"/>
        </w:rPr>
        <w:t>Jesus diz que não há ninguém maior do que João na terra. Ele quer dizer que ninguém jamais recebera um papel mais importante do que preparar o caminho para o Salvador Prometido. No entanto, Jesus também diz que mesmo alguém que tem uma posição muito baixa no reino de Deus está em uma posição mais alta do que João. Jesus quer dizer que Deus está governando e cuidando das pessoas de uma maneira nova, que é superior à antiga. Esta nova maneira dava privilégios e poder às pessoas que acreditavam no Salvador Prometido e se submetiam à regra de Deus. Jesus está dizendo que ser um cidadão no reino de Deus é ainda mais maravilhoso do que ser o maior profeta na Terra.</w:t>
      </w:r>
    </w:p>
    <w:p>
      <w:pPr/>
      <w:r>
        <w:rPr>
          <w:lang w:val="pt_PT" w:bidi="pt_PT"/>
        </w:rPr>
      </w:r>
      <w:r>
        <w:rPr>
          <w:lang w:val="pt_PT" w:bidi="pt_PT"/>
        </w:rPr>
        <w:t>As pessoas comuns, incluindo os cobradores de impostos, disseram que Deus foi justo e correto ao enviar João. Deus estava certo ao dizer a eles, por meio de João, para se arrependerem, ou se voltarem para Deus, e serem batizados. Mas os fariseus, ou líderes religiosos, rejeitaram o plano de Deus. Eles se recusaram a se arrependerem e serem batizados.</w:t>
      </w:r>
    </w:p>
    <w:p>
      <w:pPr/>
      <w:r>
        <w:rPr>
          <w:lang w:val="pt_PT" w:bidi="pt_PT"/>
        </w:rPr>
      </w:r>
      <w:r>
        <w:rPr>
          <w:lang w:val="pt_PT" w:bidi="pt_PT"/>
        </w:rPr>
        <w:t>Jesus pergunta que comparação ele pode usar para descrever como são as pessoas dessa geração. Jesus responde à sua própria pergunta, dizendo que elas são como crianças que brincam em uma praça. As crianças fingem que estão em um casamento, onde há música e dança, mas seus amigos não brincam. Depois, as crianças fingem que estão em um funeral, onde elas cantam canções tristes e choram, mas seus amigos também não brincam. Eles se recusam a ficar satisfeitos. Jesus está dizendo que as pessoas do seu tempo não estavam satisfeitas nem com ele, nem com João.</w:t>
      </w:r>
    </w:p>
    <w:p>
      <w:pPr/>
      <w:r>
        <w:rPr>
          <w:lang w:val="pt_PT" w:bidi="pt_PT"/>
        </w:rPr>
      </w:r>
      <w:r>
        <w:rPr>
          <w:lang w:val="pt_PT" w:bidi="pt_PT"/>
        </w:rPr>
        <w:t>Pare e discuta com sua equipe. Na sua cultura, onde as crianças costumam brincar? De que tipo de jogos eles brincam? Mostre uma imagem de uma praça judaica.</w:t>
      </w:r>
    </w:p>
    <w:p>
      <w:pPr/>
      <w:r>
        <w:rPr>
          <w:lang w:val="pt_PT" w:bidi="pt_PT"/>
        </w:rPr>
      </w:r>
      <w:r>
        <w:rPr>
          <w:lang w:val="pt_PT" w:bidi="pt_PT"/>
        </w:rPr>
        <w:t>Jesus descreve como João viveu enquanto pregava no deserto, ou no ermo. João não comeu pão ou bebeu vinho. Isso significa que ele não comia comida normal e não bebia bebidas fermentadas, para mostrar sua dedicação a Deus. Jesus diz às pessoas que elas rejeitaram João porque ele vivia desta maneira. Os líderes religiosos diziam que João tinha um demônio, porque não agia como uma pessoa normal. Esta frase significa que eles pensavam que um espírito maligno estava controlando suas ações. Os líderes religiosos não acreditavam que João era um mensageiro de Deus.</w:t>
      </w:r>
    </w:p>
    <w:p>
      <w:pPr/>
      <w:r>
        <w:rPr>
          <w:lang w:val="pt_PT" w:bidi="pt_PT"/>
        </w:rPr>
      </w:r>
      <w:r>
        <w:rPr>
          <w:lang w:val="pt_PT" w:bidi="pt_PT"/>
        </w:rPr>
        <w:t>Jesus diz que o Filho do homem veio comendo pão e bebendo vinho. Filho do Homem é um título que Jesus usa para se referir a si mesmo. Significa que ele é humano e tem todo poder e autoridade de Deus. Jesus comia pão e bebia vinho, como outros judeus. Mas as pessoas o chamavam de glutão, ou seja, uma pessoa que come demais. Eles também o chamavam de bêbado, uma pessoa que bebia vinho demais. As pessoas criticaram Jesus por ser amigo de pecadores, ou que eram habitualmente desobedientes a Deus. Isso incluía cobradores de impostos. Os líderes religiosos rejeitaram João e Jesus de maneiras diferentes.</w:t>
      </w:r>
    </w:p>
    <w:p>
      <w:pPr/>
      <w:r>
        <w:rPr>
          <w:lang w:val="pt_PT" w:bidi="pt_PT"/>
        </w:rPr>
      </w:r>
      <w:r>
        <w:rPr>
          <w:lang w:val="pt_PT" w:bidi="pt_PT"/>
        </w:rPr>
        <w:t>Jesus se defende a si mesmo e a João, com um provérbio, ou um dito sábio. Ele fala sobre a sabedoria, ou compreensão, como uma pessoa. Jesus diz que a sabedoria é provada por meio de seus filhos. Jesus quer dizer que aqueles que são verdadeiramente sábios mostrarão sua sabedoria pelos bons resultados que virão graças à maneira que eles vivem.</w:t>
      </w:r>
    </w:p>
    <w:p>
      <w:pPr/>
      <w:r>
        <w:rPr>
          <w:lang w:val="pt_PT" w:bidi="pt_PT"/>
        </w:rPr>
      </w:r>
      <w:r>
        <w:rPr>
          <w:lang w:val="pt_PT" w:bidi="pt_PT"/>
        </w:rPr>
        <w:t>Nesta história, Jesus confirma o papel de João Batista, não apenas como um profeta, mas aquele sobre quem a profecia de Malaquias falou. João era aquele que preparava as pessoas para a vinda do Salvador Prometido. Jesus também indicou em sua resposta a João que ele é o Salvador Prometido para o qual João havia preparado as pessoas. Jesus enfatiza que os líderes religiosos rejeitaram a João e a ele mesmo.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7:18–35</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cinco cenas.</w:t>
      </w:r>
    </w:p>
    <w:p>
      <w:pPr/>
      <w:r>
        <w:rPr>
          <w:lang w:val="pt_PT" w:bidi="pt_PT"/>
        </w:rPr>
      </w:r>
      <w:r>
        <w:rPr>
          <w:b/>
          <w:lang w:val="pt_PT" w:bidi="pt_PT"/>
        </w:rPr>
        <w:t>Primeira cena:</w:t>
      </w:r>
      <w:r>
        <w:rPr>
          <w:lang w:val="pt_PT" w:bidi="pt_PT"/>
        </w:rPr>
        <w:t xml:space="preserve"> os discípulos de João Batista contam para ele o que Jesus tem feito. João pede a dois de seus discípulos para perguntar a Jesus se ele é o Messias, ou se eles devem esperar por outra pessoa. Os discípulos encontram Jesus e fazem esta pergunta.</w:t>
      </w:r>
    </w:p>
    <w:p>
      <w:pPr/>
      <w:r>
        <w:rPr>
          <w:lang w:val="pt_PT" w:bidi="pt_PT"/>
        </w:rPr>
      </w:r>
      <w:r>
        <w:rPr>
          <w:b/>
          <w:lang w:val="pt_PT" w:bidi="pt_PT"/>
        </w:rPr>
        <w:t>Segunda cena:</w:t>
      </w:r>
      <w:r>
        <w:rPr>
          <w:lang w:val="pt_PT" w:bidi="pt_PT"/>
        </w:rPr>
        <w:t xml:space="preserve"> no momento em que os discípulos de João fazem a pergunta, Jesus está curando as pessoas com doenças, expulsando espíritos malignos e dando visão às pessoas cegas. Jesus diz aos discípulos de João para dizer a ele o que eles viram e ouviram. Ele diz que os pobres estão ouvindo as boas novas. Os discípulos de João se vão.</w:t>
      </w:r>
    </w:p>
    <w:p>
      <w:pPr/>
      <w:r>
        <w:rPr>
          <w:lang w:val="pt_PT" w:bidi="pt_PT"/>
        </w:rPr>
      </w:r>
      <w:r>
        <w:rPr>
          <w:b/>
          <w:lang w:val="pt_PT" w:bidi="pt_PT"/>
        </w:rPr>
        <w:t>Terceira cena:</w:t>
      </w:r>
      <w:r>
        <w:rPr>
          <w:lang w:val="pt_PT" w:bidi="pt_PT"/>
        </w:rPr>
        <w:t xml:space="preserve"> Jesus fala sobre João às multidões. Jesus diz a eles que tipo de homem eles foram ver no deserto. Jesus lhes diz que João era um profeta. Jesus explica que as escrituras falam sobre ele como aquele que está preparando o caminho.</w:t>
      </w:r>
    </w:p>
    <w:p>
      <w:pPr/>
      <w:r>
        <w:rPr>
          <w:lang w:val="pt_PT" w:bidi="pt_PT"/>
        </w:rPr>
      </w:r>
      <w:r>
        <w:rPr>
          <w:b/>
          <w:lang w:val="pt_PT" w:bidi="pt_PT"/>
        </w:rPr>
        <w:t>Quarta cena:</w:t>
      </w:r>
      <w:r>
        <w:rPr>
          <w:lang w:val="pt_PT" w:bidi="pt_PT"/>
        </w:rPr>
        <w:t xml:space="preserve"> Jesus diz a eles que jamais viveu alguém maior do que João. Mas Jesus lhes diz que o menor no reino de Deus é maior do que João. Todas as pessoas concordaram que o caminho de Deus estava certo. Os fariseus e especialistas religiosos rejeitam o plano de Deus.</w:t>
      </w:r>
    </w:p>
    <w:p>
      <w:pPr/>
      <w:r>
        <w:rPr>
          <w:lang w:val="pt_PT" w:bidi="pt_PT"/>
        </w:rPr>
      </w:r>
      <w:r>
        <w:rPr>
          <w:b/>
          <w:lang w:val="pt_PT" w:bidi="pt_PT"/>
        </w:rPr>
        <w:t>Quinta cena:</w:t>
      </w:r>
      <w:r>
        <w:rPr>
          <w:lang w:val="pt_PT" w:bidi="pt_PT"/>
        </w:rPr>
        <w:t xml:space="preserve"> Jesus compara esta geração com as crianças que não acompanham a música tocada. Da mesma maneira, João não bebia vinho ou comia pão e as pessoas o criticaram. Jesus vai a banquetes e bebe, e as pessoas também o criticam.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discípulos de João</w:t>
      </w:r>
    </w:p>
    <w:p>
      <w:pPr>
        <w:pStyle w:val="ListBullet"/>
        <w:spacing w:line="240" w:lineRule="auto"/>
        <w:ind w:left="720"/>
      </w:pPr>
      <w:r>
        <w:rPr>
          <w:lang w:val="pt_PT" w:bidi="pt_PT"/>
        </w:rPr>
      </w:r>
      <w:r>
        <w:rPr>
          <w:lang w:val="pt_PT" w:bidi="pt_PT"/>
        </w:rPr>
        <w:t>Pessoas sendo curadas, cegas, surdas, leprosas, coxas, mortas, possuídas por espíritos malignos.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Fariseus e especialistas religiosos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lembrar-se de que João Batista está na prisão quando seus discípulos vêm para lhe contar as notícias sobre Jesus.</w:t>
      </w:r>
    </w:p>
    <w:p>
      <w:pPr/>
      <w:r>
        <w:rPr>
          <w:lang w:val="pt_PT" w:bidi="pt_PT"/>
        </w:rPr>
      </w:r>
      <w:r>
        <w:rPr>
          <w:lang w:val="pt_PT" w:bidi="pt_PT"/>
        </w:rPr>
        <w:t>Não se esqueça de que a maioria dos judeus estava esperando por um Messias que os libertaria de Roma.</w:t>
      </w:r>
    </w:p>
    <w:p>
      <w:pPr/>
      <w:r>
        <w:rPr>
          <w:lang w:val="pt_PT" w:bidi="pt_PT"/>
        </w:rPr>
      </w:r>
      <w:r>
        <w:rPr>
          <w:lang w:val="pt_PT" w:bidi="pt_PT"/>
        </w:rPr>
        <w:t>Os discípulos de João vêm para ver João e contam a ele o que Jesus estava fazendo. João Batista pede a dois de seus discípulos para perguntar a Jesus se Jesus é o Messias, ou Salvador Prometido. Eles querem saber se eles têm de esperar por outra pessoa. Os discípulos encontram Jesus e fazem esta pergunta.</w:t>
      </w:r>
    </w:p>
    <w:p>
      <w:pPr/>
      <w:r>
        <w:rPr>
          <w:lang w:val="pt_PT" w:bidi="pt_PT"/>
        </w:rPr>
      </w:r>
      <w:r>
        <w:rPr>
          <w:lang w:val="pt_PT" w:bidi="pt_PT"/>
        </w:rPr>
        <w:t>Lembre-se de que Jesus não respondeu imediatamente. Jesus faz primeiro o que a profecia sobre Messias no Antigo Testamento diz que o Messias faria: curar as pessoas.</w:t>
      </w:r>
    </w:p>
    <w:p>
      <w:pPr/>
      <w:r>
        <w:rPr>
          <w:lang w:val="pt_PT" w:bidi="pt_PT"/>
        </w:rPr>
      </w:r>
      <w:r>
        <w:rPr>
          <w:lang w:val="pt_PT" w:bidi="pt_PT"/>
        </w:rPr>
        <w:t>Quando os discípulos de João fazem a pergunta, Jesus está curando as pessoas com doenças, expulsando espíritos malignos e dando visão às pessoas cegas. Jesus diz aos discípulos de João para dizer a ele o que eles viram e ouviram, que a cura chegou para as pessoas. Os pobres ouviram as boas novas.</w:t>
      </w:r>
    </w:p>
    <w:p>
      <w:pPr/>
      <w:r>
        <w:rPr>
          <w:lang w:val="pt_PT" w:bidi="pt_PT"/>
        </w:rPr>
      </w:r>
      <w:r>
        <w:rPr>
          <w:lang w:val="pt_PT" w:bidi="pt_PT"/>
        </w:rPr>
        <w:t>Os discípulos de João se vão. Jesus fala sobre João às multidões. Jesus diz a eles que tipo de homem eles foram ver no deserto. Eles foram para ver alguém fraco como um caniço que o vento move de um lado para outro? Não. Alguém que usa roupas caras? Não. Eles estavam procurando por um profeta?</w:t>
      </w:r>
    </w:p>
    <w:p>
      <w:pPr/>
      <w:r>
        <w:rPr>
          <w:lang w:val="pt_PT" w:bidi="pt_PT"/>
        </w:rPr>
      </w:r>
      <w:r>
        <w:rPr>
          <w:lang w:val="pt_PT" w:bidi="pt_PT"/>
        </w:rPr>
        <w:t>Lembre-se de que os profetas são importantes para os judeus, porque eles traziam a palavra de Deus para as pessoas.</w:t>
      </w:r>
    </w:p>
    <w:p>
      <w:pPr/>
      <w:r>
        <w:rPr>
          <w:lang w:val="pt_PT" w:bidi="pt_PT"/>
        </w:rPr>
      </w:r>
      <w:r>
        <w:rPr>
          <w:lang w:val="pt_PT" w:bidi="pt_PT"/>
        </w:rPr>
        <w:t>Jesus lhes diz que ninguém maior do que João jamais viveu na Terra. Mas Jesus lhes diz que o menor no reino de Deus é maior do que João. Todas as pessoas concordaram que o caminho de Deus estava certo. Os fariseus e especialistas religiosos rejeitam o plano de Deus porque eles rejeitaram o batismo de João.</w:t>
      </w:r>
    </w:p>
    <w:p>
      <w:pPr/>
      <w:r>
        <w:rPr>
          <w:lang w:val="pt_PT" w:bidi="pt_PT"/>
        </w:rPr>
      </w:r>
      <w:r>
        <w:rPr>
          <w:lang w:val="pt_PT" w:bidi="pt_PT"/>
        </w:rPr>
        <w:t>Jesus compara esta geração com as crianças que não acompanham a música tocada. Elas reclamam dizendo que "tocamos músicas festivas e vocês não dançam, tocamos músicas fúnebres, e vocês não choram". Da mesma maneira, João não bebia vinho ou comia pão e as pessoas o criticaram. Jesus vai a banquetes e bebe, e as pessoas também o criticam.</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7:18–35</w:t>
      </w:r>
    </w:p>
    <w:p>
      <w:pPr/>
      <w:r>
        <w:rPr>
          <w:lang w:val="pt_PT" w:bidi="pt_PT"/>
        </w:rPr>
      </w:r>
      <w:r>
        <w:rPr>
          <w:lang w:val="pt_PT" w:bidi="pt_PT"/>
        </w:rPr>
        <w:t>Nessa sessão, a equipe interpretará a história.</w:t>
      </w:r>
    </w:p>
    <w:p>
      <w:pPr/>
      <w:r>
        <w:rPr>
          <w:lang w:val="pt_PT" w:bidi="pt_PT"/>
        </w:rPr>
      </w:r>
      <w:r>
        <w:rPr>
          <w:lang w:val="pt_PT" w:bidi="pt_PT"/>
        </w:rPr>
        <w:t>Esta história tem cinco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discípulos de João</w:t>
      </w:r>
    </w:p>
    <w:p>
      <w:pPr>
        <w:pStyle w:val="ListBullet"/>
        <w:spacing w:line="240" w:lineRule="auto"/>
        <w:ind w:left="720"/>
      </w:pPr>
      <w:r>
        <w:rPr>
          <w:lang w:val="pt_PT" w:bidi="pt_PT"/>
        </w:rPr>
      </w:r>
      <w:r>
        <w:rPr>
          <w:lang w:val="pt_PT" w:bidi="pt_PT"/>
        </w:rPr>
        <w:t>Pessoas sendo curadas, cegas, surdas, leprosas, coxas, mortas, possuídas por espíritos malignos.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Fariseus e especialistas religiosos.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João na prisão quando seus discípulos vêm para contar a ele o que Jesus tem feito.</w:t>
      </w:r>
    </w:p>
    <w:p>
      <w:pPr/>
      <w:r>
        <w:rPr>
          <w:lang w:val="pt_PT" w:bidi="pt_PT"/>
        </w:rPr>
      </w:r>
      <w:r>
        <w:rPr>
          <w:lang w:val="pt_PT" w:bidi="pt_PT"/>
        </w:rPr>
        <w:t>A equipe deve interpretar também os discípulos de João que vêm até Jesus e perguntam se ele é o Messias que os judeus estão esperando. Jesus não responde antes de realizar milagres, para que os discípulos de João testemunhem. Então Jesus responde.</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os discípulos de João indo a ele contar o que eles haviam visto. João chama dois de seus discípulos e os envia para Jesus para perguntar se Jesus é o Salvador Prometido ou se eles precisam procurar por outra pessoa.</w:t>
      </w:r>
    </w:p>
    <w:p>
      <w:pPr/>
      <w:r>
        <w:rPr>
          <w:lang w:val="pt_PT" w:bidi="pt_PT"/>
        </w:rPr>
      </w:r>
      <w:r>
        <w:rPr>
          <w:b/>
          <w:lang w:val="pt_PT" w:bidi="pt_PT"/>
        </w:rPr>
        <w:t>Interrompa a cena.</w:t>
      </w:r>
      <w:r>
        <w:rPr>
          <w:lang w:val="pt_PT" w:bidi="pt_PT"/>
        </w:rPr>
        <w:t xml:space="preserve"> Pergunte ao ator que interpreta João Batista: "Como você se sente?". Você pode ouvir coisas como: "Eu tinha certeza de que Jesus era o Messias", "Estou agindo mal por procurar uma garantia?", "Se houver outra pessoa a quem devo procurar, preciso saber". Reinicie a cena.</w:t>
      </w:r>
    </w:p>
    <w:p>
      <w:pPr/>
      <w:r>
        <w:rPr>
          <w:lang w:val="pt_PT" w:bidi="pt_PT"/>
        </w:rPr>
      </w:r>
      <w:r>
        <w:rPr>
          <w:lang w:val="pt_PT" w:bidi="pt_PT"/>
        </w:rPr>
        <w:t>Os discípulos de João encontram Jesus. Os discípulos de João contam a Jesus que João os enviou. Eles perguntam se ele é o Messias pelo qual as pessoas estão esperando, ou se elas devem procurar por outra pessoa. Naquele momento, Jesus cura as pessoas de suas doenças, expulsa espíritos malignos e dá visão aos cegos. Então Jesus diz a eles para irem contar a João o que eles viram e ouviram. Os cegos veem, os coxos caminham, os leprosos são curados, os surdos ouvem e os mortos voltam à vida. Os pobres estão ouvindo as Boas Novas.</w:t>
      </w:r>
    </w:p>
    <w:p>
      <w:pPr/>
      <w:r>
        <w:rPr>
          <w:lang w:val="pt_PT" w:bidi="pt_PT"/>
        </w:rPr>
      </w:r>
      <w:r>
        <w:rPr>
          <w:b/>
          <w:lang w:val="pt_PT" w:bidi="pt_PT"/>
        </w:rPr>
        <w:t>Interrompa a cena.</w:t>
      </w:r>
      <w:r>
        <w:rPr>
          <w:lang w:val="pt_PT" w:bidi="pt_PT"/>
        </w:rPr>
        <w:t xml:space="preserve"> Pergunte ao ator que interpreta Jesus: "Como você se sente?". Você pode ouvir coisas como: "João está tendo um período difícil", "Ele precisa saber o que está acontecendo", "As Escrituras me ajudaram no deserto; ela o ajudará". "Ele saberá quem eu sou". Reinicie a cena.</w:t>
      </w:r>
    </w:p>
    <w:p>
      <w:pPr/>
      <w:r>
        <w:rPr>
          <w:lang w:val="pt_PT" w:bidi="pt_PT"/>
        </w:rPr>
      </w:r>
      <w:r>
        <w:rPr>
          <w:lang w:val="pt_PT" w:bidi="pt_PT"/>
        </w:rPr>
        <w:t>Os discípulos de João se vão. Jesus falou com as multidões sobre João. Jesus pergunta às multidões que tipo de homem "vocês foram ver no deserto"? Alguém que é como o caniço que se move de um lado para outro? Jesus diz que não. Ele continua perguntando, "alguém que se veste como uma pessoa rica?". Jesus responde que não. Então Jesus perguntou de novo: "Vocês estavam procurando por um profeta?". Jesus diz: "Sim". Ele diz que João é mais do que um profeta. João cumpre o que a palavra de Deus diz. Ninguém é maior do que João, mas o menor no reino dos céus é maior do que João.</w:t>
      </w:r>
    </w:p>
    <w:p>
      <w:pPr/>
      <w:r>
        <w:rPr>
          <w:lang w:val="pt_PT" w:bidi="pt_PT"/>
        </w:rPr>
      </w:r>
      <w:r>
        <w:rPr>
          <w:b/>
          <w:lang w:val="pt_PT" w:bidi="pt_PT"/>
        </w:rPr>
        <w:t>Interrompa a cena.</w:t>
      </w:r>
      <w:r>
        <w:rPr>
          <w:lang w:val="pt_PT" w:bidi="pt_PT"/>
        </w:rPr>
        <w:t xml:space="preserve"> Pergunte aos atores que interpretam a multidão: "Como vocês se sentem?". Você pode ouvir coisas como: "Estou feliz por João nos ter guiado até Jesus", "Como alguém pode ser maior do que João?", "Como posso estar no reino dos céus". Reinicie a cena.</w:t>
      </w:r>
    </w:p>
    <w:p>
      <w:pPr/>
      <w:r>
        <w:rPr>
          <w:lang w:val="pt_PT" w:bidi="pt_PT"/>
        </w:rPr>
      </w:r>
      <w:r>
        <w:rPr>
          <w:lang w:val="pt_PT" w:bidi="pt_PT"/>
        </w:rPr>
        <w:t>Quando as pessoas ouviram isso, concordaram que o caminho de Deus estava certo, porque tinham o batismo de João. Mas os fariseus e especialistas religiosos rejeitaram o plano de Deus porque eles haviam rejeitado o batismo de João.</w:t>
      </w:r>
    </w:p>
    <w:p>
      <w:pPr/>
      <w:r>
        <w:rPr>
          <w:lang w:val="pt_PT" w:bidi="pt_PT"/>
        </w:rPr>
      </w:r>
      <w:r>
        <w:rPr>
          <w:b/>
          <w:lang w:val="pt_PT" w:bidi="pt_PT"/>
        </w:rPr>
        <w:t>Interrompa a cena.</w:t>
      </w:r>
      <w:r>
        <w:rPr>
          <w:lang w:val="pt_PT" w:bidi="pt_PT"/>
        </w:rPr>
        <w:t xml:space="preserve"> Pergunte aos atores que interpretam os fariseus e especialistas religiosos: "Como vocês se sentem?". Você pode ouvir coisas como: "Acho que Jesus está errado. Não preciso me arrepender", "Me sinto furioso porque Jesus diz que João é o maior profeta", "E se eu estivesse errado? Eu não acredito nas palavras de João". Reinicie a cena.</w:t>
      </w:r>
    </w:p>
    <w:p>
      <w:pPr/>
      <w:r>
        <w:rPr>
          <w:lang w:val="pt_PT" w:bidi="pt_PT"/>
        </w:rPr>
      </w:r>
      <w:r>
        <w:rPr>
          <w:lang w:val="pt_PT" w:bidi="pt_PT"/>
        </w:rPr>
        <w:t>Jesus perguntou como ele pode comparar esta geração. Jesus as compara com as crianças que jogam um jogo. As crianças reclamam com seus amigos porque eles não dançam ao som de músicas alegres, e não lastimam ao som de músicas fúnebres. Jesus diz que João não comia pão ou bebia vinho, e os líderes religiosos dizem que ele tem um demônio. Jesus vai a banquetes e bebe, e os líderes religiosos dizem que Jesus é um glutão e um bêbado.</w:t>
      </w:r>
    </w:p>
    <w:p>
      <w:pPr/>
      <w:r>
        <w:rPr>
          <w:lang w:val="pt_PT" w:bidi="pt_PT"/>
        </w:rPr>
      </w:r>
      <w:r>
        <w:rPr>
          <w:b/>
          <w:lang w:val="pt_PT" w:bidi="pt_PT"/>
        </w:rPr>
        <w:t>Interrompa a cena.</w:t>
      </w:r>
      <w:r>
        <w:rPr>
          <w:lang w:val="pt_PT" w:bidi="pt_PT"/>
        </w:rPr>
        <w:t xml:space="preserve"> Pergunte ao ator que interpreta Jesus: "Como você se sente?". Você pode ouvir coisas como: "Como posso ajudá-los a entender o que eles estão fazendo?", "Eu tenho mostrado todos os sinais que eles precisam", "Estou triste por eles não verem claramente quem é João e quem eu sou".</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7:18–35</w:t>
      </w:r>
    </w:p>
    <w:p>
      <w:pPr/>
      <w:r>
        <w:rPr>
          <w:lang w:val="pt_PT" w:bidi="pt_PT"/>
        </w:rPr>
      </w:r>
      <w:r>
        <w:rPr>
          <w:lang w:val="pt_PT" w:bidi="pt_PT"/>
        </w:rPr>
        <w:t>Ouça o texto uma vez na versão mais fácil de entender.</w:t>
      </w:r>
    </w:p>
    <w:p>
      <w:pPr/>
      <w:r>
        <w:rPr>
          <w:lang w:val="pt_PT" w:bidi="pt_PT"/>
        </w:rPr>
      </w:r>
      <w:r>
        <w:rPr>
          <w:lang w:val="pt_PT" w:bidi="pt_PT"/>
        </w:rPr>
        <w:t>Os discípulos, ou seguidores, de João, ouvem que Jesus trouxe alguém de volta à vida. Eles trazem esta notícia para João na prisão.</w:t>
      </w:r>
    </w:p>
    <w:p>
      <w:pPr/>
      <w:r>
        <w:rPr>
          <w:lang w:val="pt_PT" w:bidi="pt_PT"/>
        </w:rPr>
      </w:r>
      <w:r>
        <w:rPr>
          <w:lang w:val="pt_PT" w:bidi="pt_PT"/>
        </w:rPr>
        <w:t xml:space="preserve">João envia dois de seus seguidores para o </w:t>
      </w:r>
      <w:r>
        <w:rPr>
          <w:b/>
          <w:lang w:val="pt_PT" w:bidi="pt_PT"/>
        </w:rPr>
        <w:t>Senhor</w:t>
      </w:r>
      <w:r>
        <w:rPr>
          <w:lang w:val="pt_PT" w:bidi="pt_PT"/>
        </w:rPr>
        <w:t>, ou para Jesus. Senhor significa mestre, ou alguém que tem autoridade. Lucas usa este título para afirmar que Jesus é Deus. Traduza Senhor da mesma maneira que você tem traduzido nas passagens anteriores. O termo Senhor pode ser encontrado no glossário principal.</w:t>
      </w:r>
    </w:p>
    <w:p>
      <w:pPr/>
      <w:r>
        <w:rPr>
          <w:lang w:val="pt_PT" w:bidi="pt_PT"/>
        </w:rPr>
      </w:r>
      <w:r>
        <w:rPr>
          <w:lang w:val="pt_PT" w:bidi="pt_PT"/>
        </w:rPr>
        <w:t xml:space="preserve">Os </w:t>
      </w:r>
      <w:r>
        <w:rPr>
          <w:b/>
          <w:lang w:val="pt_PT" w:bidi="pt_PT"/>
        </w:rPr>
        <w:t>discípulos</w:t>
      </w:r>
      <w:r>
        <w:rPr>
          <w:lang w:val="pt_PT" w:bidi="pt_PT"/>
        </w:rPr>
        <w:t xml:space="preserve"> de João perguntam a Jesus se ele é </w:t>
      </w:r>
      <w:r>
        <w:rPr>
          <w:b/>
          <w:lang w:val="pt_PT" w:bidi="pt_PT"/>
        </w:rPr>
        <w:t>aquele que está por vir</w:t>
      </w:r>
      <w:r>
        <w:rPr>
          <w:lang w:val="pt_PT" w:bidi="pt_PT"/>
        </w:rPr>
        <w:t xml:space="preserve">, ou o Salvador Prometido. Certifique-se de traduzir discípulos da mesma maneira que você já o fez. O termo Discípulo está no glossário principal. Antes de responder, Jesus cura as pessoas e expulsa </w:t>
      </w:r>
      <w:r>
        <w:rPr>
          <w:b/>
          <w:lang w:val="pt_PT" w:bidi="pt_PT"/>
        </w:rPr>
        <w:t>espíritos malignos</w:t>
      </w:r>
      <w:r>
        <w:rPr>
          <w:lang w:val="pt_PT" w:bidi="pt_PT"/>
        </w:rPr>
        <w:t xml:space="preserve">. Traduza espíritos malignos da mesma maneira que você tem traduzido nas passagens anteriores. O termo Espírito maligno pode ser encontrado no glossário principal. Jesus diz que eles devem dizer a João o que viram e ouviram. Ele então lista as coisas que ele tem feito em seu ministério. Jesus diz que aqueles que têm </w:t>
      </w:r>
      <w:r>
        <w:rPr>
          <w:b/>
          <w:lang w:val="pt_PT" w:bidi="pt_PT"/>
        </w:rPr>
        <w:t>lepra</w:t>
      </w:r>
      <w:r>
        <w:rPr>
          <w:lang w:val="pt_PT" w:bidi="pt_PT"/>
        </w:rPr>
        <w:t xml:space="preserve"> estão limpos. Lepra se refere às doenças de pele. </w:t>
      </w:r>
      <w:r>
        <w:rPr>
          <w:b/>
          <w:lang w:val="pt_PT" w:bidi="pt_PT"/>
        </w:rPr>
        <w:t>Limpo</w:t>
      </w:r>
      <w:r>
        <w:rPr>
          <w:lang w:val="pt_PT" w:bidi="pt_PT"/>
        </w:rPr>
        <w:t xml:space="preserve"> significa que eles se tornaram aptos para servir a Deus. Os termos Lepra e Limpo podem ser encontrados no glossário principal. Traduza ambos os termos da mesma maneira que você traduziu antes.</w:t>
      </w:r>
    </w:p>
    <w:p>
      <w:pPr/>
      <w:r>
        <w:rPr>
          <w:lang w:val="pt_PT" w:bidi="pt_PT"/>
        </w:rPr>
      </w:r>
      <w:r>
        <w:rPr>
          <w:lang w:val="pt_PT" w:bidi="pt_PT"/>
        </w:rPr>
        <w:t xml:space="preserve">Jesus também diz que as </w:t>
      </w:r>
      <w:r>
        <w:rPr>
          <w:b/>
          <w:lang w:val="pt_PT" w:bidi="pt_PT"/>
        </w:rPr>
        <w:t>boas novas</w:t>
      </w:r>
      <w:r>
        <w:rPr>
          <w:lang w:val="pt_PT" w:bidi="pt_PT"/>
        </w:rPr>
        <w:t xml:space="preserve"> estão sendo contadas aos pobres. As boas novas eram sobre o reino de Deus e as boas coisas que Deus faria para ajudar os pobres. Traduza boas novas da mesma maneira que você tem traduzido nas passagens anteriores.</w:t>
      </w:r>
    </w:p>
    <w:p>
      <w:pPr/>
      <w:r>
        <w:rPr>
          <w:lang w:val="pt_PT" w:bidi="pt_PT"/>
        </w:rPr>
      </w:r>
      <w:r>
        <w:rPr>
          <w:lang w:val="pt_PT" w:bidi="pt_PT"/>
        </w:rPr>
        <w:t>Jesus diz que "</w:t>
      </w:r>
      <w:r>
        <w:rPr>
          <w:b/>
          <w:lang w:val="pt_PT" w:bidi="pt_PT"/>
        </w:rPr>
        <w:t>abençoado é o homem que não desiste por minha causa</w:t>
      </w:r>
      <w:r>
        <w:rPr>
          <w:lang w:val="pt_PT" w:bidi="pt_PT"/>
        </w:rPr>
        <w:t>". Abençoado significa que Deus mostra seu favor ou bondade com alguém. O termo Abençoado está no glossário principal. Desistir ou tropeçar significa duvidar, ou ficar ofendido com alguém. Jesus está dizendo que Deus iria favorecer aqueles que não duvidaram de que Jesus era o Salvador Prometido.</w:t>
      </w:r>
    </w:p>
    <w:p>
      <w:pPr/>
      <w:r>
        <w:rPr>
          <w:lang w:val="pt_PT" w:bidi="pt_PT"/>
        </w:rPr>
      </w:r>
      <w:r>
        <w:rPr>
          <w:lang w:val="pt_PT" w:bidi="pt_PT"/>
        </w:rPr>
        <w:t xml:space="preserve">Jesus pergunta à multidão três vezes por que eles foram ao </w:t>
      </w:r>
      <w:r>
        <w:rPr>
          <w:b/>
          <w:lang w:val="pt_PT" w:bidi="pt_PT"/>
        </w:rPr>
        <w:t>deserto</w:t>
      </w:r>
      <w:r>
        <w:rPr>
          <w:lang w:val="pt_PT" w:bidi="pt_PT"/>
        </w:rPr>
        <w:t xml:space="preserve">. Traduza deserto da mesma maneira que você tem traduzido nas passagens anteriores. O termo Deserto pode ser encontrado no glossário principal. Jesus responde à sua pergunta dizendo que as pessoas foram ver um </w:t>
      </w:r>
      <w:r>
        <w:rPr>
          <w:b/>
          <w:lang w:val="pt_PT" w:bidi="pt_PT"/>
        </w:rPr>
        <w:t>profeta</w:t>
      </w:r>
      <w:r>
        <w:rPr>
          <w:lang w:val="pt_PT" w:bidi="pt_PT"/>
        </w:rPr>
        <w:t>. Traduza Profeta da mesma maneira que você já o fez. O termo Profeta pode ser encontrado no glossário principal.</w:t>
      </w:r>
    </w:p>
    <w:p>
      <w:pPr/>
      <w:r>
        <w:rPr>
          <w:lang w:val="pt_PT" w:bidi="pt_PT"/>
        </w:rPr>
      </w:r>
      <w:r>
        <w:rPr>
          <w:lang w:val="pt_PT" w:bidi="pt_PT"/>
        </w:rPr>
        <w:t>Mostre uma imagem do deserto, caso ainda não o tenha feito.</w:t>
      </w:r>
    </w:p>
    <w:p>
      <w:pPr/>
      <w:r>
        <w:rPr>
          <w:lang w:val="pt_PT" w:bidi="pt_PT"/>
        </w:rPr>
      </w:r>
      <w:r>
        <w:rPr>
          <w:lang w:val="pt_PT" w:bidi="pt_PT"/>
        </w:rPr>
        <w:t xml:space="preserve">Jesus diz que as escrituras, em Malaquias, falaram sobre João ao dizerem: "Eu enviarei meu mensageiro à sua frente". Um </w:t>
      </w:r>
      <w:r>
        <w:rPr>
          <w:b/>
          <w:lang w:val="pt_PT" w:bidi="pt_PT"/>
        </w:rPr>
        <w:t>mensageiro</w:t>
      </w:r>
      <w:r>
        <w:rPr>
          <w:lang w:val="pt_PT" w:bidi="pt_PT"/>
        </w:rPr>
        <w:t xml:space="preserve"> dizia às pessoas para prepararem o caminho porque um rei estava vindo. João era o mensageiro que preparava os judeus para a vinda do verdadeiro rei: Jesus. O mensageiro preparou o caminho para o rei. Esta comparação significa que as estradas seriam preparadas para a vinda do rei. Deus enviou João para preparar as pessoas para o Salvador Prometido, dizendo-lhes para parar de pecar e voltarem para Deus.</w:t>
      </w:r>
    </w:p>
    <w:p>
      <w:pPr/>
      <w:r>
        <w:rPr>
          <w:lang w:val="pt_PT" w:bidi="pt_PT"/>
        </w:rPr>
      </w:r>
      <w:r>
        <w:rPr>
          <w:lang w:val="pt_PT" w:bidi="pt_PT"/>
        </w:rPr>
        <w:t xml:space="preserve">Jesus diz que, </w:t>
      </w:r>
      <w:r>
        <w:rPr>
          <w:b/>
          <w:lang w:val="pt_PT" w:bidi="pt_PT"/>
        </w:rPr>
        <w:t>entre aqueles que nasceram das mulheres</w:t>
      </w:r>
      <w:r>
        <w:rPr>
          <w:lang w:val="pt_PT" w:bidi="pt_PT"/>
        </w:rPr>
        <w:t xml:space="preserve">, João é o maior. Isso significa entre todas as pessoas. </w:t>
      </w:r>
      <w:r>
        <w:rPr>
          <w:b/>
          <w:lang w:val="pt_PT" w:bidi="pt_PT"/>
        </w:rPr>
        <w:t>O maior</w:t>
      </w:r>
      <w:r>
        <w:rPr>
          <w:lang w:val="pt_PT" w:bidi="pt_PT"/>
        </w:rPr>
        <w:t xml:space="preserve"> significa que ele era o mais importante, porque seu papel era preparar o caminho para o Salvador Prometido. Isso não significa que ele era maior do que Jesus.</w:t>
      </w:r>
    </w:p>
    <w:p>
      <w:pPr/>
      <w:r>
        <w:rPr>
          <w:lang w:val="pt_PT" w:bidi="pt_PT"/>
        </w:rPr>
      </w:r>
      <w:r>
        <w:rPr>
          <w:lang w:val="pt_PT" w:bidi="pt_PT"/>
        </w:rPr>
        <w:t xml:space="preserve">Jesus diz que os fariseus e especialistas nos ensinamentos de Moisés rejeitaram o plano de Deus para eles. </w:t>
      </w:r>
      <w:r>
        <w:rPr>
          <w:b/>
          <w:lang w:val="pt_PT" w:bidi="pt_PT"/>
        </w:rPr>
        <w:t>Especialistas nos ensinamentos de Moisés</w:t>
      </w:r>
      <w:r>
        <w:rPr>
          <w:lang w:val="pt_PT" w:bidi="pt_PT"/>
        </w:rPr>
        <w:t xml:space="preserve"> se refere aos estudiosos que estudavam, ensinavam e interpretavam a lei de Deus. Eles eram provavelmente as mesmas pessoas que Lucas descreve como instrutores da lei. Jesus está dizendo que os líderes religiosos se recusaram a fazer o que Deus queria que eles fizessem. Eles se recusaram a se voltar para Deus. Eles não estavam preparados para a vinda do Salvador Prometido para fazer parte de seu reino. Traduza </w:t>
      </w:r>
      <w:r>
        <w:rPr>
          <w:b/>
          <w:lang w:val="pt_PT" w:bidi="pt_PT"/>
        </w:rPr>
        <w:t>Fariseus</w:t>
      </w:r>
      <w:r>
        <w:rPr>
          <w:lang w:val="pt_PT" w:bidi="pt_PT"/>
        </w:rPr>
        <w:t xml:space="preserve"> da mesma maneira que você tem traduzido nas passagens anteriores. O termo </w:t>
      </w:r>
      <w:r>
        <w:rPr>
          <w:b/>
          <w:lang w:val="pt_PT" w:bidi="pt_PT"/>
        </w:rPr>
        <w:t>Fariseu</w:t>
      </w:r>
      <w:r>
        <w:rPr>
          <w:lang w:val="pt_PT" w:bidi="pt_PT"/>
        </w:rPr>
        <w:t xml:space="preserve"> pode ser encontrado no glossário principal.</w:t>
      </w:r>
    </w:p>
    <w:p>
      <w:pPr/>
      <w:r>
        <w:rPr>
          <w:lang w:val="pt_PT" w:bidi="pt_PT"/>
        </w:rPr>
      </w:r>
      <w:r>
        <w:rPr>
          <w:lang w:val="pt_PT" w:bidi="pt_PT"/>
        </w:rPr>
        <w:t xml:space="preserve">Jesus usa um exemplo das crianças que brincam em uma </w:t>
      </w:r>
      <w:r>
        <w:rPr>
          <w:b/>
          <w:lang w:val="pt_PT" w:bidi="pt_PT"/>
        </w:rPr>
        <w:t>praça</w:t>
      </w:r>
      <w:r>
        <w:rPr>
          <w:lang w:val="pt_PT" w:bidi="pt_PT"/>
        </w:rPr>
        <w:t>. Este era um lugar onde as pessoas compravam e vendiam coisas. Era uma grande área aberta onde as crianças podiam brincar. Se isso não é comum em sua cultura, pode empregar um termo que se refere a um lugar onde as crianças geralmente brincam.</w:t>
      </w:r>
    </w:p>
    <w:p>
      <w:pPr/>
      <w:r>
        <w:rPr>
          <w:lang w:val="pt_PT" w:bidi="pt_PT"/>
        </w:rPr>
      </w:r>
      <w:r>
        <w:rPr>
          <w:lang w:val="pt_PT" w:bidi="pt_PT"/>
        </w:rPr>
        <w:t>Mostre uma imagem de uma praça judaica, se ainda não o fez.</w:t>
      </w:r>
    </w:p>
    <w:p>
      <w:pPr/>
      <w:r>
        <w:rPr>
          <w:lang w:val="pt_PT" w:bidi="pt_PT"/>
        </w:rPr>
      </w:r>
      <w:r>
        <w:rPr>
          <w:lang w:val="pt_PT" w:bidi="pt_PT"/>
        </w:rPr>
        <w:t xml:space="preserve">No exemplo de Jesus, as crianças dizem que tocavam a </w:t>
      </w:r>
      <w:r>
        <w:rPr>
          <w:b/>
          <w:lang w:val="pt_PT" w:bidi="pt_PT"/>
        </w:rPr>
        <w:t>flauta</w:t>
      </w:r>
      <w:r>
        <w:rPr>
          <w:lang w:val="pt_PT" w:bidi="pt_PT"/>
        </w:rPr>
        <w:t xml:space="preserve">. Este era um instrumento musical que consistia em um ou dois tubos. Geralmente era feito de madeira, cana ou osso. Era tocado soprando nos tubos. As crianças também mencionam um </w:t>
      </w:r>
      <w:r>
        <w:rPr>
          <w:b/>
          <w:lang w:val="pt_PT" w:bidi="pt_PT"/>
        </w:rPr>
        <w:t>canto fúnebre</w:t>
      </w:r>
      <w:r>
        <w:rPr>
          <w:lang w:val="pt_PT" w:bidi="pt_PT"/>
        </w:rPr>
        <w:t>. Isso se refere a uma canção triste ou de luto que acontece em um funeral.</w:t>
      </w:r>
    </w:p>
    <w:p>
      <w:pPr/>
      <w:r>
        <w:rPr>
          <w:lang w:val="pt_PT" w:bidi="pt_PT"/>
        </w:rPr>
      </w:r>
      <w:r>
        <w:rPr>
          <w:lang w:val="pt_PT" w:bidi="pt_PT"/>
        </w:rPr>
        <w:t>Mostre uma imagem de uma flauta.</w:t>
      </w:r>
    </w:p>
    <w:p>
      <w:pPr/>
      <w:r>
        <w:rPr>
          <w:lang w:val="pt_PT" w:bidi="pt_PT"/>
        </w:rPr>
      </w:r>
      <w:r>
        <w:rPr>
          <w:lang w:val="pt_PT" w:bidi="pt_PT"/>
        </w:rPr>
        <w:t xml:space="preserve">Jesus diz que João </w:t>
      </w:r>
      <w:r>
        <w:rPr>
          <w:b/>
          <w:lang w:val="pt_PT" w:bidi="pt_PT"/>
        </w:rPr>
        <w:t>não comia pão ou bebia vinho</w:t>
      </w:r>
      <w:r>
        <w:rPr>
          <w:lang w:val="pt_PT" w:bidi="pt_PT"/>
        </w:rPr>
        <w:t xml:space="preserve">. </w:t>
      </w:r>
      <w:r>
        <w:rPr>
          <w:b/>
          <w:lang w:val="pt_PT" w:bidi="pt_PT"/>
        </w:rPr>
        <w:t>Pão</w:t>
      </w:r>
      <w:r>
        <w:rPr>
          <w:lang w:val="pt_PT" w:bidi="pt_PT"/>
        </w:rPr>
        <w:t xml:space="preserve"> significa a comida em geral e </w:t>
      </w:r>
      <w:r>
        <w:rPr>
          <w:b/>
          <w:lang w:val="pt_PT" w:bidi="pt_PT"/>
        </w:rPr>
        <w:t>vinho</w:t>
      </w:r>
      <w:r>
        <w:rPr>
          <w:lang w:val="pt_PT" w:bidi="pt_PT"/>
        </w:rPr>
        <w:t xml:space="preserve"> se refere a uma bebida fermentada. Isso não significa que João não comia nenhum alimento, mas sim que não comia comida normal. O Evangelho de Marcos diz que ele comia gafanhotos e mel silvestre. Traduza pão e vinho da mesma maneira que você tem traduzido nas passagens anteriores de Lucas.</w:t>
      </w:r>
    </w:p>
    <w:p>
      <w:pPr/>
      <w:r>
        <w:rPr>
          <w:lang w:val="pt_PT" w:bidi="pt_PT"/>
        </w:rPr>
      </w:r>
      <w:r>
        <w:rPr>
          <w:lang w:val="pt_PT" w:bidi="pt_PT"/>
        </w:rPr>
        <w:t xml:space="preserve">Jesus chama a si mesmo o </w:t>
      </w:r>
      <w:r>
        <w:rPr>
          <w:b/>
          <w:lang w:val="pt_PT" w:bidi="pt_PT"/>
        </w:rPr>
        <w:t>Filho do Homem</w:t>
      </w:r>
      <w:r>
        <w:rPr>
          <w:lang w:val="pt_PT" w:bidi="pt_PT"/>
        </w:rPr>
        <w:t>. Este título significa que ele era humano e a pessoa a quem Deus deu todo o poder e autoridade. Traduza Filho do Homem da mesma maneira que você tem traduzido nas passagens anteriores. O termo Filho do Homem pode ser encontrado no glossário principal.</w:t>
      </w:r>
    </w:p>
    <w:p>
      <w:pPr/>
      <w:r>
        <w:rPr>
          <w:lang w:val="pt_PT" w:bidi="pt_PT"/>
        </w:rPr>
      </w:r>
      <w:r>
        <w:rPr>
          <w:lang w:val="pt_PT" w:bidi="pt_PT"/>
        </w:rPr>
        <w:t xml:space="preserve">Jesus diz que as pessoas o chamavam de </w:t>
      </w:r>
      <w:r>
        <w:rPr>
          <w:b/>
          <w:lang w:val="pt_PT" w:bidi="pt_PT"/>
        </w:rPr>
        <w:t>glutão</w:t>
      </w:r>
      <w:r>
        <w:rPr>
          <w:lang w:val="pt_PT" w:bidi="pt_PT"/>
        </w:rPr>
        <w:t xml:space="preserve">, ou uma pessoa que come demais, e </w:t>
      </w:r>
      <w:r>
        <w:rPr>
          <w:b/>
          <w:lang w:val="pt_PT" w:bidi="pt_PT"/>
        </w:rPr>
        <w:t>bêbado</w:t>
      </w:r>
      <w:r>
        <w:rPr>
          <w:lang w:val="pt_PT" w:bidi="pt_PT"/>
        </w:rPr>
        <w:t xml:space="preserve">, ou uma pessoa que bebe muito vinho. As expressões não eram louvores, mas críticas a Jesus. Jesus diz </w:t>
      </w:r>
      <w:r>
        <w:rPr>
          <w:b/>
          <w:lang w:val="pt_PT" w:bidi="pt_PT"/>
        </w:rPr>
        <w:t>que a sabedoria é provada por meio de seus filhos</w:t>
      </w:r>
      <w:r>
        <w:rPr>
          <w:lang w:val="pt_PT" w:bidi="pt_PT"/>
        </w:rPr>
        <w:t>. Isso significa que a verdadeira sabedoria, ou compreensão, é mostrado pelo bom caráter e pelos bons resultados na vida de alguém.</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7:18–35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75">
        <w:r>
          <w:rPr>
            <w:lang w:val="pt_PT" w:bidi="pt_PT"/>
          </w:rPr>
          <w:rPr>
            <w:color w:val="0000EE"/>
            <w:u w:val="single"/>
          </w:rPr>
          <w:t>Ouvir e Sentir</w:t>
        </w:r>
      </w:hyperlink>
      <w:r>
        <w:rPr>
          <w:lang w:val="pt_PT" w:bidi="pt_PT"/>
        </w:rPr>
        <w:t xml:space="preserve"> (389 KB)</w:t>
      </w:r>
      <w:r>
        <w:rPr>
          <w:lang w:val="pt_PT" w:bidi="pt_PT"/>
        </w:rPr>
      </w:r>
    </w:p>
    <w:p>
      <w:pPr>
        <w:pStyle w:val="ListBullet"/>
        <w:spacing w:line="240" w:lineRule="auto"/>
        <w:ind w:left="720"/>
      </w:pPr>
      <w:r>
        <w:rPr>
          <w:lang w:val="pt_PT" w:bidi="pt_PT"/>
        </w:rPr>
      </w:r>
      <w:hyperlink r:id="rId176">
        <w:r>
          <w:rPr>
            <w:lang w:val="pt_PT" w:bidi="pt_PT"/>
          </w:rPr>
          <w:rPr>
            <w:color w:val="0000EE"/>
            <w:u w:val="single"/>
          </w:rPr>
          <w:t>Preparando o Cenário</w:t>
        </w:r>
      </w:hyperlink>
      <w:r>
        <w:rPr>
          <w:lang w:val="pt_PT" w:bidi="pt_PT"/>
        </w:rPr>
        <w:t xml:space="preserve"> (6.6 MB)</w:t>
      </w:r>
      <w:r>
        <w:rPr>
          <w:lang w:val="pt_PT" w:bidi="pt_PT"/>
        </w:rPr>
      </w:r>
    </w:p>
    <w:p>
      <w:pPr>
        <w:pStyle w:val="ListBullet"/>
        <w:spacing w:line="240" w:lineRule="auto"/>
        <w:ind w:left="720"/>
      </w:pPr>
      <w:r>
        <w:rPr>
          <w:lang w:val="pt_PT" w:bidi="pt_PT"/>
        </w:rPr>
      </w:r>
      <w:hyperlink r:id="rId177">
        <w:r>
          <w:rPr>
            <w:lang w:val="pt_PT" w:bidi="pt_PT"/>
          </w:rPr>
          <w:rPr>
            <w:color w:val="0000EE"/>
            <w:u w:val="single"/>
          </w:rPr>
          <w:t>Identificando as Cenas</w:t>
        </w:r>
      </w:hyperlink>
      <w:r>
        <w:rPr>
          <w:lang w:val="pt_PT" w:bidi="pt_PT"/>
        </w:rPr>
        <w:t xml:space="preserve"> (3.0 MB)</w:t>
      </w:r>
      <w:r>
        <w:rPr>
          <w:lang w:val="pt_PT" w:bidi="pt_PT"/>
        </w:rPr>
      </w:r>
    </w:p>
    <w:p>
      <w:pPr>
        <w:pStyle w:val="ListBullet"/>
        <w:spacing w:line="240" w:lineRule="auto"/>
        <w:ind w:left="720"/>
      </w:pPr>
      <w:r>
        <w:rPr>
          <w:lang w:val="pt_PT" w:bidi="pt_PT"/>
        </w:rPr>
      </w:r>
      <w:hyperlink r:id="rId178">
        <w:r>
          <w:rPr>
            <w:lang w:val="pt_PT" w:bidi="pt_PT"/>
          </w:rPr>
          <w:rPr>
            <w:color w:val="0000EE"/>
            <w:u w:val="single"/>
          </w:rPr>
          <w:t>Incorporando o Texto</w:t>
        </w:r>
      </w:hyperlink>
      <w:r>
        <w:rPr>
          <w:lang w:val="pt_PT" w:bidi="pt_PT"/>
        </w:rPr>
        <w:t xml:space="preserve"> (3.4 MB)</w:t>
      </w:r>
      <w:r>
        <w:rPr>
          <w:lang w:val="pt_PT" w:bidi="pt_PT"/>
        </w:rPr>
      </w:r>
    </w:p>
    <w:p>
      <w:pPr>
        <w:pStyle w:val="ListBullet"/>
        <w:spacing w:line="240" w:lineRule="auto"/>
        <w:ind w:left="720"/>
      </w:pPr>
      <w:r>
        <w:rPr>
          <w:lang w:val="pt_PT" w:bidi="pt_PT"/>
        </w:rPr>
      </w:r>
      <w:hyperlink r:id="rId179">
        <w:r>
          <w:rPr>
            <w:lang w:val="pt_PT" w:bidi="pt_PT"/>
          </w:rPr>
          <w:rPr>
            <w:color w:val="0000EE"/>
            <w:u w:val="single"/>
          </w:rPr>
          <w:t>Preenchendo as Lacunas</w:t>
        </w:r>
      </w:hyperlink>
      <w:r>
        <w:rPr>
          <w:lang w:val="pt_PT" w:bidi="pt_PT"/>
        </w:rPr>
        <w:t xml:space="preserve"> (4.1 MB)</w:t>
      </w:r>
      <w:r>
        <w:rPr>
          <w:lang w:val="pt_PT" w:bidi="pt_PT"/>
        </w:rPr>
      </w:r>
    </w:p>
    <w:p>
      <w:pPr>
        <w:pStyle w:val="ListBullet"/>
        <w:spacing w:line="240" w:lineRule="auto"/>
        <w:ind w:left="720"/>
      </w:pPr>
      <w:r>
        <w:rPr>
          <w:lang w:val="pt_PT" w:bidi="pt_PT"/>
        </w:rPr>
      </w:r>
      <w:hyperlink r:id="rId180">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Lucas 7:36–8:3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Lucas 7:36 a Lucas 8:3 e guarde em seu corações.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7:36–8:3</w:t>
      </w:r>
    </w:p>
    <w:p>
      <w:pPr/>
      <w:r>
        <w:rPr>
          <w:lang w:val="pt_PT" w:bidi="pt_PT"/>
        </w:rPr>
      </w:r>
      <w:r>
        <w:rPr>
          <w:lang w:val="pt_PT" w:bidi="pt_PT"/>
        </w:rPr>
        <w:t>Ouça o texto uma vez na versão mais fácil de entender.</w:t>
      </w:r>
    </w:p>
    <w:p>
      <w:pPr/>
      <w:r>
        <w:rPr>
          <w:lang w:val="pt_PT" w:bidi="pt_PT"/>
        </w:rPr>
      </w:r>
      <w:r>
        <w:rPr>
          <w:lang w:val="pt_PT" w:bidi="pt_PT"/>
        </w:rPr>
        <w:t>Algum tempo depois de Jesus responder às perguntas de João Batista, um fariseu chamado Simão convida Jesus para sua casa. A última cidade que Lucas menciona é Naim. Não sabemos se Jesus ainda está nesta cidade ou se ele continuou para outros lugares. Lucas não nos diz onde este próximo evento acontece. Durante o jantar com Simão, uma mulher conhecida como pecadora entra e lava os pés de Jesus. Lucas usa uma história para mostrar a fé da mulher e a autoridade de Jesus para perdoar pecados.</w:t>
      </w:r>
    </w:p>
    <w:p>
      <w:pPr/>
      <w:r>
        <w:rPr>
          <w:lang w:val="pt_PT" w:bidi="pt_PT"/>
        </w:rPr>
      </w:r>
      <w:r>
        <w:rPr>
          <w:lang w:val="pt_PT" w:bidi="pt_PT"/>
        </w:rPr>
        <w:t>Depois de Jesus dizer aos seguidores de João que ele era o Salvador Prometido, um fariseu, ou líder religioso, convida Jesus para uma refeição em sua casa. O nome do Fariseu é Simão. Segundo o costume judaico, Jesus estava recostado em uma almofada ao lado da mesa baixa. Seus pés estavam estendidos para longe da mesa, uma vez que os pés eram considerados sujos.</w:t>
      </w:r>
    </w:p>
    <w:p>
      <w:pPr/>
      <w:r>
        <w:rPr>
          <w:lang w:val="pt_PT" w:bidi="pt_PT"/>
        </w:rPr>
      </w:r>
      <w:r>
        <w:rPr>
          <w:lang w:val="pt_PT" w:bidi="pt_PT"/>
        </w:rPr>
        <w:t>Pare e mostre à sua equipe uma imagem de um ambiente de jantar judaico, incluindo a mesa baixa e as almofadas onde as pessoas se recostavam.</w:t>
      </w:r>
    </w:p>
    <w:p>
      <w:pPr/>
      <w:r>
        <w:rPr>
          <w:lang w:val="pt_PT" w:bidi="pt_PT"/>
        </w:rPr>
      </w:r>
      <w:r>
        <w:rPr>
          <w:lang w:val="pt_PT" w:bidi="pt_PT"/>
        </w:rPr>
        <w:t>Como um instrutor religioso, Jesus estava comendo com o anfitrião, Simão, e outros convidados. Na cultura judaica, as pessoas que não haviam sido convidadas poderiam vir e ficar em silêncio para ouvir o que o instrutor dizia. Eles não deveriam se juntar aos convidados. Normalmente, as mulheres não estavam presentes neste tipo de ambiente.</w:t>
      </w:r>
    </w:p>
    <w:p>
      <w:pPr/>
      <w:r>
        <w:rPr>
          <w:lang w:val="pt_PT" w:bidi="pt_PT"/>
        </w:rPr>
      </w:r>
      <w:r>
        <w:rPr>
          <w:lang w:val="pt_PT" w:bidi="pt_PT"/>
        </w:rPr>
        <w:t>Pare e discuta os costumes de convidar as pessoas para uma casa em sua cultura. O que eles são obrigados a fazer ou trazer? Uma vez que eles estão na casa, que liberdades eles têm dentro da casa?</w:t>
      </w:r>
    </w:p>
    <w:p>
      <w:pPr/>
      <w:r>
        <w:rPr>
          <w:lang w:val="pt_PT" w:bidi="pt_PT"/>
        </w:rPr>
      </w:r>
      <w:r>
        <w:rPr>
          <w:lang w:val="pt_PT" w:bidi="pt_PT"/>
        </w:rPr>
        <w:t>Enquanto eles estão comendo, uma mulher entra na casa. Ela tinha ouvido que Jesus estava na casa de Simão. Esta mulher tinha má reputação na cidade e era vista como pecadora. Ela provavelmente havia sido uma prostituta. Os fariseus viam esta mulher como impura, ou imprópria para o serviço a Deus. Não sabemos é essa mulher, mas é claro que Jesus a conhece de um encontro anterior. A mulher traz perfume, ou óleo perfumado, em um frasco de alabastro caro. O frasco tinha um pescoço longo e era selado para que nada do perfume vazasse. O pescoço tinha de ser quebrado para o perfume ser derramado. Alabastro era uma bela pedra branca e amarela que vinha do Egito. O custo deste tipo de frasco era equivalente ao salário de 300 dias.</w:t>
      </w:r>
    </w:p>
    <w:p>
      <w:pPr/>
      <w:r>
        <w:rPr>
          <w:lang w:val="pt_PT" w:bidi="pt_PT"/>
        </w:rPr>
      </w:r>
      <w:r>
        <w:rPr>
          <w:lang w:val="pt_PT" w:bidi="pt_PT"/>
        </w:rPr>
        <w:t>Pare e mostre à sua equipe uma imagem de um frasco de alabastro para perfume. Discuta com sua equipe: por que uma mulher seria banida em sua cultura? Como ela seria tratada em público? Há algo que uma mulher pode fazer em sua cultura para deixar de ser banida?</w:t>
      </w:r>
    </w:p>
    <w:p>
      <w:pPr/>
      <w:r>
        <w:rPr>
          <w:lang w:val="pt_PT" w:bidi="pt_PT"/>
        </w:rPr>
      </w:r>
      <w:r>
        <w:rPr>
          <w:lang w:val="pt_PT" w:bidi="pt_PT"/>
        </w:rPr>
        <w:t>A mulher está chorando aos pés de Jesus. Ela é grata porque antes Jesus havia perdoado seus pecados, ou suas desobediências contra Deus. Ela se ajoelha aos pés de Jesus e suas lágrimas começam a molhá-los. Ela usa seus cabelos como uma toalha e enxuga as lágrimas. Na cultura judaica, era vergonhoso que uma mulher soltasse seus cabelos em público. A mulher começa a beijar, ou tocar com seus lábios, os pés de Jesus, para mostrar sua profunda humildade e reverência. Ela também estava mostrando sua gratidão.</w:t>
      </w:r>
    </w:p>
    <w:p>
      <w:pPr/>
      <w:r>
        <w:rPr>
          <w:lang w:val="pt_PT" w:bidi="pt_PT"/>
        </w:rPr>
      </w:r>
      <w:r>
        <w:rPr>
          <w:lang w:val="pt_PT" w:bidi="pt_PT"/>
        </w:rPr>
        <w:t>A mulher "unge" Jesus, derramando seu perfume nos pés dele, e esfregando-os com o óleo. Neste contexto, a unção não implica um ato religioso, mas demonstra que a mulher honra Jesus. Normalmente, a unção com óleo era feita derramando-o na cabeça. É provável que a mulher pretendesse derramá-lo na cabeça de Jesus. Mas ela fica tão sobrepujada pela emoção que acaba derramando-o nos pés dele. Por lavar os pés de Jesus, beijá-los e derramar óleo sobre eles, a mulher mostra sua reverência e amor para com Jesus.</w:t>
      </w:r>
    </w:p>
    <w:p>
      <w:pPr/>
      <w:r>
        <w:rPr>
          <w:lang w:val="pt_PT" w:bidi="pt_PT"/>
        </w:rPr>
      </w:r>
      <w:r>
        <w:rPr>
          <w:lang w:val="pt_PT" w:bidi="pt_PT"/>
        </w:rPr>
        <w:t>Pare e discuta com sua equipe. Como alguém mostra gratidão ou reverência para com outra pessoa em sua cultura? Em sua cultura, como uma mulher seria vista se ela mostrasse gratidão ou reverência a um homem em público?</w:t>
      </w:r>
    </w:p>
    <w:p>
      <w:pPr/>
      <w:r>
        <w:rPr>
          <w:lang w:val="pt_PT" w:bidi="pt_PT"/>
        </w:rPr>
      </w:r>
      <w:r>
        <w:rPr>
          <w:lang w:val="pt_PT" w:bidi="pt_PT"/>
        </w:rPr>
        <w:t>Simão vê Jesus permitindo que a mulher limpe seus pés. Simão acha que Jesus não é, de fato, um profeta, ou mensageiro de Deus. Simão acha isso, porque um profeta saberia que a mulher era pecadora. Um profeta também saberia que a mulher o tocando faria com que ele se tornasse impuro. Simão não acredita que Jesus age como alguém enviado por Deus.</w:t>
      </w:r>
    </w:p>
    <w:p>
      <w:pPr/>
      <w:r>
        <w:rPr>
          <w:lang w:val="pt_PT" w:bidi="pt_PT"/>
        </w:rPr>
      </w:r>
      <w:r>
        <w:rPr>
          <w:lang w:val="pt_PT" w:bidi="pt_PT"/>
        </w:rPr>
        <w:t>Mas Jesus conhece os pensamentos de Simão. Jesus responde aos pensamentos de Simão contando-lhe uma parábola, ou uma história especial para explicar coisas mais profundas sobre Deus. Jesus conta uma história de dois homens. Há um credor de dinheiro, ou um homem cujo trabalho é emprestar dinheiro. Um credor dá dinheiro para alguém esperando receber mais dinheiro do que deu. Este credor de dinheiro empresta dinheiro para dois homens. Um homem devia 500 denários, ou moedas de prata. O outro homem devia 50 denários. Quando eles não podiam pagar, o homem que emprestou o dinheiro cancelou as dívidas, ou o dinheiro devido, de ambos os homens. Isso significa que ele graciosamente os perdoou.</w:t>
      </w:r>
    </w:p>
    <w:p>
      <w:pPr/>
      <w:r>
        <w:rPr>
          <w:lang w:val="pt_PT" w:bidi="pt_PT"/>
        </w:rPr>
      </w:r>
      <w:r>
        <w:rPr>
          <w:lang w:val="pt_PT" w:bidi="pt_PT"/>
        </w:rPr>
        <w:t>Pare e discuta com sua equipe. Quais são algumas das expectativas das pessoas que tomam dinheiro emprestado em sua cultura? Quais são as consequências caso alguém não devolva o que tomou emprestado?</w:t>
      </w:r>
    </w:p>
    <w:p>
      <w:pPr/>
      <w:r>
        <w:rPr>
          <w:lang w:val="pt_PT" w:bidi="pt_PT"/>
        </w:rPr>
      </w:r>
      <w:r>
        <w:rPr>
          <w:lang w:val="pt_PT" w:bidi="pt_PT"/>
        </w:rPr>
        <w:t>Jesus pergunta a Simão qual dos homens amou mais o credor. Simão responde que o homem que devia mais dinheiro o amou mais. Jesus diz que ele está correto. O homem cuja dívida maior fora perdoada tem mais devoção e afeição pelo credor do dinheiro. Jesus se compara com o credor e dívida com o pecado. A mulher amava muito a Jesus porque ele a havia perdoado de muitos pecados. Simão amou a Jesus apenas um pouco, porque ele pensava não precisar muito do perdão de Jesus.</w:t>
      </w:r>
    </w:p>
    <w:p>
      <w:pPr/>
      <w:r>
        <w:rPr>
          <w:lang w:val="pt_PT" w:bidi="pt_PT"/>
        </w:rPr>
      </w:r>
      <w:r>
        <w:rPr>
          <w:lang w:val="pt_PT" w:bidi="pt_PT"/>
        </w:rPr>
        <w:t>Jesus então se volta para a mulher e continua a falar com Simão. Jesus compara a mulher com Simão. Jesus diz que Simão não lhe deu água para lavar seus pés. Na cultura judaica, era comum dar aos hóspedes uma tigela de água para lavarem a poeira de seus pés. Em casas ricas, o anfitrião faria com que os servos lavassem os pés de seus convidados como uma maneira de honrá-los. Depois eles os secariam com uma toalha. Mas Simão não deu a Jesus água para lavar seus pés, nem providenciou que um servo lavasse seus pés. Em contraste, a mulher lava os pés de Jesus com suas lágrimas e os seca com seus cabelos.</w:t>
      </w:r>
    </w:p>
    <w:p>
      <w:pPr/>
      <w:r>
        <w:rPr>
          <w:lang w:val="pt_PT" w:bidi="pt_PT"/>
        </w:rPr>
      </w:r>
      <w:r>
        <w:rPr>
          <w:lang w:val="pt_PT" w:bidi="pt_PT"/>
        </w:rPr>
        <w:t>Jesus diz que Simão não o cumprimentou com um beijo. Na cultura judaica, era costume que os homens se cumprimentassem com um beijo na face ou na mão. Em contraste, a mulher beijou os pés de Jesus. Isso mostrou respeito e humildade ainda maior do que um beijo na bochecha. Jesus diz que a mulher não parou de beijar seus pés desde que ele entrou na casa. Esta frase não significa que a mulher beijava os pés de Jesus desde que ele chegara. A mulher parou para secá-los e ungi-los com óleo. Jesus diz isso para enfatizar as ações da mulher em comparação com as de Simão.</w:t>
      </w:r>
    </w:p>
    <w:p>
      <w:pPr/>
      <w:r>
        <w:rPr>
          <w:lang w:val="pt_PT" w:bidi="pt_PT"/>
        </w:rPr>
      </w:r>
      <w:r>
        <w:rPr>
          <w:lang w:val="pt_PT" w:bidi="pt_PT"/>
        </w:rPr>
        <w:t>Ele relembra que Simão não o ungiu derramando óleo em sua cabeça. Este era um costume judaico usado para honrar um convidado. Por outro lado, a mulher derramou óleo nos pés de Jesus. O óleo que ela usou era muito mais caro do que o óleo usado para derramar na cabeça de alguém. Jesus diz que a mulher o ama muito, porque ele a perdoou por muitos pecados. Sua gratidão e amor com Jesus provam que Jesus havia perdoado seus pecados. Jesus quer dizer que Simão o ama pouco, porque ele acha que pecou pouco e não precisa de muito perdão. Jesus repete que os pecados da mulher estão perdoados. Ele está reassegurando à mulher que seus pecados permaneceram perdoados e declarando aos outros convidados que ela está perdoada.</w:t>
      </w:r>
    </w:p>
    <w:p>
      <w:pPr/>
      <w:r>
        <w:rPr>
          <w:lang w:val="pt_PT" w:bidi="pt_PT"/>
        </w:rPr>
      </w:r>
      <w:r>
        <w:rPr>
          <w:lang w:val="pt_PT" w:bidi="pt_PT"/>
        </w:rPr>
        <w:t>Os homens na mesa ficam surpresos e desaprovam o fato de Jesus dizer que ele tem o poder de perdoar pecados. Eles acreditam que apenas Deus tem o poder de perdoar pecados. Jesus diz à mulher que sua fé a salvou. Fé significa confiança em Deus. Jesus está dizendo que, devido à fé da mulher, Deus a salvou de sua vida pecaminosa e não a puniria por seus pecados. Ele fala para a mulher ir em paz, ou com as bênçãos de Deus. A mulher agora pode desfrutar de um relacionamento com Deus, porque ela não era mais ritualmente impura.</w:t>
      </w:r>
    </w:p>
    <w:p>
      <w:pPr/>
      <w:r>
        <w:rPr>
          <w:lang w:val="pt_PT" w:bidi="pt_PT"/>
        </w:rPr>
      </w:r>
      <w:r>
        <w:rPr>
          <w:lang w:val="pt_PT" w:bidi="pt_PT"/>
        </w:rPr>
        <w:t>Depois disso, Jesus viaja para diferentes cidades da região com os 12 apóstolos, ou aqueles que ele escolheu como representantes. Jesus ensina sobre o reino de Deus, ou as notícias de Deus governando e cuidando das pessoas como seu rei. Muitas mulheres também viajam com Jesus. Algumas dessas mulheres foram curadas de doenças ou espíritos malignos que antes as controlá-las. Uma dessas mulheres é Maria, que era de Magdala. Lucas menciona a cidade de Maria para não haver confusão com outras mulheres que tinham o mesmo nome. Jesus havia expulsado sete demônios de Maria. Lucas menciona Joanna. O trabalho de seu marido provavelmente era gerenciar os negócios pessoais do rei Herodes. Lucas também menciona Susanna. Essas mulheres viajavam com Jesus e os 12 e faziam provisões para suas necessidades financeiras usando seu próprio dinheiro.</w:t>
      </w:r>
    </w:p>
    <w:p>
      <w:pPr/>
      <w:r>
        <w:rPr>
          <w:lang w:val="pt_PT" w:bidi="pt_PT"/>
        </w:rPr>
      </w:r>
      <w:r>
        <w:rPr>
          <w:lang w:val="pt_PT" w:bidi="pt_PT"/>
        </w:rPr>
        <w:t>Lucas usa esta história para mostrar quem é Jesus. Jesus é mais do que um profeta, porque ele tem a autoridade para perdoar pecados. O tema do perdão dos pecados por meio da fé em Jesus também é apresentado. Lucas mostra quem está viajando com Jesus ao passo que ele ensina por toda a terra, antes de relatar certas parábolas que Jesus conta nas próximas histórias.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7:36–8:3</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um fariseu convidou Jesus para jantar em sua casa. Jesus está comendo na casa do fariseu, quando uma mulher pecadora entra e chora aos seus pés. Suas lágrimas lavam os pés de Jesus. Ela usa seus cabelos para limpar os pés de Jesus. Ela beija os pés de Jesus e derrama perfume neles.</w:t>
      </w:r>
    </w:p>
    <w:p>
      <w:pPr/>
      <w:r>
        <w:rPr>
          <w:lang w:val="pt_PT" w:bidi="pt_PT"/>
        </w:rPr>
      </w:r>
      <w:r>
        <w:rPr>
          <w:b/>
          <w:lang w:val="pt_PT" w:bidi="pt_PT"/>
        </w:rPr>
        <w:t>Segunda cena:</w:t>
      </w:r>
      <w:r>
        <w:rPr>
          <w:lang w:val="pt_PT" w:bidi="pt_PT"/>
        </w:rPr>
        <w:t xml:space="preserve"> Simão acha que as ações da mulher são desonrosas. Simão acredita que Jesus não está agindo como um verdadeiro profeta. Jesus responde aos pensamentos de Simão contando-lhe uma parábola sobre um credor de dinheiro. Jesus pergunta: "Quem amou mais o credor do dinheiro?". Simão responde: "Aquele a quem mais foi perdoado". Jesus diz que ele está correto.</w:t>
      </w:r>
    </w:p>
    <w:p>
      <w:pPr/>
      <w:r>
        <w:rPr>
          <w:lang w:val="pt_PT" w:bidi="pt_PT"/>
        </w:rPr>
      </w:r>
      <w:r>
        <w:rPr>
          <w:b/>
          <w:lang w:val="pt_PT" w:bidi="pt_PT"/>
        </w:rPr>
        <w:t>Terceira cena:</w:t>
      </w:r>
      <w:r>
        <w:rPr>
          <w:lang w:val="pt_PT" w:bidi="pt_PT"/>
        </w:rPr>
        <w:t xml:space="preserve"> Jesus compara a mulher com Simão. Jesus quer dizer que a mulher o ama mais. Ele afirma que os pecados da mulher estão perdoados e diz para ela ir em paz.</w:t>
      </w:r>
    </w:p>
    <w:p>
      <w:pPr/>
      <w:r>
        <w:rPr>
          <w:lang w:val="pt_PT" w:bidi="pt_PT"/>
        </w:rPr>
      </w:r>
      <w:r>
        <w:rPr>
          <w:b/>
          <w:lang w:val="pt_PT" w:bidi="pt_PT"/>
        </w:rPr>
        <w:t>Quarta cena:</w:t>
      </w:r>
      <w:r>
        <w:rPr>
          <w:lang w:val="pt_PT" w:bidi="pt_PT"/>
        </w:rPr>
        <w:t xml:space="preserve"> Jesus ensina de cidade em cidade com seus 12 apóstolos. As mulheres o seguem e fazem provisões financeiras a eles.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Simão, o fariseu</w:t>
      </w:r>
    </w:p>
    <w:p>
      <w:pPr>
        <w:pStyle w:val="ListBullet"/>
        <w:spacing w:line="240" w:lineRule="auto"/>
        <w:ind w:left="720"/>
      </w:pPr>
      <w:r>
        <w:rPr>
          <w:lang w:val="pt_PT" w:bidi="pt_PT"/>
        </w:rPr>
      </w:r>
      <w:r>
        <w:rPr>
          <w:lang w:val="pt_PT" w:bidi="pt_PT"/>
        </w:rPr>
        <w:t>A mulher pecadora</w:t>
      </w:r>
    </w:p>
    <w:p>
      <w:pPr>
        <w:pStyle w:val="ListBullet"/>
        <w:spacing w:line="240" w:lineRule="auto"/>
        <w:ind w:left="720"/>
      </w:pPr>
      <w:r>
        <w:rPr>
          <w:lang w:val="pt_PT" w:bidi="pt_PT"/>
        </w:rPr>
      </w:r>
      <w:r>
        <w:rPr>
          <w:lang w:val="pt_PT" w:bidi="pt_PT"/>
        </w:rPr>
        <w:t>Os convidados</w:t>
      </w:r>
    </w:p>
    <w:p>
      <w:pPr>
        <w:pStyle w:val="ListBullet"/>
        <w:spacing w:line="240" w:lineRule="auto"/>
        <w:ind w:left="720"/>
      </w:pPr>
      <w:r>
        <w:rPr>
          <w:lang w:val="pt_PT" w:bidi="pt_PT"/>
        </w:rPr>
      </w:r>
      <w:r>
        <w:rPr>
          <w:lang w:val="pt_PT" w:bidi="pt_PT"/>
        </w:rPr>
        <w:t>O credor do dinheiro</w:t>
      </w:r>
    </w:p>
    <w:p>
      <w:pPr>
        <w:pStyle w:val="ListBullet"/>
        <w:spacing w:line="240" w:lineRule="auto"/>
        <w:ind w:left="720"/>
      </w:pPr>
      <w:r>
        <w:rPr>
          <w:lang w:val="pt_PT" w:bidi="pt_PT"/>
        </w:rPr>
      </w:r>
      <w:r>
        <w:rPr>
          <w:lang w:val="pt_PT" w:bidi="pt_PT"/>
        </w:rPr>
        <w:t>Os dois tomadores de empréstimo</w:t>
      </w:r>
    </w:p>
    <w:p>
      <w:pPr>
        <w:pStyle w:val="ListBullet"/>
        <w:spacing w:line="240" w:lineRule="auto"/>
        <w:ind w:left="720"/>
      </w:pPr>
      <w:r>
        <w:rPr>
          <w:lang w:val="pt_PT" w:bidi="pt_PT"/>
        </w:rPr>
      </w:r>
      <w:r>
        <w:rPr>
          <w:lang w:val="pt_PT" w:bidi="pt_PT"/>
        </w:rPr>
        <w:t>As mulheres (incluindo Maria, Joanna e Susanna)</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na cultura judaica, quando um instrutor era convidado para jantar, outras pessoas poderiam vir à casa para ouvi-lo em silêncio.</w:t>
      </w:r>
    </w:p>
    <w:p>
      <w:pPr/>
      <w:r>
        <w:rPr>
          <w:lang w:val="pt_PT" w:bidi="pt_PT"/>
        </w:rPr>
      </w:r>
      <w:r>
        <w:rPr>
          <w:lang w:val="pt_PT" w:bidi="pt_PT"/>
        </w:rPr>
        <w:t>Não se esqueça de que a presença de uma mulher era muito incomum nesta situação.</w:t>
      </w:r>
    </w:p>
    <w:p>
      <w:pPr/>
      <w:r>
        <w:rPr>
          <w:lang w:val="pt_PT" w:bidi="pt_PT"/>
        </w:rPr>
      </w:r>
      <w:r>
        <w:rPr>
          <w:lang w:val="pt_PT" w:bidi="pt_PT"/>
        </w:rPr>
        <w:t>Lembre-se também de que, geralmente, um anfitrião fornece aos hóspedes água para lavar seus pés, e, se possível, um servo para fazê-lo.</w:t>
      </w:r>
    </w:p>
    <w:p>
      <w:pPr/>
      <w:r>
        <w:rPr>
          <w:lang w:val="pt_PT" w:bidi="pt_PT"/>
        </w:rPr>
      </w:r>
      <w:r>
        <w:rPr>
          <w:lang w:val="pt_PT" w:bidi="pt_PT"/>
        </w:rPr>
        <w:t>Um fariseu convidou Jesus para jantar. Jesus aceita o convite e se acomoda à mesa para comer. Uma mulher considerada pecadora aproxima-se atrás de Jesus, chorando aos pés dele. Suas lágrimas tocam os pés de Jesus e ela usa seus cabelos para secá-las. Ela beija os pés de Jesus e derrama um perfume caro em seus pés.</w:t>
      </w:r>
    </w:p>
    <w:p>
      <w:pPr/>
      <w:r>
        <w:rPr>
          <w:lang w:val="pt_PT" w:bidi="pt_PT"/>
        </w:rPr>
      </w:r>
      <w:r>
        <w:rPr>
          <w:lang w:val="pt_PT" w:bidi="pt_PT"/>
        </w:rPr>
        <w:t>O fariseu acha que, se Jesus fosse um verdadeiro profeta, ele saberia que ela é pecadora.</w:t>
      </w:r>
    </w:p>
    <w:p>
      <w:pPr/>
      <w:r>
        <w:rPr>
          <w:lang w:val="pt_PT" w:bidi="pt_PT"/>
        </w:rPr>
      </w:r>
      <w:r>
        <w:rPr>
          <w:lang w:val="pt_PT" w:bidi="pt_PT"/>
        </w:rPr>
        <w:t>Então Jesus usa o nome do fariseu, Simão, e responde aos seus pensamentos. Jesus responde usando uma parábola, ou uma história que usa situações cotidianas para ensinar uma lição. Pense em como você contaria uma parábola em sua cultura.</w:t>
      </w:r>
    </w:p>
    <w:p>
      <w:pPr/>
      <w:r>
        <w:rPr>
          <w:lang w:val="pt_PT" w:bidi="pt_PT"/>
        </w:rPr>
      </w:r>
      <w:r>
        <w:rPr>
          <w:lang w:val="pt_PT" w:bidi="pt_PT"/>
        </w:rPr>
        <w:t>Um homem emprestou 500 moedas de prata para um homem e 50 para outro. Eles não podem pagar-lhe de volta. O credor perdoou ambas as dívidas.</w:t>
      </w:r>
    </w:p>
    <w:p>
      <w:pPr/>
      <w:r>
        <w:rPr>
          <w:lang w:val="pt_PT" w:bidi="pt_PT"/>
        </w:rPr>
      </w:r>
      <w:r>
        <w:rPr>
          <w:lang w:val="pt_PT" w:bidi="pt_PT"/>
        </w:rPr>
        <w:t>Então Jesus perguntou: "Quem você acha que vai amar mais o credor?".</w:t>
      </w:r>
    </w:p>
    <w:p>
      <w:pPr/>
      <w:r>
        <w:rPr>
          <w:lang w:val="pt_PT" w:bidi="pt_PT"/>
        </w:rPr>
      </w:r>
      <w:r>
        <w:rPr>
          <w:lang w:val="pt_PT" w:bidi="pt_PT"/>
        </w:rPr>
        <w:t>Simão respondeu: "Acho que aquele cuja dívida era maior".</w:t>
      </w:r>
    </w:p>
    <w:p>
      <w:pPr/>
      <w:r>
        <w:rPr>
          <w:lang w:val="pt_PT" w:bidi="pt_PT"/>
        </w:rPr>
      </w:r>
      <w:r>
        <w:rPr>
          <w:lang w:val="pt_PT" w:bidi="pt_PT"/>
        </w:rPr>
        <w:t>Jesus diz que ele está correto. Então Jesus diz a Simão o que a mulher havia feito e que Simão não fizera. Ela lavou os pés de Jesus com lágrimas e os secou com seus cabelos. Ela derramou perfume e não havia parado de beijar os pés de Jesus. Simão nem havia oferecido água para Jesus lavar os pés. Simão não ungiu a cabeça de Jesus para honrá-lo como convidado especial.</w:t>
      </w:r>
    </w:p>
    <w:p>
      <w:pPr/>
      <w:r>
        <w:rPr>
          <w:lang w:val="pt_PT" w:bidi="pt_PT"/>
        </w:rPr>
      </w:r>
      <w:r>
        <w:rPr>
          <w:lang w:val="pt_PT" w:bidi="pt_PT"/>
        </w:rPr>
        <w:t>Lembre-se de que Jesus está falando sobre algo que havia acontecido antes que a mulher viesse a Jesus na casa de Simão. Jesus é aquele que perdoara os pecados da mulher quando ele a conheceu antes.</w:t>
      </w:r>
    </w:p>
    <w:p>
      <w:pPr/>
      <w:r>
        <w:rPr>
          <w:lang w:val="pt_PT" w:bidi="pt_PT"/>
        </w:rPr>
      </w:r>
      <w:r>
        <w:rPr>
          <w:lang w:val="pt_PT" w:bidi="pt_PT"/>
        </w:rPr>
        <w:t>Jesus diz a Simão que a mulher tem muitos pecados, mas ela recebeu o perdão por eles. Jesus diz que é por isso que ela ama muito a Jesus. Aquele que tem pouco a ser perdoado ama pouco. Então Jesus diz à mulher que os pecados dela estão perdoados.</w:t>
      </w:r>
    </w:p>
    <w:p>
      <w:pPr/>
      <w:r>
        <w:rPr>
          <w:lang w:val="pt_PT" w:bidi="pt_PT"/>
        </w:rPr>
      </w:r>
      <w:r>
        <w:rPr>
          <w:lang w:val="pt_PT" w:bidi="pt_PT"/>
        </w:rPr>
        <w:t>Os homens na mesa se perguntam: "Quem é essa pessoa que perdoa pecados?".</w:t>
      </w:r>
    </w:p>
    <w:p>
      <w:pPr/>
      <w:r>
        <w:rPr>
          <w:lang w:val="pt_PT" w:bidi="pt_PT"/>
        </w:rPr>
      </w:r>
      <w:r>
        <w:rPr>
          <w:lang w:val="pt_PT" w:bidi="pt_PT"/>
        </w:rPr>
        <w:t>Jesus diz a ela: "Sua fé te salvou, Vai em paz".</w:t>
      </w:r>
    </w:p>
    <w:p>
      <w:pPr/>
      <w:r>
        <w:rPr>
          <w:lang w:val="pt_PT" w:bidi="pt_PT"/>
        </w:rPr>
      </w:r>
      <w:r>
        <w:rPr>
          <w:lang w:val="pt_PT" w:bidi="pt_PT"/>
        </w:rPr>
        <w:t>Jesus vai para as aldeias e cidades próximas pregando as Boas Novas sobre o Reino de Deus. Jesus vai com seus doze discípulos e com algumas mulheres, e outras que contribuem com recursos para apoiar Jesus e seus discípulos.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7:36–8:3</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Simão, o fariseu</w:t>
      </w:r>
    </w:p>
    <w:p>
      <w:pPr>
        <w:pStyle w:val="ListBullet"/>
        <w:spacing w:line="240" w:lineRule="auto"/>
        <w:ind w:left="720"/>
      </w:pPr>
      <w:r>
        <w:rPr>
          <w:lang w:val="pt_PT" w:bidi="pt_PT"/>
        </w:rPr>
      </w:r>
      <w:r>
        <w:rPr>
          <w:lang w:val="pt_PT" w:bidi="pt_PT"/>
        </w:rPr>
        <w:t>A mulher pecadora</w:t>
      </w:r>
    </w:p>
    <w:p>
      <w:pPr>
        <w:pStyle w:val="ListBullet"/>
        <w:spacing w:line="240" w:lineRule="auto"/>
        <w:ind w:left="720"/>
      </w:pPr>
      <w:r>
        <w:rPr>
          <w:lang w:val="pt_PT" w:bidi="pt_PT"/>
        </w:rPr>
      </w:r>
      <w:r>
        <w:rPr>
          <w:lang w:val="pt_PT" w:bidi="pt_PT"/>
        </w:rPr>
        <w:t>Os convidados</w:t>
      </w:r>
    </w:p>
    <w:p>
      <w:pPr>
        <w:pStyle w:val="ListBullet"/>
        <w:spacing w:line="240" w:lineRule="auto"/>
        <w:ind w:left="720"/>
      </w:pPr>
      <w:r>
        <w:rPr>
          <w:lang w:val="pt_PT" w:bidi="pt_PT"/>
        </w:rPr>
      </w:r>
      <w:r>
        <w:rPr>
          <w:lang w:val="pt_PT" w:bidi="pt_PT"/>
        </w:rPr>
        <w:t>O credor do dinheiro</w:t>
      </w:r>
    </w:p>
    <w:p>
      <w:pPr>
        <w:pStyle w:val="ListBullet"/>
        <w:spacing w:line="240" w:lineRule="auto"/>
        <w:ind w:left="720"/>
      </w:pPr>
      <w:r>
        <w:rPr>
          <w:lang w:val="pt_PT" w:bidi="pt_PT"/>
        </w:rPr>
      </w:r>
      <w:r>
        <w:rPr>
          <w:lang w:val="pt_PT" w:bidi="pt_PT"/>
        </w:rPr>
        <w:t>Os dois tomadores de empréstimo</w:t>
      </w:r>
    </w:p>
    <w:p>
      <w:pPr>
        <w:pStyle w:val="ListBullet"/>
        <w:spacing w:line="240" w:lineRule="auto"/>
        <w:ind w:left="720"/>
      </w:pPr>
      <w:r>
        <w:rPr>
          <w:lang w:val="pt_PT" w:bidi="pt_PT"/>
        </w:rPr>
      </w:r>
      <w:r>
        <w:rPr>
          <w:lang w:val="pt_PT" w:bidi="pt_PT"/>
        </w:rPr>
        <w:t>As mulheres (incluindo Maria, Joanna e Susanna)</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as pessoas comendo sentadas no chão, com os pés longe da comida.</w:t>
      </w:r>
    </w:p>
    <w:p>
      <w:pPr/>
      <w:r>
        <w:rPr>
          <w:lang w:val="pt_PT" w:bidi="pt_PT"/>
        </w:rPr>
      </w:r>
      <w:r>
        <w:rPr>
          <w:lang w:val="pt_PT" w:bidi="pt_PT"/>
        </w:rPr>
        <w:t>Devem representar a mulher chegando depois deles já estarem à mesa. Ela vem em silêncio. Ela fica atrás de Jesus, a seus pés.</w:t>
      </w:r>
    </w:p>
    <w:p>
      <w:pPr/>
      <w:r>
        <w:rPr>
          <w:lang w:val="pt_PT" w:bidi="pt_PT"/>
        </w:rPr>
      </w:r>
      <w:r>
        <w:rPr>
          <w:lang w:val="pt_PT" w:bidi="pt_PT"/>
        </w:rPr>
        <w:t>Certifique-se de que, na representação pela equipe, a mulher esteja trazendo um lindo frasco. O frasco está completamente selado. Ela precisa quebrá-lo para poder usar seu conteúdo.</w:t>
      </w:r>
    </w:p>
    <w:p>
      <w:pPr/>
      <w:r>
        <w:rPr>
          <w:lang w:val="pt_PT" w:bidi="pt_PT"/>
        </w:rPr>
      </w:r>
      <w:r>
        <w:rPr>
          <w:lang w:val="pt_PT" w:bidi="pt_PT"/>
        </w:rPr>
        <w:t>A equipe deve interpretar os tomadores do empréstimo preocupando-se com o que pode acontecer com eles devido à sua grande dívida. O credor poderia fazer o que quisesse com os tomadores do empréstimo.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um fariseu que convidou Jesus para jantar em sua casa. Jesus foi à casa do fariseu e sentou-se à mesa. Outros convidados também estavam lá.</w:t>
      </w:r>
    </w:p>
    <w:p>
      <w:pPr/>
      <w:r>
        <w:rPr>
          <w:lang w:val="pt_PT" w:bidi="pt_PT"/>
        </w:rPr>
      </w:r>
      <w:r>
        <w:rPr>
          <w:b/>
          <w:lang w:val="pt_PT" w:bidi="pt_PT"/>
        </w:rPr>
        <w:t>Interrompa a cena.</w:t>
      </w:r>
      <w:r>
        <w:rPr>
          <w:lang w:val="pt_PT" w:bidi="pt_PT"/>
        </w:rPr>
        <w:t xml:space="preserve"> Pergunte ao ator que interpreta o fariseu: "Como você se sente?". Você pode ouvir coisas como: "Estou animado, o instrutor está em minha casa", "Me sinto importante", "Sinto-me honrado", "Não esperaria nada menos". Reinicie a cena.</w:t>
      </w:r>
    </w:p>
    <w:p>
      <w:pPr/>
      <w:r>
        <w:rPr>
          <w:lang w:val="pt_PT" w:bidi="pt_PT"/>
        </w:rPr>
      </w:r>
      <w:r>
        <w:rPr>
          <w:lang w:val="pt_PT" w:bidi="pt_PT"/>
        </w:rPr>
        <w:t>Uma mulher imoral vem e se ajoelha aos pés de Jesus. Ela chora e suas lágrimas caem nos pés de Jesus. Ela usa seus cabelos para enxugar os pés de Jesus. Ela continuamente beija os pés de Jesus. Então ela abre um belo frasco de alabastro, cheio de perfume caro. Ela coloca o perfume nos pés de Jesus.</w:t>
      </w:r>
    </w:p>
    <w:p>
      <w:pPr/>
      <w:r>
        <w:rPr>
          <w:lang w:val="pt_PT" w:bidi="pt_PT"/>
        </w:rPr>
      </w:r>
      <w:r>
        <w:rPr>
          <w:b/>
          <w:lang w:val="pt_PT" w:bidi="pt_PT"/>
        </w:rPr>
        <w:t>Interrompa a cena.</w:t>
      </w:r>
      <w:r>
        <w:rPr>
          <w:lang w:val="pt_PT" w:bidi="pt_PT"/>
        </w:rPr>
        <w:t xml:space="preserve"> Pergunte aos atores que interpretam os convidados: "Como vocês se sentem?". Você pode ouvir coisas como: "Sinto-me em perigo de ficar impuro se ela tocar em mim. Simão deveria fazê-la sair", "Por que Jesus não diz para ela ir embora?". "Talvez Jesus não saiba quem ela é", "Estou decepcionado. Pensei que Jesus fosse um profeta". Reinicie a cena.</w:t>
      </w:r>
    </w:p>
    <w:p>
      <w:pPr/>
      <w:r>
        <w:rPr>
          <w:lang w:val="pt_PT" w:bidi="pt_PT"/>
        </w:rPr>
      </w:r>
      <w:r>
        <w:rPr>
          <w:lang w:val="pt_PT" w:bidi="pt_PT"/>
        </w:rPr>
        <w:t>O fariseu vê isso. Ele acha que, se Jesus fosse um profeta, ele saberia que a mulher que o está tocando é uma pecadora. Jesus respondeu aos pensamentos do fariseu. Jesus lhe conta uma história. Um credor de dinheiro empresta 500 moedas de prata para um homem e 50 moedas de prata para outro homem. Nenhum deles conseguiu restituir-lhe o dinheiro. Então o homem que emprestou o dinheiro perdoou a dívida de ambos os homens.</w:t>
      </w:r>
    </w:p>
    <w:p>
      <w:pPr/>
      <w:r>
        <w:rPr>
          <w:lang w:val="pt_PT" w:bidi="pt_PT"/>
        </w:rPr>
      </w:r>
      <w:r>
        <w:rPr>
          <w:b/>
          <w:lang w:val="pt_PT" w:bidi="pt_PT"/>
        </w:rPr>
        <w:t>Interrompa a cena.</w:t>
      </w:r>
      <w:r>
        <w:rPr>
          <w:lang w:val="pt_PT" w:bidi="pt_PT"/>
        </w:rPr>
        <w:t xml:space="preserve"> Pergunte aos atores que interpretam os tomadores do empréstimo: "Como vocês se sentem?". Você pode ouvir coisas como: "Eu estava com medo de que o credor me punisse", "Pensei que não houvesse nenhuma maneira de sair da minha dívida", "Surpreso", "Humilde. Eu devia a ele dez vezes mais do que o outro homem, mas ainda assim ele me perdoou". Reinicie a cena.</w:t>
      </w:r>
    </w:p>
    <w:p>
      <w:pPr/>
      <w:r>
        <w:rPr>
          <w:lang w:val="pt_PT" w:bidi="pt_PT"/>
        </w:rPr>
      </w:r>
      <w:r>
        <w:rPr>
          <w:lang w:val="pt_PT" w:bidi="pt_PT"/>
        </w:rPr>
        <w:t>Jesus perguntou a Simão: "Qual deles ama mais o credor?". Simão respondeu: "Suponho que aquele com uma dívida maior". Jesus disse a Simão: "Você está correto". Então Jesus se voltou para a mulher e disse a Simão para considerar todas as coisas que ela havia feito. Jesus menciona que Simão não lhe ofereceu água, não o cumprimentou com um beijo, nem ungiu sua cabeça com óleo.</w:t>
      </w:r>
    </w:p>
    <w:p>
      <w:pPr/>
      <w:r>
        <w:rPr>
          <w:lang w:val="pt_PT" w:bidi="pt_PT"/>
        </w:rPr>
      </w:r>
      <w:r>
        <w:rPr>
          <w:b/>
          <w:lang w:val="pt_PT" w:bidi="pt_PT"/>
        </w:rPr>
        <w:t>Interrompa a cena.</w:t>
      </w:r>
      <w:r>
        <w:rPr>
          <w:lang w:val="pt_PT" w:bidi="pt_PT"/>
        </w:rPr>
        <w:t xml:space="preserve"> Pergunte ao ator que interpreta Simão: "Como está se sentindo?". Você pode ouvir coisas como: "Fiz o meu melhor por ter uma refeição preparada para Jesus", "Como ele soube de meus pensamentos?", "Estou constrangido", "Estou envergonhado por Jesus dizer tudo isso na frente de todos". Reinicie a cena.</w:t>
      </w:r>
    </w:p>
    <w:p>
      <w:pPr/>
      <w:r>
        <w:rPr>
          <w:lang w:val="pt_PT" w:bidi="pt_PT"/>
        </w:rPr>
      </w:r>
      <w:r>
        <w:rPr>
          <w:lang w:val="pt_PT" w:bidi="pt_PT"/>
        </w:rPr>
        <w:t>Jesus continua a falar com Simão e lhe diz que os muitos pecados da mulher foram perdoados. Essa é a razão pela qual ela mostra muito amor por Jesus. Mas a pessoa que acha que precisa de pouco perdão mostra pouco amor por Jesus.</w:t>
      </w:r>
    </w:p>
    <w:p>
      <w:pPr/>
      <w:r>
        <w:rPr>
          <w:lang w:val="pt_PT" w:bidi="pt_PT"/>
        </w:rPr>
      </w:r>
      <w:r>
        <w:rPr>
          <w:lang w:val="pt_PT" w:bidi="pt_PT"/>
        </w:rPr>
        <w:t>Os homens sentados à mesa pensaram: "Quem é este homem que está perdoando pecados?".</w:t>
      </w:r>
    </w:p>
    <w:p>
      <w:pPr/>
      <w:r>
        <w:rPr>
          <w:lang w:val="pt_PT" w:bidi="pt_PT"/>
        </w:rPr>
      </w:r>
      <w:r>
        <w:rPr>
          <w:lang w:val="pt_PT" w:bidi="pt_PT"/>
        </w:rPr>
        <w:t>Então Jesus diz à mulher: "Sua fé te salvou, vai em paz".</w:t>
      </w:r>
    </w:p>
    <w:p>
      <w:pPr/>
      <w:r>
        <w:rPr>
          <w:lang w:val="pt_PT" w:bidi="pt_PT"/>
        </w:rPr>
      </w:r>
      <w:r>
        <w:rPr>
          <w:b/>
          <w:lang w:val="pt_PT" w:bidi="pt_PT"/>
        </w:rPr>
        <w:t>Interrompa a cena.</w:t>
      </w:r>
      <w:r>
        <w:rPr>
          <w:lang w:val="pt_PT" w:bidi="pt_PT"/>
        </w:rPr>
        <w:t xml:space="preserve"> Pergunte ao ator que interpreta a mulher: "Como está se sentindo?". Você pode ouvir coisas como: "Jesus está dizendo diante de todos que estou perdoada", "Sinto-me aceita porque Jesus não me rejeitou", "Estou feliz em experimentar a paz que Jesus me deu". Reinicie a cena.</w:t>
      </w:r>
    </w:p>
    <w:p>
      <w:pPr/>
      <w:r>
        <w:rPr>
          <w:lang w:val="pt_PT" w:bidi="pt_PT"/>
        </w:rPr>
      </w:r>
      <w:r>
        <w:rPr>
          <w:lang w:val="pt_PT" w:bidi="pt_PT"/>
        </w:rPr>
        <w:t>Logo depois, Jesus começou a ir para diferentes cidades e aldeias, proclamando as Boas Novas do Reino de Deus. Os doze discípulos estão com Jesus, assim como algumas mulheres. Jesus havia curado essas mulheres de espíritos malignos e doenças. Muitos estavam dando seu dinheiro pessoal para apoiar Jesus e seus discípulos.</w:t>
      </w:r>
    </w:p>
    <w:p>
      <w:pPr/>
      <w:r>
        <w:rPr>
          <w:lang w:val="pt_PT" w:bidi="pt_PT"/>
        </w:rPr>
      </w:r>
      <w:r>
        <w:rPr>
          <w:b/>
          <w:lang w:val="pt_PT" w:bidi="pt_PT"/>
        </w:rPr>
        <w:t>Interrompa a cena.</w:t>
      </w:r>
      <w:r>
        <w:rPr>
          <w:lang w:val="pt_PT" w:bidi="pt_PT"/>
        </w:rPr>
        <w:t xml:space="preserve"> Pergunte às atrizes que interpretam as mulheres que apoiam Jesus: "Como vocês estão se sentindo?". Você pode ouvir coisas como: "Estou honrada por ajudar a Jesus", "Jesus mudou minha vida", "Quero servir a Jesus de qualquer maneira que eu puder".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7:36–8:3</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é convidado para comer na casa de um </w:t>
      </w:r>
      <w:r>
        <w:rPr>
          <w:b/>
          <w:lang w:val="pt_PT" w:bidi="pt_PT"/>
        </w:rPr>
        <w:t>fariseu</w:t>
      </w:r>
      <w:r>
        <w:rPr>
          <w:lang w:val="pt_PT" w:bidi="pt_PT"/>
        </w:rPr>
        <w:t>, ou líder religioso. Traduza fariseu da mesma maneira que você tem traduzido nas passagens anteriores. O termo Fariseu está no glossário principal.</w:t>
      </w:r>
    </w:p>
    <w:p>
      <w:pPr/>
      <w:r>
        <w:rPr>
          <w:lang w:val="pt_PT" w:bidi="pt_PT"/>
        </w:rPr>
      </w:r>
      <w:r>
        <w:rPr>
          <w:lang w:val="pt_PT" w:bidi="pt_PT"/>
        </w:rPr>
        <w:t xml:space="preserve">Durante a refeição, Jesus está </w:t>
      </w:r>
      <w:r>
        <w:rPr>
          <w:b/>
          <w:lang w:val="pt_PT" w:bidi="pt_PT"/>
        </w:rPr>
        <w:t>recostado à mesa</w:t>
      </w:r>
      <w:r>
        <w:rPr>
          <w:lang w:val="pt_PT" w:bidi="pt_PT"/>
        </w:rPr>
        <w:t>. Isso significa que ele está deitado em uma almofada ao lado de uma mesa baixa. Era costume se deitar no lado esquerdo, apoiado no cotovelo esquerdo. Seus pés ficariam mais longe da mesa nesta posição. Isso teria feito com que os pés de Jesus ficassem fáceis de serem alcançados pela mulher.</w:t>
      </w:r>
    </w:p>
    <w:p>
      <w:pPr/>
      <w:r>
        <w:rPr>
          <w:lang w:val="pt_PT" w:bidi="pt_PT"/>
        </w:rPr>
      </w:r>
      <w:r>
        <w:rPr>
          <w:lang w:val="pt_PT" w:bidi="pt_PT"/>
        </w:rPr>
        <w:t>Pare e mostre à sua equipe uma imagem de um ambiente de jantar judaico, caso ainda não o tenha feito.</w:t>
      </w:r>
    </w:p>
    <w:p>
      <w:pPr/>
      <w:r>
        <w:rPr>
          <w:lang w:val="pt_PT" w:bidi="pt_PT"/>
        </w:rPr>
      </w:r>
      <w:r>
        <w:rPr>
          <w:lang w:val="pt_PT" w:bidi="pt_PT"/>
        </w:rPr>
        <w:t xml:space="preserve">Uma mulher entra com um </w:t>
      </w:r>
      <w:r>
        <w:rPr>
          <w:b/>
          <w:lang w:val="pt_PT" w:bidi="pt_PT"/>
        </w:rPr>
        <w:t>frasco de alabastro de perfume</w:t>
      </w:r>
      <w:r>
        <w:rPr>
          <w:lang w:val="pt_PT" w:bidi="pt_PT"/>
        </w:rPr>
        <w:t>. Alabastro é uma pedra branca e amarela do Egito. O frasco era um recipiente caro, como uma ampola ou garrafa. Tinha um pescoço longo e não possuía alças. O pescoço do frasco tinha de ser quebrado para o perfume ser derramado. O perfume que estava dentro se refere a óleo perfumado. Esse era um presente muito caro, que custaria 300 denários, ou seja, 300 dias de salário.</w:t>
      </w:r>
    </w:p>
    <w:p>
      <w:pPr/>
      <w:r>
        <w:rPr>
          <w:lang w:val="pt_PT" w:bidi="pt_PT"/>
        </w:rPr>
      </w:r>
      <w:r>
        <w:rPr>
          <w:lang w:val="pt_PT" w:bidi="pt_PT"/>
        </w:rPr>
        <w:t xml:space="preserve">Simão fica chocado com o comportamento da mulher. Ele desaprova que Jesus permita que a mulher lave seus pés. Simão não acha que Jesus não está agindo como um </w:t>
      </w:r>
      <w:r>
        <w:rPr>
          <w:b/>
          <w:lang w:val="pt_PT" w:bidi="pt_PT"/>
        </w:rPr>
        <w:t>profeta</w:t>
      </w:r>
      <w:r>
        <w:rPr>
          <w:lang w:val="pt_PT" w:bidi="pt_PT"/>
        </w:rPr>
        <w:t>. Traduza profeta da mesma maneira que você traduziu antes. O termo Profeta pode ser encontrado no glossário principal.</w:t>
      </w:r>
    </w:p>
    <w:p>
      <w:pPr/>
      <w:r>
        <w:rPr>
          <w:lang w:val="pt_PT" w:bidi="pt_PT"/>
        </w:rPr>
      </w:r>
      <w:r>
        <w:rPr>
          <w:lang w:val="pt_PT" w:bidi="pt_PT"/>
        </w:rPr>
        <w:t xml:space="preserve">Jesus conta uma </w:t>
      </w:r>
      <w:r>
        <w:rPr>
          <w:b/>
          <w:lang w:val="pt_PT" w:bidi="pt_PT"/>
        </w:rPr>
        <w:t>parábola</w:t>
      </w:r>
      <w:r>
        <w:rPr>
          <w:lang w:val="pt_PT" w:bidi="pt_PT"/>
        </w:rPr>
        <w:t xml:space="preserve"> para ensinar a Simão uma lição sobre Deus. Uma parábola é um tipo especial de história usada para ensinar às pessoas coisas mais profundas sobre Deus. O termo Parábola pode ser encontrado no glossário principal. A parábola de Jesus é sobre um credor de dinheiro. Um </w:t>
      </w:r>
      <w:r>
        <w:rPr>
          <w:b/>
          <w:lang w:val="pt_PT" w:bidi="pt_PT"/>
        </w:rPr>
        <w:t>credor de dinheiro</w:t>
      </w:r>
      <w:r>
        <w:rPr>
          <w:lang w:val="pt_PT" w:bidi="pt_PT"/>
        </w:rPr>
        <w:t xml:space="preserve"> é alguém cujo negócio é emprestar dinheiro para outras pessoas. A pessoa que toma o dinheiro emprestado tem de pagar o dinheiro que emprestou mais os juros, ou dinheiro extra, para o credor. Neste exemplo, os homens tomaram denários emprestados. </w:t>
      </w:r>
      <w:r>
        <w:rPr>
          <w:b/>
          <w:lang w:val="pt_PT" w:bidi="pt_PT"/>
        </w:rPr>
        <w:t>Denário</w:t>
      </w:r>
      <w:r>
        <w:rPr>
          <w:lang w:val="pt_PT" w:bidi="pt_PT"/>
        </w:rPr>
        <w:t xml:space="preserve"> se refere a moedas de prata que os romanos usavam como dinheiro. Uma moeda era o equivalente a um dia de salário.</w:t>
      </w:r>
    </w:p>
    <w:p>
      <w:pPr/>
      <w:r>
        <w:rPr>
          <w:lang w:val="pt_PT" w:bidi="pt_PT"/>
        </w:rPr>
      </w:r>
      <w:r>
        <w:rPr>
          <w:lang w:val="pt_PT" w:bidi="pt_PT"/>
        </w:rPr>
        <w:t>Pare e mostre à sua equipe uma imagem de um denário.</w:t>
      </w:r>
    </w:p>
    <w:p>
      <w:pPr/>
      <w:r>
        <w:rPr>
          <w:lang w:val="pt_PT" w:bidi="pt_PT"/>
        </w:rPr>
      </w:r>
      <w:r>
        <w:rPr>
          <w:lang w:val="pt_PT" w:bidi="pt_PT"/>
        </w:rPr>
        <w:t xml:space="preserve">Quando o credor do dinheiro </w:t>
      </w:r>
      <w:r>
        <w:rPr>
          <w:b/>
          <w:lang w:val="pt_PT" w:bidi="pt_PT"/>
        </w:rPr>
        <w:t>cancelou as dívidas</w:t>
      </w:r>
      <w:r>
        <w:rPr>
          <w:lang w:val="pt_PT" w:bidi="pt_PT"/>
        </w:rPr>
        <w:t xml:space="preserve">, isso significa que nenhum dos homens tinha que pagar o credor de volta. Cancelado pode se referir a qualquer tipo de bondade mostrada a uma pessoa que nada fez para merecer. Se possível, você pode usar uma palavra para cancelado que pode se aplicar tanto a dívidas como a pecados. Jesus relaciona a si mesmo com o credor, e os pecados com a dívida. Traduza </w:t>
      </w:r>
      <w:r>
        <w:rPr>
          <w:b/>
          <w:lang w:val="pt_PT" w:bidi="pt_PT"/>
        </w:rPr>
        <w:t>pecado</w:t>
      </w:r>
      <w:r>
        <w:rPr>
          <w:lang w:val="pt_PT" w:bidi="pt_PT"/>
        </w:rPr>
        <w:t xml:space="preserve"> e </w:t>
      </w:r>
      <w:r>
        <w:rPr>
          <w:b/>
          <w:lang w:val="pt_PT" w:bidi="pt_PT"/>
        </w:rPr>
        <w:t>perdão</w:t>
      </w:r>
      <w:r>
        <w:rPr>
          <w:lang w:val="pt_PT" w:bidi="pt_PT"/>
        </w:rPr>
        <w:t xml:space="preserve"> da mesma maneira que você tem traduzido em passagens anteriores. Os termos Pecado e Perdão podem ser encontrados no glossário principal.</w:t>
      </w:r>
    </w:p>
    <w:p>
      <w:pPr/>
      <w:r>
        <w:rPr>
          <w:lang w:val="pt_PT" w:bidi="pt_PT"/>
        </w:rPr>
      </w:r>
      <w:r>
        <w:rPr>
          <w:lang w:val="pt_PT" w:bidi="pt_PT"/>
        </w:rPr>
        <w:t xml:space="preserve">Jesus diz que a fé da mulher a </w:t>
      </w:r>
      <w:r>
        <w:rPr>
          <w:b/>
          <w:lang w:val="pt_PT" w:bidi="pt_PT"/>
        </w:rPr>
        <w:t>salvou</w:t>
      </w:r>
      <w:r>
        <w:rPr>
          <w:lang w:val="pt_PT" w:bidi="pt_PT"/>
        </w:rPr>
        <w:t xml:space="preserve">. Salvo pode significar curado, mas neste contexto significa ser resgatado. Devido à fé da mulher, Deus a resgatou de sua vida pecadora e não a puniria por isso. O termo Salvo está no glossário principal. </w:t>
      </w:r>
      <w:r>
        <w:rPr>
          <w:b/>
          <w:lang w:val="pt_PT" w:bidi="pt_PT"/>
        </w:rPr>
        <w:t>Fé</w:t>
      </w:r>
      <w:r>
        <w:rPr>
          <w:lang w:val="pt_PT" w:bidi="pt_PT"/>
        </w:rPr>
        <w:t xml:space="preserve"> se refere à confiança da mulher em Deus. Jesus diz à mulher para ir em </w:t>
      </w:r>
      <w:r>
        <w:rPr>
          <w:b/>
          <w:lang w:val="pt_PT" w:bidi="pt_PT"/>
        </w:rPr>
        <w:t>paz</w:t>
      </w:r>
      <w:r>
        <w:rPr>
          <w:lang w:val="pt_PT" w:bidi="pt_PT"/>
        </w:rPr>
        <w:t>, ou com segurança em seu relacionamento com Deus. Os termos Fé e Paz podem ser encontrados no glossário principal.</w:t>
      </w:r>
    </w:p>
    <w:p>
      <w:pPr/>
      <w:r>
        <w:rPr>
          <w:lang w:val="pt_PT" w:bidi="pt_PT"/>
        </w:rPr>
      </w:r>
      <w:r>
        <w:rPr>
          <w:lang w:val="pt_PT" w:bidi="pt_PT"/>
        </w:rPr>
        <w:t xml:space="preserve">Jesus continua a viajar de lugar para lugar pregando </w:t>
      </w:r>
      <w:r>
        <w:rPr>
          <w:b/>
          <w:lang w:val="pt_PT" w:bidi="pt_PT"/>
        </w:rPr>
        <w:t>as boas novas</w:t>
      </w:r>
      <w:r>
        <w:rPr>
          <w:lang w:val="pt_PT" w:bidi="pt_PT"/>
        </w:rPr>
        <w:t xml:space="preserve"> sobre </w:t>
      </w:r>
      <w:r>
        <w:rPr>
          <w:b/>
          <w:lang w:val="pt_PT" w:bidi="pt_PT"/>
        </w:rPr>
        <w:t>o Reino de Deus</w:t>
      </w:r>
      <w:r>
        <w:rPr>
          <w:lang w:val="pt_PT" w:bidi="pt_PT"/>
        </w:rPr>
        <w:t>. Traduza boas novas e reino de Deus da mesma maneira que você tem traduzido em passagens anteriores. Os dois termos podem ser encontrados no glossário principal.</w:t>
      </w:r>
    </w:p>
    <w:p>
      <w:pPr/>
      <w:r>
        <w:rPr>
          <w:lang w:val="pt_PT" w:bidi="pt_PT"/>
        </w:rPr>
      </w:r>
      <w:r>
        <w:rPr>
          <w:lang w:val="pt_PT" w:bidi="pt_PT"/>
        </w:rPr>
        <w:t xml:space="preserve">Muitas mulheres também seguem Jesus. Uma delas é Maria. Jesus expulsou sete </w:t>
      </w:r>
      <w:r>
        <w:rPr>
          <w:b/>
          <w:lang w:val="pt_PT" w:bidi="pt_PT"/>
        </w:rPr>
        <w:t>demônios</w:t>
      </w:r>
      <w:r>
        <w:rPr>
          <w:lang w:val="pt_PT" w:bidi="pt_PT"/>
        </w:rPr>
        <w:t xml:space="preserve"> de Maria. Os judeus acreditam que espíritos malignos moravam dentro de uma pessoa, então Jesus tinha que expulsá-los. Traduza demônios da mesma maneira que você tem traduzido em passagens anteriores. O termo Demônio pode ser encontrado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7:36–8:3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81">
        <w:r>
          <w:rPr>
            <w:lang w:val="pt_PT" w:bidi="pt_PT"/>
          </w:rPr>
          <w:rPr>
            <w:color w:val="0000EE"/>
            <w:u w:val="single"/>
          </w:rPr>
          <w:t>Ouvir e Sentir</w:t>
        </w:r>
      </w:hyperlink>
      <w:r>
        <w:rPr>
          <w:lang w:val="pt_PT" w:bidi="pt_PT"/>
        </w:rPr>
        <w:t xml:space="preserve"> (409 KB)</w:t>
      </w:r>
      <w:r>
        <w:rPr>
          <w:lang w:val="pt_PT" w:bidi="pt_PT"/>
        </w:rPr>
      </w:r>
    </w:p>
    <w:p>
      <w:pPr>
        <w:pStyle w:val="ListBullet"/>
        <w:spacing w:line="240" w:lineRule="auto"/>
        <w:ind w:left="720"/>
      </w:pPr>
      <w:r>
        <w:rPr>
          <w:lang w:val="pt_PT" w:bidi="pt_PT"/>
        </w:rPr>
      </w:r>
      <w:hyperlink r:id="rId182">
        <w:r>
          <w:rPr>
            <w:lang w:val="pt_PT" w:bidi="pt_PT"/>
          </w:rPr>
          <w:rPr>
            <w:color w:val="0000EE"/>
            <w:u w:val="single"/>
          </w:rPr>
          <w:t>Preparando o Cenário</w:t>
        </w:r>
      </w:hyperlink>
      <w:r>
        <w:rPr>
          <w:lang w:val="pt_PT" w:bidi="pt_PT"/>
        </w:rPr>
        <w:t xml:space="preserve"> (6.0 MB)</w:t>
      </w:r>
      <w:r>
        <w:rPr>
          <w:lang w:val="pt_PT" w:bidi="pt_PT"/>
        </w:rPr>
      </w:r>
    </w:p>
    <w:p>
      <w:pPr>
        <w:pStyle w:val="ListBullet"/>
        <w:spacing w:line="240" w:lineRule="auto"/>
        <w:ind w:left="720"/>
      </w:pPr>
      <w:r>
        <w:rPr>
          <w:lang w:val="pt_PT" w:bidi="pt_PT"/>
        </w:rPr>
      </w:r>
      <w:hyperlink r:id="rId183">
        <w:r>
          <w:rPr>
            <w:lang w:val="pt_PT" w:bidi="pt_PT"/>
          </w:rPr>
          <w:rPr>
            <w:color w:val="0000EE"/>
            <w:u w:val="single"/>
          </w:rPr>
          <w:t>Identificando as Cenas</w:t>
        </w:r>
      </w:hyperlink>
      <w:r>
        <w:rPr>
          <w:lang w:val="pt_PT" w:bidi="pt_PT"/>
        </w:rPr>
        <w:t xml:space="preserve"> (2.9 MB)</w:t>
      </w:r>
      <w:r>
        <w:rPr>
          <w:lang w:val="pt_PT" w:bidi="pt_PT"/>
        </w:rPr>
      </w:r>
    </w:p>
    <w:p>
      <w:pPr>
        <w:pStyle w:val="ListBullet"/>
        <w:spacing w:line="240" w:lineRule="auto"/>
        <w:ind w:left="720"/>
      </w:pPr>
      <w:r>
        <w:rPr>
          <w:lang w:val="pt_PT" w:bidi="pt_PT"/>
        </w:rPr>
      </w:r>
      <w:hyperlink r:id="rId184">
        <w:r>
          <w:rPr>
            <w:lang w:val="pt_PT" w:bidi="pt_PT"/>
          </w:rPr>
          <w:rPr>
            <w:color w:val="0000EE"/>
            <w:u w:val="single"/>
          </w:rPr>
          <w:t>Incorporando o Texto</w:t>
        </w:r>
      </w:hyperlink>
      <w:r>
        <w:rPr>
          <w:lang w:val="pt_PT" w:bidi="pt_PT"/>
        </w:rPr>
        <w:t xml:space="preserve"> (3.6 MB)</w:t>
      </w:r>
      <w:r>
        <w:rPr>
          <w:lang w:val="pt_PT" w:bidi="pt_PT"/>
        </w:rPr>
      </w:r>
    </w:p>
    <w:p>
      <w:pPr>
        <w:pStyle w:val="ListBullet"/>
        <w:spacing w:line="240" w:lineRule="auto"/>
        <w:ind w:left="720"/>
      </w:pPr>
      <w:r>
        <w:rPr>
          <w:lang w:val="pt_PT" w:bidi="pt_PT"/>
        </w:rPr>
      </w:r>
      <w:hyperlink r:id="rId185">
        <w:r>
          <w:rPr>
            <w:lang w:val="pt_PT" w:bidi="pt_PT"/>
          </w:rPr>
          <w:rPr>
            <w:color w:val="0000EE"/>
            <w:u w:val="single"/>
          </w:rPr>
          <w:t>Preenchendo as Lacunas</w:t>
        </w:r>
      </w:hyperlink>
      <w:r>
        <w:rPr>
          <w:lang w:val="pt_PT" w:bidi="pt_PT"/>
        </w:rPr>
        <w:t xml:space="preserve"> (2.5 MB)</w:t>
      </w:r>
      <w:r>
        <w:rPr>
          <w:lang w:val="pt_PT" w:bidi="pt_PT"/>
        </w:rPr>
      </w:r>
    </w:p>
    <w:p>
      <w:pPr>
        <w:pStyle w:val="ListBullet"/>
        <w:spacing w:line="240" w:lineRule="auto"/>
        <w:ind w:left="720"/>
      </w:pPr>
      <w:r>
        <w:rPr>
          <w:lang w:val="pt_PT" w:bidi="pt_PT"/>
        </w:rPr>
      </w:r>
      <w:hyperlink r:id="rId186">
        <w:r>
          <w:rPr>
            <w:lang w:val="pt_PT" w:bidi="pt_PT"/>
          </w:rPr>
          <w:rPr>
            <w:color w:val="0000EE"/>
            <w:u w:val="single"/>
          </w:rPr>
          <w:t>Falando a Palavra</w:t>
        </w:r>
      </w:hyperlink>
      <w:r>
        <w:rPr>
          <w:lang w:val="pt_PT" w:bidi="pt_PT"/>
        </w:rPr>
        <w:t xml:space="preserve"> (980 KB)</w:t>
      </w:r>
      <w:r>
        <w:rPr>
          <w:lang w:val="pt_PT" w:bidi="pt_PT"/>
        </w:rPr>
      </w:r>
      <w:r>
        <w:rPr>
          <w:lang w:val="pt_PT" w:bidi="pt_PT"/>
        </w:rPr>
      </w:r>
      <w:r>
        <w:rPr>
          <w:lang w:val="pt_PT" w:bidi="pt_PT"/>
        </w:rPr>
      </w:r>
    </w:p>
    <w:p>
      <w:pPr/>
      <w:r>
        <w:rPr>
          <w:lang w:val="pt_PT" w:bidi="pt_PT"/>
        </w:rPr>
      </w:r>
    </w:p>
    <w:p>
      <w:pPr>
        <w:pStyle w:val="Heading2"/>
      </w:pPr>
      <w:r>
        <w:rPr>
          <w:lang w:val="pt_PT" w:bidi="pt_PT"/>
        </w:rPr>
        <w:t>Lucas 8:4–15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8:4–15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8:4–15</w:t>
      </w:r>
    </w:p>
    <w:p>
      <w:pPr/>
      <w:r>
        <w:rPr>
          <w:lang w:val="pt_PT" w:bidi="pt_PT"/>
        </w:rPr>
      </w:r>
      <w:r>
        <w:rPr>
          <w:lang w:val="pt_PT" w:bidi="pt_PT"/>
        </w:rPr>
        <w:t>Ouça o texto uma vez na versão mais fácil de entender.</w:t>
      </w:r>
    </w:p>
    <w:p>
      <w:pPr/>
      <w:r>
        <w:rPr>
          <w:lang w:val="pt_PT" w:bidi="pt_PT"/>
        </w:rPr>
      </w:r>
      <w:r>
        <w:rPr>
          <w:lang w:val="pt_PT" w:bidi="pt_PT"/>
        </w:rPr>
        <w:t>Nesta história, Lucas muda o foco de contar à sua audiência sobre a compaixão de Jesus e a confirmação de sua identidade. Lucas agora se concentra em Jesus pregando as boas novas e a consequência de rejeitá-las. Jesus ensina usando parábolas, ou histórias especiais que descrevem coisas mais profundas sobre Deus.</w:t>
      </w:r>
    </w:p>
    <w:p>
      <w:pPr/>
      <w:r>
        <w:rPr>
          <w:lang w:val="pt_PT" w:bidi="pt_PT"/>
        </w:rPr>
      </w:r>
      <w:r>
        <w:rPr>
          <w:lang w:val="pt_PT" w:bidi="pt_PT"/>
        </w:rPr>
        <w:t>Esta parábola é uma das poucas histórias que podem ser encontradas em três dos quatro Evangelhos. É única porque inclui uma explicação. A versão de Lucas dessa história é ligeiramente diferente, porque é mais curta.</w:t>
      </w:r>
    </w:p>
    <w:p>
      <w:pPr/>
      <w:r>
        <w:rPr>
          <w:lang w:val="pt_PT" w:bidi="pt_PT"/>
        </w:rPr>
      </w:r>
      <w:r>
        <w:rPr>
          <w:lang w:val="pt_PT" w:bidi="pt_PT"/>
        </w:rPr>
        <w:t>Jesus continua a ensinar de cidade em cidade na região da Galileia. Os discípulos de Jesus e as mulheres que o apoiam estão com ele. Uma multidão começa a se reunir em torno de Jesus para ouvir seus ensinamentos. As pessoas vieram de muitas das cidades vizinhas. Jesus as ensina com uma parábola.</w:t>
      </w:r>
    </w:p>
    <w:p>
      <w:pPr/>
      <w:r>
        <w:rPr>
          <w:lang w:val="pt_PT" w:bidi="pt_PT"/>
        </w:rPr>
      </w:r>
      <w:r>
        <w:rPr>
          <w:lang w:val="pt_PT" w:bidi="pt_PT"/>
        </w:rPr>
        <w:t>Jesus fala sobre um fazendeiro que vai para seus campos para semear sementes. Semear significa que o fazendeiro jogaria sementes na frente dele, de um lado para outro, enquanto ele caminhava. Este era um método normal usado por agricultores judeus e que os permitia plantar uma grande área rapidamente.</w:t>
      </w:r>
    </w:p>
    <w:p>
      <w:pPr/>
      <w:r>
        <w:rPr>
          <w:lang w:val="pt_PT" w:bidi="pt_PT"/>
        </w:rPr>
      </w:r>
      <w:r>
        <w:rPr>
          <w:lang w:val="pt_PT" w:bidi="pt_PT"/>
        </w:rPr>
        <w:t>Pare e mostre uma imagem de um fazendeiro espalhando sementes, se este não for um conceito comum em sua cultura. [Quais métodos são usados em sua cultura para plantar sementes? De que forma eles são semelhantes ou diferentes da maneira como o semeador nesta história plantava suas sementes?]{.mark}</w:t>
      </w:r>
    </w:p>
    <w:p>
      <w:pPr/>
      <w:r>
        <w:rPr>
          <w:lang w:val="pt_PT" w:bidi="pt_PT"/>
        </w:rPr>
      </w:r>
      <w:r>
        <w:rPr>
          <w:lang w:val="pt_PT" w:bidi="pt_PT"/>
        </w:rPr>
        <w:t>Algumas das sementes caíram no caminho. Caminho se refere a uma trilha que as pessoas costumavam percorrer a pé ao lado do campo. O solo era duro porque muitas pessoas caminhavam sobre ele. As sementes que caem no caminho são pisadas pelas pessoas caminhando. Os pássaros que voam no ar comem essas sementes avidamente.</w:t>
      </w:r>
    </w:p>
    <w:p>
      <w:pPr/>
      <w:r>
        <w:rPr>
          <w:lang w:val="pt_PT" w:bidi="pt_PT"/>
        </w:rPr>
      </w:r>
      <w:r>
        <w:rPr>
          <w:lang w:val="pt_PT" w:bidi="pt_PT"/>
        </w:rPr>
        <w:t>Pare e mostre uma imagem do solo em uma trilha de pedestres em um campo.</w:t>
      </w:r>
    </w:p>
    <w:p>
      <w:pPr/>
      <w:r>
        <w:rPr>
          <w:lang w:val="pt_PT" w:bidi="pt_PT"/>
        </w:rPr>
      </w:r>
      <w:r>
        <w:rPr>
          <w:lang w:val="pt_PT" w:bidi="pt_PT"/>
        </w:rPr>
        <w:t>Outras sementes caem na rocha. Neste contexto, o solo tinha uma camada de rocha por baixo. Em solo raso, a rocha ficava exposta. As sementes que caem na rocha cresceram em plantas jovens, mas as plantas jovens morreram porque não obtiveram água suficiente do solo raso. As plantas não obtiveram o que precisavam para crescer do solo por causa da rocha.</w:t>
      </w:r>
    </w:p>
    <w:p>
      <w:pPr/>
      <w:r>
        <w:rPr>
          <w:lang w:val="pt_PT" w:bidi="pt_PT"/>
        </w:rPr>
      </w:r>
      <w:r>
        <w:rPr>
          <w:lang w:val="pt_PT" w:bidi="pt_PT"/>
        </w:rPr>
        <w:t>Pare e mostre uma imagem de solo rochoso.</w:t>
      </w:r>
    </w:p>
    <w:p>
      <w:pPr/>
      <w:r>
        <w:rPr>
          <w:lang w:val="pt_PT" w:bidi="pt_PT"/>
        </w:rPr>
      </w:r>
      <w:r>
        <w:rPr>
          <w:lang w:val="pt_PT" w:bidi="pt_PT"/>
        </w:rPr>
        <w:t>Outras sementes caem onde há espinhos. Isso significa no solo onde espinhos ou sementes de plantas espinhosas estavam presentes. Os espinhos são plantas robustas e de rápido crescimento, que competem com grãos e são irritantes para os agricultores. Os espinhos cresceram com o grão e fizeram com que os grãos não tivessem espaço suficiente, solo, água ou luz solar para crescer bem. Então o grão morreu e não produziu.</w:t>
      </w:r>
    </w:p>
    <w:p>
      <w:pPr/>
      <w:r>
        <w:rPr>
          <w:lang w:val="pt_PT" w:bidi="pt_PT"/>
        </w:rPr>
      </w:r>
      <w:r>
        <w:rPr>
          <w:lang w:val="pt_PT" w:bidi="pt_PT"/>
        </w:rPr>
        <w:t>Pare e mostre uma imagem de solo onde há espinhos crescendo.</w:t>
      </w:r>
    </w:p>
    <w:p>
      <w:pPr/>
      <w:r>
        <w:rPr>
          <w:lang w:val="pt_PT" w:bidi="pt_PT"/>
        </w:rPr>
      </w:r>
      <w:r>
        <w:rPr>
          <w:lang w:val="pt_PT" w:bidi="pt_PT"/>
        </w:rPr>
        <w:t>Algumas das sementes caíram em solo bom. Bom significa fértil, ou produtivo. O solo não era compactado, raso ou misturado com espinhos. O solo bom permite que as sementes cresçam em plantas produtivas, que produzem grãos. As plantas que cresceram tinham 100 vezes mais sementes como aquelas que o fazendeiro plantara. Esta teria sido uma colheita excepcional em Israel. Uma colheita média produzida em torno de 10 sementes para cada semente plantada.</w:t>
      </w:r>
    </w:p>
    <w:p>
      <w:pPr/>
      <w:r>
        <w:rPr>
          <w:lang w:val="pt_PT" w:bidi="pt_PT"/>
        </w:rPr>
      </w:r>
      <w:r>
        <w:rPr>
          <w:lang w:val="pt_PT" w:bidi="pt_PT"/>
        </w:rPr>
        <w:t>Pare e mostre uma imagem de solo bom. Discuta com sua equipe: como vocês descreveriam um solo bom em sua cultura? Como vocês sabem em que áreas devem plantar em relação a áreas que não produzem?</w:t>
      </w:r>
    </w:p>
    <w:p>
      <w:pPr/>
      <w:r>
        <w:rPr>
          <w:lang w:val="pt_PT" w:bidi="pt_PT"/>
        </w:rPr>
      </w:r>
      <w:r>
        <w:rPr>
          <w:lang w:val="pt_PT" w:bidi="pt_PT"/>
        </w:rPr>
        <w:t>Jesus termina a parábola e diz: "Aquele que tem ouvidos, que ouça". Jesus está dizendo que a multidão deve pensar cuidadosamente sobre o que ele disse. Jesus quer que eles não apenas pensem, mas também ajam com base no que aprenderam com a história.</w:t>
      </w:r>
    </w:p>
    <w:p>
      <w:pPr/>
      <w:r>
        <w:rPr>
          <w:lang w:val="pt_PT" w:bidi="pt_PT"/>
        </w:rPr>
      </w:r>
      <w:r>
        <w:rPr>
          <w:lang w:val="pt_PT" w:bidi="pt_PT"/>
        </w:rPr>
        <w:t>Pare e pergunte à sua equipe: na sua cultura, o que um instrutor diria à audiência para prestarem atenção?</w:t>
      </w:r>
    </w:p>
    <w:p>
      <w:pPr/>
      <w:r>
        <w:rPr>
          <w:lang w:val="pt_PT" w:bidi="pt_PT"/>
        </w:rPr>
      </w:r>
      <w:r>
        <w:rPr>
          <w:lang w:val="pt_PT" w:bidi="pt_PT"/>
        </w:rPr>
        <w:t>Os discípulos, ou seguidores, de Jesus perguntam-lhe o que a parábola significa. Jesus compara seus discípulos com outras pessoas que ouvem a história. Ele diz que ensina com parábolas porque elas contêm verdades ocultas sobre o reino de Deus. Jesus revela essas verdades apenas para certas pessoas. Jesus escolhe revelar o significado da parábola para seus discípulos. Outras pessoas que ouvem a parábola seriam incapazes de entender as verdades sobre o reino de Deus.</w:t>
      </w:r>
    </w:p>
    <w:p>
      <w:pPr/>
      <w:r>
        <w:rPr>
          <w:lang w:val="pt_PT" w:bidi="pt_PT"/>
        </w:rPr>
      </w:r>
      <w:r>
        <w:rPr>
          <w:lang w:val="pt_PT" w:bidi="pt_PT"/>
        </w:rPr>
        <w:t>Jesus justifica o ensino em parábolas citando as escrituras, ou escritos sagrados dos judeus. Ele cita o conhecido profeta, ou mensageiro de Deus, Isaías. Isaías disse:</w:t>
      </w:r>
    </w:p>
    <w:p>
      <w:pPr/>
      <w:r>
        <w:rPr>
          <w:lang w:val="pt_PT" w:bidi="pt_PT"/>
        </w:rPr>
      </w:r>
      <w:r>
        <w:rPr>
          <w:lang w:val="pt_PT" w:bidi="pt_PT"/>
        </w:rPr>
        <w:t>"embora vendo, eles não podem ver,</w:t>
      </w:r>
    </w:p>
    <w:p>
      <w:pPr/>
      <w:r>
        <w:rPr>
          <w:lang w:val="pt_PT" w:bidi="pt_PT"/>
        </w:rPr>
      </w:r>
      <w:r>
        <w:rPr>
          <w:lang w:val="pt_PT" w:bidi="pt_PT"/>
        </w:rPr>
        <w:t>embora ouvindo, eles não podem</w:t>
      </w:r>
    </w:p>
    <w:p>
      <w:pPr/>
      <w:r>
        <w:rPr>
          <w:lang w:val="pt_PT" w:bidi="pt_PT"/>
        </w:rPr>
      </w:r>
      <w:r>
        <w:rPr>
          <w:lang w:val="pt_PT" w:bidi="pt_PT"/>
        </w:rPr>
        <w:t>compreender".</w:t>
      </w:r>
    </w:p>
    <w:p>
      <w:pPr/>
      <w:r>
        <w:rPr>
          <w:lang w:val="pt_PT" w:bidi="pt_PT"/>
        </w:rPr>
      </w:r>
      <w:r>
        <w:rPr>
          <w:lang w:val="pt_PT" w:bidi="pt_PT"/>
        </w:rPr>
        <w:t>A primeira referência a "ver" significa enxergar algo, como uma pessoa ou objeto. A segunda referência a "ver" significa não só enxergar, mas compreender o significado do que está sendo visto. O mesmo se aplica para a audição. A primeira referência significa o ato físico de audição, enquanto a segunda referência de audição significa compreender o que foi ouvido. Jesus está dizendo que algumas pessoas não querem acreditar e obedecer a ele. Jesus não ensinará as verdades do reino de Deus para eles.</w:t>
      </w:r>
    </w:p>
    <w:p>
      <w:pPr/>
      <w:r>
        <w:rPr>
          <w:lang w:val="pt_PT" w:bidi="pt_PT"/>
        </w:rPr>
      </w:r>
      <w:r>
        <w:rPr>
          <w:lang w:val="pt_PT" w:bidi="pt_PT"/>
        </w:rPr>
        <w:t>Jesus explica a parábola para seus discípulos. A interpretação básica da parábola é que as sementes representam a mensagem de Deus, a semeadura representa a pregação da mensagem para as pessoas, e os diferentes tipos de solo representam as diferentes maneiras pelas quais as pessoas ouvem a mensagem.</w:t>
      </w:r>
    </w:p>
    <w:p>
      <w:pPr/>
      <w:r>
        <w:rPr>
          <w:lang w:val="pt_PT" w:bidi="pt_PT"/>
        </w:rPr>
      </w:r>
      <w:r>
        <w:rPr>
          <w:lang w:val="pt_PT" w:bidi="pt_PT"/>
        </w:rPr>
        <w:t>Jesus explica que as sementes que caem na trilha representam o diabo tirando a mensagem que as pessoas ouviram. Daí Jesus explica que as sementes que caem em solo rochoso representam as pessoas que recebem a mensagem com alegria, mas no momento de testes, ou tentações, elas caem.</w:t>
      </w:r>
    </w:p>
    <w:p>
      <w:pPr/>
      <w:r>
        <w:rPr>
          <w:lang w:val="pt_PT" w:bidi="pt_PT"/>
        </w:rPr>
      </w:r>
      <w:r>
        <w:rPr>
          <w:lang w:val="pt_PT" w:bidi="pt_PT"/>
        </w:rPr>
        <w:t>Pare e discuta com sua equipe. Em sua cultura, que tipo de tentações ou testes as pessoas enfrentam?</w:t>
      </w:r>
    </w:p>
    <w:p>
      <w:pPr/>
      <w:r>
        <w:rPr>
          <w:lang w:val="pt_PT" w:bidi="pt_PT"/>
        </w:rPr>
      </w:r>
      <w:r>
        <w:rPr>
          <w:lang w:val="pt_PT" w:bidi="pt_PT"/>
        </w:rPr>
        <w:t>Então Jesus explica que as sementes que caem entre os espinhos representam as pessoas que ouvem a mensagem, mas estão sobrecarregadas com preocupações e riquezas.</w:t>
      </w:r>
    </w:p>
    <w:p>
      <w:pPr/>
      <w:r>
        <w:rPr>
          <w:lang w:val="pt_PT" w:bidi="pt_PT"/>
        </w:rPr>
      </w:r>
      <w:r>
        <w:rPr>
          <w:lang w:val="pt_PT" w:bidi="pt_PT"/>
        </w:rPr>
        <w:t>Pare e discuta com sua equipe. Em sua cultura, como você descreveria riquezas? E que situações fazem com que as pessoas se preocupem?</w:t>
      </w:r>
    </w:p>
    <w:p>
      <w:pPr/>
      <w:r>
        <w:rPr>
          <w:lang w:val="pt_PT" w:bidi="pt_PT"/>
        </w:rPr>
      </w:r>
      <w:r>
        <w:rPr>
          <w:lang w:val="pt_PT" w:bidi="pt_PT"/>
        </w:rPr>
        <w:t>É importante notar que há muitas interpretações diferentes sobre o significado das sementes depois de elas serem semeadas. Alguns estudiosos acreditam que as sementes continuam a se referir à mensagem de Deus e os solos representam quatro maneiras diferentes pelas quais as pessoas ouvem e respondem à mensagem de Deus. Outros estudiosos acreditam que os solos se referem a diferentes tipos de pessoas.</w:t>
      </w:r>
    </w:p>
    <w:p>
      <w:pPr/>
      <w:r>
        <w:rPr>
          <w:lang w:val="pt_PT" w:bidi="pt_PT"/>
        </w:rPr>
      </w:r>
      <w:r>
        <w:rPr>
          <w:lang w:val="pt_PT" w:bidi="pt_PT"/>
        </w:rPr>
        <w:t>Jesus não explica se ele está falando sobre seus seguidores precisarem crescer espiritualmente, ou sobre aqueles que não são seus seguidores ouvindo e aceitando a mensagem de Deus. Muitas vezes, as parábolas têm um significado mais amplo do que apenas uma situação específica ou época. Não atribua um significado ou uma explicação à parábola que não é dado nas Escrituras.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8:4–15</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as pessoas vêm de muitas cidades para ouvir Jesus. Jesus conta uma história na forma de uma parábola para as pessoas reunidas.</w:t>
      </w:r>
    </w:p>
    <w:p>
      <w:pPr/>
      <w:r>
        <w:rPr>
          <w:lang w:val="pt_PT" w:bidi="pt_PT"/>
        </w:rPr>
      </w:r>
      <w:r>
        <w:rPr>
          <w:b/>
          <w:lang w:val="pt_PT" w:bidi="pt_PT"/>
        </w:rPr>
        <w:t>Segunda cena:</w:t>
      </w:r>
      <w:r>
        <w:rPr>
          <w:lang w:val="pt_PT" w:bidi="pt_PT"/>
        </w:rPr>
        <w:t xml:space="preserve"> a história é sobre um fazendeiro espalhando sementes para plantá-las. Jesus conta o que aconteceu com as sementes que caem em diferentes áreas do campo. No final, Jesus diz que qualquer um que tem ouvidos para ouvir deve ouvir e entender.</w:t>
      </w:r>
    </w:p>
    <w:p>
      <w:pPr/>
      <w:r>
        <w:rPr>
          <w:lang w:val="pt_PT" w:bidi="pt_PT"/>
        </w:rPr>
      </w:r>
      <w:r>
        <w:rPr>
          <w:b/>
          <w:lang w:val="pt_PT" w:bidi="pt_PT"/>
        </w:rPr>
        <w:t>Terceira cena:</w:t>
      </w:r>
      <w:r>
        <w:rPr>
          <w:lang w:val="pt_PT" w:bidi="pt_PT"/>
        </w:rPr>
        <w:t xml:space="preserve"> os discípulos de Jesus perguntam a Jesus o significado da parábola. Jesus explica que eles são autorizados a entender a parábola para cumprir as escrituras.</w:t>
      </w:r>
    </w:p>
    <w:p>
      <w:pPr/>
      <w:r>
        <w:rPr>
          <w:lang w:val="pt_PT" w:bidi="pt_PT"/>
        </w:rPr>
      </w:r>
      <w:r>
        <w:rPr>
          <w:b/>
          <w:lang w:val="pt_PT" w:bidi="pt_PT"/>
        </w:rPr>
        <w:t>Quarta cena:</w:t>
      </w:r>
      <w:r>
        <w:rPr>
          <w:lang w:val="pt_PT" w:bidi="pt_PT"/>
        </w:rPr>
        <w:t xml:space="preserve"> Jesus dá a explicação do significado da parábola.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Pessoa que representa a trilha</w:t>
      </w:r>
    </w:p>
    <w:p>
      <w:pPr>
        <w:pStyle w:val="ListBullet"/>
        <w:spacing w:line="240" w:lineRule="auto"/>
        <w:ind w:left="720"/>
      </w:pPr>
      <w:r>
        <w:rPr>
          <w:lang w:val="pt_PT" w:bidi="pt_PT"/>
        </w:rPr>
      </w:r>
      <w:r>
        <w:rPr>
          <w:lang w:val="pt_PT" w:bidi="pt_PT"/>
        </w:rPr>
        <w:t>Pessoa que representa a área com rochas</w:t>
      </w:r>
    </w:p>
    <w:p>
      <w:pPr>
        <w:pStyle w:val="ListBullet"/>
        <w:spacing w:line="240" w:lineRule="auto"/>
        <w:ind w:left="720"/>
      </w:pPr>
      <w:r>
        <w:rPr>
          <w:lang w:val="pt_PT" w:bidi="pt_PT"/>
        </w:rPr>
      </w:r>
      <w:r>
        <w:rPr>
          <w:lang w:val="pt_PT" w:bidi="pt_PT"/>
        </w:rPr>
        <w:t>Pessoa que representa a área com espinhos</w:t>
      </w:r>
    </w:p>
    <w:p>
      <w:pPr>
        <w:pStyle w:val="ListBullet"/>
        <w:spacing w:line="240" w:lineRule="auto"/>
        <w:ind w:left="720"/>
      </w:pPr>
      <w:r>
        <w:rPr>
          <w:lang w:val="pt_PT" w:bidi="pt_PT"/>
        </w:rPr>
      </w:r>
      <w:r>
        <w:rPr>
          <w:lang w:val="pt_PT" w:bidi="pt_PT"/>
        </w:rPr>
        <w:t>Pessoa que representa a área com solo fértil</w:t>
      </w:r>
    </w:p>
    <w:p>
      <w:pPr>
        <w:pStyle w:val="ListBullet"/>
        <w:spacing w:line="240" w:lineRule="auto"/>
        <w:ind w:left="720"/>
      </w:pPr>
      <w:r>
        <w:rPr>
          <w:lang w:val="pt_PT" w:bidi="pt_PT"/>
        </w:rPr>
      </w:r>
      <w:r>
        <w:rPr>
          <w:lang w:val="pt_PT" w:bidi="pt_PT"/>
        </w:rPr>
        <w:t>Aves</w:t>
      </w:r>
    </w:p>
    <w:p>
      <w:pPr>
        <w:pStyle w:val="ListBullet"/>
        <w:spacing w:line="240" w:lineRule="auto"/>
        <w:ind w:left="720"/>
      </w:pPr>
      <w:r>
        <w:rPr>
          <w:lang w:val="pt_PT" w:bidi="pt_PT"/>
        </w:rPr>
      </w:r>
      <w:r>
        <w:rPr>
          <w:lang w:val="pt_PT" w:bidi="pt_PT"/>
        </w:rPr>
        <w:t>Diabo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há uma trilha para o fazendeiro caminhar. O fazendeiro espalhará as sementes nessa trilha. Como essa trilha é sempre usada, seu solo é duro.</w:t>
      </w:r>
    </w:p>
    <w:p>
      <w:pPr/>
      <w:r>
        <w:rPr>
          <w:lang w:val="pt_PT" w:bidi="pt_PT"/>
        </w:rPr>
      </w:r>
      <w:r>
        <w:rPr>
          <w:lang w:val="pt_PT" w:bidi="pt_PT"/>
        </w:rPr>
        <w:t>As pessoas estão vindo de muitas cidades e se reunindo para ouvir Jesus. Então Jesus conta uma história na forma de uma parábola. Na parábola, a equipe pode querer reordenar os eventos para representar que as sementes caem primeiro nos diferentes solos. Algum tempo depois, as que caem na trilha são pisadas e depois comidas pelos pássaros. As que caem sobre a rocha crescem depois de algum tempo, mas morrem devido à falta de umidade. As que caem entre espinhos crescem algum tempo depois, mas os espinhos as matam. As que caem em solo fértil crescem depois de algum tempo e produzem cem vezes.</w:t>
      </w:r>
    </w:p>
    <w:p>
      <w:pPr/>
      <w:r>
        <w:rPr>
          <w:lang w:val="pt_PT" w:bidi="pt_PT"/>
        </w:rPr>
      </w:r>
      <w:r>
        <w:rPr>
          <w:lang w:val="pt_PT" w:bidi="pt_PT"/>
        </w:rPr>
        <w:t>Depois de contar a parábola, Jesus disse: "Qualquer um com ouvidos para ouvir deve escutar e entender".</w:t>
      </w:r>
    </w:p>
    <w:p>
      <w:pPr/>
      <w:r>
        <w:rPr>
          <w:lang w:val="pt_PT" w:bidi="pt_PT"/>
        </w:rPr>
      </w:r>
      <w:r>
        <w:rPr>
          <w:lang w:val="pt_PT" w:bidi="pt_PT"/>
        </w:rPr>
        <w:t>Os discípulos de Jesus pedem o significado da parábola. Jesus se dirige aos seus discípulos para explicar a parábola para eles. Jesus diz a seus discípulos: "Vocês são autorizados a entender os segredos do reino de Deus". Ele explica que usa parábolas para as escrituras serem cumpridas. Jesus avisa que as pessoas verão, mas realmente não verão. Elas escutarão, mas realmente não entenderão.</w:t>
      </w:r>
    </w:p>
    <w:p>
      <w:pPr/>
      <w:r>
        <w:rPr>
          <w:lang w:val="pt_PT" w:bidi="pt_PT"/>
        </w:rPr>
      </w:r>
      <w:r>
        <w:rPr>
          <w:lang w:val="pt_PT" w:bidi="pt_PT"/>
        </w:rPr>
        <w:t>Jesus apresenta a interpretação da parábola.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8:4–15</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Pessoa que representa a trilha</w:t>
      </w:r>
    </w:p>
    <w:p>
      <w:pPr>
        <w:pStyle w:val="ListBullet"/>
        <w:spacing w:line="240" w:lineRule="auto"/>
        <w:ind w:left="720"/>
      </w:pPr>
      <w:r>
        <w:rPr>
          <w:lang w:val="pt_PT" w:bidi="pt_PT"/>
        </w:rPr>
      </w:r>
      <w:r>
        <w:rPr>
          <w:lang w:val="pt_PT" w:bidi="pt_PT"/>
        </w:rPr>
        <w:t>Pessoa que representa a área com rochas</w:t>
      </w:r>
    </w:p>
    <w:p>
      <w:pPr>
        <w:pStyle w:val="ListBullet"/>
        <w:spacing w:line="240" w:lineRule="auto"/>
        <w:ind w:left="720"/>
      </w:pPr>
      <w:r>
        <w:rPr>
          <w:lang w:val="pt_PT" w:bidi="pt_PT"/>
        </w:rPr>
      </w:r>
      <w:r>
        <w:rPr>
          <w:lang w:val="pt_PT" w:bidi="pt_PT"/>
        </w:rPr>
        <w:t>Pessoa que representa a área com espinhos</w:t>
      </w:r>
    </w:p>
    <w:p>
      <w:pPr>
        <w:pStyle w:val="ListBullet"/>
        <w:spacing w:line="240" w:lineRule="auto"/>
        <w:ind w:left="720"/>
      </w:pPr>
      <w:r>
        <w:rPr>
          <w:lang w:val="pt_PT" w:bidi="pt_PT"/>
        </w:rPr>
      </w:r>
      <w:r>
        <w:rPr>
          <w:lang w:val="pt_PT" w:bidi="pt_PT"/>
        </w:rPr>
        <w:t>Pessoa que representa a área com solo fértil</w:t>
      </w:r>
    </w:p>
    <w:p>
      <w:pPr>
        <w:pStyle w:val="ListBullet"/>
        <w:spacing w:line="240" w:lineRule="auto"/>
        <w:ind w:left="720"/>
      </w:pPr>
      <w:r>
        <w:rPr>
          <w:lang w:val="pt_PT" w:bidi="pt_PT"/>
        </w:rPr>
      </w:r>
      <w:r>
        <w:rPr>
          <w:lang w:val="pt_PT" w:bidi="pt_PT"/>
        </w:rPr>
        <w:t>Aves</w:t>
      </w:r>
    </w:p>
    <w:p>
      <w:pPr>
        <w:pStyle w:val="ListBullet"/>
        <w:spacing w:line="240" w:lineRule="auto"/>
        <w:ind w:left="720"/>
      </w:pPr>
      <w:r>
        <w:rPr>
          <w:lang w:val="pt_PT" w:bidi="pt_PT"/>
        </w:rPr>
      </w:r>
      <w:r>
        <w:rPr>
          <w:lang w:val="pt_PT" w:bidi="pt_PT"/>
        </w:rPr>
        <w:t>Diabo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represente as pessoas provenientes de diferentes cidades para ouvir Jesus. Jesus conta uma parábola.</w:t>
      </w:r>
    </w:p>
    <w:p>
      <w:pPr/>
      <w:r>
        <w:rPr>
          <w:lang w:val="pt_PT" w:bidi="pt_PT"/>
        </w:rPr>
      </w:r>
      <w:r>
        <w:rPr>
          <w:lang w:val="pt_PT" w:bidi="pt_PT"/>
        </w:rPr>
        <w:t>A equipe deve representar o fazendeiro caminhando em uma trilha em seu campo, jogando as sementes para serem plantadas em seu campo.</w:t>
      </w:r>
    </w:p>
    <w:p>
      <w:pPr/>
      <w:r>
        <w:rPr>
          <w:lang w:val="pt_PT" w:bidi="pt_PT"/>
        </w:rPr>
      </w:r>
      <w:r>
        <w:rPr>
          <w:lang w:val="pt_PT" w:bidi="pt_PT"/>
        </w:rPr>
        <w:t>Como o fazendeiro espalha as sementes, algumas caem na trilha, algumas caem nas rochas, outras caem entre espinhos e outras caem em solo fértil. As sementes crescem. Os pássaros comem as sementes na trilha. As plantas na rocha morrem por causa da falta de umidade. As plantas entre os espinhos morreram porque os espinhos impediram seu crescimento. As plantas no solo fértil produzem cem vezes o que foi plantado.</w:t>
      </w:r>
    </w:p>
    <w:p>
      <w:pPr/>
      <w:r>
        <w:rPr>
          <w:lang w:val="pt_PT" w:bidi="pt_PT"/>
        </w:rPr>
      </w:r>
      <w:r>
        <w:rPr>
          <w:lang w:val="pt_PT" w:bidi="pt_PT"/>
        </w:rPr>
        <w:t>A equipe deve representar a semeadura mais uma vez. Só que desta vez, represente a explicação que Jesus dá mostrando, ao mesmo tempo, os diferentes tipos de pessoas.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as pessoas que vêm de diferentes cidades para ouvir Jesus. Jesus conta uma parábola sobre um fazendeiro espalhando sementes.</w:t>
      </w:r>
    </w:p>
    <w:p>
      <w:pPr/>
      <w:r>
        <w:rPr>
          <w:lang w:val="pt_PT" w:bidi="pt_PT"/>
        </w:rPr>
      </w:r>
      <w:r>
        <w:rPr>
          <w:lang w:val="pt_PT" w:bidi="pt_PT"/>
        </w:rPr>
        <w:t>Quando Jesus estiver contando esta parte da história, as quatro pessoas que representam os solos devem representar como se estivessem recebendo as sementes. Para a pessoa que representa a trilha, deixe a semente cair sobre ele, mas a semente permanece na superfície. Para a pessoa que representa a área com pedras, deixe a semente cair sobre ela, mas a semente não fica na superfície. Isso a representa criando raízes entre as rochas. Para a pessoa que atua como a área com espinhos, deixe a semente cair na superfície, e depois enraizar entre espinhos. Para a pessoa que representa a área com solo fértil, deixe a semente cair na superfície e também enraizar. Depois de algum tempo, o ator que representa uma ave vem e leva as sementes na trilha. Então a planta que cresceu na área com rochas morre, porque não havia água. Daí, a planta que cresceu entre os espinhos morre, porque os espinhos não deixam a planta continuar viva. As plantas que cresceram em solo fértil produzem até cem vezes o que foi plantado.</w:t>
      </w:r>
    </w:p>
    <w:p>
      <w:pPr/>
      <w:r>
        <w:rPr>
          <w:lang w:val="pt_PT" w:bidi="pt_PT"/>
        </w:rPr>
      </w:r>
      <w:r>
        <w:rPr>
          <w:lang w:val="pt_PT" w:bidi="pt_PT"/>
        </w:rPr>
        <w:t>Quando Jesus termina, ele diz: "Qualquer um com ouvidos para ouvir deve escutar e entender".</w:t>
      </w:r>
    </w:p>
    <w:p>
      <w:pPr/>
      <w:r>
        <w:rPr>
          <w:lang w:val="pt_PT" w:bidi="pt_PT"/>
        </w:rPr>
      </w:r>
      <w:r>
        <w:rPr>
          <w:b/>
          <w:lang w:val="pt_PT" w:bidi="pt_PT"/>
        </w:rPr>
        <w:t>Interrompa a cena.</w:t>
      </w:r>
      <w:r>
        <w:rPr>
          <w:lang w:val="pt_PT" w:bidi="pt_PT"/>
        </w:rPr>
        <w:t xml:space="preserve"> Pergunte aos atores que interpretam a multidão: "Como vocês se sentem?". Você pode ouvir coisas como: "Entendi o que Jesus nos disse", "Por que Jesus está falando sobre a agricultura", "Gosto de ouvir Jesus falar", "Estou confuso". Reinicie a cena.</w:t>
      </w:r>
    </w:p>
    <w:p>
      <w:pPr/>
      <w:r>
        <w:rPr>
          <w:lang w:val="pt_PT" w:bidi="pt_PT"/>
        </w:rPr>
      </w:r>
      <w:r>
        <w:rPr>
          <w:lang w:val="pt_PT" w:bidi="pt_PT"/>
        </w:rPr>
        <w:t>Represente os discípulos perguntando a Jesus sobre o significado da parábola. Jesus responde dizendo que os discípulos são autorizados a entender os segredos do reino de Deus. Jesus também explicou a eles que ele usa parábolas para as escrituras serem cumpridas. A escritura sobre a qual Jesus fala diz: "Quando eles olham, não verão, quando ouvirem, não entenderão".</w:t>
      </w:r>
    </w:p>
    <w:p>
      <w:pPr/>
      <w:r>
        <w:rPr>
          <w:lang w:val="pt_PT" w:bidi="pt_PT"/>
        </w:rPr>
      </w:r>
      <w:r>
        <w:rPr>
          <w:b/>
          <w:lang w:val="pt_PT" w:bidi="pt_PT"/>
        </w:rPr>
        <w:t>Interrompa a cena.</w:t>
      </w:r>
      <w:r>
        <w:rPr>
          <w:lang w:val="pt_PT" w:bidi="pt_PT"/>
        </w:rPr>
        <w:t xml:space="preserve"> Pergunte aos atores que interpretam os discípulos: "Como estão se sentindo?". Você pode ouvir coisas como: "Sinto-me honrado por obter uma explicação de Jesus", "Sinto-me feliz que Jesus me escolheu para segui-lo de perto", "Agora compreendo que tenho que ouvir atentamente as histórias de Jesus". Reinicie a cena.</w:t>
      </w:r>
    </w:p>
    <w:p>
      <w:pPr/>
      <w:r>
        <w:rPr>
          <w:lang w:val="pt_PT" w:bidi="pt_PT"/>
        </w:rPr>
      </w:r>
      <w:r>
        <w:rPr>
          <w:lang w:val="pt_PT" w:bidi="pt_PT"/>
        </w:rPr>
        <w:t>Represente Jesus explicando o significado da parábola. As sementes que caem na trilha representam as pessoas que ouvem a mensagem, mas o diabo leva embora a palavra de Deus. Simultaneamente, represente o diabo tirando a palavra de Deus da pessoa que representa a trilha.</w:t>
      </w:r>
    </w:p>
    <w:p>
      <w:pPr/>
      <w:r>
        <w:rPr>
          <w:lang w:val="pt_PT" w:bidi="pt_PT"/>
        </w:rPr>
      </w:r>
      <w:r>
        <w:rPr>
          <w:b/>
          <w:lang w:val="pt_PT" w:bidi="pt_PT"/>
        </w:rPr>
        <w:t>Interrompa a cena.</w:t>
      </w:r>
      <w:r>
        <w:rPr>
          <w:lang w:val="pt_PT" w:bidi="pt_PT"/>
        </w:rPr>
        <w:t xml:space="preserve"> Pergunte ao ator que interpreta a pessoa que ouve a mensagem, mas o diabo a leva embora: "Como você está se sentindo?". Você pode ouvir coisas como: "Como fui esquecer do que Jesus disse?", "Tudo bem, outros instrutores virão", "Essa mensagem é para alguém que é muito mau, não para mim". Reinicie a cena.</w:t>
      </w:r>
    </w:p>
    <w:p>
      <w:pPr/>
      <w:r>
        <w:rPr>
          <w:lang w:val="pt_PT" w:bidi="pt_PT"/>
        </w:rPr>
      </w:r>
      <w:r>
        <w:rPr>
          <w:lang w:val="pt_PT" w:bidi="pt_PT"/>
        </w:rPr>
        <w:t>Represente Jesus explicando que as sementes que caem nas rochas representam as pessoas que ouvem a mensagem e a recebem com alegria, mas elas caem quando a tentação vem. Em simultâneo, peça a pessoa que representa o solo rochoso para ficar alegre, mas a tentação faz com que o pequeno crescimento cesse e a planta morra.</w:t>
      </w:r>
    </w:p>
    <w:p>
      <w:pPr/>
      <w:r>
        <w:rPr>
          <w:lang w:val="pt_PT" w:bidi="pt_PT"/>
        </w:rPr>
      </w:r>
      <w:r>
        <w:rPr>
          <w:b/>
          <w:lang w:val="pt_PT" w:bidi="pt_PT"/>
        </w:rPr>
        <w:t>Interrompa a cena.</w:t>
      </w:r>
      <w:r>
        <w:rPr>
          <w:lang w:val="pt_PT" w:bidi="pt_PT"/>
        </w:rPr>
        <w:t xml:space="preserve"> Pergunte ao ator que interpreta a pessoa que cai devido à tentação: "Como você está se sentindo?". Você pode ouvir coisas como: "Eu estava esperando uma mensagem como essa por muito tempo", "Ouvi a mensagem, mas não preciso mudar", "Era uma mensagem bonita, mas tenho minha própria vida". Reinicie a cena.</w:t>
      </w:r>
    </w:p>
    <w:p>
      <w:pPr/>
      <w:r>
        <w:rPr>
          <w:lang w:val="pt_PT" w:bidi="pt_PT"/>
        </w:rPr>
      </w:r>
      <w:r>
        <w:rPr>
          <w:lang w:val="pt_PT" w:bidi="pt_PT"/>
        </w:rPr>
        <w:t>Represente Jesus explicando que as sementes que caem entre os espinhos representam as pessoas que ouvem a mensagem, mas depois as preocupações, riquezas e prazeres desta vida as impedem de amadurecer. Ao mesmo tempo, peça a pessoa que representa o solo com espinhos que atue como ouvindo a mensagem. Represente essa pessoa amando riquezas e prazeres. Encene como esta pessoa morre antes de produzir qualquer fruto.</w:t>
      </w:r>
    </w:p>
    <w:p>
      <w:pPr/>
      <w:r>
        <w:rPr>
          <w:lang w:val="pt_PT" w:bidi="pt_PT"/>
        </w:rPr>
      </w:r>
      <w:r>
        <w:rPr>
          <w:b/>
          <w:lang w:val="pt_PT" w:bidi="pt_PT"/>
        </w:rPr>
        <w:t>Interrompa a cena.</w:t>
      </w:r>
      <w:r>
        <w:rPr>
          <w:lang w:val="pt_PT" w:bidi="pt_PT"/>
        </w:rPr>
        <w:t xml:space="preserve"> Pergunte ao ator que interpreta a pessoa que não é madura: "Como você está se sentindo?". Você pode ouvir coisas como: "Ouvi o que Jesus disse, mas preciso manter minha posição social". "Gosto de ir a festas. Talvez mais tarde possa fazer o que Jesus disse", "Preciso primeiro alcançar todas as minhas metas ". Reinicie a cena.</w:t>
      </w:r>
    </w:p>
    <w:p>
      <w:pPr/>
      <w:r>
        <w:rPr>
          <w:lang w:val="pt_PT" w:bidi="pt_PT"/>
        </w:rPr>
      </w:r>
      <w:r>
        <w:rPr>
          <w:lang w:val="pt_PT" w:bidi="pt_PT"/>
        </w:rPr>
        <w:t>Represente Jesus explicando que as sementes que caem em solo fértil representam pessoas honestas e de bom coração, que ouvem a palavra de Deus, se apegando a ela, e produzem uma grande colheita. Nesse mesmo tempo, peça à pessoa que representa o solo bom que atue ouvindo a palavra de Deus e não a deixando ir. Represente que ela começa a produzir muitos frutos.</w:t>
      </w:r>
    </w:p>
    <w:p>
      <w:pPr/>
      <w:r>
        <w:rPr>
          <w:lang w:val="pt_PT" w:bidi="pt_PT"/>
        </w:rPr>
      </w:r>
      <w:r>
        <w:rPr>
          <w:b/>
          <w:lang w:val="pt_PT" w:bidi="pt_PT"/>
        </w:rPr>
        <w:t>Interrompa a cena.</w:t>
      </w:r>
      <w:r>
        <w:rPr>
          <w:lang w:val="pt_PT" w:bidi="pt_PT"/>
        </w:rPr>
        <w:t xml:space="preserve"> Pergunte ao ator que interpreta a pessoa que produz uma grande colheita: "Como você está se sentindo?". Você pode ouvir coisas como: "Isso é o que eu estava esperando durante todo esse tempo", "Sinto-me feliz, farei o que Jesus me pedir". "Quero contar a outros sobre Jesus".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8:4–15</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ensina uma multidão usando uma parábola. Uma </w:t>
      </w:r>
      <w:r>
        <w:rPr>
          <w:b/>
          <w:lang w:val="pt_PT" w:bidi="pt_PT"/>
        </w:rPr>
        <w:t>parábola</w:t>
      </w:r>
      <w:r>
        <w:rPr>
          <w:lang w:val="pt_PT" w:bidi="pt_PT"/>
        </w:rPr>
        <w:t xml:space="preserve"> é um tipo especial de história que usa coisas diárias para descrever coisas mais profundas sobre Deus. Muitas vezes as parábolas são difíceis de entender, a menos que as pessoas realmente tentem escutar. Traduza "parábola" da mesma maneira que você tem traduzido nas passagens anteriores. O termo Parábola pode ser encontrado no glossário principal.</w:t>
      </w:r>
    </w:p>
    <w:p>
      <w:pPr/>
      <w:r>
        <w:rPr>
          <w:lang w:val="pt_PT" w:bidi="pt_PT"/>
        </w:rPr>
      </w:r>
      <w:r>
        <w:rPr>
          <w:lang w:val="pt_PT" w:bidi="pt_PT"/>
        </w:rPr>
        <w:t xml:space="preserve">A parábola é sobre um fazendeiro que semeia sementes. </w:t>
      </w:r>
      <w:r>
        <w:rPr>
          <w:b/>
          <w:lang w:val="pt_PT" w:bidi="pt_PT"/>
        </w:rPr>
        <w:t>Semear</w:t>
      </w:r>
      <w:r>
        <w:rPr>
          <w:lang w:val="pt_PT" w:bidi="pt_PT"/>
        </w:rPr>
        <w:t xml:space="preserve"> é lançar sementes de um lado para o outro, enquanto um fazendeiro caminha. Esta era uma maneira comum para os fazendeiros judeus plantarem sementes de grãos. [A semeadura das sementes era realizada no solo que o fazendeiro já havia arado, ou que seria arado após a semeadura.]{.mark} Este método permitia que os agricultores plantassem uma grande área rapidamente.</w:t>
      </w:r>
    </w:p>
    <w:p>
      <w:pPr/>
      <w:r>
        <w:rPr>
          <w:lang w:val="pt_PT" w:bidi="pt_PT"/>
        </w:rPr>
      </w:r>
      <w:r>
        <w:rPr>
          <w:lang w:val="pt_PT" w:bidi="pt_PT"/>
        </w:rPr>
        <w:t>Pare e mostre uma imagem de um fazendeiro semeando sementes, caso ainda não o tenha feito.</w:t>
      </w:r>
    </w:p>
    <w:p>
      <w:pPr/>
      <w:r>
        <w:rPr>
          <w:lang w:val="pt_PT" w:bidi="pt_PT"/>
        </w:rPr>
      </w:r>
      <w:r>
        <w:rPr>
          <w:lang w:val="pt_PT" w:bidi="pt_PT"/>
        </w:rPr>
        <w:t>Jesus termina sua parábola dizendo: "</w:t>
      </w:r>
      <w:r>
        <w:rPr>
          <w:b/>
          <w:lang w:val="pt_PT" w:bidi="pt_PT"/>
        </w:rPr>
        <w:t>Quem quer que tenha ouvidos para ouvir, deixe-os escutar</w:t>
      </w:r>
      <w:r>
        <w:rPr>
          <w:lang w:val="pt_PT" w:bidi="pt_PT"/>
        </w:rPr>
        <w:t>". Jesus quer que a multidão não apenas ouça, mas também escute atentamente para tentar entender o que ele está dizendo. Jesus quer que as pessoas escutem e ajam com base no que aprenderam com a parábola.</w:t>
      </w:r>
    </w:p>
    <w:p>
      <w:pPr/>
      <w:r>
        <w:rPr>
          <w:lang w:val="pt_PT" w:bidi="pt_PT"/>
        </w:rPr>
      </w:r>
      <w:r>
        <w:rPr>
          <w:lang w:val="pt_PT" w:bidi="pt_PT"/>
        </w:rPr>
        <w:t xml:space="preserve">Os </w:t>
      </w:r>
      <w:r>
        <w:rPr>
          <w:b/>
          <w:lang w:val="pt_PT" w:bidi="pt_PT"/>
        </w:rPr>
        <w:t>discípulos</w:t>
      </w:r>
      <w:r>
        <w:rPr>
          <w:lang w:val="pt_PT" w:bidi="pt_PT"/>
        </w:rPr>
        <w:t>, ou seguidores, de Jesus perguntam-lhe o que a parábola significa. Traduza "discípulos" da mesma maneira que você tem traduzido nas passagens anteriores. O termo Discípulo está no glossário principal.</w:t>
      </w:r>
    </w:p>
    <w:p>
      <w:pPr/>
      <w:r>
        <w:rPr>
          <w:lang w:val="pt_PT" w:bidi="pt_PT"/>
        </w:rPr>
      </w:r>
      <w:r>
        <w:rPr>
          <w:lang w:val="pt_PT" w:bidi="pt_PT"/>
        </w:rPr>
        <w:t xml:space="preserve">Jesus dá a conhecer </w:t>
      </w:r>
      <w:r>
        <w:rPr>
          <w:b/>
          <w:lang w:val="pt_PT" w:bidi="pt_PT"/>
        </w:rPr>
        <w:t>os segredos do</w:t>
      </w:r>
      <w:r>
        <w:rPr>
          <w:lang w:val="pt_PT" w:bidi="pt_PT"/>
        </w:rPr>
        <w:t xml:space="preserve"> </w:t>
      </w:r>
      <w:r>
        <w:rPr>
          <w:b/>
          <w:lang w:val="pt_PT" w:bidi="pt_PT"/>
        </w:rPr>
        <w:t>Reino de Deus</w:t>
      </w:r>
      <w:r>
        <w:rPr>
          <w:lang w:val="pt_PT" w:bidi="pt_PT"/>
        </w:rPr>
        <w:t xml:space="preserve"> para seus discípulos explicando o significado. O </w:t>
      </w:r>
      <w:r>
        <w:rPr>
          <w:b/>
          <w:lang w:val="pt_PT" w:bidi="pt_PT"/>
        </w:rPr>
        <w:t>segredo</w:t>
      </w:r>
      <w:r>
        <w:rPr>
          <w:lang w:val="pt_PT" w:bidi="pt_PT"/>
        </w:rPr>
        <w:t>, ou a verdade, é sobre o Reino de Deus. Somente Deus pode revelar este segredo, ou verdade, sobre o Reino de Deus. Certifique-se de que "segredo" não seja traduzido com um significado negativo.</w:t>
      </w:r>
    </w:p>
    <w:p>
      <w:pPr/>
      <w:r>
        <w:rPr>
          <w:lang w:val="pt_PT" w:bidi="pt_PT"/>
        </w:rPr>
      </w:r>
      <w:r>
        <w:rPr>
          <w:lang w:val="pt_PT" w:bidi="pt_PT"/>
        </w:rPr>
        <w:t xml:space="preserve">O </w:t>
      </w:r>
      <w:r>
        <w:rPr>
          <w:b/>
          <w:lang w:val="pt_PT" w:bidi="pt_PT"/>
        </w:rPr>
        <w:t>Reino de Deus</w:t>
      </w:r>
      <w:r>
        <w:rPr>
          <w:lang w:val="pt_PT" w:bidi="pt_PT"/>
        </w:rPr>
        <w:t xml:space="preserve"> se refere a Deus governando os corações de seu povo como seu rei. Jesus mostrará às pessoas os segredos de Deus se elas forem solo bom, ou seja, se elas realmente o estiverem ouvindo e realmente acreditarem nele. Se as pessoas forem como solo ruim, elas ficarão confusas ou se esquecerão do que Jesus diz. Traduza Reino de Deus da mesma maneira que você tem traduzido nas passagens anteriores. O termo Reino de Deus está no glossário principal.</w:t>
      </w:r>
    </w:p>
    <w:p>
      <w:pPr/>
      <w:r>
        <w:rPr>
          <w:lang w:val="pt_PT" w:bidi="pt_PT"/>
        </w:rPr>
      </w:r>
      <w:r>
        <w:rPr>
          <w:lang w:val="pt_PT" w:bidi="pt_PT"/>
        </w:rPr>
        <w:t xml:space="preserve">Jesus diz que a semente é a palavra de Deus. </w:t>
      </w:r>
      <w:r>
        <w:rPr>
          <w:b/>
          <w:lang w:val="pt_PT" w:bidi="pt_PT"/>
        </w:rPr>
        <w:t>Semente</w:t>
      </w:r>
      <w:r>
        <w:rPr>
          <w:lang w:val="pt_PT" w:bidi="pt_PT"/>
        </w:rPr>
        <w:t xml:space="preserve"> está no singular no idioma original, mas pode se referir a muitas sementes do mesmo tipo de planta. A semente de grão era mais comum nesta cultura.</w:t>
      </w:r>
    </w:p>
    <w:p>
      <w:pPr/>
      <w:r>
        <w:rPr>
          <w:lang w:val="pt_PT" w:bidi="pt_PT"/>
        </w:rPr>
      </w:r>
      <w:r>
        <w:rPr>
          <w:lang w:val="pt_PT" w:bidi="pt_PT"/>
        </w:rPr>
        <w:t>Pare e mostre à sua equipe uma imagem de sementes de grãos.</w:t>
      </w:r>
    </w:p>
    <w:p>
      <w:pPr/>
      <w:r>
        <w:rPr>
          <w:lang w:val="pt_PT" w:bidi="pt_PT"/>
        </w:rPr>
      </w:r>
      <w:r>
        <w:rPr>
          <w:b/>
          <w:lang w:val="pt_PT" w:bidi="pt_PT"/>
        </w:rPr>
        <w:t>Palavra de Deus</w:t>
      </w:r>
      <w:r>
        <w:rPr>
          <w:lang w:val="pt_PT" w:bidi="pt_PT"/>
        </w:rPr>
        <w:t xml:space="preserve"> significa a mensagem de Deus. Jesus está se referindo ao seu próprio ensino. Especificamente, o ensino sobre o reino de Deus.</w:t>
      </w:r>
    </w:p>
    <w:p>
      <w:pPr/>
      <w:r>
        <w:rPr>
          <w:lang w:val="pt_PT" w:bidi="pt_PT"/>
        </w:rPr>
      </w:r>
      <w:r>
        <w:rPr>
          <w:lang w:val="pt_PT" w:bidi="pt_PT"/>
        </w:rPr>
        <w:t xml:space="preserve">Jesus menciona o </w:t>
      </w:r>
      <w:r>
        <w:rPr>
          <w:b/>
          <w:lang w:val="pt_PT" w:bidi="pt_PT"/>
        </w:rPr>
        <w:t>diabo</w:t>
      </w:r>
      <w:r>
        <w:rPr>
          <w:lang w:val="pt_PT" w:bidi="pt_PT"/>
        </w:rPr>
        <w:t xml:space="preserve"> vindo e levando a palavra para longe do coração das pessoas. O diabo se refere a Satanás, que é o chefe de todos os espíritos malignos. Traduza "o diabo" da mesma maneira que você tem traduzido nas passagens anteriores. O termo Satanás pode ser encontrado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8:4–15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87">
        <w:r>
          <w:rPr>
            <w:lang w:val="pt_PT" w:bidi="pt_PT"/>
          </w:rPr>
          <w:rPr>
            <w:color w:val="0000EE"/>
            <w:u w:val="single"/>
          </w:rPr>
          <w:t>Ouvir e Sentir</w:t>
        </w:r>
      </w:hyperlink>
      <w:r>
        <w:rPr>
          <w:lang w:val="pt_PT" w:bidi="pt_PT"/>
        </w:rPr>
        <w:t xml:space="preserve"> (365 KB)</w:t>
      </w:r>
      <w:r>
        <w:rPr>
          <w:lang w:val="pt_PT" w:bidi="pt_PT"/>
        </w:rPr>
      </w:r>
    </w:p>
    <w:p>
      <w:pPr>
        <w:pStyle w:val="ListBullet"/>
        <w:spacing w:line="240" w:lineRule="auto"/>
        <w:ind w:left="720"/>
      </w:pPr>
      <w:r>
        <w:rPr>
          <w:lang w:val="pt_PT" w:bidi="pt_PT"/>
        </w:rPr>
      </w:r>
      <w:hyperlink r:id="rId188">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189">
        <w:r>
          <w:rPr>
            <w:lang w:val="pt_PT" w:bidi="pt_PT"/>
          </w:rPr>
          <w:rPr>
            <w:color w:val="0000EE"/>
            <w:u w:val="single"/>
          </w:rPr>
          <w:t>Identificando as Cenas</w:t>
        </w:r>
      </w:hyperlink>
      <w:r>
        <w:rPr>
          <w:lang w:val="pt_PT" w:bidi="pt_PT"/>
        </w:rPr>
        <w:t xml:space="preserve"> (1.8 MB)</w:t>
      </w:r>
      <w:r>
        <w:rPr>
          <w:lang w:val="pt_PT" w:bidi="pt_PT"/>
        </w:rPr>
      </w:r>
    </w:p>
    <w:p>
      <w:pPr>
        <w:pStyle w:val="ListBullet"/>
        <w:spacing w:line="240" w:lineRule="auto"/>
        <w:ind w:left="720"/>
      </w:pPr>
      <w:r>
        <w:rPr>
          <w:lang w:val="pt_PT" w:bidi="pt_PT"/>
        </w:rPr>
      </w:r>
      <w:hyperlink r:id="rId190">
        <w:r>
          <w:rPr>
            <w:lang w:val="pt_PT" w:bidi="pt_PT"/>
          </w:rPr>
          <w:rPr>
            <w:color w:val="0000EE"/>
            <w:u w:val="single"/>
          </w:rPr>
          <w:t>Incorporando o Texto</w:t>
        </w:r>
      </w:hyperlink>
      <w:r>
        <w:rPr>
          <w:lang w:val="pt_PT" w:bidi="pt_PT"/>
        </w:rPr>
        <w:t xml:space="preserve"> (4.3 MB)</w:t>
      </w:r>
      <w:r>
        <w:rPr>
          <w:lang w:val="pt_PT" w:bidi="pt_PT"/>
        </w:rPr>
      </w:r>
    </w:p>
    <w:p>
      <w:pPr>
        <w:pStyle w:val="ListBullet"/>
        <w:spacing w:line="240" w:lineRule="auto"/>
        <w:ind w:left="720"/>
      </w:pPr>
      <w:r>
        <w:rPr>
          <w:lang w:val="pt_PT" w:bidi="pt_PT"/>
        </w:rPr>
      </w:r>
      <w:hyperlink r:id="rId191">
        <w:r>
          <w:rPr>
            <w:lang w:val="pt_PT" w:bidi="pt_PT"/>
          </w:rPr>
          <w:rPr>
            <w:color w:val="0000EE"/>
            <w:u w:val="single"/>
          </w:rPr>
          <w:t>Preenchendo as Lacunas</w:t>
        </w:r>
      </w:hyperlink>
      <w:r>
        <w:rPr>
          <w:lang w:val="pt_PT" w:bidi="pt_PT"/>
        </w:rPr>
        <w:t xml:space="preserve"> (2.0 MB)</w:t>
      </w:r>
      <w:r>
        <w:rPr>
          <w:lang w:val="pt_PT" w:bidi="pt_PT"/>
        </w:rPr>
      </w:r>
    </w:p>
    <w:p>
      <w:pPr>
        <w:pStyle w:val="ListBullet"/>
        <w:spacing w:line="240" w:lineRule="auto"/>
        <w:ind w:left="720"/>
      </w:pPr>
      <w:r>
        <w:rPr>
          <w:lang w:val="pt_PT" w:bidi="pt_PT"/>
        </w:rPr>
      </w:r>
      <w:hyperlink r:id="rId192">
        <w:r>
          <w:rPr>
            <w:lang w:val="pt_PT" w:bidi="pt_PT"/>
          </w:rPr>
          <w:rPr>
            <w:color w:val="0000EE"/>
            <w:u w:val="single"/>
          </w:rPr>
          <w:t>Falando a Palavra</w:t>
        </w:r>
      </w:hyperlink>
      <w:r>
        <w:rPr>
          <w:lang w:val="pt_PT" w:bidi="pt_PT"/>
        </w:rPr>
        <w:t xml:space="preserve"> (905 KB)</w:t>
      </w:r>
      <w:r>
        <w:rPr>
          <w:lang w:val="pt_PT" w:bidi="pt_PT"/>
        </w:rPr>
      </w:r>
      <w:r>
        <w:rPr>
          <w:lang w:val="pt_PT" w:bidi="pt_PT"/>
        </w:rPr>
      </w:r>
      <w:r>
        <w:rPr>
          <w:lang w:val="pt_PT" w:bidi="pt_PT"/>
        </w:rPr>
      </w:r>
    </w:p>
    <w:p>
      <w:pPr/>
      <w:r>
        <w:rPr>
          <w:lang w:val="pt_PT" w:bidi="pt_PT"/>
        </w:rPr>
      </w:r>
    </w:p>
    <w:p>
      <w:pPr>
        <w:pStyle w:val="Heading2"/>
      </w:pPr>
      <w:r>
        <w:rPr>
          <w:lang w:val="pt_PT" w:bidi="pt_PT"/>
        </w:rPr>
        <w:t>Lucas 8:16–18</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8:16–18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8:16–18</w:t>
      </w:r>
    </w:p>
    <w:p>
      <w:pPr/>
      <w:r>
        <w:rPr>
          <w:lang w:val="pt_PT" w:bidi="pt_PT"/>
        </w:rPr>
      </w:r>
      <w:r>
        <w:rPr>
          <w:lang w:val="pt_PT" w:bidi="pt_PT"/>
        </w:rPr>
        <w:t>Ouça o texto uma vez na versão mais fácil de entender.</w:t>
      </w:r>
    </w:p>
    <w:p>
      <w:pPr/>
      <w:r>
        <w:rPr>
          <w:lang w:val="pt_PT" w:bidi="pt_PT"/>
        </w:rPr>
      </w:r>
      <w:r>
        <w:rPr>
          <w:lang w:val="pt_PT" w:bidi="pt_PT"/>
        </w:rPr>
        <w:t>Lucas relata outra parábola contada por Jesus, ou uma história especial que ensina coisas mais profundas sobre Deus. Assim como as parábolas que Jesus contou antes, essa parábola ensina aos discípulos de Jesus que eles devem escutar atentamente o que ele ensina. Esse ensino também demonstra o que Jesus havia falado a seus discípulos sobre as parábolas. O significado ficará oculto para alguns, mas seus discípulos devem compreendê-lo.</w:t>
      </w:r>
    </w:p>
    <w:p>
      <w:pPr/>
      <w:r>
        <w:rPr>
          <w:lang w:val="pt_PT" w:bidi="pt_PT"/>
        </w:rPr>
      </w:r>
      <w:r>
        <w:rPr>
          <w:lang w:val="pt_PT" w:bidi="pt_PT"/>
        </w:rPr>
        <w:t>Jesus havia acabado de contar a parábola dos quatro tipos de solo para uma multidão que incluía seus discípulos, ou seguidores. Jesus explicou a parábola para seus discípulos dizendo que eles devem escutar atentamente para entender o que ele ensina. Daí Jesus conta a parábola da lâmpada.</w:t>
      </w:r>
    </w:p>
    <w:p>
      <w:pPr/>
      <w:r>
        <w:rPr>
          <w:lang w:val="pt_PT" w:bidi="pt_PT"/>
        </w:rPr>
      </w:r>
      <w:r>
        <w:rPr>
          <w:lang w:val="pt_PT" w:bidi="pt_PT"/>
        </w:rPr>
        <w:t>Pare e discuta com sua equipe. Como lições importantes são ensinadas em sua cultura? Os significados das lições estão sempre claros ou às vezes eles ficam escondidos? Que tipo de pessoas entendem os significados ocultos?</w:t>
      </w:r>
    </w:p>
    <w:p>
      <w:pPr/>
      <w:r>
        <w:rPr>
          <w:lang w:val="pt_PT" w:bidi="pt_PT"/>
        </w:rPr>
      </w:r>
      <w:r>
        <w:rPr>
          <w:lang w:val="pt_PT" w:bidi="pt_PT"/>
        </w:rPr>
        <w:t>Não fica claro se Jesus está falando com a multidão inteira ou apenas para seus discípulos.</w:t>
      </w:r>
    </w:p>
    <w:p>
      <w:pPr/>
      <w:r>
        <w:rPr>
          <w:lang w:val="pt_PT" w:bidi="pt_PT"/>
        </w:rPr>
      </w:r>
      <w:r>
        <w:rPr>
          <w:lang w:val="pt_PT" w:bidi="pt_PT"/>
        </w:rPr>
        <w:t>Jesus começa descrevendo uma ação que ninguém faria. As pessoas não acendem uma lâmpada e a colocavam onde a luz fique escondida. Um frasco de argila e sob uma cama são exemplos de onde a luz ficaria escondida. Na cultura judaica, uma lâmpada era uma pequena lâmpada de argila que queimava o azeite de oliva. Todos no tempo de Jesus tinham uma dessa em sua casa. Em contraste, Jesus diz que as pessoas colocam suas lâmpadas em candelabros para que todos vejam a luz.</w:t>
      </w:r>
    </w:p>
    <w:p>
      <w:pPr/>
      <w:r>
        <w:rPr>
          <w:lang w:val="pt_PT" w:bidi="pt_PT"/>
        </w:rPr>
      </w:r>
      <w:r>
        <w:rPr>
          <w:lang w:val="pt_PT" w:bidi="pt_PT"/>
        </w:rPr>
        <w:t>Pare e mostre uma imagem de uma lâmpada de óleo e um candelabro. Discuta com sua equipe, como vocês garantem que a luz seja vista em sua cultura? Quais são as maneiras pelas quais a luz pode ser escondida em sua cultura?</w:t>
      </w:r>
    </w:p>
    <w:p>
      <w:pPr/>
      <w:r>
        <w:rPr>
          <w:lang w:val="pt_PT" w:bidi="pt_PT"/>
        </w:rPr>
      </w:r>
      <w:r>
        <w:rPr>
          <w:lang w:val="pt_PT" w:bidi="pt_PT"/>
        </w:rPr>
        <w:t>Jesus diz que não há nada escondido que Deus não revele ou traga à luz. Ele diz isso de duas maneiras diferentes. Isso provavelmente implica que Deus não quer que sua verdade permaneça um segredo, como uma lâmpada em um frasco de argila ou sob uma cama.' Este ditado também se aplica ao ensino de Jesus sobre o Reino de Deus. Deus revelará o significado de seu reino para as pessoas em seu tempo.</w:t>
      </w:r>
    </w:p>
    <w:p>
      <w:pPr/>
      <w:r>
        <w:rPr>
          <w:lang w:val="pt_PT" w:bidi="pt_PT"/>
        </w:rPr>
      </w:r>
      <w:r>
        <w:rPr>
          <w:lang w:val="pt_PT" w:bidi="pt_PT"/>
        </w:rPr>
        <w:t>Como Deus revela sua verdade, Jesus diz que as pessoas devem escutar atentamente seu ensino e estar prontas para acreditar e obedecer. As pessoas que o escutam e querem entender mais entenderão mais. Em contraste, aqueles que não querem entender o ensino de Jesus vão pensar que eles entendem o Reino de Deus, mas percebem mais tarde que eles estavam errados.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8:16–18</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conta uma parábola de uma pessoa colocando uma lâmpada. Depois que uma pessoa acende uma lâmpada, ele a cobre com um vaso de argila. As pessoas que vêm para dentro da casa não conseguem enxergar. Depois, a pessoa coloca a lâmpada sob a cama. As pessoas que entram não conseguem enxergar. Depois, a pessoa pega a lâmpada e a coloca em um candelabro. Todos que entram na casa conseguem enxergar.</w:t>
      </w:r>
    </w:p>
    <w:p>
      <w:pPr/>
      <w:r>
        <w:rPr>
          <w:lang w:val="pt_PT" w:bidi="pt_PT"/>
        </w:rPr>
      </w:r>
      <w:r>
        <w:rPr>
          <w:b/>
          <w:lang w:val="pt_PT" w:bidi="pt_PT"/>
        </w:rPr>
        <w:t>Segunda cena:</w:t>
      </w:r>
      <w:r>
        <w:rPr>
          <w:lang w:val="pt_PT" w:bidi="pt_PT"/>
        </w:rPr>
        <w:t xml:space="preserve"> Jesus diz que o que está escondido será trazido à luz e conhecido.</w:t>
      </w:r>
    </w:p>
    <w:p>
      <w:pPr/>
      <w:r>
        <w:rPr>
          <w:lang w:val="pt_PT" w:bidi="pt_PT"/>
        </w:rPr>
      </w:r>
      <w:r>
        <w:rPr>
          <w:b/>
          <w:lang w:val="pt_PT" w:bidi="pt_PT"/>
        </w:rPr>
        <w:t>Terceira cena:</w:t>
      </w:r>
      <w:r>
        <w:rPr>
          <w:lang w:val="pt_PT" w:bidi="pt_PT"/>
        </w:rPr>
        <w:t xml:space="preserve"> Jesus diz para as pessoas escutarem atentamente seu ensino para poderem entendê-lo. As pessoas que não escutam perderão até mesmo o que pensam que entendem.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que estão ouvindo</w:t>
      </w:r>
    </w:p>
    <w:p>
      <w:pPr>
        <w:pStyle w:val="ListBullet"/>
        <w:spacing w:line="240" w:lineRule="auto"/>
        <w:ind w:left="720"/>
      </w:pPr>
      <w:r>
        <w:rPr>
          <w:lang w:val="pt_PT" w:bidi="pt_PT"/>
        </w:rPr>
      </w:r>
      <w:r>
        <w:rPr>
          <w:lang w:val="pt_PT" w:bidi="pt_PT"/>
        </w:rPr>
        <w:t>Pessoa com uma lâmpada</w:t>
      </w:r>
    </w:p>
    <w:p>
      <w:pPr>
        <w:pStyle w:val="ListBullet"/>
        <w:spacing w:line="240" w:lineRule="auto"/>
        <w:ind w:left="720"/>
      </w:pPr>
      <w:r>
        <w:rPr>
          <w:lang w:val="pt_PT" w:bidi="pt_PT"/>
        </w:rPr>
      </w:r>
      <w:r>
        <w:rPr>
          <w:lang w:val="pt_PT" w:bidi="pt_PT"/>
        </w:rPr>
        <w:t>Pessoa que escuta Jesus</w:t>
      </w:r>
    </w:p>
    <w:p>
      <w:pPr>
        <w:pStyle w:val="ListBullet"/>
        <w:spacing w:line="240" w:lineRule="auto"/>
        <w:ind w:left="720"/>
      </w:pPr>
      <w:r>
        <w:rPr>
          <w:lang w:val="pt_PT" w:bidi="pt_PT"/>
        </w:rPr>
      </w:r>
      <w:r>
        <w:rPr>
          <w:lang w:val="pt_PT" w:bidi="pt_PT"/>
        </w:rPr>
        <w:t>Pessoa que não ouve Jesus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que não fica claro se Jesus prossegue falando apenas com seus discípulos ou com toda a multidão.</w:t>
      </w:r>
    </w:p>
    <w:p>
      <w:pPr/>
      <w:r>
        <w:rPr>
          <w:lang w:val="pt_PT" w:bidi="pt_PT"/>
        </w:rPr>
      </w:r>
      <w:r>
        <w:rPr>
          <w:lang w:val="pt_PT" w:bidi="pt_PT"/>
        </w:rPr>
        <w:t>Observe que Jesus sugere ações que ele sabia que seu público não faria. Ninguém acenderia uma lâmpada e depois esconderia a luz que vem dela. Jesus afirma isso para estabelecer uma relação com seus ensinamentos.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8:16–18</w:t>
      </w:r>
    </w:p>
    <w:p>
      <w:pPr/>
      <w:r>
        <w:rPr>
          <w:lang w:val="pt_PT" w:bidi="pt_PT"/>
        </w:rPr>
      </w:r>
      <w:r>
        <w:rPr>
          <w:lang w:val="pt_PT" w:bidi="pt_PT"/>
        </w:rPr>
        <w:t>Nessa sessão, a equipe interpretará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que estão ouvindo</w:t>
      </w:r>
    </w:p>
    <w:p>
      <w:pPr>
        <w:pStyle w:val="ListBullet"/>
        <w:spacing w:line="240" w:lineRule="auto"/>
        <w:ind w:left="720"/>
      </w:pPr>
      <w:r>
        <w:rPr>
          <w:lang w:val="pt_PT" w:bidi="pt_PT"/>
        </w:rPr>
      </w:r>
      <w:r>
        <w:rPr>
          <w:lang w:val="pt_PT" w:bidi="pt_PT"/>
        </w:rPr>
        <w:t>Pessoa com uma lâmpada</w:t>
      </w:r>
    </w:p>
    <w:p>
      <w:pPr>
        <w:pStyle w:val="ListBullet"/>
        <w:spacing w:line="240" w:lineRule="auto"/>
        <w:ind w:left="720"/>
      </w:pPr>
      <w:r>
        <w:rPr>
          <w:lang w:val="pt_PT" w:bidi="pt_PT"/>
        </w:rPr>
      </w:r>
      <w:r>
        <w:rPr>
          <w:lang w:val="pt_PT" w:bidi="pt_PT"/>
        </w:rPr>
        <w:t>Pessoa que escuta Jesus</w:t>
      </w:r>
    </w:p>
    <w:p>
      <w:pPr>
        <w:pStyle w:val="ListBullet"/>
        <w:spacing w:line="240" w:lineRule="auto"/>
        <w:ind w:left="720"/>
      </w:pPr>
      <w:r>
        <w:rPr>
          <w:lang w:val="pt_PT" w:bidi="pt_PT"/>
        </w:rPr>
      </w:r>
      <w:r>
        <w:rPr>
          <w:lang w:val="pt_PT" w:bidi="pt_PT"/>
        </w:rPr>
        <w:t>Pessoa que não escuta Jesus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a multidão e os discípulos ouvindo Jesus.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Uma pessoa deve representar alguém acendendo uma lâmpada e depois cobrindo-a com um vaso de argila. Enquanto isso está acontecendo, Jesus deixa claro que ninguém faria isso. Alguém entra na casa e não consegue enxergar nada. Depois, a pessoa coloca a lâmpada sob a cama. Jesus deixa claro que ninguém faria isso. Alguém entra na casa e não consegue enxergar. Uma pessoa coloca a lâmpada em um candelabro, e então todas as pessoas na casa podem ver tudo. Jesus deixa claro que este é o propósito da lâmpada, prover luz.</w:t>
      </w:r>
    </w:p>
    <w:p>
      <w:pPr/>
      <w:r>
        <w:rPr>
          <w:lang w:val="pt_PT" w:bidi="pt_PT"/>
        </w:rPr>
      </w:r>
      <w:r>
        <w:rPr>
          <w:b/>
          <w:lang w:val="pt_PT" w:bidi="pt_PT"/>
        </w:rPr>
        <w:t>Interrompa a cena.</w:t>
      </w:r>
      <w:r>
        <w:rPr>
          <w:lang w:val="pt_PT" w:bidi="pt_PT"/>
        </w:rPr>
        <w:t xml:space="preserve"> Pergunte ao ator que interpreta a pessoa com a lâmpada: "Como você se sente?". Você pode ouvir coisas como: "Sinto que tive duas ideias que não funcionaram", "Fico feliz em poder ver com a lâmpada no candelabro", "Fico feliz em poder enxergar; as pessoas podem entrar e enxergar quando entram em minha casa". Reinicie a cena.</w:t>
      </w:r>
    </w:p>
    <w:p>
      <w:pPr/>
      <w:r>
        <w:rPr>
          <w:lang w:val="pt_PT" w:bidi="pt_PT"/>
        </w:rPr>
      </w:r>
      <w:r>
        <w:rPr>
          <w:lang w:val="pt_PT" w:bidi="pt_PT"/>
        </w:rPr>
        <w:t>Jesus diz que nada que está escondido permanecerá escondido. Ele diz que o que é um segredo será revelado por causa da luz.</w:t>
      </w:r>
    </w:p>
    <w:p>
      <w:pPr/>
      <w:r>
        <w:rPr>
          <w:lang w:val="pt_PT" w:bidi="pt_PT"/>
        </w:rPr>
      </w:r>
      <w:r>
        <w:rPr>
          <w:b/>
          <w:lang w:val="pt_PT" w:bidi="pt_PT"/>
        </w:rPr>
        <w:t>Interrompa a cena.</w:t>
      </w:r>
      <w:r>
        <w:rPr>
          <w:lang w:val="pt_PT" w:bidi="pt_PT"/>
        </w:rPr>
        <w:t xml:space="preserve"> Pergunte aos atores que interpretam os discípulos: "Como vocês estão se sentindo?" Você pode ouvir coisas como: "Não entendo de que segredos Jesus está falando", "Acho que ele está falando sobre meus segredos. Estou envergonhado", "Quero saber o que está escondido". Reinicie a cena.</w:t>
      </w:r>
    </w:p>
    <w:p>
      <w:pPr/>
      <w:r>
        <w:rPr>
          <w:lang w:val="pt_PT" w:bidi="pt_PT"/>
        </w:rPr>
      </w:r>
      <w:r>
        <w:rPr>
          <w:lang w:val="pt_PT" w:bidi="pt_PT"/>
        </w:rPr>
        <w:t>Jesus diz para eles cuidarem de como escutam. A pessoa que escuta terá mais compreensão. Mas, quanto à pessoa que não escuta, o entendimento que ela acha que possui será levado embora. Enquanto Jesus está dizendo isso, represente uma pessoa que escuta e represente esta pessoa ganhando compreensão. Depois, represente uma pessoa que não escuta e pensa que tem compreensão. Mais tarde, ela perde essa compreensão.</w:t>
      </w:r>
    </w:p>
    <w:p>
      <w:pPr/>
      <w:r>
        <w:rPr>
          <w:lang w:val="pt_PT" w:bidi="pt_PT"/>
        </w:rPr>
      </w:r>
      <w:r>
        <w:rPr>
          <w:b/>
          <w:lang w:val="pt_PT" w:bidi="pt_PT"/>
        </w:rPr>
        <w:t>Interrompa a cena.</w:t>
      </w:r>
      <w:r>
        <w:rPr>
          <w:lang w:val="pt_PT" w:bidi="pt_PT"/>
        </w:rPr>
        <w:t xml:space="preserve"> Pergunte ao ator que interpreta a pessoa que perde a compreensão: "Como está se sentindo?". Você pode ouvir coisas como: "Não preciso ouvir mais", "Já ouvi algo semelhante antes", "O ensino de Jesus não se aplica a mim".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8:16–18</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diz que ninguém esconde uma lâmpada em um vaso de argila ou sob uma cama. Na cultura judaica, uma </w:t>
      </w:r>
      <w:r>
        <w:rPr>
          <w:b/>
          <w:lang w:val="pt_PT" w:bidi="pt_PT"/>
        </w:rPr>
        <w:t>lâmpada</w:t>
      </w:r>
      <w:r>
        <w:rPr>
          <w:lang w:val="pt_PT" w:bidi="pt_PT"/>
        </w:rPr>
        <w:t xml:space="preserve"> se refere a uma pequena lâmpada de óleo feita de argila. Ela queimava azeite de oliva. Todos no tempo de Jesus tinham uma dessa em sua casa.</w:t>
      </w:r>
    </w:p>
    <w:p>
      <w:pPr/>
      <w:r>
        <w:rPr>
          <w:lang w:val="pt_PT" w:bidi="pt_PT"/>
        </w:rPr>
      </w:r>
      <w:r>
        <w:rPr>
          <w:lang w:val="pt_PT" w:bidi="pt_PT"/>
        </w:rPr>
        <w:t>O significado da lâmpada é mais importante do que o tipo da lâmpada. Caso não utilizem lâmpadas em sua cultura, podem empregar uma palavra mais geral que se refira a algo que ilumine.</w:t>
      </w:r>
    </w:p>
    <w:p>
      <w:pPr/>
      <w:r>
        <w:rPr>
          <w:lang w:val="pt_PT" w:bidi="pt_PT"/>
        </w:rPr>
      </w:r>
      <w:r>
        <w:rPr>
          <w:lang w:val="pt_PT" w:bidi="pt_PT"/>
        </w:rPr>
        <w:t xml:space="preserve">Quando Jesus menciona um </w:t>
      </w:r>
      <w:r>
        <w:rPr>
          <w:b/>
          <w:lang w:val="pt_PT" w:bidi="pt_PT"/>
        </w:rPr>
        <w:t>vaso</w:t>
      </w:r>
      <w:r>
        <w:rPr>
          <w:lang w:val="pt_PT" w:bidi="pt_PT"/>
        </w:rPr>
        <w:t>, ele quer dizer qualquer tipo de pote, tigela, ou recipiente capaz de esconder a luz. Vaso não se refere a um frasco de vidro translúcido. Em vez disso, significa qualquer recipiente que cubra uma lâmpada e esconda sua luz.</w:t>
      </w:r>
    </w:p>
    <w:p>
      <w:pPr/>
      <w:r>
        <w:rPr>
          <w:lang w:val="pt_PT" w:bidi="pt_PT"/>
        </w:rPr>
      </w:r>
      <w:r>
        <w:rPr>
          <w:b/>
          <w:lang w:val="pt_PT" w:bidi="pt_PT"/>
        </w:rPr>
        <w:t>Cama</w:t>
      </w:r>
      <w:r>
        <w:rPr>
          <w:lang w:val="pt_PT" w:bidi="pt_PT"/>
        </w:rPr>
        <w:t>, na cultura judaica, se refere a uma peça de mobiliário na qual as pessoas se deitam ou se reclinam para dormir ou comer. Pelo contexto, a cama está levantada do chão, para uma lâmpada poder ser escondida sob ela.</w:t>
      </w:r>
    </w:p>
    <w:p>
      <w:pPr/>
      <w:r>
        <w:rPr>
          <w:lang w:val="pt_PT" w:bidi="pt_PT"/>
        </w:rPr>
      </w:r>
      <w:r>
        <w:rPr>
          <w:lang w:val="pt_PT" w:bidi="pt_PT"/>
        </w:rPr>
        <w:t>Se, na sua cultura, as camas forem colocadas no chão, não se esqueça de traduzir isso de uma maneira que indique que a cama está levantada do chão.</w:t>
      </w:r>
    </w:p>
    <w:p>
      <w:pPr/>
      <w:r>
        <w:rPr>
          <w:lang w:val="pt_PT" w:bidi="pt_PT"/>
        </w:rPr>
      </w:r>
      <w:r>
        <w:rPr>
          <w:lang w:val="pt_PT" w:bidi="pt_PT"/>
        </w:rPr>
        <w:t xml:space="preserve">Jesus diz que, em vez disso, as pessoas colocam sua lâmpada em um </w:t>
      </w:r>
      <w:r>
        <w:rPr>
          <w:b/>
          <w:lang w:val="pt_PT" w:bidi="pt_PT"/>
        </w:rPr>
        <w:t>candelabro</w:t>
      </w:r>
      <w:r>
        <w:rPr>
          <w:lang w:val="pt_PT" w:bidi="pt_PT"/>
        </w:rPr>
        <w:t>. Esta era uma peça de mobiliário móvel. Um candelabro é geralmente feito de metal ou madeira e era usado para erguer e apoiar uma lâmpada.</w:t>
      </w:r>
    </w:p>
    <w:p>
      <w:pPr/>
      <w:r>
        <w:rPr>
          <w:lang w:val="pt_PT" w:bidi="pt_PT"/>
        </w:rPr>
      </w:r>
      <w:r>
        <w:rPr>
          <w:lang w:val="pt_PT" w:bidi="pt_PT"/>
        </w:rPr>
        <w:t>Se os objetos desta parábola, como lâmpadas de óleo, candelabros e uma cama levantada não forem comuns em sua área, você deve conseguir substituí-los por objetos semelhantes. O significado deve sempre mostrar que as pessoas não cobrem ou escondem sua fonte de luz.</w:t>
      </w:r>
    </w:p>
    <w:p>
      <w:pPr/>
      <w:r>
        <w:rPr>
          <w:lang w:val="pt_PT" w:bidi="pt_PT"/>
        </w:rPr>
      </w:r>
      <w:r>
        <w:rPr>
          <w:lang w:val="pt_PT" w:bidi="pt_PT"/>
        </w:rPr>
        <w:t xml:space="preserve">Jesus diz que quem não tem, </w:t>
      </w:r>
      <w:r>
        <w:rPr>
          <w:b/>
          <w:lang w:val="pt_PT" w:bidi="pt_PT"/>
        </w:rPr>
        <w:t>mesmo o que ele acha que tem, será retirado dele</w:t>
      </w:r>
      <w:r>
        <w:rPr>
          <w:lang w:val="pt_PT" w:bidi="pt_PT"/>
        </w:rPr>
        <w:t>. Isso pode ser difícil de entender, pois parece impossível alguém tirar algo do que não existe. Mas Jesus está dizendo que essas pessoas perderão o pouco conhecimento ou compreensão que acham que possuem.</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8:16–18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93">
        <w:r>
          <w:rPr>
            <w:lang w:val="pt_PT" w:bidi="pt_PT"/>
          </w:rPr>
          <w:rPr>
            <w:color w:val="0000EE"/>
            <w:u w:val="single"/>
          </w:rPr>
          <w:t>Ouvir e Sentir</w:t>
        </w:r>
      </w:hyperlink>
      <w:r>
        <w:rPr>
          <w:lang w:val="pt_PT" w:bidi="pt_PT"/>
        </w:rPr>
        <w:t xml:space="preserve"> (393 KB)</w:t>
      </w:r>
      <w:r>
        <w:rPr>
          <w:lang w:val="pt_PT" w:bidi="pt_PT"/>
        </w:rPr>
      </w:r>
    </w:p>
    <w:p>
      <w:pPr>
        <w:pStyle w:val="ListBullet"/>
        <w:spacing w:line="240" w:lineRule="auto"/>
        <w:ind w:left="720"/>
      </w:pPr>
      <w:r>
        <w:rPr>
          <w:lang w:val="pt_PT" w:bidi="pt_PT"/>
        </w:rPr>
      </w:r>
      <w:hyperlink r:id="rId194">
        <w:r>
          <w:rPr>
            <w:lang w:val="pt_PT" w:bidi="pt_PT"/>
          </w:rPr>
          <w:rPr>
            <w:color w:val="0000EE"/>
            <w:u w:val="single"/>
          </w:rPr>
          <w:t>Preparando o Cenário</w:t>
        </w:r>
      </w:hyperlink>
      <w:r>
        <w:rPr>
          <w:lang w:val="pt_PT" w:bidi="pt_PT"/>
        </w:rPr>
        <w:t xml:space="preserve"> (1.7 MB)</w:t>
      </w:r>
      <w:r>
        <w:rPr>
          <w:lang w:val="pt_PT" w:bidi="pt_PT"/>
        </w:rPr>
      </w:r>
    </w:p>
    <w:p>
      <w:pPr>
        <w:pStyle w:val="ListBullet"/>
        <w:spacing w:line="240" w:lineRule="auto"/>
        <w:ind w:left="720"/>
      </w:pPr>
      <w:r>
        <w:rPr>
          <w:lang w:val="pt_PT" w:bidi="pt_PT"/>
        </w:rPr>
      </w:r>
      <w:hyperlink r:id="rId195">
        <w:r>
          <w:rPr>
            <w:lang w:val="pt_PT" w:bidi="pt_PT"/>
          </w:rPr>
          <w:rPr>
            <w:color w:val="0000EE"/>
            <w:u w:val="single"/>
          </w:rPr>
          <w:t>Identificando as Cenas</w:t>
        </w:r>
      </w:hyperlink>
      <w:r>
        <w:rPr>
          <w:lang w:val="pt_PT" w:bidi="pt_PT"/>
        </w:rPr>
        <w:t xml:space="preserve"> (1.0 MB)</w:t>
      </w:r>
      <w:r>
        <w:rPr>
          <w:lang w:val="pt_PT" w:bidi="pt_PT"/>
        </w:rPr>
      </w:r>
    </w:p>
    <w:p>
      <w:pPr>
        <w:pStyle w:val="ListBullet"/>
        <w:spacing w:line="240" w:lineRule="auto"/>
        <w:ind w:left="720"/>
      </w:pPr>
      <w:r>
        <w:rPr>
          <w:lang w:val="pt_PT" w:bidi="pt_PT"/>
        </w:rPr>
      </w:r>
      <w:hyperlink r:id="rId196">
        <w:r>
          <w:rPr>
            <w:lang w:val="pt_PT" w:bidi="pt_PT"/>
          </w:rPr>
          <w:rPr>
            <w:color w:val="0000EE"/>
            <w:u w:val="single"/>
          </w:rPr>
          <w:t>Incorporando o Texto</w:t>
        </w:r>
      </w:hyperlink>
      <w:r>
        <w:rPr>
          <w:lang w:val="pt_PT" w:bidi="pt_PT"/>
        </w:rPr>
        <w:t xml:space="preserve"> (1.8 MB)</w:t>
      </w:r>
      <w:r>
        <w:rPr>
          <w:lang w:val="pt_PT" w:bidi="pt_PT"/>
        </w:rPr>
      </w:r>
    </w:p>
    <w:p>
      <w:pPr>
        <w:pStyle w:val="ListBullet"/>
        <w:spacing w:line="240" w:lineRule="auto"/>
        <w:ind w:left="720"/>
      </w:pPr>
      <w:r>
        <w:rPr>
          <w:lang w:val="pt_PT" w:bidi="pt_PT"/>
        </w:rPr>
      </w:r>
      <w:hyperlink r:id="rId197">
        <w:r>
          <w:rPr>
            <w:lang w:val="pt_PT" w:bidi="pt_PT"/>
          </w:rPr>
          <w:rPr>
            <w:color w:val="0000EE"/>
            <w:u w:val="single"/>
          </w:rPr>
          <w:t>Preenchendo as Lacunas</w:t>
        </w:r>
      </w:hyperlink>
      <w:r>
        <w:rPr>
          <w:lang w:val="pt_PT" w:bidi="pt_PT"/>
        </w:rPr>
        <w:t xml:space="preserve"> (1.2 MB)</w:t>
      </w:r>
      <w:r>
        <w:rPr>
          <w:lang w:val="pt_PT" w:bidi="pt_PT"/>
        </w:rPr>
      </w:r>
    </w:p>
    <w:p>
      <w:pPr>
        <w:pStyle w:val="ListBullet"/>
        <w:spacing w:line="240" w:lineRule="auto"/>
        <w:ind w:left="720"/>
      </w:pPr>
      <w:r>
        <w:rPr>
          <w:lang w:val="pt_PT" w:bidi="pt_PT"/>
        </w:rPr>
      </w:r>
      <w:hyperlink r:id="rId198">
        <w:r>
          <w:rPr>
            <w:lang w:val="pt_PT" w:bidi="pt_PT"/>
          </w:rPr>
          <w:rPr>
            <w:color w:val="0000EE"/>
            <w:u w:val="single"/>
          </w:rPr>
          <w:t>Falando a Palavra</w:t>
        </w:r>
      </w:hyperlink>
      <w:r>
        <w:rPr>
          <w:lang w:val="pt_PT" w:bidi="pt_PT"/>
        </w:rPr>
        <w:t xml:space="preserve"> (904 KB)</w:t>
      </w:r>
      <w:r>
        <w:rPr>
          <w:lang w:val="pt_PT" w:bidi="pt_PT"/>
        </w:rPr>
      </w:r>
      <w:r>
        <w:rPr>
          <w:lang w:val="pt_PT" w:bidi="pt_PT"/>
        </w:rPr>
      </w:r>
      <w:r>
        <w:rPr>
          <w:lang w:val="pt_PT" w:bidi="pt_PT"/>
        </w:rPr>
      </w:r>
    </w:p>
    <w:p>
      <w:pPr/>
      <w:r>
        <w:rPr>
          <w:lang w:val="pt_PT" w:bidi="pt_PT"/>
        </w:rPr>
      </w:r>
    </w:p>
    <w:p>
      <w:pPr>
        <w:pStyle w:val="Heading2"/>
      </w:pPr>
      <w:r>
        <w:rPr>
          <w:lang w:val="pt_PT" w:bidi="pt_PT"/>
        </w:rPr>
        <w:t>Lucas 8:19–21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8:19–21</w:t>
      </w:r>
    </w:p>
    <w:p>
      <w:pPr/>
      <w:r>
        <w:rPr>
          <w:lang w:val="pt_PT" w:bidi="pt_PT"/>
        </w:rPr>
      </w:r>
      <w:r>
        <w:rPr>
          <w:lang w:val="pt_PT" w:bidi="pt_PT"/>
        </w:rPr>
        <w:t>Escute Lucas 8:19–21 e guarde em seu coração. Ouça o texto três vezes (em três traduções diferentes, se possível). Depois, discuta com sua equipe as seguintes perguntas:</w:t>
      </w:r>
    </w:p>
    <w:p>
      <w:pPr>
        <w:pStyle w:val="ListNumber"/>
        <w:numPr>
          <w:ilvl w:val="0"/>
          <w:numId w:val="15"/>
        </w:numPr>
        <w:spacing w:line="240" w:lineRule="auto"/>
        <w:ind w:left="720"/>
      </w:pPr>
      <w:r>
        <w:rPr>
          <w:lang w:val="pt_PT" w:bidi="pt_PT"/>
        </w:rPr>
      </w:r>
      <w:r>
        <w:rPr>
          <w:lang w:val="pt_PT" w:bidi="pt_PT"/>
        </w:rPr>
        <w:t>O que você gosta nesta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esta história afeta nossa vida diária?</w:t>
      </w:r>
    </w:p>
    <w:p>
      <w:pPr>
        <w:pStyle w:val="ListNumber"/>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8:19–21</w:t>
      </w:r>
    </w:p>
    <w:p>
      <w:pPr/>
      <w:r>
        <w:rPr>
          <w:lang w:val="pt_PT" w:bidi="pt_PT"/>
        </w:rPr>
      </w:r>
      <w:r>
        <w:rPr>
          <w:lang w:val="pt_PT" w:bidi="pt_PT"/>
        </w:rPr>
        <w:t>Ouça o texto uma vez na versão mais fácil de entender.</w:t>
      </w:r>
    </w:p>
    <w:p>
      <w:pPr/>
      <w:r>
        <w:rPr>
          <w:lang w:val="pt_PT" w:bidi="pt_PT"/>
        </w:rPr>
      </w:r>
      <w:r>
        <w:rPr>
          <w:lang w:val="pt_PT" w:bidi="pt_PT"/>
        </w:rPr>
        <w:t>Jesus tem ensinado uma multidão na região da Galileia. Seus discípulos, ou seguidores mais próximos, e um grupo de mulheres que o têm apoiado também estão lá. Lucas não nos conta exatamente onde Jesus está, mas ele está ensinando por meio de parábolas. Parábolas são histórias especiais que ensinam lições mais profundas sobre Deus. Jesus usava as parábolas para ensinar às pessoas que elas não só devem ouvir seus ensinamentos, mas também obedecê-los. A família de Jesus vem falar com ele. Jesus usa isso como uma maneira de ensinar a multidão. As parábolas de Jesus mostraram a importância de obedecê-lo. Jesus usa a chegada de sua família para ensinar à multidão como ele vê aqueles que o obedecem.</w:t>
      </w:r>
    </w:p>
    <w:p>
      <w:pPr/>
      <w:r>
        <w:rPr>
          <w:lang w:val="pt_PT" w:bidi="pt_PT"/>
        </w:rPr>
      </w:r>
      <w:r>
        <w:rPr>
          <w:lang w:val="pt_PT" w:bidi="pt_PT"/>
        </w:rPr>
        <w:t>Jesus está ensinando, e há uma grande multidão ao seu redor. A mãe de Jesus, Maria, e seus irmãos vieram vê-lo. Em hebraico, a mesma palavra é usada tanto para um irmão biológico como para um primo. Irmãos poderia se referir aos outros filhos de José que eram mais novos que Jesus. Mas também poderia se referir aos primos de Jesus. Se puder, é melhor usar uma palavra geral que possa se referir a qualquer um.</w:t>
      </w:r>
    </w:p>
    <w:p>
      <w:pPr/>
      <w:r>
        <w:rPr>
          <w:lang w:val="pt_PT" w:bidi="pt_PT"/>
        </w:rPr>
      </w:r>
      <w:r>
        <w:rPr>
          <w:lang w:val="pt_PT" w:bidi="pt_PT"/>
        </w:rPr>
        <w:t>Pare e discuta com sua equipe. Quantas vezes, ou em que situações, os parentes vão visitar outros membros da família?</w:t>
      </w:r>
    </w:p>
    <w:p>
      <w:pPr/>
      <w:r>
        <w:rPr>
          <w:lang w:val="pt_PT" w:bidi="pt_PT"/>
        </w:rPr>
      </w:r>
      <w:r>
        <w:rPr>
          <w:lang w:val="pt_PT" w:bidi="pt_PT"/>
        </w:rPr>
        <w:t>A mãe e os irmãos de Jesus querem falar com ele, mas não conseguem se aproximar, devido à multidão. Isso indica que muitas pessoas estavam sentadas perto e em torno de Jesus enquanto ele ensinava. Alguém diz a Jesus que sua família está de pé e veio vê-lo. Não sabemos quem é essa pessoa. Isso indica que sua família estava de pé no entorno, ou na borda, da multidão. Jesus responde não apenas ao mensageiro, mas à multidão inteira. Ele faz isso para ensinar uma lição. Jesus diz que qualquer um que escuta seus ensinamentos, ou a palavra de Deus, e os obedece, é o mesmo que sua mãe e seus irmãos. As pessoas não tinham que ser parentes de Jesus para que ele as considerasse como família.</w:t>
      </w:r>
    </w:p>
    <w:p>
      <w:pPr/>
      <w:r>
        <w:rPr>
          <w:lang w:val="pt_PT" w:bidi="pt_PT"/>
        </w:rPr>
      </w:r>
      <w:r>
        <w:rPr>
          <w:lang w:val="pt_PT" w:bidi="pt_PT"/>
        </w:rPr>
        <w:t>Pare e discuta com sua equipe. Quem e como alguém pode ser considerado parte de uma família? O que significa ser considerado da família em sua cultura?</w:t>
      </w:r>
    </w:p>
    <w:p>
      <w:pPr/>
      <w:r>
        <w:rPr>
          <w:lang w:val="pt_PT" w:bidi="pt_PT"/>
        </w:rPr>
      </w:r>
      <w:r>
        <w:rPr>
          <w:lang w:val="pt_PT" w:bidi="pt_PT"/>
        </w:rPr>
        <w:t>Lucas não nos conta o que acontece a seguir. Fica em aberto se a família de Jesus conseguiu falar com ele ou não. Sabemos que Jesus usa sua família chegando como uma maneira de ensinar às pessoas a serem da família no reino de Deus, ou pertencerem a ele. Ser da família não se baseia nos antepassados de uma pessoa, mas se baseia em alguém ouvir e obedecer aos ensinamentos de Jesus.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8:19–21</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uma única cena.</w:t>
      </w:r>
    </w:p>
    <w:p>
      <w:pPr/>
      <w:r>
        <w:rPr>
          <w:lang w:val="pt_PT" w:bidi="pt_PT"/>
        </w:rPr>
      </w:r>
      <w:r>
        <w:rPr>
          <w:b/>
          <w:lang w:val="pt_PT" w:bidi="pt_PT"/>
        </w:rPr>
        <w:t>Primeira cena:</w:t>
      </w:r>
      <w:r>
        <w:rPr>
          <w:lang w:val="pt_PT" w:bidi="pt_PT"/>
        </w:rPr>
        <w:t xml:space="preserve"> enquanto Jesus está ensinando, a mãe e os irmãos de Jesus vêm para vê-lo. Alguém conta a Jesus sobre sua família ter vindo para vê-lo. Jesus diz que seus irmãos e sua mãe são os que ouvem a palavra de Deus e a obedecem.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mãe de Jesus</w:t>
      </w:r>
    </w:p>
    <w:p>
      <w:pPr>
        <w:pStyle w:val="ListBullet"/>
        <w:spacing w:line="240" w:lineRule="auto"/>
        <w:ind w:left="720"/>
      </w:pPr>
      <w:r>
        <w:rPr>
          <w:lang w:val="pt_PT" w:bidi="pt_PT"/>
        </w:rPr>
      </w:r>
      <w:r>
        <w:rPr>
          <w:lang w:val="pt_PT" w:bidi="pt_PT"/>
        </w:rPr>
        <w:t>Os irmãos de Jesus</w:t>
      </w:r>
    </w:p>
    <w:p>
      <w:pPr>
        <w:pStyle w:val="ListBullet"/>
        <w:spacing w:line="240" w:lineRule="auto"/>
        <w:ind w:left="720"/>
      </w:pPr>
      <w:r>
        <w:rPr>
          <w:lang w:val="pt_PT" w:bidi="pt_PT"/>
        </w:rPr>
      </w:r>
      <w:r>
        <w:rPr>
          <w:lang w:val="pt_PT" w:bidi="pt_PT"/>
        </w:rPr>
        <w:t>multidão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Jesus tem ensinado sobre como se comportar como um filho de Deus. Jesus deu exemplos da atitude que seus seguidores devem ter.</w:t>
      </w:r>
    </w:p>
    <w:p>
      <w:pPr/>
      <w:r>
        <w:rPr>
          <w:lang w:val="pt_PT" w:bidi="pt_PT"/>
        </w:rPr>
      </w:r>
      <w:r>
        <w:rPr>
          <w:lang w:val="pt_PT" w:bidi="pt_PT"/>
        </w:rPr>
        <w:t>Há uma multidão escutando Jesus. A mãe e os irmãos de Jesus estão na borda da multidão. Eles querem falar com Jesus, mas não conseguem alcançá-lo. Alguém diz a Jesus que sua mãe e seus irmãos chegaram.</w:t>
      </w:r>
    </w:p>
    <w:p>
      <w:pPr/>
      <w:r>
        <w:rPr>
          <w:lang w:val="pt_PT" w:bidi="pt_PT"/>
        </w:rPr>
      </w:r>
      <w:r>
        <w:rPr>
          <w:lang w:val="pt_PT" w:bidi="pt_PT"/>
        </w:rPr>
        <w:t>Não se esqueça de que Jesus usa isso como uma oportunidade para falar sobre o que significa pertencer à sua família. Jesus explica que, para seus seguidores, a família não se baseia no parentesco físico, mas em escutar a palavra de Deus e fazer o que ela diz. Desta forma, Jesus conclui seus ensinamentos.</w:t>
      </w:r>
    </w:p>
    <w:p>
      <w:pPr/>
      <w:r>
        <w:rPr>
          <w:lang w:val="pt_PT" w:bidi="pt_PT"/>
        </w:rPr>
      </w:r>
      <w:r>
        <w:rPr>
          <w:lang w:val="pt_PT" w:bidi="pt_PT"/>
        </w:rPr>
        <w:t>Tenha em mente que Jesus não está mostrando desrespeito por sua própria família. Ao contrário, ele está usando o que aconteceu como uma oportunidade de ensinar às pessoas sobre o reino de Deus.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8:19–21</w:t>
      </w:r>
    </w:p>
    <w:p>
      <w:pPr/>
      <w:r>
        <w:rPr>
          <w:lang w:val="pt_PT" w:bidi="pt_PT"/>
        </w:rPr>
      </w:r>
      <w:r>
        <w:rPr>
          <w:lang w:val="pt_PT" w:bidi="pt_PT"/>
        </w:rPr>
        <w:t>Ouça o texto mais uma vez na versão mais fácil de entender.</w:t>
      </w:r>
    </w:p>
    <w:p>
      <w:pPr/>
      <w:r>
        <w:rPr>
          <w:lang w:val="pt_PT" w:bidi="pt_PT"/>
        </w:rPr>
      </w:r>
      <w:r>
        <w:rPr>
          <w:lang w:val="pt_PT" w:bidi="pt_PT"/>
        </w:rPr>
        <w:t>Nesta sessão, a equipe vai interpretar a história.</w:t>
      </w:r>
    </w:p>
    <w:p>
      <w:pPr/>
      <w:r>
        <w:rPr>
          <w:lang w:val="pt_PT" w:bidi="pt_PT"/>
        </w:rPr>
      </w:r>
      <w:r>
        <w:rPr>
          <w:lang w:val="pt_PT" w:bidi="pt_PT"/>
        </w:rPr>
        <w:t>Esta história tem uma única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mãe de Jesus</w:t>
      </w:r>
    </w:p>
    <w:p>
      <w:pPr>
        <w:pStyle w:val="ListBullet"/>
        <w:spacing w:line="240" w:lineRule="auto"/>
        <w:ind w:left="720"/>
      </w:pPr>
      <w:r>
        <w:rPr>
          <w:lang w:val="pt_PT" w:bidi="pt_PT"/>
        </w:rPr>
      </w:r>
      <w:r>
        <w:rPr>
          <w:lang w:val="pt_PT" w:bidi="pt_PT"/>
        </w:rPr>
        <w:t>Os irmãos de Jesus</w:t>
      </w:r>
    </w:p>
    <w:p>
      <w:pPr>
        <w:pStyle w:val="ListBullet"/>
        <w:spacing w:line="240" w:lineRule="auto"/>
        <w:ind w:left="720"/>
      </w:pPr>
      <w:r>
        <w:rPr>
          <w:lang w:val="pt_PT" w:bidi="pt_PT"/>
        </w:rPr>
      </w:r>
      <w:r>
        <w:rPr>
          <w:lang w:val="pt_PT" w:bidi="pt_PT"/>
        </w:rPr>
        <w:t>multidão</w:t>
      </w:r>
    </w:p>
    <w:p>
      <w:pPr/>
      <w:r>
        <w:rPr>
          <w:lang w:val="pt_PT" w:bidi="pt_PT"/>
        </w:rPr>
      </w:r>
      <w:r>
        <w:rPr>
          <w:lang w:val="pt_PT" w:bidi="pt_PT"/>
        </w:rPr>
        <w:t>Peça à equipe que represente a história duas vezes. Eles devem interpretar no idioma para o qual estão traduzindo.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A equipe deve interpretar que Jesus está ensinando quando sua mãe e seus irmãos vêm para vê-lo.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Jesus está ensinando uma grande multidão quando sua mãe e seus irmãos vêm para vê-lo. Alguém diz a Jesus que sua mãe e seus irmãos estão fora e querem vê-lo. Jesus responde dizendo que os que escutam a palavra de Deus e a obedecem são sua mãe e seus irmãos.</w:t>
      </w:r>
    </w:p>
    <w:p>
      <w:pPr/>
      <w:r>
        <w:rPr>
          <w:lang w:val="pt_PT" w:bidi="pt_PT"/>
        </w:rPr>
      </w:r>
      <w:r>
        <w:rPr>
          <w:b/>
          <w:lang w:val="pt_PT" w:bidi="pt_PT"/>
        </w:rPr>
        <w:t>Interrompa a cena.</w:t>
      </w:r>
      <w:r>
        <w:rPr>
          <w:lang w:val="pt_PT" w:bidi="pt_PT"/>
        </w:rPr>
        <w:t xml:space="preserve"> Pergunte ao ator que está representando a mãe de Jesus: "Como você está se sentindo?".</w:t>
      </w:r>
    </w:p>
    <w:p>
      <w:pPr/>
      <w:r>
        <w:rPr>
          <w:lang w:val="pt_PT" w:bidi="pt_PT"/>
        </w:rPr>
      </w:r>
      <w:r>
        <w:rPr>
          <w:lang w:val="pt_PT" w:bidi="pt_PT"/>
        </w:rPr>
        <w:t>Você pode ouvir coisas como: "Por que Jesus disse algo assim? Isso me lembra quando ele ficou para trás, no Templo", "Não posso levar para o lado pessoal. Jesus está usando esta situação para ensinar", " Quero me aproximar de Jesus, para poder falar com ele".</w:t>
      </w:r>
    </w:p>
    <w:p>
      <w:pPr/>
      <w:r>
        <w:rPr>
          <w:lang w:val="pt_PT" w:bidi="pt_PT"/>
        </w:rPr>
      </w:r>
      <w:r>
        <w:rPr>
          <w:lang w:val="pt_PT" w:bidi="pt_PT"/>
        </w:rPr>
        <w:t>Pergunte aos atores que estão interpretando os irmãos de Jesus: "Como vocês estão se sentindo?". Você pode ouvir coisas como: "O que Jesus quer dizer?", "Por que tantas pessoas estão seguindo Jesus?". Jesus se acha muito importante".</w:t>
      </w:r>
    </w:p>
    <w:p>
      <w:pPr/>
      <w:r>
        <w:rPr>
          <w:lang w:val="pt_PT" w:bidi="pt_PT"/>
        </w:rPr>
      </w:r>
      <w:r>
        <w:rPr>
          <w:lang w:val="pt_PT" w:bidi="pt_PT"/>
        </w:rPr>
        <w:t>Pergunte aos atores que interpretam as multidões: "Como vocês estão se sentindo?". Você pode ouvir coisas como: "Estou animado por poder pertencer à família de Deus, se eu obedecer à sua palavra", "Pergunto-me o que significa ser família de Jesus", "Estou desanimado. Parece impossível obedecer à palavra de Deus".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8:19–21</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uma multidão. A </w:t>
      </w:r>
      <w:r>
        <w:rPr>
          <w:b/>
          <w:lang w:val="pt_PT" w:bidi="pt_PT"/>
        </w:rPr>
        <w:t>mãe e os irmãos</w:t>
      </w:r>
      <w:r>
        <w:rPr>
          <w:lang w:val="pt_PT" w:bidi="pt_PT"/>
        </w:rPr>
        <w:t xml:space="preserve"> de Jesus chegam e querem vê-lo. A palavra hebraica para "irmão" é usada tanto para irmão biológico quanto para primo. Poderia se referir aos filhos de José e Maria, que nasceram depois de Jesus. Poderia se referir aos primos de Jesus, ou poderia se referir a filhos de José, de um casamento anterior.</w:t>
      </w:r>
    </w:p>
    <w:p>
      <w:pPr/>
      <w:r>
        <w:rPr>
          <w:lang w:val="pt_PT" w:bidi="pt_PT"/>
        </w:rPr>
      </w:r>
      <w:r>
        <w:rPr>
          <w:lang w:val="pt_PT" w:bidi="pt_PT"/>
        </w:rPr>
        <w:t>Se o seu idioma permitir, escolha uma palavra mais geral que possa se aplicar a qualquer uma dessas possibilidades. Se precisar fazer uma distinção entre irmão mais velho ou irmão mais novo, é melhor usar a palavra irmão mais novo.</w:t>
      </w:r>
    </w:p>
    <w:p>
      <w:pPr/>
      <w:r>
        <w:rPr>
          <w:lang w:val="pt_PT" w:bidi="pt_PT"/>
        </w:rPr>
      </w:r>
      <w:r>
        <w:rPr>
          <w:lang w:val="pt_PT" w:bidi="pt_PT"/>
        </w:rPr>
        <w:t xml:space="preserve">A família de Jesus </w:t>
      </w:r>
      <w:r>
        <w:rPr>
          <w:b/>
          <w:lang w:val="pt_PT" w:bidi="pt_PT"/>
        </w:rPr>
        <w:t>veio para vê-lo</w:t>
      </w:r>
      <w:r>
        <w:rPr>
          <w:lang w:val="pt_PT" w:bidi="pt_PT"/>
        </w:rPr>
        <w:t>. Isso significa que eles queriam ver Jesus e falar com ele. Eles não queriam apenas ver ele de longe.</w:t>
      </w:r>
    </w:p>
    <w:p>
      <w:pPr/>
      <w:r>
        <w:rPr>
          <w:lang w:val="pt_PT" w:bidi="pt_PT"/>
        </w:rPr>
      </w:r>
      <w:r>
        <w:rPr>
          <w:lang w:val="pt_PT" w:bidi="pt_PT"/>
        </w:rPr>
        <w:t xml:space="preserve">Jesus disse: "Minha mãe e meus irmãos são aqueles que escutam a </w:t>
      </w:r>
      <w:r>
        <w:rPr>
          <w:b/>
          <w:lang w:val="pt_PT" w:bidi="pt_PT"/>
        </w:rPr>
        <w:t>palavra de Deus</w:t>
      </w:r>
      <w:r>
        <w:rPr>
          <w:lang w:val="pt_PT" w:bidi="pt_PT"/>
        </w:rPr>
        <w:t xml:space="preserve"> e a </w:t>
      </w:r>
      <w:r>
        <w:rPr>
          <w:b/>
          <w:lang w:val="pt_PT" w:bidi="pt_PT"/>
        </w:rPr>
        <w:t>colocam em prática</w:t>
      </w:r>
      <w:r>
        <w:rPr>
          <w:lang w:val="pt_PT" w:bidi="pt_PT"/>
        </w:rPr>
        <w:t>". Palavra e Deus é uma expressão que significa uma mensagem que vem de Deus. Neste caso, era o ensino de Jesus. Colocar em prática significa obedecer ou fazer o que Jesus diz.</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8:19–21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99">
        <w:r>
          <w:rPr>
            <w:lang w:val="pt_PT" w:bidi="pt_PT"/>
          </w:rPr>
          <w:rPr>
            <w:color w:val="0000EE"/>
            <w:u w:val="single"/>
          </w:rPr>
          <w:t>Ouvir e Sentir</w:t>
        </w:r>
      </w:hyperlink>
      <w:r>
        <w:rPr>
          <w:lang w:val="pt_PT" w:bidi="pt_PT"/>
        </w:rPr>
        <w:t xml:space="preserve"> (408 KB)</w:t>
      </w:r>
      <w:r>
        <w:rPr>
          <w:lang w:val="pt_PT" w:bidi="pt_PT"/>
        </w:rPr>
      </w:r>
    </w:p>
    <w:p>
      <w:pPr>
        <w:pStyle w:val="ListBullet"/>
        <w:spacing w:line="240" w:lineRule="auto"/>
        <w:ind w:left="720"/>
      </w:pPr>
      <w:r>
        <w:rPr>
          <w:lang w:val="pt_PT" w:bidi="pt_PT"/>
        </w:rPr>
      </w:r>
      <w:hyperlink r:id="rId200">
        <w:r>
          <w:rPr>
            <w:lang w:val="pt_PT" w:bidi="pt_PT"/>
          </w:rPr>
          <w:rPr>
            <w:color w:val="0000EE"/>
            <w:u w:val="single"/>
          </w:rPr>
          <w:t>Preparando o Cenário</w:t>
        </w:r>
      </w:hyperlink>
      <w:r>
        <w:rPr>
          <w:lang w:val="pt_PT" w:bidi="pt_PT"/>
        </w:rPr>
        <w:t xml:space="preserve"> (1.7 MB)</w:t>
      </w:r>
      <w:r>
        <w:rPr>
          <w:lang w:val="pt_PT" w:bidi="pt_PT"/>
        </w:rPr>
      </w:r>
    </w:p>
    <w:p>
      <w:pPr>
        <w:pStyle w:val="ListBullet"/>
        <w:spacing w:line="240" w:lineRule="auto"/>
        <w:ind w:left="720"/>
      </w:pPr>
      <w:r>
        <w:rPr>
          <w:lang w:val="pt_PT" w:bidi="pt_PT"/>
        </w:rPr>
      </w:r>
      <w:hyperlink r:id="rId201">
        <w:r>
          <w:rPr>
            <w:lang w:val="pt_PT" w:bidi="pt_PT"/>
          </w:rPr>
          <w:rPr>
            <w:color w:val="0000EE"/>
            <w:u w:val="single"/>
          </w:rPr>
          <w:t>Identificando as Cenas</w:t>
        </w:r>
      </w:hyperlink>
      <w:r>
        <w:rPr>
          <w:lang w:val="pt_PT" w:bidi="pt_PT"/>
        </w:rPr>
        <w:t xml:space="preserve"> (1.1 MB)</w:t>
      </w:r>
      <w:r>
        <w:rPr>
          <w:lang w:val="pt_PT" w:bidi="pt_PT"/>
        </w:rPr>
      </w:r>
    </w:p>
    <w:p>
      <w:pPr>
        <w:pStyle w:val="ListBullet"/>
        <w:spacing w:line="240" w:lineRule="auto"/>
        <w:ind w:left="720"/>
      </w:pPr>
      <w:r>
        <w:rPr>
          <w:lang w:val="pt_PT" w:bidi="pt_PT"/>
        </w:rPr>
      </w:r>
      <w:hyperlink r:id="rId202">
        <w:r>
          <w:rPr>
            <w:lang w:val="pt_PT" w:bidi="pt_PT"/>
          </w:rPr>
          <w:rPr>
            <w:color w:val="0000EE"/>
            <w:u w:val="single"/>
          </w:rPr>
          <w:t>Incorporando o Texto</w:t>
        </w:r>
      </w:hyperlink>
      <w:r>
        <w:rPr>
          <w:lang w:val="pt_PT" w:bidi="pt_PT"/>
        </w:rPr>
        <w:t xml:space="preserve"> (1.5 MB)</w:t>
      </w:r>
      <w:r>
        <w:rPr>
          <w:lang w:val="pt_PT" w:bidi="pt_PT"/>
        </w:rPr>
      </w:r>
    </w:p>
    <w:p>
      <w:pPr>
        <w:pStyle w:val="ListBullet"/>
        <w:spacing w:line="240" w:lineRule="auto"/>
        <w:ind w:left="720"/>
      </w:pPr>
      <w:r>
        <w:rPr>
          <w:lang w:val="pt_PT" w:bidi="pt_PT"/>
        </w:rPr>
      </w:r>
      <w:hyperlink r:id="rId203">
        <w:r>
          <w:rPr>
            <w:lang w:val="pt_PT" w:bidi="pt_PT"/>
          </w:rPr>
          <w:rPr>
            <w:color w:val="0000EE"/>
            <w:u w:val="single"/>
          </w:rPr>
          <w:t>Preenchendo as Lacunas</w:t>
        </w:r>
      </w:hyperlink>
      <w:r>
        <w:rPr>
          <w:lang w:val="pt_PT" w:bidi="pt_PT"/>
        </w:rPr>
        <w:t xml:space="preserve"> (754 KB)</w:t>
      </w:r>
      <w:r>
        <w:rPr>
          <w:lang w:val="pt_PT" w:bidi="pt_PT"/>
        </w:rPr>
      </w:r>
    </w:p>
    <w:p>
      <w:pPr>
        <w:pStyle w:val="ListBullet"/>
        <w:spacing w:line="240" w:lineRule="auto"/>
        <w:ind w:left="720"/>
      </w:pPr>
      <w:r>
        <w:rPr>
          <w:lang w:val="pt_PT" w:bidi="pt_PT"/>
        </w:rPr>
      </w:r>
      <w:hyperlink r:id="rId204">
        <w:r>
          <w:rPr>
            <w:lang w:val="pt_PT" w:bidi="pt_PT"/>
          </w:rPr>
          <w:rPr>
            <w:color w:val="0000EE"/>
            <w:u w:val="single"/>
          </w:rPr>
          <w:t>Falando a Palavra</w:t>
        </w:r>
      </w:hyperlink>
      <w:r>
        <w:rPr>
          <w:lang w:val="pt_PT" w:bidi="pt_PT"/>
        </w:rPr>
        <w:t xml:space="preserve"> (916 KB)</w:t>
      </w:r>
      <w:r>
        <w:rPr>
          <w:lang w:val="pt_PT" w:bidi="pt_PT"/>
        </w:rPr>
      </w:r>
      <w:r>
        <w:rPr>
          <w:lang w:val="pt_PT" w:bidi="pt_PT"/>
        </w:rPr>
      </w:r>
      <w:r>
        <w:rPr>
          <w:lang w:val="pt_PT" w:bidi="pt_PT"/>
        </w:rPr>
      </w:r>
    </w:p>
    <w:p>
      <w:pPr/>
      <w:r>
        <w:rPr>
          <w:lang w:val="pt_PT" w:bidi="pt_PT"/>
        </w:rPr>
      </w:r>
    </w:p>
    <w:p>
      <w:pPr>
        <w:pStyle w:val="Heading2"/>
      </w:pPr>
      <w:r>
        <w:rPr>
          <w:lang w:val="pt_PT" w:bidi="pt_PT"/>
        </w:rPr>
        <w:t>Lucas 8:22–25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8:22–25</w:t>
      </w:r>
    </w:p>
    <w:p>
      <w:pPr/>
      <w:r>
        <w:rPr>
          <w:lang w:val="pt_PT" w:bidi="pt_PT"/>
        </w:rPr>
      </w:r>
      <w:r>
        <w:rPr>
          <w:lang w:val="pt_PT" w:bidi="pt_PT"/>
        </w:rPr>
        <w:t>Escute Lucas 8:22–25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8:22–25</w:t>
      </w:r>
    </w:p>
    <w:p>
      <w:pPr/>
      <w:r>
        <w:rPr>
          <w:lang w:val="pt_PT" w:bidi="pt_PT"/>
        </w:rPr>
      </w:r>
      <w:r>
        <w:rPr>
          <w:lang w:val="pt_PT" w:bidi="pt_PT"/>
        </w:rPr>
        <w:t>Ouça o texto uma vez na versão mais fácil de entender.</w:t>
      </w:r>
    </w:p>
    <w:p>
      <w:pPr/>
      <w:r>
        <w:rPr>
          <w:lang w:val="pt_PT" w:bidi="pt_PT"/>
        </w:rPr>
      </w:r>
      <w:r>
        <w:rPr>
          <w:lang w:val="pt_PT" w:bidi="pt_PT"/>
        </w:rPr>
        <w:t>Nas histórias anteriores, Lucas se concentrou no ensino e pregação de Jesus. Nesta história, Lucas mostra o poder de Jesus sobre a natureza. Jesus e seus discípulos cruzam o mar da Galileia em um barco. Jesus está dormindo quando uma tempestade faz com que o barco quase afunde. Jesus mostra seu poder acalmando a tempestade.</w:t>
      </w:r>
    </w:p>
    <w:p>
      <w:pPr/>
      <w:r>
        <w:rPr>
          <w:lang w:val="pt_PT" w:bidi="pt_PT"/>
        </w:rPr>
      </w:r>
      <w:r>
        <w:rPr>
          <w:lang w:val="pt_PT" w:bidi="pt_PT"/>
        </w:rPr>
        <w:t>Jesus está com seus discípulos no lago de Genesaré, ou mar da Galileia. Jesus diz a seus discípulos, ou seguidores mais próximos, que ele quer cruzar para o outro lado. Isso significaria cruzar de Cafarnaum, na costa noroeste, até a costa nordeste do lago. Essa era uma área habitada apenas por gentios.</w:t>
      </w:r>
    </w:p>
    <w:p>
      <w:pPr/>
      <w:r>
        <w:rPr>
          <w:lang w:val="pt_PT" w:bidi="pt_PT"/>
        </w:rPr>
      </w:r>
      <w:r>
        <w:rPr>
          <w:lang w:val="pt_PT" w:bidi="pt_PT"/>
        </w:rPr>
        <w:t>Pare e mostre à sua equipe uma foto do mar da Galileia. Mostre em um mapa a rota que Jesus e seus discípulos teriam tomado.</w:t>
      </w:r>
    </w:p>
    <w:p>
      <w:pPr/>
      <w:r>
        <w:rPr>
          <w:lang w:val="pt_PT" w:bidi="pt_PT"/>
        </w:rPr>
      </w:r>
      <w:r>
        <w:rPr>
          <w:lang w:val="pt_PT" w:bidi="pt_PT"/>
        </w:rPr>
        <w:t>Jesus e seus discípulos entram no barco e começam a navegar para o outro lado do lago. Tratava-se, provavelmente, de um barco de pesca de madeira, com velas e remos. Devia ter cerca de 9 metros de comprimento e 2,5 metros de largura ou 30 pés de comprimento e 8 pés de largura.</w:t>
      </w:r>
    </w:p>
    <w:p>
      <w:pPr/>
      <w:r>
        <w:rPr>
          <w:lang w:val="pt_PT" w:bidi="pt_PT"/>
        </w:rPr>
      </w:r>
      <w:r>
        <w:rPr>
          <w:lang w:val="pt_PT" w:bidi="pt_PT"/>
        </w:rPr>
        <w:t>Pare e mostre à sua equipe uma imagem de um barco de pesca com uma vela e remos.</w:t>
      </w:r>
    </w:p>
    <w:p>
      <w:pPr/>
      <w:r>
        <w:rPr>
          <w:lang w:val="pt_PT" w:bidi="pt_PT"/>
        </w:rPr>
      </w:r>
      <w:r>
        <w:rPr>
          <w:lang w:val="pt_PT" w:bidi="pt_PT"/>
        </w:rPr>
        <w:t>Eles estão navegando, o que significa que os discípulos devem estar usando a vela para o vento mover o barco e os remos, para remar o barco. Jesus adormece na embarcação. Ele está deitado apenas a poucos metros de distância de seus discípulos. Uma borrasca, ou vento muito forte, vem das colinas que rodeiam o lago. O vento provoca grandes ondas no lago. As ondas eram tão grandes e violentas que a água começou a encher o barco. Havia tanta água no barco que ele estava prestes a afundar. Se o barco afundasse, os homens estariam em perigo de se afogar, ou morrer na água.</w:t>
      </w:r>
    </w:p>
    <w:p>
      <w:pPr/>
      <w:r>
        <w:rPr>
          <w:lang w:val="pt_PT" w:bidi="pt_PT"/>
        </w:rPr>
      </w:r>
      <w:r>
        <w:rPr>
          <w:lang w:val="pt_PT" w:bidi="pt_PT"/>
        </w:rPr>
        <w:t>Pare e discuta com sua equipe. Como são as tempestades na sua cultura? Como as pessoas se sentem quando elas são pegas por uma tempestade? Quais são os perigos de estar numa área externa no meio da tempestade?</w:t>
      </w:r>
    </w:p>
    <w:p>
      <w:pPr/>
      <w:r>
        <w:rPr>
          <w:lang w:val="pt_PT" w:bidi="pt_PT"/>
        </w:rPr>
      </w:r>
      <w:r>
        <w:rPr>
          <w:lang w:val="pt_PT" w:bidi="pt_PT"/>
        </w:rPr>
        <w:t>Os discípulos vão até Jesus e o despertam. Eles dizem "Mestre, Mestre!". Este era um título que demonstrava respeito e se referia a alguém que tinha autoridade. Dizer "Mestre" duas vezes mostra o pânico e o desespero dos discípulos. Eles dizem a Jesus: "Vamos nos afogar!". Os discípulos incluem Jesus nesta declaração. Os discípulos querem que Jesus os ajude e os salve.</w:t>
      </w:r>
    </w:p>
    <w:p>
      <w:pPr/>
      <w:r>
        <w:rPr>
          <w:lang w:val="pt_PT" w:bidi="pt_PT"/>
        </w:rPr>
      </w:r>
      <w:r>
        <w:rPr>
          <w:lang w:val="pt_PT" w:bidi="pt_PT"/>
        </w:rPr>
        <w:t>Jesus acorda e repreende os ventos e a água. Neste contexto, repreender significa ordenar que parem. Jesus fala fortemente com os ventos e a água como se fossem pessoas. Imediatamente o vento parou de soprar e as ondas cessaram. Tudo ficou calmo novamente, tudo ficou quieto e tranquilo.</w:t>
      </w:r>
    </w:p>
    <w:p>
      <w:pPr/>
      <w:r>
        <w:rPr>
          <w:lang w:val="pt_PT" w:bidi="pt_PT"/>
        </w:rPr>
      </w:r>
      <w:r>
        <w:rPr>
          <w:lang w:val="pt_PT" w:bidi="pt_PT"/>
        </w:rPr>
        <w:t>Pare e discuta com sua equipe. O que as pessoas acreditam sobre o clima em sua cultura? Há pessoas que podem controlar o clima? O que as pessoas fazem para tentar mudar o clima?</w:t>
      </w:r>
    </w:p>
    <w:p>
      <w:pPr/>
      <w:r>
        <w:rPr>
          <w:lang w:val="pt_PT" w:bidi="pt_PT"/>
        </w:rPr>
      </w:r>
      <w:r>
        <w:rPr>
          <w:lang w:val="pt_PT" w:bidi="pt_PT"/>
        </w:rPr>
        <w:t>Jesus pergunta a seus discípulos: "Onde está a fé de vocês?". Jesus usou esta pergunta para repreender seus discípulos por sua falta de fé, ou seja, sua confiança e crença nele. Jesus quer dizer que os discípulos deviam ter confiado que ele os protegeria na tempestade. A reação dos discípulos foi de medo e espanto. Eles ficam surpresos que Jesus tenha tal poder para acalmar a tempestade, e uma autoridade tal que a tempestade responde imediatamente ao seu comando. Os discípulos perguntam: "Quem é este?" não porque eles não sabem quem Jesus é, mas para expressar seu espanto com o milagre que ele fez.</w:t>
      </w:r>
    </w:p>
    <w:p>
      <w:pPr/>
      <w:r>
        <w:rPr>
          <w:lang w:val="pt_PT" w:bidi="pt_PT"/>
        </w:rPr>
      </w:r>
      <w:r>
        <w:rPr>
          <w:lang w:val="pt_PT" w:bidi="pt_PT"/>
        </w:rPr>
        <w:t>Lucas usa esta história para mostrar o poder e a autoridade que Jesus tem sobre a natureza. Ele também a usa para mostrar que os discípulos não perceberam plenamente o poder e o propósito de Jesus. Este milagre está intimamente relacionado com o próximo milagre que Jesus realizará no outro lado do lago.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8:22–25</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diz a seus discípulos para cruzarem com ele para o outro lado do lago. Todos eles entram no barco. Jesus adormece enquanto os discípulos navegam o barco.</w:t>
      </w:r>
    </w:p>
    <w:p>
      <w:pPr/>
      <w:r>
        <w:rPr>
          <w:lang w:val="pt_PT" w:bidi="pt_PT"/>
        </w:rPr>
      </w:r>
      <w:r>
        <w:rPr>
          <w:b/>
          <w:lang w:val="pt_PT" w:bidi="pt_PT"/>
        </w:rPr>
        <w:t>Segunda cena:</w:t>
      </w:r>
      <w:r>
        <w:rPr>
          <w:lang w:val="pt_PT" w:bidi="pt_PT"/>
        </w:rPr>
        <w:t xml:space="preserve"> começa uma grande tempestade no lago. A água está enchendo o barco. Os discípulos estão em perigo real.</w:t>
      </w:r>
    </w:p>
    <w:p>
      <w:pPr/>
      <w:r>
        <w:rPr>
          <w:lang w:val="pt_PT" w:bidi="pt_PT"/>
        </w:rPr>
      </w:r>
      <w:r>
        <w:rPr>
          <w:b/>
          <w:lang w:val="pt_PT" w:bidi="pt_PT"/>
        </w:rPr>
        <w:t>Terceira cena:</w:t>
      </w:r>
      <w:r>
        <w:rPr>
          <w:lang w:val="pt_PT" w:bidi="pt_PT"/>
        </w:rPr>
        <w:t xml:space="preserve"> os discípulos vão despertar Jesus dizendo que irão se afogar. Jesus acordou e repreendeu o vento e as ondas. Tudo está calmo agora. Jesus perguntou a seus discípulos: "Onde está a fé de vocês?". Os discípulos perguntam-se entre si: "Quem é este homem? As ondas e o vento obedeceram ao seu comando".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Tenha em mente que alguns dos discípulos de Jesus eram pescadores experientes.</w:t>
      </w:r>
    </w:p>
    <w:p>
      <w:pPr/>
      <w:r>
        <w:rPr>
          <w:lang w:val="pt_PT" w:bidi="pt_PT"/>
        </w:rPr>
      </w:r>
      <w:r>
        <w:rPr>
          <w:lang w:val="pt_PT" w:bidi="pt_PT"/>
        </w:rPr>
        <w:t>Não se esqueça de que Jesus estava a apenas a poucos metros de seus discípulos quando eles foram acordá-lo.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8:22–25</w:t>
      </w:r>
    </w:p>
    <w:p>
      <w:pPr/>
      <w:r>
        <w:rPr>
          <w:lang w:val="pt_PT" w:bidi="pt_PT"/>
        </w:rPr>
      </w:r>
      <w:r>
        <w:rPr>
          <w:lang w:val="pt_PT" w:bidi="pt_PT"/>
        </w:rPr>
        <w:t>Nessa sessão, a equipe interpretará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os discípulos entrando no barco com confiança, porque alguns deles eram pescadores.</w:t>
      </w:r>
    </w:p>
    <w:p>
      <w:pPr/>
      <w:r>
        <w:rPr>
          <w:lang w:val="pt_PT" w:bidi="pt_PT"/>
        </w:rPr>
      </w:r>
      <w:r>
        <w:rPr>
          <w:lang w:val="pt_PT" w:bidi="pt_PT"/>
        </w:rPr>
        <w:t>Certifique-se de que a equipe represente Jesus estando cansado depois de ensinar e curar tantas pessoas.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Jesus dizendo a seus discípulos que eles vão atravessar o lago até o outro lado. Todos eles entram no barco e começam a navegar. Enquanto eles estão navegando, Jesus adormece.</w:t>
      </w:r>
    </w:p>
    <w:p>
      <w:pPr/>
      <w:r>
        <w:rPr>
          <w:lang w:val="pt_PT" w:bidi="pt_PT"/>
        </w:rPr>
      </w:r>
      <w:r>
        <w:rPr>
          <w:b/>
          <w:lang w:val="pt_PT" w:bidi="pt_PT"/>
        </w:rPr>
        <w:t>Interrompa a cena.</w:t>
      </w:r>
      <w:r>
        <w:rPr>
          <w:lang w:val="pt_PT" w:bidi="pt_PT"/>
        </w:rPr>
        <w:t xml:space="preserve"> Pergunte ao ator que interpreta Jesus: "Como você se sente?" Você pode ouvir coisas como: "Estou feliz que meus discípulos estejam ao meu lado", "Estou cansado. Deixarei a navegação para meus discípulos", "Estou muito feliz por poder descansar". Reinicie a cena.</w:t>
      </w:r>
    </w:p>
    <w:p>
      <w:pPr/>
      <w:r>
        <w:rPr>
          <w:lang w:val="pt_PT" w:bidi="pt_PT"/>
        </w:rPr>
      </w:r>
      <w:r>
        <w:rPr>
          <w:lang w:val="pt_PT" w:bidi="pt_PT"/>
        </w:rPr>
        <w:t>Logo, uma grande tempestade começa no lago. A água estava enchendo o barco. Os discípulos estão em perigo real.</w:t>
      </w:r>
    </w:p>
    <w:p>
      <w:pPr/>
      <w:r>
        <w:rPr>
          <w:lang w:val="pt_PT" w:bidi="pt_PT"/>
        </w:rPr>
      </w:r>
      <w:r>
        <w:rPr>
          <w:b/>
          <w:lang w:val="pt_PT" w:bidi="pt_PT"/>
        </w:rPr>
        <w:t>Interrompa a cena.</w:t>
      </w:r>
      <w:r>
        <w:rPr>
          <w:lang w:val="pt_PT" w:bidi="pt_PT"/>
        </w:rPr>
        <w:t xml:space="preserve"> Pergunte aos atores que interpretam os discípulos: "Como vocês estão se sentindo?" Você pode ouvir coisas como: "Estou desesperado", "Nunca vi uma tempestade tão severa", "Como Jesus pode estar dormindo?". Reinicie a cena.</w:t>
      </w:r>
    </w:p>
    <w:p>
      <w:pPr/>
      <w:r>
        <w:rPr>
          <w:lang w:val="pt_PT" w:bidi="pt_PT"/>
        </w:rPr>
      </w:r>
      <w:r>
        <w:rPr>
          <w:lang w:val="pt_PT" w:bidi="pt_PT"/>
        </w:rPr>
        <w:t>Os discípulos acordaram Jesus dizendo: "Mestre, Mestre! Vamos nos afogar". Quando Jesus acordou, ele repreendeu os ventos e as ondas. A tempestade para, e tudo fica calmo. Jesus perguntou-lhes: "Onde está a fé de vocês?". Os discípulos se perguntam quem é Jesus, que até os ventos e as ondas o obedecem.</w:t>
      </w:r>
    </w:p>
    <w:p>
      <w:pPr/>
      <w:r>
        <w:rPr>
          <w:lang w:val="pt_PT" w:bidi="pt_PT"/>
        </w:rPr>
      </w:r>
      <w:r>
        <w:rPr>
          <w:b/>
          <w:lang w:val="pt_PT" w:bidi="pt_PT"/>
        </w:rPr>
        <w:t>Interrompa a cena.</w:t>
      </w:r>
      <w:r>
        <w:rPr>
          <w:lang w:val="pt_PT" w:bidi="pt_PT"/>
        </w:rPr>
        <w:t xml:space="preserve"> Pergunte ao ator que interpreta Jesus: "Como você está se sentindo?". Você pode ouvir coisas como: "Por quanto tempo mais eles ainda vão duvidar?", "O que mais eles precisam ver para serem convencidos", "Preciso continuar a ensiná-los. Sei que eles vão aprender".</w:t>
      </w:r>
    </w:p>
    <w:p>
      <w:pPr/>
      <w:r>
        <w:rPr>
          <w:lang w:val="pt_PT" w:bidi="pt_PT"/>
        </w:rPr>
      </w:r>
      <w:r>
        <w:rPr>
          <w:lang w:val="pt_PT" w:bidi="pt_PT"/>
        </w:rPr>
        <w:t>Pergunte aos atores que interpretam os discípulos: "Como vocês estão se sentindo?" Você pode ouvir coisas como: "Maravilhado", "Como Jesus pode ter tanto poder?", "Estou envergonhado. Não confiei em Jesus para cuidar de mim".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8:22–25</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diz aos seus discípulos que ele deseja atravessar para o outro lado do lago. </w:t>
      </w:r>
      <w:r>
        <w:rPr>
          <w:b/>
          <w:lang w:val="pt_PT" w:bidi="pt_PT"/>
        </w:rPr>
        <w:t>Discípulos</w:t>
      </w:r>
      <w:r>
        <w:rPr>
          <w:lang w:val="pt_PT" w:bidi="pt_PT"/>
        </w:rPr>
        <w:t xml:space="preserve"> se refere aos seguidores mais próximos de Jesus. Devido ao tamanho do barco, eram provavelmente apenas os 12 apóstolos. Traduza "discípulos" da mesma maneira que você tem traduzido nas passagens anteriores. O termo Discípulos pode ser encontrado no glossário principal.</w:t>
      </w:r>
    </w:p>
    <w:p>
      <w:pPr/>
      <w:r>
        <w:rPr>
          <w:lang w:val="pt_PT" w:bidi="pt_PT"/>
        </w:rPr>
      </w:r>
      <w:r>
        <w:rPr>
          <w:b/>
          <w:lang w:val="pt_PT" w:bidi="pt_PT"/>
        </w:rPr>
        <w:t>O lago</w:t>
      </w:r>
      <w:r>
        <w:rPr>
          <w:lang w:val="pt_PT" w:bidi="pt_PT"/>
        </w:rPr>
        <w:t xml:space="preserve"> se refere ao lago de Genesaré, ou Mar da Galileia. O lago tem cerca de 21 km de comprimento e 10 km de largura. Jesus e seus discípulos devem ter entrado no barco perto de Cafarnaum e estavam indo para a costa nordeste do lago. Traduza o mar da Galileia da mesma maneira que você tem traduzido em passagens anteriores. O termo Mar da Galileia pode ser encontrado no glossário principal.</w:t>
      </w:r>
    </w:p>
    <w:p>
      <w:pPr/>
      <w:r>
        <w:rPr>
          <w:lang w:val="pt_PT" w:bidi="pt_PT"/>
        </w:rPr>
      </w:r>
      <w:r>
        <w:rPr>
          <w:lang w:val="pt_PT" w:bidi="pt_PT"/>
        </w:rPr>
        <w:t>Pare e mostre à sua equipe um mapa e fotos do lago, caso ainda não o tenha feito. Discutam qual palavra vocês empregariam para esse corpo de água.</w:t>
      </w:r>
    </w:p>
    <w:p>
      <w:pPr/>
      <w:r>
        <w:rPr>
          <w:lang w:val="pt_PT" w:bidi="pt_PT"/>
        </w:rPr>
      </w:r>
      <w:r>
        <w:rPr>
          <w:lang w:val="pt_PT" w:bidi="pt_PT"/>
        </w:rPr>
        <w:t xml:space="preserve">Jesus e seus discípulos estão em um </w:t>
      </w:r>
      <w:r>
        <w:rPr>
          <w:b/>
          <w:lang w:val="pt_PT" w:bidi="pt_PT"/>
        </w:rPr>
        <w:t>barco</w:t>
      </w:r>
      <w:r>
        <w:rPr>
          <w:lang w:val="pt_PT" w:bidi="pt_PT"/>
        </w:rPr>
        <w:t>. Este barco provavelmente era um barco de pesca de madeira. O barco tinha cerca de 8 metros de comprimento e 2,5 metros de largura. Tinha cerca de 1,25 metro de profundidade. Um barco desse tamanho suportaria, confortavelmente, treze pessoas. Traduza barco da mesma maneira que você traduziu antes. O termo Barco está no glossário principal.</w:t>
      </w:r>
    </w:p>
    <w:p>
      <w:pPr/>
      <w:r>
        <w:rPr>
          <w:lang w:val="pt_PT" w:bidi="pt_PT"/>
        </w:rPr>
      </w:r>
      <w:r>
        <w:rPr>
          <w:lang w:val="pt_PT" w:bidi="pt_PT"/>
        </w:rPr>
        <w:t>Mostre aos tradutores a foto do barco e veja uma maneira de mostrar o tamanho do barco, talvez desenhando as dimensões no chão com uma vara e pedindo às pessoas que fiquem dentro das linhas desenhadas.</w:t>
      </w:r>
    </w:p>
    <w:p>
      <w:pPr/>
      <w:r>
        <w:rPr>
          <w:lang w:val="pt_PT" w:bidi="pt_PT"/>
        </w:rPr>
      </w:r>
      <w:r>
        <w:rPr>
          <w:lang w:val="pt_PT" w:bidi="pt_PT"/>
        </w:rPr>
        <w:t xml:space="preserve">Jesus e seus discípulos navegam no barco. </w:t>
      </w:r>
      <w:r>
        <w:rPr>
          <w:b/>
          <w:lang w:val="pt_PT" w:bidi="pt_PT"/>
        </w:rPr>
        <w:t>Navegar</w:t>
      </w:r>
      <w:r>
        <w:rPr>
          <w:lang w:val="pt_PT" w:bidi="pt_PT"/>
        </w:rPr>
        <w:t xml:space="preserve"> significa viajar de barco na água. Os discípulos poderiam ter içado uma vela para o vento impulsionar o barco, ou usado remos.</w:t>
      </w:r>
    </w:p>
    <w:p>
      <w:pPr/>
      <w:r>
        <w:rPr>
          <w:lang w:val="pt_PT" w:bidi="pt_PT"/>
        </w:rPr>
      </w:r>
      <w:r>
        <w:rPr>
          <w:lang w:val="pt_PT" w:bidi="pt_PT"/>
        </w:rPr>
        <w:t xml:space="preserve">Enquanto eles estão navegando, uma borrasca caiu sobre o lago. Uma </w:t>
      </w:r>
      <w:r>
        <w:rPr>
          <w:b/>
          <w:lang w:val="pt_PT" w:bidi="pt_PT"/>
        </w:rPr>
        <w:t>borrasca</w:t>
      </w:r>
      <w:r>
        <w:rPr>
          <w:lang w:val="pt_PT" w:bidi="pt_PT"/>
        </w:rPr>
        <w:t xml:space="preserve"> é um vento muito forte, que teria vindo das colinas que rodeiam o lago. O vento soprou forte pela água, provocando grandes ondas. As ondas fizeram com que a água entrasse no barco. Havia tanta água que o barco ficou </w:t>
      </w:r>
      <w:r>
        <w:rPr>
          <w:b/>
          <w:lang w:val="pt_PT" w:bidi="pt_PT"/>
        </w:rPr>
        <w:t>inundado</w:t>
      </w:r>
      <w:r>
        <w:rPr>
          <w:lang w:val="pt_PT" w:bidi="pt_PT"/>
        </w:rPr>
        <w:t>. Isso significa que o barco estava prestes a afundar, porque estava sendo preenchido com água.</w:t>
      </w:r>
    </w:p>
    <w:p>
      <w:pPr/>
      <w:r>
        <w:rPr>
          <w:lang w:val="pt_PT" w:bidi="pt_PT"/>
        </w:rPr>
      </w:r>
      <w:r>
        <w:rPr>
          <w:lang w:val="pt_PT" w:bidi="pt_PT"/>
        </w:rPr>
        <w:t xml:space="preserve">Jesus está dormindo no barco durante a tempestade. Seus discípulos vão até ele para o acordar. Eles o chamam de Mestre. </w:t>
      </w:r>
      <w:r>
        <w:rPr>
          <w:b/>
          <w:lang w:val="pt_PT" w:bidi="pt_PT"/>
        </w:rPr>
        <w:t>Master</w:t>
      </w:r>
      <w:r>
        <w:rPr>
          <w:lang w:val="pt_PT" w:bidi="pt_PT"/>
        </w:rPr>
        <w:t xml:space="preserve"> é um título que mostra respeito, sendo usado para alguém que tem autoridade. Traduza mestre da mesma maneira que você traduziu antes. O termo Mestre está no glossário principal.</w:t>
      </w:r>
    </w:p>
    <w:p>
      <w:pPr/>
      <w:r>
        <w:rPr>
          <w:lang w:val="pt_PT" w:bidi="pt_PT"/>
        </w:rPr>
      </w:r>
      <w:r>
        <w:rPr>
          <w:lang w:val="pt_PT" w:bidi="pt_PT"/>
        </w:rPr>
        <w:t xml:space="preserve">Os discípulos estão temerosos de que vão se afogar. </w:t>
      </w:r>
      <w:r>
        <w:rPr>
          <w:b/>
          <w:lang w:val="pt_PT" w:bidi="pt_PT"/>
        </w:rPr>
        <w:t>Afogar</w:t>
      </w:r>
      <w:r>
        <w:rPr>
          <w:lang w:val="pt_PT" w:bidi="pt_PT"/>
        </w:rPr>
        <w:t xml:space="preserve"> significa morrer na água. Jesus acorda e repreende a tempestade. Neste contexto, </w:t>
      </w:r>
      <w:r>
        <w:rPr>
          <w:b/>
          <w:lang w:val="pt_PT" w:bidi="pt_PT"/>
        </w:rPr>
        <w:t>repreender</w:t>
      </w:r>
      <w:r>
        <w:rPr>
          <w:lang w:val="pt_PT" w:bidi="pt_PT"/>
        </w:rPr>
        <w:t xml:space="preserve"> significa ordenar que parem. Também pode expressar forte desaprovação para alguém que está fazendo algo errado. Jesus fala com o vento e as ondas como se fossem uma pessoa.</w:t>
      </w:r>
    </w:p>
    <w:p>
      <w:pPr/>
      <w:r>
        <w:rPr>
          <w:lang w:val="pt_PT" w:bidi="pt_PT"/>
        </w:rPr>
      </w:r>
      <w:r>
        <w:rPr>
          <w:lang w:val="pt_PT" w:bidi="pt_PT"/>
        </w:rPr>
        <w:t xml:space="preserve">Jesus questiona a </w:t>
      </w:r>
      <w:r>
        <w:rPr>
          <w:b/>
          <w:lang w:val="pt_PT" w:bidi="pt_PT"/>
        </w:rPr>
        <w:t>fé</w:t>
      </w:r>
      <w:r>
        <w:rPr>
          <w:lang w:val="pt_PT" w:bidi="pt_PT"/>
        </w:rPr>
        <w:t xml:space="preserve"> dos discípulos, ou sua confiança nele. Certifique-se de traduzir fé da mesma maneira que você já o fez. O termo Fé está no glossário principal.</w:t>
      </w:r>
    </w:p>
    <w:p>
      <w:pPr/>
      <w:r>
        <w:rPr>
          <w:lang w:val="pt_PT" w:bidi="pt_PT"/>
        </w:rPr>
      </w:r>
      <w:r>
        <w:rPr>
          <w:lang w:val="pt_PT" w:bidi="pt_PT"/>
        </w:rPr>
        <w:t xml:space="preserve">Os discípulos reagem com </w:t>
      </w:r>
      <w:r>
        <w:rPr>
          <w:b/>
          <w:lang w:val="pt_PT" w:bidi="pt_PT"/>
        </w:rPr>
        <w:t>medo e espanto</w:t>
      </w:r>
      <w:r>
        <w:rPr>
          <w:lang w:val="pt_PT" w:bidi="pt_PT"/>
        </w:rPr>
        <w:t>. Os discípulos estavam com medo devido ao grande poder de Jesus. Eles não estavam com medo de que Jesus os prejudicaria, mas com medo de como os ventos e as ondas responderam às ordens de Jesus.</w:t>
      </w:r>
    </w:p>
    <w:p>
      <w:pPr/>
      <w:r>
        <w:rPr>
          <w:lang w:val="pt_PT" w:bidi="pt_PT"/>
        </w:rPr>
      </w:r>
      <w:r>
        <w:rPr>
          <w:lang w:val="pt_PT" w:bidi="pt_PT"/>
        </w:rPr>
        <w:t xml:space="preserve">Quando os discípulos perguntam: </w:t>
      </w:r>
      <w:r>
        <w:rPr>
          <w:b/>
          <w:lang w:val="pt_PT" w:bidi="pt_PT"/>
        </w:rPr>
        <w:t>"Quem é este?"</w:t>
      </w:r>
      <w:r>
        <w:rPr>
          <w:lang w:val="pt_PT" w:bidi="pt_PT"/>
        </w:rPr>
        <w:t xml:space="preserve"> não é porque eles não sabem quem Jesus é. Eles fazem esta pergunta para mostrar seu espanto com o poder e a autoridade de Jesus.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8:22–25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05">
        <w:r>
          <w:rPr>
            <w:lang w:val="pt_PT" w:bidi="pt_PT"/>
          </w:rPr>
          <w:rPr>
            <w:color w:val="0000EE"/>
            <w:u w:val="single"/>
          </w:rPr>
          <w:t>Ouvir e Sentir</w:t>
        </w:r>
      </w:hyperlink>
      <w:r>
        <w:rPr>
          <w:lang w:val="pt_PT" w:bidi="pt_PT"/>
        </w:rPr>
        <w:t xml:space="preserve"> (426 KB)</w:t>
      </w:r>
      <w:r>
        <w:rPr>
          <w:lang w:val="pt_PT" w:bidi="pt_PT"/>
        </w:rPr>
      </w:r>
    </w:p>
    <w:p>
      <w:pPr>
        <w:pStyle w:val="ListBullet"/>
        <w:spacing w:line="240" w:lineRule="auto"/>
        <w:ind w:left="720"/>
      </w:pPr>
      <w:r>
        <w:rPr>
          <w:lang w:val="pt_PT" w:bidi="pt_PT"/>
        </w:rPr>
      </w:r>
      <w:hyperlink r:id="rId206">
        <w:r>
          <w:rPr>
            <w:lang w:val="pt_PT" w:bidi="pt_PT"/>
          </w:rPr>
          <w:rPr>
            <w:color w:val="0000EE"/>
            <w:u w:val="single"/>
          </w:rPr>
          <w:t>Preparando o Cenário</w:t>
        </w:r>
      </w:hyperlink>
      <w:r>
        <w:rPr>
          <w:lang w:val="pt_PT" w:bidi="pt_PT"/>
        </w:rPr>
        <w:t xml:space="preserve"> (2.6 MB)</w:t>
      </w:r>
      <w:r>
        <w:rPr>
          <w:lang w:val="pt_PT" w:bidi="pt_PT"/>
        </w:rPr>
      </w:r>
    </w:p>
    <w:p>
      <w:pPr>
        <w:pStyle w:val="ListBullet"/>
        <w:spacing w:line="240" w:lineRule="auto"/>
        <w:ind w:left="720"/>
      </w:pPr>
      <w:r>
        <w:rPr>
          <w:lang w:val="pt_PT" w:bidi="pt_PT"/>
        </w:rPr>
      </w:r>
      <w:hyperlink r:id="rId207">
        <w:r>
          <w:rPr>
            <w:lang w:val="pt_PT" w:bidi="pt_PT"/>
          </w:rPr>
          <w:rPr>
            <w:color w:val="0000EE"/>
            <w:u w:val="single"/>
          </w:rPr>
          <w:t>Identificando as Cenas</w:t>
        </w:r>
      </w:hyperlink>
      <w:r>
        <w:rPr>
          <w:lang w:val="pt_PT" w:bidi="pt_PT"/>
        </w:rPr>
        <w:t xml:space="preserve"> (997 KB)</w:t>
      </w:r>
      <w:r>
        <w:rPr>
          <w:lang w:val="pt_PT" w:bidi="pt_PT"/>
        </w:rPr>
      </w:r>
    </w:p>
    <w:p>
      <w:pPr>
        <w:pStyle w:val="ListBullet"/>
        <w:spacing w:line="240" w:lineRule="auto"/>
        <w:ind w:left="720"/>
      </w:pPr>
      <w:r>
        <w:rPr>
          <w:lang w:val="pt_PT" w:bidi="pt_PT"/>
        </w:rPr>
      </w:r>
      <w:hyperlink r:id="rId208">
        <w:r>
          <w:rPr>
            <w:lang w:val="pt_PT" w:bidi="pt_PT"/>
          </w:rPr>
          <w:rPr>
            <w:color w:val="0000EE"/>
            <w:u w:val="single"/>
          </w:rPr>
          <w:t>Incorporando o Texto</w:t>
        </w:r>
      </w:hyperlink>
      <w:r>
        <w:rPr>
          <w:lang w:val="pt_PT" w:bidi="pt_PT"/>
        </w:rPr>
        <w:t xml:space="preserve"> (1.8 MB)</w:t>
      </w:r>
      <w:r>
        <w:rPr>
          <w:lang w:val="pt_PT" w:bidi="pt_PT"/>
        </w:rPr>
      </w:r>
    </w:p>
    <w:p>
      <w:pPr>
        <w:pStyle w:val="ListBullet"/>
        <w:spacing w:line="240" w:lineRule="auto"/>
        <w:ind w:left="720"/>
      </w:pPr>
      <w:r>
        <w:rPr>
          <w:lang w:val="pt_PT" w:bidi="pt_PT"/>
        </w:rPr>
      </w:r>
      <w:hyperlink r:id="rId209">
        <w:r>
          <w:rPr>
            <w:lang w:val="pt_PT" w:bidi="pt_PT"/>
          </w:rPr>
          <w:rPr>
            <w:color w:val="0000EE"/>
            <w:u w:val="single"/>
          </w:rPr>
          <w:t>Preenchendo as Lacunas</w:t>
        </w:r>
      </w:hyperlink>
      <w:r>
        <w:rPr>
          <w:lang w:val="pt_PT" w:bidi="pt_PT"/>
        </w:rPr>
        <w:t xml:space="preserve"> (2.4 MB)</w:t>
      </w:r>
      <w:r>
        <w:rPr>
          <w:lang w:val="pt_PT" w:bidi="pt_PT"/>
        </w:rPr>
      </w:r>
    </w:p>
    <w:p>
      <w:pPr>
        <w:pStyle w:val="ListBullet"/>
        <w:spacing w:line="240" w:lineRule="auto"/>
        <w:ind w:left="720"/>
      </w:pPr>
      <w:r>
        <w:rPr>
          <w:lang w:val="pt_PT" w:bidi="pt_PT"/>
        </w:rPr>
      </w:r>
      <w:hyperlink r:id="rId210">
        <w:r>
          <w:rPr>
            <w:lang w:val="pt_PT" w:bidi="pt_PT"/>
          </w:rPr>
          <w:rPr>
            <w:color w:val="0000EE"/>
            <w:u w:val="single"/>
          </w:rPr>
          <w:t>Falando a Palavra</w:t>
        </w:r>
      </w:hyperlink>
      <w:r>
        <w:rPr>
          <w:lang w:val="pt_PT" w:bidi="pt_PT"/>
        </w:rPr>
        <w:t xml:space="preserve"> (914 KB)</w:t>
      </w:r>
      <w:r>
        <w:rPr>
          <w:lang w:val="pt_PT" w:bidi="pt_PT"/>
        </w:rPr>
      </w:r>
      <w:r>
        <w:rPr>
          <w:lang w:val="pt_PT" w:bidi="pt_PT"/>
        </w:rPr>
      </w:r>
      <w:r>
        <w:rPr>
          <w:lang w:val="pt_PT" w:bidi="pt_PT"/>
        </w:rPr>
      </w:r>
    </w:p>
    <w:p>
      <w:pPr/>
      <w:r>
        <w:rPr>
          <w:lang w:val="pt_PT" w:bidi="pt_PT"/>
        </w:rPr>
      </w:r>
    </w:p>
    <w:p>
      <w:pPr>
        <w:pStyle w:val="Heading2"/>
      </w:pPr>
      <w:r>
        <w:rPr>
          <w:lang w:val="pt_PT" w:bidi="pt_PT"/>
        </w:rPr>
        <w:t>Lucas 8:26–39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8:26–38</w:t>
      </w:r>
    </w:p>
    <w:p>
      <w:pPr/>
      <w:r>
        <w:rPr>
          <w:lang w:val="pt_PT" w:bidi="pt_PT"/>
        </w:rPr>
      </w:r>
      <w:r>
        <w:rPr>
          <w:lang w:val="pt_PT" w:bidi="pt_PT"/>
        </w:rPr>
        <w:t>Escute Lucas 8:26–39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8:26–39</w:t>
      </w:r>
    </w:p>
    <w:p>
      <w:pPr/>
      <w:r>
        <w:rPr>
          <w:lang w:val="pt_PT" w:bidi="pt_PT"/>
        </w:rPr>
      </w:r>
      <w:r>
        <w:rPr>
          <w:lang w:val="pt_PT" w:bidi="pt_PT"/>
        </w:rPr>
        <w:t>Ouça o texto uma vez na versão mais fácil de entender.</w:t>
      </w:r>
    </w:p>
    <w:p>
      <w:pPr/>
      <w:r>
        <w:rPr>
          <w:lang w:val="pt_PT" w:bidi="pt_PT"/>
        </w:rPr>
      </w:r>
      <w:r>
        <w:rPr>
          <w:lang w:val="pt_PT" w:bidi="pt_PT"/>
        </w:rPr>
        <w:t>Esta história acontece imediatamente depois de Jesus ter acalmado uma tempestade quando ele estava em um barco no mar da Galileia. Lucas continua sua narrativa de Jesus e seus discípulos depois de eles cruzarem o mar da Galileia. Jesus chega no outro lado do mar, onde viviam gentios. Jesus encontra um homem possuído por demônios e os expulsa. Os gentios reagem com medo e rejeitam Jesus. Nesta história, Lucas mostra que as lições da parábola do semeador se aplicam aos gentios também.</w:t>
      </w:r>
    </w:p>
    <w:p>
      <w:pPr/>
      <w:r>
        <w:rPr>
          <w:lang w:val="pt_PT" w:bidi="pt_PT"/>
        </w:rPr>
      </w:r>
      <w:r>
        <w:rPr>
          <w:lang w:val="pt_PT" w:bidi="pt_PT"/>
        </w:rPr>
        <w:t>Pare e mostre à sua equipe uma foto do mar da Galileia e de um barco de pesca.</w:t>
      </w:r>
    </w:p>
    <w:p>
      <w:pPr/>
      <w:r>
        <w:rPr>
          <w:lang w:val="pt_PT" w:bidi="pt_PT"/>
        </w:rPr>
      </w:r>
      <w:r>
        <w:rPr>
          <w:lang w:val="pt_PT" w:bidi="pt_PT"/>
        </w:rPr>
        <w:t>Depois de acalmar a tempestade, Jesus e seus discípulos chegam à costa nordeste do mar da Galileia. Essa era a região dos gerasenos, ou pessoas da cidade de Gerasa. A maioria das pessoas que viviam lá eram gentios, ou não judeus. Essa área ficava no lado oposto do mar da Galileia.</w:t>
      </w:r>
    </w:p>
    <w:p>
      <w:pPr/>
      <w:r>
        <w:rPr>
          <w:lang w:val="pt_PT" w:bidi="pt_PT"/>
        </w:rPr>
      </w:r>
      <w:r>
        <w:rPr>
          <w:lang w:val="pt_PT" w:bidi="pt_PT"/>
        </w:rPr>
        <w:t>Pare e mostre à sua equipe um mapa do mar da Galileia, da Galileia e de Gerasa. Destaque a rota que Jesus e seus discípulos usaram.</w:t>
      </w:r>
    </w:p>
    <w:p>
      <w:pPr/>
      <w:r>
        <w:rPr>
          <w:lang w:val="pt_PT" w:bidi="pt_PT"/>
        </w:rPr>
      </w:r>
      <w:r>
        <w:rPr>
          <w:lang w:val="pt_PT" w:bidi="pt_PT"/>
        </w:rPr>
        <w:t>Ao passo que Lucas conta a história, ele frequentemente adiciona informações de fundo, que já aconteceram no passado. Pense na melhor maneira de narrar as diferenças entre ações e informações de fundo em seu idioma.</w:t>
      </w:r>
    </w:p>
    <w:p>
      <w:pPr/>
      <w:r>
        <w:rPr>
          <w:lang w:val="pt_PT" w:bidi="pt_PT"/>
        </w:rPr>
      </w:r>
      <w:r>
        <w:rPr>
          <w:lang w:val="pt_PT" w:bidi="pt_PT"/>
        </w:rPr>
        <w:t>Jesus e seus discípulos, ou seguidores mais próximos, saem do barco e pisam em terra firme. Um homem da cidade, possuído por demônios, ou espíritos malignos, vem para onde Jesus está. Possuído significa que as ações e pensamentos do homem eram controlados por espíritos malignos. Este homem era gentio. Como o homem estava possuído, ele era considerado pelos judeus alguém impuro, ou impróprio para servir a Deus. Provavelmente o homem vivia em Gerasa antes, mas devido aos espíritos malignos, não vivia mais lá. Lucas então dá informações de fundo sobre o homem.</w:t>
      </w:r>
    </w:p>
    <w:p>
      <w:pPr/>
      <w:r>
        <w:rPr>
          <w:lang w:val="pt_PT" w:bidi="pt_PT"/>
        </w:rPr>
      </w:r>
      <w:r>
        <w:rPr>
          <w:lang w:val="pt_PT" w:bidi="pt_PT"/>
        </w:rPr>
        <w:t>Pare e discuta com sua equipe. Como as pessoas controladas por espíritos malignos são tratadas em sua cultura? Como você pode dizer que alguém está sendo controlado por um espírito maligno?</w:t>
      </w:r>
    </w:p>
    <w:p>
      <w:pPr/>
      <w:r>
        <w:rPr>
          <w:lang w:val="pt_PT" w:bidi="pt_PT"/>
        </w:rPr>
      </w:r>
      <w:r>
        <w:rPr>
          <w:lang w:val="pt_PT" w:bidi="pt_PT"/>
        </w:rPr>
        <w:t>O homem não usava roupas nem vivia em uma casa já por muito tempo. Em vez disso, ele vivia nos túmulos, ou cavernas onde as pessoas colocam cadáveres. Este era outro detalhe que marcava o homem como impuro para os judeus. Os espíritos malignos fizeram com que o homem ficasse isolado de sua comunidade e família.</w:t>
      </w:r>
    </w:p>
    <w:p>
      <w:pPr/>
      <w:r>
        <w:rPr>
          <w:lang w:val="pt_PT" w:bidi="pt_PT"/>
        </w:rPr>
      </w:r>
      <w:r>
        <w:rPr>
          <w:lang w:val="pt_PT" w:bidi="pt_PT"/>
        </w:rPr>
        <w:t>Pare e mostre à sua equipe uma foto de um túmulo de sepultamento. Discuta com sua equipe: em sua cultura, onde as pessoas são colocadas ao morrerem? Quais são as crenças sobre o lugar onde os mortos são colocados?</w:t>
      </w:r>
    </w:p>
    <w:p>
      <w:pPr/>
      <w:r>
        <w:rPr>
          <w:lang w:val="pt_PT" w:bidi="pt_PT"/>
        </w:rPr>
      </w:r>
      <w:r>
        <w:rPr>
          <w:lang w:val="pt_PT" w:bidi="pt_PT"/>
        </w:rPr>
        <w:t>Os espíritos malignos que controlam o homem são hostis com Jesus. Eles fazem com que o homem grite e se prostre aos pés de Jesus. Os espíritos malignos no homem chamam a Jesus de Filho do Deus Altíssimo, porque reconhecem que Jesus tem mais poder do que eles. Depois de Jesus ordenar aos espíritos malignos para deixarem o homem, eles clamam a Jesus para não os torturar. Neste contexto, torturar significa punir com sofrimento e dor.</w:t>
      </w:r>
    </w:p>
    <w:p>
      <w:pPr/>
      <w:r>
        <w:rPr>
          <w:lang w:val="pt_PT" w:bidi="pt_PT"/>
        </w:rPr>
      </w:r>
      <w:r>
        <w:rPr>
          <w:lang w:val="pt_PT" w:bidi="pt_PT"/>
        </w:rPr>
        <w:t>Lucas então dá informações de fundo sobre o homem. Lucas explica que os espíritos malignos haviam controlado o homem violentamente muitas vezes no passado. Os habitantes das cidades usavam correntes em torno dos pulsos e pés do homem para contê-lo quando ele era controlado pelos espíritos malignos. Os homens tinham que prender o homem possuído para que ele não escapasse e prejudicasse as pessoas. Mas os espíritos malignos no homem o tornavam tão forte que ele rompia as correntes. Eles faziam com que o homem fosse e permanecesse em lugares onde poucas pessoas viviam.</w:t>
      </w:r>
    </w:p>
    <w:p>
      <w:pPr/>
      <w:r>
        <w:rPr>
          <w:lang w:val="pt_PT" w:bidi="pt_PT"/>
        </w:rPr>
      </w:r>
      <w:r>
        <w:rPr>
          <w:lang w:val="pt_PT" w:bidi="pt_PT"/>
        </w:rPr>
        <w:t>Pare e mostre à sua equipe uma foto de correntes.</w:t>
      </w:r>
    </w:p>
    <w:p>
      <w:pPr/>
      <w:r>
        <w:rPr>
          <w:lang w:val="pt_PT" w:bidi="pt_PT"/>
        </w:rPr>
      </w:r>
      <w:r>
        <w:rPr>
          <w:lang w:val="pt_PT" w:bidi="pt_PT"/>
        </w:rPr>
        <w:t>Lucas então retorna à história. Jesus pergunta o nome do homem e os espíritos malignos respondem a Jesus por meio do homem. Eles dizem: "Legião". Legião é um termo militar que se refere à maior unidade de soldados romanos em um exército. Uma legião tinha entre quatro mil e seis mil soldados. Isso não significa que houvesse entre quatro mil e seis mil espíritos malignos no homem. O espírito maligno se chama Legião porque há muitos outros espíritos malignos junto com ele controlando o homem. Os espíritos malignos imploram a Jesus repetidamente para não os enviar para o abismo, ou um lugar onde os espíritos malignos eram mantidos para aguardar seu castigo final. Os judeus acreditavam que este lugar estava em algum lugar profundo do solo. O abismo era a "tortura" à qual os demônios se referiam quando conversavam com Jesus.</w:t>
      </w:r>
    </w:p>
    <w:p>
      <w:pPr/>
      <w:r>
        <w:rPr>
          <w:lang w:val="pt_PT" w:bidi="pt_PT"/>
        </w:rPr>
      </w:r>
      <w:r>
        <w:rPr>
          <w:lang w:val="pt_PT" w:bidi="pt_PT"/>
        </w:rPr>
        <w:t>Lucas novamente dá informações de fundo de que havia porcos pastando em uma encosta próxima. Jesus podia ver os porcos de onde ele estava na costa com o homem possuído por demônios e seus discípulos. Pelos outros Evangelhos, sabemos que havia cerca de 2.000 porcos.</w:t>
      </w:r>
    </w:p>
    <w:p>
      <w:pPr/>
      <w:r>
        <w:rPr>
          <w:lang w:val="pt_PT" w:bidi="pt_PT"/>
        </w:rPr>
      </w:r>
      <w:r>
        <w:rPr>
          <w:lang w:val="pt_PT" w:bidi="pt_PT"/>
        </w:rPr>
        <w:t>Pare e mostre à sua equipe uma foto de porcos.</w:t>
      </w:r>
    </w:p>
    <w:p>
      <w:pPr/>
      <w:r>
        <w:rPr>
          <w:lang w:val="pt_PT" w:bidi="pt_PT"/>
        </w:rPr>
      </w:r>
      <w:r>
        <w:rPr>
          <w:lang w:val="pt_PT" w:bidi="pt_PT"/>
        </w:rPr>
        <w:t>Como Jesus havia ordenado aos espíritos malignos para deixar o homem, os espíritos malignos imploram a Jesus para lhes dar permissão para entrar nos porcos. Jesus lhes dá permissão para controlar os porcos. Os espíritos malignos deixam o homem e fazem a manada de porcos correr para uma encosta íngreme. Eles correm tão rápido que caem no lago e se afogam, ou morrem em água. Os porqueiros, ou pessoas que cuidavam dos porcos, viram o que havia acontecido e fugiram com medo. Eles correram para dizer a outros habitantes e pessoas no campo o que havia acontecido. As pessoas ouvem a história dos porqueiros e vão para verem por si mesmas. Elas chegam e encontram o homem que havia sido possuído por espíritos malignos sentado aos pés de Jesus. O homem estava vestido e sentado pacificamente. Ele não estava mais selvagem e incontrolável, mas sim em seu juízo são. Isso significa que ele estava agindo normalmente e não mais como um louco. Na cultura judaica, as pessoas muitas vezes se sentavam aos pés dos instrutores. Isso mostrava sua submissão e humildade.</w:t>
      </w:r>
    </w:p>
    <w:p>
      <w:pPr/>
      <w:r>
        <w:rPr>
          <w:lang w:val="pt_PT" w:bidi="pt_PT"/>
        </w:rPr>
      </w:r>
      <w:r>
        <w:rPr>
          <w:lang w:val="pt_PT" w:bidi="pt_PT"/>
        </w:rPr>
        <w:t>Os habitantes das cidades ficaram com medo de Jesus, porque ele havia mostrado poder sobrenatural libertando o homem dos espíritos malignos. As pessoas que testemunharam o que havia acontecido contaram à multidão como Jesus havia curado, ou libertado, o homem dos espíritos malignos. Isso talvez tenha incluído tanto os porqueiros como os discípulos de Jesus. Por isso, as pessoas dessa região ficaram com medo e pediram a Jesus para partir. Sua reação mostra que, ainda que algumas pessoas vissem o poder de Jesus, ainda não acreditariam nele, nem o aceitariam como o Salvador Prometido.</w:t>
      </w:r>
    </w:p>
    <w:p>
      <w:pPr/>
      <w:r>
        <w:rPr>
          <w:lang w:val="pt_PT" w:bidi="pt_PT"/>
        </w:rPr>
      </w:r>
      <w:r>
        <w:rPr>
          <w:lang w:val="pt_PT" w:bidi="pt_PT"/>
        </w:rPr>
        <w:t>Jesus entra no barco com seus discípulos e está pronto para partir. O homem que havia sido possuído por espíritos malignos quer ir com Jesus e ser seu seguidor. Mas Jesus deu ao homem uma tarefa em vez disso. Jesus quer que o homem volte para sua cidade e diga a todos em sua área o que Deus havia feito por ele. O homem obedece e retorna para sua cidade. Ele conta a todos as boas novas sobre Jesus.</w:t>
      </w:r>
    </w:p>
    <w:p>
      <w:pPr/>
      <w:r>
        <w:rPr>
          <w:lang w:val="pt_PT" w:bidi="pt_PT"/>
        </w:rPr>
      </w:r>
      <w:r>
        <w:rPr>
          <w:lang w:val="pt_PT" w:bidi="pt_PT"/>
        </w:rPr>
        <w:t>Nesta história, Lucas mostra o poder e a autoridade de Jesus sobre os espíritos malignos. Lucas também mostra que os ensinamentos e a cura de Jesus não são apenas para os judeus, mas também para os gentios. Vemos não apenas um gentio se tornar um seguidor de Jesus, como também Jesus enviando um gentio para contar aos outros sobre si mesmo.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77:77–77</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seis cenas.</w:t>
      </w:r>
    </w:p>
    <w:p>
      <w:pPr/>
      <w:r>
        <w:rPr>
          <w:lang w:val="pt_PT" w:bidi="pt_PT"/>
        </w:rPr>
      </w:r>
      <w:r>
        <w:rPr>
          <w:b/>
          <w:lang w:val="pt_PT" w:bidi="pt_PT"/>
        </w:rPr>
        <w:t>Primeira cena:</w:t>
      </w:r>
      <w:r>
        <w:rPr>
          <w:lang w:val="pt_PT" w:bidi="pt_PT"/>
        </w:rPr>
        <w:t xml:space="preserve"> um homem possuído por demônios está vivendo nos túmulos. Ele corta a si mesmo e não usa roupas. Quando ele incomoda as pessoas na cidade, elas o prendem com correntes e o detém. O homem rompe as correntes para viver longe das pessoas.</w:t>
      </w:r>
    </w:p>
    <w:p>
      <w:pPr/>
      <w:r>
        <w:rPr>
          <w:lang w:val="pt_PT" w:bidi="pt_PT"/>
        </w:rPr>
      </w:r>
      <w:r>
        <w:rPr>
          <w:b/>
          <w:lang w:val="pt_PT" w:bidi="pt_PT"/>
        </w:rPr>
        <w:t>Segunda cena:</w:t>
      </w:r>
      <w:r>
        <w:rPr>
          <w:lang w:val="pt_PT" w:bidi="pt_PT"/>
        </w:rPr>
        <w:t xml:space="preserve"> Jesus e seus discípulos estão em um barco no mar da Galileia. Eles chegam à costa. Jesus sai do barco. Ele diz aos demônios para saírem do homem. O homem possuído pelos demônios corre para encontrá-lo. Os demônios e Jesus conversam.</w:t>
      </w:r>
    </w:p>
    <w:p>
      <w:pPr/>
      <w:r>
        <w:rPr>
          <w:lang w:val="pt_PT" w:bidi="pt_PT"/>
        </w:rPr>
      </w:r>
      <w:r>
        <w:rPr>
          <w:b/>
          <w:lang w:val="pt_PT" w:bidi="pt_PT"/>
        </w:rPr>
        <w:t>Terceira cena:</w:t>
      </w:r>
      <w:r>
        <w:rPr>
          <w:lang w:val="pt_PT" w:bidi="pt_PT"/>
        </w:rPr>
        <w:t xml:space="preserve"> Jesus dá permissão aos demônios para deixarem o homem e entrarem nos porcos. Os demônios entram nos porcos e os fazem correr pela encosta, para dentro do lago, e se afogarem. Os porqueiros fogem e dizem a todos os que encontram o que aconteceu.</w:t>
      </w:r>
    </w:p>
    <w:p>
      <w:pPr/>
      <w:r>
        <w:rPr>
          <w:lang w:val="pt_PT" w:bidi="pt_PT"/>
        </w:rPr>
      </w:r>
      <w:r>
        <w:rPr>
          <w:b/>
          <w:lang w:val="pt_PT" w:bidi="pt_PT"/>
        </w:rPr>
        <w:t>Quarta cena:</w:t>
      </w:r>
      <w:r>
        <w:rPr>
          <w:lang w:val="pt_PT" w:bidi="pt_PT"/>
        </w:rPr>
        <w:t xml:space="preserve"> os habitantes da cidade saem para onde Jesus está com o homem. O homem que havia estado possuído por demônios está calmo, vestido e sentado aos pés de Jesus. O povo fica com medo e pede para Jesus ir embora.</w:t>
      </w:r>
    </w:p>
    <w:p>
      <w:pPr/>
      <w:r>
        <w:rPr>
          <w:lang w:val="pt_PT" w:bidi="pt_PT"/>
        </w:rPr>
      </w:r>
      <w:r>
        <w:rPr>
          <w:b/>
          <w:lang w:val="pt_PT" w:bidi="pt_PT"/>
        </w:rPr>
        <w:t>Quinta cena:</w:t>
      </w:r>
      <w:r>
        <w:rPr>
          <w:lang w:val="pt_PT" w:bidi="pt_PT"/>
        </w:rPr>
        <w:t xml:space="preserve"> Jesus e seus discípulos entram no barco para partirem. O homem pede para ir com Jesus. Jesus diz a ele para ficar e contar a todos o que aconteceu.</w:t>
      </w:r>
    </w:p>
    <w:p>
      <w:pPr/>
      <w:r>
        <w:rPr>
          <w:lang w:val="pt_PT" w:bidi="pt_PT"/>
        </w:rPr>
      </w:r>
      <w:r>
        <w:rPr>
          <w:b/>
          <w:lang w:val="pt_PT" w:bidi="pt_PT"/>
        </w:rPr>
        <w:t>Sexta cena:</w:t>
      </w:r>
      <w:r>
        <w:rPr>
          <w:lang w:val="pt_PT" w:bidi="pt_PT"/>
        </w:rPr>
        <w:t xml:space="preserve"> o homem permanece e obedece a Jesus. Ele diz a todos o que Jesus fez por ele.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Homem possuído por demônios</w:t>
      </w:r>
    </w:p>
    <w:p>
      <w:pPr>
        <w:pStyle w:val="ListBullet"/>
        <w:spacing w:line="240" w:lineRule="auto"/>
        <w:ind w:left="720"/>
      </w:pPr>
      <w:r>
        <w:rPr>
          <w:lang w:val="pt_PT" w:bidi="pt_PT"/>
        </w:rPr>
      </w:r>
      <w:r>
        <w:rPr>
          <w:lang w:val="pt_PT" w:bidi="pt_PT"/>
        </w:rPr>
        <w:t>Demônios</w:t>
      </w:r>
    </w:p>
    <w:p>
      <w:pPr>
        <w:pStyle w:val="ListBullet"/>
        <w:spacing w:line="240" w:lineRule="auto"/>
        <w:ind w:left="720"/>
      </w:pPr>
      <w:r>
        <w:rPr>
          <w:lang w:val="pt_PT" w:bidi="pt_PT"/>
        </w:rPr>
      </w:r>
      <w:r>
        <w:rPr>
          <w:lang w:val="pt_PT" w:bidi="pt_PT"/>
        </w:rPr>
        <w:t>Porcos</w:t>
      </w:r>
    </w:p>
    <w:p>
      <w:pPr>
        <w:pStyle w:val="ListBullet"/>
        <w:spacing w:line="240" w:lineRule="auto"/>
        <w:ind w:left="720"/>
      </w:pPr>
      <w:r>
        <w:rPr>
          <w:lang w:val="pt_PT" w:bidi="pt_PT"/>
        </w:rPr>
      </w:r>
      <w:r>
        <w:rPr>
          <w:lang w:val="pt_PT" w:bidi="pt_PT"/>
        </w:rPr>
        <w:t>Porqueiros</w:t>
      </w:r>
    </w:p>
    <w:p>
      <w:pPr>
        <w:pStyle w:val="ListBullet"/>
        <w:spacing w:line="240" w:lineRule="auto"/>
        <w:ind w:left="720"/>
      </w:pPr>
      <w:r>
        <w:rPr>
          <w:lang w:val="pt_PT" w:bidi="pt_PT"/>
        </w:rPr>
      </w:r>
      <w:r>
        <w:rPr>
          <w:lang w:val="pt_PT" w:bidi="pt_PT"/>
        </w:rPr>
        <w:t>Pessoas da cidade</w:t>
      </w:r>
    </w:p>
    <w:p>
      <w:pPr>
        <w:pStyle w:val="ListBullet"/>
        <w:spacing w:line="240" w:lineRule="auto"/>
        <w:ind w:left="720"/>
      </w:pPr>
      <w:r>
        <w:rPr>
          <w:lang w:val="pt_PT" w:bidi="pt_PT"/>
        </w:rPr>
      </w:r>
      <w:r>
        <w:rPr>
          <w:lang w:val="pt_PT" w:bidi="pt_PT"/>
        </w:rPr>
        <w:t>Guardas do homem possuído por demônios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notar que, nesta parte do relato de Lucas, ele alterna entre narrar os eventos e apresentar informações de fundo três vezes nesta passagem. Nas duas primeiras vezes, a informação de fundo é sobre a vida do homem possuído por demônios. Na terceira vez é sobre os porcos.</w:t>
      </w:r>
    </w:p>
    <w:p>
      <w:pPr/>
      <w:r>
        <w:rPr>
          <w:lang w:val="pt_PT" w:bidi="pt_PT"/>
        </w:rPr>
      </w:r>
      <w:r>
        <w:rPr>
          <w:lang w:val="pt_PT" w:bidi="pt_PT"/>
        </w:rPr>
        <w:t>Depois de Jesus acalmar a tempestade, ele e seus discípulos chegaram no outro lado do lago.</w:t>
      </w:r>
    </w:p>
    <w:p>
      <w:pPr/>
      <w:r>
        <w:rPr>
          <w:lang w:val="pt_PT" w:bidi="pt_PT"/>
        </w:rPr>
      </w:r>
      <w:r>
        <w:rPr>
          <w:lang w:val="pt_PT" w:bidi="pt_PT"/>
        </w:rPr>
        <w:t>É importante considerar que pode ser difícil em algumas línguas ir da narrativa de um evento para a informação de fundo. A equipe pode reordenar os eventos agrupando todas as informações de fundo sobre o homem possuído por demônios quando Lucas introduz a cidade onde o homem possuído por demônios vivia.</w:t>
      </w:r>
    </w:p>
    <w:p>
      <w:pPr/>
      <w:r>
        <w:rPr>
          <w:lang w:val="pt_PT" w:bidi="pt_PT"/>
        </w:rPr>
      </w:r>
      <w:r>
        <w:rPr>
          <w:lang w:val="pt_PT" w:bidi="pt_PT"/>
        </w:rPr>
        <w:t>É importante lembrar que os túmulos eram vistos como impuros pelos judeus, devido aos cadáveres.</w:t>
      </w:r>
    </w:p>
    <w:p>
      <w:pPr/>
      <w:r>
        <w:rPr>
          <w:lang w:val="pt_PT" w:bidi="pt_PT"/>
        </w:rPr>
      </w:r>
      <w:r>
        <w:rPr>
          <w:lang w:val="pt_PT" w:bidi="pt_PT"/>
        </w:rPr>
        <w:t>Tenha em mente que as correntes eram de metal, por isso o homem precisava de uma força sobrenatural para rompê-las repetidamente.</w:t>
      </w:r>
    </w:p>
    <w:p>
      <w:pPr/>
      <w:r>
        <w:rPr>
          <w:lang w:val="pt_PT" w:bidi="pt_PT"/>
        </w:rPr>
      </w:r>
      <w:r>
        <w:rPr>
          <w:lang w:val="pt_PT" w:bidi="pt_PT"/>
        </w:rPr>
        <w:t>Havia um homem possuído por demônios. Durante muito tempo, ele não tinha casa e andava nu, vivendo nos túmulos fora da cidade. Esse espírito havia tomado muitas vezes o controle do homem. Mesmo quando ele era colocado sob guarda e preso com grilhões e grilhões, ele os rompia e corria para o deserto, completamente sob o poder do demônio.</w:t>
      </w:r>
    </w:p>
    <w:p>
      <w:pPr/>
      <w:r>
        <w:rPr>
          <w:lang w:val="pt_PT" w:bidi="pt_PT"/>
        </w:rPr>
      </w:r>
      <w:r>
        <w:rPr>
          <w:lang w:val="pt_PT" w:bidi="pt_PT"/>
        </w:rPr>
        <w:t>Lembre-se de que os discípulos de Jesus estão com ele quando ele encontra o homem, mesmo que não tenham sido mencionados.</w:t>
      </w:r>
    </w:p>
    <w:p>
      <w:pPr/>
      <w:r>
        <w:rPr>
          <w:lang w:val="pt_PT" w:bidi="pt_PT"/>
        </w:rPr>
      </w:r>
      <w:r>
        <w:rPr>
          <w:lang w:val="pt_PT" w:bidi="pt_PT"/>
        </w:rPr>
        <w:t>Enquanto Jesus estava saindo do barco, o homem possuído por demônios veio encontrá-lo.</w:t>
      </w:r>
    </w:p>
    <w:p>
      <w:pPr/>
      <w:r>
        <w:rPr>
          <w:lang w:val="pt_PT" w:bidi="pt_PT"/>
        </w:rPr>
      </w:r>
      <w:r>
        <w:rPr>
          <w:lang w:val="pt_PT" w:bidi="pt_PT"/>
        </w:rPr>
        <w:t>Observe que Lucas explica que a razão pela qual os demônios reclamam é que Jesus já lhes dissera para saírem do homem. A equipe pode querer reordenar essa parte para mostrar a ação de Jesus dizendo aos demônios para saírem antes de eles reclamarem. Neste caso, pode ser dito algo como: "Quando Jesus havia começado a dizer ao demônio para sair do homem, o homem possuído por demônios veio correndo para encontrar Jesus".</w:t>
      </w:r>
    </w:p>
    <w:p>
      <w:pPr/>
      <w:r>
        <w:rPr>
          <w:lang w:val="pt_PT" w:bidi="pt_PT"/>
        </w:rPr>
      </w:r>
      <w:r>
        <w:rPr>
          <w:lang w:val="pt_PT" w:bidi="pt_PT"/>
        </w:rPr>
        <w:t>Jesus ordenou ao espírito maligno para sair do homem.</w:t>
      </w:r>
    </w:p>
    <w:p>
      <w:pPr/>
      <w:r>
        <w:rPr>
          <w:lang w:val="pt_PT" w:bidi="pt_PT"/>
        </w:rPr>
      </w:r>
      <w:r>
        <w:rPr>
          <w:lang w:val="pt_PT" w:bidi="pt_PT"/>
        </w:rPr>
        <w:t>Assim que ele viu Jesus, ele gritou e se prostrou diante de Jesus. Então ele gritou: "Por que você está me importunando, Jesus, Filho do Deus Altíssimo? Por favor, eu imploro, não me torture!".</w:t>
      </w:r>
    </w:p>
    <w:p>
      <w:pPr/>
      <w:r>
        <w:rPr>
          <w:lang w:val="pt_PT" w:bidi="pt_PT"/>
        </w:rPr>
      </w:r>
      <w:r>
        <w:rPr>
          <w:lang w:val="pt_PT" w:bidi="pt_PT"/>
        </w:rPr>
        <w:t>Lembre-se de que os porcos eram vistos como animais impuros para os judeus.</w:t>
      </w:r>
    </w:p>
    <w:p>
      <w:pPr/>
      <w:r>
        <w:rPr>
          <w:lang w:val="pt_PT" w:bidi="pt_PT"/>
        </w:rPr>
      </w:r>
      <w:r>
        <w:rPr>
          <w:lang w:val="pt_PT" w:bidi="pt_PT"/>
        </w:rPr>
        <w:t>Observe que os porcos já estavam se alimentando próximo de uma colina. Não estavam na margem do lago onde Jesus e o homem possuído pelo demônio estavam.</w:t>
      </w:r>
    </w:p>
    <w:p>
      <w:pPr/>
      <w:r>
        <w:rPr>
          <w:lang w:val="pt_PT" w:bidi="pt_PT"/>
        </w:rPr>
      </w:r>
      <w:r>
        <w:rPr>
          <w:lang w:val="pt_PT" w:bidi="pt_PT"/>
        </w:rPr>
        <w:t>Não se esqueça de que os demônios tinham de pedir permissão a Jesus antes de poderem fazer qualquer coisa. Isso mostra a autoridade de Jesus sobre eles.</w:t>
      </w:r>
    </w:p>
    <w:p>
      <w:pPr/>
      <w:r>
        <w:rPr>
          <w:lang w:val="pt_PT" w:bidi="pt_PT"/>
        </w:rPr>
      </w:r>
      <w:r>
        <w:rPr>
          <w:lang w:val="pt_PT" w:bidi="pt_PT"/>
        </w:rPr>
        <w:t>Jesus pergunta o nome do homem. O homem responde "Legião", porque havia muitos demônios dentro dele. Os demônios pedem a Jesus para não os enviar para o abismo sem fundo. Os demônios também pedem a Jesus para deixá-los entrar nos porcos, que eram parte de um rebanho maior de porcos, que pastavam na encosta próxima.</w:t>
      </w:r>
    </w:p>
    <w:p>
      <w:pPr/>
      <w:r>
        <w:rPr>
          <w:lang w:val="pt_PT" w:bidi="pt_PT"/>
        </w:rPr>
      </w:r>
      <w:r>
        <w:rPr>
          <w:lang w:val="pt_PT" w:bidi="pt_PT"/>
        </w:rPr>
        <w:t>Jesus lhes deu permissão. Os demônios saíram do homem e entraram nos porcos, e todo o rebanho mergulhou pela encosta íngreme no lago e se afogou.</w:t>
      </w:r>
    </w:p>
    <w:p>
      <w:pPr/>
      <w:r>
        <w:rPr>
          <w:lang w:val="pt_PT" w:bidi="pt_PT"/>
        </w:rPr>
      </w:r>
      <w:r>
        <w:rPr>
          <w:lang w:val="pt_PT" w:bidi="pt_PT"/>
        </w:rPr>
        <w:t>Os porqueiros correram para dizer às pessoas o que haviam visto. As pessoas rapidamente vieram para ver e se acercar de Jesus. Elas ficaram com medo quando viram que o homem estava livre dos espíritos malignos. O povo da região implorou a Jesus para ir embora e deixá-los em paz.</w:t>
      </w:r>
    </w:p>
    <w:p>
      <w:pPr/>
      <w:r>
        <w:rPr>
          <w:lang w:val="pt_PT" w:bidi="pt_PT"/>
        </w:rPr>
      </w:r>
      <w:r>
        <w:rPr>
          <w:lang w:val="pt_PT" w:bidi="pt_PT"/>
        </w:rPr>
        <w:t>Não se esqueça de que, se a equipe deixou claro que os discípulos saíram do barco com Jesus, então a equipe deve deixar claro que os discípulos voltam para o barco com ele.</w:t>
      </w:r>
    </w:p>
    <w:p>
      <w:pPr/>
      <w:r>
        <w:rPr>
          <w:lang w:val="pt_PT" w:bidi="pt_PT"/>
        </w:rPr>
      </w:r>
      <w:r>
        <w:rPr>
          <w:lang w:val="pt_PT" w:bidi="pt_PT"/>
        </w:rPr>
        <w:t>Então Jesus subiu de volta para o barco. O homem que costumava ter demônios implorou para ir com ele. Mas Jesus lhe disse: "Não, volte para sua família, e diga a eles tudo o que Deus fez por você". O homem obedeceu e foi para a cidade proclamando as grandes coisas que Jesus havia feito por ele.</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77:77–77</w:t>
      </w:r>
    </w:p>
    <w:p>
      <w:pPr/>
      <w:r>
        <w:rPr>
          <w:lang w:val="pt_PT" w:bidi="pt_PT"/>
        </w:rPr>
      </w:r>
      <w:r>
        <w:rPr>
          <w:lang w:val="pt_PT" w:bidi="pt_PT"/>
        </w:rPr>
        <w:t>Nessa sessão, a equipe interpretará a história.</w:t>
      </w:r>
    </w:p>
    <w:p>
      <w:pPr/>
      <w:r>
        <w:rPr>
          <w:lang w:val="pt_PT" w:bidi="pt_PT"/>
        </w:rPr>
      </w:r>
      <w:r>
        <w:rPr>
          <w:lang w:val="pt_PT" w:bidi="pt_PT"/>
        </w:rPr>
        <w:t>Esta história é composta de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Homem possuído por demônios</w:t>
      </w:r>
    </w:p>
    <w:p>
      <w:pPr>
        <w:pStyle w:val="ListBullet"/>
        <w:spacing w:line="240" w:lineRule="auto"/>
        <w:ind w:left="720"/>
      </w:pPr>
      <w:r>
        <w:rPr>
          <w:lang w:val="pt_PT" w:bidi="pt_PT"/>
        </w:rPr>
      </w:r>
      <w:r>
        <w:rPr>
          <w:lang w:val="pt_PT" w:bidi="pt_PT"/>
        </w:rPr>
        <w:t>Demônios</w:t>
      </w:r>
    </w:p>
    <w:p>
      <w:pPr>
        <w:pStyle w:val="ListBullet"/>
        <w:spacing w:line="240" w:lineRule="auto"/>
        <w:ind w:left="720"/>
      </w:pPr>
      <w:r>
        <w:rPr>
          <w:lang w:val="pt_PT" w:bidi="pt_PT"/>
        </w:rPr>
      </w:r>
      <w:r>
        <w:rPr>
          <w:lang w:val="pt_PT" w:bidi="pt_PT"/>
        </w:rPr>
        <w:t>Porcos</w:t>
      </w:r>
    </w:p>
    <w:p>
      <w:pPr>
        <w:pStyle w:val="ListBullet"/>
        <w:spacing w:line="240" w:lineRule="auto"/>
        <w:ind w:left="720"/>
      </w:pPr>
      <w:r>
        <w:rPr>
          <w:lang w:val="pt_PT" w:bidi="pt_PT"/>
        </w:rPr>
      </w:r>
      <w:r>
        <w:rPr>
          <w:lang w:val="pt_PT" w:bidi="pt_PT"/>
        </w:rPr>
        <w:t>Porqueiros</w:t>
      </w:r>
    </w:p>
    <w:p>
      <w:pPr>
        <w:pStyle w:val="ListBullet"/>
        <w:spacing w:line="240" w:lineRule="auto"/>
        <w:ind w:left="720"/>
      </w:pPr>
      <w:r>
        <w:rPr>
          <w:lang w:val="pt_PT" w:bidi="pt_PT"/>
        </w:rPr>
      </w:r>
      <w:r>
        <w:rPr>
          <w:lang w:val="pt_PT" w:bidi="pt_PT"/>
        </w:rPr>
        <w:t>Pessoas da cidade</w:t>
      </w:r>
    </w:p>
    <w:p>
      <w:pPr>
        <w:pStyle w:val="ListBullet"/>
        <w:spacing w:line="240" w:lineRule="auto"/>
        <w:ind w:left="720"/>
      </w:pPr>
      <w:r>
        <w:rPr>
          <w:lang w:val="pt_PT" w:bidi="pt_PT"/>
        </w:rPr>
      </w:r>
      <w:r>
        <w:rPr>
          <w:lang w:val="pt_PT" w:bidi="pt_PT"/>
        </w:rPr>
        <w:t>Guardas do homem possuído por demônios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o homem possuído por demônios agindo e vivendo como Lucas descreve desde o início da encenação.</w:t>
      </w:r>
    </w:p>
    <w:p>
      <w:pPr/>
      <w:r>
        <w:rPr>
          <w:lang w:val="pt_PT" w:bidi="pt_PT"/>
        </w:rPr>
      </w:r>
      <w:r>
        <w:rPr>
          <w:lang w:val="pt_PT" w:bidi="pt_PT"/>
        </w:rPr>
        <w:t>Também, os porqueiros devem ser representados cuidando dos porcos na encosta desde o início da encenação.</w:t>
      </w:r>
    </w:p>
    <w:p>
      <w:pPr/>
      <w:r>
        <w:rPr>
          <w:lang w:val="pt_PT" w:bidi="pt_PT"/>
        </w:rPr>
      </w:r>
      <w:r>
        <w:rPr>
          <w:lang w:val="pt_PT" w:bidi="pt_PT"/>
        </w:rPr>
        <w:t>A equipe deve representar os discípulos saindo do barco com Jesus. Além disso, se os discípulos saíram do barco no início, então, no final, a equipe deve representá-los retornando ao barco com Jesus quando ele começa a partir.</w:t>
      </w:r>
    </w:p>
    <w:p>
      <w:pPr/>
      <w:r>
        <w:rPr>
          <w:lang w:val="pt_PT" w:bidi="pt_PT"/>
        </w:rPr>
      </w:r>
      <w:r>
        <w:rPr>
          <w:lang w:val="pt_PT" w:bidi="pt_PT"/>
        </w:rPr>
        <w:t>A equipe deve representar Jesus ordenando aos demônios para saírem do homem antes de os demônios queixarem-se com Jesus.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o homem possuído por demônios vivendo nos túmulos. As pessoas da cidade tentam amarrá-lo com correntes, mas os demônios o tornam forte e ele se livra delas. Ele vive longe de pessoas da cidade. </w:t>
      </w:r>
      <w:r>
        <w:rPr>
          <w:b/>
          <w:lang w:val="pt_PT" w:bidi="pt_PT"/>
        </w:rPr>
        <w:t>Interrompa a cena.</w:t>
      </w:r>
      <w:r>
        <w:rPr>
          <w:lang w:val="pt_PT" w:bidi="pt_PT"/>
        </w:rPr>
        <w:t xml:space="preserve"> Pergunte ao ator que interpreta o homem possuído: "Como você se sente?". Você pode ouvir coisas como: "Exausto", "Solitário", "Aprisionado", e "Sem esperança".</w:t>
      </w:r>
    </w:p>
    <w:p>
      <w:pPr/>
      <w:r>
        <w:rPr>
          <w:lang w:val="pt_PT" w:bidi="pt_PT"/>
        </w:rPr>
      </w:r>
      <w:r>
        <w:rPr>
          <w:lang w:val="pt_PT" w:bidi="pt_PT"/>
        </w:rPr>
        <w:t>Pergunte aos atores que interpretam os habitantes: "Como vocês se sentem?". Você pode ouvir coisas como: "Com medo", "Espero que ele não volte mais", e "Como ele pode ser tão forte?". Reinicie a cena.</w:t>
      </w:r>
    </w:p>
    <w:p>
      <w:pPr/>
      <w:r>
        <w:rPr>
          <w:lang w:val="pt_PT" w:bidi="pt_PT"/>
        </w:rPr>
      </w:r>
      <w:r>
        <w:rPr>
          <w:lang w:val="pt_PT" w:bidi="pt_PT"/>
        </w:rPr>
        <w:t xml:space="preserve">Represente Jesus e seus discípulos chegando à margem. Um homem possuído por demônios corre para Jesus e grita para ele. </w:t>
      </w:r>
      <w:r>
        <w:rPr>
          <w:b/>
          <w:lang w:val="pt_PT" w:bidi="pt_PT"/>
        </w:rPr>
        <w:t>Interrompa a cena.</w:t>
      </w:r>
      <w:r>
        <w:rPr>
          <w:lang w:val="pt_PT" w:bidi="pt_PT"/>
        </w:rPr>
        <w:t xml:space="preserve"> Pergunte aos atores que interpretam os discípulos: "Como vocês estão se sentindo?". Você pode ouvir coisas como: "Com medo", "Este homem é louco e impuro!", "Será que estamos em perigo?", e "O que Jesus fará?". Reinicie a cena.</w:t>
      </w:r>
    </w:p>
    <w:p>
      <w:pPr/>
      <w:r>
        <w:rPr>
          <w:lang w:val="pt_PT" w:bidi="pt_PT"/>
        </w:rPr>
      </w:r>
      <w:r>
        <w:rPr>
          <w:lang w:val="pt_PT" w:bidi="pt_PT"/>
        </w:rPr>
        <w:t xml:space="preserve">Represente Jesus falando com o homem e perguntando seu nome. Os demônios respondem e pedem permissão para irem para os porcos. Jesus lhes dá permissão e os demônios fazem com que os porcos caiam de um penhasco e se afoguem. Os porqueiros ficam com medo e correm para contar aos outros o que aconteceu. </w:t>
      </w:r>
      <w:r>
        <w:rPr>
          <w:b/>
          <w:lang w:val="pt_PT" w:bidi="pt_PT"/>
        </w:rPr>
        <w:t>Interrompa a cena.</w:t>
      </w:r>
      <w:r>
        <w:rPr>
          <w:lang w:val="pt_PT" w:bidi="pt_PT"/>
        </w:rPr>
        <w:t xml:space="preserve"> Pergunte aos atores que interpretam os porqueiros: "Como vocês estão se sentindo?". Você pode ouvir coisas como: "Não posso acreditar que estejam todos mortos. Como vou alimentar minha família agora?", "Os porcos ficaram loucos!", "Irritados", e "Aquele homem é que causou isso!". Reinicie a cena.</w:t>
      </w:r>
    </w:p>
    <w:p>
      <w:pPr/>
      <w:r>
        <w:rPr>
          <w:lang w:val="pt_PT" w:bidi="pt_PT"/>
        </w:rPr>
      </w:r>
      <w:r>
        <w:rPr>
          <w:lang w:val="pt_PT" w:bidi="pt_PT"/>
        </w:rPr>
        <w:t xml:space="preserve">Represente os habitantes da cidade ouvindo o que aconteceu e saindo para ver Jesus. Eles veem o homem que havia estado possuído sentado com Jesus, calmo e em perfeito juízo. </w:t>
      </w:r>
      <w:r>
        <w:rPr>
          <w:b/>
          <w:lang w:val="pt_PT" w:bidi="pt_PT"/>
        </w:rPr>
        <w:t>Interrompa a cena.</w:t>
      </w:r>
      <w:r>
        <w:rPr>
          <w:lang w:val="pt_PT" w:bidi="pt_PT"/>
        </w:rPr>
        <w:t xml:space="preserve"> Pergunte ao ator que interpreta o homem que estava possuído: "Como você está se sentindo?". Você pode ouvir coisas como: "Estou muito aliviado. Jesus me salvou!", "Finalmente, me sinto como eu novamente", "Quero ir para onde Jesus for", e "Nunca conheci ninguém com tanto poder". Reinicie a cena.</w:t>
      </w:r>
    </w:p>
    <w:p>
      <w:pPr/>
      <w:r>
        <w:rPr>
          <w:lang w:val="pt_PT" w:bidi="pt_PT"/>
        </w:rPr>
      </w:r>
      <w:r>
        <w:rPr>
          <w:lang w:val="pt_PT" w:bidi="pt_PT"/>
        </w:rPr>
        <w:t>Represente os habitantes da cidade estando com medo. Eles pedem a Jesus para partir.</w:t>
      </w:r>
    </w:p>
    <w:p>
      <w:pPr/>
      <w:r>
        <w:rPr>
          <w:lang w:val="pt_PT" w:bidi="pt_PT"/>
        </w:rPr>
      </w:r>
      <w:r>
        <w:rPr>
          <w:b/>
          <w:lang w:val="pt_PT" w:bidi="pt_PT"/>
        </w:rPr>
        <w:t>Interrompa a cena.</w:t>
      </w:r>
      <w:r>
        <w:rPr>
          <w:lang w:val="pt_PT" w:bidi="pt_PT"/>
        </w:rPr>
        <w:t xml:space="preserve"> Pergunte aos atores que interpretam as pessoas da cidade: "Como vocês estão se sentindo?" Você pode ouvir coisas como: "Estou feliz que ele esteja indo embora. Espero que ele leve o homem com ele", "Jesus é muito poderoso", e "Por que ele ajudou esse homem?". Reinicie a cena.</w:t>
      </w:r>
    </w:p>
    <w:p>
      <w:pPr/>
      <w:r>
        <w:rPr>
          <w:lang w:val="pt_PT" w:bidi="pt_PT"/>
        </w:rPr>
      </w:r>
      <w:r>
        <w:rPr>
          <w:lang w:val="pt_PT" w:bidi="pt_PT"/>
        </w:rPr>
        <w:t xml:space="preserve">Jesus entra no barco para sair e o homem que havia estado possuído quer ir com ele. Jesus diz a ele para ficar e contar aos outros o que Deus fez por ele. </w:t>
      </w:r>
      <w:r>
        <w:rPr>
          <w:b/>
          <w:lang w:val="pt_PT" w:bidi="pt_PT"/>
        </w:rPr>
        <w:t>Interrompa a cena.</w:t>
      </w:r>
      <w:r>
        <w:rPr>
          <w:lang w:val="pt_PT" w:bidi="pt_PT"/>
        </w:rPr>
        <w:t xml:space="preserve"> Pergunte ao ator que interpreta o homem que estava possuído: "Como você está se sentindo?". Você pode ouvir coisas como: "Estou triste por não poder ir com Jesus", "Estou animado para contar aos outros como ele me curou", "Quero que minha família saiba sobre Jesus", e "Nunca esquecerei o que Jesus fez".</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77:77–77</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 seus discípulos navegaram para </w:t>
      </w:r>
      <w:r>
        <w:rPr>
          <w:b/>
          <w:lang w:val="pt_PT" w:bidi="pt_PT"/>
        </w:rPr>
        <w:t>a região dos gerasenos</w:t>
      </w:r>
      <w:r>
        <w:rPr>
          <w:lang w:val="pt_PT" w:bidi="pt_PT"/>
        </w:rPr>
        <w:t xml:space="preserve">. Certifique-se de traduzir discípulos da mesma maneira que você já o fez. </w:t>
      </w:r>
      <w:r>
        <w:rPr>
          <w:b/>
          <w:lang w:val="pt_PT" w:bidi="pt_PT"/>
        </w:rPr>
        <w:t>O termo Discípulo</w:t>
      </w:r>
      <w:r>
        <w:rPr>
          <w:lang w:val="pt_PT" w:bidi="pt_PT"/>
        </w:rPr>
        <w:t xml:space="preserve"> está no glossário principal. Gerasenos se refere às pessoas que viviam na cidade de Gerasa. Esses habitantes eram gentios, ou não judeus. Esta região estava localizada junto ao mar da Galileia, atravessando-o, ou do lado oposto da região da Galileia. Mar da Galileia está no glossário principal.</w:t>
      </w:r>
    </w:p>
    <w:p>
      <w:pPr/>
      <w:r>
        <w:rPr>
          <w:lang w:val="pt_PT" w:bidi="pt_PT"/>
        </w:rPr>
      </w:r>
      <w:r>
        <w:rPr>
          <w:lang w:val="pt_PT" w:bidi="pt_PT"/>
        </w:rPr>
        <w:t>Pare e mostre à sua equipe um mapa da Galileia, do mar da Galileia e de Gerasa.</w:t>
      </w:r>
    </w:p>
    <w:p>
      <w:pPr/>
      <w:r>
        <w:rPr>
          <w:lang w:val="pt_PT" w:bidi="pt_PT"/>
        </w:rPr>
      </w:r>
      <w:r>
        <w:rPr>
          <w:lang w:val="pt_PT" w:bidi="pt_PT"/>
        </w:rPr>
        <w:t xml:space="preserve">Jesus encontra um </w:t>
      </w:r>
      <w:r>
        <w:rPr>
          <w:b/>
          <w:lang w:val="pt_PT" w:bidi="pt_PT"/>
        </w:rPr>
        <w:t>homem possuído por demônios.</w:t>
      </w:r>
      <w:r>
        <w:rPr>
          <w:lang w:val="pt_PT" w:bidi="pt_PT"/>
        </w:rPr>
        <w:t xml:space="preserve"> Isso significa que muitos espíritos malignos, ou impuros, controlavam os pensamentos e ações do homem. Traduza demônio da mesma maneira que você tem traduzido nas passagens anteriores. Os termos Demônio e Espírito maligno estão no glossário principal.</w:t>
      </w:r>
    </w:p>
    <w:p>
      <w:pPr/>
      <w:r>
        <w:rPr>
          <w:lang w:val="pt_PT" w:bidi="pt_PT"/>
        </w:rPr>
      </w:r>
      <w:r>
        <w:rPr>
          <w:lang w:val="pt_PT" w:bidi="pt_PT"/>
        </w:rPr>
        <w:t xml:space="preserve">Este homem havia estado vivendo nos </w:t>
      </w:r>
      <w:r>
        <w:rPr>
          <w:b/>
          <w:lang w:val="pt_PT" w:bidi="pt_PT"/>
        </w:rPr>
        <w:t>túmulos</w:t>
      </w:r>
      <w:r>
        <w:rPr>
          <w:lang w:val="pt_PT" w:bidi="pt_PT"/>
        </w:rPr>
        <w:t>. Neste contexto, túmulos se referem ou a uma caverna, ou a um pequeno recinto escavado em uma encosta da rocha. Os túmulos ficavam onde os cadáveres eram colocados. Não era natural que alguém vivesse onde os corpos mortos eram enterrados, ou onde os ossos eram guardados. Os judeus consideravam estes lugares como impuros, devido aos cadáveres. O termo Túmulo pode ser encontrado no glossário principal.</w:t>
      </w:r>
    </w:p>
    <w:p>
      <w:pPr/>
      <w:r>
        <w:rPr>
          <w:lang w:val="pt_PT" w:bidi="pt_PT"/>
        </w:rPr>
      </w:r>
      <w:r>
        <w:rPr>
          <w:lang w:val="pt_PT" w:bidi="pt_PT"/>
        </w:rPr>
        <w:t>Pare e mostre à sua equipe uma imagem de túmulos, caso ainda não o tenha feito.</w:t>
      </w:r>
    </w:p>
    <w:p>
      <w:pPr/>
      <w:r>
        <w:rPr>
          <w:lang w:val="pt_PT" w:bidi="pt_PT"/>
        </w:rPr>
      </w:r>
      <w:r>
        <w:rPr>
          <w:lang w:val="pt_PT" w:bidi="pt_PT"/>
        </w:rPr>
        <w:t xml:space="preserve">O homem possuído por demônios chama Jesus de </w:t>
      </w:r>
      <w:r>
        <w:rPr>
          <w:b/>
          <w:lang w:val="pt_PT" w:bidi="pt_PT"/>
        </w:rPr>
        <w:t>Filho do Deus Altíssimo</w:t>
      </w:r>
      <w:r>
        <w:rPr>
          <w:lang w:val="pt_PT" w:bidi="pt_PT"/>
        </w:rPr>
        <w:t>. Este é um título para Jesus. Chamar Jesus de filho de Deus mostra que seu relacionamento com Deus é como a relação entre um pai e um filho. Ele expressa que Jesus tem a mesma natureza que Deus. Deus Altíssimo significa que Deus é mais poderoso e maior do que qualquer outro poder ou deus que existe. O termo Filho de Deus está no glossário principal.</w:t>
      </w:r>
    </w:p>
    <w:p>
      <w:pPr/>
      <w:r>
        <w:rPr>
          <w:lang w:val="pt_PT" w:bidi="pt_PT"/>
        </w:rPr>
      </w:r>
      <w:r>
        <w:rPr>
          <w:lang w:val="pt_PT" w:bidi="pt_PT"/>
        </w:rPr>
        <w:t xml:space="preserve">No passado, o homem havia sido mantido em correntes. </w:t>
      </w:r>
      <w:r>
        <w:rPr>
          <w:b/>
          <w:lang w:val="pt_PT" w:bidi="pt_PT"/>
        </w:rPr>
        <w:t>Correntes</w:t>
      </w:r>
      <w:r>
        <w:rPr>
          <w:lang w:val="pt_PT" w:bidi="pt_PT"/>
        </w:rPr>
        <w:t xml:space="preserve">, ou amarras, se referem a algo que usado para conter alguém. A palavra se aplica às correntes de metal que eram usadas para amarrar as mãos de um homem e os grilhões de metal que eram usados para amarrar seus tornozelos juntos. Os demônios tornavam o homem tão forte que ele conseguia romper as correntes e escapar para </w:t>
      </w:r>
      <w:r>
        <w:rPr>
          <w:b/>
          <w:lang w:val="pt_PT" w:bidi="pt_PT"/>
        </w:rPr>
        <w:t>lugares solitários</w:t>
      </w:r>
      <w:r>
        <w:rPr>
          <w:lang w:val="pt_PT" w:bidi="pt_PT"/>
        </w:rPr>
        <w:t>, ou para o deserto. Traduza deserto da mesma maneira que você traduziu antes. O termo Deserto está no glossário principal.</w:t>
      </w:r>
    </w:p>
    <w:p>
      <w:pPr/>
      <w:r>
        <w:rPr>
          <w:lang w:val="pt_PT" w:bidi="pt_PT"/>
        </w:rPr>
      </w:r>
      <w:r>
        <w:rPr>
          <w:lang w:val="pt_PT" w:bidi="pt_PT"/>
        </w:rPr>
        <w:t>Pare e mostre à sua equipe a imagem de uma corrente, caso ainda não o tenha feito.</w:t>
      </w:r>
    </w:p>
    <w:p>
      <w:pPr/>
      <w:r>
        <w:rPr>
          <w:lang w:val="pt_PT" w:bidi="pt_PT"/>
        </w:rPr>
      </w:r>
      <w:r>
        <w:rPr>
          <w:lang w:val="pt_PT" w:bidi="pt_PT"/>
        </w:rPr>
        <w:t>Quando Jesus pergunta o nome do homem, os demônios respondem "</w:t>
      </w:r>
      <w:r>
        <w:rPr>
          <w:b/>
          <w:lang w:val="pt_PT" w:bidi="pt_PT"/>
        </w:rPr>
        <w:t>Legião</w:t>
      </w:r>
      <w:r>
        <w:rPr>
          <w:lang w:val="pt_PT" w:bidi="pt_PT"/>
        </w:rPr>
        <w:t>". Legião é uma palavra romana que se refere a um grupo de 4.000 a 6.000 soldados. O demônio se chamou assim porque havia muitos demônios no homem, não porque havia especificamente de 4.000 a 6.000 demônios nele.</w:t>
      </w:r>
    </w:p>
    <w:p>
      <w:pPr/>
      <w:r>
        <w:rPr>
          <w:lang w:val="pt_PT" w:bidi="pt_PT"/>
        </w:rPr>
      </w:r>
      <w:r>
        <w:rPr>
          <w:lang w:val="pt_PT" w:bidi="pt_PT"/>
        </w:rPr>
        <w:t xml:space="preserve">Os demônios imploram a Jesus para não os enviar para o </w:t>
      </w:r>
      <w:r>
        <w:rPr>
          <w:b/>
          <w:lang w:val="pt_PT" w:bidi="pt_PT"/>
        </w:rPr>
        <w:t>Abismo</w:t>
      </w:r>
      <w:r>
        <w:rPr>
          <w:lang w:val="pt_PT" w:bidi="pt_PT"/>
        </w:rPr>
        <w:t>. A palavra grega para Abismo se traduz como um abismo muito profundo, que não tem fundo. Neste contexto, se refere a um lugar onde os espíritos malignos são mantidos para aguardar o julgamento de Deus. Os judeus acreditavam que este lugar estava em algum lugar profundo do solo. O Abismo era a "tortura" à qual os demônios se referiam quando conversavam com Jesus.</w:t>
      </w:r>
    </w:p>
    <w:p>
      <w:pPr/>
      <w:r>
        <w:rPr>
          <w:lang w:val="pt_PT" w:bidi="pt_PT"/>
        </w:rPr>
      </w:r>
      <w:r>
        <w:rPr>
          <w:lang w:val="pt_PT" w:bidi="pt_PT"/>
        </w:rPr>
        <w:t xml:space="preserve">Depois que os porcos se afogam, ou morrem na água, os porqueiros contam aos habitantes da cidade o que havia acontecido. Os habitantes da cidade vêm para onde Jesus está e veem o homem que havia estado possuído por demônios, agora </w:t>
      </w:r>
      <w:r>
        <w:rPr>
          <w:b/>
          <w:lang w:val="pt_PT" w:bidi="pt_PT"/>
        </w:rPr>
        <w:t>em seu perfeito juízo.</w:t>
      </w:r>
      <w:r>
        <w:rPr>
          <w:lang w:val="pt_PT" w:bidi="pt_PT"/>
        </w:rPr>
        <w:t xml:space="preserve"> Isso significa que a mente do homem estava normal, e ele não era mais louco. Seus pensamentos e ações não eram mais controlados por demônios. As pessoas viram que o homem havia sido </w:t>
      </w:r>
      <w:r>
        <w:rPr>
          <w:b/>
          <w:lang w:val="pt_PT" w:bidi="pt_PT"/>
        </w:rPr>
        <w:t>curado</w:t>
      </w:r>
      <w:r>
        <w:rPr>
          <w:lang w:val="pt_PT" w:bidi="pt_PT"/>
        </w:rPr>
        <w:t>. Curado é a mesma palavra usada na Bíblia para significar salvo ou resgatado. Usada em um sentido espiritual, significa salvo de pecados. Neste contexto, significa salvo do controle dos demônios.</w:t>
      </w:r>
    </w:p>
    <w:p>
      <w:pPr/>
      <w:r>
        <w:rPr>
          <w:lang w:val="pt_PT" w:bidi="pt_PT"/>
        </w:rPr>
      </w:r>
      <w:r>
        <w:rPr>
          <w:lang w:val="pt_PT" w:bidi="pt_PT"/>
        </w:rPr>
        <w:t>Se você tem uma palavra em seu idioma que pode significar ambos, resgatado do pecado e resgatado de demônios, você pode usar essa palavra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8:26–39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11">
        <w:r>
          <w:rPr>
            <w:lang w:val="pt_PT" w:bidi="pt_PT"/>
          </w:rPr>
          <w:rPr>
            <w:color w:val="0000EE"/>
            <w:u w:val="single"/>
          </w:rPr>
          <w:t>Ouvir e Sentir</w:t>
        </w:r>
      </w:hyperlink>
      <w:r>
        <w:rPr>
          <w:lang w:val="pt_PT" w:bidi="pt_PT"/>
        </w:rPr>
        <w:t xml:space="preserve"> (389 KB)</w:t>
      </w:r>
      <w:r>
        <w:rPr>
          <w:lang w:val="pt_PT" w:bidi="pt_PT"/>
        </w:rPr>
      </w:r>
    </w:p>
    <w:p>
      <w:pPr>
        <w:pStyle w:val="ListBullet"/>
        <w:spacing w:line="240" w:lineRule="auto"/>
        <w:ind w:left="720"/>
      </w:pPr>
      <w:r>
        <w:rPr>
          <w:lang w:val="pt_PT" w:bidi="pt_PT"/>
        </w:rPr>
      </w:r>
      <w:hyperlink r:id="rId212">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213">
        <w:r>
          <w:rPr>
            <w:lang w:val="pt_PT" w:bidi="pt_PT"/>
          </w:rPr>
          <w:rPr>
            <w:color w:val="0000EE"/>
            <w:u w:val="single"/>
          </w:rPr>
          <w:t>Identificando as Cenas</w:t>
        </w:r>
      </w:hyperlink>
      <w:r>
        <w:rPr>
          <w:lang w:val="pt_PT" w:bidi="pt_PT"/>
        </w:rPr>
        <w:t xml:space="preserve"> (3.6 MB)</w:t>
      </w:r>
      <w:r>
        <w:rPr>
          <w:lang w:val="pt_PT" w:bidi="pt_PT"/>
        </w:rPr>
      </w:r>
    </w:p>
    <w:p>
      <w:pPr>
        <w:pStyle w:val="ListBullet"/>
        <w:spacing w:line="240" w:lineRule="auto"/>
        <w:ind w:left="720"/>
      </w:pPr>
      <w:r>
        <w:rPr>
          <w:lang w:val="pt_PT" w:bidi="pt_PT"/>
        </w:rPr>
      </w:r>
      <w:hyperlink r:id="rId214">
        <w:r>
          <w:rPr>
            <w:lang w:val="pt_PT" w:bidi="pt_PT"/>
          </w:rPr>
          <w:rPr>
            <w:color w:val="0000EE"/>
            <w:u w:val="single"/>
          </w:rPr>
          <w:t>Incorporando o Texto</w:t>
        </w:r>
      </w:hyperlink>
      <w:r>
        <w:rPr>
          <w:lang w:val="pt_PT" w:bidi="pt_PT"/>
        </w:rPr>
        <w:t xml:space="preserve"> (2.8 MB)</w:t>
      </w:r>
      <w:r>
        <w:rPr>
          <w:lang w:val="pt_PT" w:bidi="pt_PT"/>
        </w:rPr>
      </w:r>
    </w:p>
    <w:p>
      <w:pPr>
        <w:pStyle w:val="ListBullet"/>
        <w:spacing w:line="240" w:lineRule="auto"/>
        <w:ind w:left="720"/>
      </w:pPr>
      <w:r>
        <w:rPr>
          <w:lang w:val="pt_PT" w:bidi="pt_PT"/>
        </w:rPr>
      </w:r>
      <w:hyperlink r:id="rId215">
        <w:r>
          <w:rPr>
            <w:lang w:val="pt_PT" w:bidi="pt_PT"/>
          </w:rPr>
          <w:rPr>
            <w:color w:val="0000EE"/>
            <w:u w:val="single"/>
          </w:rPr>
          <w:t>Preenchendo as Lacunas</w:t>
        </w:r>
      </w:hyperlink>
      <w:r>
        <w:rPr>
          <w:lang w:val="pt_PT" w:bidi="pt_PT"/>
        </w:rPr>
        <w:t xml:space="preserve"> (2.5 MB)</w:t>
      </w:r>
      <w:r>
        <w:rPr>
          <w:lang w:val="pt_PT" w:bidi="pt_PT"/>
        </w:rPr>
      </w:r>
    </w:p>
    <w:p>
      <w:pPr>
        <w:pStyle w:val="ListBullet"/>
        <w:spacing w:line="240" w:lineRule="auto"/>
        <w:ind w:left="720"/>
      </w:pPr>
      <w:r>
        <w:rPr>
          <w:lang w:val="pt_PT" w:bidi="pt_PT"/>
        </w:rPr>
      </w:r>
      <w:hyperlink r:id="rId216">
        <w:r>
          <w:rPr>
            <w:lang w:val="pt_PT" w:bidi="pt_PT"/>
          </w:rPr>
          <w:rPr>
            <w:color w:val="0000EE"/>
            <w:u w:val="single"/>
          </w:rPr>
          <w:t>Falando a Palavra</w:t>
        </w:r>
      </w:hyperlink>
      <w:r>
        <w:rPr>
          <w:lang w:val="pt_PT" w:bidi="pt_PT"/>
        </w:rPr>
        <w:t xml:space="preserve"> (890 KB)</w:t>
      </w:r>
      <w:r>
        <w:rPr>
          <w:lang w:val="pt_PT" w:bidi="pt_PT"/>
        </w:rPr>
      </w:r>
      <w:r>
        <w:rPr>
          <w:lang w:val="pt_PT" w:bidi="pt_PT"/>
        </w:rPr>
      </w:r>
      <w:r>
        <w:rPr>
          <w:lang w:val="pt_PT" w:bidi="pt_PT"/>
        </w:rPr>
      </w:r>
    </w:p>
    <w:p>
      <w:pPr/>
      <w:r>
        <w:rPr>
          <w:lang w:val="pt_PT" w:bidi="pt_PT"/>
        </w:rPr>
      </w:r>
    </w:p>
    <w:p>
      <w:pPr>
        <w:pStyle w:val="Heading2"/>
      </w:pPr>
      <w:r>
        <w:rPr>
          <w:lang w:val="pt_PT" w:bidi="pt_PT"/>
        </w:rPr>
        <w:t>Lucas 8:40–56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OUVIR E SENTIR</w:t>
      </w:r>
    </w:p>
    <w:p>
      <w:pPr/>
      <w:r>
        <w:rPr>
          <w:lang w:val="pt_PT" w:bidi="pt_PT"/>
        </w:rPr>
      </w:r>
      <w:r>
        <w:rPr>
          <w:lang w:val="pt_PT" w:bidi="pt_PT"/>
        </w:rPr>
        <w:t>LUCAS 8:40–56</w:t>
      </w:r>
    </w:p>
    <w:p>
      <w:pPr/>
      <w:r>
        <w:rPr>
          <w:lang w:val="pt_PT" w:bidi="pt_PT"/>
        </w:rPr>
      </w:r>
      <w:r>
        <w:rPr>
          <w:lang w:val="pt_PT" w:bidi="pt_PT"/>
        </w:rPr>
        <w:t>Escute Lucas 8:40–56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8:40–56</w:t>
      </w:r>
    </w:p>
    <w:p>
      <w:pPr/>
      <w:r>
        <w:rPr>
          <w:lang w:val="pt_PT" w:bidi="pt_PT"/>
        </w:rPr>
      </w:r>
      <w:r>
        <w:rPr>
          <w:lang w:val="pt_PT" w:bidi="pt_PT"/>
        </w:rPr>
        <w:t>Ouça o texto uma vez na versão mais fácil de entender.</w:t>
      </w:r>
    </w:p>
    <w:p>
      <w:pPr/>
      <w:r>
        <w:rPr>
          <w:lang w:val="pt_PT" w:bidi="pt_PT"/>
        </w:rPr>
      </w:r>
      <w:r>
        <w:rPr>
          <w:lang w:val="pt_PT" w:bidi="pt_PT"/>
        </w:rPr>
        <w:t>Jesus havia acabado de curar um homem gentio, ou não judeu, que estava possuído por demônios. Lucas continua a história de Jesus e seus discípulos depois de navegarem pelo mar da Galileia e chegarem à região da Galileia. Lucas conta uma história dentro de outra história, com Jesus realizando dois milagres. Os milagres de Jesus mostram seu poder e autoridade especial que Deus lhe havia dado como o Salvador Prometido.</w:t>
      </w:r>
    </w:p>
    <w:p>
      <w:pPr/>
      <w:r>
        <w:rPr>
          <w:lang w:val="pt_PT" w:bidi="pt_PT"/>
        </w:rPr>
      </w:r>
      <w:r>
        <w:rPr>
          <w:lang w:val="pt_PT" w:bidi="pt_PT"/>
        </w:rPr>
        <w:t>Jesus e seus discípulos, ou seguidores mais próximos, retornam de uma região habitada por gentios e navegam pelo mar da Galileia para a região da Galileia. Há uma multidão de judeus esperando por Jesus quando ele chega. Lucas indica que Jesus chegou próximo do mesmo lugar de onde havia saído, pois a multidão está esperando com expectativa. Eles estavam esperando e vigiando pelo retorno de Jesus. Jesus chega à costa noroeste do mar da Galileia. A maioria dos estudiosos acha que era a cidade de Cafarnaum.</w:t>
      </w:r>
    </w:p>
    <w:p>
      <w:pPr/>
      <w:r>
        <w:rPr>
          <w:lang w:val="pt_PT" w:bidi="pt_PT"/>
        </w:rPr>
      </w:r>
      <w:r>
        <w:rPr>
          <w:lang w:val="pt_PT" w:bidi="pt_PT"/>
        </w:rPr>
        <w:t>Pare e mostre um mapa da rota que Jesus e seus discípulos tomaram desde Gerasa até a costa noroeste do mar da Galileia.</w:t>
      </w:r>
    </w:p>
    <w:p>
      <w:pPr/>
      <w:r>
        <w:rPr>
          <w:lang w:val="pt_PT" w:bidi="pt_PT"/>
        </w:rPr>
      </w:r>
      <w:r>
        <w:rPr>
          <w:lang w:val="pt_PT" w:bidi="pt_PT"/>
        </w:rPr>
        <w:t>Há um homem importante que faz parte da multidão. Seu nome é Jairo e ele é um líder na sinagoga local, ou lugar de culto judaico. Cada sinagoga tinha um ou dois líderes que eram responsáveis por cuidar da construção e organizar as atividades na sinagoga. Nas histórias anteriores, Lucas mostrou como os líderes religiosos se opunham a Jesus. Em contraste, Jairo vem a Jesus humildemente e se curva a seus pés. Na cultura judaica, curvar-se demonstra profundo respeito e honra. Jairo implora a Jesus para vir à sua casa e curar sua filha. Sua filha tinha cerca de 12 anos, ou a idade para se tornar uma pessoa adulta e poder casar-se, conforme a cultura judaica. Jairo diz que sua única filha está muito doente e a ponto de morrer.</w:t>
      </w:r>
    </w:p>
    <w:p>
      <w:pPr/>
      <w:r>
        <w:rPr>
          <w:lang w:val="pt_PT" w:bidi="pt_PT"/>
        </w:rPr>
      </w:r>
      <w:r>
        <w:rPr>
          <w:lang w:val="pt_PT" w:bidi="pt_PT"/>
        </w:rPr>
        <w:t>Jesus concorda em ir com Jairo, e ele e seus discípulos começam a caminhar com Jairo para sua casa. Havia ruas estreitas na cidade. Há tantas pessoas na multidão que quase esmagam Jesus. Esta é uma figura de linguagem para indicar que as pessoas estavam pressionando muito Jesus à medida que caminhavam. A palavra grega usada para esmagar também significa "sufocar". Esta é a mesma palavra usada na parábola de Jesus para o semeador, quando ele descreveu os espinhos sufocando as plantas.</w:t>
      </w:r>
    </w:p>
    <w:p>
      <w:pPr/>
      <w:r>
        <w:rPr>
          <w:lang w:val="pt_PT" w:bidi="pt_PT"/>
        </w:rPr>
      </w:r>
      <w:r>
        <w:rPr>
          <w:lang w:val="pt_PT" w:bidi="pt_PT"/>
        </w:rPr>
        <w:t>Pare e mostre à sua equipe uma imagem das ruas estreitas de Cafarnaum.</w:t>
      </w:r>
    </w:p>
    <w:p>
      <w:pPr/>
      <w:r>
        <w:rPr>
          <w:lang w:val="pt_PT" w:bidi="pt_PT"/>
        </w:rPr>
      </w:r>
      <w:r>
        <w:rPr>
          <w:lang w:val="pt_PT" w:bidi="pt_PT"/>
        </w:rPr>
        <w:t>Lucas então conta a história de uma mulher na multidão, no meio da história de Jairo. Lucas dá informações de fundo sobre a mulher. Ela estava sofrendo com uma disfunção feminina, que a fazia sangrar constantemente por 12 anos. Os judeus consideravam as mulheres sangrando como impuras, ou impróprias para o serviço a Deus. Ninguém havia sido capaz de curá-la.</w:t>
      </w:r>
    </w:p>
    <w:p>
      <w:pPr/>
      <w:r>
        <w:rPr>
          <w:lang w:val="pt_PT" w:bidi="pt_PT"/>
        </w:rPr>
      </w:r>
      <w:r>
        <w:rPr>
          <w:lang w:val="pt_PT" w:bidi="pt_PT"/>
        </w:rPr>
        <w:t>Pare e discuta com sua equipe. Em sua cultura, que tipo de doenças mantêm as pessoas separadas das outras? Como essa pessoa vive, se não conseguir encontrar uma cura para sua doença?</w:t>
      </w:r>
    </w:p>
    <w:p>
      <w:pPr/>
      <w:r>
        <w:rPr>
          <w:lang w:val="pt_PT" w:bidi="pt_PT"/>
        </w:rPr>
      </w:r>
      <w:r>
        <w:rPr>
          <w:lang w:val="pt_PT" w:bidi="pt_PT"/>
        </w:rPr>
        <w:t>A mulher abre caminho pela multidão até ficar logo atrás de Jesus. Ela não quer ser notada. Segundo o Evangelho de Marcos, a mulher toca a borda do manto de Jesus, ou sua longa roupa exterior, porque ela quer ser curada. A borda, ou bainha, do manto pode se referir especificamente à franja ou borla dos mantos que os homens judeus costumavam usar. As franjas lembravam aos homens para manterem-se dedicados a Deus.</w:t>
      </w:r>
    </w:p>
    <w:p>
      <w:pPr/>
      <w:r>
        <w:rPr>
          <w:lang w:val="pt_PT" w:bidi="pt_PT"/>
        </w:rPr>
      </w:r>
      <w:r>
        <w:rPr>
          <w:lang w:val="pt_PT" w:bidi="pt_PT"/>
        </w:rPr>
        <w:t>Pare e mostre uma imagem da borla ou franja no manto de um homem judeu.</w:t>
      </w:r>
    </w:p>
    <w:p>
      <w:pPr/>
      <w:r>
        <w:rPr>
          <w:lang w:val="pt_PT" w:bidi="pt_PT"/>
        </w:rPr>
      </w:r>
      <w:r>
        <w:rPr>
          <w:lang w:val="pt_PT" w:bidi="pt_PT"/>
        </w:rPr>
        <w:t>Assim que a mulher tocou a roupa de Jesus, ela ficou curada e seu sangramento cessou. Esta é uma reversão importante. Normalmente, na cultura judaica, quando alguém tocava uma pessoa impura, ela também se tornaria impura. Em vez disso, a mulher toca Jesus e ela é imediatamente curada do que a tornava impura.</w:t>
      </w:r>
    </w:p>
    <w:p>
      <w:pPr/>
      <w:r>
        <w:rPr>
          <w:lang w:val="pt_PT" w:bidi="pt_PT"/>
        </w:rPr>
      </w:r>
      <w:r>
        <w:rPr>
          <w:lang w:val="pt_PT" w:bidi="pt_PT"/>
        </w:rPr>
        <w:t>Pare e discuta com sua equipe. Como o toque é visto em sua cultura? Apenas certas pessoas podem tocar? Como vocês descreveriam caminhar em uma cidade movimentada em sua área, onde muitas pessoas vivem?</w:t>
      </w:r>
    </w:p>
    <w:p>
      <w:pPr/>
      <w:r>
        <w:rPr>
          <w:lang w:val="pt_PT" w:bidi="pt_PT"/>
        </w:rPr>
      </w:r>
      <w:r>
        <w:rPr>
          <w:lang w:val="pt_PT" w:bidi="pt_PT"/>
        </w:rPr>
        <w:t>Jesus fala às pessoas ao seu redor e pergunta: "Quem me tocou?". Jesus quer que a pessoa se apresente. As pessoas ao redor de Jesus dizem que não o tocaram. Pedro, o discípulo de Jesus, não entende por que Jesus está fazendo essa pergunta. Pedro chama Jesus de Mestre, um termo que mostra o respeito. Ele diz a Jesus que todos o estão tocando, porque a multidão os estava empurrando de todos os lados.</w:t>
      </w:r>
    </w:p>
    <w:p>
      <w:pPr/>
      <w:r>
        <w:rPr>
          <w:lang w:val="pt_PT" w:bidi="pt_PT"/>
        </w:rPr>
      </w:r>
      <w:r>
        <w:rPr>
          <w:lang w:val="pt_PT" w:bidi="pt_PT"/>
        </w:rPr>
        <w:t>Jesus responde a Pedro e esclarece que alguém o tocara intencionalmente e não por acidente. Jesus explica que ele percebeu, ou sentiu, que poder de cura saira de seu corpo. Este poder não se refere à força física, mas ao poder de Deus para curar e fazer milagres. Não significa que Jesus era menos poderoso do que antes de curar a mulher.</w:t>
      </w:r>
    </w:p>
    <w:p>
      <w:pPr/>
      <w:r>
        <w:rPr>
          <w:lang w:val="pt_PT" w:bidi="pt_PT"/>
        </w:rPr>
      </w:r>
      <w:r>
        <w:rPr>
          <w:lang w:val="pt_PT" w:bidi="pt_PT"/>
        </w:rPr>
        <w:t>A mulher percebe que Jesus está falando sobre ela. Tremendo de medo, ela se curva até o chão aos pés de Jesus. Isso mostrava grande respeito e humildade. A mulher contou sua história a Jesus diante da multidão. A mulher explicou como ela foi imediatamente curada quando tocou no manto de Jesus. Jesus responde e a chama, "filha", para mostrar sua preocupação com ela. Este era um termo apropriado para um instrutor como Jesus usar para falar gentilmente com uma mulher. Jesus diz a ela que sua fé, ou crença no poder de Jesus, a curou. Como a mulher confiava em Jesus, ela foi salva ou resgatada de sua doença. Jesus então profere uma bênção judaica para a mulher, comum quando alguém se vai. Ele diz a ela: "Vá em paz".</w:t>
      </w:r>
    </w:p>
    <w:p>
      <w:pPr/>
      <w:r>
        <w:rPr>
          <w:lang w:val="pt_PT" w:bidi="pt_PT"/>
        </w:rPr>
      </w:r>
      <w:r>
        <w:rPr>
          <w:lang w:val="pt_PT" w:bidi="pt_PT"/>
        </w:rPr>
        <w:t>Lucas então retorna seu foco para Jairo e continua sua história. Jairo estava esperando na multidão durante o encontro de Jesus com a mulher. Enquanto Jesus ainda está falando com a mulher, um mensageiro chega e diz a Jairo que sua filha está morta. O mensageiro sugere que Jairo não incomode mais o instrutor ou solicite que ele venha para sua casa. Instrutor se refere a Jesus, e era um título educado para um líder religioso judeu. O mensageiro assumiu que Jesus não podia fazer nada pelos mortos.</w:t>
      </w:r>
    </w:p>
    <w:p>
      <w:pPr/>
      <w:r>
        <w:rPr>
          <w:lang w:val="pt_PT" w:bidi="pt_PT"/>
        </w:rPr>
      </w:r>
      <w:r>
        <w:rPr>
          <w:lang w:val="pt_PT" w:bidi="pt_PT"/>
        </w:rPr>
        <w:t>Jesus ouviu o que o mensageiro disse e respondeu a Jairo. Jesus encoraja Jairo e diz a ele que não tenha medo, mas em vez disso, acredite que Jesus ainda poderia ajudar sua filha. Se Jairo realmente crer, Jesus diz que sua filha será curada. Jesus chega à casa de Jairo. Havia uma multidão de pranteadores lá, chorando pela morte da jovem. Essas pessoas poderiam ser os vizinhos, amigos, parentes ou pranteadores profissionais. Na cultura judaica, pranteadores eram contratados para chorar e prantear muito alto. Jesus diz às pessoas para pararem de chorar, e que não deveriam prantear pela menina. Jesus diz que ela está apenas dormindo. Ele sabia que a menina estava realmente morta, mas disse que ela estava dormindo porque sabia que ele estava prestes a torná-la viva novamente.</w:t>
      </w:r>
    </w:p>
    <w:p>
      <w:pPr/>
      <w:r>
        <w:rPr>
          <w:lang w:val="pt_PT" w:bidi="pt_PT"/>
        </w:rPr>
      </w:r>
      <w:r>
        <w:rPr>
          <w:lang w:val="pt_PT" w:bidi="pt_PT"/>
        </w:rPr>
        <w:t>Pare e discuta com sua equipe. Em sua cultura, como as pessoas lamentam os mortos? Que expressões vocês usam para alguém que acaba de morrer?</w:t>
      </w:r>
    </w:p>
    <w:p>
      <w:pPr/>
      <w:r>
        <w:rPr>
          <w:lang w:val="pt_PT" w:bidi="pt_PT"/>
        </w:rPr>
      </w:r>
      <w:r>
        <w:rPr>
          <w:lang w:val="pt_PT" w:bidi="pt_PT"/>
        </w:rPr>
        <w:t>Os pranteadores são rápidos em mudar de prantear para rir. Eles riem de Jesus porque não entendiam o que Jesus queria dizer. Eles achavam que ele era um tolo, pois tinham certeza de que a menina estava morta. Depois, tomando apenas Pedro, Tiago, João, Jairo e mulher de Jairo com ele, Jesus entra em uma sala onde o corpo da menina estava. Jesus vai para a menina, pega sua mão e diz a ela para se levantar, ou viver novamente de entre os mortos. O espírito da menina a havia deixado quando ela morreu, mas agora retornou a ela, e ela viveu novamente. A menina se levanta e Jesus pede a alguém para trazer comida para ela. Jairo e sua esposa estavam com muito medo e espanto pelo milagre que Jesus havia realizado trazendo sua filha de volta à vida. Mas Jesus diz a eles para não contarem a ninguém o que aconteceu.</w:t>
      </w:r>
    </w:p>
    <w:p>
      <w:pPr/>
      <w:r>
        <w:rPr>
          <w:lang w:val="pt_PT" w:bidi="pt_PT"/>
        </w:rPr>
      </w:r>
      <w:r>
        <w:rPr>
          <w:lang w:val="pt_PT" w:bidi="pt_PT"/>
        </w:rPr>
        <w:t>Lucas liga as duas histórias de milagres de cura realizados por Jesus. Em ambos os casos, Jesus tocou aqueles que eram impuros, alguém com sangramento e alguém morto. Jesus não se torna impuro, mas, em vez disso, os torna ritualmente limpos curando-os. Em ambas as histórias, Jesus diz que é a fé que leva à cura ou a ser resgatado da morte. A mulher acreditou, e Jesus a curou. Jairo acreditou, e Jesus trouxe sua filha de volta à vida.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8:40–56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cinco cenas.</w:t>
      </w:r>
    </w:p>
    <w:p>
      <w:pPr/>
      <w:r>
        <w:rPr>
          <w:lang w:val="pt_PT" w:bidi="pt_PT"/>
        </w:rPr>
      </w:r>
      <w:r>
        <w:rPr>
          <w:b/>
          <w:lang w:val="pt_PT" w:bidi="pt_PT"/>
        </w:rPr>
        <w:t>Primeira cena:</w:t>
      </w:r>
      <w:r>
        <w:rPr>
          <w:lang w:val="pt_PT" w:bidi="pt_PT"/>
        </w:rPr>
        <w:t xml:space="preserve"> Jesus chega depois de navegar pelo mar da Galileia. Uma multidão está esperando. Um homem importante na multidão, Jairo, implora a Jesus para vir com ele para tocar sua filha para curá-la. A filha de Jairo está tão doente que está prestes a morrer.</w:t>
      </w:r>
    </w:p>
    <w:p>
      <w:pPr/>
      <w:r>
        <w:rPr>
          <w:lang w:val="pt_PT" w:bidi="pt_PT"/>
        </w:rPr>
      </w:r>
      <w:r>
        <w:rPr>
          <w:b/>
          <w:lang w:val="pt_PT" w:bidi="pt_PT"/>
        </w:rPr>
        <w:t>Segunda cena:</w:t>
      </w:r>
      <w:r>
        <w:rPr>
          <w:lang w:val="pt_PT" w:bidi="pt_PT"/>
        </w:rPr>
        <w:t xml:space="preserve"> Jesus está caminhando com seus discípulos e Jairo para a casa de Jairo. A multidão o pressiona por todos os lados. Uma mulher doente na multidão toca a roupa de Jesus. Poder sai de Jesus e a mulher é instantaneamente curada.</w:t>
      </w:r>
    </w:p>
    <w:p>
      <w:pPr/>
      <w:r>
        <w:rPr>
          <w:lang w:val="pt_PT" w:bidi="pt_PT"/>
        </w:rPr>
      </w:r>
      <w:r>
        <w:rPr>
          <w:b/>
          <w:lang w:val="pt_PT" w:bidi="pt_PT"/>
        </w:rPr>
        <w:t>Terceira cena:</w:t>
      </w:r>
      <w:r>
        <w:rPr>
          <w:lang w:val="pt_PT" w:bidi="pt_PT"/>
        </w:rPr>
        <w:t xml:space="preserve"> Jesus pergunta: "Quem me tocou?". Pedro diz a Jesus que há muitas pessoas na multidão, e todos o estão tocando. A mulher se curva diante de Jesus e conta a sua história. Jesus diz a ela para ir em paz.</w:t>
      </w:r>
    </w:p>
    <w:p>
      <w:pPr/>
      <w:r>
        <w:rPr>
          <w:lang w:val="pt_PT" w:bidi="pt_PT"/>
        </w:rPr>
      </w:r>
      <w:r>
        <w:rPr>
          <w:b/>
          <w:lang w:val="pt_PT" w:bidi="pt_PT"/>
        </w:rPr>
        <w:t>Quarta cena:</w:t>
      </w:r>
      <w:r>
        <w:rPr>
          <w:lang w:val="pt_PT" w:bidi="pt_PT"/>
        </w:rPr>
        <w:t xml:space="preserve"> um mensageiro de Jairo chega e diz a ele que sua filha está morta. Jesus ouve o mensageiro e diz a Jairo para ter fé. Eles continuam a caminhar para a casa de Jairo.</w:t>
      </w:r>
    </w:p>
    <w:p>
      <w:pPr/>
      <w:r>
        <w:rPr>
          <w:lang w:val="pt_PT" w:bidi="pt_PT"/>
        </w:rPr>
      </w:r>
      <w:r>
        <w:rPr>
          <w:b/>
          <w:lang w:val="pt_PT" w:bidi="pt_PT"/>
        </w:rPr>
        <w:t>Quinta cena:</w:t>
      </w:r>
      <w:r>
        <w:rPr>
          <w:lang w:val="pt_PT" w:bidi="pt_PT"/>
        </w:rPr>
        <w:t xml:space="preserve"> Jesus leva Pedro, João e Tiago com ele e eles entram na casa de Jairo, com Jairo e sua esposa. Os pranteadores dentro da casa zombam de Jesus. Jesus diz à menina para se levantar. Jesus dá a vida novamente à menina.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no barco</w:t>
      </w:r>
    </w:p>
    <w:p>
      <w:pPr>
        <w:pStyle w:val="ListBullet"/>
        <w:spacing w:line="240" w:lineRule="auto"/>
        <w:ind w:left="720"/>
      </w:pPr>
      <w:r>
        <w:rPr>
          <w:lang w:val="pt_PT" w:bidi="pt_PT"/>
        </w:rPr>
      </w:r>
      <w:r>
        <w:rPr>
          <w:lang w:val="pt_PT" w:bidi="pt_PT"/>
        </w:rPr>
        <w:t>Multidão esperando por Jesus</w:t>
      </w:r>
    </w:p>
    <w:p>
      <w:pPr>
        <w:pStyle w:val="ListBullet"/>
        <w:spacing w:line="240" w:lineRule="auto"/>
        <w:ind w:left="720"/>
      </w:pPr>
      <w:r>
        <w:rPr>
          <w:lang w:val="pt_PT" w:bidi="pt_PT"/>
        </w:rPr>
      </w:r>
      <w:r>
        <w:rPr>
          <w:lang w:val="pt_PT" w:bidi="pt_PT"/>
        </w:rPr>
        <w:t>Jairo</w:t>
      </w:r>
    </w:p>
    <w:p>
      <w:pPr>
        <w:pStyle w:val="ListBullet"/>
        <w:spacing w:line="240" w:lineRule="auto"/>
        <w:ind w:left="720"/>
      </w:pPr>
      <w:r>
        <w:rPr>
          <w:lang w:val="pt_PT" w:bidi="pt_PT"/>
        </w:rPr>
      </w:r>
      <w:r>
        <w:rPr>
          <w:lang w:val="pt_PT" w:bidi="pt_PT"/>
        </w:rPr>
        <w:t>Filha de Jairo</w:t>
      </w:r>
    </w:p>
    <w:p>
      <w:pPr>
        <w:pStyle w:val="ListBullet"/>
        <w:spacing w:line="240" w:lineRule="auto"/>
        <w:ind w:left="720"/>
      </w:pPr>
      <w:r>
        <w:rPr>
          <w:lang w:val="pt_PT" w:bidi="pt_PT"/>
        </w:rPr>
      </w:r>
      <w:r>
        <w:rPr>
          <w:lang w:val="pt_PT" w:bidi="pt_PT"/>
        </w:rPr>
        <w:t>Mulher com problema de sangramento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Mensageiro da casa de Jairo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Mãe da menina</w:t>
      </w:r>
    </w:p>
    <w:p>
      <w:pPr>
        <w:pStyle w:val="ListBullet"/>
        <w:spacing w:line="240" w:lineRule="auto"/>
        <w:ind w:left="720"/>
      </w:pPr>
      <w:r>
        <w:rPr>
          <w:lang w:val="pt_PT" w:bidi="pt_PT"/>
        </w:rPr>
      </w:r>
      <w:r>
        <w:rPr>
          <w:lang w:val="pt_PT" w:bidi="pt_PT"/>
        </w:rPr>
        <w:t>pranteadores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Jesus voltava do outro lado do lago, onde ele libertara um homem de espíritos malignos.</w:t>
      </w:r>
    </w:p>
    <w:p>
      <w:pPr/>
      <w:r>
        <w:rPr>
          <w:lang w:val="pt_PT" w:bidi="pt_PT"/>
        </w:rPr>
      </w:r>
      <w:r>
        <w:rPr>
          <w:lang w:val="pt_PT" w:bidi="pt_PT"/>
        </w:rPr>
        <w:t>Não se esqueça de que os líderes religiosos eram geralmente opositores de Jesus. Jairo era diferente dos líderes religiosos em geral. Jairo se humilhou diante de Jesus.</w:t>
      </w:r>
    </w:p>
    <w:p>
      <w:pPr/>
      <w:r>
        <w:rPr>
          <w:lang w:val="pt_PT" w:bidi="pt_PT"/>
        </w:rPr>
      </w:r>
      <w:r>
        <w:rPr>
          <w:lang w:val="pt_PT" w:bidi="pt_PT"/>
        </w:rPr>
        <w:t>Tenha em mente que as pessoas estavam esperando pelo retorno de Jesus. Essas pessoas ouviram Jesus ou ouviram de outros sobre Jesus.</w:t>
      </w:r>
    </w:p>
    <w:p>
      <w:pPr/>
      <w:r>
        <w:rPr>
          <w:lang w:val="pt_PT" w:bidi="pt_PT"/>
        </w:rPr>
      </w:r>
      <w:r>
        <w:rPr>
          <w:lang w:val="pt_PT" w:bidi="pt_PT"/>
        </w:rPr>
        <w:t>Lembre-se de que a mulher com um problema de sangramento era vista como impura pelos judeus. Isso significa que os judeus não poderiam tocá-la. As pessoas evitaram interagir com ela. Ela não deveria ter estado na multidão.</w:t>
      </w:r>
    </w:p>
    <w:p>
      <w:pPr/>
      <w:r>
        <w:rPr>
          <w:lang w:val="pt_PT" w:bidi="pt_PT"/>
        </w:rPr>
      </w:r>
      <w:r>
        <w:rPr>
          <w:lang w:val="pt_PT" w:bidi="pt_PT"/>
        </w:rPr>
        <w:t>É importante observar que, quando o relato diz que ninguém conseguia curar a mulher, significa que ela estava procurando uma cura, mas não conseguia encontrar.</w:t>
      </w:r>
    </w:p>
    <w:p>
      <w:pPr/>
      <w:r>
        <w:rPr>
          <w:lang w:val="pt_PT" w:bidi="pt_PT"/>
        </w:rPr>
      </w:r>
      <w:r>
        <w:rPr>
          <w:lang w:val="pt_PT" w:bidi="pt_PT"/>
        </w:rPr>
        <w:t>Também, lembre-se de que o corpo morto da filha de Jairo era ritualmente impuro. Qualquer um que tocasse no cadáver se tornaria impuro.</w:t>
      </w:r>
    </w:p>
    <w:p>
      <w:pPr/>
      <w:r>
        <w:rPr>
          <w:lang w:val="pt_PT" w:bidi="pt_PT"/>
        </w:rPr>
      </w:r>
      <w:r>
        <w:rPr>
          <w:lang w:val="pt_PT" w:bidi="pt_PT"/>
        </w:rPr>
        <w:t>A equipe pode querer reordenar os acontecimentos para mostrar a condição da mulher e sua tentativa de encontrar ajuda sem sucesso no início. Também, a equipe poderia representar a condição da menina acontecendo antes de Jesus chegar à margem.</w:t>
      </w:r>
    </w:p>
    <w:p>
      <w:pPr/>
      <w:r>
        <w:rPr>
          <w:lang w:val="pt_PT" w:bidi="pt_PT"/>
        </w:rPr>
      </w:r>
      <w:r>
        <w:rPr>
          <w:lang w:val="pt_PT" w:bidi="pt_PT"/>
        </w:rPr>
        <w:t>Pode ser útil também reordenar os eventos quando Jesus chega à casa de Jairo. Jesus fala aos pranteadores primeiro, então leva Jairo, a esposa de Jairo, Pedro, Tiago e João para a sala onde o corpo da menina estava e a traz de volta à vida.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8:40–56</w:t>
      </w:r>
    </w:p>
    <w:p>
      <w:pPr/>
      <w:r>
        <w:rPr>
          <w:lang w:val="pt_PT" w:bidi="pt_PT"/>
        </w:rPr>
      </w:r>
      <w:r>
        <w:rPr>
          <w:lang w:val="pt_PT" w:bidi="pt_PT"/>
        </w:rPr>
        <w:t>Nessa sessão, a equipe interpretará a história.</w:t>
      </w:r>
    </w:p>
    <w:p>
      <w:pPr/>
      <w:r>
        <w:rPr>
          <w:lang w:val="pt_PT" w:bidi="pt_PT"/>
        </w:rPr>
      </w:r>
      <w:r>
        <w:rPr>
          <w:lang w:val="pt_PT" w:bidi="pt_PT"/>
        </w:rPr>
        <w:t>Esta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no barco</w:t>
      </w:r>
    </w:p>
    <w:p>
      <w:pPr>
        <w:pStyle w:val="ListBullet"/>
        <w:spacing w:line="240" w:lineRule="auto"/>
        <w:ind w:left="720"/>
      </w:pPr>
      <w:r>
        <w:rPr>
          <w:lang w:val="pt_PT" w:bidi="pt_PT"/>
        </w:rPr>
      </w:r>
      <w:r>
        <w:rPr>
          <w:lang w:val="pt_PT" w:bidi="pt_PT"/>
        </w:rPr>
        <w:t>Multidão esperando por Jesus</w:t>
      </w:r>
    </w:p>
    <w:p>
      <w:pPr>
        <w:pStyle w:val="ListBullet"/>
        <w:spacing w:line="240" w:lineRule="auto"/>
        <w:ind w:left="720"/>
      </w:pPr>
      <w:r>
        <w:rPr>
          <w:lang w:val="pt_PT" w:bidi="pt_PT"/>
        </w:rPr>
      </w:r>
      <w:r>
        <w:rPr>
          <w:lang w:val="pt_PT" w:bidi="pt_PT"/>
        </w:rPr>
        <w:t>Jairo</w:t>
      </w:r>
    </w:p>
    <w:p>
      <w:pPr>
        <w:pStyle w:val="ListBullet"/>
        <w:spacing w:line="240" w:lineRule="auto"/>
        <w:ind w:left="720"/>
      </w:pPr>
      <w:r>
        <w:rPr>
          <w:lang w:val="pt_PT" w:bidi="pt_PT"/>
        </w:rPr>
      </w:r>
      <w:r>
        <w:rPr>
          <w:lang w:val="pt_PT" w:bidi="pt_PT"/>
        </w:rPr>
        <w:t>Filha de Jairo</w:t>
      </w:r>
    </w:p>
    <w:p>
      <w:pPr>
        <w:pStyle w:val="ListBullet"/>
        <w:spacing w:line="240" w:lineRule="auto"/>
        <w:ind w:left="720"/>
      </w:pPr>
      <w:r>
        <w:rPr>
          <w:lang w:val="pt_PT" w:bidi="pt_PT"/>
        </w:rPr>
      </w:r>
      <w:r>
        <w:rPr>
          <w:lang w:val="pt_PT" w:bidi="pt_PT"/>
        </w:rPr>
        <w:t>Mulher com problema de sangramento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Mensageiro da casa de Jairo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Mãe da menina</w:t>
      </w:r>
    </w:p>
    <w:p>
      <w:pPr>
        <w:pStyle w:val="ListBullet"/>
        <w:spacing w:line="240" w:lineRule="auto"/>
        <w:ind w:left="720"/>
      </w:pPr>
      <w:r>
        <w:rPr>
          <w:lang w:val="pt_PT" w:bidi="pt_PT"/>
        </w:rPr>
      </w:r>
      <w:r>
        <w:rPr>
          <w:lang w:val="pt_PT" w:bidi="pt_PT"/>
        </w:rPr>
        <w:t>pranteadores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uma multidão pressionando Jesus.</w:t>
      </w:r>
    </w:p>
    <w:p>
      <w:pPr/>
      <w:r>
        <w:rPr>
          <w:lang w:val="pt_PT" w:bidi="pt_PT"/>
        </w:rPr>
      </w:r>
      <w:r>
        <w:rPr>
          <w:lang w:val="pt_PT" w:bidi="pt_PT"/>
        </w:rPr>
        <w:t>Deve também interpretar o mensageiro vindo e falando com Jairo enquanto Jesus ainda estava falando com a mulher.</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que a mulher tem um sangramento constante por 12 anos. Ela estava procurando ajuda, mas ninguém havia conseguido ajudá-la. </w:t>
      </w:r>
      <w:r>
        <w:rPr>
          <w:b/>
          <w:lang w:val="pt_PT" w:bidi="pt_PT"/>
        </w:rPr>
        <w:t>Interrompa a cena.</w:t>
      </w:r>
      <w:r>
        <w:rPr>
          <w:lang w:val="pt_PT" w:bidi="pt_PT"/>
        </w:rPr>
        <w:t xml:space="preserve"> Pergunte à atriz que interpretava a mulher com o problema de sangramento: "Como você se sente?". Você pode ouvir coisas como: "Estou triste. Sinto falta de minha família e amigos", "Estou cansada de combater essa doença", "Me sinto solitária". Reinicie a cena.</w:t>
      </w:r>
    </w:p>
    <w:p>
      <w:pPr/>
      <w:r>
        <w:rPr>
          <w:lang w:val="pt_PT" w:bidi="pt_PT"/>
        </w:rPr>
      </w:r>
      <w:r>
        <w:rPr>
          <w:lang w:val="pt_PT" w:bidi="pt_PT"/>
        </w:rPr>
        <w:t>Há uma menina de 12 anos doente. Seu pai é Jairo. Ele é um líder da sinagoga. Ela é sua única filha.</w:t>
      </w:r>
    </w:p>
    <w:p>
      <w:pPr/>
      <w:r>
        <w:rPr>
          <w:lang w:val="pt_PT" w:bidi="pt_PT"/>
        </w:rPr>
      </w:r>
      <w:r>
        <w:rPr>
          <w:b/>
          <w:lang w:val="pt_PT" w:bidi="pt_PT"/>
        </w:rPr>
        <w:t>Interrompa a cena.</w:t>
      </w:r>
      <w:r>
        <w:rPr>
          <w:lang w:val="pt_PT" w:bidi="pt_PT"/>
        </w:rPr>
        <w:t xml:space="preserve"> Pergunte ao ator que está representando Jairo: "Como você está se sentindo?". Você pode ouvir coisas como: "Preciso de ajuda para minha filha", "Estou triste, ela é tão jovem", "Por que ela está doente se sirvo ao Senhor?". Reinicie a cena.</w:t>
      </w:r>
    </w:p>
    <w:p>
      <w:pPr/>
      <w:r>
        <w:rPr>
          <w:lang w:val="pt_PT" w:bidi="pt_PT"/>
        </w:rPr>
      </w:r>
      <w:r>
        <w:rPr>
          <w:lang w:val="pt_PT" w:bidi="pt_PT"/>
        </w:rPr>
        <w:t>Multidões recebem Jesus. Então Jairo cai aos pés de Jesus pedindo que ele venha à sua casa porque sua filha de 12 anos está morrendo.</w:t>
      </w:r>
    </w:p>
    <w:p>
      <w:pPr/>
      <w:r>
        <w:rPr>
          <w:lang w:val="pt_PT" w:bidi="pt_PT"/>
        </w:rPr>
      </w:r>
      <w:r>
        <w:rPr>
          <w:b/>
          <w:lang w:val="pt_PT" w:bidi="pt_PT"/>
        </w:rPr>
        <w:t>Interrompa a cena.</w:t>
      </w:r>
      <w:r>
        <w:rPr>
          <w:lang w:val="pt_PT" w:bidi="pt_PT"/>
        </w:rPr>
        <w:t xml:space="preserve"> Pergunte aos atores que interpretam as multidões: "Como vocês estão se sentindo?". Você pode ouvir coisas como: "Jesus é mais importante que Jairo". "Estou impressionado com Jairo ter-se humilhado diante de Jesus", "Jesus está disposto a ajudar". Reinicie a cena.</w:t>
      </w:r>
    </w:p>
    <w:p>
      <w:pPr/>
      <w:r>
        <w:rPr>
          <w:lang w:val="pt_PT" w:bidi="pt_PT"/>
        </w:rPr>
      </w:r>
      <w:r>
        <w:rPr>
          <w:lang w:val="pt_PT" w:bidi="pt_PT"/>
        </w:rPr>
        <w:t>Jesus caminha com Jairo para sua casa. Uma multidão está comprimindo Jesus. A mulher com problemas de sangramento vem por trás de Jesus e toca a franja de seu manto. O sangramento imediatamente cessa.</w:t>
      </w:r>
    </w:p>
    <w:p>
      <w:pPr/>
      <w:r>
        <w:rPr>
          <w:lang w:val="pt_PT" w:bidi="pt_PT"/>
        </w:rPr>
      </w:r>
      <w:r>
        <w:rPr>
          <w:b/>
          <w:lang w:val="pt_PT" w:bidi="pt_PT"/>
        </w:rPr>
        <w:t>Interrompa a cena.</w:t>
      </w:r>
      <w:r>
        <w:rPr>
          <w:lang w:val="pt_PT" w:bidi="pt_PT"/>
        </w:rPr>
        <w:t xml:space="preserve"> Pergunte à atriz que interpreta a mulher: "Como você está se sentindo?". Você pode ouvir coisas como: "Estou espantada com o que acabou de acontecer", "Finalmente minhas orações foram respondidas", "Estou espantada com o poder e a autoridade de Jesus". Reinicie a cena.</w:t>
      </w:r>
    </w:p>
    <w:p>
      <w:pPr/>
      <w:r>
        <w:rPr>
          <w:lang w:val="pt_PT" w:bidi="pt_PT"/>
        </w:rPr>
      </w:r>
      <w:r>
        <w:rPr>
          <w:lang w:val="pt_PT" w:bidi="pt_PT"/>
        </w:rPr>
        <w:t>Jesus pergunta que o tocou. Todos negam. Pedro diz a Jesus que toda a multidão o está pressionando.</w:t>
      </w:r>
    </w:p>
    <w:p>
      <w:pPr/>
      <w:r>
        <w:rPr>
          <w:lang w:val="pt_PT" w:bidi="pt_PT"/>
        </w:rPr>
      </w:r>
      <w:r>
        <w:rPr>
          <w:b/>
          <w:lang w:val="pt_PT" w:bidi="pt_PT"/>
        </w:rPr>
        <w:t>Interrompa a cena.</w:t>
      </w:r>
      <w:r>
        <w:rPr>
          <w:lang w:val="pt_PT" w:bidi="pt_PT"/>
        </w:rPr>
        <w:t xml:space="preserve"> Pergunte aos atores que interpretam os discípulos de Jesus: "Como vocês estão se sentindo?". Você pode ouvir coisas como: "Confuso com a pergunta de Jesus. Ele sabe que há muita gente", "Sua pergunta deve ter outro significado". "A pessoa que tocou Jesus deve ser especial".</w:t>
      </w:r>
    </w:p>
    <w:p>
      <w:pPr/>
      <w:r>
        <w:rPr>
          <w:lang w:val="pt_PT" w:bidi="pt_PT"/>
        </w:rPr>
      </w:r>
      <w:r>
        <w:rPr>
          <w:lang w:val="pt_PT" w:bidi="pt_PT"/>
        </w:rPr>
        <w:t>Reinicie a cena.</w:t>
      </w:r>
    </w:p>
    <w:p>
      <w:pPr/>
      <w:r>
        <w:rPr>
          <w:lang w:val="pt_PT" w:bidi="pt_PT"/>
        </w:rPr>
      </w:r>
      <w:r>
        <w:rPr>
          <w:lang w:val="pt_PT" w:bidi="pt_PT"/>
        </w:rPr>
        <w:t>Mas Jesus disse que alguém o tocara com intencionalmente, porque havia saído poder de cura dele. A mulher sabia que não podia ficar oculta. Ela começou a tremer e caiu de seus joelhos diante de Jesus. Todos ouviram a explicação de porque ela tocou em Jesus, e que ela foi curada imediatamente.</w:t>
      </w:r>
    </w:p>
    <w:p>
      <w:pPr/>
      <w:r>
        <w:rPr>
          <w:lang w:val="pt_PT" w:bidi="pt_PT"/>
        </w:rPr>
      </w:r>
      <w:r>
        <w:rPr>
          <w:b/>
          <w:lang w:val="pt_PT" w:bidi="pt_PT"/>
        </w:rPr>
        <w:t>Interrompa a cena.</w:t>
      </w:r>
      <w:r>
        <w:rPr>
          <w:lang w:val="pt_PT" w:bidi="pt_PT"/>
        </w:rPr>
        <w:t xml:space="preserve"> Pergunte ao ator que está representando Jairo: "Como você está se sentindo?". Você pode ouvir coisas como: "Estou desesperado, minha filha está muito doente e Jesus pergunta quem o tocou?", "Deve ser muito importante para ele parar justo agora", "Estou esperançoso de que Jesus também possa curar minha filha".</w:t>
      </w:r>
    </w:p>
    <w:p>
      <w:pPr/>
      <w:r>
        <w:rPr>
          <w:lang w:val="pt_PT" w:bidi="pt_PT"/>
        </w:rPr>
      </w:r>
      <w:r>
        <w:rPr>
          <w:lang w:val="pt_PT" w:bidi="pt_PT"/>
        </w:rPr>
        <w:t>Reinicie a cena.</w:t>
      </w:r>
    </w:p>
    <w:p>
      <w:pPr/>
      <w:r>
        <w:rPr>
          <w:lang w:val="pt_PT" w:bidi="pt_PT"/>
        </w:rPr>
      </w:r>
      <w:r>
        <w:rPr>
          <w:lang w:val="pt_PT" w:bidi="pt_PT"/>
        </w:rPr>
        <w:t>Jesus disse à mulher: "Filha, sua fé fez você ficar boa. Vá em paz".</w:t>
      </w:r>
    </w:p>
    <w:p>
      <w:pPr/>
      <w:r>
        <w:rPr>
          <w:lang w:val="pt_PT" w:bidi="pt_PT"/>
        </w:rPr>
      </w:r>
      <w:r>
        <w:rPr>
          <w:lang w:val="pt_PT" w:bidi="pt_PT"/>
        </w:rPr>
        <w:t>Um mensageiro veio enquanto Jesus ainda estava falando com a mulher. O mensageiro disse a Jairo para não incomodar Jesus, porque a criança estava morta. Quando Jesus ouviu falar da criança, ele disse a Jairo: "Não tenha medo. Tenha fé e ela viverá". Então Jesus chega à casa. Todos na casa estavam chorando de modo alto e triste. Isso incluía os pranteadores profissionais. Jesus disse para eles não chorarem, pois ela não estava morta, mas dormindo. As pessoas riram de Jesus, porque estavam certos de que ela estava morta.</w:t>
      </w:r>
    </w:p>
    <w:p>
      <w:pPr/>
      <w:r>
        <w:rPr>
          <w:lang w:val="pt_PT" w:bidi="pt_PT"/>
        </w:rPr>
      </w:r>
      <w:r>
        <w:rPr>
          <w:b/>
          <w:lang w:val="pt_PT" w:bidi="pt_PT"/>
        </w:rPr>
        <w:t>Interrompa a cena.</w:t>
      </w:r>
      <w:r>
        <w:rPr>
          <w:lang w:val="pt_PT" w:bidi="pt_PT"/>
        </w:rPr>
        <w:t xml:space="preserve"> Pergunte aos atores que interpretam os pranteadores: "Como vocês estão se sentindo?". Você pode ouvir coisas como: "Por que este homem vem interromper nosso pranteio?", "Me sinto insultado. Sei a diferença entre alguém morto e alguém dormindo", "Este homem deve ser louco". Reinicie a cena.</w:t>
      </w:r>
    </w:p>
    <w:p>
      <w:pPr/>
      <w:r>
        <w:rPr>
          <w:lang w:val="pt_PT" w:bidi="pt_PT"/>
        </w:rPr>
      </w:r>
      <w:r>
        <w:rPr>
          <w:lang w:val="pt_PT" w:bidi="pt_PT"/>
        </w:rPr>
        <w:t>Jesus não permitiu que ninguém entrasse na sala onde o corpo da menina estava, exceto João, Pedro, Tiago e a mãe e o pai da criança. Então Jesus tomou a criança pela mão e disse a ela para acordar e levantar. Imediatamente seu espírito voltou para ela e ela se levantou. Então Jesus deu instruções para alimentá-la. Jesus disse aos pais para não contarem a ninguém sobre o que havia acontecido.</w:t>
      </w:r>
    </w:p>
    <w:p>
      <w:pPr/>
      <w:r>
        <w:rPr>
          <w:lang w:val="pt_PT" w:bidi="pt_PT"/>
        </w:rPr>
      </w:r>
      <w:r>
        <w:rPr>
          <w:b/>
          <w:lang w:val="pt_PT" w:bidi="pt_PT"/>
        </w:rPr>
        <w:t>Interrompa a cena.</w:t>
      </w:r>
      <w:r>
        <w:rPr>
          <w:lang w:val="pt_PT" w:bidi="pt_PT"/>
        </w:rPr>
        <w:t xml:space="preserve"> Pergunte aos atores que interpretam os pais em lágrimas: "Como vocês estão se sentindo?" Você pode ouvir coisas como: "Agradecidos", "Estou espantada. Sabia que Jesus podia curá-la, mas Jesus fez mais do que isso", "Me sinto envergonhado. Fiquei zangado por Jesus haver parado para falar com aquela mulher".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8:40–56</w:t>
      </w:r>
    </w:p>
    <w:p>
      <w:pPr/>
      <w:r>
        <w:rPr>
          <w:lang w:val="pt_PT" w:bidi="pt_PT"/>
        </w:rPr>
      </w:r>
      <w:r>
        <w:rPr>
          <w:lang w:val="pt_PT" w:bidi="pt_PT"/>
        </w:rPr>
        <w:t>Ouça o texto uma vez na versão mais fácil de entender.</w:t>
      </w:r>
    </w:p>
    <w:p>
      <w:pPr/>
      <w:r>
        <w:rPr>
          <w:lang w:val="pt_PT" w:bidi="pt_PT"/>
        </w:rPr>
      </w:r>
      <w:r>
        <w:rPr>
          <w:lang w:val="pt_PT" w:bidi="pt_PT"/>
        </w:rPr>
        <w:t xml:space="preserve">Quando Jesus retorna à Galileia com seus discípulos, há uma multidão esperando por ele. Um dos homens na multidão chama-se Jairo. Jairo é </w:t>
      </w:r>
      <w:r>
        <w:rPr>
          <w:b/>
          <w:lang w:val="pt_PT" w:bidi="pt_PT"/>
        </w:rPr>
        <w:t>um líder da sinagoga</w:t>
      </w:r>
      <w:r>
        <w:rPr>
          <w:lang w:val="pt_PT" w:bidi="pt_PT"/>
        </w:rPr>
        <w:t>, ou lugar de culto judeu. Cada cidade judaica tinha uma sinagoga e cada sinagoga tinha um ou mais líderes. Esses homens eram responsáveis por cuidar da construção da sinagoga e estavam encarregados de organizar atividades e serviços. Eles não eram sacerdotes ou rabinos. Traduza sinagoga da mesma maneira que você tem traduzido nas passagens anteriores. O termo Sinagoga está no glossário principal.</w:t>
      </w:r>
    </w:p>
    <w:p>
      <w:pPr/>
      <w:r>
        <w:rPr>
          <w:lang w:val="pt_PT" w:bidi="pt_PT"/>
        </w:rPr>
      </w:r>
      <w:r>
        <w:rPr>
          <w:lang w:val="pt_PT" w:bidi="pt_PT"/>
        </w:rPr>
        <w:t xml:space="preserve">Jairo vem e </w:t>
      </w:r>
      <w:r>
        <w:rPr>
          <w:b/>
          <w:lang w:val="pt_PT" w:bidi="pt_PT"/>
        </w:rPr>
        <w:t>cai aos pés de Jesus.</w:t>
      </w:r>
      <w:r>
        <w:rPr>
          <w:lang w:val="pt_PT" w:bidi="pt_PT"/>
        </w:rPr>
        <w:t xml:space="preserve"> Isso significa que ele se ajoelhou e curvou seu rosto até o chão. Ele não caiu por acidente. Na cultura judaica, curvar-se desta maneira mostrava respeito e honra a alguém em uma posição elevada. Jesus concorda em ir à casa de Jairo para curar sua filha que está morrendo.</w:t>
      </w:r>
    </w:p>
    <w:p>
      <w:pPr/>
      <w:r>
        <w:rPr>
          <w:lang w:val="pt_PT" w:bidi="pt_PT"/>
        </w:rPr>
      </w:r>
      <w:r>
        <w:rPr>
          <w:lang w:val="pt_PT" w:bidi="pt_PT"/>
        </w:rPr>
        <w:t xml:space="preserve">Há uma mulher na multidão que </w:t>
      </w:r>
      <w:r>
        <w:rPr>
          <w:b/>
          <w:lang w:val="pt_PT" w:bidi="pt_PT"/>
        </w:rPr>
        <w:t>tem estado sujeita a um sangramento já por 12 anos.</w:t>
      </w:r>
      <w:r>
        <w:rPr>
          <w:lang w:val="pt_PT" w:bidi="pt_PT"/>
        </w:rPr>
        <w:t xml:space="preserve"> Isso se refere a um sangramento menstrual constante do ventre, ou útero, às vezes, que não eram normais. No contexto judeu, isso quer dizer que a mulher havia sido considerada impura, ou imprópria para servir a Deus, por 12 anos.</w:t>
      </w:r>
    </w:p>
    <w:p>
      <w:pPr/>
      <w:r>
        <w:rPr>
          <w:lang w:val="pt_PT" w:bidi="pt_PT"/>
        </w:rPr>
      </w:r>
      <w:r>
        <w:rPr>
          <w:lang w:val="pt_PT" w:bidi="pt_PT"/>
        </w:rPr>
        <w:t>Discuta com sua equipe se é apropriado falar sobre esse tipo de doença em sua cultura. Se não for, você pode se referir à condição dela em termos mais gerais, tais como: "Ela havia sofrido por 12 anos com um sangramento constante".</w:t>
      </w:r>
    </w:p>
    <w:p>
      <w:pPr/>
      <w:r>
        <w:rPr>
          <w:lang w:val="pt_PT" w:bidi="pt_PT"/>
        </w:rPr>
      </w:r>
      <w:r>
        <w:rPr>
          <w:lang w:val="pt_PT" w:bidi="pt_PT"/>
        </w:rPr>
        <w:t xml:space="preserve">A mulher vem por trás de Jesus e toca </w:t>
      </w:r>
      <w:r>
        <w:rPr>
          <w:b/>
          <w:lang w:val="pt_PT" w:bidi="pt_PT"/>
        </w:rPr>
        <w:t>a borda de seu manto.</w:t>
      </w:r>
      <w:r>
        <w:rPr>
          <w:lang w:val="pt_PT" w:bidi="pt_PT"/>
        </w:rPr>
        <w:t xml:space="preserve"> Manto se refere a uma longa peça de roupa exterior. Traduza manto da mesma maneira que você traduziu antes. O termo Manto está no glossário principal. Especificamente, a borda do manto se refere à franja ou borla que, por vezes, fazia parte do manto que os homens judeus usavam. As borlas eram um lembrete para o homem de que ele devia permanecer dedicado a Deus.</w:t>
      </w:r>
    </w:p>
    <w:p>
      <w:pPr/>
      <w:r>
        <w:rPr>
          <w:lang w:val="pt_PT" w:bidi="pt_PT"/>
        </w:rPr>
      </w:r>
      <w:r>
        <w:rPr>
          <w:lang w:val="pt_PT" w:bidi="pt_PT"/>
        </w:rPr>
        <w:t>Pare e mostre uma imagem de um manto com borlas na borda, caso ainda não o tenha feito.</w:t>
      </w:r>
    </w:p>
    <w:p>
      <w:pPr/>
      <w:r>
        <w:rPr>
          <w:lang w:val="pt_PT" w:bidi="pt_PT"/>
        </w:rPr>
      </w:r>
      <w:r>
        <w:rPr>
          <w:lang w:val="pt_PT" w:bidi="pt_PT"/>
        </w:rPr>
        <w:t>A mulher foi curada imediatamente. Jesus para e pergunta quem o havia tocado. Pedro responde e chama Jesus: "</w:t>
      </w:r>
      <w:r>
        <w:rPr>
          <w:b/>
          <w:lang w:val="pt_PT" w:bidi="pt_PT"/>
        </w:rPr>
        <w:t>Mestre</w:t>
      </w:r>
      <w:r>
        <w:rPr>
          <w:lang w:val="pt_PT" w:bidi="pt_PT"/>
        </w:rPr>
        <w:t>". Esse termo mostra respeito e era usado para abordar alguém que tinha uma posição elevada. Traduza mestre da mesma maneira que você traduziu antes. O termo Mestre pode ser encontrado no glossário principal. Pedro quer dizer que todos na multidão estão tocando Jesus. A mulher se revela e se curva a seus pés, tremendo de medo. Depois de ela contar sua história, Jesus a chama: "</w:t>
      </w:r>
      <w:r>
        <w:rPr>
          <w:b/>
          <w:lang w:val="pt_PT" w:bidi="pt_PT"/>
        </w:rPr>
        <w:t>Filha</w:t>
      </w:r>
      <w:r>
        <w:rPr>
          <w:lang w:val="pt_PT" w:bidi="pt_PT"/>
        </w:rPr>
        <w:t>". Este termo mostra a gentil preocupação de Jesus com a mulher e tinha a intenção de tranquilizá-la. É um termo apropriado para um instrutor como Jesus usar para falar gentilmente com uma mulher. Não significa que a mulher era literalmente filha de Jesus. Também não está claro se a mulher era mais jovem ou mais velha que Jesus.</w:t>
      </w:r>
    </w:p>
    <w:p>
      <w:pPr/>
      <w:r>
        <w:rPr>
          <w:lang w:val="pt_PT" w:bidi="pt_PT"/>
        </w:rPr>
      </w:r>
      <w:r>
        <w:rPr>
          <w:lang w:val="pt_PT" w:bidi="pt_PT"/>
        </w:rPr>
        <w:t>Se não é natural usar "filha" neste contexto em sua cultura, você pode empregar um termo apropriado de seu idioma.</w:t>
      </w:r>
    </w:p>
    <w:p>
      <w:pPr/>
      <w:r>
        <w:rPr>
          <w:lang w:val="pt_PT" w:bidi="pt_PT"/>
        </w:rPr>
      </w:r>
      <w:r>
        <w:rPr>
          <w:lang w:val="pt_PT" w:bidi="pt_PT"/>
        </w:rPr>
        <w:t>Jesus diz à mulher: "</w:t>
      </w:r>
      <w:r>
        <w:rPr>
          <w:b/>
          <w:lang w:val="pt_PT" w:bidi="pt_PT"/>
        </w:rPr>
        <w:t>Sua fé a curou</w:t>
      </w:r>
      <w:r>
        <w:rPr>
          <w:lang w:val="pt_PT" w:bidi="pt_PT"/>
        </w:rPr>
        <w:t xml:space="preserve">". Fé se refere à crença e confiança da mulher em Jesus e na sua capacidade de curá-la. Traduza fé da mesma maneira que você tem traduzido nas passagens anteriores. O termo Fé está no glossário principal. A palavra grega para </w:t>
      </w:r>
      <w:r>
        <w:rPr>
          <w:b/>
          <w:lang w:val="pt_PT" w:bidi="pt_PT"/>
        </w:rPr>
        <w:t>curado</w:t>
      </w:r>
      <w:r>
        <w:rPr>
          <w:lang w:val="pt_PT" w:bidi="pt_PT"/>
        </w:rPr>
        <w:t xml:space="preserve"> é a mesma palavra comumente usada na Bíblia para significar salvo ou resgatado. Neste contexto, significa ser salvo de uma doença.</w:t>
      </w:r>
    </w:p>
    <w:p>
      <w:pPr/>
      <w:r>
        <w:rPr>
          <w:lang w:val="pt_PT" w:bidi="pt_PT"/>
        </w:rPr>
      </w:r>
      <w:r>
        <w:rPr>
          <w:lang w:val="pt_PT" w:bidi="pt_PT"/>
        </w:rPr>
        <w:t>Se você tem uma expressão em sua língua que poderia ser usada para resgatar dos pecados e resgatar de uma doença, considere usá-la aqui.</w:t>
      </w:r>
    </w:p>
    <w:p>
      <w:pPr/>
      <w:r>
        <w:rPr>
          <w:lang w:val="pt_PT" w:bidi="pt_PT"/>
        </w:rPr>
      </w:r>
      <w:r>
        <w:rPr>
          <w:lang w:val="pt_PT" w:bidi="pt_PT"/>
        </w:rPr>
        <w:t xml:space="preserve">Um mensageiro diz a Jairo que sua filha está morta; diz que Jairo não deve incomodar o instrutor. Aqui, </w:t>
      </w:r>
      <w:r>
        <w:rPr>
          <w:b/>
          <w:lang w:val="pt_PT" w:bidi="pt_PT"/>
        </w:rPr>
        <w:t>instrutor</w:t>
      </w:r>
      <w:r>
        <w:rPr>
          <w:lang w:val="pt_PT" w:bidi="pt_PT"/>
        </w:rPr>
        <w:t xml:space="preserve"> se refere a Jesus. Este era um título educado para um líder religioso judeu. Traduza instrutor da mesma maneira que você tem traduzido nas passagens anteriores. O termo Instrutor está no glossário principal.</w:t>
      </w:r>
    </w:p>
    <w:p>
      <w:pPr/>
      <w:r>
        <w:rPr>
          <w:lang w:val="pt_PT" w:bidi="pt_PT"/>
        </w:rPr>
      </w:r>
      <w:r>
        <w:rPr>
          <w:lang w:val="pt_PT" w:bidi="pt_PT"/>
        </w:rPr>
        <w:t xml:space="preserve">Jesus incentiva Jairo e diz a ele para apenas </w:t>
      </w:r>
      <w:r>
        <w:rPr>
          <w:b/>
          <w:lang w:val="pt_PT" w:bidi="pt_PT"/>
        </w:rPr>
        <w:t>acreditar</w:t>
      </w:r>
      <w:r>
        <w:rPr>
          <w:lang w:val="pt_PT" w:bidi="pt_PT"/>
        </w:rPr>
        <w:t>. Jesus não diz especificamente em quem ou no que ele deveria acreditar, mas está implícito que Jairo deve continuar a acreditar que Jesus poderia ajudar sua filha. Jesus quer dizer que Jairo deve ter confiança nele, e não deve ter medo ou dúvida.</w:t>
      </w:r>
    </w:p>
    <w:p>
      <w:pPr/>
      <w:r>
        <w:rPr>
          <w:lang w:val="pt_PT" w:bidi="pt_PT"/>
        </w:rPr>
      </w:r>
      <w:r>
        <w:rPr>
          <w:lang w:val="pt_PT" w:bidi="pt_PT"/>
        </w:rPr>
        <w:t xml:space="preserve">Jesus entra na casa. Ele se aproxima da menina, pega sia e diz para ela se levantar. O espírito da menina </w:t>
      </w:r>
      <w:r>
        <w:rPr>
          <w:b/>
          <w:lang w:val="pt_PT" w:bidi="pt_PT"/>
        </w:rPr>
        <w:t>retornou</w:t>
      </w:r>
      <w:r>
        <w:rPr>
          <w:lang w:val="pt_PT" w:bidi="pt_PT"/>
        </w:rPr>
        <w:t>. Isso significa que a menina voltou à vida. Seu espírito a deixou quando ela morreu, mas quando ele retornou, ela viveu novamente.</w:t>
      </w:r>
    </w:p>
    <w:p>
      <w:pPr/>
      <w:r>
        <w:rPr>
          <w:lang w:val="pt_PT" w:bidi="pt_PT"/>
        </w:rPr>
      </w:r>
      <w:r>
        <w:rPr>
          <w:lang w:val="pt_PT" w:bidi="pt_PT"/>
        </w:rPr>
        <w:t>Discuta com sua equipe. Que expressão você usa para se referir à vida ou espírito de uma pessoa deixando o corpo quando ele ou ela morre? Considere usar uma expressão semelhante para descrever alguém que está voltando à vida. Um exemplo seria: "sua respiração retornou".</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8:40–56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17">
        <w:r>
          <w:rPr>
            <w:lang w:val="pt_PT" w:bidi="pt_PT"/>
          </w:rPr>
          <w:rPr>
            <w:color w:val="0000EE"/>
            <w:u w:val="single"/>
          </w:rPr>
          <w:t>Ouvir e Sentir</w:t>
        </w:r>
      </w:hyperlink>
      <w:r>
        <w:rPr>
          <w:lang w:val="pt_PT" w:bidi="pt_PT"/>
        </w:rPr>
        <w:t xml:space="preserve"> (402 KB)</w:t>
      </w:r>
      <w:r>
        <w:rPr>
          <w:lang w:val="pt_PT" w:bidi="pt_PT"/>
        </w:rPr>
      </w:r>
    </w:p>
    <w:p>
      <w:pPr>
        <w:pStyle w:val="ListBullet"/>
        <w:spacing w:line="240" w:lineRule="auto"/>
        <w:ind w:left="720"/>
      </w:pPr>
      <w:r>
        <w:rPr>
          <w:lang w:val="pt_PT" w:bidi="pt_PT"/>
        </w:rPr>
      </w:r>
      <w:hyperlink r:id="rId218">
        <w:r>
          <w:rPr>
            <w:lang w:val="pt_PT" w:bidi="pt_PT"/>
          </w:rPr>
          <w:rPr>
            <w:color w:val="0000EE"/>
            <w:u w:val="single"/>
          </w:rPr>
          <w:t>Preparando o Cenário</w:t>
        </w:r>
      </w:hyperlink>
      <w:r>
        <w:rPr>
          <w:lang w:val="pt_PT" w:bidi="pt_PT"/>
        </w:rPr>
        <w:t xml:space="preserve"> (5.4 MB)</w:t>
      </w:r>
      <w:r>
        <w:rPr>
          <w:lang w:val="pt_PT" w:bidi="pt_PT"/>
        </w:rPr>
      </w:r>
    </w:p>
    <w:p>
      <w:pPr>
        <w:pStyle w:val="ListBullet"/>
        <w:spacing w:line="240" w:lineRule="auto"/>
        <w:ind w:left="720"/>
      </w:pPr>
      <w:r>
        <w:rPr>
          <w:lang w:val="pt_PT" w:bidi="pt_PT"/>
        </w:rPr>
      </w:r>
      <w:hyperlink r:id="rId219">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220">
        <w:r>
          <w:rPr>
            <w:lang w:val="pt_PT" w:bidi="pt_PT"/>
          </w:rPr>
          <w:rPr>
            <w:color w:val="0000EE"/>
            <w:u w:val="single"/>
          </w:rPr>
          <w:t>Incorporando o Texto</w:t>
        </w:r>
      </w:hyperlink>
      <w:r>
        <w:rPr>
          <w:lang w:val="pt_PT" w:bidi="pt_PT"/>
        </w:rPr>
        <w:t xml:space="preserve"> (3.8 MB)</w:t>
      </w:r>
      <w:r>
        <w:rPr>
          <w:lang w:val="pt_PT" w:bidi="pt_PT"/>
        </w:rPr>
      </w:r>
    </w:p>
    <w:p>
      <w:pPr>
        <w:pStyle w:val="ListBullet"/>
        <w:spacing w:line="240" w:lineRule="auto"/>
        <w:ind w:left="720"/>
      </w:pPr>
      <w:r>
        <w:rPr>
          <w:lang w:val="pt_PT" w:bidi="pt_PT"/>
        </w:rPr>
      </w:r>
      <w:hyperlink r:id="rId221">
        <w:r>
          <w:rPr>
            <w:lang w:val="pt_PT" w:bidi="pt_PT"/>
          </w:rPr>
          <w:rPr>
            <w:color w:val="0000EE"/>
            <w:u w:val="single"/>
          </w:rPr>
          <w:t>Preenchendo as Lacunas</w:t>
        </w:r>
      </w:hyperlink>
      <w:r>
        <w:rPr>
          <w:lang w:val="pt_PT" w:bidi="pt_PT"/>
        </w:rPr>
        <w:t xml:space="preserve"> (3.2 MB)</w:t>
      </w:r>
      <w:r>
        <w:rPr>
          <w:lang w:val="pt_PT" w:bidi="pt_PT"/>
        </w:rPr>
      </w:r>
    </w:p>
    <w:p>
      <w:pPr>
        <w:pStyle w:val="ListBullet"/>
        <w:spacing w:line="240" w:lineRule="auto"/>
        <w:ind w:left="720"/>
      </w:pPr>
      <w:r>
        <w:rPr>
          <w:lang w:val="pt_PT" w:bidi="pt_PT"/>
        </w:rPr>
      </w:r>
      <w:hyperlink r:id="rId222">
        <w:r>
          <w:rPr>
            <w:lang w:val="pt_PT" w:bidi="pt_PT"/>
          </w:rPr>
          <w:rPr>
            <w:color w:val="0000EE"/>
            <w:u w:val="single"/>
          </w:rPr>
          <w:t>Falando a Palavra</w:t>
        </w:r>
      </w:hyperlink>
      <w:r>
        <w:rPr>
          <w:lang w:val="pt_PT" w:bidi="pt_PT"/>
        </w:rPr>
        <w:t xml:space="preserve"> (903 KB)</w:t>
      </w:r>
      <w:r>
        <w:rPr>
          <w:lang w:val="pt_PT" w:bidi="pt_PT"/>
        </w:rPr>
      </w:r>
      <w:r>
        <w:rPr>
          <w:lang w:val="pt_PT" w:bidi="pt_PT"/>
        </w:rPr>
      </w:r>
      <w:r>
        <w:rPr>
          <w:lang w:val="pt_PT" w:bidi="pt_PT"/>
        </w:rPr>
      </w:r>
    </w:p>
    <w:p>
      <w:pPr/>
      <w:r>
        <w:rPr>
          <w:lang w:val="pt_PT" w:bidi="pt_PT"/>
        </w:rPr>
      </w:r>
    </w:p>
    <w:p>
      <w:pPr>
        <w:pStyle w:val="Heading2"/>
      </w:pPr>
      <w:r>
        <w:rPr>
          <w:lang w:val="pt_PT" w:bidi="pt_PT"/>
        </w:rPr>
        <w:t>Lucas 9:1–17</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OUVIR E SENTIR</w:t>
      </w:r>
    </w:p>
    <w:p>
      <w:pPr/>
      <w:r>
        <w:rPr>
          <w:lang w:val="pt_PT" w:bidi="pt_PT"/>
        </w:rPr>
      </w:r>
      <w:r>
        <w:rPr>
          <w:lang w:val="pt_PT" w:bidi="pt_PT"/>
        </w:rPr>
        <w:t>LUCAS 9:1–17</w:t>
      </w:r>
    </w:p>
    <w:p>
      <w:pPr/>
      <w:r>
        <w:rPr>
          <w:lang w:val="pt_PT" w:bidi="pt_PT"/>
        </w:rPr>
      </w:r>
      <w:r>
        <w:rPr>
          <w:lang w:val="pt_PT" w:bidi="pt_PT"/>
        </w:rPr>
        <w:t>Escute Lucas 9:1–17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9:1–17</w:t>
      </w:r>
    </w:p>
    <w:p>
      <w:pPr/>
      <w:r>
        <w:rPr>
          <w:lang w:val="pt_PT" w:bidi="pt_PT"/>
        </w:rPr>
      </w:r>
      <w:r>
        <w:rPr>
          <w:lang w:val="pt_PT" w:bidi="pt_PT"/>
        </w:rPr>
        <w:t>Ouça o texto uma vez na versão mais fácil de entender.</w:t>
      </w:r>
    </w:p>
    <w:p>
      <w:pPr/>
      <w:r>
        <w:rPr>
          <w:lang w:val="pt_PT" w:bidi="pt_PT"/>
        </w:rPr>
      </w:r>
      <w:r>
        <w:rPr>
          <w:lang w:val="pt_PT" w:bidi="pt_PT"/>
        </w:rPr>
        <w:t>Algum tempo depois de Jesus trazer uma menina de volta à vida, Jesus envia seus 12 apóstolos escolhidos, ou alguns deles, para ensinar as pessoas sobre o reino de Deus e curar as pessoas. Ao retornarem, uma multidão se reúne para ouvir Jesus ensinar fora da cidade de Betsaida. Jesus realiza um milagre para alimentar a multidão. Durante este tempo, Herodes, o governante da Galileia, começa a questionar quem Jesus realmente é.</w:t>
      </w:r>
    </w:p>
    <w:p>
      <w:pPr/>
      <w:r>
        <w:rPr>
          <w:lang w:val="pt_PT" w:bidi="pt_PT"/>
        </w:rPr>
      </w:r>
      <w:r>
        <w:rPr>
          <w:lang w:val="pt_PT" w:bidi="pt_PT"/>
        </w:rPr>
        <w:t>Jesus reúne os Doze, ou os apóstolos, juntos. Lucas usa "os apóstolos" e "os discípulos" para se referir ao mesmo grupo dos 12 seguidores mais próximos de Jesus. No entanto, Lucas passa a chamá-los de "os apóstolos", ou enviados, porque Jesus os está enviando para uma missão específica. Jesus reúne os apóstolos para prepará-los para o que ele estava prestes a enviá-los para fazer. Jesus lhes dá poder, ou a capacidade de fazer algo, e autoridade, ou o direito de fazer algo. Este poder e autoridade lhes permitirá libertar pessoas que eram controladas por espíritos malignos e curar doenças. Jesus quer que seus apóstolos contem às pessoas sobre o reino de Deus, ou seja, sobre Deus governando nos corações das pessoas por meio da confiança em Jesus como seu rei, e quer que eles curem as pessoas.</w:t>
      </w:r>
    </w:p>
    <w:p>
      <w:pPr/>
      <w:r>
        <w:rPr>
          <w:lang w:val="pt_PT" w:bidi="pt_PT"/>
        </w:rPr>
      </w:r>
      <w:r>
        <w:rPr>
          <w:lang w:val="pt_PT" w:bidi="pt_PT"/>
        </w:rPr>
        <w:t>Jesus dá instruções específicas aos seus apóstolos antes de partirem para diferentes cidades. Jesus diz a eles para não transportarem nada em sua jornada - nem cajado, nem sacola, nem alimento, nem dinheiro e nem uma túnica, ou vestimenta, extra. [Jesus provavelmente queria encorajar os apóstolos a dependerem exclusivamente de Deus. Ele queria que eles confiassem na hospitalidade de outros judeus.]{.mark}</w:t>
      </w:r>
    </w:p>
    <w:p>
      <w:pPr/>
      <w:r>
        <w:rPr>
          <w:lang w:val="pt_PT" w:bidi="pt_PT"/>
        </w:rPr>
      </w:r>
      <w:r>
        <w:rPr>
          <w:lang w:val="pt_PT" w:bidi="pt_PT"/>
        </w:rPr>
        <w:t>Pare e mostre à sua equipe a foto de uma túnica. Discuta com sua equipe: em sua cultura, como vocês se preparam para uma longa jornada? Que coisas vocês levam?.</w:t>
      </w:r>
    </w:p>
    <w:p>
      <w:pPr/>
      <w:r>
        <w:rPr>
          <w:lang w:val="pt_PT" w:bidi="pt_PT"/>
        </w:rPr>
      </w:r>
      <w:r>
        <w:rPr>
          <w:lang w:val="pt_PT" w:bidi="pt_PT"/>
        </w:rPr>
        <w:t>Jesus também diz aos seus apóstolos para ficarem no primeiro lugar ao qual fossem convidados, e permanecessem lá durante todo o tempo em que estivessem na cidade. Isso quer dizer que Jesus não queria que eles saíssem e procurassem um lugar melhor para ficar.</w:t>
      </w:r>
    </w:p>
    <w:p>
      <w:pPr/>
      <w:r>
        <w:rPr>
          <w:lang w:val="pt_PT" w:bidi="pt_PT"/>
        </w:rPr>
      </w:r>
      <w:r>
        <w:rPr>
          <w:lang w:val="pt_PT" w:bidi="pt_PT"/>
        </w:rPr>
        <w:t>Pare e discuta com sua equipe. Como a hospitalidade funciona em sua cultura? Como os estranhos a um povoado são tratados quando eles chegam e procuram um lugar para ficar?</w:t>
      </w:r>
    </w:p>
    <w:p>
      <w:pPr/>
      <w:r>
        <w:rPr>
          <w:lang w:val="pt_PT" w:bidi="pt_PT"/>
        </w:rPr>
      </w:r>
      <w:r>
        <w:rPr>
          <w:lang w:val="pt_PT" w:bidi="pt_PT"/>
        </w:rPr>
        <w:t>No entanto, se as pessoas de uma cidade não aceitassem a mensagem dos apóstolos, Jesus diz que eles deveriam sacudir a poeira daquela cidade de seus pés, ou de suas sandálias. Na cultura judaica, uma pessoa sacudir a poeira de um lugar de seus pés simbolizava que ela não tinha nenhuma relação com os habitantes daquele lugar. Isso implicava que aquelas pessoas não pertenciam ao povo de Deus. Fazendo isso, os apóstolos demonstravam que não eram responsáveis pelo julgamento de Deus sobre aquela cidade por não haverem aceitado sua mensagem. Os apóstolos obedeceram a Jesus. Eles viajaram de cidade em cidade, curando pessoas e proclamando publicamente às pessoas as boas novas sobre o reino de Deus.</w:t>
      </w:r>
    </w:p>
    <w:p>
      <w:pPr/>
      <w:r>
        <w:rPr>
          <w:lang w:val="pt_PT" w:bidi="pt_PT"/>
        </w:rPr>
      </w:r>
      <w:r>
        <w:rPr>
          <w:lang w:val="pt_PT" w:bidi="pt_PT"/>
        </w:rPr>
        <w:t>Pare e mostre à sua equipe uma foto de sandálias judaicas. Discuta com sua equipe: como vocês demonstram rejeição por um povo ou cidade em sua cultura? Onde vocês vivem, como alguém é tratado se ele for culturalmente rejeitado?</w:t>
      </w:r>
    </w:p>
    <w:p>
      <w:pPr/>
      <w:r>
        <w:rPr>
          <w:lang w:val="pt_PT" w:bidi="pt_PT"/>
        </w:rPr>
      </w:r>
      <w:r>
        <w:rPr>
          <w:lang w:val="pt_PT" w:bidi="pt_PT"/>
        </w:rPr>
        <w:t>Usando a palavra para "agora", Lucas muda de assunto para falar de Herodes, o governante da Galileia. A palavra usada para "agora" não quer dizer naquele mesmo momento no tempo. Herodes, o tetrarca, ou governante de uma quarta parte de região, ouviu falar das coisas incríveis que Jesus e seus apóstolos estavam fazendo. As pessoas estavam dizendo coisas diferentes sobre Jesus. Alguns pensavam que ele era um profeta, ou mensageiro de Deus. Outros pensavam que Jesus era João Batista que havia voltado à vida. Embora Lucas não mencione isso, Herodes já havia executado João Batista antes desses eventos acontecerem. Herodes estava confuso, porque ele sabia que havia ordenado aos seus soldados para cortarem a cabeça de João Batista. Outros povos acreditavam que Jesus era realmente o profeta judeu Elias que havia voltado do céu na pessoa de Jesus. Elias era um famoso profeta judeu que fazia muitos milagres pelo poder de Deus. Elias nunca morreu, mas foi levado para o céu em uma carruagem, ou transporte puxado por cavalos. Os judeus acreditavam que Elias iria aparecer antes do Messias chegar. Herodes não sabia o que pensar sobre Jesus e queria encontrá-lo.</w:t>
      </w:r>
    </w:p>
    <w:p>
      <w:pPr/>
      <w:r>
        <w:rPr>
          <w:lang w:val="pt_PT" w:bidi="pt_PT"/>
        </w:rPr>
      </w:r>
      <w:r>
        <w:rPr>
          <w:lang w:val="pt_PT" w:bidi="pt_PT"/>
        </w:rPr>
        <w:t>Pare e discuta com sua equipe. Como as notícias se espalham onde vocês vivem? Como as pessoas recebem informações precisas sobre um evento ocorrido?</w:t>
      </w:r>
    </w:p>
    <w:p>
      <w:pPr/>
      <w:r>
        <w:rPr>
          <w:lang w:val="pt_PT" w:bidi="pt_PT"/>
        </w:rPr>
      </w:r>
      <w:r>
        <w:rPr>
          <w:lang w:val="pt_PT" w:bidi="pt_PT"/>
        </w:rPr>
        <w:t>Os apóstolos retornam a Jesus depois de pregar e curar em diferentes cidades. Eles contam a Jesus tudo o que fizeram. Jesus leva seus apóstolos para um lugar onde possam ficar juntos, apenas eles. Ele os leva para uma cidade chamada Betsaida. Esta cidade estava localizada na costa nordeste do mar da Galileia. Jesus levou seus apóstolos para um lugar silencioso e deserto a alguma distância da cidade.</w:t>
      </w:r>
    </w:p>
    <w:p>
      <w:pPr/>
      <w:r>
        <w:rPr>
          <w:lang w:val="pt_PT" w:bidi="pt_PT"/>
        </w:rPr>
      </w:r>
      <w:r>
        <w:rPr>
          <w:lang w:val="pt_PT" w:bidi="pt_PT"/>
        </w:rPr>
        <w:t>Pare e mostre à sua equipe, num mapa, onde fica localizada Betsaida.</w:t>
      </w:r>
    </w:p>
    <w:p>
      <w:pPr/>
      <w:r>
        <w:rPr>
          <w:lang w:val="pt_PT" w:bidi="pt_PT"/>
        </w:rPr>
      </w:r>
      <w:r>
        <w:rPr>
          <w:lang w:val="pt_PT" w:bidi="pt_PT"/>
        </w:rPr>
        <w:t>No entanto, uma multidão fica sabendo onde Jesus está e o segue. Os Evangelhos de Mateus e Marcos mencionam que Jesus e os discípulos foram de barco, pelo mar da Galileia. Portanto, sua tradução não deve dar a entender que a multidão estava caminhando atrás de Jesus. Significa que eles iam aonde Jesus estivesse. Jesus acolhe a multidão. Ele não os envia embora, mesmo que planejasse estar sozinho com seus apóstolos. Jesus começa a ensiná-los sobre o Reino de Deus e a curar os doentes.</w:t>
      </w:r>
    </w:p>
    <w:p>
      <w:pPr/>
      <w:r>
        <w:rPr>
          <w:lang w:val="pt_PT" w:bidi="pt_PT"/>
        </w:rPr>
      </w:r>
      <w:r>
        <w:rPr>
          <w:lang w:val="pt_PT" w:bidi="pt_PT"/>
        </w:rPr>
        <w:t>Mais tarde, ao pôr do sol, a hora em que as pessoas geralmente comiam sua refeição noturna, os 12 discípulos se aproximam de Jesus e pedem a ele para despedir a multidão. Não era um pedido rude; os discípulos queriam que Jesus liberasse o povo de seu ensino para que retornassem a suas casas. Os discípulos queriam que a multidão saísse para aldeias ou fazendas circundantes e comprassem ou recebessem comida e abrigo para a noite. Queriam que a multidão fosse dispensada porque ninguém vivia perto de onde Jesus estava ensinando.</w:t>
      </w:r>
    </w:p>
    <w:p>
      <w:pPr/>
      <w:r>
        <w:rPr>
          <w:lang w:val="pt_PT" w:bidi="pt_PT"/>
        </w:rPr>
      </w:r>
      <w:r>
        <w:rPr>
          <w:lang w:val="pt_PT" w:bidi="pt_PT"/>
        </w:rPr>
        <w:t>Jesus diz aos seus discípulos que eles devem dar à multidão algo para comer. Os discípulos explicam que este é um pedido impossível, porque eles tinham apenas cinco pães e dois peixes. Pão se refere a pães pequenos, redondos e planos feitos de cevada. Peixe se refere a peixes que já estavam cozidos ou salgados.</w:t>
      </w:r>
    </w:p>
    <w:p>
      <w:pPr/>
      <w:r>
        <w:rPr>
          <w:lang w:val="pt_PT" w:bidi="pt_PT"/>
        </w:rPr>
      </w:r>
      <w:r>
        <w:rPr>
          <w:lang w:val="pt_PT" w:bidi="pt_PT"/>
        </w:rPr>
        <w:t>Pare e mostre à sua equipe fotos de como o pão e o peixe cozido se pareciam na cultura judaica. Discuta com sua equipe: como as pessoas em sua comunidade reagem quando alguém faz um pedido que parece impossível?</w:t>
      </w:r>
    </w:p>
    <w:p>
      <w:pPr/>
      <w:r>
        <w:rPr>
          <w:lang w:val="pt_PT" w:bidi="pt_PT"/>
        </w:rPr>
      </w:r>
      <w:r>
        <w:rPr>
          <w:lang w:val="pt_PT" w:bidi="pt_PT"/>
        </w:rPr>
        <w:t>Os discípulos dizem que a única maneira de alimentar a multidão é comprar comida. Mas os discípulos não acham que isso é o que Jesus quer que eles façam. Eles não tinham dinheiro suficiente para alimentar toda aquela gente.</w:t>
      </w:r>
    </w:p>
    <w:p>
      <w:pPr/>
      <w:r>
        <w:rPr>
          <w:lang w:val="pt_PT" w:bidi="pt_PT"/>
        </w:rPr>
      </w:r>
      <w:r>
        <w:rPr>
          <w:lang w:val="pt_PT" w:bidi="pt_PT"/>
        </w:rPr>
        <w:t>Lucas dá, então, informações de fundo para explicar a resposta dos discípulos. Ele nos diz que havia 5.000 homens na multidão. Isso não inclui as mulheres e crianças que também estavam presentes.</w:t>
      </w:r>
    </w:p>
    <w:p>
      <w:pPr/>
      <w:r>
        <w:rPr>
          <w:lang w:val="pt_PT" w:bidi="pt_PT"/>
        </w:rPr>
      </w:r>
      <w:r>
        <w:rPr>
          <w:lang w:val="pt_PT" w:bidi="pt_PT"/>
        </w:rPr>
        <w:t>Jesus diz aos discípulos para fazerem a multidão sentar-se em grupos de 50. Então, Jesus pega o pão e o peixe, e olha para o céu, o lugar onde Deus vive. Era comum na cultura judaica para as pessoas olharem para o céu enquanto elas estavam orando. Jesus agradece a Deus pela comida e começa a repartir o peixe e o pão em pedaços. Jesus entrega os pedaços aos seus discípulos para que eles possam dar a comida aos grupos de pessoas. Quando Jesus terminou, a multidão inteira havia comido toda a comida que queria. A comida que sobrou era tanta, que encheu 12 cestas.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9:1–17</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cinco cenas.</w:t>
      </w:r>
    </w:p>
    <w:p>
      <w:pPr/>
      <w:r>
        <w:rPr>
          <w:lang w:val="pt_PT" w:bidi="pt_PT"/>
        </w:rPr>
      </w:r>
      <w:r>
        <w:rPr>
          <w:b/>
          <w:lang w:val="pt_PT" w:bidi="pt_PT"/>
        </w:rPr>
        <w:t>Primeira cena:</w:t>
      </w:r>
      <w:r>
        <w:rPr>
          <w:lang w:val="pt_PT" w:bidi="pt_PT"/>
        </w:rPr>
        <w:t xml:space="preserve"> Jesus reúne seus 12 discípulos, às vezes chamados de apóstolos ou enviados, juntos. Ele lhes dá poder e autoridade para expulsar espíritos malignos e curar os doentes. Jesus lhes dá instruções específicas para sua jornada para diferentes cidades para falar às pessoas sobre o Reino de Deus.</w:t>
      </w:r>
    </w:p>
    <w:p>
      <w:pPr/>
      <w:r>
        <w:rPr>
          <w:lang w:val="pt_PT" w:bidi="pt_PT"/>
        </w:rPr>
      </w:r>
      <w:r>
        <w:rPr>
          <w:b/>
          <w:lang w:val="pt_PT" w:bidi="pt_PT"/>
        </w:rPr>
        <w:t>Segunda cena:</w:t>
      </w:r>
      <w:r>
        <w:rPr>
          <w:lang w:val="pt_PT" w:bidi="pt_PT"/>
        </w:rPr>
        <w:t xml:space="preserve"> os discípulos obedecem. Eles não levam nada com eles, proclamam as boas novas em diferentes cidades e curam os doentes.</w:t>
      </w:r>
    </w:p>
    <w:p>
      <w:pPr/>
      <w:r>
        <w:rPr>
          <w:lang w:val="pt_PT" w:bidi="pt_PT"/>
        </w:rPr>
      </w:r>
      <w:r>
        <w:rPr>
          <w:b/>
          <w:lang w:val="pt_PT" w:bidi="pt_PT"/>
        </w:rPr>
        <w:t>Terceira cena:</w:t>
      </w:r>
      <w:r>
        <w:rPr>
          <w:lang w:val="pt_PT" w:bidi="pt_PT"/>
        </w:rPr>
        <w:t xml:space="preserve"> depois de os discípulos obedecerem a Jesus, Herodes fica sabendo sobre o que Jesus e os apóstolos têm feito. Ele começa a questionar quem Jesus é. Herodes quer conhecer Jesus.</w:t>
      </w:r>
    </w:p>
    <w:p>
      <w:pPr/>
      <w:r>
        <w:rPr>
          <w:lang w:val="pt_PT" w:bidi="pt_PT"/>
        </w:rPr>
      </w:r>
      <w:r>
        <w:rPr>
          <w:b/>
          <w:lang w:val="pt_PT" w:bidi="pt_PT"/>
        </w:rPr>
        <w:t>Quarta cena:</w:t>
      </w:r>
      <w:r>
        <w:rPr>
          <w:lang w:val="pt_PT" w:bidi="pt_PT"/>
        </w:rPr>
        <w:t xml:space="preserve"> os discípulos retornam a Jesus e dizem a ele o que aconteceu. Jesus os leva para Betsaida, para ficarem sozinhos. A multidão os encontra e Jesus começa a ensiná-los.</w:t>
      </w:r>
    </w:p>
    <w:p>
      <w:pPr/>
      <w:r>
        <w:rPr>
          <w:lang w:val="pt_PT" w:bidi="pt_PT"/>
        </w:rPr>
      </w:r>
      <w:r>
        <w:rPr>
          <w:b/>
          <w:lang w:val="pt_PT" w:bidi="pt_PT"/>
        </w:rPr>
        <w:t>Quinta cena:</w:t>
      </w:r>
      <w:r>
        <w:rPr>
          <w:lang w:val="pt_PT" w:bidi="pt_PT"/>
        </w:rPr>
        <w:t xml:space="preserve"> mais tarde, à medida que o sol está se pondo, os discípulos querem enviar a multidão para casa, porque estão em um lugar onde poucas pessoas viviam. Jesus diz aos discípulos para que eles alimentem a multidão. Os discípulos dizem que não têm dinheiro suficiente. Jesus toma a comida que tinham e agradece a Deus por ela. Ele a divide em pedaços e os discípulos alimentam a multidão em grupos de 50. Mais de 5.000 pessoas são alimentadas e satisfeitas. As sobras somam 12 cestas.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apóstolos</w:t>
      </w:r>
    </w:p>
    <w:p>
      <w:pPr>
        <w:pStyle w:val="ListBullet"/>
        <w:spacing w:line="240" w:lineRule="auto"/>
        <w:ind w:left="720"/>
      </w:pPr>
      <w:r>
        <w:rPr>
          <w:lang w:val="pt_PT" w:bidi="pt_PT"/>
        </w:rPr>
      </w:r>
      <w:r>
        <w:rPr>
          <w:lang w:val="pt_PT" w:bidi="pt_PT"/>
        </w:rPr>
        <w:t>Herodes, governante da Galileia</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Herodes já havia decapitado João Batista antes desta história acontecer. Da última vez que Lucas mencionou João, ele estava na prisão.</w:t>
      </w:r>
    </w:p>
    <w:p>
      <w:pPr/>
      <w:r>
        <w:rPr>
          <w:lang w:val="pt_PT" w:bidi="pt_PT"/>
        </w:rPr>
      </w:r>
      <w:r>
        <w:rPr>
          <w:lang w:val="pt_PT" w:bidi="pt_PT"/>
        </w:rPr>
        <w:t>Lembre-se de que alguém sacudir a poeira dos pés era um costume judaico para mostrar rejeição a uma cidade. Simbolizava que aquelas pessoas não eram povo de Deus, e que Deus os julgaria.</w:t>
      </w:r>
    </w:p>
    <w:p>
      <w:pPr/>
      <w:r>
        <w:rPr>
          <w:lang w:val="pt_PT" w:bidi="pt_PT"/>
        </w:rPr>
      </w:r>
      <w:r>
        <w:rPr>
          <w:lang w:val="pt_PT" w:bidi="pt_PT"/>
        </w:rPr>
        <w:t>Não se esqueça de que Jesus estava levando seus discípulos em direção à cidade de Betsaida, mas não para ela. Em vez disso, eles estavam indo para um lugar isolado, para estarem sozinhos. Sabemos disso porque o relato diz que estavam em um lugar onde poucas pessoas viviam.</w:t>
      </w:r>
    </w:p>
    <w:p>
      <w:pPr/>
      <w:r>
        <w:rPr>
          <w:lang w:val="pt_PT" w:bidi="pt_PT"/>
        </w:rPr>
      </w:r>
      <w:r>
        <w:rPr>
          <w:lang w:val="pt_PT" w:bidi="pt_PT"/>
        </w:rPr>
        <w:t>É importante lembrar que, quando Lucas diz que há 5.000 homens, não significa que apenas os homens estavam escutando Jesus.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9:1–17</w:t>
      </w:r>
    </w:p>
    <w:p>
      <w:pPr/>
      <w:r>
        <w:rPr>
          <w:lang w:val="pt_PT" w:bidi="pt_PT"/>
        </w:rPr>
      </w:r>
      <w:r>
        <w:rPr>
          <w:lang w:val="pt_PT" w:bidi="pt_PT"/>
        </w:rPr>
        <w:t>Nessa sessão, a equipe interpretará a história.</w:t>
      </w:r>
    </w:p>
    <w:p>
      <w:pPr/>
      <w:r>
        <w:rPr>
          <w:lang w:val="pt_PT" w:bidi="pt_PT"/>
        </w:rPr>
      </w:r>
      <w:r>
        <w:rPr>
          <w:lang w:val="pt_PT" w:bidi="pt_PT"/>
        </w:rPr>
        <w:t>Esta história tem cinco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apóstolos</w:t>
      </w:r>
    </w:p>
    <w:p>
      <w:pPr>
        <w:pStyle w:val="ListBullet"/>
        <w:spacing w:line="240" w:lineRule="auto"/>
        <w:ind w:left="720"/>
      </w:pPr>
      <w:r>
        <w:rPr>
          <w:lang w:val="pt_PT" w:bidi="pt_PT"/>
        </w:rPr>
      </w:r>
      <w:r>
        <w:rPr>
          <w:lang w:val="pt_PT" w:bidi="pt_PT"/>
        </w:rPr>
        <w:t>Herodes, governante da Galileia</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os 12 apóstolos, ou discípulos, estando entusiasmados com as coisas que conseguiram fazer com a autoridade de Jesus.</w:t>
      </w:r>
    </w:p>
    <w:p>
      <w:pPr/>
      <w:r>
        <w:rPr>
          <w:lang w:val="pt_PT" w:bidi="pt_PT"/>
        </w:rPr>
      </w:r>
      <w:r>
        <w:rPr>
          <w:lang w:val="pt_PT" w:bidi="pt_PT"/>
        </w:rPr>
        <w:t>Faça com que a equipe represente Herodes com muita curiosidade sobre Jesus quando pergunta: "Quem é esse homem?".</w:t>
      </w:r>
    </w:p>
    <w:p>
      <w:pPr/>
      <w:r>
        <w:rPr>
          <w:lang w:val="pt_PT" w:bidi="pt_PT"/>
        </w:rPr>
      </w:r>
      <w:r>
        <w:rPr>
          <w:lang w:val="pt_PT" w:bidi="pt_PT"/>
        </w:rPr>
        <w:t>A equipe deve interpretar os discípulos confusos quando Jesus pede para eles alimentarem a multidão.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Jesus dizendo aos discípulos para não levarem nada com eles. Jesus diz a eles para ficarem com a primeira pessoa que se oferecer para acolhê-los. Também lhes diz para sacudir a poeira de seus pés das cidades que rejeitassem sua mensagem. </w:t>
      </w:r>
      <w:r>
        <w:rPr>
          <w:b/>
          <w:lang w:val="pt_PT" w:bidi="pt_PT"/>
        </w:rPr>
        <w:t>Interrompa a cena.</w:t>
      </w:r>
      <w:r>
        <w:rPr>
          <w:lang w:val="pt_PT" w:bidi="pt_PT"/>
        </w:rPr>
        <w:t xml:space="preserve"> Pergunte aos atores que interpretam os discípulos: "Como vocês se sentem?". Você pode ouvir coisas como: "Com muito medo. E se as pessoas forem violentas e rejeitarem nossa mensagem?", "Estou entusiasmado por Jesus estar me enviando e me dando seu poder e autoridade" e "Nervoso. E se não tivermos comida suficiente?". Reinicie a cena.</w:t>
      </w:r>
    </w:p>
    <w:p>
      <w:pPr/>
      <w:r>
        <w:rPr>
          <w:lang w:val="pt_PT" w:bidi="pt_PT"/>
        </w:rPr>
      </w:r>
      <w:r>
        <w:rPr>
          <w:lang w:val="pt_PT" w:bidi="pt_PT"/>
        </w:rPr>
        <w:t>Represente Herodes ficando confuso com as coisas que ouviu sobre Jesus. As pessoas estavam dizendo que ele era João Batista ou Elias. Outras pessoas pensavam ser um profeta que retornara dos mortos. Herodes diz que não pode ser João Batista, porque ele o havia decapitado. Herodes disse ter ouvido muitas histórias sobre Jesus. Ele pergunta: "Quem é esse homem?". Herodes quer ver Jesus.</w:t>
      </w:r>
    </w:p>
    <w:p>
      <w:pPr/>
      <w:r>
        <w:rPr>
          <w:lang w:val="pt_PT" w:bidi="pt_PT"/>
        </w:rPr>
      </w:r>
      <w:r>
        <w:rPr>
          <w:b/>
          <w:lang w:val="pt_PT" w:bidi="pt_PT"/>
        </w:rPr>
        <w:t>Interrompa a cena.</w:t>
      </w:r>
      <w:r>
        <w:rPr>
          <w:lang w:val="pt_PT" w:bidi="pt_PT"/>
        </w:rPr>
        <w:t xml:space="preserve"> Pergunte ao ator que interpretava Herodes: "Como você se sente?". Você pode ouvir coisas como: "Confuso. Quem pode realizar as coisas que Jesus está fazendo?", "Com medo. Agi mal decapitando João", "Preciso descobrir mais sobre Jesus por mim mesmo". Reinicie a cena.</w:t>
      </w:r>
    </w:p>
    <w:p>
      <w:pPr/>
      <w:r>
        <w:rPr>
          <w:lang w:val="pt_PT" w:bidi="pt_PT"/>
        </w:rPr>
      </w:r>
      <w:r>
        <w:rPr>
          <w:lang w:val="pt_PT" w:bidi="pt_PT"/>
        </w:rPr>
        <w:t xml:space="preserve">Represente os discípulos retornando e contando a Jesus todas as coisas que fizeram. Jesus silenciosamente leva os doze discípulos para longe. As multidões descobriram para onde estavam indo e os seguiram. Jesus acolheu a multidão, ensinou-lhes sobre o Reino de Deus e curou os doentes. </w:t>
      </w:r>
      <w:r>
        <w:rPr>
          <w:b/>
          <w:lang w:val="pt_PT" w:bidi="pt_PT"/>
        </w:rPr>
        <w:t>Interrompa a cena.</w:t>
      </w:r>
      <w:r>
        <w:rPr>
          <w:lang w:val="pt_PT" w:bidi="pt_PT"/>
        </w:rPr>
        <w:t xml:space="preserve"> Pergunte aos atores que interpretam os discípulos: "Como vocês se sentem?". Você pode ouvir coisas como: "Cansado. Precisamos apenas de algum tempo sozinhos com Jesus", "Perturbado. Por que Jesus não os despede?", ou "Jesus é muito gentil. Como ele consegue sempre seguir em frente?".</w:t>
      </w:r>
    </w:p>
    <w:p>
      <w:pPr/>
      <w:r>
        <w:rPr>
          <w:lang w:val="pt_PT" w:bidi="pt_PT"/>
        </w:rPr>
      </w:r>
      <w:r>
        <w:rPr>
          <w:lang w:val="pt_PT" w:bidi="pt_PT"/>
        </w:rPr>
        <w:t>Pergunte aos atores que interpretam a multidão. "Como vocês se sentem?". Você pode ouvir coisas como: "Sinto que sou amado. Jesus dedicou tempo para nós", "Sinto que sou valorizado. Jesus realmente presta atenção às minhas necessidades", ou "Estou espantado. Jesus está dizendo coisas incríveis e fazendo maravilhas entre nós". Reinicie a cena.</w:t>
      </w:r>
    </w:p>
    <w:p>
      <w:pPr/>
      <w:r>
        <w:rPr>
          <w:lang w:val="pt_PT" w:bidi="pt_PT"/>
        </w:rPr>
      </w:r>
      <w:r>
        <w:rPr>
          <w:lang w:val="pt_PT" w:bidi="pt_PT"/>
        </w:rPr>
        <w:t xml:space="preserve">Mais tarde, os discípulos dizem a Jesus para enviar as pessoas para fora, para encontrarem comida e abrigo, porque estão em um lugar remoto. Jesus diz aos seus discípulos para que eles alimentem as pessoas. Os discípulos respondem que possuem apenas cinco pães e dois peixes. Eles perguntam a Jesus se precisam de ir e comprar comida suficiente para todos. Havia 5.000 homens. </w:t>
      </w:r>
      <w:r>
        <w:rPr>
          <w:b/>
          <w:lang w:val="pt_PT" w:bidi="pt_PT"/>
        </w:rPr>
        <w:t>Interrompa a cena.</w:t>
      </w:r>
      <w:r>
        <w:rPr>
          <w:lang w:val="pt_PT" w:bidi="pt_PT"/>
        </w:rPr>
        <w:t xml:space="preserve"> Pergunte aos discípulos: "Como vocês se sentem?". Você pode ouvir coisas como: "Estou confuso. Como podemos obter comida suficiente para tanta gente?", "Estou curioso sobre como Jesus nos ajudará a alimentar o povo", ou "Estou faminto e precisando descansar. Por que Jesus não pode deixar as pessoas irem para casa?". Reinicie a cena.</w:t>
      </w:r>
    </w:p>
    <w:p>
      <w:pPr/>
      <w:r>
        <w:rPr>
          <w:lang w:val="pt_PT" w:bidi="pt_PT"/>
        </w:rPr>
      </w:r>
      <w:r>
        <w:rPr>
          <w:lang w:val="pt_PT" w:bidi="pt_PT"/>
        </w:rPr>
        <w:t xml:space="preserve">Represente Jesus orando pelo peixe e pelo pão. Jesus orienta os discípulos para organizarem a multidão em grupos sentados de 50 pessoas. Então Jesus parte o alimento em pedaços e dá aos discípulos para que os entreguem para as pessoas. </w:t>
      </w:r>
      <w:r>
        <w:rPr>
          <w:b/>
          <w:lang w:val="pt_PT" w:bidi="pt_PT"/>
        </w:rPr>
        <w:t>Interrompa a cena.</w:t>
      </w:r>
      <w:r>
        <w:rPr>
          <w:lang w:val="pt_PT" w:bidi="pt_PT"/>
        </w:rPr>
        <w:t xml:space="preserve"> Pergunte aos atores que interpretam a multidão: "Como vocês estão se sentindo?". Vocês podem ouvir coisas como: "Curioso. O que Jesus está fazendo com a comida?", "Com fome", ou "Impaciente. Por que estamos nos sentando? Preciso de partir e encontrar algum lugar para pernoitar".</w:t>
      </w:r>
    </w:p>
    <w:p>
      <w:pPr/>
      <w:r>
        <w:rPr>
          <w:lang w:val="pt_PT" w:bidi="pt_PT"/>
        </w:rPr>
      </w:r>
      <w:r>
        <w:rPr>
          <w:lang w:val="pt_PT" w:bidi="pt_PT"/>
        </w:rPr>
        <w:t>Pergunte aos atores que interpretam os discípulos: "Como vocês estão se sentindo?". Você pode ouvir coisas como: "Não faço ideia de como isso vai funcionar, mas obedecerei a Jesus", "De onde a comida está vindo sem parar?". "Com vergonha. Lamento ter duvidado", ou "Em espanto. Eu deveria ter estado preparado para Jesus realizar um milagre". Reinicie a cena.</w:t>
      </w:r>
    </w:p>
    <w:p>
      <w:pPr/>
      <w:r>
        <w:rPr>
          <w:lang w:val="pt_PT" w:bidi="pt_PT"/>
        </w:rPr>
      </w:r>
      <w:r>
        <w:rPr>
          <w:lang w:val="pt_PT" w:bidi="pt_PT"/>
        </w:rPr>
        <w:t>No final, os discípulos recolheram doze cestas de sobras.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9:1–17</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reúne </w:t>
      </w:r>
      <w:r>
        <w:rPr>
          <w:b/>
          <w:lang w:val="pt_PT" w:bidi="pt_PT"/>
        </w:rPr>
        <w:t>os Doze</w:t>
      </w:r>
      <w:r>
        <w:rPr>
          <w:lang w:val="pt_PT" w:bidi="pt_PT"/>
        </w:rPr>
        <w:t xml:space="preserve">. Os Doze se referem aos </w:t>
      </w:r>
      <w:r>
        <w:rPr>
          <w:b/>
          <w:lang w:val="pt_PT" w:bidi="pt_PT"/>
        </w:rPr>
        <w:t>apóstolos</w:t>
      </w:r>
      <w:r>
        <w:rPr>
          <w:lang w:val="pt_PT" w:bidi="pt_PT"/>
        </w:rPr>
        <w:t xml:space="preserve">, ou representantes escolhidos de Jesus. Estes são os mesmos homens dos doze discípulos. Traduza apóstolos da mesma maneira que você tem traduzido nas passagens anteriores. O termo Apóstolos está no glossário principal. Jesus lhes dá poder, ou a capacidade de fazer algo, e </w:t>
      </w:r>
      <w:r>
        <w:rPr>
          <w:b/>
          <w:lang w:val="pt_PT" w:bidi="pt_PT"/>
        </w:rPr>
        <w:t>autoridade</w:t>
      </w:r>
      <w:r>
        <w:rPr>
          <w:lang w:val="pt_PT" w:bidi="pt_PT"/>
        </w:rPr>
        <w:t>, ou o direito de fazer algo. Nesse caso, era curar as pessoas e expulsar os demônios. Traduza autoridade da mesma maneira que você já o fez. O termo Autoridade está no glossário principal.</w:t>
      </w:r>
    </w:p>
    <w:p>
      <w:pPr/>
      <w:r>
        <w:rPr>
          <w:lang w:val="pt_PT" w:bidi="pt_PT"/>
        </w:rPr>
      </w:r>
      <w:r>
        <w:rPr>
          <w:b/>
          <w:lang w:val="pt_PT" w:bidi="pt_PT"/>
        </w:rPr>
        <w:t>Demônios</w:t>
      </w:r>
      <w:r>
        <w:rPr>
          <w:lang w:val="pt_PT" w:bidi="pt_PT"/>
        </w:rPr>
        <w:t xml:space="preserve"> se refere a espíritos malignos que controlam os pensamentos e ações das pessoas. Traduza demônios da mesma maneira que você já traduziu antes. O termo Demônio consta do glossário principal. Jesus envia os apóstolos para proclamarem </w:t>
      </w:r>
      <w:r>
        <w:rPr>
          <w:b/>
          <w:lang w:val="pt_PT" w:bidi="pt_PT"/>
        </w:rPr>
        <w:t>o reino de Deus</w:t>
      </w:r>
      <w:r>
        <w:rPr>
          <w:lang w:val="pt_PT" w:bidi="pt_PT"/>
        </w:rPr>
        <w:t>. O reino de Deus se refere a Deus governando nos corações de seu povo. Traduza reino de Deus da mesma maneira que você tem traduzido nas passagens anteriores. O termo Reino de Deus está no glossário principal.</w:t>
      </w:r>
    </w:p>
    <w:p>
      <w:pPr/>
      <w:r>
        <w:rPr>
          <w:lang w:val="pt_PT" w:bidi="pt_PT"/>
        </w:rPr>
      </w:r>
      <w:r>
        <w:rPr>
          <w:lang w:val="pt_PT" w:bidi="pt_PT"/>
        </w:rPr>
        <w:t xml:space="preserve">Jesus dá aos seus apóstolos instruções específicas antes de os enviar. Ele diz a eles para não levarem nem mantimentos, nem cajado, nem uma túnica. Uma </w:t>
      </w:r>
      <w:r>
        <w:rPr>
          <w:b/>
          <w:lang w:val="pt_PT" w:bidi="pt_PT"/>
        </w:rPr>
        <w:t>túnica</w:t>
      </w:r>
      <w:r>
        <w:rPr>
          <w:lang w:val="pt_PT" w:bidi="pt_PT"/>
        </w:rPr>
        <w:t xml:space="preserve"> é uma vestimenta. Traduza túnica da mesma maneira que você tem traduzido nas passagens anteriores. O termo Túnica está no glossário principal.</w:t>
      </w:r>
    </w:p>
    <w:p>
      <w:pPr/>
      <w:r>
        <w:rPr>
          <w:lang w:val="pt_PT" w:bidi="pt_PT"/>
        </w:rPr>
      </w:r>
      <w:r>
        <w:rPr>
          <w:lang w:val="pt_PT" w:bidi="pt_PT"/>
        </w:rPr>
        <w:t xml:space="preserve">Herodes, o </w:t>
      </w:r>
      <w:r>
        <w:rPr>
          <w:b/>
          <w:lang w:val="pt_PT" w:bidi="pt_PT"/>
        </w:rPr>
        <w:t>tetrarca</w:t>
      </w:r>
      <w:r>
        <w:rPr>
          <w:lang w:val="pt_PT" w:bidi="pt_PT"/>
        </w:rPr>
        <w:t xml:space="preserve">, ouve falar sobre Jesus. Tetrarca significa que ele era o governante de uma quarta parte de um reino. Herodes ouve que Jesus pode ser um </w:t>
      </w:r>
      <w:r>
        <w:rPr>
          <w:b/>
          <w:lang w:val="pt_PT" w:bidi="pt_PT"/>
        </w:rPr>
        <w:t>profeta</w:t>
      </w:r>
      <w:r>
        <w:rPr>
          <w:lang w:val="pt_PT" w:bidi="pt_PT"/>
        </w:rPr>
        <w:t>, ou mensageiro de Deus. Traduza profeta da mesma maneira que você traduziu antes. O termo profeta está no glossário principal.</w:t>
      </w:r>
    </w:p>
    <w:p>
      <w:pPr/>
      <w:r>
        <w:rPr>
          <w:lang w:val="pt_PT" w:bidi="pt_PT"/>
        </w:rPr>
      </w:r>
      <w:r>
        <w:rPr>
          <w:lang w:val="pt_PT" w:bidi="pt_PT"/>
        </w:rPr>
        <w:t xml:space="preserve">Quando Lucas diz que Jesus fala com seus </w:t>
      </w:r>
      <w:r>
        <w:rPr>
          <w:b/>
          <w:lang w:val="pt_PT" w:bidi="pt_PT"/>
        </w:rPr>
        <w:t>discípulos</w:t>
      </w:r>
      <w:r>
        <w:rPr>
          <w:lang w:val="pt_PT" w:bidi="pt_PT"/>
        </w:rPr>
        <w:t>, ou seguidores, ele se refere especificamente aos apóstolos. Traduza "discípulos" da mesma maneira que você tem traduzido nas passagens anteriores. O termo Discípulo está no glossário principal.</w:t>
      </w:r>
    </w:p>
    <w:p>
      <w:pPr/>
      <w:r>
        <w:rPr>
          <w:lang w:val="pt_PT" w:bidi="pt_PT"/>
        </w:rPr>
      </w:r>
      <w:r>
        <w:rPr>
          <w:lang w:val="pt_PT" w:bidi="pt_PT"/>
        </w:rPr>
        <w:t xml:space="preserve">Jesus olha para o </w:t>
      </w:r>
      <w:r>
        <w:rPr>
          <w:b/>
          <w:lang w:val="pt_PT" w:bidi="pt_PT"/>
        </w:rPr>
        <w:t>céu</w:t>
      </w:r>
      <w:r>
        <w:rPr>
          <w:lang w:val="pt_PT" w:bidi="pt_PT"/>
        </w:rPr>
        <w:t>, ou o lugar onde Deus vive, e ora. Traduza céu da mesma maneira que você já traduziu antes. O termo Céu consta do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9:1–17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23">
        <w:r>
          <w:rPr>
            <w:lang w:val="pt_PT" w:bidi="pt_PT"/>
          </w:rPr>
          <w:rPr>
            <w:color w:val="0000EE"/>
            <w:u w:val="single"/>
          </w:rPr>
          <w:t>Ouvir e Sentir</w:t>
        </w:r>
      </w:hyperlink>
      <w:r>
        <w:rPr>
          <w:lang w:val="pt_PT" w:bidi="pt_PT"/>
        </w:rPr>
        <w:t xml:space="preserve"> (401 KB)</w:t>
      </w:r>
      <w:r>
        <w:rPr>
          <w:lang w:val="pt_PT" w:bidi="pt_PT"/>
        </w:rPr>
      </w:r>
    </w:p>
    <w:p>
      <w:pPr>
        <w:pStyle w:val="ListBullet"/>
        <w:spacing w:line="240" w:lineRule="auto"/>
        <w:ind w:left="720"/>
      </w:pPr>
      <w:r>
        <w:rPr>
          <w:lang w:val="pt_PT" w:bidi="pt_PT"/>
        </w:rPr>
      </w:r>
      <w:hyperlink r:id="rId224">
        <w:r>
          <w:rPr>
            <w:lang w:val="pt_PT" w:bidi="pt_PT"/>
          </w:rPr>
          <w:rPr>
            <w:color w:val="0000EE"/>
            <w:u w:val="single"/>
          </w:rPr>
          <w:t>Preparando o Cenário</w:t>
        </w:r>
      </w:hyperlink>
      <w:r>
        <w:rPr>
          <w:lang w:val="pt_PT" w:bidi="pt_PT"/>
        </w:rPr>
        <w:t xml:space="preserve"> (5.2 MB)</w:t>
      </w:r>
      <w:r>
        <w:rPr>
          <w:lang w:val="pt_PT" w:bidi="pt_PT"/>
        </w:rPr>
      </w:r>
    </w:p>
    <w:p>
      <w:pPr>
        <w:pStyle w:val="ListBullet"/>
        <w:spacing w:line="240" w:lineRule="auto"/>
        <w:ind w:left="720"/>
      </w:pPr>
      <w:r>
        <w:rPr>
          <w:lang w:val="pt_PT" w:bidi="pt_PT"/>
        </w:rPr>
      </w:r>
      <w:hyperlink r:id="rId225">
        <w:r>
          <w:rPr>
            <w:lang w:val="pt_PT" w:bidi="pt_PT"/>
          </w:rPr>
          <w:rPr>
            <w:color w:val="0000EE"/>
            <w:u w:val="single"/>
          </w:rPr>
          <w:t>Identificando as Cenas</w:t>
        </w:r>
      </w:hyperlink>
      <w:r>
        <w:rPr>
          <w:lang w:val="pt_PT" w:bidi="pt_PT"/>
        </w:rPr>
        <w:t xml:space="preserve"> (1.9 MB)</w:t>
      </w:r>
      <w:r>
        <w:rPr>
          <w:lang w:val="pt_PT" w:bidi="pt_PT"/>
        </w:rPr>
      </w:r>
    </w:p>
    <w:p>
      <w:pPr>
        <w:pStyle w:val="ListBullet"/>
        <w:spacing w:line="240" w:lineRule="auto"/>
        <w:ind w:left="720"/>
      </w:pPr>
      <w:r>
        <w:rPr>
          <w:lang w:val="pt_PT" w:bidi="pt_PT"/>
        </w:rPr>
      </w:r>
      <w:hyperlink r:id="rId226">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227">
        <w:r>
          <w:rPr>
            <w:lang w:val="pt_PT" w:bidi="pt_PT"/>
          </w:rPr>
          <w:rPr>
            <w:color w:val="0000EE"/>
            <w:u w:val="single"/>
          </w:rPr>
          <w:t>Preenchendo as Lacunas</w:t>
        </w:r>
      </w:hyperlink>
      <w:r>
        <w:rPr>
          <w:lang w:val="pt_PT" w:bidi="pt_PT"/>
        </w:rPr>
        <w:t xml:space="preserve"> (1.5 MB)</w:t>
      </w:r>
      <w:r>
        <w:rPr>
          <w:lang w:val="pt_PT" w:bidi="pt_PT"/>
        </w:rPr>
      </w:r>
    </w:p>
    <w:p>
      <w:pPr>
        <w:pStyle w:val="ListBullet"/>
        <w:spacing w:line="240" w:lineRule="auto"/>
        <w:ind w:left="720"/>
      </w:pPr>
      <w:r>
        <w:rPr>
          <w:lang w:val="pt_PT" w:bidi="pt_PT"/>
        </w:rPr>
      </w:r>
      <w:hyperlink r:id="rId228">
        <w:r>
          <w:rPr>
            <w:lang w:val="pt_PT" w:bidi="pt_PT"/>
          </w:rPr>
          <w:rPr>
            <w:color w:val="0000EE"/>
            <w:u w:val="single"/>
          </w:rPr>
          <w:t>Falando a Palavra</w:t>
        </w:r>
      </w:hyperlink>
      <w:r>
        <w:rPr>
          <w:lang w:val="pt_PT" w:bidi="pt_PT"/>
        </w:rPr>
        <w:t xml:space="preserve"> (914 KB)</w:t>
      </w:r>
      <w:r>
        <w:rPr>
          <w:lang w:val="pt_PT" w:bidi="pt_PT"/>
        </w:rPr>
      </w:r>
      <w:r>
        <w:rPr>
          <w:lang w:val="pt_PT" w:bidi="pt_PT"/>
        </w:rPr>
      </w:r>
      <w:r>
        <w:rPr>
          <w:lang w:val="pt_PT" w:bidi="pt_PT"/>
        </w:rPr>
      </w:r>
    </w:p>
    <w:p>
      <w:pPr/>
      <w:r>
        <w:rPr>
          <w:lang w:val="pt_PT" w:bidi="pt_PT"/>
        </w:rPr>
      </w:r>
    </w:p>
    <w:p>
      <w:pPr>
        <w:pStyle w:val="Heading2"/>
      </w:pPr>
      <w:r>
        <w:rPr>
          <w:lang w:val="pt_PT" w:bidi="pt_PT"/>
        </w:rPr>
        <w:t>Lucas 9:18–27</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OUVIR E SENTIR</w:t>
      </w:r>
    </w:p>
    <w:p>
      <w:pPr/>
      <w:r>
        <w:rPr>
          <w:lang w:val="pt_PT" w:bidi="pt_PT"/>
        </w:rPr>
      </w:r>
      <w:r>
        <w:rPr>
          <w:lang w:val="pt_PT" w:bidi="pt_PT"/>
        </w:rPr>
        <w:t>LUCAS 9:18–27</w:t>
      </w:r>
    </w:p>
    <w:p>
      <w:pPr/>
      <w:r>
        <w:rPr>
          <w:lang w:val="pt_PT" w:bidi="pt_PT"/>
        </w:rPr>
      </w:r>
      <w:r>
        <w:rPr>
          <w:lang w:val="pt_PT" w:bidi="pt_PT"/>
        </w:rPr>
        <w:t>Escute Lucas 9:18–27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9:18–27</w:t>
      </w:r>
    </w:p>
    <w:p>
      <w:pPr/>
      <w:r>
        <w:rPr>
          <w:lang w:val="pt_PT" w:bidi="pt_PT"/>
        </w:rPr>
      </w:r>
      <w:r>
        <w:rPr>
          <w:lang w:val="pt_PT" w:bidi="pt_PT"/>
        </w:rPr>
        <w:t>Ouça o texto uma vez na versão mais fácil de entender.</w:t>
      </w:r>
    </w:p>
    <w:p>
      <w:pPr/>
      <w:r>
        <w:rPr>
          <w:lang w:val="pt_PT" w:bidi="pt_PT"/>
        </w:rPr>
      </w:r>
      <w:r>
        <w:rPr>
          <w:lang w:val="pt_PT" w:bidi="pt_PT"/>
        </w:rPr>
        <w:t>O governante da Galileia, Herodes, estava questionando quem Jesus era. Jesus mostrou seu poder e realizou um milagre alimentando mais de 5.000 pessoas. Agora Jesus tem uma discussão longe das multidões com seus discípulos, ou seguidores. Jesus pergunta a eles quem eles pensam que ele é. Jesus lhes diz o que vai acontecer com ele. Então ele explica o que uma pessoa deve fazer para ser seu seguidor.</w:t>
      </w:r>
    </w:p>
    <w:p>
      <w:pPr/>
      <w:r>
        <w:rPr>
          <w:lang w:val="pt_PT" w:bidi="pt_PT"/>
        </w:rPr>
      </w:r>
      <w:r>
        <w:rPr>
          <w:lang w:val="pt_PT" w:bidi="pt_PT"/>
        </w:rPr>
        <w:t>Quando Lucas usa as palavras "agora, aconteceu que" ou "certa vez", é sua maneira de iniciar um novo tópico. Lucas não nos conta quando esta história acontece, mas se concentra em Jesus orando, ou falando com Deus, longe da multidão. Jesus está sozinho com um pequeno grupo de seus discípulos, ou seguidores mais próximos. Jesus termina de orar e pergunta aos seus discípulos quem as pessoas pensavam que ele era. Jesus não estava perguntando se eles conheciam seu nome ou sua cidade natal. Em vez disso, ele estava perguntando o que as pessoas pensavam sobre qual era seu papel no plano de Deus.</w:t>
      </w:r>
    </w:p>
    <w:p>
      <w:pPr/>
      <w:r>
        <w:rPr>
          <w:lang w:val="pt_PT" w:bidi="pt_PT"/>
        </w:rPr>
      </w:r>
      <w:r>
        <w:rPr>
          <w:lang w:val="pt_PT" w:bidi="pt_PT"/>
        </w:rPr>
        <w:t>Pare e discuta com sua equipe. Em sua cultura, como as pessoas reagem quando alguém pergunta como são vistas pelos outros?</w:t>
      </w:r>
    </w:p>
    <w:p>
      <w:pPr/>
      <w:r>
        <w:rPr>
          <w:lang w:val="pt_PT" w:bidi="pt_PT"/>
        </w:rPr>
      </w:r>
      <w:r>
        <w:rPr>
          <w:lang w:val="pt_PT" w:bidi="pt_PT"/>
        </w:rPr>
        <w:t>Os discípulos respondem com as mesmas informações que Herodes ouvira. As pessoas disseram que Jesus poderia ser João Batista. João Batista havia sido enviado por Deus para preparar as pessoas para Jesus. João preparou as pessoas batizando, ou realizando um ritual especial que usa água, para simbolizar as pessoas sendo limpas de seu pecado. Os discípulos dizem a Jesus que algumas pessoas pensam que ele é Elias, um conhecido profeta judeu que nunca morreu, mas foi direto para o céu, ou o lugar onde Deus vive. Os discípulos dizem que outras pessoas pensam que Jesus é um profeta judeu, um mensageiro de Deus, que morrera há muito tempo e voltara à vida na pessoa de Jesus.</w:t>
      </w:r>
    </w:p>
    <w:p>
      <w:pPr/>
      <w:r>
        <w:rPr>
          <w:lang w:val="pt_PT" w:bidi="pt_PT"/>
        </w:rPr>
      </w:r>
      <w:r>
        <w:rPr>
          <w:lang w:val="pt_PT" w:bidi="pt_PT"/>
        </w:rPr>
        <w:t>Jesus responde à sua resposta com: "Mas quem vocês dizem que eu sou?". Perguntando isso, Jesus rejeita essas respostas de sua identidade perguntando aos seus discípulos quem eles pensam que ele é. Pedro responde que Jesus é o Cristo de Deus, ou Messias. Cristo se refere à pessoa que Deus prometeu enviar como rei e salvador, nomeado para uma tarefa especial. Jesus ordena aos seus discípulos que não contem às pessoas que ele era o Messias. A resposta de Pedro era verdade, mas não era o momento certo para as pessoas conhecerem.</w:t>
      </w:r>
    </w:p>
    <w:p>
      <w:pPr/>
      <w:r>
        <w:rPr>
          <w:lang w:val="pt_PT" w:bidi="pt_PT"/>
        </w:rPr>
      </w:r>
      <w:r>
        <w:rPr>
          <w:lang w:val="pt_PT" w:bidi="pt_PT"/>
        </w:rPr>
        <w:t>Jesus explica que o Filho do homem deve sofrer, morrer e ser ressuscitado à vida no terceiro dia antes de as pessoas saberem que ele é o Messias. Jesus está falando sobre coisas que lhe acontecerão no futuro. Essas coisas eram necessárias, porque eram parte do plano de Deus. Jesus usa o título de Filho do Homem para se referir a si mesmo. Jesus menciona os anciãos, principais sacerdotes, e escribas - esses três grupos representavam a liderança judaica. Jesus diz que eles o rejeitarão, não o aceitando como seu Messias.</w:t>
      </w:r>
    </w:p>
    <w:p>
      <w:pPr/>
      <w:r>
        <w:rPr>
          <w:lang w:val="pt_PT" w:bidi="pt_PT"/>
        </w:rPr>
      </w:r>
      <w:r>
        <w:rPr>
          <w:lang w:val="pt_PT" w:bidi="pt_PT"/>
        </w:rPr>
        <w:t>Jesus deixa de falar apenas com seu pequeno grupo de discípulos e agora fala com todas as pessoas que queriam segui-lo. Isso indica que havia uma multidão nas proximidades. Jesus explica aos seus discípulos e às outras pessoas que estavam lá o que uma pessoa deve fazer para se tornar seu discípulo. Ele dá três comandos: negar-se, tomar a cruz e segui-lo. Uma pessoa que deseja ser discípulo de Jesus deve fazer as três coisas. Jesus diz que as pessoas que querem segui-lo têm que negar-se a si mesmas, ou se recusar a agradar a si mesmas. Um discípulo faz o que seu mestre quer que ele faça, mesmo que o discípulo não queira fazê-lo.</w:t>
      </w:r>
    </w:p>
    <w:p>
      <w:pPr/>
      <w:r>
        <w:rPr>
          <w:lang w:val="pt_PT" w:bidi="pt_PT"/>
        </w:rPr>
      </w:r>
      <w:r>
        <w:rPr>
          <w:lang w:val="pt_PT" w:bidi="pt_PT"/>
        </w:rPr>
        <w:t>Pare e discuta com sua equipe. O que significa negar a si mesmo em sua cultura? Como seguidor de Jesus em que costumes ou tradições você não poderia tomar parte?</w:t>
      </w:r>
    </w:p>
    <w:p>
      <w:pPr/>
      <w:r>
        <w:rPr>
          <w:lang w:val="pt_PT" w:bidi="pt_PT"/>
        </w:rPr>
      </w:r>
      <w:r>
        <w:rPr>
          <w:lang w:val="pt_PT" w:bidi="pt_PT"/>
        </w:rPr>
        <w:t>Jesus diz que os potenciais seguidores devem tomar sua cruz. Uma cruz é composta por duas vigas de madeira pregadas juntas. Na cultura romana, um criminoso condenado tinha que pegar sua cruz de madeira e levá-la para o lugar onde ele seria morto. Os romanos pregavam o criminoso na cruz para morrer. Jesus estava dizendo que qualquer um que quisesse segui-lo tem que ser capaz de se recusar a agradar a si mesmo a cada dia. Deve estar disposto a sofrer para obedecer aos ensinamentos de Jesus.</w:t>
      </w:r>
    </w:p>
    <w:p>
      <w:pPr/>
      <w:r>
        <w:rPr>
          <w:lang w:val="pt_PT" w:bidi="pt_PT"/>
        </w:rPr>
      </w:r>
      <w:r>
        <w:rPr>
          <w:lang w:val="pt_PT" w:bidi="pt_PT"/>
        </w:rPr>
        <w:t>Pare e mostre à sua equipe uma imagem de uma cruz de madeira que era usada para as crucificações romanas. [Como os criminosos são punidos em sua comunidade? Qual destes tipos de punição é realizada em público?]{.mark}</w:t>
      </w:r>
    </w:p>
    <w:p>
      <w:pPr/>
      <w:r>
        <w:rPr>
          <w:lang w:val="pt_PT" w:bidi="pt_PT"/>
        </w:rPr>
      </w:r>
      <w:r>
        <w:rPr>
          <w:lang w:val="pt_PT" w:bidi="pt_PT"/>
        </w:rPr>
        <w:t>Jesus diz que quem quer salvar sua vida, a perderá, mas quem perder sua vida por ele, a salvará. A vida se refere ao próprio modo de vida de uma pessoa neste mundo. A palavra "vida" se refere à verdadeira vida de uma pessoa com Deus. Uma pessoa que perde sua vida por Jesus desiste de seu direito de seguir seu próprio modo de vida e segue Jesus. Se alguém "salva sua vida", ou não estiver disposto a sofrer por Jesus, acabará por morrer e perderá a oportunidade de ter a vida verdadeira com Deus na terra ou no céu.</w:t>
      </w:r>
    </w:p>
    <w:p>
      <w:pPr/>
      <w:r>
        <w:rPr>
          <w:lang w:val="pt_PT" w:bidi="pt_PT"/>
        </w:rPr>
      </w:r>
      <w:r>
        <w:rPr>
          <w:lang w:val="pt_PT" w:bidi="pt_PT"/>
        </w:rPr>
        <w:t>Jesus pergunta: "De que benefício é para um homem ganhar o mundo inteiro e perder ou renunciar a si mesmo?". Ganhar o mundo inteiro significa literalmente possuir o mundo inteiro. Refere-se a ser muito bem-sucedido e ganhar muito dinheiro, para uma pessoa ter muitos bens materiais. Se um homem perder a si mesmo, isso significa que ele perde sua alma, ou a parte de uma pessoa que nunca morre. Jesus faz esta pergunta para enfatizar que o mundo inteiro não é valioso o suficiente para uma pessoa desistir de vida com Deus para sempre. Jesus não esperava que esta pergunta fosse respondida.</w:t>
      </w:r>
    </w:p>
    <w:p>
      <w:pPr/>
      <w:r>
        <w:rPr>
          <w:lang w:val="pt_PT" w:bidi="pt_PT"/>
        </w:rPr>
      </w:r>
      <w:r>
        <w:rPr>
          <w:lang w:val="pt_PT" w:bidi="pt_PT"/>
        </w:rPr>
        <w:t>Pare e discuta com sua equipe. Como sua cultura fala sobre as almas, ou a parte de uma pessoa que nunca morre? Quais são as crenças culturais sobre a alma?</w:t>
      </w:r>
    </w:p>
    <w:p>
      <w:pPr/>
      <w:r>
        <w:rPr>
          <w:lang w:val="pt_PT" w:bidi="pt_PT"/>
        </w:rPr>
      </w:r>
      <w:r>
        <w:rPr>
          <w:lang w:val="pt_PT" w:bidi="pt_PT"/>
        </w:rPr>
        <w:t>Jesus diz que qualquer um que opte por não o seguir porque não quer passar vergonha, nem ser zombado por outros nesta vida, será envergonhado no julgamento final. Ele está dizendo que as escolhas atuais das pessoas afetam sua futura posição com Deus. Jesus está se referindo ao que acontece com uma pessoa que não é seu seguidor depois que ela morrer. Novamente, ele se refere a si mesmo como o Filho do Homem e diz que ele se envergonha da pessoa que não aceita seus ensinamentos. Isso não significa que Jesus ficará envergonhado. Em vez disso, [Jesus negará que essa pessoa pertence a ele quando ele retornar à terra e mostrar às pessoas a grandeza e o poder de Deus em si mesmo. Até os anjos santos, ou os anjos dedicados a Deus, todos mostram a grandeza e o poder de Deus. Jesus mostrará todo esse poder e grandeza quando ele retornar do céu e vier à terra.]{.mark}</w:t>
      </w:r>
    </w:p>
    <w:p>
      <w:pPr/>
      <w:r>
        <w:rPr>
          <w:lang w:val="pt_PT" w:bidi="pt_PT"/>
        </w:rPr>
      </w:r>
      <w:r>
        <w:rPr>
          <w:lang w:val="pt_PT" w:bidi="pt_PT"/>
        </w:rPr>
        <w:t>Jesus diz: "Eu lhes digo a verdade". Esta frase mostra ênfase e significa que Jesus quer que seus ouvintes prestem muita atenção. Também significa que o que Jesus estava prestes a dizer era importante e completamente confiável. Jesus diz que alguns de seus discípulos não provarão a morte, ou não morrerão, sem ver o reino de Deus. Embora existam muitas interpretações, é melhor traduzir o reino de Deus de uma maneira geral, uma vez que Jesus não menciona eventos exatos. O reino de Deus significa que os discípulos veriam Deus governando sobre seu povo como rei de uma nova maneira.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9:18–27</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está orando em particular. Quando ele termina, Jesus pergunta aos seus discípulos quem as pessoas dizem que ele é. Os discípulos contam a Jesus o que as multidões dizem. Então Jesus pergunta quem os discípulos dizem que ele é. Pedro responde que Jesus é o Cristo de Deus, ou o Salvador Prometido enviado de Deus.</w:t>
      </w:r>
    </w:p>
    <w:p>
      <w:pPr/>
      <w:r>
        <w:rPr>
          <w:lang w:val="pt_PT" w:bidi="pt_PT"/>
        </w:rPr>
      </w:r>
      <w:r>
        <w:rPr>
          <w:b/>
          <w:lang w:val="pt_PT" w:bidi="pt_PT"/>
        </w:rPr>
        <w:t>Segunda cena:</w:t>
      </w:r>
      <w:r>
        <w:rPr>
          <w:lang w:val="pt_PT" w:bidi="pt_PT"/>
        </w:rPr>
        <w:t xml:space="preserve"> Jesus diz aos seus discípulos para não contarem a ninguém. Jesus diz que ele vai sofrer, ser rejeitado e morto, mas levantado de volta à vida no terceiro dia.</w:t>
      </w:r>
    </w:p>
    <w:p>
      <w:pPr/>
      <w:r>
        <w:rPr>
          <w:lang w:val="pt_PT" w:bidi="pt_PT"/>
        </w:rPr>
      </w:r>
      <w:r>
        <w:rPr>
          <w:b/>
          <w:lang w:val="pt_PT" w:bidi="pt_PT"/>
        </w:rPr>
        <w:t>Terceira cena:</w:t>
      </w:r>
      <w:r>
        <w:rPr>
          <w:lang w:val="pt_PT" w:bidi="pt_PT"/>
        </w:rPr>
        <w:t xml:space="preserve"> Jesus fala com todas as pessoas que estavam por perto. Jesus descreve o que é ser um discípulo. Jesus dá três condições: negar a si mesmo, estar disposto a morrer por Jesus e seguir Jesus. Jesus explica que perder a vida de um homem é lucro, se for por causa de Jesus. Jesus explica que ele se envergonha de uma pessoa diante de Deus Pai, se essa pessoa ficar envergonhada de Jesus.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Outros discípulos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em uma passagem anterior, vemos que Herodes quer saber quem Jesus é. Lucas deixou a pergunta de Herodes sem resposta até esse momento.</w:t>
      </w:r>
    </w:p>
    <w:p>
      <w:pPr/>
      <w:r>
        <w:rPr>
          <w:lang w:val="pt_PT" w:bidi="pt_PT"/>
        </w:rPr>
      </w:r>
      <w:r>
        <w:rPr>
          <w:lang w:val="pt_PT" w:bidi="pt_PT"/>
        </w:rPr>
        <w:t>É importante lembrar que isso acontece depois do milagre de Jesus alimentar os 5.000.</w:t>
      </w:r>
    </w:p>
    <w:p>
      <w:pPr/>
      <w:r>
        <w:rPr>
          <w:lang w:val="pt_PT" w:bidi="pt_PT"/>
        </w:rPr>
      </w:r>
      <w:r>
        <w:rPr>
          <w:lang w:val="pt_PT" w:bidi="pt_PT"/>
        </w:rPr>
        <w:t>Jesus está orando em particular. Ele termina e pergunta aos seus discípulos quem as pessoas dizem que ele é. Jesus pergunta aos seus discípulos quem eles dizem que ele é. Pedro responde: "o Cristo, o Salvador prometido". Jesus ordena que eles não contem isso a ninguém.</w:t>
      </w:r>
    </w:p>
    <w:p>
      <w:pPr/>
      <w:r>
        <w:rPr>
          <w:lang w:val="pt_PT" w:bidi="pt_PT"/>
        </w:rPr>
      </w:r>
      <w:r>
        <w:rPr>
          <w:lang w:val="pt_PT" w:bidi="pt_PT"/>
        </w:rPr>
        <w:t>É importante notar que Jesus dizer aos seus discípulos para não contarem a ninguém sobre a resposta de Pedro não significa que ela estivesse incorreta. Isso significa apenas que não era o momento certo para as pessoas saberem.</w:t>
      </w:r>
    </w:p>
    <w:p>
      <w:pPr/>
      <w:r>
        <w:rPr>
          <w:lang w:val="pt_PT" w:bidi="pt_PT"/>
        </w:rPr>
      </w:r>
      <w:r>
        <w:rPr>
          <w:lang w:val="pt_PT" w:bidi="pt_PT"/>
        </w:rPr>
        <w:t>Jesus explica o que acontecerá com o Filho do Homem: ele sofrerá, morrerá, e será ressuscitado à vida no terceiro dia. Então Jesus se volta para a multidão inteira e fala com eles.</w:t>
      </w:r>
    </w:p>
    <w:p>
      <w:pPr/>
      <w:r>
        <w:rPr>
          <w:lang w:val="pt_PT" w:bidi="pt_PT"/>
        </w:rPr>
      </w:r>
      <w:r>
        <w:rPr>
          <w:lang w:val="pt_PT" w:bidi="pt_PT"/>
        </w:rPr>
        <w:t>Lembre-se de que quando Cristo, o Messias, ou o Filho do Homem são mencionados aqui, refere-se a Jesus.</w:t>
      </w:r>
    </w:p>
    <w:p>
      <w:pPr/>
      <w:r>
        <w:rPr>
          <w:lang w:val="pt_PT" w:bidi="pt_PT"/>
        </w:rPr>
      </w:r>
      <w:r>
        <w:rPr>
          <w:lang w:val="pt_PT" w:bidi="pt_PT"/>
        </w:rPr>
        <w:t>Jesus pergunta: "Qual é o benefício de ganhar o mundo inteiro, mas ficar perdido ou destruído?".</w:t>
      </w:r>
    </w:p>
    <w:p>
      <w:pPr/>
      <w:r>
        <w:rPr>
          <w:lang w:val="pt_PT" w:bidi="pt_PT"/>
        </w:rPr>
      </w:r>
      <w:r>
        <w:rPr>
          <w:lang w:val="pt_PT" w:bidi="pt_PT"/>
        </w:rPr>
        <w:t>É importante lembrar que, quando Jesus faz essa pergunta, ele a está usando para enfatizar que é melhor ganhar vida eterna com Deus do que ganhar tudo no mundo inteiro.</w:t>
      </w:r>
    </w:p>
    <w:p>
      <w:pPr/>
      <w:r>
        <w:rPr>
          <w:lang w:val="pt_PT" w:bidi="pt_PT"/>
        </w:rPr>
      </w:r>
      <w:r>
        <w:rPr>
          <w:lang w:val="pt_PT" w:bidi="pt_PT"/>
        </w:rPr>
        <w:t>Jesus diz aos seus discípulos: "Alguns não morrerão até que vejam o reino de Deus".</w:t>
      </w:r>
    </w:p>
    <w:p>
      <w:pPr/>
      <w:r>
        <w:rPr>
          <w:lang w:val="pt_PT" w:bidi="pt_PT"/>
        </w:rPr>
      </w:r>
      <w:r>
        <w:rPr>
          <w:lang w:val="pt_PT" w:bidi="pt_PT"/>
        </w:rPr>
        <w:t>Tenha em mente que, ao mencionar isso, há muitas interpretações sobre o que significa ver o reino de Deus. [Em geral, as pessoas que veem o Reino de Deus, veem que Deus governa sobre seu povo de uma nova maneira. Os discípulos e as pessoas de hoje veem partes do Reino de Deus mesmo agora.]{.mark}</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9:18–27</w:t>
      </w:r>
    </w:p>
    <w:p>
      <w:pPr/>
      <w:r>
        <w:rPr>
          <w:lang w:val="pt_PT" w:bidi="pt_PT"/>
        </w:rPr>
      </w:r>
      <w:r>
        <w:rPr>
          <w:lang w:val="pt_PT" w:bidi="pt_PT"/>
        </w:rPr>
        <w:t>Nessa sessão, a equipe interpretará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Outros discípulos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Jesus orando em particular. Seus discípulos estão com ele. Jesus termina de orar e pergunta aos discípulos quem o povo diz que ele é. Seus discípulos responderam: "João Batista, outras pessoas dizem que você é Elias, outros dizem que você é um profeta que voltou à vida". Então Jesus pergunta: "Quem vocês pensam que eu sou?". Pedro responde: "Você é o Cristo de Deus".</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"Nervoso; isso é um teste?", "Confuso, Jesus se importa com o que as pessoas pensam sobre ele?", "Talvez as pessoas estejam certas", "Entusiasmado. Jesus é aquele por quem estamos esperando". e "Feliz, seremos livres". Reinicie a cena.</w:t>
      </w:r>
    </w:p>
    <w:p>
      <w:pPr/>
      <w:r>
        <w:rPr>
          <w:lang w:val="pt_PT" w:bidi="pt_PT"/>
        </w:rPr>
      </w:r>
      <w:r>
        <w:rPr>
          <w:lang w:val="pt_PT" w:bidi="pt_PT"/>
        </w:rPr>
        <w:t>Represente Jesus dizendo a eles para não contarem isso a ninguém. Jesus diz a eles que o Filho do Homem vai sofrer, ser rejeitado e ser morto. Mas, no terceiro dia, ele se levantará de volta à vida.</w:t>
      </w:r>
    </w:p>
    <w:p>
      <w:pPr/>
      <w:r>
        <w:rPr>
          <w:lang w:val="pt_PT" w:bidi="pt_PT"/>
        </w:rPr>
      </w:r>
      <w:r>
        <w:rPr>
          <w:b/>
          <w:lang w:val="pt_PT" w:bidi="pt_PT"/>
        </w:rPr>
        <w:t>Interrompa a cena.</w:t>
      </w:r>
      <w:r>
        <w:rPr>
          <w:lang w:val="pt_PT" w:bidi="pt_PT"/>
        </w:rPr>
        <w:t xml:space="preserve"> Pergunte ao ator que interpreta Pedro: "Como você está se sentindo?". Você pode ouvir coisas como: "Desapontado, por que ele disse essas coisas?" "Confuso. Jesus está falando sobre si mesmo?". e "Enfurecido; não posso acreditar que ele sofrerá e não posso deixar isso acontecer". Reinicie a cena.</w:t>
      </w:r>
    </w:p>
    <w:p>
      <w:pPr/>
      <w:r>
        <w:rPr>
          <w:lang w:val="pt_PT" w:bidi="pt_PT"/>
        </w:rPr>
      </w:r>
      <w:r>
        <w:rPr>
          <w:lang w:val="pt_PT" w:bidi="pt_PT"/>
        </w:rPr>
        <w:t>Represente Jesus ensinando a toda a multidão que, se alguém decidir ser seu seguidor, essa pessoa tem de negar-se a si mesma e estar disposta a morrer e seguir ativamente Jesus. Jesus continua explicando, dizendo: "Se alguém tentar salvar sua própria vida, ele vai perdê-la". Jesus explica que quem perder sua vida por Jesus, irá salvá-la. É inútil uma pessoa ganhar o mundo inteiro e perder a si mesma. Se alguém se envergonha de Jesus e de suas palavras, Jesus se envergonha dele diante de Deus e dos anjos.</w:t>
      </w:r>
    </w:p>
    <w:p>
      <w:pPr/>
      <w:r>
        <w:rPr>
          <w:lang w:val="pt_PT" w:bidi="pt_PT"/>
        </w:rPr>
      </w:r>
      <w:r>
        <w:rPr>
          <w:b/>
          <w:lang w:val="pt_PT" w:bidi="pt_PT"/>
        </w:rPr>
        <w:t>Interrompa a cena.</w:t>
      </w:r>
      <w:r>
        <w:rPr>
          <w:lang w:val="pt_PT" w:bidi="pt_PT"/>
        </w:rPr>
        <w:t xml:space="preserve"> Pergunte aos atores que interpretam a multidão: "Como vocês estão se sentindo?". Você pode ouvir coisas como: "Estou triste, seguir Jesus parece difícil", "Frustrado, sei que não tenho a força para fazer tudo isso", "Esperançoso. Jesus mostrou que ele pode fazer o impossível. Posso segui-lo com sua ajuda", e "Não quero que ele se envergonhe de mim diante de Deus". Reinicie a cena.</w:t>
      </w:r>
    </w:p>
    <w:p>
      <w:pPr/>
      <w:r>
        <w:rPr>
          <w:lang w:val="pt_PT" w:bidi="pt_PT"/>
        </w:rPr>
      </w:r>
      <w:r>
        <w:rPr>
          <w:lang w:val="pt_PT" w:bidi="pt_PT"/>
        </w:rPr>
        <w:t xml:space="preserve">Represente Jesus finalmente dizendo à multidão: "Alguns de vocês verão o reino de Deus antes de morrer". </w:t>
      </w:r>
      <w:r>
        <w:rPr>
          <w:b/>
          <w:lang w:val="pt_PT" w:bidi="pt_PT"/>
        </w:rPr>
        <w:t>Interrompa a cena.</w:t>
      </w:r>
      <w:r>
        <w:rPr>
          <w:lang w:val="pt_PT" w:bidi="pt_PT"/>
        </w:rPr>
        <w:t xml:space="preserve"> Pergunte aos atores que interpretam os discípulos: "Como vocês estão se sentindo?". Você pode ouvir coisas como: "Animado; talvez eu veja o Reino de Deus", "Encorajado; posso negar a mim mesmo ver o Reino de Deus", e "Surpreso; essa é uma grande promessa. Será que vou ver o reino?".</w:t>
      </w:r>
    </w:p>
    <w:p>
      <w:pPr/>
      <w:r>
        <w:rPr>
          <w:lang w:val="pt_PT" w:bidi="pt_PT"/>
        </w:rPr>
      </w:r>
      <w:r>
        <w:rPr>
          <w:lang w:val="pt_PT" w:bidi="pt_PT"/>
        </w:rPr>
        <w:t>Pergunte aos atores que interpretam a multidão: "Como vocês estão se sentindo?". Você pode ouvir coisas como: "Quero ver o Reino de Deus", "Parece impossível", e "Confuso; preciso ser seu discípulo para ver o Reino de Deus?".</w:t>
      </w:r>
    </w:p>
    <w:p>
      <w:pPr/>
      <w:r>
        <w:rPr>
          <w:lang w:val="pt_PT" w:bidi="pt_PT"/>
        </w:rPr>
      </w:r>
      <w:r>
        <w:rPr>
          <w:lang w:val="pt_PT" w:bidi="pt_PT"/>
        </w:rPr>
        <w:t>.</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9:18–27</w:t>
      </w:r>
    </w:p>
    <w:p>
      <w:pPr/>
      <w:r>
        <w:rPr>
          <w:lang w:val="pt_PT" w:bidi="pt_PT"/>
        </w:rPr>
      </w:r>
      <w:r>
        <w:rPr>
          <w:lang w:val="pt_PT" w:bidi="pt_PT"/>
        </w:rPr>
        <w:t>Ouça o texto uma vez na versão mais fácil de entender.</w:t>
      </w:r>
    </w:p>
    <w:p>
      <w:pPr/>
      <w:r>
        <w:rPr>
          <w:lang w:val="pt_PT" w:bidi="pt_PT"/>
        </w:rPr>
      </w:r>
      <w:r>
        <w:rPr>
          <w:lang w:val="pt_PT" w:bidi="pt_PT"/>
        </w:rPr>
        <w:t xml:space="preserve">Depois de </w:t>
      </w:r>
      <w:r>
        <w:rPr>
          <w:b/>
          <w:lang w:val="pt_PT" w:bidi="pt_PT"/>
        </w:rPr>
        <w:t>orar</w:t>
      </w:r>
      <w:r>
        <w:rPr>
          <w:lang w:val="pt_PT" w:bidi="pt_PT"/>
        </w:rPr>
        <w:t xml:space="preserve">, ou falar com Deus, Jesus fala com seus </w:t>
      </w:r>
      <w:r>
        <w:rPr>
          <w:b/>
          <w:lang w:val="pt_PT" w:bidi="pt_PT"/>
        </w:rPr>
        <w:t>discípulos</w:t>
      </w:r>
      <w:r>
        <w:rPr>
          <w:lang w:val="pt_PT" w:bidi="pt_PT"/>
        </w:rPr>
        <w:t>, ou seguidores mais próximos. Traduza orar e discípulos da mesma maneira que você traduziu antes. Ambos os termos estão no glossário principal.</w:t>
      </w:r>
    </w:p>
    <w:p>
      <w:pPr/>
      <w:r>
        <w:rPr>
          <w:lang w:val="pt_PT" w:bidi="pt_PT"/>
        </w:rPr>
      </w:r>
      <w:r>
        <w:rPr>
          <w:lang w:val="pt_PT" w:bidi="pt_PT"/>
        </w:rPr>
        <w:t xml:space="preserve">Jesus pergunta quem as multidões dizem que ele é. Uma das respostas foi um </w:t>
      </w:r>
      <w:r>
        <w:rPr>
          <w:b/>
          <w:lang w:val="pt_PT" w:bidi="pt_PT"/>
        </w:rPr>
        <w:t>profeta</w:t>
      </w:r>
      <w:r>
        <w:rPr>
          <w:lang w:val="pt_PT" w:bidi="pt_PT"/>
        </w:rPr>
        <w:t xml:space="preserve">, ou mensageiro de Deus. Traduza profeta da mesma maneira que você tem traduzido nas passagens anteriores. O termo profeta está no glossário principal. Mas Pedro sabe quem Jesus é. Ele diz que Jesus é o </w:t>
      </w:r>
      <w:r>
        <w:rPr>
          <w:b/>
          <w:lang w:val="pt_PT" w:bidi="pt_PT"/>
        </w:rPr>
        <w:t>Cristo</w:t>
      </w:r>
      <w:r>
        <w:rPr>
          <w:lang w:val="pt_PT" w:bidi="pt_PT"/>
        </w:rPr>
        <w:t>, ou o único nomeado por Deus para uma tarefa especial. Traduza Cristo da mesma maneira que você tem traduzido em passagens anteriores. O termo Cristo está no glossário principal.</w:t>
      </w:r>
    </w:p>
    <w:p>
      <w:pPr/>
      <w:r>
        <w:rPr>
          <w:lang w:val="pt_PT" w:bidi="pt_PT"/>
        </w:rPr>
      </w:r>
      <w:r>
        <w:rPr>
          <w:lang w:val="pt_PT" w:bidi="pt_PT"/>
        </w:rPr>
        <w:t xml:space="preserve">Jesus chama a si mesmo </w:t>
      </w:r>
      <w:r>
        <w:rPr>
          <w:b/>
          <w:lang w:val="pt_PT" w:bidi="pt_PT"/>
        </w:rPr>
        <w:t>o Filho do Homem,</w:t>
      </w:r>
      <w:r>
        <w:rPr>
          <w:lang w:val="pt_PT" w:bidi="pt_PT"/>
        </w:rPr>
        <w:t xml:space="preserve"> ou aquele a quem Deus deu todo o poder e autoridade. Traduza Filho do Homem da mesma maneira que você traduziu antes. O termo Filho do Homem está no glossário principal.</w:t>
      </w:r>
    </w:p>
    <w:p>
      <w:pPr/>
      <w:r>
        <w:rPr>
          <w:lang w:val="pt_PT" w:bidi="pt_PT"/>
        </w:rPr>
      </w:r>
      <w:r>
        <w:rPr>
          <w:lang w:val="pt_PT" w:bidi="pt_PT"/>
        </w:rPr>
        <w:t xml:space="preserve">Jesus diz que ele será rejeitado pelos </w:t>
      </w:r>
      <w:r>
        <w:rPr>
          <w:b/>
          <w:lang w:val="pt_PT" w:bidi="pt_PT"/>
        </w:rPr>
        <w:t>anciãos</w:t>
      </w:r>
      <w:r>
        <w:rPr>
          <w:lang w:val="pt_PT" w:bidi="pt_PT"/>
        </w:rPr>
        <w:t xml:space="preserve">, pelos principais </w:t>
      </w:r>
      <w:r>
        <w:rPr>
          <w:b/>
          <w:lang w:val="pt_PT" w:bidi="pt_PT"/>
        </w:rPr>
        <w:t>sacerdotes</w:t>
      </w:r>
      <w:r>
        <w:rPr>
          <w:lang w:val="pt_PT" w:bidi="pt_PT"/>
        </w:rPr>
        <w:t xml:space="preserve">, e pelos </w:t>
      </w:r>
      <w:r>
        <w:rPr>
          <w:b/>
          <w:lang w:val="pt_PT" w:bidi="pt_PT"/>
        </w:rPr>
        <w:t>instrutores da lei</w:t>
      </w:r>
      <w:r>
        <w:rPr>
          <w:lang w:val="pt_PT" w:bidi="pt_PT"/>
        </w:rPr>
        <w:t>, ou seja, pela liderança judaica. Os anciãos eram líderes comunitários respeitados. Os principais sacerdotes eram os líderes dos outros sacerdotes judeus que faziam sacrifícios em nome do povo a Deus. Os instrutores da lei eram escribas que estudavam e interpretavam a lei de Moisés. Traduza anciãos, sacerdotes e instrutores da lei da mesma maneira que você tem traduzido nas passagens anteriores. Os três termos podem ser encontrados no glossário principal.</w:t>
      </w:r>
    </w:p>
    <w:p>
      <w:pPr/>
      <w:r>
        <w:rPr>
          <w:lang w:val="pt_PT" w:bidi="pt_PT"/>
        </w:rPr>
      </w:r>
      <w:r>
        <w:rPr>
          <w:lang w:val="pt_PT" w:bidi="pt_PT"/>
        </w:rPr>
        <w:t xml:space="preserve">Jesus diz que aqueles que querem segui-lo devem levar sua </w:t>
      </w:r>
      <w:r>
        <w:rPr>
          <w:b/>
          <w:lang w:val="pt_PT" w:bidi="pt_PT"/>
        </w:rPr>
        <w:t>cruz</w:t>
      </w:r>
      <w:r>
        <w:rPr>
          <w:lang w:val="pt_PT" w:bidi="pt_PT"/>
        </w:rPr>
        <w:t xml:space="preserve"> diariamente. Uma cruz se refere a duas vigas de madeira que eram fixadas juntas. Os romanos usaram cruzes para executar os criminosos. Os soldados romanos esticavam as pernas e os braços do criminoso nas vigas e os pregavam a ela. O prisioneiro morria horas depois, quando não podia mais respirar. Este tipo de morte era chamado de crucificação. O termo Cruz consta do glossário principal.</w:t>
      </w:r>
    </w:p>
    <w:p>
      <w:pPr/>
      <w:r>
        <w:rPr>
          <w:lang w:val="pt_PT" w:bidi="pt_PT"/>
        </w:rPr>
      </w:r>
      <w:r>
        <w:rPr>
          <w:lang w:val="pt_PT" w:bidi="pt_PT"/>
        </w:rPr>
        <w:t>Pare e mostre uma imagem de uma cruz para sua equipe, caso ainda não o tenha feito.</w:t>
      </w:r>
    </w:p>
    <w:p>
      <w:pPr/>
      <w:r>
        <w:rPr>
          <w:lang w:val="pt_PT" w:bidi="pt_PT"/>
        </w:rPr>
      </w:r>
      <w:r>
        <w:rPr>
          <w:lang w:val="pt_PT" w:bidi="pt_PT"/>
        </w:rPr>
        <w:t xml:space="preserve">Jesus diz que ele se envergonhará daqueles que se envergonham dele na terra quando ele retornar em sua glória. </w:t>
      </w:r>
      <w:r>
        <w:rPr>
          <w:b/>
          <w:lang w:val="pt_PT" w:bidi="pt_PT"/>
        </w:rPr>
        <w:t>Glória</w:t>
      </w:r>
      <w:r>
        <w:rPr>
          <w:lang w:val="pt_PT" w:bidi="pt_PT"/>
        </w:rPr>
        <w:t xml:space="preserve"> se refere ao poder e à grandeza de Deus - sua presença em brilho deslumbrante. O termo Glória está no glossário principal. Jesus diz que ele virá na mesma glória que Deus e os </w:t>
      </w:r>
      <w:r>
        <w:rPr>
          <w:b/>
          <w:lang w:val="pt_PT" w:bidi="pt_PT"/>
        </w:rPr>
        <w:t>anjos santos</w:t>
      </w:r>
      <w:r>
        <w:rPr>
          <w:lang w:val="pt_PT" w:bidi="pt_PT"/>
        </w:rPr>
        <w:t>, ou mensageiros de Deus, que se dedicam aos seus propósitos. Traduza santo e anjo da mesma maneira que você tem traduzido nas passagens anteriores de Lucas. Ambos os termos estão no glossário principal.</w:t>
      </w:r>
    </w:p>
    <w:p>
      <w:pPr/>
      <w:r>
        <w:rPr>
          <w:lang w:val="pt_PT" w:bidi="pt_PT"/>
        </w:rPr>
      </w:r>
      <w:r>
        <w:rPr>
          <w:lang w:val="pt_PT" w:bidi="pt_PT"/>
        </w:rPr>
        <w:t xml:space="preserve">Jesus diz que alguns dos discípulos não morrerão antes de ver </w:t>
      </w:r>
      <w:r>
        <w:rPr>
          <w:b/>
          <w:lang w:val="pt_PT" w:bidi="pt_PT"/>
        </w:rPr>
        <w:t>o reino de Deus</w:t>
      </w:r>
      <w:r>
        <w:rPr>
          <w:lang w:val="pt_PT" w:bidi="pt_PT"/>
        </w:rPr>
        <w:t>, ou Deus governando nos corações de seu povo como rei. Traduza reino de Deus da mesma maneira que você tem traduzido nas passagens anteriores. O termo Reino de Deus está no glossário principal.</w:t>
      </w:r>
    </w:p>
    <w:p>
      <w:pPr/>
      <w:r>
        <w:rPr>
          <w:lang w:val="pt_PT" w:bidi="pt_PT"/>
        </w:rPr>
      </w:r>
      <w:r>
        <w:rPr>
          <w:lang w:val="pt_PT" w:bidi="pt_PT"/>
        </w:rPr>
        <w:t>Lista de recursos de mídia:</w:t>
      </w:r>
    </w:p>
    <w:p>
      <w:pPr>
        <w:pStyle w:val="ListBullet"/>
        <w:spacing w:line="240" w:lineRule="auto"/>
        <w:ind w:left="720"/>
      </w:pPr>
      <w:r>
        <w:rPr>
          <w:lang w:val="pt_PT" w:bidi="pt_PT"/>
        </w:rPr>
      </w:r>
      <w:r>
        <w:rPr>
          <w:lang w:val="pt_PT" w:bidi="pt_PT"/>
        </w:rPr>
        <w:t>uma imagem de uma cruz</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9:18–27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29">
        <w:r>
          <w:rPr>
            <w:lang w:val="pt_PT" w:bidi="pt_PT"/>
          </w:rPr>
          <w:rPr>
            <w:color w:val="0000EE"/>
            <w:u w:val="single"/>
          </w:rPr>
          <w:t>Ouvir e Sentir</w:t>
        </w:r>
      </w:hyperlink>
      <w:r>
        <w:rPr>
          <w:lang w:val="pt_PT" w:bidi="pt_PT"/>
        </w:rPr>
        <w:t xml:space="preserve"> (409 KB)</w:t>
      </w:r>
      <w:r>
        <w:rPr>
          <w:lang w:val="pt_PT" w:bidi="pt_PT"/>
        </w:rPr>
      </w:r>
    </w:p>
    <w:p>
      <w:pPr>
        <w:pStyle w:val="ListBullet"/>
        <w:spacing w:line="240" w:lineRule="auto"/>
        <w:ind w:left="720"/>
      </w:pPr>
      <w:r>
        <w:rPr>
          <w:lang w:val="pt_PT" w:bidi="pt_PT"/>
        </w:rPr>
      </w:r>
      <w:hyperlink r:id="rId230">
        <w:r>
          <w:rPr>
            <w:lang w:val="pt_PT" w:bidi="pt_PT"/>
          </w:rPr>
          <w:rPr>
            <w:color w:val="0000EE"/>
            <w:u w:val="single"/>
          </w:rPr>
          <w:t>Preparando o Cenário</w:t>
        </w:r>
      </w:hyperlink>
      <w:r>
        <w:rPr>
          <w:lang w:val="pt_PT" w:bidi="pt_PT"/>
        </w:rPr>
        <w:t xml:space="preserve"> (4.9 MB)</w:t>
      </w:r>
      <w:r>
        <w:rPr>
          <w:lang w:val="pt_PT" w:bidi="pt_PT"/>
        </w:rPr>
      </w:r>
    </w:p>
    <w:p>
      <w:pPr>
        <w:pStyle w:val="ListBullet"/>
        <w:spacing w:line="240" w:lineRule="auto"/>
        <w:ind w:left="720"/>
      </w:pPr>
      <w:r>
        <w:rPr>
          <w:lang w:val="pt_PT" w:bidi="pt_PT"/>
        </w:rPr>
      </w:r>
      <w:hyperlink r:id="rId231">
        <w:r>
          <w:rPr>
            <w:lang w:val="pt_PT" w:bidi="pt_PT"/>
          </w:rPr>
          <w:rPr>
            <w:color w:val="0000EE"/>
            <w:u w:val="single"/>
          </w:rPr>
          <w:t>Identificando as Cenas</w:t>
        </w:r>
      </w:hyperlink>
      <w:r>
        <w:rPr>
          <w:lang w:val="pt_PT" w:bidi="pt_PT"/>
        </w:rPr>
        <w:t xml:space="preserve"> (2.1 MB)</w:t>
      </w:r>
      <w:r>
        <w:rPr>
          <w:lang w:val="pt_PT" w:bidi="pt_PT"/>
        </w:rPr>
      </w:r>
    </w:p>
    <w:p>
      <w:pPr>
        <w:pStyle w:val="ListBullet"/>
        <w:spacing w:line="240" w:lineRule="auto"/>
        <w:ind w:left="720"/>
      </w:pPr>
      <w:r>
        <w:rPr>
          <w:lang w:val="pt_PT" w:bidi="pt_PT"/>
        </w:rPr>
      </w:r>
      <w:hyperlink r:id="rId232">
        <w:r>
          <w:rPr>
            <w:lang w:val="pt_PT" w:bidi="pt_PT"/>
          </w:rPr>
          <w:rPr>
            <w:color w:val="0000EE"/>
            <w:u w:val="single"/>
          </w:rPr>
          <w:t>Incorporando o Texto</w:t>
        </w:r>
      </w:hyperlink>
      <w:r>
        <w:rPr>
          <w:lang w:val="pt_PT" w:bidi="pt_PT"/>
        </w:rPr>
        <w:t xml:space="preserve"> (2.5 MB)</w:t>
      </w:r>
      <w:r>
        <w:rPr>
          <w:lang w:val="pt_PT" w:bidi="pt_PT"/>
        </w:rPr>
      </w:r>
    </w:p>
    <w:p>
      <w:pPr>
        <w:pStyle w:val="ListBullet"/>
        <w:spacing w:line="240" w:lineRule="auto"/>
        <w:ind w:left="720"/>
      </w:pPr>
      <w:r>
        <w:rPr>
          <w:lang w:val="pt_PT" w:bidi="pt_PT"/>
        </w:rPr>
      </w:r>
      <w:hyperlink r:id="rId233">
        <w:r>
          <w:rPr>
            <w:lang w:val="pt_PT" w:bidi="pt_PT"/>
          </w:rPr>
          <w:rPr>
            <w:color w:val="0000EE"/>
            <w:u w:val="single"/>
          </w:rPr>
          <w:t>Preenchendo as Lacunas</w:t>
        </w:r>
      </w:hyperlink>
      <w:r>
        <w:rPr>
          <w:lang w:val="pt_PT" w:bidi="pt_PT"/>
        </w:rPr>
        <w:t xml:space="preserve"> (2.0 MB)</w:t>
      </w:r>
      <w:r>
        <w:rPr>
          <w:lang w:val="pt_PT" w:bidi="pt_PT"/>
        </w:rPr>
      </w:r>
    </w:p>
    <w:p>
      <w:pPr>
        <w:pStyle w:val="ListBullet"/>
        <w:spacing w:line="240" w:lineRule="auto"/>
        <w:ind w:left="720"/>
      </w:pPr>
      <w:r>
        <w:rPr>
          <w:lang w:val="pt_PT" w:bidi="pt_PT"/>
        </w:rPr>
      </w:r>
      <w:hyperlink r:id="rId234">
        <w:r>
          <w:rPr>
            <w:lang w:val="pt_PT" w:bidi="pt_PT"/>
          </w:rPr>
          <w:rPr>
            <w:color w:val="0000EE"/>
            <w:u w:val="single"/>
          </w:rPr>
          <w:t>Falando a Palavra</w:t>
        </w:r>
      </w:hyperlink>
      <w:r>
        <w:rPr>
          <w:lang w:val="pt_PT" w:bidi="pt_PT"/>
        </w:rPr>
        <w:t xml:space="preserve"> (928 KB)</w:t>
      </w:r>
      <w:r>
        <w:rPr>
          <w:lang w:val="pt_PT" w:bidi="pt_PT"/>
        </w:rPr>
      </w:r>
      <w:r>
        <w:rPr>
          <w:lang w:val="pt_PT" w:bidi="pt_PT"/>
        </w:rPr>
      </w:r>
      <w:r>
        <w:rPr>
          <w:lang w:val="pt_PT" w:bidi="pt_PT"/>
        </w:rPr>
      </w:r>
    </w:p>
    <w:p>
      <w:pPr/>
      <w:r>
        <w:rPr>
          <w:lang w:val="pt_PT" w:bidi="pt_PT"/>
        </w:rPr>
      </w:r>
    </w:p>
    <w:p>
      <w:pPr>
        <w:pStyle w:val="Heading2"/>
      </w:pPr>
      <w:r>
        <w:rPr>
          <w:lang w:val="pt_PT" w:bidi="pt_PT"/>
        </w:rPr>
        <w:t>Lucas 9:28–36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9:28–36</w:t>
      </w:r>
    </w:p>
    <w:p>
      <w:pPr/>
      <w:r>
        <w:rPr>
          <w:lang w:val="pt_PT" w:bidi="pt_PT"/>
        </w:rPr>
      </w:r>
      <w:r>
        <w:rPr>
          <w:lang w:val="pt_PT" w:bidi="pt_PT"/>
        </w:rPr>
        <w:t>Escute Lucas 9:28–36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CENÁRIOLUCAS 9:28–36</w:t>
      </w:r>
    </w:p>
    <w:p>
      <w:pPr/>
      <w:r>
        <w:rPr>
          <w:lang w:val="pt_PT" w:bidi="pt_PT"/>
        </w:rPr>
      </w:r>
      <w:r>
        <w:rPr>
          <w:lang w:val="pt_PT" w:bidi="pt_PT"/>
        </w:rPr>
        <w:t>Ouça o texto uma vez na versão mais fácil de entender.</w:t>
      </w:r>
    </w:p>
    <w:p>
      <w:pPr/>
      <w:r>
        <w:rPr>
          <w:lang w:val="pt_PT" w:bidi="pt_PT"/>
        </w:rPr>
      </w:r>
      <w:r>
        <w:rPr>
          <w:lang w:val="pt_PT" w:bidi="pt_PT"/>
        </w:rPr>
        <w:t>Na passagem anterior, Jesus conversou com seus discípulos sobre como ele iria sofrer, morrer e ser ressuscitado à vida. Jesus também disse a eles que ele iria retornar do céu para a terra, e as pessoas veriam sua glória. Cerca de oito dias depois, Jesus leva três de seus discípulos, Pedro, Tiago e João, para uma montanha para orar. Deus glorifica Jesus, mostrando seu poder e majestade, por um curto período. Moisés e Elias também aparecem do céu para falar com Jesus.</w:t>
      </w:r>
    </w:p>
    <w:p>
      <w:pPr/>
      <w:r>
        <w:rPr>
          <w:lang w:val="pt_PT" w:bidi="pt_PT"/>
        </w:rPr>
      </w:r>
      <w:r>
        <w:rPr>
          <w:lang w:val="pt_PT" w:bidi="pt_PT"/>
        </w:rPr>
        <w:t>Esta história acontece cerca de oito dias depois de Jesus falar sobre como Deus mostraria seu poder e glória por meio de Jesus, e o que significa ser seu discípulo. Jesus leva Pedro, Tiago e João para uma montanha para orar. Lucas mostra a relação entre oração e Deus revelando sua vontade. Jesus viaja para uma montanha alta com Pedro, Tiago e João. Muitos estudiosos acreditam que tenha sido o monte Hermom, e por isso deve ter sido uma subida íngreme. O monte Hermom tem 2814 metros, ou 9320 pés, de altura e está localizado na fronteira com o Líbano. Na cultura judaica, as montanhas eram geralmente o lugar da revelação divina. Especificamente, esta história tem muitas semelhanças com o encontro de Moisés com Deus no monte Sinai, relatado no livro de Êxodo.</w:t>
      </w:r>
    </w:p>
    <w:p>
      <w:pPr/>
      <w:r>
        <w:rPr>
          <w:lang w:val="pt_PT" w:bidi="pt_PT"/>
        </w:rPr>
      </w:r>
      <w:r>
        <w:rPr>
          <w:lang w:val="pt_PT" w:bidi="pt_PT"/>
        </w:rPr>
        <w:t>Pare e mostre à sua equipe uma imagem do pico do monte Hermom e onde ele está localizado no mapa.</w:t>
      </w:r>
    </w:p>
    <w:p>
      <w:pPr/>
      <w:r>
        <w:rPr>
          <w:lang w:val="pt_PT" w:bidi="pt_PT"/>
        </w:rPr>
      </w:r>
      <w:r>
        <w:rPr>
          <w:lang w:val="pt_PT" w:bidi="pt_PT"/>
        </w:rPr>
        <w:t>Enquanto Jesus está orando, seu rosto se transforma e fica diferente. Começou a brilhar. As roupas de Jesus começam a brilhar e se tornam de um branco brilhante. Nos livros de Lucas e Atos, Lucas usa roupas para mostrar a posição de alguém. Roupas deslumbrantes mostraram glória celestial, ou o poder e a majestade de Deus. Os discípulos ainda não entendiam verdadeiramente quem Jesus era como o Cristo, ou Salvador Prometido. Aqui, quem Jesus é por dentro está sendo tornado visível no exterior aos discípulos.</w:t>
      </w:r>
    </w:p>
    <w:p>
      <w:pPr/>
      <w:r>
        <w:rPr>
          <w:lang w:val="pt_PT" w:bidi="pt_PT"/>
        </w:rPr>
      </w:r>
      <w:r>
        <w:rPr>
          <w:lang w:val="pt_PT" w:bidi="pt_PT"/>
        </w:rPr>
        <w:t>Pare e discuta com sua equipe. Como os seres sobrenaturais ou celestiais são descritos em sua cultura? Como as pessoas importantes se vestem em sua cultura? Em que suas vestimentas diferem da vestimenta das pessoas comuns?</w:t>
      </w:r>
    </w:p>
    <w:p>
      <w:pPr/>
      <w:r>
        <w:rPr>
          <w:lang w:val="pt_PT" w:bidi="pt_PT"/>
        </w:rPr>
      </w:r>
      <w:r>
        <w:rPr>
          <w:lang w:val="pt_PT" w:bidi="pt_PT"/>
        </w:rPr>
        <w:t>De repente, Moisés e Elias aparecem. Eram profetas, ou mensageiros de Deus, que viveram muito antes de Jesus. Deus os trouxe para a montanha para falar com Jesus. Moisés era um homem que vivera há muito tempo. Deus havia se encontrado com Moisés em uma montanha e deu a ele sua lei para seu povo. Mais tarde, Elias era outro famoso profeta judeu que realizou muitos milagres por meio do poder de Deus. Elias não morreu, mas foi levado para o céu por Deus. Quando eles apareceram, Moisés e Elias também estavam cercados por uma luz brilhante e deslumbrante. Eles conversaram com Jesus sobre sua partida ou êxodo do mundo, referindo-se à vindoura morte de Jesus. Também poderiam estar se referindo à sua ressurreição, ou seja, a Deus fazendo-o viver novamente. Jesus estava prestes a cumprir, ou realizar, a tarefa especial para a qual Deus o havia enviado. Isso significa que a morte de Jesus (e a ressurreição) era uma parte do plano de Deus. A morte de Jesus aconteceria na cidade de Jerusalém, a capital religiosa judaica.</w:t>
      </w:r>
    </w:p>
    <w:p>
      <w:pPr/>
      <w:r>
        <w:rPr>
          <w:lang w:val="pt_PT" w:bidi="pt_PT"/>
        </w:rPr>
      </w:r>
      <w:r>
        <w:rPr>
          <w:lang w:val="pt_PT" w:bidi="pt_PT"/>
        </w:rPr>
        <w:t>Os três discípulos, Pedro, Tiago e João, estavam dormindo enquanto Jesus estava falando com Moisés e Elias. Quando eles despertaram, viram Moisés e Elias com Jesus. Pedro, Tiago e João nunca haviam visto Moisés ou Elias, mas de alguma forma, os discípulos reconheceram os dois*.* Os discípulos viram Jesus brilhando em glória como um ser celestial. Moisés e Elias estavam prestes a partir, quando Pedro falou. Pedro chama Jesus de mestre, um título que mostra respeito. Isso significa que Pedro tinha uma relação estreita com Jesus como seu líder espiritual. Pedro diz que é bom que ele e os outros discípulos tenham sido capazes de testemunhar um evento tão incrível. Pedro sugere que ele, Tiago, e João deveriam construir três abrigos para Jesus, Moisés e Elias. Eles teriam feito esses abrigos de qualquer material que encontrassem na montanha. Pedro está sonolento e fala antes de pensar no que estava dizendo. Pedro também cometeu o erro de igualar Jesus a Moisés e a Elias, embora não fossem iguais. Moisés e Elias eram servos escolhidos de Deus, mas Jesus é o Filho de Deus, o Escolhido.</w:t>
      </w:r>
    </w:p>
    <w:p>
      <w:pPr/>
      <w:r>
        <w:rPr>
          <w:lang w:val="pt_PT" w:bidi="pt_PT"/>
        </w:rPr>
      </w:r>
      <w:r>
        <w:rPr>
          <w:lang w:val="pt_PT" w:bidi="pt_PT"/>
        </w:rPr>
        <w:t>Pare e discuta com sua equipe. Que arranjos vocês fazem em sua casa quando alguém importante vem visitá-los? Fazem algo especial para que os visitantes se sintam bem-vindos? Como vocês expressam seu desejo de ficar na casa de outra pessoa?</w:t>
      </w:r>
    </w:p>
    <w:p>
      <w:pPr/>
      <w:r>
        <w:rPr>
          <w:lang w:val="pt_PT" w:bidi="pt_PT"/>
        </w:rPr>
      </w:r>
      <w:r>
        <w:rPr>
          <w:lang w:val="pt_PT" w:bidi="pt_PT"/>
        </w:rPr>
        <w:t>Enquanto Pedro está falando, uma nuvem aparece e os ofusca. A nuvem representa a presença de Deus. Os discípulos ficaram com medo. A voz de Deus vem da nuvem e diz: "Este é meu Filho, a quem escolhi. Escutem-no." Deus escolheu Jesus e o nomeou para um propósito especial. Somente Jesus poderia cumprir esse propósito, porque ele era o único Filho de Deus. Filho de Deus se refere à relação entre Deus e Jesus. É semelhante à relação entre pais e filhos humanos. Mas Jesus sempre existiu com Deus como o Filho. Deus enfatiza que os discípulos devem escutar apenas Jesus, não Moisés ou Elias. Neste caso, escutar significa não apenas ouvir, mas obedecer, também.</w:t>
      </w:r>
    </w:p>
    <w:p>
      <w:pPr/>
      <w:r>
        <w:rPr>
          <w:lang w:val="pt_PT" w:bidi="pt_PT"/>
        </w:rPr>
      </w:r>
      <w:r>
        <w:rPr>
          <w:lang w:val="pt_PT" w:bidi="pt_PT"/>
        </w:rPr>
        <w:t>Depois de Deus falar, os discípulos viram que Jesus estava sozinho, e Moisés e Elias haviam ido embora. Os discípulos não contaram a ninguém o que haviam visto e ouvido na montanha. Os Evangelhos de Mateus e Marcos relatam que Jesus disse especificamente para não contarem a ninguém até depois de ele morrer e ser ressuscitado. Por isso, os discípulos não contaram nada a ninguém naquela época.</w:t>
      </w:r>
    </w:p>
    <w:p>
      <w:pPr/>
      <w:r>
        <w:rPr>
          <w:lang w:val="pt_PT" w:bidi="pt_PT"/>
        </w:rPr>
      </w:r>
      <w:r>
        <w:rPr>
          <w:lang w:val="pt_PT" w:bidi="pt_PT"/>
        </w:rPr>
        <w:t>Pare e discuta com sua equipe. Contem uma história sobre uma época em que vocês tiveram de manter um segredo por um longo tempo.</w:t>
      </w:r>
    </w:p>
    <w:p>
      <w:pPr/>
      <w:r>
        <w:rPr>
          <w:lang w:val="pt_PT" w:bidi="pt_PT"/>
        </w:rPr>
      </w:r>
      <w:r>
        <w:rPr>
          <w:lang w:val="pt_PT" w:bidi="pt_PT"/>
        </w:rPr>
        <w:t>Lucas usa esta história para confirmar a identidade e o propósito de Jesus. Especificamente, os discípulos veem e ouvem quem Jesus é. Moisés representa a lei de Deus e Elias representa os profetas. A missão de Jesus como o filho escolhido de Deus era continuar a obra que Deus havia começado por meio de Moisés e Elias. Jesus estava vivendo uma vida que cumpria perfeitamente a lei de Deus e que fazia com que todas as profecias se tornassem realidade. Jesus fez isso como uma parte do plano de Deus.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9:28–36</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vai a uma montanha para orar. Ele leva Pedro, Tiago e João com ele.</w:t>
      </w:r>
    </w:p>
    <w:p>
      <w:pPr/>
      <w:r>
        <w:rPr>
          <w:lang w:val="pt_PT" w:bidi="pt_PT"/>
        </w:rPr>
      </w:r>
      <w:r>
        <w:rPr>
          <w:b/>
          <w:lang w:val="pt_PT" w:bidi="pt_PT"/>
        </w:rPr>
        <w:t>Segunda cena:</w:t>
      </w:r>
      <w:r>
        <w:rPr>
          <w:lang w:val="pt_PT" w:bidi="pt_PT"/>
        </w:rPr>
        <w:t xml:space="preserve"> enquanto Jesus está orando, os três discípulos dormem. O rosto e a aparência de Jesus se transformam para mostrar a glória de Deus. Moisés e Elias apareceram e começam a falar com Jesus sobre sua morte vindoura.</w:t>
      </w:r>
    </w:p>
    <w:p>
      <w:pPr/>
      <w:r>
        <w:rPr>
          <w:lang w:val="pt_PT" w:bidi="pt_PT"/>
        </w:rPr>
      </w:r>
      <w:r>
        <w:rPr>
          <w:b/>
          <w:lang w:val="pt_PT" w:bidi="pt_PT"/>
        </w:rPr>
        <w:t>Terceira cena:</w:t>
      </w:r>
      <w:r>
        <w:rPr>
          <w:lang w:val="pt_PT" w:bidi="pt_PT"/>
        </w:rPr>
        <w:t xml:space="preserve"> os três discípulos acordam e veem Jesus, Moisés e Elias brilhando na glória de Deus. Pedro fala precipitadamente que eles deveriam construir três abrigos para eles. A presença de Deus os ofusca em uma nuvem. Deus diz: "Este é o meu filho, a quem escolhi. Escutem-no."</w:t>
      </w:r>
    </w:p>
    <w:p>
      <w:pPr/>
      <w:r>
        <w:rPr>
          <w:lang w:val="pt_PT" w:bidi="pt_PT"/>
        </w:rPr>
      </w:r>
      <w:r>
        <w:rPr>
          <w:b/>
          <w:lang w:val="pt_PT" w:bidi="pt_PT"/>
        </w:rPr>
        <w:t>Quarta cena:</w:t>
      </w:r>
      <w:r>
        <w:rPr>
          <w:lang w:val="pt_PT" w:bidi="pt_PT"/>
        </w:rPr>
        <w:t xml:space="preserve"> os discípulos veem que Jesus está sozinho. Jesus diz a eles para não contarem a ninguém naquele momento o que aconteceu.</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na história judaica, as montanhas eram um lugar onde Deus se revelava.</w:t>
      </w:r>
    </w:p>
    <w:p>
      <w:pPr/>
      <w:r>
        <w:rPr>
          <w:lang w:val="pt_PT" w:bidi="pt_PT"/>
        </w:rPr>
      </w:r>
      <w:r>
        <w:rPr>
          <w:lang w:val="pt_PT" w:bidi="pt_PT"/>
        </w:rPr>
        <w:t>Jesus vai a uma montanha para orar. Ele leva Pedro, Tiago e João com ele. Enquanto Jesus está orando, os três discípulos estão dormindo. O rosto e a aparência de Jesus se transformam para mostrar a glória de Deus.</w:t>
      </w:r>
    </w:p>
    <w:p>
      <w:pPr/>
      <w:r>
        <w:rPr>
          <w:lang w:val="pt_PT" w:bidi="pt_PT"/>
        </w:rPr>
      </w:r>
      <w:r>
        <w:rPr>
          <w:lang w:val="pt_PT" w:bidi="pt_PT"/>
        </w:rPr>
        <w:t>Tenha em mente que, na cultura judaica, as roupas são uma maneira de mostrar a posição de alguém. O rosto e as roupas de Jesus são transformados. Isso está demonstrando a posição real de Jesus como o Filho de Deus.</w:t>
      </w:r>
    </w:p>
    <w:p>
      <w:pPr/>
      <w:r>
        <w:rPr>
          <w:lang w:val="pt_PT" w:bidi="pt_PT"/>
        </w:rPr>
      </w:r>
      <w:r>
        <w:rPr>
          <w:lang w:val="pt_PT" w:bidi="pt_PT"/>
        </w:rPr>
        <w:t>Moisés e Elias apareceram e começam a falar com Jesus sobre sua morte vindoura. Os três discípulos acordam e veem Jesus, Moisés e Elias brilhando na glória de Deus.</w:t>
      </w:r>
    </w:p>
    <w:p>
      <w:pPr/>
      <w:r>
        <w:rPr>
          <w:lang w:val="pt_PT" w:bidi="pt_PT"/>
        </w:rPr>
      </w:r>
      <w:r>
        <w:rPr>
          <w:lang w:val="pt_PT" w:bidi="pt_PT"/>
        </w:rPr>
        <w:t>Lembre-se de que Moisés e Elias são pessoas muito importantes na história judaica. Eles viveram na terra muitos anos antes dos apóstolos. Moisés representa a lei que Deus deu ao seu povo. Elias representa os profetas que Deus costumava usar para enviar mensagens ao seu povo. Pedro, Tiago e João nunca haviam visto Moisés ou Elias, mas, de alguma forma, eles reconheceram os dois.</w:t>
      </w:r>
    </w:p>
    <w:p>
      <w:pPr/>
      <w:r>
        <w:rPr>
          <w:lang w:val="pt_PT" w:bidi="pt_PT"/>
        </w:rPr>
      </w:r>
      <w:r>
        <w:rPr>
          <w:lang w:val="pt_PT" w:bidi="pt_PT"/>
        </w:rPr>
        <w:t>Pedro fala sem pensar. Ele diz que ele, Tiago e João deveriam construir três abrigos para Jesus, Moisés e Elias. A presença de Deus os ofusca em uma nuvem. Os discípulos ficaram com medo.</w:t>
      </w:r>
    </w:p>
    <w:p>
      <w:pPr/>
      <w:r>
        <w:rPr>
          <w:lang w:val="pt_PT" w:bidi="pt_PT"/>
        </w:rPr>
      </w:r>
      <w:r>
        <w:rPr>
          <w:lang w:val="pt_PT" w:bidi="pt_PT"/>
        </w:rPr>
        <w:t>É importante notar que a transição entre os eventos é muito rápida. Quando Moisés e Elias estão indo embora, Pedro se propõe a construir abrigos. Enquanto Pedro ainda está falando, a nuvem vem e Deus fala aos discípulos.</w:t>
      </w:r>
    </w:p>
    <w:p>
      <w:pPr/>
      <w:r>
        <w:rPr>
          <w:lang w:val="pt_PT" w:bidi="pt_PT"/>
        </w:rPr>
      </w:r>
      <w:r>
        <w:rPr>
          <w:lang w:val="pt_PT" w:bidi="pt_PT"/>
        </w:rPr>
        <w:t>Lembre-se de que, na cultura judaica, a nuvem representa a presença de Deus. Os judeus sabiam que não podiam ficar em pé na presença de Deus, por isso eles ficaram com medo.</w:t>
      </w:r>
    </w:p>
    <w:p>
      <w:pPr/>
      <w:r>
        <w:rPr>
          <w:lang w:val="pt_PT" w:bidi="pt_PT"/>
        </w:rPr>
      </w:r>
      <w:r>
        <w:rPr>
          <w:lang w:val="pt_PT" w:bidi="pt_PT"/>
        </w:rPr>
        <w:t>Uma voz fala da nuvem e diz: "Este é o meu filho, a quem escolhi. Escutem-no."</w:t>
      </w:r>
    </w:p>
    <w:p>
      <w:pPr/>
      <w:r>
        <w:rPr>
          <w:lang w:val="pt_PT" w:bidi="pt_PT"/>
        </w:rPr>
      </w:r>
      <w:r>
        <w:rPr>
          <w:lang w:val="pt_PT" w:bidi="pt_PT"/>
        </w:rPr>
        <w:t>Lembre-se de que a voz vem da nuvem. Os judeus sabiam que a voz era a voz de Deus.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9:28–36</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interprete Pedro, Tiago e João dormindo, mal despertos durante a conversa entre Jesus, Moisés e Elias. Pedro, Tiago e João não escutaram realmente como Jesus partiria e o que aconteceria em Jerusalém.</w:t>
      </w:r>
    </w:p>
    <w:p>
      <w:pPr/>
      <w:r>
        <w:rPr>
          <w:lang w:val="pt_PT" w:bidi="pt_PT"/>
        </w:rPr>
      </w:r>
      <w:r>
        <w:rPr>
          <w:lang w:val="pt_PT" w:bidi="pt_PT"/>
        </w:rPr>
        <w:t>Faça com que a equipe represente Pedro ficando completamente acordado quando Moisés e Elias estavam deixando a montanha. Pedro, na tentativa de prolongar o momento, propõe que os discípulos construam três abrigos.</w:t>
      </w:r>
    </w:p>
    <w:p>
      <w:pPr/>
      <w:r>
        <w:rPr>
          <w:lang w:val="pt_PT" w:bidi="pt_PT"/>
        </w:rPr>
      </w:r>
      <w:r>
        <w:rPr>
          <w:lang w:val="pt_PT" w:bidi="pt_PT"/>
        </w:rPr>
        <w:t>A equipe deve representar Pedro, Tiago e João com medo quando a nuvem desce sobre eles. A voz que sai da nuvem é a voz de Deus.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 Jesus indo à montanha com Pedro, Tiago e João. Jesus está orando, e Pedro, Tiago e João estão dormindo ou mal despertos. </w:t>
      </w:r>
      <w:r>
        <w:rPr>
          <w:b/>
          <w:lang w:val="pt_PT" w:bidi="pt_PT"/>
        </w:rPr>
        <w:t>Interrompa a cena.</w:t>
      </w:r>
      <w:r>
        <w:rPr>
          <w:lang w:val="pt_PT" w:bidi="pt_PT"/>
        </w:rPr>
        <w:t xml:space="preserve"> Pergunto ao ator que representa João: "Como você se sente?" Você pode ouvir coisas como: "Estou emocionado por ir a uma montanha orar com Jesus". "Sinto-me muito cansado", e "Sinto que estou decepcionando Jesus; não consigo ficar acordado". Reinicie a cena.</w:t>
      </w:r>
    </w:p>
    <w:p>
      <w:pPr/>
      <w:r>
        <w:rPr>
          <w:lang w:val="pt_PT" w:bidi="pt_PT"/>
        </w:rPr>
      </w:r>
      <w:r>
        <w:rPr>
          <w:lang w:val="pt_PT" w:bidi="pt_PT"/>
        </w:rPr>
        <w:t xml:space="preserve">Represente o rosto de Jesus sendo transformado. Suas roupas se tornam brancas e brilhantes. Moisés e Elias estão falando com Jesus sobre a partida dele, que acontecerá em Jerusalém. </w:t>
      </w:r>
      <w:r>
        <w:rPr>
          <w:b/>
          <w:lang w:val="pt_PT" w:bidi="pt_PT"/>
        </w:rPr>
        <w:t>Interrompa a cena.</w:t>
      </w:r>
    </w:p>
    <w:p>
      <w:pPr/>
      <w:r>
        <w:rPr>
          <w:lang w:val="pt_PT" w:bidi="pt_PT"/>
        </w:rPr>
      </w:r>
      <w:r>
        <w:rPr>
          <w:lang w:val="pt_PT" w:bidi="pt_PT"/>
        </w:rPr>
        <w:t>Pergunte ao ator que está representando Moisés: "Como você está se sentindo?". Você pode ouvir coisas como: "É incrível que Deus tenha enviado seu filho único para viver uma vida perfeita". "Jesus é um líder muito paciente com seus seguidores". "Finalmente! Alguém que está à altura dos padrões de Deus!"</w:t>
      </w:r>
    </w:p>
    <w:p>
      <w:pPr/>
      <w:r>
        <w:rPr>
          <w:lang w:val="pt_PT" w:bidi="pt_PT"/>
        </w:rPr>
      </w:r>
      <w:r>
        <w:rPr>
          <w:lang w:val="pt_PT" w:bidi="pt_PT"/>
        </w:rPr>
        <w:t>Pergunte ao ator que está representando Elias: "Como você está se sentindo?". Você pode ouvir coisas como: "É incrível que o plano de Deus esteja finalmente acontecendo". "Triste; parece uma jornada difícil para Jesus. Sei o que é ser rejeitado". "Finalmente! Liberdade para o povo, liberdade da morte!" Reinicie a cena.</w:t>
      </w:r>
    </w:p>
    <w:p>
      <w:pPr/>
      <w:r>
        <w:rPr>
          <w:lang w:val="pt_PT" w:bidi="pt_PT"/>
        </w:rPr>
      </w:r>
      <w:r>
        <w:rPr>
          <w:lang w:val="pt_PT" w:bidi="pt_PT"/>
        </w:rPr>
        <w:t xml:space="preserve">Represente Pedro, Tiago e João ficando completamente acordados. Eles veem a glória de Jesus e dois homens em pé ao lado de Jesus. Moisés e Elias começam a partir. Pedro fala com pressa. Ele não pensou no que estava dizendo. Pedro diz a Jesus: "Mestre, é incrível que estejamos aqui. Vamos construir três abrigos, um para você, um para Moisés e um para Elias". </w:t>
      </w:r>
      <w:r>
        <w:rPr>
          <w:b/>
          <w:lang w:val="pt_PT" w:bidi="pt_PT"/>
        </w:rPr>
        <w:t>Interrompa a cena.</w:t>
      </w:r>
    </w:p>
    <w:p>
      <w:pPr/>
      <w:r>
        <w:rPr>
          <w:lang w:val="pt_PT" w:bidi="pt_PT"/>
        </w:rPr>
      </w:r>
      <w:r>
        <w:rPr>
          <w:lang w:val="pt_PT" w:bidi="pt_PT"/>
        </w:rPr>
        <w:t>Pergunte ao ator que interpreta Pedro: "Como você está se sentindo?". Você pode ouvir coisas como: "Estou emocionado por estar aqui e ver dois grandes profetas com Jesus". "Não quero que este momento termine". e "Quero fazer algo para honrar os três".</w:t>
      </w:r>
    </w:p>
    <w:p>
      <w:pPr/>
      <w:r>
        <w:rPr>
          <w:lang w:val="pt_PT" w:bidi="pt_PT"/>
        </w:rPr>
      </w:r>
      <w:r>
        <w:rPr>
          <w:lang w:val="pt_PT" w:bidi="pt_PT"/>
        </w:rPr>
        <w:t>Pergunte ao ator que está representando João: "Como você está se sentindo?". Você pode ouvir coisas como: "Estou honrado por estar aqui com Jesus em um momento tão importante". "Não sei como Pedro tem tanta ousadia para falar em um momento como este" e "Mal posso esperar para dizer aos outros o que aconteceu".</w:t>
      </w:r>
    </w:p>
    <w:p>
      <w:pPr/>
      <w:r>
        <w:rPr>
          <w:lang w:val="pt_PT" w:bidi="pt_PT"/>
        </w:rPr>
      </w:r>
      <w:r>
        <w:rPr>
          <w:lang w:val="pt_PT" w:bidi="pt_PT"/>
        </w:rPr>
        <w:t>Pergunte ao ator que está representando Tiago: "Como você está se sentindo?". Você pode ouvir coisas como: "Estou espantado. Jesus parece muito diferente". "Encorajado. Pedro teve uma grande ideia; vamos ficar aqui". e "Sinto-me em paz; estamos aqui com Moisés e Elias". Reinicie a cena.</w:t>
      </w:r>
    </w:p>
    <w:p>
      <w:pPr/>
      <w:r>
        <w:rPr>
          <w:lang w:val="pt_PT" w:bidi="pt_PT"/>
        </w:rPr>
      </w:r>
      <w:r>
        <w:rPr>
          <w:lang w:val="pt_PT" w:bidi="pt_PT"/>
        </w:rPr>
        <w:t xml:space="preserve">Enquanto Pedro ainda está falando, uma nuvem os envolve e eles ficam com muito medo. Uma voz da nuvem falou dizendo: "Este é o meu filho, o meu escolhido; escutem-no". Então, a voz terminou de falar. Jesus estava sozinho. Os discípulos não disseram nada sobre isso a ninguém. </w:t>
      </w:r>
      <w:r>
        <w:rPr>
          <w:b/>
          <w:lang w:val="pt_PT" w:bidi="pt_PT"/>
        </w:rPr>
        <w:t>Interrompa a cena.</w:t>
      </w:r>
    </w:p>
    <w:p>
      <w:pPr/>
      <w:r>
        <w:rPr>
          <w:lang w:val="pt_PT" w:bidi="pt_PT"/>
        </w:rPr>
      </w:r>
      <w:r>
        <w:rPr>
          <w:lang w:val="pt_PT" w:bidi="pt_PT"/>
        </w:rPr>
        <w:t>Pergunte ao ator que representa a voz de Deus: "Como você está se sentindo?". Você pode ouvir coisas como: "Estou orgulhoso de meu filho". "Devo suportar a incredulidade deles", e "Eles precisam escutar Jesus para compreender meus planos para ele".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9:28–36</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leva três de seus </w:t>
      </w:r>
      <w:r>
        <w:rPr>
          <w:b/>
          <w:lang w:val="pt_PT" w:bidi="pt_PT"/>
        </w:rPr>
        <w:t>discípulos</w:t>
      </w:r>
      <w:r>
        <w:rPr>
          <w:lang w:val="pt_PT" w:bidi="pt_PT"/>
        </w:rPr>
        <w:t xml:space="preserve">, ou seguidores, até uma montanha. Traduza discípulo da mesma maneira que você tem traduzido nas passagens anteriores. O termo Discípulo está no glossário principal. Jesus vai à montanha </w:t>
      </w:r>
      <w:r>
        <w:rPr>
          <w:b/>
          <w:lang w:val="pt_PT" w:bidi="pt_PT"/>
        </w:rPr>
        <w:t>orar</w:t>
      </w:r>
      <w:r>
        <w:rPr>
          <w:lang w:val="pt_PT" w:bidi="pt_PT"/>
        </w:rPr>
        <w:t>, ou se comunicar com Deus. Traduza orar da mesma maneira que você já o fez. O termo Orar está no glossário principal.</w:t>
      </w:r>
    </w:p>
    <w:p>
      <w:pPr/>
      <w:r>
        <w:rPr>
          <w:lang w:val="pt_PT" w:bidi="pt_PT"/>
        </w:rPr>
      </w:r>
      <w:r>
        <w:rPr>
          <w:lang w:val="pt_PT" w:bidi="pt_PT"/>
        </w:rPr>
        <w:t xml:space="preserve">Moisés e Elias aparecem e falam com Jesus sobre sua morte vindoura em </w:t>
      </w:r>
      <w:r>
        <w:rPr>
          <w:b/>
          <w:lang w:val="pt_PT" w:bidi="pt_PT"/>
        </w:rPr>
        <w:t>Jerusalém</w:t>
      </w:r>
      <w:r>
        <w:rPr>
          <w:lang w:val="pt_PT" w:bidi="pt_PT"/>
        </w:rPr>
        <w:t>, a capital religiosa dos judeus. Traduza Jerusalém da mesma maneira que você tem traduzido nas passagens anteriores. O termo Jerusalém está no glossário principal.</w:t>
      </w:r>
    </w:p>
    <w:p>
      <w:pPr/>
      <w:r>
        <w:rPr>
          <w:lang w:val="pt_PT" w:bidi="pt_PT"/>
        </w:rPr>
      </w:r>
      <w:r>
        <w:rPr>
          <w:lang w:val="pt_PT" w:bidi="pt_PT"/>
        </w:rPr>
        <w:t xml:space="preserve">Quando Pedro e os outros discípulos acordam, eles veem Jesus em sua </w:t>
      </w:r>
      <w:r>
        <w:rPr>
          <w:b/>
          <w:lang w:val="pt_PT" w:bidi="pt_PT"/>
        </w:rPr>
        <w:t>glória</w:t>
      </w:r>
      <w:r>
        <w:rPr>
          <w:lang w:val="pt_PT" w:bidi="pt_PT"/>
        </w:rPr>
        <w:t>. Glória se refere ao poder e esplendor, ou à presença de Deus. Traduza glória da mesma maneira que você traduziu antes. O termo Glória está no glossário principal.</w:t>
      </w:r>
    </w:p>
    <w:p>
      <w:pPr/>
      <w:r>
        <w:rPr>
          <w:lang w:val="pt_PT" w:bidi="pt_PT"/>
        </w:rPr>
      </w:r>
      <w:r>
        <w:rPr>
          <w:lang w:val="pt_PT" w:bidi="pt_PT"/>
        </w:rPr>
        <w:t xml:space="preserve">Moisés e Elias parecem falar com Jesus. Moisés era o homem a quem Deus dera sua lei há muito tempo. Elias era um profeta que fizera muitos milagres pelo poder de Deus muitos anos antes. Elias nunca morreu, mas foi levado direto ao céu por Deus. Quando Pedro vê Moisés e Elias, ele sugere que os discípulos construam </w:t>
      </w:r>
      <w:r>
        <w:rPr>
          <w:b/>
          <w:lang w:val="pt_PT" w:bidi="pt_PT"/>
        </w:rPr>
        <w:t>abrigos</w:t>
      </w:r>
      <w:r>
        <w:rPr>
          <w:lang w:val="pt_PT" w:bidi="pt_PT"/>
        </w:rPr>
        <w:t xml:space="preserve"> para os três. Abrigos eram locais de habitação temporária feitos de ramos, folhas e outras coisas que eram fáceis de encontrar. Eles foram usados para prover sombra e bloquear o vento.</w:t>
      </w:r>
    </w:p>
    <w:p>
      <w:pPr/>
      <w:r>
        <w:rPr>
          <w:lang w:val="pt_PT" w:bidi="pt_PT"/>
        </w:rPr>
      </w:r>
      <w:r>
        <w:rPr>
          <w:lang w:val="pt_PT" w:bidi="pt_PT"/>
        </w:rPr>
        <w:t xml:space="preserve">Pedro chama a Jesus de Mestre. </w:t>
      </w:r>
      <w:r>
        <w:rPr>
          <w:b/>
          <w:lang w:val="pt_PT" w:bidi="pt_PT"/>
        </w:rPr>
        <w:t>Master</w:t>
      </w:r>
      <w:r>
        <w:rPr>
          <w:lang w:val="pt_PT" w:bidi="pt_PT"/>
        </w:rPr>
        <w:t xml:space="preserve"> é um título que mostra respeito a alguém de maior posição. Traduza mestre da mesma maneira que você traduziu antes. O termo Mestre está no glossário principal.</w:t>
      </w:r>
    </w:p>
    <w:p>
      <w:pPr/>
      <w:r>
        <w:rPr>
          <w:lang w:val="pt_PT" w:bidi="pt_PT"/>
        </w:rPr>
      </w:r>
      <w:r>
        <w:rPr>
          <w:lang w:val="pt_PT" w:bidi="pt_PT"/>
        </w:rPr>
        <w:t>Quando a nuvem aparece e Deus fala a partir dela com os discípulos, Deus chama a Jesus de seu filho. Filho de Deus se refere a Jesus e mostra sua relação especial com Deus. Jesus tem o mesmo caráter e natureza de Deus. Traduza Filho de Deus da mesma maneira que você tem traduzido nas passagens anteriores. O termo Filho de Deus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9:28–36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35">
        <w:r>
          <w:rPr>
            <w:lang w:val="pt_PT" w:bidi="pt_PT"/>
          </w:rPr>
          <w:rPr>
            <w:color w:val="0000EE"/>
            <w:u w:val="single"/>
          </w:rPr>
          <w:t>Ouvir e Sentir</w:t>
        </w:r>
      </w:hyperlink>
      <w:r>
        <w:rPr>
          <w:lang w:val="pt_PT" w:bidi="pt_PT"/>
        </w:rPr>
        <w:t xml:space="preserve"> (417 KB)</w:t>
      </w:r>
      <w:r>
        <w:rPr>
          <w:lang w:val="pt_PT" w:bidi="pt_PT"/>
        </w:rPr>
      </w:r>
    </w:p>
    <w:p>
      <w:pPr>
        <w:pStyle w:val="ListBullet"/>
        <w:spacing w:line="240" w:lineRule="auto"/>
        <w:ind w:left="720"/>
      </w:pPr>
      <w:r>
        <w:rPr>
          <w:lang w:val="pt_PT" w:bidi="pt_PT"/>
        </w:rPr>
      </w:r>
      <w:hyperlink r:id="rId236">
        <w:r>
          <w:rPr>
            <w:lang w:val="pt_PT" w:bidi="pt_PT"/>
          </w:rPr>
          <w:rPr>
            <w:color w:val="0000EE"/>
            <w:u w:val="single"/>
          </w:rPr>
          <w:t>Preparando o Cenário</w:t>
        </w:r>
      </w:hyperlink>
      <w:r>
        <w:rPr>
          <w:lang w:val="pt_PT" w:bidi="pt_PT"/>
        </w:rPr>
        <w:t xml:space="preserve"> (4.3 MB)</w:t>
      </w:r>
      <w:r>
        <w:rPr>
          <w:lang w:val="pt_PT" w:bidi="pt_PT"/>
        </w:rPr>
      </w:r>
    </w:p>
    <w:p>
      <w:pPr>
        <w:pStyle w:val="ListBullet"/>
        <w:spacing w:line="240" w:lineRule="auto"/>
        <w:ind w:left="720"/>
      </w:pPr>
      <w:r>
        <w:rPr>
          <w:lang w:val="pt_PT" w:bidi="pt_PT"/>
        </w:rPr>
      </w:r>
      <w:hyperlink r:id="rId237">
        <w:r>
          <w:rPr>
            <w:lang w:val="pt_PT" w:bidi="pt_PT"/>
          </w:rPr>
          <w:rPr>
            <w:color w:val="0000EE"/>
            <w:u w:val="single"/>
          </w:rPr>
          <w:t>Identificando as Cenas</w:t>
        </w:r>
      </w:hyperlink>
      <w:r>
        <w:rPr>
          <w:lang w:val="pt_PT" w:bidi="pt_PT"/>
        </w:rPr>
        <w:t xml:space="preserve"> (2.1 MB)</w:t>
      </w:r>
      <w:r>
        <w:rPr>
          <w:lang w:val="pt_PT" w:bidi="pt_PT"/>
        </w:rPr>
      </w:r>
    </w:p>
    <w:p>
      <w:pPr>
        <w:pStyle w:val="ListBullet"/>
        <w:spacing w:line="240" w:lineRule="auto"/>
        <w:ind w:left="720"/>
      </w:pPr>
      <w:r>
        <w:rPr>
          <w:lang w:val="pt_PT" w:bidi="pt_PT"/>
        </w:rPr>
      </w:r>
      <w:hyperlink r:id="rId238">
        <w:r>
          <w:rPr>
            <w:lang w:val="pt_PT" w:bidi="pt_PT"/>
          </w:rPr>
          <w:rPr>
            <w:color w:val="0000EE"/>
            <w:u w:val="single"/>
          </w:rPr>
          <w:t>Incorporando o Texto</w:t>
        </w:r>
      </w:hyperlink>
      <w:r>
        <w:rPr>
          <w:lang w:val="pt_PT" w:bidi="pt_PT"/>
        </w:rPr>
        <w:t xml:space="preserve"> (3.1 MB)</w:t>
      </w:r>
      <w:r>
        <w:rPr>
          <w:lang w:val="pt_PT" w:bidi="pt_PT"/>
        </w:rPr>
      </w:r>
    </w:p>
    <w:p>
      <w:pPr>
        <w:pStyle w:val="ListBullet"/>
        <w:spacing w:line="240" w:lineRule="auto"/>
        <w:ind w:left="720"/>
      </w:pPr>
      <w:r>
        <w:rPr>
          <w:lang w:val="pt_PT" w:bidi="pt_PT"/>
        </w:rPr>
      </w:r>
      <w:hyperlink r:id="rId239">
        <w:r>
          <w:rPr>
            <w:lang w:val="pt_PT" w:bidi="pt_PT"/>
          </w:rPr>
          <w:rPr>
            <w:color w:val="0000EE"/>
            <w:u w:val="single"/>
          </w:rPr>
          <w:t>Preenchendo as Lacunas</w:t>
        </w:r>
      </w:hyperlink>
      <w:r>
        <w:rPr>
          <w:lang w:val="pt_PT" w:bidi="pt_PT"/>
        </w:rPr>
        <w:t xml:space="preserve"> (1.5 MB)</w:t>
      </w:r>
      <w:r>
        <w:rPr>
          <w:lang w:val="pt_PT" w:bidi="pt_PT"/>
        </w:rPr>
      </w:r>
    </w:p>
    <w:p>
      <w:pPr>
        <w:pStyle w:val="ListBullet"/>
        <w:spacing w:line="240" w:lineRule="auto"/>
        <w:ind w:left="720"/>
      </w:pPr>
      <w:r>
        <w:rPr>
          <w:lang w:val="pt_PT" w:bidi="pt_PT"/>
        </w:rPr>
      </w:r>
      <w:hyperlink r:id="rId240">
        <w:r>
          <w:rPr>
            <w:lang w:val="pt_PT" w:bidi="pt_PT"/>
          </w:rPr>
          <w:rPr>
            <w:color w:val="0000EE"/>
            <w:u w:val="single"/>
          </w:rPr>
          <w:t>Falando a Palavra</w:t>
        </w:r>
      </w:hyperlink>
      <w:r>
        <w:rPr>
          <w:lang w:val="pt_PT" w:bidi="pt_PT"/>
        </w:rPr>
        <w:t xml:space="preserve"> (934 KB)</w:t>
      </w:r>
      <w:r>
        <w:rPr>
          <w:lang w:val="pt_PT" w:bidi="pt_PT"/>
        </w:rPr>
      </w:r>
      <w:r>
        <w:rPr>
          <w:lang w:val="pt_PT" w:bidi="pt_PT"/>
        </w:rPr>
      </w:r>
      <w:r>
        <w:rPr>
          <w:lang w:val="pt_PT" w:bidi="pt_PT"/>
        </w:rPr>
      </w:r>
    </w:p>
    <w:p>
      <w:pPr/>
      <w:r>
        <w:rPr>
          <w:lang w:val="pt_PT" w:bidi="pt_PT"/>
        </w:rPr>
      </w:r>
    </w:p>
    <w:p>
      <w:pPr>
        <w:pStyle w:val="Heading2"/>
      </w:pPr>
      <w:r>
        <w:rPr>
          <w:lang w:val="pt_PT" w:bidi="pt_PT"/>
        </w:rPr>
        <w:t>Lucas 9:37–45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OUVIR E SENTIR</w:t>
      </w:r>
    </w:p>
    <w:p>
      <w:pPr/>
      <w:r>
        <w:rPr>
          <w:lang w:val="pt_PT" w:bidi="pt_PT"/>
        </w:rPr>
      </w:r>
      <w:r>
        <w:rPr>
          <w:lang w:val="pt_PT" w:bidi="pt_PT"/>
        </w:rPr>
        <w:t>LUCAS 9:37–45</w:t>
      </w:r>
    </w:p>
    <w:p>
      <w:pPr/>
      <w:r>
        <w:rPr>
          <w:lang w:val="pt_PT" w:bidi="pt_PT"/>
        </w:rPr>
      </w:r>
      <w:r>
        <w:rPr>
          <w:lang w:val="pt_PT" w:bidi="pt_PT"/>
        </w:rPr>
        <w:t>Escute Lucas 9:37–45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9:37–45</w:t>
      </w:r>
    </w:p>
    <w:p>
      <w:pPr/>
      <w:r>
        <w:rPr>
          <w:lang w:val="pt_PT" w:bidi="pt_PT"/>
        </w:rPr>
      </w:r>
      <w:r>
        <w:rPr>
          <w:lang w:val="pt_PT" w:bidi="pt_PT"/>
        </w:rPr>
        <w:t>Ouça o texto uma vez na versão mais fácil de entender.</w:t>
      </w:r>
    </w:p>
    <w:p>
      <w:pPr/>
      <w:r>
        <w:rPr>
          <w:lang w:val="pt_PT" w:bidi="pt_PT"/>
        </w:rPr>
      </w:r>
      <w:r>
        <w:rPr>
          <w:lang w:val="pt_PT" w:bidi="pt_PT"/>
        </w:rPr>
        <w:t>Jesus dera aos seus discípulos o poder de expulsar demônios e curar doenças. Depois de revelar sua glória a Pedro, Tiago e João em uma alta montanha, Jesus desce no dia seguinte para encontrar uma multidão esperando por ele. Um homem pede a Jesus para expulsar um demônio de seu único filho, porque os discípulos que haviam permanecido na base da montanha não haviam conseguido fazê-lo. Jesus expulsa o demônio e o povo fica maravilhado. Jesus repreende o povo por não ter fé e lembra aos discípulos que ele está prestes a deixá-los.</w:t>
      </w:r>
    </w:p>
    <w:p>
      <w:pPr/>
      <w:r>
        <w:rPr>
          <w:lang w:val="pt_PT" w:bidi="pt_PT"/>
        </w:rPr>
      </w:r>
      <w:r>
        <w:rPr>
          <w:lang w:val="pt_PT" w:bidi="pt_PT"/>
        </w:rPr>
        <w:t>[Jesus e três de seus discípulos próximos, Pedro, Tiago e João, retornam de terem passado a noite em uma alta montanha para orar.]{.mark}</w:t>
      </w:r>
    </w:p>
    <w:p>
      <w:pPr/>
      <w:r>
        <w:rPr>
          <w:lang w:val="pt_PT" w:bidi="pt_PT"/>
        </w:rPr>
      </w:r>
      <w:r>
        <w:rPr>
          <w:lang w:val="pt_PT" w:bidi="pt_PT"/>
        </w:rPr>
        <w:t>Pare e mostre uma imagem do monte Hébron.</w:t>
      </w:r>
    </w:p>
    <w:p>
      <w:pPr/>
      <w:r>
        <w:rPr>
          <w:lang w:val="pt_PT" w:bidi="pt_PT"/>
        </w:rPr>
      </w:r>
      <w:r>
        <w:rPr>
          <w:lang w:val="pt_PT" w:bidi="pt_PT"/>
        </w:rPr>
        <w:t>De manhã, eles retornam e encontram uma multidão esperando por Jesus no sopé da montanha. Um homem na multidão fala em voz alta para Jesus ouvir. O homem chama Jesus de mestre, um título respeitoso usado para líderes religiosos judeus. O homem implora a Jesus para curar seu filho, ou expulsar o demônio, o espírito maligno que o estava controlando. Na cultura judaica, o espírito maligno tornava o menino impuro, ou seja, impróprio para o serviço a Deus.</w:t>
      </w:r>
    </w:p>
    <w:p>
      <w:pPr/>
      <w:r>
        <w:rPr>
          <w:lang w:val="pt_PT" w:bidi="pt_PT"/>
        </w:rPr>
      </w:r>
      <w:r>
        <w:rPr>
          <w:lang w:val="pt_PT" w:bidi="pt_PT"/>
        </w:rPr>
        <w:t>O menino é o único filho do homem. Isso era significativo na cultura judaica pois, se o menino não fosse curado, o homem não teria ninguém a quem passar sua herança e nem alguém para dar continuidade à sua linhagem familiar. O homem descreve a condição de seu filho, e o que o espírito maligno que o controlava causava a ele. Cada vez que o espírito maligno controlava o menino, este gritava e começava a ter convulsões. As convulsões faziam o menino rolar no chão e cair sem controle, espumando pela boca. O demônio controlava o menino na maior parte do tempo e estava lhe causando muitos ferimentos.</w:t>
      </w:r>
    </w:p>
    <w:p>
      <w:pPr/>
      <w:r>
        <w:rPr>
          <w:lang w:val="pt_PT" w:bidi="pt_PT"/>
        </w:rPr>
      </w:r>
      <w:r>
        <w:rPr>
          <w:lang w:val="pt_PT" w:bidi="pt_PT"/>
        </w:rPr>
        <w:t>Pare e discuta com sua equipe. O que as pessoas fazem para controlar ou curar alguém que apresenta sintomas como os do menino nesta passagem? Como eles são tratados por outros? Que tipo de coisas eles não podem fazer?</w:t>
      </w:r>
    </w:p>
    <w:p>
      <w:pPr/>
      <w:r>
        <w:rPr>
          <w:lang w:val="pt_PT" w:bidi="pt_PT"/>
        </w:rPr>
      </w:r>
      <w:r>
        <w:rPr>
          <w:lang w:val="pt_PT" w:bidi="pt_PT"/>
        </w:rPr>
        <w:t>O homem diz a Jesus que havia implorado a seus discípulos para ajudar, mas que eles não haviam conseguido expulsar o demônio. Isso quer dizer que os nove discípulos restantes haviam tentado ordenar ao espírito maligno para deixar o menino, mas não haviam sido bem-sucedidos. Você deve se lembrar de que Jesus já havia dado a seus discípulos o poder e a autoridade para expulsar todos os demônios e curar os doentes.</w:t>
      </w:r>
    </w:p>
    <w:p>
      <w:pPr/>
      <w:r>
        <w:rPr>
          <w:lang w:val="pt_PT" w:bidi="pt_PT"/>
        </w:rPr>
      </w:r>
      <w:r>
        <w:rPr>
          <w:lang w:val="pt_PT" w:bidi="pt_PT"/>
        </w:rPr>
        <w:t>Jesus fala então não só a seus discípulos ou a multidão, mas a todo o povo que o ouve. Jesus os chama de uma "geração incrédula e perversa". Perverso significa agir de maneiras moralmente erradas. Esta frase foi usada por Moisés no livro de Deuteronômio para descrever o povo de Israel, os judeus. Enquanto estava no deserto com Moisés, Israel falhou muitas vezes em ter fé e confiar em Deus. Jesus pode ter indicado que aquele povo era como seus antepassados. Neste contexto, o povo não acreditava que Deus poderia curar e fazer milagres por meio de Jesus.</w:t>
      </w:r>
    </w:p>
    <w:p>
      <w:pPr/>
      <w:r>
        <w:rPr>
          <w:lang w:val="pt_PT" w:bidi="pt_PT"/>
        </w:rPr>
      </w:r>
      <w:r>
        <w:rPr>
          <w:lang w:val="pt_PT" w:bidi="pt_PT"/>
        </w:rPr>
        <w:t>Jesus faz então uma pergunta para a qual ele não espera ser respondido. Jesus pergunta por quanto tempo ele terá de ficar com eles e suportar sua incredulidade. Jesus estava frustrado com o povo porque eles não confiavam nem em Deus, nem nele. Jesus diz ao homem para trazer o seu filho, que teria entre 6 e 13 anos. Quando o menino se aproxima, o espírito maligno faz com que o ele caia violentamente no chão e tenha uma convulsão. Jesus ordena ao espírito maligno para deixar o menino, e ele obedece. Jesus apresenta o menino a seu pai. A multidão fica espantada com a forma como Jesus mostrou o poder de Deus.</w:t>
      </w:r>
    </w:p>
    <w:p>
      <w:pPr/>
      <w:r>
        <w:rPr>
          <w:lang w:val="pt_PT" w:bidi="pt_PT"/>
        </w:rPr>
      </w:r>
      <w:r>
        <w:rPr>
          <w:lang w:val="pt_PT" w:bidi="pt_PT"/>
        </w:rPr>
        <w:t>Lucas descreve uma conversa entre Jesus e seus discípulos sobre sua morte vindoura. Lucas coloca esta conversa imediatamente após o milagre da cura do menino. Isso é feito para contrastar o espanto do povo com o milagre com o conhecimento de Jesus sobre o sofrimento que ele sabia que iria suportar.</w:t>
      </w:r>
    </w:p>
    <w:p>
      <w:pPr/>
      <w:r>
        <w:rPr>
          <w:lang w:val="pt_PT" w:bidi="pt_PT"/>
        </w:rPr>
      </w:r>
      <w:r>
        <w:rPr>
          <w:lang w:val="pt_PT" w:bidi="pt_PT"/>
        </w:rPr>
        <w:t>Jesus diz a seus discípulos para ouvirem com atenção. Jesus chama a si mesmo de Filho do Homem, ou aquele a quem Deus dá todo o poder e autoridade. Jesus diz que ele será traído, será entregue ao poder de alguém que o iria prejudicar. Ele está se referindo a algo que vai acontecer no futuro.</w:t>
      </w:r>
    </w:p>
    <w:p>
      <w:pPr/>
      <w:r>
        <w:rPr>
          <w:lang w:val="pt_PT" w:bidi="pt_PT"/>
        </w:rPr>
      </w:r>
      <w:r>
        <w:rPr>
          <w:lang w:val="pt_PT" w:bidi="pt_PT"/>
        </w:rPr>
        <w:t>Pare e discuta com sua equipe. Em sua cultura, como as pessoas dão más notícias?</w:t>
      </w:r>
    </w:p>
    <w:p>
      <w:pPr/>
      <w:r>
        <w:rPr>
          <w:lang w:val="pt_PT" w:bidi="pt_PT"/>
        </w:rPr>
      </w:r>
      <w:r>
        <w:rPr>
          <w:lang w:val="pt_PT" w:bidi="pt_PT"/>
        </w:rPr>
        <w:t>Embora o texto não diga quem trairia Jesus, sabemos que é Judas, um dos discípulos dele. Isso iria cumprir o plano de Deus. Você não precisa mencionar Deus ou Judas aqui. Mas o significado das palavras de Jesus estava oculto aos discípulos, e eles não entenderam. Os discípulos estavam temerosos de perguntar a Jesus o que ele queria dizer.</w:t>
      </w:r>
    </w:p>
    <w:p>
      <w:pPr/>
      <w:r>
        <w:rPr>
          <w:lang w:val="pt_PT" w:bidi="pt_PT"/>
        </w:rPr>
      </w:r>
      <w:r>
        <w:rPr>
          <w:lang w:val="pt_PT" w:bidi="pt_PT"/>
        </w:rPr>
        <w:t>Lucas mostra que Jesus está se preparando para sua partida, ou seu êxodo, do mundo. Ele já havia dito a seus discípulos que ele iria sofrer, morrer, e seria trazido de volta à vida. Agora ele diz a eles que será traído. Mesmo que Jesus tenha dado aos discípulos poder e autoridade, eles ainda estão despreparados para sua partida.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9:37–45</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os discípulos ficaram no sopé da montanha enquanto Jesus, Pedro, Tiago e João foram orar. Há uma multidão. Um homem na multidão implora aos discípulos para curar seu filho único de um demônio. Os discípulos tentam ordenar ao demônio para sair, mas o demônio não os escuta e continua a atormentar o menino.</w:t>
      </w:r>
    </w:p>
    <w:p>
      <w:pPr/>
      <w:r>
        <w:rPr>
          <w:lang w:val="pt_PT" w:bidi="pt_PT"/>
        </w:rPr>
      </w:r>
      <w:r>
        <w:rPr>
          <w:b/>
          <w:lang w:val="pt_PT" w:bidi="pt_PT"/>
        </w:rPr>
        <w:t>Segunda cena:</w:t>
      </w:r>
      <w:r>
        <w:rPr>
          <w:lang w:val="pt_PT" w:bidi="pt_PT"/>
        </w:rPr>
        <w:t xml:space="preserve"> Jesus, Pedro, Tiago e João retornam da montanha. Uma multidão está esperando por eles, bem como os outros discípulos. O homem grita e implora a Jesus para curar seu filho, possuído por um demônio. O homem diz a Jesus que os discípulos não conseguiram curá-lo.</w:t>
      </w:r>
    </w:p>
    <w:p>
      <w:pPr/>
      <w:r>
        <w:rPr>
          <w:lang w:val="pt_PT" w:bidi="pt_PT"/>
        </w:rPr>
      </w:r>
      <w:r>
        <w:rPr>
          <w:b/>
          <w:lang w:val="pt_PT" w:bidi="pt_PT"/>
        </w:rPr>
        <w:t>Terceira cena:</w:t>
      </w:r>
      <w:r>
        <w:rPr>
          <w:lang w:val="pt_PT" w:bidi="pt_PT"/>
        </w:rPr>
        <w:t xml:space="preserve"> Jesus pergunta por quanto tempo ele terá de suportar a incredulidade das pessoas. Jesus pede ao homem para trazer seu filho. Quando o menino está se aproximando, o demônio o arremessa para o chão. Jesus expulsa o demônio. Jesus apresenta o menino a seu pai, e o povo fica espantado.</w:t>
      </w:r>
    </w:p>
    <w:p>
      <w:pPr/>
      <w:r>
        <w:rPr>
          <w:lang w:val="pt_PT" w:bidi="pt_PT"/>
        </w:rPr>
      </w:r>
      <w:r>
        <w:rPr>
          <w:b/>
          <w:lang w:val="pt_PT" w:bidi="pt_PT"/>
        </w:rPr>
        <w:t>Quarta cena:</w:t>
      </w:r>
      <w:r>
        <w:rPr>
          <w:lang w:val="pt_PT" w:bidi="pt_PT"/>
        </w:rPr>
        <w:t xml:space="preserve"> Jesus fala apenas a seus discípulos. Jesus adverte a eles que está se aproximando o momento em que ele será traído a seus inimigos. Seus discípulos não entendem.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Os outros discípulos que permaneceram na base da montanha</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 homem que pede ajuda</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O demônio que está controlando o filho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Jesus vai com Pedro, Tiago e João para a montanha para orar. Os outros discípulos ficam no sopé da montanha. Um homem na multidão implora aos discípulos para expulsarem um demônio de seu filho único. Os discípulos tentam e não conseguem fazê-lo.</w:t>
      </w:r>
    </w:p>
    <w:p>
      <w:pPr/>
      <w:r>
        <w:rPr>
          <w:lang w:val="pt_PT" w:bidi="pt_PT"/>
        </w:rPr>
      </w:r>
      <w:r>
        <w:rPr>
          <w:lang w:val="pt_PT" w:bidi="pt_PT"/>
        </w:rPr>
        <w:t>É importante lembrar que Jesus já havia dado aos doze discípulos poder e autoridade para curar todas as doenças e expulsar todos os demônios antes de os enviar para as vilas.</w:t>
      </w:r>
    </w:p>
    <w:p>
      <w:pPr/>
      <w:r>
        <w:rPr>
          <w:lang w:val="pt_PT" w:bidi="pt_PT"/>
        </w:rPr>
      </w:r>
      <w:r>
        <w:rPr>
          <w:lang w:val="pt_PT" w:bidi="pt_PT"/>
        </w:rPr>
        <w:t>Jesus e os três discípulos descem da montanha. Uma grande multidão se encontra com Jesus. Um homem pede a ajuda de Jesus. O homem explica que um espírito maligno controla seu filho. O homem disse que ele pediu ajuda dos discípulos de Jesus, mas eles não puderam expulsar o espírito maligno.</w:t>
      </w:r>
    </w:p>
    <w:p>
      <w:pPr/>
      <w:r>
        <w:rPr>
          <w:lang w:val="pt_PT" w:bidi="pt_PT"/>
        </w:rPr>
      </w:r>
      <w:r>
        <w:rPr>
          <w:lang w:val="pt_PT" w:bidi="pt_PT"/>
        </w:rPr>
        <w:t>Jesus diz: "Geração infiel e pervertida. Por quanto tempo tenho de estar com vocês e suportá-los?". Então Jesus pediu para ver o menino. Jesus repreende o espírito maligno e cura o menino. Jesus devolve o menino a seu pai. Todos ficaram espantados com o poder de Deus.</w:t>
      </w:r>
    </w:p>
    <w:p>
      <w:pPr/>
      <w:r>
        <w:rPr>
          <w:lang w:val="pt_PT" w:bidi="pt_PT"/>
        </w:rPr>
      </w:r>
      <w:r>
        <w:rPr>
          <w:lang w:val="pt_PT" w:bidi="pt_PT"/>
        </w:rPr>
        <w:t>Lembre-se de que, nesta passagem, Lucas mostra um contraste entre o povo maravilhado porque Jesus expulsou um demônio, e Jesus lembrando a seus discípulos de que alguém o trairá.</w:t>
      </w:r>
    </w:p>
    <w:p>
      <w:pPr/>
      <w:r>
        <w:rPr>
          <w:lang w:val="pt_PT" w:bidi="pt_PT"/>
        </w:rPr>
      </w:r>
      <w:r>
        <w:rPr>
          <w:lang w:val="pt_PT" w:bidi="pt_PT"/>
        </w:rPr>
        <w:t>Tenha em mente que Jesus usa o título de Filho do Homem para se referir a si mesmo. Jesus diz "entregarão" para se referir a ser traído.</w:t>
      </w:r>
    </w:p>
    <w:p>
      <w:pPr/>
      <w:r>
        <w:rPr>
          <w:lang w:val="pt_PT" w:bidi="pt_PT"/>
        </w:rPr>
      </w:r>
      <w:r>
        <w:rPr>
          <w:lang w:val="pt_PT" w:bidi="pt_PT"/>
        </w:rPr>
        <w:t>Enquanto todo o povo estava espantado, Jesus disse a seus discípulos: "Escutem muito bem as minhas palavras: o Filho do Homem será entregue nas mãos dos homens".</w:t>
      </w:r>
    </w:p>
    <w:p>
      <w:pPr/>
      <w:r>
        <w:rPr>
          <w:lang w:val="pt_PT" w:bidi="pt_PT"/>
        </w:rPr>
      </w:r>
      <w:r>
        <w:rPr>
          <w:lang w:val="pt_PT" w:bidi="pt_PT"/>
        </w:rPr>
        <w:t>Lembre-se de que os discípulos entenderam as palavras de Jesus, mas não compreenderam o significado delas, porque este estava oculto deles.</w:t>
      </w:r>
    </w:p>
    <w:p>
      <w:pPr/>
      <w:r>
        <w:rPr>
          <w:lang w:val="pt_PT" w:bidi="pt_PT"/>
        </w:rPr>
      </w:r>
      <w:r>
        <w:rPr>
          <w:lang w:val="pt_PT" w:bidi="pt_PT"/>
        </w:rPr>
        <w:t>Os discípulos não compreenderam o que Jesus disse. Eles tinham medo de perguntar a Jesus o que ele quis dizer.</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9:37–45</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Os outros discípulos que permaneceram na base da montanha</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 homem que pede ajuda</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O demônio que está controlando o filho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Jesus na montanha com Pedro, Tiago e João, enquanto na base da montanha está o restante de seus discípulos.</w:t>
      </w:r>
    </w:p>
    <w:p>
      <w:pPr/>
      <w:r>
        <w:rPr>
          <w:lang w:val="pt_PT" w:bidi="pt_PT"/>
        </w:rPr>
      </w:r>
      <w:r>
        <w:rPr>
          <w:lang w:val="pt_PT" w:bidi="pt_PT"/>
        </w:rPr>
        <w:t>Certifique-se de que a equipe represente um homem pedindo ajuda aos discípulos de Jesus. Os discípulos de Jesus tentaram expulsar o espírito impuro antes de Jesus chegar, mas eles falharam.</w:t>
      </w:r>
    </w:p>
    <w:p>
      <w:pPr/>
      <w:r>
        <w:rPr>
          <w:lang w:val="pt_PT" w:bidi="pt_PT"/>
        </w:rPr>
      </w:r>
      <w:r>
        <w:rPr>
          <w:lang w:val="pt_PT" w:bidi="pt_PT"/>
        </w:rPr>
        <w:t>Faça com que a equipe represente Jesus dirigindo-se a todos, não apenas às multidões, nem apenas aos discípulos.</w:t>
      </w:r>
    </w:p>
    <w:p>
      <w:pPr/>
      <w:r>
        <w:rPr>
          <w:lang w:val="pt_PT" w:bidi="pt_PT"/>
        </w:rPr>
      </w:r>
      <w:r>
        <w:rPr>
          <w:lang w:val="pt_PT" w:bidi="pt_PT"/>
        </w:rPr>
        <w:t>A equipe deve representar o demônio como aquele que controla o filho. O ator que representa o demônio deve ser quem controla as ações do menino. O demônio deve ser quem lança o menino para o chão.</w:t>
      </w:r>
    </w:p>
    <w:p>
      <w:pPr/>
      <w:r>
        <w:rPr>
          <w:lang w:val="pt_PT" w:bidi="pt_PT"/>
        </w:rPr>
      </w:r>
      <w:r>
        <w:rPr>
          <w:lang w:val="pt_PT" w:bidi="pt_PT"/>
        </w:rPr>
        <w:t>A equipe deve representar o demônio deixando o filho, e Jesus devolvendo-o a seu pai sem a presença do demônio.</w:t>
      </w:r>
    </w:p>
    <w:p>
      <w:pPr/>
      <w:r>
        <w:rPr>
          <w:lang w:val="pt_PT" w:bidi="pt_PT"/>
        </w:rPr>
      </w:r>
      <w:r>
        <w:rPr>
          <w:lang w:val="pt_PT" w:bidi="pt_PT"/>
        </w:rPr>
        <w:t>Faça com que a equipe represente Jesus falando com seus discípulos em separado da multidão enquanto o povo está espantado. Jesus fala com eles sobre a traição pela qual ele vai passar.</w:t>
      </w:r>
    </w:p>
    <w:p>
      <w:pPr/>
      <w:r>
        <w:rPr>
          <w:lang w:val="pt_PT" w:bidi="pt_PT"/>
        </w:rPr>
      </w:r>
      <w:r>
        <w:rPr>
          <w:lang w:val="pt_PT" w:bidi="pt_PT"/>
        </w:rPr>
        <w:t>Faça com que a equipe represente os discípulos com medo de perguntar a Jesus sobre este tópico.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Jesus, Pedro, Tiago e João na montanha alta. Na base da montanha há uma multidão. Um homem vem pedindo ajuda para seu filho. Seu filho é controlado por espíritos malignos. Este homem pede ajuda aos discípulos de Jesus que estão na base da montanha. Os discípulos não podem ajudar o menino.</w:t>
      </w:r>
    </w:p>
    <w:p>
      <w:pPr/>
      <w:r>
        <w:rPr>
          <w:lang w:val="pt_PT" w:bidi="pt_PT"/>
        </w:rPr>
      </w:r>
      <w:r>
        <w:rPr>
          <w:b/>
          <w:lang w:val="pt_PT" w:bidi="pt_PT"/>
        </w:rPr>
        <w:t>Interrompa a cena.</w:t>
      </w:r>
      <w:r>
        <w:rPr>
          <w:lang w:val="pt_PT" w:bidi="pt_PT"/>
        </w:rPr>
        <w:t xml:space="preserve"> Pergunte ao ator que interpreta os discípulos de Jesus: "Como vocês se sentem?". Você pode ouvir coisas como: "Estou frustrado, pensei que Jesus nos havia dado autoridade para expulsar demônios", "Estou envergonhado. O que Jesus vai dizer?", e "O que as multidões vão pensar de nós?". Reinicie a cena.</w:t>
      </w:r>
    </w:p>
    <w:p>
      <w:pPr/>
      <w:r>
        <w:rPr>
          <w:lang w:val="pt_PT" w:bidi="pt_PT"/>
        </w:rPr>
      </w:r>
      <w:r>
        <w:rPr>
          <w:lang w:val="pt_PT" w:bidi="pt_PT"/>
        </w:rPr>
        <w:t>Jesus, Tiago, Pedro e João descem a montanha. O homem implora a Jesus para curar seu filho. O homem diz que os discípulos não conseguiram curá-lo. Jesus diz "geração sem fé e pervertida". Jesus diz ao pai do menino para trazê-lo.</w:t>
      </w:r>
    </w:p>
    <w:p>
      <w:pPr/>
      <w:r>
        <w:rPr>
          <w:lang w:val="pt_PT" w:bidi="pt_PT"/>
        </w:rPr>
      </w:r>
      <w:r>
        <w:rPr>
          <w:b/>
          <w:lang w:val="pt_PT" w:bidi="pt_PT"/>
        </w:rPr>
        <w:t>Interrompa a cena.</w:t>
      </w:r>
      <w:r>
        <w:rPr>
          <w:lang w:val="pt_PT" w:bidi="pt_PT"/>
        </w:rPr>
        <w:t xml:space="preserve"> Pergunte ao ator que interpreta a parte da multidão: "Como você está se sentindo?". Você pode ouvir coisas como: "Me sinto ofendido. Por que Jesus falou isso?", "Estou triste por Jesus nos ter chamado de pervertidos", e "Me sentir esperançoso. Jesus chamou pelo menino". Reinicie a cena.</w:t>
      </w:r>
    </w:p>
    <w:p>
      <w:pPr/>
      <w:r>
        <w:rPr>
          <w:lang w:val="pt_PT" w:bidi="pt_PT"/>
        </w:rPr>
      </w:r>
      <w:r>
        <w:rPr>
          <w:lang w:val="pt_PT" w:bidi="pt_PT"/>
        </w:rPr>
        <w:t>O menino está vindo até Jesus. O demônio o lança no chão e o menino tem uma convulsão. Jesus ordena ao demônio para sair, e cura o menino. Jesus devolve o menino a seu pai. Todos ficam admirados.</w:t>
      </w:r>
    </w:p>
    <w:p>
      <w:pPr/>
      <w:r>
        <w:rPr>
          <w:lang w:val="pt_PT" w:bidi="pt_PT"/>
        </w:rPr>
      </w:r>
      <w:r>
        <w:rPr>
          <w:b/>
          <w:lang w:val="pt_PT" w:bidi="pt_PT"/>
        </w:rPr>
        <w:t>Interrompa a cena.</w:t>
      </w:r>
      <w:r>
        <w:rPr>
          <w:lang w:val="pt_PT" w:bidi="pt_PT"/>
        </w:rPr>
        <w:t xml:space="preserve"> Pergunte ao ator que interpreta o pai: "Como você está se sentindo?". Você pode ouvir coisas como: "Me sinto feliz por Jesus ajudar meu filho", "Toda essa espera por ele valeu a pena", e "Jesus foi realmente a resposta".</w:t>
      </w:r>
    </w:p>
    <w:p>
      <w:pPr/>
      <w:r>
        <w:rPr>
          <w:lang w:val="pt_PT" w:bidi="pt_PT"/>
        </w:rPr>
      </w:r>
      <w:r>
        <w:rPr>
          <w:lang w:val="pt_PT" w:bidi="pt_PT"/>
        </w:rPr>
        <w:t>Pergunte ao ator que interpreta o filho: "Como você está se sentindo?". Você pode ouvir coisas como: "Aliviado. Estou livre do demônio", "Agora posso ficar perto da minha família novamente", e "Estou muito grato por Jesus ter me ajudado". Reinicie a cena.</w:t>
      </w:r>
    </w:p>
    <w:p>
      <w:pPr/>
      <w:r>
        <w:rPr>
          <w:lang w:val="pt_PT" w:bidi="pt_PT"/>
        </w:rPr>
      </w:r>
      <w:r>
        <w:rPr>
          <w:lang w:val="pt_PT" w:bidi="pt_PT"/>
        </w:rPr>
        <w:t>Enquanto o povo está espantado, Jesus diz a seus discípulos privadamente que ele será traído às mãos dos homens. Os discípulos não o compreendem. Os discípulos têm medo de perguntar a Jesus sobre isso.</w:t>
      </w:r>
    </w:p>
    <w:p>
      <w:pPr/>
      <w:r>
        <w:rPr>
          <w:lang w:val="pt_PT" w:bidi="pt_PT"/>
        </w:rPr>
      </w:r>
      <w:r>
        <w:rPr>
          <w:b/>
          <w:lang w:val="pt_PT" w:bidi="pt_PT"/>
        </w:rPr>
        <w:t>Interrompa a cena.</w:t>
      </w:r>
      <w:r>
        <w:rPr>
          <w:lang w:val="pt_PT" w:bidi="pt_PT"/>
        </w:rPr>
        <w:t xml:space="preserve"> Pergunte ao ator que interpreta Jesus: "Como você está se sentindo?". Você pode ouvir coisas como: "Eles ainda não compreendem minha missão. Já lhes disse isso mais de uma vez", "Por que eles têm medo de perguntar? Eu responderia às perguntas deles", e "Por quanto tempo vocês não vão confiar em mim?".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9:37–45</w:t>
      </w:r>
    </w:p>
    <w:p>
      <w:pPr/>
      <w:r>
        <w:rPr>
          <w:lang w:val="pt_PT" w:bidi="pt_PT"/>
        </w:rPr>
      </w:r>
      <w:r>
        <w:rPr>
          <w:lang w:val="pt_PT" w:bidi="pt_PT"/>
        </w:rPr>
        <w:t>Ouça o texto uma vez na versão mais fácil de entender.</w:t>
      </w:r>
    </w:p>
    <w:p>
      <w:pPr/>
      <w:r>
        <w:rPr>
          <w:lang w:val="pt_PT" w:bidi="pt_PT"/>
        </w:rPr>
      </w:r>
      <w:r>
        <w:rPr>
          <w:lang w:val="pt_PT" w:bidi="pt_PT"/>
        </w:rPr>
        <w:t>Jesus e seus três discípulos retornam da montanha. Uma multidão está esperando por ele. Um homem grita da multidão e o chama: "</w:t>
      </w:r>
      <w:r>
        <w:rPr>
          <w:b/>
          <w:lang w:val="pt_PT" w:bidi="pt_PT"/>
        </w:rPr>
        <w:t>Instrutor</w:t>
      </w:r>
      <w:r>
        <w:rPr>
          <w:lang w:val="pt_PT" w:bidi="pt_PT"/>
        </w:rPr>
        <w:t>". Instrutor é um título respeitoso para um líder religioso judeu. Traduza instrutor da mesma maneira que você tem traduzido nas passagens anteriores. O termo Instrutor está no glossário principal.</w:t>
      </w:r>
    </w:p>
    <w:p>
      <w:pPr/>
      <w:r>
        <w:rPr>
          <w:lang w:val="pt_PT" w:bidi="pt_PT"/>
        </w:rPr>
      </w:r>
      <w:r>
        <w:rPr>
          <w:lang w:val="pt_PT" w:bidi="pt_PT"/>
        </w:rPr>
        <w:t xml:space="preserve">O homem pede a Jesus para curar seu filho, que é controlado por um espírito. Aqui, </w:t>
      </w:r>
      <w:r>
        <w:rPr>
          <w:b/>
          <w:lang w:val="pt_PT" w:bidi="pt_PT"/>
        </w:rPr>
        <w:t>espírito</w:t>
      </w:r>
      <w:r>
        <w:rPr>
          <w:lang w:val="pt_PT" w:bidi="pt_PT"/>
        </w:rPr>
        <w:t xml:space="preserve"> se refere a um espírito maligno, ou um demônio. Os espíritos malignos são seres espirituais impuros que servem a Satanás. Eles podem controlar as ações e pensamentos de uma pessoa. Traduza espírito maligno ou demônio da mesma maneira que você já traduziu antes. Os termos Espírito maligno e Demônio podem ser encontrados no glossário principal.</w:t>
      </w:r>
    </w:p>
    <w:p>
      <w:pPr/>
      <w:r>
        <w:rPr>
          <w:lang w:val="pt_PT" w:bidi="pt_PT"/>
        </w:rPr>
      </w:r>
      <w:r>
        <w:rPr>
          <w:lang w:val="pt_PT" w:bidi="pt_PT"/>
        </w:rPr>
        <w:t xml:space="preserve">O homem diz a Jesus que seus </w:t>
      </w:r>
      <w:r>
        <w:rPr>
          <w:b/>
          <w:lang w:val="pt_PT" w:bidi="pt_PT"/>
        </w:rPr>
        <w:t>discípulos</w:t>
      </w:r>
      <w:r>
        <w:rPr>
          <w:lang w:val="pt_PT" w:bidi="pt_PT"/>
        </w:rPr>
        <w:t>, ou seguidores mais próximos, não conseguiram expulsar o espírito maligno. Isso significa que eles haviam ordenado ao espírito maligno para sair e não haviam sido bem-sucedidos. Traduza discípulo da mesma maneira que você já traduziu antes. O termo Discípulo está no glossário principal.</w:t>
      </w:r>
    </w:p>
    <w:p>
      <w:pPr/>
      <w:r>
        <w:rPr>
          <w:lang w:val="pt_PT" w:bidi="pt_PT"/>
        </w:rPr>
      </w:r>
      <w:r>
        <w:rPr>
          <w:lang w:val="pt_PT" w:bidi="pt_PT"/>
        </w:rPr>
        <w:t xml:space="preserve">Jesus fala a todos que estão escutando, incluindo seus discípulos e a multidão. Ele os chama de uma </w:t>
      </w:r>
      <w:r>
        <w:rPr>
          <w:b/>
          <w:lang w:val="pt_PT" w:bidi="pt_PT"/>
        </w:rPr>
        <w:t>geração</w:t>
      </w:r>
      <w:r>
        <w:rPr>
          <w:lang w:val="pt_PT" w:bidi="pt_PT"/>
        </w:rPr>
        <w:t xml:space="preserve"> incrédula e perversa. Geração se refere às pessoas que vivem ao mesmo tempo umas das outras. O termo Geração consta do glossário principal.</w:t>
      </w:r>
    </w:p>
    <w:p>
      <w:pPr/>
      <w:r>
        <w:rPr>
          <w:lang w:val="pt_PT" w:bidi="pt_PT"/>
        </w:rPr>
      </w:r>
      <w:r>
        <w:rPr>
          <w:lang w:val="pt_PT" w:bidi="pt_PT"/>
        </w:rPr>
        <w:t xml:space="preserve">Jesus ordena ao demônio para sair e cura o menino. A multidão fica maravilhada. Jesus chama a si mesmo de </w:t>
      </w:r>
      <w:r>
        <w:rPr>
          <w:b/>
          <w:lang w:val="pt_PT" w:bidi="pt_PT"/>
        </w:rPr>
        <w:t>o Filho do Homem</w:t>
      </w:r>
      <w:r>
        <w:rPr>
          <w:lang w:val="pt_PT" w:bidi="pt_PT"/>
        </w:rPr>
        <w:t xml:space="preserve"> e diz a seus discípulos que ele será traído a seus inimigos no futuro. Filho do Homem é um título que Jesus usa para se descrever como aquele a quem Deus deu todo o poder e autoridade. Traduza o Filho do Homem da mesma maneira que você já traduziu antes. O termo Filho do Homem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9:37–45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41">
        <w:r>
          <w:rPr>
            <w:lang w:val="pt_PT" w:bidi="pt_PT"/>
          </w:rPr>
          <w:rPr>
            <w:color w:val="0000EE"/>
            <w:u w:val="single"/>
          </w:rPr>
          <w:t>Ouvir e Sentir</w:t>
        </w:r>
      </w:hyperlink>
      <w:r>
        <w:rPr>
          <w:lang w:val="pt_PT" w:bidi="pt_PT"/>
        </w:rPr>
        <w:t xml:space="preserve"> (385 KB)</w:t>
      </w:r>
      <w:r>
        <w:rPr>
          <w:lang w:val="pt_PT" w:bidi="pt_PT"/>
        </w:rPr>
      </w:r>
    </w:p>
    <w:p>
      <w:pPr>
        <w:pStyle w:val="ListBullet"/>
        <w:spacing w:line="240" w:lineRule="auto"/>
        <w:ind w:left="720"/>
      </w:pPr>
      <w:r>
        <w:rPr>
          <w:lang w:val="pt_PT" w:bidi="pt_PT"/>
        </w:rPr>
      </w:r>
      <w:hyperlink r:id="rId242">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243">
        <w:r>
          <w:rPr>
            <w:lang w:val="pt_PT" w:bidi="pt_PT"/>
          </w:rPr>
          <w:rPr>
            <w:color w:val="0000EE"/>
            <w:u w:val="single"/>
          </w:rPr>
          <w:t>Identificando as Cenas</w:t>
        </w:r>
      </w:hyperlink>
      <w:r>
        <w:rPr>
          <w:lang w:val="pt_PT" w:bidi="pt_PT"/>
        </w:rPr>
        <w:t xml:space="preserve"> (2.2 MB)</w:t>
      </w:r>
      <w:r>
        <w:rPr>
          <w:lang w:val="pt_PT" w:bidi="pt_PT"/>
        </w:rPr>
      </w:r>
    </w:p>
    <w:p>
      <w:pPr>
        <w:pStyle w:val="ListBullet"/>
        <w:spacing w:line="240" w:lineRule="auto"/>
        <w:ind w:left="720"/>
      </w:pPr>
      <w:r>
        <w:rPr>
          <w:lang w:val="pt_PT" w:bidi="pt_PT"/>
        </w:rPr>
      </w:r>
      <w:hyperlink r:id="rId244">
        <w:r>
          <w:rPr>
            <w:lang w:val="pt_PT" w:bidi="pt_PT"/>
          </w:rPr>
          <w:rPr>
            <w:color w:val="0000EE"/>
            <w:u w:val="single"/>
          </w:rPr>
          <w:t>Incorporando o Texto</w:t>
        </w:r>
      </w:hyperlink>
      <w:r>
        <w:rPr>
          <w:lang w:val="pt_PT" w:bidi="pt_PT"/>
        </w:rPr>
        <w:t xml:space="preserve"> (2.7 MB)</w:t>
      </w:r>
      <w:r>
        <w:rPr>
          <w:lang w:val="pt_PT" w:bidi="pt_PT"/>
        </w:rPr>
      </w:r>
    </w:p>
    <w:p>
      <w:pPr>
        <w:pStyle w:val="ListBullet"/>
        <w:spacing w:line="240" w:lineRule="auto"/>
        <w:ind w:left="720"/>
      </w:pPr>
      <w:r>
        <w:rPr>
          <w:lang w:val="pt_PT" w:bidi="pt_PT"/>
        </w:rPr>
      </w:r>
      <w:hyperlink r:id="rId245">
        <w:r>
          <w:rPr>
            <w:lang w:val="pt_PT" w:bidi="pt_PT"/>
          </w:rPr>
          <w:rPr>
            <w:color w:val="0000EE"/>
            <w:u w:val="single"/>
          </w:rPr>
          <w:t>Preenchendo as Lacunas</w:t>
        </w:r>
      </w:hyperlink>
      <w:r>
        <w:rPr>
          <w:lang w:val="pt_PT" w:bidi="pt_PT"/>
        </w:rPr>
        <w:t xml:space="preserve"> (1.2 MB)</w:t>
      </w:r>
      <w:r>
        <w:rPr>
          <w:lang w:val="pt_PT" w:bidi="pt_PT"/>
        </w:rPr>
      </w:r>
    </w:p>
    <w:p>
      <w:pPr>
        <w:pStyle w:val="ListBullet"/>
        <w:spacing w:line="240" w:lineRule="auto"/>
        <w:ind w:left="720"/>
      </w:pPr>
      <w:r>
        <w:rPr>
          <w:lang w:val="pt_PT" w:bidi="pt_PT"/>
        </w:rPr>
      </w:r>
      <w:hyperlink r:id="rId246">
        <w:r>
          <w:rPr>
            <w:lang w:val="pt_PT" w:bidi="pt_PT"/>
          </w:rPr>
          <w:rPr>
            <w:color w:val="0000EE"/>
            <w:u w:val="single"/>
          </w:rPr>
          <w:t>Falando a Palavra</w:t>
        </w:r>
      </w:hyperlink>
      <w:r>
        <w:rPr>
          <w:lang w:val="pt_PT" w:bidi="pt_PT"/>
        </w:rPr>
        <w:t xml:space="preserve"> (872 KB)</w:t>
      </w:r>
      <w:r>
        <w:rPr>
          <w:lang w:val="pt_PT" w:bidi="pt_PT"/>
        </w:rPr>
      </w:r>
      <w:r>
        <w:rPr>
          <w:lang w:val="pt_PT" w:bidi="pt_PT"/>
        </w:rPr>
      </w:r>
      <w:r>
        <w:rPr>
          <w:lang w:val="pt_PT" w:bidi="pt_PT"/>
        </w:rPr>
      </w:r>
    </w:p>
    <w:p>
      <w:pPr/>
      <w:r>
        <w:rPr>
          <w:lang w:val="pt_PT" w:bidi="pt_PT"/>
        </w:rPr>
      </w:r>
    </w:p>
    <w:p>
      <w:pPr>
        <w:pStyle w:val="Heading2"/>
      </w:pPr>
      <w:r>
        <w:rPr>
          <w:lang w:val="pt_PT" w:bidi="pt_PT"/>
        </w:rPr>
        <w:t>Lucas 9:46–62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Lucas 9:46–62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9:46–62</w:t>
      </w:r>
    </w:p>
    <w:p>
      <w:pPr/>
      <w:r>
        <w:rPr>
          <w:lang w:val="pt_PT" w:bidi="pt_PT"/>
        </w:rPr>
      </w:r>
      <w:r>
        <w:rPr>
          <w:lang w:val="pt_PT" w:bidi="pt_PT"/>
        </w:rPr>
        <w:t>Ouça o texto uma vez na versão mais fácil de entender.</w:t>
      </w:r>
    </w:p>
    <w:p>
      <w:pPr/>
      <w:r>
        <w:rPr>
          <w:lang w:val="pt_PT" w:bidi="pt_PT"/>
        </w:rPr>
      </w:r>
      <w:r>
        <w:rPr>
          <w:lang w:val="pt_PT" w:bidi="pt_PT"/>
        </w:rPr>
        <w:t>Depois de Jesus curar o menino possuído pelo demônio, os discípulos discutem sobre quem é o maior, e Jesus lhes ensina sobre humildade. Lucas não nos diz onde essa conversa acontece, embora Marcos a localize em Cafarnaum. Depois, Jesus e seus discípulos começam a viagem da região da Galileia para Jerusalém. Jesus ensina sobre o qual é o preço para segui-lo.</w:t>
      </w:r>
    </w:p>
    <w:p>
      <w:pPr/>
      <w:r>
        <w:rPr>
          <w:lang w:val="pt_PT" w:bidi="pt_PT"/>
        </w:rPr>
      </w:r>
      <w:r>
        <w:rPr>
          <w:lang w:val="pt_PT" w:bidi="pt_PT"/>
        </w:rPr>
        <w:t>Os discípulos estão discutindo sobre quem é o maior entre eles, ou qual deles tinha a posição mais elevada, mas Jesus conhecia seus pensamentos. Jesus traz uma criança que estava perto para ficar ao seu lado. A palavra grega para "criança pequena" se refere a um menino ou menina com menos de dez anos. Jesus explica que quem acolhe, ou aceita, uma criança como essa, está honrando a ele. No mundo romano, as crianças tinham uma posição social muito baixa. As crianças geralmente tinham de realizar atos de hospitalidade, como lavar os pés de um hóspede. [Jesus usa a criança para mostrar que quer que seus discípulos honrem aqueles que não têm posição alguma.]{.mark} Jesus diz que acolher, ou honrar, a ele é o mesmo que receber aquele que o enviou, Deus. Jesus fala do contraste de como as pessoas pensam em comparação com como Deus pensa. As pessoas podem pensar que alguém é o menos importante, mas para Deus, ele pode ser o maior.</w:t>
      </w:r>
    </w:p>
    <w:p>
      <w:pPr/>
      <w:r>
        <w:rPr>
          <w:lang w:val="pt_PT" w:bidi="pt_PT"/>
        </w:rPr>
      </w:r>
      <w:r>
        <w:rPr>
          <w:lang w:val="pt_PT" w:bidi="pt_PT"/>
        </w:rPr>
        <w:t>Pare e discuta com sua equipe. Que tipos de pessoas têm uma posição social elevada em sua cultura? Quais pessoas têm uma posição social inferior? Em que diferem a maneira como elas são tratadas?</w:t>
      </w:r>
    </w:p>
    <w:p>
      <w:pPr/>
      <w:r>
        <w:rPr>
          <w:lang w:val="pt_PT" w:bidi="pt_PT"/>
        </w:rPr>
      </w:r>
      <w:r>
        <w:rPr>
          <w:lang w:val="pt_PT" w:bidi="pt_PT"/>
        </w:rPr>
        <w:t>João, irmão de Tiago e discípulo de Jesus, responde a Jesus chamando-o de Mestre. Esse era um título respeitoso usado para alguém de maior posição. João diz que havia uma pessoa, que não era um dos doze discípulos, expulsando demônios, ou espíritos malignos, das pessoas em nome de Jesus. [Ele estava tentando usar o poder e a autoridade do próprio Jesus.]{.mark} Os discípulos tentaram dizer ao homem para parar de expulsar demônios, mas ele não parou. Os discípulos fizeram isso, porque pensavam que o homem não tinha a mesma posição que eles atribuíram a si mesmos, como discípulos de Jesus. Jesus diz que eles não deviam impedir alguém de fazer coisas boas em seu nome. Ele diz que quem não se opunha aos discípulos, estava a seu lado.</w:t>
      </w:r>
    </w:p>
    <w:p>
      <w:pPr/>
      <w:r>
        <w:rPr>
          <w:lang w:val="pt_PT" w:bidi="pt_PT"/>
        </w:rPr>
      </w:r>
      <w:r>
        <w:rPr>
          <w:lang w:val="pt_PT" w:bidi="pt_PT"/>
        </w:rPr>
        <w:t>[A direção da história muda aqui. Jesus começa a viajar para Jerusalém, a capital religiosa judaica. Jesus está determinado a ir a Jerusalém, mesmo sabendo que ele sofrerá lá.]{.mark} [Deus já tem planejada a hora exata em que Ele levará Jesus de volta ao céu, onde Ele vive. A hora está se aproximando.]{.mark} [Na seção seguinte vemos diferentes respostas quanto a seguir Jesus, algumas respostas positivas e algumas negativas.]{.mark} Jesus envia alguns homens adiante para preparar as pessoas para sua chegada. Eles chegam a uma aldeia de samaritanos.</w:t>
      </w:r>
    </w:p>
    <w:p>
      <w:pPr/>
      <w:r>
        <w:rPr>
          <w:lang w:val="pt_PT" w:bidi="pt_PT"/>
        </w:rPr>
      </w:r>
      <w:r>
        <w:rPr>
          <w:lang w:val="pt_PT" w:bidi="pt_PT"/>
        </w:rPr>
        <w:t>Pare e mostre à sua equipe um mapa de Israel, incluindo a Galileia, Judeia, Samaria e a cidade de Jerusalém.</w:t>
      </w:r>
    </w:p>
    <w:p>
      <w:pPr/>
      <w:r>
        <w:rPr>
          <w:lang w:val="pt_PT" w:bidi="pt_PT"/>
        </w:rPr>
      </w:r>
      <w:r>
        <w:rPr>
          <w:lang w:val="pt_PT" w:bidi="pt_PT"/>
        </w:rPr>
        <w:t>Samaria era um distrito entre a Galileia e a Judeia. Os samaritanos eram em parte judeus e em parte gentios, ou não-judeus. Os samaritanos adoravam a Deus de maneira diferente dos judeus. Em vez de adorar no Templo em Jerusalém, eles adoravam em uma montanha perto deles chamada monte Gerizim.</w:t>
      </w:r>
    </w:p>
    <w:p>
      <w:pPr/>
      <w:r>
        <w:rPr>
          <w:lang w:val="pt_PT" w:bidi="pt_PT"/>
        </w:rPr>
      </w:r>
      <w:r>
        <w:rPr>
          <w:lang w:val="pt_PT" w:bidi="pt_PT"/>
        </w:rPr>
        <w:t>Os samaritanos não queriam que os judeus viajassem pela sua aldeia em seu caminho para adorar em Jerusalém, e eles rejeitam Jesus.</w:t>
      </w:r>
    </w:p>
    <w:p>
      <w:pPr/>
      <w:r>
        <w:rPr>
          <w:lang w:val="pt_PT" w:bidi="pt_PT"/>
        </w:rPr>
      </w:r>
      <w:r>
        <w:rPr>
          <w:lang w:val="pt_PT" w:bidi="pt_PT"/>
        </w:rPr>
        <w:t>Jesus e seus discípulos estão caminhando pela estrada. Quando Tiago e João ouviram a resposta dos samaritanos, eles perguntam a Jesus se ele quer que eles ordenem que desça fogo de Deus do céu para destruir os samaritanos. Jesus se volta para eles e os repreende, ou deixa claro que o que os discípulos queriam fazer era errado. Em vez disso, eles viajam para a aldeia seguinte.</w:t>
      </w:r>
    </w:p>
    <w:p>
      <w:pPr/>
      <w:r>
        <w:rPr>
          <w:lang w:val="pt_PT" w:bidi="pt_PT"/>
        </w:rPr>
      </w:r>
      <w:r>
        <w:rPr>
          <w:lang w:val="pt_PT" w:bidi="pt_PT"/>
        </w:rPr>
        <w:t>Embora os samaritanos o rejeitassem, Jesus encontra três pessoas que querem segui-lo na estrada para Jerusalém. Jesus responde dizendo à primeira pessoa como é difícil ser seu discípulo. Jesus diz que as raposas têm buracos para dormir e as aves têm ninhos, mas o Filho do Homem não tem lugar para colocar sua cabeça. As raposas são animais selvagens que se parecem com cães pequenos. Eles se mudam de lugar em lugar, mas vivem em abrigos naturais no chão ou em cavernas.</w:t>
      </w:r>
    </w:p>
    <w:p>
      <w:pPr/>
      <w:r>
        <w:rPr>
          <w:lang w:val="pt_PT" w:bidi="pt_PT"/>
        </w:rPr>
      </w:r>
      <w:r>
        <w:rPr>
          <w:lang w:val="pt_PT" w:bidi="pt_PT"/>
        </w:rPr>
        <w:t>Pare e mostre à sua equipe uma imagem de uma raposa.</w:t>
      </w:r>
    </w:p>
    <w:p>
      <w:pPr/>
      <w:r>
        <w:rPr>
          <w:lang w:val="pt_PT" w:bidi="pt_PT"/>
        </w:rPr>
      </w:r>
      <w:r>
        <w:rPr>
          <w:lang w:val="pt_PT" w:bidi="pt_PT"/>
        </w:rPr>
        <w:t>Mas Jesus diz que ele, o Filho do Homem, e seus discípulos não têm lugar para chamar de casa e nenhum lugar para dormir regularmente. O povo de Nazaré, os samaritanos e muitos outros já haviam rejeitado Jesus.</w:t>
      </w:r>
    </w:p>
    <w:p>
      <w:pPr/>
      <w:r>
        <w:rPr>
          <w:lang w:val="pt_PT" w:bidi="pt_PT"/>
        </w:rPr>
      </w:r>
      <w:r>
        <w:rPr>
          <w:lang w:val="pt_PT" w:bidi="pt_PT"/>
        </w:rPr>
        <w:t>No exemplo seguinte, Jesus chama a um homem para vir e aprender com ele como seu discípulo. Mas o homem queria cumprir seu dever como filho e enterrar seu pai primeiro. Não sabemos se seu pai estava morrendo, se já havia morrido ou se iria morrer, apenas sabemos que o homem sentiu ser sua responsabilidade ficar até ter cumprido seu dever.</w:t>
      </w:r>
    </w:p>
    <w:p>
      <w:pPr/>
      <w:r>
        <w:rPr>
          <w:lang w:val="pt_PT" w:bidi="pt_PT"/>
        </w:rPr>
      </w:r>
      <w:r>
        <w:rPr>
          <w:lang w:val="pt_PT" w:bidi="pt_PT"/>
        </w:rPr>
        <w:t>Pare e discuta com sua equipe. Em sua cultura, quais responsabilidades os filhos têm para com seus pais quando se trata de funerais? Como são os funerais em sua cultura?</w:t>
      </w:r>
    </w:p>
    <w:p>
      <w:pPr/>
      <w:r>
        <w:rPr>
          <w:lang w:val="pt_PT" w:bidi="pt_PT"/>
        </w:rPr>
      </w:r>
      <w:r>
        <w:rPr>
          <w:lang w:val="pt_PT" w:bidi="pt_PT"/>
        </w:rPr>
        <w:t>Jesus diz: "Deixe os mortos enterrarem seus próprios mortos". Ele não quer dizer isso literalmente, uma vez que as pessoas mortas não podem realmente enterrar os mortos. Jesus estava dizendo que os que estão espiritualmente mortos, ou que não têm uma relação verdadeira com Deus, poderiam enterrar os que estão fisicamente mortos. Jesus diz ao homem que a coisa mais importante que ele pode fazer é proclamar às pessoas as boas novas sobre a vinda de Deus para governar como seu rei.</w:t>
      </w:r>
    </w:p>
    <w:p>
      <w:pPr/>
      <w:r>
        <w:rPr>
          <w:lang w:val="pt_PT" w:bidi="pt_PT"/>
        </w:rPr>
      </w:r>
      <w:r>
        <w:rPr>
          <w:lang w:val="pt_PT" w:bidi="pt_PT"/>
        </w:rPr>
        <w:t>O terceiro homem também quer se tornar um discípulo constante de Jesus. Mas primeiro o homem quer se despedir de sua família, antes de se tornar um discípulo. Isso poderia ter incluído dias de festas e visitas. Jesus responde com um exemplo da prática agrícola do uso de um arado. Um arado é uma ferramenta de madeira afiada usada para abrir o solo para o plantio das sementes. Era puxado por um cavalo ou boi, e o agricultor conduzia o arado para mantê-lo em linha reta.</w:t>
      </w:r>
    </w:p>
    <w:p>
      <w:pPr/>
      <w:r>
        <w:rPr>
          <w:lang w:val="pt_PT" w:bidi="pt_PT"/>
        </w:rPr>
      </w:r>
      <w:r>
        <w:rPr>
          <w:lang w:val="pt_PT" w:bidi="pt_PT"/>
        </w:rPr>
        <w:t>Pare e mostre à sua equipe um vídeo de um arado e as linhas que ele faz no chão. Como as pessoas em sua cultura preparam o terreno para as sementes? Existe uma comparação agrícola semelhante que pode ser feita em seu contexto?</w:t>
      </w:r>
    </w:p>
    <w:p>
      <w:pPr/>
      <w:r>
        <w:rPr>
          <w:lang w:val="pt_PT" w:bidi="pt_PT"/>
        </w:rPr>
      </w:r>
      <w:r>
        <w:rPr>
          <w:lang w:val="pt_PT" w:bidi="pt_PT"/>
        </w:rPr>
        <w:t>Uma pessoa que está arando e olha para trás fará linhas tortas no chão. Da mesma forma, uma pessoa que diz que seguirá Jesus, mas quer voltar ao seu modo de vida anterior, não realizará um trabalho útil no reino de Deus. [Não pode servir e obedecer bem a Deus. Não pode proclamar às pessoas as Boas Novas sobre o Reino de Deus.]{.mark}</w:t>
      </w:r>
    </w:p>
    <w:p>
      <w:pPr/>
      <w:r>
        <w:rPr>
          <w:lang w:val="pt_PT" w:bidi="pt_PT"/>
        </w:rPr>
      </w:r>
      <w:r>
        <w:rPr>
          <w:lang w:val="pt_PT" w:bidi="pt_PT"/>
        </w:rPr>
        <w:t>Muitos estudiosos chamam esta seção de Lucas de Narrativa de Viagem, porque Lucas se concentra na escolha de Jesus para viajar para Jerusalém. Jesus sabia que era hora de cumprir o plano de salvação de Deus para todas as pessoas e ser rejeitado por isso. [Lembra-se da profecia de Simão, de que Jesus revelará o coração do povo? Começamos a ver agora que algumas pessoas rejeitarão Jesus. Também começamos a ver Jesus tentando preparar seus discípulos para quando iria deixá-los.]{.mark}</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9:46–62</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os discípulos discutem sobre quem é o maior entre eles. Jesus ensina humildade usando uma criança como exemplo. Jesus diz a eles que o menor entre eles é que é o maior.</w:t>
      </w:r>
    </w:p>
    <w:p>
      <w:pPr/>
      <w:r>
        <w:rPr>
          <w:lang w:val="pt_PT" w:bidi="pt_PT"/>
        </w:rPr>
      </w:r>
      <w:r>
        <w:rPr>
          <w:b/>
          <w:lang w:val="pt_PT" w:bidi="pt_PT"/>
        </w:rPr>
        <w:t>Segunda cena:</w:t>
      </w:r>
      <w:r>
        <w:rPr>
          <w:lang w:val="pt_PT" w:bidi="pt_PT"/>
        </w:rPr>
        <w:t xml:space="preserve"> João pede permissão para impedir uma pessoa que está usando o nome de Jesus para expulsar demônios. Jesus diz a João para não o impedir, porque "quem não é contra vocês é a favor de vocês".</w:t>
      </w:r>
    </w:p>
    <w:p>
      <w:pPr/>
      <w:r>
        <w:rPr>
          <w:lang w:val="pt_PT" w:bidi="pt_PT"/>
        </w:rPr>
      </w:r>
      <w:r>
        <w:rPr>
          <w:b/>
          <w:lang w:val="pt_PT" w:bidi="pt_PT"/>
        </w:rPr>
        <w:t>Terceira cena:</w:t>
      </w:r>
      <w:r>
        <w:rPr>
          <w:lang w:val="pt_PT" w:bidi="pt_PT"/>
        </w:rPr>
        <w:t xml:space="preserve"> Jesus e seus discípulos estão na estrada para Jerusalém. Uma aldeia samaritana rejeita Jesus e não quer que ele viaje através de sua cidade. Tiago e João perguntam a Jesus se eles devem invocar fogo do céu para queimar a aldeia. Jesus repreende Tiago e João.</w:t>
      </w:r>
    </w:p>
    <w:p>
      <w:pPr/>
      <w:r>
        <w:rPr>
          <w:lang w:val="pt_PT" w:bidi="pt_PT"/>
        </w:rPr>
      </w:r>
      <w:r>
        <w:rPr>
          <w:b/>
          <w:lang w:val="pt_PT" w:bidi="pt_PT"/>
        </w:rPr>
        <w:t>Quarta cena:</w:t>
      </w:r>
      <w:r>
        <w:rPr>
          <w:lang w:val="pt_PT" w:bidi="pt_PT"/>
        </w:rPr>
        <w:t xml:space="preserve"> Jesus tem três conversas com potenciais seguidores. Jesus explica que é difícil ser seu discípulo.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 criança</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O homem que expulsa demônios com êxito</w:t>
      </w:r>
    </w:p>
    <w:p>
      <w:pPr>
        <w:pStyle w:val="ListBullet"/>
        <w:spacing w:line="240" w:lineRule="auto"/>
        <w:ind w:left="720"/>
      </w:pPr>
      <w:r>
        <w:rPr>
          <w:lang w:val="pt_PT" w:bidi="pt_PT"/>
        </w:rPr>
      </w:r>
      <w:r>
        <w:rPr>
          <w:lang w:val="pt_PT" w:bidi="pt_PT"/>
        </w:rPr>
        <w:t>Os mensageiros</w:t>
      </w:r>
    </w:p>
    <w:p>
      <w:pPr>
        <w:pStyle w:val="ListBullet"/>
        <w:spacing w:line="240" w:lineRule="auto"/>
        <w:ind w:left="720"/>
      </w:pPr>
      <w:r>
        <w:rPr>
          <w:lang w:val="pt_PT" w:bidi="pt_PT"/>
        </w:rPr>
      </w:r>
      <w:r>
        <w:rPr>
          <w:lang w:val="pt_PT" w:bidi="pt_PT"/>
        </w:rPr>
        <w:t>Os samaritanos</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Três homens que querem seguir Jesus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Lucas havia falado sobre a glória de Jesus na montanha e descrito Jesus curando um menino possuído por demônios. Em ambos os casos, as testemunhas ficaram maravilhadas. [Depois disso, Jesus anunciou sua morte e traição vindoura, embora os discípulos não o tivessem compreendido. Eles pensavam que Jesus era grandioso demais para ser traído e morrer.]{.mark}</w:t>
      </w:r>
    </w:p>
    <w:p>
      <w:pPr/>
      <w:r>
        <w:rPr>
          <w:lang w:val="pt_PT" w:bidi="pt_PT"/>
        </w:rPr>
      </w:r>
      <w:r>
        <w:rPr>
          <w:lang w:val="pt_PT" w:bidi="pt_PT"/>
        </w:rPr>
        <w:t>Os discípulos começaram a discutir sobre qual deles era o maior.</w:t>
      </w:r>
    </w:p>
    <w:p>
      <w:pPr/>
      <w:r>
        <w:rPr>
          <w:lang w:val="pt_PT" w:bidi="pt_PT"/>
        </w:rPr>
      </w:r>
      <w:r>
        <w:rPr>
          <w:lang w:val="pt_PT" w:bidi="pt_PT"/>
        </w:rPr>
        <w:t>Tenha em mente que, naquela época, uma criança estava na parte inferior da escala de posições sociais. Quando Jesus leva a criança para seu lado, ele a está colocando em uma posição de honra.</w:t>
      </w:r>
    </w:p>
    <w:p>
      <w:pPr/>
      <w:r>
        <w:rPr>
          <w:lang w:val="pt_PT" w:bidi="pt_PT"/>
        </w:rPr>
      </w:r>
      <w:r>
        <w:rPr>
          <w:lang w:val="pt_PT" w:bidi="pt_PT"/>
        </w:rPr>
        <w:t>Jesus sabia o que os discípulos estavam pensando. Jesus coloca uma criança ao seu lado.</w:t>
      </w:r>
    </w:p>
    <w:p>
      <w:pPr/>
      <w:r>
        <w:rPr>
          <w:lang w:val="pt_PT" w:bidi="pt_PT"/>
        </w:rPr>
      </w:r>
      <w:r>
        <w:rPr>
          <w:lang w:val="pt_PT" w:bidi="pt_PT"/>
        </w:rPr>
        <w:t>Lembre-se de que, naquela sociedade, as pessoas só recebiam alguém de mesma posição que a sua ou superior. Então, Jesus está dizendo que eles têm que estar em uma posição menor, ou tão baixa quanto à de uma criança, para receberem Jesus. Quem acolhe a Jesus, acolhe a Deus, o Pai.</w:t>
      </w:r>
    </w:p>
    <w:p>
      <w:pPr/>
      <w:r>
        <w:rPr>
          <w:lang w:val="pt_PT" w:bidi="pt_PT"/>
        </w:rPr>
      </w:r>
      <w:r>
        <w:rPr>
          <w:lang w:val="pt_PT" w:bidi="pt_PT"/>
        </w:rPr>
        <w:t>Então Jesus disse: "Quem acolhe a esta criança em meu nome, acolhe a mim, e quem me acolhe, acolhe ao Pai que me enviou". Quem é o menor de vocês é que é o maior.</w:t>
      </w:r>
    </w:p>
    <w:p>
      <w:pPr/>
      <w:r>
        <w:rPr>
          <w:lang w:val="pt_PT" w:bidi="pt_PT"/>
        </w:rPr>
      </w:r>
      <w:r>
        <w:rPr>
          <w:lang w:val="pt_PT" w:bidi="pt_PT"/>
        </w:rPr>
        <w:t>Tenha em mente que havia um grupo de discípulos que sempre estava com Jesus. Os discípulos não consideraram a possibilidade de que Deus estava trabalhando fora do seu próprio grupo.</w:t>
      </w:r>
    </w:p>
    <w:p>
      <w:pPr/>
      <w:r>
        <w:rPr>
          <w:lang w:val="pt_PT" w:bidi="pt_PT"/>
        </w:rPr>
      </w:r>
      <w:r>
        <w:rPr>
          <w:lang w:val="pt_PT" w:bidi="pt_PT"/>
        </w:rPr>
        <w:t>João disse a Jesus que alguém estava usando o nome dele para expulsar demônios e que os discípulos de Jesus lhe disseram para parar. Jesus respondeu para não o impedirem, porque "quem não é contra vocês, é a favor de vocês".</w:t>
      </w:r>
    </w:p>
    <w:p>
      <w:pPr/>
      <w:r>
        <w:rPr>
          <w:lang w:val="pt_PT" w:bidi="pt_PT"/>
        </w:rPr>
      </w:r>
      <w:r>
        <w:rPr>
          <w:lang w:val="pt_PT" w:bidi="pt_PT"/>
        </w:rPr>
        <w:t>Lembre-se de que Jesus já havia dito a seus discípulos sobre sua vindoura traição e morte, que ele enfrentará em Jerusalém. Jesus sabe que a hora para o plano de Deus ser cumprido está chegando.</w:t>
      </w:r>
    </w:p>
    <w:p>
      <w:pPr/>
      <w:r>
        <w:rPr>
          <w:lang w:val="pt_PT" w:bidi="pt_PT"/>
        </w:rPr>
      </w:r>
      <w:r>
        <w:rPr>
          <w:lang w:val="pt_PT" w:bidi="pt_PT"/>
        </w:rPr>
        <w:t>A hora de Jesus ir ao céu está próxima, e, por isso, Jesus faz a escolha de ir a Jerusalém. Então Jesus enviou mensageiros à frente, para uma aldeia samaritana, para se prepararem para sua chegada.</w:t>
      </w:r>
    </w:p>
    <w:p>
      <w:pPr/>
      <w:r>
        <w:rPr>
          <w:lang w:val="pt_PT" w:bidi="pt_PT"/>
        </w:rPr>
      </w:r>
      <w:r>
        <w:rPr>
          <w:lang w:val="pt_PT" w:bidi="pt_PT"/>
        </w:rPr>
        <w:t>Deve lembrar-se de que os samaritanos não eram judeus; eles eram em parte judeus e em parte gentios, ou não judeus. Os samaritanos adoravam a Deus de uma maneira diferente dos judeus. Os judeus adoravam a Deus no Templo de Jerusalém, e os samaritanos em uma montanha. Os samaritanos geralmente se ressentiam dos judeus que passavam pela sua aldeia para adorar em Jerusalém.</w:t>
      </w:r>
    </w:p>
    <w:p>
      <w:pPr/>
      <w:r>
        <w:rPr>
          <w:lang w:val="pt_PT" w:bidi="pt_PT"/>
        </w:rPr>
      </w:r>
      <w:r>
        <w:rPr>
          <w:lang w:val="pt_PT" w:bidi="pt_PT"/>
        </w:rPr>
        <w:t>Mas o povo samaritano rejeitou Jesus, porque ele ia a Jerusalém. Tiago e João perguntaram a Jesus se eles deveriam invocar fogo do céu para queimá-los. Jesus os repreendeu. Então eles se mudam para a aldeia seguinte.</w:t>
      </w:r>
    </w:p>
    <w:p>
      <w:pPr/>
      <w:r>
        <w:rPr>
          <w:lang w:val="pt_PT" w:bidi="pt_PT"/>
        </w:rPr>
      </w:r>
      <w:r>
        <w:rPr>
          <w:lang w:val="pt_PT" w:bidi="pt_PT"/>
        </w:rPr>
        <w:t>Lembre-se de que Jesus está a caminho de Jerusalém, e, ao longo da estrada, há algumas pessoas que querem segui-lo. O primeiro está ansioso para ir aonde Jesus vai, mas Jesus [diz a ele que será difícil segui-lo.]{.mark} Os dois próximos querem realizar um dever familiar que os atrasaria em seguir a Jesus.</w:t>
      </w:r>
    </w:p>
    <w:p>
      <w:pPr/>
      <w:r>
        <w:rPr>
          <w:lang w:val="pt_PT" w:bidi="pt_PT"/>
        </w:rPr>
      </w:r>
      <w:r>
        <w:rPr>
          <w:lang w:val="pt_PT" w:bidi="pt_PT"/>
        </w:rPr>
        <w:t>Jesus está na estrada e uma pessoa diz a ele: "Eu o seguirei aonde quer que você for". Jesus diz a essa pessoa que os animais têm lugares para ficar, mas ele não tem lugar para descansar.</w:t>
      </w:r>
    </w:p>
    <w:p>
      <w:pPr/>
      <w:r>
        <w:rPr>
          <w:lang w:val="pt_PT" w:bidi="pt_PT"/>
        </w:rPr>
      </w:r>
      <w:r>
        <w:rPr>
          <w:lang w:val="pt_PT" w:bidi="pt_PT"/>
        </w:rPr>
        <w:t>Então Jesus chamou outro homem dizendo: "Segue-me". O homem quer enterrar seu pai primeiro.</w:t>
      </w:r>
    </w:p>
    <w:p>
      <w:pPr/>
      <w:r>
        <w:rPr>
          <w:lang w:val="pt_PT" w:bidi="pt_PT"/>
        </w:rPr>
      </w:r>
      <w:r>
        <w:rPr>
          <w:lang w:val="pt_PT" w:bidi="pt_PT"/>
        </w:rPr>
        <w:t>Não se esqueça de que Jesus chama aqueles que não o seguem de espiritualmente mortos.</w:t>
      </w:r>
    </w:p>
    <w:p>
      <w:pPr/>
      <w:r>
        <w:rPr>
          <w:lang w:val="pt_PT" w:bidi="pt_PT"/>
        </w:rPr>
      </w:r>
      <w:r>
        <w:rPr>
          <w:lang w:val="pt_PT" w:bidi="pt_PT"/>
        </w:rPr>
        <w:t>Jesus responde dizendo: "Deixe os mortos enterrarem seus próprios mortos. Vá, você, e proclame o Reino de Deus".</w:t>
      </w:r>
    </w:p>
    <w:p>
      <w:pPr/>
      <w:r>
        <w:rPr>
          <w:lang w:val="pt_PT" w:bidi="pt_PT"/>
        </w:rPr>
      </w:r>
      <w:r>
        <w:rPr>
          <w:lang w:val="pt_PT" w:bidi="pt_PT"/>
        </w:rPr>
        <w:t>Então outro homem disse: "Eu te seguirei Senhor, mas deixe que eu vá e me despeça de minha família".</w:t>
      </w:r>
    </w:p>
    <w:p>
      <w:pPr/>
      <w:r>
        <w:rPr>
          <w:lang w:val="pt_PT" w:bidi="pt_PT"/>
        </w:rPr>
      </w:r>
      <w:r>
        <w:rPr>
          <w:lang w:val="pt_PT" w:bidi="pt_PT"/>
        </w:rPr>
        <w:t>É importante lembrar que, se uma pessoa olha para trás enquanto ara a terra, as linhas que ele faz para as plantas não serão retas.</w:t>
      </w:r>
    </w:p>
    <w:p>
      <w:pPr/>
      <w:r>
        <w:rPr>
          <w:lang w:val="pt_PT" w:bidi="pt_PT"/>
        </w:rPr>
      </w:r>
      <w:r>
        <w:rPr>
          <w:lang w:val="pt_PT" w:bidi="pt_PT"/>
        </w:rPr>
        <w:t>Jesus responde: "Ninguém que coloca suas mãos no arado e olha para trás está apto para o Reino de Deus".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9:46–62</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 criança</w:t>
      </w:r>
    </w:p>
    <w:p>
      <w:pPr>
        <w:pStyle w:val="ListBullet"/>
        <w:spacing w:line="240" w:lineRule="auto"/>
        <w:ind w:left="720"/>
      </w:pPr>
      <w:r>
        <w:rPr>
          <w:lang w:val="pt_PT" w:bidi="pt_PT"/>
        </w:rPr>
      </w:r>
      <w:r>
        <w:rPr>
          <w:lang w:val="pt_PT" w:bidi="pt_PT"/>
        </w:rPr>
        <w:t>João</w:t>
      </w:r>
    </w:p>
    <w:p>
      <w:pPr>
        <w:pStyle w:val="ListBullet"/>
        <w:spacing w:line="240" w:lineRule="auto"/>
        <w:ind w:left="720"/>
      </w:pPr>
      <w:r>
        <w:rPr>
          <w:lang w:val="pt_PT" w:bidi="pt_PT"/>
        </w:rPr>
      </w:r>
      <w:r>
        <w:rPr>
          <w:lang w:val="pt_PT" w:bidi="pt_PT"/>
        </w:rPr>
        <w:t>O homem que expulsa demônios com êxito</w:t>
      </w:r>
    </w:p>
    <w:p>
      <w:pPr>
        <w:pStyle w:val="ListBullet"/>
        <w:spacing w:line="240" w:lineRule="auto"/>
        <w:ind w:left="720"/>
      </w:pPr>
      <w:r>
        <w:rPr>
          <w:lang w:val="pt_PT" w:bidi="pt_PT"/>
        </w:rPr>
      </w:r>
      <w:r>
        <w:rPr>
          <w:lang w:val="pt_PT" w:bidi="pt_PT"/>
        </w:rPr>
        <w:t>Os mensageiros</w:t>
      </w:r>
    </w:p>
    <w:p>
      <w:pPr>
        <w:pStyle w:val="ListBullet"/>
        <w:spacing w:line="240" w:lineRule="auto"/>
        <w:ind w:left="720"/>
      </w:pPr>
      <w:r>
        <w:rPr>
          <w:lang w:val="pt_PT" w:bidi="pt_PT"/>
        </w:rPr>
      </w:r>
      <w:r>
        <w:rPr>
          <w:lang w:val="pt_PT" w:bidi="pt_PT"/>
        </w:rPr>
        <w:t>Os samaritanos</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Três homens que querem seguir Jesus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os discípulos surpresos quando Jesus traz uma criança ao seu lado.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os discípulos discutindo sobre qual deles é o maior. Jesus, conhecendo seus pensamentos, traz uma criança para seu lado. Jesus diz que quem recebe essa criança em nome de Jesus está recebendo o próprio Jesus. Ele também diz que quem o recebe, recebe o Pai, que o enviou.</w:t>
      </w:r>
    </w:p>
    <w:p>
      <w:pPr/>
      <w:r>
        <w:rPr>
          <w:lang w:val="pt_PT" w:bidi="pt_PT"/>
        </w:rPr>
      </w:r>
      <w:r>
        <w:rPr>
          <w:b/>
          <w:lang w:val="pt_PT" w:bidi="pt_PT"/>
        </w:rPr>
        <w:t>Interrompa a cena.</w:t>
      </w:r>
      <w:r>
        <w:rPr>
          <w:lang w:val="pt_PT" w:bidi="pt_PT"/>
        </w:rPr>
        <w:t xml:space="preserve"> Pergunte ao ator que está interpretando a criança: "Como você se sente?". Vocês podem ouvir coisas como: "Feliz. Jesus está interessado em mim", "Honrado. Jesus me colocou ao seu lado", e "Por que todos estão me olhando para desse modo?". Reinicie a cena.</w:t>
      </w:r>
    </w:p>
    <w:p>
      <w:pPr/>
      <w:r>
        <w:rPr>
          <w:lang w:val="pt_PT" w:bidi="pt_PT"/>
        </w:rPr>
      </w:r>
      <w:r>
        <w:rPr>
          <w:lang w:val="pt_PT" w:bidi="pt_PT"/>
        </w:rPr>
        <w:t>João diz a Jesus que eles viram alguém que estava expulsando demônios em seu nome. João disse que eles estavam tentando impedi-lo, porque essa pessoa não era um seguidor como os discípulos. Jesus respondeu dizendo que quem não é contra eles é por eles.</w:t>
      </w:r>
    </w:p>
    <w:p>
      <w:pPr/>
      <w:r>
        <w:rPr>
          <w:lang w:val="pt_PT" w:bidi="pt_PT"/>
        </w:rPr>
      </w:r>
      <w:r>
        <w:rPr>
          <w:b/>
          <w:lang w:val="pt_PT" w:bidi="pt_PT"/>
        </w:rPr>
        <w:t>Interrompa a cena.</w:t>
      </w:r>
      <w:r>
        <w:rPr>
          <w:lang w:val="pt_PT" w:bidi="pt_PT"/>
        </w:rPr>
        <w:t xml:space="preserve"> Pergunte ao ator que está representando João: "Como você está se sentindo?". Você pode ouvir coisas como: "Envergonhado. Não deveria ter desejado impedi-lo", "Confuso. Será que Jesus deu poder e autoridade a outras pessoas?", e "Pensei sermos os únicos seguidores de Jesus". Reinicie a cena.</w:t>
      </w:r>
    </w:p>
    <w:p>
      <w:pPr/>
      <w:r>
        <w:rPr>
          <w:lang w:val="pt_PT" w:bidi="pt_PT"/>
        </w:rPr>
      </w:r>
      <w:r>
        <w:rPr>
          <w:lang w:val="pt_PT" w:bidi="pt_PT"/>
        </w:rPr>
        <w:t>O dia de Jesus ir para o céu estava próximo. Ele estava determinado a ir para Jerusalém. Jesus enviou mensageiros à sua frente. Esses mensageiros entraram em uma localidade samaritana para fazer preparativos para a chegada de Jesus.</w:t>
      </w:r>
    </w:p>
    <w:p>
      <w:pPr/>
      <w:r>
        <w:rPr>
          <w:lang w:val="pt_PT" w:bidi="pt_PT"/>
        </w:rPr>
      </w:r>
      <w:r>
        <w:rPr>
          <w:b/>
          <w:lang w:val="pt_PT" w:bidi="pt_PT"/>
        </w:rPr>
        <w:t>Interrompa a cena.</w:t>
      </w:r>
      <w:r>
        <w:rPr>
          <w:lang w:val="pt_PT" w:bidi="pt_PT"/>
        </w:rPr>
        <w:t xml:space="preserve"> Pergunte aos atores que estão representando os mensageiros: "Como vocês estão se sentindo?". Você pode ouvir coisas como: "Tudo estará pronto", "Faremos o nosso melhor para preparar as coisas", e "Eles vão amar ter Jesus com eles". Reinicie a cena.</w:t>
      </w:r>
    </w:p>
    <w:p>
      <w:pPr/>
      <w:r>
        <w:rPr>
          <w:lang w:val="pt_PT" w:bidi="pt_PT"/>
        </w:rPr>
      </w:r>
      <w:r>
        <w:rPr>
          <w:lang w:val="pt_PT" w:bidi="pt_PT"/>
        </w:rPr>
        <w:t>O povo da aldeia samaritana não recebeu Jesus, porque ele estava determinado a ir para Jerusalém. Tiago e João, sabendo disso, perguntaram a Jesus: "Devemos invocar fogo do céu para queimá-los?". Jesus os repreendeu, e eles foram para cidade seguinte.</w:t>
      </w:r>
    </w:p>
    <w:p>
      <w:pPr/>
      <w:r>
        <w:rPr>
          <w:lang w:val="pt_PT" w:bidi="pt_PT"/>
        </w:rPr>
      </w:r>
      <w:r>
        <w:rPr>
          <w:b/>
          <w:lang w:val="pt_PT" w:bidi="pt_PT"/>
        </w:rPr>
        <w:t>Interrompa a cena.</w:t>
      </w:r>
      <w:r>
        <w:rPr>
          <w:lang w:val="pt_PT" w:bidi="pt_PT"/>
        </w:rPr>
        <w:t xml:space="preserve"> Pergunte ao ator que está representando Tiago: "Como você está se sentindo?". Você pode ouvir coisas como: "Furioso. Como eles ousam rejeitar Jesus!", "Confuso. Eles não ouviram o que Jesus pode fazer?", e "Envergonhado. Eu deveria ter sido compassivo como Jesus". Reinicie a cena.</w:t>
      </w:r>
    </w:p>
    <w:p>
      <w:pPr/>
      <w:r>
        <w:rPr>
          <w:lang w:val="pt_PT" w:bidi="pt_PT"/>
        </w:rPr>
      </w:r>
      <w:r>
        <w:rPr>
          <w:lang w:val="pt_PT" w:bidi="pt_PT"/>
        </w:rPr>
        <w:t>Jesus e seus discípulos estavam na estrada. Uma pessoa diz a Jesus: "Eu o seguirei aonde você for". Jesus responde: "Os pássaros e as raposas têm um lugar para descansar", mas Jesus não tem um lugar para descansar.</w:t>
      </w:r>
    </w:p>
    <w:p>
      <w:pPr/>
      <w:r>
        <w:rPr>
          <w:lang w:val="pt_PT" w:bidi="pt_PT"/>
        </w:rPr>
      </w:r>
      <w:r>
        <w:rPr>
          <w:lang w:val="pt_PT" w:bidi="pt_PT"/>
        </w:rPr>
        <w:t>Jesus diz a uma pessoa para segui-lo. Esta pessoa diz: "Senhor, deixe-me primeiro ir e enterrar meu pai". Jesus responde: "Deixe os mortos enterrarem seus próprios mortos, mas, você, vá e proclame o Reino de Deus".</w:t>
      </w:r>
    </w:p>
    <w:p>
      <w:pPr/>
      <w:r>
        <w:rPr>
          <w:lang w:val="pt_PT" w:bidi="pt_PT"/>
        </w:rPr>
      </w:r>
      <w:r>
        <w:rPr>
          <w:b/>
          <w:lang w:val="pt_PT" w:bidi="pt_PT"/>
        </w:rPr>
        <w:t>Interrompa a cena.</w:t>
      </w:r>
      <w:r>
        <w:rPr>
          <w:lang w:val="pt_PT" w:bidi="pt_PT"/>
        </w:rPr>
        <w:t xml:space="preserve"> Pergunte ao ator que interpreta o homem: "Como você está se sentindo?". Você pode ouvir coisas como: "Desesperado. Mas tenho que cuidar de meu pai primeiro!", "Confuso. O que Jesus quer dizer com deixar os mortos enterrarem os mortos?", e "Preciso entender melhor os ensinamentos de Jesus antes de segui-lo". Reinicie a cena.</w:t>
      </w:r>
    </w:p>
    <w:p>
      <w:pPr/>
      <w:r>
        <w:rPr>
          <w:lang w:val="pt_PT" w:bidi="pt_PT"/>
        </w:rPr>
      </w:r>
      <w:r>
        <w:rPr>
          <w:lang w:val="pt_PT" w:bidi="pt_PT"/>
        </w:rPr>
        <w:t>Outra pessoa diz a Jesus: "Eu o seguirei, mas deixe que eu me despeça da minha família". Jesus respondeu: "Ninguém que coloca sua mão no arado e olha para trás está apto para o Reino de Deus".</w:t>
      </w:r>
    </w:p>
    <w:p>
      <w:pPr/>
      <w:r>
        <w:rPr>
          <w:lang w:val="pt_PT" w:bidi="pt_PT"/>
        </w:rPr>
      </w:r>
      <w:r>
        <w:rPr>
          <w:b/>
          <w:lang w:val="pt_PT" w:bidi="pt_PT"/>
        </w:rPr>
        <w:t>Interrompa a cena.</w:t>
      </w:r>
      <w:r>
        <w:rPr>
          <w:lang w:val="pt_PT" w:bidi="pt_PT"/>
        </w:rPr>
        <w:t xml:space="preserve"> Pergunte aos atores que interpretam os discípulos: "Como estão se sentindo?". Você pode ouvir coisas como: "Jesus é muito direto. Será que ele não quer ter mais seguidores?", "O reino de Deus é mais importante do que os deveres familiares", e "Deixamos coisas para trás. Acho que estamos aptos para o reino de Deus".</w:t>
      </w:r>
    </w:p>
    <w:p>
      <w:pPr/>
      <w:r>
        <w:rPr>
          <w:lang w:val="pt_PT" w:bidi="pt_PT"/>
        </w:rPr>
      </w:r>
      <w:r>
        <w:rPr>
          <w:lang w:val="pt_PT" w:bidi="pt_PT"/>
        </w:rPr>
        <w:t>Pergunte ao ator que interpreta Jesus: "Como você está se sentindo?". Você pode ouvir coisas como: "Eles não entendem o quão difícil é me seguir", "Me sinto triste pelo que sei que devo fazer", e "Sei que sou o único que pode completar o plano de meu Pai".</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9:46–62</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com seus </w:t>
      </w:r>
      <w:r>
        <w:rPr>
          <w:b/>
          <w:lang w:val="pt_PT" w:bidi="pt_PT"/>
        </w:rPr>
        <w:t>discípulos</w:t>
      </w:r>
      <w:r>
        <w:rPr>
          <w:lang w:val="pt_PT" w:bidi="pt_PT"/>
        </w:rPr>
        <w:t>, ou seguidores mais próximos. Traduza "discípulos" da mesma maneira que você tem traduzido nas passagens anteriores. O termo Discípulo está no glossário principal. Os discípulos começaram a discutir sobre quem era o maior entre eles. Jesus demonstra que a humildade é o caminho para ser grande aos olhos de Deus.</w:t>
      </w:r>
    </w:p>
    <w:p>
      <w:pPr/>
      <w:r>
        <w:rPr>
          <w:lang w:val="pt_PT" w:bidi="pt_PT"/>
        </w:rPr>
      </w:r>
      <w:r>
        <w:rPr>
          <w:lang w:val="pt_PT" w:bidi="pt_PT"/>
        </w:rPr>
        <w:t xml:space="preserve">João responde e chama Jesus de </w:t>
      </w:r>
      <w:r>
        <w:rPr>
          <w:b/>
          <w:lang w:val="pt_PT" w:bidi="pt_PT"/>
        </w:rPr>
        <w:t>Mestre</w:t>
      </w:r>
      <w:r>
        <w:rPr>
          <w:lang w:val="pt_PT" w:bidi="pt_PT"/>
        </w:rPr>
        <w:t xml:space="preserve">. Esse era um título que mostrava respeito por alguém em uma posição superior. Traduza Mestre da mesma maneira que você traduziu antes. O termo Mestre está no glossário principal. João diz que eles tentaram impedir alguém que expulsava </w:t>
      </w:r>
      <w:r>
        <w:rPr>
          <w:b/>
          <w:lang w:val="pt_PT" w:bidi="pt_PT"/>
        </w:rPr>
        <w:t>demônios, ou espíritos malignos,</w:t>
      </w:r>
      <w:r>
        <w:rPr>
          <w:lang w:val="pt_PT" w:bidi="pt_PT"/>
        </w:rPr>
        <w:t xml:space="preserve"> em nome de Jesus. Expulsar significa ordenar que saia. Traduza demônio da mesma maneira que você já traduziu antes. O termo Demônio consta do glossário principal. Jesus diz lhe diz que quem não é contra eles é por eles.</w:t>
      </w:r>
    </w:p>
    <w:p>
      <w:pPr/>
      <w:r>
        <w:rPr>
          <w:lang w:val="pt_PT" w:bidi="pt_PT"/>
        </w:rPr>
      </w:r>
      <w:r>
        <w:rPr>
          <w:lang w:val="pt_PT" w:bidi="pt_PT"/>
        </w:rPr>
        <w:t xml:space="preserve">O tempo se aproximava para Jesus voltar para o </w:t>
      </w:r>
      <w:r>
        <w:rPr>
          <w:b/>
          <w:lang w:val="pt_PT" w:bidi="pt_PT"/>
        </w:rPr>
        <w:t>céu</w:t>
      </w:r>
      <w:r>
        <w:rPr>
          <w:lang w:val="pt_PT" w:bidi="pt_PT"/>
        </w:rPr>
        <w:t xml:space="preserve">, o lugar onde Deus vive. Esta frase se refere à ascensão de Jesus, ou ao momento em que Deus levaria Jesus de volta para o céu. Traduza céu da mesma maneira que você já traduziu antes. O termo Céu consta do glossário principal. Então Jesus decide iniciar sua jornada para </w:t>
      </w:r>
      <w:r>
        <w:rPr>
          <w:b/>
          <w:lang w:val="pt_PT" w:bidi="pt_PT"/>
        </w:rPr>
        <w:t>Jerusalém</w:t>
      </w:r>
      <w:r>
        <w:rPr>
          <w:lang w:val="pt_PT" w:bidi="pt_PT"/>
        </w:rPr>
        <w:t>, a capital religiosa judaica, onde ele sabia que morreria e seria ressuscitado à vida. O termo Jerusalém está no glossário principal.</w:t>
      </w:r>
    </w:p>
    <w:p>
      <w:pPr/>
      <w:r>
        <w:rPr>
          <w:lang w:val="pt_PT" w:bidi="pt_PT"/>
        </w:rPr>
      </w:r>
      <w:r>
        <w:rPr>
          <w:lang w:val="pt_PT" w:bidi="pt_PT"/>
        </w:rPr>
        <w:t xml:space="preserve">Quando uma aldeia samaritana rejeita Jesus em seu caminho para Jerusalém, Tiago e João chamam a Jesus de </w:t>
      </w:r>
      <w:r>
        <w:rPr>
          <w:b/>
          <w:lang w:val="pt_PT" w:bidi="pt_PT"/>
        </w:rPr>
        <w:t>Senhor</w:t>
      </w:r>
      <w:r>
        <w:rPr>
          <w:lang w:val="pt_PT" w:bidi="pt_PT"/>
        </w:rPr>
        <w:t xml:space="preserve"> e perguntam se ele quer que eles peçam a Deus para matar os samaritanos com fogo do céu. Senhor era um título respeitoso que os discípulos usavam para mostrar que Jesus era Deus e tinha autoridade sobre eles. Traduza Senhor da mesma maneira que você tem traduzido nas passagens anteriores. O termo Senhor está no glossário principal. Jesus os repreende, ou deixa claro que o que eles sugeriram era errado.</w:t>
      </w:r>
    </w:p>
    <w:p>
      <w:pPr/>
      <w:r>
        <w:rPr>
          <w:lang w:val="pt_PT" w:bidi="pt_PT"/>
        </w:rPr>
      </w:r>
      <w:r>
        <w:rPr>
          <w:lang w:val="pt_PT" w:bidi="pt_PT"/>
        </w:rPr>
        <w:t xml:space="preserve">Quando um homem quer seguir Jesus e se tornar seu discípulo, Jesus explica o que isso lhe custará. Jesus chama a si mesmo de </w:t>
      </w:r>
      <w:r>
        <w:rPr>
          <w:b/>
          <w:lang w:val="pt_PT" w:bidi="pt_PT"/>
        </w:rPr>
        <w:t>o Filho do Homem</w:t>
      </w:r>
      <w:r>
        <w:rPr>
          <w:lang w:val="pt_PT" w:bidi="pt_PT"/>
        </w:rPr>
        <w:t>, um título que usava para si que mostra que ele tem todo o poder e autoridade. Traduza Filho do Homem da mesma maneira que você tem traduzido nas passagens anteriores. O termo Filho do Homem está no glossário principal.</w:t>
      </w:r>
    </w:p>
    <w:p>
      <w:pPr/>
      <w:r>
        <w:rPr>
          <w:lang w:val="pt_PT" w:bidi="pt_PT"/>
        </w:rPr>
      </w:r>
      <w:r>
        <w:rPr>
          <w:lang w:val="pt_PT" w:bidi="pt_PT"/>
        </w:rPr>
        <w:t xml:space="preserve">Outro homem quer seguir Jesus, mas diz que ele tem que esperar até que ele enterre seu pai. Jesus diz a ele: "Deixe que os mortos enterrem seus próprios mortos, mas você, vá e </w:t>
      </w:r>
      <w:r>
        <w:rPr>
          <w:b/>
          <w:lang w:val="pt_PT" w:bidi="pt_PT"/>
        </w:rPr>
        <w:t>proclame o reino de Deus</w:t>
      </w:r>
      <w:r>
        <w:rPr>
          <w:lang w:val="pt_PT" w:bidi="pt_PT"/>
        </w:rPr>
        <w:t>. Jesus estava dizendo ao homem que era melhor para ele ir proclamar publicamente às pessoas sobre Deus que reinava no coração das pessoas por meio de sua crença em Jesus como o Messias, ou Salvador Prometido. Traduza reino de Deus da mesma maneira que você tem traduzido nas passagens anteriores. O termo reino de Deus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9:46–62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47">
        <w:r>
          <w:rPr>
            <w:lang w:val="pt_PT" w:bidi="pt_PT"/>
          </w:rPr>
          <w:rPr>
            <w:color w:val="0000EE"/>
            <w:u w:val="single"/>
          </w:rPr>
          <w:t>Ouvir e Sentir</w:t>
        </w:r>
      </w:hyperlink>
      <w:r>
        <w:rPr>
          <w:lang w:val="pt_PT" w:bidi="pt_PT"/>
        </w:rPr>
        <w:t xml:space="preserve"> (410 KB)</w:t>
      </w:r>
      <w:r>
        <w:rPr>
          <w:lang w:val="pt_PT" w:bidi="pt_PT"/>
        </w:rPr>
      </w:r>
    </w:p>
    <w:p>
      <w:pPr>
        <w:pStyle w:val="ListBullet"/>
        <w:spacing w:line="240" w:lineRule="auto"/>
        <w:ind w:left="720"/>
      </w:pPr>
      <w:r>
        <w:rPr>
          <w:lang w:val="pt_PT" w:bidi="pt_PT"/>
        </w:rPr>
      </w:r>
      <w:hyperlink r:id="rId248">
        <w:r>
          <w:rPr>
            <w:lang w:val="pt_PT" w:bidi="pt_PT"/>
          </w:rPr>
          <w:rPr>
            <w:color w:val="0000EE"/>
            <w:u w:val="single"/>
          </w:rPr>
          <w:t>Preparando o Cenário</w:t>
        </w:r>
      </w:hyperlink>
      <w:r>
        <w:rPr>
          <w:lang w:val="pt_PT" w:bidi="pt_PT"/>
        </w:rPr>
        <w:t xml:space="preserve"> (4.6 MB)</w:t>
      </w:r>
      <w:r>
        <w:rPr>
          <w:lang w:val="pt_PT" w:bidi="pt_PT"/>
        </w:rPr>
      </w:r>
    </w:p>
    <w:p>
      <w:pPr>
        <w:pStyle w:val="ListBullet"/>
        <w:spacing w:line="240" w:lineRule="auto"/>
        <w:ind w:left="720"/>
      </w:pPr>
      <w:r>
        <w:rPr>
          <w:lang w:val="pt_PT" w:bidi="pt_PT"/>
        </w:rPr>
      </w:r>
      <w:hyperlink r:id="rId249">
        <w:r>
          <w:rPr>
            <w:lang w:val="pt_PT" w:bidi="pt_PT"/>
          </w:rPr>
          <w:rPr>
            <w:color w:val="0000EE"/>
            <w:u w:val="single"/>
          </w:rPr>
          <w:t>Identificando as Cenas</w:t>
        </w:r>
      </w:hyperlink>
      <w:r>
        <w:rPr>
          <w:lang w:val="pt_PT" w:bidi="pt_PT"/>
        </w:rPr>
        <w:t xml:space="preserve"> (3.5 MB)</w:t>
      </w:r>
      <w:r>
        <w:rPr>
          <w:lang w:val="pt_PT" w:bidi="pt_PT"/>
        </w:rPr>
      </w:r>
    </w:p>
    <w:p>
      <w:pPr>
        <w:pStyle w:val="ListBullet"/>
        <w:spacing w:line="240" w:lineRule="auto"/>
        <w:ind w:left="720"/>
      </w:pPr>
      <w:r>
        <w:rPr>
          <w:lang w:val="pt_PT" w:bidi="pt_PT"/>
        </w:rPr>
      </w:r>
      <w:hyperlink r:id="rId250">
        <w:r>
          <w:rPr>
            <w:lang w:val="pt_PT" w:bidi="pt_PT"/>
          </w:rPr>
          <w:rPr>
            <w:color w:val="0000EE"/>
            <w:u w:val="single"/>
          </w:rPr>
          <w:t>Incorporando o Texto</w:t>
        </w:r>
      </w:hyperlink>
      <w:r>
        <w:rPr>
          <w:lang w:val="pt_PT" w:bidi="pt_PT"/>
        </w:rPr>
        <w:t xml:space="preserve"> (3.2 MB)</w:t>
      </w:r>
      <w:r>
        <w:rPr>
          <w:lang w:val="pt_PT" w:bidi="pt_PT"/>
        </w:rPr>
      </w:r>
    </w:p>
    <w:p>
      <w:pPr>
        <w:pStyle w:val="ListBullet"/>
        <w:spacing w:line="240" w:lineRule="auto"/>
        <w:ind w:left="720"/>
      </w:pPr>
      <w:r>
        <w:rPr>
          <w:lang w:val="pt_PT" w:bidi="pt_PT"/>
        </w:rPr>
      </w:r>
      <w:hyperlink r:id="rId251">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252">
        <w:r>
          <w:rPr>
            <w:lang w:val="pt_PT" w:bidi="pt_PT"/>
          </w:rPr>
          <w:rPr>
            <w:color w:val="0000EE"/>
            <w:u w:val="single"/>
          </w:rPr>
          <w:t>Falando a Palavra</w:t>
        </w:r>
      </w:hyperlink>
      <w:r>
        <w:rPr>
          <w:lang w:val="pt_PT" w:bidi="pt_PT"/>
        </w:rPr>
        <w:t xml:space="preserve"> (929 KB)</w:t>
      </w:r>
      <w:r>
        <w:rPr>
          <w:lang w:val="pt_PT" w:bidi="pt_PT"/>
        </w:rPr>
      </w:r>
      <w:r>
        <w:rPr>
          <w:lang w:val="pt_PT" w:bidi="pt_PT"/>
        </w:rPr>
      </w:r>
      <w:r>
        <w:rPr>
          <w:lang w:val="pt_PT" w:bidi="pt_PT"/>
        </w:rPr>
      </w:r>
    </w:p>
    <w:p>
      <w:pPr/>
      <w:r>
        <w:rPr>
          <w:lang w:val="pt_PT" w:bidi="pt_PT"/>
        </w:rPr>
      </w:r>
    </w:p>
    <w:p>
      <w:pPr>
        <w:pStyle w:val="Heading2"/>
      </w:pPr>
      <w:r>
        <w:rPr>
          <w:lang w:val="pt_PT" w:bidi="pt_PT"/>
        </w:rPr>
        <w:t>Lucas 10:1–16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10:1–16</w:t>
      </w:r>
    </w:p>
    <w:p>
      <w:pPr/>
      <w:r>
        <w:rPr>
          <w:lang w:val="pt_PT" w:bidi="pt_PT"/>
        </w:rPr>
      </w:r>
      <w:r>
        <w:rPr>
          <w:lang w:val="pt_PT" w:bidi="pt_PT"/>
        </w:rPr>
        <w:t>Escute Lucas 10:1–16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10:1–16</w:t>
      </w:r>
    </w:p>
    <w:p>
      <w:pPr/>
      <w:r>
        <w:rPr>
          <w:lang w:val="pt_PT" w:bidi="pt_PT"/>
        </w:rPr>
      </w:r>
      <w:r>
        <w:rPr>
          <w:lang w:val="pt_PT" w:bidi="pt_PT"/>
        </w:rPr>
        <w:t>Ouça o texto uma vez na versão mais fácil de entender.</w:t>
      </w:r>
    </w:p>
    <w:p>
      <w:pPr/>
      <w:r>
        <w:rPr>
          <w:lang w:val="pt_PT" w:bidi="pt_PT"/>
        </w:rPr>
      </w:r>
      <w:r>
        <w:rPr>
          <w:lang w:val="pt_PT" w:bidi="pt_PT"/>
        </w:rPr>
        <w:t>Anteriormente, Jesus havia enviado seus 12 discípulos com instruções específicas para diferentes cidades para curar e proclamar o reino de Deus. [Então Jesus ensinou a seus discípulos o que significa ser seu discípulo.]{.mark} Agora, Jesus envia um grupo maior de 72 discípulos para muitas cidades para descobrir quais delas receberiam Jesus. Jesus envia esses discípulos em seu caminho para Jerusalém.</w:t>
      </w:r>
    </w:p>
    <w:p>
      <w:pPr/>
      <w:r>
        <w:rPr>
          <w:lang w:val="pt_PT" w:bidi="pt_PT"/>
        </w:rPr>
      </w:r>
      <w:r>
        <w:rPr>
          <w:lang w:val="pt_PT" w:bidi="pt_PT"/>
        </w:rPr>
        <w:t>[Jesus escolhe 72 de seus outros discípulos para ir adiante para as cidades que ele planeja visitar. Embora saibamos que Jesus provavelmente não iria para 36 cidades, ele quer ver quais cidades estão prontas para aceitar sua mensagem do Reino de Deus.]{.mark} Lucas usa o título de Senhor para Jesus. Isso significa mestre, ou alguém que tem autoridade sobre os outros. Jesus envia seus discípulos em grupos de dois. Cada par de discípulos foi para uma cidade diferente, aonde Jesus planejava ir. Jesus dá instruções específicas antes de eles saírem.</w:t>
      </w:r>
    </w:p>
    <w:p>
      <w:pPr/>
      <w:r>
        <w:rPr>
          <w:lang w:val="pt_PT" w:bidi="pt_PT"/>
        </w:rPr>
      </w:r>
      <w:r>
        <w:rPr>
          <w:lang w:val="pt_PT" w:bidi="pt_PT"/>
        </w:rPr>
        <w:t>[Jesus compara compartilhar a mensagem sobre o Reino de Deus a uma colheita.]{.mark} Ele diz que há uma grande safra pronta para ser colhida, ou recolhida, mas há poucos trabalhadores no campo para colher a safra. A safra representa as pessoas que precisam ouvir a mensagem de Jesus. Os trabalhadores representam as pessoas que transmitem a mensagem de Jesus aos outros. [Jesus estava enviando seus discípulos para serem como trabalhadores em um campo, reunindo a colheita. Os discípulos de Jesus reuniriam novos discípulos.]{.mark}</w:t>
      </w:r>
    </w:p>
    <w:p>
      <w:pPr/>
      <w:r>
        <w:rPr>
          <w:lang w:val="pt_PT" w:bidi="pt_PT"/>
        </w:rPr>
      </w:r>
      <w:r>
        <w:rPr>
          <w:lang w:val="pt_PT" w:bidi="pt_PT"/>
        </w:rPr>
        <w:t>Pare e discuta com sua equipe. Como é a colheita de um campo em sua cultura? Quantas pessoas geralmente são necessárias para colher em uma grande área? O que acontece se a safra não é reunida rápido o suficiente?</w:t>
      </w:r>
    </w:p>
    <w:p>
      <w:pPr/>
      <w:r>
        <w:rPr>
          <w:lang w:val="pt_PT" w:bidi="pt_PT"/>
        </w:rPr>
      </w:r>
      <w:r>
        <w:rPr>
          <w:lang w:val="pt_PT" w:bidi="pt_PT"/>
        </w:rPr>
        <w:t>Jesus diz a eles para pedirem, ou implorarem, que o Senhor da colheita envie mais trabalhadores. Senhor da colheita tem dois significados. O Senhor da safra era o proprietário responsável por fazer com que os trabalhadores a colhessem. Mas a palavra grega para proprietário ou mestre era a mesma palavra que os judeus costumavam usar para se referir a Deus. Embora Lucas usasse o título de Senhor para se referir a Jesus antes, neste exemplo, Senhor se refere a Deus. Deus é comparado com o proprietário do campo da colheita. Jesus diz a seus discípulos para pedir ao proprietário do campo para enviar mais trabalhadores para colher a safra. Isso significa que Jesus quer que os discípulos orem a Deus e solicitem a ele que envie mais pessoas para ajudá-los a contar a outros sobre Jesus.</w:t>
      </w:r>
    </w:p>
    <w:p>
      <w:pPr/>
      <w:r>
        <w:rPr>
          <w:lang w:val="pt_PT" w:bidi="pt_PT"/>
        </w:rPr>
      </w:r>
      <w:r>
        <w:rPr>
          <w:lang w:val="pt_PT" w:bidi="pt_PT"/>
        </w:rPr>
        <w:t>Jesus adverte os discípulos que eles são como cordeiros, ou ovelhas jovens e indefesas. Algumas pessoas são como lobos, ou cães selvagens. Eles vão se opor aos discípulos e tentarão prejudicá-los, assim como os lobos tentam prejudicar os animais menores.</w:t>
      </w:r>
    </w:p>
    <w:p>
      <w:pPr/>
      <w:r>
        <w:rPr>
          <w:lang w:val="pt_PT" w:bidi="pt_PT"/>
        </w:rPr>
      </w:r>
      <w:r>
        <w:rPr>
          <w:lang w:val="pt_PT" w:bidi="pt_PT"/>
        </w:rPr>
        <w:t>Pare e mostre à sua equipe fotos de um cordeiro e de um lobo. Se vocês não têm esses animais em sua cultura, que animais vocês usariam para descrever um animal vulnerável e um predador perigoso?</w:t>
      </w:r>
    </w:p>
    <w:p>
      <w:pPr/>
      <w:r>
        <w:rPr>
          <w:lang w:val="pt_PT" w:bidi="pt_PT"/>
        </w:rPr>
      </w:r>
      <w:r>
        <w:rPr>
          <w:lang w:val="pt_PT" w:bidi="pt_PT"/>
        </w:rPr>
        <w:t>Jesus dá aos 72 discípulos as mesmas instruções que deu aos seus 12 discípulos antes de os enviar. Jesus diz a eles para não levar nada adicional com eles para a viagem.</w:t>
      </w:r>
    </w:p>
    <w:p>
      <w:pPr/>
      <w:r>
        <w:rPr>
          <w:lang w:val="pt_PT" w:bidi="pt_PT"/>
        </w:rPr>
      </w:r>
      <w:r>
        <w:rPr>
          <w:lang w:val="pt_PT" w:bidi="pt_PT"/>
        </w:rPr>
        <w:t>Jesus diz aos 72 discípulos para não cumprimentarem ninguém na estrada, porque a saudação demorava muito tempo. Jesus não queria que eles se atrasassem em alcançar as cidades para as quais os enviara. Quando os discípulos chegassem a uma casa onde desejassem ficar, Jesus queria que eles abençoassem a casa antes de fazerem qualquer outra coisa. "Paz para esta casa" era uma saudação judaica normal que significava que quem a pronuncia está pedindo a Deus para abençoar as pessoas na casa, dando-lhes paz. Na cultura judaica, a paz significa tanto à ausência de guerra quanto a um estado de segurança, saúde e prosperidade. Deus é a fonte de todas essas coisas para aqueles que estão em uma relação com ele.</w:t>
      </w:r>
    </w:p>
    <w:p>
      <w:pPr/>
      <w:r>
        <w:rPr>
          <w:lang w:val="pt_PT" w:bidi="pt_PT"/>
        </w:rPr>
      </w:r>
      <w:r>
        <w:rPr>
          <w:lang w:val="pt_PT" w:bidi="pt_PT"/>
        </w:rPr>
        <w:t>Pare e discuta com sua equipe. Que tipo de bênçãos ou saudações são proferidas em sua cultura quando vocês entram na casa de alguém? [Em sua cultura, o que as pessoas fazem para receber alguém em casa?]{.mark}</w:t>
      </w:r>
    </w:p>
    <w:p>
      <w:pPr/>
      <w:r>
        <w:rPr>
          <w:lang w:val="pt_PT" w:bidi="pt_PT"/>
        </w:rPr>
      </w:r>
      <w:r>
        <w:rPr>
          <w:lang w:val="pt_PT" w:bidi="pt_PT"/>
        </w:rPr>
        <w:t>Jesus diz a seus discípulos se o chefe da família é um homem [que quer paz com Deus, então ele receberá a bênção dos discípulos e permitirá que os discípulos permaneçam em sua casa.]{.mark} Se o chefe da família não aceitasse os discípulos, então as pessoas naquela casa não receberiam a bênção da paz de Deus. Quando os discípulos encontrassem um homem de paz, Jesus queria que eles pernoitassem naquela casa enquanto permanecessem na cidade. "Um trabalhador merece seu salário" era provavelmente um ditado comum na época de Jesus. Jesus o usa para indicar que era justo que seus discípulos recebessem comida e bebida por sua hospedagem sem pagarem, já que eles estavam ensinando e servindo a cidade.</w:t>
      </w:r>
    </w:p>
    <w:p>
      <w:pPr/>
      <w:r>
        <w:rPr>
          <w:lang w:val="pt_PT" w:bidi="pt_PT"/>
        </w:rPr>
      </w:r>
      <w:r>
        <w:rPr>
          <w:lang w:val="pt_PT" w:bidi="pt_PT"/>
        </w:rPr>
        <w:t>Pare e discuta com sua equipe. Como vocês identificariam um homem ou mulher de paz em sua cultura? Que ações as pessoas de paz fazem em sua cultura que demonstram que elas amam a paz?</w:t>
      </w:r>
    </w:p>
    <w:p>
      <w:pPr/>
      <w:r>
        <w:rPr>
          <w:lang w:val="pt_PT" w:bidi="pt_PT"/>
        </w:rPr>
      </w:r>
      <w:r>
        <w:rPr>
          <w:lang w:val="pt_PT" w:bidi="pt_PT"/>
        </w:rPr>
        <w:t>Jesus diz a seus discípulos que, se uma cidade os recebesse com alegria, eles deveriam comer o que as pessoas lhes dessem e curar as pessoas doentes naquela cidade. Jesus queria que seus discípulos contassem [às pessoas da cidade que Deus estava vindo em breve para governar em seus corações.]{.mark} [Jesus mostrou o poder de Deus por meio de seus ensinamentos e milagres. Isso mostrava que o Reino de Deus havia chegado!]{.mark} Em contraste, Jesus diz a eles que, quando uma cidade os rejeitasse, eles deveriam ir a uma área pública da cidade, onde muitas pessoas os pudessem ouvir. Jesus diz que eles deveriam remover a poeira daquela cidade de seus pés. [Esse símbolo era um aviso: Deus virá para julgar a cidade se eles não mudarem seus caminhos e seguirem a Deus.]{.mark}</w:t>
      </w:r>
    </w:p>
    <w:p>
      <w:pPr/>
      <w:r>
        <w:rPr>
          <w:lang w:val="pt_PT" w:bidi="pt_PT"/>
        </w:rPr>
      </w:r>
      <w:r>
        <w:rPr>
          <w:lang w:val="pt_PT" w:bidi="pt_PT"/>
        </w:rPr>
        <w:t>Daí Jesus começa a explicar o que acontecerá com as cidades que o rejeitam, no dia em que Deus vier para julgar o mundo. Muitos anos atrás, na época de Abraão, o povo não judeu da cidade de Sodoma pecou muito. Mas, as pessoas nas cidades que agora rejeitassem Jesus, serão julgadas ainda mais severamente do que Sodoma. Outras cidades não judaicas, como Tiro e Sídon, também pecaram muito, mas Jesus diz que as cidades judaicas de Corazim e Betsaida, serão punidas mais duramente! Jesus está triste, porque ele ensinou e fez milagres em Corazim e Betsaida, e eles não se arrependeram, ou se afastaram de seus pecados. Mas, se Jesus tivesse feito milagres em Tiro e Sídon, eles se arrependeriam. Eles se vestiriam com panos ásperos e lançariam cinzas em suas cabeças para demonstrar estarem tristes por pecarem.</w:t>
      </w:r>
    </w:p>
    <w:p>
      <w:pPr/>
      <w:r>
        <w:rPr>
          <w:lang w:val="pt_PT" w:bidi="pt_PT"/>
        </w:rPr>
      </w:r>
      <w:r>
        <w:rPr>
          <w:lang w:val="pt_PT" w:bidi="pt_PT"/>
        </w:rPr>
        <w:t>Pare e mostre uma imagem de serapilheira. Em sua cultura, como as pessoas demonstram externamente tristeza e remorso? O que eles vestem?</w:t>
      </w:r>
    </w:p>
    <w:p>
      <w:pPr/>
      <w:r>
        <w:rPr>
          <w:lang w:val="pt_PT" w:bidi="pt_PT"/>
        </w:rPr>
      </w:r>
      <w:r>
        <w:rPr>
          <w:lang w:val="pt_PT" w:bidi="pt_PT"/>
        </w:rPr>
        <w:t>Até as pessoas da cidade de Cafarnaum pensa que Deus as honrará no céu. Mas Jesus diz que, porque muitas pessoas lá não acreditaram nele, elas serão lançadas no Hades, ou no inferno. Isso significa que Deus as castigará e as humilhará.</w:t>
      </w:r>
    </w:p>
    <w:p>
      <w:pPr/>
      <w:r>
        <w:rPr>
          <w:lang w:val="pt_PT" w:bidi="pt_PT"/>
        </w:rPr>
      </w:r>
      <w:r>
        <w:rPr>
          <w:lang w:val="pt_PT" w:bidi="pt_PT"/>
        </w:rPr>
        <w:t>[Jesus resume seu ensino. Ele diz que, se alguém aceitar aos discípulos, é o mesmo que aceitar a ele. Se rejeitarem a Jesus, é o mesmo que se rejeitarem a Deus.]{.mark} Quando Jesus terminou de dar essas instruções, os 72 discípulos obedeceram e partiram em sua viagem.</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10:1–16</w:t>
      </w:r>
    </w:p>
    <w:p>
      <w:pPr/>
      <w:r>
        <w:rPr>
          <w:lang w:val="pt_PT" w:bidi="pt_PT"/>
        </w:rPr>
      </w:r>
      <w:r>
        <w:rPr>
          <w:lang w:val="pt_PT" w:bidi="pt_PT"/>
        </w:rPr>
        <w:t>Ouça o texto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cinco cenas.</w:t>
      </w:r>
    </w:p>
    <w:p>
      <w:pPr/>
      <w:r>
        <w:rPr>
          <w:lang w:val="pt_PT" w:bidi="pt_PT"/>
        </w:rPr>
      </w:r>
      <w:r>
        <w:rPr>
          <w:b/>
          <w:lang w:val="pt_PT" w:bidi="pt_PT"/>
        </w:rPr>
        <w:t>Primeira cena:</w:t>
      </w:r>
      <w:r>
        <w:rPr>
          <w:lang w:val="pt_PT" w:bidi="pt_PT"/>
        </w:rPr>
        <w:t xml:space="preserve"> Jesus e seus discípulos estão a caminho de Jerusalém. Jesus reúne 72 de seus discípulos para enviá-los à frente para as cidades às quais Jesus queria viajar. Jesus dá instruções específicas antes de eles saírem.</w:t>
      </w:r>
    </w:p>
    <w:p>
      <w:pPr/>
      <w:r>
        <w:rPr>
          <w:lang w:val="pt_PT" w:bidi="pt_PT"/>
        </w:rPr>
      </w:r>
      <w:r>
        <w:rPr>
          <w:b/>
          <w:lang w:val="pt_PT" w:bidi="pt_PT"/>
        </w:rPr>
        <w:t>Segunda cena:</w:t>
      </w:r>
      <w:r>
        <w:rPr>
          <w:lang w:val="pt_PT" w:bidi="pt_PT"/>
        </w:rPr>
        <w:t xml:space="preserve"> Jesus explica a missão dos discípulos usando o exemplo de uma colheita. Jesus compara seus discípulos com cordeiros indo à presença de lobos.</w:t>
      </w:r>
    </w:p>
    <w:p>
      <w:pPr/>
      <w:r>
        <w:rPr>
          <w:lang w:val="pt_PT" w:bidi="pt_PT"/>
        </w:rPr>
      </w:r>
      <w:r>
        <w:rPr>
          <w:b/>
          <w:lang w:val="pt_PT" w:bidi="pt_PT"/>
        </w:rPr>
        <w:t>Terceira cena:</w:t>
      </w:r>
      <w:r>
        <w:rPr>
          <w:lang w:val="pt_PT" w:bidi="pt_PT"/>
        </w:rPr>
        <w:t xml:space="preserve"> Jesus instrui os discípulos quanto ao que não levar, e o que fazer quando não forem aceitos em uma casa.</w:t>
      </w:r>
    </w:p>
    <w:p>
      <w:pPr/>
      <w:r>
        <w:rPr>
          <w:lang w:val="pt_PT" w:bidi="pt_PT"/>
        </w:rPr>
      </w:r>
      <w:r>
        <w:rPr>
          <w:b/>
          <w:lang w:val="pt_PT" w:bidi="pt_PT"/>
        </w:rPr>
        <w:t>Quarta cena:</w:t>
      </w:r>
      <w:r>
        <w:rPr>
          <w:lang w:val="pt_PT" w:bidi="pt_PT"/>
        </w:rPr>
        <w:t xml:space="preserve"> Jesus explica o que fazer quando forem rejeitados. Jesus compara as cidades que o rejeitam com cidades conhecidas na história judaica.</w:t>
      </w:r>
    </w:p>
    <w:p>
      <w:pPr/>
      <w:r>
        <w:rPr>
          <w:lang w:val="pt_PT" w:bidi="pt_PT"/>
        </w:rPr>
      </w:r>
      <w:r>
        <w:rPr>
          <w:b/>
          <w:lang w:val="pt_PT" w:bidi="pt_PT"/>
        </w:rPr>
        <w:t>Quinta cena:</w:t>
      </w:r>
      <w:r>
        <w:rPr>
          <w:lang w:val="pt_PT" w:bidi="pt_PT"/>
        </w:rPr>
        <w:t xml:space="preserve"> Jesus diz a seus discípulos que as pessoas que os ouvem, ouvem a Jesus, e as que os rejeitam, rejeitam a Jesus e rejeitam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Trabalhador em um campo</w:t>
      </w:r>
    </w:p>
    <w:p>
      <w:pPr>
        <w:pStyle w:val="ListBullet"/>
        <w:spacing w:line="240" w:lineRule="auto"/>
        <w:ind w:left="720"/>
      </w:pPr>
      <w:r>
        <w:rPr>
          <w:lang w:val="pt_PT" w:bidi="pt_PT"/>
        </w:rPr>
      </w:r>
      <w:r>
        <w:rPr>
          <w:lang w:val="pt_PT" w:bidi="pt_PT"/>
        </w:rPr>
        <w:t>Proprietário do campo</w:t>
      </w:r>
    </w:p>
    <w:p>
      <w:pPr>
        <w:pStyle w:val="ListBullet"/>
        <w:spacing w:line="240" w:lineRule="auto"/>
        <w:ind w:left="720"/>
      </w:pPr>
      <w:r>
        <w:rPr>
          <w:lang w:val="pt_PT" w:bidi="pt_PT"/>
        </w:rPr>
      </w:r>
      <w:r>
        <w:rPr>
          <w:lang w:val="pt_PT" w:bidi="pt_PT"/>
        </w:rPr>
        <w:t>Cordeiro</w:t>
      </w:r>
    </w:p>
    <w:p>
      <w:pPr>
        <w:pStyle w:val="ListBullet"/>
        <w:spacing w:line="240" w:lineRule="auto"/>
        <w:ind w:left="720"/>
      </w:pPr>
      <w:r>
        <w:rPr>
          <w:lang w:val="pt_PT" w:bidi="pt_PT"/>
        </w:rPr>
      </w:r>
      <w:r>
        <w:rPr>
          <w:lang w:val="pt_PT" w:bidi="pt_PT"/>
        </w:rPr>
        <w:t>Lobos</w:t>
      </w:r>
    </w:p>
    <w:p>
      <w:pPr>
        <w:pStyle w:val="ListBullet"/>
        <w:spacing w:line="240" w:lineRule="auto"/>
        <w:ind w:left="720"/>
      </w:pPr>
      <w:r>
        <w:rPr>
          <w:lang w:val="pt_PT" w:bidi="pt_PT"/>
        </w:rPr>
      </w:r>
      <w:r>
        <w:rPr>
          <w:lang w:val="pt_PT" w:bidi="pt_PT"/>
        </w:rPr>
        <w:t>72 discípulos</w:t>
      </w:r>
    </w:p>
    <w:p>
      <w:pPr>
        <w:pStyle w:val="ListBullet"/>
        <w:spacing w:line="240" w:lineRule="auto"/>
        <w:ind w:left="720"/>
      </w:pPr>
      <w:r>
        <w:rPr>
          <w:lang w:val="pt_PT" w:bidi="pt_PT"/>
        </w:rPr>
      </w:r>
      <w:r>
        <w:rPr>
          <w:lang w:val="pt_PT" w:bidi="pt_PT"/>
        </w:rPr>
        <w:t>Pessoas em uma casa pacífica</w:t>
      </w:r>
    </w:p>
    <w:p>
      <w:pPr>
        <w:pStyle w:val="ListBullet"/>
        <w:spacing w:line="240" w:lineRule="auto"/>
        <w:ind w:left="720"/>
      </w:pPr>
      <w:r>
        <w:rPr>
          <w:lang w:val="pt_PT" w:bidi="pt_PT"/>
        </w:rPr>
      </w:r>
      <w:r>
        <w:rPr>
          <w:lang w:val="pt_PT" w:bidi="pt_PT"/>
        </w:rPr>
        <w:t>Pessoas em uma casa sem paz</w:t>
      </w:r>
    </w:p>
    <w:p>
      <w:pPr>
        <w:pStyle w:val="ListBullet"/>
        <w:spacing w:line="240" w:lineRule="auto"/>
        <w:ind w:left="720"/>
      </w:pPr>
      <w:r>
        <w:rPr>
          <w:lang w:val="pt_PT" w:bidi="pt_PT"/>
        </w:rPr>
      </w:r>
      <w:r>
        <w:rPr>
          <w:lang w:val="pt_PT" w:bidi="pt_PT"/>
        </w:rPr>
        <w:t>Pessoas em uma cidade receptiva</w:t>
      </w:r>
    </w:p>
    <w:p>
      <w:pPr>
        <w:pStyle w:val="ListBullet"/>
        <w:spacing w:line="240" w:lineRule="auto"/>
        <w:ind w:left="720"/>
      </w:pPr>
      <w:r>
        <w:rPr>
          <w:lang w:val="pt_PT" w:bidi="pt_PT"/>
        </w:rPr>
      </w:r>
      <w:r>
        <w:rPr>
          <w:lang w:val="pt_PT" w:bidi="pt_PT"/>
        </w:rPr>
        <w:t>Pessoas em uma cidade não receptiva</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Jesus já havia explicado o que significa ser um discípulo.</w:t>
      </w:r>
    </w:p>
    <w:p>
      <w:pPr/>
      <w:r>
        <w:rPr>
          <w:lang w:val="pt_PT" w:bidi="pt_PT"/>
        </w:rPr>
      </w:r>
      <w:r>
        <w:rPr>
          <w:lang w:val="pt_PT" w:bidi="pt_PT"/>
        </w:rPr>
        <w:t>Jesus reuniu 72 de seus discípulos e os enviou à frente para as cidades e lugares aonde Jesus estava prestes a ir.</w:t>
      </w:r>
    </w:p>
    <w:p>
      <w:pPr/>
      <w:r>
        <w:rPr>
          <w:lang w:val="pt_PT" w:bidi="pt_PT"/>
        </w:rPr>
      </w:r>
      <w:r>
        <w:rPr>
          <w:lang w:val="pt_PT" w:bidi="pt_PT"/>
        </w:rPr>
        <w:t>Lembre-se de que Jesus começa dando instruções e usando o exemplo da época da colheita, onde o Senhor da colheita se refere a Deus.</w:t>
      </w:r>
    </w:p>
    <w:p>
      <w:pPr/>
      <w:r>
        <w:rPr>
          <w:lang w:val="pt_PT" w:bidi="pt_PT"/>
        </w:rPr>
      </w:r>
      <w:r>
        <w:rPr>
          <w:lang w:val="pt_PT" w:bidi="pt_PT"/>
        </w:rPr>
        <w:t>Jesus disse que a safra a ser colhida era grande, mas há poucos trabalhadores para a colheita. Jesus dá instruções a seus discípulos.</w:t>
      </w:r>
    </w:p>
    <w:p>
      <w:pPr/>
      <w:r>
        <w:rPr>
          <w:lang w:val="pt_PT" w:bidi="pt_PT"/>
        </w:rPr>
      </w:r>
      <w:r>
        <w:rPr>
          <w:lang w:val="pt_PT" w:bidi="pt_PT"/>
        </w:rPr>
        <w:t>Tenha em mente que os cordeiros são pequenos animais que os lobos atacam quando encontram a oportunidade. Jesus compara seus discípulos a cordeiros.</w:t>
      </w:r>
    </w:p>
    <w:p>
      <w:pPr/>
      <w:r>
        <w:rPr>
          <w:lang w:val="pt_PT" w:bidi="pt_PT"/>
        </w:rPr>
      </w:r>
      <w:r>
        <w:rPr>
          <w:lang w:val="pt_PT" w:bidi="pt_PT"/>
        </w:rPr>
        <w:t>Lembre-se também de que Jesus não está dizendo para eles serem rudes ao não saudarem as pessoas. Em vez disso, Jesus está dizendo a eles para não se atrasarem cumprimentando as pessoas em seu caminho. A tarefa que ele lhes deu era urgente.</w:t>
      </w:r>
    </w:p>
    <w:p>
      <w:pPr/>
      <w:r>
        <w:rPr>
          <w:lang w:val="pt_PT" w:bidi="pt_PT"/>
        </w:rPr>
      </w:r>
      <w:r>
        <w:rPr>
          <w:lang w:val="pt_PT" w:bidi="pt_PT"/>
        </w:rPr>
        <w:t>Considere que Jesus dá agora instruções sobre o que fazer quando os discípulos forem aceitos. Jesus se refere à comparação do trabalho nos campos.</w:t>
      </w:r>
    </w:p>
    <w:p>
      <w:pPr/>
      <w:r>
        <w:rPr>
          <w:lang w:val="pt_PT" w:bidi="pt_PT"/>
        </w:rPr>
      </w:r>
      <w:r>
        <w:rPr>
          <w:lang w:val="pt_PT" w:bidi="pt_PT"/>
        </w:rPr>
        <w:t>Ele lhes diz para ficarem na mesma casa, comendo e bebendo o que lhes é fornecido. Jesus diz que o trabalhador merece seu salário.</w:t>
      </w:r>
    </w:p>
    <w:p>
      <w:pPr/>
      <w:r>
        <w:rPr>
          <w:lang w:val="pt_PT" w:bidi="pt_PT"/>
        </w:rPr>
      </w:r>
      <w:r>
        <w:rPr>
          <w:lang w:val="pt_PT" w:bidi="pt_PT"/>
        </w:rPr>
        <w:t>Recorde-se de que Jesus dá agora instruções para quando os discípulos forem rejeitados numa aldeia.</w:t>
      </w:r>
    </w:p>
    <w:p>
      <w:pPr/>
      <w:r>
        <w:rPr>
          <w:lang w:val="pt_PT" w:bidi="pt_PT"/>
        </w:rPr>
      </w:r>
      <w:r>
        <w:rPr>
          <w:lang w:val="pt_PT" w:bidi="pt_PT"/>
        </w:rPr>
        <w:t>Atente-se para que a ação de sacudir a poeira dos pés simboliza o julgamento de Deus que virá àquela cidade se não mudarem.</w:t>
      </w:r>
    </w:p>
    <w:p>
      <w:pPr/>
      <w:r>
        <w:rPr>
          <w:lang w:val="pt_PT" w:bidi="pt_PT"/>
        </w:rPr>
      </w:r>
      <w:r>
        <w:rPr>
          <w:lang w:val="pt_PT" w:bidi="pt_PT"/>
        </w:rPr>
        <w:t>Jesus lhes diz que, se uma cidade não os receber, devem ir às ruas dizer: "A poeira de nossos pés limpamos contra vocês. O reino de Deus está próximo".</w:t>
      </w:r>
    </w:p>
    <w:p>
      <w:pPr/>
      <w:r>
        <w:rPr>
          <w:lang w:val="pt_PT" w:bidi="pt_PT"/>
        </w:rPr>
      </w:r>
      <w:r>
        <w:rPr>
          <w:lang w:val="pt_PT" w:bidi="pt_PT"/>
        </w:rPr>
        <w:t>Não se esqueça de que os judeus conheciam a história de Sodoma. Em sua história, Sodoma era uma cidade muito pecadora. Dizer isso torna a rejeição de Jesus ainda pior do que o pecado de Sodoma.</w:t>
      </w:r>
    </w:p>
    <w:p>
      <w:pPr/>
      <w:r>
        <w:rPr>
          <w:lang w:val="pt_PT" w:bidi="pt_PT"/>
        </w:rPr>
      </w:r>
      <w:r>
        <w:rPr>
          <w:lang w:val="pt_PT" w:bidi="pt_PT"/>
        </w:rPr>
        <w:t>Lembre-se de que, quando Jesus diz "naquele dia", ele está falando do dia em que Deus julgará todas as pessoas.</w:t>
      </w:r>
    </w:p>
    <w:p>
      <w:pPr/>
      <w:r>
        <w:rPr>
          <w:lang w:val="pt_PT" w:bidi="pt_PT"/>
        </w:rPr>
      </w:r>
      <w:r>
        <w:rPr>
          <w:lang w:val="pt_PT" w:bidi="pt_PT"/>
        </w:rPr>
        <w:t>Jesus lhes diz que, naquele dia, o pecado de Sodoma é mais suportável do que o da cidade que rejeita a ele.</w:t>
      </w:r>
    </w:p>
    <w:p>
      <w:pPr/>
      <w:r>
        <w:rPr>
          <w:lang w:val="pt_PT" w:bidi="pt_PT"/>
        </w:rPr>
      </w:r>
      <w:r>
        <w:rPr>
          <w:lang w:val="pt_PT" w:bidi="pt_PT"/>
        </w:rPr>
        <w:t>Deve lembrar-se de que Jesus menciona duas cidades que ele visitou. Perto de Betsaida, Jesus alimentou cinco mil pessoas. Jesus também menciona Tiro e Sídon, duas cidades não judaicas.</w:t>
      </w:r>
    </w:p>
    <w:p>
      <w:pPr/>
      <w:r>
        <w:rPr>
          <w:lang w:val="pt_PT" w:bidi="pt_PT"/>
        </w:rPr>
      </w:r>
      <w:r>
        <w:rPr>
          <w:lang w:val="pt_PT" w:bidi="pt_PT"/>
        </w:rPr>
        <w:t>É importante lembrar-se de que Jesus não está dizendo que Tiro e Sídon não enfrentarão julgamento, mas sim que Betsaida e Corazim experimentarão uma punição maior, porque rejeitaram a Jesus e seus discípulos.</w:t>
      </w:r>
    </w:p>
    <w:p>
      <w:pPr/>
      <w:r>
        <w:rPr>
          <w:lang w:val="pt_PT" w:bidi="pt_PT"/>
        </w:rPr>
      </w:r>
      <w:r>
        <w:rPr>
          <w:lang w:val="pt_PT" w:bidi="pt_PT"/>
        </w:rPr>
        <w:t>Não se esqueça também de que Cafarnaum foi uma das primeiras cidades onde Jesus realizou milagres. Mesmo assim, muitas pessoas na cidade não acreditaram em Jesus como o Salvador Prometido de Deus.</w:t>
      </w:r>
    </w:p>
    <w:p>
      <w:pPr/>
      <w:r>
        <w:rPr>
          <w:lang w:val="pt_PT" w:bidi="pt_PT"/>
        </w:rPr>
      </w:r>
      <w:r>
        <w:rPr>
          <w:lang w:val="pt_PT" w:bidi="pt_PT"/>
        </w:rPr>
        <w:t>Jesus diz: "Você, Cafarnaum, será exaltado para o céu? Você será levado para o lugar de castigo".</w:t>
      </w:r>
    </w:p>
    <w:p>
      <w:pPr/>
      <w:r>
        <w:rPr>
          <w:lang w:val="pt_PT" w:bidi="pt_PT"/>
        </w:rPr>
      </w:r>
      <w:r>
        <w:rPr>
          <w:lang w:val="pt_PT" w:bidi="pt_PT"/>
        </w:rPr>
        <w:t>Tenha em mente que Jesus está dando sua autoridade a seus discípulos para quando eles falarem. Também é importante lembrar que quem enviou Jesus foi Deus.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10:1–16</w:t>
      </w:r>
    </w:p>
    <w:p>
      <w:pPr/>
      <w:r>
        <w:rPr>
          <w:lang w:val="pt_PT" w:bidi="pt_PT"/>
        </w:rPr>
      </w:r>
      <w:r>
        <w:rPr>
          <w:lang w:val="pt_PT" w:bidi="pt_PT"/>
        </w:rPr>
        <w:t>Ouça o texto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Trabalhador no campo</w:t>
      </w:r>
    </w:p>
    <w:p>
      <w:pPr>
        <w:pStyle w:val="ListBullet"/>
        <w:spacing w:line="240" w:lineRule="auto"/>
        <w:ind w:left="720"/>
      </w:pPr>
      <w:r>
        <w:rPr>
          <w:lang w:val="pt_PT" w:bidi="pt_PT"/>
        </w:rPr>
      </w:r>
      <w:r>
        <w:rPr>
          <w:lang w:val="pt_PT" w:bidi="pt_PT"/>
        </w:rPr>
        <w:t>Proprietário do campo</w:t>
      </w:r>
    </w:p>
    <w:p>
      <w:pPr>
        <w:pStyle w:val="ListBullet"/>
        <w:spacing w:line="240" w:lineRule="auto"/>
        <w:ind w:left="720"/>
      </w:pPr>
      <w:r>
        <w:rPr>
          <w:lang w:val="pt_PT" w:bidi="pt_PT"/>
        </w:rPr>
      </w:r>
      <w:r>
        <w:rPr>
          <w:lang w:val="pt_PT" w:bidi="pt_PT"/>
        </w:rPr>
        <w:t>Cordeiro</w:t>
      </w:r>
    </w:p>
    <w:p>
      <w:pPr>
        <w:pStyle w:val="ListBullet"/>
        <w:spacing w:line="240" w:lineRule="auto"/>
        <w:ind w:left="720"/>
      </w:pPr>
      <w:r>
        <w:rPr>
          <w:lang w:val="pt_PT" w:bidi="pt_PT"/>
        </w:rPr>
      </w:r>
      <w:r>
        <w:rPr>
          <w:lang w:val="pt_PT" w:bidi="pt_PT"/>
        </w:rPr>
        <w:t>Lobos</w:t>
      </w:r>
    </w:p>
    <w:p>
      <w:pPr>
        <w:pStyle w:val="ListBullet"/>
        <w:spacing w:line="240" w:lineRule="auto"/>
        <w:ind w:left="720"/>
      </w:pPr>
      <w:r>
        <w:rPr>
          <w:lang w:val="pt_PT" w:bidi="pt_PT"/>
        </w:rPr>
      </w:r>
      <w:r>
        <w:rPr>
          <w:lang w:val="pt_PT" w:bidi="pt_PT"/>
        </w:rPr>
        <w:t>72 discípulos</w:t>
      </w:r>
    </w:p>
    <w:p>
      <w:pPr>
        <w:pStyle w:val="ListBullet"/>
        <w:spacing w:line="240" w:lineRule="auto"/>
        <w:ind w:left="720"/>
      </w:pPr>
      <w:r>
        <w:rPr>
          <w:lang w:val="pt_PT" w:bidi="pt_PT"/>
        </w:rPr>
      </w:r>
      <w:r>
        <w:rPr>
          <w:lang w:val="pt_PT" w:bidi="pt_PT"/>
        </w:rPr>
        <w:t>Pessoas em uma casa pacífica</w:t>
      </w:r>
    </w:p>
    <w:p>
      <w:pPr>
        <w:pStyle w:val="ListBullet"/>
        <w:spacing w:line="240" w:lineRule="auto"/>
        <w:ind w:left="720"/>
      </w:pPr>
      <w:r>
        <w:rPr>
          <w:lang w:val="pt_PT" w:bidi="pt_PT"/>
        </w:rPr>
      </w:r>
      <w:r>
        <w:rPr>
          <w:lang w:val="pt_PT" w:bidi="pt_PT"/>
        </w:rPr>
        <w:t>Pessoas em uma casa não pacífica</w:t>
      </w:r>
    </w:p>
    <w:p>
      <w:pPr>
        <w:pStyle w:val="ListBullet"/>
        <w:spacing w:line="240" w:lineRule="auto"/>
        <w:ind w:left="720"/>
      </w:pPr>
      <w:r>
        <w:rPr>
          <w:lang w:val="pt_PT" w:bidi="pt_PT"/>
        </w:rPr>
      </w:r>
      <w:r>
        <w:rPr>
          <w:lang w:val="pt_PT" w:bidi="pt_PT"/>
        </w:rPr>
        <w:t>Pessoas em uma cidade receptiva</w:t>
      </w:r>
    </w:p>
    <w:p>
      <w:pPr>
        <w:pStyle w:val="ListBullet"/>
        <w:spacing w:line="240" w:lineRule="auto"/>
        <w:ind w:left="720"/>
      </w:pPr>
      <w:r>
        <w:rPr>
          <w:lang w:val="pt_PT" w:bidi="pt_PT"/>
        </w:rPr>
      </w:r>
      <w:r>
        <w:rPr>
          <w:lang w:val="pt_PT" w:bidi="pt_PT"/>
        </w:rPr>
        <w:t>Pessoas em uma cidade não receptiva</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A equipe pode querer interpretar as instruções de Jesus. Enquanto Jesus dá instruções, a equipe pode interpretar em segundo plano a situação que Jesus está explicando.</w:t>
      </w:r>
    </w:p>
    <w:p>
      <w:pPr/>
      <w:r>
        <w:rPr>
          <w:lang w:val="pt_PT" w:bidi="pt_PT"/>
        </w:rPr>
      </w:r>
      <w:r>
        <w:rPr>
          <w:lang w:val="pt_PT" w:bidi="pt_PT"/>
        </w:rPr>
        <w:t>Represente Jesus dando instruções a seus discípulos enquanto a equipe representa as instruções que ele dá.</w:t>
      </w:r>
    </w:p>
    <w:p>
      <w:pPr/>
      <w:r>
        <w:rPr>
          <w:lang w:val="pt_PT" w:bidi="pt_PT"/>
        </w:rPr>
      </w:r>
      <w:r>
        <w:rPr>
          <w:lang w:val="pt_PT" w:bidi="pt_PT"/>
        </w:rPr>
        <w:t>Represente um trabalhador no campo olhando para a grande produção e pedindo ao proprietário do campo para enviar mais trabalhadores, porque há muito trabalho a ser feito. Se possível, represente alguns cordeiros indo entre os lobos. Represente também os discípulos deixando para trás bolsas com dinheiro, sacos de viagem e sandálias extras. Enquanto os discípulos vão pela estrada, não param para saudar as pessoas.</w:t>
      </w:r>
    </w:p>
    <w:p>
      <w:pPr/>
      <w:r>
        <w:rPr>
          <w:lang w:val="pt_PT" w:bidi="pt_PT"/>
        </w:rPr>
      </w:r>
      <w:r>
        <w:rPr>
          <w:b/>
          <w:lang w:val="pt_PT" w:bidi="pt_PT"/>
        </w:rPr>
        <w:t>Interrompa a cena.</w:t>
      </w:r>
      <w:r>
        <w:rPr>
          <w:lang w:val="pt_PT" w:bidi="pt_PT"/>
        </w:rPr>
        <w:t xml:space="preserve"> Pergunte ao ator que interpreta o trabalhador no campo: "Como você se sente?". Você pode ouvir coisas como: "Feliz; o campo é enorme e está pronto para a colheita", "Desanimado; não temos trabalhadores suficientes para ajudar na colheita do campo", e "Confiante; o proprietário do campo enviará mais trabalhadores".</w:t>
      </w:r>
    </w:p>
    <w:p>
      <w:pPr/>
      <w:r>
        <w:rPr>
          <w:lang w:val="pt_PT" w:bidi="pt_PT"/>
        </w:rPr>
      </w:r>
      <w:r>
        <w:rPr>
          <w:lang w:val="pt_PT" w:bidi="pt_PT"/>
        </w:rPr>
        <w:t>Pergunte ao ator que interpreta o discípulo deixando todas as suas coisas para trás: "Como você se sente?". Você pode ouvir coisas como: "Espero não precisar dessas coisas", "Espero que Deus faça as provisões", e "Estou animado para obedecer a Jesus". Reinicie a cena.</w:t>
      </w:r>
    </w:p>
    <w:p>
      <w:pPr/>
      <w:r>
        <w:rPr>
          <w:lang w:val="pt_PT" w:bidi="pt_PT"/>
        </w:rPr>
      </w:r>
      <w:r>
        <w:rPr>
          <w:lang w:val="pt_PT" w:bidi="pt_PT"/>
        </w:rPr>
        <w:t>Represente discípulos entrando em uma casa dizendo: "A paz esteja convosco". As pessoas que vivem na casa são pacíficas, e a paz permanece com eles. Represente outro par de discípulos indo para uma casa onde as pessoas não são pacíficas. Sua bênção não é aceita e a família continua a não ser pacífica. Represente os discípulos não indo de casa em casa, mas aceitando a hospitalidade da primeira pessoa que a oferece. Represente os discípulos comendo o que é oferecido, como uma maneira de aceitar o seu salário.</w:t>
      </w:r>
    </w:p>
    <w:p>
      <w:pPr/>
      <w:r>
        <w:rPr>
          <w:lang w:val="pt_PT" w:bidi="pt_PT"/>
        </w:rPr>
      </w:r>
      <w:r>
        <w:rPr>
          <w:b/>
          <w:lang w:val="pt_PT" w:bidi="pt_PT"/>
        </w:rPr>
        <w:t>Interrompa a cena.</w:t>
      </w:r>
      <w:r>
        <w:rPr>
          <w:lang w:val="pt_PT" w:bidi="pt_PT"/>
        </w:rPr>
        <w:t xml:space="preserve"> Pergunte aos atores que interpretam as pessoas na casa sem paz: "Como vocês se sentem?". Você pode ouvir coisas como: "O que eles querem?", "Não tenho tempo para visitantes", e "Não são os seguidores daquele que está causando problemas em outras cidades?".</w:t>
      </w:r>
    </w:p>
    <w:p>
      <w:pPr/>
      <w:r>
        <w:rPr>
          <w:lang w:val="pt_PT" w:bidi="pt_PT"/>
        </w:rPr>
      </w:r>
      <w:r>
        <w:rPr>
          <w:lang w:val="pt_PT" w:bidi="pt_PT"/>
        </w:rPr>
        <w:t>Pergunte aos atores que interpretam as pessoas na casa pacífica: "Como vocês se sentem?". Você pode ouvir coisas como: "Estou feliz em ouvir o que os seguidores de Jesus têm a dizer", "Estou grato por sua bênção", e "Agora compreendo que Deus realmente enviou Jesus como o Salvador Prometido". Reinicie a cena.</w:t>
      </w:r>
    </w:p>
    <w:p>
      <w:pPr/>
      <w:r>
        <w:rPr>
          <w:lang w:val="pt_PT" w:bidi="pt_PT"/>
        </w:rPr>
      </w:r>
      <w:r>
        <w:rPr>
          <w:lang w:val="pt_PT" w:bidi="pt_PT"/>
        </w:rPr>
        <w:t>Represente os discípulos entrando em uma cidade. A cidade os recebe. Os discípulos comem o que for servido à sua frente. Os discípulos curam os doentes e contam às pessoas que o reino de Deus está próximo. Represente outros discípulos indo para uma cidade que os rejeita. Eles vão para as ruas e dizem: "Limpamos o pó de nossos pés para mostrar que nós os abandonamos ao julgamento de Deus, mas vocês precisam saber que o reino de Deus está próximo".</w:t>
      </w:r>
    </w:p>
    <w:p>
      <w:pPr/>
      <w:r>
        <w:rPr>
          <w:lang w:val="pt_PT" w:bidi="pt_PT"/>
        </w:rPr>
      </w:r>
      <w:r>
        <w:rPr>
          <w:b/>
          <w:lang w:val="pt_PT" w:bidi="pt_PT"/>
        </w:rPr>
        <w:t>Interrompa a cena.</w:t>
      </w:r>
      <w:r>
        <w:rPr>
          <w:lang w:val="pt_PT" w:bidi="pt_PT"/>
        </w:rPr>
        <w:t xml:space="preserve"> Pergunte aos atores que interpretam as pessoas da cidade receptiva: "Como vocês se sentem?". Você pode ouvir coisas como: "Esta é uma ótima notícia. Mal posso esperar para ver Jesus", "Esperamos por isso há anos", e "Deus ouviu nossas orações, as pessoas estão sendo curadas".</w:t>
      </w:r>
    </w:p>
    <w:p>
      <w:pPr/>
      <w:r>
        <w:rPr>
          <w:lang w:val="pt_PT" w:bidi="pt_PT"/>
        </w:rPr>
      </w:r>
      <w:r>
        <w:rPr>
          <w:lang w:val="pt_PT" w:bidi="pt_PT"/>
        </w:rPr>
        <w:t>Pergunte aos atores que interpretam as pessoas da cidade não receptiva: "Como vocês se sentem?". Você pode ouvir coisas como: "Esses homens precisam ser punidos por falarem mentiras", "Este Jesus não é nada além de um agitador", e "Não acreditarei neles, a menos que os líderes religiosos também acreditem". Reinicie a cena.</w:t>
      </w:r>
    </w:p>
    <w:p>
      <w:pPr/>
      <w:r>
        <w:rPr>
          <w:lang w:val="pt_PT" w:bidi="pt_PT"/>
        </w:rPr>
      </w:r>
      <w:r>
        <w:rPr>
          <w:lang w:val="pt_PT" w:bidi="pt_PT"/>
        </w:rPr>
        <w:t>Represente Jesus terminando suas instruções dizendo a seus discípulos como o dia do julgamento seria melhor para Sodoma do que para a cidade que os rejeitassem. Jesus diz que o povo de Corazim e Betsaida ficará pesaroso. Ele diz que as cidades dos gentios, ou não judeus, teriam se voltado para Deus se os milagres de Jesus tivessem ocorrido nelas. Tiro e Sídon, cidades de gentios, se sairiam melhor no dia do julgamento. Jesus diz que Cafarnaum não tem nenhuma razão para ser honrada, mas, em vez disso, vai descer para o lugar dos mortos.</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"Pensei que o reino de Deus era para todos os judeus". "Mas Sodoma era uma cidade muito pecadora. Espero que as cidades não nos rejeitem", e "Não consigo imaginar Tiro e Sídon se voltando para Deus. Como podem os gentios serem menos pecadores do que o nosso povo?"</w:t>
      </w:r>
    </w:p>
    <w:p>
      <w:pPr/>
      <w:r>
        <w:rPr>
          <w:lang w:val="pt_PT" w:bidi="pt_PT"/>
        </w:rPr>
      </w:r>
      <w:r>
        <w:rPr>
          <w:lang w:val="pt_PT" w:bidi="pt_PT"/>
        </w:rPr>
        <w:t>Pergunte ao ator que interpreta Jesus: "Como você se sente?" Você pode ouvir coisas como: "Estou triste por eles verem o poder de Deus, mas ainda assim não acreditarem em mim". "O que mais eles precisam para acreditarem em mim?", e "Tenho que confiar em meu Pai". Reinicie a cena.</w:t>
      </w:r>
    </w:p>
    <w:p>
      <w:pPr/>
      <w:r>
        <w:rPr>
          <w:lang w:val="pt_PT" w:bidi="pt_PT"/>
        </w:rPr>
      </w:r>
      <w:r>
        <w:rPr>
          <w:lang w:val="pt_PT" w:bidi="pt_PT"/>
        </w:rPr>
        <w:t>Represente Jesus dizendo a seus discípulos que quem aceitar a mensagem deles, está aceitando a ele próprio. Quem rejeita os discípulos, rejeita a Jesus, e quem rejeita a Jesus, rejeita a Deus, porque foi Deus quem enviou a Jesus.</w:t>
      </w:r>
    </w:p>
    <w:p>
      <w:pPr/>
      <w:r>
        <w:rPr>
          <w:lang w:val="pt_PT" w:bidi="pt_PT"/>
        </w:rPr>
      </w:r>
      <w:r>
        <w:rPr>
          <w:b/>
          <w:lang w:val="pt_PT" w:bidi="pt_PT"/>
        </w:rPr>
        <w:t>Interrompa a cena.</w:t>
      </w:r>
      <w:r>
        <w:rPr>
          <w:lang w:val="pt_PT" w:bidi="pt_PT"/>
        </w:rPr>
        <w:t xml:space="preserve"> Pergunte ao ator que interpreta Jesus: "Como você se sente?" Você pode ouvir coisas como: "Sei que eles enfrentarão perseguições, assim como eu", "A rejeição pode ser difícil, mas eles receberão a paz de meu Pai", e "Estou grato por aqueles que aceitarão a minha mensagem".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10:1–16</w:t>
      </w:r>
    </w:p>
    <w:p>
      <w:pPr/>
      <w:r>
        <w:rPr>
          <w:lang w:val="pt_PT" w:bidi="pt_PT"/>
        </w:rPr>
      </w:r>
      <w:r>
        <w:rPr>
          <w:lang w:val="pt_PT" w:bidi="pt_PT"/>
        </w:rPr>
        <w:t>Ouça o texto uma vez na versão mais fácil de entender.</w:t>
      </w:r>
    </w:p>
    <w:p>
      <w:pPr/>
      <w:r>
        <w:rPr>
          <w:lang w:val="pt_PT" w:bidi="pt_PT"/>
        </w:rPr>
      </w:r>
      <w:r>
        <w:rPr>
          <w:lang w:val="pt_PT" w:bidi="pt_PT"/>
        </w:rPr>
        <w:t xml:space="preserve">O </w:t>
      </w:r>
      <w:r>
        <w:rPr>
          <w:b/>
          <w:lang w:val="pt_PT" w:bidi="pt_PT"/>
        </w:rPr>
        <w:t>Senhor</w:t>
      </w:r>
      <w:r>
        <w:rPr>
          <w:lang w:val="pt_PT" w:bidi="pt_PT"/>
        </w:rPr>
        <w:t xml:space="preserve">, ou Jesus, escolhe 72 </w:t>
      </w:r>
      <w:r>
        <w:rPr>
          <w:b/>
          <w:lang w:val="pt_PT" w:bidi="pt_PT"/>
        </w:rPr>
        <w:t>discípulos</w:t>
      </w:r>
      <w:r>
        <w:rPr>
          <w:lang w:val="pt_PT" w:bidi="pt_PT"/>
        </w:rPr>
        <w:t>, ou seguidores, para uma tarefa especial. Lucas usa o título Senhor para se referir a Jesus. Traduza senhor da mesma maneira que você tem traduzido nas passagens anteriores. Ambos os termos estão no glossário principal.</w:t>
      </w:r>
    </w:p>
    <w:p>
      <w:pPr/>
      <w:r>
        <w:rPr>
          <w:lang w:val="pt_PT" w:bidi="pt_PT"/>
        </w:rPr>
      </w:r>
      <w:r>
        <w:rPr>
          <w:lang w:val="pt_PT" w:bidi="pt_PT"/>
        </w:rPr>
        <w:t xml:space="preserve">Jesus diz aos discípulos para </w:t>
      </w:r>
      <w:r>
        <w:rPr>
          <w:b/>
          <w:lang w:val="pt_PT" w:bidi="pt_PT"/>
        </w:rPr>
        <w:t>pedirem</w:t>
      </w:r>
      <w:r>
        <w:rPr>
          <w:lang w:val="pt_PT" w:bidi="pt_PT"/>
        </w:rPr>
        <w:t>, ou implorarem, que o Senhor da colheita envie mais trabalhadores. Aqui, pedir pode significar implorar ou orar. É melhor usar uma palavra geral que pode significar ambos.</w:t>
      </w:r>
    </w:p>
    <w:p>
      <w:pPr/>
      <w:r>
        <w:rPr>
          <w:lang w:val="pt_PT" w:bidi="pt_PT"/>
        </w:rPr>
      </w:r>
      <w:r>
        <w:rPr>
          <w:lang w:val="pt_PT" w:bidi="pt_PT"/>
        </w:rPr>
        <w:t>Jesus dá aos 72 discípulos instruções especiais antes de irem adiante para as cidades para onde Jesus estava planejando viajar. Uma dessas instruções era dizer "</w:t>
      </w:r>
      <w:r>
        <w:rPr>
          <w:b/>
          <w:lang w:val="pt_PT" w:bidi="pt_PT"/>
        </w:rPr>
        <w:t>paz</w:t>
      </w:r>
      <w:r>
        <w:rPr>
          <w:lang w:val="pt_PT" w:bidi="pt_PT"/>
        </w:rPr>
        <w:t xml:space="preserve"> a esta casa", quando os discípulos entrassem em uma casa para se hospedarem. Essa era uma saudação judaica tradicional quando eles entravam em uma casa. Ela significa que quem a profere está pedindo a Deus para trazer paz às pessoas que vivem naquela casa. O conceito judaico de paz significa tanto a ausência de guerra quanto um estado de bem-estar, segurança, saúde e prosperidade. Deus é a fonte de todas essas coisas para aqueles que estão em uma relação com ele. Procure usar uma palavra para "paz" que inclua o maior número possível de sentidos diferentes. O termo Paz consta do glossário principal.</w:t>
      </w:r>
    </w:p>
    <w:p>
      <w:pPr/>
      <w:r>
        <w:rPr>
          <w:lang w:val="pt_PT" w:bidi="pt_PT"/>
        </w:rPr>
      </w:r>
      <w:r>
        <w:rPr>
          <w:lang w:val="pt_PT" w:bidi="pt_PT"/>
        </w:rPr>
        <w:t xml:space="preserve">Jesus diz a seus discípulos para </w:t>
      </w:r>
      <w:r>
        <w:rPr>
          <w:b/>
          <w:lang w:val="pt_PT" w:bidi="pt_PT"/>
        </w:rPr>
        <w:t>curar</w:t>
      </w:r>
      <w:r>
        <w:rPr>
          <w:lang w:val="pt_PT" w:bidi="pt_PT"/>
        </w:rPr>
        <w:t xml:space="preserve"> os doentes e dizer às pessoas </w:t>
      </w:r>
      <w:r>
        <w:rPr>
          <w:b/>
          <w:lang w:val="pt_PT" w:bidi="pt_PT"/>
        </w:rPr>
        <w:t>que o reino de Deus</w:t>
      </w:r>
      <w:r>
        <w:rPr>
          <w:lang w:val="pt_PT" w:bidi="pt_PT"/>
        </w:rPr>
        <w:t xml:space="preserve"> estava se aproximando deles. Aqui, curar significa fazer as pessoas que estavam doentes fisicamente ficarem boas novamente. O reino de Deus se refere a Deus governando nos corações de seu povo por meio de sua crença em Jesus. Traduza cura e o reino de Deus da mesma maneira que você já traduziu antes. O termo Reino de Deus consta do glossário principal.</w:t>
      </w:r>
    </w:p>
    <w:p>
      <w:pPr/>
      <w:r>
        <w:rPr>
          <w:lang w:val="pt_PT" w:bidi="pt_PT"/>
        </w:rPr>
      </w:r>
      <w:r>
        <w:rPr>
          <w:lang w:val="pt_PT" w:bidi="pt_PT"/>
        </w:rPr>
        <w:t xml:space="preserve">Jesus expressa sua tristeza pelas cidades que o rejeitaram. Ainda que tenham visto os </w:t>
      </w:r>
      <w:r>
        <w:rPr>
          <w:b/>
          <w:lang w:val="pt_PT" w:bidi="pt_PT"/>
        </w:rPr>
        <w:t>milagres</w:t>
      </w:r>
      <w:r>
        <w:rPr>
          <w:lang w:val="pt_PT" w:bidi="pt_PT"/>
        </w:rPr>
        <w:t xml:space="preserve"> de Jesus, não acreditaram nele. O termo Milagres se refere às ações poderosas que somente Deus pode realizar. Traduza milagre da mesma maneira que você tem traduzido em passagens anteriores. O termo Milagre consta do glossário principal. Jesus diz que, se as cidades não judaicas tivessem visto esses mesmos milagres, elas teriam </w:t>
      </w:r>
      <w:r>
        <w:rPr>
          <w:b/>
          <w:lang w:val="pt_PT" w:bidi="pt_PT"/>
        </w:rPr>
        <w:t>se arrependido</w:t>
      </w:r>
      <w:r>
        <w:rPr>
          <w:lang w:val="pt_PT" w:bidi="pt_PT"/>
        </w:rPr>
        <w:t xml:space="preserve"> há muito tempo. Arrependimento significa parar de pecar e passar a obedecer a Deus. Traduza arrependimento da mesma maneira que você já traduziu antes. O termo Arrependimento consta do glossário principal.</w:t>
      </w:r>
    </w:p>
    <w:p>
      <w:pPr/>
      <w:r>
        <w:rPr>
          <w:lang w:val="pt_PT" w:bidi="pt_PT"/>
        </w:rPr>
      </w:r>
      <w:r>
        <w:rPr>
          <w:lang w:val="pt_PT" w:bidi="pt_PT"/>
        </w:rPr>
        <w:t xml:space="preserve">Jesus menciona vestir-se de serapilheira como uma maneira de mostrar o luto. </w:t>
      </w:r>
      <w:r>
        <w:rPr>
          <w:b/>
          <w:lang w:val="pt_PT" w:bidi="pt_PT"/>
        </w:rPr>
        <w:t>Serapilheira</w:t>
      </w:r>
      <w:r>
        <w:rPr>
          <w:lang w:val="pt_PT" w:bidi="pt_PT"/>
        </w:rPr>
        <w:t xml:space="preserve"> se refere a um pano áspero muito desconfortável de se usar. Geralmente era feito de crinas de animais.</w:t>
      </w:r>
    </w:p>
    <w:p>
      <w:pPr/>
      <w:r>
        <w:rPr>
          <w:lang w:val="pt_PT" w:bidi="pt_PT"/>
        </w:rPr>
      </w:r>
      <w:r>
        <w:rPr>
          <w:lang w:val="pt_PT" w:bidi="pt_PT"/>
        </w:rPr>
        <w:t>Pare e mostre uma imagem de serapilheira, caso ainda não o tenha feito.</w:t>
      </w:r>
    </w:p>
    <w:p>
      <w:pPr/>
      <w:r>
        <w:rPr>
          <w:lang w:val="pt_PT" w:bidi="pt_PT"/>
        </w:rPr>
      </w:r>
      <w:r>
        <w:rPr>
          <w:lang w:val="pt_PT" w:bidi="pt_PT"/>
        </w:rPr>
        <w:t xml:space="preserve">Jesus fala de Cafarnaum, o lugar onde ele realizou grande parte do seu ministério na Galileia. Ele diz que os habitantes pensam que serão levados para os </w:t>
      </w:r>
      <w:r>
        <w:rPr>
          <w:b/>
          <w:lang w:val="pt_PT" w:bidi="pt_PT"/>
        </w:rPr>
        <w:t>céus</w:t>
      </w:r>
      <w:r>
        <w:rPr>
          <w:lang w:val="pt_PT" w:bidi="pt_PT"/>
        </w:rPr>
        <w:t xml:space="preserve">, o lugar onde Deus vive. Em vez disso, Jesus diz que serão levados para o Hades, ou inferno. </w:t>
      </w:r>
      <w:r>
        <w:rPr>
          <w:b/>
          <w:lang w:val="pt_PT" w:bidi="pt_PT"/>
        </w:rPr>
        <w:t>Hades</w:t>
      </w:r>
      <w:r>
        <w:rPr>
          <w:lang w:val="pt_PT" w:bidi="pt_PT"/>
        </w:rPr>
        <w:t xml:space="preserve"> pode se referir ao lugar dos mortos, ao lugar de castigo, ou ao lugar dos mortos injustos. Neste contexto, é o oposto do céu e da honra, e provavelmente significa o inferno, um lugar onde os incrédulos são punidos e humilhados depois de morrerem. Traduza céus da mesma maneira que você tem traduzido em passagens anteriores. Os termos Céu e Hades constam do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10:1–16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53">
        <w:r>
          <w:rPr>
            <w:lang w:val="pt_PT" w:bidi="pt_PT"/>
          </w:rPr>
          <w:rPr>
            <w:color w:val="0000EE"/>
            <w:u w:val="single"/>
          </w:rPr>
          <w:t>Ouvir e Sentir</w:t>
        </w:r>
      </w:hyperlink>
      <w:r>
        <w:rPr>
          <w:lang w:val="pt_PT" w:bidi="pt_PT"/>
        </w:rPr>
        <w:t xml:space="preserve"> (348 KB)</w:t>
      </w:r>
      <w:r>
        <w:rPr>
          <w:lang w:val="pt_PT" w:bidi="pt_PT"/>
        </w:rPr>
      </w:r>
    </w:p>
    <w:p>
      <w:pPr>
        <w:pStyle w:val="ListBullet"/>
        <w:spacing w:line="240" w:lineRule="auto"/>
        <w:ind w:left="720"/>
      </w:pPr>
      <w:r>
        <w:rPr>
          <w:lang w:val="pt_PT" w:bidi="pt_PT"/>
        </w:rPr>
      </w:r>
      <w:hyperlink r:id="rId254">
        <w:r>
          <w:rPr>
            <w:lang w:val="pt_PT" w:bidi="pt_PT"/>
          </w:rPr>
          <w:rPr>
            <w:color w:val="0000EE"/>
            <w:u w:val="single"/>
          </w:rPr>
          <w:t>Preparando o Cenário</w:t>
        </w:r>
      </w:hyperlink>
      <w:r>
        <w:rPr>
          <w:lang w:val="pt_PT" w:bidi="pt_PT"/>
        </w:rPr>
        <w:t xml:space="preserve"> (4.7 MB)</w:t>
      </w:r>
      <w:r>
        <w:rPr>
          <w:lang w:val="pt_PT" w:bidi="pt_PT"/>
        </w:rPr>
      </w:r>
    </w:p>
    <w:p>
      <w:pPr>
        <w:pStyle w:val="ListBullet"/>
        <w:spacing w:line="240" w:lineRule="auto"/>
        <w:ind w:left="720"/>
      </w:pPr>
      <w:r>
        <w:rPr>
          <w:lang w:val="pt_PT" w:bidi="pt_PT"/>
        </w:rPr>
      </w:r>
      <w:hyperlink r:id="rId255">
        <w:r>
          <w:rPr>
            <w:lang w:val="pt_PT" w:bidi="pt_PT"/>
          </w:rPr>
          <w:rPr>
            <w:color w:val="0000EE"/>
            <w:u w:val="single"/>
          </w:rPr>
          <w:t>Identificando as Cenas</w:t>
        </w:r>
      </w:hyperlink>
      <w:r>
        <w:rPr>
          <w:lang w:val="pt_PT" w:bidi="pt_PT"/>
        </w:rPr>
        <w:t xml:space="preserve"> (2.9 MB)</w:t>
      </w:r>
      <w:r>
        <w:rPr>
          <w:lang w:val="pt_PT" w:bidi="pt_PT"/>
        </w:rPr>
      </w:r>
    </w:p>
    <w:p>
      <w:pPr>
        <w:pStyle w:val="ListBullet"/>
        <w:spacing w:line="240" w:lineRule="auto"/>
        <w:ind w:left="720"/>
      </w:pPr>
      <w:r>
        <w:rPr>
          <w:lang w:val="pt_PT" w:bidi="pt_PT"/>
        </w:rPr>
      </w:r>
      <w:hyperlink r:id="rId256">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257">
        <w:r>
          <w:rPr>
            <w:lang w:val="pt_PT" w:bidi="pt_PT"/>
          </w:rPr>
          <w:rPr>
            <w:color w:val="0000EE"/>
            <w:u w:val="single"/>
          </w:rPr>
          <w:t>Preenchendo as Lacunas</w:t>
        </w:r>
      </w:hyperlink>
      <w:r>
        <w:rPr>
          <w:lang w:val="pt_PT" w:bidi="pt_PT"/>
        </w:rPr>
        <w:t xml:space="preserve"> (2.3 MB)</w:t>
      </w:r>
      <w:r>
        <w:rPr>
          <w:lang w:val="pt_PT" w:bidi="pt_PT"/>
        </w:rPr>
      </w:r>
    </w:p>
    <w:p>
      <w:pPr>
        <w:pStyle w:val="ListBullet"/>
        <w:spacing w:line="240" w:lineRule="auto"/>
        <w:ind w:left="720"/>
      </w:pPr>
      <w:r>
        <w:rPr>
          <w:lang w:val="pt_PT" w:bidi="pt_PT"/>
        </w:rPr>
      </w:r>
      <w:hyperlink r:id="rId258">
        <w:r>
          <w:rPr>
            <w:lang w:val="pt_PT" w:bidi="pt_PT"/>
          </w:rPr>
          <w:rPr>
            <w:color w:val="0000EE"/>
            <w:u w:val="single"/>
          </w:rPr>
          <w:t>Falando a Palavra</w:t>
        </w:r>
      </w:hyperlink>
      <w:r>
        <w:rPr>
          <w:lang w:val="pt_PT" w:bidi="pt_PT"/>
        </w:rPr>
        <w:t xml:space="preserve"> (926 KB)</w:t>
      </w:r>
      <w:r>
        <w:rPr>
          <w:lang w:val="pt_PT" w:bidi="pt_PT"/>
        </w:rPr>
      </w:r>
      <w:r>
        <w:rPr>
          <w:lang w:val="pt_PT" w:bidi="pt_PT"/>
        </w:rPr>
      </w:r>
      <w:r>
        <w:rPr>
          <w:lang w:val="pt_PT" w:bidi="pt_PT"/>
        </w:rPr>
      </w:r>
    </w:p>
    <w:p>
      <w:pPr/>
      <w:r>
        <w:rPr>
          <w:lang w:val="pt_PT" w:bidi="pt_PT"/>
        </w:rPr>
      </w:r>
    </w:p>
    <w:p>
      <w:pPr>
        <w:pStyle w:val="Heading2"/>
      </w:pPr>
      <w:r>
        <w:rPr>
          <w:lang w:val="pt_PT" w:bidi="pt_PT"/>
        </w:rPr>
        <w:t>Lucas 10:17–24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10:17–24</w:t>
      </w:r>
    </w:p>
    <w:p>
      <w:pPr/>
      <w:r>
        <w:rPr>
          <w:lang w:val="pt_PT" w:bidi="pt_PT"/>
        </w:rPr>
      </w:r>
      <w:r>
        <w:rPr>
          <w:lang w:val="pt_PT" w:bidi="pt_PT"/>
        </w:rPr>
        <w:t>Escute Lucas 10:17–24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10:17–24</w:t>
      </w:r>
    </w:p>
    <w:p>
      <w:pPr/>
      <w:r>
        <w:rPr>
          <w:lang w:val="pt_PT" w:bidi="pt_PT"/>
        </w:rPr>
      </w:r>
      <w:r>
        <w:rPr>
          <w:lang w:val="pt_PT" w:bidi="pt_PT"/>
        </w:rPr>
        <w:t>Ouça o texto uma vez na versão mais fácil de entender.</w:t>
      </w:r>
    </w:p>
    <w:p>
      <w:pPr/>
      <w:r>
        <w:rPr>
          <w:lang w:val="pt_PT" w:bidi="pt_PT"/>
        </w:rPr>
      </w:r>
      <w:r>
        <w:rPr>
          <w:lang w:val="pt_PT" w:bidi="pt_PT"/>
        </w:rPr>
        <w:t>Jesus está viajando com seus discípulos na estrada para Jerusalém, onde ele sabe que vai morrer e voltar à vida. Jesus enviou 72 discípulos, ou seguidores, com instruções específicas para ir adiante para as cidades aonde ele estava prestes a ir. Esta história começa quando os discípulos retornam a Jesus com alegria pelo que havia acontecido nas diferentes cidades.</w:t>
      </w:r>
    </w:p>
    <w:p>
      <w:pPr/>
      <w:r>
        <w:rPr>
          <w:lang w:val="pt_PT" w:bidi="pt_PT"/>
        </w:rPr>
      </w:r>
      <w:r>
        <w:rPr>
          <w:lang w:val="pt_PT" w:bidi="pt_PT"/>
        </w:rPr>
        <w:t>Os 72 discípulos retornam a Jesus das diferentes cidades que haviam visitado antes dele. Estavam muito felizes com o que havia acontecido em suas viagens. Dizem a Jesus que conseguiram expulsar demônios, ou espíritos malignos, aonde quer que fossem, porque usaram o nome de Jesus. Isso significa que os demônios reconheceram a autoridade que Jesus havia dado a seus discípulos. Quando os discípulos usaram o poder do nome de Jesus para expulsar os demônios, os demônios tiveram que obedecer.</w:t>
      </w:r>
    </w:p>
    <w:p>
      <w:pPr/>
      <w:r>
        <w:rPr>
          <w:lang w:val="pt_PT" w:bidi="pt_PT"/>
        </w:rPr>
      </w:r>
      <w:r>
        <w:rPr>
          <w:lang w:val="pt_PT" w:bidi="pt_PT"/>
        </w:rPr>
        <w:t>Jesus responde aos discípulos e explica que ele já tem poder sobre Satanás, ou o líder de todos os demônios. [Jesus diz: "Vi Satanás cair do céu, ou do firmamento, como um raio". Jesus está dizendo que, quando os discípulos expulsam demônios em seu nome, Satanás, o líder de todos os espíritos malignos, perde seu poder. Nesta história, Satanás perde seu poder rapidamente, como a velocidade de um raio que atinge o solo.]{.mark}</w:t>
      </w:r>
    </w:p>
    <w:p>
      <w:pPr/>
      <w:r>
        <w:rPr>
          <w:lang w:val="pt_PT" w:bidi="pt_PT"/>
        </w:rPr>
      </w:r>
      <w:r>
        <w:rPr>
          <w:lang w:val="pt_PT" w:bidi="pt_PT"/>
        </w:rPr>
        <w:t>Pare e discuta com sua equipe. Como o líder de todos os espíritos malignos é visto em sua cultura? Quem é mais poderoso do que este líder e/ou como ele pode ser detido?</w:t>
      </w:r>
    </w:p>
    <w:p>
      <w:pPr/>
      <w:r>
        <w:rPr>
          <w:lang w:val="pt_PT" w:bidi="pt_PT"/>
        </w:rPr>
      </w:r>
      <w:r>
        <w:rPr>
          <w:lang w:val="pt_PT" w:bidi="pt_PT"/>
        </w:rPr>
        <w:t>Jesus diz a seus discípulos que, antes de eles partirem, ele lhes dera autoridade para representá-lo e fazerem coisas que não conseguiriam fazer sozinhos. Uma dessas coisas era pisar em cobras e escorpiões venenosos. Muitas vezes, as cobras são usadas na Bíblia para se referir a Satanás. Os escorpiões são criaturas pequenas e duras que podem medir até 20 centímetros, ou 8 polegadas, de comprimento. Eles possuem oito patas e um ferrão em sua cauda que pode causar uma dor enorme. Jesus usa esses animais como uma comparação com os discípulos pisando, ou derrotando, os demônios. Como as cobras e os escorpiões, os demônios são perigosos e ferem as pessoas.</w:t>
      </w:r>
    </w:p>
    <w:p>
      <w:pPr/>
      <w:r>
        <w:rPr>
          <w:lang w:val="pt_PT" w:bidi="pt_PT"/>
        </w:rPr>
      </w:r>
      <w:r>
        <w:rPr>
          <w:lang w:val="pt_PT" w:bidi="pt_PT"/>
        </w:rPr>
        <w:t>Pare e mostre à sua equipe a imagem de um escorpião e uma serpente. Se não houver escorpiões em sua área, utilize uma expressão mais geral, como "criaturas perigosas que picam".</w:t>
      </w:r>
    </w:p>
    <w:p>
      <w:pPr/>
      <w:r>
        <w:rPr>
          <w:lang w:val="pt_PT" w:bidi="pt_PT"/>
        </w:rPr>
      </w:r>
      <w:r>
        <w:rPr>
          <w:lang w:val="pt_PT" w:bidi="pt_PT"/>
        </w:rPr>
        <w:t>Jesus também diz a seus discípulos que ele lhes deu um poder maior do que o poder do inimigo, ou de Satanás. Satanás é chamado de inimigo porque ele se opõe a Deus, a Jesus e a todos os seus seguidores. Uma vez que Jesus deu esse poder aos seus discípulos, o inimigo não os prejudicará.</w:t>
      </w:r>
    </w:p>
    <w:p>
      <w:pPr/>
      <w:r>
        <w:rPr>
          <w:lang w:val="pt_PT" w:bidi="pt_PT"/>
        </w:rPr>
      </w:r>
      <w:r>
        <w:rPr>
          <w:lang w:val="pt_PT" w:bidi="pt_PT"/>
        </w:rPr>
        <w:t>Jesus compara duas coisas pelas quais eles devem jubilar, ou se alegrar. Quando Jesus diz aos discípulos "não se alegrem pelos espíritos se submeterem a vocês", ele não está dizendo que os discípulos não devem ficar felizes pelos demônios os terem obedecido. Em vez disso, Jesus está dizendo que eles devem estar ainda mais felizes porque seus nomes estavam escritos no céu, o lugar onde Deus vive. Esta expressão significa que os nomes dos discípulos estão registrados por Deus. [Deus havia escrito seus nomes no céu. Isso significa que Deus escreve em algum lugar os nomes de todas as pessoas que viverão com Ele para sempre.]{.mark}</w:t>
      </w:r>
    </w:p>
    <w:p>
      <w:pPr/>
      <w:r>
        <w:rPr>
          <w:lang w:val="pt_PT" w:bidi="pt_PT"/>
        </w:rPr>
      </w:r>
      <w:r>
        <w:rPr>
          <w:lang w:val="pt_PT" w:bidi="pt_PT"/>
        </w:rPr>
        <w:t>Pare e discuta com sua equipe. Em sua cultura, como as autoridades ou líderes mantêm o registro de quem vive em uma comunidade?</w:t>
      </w:r>
    </w:p>
    <w:p>
      <w:pPr/>
      <w:r>
        <w:rPr>
          <w:lang w:val="pt_PT" w:bidi="pt_PT"/>
        </w:rPr>
      </w:r>
      <w:r>
        <w:rPr>
          <w:lang w:val="pt_PT" w:bidi="pt_PT"/>
        </w:rPr>
        <w:t>Ao mesmo tempo em que Jesus está falando com seus discípulos, o Espírito de Deus faz com que Jesus fique cheio de alegria, ou muito feliz.</w:t>
      </w:r>
    </w:p>
    <w:p>
      <w:pPr/>
      <w:r>
        <w:rPr>
          <w:lang w:val="pt_PT" w:bidi="pt_PT"/>
        </w:rPr>
      </w:r>
      <w:r>
        <w:rPr>
          <w:lang w:val="pt_PT" w:bidi="pt_PT"/>
        </w:rPr>
        <w:t>Jesus fala a Deus e o chama de seu Pai, Senhor do céu e da terra, rei sobre todas as coisas. Jesus está feliz e agradece a Deus por mostrar as verdades sobre o Reino de Deus às pessoas humildes e comuns, que, em comparação, são como as crianças pequenas. Essas pessoas humildes e comuns são os 72 discípulos enviados; estavam dispostos a ouvir o ensino de Jesus, e, portanto, Deus deu a eles o conhecimento. Mas Deus não deu o conhecimento sobre seu reino aos que pensavam que eram sábios.</w:t>
      </w:r>
    </w:p>
    <w:p>
      <w:pPr/>
      <w:r>
        <w:rPr>
          <w:lang w:val="pt_PT" w:bidi="pt_PT"/>
        </w:rPr>
      </w:r>
      <w:r>
        <w:rPr>
          <w:lang w:val="pt_PT" w:bidi="pt_PT"/>
        </w:rPr>
        <w:t>Pare e discuta com sua equipe. Como as crianças são vistas em sua cultura? Que tipo de status social eles têm? O que isso significa ser comparado com uma criança em sua cultura?</w:t>
      </w:r>
    </w:p>
    <w:p>
      <w:pPr/>
      <w:r>
        <w:rPr>
          <w:lang w:val="pt_PT" w:bidi="pt_PT"/>
        </w:rPr>
      </w:r>
      <w:r>
        <w:rPr>
          <w:lang w:val="pt_PT" w:bidi="pt_PT"/>
        </w:rPr>
        <w:t>Jesus então dirige suas palavras para seus discípulos e às outras pessoas que estavam lá. Jesus diz que Deus deu a ele todo o conhecimento, o poder e a autoridade que o próprio Deus possui. Isso permitia que Jesus revelasse ou compartilhasse esse conhecimento e autoridade com quem ele quisesse. Jesus diz que ninguém entende plenamente sua relação com Deus, exceto o próprio Deus, seu Pai. E somente Jesus, o Filho, sabe verdadeiramente quem seu Pai é. No entanto, como o Filho, Jesus pode revelar, ou tornar Deus verdadeiramente conhecido, a quem ele escolher.</w:t>
      </w:r>
    </w:p>
    <w:p>
      <w:pPr/>
      <w:r>
        <w:rPr>
          <w:lang w:val="pt_PT" w:bidi="pt_PT"/>
        </w:rPr>
      </w:r>
      <w:r>
        <w:rPr>
          <w:lang w:val="pt_PT" w:bidi="pt_PT"/>
        </w:rPr>
        <w:t>Novamente, Jesus muda seu público e fala apenas aos discípulos. Isso pode significar que ele se desviou da multidão e falou em voz baixa. Jesus lhes diz que eles são abençoados, ou que eles receberam uma grande honra de Deus. Eles são abençoados, porque têm viajado com Jesus esse tempo todo e visto todos os milagres que ele realizou! Mesmo os líderes importantes do passado, como reis e profetas, ou mensageiros de Deus, não tiveram a oportunidade de conhecer Jesus. Esses líderes queriam ver Jesus e ouvir o que ele ensinava, porque ele era o Messias, o Salvador Prometido de Deus. Mas eles morreram muito antes de Jesus nascer.</w:t>
      </w:r>
    </w:p>
    <w:p>
      <w:pPr/>
      <w:r>
        <w:rPr>
          <w:lang w:val="pt_PT" w:bidi="pt_PT"/>
        </w:rPr>
      </w:r>
      <w:r>
        <w:rPr>
          <w:lang w:val="pt_PT" w:bidi="pt_PT"/>
        </w:rPr>
        <w:t>Esta passagem mostra o grupo maior de discípulos tornando-se uma parte da missão de Jesus. Eles atuam como seus representantes e com sua autoridade. Eles compreendem a importância de contar a todos sobre o reino de Deus, não importa se a mensagem de Jesus fosse aceita ou rejeitada.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10:17–24</w:t>
      </w:r>
    </w:p>
    <w:p>
      <w:pPr/>
      <w:r>
        <w:rPr>
          <w:lang w:val="pt_PT" w:bidi="pt_PT"/>
        </w:rPr>
      </w:r>
      <w:r>
        <w:rPr>
          <w:lang w:val="pt_PT" w:bidi="pt_PT"/>
        </w:rPr>
        <w:t>Ouça o texto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os 72 discípulos obedeceram ao que Jesus havia ordenado e então retornam. Os discípulos estão surpresos, porque os demônios reconheceram a autoridade do nome de Jesus. Jesus lhes diz que viu Satanás caindo. Jesus fala a eles sobre a autoridade que ele lhes havia dado. Ele diz que eles não vão ficar feridos. Também diz que devem ficar felizes, não pelo fato de que os demônios lhes obedecem, mas por Deus ter registrado seus nomes.</w:t>
      </w:r>
    </w:p>
    <w:p>
      <w:pPr/>
      <w:r>
        <w:rPr>
          <w:lang w:val="pt_PT" w:bidi="pt_PT"/>
        </w:rPr>
      </w:r>
      <w:r>
        <w:rPr>
          <w:b/>
          <w:lang w:val="pt_PT" w:bidi="pt_PT"/>
        </w:rPr>
        <w:t>Segunda cena:</w:t>
      </w:r>
      <w:r>
        <w:rPr>
          <w:lang w:val="pt_PT" w:bidi="pt_PT"/>
        </w:rPr>
        <w:t xml:space="preserve"> Jesus ora a Deus agradecendo por esconder essas coisas dos sábios e inteligentes e as revelar às pessoas que são como as crianças.</w:t>
      </w:r>
    </w:p>
    <w:p>
      <w:pPr/>
      <w:r>
        <w:rPr>
          <w:lang w:val="pt_PT" w:bidi="pt_PT"/>
        </w:rPr>
      </w:r>
      <w:r>
        <w:rPr>
          <w:b/>
          <w:lang w:val="pt_PT" w:bidi="pt_PT"/>
        </w:rPr>
        <w:t>Terceira cena:</w:t>
      </w:r>
      <w:r>
        <w:rPr>
          <w:lang w:val="pt_PT" w:bidi="pt_PT"/>
        </w:rPr>
        <w:t xml:space="preserve"> Jesus diz à multidão que ninguém conhece o filho, exceto o Pai, e ninguém conhece o Pai, exceto o filho, e aqueles a quem o filho escolhe para mostrar o Pai.</w:t>
      </w:r>
    </w:p>
    <w:p>
      <w:pPr/>
      <w:r>
        <w:rPr>
          <w:lang w:val="pt_PT" w:bidi="pt_PT"/>
        </w:rPr>
      </w:r>
      <w:r>
        <w:rPr>
          <w:b/>
          <w:lang w:val="pt_PT" w:bidi="pt_PT"/>
        </w:rPr>
        <w:t>Quarta cena:</w:t>
      </w:r>
      <w:r>
        <w:rPr>
          <w:lang w:val="pt_PT" w:bidi="pt_PT"/>
        </w:rPr>
        <w:t xml:space="preserve"> Jesus se volta para seus discípulos quando estão sozinhos e lhes diz que eles são abençoados, porque eles viram o que reis e profetas queriam ver, mas não conseguiram.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Espíritos malignos</w:t>
      </w:r>
    </w:p>
    <w:p>
      <w:pPr>
        <w:pStyle w:val="ListBullet"/>
        <w:spacing w:line="240" w:lineRule="auto"/>
        <w:ind w:left="720"/>
      </w:pPr>
      <w:r>
        <w:rPr>
          <w:lang w:val="pt_PT" w:bidi="pt_PT"/>
        </w:rPr>
      </w:r>
      <w:r>
        <w:rPr>
          <w:lang w:val="pt_PT" w:bidi="pt_PT"/>
        </w:rPr>
        <w:t>Espíritos malignos representados por escorpiões e cobras</w:t>
      </w:r>
    </w:p>
    <w:p>
      <w:pPr>
        <w:pStyle w:val="ListBullet"/>
        <w:spacing w:line="240" w:lineRule="auto"/>
        <w:ind w:left="720"/>
      </w:pPr>
      <w:r>
        <w:rPr>
          <w:lang w:val="pt_PT" w:bidi="pt_PT"/>
        </w:rPr>
      </w:r>
      <w:r>
        <w:rPr>
          <w:lang w:val="pt_PT" w:bidi="pt_PT"/>
        </w:rPr>
        <w:t>Multidão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os discípulos foram enviados e fizeram o que Jesus lhes havia ordenado. A equipe pode representar os discípulos ordenando que demônios saiam das pessoas em nome de Jesus. Também pode representar os discípulos caminhando no meio de espíritos malignos, representados pelas serpentes e escorpiões, sem dano ou lesão.</w:t>
      </w:r>
    </w:p>
    <w:p>
      <w:pPr/>
      <w:r>
        <w:rPr>
          <w:lang w:val="pt_PT" w:bidi="pt_PT"/>
        </w:rPr>
      </w:r>
      <w:r>
        <w:rPr>
          <w:lang w:val="pt_PT" w:bidi="pt_PT"/>
        </w:rPr>
        <w:t>Observe que os discípulos enfatizaram a autoridade de Jesus quando dizem que usaram o nome de Jesus.</w:t>
      </w:r>
    </w:p>
    <w:p>
      <w:pPr/>
      <w:r>
        <w:rPr>
          <w:lang w:val="pt_PT" w:bidi="pt_PT"/>
        </w:rPr>
      </w:r>
      <w:r>
        <w:rPr>
          <w:lang w:val="pt_PT" w:bidi="pt_PT"/>
        </w:rPr>
        <w:t>Os setenta dois voltaram com alegria e disseram que os demônios obedeceram ao nome de Jesus</w:t>
      </w:r>
    </w:p>
    <w:p>
      <w:pPr/>
      <w:r>
        <w:rPr>
          <w:lang w:val="pt_PT" w:bidi="pt_PT"/>
        </w:rPr>
      </w:r>
      <w:r>
        <w:rPr>
          <w:lang w:val="pt_PT" w:bidi="pt_PT"/>
        </w:rPr>
        <w:t>Não se esqueça de que as cobras e escorpiões são um símbolo do mal, Satanás e os demônios. Jesus não quer dizer que eles têm poder para destruir Satanás e os demônios, mas que podem superá-los sem serem feridos.</w:t>
      </w:r>
    </w:p>
    <w:p>
      <w:pPr/>
      <w:r>
        <w:rPr>
          <w:lang w:val="pt_PT" w:bidi="pt_PT"/>
        </w:rPr>
      </w:r>
      <w:r>
        <w:rPr>
          <w:lang w:val="pt_PT" w:bidi="pt_PT"/>
        </w:rPr>
        <w:t>Jesus lhes diz que viu Satanás subitamente caindo como um raio. Ele diz que havia dado a eles autoridade sobre todo o poder inimigo, e eles esmagarão cobras e escorpiões quando caminharem entre esses. Jesus também diz que nada os ferirá.</w:t>
      </w:r>
    </w:p>
    <w:p>
      <w:pPr/>
      <w:r>
        <w:rPr>
          <w:lang w:val="pt_PT" w:bidi="pt_PT"/>
        </w:rPr>
      </w:r>
      <w:r>
        <w:rPr>
          <w:lang w:val="pt_PT" w:bidi="pt_PT"/>
        </w:rPr>
        <w:t>Tenha em mente que, quando Jesus diz que seus nomes estão escritos no céu, significa que Deus tem um registro de seus nomes.</w:t>
      </w:r>
    </w:p>
    <w:p>
      <w:pPr/>
      <w:r>
        <w:rPr>
          <w:lang w:val="pt_PT" w:bidi="pt_PT"/>
        </w:rPr>
      </w:r>
      <w:r>
        <w:rPr>
          <w:lang w:val="pt_PT" w:bidi="pt_PT"/>
        </w:rPr>
        <w:t>Jesus também lhes diz que não devem se alegrar pelos espíritos malignos os obedecerem, mas de que seus nomes estão escritos no céu.</w:t>
      </w:r>
    </w:p>
    <w:p>
      <w:pPr/>
      <w:r>
        <w:rPr>
          <w:lang w:val="pt_PT" w:bidi="pt_PT"/>
        </w:rPr>
      </w:r>
      <w:r>
        <w:rPr>
          <w:i/>
          <w:lang w:val="pt_PT" w:bidi="pt_PT"/>
        </w:rPr>
        <w:t>Lembre-se de que, quando Jesus se alegra, a primeira parte é ele falando com seu Pai no céu. Depois disso, Jesus explica a seu público que Jesus escolhe quem revela o Pai.</w:t>
      </w:r>
      <w:r>
        <w:rPr>
          <w:lang w:val="pt_PT" w:bidi="pt_PT"/>
        </w:rPr>
        <w:t xml:space="preserve"> O Espírito de Deus enche Jesus de alegria, e ele ora a seu Pai. Jesus agradece a Deus por esconder seu conhecimento daqueles que pensam ser sábios, e o revelou àqueles que são como crianças. Jesus explica a seu público que só ele sabe quem Deus realmente é, e somente Deus entende Jesus plenamente como seu Filho. Jesus escolhe a quem ele revela Deus.</w:t>
      </w:r>
    </w:p>
    <w:p>
      <w:pPr/>
      <w:r>
        <w:rPr>
          <w:lang w:val="pt_PT" w:bidi="pt_PT"/>
        </w:rPr>
      </w:r>
      <w:r>
        <w:rPr>
          <w:lang w:val="pt_PT" w:bidi="pt_PT"/>
        </w:rPr>
        <w:t>Quando Jesus estava sozinho com seus discípulos, Jesus lhes diz que os discípulos são abençoados, porque viram o que os profetas e reis queriam ver e ouvir, mas não conseguiram.</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10:17–24</w:t>
      </w:r>
    </w:p>
    <w:p>
      <w:pPr/>
      <w:r>
        <w:rPr>
          <w:lang w:val="pt_PT" w:bidi="pt_PT"/>
        </w:rPr>
      </w:r>
      <w:r>
        <w:rPr>
          <w:lang w:val="pt_PT" w:bidi="pt_PT"/>
        </w:rPr>
        <w:t>Ouça o texto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Espíritos malignos</w:t>
      </w:r>
    </w:p>
    <w:p>
      <w:pPr>
        <w:pStyle w:val="ListBullet"/>
        <w:spacing w:line="240" w:lineRule="auto"/>
        <w:ind w:left="720"/>
      </w:pPr>
      <w:r>
        <w:rPr>
          <w:lang w:val="pt_PT" w:bidi="pt_PT"/>
        </w:rPr>
      </w:r>
      <w:r>
        <w:rPr>
          <w:lang w:val="pt_PT" w:bidi="pt_PT"/>
        </w:rPr>
        <w:t>Espíritos malignos representados por escorpiões e cobras</w:t>
      </w:r>
    </w:p>
    <w:p>
      <w:pPr>
        <w:pStyle w:val="ListBullet"/>
        <w:spacing w:line="240" w:lineRule="auto"/>
        <w:ind w:left="720"/>
      </w:pPr>
      <w:r>
        <w:rPr>
          <w:lang w:val="pt_PT" w:bidi="pt_PT"/>
        </w:rPr>
      </w:r>
      <w:r>
        <w:rPr>
          <w:lang w:val="pt_PT" w:bidi="pt_PT"/>
        </w:rPr>
        <w:t>Multidão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os discípulos usando o nome de Jesus para expulsar demônios.</w:t>
      </w:r>
    </w:p>
    <w:p>
      <w:pPr/>
      <w:r>
        <w:rPr>
          <w:lang w:val="pt_PT" w:bidi="pt_PT"/>
        </w:rPr>
      </w:r>
      <w:r>
        <w:rPr>
          <w:lang w:val="pt_PT" w:bidi="pt_PT"/>
        </w:rPr>
        <w:t>Deve representar também os discípulos caminhando entre cobras e escorpiões. As cobras e escorpiões poderiam ser representadas por pessoas agindo como os espíritos malignos que tentam atacar os discípulos, mas não conseguem feri-los.</w:t>
      </w:r>
    </w:p>
    <w:p>
      <w:pPr/>
      <w:r>
        <w:rPr>
          <w:lang w:val="pt_PT" w:bidi="pt_PT"/>
        </w:rPr>
      </w:r>
      <w:r>
        <w:rPr>
          <w:lang w:val="pt_PT" w:bidi="pt_PT"/>
        </w:rPr>
        <w:t>É importante que a equipe represente o Espírito Santo inspirando Jesus a orar ao Pai. A equipe pode decidir como interpretar esta situação. Se for possível, uma pessoa pode agir como o Espírito Santo sussurrando a Jesus enquanto ele ora.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os discípulos obedecendo aos comandos de Jesus e depois voltando com alegria. Eles dizem a Jesus como os demônios os obedeceram quando usaram o nome de Jesus.</w:t>
      </w:r>
    </w:p>
    <w:p>
      <w:pPr/>
      <w:r>
        <w:rPr>
          <w:lang w:val="pt_PT" w:bidi="pt_PT"/>
        </w:rPr>
      </w:r>
      <w:r>
        <w:rPr>
          <w:b/>
          <w:lang w:val="pt_PT" w:bidi="pt_PT"/>
        </w:rPr>
        <w:t>Interrompa a cena.</w:t>
      </w:r>
      <w:r>
        <w:rPr>
          <w:lang w:val="pt_PT" w:bidi="pt_PT"/>
        </w:rPr>
        <w:t xml:space="preserve"> Pergunte ao ator que interpreta Jesus: "Como você se sente?" Você pode ouvir coisas como: "Estou encorajado por eles terem fé", "Eles estão muito felizes. Espero que isso os ajude a se preparar para o que está vindo", "Espero que não se esqueçam de que não foram prejudicados pelo inimigo".</w:t>
      </w:r>
    </w:p>
    <w:p>
      <w:pPr/>
      <w:r>
        <w:rPr>
          <w:lang w:val="pt_PT" w:bidi="pt_PT"/>
        </w:rPr>
      </w:r>
      <w:r>
        <w:rPr>
          <w:lang w:val="pt_PT" w:bidi="pt_PT"/>
        </w:rPr>
        <w:t>Pergunte aos atores que interpretam os discípulos: "Como vocês se sentem?". Você pode ouvir coisas como: "Estou surpreso com o poder que tivemos", "Estou satisfeito e honrado por Jesus ter me escolhido para ajudar em sua importante missão", "Estou animado porque as pessoas estão começando a ver quem Jesus é".</w:t>
      </w:r>
    </w:p>
    <w:p>
      <w:pPr/>
      <w:r>
        <w:rPr>
          <w:lang w:val="pt_PT" w:bidi="pt_PT"/>
        </w:rPr>
      </w:r>
      <w:r>
        <w:rPr>
          <w:lang w:val="pt_PT" w:bidi="pt_PT"/>
        </w:rPr>
        <w:t>Reinicie a cena.</w:t>
      </w:r>
    </w:p>
    <w:p>
      <w:pPr/>
      <w:r>
        <w:rPr>
          <w:lang w:val="pt_PT" w:bidi="pt_PT"/>
        </w:rPr>
      </w:r>
      <w:r>
        <w:rPr>
          <w:lang w:val="pt_PT" w:bidi="pt_PT"/>
        </w:rPr>
        <w:t>Represente Jesus falando com eles sobre a autoridade que eles têm sobre todo o poder do inimigo e como eles não seriam feridos por escorpiões nem serpentes.</w:t>
      </w:r>
    </w:p>
    <w:p>
      <w:pPr/>
      <w:r>
        <w:rPr>
          <w:lang w:val="pt_PT" w:bidi="pt_PT"/>
        </w:rPr>
      </w:r>
      <w:r>
        <w:rPr>
          <w:b/>
          <w:lang w:val="pt_PT" w:bidi="pt_PT"/>
        </w:rPr>
        <w:t>Interrompa a cena.</w:t>
      </w:r>
      <w:r>
        <w:rPr>
          <w:lang w:val="pt_PT" w:bidi="pt_PT"/>
        </w:rPr>
        <w:t xml:space="preserve"> Pergunte aos atores que interpretam os espíritos malignos: "Como vocês estão se sentindo?". Você pode ouvir coisas como: "Como eles são tão poderosos?", "Não consigo resistir aos seus comandos", e "Estou furioso por ter que sair". Reinicie a cena.</w:t>
      </w:r>
    </w:p>
    <w:p>
      <w:pPr/>
      <w:r>
        <w:rPr>
          <w:lang w:val="pt_PT" w:bidi="pt_PT"/>
        </w:rPr>
      </w:r>
      <w:r>
        <w:rPr>
          <w:lang w:val="pt_PT" w:bidi="pt_PT"/>
        </w:rPr>
        <w:t>Represente Jesus dizendo a seus discípulos que eles devem se alegrar, não porque os espíritos malignos os obedeceram, mas porque seus nomes estão escritos no céu.</w:t>
      </w:r>
    </w:p>
    <w:p>
      <w:pPr/>
      <w:r>
        <w:rPr>
          <w:lang w:val="pt_PT" w:bidi="pt_PT"/>
        </w:rPr>
      </w:r>
      <w:r>
        <w:rPr>
          <w:b/>
          <w:lang w:val="pt_PT" w:bidi="pt_PT"/>
        </w:rPr>
        <w:t>Interrompa a cena.</w:t>
      </w:r>
      <w:r>
        <w:rPr>
          <w:lang w:val="pt_PT" w:bidi="pt_PT"/>
        </w:rPr>
        <w:t xml:space="preserve"> Pergunte aos atores que interpretam os discípulos: "Como vocês estão se sentindo?". Você pode ouvir coisas como: "Jesus está certo. Nada é melhor do que viver com Deus para sempre", "Não posso esperar até chegar ao céu", e "Estou feliz que Jesus sempre me lembra do que é mais importante". Reinicie a cena.</w:t>
      </w:r>
    </w:p>
    <w:p>
      <w:pPr/>
      <w:r>
        <w:rPr>
          <w:lang w:val="pt_PT" w:bidi="pt_PT"/>
        </w:rPr>
      </w:r>
      <w:r>
        <w:rPr>
          <w:lang w:val="pt_PT" w:bidi="pt_PT"/>
        </w:rPr>
        <w:t>Represente Jesus orando depois de ser inspirado pela alegria do Espírito Santo. Jesus dá graças a Deus porque Ele esconde essas coisas de pessoas que se consideravam sábias e inteligentes. Deus escolheu mostrar essas coisas àqueles que são como crianças.</w:t>
      </w:r>
    </w:p>
    <w:p>
      <w:pPr/>
      <w:r>
        <w:rPr>
          <w:lang w:val="pt_PT" w:bidi="pt_PT"/>
        </w:rPr>
      </w:r>
      <w:r>
        <w:rPr>
          <w:b/>
          <w:lang w:val="pt_PT" w:bidi="pt_PT"/>
        </w:rPr>
        <w:t>Interrompa a cena.</w:t>
      </w:r>
      <w:r>
        <w:rPr>
          <w:lang w:val="pt_PT" w:bidi="pt_PT"/>
        </w:rPr>
        <w:t xml:space="preserve"> Pergunte ao ator que interpreta o Espírito Santo: "Como você está se sentindo?". Você pode ouvir coisas como: "Estou cheio de alegria por Jesus estar preparando os discípulos para o plano de Deus", "Estou feliz por estar em relação com Deus Pai e Jesus, o Filho", e "Estou orgulhoso de Jesus ser humilde e ensinar os outros sobre Deus". Reinicie a cena.</w:t>
      </w:r>
    </w:p>
    <w:p>
      <w:pPr/>
      <w:r>
        <w:rPr>
          <w:lang w:val="pt_PT" w:bidi="pt_PT"/>
        </w:rPr>
      </w:r>
      <w:r>
        <w:rPr>
          <w:lang w:val="pt_PT" w:bidi="pt_PT"/>
        </w:rPr>
        <w:t>Represente Jesus dizendo às pessoas ao seu redor que Seu Pai deu todo conhecimento e autoridade a ele. Jesus diz que ninguém conhece o filho, exceto o Pai. Ele diz que ninguém conhece o Pai, exceto o Filho, e as pessoas às quais o Filho escolhe para revelar o Pai.</w:t>
      </w:r>
    </w:p>
    <w:p>
      <w:pPr/>
      <w:r>
        <w:rPr>
          <w:lang w:val="pt_PT" w:bidi="pt_PT"/>
        </w:rPr>
      </w:r>
      <w:r>
        <w:rPr>
          <w:b/>
          <w:lang w:val="pt_PT" w:bidi="pt_PT"/>
        </w:rPr>
        <w:t>Interrompa a cena.</w:t>
      </w:r>
      <w:r>
        <w:rPr>
          <w:lang w:val="pt_PT" w:bidi="pt_PT"/>
        </w:rPr>
        <w:t xml:space="preserve"> Pergunte aos atores que interpretam as pessoas escutando: "Como vocês estão se sentindo?". Você pode ouvir coisas como: "Estou confuso", "Quero que Jesus me mostre o Pai", e "Por que Jesus fala sempre em enigmas?". Reinicie a cena.</w:t>
      </w:r>
    </w:p>
    <w:p>
      <w:pPr/>
      <w:r>
        <w:rPr>
          <w:lang w:val="pt_PT" w:bidi="pt_PT"/>
        </w:rPr>
      </w:r>
      <w:r>
        <w:rPr>
          <w:lang w:val="pt_PT" w:bidi="pt_PT"/>
        </w:rPr>
        <w:t>Represente Jesus estando sozinho com seus discípulos e dizendo que eles são abençoados, porque viram e ouviram o que reis e profetas queriam ver e ouvir, mas não conseguiram.</w:t>
      </w:r>
    </w:p>
    <w:p>
      <w:pPr/>
      <w:r>
        <w:rPr>
          <w:lang w:val="pt_PT" w:bidi="pt_PT"/>
        </w:rPr>
      </w:r>
      <w:r>
        <w:rPr>
          <w:b/>
          <w:lang w:val="pt_PT" w:bidi="pt_PT"/>
        </w:rPr>
        <w:t>Interrompa a cena.</w:t>
      </w:r>
      <w:r>
        <w:rPr>
          <w:lang w:val="pt_PT" w:bidi="pt_PT"/>
        </w:rPr>
        <w:t xml:space="preserve"> Pergunte aos atores que interpretam os discípulos: "Como vocês estão se sentindo?". Você pode ouvir coisas como: "Honrado", "Não consigo acreditar que Jesus me escolheu", e "Isso é verdade! As escrituras sempre falaram sobre o Salvador Prometido". Reinicie a cena.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10:17–24</w:t>
      </w:r>
    </w:p>
    <w:p>
      <w:pPr/>
      <w:r>
        <w:rPr>
          <w:lang w:val="pt_PT" w:bidi="pt_PT"/>
        </w:rPr>
      </w:r>
      <w:r>
        <w:rPr>
          <w:lang w:val="pt_PT" w:bidi="pt_PT"/>
        </w:rPr>
        <w:t>Ouça o texto uma vez na versão mais fácil de entender.</w:t>
      </w:r>
    </w:p>
    <w:p>
      <w:pPr/>
      <w:r>
        <w:rPr>
          <w:lang w:val="pt_PT" w:bidi="pt_PT"/>
        </w:rPr>
      </w:r>
      <w:r>
        <w:rPr>
          <w:lang w:val="pt_PT" w:bidi="pt_PT"/>
        </w:rPr>
        <w:t xml:space="preserve">Depois de terem sido enviados por Jesus, os 72 </w:t>
      </w:r>
      <w:r>
        <w:rPr>
          <w:b/>
          <w:lang w:val="pt_PT" w:bidi="pt_PT"/>
        </w:rPr>
        <w:t>discípulos</w:t>
      </w:r>
      <w:r>
        <w:rPr>
          <w:lang w:val="pt_PT" w:bidi="pt_PT"/>
        </w:rPr>
        <w:t xml:space="preserve">, ou seguidores de Jesus, retornam com alegria. Traduza discípulo da mesma maneira que você tem traduzido nas passagens anteriores. O termo Discípulo está no glossário principal. Os discípulos estão animados e chamam a Jesus de </w:t>
      </w:r>
      <w:r>
        <w:rPr>
          <w:b/>
          <w:lang w:val="pt_PT" w:bidi="pt_PT"/>
        </w:rPr>
        <w:t>Senhor</w:t>
      </w:r>
      <w:r>
        <w:rPr>
          <w:lang w:val="pt_PT" w:bidi="pt_PT"/>
        </w:rPr>
        <w:t>. Este título respeitoso significa o mesmo que mestre, ou alguém que tem autoridade. É a mesma palavra usada pelos judeus para se dirigir a Deus. Traduza Senhor da mesma maneira que você já traduziu antes. O termo Senhor está no glossário principal.</w:t>
      </w:r>
    </w:p>
    <w:p>
      <w:pPr/>
      <w:r>
        <w:rPr>
          <w:lang w:val="pt_PT" w:bidi="pt_PT"/>
        </w:rPr>
      </w:r>
      <w:r>
        <w:rPr>
          <w:lang w:val="pt_PT" w:bidi="pt_PT"/>
        </w:rPr>
        <w:t xml:space="preserve">Os discípulos estão animados porque os </w:t>
      </w:r>
      <w:r>
        <w:rPr>
          <w:b/>
          <w:lang w:val="pt_PT" w:bidi="pt_PT"/>
        </w:rPr>
        <w:t>demônios</w:t>
      </w:r>
      <w:r>
        <w:rPr>
          <w:lang w:val="pt_PT" w:bidi="pt_PT"/>
        </w:rPr>
        <w:t>, ou espíritos malignos, se submeteram a eles quando usaram o poderoso nome de Jesus. Traduza demônio da mesma maneira que você já traduziu antes. O termo Demônio consta do glossário principal.</w:t>
      </w:r>
    </w:p>
    <w:p>
      <w:pPr/>
      <w:r>
        <w:rPr>
          <w:lang w:val="pt_PT" w:bidi="pt_PT"/>
        </w:rPr>
      </w:r>
      <w:r>
        <w:rPr>
          <w:lang w:val="pt_PT" w:bidi="pt_PT"/>
        </w:rPr>
        <w:t xml:space="preserve">Jesus responde dizendo que viu </w:t>
      </w:r>
      <w:r>
        <w:rPr>
          <w:b/>
          <w:lang w:val="pt_PT" w:bidi="pt_PT"/>
        </w:rPr>
        <w:t>Satanás</w:t>
      </w:r>
      <w:r>
        <w:rPr>
          <w:lang w:val="pt_PT" w:bidi="pt_PT"/>
        </w:rPr>
        <w:t xml:space="preserve"> cair como um raio do </w:t>
      </w:r>
      <w:r>
        <w:rPr>
          <w:b/>
          <w:lang w:val="pt_PT" w:bidi="pt_PT"/>
        </w:rPr>
        <w:t>céu</w:t>
      </w:r>
      <w:r>
        <w:rPr>
          <w:lang w:val="pt_PT" w:bidi="pt_PT"/>
        </w:rPr>
        <w:t>. Satanás é o chefe de todos os espíritos malignos, e o céu é o lugar onde Deus vive. Neste contexto, céu é o firmamento de onde o raio cai. Traduza Satanás e céu da mesma maneira que você tem traduzido em passagens anteriores. Ambos os termos estão no glossário principal. Jesus está dizendo que viu Satanás ser derrotado rapidamente.</w:t>
      </w:r>
    </w:p>
    <w:p>
      <w:pPr/>
      <w:r>
        <w:rPr>
          <w:lang w:val="pt_PT" w:bidi="pt_PT"/>
        </w:rPr>
      </w:r>
      <w:r>
        <w:rPr>
          <w:lang w:val="pt_PT" w:bidi="pt_PT"/>
        </w:rPr>
        <w:t xml:space="preserve">Jesus diz que deu aos discípulos </w:t>
      </w:r>
      <w:r>
        <w:rPr>
          <w:b/>
          <w:lang w:val="pt_PT" w:bidi="pt_PT"/>
        </w:rPr>
        <w:t>autoridade</w:t>
      </w:r>
      <w:r>
        <w:rPr>
          <w:lang w:val="pt_PT" w:bidi="pt_PT"/>
        </w:rPr>
        <w:t xml:space="preserve">, ou o direito de agir, antes de eles partirem para as diferentes cidades. Traduza autoridade da mesma maneira que você já o fez. O termo Autoridade está no glossário principal. Jesus diz que os nomes dos discípulos estão escritos no </w:t>
      </w:r>
      <w:r>
        <w:rPr>
          <w:b/>
          <w:lang w:val="pt_PT" w:bidi="pt_PT"/>
        </w:rPr>
        <w:t>céu</w:t>
      </w:r>
      <w:r>
        <w:rPr>
          <w:lang w:val="pt_PT" w:bidi="pt_PT"/>
        </w:rPr>
        <w:t>. Aqui, está se referindo ao lugar onde Deus vive. Traduza céu da mesma maneira que você já traduziu antes. O termo Céu consta do glossário principal.</w:t>
      </w:r>
    </w:p>
    <w:p>
      <w:pPr/>
      <w:r>
        <w:rPr>
          <w:lang w:val="pt_PT" w:bidi="pt_PT"/>
        </w:rPr>
      </w:r>
      <w:r>
        <w:rPr>
          <w:lang w:val="pt_PT" w:bidi="pt_PT"/>
        </w:rPr>
        <w:t xml:space="preserve">Lucas diz que Jesus estava cheio de alegria do </w:t>
      </w:r>
      <w:r>
        <w:rPr>
          <w:b/>
          <w:lang w:val="pt_PT" w:bidi="pt_PT"/>
        </w:rPr>
        <w:t>Espírito Santo</w:t>
      </w:r>
      <w:r>
        <w:rPr>
          <w:lang w:val="pt_PT" w:bidi="pt_PT"/>
        </w:rPr>
        <w:t>. O Espírito Santo se refere ao Espírito de Deus. O Espírito de Deus pode dar às pessoas sabedoria, poder e autoridade especiais para conseguirem realizar tarefas extraordinárias. Traduza Espírito Santo da mesma maneira que você já traduziu antes. O termo Espírito Santo consta do glossário principal.</w:t>
      </w:r>
    </w:p>
    <w:p>
      <w:pPr/>
      <w:r>
        <w:rPr>
          <w:lang w:val="pt_PT" w:bidi="pt_PT"/>
        </w:rPr>
      </w:r>
      <w:r>
        <w:rPr>
          <w:lang w:val="pt_PT" w:bidi="pt_PT"/>
        </w:rPr>
        <w:t xml:space="preserve">Jesus chama seus discípulos de </w:t>
      </w:r>
      <w:r>
        <w:rPr>
          <w:b/>
          <w:lang w:val="pt_PT" w:bidi="pt_PT"/>
        </w:rPr>
        <w:t>abençoados</w:t>
      </w:r>
      <w:r>
        <w:rPr>
          <w:lang w:val="pt_PT" w:bidi="pt_PT"/>
        </w:rPr>
        <w:t xml:space="preserve">, porque o viram fazer milagres e ouviram seus ensinamentos. Abençoado significa que Deus mostrou seu favor a eles. Traduza Bênção da mesma maneira que você traduziu antes. O termo Bênção está no glossário principal. Jesus diz que muitos </w:t>
      </w:r>
      <w:r>
        <w:rPr>
          <w:b/>
          <w:lang w:val="pt_PT" w:bidi="pt_PT"/>
        </w:rPr>
        <w:t>profetas</w:t>
      </w:r>
      <w:r>
        <w:rPr>
          <w:lang w:val="pt_PT" w:bidi="pt_PT"/>
        </w:rPr>
        <w:t>, ou mensageiros de Deus, e reis queriam ver e ouvir o que os discípulos estavam vendo e ouvindo. Traduza profeta da mesma maneira que você tem traduzido nas passagens anteriores. O termo Profeta está no glossário principal.</w:t>
      </w:r>
    </w:p>
    <w:p>
      <w:pPr/>
      <w:r>
        <w:rPr>
          <w:lang w:val="pt_PT" w:bidi="pt_PT"/>
        </w:rPr>
      </w:r>
      <w:r>
        <w:rPr>
          <w:lang w:val="pt_PT" w:bidi="pt_PT"/>
        </w:rPr>
        <w:t xml:space="preserve">Quando Jesus fala de Deus como seu Pai, ele chama a si mesmo de Filho. Esse termo se refere a </w:t>
      </w:r>
      <w:r>
        <w:rPr>
          <w:b/>
          <w:lang w:val="pt_PT" w:bidi="pt_PT"/>
        </w:rPr>
        <w:t>Filho de Deus</w:t>
      </w:r>
      <w:r>
        <w:rPr>
          <w:lang w:val="pt_PT" w:bidi="pt_PT"/>
        </w:rPr>
        <w:t>. Este título mostra que Jesus tem a mesma natureza e caráter de Deus. Traduza Filho do Deus da mesma maneira que você traduziu antes. O termo Filho de Deus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10:17–24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59">
        <w:r>
          <w:rPr>
            <w:lang w:val="pt_PT" w:bidi="pt_PT"/>
          </w:rPr>
          <w:rPr>
            <w:color w:val="0000EE"/>
            <w:u w:val="single"/>
          </w:rPr>
          <w:t>Ouvir e Sentir</w:t>
        </w:r>
      </w:hyperlink>
      <w:r>
        <w:rPr>
          <w:lang w:val="pt_PT" w:bidi="pt_PT"/>
        </w:rPr>
        <w:t xml:space="preserve"> (433 KB)</w:t>
      </w:r>
      <w:r>
        <w:rPr>
          <w:lang w:val="pt_PT" w:bidi="pt_PT"/>
        </w:rPr>
      </w:r>
    </w:p>
    <w:p>
      <w:pPr>
        <w:pStyle w:val="ListBullet"/>
        <w:spacing w:line="240" w:lineRule="auto"/>
        <w:ind w:left="720"/>
      </w:pPr>
      <w:r>
        <w:rPr>
          <w:lang w:val="pt_PT" w:bidi="pt_PT"/>
        </w:rPr>
      </w:r>
      <w:hyperlink r:id="rId260">
        <w:r>
          <w:rPr>
            <w:lang w:val="pt_PT" w:bidi="pt_PT"/>
          </w:rPr>
          <w:rPr>
            <w:color w:val="0000EE"/>
            <w:u w:val="single"/>
          </w:rPr>
          <w:t>Preparando o Cenário</w:t>
        </w:r>
      </w:hyperlink>
      <w:r>
        <w:rPr>
          <w:lang w:val="pt_PT" w:bidi="pt_PT"/>
        </w:rPr>
        <w:t xml:space="preserve"> (3.9 MB)</w:t>
      </w:r>
      <w:r>
        <w:rPr>
          <w:lang w:val="pt_PT" w:bidi="pt_PT"/>
        </w:rPr>
      </w:r>
    </w:p>
    <w:p>
      <w:pPr>
        <w:pStyle w:val="ListBullet"/>
        <w:spacing w:line="240" w:lineRule="auto"/>
        <w:ind w:left="720"/>
      </w:pPr>
      <w:r>
        <w:rPr>
          <w:lang w:val="pt_PT" w:bidi="pt_PT"/>
        </w:rPr>
      </w:r>
      <w:hyperlink r:id="rId261">
        <w:r>
          <w:rPr>
            <w:lang w:val="pt_PT" w:bidi="pt_PT"/>
          </w:rPr>
          <w:rPr>
            <w:color w:val="0000EE"/>
            <w:u w:val="single"/>
          </w:rPr>
          <w:t>Identificando as Cenas</w:t>
        </w:r>
      </w:hyperlink>
      <w:r>
        <w:rPr>
          <w:lang w:val="pt_PT" w:bidi="pt_PT"/>
        </w:rPr>
        <w:t xml:space="preserve"> (2.5 MB)</w:t>
      </w:r>
      <w:r>
        <w:rPr>
          <w:lang w:val="pt_PT" w:bidi="pt_PT"/>
        </w:rPr>
      </w:r>
    </w:p>
    <w:p>
      <w:pPr>
        <w:pStyle w:val="ListBullet"/>
        <w:spacing w:line="240" w:lineRule="auto"/>
        <w:ind w:left="720"/>
      </w:pPr>
      <w:r>
        <w:rPr>
          <w:lang w:val="pt_PT" w:bidi="pt_PT"/>
        </w:rPr>
      </w:r>
      <w:hyperlink r:id="rId262">
        <w:r>
          <w:rPr>
            <w:lang w:val="pt_PT" w:bidi="pt_PT"/>
          </w:rPr>
          <w:rPr>
            <w:color w:val="0000EE"/>
            <w:u w:val="single"/>
          </w:rPr>
          <w:t>Incorporando o Texto</w:t>
        </w:r>
      </w:hyperlink>
      <w:r>
        <w:rPr>
          <w:lang w:val="pt_PT" w:bidi="pt_PT"/>
        </w:rPr>
        <w:t xml:space="preserve"> (3.3 MB)</w:t>
      </w:r>
      <w:r>
        <w:rPr>
          <w:lang w:val="pt_PT" w:bidi="pt_PT"/>
        </w:rPr>
      </w:r>
    </w:p>
    <w:p>
      <w:pPr>
        <w:pStyle w:val="ListBullet"/>
        <w:spacing w:line="240" w:lineRule="auto"/>
        <w:ind w:left="720"/>
      </w:pPr>
      <w:r>
        <w:rPr>
          <w:lang w:val="pt_PT" w:bidi="pt_PT"/>
        </w:rPr>
      </w:r>
      <w:hyperlink r:id="rId263">
        <w:r>
          <w:rPr>
            <w:lang w:val="pt_PT" w:bidi="pt_PT"/>
          </w:rPr>
          <w:rPr>
            <w:color w:val="0000EE"/>
            <w:u w:val="single"/>
          </w:rPr>
          <w:t>Preenchendo as Lacunas</w:t>
        </w:r>
      </w:hyperlink>
      <w:r>
        <w:rPr>
          <w:lang w:val="pt_PT" w:bidi="pt_PT"/>
        </w:rPr>
        <w:t xml:space="preserve"> (2.0 MB)</w:t>
      </w:r>
      <w:r>
        <w:rPr>
          <w:lang w:val="pt_PT" w:bidi="pt_PT"/>
        </w:rPr>
      </w:r>
    </w:p>
    <w:p>
      <w:pPr>
        <w:pStyle w:val="ListBullet"/>
        <w:spacing w:line="240" w:lineRule="auto"/>
        <w:ind w:left="720"/>
      </w:pPr>
      <w:r>
        <w:rPr>
          <w:lang w:val="pt_PT" w:bidi="pt_PT"/>
        </w:rPr>
      </w:r>
      <w:hyperlink r:id="rId264">
        <w:r>
          <w:rPr>
            <w:lang w:val="pt_PT" w:bidi="pt_PT"/>
          </w:rPr>
          <w:rPr>
            <w:color w:val="0000EE"/>
            <w:u w:val="single"/>
          </w:rPr>
          <w:t>Falando a Palavra</w:t>
        </w:r>
      </w:hyperlink>
      <w:r>
        <w:rPr>
          <w:lang w:val="pt_PT" w:bidi="pt_PT"/>
        </w:rPr>
        <w:t xml:space="preserve"> (903 KB)</w:t>
      </w:r>
      <w:r>
        <w:rPr>
          <w:lang w:val="pt_PT" w:bidi="pt_PT"/>
        </w:rPr>
      </w:r>
      <w:r>
        <w:rPr>
          <w:lang w:val="pt_PT" w:bidi="pt_PT"/>
        </w:rPr>
      </w:r>
      <w:r>
        <w:rPr>
          <w:lang w:val="pt_PT" w:bidi="pt_PT"/>
        </w:rPr>
      </w:r>
    </w:p>
    <w:p>
      <w:pPr/>
      <w:r>
        <w:rPr>
          <w:lang w:val="pt_PT" w:bidi="pt_PT"/>
        </w:rPr>
      </w:r>
    </w:p>
    <w:p>
      <w:pPr>
        <w:pStyle w:val="Heading2"/>
      </w:pPr>
      <w:r>
        <w:rPr>
          <w:lang w:val="pt_PT" w:bidi="pt_PT"/>
        </w:rPr>
        <w:t>Lucas 10:25–37</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10:25–37</w:t>
      </w:r>
    </w:p>
    <w:p>
      <w:pPr/>
      <w:r>
        <w:rPr>
          <w:lang w:val="pt_PT" w:bidi="pt_PT"/>
        </w:rPr>
      </w:r>
      <w:r>
        <w:rPr>
          <w:lang w:val="pt_PT" w:bidi="pt_PT"/>
        </w:rPr>
        <w:t>Escute Lucas 10:25–37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10:25–37</w:t>
      </w:r>
    </w:p>
    <w:p>
      <w:pPr/>
      <w:r>
        <w:rPr>
          <w:lang w:val="pt_PT" w:bidi="pt_PT"/>
        </w:rPr>
      </w:r>
      <w:r>
        <w:rPr>
          <w:lang w:val="pt_PT" w:bidi="pt_PT"/>
        </w:rPr>
        <w:t>Ouça o texto uma vez na versão mais fácil de entender.</w:t>
      </w:r>
    </w:p>
    <w:p>
      <w:pPr/>
      <w:r>
        <w:rPr>
          <w:lang w:val="pt_PT" w:bidi="pt_PT"/>
        </w:rPr>
      </w:r>
      <w:r>
        <w:rPr>
          <w:lang w:val="pt_PT" w:bidi="pt_PT"/>
        </w:rPr>
        <w:t>[Na passagem anterior, os 72 discípulos retornaram de sua missão e relataram a Jesus o que havia acontecido. Jesus e seus discípulos continuam viajando para Jerusalém.]{.mark} No caminho, Jesus detém-se para ensinar algumas pessoas e mantém um diálogo com um especialista na lei religiosa judaica. Jesus usa uma parábola, ou história especial, para responder à pergunta do homem.</w:t>
      </w:r>
    </w:p>
    <w:p>
      <w:pPr/>
      <w:r>
        <w:rPr>
          <w:lang w:val="pt_PT" w:bidi="pt_PT"/>
        </w:rPr>
      </w:r>
      <w:r>
        <w:rPr>
          <w:lang w:val="pt_PT" w:bidi="pt_PT"/>
        </w:rPr>
        <w:t>Lucas começa com "em uma ocasião" ou, em algumas traduções, "e, eis que". Essas frases introduzem um novo evento que Lucas quer enfatizar e garantir que seu público esteja prestando atenção. Lucas está introduzindo o especialista da lei como uma pessoa importante na história. Um especialista na lei era alguém que estudava, explicava e ensinava a lei de Deus às pessoas. A lei de Deus se refere aos cinco primeiros livros do Antigo Testamento, que explicavam a lei que Deus dera a Moisés. Este especialista na lei pertencia ao mesmo grupo de pessoas que Lucas chama de "instrutores da lei".</w:t>
      </w:r>
    </w:p>
    <w:p>
      <w:pPr/>
      <w:r>
        <w:rPr>
          <w:lang w:val="pt_PT" w:bidi="pt_PT"/>
        </w:rPr>
      </w:r>
      <w:r>
        <w:rPr>
          <w:lang w:val="pt_PT" w:bidi="pt_PT"/>
        </w:rPr>
        <w:t>Jesus estava ensinando a um grupo de pessoas quando o especialista se levantou. Normalmente, os alunos se sentavam quando ouviam um instrutor. Quando alguém queria fazer uma pergunta, essa pessoa se levantava.</w:t>
      </w:r>
    </w:p>
    <w:p>
      <w:pPr/>
      <w:r>
        <w:rPr>
          <w:lang w:val="pt_PT" w:bidi="pt_PT"/>
        </w:rPr>
      </w:r>
      <w:r>
        <w:rPr>
          <w:lang w:val="pt_PT" w:bidi="pt_PT"/>
        </w:rPr>
        <w:t>Pare e discuta com sua equipe. Em sua cultura, quais são as normas sociais para um instrutor respeitado e seu público? Qual é a maneira apropriada para alguém fazer uma pergunta ou questionar o que o instrutor está dizendo?</w:t>
      </w:r>
    </w:p>
    <w:p>
      <w:pPr/>
      <w:r>
        <w:rPr>
          <w:lang w:val="pt_PT" w:bidi="pt_PT"/>
        </w:rPr>
      </w:r>
      <w:r>
        <w:rPr>
          <w:lang w:val="pt_PT" w:bidi="pt_PT"/>
        </w:rPr>
        <w:t>O especialista quer testar a capacidade de Jesus para ensinar e explicar a lei de Deus. O especialista chama Jesus de "Instrutor". Este era um título educado para um líder religioso judeu. O homem quer saber o que ele tem que fazer para herdar, ou obter a vida eterna com Deus. Isso se refere a viver para sempre com Deus no céu, ou o lugar onde Deus vive.</w:t>
      </w:r>
    </w:p>
    <w:p>
      <w:pPr/>
      <w:r>
        <w:rPr>
          <w:lang w:val="pt_PT" w:bidi="pt_PT"/>
        </w:rPr>
      </w:r>
      <w:r>
        <w:rPr>
          <w:lang w:val="pt_PT" w:bidi="pt_PT"/>
        </w:rPr>
        <w:t>Jesus responde à pergunta do homem com outra pergunta. Jesus pergunta: "O que está escrito na lei?". Quando Jesus pergunta: "Como você a lê?". Ele está pedindo ao homem para explicar o que ele acredita que a lei de Deus diz sobre a questão. O especialista responde com uma citação de um dos livros da lei. Ele diz: "Você deve amar ao Senhor, seu Deus, inteiramente, com todo seu coração, alma, força e mente". [Quando alguém ama a Deus com todo seu coração, alma, força e mente, ele ama a Deus com todas as suas habilidades.]{.mark} Este era um mandamento para todo o povo judeu. O Senhor era o nome pessoal de Deus. O "Senhor, seu Deus" se refere a um Deus com quem as pessoas têm uma relação.</w:t>
      </w:r>
    </w:p>
    <w:p>
      <w:pPr/>
      <w:r>
        <w:rPr>
          <w:lang w:val="pt_PT" w:bidi="pt_PT"/>
        </w:rPr>
      </w:r>
      <w:r>
        <w:rPr>
          <w:lang w:val="pt_PT" w:bidi="pt_PT"/>
        </w:rPr>
        <w:t>O especialista também cita de outro livro da lei, Levítico. [Essa lei diz que você deve amar seu próximo, ou qualquer pessoa que viva por perto, da mesma maneira que você ama a si mesmo.]{.mark} [Muitos judeus pensavam que o vizinho apenas significava outros judeus.]{.mark}</w:t>
      </w:r>
    </w:p>
    <w:p>
      <w:pPr/>
      <w:r>
        <w:rPr>
          <w:lang w:val="pt_PT" w:bidi="pt_PT"/>
        </w:rPr>
      </w:r>
      <w:r>
        <w:rPr>
          <w:lang w:val="pt_PT" w:bidi="pt_PT"/>
        </w:rPr>
        <w:t>Jesus diz que o homem respondeu corretamente. Jesus diz ao homem para seguir os mandamentos que ele citou e, como resultado, ele viverá para sempre com Deus. O homem concordou com Jesus, mas ele queria fazer com que parecesse ser sábio, então fez outra pergunta. "Quem é meu próximo?". O homem queria saber o que Jesus pensava sobre a quem ele deveria demonstrar amor.</w:t>
      </w:r>
    </w:p>
    <w:p>
      <w:pPr/>
      <w:r>
        <w:rPr>
          <w:lang w:val="pt_PT" w:bidi="pt_PT"/>
        </w:rPr>
      </w:r>
      <w:r>
        <w:rPr>
          <w:lang w:val="pt_PT" w:bidi="pt_PT"/>
        </w:rPr>
        <w:t>Pare e discuta com sua equipe. Como uma pessoa se faz parecer mais sábia em sua cultura? Que tipo de conhecimento ou experiência uma pessoa sábia possui?</w:t>
      </w:r>
    </w:p>
    <w:p>
      <w:pPr/>
      <w:r>
        <w:rPr>
          <w:lang w:val="pt_PT" w:bidi="pt_PT"/>
        </w:rPr>
      </w:r>
      <w:r>
        <w:rPr>
          <w:lang w:val="pt_PT" w:bidi="pt_PT"/>
        </w:rPr>
        <w:t>Jesus responde à pergunta do homem contando uma parábola. Uma parábola é um tipo especial de história que Jesus contava para ensinar conceitos mais profundos sobre Deus. As parábolas eram difíceis de entender, a menos que as pessoas realmente escutassem. A história de Jesus é sobre um homem que estava viajando de Jerusalém para Jericó. Jericó ficava a 27 quilômetros, ou 17 milhas, de Jerusalém, e estava localizada perto do rio Jordão. Jerusalém ficava em uma colina. Qualquer pessoa que viajasse pela estrada precisava descer a colina. A estrada para Jericó era íngreme e passava por áreas rochosas e isoladas, onde os ladrões se escondiam e esperavam para atacar os viajantes.</w:t>
      </w:r>
    </w:p>
    <w:p>
      <w:pPr/>
      <w:r>
        <w:rPr>
          <w:lang w:val="pt_PT" w:bidi="pt_PT"/>
        </w:rPr>
      </w:r>
      <w:r>
        <w:rPr>
          <w:lang w:val="pt_PT" w:bidi="pt_PT"/>
        </w:rPr>
        <w:t>Pare e mostre à sua equipe um mapa da rota de Jerusalém para Jericó. Mostre uma imagem da estrada rochosa e isolada.</w:t>
      </w:r>
    </w:p>
    <w:p>
      <w:pPr/>
      <w:r>
        <w:rPr>
          <w:lang w:val="pt_PT" w:bidi="pt_PT"/>
        </w:rPr>
      </w:r>
      <w:r>
        <w:rPr>
          <w:lang w:val="pt_PT" w:bidi="pt_PT"/>
        </w:rPr>
        <w:t>O homem estava caminhando para Jericó quando os ladrões o atacaram. Eles o espancaram e tiraram tudo dele, incluindo sua roupa. Ele estava deitado na lateral da estrada, quase morto. Primeiro um sacerdote passa, cruza a estrada e passa pelo outro lado. Depois, um levita, um trabalhador religioso que ajudava os sacerdotes, também caminhou pelo outro lado. Ambos os homens eram trabalhadores religiosos de alta posição. Algumas pessoas que ouviam essa história teriam concordado que esses homens importantes não precisavam ter parado para ajudar um homem em apuros.</w:t>
      </w:r>
    </w:p>
    <w:p>
      <w:pPr/>
      <w:r>
        <w:rPr>
          <w:lang w:val="pt_PT" w:bidi="pt_PT"/>
        </w:rPr>
      </w:r>
      <w:r>
        <w:rPr>
          <w:lang w:val="pt_PT" w:bidi="pt_PT"/>
        </w:rPr>
        <w:t>Depois, um homem samaritano desceu pela estrada. Samaritanos e judeus odiavam-se mutuamente, porque os samaritanos eram descendentes de judeus que se casaram com estrangeiros.</w:t>
      </w:r>
    </w:p>
    <w:p>
      <w:pPr/>
      <w:r>
        <w:rPr>
          <w:lang w:val="pt_PT" w:bidi="pt_PT"/>
        </w:rPr>
      </w:r>
      <w:r>
        <w:rPr>
          <w:lang w:val="pt_PT" w:bidi="pt_PT"/>
        </w:rPr>
        <w:t>[Quando o samaritano viu o homem ferido, ele sentiu pena]{.mark} por ele. O samaritano se aproximou do homem e tratou suas feridas. Isso quer dizer que ele derramou óleo e vinho nas feridas. Naquela época, as pessoas usavam azeite e vinho como medicamentos. O álcool no vinho limpava a ferida. Depois, ele envolveu tiras de pano em torno das feridas.</w:t>
      </w:r>
    </w:p>
    <w:p>
      <w:pPr/>
      <w:r>
        <w:rPr>
          <w:lang w:val="pt_PT" w:bidi="pt_PT"/>
        </w:rPr>
      </w:r>
      <w:r>
        <w:rPr>
          <w:lang w:val="pt_PT" w:bidi="pt_PT"/>
        </w:rPr>
        <w:t>Pare e discuta com sua equipe. Na sua cultura, como as pessoas tratam os ferimentos? Se as pessoas não usam óleo e vinho, que medicamentos alternativos são usados onde vocês vivem?</w:t>
      </w:r>
    </w:p>
    <w:p>
      <w:pPr/>
      <w:r>
        <w:rPr>
          <w:lang w:val="pt_PT" w:bidi="pt_PT"/>
        </w:rPr>
      </w:r>
      <w:r>
        <w:rPr>
          <w:lang w:val="pt_PT" w:bidi="pt_PT"/>
        </w:rPr>
        <w:t>O samaritano então levantou o homem ferido e o colocou em seu burro. Um burro é um animal que pode transportar bagagem ou uma pessoa.</w:t>
      </w:r>
    </w:p>
    <w:p>
      <w:pPr/>
      <w:r>
        <w:rPr>
          <w:lang w:val="pt_PT" w:bidi="pt_PT"/>
        </w:rPr>
      </w:r>
      <w:r>
        <w:rPr>
          <w:lang w:val="pt_PT" w:bidi="pt_PT"/>
        </w:rPr>
        <w:t>Pare e mostre uma imagem de um burro, caso não haja desses animais onde vocês vivem.</w:t>
      </w:r>
    </w:p>
    <w:p>
      <w:pPr/>
      <w:r>
        <w:rPr>
          <w:lang w:val="pt_PT" w:bidi="pt_PT"/>
        </w:rPr>
      </w:r>
      <w:r>
        <w:rPr>
          <w:lang w:val="pt_PT" w:bidi="pt_PT"/>
        </w:rPr>
        <w:t>O samaritano então levou o burro para uma pousada ou hospedaria. Uma pousada era um lugar onde os viajantes podiam pagar para descansar e comer. O samaritano continuou a cuidar do homem na pousada. [O samaritano passou a noite, e depois pagou ao estalajadeiro]{.mark} o dono da pousada, para continuar cuidando do homem ferido. O samaritano pagou ao estalajadeiro dois denários, ou duas moedas de prata romanas. Isso era o equivalente a dois dias de trabalho. O samaritano não sabia se o estalajadeiro gastaria mais do que as duas moedas para cuidar do homem. Ele disse ao estalajadeiro que iria pagar-lhe por qualquer quantia extra gasta quando voltasse. Esse é o final da parábola.</w:t>
      </w:r>
    </w:p>
    <w:p>
      <w:pPr/>
      <w:r>
        <w:rPr>
          <w:lang w:val="pt_PT" w:bidi="pt_PT"/>
        </w:rPr>
      </w:r>
      <w:r>
        <w:rPr>
          <w:lang w:val="pt_PT" w:bidi="pt_PT"/>
        </w:rPr>
        <w:t>Jesus então pergunta ao especialista qual dos três homens foi um próximo para o homem ferido. O especialista responde que o verdadeiro próximo foi o homem, o samaritano, que mostrou misericórdia, ou compaixão, por aqueles que estão sofrendo ou em necessidade. Jesus diz ao especialista para ir e agir como o homem samaritano.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10:25–37</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seis cenas.</w:t>
      </w:r>
    </w:p>
    <w:p>
      <w:pPr/>
      <w:r>
        <w:rPr>
          <w:lang w:val="pt_PT" w:bidi="pt_PT"/>
        </w:rPr>
      </w:r>
      <w:r>
        <w:rPr>
          <w:b/>
          <w:lang w:val="pt_PT" w:bidi="pt_PT"/>
        </w:rPr>
        <w:t>Primeira cena:</w:t>
      </w:r>
      <w:r>
        <w:rPr>
          <w:lang w:val="pt_PT" w:bidi="pt_PT"/>
        </w:rPr>
        <w:t xml:space="preserve"> Jesus e seus discípulos estão na estrada para Jerusalém. Jesus detém-se para ensinar uma multidão. Um especialista na lei está na multidão.</w:t>
      </w:r>
    </w:p>
    <w:p>
      <w:pPr/>
      <w:r>
        <w:rPr>
          <w:lang w:val="pt_PT" w:bidi="pt_PT"/>
        </w:rPr>
      </w:r>
      <w:r>
        <w:rPr>
          <w:b/>
          <w:lang w:val="pt_PT" w:bidi="pt_PT"/>
        </w:rPr>
        <w:t>Segunda cena:</w:t>
      </w:r>
      <w:r>
        <w:rPr>
          <w:lang w:val="pt_PT" w:bidi="pt_PT"/>
        </w:rPr>
        <w:t xml:space="preserve"> o especialista se levanta e faz a Jesus uma pergunta para testá-lo. Jesus responde com outra pergunta. O especialista responde corretamente e ambos concordam. Em seguida, o especialista pergunta: "Quem é o meu próximo?". Jesus responde contando uma parábola.</w:t>
      </w:r>
    </w:p>
    <w:p>
      <w:pPr/>
      <w:r>
        <w:rPr>
          <w:lang w:val="pt_PT" w:bidi="pt_PT"/>
        </w:rPr>
      </w:r>
      <w:r>
        <w:rPr>
          <w:b/>
          <w:lang w:val="pt_PT" w:bidi="pt_PT"/>
        </w:rPr>
        <w:t>Terceira cena:</w:t>
      </w:r>
      <w:r>
        <w:rPr>
          <w:lang w:val="pt_PT" w:bidi="pt_PT"/>
        </w:rPr>
        <w:t xml:space="preserve"> um viajante está caminhando na estrada de Jerusalém para Jericó, quando é atacado, espancado e roubado. Os ladrões o deixam sem roupas e seriamente ferido na estrada.</w:t>
      </w:r>
    </w:p>
    <w:p>
      <w:pPr/>
      <w:r>
        <w:rPr>
          <w:lang w:val="pt_PT" w:bidi="pt_PT"/>
        </w:rPr>
      </w:r>
      <w:r>
        <w:rPr>
          <w:b/>
          <w:lang w:val="pt_PT" w:bidi="pt_PT"/>
        </w:rPr>
        <w:t>Quarta cena:</w:t>
      </w:r>
      <w:r>
        <w:rPr>
          <w:lang w:val="pt_PT" w:bidi="pt_PT"/>
        </w:rPr>
        <w:t xml:space="preserve"> [um sacerdote judeu passa pelo homem ferido, cruza a estrada e não o ajuda. Em seguida, um levita faz a mesma coisa.]{.mark} Finalmente, um samaritano vê o homem, o ajuda e o leva para uma pousada.</w:t>
      </w:r>
    </w:p>
    <w:p>
      <w:pPr/>
      <w:r>
        <w:rPr>
          <w:lang w:val="pt_PT" w:bidi="pt_PT"/>
        </w:rPr>
      </w:r>
      <w:r>
        <w:rPr>
          <w:b/>
          <w:lang w:val="pt_PT" w:bidi="pt_PT"/>
        </w:rPr>
        <w:t>Quinta cena:</w:t>
      </w:r>
      <w:r>
        <w:rPr>
          <w:lang w:val="pt_PT" w:bidi="pt_PT"/>
        </w:rPr>
        <w:t xml:space="preserve"> o samaritano chega à pousada. Ele fica durante a noite com o homem ferido. No dia seguinte, ele paga ao estalajadeiro para cuidar do homem.</w:t>
      </w:r>
    </w:p>
    <w:p>
      <w:pPr/>
      <w:r>
        <w:rPr>
          <w:lang w:val="pt_PT" w:bidi="pt_PT"/>
        </w:rPr>
      </w:r>
      <w:r>
        <w:rPr>
          <w:b/>
          <w:lang w:val="pt_PT" w:bidi="pt_PT"/>
        </w:rPr>
        <w:t>Sexta cena:</w:t>
      </w:r>
      <w:r>
        <w:rPr>
          <w:lang w:val="pt_PT" w:bidi="pt_PT"/>
        </w:rPr>
        <w:t xml:space="preserve"> Jesus pergunta ao especialista qual dos homens foi um bom próximo. O especialista responde: "Aquele que mostrou misericórdia". Jesus diz a ele para ir e agir da mesma maneira.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Especialista na lei</w:t>
      </w:r>
    </w:p>
    <w:p>
      <w:pPr>
        <w:pStyle w:val="ListBullet"/>
        <w:spacing w:line="240" w:lineRule="auto"/>
        <w:ind w:left="720"/>
      </w:pPr>
      <w:r>
        <w:rPr>
          <w:lang w:val="pt_PT" w:bidi="pt_PT"/>
        </w:rPr>
      </w:r>
      <w:r>
        <w:rPr>
          <w:lang w:val="pt_PT" w:bidi="pt_PT"/>
        </w:rPr>
        <w:t>Viajante</w:t>
      </w:r>
    </w:p>
    <w:p>
      <w:pPr>
        <w:pStyle w:val="ListBullet"/>
        <w:spacing w:line="240" w:lineRule="auto"/>
        <w:ind w:left="720"/>
      </w:pPr>
      <w:r>
        <w:rPr>
          <w:lang w:val="pt_PT" w:bidi="pt_PT"/>
        </w:rPr>
      </w:r>
      <w:r>
        <w:rPr>
          <w:lang w:val="pt_PT" w:bidi="pt_PT"/>
        </w:rPr>
        <w:t>Sacerdote</w:t>
      </w:r>
    </w:p>
    <w:p>
      <w:pPr>
        <w:pStyle w:val="ListBullet"/>
        <w:spacing w:line="240" w:lineRule="auto"/>
        <w:ind w:left="720"/>
      </w:pPr>
      <w:r>
        <w:rPr>
          <w:lang w:val="pt_PT" w:bidi="pt_PT"/>
        </w:rPr>
      </w:r>
      <w:r>
        <w:rPr>
          <w:lang w:val="pt_PT" w:bidi="pt_PT"/>
        </w:rPr>
        <w:t>Levita</w:t>
      </w:r>
    </w:p>
    <w:p>
      <w:pPr>
        <w:pStyle w:val="ListBullet"/>
        <w:spacing w:line="240" w:lineRule="auto"/>
        <w:ind w:left="720"/>
      </w:pPr>
      <w:r>
        <w:rPr>
          <w:lang w:val="pt_PT" w:bidi="pt_PT"/>
        </w:rPr>
      </w:r>
      <w:r>
        <w:rPr>
          <w:lang w:val="pt_PT" w:bidi="pt_PT"/>
        </w:rPr>
        <w:t>Samaritano</w:t>
      </w:r>
    </w:p>
    <w:p>
      <w:pPr>
        <w:pStyle w:val="ListBullet"/>
        <w:spacing w:line="240" w:lineRule="auto"/>
        <w:ind w:left="720"/>
      </w:pPr>
      <w:r>
        <w:rPr>
          <w:lang w:val="pt_PT" w:bidi="pt_PT"/>
        </w:rPr>
      </w:r>
      <w:r>
        <w:rPr>
          <w:lang w:val="pt_PT" w:bidi="pt_PT"/>
        </w:rPr>
        <w:t>Estalajadeiro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na cultura judaica, as pessoas se sentavam quando um instrutor estava falando, para mostrar humildade e desejo de aprender.</w:t>
      </w:r>
    </w:p>
    <w:p>
      <w:pPr/>
      <w:r>
        <w:rPr>
          <w:lang w:val="pt_PT" w:bidi="pt_PT"/>
        </w:rPr>
      </w:r>
      <w:r>
        <w:rPr>
          <w:lang w:val="pt_PT" w:bidi="pt_PT"/>
        </w:rPr>
        <w:t>Jesus está com seus discípulos. Ele detém-se para ensinar uma multidão. Eles estão sentados a ouvi-lo quando um especialista se levanta e pergunta a Jesus o que ele precisa fazer para ter vida para sempre com Deus.</w:t>
      </w:r>
    </w:p>
    <w:p>
      <w:pPr/>
      <w:r>
        <w:rPr>
          <w:lang w:val="pt_PT" w:bidi="pt_PT"/>
        </w:rPr>
      </w:r>
      <w:r>
        <w:rPr>
          <w:lang w:val="pt_PT" w:bidi="pt_PT"/>
        </w:rPr>
        <w:t>Lembre-se de que o especialista da lei era parte do mesmo grupo dos instrutores da lei. Este grupo de líderes religiosos estudava, interpretava e ensinava a lei de Deus. Lucas já nos havia advertido de que este grupo de pessoas seria a causa da rejeição e do sofrimento vindouros de Jesus.</w:t>
      </w:r>
    </w:p>
    <w:p>
      <w:pPr/>
      <w:r>
        <w:rPr>
          <w:lang w:val="pt_PT" w:bidi="pt_PT"/>
        </w:rPr>
      </w:r>
      <w:r>
        <w:rPr>
          <w:lang w:val="pt_PT" w:bidi="pt_PT"/>
        </w:rPr>
        <w:t>Jesus pergunta a ele: "O que a lei de Deus diz?". O especialista responde citando a lei de Deus para Jesus. Jesus diz que ele respondeu corretamente. Mas, porque o especialista queria parecer sábio, ele pergunta a Jesus quem é seu próximo. Jesus responde contando uma parábola.</w:t>
      </w:r>
    </w:p>
    <w:p>
      <w:pPr/>
      <w:r>
        <w:rPr>
          <w:lang w:val="pt_PT" w:bidi="pt_PT"/>
        </w:rPr>
      </w:r>
      <w:r>
        <w:rPr>
          <w:lang w:val="pt_PT" w:bidi="pt_PT"/>
        </w:rPr>
        <w:t>Tenha em mente que Jesus usava parábolas, ou pequenas histórias, para ensinar sentidos ideias mais profundas sobre Deus. Jesus conta uma parábola para responder à pergunta do especialista. As parábolas de Jesus exigiam que as pessoas escutassem atentamente para realmente entenderem.</w:t>
      </w:r>
    </w:p>
    <w:p>
      <w:pPr/>
      <w:r>
        <w:rPr>
          <w:lang w:val="pt_PT" w:bidi="pt_PT"/>
        </w:rPr>
      </w:r>
      <w:r>
        <w:rPr>
          <w:lang w:val="pt_PT" w:bidi="pt_PT"/>
        </w:rPr>
        <w:t>A parábola de Jesus é sobre um viajante que é atacado por ladrões na estrada de Jerusalém para Jericó.</w:t>
      </w:r>
    </w:p>
    <w:p>
      <w:pPr/>
      <w:r>
        <w:rPr>
          <w:lang w:val="pt_PT" w:bidi="pt_PT"/>
        </w:rPr>
      </w:r>
      <w:r>
        <w:rPr>
          <w:lang w:val="pt_PT" w:bidi="pt_PT"/>
        </w:rPr>
        <w:t>Não se esqueça de que a estrada de Jerusalém para Jericó é uma descida e é perigosa.</w:t>
      </w:r>
    </w:p>
    <w:p>
      <w:pPr/>
      <w:r>
        <w:rPr>
          <w:lang w:val="pt_PT" w:bidi="pt_PT"/>
        </w:rPr>
      </w:r>
      <w:r>
        <w:rPr>
          <w:lang w:val="pt_PT" w:bidi="pt_PT"/>
        </w:rPr>
        <w:t>Um sacerdote e um levita veem o homem ferido, mas cruzam a estrada e passam sem prestar ajuda.</w:t>
      </w:r>
    </w:p>
    <w:p>
      <w:pPr/>
      <w:r>
        <w:rPr>
          <w:lang w:val="pt_PT" w:bidi="pt_PT"/>
        </w:rPr>
      </w:r>
      <w:r>
        <w:rPr>
          <w:lang w:val="pt_PT" w:bidi="pt_PT"/>
        </w:rPr>
        <w:t>Deve lembrar-se de que Jerusalém é o lugar onde está localizado o Templo, ou local de culto judaico. Isso significa que o sacerdote e o levita provavelmente estavam viajando na estrada depois de cumprirem suas tarefas no Templo.</w:t>
      </w:r>
    </w:p>
    <w:p>
      <w:pPr/>
      <w:r>
        <w:rPr>
          <w:lang w:val="pt_PT" w:bidi="pt_PT"/>
        </w:rPr>
      </w:r>
      <w:r>
        <w:rPr>
          <w:lang w:val="pt_PT" w:bidi="pt_PT"/>
        </w:rPr>
        <w:t>Um samaritano estava viajando pela mesma estrada. Quando viu o homem, enfaixou suas feridas, tratando-as com óleo e vinho. O samaritano teria aplicado as ataduras depois de despejar o óleo e o vinho nas feridas. Vocês podem achar mais fácil reordenar os eventos para ser mais fácil entender em que sequência o samaritano cuidou do homem.</w:t>
      </w:r>
    </w:p>
    <w:p>
      <w:pPr/>
      <w:r>
        <w:rPr>
          <w:lang w:val="pt_PT" w:bidi="pt_PT"/>
        </w:rPr>
      </w:r>
      <w:r>
        <w:rPr>
          <w:lang w:val="pt_PT" w:bidi="pt_PT"/>
        </w:rPr>
        <w:t>Note que as pessoas usavam óleo e vinho como medicamentos. O samaritano primeiro derramou o óleo e o vinho sobre as feridas para as limpar antes de envolvê-las com o pano, como ataduras.</w:t>
      </w:r>
    </w:p>
    <w:p>
      <w:pPr/>
      <w:r>
        <w:rPr>
          <w:lang w:val="pt_PT" w:bidi="pt_PT"/>
        </w:rPr>
      </w:r>
      <w:r>
        <w:rPr>
          <w:lang w:val="pt_PT" w:bidi="pt_PT"/>
        </w:rPr>
        <w:t>O samaritano leva o homem sobre seu burro para uma hospedaria. Ele pernoita ali. Na manhã seguinte, o samaritano paga ao estalajadeiro para cuidar do homem. Ele diz que iria e pagar mais ao estalajadeiro caso o dinheiro que ele lhe dera não fosse suficiente para ajudar o homem.</w:t>
      </w:r>
    </w:p>
    <w:p>
      <w:pPr/>
      <w:r>
        <w:rPr>
          <w:lang w:val="pt_PT" w:bidi="pt_PT"/>
        </w:rPr>
      </w:r>
      <w:r>
        <w:rPr>
          <w:lang w:val="pt_PT" w:bidi="pt_PT"/>
        </w:rPr>
        <w:t>Observe que a parábola termina aqui. Jesus para de contar a história e pergunta ao especialista religioso: "Qual destes três foi um bom próximo?".</w:t>
      </w:r>
    </w:p>
    <w:p>
      <w:pPr/>
      <w:r>
        <w:rPr>
          <w:lang w:val="pt_PT" w:bidi="pt_PT"/>
        </w:rPr>
      </w:r>
      <w:r>
        <w:rPr>
          <w:lang w:val="pt_PT" w:bidi="pt_PT"/>
        </w:rPr>
        <w:t>Jesus pergunta ao especialista quem foi um bom próximo na história. O especialista responde: "O homem que demonstrou misericórdia".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10:25–37</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Especialista na lei</w:t>
      </w:r>
    </w:p>
    <w:p>
      <w:pPr>
        <w:pStyle w:val="ListBullet"/>
        <w:spacing w:line="240" w:lineRule="auto"/>
        <w:ind w:left="720"/>
      </w:pPr>
      <w:r>
        <w:rPr>
          <w:lang w:val="pt_PT" w:bidi="pt_PT"/>
        </w:rPr>
      </w:r>
      <w:r>
        <w:rPr>
          <w:lang w:val="pt_PT" w:bidi="pt_PT"/>
        </w:rPr>
        <w:t>Viajante</w:t>
      </w:r>
    </w:p>
    <w:p>
      <w:pPr>
        <w:pStyle w:val="ListBullet"/>
        <w:spacing w:line="240" w:lineRule="auto"/>
        <w:ind w:left="720"/>
      </w:pPr>
      <w:r>
        <w:rPr>
          <w:lang w:val="pt_PT" w:bidi="pt_PT"/>
        </w:rPr>
      </w:r>
      <w:r>
        <w:rPr>
          <w:lang w:val="pt_PT" w:bidi="pt_PT"/>
        </w:rPr>
        <w:t>Sacerdote</w:t>
      </w:r>
    </w:p>
    <w:p>
      <w:pPr>
        <w:pStyle w:val="ListBullet"/>
        <w:spacing w:line="240" w:lineRule="auto"/>
        <w:ind w:left="720"/>
      </w:pPr>
      <w:r>
        <w:rPr>
          <w:lang w:val="pt_PT" w:bidi="pt_PT"/>
        </w:rPr>
      </w:r>
      <w:r>
        <w:rPr>
          <w:lang w:val="pt_PT" w:bidi="pt_PT"/>
        </w:rPr>
        <w:t>Levita</w:t>
      </w:r>
    </w:p>
    <w:p>
      <w:pPr>
        <w:pStyle w:val="ListBullet"/>
        <w:spacing w:line="240" w:lineRule="auto"/>
        <w:ind w:left="720"/>
      </w:pPr>
      <w:r>
        <w:rPr>
          <w:lang w:val="pt_PT" w:bidi="pt_PT"/>
        </w:rPr>
      </w:r>
      <w:r>
        <w:rPr>
          <w:lang w:val="pt_PT" w:bidi="pt_PT"/>
        </w:rPr>
        <w:t>Samaritano</w:t>
      </w:r>
    </w:p>
    <w:p>
      <w:pPr>
        <w:pStyle w:val="ListBullet"/>
        <w:spacing w:line="240" w:lineRule="auto"/>
        <w:ind w:left="720"/>
      </w:pPr>
      <w:r>
        <w:rPr>
          <w:lang w:val="pt_PT" w:bidi="pt_PT"/>
        </w:rPr>
      </w:r>
      <w:r>
        <w:rPr>
          <w:lang w:val="pt_PT" w:bidi="pt_PT"/>
        </w:rPr>
        <w:t>Estalajadeiro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Jesus ensinando a multidão quando ele responde à pergunta do especialista contando uma história. Os atores podem dramatizar a parábola enquanto Jesus a conta, com a multidão e o especialista assistindo-a.</w:t>
      </w:r>
    </w:p>
    <w:p>
      <w:pPr/>
      <w:r>
        <w:rPr>
          <w:lang w:val="pt_PT" w:bidi="pt_PT"/>
        </w:rPr>
      </w:r>
      <w:r>
        <w:rPr>
          <w:lang w:val="pt_PT" w:bidi="pt_PT"/>
        </w:rPr>
        <w:t>A equipe deve representar a reação de repugnância e desgosto da multidão quando o samaritano for mencionado na história de Jesus. Depois, devem representar surpresa quando o samaritano parar para ajudar o homem.</w:t>
      </w:r>
    </w:p>
    <w:p>
      <w:pPr/>
      <w:r>
        <w:rPr>
          <w:lang w:val="pt_PT" w:bidi="pt_PT"/>
        </w:rPr>
      </w:r>
      <w:r>
        <w:rPr>
          <w:lang w:val="pt_PT" w:bidi="pt_PT"/>
        </w:rPr>
        <w:t>A equipe pode querer reorganizar as ações do samaritano quando ele cuida das feridas do homem. Primeiro ele derramou o óleo e o vinho nas feridas, e depois envolveu panos em torno das feridas.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Jesus viajando com seus discípulos. Ele detém-se para ensinar uma multidão. Eles estão sentados ouvindo-o quando um especialista na lei se levanta. Ele testa Jesus e pergunta o que ele precisa fazer para ter vida eterna com Deus.</w:t>
      </w:r>
    </w:p>
    <w:p>
      <w:pPr/>
      <w:r>
        <w:rPr>
          <w:lang w:val="pt_PT" w:bidi="pt_PT"/>
        </w:rPr>
      </w:r>
      <w:r>
        <w:rPr>
          <w:b/>
          <w:lang w:val="pt_PT" w:bidi="pt_PT"/>
        </w:rPr>
        <w:t>Interrompa a cena.</w:t>
      </w:r>
      <w:r>
        <w:rPr>
          <w:lang w:val="pt_PT" w:bidi="pt_PT"/>
        </w:rPr>
        <w:t xml:space="preserve"> Pergunte ao ator que interpreta o especialista: "Como você se sente?". Você pode ouvir coisas como: "Espero que ele diga algo que mostre às pessoas que ele está errado", "Talvez consiga finalmente que Jesus diga uma bobagem", e "Estou curioso sobre o que ele dirá". Reinicie a cena.</w:t>
      </w:r>
    </w:p>
    <w:p>
      <w:pPr/>
      <w:r>
        <w:rPr>
          <w:lang w:val="pt_PT" w:bidi="pt_PT"/>
        </w:rPr>
      </w:r>
      <w:r>
        <w:rPr>
          <w:lang w:val="pt_PT" w:bidi="pt_PT"/>
        </w:rPr>
        <w:t>Jesus pergunta a ele: "O que a lei de Deus diz?". O especialista responde citando a lei de Deus para Jesus. Jesus diz que ele respondeu corretamente. Mas, porque o especialista queria parecer sábio, ele pergunta a Jesus quem é seu próximo. Jesus responde contando uma história sobre um viajante. Os ladrões atacam o viajante na estrada de Jerusalém para Jericó. Um sacerdote e um levita veem o homem ferido, mas passam por ele sem ajudar.</w:t>
      </w:r>
    </w:p>
    <w:p>
      <w:pPr/>
      <w:r>
        <w:rPr>
          <w:lang w:val="pt_PT" w:bidi="pt_PT"/>
        </w:rPr>
      </w:r>
      <w:r>
        <w:rPr>
          <w:b/>
          <w:lang w:val="pt_PT" w:bidi="pt_PT"/>
        </w:rPr>
        <w:t>Interrompa a cena.</w:t>
      </w:r>
      <w:r>
        <w:rPr>
          <w:lang w:val="pt_PT" w:bidi="pt_PT"/>
        </w:rPr>
        <w:t xml:space="preserve"> Pergunte ao ator que interpreta o sacerdote: "Como você se sente?". Você pode ouvir coisas como: "Eu sabia que esta estrada era perigosa! Preciso de continuar indo", "Importunado. Não quero ficar impuro tocando-o", e "Pobre homem. Tenho certeza de que alguém vai ajudá-lo".</w:t>
      </w:r>
    </w:p>
    <w:p>
      <w:pPr/>
      <w:r>
        <w:rPr>
          <w:lang w:val="pt_PT" w:bidi="pt_PT"/>
        </w:rPr>
      </w:r>
      <w:r>
        <w:rPr>
          <w:lang w:val="pt_PT" w:bidi="pt_PT"/>
        </w:rPr>
        <w:t>Pergunte ao ator que interpreta o homem no lado da estrada: "Como você se sente?". Você pode ouvir coisas como: "Desesperado. Certamente eles querem me ajudar!", "Sem esperança; ninguém vai me ajudar", e "Ferido e com medo". Reinicie a cena.</w:t>
      </w:r>
    </w:p>
    <w:p>
      <w:pPr/>
      <w:r>
        <w:rPr>
          <w:lang w:val="pt_PT" w:bidi="pt_PT"/>
        </w:rPr>
      </w:r>
      <w:r>
        <w:rPr>
          <w:lang w:val="pt_PT" w:bidi="pt_PT"/>
        </w:rPr>
        <w:t>Um samaritano estava viajando pela mesma estrada. Quando ele viu o homem, enfaixou as feridas e tratou-as com óleo e vinho.</w:t>
      </w:r>
    </w:p>
    <w:p>
      <w:pPr/>
      <w:r>
        <w:rPr>
          <w:lang w:val="pt_PT" w:bidi="pt_PT"/>
        </w:rPr>
      </w:r>
      <w:r>
        <w:rPr>
          <w:b/>
          <w:lang w:val="pt_PT" w:bidi="pt_PT"/>
        </w:rPr>
        <w:t>Interrompa a cena.</w:t>
      </w:r>
      <w:r>
        <w:rPr>
          <w:lang w:val="pt_PT" w:bidi="pt_PT"/>
        </w:rPr>
        <w:t xml:space="preserve"> Pergunte ao ator que interpreta o samaritano: "Como você se sente?". Você pode ouvir coisas como: "Sinto pena por ele. Ele precisa de ajuda", "Estou triste por tantas pessoas se machucarem nesta estrada", e "Espero que ele fique melhor". Reinicie a cena.</w:t>
      </w:r>
    </w:p>
    <w:p>
      <w:pPr/>
      <w:r>
        <w:rPr>
          <w:lang w:val="pt_PT" w:bidi="pt_PT"/>
        </w:rPr>
      </w:r>
      <w:r>
        <w:rPr>
          <w:lang w:val="pt_PT" w:bidi="pt_PT"/>
        </w:rPr>
        <w:t>O samaritano leva o homem sobre seu burro para uma hospedaria. Ele pernoita ali e paga ao estalajadeiro para cuidar do homem. Ele diz que iria e pagar mais ao estalajadeiro caso o dinheiro que ele lhe dera não fosse suficiente para ajudar o homem.</w:t>
      </w:r>
    </w:p>
    <w:p>
      <w:pPr/>
      <w:r>
        <w:rPr>
          <w:lang w:val="pt_PT" w:bidi="pt_PT"/>
        </w:rPr>
      </w:r>
      <w:r>
        <w:rPr>
          <w:b/>
          <w:lang w:val="pt_PT" w:bidi="pt_PT"/>
        </w:rPr>
        <w:t>Interrompa a cena.</w:t>
      </w:r>
      <w:r>
        <w:rPr>
          <w:lang w:val="pt_PT" w:bidi="pt_PT"/>
        </w:rPr>
        <w:t xml:space="preserve"> Pergunte aos atores que interpretam a multidão: "Como vocês se sentem?". Você pode ouvir coisas como: "Não consigo imaginar um samaritano querendo ajudar alguém", "O que Jesus está tentando dizer?", e "Não posso acreditar que Jesus está louvando um samaritano".</w:t>
      </w:r>
    </w:p>
    <w:p>
      <w:pPr/>
      <w:r>
        <w:rPr>
          <w:lang w:val="pt_PT" w:bidi="pt_PT"/>
        </w:rPr>
      </w:r>
      <w:r>
        <w:rPr>
          <w:lang w:val="pt_PT" w:bidi="pt_PT"/>
        </w:rPr>
        <w:t>Pergunte ao ator que interpreta o especialista: "Como você se sente?". Você pode ouvir coisas como: "Frustrado. Sei o que Jesus dirá", "Como não posso responder da maneira que Jesus quer que eu responda?", e "Jesus é muito cuidadoso quando fala". Reinicie a ação</w:t>
      </w:r>
    </w:p>
    <w:p>
      <w:pPr/>
      <w:r>
        <w:rPr>
          <w:lang w:val="pt_PT" w:bidi="pt_PT"/>
        </w:rPr>
      </w:r>
      <w:r>
        <w:rPr>
          <w:lang w:val="pt_PT" w:bidi="pt_PT"/>
        </w:rPr>
        <w:t>Jesus pergunta ao especialista quem foi um bom próximo na história. O especialista responde: "O homem que demonstrou misericórdia".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10:25–37</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na estrada para Jerusalém. Ele está ensinando uma multidão. Um </w:t>
      </w:r>
      <w:r>
        <w:rPr>
          <w:b/>
          <w:lang w:val="pt_PT" w:bidi="pt_PT"/>
        </w:rPr>
        <w:t>especialista na lei</w:t>
      </w:r>
      <w:r>
        <w:rPr>
          <w:lang w:val="pt_PT" w:bidi="pt_PT"/>
        </w:rPr>
        <w:t xml:space="preserve"> se levanta para fazer uma pergunta a Jesus. Um especialista na lei era alguém que estudava, interpretava e ensinava a lei de Deus às pessoas. A lei de Deus se refere aos cinco primeiros livros do Antigo Testamento, [que fornecem a lei que Deus dera a Moisés para o povo judeu.]{.mark} A presença desse especialista mostra que ele estava lá para observar se Jesus estava ensinando com precisão a lei de Deus. Esse especialista na lei pertencia ao mesmo grupo de pessoas chamados de instrutores da lei. O termo Instrutores da lei pode ser encontrado no glossário principal.</w:t>
      </w:r>
    </w:p>
    <w:p>
      <w:pPr/>
      <w:r>
        <w:rPr>
          <w:lang w:val="pt_PT" w:bidi="pt_PT"/>
        </w:rPr>
      </w:r>
      <w:r>
        <w:rPr>
          <w:lang w:val="pt_PT" w:bidi="pt_PT"/>
        </w:rPr>
        <w:t>Algumas traduções usam a palavra advogado em vez de especialista na lei. Tenha em mente que este especialista é diferente de um advogado atual, porque a lei se refere à lei religiosa, ou à lei de Moisés.</w:t>
      </w:r>
    </w:p>
    <w:p>
      <w:pPr/>
      <w:r>
        <w:rPr>
          <w:lang w:val="pt_PT" w:bidi="pt_PT"/>
        </w:rPr>
      </w:r>
      <w:r>
        <w:rPr>
          <w:lang w:val="pt_PT" w:bidi="pt_PT"/>
        </w:rPr>
        <w:t>Ainda que o especialista queira testar Jesus, ele o chama de "</w:t>
      </w:r>
      <w:r>
        <w:rPr>
          <w:b/>
          <w:lang w:val="pt_PT" w:bidi="pt_PT"/>
        </w:rPr>
        <w:t>Instrutor</w:t>
      </w:r>
      <w:r>
        <w:rPr>
          <w:lang w:val="pt_PT" w:bidi="pt_PT"/>
        </w:rPr>
        <w:t>", que era um título educado para os líderes religiosos judaicos. Traduza instrutor da mesma maneira que você tem traduzido nas passagens anteriores. O termo Instrutor está no glossário principal.</w:t>
      </w:r>
    </w:p>
    <w:p>
      <w:pPr/>
      <w:r>
        <w:rPr>
          <w:lang w:val="pt_PT" w:bidi="pt_PT"/>
        </w:rPr>
      </w:r>
      <w:r>
        <w:rPr>
          <w:lang w:val="pt_PT" w:bidi="pt_PT"/>
        </w:rPr>
        <w:t xml:space="preserve">O especialista pergunta a Jesus o que ele deve fazer para obter </w:t>
      </w:r>
      <w:r>
        <w:rPr>
          <w:b/>
          <w:lang w:val="pt_PT" w:bidi="pt_PT"/>
        </w:rPr>
        <w:t>a vida eterna</w:t>
      </w:r>
      <w:r>
        <w:rPr>
          <w:lang w:val="pt_PT" w:bidi="pt_PT"/>
        </w:rPr>
        <w:t>. Vida eterna significa uma vida que nunca termina. Aqui, isso significa especificamente viver para sempre com Deus onde Ele vive, no céu. O termo Vida eterna está no glossário principal.</w:t>
      </w:r>
    </w:p>
    <w:p>
      <w:pPr/>
      <w:r>
        <w:rPr>
          <w:lang w:val="pt_PT" w:bidi="pt_PT"/>
        </w:rPr>
      </w:r>
      <w:r>
        <w:rPr>
          <w:lang w:val="pt_PT" w:bidi="pt_PT"/>
        </w:rPr>
        <w:t xml:space="preserve">Jesus pergunta ao especialista o que </w:t>
      </w:r>
      <w:r>
        <w:rPr>
          <w:b/>
          <w:lang w:val="pt_PT" w:bidi="pt_PT"/>
        </w:rPr>
        <w:t>a lei</w:t>
      </w:r>
      <w:r>
        <w:rPr>
          <w:lang w:val="pt_PT" w:bidi="pt_PT"/>
        </w:rPr>
        <w:t xml:space="preserve"> diz sobre sua pergunta. Traduza lei da mesma maneira que você já traduziu antes. O termo Lei está no glossário principal.</w:t>
      </w:r>
    </w:p>
    <w:p>
      <w:pPr/>
      <w:r>
        <w:rPr>
          <w:lang w:val="pt_PT" w:bidi="pt_PT"/>
        </w:rPr>
      </w:r>
      <w:r>
        <w:rPr>
          <w:lang w:val="pt_PT" w:bidi="pt_PT"/>
        </w:rPr>
        <w:t xml:space="preserve">O especialista responde que você deve amar ao </w:t>
      </w:r>
      <w:r>
        <w:rPr>
          <w:b/>
          <w:lang w:val="pt_PT" w:bidi="pt_PT"/>
        </w:rPr>
        <w:t>Senhor</w:t>
      </w:r>
      <w:r>
        <w:rPr>
          <w:lang w:val="pt_PT" w:bidi="pt_PT"/>
        </w:rPr>
        <w:t xml:space="preserve">, seu Deus, </w:t>
      </w:r>
      <w:r>
        <w:rPr>
          <w:b/>
          <w:lang w:val="pt_PT" w:bidi="pt_PT"/>
        </w:rPr>
        <w:t>com todo o coração, alma, força e mente,</w:t>
      </w:r>
      <w:r>
        <w:rPr>
          <w:lang w:val="pt_PT" w:bidi="pt_PT"/>
        </w:rPr>
        <w:t xml:space="preserve"> ou seja, amar a Deus com todo o ser. Esses quatro termos não são destinados a descrever partes específicas de uma pessoa. Em vez disso, funcionam juntos como personalidade e capacidade de uma pessoa.</w:t>
      </w:r>
    </w:p>
    <w:p>
      <w:pPr/>
      <w:r>
        <w:rPr>
          <w:lang w:val="pt_PT" w:bidi="pt_PT"/>
        </w:rPr>
      </w:r>
      <w:r>
        <w:rPr>
          <w:lang w:val="pt_PT" w:bidi="pt_PT"/>
        </w:rPr>
        <w:t>Em seu idioma, pode haver mais ou menos de quatro partes de uma pessoa para descrever isso. Use uma expressão que seja natural em seu idioma. O ponto importante é transmitir que uma pessoa deve amar a Deus com todo o ser.</w:t>
      </w:r>
    </w:p>
    <w:p>
      <w:pPr/>
      <w:r>
        <w:rPr>
          <w:lang w:val="pt_PT" w:bidi="pt_PT"/>
        </w:rPr>
      </w:r>
      <w:r>
        <w:rPr>
          <w:lang w:val="pt_PT" w:bidi="pt_PT"/>
        </w:rPr>
        <w:t xml:space="preserve">Aqui, </w:t>
      </w:r>
      <w:r>
        <w:rPr>
          <w:b/>
          <w:lang w:val="pt_PT" w:bidi="pt_PT"/>
        </w:rPr>
        <w:t>Senhor</w:t>
      </w:r>
      <w:r>
        <w:rPr>
          <w:lang w:val="pt_PT" w:bidi="pt_PT"/>
        </w:rPr>
        <w:t xml:space="preserve"> é o nome pessoal de Deus. Traduza Senhor da mesma maneira que você tem traduzido nas passagens anteriores. O termo </w:t>
      </w:r>
      <w:r>
        <w:rPr>
          <w:b/>
          <w:lang w:val="pt_PT" w:bidi="pt_PT"/>
        </w:rPr>
        <w:t>Senhor</w:t>
      </w:r>
      <w:r>
        <w:rPr>
          <w:lang w:val="pt_PT" w:bidi="pt_PT"/>
        </w:rPr>
        <w:t xml:space="preserve"> está no glossário principal.</w:t>
      </w:r>
    </w:p>
    <w:p>
      <w:pPr/>
      <w:r>
        <w:rPr>
          <w:lang w:val="pt_PT" w:bidi="pt_PT"/>
        </w:rPr>
      </w:r>
      <w:r>
        <w:rPr>
          <w:lang w:val="pt_PT" w:bidi="pt_PT"/>
        </w:rPr>
        <w:t xml:space="preserve">O especialista também diz para amar seu </w:t>
      </w:r>
      <w:r>
        <w:rPr>
          <w:b/>
          <w:lang w:val="pt_PT" w:bidi="pt_PT"/>
        </w:rPr>
        <w:t>próximo</w:t>
      </w:r>
      <w:r>
        <w:rPr>
          <w:lang w:val="pt_PT" w:bidi="pt_PT"/>
        </w:rPr>
        <w:t>. O próximo pode significar qualquer pessoa que viva por perto. Também pode se referir a pessoas do mesmo grupo social que falam a mesma língua. Os judeus pensavam que isso se referia somente aos companheiros judeus. Isso significava que eles pensavam serem obrigados a amar apenas outros judeus. No entanto, Jesus revela em sua parábola que um próximo pode se referir a qualquer outro ser humano. Traduza próximo de uma maneira geral.</w:t>
      </w:r>
    </w:p>
    <w:p>
      <w:pPr/>
      <w:r>
        <w:rPr>
          <w:lang w:val="pt_PT" w:bidi="pt_PT"/>
        </w:rPr>
      </w:r>
      <w:r>
        <w:rPr>
          <w:lang w:val="pt_PT" w:bidi="pt_PT"/>
        </w:rPr>
        <w:t xml:space="preserve">Em sua história, Jesus descreve um homem viajando de </w:t>
      </w:r>
      <w:r>
        <w:rPr>
          <w:b/>
          <w:lang w:val="pt_PT" w:bidi="pt_PT"/>
        </w:rPr>
        <w:t>Jerusalém</w:t>
      </w:r>
      <w:r>
        <w:rPr>
          <w:lang w:val="pt_PT" w:bidi="pt_PT"/>
        </w:rPr>
        <w:t xml:space="preserve"> para Jericó quando ele é atacado por ladrões. Jerusalém é a capital religiosa judaica, onde o Templo está localizado. Traduza Jerusalém da mesma maneira que você tem traduzido nas passagens anteriores. O termo Jerusalém está no glossário principal.</w:t>
      </w:r>
    </w:p>
    <w:p>
      <w:pPr/>
      <w:r>
        <w:rPr>
          <w:lang w:val="pt_PT" w:bidi="pt_PT"/>
        </w:rPr>
      </w:r>
      <w:r>
        <w:rPr>
          <w:lang w:val="pt_PT" w:bidi="pt_PT"/>
        </w:rPr>
        <w:t xml:space="preserve">Jesus diz que um </w:t>
      </w:r>
      <w:r>
        <w:rPr>
          <w:b/>
          <w:lang w:val="pt_PT" w:bidi="pt_PT"/>
        </w:rPr>
        <w:t>sacerdote</w:t>
      </w:r>
      <w:r>
        <w:rPr>
          <w:lang w:val="pt_PT" w:bidi="pt_PT"/>
        </w:rPr>
        <w:t xml:space="preserve"> passa pelo homem ferido e não o ajuda. O sacerdote provavelmente estava viajando para fora da cidade depois de executar seus deveres no Templo. Traduza sacerdote da mesma maneira que você tem traduzido nas passagens anteriores. O termo Sacerdote está no glossário principal.</w:t>
      </w:r>
    </w:p>
    <w:p>
      <w:pPr/>
      <w:r>
        <w:rPr>
          <w:lang w:val="pt_PT" w:bidi="pt_PT"/>
        </w:rPr>
      </w:r>
      <w:r>
        <w:rPr>
          <w:lang w:val="pt_PT" w:bidi="pt_PT"/>
        </w:rPr>
        <w:t xml:space="preserve">Um </w:t>
      </w:r>
      <w:r>
        <w:rPr>
          <w:b/>
          <w:lang w:val="pt_PT" w:bidi="pt_PT"/>
        </w:rPr>
        <w:t>levita</w:t>
      </w:r>
      <w:r>
        <w:rPr>
          <w:lang w:val="pt_PT" w:bidi="pt_PT"/>
        </w:rPr>
        <w:t xml:space="preserve"> também passa pelo homem sem ajudá-lo. Os levitas eram trabalhadores religiosos que ajudavam os sacerdotes no Templo. Eles pertenciam a uma das 12 tribos de Israel, chamada Levi. Os levitas eram descendentes de filho de Jacó, Levi. Na cultura judaica, os levitas tinham uma posição elevada, mas não tão elevada como um sacerdote.</w:t>
      </w:r>
    </w:p>
    <w:p>
      <w:pPr/>
      <w:r>
        <w:rPr>
          <w:lang w:val="pt_PT" w:bidi="pt_PT"/>
        </w:rPr>
      </w:r>
      <w:r>
        <w:rPr>
          <w:lang w:val="pt_PT" w:bidi="pt_PT"/>
        </w:rPr>
        <w:t xml:space="preserve">O samaritano na história tem compaixão com o homem ferido e o ajuda. Ele leva o homem para uma </w:t>
      </w:r>
      <w:r>
        <w:rPr>
          <w:b/>
          <w:lang w:val="pt_PT" w:bidi="pt_PT"/>
        </w:rPr>
        <w:t>pousada</w:t>
      </w:r>
      <w:r>
        <w:rPr>
          <w:lang w:val="pt_PT" w:bidi="pt_PT"/>
        </w:rPr>
        <w:t xml:space="preserve">, ou hospedaria. Traduza pousada da mesma maneira que você tem traduzido nas passagens anteriores. O termo Pousada consta do glossário principal. O samaritano paga ao estalajadeiro para cuidar do homem com duas moedas de prata, ou denários. Traduza </w:t>
      </w:r>
      <w:r>
        <w:rPr>
          <w:b/>
          <w:lang w:val="pt_PT" w:bidi="pt_PT"/>
        </w:rPr>
        <w:t>denário</w:t>
      </w:r>
      <w:r>
        <w:rPr>
          <w:lang w:val="pt_PT" w:bidi="pt_PT"/>
        </w:rPr>
        <w:t xml:space="preserve"> da mesma maneira que você tem traduzido nas passagens anteriores. O termo Denário está no glossário principal.</w:t>
      </w:r>
    </w:p>
    <w:p>
      <w:pPr/>
      <w:r>
        <w:rPr>
          <w:lang w:val="pt_PT" w:bidi="pt_PT"/>
        </w:rPr>
      </w:r>
      <w:r>
        <w:rPr>
          <w:lang w:val="pt_PT" w:bidi="pt_PT"/>
        </w:rPr>
        <w:t xml:space="preserve">Quando Jesus perguntou ao especialista quem havia sido o bom próximo, o especialista respondeu ser o homem que mostrou misericórdia. </w:t>
      </w:r>
      <w:r>
        <w:rPr>
          <w:b/>
          <w:lang w:val="pt_PT" w:bidi="pt_PT"/>
        </w:rPr>
        <w:t>Misericórdia</w:t>
      </w:r>
      <w:r>
        <w:rPr>
          <w:lang w:val="pt_PT" w:bidi="pt_PT"/>
        </w:rPr>
        <w:t xml:space="preserve"> significa compaixão com aqueles que estão sofrendo ou em necessidade. Traduza misericórdia da mesma maneira que você tem traduzido nas passagens anteriores. O termo Misericórdia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10:25–37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65">
        <w:r>
          <w:rPr>
            <w:lang w:val="pt_PT" w:bidi="pt_PT"/>
          </w:rPr>
          <w:rPr>
            <w:color w:val="0000EE"/>
            <w:u w:val="single"/>
          </w:rPr>
          <w:t>Ouvir e Sentir</w:t>
        </w:r>
      </w:hyperlink>
      <w:r>
        <w:rPr>
          <w:lang w:val="pt_PT" w:bidi="pt_PT"/>
        </w:rPr>
        <w:t xml:space="preserve"> (363 KB)</w:t>
      </w:r>
      <w:r>
        <w:rPr>
          <w:lang w:val="pt_PT" w:bidi="pt_PT"/>
        </w:rPr>
      </w:r>
    </w:p>
    <w:p>
      <w:pPr>
        <w:pStyle w:val="ListBullet"/>
        <w:spacing w:line="240" w:lineRule="auto"/>
        <w:ind w:left="720"/>
      </w:pPr>
      <w:r>
        <w:rPr>
          <w:lang w:val="pt_PT" w:bidi="pt_PT"/>
        </w:rPr>
      </w:r>
      <w:hyperlink r:id="rId266">
        <w:r>
          <w:rPr>
            <w:lang w:val="pt_PT" w:bidi="pt_PT"/>
          </w:rPr>
          <w:rPr>
            <w:color w:val="0000EE"/>
            <w:u w:val="single"/>
          </w:rPr>
          <w:t>Preparando o Cenário</w:t>
        </w:r>
      </w:hyperlink>
      <w:r>
        <w:rPr>
          <w:lang w:val="pt_PT" w:bidi="pt_PT"/>
        </w:rPr>
        <w:t xml:space="preserve"> (4.2 MB)</w:t>
      </w:r>
      <w:r>
        <w:rPr>
          <w:lang w:val="pt_PT" w:bidi="pt_PT"/>
        </w:rPr>
      </w:r>
    </w:p>
    <w:p>
      <w:pPr>
        <w:pStyle w:val="ListBullet"/>
        <w:spacing w:line="240" w:lineRule="auto"/>
        <w:ind w:left="720"/>
      </w:pPr>
      <w:r>
        <w:rPr>
          <w:lang w:val="pt_PT" w:bidi="pt_PT"/>
        </w:rPr>
      </w:r>
      <w:hyperlink r:id="rId267">
        <w:r>
          <w:rPr>
            <w:lang w:val="pt_PT" w:bidi="pt_PT"/>
          </w:rPr>
          <w:rPr>
            <w:color w:val="0000EE"/>
            <w:u w:val="single"/>
          </w:rPr>
          <w:t>Identificando as Cenas</w:t>
        </w:r>
      </w:hyperlink>
      <w:r>
        <w:rPr>
          <w:lang w:val="pt_PT" w:bidi="pt_PT"/>
        </w:rPr>
        <w:t xml:space="preserve"> (3.1 MB)</w:t>
      </w:r>
      <w:r>
        <w:rPr>
          <w:lang w:val="pt_PT" w:bidi="pt_PT"/>
        </w:rPr>
      </w:r>
    </w:p>
    <w:p>
      <w:pPr>
        <w:pStyle w:val="ListBullet"/>
        <w:spacing w:line="240" w:lineRule="auto"/>
        <w:ind w:left="720"/>
      </w:pPr>
      <w:r>
        <w:rPr>
          <w:lang w:val="pt_PT" w:bidi="pt_PT"/>
        </w:rPr>
      </w:r>
      <w:hyperlink r:id="rId268">
        <w:r>
          <w:rPr>
            <w:lang w:val="pt_PT" w:bidi="pt_PT"/>
          </w:rPr>
          <w:rPr>
            <w:color w:val="0000EE"/>
            <w:u w:val="single"/>
          </w:rPr>
          <w:t>Incorporando o Texto</w:t>
        </w:r>
      </w:hyperlink>
      <w:r>
        <w:rPr>
          <w:lang w:val="pt_PT" w:bidi="pt_PT"/>
        </w:rPr>
        <w:t xml:space="preserve"> (2.8 MB)</w:t>
      </w:r>
      <w:r>
        <w:rPr>
          <w:lang w:val="pt_PT" w:bidi="pt_PT"/>
        </w:rPr>
      </w:r>
    </w:p>
    <w:p>
      <w:pPr>
        <w:pStyle w:val="ListBullet"/>
        <w:spacing w:line="240" w:lineRule="auto"/>
        <w:ind w:left="720"/>
      </w:pPr>
      <w:r>
        <w:rPr>
          <w:lang w:val="pt_PT" w:bidi="pt_PT"/>
        </w:rPr>
      </w:r>
      <w:hyperlink r:id="rId269">
        <w:r>
          <w:rPr>
            <w:lang w:val="pt_PT" w:bidi="pt_PT"/>
          </w:rPr>
          <w:rPr>
            <w:color w:val="0000EE"/>
            <w:u w:val="single"/>
          </w:rPr>
          <w:t>Preenchendo as Lacunas</w:t>
        </w:r>
      </w:hyperlink>
      <w:r>
        <w:rPr>
          <w:lang w:val="pt_PT" w:bidi="pt_PT"/>
        </w:rPr>
        <w:t xml:space="preserve"> (3.0 MB)</w:t>
      </w:r>
      <w:r>
        <w:rPr>
          <w:lang w:val="pt_PT" w:bidi="pt_PT"/>
        </w:rPr>
      </w:r>
    </w:p>
    <w:p>
      <w:pPr>
        <w:pStyle w:val="ListBullet"/>
        <w:spacing w:line="240" w:lineRule="auto"/>
        <w:ind w:left="720"/>
      </w:pPr>
      <w:r>
        <w:rPr>
          <w:lang w:val="pt_PT" w:bidi="pt_PT"/>
        </w:rPr>
      </w:r>
      <w:hyperlink r:id="rId270">
        <w:r>
          <w:rPr>
            <w:lang w:val="pt_PT" w:bidi="pt_PT"/>
          </w:rPr>
          <w:rPr>
            <w:color w:val="0000EE"/>
            <w:u w:val="single"/>
          </w:rPr>
          <w:t>Falando a Palavra</w:t>
        </w:r>
      </w:hyperlink>
      <w:r>
        <w:rPr>
          <w:lang w:val="pt_PT" w:bidi="pt_PT"/>
        </w:rPr>
        <w:t xml:space="preserve"> (897 KB)</w:t>
      </w:r>
      <w:r>
        <w:rPr>
          <w:lang w:val="pt_PT" w:bidi="pt_PT"/>
        </w:rPr>
      </w:r>
      <w:r>
        <w:rPr>
          <w:lang w:val="pt_PT" w:bidi="pt_PT"/>
        </w:rPr>
      </w:r>
      <w:r>
        <w:rPr>
          <w:lang w:val="pt_PT" w:bidi="pt_PT"/>
        </w:rPr>
      </w:r>
    </w:p>
    <w:p>
      <w:pPr/>
      <w:r>
        <w:rPr>
          <w:lang w:val="pt_PT" w:bidi="pt_PT"/>
        </w:rPr>
      </w:r>
    </w:p>
    <w:p>
      <w:pPr>
        <w:pStyle w:val="Heading2"/>
      </w:pPr>
      <w:r>
        <w:rPr>
          <w:lang w:val="pt_PT" w:bidi="pt_PT"/>
        </w:rPr>
        <w:t>Lucas 10:38–42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10:38–42</w:t>
      </w:r>
    </w:p>
    <w:p>
      <w:pPr/>
      <w:r>
        <w:rPr>
          <w:lang w:val="pt_PT" w:bidi="pt_PT"/>
        </w:rPr>
      </w:r>
      <w:r>
        <w:rPr>
          <w:lang w:val="pt_PT" w:bidi="pt_PT"/>
        </w:rPr>
        <w:t>Escute Lucas 10:38–42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10:38–42</w:t>
      </w:r>
    </w:p>
    <w:p>
      <w:pPr/>
      <w:r>
        <w:rPr>
          <w:lang w:val="pt_PT" w:bidi="pt_PT"/>
        </w:rPr>
      </w:r>
      <w:r>
        <w:rPr>
          <w:lang w:val="pt_PT" w:bidi="pt_PT"/>
        </w:rPr>
        <w:t>Ouça o texto uma vez na versão mais fácil de entender.</w:t>
      </w:r>
    </w:p>
    <w:p>
      <w:pPr/>
      <w:r>
        <w:rPr>
          <w:lang w:val="pt_PT" w:bidi="pt_PT"/>
        </w:rPr>
      </w:r>
      <w:r>
        <w:rPr>
          <w:lang w:val="pt_PT" w:bidi="pt_PT"/>
        </w:rPr>
        <w:t>Na última história, Jesus ensinou a um especialista da lei que todas as pessoas, não apenas o povo judeu, são nossos próximos. Mais tarde, Jesus e seus discípulos, ou seguidores, continuaram a viajar de cidade em cidade em seu caminho para Jerusalém. Durante suas viagens, eles visitam a casa de duas irmãs, Maria e Marta.</w:t>
      </w:r>
    </w:p>
    <w:p>
      <w:pPr/>
      <w:r>
        <w:rPr>
          <w:lang w:val="pt_PT" w:bidi="pt_PT"/>
        </w:rPr>
      </w:r>
      <w:r>
        <w:rPr>
          <w:lang w:val="pt_PT" w:bidi="pt_PT"/>
        </w:rPr>
        <w:t>Jesus e seus discípulos estão no caminho para Jerusalém, quando eles param em uma casa. Sabemos do Evangelho de João que a casa de Marta estava localizada em Betânia.</w:t>
      </w:r>
    </w:p>
    <w:p>
      <w:pPr/>
      <w:r>
        <w:rPr>
          <w:lang w:val="pt_PT" w:bidi="pt_PT"/>
        </w:rPr>
      </w:r>
      <w:r>
        <w:rPr>
          <w:lang w:val="pt_PT" w:bidi="pt_PT"/>
        </w:rPr>
        <w:t>Pare e mostre no mapa para sua equipe onde Betânia está localizada em relação a Jerusalém.</w:t>
      </w:r>
    </w:p>
    <w:p>
      <w:pPr/>
      <w:r>
        <w:rPr>
          <w:lang w:val="pt_PT" w:bidi="pt_PT"/>
        </w:rPr>
      </w:r>
      <w:r>
        <w:rPr>
          <w:lang w:val="pt_PT" w:bidi="pt_PT"/>
        </w:rPr>
        <w:t>Marta convidou Jesus e seus discípulos para ficarem em sua casa como hóspedes. Jesus e seus discípulos ficam com Marta, conforme Jesus havia ensinado a seus discípulos a fazer quando os enviou. Marta tem uma irmã mais nova chamada Maria que vivia na mesma casa. Sabemos do Evangelho de João que elas tinham um irmão chamado Lázaro. Marta começa imediatamente a preparar uma refeição para eles. Enquanto ela estava servindo, Jesus ensinava às pessoas na casa, incluindo seus discípulos. Maria estava sentada aos pés de Jesus e escutava seus ensinamentos. Lucas chama Jesus de Senhor nessa história. Aqui, Senhor é um título para Jesus que significa mestre, ou alguém com autoridade. Na cultura judaica, estudantes ou discípulos sentavam-se aos pés de um instrutor para mostrar humildade e desejo de aprender.</w:t>
      </w:r>
    </w:p>
    <w:p>
      <w:pPr/>
      <w:r>
        <w:rPr>
          <w:lang w:val="pt_PT" w:bidi="pt_PT"/>
        </w:rPr>
      </w:r>
      <w:r>
        <w:rPr>
          <w:lang w:val="pt_PT" w:bidi="pt_PT"/>
        </w:rPr>
        <w:t>Lucas usa a palavra "porém" para mostrar um contraste entre o que as duas irmãs estavam fazendo. As irmãs tinham conceitos diferentes sobre quais eram as coisas importantes. Ao passo que Maria havia se sentado para escutar Jesus, Marta estava preocupada e ocupada com toda a obra que precisava ser feita. O trabalho incluía preparar e servir comida para uma refeição que honrasse seus convidados. Devido à sua ocupação, Marta não conseguia ouvir os ensinamentos de Jesus.</w:t>
      </w:r>
    </w:p>
    <w:p>
      <w:pPr/>
      <w:r>
        <w:rPr>
          <w:lang w:val="pt_PT" w:bidi="pt_PT"/>
        </w:rPr>
      </w:r>
      <w:r>
        <w:rPr>
          <w:lang w:val="pt_PT" w:bidi="pt_PT"/>
        </w:rPr>
        <w:t>Pare e discuta com sua equipe. Em sua cultura, quais são as responsabilidades das mulheres quando elas estão hospedando alguém? Como a mulher de uma casa se sente se as pessoas vêm para sua casa inesperadamente?</w:t>
      </w:r>
    </w:p>
    <w:p>
      <w:pPr/>
      <w:r>
        <w:rPr>
          <w:lang w:val="pt_PT" w:bidi="pt_PT"/>
        </w:rPr>
      </w:r>
      <w:r>
        <w:rPr>
          <w:lang w:val="pt_PT" w:bidi="pt_PT"/>
        </w:rPr>
        <w:t>Marta vem a Jesus e faz a ele uma pergunta para a qual ela não espera resposta. Ela está trabalhando sozinha há algum tempo. Marta chama Jesus de Senhor, ou mestre, e lhe pergunta se ele se importa por Maria não a estar ajudando com o trabalho. Marta faz a pergunta para mostrar sua frustração de que Jesus está permitindo que sua irmã não a ajude com o trabalho. Marta sente não ser justo e espera que Jesus peça a Maria para ajudá-la. Sua tradução deve expressar um pedido educado, e não uma ordem de Marta para Jesus fazer algo.</w:t>
      </w:r>
    </w:p>
    <w:p>
      <w:pPr/>
      <w:r>
        <w:rPr>
          <w:lang w:val="pt_PT" w:bidi="pt_PT"/>
        </w:rPr>
      </w:r>
      <w:r>
        <w:rPr>
          <w:lang w:val="pt_PT" w:bidi="pt_PT"/>
        </w:rPr>
        <w:t>Pare e discuta com sua equipe. Em sua cultura, [como vocês se sentem sobre as pessoas quando elas se queixam a uma pessoa em autoridade?]{.mark}</w:t>
      </w:r>
    </w:p>
    <w:p>
      <w:pPr/>
      <w:r>
        <w:rPr>
          <w:lang w:val="pt_PT" w:bidi="pt_PT"/>
        </w:rPr>
      </w:r>
      <w:r>
        <w:rPr>
          <w:lang w:val="pt_PT" w:bidi="pt_PT"/>
        </w:rPr>
        <w:t>Jesus responde chamando Marta duas vezes pelo seu nome. Ele faz isso para mostrar sua preocupação e afeição por ela, embora estivesse corrigindo-a de um modo delicado. Jesus diz a ela que ela está preocupada e perturbada com muitas coisas. No entanto, Jesus diz a ela que há apenas uma coisa que é verdadeiramente importante na vida de uma pessoa. Embora Jesus não diga claramente o que é essa coisa, o contexto mostra que ele estava falando sobre o que Maria escolhera fazer - ouvir o ensinamento de Jesus sobre Deus e seu reino, ou Deus governando nos corações das pessoas de uma nova maneira. [Jesus diz que Maria escolheu ouvi-lo antes de fazer as tarefas. Esta é a coisa boa a fazer. É um privilégio ouvir Jesus, e ninguém deve tirar isso de Maria.]{.mark} Isso significa que Jesus não faria Maria ajudar com o trabalho quando o que ela queria era ouvi-lo.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10:38–42</w:t>
      </w:r>
    </w:p>
    <w:p>
      <w:pPr/>
      <w:r>
        <w:rPr>
          <w:lang w:val="pt_PT" w:bidi="pt_PT"/>
        </w:rPr>
      </w:r>
      <w:r>
        <w:rPr>
          <w:lang w:val="pt_PT" w:bidi="pt_PT"/>
        </w:rPr>
        <w:t>Ouça o texto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e seus discípulos estão em seu caminho para Jerusalém. Eles param na casa de Marta. Marta recebe Jesus e seus discípulos como seus convidados. A irmã de Marta, Maria, também vive na casa.</w:t>
      </w:r>
    </w:p>
    <w:p>
      <w:pPr/>
      <w:r>
        <w:rPr>
          <w:lang w:val="pt_PT" w:bidi="pt_PT"/>
        </w:rPr>
      </w:r>
      <w:r>
        <w:rPr>
          <w:b/>
          <w:lang w:val="pt_PT" w:bidi="pt_PT"/>
        </w:rPr>
        <w:t>Segunda cena:</w:t>
      </w:r>
      <w:r>
        <w:rPr>
          <w:lang w:val="pt_PT" w:bidi="pt_PT"/>
        </w:rPr>
        <w:t xml:space="preserve"> Jesus ensina as pessoas na casa, enquanto Marta trabalha e prepara uma grande refeição. Maria está sentada aos pés de Jesus, escutando seus ensinamentos.</w:t>
      </w:r>
    </w:p>
    <w:p>
      <w:pPr/>
      <w:r>
        <w:rPr>
          <w:lang w:val="pt_PT" w:bidi="pt_PT"/>
        </w:rPr>
      </w:r>
      <w:r>
        <w:rPr>
          <w:b/>
          <w:lang w:val="pt_PT" w:bidi="pt_PT"/>
        </w:rPr>
        <w:t>Terceira cena:</w:t>
      </w:r>
      <w:r>
        <w:rPr>
          <w:lang w:val="pt_PT" w:bidi="pt_PT"/>
        </w:rPr>
        <w:t xml:space="preserve"> Marta está frustrada. Marta pergunta a Jesus se ele se importa de que sua irmã não a está ajudando. Jesus responde dizendo a ela que Maria escolheu a boa parte.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Marta</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Tenha em mente que, embora Lucas não os mencione, os discípulos ainda estão com Jesus.</w:t>
      </w:r>
    </w:p>
    <w:p>
      <w:pPr/>
      <w:r>
        <w:rPr>
          <w:lang w:val="pt_PT" w:bidi="pt_PT"/>
        </w:rPr>
      </w:r>
      <w:r>
        <w:rPr>
          <w:lang w:val="pt_PT" w:bidi="pt_PT"/>
        </w:rPr>
        <w:t>Jesus está na estrada para Jerusalém. Ele para na casa de Marta. Marta recebe Jesus e seus discípulos como seus convidados. A irmã de Marta, Maria, também vive na casa.</w:t>
      </w:r>
    </w:p>
    <w:p>
      <w:pPr/>
      <w:r>
        <w:rPr>
          <w:lang w:val="pt_PT" w:bidi="pt_PT"/>
        </w:rPr>
      </w:r>
      <w:r>
        <w:rPr>
          <w:lang w:val="pt_PT" w:bidi="pt_PT"/>
        </w:rPr>
        <w:t>Lembre-se de que Jesus acabou de ensinar a seus discípulos o que fazer quando uma família os recebe. Marta é um exemplo de uma família que recebe Jesus e seus discípulos.</w:t>
      </w:r>
    </w:p>
    <w:p>
      <w:pPr/>
      <w:r>
        <w:rPr>
          <w:lang w:val="pt_PT" w:bidi="pt_PT"/>
        </w:rPr>
      </w:r>
      <w:r>
        <w:rPr>
          <w:lang w:val="pt_PT" w:bidi="pt_PT"/>
        </w:rPr>
        <w:t>Jesus ensina às pessoas na casa, enquanto Marta trabalha e prepara uma grande refeição. Maria está escutando os ensinamentos de Jesus.</w:t>
      </w:r>
    </w:p>
    <w:p>
      <w:pPr/>
      <w:r>
        <w:rPr>
          <w:lang w:val="pt_PT" w:bidi="pt_PT"/>
        </w:rPr>
      </w:r>
      <w:r>
        <w:rPr>
          <w:lang w:val="pt_PT" w:bidi="pt_PT"/>
        </w:rPr>
        <w:t>Não se esqueça de que Maria provavelmente está sentada no chão perto dos pés de Jesus, pois ele ensina ao grupo na casa.</w:t>
      </w:r>
    </w:p>
    <w:p>
      <w:pPr/>
      <w:r>
        <w:rPr>
          <w:lang w:val="pt_PT" w:bidi="pt_PT"/>
        </w:rPr>
      </w:r>
      <w:r>
        <w:rPr>
          <w:lang w:val="pt_PT" w:bidi="pt_PT"/>
        </w:rPr>
        <w:t>É importante lembrar também que ter uma refeição juntos era uma parte importante da hospitalidade judaica. Esta era uma maneira de honrar convidados especiais como Jesus.</w:t>
      </w:r>
    </w:p>
    <w:p>
      <w:pPr/>
      <w:r>
        <w:rPr>
          <w:lang w:val="pt_PT" w:bidi="pt_PT"/>
        </w:rPr>
      </w:r>
      <w:r>
        <w:rPr>
          <w:lang w:val="pt_PT" w:bidi="pt_PT"/>
        </w:rPr>
        <w:t>Marta está frustrada. Marta pergunta a Jesus se ele se importa de que sua irmã não a está ajudando.</w:t>
      </w:r>
    </w:p>
    <w:p>
      <w:pPr/>
      <w:r>
        <w:rPr>
          <w:lang w:val="pt_PT" w:bidi="pt_PT"/>
        </w:rPr>
      </w:r>
      <w:r>
        <w:rPr>
          <w:lang w:val="pt_PT" w:bidi="pt_PT"/>
        </w:rPr>
        <w:t>Observe que Marta faz a pergunta a Jesus porque ela espera que Jesus peça a Maria para ajudá-la com o trabalho.</w:t>
      </w:r>
    </w:p>
    <w:p>
      <w:pPr/>
      <w:r>
        <w:rPr>
          <w:lang w:val="pt_PT" w:bidi="pt_PT"/>
        </w:rPr>
      </w:r>
      <w:r>
        <w:rPr>
          <w:lang w:val="pt_PT" w:bidi="pt_PT"/>
        </w:rPr>
        <w:t>Jesus responde dizendo a ela que Maria escolheu a coisa mais importante. Maria escolheu ouvi-lo em vez de se preocupar em fazer as coisas para ele.</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10:38–42</w:t>
      </w:r>
    </w:p>
    <w:p>
      <w:pPr/>
      <w:r>
        <w:rPr>
          <w:lang w:val="pt_PT" w:bidi="pt_PT"/>
        </w:rPr>
      </w:r>
      <w:r>
        <w:rPr>
          <w:lang w:val="pt_PT" w:bidi="pt_PT"/>
        </w:rPr>
        <w:t>Ouça o texto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Marta</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interpretar os discípulos indo para a casa e entrando com Jesus quando Marta os convida a serem seus hóspedes.</w:t>
      </w:r>
    </w:p>
    <w:p>
      <w:pPr/>
      <w:r>
        <w:rPr>
          <w:lang w:val="pt_PT" w:bidi="pt_PT"/>
        </w:rPr>
      </w:r>
      <w:r>
        <w:rPr>
          <w:lang w:val="pt_PT" w:bidi="pt_PT"/>
        </w:rPr>
        <w:t>Representem Marta trabalhando duro para preparar uma grande refeição para seu convidado honrado enquanto Maria se senta aos pés de Jesus, escutando cada palavra dele.</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Representem Jesus e seus discípulos viajando para Jerusalém. Eles param em uma casa. A proprietária da casa, Marta, os recebe como convidados. </w:t>
      </w:r>
      <w:r>
        <w:rPr>
          <w:b/>
          <w:lang w:val="pt_PT" w:bidi="pt_PT"/>
        </w:rPr>
        <w:t>Interrompa a cena.</w:t>
      </w:r>
      <w:r>
        <w:rPr>
          <w:lang w:val="pt_PT" w:bidi="pt_PT"/>
        </w:rPr>
        <w:t xml:space="preserve"> Pergunte à atriz que está interpretando Marta: "Como você se sente?" Você pode ouvir coisas como: "Estou muito emocionada por Jesus estar em minha casa!", "Quero honrá-lo cozinhando uma grande refeição", e "Estarei muito ocupada para alimentar tantas pessoas de uma só vez. Não estava preparada para sua visita". Reinicie a cena.</w:t>
      </w:r>
    </w:p>
    <w:p>
      <w:pPr/>
      <w:r>
        <w:rPr>
          <w:lang w:val="pt_PT" w:bidi="pt_PT"/>
        </w:rPr>
      </w:r>
      <w:r>
        <w:rPr>
          <w:lang w:val="pt_PT" w:bidi="pt_PT"/>
        </w:rPr>
        <w:t>Representem Jesus ensinando as pessoas na casa, enquanto Marta trabalha e prepara uma grande refeição. A irmã de Marta, Maria, não está ajudando. Em vez disso, ela está sentada aos pés de Jesus, escutando todas as palavras que ele falava.</w:t>
      </w:r>
    </w:p>
    <w:p>
      <w:pPr/>
      <w:r>
        <w:rPr>
          <w:lang w:val="pt_PT" w:bidi="pt_PT"/>
        </w:rPr>
      </w:r>
      <w:r>
        <w:rPr>
          <w:b/>
          <w:lang w:val="pt_PT" w:bidi="pt_PT"/>
        </w:rPr>
        <w:t>Interrompa a cena.</w:t>
      </w:r>
      <w:r>
        <w:rPr>
          <w:lang w:val="pt_PT" w:bidi="pt_PT"/>
        </w:rPr>
        <w:t xml:space="preserve"> Pergunte à atriz que está interpretando Maria: "Como você se sente?" Você pode ouvir coisas como: "Nunca ouvi ninguém ensinar como Jesus", "De fato, ele deve aquele a quem esperamos. O salvador prometido de Deus", e "Como sou abençoada por estar em sua presença. Quero segui-lo aonde quer que ele vá".</w:t>
      </w:r>
    </w:p>
    <w:p>
      <w:pPr/>
      <w:r>
        <w:rPr>
          <w:lang w:val="pt_PT" w:bidi="pt_PT"/>
        </w:rPr>
      </w:r>
      <w:r>
        <w:rPr>
          <w:lang w:val="pt_PT" w:bidi="pt_PT"/>
        </w:rPr>
        <w:t>Pergunte à atriz que está interpretando Marta: "Como você se sente?" Você pode ouvir coisas como: "Frustrada. Por que Maria não está me ajudando?", "Ansiosa. Não esperava que tantas pessoas estivessem em minha casa", e "Perturbada. Também quero escutar Jesus, mas alguém tem que fazer todo o trabalho". Reinicie a cena.</w:t>
      </w:r>
    </w:p>
    <w:p>
      <w:pPr/>
      <w:r>
        <w:rPr>
          <w:lang w:val="pt_PT" w:bidi="pt_PT"/>
        </w:rPr>
      </w:r>
      <w:r>
        <w:rPr>
          <w:lang w:val="pt_PT" w:bidi="pt_PT"/>
        </w:rPr>
        <w:t>Marta está frustrada. Marta pergunta a Jesus se ele se importa de que sua irmã não a está ajudando. Jesus responde dizendo a ela que Maria escolheu a coisa mais importante. Maria escolheu ouvi-lo em vez de se preocupar em fazer as coisas para ele.</w:t>
      </w:r>
    </w:p>
    <w:p>
      <w:pPr/>
      <w:r>
        <w:rPr>
          <w:lang w:val="pt_PT" w:bidi="pt_PT"/>
        </w:rPr>
      </w:r>
      <w:r>
        <w:rPr>
          <w:b/>
          <w:lang w:val="pt_PT" w:bidi="pt_PT"/>
        </w:rPr>
        <w:t>Interrompa a cena.</w:t>
      </w:r>
      <w:r>
        <w:rPr>
          <w:lang w:val="pt_PT" w:bidi="pt_PT"/>
        </w:rPr>
        <w:t xml:space="preserve"> Pergunte à atriz que está interpretando Marta: "Como você se sente?" Você pode ouvir coisas como: "Envergonhada. Jesus está certo; estava tão ocupada tentando servi-lo que não estava desfrutando de sua visita", "Embaraçada. Falei muito rapidamente, mas Jesus foi muito gentil quando me respondeu", e "Talvez precise ouvir Jesus com mais frequência".</w:t>
      </w:r>
    </w:p>
    <w:p>
      <w:pPr/>
      <w:r>
        <w:rPr>
          <w:lang w:val="pt_PT" w:bidi="pt_PT"/>
        </w:rPr>
      </w:r>
      <w:r>
        <w:rPr>
          <w:lang w:val="pt_PT" w:bidi="pt_PT"/>
        </w:rPr>
        <w:t>Pergunte ao ator que interpreta Jesus: "Como você se sente?" Você pode ouvir coisas como: "Sei que Marta quer me servir, mas não quero que ela se preocupe", "Estou grato por Marta ter aberto sua casa para nós", e "Quero que Marta compreenda o que é mais importante".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10:38–42</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 seus </w:t>
      </w:r>
      <w:r>
        <w:rPr>
          <w:b/>
          <w:lang w:val="pt_PT" w:bidi="pt_PT"/>
        </w:rPr>
        <w:t>discípulos</w:t>
      </w:r>
      <w:r>
        <w:rPr>
          <w:lang w:val="pt_PT" w:bidi="pt_PT"/>
        </w:rPr>
        <w:t>, ou seguidores, estão viajando quando eles param em uma casa. A casa pertencia a uma mulher chamada Marta. Certifique-se de traduzir discípulos da mesma maneira que você já o fez. O termo Discípulo está no glossário principal. Estão viajando para Jerusalém, a capital judaica e onde o Templo está. O termo Jerusalém está no glossário principal.</w:t>
      </w:r>
    </w:p>
    <w:p>
      <w:pPr/>
      <w:r>
        <w:rPr>
          <w:lang w:val="pt_PT" w:bidi="pt_PT"/>
        </w:rPr>
      </w:r>
      <w:r>
        <w:rPr>
          <w:lang w:val="pt_PT" w:bidi="pt_PT"/>
        </w:rPr>
        <w:t xml:space="preserve">Marta </w:t>
      </w:r>
      <w:r>
        <w:rPr>
          <w:b/>
          <w:lang w:val="pt_PT" w:bidi="pt_PT"/>
        </w:rPr>
        <w:t>abre sua casa para eles</w:t>
      </w:r>
      <w:r>
        <w:rPr>
          <w:lang w:val="pt_PT" w:bidi="pt_PT"/>
        </w:rPr>
        <w:t xml:space="preserve">, ou os recebe em sua casa, e começa a servi-los preparando uma refeição. Ela tem uma irmã chamada Maria. Enquanto Jesus está ensinando na casa, Maria se senta aos pés do Senhor. </w:t>
      </w:r>
      <w:r>
        <w:rPr>
          <w:b/>
          <w:lang w:val="pt_PT" w:bidi="pt_PT"/>
        </w:rPr>
        <w:t>Senhor</w:t>
      </w:r>
      <w:r>
        <w:rPr>
          <w:lang w:val="pt_PT" w:bidi="pt_PT"/>
        </w:rPr>
        <w:t xml:space="preserve"> se refere a Jesus e significa mestre ou alguém com autoridade. Traduza Senhor da mesma maneira que você já traduziu antes. O termo Senhor está no glossário principal.</w:t>
      </w:r>
    </w:p>
    <w:p>
      <w:pPr/>
      <w:r>
        <w:rPr>
          <w:lang w:val="pt_PT" w:bidi="pt_PT"/>
        </w:rPr>
      </w:r>
      <w:r>
        <w:rPr>
          <w:lang w:val="pt_PT" w:bidi="pt_PT"/>
        </w:rPr>
        <w:t>Marta fica frustrada por Maria não a estar ajudando. Jesus diz a ela: "</w:t>
      </w:r>
      <w:r>
        <w:rPr>
          <w:b/>
          <w:lang w:val="pt_PT" w:bidi="pt_PT"/>
        </w:rPr>
        <w:t>Apenas uma coisa é necessária</w:t>
      </w:r>
      <w:r>
        <w:rPr>
          <w:lang w:val="pt_PT" w:bidi="pt_PT"/>
        </w:rPr>
        <w:t>". O contexto mostra que Jesus está dizendo a Marta que a coisa mais importante que uma pessoa poderia fazer é ouvi-lo. Jesus quer dizer que ouvi-lo é mais importante do que se preocupar e realizar muitas coisas.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10:38–42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71">
        <w:r>
          <w:rPr>
            <w:lang w:val="pt_PT" w:bidi="pt_PT"/>
          </w:rPr>
          <w:rPr>
            <w:color w:val="0000EE"/>
            <w:u w:val="single"/>
          </w:rPr>
          <w:t>Ouvir e Sentir</w:t>
        </w:r>
      </w:hyperlink>
      <w:r>
        <w:rPr>
          <w:lang w:val="pt_PT" w:bidi="pt_PT"/>
        </w:rPr>
        <w:t xml:space="preserve"> (430 KB)</w:t>
      </w:r>
      <w:r>
        <w:rPr>
          <w:lang w:val="pt_PT" w:bidi="pt_PT"/>
        </w:rPr>
      </w:r>
    </w:p>
    <w:p>
      <w:pPr>
        <w:pStyle w:val="ListBullet"/>
        <w:spacing w:line="240" w:lineRule="auto"/>
        <w:ind w:left="720"/>
      </w:pPr>
      <w:r>
        <w:rPr>
          <w:lang w:val="pt_PT" w:bidi="pt_PT"/>
        </w:rPr>
      </w:r>
      <w:hyperlink r:id="rId272">
        <w:r>
          <w:rPr>
            <w:lang w:val="pt_PT" w:bidi="pt_PT"/>
          </w:rPr>
          <w:rPr>
            <w:color w:val="0000EE"/>
            <w:u w:val="single"/>
          </w:rPr>
          <w:t>Preparando o Cenário</w:t>
        </w:r>
      </w:hyperlink>
      <w:r>
        <w:rPr>
          <w:lang w:val="pt_PT" w:bidi="pt_PT"/>
        </w:rPr>
        <w:t xml:space="preserve"> (2.5 MB)</w:t>
      </w:r>
      <w:r>
        <w:rPr>
          <w:lang w:val="pt_PT" w:bidi="pt_PT"/>
        </w:rPr>
      </w:r>
    </w:p>
    <w:p>
      <w:pPr>
        <w:pStyle w:val="ListBullet"/>
        <w:spacing w:line="240" w:lineRule="auto"/>
        <w:ind w:left="720"/>
      </w:pPr>
      <w:r>
        <w:rPr>
          <w:lang w:val="pt_PT" w:bidi="pt_PT"/>
        </w:rPr>
      </w:r>
      <w:hyperlink r:id="rId273">
        <w:r>
          <w:rPr>
            <w:lang w:val="pt_PT" w:bidi="pt_PT"/>
          </w:rPr>
          <w:rPr>
            <w:color w:val="0000EE"/>
            <w:u w:val="single"/>
          </w:rPr>
          <w:t>Identificando as Cenas</w:t>
        </w:r>
      </w:hyperlink>
      <w:r>
        <w:rPr>
          <w:lang w:val="pt_PT" w:bidi="pt_PT"/>
        </w:rPr>
        <w:t xml:space="preserve"> (1.6 MB)</w:t>
      </w:r>
      <w:r>
        <w:rPr>
          <w:lang w:val="pt_PT" w:bidi="pt_PT"/>
        </w:rPr>
      </w:r>
    </w:p>
    <w:p>
      <w:pPr>
        <w:pStyle w:val="ListBullet"/>
        <w:spacing w:line="240" w:lineRule="auto"/>
        <w:ind w:left="720"/>
      </w:pPr>
      <w:r>
        <w:rPr>
          <w:lang w:val="pt_PT" w:bidi="pt_PT"/>
        </w:rPr>
      </w:r>
      <w:hyperlink r:id="rId274">
        <w:r>
          <w:rPr>
            <w:lang w:val="pt_PT" w:bidi="pt_PT"/>
          </w:rPr>
          <w:rPr>
            <w:color w:val="0000EE"/>
            <w:u w:val="single"/>
          </w:rPr>
          <w:t>Incorporando o Texto</w:t>
        </w:r>
      </w:hyperlink>
      <w:r>
        <w:rPr>
          <w:lang w:val="pt_PT" w:bidi="pt_PT"/>
        </w:rPr>
        <w:t xml:space="preserve"> (2.3 MB)</w:t>
      </w:r>
      <w:r>
        <w:rPr>
          <w:lang w:val="pt_PT" w:bidi="pt_PT"/>
        </w:rPr>
      </w:r>
    </w:p>
    <w:p>
      <w:pPr>
        <w:pStyle w:val="ListBullet"/>
        <w:spacing w:line="240" w:lineRule="auto"/>
        <w:ind w:left="720"/>
      </w:pPr>
      <w:r>
        <w:rPr>
          <w:lang w:val="pt_PT" w:bidi="pt_PT"/>
        </w:rPr>
      </w:r>
      <w:hyperlink r:id="rId275">
        <w:r>
          <w:rPr>
            <w:lang w:val="pt_PT" w:bidi="pt_PT"/>
          </w:rPr>
          <w:rPr>
            <w:color w:val="0000EE"/>
            <w:u w:val="single"/>
          </w:rPr>
          <w:t>Preenchendo as Lacunas</w:t>
        </w:r>
      </w:hyperlink>
      <w:r>
        <w:rPr>
          <w:lang w:val="pt_PT" w:bidi="pt_PT"/>
        </w:rPr>
        <w:t xml:space="preserve"> (881 KB)</w:t>
      </w:r>
      <w:r>
        <w:rPr>
          <w:lang w:val="pt_PT" w:bidi="pt_PT"/>
        </w:rPr>
      </w:r>
    </w:p>
    <w:p>
      <w:pPr>
        <w:pStyle w:val="ListBullet"/>
        <w:spacing w:line="240" w:lineRule="auto"/>
        <w:ind w:left="720"/>
      </w:pPr>
      <w:r>
        <w:rPr>
          <w:lang w:val="pt_PT" w:bidi="pt_PT"/>
        </w:rPr>
      </w:r>
      <w:hyperlink r:id="rId276">
        <w:r>
          <w:rPr>
            <w:lang w:val="pt_PT" w:bidi="pt_PT"/>
          </w:rPr>
          <w:rPr>
            <w:color w:val="0000EE"/>
            <w:u w:val="single"/>
          </w:rPr>
          <w:t>Falando a Palavra</w:t>
        </w:r>
      </w:hyperlink>
      <w:r>
        <w:rPr>
          <w:lang w:val="pt_PT" w:bidi="pt_PT"/>
        </w:rPr>
        <w:t xml:space="preserve"> (938 KB)</w:t>
      </w:r>
      <w:r>
        <w:rPr>
          <w:lang w:val="pt_PT" w:bidi="pt_PT"/>
        </w:rPr>
      </w:r>
      <w:r>
        <w:rPr>
          <w:lang w:val="pt_PT" w:bidi="pt_PT"/>
        </w:rPr>
      </w:r>
      <w:r>
        <w:rPr>
          <w:lang w:val="pt_PT" w:bidi="pt_PT"/>
        </w:rPr>
      </w:r>
    </w:p>
    <w:p>
      <w:pPr/>
      <w:r>
        <w:rPr>
          <w:lang w:val="pt_PT" w:bidi="pt_PT"/>
        </w:rPr>
      </w:r>
    </w:p>
    <w:p>
      <w:pPr>
        <w:pStyle w:val="Heading2"/>
      </w:pPr>
      <w:r>
        <w:rPr>
          <w:lang w:val="pt_PT" w:bidi="pt_PT"/>
        </w:rPr>
        <w:t>Lucas 11:1–13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11:1–13</w:t>
      </w:r>
    </w:p>
    <w:p>
      <w:pPr/>
      <w:r>
        <w:rPr>
          <w:lang w:val="pt_PT" w:bidi="pt_PT"/>
        </w:rPr>
      </w:r>
      <w:r>
        <w:rPr>
          <w:lang w:val="pt_PT" w:bidi="pt_PT"/>
        </w:rPr>
        <w:t>Escute Lucas 11:1–13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11:1–13</w:t>
      </w:r>
    </w:p>
    <w:p>
      <w:pPr/>
      <w:r>
        <w:rPr>
          <w:lang w:val="pt_PT" w:bidi="pt_PT"/>
        </w:rPr>
      </w:r>
      <w:r>
        <w:rPr>
          <w:lang w:val="pt_PT" w:bidi="pt_PT"/>
        </w:rPr>
        <w:t>Ouça o texto uma vez na versão mais fácil de entender.</w:t>
      </w:r>
    </w:p>
    <w:p>
      <w:pPr/>
      <w:r>
        <w:rPr>
          <w:lang w:val="pt_PT" w:bidi="pt_PT"/>
        </w:rPr>
      </w:r>
      <w:r>
        <w:rPr>
          <w:lang w:val="pt_PT" w:bidi="pt_PT"/>
        </w:rPr>
        <w:t>Na história anterior, Jesus e seus discípulos, ou seguidores, ficaram na casa de Marta e Maria. Jesus ensinou a Marta a importância de ouvir seus ensinamentos. Agora, Jesus ensina seus discípulos sobre a oração.</w:t>
      </w:r>
    </w:p>
    <w:p>
      <w:pPr/>
      <w:r>
        <w:rPr>
          <w:lang w:val="pt_PT" w:bidi="pt_PT"/>
        </w:rPr>
      </w:r>
      <w:r>
        <w:rPr>
          <w:lang w:val="pt_PT" w:bidi="pt_PT"/>
        </w:rPr>
        <w:t>Lucas não nos conta onde ou quando esta história acontece. Jesus está orando, ou falando com Deus. Como Jesus orava tão regularmente, seus discípulos quiseram que ele os ensinasse a orar. Na cultura judaica, era normal que um instrutor religioso ensinasse a seus discípulos uma oração simples para usarem com frequência. João Batista havia ensinado seus seguidores a orar, de modo que os discípulos de Jesus quiseram que Jesus os ensinasse também. Jesus responde dando-lhes uma oração modelo. Era um exemplo dos tipos de coisas sobre as quais os discípulos de Jesus deveriam orar. Muitas pessoas se referem a esta oração como a "Oração do Senhor". A mesma oração pode ser encontrada no Evangelho de Mateus, mas a versão de Lucas é mais curta.</w:t>
      </w:r>
    </w:p>
    <w:p>
      <w:pPr/>
      <w:r>
        <w:rPr>
          <w:lang w:val="pt_PT" w:bidi="pt_PT"/>
        </w:rPr>
      </w:r>
      <w:r>
        <w:rPr>
          <w:lang w:val="pt_PT" w:bidi="pt_PT"/>
        </w:rPr>
        <w:t>Pare e discuta com sua equipe. Como as pessoas oram em sua cultura?</w:t>
      </w:r>
    </w:p>
    <w:p>
      <w:pPr/>
      <w:r>
        <w:rPr>
          <w:lang w:val="pt_PT" w:bidi="pt_PT"/>
        </w:rPr>
      </w:r>
      <w:r>
        <w:rPr>
          <w:lang w:val="pt_PT" w:bidi="pt_PT"/>
        </w:rPr>
        <w:t>Jesus começa sua oração chamando Deus de Pai. Jesus usa este título para Deus como um modelo apenas para aqueles que o seguem. Apenas Jesus e seus seguidores têm o privilégio e o direito de usar este título para Deus. Então Jesus ora: "Santificado seja seu nome". Santificar significa fazer com que algo seja santo. Na cultura judaica, honrar o nome de uma pessoa é o mesmo que honrar a própria pessoa. Jesus quer que Deus faça com que seu nome seja honrado ou reconhecido como santo. Santo significa distinto de sua criação, e moralmente perfeito. Deus faz seu nome santo, revelando às pessoas que ele é santo. As pessoas santificam o nome de Deus por obedecê-lo e adorá-lo.</w:t>
      </w:r>
    </w:p>
    <w:p>
      <w:pPr/>
      <w:r>
        <w:rPr>
          <w:lang w:val="pt_PT" w:bidi="pt_PT"/>
        </w:rPr>
      </w:r>
      <w:r>
        <w:rPr>
          <w:lang w:val="pt_PT" w:bidi="pt_PT"/>
        </w:rPr>
        <w:t>Pare e discuta com sua equipe. Como as pessoas de sua cultura falam sobre Deus? Que título ou palavras elas usam para descrever Deus?</w:t>
      </w:r>
    </w:p>
    <w:p>
      <w:pPr/>
      <w:r>
        <w:rPr>
          <w:lang w:val="pt_PT" w:bidi="pt_PT"/>
        </w:rPr>
      </w:r>
      <w:r>
        <w:rPr>
          <w:lang w:val="pt_PT" w:bidi="pt_PT"/>
        </w:rPr>
        <w:t>Jesus ora para que o reino de Deus venha. Sabemos de passagens anteriores que o reino de Deus se refere a Deus governando no coração das pessoas. Isso era algo que estava acontecendo no momento, à medida que as pessoas aceitavam Jesus como o Salvador Prometido. Mas Jesus também está falando sobre o que ainda virá, quando Deus estabelecer seu governo sobre toda a terra. Jesus então ora para que Deus proveja o alimento necessário para cada dia. Na cultura judaica, o pão representa o alimento na totalidade.</w:t>
      </w:r>
    </w:p>
    <w:p>
      <w:pPr/>
      <w:r>
        <w:rPr>
          <w:lang w:val="pt_PT" w:bidi="pt_PT"/>
        </w:rPr>
      </w:r>
      <w:r>
        <w:rPr>
          <w:lang w:val="pt_PT" w:bidi="pt_PT"/>
        </w:rPr>
        <w:t>Jesus pede a Deus para "perdoar nossos pecados". Este é um modelo para seus discípulos, já que Jesus nunca pecou. A palavra "dívida" geralmente se refere a dinheiro devido a alguém, mas muitas vezes, os judeus usavam essa palavra para significar o mesmo que pecado. Perdoar os pecados de alguém significa que Deus escolhe não o punir pelas coisas malignas que ele tenha feito. Deus cancela a culpa ou a dívida dessa pessoa e a trata como se nunca O tivesse desobedecido. Jesus quer dizer que seus seguidores podem pedir com confiança o perdão, porque mesmo as pessoas pecadoras perdoam aos outros.</w:t>
      </w:r>
    </w:p>
    <w:p>
      <w:pPr/>
      <w:r>
        <w:rPr>
          <w:lang w:val="pt_PT" w:bidi="pt_PT"/>
        </w:rPr>
      </w:r>
      <w:r>
        <w:rPr>
          <w:lang w:val="pt_PT" w:bidi="pt_PT"/>
        </w:rPr>
        <w:t>Pare e discuta com sua equipe. Como as pessoas em sua cultura são tratadas por alguém a quem devem dinheiro? O que acontece se uma pessoa não puder pagar sua dívida?</w:t>
      </w:r>
    </w:p>
    <w:p>
      <w:pPr/>
      <w:r>
        <w:rPr>
          <w:lang w:val="pt_PT" w:bidi="pt_PT"/>
        </w:rPr>
      </w:r>
      <w:r>
        <w:rPr>
          <w:lang w:val="pt_PT" w:bidi="pt_PT"/>
        </w:rPr>
        <w:t>Jesus pede a Deus para protegê-los, ou afastar suas vidas, de situações ou pessoas que tentariam levá-los a pecar. Isso não quer dizer que o próprio Deus tente as pessoas.</w:t>
      </w:r>
    </w:p>
    <w:p>
      <w:pPr/>
      <w:r>
        <w:rPr>
          <w:lang w:val="pt_PT" w:bidi="pt_PT"/>
        </w:rPr>
      </w:r>
      <w:r>
        <w:rPr>
          <w:lang w:val="pt_PT" w:bidi="pt_PT"/>
        </w:rPr>
        <w:t>Jesus termina sua oração e conta a seus discípulos uma história. Em grego, "suponha que um de vocês" é realmente uma pergunta. Jesus começa a história com uma pergunta para a qual ele não espera uma resposta. Esta introdução indica que a história que Jesus está contando não aconteceu de fato. Jesus fala sobre um homem pedindo pão a seu amigo. O homem recebeu um visitante inesperado que planejava ficar em sua casa. Ele não tinha comida suficiente para alimentar seu visitante. Na cultura judaica, os anfitriões eram obrigados a alimentar seus convidados. Jesus pergunta a seus discípulos se o homem dentro da casa responderia dizendo: "Não me incomode". Os discípulos sabiam que a resposta era "não". O amigo na casa dá ao homem o que ele pediu, mesmo que fosse à meia-noite. Normalmente, as famílias judaicas dormiam no mesmo quarto, em tapetes. Abrir a porta à noite, quando todos já estavam dormindo, era um grande inconveniente. Jesus diz que mesmo que o homem na casa não ajude devido à amizade, ele definitivamente iria ajudar a evitar agir com vergonha. Seria vergonhoso não ajudar um vizinho que precisava de comida para receber um convidado. Isso traria vergonha para toda a cidade.</w:t>
      </w:r>
    </w:p>
    <w:p>
      <w:pPr/>
      <w:r>
        <w:rPr>
          <w:lang w:val="pt_PT" w:bidi="pt_PT"/>
        </w:rPr>
      </w:r>
      <w:r>
        <w:rPr>
          <w:lang w:val="pt_PT" w:bidi="pt_PT"/>
        </w:rPr>
        <w:t>Pare e discuta com sua equipe. Em sua cultura, o que é esperado que um anfitrião providencie para seus convidados? Aonde eles podem ir para pedir comida para alimentar seus convidados?</w:t>
      </w:r>
    </w:p>
    <w:p>
      <w:pPr/>
      <w:r>
        <w:rPr>
          <w:lang w:val="pt_PT" w:bidi="pt_PT"/>
        </w:rPr>
      </w:r>
      <w:r>
        <w:rPr>
          <w:lang w:val="pt_PT" w:bidi="pt_PT"/>
        </w:rPr>
        <w:t>Jesus usa a frase "Digo a vocês" para dar ênfase. Ele quer que seus discípulos prestem atenção. Jesus conta a seus discípulos o que ele quer que eles aprendam com a história. Jesus explica de três maneiras diferentes, que Deus lhes dará o que eles precisam quando eles o pedem por meio da oração. "Batam, e a porta será aberta a vocês", compara pedir algo a Deus a bater em uma porta. Na cultura judaica, as pessoas batiam na porta quando chegavam à casa de alguém. Jesus diz que Deus abrirá a porta, ou responderá às orações, daqueles que batem.</w:t>
      </w:r>
    </w:p>
    <w:p>
      <w:pPr/>
      <w:r>
        <w:rPr>
          <w:lang w:val="pt_PT" w:bidi="pt_PT"/>
        </w:rPr>
      </w:r>
      <w:r>
        <w:rPr>
          <w:lang w:val="pt_PT" w:bidi="pt_PT"/>
        </w:rPr>
        <w:t>Jesus dá dois exemplos de um pai humano e de seu filho. Jesus dá esses exemplos fazendo perguntas; ele não espera ser respondido, porque a resposta é óbvia. O pai humano não daria a seu filho algo prejudicial, como uma cobra ou escorpião, se seu filho lhe pedisse algo bom para comer. Serpentes e escorpiões eram perigosos e não adequados para comer.</w:t>
      </w:r>
    </w:p>
    <w:p>
      <w:pPr/>
      <w:r>
        <w:rPr>
          <w:lang w:val="pt_PT" w:bidi="pt_PT"/>
        </w:rPr>
      </w:r>
      <w:r>
        <w:rPr>
          <w:lang w:val="pt_PT" w:bidi="pt_PT"/>
        </w:rPr>
        <w:t>Pare e mostre uma imagem de uma cobra e um escorpião, caso esses animais não habitem sua área.</w:t>
      </w:r>
    </w:p>
    <w:p>
      <w:pPr/>
      <w:r>
        <w:rPr>
          <w:lang w:val="pt_PT" w:bidi="pt_PT"/>
        </w:rPr>
      </w:r>
      <w:r>
        <w:rPr>
          <w:lang w:val="pt_PT" w:bidi="pt_PT"/>
        </w:rPr>
        <w:t>Jesus diz que mesmo as pessoas pecadoras sabem dar coisas boas a seus filhos. Portanto, Deus, sendo um Pai celestial, está ainda mais disposto a dar boas dádivas àqueles que as pedem. Céu se refere ao lugar onde Deus vive. Deus está disposto a dar o melhor presente àqueles que Lhe pedem - seu próprio Espírito.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11:1–13</w:t>
      </w:r>
    </w:p>
    <w:p>
      <w:pPr/>
      <w:r>
        <w:rPr>
          <w:lang w:val="pt_PT" w:bidi="pt_PT"/>
        </w:rPr>
      </w:r>
      <w:r>
        <w:rPr>
          <w:lang w:val="pt_PT" w:bidi="pt_PT"/>
        </w:rPr>
        <w:t>Ouça o texto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está orando. Jesus termina de orar e um discípulo vem a ele. O discípulo pede a Jesus para ensiná-los a orar. Jesus dá a eles um exemplo de oração.</w:t>
      </w:r>
    </w:p>
    <w:p>
      <w:pPr/>
      <w:r>
        <w:rPr>
          <w:lang w:val="pt_PT" w:bidi="pt_PT"/>
        </w:rPr>
      </w:r>
      <w:r>
        <w:rPr>
          <w:b/>
          <w:lang w:val="pt_PT" w:bidi="pt_PT"/>
        </w:rPr>
        <w:t>Segunda cena:</w:t>
      </w:r>
      <w:r>
        <w:rPr>
          <w:lang w:val="pt_PT" w:bidi="pt_PT"/>
        </w:rPr>
        <w:t xml:space="preserve"> Jesus dá um exemplo de um homem pedindo pão a um amigo, porque ele está hospedando alguém. O amigo dá o que o homem pede, mesmo que seja inconveniente.</w:t>
      </w:r>
    </w:p>
    <w:p>
      <w:pPr/>
      <w:r>
        <w:rPr>
          <w:lang w:val="pt_PT" w:bidi="pt_PT"/>
        </w:rPr>
      </w:r>
      <w:r>
        <w:rPr>
          <w:b/>
          <w:lang w:val="pt_PT" w:bidi="pt_PT"/>
        </w:rPr>
        <w:t>Terceira cena:</w:t>
      </w:r>
      <w:r>
        <w:rPr>
          <w:lang w:val="pt_PT" w:bidi="pt_PT"/>
        </w:rPr>
        <w:t xml:space="preserve"> Jesus dá uma conclusão do exemplo que ele deu. Jesus repete a conclusão de três maneiras diferentes.</w:t>
      </w:r>
    </w:p>
    <w:p>
      <w:pPr/>
      <w:r>
        <w:rPr>
          <w:lang w:val="pt_PT" w:bidi="pt_PT"/>
        </w:rPr>
      </w:r>
      <w:r>
        <w:rPr>
          <w:b/>
          <w:lang w:val="pt_PT" w:bidi="pt_PT"/>
        </w:rPr>
        <w:t>Quarta cena:</w:t>
      </w:r>
      <w:r>
        <w:rPr>
          <w:lang w:val="pt_PT" w:bidi="pt_PT"/>
        </w:rPr>
        <w:t xml:space="preserve"> Jesus explica que até mesmo os pais pecadores dão coisas boas a seus filhos. Ele diz que o Pai no céu dará o Espírito Santo às pessoas que o pedem.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Pessoa pedindo pão</w:t>
      </w:r>
    </w:p>
    <w:p>
      <w:pPr>
        <w:pStyle w:val="ListBullet"/>
        <w:spacing w:line="240" w:lineRule="auto"/>
        <w:ind w:left="720"/>
      </w:pPr>
      <w:r>
        <w:rPr>
          <w:lang w:val="pt_PT" w:bidi="pt_PT"/>
        </w:rPr>
      </w:r>
      <w:r>
        <w:rPr>
          <w:lang w:val="pt_PT" w:bidi="pt_PT"/>
        </w:rPr>
        <w:t>Visitante</w:t>
      </w:r>
    </w:p>
    <w:p>
      <w:pPr>
        <w:pStyle w:val="ListBullet"/>
        <w:spacing w:line="240" w:lineRule="auto"/>
        <w:ind w:left="720"/>
      </w:pPr>
      <w:r>
        <w:rPr>
          <w:lang w:val="pt_PT" w:bidi="pt_PT"/>
        </w:rPr>
      </w:r>
      <w:r>
        <w:rPr>
          <w:lang w:val="pt_PT" w:bidi="pt_PT"/>
        </w:rPr>
        <w:t>Amigo que tem pão</w:t>
      </w:r>
    </w:p>
    <w:p>
      <w:pPr>
        <w:pStyle w:val="ListBullet"/>
        <w:spacing w:line="240" w:lineRule="auto"/>
        <w:ind w:left="720"/>
      </w:pPr>
      <w:r>
        <w:rPr>
          <w:lang w:val="pt_PT" w:bidi="pt_PT"/>
        </w:rPr>
      </w:r>
      <w:r>
        <w:rPr>
          <w:lang w:val="pt_PT" w:bidi="pt_PT"/>
        </w:rPr>
        <w:t>Família do amigo que tem pão</w:t>
      </w:r>
    </w:p>
    <w:p>
      <w:pPr>
        <w:pStyle w:val="ListBullet"/>
        <w:spacing w:line="240" w:lineRule="auto"/>
        <w:ind w:left="720"/>
      </w:pPr>
      <w:r>
        <w:rPr>
          <w:lang w:val="pt_PT" w:bidi="pt_PT"/>
        </w:rPr>
      </w:r>
      <w:r>
        <w:rPr>
          <w:lang w:val="pt_PT" w:bidi="pt_PT"/>
        </w:rPr>
        <w:t>Pessoa pedindo, procurando e batendo</w:t>
      </w:r>
    </w:p>
    <w:p>
      <w:pPr>
        <w:pStyle w:val="ListBullet"/>
        <w:spacing w:line="240" w:lineRule="auto"/>
        <w:ind w:left="720"/>
      </w:pPr>
      <w:r>
        <w:rPr>
          <w:lang w:val="pt_PT" w:bidi="pt_PT"/>
        </w:rPr>
      </w:r>
      <w:r>
        <w:rPr>
          <w:lang w:val="pt_PT" w:bidi="pt_PT"/>
        </w:rPr>
        <w:t>Um pai</w:t>
      </w:r>
    </w:p>
    <w:p>
      <w:pPr>
        <w:pStyle w:val="ListBullet"/>
        <w:spacing w:line="240" w:lineRule="auto"/>
        <w:ind w:left="720"/>
      </w:pPr>
      <w:r>
        <w:rPr>
          <w:lang w:val="pt_PT" w:bidi="pt_PT"/>
        </w:rPr>
      </w:r>
      <w:r>
        <w:rPr>
          <w:lang w:val="pt_PT" w:bidi="pt_PT"/>
        </w:rPr>
        <w:t>Uma criança pedindo peixe e ovo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os discípulos não estão pedindo uma fórmula para orar, mas uma oração que seja distintiva para os discípulos de Jesus. João Batista também ensinou uma oração distintiva a seus discípulos.</w:t>
      </w:r>
    </w:p>
    <w:p>
      <w:pPr/>
      <w:r>
        <w:rPr>
          <w:lang w:val="pt_PT" w:bidi="pt_PT"/>
        </w:rPr>
      </w:r>
      <w:r>
        <w:rPr>
          <w:lang w:val="pt_PT" w:bidi="pt_PT"/>
        </w:rPr>
        <w:t>Provavelmente, Jesus está orando em uma área isolada. Jesus terminou de orar e um de seus discípulos pediu para que ele os ensinasse a orar.</w:t>
      </w:r>
    </w:p>
    <w:p>
      <w:pPr/>
      <w:r>
        <w:rPr>
          <w:lang w:val="pt_PT" w:bidi="pt_PT"/>
        </w:rPr>
      </w:r>
      <w:r>
        <w:rPr>
          <w:lang w:val="pt_PT" w:bidi="pt_PT"/>
        </w:rPr>
        <w:t>Observe que, quando Jesus diz: "Vocês devem orar", Jesus usa "vocês", no plural. Ao representar essa cena, use uma palavra, movimento de mão ou ação que mostre que isso se aplica a todos os discípulos.</w:t>
      </w:r>
    </w:p>
    <w:p>
      <w:pPr/>
      <w:r>
        <w:rPr>
          <w:lang w:val="pt_PT" w:bidi="pt_PT"/>
        </w:rPr>
      </w:r>
      <w:r>
        <w:rPr>
          <w:lang w:val="pt_PT" w:bidi="pt_PT"/>
        </w:rPr>
        <w:t>Então Jesus dá a eles um modelo sobre como orar.</w:t>
      </w:r>
    </w:p>
    <w:p>
      <w:pPr/>
      <w:r>
        <w:rPr>
          <w:lang w:val="pt_PT" w:bidi="pt_PT"/>
        </w:rPr>
      </w:r>
      <w:r>
        <w:rPr>
          <w:lang w:val="pt_PT" w:bidi="pt_PT"/>
        </w:rPr>
        <w:t>Tenham em mente que, quando Jesus diz "perdoa nossos pecados", ele não está pedindo perdão para si, pois Jesus nunca pecou.</w:t>
      </w:r>
    </w:p>
    <w:p>
      <w:pPr/>
      <w:r>
        <w:rPr>
          <w:lang w:val="pt_PT" w:bidi="pt_PT"/>
        </w:rPr>
      </w:r>
      <w:r>
        <w:rPr>
          <w:lang w:val="pt_PT" w:bidi="pt_PT"/>
        </w:rPr>
        <w:t>Também, lembre-se da ênfase na palavra "Pai", quando Jesus ensina seus seguidores a orar. Jesus usa o exemplo de paternidade para explicar melhor a oração. Os seguidores de Jesus podem chamar a Deus de "Pai".</w:t>
      </w:r>
    </w:p>
    <w:p>
      <w:pPr/>
      <w:r>
        <w:rPr>
          <w:lang w:val="pt_PT" w:bidi="pt_PT"/>
        </w:rPr>
      </w:r>
      <w:r>
        <w:rPr>
          <w:lang w:val="pt_PT" w:bidi="pt_PT"/>
        </w:rPr>
        <w:t>Note que a oração tem três partes. Jesus dá honra ao Pai. Jesus pede para o reino vir em breve. O reino se refere à propagação presente do reino de Deus, mas também ao futuro, quando Deus governaria sobre todas as pessoas. Finalmente, Jesus menciona três necessidades humanas: comida, perdão, e proteção contra a tentação.</w:t>
      </w:r>
    </w:p>
    <w:p>
      <w:pPr/>
      <w:r>
        <w:rPr>
          <w:lang w:val="pt_PT" w:bidi="pt_PT"/>
        </w:rPr>
      </w:r>
      <w:r>
        <w:rPr>
          <w:lang w:val="pt_PT" w:bidi="pt_PT"/>
        </w:rPr>
        <w:t>Considere que o público conhece as regras de hospitalidade judaica. Um anfitrião era obrigado a ter algo para comer para um convidado.</w:t>
      </w:r>
    </w:p>
    <w:p>
      <w:pPr/>
      <w:r>
        <w:rPr>
          <w:lang w:val="pt_PT" w:bidi="pt_PT"/>
        </w:rPr>
      </w:r>
      <w:r>
        <w:rPr>
          <w:lang w:val="pt_PT" w:bidi="pt_PT"/>
        </w:rPr>
        <w:t>A equipe pode querer reordenar a primeira parte da história contada por Jesus. Imagine que um amigo venha para visitar um de seus discípulos. O discípulo vai a um de seus amigos próximos e explica que ele tem um visitante. O discípulo explica que ele não tem nada para comer. O discípulo pede emprestado três pães.</w:t>
      </w:r>
    </w:p>
    <w:p>
      <w:pPr/>
      <w:r>
        <w:rPr>
          <w:lang w:val="pt_PT" w:bidi="pt_PT"/>
        </w:rPr>
      </w:r>
      <w:r>
        <w:rPr>
          <w:lang w:val="pt_PT" w:bidi="pt_PT"/>
        </w:rPr>
        <w:t>Repare que, normalmente, toda a família dormia no mesmo quarto, em tapetes. Abrir a porta à noite, quando todos já estavam dormindo, era um grande inconveniente para alguém.</w:t>
      </w:r>
    </w:p>
    <w:p>
      <w:pPr/>
      <w:r>
        <w:rPr>
          <w:lang w:val="pt_PT" w:bidi="pt_PT"/>
        </w:rPr>
      </w:r>
      <w:r>
        <w:rPr>
          <w:lang w:val="pt_PT" w:bidi="pt_PT"/>
        </w:rPr>
        <w:t>Não se esqueça de que Jesus não está dando ordens para pedir, buscar e bater, mas um convite para fazê-lo.</w:t>
      </w:r>
    </w:p>
    <w:p>
      <w:pPr/>
      <w:r>
        <w:rPr>
          <w:lang w:val="pt_PT" w:bidi="pt_PT"/>
        </w:rPr>
      </w:r>
      <w:r>
        <w:rPr>
          <w:lang w:val="pt_PT" w:bidi="pt_PT"/>
        </w:rPr>
        <w:t>Note também que Jesus mostra como um pai cuidaria de seus filhos.</w:t>
      </w:r>
    </w:p>
    <w:p>
      <w:pPr/>
      <w:r>
        <w:rPr>
          <w:lang w:val="pt_PT" w:bidi="pt_PT"/>
        </w:rPr>
      </w:r>
      <w:r>
        <w:rPr>
          <w:lang w:val="pt_PT" w:bidi="pt_PT"/>
        </w:rPr>
        <w:t>Finalmente, Jesus explica como Deus é um Pai celestial.</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11:1–13</w:t>
      </w:r>
    </w:p>
    <w:p>
      <w:pPr/>
      <w:r>
        <w:rPr>
          <w:lang w:val="pt_PT" w:bidi="pt_PT"/>
        </w:rPr>
      </w:r>
      <w:r>
        <w:rPr>
          <w:lang w:val="pt_PT" w:bidi="pt_PT"/>
        </w:rPr>
        <w:t>Ouça o texto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Pessoa pedindo pão</w:t>
      </w:r>
    </w:p>
    <w:p>
      <w:pPr>
        <w:pStyle w:val="ListBullet"/>
        <w:spacing w:line="240" w:lineRule="auto"/>
        <w:ind w:left="720"/>
      </w:pPr>
      <w:r>
        <w:rPr>
          <w:lang w:val="pt_PT" w:bidi="pt_PT"/>
        </w:rPr>
      </w:r>
      <w:r>
        <w:rPr>
          <w:lang w:val="pt_PT" w:bidi="pt_PT"/>
        </w:rPr>
        <w:t>Visitante</w:t>
      </w:r>
    </w:p>
    <w:p>
      <w:pPr>
        <w:pStyle w:val="ListBullet"/>
        <w:spacing w:line="240" w:lineRule="auto"/>
        <w:ind w:left="720"/>
      </w:pPr>
      <w:r>
        <w:rPr>
          <w:lang w:val="pt_PT" w:bidi="pt_PT"/>
        </w:rPr>
      </w:r>
      <w:r>
        <w:rPr>
          <w:lang w:val="pt_PT" w:bidi="pt_PT"/>
        </w:rPr>
        <w:t>Amigo que tem pão</w:t>
      </w:r>
    </w:p>
    <w:p>
      <w:pPr>
        <w:pStyle w:val="ListBullet"/>
        <w:spacing w:line="240" w:lineRule="auto"/>
        <w:ind w:left="720"/>
      </w:pPr>
      <w:r>
        <w:rPr>
          <w:lang w:val="pt_PT" w:bidi="pt_PT"/>
        </w:rPr>
      </w:r>
      <w:r>
        <w:rPr>
          <w:lang w:val="pt_PT" w:bidi="pt_PT"/>
        </w:rPr>
        <w:t>Família do amigo que tem pão</w:t>
      </w:r>
    </w:p>
    <w:p>
      <w:pPr>
        <w:pStyle w:val="ListBullet"/>
        <w:spacing w:line="240" w:lineRule="auto"/>
        <w:ind w:left="720"/>
      </w:pPr>
      <w:r>
        <w:rPr>
          <w:lang w:val="pt_PT" w:bidi="pt_PT"/>
        </w:rPr>
      </w:r>
      <w:r>
        <w:rPr>
          <w:lang w:val="pt_PT" w:bidi="pt_PT"/>
        </w:rPr>
        <w:t>Pessoa pedindo, procurando e batendo</w:t>
      </w:r>
    </w:p>
    <w:p>
      <w:pPr>
        <w:pStyle w:val="ListBullet"/>
        <w:spacing w:line="240" w:lineRule="auto"/>
        <w:ind w:left="720"/>
      </w:pPr>
      <w:r>
        <w:rPr>
          <w:lang w:val="pt_PT" w:bidi="pt_PT"/>
        </w:rPr>
      </w:r>
      <w:r>
        <w:rPr>
          <w:lang w:val="pt_PT" w:bidi="pt_PT"/>
        </w:rPr>
        <w:t>Um pai</w:t>
      </w:r>
    </w:p>
    <w:p>
      <w:pPr>
        <w:pStyle w:val="ListBullet"/>
        <w:spacing w:line="240" w:lineRule="auto"/>
        <w:ind w:left="720"/>
      </w:pPr>
      <w:r>
        <w:rPr>
          <w:lang w:val="pt_PT" w:bidi="pt_PT"/>
        </w:rPr>
      </w:r>
      <w:r>
        <w:rPr>
          <w:lang w:val="pt_PT" w:bidi="pt_PT"/>
        </w:rPr>
        <w:t>Uma criança pedindo peixe e ovo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No início, a equipe deve interpretar Jesus orando sozinho.</w:t>
      </w:r>
    </w:p>
    <w:p>
      <w:pPr/>
      <w:r>
        <w:rPr>
          <w:lang w:val="pt_PT" w:bidi="pt_PT"/>
        </w:rPr>
      </w:r>
      <w:r>
        <w:rPr>
          <w:lang w:val="pt_PT" w:bidi="pt_PT"/>
        </w:rPr>
        <w:t>Apenas um discípulo deve vir a Jesus para pedir a ele para ensinar aos discípulos a orar.</w:t>
      </w:r>
    </w:p>
    <w:p>
      <w:pPr/>
      <w:r>
        <w:rPr>
          <w:lang w:val="pt_PT" w:bidi="pt_PT"/>
        </w:rPr>
      </w:r>
      <w:r>
        <w:rPr>
          <w:lang w:val="pt_PT" w:bidi="pt_PT"/>
        </w:rPr>
        <w:t>A equipe deve interpretar Jesus dando o modelo de oração a seus discípulos. Deixem claro que Jesus não está pedindo perdão por seus pecados, porque ele nunca pecou. Em vez disso, Jesus está mostrando a seus discípulos como pedir perdão.</w:t>
      </w:r>
    </w:p>
    <w:p>
      <w:pPr/>
      <w:r>
        <w:rPr>
          <w:lang w:val="pt_PT" w:bidi="pt_PT"/>
        </w:rPr>
      </w:r>
      <w:r>
        <w:rPr>
          <w:lang w:val="pt_PT" w:bidi="pt_PT"/>
        </w:rPr>
        <w:t>A equipe deve interpretar o homem que possuía pão e toda a sua família espalhada no chão, dormindo em tapetes, de uma maneira que torne difícil para ele dar o pão.</w:t>
      </w:r>
    </w:p>
    <w:p>
      <w:pPr/>
      <w:r>
        <w:rPr>
          <w:lang w:val="pt_PT" w:bidi="pt_PT"/>
        </w:rPr>
      </w:r>
      <w:r>
        <w:rPr>
          <w:lang w:val="pt_PT" w:bidi="pt_PT"/>
        </w:rPr>
        <w:t>A equipe deve interpretar o pai tendo opções para dar um peixe ou uma cobra para seu próprio filho. O pai lhe dá o peixe. Da mesma maneira, um pai tem a opção de dar um ovo ou um escorpião. O pai dá o ovo a seu filho.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 xml:space="preserve">Representem Jesus orando. Um discípulo vem a Jesus. O discípulo diz que João ensinou seus discípulos a orar. Então ele pede a Jesus para ensiná-los a orar. </w:t>
      </w:r>
      <w:r>
        <w:rPr>
          <w:b/>
          <w:lang w:val="pt_PT" w:bidi="pt_PT"/>
        </w:rPr>
        <w:t>Interrompa a cena.</w:t>
      </w:r>
      <w:r>
        <w:rPr>
          <w:lang w:val="pt_PT" w:bidi="pt_PT"/>
        </w:rPr>
        <w:t xml:space="preserve"> Pergunte aos atores que interpretam os discípulos: "Como vocês se sentem?". Você pode ouvir coisas como: "Quero saber como falar com Deus", "Jesus está sempre orando. Queremos ser como Jesus", e "Por que Jesus ainda não nos ensinou a orar?". Reinicie a cena.</w:t>
      </w:r>
    </w:p>
    <w:p>
      <w:pPr/>
      <w:r>
        <w:rPr>
          <w:lang w:val="pt_PT" w:bidi="pt_PT"/>
        </w:rPr>
      </w:r>
      <w:r>
        <w:rPr>
          <w:lang w:val="pt_PT" w:bidi="pt_PT"/>
        </w:rPr>
        <w:t>Jesus diz a eles como devem orar.</w:t>
      </w:r>
    </w:p>
    <w:p>
      <w:pPr/>
      <w:r>
        <w:rPr>
          <w:lang w:val="pt_PT" w:bidi="pt_PT"/>
        </w:rPr>
      </w:r>
      <w:r>
        <w:rPr>
          <w:b/>
          <w:lang w:val="pt_PT" w:bidi="pt_PT"/>
        </w:rPr>
        <w:t>Interrompa a cena.</w:t>
      </w:r>
      <w:r>
        <w:rPr>
          <w:lang w:val="pt_PT" w:bidi="pt_PT"/>
        </w:rPr>
        <w:t xml:space="preserve"> Pergunte ao ator que interpreta Jesus: "Como você se sente?" Você pode ouvir coisas como: "Estou feliz por eles querem aprender", "Eles precisam conhecer a atitude certa para a oração", e "Quero que eles se sintam confiantes sabendo que Deus é seu Pai". Reinicie a cena.</w:t>
      </w:r>
    </w:p>
    <w:p>
      <w:pPr/>
      <w:r>
        <w:rPr>
          <w:lang w:val="pt_PT" w:bidi="pt_PT"/>
        </w:rPr>
      </w:r>
      <w:r>
        <w:rPr>
          <w:lang w:val="pt_PT" w:bidi="pt_PT"/>
        </w:rPr>
        <w:t>Jesus os ensina mais sobre a oração contando uma história. Ele diz a seus discípulos para imaginar que um amigo está vindo para visitar um deles, e o discípulo vai a amigo seu nas proximidades. O discípulo explica que ele não tem comida para seu visitante. O discípulo pede a seu amigo próximo por três pães.</w:t>
      </w:r>
    </w:p>
    <w:p>
      <w:pPr/>
      <w:r>
        <w:rPr>
          <w:lang w:val="pt_PT" w:bidi="pt_PT"/>
        </w:rPr>
      </w:r>
      <w:r>
        <w:rPr>
          <w:b/>
          <w:lang w:val="pt_PT" w:bidi="pt_PT"/>
        </w:rPr>
        <w:t>Interrompa a cena.</w:t>
      </w:r>
      <w:r>
        <w:rPr>
          <w:lang w:val="pt_PT" w:bidi="pt_PT"/>
        </w:rPr>
        <w:t xml:space="preserve"> Pergunte ao ator que interpreta o discípulo: "Como você se sente?". Você pode ouvir coisas como: "Estou desesperado; não tenho comida para meu visitante", "Me sinto envergonhado; o que meu visitante pensará a meu respeito se eu não o alimentar?", e "Me sinto esperançoso. Acho que meu amigo poderá me ajudar". Reinicie a cena.</w:t>
      </w:r>
    </w:p>
    <w:p>
      <w:pPr/>
      <w:r>
        <w:rPr>
          <w:lang w:val="pt_PT" w:bidi="pt_PT"/>
        </w:rPr>
      </w:r>
      <w:r>
        <w:rPr>
          <w:lang w:val="pt_PT" w:bidi="pt_PT"/>
        </w:rPr>
        <w:t>O amigo do discípulo responde da casa que a porta está trancada e todos já estão na cama. O amigo diz que ele não pode ajudar. O discípulo continua pedindo pão até ele o receber. Ao mesmo tempo, Jesus explica a história dizendo que, se ele continuar batendo o suficiente, o amigo dará ao discípulo o pão, não devido à amizade, mas por não querer agir com vergonha.</w:t>
      </w:r>
    </w:p>
    <w:p>
      <w:pPr/>
      <w:r>
        <w:rPr>
          <w:lang w:val="pt_PT" w:bidi="pt_PT"/>
        </w:rPr>
      </w:r>
      <w:r>
        <w:rPr>
          <w:b/>
          <w:lang w:val="pt_PT" w:bidi="pt_PT"/>
        </w:rPr>
        <w:t>Interrompa a cena.</w:t>
      </w:r>
      <w:r>
        <w:rPr>
          <w:lang w:val="pt_PT" w:bidi="pt_PT"/>
        </w:rPr>
        <w:t xml:space="preserve"> Pergunte ao ator que interpreta o amigo: "Como você se sente?". Você pode ouvir coisas como: "Estou zangado; esta não é a hora de pedir favores", "Frustrado. Minha família já está dormindo; ele vai acordá-los", e "Se eu não ajudar este amigo, o visitante vai pensar que somos maus anfitriões". Reinicie a cena.</w:t>
      </w:r>
    </w:p>
    <w:p>
      <w:pPr/>
      <w:r>
        <w:rPr>
          <w:lang w:val="pt_PT" w:bidi="pt_PT"/>
        </w:rPr>
      </w:r>
      <w:r>
        <w:rPr>
          <w:lang w:val="pt_PT" w:bidi="pt_PT"/>
        </w:rPr>
        <w:t>Jesus explica que uma pessoa deve continuar pedindo, continuar buscando e continuar batendo, porque essa pessoa receberá, encontrará, e a porta será aberta.</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"Fico feliz por podermos continuar pedindo", "Deus, meu Pai, deve ser muito paciente comigo", e "Sinto-me honrado por Deus ouvir minhas orações". Reinicie a cena.</w:t>
      </w:r>
    </w:p>
    <w:p>
      <w:pPr/>
      <w:r>
        <w:rPr>
          <w:lang w:val="pt_PT" w:bidi="pt_PT"/>
        </w:rPr>
      </w:r>
      <w:r>
        <w:rPr>
          <w:lang w:val="pt_PT" w:bidi="pt_PT"/>
        </w:rPr>
        <w:t>Jesus explica o comportamento de um pai dizendo: "Se uma criança pedir um peixe ou um ovo, os pais terrenos, que são pecadores, não darão uma cobra ou um escorpião. Até eles sabem dar boas coisas. Com certeza o Pai celestial dará o Espírito Santo às pessoas que o pedem.</w:t>
      </w:r>
    </w:p>
    <w:p>
      <w:pPr/>
      <w:r>
        <w:rPr>
          <w:lang w:val="pt_PT" w:bidi="pt_PT"/>
        </w:rPr>
      </w:r>
      <w:r>
        <w:rPr>
          <w:b/>
          <w:lang w:val="pt_PT" w:bidi="pt_PT"/>
        </w:rPr>
        <w:t>Interrompa a cena.</w:t>
      </w:r>
      <w:r>
        <w:rPr>
          <w:lang w:val="pt_PT" w:bidi="pt_PT"/>
        </w:rPr>
        <w:t xml:space="preserve"> Pergunte ao ator que interpreta Jesus: "Como você se sente?" Você pode ouvir coisas como: "Sinto-me encorajado por eles quererem aprender sobre a oração", "Quero que meus seguidores saibam que Deus também é seu Pai", e "Quero que eles entendam que o Espírito Santo é o melhor presente que eles podem receber de Deus".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11:1–13</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w:t>
      </w:r>
      <w:r>
        <w:rPr>
          <w:b/>
          <w:lang w:val="pt_PT" w:bidi="pt_PT"/>
        </w:rPr>
        <w:t>orando</w:t>
      </w:r>
      <w:r>
        <w:rPr>
          <w:lang w:val="pt_PT" w:bidi="pt_PT"/>
        </w:rPr>
        <w:t xml:space="preserve">, ou se comunicando com Deus. Traduza orar da mesma maneira que você já o fez. O termo Orar está no glossário principal. Jesus está com seus </w:t>
      </w:r>
      <w:r>
        <w:rPr>
          <w:b/>
          <w:lang w:val="pt_PT" w:bidi="pt_PT"/>
        </w:rPr>
        <w:t>discípulos</w:t>
      </w:r>
      <w:r>
        <w:rPr>
          <w:lang w:val="pt_PT" w:bidi="pt_PT"/>
        </w:rPr>
        <w:t>, ou seguidores. Traduza discípulo da mesma maneira que você já traduziu antes. O termo Discípulo está no glossário principal.</w:t>
      </w:r>
    </w:p>
    <w:p>
      <w:pPr/>
      <w:r>
        <w:rPr>
          <w:lang w:val="pt_PT" w:bidi="pt_PT"/>
        </w:rPr>
      </w:r>
      <w:r>
        <w:rPr>
          <w:lang w:val="pt_PT" w:bidi="pt_PT"/>
        </w:rPr>
        <w:t xml:space="preserve">Os discípulos chamam Jesus </w:t>
      </w:r>
      <w:r>
        <w:rPr>
          <w:b/>
          <w:lang w:val="pt_PT" w:bidi="pt_PT"/>
        </w:rPr>
        <w:t>de Senhor</w:t>
      </w:r>
      <w:r>
        <w:rPr>
          <w:lang w:val="pt_PT" w:bidi="pt_PT"/>
        </w:rPr>
        <w:t xml:space="preserve"> e perguntam a ele como orar. Senhor é um título de respeito por alguém que tem autoridade. Traduza Senhor da mesma maneira que você já traduziu antes. O termo Senhor está no glossário principal.</w:t>
      </w:r>
    </w:p>
    <w:p>
      <w:pPr/>
      <w:r>
        <w:rPr>
          <w:lang w:val="pt_PT" w:bidi="pt_PT"/>
        </w:rPr>
      </w:r>
      <w:r>
        <w:rPr>
          <w:lang w:val="pt_PT" w:bidi="pt_PT"/>
        </w:rPr>
        <w:t xml:space="preserve">Jesus dá a seus discípulos um padrão para seguirem quando oram. Ele chama Deus de Pai e diz "Santificado seja seu nome". </w:t>
      </w:r>
      <w:r>
        <w:rPr>
          <w:b/>
          <w:lang w:val="pt_PT" w:bidi="pt_PT"/>
        </w:rPr>
        <w:t>Santificar</w:t>
      </w:r>
      <w:r>
        <w:rPr>
          <w:lang w:val="pt_PT" w:bidi="pt_PT"/>
        </w:rPr>
        <w:t xml:space="preserve"> significa fazer com que seja </w:t>
      </w:r>
      <w:r>
        <w:rPr>
          <w:b/>
          <w:lang w:val="pt_PT" w:bidi="pt_PT"/>
        </w:rPr>
        <w:t>santo</w:t>
      </w:r>
      <w:r>
        <w:rPr>
          <w:lang w:val="pt_PT" w:bidi="pt_PT"/>
        </w:rPr>
        <w:t>. Quando santo se refere a Deus, isso significa moralmente perfeito e se refere a seu poder e majestade. Traduza santo da mesma maneira que você tem traduzido nas passagens anteriores. O termo Santo consta do glossário principal.</w:t>
      </w:r>
    </w:p>
    <w:p>
      <w:pPr/>
      <w:r>
        <w:rPr>
          <w:lang w:val="pt_PT" w:bidi="pt_PT"/>
        </w:rPr>
      </w:r>
      <w:r>
        <w:rPr>
          <w:lang w:val="pt_PT" w:bidi="pt_PT"/>
        </w:rPr>
        <w:t xml:space="preserve">Jesus ora para que o seu reino venha. Reino se refere ao </w:t>
      </w:r>
      <w:r>
        <w:rPr>
          <w:b/>
          <w:lang w:val="pt_PT" w:bidi="pt_PT"/>
        </w:rPr>
        <w:t>Reino de Deus</w:t>
      </w:r>
      <w:r>
        <w:rPr>
          <w:lang w:val="pt_PT" w:bidi="pt_PT"/>
        </w:rPr>
        <w:t>, ou Deus governando nos corações de seu povo. Especificamente, Jesus está se referindo ao futuro, após sua morte e ressurreição. Um dia, Jesus voltará e reinará sobre toda a terra no reino perfeito de Deus. Não haverá mais sofrimento ou mal, e todas as pessoas o obedecerão. Traduza Reino de Deus da mesma maneira que você tem traduzido nas passagens anteriores. O termo Reino de Deus está no glossário principal.</w:t>
      </w:r>
    </w:p>
    <w:p>
      <w:pPr/>
      <w:r>
        <w:rPr>
          <w:lang w:val="pt_PT" w:bidi="pt_PT"/>
        </w:rPr>
      </w:r>
      <w:r>
        <w:rPr>
          <w:lang w:val="pt_PT" w:bidi="pt_PT"/>
        </w:rPr>
        <w:t xml:space="preserve">Quando Jesus diz "dá-nos o </w:t>
      </w:r>
      <w:r>
        <w:rPr>
          <w:b/>
          <w:lang w:val="pt_PT" w:bidi="pt_PT"/>
        </w:rPr>
        <w:t>pão</w:t>
      </w:r>
      <w:r>
        <w:rPr>
          <w:lang w:val="pt_PT" w:bidi="pt_PT"/>
        </w:rPr>
        <w:t xml:space="preserve"> para cada dia", ele quer dizer nosso alimento. Era comum na cultura judaica usar a palavra pão para se referir à comida em geral, já que o pão era comido com tanta frequência.</w:t>
      </w:r>
    </w:p>
    <w:p>
      <w:pPr/>
      <w:r>
        <w:rPr>
          <w:lang w:val="pt_PT" w:bidi="pt_PT"/>
        </w:rPr>
      </w:r>
      <w:r>
        <w:rPr>
          <w:lang w:val="pt_PT" w:bidi="pt_PT"/>
        </w:rPr>
        <w:t>Jesus ora "</w:t>
      </w:r>
      <w:r>
        <w:rPr>
          <w:b/>
          <w:lang w:val="pt_PT" w:bidi="pt_PT"/>
        </w:rPr>
        <w:t>perdoe</w:t>
      </w:r>
      <w:r>
        <w:rPr>
          <w:lang w:val="pt_PT" w:bidi="pt_PT"/>
        </w:rPr>
        <w:t xml:space="preserve"> nossos </w:t>
      </w:r>
      <w:r>
        <w:rPr>
          <w:b/>
          <w:lang w:val="pt_PT" w:bidi="pt_PT"/>
        </w:rPr>
        <w:t>pecados</w:t>
      </w:r>
      <w:r>
        <w:rPr>
          <w:lang w:val="pt_PT" w:bidi="pt_PT"/>
        </w:rPr>
        <w:t>", ou desobediências a Deus. Deus perdoa quando ele escolhe não punir uma pessoa como ela mereceria. Com Deus, o perdão está disponível para todos os que param de fazer o mal e se voltam para Deus. Então a relação de Deus com eles é restaurada. Na cultura judaica, quando alguém pecava ou fazia algo errado para outra pessoa, ela ficava em dívida com essa pessoa. Quando uma pessoa perdoa a outra, aquele a quem ela perdoou não lhe deve mais nada. Traduza perdão e pecado da mesma maneira que você já traduziu antes. Ambos os termos estão no glossário principal.</w:t>
      </w:r>
    </w:p>
    <w:p>
      <w:pPr/>
      <w:r>
        <w:rPr>
          <w:lang w:val="pt_PT" w:bidi="pt_PT"/>
        </w:rPr>
      </w:r>
      <w:r>
        <w:rPr>
          <w:lang w:val="pt_PT" w:bidi="pt_PT"/>
        </w:rPr>
        <w:t>Para entenderem melhor o perdão, tente fazer com que sua equipe de tradução interprete uma cena na qual alguém perdoa outra pessoa. Observe quais ações são tomadas para demonstrar perdão. Peça aos atores que expliquem as emoções de cada um dos personagens da cena.</w:t>
      </w:r>
    </w:p>
    <w:p>
      <w:pPr/>
      <w:r>
        <w:rPr>
          <w:lang w:val="pt_PT" w:bidi="pt_PT"/>
        </w:rPr>
      </w:r>
      <w:r>
        <w:rPr>
          <w:lang w:val="pt_PT" w:bidi="pt_PT"/>
        </w:rPr>
        <w:t xml:space="preserve">Jesus conta uma história sobre um homem pedindo a seu próximo três </w:t>
      </w:r>
      <w:r>
        <w:rPr>
          <w:b/>
          <w:lang w:val="pt_PT" w:bidi="pt_PT"/>
        </w:rPr>
        <w:t>pães</w:t>
      </w:r>
      <w:r>
        <w:rPr>
          <w:lang w:val="pt_PT" w:bidi="pt_PT"/>
        </w:rPr>
        <w:t>. Aqui, o pão se refere a pães planos, que eram geralmente a parte principal da refeição. Não se refere à comida em geral.</w:t>
      </w:r>
    </w:p>
    <w:p>
      <w:pPr/>
      <w:r>
        <w:rPr>
          <w:lang w:val="pt_PT" w:bidi="pt_PT"/>
        </w:rPr>
      </w:r>
      <w:r>
        <w:rPr>
          <w:lang w:val="pt_PT" w:bidi="pt_PT"/>
        </w:rPr>
        <w:t xml:space="preserve">Jesus diz que o homem na casa dará ao homem à porta o que ele pedia, devido à sua </w:t>
      </w:r>
      <w:r>
        <w:rPr>
          <w:b/>
          <w:lang w:val="pt_PT" w:bidi="pt_PT"/>
        </w:rPr>
        <w:t>ousadia</w:t>
      </w:r>
      <w:r>
        <w:rPr>
          <w:lang w:val="pt_PT" w:bidi="pt_PT"/>
        </w:rPr>
        <w:t xml:space="preserve"> ou descaramento. Alguns estudiosos acreditam que esta palavra se aplica ao homem batendo e sua persistência em continuar a bater. No entanto, conforme a cultura judaica, é provável que a falta de vergonha esteja descrevendo o homem na casa, porque ele queria evitar a vergonha. A hospitalidade de uma pessoa representava a hospitalidade de toda a comunidade judaica. Portanto, se o homem da casa não desse pão a seu amigo, o povo de sua cidade o veria como um constrangimento. Ele traria vergonha por não ajudar seu amigo a ser um bom anfitrião para seu visitante.</w:t>
      </w:r>
    </w:p>
    <w:p>
      <w:pPr/>
      <w:r>
        <w:rPr>
          <w:lang w:val="pt_PT" w:bidi="pt_PT"/>
        </w:rPr>
      </w:r>
      <w:r>
        <w:rPr>
          <w:lang w:val="pt_PT" w:bidi="pt_PT"/>
        </w:rPr>
        <w:t xml:space="preserve">Jesus diz que mesmo as pessoas pecadoras não dão a seus filhos presentes prejudiciais, como </w:t>
      </w:r>
      <w:r>
        <w:rPr>
          <w:b/>
          <w:lang w:val="pt_PT" w:bidi="pt_PT"/>
        </w:rPr>
        <w:t>cobras</w:t>
      </w:r>
      <w:r>
        <w:rPr>
          <w:lang w:val="pt_PT" w:bidi="pt_PT"/>
        </w:rPr>
        <w:t xml:space="preserve"> e </w:t>
      </w:r>
      <w:r>
        <w:rPr>
          <w:b/>
          <w:lang w:val="pt_PT" w:bidi="pt_PT"/>
        </w:rPr>
        <w:t>escorpiões</w:t>
      </w:r>
      <w:r>
        <w:rPr>
          <w:lang w:val="pt_PT" w:bidi="pt_PT"/>
        </w:rPr>
        <w:t>, quando eles pedem comida para comer. Serpentes eram venenosas e os escorpiões são criaturas pequenas e blindadas, que possuem um ferrão em sua cauda. Ambos os animais são perigosos e não são bons para comer.</w:t>
      </w:r>
    </w:p>
    <w:p>
      <w:pPr/>
      <w:r>
        <w:rPr>
          <w:lang w:val="pt_PT" w:bidi="pt_PT"/>
        </w:rPr>
      </w:r>
      <w:r>
        <w:rPr>
          <w:lang w:val="pt_PT" w:bidi="pt_PT"/>
        </w:rPr>
        <w:t>Pare e mostre à sua equipe uma imagem de uma cobra e um escorpião, caso ainda não o tenha feito.</w:t>
      </w:r>
    </w:p>
    <w:p>
      <w:pPr/>
      <w:r>
        <w:rPr>
          <w:lang w:val="pt_PT" w:bidi="pt_PT"/>
        </w:rPr>
      </w:r>
      <w:r>
        <w:rPr>
          <w:lang w:val="pt_PT" w:bidi="pt_PT"/>
        </w:rPr>
        <w:t xml:space="preserve">Jesus compara os pais terrenos a seu Pai celestial, ou a Deus, que está no </w:t>
      </w:r>
      <w:r>
        <w:rPr>
          <w:b/>
          <w:lang w:val="pt_PT" w:bidi="pt_PT"/>
        </w:rPr>
        <w:t>céu</w:t>
      </w:r>
      <w:r>
        <w:rPr>
          <w:lang w:val="pt_PT" w:bidi="pt_PT"/>
        </w:rPr>
        <w:t xml:space="preserve">. Céu é o lugar onde Deus vive. O termo Céu consta do glossário principal. Jesus diz que Deus dará </w:t>
      </w:r>
      <w:r>
        <w:rPr>
          <w:b/>
          <w:lang w:val="pt_PT" w:bidi="pt_PT"/>
        </w:rPr>
        <w:t>o Espírito Santo</w:t>
      </w:r>
      <w:r>
        <w:rPr>
          <w:lang w:val="pt_PT" w:bidi="pt_PT"/>
        </w:rPr>
        <w:t>, ou o Espírito de Deus, àqueles que pedem. Traduza Espírito Santo da mesma maneira que você já traduziu antes. O termo Espírito Santo consta do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11:1–13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77">
        <w:r>
          <w:rPr>
            <w:lang w:val="pt_PT" w:bidi="pt_PT"/>
          </w:rPr>
          <w:rPr>
            <w:color w:val="0000EE"/>
            <w:u w:val="single"/>
          </w:rPr>
          <w:t>Ouvir e Sentir</w:t>
        </w:r>
      </w:hyperlink>
      <w:r>
        <w:rPr>
          <w:lang w:val="pt_PT" w:bidi="pt_PT"/>
        </w:rPr>
        <w:t xml:space="preserve"> (378 KB)</w:t>
      </w:r>
      <w:r>
        <w:rPr>
          <w:lang w:val="pt_PT" w:bidi="pt_PT"/>
        </w:rPr>
      </w:r>
    </w:p>
    <w:p>
      <w:pPr>
        <w:pStyle w:val="ListBullet"/>
        <w:spacing w:line="240" w:lineRule="auto"/>
        <w:ind w:left="720"/>
      </w:pPr>
      <w:r>
        <w:rPr>
          <w:lang w:val="pt_PT" w:bidi="pt_PT"/>
        </w:rPr>
      </w:r>
      <w:hyperlink r:id="rId278">
        <w:r>
          <w:rPr>
            <w:lang w:val="pt_PT" w:bidi="pt_PT"/>
          </w:rPr>
          <w:rPr>
            <w:color w:val="0000EE"/>
            <w:u w:val="single"/>
          </w:rPr>
          <w:t>Preparando o Cenário</w:t>
        </w:r>
      </w:hyperlink>
      <w:r>
        <w:rPr>
          <w:lang w:val="pt_PT" w:bidi="pt_PT"/>
        </w:rPr>
        <w:t xml:space="preserve"> (3.9 MB)</w:t>
      </w:r>
      <w:r>
        <w:rPr>
          <w:lang w:val="pt_PT" w:bidi="pt_PT"/>
        </w:rPr>
      </w:r>
    </w:p>
    <w:p>
      <w:pPr>
        <w:pStyle w:val="ListBullet"/>
        <w:spacing w:line="240" w:lineRule="auto"/>
        <w:ind w:left="720"/>
      </w:pPr>
      <w:r>
        <w:rPr>
          <w:lang w:val="pt_PT" w:bidi="pt_PT"/>
        </w:rPr>
      </w:r>
      <w:hyperlink r:id="rId279">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280">
        <w:r>
          <w:rPr>
            <w:lang w:val="pt_PT" w:bidi="pt_PT"/>
          </w:rPr>
          <w:rPr>
            <w:color w:val="0000EE"/>
            <w:u w:val="single"/>
          </w:rPr>
          <w:t>Incorporando o Texto</w:t>
        </w:r>
      </w:hyperlink>
      <w:r>
        <w:rPr>
          <w:lang w:val="pt_PT" w:bidi="pt_PT"/>
        </w:rPr>
        <w:t xml:space="preserve"> (3.2 MB)</w:t>
      </w:r>
      <w:r>
        <w:rPr>
          <w:lang w:val="pt_PT" w:bidi="pt_PT"/>
        </w:rPr>
      </w:r>
    </w:p>
    <w:p>
      <w:pPr>
        <w:pStyle w:val="ListBullet"/>
        <w:spacing w:line="240" w:lineRule="auto"/>
        <w:ind w:left="720"/>
      </w:pPr>
      <w:r>
        <w:rPr>
          <w:lang w:val="pt_PT" w:bidi="pt_PT"/>
        </w:rPr>
      </w:r>
      <w:hyperlink r:id="rId281">
        <w:r>
          <w:rPr>
            <w:lang w:val="pt_PT" w:bidi="pt_PT"/>
          </w:rPr>
          <w:rPr>
            <w:color w:val="0000EE"/>
            <w:u w:val="single"/>
          </w:rPr>
          <w:t>Preenchendo as Lacunas</w:t>
        </w:r>
      </w:hyperlink>
      <w:r>
        <w:rPr>
          <w:lang w:val="pt_PT" w:bidi="pt_PT"/>
        </w:rPr>
        <w:t xml:space="preserve"> (2.7 MB)</w:t>
      </w:r>
      <w:r>
        <w:rPr>
          <w:lang w:val="pt_PT" w:bidi="pt_PT"/>
        </w:rPr>
      </w:r>
    </w:p>
    <w:p>
      <w:pPr>
        <w:pStyle w:val="ListBullet"/>
        <w:spacing w:line="240" w:lineRule="auto"/>
        <w:ind w:left="720"/>
      </w:pPr>
      <w:r>
        <w:rPr>
          <w:lang w:val="pt_PT" w:bidi="pt_PT"/>
        </w:rPr>
      </w:r>
      <w:hyperlink r:id="rId282">
        <w:r>
          <w:rPr>
            <w:lang w:val="pt_PT" w:bidi="pt_PT"/>
          </w:rPr>
          <w:rPr>
            <w:color w:val="0000EE"/>
            <w:u w:val="single"/>
          </w:rPr>
          <w:t>Falando a Palavra</w:t>
        </w:r>
      </w:hyperlink>
      <w:r>
        <w:rPr>
          <w:lang w:val="pt_PT" w:bidi="pt_PT"/>
        </w:rPr>
        <w:t xml:space="preserve"> (910 KB)</w:t>
      </w:r>
      <w:r>
        <w:rPr>
          <w:lang w:val="pt_PT" w:bidi="pt_PT"/>
        </w:rPr>
      </w:r>
      <w:r>
        <w:rPr>
          <w:lang w:val="pt_PT" w:bidi="pt_PT"/>
        </w:rPr>
      </w:r>
      <w:r>
        <w:rPr>
          <w:lang w:val="pt_PT" w:bidi="pt_PT"/>
        </w:rPr>
      </w:r>
    </w:p>
    <w:p>
      <w:pPr/>
      <w:r>
        <w:rPr>
          <w:lang w:val="pt_PT" w:bidi="pt_PT"/>
        </w:rPr>
      </w:r>
    </w:p>
    <w:p>
      <w:pPr>
        <w:pStyle w:val="Heading2"/>
      </w:pPr>
      <w:r>
        <w:rPr>
          <w:lang w:val="pt_PT" w:bidi="pt_PT"/>
        </w:rPr>
        <w:t>Lucas 11:14–32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11:14–32</w:t>
      </w:r>
    </w:p>
    <w:p>
      <w:pPr/>
      <w:r>
        <w:rPr>
          <w:lang w:val="pt_PT" w:bidi="pt_PT"/>
        </w:rPr>
      </w:r>
      <w:r>
        <w:rPr>
          <w:lang w:val="pt_PT" w:bidi="pt_PT"/>
        </w:rPr>
        <w:t>Escute Lucas 11:14–32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11:14–32</w:t>
      </w:r>
    </w:p>
    <w:p>
      <w:pPr/>
      <w:r>
        <w:rPr>
          <w:lang w:val="pt_PT" w:bidi="pt_PT"/>
        </w:rPr>
      </w:r>
      <w:r>
        <w:rPr>
          <w:lang w:val="pt_PT" w:bidi="pt_PT"/>
        </w:rPr>
        <w:t>Ouça o texto uma vez na versão mais fácil de entender.</w:t>
      </w:r>
    </w:p>
    <w:p>
      <w:pPr/>
      <w:r>
        <w:rPr>
          <w:lang w:val="pt_PT" w:bidi="pt_PT"/>
        </w:rPr>
      </w:r>
      <w:r>
        <w:rPr>
          <w:lang w:val="pt_PT" w:bidi="pt_PT"/>
        </w:rPr>
        <w:t>Jesus e seus discípulos, ou seguidores, estão viajando para Jerusalém. Na última história, Jesus ensinou seus discípulos sobre a oração. Agora, Jesus expulsa um espírito maligno de um homem diante de uma multidão, e as pessoas pensam que ele está usando o poder de Satanás. Outras pessoas pedem um sinal. Jesus corrige seu pensamento e conta uma história que mostra que ele é mais forte do que Satanás. Jesus lhes dá o sinal de Jonas.</w:t>
      </w:r>
    </w:p>
    <w:p>
      <w:pPr/>
      <w:r>
        <w:rPr>
          <w:lang w:val="pt_PT" w:bidi="pt_PT"/>
        </w:rPr>
      </w:r>
      <w:r>
        <w:rPr>
          <w:lang w:val="pt_PT" w:bidi="pt_PT"/>
        </w:rPr>
        <w:t>Lucas não nos conta quando ou onde esta história acontece. Havia um demônio, ou espírito maligno, controlando um homem e fazendo com que ele fosse mudo, ou incapaz de falar. Jesus expulsa o espírito maligno e o homem consegue falar novamente. As pessoas na multidão reagem de maneiras diferentes. Assim como antes, algumas pessoas ficam maravilhadas, mas outras dizem que Jesus está usando o poder de Belzebu, ou Satanás, para expulsar o demônio. Isso queria dizer que Jesus era um falso profeta e não usava o poder de Deus. Outros na multidão queriam testar Jesus, ou tentar provar que ele estava errado. Eles fizeram isso pedindo um sinal do céu, o lugar onde Deus vive. Neste caso, o céu representa o próprio Deus. Essas pessoas queriam que Jesus fizesse um milagre para provar que seu poder era de Deus.</w:t>
      </w:r>
    </w:p>
    <w:p>
      <w:pPr/>
      <w:r>
        <w:rPr>
          <w:lang w:val="pt_PT" w:bidi="pt_PT"/>
        </w:rPr>
      </w:r>
      <w:r>
        <w:rPr>
          <w:lang w:val="pt_PT" w:bidi="pt_PT"/>
        </w:rPr>
        <w:t>Pare e discuta com sua equipe. Em sua cultura, quem é o mais poderoso no mundo espiritual? Conte uma história sobre uma ocasião em que alguém recebeu um sinal de Deus sobre algo. Que tipos de coisas as pessoas consideram um "sinal" de Deus?</w:t>
      </w:r>
    </w:p>
    <w:p>
      <w:pPr/>
      <w:r>
        <w:rPr>
          <w:lang w:val="pt_PT" w:bidi="pt_PT"/>
        </w:rPr>
      </w:r>
      <w:r>
        <w:rPr>
          <w:lang w:val="pt_PT" w:bidi="pt_PT"/>
        </w:rPr>
        <w:t>Jesus sabia o que as pessoas estavam dizendo e quais eram sua motivação não expressa. Jesus se defende dizendo que, se ele estivesse usando o poder de Satanás, Satanás estaria lutando contra seus próprios demônios, uma vez que Satanás é o líder de todos os espíritos malignos. Esta divisão destruiria a casa de Satanás, ou seu reino. Quando Jesus pergunta: "Como pode o reino de Satanás permanecer em pé?" Jesus está perguntando como a regência de Satanás poderia continuar a existir. Jesus não esperava que sua pergunta fosse respondida.</w:t>
      </w:r>
    </w:p>
    <w:p>
      <w:pPr/>
      <w:r>
        <w:rPr>
          <w:lang w:val="pt_PT" w:bidi="pt_PT"/>
        </w:rPr>
      </w:r>
      <w:r>
        <w:rPr>
          <w:lang w:val="pt_PT" w:bidi="pt_PT"/>
        </w:rPr>
        <w:t>Jesus diz que, se ele estivesse usando o poder de Satanás, seus acusadores precisariam explicar por que eles não estavam acusando seus próprios seguidores de usar o poder de Satanás, visto que eles também estavam expulsando demônios. De acordo com Mateus, os críticos de Jesus eram fariseus, ou líderes religiosos. Jesus provavelmente estava se referindo aos seguidores deles. Jesus não está dizendo que ele usou o poder de Satanás. Os seguidores dos líderes religiosos não usavam o poder de Satanás. Eles se tornariam juízes provando que o que os líderes religiosos disseram sobre Jesus estava errado.</w:t>
      </w:r>
    </w:p>
    <w:p>
      <w:pPr/>
      <w:r>
        <w:rPr>
          <w:lang w:val="pt_PT" w:bidi="pt_PT"/>
        </w:rPr>
      </w:r>
      <w:r>
        <w:rPr>
          <w:lang w:val="pt_PT" w:bidi="pt_PT"/>
        </w:rPr>
        <w:t>Pare e discuta com sua equipe. Em sua cultura, que tipos de pessoas têm poder sobre os espíritos malignos?</w:t>
      </w:r>
    </w:p>
    <w:p>
      <w:pPr/>
      <w:r>
        <w:rPr>
          <w:lang w:val="pt_PT" w:bidi="pt_PT"/>
        </w:rPr>
      </w:r>
      <w:r>
        <w:rPr>
          <w:lang w:val="pt_PT" w:bidi="pt_PT"/>
        </w:rPr>
        <w:t>Jesus diz que, se ele está expulsando demônios pelo dedo de Deus, o reino de Deus havia se aproximado do povo. O dedo de Deus era uma frase comumente usada que significava o poder ativo de Deus. Jesus estava dizendo que Deus já começara a governar nos corações das pessoas com as quais ele estava falando. Deus estava usando seu poder e autoridade por meio de Jesus, por isso é que Jesus pôde expulsar o demônio.</w:t>
      </w:r>
    </w:p>
    <w:p>
      <w:pPr/>
      <w:r>
        <w:rPr>
          <w:lang w:val="pt_PT" w:bidi="pt_PT"/>
        </w:rPr>
      </w:r>
      <w:r>
        <w:rPr>
          <w:lang w:val="pt_PT" w:bidi="pt_PT"/>
        </w:rPr>
        <w:t>Jesus fala sobre dois homens fortes como uma maneira de ensinar sobre si mesmo e Satanás. Ele compara Satanás a um homem forte usando armadura e armas. Esse homem protege as pessoas sobre as quais ele tem poder.</w:t>
      </w:r>
    </w:p>
    <w:p>
      <w:pPr/>
      <w:r>
        <w:rPr>
          <w:lang w:val="pt_PT" w:bidi="pt_PT"/>
        </w:rPr>
      </w:r>
      <w:r>
        <w:rPr>
          <w:lang w:val="pt_PT" w:bidi="pt_PT"/>
        </w:rPr>
        <w:t>Pare e mostre a foto de uma armadura se este não for um conceito comum em sua cultura.</w:t>
      </w:r>
    </w:p>
    <w:p>
      <w:pPr/>
      <w:r>
        <w:rPr>
          <w:lang w:val="pt_PT" w:bidi="pt_PT"/>
        </w:rPr>
      </w:r>
      <w:r>
        <w:rPr>
          <w:lang w:val="pt_PT" w:bidi="pt_PT"/>
        </w:rPr>
        <w:t>Jesus se compara ao homem mais forte que luta com o primeiro homem forte e o vence. Ele remove a armadura e as armas do homem forte e divide seus despojos, ou seja, as posses de um inimigo derrotado. Da mesma maneira, Jesus tira o poder que Satanás tem sobre as pessoas. Ao expulsar demônios, Jesus mostrava que ele era mais forte do que os demônios e seu líder, Satanás. Jesus traz bênçãos para a pessoa depois que o demônio vai embora. Após usar a comparação, Jesus mostra que qualquer pessoa que não seja seu amigo, é amigo de Satanás. Jesus também usa um exemplo de reunião e dispersão para dizer que aqueles que não o ajudam a reunir as pessoas para Deus estão realmente afastando as pessoas de Deus.</w:t>
      </w:r>
    </w:p>
    <w:p>
      <w:pPr/>
      <w:r>
        <w:rPr>
          <w:lang w:val="pt_PT" w:bidi="pt_PT"/>
        </w:rPr>
      </w:r>
      <w:r>
        <w:rPr>
          <w:lang w:val="pt_PT" w:bidi="pt_PT"/>
        </w:rPr>
        <w:t>Ele então falou sobre as pessoas que são libertadas de espíritos malignos. Quando um espírito maligno deixa uma pessoa, ele vagueia por lugares isolados e não quer ficar neles. Em vez disso, o espírito maligno quer voltar para a pessoa que ele estava controlando antes. Jesus compara uma casa limpa com uma pessoa espiritualmente vazia e disponível para um espírito, seja ele bom ou ruim. Quando o espírito maligno retorna para a pessoa em que ele viveu antes e a encontra espiritualmente vazia, ele vai e traz outros sete espíritos, mais malignos do que ele. Todos os oito espíritos tomam o controle da pessoa, ou vivem na casa, e eles fazem com que coisas ainda piores aconteçam com a pessoa possuída.</w:t>
      </w:r>
    </w:p>
    <w:p>
      <w:pPr/>
      <w:r>
        <w:rPr>
          <w:lang w:val="pt_PT" w:bidi="pt_PT"/>
        </w:rPr>
      </w:r>
      <w:r>
        <w:rPr>
          <w:lang w:val="pt_PT" w:bidi="pt_PT"/>
        </w:rPr>
        <w:t>Pare e discuta com sua equipe. Em sua cultura, o que as pessoas acreditam sobre os espíritos? Onde os espíritos vivem? Que tipos de espíritos existem e o que eles fazem às pessoas?</w:t>
      </w:r>
    </w:p>
    <w:p>
      <w:pPr/>
      <w:r>
        <w:rPr>
          <w:lang w:val="pt_PT" w:bidi="pt_PT"/>
        </w:rPr>
      </w:r>
      <w:r>
        <w:rPr>
          <w:lang w:val="pt_PT" w:bidi="pt_PT"/>
        </w:rPr>
        <w:t>Enquanto Jesus estava ensinando, uma mulher clamou em voz alta que a mãe de Jesus é abençoada, ou tem o favor de Deus. Ela estava louvando Jesus. Jesus não discorda, mas respeitosamente a corrige dizendo o que era mais importante - que as pessoas ouvissem a mensagem de Deus e a obedecessem.</w:t>
      </w:r>
    </w:p>
    <w:p>
      <w:pPr/>
      <w:r>
        <w:rPr>
          <w:lang w:val="pt_PT" w:bidi="pt_PT"/>
        </w:rPr>
      </w:r>
      <w:r>
        <w:rPr>
          <w:lang w:val="pt_PT" w:bidi="pt_PT"/>
        </w:rPr>
        <w:t>Mais e mais pessoas vieram para ouvir Jesus. Jesus respondeu às pessoas que lhe pediram um sinal para provar que ele era de Deus, chamando-as de iníquas. Apesar de já ter feito milagres para eles, ainda não acreditavam que ele vinha de Deus. Jesus diz que Deus os punirá por sua incredulidade. Jesus dá a eles o sinal de Jonas. Jonas era um profeta de Deus que vivera muito antes de Jesus. Um grande peixe o engoliu, mas depois de três dias, Deus fez com que o peixe vomitasse Jonas em terra. O Evangelho de Mateus diz que a experiência de Jonas é uma comparação com o que acontecerá com Jesus. Jesus morrerá, e ficará enterrado por três dias antes de ressuscitar para a vida. A experiência de Jonas provou para o povo de Nínive que a mensagem dele era de Deus. Jesus compara Jonas com ele mesmo, o Filho do Homem. Deus salvou Jonas de morrer, e Deus salvará Jesus fazendo com que ele viva novamente. Esses milagres eram sinais de que Jonas e Jesus falavam com a autoridade de Deus.</w:t>
      </w:r>
    </w:p>
    <w:p>
      <w:pPr/>
      <w:r>
        <w:rPr>
          <w:lang w:val="pt_PT" w:bidi="pt_PT"/>
        </w:rPr>
      </w:r>
      <w:r>
        <w:rPr>
          <w:lang w:val="pt_PT" w:bidi="pt_PT"/>
        </w:rPr>
        <w:t>Jesus os lembra de que a rainha de Sabá veio de um país estrangeiro apenas para ouvir Salomão e falar com ele. Salomão era um rei judeu conhecido por sua sabedoria. A rainha teve que viajar de muito longe, desde seu país.</w:t>
      </w:r>
    </w:p>
    <w:p>
      <w:pPr/>
      <w:r>
        <w:rPr>
          <w:lang w:val="pt_PT" w:bidi="pt_PT"/>
        </w:rPr>
      </w:r>
      <w:r>
        <w:rPr>
          <w:lang w:val="pt_PT" w:bidi="pt_PT"/>
        </w:rPr>
        <w:t>Pare e mostre à sua equipe um mapa de Israel, Nínive e Sabá.</w:t>
      </w:r>
    </w:p>
    <w:p>
      <w:pPr/>
      <w:r>
        <w:rPr>
          <w:lang w:val="pt_PT" w:bidi="pt_PT"/>
        </w:rPr>
      </w:r>
      <w:r>
        <w:rPr>
          <w:lang w:val="pt_PT" w:bidi="pt_PT"/>
        </w:rPr>
        <w:t>Jesus diz que a rainha e o povo de Nínive se levantarão para acusar aqueles que não acreditavam em Jesus no dia do julgamento, ou no tempo do fim do mundo, quando Deus julgar a todos. O povo do tempo de Jesus era privilegiado para ver Deus revelando-se de uma maneira ainda maior, mas ainda assim não acreditaram.</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11:14–32</w:t>
      </w:r>
    </w:p>
    <w:p>
      <w:pPr/>
      <w:r>
        <w:rPr>
          <w:lang w:val="pt_PT" w:bidi="pt_PT"/>
        </w:rPr>
      </w:r>
      <w:r>
        <w:rPr>
          <w:lang w:val="pt_PT" w:bidi="pt_PT"/>
        </w:rPr>
        <w:t>Ouça o texto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 seus discípulos estão viajando para Jerusalém. Uma multidão se reúne. Um demônio possui um homem e faz com que ele não consiga falar. Jesus expulsa o demônio e o homem consegue falar novamente. A multidão reage de três modos diferentes.</w:t>
      </w:r>
    </w:p>
    <w:p>
      <w:pPr/>
      <w:r>
        <w:rPr>
          <w:lang w:val="pt_PT" w:bidi="pt_PT"/>
        </w:rPr>
      </w:r>
      <w:r>
        <w:rPr>
          <w:b/>
          <w:lang w:val="pt_PT" w:bidi="pt_PT"/>
        </w:rPr>
        <w:t>Segunda cena:</w:t>
      </w:r>
      <w:r>
        <w:rPr>
          <w:lang w:val="pt_PT" w:bidi="pt_PT"/>
        </w:rPr>
        <w:t xml:space="preserve"> Jesus responde às pessoas que pensam que ele está usando o poder de Satanás. Jesus usa o exemplo de dois homens fortes.</w:t>
      </w:r>
    </w:p>
    <w:p>
      <w:pPr/>
      <w:r>
        <w:rPr>
          <w:lang w:val="pt_PT" w:bidi="pt_PT"/>
        </w:rPr>
      </w:r>
      <w:r>
        <w:rPr>
          <w:b/>
          <w:lang w:val="pt_PT" w:bidi="pt_PT"/>
        </w:rPr>
        <w:t>Terceira cena:</w:t>
      </w:r>
      <w:r>
        <w:rPr>
          <w:lang w:val="pt_PT" w:bidi="pt_PT"/>
        </w:rPr>
        <w:t xml:space="preserve"> Jesus fala sobre aqueles que haviam estado possuídos por demônios. Um demônio sai de uma pessoa e vai para o deserto. Ele retorna para a pessoa que ele costumava controlar, encontra-a limpa, e daí traz mais sete espíritos malignos para possuir a pessoa. Uma mulher grita e elogia os ensinamentos de Jesus. Jesus diz a ela o que é mais importante.</w:t>
      </w:r>
    </w:p>
    <w:p>
      <w:pPr/>
      <w:r>
        <w:rPr>
          <w:lang w:val="pt_PT" w:bidi="pt_PT"/>
        </w:rPr>
      </w:r>
      <w:r>
        <w:rPr>
          <w:b/>
          <w:lang w:val="pt_PT" w:bidi="pt_PT"/>
        </w:rPr>
        <w:t>Quarta cena:</w:t>
      </w:r>
      <w:r>
        <w:rPr>
          <w:lang w:val="pt_PT" w:bidi="pt_PT"/>
        </w:rPr>
        <w:t xml:space="preserve"> Jesus fala sobre o sinal de Jonas. Jonas vai para o povo de Nínive, e eles escutam sua mensagem. A rainha de Sabá vai até Salomão e escuta sua mensagem. Jesus fala com o povo, mas eles não escutam sua mensagem.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Homem possuído por demônios</w:t>
      </w:r>
    </w:p>
    <w:p>
      <w:pPr>
        <w:pStyle w:val="ListBullet"/>
        <w:spacing w:line="240" w:lineRule="auto"/>
        <w:ind w:left="720"/>
      </w:pPr>
      <w:r>
        <w:rPr>
          <w:lang w:val="pt_PT" w:bidi="pt_PT"/>
        </w:rPr>
      </w:r>
      <w:r>
        <w:rPr>
          <w:lang w:val="pt_PT" w:bidi="pt_PT"/>
        </w:rPr>
        <w:t>Demônio</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Seguidores dos líderes religiosos</w:t>
      </w:r>
    </w:p>
    <w:p>
      <w:pPr>
        <w:pStyle w:val="ListBullet"/>
        <w:spacing w:line="240" w:lineRule="auto"/>
        <w:ind w:left="720"/>
      </w:pPr>
      <w:r>
        <w:rPr>
          <w:lang w:val="pt_PT" w:bidi="pt_PT"/>
        </w:rPr>
      </w:r>
      <w:r>
        <w:rPr>
          <w:lang w:val="pt_PT" w:bidi="pt_PT"/>
        </w:rPr>
        <w:t>Aqueles que pedem um sinal</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8 espíritos malignos</w:t>
      </w:r>
    </w:p>
    <w:p>
      <w:pPr>
        <w:pStyle w:val="ListBullet"/>
        <w:spacing w:line="240" w:lineRule="auto"/>
        <w:ind w:left="720"/>
      </w:pPr>
      <w:r>
        <w:rPr>
          <w:lang w:val="pt_PT" w:bidi="pt_PT"/>
        </w:rPr>
      </w:r>
      <w:r>
        <w:rPr>
          <w:lang w:val="pt_PT" w:bidi="pt_PT"/>
        </w:rPr>
        <w:t>Homem para o qual o demônio retorna</w:t>
      </w:r>
    </w:p>
    <w:p>
      <w:pPr>
        <w:pStyle w:val="ListBullet"/>
        <w:spacing w:line="240" w:lineRule="auto"/>
        <w:ind w:left="720"/>
      </w:pPr>
      <w:r>
        <w:rPr>
          <w:lang w:val="pt_PT" w:bidi="pt_PT"/>
        </w:rPr>
      </w:r>
      <w:r>
        <w:rPr>
          <w:lang w:val="pt_PT" w:bidi="pt_PT"/>
        </w:rPr>
        <w:t>Mulher que clama</w:t>
      </w:r>
    </w:p>
    <w:p>
      <w:pPr>
        <w:pStyle w:val="ListBullet"/>
        <w:spacing w:line="240" w:lineRule="auto"/>
        <w:ind w:left="720"/>
      </w:pPr>
      <w:r>
        <w:rPr>
          <w:lang w:val="pt_PT" w:bidi="pt_PT"/>
        </w:rPr>
      </w:r>
      <w:r>
        <w:rPr>
          <w:lang w:val="pt_PT" w:bidi="pt_PT"/>
        </w:rPr>
        <w:t>Pessoas de Nínive</w:t>
      </w:r>
    </w:p>
    <w:p>
      <w:pPr>
        <w:pStyle w:val="ListBullet"/>
        <w:spacing w:line="240" w:lineRule="auto"/>
        <w:ind w:left="720"/>
      </w:pPr>
      <w:r>
        <w:rPr>
          <w:lang w:val="pt_PT" w:bidi="pt_PT"/>
        </w:rPr>
      </w:r>
      <w:r>
        <w:rPr>
          <w:lang w:val="pt_PT" w:bidi="pt_PT"/>
        </w:rPr>
        <w:t>Jonas</w:t>
      </w:r>
    </w:p>
    <w:p>
      <w:pPr>
        <w:pStyle w:val="ListBullet"/>
        <w:spacing w:line="240" w:lineRule="auto"/>
        <w:ind w:left="720"/>
      </w:pPr>
      <w:r>
        <w:rPr>
          <w:lang w:val="pt_PT" w:bidi="pt_PT"/>
        </w:rPr>
      </w:r>
      <w:r>
        <w:rPr>
          <w:lang w:val="pt_PT" w:bidi="pt_PT"/>
        </w:rPr>
        <w:t>Salomão</w:t>
      </w:r>
    </w:p>
    <w:p>
      <w:pPr>
        <w:pStyle w:val="ListBullet"/>
        <w:spacing w:line="240" w:lineRule="auto"/>
        <w:ind w:left="720"/>
      </w:pPr>
      <w:r>
        <w:rPr>
          <w:lang w:val="pt_PT" w:bidi="pt_PT"/>
        </w:rPr>
      </w:r>
      <w:r>
        <w:rPr>
          <w:lang w:val="pt_PT" w:bidi="pt_PT"/>
        </w:rPr>
        <w:t>Rainha de Sabá</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É importante lembrar que o homem não pode falar por causa do demônio.</w:t>
      </w:r>
    </w:p>
    <w:p>
      <w:pPr/>
      <w:r>
        <w:rPr>
          <w:lang w:val="pt_PT" w:bidi="pt_PT"/>
        </w:rPr>
      </w:r>
      <w:r>
        <w:rPr>
          <w:lang w:val="pt_PT" w:bidi="pt_PT"/>
        </w:rPr>
        <w:t>Não se esqueça de que a segunda cena começa com Jesus respondendo ao pensamento das pessoas, que é do conhecimento dele. Jesus explica que uma casa, ou reino, não pode ser dividida contra si mesmo. Então Jesus usa uma palavra como "agora", para mostrar que ele está mudando o tópico. Jesus indica que, se eles pensam que ele está usando o poder de Satanás para expulsar demônios, então eles também devem estar usando algum tipo de poder para expulsar demônios. Quem está dando a eles o poder para expulsar demônios? Os seguidores dos líderes religiosos que expulsam demônios provarão que o que os líderes religiosos dizem sobre Jesus está errado. Daí Jesus volta para seu argumento com uma palavra de transição: PORÉM, se ele expulsa demônios pelo poder de Deus, então o Reino de Deus havia vindo.</w:t>
      </w:r>
    </w:p>
    <w:p>
      <w:pPr/>
      <w:r>
        <w:rPr>
          <w:lang w:val="pt_PT" w:bidi="pt_PT"/>
        </w:rPr>
      </w:r>
      <w:r>
        <w:rPr>
          <w:lang w:val="pt_PT" w:bidi="pt_PT"/>
        </w:rPr>
        <w:t>Pare aqui e escute o argumento de Jesus. Em seu idioma, como mostram que alguém está apresentando novos argumentos em uma discussão?</w:t>
      </w:r>
    </w:p>
    <w:p>
      <w:pPr/>
      <w:r>
        <w:rPr>
          <w:lang w:val="pt_PT" w:bidi="pt_PT"/>
        </w:rPr>
      </w:r>
      <w:r>
        <w:rPr>
          <w:lang w:val="pt_PT" w:bidi="pt_PT"/>
        </w:rPr>
        <w:t>Tenha em mente que, quando Jesus fala sobre os dois homens fortes, ele está comparando Satanás com ele mesmo. O exemplo de Jesus aponta para dois reinos concorrentes, o reino de Satanás e o reino de Deus. Satanás é retratado como um comandante das forças demoníacas e Jesus como aquele que o derrota no campo de batalha, saqueando suas posses. Jesus mostra que o reino de Deus, ou Sua casa, terá a vitória no fim.</w:t>
      </w:r>
    </w:p>
    <w:p>
      <w:pPr/>
      <w:r>
        <w:rPr>
          <w:lang w:val="pt_PT" w:bidi="pt_PT"/>
        </w:rPr>
      </w:r>
      <w:r>
        <w:rPr>
          <w:lang w:val="pt_PT" w:bidi="pt_PT"/>
        </w:rPr>
        <w:t>Lembre-se também de que as pessoas que pedem um sinal querem testar Jesus. Eles realmente não acreditam que Jesus está usando o poder de Deus.</w:t>
      </w:r>
    </w:p>
    <w:p>
      <w:pPr/>
      <w:r>
        <w:rPr>
          <w:lang w:val="pt_PT" w:bidi="pt_PT"/>
        </w:rPr>
      </w:r>
      <w:r>
        <w:rPr>
          <w:lang w:val="pt_PT" w:bidi="pt_PT"/>
        </w:rPr>
        <w:t>Considere que Jesus compara o interior de uma pessoa com uma casa. Se uma pessoa não for a casa do Espírito de Deus, então essa pessoa pode se tornar uma casa para os espíritos malignos.</w:t>
      </w:r>
    </w:p>
    <w:p>
      <w:pPr/>
      <w:r>
        <w:rPr>
          <w:lang w:val="pt_PT" w:bidi="pt_PT"/>
        </w:rPr>
      </w:r>
      <w:r>
        <w:rPr>
          <w:lang w:val="pt_PT" w:bidi="pt_PT"/>
        </w:rPr>
        <w:t>Lembre-se de que Jonas passou três dias dentro de um grande peixe no fundo do mar, antes de Deus fazer com que o peixe o vomitasse na praia. No futuro, Jesus permanecerá na sepultura por três dias antes de Deus dar a ele vida novamente. Este é o sinal de Jonas.</w:t>
      </w:r>
    </w:p>
    <w:p>
      <w:pPr/>
      <w:r>
        <w:rPr>
          <w:lang w:val="pt_PT" w:bidi="pt_PT"/>
        </w:rPr>
      </w:r>
      <w:r>
        <w:rPr>
          <w:lang w:val="pt_PT" w:bidi="pt_PT"/>
        </w:rPr>
        <w:t>Não se esqueça de que o povo de Nínive e a rainha de Sabá eram gentios, não judeus. Jesus usa a mesma descrição para falar sobre o povo de Nínive e a rainha de Sabá. Em ambos os casos, eles "se levantarão em julgamento", e Jesus diz "algo maior está aqui".</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11:14–32</w:t>
      </w:r>
    </w:p>
    <w:p>
      <w:pPr/>
      <w:r>
        <w:rPr>
          <w:lang w:val="pt_PT" w:bidi="pt_PT"/>
        </w:rPr>
      </w:r>
      <w:r>
        <w:rPr>
          <w:lang w:val="pt_PT" w:bidi="pt_PT"/>
        </w:rPr>
        <w:t>Ouça o texto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Homem possuído por demônios</w:t>
      </w:r>
    </w:p>
    <w:p>
      <w:pPr>
        <w:pStyle w:val="ListBullet"/>
        <w:spacing w:line="240" w:lineRule="auto"/>
        <w:ind w:left="720"/>
      </w:pPr>
      <w:r>
        <w:rPr>
          <w:lang w:val="pt_PT" w:bidi="pt_PT"/>
        </w:rPr>
      </w:r>
      <w:r>
        <w:rPr>
          <w:lang w:val="pt_PT" w:bidi="pt_PT"/>
        </w:rPr>
        <w:t>Demônio</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Seguidores dos líderes religiosos</w:t>
      </w:r>
    </w:p>
    <w:p>
      <w:pPr>
        <w:pStyle w:val="ListBullet"/>
        <w:spacing w:line="240" w:lineRule="auto"/>
        <w:ind w:left="720"/>
      </w:pPr>
      <w:r>
        <w:rPr>
          <w:lang w:val="pt_PT" w:bidi="pt_PT"/>
        </w:rPr>
      </w:r>
      <w:r>
        <w:rPr>
          <w:lang w:val="pt_PT" w:bidi="pt_PT"/>
        </w:rPr>
        <w:t>Aqueles que pedem um sinal</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8 espíritos malignos</w:t>
      </w:r>
    </w:p>
    <w:p>
      <w:pPr>
        <w:pStyle w:val="ListBullet"/>
        <w:spacing w:line="240" w:lineRule="auto"/>
        <w:ind w:left="720"/>
      </w:pPr>
      <w:r>
        <w:rPr>
          <w:lang w:val="pt_PT" w:bidi="pt_PT"/>
        </w:rPr>
      </w:r>
      <w:r>
        <w:rPr>
          <w:lang w:val="pt_PT" w:bidi="pt_PT"/>
        </w:rPr>
        <w:t>Homem para o qual o demônio retorna</w:t>
      </w:r>
    </w:p>
    <w:p>
      <w:pPr>
        <w:pStyle w:val="ListBullet"/>
        <w:spacing w:line="240" w:lineRule="auto"/>
        <w:ind w:left="720"/>
      </w:pPr>
      <w:r>
        <w:rPr>
          <w:lang w:val="pt_PT" w:bidi="pt_PT"/>
        </w:rPr>
      </w:r>
      <w:r>
        <w:rPr>
          <w:lang w:val="pt_PT" w:bidi="pt_PT"/>
        </w:rPr>
        <w:t>Mulher que clama</w:t>
      </w:r>
    </w:p>
    <w:p>
      <w:pPr>
        <w:pStyle w:val="ListBullet"/>
        <w:spacing w:line="240" w:lineRule="auto"/>
        <w:ind w:left="720"/>
      </w:pPr>
      <w:r>
        <w:rPr>
          <w:lang w:val="pt_PT" w:bidi="pt_PT"/>
        </w:rPr>
      </w:r>
      <w:r>
        <w:rPr>
          <w:lang w:val="pt_PT" w:bidi="pt_PT"/>
        </w:rPr>
        <w:t>Pessoas de Nínive</w:t>
      </w:r>
    </w:p>
    <w:p>
      <w:pPr>
        <w:pStyle w:val="ListBullet"/>
        <w:spacing w:line="240" w:lineRule="auto"/>
        <w:ind w:left="720"/>
      </w:pPr>
      <w:r>
        <w:rPr>
          <w:lang w:val="pt_PT" w:bidi="pt_PT"/>
        </w:rPr>
      </w:r>
      <w:r>
        <w:rPr>
          <w:lang w:val="pt_PT" w:bidi="pt_PT"/>
        </w:rPr>
        <w:t>Jonas</w:t>
      </w:r>
    </w:p>
    <w:p>
      <w:pPr>
        <w:pStyle w:val="ListBullet"/>
        <w:spacing w:line="240" w:lineRule="auto"/>
        <w:ind w:left="720"/>
      </w:pPr>
      <w:r>
        <w:rPr>
          <w:lang w:val="pt_PT" w:bidi="pt_PT"/>
        </w:rPr>
      </w:r>
      <w:r>
        <w:rPr>
          <w:lang w:val="pt_PT" w:bidi="pt_PT"/>
        </w:rPr>
        <w:t>Salomão</w:t>
      </w:r>
    </w:p>
    <w:p>
      <w:pPr>
        <w:pStyle w:val="ListBullet"/>
        <w:spacing w:line="240" w:lineRule="auto"/>
        <w:ind w:left="720"/>
      </w:pPr>
      <w:r>
        <w:rPr>
          <w:lang w:val="pt_PT" w:bidi="pt_PT"/>
        </w:rPr>
      </w:r>
      <w:r>
        <w:rPr>
          <w:lang w:val="pt_PT" w:bidi="pt_PT"/>
        </w:rPr>
        <w:t>Rainha de Sabá</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Faça com que a equipe represente os exemplos de Jesus enquanto ele os descreve para a multidão. Por exemplo, enquanto Jesus está falando com a multidão, a equipe pode representar os dois homens fortes lutando. Depois podem representar um demônio recentemente expulso de uma pessoa. O demônio vai para o deserto e volta para a pessoa. Daí ele traz mais 7 espíritos malignos para controlar a mesma pessoa. Finalmente, a equipe pode representar Jonas pregando para o povo de Nínive, e o povo retornando para Deus; e a rainha de Sabá viajando de muito longe para ouvir o rei Salomão.</w:t>
      </w:r>
    </w:p>
    <w:p>
      <w:pPr/>
      <w:r>
        <w:rPr>
          <w:lang w:val="pt_PT" w:bidi="pt_PT"/>
        </w:rPr>
      </w:r>
      <w:r>
        <w:rPr>
          <w:lang w:val="pt_PT" w:bidi="pt_PT"/>
        </w:rPr>
        <w:t>Daí Jesus volta sua atenção para a multidão ao falar sobre alguém maior do que Salomão estar ali.</w:t>
      </w:r>
    </w:p>
    <w:p>
      <w:pPr/>
      <w:r>
        <w:rPr>
          <w:lang w:val="pt_PT" w:bidi="pt_PT"/>
        </w:rPr>
      </w:r>
      <w:r>
        <w:rPr>
          <w:lang w:val="pt_PT" w:bidi="pt_PT"/>
        </w:rPr>
        <w:t>A equipe pode querer reordenar a história na representação para refletir melhor o que realmente aconteceu. A equipe pode mostrar o homem que não consegue falar, possuído por um demônio. Jesus expulsa o demônio e o homem consegue falar novamente. A multidão tem reações mistas, e Jesus começa a ensinar as pessoas.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um homem possuído por demônio e que não consegue falar. Jesus expulsa o demônio do homem e ele consegue falar novamente. Alguns na multidão ficam maravilhados. Outros pensam que Jesus está usando o poder de Satanás. Ainda outros querem que Jesus dê um sinal para provar que ele está usando o poder de Deus.</w:t>
      </w:r>
    </w:p>
    <w:p>
      <w:pPr/>
      <w:r>
        <w:rPr>
          <w:lang w:val="pt_PT" w:bidi="pt_PT"/>
        </w:rPr>
      </w:r>
      <w:r>
        <w:rPr>
          <w:b/>
          <w:lang w:val="pt_PT" w:bidi="pt_PT"/>
        </w:rPr>
        <w:t>Interrompa a cena.</w:t>
      </w:r>
      <w:r>
        <w:rPr>
          <w:lang w:val="pt_PT" w:bidi="pt_PT"/>
        </w:rPr>
        <w:t xml:space="preserve"> Pergunte ao ator que representa o homem que agora pode falar: "Como você se sente?" Você pode ouvir coisas como: "Estou finalmente livre do poder do demônio", "Como eles podem pensar que Jesus usa o poder de Satanás? Conheço seu poder e não é nada comparado com o poder de Jesus", e "Agradecido. Louvarei a Deus pelo que Jesus fez". Reinicie a cena.</w:t>
      </w:r>
    </w:p>
    <w:p>
      <w:pPr/>
      <w:r>
        <w:rPr>
          <w:lang w:val="pt_PT" w:bidi="pt_PT"/>
        </w:rPr>
      </w:r>
      <w:r>
        <w:rPr>
          <w:lang w:val="pt_PT" w:bidi="pt_PT"/>
        </w:rPr>
        <w:t>Represente Jesus defendendo-se por dizer que uma casa não pode permanecer em pé se as pessoas que vivem nela estiverem lutando entre si. Jesus diz que não faz sentido para Satanás dividir seu reino lutando contra seus demônios. Jesus pergunta por que, então, os líderes religiosos não acusam seus próprios seguidores que expulsam demônios de usarem o poder de Satanás.</w:t>
      </w:r>
    </w:p>
    <w:p>
      <w:pPr/>
      <w:r>
        <w:rPr>
          <w:lang w:val="pt_PT" w:bidi="pt_PT"/>
        </w:rPr>
      </w:r>
      <w:r>
        <w:rPr>
          <w:b/>
          <w:lang w:val="pt_PT" w:bidi="pt_PT"/>
        </w:rPr>
        <w:t>Interrompa a cena.</w:t>
      </w:r>
      <w:r>
        <w:rPr>
          <w:lang w:val="pt_PT" w:bidi="pt_PT"/>
        </w:rPr>
        <w:t xml:space="preserve"> Pergunte aos atores interpretando os acusadores: "Como vocês se sentem?". Você pode ouvir coisas como: "Frustrado. Jesus sempre tem a resposta para tudo!", "Tinha certeza de que as pessoas acreditariam que ele estava usando o poder de Satanás", e "Sei que meus seguidores usam o poder de Deus. Não quero que eles me questionem". Reinicie a cena.</w:t>
      </w:r>
    </w:p>
    <w:p>
      <w:pPr/>
      <w:r>
        <w:rPr>
          <w:lang w:val="pt_PT" w:bidi="pt_PT"/>
        </w:rPr>
      </w:r>
      <w:r>
        <w:rPr>
          <w:lang w:val="pt_PT" w:bidi="pt_PT"/>
        </w:rPr>
        <w:t>Represente Jesus dando o exemplo de homens fortes lutando. O homem mais forte vence o homem com armadura e armas. As pessoas que ele estava guardando são libertadas. Jesus diz que quem não está com ele é contra ele.</w:t>
      </w:r>
    </w:p>
    <w:p>
      <w:pPr/>
      <w:r>
        <w:rPr>
          <w:lang w:val="pt_PT" w:bidi="pt_PT"/>
        </w:rPr>
      </w:r>
      <w:r>
        <w:rPr>
          <w:b/>
          <w:lang w:val="pt_PT" w:bidi="pt_PT"/>
        </w:rPr>
        <w:t>Interrompa a cena.</w:t>
      </w:r>
      <w:r>
        <w:rPr>
          <w:lang w:val="pt_PT" w:bidi="pt_PT"/>
        </w:rPr>
        <w:t xml:space="preserve"> Pergunte aos atores que interpretam as pessoas libertas: "Como vocês se sentem?" Você pode ouvir coisas como: "Jubilante! Finalmente estamos livres!", "Nunca pensei que houvesse alguém mais forte do que Satanás", e "Quero seguir o homem mais forte. Sinto-me segura com ele". Reinicie a cena.</w:t>
      </w:r>
    </w:p>
    <w:p>
      <w:pPr/>
      <w:r>
        <w:rPr>
          <w:lang w:val="pt_PT" w:bidi="pt_PT"/>
        </w:rPr>
      </w:r>
      <w:r>
        <w:rPr>
          <w:lang w:val="pt_PT" w:bidi="pt_PT"/>
        </w:rPr>
        <w:t>Represente Jesus dando o exemplo de um demônio expulso de uma pessoa. O demônio vai para o deserto, retorna, e depois traz mais sete espíritos malignos para possuir a mesma pessoa em que ele vivia. A pessoa fica pior do que antes.</w:t>
      </w:r>
    </w:p>
    <w:p>
      <w:pPr/>
      <w:r>
        <w:rPr>
          <w:lang w:val="pt_PT" w:bidi="pt_PT"/>
        </w:rPr>
      </w:r>
      <w:r>
        <w:rPr>
          <w:b/>
          <w:lang w:val="pt_PT" w:bidi="pt_PT"/>
        </w:rPr>
        <w:t>Interrompa a cena.</w:t>
      </w:r>
      <w:r>
        <w:rPr>
          <w:lang w:val="pt_PT" w:bidi="pt_PT"/>
        </w:rPr>
        <w:t xml:space="preserve"> Pergunte ao ator que interpretava a pessoa que estava possuída: "Como você se sente?" Você pode ouvir coisas como: "Não consigo imaginar algo pior do que ter o demônio vivendo em mim". "Com medo. Não quero que demônios retornem para mim", e "Desesperado. Quero ter o espírito de Deus. Ele é muito mais forte do que Satanás". Reinicie a cena.</w:t>
      </w:r>
    </w:p>
    <w:p>
      <w:pPr/>
      <w:r>
        <w:rPr>
          <w:lang w:val="pt_PT" w:bidi="pt_PT"/>
        </w:rPr>
      </w:r>
      <w:r>
        <w:rPr>
          <w:lang w:val="pt_PT" w:bidi="pt_PT"/>
        </w:rPr>
        <w:t>Represente uma mulher gritando para que a mãe de Jesus seja abençoada. Jesus diz a ela que ouvir a palavra de Deus e obedecer é mais importante. Jesus chama as pessoas que pedem um sinal de iníquas. Ele dá a elas o sinal de Jonas. Jesus diz que alguém maior do que Jonas e Salomão está aqui.</w:t>
      </w:r>
    </w:p>
    <w:p>
      <w:pPr/>
      <w:r>
        <w:rPr>
          <w:lang w:val="pt_PT" w:bidi="pt_PT"/>
        </w:rPr>
      </w:r>
      <w:r>
        <w:rPr>
          <w:b/>
          <w:lang w:val="pt_PT" w:bidi="pt_PT"/>
        </w:rPr>
        <w:t>Interrompa a cena.</w:t>
      </w:r>
      <w:r>
        <w:rPr>
          <w:lang w:val="pt_PT" w:bidi="pt_PT"/>
        </w:rPr>
        <w:t xml:space="preserve"> Pergunte aos atores que interpretam a multidão: "Como vocês se sentem?". Você pode ouvir coisas como: "Chateado. Por que ele nos chamou de iníquos?" "Irritado. Como Jesus pode louvar os não judeus por sua crença em Deus?", e "Confuso. Quem poderia ser maior do que o mais sábio rei de Israel? De que sinal Jesus está falando?".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11:14–32</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expulsa um </w:t>
      </w:r>
      <w:r>
        <w:rPr>
          <w:b/>
          <w:lang w:val="pt_PT" w:bidi="pt_PT"/>
        </w:rPr>
        <w:t>demônio</w:t>
      </w:r>
      <w:r>
        <w:rPr>
          <w:lang w:val="pt_PT" w:bidi="pt_PT"/>
        </w:rPr>
        <w:t xml:space="preserve">, ou espírito maligno, de um homem mudo. Traduza demônio da mesma maneira que você tem traduzido nas passagens anteriores. O termo Demônio consta do glossário principal. A multidão tem diferentes reações ao milagre de Jesus. Algumas pessoas pensaram que Jesus estava usando o poder de </w:t>
      </w:r>
      <w:r>
        <w:rPr>
          <w:b/>
          <w:lang w:val="pt_PT" w:bidi="pt_PT"/>
        </w:rPr>
        <w:t>Belzebu, o príncipe dos demônios</w:t>
      </w:r>
      <w:r>
        <w:rPr>
          <w:lang w:val="pt_PT" w:bidi="pt_PT"/>
        </w:rPr>
        <w:t xml:space="preserve">. Belzebu se refere a um deus pagão, mas o povo o usava para se referir a </w:t>
      </w:r>
      <w:r>
        <w:rPr>
          <w:b/>
          <w:lang w:val="pt_PT" w:bidi="pt_PT"/>
        </w:rPr>
        <w:t>Satanás</w:t>
      </w:r>
      <w:r>
        <w:rPr>
          <w:lang w:val="pt_PT" w:bidi="pt_PT"/>
        </w:rPr>
        <w:t>, o chefe de todos os espíritos malignos e o inimigo de Deus. Traduza Satanás da mesma maneira que você já traduziu antes. O termo Satanás consta do glossário principal.</w:t>
      </w:r>
    </w:p>
    <w:p>
      <w:pPr/>
      <w:r>
        <w:rPr>
          <w:lang w:val="pt_PT" w:bidi="pt_PT"/>
        </w:rPr>
      </w:r>
      <w:r>
        <w:rPr>
          <w:lang w:val="pt_PT" w:bidi="pt_PT"/>
        </w:rPr>
        <w:t>Discuta com seus tradutores se substituir o termo Belzebu por Satanás tornaria a compreensão mais fácil em seu idioma.</w:t>
      </w:r>
    </w:p>
    <w:p>
      <w:pPr/>
      <w:r>
        <w:rPr>
          <w:lang w:val="pt_PT" w:bidi="pt_PT"/>
        </w:rPr>
      </w:r>
      <w:r>
        <w:rPr>
          <w:lang w:val="pt_PT" w:bidi="pt_PT"/>
        </w:rPr>
        <w:t xml:space="preserve">Outras pessoas na multidão testaram Jesus pedindo um </w:t>
      </w:r>
      <w:r>
        <w:rPr>
          <w:b/>
          <w:lang w:val="pt_PT" w:bidi="pt_PT"/>
        </w:rPr>
        <w:t>sinal</w:t>
      </w:r>
      <w:r>
        <w:rPr>
          <w:lang w:val="pt_PT" w:bidi="pt_PT"/>
        </w:rPr>
        <w:t xml:space="preserve"> do </w:t>
      </w:r>
      <w:r>
        <w:rPr>
          <w:b/>
          <w:lang w:val="pt_PT" w:bidi="pt_PT"/>
        </w:rPr>
        <w:t>céu</w:t>
      </w:r>
      <w:r>
        <w:rPr>
          <w:lang w:val="pt_PT" w:bidi="pt_PT"/>
        </w:rPr>
        <w:t>, o lugar onde Deus vive. Neste contexto, céu se refere ao próprio Deus. Um sinal é uma evidência ou indicação de que algo é verdadeiro ou que acontecerá. Essas pessoas queriam que Jesus realizasse um milagre para provar que ele estava usando o poder de Deus. Traduza sinal e céu da mesma maneira que você tem traduzido em passagens anteriores. Ambos os termos estão no glossário principal.</w:t>
      </w:r>
    </w:p>
    <w:p>
      <w:pPr/>
      <w:r>
        <w:rPr>
          <w:lang w:val="pt_PT" w:bidi="pt_PT"/>
        </w:rPr>
      </w:r>
      <w:r>
        <w:rPr>
          <w:lang w:val="pt_PT" w:bidi="pt_PT"/>
        </w:rPr>
        <w:t xml:space="preserve">Jesus fala sobre um </w:t>
      </w:r>
      <w:r>
        <w:rPr>
          <w:b/>
          <w:lang w:val="pt_PT" w:bidi="pt_PT"/>
        </w:rPr>
        <w:t>reino</w:t>
      </w:r>
      <w:r>
        <w:rPr>
          <w:lang w:val="pt_PT" w:bidi="pt_PT"/>
        </w:rPr>
        <w:t xml:space="preserve"> dividido contra si mesmo. Isso pode se referir a um país onde diferentes grupos lutam entre si. Mas Jesus não está se referindo a um país governado por um rei. Em vez disso, ele está falando em termos gerais. Qualquer país ou tribo que lute contra si, será arruinado, ou poucas pessoas vivas restarão nesse país. O reino de Satanás se refere ao seu poder e seu governo sobre todos os demônios. Se Satanás luta contra seus demônios, ele está dividindo seu próprio reino. Traduza reino da mesma maneira que você tem traduzido nas passagens anteriores. O termo Reino consta do glossário principal.</w:t>
      </w:r>
    </w:p>
    <w:p>
      <w:pPr/>
      <w:r>
        <w:rPr>
          <w:lang w:val="pt_PT" w:bidi="pt_PT"/>
        </w:rPr>
      </w:r>
      <w:r>
        <w:rPr>
          <w:lang w:val="pt_PT" w:bidi="pt_PT"/>
        </w:rPr>
        <w:t xml:space="preserve">Jesus diz que, se ele está usando o poder de Deus, então </w:t>
      </w:r>
      <w:r>
        <w:rPr>
          <w:b/>
          <w:lang w:val="pt_PT" w:bidi="pt_PT"/>
        </w:rPr>
        <w:t>o reino de Deus</w:t>
      </w:r>
      <w:r>
        <w:rPr>
          <w:lang w:val="pt_PT" w:bidi="pt_PT"/>
        </w:rPr>
        <w:t xml:space="preserve"> se aproximou deles. Aqui, o reino de Deus se refere a Deus governando nos corações das pessoas por meio de sua crença em Jesus como o Salvador Prometido. Traduza Reino de Deus da mesma maneira que você tem traduzido nas passagens anteriores. O termo Reino de Deus está no glossário principal.</w:t>
      </w:r>
    </w:p>
    <w:p>
      <w:pPr/>
      <w:r>
        <w:rPr>
          <w:lang w:val="pt_PT" w:bidi="pt_PT"/>
        </w:rPr>
      </w:r>
      <w:r>
        <w:rPr>
          <w:lang w:val="pt_PT" w:bidi="pt_PT"/>
        </w:rPr>
        <w:t>Jesus diz que "</w:t>
      </w:r>
      <w:r>
        <w:rPr>
          <w:b/>
          <w:lang w:val="pt_PT" w:bidi="pt_PT"/>
        </w:rPr>
        <w:t>quem não junta comigo, espalha</w:t>
      </w:r>
      <w:r>
        <w:rPr>
          <w:lang w:val="pt_PT" w:bidi="pt_PT"/>
        </w:rPr>
        <w:t>". Jesus não disse isso literalmente, mas, em vez disso, ele quis dizer que quem não estava chamando as pessoas para Deus estava realmente as afastando de Deus.</w:t>
      </w:r>
    </w:p>
    <w:p>
      <w:pPr/>
      <w:r>
        <w:rPr>
          <w:lang w:val="pt_PT" w:bidi="pt_PT"/>
        </w:rPr>
      </w:r>
      <w:r>
        <w:rPr>
          <w:lang w:val="pt_PT" w:bidi="pt_PT"/>
        </w:rPr>
        <w:t>Discuta com seus tradutores a melhor maneira de traduzir essa comparação figurada. Você pode usar um exemplo mais específico, como reunir ovelhas ou colheita. Ou pode ser melhor traduzir reunir de uma maneira mais geral, como "Aquele que não está trabalhando comigo, está trabalhando contra mim".</w:t>
      </w:r>
    </w:p>
    <w:p>
      <w:pPr/>
      <w:r>
        <w:rPr>
          <w:lang w:val="pt_PT" w:bidi="pt_PT"/>
        </w:rPr>
      </w:r>
      <w:r>
        <w:rPr>
          <w:lang w:val="pt_PT" w:bidi="pt_PT"/>
        </w:rPr>
        <w:t xml:space="preserve">Quando Jesus diz </w:t>
      </w:r>
      <w:r>
        <w:rPr>
          <w:b/>
          <w:lang w:val="pt_PT" w:bidi="pt_PT"/>
        </w:rPr>
        <w:t>espírito impuro</w:t>
      </w:r>
      <w:r>
        <w:rPr>
          <w:lang w:val="pt_PT" w:bidi="pt_PT"/>
        </w:rPr>
        <w:t xml:space="preserve">, novamente se refere a um demônio, ou espírito maligno, considerado imundo, ou inadequado para serviço a Deus, na cultura judaica. Jesus diz que, quando o espírito maligno retorna para a pessoa que estava controlando antes, ele acha a casa </w:t>
      </w:r>
      <w:r>
        <w:rPr>
          <w:b/>
          <w:lang w:val="pt_PT" w:bidi="pt_PT"/>
        </w:rPr>
        <w:t>varrida e limpa</w:t>
      </w:r>
      <w:r>
        <w:rPr>
          <w:lang w:val="pt_PT" w:bidi="pt_PT"/>
        </w:rPr>
        <w:t>. Varrer uma casa significa limpar o chão escovando-o com uma vassoura.</w:t>
      </w:r>
    </w:p>
    <w:p>
      <w:pPr/>
      <w:r>
        <w:rPr>
          <w:lang w:val="pt_PT" w:bidi="pt_PT"/>
        </w:rPr>
      </w:r>
      <w:r>
        <w:rPr>
          <w:lang w:val="pt_PT" w:bidi="pt_PT"/>
        </w:rPr>
        <w:t xml:space="preserve">Uma mulher na multidão clama e diz que a mãe de Jesus é </w:t>
      </w:r>
      <w:r>
        <w:rPr>
          <w:b/>
          <w:lang w:val="pt_PT" w:bidi="pt_PT"/>
        </w:rPr>
        <w:t>abençoada</w:t>
      </w:r>
      <w:r>
        <w:rPr>
          <w:lang w:val="pt_PT" w:bidi="pt_PT"/>
        </w:rPr>
        <w:t xml:space="preserve">, ou tem o favor de Deus. Traduza abençoada da mesma maneira que você já o fez. O termo Abençoado está no glossário principal. Jesus a corrige dizendo que as pessoas que escutam </w:t>
      </w:r>
      <w:r>
        <w:rPr>
          <w:b/>
          <w:lang w:val="pt_PT" w:bidi="pt_PT"/>
        </w:rPr>
        <w:t>a palavra de Deus</w:t>
      </w:r>
      <w:r>
        <w:rPr>
          <w:lang w:val="pt_PT" w:bidi="pt_PT"/>
        </w:rPr>
        <w:t xml:space="preserve"> e a obedecem é que são abençoadas. A Palavra de Deus se refere à mensagem que Deus comunicou por meio de Jesus e das escrituras. Traduza Palavra Deus da mesma maneira que você traduziu antes. O termo Palavra de Deus está no glossário principal.</w:t>
      </w:r>
    </w:p>
    <w:p>
      <w:pPr/>
      <w:r>
        <w:rPr>
          <w:lang w:val="pt_PT" w:bidi="pt_PT"/>
        </w:rPr>
      </w:r>
      <w:r>
        <w:rPr>
          <w:lang w:val="pt_PT" w:bidi="pt_PT"/>
        </w:rPr>
        <w:t xml:space="preserve">Jesus diz: "Esta é uma </w:t>
      </w:r>
      <w:r>
        <w:rPr>
          <w:b/>
          <w:lang w:val="pt_PT" w:bidi="pt_PT"/>
        </w:rPr>
        <w:t>geração</w:t>
      </w:r>
      <w:r>
        <w:rPr>
          <w:lang w:val="pt_PT" w:bidi="pt_PT"/>
        </w:rPr>
        <w:t xml:space="preserve"> iníqua". Aqui, geração se refere às pessoas que vivem ao mesmo tempo umas das outras. Traduza geração da mesma maneira que você tem traduzido nas passagens anteriores. O termo Geração consta do glossário principal.</w:t>
      </w:r>
    </w:p>
    <w:p>
      <w:pPr/>
      <w:r>
        <w:rPr>
          <w:lang w:val="pt_PT" w:bidi="pt_PT"/>
        </w:rPr>
      </w:r>
      <w:r>
        <w:rPr>
          <w:lang w:val="pt_PT" w:bidi="pt_PT"/>
        </w:rPr>
        <w:t xml:space="preserve">Jesus fala sobre Jonas, enviado para pregar aos </w:t>
      </w:r>
      <w:r>
        <w:rPr>
          <w:b/>
          <w:lang w:val="pt_PT" w:bidi="pt_PT"/>
        </w:rPr>
        <w:t>ninivitas</w:t>
      </w:r>
      <w:r>
        <w:rPr>
          <w:lang w:val="pt_PT" w:bidi="pt_PT"/>
        </w:rPr>
        <w:t xml:space="preserve">, os habitantes da cidade de Nínive. Nínive era a capital da Assíria e ficava no nordeste de Israel. Jesus diz que </w:t>
      </w:r>
      <w:r>
        <w:rPr>
          <w:b/>
          <w:lang w:val="pt_PT" w:bidi="pt_PT"/>
        </w:rPr>
        <w:t>o Filho do Homem</w:t>
      </w:r>
      <w:r>
        <w:rPr>
          <w:lang w:val="pt_PT" w:bidi="pt_PT"/>
        </w:rPr>
        <w:t xml:space="preserve"> será um sinal para sua geração, assim como Jonas foi um sinal para os ninivitas. Jesus usa o título de Filho do Homem para se referir a si mesmo como aquele que tem todo poder e autoridade. Traduza Filho do Homem da mesma maneira que você tem traduzido nas passagens anteriores. O termo Filho do Homem está no glossário principal.</w:t>
      </w:r>
    </w:p>
    <w:p>
      <w:pPr/>
      <w:r>
        <w:rPr>
          <w:lang w:val="pt_PT" w:bidi="pt_PT"/>
        </w:rPr>
      </w:r>
      <w:r>
        <w:rPr>
          <w:lang w:val="pt_PT" w:bidi="pt_PT"/>
        </w:rPr>
        <w:t xml:space="preserve">Jesus também menciona a </w:t>
      </w:r>
      <w:r>
        <w:rPr>
          <w:b/>
          <w:lang w:val="pt_PT" w:bidi="pt_PT"/>
        </w:rPr>
        <w:t>rainha do Sul,</w:t>
      </w:r>
      <w:r>
        <w:rPr>
          <w:lang w:val="pt_PT" w:bidi="pt_PT"/>
        </w:rPr>
        <w:t xml:space="preserve"> ou a rainha de Sabá. Ela viveu quase 1000 anos antes e governava sobre um país localizado ao sul de Israel. Ela talvez tenha governado o país que ficava onde hoje fica a Etiópia. Quando Jesus diz que ela veio dos </w:t>
      </w:r>
      <w:r>
        <w:rPr>
          <w:b/>
          <w:lang w:val="pt_PT" w:bidi="pt_PT"/>
        </w:rPr>
        <w:t>confins da terra</w:t>
      </w:r>
      <w:r>
        <w:rPr>
          <w:lang w:val="pt_PT" w:bidi="pt_PT"/>
        </w:rPr>
        <w:t>, simplesmente quis dizer que ela veio de muito longe.</w:t>
      </w:r>
    </w:p>
    <w:p>
      <w:pPr/>
      <w:r>
        <w:rPr>
          <w:lang w:val="pt_PT" w:bidi="pt_PT"/>
        </w:rPr>
      </w:r>
      <w:r>
        <w:rPr>
          <w:lang w:val="pt_PT" w:bidi="pt_PT"/>
        </w:rPr>
        <w:t>Pare e mostre à sua equipe um mapa de Israel, Nínive e Sabá, caso ainda não o tenha feito.</w:t>
      </w:r>
    </w:p>
    <w:p>
      <w:pPr/>
      <w:r>
        <w:rPr>
          <w:lang w:val="pt_PT" w:bidi="pt_PT"/>
        </w:rPr>
      </w:r>
      <w:r>
        <w:rPr>
          <w:lang w:val="pt_PT" w:bidi="pt_PT"/>
        </w:rPr>
        <w:t xml:space="preserve">Ela veio para ouvir a </w:t>
      </w:r>
      <w:r>
        <w:rPr>
          <w:b/>
          <w:lang w:val="pt_PT" w:bidi="pt_PT"/>
        </w:rPr>
        <w:t>sabedoria</w:t>
      </w:r>
      <w:r>
        <w:rPr>
          <w:lang w:val="pt_PT" w:bidi="pt_PT"/>
        </w:rPr>
        <w:t xml:space="preserve"> do rei Salomão, ou seus pensamentos, que eram verdadeiros. Somente Deus pode dar a sabedoria a uma pessoa. O termo Sabedoria consta do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11:14–32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83">
        <w:r>
          <w:rPr>
            <w:lang w:val="pt_PT" w:bidi="pt_PT"/>
          </w:rPr>
          <w:rPr>
            <w:color w:val="0000EE"/>
            <w:u w:val="single"/>
          </w:rPr>
          <w:t>Ouvir e Sentir</w:t>
        </w:r>
      </w:hyperlink>
      <w:r>
        <w:rPr>
          <w:lang w:val="pt_PT" w:bidi="pt_PT"/>
        </w:rPr>
        <w:t xml:space="preserve"> (407 KB)</w:t>
      </w:r>
      <w:r>
        <w:rPr>
          <w:lang w:val="pt_PT" w:bidi="pt_PT"/>
        </w:rPr>
      </w:r>
    </w:p>
    <w:p>
      <w:pPr>
        <w:pStyle w:val="ListBullet"/>
        <w:spacing w:line="240" w:lineRule="auto"/>
        <w:ind w:left="720"/>
      </w:pPr>
      <w:r>
        <w:rPr>
          <w:lang w:val="pt_PT" w:bidi="pt_PT"/>
        </w:rPr>
      </w:r>
      <w:hyperlink r:id="rId284">
        <w:r>
          <w:rPr>
            <w:lang w:val="pt_PT" w:bidi="pt_PT"/>
          </w:rPr>
          <w:rPr>
            <w:color w:val="0000EE"/>
            <w:u w:val="single"/>
          </w:rPr>
          <w:t>Preparando o Cenário</w:t>
        </w:r>
      </w:hyperlink>
      <w:r>
        <w:rPr>
          <w:lang w:val="pt_PT" w:bidi="pt_PT"/>
        </w:rPr>
        <w:t xml:space="preserve"> (4.8 MB)</w:t>
      </w:r>
      <w:r>
        <w:rPr>
          <w:lang w:val="pt_PT" w:bidi="pt_PT"/>
        </w:rPr>
      </w:r>
    </w:p>
    <w:p>
      <w:pPr>
        <w:pStyle w:val="ListBullet"/>
        <w:spacing w:line="240" w:lineRule="auto"/>
        <w:ind w:left="720"/>
      </w:pPr>
      <w:r>
        <w:rPr>
          <w:lang w:val="pt_PT" w:bidi="pt_PT"/>
        </w:rPr>
      </w:r>
      <w:hyperlink r:id="rId285">
        <w:r>
          <w:rPr>
            <w:lang w:val="pt_PT" w:bidi="pt_PT"/>
          </w:rPr>
          <w:rPr>
            <w:color w:val="0000EE"/>
            <w:u w:val="single"/>
          </w:rPr>
          <w:t>Identificando as Cenas</w:t>
        </w:r>
      </w:hyperlink>
      <w:r>
        <w:rPr>
          <w:lang w:val="pt_PT" w:bidi="pt_PT"/>
        </w:rPr>
        <w:t xml:space="preserve"> (2.9 MB)</w:t>
      </w:r>
      <w:r>
        <w:rPr>
          <w:lang w:val="pt_PT" w:bidi="pt_PT"/>
        </w:rPr>
      </w:r>
    </w:p>
    <w:p>
      <w:pPr>
        <w:pStyle w:val="ListBullet"/>
        <w:spacing w:line="240" w:lineRule="auto"/>
        <w:ind w:left="720"/>
      </w:pPr>
      <w:r>
        <w:rPr>
          <w:lang w:val="pt_PT" w:bidi="pt_PT"/>
        </w:rPr>
      </w:r>
      <w:hyperlink r:id="rId286">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287">
        <w:r>
          <w:rPr>
            <w:lang w:val="pt_PT" w:bidi="pt_PT"/>
          </w:rPr>
          <w:rPr>
            <w:color w:val="0000EE"/>
            <w:u w:val="single"/>
          </w:rPr>
          <w:t>Preenchendo as Lacunas</w:t>
        </w:r>
      </w:hyperlink>
      <w:r>
        <w:rPr>
          <w:lang w:val="pt_PT" w:bidi="pt_PT"/>
        </w:rPr>
        <w:t xml:space="preserve"> (3.3 MB)</w:t>
      </w:r>
      <w:r>
        <w:rPr>
          <w:lang w:val="pt_PT" w:bidi="pt_PT"/>
        </w:rPr>
      </w:r>
    </w:p>
    <w:p>
      <w:pPr>
        <w:pStyle w:val="ListBullet"/>
        <w:spacing w:line="240" w:lineRule="auto"/>
        <w:ind w:left="720"/>
      </w:pPr>
      <w:r>
        <w:rPr>
          <w:lang w:val="pt_PT" w:bidi="pt_PT"/>
        </w:rPr>
      </w:r>
      <w:hyperlink r:id="rId288">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Lucas 11:33–54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11:33–54</w:t>
      </w:r>
    </w:p>
    <w:p>
      <w:pPr/>
      <w:r>
        <w:rPr>
          <w:lang w:val="pt_PT" w:bidi="pt_PT"/>
        </w:rPr>
      </w:r>
      <w:r>
        <w:rPr>
          <w:lang w:val="pt_PT" w:bidi="pt_PT"/>
        </w:rPr>
        <w:t>Escute Lucas 11:33–54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11:33–54</w:t>
      </w:r>
    </w:p>
    <w:p>
      <w:pPr/>
      <w:r>
        <w:rPr>
          <w:lang w:val="pt_PT" w:bidi="pt_PT"/>
        </w:rPr>
      </w:r>
      <w:r>
        <w:rPr>
          <w:lang w:val="pt_PT" w:bidi="pt_PT"/>
        </w:rPr>
        <w:t>Ouça o texto uma vez na versão mais fácil de entender.</w:t>
      </w:r>
    </w:p>
    <w:p>
      <w:pPr/>
      <w:r>
        <w:rPr>
          <w:lang w:val="pt_PT" w:bidi="pt_PT"/>
        </w:rPr>
      </w:r>
      <w:r>
        <w:rPr>
          <w:lang w:val="pt_PT" w:bidi="pt_PT"/>
        </w:rPr>
        <w:t>Jesus está com seus discípulos ensinando uma multidão no caminho para Jerusalém. Na última história, ele expulsou um demônio e as pessoas disseram que ele usou o poder de Satanás. Jesus explicou que ele é mais poderoso do que Satanás. Jesus diz que Deus o enviou como alguém maior, mas eles se recusam a aceitá-lo. Nesta história, um líder religioso convida Jesus para sua casa. Jesus repreende os líderes religiosos por não crerem em seus ensinamentos, e eles ficam furiosos.</w:t>
      </w:r>
    </w:p>
    <w:p>
      <w:pPr/>
      <w:r>
        <w:rPr>
          <w:lang w:val="pt_PT" w:bidi="pt_PT"/>
        </w:rPr>
      </w:r>
      <w:r>
        <w:rPr>
          <w:lang w:val="pt_PT" w:bidi="pt_PT"/>
        </w:rPr>
        <w:t>Jesus continua a ensinar a multidão. Jesus usa duas comparações com uma lâmpada para falar sobre seus ensinamentos e como as pessoas os recebem. Na época de Jesus, uma lâmpada era um pequeno pote onde as pessoas colocavam óleo. Ele tinha um pavio que eles acendiam à noite para iluminar suas casas.</w:t>
      </w:r>
    </w:p>
    <w:p>
      <w:pPr/>
      <w:r>
        <w:rPr>
          <w:lang w:val="pt_PT" w:bidi="pt_PT"/>
        </w:rPr>
      </w:r>
      <w:r>
        <w:rPr>
          <w:lang w:val="pt_PT" w:bidi="pt_PT"/>
        </w:rPr>
        <w:t>Pare e mostre à sua equipe uma imagem de uma lâmpada de óleo.</w:t>
      </w:r>
    </w:p>
    <w:p>
      <w:pPr/>
      <w:r>
        <w:rPr>
          <w:lang w:val="pt_PT" w:bidi="pt_PT"/>
        </w:rPr>
      </w:r>
      <w:r>
        <w:rPr>
          <w:lang w:val="pt_PT" w:bidi="pt_PT"/>
        </w:rPr>
        <w:t>Uma lâmpada em um suporte era uma comparação que Jesus já havia usado antes, mas ele a usa aqui para ensinar uma verdade espiritual diferente. A lâmpada e a luz representam Jesus e seus ensinamentos. A vida e os ensinamentos de Jesus revelam Deus para aqueles que o rodeiam, assim como uma lâmpada ilumina uma sala. Jesus ensinou em público, onde as pessoas podiam vê-lo e ouvi-lo. Seus ensinamentos não estavam escondidos, como uma lâmpada colocada sob uma tigela. No segundo exemplo, Jesus compara o olho de uma pessoa, ou sua atitude para com ele, com uma lâmpada. A lâmpada fornece luz a uma pessoa, ou compreensão espiritual. Quando os olhos de uma pessoa são saudáveis, ela aceita a mensagem de Jesus e fica cheia de luz. Ela entende e vive segundo a verdade de Jesus. Pessoas cujos olhos são ruins rejeitam o ensino de Jesus e não conseguem aceitar a verdade sobre ele. Jesus adverte as pessoas para terem certeza de que a luz que eles pensam ter não seja, na verdade, escuridão. Jesus quer que eles estejam seguros de que o que eles sabem sobre ele esteja correto. Se a luz de Deus enche uma pessoa e ela entende corretamente a verdade sobre Jesus, então toda sua vida será brilhante como uma luz forte brilhando sobre ela.</w:t>
      </w:r>
    </w:p>
    <w:p>
      <w:pPr/>
      <w:r>
        <w:rPr>
          <w:lang w:val="pt_PT" w:bidi="pt_PT"/>
        </w:rPr>
      </w:r>
      <w:r>
        <w:rPr>
          <w:lang w:val="pt_PT" w:bidi="pt_PT"/>
        </w:rPr>
        <w:t>Pare e discuta com sua equipe. Como as pessoas em sua cultura falam sobre "luz" e "escuridão"? Que outros símbolos as pessoas usam para falar sobre ensino e compreensão?</w:t>
      </w:r>
    </w:p>
    <w:p>
      <w:pPr/>
      <w:r>
        <w:rPr>
          <w:lang w:val="pt_PT" w:bidi="pt_PT"/>
        </w:rPr>
      </w:r>
      <w:r>
        <w:rPr>
          <w:lang w:val="pt_PT" w:bidi="pt_PT"/>
        </w:rPr>
        <w:t>Quando Jesus pausa em seus ensinamentos, um fariseu, ou líder religioso, o convida para sua casa para uma refeição. Jesus era o convidado honrado, e esperava-se que ele falasse. Ele recostou-se a uma mesa baixa, em uma almofada, como era costume judeu. Era costume dos fariseus lavar as mãos e os braços com água antes de comer. Eles faziam isso para ficarem puros, ou aptos para o serviço a Deus. O fariseu fica surpreso quando observa que Jesus não lavou as mãos. O Senhor, ou Jesus, responde aos pensamentos do fariseu. Jesus diz que os fariseus estão preocupados com os rituais de limpeza externa, mas ignoram a ganância e a maldade em seu coração e mente. Ele compara isso com os fariseus lavando o lado de fora de seus copos e pratos, mas não limpando a parte interna.</w:t>
      </w:r>
    </w:p>
    <w:p>
      <w:pPr/>
      <w:r>
        <w:rPr>
          <w:lang w:val="pt_PT" w:bidi="pt_PT"/>
        </w:rPr>
      </w:r>
      <w:r>
        <w:rPr>
          <w:lang w:val="pt_PT" w:bidi="pt_PT"/>
        </w:rPr>
        <w:t>Jesus chama os fariseus de tolos, ou pessoas que não pensam com clareza. Jesus faz uma pergunta para a qual não espera resposta: "Deus não fez tanto o interior como o exterior das pessoas?" O interior de uma pessoa se refere à sua mente, suas afeições e desejos, enquanto o exterior se refere ao corpo físico. Jesus queria dizer que era importante para Deus que o ser interno de uma pessoa fosse limpo, ou apto para o serviço a Ele. Em vez de se preocupar com a limpeza ritual, eles deviam usar o que eles têm para ajudar os pobres. Jesus diz que se eles fossem generosos com os pobres, Deus ficaria satisfeito com eles, quer tivessem lavado as mãos ou não.</w:t>
      </w:r>
    </w:p>
    <w:p>
      <w:pPr/>
      <w:r>
        <w:rPr>
          <w:lang w:val="pt_PT" w:bidi="pt_PT"/>
        </w:rPr>
      </w:r>
      <w:r>
        <w:rPr>
          <w:lang w:val="pt_PT" w:bidi="pt_PT"/>
        </w:rPr>
        <w:t>Pare e discuta com sua equipe. Quais são os padrões para limpeza em sua cultura? Como as pessoas que não são limpas são tratadas pelas demais? Como alguém se torna espiritualmente limpo?</w:t>
      </w:r>
    </w:p>
    <w:p>
      <w:pPr/>
      <w:r>
        <w:rPr>
          <w:lang w:val="pt_PT" w:bidi="pt_PT"/>
        </w:rPr>
      </w:r>
      <w:r>
        <w:rPr>
          <w:lang w:val="pt_PT" w:bidi="pt_PT"/>
        </w:rPr>
        <w:t>Jesus diz "ai" para expressar tristeza com a punição de Deus que viria para os fariseus. Os fariseus eram cuidadosos com o dízimo, ou dar um décimo, de sua hortelã, arruda e outras ervas de jardim para Deus, mas não tratavam os outros com justiça ou amor. Segundo a lei de Deus, os judeus eram obrigados a dar a Ele um décimo de tudo o que eles ganhavam com seus animais, colheitas de grãos ou frutas dos pomares. Jesus estava dizendo que o dízimo de pequenas plantas era menos importante do que tratar bem as pessoas. Os fariseus precisavam tratar as pessoas de forma justa, ao mesmo tempo em que continuavam a dar o dízimo. Jesus expressa tristeza pelo orgulho dos fariseus: eles amavam sentar-se nos assentos de honra nos lugares de culto judaicos e ser recebidos com respeito pelas pessoas em público.</w:t>
      </w:r>
    </w:p>
    <w:p>
      <w:pPr/>
      <w:r>
        <w:rPr>
          <w:lang w:val="pt_PT" w:bidi="pt_PT"/>
        </w:rPr>
      </w:r>
      <w:r>
        <w:rPr>
          <w:lang w:val="pt_PT" w:bidi="pt_PT"/>
        </w:rPr>
        <w:t>Ele compara os fariseus com sepulturas sem identificação. Jesus não está falando de cavernas de sepultamento, mas de sepulturas assinaladas nas quais os corpos eram enterrados. Normalmente, os túmulos eram pintados de branco para as pessoas saberem onde eles ficavam.</w:t>
      </w:r>
    </w:p>
    <w:p>
      <w:pPr/>
      <w:r>
        <w:rPr>
          <w:lang w:val="pt_PT" w:bidi="pt_PT"/>
        </w:rPr>
      </w:r>
      <w:r>
        <w:rPr>
          <w:lang w:val="pt_PT" w:bidi="pt_PT"/>
        </w:rPr>
        <w:t>Pare e mostre à sua equipe uma imagem de uma sepultura judaica. Como as sepulturas são assinaladas em sua cultura?</w:t>
      </w:r>
    </w:p>
    <w:p>
      <w:pPr/>
      <w:r>
        <w:rPr>
          <w:lang w:val="pt_PT" w:bidi="pt_PT"/>
        </w:rPr>
      </w:r>
      <w:r>
        <w:rPr>
          <w:lang w:val="pt_PT" w:bidi="pt_PT"/>
        </w:rPr>
        <w:t>Jesus estava se referindo a sepulturas que não estavam assinaladas. Quando as pessoas caminhavam sobre essas sepulturas sem perceberem que havia uma pessoa morta por baixo, sem saber, elas ficavam impuras, ou impróprias para o serviço a Deus. Depois de tocar numa sepultura, um judeu ficava impuro por sete dias. Os fariseus eram como essas sepulturas não assinaladas, porque faziam com que as pessoas que os admiravam ficassem impuras sem saberem. Essas pessoas aprenderam os maus modos de pensar e agir dos fariseus.</w:t>
      </w:r>
    </w:p>
    <w:p>
      <w:pPr/>
      <w:r>
        <w:rPr>
          <w:lang w:val="pt_PT" w:bidi="pt_PT"/>
        </w:rPr>
      </w:r>
      <w:r>
        <w:rPr>
          <w:lang w:val="pt_PT" w:bidi="pt_PT"/>
        </w:rPr>
        <w:t>Um instrutor da lei, ou um especialista na interpretação da lei de Deus, diz a Jesus que ele os está envergonhando também. Muitos instrutores da lei também eram fariseus. Mas Jesus diz que Deus também punirá os instrutores da lei. Como alguém que coloca sobre outros algo pesado demais para carregar, eles ensinavam às pessoas que elas deviam seguir muitas leis difíceis para agradar a Deus. Deus deu sua lei para ser obedecida, mas os especialistas acrescentaram muitas leis extras à lei de Deus, que dificultavam que ela fosse obedecida. Os especialistas na lei não levantavam um dedo, nem se esforçavam para ajudar os outros a seguirem suas leis.</w:t>
      </w:r>
    </w:p>
    <w:p>
      <w:pPr/>
      <w:r>
        <w:rPr>
          <w:lang w:val="pt_PT" w:bidi="pt_PT"/>
        </w:rPr>
      </w:r>
      <w:r>
        <w:rPr>
          <w:lang w:val="pt_PT" w:bidi="pt_PT"/>
        </w:rPr>
        <w:t>Pare e discuta com sua equipe. Em sua cultura, quem cria as leis ou as regras? Quem decide se alguém está infringindo a lei? Como as pessoas interpretam a lei em diferentes situações?</w:t>
      </w:r>
    </w:p>
    <w:p>
      <w:pPr/>
      <w:r>
        <w:rPr>
          <w:lang w:val="pt_PT" w:bidi="pt_PT"/>
        </w:rPr>
      </w:r>
      <w:r>
        <w:rPr>
          <w:lang w:val="pt_PT" w:bidi="pt_PT"/>
        </w:rPr>
        <w:t>Jesus critica os especialistas por construírem túmulos para os profetas, ou mensageiros de Deus, quando não honravam os profetas por obedecerem aos seus ensinamentos. Os túmulos para os profetas eram monumentos de pedra elegantes, que contrastavam muito com a descrição de Jesus dos fariseus como sepulturas não assinaladas. Apesar disso, os especialistas concordaram com a morte dos profetas. Deus disse sabiamente que ele enviaria mais profetas e apóstolos, ou aqueles que são enviados, para seu povo, mas Israel perseguiria alguns e mataria outros. Jesus diz que Deus julgará as pessoas que vivem no tempo de Jesus por todas as mortes dos profetas, desde a morte de Abel até a morte de Zacarias. Abel, filho de Adão, foi a primeira pessoa assassinada, e Zacarias, um sacerdote que os judeus mataram por falar a palavra de Deus, foi a última. Os ancestrais judeus mataram Zacarias no pátio do templo, entre o altar de sacrifício e o edifício do templo. Jesus compara o conhecimento com uma casa trancada. As chaves representam o caminho para conhecer Deus. Os líderes religiosos tiraram a chave das pessoas, impedindo-as de conhecer a Deus. Jesus diz que os próprios especialistas não conheciam verdadeiramente a Deus.</w:t>
      </w:r>
    </w:p>
    <w:p>
      <w:pPr/>
      <w:r>
        <w:rPr>
          <w:lang w:val="pt_PT" w:bidi="pt_PT"/>
        </w:rPr>
      </w:r>
      <w:r>
        <w:rPr>
          <w:lang w:val="pt_PT" w:bidi="pt_PT"/>
        </w:rPr>
        <w:t>Jesus deixa a casa do fariseu. Os líderes religiosos estavam furiosos. A partir desse dia, eles trataram Jesus como seu inimigo. Eles faziam perguntas difíceis a Jesus tentando pegá-lo dizendo algo errado.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11:33–54</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está ensinando uma multidão com seus discípulos no caminho para Jerusalém. Um fariseu convida Jesus para comer em sua casa. Jesus concorda e vai para a casa dele.</w:t>
      </w:r>
    </w:p>
    <w:p>
      <w:pPr/>
      <w:r>
        <w:rPr>
          <w:lang w:val="pt_PT" w:bidi="pt_PT"/>
        </w:rPr>
      </w:r>
      <w:r>
        <w:rPr>
          <w:b/>
          <w:lang w:val="pt_PT" w:bidi="pt_PT"/>
        </w:rPr>
        <w:t>Segunda cena:</w:t>
      </w:r>
      <w:r>
        <w:rPr>
          <w:lang w:val="pt_PT" w:bidi="pt_PT"/>
        </w:rPr>
        <w:t xml:space="preserve"> Jesus está à mesa na casa do fariseu. Jesus come sem lavar as mãos. O fariseu fica surpreso. Jesus repreende os fariseus, comparando-os a pratos impuros e sepulturas não assinaladas.</w:t>
      </w:r>
    </w:p>
    <w:p>
      <w:pPr/>
      <w:r>
        <w:rPr>
          <w:lang w:val="pt_PT" w:bidi="pt_PT"/>
        </w:rPr>
      </w:r>
      <w:r>
        <w:rPr>
          <w:b/>
          <w:lang w:val="pt_PT" w:bidi="pt_PT"/>
        </w:rPr>
        <w:t>Terceira cena:</w:t>
      </w:r>
      <w:r>
        <w:rPr>
          <w:lang w:val="pt_PT" w:bidi="pt_PT"/>
        </w:rPr>
        <w:t xml:space="preserve"> um especialista na lei diz que Jesus também os está insultando. Jesus critica os especialistas na lei por não crerem nos profetas e não crerem nele. Jesus diz que sua geração será responsabilizada pela morte de todos os profetas.</w:t>
      </w:r>
    </w:p>
    <w:p>
      <w:pPr/>
      <w:r>
        <w:rPr>
          <w:lang w:val="pt_PT" w:bidi="pt_PT"/>
        </w:rPr>
      </w:r>
      <w:r>
        <w:rPr>
          <w:b/>
          <w:lang w:val="pt_PT" w:bidi="pt_PT"/>
        </w:rPr>
        <w:t>Quarta cena:</w:t>
      </w:r>
      <w:r>
        <w:rPr>
          <w:lang w:val="pt_PT" w:bidi="pt_PT"/>
        </w:rPr>
        <w:t xml:space="preserve"> Jesus deixa a casa do fariseu e os líderes religiosos ficam furiosos. A partir desse dia, eles veem Jesus como seu inimigo. Eles fazem perguntas difíceis a ele tentando pegá-lo dizendo algo errado.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Fariseu que convidou Jesus</w:t>
      </w:r>
    </w:p>
    <w:p>
      <w:pPr>
        <w:pStyle w:val="ListBullet"/>
        <w:spacing w:line="240" w:lineRule="auto"/>
        <w:ind w:left="720"/>
      </w:pPr>
      <w:r>
        <w:rPr>
          <w:lang w:val="pt_PT" w:bidi="pt_PT"/>
        </w:rPr>
      </w:r>
      <w:r>
        <w:rPr>
          <w:lang w:val="pt_PT" w:bidi="pt_PT"/>
        </w:rPr>
        <w:t>Especialista na lei</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Jesus está ensinando uma multidão usando o exemplo de uma lâmpada.</w:t>
      </w:r>
    </w:p>
    <w:p>
      <w:pPr/>
      <w:r>
        <w:rPr>
          <w:lang w:val="pt_PT" w:bidi="pt_PT"/>
        </w:rPr>
      </w:r>
      <w:r>
        <w:rPr>
          <w:lang w:val="pt_PT" w:bidi="pt_PT"/>
        </w:rPr>
        <w:t>Lembre-se de que Jesus está explicando que a função de uma lâmpada é fornecer luz. Nesta comparação, a lâmpada é Jesus e a luz são seus ensinamentos. Um olho saudável representa a pessoa que vê a lâmpada e recebe a luz em sua vida. O olho que não é saudável recebe somente a escuridão porque não aceita os ensinamentos de Jesus.</w:t>
      </w:r>
    </w:p>
    <w:p>
      <w:pPr/>
      <w:r>
        <w:rPr>
          <w:lang w:val="pt_PT" w:bidi="pt_PT"/>
        </w:rPr>
      </w:r>
      <w:r>
        <w:rPr>
          <w:lang w:val="pt_PT" w:bidi="pt_PT"/>
        </w:rPr>
        <w:t>Jesus termina de ensinar, e um fariseu o convida para comer em sua casa. Todos estão prestes a comer, mas Jesus não lava as mãos. Os fariseus ficam surpresos.</w:t>
      </w:r>
    </w:p>
    <w:p>
      <w:pPr/>
      <w:r>
        <w:rPr>
          <w:lang w:val="pt_PT" w:bidi="pt_PT"/>
        </w:rPr>
      </w:r>
      <w:r>
        <w:rPr>
          <w:lang w:val="pt_PT" w:bidi="pt_PT"/>
        </w:rPr>
        <w:t>É importante lembrar que os judeus guardavam o costume de lavar as mãos. Os fariseus eram muito apegados a esse costume, mas não entendiam o significado de ser limpo. Jesus diz a eles o que significa ser verdadeiramente limpo, ou apto para o serviço a Deus.</w:t>
      </w:r>
    </w:p>
    <w:p>
      <w:pPr/>
      <w:r>
        <w:rPr>
          <w:lang w:val="pt_PT" w:bidi="pt_PT"/>
        </w:rPr>
      </w:r>
      <w:r>
        <w:rPr>
          <w:lang w:val="pt_PT" w:bidi="pt_PT"/>
        </w:rPr>
        <w:t>Jesus conhecia os pensamentos do fariseu. Ele repreende os líderes religiosos por agirem de modo inocente, mas terem um coração perverso. Jesus diz que eles levam as pessoas pelo caminho errado.</w:t>
      </w:r>
    </w:p>
    <w:p>
      <w:pPr/>
      <w:r>
        <w:rPr>
          <w:lang w:val="pt_PT" w:bidi="pt_PT"/>
        </w:rPr>
      </w:r>
      <w:r>
        <w:rPr>
          <w:lang w:val="pt_PT" w:bidi="pt_PT"/>
        </w:rPr>
        <w:t>Note que Jesus enfatiza que os fariseus deviam dar o dízimo. No entanto, Jesus diz a eles que o dízimo não substitui a justiça e o amor de Deus.</w:t>
      </w:r>
    </w:p>
    <w:p>
      <w:pPr/>
      <w:r>
        <w:rPr>
          <w:lang w:val="pt_PT" w:bidi="pt_PT"/>
        </w:rPr>
      </w:r>
      <w:r>
        <w:rPr>
          <w:lang w:val="pt_PT" w:bidi="pt_PT"/>
        </w:rPr>
        <w:t>Não se esqueça de que, na cultura judaica, pisar em túmulos tornava alguém impuro por sete dias, porque estava pisando em um corpo morto. Jesus usa esse conceito para chamar os fariseus de impuros e mortos por dentro.</w:t>
      </w:r>
    </w:p>
    <w:p>
      <w:pPr/>
      <w:r>
        <w:rPr>
          <w:lang w:val="pt_PT" w:bidi="pt_PT"/>
        </w:rPr>
      </w:r>
      <w:r>
        <w:rPr>
          <w:lang w:val="pt_PT" w:bidi="pt_PT"/>
        </w:rPr>
        <w:t>Um especialista da lei diz a Jesus que ele os está insultando também. Jesus responde dizendo que eles serão julgados por Deus por matarem os profetas judeus. Ele diz que eles mantêm as pessoas longe da verdade sobre o reino de Deus, porque dificultam demais obedecer à lei de Deus.</w:t>
      </w:r>
    </w:p>
    <w:p>
      <w:pPr/>
      <w:r>
        <w:rPr>
          <w:lang w:val="pt_PT" w:bidi="pt_PT"/>
        </w:rPr>
      </w:r>
      <w:r>
        <w:rPr>
          <w:lang w:val="pt_PT" w:bidi="pt_PT"/>
        </w:rPr>
        <w:t>Lembre-se de que os especialistas na lei interpretam a lei de Deus para o povo. Dessa maneira, eles estabeleciam regras, ou comportamentos, que supostamente ajudariam o povo a obedecer à lei de Deus. Mas, como eles adicionavam tantas leis extras, a obediência se tornou um grande fardo para o povo. Eles não deram a menor ajuda.</w:t>
      </w:r>
    </w:p>
    <w:p>
      <w:pPr/>
      <w:r>
        <w:rPr>
          <w:lang w:val="pt_PT" w:bidi="pt_PT"/>
        </w:rPr>
      </w:r>
      <w:r>
        <w:rPr>
          <w:lang w:val="pt_PT" w:bidi="pt_PT"/>
        </w:rPr>
        <w:t>Lembre-se também de que Jesus está dizendo aos líderes religiosos que eles fingem honrar os profetas, mas não os obedecem, ou seja, não prestam atenção ao que os profetas ensinavam. Assim, Deus os julgará como assassinos dos profetas, assim como foram seus antepassados.</w:t>
      </w:r>
    </w:p>
    <w:p>
      <w:pPr/>
      <w:r>
        <w:rPr>
          <w:lang w:val="pt_PT" w:bidi="pt_PT"/>
        </w:rPr>
      </w:r>
      <w:r>
        <w:rPr>
          <w:lang w:val="pt_PT" w:bidi="pt_PT"/>
        </w:rPr>
        <w:t>Observe que, quando Jesus diz que os especialistas na lei religiosa removem a chave do conhecimento, ele está dizendo que eles sabem o que os profetas disseram sobre Jesus, mas não acreditam nos profetas. Eles não compartilham esse conhecimento com o povo.</w:t>
      </w:r>
    </w:p>
    <w:p>
      <w:pPr/>
      <w:r>
        <w:rPr>
          <w:lang w:val="pt_PT" w:bidi="pt_PT"/>
        </w:rPr>
      </w:r>
      <w:r>
        <w:rPr>
          <w:lang w:val="pt_PT" w:bidi="pt_PT"/>
        </w:rPr>
        <w:t>Jesus deixa a casa, e os líderes religiosos ficam muito furiosos.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11:33–54</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interpretará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Fariseu que convidou Jesus</w:t>
      </w:r>
    </w:p>
    <w:p>
      <w:pPr>
        <w:pStyle w:val="ListBullet"/>
        <w:spacing w:line="240" w:lineRule="auto"/>
        <w:ind w:left="720"/>
      </w:pPr>
      <w:r>
        <w:rPr>
          <w:lang w:val="pt_PT" w:bidi="pt_PT"/>
        </w:rPr>
      </w:r>
      <w:r>
        <w:rPr>
          <w:lang w:val="pt_PT" w:bidi="pt_PT"/>
        </w:rPr>
        <w:t>Especialista na lei</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usar acessórios para mostrar como a luz elimina a escuridão. A equipe pode cobrir todas as janelas e desligar todas as luzes em uma sala. Então alguém poderia acender uma vela, lâmpada ou tocha e demonstrar como todos podem ver novamente.</w:t>
      </w:r>
    </w:p>
    <w:p>
      <w:pPr/>
      <w:r>
        <w:rPr>
          <w:lang w:val="pt_PT" w:bidi="pt_PT"/>
        </w:rPr>
      </w:r>
      <w:r>
        <w:rPr>
          <w:lang w:val="pt_PT" w:bidi="pt_PT"/>
        </w:rPr>
        <w:t>Mostre como olhos não saudáveis fazem uma pessoa andar na escuridão. Isso pode ser feito pedindo a uma pessoa que caminhe com os olhos fechados.</w:t>
      </w:r>
    </w:p>
    <w:p>
      <w:pPr/>
      <w:r>
        <w:rPr>
          <w:lang w:val="pt_PT" w:bidi="pt_PT"/>
        </w:rPr>
      </w:r>
      <w:r>
        <w:rPr>
          <w:lang w:val="pt_PT" w:bidi="pt_PT"/>
        </w:rPr>
        <w:t>A equipe deve representar os líderes religiosos lavando as mãos e os braços com água antes de comer. Jesus não lava as mãos antes de comer, e os líderes religiosos ficam chocados.</w:t>
      </w:r>
    </w:p>
    <w:p>
      <w:pPr/>
      <w:r>
        <w:rPr>
          <w:lang w:val="pt_PT" w:bidi="pt_PT"/>
        </w:rPr>
      </w:r>
      <w:r>
        <w:rPr>
          <w:lang w:val="pt_PT" w:bidi="pt_PT"/>
        </w:rPr>
        <w:t>A equipe deve usar um copo ou um prato como acessório. Um fariseu pode limpar o exterior muito bem, mas o interior está imundo. Ao mesmo tempo, certifique-se de que a equipe represente Jesus dizendo que, ajudando os pobres, eles seriam completamente limpos.</w:t>
      </w:r>
    </w:p>
    <w:p>
      <w:pPr/>
      <w:r>
        <w:rPr>
          <w:lang w:val="pt_PT" w:bidi="pt_PT"/>
        </w:rPr>
      </w:r>
      <w:r>
        <w:rPr>
          <w:lang w:val="pt_PT" w:bidi="pt_PT"/>
        </w:rPr>
        <w:t>A equipe deve representar os fariseus sendo injustos por não ajudarem os pobres, mas darem cuidadosamente o dízimo das pequenas ervas. Jesus diz a eles que os fariseus dão o dízimo, mas não ajudem os pobres, que é a coisa mais importante.</w:t>
      </w:r>
    </w:p>
    <w:p>
      <w:pPr/>
      <w:r>
        <w:rPr>
          <w:lang w:val="pt_PT" w:bidi="pt_PT"/>
        </w:rPr>
      </w:r>
      <w:r>
        <w:rPr>
          <w:lang w:val="pt_PT" w:bidi="pt_PT"/>
        </w:rPr>
        <w:t>A equipe deve representar os fariseus buscando serem honrados em público, mas sendo impuros em segredo, no seu íntimo. Jesus os compara com túmulos não assinalados, que tornam os que os pisam impuros.</w:t>
      </w:r>
    </w:p>
    <w:p>
      <w:pPr/>
      <w:r>
        <w:rPr>
          <w:lang w:val="pt_PT" w:bidi="pt_PT"/>
        </w:rPr>
      </w:r>
      <w:r>
        <w:rPr>
          <w:lang w:val="pt_PT" w:bidi="pt_PT"/>
        </w:rPr>
        <w:t>A equipe deve representar um especialista na lei religiosa se indignando por ter se sentido insultado por Jesus.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Jesus ensinando sobre uma lâmpada fornecendo luz para permitir a visão em uma casa. Jesus compara primeiramente uma lâmpada com ele e seus ensinamentos. Então Jesus compara os olhos como sendo uma lâmpada. Jesus explica que os olhos não saudáveis causam a escuridão no corpo.</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"Gosto do exemplo de Jesus. Sei que seus ensinamentos revelaram coisas sobre minha vida para mim", "Gostaria que as pessoas pudessem entender quem Jesus realmente é", e "Triste. Muitas pessoas escolhem viver na escuridão, porque não aceitam Jesus". Reinicie a cena.</w:t>
      </w:r>
    </w:p>
    <w:p>
      <w:pPr/>
      <w:r>
        <w:rPr>
          <w:lang w:val="pt_PT" w:bidi="pt_PT"/>
        </w:rPr>
      </w:r>
      <w:r>
        <w:rPr>
          <w:lang w:val="pt_PT" w:bidi="pt_PT"/>
        </w:rPr>
        <w:t>Represente um fariseu convidando Jesus para uma refeição em sua casa. Jesus não lavou as mãos antes de se sentar à mesa, como os fariseus faziam.</w:t>
      </w:r>
    </w:p>
    <w:p>
      <w:pPr/>
      <w:r>
        <w:rPr>
          <w:lang w:val="pt_PT" w:bidi="pt_PT"/>
        </w:rPr>
      </w:r>
      <w:r>
        <w:rPr>
          <w:b/>
          <w:lang w:val="pt_PT" w:bidi="pt_PT"/>
        </w:rPr>
        <w:t>Interrompa a cena.</w:t>
      </w:r>
      <w:r>
        <w:rPr>
          <w:lang w:val="pt_PT" w:bidi="pt_PT"/>
        </w:rPr>
        <w:t xml:space="preserve"> Pergunte ao ator que interpreta o fariseu: "Como você se sente?". Vocês podem ouvir coisas como: "Em choque. Como ele pode dizer que é um instrutor religioso, mas não segue a lei?", "Jesus age de modo muito diferente de nós. Ele é diferente de qualquer instrutor religioso que conheço", e "Perturbado. Não posso acreditar que tantas pessoas seguem Jesus quando ele não segue nossas leis". Reinicie a cena.</w:t>
      </w:r>
    </w:p>
    <w:p>
      <w:pPr/>
      <w:r>
        <w:rPr>
          <w:lang w:val="pt_PT" w:bidi="pt_PT"/>
        </w:rPr>
      </w:r>
      <w:r>
        <w:rPr>
          <w:lang w:val="pt_PT" w:bidi="pt_PT"/>
        </w:rPr>
        <w:t>Represente Jesus dizendo que eles são muito cuidadosos para limpar o exterior de um copo, mas deixem o interior sujo. Jesus diz aos fariseus que a tristeza os espera, porque mesmo que paguem o dízimo, estão ignorando a justiça. Jesus lhes diz para serem verdadeiramente limpos ajudando os pobres. Ele explica que eles tornam as pessoas impuras sem saber, como sepulturas não assinaladas.</w:t>
      </w:r>
    </w:p>
    <w:p>
      <w:pPr/>
      <w:r>
        <w:rPr>
          <w:lang w:val="pt_PT" w:bidi="pt_PT"/>
        </w:rPr>
      </w:r>
      <w:r>
        <w:rPr>
          <w:b/>
          <w:lang w:val="pt_PT" w:bidi="pt_PT"/>
        </w:rPr>
        <w:t>Interrompa a cena.</w:t>
      </w:r>
      <w:r>
        <w:rPr>
          <w:lang w:val="pt_PT" w:bidi="pt_PT"/>
        </w:rPr>
        <w:t xml:space="preserve"> Pergunte aos atores que interpretam os líderes religiosos: "Como vocês se sentem?". Você pode ouvir coisas como: "Ultrajado Ele está insultando a todos nós", "Mas vivo uma vida piedosa. Sou um bom exemplo para o povo!", e "Não posso acreditar que Jesus disse isso sendo ele o convidado de honra". Reinicie a cena.</w:t>
      </w:r>
    </w:p>
    <w:p>
      <w:pPr/>
      <w:r>
        <w:rPr>
          <w:lang w:val="pt_PT" w:bidi="pt_PT"/>
        </w:rPr>
      </w:r>
      <w:r>
        <w:rPr>
          <w:lang w:val="pt_PT" w:bidi="pt_PT"/>
        </w:rPr>
        <w:t>Os especialistas na lei sentiram-se insultados pelas palavras de Jesus. Jesus lhes diz que a tristeza os espera também, porque, com a interpretação da lei, eles colocam encargos pesados sobre o povo. Eles não ajudam as pessoas a obedecer à lei de Deus. Eles são culpados de matar os profetas na história judaica, Jesus adiciona.</w:t>
      </w:r>
    </w:p>
    <w:p>
      <w:pPr/>
      <w:r>
        <w:rPr>
          <w:lang w:val="pt_PT" w:bidi="pt_PT"/>
        </w:rPr>
      </w:r>
      <w:r>
        <w:rPr>
          <w:b/>
          <w:lang w:val="pt_PT" w:bidi="pt_PT"/>
        </w:rPr>
        <w:t>Interrompa a cena.</w:t>
      </w:r>
      <w:r>
        <w:rPr>
          <w:lang w:val="pt_PT" w:bidi="pt_PT"/>
        </w:rPr>
        <w:t xml:space="preserve"> Pergunte aos atores que interpretam os especialistas na lei: "Como vocês se sentem?". Você pode ouvir coisas como: "Como ele pode dizer isso? Posso citar todos os profetas", "Mas a lei de Deus é uma coisa boa a seguir! Não é minha culpa se o povo não é suficientemente sagrado", e "Quem é Jesus para nos julgar? Somente Deus pode nos julgar". Reinicie a cena.</w:t>
      </w:r>
    </w:p>
    <w:p>
      <w:pPr/>
      <w:r>
        <w:rPr>
          <w:lang w:val="pt_PT" w:bidi="pt_PT"/>
        </w:rPr>
      </w:r>
      <w:r>
        <w:rPr>
          <w:lang w:val="pt_PT" w:bidi="pt_PT"/>
        </w:rPr>
        <w:t>Jesus lhes diz que eles tiram a chave para o conhecimento das pessoas. De acordo com Jesus, eles não vão entrar no reino dos céus e estão impedindo que os outros entrem.</w:t>
      </w:r>
    </w:p>
    <w:p>
      <w:pPr/>
      <w:r>
        <w:rPr>
          <w:lang w:val="pt_PT" w:bidi="pt_PT"/>
        </w:rPr>
      </w:r>
      <w:r>
        <w:rPr>
          <w:b/>
          <w:lang w:val="pt_PT" w:bidi="pt_PT"/>
        </w:rPr>
        <w:t>Interrompa a cena.</w:t>
      </w:r>
      <w:r>
        <w:rPr>
          <w:lang w:val="pt_PT" w:bidi="pt_PT"/>
        </w:rPr>
        <w:t xml:space="preserve"> Pergunte ao ator que interpreta Jesus: "Como você se sente?" Você pode ouvir coisas como: "Triste. Eles nem sequer entendem por que Deus deu a lei", "Perturbado. Eles usam a lei para parecerem bons, mas não ajudam nem amam os outros", e "Sei que eles devem me rejeitar como parte do plano de meu pai". Reinicie a cena.</w:t>
      </w:r>
    </w:p>
    <w:p>
      <w:pPr/>
      <w:r>
        <w:rPr>
          <w:lang w:val="pt_PT" w:bidi="pt_PT"/>
        </w:rPr>
      </w:r>
      <w:r>
        <w:rPr>
          <w:lang w:val="pt_PT" w:bidi="pt_PT"/>
        </w:rPr>
        <w:t>Os fariseus e especialistas da lei ficam furiosos. Eles tentam enlaçar Jesus usando muitas perguntas.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11:33–54</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ensina a multidão comparando ele mesmo e seus ensinamentos a </w:t>
      </w:r>
      <w:r>
        <w:rPr>
          <w:b/>
          <w:lang w:val="pt_PT" w:bidi="pt_PT"/>
        </w:rPr>
        <w:t>uma lâmpada.</w:t>
      </w:r>
      <w:r>
        <w:rPr>
          <w:lang w:val="pt_PT" w:bidi="pt_PT"/>
        </w:rPr>
        <w:t xml:space="preserve"> No tempo de Jesus, lâmpada se refere a uma lâmpada de óleo. Os judeus colocavam óleo em um pequeno pote, e ele tinha um pavio que eles acendiam à noite. A lâmpada era colocada em algum lugar alto para dar luz à casa. Traduza lâmpada da mesma maneira que você já traduziu antes.</w:t>
      </w:r>
    </w:p>
    <w:p>
      <w:pPr/>
      <w:r>
        <w:rPr>
          <w:lang w:val="pt_PT" w:bidi="pt_PT"/>
        </w:rPr>
      </w:r>
      <w:r>
        <w:rPr>
          <w:lang w:val="pt_PT" w:bidi="pt_PT"/>
        </w:rPr>
        <w:t>Pare e mostre à sua equipe a imagem de uma lâmpada a óleo, caso ainda não o tenha feito. Se não houver uma palavra para lâmpada em sua cultura, pode usar uma palavra que descreva uma vela, lanterna ou uma tocha em chamas.</w:t>
      </w:r>
    </w:p>
    <w:p>
      <w:pPr/>
      <w:r>
        <w:rPr>
          <w:lang w:val="pt_PT" w:bidi="pt_PT"/>
        </w:rPr>
      </w:r>
      <w:r>
        <w:rPr>
          <w:lang w:val="pt_PT" w:bidi="pt_PT"/>
        </w:rPr>
        <w:t xml:space="preserve">Quando Jesus termina de ensinar, um </w:t>
      </w:r>
      <w:r>
        <w:rPr>
          <w:b/>
          <w:lang w:val="pt_PT" w:bidi="pt_PT"/>
        </w:rPr>
        <w:t>fariseu</w:t>
      </w:r>
      <w:r>
        <w:rPr>
          <w:lang w:val="pt_PT" w:bidi="pt_PT"/>
        </w:rPr>
        <w:t xml:space="preserve">, ou líder religioso judeu, o convida para comer em seu lar. Traduza fariseu da mesma maneira que você já traduziu antes. O termo Fariseu está no glossário principal. Lucas usa o título </w:t>
      </w:r>
      <w:r>
        <w:rPr>
          <w:b/>
          <w:lang w:val="pt_PT" w:bidi="pt_PT"/>
        </w:rPr>
        <w:t>Senhor</w:t>
      </w:r>
      <w:r>
        <w:rPr>
          <w:lang w:val="pt_PT" w:bidi="pt_PT"/>
        </w:rPr>
        <w:t xml:space="preserve"> para se referir a Jesus, quando ele responde aos pensamentos do fariseu. Senhor significa mestre ou alguém que tem autoridade. Os judeus também usavam a palavra Senhor para se referir a Deus. Traduza Senhor da mesma maneira que você já traduziu antes. O termo Senhor está no glossário principal.</w:t>
      </w:r>
    </w:p>
    <w:p>
      <w:pPr/>
      <w:r>
        <w:rPr>
          <w:lang w:val="pt_PT" w:bidi="pt_PT"/>
        </w:rPr>
      </w:r>
      <w:r>
        <w:rPr>
          <w:lang w:val="pt_PT" w:bidi="pt_PT"/>
        </w:rPr>
        <w:t xml:space="preserve">Jesus usa uma comparação para dizer aos fariseus que eles gostam de serem </w:t>
      </w:r>
      <w:r>
        <w:rPr>
          <w:b/>
          <w:lang w:val="pt_PT" w:bidi="pt_PT"/>
        </w:rPr>
        <w:t>limpos</w:t>
      </w:r>
      <w:r>
        <w:rPr>
          <w:lang w:val="pt_PT" w:bidi="pt_PT"/>
        </w:rPr>
        <w:t xml:space="preserve"> por fora, mas que eles estão cheios de </w:t>
      </w:r>
      <w:r>
        <w:rPr>
          <w:b/>
          <w:lang w:val="pt_PT" w:bidi="pt_PT"/>
        </w:rPr>
        <w:t>ganância</w:t>
      </w:r>
      <w:r>
        <w:rPr>
          <w:lang w:val="pt_PT" w:bidi="pt_PT"/>
        </w:rPr>
        <w:t xml:space="preserve"> e iniquidades por dentro. Aqui, limpo significa purificado ou tornado cerimonialmente limpo. Se alguém está limpo, está apto para o serviço a Deus. Traduza limpo da mesma maneira que você traduziu antes. O termo Limpo consta do glossário principal. Quando Jesus diz que os fariseus estão cheios de ganância, ele quer dizer que eles têm o desejo de tomar as coisas das pessoas com violência.</w:t>
      </w:r>
    </w:p>
    <w:p>
      <w:pPr/>
      <w:r>
        <w:rPr>
          <w:lang w:val="pt_PT" w:bidi="pt_PT"/>
        </w:rPr>
      </w:r>
      <w:r>
        <w:rPr>
          <w:lang w:val="pt_PT" w:bidi="pt_PT"/>
        </w:rPr>
        <w:t xml:space="preserve">Quando Jesus usa a palavra </w:t>
      </w:r>
      <w:r>
        <w:rPr>
          <w:b/>
          <w:lang w:val="pt_PT" w:bidi="pt_PT"/>
        </w:rPr>
        <w:t>ai</w:t>
      </w:r>
      <w:r>
        <w:rPr>
          <w:lang w:val="pt_PT" w:bidi="pt_PT"/>
        </w:rPr>
        <w:t xml:space="preserve">, ele está expressando tristeza pelo julgamento que vem de Deus. Traduza ai da mesma maneira que você já traduziu antes. Jesus diz que os fariseus davam um décimo, ou o dízimo, de sua </w:t>
      </w:r>
      <w:r>
        <w:rPr>
          <w:b/>
          <w:lang w:val="pt_PT" w:bidi="pt_PT"/>
        </w:rPr>
        <w:t>hortelã e arruda</w:t>
      </w:r>
      <w:r>
        <w:rPr>
          <w:lang w:val="pt_PT" w:bidi="pt_PT"/>
        </w:rPr>
        <w:t>, mas não tratavam as pessoas de forma justa. A hortelã e a arruda eram ervas, ou pequenas plantas, que as pessoas costumavam usar para temperar sua comida. Também eram usadas como medicamentos.</w:t>
      </w:r>
    </w:p>
    <w:p>
      <w:pPr/>
      <w:r>
        <w:rPr>
          <w:lang w:val="pt_PT" w:bidi="pt_PT"/>
        </w:rPr>
      </w:r>
      <w:r>
        <w:rPr>
          <w:lang w:val="pt_PT" w:bidi="pt_PT"/>
        </w:rPr>
        <w:t xml:space="preserve">Jesus diz que os fariseus gostam de se sentar nos assentos de honra nas </w:t>
      </w:r>
      <w:r>
        <w:rPr>
          <w:b/>
          <w:lang w:val="pt_PT" w:bidi="pt_PT"/>
        </w:rPr>
        <w:t>sinagogas</w:t>
      </w:r>
      <w:r>
        <w:rPr>
          <w:lang w:val="pt_PT" w:bidi="pt_PT"/>
        </w:rPr>
        <w:t xml:space="preserve">, ou em lugares de culto judeus. Traduza sinagoga da mesma maneira que você traduziu antes. O termo Sinagoga está no glossário principal. Depois de Jesus repreender os fariseus, </w:t>
      </w:r>
      <w:r>
        <w:rPr>
          <w:b/>
          <w:lang w:val="pt_PT" w:bidi="pt_PT"/>
        </w:rPr>
        <w:t>um especialista na lei</w:t>
      </w:r>
      <w:r>
        <w:rPr>
          <w:lang w:val="pt_PT" w:bidi="pt_PT"/>
        </w:rPr>
        <w:t xml:space="preserve"> diz que Jesus os está insultando também. Os especialistas na lei estudavam, interpretavam e ensinavam a lei de Deus às pessoas. Especialista na lei se refere ao mesmo grupo de pessoas chamados de instrutores da lei. Traduza instrutores da lei da mesma maneira que você traduziu em passagens anteriores. O termo Instrutores da lei está no glossário principal.</w:t>
      </w:r>
    </w:p>
    <w:p>
      <w:pPr/>
      <w:r>
        <w:rPr>
          <w:lang w:val="pt_PT" w:bidi="pt_PT"/>
        </w:rPr>
      </w:r>
      <w:r>
        <w:rPr>
          <w:lang w:val="pt_PT" w:bidi="pt_PT"/>
        </w:rPr>
        <w:t xml:space="preserve">O especialista na lei chama de Jesus de </w:t>
      </w:r>
      <w:r>
        <w:rPr>
          <w:b/>
          <w:lang w:val="pt_PT" w:bidi="pt_PT"/>
        </w:rPr>
        <w:t>Instrutor</w:t>
      </w:r>
      <w:r>
        <w:rPr>
          <w:lang w:val="pt_PT" w:bidi="pt_PT"/>
        </w:rPr>
        <w:t xml:space="preserve">. Instrutor era um título educado para um líder religioso judeu. Traduza instrutor da mesma maneira que você já traduziu antes. O termo Instrutor está no glossário principal. Jesus diz que os líderes religiosos construíram </w:t>
      </w:r>
      <w:r>
        <w:rPr>
          <w:b/>
          <w:lang w:val="pt_PT" w:bidi="pt_PT"/>
        </w:rPr>
        <w:t>túmulos</w:t>
      </w:r>
      <w:r>
        <w:rPr>
          <w:lang w:val="pt_PT" w:bidi="pt_PT"/>
        </w:rPr>
        <w:t xml:space="preserve"> para os </w:t>
      </w:r>
      <w:r>
        <w:rPr>
          <w:b/>
          <w:lang w:val="pt_PT" w:bidi="pt_PT"/>
        </w:rPr>
        <w:t>profetas</w:t>
      </w:r>
      <w:r>
        <w:rPr>
          <w:lang w:val="pt_PT" w:bidi="pt_PT"/>
        </w:rPr>
        <w:t xml:space="preserve">, ou mensageiros de Deus. Aqui, túmulo se refere a um monumento de pedra elegante. Era diferente de uma caverna de sepultamento. Traduza profeta da mesma maneira que você já traduziu antes. O termo profeta está no glossário principal. Jesus diz que eles construíram os túmulos porque pensavam que seus </w:t>
      </w:r>
      <w:r>
        <w:rPr>
          <w:b/>
          <w:lang w:val="pt_PT" w:bidi="pt_PT"/>
        </w:rPr>
        <w:t>antepassados</w:t>
      </w:r>
      <w:r>
        <w:rPr>
          <w:lang w:val="pt_PT" w:bidi="pt_PT"/>
        </w:rPr>
        <w:t>, ou seus ancestrais, estavam certos ao matarem os profetas.</w:t>
      </w:r>
    </w:p>
    <w:p>
      <w:pPr/>
      <w:r>
        <w:rPr>
          <w:lang w:val="pt_PT" w:bidi="pt_PT"/>
        </w:rPr>
      </w:r>
      <w:r>
        <w:rPr>
          <w:lang w:val="pt_PT" w:bidi="pt_PT"/>
        </w:rPr>
        <w:t xml:space="preserve">Jesus usa a frase "Deus em sua </w:t>
      </w:r>
      <w:r>
        <w:rPr>
          <w:b/>
          <w:lang w:val="pt_PT" w:bidi="pt_PT"/>
        </w:rPr>
        <w:t>sabedoria</w:t>
      </w:r>
      <w:r>
        <w:rPr>
          <w:lang w:val="pt_PT" w:bidi="pt_PT"/>
        </w:rPr>
        <w:t xml:space="preserve"> disse". Ele fala sobre a sabedoria de Deus como se fosse uma pessoa. A sabedoria se refere a pensamentos verdadeiros. Deus sabe tudo e, portanto, a verdadeira sabedoria só pode vir dele. Traduza sabedoria da mesma maneira que você já traduziu antes. O termo Sabedoria consta do glossário principal. Deus disse sabiamente que ele enviaria mais profetas e </w:t>
      </w:r>
      <w:r>
        <w:rPr>
          <w:b/>
          <w:lang w:val="pt_PT" w:bidi="pt_PT"/>
        </w:rPr>
        <w:t>apóstolos</w:t>
      </w:r>
      <w:r>
        <w:rPr>
          <w:lang w:val="pt_PT" w:bidi="pt_PT"/>
        </w:rPr>
        <w:t>, ou enviados, mas também seriam perseguidos e alguns até mortos. Traduza apóstolo da mesma maneira que você tem traduzido nas passagens anteriores. O termo Apóstolo consta do glossário principal.</w:t>
      </w:r>
    </w:p>
    <w:p>
      <w:pPr/>
      <w:r>
        <w:rPr>
          <w:lang w:val="pt_PT" w:bidi="pt_PT"/>
        </w:rPr>
      </w:r>
      <w:r>
        <w:rPr>
          <w:lang w:val="pt_PT" w:bidi="pt_PT"/>
        </w:rPr>
        <w:t xml:space="preserve">Jesus diz que o povo dessa </w:t>
      </w:r>
      <w:r>
        <w:rPr>
          <w:b/>
          <w:lang w:val="pt_PT" w:bidi="pt_PT"/>
        </w:rPr>
        <w:t>geração</w:t>
      </w:r>
      <w:r>
        <w:rPr>
          <w:lang w:val="pt_PT" w:bidi="pt_PT"/>
        </w:rPr>
        <w:t>, ou todas as pessoas que viveram durante aquele período, seriam responsabilizados pela morte de todos os profetas. Traduza geração da mesma maneira que você já traduziu antes. O termo Geração consta do glossário principal.</w:t>
      </w:r>
    </w:p>
    <w:p>
      <w:pPr/>
      <w:r>
        <w:rPr>
          <w:lang w:val="pt_PT" w:bidi="pt_PT"/>
        </w:rPr>
      </w:r>
      <w:r>
        <w:rPr>
          <w:lang w:val="pt_PT" w:bidi="pt_PT"/>
        </w:rPr>
        <w:t>Atualização do Glossário:</w:t>
      </w:r>
    </w:p>
    <w:p>
      <w:pPr/>
      <w:r>
        <w:rPr>
          <w:lang w:val="pt_PT" w:bidi="pt_PT"/>
        </w:rPr>
      </w:r>
      <w:r>
        <w:rPr>
          <w:lang w:val="pt_PT" w:bidi="pt_PT"/>
        </w:rPr>
        <w:t>túmulo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11:33–54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89">
        <w:r>
          <w:rPr>
            <w:lang w:val="pt_PT" w:bidi="pt_PT"/>
          </w:rPr>
          <w:rPr>
            <w:color w:val="0000EE"/>
            <w:u w:val="single"/>
          </w:rPr>
          <w:t>Ouvir e Sentir</w:t>
        </w:r>
      </w:hyperlink>
      <w:r>
        <w:rPr>
          <w:lang w:val="pt_PT" w:bidi="pt_PT"/>
        </w:rPr>
        <w:t xml:space="preserve"> (409 KB)</w:t>
      </w:r>
      <w:r>
        <w:rPr>
          <w:lang w:val="pt_PT" w:bidi="pt_PT"/>
        </w:rPr>
      </w:r>
    </w:p>
    <w:p>
      <w:pPr>
        <w:pStyle w:val="ListBullet"/>
        <w:spacing w:line="240" w:lineRule="auto"/>
        <w:ind w:left="720"/>
      </w:pPr>
      <w:r>
        <w:rPr>
          <w:lang w:val="pt_PT" w:bidi="pt_PT"/>
        </w:rPr>
      </w:r>
      <w:hyperlink r:id="rId290">
        <w:r>
          <w:rPr>
            <w:lang w:val="pt_PT" w:bidi="pt_PT"/>
          </w:rPr>
          <w:rPr>
            <w:color w:val="0000EE"/>
            <w:u w:val="single"/>
          </w:rPr>
          <w:t>Preparando o Cenário</w:t>
        </w:r>
      </w:hyperlink>
      <w:r>
        <w:rPr>
          <w:lang w:val="pt_PT" w:bidi="pt_PT"/>
        </w:rPr>
        <w:t xml:space="preserve"> (5.4 MB)</w:t>
      </w:r>
      <w:r>
        <w:rPr>
          <w:lang w:val="pt_PT" w:bidi="pt_PT"/>
        </w:rPr>
      </w:r>
    </w:p>
    <w:p>
      <w:pPr>
        <w:pStyle w:val="ListBullet"/>
        <w:spacing w:line="240" w:lineRule="auto"/>
        <w:ind w:left="720"/>
      </w:pPr>
      <w:r>
        <w:rPr>
          <w:lang w:val="pt_PT" w:bidi="pt_PT"/>
        </w:rPr>
      </w:r>
      <w:hyperlink r:id="rId291">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292">
        <w:r>
          <w:rPr>
            <w:lang w:val="pt_PT" w:bidi="pt_PT"/>
          </w:rPr>
          <w:rPr>
            <w:color w:val="0000EE"/>
            <w:u w:val="single"/>
          </w:rPr>
          <w:t>Incorporando o Texto</w:t>
        </w:r>
      </w:hyperlink>
      <w:r>
        <w:rPr>
          <w:lang w:val="pt_PT" w:bidi="pt_PT"/>
        </w:rPr>
        <w:t xml:space="preserve"> (3.7 MB)</w:t>
      </w:r>
      <w:r>
        <w:rPr>
          <w:lang w:val="pt_PT" w:bidi="pt_PT"/>
        </w:rPr>
      </w:r>
    </w:p>
    <w:p>
      <w:pPr>
        <w:pStyle w:val="ListBullet"/>
        <w:spacing w:line="240" w:lineRule="auto"/>
        <w:ind w:left="720"/>
      </w:pPr>
      <w:r>
        <w:rPr>
          <w:lang w:val="pt_PT" w:bidi="pt_PT"/>
        </w:rPr>
      </w:r>
      <w:hyperlink r:id="rId293">
        <w:r>
          <w:rPr>
            <w:lang w:val="pt_PT" w:bidi="pt_PT"/>
          </w:rPr>
          <w:rPr>
            <w:color w:val="0000EE"/>
            <w:u w:val="single"/>
          </w:rPr>
          <w:t>Preenchendo as Lacunas</w:t>
        </w:r>
      </w:hyperlink>
      <w:r>
        <w:rPr>
          <w:lang w:val="pt_PT" w:bidi="pt_PT"/>
        </w:rPr>
        <w:t xml:space="preserve"> (3.0 MB)</w:t>
      </w:r>
      <w:r>
        <w:rPr>
          <w:lang w:val="pt_PT" w:bidi="pt_PT"/>
        </w:rPr>
      </w:r>
    </w:p>
    <w:p>
      <w:pPr>
        <w:pStyle w:val="ListBullet"/>
        <w:spacing w:line="240" w:lineRule="auto"/>
        <w:ind w:left="720"/>
      </w:pPr>
      <w:r>
        <w:rPr>
          <w:lang w:val="pt_PT" w:bidi="pt_PT"/>
        </w:rPr>
      </w:r>
      <w:hyperlink r:id="rId294">
        <w:r>
          <w:rPr>
            <w:lang w:val="pt_PT" w:bidi="pt_PT"/>
          </w:rPr>
          <w:rPr>
            <w:color w:val="0000EE"/>
            <w:u w:val="single"/>
          </w:rPr>
          <w:t>Falando a Palavra</w:t>
        </w:r>
      </w:hyperlink>
      <w:r>
        <w:rPr>
          <w:lang w:val="pt_PT" w:bidi="pt_PT"/>
        </w:rPr>
        <w:t xml:space="preserve"> (952 KB)</w:t>
      </w:r>
      <w:r>
        <w:rPr>
          <w:lang w:val="pt_PT" w:bidi="pt_PT"/>
        </w:rPr>
      </w:r>
      <w:r>
        <w:rPr>
          <w:lang w:val="pt_PT" w:bidi="pt_PT"/>
        </w:rPr>
      </w:r>
      <w:r>
        <w:rPr>
          <w:lang w:val="pt_PT" w:bidi="pt_PT"/>
        </w:rPr>
      </w:r>
    </w:p>
    <w:p>
      <w:pPr/>
      <w:r>
        <w:rPr>
          <w:lang w:val="pt_PT" w:bidi="pt_PT"/>
        </w:rPr>
      </w:r>
    </w:p>
    <w:p>
      <w:pPr>
        <w:pStyle w:val="Heading2"/>
      </w:pPr>
      <w:r>
        <w:rPr>
          <w:lang w:val="pt_PT" w:bidi="pt_PT"/>
        </w:rPr>
        <w:t>Lucas 12:1–12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12:1–12</w:t>
      </w:r>
    </w:p>
    <w:p>
      <w:pPr/>
      <w:r>
        <w:rPr>
          <w:lang w:val="pt_PT" w:bidi="pt_PT"/>
        </w:rPr>
      </w:r>
      <w:r>
        <w:rPr>
          <w:lang w:val="pt_PT" w:bidi="pt_PT"/>
        </w:rPr>
        <w:t>Escute Lucas 12:1–12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12:1–12</w:t>
      </w:r>
    </w:p>
    <w:p>
      <w:pPr/>
      <w:r>
        <w:rPr>
          <w:lang w:val="pt_PT" w:bidi="pt_PT"/>
        </w:rPr>
      </w:r>
      <w:r>
        <w:rPr>
          <w:lang w:val="pt_PT" w:bidi="pt_PT"/>
        </w:rPr>
        <w:t>Ouça o texto uma vez na versão mais fácil de entender.</w:t>
      </w:r>
    </w:p>
    <w:p>
      <w:pPr/>
      <w:r>
        <w:rPr>
          <w:lang w:val="pt_PT" w:bidi="pt_PT"/>
        </w:rPr>
      </w:r>
      <w:r>
        <w:rPr>
          <w:lang w:val="pt_PT" w:bidi="pt_PT"/>
        </w:rPr>
        <w:t>Na história anterior, Jesus criticou os líderes religiosos durante um jantar na casa de um fariseu, ou líder religioso. Quando Jesus partiu, os líderes religiosos estavam zangados com ele e queriam encontrar uma maneira de puni-lo. Milhares de pessoas estão fora da casa tentando se aproximar de Jesus. Jesus se dirige aos seus discípulos e os ensina sobre perseguição, ou o sofrimento que outros causariam a eles, por serem seus seguidores.</w:t>
      </w:r>
    </w:p>
    <w:p>
      <w:pPr/>
      <w:r>
        <w:rPr>
          <w:lang w:val="pt_PT" w:bidi="pt_PT"/>
        </w:rPr>
      </w:r>
      <w:r>
        <w:rPr>
          <w:lang w:val="pt_PT" w:bidi="pt_PT"/>
        </w:rPr>
        <w:t>Na casa do fariseu, Jesus repreendeu os líderes religiosos por não crerem nele e por liderarem as pessoas que os seguiam do caminho errado. Os líderes religiosos estavam muito zangados e queriam encontrar uma maneira de punir Jesus. Enquanto Jesus estava na casa, a multidão continuava a crescer do lado de fora, até que havia milhares de pessoas pisando umas nas outras para tentar se aproximar de Jesus. Lucas usa a multidão para mostrar a Teófilo que, mesmo que os líderes religiosos não aceitassem Jesus, ele era popular entre as massas. Jesus se dirige aos seus discípulos primeiro e os ensina sobre perseguição antes de falar com a multidão. A multidão também podia ouvir Jesus enquanto ele ensinava seus discípulos.</w:t>
      </w:r>
    </w:p>
    <w:p>
      <w:pPr/>
      <w:r>
        <w:rPr>
          <w:lang w:val="pt_PT" w:bidi="pt_PT"/>
        </w:rPr>
      </w:r>
      <w:r>
        <w:rPr>
          <w:lang w:val="pt_PT" w:bidi="pt_PT"/>
        </w:rPr>
        <w:t>Pare e discuta com sua equipe: como as multidões são vistas em sua cultura? Eles são úteis ou prejudiciais? O que faz uma multidão se reunir onde vocês vivem?</w:t>
      </w:r>
    </w:p>
    <w:p>
      <w:pPr/>
      <w:r>
        <w:rPr>
          <w:lang w:val="pt_PT" w:bidi="pt_PT"/>
        </w:rPr>
      </w:r>
      <w:r>
        <w:rPr>
          <w:lang w:val="pt_PT" w:bidi="pt_PT"/>
        </w:rPr>
        <w:t>Jesus adverte seus discípulos contra a hipocrisia, ou seja, uma pessoa fingir ser algo diferente do que ela realmente é. Jesus compara a hipocrisia dos fariseus, ou líderes religiosos, ao fermento. Uma pessoa adiciona fermento à massa do pão para fazê-la expandir-se e crescer. Jesus comparou isso aos fariseus que falavam e agiam como se fossem inocentes e amassem a Deus, mas suas verdadeiras motivações eram pecaminosas. Assim como a fermento se espalha rapidamente pela massa, as atitudes dos fariseus poderiam afetar rapidamente aqueles que os seguiam. Jesus usa dois ditados judaicos conhecidos para expressar a mesma ideia: que Deus tornará conhecido tudo o que uma pessoa esconde. No dia do julgamento, Deus revelará as verdadeiras motivações ou intenções de todas as pessoas.</w:t>
      </w:r>
    </w:p>
    <w:p>
      <w:pPr/>
      <w:r>
        <w:rPr>
          <w:lang w:val="pt_PT" w:bidi="pt_PT"/>
        </w:rPr>
      </w:r>
      <w:r>
        <w:rPr>
          <w:lang w:val="pt_PT" w:bidi="pt_PT"/>
        </w:rPr>
        <w:t>Pare e discuta com sua equipe. Em sua cultura, como as pessoas reagem quando algo que fizeram em segredo é descoberto e compartilhado em público?</w:t>
      </w:r>
    </w:p>
    <w:p>
      <w:pPr/>
      <w:r>
        <w:rPr>
          <w:lang w:val="pt_PT" w:bidi="pt_PT"/>
        </w:rPr>
      </w:r>
      <w:r>
        <w:rPr>
          <w:lang w:val="pt_PT" w:bidi="pt_PT"/>
        </w:rPr>
        <w:t>Quando Jesus diz "O que vocês dizem no escuro será ouvido à luz do dia", ele quer dizer que, o que os discípulos dizem em segredo, será ouvido em público por muitas pessoas. Jesus usa um exemplo cultural: o que você sussurra na sala interior será gritado dos telhados. Na cultura judaica, a sala interior se refere a uma sala dentro de uma casa. As casas judaicas tinham paredes finas, de modo que as pessoas que passavam podiam ouvir o que estava sendo dito lá dentro. Os telhados das casas judaicas eram planos. Quando alguém queria anunciar algo importante para a comunidade, ele ficava em um telhado e falava em voz alta às pessoas na rua.</w:t>
      </w:r>
    </w:p>
    <w:p>
      <w:pPr/>
      <w:r>
        <w:rPr>
          <w:lang w:val="pt_PT" w:bidi="pt_PT"/>
        </w:rPr>
      </w:r>
      <w:r>
        <w:rPr>
          <w:lang w:val="pt_PT" w:bidi="pt_PT"/>
        </w:rPr>
        <w:t>Pare e mostre à sua equipe uma casa típica judaica com um telhado plano.</w:t>
      </w:r>
    </w:p>
    <w:p>
      <w:pPr/>
      <w:r>
        <w:rPr>
          <w:lang w:val="pt_PT" w:bidi="pt_PT"/>
        </w:rPr>
      </w:r>
      <w:r>
        <w:rPr>
          <w:lang w:val="pt_PT" w:bidi="pt_PT"/>
        </w:rPr>
        <w:t>Jesus diz "Eu vos digo" para enfatizar o que ele estava prestes a dizer. Jesus diz a todos os que estão ouvindo que não devem temer as pessoas que só podem prejudicar ou matar o corpo, porque elas não podem afetar aonde uma pessoa vai depois de morrer. Em vez disso, eles devem temer a Deus, que tem o poder e a autoridade para punir as pessoas que merecem ser punidas lançando-as na Geena, ou seja, no inferno. Nesse contexto, "temer" se refere ao temor da ira de Deus.</w:t>
      </w:r>
    </w:p>
    <w:p>
      <w:pPr/>
      <w:r>
        <w:rPr>
          <w:lang w:val="pt_PT" w:bidi="pt_PT"/>
        </w:rPr>
      </w:r>
      <w:r>
        <w:rPr>
          <w:lang w:val="pt_PT" w:bidi="pt_PT"/>
        </w:rPr>
        <w:t>Jesus então encoraja seus discípulos fazendo uma pergunta para a qual não espera ser respondido: "Não são cinco pardais vendidos por dois asses?" Os pardais eram pequenas aves que eram vendidas no mercado como alimento. Os asses eram moedas romanas que valiam apenas a décima sexta parte do pagamento de um dia. Jesus está apontando que os pardais tinham muito pouco valor, e ainda assim Deus cuidava de cada um.</w:t>
      </w:r>
    </w:p>
    <w:p>
      <w:pPr/>
      <w:r>
        <w:rPr>
          <w:lang w:val="pt_PT" w:bidi="pt_PT"/>
        </w:rPr>
      </w:r>
      <w:r>
        <w:rPr>
          <w:lang w:val="pt_PT" w:bidi="pt_PT"/>
        </w:rPr>
        <w:t>Pare e mostre à sua equipe uma foto de um pardal.</w:t>
      </w:r>
    </w:p>
    <w:p>
      <w:pPr/>
      <w:r>
        <w:rPr>
          <w:lang w:val="pt_PT" w:bidi="pt_PT"/>
        </w:rPr>
      </w:r>
      <w:r>
        <w:rPr>
          <w:lang w:val="pt_PT" w:bidi="pt_PT"/>
        </w:rPr>
        <w:t>Quando Jesus diz "De fato", ele está contrastando como Deus se preocupa com os pardais e como Deus se preocupa com os discípulos. Deus valorizava os discípulos muito mais do que os pardais. Ele até sabia quantos cabelos tinham na cabeça! Jesus lhes diz isso para não terem medo da perseguição na terra, mas para confiarem que Deus cuidará deles.</w:t>
      </w:r>
    </w:p>
    <w:p>
      <w:pPr/>
      <w:r>
        <w:rPr>
          <w:lang w:val="pt_PT" w:bidi="pt_PT"/>
        </w:rPr>
      </w:r>
      <w:r>
        <w:rPr>
          <w:lang w:val="pt_PT" w:bidi="pt_PT"/>
        </w:rPr>
        <w:t>Jesus fala sobre a pessoa que declara publicamente que está seguindo o Salvador Prometido, Jesus. Na presença de Deus e seus anjos, o Filho do Homem, Jesus, chamará essa pessoa. Jesus se refere a si mesmo como o Filho do Homem para indicar que ele era verdadeiramente humano e representava todas as pessoas. Mas, ao mesmo tempo, Jesus vinha da parte de Deus e tinha a autoridade de Deus. Uma pessoa reconhece Jesus não apenas dizendo publicamente às outras que ele segue Jesus, mas também vivendo uma vida de obediência aos mandamentos de Deus. Entretanto, quem rejeita Jesus publicamente, Jesus o rejeitará diante de Deus e seus anjos, o que tem um resultado eterno. As pessoas que falavam contra Jesus ou o negavam ainda poderiam ser perdoadas por Deus, case se voltassem para Ele. Mas, se alguém desonrasse o Espírito de Deus, então Deus não o perdoaria. O Evangelho de Mateus diz que um exemplo de pessoas que insultaram o espírito de Deus era o daquelas que viram Sua obra e disseram ser graças ao poder de Satanás. Isso havia acontecido quando Jesus expulsou o demônio do homem que não podia falar.</w:t>
      </w:r>
    </w:p>
    <w:p>
      <w:pPr/>
      <w:r>
        <w:rPr>
          <w:lang w:val="pt_PT" w:bidi="pt_PT"/>
        </w:rPr>
      </w:r>
      <w:r>
        <w:rPr>
          <w:lang w:val="pt_PT" w:bidi="pt_PT"/>
        </w:rPr>
        <w:t>Pare e discuta com sua equipe. Em sua cultura, como as pessoas reagem quando são rejeitadas? Como as pessoas podem reatar seus relacionamentos? Em que circunstâncias um relacionamento não pode ser reparado?</w:t>
      </w:r>
    </w:p>
    <w:p>
      <w:pPr/>
      <w:r>
        <w:rPr>
          <w:lang w:val="pt_PT" w:bidi="pt_PT"/>
        </w:rPr>
      </w:r>
      <w:r>
        <w:rPr>
          <w:lang w:val="pt_PT" w:bidi="pt_PT"/>
        </w:rPr>
        <w:t>Jesus diz aos seus discípulos para não se preocuparem quando forem presos e levados em julgamento nas sinagogas, os locais de encontro judaicos. Isso significava que os líderes religiosos se tornariam hostis com os discípulos, no futuro. Os líderes judaicos os levariam para uma sinagoga para decidir se deveriam ser punidos, por serem leais a Jesus.</w:t>
      </w:r>
    </w:p>
    <w:p>
      <w:pPr/>
      <w:r>
        <w:rPr>
          <w:lang w:val="pt_PT" w:bidi="pt_PT"/>
        </w:rPr>
      </w:r>
      <w:r>
        <w:rPr>
          <w:lang w:val="pt_PT" w:bidi="pt_PT"/>
        </w:rPr>
        <w:t>Pare e mostre à sua equipe a foto de uma sinagoga.</w:t>
      </w:r>
    </w:p>
    <w:p>
      <w:pPr/>
      <w:r>
        <w:rPr>
          <w:lang w:val="pt_PT" w:bidi="pt_PT"/>
        </w:rPr>
      </w:r>
      <w:r>
        <w:rPr>
          <w:lang w:val="pt_PT" w:bidi="pt_PT"/>
        </w:rPr>
        <w:t>Jesus lhes diz para não se preocuparem sobre como iriam se defender num tribunal, porque o Espírito de Deus os ajudaria a saber o que dizer no momento.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12:1–12</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as multidões se reuniam do lado de fora, enquanto Jesus estava na casa de um fariseu. Jesus sai e ensina seus discípulos sobre a hipocrisia.</w:t>
      </w:r>
    </w:p>
    <w:p>
      <w:pPr/>
      <w:r>
        <w:rPr>
          <w:lang w:val="pt_PT" w:bidi="pt_PT"/>
        </w:rPr>
      </w:r>
      <w:r>
        <w:rPr>
          <w:b/>
          <w:lang w:val="pt_PT" w:bidi="pt_PT"/>
        </w:rPr>
        <w:t>Segunda cena:</w:t>
      </w:r>
      <w:r>
        <w:rPr>
          <w:lang w:val="pt_PT" w:bidi="pt_PT"/>
        </w:rPr>
        <w:t xml:space="preserve"> Jesus ensina os discípulos que devem temer a Deus. Jesus também diz a eles o quão valiosos são.</w:t>
      </w:r>
    </w:p>
    <w:p>
      <w:pPr/>
      <w:r>
        <w:rPr>
          <w:lang w:val="pt_PT" w:bidi="pt_PT"/>
        </w:rPr>
      </w:r>
      <w:r>
        <w:rPr>
          <w:b/>
          <w:lang w:val="pt_PT" w:bidi="pt_PT"/>
        </w:rPr>
        <w:t>Terceira cena:</w:t>
      </w:r>
      <w:r>
        <w:rPr>
          <w:lang w:val="pt_PT" w:bidi="pt_PT"/>
        </w:rPr>
        <w:t xml:space="preserve"> Jesus ensina seus discípulos sobre reconhecê-lo perante os outros. Jesus explica que negar o Espírito Santo é imperdoável.</w:t>
      </w:r>
    </w:p>
    <w:p>
      <w:pPr/>
      <w:r>
        <w:rPr>
          <w:lang w:val="pt_PT" w:bidi="pt_PT"/>
        </w:rPr>
      </w:r>
      <w:r>
        <w:rPr>
          <w:b/>
          <w:lang w:val="pt_PT" w:bidi="pt_PT"/>
        </w:rPr>
        <w:t>Quarta cena:</w:t>
      </w:r>
      <w:r>
        <w:rPr>
          <w:lang w:val="pt_PT" w:bidi="pt_PT"/>
        </w:rPr>
        <w:t xml:space="preserve"> Jesus ensina seus discípulos como devem se comportar quando enfrentarem as provações nas sinagogas diante dos governantes e autoridades. Jesus diz a eles para não terem medo, porque o Espírito Santo lhes ensinaria o que dizer.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Uma grande multidão</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anjos de Deus</w:t>
      </w:r>
    </w:p>
    <w:p>
      <w:pPr>
        <w:pStyle w:val="ListBullet"/>
        <w:spacing w:line="240" w:lineRule="auto"/>
        <w:ind w:left="720"/>
      </w:pPr>
      <w:r>
        <w:rPr>
          <w:lang w:val="pt_PT" w:bidi="pt_PT"/>
        </w:rPr>
      </w:r>
      <w:r>
        <w:rPr>
          <w:lang w:val="pt_PT" w:bidi="pt_PT"/>
        </w:rPr>
        <w:t>Pessoa que nega Jesus</w:t>
      </w:r>
    </w:p>
    <w:p>
      <w:pPr>
        <w:pStyle w:val="ListBullet"/>
        <w:spacing w:line="240" w:lineRule="auto"/>
        <w:ind w:left="720"/>
      </w:pPr>
      <w:r>
        <w:rPr>
          <w:lang w:val="pt_PT" w:bidi="pt_PT"/>
        </w:rPr>
      </w:r>
      <w:r>
        <w:rPr>
          <w:lang w:val="pt_PT" w:bidi="pt_PT"/>
        </w:rPr>
        <w:t>Pessoa que reconhece Jesus</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Observe que há duas situações acontecendo ao mesmo tempo. Jesus está com os líderes religiosos dentro de uma casa, enquanto as pessoas estão se reunindo do lado de fora.</w:t>
      </w:r>
    </w:p>
    <w:p>
      <w:pPr/>
      <w:r>
        <w:rPr>
          <w:lang w:val="pt_PT" w:bidi="pt_PT"/>
        </w:rPr>
      </w:r>
      <w:r>
        <w:rPr>
          <w:lang w:val="pt_PT" w:bidi="pt_PT"/>
        </w:rPr>
        <w:t>Jesus deixa a casa de um fariseu e começa a ensinar seus discípulos sobre a hipocrisia. Uma grande multidão está ouvindo nas proximidades.</w:t>
      </w:r>
    </w:p>
    <w:p>
      <w:pPr/>
      <w:r>
        <w:rPr>
          <w:lang w:val="pt_PT" w:bidi="pt_PT"/>
        </w:rPr>
      </w:r>
      <w:r>
        <w:rPr>
          <w:lang w:val="pt_PT" w:bidi="pt_PT"/>
        </w:rPr>
        <w:t>Lembre-se de que Jesus está dizendo aos seus discípulos que a hipocrisia também pode afetá-los. Portanto, eles devem ter cuidado, porque o que for feito em segredo será revelado publicamente.</w:t>
      </w:r>
    </w:p>
    <w:p>
      <w:pPr/>
      <w:r>
        <w:rPr>
          <w:lang w:val="pt_PT" w:bidi="pt_PT"/>
        </w:rPr>
      </w:r>
      <w:r>
        <w:rPr>
          <w:lang w:val="pt_PT" w:bidi="pt_PT"/>
        </w:rPr>
        <w:t>Jesus ensina que Deus valoriza os discípulos. Se Deus se preocupa com o pardal, então certamente cuidará deles.</w:t>
      </w:r>
    </w:p>
    <w:p>
      <w:pPr/>
      <w:r>
        <w:rPr>
          <w:lang w:val="pt_PT" w:bidi="pt_PT"/>
        </w:rPr>
      </w:r>
      <w:r>
        <w:rPr>
          <w:lang w:val="pt_PT" w:bidi="pt_PT"/>
        </w:rPr>
        <w:t>Tenha em mente que os pardais eram vendidos nos mercados como alimento. Eles eram uma comida boa e barata. Jesus diz que Deus não se esquecia dos pardais, ainda que fossem vendidos para serem consumidos.</w:t>
      </w:r>
    </w:p>
    <w:p>
      <w:pPr/>
      <w:r>
        <w:rPr>
          <w:lang w:val="pt_PT" w:bidi="pt_PT"/>
        </w:rPr>
      </w:r>
      <w:r>
        <w:rPr>
          <w:lang w:val="pt_PT" w:bidi="pt_PT"/>
        </w:rPr>
        <w:t>Jesus diz que, se alguém o aceitar publicamente, ele dirá diante de Deus e dos anjos que essa pessoa pertence a ele. Mas, qualquer um que negar a Jesus na terra, Jesus negará essa pessoa no céu. Jesus diz que Deus pode perdoar os que o rejeitam, mas Ele não perdoará os que rejeitam o Espírito Santo.</w:t>
      </w:r>
    </w:p>
    <w:p>
      <w:pPr/>
      <w:r>
        <w:rPr>
          <w:lang w:val="pt_PT" w:bidi="pt_PT"/>
        </w:rPr>
      </w:r>
      <w:r>
        <w:rPr>
          <w:lang w:val="pt_PT" w:bidi="pt_PT"/>
        </w:rPr>
        <w:t>Note que Jesus está falando sobre as consequências eternas tanto de negá-lo como de reconhecê-lo diante das pessoas na terra. Jesus também diz que negar o Espírito Santo é imperdoável, mais ainda do que falar contra Jesus.</w:t>
      </w:r>
    </w:p>
    <w:p>
      <w:pPr/>
      <w:r>
        <w:rPr>
          <w:lang w:val="pt_PT" w:bidi="pt_PT"/>
        </w:rPr>
      </w:r>
      <w:r>
        <w:rPr>
          <w:lang w:val="pt_PT" w:bidi="pt_PT"/>
        </w:rPr>
        <w:t>Ele explica aos discípulos que eles enfrentarão provações, mas que o Espírito Santo lhes ensinará o que dizer no momento.</w:t>
      </w:r>
    </w:p>
    <w:p>
      <w:pPr/>
      <w:r>
        <w:rPr>
          <w:lang w:val="pt_PT" w:bidi="pt_PT"/>
        </w:rPr>
      </w:r>
      <w:r>
        <w:rPr>
          <w:lang w:val="pt_PT" w:bidi="pt_PT"/>
        </w:rPr>
        <w:t>Lembre-se de que Jesus está dizendo a eles que o Espírito Santo os induzirá a dizer as palavras certas. Quando Jesus diz ensinar, ele não quer dizer ensinar como a alunos em uma sala de aula, mas dar aos discípulos as palavras a serem ditas no momento das provações.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12:1–12</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Uma grande multidão</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anjos de Deus</w:t>
      </w:r>
    </w:p>
    <w:p>
      <w:pPr>
        <w:pStyle w:val="ListBullet"/>
        <w:spacing w:line="240" w:lineRule="auto"/>
        <w:ind w:left="720"/>
      </w:pPr>
      <w:r>
        <w:rPr>
          <w:lang w:val="pt_PT" w:bidi="pt_PT"/>
        </w:rPr>
      </w:r>
      <w:r>
        <w:rPr>
          <w:lang w:val="pt_PT" w:bidi="pt_PT"/>
        </w:rPr>
        <w:t>Pessoa que nega Jesus</w:t>
      </w:r>
    </w:p>
    <w:p>
      <w:pPr>
        <w:pStyle w:val="ListBullet"/>
        <w:spacing w:line="240" w:lineRule="auto"/>
        <w:ind w:left="720"/>
      </w:pPr>
      <w:r>
        <w:rPr>
          <w:lang w:val="pt_PT" w:bidi="pt_PT"/>
        </w:rPr>
      </w:r>
      <w:r>
        <w:rPr>
          <w:lang w:val="pt_PT" w:bidi="pt_PT"/>
        </w:rPr>
        <w:t>Pessoa que reconhece Jesus</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as pessoas se reunindo enquanto Jesus está na casa do fariseu. Enquanto Jesus está falando com seus discípulos, a equipe pode representar um fariseu procurando ser honrado, mas, em segredo, desconsiderando o povo. Quando Jesus está ensinando sobre Deus revelar o que é dito em segredo, a equipe pode representar um fariseu sussurrando, e alguém gritando a todos o que ele disse.</w:t>
      </w:r>
    </w:p>
    <w:p>
      <w:pPr/>
      <w:r>
        <w:rPr>
          <w:lang w:val="pt_PT" w:bidi="pt_PT"/>
        </w:rPr>
      </w:r>
      <w:r>
        <w:rPr>
          <w:lang w:val="pt_PT" w:bidi="pt_PT"/>
        </w:rPr>
        <w:t>A equipe deve representar também alguém negando a Jesus e outra pessoa o reconhecendo. Depois, mostrem como Jesus, diante de Deus e seus anjos, nega a pessoa que o havia negado. Mostrem também Jesus, diante de Deus e seus anjos, reconhecendo a pessoa que o reconheceu.</w:t>
      </w:r>
    </w:p>
    <w:p>
      <w:pPr/>
      <w:r>
        <w:rPr>
          <w:lang w:val="pt_PT" w:bidi="pt_PT"/>
        </w:rPr>
      </w:r>
      <w:r>
        <w:rPr>
          <w:lang w:val="pt_PT" w:bidi="pt_PT"/>
        </w:rPr>
        <w:t>A equipe deve encenar o Espírito Santo tentando guiar a vida de uma pessoa, mas a pessoa resistindo a ele, para representar a rejeição ao Espírito Santo.</w:t>
      </w:r>
    </w:p>
    <w:p>
      <w:pPr/>
      <w:r>
        <w:rPr>
          <w:lang w:val="pt_PT" w:bidi="pt_PT"/>
        </w:rPr>
      </w:r>
      <w:r>
        <w:rPr>
          <w:lang w:val="pt_PT" w:bidi="pt_PT"/>
        </w:rPr>
        <w:t>Faça com que a equipe represente o Espírito Santo sussurrando as palavras a um dos discípulos quando ele está em julgamento.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em uma refeição com os líderes religiosos, enquanto uma grande multidão se reúne do lado de fora. Ele deixa a casa, e todo o povo está reunido. Primeiro ele falou aos seus seguidores, dizendo a eles para ficarem atentos contra o fermento dos fariseus, o qual é sua hipocrisia. Ele enfatiza que Deus revelará tudo o que está em segredo; tudo o que está sendo dito por trás de portas fechadas será ouvido em público.</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"Não acho que somos como os fariseus", "Sinto-me envergonhado que povo conheça meus segredos", e "Preciso ser honesto em tudo o que faço". Reinicie a cena.</w:t>
      </w:r>
    </w:p>
    <w:p>
      <w:pPr/>
      <w:r>
        <w:rPr>
          <w:lang w:val="pt_PT" w:bidi="pt_PT"/>
        </w:rPr>
      </w:r>
      <w:r>
        <w:rPr>
          <w:lang w:val="pt_PT" w:bidi="pt_PT"/>
        </w:rPr>
        <w:t>Representem Jesus dizendo a seus discípulos para não temerem aos que podem matar o corpo, mas sim a Deus, que pode matar a alma e tem o poder de jogá-la no inferno. Jesus explica que Deus cuida de pássaros simples que custam muito pouco. As pessoas são mais importantes para Deus do que aqueles pássaros. Jesus diz que Deus conhece todos os cabelos em suas cabeças. Ele lhes ensina a não terem medo.</w:t>
      </w:r>
    </w:p>
    <w:p>
      <w:pPr/>
      <w:r>
        <w:rPr>
          <w:lang w:val="pt_PT" w:bidi="pt_PT"/>
        </w:rPr>
      </w:r>
      <w:r>
        <w:rPr>
          <w:b/>
          <w:lang w:val="pt_PT" w:bidi="pt_PT"/>
        </w:rPr>
        <w:t>Interrompa a cena.</w:t>
      </w:r>
      <w:r>
        <w:rPr>
          <w:lang w:val="pt_PT" w:bidi="pt_PT"/>
        </w:rPr>
        <w:t xml:space="preserve"> Pergunte aos atores que interpretam a multidão: "Como vocês se sentem?". Você pode ouvir coisas como: "Não quero ir para o inferno", "Sinto-me valorizado", e "Deus me conhece melhor do que eu mesmo". Reinicie a cena.</w:t>
      </w:r>
    </w:p>
    <w:p>
      <w:pPr/>
      <w:r>
        <w:rPr>
          <w:lang w:val="pt_PT" w:bidi="pt_PT"/>
        </w:rPr>
      </w:r>
      <w:r>
        <w:rPr>
          <w:lang w:val="pt_PT" w:bidi="pt_PT"/>
        </w:rPr>
        <w:t>Representem Jesus explicando: "Qualquer um que me reconhece aqui na terra, eu o reconhecerei diante dos anjos de Deus. Se alguém negar a mim aqui na terra, eu o negarei diante dos anjos de Deus.</w:t>
      </w:r>
    </w:p>
    <w:p>
      <w:pPr/>
      <w:r>
        <w:rPr>
          <w:lang w:val="pt_PT" w:bidi="pt_PT"/>
        </w:rPr>
      </w:r>
      <w:r>
        <w:rPr>
          <w:lang w:val="pt_PT" w:bidi="pt_PT"/>
        </w:rPr>
        <w:t>Qualquer um que fale contra mim, pode ser perdoado, mas qualquer um que insultar o Espírito Santo, não será perdoado".</w:t>
      </w:r>
    </w:p>
    <w:p>
      <w:pPr/>
      <w:r>
        <w:rPr>
          <w:lang w:val="pt_PT" w:bidi="pt_PT"/>
        </w:rPr>
      </w:r>
      <w:r>
        <w:rPr>
          <w:b/>
          <w:lang w:val="pt_PT" w:bidi="pt_PT"/>
        </w:rPr>
        <w:t>Interrompa a cena.</w:t>
      </w:r>
      <w:r>
        <w:rPr>
          <w:lang w:val="pt_PT" w:bidi="pt_PT"/>
        </w:rPr>
        <w:t xml:space="preserve"> Pergunte aos atores que interpretam os anjos: "Como vocês se sentem?". Você pode ouvir coisas como: "Não posso acreditar que algumas pessoas não queiram seguir a Jesus", "Eles negaram a Jesus; como podem esperar que Jesus os reconheça aqui?", e "Estamos felizes por nunca terem negado a Jesus em suas provações e dificuldades. Que alegria Jesus reconhecê-los aqui". Reinicie a cena.</w:t>
      </w:r>
    </w:p>
    <w:p>
      <w:pPr/>
      <w:r>
        <w:rPr>
          <w:lang w:val="pt_PT" w:bidi="pt_PT"/>
        </w:rPr>
      </w:r>
      <w:r>
        <w:rPr>
          <w:lang w:val="pt_PT" w:bidi="pt_PT"/>
        </w:rPr>
        <w:t>Representem Jesus dizendo a seus discípulos que, quando eles forem levados a julgamento, não devem se preocupar com as palavras a dizer, pois, o Espírito Santo lhes ensinará o que dizer naquele momento.</w:t>
      </w:r>
    </w:p>
    <w:p>
      <w:pPr/>
      <w:r>
        <w:rPr>
          <w:lang w:val="pt_PT" w:bidi="pt_PT"/>
        </w:rPr>
      </w:r>
      <w:r>
        <w:rPr>
          <w:b/>
          <w:lang w:val="pt_PT" w:bidi="pt_PT"/>
        </w:rPr>
        <w:t>Interrompa a cena.</w:t>
      </w:r>
      <w:r>
        <w:rPr>
          <w:lang w:val="pt_PT" w:bidi="pt_PT"/>
        </w:rPr>
        <w:t xml:space="preserve"> Pergunte ao ator que interpreta o Espírito Santo: "Como você se sente?". Você pode ouvir coisas como: "Estou feliz por eles terem prestado atenção ao que Jesus disse; eles podem usar essas palavras agora", "Estou satisfeito com Jesus. Eles seguirão minha orientação", e "É neste momento que eles precisam ouvir e repetir".</w:t>
      </w:r>
    </w:p>
    <w:p>
      <w:pPr/>
      <w:r>
        <w:rPr>
          <w:lang w:val="pt_PT" w:bidi="pt_PT"/>
        </w:rPr>
      </w:r>
      <w:r>
        <w:rPr>
          <w:lang w:val="pt_PT" w:bidi="pt_PT"/>
        </w:rPr>
        <w:t>Pergunte aos atores que interpretam os discípulos sendo julgados: "Como vocês se sentem?". Você pode ouvir coisas como: "Estou com medo, mas lembro do que Jesus me disse", "Estou honrado por sofrer como Jesus", e "Estou confiante sobre o que preciso dizer porque o Espírito Santo está me ensinando suas palavras".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12:1–12</w:t>
      </w:r>
    </w:p>
    <w:p>
      <w:pPr/>
      <w:r>
        <w:rPr>
          <w:lang w:val="pt_PT" w:bidi="pt_PT"/>
        </w:rPr>
      </w:r>
      <w:r>
        <w:rPr>
          <w:lang w:val="pt_PT" w:bidi="pt_PT"/>
        </w:rPr>
        <w:t>Ouça o texto uma vez na versão mais fácil de entender.</w:t>
      </w:r>
    </w:p>
    <w:p>
      <w:pPr/>
      <w:r>
        <w:rPr>
          <w:lang w:val="pt_PT" w:bidi="pt_PT"/>
        </w:rPr>
      </w:r>
      <w:r>
        <w:rPr>
          <w:lang w:val="pt_PT" w:bidi="pt_PT"/>
        </w:rPr>
        <w:t xml:space="preserve">Depois de Jesus criticar os líderes religiosos, ele ensinou seus </w:t>
      </w:r>
      <w:r>
        <w:rPr>
          <w:b/>
          <w:lang w:val="pt_PT" w:bidi="pt_PT"/>
        </w:rPr>
        <w:t>discípulos</w:t>
      </w:r>
      <w:r>
        <w:rPr>
          <w:lang w:val="pt_PT" w:bidi="pt_PT"/>
        </w:rPr>
        <w:t xml:space="preserve">, ou seguidores, sobre a </w:t>
      </w:r>
      <w:r>
        <w:rPr>
          <w:b/>
          <w:lang w:val="pt_PT" w:bidi="pt_PT"/>
        </w:rPr>
        <w:t>perseguição</w:t>
      </w:r>
      <w:r>
        <w:rPr>
          <w:lang w:val="pt_PT" w:bidi="pt_PT"/>
        </w:rPr>
        <w:t>, isto é, outras pessoas fazendo com que o povo de Deus sofra. Certifique-se de traduzir discípulos da mesma maneira que você já o fez. Os termos Discípulos e Perseguição estão no glossário principal.</w:t>
      </w:r>
    </w:p>
    <w:p>
      <w:pPr/>
      <w:r>
        <w:rPr>
          <w:lang w:val="pt_PT" w:bidi="pt_PT"/>
        </w:rPr>
      </w:r>
      <w:r>
        <w:rPr>
          <w:lang w:val="pt_PT" w:bidi="pt_PT"/>
        </w:rPr>
        <w:t xml:space="preserve">Jesus adverte seus discípulos para não praticarem a </w:t>
      </w:r>
      <w:r>
        <w:rPr>
          <w:b/>
          <w:lang w:val="pt_PT" w:bidi="pt_PT"/>
        </w:rPr>
        <w:t>hipocrisia</w:t>
      </w:r>
      <w:r>
        <w:rPr>
          <w:lang w:val="pt_PT" w:bidi="pt_PT"/>
        </w:rPr>
        <w:t xml:space="preserve"> como os </w:t>
      </w:r>
      <w:r>
        <w:rPr>
          <w:b/>
          <w:lang w:val="pt_PT" w:bidi="pt_PT"/>
        </w:rPr>
        <w:t>fariseus,</w:t>
      </w:r>
      <w:r>
        <w:rPr>
          <w:lang w:val="pt_PT" w:bidi="pt_PT"/>
        </w:rPr>
        <w:t xml:space="preserve"> os líderes religiosos judaicos. Um hipócrita é alguém que não é sincero. Eles dizem algo, mas não acreditam realmente no que dizem. Traduza fariseu e hipocrisia da mesma maneira que você já traduziu antes. Ambos os termos estão no glossário principal.</w:t>
      </w:r>
    </w:p>
    <w:p>
      <w:pPr/>
      <w:r>
        <w:rPr>
          <w:lang w:val="pt_PT" w:bidi="pt_PT"/>
        </w:rPr>
      </w:r>
      <w:r>
        <w:rPr>
          <w:lang w:val="pt_PT" w:bidi="pt_PT"/>
        </w:rPr>
        <w:t xml:space="preserve">Jesus diz a seus seguidores que não devem temer aos homens que podem machucá-los e matá-los, porque esses mesmos homens não podem determinar aonde os seguidores de Jesus vão após a morte. No entanto, eles devem </w:t>
      </w:r>
      <w:r>
        <w:rPr>
          <w:b/>
          <w:lang w:val="pt_PT" w:bidi="pt_PT"/>
        </w:rPr>
        <w:t>temer</w:t>
      </w:r>
      <w:r>
        <w:rPr>
          <w:lang w:val="pt_PT" w:bidi="pt_PT"/>
        </w:rPr>
        <w:t xml:space="preserve"> a Deus. Aqui, temer significa sentir respeito e reverência por Deus, e viver em obediência a Ele por causa desse temor. Jesus ensina a seus seguidores que apenas Deus tem a </w:t>
      </w:r>
      <w:r>
        <w:rPr>
          <w:b/>
          <w:lang w:val="pt_PT" w:bidi="pt_PT"/>
        </w:rPr>
        <w:t>autoridade</w:t>
      </w:r>
      <w:r>
        <w:rPr>
          <w:lang w:val="pt_PT" w:bidi="pt_PT"/>
        </w:rPr>
        <w:t xml:space="preserve">, ou o direito de agir, para enviar as pessoas para o </w:t>
      </w:r>
      <w:r>
        <w:rPr>
          <w:b/>
          <w:lang w:val="pt_PT" w:bidi="pt_PT"/>
        </w:rPr>
        <w:t>inferno</w:t>
      </w:r>
      <w:r>
        <w:rPr>
          <w:lang w:val="pt_PT" w:bidi="pt_PT"/>
        </w:rPr>
        <w:t>. Traduza autoridade da mesma maneira que você já traduziu antes. O termo Autoridade está no glossário principal.</w:t>
      </w:r>
    </w:p>
    <w:p>
      <w:pPr/>
      <w:r>
        <w:rPr>
          <w:lang w:val="pt_PT" w:bidi="pt_PT"/>
        </w:rPr>
      </w:r>
      <w:r>
        <w:rPr>
          <w:lang w:val="pt_PT" w:bidi="pt_PT"/>
        </w:rPr>
        <w:t xml:space="preserve">Aqui, a palavra </w:t>
      </w:r>
      <w:r>
        <w:rPr>
          <w:b/>
          <w:lang w:val="pt_PT" w:bidi="pt_PT"/>
        </w:rPr>
        <w:t>inferno</w:t>
      </w:r>
      <w:r>
        <w:rPr>
          <w:lang w:val="pt_PT" w:bidi="pt_PT"/>
        </w:rPr>
        <w:t xml:space="preserve"> se refere, de fato, ao nome hebraico para o Vale de Hinom. Tratava-se de um vale ao sul de Jerusalém, onde as pessoas jogavam o lixo e os cadáveres dos criminosos. Para os judeus, o vale simbolizava o lugar onde Deus puniria as pessoas perversas depois de morrerem. Traduza inferno da mesma maneira que você tem traduzido nas passagens anteriores. O termo Inferno consta do glossário principal.</w:t>
      </w:r>
    </w:p>
    <w:p>
      <w:pPr/>
      <w:r>
        <w:rPr>
          <w:lang w:val="pt_PT" w:bidi="pt_PT"/>
        </w:rPr>
      </w:r>
      <w:r>
        <w:rPr>
          <w:lang w:val="pt_PT" w:bidi="pt_PT"/>
        </w:rPr>
        <w:t xml:space="preserve">Jesus diz sobre todo aquele que disser publicamente que o segue e obedece a seus ensinamentos, que o </w:t>
      </w:r>
      <w:r>
        <w:rPr>
          <w:b/>
          <w:lang w:val="pt_PT" w:bidi="pt_PT"/>
        </w:rPr>
        <w:t>Filho do Homem</w:t>
      </w:r>
      <w:r>
        <w:rPr>
          <w:lang w:val="pt_PT" w:bidi="pt_PT"/>
        </w:rPr>
        <w:t xml:space="preserve"> também se apresentará diante de Deus e dos </w:t>
      </w:r>
      <w:r>
        <w:rPr>
          <w:b/>
          <w:lang w:val="pt_PT" w:bidi="pt_PT"/>
        </w:rPr>
        <w:t>anjos</w:t>
      </w:r>
      <w:r>
        <w:rPr>
          <w:lang w:val="pt_PT" w:bidi="pt_PT"/>
        </w:rPr>
        <w:t xml:space="preserve"> e dirá que essa pessoa pertence a ele. Aqui, Filho do Homem é um título que se refere a Jesus, como aquele que tem todo o poder e autoridade. Os anjos se referem aos seres espirituais que são mensageiros de Deus. Traduza Filho do Homem e anjos da mesma maneira que você traduziu antes. Ambos os termos estão no glossário principal.</w:t>
      </w:r>
    </w:p>
    <w:p>
      <w:pPr/>
      <w:r>
        <w:rPr>
          <w:lang w:val="pt_PT" w:bidi="pt_PT"/>
        </w:rPr>
      </w:r>
      <w:r>
        <w:rPr>
          <w:lang w:val="pt_PT" w:bidi="pt_PT"/>
        </w:rPr>
        <w:t xml:space="preserve">Jesus ensina que qualquer um que nega a Jesus pode ser </w:t>
      </w:r>
      <w:r>
        <w:rPr>
          <w:b/>
          <w:lang w:val="pt_PT" w:bidi="pt_PT"/>
        </w:rPr>
        <w:t>perdoado</w:t>
      </w:r>
      <w:r>
        <w:rPr>
          <w:lang w:val="pt_PT" w:bidi="pt_PT"/>
        </w:rPr>
        <w:t xml:space="preserve"> por Deus. Perdoar significa que Deus não punirá uma pessoa como ela merece, se essa pessoa deixar de fazer o mal e se voltar para Ele. No entanto, Jesus diz que as pessoas que </w:t>
      </w:r>
      <w:r>
        <w:rPr>
          <w:b/>
          <w:lang w:val="pt_PT" w:bidi="pt_PT"/>
        </w:rPr>
        <w:t>blasfemam</w:t>
      </w:r>
      <w:r>
        <w:rPr>
          <w:lang w:val="pt_PT" w:bidi="pt_PT"/>
        </w:rPr>
        <w:t xml:space="preserve"> contra o </w:t>
      </w:r>
      <w:r>
        <w:rPr>
          <w:b/>
          <w:lang w:val="pt_PT" w:bidi="pt_PT"/>
        </w:rPr>
        <w:t>Espírito Santo</w:t>
      </w:r>
      <w:r>
        <w:rPr>
          <w:lang w:val="pt_PT" w:bidi="pt_PT"/>
        </w:rPr>
        <w:t>, ou o Espírito de Deus, não serão perdoadas. Blasfemar significa desonrar a Deus. Um exemplo de desonrar o Espírito de Deus pode ser testemunhar a obra do Espírito de Deus e dizer que foi realizada por meio do poder de Satanás, o inimigo de Deus. Traduza perdoar, blasfemar e Espírito Santo da mesma maneira que você traduziu nas passagens anteriores. Todos os três termos estão no glossário principal.</w:t>
      </w:r>
    </w:p>
    <w:p>
      <w:pPr/>
      <w:r>
        <w:rPr>
          <w:lang w:val="pt_PT" w:bidi="pt_PT"/>
        </w:rPr>
      </w:r>
      <w:r>
        <w:rPr>
          <w:lang w:val="pt_PT" w:bidi="pt_PT"/>
        </w:rPr>
        <w:t xml:space="preserve">Jesus diz que os discípulos não devem se preocupar quando forem julgados nas </w:t>
      </w:r>
      <w:r>
        <w:rPr>
          <w:b/>
          <w:lang w:val="pt_PT" w:bidi="pt_PT"/>
        </w:rPr>
        <w:t>sinagogas</w:t>
      </w:r>
      <w:r>
        <w:rPr>
          <w:lang w:val="pt_PT" w:bidi="pt_PT"/>
        </w:rPr>
        <w:t>, os lugares de culto judaicos. Traduza sinagoga da mesma maneira que você traduziu antes. O termo Sinagoga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12:1–12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95">
        <w:r>
          <w:rPr>
            <w:lang w:val="pt_PT" w:bidi="pt_PT"/>
          </w:rPr>
          <w:rPr>
            <w:color w:val="0000EE"/>
            <w:u w:val="single"/>
          </w:rPr>
          <w:t>Ouvir e Sentir</w:t>
        </w:r>
      </w:hyperlink>
      <w:r>
        <w:rPr>
          <w:lang w:val="pt_PT" w:bidi="pt_PT"/>
        </w:rPr>
        <w:t xml:space="preserve"> (389 KB)</w:t>
      </w:r>
      <w:r>
        <w:rPr>
          <w:lang w:val="pt_PT" w:bidi="pt_PT"/>
        </w:rPr>
      </w:r>
    </w:p>
    <w:p>
      <w:pPr>
        <w:pStyle w:val="ListBullet"/>
        <w:spacing w:line="240" w:lineRule="auto"/>
        <w:ind w:left="720"/>
      </w:pPr>
      <w:r>
        <w:rPr>
          <w:lang w:val="pt_PT" w:bidi="pt_PT"/>
        </w:rPr>
      </w:r>
      <w:hyperlink r:id="rId296">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297">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298">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299">
        <w:r>
          <w:rPr>
            <w:lang w:val="pt_PT" w:bidi="pt_PT"/>
          </w:rPr>
          <w:rPr>
            <w:color w:val="0000EE"/>
            <w:u w:val="single"/>
          </w:rPr>
          <w:t>Preenchendo as Lacunas</w:t>
        </w:r>
      </w:hyperlink>
      <w:r>
        <w:rPr>
          <w:lang w:val="pt_PT" w:bidi="pt_PT"/>
        </w:rPr>
        <w:t xml:space="preserve"> (2.3 MB)</w:t>
      </w:r>
      <w:r>
        <w:rPr>
          <w:lang w:val="pt_PT" w:bidi="pt_PT"/>
        </w:rPr>
      </w:r>
    </w:p>
    <w:p>
      <w:pPr>
        <w:pStyle w:val="ListBullet"/>
        <w:spacing w:line="240" w:lineRule="auto"/>
        <w:ind w:left="720"/>
      </w:pPr>
      <w:r>
        <w:rPr>
          <w:lang w:val="pt_PT" w:bidi="pt_PT"/>
        </w:rPr>
      </w:r>
      <w:hyperlink r:id="rId300">
        <w:r>
          <w:rPr>
            <w:lang w:val="pt_PT" w:bidi="pt_PT"/>
          </w:rPr>
          <w:rPr>
            <w:color w:val="0000EE"/>
            <w:u w:val="single"/>
          </w:rPr>
          <w:t>Falando a Palavra</w:t>
        </w:r>
      </w:hyperlink>
      <w:r>
        <w:rPr>
          <w:lang w:val="pt_PT" w:bidi="pt_PT"/>
        </w:rPr>
        <w:t xml:space="preserve"> (917 KB)</w:t>
      </w:r>
      <w:r>
        <w:rPr>
          <w:lang w:val="pt_PT" w:bidi="pt_PT"/>
        </w:rPr>
      </w:r>
      <w:r>
        <w:rPr>
          <w:lang w:val="pt_PT" w:bidi="pt_PT"/>
        </w:rPr>
      </w:r>
      <w:r>
        <w:rPr>
          <w:lang w:val="pt_PT" w:bidi="pt_PT"/>
        </w:rPr>
      </w:r>
    </w:p>
    <w:p>
      <w:pPr/>
      <w:r>
        <w:rPr>
          <w:lang w:val="pt_PT" w:bidi="pt_PT"/>
        </w:rPr>
      </w:r>
    </w:p>
    <w:p>
      <w:pPr>
        <w:pStyle w:val="Heading2"/>
      </w:pPr>
      <w:r>
        <w:rPr>
          <w:lang w:val="pt_PT" w:bidi="pt_PT"/>
        </w:rPr>
        <w:t>Lucas 12:13–21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12:13–21</w:t>
      </w:r>
    </w:p>
    <w:p>
      <w:pPr/>
      <w:r>
        <w:rPr>
          <w:lang w:val="pt_PT" w:bidi="pt_PT"/>
        </w:rPr>
      </w:r>
      <w:r>
        <w:rPr>
          <w:lang w:val="pt_PT" w:bidi="pt_PT"/>
        </w:rPr>
        <w:t>Escute Lucas 12:13–21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12:13–21</w:t>
      </w:r>
    </w:p>
    <w:p>
      <w:pPr/>
      <w:r>
        <w:rPr>
          <w:lang w:val="pt_PT" w:bidi="pt_PT"/>
        </w:rPr>
      </w:r>
      <w:r>
        <w:rPr>
          <w:lang w:val="pt_PT" w:bidi="pt_PT"/>
        </w:rPr>
        <w:t>Ouça o texto uma vez na versão mais fácil de entender.</w:t>
      </w:r>
    </w:p>
    <w:p>
      <w:pPr/>
      <w:r>
        <w:rPr>
          <w:lang w:val="pt_PT" w:bidi="pt_PT"/>
        </w:rPr>
      </w:r>
      <w:r>
        <w:rPr>
          <w:lang w:val="pt_PT" w:bidi="pt_PT"/>
        </w:rPr>
        <w:t>Na última história, Jesus deixou uma casa com os líderes religiosos irritados e que queriam encontrar uma maneira de puni-lo. Ao mesmo tempo, milhares de pessoas se reuniram fora da casa tentando se aproximar de Jesus. Jesus primeiro toma um tempo para ensinar seus discípulos sobre a perseguição e adverti-los sobre a hipocrisia dos fariseus. Enquanto ele está ensinando, um homem na multidão grita para que Jesus resolva uma disputa por terra. Jesus usa a pergunta do homem para ensinar sobre a ganância contando uma parábola, ou uma pequena história.</w:t>
      </w:r>
    </w:p>
    <w:p>
      <w:pPr/>
      <w:r>
        <w:rPr>
          <w:lang w:val="pt_PT" w:bidi="pt_PT"/>
        </w:rPr>
      </w:r>
      <w:r>
        <w:rPr>
          <w:lang w:val="pt_PT" w:bidi="pt_PT"/>
        </w:rPr>
        <w:t>O homem interrompe Jesus e o chama de instrutor, um título educado para um líder religioso judaico. O homem tem um irmão mais velho e seu pai havia morrido. Na cultura judaica, quando um homem morria, ele deixava uma herança, ou todas as suas terras, dinheiro e posses, para seus filhos. Normalmente, o filho mais velho recebia o dobro dos outros filhos. O homem na multidão estava se queixando porque seu irmão mais velho não estava compartilhando a herança. O homem quer que Jesus use sua autoridade, ou o direito de agir, para ajudá-lo a obter o que acha ser sua parte justa da herança.</w:t>
      </w:r>
    </w:p>
    <w:p>
      <w:pPr/>
      <w:r>
        <w:rPr>
          <w:lang w:val="pt_PT" w:bidi="pt_PT"/>
        </w:rPr>
      </w:r>
      <w:r>
        <w:rPr>
          <w:lang w:val="pt_PT" w:bidi="pt_PT"/>
        </w:rPr>
        <w:t>Pare e discuta com sua equipe. O que acontece com as posses de uma pessoa quando ela morre? Em sua cultura, como as pessoas decidem quem obtém quais coisas quando uma pessoa morre, se houver uma disputa?</w:t>
      </w:r>
    </w:p>
    <w:p>
      <w:pPr/>
      <w:r>
        <w:rPr>
          <w:lang w:val="pt_PT" w:bidi="pt_PT"/>
        </w:rPr>
      </w:r>
      <w:r>
        <w:rPr>
          <w:lang w:val="pt_PT" w:bidi="pt_PT"/>
        </w:rPr>
        <w:t>Jesus diz: "Homem, quem me nomeou um juiz ou árbitro sobre vocês?" Um juiz e um árbitro eram as pessoas que tinham a autoridade para resolver as disputas sobre terras e dividir a propriedade corretamente. A pergunta de Jesus não era para ser respondida, mas indicava que ele havia desaprovado o pedido do homem. Jesus o chama de homem, que era uma maneira comum para se dirigir a um estranho. As pessoas geralmente iam aos líderes religiosos para resolver os desacordos, mas Jesus se recusa a aceitar esse papel.</w:t>
      </w:r>
    </w:p>
    <w:p>
      <w:pPr/>
      <w:r>
        <w:rPr>
          <w:lang w:val="pt_PT" w:bidi="pt_PT"/>
        </w:rPr>
      </w:r>
      <w:r>
        <w:rPr>
          <w:lang w:val="pt_PT" w:bidi="pt_PT"/>
        </w:rPr>
        <w:t>Jesus fala a todos os que estão escutando e lhes dá um aviso. Jesus os adverte fortemente para não serem gananciosos de forma alguma. Ganância se refere a um forte desejo por mais e mais coisas. Não se trata apenas de querer mais dinheiro, mas também de um forte desejo de que outras pessoas o vejam como alguém importante. No caso do homem, possuir mais terras permitiria que ele desfrutasse de uma posição social mais elevada na comunidade. Jesus ensina que possuir mais coisas não torna a vida de uma pessoa mais valiosa ou importante.</w:t>
      </w:r>
    </w:p>
    <w:p>
      <w:pPr/>
      <w:r>
        <w:rPr>
          <w:lang w:val="pt_PT" w:bidi="pt_PT"/>
        </w:rPr>
      </w:r>
      <w:r>
        <w:rPr>
          <w:lang w:val="pt_PT" w:bidi="pt_PT"/>
        </w:rPr>
        <w:t>Jesus conta uma parábola, uma pequena história, sobre um agricultor ganancioso. Havia um homem muito rico que possuía campos que produziam grandes colheitas. Os campos provavelmente eram de grãos de trigo ou cevada. Como os campos do homem produziam uma safra tão boa, ele tinha que decidir o que fazer com ela. Ele possuía celeiros, edifícios usados para armazenar coisas, mas estavam tão cheios que não havia espaço para suas colheitas.</w:t>
      </w:r>
    </w:p>
    <w:p>
      <w:pPr/>
      <w:r>
        <w:rPr>
          <w:lang w:val="pt_PT" w:bidi="pt_PT"/>
        </w:rPr>
      </w:r>
      <w:r>
        <w:rPr>
          <w:lang w:val="pt_PT" w:bidi="pt_PT"/>
        </w:rPr>
        <w:t>Pare e mostre a imagem de um celeiro. Como as pessoas em sua cultura armazenam comida ou bens?</w:t>
      </w:r>
    </w:p>
    <w:p>
      <w:pPr/>
      <w:r>
        <w:rPr>
          <w:lang w:val="pt_PT" w:bidi="pt_PT"/>
        </w:rPr>
      </w:r>
      <w:r>
        <w:rPr>
          <w:lang w:val="pt_PT" w:bidi="pt_PT"/>
        </w:rPr>
        <w:t>O homem pensa consigo que ele ordenará a seus servos para derrubarem os celeiros e substituí-los por celeiros maiores, para poder armazenar todos os seus grãos e bens. Ele imaginou que se felicitaria no futuro, quando tivesse novos celeiros abastecidos com coisas boas suficientes para durar muitos anos. Ele acredita que, se fizer isso, pode comer, beber e se alegrar. Em outras palavras, no futuro ele poderá viver uma vida fácil, e se divertir em festas e banquetes.</w:t>
      </w:r>
    </w:p>
    <w:p>
      <w:pPr/>
      <w:r>
        <w:rPr>
          <w:lang w:val="pt_PT" w:bidi="pt_PT"/>
        </w:rPr>
      </w:r>
      <w:r>
        <w:rPr>
          <w:lang w:val="pt_PT" w:bidi="pt_PT"/>
        </w:rPr>
        <w:t>Pare e discuta com sua equipe. Em sua cultura, como vocês descreveriam uma pessoa que fala consigo em sua mente? Como as pessoas planejam para o futuro em sua cultura?</w:t>
      </w:r>
    </w:p>
    <w:p>
      <w:pPr/>
      <w:r>
        <w:rPr>
          <w:lang w:val="pt_PT" w:bidi="pt_PT"/>
        </w:rPr>
      </w:r>
      <w:r>
        <w:rPr>
          <w:lang w:val="pt_PT" w:bidi="pt_PT"/>
        </w:rPr>
        <w:t>Mas as palavras de Deus interrompem o que o homem pensava consigo mesmo. Deus o chama de tolo, uma pessoa que não pensa com clareza. Quando Deus diz "te pedirão tua alma", Ele está dizendo ao homem que tirará a vida dele, ou que o homem morrerá naquela noite. Deus pergunta: "Quem receberá o que você preparou para si mesmo?" Ele faz esta pergunta para enfatizar que todas as posses do homem, que ele havia guardado para si, seriam transmitidas para outra pessoa. Jesus termina a parábola e faz uma conclusão aos seus discípulos e à multidão.</w:t>
      </w:r>
    </w:p>
    <w:p>
      <w:pPr/>
      <w:r>
        <w:rPr>
          <w:lang w:val="pt_PT" w:bidi="pt_PT"/>
        </w:rPr>
      </w:r>
      <w:r>
        <w:rPr>
          <w:lang w:val="pt_PT" w:bidi="pt_PT"/>
        </w:rPr>
        <w:t>Ele diz que qualquer um que armazene riquezas para si, na terra, acabará como o rico agricultor. Eles morrerão, deixarão suas posses materiais para outra pessoa, e Deus os considerará tolos. Jesus diz que eles são como o agricultor, porque não são ricos em relação a Deus. Isso significa que eles não fazem o que Deus considera valioso. Eles não confiam em Deus e não usam suas riquezas e posses para servir a Deus e aos outros.</w:t>
      </w:r>
    </w:p>
    <w:p>
      <w:pPr/>
      <w:r>
        <w:rPr>
          <w:lang w:val="pt_PT" w:bidi="pt_PT"/>
        </w:rPr>
      </w:r>
      <w:r>
        <w:rPr>
          <w:lang w:val="pt_PT" w:bidi="pt_PT"/>
        </w:rPr>
        <w:t>Pare e discuta com sua equipe. Quais são as maneiras pelas quais as pessoas em sua cultura usam o que elas têm para servir a Deus e aos outros?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12:13–21</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enquanto Jesus está ensinando seus discípulos, alguém na multidão o interrompe para ele resolver um desacordo sobre herança. Jesus rejeita o papel de árbitro entre os irmãos. Jesus advertiu a todos sobre a ganância.</w:t>
      </w:r>
    </w:p>
    <w:p>
      <w:pPr/>
      <w:r>
        <w:rPr>
          <w:lang w:val="pt_PT" w:bidi="pt_PT"/>
        </w:rPr>
      </w:r>
      <w:r>
        <w:rPr>
          <w:b/>
          <w:lang w:val="pt_PT" w:bidi="pt_PT"/>
        </w:rPr>
        <w:t>Segunda cena:</w:t>
      </w:r>
      <w:r>
        <w:rPr>
          <w:lang w:val="pt_PT" w:bidi="pt_PT"/>
        </w:rPr>
        <w:t xml:space="preserve"> Jesus conta uma parábola sobre um homem rico. A terra do homem rico produziu em abundância. O homem rico planejava destruir seus celeiros e reconstruí-los, para armazenar todas as suas colheitas e posses. Deus o chama e pergunta quem obterá todas as coisas que ele deixaria para trás. Jesus termina dizendo que o homem rico é como a pessoa que armazena riquezas para si e não confia em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Grande multidão</w:t>
      </w:r>
    </w:p>
    <w:p>
      <w:pPr>
        <w:pStyle w:val="ListBullet"/>
        <w:spacing w:line="240" w:lineRule="auto"/>
        <w:ind w:left="720"/>
      </w:pPr>
      <w:r>
        <w:rPr>
          <w:lang w:val="pt_PT" w:bidi="pt_PT"/>
        </w:rPr>
      </w:r>
      <w:r>
        <w:rPr>
          <w:lang w:val="pt_PT" w:bidi="pt_PT"/>
        </w:rPr>
        <w:t>Pessoa da multidão</w:t>
      </w:r>
    </w:p>
    <w:p>
      <w:pPr>
        <w:pStyle w:val="ListBullet"/>
        <w:spacing w:line="240" w:lineRule="auto"/>
        <w:ind w:left="720"/>
      </w:pPr>
      <w:r>
        <w:rPr>
          <w:lang w:val="pt_PT" w:bidi="pt_PT"/>
        </w:rPr>
      </w:r>
      <w:r>
        <w:rPr>
          <w:lang w:val="pt_PT" w:bidi="pt_PT"/>
        </w:rPr>
        <w:t>Irmão da pessoa</w:t>
      </w:r>
    </w:p>
    <w:p>
      <w:pPr>
        <w:pStyle w:val="ListBullet"/>
        <w:spacing w:line="240" w:lineRule="auto"/>
        <w:ind w:left="720"/>
      </w:pPr>
      <w:r>
        <w:rPr>
          <w:lang w:val="pt_PT" w:bidi="pt_PT"/>
        </w:rPr>
      </w:r>
      <w:r>
        <w:rPr>
          <w:lang w:val="pt_PT" w:bidi="pt_PT"/>
        </w:rPr>
        <w:t>Homem rico</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essa multidão é a mesma da última passagem.</w:t>
      </w:r>
    </w:p>
    <w:p>
      <w:pPr/>
      <w:r>
        <w:rPr>
          <w:lang w:val="pt_PT" w:bidi="pt_PT"/>
        </w:rPr>
      </w:r>
      <w:r>
        <w:rPr>
          <w:lang w:val="pt_PT" w:bidi="pt_PT"/>
        </w:rPr>
        <w:t>Tenha em mente que a pessoa está pedindo a Jesus para dizer a seu irmão para fazer o que a lei estabelece sobre a herança - o dinheiro, as posses e a propriedade - que o pai do homem deixara para trás.</w:t>
      </w:r>
    </w:p>
    <w:p>
      <w:pPr/>
      <w:r>
        <w:rPr>
          <w:lang w:val="pt_PT" w:bidi="pt_PT"/>
        </w:rPr>
      </w:r>
      <w:r>
        <w:rPr>
          <w:lang w:val="pt_PT" w:bidi="pt_PT"/>
        </w:rPr>
        <w:t>Uma pessoa da multidão pede a Jesus para dizer a seu irmão para dividir a herança com ele.</w:t>
      </w:r>
    </w:p>
    <w:p>
      <w:pPr/>
      <w:r>
        <w:rPr>
          <w:lang w:val="pt_PT" w:bidi="pt_PT"/>
        </w:rPr>
      </w:r>
      <w:r>
        <w:rPr>
          <w:lang w:val="pt_PT" w:bidi="pt_PT"/>
        </w:rPr>
        <w:t>Note que Jesus não está rejeitando o conceito de haver um bom julgamento quando há uma disputa. Em vez disso, ele rejeita o pedido do homem devido à sua ganância.</w:t>
      </w:r>
    </w:p>
    <w:p>
      <w:pPr/>
      <w:r>
        <w:rPr>
          <w:lang w:val="pt_PT" w:bidi="pt_PT"/>
        </w:rPr>
      </w:r>
      <w:r>
        <w:rPr>
          <w:lang w:val="pt_PT" w:bidi="pt_PT"/>
        </w:rPr>
        <w:t>Jesus diz ao homem que ele não foi nomeado como um juiz para esse tipo de desacordo. Ele ensina que a vida é mais do que as posses e como estar em guarda contra a ganância.</w:t>
      </w:r>
    </w:p>
    <w:p>
      <w:pPr/>
      <w:r>
        <w:rPr>
          <w:lang w:val="pt_PT" w:bidi="pt_PT"/>
        </w:rPr>
      </w:r>
      <w:r>
        <w:rPr>
          <w:lang w:val="pt_PT" w:bidi="pt_PT"/>
        </w:rPr>
        <w:t>Recorde-se que o homem rico tinha um lugar para armazenar seus produtos, mas não havia espaço suficiente para todas as colheitas. Ele possuía mais colheitas do que seus celeiros podiam armazenar.</w:t>
      </w:r>
    </w:p>
    <w:p>
      <w:pPr/>
      <w:r>
        <w:rPr>
          <w:lang w:val="pt_PT" w:bidi="pt_PT"/>
        </w:rPr>
      </w:r>
      <w:r>
        <w:rPr>
          <w:lang w:val="pt_PT" w:bidi="pt_PT"/>
        </w:rPr>
        <w:t>Jesus conta a história de um homem rico. Este homem rico possuía um pedaço de terra. A produção foi abundante. Ele planeja derrubar seus celeiros e construir outros maiores para armazenar suas colheitas.</w:t>
      </w:r>
    </w:p>
    <w:p>
      <w:pPr/>
      <w:r>
        <w:rPr>
          <w:lang w:val="pt_PT" w:bidi="pt_PT"/>
        </w:rPr>
      </w:r>
      <w:r>
        <w:rPr>
          <w:lang w:val="pt_PT" w:bidi="pt_PT"/>
        </w:rPr>
        <w:t>O objetivo do homem rico, não se esqueça, era, no futuro, desfrutar do que ele armazenaria agora.</w:t>
      </w:r>
    </w:p>
    <w:p>
      <w:pPr/>
      <w:r>
        <w:rPr>
          <w:lang w:val="pt_PT" w:bidi="pt_PT"/>
        </w:rPr>
      </w:r>
      <w:r>
        <w:rPr>
          <w:lang w:val="pt_PT" w:bidi="pt_PT"/>
        </w:rPr>
        <w:t>Então o homem disse ter o suficiente para desfrutar da vida e não trabalhar mais.</w:t>
      </w:r>
    </w:p>
    <w:p>
      <w:pPr/>
      <w:r>
        <w:rPr>
          <w:lang w:val="pt_PT" w:bidi="pt_PT"/>
        </w:rPr>
      </w:r>
      <w:r>
        <w:rPr>
          <w:lang w:val="pt_PT" w:bidi="pt_PT"/>
        </w:rPr>
        <w:t>Lembre-se, porém, de que Deus está dizendo a ele que ele morrerá. Deus usa uma pergunta para mostrar que todas as suas posses iriam para outra pessoa.</w:t>
      </w:r>
    </w:p>
    <w:p>
      <w:pPr/>
      <w:r>
        <w:rPr>
          <w:lang w:val="pt_PT" w:bidi="pt_PT"/>
        </w:rPr>
      </w:r>
      <w:r>
        <w:rPr>
          <w:lang w:val="pt_PT" w:bidi="pt_PT"/>
        </w:rPr>
        <w:t>Assim, na parábola, Deus diz ao homem que ele chamará por sua alma naquela noite. Deus pergunta a ele quem obterá todas as suas coisas.</w:t>
      </w:r>
    </w:p>
    <w:p>
      <w:pPr/>
      <w:r>
        <w:rPr>
          <w:lang w:val="pt_PT" w:bidi="pt_PT"/>
        </w:rPr>
      </w:r>
      <w:r>
        <w:rPr>
          <w:lang w:val="pt_PT" w:bidi="pt_PT"/>
        </w:rPr>
        <w:t>Finalmente, Jesus diz que quem armazena tesouros para si e não é rico parta com Deus, é como este homem rico.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12:13–21</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Grande multidão</w:t>
      </w:r>
    </w:p>
    <w:p>
      <w:pPr>
        <w:pStyle w:val="ListBullet"/>
        <w:spacing w:line="240" w:lineRule="auto"/>
        <w:ind w:left="720"/>
      </w:pPr>
      <w:r>
        <w:rPr>
          <w:lang w:val="pt_PT" w:bidi="pt_PT"/>
        </w:rPr>
      </w:r>
      <w:r>
        <w:rPr>
          <w:lang w:val="pt_PT" w:bidi="pt_PT"/>
        </w:rPr>
        <w:t>Pessoa da multidão</w:t>
      </w:r>
    </w:p>
    <w:p>
      <w:pPr>
        <w:pStyle w:val="ListBullet"/>
        <w:spacing w:line="240" w:lineRule="auto"/>
        <w:ind w:left="720"/>
      </w:pPr>
      <w:r>
        <w:rPr>
          <w:lang w:val="pt_PT" w:bidi="pt_PT"/>
        </w:rPr>
      </w:r>
      <w:r>
        <w:rPr>
          <w:lang w:val="pt_PT" w:bidi="pt_PT"/>
        </w:rPr>
        <w:t>Irmão da pessoa</w:t>
      </w:r>
    </w:p>
    <w:p>
      <w:pPr>
        <w:pStyle w:val="ListBullet"/>
        <w:spacing w:line="240" w:lineRule="auto"/>
        <w:ind w:left="720"/>
      </w:pPr>
      <w:r>
        <w:rPr>
          <w:lang w:val="pt_PT" w:bidi="pt_PT"/>
        </w:rPr>
      </w:r>
      <w:r>
        <w:rPr>
          <w:lang w:val="pt_PT" w:bidi="pt_PT"/>
        </w:rPr>
        <w:t>Homem rico</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a mesma multidão da passagem anterior.</w:t>
      </w:r>
    </w:p>
    <w:p>
      <w:pPr/>
      <w:r>
        <w:rPr>
          <w:lang w:val="pt_PT" w:bidi="pt_PT"/>
        </w:rPr>
      </w:r>
      <w:r>
        <w:rPr>
          <w:lang w:val="pt_PT" w:bidi="pt_PT"/>
        </w:rPr>
        <w:t>Devem representar que a pessoa da multidão não está implorando por justiça, mas tem o desejo por coisas materiais.</w:t>
      </w:r>
    </w:p>
    <w:p>
      <w:pPr/>
      <w:r>
        <w:rPr>
          <w:lang w:val="pt_PT" w:bidi="pt_PT"/>
        </w:rPr>
      </w:r>
      <w:r>
        <w:rPr>
          <w:lang w:val="pt_PT" w:bidi="pt_PT"/>
        </w:rPr>
        <w:t>A equipe deve representar também que Jesus se concentra em adverti-los contra a ganância. Jesus não dispensa um pedido honesto.</w:t>
      </w:r>
    </w:p>
    <w:p>
      <w:pPr/>
      <w:r>
        <w:rPr>
          <w:lang w:val="pt_PT" w:bidi="pt_PT"/>
        </w:rPr>
      </w:r>
      <w:r>
        <w:rPr>
          <w:lang w:val="pt_PT" w:bidi="pt_PT"/>
        </w:rPr>
        <w:t>Enquanto Jesus conta a parábola, a equipe deve representar o homem rico pensando apenas em si e como desfrutar de suas riquezas.</w:t>
      </w:r>
    </w:p>
    <w:p>
      <w:pPr/>
      <w:r>
        <w:rPr>
          <w:lang w:val="pt_PT" w:bidi="pt_PT"/>
        </w:rPr>
      </w:r>
      <w:r>
        <w:rPr>
          <w:lang w:val="pt_PT" w:bidi="pt_PT"/>
        </w:rPr>
        <w:t>Também, devem representar Deus fazendo a pergunta sobre quem obterá todas as suas coisas. Deus não espera uma resposta para sua pergunta.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 uma pessoa pedindo a Jesus para dizer a seu irmão para dividir a herança. Jesus se recusa a julgar essa situação. Jesus diz à multidão que eles precisam estar atentos à ganância, porque a vida não se resume às coisas que uma pessoa possui.</w:t>
      </w:r>
    </w:p>
    <w:p>
      <w:pPr/>
      <w:r>
        <w:rPr>
          <w:lang w:val="pt_PT" w:bidi="pt_PT"/>
        </w:rPr>
      </w:r>
      <w:r>
        <w:rPr>
          <w:b/>
          <w:lang w:val="pt_PT" w:bidi="pt_PT"/>
        </w:rPr>
        <w:t>Interrompa a cena.</w:t>
      </w:r>
      <w:r>
        <w:rPr>
          <w:lang w:val="pt_PT" w:bidi="pt_PT"/>
        </w:rPr>
        <w:t xml:space="preserve"> Pergunte ao ator que representa o homem que interrompe Jesus: "Como você se sente?" Você pode ouvir coisas como: "Não entendo. É apenas justo que eu obtenha minha parte da herança. Jesus não se importa com a justiça?", "Sinto-me ofendido por Jesus concluir que sou ganancioso", e "Estou convencido; talvez minha motivação não seja pura". Reinicie a cena.</w:t>
      </w:r>
    </w:p>
    <w:p>
      <w:pPr/>
      <w:r>
        <w:rPr>
          <w:lang w:val="pt_PT" w:bidi="pt_PT"/>
        </w:rPr>
      </w:r>
      <w:r>
        <w:rPr>
          <w:lang w:val="pt_PT" w:bidi="pt_PT"/>
        </w:rPr>
        <w:t>Represente Jesus contando a eles uma parábola. Jesus fala sobre um homem rico que possui uma terra que produziu colheitas abundantes. Este homem rico se perguntou como ele armazenaria todas as colheitas e bens que ele tinha. Então ele planejou destruir seus edifícios e construir outros maiores para substituí-los. Ele planejava armazenar todos os produtos e posses lá. Ele próprio pensa que dirá: "Tenho bens suficientes para viver por muitos anos. Vou relaxar, comer, beber e ser feliz".</w:t>
      </w:r>
    </w:p>
    <w:p>
      <w:pPr/>
      <w:r>
        <w:rPr>
          <w:lang w:val="pt_PT" w:bidi="pt_PT"/>
        </w:rPr>
      </w:r>
      <w:r>
        <w:rPr>
          <w:b/>
          <w:lang w:val="pt_PT" w:bidi="pt_PT"/>
        </w:rPr>
        <w:t>Interrompa a cena.</w:t>
      </w:r>
      <w:r>
        <w:rPr>
          <w:lang w:val="pt_PT" w:bidi="pt_PT"/>
        </w:rPr>
        <w:t xml:space="preserve"> Pergunte ao ator que interpreta homem rico: "Como você se sente?". Você pode ouvir coisas como: "Sinto-me realizado; todo esse trabalho duro me permitirá relaxar", "Sinto que fiz o suficiente e que é hora de descansar", e "Mereço desfrutar da vida agora". Reinicie a cena.</w:t>
      </w:r>
    </w:p>
    <w:p>
      <w:pPr/>
      <w:r>
        <w:rPr>
          <w:lang w:val="pt_PT" w:bidi="pt_PT"/>
        </w:rPr>
      </w:r>
      <w:r>
        <w:rPr>
          <w:lang w:val="pt_PT" w:bidi="pt_PT"/>
        </w:rPr>
        <w:t>Represente Jesus continuando a contar a parábola. Jesus diz que Deus diz ao homem que ele é um tolo. Deus diz: "Esta noite você morrerá. Quem obterá as coisas que você preparou?" Jesus termina dizendo que a pessoa que reúne tesouros para si e não é rica para com Deus, é como o homem rico na história.</w:t>
      </w:r>
    </w:p>
    <w:p>
      <w:pPr/>
      <w:r>
        <w:rPr>
          <w:lang w:val="pt_PT" w:bidi="pt_PT"/>
        </w:rPr>
      </w:r>
      <w:r>
        <w:rPr>
          <w:b/>
          <w:lang w:val="pt_PT" w:bidi="pt_PT"/>
        </w:rPr>
        <w:t>Interrompa a cena.</w:t>
      </w:r>
      <w:r>
        <w:rPr>
          <w:lang w:val="pt_PT" w:bidi="pt_PT"/>
        </w:rPr>
        <w:t xml:space="preserve"> Pergunte ao ator que interpreta Deus: "Como você se sente?". Você pode ouvir coisas como: "Por que você acha que todas essas coisas lhe darão felicidade?", "Você nem sequer pensou em mim quando obteve uma colheita abundante", e "Não terá tempo para mudar suas ações até esta noite".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12:13–21</w:t>
      </w:r>
    </w:p>
    <w:p>
      <w:pPr/>
      <w:r>
        <w:rPr>
          <w:lang w:val="pt_PT" w:bidi="pt_PT"/>
        </w:rPr>
      </w:r>
      <w:r>
        <w:rPr>
          <w:lang w:val="pt_PT" w:bidi="pt_PT"/>
        </w:rPr>
        <w:t>Ouça o texto uma vez na versão mais fácil de entender.</w:t>
      </w:r>
    </w:p>
    <w:p>
      <w:pPr/>
      <w:r>
        <w:rPr>
          <w:lang w:val="pt_PT" w:bidi="pt_PT"/>
        </w:rPr>
      </w:r>
      <w:r>
        <w:rPr>
          <w:lang w:val="pt_PT" w:bidi="pt_PT"/>
        </w:rPr>
        <w:t>Jesus está ensinando seus seguidores quando um homem interrompe e o chama, "</w:t>
      </w:r>
      <w:r>
        <w:rPr>
          <w:b/>
          <w:lang w:val="pt_PT" w:bidi="pt_PT"/>
        </w:rPr>
        <w:t>Instrutor</w:t>
      </w:r>
      <w:r>
        <w:rPr>
          <w:lang w:val="pt_PT" w:bidi="pt_PT"/>
        </w:rPr>
        <w:t>". Instrutor era um título educado para um líder religioso judeu. Traduza discípulo e instrutor da mesma maneira que você tem traduzido antes. Ambos os termos estão no glossário principal.</w:t>
      </w:r>
    </w:p>
    <w:p>
      <w:pPr/>
      <w:r>
        <w:rPr>
          <w:lang w:val="pt_PT" w:bidi="pt_PT"/>
        </w:rPr>
      </w:r>
      <w:r>
        <w:rPr>
          <w:lang w:val="pt_PT" w:bidi="pt_PT"/>
        </w:rPr>
        <w:t xml:space="preserve">Ele pede a Jesus para dizer a seu irmão para lhe dar sua </w:t>
      </w:r>
      <w:r>
        <w:rPr>
          <w:b/>
          <w:lang w:val="pt_PT" w:bidi="pt_PT"/>
        </w:rPr>
        <w:t>herança</w:t>
      </w:r>
      <w:r>
        <w:rPr>
          <w:lang w:val="pt_PT" w:bidi="pt_PT"/>
        </w:rPr>
        <w:t>, ou sua parte da terra, dinheiro e posses de seu pai. Traduza herança da mesma maneira que você já traduziu antes. Jesus lhe diz que não julga disputas sobre terra.</w:t>
      </w:r>
    </w:p>
    <w:p>
      <w:pPr/>
      <w:r>
        <w:rPr>
          <w:lang w:val="pt_PT" w:bidi="pt_PT"/>
        </w:rPr>
      </w:r>
      <w:r>
        <w:rPr>
          <w:lang w:val="pt_PT" w:bidi="pt_PT"/>
        </w:rPr>
        <w:t>Quando Jesus responde, ele chama o homem de "Homem". Na cultura judaica, essa era uma maneira de se dirigir a um estranho. Não era desrespeitosa, mas, neste contexto, indica que Jesus desaprovou o pedido do homem.</w:t>
      </w:r>
    </w:p>
    <w:p>
      <w:pPr/>
      <w:r>
        <w:rPr>
          <w:lang w:val="pt_PT" w:bidi="pt_PT"/>
        </w:rPr>
      </w:r>
      <w:r>
        <w:rPr>
          <w:lang w:val="pt_PT" w:bidi="pt_PT"/>
        </w:rPr>
        <w:t>Discuta com sua equipe qual seria a melhor forma de dirigir-se a um estranho neste contexto em seu idioma.</w:t>
      </w:r>
    </w:p>
    <w:p>
      <w:pPr/>
      <w:r>
        <w:rPr>
          <w:lang w:val="pt_PT" w:bidi="pt_PT"/>
        </w:rPr>
      </w:r>
      <w:r>
        <w:rPr>
          <w:lang w:val="pt_PT" w:bidi="pt_PT"/>
        </w:rPr>
        <w:t xml:space="preserve">Em vez disso, Jesus conta uma </w:t>
      </w:r>
      <w:r>
        <w:rPr>
          <w:b/>
          <w:lang w:val="pt_PT" w:bidi="pt_PT"/>
        </w:rPr>
        <w:t>parábola</w:t>
      </w:r>
      <w:r>
        <w:rPr>
          <w:lang w:val="pt_PT" w:bidi="pt_PT"/>
        </w:rPr>
        <w:t>, ou uma pequena história destinada a ensinar verdades mais profundas sobre Deus. Traduza "parábola" da mesma maneira que você tem traduzido nas passagens anteriores. O termo Parábola está no glossário principal.</w:t>
      </w:r>
    </w:p>
    <w:p>
      <w:pPr/>
      <w:r>
        <w:rPr>
          <w:lang w:val="pt_PT" w:bidi="pt_PT"/>
        </w:rPr>
      </w:r>
      <w:r>
        <w:rPr>
          <w:lang w:val="pt_PT" w:bidi="pt_PT"/>
        </w:rPr>
        <w:t xml:space="preserve">O agricultor ganancioso na história quer derrubar seus </w:t>
      </w:r>
      <w:r>
        <w:rPr>
          <w:b/>
          <w:lang w:val="pt_PT" w:bidi="pt_PT"/>
        </w:rPr>
        <w:t>celeiros</w:t>
      </w:r>
      <w:r>
        <w:rPr>
          <w:lang w:val="pt_PT" w:bidi="pt_PT"/>
        </w:rPr>
        <w:t xml:space="preserve"> e construir outros maiores. Os celeiros eram edifícios usados para armazenar colheitas e posses.</w:t>
      </w:r>
    </w:p>
    <w:p>
      <w:pPr/>
      <w:r>
        <w:rPr>
          <w:lang w:val="pt_PT" w:bidi="pt_PT"/>
        </w:rPr>
      </w:r>
      <w:r>
        <w:rPr>
          <w:lang w:val="pt_PT" w:bidi="pt_PT"/>
        </w:rPr>
        <w:t>Pare e mostre a imagem de um celeiro, caso ainda não o tenha feito.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12:13–21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01">
        <w:r>
          <w:rPr>
            <w:lang w:val="pt_PT" w:bidi="pt_PT"/>
          </w:rPr>
          <w:rPr>
            <w:color w:val="0000EE"/>
            <w:u w:val="single"/>
          </w:rPr>
          <w:t>Ouvir e Sentir</w:t>
        </w:r>
      </w:hyperlink>
      <w:r>
        <w:rPr>
          <w:lang w:val="pt_PT" w:bidi="pt_PT"/>
        </w:rPr>
        <w:t xml:space="preserve"> (402 KB)</w:t>
      </w:r>
      <w:r>
        <w:rPr>
          <w:lang w:val="pt_PT" w:bidi="pt_PT"/>
        </w:rPr>
      </w:r>
    </w:p>
    <w:p>
      <w:pPr>
        <w:pStyle w:val="ListBullet"/>
        <w:spacing w:line="240" w:lineRule="auto"/>
        <w:ind w:left="720"/>
      </w:pPr>
      <w:r>
        <w:rPr>
          <w:lang w:val="pt_PT" w:bidi="pt_PT"/>
        </w:rPr>
      </w:r>
      <w:hyperlink r:id="rId302">
        <w:r>
          <w:rPr>
            <w:lang w:val="pt_PT" w:bidi="pt_PT"/>
          </w:rPr>
          <w:rPr>
            <w:color w:val="0000EE"/>
            <w:u w:val="single"/>
          </w:rPr>
          <w:t>Preparando o Cenário</w:t>
        </w:r>
      </w:hyperlink>
      <w:r>
        <w:rPr>
          <w:lang w:val="pt_PT" w:bidi="pt_PT"/>
        </w:rPr>
        <w:t xml:space="preserve"> (3.1 MB)</w:t>
      </w:r>
      <w:r>
        <w:rPr>
          <w:lang w:val="pt_PT" w:bidi="pt_PT"/>
        </w:rPr>
      </w:r>
    </w:p>
    <w:p>
      <w:pPr>
        <w:pStyle w:val="ListBullet"/>
        <w:spacing w:line="240" w:lineRule="auto"/>
        <w:ind w:left="720"/>
      </w:pPr>
      <w:r>
        <w:rPr>
          <w:lang w:val="pt_PT" w:bidi="pt_PT"/>
        </w:rPr>
      </w:r>
      <w:hyperlink r:id="rId303">
        <w:r>
          <w:rPr>
            <w:lang w:val="pt_PT" w:bidi="pt_PT"/>
          </w:rPr>
          <w:rPr>
            <w:color w:val="0000EE"/>
            <w:u w:val="single"/>
          </w:rPr>
          <w:t>Identificando as Cenas</w:t>
        </w:r>
      </w:hyperlink>
      <w:r>
        <w:rPr>
          <w:lang w:val="pt_PT" w:bidi="pt_PT"/>
        </w:rPr>
        <w:t xml:space="preserve"> (2.0 MB)</w:t>
      </w:r>
      <w:r>
        <w:rPr>
          <w:lang w:val="pt_PT" w:bidi="pt_PT"/>
        </w:rPr>
      </w:r>
    </w:p>
    <w:p>
      <w:pPr>
        <w:pStyle w:val="ListBullet"/>
        <w:spacing w:line="240" w:lineRule="auto"/>
        <w:ind w:left="720"/>
      </w:pPr>
      <w:r>
        <w:rPr>
          <w:lang w:val="pt_PT" w:bidi="pt_PT"/>
        </w:rPr>
      </w:r>
      <w:hyperlink r:id="rId304">
        <w:r>
          <w:rPr>
            <w:lang w:val="pt_PT" w:bidi="pt_PT"/>
          </w:rPr>
          <w:rPr>
            <w:color w:val="0000EE"/>
            <w:u w:val="single"/>
          </w:rPr>
          <w:t>Incorporando o Texto</w:t>
        </w:r>
      </w:hyperlink>
      <w:r>
        <w:rPr>
          <w:lang w:val="pt_PT" w:bidi="pt_PT"/>
        </w:rPr>
        <w:t xml:space="preserve"> (2.2 MB)</w:t>
      </w:r>
      <w:r>
        <w:rPr>
          <w:lang w:val="pt_PT" w:bidi="pt_PT"/>
        </w:rPr>
      </w:r>
    </w:p>
    <w:p>
      <w:pPr>
        <w:pStyle w:val="ListBullet"/>
        <w:spacing w:line="240" w:lineRule="auto"/>
        <w:ind w:left="720"/>
      </w:pPr>
      <w:r>
        <w:rPr>
          <w:lang w:val="pt_PT" w:bidi="pt_PT"/>
        </w:rPr>
      </w:r>
      <w:hyperlink r:id="rId305">
        <w:r>
          <w:rPr>
            <w:lang w:val="pt_PT" w:bidi="pt_PT"/>
          </w:rPr>
          <w:rPr>
            <w:color w:val="0000EE"/>
            <w:u w:val="single"/>
          </w:rPr>
          <w:t>Preenchendo as Lacunas</w:t>
        </w:r>
      </w:hyperlink>
      <w:r>
        <w:rPr>
          <w:lang w:val="pt_PT" w:bidi="pt_PT"/>
        </w:rPr>
        <w:t xml:space="preserve"> (960 KB)</w:t>
      </w:r>
      <w:r>
        <w:rPr>
          <w:lang w:val="pt_PT" w:bidi="pt_PT"/>
        </w:rPr>
      </w:r>
    </w:p>
    <w:p>
      <w:pPr>
        <w:pStyle w:val="ListBullet"/>
        <w:spacing w:line="240" w:lineRule="auto"/>
        <w:ind w:left="720"/>
      </w:pPr>
      <w:r>
        <w:rPr>
          <w:lang w:val="pt_PT" w:bidi="pt_PT"/>
        </w:rPr>
      </w:r>
      <w:hyperlink r:id="rId306">
        <w:r>
          <w:rPr>
            <w:lang w:val="pt_PT" w:bidi="pt_PT"/>
          </w:rPr>
          <w:rPr>
            <w:color w:val="0000EE"/>
            <w:u w:val="single"/>
          </w:rPr>
          <w:t>Falando a Palavra</w:t>
        </w:r>
      </w:hyperlink>
      <w:r>
        <w:rPr>
          <w:lang w:val="pt_PT" w:bidi="pt_PT"/>
        </w:rPr>
        <w:t xml:space="preserve"> (904 KB)</w:t>
      </w:r>
      <w:r>
        <w:rPr>
          <w:lang w:val="pt_PT" w:bidi="pt_PT"/>
        </w:rPr>
      </w:r>
      <w:r>
        <w:rPr>
          <w:lang w:val="pt_PT" w:bidi="pt_PT"/>
        </w:rPr>
      </w:r>
      <w:r>
        <w:rPr>
          <w:lang w:val="pt_PT" w:bidi="pt_PT"/>
        </w:rPr>
      </w:r>
    </w:p>
    <w:p>
      <w:pPr/>
      <w:r>
        <w:rPr>
          <w:lang w:val="pt_PT" w:bidi="pt_PT"/>
        </w:rPr>
      </w:r>
    </w:p>
    <w:p>
      <w:pPr>
        <w:pStyle w:val="Heading2"/>
      </w:pPr>
      <w:r>
        <w:rPr>
          <w:lang w:val="pt_PT" w:bidi="pt_PT"/>
        </w:rPr>
        <w:t>Lucas 12:22–34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12:22–34</w:t>
      </w:r>
    </w:p>
    <w:p>
      <w:pPr/>
      <w:r>
        <w:rPr>
          <w:lang w:val="pt_PT" w:bidi="pt_PT"/>
        </w:rPr>
      </w:r>
      <w:r>
        <w:rPr>
          <w:lang w:val="pt_PT" w:bidi="pt_PT"/>
        </w:rPr>
        <w:t>Escute Lucas 12:22–34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12:22–34</w:t>
      </w:r>
    </w:p>
    <w:p>
      <w:pPr/>
      <w:r>
        <w:rPr>
          <w:lang w:val="pt_PT" w:bidi="pt_PT"/>
        </w:rPr>
      </w:r>
      <w:r>
        <w:rPr>
          <w:lang w:val="pt_PT" w:bidi="pt_PT"/>
        </w:rPr>
        <w:t>Ouça o texto uma vez na versão mais fácil de entender.</w:t>
      </w:r>
    </w:p>
    <w:p>
      <w:pPr/>
      <w:r>
        <w:rPr>
          <w:lang w:val="pt_PT" w:bidi="pt_PT"/>
        </w:rPr>
      </w:r>
      <w:r>
        <w:rPr>
          <w:lang w:val="pt_PT" w:bidi="pt_PT"/>
        </w:rPr>
        <w:t>Anteriormente, Jesus ensinava seus discípulos e uma grande multidão sobre a ganância, usando uma história sobre um agricultor. O fazendeiro não confiou sua vida a Deus e, em vez disso, tentou guardar todas as suas riquezas para si. Agora, Jesus ensina seus discípulos a não se preocuparem em fazer provisões para si, porque Deus se preocupará e os proverá em todos os sentidos.</w:t>
      </w:r>
    </w:p>
    <w:p>
      <w:pPr/>
      <w:r>
        <w:rPr>
          <w:lang w:val="pt_PT" w:bidi="pt_PT"/>
        </w:rPr>
      </w:r>
      <w:r>
        <w:rPr>
          <w:lang w:val="pt_PT" w:bidi="pt_PT"/>
        </w:rPr>
        <w:t>Jesus está falando com seus discípulos, ou seguidores mais próximos, mas uma grande multidão também estava perto ouvindo seus ensinamentos. Ele dá a seus seguidores conselhos importantes após contar a história do fazendeiro tolo. Os discípulos não precisam se preocupar com o que comerão ou com que roupas usarão. Jesus explica que Deus deu a vida a eles, de modo que podem confiar plenamente que Ele proverá as coisas menos importantes, como comida e roupas.</w:t>
      </w:r>
    </w:p>
    <w:p>
      <w:pPr/>
      <w:r>
        <w:rPr>
          <w:lang w:val="pt_PT" w:bidi="pt_PT"/>
        </w:rPr>
      </w:r>
      <w:r>
        <w:rPr>
          <w:lang w:val="pt_PT" w:bidi="pt_PT"/>
        </w:rPr>
        <w:t>Pare e discuta com sua equipe. Em sua cultura, como as pessoas se preparam para as necessidades futuras? Quando e por que as pessoas pensam sobre o futuro delas?</w:t>
      </w:r>
    </w:p>
    <w:p>
      <w:pPr/>
      <w:r>
        <w:rPr>
          <w:lang w:val="pt_PT" w:bidi="pt_PT"/>
        </w:rPr>
      </w:r>
      <w:r>
        <w:rPr>
          <w:lang w:val="pt_PT" w:bidi="pt_PT"/>
        </w:rPr>
        <w:t>Em um ensino anterior, Jesus disse a seus discípulos que eles eram mais importantes do que as aves, e que Deus conhecia o número de cabelos em sua cabeça. Mais uma vez, Jesus ensina seus discípulos que Deus os valoriza, e que Deus fará provisões para suas necessidades físicas. Jesus usa o exemplo dos corvos, aves negras grandes, que os judeus consideravam sem valor nenhum, uma vez que não podiam ser consumidos. Os corvos não semeavam nem colhiam. Semear é espalhar sementes com a mão, enquanto colher é recolher as safras maduras de um campo. Os corvos não fazem provisões de comida para si. Mas Deus, ainda assim, cuida deles, fornecendo-lhes alimento. Jesus diz que os discípulos são muito mais valiosos para Deus do que os pássaros.</w:t>
      </w:r>
    </w:p>
    <w:p>
      <w:pPr/>
      <w:r>
        <w:rPr>
          <w:lang w:val="pt_PT" w:bidi="pt_PT"/>
        </w:rPr>
      </w:r>
      <w:r>
        <w:rPr>
          <w:lang w:val="pt_PT" w:bidi="pt_PT"/>
        </w:rPr>
        <w:t>Pare e mostre para sua equipe a imagem de um corvo e um celeiro.</w:t>
      </w:r>
    </w:p>
    <w:p>
      <w:pPr/>
      <w:r>
        <w:rPr>
          <w:lang w:val="pt_PT" w:bidi="pt_PT"/>
        </w:rPr>
      </w:r>
      <w:r>
        <w:rPr>
          <w:lang w:val="pt_PT" w:bidi="pt_PT"/>
        </w:rPr>
        <w:t>Jesus faz uma pergunta para enfatizar que ninguém pode adicionar um côvado, ou uma hora, a suas vidas, por se preocuparem com essas coisas. Um côvado é uma medida de comprimento que vale cerca de 45 centímetros ou 18 polegadas. Neste contexto, se refere a um curto período, como uma única hora. Jesus repreende gentilmente seus discípulos perguntando: "Por que se preocupam tanto com as outras coisas?" para enfatizar que a preocupação era inútil. Se uma pessoa não pode fazer uma coisa pequena como adicionar uma hora à sua vida, então não deve se preocupar com outras coisas.</w:t>
      </w:r>
    </w:p>
    <w:p>
      <w:pPr/>
      <w:r>
        <w:rPr>
          <w:lang w:val="pt_PT" w:bidi="pt_PT"/>
        </w:rPr>
      </w:r>
      <w:r>
        <w:rPr>
          <w:lang w:val="pt_PT" w:bidi="pt_PT"/>
        </w:rPr>
        <w:t>Pare e discuta com sua equipe. Em sua cultura, o que as pessoas fazem para tentar estender suas vidas ou viver mais tempo?</w:t>
      </w:r>
    </w:p>
    <w:p>
      <w:pPr/>
      <w:r>
        <w:rPr>
          <w:lang w:val="pt_PT" w:bidi="pt_PT"/>
        </w:rPr>
      </w:r>
      <w:r>
        <w:rPr>
          <w:lang w:val="pt_PT" w:bidi="pt_PT"/>
        </w:rPr>
        <w:t>Jesus usa outro exemplo. Desta vez, ele fala sobre os lírios, lindas flores que cresceram na natureza. Jesus provavelmente apontou para algumas flores próximas como falou sobre elas.</w:t>
      </w:r>
    </w:p>
    <w:p>
      <w:pPr/>
      <w:r>
        <w:rPr>
          <w:lang w:val="pt_PT" w:bidi="pt_PT"/>
        </w:rPr>
      </w:r>
      <w:r>
        <w:rPr>
          <w:lang w:val="pt_PT" w:bidi="pt_PT"/>
        </w:rPr>
        <w:t>Pare e mostre à sua equipe a imagem de uma flor selvagem que cresce na relva em Israel.</w:t>
      </w:r>
    </w:p>
    <w:p>
      <w:pPr/>
      <w:r>
        <w:rPr>
          <w:lang w:val="pt_PT" w:bidi="pt_PT"/>
        </w:rPr>
      </w:r>
      <w:r>
        <w:rPr>
          <w:lang w:val="pt_PT" w:bidi="pt_PT"/>
        </w:rPr>
        <w:t>Jesus diz que as flores não trabalhavam nem fiavam fibras para fazer fios e tecer roupas. No entanto, Jesus diz que as flores estavam ainda mais bem vestidas do que o rei Salomão! Isso foi surpreendente, uma vez que o rei Salomão era bem conhecido pelos judeus como o mais rico e mais sábio de todos os reis de Israel. Salomão viveu muito antes do tempo de Jesus, mas todos sabiam como exibia sua riqueza vestindo roupas caras e bonitas.</w:t>
      </w:r>
    </w:p>
    <w:p>
      <w:pPr/>
      <w:r>
        <w:rPr>
          <w:lang w:val="pt_PT" w:bidi="pt_PT"/>
        </w:rPr>
      </w:r>
      <w:r>
        <w:rPr>
          <w:lang w:val="pt_PT" w:bidi="pt_PT"/>
        </w:rPr>
        <w:t>Jesus ensina que, se Deus dá grande beleza às plantas selvagens sem importância, ele certamente fará provisões para os discípulos, seus próprios filhos. Quando Jesus diz: "Deus veste a relva do campo", ele quer dizer que Deus faz com que a relva selvagem seja bonita. A relva do campo se refere às pequenas plantas selvagens que crescem em um campo. Essa beleza era inesperada, uma vez que a relva florida não vive muito tempo. Quando Jesus diz: "hoje estão aqui e amanhã são lançadas no fogo", ele não quis dizer que a relva só vivia por um dia, mas que vivia apenas por um curto período. Em Israel, as plantas secavam rapidamente por causa do calor. Por isso as pessoas as usaram como combustível para o fogo. Jesus diz que, se Deus se preocupa com essas plantas passageiras, ele certamente fornecerá roupas para os discípulos. Jesus os repreende por não terem mais fé, ou não confiarem em Deus.</w:t>
      </w:r>
    </w:p>
    <w:p>
      <w:pPr/>
      <w:r>
        <w:rPr>
          <w:lang w:val="pt_PT" w:bidi="pt_PT"/>
        </w:rPr>
      </w:r>
      <w:r>
        <w:rPr>
          <w:lang w:val="pt_PT" w:bidi="pt_PT"/>
        </w:rPr>
        <w:t>Ele ensina a seus seguidores para não ficarem sempre preocupados com a comida e as roupas. Se eles se preocupassem com essas coisas, seriam como o mundo pagão, isto é, como as pessoas das nações que não confiavam em Deus. Jesus diz que os discípulos são diferentes das pessoas que não confiavam em Deus. Os discípulos podiam confiar em Deus como seu Pai celestial, que sabe o que precisam, para lhes prover como a seus filhos.</w:t>
      </w:r>
    </w:p>
    <w:p>
      <w:pPr/>
      <w:r>
        <w:rPr>
          <w:lang w:val="pt_PT" w:bidi="pt_PT"/>
        </w:rPr>
      </w:r>
      <w:r>
        <w:rPr>
          <w:lang w:val="pt_PT" w:bidi="pt_PT"/>
        </w:rPr>
        <w:t>Em vez disso, Jesus diz que seus seguidores devem se concentrar no reino de Deus, ou seja, com o governo de Deus no coração das pessoas. Eles devem desejar viver sob o governo de Deus e ajudar os outros a fazer o mesmo. Quando os discípulos vivem sob o governo de Deus, Ele faz as provisões para suas necessidades físicas. Jesus diz a seus discípulos: "Não tenham medo". Como as ovelhas que têm um bom pastor, os discípulos podem confiar em Deus para cuidar deles. Jesus compara seus discípulos com um rebanho, ou com um pequeno grupo de ovelhas, porque as ovelhas têm muitos inimigos e precisam de alguém para as proteger.</w:t>
      </w:r>
    </w:p>
    <w:p>
      <w:pPr/>
      <w:r>
        <w:rPr>
          <w:lang w:val="pt_PT" w:bidi="pt_PT"/>
        </w:rPr>
      </w:r>
      <w:r>
        <w:rPr>
          <w:lang w:val="pt_PT" w:bidi="pt_PT"/>
        </w:rPr>
        <w:t>Pare e mostre à sua equipe a imagem de um pastor com um rebanho de ovelhas.</w:t>
      </w:r>
    </w:p>
    <w:p>
      <w:pPr/>
      <w:r>
        <w:rPr>
          <w:lang w:val="pt_PT" w:bidi="pt_PT"/>
        </w:rPr>
      </w:r>
      <w:r>
        <w:rPr>
          <w:lang w:val="pt_PT" w:bidi="pt_PT"/>
        </w:rPr>
        <w:t>Jesus lhes dá o conforto de que Deus cuida deles, independentemente das dificuldades que encontrem no futuro. Deus fará isso porque Ele teve prazer em os escolher e permitir que entrem em seu reino.</w:t>
      </w:r>
    </w:p>
    <w:p>
      <w:pPr/>
      <w:r>
        <w:rPr>
          <w:lang w:val="pt_PT" w:bidi="pt_PT"/>
        </w:rPr>
      </w:r>
      <w:r>
        <w:rPr>
          <w:lang w:val="pt_PT" w:bidi="pt_PT"/>
        </w:rPr>
        <w:t>Jesus diz a seus discípulos para venderem suas coisas e usarem esse dinheiro para dar aos pobres, ou àqueles que estão em necessidade. Jesus quer dizer que eles podem fazer isso porque confiam em Deus como seu rei e pastor para prover as coisas de que precisam. Jesus diz: "façam para vocês bolsas que não se desgastem". As bolsas eram pequenos sacos onde as pessoas mantinham seu dinheiro. Quando as bolsas se desgastavam ou ficavam furadas, não eram mais úteis para guardar dinheiro.</w:t>
      </w:r>
    </w:p>
    <w:p>
      <w:pPr/>
      <w:r>
        <w:rPr>
          <w:lang w:val="pt_PT" w:bidi="pt_PT"/>
        </w:rPr>
      </w:r>
      <w:r>
        <w:rPr>
          <w:lang w:val="pt_PT" w:bidi="pt_PT"/>
        </w:rPr>
        <w:t>Pare e mostre a imagem de uma bolsa. Onde as pessoas, em sua cultura, armazenam o dinheiro delas?</w:t>
      </w:r>
    </w:p>
    <w:p>
      <w:pPr/>
      <w:r>
        <w:rPr>
          <w:lang w:val="pt_PT" w:bidi="pt_PT"/>
        </w:rPr>
      </w:r>
      <w:r>
        <w:rPr>
          <w:lang w:val="pt_PT" w:bidi="pt_PT"/>
        </w:rPr>
        <w:t>Se os discípulos dessem aos pobres, ganhariam riquezas que nunca desapareceriam. Eles ganhariam um tesouro no céu, ou bênçãos espirituais no lugar onde Deus vive. Este tipo de riqueza nunca diminuiria ou se esgotaria. Jesus afirma que nenhum ladrão pode roubar e nenhuma traça pode destruir essas riquezas celestiais. Traças são insetos voadores que roem e fazem furos nas roupas.</w:t>
      </w:r>
    </w:p>
    <w:p>
      <w:pPr/>
      <w:r>
        <w:rPr>
          <w:lang w:val="pt_PT" w:bidi="pt_PT"/>
        </w:rPr>
      </w:r>
      <w:r>
        <w:rPr>
          <w:lang w:val="pt_PT" w:bidi="pt_PT"/>
        </w:rPr>
        <w:t>Pare e mostre à sua equipe a imagem de uma traça.</w:t>
      </w:r>
    </w:p>
    <w:p>
      <w:pPr/>
      <w:r>
        <w:rPr>
          <w:lang w:val="pt_PT" w:bidi="pt_PT"/>
        </w:rPr>
      </w:r>
      <w:r>
        <w:rPr>
          <w:lang w:val="pt_PT" w:bidi="pt_PT"/>
        </w:rPr>
        <w:t>Jesus diz que seus seguidores devem armazenar seus tesouros no céu, em vez de na terra, porque onde estiver seu tesouro, ali estará também seu coração. Quando Jesus diz coração, está se referindo à parte de uma pessoa onde ocorrem os pensamentos e sentimentos. Se alguém armazenou suas riquezas na terra, seu coração se torna ganancioso e ele deseja aumentar suas riquezas. Mas se as riquezas de uma pessoa estão no céu, então ela pensa sobre o céu e se dedica a Deus e seu reino.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12:22–34</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diz a seus discípulos para não ficarem ansiosos com a vida, o que eles comem ou como se vestem, porque a vida é mais do que isso. Jesus apresenta três exemplos para comparar como Deus se preocupa com vidas que são menos valiosas do que a vida humana.</w:t>
      </w:r>
    </w:p>
    <w:p>
      <w:pPr/>
      <w:r>
        <w:rPr>
          <w:lang w:val="pt_PT" w:bidi="pt_PT"/>
        </w:rPr>
      </w:r>
      <w:r>
        <w:rPr>
          <w:b/>
          <w:lang w:val="pt_PT" w:bidi="pt_PT"/>
        </w:rPr>
        <w:t>Segunda cena:</w:t>
      </w:r>
      <w:r>
        <w:rPr>
          <w:lang w:val="pt_PT" w:bidi="pt_PT"/>
        </w:rPr>
        <w:t xml:space="preserve"> Jesus diz a seus discípulos para não serem como as nações incrédulas, que estão sempre preocupadas com o que eles comem e como se vestirão.</w:t>
      </w:r>
    </w:p>
    <w:p>
      <w:pPr/>
      <w:r>
        <w:rPr>
          <w:lang w:val="pt_PT" w:bidi="pt_PT"/>
        </w:rPr>
      </w:r>
      <w:r>
        <w:rPr>
          <w:b/>
          <w:lang w:val="pt_PT" w:bidi="pt_PT"/>
        </w:rPr>
        <w:t>Terceira cena:</w:t>
      </w:r>
      <w:r>
        <w:rPr>
          <w:lang w:val="pt_PT" w:bidi="pt_PT"/>
        </w:rPr>
        <w:t xml:space="preserve"> Jesus ensina a seus discípulos quais ações devem tomar, em vez de se preocuparem com o futuro.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 preocupada</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Corvos</w:t>
      </w:r>
    </w:p>
    <w:p>
      <w:pPr>
        <w:pStyle w:val="ListBullet"/>
        <w:spacing w:line="240" w:lineRule="auto"/>
        <w:ind w:left="720"/>
      </w:pPr>
      <w:r>
        <w:rPr>
          <w:lang w:val="pt_PT" w:bidi="pt_PT"/>
        </w:rPr>
      </w:r>
      <w:r>
        <w:rPr>
          <w:lang w:val="pt_PT" w:bidi="pt_PT"/>
        </w:rPr>
        <w:t>Lírios</w:t>
      </w:r>
    </w:p>
    <w:p>
      <w:pPr>
        <w:pStyle w:val="ListBullet"/>
        <w:spacing w:line="240" w:lineRule="auto"/>
        <w:ind w:left="720"/>
      </w:pPr>
      <w:r>
        <w:rPr>
          <w:lang w:val="pt_PT" w:bidi="pt_PT"/>
        </w:rPr>
      </w:r>
      <w:r>
        <w:rPr>
          <w:lang w:val="pt_PT" w:bidi="pt_PT"/>
        </w:rPr>
        <w:t>Relva</w:t>
      </w:r>
    </w:p>
    <w:p>
      <w:pPr>
        <w:pStyle w:val="ListBullet"/>
        <w:spacing w:line="240" w:lineRule="auto"/>
        <w:ind w:left="720"/>
      </w:pPr>
      <w:r>
        <w:rPr>
          <w:lang w:val="pt_PT" w:bidi="pt_PT"/>
        </w:rPr>
      </w:r>
      <w:r>
        <w:rPr>
          <w:lang w:val="pt_PT" w:bidi="pt_PT"/>
        </w:rPr>
        <w:t>Pessoa que joga a relva no fogo</w:t>
      </w:r>
    </w:p>
    <w:p>
      <w:pPr>
        <w:pStyle w:val="ListBullet"/>
        <w:spacing w:line="240" w:lineRule="auto"/>
        <w:ind w:left="720"/>
      </w:pPr>
      <w:r>
        <w:rPr>
          <w:lang w:val="pt_PT" w:bidi="pt_PT"/>
        </w:rPr>
      </w:r>
      <w:r>
        <w:rPr>
          <w:lang w:val="pt_PT" w:bidi="pt_PT"/>
        </w:rPr>
        <w:t>Salomão</w:t>
      </w:r>
    </w:p>
    <w:p>
      <w:pPr>
        <w:pStyle w:val="ListBullet"/>
        <w:spacing w:line="240" w:lineRule="auto"/>
        <w:ind w:left="720"/>
      </w:pPr>
      <w:r>
        <w:rPr>
          <w:lang w:val="pt_PT" w:bidi="pt_PT"/>
        </w:rPr>
      </w:r>
      <w:r>
        <w:rPr>
          <w:lang w:val="pt_PT" w:bidi="pt_PT"/>
        </w:rPr>
        <w:t>Alguém que procura comida e roupas</w:t>
      </w:r>
    </w:p>
    <w:p>
      <w:pPr>
        <w:pStyle w:val="ListBullet"/>
        <w:spacing w:line="240" w:lineRule="auto"/>
        <w:ind w:left="720"/>
      </w:pPr>
      <w:r>
        <w:rPr>
          <w:lang w:val="pt_PT" w:bidi="pt_PT"/>
        </w:rPr>
      </w:r>
      <w:r>
        <w:rPr>
          <w:lang w:val="pt_PT" w:bidi="pt_PT"/>
        </w:rPr>
        <w:t>Discípulo que vende posses</w:t>
      </w:r>
    </w:p>
    <w:p>
      <w:pPr>
        <w:pStyle w:val="ListBullet"/>
        <w:spacing w:line="240" w:lineRule="auto"/>
        <w:ind w:left="720"/>
      </w:pPr>
      <w:r>
        <w:rPr>
          <w:lang w:val="pt_PT" w:bidi="pt_PT"/>
        </w:rPr>
      </w:r>
      <w:r>
        <w:rPr>
          <w:lang w:val="pt_PT" w:bidi="pt_PT"/>
        </w:rPr>
        <w:t>Alguém em necessidade (o pobre)</w:t>
      </w:r>
    </w:p>
    <w:p>
      <w:pPr>
        <w:pStyle w:val="ListBullet"/>
        <w:spacing w:line="240" w:lineRule="auto"/>
        <w:ind w:left="720"/>
      </w:pPr>
      <w:r>
        <w:rPr>
          <w:lang w:val="pt_PT" w:bidi="pt_PT"/>
        </w:rPr>
      </w:r>
      <w:r>
        <w:rPr>
          <w:lang w:val="pt_PT" w:bidi="pt_PT"/>
        </w:rPr>
        <w:t>Ladrão</w:t>
      </w:r>
    </w:p>
    <w:p>
      <w:pPr>
        <w:pStyle w:val="ListBullet"/>
        <w:spacing w:line="240" w:lineRule="auto"/>
        <w:ind w:left="720"/>
      </w:pPr>
      <w:r>
        <w:rPr>
          <w:lang w:val="pt_PT" w:bidi="pt_PT"/>
        </w:rPr>
      </w:r>
      <w:r>
        <w:rPr>
          <w:lang w:val="pt_PT" w:bidi="pt_PT"/>
        </w:rPr>
        <w:t>Traça</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no final da passagem anterior, Jesus falava de um homem que armazena tesouros na terra, mas não confia a Deus seu futuro ou riquezas. Esta passagem é uma continuação do assunto que Jesus abordava no final da última passagem.</w:t>
      </w:r>
    </w:p>
    <w:p>
      <w:pPr/>
      <w:r>
        <w:rPr>
          <w:lang w:val="pt_PT" w:bidi="pt_PT"/>
        </w:rPr>
      </w:r>
      <w:r>
        <w:rPr>
          <w:lang w:val="pt_PT" w:bidi="pt_PT"/>
        </w:rPr>
        <w:t>Note que Jesus se dirige aos seus discípulos para falar com eles. Ele começa por explicar a consequência do que havia dito anteriormente, usando uma palavra semelhante a "portanto". Jesus ensina seus discípulos a não ficarem ansiosos com a vida, o que eles comem ou o que vestem. Ele diz que a vida é mais do que isso.</w:t>
      </w:r>
    </w:p>
    <w:p>
      <w:pPr/>
      <w:r>
        <w:rPr>
          <w:lang w:val="pt_PT" w:bidi="pt_PT"/>
        </w:rPr>
      </w:r>
      <w:r>
        <w:rPr>
          <w:lang w:val="pt_PT" w:bidi="pt_PT"/>
        </w:rPr>
        <w:t>Observe que Jesus não está dando às pessoas novas informações sobre corvos ou flores silvestres. Ele não está zombando deles ou chamando-os de ignorantes. Em vez disso, ele está usando exemplos de sua criação para enfatizar que Deus cuidaria ainda mais do seu povo.</w:t>
      </w:r>
    </w:p>
    <w:p>
      <w:pPr/>
      <w:r>
        <w:rPr>
          <w:lang w:val="pt_PT" w:bidi="pt_PT"/>
        </w:rPr>
      </w:r>
      <w:r>
        <w:rPr>
          <w:i/>
          <w:lang w:val="pt_PT" w:bidi="pt_PT"/>
        </w:rPr>
        <w:t>Não se esqueça de que, quando Jesus disse que os corvos não semeiam, colhem, nem armazenam comida, era para mostrar que essas atividades não eram necessárias para que Deus os alimentasse. Jesus afirma às pessoas que elas são de mais valor para Deus do que os pássaros.</w:t>
      </w:r>
    </w:p>
    <w:p>
      <w:pPr/>
      <w:r>
        <w:rPr>
          <w:lang w:val="pt_PT" w:bidi="pt_PT"/>
        </w:rPr>
      </w:r>
      <w:r>
        <w:rPr>
          <w:lang w:val="pt_PT" w:bidi="pt_PT"/>
        </w:rPr>
        <w:t>Note que Jesus faz então duas perguntas para as quais não espera ser respondido. Ele pergunta se a ansiedade pode adicionar uma hora à vida. Como ninguém pode fazer tal coisa, ele pergunta: "Por que ficarem preocupados com as demais coisas?".</w:t>
      </w:r>
    </w:p>
    <w:p>
      <w:pPr/>
      <w:r>
        <w:rPr>
          <w:lang w:val="pt_PT" w:bidi="pt_PT"/>
        </w:rPr>
      </w:r>
      <w:r>
        <w:rPr>
          <w:lang w:val="pt_PT" w:bidi="pt_PT"/>
        </w:rPr>
        <w:t>Considere que, quando Jesus destaca que os lírios não trabalham para fazer roupas, é para mostrar que é Deus quem se preocupa com eles. Jesus compara os lírios com Salomão, o rei. Salomão não se vestia como os lírios. Jesus salienta que Deus vestiu a relva, embora a relva acabaria sendo queimada.</w:t>
      </w:r>
    </w:p>
    <w:p>
      <w:pPr/>
      <w:r>
        <w:rPr>
          <w:lang w:val="pt_PT" w:bidi="pt_PT"/>
        </w:rPr>
      </w:r>
      <w:r>
        <w:rPr>
          <w:lang w:val="pt_PT" w:bidi="pt_PT"/>
        </w:rPr>
        <w:t>Jesus diz a seus discípulos para não estarem buscando o que comer, ou beber, ou como se vestir, como as outras nações que tentam obter essas coisas.</w:t>
      </w:r>
    </w:p>
    <w:p>
      <w:pPr/>
      <w:r>
        <w:rPr>
          <w:lang w:val="pt_PT" w:bidi="pt_PT"/>
        </w:rPr>
      </w:r>
      <w:r>
        <w:rPr>
          <w:lang w:val="pt_PT" w:bidi="pt_PT"/>
        </w:rPr>
        <w:t>Finalmente, Jesus apresenta um contraste de comportamento usando uma palavra como "em vez disso". Ele diz a seus discípulos para cuidarem do reino de Deus, e Deus fornecerá todas as outras coisas de que precisam.</w:t>
      </w:r>
    </w:p>
    <w:p>
      <w:pPr/>
      <w:r>
        <w:rPr>
          <w:lang w:val="pt_PT" w:bidi="pt_PT"/>
        </w:rPr>
      </w:r>
      <w:r>
        <w:rPr>
          <w:lang w:val="pt_PT" w:bidi="pt_PT"/>
        </w:rPr>
        <w:t>Deve notar que, quando Jesus diz "pequeno rebanho", é uma maneira de lhes dizer que pertencem ao reino, como as ovelhas pertencem a um pastor.</w:t>
      </w:r>
    </w:p>
    <w:p>
      <w:pPr/>
      <w:r>
        <w:rPr>
          <w:lang w:val="pt_PT" w:bidi="pt_PT"/>
        </w:rPr>
      </w:r>
      <w:r>
        <w:rPr>
          <w:lang w:val="pt_PT" w:bidi="pt_PT"/>
        </w:rPr>
        <w:t>Jesus lhes diz para não temerem, porque o Pai está feliz em dar a eles o reino.</w:t>
      </w:r>
    </w:p>
    <w:p>
      <w:pPr/>
      <w:r>
        <w:rPr>
          <w:lang w:val="pt_PT" w:bidi="pt_PT"/>
        </w:rPr>
      </w:r>
      <w:r>
        <w:rPr>
          <w:lang w:val="pt_PT" w:bidi="pt_PT"/>
        </w:rPr>
        <w:t>Observe que Jesus termina esta parte com uma aplicação prática, usando ideias comuns e comparando-as com coisas espirituais.</w:t>
      </w:r>
    </w:p>
    <w:p>
      <w:pPr/>
      <w:r>
        <w:rPr>
          <w:lang w:val="pt_PT" w:bidi="pt_PT"/>
        </w:rPr>
      </w:r>
      <w:r>
        <w:rPr>
          <w:lang w:val="pt_PT" w:bidi="pt_PT"/>
        </w:rPr>
        <w:t>Jesus lhes diz para venderem suas posses e doar às pessoas em necessidade. Ele os orienta a obterem bolsas de dinheiro que não se tornam velhas ou se desgastam. Essas bolsas de dinheiro conterão um tesouro no céu, que nunca se esgota, e onde não há ladrões e traças para destruí-lo.</w:t>
      </w:r>
    </w:p>
    <w:p>
      <w:pPr/>
      <w:r>
        <w:rPr>
          <w:lang w:val="pt_PT" w:bidi="pt_PT"/>
        </w:rPr>
      </w:r>
      <w:r>
        <w:rPr>
          <w:lang w:val="pt_PT" w:bidi="pt_PT"/>
        </w:rPr>
        <w:t>Tenha em mente que, quando Jesus diz "ali estará também seu coração", significa que o desejo e o foco de uma pessoa estará onde estiver seu tesouro.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12:22–34</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 preocupada</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Corvos</w:t>
      </w:r>
    </w:p>
    <w:p>
      <w:pPr>
        <w:pStyle w:val="ListBullet"/>
        <w:spacing w:line="240" w:lineRule="auto"/>
        <w:ind w:left="720"/>
      </w:pPr>
      <w:r>
        <w:rPr>
          <w:lang w:val="pt_PT" w:bidi="pt_PT"/>
        </w:rPr>
      </w:r>
      <w:r>
        <w:rPr>
          <w:lang w:val="pt_PT" w:bidi="pt_PT"/>
        </w:rPr>
        <w:t>Lírios</w:t>
      </w:r>
    </w:p>
    <w:p>
      <w:pPr>
        <w:pStyle w:val="ListBullet"/>
        <w:spacing w:line="240" w:lineRule="auto"/>
        <w:ind w:left="720"/>
      </w:pPr>
      <w:r>
        <w:rPr>
          <w:lang w:val="pt_PT" w:bidi="pt_PT"/>
        </w:rPr>
      </w:r>
      <w:r>
        <w:rPr>
          <w:lang w:val="pt_PT" w:bidi="pt_PT"/>
        </w:rPr>
        <w:t>Relva</w:t>
      </w:r>
    </w:p>
    <w:p>
      <w:pPr>
        <w:pStyle w:val="ListBullet"/>
        <w:spacing w:line="240" w:lineRule="auto"/>
        <w:ind w:left="720"/>
      </w:pPr>
      <w:r>
        <w:rPr>
          <w:lang w:val="pt_PT" w:bidi="pt_PT"/>
        </w:rPr>
      </w:r>
      <w:r>
        <w:rPr>
          <w:lang w:val="pt_PT" w:bidi="pt_PT"/>
        </w:rPr>
        <w:t>Pessoa que joga a relva no fogo</w:t>
      </w:r>
    </w:p>
    <w:p>
      <w:pPr>
        <w:pStyle w:val="ListBullet"/>
        <w:spacing w:line="240" w:lineRule="auto"/>
        <w:ind w:left="720"/>
      </w:pPr>
      <w:r>
        <w:rPr>
          <w:lang w:val="pt_PT" w:bidi="pt_PT"/>
        </w:rPr>
      </w:r>
      <w:r>
        <w:rPr>
          <w:lang w:val="pt_PT" w:bidi="pt_PT"/>
        </w:rPr>
        <w:t>Salomão</w:t>
      </w:r>
    </w:p>
    <w:p>
      <w:pPr>
        <w:pStyle w:val="ListBullet"/>
        <w:spacing w:line="240" w:lineRule="auto"/>
        <w:ind w:left="720"/>
      </w:pPr>
      <w:r>
        <w:rPr>
          <w:lang w:val="pt_PT" w:bidi="pt_PT"/>
        </w:rPr>
      </w:r>
      <w:r>
        <w:rPr>
          <w:lang w:val="pt_PT" w:bidi="pt_PT"/>
        </w:rPr>
        <w:t>Alguém que está procurando comer, beber e roupas</w:t>
      </w:r>
    </w:p>
    <w:p>
      <w:pPr>
        <w:pStyle w:val="ListBullet"/>
        <w:spacing w:line="240" w:lineRule="auto"/>
        <w:ind w:left="720"/>
      </w:pPr>
      <w:r>
        <w:rPr>
          <w:lang w:val="pt_PT" w:bidi="pt_PT"/>
        </w:rPr>
      </w:r>
      <w:r>
        <w:rPr>
          <w:lang w:val="pt_PT" w:bidi="pt_PT"/>
        </w:rPr>
        <w:t>Discípulo que vende posses</w:t>
      </w:r>
    </w:p>
    <w:p>
      <w:pPr>
        <w:pStyle w:val="ListBullet"/>
        <w:spacing w:line="240" w:lineRule="auto"/>
        <w:ind w:left="720"/>
      </w:pPr>
      <w:r>
        <w:rPr>
          <w:lang w:val="pt_PT" w:bidi="pt_PT"/>
        </w:rPr>
      </w:r>
      <w:r>
        <w:rPr>
          <w:lang w:val="pt_PT" w:bidi="pt_PT"/>
        </w:rPr>
        <w:t>Pessoa em necessidade (o pobre)</w:t>
      </w:r>
    </w:p>
    <w:p>
      <w:pPr>
        <w:pStyle w:val="ListBullet"/>
        <w:spacing w:line="240" w:lineRule="auto"/>
        <w:ind w:left="720"/>
      </w:pPr>
      <w:r>
        <w:rPr>
          <w:lang w:val="pt_PT" w:bidi="pt_PT"/>
        </w:rPr>
      </w:r>
      <w:r>
        <w:rPr>
          <w:lang w:val="pt_PT" w:bidi="pt_PT"/>
        </w:rPr>
        <w:t>Ladrão</w:t>
      </w:r>
    </w:p>
    <w:p>
      <w:pPr>
        <w:pStyle w:val="ListBullet"/>
        <w:spacing w:line="240" w:lineRule="auto"/>
        <w:ind w:left="720"/>
      </w:pPr>
      <w:r>
        <w:rPr>
          <w:lang w:val="pt_PT" w:bidi="pt_PT"/>
        </w:rPr>
      </w:r>
      <w:r>
        <w:rPr>
          <w:lang w:val="pt_PT" w:bidi="pt_PT"/>
        </w:rPr>
        <w:t>Traça</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uma pessoa preocupada à procura de coisas para comer e de roupas, enquanto Jesus está dizendo a seus discípulos para não ficarem ansiosos.</w:t>
      </w:r>
    </w:p>
    <w:p>
      <w:pPr/>
      <w:r>
        <w:rPr>
          <w:lang w:val="pt_PT" w:bidi="pt_PT"/>
        </w:rPr>
      </w:r>
      <w:r>
        <w:rPr>
          <w:lang w:val="pt_PT" w:bidi="pt_PT"/>
        </w:rPr>
        <w:t>Deve representar também aves sendo alimentadas e lírios sendo comparados junto ao rei Salomão. Representem uma pessoa passando pela relva e comentando o quão linda ela é. Mais tarde, a mesma pessoa encontra a relva murcha e morta, de modo que a joga no fogo. Encenem isso enquanto Jesus está falando. A equipe pode usar alguns acessórios para representar as ferramentas que as aves e os lírios não usam. Os pássaros e lírios avistam as ferramentas, mas não as usam.</w:t>
      </w:r>
    </w:p>
    <w:p>
      <w:pPr/>
      <w:r>
        <w:rPr>
          <w:lang w:val="pt_PT" w:bidi="pt_PT"/>
        </w:rPr>
      </w:r>
      <w:r>
        <w:rPr>
          <w:lang w:val="pt_PT" w:bidi="pt_PT"/>
        </w:rPr>
        <w:t>A equipe deve representar uma pessoa estando preocupada desde o início. Enquanto Jesus está falando, ele pode fazer um gesto para mostrar aos discípulos para não serem como ela.</w:t>
      </w:r>
    </w:p>
    <w:p>
      <w:pPr/>
      <w:r>
        <w:rPr>
          <w:lang w:val="pt_PT" w:bidi="pt_PT"/>
        </w:rPr>
      </w:r>
      <w:r>
        <w:rPr>
          <w:lang w:val="pt_PT" w:bidi="pt_PT"/>
        </w:rPr>
        <w:t>A equipe deve representar um discípulo vendendo suas posses e ajudando alguém em necessidade. A equipe pode usar um acessório para mostrar uma bolsa de dinheiro estando cheia junto a Deus, onde traças ou ladrões não podem chegar nem destruir.</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dizendo a seus discípulos para não ficarem ansiosos, porque a vida é mais do que comida, e o corpo é mais do que roupas. Jesus dá o exemplo dos corvos. Eles não colhem ou semeiam, mas Deus cuida deles. Jesus diz que os discípulos são mais valiosos do que os pássaros. Ele adverte que, se não podem adicionar uma hora à sua vida por se preocuparem, por que deveriam se preocupar com as demais coisas?</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"Estou envergonhado. Estou sempre preocupado com onde encontraremos comida quando estamos viajando com Jesus", "Jesus está certo. Se ele pode multiplicar peixe e pão, não preciso me preocupar com coisas materiais", e "É difícil não se preocupar; Jesus acaba de nos avisar que seremos perseguidos". Reinicie a cena.</w:t>
      </w:r>
    </w:p>
    <w:p>
      <w:pPr/>
      <w:r>
        <w:rPr>
          <w:lang w:val="pt_PT" w:bidi="pt_PT"/>
        </w:rPr>
      </w:r>
      <w:r>
        <w:rPr>
          <w:lang w:val="pt_PT" w:bidi="pt_PT"/>
        </w:rPr>
        <w:t>Representem Jesus dizendo a seus discípulos como as flores selvagens não fazem suas próprias roupas, mas estão mais lindamente vestidas do que o rei Salomão. Jesus diz que, se Deus se preocupa com flores passageiras, ele certamente cuidará deles. Ele declara que eles têm pouca fé.</w:t>
      </w:r>
    </w:p>
    <w:p>
      <w:pPr/>
      <w:r>
        <w:rPr>
          <w:lang w:val="pt_PT" w:bidi="pt_PT"/>
        </w:rPr>
      </w:r>
      <w:r>
        <w:rPr>
          <w:b/>
          <w:lang w:val="pt_PT" w:bidi="pt_PT"/>
        </w:rPr>
        <w:t>Interrompa a cena.</w:t>
      </w:r>
      <w:r>
        <w:rPr>
          <w:lang w:val="pt_PT" w:bidi="pt_PT"/>
        </w:rPr>
        <w:t xml:space="preserve"> Pergunte aos atores que interpretam a multidão: "Como vocês se sentem?". Vocês podem ouvir coisas como: "Surpreso. Como as flores poderiam ser mais bonitas do que o rei Salomão?", "Confuso. Os discípulos de Jesus deixaram seus lares, e não viajam com muito. Como eles podem não se preocupar com comida e roupas?", e "Jesus está certo. Deus me valoriza mais do que aos pássaros e flores". Reinicie a cena.</w:t>
      </w:r>
    </w:p>
    <w:p>
      <w:pPr/>
      <w:r>
        <w:rPr>
          <w:lang w:val="pt_PT" w:bidi="pt_PT"/>
        </w:rPr>
      </w:r>
      <w:r>
        <w:rPr>
          <w:lang w:val="pt_PT" w:bidi="pt_PT"/>
        </w:rPr>
        <w:t>Representem Jesus dizendo a seus discípulos para não desejarem as mesmas coisas como as nações incrédulas, mas para desejarem ser obedientes a Deus. Se eles colocarem o reino de Deus em primeiro lugar, Deus fornecerá todas as outras coisas de que precisam, porque Ele é o Pai deles.</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"Estou honrado em chamar a Deus de Pai", "Determinado. Só preciso de me concentrar em seguir a Jesus. Ele não falhou em fornecer tudo o que preciso", e "Quero que as pessoas percebam a diferença entre mim e alguém de uma nação estrangeira. Quero que as pessoas vejam que não estou preocupado, porque sigo a Jesus". Reinicie a cena.</w:t>
      </w:r>
    </w:p>
    <w:p>
      <w:pPr/>
      <w:r>
        <w:rPr>
          <w:lang w:val="pt_PT" w:bidi="pt_PT"/>
        </w:rPr>
      </w:r>
      <w:r>
        <w:rPr>
          <w:lang w:val="pt_PT" w:bidi="pt_PT"/>
        </w:rPr>
        <w:t>Representem Jesus dizendo a seus discípulos para não ficarem com medo. Ele lhes diz para venderem suas coisas e usarem o dinheiro para dar aos pobres. Jesus os orienta a obterem bolsas que não se desgastem e a armazenarem seu tesouro no céu, com Deus, onde nem ladrões, nem traças podem destruir.</w:t>
      </w:r>
    </w:p>
    <w:p>
      <w:pPr/>
      <w:r>
        <w:rPr>
          <w:lang w:val="pt_PT" w:bidi="pt_PT"/>
        </w:rPr>
      </w:r>
      <w:r>
        <w:rPr>
          <w:b/>
          <w:lang w:val="pt_PT" w:bidi="pt_PT"/>
        </w:rPr>
        <w:t>Interrompa a cena.</w:t>
      </w:r>
      <w:r>
        <w:rPr>
          <w:lang w:val="pt_PT" w:bidi="pt_PT"/>
        </w:rPr>
        <w:t xml:space="preserve"> Pergunte ao ator que interpreta Jesus: "Como você se sente?" Você pode ouvir coisas como: "Se apenas eles pudessem entender quão temporária é a vida", "Sinto amor por eles. Eles precisam confiar em mim, e não ficarem com tanto medo", e "Paciente. Meus seguidores precisam crescer e aprender a desejar a Deus mais do que o dinheiro".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12:22–34</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seus </w:t>
      </w:r>
      <w:r>
        <w:rPr>
          <w:b/>
          <w:lang w:val="pt_PT" w:bidi="pt_PT"/>
        </w:rPr>
        <w:t>discípulos</w:t>
      </w:r>
      <w:r>
        <w:rPr>
          <w:lang w:val="pt_PT" w:bidi="pt_PT"/>
        </w:rPr>
        <w:t xml:space="preserve">, ou seguidores, perto de uma multidão muito grande. Certifique-se de traduzir discípulos da mesma maneira que você já o fez. O termo Discípulo está no glossário principal. Jesus diz que não devem se preocupar com sua vida, porque, se Deus cuida dos corvos, ele certamente cuidaria deles. Um </w:t>
      </w:r>
      <w:r>
        <w:rPr>
          <w:b/>
          <w:lang w:val="pt_PT" w:bidi="pt_PT"/>
        </w:rPr>
        <w:t>corvo</w:t>
      </w:r>
      <w:r>
        <w:rPr>
          <w:lang w:val="pt_PT" w:bidi="pt_PT"/>
        </w:rPr>
        <w:t xml:space="preserve"> se refere a qualquer pássaro que faz parte da família dos corvos. São pássaros grandes, que não tinham valor para os judeus, uma vez que eram considerados impuros e não podiam ser consumidos.</w:t>
      </w:r>
    </w:p>
    <w:p>
      <w:pPr/>
      <w:r>
        <w:rPr>
          <w:lang w:val="pt_PT" w:bidi="pt_PT"/>
        </w:rPr>
      </w:r>
      <w:r>
        <w:rPr>
          <w:lang w:val="pt_PT" w:bidi="pt_PT"/>
        </w:rPr>
        <w:t>Pare e mostre à sua equipe a imagem de um corvo, caso ainda não o tenha feito.</w:t>
      </w:r>
    </w:p>
    <w:p>
      <w:pPr/>
      <w:r>
        <w:rPr>
          <w:lang w:val="pt_PT" w:bidi="pt_PT"/>
        </w:rPr>
      </w:r>
      <w:r>
        <w:rPr>
          <w:lang w:val="pt_PT" w:bidi="pt_PT"/>
        </w:rPr>
        <w:t xml:space="preserve">Jesus diz que os corvos não </w:t>
      </w:r>
      <w:r>
        <w:rPr>
          <w:b/>
          <w:lang w:val="pt_PT" w:bidi="pt_PT"/>
        </w:rPr>
        <w:t>semeiam</w:t>
      </w:r>
      <w:r>
        <w:rPr>
          <w:lang w:val="pt_PT" w:bidi="pt_PT"/>
        </w:rPr>
        <w:t xml:space="preserve"> nem </w:t>
      </w:r>
      <w:r>
        <w:rPr>
          <w:b/>
          <w:lang w:val="pt_PT" w:bidi="pt_PT"/>
        </w:rPr>
        <w:t>colhem</w:t>
      </w:r>
      <w:r>
        <w:rPr>
          <w:lang w:val="pt_PT" w:bidi="pt_PT"/>
        </w:rPr>
        <w:t xml:space="preserve">. Semear significa plantar sementes espalhando-as no chão com a mão. Colher significa cortar as plantas maduras quando estão prontas para serem trazidas do campo. Traduza esses métodos de plantio e colheita da mesma maneira que você já fez antes. Os corvos não armazenam seus alimentos em armazéns ou </w:t>
      </w:r>
      <w:r>
        <w:rPr>
          <w:b/>
          <w:lang w:val="pt_PT" w:bidi="pt_PT"/>
        </w:rPr>
        <w:t>celeiros</w:t>
      </w:r>
      <w:r>
        <w:rPr>
          <w:lang w:val="pt_PT" w:bidi="pt_PT"/>
        </w:rPr>
        <w:t>, ou seja, edifícios que eram usados para armazenar os cereais. Traduza celeiro da mesma maneira que você já traduziu antes.</w:t>
      </w:r>
    </w:p>
    <w:p>
      <w:pPr/>
      <w:r>
        <w:rPr>
          <w:lang w:val="pt_PT" w:bidi="pt_PT"/>
        </w:rPr>
      </w:r>
      <w:r>
        <w:rPr>
          <w:lang w:val="pt_PT" w:bidi="pt_PT"/>
        </w:rPr>
        <w:t>Pare e mostre à sua equipe a imagem de um celeiro, caso ainda não o tenha feito.</w:t>
      </w:r>
    </w:p>
    <w:p>
      <w:pPr/>
      <w:r>
        <w:rPr>
          <w:lang w:val="pt_PT" w:bidi="pt_PT"/>
        </w:rPr>
      </w:r>
      <w:r>
        <w:rPr>
          <w:lang w:val="pt_PT" w:bidi="pt_PT"/>
        </w:rPr>
        <w:t xml:space="preserve">Jesus lembra aos discípulos de que não podem adicionar um </w:t>
      </w:r>
      <w:r>
        <w:rPr>
          <w:b/>
          <w:lang w:val="pt_PT" w:bidi="pt_PT"/>
        </w:rPr>
        <w:t>côvado</w:t>
      </w:r>
      <w:r>
        <w:rPr>
          <w:lang w:val="pt_PT" w:bidi="pt_PT"/>
        </w:rPr>
        <w:t xml:space="preserve"> às suas vidas por se preocuparem com isso. Um côvado é uma medida de comprimento que valia cerca de 45 centímetros ou 18 polegadas. Neste contexto, se refere a um curto período, como uma única hora. O termo Côvado está no glossário principal. Jesus diz que os </w:t>
      </w:r>
      <w:r>
        <w:rPr>
          <w:b/>
          <w:lang w:val="pt_PT" w:bidi="pt_PT"/>
        </w:rPr>
        <w:t>lírios</w:t>
      </w:r>
      <w:r>
        <w:rPr>
          <w:lang w:val="pt_PT" w:bidi="pt_PT"/>
        </w:rPr>
        <w:t xml:space="preserve"> do campo estavam vestidos de mais beleza do que o rei Salomão em todo seu </w:t>
      </w:r>
      <w:r>
        <w:rPr>
          <w:b/>
          <w:lang w:val="pt_PT" w:bidi="pt_PT"/>
        </w:rPr>
        <w:t>esplendor</w:t>
      </w:r>
      <w:r>
        <w:rPr>
          <w:lang w:val="pt_PT" w:bidi="pt_PT"/>
        </w:rPr>
        <w:t>. A palavra traduzida por lírios pode se referir a uma flor específica, mas também se refere geralmente a qualquer das lindas flores selvagens em Israel. Embora o esplendor seja muitas vezes traduzido como glória, neste contexto, se refere à riqueza e ao poder do rei Salomão. Isso incluiu as belas roupas que ele usava como rei.</w:t>
      </w:r>
    </w:p>
    <w:p>
      <w:pPr/>
      <w:r>
        <w:rPr>
          <w:lang w:val="pt_PT" w:bidi="pt_PT"/>
        </w:rPr>
      </w:r>
      <w:r>
        <w:rPr>
          <w:lang w:val="pt_PT" w:bidi="pt_PT"/>
        </w:rPr>
        <w:t xml:space="preserve">Jesus diz que seus discípulos têm pouca </w:t>
      </w:r>
      <w:r>
        <w:rPr>
          <w:b/>
          <w:lang w:val="pt_PT" w:bidi="pt_PT"/>
        </w:rPr>
        <w:t>fé</w:t>
      </w:r>
      <w:r>
        <w:rPr>
          <w:lang w:val="pt_PT" w:bidi="pt_PT"/>
        </w:rPr>
        <w:t xml:space="preserve">, ou confiança, em Deus. Certifique-se de traduzir fé da mesma maneira que você já o fez. O termo Fé está no glossário principal. Quando Jesus diz: "não coloquem seu </w:t>
      </w:r>
      <w:r>
        <w:rPr>
          <w:b/>
          <w:lang w:val="pt_PT" w:bidi="pt_PT"/>
        </w:rPr>
        <w:t>coração</w:t>
      </w:r>
      <w:r>
        <w:rPr>
          <w:lang w:val="pt_PT" w:bidi="pt_PT"/>
        </w:rPr>
        <w:t>", ele quer dizer que não buscarem algo ou fazerem de algo seu objetivo de vida. Para os judeus, o coração era o lugar onde os sentimentos e as decisões de uma pessoa acontecem. Traduza coração da mesma maneira que você já traduziu antes. O termo Coração está no glossário principal.</w:t>
      </w:r>
    </w:p>
    <w:p>
      <w:pPr/>
      <w:r>
        <w:rPr>
          <w:lang w:val="pt_PT" w:bidi="pt_PT"/>
        </w:rPr>
      </w:r>
      <w:r>
        <w:rPr>
          <w:lang w:val="pt_PT" w:bidi="pt_PT"/>
        </w:rPr>
        <w:t xml:space="preserve">Jesus diz que seus seguidores devem desejar o </w:t>
      </w:r>
      <w:r>
        <w:rPr>
          <w:b/>
          <w:lang w:val="pt_PT" w:bidi="pt_PT"/>
        </w:rPr>
        <w:t>reino</w:t>
      </w:r>
      <w:r>
        <w:rPr>
          <w:lang w:val="pt_PT" w:bidi="pt_PT"/>
        </w:rPr>
        <w:t>, ou o reino de Deus, em primeiro lugar, e Deus proveria todas as suas necessidades. Traduza reino da mesma maneira que você traduziu antes. O termo reino de Deus está no glossário principal.</w:t>
      </w:r>
    </w:p>
    <w:p>
      <w:pPr/>
      <w:r>
        <w:rPr>
          <w:lang w:val="pt_PT" w:bidi="pt_PT"/>
        </w:rPr>
      </w:r>
      <w:r>
        <w:rPr>
          <w:lang w:val="pt_PT" w:bidi="pt_PT"/>
        </w:rPr>
        <w:t xml:space="preserve">Jesus chama seus discípulos de rebanho, ou um pequeno grupo de </w:t>
      </w:r>
      <w:r>
        <w:rPr>
          <w:b/>
          <w:lang w:val="pt_PT" w:bidi="pt_PT"/>
        </w:rPr>
        <w:t>ovelhas</w:t>
      </w:r>
      <w:r>
        <w:rPr>
          <w:lang w:val="pt_PT" w:bidi="pt_PT"/>
        </w:rPr>
        <w:t>. Isso não era um insulto, mas uma comparação que mostrava que os discípulos precisavam ser cuidados. Traduza ovelha da mesma maneira que você traduziu antes.</w:t>
      </w:r>
    </w:p>
    <w:p>
      <w:pPr/>
      <w:r>
        <w:rPr>
          <w:lang w:val="pt_PT" w:bidi="pt_PT"/>
        </w:rPr>
      </w:r>
      <w:r>
        <w:rPr>
          <w:lang w:val="pt_PT" w:bidi="pt_PT"/>
        </w:rPr>
        <w:t>Pare e mostre à sua equipe a imagem de um rebanho de ovelhas e um pastor, caso ainda não o tenha feito.</w:t>
      </w:r>
    </w:p>
    <w:p>
      <w:pPr/>
      <w:r>
        <w:rPr>
          <w:lang w:val="pt_PT" w:bidi="pt_PT"/>
        </w:rPr>
      </w:r>
      <w:r>
        <w:rPr>
          <w:lang w:val="pt_PT" w:bidi="pt_PT"/>
        </w:rPr>
        <w:t xml:space="preserve">Jesus diz que, dando aos pobres, seus seguidores ganham </w:t>
      </w:r>
      <w:r>
        <w:rPr>
          <w:b/>
          <w:lang w:val="pt_PT" w:bidi="pt_PT"/>
        </w:rPr>
        <w:t>bolsas</w:t>
      </w:r>
      <w:r>
        <w:rPr>
          <w:lang w:val="pt_PT" w:bidi="pt_PT"/>
        </w:rPr>
        <w:t xml:space="preserve"> que não se desgastam. Bolsas podem se referir a pequenos sacos ou bolsas feitas de couro, ou tecido. Tanto homens como mulheres carregavam dinheiro nesses sacos. Neste contexto, Jesus usa a palavra bolsa para se referir aos conteúdos na bolsa.</w:t>
      </w:r>
    </w:p>
    <w:p>
      <w:pPr/>
      <w:r>
        <w:rPr>
          <w:lang w:val="pt_PT" w:bidi="pt_PT"/>
        </w:rPr>
      </w:r>
      <w:r>
        <w:rPr>
          <w:lang w:val="pt_PT" w:bidi="pt_PT"/>
        </w:rPr>
        <w:t>Pare e mostre a imagem de uma bolsa, caso ainda não o tenha feito.</w:t>
      </w:r>
    </w:p>
    <w:p>
      <w:pPr/>
      <w:r>
        <w:rPr>
          <w:lang w:val="pt_PT" w:bidi="pt_PT"/>
        </w:rPr>
      </w:r>
      <w:r>
        <w:rPr>
          <w:lang w:val="pt_PT" w:bidi="pt_PT"/>
        </w:rPr>
        <w:t xml:space="preserve">Jesus os admoesta a guardar suas riquezas no </w:t>
      </w:r>
      <w:r>
        <w:rPr>
          <w:b/>
          <w:lang w:val="pt_PT" w:bidi="pt_PT"/>
        </w:rPr>
        <w:t>céu</w:t>
      </w:r>
      <w:r>
        <w:rPr>
          <w:lang w:val="pt_PT" w:bidi="pt_PT"/>
        </w:rPr>
        <w:t xml:space="preserve">, o lugar onde Deus vive. Traduza céu da mesma maneira que você tem traduzido nas passagens anteriores. O termo Céu consta do glossário principal. Ele diz que nenhuma </w:t>
      </w:r>
      <w:r>
        <w:rPr>
          <w:b/>
          <w:lang w:val="pt_PT" w:bidi="pt_PT"/>
        </w:rPr>
        <w:t>traça</w:t>
      </w:r>
      <w:r>
        <w:rPr>
          <w:lang w:val="pt_PT" w:bidi="pt_PT"/>
        </w:rPr>
        <w:t xml:space="preserve"> destruirá suas riquezas no céu. Uma traça se refere a um inseto voador que rói buracos nas roupas.</w:t>
      </w:r>
    </w:p>
    <w:p>
      <w:pPr/>
      <w:r>
        <w:rPr>
          <w:lang w:val="pt_PT" w:bidi="pt_PT"/>
        </w:rPr>
      </w:r>
      <w:r>
        <w:rPr>
          <w:lang w:val="pt_PT" w:bidi="pt_PT"/>
        </w:rPr>
        <w:t>Pare e mostre a imagem de uma traça, caso ainda não o tenha feito. Se vocês não têm traças onde vive, pode ser mais fácil usarem uma palavra específica para um inseto que destrói as roupas, como um grilo ou cupim. Ou podem usar uma descrição mais geral, como "insetos que roem".</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12:22–34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07">
        <w:r>
          <w:rPr>
            <w:lang w:val="pt_PT" w:bidi="pt_PT"/>
          </w:rPr>
          <w:rPr>
            <w:color w:val="0000EE"/>
            <w:u w:val="single"/>
          </w:rPr>
          <w:t>Ouvir e Sentir</w:t>
        </w:r>
      </w:hyperlink>
      <w:r>
        <w:rPr>
          <w:lang w:val="pt_PT" w:bidi="pt_PT"/>
        </w:rPr>
        <w:t xml:space="preserve"> (412 KB)</w:t>
      </w:r>
      <w:r>
        <w:rPr>
          <w:lang w:val="pt_PT" w:bidi="pt_PT"/>
        </w:rPr>
      </w:r>
    </w:p>
    <w:p>
      <w:pPr>
        <w:pStyle w:val="ListBullet"/>
        <w:spacing w:line="240" w:lineRule="auto"/>
        <w:ind w:left="720"/>
      </w:pPr>
      <w:r>
        <w:rPr>
          <w:lang w:val="pt_PT" w:bidi="pt_PT"/>
        </w:rPr>
      </w:r>
      <w:hyperlink r:id="rId308">
        <w:r>
          <w:rPr>
            <w:lang w:val="pt_PT" w:bidi="pt_PT"/>
          </w:rPr>
          <w:rPr>
            <w:color w:val="0000EE"/>
            <w:u w:val="single"/>
          </w:rPr>
          <w:t>Preparando o Cenário</w:t>
        </w:r>
      </w:hyperlink>
      <w:r>
        <w:rPr>
          <w:lang w:val="pt_PT" w:bidi="pt_PT"/>
        </w:rPr>
        <w:t xml:space="preserve"> (4.6 MB)</w:t>
      </w:r>
      <w:r>
        <w:rPr>
          <w:lang w:val="pt_PT" w:bidi="pt_PT"/>
        </w:rPr>
      </w:r>
    </w:p>
    <w:p>
      <w:pPr>
        <w:pStyle w:val="ListBullet"/>
        <w:spacing w:line="240" w:lineRule="auto"/>
        <w:ind w:left="720"/>
      </w:pPr>
      <w:r>
        <w:rPr>
          <w:lang w:val="pt_PT" w:bidi="pt_PT"/>
        </w:rPr>
      </w:r>
      <w:hyperlink r:id="rId309">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310">
        <w:r>
          <w:rPr>
            <w:lang w:val="pt_PT" w:bidi="pt_PT"/>
          </w:rPr>
          <w:rPr>
            <w:color w:val="0000EE"/>
            <w:u w:val="single"/>
          </w:rPr>
          <w:t>Incorporando o Texto</w:t>
        </w:r>
      </w:hyperlink>
      <w:r>
        <w:rPr>
          <w:lang w:val="pt_PT" w:bidi="pt_PT"/>
        </w:rPr>
        <w:t xml:space="preserve"> (3.4 MB)</w:t>
      </w:r>
      <w:r>
        <w:rPr>
          <w:lang w:val="pt_PT" w:bidi="pt_PT"/>
        </w:rPr>
      </w:r>
    </w:p>
    <w:p>
      <w:pPr>
        <w:pStyle w:val="ListBullet"/>
        <w:spacing w:line="240" w:lineRule="auto"/>
        <w:ind w:left="720"/>
      </w:pPr>
      <w:r>
        <w:rPr>
          <w:lang w:val="pt_PT" w:bidi="pt_PT"/>
        </w:rPr>
      </w:r>
      <w:hyperlink r:id="rId311">
        <w:r>
          <w:rPr>
            <w:lang w:val="pt_PT" w:bidi="pt_PT"/>
          </w:rPr>
          <w:rPr>
            <w:color w:val="0000EE"/>
            <w:u w:val="single"/>
          </w:rPr>
          <w:t>Preenchendo as Lacunas</w:t>
        </w:r>
      </w:hyperlink>
      <w:r>
        <w:rPr>
          <w:lang w:val="pt_PT" w:bidi="pt_PT"/>
        </w:rPr>
        <w:t xml:space="preserve"> (2.6 MB)</w:t>
      </w:r>
      <w:r>
        <w:rPr>
          <w:lang w:val="pt_PT" w:bidi="pt_PT"/>
        </w:rPr>
      </w:r>
    </w:p>
    <w:p>
      <w:pPr>
        <w:pStyle w:val="ListBullet"/>
        <w:spacing w:line="240" w:lineRule="auto"/>
        <w:ind w:left="720"/>
      </w:pPr>
      <w:r>
        <w:rPr>
          <w:lang w:val="pt_PT" w:bidi="pt_PT"/>
        </w:rPr>
      </w:r>
      <w:hyperlink r:id="rId312">
        <w:r>
          <w:rPr>
            <w:lang w:val="pt_PT" w:bidi="pt_PT"/>
          </w:rPr>
          <w:rPr>
            <w:color w:val="0000EE"/>
            <w:u w:val="single"/>
          </w:rPr>
          <w:t>Falando a Palavra</w:t>
        </w:r>
      </w:hyperlink>
      <w:r>
        <w:rPr>
          <w:lang w:val="pt_PT" w:bidi="pt_PT"/>
        </w:rPr>
        <w:t xml:space="preserve"> (910 KB)</w:t>
      </w:r>
      <w:r>
        <w:rPr>
          <w:lang w:val="pt_PT" w:bidi="pt_PT"/>
        </w:rPr>
      </w:r>
      <w:r>
        <w:rPr>
          <w:lang w:val="pt_PT" w:bidi="pt_PT"/>
        </w:rPr>
      </w:r>
      <w:r>
        <w:rPr>
          <w:lang w:val="pt_PT" w:bidi="pt_PT"/>
        </w:rPr>
      </w:r>
    </w:p>
    <w:p>
      <w:pPr/>
      <w:r>
        <w:rPr>
          <w:lang w:val="pt_PT" w:bidi="pt_PT"/>
        </w:rPr>
      </w:r>
    </w:p>
    <w:p>
      <w:pPr>
        <w:pStyle w:val="Heading2"/>
      </w:pPr>
      <w:r>
        <w:rPr>
          <w:lang w:val="pt_PT" w:bidi="pt_PT"/>
        </w:rPr>
        <w:t>Lucas 12:35–48</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12:35–48</w:t>
      </w:r>
    </w:p>
    <w:p>
      <w:pPr/>
      <w:r>
        <w:rPr>
          <w:lang w:val="pt_PT" w:bidi="pt_PT"/>
        </w:rPr>
      </w:r>
      <w:r>
        <w:rPr>
          <w:lang w:val="pt_PT" w:bidi="pt_PT"/>
        </w:rPr>
        <w:t>Escute Lucas 12:35–48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12:35–48</w:t>
      </w:r>
    </w:p>
    <w:p>
      <w:pPr/>
      <w:r>
        <w:rPr>
          <w:lang w:val="pt_PT" w:bidi="pt_PT"/>
        </w:rPr>
      </w:r>
      <w:r>
        <w:rPr>
          <w:lang w:val="pt_PT" w:bidi="pt_PT"/>
        </w:rPr>
        <w:t>Ouça o texto uma vez na versão mais fácil de entender.</w:t>
      </w:r>
    </w:p>
    <w:p>
      <w:pPr/>
      <w:r>
        <w:rPr>
          <w:lang w:val="pt_PT" w:bidi="pt_PT"/>
        </w:rPr>
      </w:r>
      <w:r>
        <w:rPr>
          <w:lang w:val="pt_PT" w:bidi="pt_PT"/>
        </w:rPr>
        <w:t>Jesus acaba de ensinar seus discípulos e uma grande multidão que o ouviam sobre não se preocuparem e confiarem em Deus para cuidar deles. Ele continua ensinando seus discípulos usando três exemplos diferentes para encorajá-los a fazer seu trabalho com fidelidade até que ele regresse à terra, no futuro. Jesus alerta seus discípulos sobre o surgimento de divisões e usa uma história para avisar as multidões a respeito do julgamento de Deus.</w:t>
      </w:r>
    </w:p>
    <w:p>
      <w:pPr/>
      <w:r>
        <w:rPr>
          <w:lang w:val="pt_PT" w:bidi="pt_PT"/>
        </w:rPr>
      </w:r>
      <w:r>
        <w:rPr>
          <w:lang w:val="pt_PT" w:bidi="pt_PT"/>
        </w:rPr>
        <w:t>Ele ensina seus discípulos próximo de uma multidão muito grande. Ele usa três exemplos para dizer a seus discípulos para estarem prontos para seu retorno à terra, no futuro: estejam vestidos e prontos para trabalhar, mantenham suas lâmpadas acesas e sejam como servos esperando pelo retorno de seu senhor. Jesus está descrevendo especificamente o comportamento dos servos judeus esperando que seu senhor retorne de um casamento. As celebrações de casamento judaico iam noite adentro, de modo que os servos precisavam manter suas vestes presas em seus cintos, para estarem prontos para trabalhar. Os servos também mantinham lâmpadas acesas toda a noite, até que seu senhor retornasse. Assim como os servos, Jesus quer que seus discípulos estejam prontos para ação.</w:t>
      </w:r>
    </w:p>
    <w:p>
      <w:pPr/>
      <w:r>
        <w:rPr>
          <w:lang w:val="pt_PT" w:bidi="pt_PT"/>
        </w:rPr>
      </w:r>
      <w:r>
        <w:rPr>
          <w:lang w:val="pt_PT" w:bidi="pt_PT"/>
        </w:rPr>
        <w:t>Pare e mostre à sua equipe a imagem de uma lâmpada de óleo e a imagem de um homem com suas vestes presas em seu cinto. Em sua cultura, como as pessoas se vestem para mostrar que estão prontas para trabalhar?</w:t>
      </w:r>
    </w:p>
    <w:p>
      <w:pPr/>
      <w:r>
        <w:rPr>
          <w:lang w:val="pt_PT" w:bidi="pt_PT"/>
        </w:rPr>
      </w:r>
      <w:r>
        <w:rPr>
          <w:lang w:val="pt_PT" w:bidi="pt_PT"/>
        </w:rPr>
        <w:t>Jesus diz que o servo se comporta desta maneira para estar pronto para deixar o senhor entrar na casa quando ele bater. Na cultura judaica, uma pessoa batia na porta para anunciar sua chegada. Jesus diz que os servos que estão prontos para o retorno de seu senhor, são abençoados, ou possuem um favor especial. Servo também significa escravo e se refere a uma pessoa que é de propriedade de seu senhor e não recebe pagamento. Jesus enfatiza que o senhor recompensará os servos por prender seu próprio manto em seu cinturão e servir comida aos servos, enquanto eles se recostam à mesa. Recostar-se em uma mesa baixa era a maneira típica de fazer as refeições formais na cultura judaica. Quando Jesus diz a segunda ou terceira vigília da noite, ele está se referindo aos períodos em que os guardas trabalhavam. Isso seria da meia-noite até logo antes do amanhecer. Era especialmente difícil para os servos ficarem acordados durante essas horas. Jesus diz que o senhor abençoará os servos por ficarem acordados e estarem prontos para agir quando ele chegou.</w:t>
      </w:r>
    </w:p>
    <w:p>
      <w:pPr/>
      <w:r>
        <w:rPr>
          <w:lang w:val="pt_PT" w:bidi="pt_PT"/>
        </w:rPr>
      </w:r>
      <w:r>
        <w:rPr>
          <w:lang w:val="pt_PT" w:bidi="pt_PT"/>
        </w:rPr>
        <w:t>A seguir, Jesus fala sobre um homem cuja casa havia sido roubada. Esta não é uma continuação dos servos à espera de seu senhor. O homem não podia impedir o roubo, porque não sabia a que horas o ladrão viria. Quando Jesus diz que os discípulos devem estar prontos como um bom dono de casa, ele quer dizer para estarem constantemente prontos, porque o Filho do Homem, ou Jesus, poderia vir a qualquer momento. Está implícito que Jesus retornará do céu, o lugar onde Deus vive, para a terra. Jesus avisa que retornará em um momento em que ninguém o espera.</w:t>
      </w:r>
    </w:p>
    <w:p>
      <w:pPr/>
      <w:r>
        <w:rPr>
          <w:lang w:val="pt_PT" w:bidi="pt_PT"/>
        </w:rPr>
      </w:r>
      <w:r>
        <w:rPr>
          <w:lang w:val="pt_PT" w:bidi="pt_PT"/>
        </w:rPr>
        <w:t>Pedro pergunta a Jesus se sua parábola, ou sua curta história, é para todos ou apenas para seus discípulos. Jesus responde à pergunta de Pedro com outra parábola. Jesus faz uma longa pergunta para introduzir sua próxima história: "Quem, então, é o sábio e fiel administrador...". Ele não espera ser respondido. Quando Jesus diz fiel, ele quer dizer digno de confiança. Na cultura judaica, um senhor muitas vezes escolhia um administrador para ser responsável por seus servos enquanto viajava. Neste contexto, o administrador também é um servo. As responsabilidades do administrador incluíam dar aos servos sua parte regular de alimento. Na cultura judaica, os senhores davam aos servos porções de comida diárias, semanais ou mensais. Na história de Jesus, o senhor retorna e abençoa o servo que o obedeceu e se preparou para seu regresso. Mas o senhor pune severamente o servo que não o faz. Jesus diz que este servo desobediente compartilhará o mesmo lugar, ou destino, com os incrédulos, as pessoas em que o senhor não pode confiar. No entanto, alguns servos agem de modo errado porque não entendem o que o senhor quer. O senhor não punirá esses servos com tanta severidade.</w:t>
      </w:r>
    </w:p>
    <w:p>
      <w:pPr/>
      <w:r>
        <w:rPr>
          <w:lang w:val="pt_PT" w:bidi="pt_PT"/>
        </w:rPr>
      </w:r>
      <w:r>
        <w:rPr>
          <w:lang w:val="pt_PT" w:bidi="pt_PT"/>
        </w:rPr>
        <w:t>Pare e discuta com sua equipe. Em sua cultura, o que acontece com alguém contratado para ajudar, mas não cumpre com suas responsabilidades?</w:t>
      </w:r>
    </w:p>
    <w:p>
      <w:pPr/>
      <w:r>
        <w:rPr>
          <w:lang w:val="pt_PT" w:bidi="pt_PT"/>
        </w:rPr>
      </w:r>
      <w:r>
        <w:rPr>
          <w:lang w:val="pt_PT" w:bidi="pt_PT"/>
        </w:rPr>
        <w:t>Neste exemplo, quando um senhor dá a seu servo privilégios especiais, ele espera que o servo o sirva bem. É semelhante ao modo de Deus. Quando Ele dá a seu povo dádivas e os abençoa, espera que sejam fiéis com o que lhes dá. Jesus repete esse princípio duas vezes, para enfatizá-lo. Em provérbios judeus, ou ditados sábios, a repetição era considerada um bom estilo. Jesus deixa claro para Pedro que está falando com todos os seus servos, incluindo os discípulos.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12:35–48</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dá três exemplos sobre estarem prontos. No primeiro exemplo, o senhor de uma casa sai para participar de um banquete de casamento. O servo espera pelo retorno de seu senhor, embora fique muito tarde. Ele mantém uma lâmpada pronta e está vestido para servir enquanto espera por seu senhor. O senhor chega e o servo o deixa entrar na casa. O senhor recompensa o servo servindo-lhe comida em uma mesa.</w:t>
      </w:r>
    </w:p>
    <w:p>
      <w:pPr/>
      <w:r>
        <w:rPr>
          <w:lang w:val="pt_PT" w:bidi="pt_PT"/>
        </w:rPr>
      </w:r>
      <w:r>
        <w:rPr>
          <w:b/>
          <w:lang w:val="pt_PT" w:bidi="pt_PT"/>
        </w:rPr>
        <w:t>Segunda cena:</w:t>
      </w:r>
      <w:r>
        <w:rPr>
          <w:lang w:val="pt_PT" w:bidi="pt_PT"/>
        </w:rPr>
        <w:t xml:space="preserve"> Jesus dá o exemplo de um ladrão que rouba uma casa. O senhor da casa não sabe a que horas o ladrão virá, de modo que sua casa é roubada. Jesus diz que assim será seu regresso: ninguém saberá quando vai acontecer.</w:t>
      </w:r>
    </w:p>
    <w:p>
      <w:pPr/>
      <w:r>
        <w:rPr>
          <w:lang w:val="pt_PT" w:bidi="pt_PT"/>
        </w:rPr>
      </w:r>
      <w:r>
        <w:rPr>
          <w:b/>
          <w:lang w:val="pt_PT" w:bidi="pt_PT"/>
        </w:rPr>
        <w:t>Terceira cena:</w:t>
      </w:r>
      <w:r>
        <w:rPr>
          <w:lang w:val="pt_PT" w:bidi="pt_PT"/>
        </w:rPr>
        <w:t xml:space="preserve"> Jesus dá o exemplo de um senhor que designa um de seus servos como administrador. O bom administrador faz o que seu senhor ordena e trata bem os servos. O mau administrador espanca os servos e se embebeda. Jesus diz que o senhor recompensará o administrador que o obedece. Ele punirá o administrador que o desobedece sem o saber. Mas ele punirá com maior severidade o administrador que o desobedece intencionalmente.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Servo vigilante</w:t>
      </w:r>
    </w:p>
    <w:p>
      <w:pPr>
        <w:pStyle w:val="ListBullet"/>
        <w:spacing w:line="240" w:lineRule="auto"/>
        <w:ind w:left="720"/>
      </w:pPr>
      <w:r>
        <w:rPr>
          <w:lang w:val="pt_PT" w:bidi="pt_PT"/>
        </w:rPr>
      </w:r>
      <w:r>
        <w:rPr>
          <w:lang w:val="pt_PT" w:bidi="pt_PT"/>
        </w:rPr>
        <w:t>Senhor</w:t>
      </w:r>
    </w:p>
    <w:p>
      <w:pPr>
        <w:pStyle w:val="ListBullet"/>
        <w:spacing w:line="240" w:lineRule="auto"/>
        <w:ind w:left="720"/>
      </w:pPr>
      <w:r>
        <w:rPr>
          <w:lang w:val="pt_PT" w:bidi="pt_PT"/>
        </w:rPr>
      </w:r>
      <w:r>
        <w:rPr>
          <w:lang w:val="pt_PT" w:bidi="pt_PT"/>
        </w:rPr>
        <w:t>Dono de casa vigilante</w:t>
      </w:r>
    </w:p>
    <w:p>
      <w:pPr>
        <w:pStyle w:val="ListBullet"/>
        <w:spacing w:line="240" w:lineRule="auto"/>
        <w:ind w:left="720"/>
      </w:pPr>
      <w:r>
        <w:rPr>
          <w:lang w:val="pt_PT" w:bidi="pt_PT"/>
        </w:rPr>
      </w:r>
      <w:r>
        <w:rPr>
          <w:lang w:val="pt_PT" w:bidi="pt_PT"/>
        </w:rPr>
        <w:t>Ladrão</w:t>
      </w:r>
    </w:p>
    <w:p>
      <w:pPr>
        <w:pStyle w:val="ListBullet"/>
        <w:spacing w:line="240" w:lineRule="auto"/>
        <w:ind w:left="720"/>
      </w:pPr>
      <w:r>
        <w:rPr>
          <w:lang w:val="pt_PT" w:bidi="pt_PT"/>
        </w:rPr>
      </w:r>
      <w:r>
        <w:rPr>
          <w:lang w:val="pt_PT" w:bidi="pt_PT"/>
        </w:rPr>
        <w:t>Servo fiel</w:t>
      </w:r>
    </w:p>
    <w:p>
      <w:pPr>
        <w:pStyle w:val="ListBullet"/>
        <w:spacing w:line="240" w:lineRule="auto"/>
        <w:ind w:left="720"/>
      </w:pPr>
      <w:r>
        <w:rPr>
          <w:lang w:val="pt_PT" w:bidi="pt_PT"/>
        </w:rPr>
      </w:r>
      <w:r>
        <w:rPr>
          <w:lang w:val="pt_PT" w:bidi="pt_PT"/>
        </w:rPr>
        <w:t>Outros servos</w:t>
      </w:r>
    </w:p>
    <w:p>
      <w:pPr>
        <w:pStyle w:val="ListBullet"/>
        <w:spacing w:line="240" w:lineRule="auto"/>
        <w:ind w:left="720"/>
      </w:pPr>
      <w:r>
        <w:rPr>
          <w:lang w:val="pt_PT" w:bidi="pt_PT"/>
        </w:rPr>
      </w:r>
      <w:r>
        <w:rPr>
          <w:lang w:val="pt_PT" w:bidi="pt_PT"/>
        </w:rPr>
        <w:t>Servo infiel</w:t>
      </w:r>
    </w:p>
    <w:p>
      <w:pPr>
        <w:pStyle w:val="ListBullet"/>
        <w:spacing w:line="240" w:lineRule="auto"/>
        <w:ind w:left="720"/>
      </w:pPr>
      <w:r>
        <w:rPr>
          <w:lang w:val="pt_PT" w:bidi="pt_PT"/>
        </w:rPr>
      </w:r>
      <w:r>
        <w:rPr>
          <w:lang w:val="pt_PT" w:bidi="pt_PT"/>
        </w:rPr>
        <w:t>Servo desconhecido</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Note que Jesus tem respondido às perguntas e explicado muitas coisas. Ele usa histórias para explicar pontos específicos de seu discurso.</w:t>
      </w:r>
    </w:p>
    <w:p>
      <w:pPr/>
      <w:r>
        <w:rPr>
          <w:lang w:val="pt_PT" w:bidi="pt_PT"/>
        </w:rPr>
      </w:r>
      <w:r>
        <w:rPr>
          <w:lang w:val="pt_PT" w:bidi="pt_PT"/>
        </w:rPr>
        <w:t>Lembre-se de que Jesus havia acabado de explicar como armazenar tesouros no céu. Ele diz a seus discípulos para estarem prontos, assim como um servo à espera de seu senhor.</w:t>
      </w:r>
    </w:p>
    <w:p>
      <w:pPr/>
      <w:r>
        <w:rPr>
          <w:lang w:val="pt_PT" w:bidi="pt_PT"/>
        </w:rPr>
      </w:r>
      <w:r>
        <w:rPr>
          <w:lang w:val="pt_PT" w:bidi="pt_PT"/>
        </w:rPr>
        <w:t>Considere que Jesus indica que o dono da casa não sabe quando um ladrão virá, de modo que ele precisa ficar alerta o tempo todo.</w:t>
      </w:r>
    </w:p>
    <w:p>
      <w:pPr/>
      <w:r>
        <w:rPr>
          <w:lang w:val="pt_PT" w:bidi="pt_PT"/>
        </w:rPr>
      </w:r>
      <w:r>
        <w:rPr>
          <w:lang w:val="pt_PT" w:bidi="pt_PT"/>
        </w:rPr>
        <w:t>Observe também que Pedro pergunta a Jesus se a mensagem é para todos ou apenas para os discípulos, porque Jesus está falando com seus discípulos enquanto estão perto da multidão.</w:t>
      </w:r>
    </w:p>
    <w:p>
      <w:pPr/>
      <w:r>
        <w:rPr>
          <w:lang w:val="pt_PT" w:bidi="pt_PT"/>
        </w:rPr>
      </w:r>
      <w:r>
        <w:rPr>
          <w:lang w:val="pt_PT" w:bidi="pt_PT"/>
        </w:rPr>
        <w:t>Pedro pergunta a Jesus se as parábolas são apenas para os discípulos ou para todos. Jesus dá o exemplo de um senhor colocando um servo no comando de outros servos para responder à pergunta de Pedro.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12:35–48</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Servo vigilante</w:t>
      </w:r>
    </w:p>
    <w:p>
      <w:pPr>
        <w:pStyle w:val="ListBullet"/>
        <w:spacing w:line="240" w:lineRule="auto"/>
        <w:ind w:left="720"/>
      </w:pPr>
      <w:r>
        <w:rPr>
          <w:lang w:val="pt_PT" w:bidi="pt_PT"/>
        </w:rPr>
      </w:r>
      <w:r>
        <w:rPr>
          <w:lang w:val="pt_PT" w:bidi="pt_PT"/>
        </w:rPr>
        <w:t>Senhor</w:t>
      </w:r>
    </w:p>
    <w:p>
      <w:pPr>
        <w:pStyle w:val="ListBullet"/>
        <w:spacing w:line="240" w:lineRule="auto"/>
        <w:ind w:left="720"/>
      </w:pPr>
      <w:r>
        <w:rPr>
          <w:lang w:val="pt_PT" w:bidi="pt_PT"/>
        </w:rPr>
      </w:r>
      <w:r>
        <w:rPr>
          <w:lang w:val="pt_PT" w:bidi="pt_PT"/>
        </w:rPr>
        <w:t>Dono de casa vigilante</w:t>
      </w:r>
    </w:p>
    <w:p>
      <w:pPr>
        <w:pStyle w:val="ListBullet"/>
        <w:spacing w:line="240" w:lineRule="auto"/>
        <w:ind w:left="720"/>
      </w:pPr>
      <w:r>
        <w:rPr>
          <w:lang w:val="pt_PT" w:bidi="pt_PT"/>
        </w:rPr>
      </w:r>
      <w:r>
        <w:rPr>
          <w:lang w:val="pt_PT" w:bidi="pt_PT"/>
        </w:rPr>
        <w:t>Ladrão</w:t>
      </w:r>
    </w:p>
    <w:p>
      <w:pPr>
        <w:pStyle w:val="ListBullet"/>
        <w:spacing w:line="240" w:lineRule="auto"/>
        <w:ind w:left="720"/>
      </w:pPr>
      <w:r>
        <w:rPr>
          <w:lang w:val="pt_PT" w:bidi="pt_PT"/>
        </w:rPr>
      </w:r>
      <w:r>
        <w:rPr>
          <w:lang w:val="pt_PT" w:bidi="pt_PT"/>
        </w:rPr>
        <w:t>Servo fiel</w:t>
      </w:r>
    </w:p>
    <w:p>
      <w:pPr>
        <w:pStyle w:val="ListBullet"/>
        <w:spacing w:line="240" w:lineRule="auto"/>
        <w:ind w:left="720"/>
      </w:pPr>
      <w:r>
        <w:rPr>
          <w:lang w:val="pt_PT" w:bidi="pt_PT"/>
        </w:rPr>
      </w:r>
      <w:r>
        <w:rPr>
          <w:lang w:val="pt_PT" w:bidi="pt_PT"/>
        </w:rPr>
        <w:t>Outros servos</w:t>
      </w:r>
    </w:p>
    <w:p>
      <w:pPr>
        <w:pStyle w:val="ListBullet"/>
        <w:spacing w:line="240" w:lineRule="auto"/>
        <w:ind w:left="720"/>
      </w:pPr>
      <w:r>
        <w:rPr>
          <w:lang w:val="pt_PT" w:bidi="pt_PT"/>
        </w:rPr>
      </w:r>
      <w:r>
        <w:rPr>
          <w:lang w:val="pt_PT" w:bidi="pt_PT"/>
        </w:rPr>
        <w:t>Servo infiel</w:t>
      </w:r>
    </w:p>
    <w:p>
      <w:pPr>
        <w:pStyle w:val="ListBullet"/>
        <w:spacing w:line="240" w:lineRule="auto"/>
        <w:ind w:left="720"/>
      </w:pPr>
      <w:r>
        <w:rPr>
          <w:lang w:val="pt_PT" w:bidi="pt_PT"/>
        </w:rPr>
      </w:r>
      <w:r>
        <w:rPr>
          <w:lang w:val="pt_PT" w:bidi="pt_PT"/>
        </w:rPr>
        <w:t>Servo desconhecido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Jesus falando com seus discípulos perto de uma multidão.</w:t>
      </w:r>
    </w:p>
    <w:p>
      <w:pPr/>
      <w:r>
        <w:rPr>
          <w:lang w:val="pt_PT" w:bidi="pt_PT"/>
        </w:rPr>
      </w:r>
      <w:r>
        <w:rPr>
          <w:lang w:val="pt_PT" w:bidi="pt_PT"/>
        </w:rPr>
        <w:t>Representem Jesus falando sobre os servos que estão prontos para a chegada do senhor. Ao mesmo tempo, a equipe deve representar os servos vigilantes à espera do senhor.</w:t>
      </w:r>
    </w:p>
    <w:p>
      <w:pPr/>
      <w:r>
        <w:rPr>
          <w:lang w:val="pt_PT" w:bidi="pt_PT"/>
        </w:rPr>
      </w:r>
      <w:r>
        <w:rPr>
          <w:lang w:val="pt_PT" w:bidi="pt_PT"/>
        </w:rPr>
        <w:t>Enquanto Jesus está ensinando sobre o dono da casa, a equipe deve representar um dono de casa que sabe quando o ladrão virá, e ele está lá, à espera do ladrão. O ladrão não leva nada. Daí, o mesmo dono não sabe quando o ladrão está vindo, de modo que ele fica pronto a qualquer momento em que o ladrão possa vir.</w:t>
      </w:r>
    </w:p>
    <w:p>
      <w:pPr/>
      <w:r>
        <w:rPr>
          <w:lang w:val="pt_PT" w:bidi="pt_PT"/>
        </w:rPr>
      </w:r>
      <w:r>
        <w:rPr>
          <w:lang w:val="pt_PT" w:bidi="pt_PT"/>
        </w:rPr>
        <w:t>A equipe deve representar Pedro perguntando a Jesus se o exemplo é para os discípulos ou para toda a multidão.</w:t>
      </w:r>
    </w:p>
    <w:p>
      <w:pPr/>
      <w:r>
        <w:rPr>
          <w:lang w:val="pt_PT" w:bidi="pt_PT"/>
        </w:rPr>
      </w:r>
      <w:r>
        <w:rPr>
          <w:lang w:val="pt_PT" w:bidi="pt_PT"/>
        </w:rPr>
        <w:t>A equipe, então, representará Jesus respondendo por contar uma história. Representem a história como Jesus a conta: encenem o servo fiel sobre os demais servos. Ele lhes dá comida quando precisam. A equipe deve representar também o servo infiel. Então, o servo fiel pode representar o servo que sabe o que o mestre quer e o faz. A equipe, então, representa o servo que não sabe o que o mestre quer.</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contando a história do servo vigilante.</w:t>
      </w:r>
    </w:p>
    <w:p>
      <w:pPr/>
      <w:r>
        <w:rPr>
          <w:lang w:val="pt_PT" w:bidi="pt_PT"/>
        </w:rPr>
      </w:r>
      <w:r>
        <w:rPr>
          <w:b/>
          <w:lang w:val="pt_PT" w:bidi="pt_PT"/>
        </w:rPr>
        <w:t>Interrompa a cena.</w:t>
      </w:r>
    </w:p>
    <w:p>
      <w:pPr/>
      <w:r>
        <w:rPr>
          <w:lang w:val="pt_PT" w:bidi="pt_PT"/>
        </w:rPr>
      </w:r>
      <w:r>
        <w:rPr>
          <w:lang w:val="pt_PT" w:bidi="pt_PT"/>
        </w:rPr>
        <w:t>Pergunte ao ator que interpreta o servo fiel: "Como você se sente?". Você pode ouvir coisas como: "Preciso ficar acordado. Não quero desapontar meu senhor", "Leal. Não quero que meu senhor tenha de esperar lá fora quando chegar", e "Estou cansado, mas não vou dormir até que meu senhor chegue".</w:t>
      </w:r>
    </w:p>
    <w:p>
      <w:pPr/>
      <w:r>
        <w:rPr>
          <w:lang w:val="pt_PT" w:bidi="pt_PT"/>
        </w:rPr>
      </w:r>
      <w:r>
        <w:rPr>
          <w:lang w:val="pt_PT" w:bidi="pt_PT"/>
        </w:rPr>
        <w:t>Representem Jesus contando a história do dono de casa vigilante.</w:t>
      </w:r>
    </w:p>
    <w:p>
      <w:pPr/>
      <w:r>
        <w:rPr>
          <w:lang w:val="pt_PT" w:bidi="pt_PT"/>
        </w:rPr>
      </w:r>
      <w:r>
        <w:rPr>
          <w:b/>
          <w:lang w:val="pt_PT" w:bidi="pt_PT"/>
        </w:rPr>
        <w:t>Interrompa a cena.</w:t>
      </w:r>
    </w:p>
    <w:p>
      <w:pPr/>
      <w:r>
        <w:rPr>
          <w:lang w:val="pt_PT" w:bidi="pt_PT"/>
        </w:rPr>
      </w:r>
      <w:r>
        <w:rPr>
          <w:lang w:val="pt_PT" w:bidi="pt_PT"/>
        </w:rPr>
        <w:t>Pergunte ao ator que interpreta o dono da casa: "Como você se sente?". Você pode ouvir coisas como: "Não posso acreditar que isso aconteceu. Devia ter estado pronto", "Se eu apenas soubesse quando o ladrão planejava me roubar, poderia tê-lo impedido", e "Triste. Todas as minhas coisas se foram". Reinicie a cena.</w:t>
      </w:r>
    </w:p>
    <w:p>
      <w:pPr/>
      <w:r>
        <w:rPr>
          <w:lang w:val="pt_PT" w:bidi="pt_PT"/>
        </w:rPr>
      </w:r>
      <w:r>
        <w:rPr>
          <w:lang w:val="pt_PT" w:bidi="pt_PT"/>
        </w:rPr>
        <w:t>Representem Pedro perguntando a Jesus se a história é um ensinamento apenas para os discípulos ou para a multidão também.</w:t>
      </w:r>
    </w:p>
    <w:p>
      <w:pPr/>
      <w:r>
        <w:rPr>
          <w:lang w:val="pt_PT" w:bidi="pt_PT"/>
        </w:rPr>
      </w:r>
      <w:r>
        <w:rPr>
          <w:b/>
          <w:lang w:val="pt_PT" w:bidi="pt_PT"/>
        </w:rPr>
        <w:t>Interrompa a cena.</w:t>
      </w:r>
      <w:r>
        <w:rPr>
          <w:lang w:val="pt_PT" w:bidi="pt_PT"/>
        </w:rPr>
        <w:t xml:space="preserve"> Pergunte ao ator que interpreta Pedro: "Como você se sente?". Você pode ouvir coisas como: "Confuso. São alguns de nós servos infiéis?", "Quero ter a certeza de entender o que Jesus está realmente dizendo", e "Curioso. Pelo que devemos esperar, se Jesus está conosco?".</w:t>
      </w:r>
    </w:p>
    <w:p>
      <w:pPr/>
      <w:r>
        <w:rPr>
          <w:lang w:val="pt_PT" w:bidi="pt_PT"/>
        </w:rPr>
      </w:r>
      <w:r>
        <w:rPr>
          <w:lang w:val="pt_PT" w:bidi="pt_PT"/>
        </w:rPr>
        <w:t>Reinicie a cena.</w:t>
      </w:r>
    </w:p>
    <w:p>
      <w:pPr/>
      <w:r>
        <w:rPr>
          <w:lang w:val="pt_PT" w:bidi="pt_PT"/>
        </w:rPr>
      </w:r>
      <w:r>
        <w:rPr>
          <w:lang w:val="pt_PT" w:bidi="pt_PT"/>
        </w:rPr>
        <w:t>Jesus responde com uma história sobre um servo fiel que está cuidando da casa e se comportando como o senhor esperava quando ele chega. O senhor o coloca sobre todas as suas coisas. Então Jesus continua contando a história do servo infiel que não faz o que é esperado e o senhor chega. O senhor o pune e o envia para estar com os infiéis. Jesus continua dizendo que o servo que conhecia a vontade do senhor e não a cumpriu, receberá um castigo severo. Mas o servo que não sabia o que o senhor esperava e agiu de modo errado, receberá uma punição menos severa.</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"Desafiado. Precisamos cuidar bem do povo", "É uma tarefa difícil ensinar à multidão e fazer o que Jesus nos ensinou", e "É uma grande honra Jesus ter confiado em nós para cuidar dos outros servos".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12:35–48</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seus seguidores e uma multidão. Ele usa uma história sobre um </w:t>
      </w:r>
      <w:r>
        <w:rPr>
          <w:b/>
          <w:lang w:val="pt_PT" w:bidi="pt_PT"/>
        </w:rPr>
        <w:t>senhor</w:t>
      </w:r>
      <w:r>
        <w:rPr>
          <w:lang w:val="pt_PT" w:bidi="pt_PT"/>
        </w:rPr>
        <w:t xml:space="preserve"> que tem muitos </w:t>
      </w:r>
      <w:r>
        <w:rPr>
          <w:b/>
          <w:lang w:val="pt_PT" w:bidi="pt_PT"/>
        </w:rPr>
        <w:t>servos</w:t>
      </w:r>
      <w:r>
        <w:rPr>
          <w:lang w:val="pt_PT" w:bidi="pt_PT"/>
        </w:rPr>
        <w:t xml:space="preserve"> ou </w:t>
      </w:r>
      <w:r>
        <w:rPr>
          <w:b/>
          <w:lang w:val="pt_PT" w:bidi="pt_PT"/>
        </w:rPr>
        <w:t>escravos</w:t>
      </w:r>
      <w:r>
        <w:rPr>
          <w:lang w:val="pt_PT" w:bidi="pt_PT"/>
        </w:rPr>
        <w:t xml:space="preserve"> para ensinar seus seguidores a estarem prontos para seu regresso. Neste caso, senhor se refere a um homem de alta posição, que tem autoridade sobre seus servos. Servos se referem a escravos que eram de propriedade de seus senhores, não tinham direitos e não recebiam pagamento. Traduza senhor da mesma maneira que você traduziu antes. Os termos senhor, servo e escravo estão no glossário principal.</w:t>
      </w:r>
    </w:p>
    <w:p>
      <w:pPr/>
      <w:r>
        <w:rPr>
          <w:lang w:val="pt_PT" w:bidi="pt_PT"/>
        </w:rPr>
      </w:r>
      <w:r>
        <w:rPr>
          <w:lang w:val="pt_PT" w:bidi="pt_PT"/>
        </w:rPr>
        <w:t xml:space="preserve">Quando Jesus diz "Será bom para esses servos...", isso se traduz como </w:t>
      </w:r>
      <w:r>
        <w:rPr>
          <w:b/>
          <w:lang w:val="pt_PT" w:bidi="pt_PT"/>
        </w:rPr>
        <w:t>abençoados</w:t>
      </w:r>
      <w:r>
        <w:rPr>
          <w:lang w:val="pt_PT" w:bidi="pt_PT"/>
        </w:rPr>
        <w:t xml:space="preserve"> são esses servos. Aqui, abençoado significa que os servos têm o favor especial do senhor. Essa é uma comparação com os seguidores de Jesus, que são abençoados ou favorecidos por Deus, devido à sua obediência aos ensinamentos de Jesus. Traduza abençoada da mesma maneira que você já o fez. O termo Abençoado está no glossário principal.</w:t>
      </w:r>
    </w:p>
    <w:p>
      <w:pPr/>
      <w:r>
        <w:rPr>
          <w:lang w:val="pt_PT" w:bidi="pt_PT"/>
        </w:rPr>
      </w:r>
      <w:r>
        <w:rPr>
          <w:lang w:val="pt_PT" w:bidi="pt_PT"/>
        </w:rPr>
        <w:t xml:space="preserve">Jesus diz que, assim como um ladrão na noite, o Filho do Homem retornará inesperadamente. </w:t>
      </w:r>
      <w:r>
        <w:rPr>
          <w:b/>
          <w:lang w:val="pt_PT" w:bidi="pt_PT"/>
        </w:rPr>
        <w:t>Filho do Homem</w:t>
      </w:r>
      <w:r>
        <w:rPr>
          <w:lang w:val="pt_PT" w:bidi="pt_PT"/>
        </w:rPr>
        <w:t xml:space="preserve"> é um título que se refere ao próprio Jesus, que mostra que ele tem todo o poder e autoridade. Traduza Filho do Homem da mesma maneira que você tem traduzido nas passagens anteriores. O termo Filho do Homem está no glossário principal.</w:t>
      </w:r>
    </w:p>
    <w:p>
      <w:pPr/>
      <w:r>
        <w:rPr>
          <w:lang w:val="pt_PT" w:bidi="pt_PT"/>
        </w:rPr>
      </w:r>
      <w:r>
        <w:rPr>
          <w:lang w:val="pt_PT" w:bidi="pt_PT"/>
        </w:rPr>
        <w:t xml:space="preserve">Pedro chama Jesus </w:t>
      </w:r>
      <w:r>
        <w:rPr>
          <w:b/>
          <w:lang w:val="pt_PT" w:bidi="pt_PT"/>
        </w:rPr>
        <w:t>de Senhor</w:t>
      </w:r>
      <w:r>
        <w:rPr>
          <w:lang w:val="pt_PT" w:bidi="pt_PT"/>
        </w:rPr>
        <w:t>, e Lucas descreve o Senhor, ou Jesus, como respondendo à pergunta de Pedro. "Senhor" expressa grande respeito, tendo o mesmo significado que amo. Traduza Senhor da mesma maneira que você já traduziu antes. O termo Senhor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12:35–48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13">
        <w:r>
          <w:rPr>
            <w:lang w:val="pt_PT" w:bidi="pt_PT"/>
          </w:rPr>
          <w:rPr>
            <w:color w:val="0000EE"/>
            <w:u w:val="single"/>
          </w:rPr>
          <w:t>Ouvir e Sentir</w:t>
        </w:r>
      </w:hyperlink>
      <w:r>
        <w:rPr>
          <w:lang w:val="pt_PT" w:bidi="pt_PT"/>
        </w:rPr>
        <w:t xml:space="preserve"> (408 KB)</w:t>
      </w:r>
      <w:r>
        <w:rPr>
          <w:lang w:val="pt_PT" w:bidi="pt_PT"/>
        </w:rPr>
      </w:r>
    </w:p>
    <w:p>
      <w:pPr>
        <w:pStyle w:val="ListBullet"/>
        <w:spacing w:line="240" w:lineRule="auto"/>
        <w:ind w:left="720"/>
      </w:pPr>
      <w:r>
        <w:rPr>
          <w:lang w:val="pt_PT" w:bidi="pt_PT"/>
        </w:rPr>
      </w:r>
      <w:hyperlink r:id="rId314">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315">
        <w:r>
          <w:rPr>
            <w:lang w:val="pt_PT" w:bidi="pt_PT"/>
          </w:rPr>
          <w:rPr>
            <w:color w:val="0000EE"/>
            <w:u w:val="single"/>
          </w:rPr>
          <w:t>Identificando as Cenas</w:t>
        </w:r>
      </w:hyperlink>
      <w:r>
        <w:rPr>
          <w:lang w:val="pt_PT" w:bidi="pt_PT"/>
        </w:rPr>
        <w:t xml:space="preserve"> (1.8 MB)</w:t>
      </w:r>
      <w:r>
        <w:rPr>
          <w:lang w:val="pt_PT" w:bidi="pt_PT"/>
        </w:rPr>
      </w:r>
    </w:p>
    <w:p>
      <w:pPr>
        <w:pStyle w:val="ListBullet"/>
        <w:spacing w:line="240" w:lineRule="auto"/>
        <w:ind w:left="720"/>
      </w:pPr>
      <w:r>
        <w:rPr>
          <w:lang w:val="pt_PT" w:bidi="pt_PT"/>
        </w:rPr>
      </w:r>
      <w:hyperlink r:id="rId316">
        <w:r>
          <w:rPr>
            <w:lang w:val="pt_PT" w:bidi="pt_PT"/>
          </w:rPr>
          <w:rPr>
            <w:color w:val="0000EE"/>
            <w:u w:val="single"/>
          </w:rPr>
          <w:t>Incorporando o Texto</w:t>
        </w:r>
      </w:hyperlink>
      <w:r>
        <w:rPr>
          <w:lang w:val="pt_PT" w:bidi="pt_PT"/>
        </w:rPr>
        <w:t xml:space="preserve"> (2.7 MB)</w:t>
      </w:r>
      <w:r>
        <w:rPr>
          <w:lang w:val="pt_PT" w:bidi="pt_PT"/>
        </w:rPr>
      </w:r>
    </w:p>
    <w:p>
      <w:pPr>
        <w:pStyle w:val="ListBullet"/>
        <w:spacing w:line="240" w:lineRule="auto"/>
        <w:ind w:left="720"/>
      </w:pPr>
      <w:r>
        <w:rPr>
          <w:lang w:val="pt_PT" w:bidi="pt_PT"/>
        </w:rPr>
      </w:r>
      <w:hyperlink r:id="rId317">
        <w:r>
          <w:rPr>
            <w:lang w:val="pt_PT" w:bidi="pt_PT"/>
          </w:rPr>
          <w:rPr>
            <w:color w:val="0000EE"/>
            <w:u w:val="single"/>
          </w:rPr>
          <w:t>Preenchendo as Lacunas</w:t>
        </w:r>
      </w:hyperlink>
      <w:r>
        <w:rPr>
          <w:lang w:val="pt_PT" w:bidi="pt_PT"/>
        </w:rPr>
        <w:t xml:space="preserve"> (1.2 MB)</w:t>
      </w:r>
      <w:r>
        <w:rPr>
          <w:lang w:val="pt_PT" w:bidi="pt_PT"/>
        </w:rPr>
      </w:r>
    </w:p>
    <w:p>
      <w:pPr>
        <w:pStyle w:val="ListBullet"/>
        <w:spacing w:line="240" w:lineRule="auto"/>
        <w:ind w:left="720"/>
      </w:pPr>
      <w:r>
        <w:rPr>
          <w:lang w:val="pt_PT" w:bidi="pt_PT"/>
        </w:rPr>
      </w:r>
      <w:hyperlink r:id="rId318">
        <w:r>
          <w:rPr>
            <w:lang w:val="pt_PT" w:bidi="pt_PT"/>
          </w:rPr>
          <w:rPr>
            <w:color w:val="0000EE"/>
            <w:u w:val="single"/>
          </w:rPr>
          <w:t>Falando a Palavra</w:t>
        </w:r>
      </w:hyperlink>
      <w:r>
        <w:rPr>
          <w:lang w:val="pt_PT" w:bidi="pt_PT"/>
        </w:rPr>
        <w:t xml:space="preserve"> (889 KB)</w:t>
      </w:r>
      <w:r>
        <w:rPr>
          <w:lang w:val="pt_PT" w:bidi="pt_PT"/>
        </w:rPr>
      </w:r>
      <w:r>
        <w:rPr>
          <w:lang w:val="pt_PT" w:bidi="pt_PT"/>
        </w:rPr>
      </w:r>
      <w:r>
        <w:rPr>
          <w:lang w:val="pt_PT" w:bidi="pt_PT"/>
        </w:rPr>
      </w:r>
    </w:p>
    <w:p>
      <w:pPr/>
      <w:r>
        <w:rPr>
          <w:lang w:val="pt_PT" w:bidi="pt_PT"/>
        </w:rPr>
      </w:r>
    </w:p>
    <w:p>
      <w:pPr>
        <w:pStyle w:val="Heading2"/>
      </w:pPr>
      <w:r>
        <w:rPr>
          <w:lang w:val="pt_PT" w:bidi="pt_PT"/>
        </w:rPr>
        <w:t>Lucas 12:49–59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12:49–59</w:t>
      </w:r>
    </w:p>
    <w:p>
      <w:pPr/>
      <w:r>
        <w:rPr>
          <w:lang w:val="pt_PT" w:bidi="pt_PT"/>
        </w:rPr>
      </w:r>
      <w:r>
        <w:rPr>
          <w:lang w:val="pt_PT" w:bidi="pt_PT"/>
        </w:rPr>
        <w:t>Escute Lucas 12:49–59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12:49–59</w:t>
      </w:r>
    </w:p>
    <w:p>
      <w:pPr/>
      <w:r>
        <w:rPr>
          <w:lang w:val="pt_PT" w:bidi="pt_PT"/>
        </w:rPr>
      </w:r>
      <w:r>
        <w:rPr>
          <w:lang w:val="pt_PT" w:bidi="pt_PT"/>
        </w:rPr>
        <w:t>Ouça o texto uma vez na versão mais fácil de entender.</w:t>
      </w:r>
    </w:p>
    <w:p>
      <w:pPr/>
      <w:r>
        <w:rPr>
          <w:lang w:val="pt_PT" w:bidi="pt_PT"/>
        </w:rPr>
      </w:r>
      <w:r>
        <w:rPr>
          <w:lang w:val="pt_PT" w:bidi="pt_PT"/>
        </w:rPr>
        <w:t>Jesus acaba de usar três exemplos diferentes para incentivar seus seguidores a fazerem seu trabalho com fidelidade até que ele regresse à terra, no futuro. Agora, Jesus alerta seus discípulos sobre o surgimento de divisões e usa uma história para avisar a multidão a respeito do julgamento de Deus.</w:t>
      </w:r>
    </w:p>
    <w:p>
      <w:pPr/>
      <w:r>
        <w:rPr>
          <w:lang w:val="pt_PT" w:bidi="pt_PT"/>
        </w:rPr>
      </w:r>
      <w:r>
        <w:rPr>
          <w:lang w:val="pt_PT" w:bidi="pt_PT"/>
        </w:rPr>
        <w:t>Ele ensina seus discípulos próximo de uma multidão muito grande. Ele os alerta usando uma figura de linguagem. Avisa que veio para trazer fogo à terra. O fogo pode simbolizar o julgamento de Deus, a remoção do mal, ou a divisão que ocorreu nas famílias onde não houve acordo sobre a mensagem de Jesus. Jesus diz que deseja que o fogo já estivesse se espalhando. Mas, antes de se espalhar, Jesus precisa ser batizado. Esse batismo não se refere à água. Aqui, batismo se refere a suportar uma experiência esmagadora. Jesus está se referindo ao sofrimento que ele suportaria, e que traria purificação. Jesus faz uma pergunta retórica para enfatizar que não veio para trazer paz, ou a ausência de guerra, mas para trazer divisão. Ele descreve famílias em uma mesma casa, divididas quanto a seguirem a Jesus ou não.</w:t>
      </w:r>
    </w:p>
    <w:p>
      <w:pPr/>
      <w:r>
        <w:rPr>
          <w:lang w:val="pt_PT" w:bidi="pt_PT"/>
        </w:rPr>
      </w:r>
      <w:r>
        <w:rPr>
          <w:lang w:val="pt_PT" w:bidi="pt_PT"/>
        </w:rPr>
        <w:t>Pare e discuta com sua equipe. O que acontece, em sua cultura, quando uma pessoa que vive com uma família de incrédulos começa a seguir Jesus?</w:t>
      </w:r>
    </w:p>
    <w:p>
      <w:pPr/>
      <w:r>
        <w:rPr>
          <w:lang w:val="pt_PT" w:bidi="pt_PT"/>
        </w:rPr>
      </w:r>
      <w:r>
        <w:rPr>
          <w:lang w:val="pt_PT" w:bidi="pt_PT"/>
        </w:rPr>
        <w:t>Em seguida, Jesus fala com a multidão e os repreende. Em Israel, a chuva vinha do Mar Mediterrâneo. Assim, quando o povo via nuvens escuras no oeste, sabia que iria chover. O clima quente e seco vinha do Sul, porque havia um grande deserto lá. Então, quando os ventos vinham do Sul, as pessoas sabiam que o clima quente estava chegando. Desta forma, eles conseguiam entender os sinais meteorológicos. Jesus os chama de hipócritas, ou pessoas que não acreditam realmente no que dizem. Jesus expõe que eles podem interpretar os sinais climáticos, mas não acreditam nos milagres ou sinais que evidenciam que Deus o enviou como o Salvador Prometido.</w:t>
      </w:r>
    </w:p>
    <w:p>
      <w:pPr/>
      <w:r>
        <w:rPr>
          <w:lang w:val="pt_PT" w:bidi="pt_PT"/>
        </w:rPr>
      </w:r>
      <w:r>
        <w:rPr>
          <w:lang w:val="pt_PT" w:bidi="pt_PT"/>
        </w:rPr>
        <w:t>Pare e mostre um mapa de Israel, destacando onde ficam o Mar Mediterrâneo e o deserto. Que tipos de sinais meteorológicos as pessoas reconhecem ou interpretam onde vocês vivem?</w:t>
      </w:r>
    </w:p>
    <w:p>
      <w:pPr/>
      <w:r>
        <w:rPr>
          <w:lang w:val="pt_PT" w:bidi="pt_PT"/>
        </w:rPr>
      </w:r>
      <w:r>
        <w:rPr>
          <w:lang w:val="pt_PT" w:bidi="pt_PT"/>
        </w:rPr>
        <w:t>Jesus repreende as pessoas, porque não julgavam por si mesmas, ou pensavam cuidadosamente sobre algo e tomavam sua própria decisão. Jesus usa uma parábola para alertar as pessoas para fazerem as pazes com Deus, antes que Ele as julgasse. Ele descreve uma pessoa que está viajando com seu adversário, ou a pessoa que deseja acusá-la em um tribunal. O magistrado se refere ao juiz que resolvia disputas civis. Jesus diz que é melhor resolver as dívidas com a pessoa no caminho, antes de chegar ao tribunal, e o juiz ordena que o oficial o lance na prisão. O oficial era a pessoa que executava as ordens do juiz. Poderia ser um carcereiro ou policial. Jesus diz que, se forem jogados na prisão, não sairão até pagarem completamente sua dívida. Neste contexto, a dívida provavelmente se refere ao dinheiro que o homem devia ao seu acusador.</w:t>
      </w:r>
    </w:p>
    <w:p>
      <w:pPr/>
      <w:r>
        <w:rPr>
          <w:lang w:val="pt_PT" w:bidi="pt_PT"/>
        </w:rPr>
      </w:r>
      <w:r>
        <w:rPr>
          <w:lang w:val="pt_PT" w:bidi="pt_PT"/>
        </w:rPr>
        <w:t>Pare e discuta com sua equipe. Quem resolve as disputas em sua cultura? Como as pessoas são punidas por assumirem dívidas que não podem pagar?</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12:49–59</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diz a seus discípulos que ele veio para trazer divisão. Cinco pessoas em uma casa estão divididas entre si. Alguns membros da família acreditam na mensagem de Jesus, mas outros não acreditam.</w:t>
      </w:r>
    </w:p>
    <w:p>
      <w:pPr/>
      <w:r>
        <w:rPr>
          <w:lang w:val="pt_PT" w:bidi="pt_PT"/>
        </w:rPr>
      </w:r>
      <w:r>
        <w:rPr>
          <w:b/>
          <w:lang w:val="pt_PT" w:bidi="pt_PT"/>
        </w:rPr>
        <w:t>Segunda cena:</w:t>
      </w:r>
      <w:r>
        <w:rPr>
          <w:lang w:val="pt_PT" w:bidi="pt_PT"/>
        </w:rPr>
        <w:t xml:space="preserve"> Jesus diz à multidão que eles podem interpretar os sinais para o clima, mas não conseguem interpretar os sinais do que está acontecendo naquele momento.</w:t>
      </w:r>
    </w:p>
    <w:p>
      <w:pPr/>
      <w:r>
        <w:rPr>
          <w:lang w:val="pt_PT" w:bidi="pt_PT"/>
        </w:rPr>
      </w:r>
      <w:r>
        <w:rPr>
          <w:b/>
          <w:lang w:val="pt_PT" w:bidi="pt_PT"/>
        </w:rPr>
        <w:t>Terceira cena:</w:t>
      </w:r>
      <w:r>
        <w:rPr>
          <w:lang w:val="pt_PT" w:bidi="pt_PT"/>
        </w:rPr>
        <w:t xml:space="preserve"> Jesus dá o exemplo de uma pessoa que resolve uma disputa antes de sofrer uma consequência grave.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Cinco pessoas divididas em uma casa</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Filho</w:t>
      </w:r>
    </w:p>
    <w:p>
      <w:pPr>
        <w:pStyle w:val="ListBullet"/>
        <w:spacing w:line="240" w:lineRule="auto"/>
        <w:ind w:left="720"/>
      </w:pPr>
      <w:r>
        <w:rPr>
          <w:lang w:val="pt_PT" w:bidi="pt_PT"/>
        </w:rPr>
      </w:r>
      <w:r>
        <w:rPr>
          <w:lang w:val="pt_PT" w:bidi="pt_PT"/>
        </w:rPr>
        <w:t>Mãe</w:t>
      </w:r>
    </w:p>
    <w:p>
      <w:pPr>
        <w:pStyle w:val="ListBullet"/>
        <w:spacing w:line="240" w:lineRule="auto"/>
        <w:ind w:left="720"/>
      </w:pPr>
      <w:r>
        <w:rPr>
          <w:lang w:val="pt_PT" w:bidi="pt_PT"/>
        </w:rPr>
      </w:r>
      <w:r>
        <w:rPr>
          <w:lang w:val="pt_PT" w:bidi="pt_PT"/>
        </w:rPr>
        <w:t>Filha</w:t>
      </w:r>
    </w:p>
    <w:p>
      <w:pPr>
        <w:pStyle w:val="ListBullet"/>
        <w:spacing w:line="240" w:lineRule="auto"/>
        <w:ind w:left="720"/>
      </w:pPr>
      <w:r>
        <w:rPr>
          <w:lang w:val="pt_PT" w:bidi="pt_PT"/>
        </w:rPr>
      </w:r>
      <w:r>
        <w:rPr>
          <w:lang w:val="pt_PT" w:bidi="pt_PT"/>
        </w:rPr>
        <w:t>Sogra</w:t>
      </w:r>
    </w:p>
    <w:p>
      <w:pPr>
        <w:pStyle w:val="ListBullet"/>
        <w:spacing w:line="240" w:lineRule="auto"/>
        <w:ind w:left="720"/>
      </w:pPr>
      <w:r>
        <w:rPr>
          <w:lang w:val="pt_PT" w:bidi="pt_PT"/>
        </w:rPr>
      </w:r>
      <w:r>
        <w:rPr>
          <w:lang w:val="pt_PT" w:bidi="pt_PT"/>
        </w:rPr>
        <w:t>Nora</w:t>
      </w:r>
    </w:p>
    <w:p>
      <w:pPr>
        <w:pStyle w:val="ListBullet"/>
        <w:spacing w:line="240" w:lineRule="auto"/>
        <w:ind w:left="720"/>
      </w:pPr>
      <w:r>
        <w:rPr>
          <w:lang w:val="pt_PT" w:bidi="pt_PT"/>
        </w:rPr>
      </w:r>
      <w:r>
        <w:rPr>
          <w:lang w:val="pt_PT" w:bidi="pt_PT"/>
        </w:rPr>
        <w:t>Pessoa que prediz o clima</w:t>
      </w:r>
    </w:p>
    <w:p>
      <w:pPr>
        <w:pStyle w:val="ListBullet"/>
        <w:spacing w:line="240" w:lineRule="auto"/>
        <w:ind w:left="720"/>
      </w:pPr>
      <w:r>
        <w:rPr>
          <w:lang w:val="pt_PT" w:bidi="pt_PT"/>
        </w:rPr>
      </w:r>
      <w:r>
        <w:rPr>
          <w:lang w:val="pt_PT" w:bidi="pt_PT"/>
        </w:rPr>
        <w:t>Acusador</w:t>
      </w:r>
    </w:p>
    <w:p>
      <w:pPr>
        <w:pStyle w:val="ListBullet"/>
        <w:spacing w:line="240" w:lineRule="auto"/>
        <w:ind w:left="720"/>
      </w:pPr>
      <w:r>
        <w:rPr>
          <w:lang w:val="pt_PT" w:bidi="pt_PT"/>
        </w:rPr>
      </w:r>
      <w:r>
        <w:rPr>
          <w:lang w:val="pt_PT" w:bidi="pt_PT"/>
        </w:rPr>
        <w:t>A pessoa acusada que resolve</w:t>
      </w:r>
    </w:p>
    <w:p>
      <w:pPr>
        <w:pStyle w:val="ListBullet"/>
        <w:spacing w:line="240" w:lineRule="auto"/>
        <w:ind w:left="720"/>
      </w:pPr>
      <w:r>
        <w:rPr>
          <w:lang w:val="pt_PT" w:bidi="pt_PT"/>
        </w:rPr>
      </w:r>
      <w:r>
        <w:rPr>
          <w:lang w:val="pt_PT" w:bidi="pt_PT"/>
        </w:rPr>
        <w:t>A pessoa acusada que não resolve</w:t>
      </w:r>
    </w:p>
    <w:p>
      <w:pPr>
        <w:pStyle w:val="ListBullet"/>
        <w:spacing w:line="240" w:lineRule="auto"/>
        <w:ind w:left="720"/>
      </w:pPr>
      <w:r>
        <w:rPr>
          <w:lang w:val="pt_PT" w:bidi="pt_PT"/>
        </w:rPr>
      </w:r>
      <w:r>
        <w:rPr>
          <w:lang w:val="pt_PT" w:bidi="pt_PT"/>
        </w:rPr>
        <w:t>Juiz</w:t>
      </w:r>
    </w:p>
    <w:p>
      <w:pPr>
        <w:pStyle w:val="ListBullet"/>
        <w:spacing w:line="240" w:lineRule="auto"/>
        <w:ind w:left="720"/>
      </w:pPr>
      <w:r>
        <w:rPr>
          <w:lang w:val="pt_PT" w:bidi="pt_PT"/>
        </w:rPr>
      </w:r>
      <w:r>
        <w:rPr>
          <w:lang w:val="pt_PT" w:bidi="pt_PT"/>
        </w:rPr>
        <w:t>Oficial</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Jesus está com seus discípulos e uma grande multidão. A multidão pode ouvir tudo o que ele ensina a seus discípulos.</w:t>
      </w:r>
    </w:p>
    <w:p>
      <w:pPr/>
      <w:r>
        <w:rPr>
          <w:lang w:val="pt_PT" w:bidi="pt_PT"/>
        </w:rPr>
      </w:r>
      <w:r>
        <w:rPr>
          <w:lang w:val="pt_PT" w:bidi="pt_PT"/>
        </w:rPr>
        <w:t>Observe que o fogo possivelmente simboliza o julgamento dos pecados, divisão ou conflito, ou purificação. A ideia é que o fogo é um evento forte e consumidor, ou repentino.</w:t>
      </w:r>
    </w:p>
    <w:p>
      <w:pPr/>
      <w:r>
        <w:rPr>
          <w:lang w:val="pt_PT" w:bidi="pt_PT"/>
        </w:rPr>
      </w:r>
      <w:r>
        <w:rPr>
          <w:lang w:val="pt_PT" w:bidi="pt_PT"/>
        </w:rPr>
        <w:t>Jesus diz que ele veio como um fogo na terra e que trará divisão nas famílias. Ele avisa que as famílias ficarão divididas em seus lares.</w:t>
      </w:r>
    </w:p>
    <w:p>
      <w:pPr/>
      <w:r>
        <w:rPr>
          <w:lang w:val="pt_PT" w:bidi="pt_PT"/>
        </w:rPr>
      </w:r>
      <w:r>
        <w:rPr>
          <w:lang w:val="pt_PT" w:bidi="pt_PT"/>
        </w:rPr>
        <w:t>Note que, ao se referir à previsão do clima, Jesus continua a falar com a multidão.</w:t>
      </w:r>
    </w:p>
    <w:p>
      <w:pPr/>
      <w:r>
        <w:rPr>
          <w:lang w:val="pt_PT" w:bidi="pt_PT"/>
        </w:rPr>
      </w:r>
      <w:r>
        <w:rPr>
          <w:lang w:val="pt_PT" w:bidi="pt_PT"/>
        </w:rPr>
        <w:t>Tenha em mente que esse tipo de previsão climática é específico para a região onde Jesus estava.</w:t>
      </w:r>
    </w:p>
    <w:p>
      <w:pPr/>
      <w:r>
        <w:rPr>
          <w:lang w:val="pt_PT" w:bidi="pt_PT"/>
        </w:rPr>
      </w:r>
      <w:r>
        <w:rPr>
          <w:lang w:val="pt_PT" w:bidi="pt_PT"/>
        </w:rPr>
        <w:t>O importante é lembrar que Jesus está comparando a capacidade de interpretar sinais em duas situações diferentes. Jesus não está dizendo que não eles conseguiam interpretar, mas sim que não queriam interpretar os sinais que Jesus havia apresentado.</w:t>
      </w:r>
    </w:p>
    <w:p>
      <w:pPr/>
      <w:r>
        <w:rPr>
          <w:lang w:val="pt_PT" w:bidi="pt_PT"/>
        </w:rPr>
      </w:r>
      <w:r>
        <w:rPr>
          <w:lang w:val="pt_PT" w:bidi="pt_PT"/>
        </w:rPr>
        <w:t>Ele fala sobre as pessoas que interpretam sinais. Elas conseguem interpretar o clima onde vivem, mas não conseguem compreender o que Deus está fazendo por meio de Jesus bem diante deles!</w:t>
      </w:r>
    </w:p>
    <w:p>
      <w:pPr/>
      <w:r>
        <w:rPr>
          <w:lang w:val="pt_PT" w:bidi="pt_PT"/>
        </w:rPr>
      </w:r>
      <w:r>
        <w:rPr>
          <w:lang w:val="pt_PT" w:bidi="pt_PT"/>
        </w:rPr>
        <w:t>Note que Jesus muda seu discurso, de comparar a capacidade deles de interpretar para contar uma história curta. Ele faz isso para ensinar a eles que devem resolver seus problemas para não sofrerem graves consequências.</w:t>
      </w:r>
    </w:p>
    <w:p>
      <w:pPr/>
      <w:r>
        <w:rPr>
          <w:lang w:val="pt_PT" w:bidi="pt_PT"/>
        </w:rPr>
      </w:r>
      <w:r>
        <w:rPr>
          <w:lang w:val="pt_PT" w:bidi="pt_PT"/>
        </w:rPr>
        <w:t>Jesus conta uma história sobre uma pessoa que resolve sua dívida, antes de o juiz a lançar na cadeia.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12:49–59</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Cinco pessoas divididas em uma casa</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Filho</w:t>
      </w:r>
    </w:p>
    <w:p>
      <w:pPr>
        <w:pStyle w:val="ListBullet"/>
        <w:spacing w:line="240" w:lineRule="auto"/>
        <w:ind w:left="720"/>
      </w:pPr>
      <w:r>
        <w:rPr>
          <w:lang w:val="pt_PT" w:bidi="pt_PT"/>
        </w:rPr>
      </w:r>
      <w:r>
        <w:rPr>
          <w:lang w:val="pt_PT" w:bidi="pt_PT"/>
        </w:rPr>
        <w:t>Mãe</w:t>
      </w:r>
    </w:p>
    <w:p>
      <w:pPr>
        <w:pStyle w:val="ListBullet"/>
        <w:spacing w:line="240" w:lineRule="auto"/>
        <w:ind w:left="720"/>
      </w:pPr>
      <w:r>
        <w:rPr>
          <w:lang w:val="pt_PT" w:bidi="pt_PT"/>
        </w:rPr>
      </w:r>
      <w:r>
        <w:rPr>
          <w:lang w:val="pt_PT" w:bidi="pt_PT"/>
        </w:rPr>
        <w:t>Filha</w:t>
      </w:r>
    </w:p>
    <w:p>
      <w:pPr>
        <w:pStyle w:val="ListBullet"/>
        <w:spacing w:line="240" w:lineRule="auto"/>
        <w:ind w:left="720"/>
      </w:pPr>
      <w:r>
        <w:rPr>
          <w:lang w:val="pt_PT" w:bidi="pt_PT"/>
        </w:rPr>
      </w:r>
      <w:r>
        <w:rPr>
          <w:lang w:val="pt_PT" w:bidi="pt_PT"/>
        </w:rPr>
        <w:t>Sogra</w:t>
      </w:r>
    </w:p>
    <w:p>
      <w:pPr>
        <w:pStyle w:val="ListBullet"/>
        <w:spacing w:line="240" w:lineRule="auto"/>
        <w:ind w:left="720"/>
      </w:pPr>
      <w:r>
        <w:rPr>
          <w:lang w:val="pt_PT" w:bidi="pt_PT"/>
        </w:rPr>
      </w:r>
      <w:r>
        <w:rPr>
          <w:lang w:val="pt_PT" w:bidi="pt_PT"/>
        </w:rPr>
        <w:t>Nora</w:t>
      </w:r>
    </w:p>
    <w:p>
      <w:pPr>
        <w:pStyle w:val="ListBullet"/>
        <w:spacing w:line="240" w:lineRule="auto"/>
        <w:ind w:left="720"/>
      </w:pPr>
      <w:r>
        <w:rPr>
          <w:lang w:val="pt_PT" w:bidi="pt_PT"/>
        </w:rPr>
      </w:r>
      <w:r>
        <w:rPr>
          <w:lang w:val="pt_PT" w:bidi="pt_PT"/>
        </w:rPr>
        <w:t>Pessoa que prediz o clima</w:t>
      </w:r>
    </w:p>
    <w:p>
      <w:pPr>
        <w:pStyle w:val="ListBullet"/>
        <w:spacing w:line="240" w:lineRule="auto"/>
        <w:ind w:left="720"/>
      </w:pPr>
      <w:r>
        <w:rPr>
          <w:lang w:val="pt_PT" w:bidi="pt_PT"/>
        </w:rPr>
      </w:r>
      <w:r>
        <w:rPr>
          <w:lang w:val="pt_PT" w:bidi="pt_PT"/>
        </w:rPr>
        <w:t>Acusador</w:t>
      </w:r>
    </w:p>
    <w:p>
      <w:pPr>
        <w:pStyle w:val="ListBullet"/>
        <w:spacing w:line="240" w:lineRule="auto"/>
        <w:ind w:left="720"/>
      </w:pPr>
      <w:r>
        <w:rPr>
          <w:lang w:val="pt_PT" w:bidi="pt_PT"/>
        </w:rPr>
      </w:r>
      <w:r>
        <w:rPr>
          <w:lang w:val="pt_PT" w:bidi="pt_PT"/>
        </w:rPr>
        <w:t>A pessoa acusada que resolve sua situação</w:t>
      </w:r>
    </w:p>
    <w:p>
      <w:pPr>
        <w:pStyle w:val="ListBullet"/>
        <w:spacing w:line="240" w:lineRule="auto"/>
        <w:ind w:left="720"/>
      </w:pPr>
      <w:r>
        <w:rPr>
          <w:lang w:val="pt_PT" w:bidi="pt_PT"/>
        </w:rPr>
      </w:r>
      <w:r>
        <w:rPr>
          <w:lang w:val="pt_PT" w:bidi="pt_PT"/>
        </w:rPr>
        <w:t>A pessoa acusada que não resolve sua situação</w:t>
      </w:r>
    </w:p>
    <w:p>
      <w:pPr>
        <w:pStyle w:val="ListBullet"/>
        <w:spacing w:line="240" w:lineRule="auto"/>
        <w:ind w:left="720"/>
      </w:pPr>
      <w:r>
        <w:rPr>
          <w:lang w:val="pt_PT" w:bidi="pt_PT"/>
        </w:rPr>
      </w:r>
      <w:r>
        <w:rPr>
          <w:lang w:val="pt_PT" w:bidi="pt_PT"/>
        </w:rPr>
        <w:t>Juiz</w:t>
      </w:r>
    </w:p>
    <w:p>
      <w:pPr>
        <w:pStyle w:val="ListBullet"/>
        <w:spacing w:line="240" w:lineRule="auto"/>
        <w:ind w:left="720"/>
      </w:pPr>
      <w:r>
        <w:rPr>
          <w:lang w:val="pt_PT" w:bidi="pt_PT"/>
        </w:rPr>
      </w:r>
      <w:r>
        <w:rPr>
          <w:lang w:val="pt_PT" w:bidi="pt_PT"/>
        </w:rPr>
        <w:t>Oficial</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Jesus falando com seus discípulos perto de uma multidão.</w:t>
      </w:r>
    </w:p>
    <w:p>
      <w:pPr/>
      <w:r>
        <w:rPr>
          <w:lang w:val="pt_PT" w:bidi="pt_PT"/>
        </w:rPr>
      </w:r>
      <w:r>
        <w:rPr>
          <w:lang w:val="pt_PT" w:bidi="pt_PT"/>
        </w:rPr>
        <w:t>A equipe deve encenar o que Jesus descreve depois que ele diz: "Eu lhes digo, em vez disso, vim trazer divisão". Representem uma família de cinco sendo dividida e não sendo pacífica.</w:t>
      </w:r>
    </w:p>
    <w:p>
      <w:pPr/>
      <w:r>
        <w:rPr>
          <w:lang w:val="pt_PT" w:bidi="pt_PT"/>
        </w:rPr>
      </w:r>
      <w:r>
        <w:rPr>
          <w:lang w:val="pt_PT" w:bidi="pt_PT"/>
        </w:rPr>
        <w:t>A equipe deve representar uma pessoa que olha para o céu e prediz como o clima será. A previsão dela está certa.</w:t>
      </w:r>
    </w:p>
    <w:p>
      <w:pPr/>
      <w:r>
        <w:rPr>
          <w:lang w:val="pt_PT" w:bidi="pt_PT"/>
        </w:rPr>
      </w:r>
      <w:r>
        <w:rPr>
          <w:lang w:val="pt_PT" w:bidi="pt_PT"/>
        </w:rPr>
        <w:t>Também devem representar uma pessoa desesperada, porque sabe da enorme dívida que tem. Representem a pessoa tentando resolver o problema. Daí devem representar uma pessoa que não resolve a dívida, e um juiz a entrega ao oficial para jogá-la na cadeia.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dizendo que veio como um fogo na terra, e que trará divisão nas famílias. Ele avisa que as famílias ficarão divididas em seus lares.</w:t>
      </w:r>
    </w:p>
    <w:p>
      <w:pPr/>
      <w:r>
        <w:rPr>
          <w:lang w:val="pt_PT" w:bidi="pt_PT"/>
        </w:rPr>
      </w:r>
      <w:r>
        <w:rPr>
          <w:b/>
          <w:lang w:val="pt_PT" w:bidi="pt_PT"/>
        </w:rPr>
        <w:t>Interrompa a cena.</w:t>
      </w:r>
      <w:r>
        <w:rPr>
          <w:lang w:val="pt_PT" w:bidi="pt_PT"/>
        </w:rPr>
        <w:t xml:space="preserve"> Pergunte aos atores que interpretam a multidão: "Como vocês se sentem?". Você pode ouvir coisas como: "Confuso. Pensei que o Salvador Prometido traria paz por derrotar os romanos", "Isso não é possível. Minha família nunca iria se dividir", e "Certamente. Já presenciei a divisão em minha família por seguir a Jesus".</w:t>
      </w:r>
    </w:p>
    <w:p>
      <w:pPr/>
      <w:r>
        <w:rPr>
          <w:lang w:val="pt_PT" w:bidi="pt_PT"/>
        </w:rPr>
      </w:r>
      <w:r>
        <w:rPr>
          <w:lang w:val="pt_PT" w:bidi="pt_PT"/>
        </w:rPr>
        <w:t>Pergunte aos atores que interpretam os membros da família na casa dividida: "Como vocês se sentem?". Vocês podem ouvir coisas como: "Furioso. Por que eles seguem a Jesus? Nem os líderes religiosos acreditam que ele seja o Salvador Prometido", "Desesperado. Por que minha família não acredita em Jesus? Eles não entendem que Deus os julgará?", e "Magoado. Seguir que Jesus é difícil quando isso coloca minha família contra mim". Reinicie a cena.</w:t>
      </w:r>
    </w:p>
    <w:p>
      <w:pPr/>
      <w:r>
        <w:rPr>
          <w:lang w:val="pt_PT" w:bidi="pt_PT"/>
        </w:rPr>
      </w:r>
      <w:r>
        <w:rPr>
          <w:lang w:val="pt_PT" w:bidi="pt_PT"/>
        </w:rPr>
        <w:t>Representem Jesus falando sobre as pessoas que interpretam sinais. Elas conseguem interpretar o clima onde vivem, mas não conseguem compreender o que Deus está fazendo por meio de Jesus bem diante deles!</w:t>
      </w:r>
    </w:p>
    <w:p>
      <w:pPr/>
      <w:r>
        <w:rPr>
          <w:lang w:val="pt_PT" w:bidi="pt_PT"/>
        </w:rPr>
      </w:r>
      <w:r>
        <w:rPr>
          <w:b/>
          <w:lang w:val="pt_PT" w:bidi="pt_PT"/>
        </w:rPr>
        <w:t>Interrompa a cena.</w:t>
      </w:r>
      <w:r>
        <w:rPr>
          <w:lang w:val="pt_PT" w:bidi="pt_PT"/>
        </w:rPr>
        <w:t xml:space="preserve"> Pergunte à pessoa que interpreta o ator que prediz o clima: "Como você se sente?". Você pode ouvir coisas como: "Claro que posso prever o clima. Vivi aqui toda a minha vida", "Todos sabem que, quando as nuvens vêm daquela direção, vai chover", e "O que ele quer dizer com ‛eu não entender o que está acontecendo na minha frente'? Consigo vê-lo".</w:t>
      </w:r>
    </w:p>
    <w:p>
      <w:pPr/>
      <w:r>
        <w:rPr>
          <w:lang w:val="pt_PT" w:bidi="pt_PT"/>
        </w:rPr>
      </w:r>
      <w:r>
        <w:rPr>
          <w:lang w:val="pt_PT" w:bidi="pt_PT"/>
        </w:rPr>
        <w:t>Reinicie a cena.</w:t>
      </w:r>
    </w:p>
    <w:p>
      <w:pPr/>
      <w:r>
        <w:rPr>
          <w:lang w:val="pt_PT" w:bidi="pt_PT"/>
        </w:rPr>
      </w:r>
      <w:r>
        <w:rPr>
          <w:lang w:val="pt_PT" w:bidi="pt_PT"/>
        </w:rPr>
        <w:t>Representem Jesus contando uma história sobre uma pessoa que resolve sua dívida, antes de o juiz a lançar na cadeia.</w:t>
      </w:r>
    </w:p>
    <w:p>
      <w:pPr/>
      <w:r>
        <w:rPr>
          <w:lang w:val="pt_PT" w:bidi="pt_PT"/>
        </w:rPr>
      </w:r>
      <w:r>
        <w:rPr>
          <w:b/>
          <w:lang w:val="pt_PT" w:bidi="pt_PT"/>
        </w:rPr>
        <w:t>Interrompa a cena.</w:t>
      </w:r>
      <w:r>
        <w:rPr>
          <w:lang w:val="pt_PT" w:bidi="pt_PT"/>
        </w:rPr>
        <w:t xml:space="preserve"> Pergunte ao ator que interpreta alguém na multidão: "Como você se sente?". Você pode ouvir coisas como: "Estou com medo do castigo", "Quero corrigir meu relacionamento", e "Estou feliz por ainda ter tempo de endireitar as coisas antes de enfrentar o juiz".</w:t>
      </w:r>
    </w:p>
    <w:p>
      <w:pPr/>
      <w:r>
        <w:rPr>
          <w:lang w:val="pt_PT" w:bidi="pt_PT"/>
        </w:rPr>
      </w:r>
      <w:r>
        <w:rPr>
          <w:lang w:val="pt_PT" w:bidi="pt_PT"/>
        </w:rPr>
        <w:t>Pergunte ao ator que interpreta a pessoa com lançada na prisão: "Como você se sente?". Vocês podem ouvir coisas como: "Arrependido. Devia ter resolvido minha dívida antes de ir ao tribunal", "Sem esperança. Não sei como pagarei minha dívida agora", e "Quem me dera não ter sido tão orgulhoso e tivesse pedido ajuda".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12:49–59</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seus seguidores e uma multidão. Jesus diz que ele deve ser </w:t>
      </w:r>
      <w:r>
        <w:rPr>
          <w:b/>
          <w:lang w:val="pt_PT" w:bidi="pt_PT"/>
        </w:rPr>
        <w:t>batizado</w:t>
      </w:r>
      <w:r>
        <w:rPr>
          <w:lang w:val="pt_PT" w:bidi="pt_PT"/>
        </w:rPr>
        <w:t xml:space="preserve"> no futuro. Esse batismo não se refere à água, mas simboliza a purificação ritual através de algo esmagador. Jesus está se referindo ao terrível sofrimento que ele suportará no futuro. O contexto original de batismo pode ser encontrado no glossário principal.</w:t>
      </w:r>
    </w:p>
    <w:p>
      <w:pPr/>
      <w:r>
        <w:rPr>
          <w:lang w:val="pt_PT" w:bidi="pt_PT"/>
        </w:rPr>
      </w:r>
      <w:r>
        <w:rPr>
          <w:lang w:val="pt_PT" w:bidi="pt_PT"/>
        </w:rPr>
        <w:t>Se não for possível em seu idioma usar o mesmo termo para esse contexto que você usou para água, aqui estão algumas traduções possíveis: uma iniciação purificadora ou um banho de sofrimento purificador.</w:t>
      </w:r>
    </w:p>
    <w:p>
      <w:pPr/>
      <w:r>
        <w:rPr>
          <w:lang w:val="pt_PT" w:bidi="pt_PT"/>
        </w:rPr>
      </w:r>
      <w:r>
        <w:rPr>
          <w:lang w:val="pt_PT" w:bidi="pt_PT"/>
        </w:rPr>
        <w:t xml:space="preserve">Jesus chama a multidão de </w:t>
      </w:r>
      <w:r>
        <w:rPr>
          <w:b/>
          <w:lang w:val="pt_PT" w:bidi="pt_PT"/>
        </w:rPr>
        <w:t>hipócritas</w:t>
      </w:r>
      <w:r>
        <w:rPr>
          <w:lang w:val="pt_PT" w:bidi="pt_PT"/>
        </w:rPr>
        <w:t>, porque eles podem interpretar os sinais meteorológicos, mas não conseguem entender o que Jesus está fazendo bem diante deles. Hipócrita se refere a alguém que não é sincero. Traduza hipócrita da mesma maneira que você já traduziu antes. O termo Hipocrisia está no glossário principal.</w:t>
      </w:r>
    </w:p>
    <w:p>
      <w:pPr/>
      <w:r>
        <w:rPr>
          <w:lang w:val="pt_PT" w:bidi="pt_PT"/>
        </w:rPr>
      </w:r>
      <w:r>
        <w:rPr>
          <w:lang w:val="pt_PT" w:bidi="pt_PT"/>
        </w:rPr>
        <w:t xml:space="preserve">Jesus dá o exemplo de um juiz que ordena que um devedor seja preso. Ele adverte que o homem não poderá sair da prisão, até pagar toda sua dívida, até o último centavo. O </w:t>
      </w:r>
      <w:r>
        <w:rPr>
          <w:b/>
          <w:lang w:val="pt_PT" w:bidi="pt_PT"/>
        </w:rPr>
        <w:t>centavo</w:t>
      </w:r>
      <w:r>
        <w:rPr>
          <w:lang w:val="pt_PT" w:bidi="pt_PT"/>
        </w:rPr>
        <w:t xml:space="preserve"> aqui corresponde à moeda romana de menor valor. Traduza centavo da mesma maneira que você já traduziu antes.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12:49–59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19">
        <w:r>
          <w:rPr>
            <w:lang w:val="pt_PT" w:bidi="pt_PT"/>
          </w:rPr>
          <w:rPr>
            <w:color w:val="0000EE"/>
            <w:u w:val="single"/>
          </w:rPr>
          <w:t>Ouvir e Sentir</w:t>
        </w:r>
      </w:hyperlink>
      <w:r>
        <w:rPr>
          <w:lang w:val="pt_PT" w:bidi="pt_PT"/>
        </w:rPr>
        <w:t xml:space="preserve"> (421 KB)</w:t>
      </w:r>
      <w:r>
        <w:rPr>
          <w:lang w:val="pt_PT" w:bidi="pt_PT"/>
        </w:rPr>
      </w:r>
    </w:p>
    <w:p>
      <w:pPr>
        <w:pStyle w:val="ListBullet"/>
        <w:spacing w:line="240" w:lineRule="auto"/>
        <w:ind w:left="720"/>
      </w:pPr>
      <w:r>
        <w:rPr>
          <w:lang w:val="pt_PT" w:bidi="pt_PT"/>
        </w:rPr>
      </w:r>
      <w:hyperlink r:id="rId320">
        <w:r>
          <w:rPr>
            <w:lang w:val="pt_PT" w:bidi="pt_PT"/>
          </w:rPr>
          <w:rPr>
            <w:color w:val="0000EE"/>
            <w:u w:val="single"/>
          </w:rPr>
          <w:t>Preparando o Cenário</w:t>
        </w:r>
      </w:hyperlink>
      <w:r>
        <w:rPr>
          <w:lang w:val="pt_PT" w:bidi="pt_PT"/>
        </w:rPr>
        <w:t xml:space="preserve"> (2.0 MB)</w:t>
      </w:r>
      <w:r>
        <w:rPr>
          <w:lang w:val="pt_PT" w:bidi="pt_PT"/>
        </w:rPr>
      </w:r>
    </w:p>
    <w:p>
      <w:pPr>
        <w:pStyle w:val="ListBullet"/>
        <w:spacing w:line="240" w:lineRule="auto"/>
        <w:ind w:left="720"/>
      </w:pPr>
      <w:r>
        <w:rPr>
          <w:lang w:val="pt_PT" w:bidi="pt_PT"/>
        </w:rPr>
      </w:r>
      <w:hyperlink r:id="rId321">
        <w:r>
          <w:rPr>
            <w:lang w:val="pt_PT" w:bidi="pt_PT"/>
          </w:rPr>
          <w:rPr>
            <w:color w:val="0000EE"/>
            <w:u w:val="single"/>
          </w:rPr>
          <w:t>Identificando as Cenas</w:t>
        </w:r>
      </w:hyperlink>
      <w:r>
        <w:rPr>
          <w:lang w:val="pt_PT" w:bidi="pt_PT"/>
        </w:rPr>
        <w:t xml:space="preserve"> (1.8 MB)</w:t>
      </w:r>
      <w:r>
        <w:rPr>
          <w:lang w:val="pt_PT" w:bidi="pt_PT"/>
        </w:rPr>
      </w:r>
    </w:p>
    <w:p>
      <w:pPr>
        <w:pStyle w:val="ListBullet"/>
        <w:spacing w:line="240" w:lineRule="auto"/>
        <w:ind w:left="720"/>
      </w:pPr>
      <w:r>
        <w:rPr>
          <w:lang w:val="pt_PT" w:bidi="pt_PT"/>
        </w:rPr>
      </w:r>
      <w:hyperlink r:id="rId322">
        <w:r>
          <w:rPr>
            <w:lang w:val="pt_PT" w:bidi="pt_PT"/>
          </w:rPr>
          <w:rPr>
            <w:color w:val="0000EE"/>
            <w:u w:val="single"/>
          </w:rPr>
          <w:t>Incorporando o Texto</w:t>
        </w:r>
      </w:hyperlink>
      <w:r>
        <w:rPr>
          <w:lang w:val="pt_PT" w:bidi="pt_PT"/>
        </w:rPr>
        <w:t xml:space="preserve"> (2.6 MB)</w:t>
      </w:r>
      <w:r>
        <w:rPr>
          <w:lang w:val="pt_PT" w:bidi="pt_PT"/>
        </w:rPr>
      </w:r>
    </w:p>
    <w:p>
      <w:pPr>
        <w:pStyle w:val="ListBullet"/>
        <w:spacing w:line="240" w:lineRule="auto"/>
        <w:ind w:left="720"/>
      </w:pPr>
      <w:r>
        <w:rPr>
          <w:lang w:val="pt_PT" w:bidi="pt_PT"/>
        </w:rPr>
      </w:r>
      <w:hyperlink r:id="rId323">
        <w:r>
          <w:rPr>
            <w:lang w:val="pt_PT" w:bidi="pt_PT"/>
          </w:rPr>
          <w:rPr>
            <w:color w:val="0000EE"/>
            <w:u w:val="single"/>
          </w:rPr>
          <w:t>Preenchendo as Lacunas</w:t>
        </w:r>
      </w:hyperlink>
      <w:r>
        <w:rPr>
          <w:lang w:val="pt_PT" w:bidi="pt_PT"/>
        </w:rPr>
        <w:t xml:space="preserve"> (902 KB)</w:t>
      </w:r>
      <w:r>
        <w:rPr>
          <w:lang w:val="pt_PT" w:bidi="pt_PT"/>
        </w:rPr>
      </w:r>
    </w:p>
    <w:p>
      <w:pPr>
        <w:pStyle w:val="ListBullet"/>
        <w:spacing w:line="240" w:lineRule="auto"/>
        <w:ind w:left="720"/>
      </w:pPr>
      <w:r>
        <w:rPr>
          <w:lang w:val="pt_PT" w:bidi="pt_PT"/>
        </w:rPr>
      </w:r>
      <w:hyperlink r:id="rId324">
        <w:r>
          <w:rPr>
            <w:lang w:val="pt_PT" w:bidi="pt_PT"/>
          </w:rPr>
          <w:rPr>
            <w:color w:val="0000EE"/>
            <w:u w:val="single"/>
          </w:rPr>
          <w:t>Falando a Palavra</w:t>
        </w:r>
      </w:hyperlink>
      <w:r>
        <w:rPr>
          <w:lang w:val="pt_PT" w:bidi="pt_PT"/>
        </w:rPr>
        <w:t xml:space="preserve"> (931 KB)</w:t>
      </w:r>
      <w:r>
        <w:rPr>
          <w:lang w:val="pt_PT" w:bidi="pt_PT"/>
        </w:rPr>
      </w:r>
      <w:r>
        <w:rPr>
          <w:lang w:val="pt_PT" w:bidi="pt_PT"/>
        </w:rPr>
      </w:r>
      <w:r>
        <w:rPr>
          <w:lang w:val="pt_PT" w:bidi="pt_PT"/>
        </w:rPr>
      </w:r>
    </w:p>
    <w:p>
      <w:pPr/>
      <w:r>
        <w:rPr>
          <w:lang w:val="pt_PT" w:bidi="pt_PT"/>
        </w:rPr>
      </w:r>
    </w:p>
    <w:p>
      <w:pPr>
        <w:pStyle w:val="Heading2"/>
      </w:pPr>
      <w:r>
        <w:rPr>
          <w:lang w:val="pt_PT" w:bidi="pt_PT"/>
        </w:rPr>
        <w:t>Lucas 13:1–9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13:1–9</w:t>
      </w:r>
    </w:p>
    <w:p>
      <w:pPr/>
      <w:r>
        <w:rPr>
          <w:lang w:val="pt_PT" w:bidi="pt_PT"/>
        </w:rPr>
      </w:r>
      <w:r>
        <w:rPr>
          <w:lang w:val="pt_PT" w:bidi="pt_PT"/>
        </w:rPr>
        <w:t>Escute Lucas 13:1–9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13:1–9</w:t>
      </w:r>
    </w:p>
    <w:p>
      <w:pPr/>
      <w:r>
        <w:rPr>
          <w:lang w:val="pt_PT" w:bidi="pt_PT"/>
        </w:rPr>
      </w:r>
      <w:r>
        <w:rPr>
          <w:lang w:val="pt_PT" w:bidi="pt_PT"/>
        </w:rPr>
        <w:t>Ouça o texto uma vez na versão mais fácil de entender.</w:t>
      </w:r>
    </w:p>
    <w:p>
      <w:pPr/>
      <w:r>
        <w:rPr>
          <w:lang w:val="pt_PT" w:bidi="pt_PT"/>
        </w:rPr>
      </w:r>
      <w:r>
        <w:rPr>
          <w:lang w:val="pt_PT" w:bidi="pt_PT"/>
        </w:rPr>
        <w:t>Jesus tem estado ensinando seus discípulos e uma multidão muito grande. Ele ensinou à multidão que eles deveriam se voltar a Deus antes de Deus os julgar. Nesta história, alguns relatam a Jesus que um líder romano havia assassinado judeus da Galileia. Jesus responde ensinando sobre a necessidade de arrependimento, ou voltar-se para Deus, e sobre a certeza do julgamento de Deus.</w:t>
      </w:r>
    </w:p>
    <w:p>
      <w:pPr/>
      <w:r>
        <w:rPr>
          <w:lang w:val="pt_PT" w:bidi="pt_PT"/>
        </w:rPr>
      </w:r>
      <w:r>
        <w:rPr>
          <w:lang w:val="pt_PT" w:bidi="pt_PT"/>
        </w:rPr>
        <w:t>Jesus está ensinando uma grande multidão com seus discípulos, ou seguidores. Alguns que o estavam escutando na multidão trazem um relato a ele. Eles informam a Jesus que Pilatos, o governador romano, havia ordenado que seus soldados matassem homens judeus. Como os soldados mataram os homens enquanto estavam oferecendo sacrifícios no Templo, seu sangue se misturou com o sangue dos animais sacrificados. Embora tenham sido mortos em Jerusalém, os homens judeus eram da região da Galileia, a mesma da qual Jesus era.</w:t>
      </w:r>
    </w:p>
    <w:p>
      <w:pPr/>
      <w:r>
        <w:rPr>
          <w:lang w:val="pt_PT" w:bidi="pt_PT"/>
        </w:rPr>
      </w:r>
      <w:r>
        <w:rPr>
          <w:lang w:val="pt_PT" w:bidi="pt_PT"/>
        </w:rPr>
        <w:t>Pare e discuta com sua equipe. Como as notícias trágicas se espalham em sua comunidade? Como as pessoas respondem à tragédia onde você vive?</w:t>
      </w:r>
    </w:p>
    <w:p>
      <w:pPr/>
      <w:r>
        <w:rPr>
          <w:lang w:val="pt_PT" w:bidi="pt_PT"/>
        </w:rPr>
      </w:r>
      <w:r>
        <w:rPr>
          <w:lang w:val="pt_PT" w:bidi="pt_PT"/>
        </w:rPr>
        <w:t>Como Jesus conhecia os pensamentos do povo, ele respondeu com uma pergunta para a qual não esperava resposta. Será que eles acreditavam que as pessoas que morreram eram piores pecadores do que os demais judeus da Galileia? Um pecador se refere a alguém que regularmente desobedece à lei de Deus. As pessoas assumiram que os homens que morreram teriam sofrido porque cometeram pecados mais sérios ou pecaram mais frequentemente do que outros da Galileia. Na cultura judaica, era uma crença comum que coisas ruins aconteciam como resultado do pecado. Eles achavam que, quanto mais terrível a morte de alguém, mais terrível teria sido o pecado na vida dessa pessoa. Jesus faz essa pergunta para desafiar essa crença.</w:t>
      </w:r>
    </w:p>
    <w:p>
      <w:pPr/>
      <w:r>
        <w:rPr>
          <w:lang w:val="pt_PT" w:bidi="pt_PT"/>
        </w:rPr>
      </w:r>
      <w:r>
        <w:rPr>
          <w:lang w:val="pt_PT" w:bidi="pt_PT"/>
        </w:rPr>
        <w:t>Pare e discuta com sua equipe. O que as pessoas em sua cultura acreditam sobre como uma pessoa morre? O que faz com que uma pessoa morra mais violentamente do que outra?</w:t>
      </w:r>
    </w:p>
    <w:p>
      <w:pPr/>
      <w:r>
        <w:rPr>
          <w:lang w:val="pt_PT" w:bidi="pt_PT"/>
        </w:rPr>
      </w:r>
      <w:r>
        <w:rPr>
          <w:lang w:val="pt_PT" w:bidi="pt_PT"/>
        </w:rPr>
        <w:t>Jesus responde à sua própria pergunta. Ele diz "Eu vos digo", para enfatizar que a suposição das pessoas era completamente falsa. Jesus os adverte para se arrependerem, ou pararem de pecar, voltarem-se para Deus, e obedecerem a Ele, ou sofreriam e morreriam da mesma maneira que os galileus. A declaração de Jesus pode ser interpretada de duas maneiras. Uma interpretação é que eles também enfrentariam o julgamento de Deus e morreriam com seus pecados não perdoados. A outra interpretação é que eles morreriam uma morte física violenta, e experimentariam a destruição como nação. Isso poderia apontar para o que realmente aconteceu a muitos judeus em 70 d.C., quando os romanos destruíram Jerusalém. É melhor manter as traduções mais gerais, uma vez que a ênfase de Jesus é no arrependimento. Qualquer um que pare de pecar e se volte para Deus não experimentará a morte eterna, embora isso não signifique que eles escapem de uma morte física violenta.</w:t>
      </w:r>
    </w:p>
    <w:p>
      <w:pPr/>
      <w:r>
        <w:rPr>
          <w:lang w:val="pt_PT" w:bidi="pt_PT"/>
        </w:rPr>
      </w:r>
      <w:r>
        <w:rPr>
          <w:lang w:val="pt_PT" w:bidi="pt_PT"/>
        </w:rPr>
        <w:t>Jesus então fala sobre um evento trágico recente que seus ouvintes já conheciam. Jesus fala sobre as 18 pessoas que morreram em um acidente, quando a torre de Siloé caiu sobre eles. Siloé é o nome de um reservatório e da região próxima dele, em Jerusalém. A torre de Siloé era provavelmente um edifício alto que fazia parte da muralha da cidade.</w:t>
      </w:r>
    </w:p>
    <w:p>
      <w:pPr/>
      <w:r>
        <w:rPr>
          <w:lang w:val="pt_PT" w:bidi="pt_PT"/>
        </w:rPr>
      </w:r>
      <w:r>
        <w:rPr>
          <w:lang w:val="pt_PT" w:bidi="pt_PT"/>
        </w:rPr>
        <w:t>Pare e mostre uma imagem de uma torre na muralha ao redor de Jerusalém.</w:t>
      </w:r>
    </w:p>
    <w:p>
      <w:pPr/>
      <w:r>
        <w:rPr>
          <w:lang w:val="pt_PT" w:bidi="pt_PT"/>
        </w:rPr>
      </w:r>
      <w:r>
        <w:rPr>
          <w:lang w:val="pt_PT" w:bidi="pt_PT"/>
        </w:rPr>
        <w:t>Jesus faz uma pergunta semelhante para continuar desafiando a falsa crença das pessoas de que os que morreram em Jerusalém eram piores pecadores do que os habitantes de lá. Ele, mais uma vez, diz que seus pressupostos estão errados. Jesus usa a repetição para enfatizar que Deus julgará a todos os que não se arrependerem com a morte eterna.</w:t>
      </w:r>
    </w:p>
    <w:p>
      <w:pPr/>
      <w:r>
        <w:rPr>
          <w:lang w:val="pt_PT" w:bidi="pt_PT"/>
        </w:rPr>
      </w:r>
      <w:r>
        <w:rPr>
          <w:lang w:val="pt_PT" w:bidi="pt_PT"/>
        </w:rPr>
        <w:t>Ele conta então uma parábola, uma história curta, para salientar o arrependimento e o julgamento vindouro de Deus. A história é sobre um homem que possui uma figueira. As figueiras eram comuns em Israel e produziam frutas que podiam ser comidas. Um homem plantou uma figueira em seu vinhedo, uma fazenda onde ele cultivava videiras para a produção de uvas.</w:t>
      </w:r>
    </w:p>
    <w:p>
      <w:pPr/>
      <w:r>
        <w:rPr>
          <w:lang w:val="pt_PT" w:bidi="pt_PT"/>
        </w:rPr>
      </w:r>
      <w:r>
        <w:rPr>
          <w:lang w:val="pt_PT" w:bidi="pt_PT"/>
        </w:rPr>
        <w:t>Pare e mostre à sua equipe uma imagem de uma figueira com frutas e uma imagem de uvas em uma videira.</w:t>
      </w:r>
    </w:p>
    <w:p>
      <w:pPr/>
      <w:r>
        <w:rPr>
          <w:lang w:val="pt_PT" w:bidi="pt_PT"/>
        </w:rPr>
      </w:r>
      <w:r>
        <w:rPr>
          <w:lang w:val="pt_PT" w:bidi="pt_PT"/>
        </w:rPr>
        <w:t>O proprietário verificou a figueira por três anos, mas nunca havia produzido frutas. Ele estava pronto para derrubar a árvore inteira, além de arrancar suas raízes. Ele faz uma pergunta para expressar sua opinião de que não deveria ser mais permitido que a figueira ocupasse o solo bom no vinhedo. Mas o vinhateiro, isto é, o servo encarregado de cuidar das videiras, pede respeitosamente ao homem que permita que a árvore viva mais um ano. O servo diz que tomará um cuidado especial com ela. Ele descompactará o solo em torno da base da árvore e colocará fertilizante, ou estrume, no solo, para melhorar sua qualidade. Isso ajudaria a árvore a crescer melhor e produzir frutos. O servo diz que, se a árvore produzir frutas, não a cortará. Se não houver frutas em um ano, ele cortará a árvore. O que Jesus quer dizer é que agora é o momento para as pessoas se arrependerem e começarem a viver vidas frutíferas. Todos pecam e merecem o julgamento de Deus. Mas Deus também é misericordioso. Devido à Sua misericórdia, às vezes Ele retém seu julgamento temporariamente.</w:t>
      </w:r>
    </w:p>
    <w:p>
      <w:pPr/>
      <w:r>
        <w:rPr>
          <w:lang w:val="pt_PT" w:bidi="pt_PT"/>
        </w:rPr>
      </w:r>
      <w:r>
        <w:rPr>
          <w:lang w:val="pt_PT" w:bidi="pt_PT"/>
        </w:rPr>
        <w:t>Sabemos, das histórias anteriores, que Jesus está indo para Jerusalém, onde ele sabe que sofrerá e morrerá. Nesta história, Jerusalém continua a ser um lugar ameaçador, cercado pela morte. Mas, Jesus enfatiza que desastre e julgamento de Deus não significam o mesmo. O pecado de uma pessoa nem sempre resulta em tragédia.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13:1–9</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está ensinando seus discípulos e uma multidão. Alguém na multidão informa a Jesus que Pilatos havia matado judeus da Galileia, enquanto estavam fazendo sacrifícios em Jerusalém. As pessoas assumem que eles morreram dessa maneira porque eram pecadores piores. Jesus faz perguntas para corrigir o pensamento deles. Ele usa os exemplos do que aconteceu na Galileia e do acidente em Jerusalém para ensinar sobre arrependimento.</w:t>
      </w:r>
    </w:p>
    <w:p>
      <w:pPr/>
      <w:r>
        <w:rPr>
          <w:lang w:val="pt_PT" w:bidi="pt_PT"/>
        </w:rPr>
      </w:r>
      <w:r>
        <w:rPr>
          <w:b/>
          <w:lang w:val="pt_PT" w:bidi="pt_PT"/>
        </w:rPr>
        <w:t>Segunda cena:</w:t>
      </w:r>
      <w:r>
        <w:rPr>
          <w:lang w:val="pt_PT" w:bidi="pt_PT"/>
        </w:rPr>
        <w:t xml:space="preserve"> usando uma parábola, Jesus ensina que todos precisam se voltar para Deus antes que seja tarde demais. Jesus ensina sobre um homem que cultiva uma figueira que não está produzindo frutos.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Pessoa que informa a Jesus</w:t>
      </w:r>
    </w:p>
    <w:p>
      <w:pPr>
        <w:pStyle w:val="ListBullet"/>
        <w:spacing w:line="240" w:lineRule="auto"/>
        <w:ind w:left="720"/>
      </w:pPr>
      <w:r>
        <w:rPr>
          <w:lang w:val="pt_PT" w:bidi="pt_PT"/>
        </w:rPr>
      </w:r>
      <w:r>
        <w:rPr>
          <w:lang w:val="pt_PT" w:bidi="pt_PT"/>
        </w:rPr>
        <w:t>Homem que possui plantação</w:t>
      </w:r>
    </w:p>
    <w:p>
      <w:pPr>
        <w:pStyle w:val="ListBullet"/>
        <w:spacing w:line="240" w:lineRule="auto"/>
        <w:ind w:left="720"/>
      </w:pPr>
      <w:r>
        <w:rPr>
          <w:lang w:val="pt_PT" w:bidi="pt_PT"/>
        </w:rPr>
      </w:r>
      <w:r>
        <w:rPr>
          <w:lang w:val="pt_PT" w:bidi="pt_PT"/>
        </w:rPr>
        <w:t>Figueira</w:t>
      </w:r>
    </w:p>
    <w:p>
      <w:pPr>
        <w:pStyle w:val="ListBullet"/>
        <w:spacing w:line="240" w:lineRule="auto"/>
        <w:ind w:left="720"/>
      </w:pPr>
      <w:r>
        <w:rPr>
          <w:lang w:val="pt_PT" w:bidi="pt_PT"/>
        </w:rPr>
      </w:r>
      <w:r>
        <w:rPr>
          <w:lang w:val="pt_PT" w:bidi="pt_PT"/>
        </w:rPr>
        <w:t>Agricultor</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Jesus está ensinando uma multidão quando alguém relata a ele que Pilatos, o governador romano, havia assassinado judeus em Jerusalém. A pessoa diz que Pilatos misturou o sangue deles com o sangue de seus sacrifícios. Os judeus eram da Galileia.</w:t>
      </w:r>
    </w:p>
    <w:p>
      <w:pPr/>
      <w:r>
        <w:rPr>
          <w:lang w:val="pt_PT" w:bidi="pt_PT"/>
        </w:rPr>
      </w:r>
      <w:r>
        <w:rPr>
          <w:lang w:val="pt_PT" w:bidi="pt_PT"/>
        </w:rPr>
        <w:t>Observe que uma expressão como "por esta época" é usada, não como marcador de tempo, mas para indicar que um novo evento está ocorrendo.</w:t>
      </w:r>
    </w:p>
    <w:p>
      <w:pPr/>
      <w:r>
        <w:rPr>
          <w:lang w:val="pt_PT" w:bidi="pt_PT"/>
        </w:rPr>
      </w:r>
      <w:r>
        <w:rPr>
          <w:lang w:val="pt_PT" w:bidi="pt_PT"/>
        </w:rPr>
        <w:t>Lembre-se de que Jesus era da região da Galileia.</w:t>
      </w:r>
    </w:p>
    <w:p>
      <w:pPr/>
      <w:r>
        <w:rPr>
          <w:lang w:val="pt_PT" w:bidi="pt_PT"/>
        </w:rPr>
      </w:r>
      <w:r>
        <w:rPr>
          <w:lang w:val="pt_PT" w:bidi="pt_PT"/>
        </w:rPr>
        <w:t>Note também que os judeus ofereciam sacrifícios de animais no Templo em Jerusalém. Eles faziam isso para agradecer a Deus ou para pedir a Ele para perdoar-lhes por sua desobediência. Como os soldados mataram os judeus enquanto conduziam os sacrifícios, seu sangue se misturou com o sangue dos animais.</w:t>
      </w:r>
    </w:p>
    <w:p>
      <w:pPr/>
      <w:r>
        <w:rPr>
          <w:lang w:val="pt_PT" w:bidi="pt_PT"/>
        </w:rPr>
      </w:r>
      <w:r>
        <w:rPr>
          <w:lang w:val="pt_PT" w:bidi="pt_PT"/>
        </w:rPr>
        <w:t>As pessoas presumiram que os judeus morreram dessa maneira porque eram pecadores piores. Jesus faz perguntas para corrigir o pensamento deles. Ele usa os exemplos do que aconteceu na Galileia e do acidente em Jerusalém para ensinar-lhes sobre arrependimento.</w:t>
      </w:r>
    </w:p>
    <w:p>
      <w:pPr/>
      <w:r>
        <w:rPr>
          <w:lang w:val="pt_PT" w:bidi="pt_PT"/>
        </w:rPr>
      </w:r>
      <w:r>
        <w:rPr>
          <w:lang w:val="pt_PT" w:bidi="pt_PT"/>
        </w:rPr>
        <w:t>Repare que Jesus usa perguntas para corrigir o modo errado de pensar das pessoas. Eles presumiam que os que morriam de modo trágico eram mais pecadores, ou haviam pecado com mais frequência, do que outros. Jesus diz a eles que essa suposição está errada.</w:t>
      </w:r>
    </w:p>
    <w:p>
      <w:pPr/>
      <w:r>
        <w:rPr>
          <w:lang w:val="pt_PT" w:bidi="pt_PT"/>
        </w:rPr>
      </w:r>
      <w:r>
        <w:rPr>
          <w:lang w:val="pt_PT" w:bidi="pt_PT"/>
        </w:rPr>
        <w:t>Lembre-se de que Jesus não está minimizando a maneira como aquelas pessoas morreram. Mas, em ambas as situações, Jesus reorientou os pensamentos das pessoas para a importância do arrependimento, isto é, afastar-se do pecado e voltar-se para Deus.</w:t>
      </w:r>
    </w:p>
    <w:p>
      <w:pPr/>
      <w:r>
        <w:rPr>
          <w:lang w:val="pt_PT" w:bidi="pt_PT"/>
        </w:rPr>
      </w:r>
      <w:r>
        <w:rPr>
          <w:lang w:val="pt_PT" w:bidi="pt_PT"/>
        </w:rPr>
        <w:t>Jesus diz que todos iriam perecer, ou morrer, igualmente.</w:t>
      </w:r>
    </w:p>
    <w:p>
      <w:pPr/>
      <w:r>
        <w:rPr>
          <w:lang w:val="pt_PT" w:bidi="pt_PT"/>
        </w:rPr>
      </w:r>
      <w:r>
        <w:rPr>
          <w:lang w:val="pt_PT" w:bidi="pt_PT"/>
        </w:rPr>
        <w:t>É importante lembrar-se de que Jesus não está dizendo que eles morreriam da mesma forma, mas enfatiza que aqueles que não se arrependessem teriam uma morte espiritual horrível.</w:t>
      </w:r>
    </w:p>
    <w:p>
      <w:pPr/>
      <w:r>
        <w:rPr>
          <w:lang w:val="pt_PT" w:bidi="pt_PT"/>
        </w:rPr>
      </w:r>
      <w:r>
        <w:rPr>
          <w:lang w:val="pt_PT" w:bidi="pt_PT"/>
        </w:rPr>
        <w:t>Nesse ponto, observe que Jesus muda de usar cenários reais para ensinar sobre arrependimento contando uma história.</w:t>
      </w:r>
    </w:p>
    <w:p>
      <w:pPr/>
      <w:r>
        <w:rPr>
          <w:lang w:val="pt_PT" w:bidi="pt_PT"/>
        </w:rPr>
      </w:r>
      <w:r>
        <w:rPr>
          <w:lang w:val="pt_PT" w:bidi="pt_PT"/>
        </w:rPr>
        <w:t>É importante notar que ele usa a história para mostrar, não apenas o julgamento de Deus, mas também a esperança de arrependimento. Em vez de cortar a árvore, o agricultor dá à árvore tempo para ela produzir frutas. Da mesma forma, Deus mostra misericórdia para com as pessoas, dando a elas tempo para pararem de pecar e obedecer a Ele. No entanto, se não obedecerem a Deus, enfrentarão o julgamento Dele, assim como a árvore que não produz frutos será cortada.</w:t>
      </w:r>
    </w:p>
    <w:p>
      <w:pPr/>
      <w:r>
        <w:rPr>
          <w:lang w:val="pt_PT" w:bidi="pt_PT"/>
        </w:rPr>
      </w:r>
      <w:r>
        <w:rPr>
          <w:lang w:val="pt_PT" w:bidi="pt_PT"/>
        </w:rPr>
        <w:t>Usando uma parábola, Jesus ensina que todos precisam se voltar para Deus antes que seja tarde demais. Jesus ensina sobre um homem que cultiva uma figueira que não está produzindo frutos.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13:1–9</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Pessoa que informa a Jesus</w:t>
      </w:r>
    </w:p>
    <w:p>
      <w:pPr>
        <w:pStyle w:val="ListBullet"/>
        <w:spacing w:line="240" w:lineRule="auto"/>
        <w:ind w:left="720"/>
      </w:pPr>
      <w:r>
        <w:rPr>
          <w:lang w:val="pt_PT" w:bidi="pt_PT"/>
        </w:rPr>
      </w:r>
      <w:r>
        <w:rPr>
          <w:lang w:val="pt_PT" w:bidi="pt_PT"/>
        </w:rPr>
        <w:t>Homem que possui plantação</w:t>
      </w:r>
    </w:p>
    <w:p>
      <w:pPr>
        <w:pStyle w:val="ListBullet"/>
        <w:spacing w:line="240" w:lineRule="auto"/>
        <w:ind w:left="720"/>
      </w:pPr>
      <w:r>
        <w:rPr>
          <w:lang w:val="pt_PT" w:bidi="pt_PT"/>
        </w:rPr>
      </w:r>
      <w:r>
        <w:rPr>
          <w:lang w:val="pt_PT" w:bidi="pt_PT"/>
        </w:rPr>
        <w:t>Figueira</w:t>
      </w:r>
    </w:p>
    <w:p>
      <w:pPr>
        <w:pStyle w:val="ListBullet"/>
        <w:spacing w:line="240" w:lineRule="auto"/>
        <w:ind w:left="720"/>
      </w:pPr>
      <w:r>
        <w:rPr>
          <w:lang w:val="pt_PT" w:bidi="pt_PT"/>
        </w:rPr>
      </w:r>
      <w:r>
        <w:rPr>
          <w:lang w:val="pt_PT" w:bidi="pt_PT"/>
        </w:rPr>
        <w:t>Agricultor</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Jesus respondendo ao comentário de uma pessoa sobre o assassinato de alguns galileus. Ele os lembra de outras mortes trágicas. Nos dois casos, Jesus não se concentra nas mortes, mas na necessidade que todos têm de arrependimento, para não experimentarem uma morte espiritual horrível.</w:t>
      </w:r>
    </w:p>
    <w:p>
      <w:pPr/>
      <w:r>
        <w:rPr>
          <w:lang w:val="pt_PT" w:bidi="pt_PT"/>
        </w:rPr>
      </w:r>
      <w:r>
        <w:rPr>
          <w:lang w:val="pt_PT" w:bidi="pt_PT"/>
        </w:rPr>
        <w:t>A equipe deve representar a parábola enquanto Jesus a está contando. Durante a representação, podem demonstrar a possibilidade de que a árvore produza frutos no futuro.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alguém na multidão relatando a Jesus sobre os galileus que Pilatos matou enquanto ofereciam sacrifícios. Jesus redireciona o comentário fazendo uma pergunta retórica. "Será que eles são pecadores piores do que outros por terem sofrido dessa maneira?" Então Jesus os adverte a se arrependerem, ou perecerão como eles. Ele usa outro exemplo de pessoas que morreram quando uma torre caiu sobre eles, e faz o mesmo tipo de pergunta. Jesus responde da mesma maneira: ele lhes diz para se arrependerem, ou morrerão da mesma maneira.</w:t>
      </w:r>
    </w:p>
    <w:p>
      <w:pPr/>
      <w:r>
        <w:rPr>
          <w:lang w:val="pt_PT" w:bidi="pt_PT"/>
        </w:rPr>
      </w:r>
      <w:r>
        <w:rPr>
          <w:b/>
          <w:lang w:val="pt_PT" w:bidi="pt_PT"/>
        </w:rPr>
        <w:t>Interrompa a cena.</w:t>
      </w:r>
      <w:r>
        <w:rPr>
          <w:lang w:val="pt_PT" w:bidi="pt_PT"/>
        </w:rPr>
        <w:t xml:space="preserve"> Pergunte ao ator que interpreta a pessoa que informou a Jesus: "Como você se sente?". Você pode ouvir coisas como: "Estou confuso. Pensei que aquela morte horrível poderia acontecer apenas a um pecador terrível", "Estou ofendido; Jesus está dizendo que eles não eram piores do que nós?", e "Sinto-me envergonhado. Pensei que eu fosse melhor do que eles".</w:t>
      </w:r>
    </w:p>
    <w:p>
      <w:pPr/>
      <w:r>
        <w:rPr>
          <w:lang w:val="pt_PT" w:bidi="pt_PT"/>
        </w:rPr>
      </w:r>
      <w:r>
        <w:rPr>
          <w:lang w:val="pt_PT" w:bidi="pt_PT"/>
        </w:rPr>
        <w:t>Pergunte ao ator que interpreta uma pessoa na multidão: "Como você se sente?". Você pode ouvir coisas como: "Jesus está certo. Preciso parar de pecar e me voltar para Deus", "Estou assustado. Nunca sei quando a morte virá", e "Eu estava errado; não sou melhor do que outros". Reinicie a cena.</w:t>
      </w:r>
    </w:p>
    <w:p>
      <w:pPr/>
      <w:r>
        <w:rPr>
          <w:lang w:val="pt_PT" w:bidi="pt_PT"/>
        </w:rPr>
      </w:r>
      <w:r>
        <w:rPr>
          <w:lang w:val="pt_PT" w:bidi="pt_PT"/>
        </w:rPr>
        <w:t>Representem Jesus contando uma parábola sobre a figueira que não estava produzindo frutos. O proprietário do vinhedo decide cortá-la. Mas o trabalhador no campo pediu por mais um ano, para dar fertilizante à figueira, com a esperança de que ela produzisse frutos no futuro. Se não, o proprietário cortará a árvore.</w:t>
      </w:r>
    </w:p>
    <w:p>
      <w:pPr/>
      <w:r>
        <w:rPr>
          <w:lang w:val="pt_PT" w:bidi="pt_PT"/>
        </w:rPr>
      </w:r>
      <w:r>
        <w:rPr>
          <w:b/>
          <w:lang w:val="pt_PT" w:bidi="pt_PT"/>
        </w:rPr>
        <w:t>Interrompa a cena.</w:t>
      </w:r>
      <w:r>
        <w:rPr>
          <w:lang w:val="pt_PT" w:bidi="pt_PT"/>
        </w:rPr>
        <w:t xml:space="preserve"> Pergunte ao ator que interpreta o proprietário da vinha: "Como você se sente?". Você pode ouvir coisas como: "Frustrado. Esta planta já deveria ter me dado frutos", "Eu ainda quero essa planta em meu campo, mas se não produzir frutas, estará usando o espaço que outras plantas poderiam usar", e "Sinto compaixão; o jardineiro cuidará da planta, com a esperança de que ela produzirá".</w:t>
      </w:r>
    </w:p>
    <w:p>
      <w:pPr/>
      <w:r>
        <w:rPr>
          <w:lang w:val="pt_PT" w:bidi="pt_PT"/>
        </w:rPr>
      </w:r>
      <w:r>
        <w:rPr>
          <w:lang w:val="pt_PT" w:bidi="pt_PT"/>
        </w:rPr>
        <w:t>Pergunte aos atores que interpretam os discípulos: "Como vocês se sentem?". Você pode ouvir coisas como: "Quero saber qual é o fruto que preciso produzir", "Sinto alívio que Deus é paciente comigo", e "Preciso crescer mais para produzir o fruto que posso dar aos outros".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13:1–9</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uma multidão. Alguém na multidão diz a Jesus que Pilatos ordenou que seus soldados matassem judeus da Galileia enquanto ofereciam </w:t>
      </w:r>
      <w:r>
        <w:rPr>
          <w:b/>
          <w:lang w:val="pt_PT" w:bidi="pt_PT"/>
        </w:rPr>
        <w:t>sacrifícios</w:t>
      </w:r>
      <w:r>
        <w:rPr>
          <w:lang w:val="pt_PT" w:bidi="pt_PT"/>
        </w:rPr>
        <w:t xml:space="preserve"> a Deus. Aqui, sacrifício se refere a um sacrifício de sangue, que era feito matando e queimando um animal. Os judeus ofereciam sacrifícios a Deus no Templo em </w:t>
      </w:r>
      <w:r>
        <w:rPr>
          <w:b/>
          <w:lang w:val="pt_PT" w:bidi="pt_PT"/>
        </w:rPr>
        <w:t>Jerusalém</w:t>
      </w:r>
      <w:r>
        <w:rPr>
          <w:lang w:val="pt_PT" w:bidi="pt_PT"/>
        </w:rPr>
        <w:t>. Traduza sacrifício da mesma maneira que você já traduziu antes. Os termos Sacrifício e Jerusalém estão no glossário principal.</w:t>
      </w:r>
    </w:p>
    <w:p>
      <w:pPr/>
      <w:r>
        <w:rPr>
          <w:lang w:val="pt_PT" w:bidi="pt_PT"/>
        </w:rPr>
      </w:r>
      <w:r>
        <w:rPr>
          <w:lang w:val="pt_PT" w:bidi="pt_PT"/>
        </w:rPr>
        <w:t xml:space="preserve">Quando Jesus diz que as pessoas achavam que os judeus que morreram eram </w:t>
      </w:r>
      <w:r>
        <w:rPr>
          <w:b/>
          <w:lang w:val="pt_PT" w:bidi="pt_PT"/>
        </w:rPr>
        <w:t>pecadores</w:t>
      </w:r>
      <w:r>
        <w:rPr>
          <w:lang w:val="pt_PT" w:bidi="pt_PT"/>
        </w:rPr>
        <w:t xml:space="preserve"> piores, pecador se refere a uma pessoa que habitualmente desobedece à lei de Deus. Traduza pecador da mesma maneira que você já traduziu antes. O termo Pecado consta do glossário principal.</w:t>
      </w:r>
    </w:p>
    <w:p>
      <w:pPr/>
      <w:r>
        <w:rPr>
          <w:lang w:val="pt_PT" w:bidi="pt_PT"/>
        </w:rPr>
      </w:r>
      <w:r>
        <w:rPr>
          <w:lang w:val="pt_PT" w:bidi="pt_PT"/>
        </w:rPr>
        <w:t xml:space="preserve">Jesus adverte que todos devem </w:t>
      </w:r>
      <w:r>
        <w:rPr>
          <w:b/>
          <w:lang w:val="pt_PT" w:bidi="pt_PT"/>
        </w:rPr>
        <w:t>se arrepender</w:t>
      </w:r>
      <w:r>
        <w:rPr>
          <w:lang w:val="pt_PT" w:bidi="pt_PT"/>
        </w:rPr>
        <w:t>, antes de Deus os julgue com a morte eterna. Arrepende-se significa parar de pecar, voltar-se para Deus e obedecer a Ele. Traduza arrepender-se da mesma maneira que você tem traduzido nas passagens anteriores. O termo Arrependimento consta do glossário principal.</w:t>
      </w:r>
    </w:p>
    <w:p>
      <w:pPr/>
      <w:r>
        <w:rPr>
          <w:lang w:val="pt_PT" w:bidi="pt_PT"/>
        </w:rPr>
      </w:r>
      <w:r>
        <w:rPr>
          <w:lang w:val="pt_PT" w:bidi="pt_PT"/>
        </w:rPr>
        <w:t xml:space="preserve">Jesus faz a mesma pergunta, mas de uma maneira diferente, quando fala sobre o acidente em Jerusalém. Ele pergunta à multidão se achavam que os judeus que morreram eram </w:t>
      </w:r>
      <w:r>
        <w:rPr>
          <w:b/>
          <w:lang w:val="pt_PT" w:bidi="pt_PT"/>
        </w:rPr>
        <w:t>mais culpados</w:t>
      </w:r>
      <w:r>
        <w:rPr>
          <w:lang w:val="pt_PT" w:bidi="pt_PT"/>
        </w:rPr>
        <w:t xml:space="preserve"> do que os demais judeus que viviam em Jerusalém. Aqui, mais culpados pode ser traduzido como devedores. Muitas vezes, os judeus usaram a palavra dívida com o sentido de pecado. Neste contexto, Jesus descreve o pecado como uma dívida que deve ser paga a Deus. É outra maneira de dizer que a multidão acreditava que aquelas pessoas eram pecadores piores do que as outras.</w:t>
      </w:r>
    </w:p>
    <w:p>
      <w:pPr/>
      <w:r>
        <w:rPr>
          <w:lang w:val="pt_PT" w:bidi="pt_PT"/>
        </w:rPr>
      </w:r>
      <w:r>
        <w:rPr>
          <w:lang w:val="pt_PT" w:bidi="pt_PT"/>
        </w:rPr>
        <w:t xml:space="preserve">Jesus ensina a multidão com uma </w:t>
      </w:r>
      <w:r>
        <w:rPr>
          <w:b/>
          <w:lang w:val="pt_PT" w:bidi="pt_PT"/>
        </w:rPr>
        <w:t>parábola</w:t>
      </w:r>
      <w:r>
        <w:rPr>
          <w:lang w:val="pt_PT" w:bidi="pt_PT"/>
        </w:rPr>
        <w:t>, ou uma história curta. Traduza parábola da mesma maneira que você tem traduzido nas passagens anteriores. O termo Parábola está no glossário principal.</w:t>
      </w:r>
    </w:p>
    <w:p>
      <w:pPr/>
      <w:r>
        <w:rPr>
          <w:lang w:val="pt_PT" w:bidi="pt_PT"/>
        </w:rPr>
      </w:r>
      <w:r>
        <w:rPr>
          <w:lang w:val="pt_PT" w:bidi="pt_PT"/>
        </w:rPr>
        <w:t xml:space="preserve">A parábola é sobre </w:t>
      </w:r>
      <w:r>
        <w:rPr>
          <w:b/>
          <w:lang w:val="pt_PT" w:bidi="pt_PT"/>
        </w:rPr>
        <w:t>uma figueira</w:t>
      </w:r>
      <w:r>
        <w:rPr>
          <w:lang w:val="pt_PT" w:bidi="pt_PT"/>
        </w:rPr>
        <w:t xml:space="preserve"> que cresce em uma vinha. As figueiras eram comuns em Israel e produziam frutas pequenas e comestíveis chamadas figos.</w:t>
      </w:r>
    </w:p>
    <w:p>
      <w:pPr/>
      <w:r>
        <w:rPr>
          <w:lang w:val="pt_PT" w:bidi="pt_PT"/>
        </w:rPr>
      </w:r>
      <w:r>
        <w:rPr>
          <w:lang w:val="pt_PT" w:bidi="pt_PT"/>
        </w:rPr>
        <w:t>Pare e mostre uma imagem de uma figueira carregada de frutas, caso ainda não o tenha feito.</w:t>
      </w:r>
    </w:p>
    <w:p>
      <w:pPr/>
      <w:r>
        <w:rPr>
          <w:lang w:val="pt_PT" w:bidi="pt_PT"/>
        </w:rPr>
      </w:r>
      <w:r>
        <w:rPr>
          <w:lang w:val="pt_PT" w:bidi="pt_PT"/>
        </w:rPr>
        <w:t xml:space="preserve">A árvore estava crescendo em um </w:t>
      </w:r>
      <w:r>
        <w:rPr>
          <w:b/>
          <w:lang w:val="pt_PT" w:bidi="pt_PT"/>
        </w:rPr>
        <w:t>vinhedo</w:t>
      </w:r>
      <w:r>
        <w:rPr>
          <w:lang w:val="pt_PT" w:bidi="pt_PT"/>
        </w:rPr>
        <w:t>, ou um campo, no qual as vinhas produzem frutas chamadas uvas. Traduza vinhedo da mesma maneira que você já traduziu antes. O termo Vinhedo consta do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13:1–9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25">
        <w:r>
          <w:rPr>
            <w:lang w:val="pt_PT" w:bidi="pt_PT"/>
          </w:rPr>
          <w:rPr>
            <w:color w:val="0000EE"/>
            <w:u w:val="single"/>
          </w:rPr>
          <w:t>Ouvir e Sentir</w:t>
        </w:r>
      </w:hyperlink>
      <w:r>
        <w:rPr>
          <w:lang w:val="pt_PT" w:bidi="pt_PT"/>
        </w:rPr>
        <w:t xml:space="preserve"> (366 KB)</w:t>
      </w:r>
      <w:r>
        <w:rPr>
          <w:lang w:val="pt_PT" w:bidi="pt_PT"/>
        </w:rPr>
      </w:r>
    </w:p>
    <w:p>
      <w:pPr>
        <w:pStyle w:val="ListBullet"/>
        <w:spacing w:line="240" w:lineRule="auto"/>
        <w:ind w:left="720"/>
      </w:pPr>
      <w:r>
        <w:rPr>
          <w:lang w:val="pt_PT" w:bidi="pt_PT"/>
        </w:rPr>
      </w:r>
      <w:hyperlink r:id="rId326">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327">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328">
        <w:r>
          <w:rPr>
            <w:lang w:val="pt_PT" w:bidi="pt_PT"/>
          </w:rPr>
          <w:rPr>
            <w:color w:val="0000EE"/>
            <w:u w:val="single"/>
          </w:rPr>
          <w:t>Incorporando o Texto</w:t>
        </w:r>
      </w:hyperlink>
      <w:r>
        <w:rPr>
          <w:lang w:val="pt_PT" w:bidi="pt_PT"/>
        </w:rPr>
        <w:t xml:space="preserve"> (2.2 MB)</w:t>
      </w:r>
      <w:r>
        <w:rPr>
          <w:lang w:val="pt_PT" w:bidi="pt_PT"/>
        </w:rPr>
      </w:r>
    </w:p>
    <w:p>
      <w:pPr>
        <w:pStyle w:val="ListBullet"/>
        <w:spacing w:line="240" w:lineRule="auto"/>
        <w:ind w:left="720"/>
      </w:pPr>
      <w:r>
        <w:rPr>
          <w:lang w:val="pt_PT" w:bidi="pt_PT"/>
        </w:rPr>
      </w:r>
      <w:hyperlink r:id="rId329">
        <w:r>
          <w:rPr>
            <w:lang w:val="pt_PT" w:bidi="pt_PT"/>
          </w:rPr>
          <w:rPr>
            <w:color w:val="0000EE"/>
            <w:u w:val="single"/>
          </w:rPr>
          <w:t>Preenchendo as Lacunas</w:t>
        </w:r>
      </w:hyperlink>
      <w:r>
        <w:rPr>
          <w:lang w:val="pt_PT" w:bidi="pt_PT"/>
        </w:rPr>
        <w:t xml:space="preserve"> (1.5 MB)</w:t>
      </w:r>
      <w:r>
        <w:rPr>
          <w:lang w:val="pt_PT" w:bidi="pt_PT"/>
        </w:rPr>
      </w:r>
    </w:p>
    <w:p>
      <w:pPr>
        <w:pStyle w:val="ListBullet"/>
        <w:spacing w:line="240" w:lineRule="auto"/>
        <w:ind w:left="720"/>
      </w:pPr>
      <w:r>
        <w:rPr>
          <w:lang w:val="pt_PT" w:bidi="pt_PT"/>
        </w:rPr>
      </w:r>
      <w:hyperlink r:id="rId330">
        <w:r>
          <w:rPr>
            <w:lang w:val="pt_PT" w:bidi="pt_PT"/>
          </w:rPr>
          <w:rPr>
            <w:color w:val="0000EE"/>
            <w:u w:val="single"/>
          </w:rPr>
          <w:t>Falando a Palavra</w:t>
        </w:r>
      </w:hyperlink>
      <w:r>
        <w:rPr>
          <w:lang w:val="pt_PT" w:bidi="pt_PT"/>
        </w:rPr>
        <w:t xml:space="preserve"> (866 KB)</w:t>
      </w:r>
      <w:r>
        <w:rPr>
          <w:lang w:val="pt_PT" w:bidi="pt_PT"/>
        </w:rPr>
      </w:r>
      <w:r>
        <w:rPr>
          <w:lang w:val="pt_PT" w:bidi="pt_PT"/>
        </w:rPr>
      </w:r>
      <w:r>
        <w:rPr>
          <w:lang w:val="pt_PT" w:bidi="pt_PT"/>
        </w:rPr>
      </w:r>
    </w:p>
    <w:p>
      <w:pPr/>
      <w:r>
        <w:rPr>
          <w:lang w:val="pt_PT" w:bidi="pt_PT"/>
        </w:rPr>
      </w:r>
    </w:p>
    <w:p>
      <w:pPr>
        <w:pStyle w:val="Heading2"/>
      </w:pPr>
      <w:r>
        <w:rPr>
          <w:lang w:val="pt_PT" w:bidi="pt_PT"/>
        </w:rPr>
        <w:t>Lucas 13:10–17</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13:10–17</w:t>
      </w:r>
    </w:p>
    <w:p>
      <w:pPr/>
      <w:r>
        <w:rPr>
          <w:lang w:val="pt_PT" w:bidi="pt_PT"/>
        </w:rPr>
      </w:r>
      <w:r>
        <w:rPr>
          <w:lang w:val="pt_PT" w:bidi="pt_PT"/>
        </w:rPr>
        <w:t>Escute Lucas 13:10–17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13:10–17</w:t>
      </w:r>
    </w:p>
    <w:p>
      <w:pPr/>
      <w:r>
        <w:rPr>
          <w:lang w:val="pt_PT" w:bidi="pt_PT"/>
        </w:rPr>
      </w:r>
      <w:r>
        <w:rPr>
          <w:lang w:val="pt_PT" w:bidi="pt_PT"/>
        </w:rPr>
        <w:t>Ouça o texto uma vez na versão mais fácil de entender.</w:t>
      </w:r>
    </w:p>
    <w:p>
      <w:pPr/>
      <w:r>
        <w:rPr>
          <w:lang w:val="pt_PT" w:bidi="pt_PT"/>
        </w:rPr>
      </w:r>
      <w:r>
        <w:rPr>
          <w:lang w:val="pt_PT" w:bidi="pt_PT"/>
        </w:rPr>
        <w:t>Na última história, Jesus ensinou uma multidão sobre a necessidade de arrependimento e o julgamento vindouro de Deus. Nesta história, Jesus está ensinando em uma sinagoga no sábado, o dia religioso de descanso, e ele cura uma mulher aleijada. Isso faz com que um líder religioso fique zangado.</w:t>
      </w:r>
    </w:p>
    <w:p>
      <w:pPr/>
      <w:r>
        <w:rPr>
          <w:lang w:val="pt_PT" w:bidi="pt_PT"/>
        </w:rPr>
      </w:r>
      <w:r>
        <w:rPr>
          <w:lang w:val="pt_PT" w:bidi="pt_PT"/>
        </w:rPr>
        <w:t>Jesus e seus discípulos continuam em seu caminho para Jerusalém, onde Jesus sabe que morrerá. Embora Lucas não diga quando essa história acontece, seu foco está em onde ela acontece e em que dia. Jesus está ensinando em uma sinagoga, um lugar de culto judeu. Esta é a primeira vez que Lucas fala sobre Jesus ensinando em uma sinagoga desde que Jesus decidiu ir para Jerusalém. Esta história lembra o público de Lucas sobre o ministério de Jesus na Galileia, quando ele ensinou sobre as boas novas para os pobres e as boas novas do reino de Deus.</w:t>
      </w:r>
    </w:p>
    <w:p>
      <w:pPr/>
      <w:r>
        <w:rPr>
          <w:lang w:val="pt_PT" w:bidi="pt_PT"/>
        </w:rPr>
      </w:r>
      <w:r>
        <w:rPr>
          <w:lang w:val="pt_PT" w:bidi="pt_PT"/>
        </w:rPr>
        <w:t>Jesus está ensinando no sábado, o dia judaico de descanso e adoração. Os judeus observavam o dia de sábado desde que Deus lhes dera esse mandamento. Mas, no tempo de Jesus, os líderes religiosos adicionaram muitas regras rigorosas e específicas sobre que tipo de trabalho poderia ou não ser feito nesse dia.</w:t>
      </w:r>
    </w:p>
    <w:p>
      <w:pPr/>
      <w:r>
        <w:rPr>
          <w:lang w:val="pt_PT" w:bidi="pt_PT"/>
        </w:rPr>
      </w:r>
      <w:r>
        <w:rPr>
          <w:lang w:val="pt_PT" w:bidi="pt_PT"/>
        </w:rPr>
        <w:t>Pare e discuta com sua equipe. Em sua cultura, como as pessoas descansam? Fale sobre dias especiais de descanso ou dias regulares em que Deus ou outras divindades são honradas. O que vocês fazem nesses dias?</w:t>
      </w:r>
    </w:p>
    <w:p>
      <w:pPr/>
      <w:r>
        <w:rPr>
          <w:lang w:val="pt_PT" w:bidi="pt_PT"/>
        </w:rPr>
      </w:r>
      <w:r>
        <w:rPr>
          <w:lang w:val="pt_PT" w:bidi="pt_PT"/>
        </w:rPr>
        <w:t>Na sinagoga, havia uma mulher escutando Jesus que era aleijada, ou corcunda, por 18 anos. Um espírito maligno fez com que ela tivesse essa doença que a impedia de endireitar as costas. A mulher não conseguia ficar ereta, porque suas costas eram muito curvadas. Jesus está diante da sinagoga. Ele chama a mulher para vir a ele, para que colocasse as mãos sobre ela. Jesus a chama de "mulher", uma maneira gentil de se falar com uma mulher na cultura judaica.</w:t>
      </w:r>
    </w:p>
    <w:p>
      <w:pPr/>
      <w:r>
        <w:rPr>
          <w:lang w:val="pt_PT" w:bidi="pt_PT"/>
        </w:rPr>
      </w:r>
      <w:r>
        <w:rPr>
          <w:lang w:val="pt_PT" w:bidi="pt_PT"/>
        </w:rPr>
        <w:t>Pare e discuta com sua equipe. Em sua cultura, como vocês se dirigem a uma mulher sem usar seu nome, mas de uma maneira respeitosa e gentil?</w:t>
      </w:r>
    </w:p>
    <w:p>
      <w:pPr/>
      <w:r>
        <w:rPr>
          <w:lang w:val="pt_PT" w:bidi="pt_PT"/>
        </w:rPr>
      </w:r>
      <w:r>
        <w:rPr>
          <w:lang w:val="pt_PT" w:bidi="pt_PT"/>
        </w:rPr>
        <w:t>Jesus diz que ela está livre, ou completamente curada. Ele toca a mulher, provavelmente nas costas, e ela imediatamente fica ereta. É surpreendente que Jesus chamasse uma mulher de baixa posição social para a frente. Ele a está honrando. Está curando-a fisicamente, mas também a está restaurando para sua comunidade. A mulher louva a Deus, porque ela reconhece Deus está trabalhando por meio de Jesus. Esse é um exemplo do reino de Deus derrotando o reino de Satanás.</w:t>
      </w:r>
    </w:p>
    <w:p>
      <w:pPr/>
      <w:r>
        <w:rPr>
          <w:lang w:val="pt_PT" w:bidi="pt_PT"/>
        </w:rPr>
      </w:r>
      <w:r>
        <w:rPr>
          <w:lang w:val="pt_PT" w:bidi="pt_PT"/>
        </w:rPr>
        <w:t>O líder da sinagoga, a pessoa encarregada de cuidar do edifício e organizar atividades, ficou indignada, ou muito zangada. Os líderes judeus consideravam que a cura no sábado era errada, porque acreditavam que curar era trabalho. O líder da sinagoga desafia publicamente a autoridade de Jesus e se declara como o verdadeiro intérprete das escrituras. Ele se volta para as pessoas e diz que há seis dias que Deus lhes permitiu trabalhar. Segundo ele, as pessoas podem trazer seus doentes para serem curados por Jesus nesses dias, mas não no sétimo dia, o sábado. O líder faz isso citando uma parte da lei que Deus havia dado a Moisés.</w:t>
      </w:r>
    </w:p>
    <w:p>
      <w:pPr/>
      <w:r>
        <w:rPr>
          <w:lang w:val="pt_PT" w:bidi="pt_PT"/>
        </w:rPr>
      </w:r>
      <w:r>
        <w:rPr>
          <w:lang w:val="pt_PT" w:bidi="pt_PT"/>
        </w:rPr>
        <w:t>Pare e discuta com sua equipe. Como as pessoas em sua cultura criticam publicamente uma autoridade? Como as autoridades respondem ao serem criticadas?</w:t>
      </w:r>
    </w:p>
    <w:p>
      <w:pPr/>
      <w:r>
        <w:rPr>
          <w:lang w:val="pt_PT" w:bidi="pt_PT"/>
        </w:rPr>
      </w:r>
      <w:r>
        <w:rPr>
          <w:lang w:val="pt_PT" w:bidi="pt_PT"/>
        </w:rPr>
        <w:t>O Senhor, Jesus, responde ao líder e àqueles que pensavam o mesmo. Lucas usa o título de Senhor, ou mestre, para lembrar que Jesus era o escolhido de Deus que tinha a verdadeira autoridade para interpretar a vontade de Deus. Jesus os chama de hipócritas, pessoas cujas palavras não condizem com seu comportamento. Nesse caso, se refere às pessoas que esperam que outros sigam um padrão diferente do que eles mesmos seguem. Jesus os lembra que a lei de Deus não permitia que os animais trabalhassem no sábado. Ele repreende o líder por criticar os outros, quando ele mesmo cuidava de seus animais no sábado. Também o repreende por agir como se estivesse corrigindo as pessoas, quando, na verdade, ele estava criticando Jesus.</w:t>
      </w:r>
    </w:p>
    <w:p>
      <w:pPr/>
      <w:r>
        <w:rPr>
          <w:lang w:val="pt_PT" w:bidi="pt_PT"/>
        </w:rPr>
      </w:r>
      <w:r>
        <w:rPr>
          <w:lang w:val="pt_PT" w:bidi="pt_PT"/>
        </w:rPr>
        <w:t>Daí faz a eles uma pergunta que não era para ser respondida. Eles mesmos não desamarravam seu boi, ou seu burro, e os conduziam dos estábulos, ou manjedouras, para ir beber água, no sábado? Um boi se refere a qualquer animal bovino.</w:t>
      </w:r>
    </w:p>
    <w:p>
      <w:pPr/>
      <w:r>
        <w:rPr>
          <w:lang w:val="pt_PT" w:bidi="pt_PT"/>
        </w:rPr>
      </w:r>
      <w:r>
        <w:rPr>
          <w:lang w:val="pt_PT" w:bidi="pt_PT"/>
        </w:rPr>
        <w:t>Pare e mostre à sua equipe uma imagem de um boi e de um burro, caso não tenham esses animais em sua cultura.</w:t>
      </w:r>
    </w:p>
    <w:p>
      <w:pPr/>
      <w:r>
        <w:rPr>
          <w:lang w:val="pt_PT" w:bidi="pt_PT"/>
        </w:rPr>
      </w:r>
      <w:r>
        <w:rPr>
          <w:lang w:val="pt_PT" w:bidi="pt_PT"/>
        </w:rPr>
        <w:t>Desatar os animais e levá-los à água era uma tarefa que os judeus consideravam trabalho, mas eles faziam uma exceção a ela, porque era necessária. Jesus faz outra pergunta que não era para ser respondida. Ele quer enfatizar que ele estava obviamente certo em curar a mulher no sábado. Se era necessário libertar os animais para cuidar das necessidades deles, não seria muito mais necessário libertar uma pessoa valiosa de sua doença no sábado? Jesus chama a mulher de filha de Abraão para enfatizar quão preciosa e valiosa ela era. Filha significa que ela era uma descendente de Abraão. Descendentes de Abraão era outro nome para o povo judeu. Jesus quer mostrar que Deus vê aquela mulher como parte de seu povo especial.</w:t>
      </w:r>
    </w:p>
    <w:p>
      <w:pPr/>
      <w:r>
        <w:rPr>
          <w:lang w:val="pt_PT" w:bidi="pt_PT"/>
        </w:rPr>
      </w:r>
      <w:r>
        <w:rPr>
          <w:lang w:val="pt_PT" w:bidi="pt_PT"/>
        </w:rPr>
        <w:t>Jesus mostra que é por causa de Satanás, o líder de todos os espíritos malignos, que a mulher estava aleijada. Satanás a havia tornado incapaz de se mover livremente, como que a mantendo amarrada por 18 longos anos. Jesus usa uma figura de linguagem para dizer que ele libertou a mulher como a um animal que é desamarrado após ter permanecido amarrado com uma corda. Os adversários de Jesus ficaram envergonhados, porque Jesus mostrou que estavam errados. Mas todos os outros na multidão estavam felizes em ver os milagres que Jesus estava fazendo.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13:10–17</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 seus discípulos estão a caminho de Jerusalém. Jesus faz uma parada para ensinar no sábado em uma sinagoga. Ele cura uma mulher aleijada e ela louva a Deus.</w:t>
      </w:r>
    </w:p>
    <w:p>
      <w:pPr/>
      <w:r>
        <w:rPr>
          <w:lang w:val="pt_PT" w:bidi="pt_PT"/>
        </w:rPr>
      </w:r>
      <w:r>
        <w:rPr>
          <w:b/>
          <w:lang w:val="pt_PT" w:bidi="pt_PT"/>
        </w:rPr>
        <w:t>Segunda cena:</w:t>
      </w:r>
      <w:r>
        <w:rPr>
          <w:lang w:val="pt_PT" w:bidi="pt_PT"/>
        </w:rPr>
        <w:t xml:space="preserve"> o líder do lugar de culto judaico critica indiretamente Jesus. Jesus compara as ações das pessoas em relação aos seus animais com suas ações em relação à mulher. A resposta de Jesus envergonhou seus adversários, e as pessoas se alegravam pelas coisas que Jesus fazia.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Mulher aleijada</w:t>
      </w:r>
    </w:p>
    <w:p>
      <w:pPr>
        <w:pStyle w:val="ListBullet"/>
        <w:spacing w:line="240" w:lineRule="auto"/>
        <w:ind w:left="720"/>
      </w:pPr>
      <w:r>
        <w:rPr>
          <w:lang w:val="pt_PT" w:bidi="pt_PT"/>
        </w:rPr>
      </w:r>
      <w:r>
        <w:rPr>
          <w:lang w:val="pt_PT" w:bidi="pt_PT"/>
        </w:rPr>
        <w:t>Líder da sinagoga</w:t>
      </w:r>
    </w:p>
    <w:p>
      <w:pPr>
        <w:pStyle w:val="ListBullet"/>
        <w:spacing w:line="240" w:lineRule="auto"/>
        <w:ind w:left="720"/>
      </w:pPr>
      <w:r>
        <w:rPr>
          <w:lang w:val="pt_PT" w:bidi="pt_PT"/>
        </w:rPr>
      </w:r>
      <w:r>
        <w:rPr>
          <w:lang w:val="pt_PT" w:bidi="pt_PT"/>
        </w:rPr>
        <w:t>Público</w:t>
      </w:r>
    </w:p>
    <w:p>
      <w:pPr>
        <w:pStyle w:val="ListBullet"/>
        <w:spacing w:line="240" w:lineRule="auto"/>
        <w:ind w:left="720"/>
      </w:pPr>
      <w:r>
        <w:rPr>
          <w:lang w:val="pt_PT" w:bidi="pt_PT"/>
        </w:rPr>
      </w:r>
      <w:r>
        <w:rPr>
          <w:lang w:val="pt_PT" w:bidi="pt_PT"/>
        </w:rPr>
        <w:t>Boi</w:t>
      </w:r>
    </w:p>
    <w:p>
      <w:pPr>
        <w:pStyle w:val="ListBullet"/>
        <w:spacing w:line="240" w:lineRule="auto"/>
        <w:ind w:left="720"/>
      </w:pPr>
      <w:r>
        <w:rPr>
          <w:lang w:val="pt_PT" w:bidi="pt_PT"/>
        </w:rPr>
      </w:r>
      <w:r>
        <w:rPr>
          <w:lang w:val="pt_PT" w:bidi="pt_PT"/>
        </w:rPr>
        <w:t>Burro</w:t>
      </w:r>
    </w:p>
    <w:p>
      <w:pPr>
        <w:pStyle w:val="ListBullet"/>
        <w:spacing w:line="240" w:lineRule="auto"/>
        <w:ind w:left="720"/>
      </w:pPr>
      <w:r>
        <w:rPr>
          <w:lang w:val="pt_PT" w:bidi="pt_PT"/>
        </w:rPr>
      </w:r>
      <w:r>
        <w:rPr>
          <w:lang w:val="pt_PT" w:bidi="pt_PT"/>
        </w:rPr>
        <w:t>Satanás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Observe que o sábado era o dia de descanso judaico. Mas havia muitas outras regras postas em prática pelos líderes religiosos para supostamente ajudar os judeus a não trabalharem no sábado. Essas regras não eram parte da lei de Deus.</w:t>
      </w:r>
    </w:p>
    <w:p>
      <w:pPr/>
      <w:r>
        <w:rPr>
          <w:lang w:val="pt_PT" w:bidi="pt_PT"/>
        </w:rPr>
      </w:r>
      <w:r>
        <w:rPr>
          <w:lang w:val="pt_PT" w:bidi="pt_PT"/>
        </w:rPr>
        <w:t>Jesus e seus discípulos estão a caminho de Jerusalém. Jesus faz uma parada para ensinar no sábado em uma sinagoga. Ele cura uma mulher aleijada e ela louva a Deus.</w:t>
      </w:r>
    </w:p>
    <w:p>
      <w:pPr/>
      <w:r>
        <w:rPr>
          <w:lang w:val="pt_PT" w:bidi="pt_PT"/>
        </w:rPr>
      </w:r>
      <w:r>
        <w:rPr>
          <w:lang w:val="pt_PT" w:bidi="pt_PT"/>
        </w:rPr>
        <w:t>Lembre-se de que a história começa com Jesus ensinando em uma sinagoga. Jesus está na frente, e as pessoas estão sentadas, ouvindo-o ensinar.</w:t>
      </w:r>
    </w:p>
    <w:p>
      <w:pPr/>
      <w:r>
        <w:rPr>
          <w:lang w:val="pt_PT" w:bidi="pt_PT"/>
        </w:rPr>
      </w:r>
      <w:r>
        <w:rPr>
          <w:lang w:val="pt_PT" w:bidi="pt_PT"/>
        </w:rPr>
        <w:t>Note que, como a mulher era de posição social baixa, estava provavelmente sentada na parte de trás da sinagoga. Quando Jesus a chamou para ir à frente, ela precisou andar por entre os outros sentados, para alcançá-lo.</w:t>
      </w:r>
    </w:p>
    <w:p>
      <w:pPr/>
      <w:r>
        <w:rPr>
          <w:lang w:val="pt_PT" w:bidi="pt_PT"/>
        </w:rPr>
      </w:r>
      <w:r>
        <w:rPr>
          <w:lang w:val="pt_PT" w:bidi="pt_PT"/>
        </w:rPr>
        <w:t>É importante lembrar-se de que Jesus deixa claro que a mulher estava amarrada por Satanás, o qual a havia mantido curvada por 18 anos.</w:t>
      </w:r>
    </w:p>
    <w:p>
      <w:pPr/>
      <w:r>
        <w:rPr>
          <w:lang w:val="pt_PT" w:bidi="pt_PT"/>
        </w:rPr>
      </w:r>
      <w:r>
        <w:rPr>
          <w:lang w:val="pt_PT" w:bidi="pt_PT"/>
        </w:rPr>
        <w:t>Repare que o líder da sinagoga admitiu que uma cura havia acontecido, mas sua preocupação era guardar o sábado, e não os sinais que Jesus realizava.</w:t>
      </w:r>
    </w:p>
    <w:p>
      <w:pPr/>
      <w:r>
        <w:rPr>
          <w:lang w:val="pt_PT" w:bidi="pt_PT"/>
        </w:rPr>
      </w:r>
      <w:r>
        <w:rPr>
          <w:lang w:val="pt_PT" w:bidi="pt_PT"/>
        </w:rPr>
        <w:t>Observe também que a condição da mulher não colocava sua vida em risco. Por isso, o líder cita uma parte da lei de Deus dada a Moisés. Mas Jesus responde comparando suas ações com a lei de Moisés, que diz que nem os animais poderiam trabalhar no sábado. Entretanto, os judeus desamarravam seus animais e os levavam à água, ainda que sua vida não corresse risco por esperar mais um dia.</w:t>
      </w:r>
    </w:p>
    <w:p>
      <w:pPr/>
      <w:r>
        <w:rPr>
          <w:lang w:val="pt_PT" w:bidi="pt_PT"/>
        </w:rPr>
      </w:r>
      <w:r>
        <w:rPr>
          <w:lang w:val="pt_PT" w:bidi="pt_PT"/>
        </w:rPr>
        <w:t>O líder da sinagoga critica indiretamente Jesus dizendo que as pessoas que podem ser curadas nos outros seis dias. Jesus compara as ações das pessoas em relação aos seus animais com sua ação de curar a mulher. A resposta de Jesus envergonhou publicamente o líder e os que pensavam como ele. As outras pessoas que estavam ouvindo ficaram felizes pelo milagre que Jesus realizou.</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13:10–17</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Mulher aleijada</w:t>
      </w:r>
    </w:p>
    <w:p>
      <w:pPr>
        <w:pStyle w:val="ListBullet"/>
        <w:spacing w:line="240" w:lineRule="auto"/>
        <w:ind w:left="720"/>
      </w:pPr>
      <w:r>
        <w:rPr>
          <w:lang w:val="pt_PT" w:bidi="pt_PT"/>
        </w:rPr>
      </w:r>
      <w:r>
        <w:rPr>
          <w:lang w:val="pt_PT" w:bidi="pt_PT"/>
        </w:rPr>
        <w:t>Líder da sinagoga</w:t>
      </w:r>
    </w:p>
    <w:p>
      <w:pPr>
        <w:pStyle w:val="ListBullet"/>
        <w:spacing w:line="240" w:lineRule="auto"/>
        <w:ind w:left="720"/>
      </w:pPr>
      <w:r>
        <w:rPr>
          <w:lang w:val="pt_PT" w:bidi="pt_PT"/>
        </w:rPr>
      </w:r>
      <w:r>
        <w:rPr>
          <w:lang w:val="pt_PT" w:bidi="pt_PT"/>
        </w:rPr>
        <w:t>Público</w:t>
      </w:r>
    </w:p>
    <w:p>
      <w:pPr>
        <w:pStyle w:val="ListBullet"/>
        <w:spacing w:line="240" w:lineRule="auto"/>
        <w:ind w:left="720"/>
      </w:pPr>
      <w:r>
        <w:rPr>
          <w:lang w:val="pt_PT" w:bidi="pt_PT"/>
        </w:rPr>
      </w:r>
      <w:r>
        <w:rPr>
          <w:lang w:val="pt_PT" w:bidi="pt_PT"/>
        </w:rPr>
        <w:t>Boi</w:t>
      </w:r>
    </w:p>
    <w:p>
      <w:pPr>
        <w:pStyle w:val="ListBullet"/>
        <w:spacing w:line="240" w:lineRule="auto"/>
        <w:ind w:left="720"/>
      </w:pPr>
      <w:r>
        <w:rPr>
          <w:lang w:val="pt_PT" w:bidi="pt_PT"/>
        </w:rPr>
      </w:r>
      <w:r>
        <w:rPr>
          <w:lang w:val="pt_PT" w:bidi="pt_PT"/>
        </w:rPr>
        <w:t>Burro</w:t>
      </w:r>
    </w:p>
    <w:p>
      <w:pPr>
        <w:pStyle w:val="ListBullet"/>
        <w:spacing w:line="240" w:lineRule="auto"/>
        <w:ind w:left="720"/>
      </w:pPr>
      <w:r>
        <w:rPr>
          <w:lang w:val="pt_PT" w:bidi="pt_PT"/>
        </w:rPr>
      </w:r>
      <w:r>
        <w:rPr>
          <w:lang w:val="pt_PT" w:bidi="pt_PT"/>
        </w:rPr>
        <w:t>Satanás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Satanás mantendo a mulher curvada por 18 anos. Ao mesmo tempo, a equipe pode representar um boi e um burro estando amarrados por apenas algumas horas.</w:t>
      </w:r>
    </w:p>
    <w:p>
      <w:pPr/>
      <w:r>
        <w:rPr>
          <w:lang w:val="pt_PT" w:bidi="pt_PT"/>
        </w:rPr>
      </w:r>
      <w:r>
        <w:rPr>
          <w:lang w:val="pt_PT" w:bidi="pt_PT"/>
        </w:rPr>
        <w:t>A equipe deve encenar o líder da sinagoga numa atitude prepotente, lembrando ao povo a lei de Deus dada a Moisés depois que Jesus curou a mulher no sábado.</w:t>
      </w:r>
    </w:p>
    <w:p>
      <w:pPr/>
      <w:r>
        <w:rPr>
          <w:lang w:val="pt_PT" w:bidi="pt_PT"/>
        </w:rPr>
      </w:r>
      <w:r>
        <w:rPr>
          <w:lang w:val="pt_PT" w:bidi="pt_PT"/>
        </w:rPr>
        <w:t>Devem representar também alguém levando o boi e o burro para tomarem água no sábado. Pode ser o mesmo ator que representa o líder da sinagoga.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ensinando em uma sinagoga no sábado. Jesus chamou uma mulher aleijada por 18 anos para a frente.</w:t>
      </w:r>
    </w:p>
    <w:p>
      <w:pPr/>
      <w:r>
        <w:rPr>
          <w:lang w:val="pt_PT" w:bidi="pt_PT"/>
        </w:rPr>
      </w:r>
      <w:r>
        <w:rPr>
          <w:b/>
          <w:lang w:val="pt_PT" w:bidi="pt_PT"/>
        </w:rPr>
        <w:t>Interrompa a cena.</w:t>
      </w:r>
      <w:r>
        <w:rPr>
          <w:lang w:val="pt_PT" w:bidi="pt_PT"/>
        </w:rPr>
        <w:t xml:space="preserve"> Pergunte à atriz que interpreta a mulher: "Como está se sentindo?". Vocês podem ouvir coisas como: "Constrangida. Não quero que todos olhem para mim", "Surpresa. Não posso acreditar que Jesus quer que eu esteja em um lugar de honra", e "Comovida. Ele reparou em mim".</w:t>
      </w:r>
    </w:p>
    <w:p>
      <w:pPr/>
      <w:r>
        <w:rPr>
          <w:lang w:val="pt_PT" w:bidi="pt_PT"/>
        </w:rPr>
      </w:r>
      <w:r>
        <w:rPr>
          <w:lang w:val="pt_PT" w:bidi="pt_PT"/>
        </w:rPr>
        <w:t>Reinicie a cena.</w:t>
      </w:r>
    </w:p>
    <w:p>
      <w:pPr/>
      <w:r>
        <w:rPr>
          <w:lang w:val="pt_PT" w:bidi="pt_PT"/>
        </w:rPr>
      </w:r>
      <w:r>
        <w:rPr>
          <w:lang w:val="pt_PT" w:bidi="pt_PT"/>
        </w:rPr>
        <w:t>Representem Jesus colocando sua mão sobre a mulher, e ela fica ereta. Ela louva a Deus.</w:t>
      </w:r>
    </w:p>
    <w:p>
      <w:pPr/>
      <w:r>
        <w:rPr>
          <w:lang w:val="pt_PT" w:bidi="pt_PT"/>
        </w:rPr>
      </w:r>
      <w:r>
        <w:rPr>
          <w:b/>
          <w:lang w:val="pt_PT" w:bidi="pt_PT"/>
        </w:rPr>
        <w:t>Interrompa a cena.</w:t>
      </w:r>
      <w:r>
        <w:rPr>
          <w:lang w:val="pt_PT" w:bidi="pt_PT"/>
        </w:rPr>
        <w:t xml:space="preserve"> Pergunte à atriz que interpreta a mulher: "Como está se sentindo?". Você pode ouvir coisas como: "Estou finalmente livre! O peso desapareceu. Agora, posso participar em minha comunidade", "Muito feliz! Quero que todos saibam o que Jesus realizou por mim", e "Reverente. Jesus é muito mais poderoso do que aquele que me manteve aleijada".</w:t>
      </w:r>
    </w:p>
    <w:p>
      <w:pPr/>
      <w:r>
        <w:rPr>
          <w:lang w:val="pt_PT" w:bidi="pt_PT"/>
        </w:rPr>
      </w:r>
      <w:r>
        <w:rPr>
          <w:lang w:val="pt_PT" w:bidi="pt_PT"/>
        </w:rPr>
        <w:t>Pergunte ao ator que interpreta o líder: "Como você se sente?". Você pode ouvir coisas como: "Ultrajado Jesus está encorajando as pessoas a violarem nossas regras", "Preciso controlar as pessoas. Jesus precisa ser corrigido", e "Irritado. Essa mulher poderia ter esperado até amanhã!". Reinicie a cena.</w:t>
      </w:r>
    </w:p>
    <w:p>
      <w:pPr/>
      <w:r>
        <w:rPr>
          <w:lang w:val="pt_PT" w:bidi="pt_PT"/>
        </w:rPr>
      </w:r>
      <w:r>
        <w:rPr>
          <w:lang w:val="pt_PT" w:bidi="pt_PT"/>
        </w:rPr>
        <w:t>Representem o líder criticando as pessoas na sinagoga. Ele diz que, se eles querem ser curados, que não venham no sábado. Jesus responde dizendo que eles são hipócritas, porque desamarram seus animais para levá-los à água. Ele lhes lembra que a mulher é mais valiosa do que esses animais. Os inimigos de Jesus ficam envergonhados, mas as pessoas estão felizes por todas as coisas que Jesus está fazendo.</w:t>
      </w:r>
    </w:p>
    <w:p>
      <w:pPr/>
      <w:r>
        <w:rPr>
          <w:lang w:val="pt_PT" w:bidi="pt_PT"/>
        </w:rPr>
      </w:r>
      <w:r>
        <w:rPr>
          <w:b/>
          <w:lang w:val="pt_PT" w:bidi="pt_PT"/>
        </w:rPr>
        <w:t>Interrompa a cena.</w:t>
      </w:r>
      <w:r>
        <w:rPr>
          <w:lang w:val="pt_PT" w:bidi="pt_PT"/>
        </w:rPr>
        <w:t xml:space="preserve"> Pergunte ao ator que interpreta Jesus: "Como você se sente?" Vocês podem ouvir coisas como: "Furioso. Eles devem cuidar das pessoas, mas só tornam mais difícil para elas seguirem a lei de Deus", "Compassivo. Estou feliz que a mulher está livre", e "Com esperança. Em breve completarei a lei de Deus para eles".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13:10–17</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em uma </w:t>
      </w:r>
      <w:r>
        <w:rPr>
          <w:b/>
          <w:lang w:val="pt_PT" w:bidi="pt_PT"/>
        </w:rPr>
        <w:t>sinagoga</w:t>
      </w:r>
      <w:r>
        <w:rPr>
          <w:lang w:val="pt_PT" w:bidi="pt_PT"/>
        </w:rPr>
        <w:t xml:space="preserve">, um lugar de culto judeu, no </w:t>
      </w:r>
      <w:r>
        <w:rPr>
          <w:b/>
          <w:lang w:val="pt_PT" w:bidi="pt_PT"/>
        </w:rPr>
        <w:t>sábado</w:t>
      </w:r>
      <w:r>
        <w:rPr>
          <w:lang w:val="pt_PT" w:bidi="pt_PT"/>
        </w:rPr>
        <w:t>, o dia de descanso e adoração. Traduza sinagoga e sábado da mesma maneira que você tem traduzido nas passagens anteriores. Ambos os termos estão no glossário principal.</w:t>
      </w:r>
    </w:p>
    <w:p>
      <w:pPr/>
      <w:r>
        <w:rPr>
          <w:lang w:val="pt_PT" w:bidi="pt_PT"/>
        </w:rPr>
      </w:r>
      <w:r>
        <w:rPr>
          <w:lang w:val="pt_PT" w:bidi="pt_PT"/>
        </w:rPr>
        <w:t>Pare e mostre uma imagem de uma sinagoga, se sua equipe precisa de uma referência.</w:t>
      </w:r>
    </w:p>
    <w:p>
      <w:pPr/>
      <w:r>
        <w:rPr>
          <w:lang w:val="pt_PT" w:bidi="pt_PT"/>
        </w:rPr>
      </w:r>
      <w:r>
        <w:rPr>
          <w:lang w:val="pt_PT" w:bidi="pt_PT"/>
        </w:rPr>
        <w:t xml:space="preserve">Na sinagoga, há uma mulher </w:t>
      </w:r>
      <w:r>
        <w:rPr>
          <w:b/>
          <w:lang w:val="pt_PT" w:bidi="pt_PT"/>
        </w:rPr>
        <w:t>aleijada</w:t>
      </w:r>
      <w:r>
        <w:rPr>
          <w:lang w:val="pt_PT" w:bidi="pt_PT"/>
        </w:rPr>
        <w:t xml:space="preserve"> por uma doença. Aqui, aleijada ou corcunda refere-se ao fato de a mulher não conseguir ficar ereta porque sua coluna estava curvada ou torta. Um </w:t>
      </w:r>
      <w:r>
        <w:rPr>
          <w:b/>
          <w:lang w:val="pt_PT" w:bidi="pt_PT"/>
        </w:rPr>
        <w:t>espírito</w:t>
      </w:r>
      <w:r>
        <w:rPr>
          <w:lang w:val="pt_PT" w:bidi="pt_PT"/>
        </w:rPr>
        <w:t>, ou espírito maligno, é a causa da doença da mulher. Traduza espírito da mesma maneira que você já traduziu antes. O termo Espírito maligno está no glossário principal.</w:t>
      </w:r>
    </w:p>
    <w:p>
      <w:pPr/>
      <w:r>
        <w:rPr>
          <w:lang w:val="pt_PT" w:bidi="pt_PT"/>
        </w:rPr>
      </w:r>
      <w:r>
        <w:rPr>
          <w:lang w:val="pt_PT" w:bidi="pt_PT"/>
        </w:rPr>
        <w:t xml:space="preserve">O </w:t>
      </w:r>
      <w:r>
        <w:rPr>
          <w:b/>
          <w:lang w:val="pt_PT" w:bidi="pt_PT"/>
        </w:rPr>
        <w:t>líder da sinagoga</w:t>
      </w:r>
      <w:r>
        <w:rPr>
          <w:lang w:val="pt_PT" w:bidi="pt_PT"/>
        </w:rPr>
        <w:t xml:space="preserve"> fica zangado, porque Jesus curou no sábado. Todas as sinagogas tinham um ou mais líderes. Eles eram responsáveis por cuidar do edifício e organizar as atividades e os serviços de adoração. Não eram sacerdotes e não conduziam sacrifícios em nome do povo.</w:t>
      </w:r>
    </w:p>
    <w:p>
      <w:pPr/>
      <w:r>
        <w:rPr>
          <w:lang w:val="pt_PT" w:bidi="pt_PT"/>
        </w:rPr>
      </w:r>
      <w:r>
        <w:rPr>
          <w:lang w:val="pt_PT" w:bidi="pt_PT"/>
        </w:rPr>
        <w:t xml:space="preserve">Lucas chama Jesus de </w:t>
      </w:r>
      <w:r>
        <w:rPr>
          <w:b/>
          <w:lang w:val="pt_PT" w:bidi="pt_PT"/>
        </w:rPr>
        <w:t>Senhor</w:t>
      </w:r>
      <w:r>
        <w:rPr>
          <w:lang w:val="pt_PT" w:bidi="pt_PT"/>
        </w:rPr>
        <w:t>. Este título mostra que Jesus era aquele que tinha autoridade real de Deus para interpretar Sua lei. Traduza Senhor da mesma maneira que você já traduziu antes. O termo Senhor está no glossário principal.</w:t>
      </w:r>
    </w:p>
    <w:p>
      <w:pPr/>
      <w:r>
        <w:rPr>
          <w:lang w:val="pt_PT" w:bidi="pt_PT"/>
        </w:rPr>
      </w:r>
      <w:r>
        <w:rPr>
          <w:lang w:val="pt_PT" w:bidi="pt_PT"/>
        </w:rPr>
        <w:t xml:space="preserve">Jesus diz que Satanás manteve a mulher amarrada por 18 anos. </w:t>
      </w:r>
      <w:r>
        <w:rPr>
          <w:b/>
          <w:lang w:val="pt_PT" w:bidi="pt_PT"/>
        </w:rPr>
        <w:t>Satanás</w:t>
      </w:r>
      <w:r>
        <w:rPr>
          <w:lang w:val="pt_PT" w:bidi="pt_PT"/>
        </w:rPr>
        <w:t xml:space="preserve"> se refere ao chefe de todos os espíritos malignos, o inimigo de Deus e de seu povo. Traduza Satanás da mesma maneira que você já traduziu antes. O termo Satanás consta do glossário principal.</w:t>
      </w:r>
    </w:p>
    <w:p>
      <w:pPr/>
      <w:r>
        <w:rPr>
          <w:lang w:val="pt_PT" w:bidi="pt_PT"/>
        </w:rPr>
      </w:r>
      <w:r>
        <w:rPr>
          <w:lang w:val="pt_PT" w:bidi="pt_PT"/>
        </w:rPr>
        <w:t xml:space="preserve">Jesus chama a mulher de </w:t>
      </w:r>
      <w:r>
        <w:rPr>
          <w:b/>
          <w:lang w:val="pt_PT" w:bidi="pt_PT"/>
        </w:rPr>
        <w:t>uma descendente de Abraão</w:t>
      </w:r>
      <w:r>
        <w:rPr>
          <w:lang w:val="pt_PT" w:bidi="pt_PT"/>
        </w:rPr>
        <w:t>. Este era outro nome para o povo judeu, uma vez que Abraão era seu antepassado. Jesus estava dizendo que Deus aceita a mulher como pertencente a seu povo especial.</w:t>
      </w:r>
    </w:p>
    <w:p>
      <w:pPr/>
      <w:r>
        <w:rPr>
          <w:lang w:val="pt_PT" w:bidi="pt_PT"/>
        </w:rPr>
      </w:r>
      <w:r>
        <w:rPr>
          <w:lang w:val="pt_PT" w:bidi="pt_PT"/>
        </w:rPr>
        <w:t xml:space="preserve">Jesus chama o líder da sinagoga e aqueles que pensam como ele de </w:t>
      </w:r>
      <w:r>
        <w:rPr>
          <w:b/>
          <w:lang w:val="pt_PT" w:bidi="pt_PT"/>
        </w:rPr>
        <w:t>hipócritas</w:t>
      </w:r>
      <w:r>
        <w:rPr>
          <w:lang w:val="pt_PT" w:bidi="pt_PT"/>
        </w:rPr>
        <w:t>, ou pessoas que esperam que os outros vivam de uma maneira, mas eles mesmos não vivem dessa maneira. Traduza hipócrita da mesma maneira que você tem traduzido nas passagens anteriores. O termo Hipócrita consta do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13:10–17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31">
        <w:r>
          <w:rPr>
            <w:lang w:val="pt_PT" w:bidi="pt_PT"/>
          </w:rPr>
          <w:rPr>
            <w:color w:val="0000EE"/>
            <w:u w:val="single"/>
          </w:rPr>
          <w:t>Ouvir e Sentir</w:t>
        </w:r>
      </w:hyperlink>
      <w:r>
        <w:rPr>
          <w:lang w:val="pt_PT" w:bidi="pt_PT"/>
        </w:rPr>
        <w:t xml:space="preserve"> (405 KB)</w:t>
      </w:r>
      <w:r>
        <w:rPr>
          <w:lang w:val="pt_PT" w:bidi="pt_PT"/>
        </w:rPr>
      </w:r>
    </w:p>
    <w:p>
      <w:pPr>
        <w:pStyle w:val="ListBullet"/>
        <w:spacing w:line="240" w:lineRule="auto"/>
        <w:ind w:left="720"/>
      </w:pPr>
      <w:r>
        <w:rPr>
          <w:lang w:val="pt_PT" w:bidi="pt_PT"/>
        </w:rPr>
      </w:r>
      <w:hyperlink r:id="rId332">
        <w:r>
          <w:rPr>
            <w:lang w:val="pt_PT" w:bidi="pt_PT"/>
          </w:rPr>
          <w:rPr>
            <w:color w:val="0000EE"/>
            <w:u w:val="single"/>
          </w:rPr>
          <w:t>Preparando o Cenário</w:t>
        </w:r>
      </w:hyperlink>
      <w:r>
        <w:rPr>
          <w:lang w:val="pt_PT" w:bidi="pt_PT"/>
        </w:rPr>
        <w:t xml:space="preserve"> (3.7 MB)</w:t>
      </w:r>
      <w:r>
        <w:rPr>
          <w:lang w:val="pt_PT" w:bidi="pt_PT"/>
        </w:rPr>
      </w:r>
    </w:p>
    <w:p>
      <w:pPr>
        <w:pStyle w:val="ListBullet"/>
        <w:spacing w:line="240" w:lineRule="auto"/>
        <w:ind w:left="720"/>
      </w:pPr>
      <w:r>
        <w:rPr>
          <w:lang w:val="pt_PT" w:bidi="pt_PT"/>
        </w:rPr>
      </w:r>
      <w:hyperlink r:id="rId333">
        <w:r>
          <w:rPr>
            <w:lang w:val="pt_PT" w:bidi="pt_PT"/>
          </w:rPr>
          <w:rPr>
            <w:color w:val="0000EE"/>
            <w:u w:val="single"/>
          </w:rPr>
          <w:t>Identificando as Cenas</w:t>
        </w:r>
      </w:hyperlink>
      <w:r>
        <w:rPr>
          <w:lang w:val="pt_PT" w:bidi="pt_PT"/>
        </w:rPr>
        <w:t xml:space="preserve"> (2.0 MB)</w:t>
      </w:r>
      <w:r>
        <w:rPr>
          <w:lang w:val="pt_PT" w:bidi="pt_PT"/>
        </w:rPr>
      </w:r>
    </w:p>
    <w:p>
      <w:pPr>
        <w:pStyle w:val="ListBullet"/>
        <w:spacing w:line="240" w:lineRule="auto"/>
        <w:ind w:left="720"/>
      </w:pPr>
      <w:r>
        <w:rPr>
          <w:lang w:val="pt_PT" w:bidi="pt_PT"/>
        </w:rPr>
      </w:r>
      <w:hyperlink r:id="rId334">
        <w:r>
          <w:rPr>
            <w:lang w:val="pt_PT" w:bidi="pt_PT"/>
          </w:rPr>
          <w:rPr>
            <w:color w:val="0000EE"/>
            <w:u w:val="single"/>
          </w:rPr>
          <w:t>Incorporando o Texto</w:t>
        </w:r>
      </w:hyperlink>
      <w:r>
        <w:rPr>
          <w:lang w:val="pt_PT" w:bidi="pt_PT"/>
        </w:rPr>
        <w:t xml:space="preserve"> (2.2 MB)</w:t>
      </w:r>
      <w:r>
        <w:rPr>
          <w:lang w:val="pt_PT" w:bidi="pt_PT"/>
        </w:rPr>
      </w:r>
    </w:p>
    <w:p>
      <w:pPr>
        <w:pStyle w:val="ListBullet"/>
        <w:spacing w:line="240" w:lineRule="auto"/>
        <w:ind w:left="720"/>
      </w:pPr>
      <w:r>
        <w:rPr>
          <w:lang w:val="pt_PT" w:bidi="pt_PT"/>
        </w:rPr>
      </w:r>
      <w:hyperlink r:id="rId335">
        <w:r>
          <w:rPr>
            <w:lang w:val="pt_PT" w:bidi="pt_PT"/>
          </w:rPr>
          <w:rPr>
            <w:color w:val="0000EE"/>
            <w:u w:val="single"/>
          </w:rPr>
          <w:t>Preenchendo as Lacunas</w:t>
        </w:r>
      </w:hyperlink>
      <w:r>
        <w:rPr>
          <w:lang w:val="pt_PT" w:bidi="pt_PT"/>
        </w:rPr>
        <w:t xml:space="preserve"> (1.4 MB)</w:t>
      </w:r>
      <w:r>
        <w:rPr>
          <w:lang w:val="pt_PT" w:bidi="pt_PT"/>
        </w:rPr>
      </w:r>
    </w:p>
    <w:p>
      <w:pPr>
        <w:pStyle w:val="ListBullet"/>
        <w:spacing w:line="240" w:lineRule="auto"/>
        <w:ind w:left="720"/>
      </w:pPr>
      <w:r>
        <w:rPr>
          <w:lang w:val="pt_PT" w:bidi="pt_PT"/>
        </w:rPr>
      </w:r>
      <w:hyperlink r:id="rId336">
        <w:r>
          <w:rPr>
            <w:lang w:val="pt_PT" w:bidi="pt_PT"/>
          </w:rPr>
          <w:rPr>
            <w:color w:val="0000EE"/>
            <w:u w:val="single"/>
          </w:rPr>
          <w:t>Falando a Palavra</w:t>
        </w:r>
      </w:hyperlink>
      <w:r>
        <w:rPr>
          <w:lang w:val="pt_PT" w:bidi="pt_PT"/>
        </w:rPr>
        <w:t xml:space="preserve"> (928 KB)</w:t>
      </w:r>
      <w:r>
        <w:rPr>
          <w:lang w:val="pt_PT" w:bidi="pt_PT"/>
        </w:rPr>
      </w:r>
      <w:r>
        <w:rPr>
          <w:lang w:val="pt_PT" w:bidi="pt_PT"/>
        </w:rPr>
      </w:r>
      <w:r>
        <w:rPr>
          <w:lang w:val="pt_PT" w:bidi="pt_PT"/>
        </w:rPr>
      </w:r>
    </w:p>
    <w:p>
      <w:pPr/>
      <w:r>
        <w:rPr>
          <w:lang w:val="pt_PT" w:bidi="pt_PT"/>
        </w:rPr>
      </w:r>
    </w:p>
    <w:p>
      <w:pPr>
        <w:pStyle w:val="Heading2"/>
      </w:pPr>
      <w:r>
        <w:rPr>
          <w:lang w:val="pt_PT" w:bidi="pt_PT"/>
        </w:rPr>
        <w:t>Lucas 13:18–21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13:18–21</w:t>
      </w:r>
    </w:p>
    <w:p>
      <w:pPr/>
      <w:r>
        <w:rPr>
          <w:lang w:val="pt_PT" w:bidi="pt_PT"/>
        </w:rPr>
      </w:r>
      <w:r>
        <w:rPr>
          <w:lang w:val="pt_PT" w:bidi="pt_PT"/>
        </w:rPr>
        <w:t>Escute Lucas 13:18–21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13:18–21</w:t>
      </w:r>
    </w:p>
    <w:p>
      <w:pPr/>
      <w:r>
        <w:rPr>
          <w:lang w:val="pt_PT" w:bidi="pt_PT"/>
        </w:rPr>
      </w:r>
      <w:r>
        <w:rPr>
          <w:lang w:val="pt_PT" w:bidi="pt_PT"/>
        </w:rPr>
        <w:t>Ouça o texto uma vez na versão mais fácil de entender.</w:t>
      </w:r>
    </w:p>
    <w:p>
      <w:pPr/>
      <w:r>
        <w:rPr>
          <w:lang w:val="pt_PT" w:bidi="pt_PT"/>
        </w:rPr>
      </w:r>
      <w:r>
        <w:rPr>
          <w:lang w:val="pt_PT" w:bidi="pt_PT"/>
        </w:rPr>
        <w:t>Na última história, Jesus curou uma mulher aleijada em uma sinagoga, um lugar de culto judaico, no dia de descanso judaico. Depois, o líder da sinagoga criticou o ensino de Jesus. Jesus confrontou o líder da sinagoga e disse que curar a mulher no sábado não estava errado. Agora, Jesus conta duas parábolas sobre o reino de Deus.</w:t>
      </w:r>
    </w:p>
    <w:p>
      <w:pPr/>
      <w:r>
        <w:rPr>
          <w:lang w:val="pt_PT" w:bidi="pt_PT"/>
        </w:rPr>
      </w:r>
      <w:r>
        <w:rPr>
          <w:lang w:val="pt_PT" w:bidi="pt_PT"/>
        </w:rPr>
        <w:t>Lucas não nos diz se Jesus contou as duas parábolas na sinagoga ou mais tarde, depois de ele ter curado a mulher aleijada. Mas está claro que os ensinamentos de Jesus sobre o reino de Deus, ou o governo de Deus no coração das pessoas, estão relacionados à cura que ele realizou. Segundo os líderes religiosos, a cura ocorreu em um local inadequado, porque estavam em uma sinagoga. Também, a cura ocorreu em um momento inadequado, porque foi realizada no sábado. E, ainda conforme os líderes religiosos, a cura de Jesus foi dirigida ao tipo errado de pessoa, porque a mulher era uma rejeitada. Porém, Jesus contrasta as crenças dos líderes religiosos, descrevendo como é o reino de Deus. Ele não descreve o reino de Deus com imagens reais, mas, em vez disso, o descreve com imagens da vida cotidiana da aldeia.</w:t>
      </w:r>
    </w:p>
    <w:p>
      <w:pPr/>
      <w:r>
        <w:rPr>
          <w:lang w:val="pt_PT" w:bidi="pt_PT"/>
        </w:rPr>
      </w:r>
      <w:r>
        <w:rPr>
          <w:lang w:val="pt_PT" w:bidi="pt_PT"/>
        </w:rPr>
        <w:t>A primeira parábola de Jesus compara o reino de Deus a uma semente de mostarda, para mostrar como o reino de Deus cresce e se expande. Jesus começa fazendo duas perguntas com o mesmo significado. Esta repetição traz ênfase ao que ele está prestes a dizer e introduz um novo tema em seu ensino. Para os judeus, a semente de mostarda simbolizava tudo o que era pequeno. Mesmo que a semente fosse pequena, quando alguém a plantava ela crescia em uma árvore que chegava a três metros, ou dez pés, de altura. Como a semente de mostarda, o reino de Deus começa como algo muito pequeno. Com o tempo, porém, ela cresce muito grande. A árvore cresce tão alto que os pássaros que voam constroem ninhos em seus ramos.</w:t>
      </w:r>
    </w:p>
    <w:p>
      <w:pPr/>
      <w:r>
        <w:rPr>
          <w:lang w:val="pt_PT" w:bidi="pt_PT"/>
        </w:rPr>
      </w:r>
      <w:r>
        <w:rPr>
          <w:lang w:val="pt_PT" w:bidi="pt_PT"/>
        </w:rPr>
        <w:t>Pare e mostre à sua equipe uma imagem de uma semente de mostarda e a árvore em que ela cresce.</w:t>
      </w:r>
    </w:p>
    <w:p>
      <w:pPr/>
      <w:r>
        <w:rPr>
          <w:lang w:val="pt_PT" w:bidi="pt_PT"/>
        </w:rPr>
      </w:r>
      <w:r>
        <w:rPr>
          <w:lang w:val="pt_PT" w:bidi="pt_PT"/>
        </w:rPr>
        <w:t>Jesus faz outra comparação contando uma segunda parábola. Ele faz a mesma pergunta que antes: "A que devo comparar o reino de Deus?" e não espera que a pergunta seja respondida. Em vez disso, ele dá a resposta comparando o reino de Deus ao fermento. Na parábola, uma mulher está fazendo pão. Ela adiciona uma pequena quantidade de fermento, uma substância usada para fazer a massa de pão se expandir e aumentar, a uma grande quantidade de farinha. Os estudiosos não sabem a medida equivalente exata ao seá em valores modernos. Mas sabemos que essa quantidade de farinha seria suficiente para assar pão para alimentar mais de 100 pessoas! O fermento se espalha pela massa até afetar toda ela de uma maneira boa. Geralmente, isso leva várias horas para acontecer. É dessa mesma maneira que o efeito do governo de Deus na vida de algumas pessoas se espalha para o mundo inteiro.</w:t>
      </w:r>
    </w:p>
    <w:p>
      <w:pPr/>
      <w:r>
        <w:rPr>
          <w:lang w:val="pt_PT" w:bidi="pt_PT"/>
        </w:rPr>
      </w:r>
      <w:r>
        <w:rPr>
          <w:lang w:val="pt_PT" w:bidi="pt_PT"/>
        </w:rPr>
        <w:t>Pare e mostre à sua equipe a foto de uma mulher misturando fermento à farinha para fazer pão. Discuta com sua equipe. Como as pessoas onde vocês vivem fazem pão? Descreva o processo.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13:18–21</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está ensinando. Ele compara o reino de Deus a uma semente de mostarda. Um agricultor planta uma semente de mostarda. Com o tempo, ela cresce em uma grande árvore e os pássaros fazem ninhos nela.</w:t>
      </w:r>
    </w:p>
    <w:p>
      <w:pPr/>
      <w:r>
        <w:rPr>
          <w:lang w:val="pt_PT" w:bidi="pt_PT"/>
        </w:rPr>
      </w:r>
      <w:r>
        <w:rPr>
          <w:b/>
          <w:lang w:val="pt_PT" w:bidi="pt_PT"/>
        </w:rPr>
        <w:t>Segunda cena:</w:t>
      </w:r>
      <w:r>
        <w:rPr>
          <w:lang w:val="pt_PT" w:bidi="pt_PT"/>
        </w:rPr>
        <w:t xml:space="preserve"> Jesus compara o reino de Deus ao fermento. Uma mulher trabalha com uma pequena quantidade de fermento e uma grande quantidade de farinha. Ela faz o pão, e este é suficiente para alimentar 100 pessoas.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Os que escutam a Jesus</w:t>
      </w:r>
    </w:p>
    <w:p>
      <w:pPr>
        <w:pStyle w:val="ListBullet"/>
        <w:spacing w:line="240" w:lineRule="auto"/>
        <w:ind w:left="720"/>
      </w:pPr>
      <w:r>
        <w:rPr>
          <w:lang w:val="pt_PT" w:bidi="pt_PT"/>
        </w:rPr>
      </w:r>
      <w:r>
        <w:rPr>
          <w:lang w:val="pt_PT" w:bidi="pt_PT"/>
        </w:rPr>
        <w:t>Agricultor</w:t>
      </w:r>
    </w:p>
    <w:p>
      <w:pPr>
        <w:pStyle w:val="ListBullet"/>
        <w:spacing w:line="240" w:lineRule="auto"/>
        <w:ind w:left="720"/>
      </w:pPr>
      <w:r>
        <w:rPr>
          <w:lang w:val="pt_PT" w:bidi="pt_PT"/>
        </w:rPr>
      </w:r>
      <w:r>
        <w:rPr>
          <w:lang w:val="pt_PT" w:bidi="pt_PT"/>
        </w:rPr>
        <w:t>Mulher que trabalha com a massa</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Note que Jesus conta as parábolas logo após curar uma mulher de condição humilde no dia de descanso judaico. Os líderes religiosos não esperavam que Jesus fizesse algo assim.</w:t>
      </w:r>
    </w:p>
    <w:p>
      <w:pPr/>
      <w:r>
        <w:rPr>
          <w:lang w:val="pt_PT" w:bidi="pt_PT"/>
        </w:rPr>
      </w:r>
      <w:r>
        <w:rPr>
          <w:lang w:val="pt_PT" w:bidi="pt_PT"/>
        </w:rPr>
        <w:t>Observe que Jesus está ensinando sobre como o reino de Deus difere do que as pessoas esperam que ele pareça. Ele usa comparações que as pessoas comuns que vivem em aldeias teriam reconhecido.</w:t>
      </w:r>
    </w:p>
    <w:p>
      <w:pPr/>
      <w:r>
        <w:rPr>
          <w:lang w:val="pt_PT" w:bidi="pt_PT"/>
        </w:rPr>
      </w:r>
      <w:r>
        <w:rPr>
          <w:lang w:val="pt_PT" w:bidi="pt_PT"/>
        </w:rPr>
        <w:t>Jesus pergunta: "A que se parece o reino de Deus? Com o que posso compará-lo?"</w:t>
      </w:r>
    </w:p>
    <w:p>
      <w:pPr/>
      <w:r>
        <w:rPr>
          <w:lang w:val="pt_PT" w:bidi="pt_PT"/>
        </w:rPr>
      </w:r>
      <w:r>
        <w:rPr>
          <w:lang w:val="pt_PT" w:bidi="pt_PT"/>
        </w:rPr>
        <w:t>Atente que Jesus começa com uma pergunta que ele não espera que o público responda. Em ambas as parábolas, Jesus faz uma pergunta para si. Isso pode ser representado como Jesus refletindo.</w:t>
      </w:r>
    </w:p>
    <w:p>
      <w:pPr/>
      <w:r>
        <w:rPr>
          <w:lang w:val="pt_PT" w:bidi="pt_PT"/>
        </w:rPr>
      </w:r>
      <w:r>
        <w:rPr>
          <w:lang w:val="pt_PT" w:bidi="pt_PT"/>
        </w:rPr>
        <w:t>Ele compara o reino de Deus a uma semente de mostarda. Um agricultor planta uma semente de mostarda. Com o tempo, ela cresce em uma grande árvore e os pássaros fazem ninhos nela. A seguir, Jesus compara o reino de Deus ao fermento. Uma mulher trabalha com uma pequena quantidade de fermento e uma grande quantidade de farinha. Ela faz o pão, e este é suficiente para alimentar 100 pessoas.</w:t>
      </w:r>
    </w:p>
    <w:p>
      <w:pPr/>
      <w:r>
        <w:rPr>
          <w:lang w:val="pt_PT" w:bidi="pt_PT"/>
        </w:rPr>
      </w:r>
      <w:r>
        <w:rPr>
          <w:lang w:val="pt_PT" w:bidi="pt_PT"/>
        </w:rPr>
        <w:t>Observe que Jesus já havia feito uma comparação com fermento anteriormente. Na vez anterior, ele usou fermento para se referir à hipocrisia dos líderes religiosos. Agora, ele o usa como uma boa comparação com o reino de Deus.</w:t>
      </w:r>
    </w:p>
    <w:p>
      <w:pPr/>
      <w:r>
        <w:rPr>
          <w:lang w:val="pt_PT" w:bidi="pt_PT"/>
        </w:rPr>
      </w:r>
      <w:r>
        <w:rPr>
          <w:lang w:val="pt_PT" w:bidi="pt_PT"/>
        </w:rPr>
        <w:t>Observe que ambas as parábolas mostram como algo muito pequeno produzem um grande impacto. Jesus usou essas duas histórias para explicar como o reino de Deus é: ele começará pequeno, mas crescerá ao longo do tempo para ser maior do que qualquer um poderia esperar.</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13:18–21</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Os que escutam a Jesus</w:t>
      </w:r>
    </w:p>
    <w:p>
      <w:pPr>
        <w:pStyle w:val="ListBullet"/>
        <w:spacing w:line="240" w:lineRule="auto"/>
        <w:ind w:left="720"/>
      </w:pPr>
      <w:r>
        <w:rPr>
          <w:lang w:val="pt_PT" w:bidi="pt_PT"/>
        </w:rPr>
      </w:r>
      <w:r>
        <w:rPr>
          <w:lang w:val="pt_PT" w:bidi="pt_PT"/>
        </w:rPr>
        <w:t>Agricultor</w:t>
      </w:r>
    </w:p>
    <w:p>
      <w:pPr>
        <w:pStyle w:val="ListBullet"/>
        <w:spacing w:line="240" w:lineRule="auto"/>
        <w:ind w:left="720"/>
      </w:pPr>
      <w:r>
        <w:rPr>
          <w:lang w:val="pt_PT" w:bidi="pt_PT"/>
        </w:rPr>
      </w:r>
      <w:r>
        <w:rPr>
          <w:lang w:val="pt_PT" w:bidi="pt_PT"/>
        </w:rPr>
        <w:t>Mulher que trabalha com a massa</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um agricultor que plantando a semente de mostarda. Podem usar acessórios como um ramo ou uma vassoura para mostrar como a semente de mostarda se tornou uma árvore e os pássaros fazem ninhos em seus ramos.</w:t>
      </w:r>
    </w:p>
    <w:p>
      <w:pPr/>
      <w:r>
        <w:rPr>
          <w:lang w:val="pt_PT" w:bidi="pt_PT"/>
        </w:rPr>
      </w:r>
      <w:r>
        <w:rPr>
          <w:lang w:val="pt_PT" w:bidi="pt_PT"/>
        </w:rPr>
        <w:t>Devem também representar uma mulher que usa fermento para fazer pão. Podem usar acessórios como lama com pequenas rochas ou farinha com corante para mostrar que o fermento afetou toda a massa.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dando o exemplo da semente de mostarda que cresce para se tornar uma árvore.</w:t>
      </w:r>
      <w:r>
        <w:rPr>
          <w:b/>
          <w:lang w:val="pt_PT" w:bidi="pt_PT"/>
        </w:rPr>
        <w:t>Interrompa a cena.</w:t>
      </w:r>
      <w:r>
        <w:rPr>
          <w:lang w:val="pt_PT" w:bidi="pt_PT"/>
        </w:rPr>
        <w:t xml:space="preserve"> Pergunte ao ator que está interpretando a agricultor: "Como você se sente?". Vocês podem ouvir coisas como: "Estou impressionado com como essa pequena semente cresceu tão alta", "Estou feliz que a semente não tenha morrido, mas crescido em uma árvore saudável", e "Em paz. É bonito observar os pássaros".</w:t>
      </w:r>
    </w:p>
    <w:p>
      <w:pPr/>
      <w:r>
        <w:rPr>
          <w:lang w:val="pt_PT" w:bidi="pt_PT"/>
        </w:rPr>
      </w:r>
      <w:r>
        <w:rPr>
          <w:lang w:val="pt_PT" w:bidi="pt_PT"/>
        </w:rPr>
        <w:t>Reinicie a cena.</w:t>
      </w:r>
    </w:p>
    <w:p>
      <w:pPr/>
      <w:r>
        <w:rPr>
          <w:lang w:val="pt_PT" w:bidi="pt_PT"/>
        </w:rPr>
      </w:r>
      <w:r>
        <w:rPr>
          <w:lang w:val="pt_PT" w:bidi="pt_PT"/>
        </w:rPr>
        <w:t>Representem Jesus dando o exemplo da pequena quantidade de fermento que afeta toda a massa.</w:t>
      </w:r>
    </w:p>
    <w:p>
      <w:pPr/>
      <w:r>
        <w:rPr>
          <w:lang w:val="pt_PT" w:bidi="pt_PT"/>
        </w:rPr>
      </w:r>
      <w:r>
        <w:rPr>
          <w:b/>
          <w:lang w:val="pt_PT" w:bidi="pt_PT"/>
        </w:rPr>
        <w:t>Interrompa a cena.</w:t>
      </w:r>
      <w:r>
        <w:rPr>
          <w:lang w:val="pt_PT" w:bidi="pt_PT"/>
        </w:rPr>
        <w:t xml:space="preserve"> Pergunte ao ator que interpreta o público: "Como você se sente?". Vocês podem ouvir coisas como: "Na expectativa. O reino de Deus crescerá!", "Esta é a revolução que temos estado esperando?", e "Estou feliz que Jesus usa exemplos que posso entender".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13:18–21</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está ensinando e compara </w:t>
      </w:r>
      <w:r>
        <w:rPr>
          <w:b/>
          <w:lang w:val="pt_PT" w:bidi="pt_PT"/>
        </w:rPr>
        <w:t>o reino de Deus</w:t>
      </w:r>
      <w:r>
        <w:rPr>
          <w:lang w:val="pt_PT" w:bidi="pt_PT"/>
        </w:rPr>
        <w:t xml:space="preserve"> a duas coisas diferentes. O reino de Deus se refere ao governo de Deus no coração das pessoas de uma nova maneira. Traduza reino de Deus da mesma maneira que você tem traduzido antes. O termo reino de Deus está no glossário principal.</w:t>
      </w:r>
    </w:p>
    <w:p>
      <w:pPr/>
      <w:r>
        <w:rPr>
          <w:lang w:val="pt_PT" w:bidi="pt_PT"/>
        </w:rPr>
      </w:r>
      <w:r>
        <w:rPr>
          <w:lang w:val="pt_PT" w:bidi="pt_PT"/>
        </w:rPr>
        <w:t xml:space="preserve">Jesus compara o reino de Deus a </w:t>
      </w:r>
      <w:r>
        <w:rPr>
          <w:b/>
          <w:lang w:val="pt_PT" w:bidi="pt_PT"/>
        </w:rPr>
        <w:t>uma semente de mostarda</w:t>
      </w:r>
      <w:r>
        <w:rPr>
          <w:lang w:val="pt_PT" w:bidi="pt_PT"/>
        </w:rPr>
        <w:t>. Os judeus consideravam que a semente de mostarda era um símbolo de pequenez.</w:t>
      </w:r>
    </w:p>
    <w:p>
      <w:pPr/>
      <w:r>
        <w:rPr>
          <w:lang w:val="pt_PT" w:bidi="pt_PT"/>
        </w:rPr>
      </w:r>
      <w:r>
        <w:rPr>
          <w:lang w:val="pt_PT" w:bidi="pt_PT"/>
        </w:rPr>
        <w:t>Pare e mostre à sua equipe a imagem de uma semente de mostarda e compare com o que ela se desenvolve, caso ainda não o tenha feito.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13:18–21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37">
        <w:r>
          <w:rPr>
            <w:lang w:val="pt_PT" w:bidi="pt_PT"/>
          </w:rPr>
          <w:rPr>
            <w:color w:val="0000EE"/>
            <w:u w:val="single"/>
          </w:rPr>
          <w:t>Ouvir e Sentir</w:t>
        </w:r>
      </w:hyperlink>
      <w:r>
        <w:rPr>
          <w:lang w:val="pt_PT" w:bidi="pt_PT"/>
        </w:rPr>
        <w:t xml:space="preserve"> (427 KB)</w:t>
      </w:r>
      <w:r>
        <w:rPr>
          <w:lang w:val="pt_PT" w:bidi="pt_PT"/>
        </w:rPr>
      </w:r>
    </w:p>
    <w:p>
      <w:pPr>
        <w:pStyle w:val="ListBullet"/>
        <w:spacing w:line="240" w:lineRule="auto"/>
        <w:ind w:left="720"/>
      </w:pPr>
      <w:r>
        <w:rPr>
          <w:lang w:val="pt_PT" w:bidi="pt_PT"/>
        </w:rPr>
      </w:r>
      <w:hyperlink r:id="rId338">
        <w:r>
          <w:rPr>
            <w:lang w:val="pt_PT" w:bidi="pt_PT"/>
          </w:rPr>
          <w:rPr>
            <w:color w:val="0000EE"/>
            <w:u w:val="single"/>
          </w:rPr>
          <w:t>Preparando o Cenário</w:t>
        </w:r>
      </w:hyperlink>
      <w:r>
        <w:rPr>
          <w:lang w:val="pt_PT" w:bidi="pt_PT"/>
        </w:rPr>
        <w:t xml:space="preserve"> (2.1 MB)</w:t>
      </w:r>
      <w:r>
        <w:rPr>
          <w:lang w:val="pt_PT" w:bidi="pt_PT"/>
        </w:rPr>
      </w:r>
    </w:p>
    <w:p>
      <w:pPr>
        <w:pStyle w:val="ListBullet"/>
        <w:spacing w:line="240" w:lineRule="auto"/>
        <w:ind w:left="720"/>
      </w:pPr>
      <w:r>
        <w:rPr>
          <w:lang w:val="pt_PT" w:bidi="pt_PT"/>
        </w:rPr>
      </w:r>
      <w:hyperlink r:id="rId339">
        <w:r>
          <w:rPr>
            <w:lang w:val="pt_PT" w:bidi="pt_PT"/>
          </w:rPr>
          <w:rPr>
            <w:color w:val="0000EE"/>
            <w:u w:val="single"/>
          </w:rPr>
          <w:t>Identificando as Cenas</w:t>
        </w:r>
      </w:hyperlink>
      <w:r>
        <w:rPr>
          <w:lang w:val="pt_PT" w:bidi="pt_PT"/>
        </w:rPr>
        <w:t xml:space="preserve"> (1.8 MB)</w:t>
      </w:r>
      <w:r>
        <w:rPr>
          <w:lang w:val="pt_PT" w:bidi="pt_PT"/>
        </w:rPr>
      </w:r>
    </w:p>
    <w:p>
      <w:pPr>
        <w:pStyle w:val="ListBullet"/>
        <w:spacing w:line="240" w:lineRule="auto"/>
        <w:ind w:left="720"/>
      </w:pPr>
      <w:r>
        <w:rPr>
          <w:lang w:val="pt_PT" w:bidi="pt_PT"/>
        </w:rPr>
      </w:r>
      <w:hyperlink r:id="rId340">
        <w:r>
          <w:rPr>
            <w:lang w:val="pt_PT" w:bidi="pt_PT"/>
          </w:rPr>
          <w:rPr>
            <w:color w:val="0000EE"/>
            <w:u w:val="single"/>
          </w:rPr>
          <w:t>Incorporando o Texto</w:t>
        </w:r>
      </w:hyperlink>
      <w:r>
        <w:rPr>
          <w:lang w:val="pt_PT" w:bidi="pt_PT"/>
        </w:rPr>
        <w:t xml:space="preserve"> (1.3 MB)</w:t>
      </w:r>
      <w:r>
        <w:rPr>
          <w:lang w:val="pt_PT" w:bidi="pt_PT"/>
        </w:rPr>
      </w:r>
    </w:p>
    <w:p>
      <w:pPr>
        <w:pStyle w:val="ListBullet"/>
        <w:spacing w:line="240" w:lineRule="auto"/>
        <w:ind w:left="720"/>
      </w:pPr>
      <w:r>
        <w:rPr>
          <w:lang w:val="pt_PT" w:bidi="pt_PT"/>
        </w:rPr>
      </w:r>
      <w:hyperlink r:id="rId341">
        <w:r>
          <w:rPr>
            <w:lang w:val="pt_PT" w:bidi="pt_PT"/>
          </w:rPr>
          <w:rPr>
            <w:color w:val="0000EE"/>
            <w:u w:val="single"/>
          </w:rPr>
          <w:t>Preenchendo as Lacunas</w:t>
        </w:r>
      </w:hyperlink>
      <w:r>
        <w:rPr>
          <w:lang w:val="pt_PT" w:bidi="pt_PT"/>
        </w:rPr>
        <w:t xml:space="preserve"> (477 KB)</w:t>
      </w:r>
      <w:r>
        <w:rPr>
          <w:lang w:val="pt_PT" w:bidi="pt_PT"/>
        </w:rPr>
      </w:r>
    </w:p>
    <w:p>
      <w:pPr>
        <w:pStyle w:val="ListBullet"/>
        <w:spacing w:line="240" w:lineRule="auto"/>
        <w:ind w:left="720"/>
      </w:pPr>
      <w:r>
        <w:rPr>
          <w:lang w:val="pt_PT" w:bidi="pt_PT"/>
        </w:rPr>
      </w:r>
      <w:hyperlink r:id="rId342">
        <w:r>
          <w:rPr>
            <w:lang w:val="pt_PT" w:bidi="pt_PT"/>
          </w:rPr>
          <w:rPr>
            <w:color w:val="0000EE"/>
            <w:u w:val="single"/>
          </w:rPr>
          <w:t>Falando a Palavra</w:t>
        </w:r>
      </w:hyperlink>
      <w:r>
        <w:rPr>
          <w:lang w:val="pt_PT" w:bidi="pt_PT"/>
        </w:rPr>
        <w:t xml:space="preserve"> (938 KB)</w:t>
      </w:r>
      <w:r>
        <w:rPr>
          <w:lang w:val="pt_PT" w:bidi="pt_PT"/>
        </w:rPr>
      </w:r>
      <w:r>
        <w:rPr>
          <w:lang w:val="pt_PT" w:bidi="pt_PT"/>
        </w:rPr>
      </w:r>
      <w:r>
        <w:rPr>
          <w:lang w:val="pt_PT" w:bidi="pt_PT"/>
        </w:rPr>
      </w:r>
    </w:p>
    <w:p>
      <w:pPr/>
      <w:r>
        <w:rPr>
          <w:lang w:val="pt_PT" w:bidi="pt_PT"/>
        </w:rPr>
      </w:r>
    </w:p>
    <w:p>
      <w:pPr>
        <w:pStyle w:val="Heading2"/>
      </w:pPr>
      <w:r>
        <w:rPr>
          <w:lang w:val="pt_PT" w:bidi="pt_PT"/>
        </w:rPr>
        <w:t>Lucas 13:22–30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13:22–30</w:t>
      </w:r>
    </w:p>
    <w:p>
      <w:pPr/>
      <w:r>
        <w:rPr>
          <w:lang w:val="pt_PT" w:bidi="pt_PT"/>
        </w:rPr>
      </w:r>
      <w:r>
        <w:rPr>
          <w:lang w:val="pt_PT" w:bidi="pt_PT"/>
        </w:rPr>
        <w:t>Escute Lucas 13:22–30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13:22–30</w:t>
      </w:r>
    </w:p>
    <w:p>
      <w:pPr/>
      <w:r>
        <w:rPr>
          <w:lang w:val="pt_PT" w:bidi="pt_PT"/>
        </w:rPr>
      </w:r>
      <w:r>
        <w:rPr>
          <w:lang w:val="pt_PT" w:bidi="pt_PT"/>
        </w:rPr>
        <w:t>Ouça o texto uma vez na versão mais fácil de entender.</w:t>
      </w:r>
    </w:p>
    <w:p>
      <w:pPr/>
      <w:r>
        <w:rPr>
          <w:lang w:val="pt_PT" w:bidi="pt_PT"/>
        </w:rPr>
      </w:r>
      <w:r>
        <w:rPr>
          <w:lang w:val="pt_PT" w:bidi="pt_PT"/>
        </w:rPr>
        <w:t>Anteriormente, Jesus havia curado uma mulher aleijada e depois ensinou sobre como era o reino de Deus. Nesta história, Jesus e seus discípulos continuam sua jornada para Jerusalém, onde ele sabe que vai morrer. Ao longo do caminho, Jesus para nas aldeias e ensina as pessoas. Alguém pergunta a ele se apenas poucas pessoas serão salvas.</w:t>
      </w:r>
    </w:p>
    <w:p>
      <w:pPr/>
      <w:r>
        <w:rPr>
          <w:lang w:val="pt_PT" w:bidi="pt_PT"/>
        </w:rPr>
      </w:r>
      <w:r>
        <w:rPr>
          <w:lang w:val="pt_PT" w:bidi="pt_PT"/>
        </w:rPr>
        <w:t>Jesus e seus discípulos viajam através das aldeias em seu caminho para Jerusalém. Em cada cidade, Jesus parava para ensinar as pessoas. Numa ocasião, uma pessoa pergunta a Jesus: "Senhor, apenas poucas pessoas serão salvas?". Aqui, salvo significa resgatado ou liberto do castigo de Deus para o pecado, ou desobediência a Ele. Lucas não nos diz quem é essa pessoa, de modo que a resposta de Jesus vale para todos.</w:t>
      </w:r>
    </w:p>
    <w:p>
      <w:pPr/>
      <w:r>
        <w:rPr>
          <w:lang w:val="pt_PT" w:bidi="pt_PT"/>
        </w:rPr>
      </w:r>
      <w:r>
        <w:rPr>
          <w:lang w:val="pt_PT" w:bidi="pt_PT"/>
        </w:rPr>
        <w:t>Jesus responde, não falando sobre as poucas pessoas que serão salvas, mas sobre as muitas pessoas que não serão salvas. Jesus compara o reino de Deus, ou o governo Dele no coração das pessoas, a uma casa com uma porta estreita. Tanto o reino de Deus quanto uma porta estreita são difíceis para entrar.</w:t>
      </w:r>
    </w:p>
    <w:p>
      <w:pPr/>
      <w:r>
        <w:rPr>
          <w:lang w:val="pt_PT" w:bidi="pt_PT"/>
        </w:rPr>
      </w:r>
      <w:r>
        <w:rPr>
          <w:lang w:val="pt_PT" w:bidi="pt_PT"/>
        </w:rPr>
        <w:t>Pare e mostre uma imagem da porta da frente de uma casa judaica. Discuta com sua equipe: como são as entradas das casas em sua cultura? Como alguém anuncia sua chegada? Quantas pessoas podem entrar em uma casa de uma só vez?</w:t>
      </w:r>
    </w:p>
    <w:p>
      <w:pPr/>
      <w:r>
        <w:rPr>
          <w:lang w:val="pt_PT" w:bidi="pt_PT"/>
        </w:rPr>
      </w:r>
      <w:r>
        <w:rPr>
          <w:lang w:val="pt_PT" w:bidi="pt_PT"/>
        </w:rPr>
        <w:t>Jesus diz que as pessoas devem lutar, ou trabalhar duro, para entrar no reino de Deus. Isso não significa que as pessoas entram no reino de Deus por realizarem boas obras. Jesus explica que muitas pessoas querem entrar no reino de Deus, mas não poderão porque a porta está fechada. O proprietário da casa fechou a porta. Ele é o único que pode abrir a porta e dar às pessoas permissão para entrar. Jesus diz que, uma vez que o proprietário se levantou e fechou a porta, ninguém poderá entrar. Jesus está pedindo às pessoas para se esforçarem para obedecer a Deus agora, para que elas possam entrar no reino de Deus no futuro.</w:t>
      </w:r>
    </w:p>
    <w:p>
      <w:pPr/>
      <w:r>
        <w:rPr>
          <w:lang w:val="pt_PT" w:bidi="pt_PT"/>
        </w:rPr>
      </w:r>
      <w:r>
        <w:rPr>
          <w:lang w:val="pt_PT" w:bidi="pt_PT"/>
        </w:rPr>
        <w:t>As pessoas que tentam passar pela porta depois que o proprietário a fecha ficam do lado de fora batendo e gritando. No tempo de Jesus, as pessoas batiam na porta para pedirem para entrar. O proprietário responde dizendo que não sabe a que família as pessoas de fora pertencem. Isso quer dizer que ele não tinha relação com eles. O proprietário não se referia ao lugar de onde as pessoas vinham. As pessoas de fora querem que o proprietário diga que ele as conhecia. Elas tentam provar isso dizendo que compartilharam refeições juntos. Na cultura judaica, isso era um sinal de amizade. Eles também dizem que ele ensinou nas cidades onde viviam.</w:t>
      </w:r>
    </w:p>
    <w:p>
      <w:pPr/>
      <w:r>
        <w:rPr>
          <w:lang w:val="pt_PT" w:bidi="pt_PT"/>
        </w:rPr>
      </w:r>
      <w:r>
        <w:rPr>
          <w:lang w:val="pt_PT" w:bidi="pt_PT"/>
        </w:rPr>
        <w:t>Pare e discuta com sua equipe. Como as pessoas provam que conhecem alguém em sua cultura? Que tipo de experiências compartilhadas criam confiança onde você vive?</w:t>
      </w:r>
    </w:p>
    <w:p>
      <w:pPr/>
      <w:r>
        <w:rPr>
          <w:lang w:val="pt_PT" w:bidi="pt_PT"/>
        </w:rPr>
      </w:r>
      <w:r>
        <w:rPr>
          <w:lang w:val="pt_PT" w:bidi="pt_PT"/>
        </w:rPr>
        <w:t>Outras pessoas queriam entrar porque haviam ouvido Jesus ensinar. Elas não serão autorizadas a entrar. O proprietário dirá às pessoas de fora que realmente não as conhece. Ele rejeita as pessoas de fora e pede para que elas saiam. Ele as chama de praticantes de iniquidades, isto é, aqueles que habitualmente fazem o mal.</w:t>
      </w:r>
    </w:p>
    <w:p>
      <w:pPr/>
      <w:r>
        <w:rPr>
          <w:lang w:val="pt_PT" w:bidi="pt_PT"/>
        </w:rPr>
      </w:r>
      <w:r>
        <w:rPr>
          <w:lang w:val="pt_PT" w:bidi="pt_PT"/>
        </w:rPr>
        <w:t>Jesus então muda seu discurso de contar a história do proprietário para falar diretamente sobre o reino de Deus. Ele fala sobre dois grupos de pessoas: aqueles que fazem parte do reino de Deus e aqueles que estarão em um lugar de punição fora do reino de Deus. As pessoas que estão fora do reino de Deus chorarão e rangerão os dentes, ou seja, cerrarão seus dentes como uma expressão de raiva, amargura e ressentimento.</w:t>
      </w:r>
    </w:p>
    <w:p>
      <w:pPr/>
      <w:r>
        <w:rPr>
          <w:lang w:val="pt_PT" w:bidi="pt_PT"/>
        </w:rPr>
      </w:r>
      <w:r>
        <w:rPr>
          <w:lang w:val="pt_PT" w:bidi="pt_PT"/>
        </w:rPr>
        <w:t>Pare e discuta com sua equipe. Em sua cultura, como as pessoas expressam raiva, amargura ou ressentimento? Descreva sua linguagem corporal.</w:t>
      </w:r>
    </w:p>
    <w:p>
      <w:pPr/>
      <w:r>
        <w:rPr>
          <w:lang w:val="pt_PT" w:bidi="pt_PT"/>
        </w:rPr>
      </w:r>
      <w:r>
        <w:rPr>
          <w:lang w:val="pt_PT" w:bidi="pt_PT"/>
        </w:rPr>
        <w:t>Jesus diz que, no futuro, as pessoas fora do reino de Deus verão seus antepassados e os profetas, ou mensageiros de Deus, que acreditavam em Deus e o obedeceram no reino de Deus. Eles não poderão se juntar a seus antepassados Abraão, Jacó, e Isaque, nem aos profetas, os mensageiros de Deus, que haviam morrido. Em vez disso, serão lançados para fora do reino de Deus, porque não acreditaram em Jesus. "Lançado para fora" significa ser excluído ou banido.</w:t>
      </w:r>
    </w:p>
    <w:p>
      <w:pPr/>
      <w:r>
        <w:rPr>
          <w:lang w:val="pt_PT" w:bidi="pt_PT"/>
        </w:rPr>
      </w:r>
      <w:r>
        <w:rPr>
          <w:lang w:val="pt_PT" w:bidi="pt_PT"/>
        </w:rPr>
        <w:t>Os judeus acreditavam que, quando o Salvador Prometido viesse, haveria uma grande festa. Jesus usa esse exemplo para dizer que as pessoas virão de todas as direções, incluindo os não-judeus, para se recostarem à mesa. Isso significa fazer parte da festa no reino de Deus. Jesus então diz algo inesperado. Ele revela que Deus considerará algumas pessoas muito importantes em seu reino, pessoas que os judeus não honraram ou viram como importantes. Isso poderia incluir os gentios, ou não judeus. Ele acrescenta que o contrário também é verdadeiro: as pessoas com uma posição elevada na terra terão uma posição inferior no reino de Deus.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13:22–30</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Jesus está ensinando nas cidades em seu caminho para Jerusalém. Alguém pergunta a ele se apenas alguns serão salvos.</w:t>
      </w:r>
    </w:p>
    <w:p>
      <w:pPr/>
      <w:r>
        <w:rPr>
          <w:lang w:val="pt_PT" w:bidi="pt_PT"/>
        </w:rPr>
      </w:r>
      <w:r>
        <w:rPr>
          <w:b/>
          <w:lang w:val="pt_PT" w:bidi="pt_PT"/>
        </w:rPr>
        <w:t>Segunda cena</w:t>
      </w:r>
      <w:r>
        <w:rPr>
          <w:lang w:val="pt_PT" w:bidi="pt_PT"/>
        </w:rPr>
        <w:t>: Jesus diz à multidão para trabalharem duro para entrarem pela porta estreita para o reino de Deus. Ele expõe a eles o que acontecerá se não conseguirem entrar no reino de Deus. Jesus fala sobre aqueles que não entraram pela porta estreita.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Público</w:t>
      </w:r>
    </w:p>
    <w:p>
      <w:pPr>
        <w:pStyle w:val="ListBullet"/>
        <w:spacing w:line="240" w:lineRule="auto"/>
        <w:ind w:left="720"/>
      </w:pPr>
      <w:r>
        <w:rPr>
          <w:lang w:val="pt_PT" w:bidi="pt_PT"/>
        </w:rPr>
      </w:r>
      <w:r>
        <w:rPr>
          <w:lang w:val="pt_PT" w:bidi="pt_PT"/>
        </w:rPr>
        <w:t>Pessoa que questiona Jesus</w:t>
      </w:r>
    </w:p>
    <w:p>
      <w:pPr>
        <w:pStyle w:val="ListBullet"/>
        <w:spacing w:line="240" w:lineRule="auto"/>
        <w:ind w:left="720"/>
      </w:pPr>
      <w:r>
        <w:rPr>
          <w:lang w:val="pt_PT" w:bidi="pt_PT"/>
        </w:rPr>
      </w:r>
      <w:r>
        <w:rPr>
          <w:lang w:val="pt_PT" w:bidi="pt_PT"/>
        </w:rPr>
        <w:t>Proprietário da casa</w:t>
      </w:r>
    </w:p>
    <w:p>
      <w:pPr>
        <w:pStyle w:val="ListBullet"/>
        <w:spacing w:line="240" w:lineRule="auto"/>
        <w:ind w:left="720"/>
      </w:pPr>
      <w:r>
        <w:rPr>
          <w:lang w:val="pt_PT" w:bidi="pt_PT"/>
        </w:rPr>
      </w:r>
      <w:r>
        <w:rPr>
          <w:lang w:val="pt_PT" w:bidi="pt_PT"/>
        </w:rPr>
        <w:t>Pessoas dentro</w:t>
      </w:r>
    </w:p>
    <w:p>
      <w:pPr>
        <w:pStyle w:val="ListBullet"/>
        <w:spacing w:line="240" w:lineRule="auto"/>
        <w:ind w:left="720"/>
      </w:pPr>
      <w:r>
        <w:rPr>
          <w:lang w:val="pt_PT" w:bidi="pt_PT"/>
        </w:rPr>
      </w:r>
      <w:r>
        <w:rPr>
          <w:lang w:val="pt_PT" w:bidi="pt_PT"/>
        </w:rPr>
        <w:t>Pessoas fora</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Gentios de todos os lugares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Enquanto Jesus está ensinando, alguém pergunta a ele sobre quem será salvo. Jesus responde contando uma parábola sobre um proprietário de casa e uma porta estreita.</w:t>
      </w:r>
    </w:p>
    <w:p>
      <w:pPr/>
      <w:r>
        <w:rPr>
          <w:lang w:val="pt_PT" w:bidi="pt_PT"/>
        </w:rPr>
      </w:r>
      <w:r>
        <w:rPr>
          <w:lang w:val="pt_PT" w:bidi="pt_PT"/>
        </w:rPr>
        <w:t>Lembre-se de que a ideia de uma porta dá ao proprietário controle sobre quando abri-la ou fechá-la.</w:t>
      </w:r>
    </w:p>
    <w:p>
      <w:pPr/>
      <w:r>
        <w:rPr>
          <w:lang w:val="pt_PT" w:bidi="pt_PT"/>
        </w:rPr>
      </w:r>
      <w:r>
        <w:rPr>
          <w:lang w:val="pt_PT" w:bidi="pt_PT"/>
        </w:rPr>
        <w:t>Observe que passar pela porta estreita significa ter decidido estar perto do proprietário e segui-lo.</w:t>
      </w:r>
    </w:p>
    <w:p>
      <w:pPr/>
      <w:r>
        <w:rPr>
          <w:lang w:val="pt_PT" w:bidi="pt_PT"/>
        </w:rPr>
      </w:r>
      <w:r>
        <w:rPr>
          <w:lang w:val="pt_PT" w:bidi="pt_PT"/>
        </w:rPr>
        <w:t>Muitos tentam entrar na porta, mas não conseguem, porque o proprietário da casa a fechou. Quando tentam fazer com que o proprietário os reconheça, ele não o faz. Ele mantém a porta fechada e diz para saírem. Elas ficam pesarosos por verem seus antepassados na festa do reino de Deus com não judeus e não podem participar.</w:t>
      </w:r>
    </w:p>
    <w:p>
      <w:pPr/>
      <w:r>
        <w:rPr>
          <w:lang w:val="pt_PT" w:bidi="pt_PT"/>
        </w:rPr>
      </w:r>
      <w:r>
        <w:rPr>
          <w:lang w:val="pt_PT" w:bidi="pt_PT"/>
        </w:rPr>
        <w:t>Não se esqueça de que, para os judeus, o banquete com Abraão, Isaque e Jacó era algo que eles desejariam quando fizessem parte do reino de Deus.</w:t>
      </w:r>
    </w:p>
    <w:p>
      <w:pPr/>
      <w:r>
        <w:rPr>
          <w:lang w:val="pt_PT" w:bidi="pt_PT"/>
        </w:rPr>
      </w:r>
      <w:r>
        <w:rPr>
          <w:lang w:val="pt_PT" w:bidi="pt_PT"/>
        </w:rPr>
        <w:t>Note que, quando Jesus se refere às pessoas que vêm do leste, oeste, sul e norte, ele quer dizer pessoas de toda a terra, de todas as nações. Eles virão para a mesa no reino de Deus.</w:t>
      </w:r>
    </w:p>
    <w:p>
      <w:pPr/>
      <w:r>
        <w:rPr>
          <w:lang w:val="pt_PT" w:bidi="pt_PT"/>
        </w:rPr>
      </w:r>
      <w:r>
        <w:rPr>
          <w:lang w:val="pt_PT" w:bidi="pt_PT"/>
        </w:rPr>
        <w:t>Observe que, para os judeus, era ofensivo compartilhar uma refeição com gentios, ou não judeus.</w:t>
      </w:r>
    </w:p>
    <w:p>
      <w:pPr/>
      <w:r>
        <w:rPr>
          <w:lang w:val="pt_PT" w:bidi="pt_PT"/>
        </w:rPr>
      </w:r>
      <w:r>
        <w:rPr>
          <w:lang w:val="pt_PT" w:bidi="pt_PT"/>
        </w:rPr>
        <w:t>E note que Jesus emprega uma palavra como "deveras" ou "eis", para aconselhar a seus ouvintes a escutarem com cuidado. Jesus estava enfatizando que ele iria dizer algo inesperado. Ele adverte que, no reino de Deus, a ordem de importância será o oposto de como é na terra.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13:22–30</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Público</w:t>
      </w:r>
    </w:p>
    <w:p>
      <w:pPr>
        <w:pStyle w:val="ListBullet"/>
        <w:spacing w:line="240" w:lineRule="auto"/>
        <w:ind w:left="720"/>
      </w:pPr>
      <w:r>
        <w:rPr>
          <w:lang w:val="pt_PT" w:bidi="pt_PT"/>
        </w:rPr>
      </w:r>
      <w:r>
        <w:rPr>
          <w:lang w:val="pt_PT" w:bidi="pt_PT"/>
        </w:rPr>
        <w:t>Pessoa que questiona Jesus</w:t>
      </w:r>
    </w:p>
    <w:p>
      <w:pPr>
        <w:pStyle w:val="ListBullet"/>
        <w:spacing w:line="240" w:lineRule="auto"/>
        <w:ind w:left="720"/>
      </w:pPr>
      <w:r>
        <w:rPr>
          <w:lang w:val="pt_PT" w:bidi="pt_PT"/>
        </w:rPr>
      </w:r>
      <w:r>
        <w:rPr>
          <w:lang w:val="pt_PT" w:bidi="pt_PT"/>
        </w:rPr>
        <w:t>Proprietário da casa</w:t>
      </w:r>
    </w:p>
    <w:p>
      <w:pPr>
        <w:pStyle w:val="ListBullet"/>
        <w:spacing w:line="240" w:lineRule="auto"/>
        <w:ind w:left="720"/>
      </w:pPr>
      <w:r>
        <w:rPr>
          <w:lang w:val="pt_PT" w:bidi="pt_PT"/>
        </w:rPr>
      </w:r>
      <w:r>
        <w:rPr>
          <w:lang w:val="pt_PT" w:bidi="pt_PT"/>
        </w:rPr>
        <w:t>Pessoas dentro</w:t>
      </w:r>
    </w:p>
    <w:p>
      <w:pPr>
        <w:pStyle w:val="ListBullet"/>
        <w:spacing w:line="240" w:lineRule="auto"/>
        <w:ind w:left="720"/>
      </w:pPr>
      <w:r>
        <w:rPr>
          <w:lang w:val="pt_PT" w:bidi="pt_PT"/>
        </w:rPr>
      </w:r>
      <w:r>
        <w:rPr>
          <w:lang w:val="pt_PT" w:bidi="pt_PT"/>
        </w:rPr>
        <w:t>Pessoas fora</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Gentios de todos os lugares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começar a encenação mostrando o proprietário da casa comendo e bebendo com algumas pessoas. Eles estão de costas para Jesus enquanto ele conta a parábola. Mais tarde, o proprietário da casa sai para ensinar as pessoas nas ruas. Quando ele retorna para sua casa, algumas pessoas se voltam e seguem o proprietário, mas outras não o fazem. O proprietário espera por um tempo, mas depois fecha a porta.</w:t>
      </w:r>
    </w:p>
    <w:p>
      <w:pPr/>
      <w:r>
        <w:rPr>
          <w:lang w:val="pt_PT" w:bidi="pt_PT"/>
        </w:rPr>
      </w:r>
      <w:r>
        <w:rPr>
          <w:lang w:val="pt_PT" w:bidi="pt_PT"/>
        </w:rPr>
        <w:t>A equipe deve representar pessoas tentando passar por uma porta estreita.</w:t>
      </w:r>
    </w:p>
    <w:p>
      <w:pPr/>
      <w:r>
        <w:rPr>
          <w:lang w:val="pt_PT" w:bidi="pt_PT"/>
        </w:rPr>
      </w:r>
      <w:r>
        <w:rPr>
          <w:lang w:val="pt_PT" w:bidi="pt_PT"/>
        </w:rPr>
        <w:t>Também devem representar o proprietário da casa fechando a porta após algum tempo. As pessoas deixadas de fora ficam tristes e zangadas. Eles olham para dentro da casa, para a mesa onde Abraão, Isaque e Jacó estão comendo com o proprietário.</w:t>
      </w:r>
    </w:p>
    <w:p>
      <w:pPr/>
      <w:r>
        <w:rPr>
          <w:lang w:val="pt_PT" w:bidi="pt_PT"/>
        </w:rPr>
      </w:r>
      <w:r>
        <w:rPr>
          <w:lang w:val="pt_PT" w:bidi="pt_PT"/>
        </w:rPr>
        <w:t>A equipe deve mostrar pessoas vindo de todas as partes para sentarem-se à mesa.</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Jesus e seus discípulos passando pelas cidades ensinando, ao passo que vão para Jerusalém. Alguém em uma das cidades pergunta a Jesus se apenas uns poucos serão salvos.</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"Estou confiante. Fazemos parte desses poucos", "Confuso; pensei que Jesus veio para salvar a todos em Israel", e "Como Jesus responderá a essa pergunta? Ele sempre tem uma maneira inesperada de responder". Reinicie a cena.</w:t>
      </w:r>
    </w:p>
    <w:p>
      <w:pPr/>
      <w:r>
        <w:rPr>
          <w:lang w:val="pt_PT" w:bidi="pt_PT"/>
        </w:rPr>
      </w:r>
      <w:r>
        <w:rPr>
          <w:lang w:val="pt_PT" w:bidi="pt_PT"/>
        </w:rPr>
        <w:t>Ele diz a todos os ouvintes para se esforçarem para passar pela porta estreita. Explica que muitas pessoas tentam entrar, mas não conseguirão. Jesus adverte: "Quando o proprietário da casa fechar a porta, vocês podem ficar batendo do lado de fora, mas ele dirá que não os conhece. Vocês dirão: "Mas comemos e bebemos em sua presença". Ainda assim o proprietário responderá: "Não sei quem vocês são. Saiam daqui, vocês que praticam o mal".</w:t>
      </w:r>
    </w:p>
    <w:p>
      <w:pPr/>
      <w:r>
        <w:rPr>
          <w:lang w:val="pt_PT" w:bidi="pt_PT"/>
        </w:rPr>
      </w:r>
      <w:r>
        <w:rPr>
          <w:b/>
          <w:lang w:val="pt_PT" w:bidi="pt_PT"/>
        </w:rPr>
        <w:t>Interrompa a cena.</w:t>
      </w:r>
      <w:r>
        <w:rPr>
          <w:lang w:val="pt_PT" w:bidi="pt_PT"/>
        </w:rPr>
        <w:t xml:space="preserve"> Pergunte ao ator que interpreta o público: "Como você se sente?". Você pode ouvir coisas como: "Pensei que só precisava estar com Jesus", "Preocupado. Não sabia que entrar no reino de Deus era tão difícil", e "Furioso. Somos o povo de Deus. Como Jesus pode dizer que Deus não nos reconhecerá?". Reinicie a cena.</w:t>
      </w:r>
    </w:p>
    <w:p>
      <w:pPr/>
      <w:r>
        <w:rPr>
          <w:lang w:val="pt_PT" w:bidi="pt_PT"/>
        </w:rPr>
      </w:r>
      <w:r>
        <w:rPr>
          <w:lang w:val="pt_PT" w:bidi="pt_PT"/>
        </w:rPr>
        <w:t>Jesus continua ensinando. Ele diz: "Naquele lugar, vocês ficarão muito tristes e zangados, quando virem Abraão, Isaque e Jacó comendo à mesa no reino de Deus, sem poderem se juntar a eles. As pessoas virão de todo o mundo, de todas as nações. Comerão à mesa do reino de Deus. Escutem com cuidado, aqueles que vocês consideram serem os últimos, serão os primeiros, e quem vocês pensam que devem ser os primeiros, serão os últimos".</w:t>
      </w:r>
    </w:p>
    <w:p>
      <w:pPr/>
      <w:r>
        <w:rPr>
          <w:lang w:val="pt_PT" w:bidi="pt_PT"/>
        </w:rPr>
      </w:r>
      <w:r>
        <w:rPr>
          <w:b/>
          <w:lang w:val="pt_PT" w:bidi="pt_PT"/>
        </w:rPr>
        <w:t>Interrompa a cena.</w:t>
      </w:r>
      <w:r>
        <w:rPr>
          <w:lang w:val="pt_PT" w:bidi="pt_PT"/>
        </w:rPr>
        <w:t xml:space="preserve"> Pergunte ao ator que interpreta a pessoa do lado de fora: "Como você se sente?". Você pode ouvir coisas como: "Frustrado. Por que as pessoas que não são descendentes de Abraão puderam entrar?", "Fiz o meu melhor para ser o primeiro, por que deveria ser o último?", e "Triste; gostaria de não apenas ter ouvido Jesus, mas também obedecido ao que ele disse".</w:t>
      </w:r>
    </w:p>
    <w:p>
      <w:pPr/>
      <w:r>
        <w:rPr>
          <w:lang w:val="pt_PT" w:bidi="pt_PT"/>
        </w:rPr>
      </w:r>
      <w:r>
        <w:rPr>
          <w:lang w:val="pt_PT" w:bidi="pt_PT"/>
        </w:rPr>
        <w:t>Pergunte ao ator que interpreta os gentios: "Como você se sente?". Vocês podem ouvir coisas como: "Feliz. Nunca imaginei fazer parte de um banquete como este", "Estou feliz pelo fato de o proprietário da casa ter possibilitado que eu pudesse participar", e "Por que tantos de seu próprio povo não fizeram o que ele disse?".</w:t>
      </w:r>
    </w:p>
    <w:p>
      <w:pPr/>
      <w:r>
        <w:rPr>
          <w:lang w:val="pt_PT" w:bidi="pt_PT"/>
        </w:rPr>
      </w:r>
      <w:r>
        <w:rPr>
          <w:lang w:val="pt_PT" w:bidi="pt_PT"/>
        </w:rPr>
        <w:t>Pergunte ao ator que interpreta Abraão: "Como você se sente?". Você pode ouvir coisas como: "Triste. Se apenas todos os meus descendentes tivessem fé no Salvador Prometido de Deus", "Deus é fiel. Ele continua a manter sua promessa trazendo a mim e a muitos outros para a verdadeira terra prometida", e "Humilde". Deus foi capaz de dar seu filho de uma maneira que eu nunca poderia imaginar".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13:22–30</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 seus discípulos, ou seguidores, estão a caminho de </w:t>
      </w:r>
      <w:r>
        <w:rPr>
          <w:b/>
          <w:lang w:val="pt_PT" w:bidi="pt_PT"/>
        </w:rPr>
        <w:t>Jerusalém</w:t>
      </w:r>
      <w:r>
        <w:rPr>
          <w:lang w:val="pt_PT" w:bidi="pt_PT"/>
        </w:rPr>
        <w:t>, a capital religiosa dos judeus. Jerusalém está no glossário principal.</w:t>
      </w:r>
    </w:p>
    <w:p>
      <w:pPr/>
      <w:r>
        <w:rPr>
          <w:lang w:val="pt_PT" w:bidi="pt_PT"/>
        </w:rPr>
      </w:r>
      <w:r>
        <w:rPr>
          <w:lang w:val="pt_PT" w:bidi="pt_PT"/>
        </w:rPr>
        <w:t>Enquanto Jesus está ensinando em uma cidade, alguém pergunta a ele: "</w:t>
      </w:r>
      <w:r>
        <w:rPr>
          <w:b/>
          <w:lang w:val="pt_PT" w:bidi="pt_PT"/>
        </w:rPr>
        <w:t>Senhor</w:t>
      </w:r>
      <w:r>
        <w:rPr>
          <w:lang w:val="pt_PT" w:bidi="pt_PT"/>
        </w:rPr>
        <w:t xml:space="preserve">, apenas poucas pessoas serão </w:t>
      </w:r>
      <w:r>
        <w:rPr>
          <w:b/>
          <w:lang w:val="pt_PT" w:bidi="pt_PT"/>
        </w:rPr>
        <w:t>salvas</w:t>
      </w:r>
      <w:r>
        <w:rPr>
          <w:lang w:val="pt_PT" w:bidi="pt_PT"/>
        </w:rPr>
        <w:t>?". Aqui, Senhor é um título respeitoso que significa o mesmo que mestre. Salvo significa ser resgatado do castigo de Deus para os pecados, ou desobediência a Ele. Traduza Senhor e salvo da mesma maneira que você tem traduzido antes. Os termos Senhor e salvação estão no glossário principal.</w:t>
      </w:r>
    </w:p>
    <w:p>
      <w:pPr/>
      <w:r>
        <w:rPr>
          <w:lang w:val="pt_PT" w:bidi="pt_PT"/>
        </w:rPr>
      </w:r>
      <w:r>
        <w:rPr>
          <w:lang w:val="pt_PT" w:bidi="pt_PT"/>
        </w:rPr>
        <w:t xml:space="preserve">Na história de Jesus sobre o proprietário da casa, o proprietário chama as pessoas de fora de </w:t>
      </w:r>
      <w:r>
        <w:rPr>
          <w:b/>
          <w:lang w:val="pt_PT" w:bidi="pt_PT"/>
        </w:rPr>
        <w:t>malfeitores</w:t>
      </w:r>
      <w:r>
        <w:rPr>
          <w:lang w:val="pt_PT" w:bidi="pt_PT"/>
        </w:rPr>
        <w:t xml:space="preserve"> e diz a eles para irem embora. Malfeitores se refere àqueles que habitualmente fazem o que é errado. O termo Mal está no glossário principal.</w:t>
      </w:r>
    </w:p>
    <w:p>
      <w:pPr/>
      <w:r>
        <w:rPr>
          <w:lang w:val="pt_PT" w:bidi="pt_PT"/>
        </w:rPr>
      </w:r>
      <w:r>
        <w:rPr>
          <w:lang w:val="pt_PT" w:bidi="pt_PT"/>
        </w:rPr>
        <w:t xml:space="preserve">Jesus diz que as pessoas rejeitadas verão seus antepassados e os mensageiros de Deus, os </w:t>
      </w:r>
      <w:r>
        <w:rPr>
          <w:b/>
          <w:lang w:val="pt_PT" w:bidi="pt_PT"/>
        </w:rPr>
        <w:t>profetas,</w:t>
      </w:r>
      <w:r>
        <w:rPr>
          <w:lang w:val="pt_PT" w:bidi="pt_PT"/>
        </w:rPr>
        <w:t xml:space="preserve"> no </w:t>
      </w:r>
      <w:r>
        <w:rPr>
          <w:b/>
          <w:lang w:val="pt_PT" w:bidi="pt_PT"/>
        </w:rPr>
        <w:t>reino de Deus</w:t>
      </w:r>
      <w:r>
        <w:rPr>
          <w:lang w:val="pt_PT" w:bidi="pt_PT"/>
        </w:rPr>
        <w:t>, o lugar onde Deus governa. Elas não poderão se juntar a eles. Traduza profetas e o reino de Deus da mesma maneira que você tem traduzido em passagens anteriores. Ambos os termos estão no glossário principal.</w:t>
      </w:r>
    </w:p>
    <w:p>
      <w:pPr/>
      <w:r>
        <w:rPr>
          <w:lang w:val="pt_PT" w:bidi="pt_PT"/>
        </w:rPr>
      </w:r>
      <w:r>
        <w:rPr>
          <w:lang w:val="pt_PT" w:bidi="pt_PT"/>
        </w:rPr>
        <w:t xml:space="preserve">Jesus diz que pessoas virão de </w:t>
      </w:r>
      <w:r>
        <w:rPr>
          <w:b/>
          <w:lang w:val="pt_PT" w:bidi="pt_PT"/>
        </w:rPr>
        <w:t>todas as direções</w:t>
      </w:r>
      <w:r>
        <w:rPr>
          <w:lang w:val="pt_PT" w:bidi="pt_PT"/>
        </w:rPr>
        <w:t>, norte, sul, leste e oeste, para fazer parte do banquete no reino de Deus. Jesus quer dizer que as pessoas virão não apenas de Israel, mas de todo o mundo.</w:t>
      </w:r>
    </w:p>
    <w:p>
      <w:pPr/>
      <w:r>
        <w:rPr>
          <w:lang w:val="pt_PT" w:bidi="pt_PT"/>
        </w:rPr>
      </w:r>
      <w:r>
        <w:rPr>
          <w:lang w:val="pt_PT" w:bidi="pt_PT"/>
        </w:rPr>
        <w:t>Pare e discuta com sua equipe. Como as pessoas falam sobre direções em sua cultura? Assegure-se de que sua tradução indique que as pessoas virão do mundo todo.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13:22–30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43">
        <w:r>
          <w:rPr>
            <w:lang w:val="pt_PT" w:bidi="pt_PT"/>
          </w:rPr>
          <w:rPr>
            <w:color w:val="0000EE"/>
            <w:u w:val="single"/>
          </w:rPr>
          <w:t>Ouvir e Sentir</w:t>
        </w:r>
      </w:hyperlink>
      <w:r>
        <w:rPr>
          <w:lang w:val="pt_PT" w:bidi="pt_PT"/>
        </w:rPr>
        <w:t xml:space="preserve"> (424 KB)</w:t>
      </w:r>
      <w:r>
        <w:rPr>
          <w:lang w:val="pt_PT" w:bidi="pt_PT"/>
        </w:rPr>
      </w:r>
    </w:p>
    <w:p>
      <w:pPr>
        <w:pStyle w:val="ListBullet"/>
        <w:spacing w:line="240" w:lineRule="auto"/>
        <w:ind w:left="720"/>
      </w:pPr>
      <w:r>
        <w:rPr>
          <w:lang w:val="pt_PT" w:bidi="pt_PT"/>
        </w:rPr>
      </w:r>
      <w:hyperlink r:id="rId344">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345">
        <w:r>
          <w:rPr>
            <w:lang w:val="pt_PT" w:bidi="pt_PT"/>
          </w:rPr>
          <w:rPr>
            <w:color w:val="0000EE"/>
            <w:u w:val="single"/>
          </w:rPr>
          <w:t>Identificando as Cenas</w:t>
        </w:r>
      </w:hyperlink>
      <w:r>
        <w:rPr>
          <w:lang w:val="pt_PT" w:bidi="pt_PT"/>
        </w:rPr>
        <w:t xml:space="preserve"> (1.7 MB)</w:t>
      </w:r>
      <w:r>
        <w:rPr>
          <w:lang w:val="pt_PT" w:bidi="pt_PT"/>
        </w:rPr>
      </w:r>
    </w:p>
    <w:p>
      <w:pPr>
        <w:pStyle w:val="ListBullet"/>
        <w:spacing w:line="240" w:lineRule="auto"/>
        <w:ind w:left="720"/>
      </w:pPr>
      <w:r>
        <w:rPr>
          <w:lang w:val="pt_PT" w:bidi="pt_PT"/>
        </w:rPr>
      </w:r>
      <w:hyperlink r:id="rId346">
        <w:r>
          <w:rPr>
            <w:lang w:val="pt_PT" w:bidi="pt_PT"/>
          </w:rPr>
          <w:rPr>
            <w:color w:val="0000EE"/>
            <w:u w:val="single"/>
          </w:rPr>
          <w:t>Incorporando o Texto</w:t>
        </w:r>
      </w:hyperlink>
      <w:r>
        <w:rPr>
          <w:lang w:val="pt_PT" w:bidi="pt_PT"/>
        </w:rPr>
        <w:t xml:space="preserve"> (3.1 MB)</w:t>
      </w:r>
      <w:r>
        <w:rPr>
          <w:lang w:val="pt_PT" w:bidi="pt_PT"/>
        </w:rPr>
      </w:r>
    </w:p>
    <w:p>
      <w:pPr>
        <w:pStyle w:val="ListBullet"/>
        <w:spacing w:line="240" w:lineRule="auto"/>
        <w:ind w:left="720"/>
      </w:pPr>
      <w:r>
        <w:rPr>
          <w:lang w:val="pt_PT" w:bidi="pt_PT"/>
        </w:rPr>
      </w:r>
      <w:hyperlink r:id="rId347">
        <w:r>
          <w:rPr>
            <w:lang w:val="pt_PT" w:bidi="pt_PT"/>
          </w:rPr>
          <w:rPr>
            <w:color w:val="0000EE"/>
            <w:u w:val="single"/>
          </w:rPr>
          <w:t>Preenchendo as Lacunas</w:t>
        </w:r>
      </w:hyperlink>
      <w:r>
        <w:rPr>
          <w:lang w:val="pt_PT" w:bidi="pt_PT"/>
        </w:rPr>
        <w:t xml:space="preserve"> (1.1 MB)</w:t>
      </w:r>
      <w:r>
        <w:rPr>
          <w:lang w:val="pt_PT" w:bidi="pt_PT"/>
        </w:rPr>
      </w:r>
    </w:p>
    <w:p>
      <w:pPr>
        <w:pStyle w:val="ListBullet"/>
        <w:spacing w:line="240" w:lineRule="auto"/>
        <w:ind w:left="720"/>
      </w:pPr>
      <w:r>
        <w:rPr>
          <w:lang w:val="pt_PT" w:bidi="pt_PT"/>
        </w:rPr>
      </w:r>
      <w:hyperlink r:id="rId348">
        <w:r>
          <w:rPr>
            <w:lang w:val="pt_PT" w:bidi="pt_PT"/>
          </w:rPr>
          <w:rPr>
            <w:color w:val="0000EE"/>
            <w:u w:val="single"/>
          </w:rPr>
          <w:t>Falando a Palavra</w:t>
        </w:r>
      </w:hyperlink>
      <w:r>
        <w:rPr>
          <w:lang w:val="pt_PT" w:bidi="pt_PT"/>
        </w:rPr>
        <w:t xml:space="preserve"> (914 KB)</w:t>
      </w:r>
      <w:r>
        <w:rPr>
          <w:lang w:val="pt_PT" w:bidi="pt_PT"/>
        </w:rPr>
      </w:r>
      <w:r>
        <w:rPr>
          <w:lang w:val="pt_PT" w:bidi="pt_PT"/>
        </w:rPr>
      </w:r>
      <w:r>
        <w:rPr>
          <w:lang w:val="pt_PT" w:bidi="pt_PT"/>
        </w:rPr>
      </w:r>
    </w:p>
    <w:p>
      <w:pPr/>
      <w:r>
        <w:rPr>
          <w:lang w:val="pt_PT" w:bidi="pt_PT"/>
        </w:rPr>
      </w:r>
    </w:p>
    <w:p>
      <w:pPr>
        <w:pStyle w:val="Heading2"/>
      </w:pPr>
      <w:r>
        <w:rPr>
          <w:lang w:val="pt_PT" w:bidi="pt_PT"/>
        </w:rPr>
        <w:t>Lucas 13:31–35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13:31–35</w:t>
      </w:r>
    </w:p>
    <w:p>
      <w:pPr/>
      <w:r>
        <w:rPr>
          <w:lang w:val="pt_PT" w:bidi="pt_PT"/>
        </w:rPr>
      </w:r>
      <w:r>
        <w:rPr>
          <w:lang w:val="pt_PT" w:bidi="pt_PT"/>
        </w:rPr>
        <w:t>Escute Lucas 13:31–35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13:31–35</w:t>
      </w:r>
    </w:p>
    <w:p>
      <w:pPr/>
      <w:r>
        <w:rPr>
          <w:lang w:val="pt_PT" w:bidi="pt_PT"/>
        </w:rPr>
      </w:r>
      <w:r>
        <w:rPr>
          <w:lang w:val="pt_PT" w:bidi="pt_PT"/>
        </w:rPr>
        <w:t>Ouça o texto uma vez na versão mais fácil de entender.</w:t>
      </w:r>
    </w:p>
    <w:p>
      <w:pPr/>
      <w:r>
        <w:rPr>
          <w:lang w:val="pt_PT" w:bidi="pt_PT"/>
        </w:rPr>
      </w:r>
      <w:r>
        <w:rPr>
          <w:lang w:val="pt_PT" w:bidi="pt_PT"/>
        </w:rPr>
        <w:t>Na última história, Jesus e seus discípulos estavam a caminho de Jerusalém. Jesus parou e ensinou em diferentes aldeias pelo caminho. Em certo lugar, Jesus respondeu à pergunta de alguém sobre quem seria salvo. Pouco depois, alguns líderes religiosos alertam Jesus para sair, porque Herodes queria matá-lo.</w:t>
      </w:r>
    </w:p>
    <w:p>
      <w:pPr/>
      <w:r>
        <w:rPr>
          <w:lang w:val="pt_PT" w:bidi="pt_PT"/>
        </w:rPr>
      </w:r>
      <w:r>
        <w:rPr>
          <w:lang w:val="pt_PT" w:bidi="pt_PT"/>
        </w:rPr>
        <w:t>Jesus está com seus discípulos, ou seguidores mais próximos, ensinando as pessoas em uma cidade a caminho de Jerusalém. Logo depois que Jesus ensina sobre o reino de Deus ser como um lar com uma porta estreita, alguns fariseus, ou líderes religiosos, dizem a Jesus que ele deve ir embora. Eles dizem a Jesus que Herodes, o governador da Galileia, quer matá-lo. Você deve se lembrar de uma passagem anterior de que Herodes Ântipas era o mesmo governante que matou João Batista, decepando-lhe a cabeça. Os fariseus dizem isso como um aviso educado, e não como uma ordem. Não sabemos se esses fariseus eram sinceros em seu aviso a Jesus, ou se eles simplesmente queriam que ele fosse embora.</w:t>
      </w:r>
    </w:p>
    <w:p>
      <w:pPr/>
      <w:r>
        <w:rPr>
          <w:lang w:val="pt_PT" w:bidi="pt_PT"/>
        </w:rPr>
      </w:r>
      <w:r>
        <w:rPr>
          <w:lang w:val="pt_PT" w:bidi="pt_PT"/>
        </w:rPr>
        <w:t>Pare e discuta com sua equipe. Em sua cultura, como as pessoas pedem educadamente a outros para deixarem sua comunidade?</w:t>
      </w:r>
    </w:p>
    <w:p>
      <w:pPr/>
      <w:r>
        <w:rPr>
          <w:lang w:val="pt_PT" w:bidi="pt_PT"/>
        </w:rPr>
      </w:r>
      <w:r>
        <w:rPr>
          <w:lang w:val="pt_PT" w:bidi="pt_PT"/>
        </w:rPr>
        <w:t>Jesus responde dando aos fariseus uma mensagem a Herodes. Jesus compara Herodes a uma raposa. Embora Jesus tenha usado o exemplo de uma raposa antes, a comparação com uma raposa agora tem um significado diferente. Jesus poderia estar dizendo que Herodes era astuto ou destrutivo como uma raposa.</w:t>
      </w:r>
    </w:p>
    <w:p>
      <w:pPr/>
      <w:r>
        <w:rPr>
          <w:lang w:val="pt_PT" w:bidi="pt_PT"/>
        </w:rPr>
      </w:r>
      <w:r>
        <w:rPr>
          <w:lang w:val="pt_PT" w:bidi="pt_PT"/>
        </w:rPr>
        <w:t>Pare e mostre à sua equipe uma imagem de uma raposa. Discuta com sua equipe: como as pessoas são comparadas com os animais em sua cultura? Que animal em sua cultura é descrito como astuto?</w:t>
      </w:r>
    </w:p>
    <w:p>
      <w:pPr/>
      <w:r>
        <w:rPr>
          <w:lang w:val="pt_PT" w:bidi="pt_PT"/>
        </w:rPr>
      </w:r>
      <w:r>
        <w:rPr>
          <w:lang w:val="pt_PT" w:bidi="pt_PT"/>
        </w:rPr>
        <w:t>Jesus quer que os fariseus digam a Herodes que ele iria continuar seu ministério por um curto período ainda, antes de concluí-lo. Ele quer dizer que continuará a curar e a expulsar espíritos malignos das pessoas. Quando Jesus diz "hoje e amanhã", ele não quer dizer literalmente por mais dois dias. Em vez disso, ele quer dizer por um curto período. No final desse período, Jesus iria "alcançar seu objetivo". Provavelmente Jesus estava se referindo à sua morte em Jerusalém. Morrer na cruz seria o ato final de Jesus para salvar as pessoas de sua desobediência a Deus.</w:t>
      </w:r>
    </w:p>
    <w:p>
      <w:pPr/>
      <w:r>
        <w:rPr>
          <w:lang w:val="pt_PT" w:bidi="pt_PT"/>
        </w:rPr>
      </w:r>
      <w:r>
        <w:rPr>
          <w:lang w:val="pt_PT" w:bidi="pt_PT"/>
        </w:rPr>
        <w:t>Jesus enfatiza repetindo que ele deve continuar viajando para Jerusalém para realizar o propósito para o qual Deus o enviou. Era o plano de Deus que Jesus morresse em Jerusalém. Jesus diz que Jerusalém é o lugar onde os profetas, ou mensageiros de Deus, morrem. Isso era irônico, quer dizer, o oposto do esperado, pois Jerusalém era vista como um lugar sagrado, um lugar separado para Deus. O Templo, o principal lugar de culto judaico, estava localizado em Jerusalém. No entanto, tantos profetas foram mortos em Jerusalém, que ela era conhecida como o lugar onde os profetas morriam. Jesus estava dizendo que ele era um profeta e as pessoas em Jerusalém o matariam.</w:t>
      </w:r>
    </w:p>
    <w:p>
      <w:pPr/>
      <w:r>
        <w:rPr>
          <w:lang w:val="pt_PT" w:bidi="pt_PT"/>
        </w:rPr>
      </w:r>
      <w:r>
        <w:rPr>
          <w:lang w:val="pt_PT" w:bidi="pt_PT"/>
        </w:rPr>
        <w:t>Pare e discuta com sua equipe. Em sua área, que lugares são considerados santos, ou separados para Deus? O que as pessoas esperam que aconteça, ou que não aconteça, nos lugares santos em sua área?</w:t>
      </w:r>
    </w:p>
    <w:p>
      <w:pPr/>
      <w:r>
        <w:rPr>
          <w:lang w:val="pt_PT" w:bidi="pt_PT"/>
        </w:rPr>
      </w:r>
      <w:r>
        <w:rPr>
          <w:lang w:val="pt_PT" w:bidi="pt_PT"/>
        </w:rPr>
        <w:t>Então Jesus fala com grande tristeza à cidade de Jerusalém, como se ela fosse uma pessoa. Jesus diz: "Oh! Jerusalém, Jerusalém". A repetição do nome da cidade expressa tristeza e desaprovação.</w:t>
      </w:r>
    </w:p>
    <w:p>
      <w:pPr/>
      <w:r>
        <w:rPr>
          <w:lang w:val="pt_PT" w:bidi="pt_PT"/>
        </w:rPr>
      </w:r>
      <w:r>
        <w:rPr>
          <w:lang w:val="pt_PT" w:bidi="pt_PT"/>
        </w:rPr>
        <w:t>Pare e discuta com sua equipe. Como as pessoas lamentam ou falam com tristeza em sua cultura?</w:t>
      </w:r>
    </w:p>
    <w:p>
      <w:pPr/>
      <w:r>
        <w:rPr>
          <w:lang w:val="pt_PT" w:bidi="pt_PT"/>
        </w:rPr>
      </w:r>
      <w:r>
        <w:rPr>
          <w:lang w:val="pt_PT" w:bidi="pt_PT"/>
        </w:rPr>
        <w:t>Nos Evangelhos de Mateus e Marcos, Jesus diz as mesmas palavras, mas ele estava no Templo quando as disse. É possível que Jesus tenha dito o mesmo mais de uma vez. Ele fala com o povo de Jerusalém e os descreve como pessoas que matam profetas enviados de Deus. Os líderes religiosos judaicos geralmente matavam os criminosos jogando pedras neles até que estivessem mortos. Quando Jesus diz que ele quer "reunir seus filhos", ele está se referindo ao povo de Jerusalém. Jesus usa uma comparação de uma galinha com seus filhotes para dizer que ele queria proteger o povo de Jerusalém do perigo e do julgamento. Ao contrário de uma raposa, uma galinha quer proteger, não destruir. Mas o povo de Jerusalém se recusou a deixar que Jesus os protegesse. Não confiaram em Jesus como o Salvador Prometido. Por isso, não receberiam a proteção de Jesus do julgamento futuro de Deus.</w:t>
      </w:r>
    </w:p>
    <w:p>
      <w:pPr/>
      <w:r>
        <w:rPr>
          <w:lang w:val="pt_PT" w:bidi="pt_PT"/>
        </w:rPr>
      </w:r>
      <w:r>
        <w:rPr>
          <w:lang w:val="pt_PT" w:bidi="pt_PT"/>
        </w:rPr>
        <w:t>Pare e mostre uma imagem de uma galinha com seus filhotes sob as asas.</w:t>
      </w:r>
    </w:p>
    <w:p>
      <w:pPr/>
      <w:r>
        <w:rPr>
          <w:lang w:val="pt_PT" w:bidi="pt_PT"/>
        </w:rPr>
      </w:r>
      <w:r>
        <w:rPr>
          <w:lang w:val="pt_PT" w:bidi="pt_PT"/>
        </w:rPr>
        <w:t>Jesus profetiza falando sobre o que acontecerá. Ele diz: "Sua casa ficará desolada". Como resultado de não aceitar Jesus como o Salvador Prometido, Deus abandonaria o povo de Jerusalém e o Templo nela. Deus não os protegeria mais. A maioria dos estudiosos acha que isso é o que aconteceu quando os romanos destruíram Jerusalém, cerca de 40 anos depois que Jesus morreu.</w:t>
      </w:r>
    </w:p>
    <w:p>
      <w:pPr/>
      <w:r>
        <w:rPr>
          <w:lang w:val="pt_PT" w:bidi="pt_PT"/>
        </w:rPr>
      </w:r>
      <w:r>
        <w:rPr>
          <w:lang w:val="pt_PT" w:bidi="pt_PT"/>
        </w:rPr>
        <w:t>Jesus diz que o povo não o veria de novo, até que eles o recebessem. Isso poderia se referir à entrada de Jesus em Jerusalém, o retorno de Jesus à terra vindo do céu, ou sempre que os judeus aceitassem Jesus como o Salvador Prometido. Jesus prediz o que eles dirão, citando uma passagem do livro dos Salmos. Jesus diz: "Bendito aquele que vem em nome do Senhor". A citação expressa louvor a Jesus como o Salvador Prometido que Deus abençoou, ou mostrou favor. "Aquele que vem em nome do Senhor" era um título que os judeus costumavam usar para se referir ao Salvador Prometido. Quer dizer aquele que vem como um representante do Senhor. Senhor se refere ao nome pessoal de Deus, Javé. Jesus sabia que, no futuro, quando ele entrasse em Jerusalém, as pessoas gritariam louvores por todos os milagres que Deus havia feito por meio dele. Mas, eventualmente, eles matariam Jesus, assim como mataram os profetas.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13:31–35</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duas cenas.</w:t>
      </w:r>
    </w:p>
    <w:p>
      <w:pPr/>
      <w:r>
        <w:rPr>
          <w:lang w:val="pt_PT" w:bidi="pt_PT"/>
        </w:rPr>
      </w:r>
      <w:r>
        <w:rPr>
          <w:b/>
          <w:lang w:val="pt_PT" w:bidi="pt_PT"/>
        </w:rPr>
        <w:t>Primeira cena:</w:t>
      </w:r>
      <w:r>
        <w:rPr>
          <w:lang w:val="pt_PT" w:bidi="pt_PT"/>
        </w:rPr>
        <w:t xml:space="preserve"> os fariseus dizem a Jesus para ir embora, porque Herodes quer matá-lo. Jesus dá aos fariseus uma mensagem para Herodes. Jesus diz que ele continuará seu ministério por um pouco mais antes de morrer. Assim como os profetas que vieram antes dele, Jesus diz que ele não será morto em outro lugar que não seja Jerusalém.</w:t>
      </w:r>
    </w:p>
    <w:p>
      <w:pPr/>
      <w:r>
        <w:rPr>
          <w:lang w:val="pt_PT" w:bidi="pt_PT"/>
        </w:rPr>
      </w:r>
      <w:r>
        <w:rPr>
          <w:b/>
          <w:lang w:val="pt_PT" w:bidi="pt_PT"/>
        </w:rPr>
        <w:t>Segunda cena:</w:t>
      </w:r>
      <w:r>
        <w:rPr>
          <w:lang w:val="pt_PT" w:bidi="pt_PT"/>
        </w:rPr>
        <w:t xml:space="preserve"> Jesus está triste sobre Jerusalém, porque as pessoas que lá viviam mataram os profetas. Jesus diz que em breve as pessoas não o veriam de novo até que dissessem: "Bendito aquele que vem em nome do Senhor".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Profetas mortos</w:t>
      </w:r>
    </w:p>
    <w:p>
      <w:pPr>
        <w:pStyle w:val="ListBullet"/>
        <w:spacing w:line="240" w:lineRule="auto"/>
        <w:ind w:left="720"/>
      </w:pPr>
      <w:r>
        <w:rPr>
          <w:lang w:val="pt_PT" w:bidi="pt_PT"/>
        </w:rPr>
      </w:r>
      <w:r>
        <w:rPr>
          <w:lang w:val="pt_PT" w:bidi="pt_PT"/>
        </w:rPr>
        <w:t>Pessoas de Jerusalém</w:t>
      </w:r>
    </w:p>
    <w:p>
      <w:pPr>
        <w:pStyle w:val="ListBullet"/>
        <w:spacing w:line="240" w:lineRule="auto"/>
        <w:ind w:left="720"/>
      </w:pPr>
      <w:r>
        <w:rPr>
          <w:lang w:val="pt_PT" w:bidi="pt_PT"/>
        </w:rPr>
      </w:r>
      <w:r>
        <w:rPr>
          <w:lang w:val="pt_PT" w:bidi="pt_PT"/>
        </w:rPr>
        <w:t>Galinha</w:t>
      </w:r>
    </w:p>
    <w:p>
      <w:pPr>
        <w:pStyle w:val="ListBullet"/>
        <w:spacing w:line="240" w:lineRule="auto"/>
        <w:ind w:left="720"/>
      </w:pPr>
      <w:r>
        <w:rPr>
          <w:lang w:val="pt_PT" w:bidi="pt_PT"/>
        </w:rPr>
      </w:r>
      <w:r>
        <w:rPr>
          <w:lang w:val="pt_PT" w:bidi="pt_PT"/>
        </w:rPr>
        <w:t>Pintinhos</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Tenha em mente que Jesus está viajando para Jerusalém.</w:t>
      </w:r>
    </w:p>
    <w:p>
      <w:pPr/>
      <w:r>
        <w:rPr>
          <w:lang w:val="pt_PT" w:bidi="pt_PT"/>
        </w:rPr>
      </w:r>
      <w:r>
        <w:rPr>
          <w:lang w:val="pt_PT" w:bidi="pt_PT"/>
        </w:rPr>
        <w:t>Lembre-se de que fariseus dizem a Jesus para ir embora, pois Herodes quer matá-lo. Jesus responde dizendo que continuará realizando suas obras.</w:t>
      </w:r>
    </w:p>
    <w:p>
      <w:pPr/>
      <w:r>
        <w:rPr>
          <w:lang w:val="pt_PT" w:bidi="pt_PT"/>
        </w:rPr>
      </w:r>
      <w:r>
        <w:rPr>
          <w:lang w:val="pt_PT" w:bidi="pt_PT"/>
        </w:rPr>
        <w:t>Note que, ao dizer "raposa", Jesus está se referindo a Herodes.</w:t>
      </w:r>
    </w:p>
    <w:p>
      <w:pPr/>
      <w:r>
        <w:rPr>
          <w:lang w:val="pt_PT" w:bidi="pt_PT"/>
        </w:rPr>
      </w:r>
      <w:r>
        <w:rPr>
          <w:lang w:val="pt_PT" w:bidi="pt_PT"/>
        </w:rPr>
        <w:t>Outro ponto a lembrar é que Jesus diz hoje, amanhã e no dia seguinte, para mostrar que ele ainda realizaria sinais e milagres por pouco tempo.</w:t>
      </w:r>
    </w:p>
    <w:p>
      <w:pPr/>
      <w:r>
        <w:rPr>
          <w:lang w:val="pt_PT" w:bidi="pt_PT"/>
        </w:rPr>
      </w:r>
      <w:r>
        <w:rPr>
          <w:lang w:val="pt_PT" w:bidi="pt_PT"/>
        </w:rPr>
        <w:t>Também, observe que Jesus relembra aos fariseus que os antepassados deles mataram os profetas, ou mensageiros de Deus, em Jerusalém, a cidade sagrada onde os judeus adoravam a Deus. Quando Jesus diz: "é certo que nenhum profeta deve ser morto fora de Jerusalém", ele está sendo irônico, ou exagerando o fato de Jerusalém ser uma cidade conhecida por perseguir profetas. Jesus está dizendo que ele seguirá os mesmos passos que os profetas. As ameaças de Herodes não fariam diferença.</w:t>
      </w:r>
    </w:p>
    <w:p>
      <w:pPr/>
      <w:r>
        <w:rPr>
          <w:lang w:val="pt_PT" w:bidi="pt_PT"/>
        </w:rPr>
      </w:r>
      <w:r>
        <w:rPr>
          <w:lang w:val="pt_PT" w:bidi="pt_PT"/>
        </w:rPr>
        <w:t>Pare e discuta com sua equipe. Que palavras ou frases vocês usam em seu idioma para expressar exagero ou ironia?</w:t>
      </w:r>
    </w:p>
    <w:p>
      <w:pPr/>
      <w:r>
        <w:rPr>
          <w:lang w:val="pt_PT" w:bidi="pt_PT"/>
        </w:rPr>
      </w:r>
      <w:r>
        <w:rPr>
          <w:lang w:val="pt_PT" w:bidi="pt_PT"/>
        </w:rPr>
        <w:t>Note que Jesus está falando com Jerusalém, como se ele estivesse falando com uma pessoa. Ele fala sobre Jerusalém, como se a cidade pudesse matar pessoas. Além disso, ele se refere a Jerusalém como se ela conseguisse impedir que Jesus protegesse seus habitantes.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13:31–35</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dessa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Profetas mortos</w:t>
      </w:r>
    </w:p>
    <w:p>
      <w:pPr>
        <w:pStyle w:val="ListBullet"/>
        <w:spacing w:line="240" w:lineRule="auto"/>
        <w:ind w:left="720"/>
      </w:pPr>
      <w:r>
        <w:rPr>
          <w:lang w:val="pt_PT" w:bidi="pt_PT"/>
        </w:rPr>
      </w:r>
      <w:r>
        <w:rPr>
          <w:lang w:val="pt_PT" w:bidi="pt_PT"/>
        </w:rPr>
        <w:t>Pessoas de Jerusalém</w:t>
      </w:r>
    </w:p>
    <w:p>
      <w:pPr>
        <w:pStyle w:val="ListBullet"/>
        <w:spacing w:line="240" w:lineRule="auto"/>
        <w:ind w:left="720"/>
      </w:pPr>
      <w:r>
        <w:rPr>
          <w:lang w:val="pt_PT" w:bidi="pt_PT"/>
        </w:rPr>
      </w:r>
      <w:r>
        <w:rPr>
          <w:lang w:val="pt_PT" w:bidi="pt_PT"/>
        </w:rPr>
        <w:t>Galinha</w:t>
      </w:r>
    </w:p>
    <w:p>
      <w:pPr>
        <w:pStyle w:val="ListBullet"/>
        <w:spacing w:line="240" w:lineRule="auto"/>
        <w:ind w:left="720"/>
      </w:pPr>
      <w:r>
        <w:rPr>
          <w:lang w:val="pt_PT" w:bidi="pt_PT"/>
        </w:rPr>
      </w:r>
      <w:r>
        <w:rPr>
          <w:lang w:val="pt_PT" w:bidi="pt_PT"/>
        </w:rPr>
        <w:t>Pintinhos</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os fariseus dizendo a Jesus para ir embora.</w:t>
      </w:r>
    </w:p>
    <w:p>
      <w:pPr/>
      <w:r>
        <w:rPr>
          <w:lang w:val="pt_PT" w:bidi="pt_PT"/>
        </w:rPr>
      </w:r>
      <w:r>
        <w:rPr>
          <w:lang w:val="pt_PT" w:bidi="pt_PT"/>
        </w:rPr>
        <w:t>Deve representar também alguns profetas e alguns mensageiros sendo mortos por apedrejamento em Jerusalém, enquanto Jesus descreve essas ações.</w:t>
      </w:r>
    </w:p>
    <w:p>
      <w:pPr/>
      <w:r>
        <w:rPr>
          <w:lang w:val="pt_PT" w:bidi="pt_PT"/>
        </w:rPr>
      </w:r>
      <w:r>
        <w:rPr>
          <w:lang w:val="pt_PT" w:bidi="pt_PT"/>
        </w:rPr>
        <w:t>Encenem também a lamentação de Jesus, ao dizer com voz triste: "Oh! Jerusalém...".</w:t>
      </w:r>
    </w:p>
    <w:p>
      <w:pPr/>
      <w:r>
        <w:rPr>
          <w:lang w:val="pt_PT" w:bidi="pt_PT"/>
        </w:rPr>
      </w:r>
      <w:r>
        <w:rPr>
          <w:lang w:val="pt_PT" w:bidi="pt_PT"/>
        </w:rPr>
        <w:t>Representem uma galinha tentando reunir seus filhotes sob suas asas, mas os filhotes a rejeitam e fogem para longe.</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Deve haver uma encenação dos fariseus dizendo a Jesus para ir embora, porque Herodes quer matá-lo. Jesus responde dizendo que ele continuará realizando milagres, porque um profeta não pode morrer longe de Jerusalém. Com tristeza, Jesus diz que Jerusalém é uma cidade que mata os mensageiros de Deus e atira pedras naqueles que são enviados a ela.</w:t>
      </w:r>
    </w:p>
    <w:p>
      <w:pPr/>
      <w:r>
        <w:rPr>
          <w:lang w:val="pt_PT" w:bidi="pt_PT"/>
        </w:rPr>
      </w:r>
      <w:r>
        <w:rPr>
          <w:b/>
          <w:lang w:val="pt_PT" w:bidi="pt_PT"/>
        </w:rPr>
        <w:t>Interrompa a cena.</w:t>
      </w:r>
      <w:r>
        <w:rPr>
          <w:lang w:val="pt_PT" w:bidi="pt_PT"/>
        </w:rPr>
        <w:t xml:space="preserve"> Pergunte ao ator que interpreta os fariseus: "Como você se sente?". Você pode ouvir coisas como: "Confuso. Por que ele está se sentindo tão confiante?", "Furioso; minha intenção era que ele fosse embora logo" e "Ofendido. Sei que nossos antepassados mataram alguns profetas, mas não somos como eles".</w:t>
      </w:r>
    </w:p>
    <w:p>
      <w:pPr/>
      <w:r>
        <w:rPr>
          <w:lang w:val="pt_PT" w:bidi="pt_PT"/>
        </w:rPr>
      </w:r>
      <w:r>
        <w:rPr>
          <w:lang w:val="pt_PT" w:bidi="pt_PT"/>
        </w:rPr>
        <w:t>Pergunte ao ator que interpreta Jesus: "Como você se sente?" Você pode ouvir coisas como: "Com o coração partido. Meu povo continua a rejeitar a mensagem e os mensageiros de Deus", "Sobrecarregado. Sei que minha morte está chegando em breve", e "Sem medo. Sei que meu Pai está no controle". Reinicie a cena.</w:t>
      </w:r>
    </w:p>
    <w:p>
      <w:pPr/>
      <w:r>
        <w:rPr>
          <w:lang w:val="pt_PT" w:bidi="pt_PT"/>
        </w:rPr>
      </w:r>
      <w:r>
        <w:rPr>
          <w:lang w:val="pt_PT" w:bidi="pt_PT"/>
        </w:rPr>
        <w:t>Representem Jesus dizendo que está tentando reunir as pessoas de Jerusalém como uma galinha que tenta reunir seus filhotes. Jesus diz que eles não estavam dispostos. Finalmente, Jesus os avisa que não o verão até que digam: "Bendito aquele que vem em nome do Senhor".</w:t>
      </w:r>
    </w:p>
    <w:p>
      <w:pPr/>
      <w:r>
        <w:rPr>
          <w:lang w:val="pt_PT" w:bidi="pt_PT"/>
        </w:rPr>
      </w:r>
      <w:r>
        <w:rPr>
          <w:b/>
          <w:lang w:val="pt_PT" w:bidi="pt_PT"/>
        </w:rPr>
        <w:t>Interrompa a cena.</w:t>
      </w:r>
      <w:r>
        <w:rPr>
          <w:lang w:val="pt_PT" w:bidi="pt_PT"/>
        </w:rPr>
        <w:t xml:space="preserve"> Pergunte aos atores que interpretam os discípulos: "Como vocês se sentem?". Você pode ouvir coisas como: "Confuso. Por que Jesus está falando sobre morrer?", "Triste; eu me lembro de como Jesus foi rejeitado em diferentes ocasiões", e "Encorajado; haverá um momento em que as pessoas dirão: ‛Bendito aquele que vem em nome do Senhor'".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13:31–35</w:t>
      </w:r>
    </w:p>
    <w:p>
      <w:pPr/>
      <w:r>
        <w:rPr>
          <w:lang w:val="pt_PT" w:bidi="pt_PT"/>
        </w:rPr>
      </w:r>
      <w:r>
        <w:rPr>
          <w:lang w:val="pt_PT" w:bidi="pt_PT"/>
        </w:rPr>
        <w:t>Ouça o texto uma vez na versão mais fácil de entender.</w:t>
      </w:r>
    </w:p>
    <w:p>
      <w:pPr/>
      <w:r>
        <w:rPr>
          <w:lang w:val="pt_PT" w:bidi="pt_PT"/>
        </w:rPr>
      </w:r>
      <w:r>
        <w:rPr>
          <w:lang w:val="pt_PT" w:bidi="pt_PT"/>
        </w:rPr>
        <w:t xml:space="preserve">Depois de Jesus ensinar um grupo de pessoas, alguns </w:t>
      </w:r>
      <w:r>
        <w:rPr>
          <w:b/>
          <w:lang w:val="pt_PT" w:bidi="pt_PT"/>
        </w:rPr>
        <w:t>fariseus</w:t>
      </w:r>
      <w:r>
        <w:rPr>
          <w:lang w:val="pt_PT" w:bidi="pt_PT"/>
        </w:rPr>
        <w:t>, ou líderes religiosos, o alertam que Herodes quer matá-lo. Traduza fariseu da mesma maneira que você já traduziu antes. O termo Fariseu está no glossário principal.</w:t>
      </w:r>
    </w:p>
    <w:p>
      <w:pPr/>
      <w:r>
        <w:rPr>
          <w:lang w:val="pt_PT" w:bidi="pt_PT"/>
        </w:rPr>
      </w:r>
      <w:r>
        <w:rPr>
          <w:lang w:val="pt_PT" w:bidi="pt_PT"/>
        </w:rPr>
        <w:t xml:space="preserve">Jesus diz que ele continuará a curar as pessoas e a expulsar </w:t>
      </w:r>
      <w:r>
        <w:rPr>
          <w:b/>
          <w:lang w:val="pt_PT" w:bidi="pt_PT"/>
        </w:rPr>
        <w:t>demônios</w:t>
      </w:r>
      <w:r>
        <w:rPr>
          <w:lang w:val="pt_PT" w:bidi="pt_PT"/>
        </w:rPr>
        <w:t xml:space="preserve">, ou espíritos malignos, das pessoas. Traduza demônio da mesma maneira que você tem traduzido nas passagens anteriores. O termo Demônio consta do glossário principal. Jesus diz que fará isso até chegar a </w:t>
      </w:r>
      <w:r>
        <w:rPr>
          <w:b/>
          <w:lang w:val="pt_PT" w:bidi="pt_PT"/>
        </w:rPr>
        <w:t>Jerusalém</w:t>
      </w:r>
      <w:r>
        <w:rPr>
          <w:lang w:val="pt_PT" w:bidi="pt_PT"/>
        </w:rPr>
        <w:t>, a capital religiosa judaica, onde ele sabe que iria morrer. O termo Jerusalém está no glossário principal.</w:t>
      </w:r>
    </w:p>
    <w:p>
      <w:pPr/>
      <w:r>
        <w:rPr>
          <w:lang w:val="pt_PT" w:bidi="pt_PT"/>
        </w:rPr>
      </w:r>
      <w:r>
        <w:rPr>
          <w:lang w:val="pt_PT" w:bidi="pt_PT"/>
        </w:rPr>
        <w:t xml:space="preserve">Jesus diz que Jerusalém é a cidade onde as pessoas matam </w:t>
      </w:r>
      <w:r>
        <w:rPr>
          <w:b/>
          <w:lang w:val="pt_PT" w:bidi="pt_PT"/>
        </w:rPr>
        <w:t>profetas</w:t>
      </w:r>
      <w:r>
        <w:rPr>
          <w:lang w:val="pt_PT" w:bidi="pt_PT"/>
        </w:rPr>
        <w:t>, ou mensageiros de Deus. Traduza profeta da mesma maneira que você traduziu antes. O termo profeta está no glossário principal.</w:t>
      </w:r>
    </w:p>
    <w:p>
      <w:pPr/>
      <w:r>
        <w:rPr>
          <w:lang w:val="pt_PT" w:bidi="pt_PT"/>
        </w:rPr>
      </w:r>
      <w:r>
        <w:rPr>
          <w:lang w:val="pt_PT" w:bidi="pt_PT"/>
        </w:rPr>
        <w:t xml:space="preserve">Jesus diz que as pessoas não o veriam de novo até o momento em que o recebessem. Eles o receberão dizendo que ele é </w:t>
      </w:r>
      <w:r>
        <w:rPr>
          <w:b/>
          <w:lang w:val="pt_PT" w:bidi="pt_PT"/>
        </w:rPr>
        <w:t>bendito</w:t>
      </w:r>
      <w:r>
        <w:rPr>
          <w:lang w:val="pt_PT" w:bidi="pt_PT"/>
        </w:rPr>
        <w:t xml:space="preserve">, ou favorecido por Deus. Traduza abençoada da mesma maneira que você já o fez. O termo Abençoado está no glossário principal. Aquele que vem em nome do </w:t>
      </w:r>
      <w:r>
        <w:rPr>
          <w:b/>
          <w:lang w:val="pt_PT" w:bidi="pt_PT"/>
        </w:rPr>
        <w:t>Senhor</w:t>
      </w:r>
      <w:r>
        <w:rPr>
          <w:lang w:val="pt_PT" w:bidi="pt_PT"/>
        </w:rPr>
        <w:t xml:space="preserve"> é um título que se refere ao Salvador Prometido. Aqui, Senhor se refere ao próprio Deus, uma vez que os judeus não usavam o nome real de Deus, Javé, por respeito. Traduza Senhor da mesma maneira que você já traduziu antes. O termo Senhor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13:31–35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49">
        <w:r>
          <w:rPr>
            <w:lang w:val="pt_PT" w:bidi="pt_PT"/>
          </w:rPr>
          <w:rPr>
            <w:color w:val="0000EE"/>
            <w:u w:val="single"/>
          </w:rPr>
          <w:t>Ouvir e Sentir</w:t>
        </w:r>
      </w:hyperlink>
      <w:r>
        <w:rPr>
          <w:lang w:val="pt_PT" w:bidi="pt_PT"/>
        </w:rPr>
        <w:t xml:space="preserve"> (401 KB)</w:t>
      </w:r>
      <w:r>
        <w:rPr>
          <w:lang w:val="pt_PT" w:bidi="pt_PT"/>
        </w:rPr>
      </w:r>
    </w:p>
    <w:p>
      <w:pPr>
        <w:pStyle w:val="ListBullet"/>
        <w:spacing w:line="240" w:lineRule="auto"/>
        <w:ind w:left="720"/>
      </w:pPr>
      <w:r>
        <w:rPr>
          <w:lang w:val="pt_PT" w:bidi="pt_PT"/>
        </w:rPr>
      </w:r>
      <w:hyperlink r:id="rId350">
        <w:r>
          <w:rPr>
            <w:lang w:val="pt_PT" w:bidi="pt_PT"/>
          </w:rPr>
          <w:rPr>
            <w:color w:val="0000EE"/>
            <w:u w:val="single"/>
          </w:rPr>
          <w:t>Preparando o Cenário</w:t>
        </w:r>
      </w:hyperlink>
      <w:r>
        <w:rPr>
          <w:lang w:val="pt_PT" w:bidi="pt_PT"/>
        </w:rPr>
        <w:t xml:space="preserve"> (3.8 MB)</w:t>
      </w:r>
      <w:r>
        <w:rPr>
          <w:lang w:val="pt_PT" w:bidi="pt_PT"/>
        </w:rPr>
      </w:r>
    </w:p>
    <w:p>
      <w:pPr>
        <w:pStyle w:val="ListBullet"/>
        <w:spacing w:line="240" w:lineRule="auto"/>
        <w:ind w:left="720"/>
      </w:pPr>
      <w:r>
        <w:rPr>
          <w:lang w:val="pt_PT" w:bidi="pt_PT"/>
        </w:rPr>
      </w:r>
      <w:hyperlink r:id="rId351">
        <w:r>
          <w:rPr>
            <w:lang w:val="pt_PT" w:bidi="pt_PT"/>
          </w:rPr>
          <w:rPr>
            <w:color w:val="0000EE"/>
            <w:u w:val="single"/>
          </w:rPr>
          <w:t>Identificando as Cenas</w:t>
        </w:r>
      </w:hyperlink>
      <w:r>
        <w:rPr>
          <w:lang w:val="pt_PT" w:bidi="pt_PT"/>
        </w:rPr>
        <w:t xml:space="preserve"> (1.7 MB)</w:t>
      </w:r>
      <w:r>
        <w:rPr>
          <w:lang w:val="pt_PT" w:bidi="pt_PT"/>
        </w:rPr>
      </w:r>
    </w:p>
    <w:p>
      <w:pPr>
        <w:pStyle w:val="ListBullet"/>
        <w:spacing w:line="240" w:lineRule="auto"/>
        <w:ind w:left="720"/>
      </w:pPr>
      <w:r>
        <w:rPr>
          <w:lang w:val="pt_PT" w:bidi="pt_PT"/>
        </w:rPr>
      </w:r>
      <w:hyperlink r:id="rId352">
        <w:r>
          <w:rPr>
            <w:lang w:val="pt_PT" w:bidi="pt_PT"/>
          </w:rPr>
          <w:rPr>
            <w:color w:val="0000EE"/>
            <w:u w:val="single"/>
          </w:rPr>
          <w:t>Incorporando o Texto</w:t>
        </w:r>
      </w:hyperlink>
      <w:r>
        <w:rPr>
          <w:lang w:val="pt_PT" w:bidi="pt_PT"/>
        </w:rPr>
        <w:t xml:space="preserve"> (1.9 MB)</w:t>
      </w:r>
      <w:r>
        <w:rPr>
          <w:lang w:val="pt_PT" w:bidi="pt_PT"/>
        </w:rPr>
      </w:r>
    </w:p>
    <w:p>
      <w:pPr>
        <w:pStyle w:val="ListBullet"/>
        <w:spacing w:line="240" w:lineRule="auto"/>
        <w:ind w:left="720"/>
      </w:pPr>
      <w:r>
        <w:rPr>
          <w:lang w:val="pt_PT" w:bidi="pt_PT"/>
        </w:rPr>
      </w:r>
      <w:hyperlink r:id="rId353">
        <w:r>
          <w:rPr>
            <w:lang w:val="pt_PT" w:bidi="pt_PT"/>
          </w:rPr>
          <w:rPr>
            <w:color w:val="0000EE"/>
            <w:u w:val="single"/>
          </w:rPr>
          <w:t>Preenchendo as Lacunas</w:t>
        </w:r>
      </w:hyperlink>
      <w:r>
        <w:rPr>
          <w:lang w:val="pt_PT" w:bidi="pt_PT"/>
        </w:rPr>
        <w:t xml:space="preserve"> (984 KB)</w:t>
      </w:r>
      <w:r>
        <w:rPr>
          <w:lang w:val="pt_PT" w:bidi="pt_PT"/>
        </w:rPr>
      </w:r>
    </w:p>
    <w:p>
      <w:pPr>
        <w:pStyle w:val="ListBullet"/>
        <w:spacing w:line="240" w:lineRule="auto"/>
        <w:ind w:left="720"/>
      </w:pPr>
      <w:r>
        <w:rPr>
          <w:lang w:val="pt_PT" w:bidi="pt_PT"/>
        </w:rPr>
      </w:r>
      <w:hyperlink r:id="rId354">
        <w:r>
          <w:rPr>
            <w:lang w:val="pt_PT" w:bidi="pt_PT"/>
          </w:rPr>
          <w:rPr>
            <w:color w:val="0000EE"/>
            <w:u w:val="single"/>
          </w:rPr>
          <w:t>Falando a Palavra</w:t>
        </w:r>
      </w:hyperlink>
      <w:r>
        <w:rPr>
          <w:lang w:val="pt_PT" w:bidi="pt_PT"/>
        </w:rPr>
        <w:t xml:space="preserve"> (854 KB)</w:t>
      </w:r>
      <w:r>
        <w:rPr>
          <w:lang w:val="pt_PT" w:bidi="pt_PT"/>
        </w:rPr>
      </w:r>
      <w:r>
        <w:rPr>
          <w:lang w:val="pt_PT" w:bidi="pt_PT"/>
        </w:rPr>
      </w:r>
      <w:r>
        <w:rPr>
          <w:lang w:val="pt_PT" w:bidi="pt_PT"/>
        </w:rPr>
      </w:r>
    </w:p>
    <w:p>
      <w:pPr/>
      <w:r>
        <w:rPr>
          <w:lang w:val="pt_PT" w:bidi="pt_PT"/>
        </w:rPr>
      </w:r>
    </w:p>
    <w:p>
      <w:pPr>
        <w:pStyle w:val="Heading2"/>
      </w:pPr>
      <w:r>
        <w:rPr>
          <w:lang w:val="pt_PT" w:bidi="pt_PT"/>
        </w:rPr>
        <w:t>Lucas 14:1–14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14:1–14</w:t>
      </w:r>
    </w:p>
    <w:p>
      <w:pPr/>
      <w:r>
        <w:rPr>
          <w:lang w:val="pt_PT" w:bidi="pt_PT"/>
        </w:rPr>
      </w:r>
      <w:r>
        <w:rPr>
          <w:lang w:val="pt_PT" w:bidi="pt_PT"/>
        </w:rPr>
        <w:t>Escute Lucas 14:1–14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14:1–14</w:t>
      </w:r>
    </w:p>
    <w:p>
      <w:pPr/>
      <w:r>
        <w:rPr>
          <w:lang w:val="pt_PT" w:bidi="pt_PT"/>
        </w:rPr>
      </w:r>
      <w:r>
        <w:rPr>
          <w:lang w:val="pt_PT" w:bidi="pt_PT"/>
        </w:rPr>
        <w:t>Ouça o texto uma vez na versão mais fácil de entender.</w:t>
      </w:r>
    </w:p>
    <w:p>
      <w:pPr/>
      <w:r>
        <w:rPr>
          <w:lang w:val="pt_PT" w:bidi="pt_PT"/>
        </w:rPr>
      </w:r>
      <w:r>
        <w:rPr>
          <w:lang w:val="pt_PT" w:bidi="pt_PT"/>
        </w:rPr>
        <w:t>Jesus e seus discípulos continuam em seu caminho para Jerusalém. Na última história, os líderes religiosos alertaram Jesus que Herodes queria matá-lo. Jesus disse que iria continuar curando as pessoas, até que fosse seu tempo de morrer em Jerusalém. Agora, Jesus está comendo na casa de um líder religioso no sábado, o dia de descanso judaico.</w:t>
      </w:r>
    </w:p>
    <w:p>
      <w:pPr/>
      <w:r>
        <w:rPr>
          <w:lang w:val="pt_PT" w:bidi="pt_PT"/>
        </w:rPr>
      </w:r>
      <w:r>
        <w:rPr>
          <w:lang w:val="pt_PT" w:bidi="pt_PT"/>
        </w:rPr>
        <w:t>Em seu caminho para Jerusalém, Jesus provavelmente continuou seu hábito de ensinar aos sábados. Era costume que os judeus fizessem uma refeição juntos após um serviço na sinagoga. Um importante fariseu, ou líder religioso, convida Jesus para sua casa. Na cultura judaica, compartilhar uma refeição era importante e refletia a posição social do anfitrião e dos convidados. O fariseu que convidou Jesus era importante, já que era o líder de outros fariseus. Ele só convidaria aqueles que eram da mesma condição social dele ou superior. Portanto, não sabemos por que ele permitiu que um homem doente estivesse presente na refeição. Em passagens anteriores, Lucas muitas vezes retrata a mesa como um cenário para Jesus incluir pessoas de posição social inferior que não deveriam estar ali, de acordo com os líderes religiosos.</w:t>
      </w:r>
    </w:p>
    <w:p>
      <w:pPr/>
      <w:r>
        <w:rPr>
          <w:lang w:val="pt_PT" w:bidi="pt_PT"/>
        </w:rPr>
      </w:r>
      <w:r>
        <w:rPr>
          <w:lang w:val="pt_PT" w:bidi="pt_PT"/>
        </w:rPr>
        <w:t>Pare e discuta com sua equipe. Em sua cultura, que tipo de eventos certas pessoas não podem participar, por não serem suficientemente ricas ou serem de uma posição social baixa?</w:t>
      </w:r>
    </w:p>
    <w:p>
      <w:pPr/>
      <w:r>
        <w:rPr>
          <w:lang w:val="pt_PT" w:bidi="pt_PT"/>
        </w:rPr>
      </w:r>
      <w:r>
        <w:rPr>
          <w:lang w:val="pt_PT" w:bidi="pt_PT"/>
        </w:rPr>
        <w:t>Na última vez que Jesus falou com líderes religiosos, ele os havia deixado zangados e conspirando para encontrarem maneiras de acusá-lo de algum delito. Lucas nos lembra dessa hostilidade, mencionando que os líderes religiosos estavam observando Jesus com atenção. Diante de Jesus, há um homem que está sofrendo de hidropisia, um inchaço anormal dos braços e pernas com líquido. Jesus pergunta a todos os fariseus e especialistas da lei que estão presentes o que a lei de Deus diz sobre curar alguém no sábado. Jesus não está solicitando informações. Antes, ele quer que eles expressem suas opiniões em público. Mas os líderes religiosos não respondem, provavelmente por medo de serem criticados por qualquer resposta que dessem. Jesus toca o homem, cura-o e lhe dá permissão para sair e ir para casa.</w:t>
      </w:r>
    </w:p>
    <w:p>
      <w:pPr/>
      <w:r>
        <w:rPr>
          <w:lang w:val="pt_PT" w:bidi="pt_PT"/>
        </w:rPr>
      </w:r>
      <w:r>
        <w:rPr>
          <w:lang w:val="pt_PT" w:bidi="pt_PT"/>
        </w:rPr>
        <w:t>Jesus usa sua cura para ensinar algo sobre o sábado. Ele faz uma pergunta que sugere que os líderes religiosos ajudariam um filho ou um boi, caso caísse em um poço no sábado. Um boi pode se referir a qualquer animal bovino. Um poço é um buraco profundo escavado para se retirar água do solo. Se alguém caísse nele, não poderia sair sozinho. Alguém teria que ajudá-lo imediatamente, e não esperar pelo dia seguinte, porque a pessoa ou animal poderia se afogar.</w:t>
      </w:r>
    </w:p>
    <w:p>
      <w:pPr/>
      <w:r>
        <w:rPr>
          <w:lang w:val="pt_PT" w:bidi="pt_PT"/>
        </w:rPr>
      </w:r>
      <w:r>
        <w:rPr>
          <w:lang w:val="pt_PT" w:bidi="pt_PT"/>
        </w:rPr>
        <w:t>Pare e mostre à sua equipe a imagem de um poço e um boi.</w:t>
      </w:r>
    </w:p>
    <w:p>
      <w:pPr/>
      <w:r>
        <w:rPr>
          <w:lang w:val="pt_PT" w:bidi="pt_PT"/>
        </w:rPr>
      </w:r>
      <w:r>
        <w:rPr>
          <w:lang w:val="pt_PT" w:bidi="pt_PT"/>
        </w:rPr>
        <w:t>Os líderes religiosos ficam quietos, porque não queriam que as pessoas pensassem que eles concordavam com Jesus. Não queriam admitir que Jesus estava certo em curar o homem. Ficando em silêncio, eles demonstram que Jesus é um instrutor com autoridade. Os líderes religiosos são incapazes de discutir com Jesus. Enquanto estava na casa do fariseu, Jesus percebe como os convidados chegavam e decidiam onde sentar-se. Todos queriam sentar-se nos lugares de honra, ou seja, nos lugares onde as pessoas mais importantes se sentavam.</w:t>
      </w:r>
    </w:p>
    <w:p>
      <w:pPr/>
      <w:r>
        <w:rPr>
          <w:lang w:val="pt_PT" w:bidi="pt_PT"/>
        </w:rPr>
      </w:r>
      <w:r>
        <w:rPr>
          <w:lang w:val="pt_PT" w:bidi="pt_PT"/>
        </w:rPr>
        <w:t>Pare e discuta com sua equipe. Em sua cultura, como as pessoas escolhem onde sentarem-se quando são convidadas para uma refeição na casa de alguém? Como é a disposição dos assentos e por quê?</w:t>
      </w:r>
    </w:p>
    <w:p>
      <w:pPr/>
      <w:r>
        <w:rPr>
          <w:lang w:val="pt_PT" w:bidi="pt_PT"/>
        </w:rPr>
      </w:r>
      <w:r>
        <w:rPr>
          <w:lang w:val="pt_PT" w:bidi="pt_PT"/>
        </w:rPr>
        <w:t>Jesus dá conselhos aos hóspedes contando uma parábola, uma história curta. O contexto da história é uma festa de casamento judaico. As famílias celebravam os eventos formais com festas, nas quais o assento dos convidados era posicionado de acordo com sua importância. O hóspede mais importante ficava mais próximo do anfitrião. Jesus quer que seus ouvintes pensem sobre o que eles fariam se alguém os convidasse para esse tipo de festa. Ele explica que, se uma pessoa escolhe para si um lugar de honra, o anfitrião que o convidou pode pedir que ele deixe aquele assento para alguém mais importante. O anfitrião estaria envergonhando publicamente o convidado, que agora teria que se sentar no pior lugar, o assento mais distante do anfitrião. Em vez disso, eles deveriam escolher o assento menos importante para que, quando o anfitrião os visse, ele os chamaria de amigos e lhes diria para se mudarem para um assento mais importante. Todos os outros convidados veriam o anfitrião os honrando. Jesus usa esse exemplo para ensinar que todos os que honram a si mesmos serão envergonhados. Mas aqueles que se humilham e, de bom grado, tomam um lugar de posição baixa, serão honrados por Deus.</w:t>
      </w:r>
    </w:p>
    <w:p>
      <w:pPr/>
      <w:r>
        <w:rPr>
          <w:lang w:val="pt_PT" w:bidi="pt_PT"/>
        </w:rPr>
      </w:r>
      <w:r>
        <w:rPr>
          <w:lang w:val="pt_PT" w:bidi="pt_PT"/>
        </w:rPr>
        <w:t>Pare e discuta com sua equipe. Que tipo de coisas determina a posição social de uma pessoa em sua cultura? Como uma pessoa poderia baixar sua posição social?</w:t>
      </w:r>
    </w:p>
    <w:p>
      <w:pPr/>
      <w:r>
        <w:rPr>
          <w:lang w:val="pt_PT" w:bidi="pt_PT"/>
        </w:rPr>
      </w:r>
      <w:r>
        <w:rPr>
          <w:lang w:val="pt_PT" w:bidi="pt_PT"/>
        </w:rPr>
        <w:t>Jesus diz ao seu anfitrião, o fariseu que o convidou, que ele não deveria convidar apenas a família e os vizinhos ricos para sua casa para fazer refeições. Muitas vezes os anfitriões só convidavam as pessoas que eles sabiam que as convidariam para suas próprias casas para uma refeição. Ao aceitar um convite, o convidado sabia que agora tinha uma obrigação para com o anfitrião. Jesus mostra que, se eles apenas convidam aqueles que são ricos, então comer nas casas de outras pessoas seria sua única recompensa. Em vez disso, Jesus diz que eles devem convidar os pobres, os aleijados, os cegos e os coxos, ou seja, aqueles incapazes de andar normalmente. Essas pessoas eram muito pobres ou muito fracas para convidar os líderes religiosos para seus próprios jantares comemorativos. Jesus diz que Deus os abençoará ou recompensará por incluírem os pobres. A ressurreição dos justos se refere a um tempo no futuro, quando Deus fará com que todos os justos, ou seja, aqueles que são corretos aos olhos de Deus, vivam novamente.</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14:1–14</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contém três cenas.</w:t>
      </w:r>
    </w:p>
    <w:p>
      <w:pPr/>
      <w:r>
        <w:rPr>
          <w:lang w:val="pt_PT" w:bidi="pt_PT"/>
        </w:rPr>
      </w:r>
      <w:r>
        <w:rPr>
          <w:b/>
          <w:lang w:val="pt_PT" w:bidi="pt_PT"/>
        </w:rPr>
        <w:t>Primeira cena:</w:t>
      </w:r>
      <w:r>
        <w:rPr>
          <w:lang w:val="pt_PT" w:bidi="pt_PT"/>
        </w:rPr>
        <w:t xml:space="preserve"> Jesus está ensinando no sábado. Um importante fariseu convidou Jesus para comer em sua casa. Jesus está rodeado por líderes religiosos e um homem doente. Jesus pergunta se é lícito curar no sábado. Os líderes religiosos não respondem. Jesus cura o homem e os ensina sobre a cura no sábado, usando um poço como exemplo.</w:t>
      </w:r>
    </w:p>
    <w:p>
      <w:pPr/>
      <w:r>
        <w:rPr>
          <w:lang w:val="pt_PT" w:bidi="pt_PT"/>
        </w:rPr>
      </w:r>
      <w:r>
        <w:rPr>
          <w:b/>
          <w:lang w:val="pt_PT" w:bidi="pt_PT"/>
        </w:rPr>
        <w:t>Segunda cena:</w:t>
      </w:r>
      <w:r>
        <w:rPr>
          <w:lang w:val="pt_PT" w:bidi="pt_PT"/>
        </w:rPr>
        <w:t xml:space="preserve"> Jesus vê os convidados escolhendo seus lugares. Ele conta uma parábola sobre um banquete de casamento para dar a eles uma lição a respeito da humildade.</w:t>
      </w:r>
    </w:p>
    <w:p>
      <w:pPr/>
      <w:r>
        <w:rPr>
          <w:lang w:val="pt_PT" w:bidi="pt_PT"/>
        </w:rPr>
      </w:r>
      <w:r>
        <w:rPr>
          <w:b/>
          <w:lang w:val="pt_PT" w:bidi="pt_PT"/>
        </w:rPr>
        <w:t>Terceira cena:</w:t>
      </w:r>
      <w:r>
        <w:rPr>
          <w:lang w:val="pt_PT" w:bidi="pt_PT"/>
        </w:rPr>
        <w:t xml:space="preserve"> Jesus dá conselhos ao anfitrião e diz que ele deveria convidar os pobres para sua festa, mesmo que não pudessem retribuir a ele.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O anfitrião (fariseu)</w:t>
      </w:r>
    </w:p>
    <w:p>
      <w:pPr>
        <w:pStyle w:val="ListBullet"/>
        <w:spacing w:line="240" w:lineRule="auto"/>
        <w:ind w:left="720"/>
      </w:pPr>
      <w:r>
        <w:rPr>
          <w:lang w:val="pt_PT" w:bidi="pt_PT"/>
        </w:rPr>
      </w:r>
      <w:r>
        <w:rPr>
          <w:lang w:val="pt_PT" w:bidi="pt_PT"/>
        </w:rPr>
        <w:t>Pessoa com hidropisia</w:t>
      </w:r>
    </w:p>
    <w:p>
      <w:pPr>
        <w:pStyle w:val="ListBullet"/>
        <w:spacing w:line="240" w:lineRule="auto"/>
        <w:ind w:left="720"/>
      </w:pPr>
      <w:r>
        <w:rPr>
          <w:lang w:val="pt_PT" w:bidi="pt_PT"/>
        </w:rPr>
      </w:r>
      <w:r>
        <w:rPr>
          <w:lang w:val="pt_PT" w:bidi="pt_PT"/>
        </w:rPr>
        <w:t>Os convidados (outros fariseus e especialistas da lei)</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Jesus tem ensinado aos sábados e realizado milagres.</w:t>
      </w:r>
    </w:p>
    <w:p>
      <w:pPr/>
      <w:r>
        <w:rPr>
          <w:lang w:val="pt_PT" w:bidi="pt_PT"/>
        </w:rPr>
      </w:r>
      <w:r>
        <w:rPr>
          <w:lang w:val="pt_PT" w:bidi="pt_PT"/>
        </w:rPr>
        <w:t>Observe que um homem doente está sentado logo à frente de Jesus na refeição. Não sabemos como ele entrou na casa do fariseu, porque sua presença teria tornado os líderes religiosos impuros.</w:t>
      </w:r>
    </w:p>
    <w:p>
      <w:pPr/>
      <w:r>
        <w:rPr>
          <w:lang w:val="pt_PT" w:bidi="pt_PT"/>
        </w:rPr>
      </w:r>
      <w:r>
        <w:rPr>
          <w:lang w:val="pt_PT" w:bidi="pt_PT"/>
        </w:rPr>
        <w:t>Não se esqueça de que Jesus sabe o que os líderes religiosos estão pensando. Ele responde à atitude deles para com ele perguntando-lhes se é lícito curar no sábado. Jesus usa o exemplo deles mesmos trabalhando para tirar um boi ou uma criança de um poço para mostrar que a cura no sábado não era incorreta.</w:t>
      </w:r>
    </w:p>
    <w:p>
      <w:pPr/>
      <w:r>
        <w:rPr>
          <w:lang w:val="pt_PT" w:bidi="pt_PT"/>
        </w:rPr>
      </w:r>
      <w:r>
        <w:rPr>
          <w:lang w:val="pt_PT" w:bidi="pt_PT"/>
        </w:rPr>
        <w:t>Note que, embora os líderes religiosos estivessem observando Jesus com cuidado, Jesus os observava com cuidado também, e contou-lhes uma história em resposta ao comportamento deles quanto à escolha de lugares.</w:t>
      </w:r>
    </w:p>
    <w:p>
      <w:pPr/>
      <w:r>
        <w:rPr>
          <w:lang w:val="pt_PT" w:bidi="pt_PT"/>
        </w:rPr>
      </w:r>
      <w:r>
        <w:rPr>
          <w:lang w:val="pt_PT" w:bidi="pt_PT"/>
        </w:rPr>
        <w:t>Todos os convidados queriam sentar-se nos assentos mais honrosos, mas Jesus usa a história para mostrar que eles deveriam ser humildes.</w:t>
      </w:r>
    </w:p>
    <w:p>
      <w:pPr/>
      <w:r>
        <w:rPr>
          <w:lang w:val="pt_PT" w:bidi="pt_PT"/>
        </w:rPr>
      </w:r>
      <w:r>
        <w:rPr>
          <w:lang w:val="pt_PT" w:bidi="pt_PT"/>
        </w:rPr>
        <w:t>Lembre-se de que, na cultura judaica, sentar-se perto do anfitrião era considerado estar em uma posição de honra.</w:t>
      </w:r>
    </w:p>
    <w:p>
      <w:pPr/>
      <w:r>
        <w:rPr>
          <w:lang w:val="pt_PT" w:bidi="pt_PT"/>
        </w:rPr>
      </w:r>
      <w:r>
        <w:rPr>
          <w:lang w:val="pt_PT" w:bidi="pt_PT"/>
        </w:rPr>
        <w:t>Jesus recomenda que seu anfitrião convide as pessoas rejeitadas para suas festas, mesmo que elas não pudessem retribuir-lhe convidando-o para suas próprias festas.</w:t>
      </w:r>
    </w:p>
    <w:p>
      <w:pPr/>
      <w:r>
        <w:rPr>
          <w:lang w:val="pt_PT" w:bidi="pt_PT"/>
        </w:rPr>
      </w:r>
      <w:r>
        <w:rPr>
          <w:lang w:val="pt_PT" w:bidi="pt_PT"/>
        </w:rPr>
        <w:t>Deve lembrar-se de que, na cultura judaica, os pobres, os aleijados, os coxos e os cegos eram socialmente marginalizados. Não podiam participar plenamente em suas comunidades e seriam incapazes de convidar os fariseus para uma festa, porque eram muito pobres ou muito fracos para fazê-lo.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14:1–14</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contém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O anfitrião (fariseu)</w:t>
      </w:r>
    </w:p>
    <w:p>
      <w:pPr>
        <w:pStyle w:val="ListBullet"/>
        <w:spacing w:line="240" w:lineRule="auto"/>
        <w:ind w:left="720"/>
      </w:pPr>
      <w:r>
        <w:rPr>
          <w:lang w:val="pt_PT" w:bidi="pt_PT"/>
        </w:rPr>
      </w:r>
      <w:r>
        <w:rPr>
          <w:lang w:val="pt_PT" w:bidi="pt_PT"/>
        </w:rPr>
        <w:t>Pessoa com hidropisia</w:t>
      </w:r>
    </w:p>
    <w:p>
      <w:pPr>
        <w:pStyle w:val="ListBullet"/>
        <w:spacing w:line="240" w:lineRule="auto"/>
        <w:ind w:left="720"/>
      </w:pPr>
      <w:r>
        <w:rPr>
          <w:lang w:val="pt_PT" w:bidi="pt_PT"/>
        </w:rPr>
      </w:r>
      <w:r>
        <w:rPr>
          <w:lang w:val="pt_PT" w:bidi="pt_PT"/>
        </w:rPr>
        <w:t>Os convidados (outros fariseus e especialistas na lei)</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os líderes religiosos observando Jesus cuidadosamente para ver se ele faz algo errado. Representem Jesus observando os convidados ao escolherem seus lugares. Todos eles tentam obter os melhores assentos ao lado do anfitrião.</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Representem um importante fariseu convidando Jesus para uma refeição em sua casa. Os demais convidados são outros líderes religiosos e um homem doente. Todos estão observando Jesus de perto para ver se ele fará algo errado. Jesus pergunta a eles se é lícito curar no sábado, mas os líderes religiosos ficam calados.</w:t>
      </w:r>
    </w:p>
    <w:p>
      <w:pPr/>
      <w:r>
        <w:rPr>
          <w:lang w:val="pt_PT" w:bidi="pt_PT"/>
        </w:rPr>
      </w:r>
      <w:r>
        <w:rPr>
          <w:b/>
          <w:lang w:val="pt_PT" w:bidi="pt_PT"/>
        </w:rPr>
        <w:t>Interrompa a cena.</w:t>
      </w:r>
      <w:r>
        <w:rPr>
          <w:lang w:val="pt_PT" w:bidi="pt_PT"/>
        </w:rPr>
        <w:t xml:space="preserve"> Pergunte ao ator que interpreta o anfitrião: "Como você se sente?". Vocês podem ouvir coisas como: "Na expectativa. Talvez agora eu possa pegar Jesus dizendo algo errado", "Não quero responder à pergunta de Jesus. Ele poderia me fazer parecer uma pessoa má na frente dos meus convidados", e "Curioso. A lei de Deus não diz especificamente que é errado curar no sábado". Reinicie a cena.</w:t>
      </w:r>
    </w:p>
    <w:p>
      <w:pPr/>
      <w:r>
        <w:rPr>
          <w:lang w:val="pt_PT" w:bidi="pt_PT"/>
        </w:rPr>
      </w:r>
      <w:r>
        <w:rPr>
          <w:lang w:val="pt_PT" w:bidi="pt_PT"/>
        </w:rPr>
        <w:t>Representem Jesus curando o homem e dizendo para ele ir para casa. Jesus usa o exemplo do trabalho para tirar um boi ou uma criança de um poço no sábado, para mostrar que a cura no sábado não é incorreta. Jesus observa todos os convidados tentando escolher os assentos de honra. Ele conta uma história sobre um banquete de casamento para dar uma lição a respeito da humildade.</w:t>
      </w:r>
    </w:p>
    <w:p>
      <w:pPr/>
      <w:r>
        <w:rPr>
          <w:lang w:val="pt_PT" w:bidi="pt_PT"/>
        </w:rPr>
      </w:r>
      <w:r>
        <w:rPr>
          <w:lang w:val="pt_PT" w:bidi="pt_PT"/>
        </w:rPr>
        <w:t>Os atores devem representar agora a história que Jesus contou sobre o banquete de casamento.</w:t>
      </w:r>
    </w:p>
    <w:p>
      <w:pPr/>
      <w:r>
        <w:rPr>
          <w:lang w:val="pt_PT" w:bidi="pt_PT"/>
        </w:rPr>
      </w:r>
      <w:r>
        <w:rPr>
          <w:b/>
          <w:lang w:val="pt_PT" w:bidi="pt_PT"/>
        </w:rPr>
        <w:t>Interrompa a cena.</w:t>
      </w:r>
      <w:r>
        <w:rPr>
          <w:lang w:val="pt_PT" w:bidi="pt_PT"/>
        </w:rPr>
        <w:t xml:space="preserve"> Pergunte ao ator que interpreta a pessoa que teve que dar seu assento para alguém mais importante: "Como você se sente?". Você pode ouvir coisas como: "Envergonhada. Todos estão vendo que tive que mudar para um assento menos importante", "Ofendido. Pensei que eu fosse alguém mais importante para o anfitrião!" e "Zangado. Não convidarei o anfitrião para minha casa em retribuição". Reinicie a cena.</w:t>
      </w:r>
    </w:p>
    <w:p>
      <w:pPr/>
      <w:r>
        <w:rPr>
          <w:lang w:val="pt_PT" w:bidi="pt_PT"/>
        </w:rPr>
      </w:r>
      <w:r>
        <w:rPr>
          <w:lang w:val="pt_PT" w:bidi="pt_PT"/>
        </w:rPr>
        <w:t>Pergunte ao ator que interpreta a pessoa para a qual o anfitrião dá um assento melhor: "Como você se sente?". Vocês podem ouvir coisas como: "Honrado. O anfitrião me valoriza", "Estou grato por nossa amizade", e "Estou feliz por não haver escolhido honrar a mim mesmo e parecer tolo diante dos outros".</w:t>
      </w:r>
    </w:p>
    <w:p>
      <w:pPr/>
      <w:r>
        <w:rPr>
          <w:lang w:val="pt_PT" w:bidi="pt_PT"/>
        </w:rPr>
      </w:r>
      <w:r>
        <w:rPr>
          <w:lang w:val="pt_PT" w:bidi="pt_PT"/>
        </w:rPr>
        <w:t>Representem Jesus dizendo ao anfitrião que ele não deveria convidar apenas seus amigos e aqueles que ele considera importantes, mas também que ele deveria convidar pobres, aleijados, cegos e coxos. Jesus diz que Deus o retribuirá por incluir os rejeitados.</w:t>
      </w:r>
    </w:p>
    <w:p>
      <w:pPr/>
      <w:r>
        <w:rPr>
          <w:lang w:val="pt_PT" w:bidi="pt_PT"/>
        </w:rPr>
      </w:r>
      <w:r>
        <w:rPr>
          <w:b/>
          <w:lang w:val="pt_PT" w:bidi="pt_PT"/>
        </w:rPr>
        <w:t>Interrompa a cena.</w:t>
      </w:r>
      <w:r>
        <w:rPr>
          <w:lang w:val="pt_PT" w:bidi="pt_PT"/>
        </w:rPr>
        <w:t xml:space="preserve"> Pergunte ao ator que interpreta o anfitrião: "Como você se sente?". Vocês podem ouvir coisas como: "Ofendido. Jesus é meu convidado! Ele não deveria dizer a mim a quem eu deveria convidar para minha própria casa", "Isso não faz sentido. Convidar essas pessoas para minha casa faria com que eu parecesse mau", e "Pensativo. Será que Jesus está certo? Talvez eu devesse buscar honrar a Deus por incluir os pobres". Reinicie a cena.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14:1–14</w:t>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come na casa de um </w:t>
      </w:r>
      <w:r>
        <w:rPr>
          <w:b/>
          <w:lang w:val="pt_PT" w:bidi="pt_PT"/>
        </w:rPr>
        <w:t>fariseu</w:t>
      </w:r>
      <w:r>
        <w:rPr>
          <w:lang w:val="pt_PT" w:bidi="pt_PT"/>
        </w:rPr>
        <w:t xml:space="preserve">, um líder religioso, no </w:t>
      </w:r>
      <w:r>
        <w:rPr>
          <w:b/>
          <w:lang w:val="pt_PT" w:bidi="pt_PT"/>
        </w:rPr>
        <w:t>sábado</w:t>
      </w:r>
      <w:r>
        <w:rPr>
          <w:lang w:val="pt_PT" w:bidi="pt_PT"/>
        </w:rPr>
        <w:t xml:space="preserve">, o dia de descanso. O fariseu era importante, já que era o líder de outros fariseus. Ele havia convidado muitos outros líderes religiosos para sua casa, incluindo </w:t>
      </w:r>
      <w:r>
        <w:rPr>
          <w:b/>
          <w:lang w:val="pt_PT" w:bidi="pt_PT"/>
        </w:rPr>
        <w:t>especialistas ou instrutores da lei</w:t>
      </w:r>
      <w:r>
        <w:rPr>
          <w:lang w:val="pt_PT" w:bidi="pt_PT"/>
        </w:rPr>
        <w:t>, aqueles que interpretavam e ensinavam a lei de Deus. Todos eles estavam observando Jesus com cuidado para ver se ele violaria a lei de Deus. Traduza fariseus, sábado e instrutores da lei da mesma maneira que você tem traduzido nas passagens anteriores. Todos os três termos estão no glossário principal.</w:t>
      </w:r>
    </w:p>
    <w:p>
      <w:pPr/>
      <w:r>
        <w:rPr>
          <w:lang w:val="pt_PT" w:bidi="pt_PT"/>
        </w:rPr>
      </w:r>
      <w:r>
        <w:rPr>
          <w:lang w:val="pt_PT" w:bidi="pt_PT"/>
        </w:rPr>
        <w:t xml:space="preserve">Um homem sentado na frente de Jesus sofre de </w:t>
      </w:r>
      <w:r>
        <w:rPr>
          <w:b/>
          <w:lang w:val="pt_PT" w:bidi="pt_PT"/>
        </w:rPr>
        <w:t>hidropisia</w:t>
      </w:r>
      <w:r>
        <w:rPr>
          <w:lang w:val="pt_PT" w:bidi="pt_PT"/>
        </w:rPr>
        <w:t>. A hidropisia é uma doença que faz com que as pernas e os braços de uma pessoa inchem com fluidos. Como ele estava doente, a presença do homem teria tornado os líderes religiosos impuros ou inadequados para o serviço a Deus.</w:t>
      </w:r>
    </w:p>
    <w:p>
      <w:pPr/>
      <w:r>
        <w:rPr>
          <w:lang w:val="pt_PT" w:bidi="pt_PT"/>
        </w:rPr>
      </w:r>
      <w:r>
        <w:rPr>
          <w:lang w:val="pt_PT" w:bidi="pt_PT"/>
        </w:rPr>
        <w:t xml:space="preserve">Jesus pergunta a eles se é </w:t>
      </w:r>
      <w:r>
        <w:rPr>
          <w:b/>
          <w:lang w:val="pt_PT" w:bidi="pt_PT"/>
        </w:rPr>
        <w:t>lícito</w:t>
      </w:r>
      <w:r>
        <w:rPr>
          <w:lang w:val="pt_PT" w:bidi="pt_PT"/>
        </w:rPr>
        <w:t xml:space="preserve"> curar um homem no sábado. Ele estava perguntando aos líderes religiosos o que a lei de Deus dizia sobre a cura no sábado. Lei se refere às regras que Deus dera a Moisés para seu povo. Traduza lei da mesma maneira que você já traduziu antes. O termo Lei consta do glossário principal.</w:t>
      </w:r>
    </w:p>
    <w:p>
      <w:pPr/>
      <w:r>
        <w:rPr>
          <w:lang w:val="pt_PT" w:bidi="pt_PT"/>
        </w:rPr>
      </w:r>
      <w:r>
        <w:rPr>
          <w:lang w:val="pt_PT" w:bidi="pt_PT"/>
        </w:rPr>
        <w:t xml:space="preserve">Jesus cura o homem e diz que eles salvariam seus filhos ou </w:t>
      </w:r>
      <w:r>
        <w:rPr>
          <w:b/>
          <w:lang w:val="pt_PT" w:bidi="pt_PT"/>
        </w:rPr>
        <w:t>bois</w:t>
      </w:r>
      <w:r>
        <w:rPr>
          <w:lang w:val="pt_PT" w:bidi="pt_PT"/>
        </w:rPr>
        <w:t>, caso eles estivessem presos em um poço no sábado. O termo bois se refere a qualquer animal bovino. Muitas vezes é usado para se referir a um animal que realiza trabalhos agrícolas. Um poço se refere a um buraco profundo escavado para obter água de uma fonte no solo.</w:t>
      </w:r>
    </w:p>
    <w:p>
      <w:pPr/>
      <w:r>
        <w:rPr>
          <w:lang w:val="pt_PT" w:bidi="pt_PT"/>
        </w:rPr>
      </w:r>
      <w:r>
        <w:rPr>
          <w:lang w:val="pt_PT" w:bidi="pt_PT"/>
        </w:rPr>
        <w:t>Pare e mostre a imagem de um boi e um poço, caso ainda não o tenha feito.</w:t>
      </w:r>
    </w:p>
    <w:p>
      <w:pPr/>
      <w:r>
        <w:rPr>
          <w:lang w:val="pt_PT" w:bidi="pt_PT"/>
        </w:rPr>
      </w:r>
      <w:r>
        <w:rPr>
          <w:lang w:val="pt_PT" w:bidi="pt_PT"/>
        </w:rPr>
        <w:t xml:space="preserve">Jesus diz que, se os líderes religiosos incluírem os pobres, convidando-os para suas casas, Deus os retribuirá na </w:t>
      </w:r>
      <w:r>
        <w:rPr>
          <w:b/>
          <w:lang w:val="pt_PT" w:bidi="pt_PT"/>
        </w:rPr>
        <w:t>ressurreição dos justos</w:t>
      </w:r>
      <w:r>
        <w:rPr>
          <w:lang w:val="pt_PT" w:bidi="pt_PT"/>
        </w:rPr>
        <w:t xml:space="preserve">. Ressurreição se refere a um tempo no futuro, quando Deus fará com que as pessoas se levantem dos mortos como elas mesmas. Especificamente, Jesus se refere àqueles que ressuscitam dos mortos e que são </w:t>
      </w:r>
      <w:r>
        <w:rPr>
          <w:b/>
          <w:lang w:val="pt_PT" w:bidi="pt_PT"/>
        </w:rPr>
        <w:t>justos</w:t>
      </w:r>
      <w:r>
        <w:rPr>
          <w:lang w:val="pt_PT" w:bidi="pt_PT"/>
        </w:rPr>
        <w:t xml:space="preserve"> ou que têm um relacionamento correto com Deus. Traduza justos da mesma maneira que você já traduziu antes. Os termos Ressurreição e Justos estão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14:1–14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55">
        <w:r>
          <w:rPr>
            <w:lang w:val="pt_PT" w:bidi="pt_PT"/>
          </w:rPr>
          <w:rPr>
            <w:color w:val="0000EE"/>
            <w:u w:val="single"/>
          </w:rPr>
          <w:t>Ouvir e Sentir</w:t>
        </w:r>
      </w:hyperlink>
      <w:r>
        <w:rPr>
          <w:lang w:val="pt_PT" w:bidi="pt_PT"/>
        </w:rPr>
        <w:t xml:space="preserve"> (393 KB)</w:t>
      </w:r>
      <w:r>
        <w:rPr>
          <w:lang w:val="pt_PT" w:bidi="pt_PT"/>
        </w:rPr>
      </w:r>
    </w:p>
    <w:p>
      <w:pPr>
        <w:pStyle w:val="ListBullet"/>
        <w:spacing w:line="240" w:lineRule="auto"/>
        <w:ind w:left="720"/>
      </w:pPr>
      <w:r>
        <w:rPr>
          <w:lang w:val="pt_PT" w:bidi="pt_PT"/>
        </w:rPr>
      </w:r>
      <w:hyperlink r:id="rId356">
        <w:r>
          <w:rPr>
            <w:lang w:val="pt_PT" w:bidi="pt_PT"/>
          </w:rPr>
          <w:rPr>
            <w:color w:val="0000EE"/>
            <w:u w:val="single"/>
          </w:rPr>
          <w:t>Preparando o Cenário</w:t>
        </w:r>
      </w:hyperlink>
      <w:r>
        <w:rPr>
          <w:lang w:val="pt_PT" w:bidi="pt_PT"/>
        </w:rPr>
        <w:t xml:space="preserve"> (3.7 MB)</w:t>
      </w:r>
      <w:r>
        <w:rPr>
          <w:lang w:val="pt_PT" w:bidi="pt_PT"/>
        </w:rPr>
      </w:r>
    </w:p>
    <w:p>
      <w:pPr>
        <w:pStyle w:val="ListBullet"/>
        <w:spacing w:line="240" w:lineRule="auto"/>
        <w:ind w:left="720"/>
      </w:pPr>
      <w:r>
        <w:rPr>
          <w:lang w:val="pt_PT" w:bidi="pt_PT"/>
        </w:rPr>
      </w:r>
      <w:hyperlink r:id="rId357">
        <w:r>
          <w:rPr>
            <w:lang w:val="pt_PT" w:bidi="pt_PT"/>
          </w:rPr>
          <w:rPr>
            <w:color w:val="0000EE"/>
            <w:u w:val="single"/>
          </w:rPr>
          <w:t>Identificando as Cenas</w:t>
        </w:r>
      </w:hyperlink>
      <w:r>
        <w:rPr>
          <w:lang w:val="pt_PT" w:bidi="pt_PT"/>
        </w:rPr>
        <w:t xml:space="preserve"> (1.8 MB)</w:t>
      </w:r>
      <w:r>
        <w:rPr>
          <w:lang w:val="pt_PT" w:bidi="pt_PT"/>
        </w:rPr>
      </w:r>
    </w:p>
    <w:p>
      <w:pPr>
        <w:pStyle w:val="ListBullet"/>
        <w:spacing w:line="240" w:lineRule="auto"/>
        <w:ind w:left="720"/>
      </w:pPr>
      <w:r>
        <w:rPr>
          <w:lang w:val="pt_PT" w:bidi="pt_PT"/>
        </w:rPr>
      </w:r>
      <w:hyperlink r:id="rId358">
        <w:r>
          <w:rPr>
            <w:lang w:val="pt_PT" w:bidi="pt_PT"/>
          </w:rPr>
          <w:rPr>
            <w:color w:val="0000EE"/>
            <w:u w:val="single"/>
          </w:rPr>
          <w:t>Incorporando o Texto</w:t>
        </w:r>
      </w:hyperlink>
      <w:r>
        <w:rPr>
          <w:lang w:val="pt_PT" w:bidi="pt_PT"/>
        </w:rPr>
        <w:t xml:space="preserve"> (2.4 MB)</w:t>
      </w:r>
      <w:r>
        <w:rPr>
          <w:lang w:val="pt_PT" w:bidi="pt_PT"/>
        </w:rPr>
      </w:r>
    </w:p>
    <w:p>
      <w:pPr>
        <w:pStyle w:val="ListBullet"/>
        <w:spacing w:line="240" w:lineRule="auto"/>
        <w:ind w:left="720"/>
      </w:pPr>
      <w:r>
        <w:rPr>
          <w:lang w:val="pt_PT" w:bidi="pt_PT"/>
        </w:rPr>
      </w:r>
      <w:hyperlink r:id="rId359">
        <w:r>
          <w:rPr>
            <w:lang w:val="pt_PT" w:bidi="pt_PT"/>
          </w:rPr>
          <w:rPr>
            <w:color w:val="0000EE"/>
            <w:u w:val="single"/>
          </w:rPr>
          <w:t>Preenchendo as Lacunas</w:t>
        </w:r>
      </w:hyperlink>
      <w:r>
        <w:rPr>
          <w:lang w:val="pt_PT" w:bidi="pt_PT"/>
        </w:rPr>
        <w:t xml:space="preserve"> (1.5 MB)</w:t>
      </w:r>
      <w:r>
        <w:rPr>
          <w:lang w:val="pt_PT" w:bidi="pt_PT"/>
        </w:rPr>
      </w:r>
    </w:p>
    <w:p>
      <w:pPr>
        <w:pStyle w:val="ListBullet"/>
        <w:spacing w:line="240" w:lineRule="auto"/>
        <w:ind w:left="720"/>
      </w:pPr>
      <w:r>
        <w:rPr>
          <w:lang w:val="pt_PT" w:bidi="pt_PT"/>
        </w:rPr>
      </w:r>
      <w:hyperlink r:id="rId360">
        <w:r>
          <w:rPr>
            <w:lang w:val="pt_PT" w:bidi="pt_PT"/>
          </w:rPr>
          <w:rPr>
            <w:color w:val="0000EE"/>
            <w:u w:val="single"/>
          </w:rPr>
          <w:t>Falando a Palavra</w:t>
        </w:r>
      </w:hyperlink>
      <w:r>
        <w:rPr>
          <w:lang w:val="pt_PT" w:bidi="pt_PT"/>
        </w:rPr>
        <w:t xml:space="preserve"> (908 KB)</w:t>
      </w:r>
      <w:r>
        <w:rPr>
          <w:lang w:val="pt_PT" w:bidi="pt_PT"/>
        </w:rPr>
      </w:r>
      <w:r>
        <w:rPr>
          <w:lang w:val="pt_PT" w:bidi="pt_PT"/>
        </w:rPr>
      </w:r>
      <w:r>
        <w:rPr>
          <w:lang w:val="pt_PT" w:bidi="pt_PT"/>
        </w:rPr>
      </w:r>
    </w:p>
    <w:p>
      <w:pPr/>
      <w:r>
        <w:rPr>
          <w:lang w:val="pt_PT" w:bidi="pt_PT"/>
        </w:rPr>
      </w:r>
    </w:p>
    <w:p>
      <w:pPr>
        <w:pStyle w:val="Heading2"/>
      </w:pPr>
      <w:r>
        <w:rPr>
          <w:lang w:val="pt_PT" w:bidi="pt_PT"/>
        </w:rPr>
        <w:t>Lucas 14:15–24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LUCAS 14:15–24</w:t>
      </w:r>
    </w:p>
    <w:p>
      <w:pPr/>
      <w:r>
        <w:rPr>
          <w:lang w:val="pt_PT" w:bidi="pt_PT"/>
        </w:rPr>
      </w:r>
      <w:r>
        <w:rPr>
          <w:lang w:val="pt_PT" w:bidi="pt_PT"/>
        </w:rPr>
        <w:t>Escute Lucas 14:15–24 e guarde em seu coração. Ouça o texto três vezes (em três traduções diferentes, se possível). Depois, discuta com sua equipe as seguintes perguntas:</w:t>
      </w:r>
    </w:p>
    <w:p>
      <w:pPr>
        <w:pStyle w:val="ListBullet"/>
        <w:spacing w:line="240" w:lineRule="auto"/>
        <w:ind w:left="720"/>
      </w:pPr>
      <w:r>
        <w:rPr>
          <w:lang w:val="pt_PT" w:bidi="pt_PT"/>
        </w:rPr>
      </w:r>
      <w:r>
        <w:rPr>
          <w:lang w:val="pt_PT" w:bidi="pt_PT"/>
        </w:rPr>
        <w:t>O que você gosta nesta história?</w:t>
      </w:r>
    </w:p>
    <w:p>
      <w:pPr>
        <w:pStyle w:val="ListBullet"/>
        <w:spacing w:line="240" w:lineRule="auto"/>
        <w:ind w:left="720"/>
      </w:pPr>
      <w:r>
        <w:rPr>
          <w:lang w:val="pt_PT" w:bidi="pt_PT"/>
        </w:rPr>
      </w:r>
      <w:r>
        <w:rPr>
          <w:lang w:val="pt_PT" w:bidi="pt_PT"/>
        </w:rPr>
        <w:t>O que você não gosta ou não compreende?</w:t>
      </w:r>
    </w:p>
    <w:p>
      <w:pPr>
        <w:pStyle w:val="ListBullet"/>
        <w:spacing w:line="240" w:lineRule="auto"/>
        <w:ind w:left="720"/>
      </w:pPr>
      <w:r>
        <w:rPr>
          <w:lang w:val="pt_PT" w:bidi="pt_PT"/>
        </w:rPr>
      </w:r>
      <w:r>
        <w:rPr>
          <w:lang w:val="pt_PT" w:bidi="pt_PT"/>
        </w:rPr>
        <w:t>O que esta história nos conta sobre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esta história afeta nossa vida diária?</w:t>
      </w:r>
    </w:p>
    <w:p>
      <w:pPr>
        <w:pStyle w:val="ListBullet"/>
        <w:spacing w:line="240" w:lineRule="auto"/>
        <w:ind w:left="720"/>
      </w:pPr>
      <w:r>
        <w:rPr>
          <w:lang w:val="pt_PT" w:bidi="pt_PT"/>
        </w:rPr>
      </w:r>
      <w:r>
        <w:rPr>
          <w:lang w:val="pt_PT" w:bidi="pt_PT"/>
        </w:rPr>
        <w:t>Quem você conhece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PREPARANDO O CENÁRIO</w:t>
      </w:r>
    </w:p>
    <w:p>
      <w:pPr/>
      <w:r>
        <w:rPr>
          <w:lang w:val="pt_PT" w:bidi="pt_PT"/>
        </w:rPr>
      </w:r>
      <w:r>
        <w:rPr>
          <w:lang w:val="pt_PT" w:bidi="pt_PT"/>
        </w:rPr>
        <w:t>LUCAS 14:15–24</w:t>
      </w:r>
    </w:p>
    <w:p>
      <w:pPr/>
      <w:r>
        <w:rPr>
          <w:lang w:val="pt_PT" w:bidi="pt_PT"/>
        </w:rPr>
      </w:r>
      <w:r>
        <w:rPr>
          <w:lang w:val="pt_PT" w:bidi="pt_PT"/>
        </w:rPr>
        <w:t>Ouça o texto uma vez na versão mais fácil de entender.</w:t>
      </w:r>
    </w:p>
    <w:p>
      <w:pPr/>
      <w:r>
        <w:rPr>
          <w:lang w:val="pt_PT" w:bidi="pt_PT"/>
        </w:rPr>
      </w:r>
      <w:r>
        <w:rPr>
          <w:lang w:val="pt_PT" w:bidi="pt_PT"/>
        </w:rPr>
        <w:t>Anteriormente, Jesus estava na casa de um líder religioso no sábado, o dia de descanso judaico. Jesus curou um homem doente e ensinou aos líderes religiosos que eles deveriam mostrar hospitalidade aos pobres. Agora, um homem fala sobre a festa no reino de Deus. Jesus responde a ele contando uma história.</w:t>
      </w:r>
    </w:p>
    <w:p>
      <w:pPr/>
      <w:r>
        <w:rPr>
          <w:lang w:val="pt_PT" w:bidi="pt_PT"/>
        </w:rPr>
      </w:r>
      <w:r>
        <w:rPr>
          <w:lang w:val="pt_PT" w:bidi="pt_PT"/>
        </w:rPr>
        <w:t>Depois que Jesus terminou de ensinar aos líderes religiosos sobre incluir os pobres em suas casas, um homem comendo com Jesus disse que qualquer um que come na festa no reino de Deus é abençoado, ou recebeu uma grande honra de Deus. Muitos judeus acreditavam que, quando o Salvador Prometido viesse, haveria uma grande festa. As pessoas fiéis a Deus viriam à festa e desfrutariam da bênção de Deus de viver sob o governo do Salvador Prometido. Jesus responde ao homem contando uma parábola, quer dizer, uma história com um significado mais profundo.</w:t>
      </w:r>
    </w:p>
    <w:p>
      <w:pPr/>
      <w:r>
        <w:rPr>
          <w:lang w:val="pt_PT" w:bidi="pt_PT"/>
        </w:rPr>
      </w:r>
      <w:r>
        <w:rPr>
          <w:lang w:val="pt_PT" w:bidi="pt_PT"/>
        </w:rPr>
        <w:t>Na história, um homem estava planejando um banquete, ou uma grande refeição em sua casa. Ele envia seus servos para dizer aos convidados para virem, porque a refeição estava pronta. Porém, todos os convidados deram aos servos razões pelas quais não poderiam ir, ainda que já tivessem se comprometido em comparecer. Um deles havia comprado um campo e queria inspecioná-lo, outro comprara cinco juntas ou pares de bois, e queria ver o quão bem trabalhavam, e outro disse que se casara recentemente. Nenhuma dessas desculpas eram razões reais para os convidados não comparecerem à festa. Uma pessoa não compraria um campo ou bois, sem antes tê-los inspecionado. O casamento também não era uma desculpa válida. Culturalmente, essas desculpas dadas por convidados ricos teriam envergonhado publicamente o anfitrião. Suas rejeições sugerem que a posição social do anfitrião não era suficientemente alta para que eles participassem da sua festa.</w:t>
      </w:r>
    </w:p>
    <w:p>
      <w:pPr/>
      <w:r>
        <w:rPr>
          <w:lang w:val="pt_PT" w:bidi="pt_PT"/>
        </w:rPr>
      </w:r>
      <w:r>
        <w:rPr>
          <w:lang w:val="pt_PT" w:bidi="pt_PT"/>
        </w:rPr>
        <w:t>Pare e discuta com sua equipe. Na sua cultura, como a rejeição pública afeta a posição social de alguém?</w:t>
      </w:r>
    </w:p>
    <w:p>
      <w:pPr/>
      <w:r>
        <w:rPr>
          <w:lang w:val="pt_PT" w:bidi="pt_PT"/>
        </w:rPr>
      </w:r>
      <w:r>
        <w:rPr>
          <w:lang w:val="pt_PT" w:bidi="pt_PT"/>
        </w:rPr>
        <w:t>Quando os servos relataram essas desculpas ao senhor, ele ficou muito zangado. Ele ordena aos seus servos para saírem para as ruas públicas, um lugar onde os mendigos e os rejeitados ficam. Ele quer que os servos convidem os pobres, os aleijados, os cegos e os coxos para sua festa. Essas são as mesmas pessoas que Jesus, mais cedo, aconselhou que os líderes religiosos cuidassem. Os líderes religiosos excluíram esse grupo de pessoas do pertencimento pleno ao povo de Deus. Os servos obedeceram ao senhor, mas ainda havia espaço para mais convidados. Assim, o senhor ordena a eles irem e procurarem mais convidados nas estradas fora da cidade e das estradas rurais. Esses eram caminhos que dividiam os campos no país.</w:t>
      </w:r>
    </w:p>
    <w:p>
      <w:pPr/>
      <w:r>
        <w:rPr>
          <w:lang w:val="pt_PT" w:bidi="pt_PT"/>
        </w:rPr>
      </w:r>
      <w:r>
        <w:rPr>
          <w:lang w:val="pt_PT" w:bidi="pt_PT"/>
        </w:rPr>
        <w:t>Pare e mostre à sua equipe uma imagem dos caminhos que dividiam os campos.</w:t>
      </w:r>
    </w:p>
    <w:p>
      <w:pPr/>
      <w:r>
        <w:rPr>
          <w:lang w:val="pt_PT" w:bidi="pt_PT"/>
        </w:rPr>
      </w:r>
      <w:r>
        <w:rPr>
          <w:lang w:val="pt_PT" w:bidi="pt_PT"/>
        </w:rPr>
        <w:t>Os pobres podem ter hesitado em vir à festa, porque eram muito pobres para convidar o anfitrião para suas casas. Os servos devem ter precisado convencer as pessoas que encontraram a virem de qualquer maneira. O senhor faz isso porque quer que todos os assentos em sua mesa fiquem ocupados. Ele diz com ênfase que a nenhum dos convidados originais que recusaram seu convite será permitido assistir à festa ou comer quaisquer dos alimentos.</w:t>
      </w:r>
    </w:p>
    <w:p>
      <w:pPr/>
      <w:r>
        <w:rPr>
          <w:lang w:val="pt_PT" w:bidi="pt_PT"/>
        </w:rPr>
      </w:r>
      <w:r>
        <w:rPr>
          <w:lang w:val="pt_PT" w:bidi="pt_PT"/>
        </w:rPr>
        <w:t>Jesus usa essa parábola para ensinar a importância de aceitar o convite de Deus para fazer parte de seu reino. Os que recusam o convite de Deus são aqueles que não estão interessados em fazer parte do reino de Deus. Aqueles que aceitam o convite ficam felizes em fazer parte do reino de Deus. Eles não se importam com posição social, antes, mostram amor e generosidade aos marginalizados.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IDENTIFICANDO AS CENAS</w:t>
      </w:r>
    </w:p>
    <w:p>
      <w:pPr/>
      <w:r>
        <w:rPr>
          <w:lang w:val="pt_PT" w:bidi="pt_PT"/>
        </w:rPr>
      </w:r>
      <w:r>
        <w:rPr>
          <w:lang w:val="pt_PT" w:bidi="pt_PT"/>
        </w:rPr>
        <w:t>LUCAS 14:15–24</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está à mesa com outros convidados na casa de um fariseu no sábado. Um homem faz um comentário à mesa. Jesus responde contando uma parábola sobre um senhor que prepara uma festa e envia seus servos para chamar os convidados.</w:t>
      </w:r>
    </w:p>
    <w:p>
      <w:pPr/>
      <w:r>
        <w:rPr>
          <w:lang w:val="pt_PT" w:bidi="pt_PT"/>
        </w:rPr>
      </w:r>
      <w:r>
        <w:rPr>
          <w:b/>
          <w:lang w:val="pt_PT" w:bidi="pt_PT"/>
        </w:rPr>
        <w:t>Segunda cena:</w:t>
      </w:r>
      <w:r>
        <w:rPr>
          <w:lang w:val="pt_PT" w:bidi="pt_PT"/>
        </w:rPr>
        <w:t xml:space="preserve"> um senhor envia convites para convidados importantes para uma refeição em sua casa. Os convidados aceitam seu convite. Quando a refeição está pronta, o anfitrião envia seus servos para dizer aos convidados para virem.</w:t>
      </w:r>
    </w:p>
    <w:p>
      <w:pPr/>
      <w:r>
        <w:rPr>
          <w:lang w:val="pt_PT" w:bidi="pt_PT"/>
        </w:rPr>
      </w:r>
      <w:r>
        <w:rPr>
          <w:b/>
          <w:lang w:val="pt_PT" w:bidi="pt_PT"/>
        </w:rPr>
        <w:t>Terceira cena:</w:t>
      </w:r>
      <w:r>
        <w:rPr>
          <w:lang w:val="pt_PT" w:bidi="pt_PT"/>
        </w:rPr>
        <w:t xml:space="preserve"> um convidado diz que não pode vir e vai inspecionar sua terra. O outro convidado diz que não pode vir e vai avaliar seus bois. E outro convidado diz que não pode vir e passa o tempo com sua esposa. Os servos dizem ao senhor que ninguém virá. O senhor fica furioso.</w:t>
      </w:r>
    </w:p>
    <w:p>
      <w:pPr/>
      <w:r>
        <w:rPr>
          <w:lang w:val="pt_PT" w:bidi="pt_PT"/>
        </w:rPr>
      </w:r>
      <w:r>
        <w:rPr>
          <w:b/>
          <w:lang w:val="pt_PT" w:bidi="pt_PT"/>
        </w:rPr>
        <w:t>Quarta cena:</w:t>
      </w:r>
      <w:r>
        <w:rPr>
          <w:lang w:val="pt_PT" w:bidi="pt_PT"/>
        </w:rPr>
        <w:t xml:space="preserve"> o senhor envia seus servos para as ruas e estradas rurais para encontrar mais convidados. Os servos convencem os pobres, aleijados, coxos e cegos a virem à festa de seu senhor. A casa e a mesa do senhor ficam cheias. O senhor diz que os convidados que não vieram nunca provarão a comida em sua festa.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O anfitrião (fariseu)</w:t>
      </w:r>
    </w:p>
    <w:p>
      <w:pPr>
        <w:pStyle w:val="ListBullet"/>
        <w:spacing w:line="240" w:lineRule="auto"/>
        <w:ind w:left="720"/>
      </w:pPr>
      <w:r>
        <w:rPr>
          <w:lang w:val="pt_PT" w:bidi="pt_PT"/>
        </w:rPr>
      </w:r>
      <w:r>
        <w:rPr>
          <w:lang w:val="pt_PT" w:bidi="pt_PT"/>
        </w:rPr>
        <w:t>Os convidados (outros fariseus e especialistas na lei)</w:t>
      </w:r>
    </w:p>
    <w:p>
      <w:pPr>
        <w:pStyle w:val="ListBullet"/>
        <w:spacing w:line="240" w:lineRule="auto"/>
        <w:ind w:left="720"/>
      </w:pPr>
      <w:r>
        <w:rPr>
          <w:lang w:val="pt_PT" w:bidi="pt_PT"/>
        </w:rPr>
      </w:r>
      <w:r>
        <w:rPr>
          <w:lang w:val="pt_PT" w:bidi="pt_PT"/>
        </w:rPr>
        <w:t>Convidado que faz o comentário</w:t>
      </w:r>
    </w:p>
    <w:p>
      <w:pPr>
        <w:pStyle w:val="ListBullet"/>
        <w:spacing w:line="240" w:lineRule="auto"/>
        <w:ind w:left="720"/>
      </w:pPr>
      <w:r>
        <w:rPr>
          <w:lang w:val="pt_PT" w:bidi="pt_PT"/>
        </w:rPr>
      </w:r>
      <w:r>
        <w:rPr>
          <w:lang w:val="pt_PT" w:bidi="pt_PT"/>
        </w:rPr>
        <w:t>Senhor</w:t>
      </w:r>
    </w:p>
    <w:p>
      <w:pPr>
        <w:pStyle w:val="ListBullet"/>
        <w:spacing w:line="240" w:lineRule="auto"/>
        <w:ind w:left="720"/>
      </w:pPr>
      <w:r>
        <w:rPr>
          <w:lang w:val="pt_PT" w:bidi="pt_PT"/>
        </w:rPr>
      </w:r>
      <w:r>
        <w:rPr>
          <w:lang w:val="pt_PT" w:bidi="pt_PT"/>
        </w:rPr>
        <w:t>servos</w:t>
      </w:r>
    </w:p>
    <w:p>
      <w:pPr>
        <w:pStyle w:val="ListBullet"/>
        <w:spacing w:line="240" w:lineRule="auto"/>
        <w:ind w:left="720"/>
      </w:pPr>
      <w:r>
        <w:rPr>
          <w:lang w:val="pt_PT" w:bidi="pt_PT"/>
        </w:rPr>
      </w:r>
      <w:r>
        <w:rPr>
          <w:lang w:val="pt_PT" w:bidi="pt_PT"/>
        </w:rPr>
        <w:t>Convidados que recusam</w:t>
      </w:r>
    </w:p>
    <w:p>
      <w:pPr>
        <w:pStyle w:val="ListBullet"/>
        <w:spacing w:line="240" w:lineRule="auto"/>
        <w:ind w:left="720"/>
      </w:pPr>
      <w:r>
        <w:rPr>
          <w:lang w:val="pt_PT" w:bidi="pt_PT"/>
        </w:rPr>
      </w:r>
      <w:r>
        <w:rPr>
          <w:lang w:val="pt_PT" w:bidi="pt_PT"/>
        </w:rPr>
        <w:t>Convidados convencidos a virem</w:t>
      </w:r>
    </w:p>
    <w:p>
      <w:pPr/>
      <w:r>
        <w:rPr>
          <w:lang w:val="pt_PT" w:bidi="pt_PT"/>
        </w:rPr>
      </w:r>
      <w:r>
        <w:rPr>
          <w:lang w:val="pt_PT" w:bidi="pt_PT"/>
        </w:rPr>
        <w:t>Nesta sessão, peça ao grupo para fazer um storyboard, ou use algum tipo de material manipulável (objetos que possam ser movidos, tais como pedras, paus, brinquedos infantis) para visualizar a história e a ação nela.</w:t>
      </w:r>
    </w:p>
    <w:p>
      <w:pPr/>
      <w:r>
        <w:rPr>
          <w:lang w:val="pt_PT" w:bidi="pt_PT"/>
        </w:rPr>
      </w:r>
      <w:r>
        <w:rPr>
          <w:lang w:val="pt_PT" w:bidi="pt_PT"/>
        </w:rPr>
        <w:t>Lembre-se de que Jesus está sentado à mesa com outros convidados na casa de um fariseu no sábado. Jesus acaba de curar um homem e ensinou aos líderes religiosos que deveriam convidar os pobres para as refeições em suas casas.</w:t>
      </w:r>
    </w:p>
    <w:p>
      <w:pPr/>
      <w:r>
        <w:rPr>
          <w:lang w:val="pt_PT" w:bidi="pt_PT"/>
        </w:rPr>
      </w:r>
      <w:r>
        <w:rPr>
          <w:lang w:val="pt_PT" w:bidi="pt_PT"/>
        </w:rPr>
        <w:t>Um convidado na mesa diz que aquele que come na festa no reino de Deus é abençoado.</w:t>
      </w:r>
    </w:p>
    <w:p>
      <w:pPr/>
      <w:r>
        <w:rPr>
          <w:lang w:val="pt_PT" w:bidi="pt_PT"/>
        </w:rPr>
      </w:r>
      <w:r>
        <w:rPr>
          <w:lang w:val="pt_PT" w:bidi="pt_PT"/>
        </w:rPr>
        <w:t>Observe que os judeus acreditavam que seriam convidados para a festa do Salvador Prometido no reino de Deus, por serem descendentes de Abraão. Porém, Jesus diz que isso não é verdade se não obedecerem a Deus, aceitando Jesus e seus ensinamentos de modo a incluírem os pobres.</w:t>
      </w:r>
    </w:p>
    <w:p>
      <w:pPr/>
      <w:r>
        <w:rPr>
          <w:lang w:val="pt_PT" w:bidi="pt_PT"/>
        </w:rPr>
      </w:r>
      <w:r>
        <w:rPr>
          <w:lang w:val="pt_PT" w:bidi="pt_PT"/>
        </w:rPr>
        <w:t>Jesus responde com uma parábola sobre um senhor enviando convites para uma festa.</w:t>
      </w:r>
    </w:p>
    <w:p>
      <w:pPr/>
      <w:r>
        <w:rPr>
          <w:lang w:val="pt_PT" w:bidi="pt_PT"/>
        </w:rPr>
      </w:r>
      <w:r>
        <w:rPr>
          <w:lang w:val="pt_PT" w:bidi="pt_PT"/>
        </w:rPr>
        <w:t>Tenha em mente que rejeitar o convite de alguém para vir a uma festa traria vergonha ao anfitrião, especialmente se esse convidado fosse rico.</w:t>
      </w:r>
    </w:p>
    <w:p>
      <w:pPr/>
      <w:r>
        <w:rPr>
          <w:lang w:val="pt_PT" w:bidi="pt_PT"/>
        </w:rPr>
      </w:r>
      <w:r>
        <w:rPr>
          <w:lang w:val="pt_PT" w:bidi="pt_PT"/>
        </w:rPr>
        <w:t>Note que as razões para não virem não são culturalmente válidas.</w:t>
      </w:r>
    </w:p>
    <w:p>
      <w:pPr/>
      <w:r>
        <w:rPr>
          <w:lang w:val="pt_PT" w:bidi="pt_PT"/>
        </w:rPr>
      </w:r>
      <w:r>
        <w:rPr>
          <w:lang w:val="pt_PT" w:bidi="pt_PT"/>
        </w:rPr>
        <w:t>É importante lembrar que, ao incluir pessoas inesperadas em sua festa, Jesus mostra aos líderes religiosos que Deus se preocupa com os excluídos e os incluirá em seu reino.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INCORPORANDO O TEXTO</w:t>
      </w:r>
    </w:p>
    <w:p>
      <w:pPr/>
      <w:r>
        <w:rPr>
          <w:lang w:val="pt_PT" w:bidi="pt_PT"/>
        </w:rPr>
      </w:r>
      <w:r>
        <w:rPr>
          <w:lang w:val="pt_PT" w:bidi="pt_PT"/>
        </w:rPr>
        <w:t>LUCAS 14:15–24</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O anfitrião (fariseu)</w:t>
      </w:r>
    </w:p>
    <w:p>
      <w:pPr>
        <w:pStyle w:val="ListBullet"/>
        <w:spacing w:line="240" w:lineRule="auto"/>
        <w:ind w:left="720"/>
      </w:pPr>
      <w:r>
        <w:rPr>
          <w:lang w:val="pt_PT" w:bidi="pt_PT"/>
        </w:rPr>
      </w:r>
      <w:r>
        <w:rPr>
          <w:lang w:val="pt_PT" w:bidi="pt_PT"/>
        </w:rPr>
        <w:t>Os convidados (outros fariseus e especialistas na lei)</w:t>
      </w:r>
    </w:p>
    <w:p>
      <w:pPr>
        <w:pStyle w:val="ListBullet"/>
        <w:spacing w:line="240" w:lineRule="auto"/>
        <w:ind w:left="720"/>
      </w:pPr>
      <w:r>
        <w:rPr>
          <w:lang w:val="pt_PT" w:bidi="pt_PT"/>
        </w:rPr>
      </w:r>
      <w:r>
        <w:rPr>
          <w:lang w:val="pt_PT" w:bidi="pt_PT"/>
        </w:rPr>
        <w:t>Convidado que faz o comentário</w:t>
      </w:r>
    </w:p>
    <w:p>
      <w:pPr>
        <w:pStyle w:val="ListBullet"/>
        <w:spacing w:line="240" w:lineRule="auto"/>
        <w:ind w:left="720"/>
      </w:pPr>
      <w:r>
        <w:rPr>
          <w:lang w:val="pt_PT" w:bidi="pt_PT"/>
        </w:rPr>
      </w:r>
      <w:r>
        <w:rPr>
          <w:lang w:val="pt_PT" w:bidi="pt_PT"/>
        </w:rPr>
        <w:t>Senhor</w:t>
      </w:r>
    </w:p>
    <w:p>
      <w:pPr>
        <w:pStyle w:val="ListBullet"/>
        <w:spacing w:line="240" w:lineRule="auto"/>
        <w:ind w:left="720"/>
      </w:pPr>
      <w:r>
        <w:rPr>
          <w:lang w:val="pt_PT" w:bidi="pt_PT"/>
        </w:rPr>
      </w:r>
      <w:r>
        <w:rPr>
          <w:lang w:val="pt_PT" w:bidi="pt_PT"/>
        </w:rPr>
        <w:t>servos</w:t>
      </w:r>
    </w:p>
    <w:p>
      <w:pPr>
        <w:pStyle w:val="ListBullet"/>
        <w:spacing w:line="240" w:lineRule="auto"/>
        <w:ind w:left="720"/>
      </w:pPr>
      <w:r>
        <w:rPr>
          <w:lang w:val="pt_PT" w:bidi="pt_PT"/>
        </w:rPr>
      </w:r>
      <w:r>
        <w:rPr>
          <w:lang w:val="pt_PT" w:bidi="pt_PT"/>
        </w:rPr>
        <w:t>Convidados que recusam</w:t>
      </w:r>
    </w:p>
    <w:p>
      <w:pPr>
        <w:pStyle w:val="ListBullet"/>
        <w:spacing w:line="240" w:lineRule="auto"/>
        <w:ind w:left="720"/>
      </w:pPr>
      <w:r>
        <w:rPr>
          <w:lang w:val="pt_PT" w:bidi="pt_PT"/>
        </w:rPr>
      </w:r>
      <w:r>
        <w:rPr>
          <w:lang w:val="pt_PT" w:bidi="pt_PT"/>
        </w:rPr>
        <w:t>Convidados convencidos a virem</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A equipe deve representar os convidados que aceitaram o convite, depois rejeitando ir à festa quando estava tudo pronto.</w:t>
      </w:r>
    </w:p>
    <w:p>
      <w:pPr/>
      <w:r>
        <w:rPr>
          <w:lang w:val="pt_PT" w:bidi="pt_PT"/>
        </w:rPr>
      </w:r>
      <w:r>
        <w:rPr>
          <w:lang w:val="pt_PT" w:bidi="pt_PT"/>
        </w:rPr>
        <w:t>Devem representar a casa sendo preenchida com aqueles que foram convencidos a virem. Alguns desses podem mancar ou serem conduzidos como cegos para mostrar que eram rejeitados.</w:t>
      </w:r>
    </w:p>
    <w:p>
      <w:pPr/>
      <w:r>
        <w:rPr>
          <w:lang w:val="pt_PT" w:bidi="pt_PT"/>
        </w:rPr>
      </w:r>
      <w:r>
        <w:rPr>
          <w:lang w:val="pt_PT" w:bidi="pt_PT"/>
        </w:rPr>
        <w:t>Quando a equipe interpretar esta história pela segunda vez, interrompa-os em certos momentos.</w:t>
      </w:r>
    </w:p>
    <w:p>
      <w:pPr/>
      <w:r>
        <w:rPr>
          <w:lang w:val="pt_PT" w:bidi="pt_PT"/>
        </w:rPr>
      </w:r>
      <w:r>
        <w:rPr>
          <w:lang w:val="pt_PT" w:bidi="pt_PT"/>
        </w:rPr>
        <w:t>Um convidado diz que qualquer um que compareça à festa no reino de Deus é abençoado. Jesus conta uma parábola em resposta ao seu comentário.</w:t>
      </w:r>
    </w:p>
    <w:p>
      <w:pPr/>
      <w:r>
        <w:rPr>
          <w:lang w:val="pt_PT" w:bidi="pt_PT"/>
        </w:rPr>
      </w:r>
      <w:r>
        <w:rPr>
          <w:lang w:val="pt_PT" w:bidi="pt_PT"/>
        </w:rPr>
        <w:t>Representem agora o anfitrião enviando seus servos para convidar pessoas para uma festa. Muitos convidados ricos aceitam seu convite.</w:t>
      </w:r>
    </w:p>
    <w:p>
      <w:pPr/>
      <w:r>
        <w:rPr>
          <w:lang w:val="pt_PT" w:bidi="pt_PT"/>
        </w:rPr>
      </w:r>
      <w:r>
        <w:rPr>
          <w:b/>
          <w:lang w:val="pt_PT" w:bidi="pt_PT"/>
        </w:rPr>
        <w:t>Interrompa a cena.</w:t>
      </w:r>
      <w:r>
        <w:rPr>
          <w:lang w:val="pt_PT" w:bidi="pt_PT"/>
        </w:rPr>
        <w:t xml:space="preserve"> Pergunte ao ator que interpreta o anfitrião: "Como você se sente?". Vocês podem ouvir coisas como: "Na expectativa. Estou animado por receber convidados tão importantes em minha casa". "Preparado. Agora sei a quantidade de comida e bebida que os meus servos devem preparar para a festa", e "Estou ansioso para ser convidado para a casa de meus convidados no futuro". Reinicie a cena.</w:t>
      </w:r>
    </w:p>
    <w:p>
      <w:pPr/>
      <w:r>
        <w:rPr>
          <w:lang w:val="pt_PT" w:bidi="pt_PT"/>
        </w:rPr>
      </w:r>
      <w:r>
        <w:rPr>
          <w:lang w:val="pt_PT" w:bidi="pt_PT"/>
        </w:rPr>
        <w:t>Representem o anfitrião enviando seus servos novamente para dizer aos convidados para virem porque a refeição está pronta. Um convidado diz que não pode vir porque precisa inspecionar sua terra. Outro convidado diz que não pode vir porque precisa inspecionar seus bois. E um outro convidado diz que não pode vir porque casou-se recentemente.</w:t>
      </w:r>
    </w:p>
    <w:p>
      <w:pPr/>
      <w:r>
        <w:rPr>
          <w:lang w:val="pt_PT" w:bidi="pt_PT"/>
        </w:rPr>
      </w:r>
      <w:r>
        <w:rPr>
          <w:b/>
          <w:lang w:val="pt_PT" w:bidi="pt_PT"/>
        </w:rPr>
        <w:t>Interrompa a cena.</w:t>
      </w:r>
      <w:r>
        <w:rPr>
          <w:lang w:val="pt_PT" w:bidi="pt_PT"/>
        </w:rPr>
        <w:t xml:space="preserve"> Pergunte ao ator que interpreta os convidados ouvindo a história de Jesus: "Como você se sente?". Vocês podem ouvir coisas como: "Em choque. Não posso acreditar que eles rejeitaram seu convite por razões tão tolas", "Sinto-me mal pelo anfitrião. Ele deve estar muito envergonhado", e "Talvez o anfitrião não fosse tão importante quanto seus convidados". Reinicie a cena.</w:t>
      </w:r>
    </w:p>
    <w:p>
      <w:pPr/>
      <w:r>
        <w:rPr>
          <w:lang w:val="pt_PT" w:bidi="pt_PT"/>
        </w:rPr>
      </w:r>
      <w:r>
        <w:rPr>
          <w:lang w:val="pt_PT" w:bidi="pt_PT"/>
        </w:rPr>
        <w:t>Representem o anfitrião ficando zangado. Ele envia seus servos para as ruas e estradas rurais. Os servos encontram os pobres, os coxos, os cegos e aleijados e os convencem a virem à festa. Eles entram na casa do anfitrião e comem à mesa dele. Cada assento está ocupado. O anfitrião diz que os convidados que o rejeitaram nunca provarão sua comida.</w:t>
      </w:r>
    </w:p>
    <w:p>
      <w:pPr/>
      <w:r>
        <w:rPr>
          <w:lang w:val="pt_PT" w:bidi="pt_PT"/>
        </w:rPr>
      </w:r>
      <w:r>
        <w:rPr>
          <w:b/>
          <w:lang w:val="pt_PT" w:bidi="pt_PT"/>
        </w:rPr>
        <w:t>Interrompa a cena.</w:t>
      </w:r>
      <w:r>
        <w:rPr>
          <w:lang w:val="pt_PT" w:bidi="pt_PT"/>
        </w:rPr>
        <w:t xml:space="preserve"> Pergunte ao ator que interpreta um homem pobre à mesa: "Como você se sente?". Vocês podem ouvir coisas como: "Humilde. Nunca imaginei ser convidado para uma casa tão agradável", "Preocupado. Não posso retribuir ao anfitrião", e "Incluído. É bom ser notado e cuidado".</w:t>
      </w:r>
    </w:p>
    <w:p>
      <w:pPr/>
      <w:r>
        <w:rPr>
          <w:lang w:val="pt_PT" w:bidi="pt_PT"/>
        </w:rPr>
      </w:r>
      <w:r>
        <w:rPr>
          <w:lang w:val="pt_PT" w:bidi="pt_PT"/>
        </w:rPr>
        <w:t>Pergunte a um líder religioso que ouve a história de Jesus: "Como você se sente?". Vocês podem ouvir coisas como: "Não posso imaginar convidar esses tipos de pessoas para minha casa. Certamente ele não está querendo dizer que os não judeus estarão no banquete de Deus, está?". "Furioso. A quem Jesus está se referindo?", e "Pensativo. Talvez eu precise ler as palavras dos profetas com mais atenção".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PREENCHENDO AS LACUNAS</w:t>
      </w:r>
    </w:p>
    <w:p>
      <w:pPr/>
      <w:r>
        <w:rPr>
          <w:lang w:val="pt_PT" w:bidi="pt_PT"/>
        </w:rPr>
      </w:r>
      <w:r>
        <w:rPr>
          <w:lang w:val="pt_PT" w:bidi="pt_PT"/>
        </w:rPr>
        <w:t>LUCAS 14:15–24</w:t>
      </w:r>
    </w:p>
    <w:p>
      <w:pPr/>
      <w:r>
        <w:rPr>
          <w:lang w:val="pt_PT" w:bidi="pt_PT"/>
        </w:rPr>
      </w:r>
      <w:r>
        <w:rPr>
          <w:lang w:val="pt_PT" w:bidi="pt_PT"/>
        </w:rPr>
        <w:t>Ouça o texto uma vez na versão mais fácil de entender.</w:t>
      </w:r>
    </w:p>
    <w:p>
      <w:pPr/>
      <w:r>
        <w:rPr>
          <w:lang w:val="pt_PT" w:bidi="pt_PT"/>
        </w:rPr>
      </w:r>
      <w:r>
        <w:rPr>
          <w:lang w:val="pt_PT" w:bidi="pt_PT"/>
        </w:rPr>
        <w:t xml:space="preserve">Um homem à mesa diz que aqueles que comem na festa no </w:t>
      </w:r>
      <w:r>
        <w:rPr>
          <w:b/>
          <w:lang w:val="pt_PT" w:bidi="pt_PT"/>
        </w:rPr>
        <w:t>reino de Deus</w:t>
      </w:r>
      <w:r>
        <w:rPr>
          <w:lang w:val="pt_PT" w:bidi="pt_PT"/>
        </w:rPr>
        <w:t xml:space="preserve"> são </w:t>
      </w:r>
      <w:r>
        <w:rPr>
          <w:b/>
          <w:lang w:val="pt_PT" w:bidi="pt_PT"/>
        </w:rPr>
        <w:t>abençoados</w:t>
      </w:r>
      <w:r>
        <w:rPr>
          <w:lang w:val="pt_PT" w:bidi="pt_PT"/>
        </w:rPr>
        <w:t>. Reino de Deus se refere a Deus governando os corações de seu povo como seu rei. Abençoado se refere a alguém que Deus favorece ou honra. O homem acreditava que, quando o Salvador Prometido viesse para governar, ele organizaria uma grande festa, e aqueles que participassem dela seriam abençoados. Traduza reino de Deus e abençoado da mesma maneira que você traduziu antes. Ambos os termos estão no glossário principal.</w:t>
      </w:r>
    </w:p>
    <w:p>
      <w:pPr/>
      <w:r>
        <w:rPr>
          <w:lang w:val="pt_PT" w:bidi="pt_PT"/>
        </w:rPr>
      </w:r>
      <w:r>
        <w:rPr>
          <w:lang w:val="pt_PT" w:bidi="pt_PT"/>
        </w:rPr>
        <w:t xml:space="preserve">Jesus conta uma </w:t>
      </w:r>
      <w:r>
        <w:rPr>
          <w:b/>
          <w:lang w:val="pt_PT" w:bidi="pt_PT"/>
        </w:rPr>
        <w:t>parábola</w:t>
      </w:r>
      <w:r>
        <w:rPr>
          <w:lang w:val="pt_PT" w:bidi="pt_PT"/>
        </w:rPr>
        <w:t xml:space="preserve">, ou uma história curta, para responder ao comentário do homem. A história é sobre um </w:t>
      </w:r>
      <w:r>
        <w:rPr>
          <w:b/>
          <w:lang w:val="pt_PT" w:bidi="pt_PT"/>
        </w:rPr>
        <w:t>senhor</w:t>
      </w:r>
      <w:r>
        <w:rPr>
          <w:lang w:val="pt_PT" w:bidi="pt_PT"/>
        </w:rPr>
        <w:t>, ou um homem com autoridade, que ordena que seus servos convidem pessoas para seu banquete, ou grande festa. Traduza parábola e senhor da mesma maneira que você tem traduzido nas passagens anteriores. Ambos os termos estão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Proclamando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14:15–24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61">
        <w:r>
          <w:rPr>
            <w:lang w:val="pt_PT" w:bidi="pt_PT"/>
          </w:rPr>
          <w:rPr>
            <w:color w:val="0000EE"/>
            <w:u w:val="single"/>
          </w:rPr>
          <w:t>Ouvir e Sentir</w:t>
        </w:r>
      </w:hyperlink>
      <w:r>
        <w:rPr>
          <w:lang w:val="pt_PT" w:bidi="pt_PT"/>
        </w:rPr>
        <w:t xml:space="preserve"> (418 KB)</w:t>
      </w:r>
      <w:r>
        <w:rPr>
          <w:lang w:val="pt_PT" w:bidi="pt_PT"/>
        </w:rPr>
      </w:r>
    </w:p>
    <w:p>
      <w:pPr>
        <w:pStyle w:val="ListBullet"/>
        <w:spacing w:line="240" w:lineRule="auto"/>
        <w:ind w:left="720"/>
      </w:pPr>
      <w:r>
        <w:rPr>
          <w:lang w:val="pt_PT" w:bidi="pt_PT"/>
        </w:rPr>
      </w:r>
      <w:hyperlink r:id="rId362">
        <w:r>
          <w:rPr>
            <w:lang w:val="pt_PT" w:bidi="pt_PT"/>
          </w:rPr>
          <w:rPr>
            <w:color w:val="0000EE"/>
            <w:u w:val="single"/>
          </w:rPr>
          <w:t>Preparando o Cenário</w:t>
        </w:r>
      </w:hyperlink>
      <w:r>
        <w:rPr>
          <w:lang w:val="pt_PT" w:bidi="pt_PT"/>
        </w:rPr>
        <w:t xml:space="preserve"> (2.5 MB)</w:t>
      </w:r>
      <w:r>
        <w:rPr>
          <w:lang w:val="pt_PT" w:bidi="pt_PT"/>
        </w:rPr>
      </w:r>
    </w:p>
    <w:p>
      <w:pPr>
        <w:pStyle w:val="ListBullet"/>
        <w:spacing w:line="240" w:lineRule="auto"/>
        <w:ind w:left="720"/>
      </w:pPr>
      <w:r>
        <w:rPr>
          <w:lang w:val="pt_PT" w:bidi="pt_PT"/>
        </w:rPr>
      </w:r>
      <w:hyperlink r:id="rId363">
        <w:r>
          <w:rPr>
            <w:lang w:val="pt_PT" w:bidi="pt_PT"/>
          </w:rPr>
          <w:rPr>
            <w:color w:val="0000EE"/>
            <w:u w:val="single"/>
          </w:rPr>
          <w:t>Identificando as Cenas</w:t>
        </w:r>
      </w:hyperlink>
      <w:r>
        <w:rPr>
          <w:lang w:val="pt_PT" w:bidi="pt_PT"/>
        </w:rPr>
        <w:t xml:space="preserve"> (1.9 MB)</w:t>
      </w:r>
      <w:r>
        <w:rPr>
          <w:lang w:val="pt_PT" w:bidi="pt_PT"/>
        </w:rPr>
      </w:r>
    </w:p>
    <w:p>
      <w:pPr>
        <w:pStyle w:val="ListBullet"/>
        <w:spacing w:line="240" w:lineRule="auto"/>
        <w:ind w:left="720"/>
      </w:pPr>
      <w:r>
        <w:rPr>
          <w:lang w:val="pt_PT" w:bidi="pt_PT"/>
        </w:rPr>
      </w:r>
      <w:hyperlink r:id="rId364">
        <w:r>
          <w:rPr>
            <w:lang w:val="pt_PT" w:bidi="pt_PT"/>
          </w:rPr>
          <w:rPr>
            <w:color w:val="0000EE"/>
            <w:u w:val="single"/>
          </w:rPr>
          <w:t>Incorporando o Texto</w:t>
        </w:r>
      </w:hyperlink>
      <w:r>
        <w:rPr>
          <w:lang w:val="pt_PT" w:bidi="pt_PT"/>
        </w:rPr>
        <w:t xml:space="preserve"> (2.5 MB)</w:t>
      </w:r>
      <w:r>
        <w:rPr>
          <w:lang w:val="pt_PT" w:bidi="pt_PT"/>
        </w:rPr>
      </w:r>
    </w:p>
    <w:p>
      <w:pPr>
        <w:pStyle w:val="ListBullet"/>
        <w:spacing w:line="240" w:lineRule="auto"/>
        <w:ind w:left="720"/>
      </w:pPr>
      <w:r>
        <w:rPr>
          <w:lang w:val="pt_PT" w:bidi="pt_PT"/>
        </w:rPr>
      </w:r>
      <w:hyperlink r:id="rId365">
        <w:r>
          <w:rPr>
            <w:lang w:val="pt_PT" w:bidi="pt_PT"/>
          </w:rPr>
          <w:rPr>
            <w:color w:val="0000EE"/>
            <w:u w:val="single"/>
          </w:rPr>
          <w:t>Preenchendo as Lacunas</w:t>
        </w:r>
      </w:hyperlink>
      <w:r>
        <w:rPr>
          <w:lang w:val="pt_PT" w:bidi="pt_PT"/>
        </w:rPr>
        <w:t xml:space="preserve"> (673 KB)</w:t>
      </w:r>
      <w:r>
        <w:rPr>
          <w:lang w:val="pt_PT" w:bidi="pt_PT"/>
        </w:rPr>
      </w:r>
    </w:p>
    <w:p>
      <w:pPr>
        <w:pStyle w:val="ListBullet"/>
        <w:spacing w:line="240" w:lineRule="auto"/>
        <w:ind w:left="720"/>
      </w:pPr>
      <w:r>
        <w:rPr>
          <w:lang w:val="pt_PT" w:bidi="pt_PT"/>
        </w:rPr>
      </w:r>
      <w:hyperlink r:id="rId366">
        <w:r>
          <w:rPr>
            <w:lang w:val="pt_PT" w:bidi="pt_PT"/>
          </w:rPr>
          <w:rPr>
            <w:color w:val="0000EE"/>
            <w:u w:val="single"/>
          </w:rPr>
          <w:t>Falando a Palavra</w:t>
        </w:r>
      </w:hyperlink>
      <w:r>
        <w:rPr>
          <w:lang w:val="pt_PT" w:bidi="pt_PT"/>
        </w:rPr>
        <w:t xml:space="preserve"> (861 KB)</w:t>
      </w:r>
      <w:r>
        <w:rPr>
          <w:lang w:val="pt_PT" w:bidi="pt_PT"/>
        </w:rPr>
      </w:r>
      <w:r>
        <w:rPr>
          <w:lang w:val="pt_PT" w:bidi="pt_PT"/>
        </w:rPr>
      </w:r>
      <w:r>
        <w:rPr>
          <w:lang w:val="pt_PT" w:bidi="pt_PT"/>
        </w:rPr>
      </w:r>
    </w:p>
    <w:p>
      <w:pPr/>
      <w:r>
        <w:rPr>
          <w:lang w:val="pt_PT" w:bidi="pt_PT"/>
        </w:rPr>
      </w:r>
    </w:p>
    <w:p>
      <w:pPr>
        <w:pStyle w:val="Heading2"/>
      </w:pPr>
      <w:r>
        <w:rPr>
          <w:lang w:val="pt_PT" w:bidi="pt_PT"/>
        </w:rPr>
        <w:t>Lucas 14:25–35</w:t>
      </w:r>
      <w:r>
        <w:rPr>
          <w:lang w:val="pt_PT" w:bidi="pt_PT"/>
        </w:rPr>
      </w:r>
    </w:p>
    <w:p>
      <w:pPr>
        <w:pStyle w:val="Heading3"/>
      </w:pPr>
      <w:r>
        <w:rPr>
          <w:lang w:val="pt_PT" w:bidi="pt_PT"/>
        </w:rPr>
        <w:t>Ouvir e Sentir</w:t>
      </w:r>
    </w:p>
    <w:p>
      <w:pPr/>
      <w:r>
        <w:rPr>
          <w:lang w:val="pt_PT" w:bidi="pt_PT"/>
        </w:rPr>
      </w:r>
      <w:r>
        <w:rPr>
          <w:lang w:val="pt_PT" w:bidi="pt_PT"/>
        </w:rPr>
        <w:t>Ouça Lucas 14.25–35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Anteriormente, Jesus ensinou os líderes religiosos na casa de um fariseu no sábado. Jesus os advertiu sobre rejeitar o convite de Deus para entrar em seu reino. Jesus continua viajando com seus discípulos para Jerusalém, onde ele sabe que morrerá. Uma grande multidão o segue para onde quer que ele vá.</w:t>
      </w:r>
    </w:p>
    <w:p>
      <w:pPr/>
      <w:r>
        <w:rPr>
          <w:lang w:val="pt_PT" w:bidi="pt_PT"/>
        </w:rPr>
      </w:r>
      <w:r>
        <w:rPr>
          <w:lang w:val="pt_PT" w:bidi="pt_PT"/>
        </w:rPr>
        <w:t>Jesus está caminhando com seus discípulos, ou seus seguidores mais próximos, de cidade em cidade. A palavra “agora” é usada não como uma expressão de tempo, mas para introduzir um novo evento. Uma grande multidão o está seguindo. Jesus para e se volta para ensinar aqueles que realmente queriam ser seus discípulos. Sabemos por passagens anteriores que discípulo se refere aos aprendizes em um relacionamento especial com seu mestre. O discípulo seguia o mestre para onde quer que ele fosse. Eles dedicaram sua vida a aprender com o mestre e viver de acordo com seus ensinamentos e exemplo. Jesus diz que se alguém vier a ele e quiser ser seu discípulo, deve odiar sua família. Aqui, Jesus usa a palavra "odiar" para indicar que eles deveriam amar sua família menos do que amaram Jesus. Na cultura judaica, as pessoas olhavam para a família e os ancestrais de uma pessoa para decidir se eles eram importantes ou não. Jesus enfatiza que eles devem amá-lo ainda mais do que a si mesmos. Isso sugere que eles deveriam estar dispostos a morrer por Jesus se fosse necessário. Quando Jesus diz “quem quer que seja”, ele está sugerindo que seu convite está aberto a qualquer um. Mas se alguém não tem esse tipo de amor por Jesus, então ele não pode ser seu discípulo.</w:t>
      </w:r>
    </w:p>
    <w:p>
      <w:pPr/>
      <w:r>
        <w:rPr>
          <w:lang w:val="pt_PT" w:bidi="pt_PT"/>
        </w:rPr>
      </w:r>
      <w:r>
        <w:rPr>
          <w:lang w:val="pt_PT" w:bidi="pt_PT"/>
        </w:rPr>
        <w:t>Pare e discuta com sua equipe: como a identidade de alguém é definida em sua cultura? E se uma pessoa se afastar das coisas que a tornam importante?</w:t>
      </w:r>
    </w:p>
    <w:p>
      <w:pPr/>
      <w:r>
        <w:rPr>
          <w:lang w:val="pt_PT" w:bidi="pt_PT"/>
        </w:rPr>
      </w:r>
      <w:r>
        <w:rPr>
          <w:lang w:val="pt_PT" w:bidi="pt_PT"/>
        </w:rPr>
        <w:t>Da mesma maneira, qualquer um que não carrega sua cruz não pode ser um discípulo de Jesus. Os romanos matavam criminosos em uma cruz. Os criminosos tiveram que carregar a viga da cruz até o lugar onde morreriam. Jesus usa essa frase sabendo que ele em breve morrerá dessa maneira. Jesus sugere que qualquer um que queira ser seu discípulo deve estar disposto a sofrer e até morrer para obedecê-lo.</w:t>
      </w:r>
    </w:p>
    <w:p>
      <w:pPr/>
      <w:r>
        <w:rPr>
          <w:lang w:val="pt_PT" w:bidi="pt_PT"/>
        </w:rPr>
      </w:r>
      <w:r>
        <w:rPr>
          <w:lang w:val="pt_PT" w:bidi="pt_PT"/>
        </w:rPr>
        <w:t>Pare e mostre uma imagem de um homem carregando uma viga da cruz.</w:t>
      </w:r>
    </w:p>
    <w:p>
      <w:pPr/>
      <w:r>
        <w:rPr>
          <w:lang w:val="pt_PT" w:bidi="pt_PT"/>
        </w:rPr>
      </w:r>
      <w:r>
        <w:rPr>
          <w:lang w:val="pt_PT" w:bidi="pt_PT"/>
        </w:rPr>
        <w:t>Jesus conta uma parábola, ou história curta, para enfatizar que uma pessoa deveria pensar cuidadosamente sobre as dificuldades e o sofrimento antes de se comprometer a ser seu discípulo. Jesus pergunta: “Você não vai se sentar primeiro e calcular o custo para ver se tem dinheiro suficiente para terminar?”. para enfatizar que a resposta é sim. Todos descobririam cuidadosamente quanto custaria construir uma torre antes de começar a construí-la. Torre poderia se referir a um edifício alto e caro que muitas pessoas usavam para vigiar as vinhas, ou campos usados para cultivar videiras.</w:t>
      </w:r>
    </w:p>
    <w:p>
      <w:pPr/>
      <w:r>
        <w:rPr>
          <w:lang w:val="pt_PT" w:bidi="pt_PT"/>
        </w:rPr>
      </w:r>
      <w:r>
        <w:rPr>
          <w:lang w:val="pt_PT" w:bidi="pt_PT"/>
        </w:rPr>
        <w:t>Pare e mostre uma imagem de uma torre de vigia da vinha. Discuta com sua equipe. Que tipos de coisas as pessoas fazem para mostrar que estão sendo irresponsáveis com dinheiro? Quais projetos em sua comunidade têm que ser terminados uma vez que são iniciados?</w:t>
      </w:r>
    </w:p>
    <w:p>
      <w:pPr/>
      <w:r>
        <w:rPr>
          <w:lang w:val="pt_PT" w:bidi="pt_PT"/>
        </w:rPr>
      </w:r>
      <w:r>
        <w:rPr>
          <w:lang w:val="pt_PT" w:bidi="pt_PT"/>
        </w:rPr>
        <w:t>Se eles não calcularem o custo, então a pessoa construirá a fundação, ou base, mas não terá dinheiro suficiente para terminar a torre. Isso faria com que as pessoas ridicularizassem ou envergonhassem publicamente o construtor. As pessoas riem do construtor e se referem a ele de uma maneira zombadora.</w:t>
      </w:r>
    </w:p>
    <w:p>
      <w:pPr/>
      <w:r>
        <w:rPr>
          <w:lang w:val="pt_PT" w:bidi="pt_PT"/>
        </w:rPr>
      </w:r>
      <w:r>
        <w:rPr>
          <w:lang w:val="pt_PT" w:bidi="pt_PT"/>
        </w:rPr>
        <w:t>Jesus então conta outra parábola para ensinar a mesma coisa. Jesus pergunta: “Ele não se sentará primeiro para considerar se é capaz, com 10.000 homens, de se opor àquele que está vindo contra ele com 20.000 homens?” para enfatizar que a resposta é sim. É claro que um rei primeiro se sentaria com seus conselheiros para decidir se seu exército poderia derrotar o exército inimigo antes de ir para a guerra. Nesse exemplo, o rei inimigo está vindo para atacar o primeiro rei. O rei deve decidir se lutará contra o inimigo ou se irá se render. Se o rei determinasse que não poderia vencer, então ele enviaria uma delegação, ou um pequeno grupo de pessoas, ao rei inimigo para perguntar o que ele queria para que houvesse paz. Essa parábola sugere que uma pessoa precisa pensar cuidadosamente antes de tomar uma decisão importante. Jesus quer que os discípulos em potencial pensem cuidadosamente antes de segui-lo. Jesus diz a eles que terão que desistir de qualquer coisa que os impedirá de seguir Jesus.</w:t>
      </w:r>
    </w:p>
    <w:p>
      <w:pPr/>
      <w:r>
        <w:rPr>
          <w:lang w:val="pt_PT" w:bidi="pt_PT"/>
        </w:rPr>
      </w:r>
      <w:r>
        <w:rPr>
          <w:lang w:val="pt_PT" w:bidi="pt_PT"/>
        </w:rPr>
        <w:t>Pare e discuta com sua equipe: descreva um tempo em que os membros de sua comunidade foram para a guerra ou quase foram. Como a paz foi negociada?</w:t>
      </w:r>
    </w:p>
    <w:p>
      <w:pPr/>
      <w:r>
        <w:rPr>
          <w:lang w:val="pt_PT" w:bidi="pt_PT"/>
        </w:rPr>
      </w:r>
      <w:r>
        <w:rPr>
          <w:lang w:val="pt_PT" w:bidi="pt_PT"/>
        </w:rPr>
        <w:t>Jesus então compara seus discípulos ao sal. O sal era valioso porque deixava a comida com um bom sabor e impedia que ela apodrecesse. Jesus pergunta: “Será que o sal pode voltar a ser salgado?” não para ser respondida, mas para enfatizar que a resposta é não. Se o sal não fosse processado, ou preparado adequadamente, ele perderia seu sabor. Não servia nem mesmo para fazer fertilizante para melhorar o solo. O sal poderia ser usado como fertilizante de duas maneiras. Poderia ser adicionado diretamente ao solo, ou poderia ser adicionado à pilha de esterco para ser colocado no solo mais tarde. Em vez disso, as pessoas jogam fora sal sem sabor. Jesus diz: “Quem tem ouvidos para ouvir, que ouça”. Essa era outra maneira de Jesus exortar seu público a ouvir cuidadosamente. Jesus quer que eles não apenas ouçam suas palavras, mas pensem e respondam ao que eles aprenderam.</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está viajando com seus discípulos e uma grande multidão o está seguindo. Jesus se volta para a multidão e ensina a eles que devem odiar sua família e carregar sua cruz se eles realmente quiserem ser seus discípulos.</w:t>
      </w:r>
    </w:p>
    <w:p>
      <w:pPr/>
      <w:r>
        <w:rPr>
          <w:lang w:val="pt_PT" w:bidi="pt_PT"/>
        </w:rPr>
      </w:r>
      <w:r>
        <w:rPr>
          <w:b/>
          <w:lang w:val="pt_PT" w:bidi="pt_PT"/>
        </w:rPr>
        <w:t>Segunda cena:</w:t>
      </w:r>
      <w:r>
        <w:rPr>
          <w:lang w:val="pt_PT" w:bidi="pt_PT"/>
        </w:rPr>
        <w:t xml:space="preserve"> Jesus ensina a multidão que eles precisam pensar cuidadosamente antes de se tornarem seus discípulos. Ele usa três parábolas para ensinar essa lição. Jesus diz à multidão que eles deveriam não apenas ouvir, mas aplicar o que eles aprenderam com suas parábolas.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Aqueles que queriam ser discípulos de Jesus</w:t>
      </w:r>
    </w:p>
    <w:p>
      <w:pPr>
        <w:pStyle w:val="ListBullet"/>
        <w:spacing w:line="240" w:lineRule="auto"/>
        <w:ind w:left="720"/>
      </w:pPr>
      <w:r>
        <w:rPr>
          <w:lang w:val="pt_PT" w:bidi="pt_PT"/>
        </w:rPr>
      </w:r>
      <w:r>
        <w:rPr>
          <w:lang w:val="pt_PT" w:bidi="pt_PT"/>
        </w:rPr>
        <w:t>Pessoa que planeja e então constrói uma torre</w:t>
      </w:r>
    </w:p>
    <w:p>
      <w:pPr>
        <w:pStyle w:val="ListBullet"/>
        <w:spacing w:line="240" w:lineRule="auto"/>
        <w:ind w:left="720"/>
      </w:pPr>
      <w:r>
        <w:rPr>
          <w:lang w:val="pt_PT" w:bidi="pt_PT"/>
        </w:rPr>
      </w:r>
      <w:r>
        <w:rPr>
          <w:lang w:val="pt_PT" w:bidi="pt_PT"/>
        </w:rPr>
        <w:t>Pessoa que não planeja e não pode terminar sua torre</w:t>
      </w:r>
    </w:p>
    <w:p>
      <w:pPr>
        <w:pStyle w:val="ListBullet"/>
        <w:spacing w:line="240" w:lineRule="auto"/>
        <w:ind w:left="720"/>
      </w:pPr>
      <w:r>
        <w:rPr>
          <w:lang w:val="pt_PT" w:bidi="pt_PT"/>
        </w:rPr>
      </w:r>
      <w:r>
        <w:rPr>
          <w:lang w:val="pt_PT" w:bidi="pt_PT"/>
        </w:rPr>
        <w:t>Pessoas que zombam do homem que não pode terminar sua torre</w:t>
      </w:r>
    </w:p>
    <w:p>
      <w:pPr>
        <w:pStyle w:val="ListBullet"/>
        <w:spacing w:line="240" w:lineRule="auto"/>
        <w:ind w:left="720"/>
      </w:pPr>
      <w:r>
        <w:rPr>
          <w:lang w:val="pt_PT" w:bidi="pt_PT"/>
        </w:rPr>
      </w:r>
      <w:r>
        <w:rPr>
          <w:lang w:val="pt_PT" w:bidi="pt_PT"/>
        </w:rPr>
        <w:t>O rei que se encontra com conselheiros</w:t>
      </w:r>
    </w:p>
    <w:p>
      <w:pPr>
        <w:pStyle w:val="ListBullet"/>
        <w:spacing w:line="240" w:lineRule="auto"/>
        <w:ind w:left="720"/>
      </w:pPr>
      <w:r>
        <w:rPr>
          <w:lang w:val="pt_PT" w:bidi="pt_PT"/>
        </w:rPr>
      </w:r>
      <w:r>
        <w:rPr>
          <w:lang w:val="pt_PT" w:bidi="pt_PT"/>
        </w:rPr>
        <w:t>O rei que não se encontra com conselheiros</w:t>
      </w:r>
    </w:p>
    <w:p>
      <w:pPr>
        <w:pStyle w:val="ListBullet"/>
        <w:spacing w:line="240" w:lineRule="auto"/>
        <w:ind w:left="720"/>
      </w:pPr>
      <w:r>
        <w:rPr>
          <w:lang w:val="pt_PT" w:bidi="pt_PT"/>
        </w:rPr>
      </w:r>
      <w:r>
        <w:rPr>
          <w:lang w:val="pt_PT" w:bidi="pt_PT"/>
        </w:rPr>
        <w:t>O rei inimigo</w:t>
      </w:r>
    </w:p>
    <w:p>
      <w:pPr>
        <w:pStyle w:val="ListBullet"/>
        <w:spacing w:line="240" w:lineRule="auto"/>
        <w:ind w:left="720"/>
      </w:pPr>
      <w:r>
        <w:rPr>
          <w:lang w:val="pt_PT" w:bidi="pt_PT"/>
        </w:rPr>
      </w:r>
      <w:r>
        <w:rPr>
          <w:lang w:val="pt_PT" w:bidi="pt_PT"/>
        </w:rPr>
        <w:t>Pessoa que joga fora o sal sem sabor</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muitas pessoas estavam seguindo Jesus naquele momento, mas nem todas elas eram seus discípulos.</w:t>
      </w:r>
    </w:p>
    <w:p>
      <w:pPr/>
      <w:r>
        <w:rPr>
          <w:lang w:val="pt_PT" w:bidi="pt_PT"/>
        </w:rPr>
      </w:r>
      <w:r>
        <w:rPr>
          <w:lang w:val="pt_PT" w:bidi="pt_PT"/>
        </w:rPr>
        <w:t>A palavra agora introduz um novo evento. Jesus se volta para a multidão e ensina a eles o que custa ser seu discípulo.</w:t>
      </w:r>
    </w:p>
    <w:p>
      <w:pPr/>
      <w:r>
        <w:rPr>
          <w:lang w:val="pt_PT" w:bidi="pt_PT"/>
        </w:rPr>
      </w:r>
      <w:r>
        <w:rPr>
          <w:lang w:val="pt_PT" w:bidi="pt_PT"/>
        </w:rPr>
        <w:t>É importante lembrar que Jesus não quer dizer que as pessoas que desejam ser seus discípulos deveriam odiar suas famílias. Em vez disso, ele quer dizer que eles deveriam amar sua família menos do que a Jesus. Seu amor por Jesus seria tão grande que seu amor pela família seria pequeno em comparação. Da mesma maneira, uma pessoa precisava amar Jesus mais do que ela amava a si mesma.</w:t>
      </w:r>
    </w:p>
    <w:p>
      <w:pPr/>
      <w:r>
        <w:rPr>
          <w:lang w:val="pt_PT" w:bidi="pt_PT"/>
        </w:rPr>
      </w:r>
      <w:r>
        <w:rPr>
          <w:lang w:val="pt_PT" w:bidi="pt_PT"/>
        </w:rPr>
        <w:t>É importante lembrar que quando Jesus fala sobre carregar uma cruz, ele sabe que morrerá em uma muito em breve.</w:t>
      </w:r>
    </w:p>
    <w:p>
      <w:pPr/>
      <w:r>
        <w:rPr>
          <w:lang w:val="pt_PT" w:bidi="pt_PT"/>
        </w:rPr>
      </w:r>
      <w:r>
        <w:rPr>
          <w:lang w:val="pt_PT" w:bidi="pt_PT"/>
        </w:rPr>
        <w:t>Jesus então conta três pequenas parábolas, ou histórias curtas.</w:t>
      </w:r>
    </w:p>
    <w:p>
      <w:pPr/>
      <w:r>
        <w:rPr>
          <w:lang w:val="pt_PT" w:bidi="pt_PT"/>
        </w:rPr>
      </w:r>
      <w:r>
        <w:rPr>
          <w:lang w:val="pt_PT" w:bidi="pt_PT"/>
        </w:rPr>
        <w:t>Pare e discuta com sua equipe: como as pessoas em seu idioma se movem de um exemplo de ensinamento para o próximo? Quais palavras conectivas eles usam? Tente contar uma história com uma lista de exemplos e observe como vinculá-los.</w:t>
      </w:r>
    </w:p>
    <w:p>
      <w:pPr/>
      <w:r>
        <w:rPr>
          <w:lang w:val="pt_PT" w:bidi="pt_PT"/>
        </w:rPr>
      </w:r>
      <w:r>
        <w:rPr>
          <w:lang w:val="pt_PT" w:bidi="pt_PT"/>
        </w:rPr>
        <w:t>Jesus usa um exemplo de um homem construindo uma torre para ensinar sobre a importância de pensar cuidadosamente antes de agir.</w:t>
      </w:r>
    </w:p>
    <w:p>
      <w:pPr/>
      <w:r>
        <w:rPr>
          <w:lang w:val="pt_PT" w:bidi="pt_PT"/>
        </w:rPr>
      </w:r>
      <w:r>
        <w:rPr>
          <w:lang w:val="pt_PT" w:bidi="pt_PT"/>
        </w:rPr>
        <w:t>É importante lembrar que Jesus faz perguntas que ele não espera que sejam respondidas porque as respostas eram óbvias para seu público.</w:t>
      </w:r>
    </w:p>
    <w:p>
      <w:pPr/>
      <w:r>
        <w:rPr>
          <w:lang w:val="pt_PT" w:bidi="pt_PT"/>
        </w:rPr>
      </w:r>
      <w:r>
        <w:rPr>
          <w:lang w:val="pt_PT" w:bidi="pt_PT"/>
        </w:rPr>
        <w:t>É importante lembrar que o fundamento era a base de uma estrutura que a fazia ficar firme e forte.</w:t>
      </w:r>
    </w:p>
    <w:p>
      <w:pPr/>
      <w:r>
        <w:rPr>
          <w:lang w:val="pt_PT" w:bidi="pt_PT"/>
        </w:rPr>
      </w:r>
      <w:r>
        <w:rPr>
          <w:lang w:val="pt_PT" w:bidi="pt_PT"/>
        </w:rPr>
        <w:t>É importante lembrar que as pessoas se referem ao construtor de uma maneira que zomba dele.</w:t>
      </w:r>
    </w:p>
    <w:p>
      <w:pPr/>
      <w:r>
        <w:rPr>
          <w:lang w:val="pt_PT" w:bidi="pt_PT"/>
        </w:rPr>
      </w:r>
      <w:r>
        <w:rPr>
          <w:lang w:val="pt_PT" w:bidi="pt_PT"/>
        </w:rPr>
        <w:t>É importante lembrar que quando Jesus diz: “Renuncie a tudo o que tem”, ele quer dizer que uma pessoa não deveria manter nada que a impediria de obedecer a Jesus.</w:t>
      </w:r>
    </w:p>
    <w:p>
      <w:pPr/>
      <w:r>
        <w:rPr>
          <w:lang w:val="pt_PT" w:bidi="pt_PT"/>
        </w:rPr>
      </w:r>
      <w:r>
        <w:rPr>
          <w:lang w:val="pt_PT" w:bidi="pt_PT"/>
        </w:rPr>
        <w:t>É importante lembrar que se o sal não for processado corretamente, ele perde seu sabor. Jesus está sugerindo que seu público precisa ter cuidado para entender o que realmente significa ser seu discípulo antes que eles escolham segui-lo.</w:t>
      </w:r>
    </w:p>
    <w:p>
      <w:pPr/>
      <w:r>
        <w:rPr>
          <w:lang w:val="pt_PT" w:bidi="pt_PT"/>
        </w:rPr>
      </w:r>
      <w:r>
        <w:rPr>
          <w:lang w:val="pt_PT" w:bidi="pt_PT"/>
        </w:rPr>
        <w:t>Jesus diz: “Qualquer um que tenha ouvidos para ouvir, que os ouça”.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Aqueles que queriam ser discípulos de Jesus</w:t>
      </w:r>
    </w:p>
    <w:p>
      <w:pPr>
        <w:pStyle w:val="ListBullet"/>
        <w:spacing w:line="240" w:lineRule="auto"/>
        <w:ind w:left="720"/>
      </w:pPr>
      <w:r>
        <w:rPr>
          <w:lang w:val="pt_PT" w:bidi="pt_PT"/>
        </w:rPr>
      </w:r>
      <w:r>
        <w:rPr>
          <w:lang w:val="pt_PT" w:bidi="pt_PT"/>
        </w:rPr>
        <w:t>Pessoa que planeja e então constrói uma torre</w:t>
      </w:r>
    </w:p>
    <w:p>
      <w:pPr>
        <w:pStyle w:val="ListBullet"/>
        <w:spacing w:line="240" w:lineRule="auto"/>
        <w:ind w:left="720"/>
      </w:pPr>
      <w:r>
        <w:rPr>
          <w:lang w:val="pt_PT" w:bidi="pt_PT"/>
        </w:rPr>
      </w:r>
      <w:r>
        <w:rPr>
          <w:lang w:val="pt_PT" w:bidi="pt_PT"/>
        </w:rPr>
        <w:t>Pessoa que não planeja e não pode terminar sua torre</w:t>
      </w:r>
    </w:p>
    <w:p>
      <w:pPr>
        <w:pStyle w:val="ListBullet"/>
        <w:spacing w:line="240" w:lineRule="auto"/>
        <w:ind w:left="720"/>
      </w:pPr>
      <w:r>
        <w:rPr>
          <w:lang w:val="pt_PT" w:bidi="pt_PT"/>
        </w:rPr>
      </w:r>
      <w:r>
        <w:rPr>
          <w:lang w:val="pt_PT" w:bidi="pt_PT"/>
        </w:rPr>
        <w:t>Pessoas que zombam do homem que não pode terminar sua torre</w:t>
      </w:r>
    </w:p>
    <w:p>
      <w:pPr>
        <w:pStyle w:val="ListBullet"/>
        <w:spacing w:line="240" w:lineRule="auto"/>
        <w:ind w:left="720"/>
      </w:pPr>
      <w:r>
        <w:rPr>
          <w:lang w:val="pt_PT" w:bidi="pt_PT"/>
        </w:rPr>
      </w:r>
      <w:r>
        <w:rPr>
          <w:lang w:val="pt_PT" w:bidi="pt_PT"/>
        </w:rPr>
        <w:t>O rei que se encontra com conselheiros</w:t>
      </w:r>
    </w:p>
    <w:p>
      <w:pPr>
        <w:pStyle w:val="ListBullet"/>
        <w:spacing w:line="240" w:lineRule="auto"/>
        <w:ind w:left="720"/>
      </w:pPr>
      <w:r>
        <w:rPr>
          <w:lang w:val="pt_PT" w:bidi="pt_PT"/>
        </w:rPr>
      </w:r>
      <w:r>
        <w:rPr>
          <w:lang w:val="pt_PT" w:bidi="pt_PT"/>
        </w:rPr>
        <w:t>O rei que não se encontra com conselheiros</w:t>
      </w:r>
    </w:p>
    <w:p>
      <w:pPr>
        <w:pStyle w:val="ListBullet"/>
        <w:spacing w:line="240" w:lineRule="auto"/>
        <w:ind w:left="720"/>
      </w:pPr>
      <w:r>
        <w:rPr>
          <w:lang w:val="pt_PT" w:bidi="pt_PT"/>
        </w:rPr>
      </w:r>
      <w:r>
        <w:rPr>
          <w:lang w:val="pt_PT" w:bidi="pt_PT"/>
        </w:rPr>
        <w:t>O rei inimigo</w:t>
      </w:r>
    </w:p>
    <w:p>
      <w:pPr>
        <w:pStyle w:val="ListBullet"/>
        <w:spacing w:line="240" w:lineRule="auto"/>
        <w:ind w:left="720"/>
      </w:pPr>
      <w:r>
        <w:rPr>
          <w:lang w:val="pt_PT" w:bidi="pt_PT"/>
        </w:rPr>
      </w:r>
      <w:r>
        <w:rPr>
          <w:lang w:val="pt_PT" w:bidi="pt_PT"/>
        </w:rPr>
        <w:t>Pessoa que joga fora o sal sem sabor</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uma grande multidão seguindo Jesus e seus discípulos.</w:t>
      </w:r>
    </w:p>
    <w:p>
      <w:pPr/>
      <w:r>
        <w:rPr>
          <w:lang w:val="pt_PT" w:bidi="pt_PT"/>
        </w:rPr>
      </w:r>
      <w:r>
        <w:rPr>
          <w:lang w:val="pt_PT" w:bidi="pt_PT"/>
        </w:rPr>
        <w:t>Certifique-se de que a equipe encene um dos discípulos deixando sua família para seguir Jesus enquanto ele dá seu discurso e conta as parábolas.</w:t>
      </w:r>
    </w:p>
    <w:p>
      <w:pPr/>
      <w:r>
        <w:rPr>
          <w:lang w:val="pt_PT" w:bidi="pt_PT"/>
        </w:rPr>
      </w:r>
      <w:r>
        <w:rPr>
          <w:lang w:val="pt_PT" w:bidi="pt_PT"/>
        </w:rPr>
        <w:t>Certifique-se de que a equipe encene uma pessoa construindo sua torre após planejar bem. A equipe pode usar objetos para representar uma torre sendo construída.</w:t>
      </w:r>
    </w:p>
    <w:p>
      <w:pPr/>
      <w:r>
        <w:rPr>
          <w:lang w:val="pt_PT" w:bidi="pt_PT"/>
        </w:rPr>
      </w:r>
      <w:r>
        <w:rPr>
          <w:lang w:val="pt_PT" w:bidi="pt_PT"/>
        </w:rPr>
        <w:t>Certifique-se de que a equipe encene um rei à mesa planejando sua defesa contra outra nação que está prestes a atacar. A equipe pode usar objetos como peças de xadrez ou rochas para representar a batalha contra o rei inimigo.</w:t>
      </w:r>
    </w:p>
    <w:p>
      <w:pPr/>
      <w:r>
        <w:rPr>
          <w:lang w:val="pt_PT" w:bidi="pt_PT"/>
        </w:rPr>
      </w:r>
      <w:r>
        <w:rPr>
          <w:lang w:val="pt_PT" w:bidi="pt_PT"/>
        </w:rPr>
        <w:t>Certifique-se de que a equipe encene uma pessoa produzindo sal. Essa pessoa pode obter um bom lote de sal e demonstrar felicidade. Então a pessoa faz outro lote e o processo dá errado e o sal não tem sabor.</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Represente Jesus viajando para Jerusalém com seus discípulos. Uma grande multidão o segue. Jesus se volta para ensinar a multidão. Ele diz a eles que devem odiar sua família e carregar sua cruz se eles quiserem ser seus discípulos.</w:t>
      </w:r>
    </w:p>
    <w:p>
      <w:pPr/>
      <w:r>
        <w:rPr>
          <w:lang w:val="pt_PT" w:bidi="pt_PT"/>
        </w:rPr>
      </w:r>
      <w:r>
        <w:rPr>
          <w:lang w:val="pt_PT" w:bidi="pt_PT"/>
        </w:rPr>
        <w:t>Pare a ação e pergunte ao ator que está interpretando a multidão: “Como você se sente?” Você pode ouvir coisas como: “Confuso. Mas por que eu odiaria minha família?” “Tenho medo de morrer na cruz”, e “Desencorajado. Seguir Jesus parece difícil”. Pergunte ao ator que está interpretando o discípulo de Jesus: “Como você se sente?” Você pode ouvir coisas como: “Determinado! Sei que a perseguição virá, mas Jesus prometeu que o Espírito Santo estará comigo”, “Jesus está certo. Foi difícil deixar minha família”, e “Estou esperançoso que outros sigam Jesus também”. Reiniciem a encenação.</w:t>
      </w:r>
    </w:p>
    <w:p>
      <w:pPr/>
      <w:r>
        <w:rPr>
          <w:lang w:val="pt_PT" w:bidi="pt_PT"/>
        </w:rPr>
      </w:r>
      <w:r>
        <w:rPr>
          <w:lang w:val="pt_PT" w:bidi="pt_PT"/>
        </w:rPr>
        <w:t>Encene Jesus falando sobre uma pessoa construindo uma torre. A pessoa que calcula o custo é capaz de terminar sua torre. A pessoa que não planeja estabelece o fundamento, mas é incapaz de terminar. Então as pessoas zombam dele.</w:t>
      </w:r>
    </w:p>
    <w:p>
      <w:pPr/>
      <w:r>
        <w:rPr>
          <w:lang w:val="pt_PT" w:bidi="pt_PT"/>
        </w:rPr>
      </w:r>
      <w:r>
        <w:rPr>
          <w:lang w:val="pt_PT" w:bidi="pt_PT"/>
        </w:rPr>
        <w:t xml:space="preserve">Pare a ação e pergunte ao ator que está interpretando a pessoa que não planejou: “Como você se sente?” Você pode ouvir coisas como: “Arrependido. Eu deveria ter planejado melhor”, “Envergonhado. Minha má decisão agora é pública”, e “Desesperado. Preciso obter mais dinheiro para terminar a torre”. Reinicie a cena. </w:t>
      </w:r>
    </w:p>
    <w:p>
      <w:pPr/>
      <w:r>
        <w:rPr>
          <w:lang w:val="pt_PT" w:bidi="pt_PT"/>
        </w:rPr>
      </w:r>
      <w:r>
        <w:rPr>
          <w:lang w:val="pt_PT" w:bidi="pt_PT"/>
        </w:rPr>
        <w:t>Encene Jesus falando sobre um rei decidindo se irá se defender ou se render. Jesus diz que aqueles que não desistem de tudo não podem ser seus discípulos. Jesus ensina sobre o sal perdendo seu sabor. Jesus diz “Aqueles que têm ouvidos para ouvir, que os ouçam”.</w:t>
      </w:r>
    </w:p>
    <w:p>
      <w:pPr/>
      <w:r>
        <w:rPr>
          <w:lang w:val="pt_PT" w:bidi="pt_PT"/>
        </w:rPr>
      </w:r>
      <w:r>
        <w:rPr>
          <w:lang w:val="pt_PT" w:bidi="pt_PT"/>
        </w:rPr>
        <w:t>Pergunte ao ator que está interpretando Jesus: “Como você se sente?” Você pode ouvir coisas como: “Triste. Muitas pessoas me seguem pelas razões erradas”, “Compaixão. Uma vez que eles pararem de se apegar às suas coisas, eles poderão experimentar Deus como seu pai celestial, que fornece tudo o que precisam”, e “Quero que eles saibam o quão difícil é me seguir”.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viajando para </w:t>
      </w:r>
      <w:r>
        <w:rPr>
          <w:b/>
          <w:lang w:val="pt_PT" w:bidi="pt_PT"/>
        </w:rPr>
        <w:t>Jerusalém</w:t>
      </w:r>
      <w:r>
        <w:rPr>
          <w:lang w:val="pt_PT" w:bidi="pt_PT"/>
        </w:rPr>
        <w:t xml:space="preserve"> e uma grande multidão o está seguindo. Jesus se volta e ensina a eles o que custa ser seu </w:t>
      </w:r>
      <w:r>
        <w:rPr>
          <w:b/>
          <w:lang w:val="pt_PT" w:bidi="pt_PT"/>
        </w:rPr>
        <w:t>discípulo</w:t>
      </w:r>
      <w:r>
        <w:rPr>
          <w:lang w:val="pt_PT" w:bidi="pt_PT"/>
        </w:rPr>
        <w:t xml:space="preserve">, ou seguidor. Na cultura judaica, um discípulo se refere aos aprendizes que seguiam seu mestre para onde quer que ele fosse. Eles dedicaram sua vida a aprender e viver de acordo com os ensinamentos e o exemplo de seu mestre. Jesus não estava falando sobre se tornar um de seus 12 apóstolos escolhidos, que também eram discípulos. Traduza discípulo da mesma maneira que você já traduziu antes. </w:t>
      </w:r>
      <w:r>
        <w:rPr>
          <w:b/>
          <w:lang w:val="pt_PT" w:bidi="pt_PT"/>
        </w:rPr>
        <w:t>Discípulo</w:t>
      </w:r>
      <w:r>
        <w:rPr>
          <w:lang w:val="pt_PT" w:bidi="pt_PT"/>
        </w:rPr>
        <w:t xml:space="preserve"> está no Glossário Mestre.</w:t>
      </w:r>
    </w:p>
    <w:p>
      <w:pPr/>
      <w:r>
        <w:rPr>
          <w:lang w:val="pt_PT" w:bidi="pt_PT"/>
        </w:rPr>
      </w:r>
      <w:r>
        <w:rPr>
          <w:lang w:val="pt_PT" w:bidi="pt_PT"/>
        </w:rPr>
        <w:t xml:space="preserve">Jesus diz que aqueles que o seguem e acreditam nele como o salvador prometido devem pegar sua </w:t>
      </w:r>
      <w:r>
        <w:rPr>
          <w:b/>
          <w:lang w:val="pt_PT" w:bidi="pt_PT"/>
        </w:rPr>
        <w:t>cruz</w:t>
      </w:r>
      <w:r>
        <w:rPr>
          <w:lang w:val="pt_PT" w:bidi="pt_PT"/>
        </w:rPr>
        <w:t xml:space="preserve"> e segui-lo. Uma cruz se refere à viga de madeira da cruz que os romanos forçariam os criminosos a carregar até o lugar onde eles morreriam. Certifique-se de traduzir cruz da mesma maneira que você já traduziu antes. </w:t>
      </w:r>
      <w:r>
        <w:rPr>
          <w:b/>
          <w:lang w:val="pt_PT" w:bidi="pt_PT"/>
        </w:rPr>
        <w:t>Cruz</w:t>
      </w:r>
      <w:r>
        <w:rPr>
          <w:lang w:val="pt_PT" w:bidi="pt_PT"/>
        </w:rPr>
        <w:t xml:space="preserve"> está no Glossário Mestre.</w:t>
      </w:r>
    </w:p>
    <w:p>
      <w:pPr/>
      <w:r>
        <w:rPr>
          <w:lang w:val="pt_PT" w:bidi="pt_PT"/>
        </w:rPr>
      </w:r>
      <w:r>
        <w:rPr>
          <w:lang w:val="pt_PT" w:bidi="pt_PT"/>
        </w:rPr>
        <w:t>Pare e mostre à sua equipe uma imagem de um homem carregando uma viga da cruz, se você ainda não o fez.</w:t>
      </w:r>
    </w:p>
    <w:p>
      <w:pPr/>
      <w:r>
        <w:rPr>
          <w:lang w:val="pt_PT" w:bidi="pt_PT"/>
        </w:rPr>
      </w:r>
      <w:r>
        <w:rPr>
          <w:lang w:val="pt_PT" w:bidi="pt_PT"/>
        </w:rPr>
        <w:t xml:space="preserve">Jesus usa uma história curta para sugerir que as pessoas precisavam pensar cuidadosamente antes de decidir segui-lo. Ele compara isso a uma pessoa que constrói uma torre sem calcular o custo primeiro. Eles conseguem construir apenas o </w:t>
      </w:r>
      <w:r>
        <w:rPr>
          <w:b/>
          <w:lang w:val="pt_PT" w:bidi="pt_PT"/>
        </w:rPr>
        <w:t>fundamento</w:t>
      </w:r>
      <w:r>
        <w:rPr>
          <w:lang w:val="pt_PT" w:bidi="pt_PT"/>
        </w:rPr>
        <w:t>, ou base, da torre antes de ficarem sem dinheiro e não conseguirem continuar. Jesus ensinou anteriormente sobre como as casas com um forte fundamento são construídas cavando o solo para encontrar uma camada de rocha. Isso mantém a estrutura da casa sólida se desastres naturais acontecerem.</w:t>
      </w:r>
    </w:p>
    <w:p>
      <w:pPr/>
      <w:r>
        <w:rPr>
          <w:lang w:val="pt_PT" w:bidi="pt_PT"/>
        </w:rPr>
      </w:r>
      <w:r>
        <w:rPr>
          <w:lang w:val="pt_PT" w:bidi="pt_PT"/>
        </w:rPr>
        <w:t>Se as pessoas não construírem casas estabelecendo uma base em sua cultura, discuta a terminologia de construção para a primeira camada de uma casa antes que ela possa ser totalmente concluída.</w:t>
      </w:r>
    </w:p>
    <w:p>
      <w:pPr/>
      <w:r>
        <w:rPr>
          <w:lang w:val="pt_PT" w:bidi="pt_PT"/>
        </w:rPr>
      </w:r>
      <w:r>
        <w:rPr>
          <w:lang w:val="pt_PT" w:bidi="pt_PT"/>
        </w:rPr>
        <w:t xml:space="preserve">Jesus conta outra história sobre dois </w:t>
      </w:r>
      <w:r>
        <w:rPr>
          <w:b/>
          <w:lang w:val="pt_PT" w:bidi="pt_PT"/>
        </w:rPr>
        <w:t>reis</w:t>
      </w:r>
      <w:r>
        <w:rPr>
          <w:lang w:val="pt_PT" w:bidi="pt_PT"/>
        </w:rPr>
        <w:t xml:space="preserve"> em guerra, ou líderes de territórios opostos. Jesus diz que se o </w:t>
      </w:r>
      <w:r>
        <w:rPr>
          <w:b/>
          <w:lang w:val="pt_PT" w:bidi="pt_PT"/>
        </w:rPr>
        <w:t>rei</w:t>
      </w:r>
      <w:r>
        <w:rPr>
          <w:lang w:val="pt_PT" w:bidi="pt_PT"/>
        </w:rPr>
        <w:t xml:space="preserve"> não se sentar e considerar o que fazer primeiro, então ele terá que se render, ou perguntar ao rei inimigo o que ele quer para haver </w:t>
      </w:r>
      <w:r>
        <w:rPr>
          <w:b/>
          <w:lang w:val="pt_PT" w:bidi="pt_PT"/>
        </w:rPr>
        <w:t>paz</w:t>
      </w:r>
      <w:r>
        <w:rPr>
          <w:lang w:val="pt_PT" w:bidi="pt_PT"/>
        </w:rPr>
        <w:t xml:space="preserve">. Aqui, paz significa uma ausência de guerra. Certifique-se de traduzir paz da mesma maneira que você tem traduzido nas passagens anteriores. </w:t>
      </w:r>
      <w:r>
        <w:rPr>
          <w:b/>
          <w:lang w:val="pt_PT" w:bidi="pt_PT"/>
        </w:rPr>
        <w:t>Paz</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15:1–10</w:t>
      </w:r>
      <w:r>
        <w:rPr>
          <w:lang w:val="pt_PT" w:bidi="pt_PT"/>
        </w:rPr>
      </w:r>
    </w:p>
    <w:p>
      <w:pPr>
        <w:pStyle w:val="Heading3"/>
      </w:pPr>
      <w:r>
        <w:rPr>
          <w:lang w:val="pt_PT" w:bidi="pt_PT"/>
        </w:rPr>
        <w:t>Ouvir e Sentir</w:t>
      </w:r>
    </w:p>
    <w:p>
      <w:pPr/>
      <w:r>
        <w:rPr>
          <w:lang w:val="pt_PT" w:bidi="pt_PT"/>
        </w:rPr>
      </w:r>
      <w:r>
        <w:rPr>
          <w:lang w:val="pt_PT" w:bidi="pt_PT"/>
        </w:rPr>
        <w:t>Ouça Lucas 15.1–10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Jesus ensinou a uma multidão em seu caminho para Jerusalém o que custava ser seu discípulo. Jesus usou parábolas para ensinar a eles o que precisam refletir cuidadosamente antes de se tornarem seus seguidores. Agora Jesus responde aos líderes religiosos que o julgam por passar tempo com pecadores.</w:t>
      </w:r>
    </w:p>
    <w:p>
      <w:pPr/>
      <w:r>
        <w:rPr>
          <w:lang w:val="pt_PT" w:bidi="pt_PT"/>
        </w:rPr>
      </w:r>
      <w:r>
        <w:rPr>
          <w:lang w:val="pt_PT" w:bidi="pt_PT"/>
        </w:rPr>
        <w:t>Não sabemos onde Jesus está nessa história. Mas sabemos que Jesus e seus discípulos, ou seguidores próximos, estão a caminho de Jerusalém e uma grande multidão o está seguindo. A palavra agora marca o início de um novo evento. Não é uma palavra de tempo. Jesus começa a ensinar e muitos cobradores de impostos e pecadores conhecidos se reúnem ao seu redor para ouvi-lo melhor. Cobradores de impostos eram homens judeus que coletavam dinheiro para o governo romano de outros judeus. Eles eram vistos como pecadores, ou aqueles que habitualmente desobedecem a Deus. Muitos judeus se recusaram a se associar a eles. Os fariseus e os mestres da lei, ou os líderes religiosos judeus, também estavam presentes. Eles murmuravam, ou reclamavam, que Jesus era amigável aos pecadores. Quando eles chamam Jesus de “esse homem”, eles mostram sua desaprovação a ele. Eles estavam chateados porque Jesus ficou feliz por ter pecadores ao seu redor e até comeram em suas casas. Como você deve se lembrar, compartilhar uma refeição juntos era um símbolo de aceitação e amizade na cultura judaica.</w:t>
      </w:r>
    </w:p>
    <w:p>
      <w:pPr/>
      <w:r>
        <w:rPr>
          <w:lang w:val="pt_PT" w:bidi="pt_PT"/>
        </w:rPr>
      </w:r>
      <w:r>
        <w:rPr>
          <w:lang w:val="pt_PT" w:bidi="pt_PT"/>
        </w:rPr>
        <w:t>Pare e discuta com sua equipe: que tipos de profissões não são socialmente aceitas em sua cultura? O que acontece se alguém que não é socialmente aceito se associar a alguém visto com honra em sua cultura?</w:t>
      </w:r>
    </w:p>
    <w:p>
      <w:pPr/>
      <w:r>
        <w:rPr>
          <w:lang w:val="pt_PT" w:bidi="pt_PT"/>
        </w:rPr>
      </w:r>
      <w:r>
        <w:rPr>
          <w:lang w:val="pt_PT" w:bidi="pt_PT"/>
        </w:rPr>
        <w:t>Jesus usa três histórias relacionadas para responder às críticas dos líderes religiosos. Todas as três histórias têm um personagem principal que perde algo, o recupera e celebra a recuperação daquilo que perdeu. As coisas perdidas representam pessoas pecadoras. As histórias revelam a alegria que Deus sente quando uma pessoa pecadora se arrepende e é restaurada a um bom relacionamento com ele.</w:t>
      </w:r>
    </w:p>
    <w:p>
      <w:pPr/>
      <w:r>
        <w:rPr>
          <w:lang w:val="pt_PT" w:bidi="pt_PT"/>
        </w:rPr>
      </w:r>
      <w:r>
        <w:rPr>
          <w:lang w:val="pt_PT" w:bidi="pt_PT"/>
        </w:rPr>
        <w:t>Jesus começa sua primeira parábola fazendo uma longa pergunta: “Suponha que alguém tenha 100 ovelhas, ele não deixará as 99 no campo aberto para encontrar a que está desaparecida?”. Jesus não espera uma resposta, uma vez que todos sabiam que a resposta era "sim". Na cultura judaica, os pastores cuidam de suas ovelhas nas colinas em áreas de pastagem onde elas poderiam descansar e comer grama. Os pastores mantinham suas ovelhas protegidas em recintos à noite, então alguém que deixava seu rebanho por uma ovelha perdida não era cruel ou tolo. O pastor procuraria a ovelha perdida até a encontrar. Então ele carregaria a ovelha colocando sua barriga na parte de trás de seu pescoço e colocando seus pés na frente.</w:t>
      </w:r>
    </w:p>
    <w:p>
      <w:pPr/>
      <w:r>
        <w:rPr>
          <w:lang w:val="pt_PT" w:bidi="pt_PT"/>
        </w:rPr>
      </w:r>
      <w:r>
        <w:rPr>
          <w:lang w:val="pt_PT" w:bidi="pt_PT"/>
        </w:rPr>
        <w:t>Pare e mostre uma imagem de um pastor judeu carregando uma ovelha nas colinas de Israel. Em sua cultura, qual é a reação normal quando um animal desaparece?</w:t>
      </w:r>
    </w:p>
    <w:p>
      <w:pPr/>
      <w:r>
        <w:rPr>
          <w:lang w:val="pt_PT" w:bidi="pt_PT"/>
        </w:rPr>
      </w:r>
      <w:r>
        <w:rPr>
          <w:lang w:val="pt_PT" w:bidi="pt_PT"/>
        </w:rPr>
        <w:t>O pastor celebra chamando seus amigos e vizinhos, provavelmente para uma festa. Ele quer que eles fiquem felizes com ele por encontrar suas ovelhas perdidas. A frase “Eu digo a vocês” significa que Jesus está prestes a dizer algo importante. Quando Jesus diz: “da mesma maneira”, ele está mostrando que está prestes a dar o significado à parábola. Como o pastor, Deus e seus anjos celebram no céu, ou o lugar onde Deus vive, quando um pecador se arrepende. Deus está mais feliz com um pecador que se volta a ele do que ele está com as 99 pessoas justas, ou aquelas que não precisam se arrepender. Não sabemos se Jesus estava se referindo às pessoas que pensam que são justas, ou às pessoas que já tinham um bom relacionamento com Deus. É melhor deixar sua tradução aberta a ambas as interpretações.</w:t>
      </w:r>
    </w:p>
    <w:p>
      <w:pPr/>
      <w:r>
        <w:rPr>
          <w:lang w:val="pt_PT" w:bidi="pt_PT"/>
        </w:rPr>
      </w:r>
      <w:r>
        <w:rPr>
          <w:lang w:val="pt_PT" w:bidi="pt_PT"/>
        </w:rPr>
        <w:t>Jesus usa palavras e frases semelhantes para contar uma parábola sobre uma moeda perdida. Jesus usa uma pergunta para enfatizar que uma mulher, provavelmente uma viúva, certamente procuraria uma moeda valiosa perdida. Quando Jesus diz que ela tinha 10 moedas de prata, ele está se referindo a uma moeda grega que valia um dia de salário. A mulher acende uma lâmpada, ou um pequeno recipiente cheio de óleo e com um pavio. Ela escova o chão com uma vassoura e pesquisa cuidadosamente até encontrar a moeda perdida. Assim como o pastor, ela chama seus amigos e vizinhos para se regozijarem com ela por encontrar sua moeda perdida. Jesus enfatiza que da mesma maneira, Deus e seus anjos se alegram quando um pecador se arrepende.</w:t>
      </w:r>
    </w:p>
    <w:p>
      <w:pPr/>
      <w:r>
        <w:rPr>
          <w:lang w:val="pt_PT" w:bidi="pt_PT"/>
        </w:rPr>
      </w:r>
      <w:r>
        <w:rPr>
          <w:lang w:val="pt_PT" w:bidi="pt_PT"/>
        </w:rPr>
        <w:t>Pare e mostre à sua equipe uma imagem de uma lâmpada de óleo e uma moeda de prata.</w:t>
      </w:r>
    </w:p>
    <w:p>
      <w:pPr/>
      <w:r>
        <w:rPr>
          <w:lang w:val="pt_PT" w:bidi="pt_PT"/>
        </w:rPr>
      </w:r>
      <w:r>
        <w:rPr>
          <w:lang w:val="pt_PT" w:bidi="pt_PT"/>
        </w:rPr>
        <w:t>Na próxima história, Jesus conta a terceira e última parábola para ensinar como Deus se sente quando um pecador se arrepende e se volta a ele. Todas as três parábolas foram contadas ao mesmo tempo, em resposta aos líderes religiosos que julgaram Jesus por estar perto dos pecadores.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está ensinando. Ele é cercado por uma multidão, incluindo cobradores de impostos e pecadores. Os líderes religiosos se queixam de que Jesus está aceitando pecadores.</w:t>
      </w:r>
    </w:p>
    <w:p>
      <w:pPr/>
      <w:r>
        <w:rPr>
          <w:lang w:val="pt_PT" w:bidi="pt_PT"/>
        </w:rPr>
      </w:r>
      <w:r>
        <w:rPr>
          <w:b/>
          <w:lang w:val="pt_PT" w:bidi="pt_PT"/>
        </w:rPr>
        <w:t>Segunda cena:</w:t>
      </w:r>
      <w:r>
        <w:rPr>
          <w:lang w:val="pt_PT" w:bidi="pt_PT"/>
        </w:rPr>
        <w:t xml:space="preserve"> Jesus conta uma parábola sobre um pastor. Um pastor deixa 99 ovelhas para encontrar uma ovelha perdida. Ele encontra as ovelhas perdidas e chama amigos para comemorar. Jesus diz que Deus se alegra da mesma maneira que o pastor, quando um pecador se arrepende.</w:t>
      </w:r>
    </w:p>
    <w:p>
      <w:pPr/>
      <w:r>
        <w:rPr>
          <w:lang w:val="pt_PT" w:bidi="pt_PT"/>
        </w:rPr>
      </w:r>
      <w:r>
        <w:rPr>
          <w:b/>
          <w:lang w:val="pt_PT" w:bidi="pt_PT"/>
        </w:rPr>
        <w:t>Terceira cena:</w:t>
      </w:r>
      <w:r>
        <w:rPr>
          <w:lang w:val="pt_PT" w:bidi="pt_PT"/>
        </w:rPr>
        <w:t xml:space="preserve"> Jesus conta uma parábola sobre uma moeda perdida. Uma mulher perde uma de suas dez moedas de prata. Ela acende uma lâmpada e encontra a moeda. Ela chama seus amigos para comemorar. Jesus diz que Deus e os anjos se alegram da mesma maneira que a mulher, quando um pecador se arrepende.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 e mestres da lei</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Pecadores</w:t>
      </w:r>
    </w:p>
    <w:p>
      <w:pPr>
        <w:pStyle w:val="ListBullet"/>
        <w:spacing w:line="240" w:lineRule="auto"/>
        <w:ind w:left="720"/>
      </w:pPr>
      <w:r>
        <w:rPr>
          <w:lang w:val="pt_PT" w:bidi="pt_PT"/>
        </w:rPr>
      </w:r>
      <w:r>
        <w:rPr>
          <w:lang w:val="pt_PT" w:bidi="pt_PT"/>
        </w:rPr>
        <w:t>Pastor</w:t>
      </w:r>
    </w:p>
    <w:p>
      <w:pPr>
        <w:pStyle w:val="ListBullet"/>
        <w:spacing w:line="240" w:lineRule="auto"/>
        <w:ind w:left="720"/>
      </w:pPr>
      <w:r>
        <w:rPr>
          <w:lang w:val="pt_PT" w:bidi="pt_PT"/>
        </w:rPr>
      </w:r>
      <w:r>
        <w:rPr>
          <w:lang w:val="pt_PT" w:bidi="pt_PT"/>
        </w:rPr>
        <w:t>Ovelhas (99 e as ovelhas perdidas)</w:t>
      </w:r>
    </w:p>
    <w:p>
      <w:pPr>
        <w:pStyle w:val="ListBullet"/>
        <w:spacing w:line="240" w:lineRule="auto"/>
        <w:ind w:left="720"/>
      </w:pPr>
      <w:r>
        <w:rPr>
          <w:lang w:val="pt_PT" w:bidi="pt_PT"/>
        </w:rPr>
      </w:r>
      <w:r>
        <w:rPr>
          <w:lang w:val="pt_PT" w:bidi="pt_PT"/>
        </w:rPr>
        <w:t>Os amigos do pastor</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Mulher</w:t>
      </w:r>
    </w:p>
    <w:p>
      <w:pPr>
        <w:pStyle w:val="ListBullet"/>
        <w:spacing w:line="240" w:lineRule="auto"/>
        <w:ind w:left="720"/>
      </w:pPr>
      <w:r>
        <w:rPr>
          <w:lang w:val="pt_PT" w:bidi="pt_PT"/>
        </w:rPr>
      </w:r>
      <w:r>
        <w:rPr>
          <w:lang w:val="pt_PT" w:bidi="pt_PT"/>
        </w:rPr>
        <w:t>Os amigos da mulher</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Pecador que se arrepende</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os pecadores eram geralmente evitados e rejeitados por outros judeus. Eles não tinham permissão para participar plenamente de suas comunidades.</w:t>
      </w:r>
    </w:p>
    <w:p>
      <w:pPr/>
      <w:r>
        <w:rPr>
          <w:lang w:val="pt_PT" w:bidi="pt_PT"/>
        </w:rPr>
      </w:r>
      <w:r>
        <w:rPr>
          <w:lang w:val="pt_PT" w:bidi="pt_PT"/>
        </w:rPr>
        <w:t>É importante lembrar que cada parábola que Jesus conta aumenta a importância do que está perdido. Na primeira história, 1 das 99 ovelhas estão perdidas. Mas com a mulher, 1 de suas 10 moedas foi perdida. E, finalmente, na próxima história, 1 dos 2 filhos de um pai foi perdido.</w:t>
      </w:r>
    </w:p>
    <w:p>
      <w:pPr/>
      <w:r>
        <w:rPr>
          <w:lang w:val="pt_PT" w:bidi="pt_PT"/>
        </w:rPr>
      </w:r>
      <w:r>
        <w:rPr>
          <w:lang w:val="pt_PT" w:bidi="pt_PT"/>
        </w:rPr>
        <w:t>É importante lembrar que Jesus começa a história das ovelhas perdidas com uma pergunta. Jesus não espera que as pessoas respondam à sua pergunta porque todos já sabiam que a resposta era "sim". Jesus estava enfatizando que sim, todos iriam procurar as ovelhas perdidas!</w:t>
      </w:r>
    </w:p>
    <w:p>
      <w:pPr/>
      <w:r>
        <w:rPr>
          <w:lang w:val="pt_PT" w:bidi="pt_PT"/>
        </w:rPr>
      </w:r>
      <w:r>
        <w:rPr>
          <w:lang w:val="pt_PT" w:bidi="pt_PT"/>
        </w:rPr>
        <w:t>É importante lembrar que quando Jesus diz “Eu digo a vocês”, ele está enfatizando que está prestes a dizer algo importante e que ele quer que seu público ouça de perto. A frase “da mesma maneira” indica que Jesus está prestes a dizer aos seus ouvintes o ponto principal da parábola.</w:t>
      </w:r>
    </w:p>
    <w:p>
      <w:pPr/>
      <w:r>
        <w:rPr>
          <w:lang w:val="pt_PT" w:bidi="pt_PT"/>
        </w:rPr>
      </w:r>
      <w:r>
        <w:rPr>
          <w:lang w:val="pt_PT" w:bidi="pt_PT"/>
        </w:rPr>
        <w:t>É importante lembrar que Jesus usa outra pergunta para começar a parábola da moeda perdida. Novamente, Jesus sabe que seu público já sabe que a resposta é "sim". Ele usa a pergunta para enfatizar que é claro que a mulher procuraria sua moeda perdida. Culturalmente, essas eram respostas óbvias para o público de Jesus.</w:t>
      </w:r>
    </w:p>
    <w:p>
      <w:pPr/>
      <w:r>
        <w:rPr>
          <w:lang w:val="pt_PT" w:bidi="pt_PT"/>
        </w:rPr>
      </w:r>
      <w:r>
        <w:rPr>
          <w:lang w:val="pt_PT" w:bidi="pt_PT"/>
        </w:rPr>
        <w:t>É importante lembrar que, quando a mulher chama seus amigos para se alegrarem com ela, eram outras mulheres, pois ela provavelmente era uma viúva.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 e mestres da lei</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Pecadores</w:t>
      </w:r>
    </w:p>
    <w:p>
      <w:pPr>
        <w:pStyle w:val="ListBullet"/>
        <w:spacing w:line="240" w:lineRule="auto"/>
        <w:ind w:left="720"/>
      </w:pPr>
      <w:r>
        <w:rPr>
          <w:lang w:val="pt_PT" w:bidi="pt_PT"/>
        </w:rPr>
      </w:r>
      <w:r>
        <w:rPr>
          <w:lang w:val="pt_PT" w:bidi="pt_PT"/>
        </w:rPr>
        <w:t>Pastor</w:t>
      </w:r>
    </w:p>
    <w:p>
      <w:pPr>
        <w:pStyle w:val="ListBullet"/>
        <w:spacing w:line="240" w:lineRule="auto"/>
        <w:ind w:left="720"/>
      </w:pPr>
      <w:r>
        <w:rPr>
          <w:lang w:val="pt_PT" w:bidi="pt_PT"/>
        </w:rPr>
      </w:r>
      <w:r>
        <w:rPr>
          <w:lang w:val="pt_PT" w:bidi="pt_PT"/>
        </w:rPr>
        <w:t>Ovelhas (99 e as ovelhas perdidas)</w:t>
      </w:r>
    </w:p>
    <w:p>
      <w:pPr>
        <w:pStyle w:val="ListBullet"/>
        <w:spacing w:line="240" w:lineRule="auto"/>
        <w:ind w:left="720"/>
      </w:pPr>
      <w:r>
        <w:rPr>
          <w:lang w:val="pt_PT" w:bidi="pt_PT"/>
        </w:rPr>
      </w:r>
      <w:r>
        <w:rPr>
          <w:lang w:val="pt_PT" w:bidi="pt_PT"/>
        </w:rPr>
        <w:t>Os amigos do pastor</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Mulher</w:t>
      </w:r>
    </w:p>
    <w:p>
      <w:pPr>
        <w:pStyle w:val="ListBullet"/>
        <w:spacing w:line="240" w:lineRule="auto"/>
        <w:ind w:left="720"/>
      </w:pPr>
      <w:r>
        <w:rPr>
          <w:lang w:val="pt_PT" w:bidi="pt_PT"/>
        </w:rPr>
      </w:r>
      <w:r>
        <w:rPr>
          <w:lang w:val="pt_PT" w:bidi="pt_PT"/>
        </w:rPr>
        <w:t>Os amigos da mulher</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Pecador que se arrepende</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o pastor colocando todo o seu esforço para encontrar suas ovelhas perdidas. Ele não parará até que a encontre.</w:t>
      </w:r>
    </w:p>
    <w:p>
      <w:pPr/>
      <w:r>
        <w:rPr>
          <w:lang w:val="pt_PT" w:bidi="pt_PT"/>
        </w:rPr>
      </w:r>
      <w:r>
        <w:rPr>
          <w:lang w:val="pt_PT" w:bidi="pt_PT"/>
        </w:rPr>
        <w:t>Certifique-se de que a equipe encene o pastor se alegrando com suas ovelhas perdidas ao mesmo tempo que Deus está se alegrando com um pecador que se volta a ele. Da mesma maneira, encene a mulher se alegrando com sua moeda encontrada ao mesmo tempo que Deus e seus anjos se alegram com um pecador que se volta a ele. Esses podem ser alguns dos mesmos atores que estavam reunidos em torno de Jesus.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ensinando, e os pecadores e cobradores de impostos se reunindo em torno dele para ouvir o que ele diz. Os fariseus e mestres da lei reclamam que Jesus está aceitando pecadores.</w:t>
      </w:r>
    </w:p>
    <w:p>
      <w:pPr/>
      <w:r>
        <w:rPr>
          <w:lang w:val="pt_PT" w:bidi="pt_PT"/>
        </w:rPr>
      </w:r>
      <w:r>
        <w:rPr>
          <w:lang w:val="pt_PT" w:bidi="pt_PT"/>
        </w:rPr>
        <w:t xml:space="preserve">Pare a ação e pergunte ao ator que está interpretando o cobrador de impostos: “Como você se sente?” Você pode ouvir coisas como: “Confuso. Jesus me aceita”, “Jesus fala com autoridade de Deus. Quero segui-lo”, e “Curioso. Jesus é muito diferente dos outros líderes religiosos”. Pergunte aos atores que estão interpretando os líderes religiosos: “Como vocês se sentem?”. Você pode ouvir coisas como: “Chocado! Jesus não sabe quem essa pessoa é?”. “Enojado. Como Jesus pode chamar a si mesmo de mestre religioso e ser amigo de pecadores? Ele está se tornando impuro”, e “Desesperado. Quero pegar Jesus fazendo algo de errado de acordo com a lei de Deus”. Reinicie a cena. </w:t>
      </w:r>
    </w:p>
    <w:p>
      <w:pPr/>
      <w:r>
        <w:rPr>
          <w:lang w:val="pt_PT" w:bidi="pt_PT"/>
        </w:rPr>
      </w:r>
      <w:r>
        <w:rPr>
          <w:lang w:val="pt_PT" w:bidi="pt_PT"/>
        </w:rPr>
        <w:t>Encene Jesus contando a parábola das ovelhas perdidas. O pastor celebra com seus amigos quando ele encontra as ovelhas perdidas. Jesus diz que isso é como Deus que se alegra quando um pecador se arrepende.</w:t>
      </w:r>
    </w:p>
    <w:p>
      <w:pPr/>
      <w:r>
        <w:rPr>
          <w:lang w:val="pt_PT" w:bidi="pt_PT"/>
        </w:rPr>
      </w:r>
      <w:r>
        <w:rPr>
          <w:lang w:val="pt_PT" w:bidi="pt_PT"/>
        </w:rPr>
        <w:t xml:space="preserve">Pare a ação e pergunte ao ator que está interpretando pastor: “Como você se sente?” Você pode ouvir coisas como: “Feliz. Estou muito feliz por ter encontrado minhas ovelhas perdidas”, “Cuidadoso. Todas as ovelhas são importantes para mim”, e “Animado. Essa é uma razão para celebrar com meus amigos”. Reinicie a cena. </w:t>
      </w:r>
    </w:p>
    <w:p>
      <w:pPr/>
      <w:r>
        <w:rPr>
          <w:lang w:val="pt_PT" w:bidi="pt_PT"/>
        </w:rPr>
      </w:r>
      <w:r>
        <w:rPr>
          <w:lang w:val="pt_PT" w:bidi="pt_PT"/>
        </w:rPr>
        <w:t>Encene Jesus contando a parábola da moeda perdida. A mulher celebra com seus amigos quando ela encontra a moeda perdida. Jesus diz que isso é como Deus que se alegra quando um pecador se arrepende.</w:t>
      </w:r>
    </w:p>
    <w:p>
      <w:pPr/>
      <w:r>
        <w:rPr>
          <w:lang w:val="pt_PT" w:bidi="pt_PT"/>
        </w:rPr>
      </w:r>
      <w:r>
        <w:rPr>
          <w:lang w:val="pt_PT" w:bidi="pt_PT"/>
        </w:rPr>
        <w:t xml:space="preserve">Pare a ação e pergunte a atriz que está interpretando a mulher: “Como você se sente?” Você pode ouvir coisas como: “Aliviada. Não sei como eu teria pago pelas coisas se não tivesse encontrado minha moeda perdida”, “Feliz. Quero celebrar que encontrei minha moeda perdida”, e “Grata. Estou muito feliz por ter sido capaz de encontrá-la”. Reinicie a cena. </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ensinando, e </w:t>
      </w:r>
      <w:r>
        <w:rPr>
          <w:b/>
          <w:lang w:val="pt_PT" w:bidi="pt_PT"/>
        </w:rPr>
        <w:t>cobradores de impostos</w:t>
      </w:r>
      <w:r>
        <w:rPr>
          <w:lang w:val="pt_PT" w:bidi="pt_PT"/>
        </w:rPr>
        <w:t xml:space="preserve"> e </w:t>
      </w:r>
      <w:r>
        <w:rPr>
          <w:b/>
          <w:lang w:val="pt_PT" w:bidi="pt_PT"/>
        </w:rPr>
        <w:t>pecadores</w:t>
      </w:r>
      <w:r>
        <w:rPr>
          <w:lang w:val="pt_PT" w:bidi="pt_PT"/>
        </w:rPr>
        <w:t xml:space="preserve"> se reúnem em torno dele. Cobradores de impostos eram homens judeus que trabalhavam para o governo romano coletando impostos, ou dinheiro, de outros judeus. Eles eram desprezados pelos judeus e considerados pecadores. "Pecadores" refere-se a alguém que desobedece a Deus com frequência. Certifique-se de traduzir cobrador de impostos e pecador da mesma maneira que você traduziu antes. </w:t>
      </w:r>
      <w:r>
        <w:rPr>
          <w:b/>
          <w:lang w:val="pt_PT" w:bidi="pt_PT"/>
        </w:rPr>
        <w:t>Pecador</w:t>
      </w:r>
      <w:r>
        <w:rPr>
          <w:lang w:val="pt_PT" w:bidi="pt_PT"/>
        </w:rPr>
        <w:t xml:space="preserve"> está no Glossário Mestre.</w:t>
      </w:r>
    </w:p>
    <w:p>
      <w:pPr/>
      <w:r>
        <w:rPr>
          <w:lang w:val="pt_PT" w:bidi="pt_PT"/>
        </w:rPr>
      </w:r>
      <w:r>
        <w:rPr>
          <w:lang w:val="pt_PT" w:bidi="pt_PT"/>
        </w:rPr>
        <w:t xml:space="preserve">Os </w:t>
      </w:r>
      <w:r>
        <w:rPr>
          <w:b/>
          <w:lang w:val="pt_PT" w:bidi="pt_PT"/>
        </w:rPr>
        <w:t>fariseus</w:t>
      </w:r>
      <w:r>
        <w:rPr>
          <w:lang w:val="pt_PT" w:bidi="pt_PT"/>
        </w:rPr>
        <w:t xml:space="preserve"> e os </w:t>
      </w:r>
      <w:r>
        <w:rPr>
          <w:b/>
          <w:lang w:val="pt_PT" w:bidi="pt_PT"/>
        </w:rPr>
        <w:t>mestres da lei</w:t>
      </w:r>
      <w:r>
        <w:rPr>
          <w:lang w:val="pt_PT" w:bidi="pt_PT"/>
        </w:rPr>
        <w:t xml:space="preserve">, ou os líderes religiosos judeus, reclamam porque eles veem Jesus aceitando pecadores. Certifique-se de traduzir fariseus e mestres da lei da mesma maneira que você traduziu antes. Ambos os termos, </w:t>
      </w:r>
      <w:r>
        <w:rPr>
          <w:b/>
          <w:lang w:val="pt_PT" w:bidi="pt_PT"/>
        </w:rPr>
        <w:t>fariseu</w:t>
      </w:r>
      <w:r>
        <w:rPr>
          <w:lang w:val="pt_PT" w:bidi="pt_PT"/>
        </w:rPr>
        <w:t xml:space="preserve"> e </w:t>
      </w:r>
      <w:r>
        <w:rPr>
          <w:b/>
          <w:lang w:val="pt_PT" w:bidi="pt_PT"/>
        </w:rPr>
        <w:t>mestres da lei</w:t>
      </w:r>
      <w:r>
        <w:rPr>
          <w:lang w:val="pt_PT" w:bidi="pt_PT"/>
        </w:rPr>
        <w:t>, estão no Glossário Mestre.</w:t>
      </w:r>
    </w:p>
    <w:p>
      <w:pPr/>
      <w:r>
        <w:rPr>
          <w:lang w:val="pt_PT" w:bidi="pt_PT"/>
        </w:rPr>
      </w:r>
      <w:r>
        <w:rPr>
          <w:lang w:val="pt_PT" w:bidi="pt_PT"/>
        </w:rPr>
        <w:t xml:space="preserve">Jesus conhece seus pensamentos e conta três </w:t>
      </w:r>
      <w:r>
        <w:rPr>
          <w:b/>
          <w:lang w:val="pt_PT" w:bidi="pt_PT"/>
        </w:rPr>
        <w:t>parábolas</w:t>
      </w:r>
      <w:r>
        <w:rPr>
          <w:lang w:val="pt_PT" w:bidi="pt_PT"/>
        </w:rPr>
        <w:t xml:space="preserve">, ou histórias curtas que revelam um significado mais profundo sobre Deus. Traduza “parábola” da mesma maneira que você tem traduzido nas passagens anteriores. O termo </w:t>
      </w:r>
      <w:r>
        <w:rPr>
          <w:b/>
          <w:lang w:val="pt_PT" w:bidi="pt_PT"/>
        </w:rPr>
        <w:t>parábola</w:t>
      </w:r>
      <w:r>
        <w:rPr>
          <w:lang w:val="pt_PT" w:bidi="pt_PT"/>
        </w:rPr>
        <w:t xml:space="preserve"> está no Glossário Mestre.</w:t>
      </w:r>
    </w:p>
    <w:p>
      <w:pPr/>
      <w:r>
        <w:rPr>
          <w:lang w:val="pt_PT" w:bidi="pt_PT"/>
        </w:rPr>
      </w:r>
      <w:r>
        <w:rPr>
          <w:lang w:val="pt_PT" w:bidi="pt_PT"/>
        </w:rPr>
        <w:t xml:space="preserve">A primeira história é sobre um pastor que perde uma ovelha. Quando ele encontra a ovelha, o pastor se alegra. Jesus diz que isso é como Deus que se alegra no </w:t>
      </w:r>
      <w:r>
        <w:rPr>
          <w:b/>
          <w:lang w:val="pt_PT" w:bidi="pt_PT"/>
        </w:rPr>
        <w:t>céu</w:t>
      </w:r>
      <w:r>
        <w:rPr>
          <w:lang w:val="pt_PT" w:bidi="pt_PT"/>
        </w:rPr>
        <w:t xml:space="preserve"> quando um pecador se </w:t>
      </w:r>
      <w:r>
        <w:rPr>
          <w:b/>
          <w:lang w:val="pt_PT" w:bidi="pt_PT"/>
        </w:rPr>
        <w:t>arrepende</w:t>
      </w:r>
      <w:r>
        <w:rPr>
          <w:lang w:val="pt_PT" w:bidi="pt_PT"/>
        </w:rPr>
        <w:t xml:space="preserve">. Aqui, céu se refere ao lugar onde Deus vive. Arrepender-se significa que uma pessoa decide parar de pecar e se voltar a Deus para ter um relacionamento restaurado com ele. Certifique-se de traduzir "céu" e "arrepender-se" da mesma maneira que você traduziu antes. Ambos os termos, </w:t>
      </w:r>
      <w:r>
        <w:rPr>
          <w:b/>
          <w:lang w:val="pt_PT" w:bidi="pt_PT"/>
        </w:rPr>
        <w:t>céu</w:t>
      </w:r>
      <w:r>
        <w:rPr>
          <w:lang w:val="pt_PT" w:bidi="pt_PT"/>
        </w:rPr>
        <w:t xml:space="preserve"> e </w:t>
      </w:r>
      <w:r>
        <w:rPr>
          <w:b/>
          <w:lang w:val="pt_PT" w:bidi="pt_PT"/>
        </w:rPr>
        <w:t>arrepender-se</w:t>
      </w:r>
      <w:r>
        <w:rPr>
          <w:lang w:val="pt_PT" w:bidi="pt_PT"/>
        </w:rPr>
        <w:t>, estão no Glossário Mestre.</w:t>
      </w:r>
    </w:p>
    <w:p>
      <w:pPr/>
      <w:r>
        <w:rPr>
          <w:lang w:val="pt_PT" w:bidi="pt_PT"/>
        </w:rPr>
      </w:r>
      <w:r>
        <w:rPr>
          <w:lang w:val="pt_PT" w:bidi="pt_PT"/>
        </w:rPr>
        <w:t xml:space="preserve">Jesus diz que Deus ficará mais feliz com o único pecador que se arrepende do que com as 99 pessoas </w:t>
      </w:r>
      <w:r>
        <w:rPr>
          <w:b/>
          <w:lang w:val="pt_PT" w:bidi="pt_PT"/>
        </w:rPr>
        <w:t>justas</w:t>
      </w:r>
      <w:r>
        <w:rPr>
          <w:lang w:val="pt_PT" w:bidi="pt_PT"/>
        </w:rPr>
        <w:t xml:space="preserve"> que não precisam se arrepender. Aqui, justos se refere às pessoas que vivem de acordo com os padrões de Deus. Jesus pode ter se referido àqueles que pensavam que eram justos ou àqueles que já haviam se arrependido, então Deus os via como justos. É melhor deixar sua tradução aberta a ambas as interpretações. Certifique-se de traduzir justos da mesma maneira que você já traduziu antes. </w:t>
      </w:r>
      <w:r>
        <w:rPr>
          <w:b/>
          <w:lang w:val="pt_PT" w:bidi="pt_PT"/>
        </w:rPr>
        <w:t>Justo</w:t>
      </w:r>
      <w:r>
        <w:rPr>
          <w:lang w:val="pt_PT" w:bidi="pt_PT"/>
        </w:rPr>
        <w:t xml:space="preserve"> está no Glossário Mestre.</w:t>
      </w:r>
    </w:p>
    <w:p>
      <w:pPr/>
      <w:r>
        <w:rPr>
          <w:lang w:val="pt_PT" w:bidi="pt_PT"/>
        </w:rPr>
      </w:r>
      <w:r>
        <w:rPr>
          <w:lang w:val="pt_PT" w:bidi="pt_PT"/>
        </w:rPr>
        <w:t xml:space="preserve">Jesus conta outra história sobre uma mulher que perde uma de suas 10 </w:t>
      </w:r>
      <w:r>
        <w:rPr>
          <w:b/>
          <w:lang w:val="pt_PT" w:bidi="pt_PT"/>
        </w:rPr>
        <w:t>moedas de prata</w:t>
      </w:r>
      <w:r>
        <w:rPr>
          <w:lang w:val="pt_PT" w:bidi="pt_PT"/>
        </w:rPr>
        <w:t xml:space="preserve">. Moedas de prata se referem às </w:t>
      </w:r>
      <w:r>
        <w:rPr>
          <w:b/>
          <w:lang w:val="pt_PT" w:bidi="pt_PT"/>
        </w:rPr>
        <w:t>dracmas</w:t>
      </w:r>
      <w:r>
        <w:rPr>
          <w:lang w:val="pt_PT" w:bidi="pt_PT"/>
        </w:rPr>
        <w:t xml:space="preserve">, ou moedas de prata gregas que valiam um dia de salário para um trabalhador comum. A mulher acende uma </w:t>
      </w:r>
      <w:r>
        <w:rPr>
          <w:b/>
          <w:lang w:val="pt_PT" w:bidi="pt_PT"/>
        </w:rPr>
        <w:t>lâmpada</w:t>
      </w:r>
      <w:r>
        <w:rPr>
          <w:lang w:val="pt_PT" w:bidi="pt_PT"/>
        </w:rPr>
        <w:t xml:space="preserve"> para ser capaz de procurar sua moeda perdida. </w:t>
      </w:r>
      <w:r>
        <w:rPr>
          <w:b/>
          <w:lang w:val="pt_PT" w:bidi="pt_PT"/>
        </w:rPr>
        <w:t>Lâmpada</w:t>
      </w:r>
      <w:r>
        <w:rPr>
          <w:lang w:val="pt_PT" w:bidi="pt_PT"/>
        </w:rPr>
        <w:t xml:space="preserve"> se refere a um pequeno recipiente cheio de óleo que era aceso com um pavio. Traduza lâmpada da mesma maneira que você já traduziu antes. </w:t>
      </w:r>
    </w:p>
    <w:p>
      <w:pPr/>
      <w:r>
        <w:rPr>
          <w:lang w:val="pt_PT" w:bidi="pt_PT"/>
        </w:rPr>
      </w:r>
      <w:r>
        <w:rPr>
          <w:lang w:val="pt_PT" w:bidi="pt_PT"/>
        </w:rPr>
        <w:t>Pare e mostre à sua equipe uma imagem de uma dracma e uma imagem de uma lâmpada para referência.</w:t>
      </w:r>
    </w:p>
    <w:p>
      <w:pPr/>
      <w:r>
        <w:rPr>
          <w:lang w:val="pt_PT" w:bidi="pt_PT"/>
        </w:rPr>
      </w:r>
      <w:r>
        <w:rPr>
          <w:lang w:val="pt_PT" w:bidi="pt_PT"/>
        </w:rPr>
        <w:t xml:space="preserve">Jesus diz que a mulher se alegra por encontrar a moeda, assim como os </w:t>
      </w:r>
      <w:r>
        <w:rPr>
          <w:b/>
          <w:lang w:val="pt_PT" w:bidi="pt_PT"/>
        </w:rPr>
        <w:t>anjos</w:t>
      </w:r>
      <w:r>
        <w:rPr>
          <w:lang w:val="pt_PT" w:bidi="pt_PT"/>
        </w:rPr>
        <w:t xml:space="preserve"> se alegram na presença de Deus quando um pecador se arrepende. Anjos referem-se a seres sobrenaturais que são os mensageiros de Deus. Certifique-se de traduzir anjo da mesma maneira que você traduziu em passagens anteriores. </w:t>
      </w:r>
      <w:r>
        <w:rPr>
          <w:b/>
          <w:lang w:val="pt_PT" w:bidi="pt_PT"/>
        </w:rPr>
        <w:t>Anjo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15:11–32</w:t>
      </w:r>
      <w:r>
        <w:rPr>
          <w:lang w:val="pt_PT" w:bidi="pt_PT"/>
        </w:rPr>
      </w:r>
    </w:p>
    <w:p>
      <w:pPr>
        <w:pStyle w:val="Heading3"/>
      </w:pPr>
      <w:r>
        <w:rPr>
          <w:lang w:val="pt_PT" w:bidi="pt_PT"/>
        </w:rPr>
        <w:t>Ouvir e Sentir</w:t>
      </w:r>
    </w:p>
    <w:p>
      <w:pPr/>
      <w:r>
        <w:rPr>
          <w:lang w:val="pt_PT" w:bidi="pt_PT"/>
        </w:rPr>
      </w:r>
      <w:r>
        <w:rPr>
          <w:lang w:val="pt_PT" w:bidi="pt_PT"/>
        </w:rPr>
        <w:t>Ouça Lucas 15.11–32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Jesus estava com seus discípulos e uma grande multidão indo para Jerusalém. Jesus contou duas parábolas para responder aos líderes religiosos que o julgavam por passar tempo com pecadores. As parábolas eram sobre uma ovelha perdida e uma moeda perdida. Agora, Jesus continua ensinando contando sua terceira e última parábola sobre um homem e seus dois filhos.</w:t>
      </w:r>
    </w:p>
    <w:p>
      <w:pPr/>
      <w:r>
        <w:rPr>
          <w:lang w:val="pt_PT" w:bidi="pt_PT"/>
        </w:rPr>
      </w:r>
      <w:r>
        <w:rPr>
          <w:lang w:val="pt_PT" w:bidi="pt_PT"/>
        </w:rPr>
        <w:t>A terceira parábola de Jesus é sobre um homem com dois filhos. O filho mais jovem pede educadamente a seu pai sua parte da propriedade. Essa era uma porção da propriedade familiar que os filhos recebiam quando seu pai era muito velho ou morria. Mas o filho mais jovem não quer esperar. Isso era muito desrespeitoso para seu pai. Na cultura judaica, o filho mais velho recebia duas vezes mais propriedade do que a de qualquer outro filho. Então o pai provavelmente deu a seu filho mais jovem um terço de sua propriedade. O filho mais jovem rapidamente vendeu todas as suas propriedades por dinheiro, o que era ainda mais desrespeitoso para seu pai. O filho mais jovem embalou suas coisas e se mudou para uma terra longe de casa. Quando Jesus diz que ele “desperdiçou toda sua riqueza vivendo de forma desregrada”, ele quer dizer que o filho gastou seu dinheiro imprudentemente em coisas como apostas, ficar bêbado e fazer festas.</w:t>
      </w:r>
    </w:p>
    <w:p>
      <w:pPr/>
      <w:r>
        <w:rPr>
          <w:lang w:val="pt_PT" w:bidi="pt_PT"/>
        </w:rPr>
      </w:r>
      <w:r>
        <w:rPr>
          <w:lang w:val="pt_PT" w:bidi="pt_PT"/>
        </w:rPr>
        <w:t>Quando o filho gastou todo seu dinheiro, ele começou a passar fome, porque havia uma fome na terra. "Fome" refere-se a um período em uma terra em que há bem pouco para comer, tanto para humanos quanto para os animais. Ele decide trabalhar para um criador de porcos que vivia naquela terra. A maioria dos judeus odiava porcos porque eles os consideravam impuros, ou impróprios para serem comidos. O homem estava tão desesperado que ele estava com fome o suficiente para comer comida de porco! Isso consistia em vagens de frutas de uma árvore que geralmente eram usadas apenas para alimentar animais. Mas ninguém dá ao homem nada para comer, nem mesmo as vagens.</w:t>
      </w:r>
    </w:p>
    <w:p>
      <w:pPr/>
      <w:r>
        <w:rPr>
          <w:lang w:val="pt_PT" w:bidi="pt_PT"/>
        </w:rPr>
      </w:r>
      <w:r>
        <w:rPr>
          <w:lang w:val="pt_PT" w:bidi="pt_PT"/>
        </w:rPr>
        <w:t>Pare e mostre à sua equipe uma imagem de porcos e vagens de alfarroba. Quais animais são vistos como impuros em sua cultura? Como uma pessoa se sentiria se tivesse que trabalhar com esses animais?</w:t>
      </w:r>
    </w:p>
    <w:p>
      <w:pPr/>
      <w:r>
        <w:rPr>
          <w:lang w:val="pt_PT" w:bidi="pt_PT"/>
        </w:rPr>
      </w:r>
      <w:r>
        <w:rPr>
          <w:lang w:val="pt_PT" w:bidi="pt_PT"/>
        </w:rPr>
        <w:t>A história muda quando o homem recobra o juízo, ou começa a pensar com mais clareza. O filho sabe que os trabalhadores contratados de seu pai têm muita comida. Ele decide retornar para casa e perguntar a seu pai se ele pode trabalhar em sua fazenda. Ele sente que não merece mais a honra de ser chamado de filho. Homens contratados não se referem a escravos, mas a homens livres que trabalham por pagamento. Quando o filho pensa sobre o que ele dirá, ele diz: “Pequei contra o céu e contra você”. Céu era outra maneira de se referir a Deus. O filho estava dizendo que ele havia feito algo de errado contra Deus e contra seu pai. O filho pensava que o que ele havia feito era tão errado que ele não poderia esperar que seu pai o tratasse como um filho.</w:t>
      </w:r>
    </w:p>
    <w:p>
      <w:pPr/>
      <w:r>
        <w:rPr>
          <w:lang w:val="pt_PT" w:bidi="pt_PT"/>
        </w:rPr>
      </w:r>
      <w:r>
        <w:rPr>
          <w:lang w:val="pt_PT" w:bidi="pt_PT"/>
        </w:rPr>
        <w:t>Pare e discuta com sua equipe: como as pessoas tratam alguém em sua cultura quando alguém retorna para sua família depois de sair de uma maneira desonrosa?</w:t>
      </w:r>
    </w:p>
    <w:p>
      <w:pPr/>
      <w:r>
        <w:rPr>
          <w:lang w:val="pt_PT" w:bidi="pt_PT"/>
        </w:rPr>
      </w:r>
      <w:r>
        <w:rPr>
          <w:lang w:val="pt_PT" w:bidi="pt_PT"/>
        </w:rPr>
        <w:t>Jesus então muda seu foco para o pai. O pai vê seu filho chegando e o reconhece à distância. Tomado por um forte desejo de mostrar misericórdia, o pai corre e cumprimenta seu filho. Seria fora do comum para um homem mais velho correr daquela maneira. Na cultura judaica, era normal cumprimentar a família com um abraço e um beijo em cada bochecha. O filho começa o discurso que havia preparado, mas seu pai o interrompe. O pai faz o oposto do que seu filho espera. O pai diz aos seus servos para colocar seu melhor manto, um anel e sandálias em seu filho de uma só vez. Isso significa que ele não quer que eles demorem. Essas eram todas maneiras culturais de mostrar honra e amor ao filho.</w:t>
      </w:r>
    </w:p>
    <w:p>
      <w:pPr/>
      <w:r>
        <w:rPr>
          <w:lang w:val="pt_PT" w:bidi="pt_PT"/>
        </w:rPr>
      </w:r>
      <w:r>
        <w:rPr>
          <w:lang w:val="pt_PT" w:bidi="pt_PT"/>
        </w:rPr>
        <w:t>Pare e mostre à sua equipe uma imagem de um manto e sandálias judaicas. Discuta com sua equipe, quais roupas ou peças de joias honram alguém em sua cultura?</w:t>
      </w:r>
    </w:p>
    <w:p>
      <w:pPr/>
      <w:r>
        <w:rPr>
          <w:lang w:val="pt_PT" w:bidi="pt_PT"/>
        </w:rPr>
      </w:r>
      <w:r>
        <w:rPr>
          <w:lang w:val="pt_PT" w:bidi="pt_PT"/>
        </w:rPr>
        <w:t>O pai diz aos seus servos para trazer o bezerro gordo, ou a vaca jovem. Famílias judaicas ricas geralmente alimentavam um jovem bezerro com grãos extras para ele engordar. Eles o guardavam para ser morto e comido em ocasiões especiais. O pai quer comer uma grande refeição junto para celebrar o retorno de seu filho. O pai diz: “Esse meu filho estava morto e está vivo novamente”, para significar que seu filho era como alguém que havia morrido e voltado à vida. O pai nunca havia esperado vê-lo novamente. O pai o compara a algo que é perdido e encontrado.</w:t>
      </w:r>
    </w:p>
    <w:p>
      <w:pPr/>
      <w:r>
        <w:rPr>
          <w:lang w:val="pt_PT" w:bidi="pt_PT"/>
        </w:rPr>
      </w:r>
      <w:r>
        <w:rPr>
          <w:lang w:val="pt_PT" w:bidi="pt_PT"/>
        </w:rPr>
        <w:t>Ao mesmo tempo, o filho mais velho estava trabalhando no campo de seu pai. Quando ele retorna e ouve os sons de celebração, descobre que estão celebrando o retorno de seu irmão. O filho mais velho está zangado e se recusa a ir para a casa. Ao se recusar a entrar na casa, o irmão mais velho estava se recusando a compartilhar uma refeição com seu irmão. Na cultura judaica, essa era uma maneira de evitar ou rejeitar seu irmão. Quando seu pai insiste para que ele entre, o filho responde de uma maneira desrespeitosa e não o chama de Pai. Ele reclama que, mesmo que ele trabalhou como um escravo por anos e nunca desobedeceu a seu pai, seu pai nunca lhe ofereceu nada para uma festa, nem mesmo um cabrito. As cabras jovens eram menos valiosas do que os bezerros gordos. O filho mais velho acusa o filho mais jovem de desperdiçar o dinheiro de seu pai em mulheres com más reputações.</w:t>
      </w:r>
    </w:p>
    <w:p>
      <w:pPr/>
      <w:r>
        <w:rPr>
          <w:lang w:val="pt_PT" w:bidi="pt_PT"/>
        </w:rPr>
      </w:r>
      <w:r>
        <w:rPr>
          <w:lang w:val="pt_PT" w:bidi="pt_PT"/>
        </w:rPr>
        <w:t>O pai responde gentilmente ao filho mais velho. Ele diz a seu filho que ele nunca saiu, então não havia necessidade de celebrar seu retorno. Todas as propriedades do pai já pertenciam a ele. O pai diz que seu filho deveria celebrar seu irmão, porque ele estava perdido e agora foi encontrado. O pai diz que ele estava morto e agora ele está vivo. Ele não quer dizer que seu filho estava realmente morto, mas que era como se ele estivesse morto. Mas, como os fariseus, o irmão mais velho estava se recusando a celebrar. O irmão mais velho queria ser reconhecido por sua obediência e status de filho. Mas o pai quer que ele aceite seu irmão mais jovem como o pai o aceitou. A parábola termina em aberto, com um convite do pai para aceitar aqueles que estavam perdidos, mas agora foram encontrados.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está ensinando. Ele é cercado por uma multidão, incluindo cobradores de impostos e pecadores. Os líderes religiosos se queixam de que Jesus está aceitando pecadores. Jesus ensina contando duas parábolas.</w:t>
      </w:r>
    </w:p>
    <w:p>
      <w:pPr/>
      <w:r>
        <w:rPr>
          <w:lang w:val="pt_PT" w:bidi="pt_PT"/>
        </w:rPr>
      </w:r>
      <w:r>
        <w:rPr>
          <w:b/>
          <w:lang w:val="pt_PT" w:bidi="pt_PT"/>
        </w:rPr>
        <w:t>Segunda cena:</w:t>
      </w:r>
      <w:r>
        <w:rPr>
          <w:lang w:val="pt_PT" w:bidi="pt_PT"/>
        </w:rPr>
        <w:t xml:space="preserve"> Jesus conta uma terceira parábola sobre um homem com dois filhos. O filho jovem pede sua herança cedo. Ele vende a terra e se muda para longe. Ele gasta todo o seu dinheiro e está faminto porque há uma fome na terra. Ele trabalha para um criador de porcos, mas ainda está com fome.</w:t>
      </w:r>
    </w:p>
    <w:p>
      <w:pPr/>
      <w:r>
        <w:rPr>
          <w:lang w:val="pt_PT" w:bidi="pt_PT"/>
        </w:rPr>
      </w:r>
      <w:r>
        <w:rPr>
          <w:b/>
          <w:lang w:val="pt_PT" w:bidi="pt_PT"/>
        </w:rPr>
        <w:t>Terceira cena:</w:t>
      </w:r>
      <w:r>
        <w:rPr>
          <w:lang w:val="pt_PT" w:bidi="pt_PT"/>
        </w:rPr>
        <w:t xml:space="preserve"> o filho mais novo decide retornar a seu pai e trabalhar para ele. O pai o vê voltando e corre para cumprimentá-lo. O pai o recebe de volta e o honra. O pai realiza uma grande festa para o irmão mais novo.</w:t>
      </w:r>
    </w:p>
    <w:p>
      <w:pPr/>
      <w:r>
        <w:rPr>
          <w:lang w:val="pt_PT" w:bidi="pt_PT"/>
        </w:rPr>
      </w:r>
      <w:r>
        <w:rPr>
          <w:b/>
          <w:lang w:val="pt_PT" w:bidi="pt_PT"/>
        </w:rPr>
        <w:t>Quarta cena:</w:t>
      </w:r>
      <w:r>
        <w:rPr>
          <w:lang w:val="pt_PT" w:bidi="pt_PT"/>
        </w:rPr>
        <w:t xml:space="preserve"> o irmão mais velho retorna do campo. Um servo diz a ele que seu pai está celebrando seu irmão mais novo. Ele está zangado e se recusa a participar da celebração. Seu pai diz a ele que deveria ficar feliz porque seu irmão estava perdido, mas agora foi encontrado.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 e mestres da lei</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Pecadores</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Filho jovem</w:t>
      </w:r>
    </w:p>
    <w:p>
      <w:pPr>
        <w:pStyle w:val="ListBullet"/>
        <w:spacing w:line="240" w:lineRule="auto"/>
        <w:ind w:left="720"/>
      </w:pPr>
      <w:r>
        <w:rPr>
          <w:lang w:val="pt_PT" w:bidi="pt_PT"/>
        </w:rPr>
      </w:r>
      <w:r>
        <w:rPr>
          <w:lang w:val="pt_PT" w:bidi="pt_PT"/>
        </w:rPr>
        <w:t>Filho velho</w:t>
      </w:r>
    </w:p>
    <w:p>
      <w:pPr>
        <w:pStyle w:val="ListBullet"/>
        <w:spacing w:line="240" w:lineRule="auto"/>
        <w:ind w:left="720"/>
      </w:pPr>
      <w:r>
        <w:rPr>
          <w:lang w:val="pt_PT" w:bidi="pt_PT"/>
        </w:rPr>
      </w:r>
      <w:r>
        <w:rPr>
          <w:lang w:val="pt_PT" w:bidi="pt_PT"/>
        </w:rPr>
        <w:t>Servos do pai</w:t>
      </w:r>
    </w:p>
    <w:p>
      <w:pPr>
        <w:pStyle w:val="ListBullet"/>
        <w:spacing w:line="240" w:lineRule="auto"/>
        <w:ind w:left="720"/>
      </w:pPr>
      <w:r>
        <w:rPr>
          <w:lang w:val="pt_PT" w:bidi="pt_PT"/>
        </w:rPr>
      </w:r>
      <w:r>
        <w:rPr>
          <w:lang w:val="pt_PT" w:bidi="pt_PT"/>
        </w:rPr>
        <w:t>Criador de porcos</w:t>
      </w:r>
    </w:p>
    <w:p>
      <w:pPr>
        <w:pStyle w:val="ListBullet"/>
        <w:spacing w:line="240" w:lineRule="auto"/>
        <w:ind w:left="720"/>
      </w:pPr>
      <w:r>
        <w:rPr>
          <w:lang w:val="pt_PT" w:bidi="pt_PT"/>
        </w:rPr>
      </w:r>
      <w:r>
        <w:rPr>
          <w:lang w:val="pt_PT" w:bidi="pt_PT"/>
        </w:rPr>
        <w:t>Porcos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essa é a terceira parábola que Jesus ensinou para enfatizar que Deus se alegra quando os pecadores se voltam a ele.</w:t>
      </w:r>
    </w:p>
    <w:p>
      <w:pPr/>
      <w:r>
        <w:rPr>
          <w:lang w:val="pt_PT" w:bidi="pt_PT"/>
        </w:rPr>
      </w:r>
      <w:r>
        <w:rPr>
          <w:lang w:val="pt_PT" w:bidi="pt_PT"/>
        </w:rPr>
        <w:t>É importante lembrar que o filho estava faminto e não tinha nada para comer porque havia uma fome na terra.</w:t>
      </w:r>
    </w:p>
    <w:p>
      <w:pPr/>
      <w:r>
        <w:rPr>
          <w:lang w:val="pt_PT" w:bidi="pt_PT"/>
        </w:rPr>
      </w:r>
      <w:r>
        <w:rPr>
          <w:lang w:val="pt_PT" w:bidi="pt_PT"/>
        </w:rPr>
        <w:t>É importante lembrar que os porcos eram impuros e desprezados pelos judeus. De acordo com a lei de Deus, os judeus não poderiam comê-los. O homem deve ter ficado muito desesperado para concordar em trabalhar para um criador de porcos.</w:t>
      </w:r>
    </w:p>
    <w:p>
      <w:pPr/>
      <w:r>
        <w:rPr>
          <w:lang w:val="pt_PT" w:bidi="pt_PT"/>
        </w:rPr>
      </w:r>
      <w:r>
        <w:rPr>
          <w:lang w:val="pt_PT" w:bidi="pt_PT"/>
        </w:rPr>
        <w:t>É importante lembrar que quando Jesus disse que quando o filho caiu em si, isso foi um ponto de virada na história. Isso precisa ser enfatizado.</w:t>
      </w:r>
    </w:p>
    <w:p>
      <w:pPr/>
      <w:r>
        <w:rPr>
          <w:lang w:val="pt_PT" w:bidi="pt_PT"/>
        </w:rPr>
      </w:r>
      <w:r>
        <w:rPr>
          <w:lang w:val="pt_PT" w:bidi="pt_PT"/>
        </w:rPr>
        <w:t>É importante lembrar que quando o filho diz: “Pequei contra o céu”, o céu representa o próprio Deus. O filho quer dizer que ele havia feito algo de errado aos olhos de Deus.</w:t>
      </w:r>
    </w:p>
    <w:p>
      <w:pPr/>
      <w:r>
        <w:rPr>
          <w:lang w:val="pt_PT" w:bidi="pt_PT"/>
        </w:rPr>
      </w:r>
      <w:r>
        <w:rPr>
          <w:lang w:val="pt_PT" w:bidi="pt_PT"/>
        </w:rPr>
        <w:t>É importante lembrar que o manto do pai, seu anel e colocar sandálias eram todos símbolos de honra na cultura judaica. Matar o bezerro gordo era uma maneira ainda maior de mostrar honra e celebrar o filho jovem. As cabras jovens, em comparação, não eram tão importantes ou valiosas.</w:t>
      </w:r>
    </w:p>
    <w:p>
      <w:pPr/>
      <w:r>
        <w:rPr>
          <w:lang w:val="pt_PT" w:bidi="pt_PT"/>
        </w:rPr>
      </w:r>
      <w:r>
        <w:rPr>
          <w:lang w:val="pt_PT" w:bidi="pt_PT"/>
        </w:rPr>
        <w:t>É importante lembrar que duas coisas estão acontecendo ao mesmo tempo. O filho jovem retorna e é cumprimentado por seu pai ao mesmo tempo que o irmão mais velho está trabalhando nos campos.</w:t>
      </w:r>
    </w:p>
    <w:p>
      <w:pPr/>
      <w:r>
        <w:rPr>
          <w:lang w:val="pt_PT" w:bidi="pt_PT"/>
        </w:rPr>
      </w:r>
      <w:r>
        <w:rPr>
          <w:lang w:val="pt_PT" w:bidi="pt_PT"/>
        </w:rPr>
        <w:t>É importante lembrar que o irmão mais velho evita e rejeita seu irmão mais novo recusando-se a entrar na casa e compartilhar uma refeição com ele. O filho mais velho também mostra desrespeito a seu pai ao não chamá-lo de pai.</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 e mestres da lei</w:t>
      </w:r>
    </w:p>
    <w:p>
      <w:pPr>
        <w:pStyle w:val="ListBullet"/>
        <w:spacing w:line="240" w:lineRule="auto"/>
        <w:ind w:left="720"/>
      </w:pPr>
      <w:r>
        <w:rPr>
          <w:lang w:val="pt_PT" w:bidi="pt_PT"/>
        </w:rPr>
      </w:r>
      <w:r>
        <w:rPr>
          <w:lang w:val="pt_PT" w:bidi="pt_PT"/>
        </w:rPr>
        <w:t>Coletores de impostos</w:t>
      </w:r>
    </w:p>
    <w:p>
      <w:pPr>
        <w:pStyle w:val="ListBullet"/>
        <w:spacing w:line="240" w:lineRule="auto"/>
        <w:ind w:left="720"/>
      </w:pPr>
      <w:r>
        <w:rPr>
          <w:lang w:val="pt_PT" w:bidi="pt_PT"/>
        </w:rPr>
      </w:r>
      <w:r>
        <w:rPr>
          <w:lang w:val="pt_PT" w:bidi="pt_PT"/>
        </w:rPr>
        <w:t>Pecadores</w:t>
      </w:r>
    </w:p>
    <w:p>
      <w:pPr>
        <w:pStyle w:val="ListBullet"/>
        <w:spacing w:line="240" w:lineRule="auto"/>
        <w:ind w:left="720"/>
      </w:pPr>
      <w:r>
        <w:rPr>
          <w:lang w:val="pt_PT" w:bidi="pt_PT"/>
        </w:rPr>
      </w:r>
      <w:r>
        <w:rPr>
          <w:lang w:val="pt_PT" w:bidi="pt_PT"/>
        </w:rPr>
        <w:t>Pai</w:t>
      </w:r>
    </w:p>
    <w:p>
      <w:pPr>
        <w:pStyle w:val="ListBullet"/>
        <w:spacing w:line="240" w:lineRule="auto"/>
        <w:ind w:left="720"/>
      </w:pPr>
      <w:r>
        <w:rPr>
          <w:lang w:val="pt_PT" w:bidi="pt_PT"/>
        </w:rPr>
      </w:r>
      <w:r>
        <w:rPr>
          <w:lang w:val="pt_PT" w:bidi="pt_PT"/>
        </w:rPr>
        <w:t>Filho jovem</w:t>
      </w:r>
    </w:p>
    <w:p>
      <w:pPr>
        <w:pStyle w:val="ListBullet"/>
        <w:spacing w:line="240" w:lineRule="auto"/>
        <w:ind w:left="720"/>
      </w:pPr>
      <w:r>
        <w:rPr>
          <w:lang w:val="pt_PT" w:bidi="pt_PT"/>
        </w:rPr>
      </w:r>
      <w:r>
        <w:rPr>
          <w:lang w:val="pt_PT" w:bidi="pt_PT"/>
        </w:rPr>
        <w:t>Filho velho</w:t>
      </w:r>
    </w:p>
    <w:p>
      <w:pPr>
        <w:pStyle w:val="ListBullet"/>
        <w:spacing w:line="240" w:lineRule="auto"/>
        <w:ind w:left="720"/>
      </w:pPr>
      <w:r>
        <w:rPr>
          <w:lang w:val="pt_PT" w:bidi="pt_PT"/>
        </w:rPr>
      </w:r>
      <w:r>
        <w:rPr>
          <w:lang w:val="pt_PT" w:bidi="pt_PT"/>
        </w:rPr>
        <w:t>Servos do pai</w:t>
      </w:r>
    </w:p>
    <w:p>
      <w:pPr>
        <w:pStyle w:val="ListBullet"/>
        <w:spacing w:line="240" w:lineRule="auto"/>
        <w:ind w:left="720"/>
      </w:pPr>
      <w:r>
        <w:rPr>
          <w:lang w:val="pt_PT" w:bidi="pt_PT"/>
        </w:rPr>
      </w:r>
      <w:r>
        <w:rPr>
          <w:lang w:val="pt_PT" w:bidi="pt_PT"/>
        </w:rPr>
        <w:t>Criador de porcos</w:t>
      </w:r>
    </w:p>
    <w:p>
      <w:pPr>
        <w:pStyle w:val="ListBullet"/>
        <w:spacing w:line="240" w:lineRule="auto"/>
        <w:ind w:left="720"/>
      </w:pPr>
      <w:r>
        <w:rPr>
          <w:lang w:val="pt_PT" w:bidi="pt_PT"/>
        </w:rPr>
      </w:r>
      <w:r>
        <w:rPr>
          <w:lang w:val="pt_PT" w:bidi="pt_PT"/>
        </w:rPr>
        <w:t>Porcos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o pastor colocando todo o seu esforço para encontrar suas ovelhas perdidas. Ele não parará até que a encontre.</w:t>
      </w:r>
    </w:p>
    <w:p>
      <w:pPr/>
      <w:r>
        <w:rPr>
          <w:lang w:val="pt_PT" w:bidi="pt_PT"/>
        </w:rPr>
      </w:r>
      <w:r>
        <w:rPr>
          <w:lang w:val="pt_PT" w:bidi="pt_PT"/>
        </w:rPr>
        <w:t>Certifique-se de que a equipe encene o pastor se alegrando com suas ovelhas perdidas ao mesmo tempo que Deus está se alegrando com um pecador que se volta a ele. Da mesma maneira, encene a mulher se alegrando com sua moeda encontrada ao mesmo tempo que Deus e seus anjos se alegram com um pecador que se volta a ele. Esses podem ser alguns dos mesmos atores que estavam reunidos em torno de Jesus.</w:t>
      </w:r>
    </w:p>
    <w:p>
      <w:pPr/>
      <w:r>
        <w:rPr>
          <w:lang w:val="pt_PT" w:bidi="pt_PT"/>
        </w:rPr>
      </w:r>
      <w:r>
        <w:rPr>
          <w:lang w:val="pt_PT" w:bidi="pt_PT"/>
        </w:rPr>
        <w:t>Certifique-se de que a equipe encene o irmão mais velho ficando chocado e zangado quando o irmão mais novo pede sua herança cedo e então sai.</w:t>
      </w:r>
    </w:p>
    <w:p>
      <w:pPr/>
      <w:r>
        <w:rPr>
          <w:lang w:val="pt_PT" w:bidi="pt_PT"/>
        </w:rPr>
      </w:r>
      <w:r>
        <w:rPr>
          <w:lang w:val="pt_PT" w:bidi="pt_PT"/>
        </w:rPr>
        <w:t>Certifique-se de que a equipe encene o irmão mais novo gastando seu dinheiro de maneiras erradas ao mesmo tempo que seu irmão mais velho está trabalhando para seu pai.</w:t>
      </w:r>
    </w:p>
    <w:p>
      <w:pPr/>
      <w:r>
        <w:rPr>
          <w:lang w:val="pt_PT" w:bidi="pt_PT"/>
        </w:rPr>
      </w:r>
      <w:r>
        <w:rPr>
          <w:lang w:val="pt_PT" w:bidi="pt_PT"/>
        </w:rPr>
        <w:t>Certifique-se de que a equipe encene o irmão mais novo estando com muita fome. Ele sente nojo dos porcos, mas está com tanta fome que decidiu trabalhar para um criador de porcos.</w:t>
      </w:r>
    </w:p>
    <w:p>
      <w:pPr/>
      <w:r>
        <w:rPr>
          <w:lang w:val="pt_PT" w:bidi="pt_PT"/>
        </w:rPr>
      </w:r>
      <w:r>
        <w:rPr>
          <w:lang w:val="pt_PT" w:bidi="pt_PT"/>
        </w:rPr>
        <w:t>Certifique-se de que a equipe encene o irmão mais novo no momento em que "cai em si", quando começa a ver a comida dos porcos como desejável. Ele decide retornar a seu pai.</w:t>
      </w:r>
    </w:p>
    <w:p>
      <w:pPr/>
      <w:r>
        <w:rPr>
          <w:lang w:val="pt_PT" w:bidi="pt_PT"/>
        </w:rPr>
      </w:r>
      <w:r>
        <w:rPr>
          <w:lang w:val="pt_PT" w:bidi="pt_PT"/>
        </w:rPr>
        <w:t>Certifique-se de que a equipe encene o irmão mais novo vestido com o melhor manto de seu pai, com um anel em seu dedo e sandálias em seus pés quando ele celebra a festa com sua família. Ao mesmo tempo, encene o irmão mais velho trabalhando no campo.</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ensinando, e os pecadores e cobradores de impostos se reunindo em torno dele para ouvir o que ele diz. Os fariseus e mestres da lei reclamam que Jesus está aceitando pecadores. Jesus conta uma terceira parábola de um homem com dois filhos. O filho jovem pede sua herança cedo. Ele vende a propriedade do pai por dinheiro e então se muda para longe.</w:t>
      </w:r>
    </w:p>
    <w:p>
      <w:pPr/>
      <w:r>
        <w:rPr>
          <w:lang w:val="pt_PT" w:bidi="pt_PT"/>
        </w:rPr>
      </w:r>
      <w:r>
        <w:rPr>
          <w:lang w:val="pt_PT" w:bidi="pt_PT"/>
        </w:rPr>
        <w:t xml:space="preserve">Pare a ação: pergunte ao ator que está encenando o pai, "como você se sente?" Você pode ouvir coisas como: “Triste. Ele não entende o quão importante a família é, “Desrespeitado. Meu filho gostaria que eu estivesse morto,” e “Frustrado. Meu filho nem sequer valorizou sua herança”. Reinicie a cena. </w:t>
      </w:r>
    </w:p>
    <w:p>
      <w:pPr/>
      <w:r>
        <w:rPr>
          <w:lang w:val="pt_PT" w:bidi="pt_PT"/>
        </w:rPr>
      </w:r>
      <w:r>
        <w:rPr>
          <w:lang w:val="pt_PT" w:bidi="pt_PT"/>
        </w:rPr>
        <w:t>Encene o filho mais novo gastando todo o seu dinheiro vivendo de maneira errada. Chega um período de fome e sem dinheiro longe de casa.</w:t>
      </w:r>
    </w:p>
    <w:p>
      <w:pPr/>
      <w:r>
        <w:rPr>
          <w:lang w:val="pt_PT" w:bidi="pt_PT"/>
        </w:rPr>
      </w:r>
      <w:r>
        <w:rPr>
          <w:lang w:val="pt_PT" w:bidi="pt_PT"/>
        </w:rPr>
        <w:t xml:space="preserve">Pare a ação: pergunte ao ator que está encenando o filho, "como você se sente?" Você pode ouvir coisas como: “Triste. Sinto falta da minha família”, “Arrependido. Eu não deveria ter gastado todo o meu dinheiro tão rapidamente”, e “Desesperado. Estou com tanta fome que faria qualquer coisa por comida”. Reinicie a cena. </w:t>
      </w:r>
    </w:p>
    <w:p>
      <w:pPr/>
      <w:r>
        <w:rPr>
          <w:lang w:val="pt_PT" w:bidi="pt_PT"/>
        </w:rPr>
      </w:r>
      <w:r>
        <w:rPr>
          <w:lang w:val="pt_PT" w:bidi="pt_PT"/>
        </w:rPr>
        <w:t>Encene o filho jovem trabalhando para um criador de porcos. Ele está com tanta fome que começa a desejar a comida do porco. Ele decide retornar a seu pai e pedir para ser seu servo contratado. Ele sabe que fez algo de errado contra Deus e contra seu pai. Ele começa sua jornada para casa.</w:t>
      </w:r>
    </w:p>
    <w:p>
      <w:pPr/>
      <w:r>
        <w:rPr>
          <w:lang w:val="pt_PT" w:bidi="pt_PT"/>
        </w:rPr>
      </w:r>
      <w:r>
        <w:rPr>
          <w:lang w:val="pt_PT" w:bidi="pt_PT"/>
        </w:rPr>
        <w:t>Pare a ação: pergunte ao ator que está encenando o filho, "como você se sente?" Você pode ouvir coisas como: “Determinado! Trabalharei para meu pai, mesmo que ele não me chame de seu filho”, “Envergonhado. Estou envergonhado de ter desperdiçado o dinheiro do meu pai”, e “Preocupado. Eu me pergunto o que minha família pensará de mim?”. Reiniciem a encenação.</w:t>
      </w:r>
    </w:p>
    <w:p>
      <w:pPr/>
      <w:r>
        <w:rPr>
          <w:lang w:val="pt_PT" w:bidi="pt_PT"/>
        </w:rPr>
      </w:r>
      <w:r>
        <w:rPr>
          <w:lang w:val="pt_PT" w:bidi="pt_PT"/>
        </w:rPr>
        <w:t>Encene o pai vendo seu filho jovem se aproximando de longe. O pai o reconhece e corre para cumprimentá-lo. Ele honra seu filho jovem com um manto, um anel e sandálias em seus pés. O pai diz aos seus servos que farão uma grande celebração para seu filho porque ele retornou.</w:t>
      </w:r>
    </w:p>
    <w:p>
      <w:pPr/>
      <w:r>
        <w:rPr>
          <w:lang w:val="pt_PT" w:bidi="pt_PT"/>
        </w:rPr>
      </w:r>
      <w:r>
        <w:rPr>
          <w:lang w:val="pt_PT" w:bidi="pt_PT"/>
        </w:rPr>
        <w:t xml:space="preserve">Pare a ação: pergunte ao ator que está encenando o filho, "como você se sente?" Você pode ouvir coisas como: “Incrédulo. Não posso acreditar o quão feliz meu pai está”, “Humilhado. Ele me aceitou mesmo depois de todo o mal que fiz”, e “Não mereço a honra que meu pai está me dando”. Reinicie a cena. Pergunte ao ator que está interpretando o pai: “Como você se sente?” Você pode ouvir coisas como: “Alívio. Meu filho está em casa novamente”, “Alegre. Isso é motivo para celebrar”, e “Preocupado. Ele está muito magro. Farei um banquete para ele”. Reinicie a cena. </w:t>
      </w:r>
    </w:p>
    <w:p>
      <w:pPr/>
      <w:r>
        <w:rPr>
          <w:lang w:val="pt_PT" w:bidi="pt_PT"/>
        </w:rPr>
      </w:r>
      <w:r>
        <w:rPr>
          <w:lang w:val="pt_PT" w:bidi="pt_PT"/>
        </w:rPr>
        <w:t>Encene o irmão mais velho trabalhando no campo. Ele retorna para casa e ouve uma celebração. Ele descobre que seu irmão retornou e que seu pai mandou matar o bezerro gordo para honrá-lo. O irmão mais velho se recusa a entrar e celebrar. O pai diz a ele que deveria ficar feliz porque seu irmão estava perdido, mas agora foi encontrado.</w:t>
      </w:r>
    </w:p>
    <w:p>
      <w:pPr/>
      <w:r>
        <w:rPr>
          <w:lang w:val="pt_PT" w:bidi="pt_PT"/>
        </w:rPr>
      </w:r>
      <w:r>
        <w:rPr>
          <w:lang w:val="pt_PT" w:bidi="pt_PT"/>
        </w:rPr>
        <w:t>Pare a ação: pergunte ao ator que está encenando o filho mais velho, "como você se sente?" Você pode ouvir coisas como: “Chateado. Meu irmão não merece ser honrado”, “Com ciúmes. Quero que meu pai reconheça publicamente minha obediência”, e “Estou feliz que meu irmão está de volta, mas é difícil celebrá-lo”. Pergunte ao ator que está interpretando os líderes religiosos ouvindo a parábola: “Como vocês se sentem?” Você pode ouvir coisas como: “É errado elogiar os pecadores!” “Por que o pai o celebraria se ele pecou contra Deus?”. e “Inquieto. Jesus sempre usa histórias inteligentes para nos criticar”.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conta uma parábola, ou história curta, sobre um homem com dois filhos. O filho jovem pede sua herança cedo, então se muda para longe. Depois que uma fome chega e ele trabalha para um criador de </w:t>
      </w:r>
      <w:r>
        <w:rPr>
          <w:b/>
          <w:lang w:val="pt_PT" w:bidi="pt_PT"/>
        </w:rPr>
        <w:t>porcos</w:t>
      </w:r>
      <w:r>
        <w:rPr>
          <w:lang w:val="pt_PT" w:bidi="pt_PT"/>
        </w:rPr>
        <w:t>, o filho jovem decide retornar para casa. Os judeus consideravam os porcos impuros porque eles não poderiam ser comidos.</w:t>
      </w:r>
    </w:p>
    <w:p>
      <w:pPr/>
      <w:r>
        <w:rPr>
          <w:lang w:val="pt_PT" w:bidi="pt_PT"/>
        </w:rPr>
      </w:r>
      <w:r>
        <w:rPr>
          <w:lang w:val="pt_PT" w:bidi="pt_PT"/>
        </w:rPr>
        <w:t>Pare e mostre a imagem de um porco, caso ainda não o tenha feito.</w:t>
      </w:r>
    </w:p>
    <w:p>
      <w:pPr/>
      <w:r>
        <w:rPr>
          <w:lang w:val="pt_PT" w:bidi="pt_PT"/>
        </w:rPr>
      </w:r>
      <w:r>
        <w:rPr>
          <w:lang w:val="pt_PT" w:bidi="pt_PT"/>
        </w:rPr>
        <w:t xml:space="preserve">O filho jovem retorna para casa e seu pai o cumprimenta. Quando o filho jovem diz: “Pequei contra o </w:t>
      </w:r>
      <w:r>
        <w:rPr>
          <w:b/>
          <w:lang w:val="pt_PT" w:bidi="pt_PT"/>
        </w:rPr>
        <w:t>céu</w:t>
      </w:r>
      <w:r>
        <w:rPr>
          <w:lang w:val="pt_PT" w:bidi="pt_PT"/>
        </w:rPr>
        <w:t xml:space="preserve"> e pequei contra você”, nesse contexto, o céu se refere ao próprio Deus. O homem estava dizendo que ele havia feito algo de errado contra Deus e contra seu pai. Traduza céu da mesma maneira que você já traduziu antes. </w:t>
      </w:r>
      <w:r>
        <w:rPr>
          <w:b/>
          <w:lang w:val="pt_PT" w:bidi="pt_PT"/>
        </w:rPr>
        <w:t>Céu</w:t>
      </w:r>
      <w:r>
        <w:rPr>
          <w:lang w:val="pt_PT" w:bidi="pt_PT"/>
        </w:rPr>
        <w:t xml:space="preserve"> está do Glossário Mestre.</w:t>
      </w:r>
    </w:p>
    <w:p>
      <w:pPr/>
      <w:r>
        <w:rPr>
          <w:lang w:val="pt_PT" w:bidi="pt_PT"/>
        </w:rPr>
      </w:r>
      <w:r>
        <w:rPr>
          <w:lang w:val="pt_PT" w:bidi="pt_PT"/>
        </w:rPr>
        <w:t xml:space="preserve">O pai ordena aos seus servos que tragam seu melhor manto, sandálias e seu anel para colocar em seu filho para honrá-lo. Um </w:t>
      </w:r>
      <w:r>
        <w:rPr>
          <w:b/>
          <w:lang w:val="pt_PT" w:bidi="pt_PT"/>
        </w:rPr>
        <w:t>servo</w:t>
      </w:r>
      <w:r>
        <w:rPr>
          <w:lang w:val="pt_PT" w:bidi="pt_PT"/>
        </w:rPr>
        <w:t xml:space="preserve"> se refere a alguém que vivia na casa de seu mestre e serve às necessidades de seu mestre. Certifique-se de traduzir servo da mesma maneira que você já traduziu antes. </w:t>
      </w:r>
      <w:r>
        <w:rPr>
          <w:b/>
          <w:lang w:val="pt_PT" w:bidi="pt_PT"/>
        </w:rPr>
        <w:t>Servo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16:1–15</w:t>
      </w:r>
      <w:r>
        <w:rPr>
          <w:lang w:val="pt_PT" w:bidi="pt_PT"/>
        </w:rPr>
      </w:r>
    </w:p>
    <w:p>
      <w:pPr>
        <w:pStyle w:val="Heading3"/>
      </w:pPr>
      <w:r>
        <w:rPr>
          <w:lang w:val="pt_PT" w:bidi="pt_PT"/>
        </w:rPr>
        <w:t>Ouvir e Sentir</w:t>
      </w:r>
    </w:p>
    <w:p>
      <w:pPr/>
      <w:r>
        <w:rPr>
          <w:lang w:val="pt_PT" w:bidi="pt_PT"/>
        </w:rPr>
      </w:r>
      <w:r>
        <w:rPr>
          <w:lang w:val="pt_PT" w:bidi="pt_PT"/>
        </w:rPr>
        <w:t>Ouça Lucas 16.1–15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continua ensinando em parábolas. Lembre-se de que uma parábola é uma história que usa situações cotidianas para explicar um significado mais profundo. Jesus dirige essa parábola a seus discípulos, ou seus seguidores. No entanto, Jesus sabe que os fariseus, ou líderes religiosos, ainda estão ouvindo tudo. Jesus conta uma parábola aos discípulos para desencorajar uma atitude altamente mantida pelos fariseus. A parábola ensina os discípulos a serem bons administradores do dinheiro sem se deixarem escravizar por ele. </w:t>
      </w:r>
    </w:p>
    <w:p>
      <w:pPr/>
      <w:r>
        <w:rPr>
          <w:lang w:val="pt_PT" w:bidi="pt_PT"/>
        </w:rPr>
      </w:r>
      <w:r>
        <w:rPr>
          <w:lang w:val="pt_PT" w:bidi="pt_PT"/>
        </w:rPr>
        <w:t>Jesus conta uma história de um homem rico que tem um administrador sobre todas as posses do homem rico. Um administrador é aquele que está encarregado de administrar uma casa. É provável que o homem rico viajasse muito e, portanto, precisasse de alguém para gerenciar seus assuntos. O gerente tinha muita responsabilidade legal em relação ao homem rico. O administrador era responsável por emprestar dinheiro aos agricultores e depois cobrar a dívida. Um homem judeu não poderia cobrar de outro judeu. No entanto, mais do que provável, o administrador concordou em receber os juros da colheita dos agricultores.</w:t>
      </w:r>
    </w:p>
    <w:p>
      <w:pPr/>
      <w:r>
        <w:rPr>
          <w:lang w:val="pt_PT" w:bidi="pt_PT"/>
        </w:rPr>
      </w:r>
      <w:r>
        <w:rPr>
          <w:lang w:val="pt_PT" w:bidi="pt_PT"/>
        </w:rPr>
        <w:t>Alguém, não é dito quem, acusa o administrador de desperdiçar as posses do homem rico. O homem rico pergunta: “O que é isso que ouvi sobre você?” Ele não está esperando uma resposta a essa pergunta. Essa pergunta pressupõe que tanto o homem rico quanto o administrador sabem do que o homem rico está falando. A história não diz se a acusação é verdadeira ou não. A maneira como o homem rico e o administrador respondem à acusação a fazem parecer verdadeira.</w:t>
      </w:r>
    </w:p>
    <w:p>
      <w:pPr/>
      <w:r>
        <w:rPr>
          <w:lang w:val="pt_PT" w:bidi="pt_PT"/>
        </w:rPr>
      </w:r>
      <w:r>
        <w:rPr>
          <w:lang w:val="pt_PT" w:bidi="pt_PT"/>
        </w:rPr>
        <w:t>Pare e discuta em equipe: em sua cultura há um papel para alguém cuidar da casa de outra pessoa? Discuta o que essa pessoa está encarregada e quanta autoridade ela tem.</w:t>
      </w:r>
    </w:p>
    <w:p>
      <w:pPr/>
      <w:r>
        <w:rPr>
          <w:lang w:val="pt_PT" w:bidi="pt_PT"/>
        </w:rPr>
      </w:r>
      <w:r>
        <w:rPr>
          <w:lang w:val="pt_PT" w:bidi="pt_PT"/>
        </w:rPr>
        <w:t>O homem rico diz ao administrador para dar um relatório das contas. O relatório teria que dizer ao homem rico o que o administrador recebeu e o que o gastou, e o que ainda era devido. O homem rico então diz ao administrador que ele não trabalhará mais como administrador.</w:t>
      </w:r>
    </w:p>
    <w:p>
      <w:pPr/>
      <w:r>
        <w:rPr>
          <w:lang w:val="pt_PT" w:bidi="pt_PT"/>
        </w:rPr>
      </w:r>
      <w:r>
        <w:rPr>
          <w:lang w:val="pt_PT" w:bidi="pt_PT"/>
        </w:rPr>
        <w:t>Pare e discuta em equipe: em sua cultura, o que acontece quando alguém é acusado de fazer algo de errado? Como a comunidade trata essa pessoa? Como os amigos dessa pessoa respondem? O que acontece com seu trabalho ou seu dinheiro?</w:t>
      </w:r>
    </w:p>
    <w:p>
      <w:pPr/>
      <w:r>
        <w:rPr>
          <w:lang w:val="pt_PT" w:bidi="pt_PT"/>
        </w:rPr>
      </w:r>
      <w:r>
        <w:rPr>
          <w:lang w:val="pt_PT" w:bidi="pt_PT"/>
        </w:rPr>
        <w:t>O administrador diz a si mesmo: “O que farei?” O administrador está olhando para seu futuro, não para a conta que ele tem que dar. O cargo do administrador teria proporcionado ao administrador um lugar para viver e um status social mais alto. Quando o administrador perdesse esse trabalho, ele teria perdido tanto o status quanto a casa de uma só vez. O administrador não tem outra opção para trabalho. O administrador não pode fazer trabalho braçal pesado, como cavar a terra para a agricultura, e ele é orgulhoso demais para mendigar. Esses trabalhos colocariam o administrador em uma classe muito inferior. O administrador seria considerado impuro na tradição judaica se ele tivesse que mendigar. Outros ouviriam sobre os problemas do administrador, então é improvável que o administrador possa obter outro trabalho na mesma posição para outra pessoa.</w:t>
      </w:r>
    </w:p>
    <w:p>
      <w:pPr/>
      <w:r>
        <w:rPr>
          <w:lang w:val="pt_PT" w:bidi="pt_PT"/>
        </w:rPr>
      </w:r>
      <w:r>
        <w:rPr>
          <w:lang w:val="pt_PT" w:bidi="pt_PT"/>
        </w:rPr>
        <w:t>O administrador apresenta um plano que garantirá que outros serão gentis com ele depois que ele perder seu trabalho. O administrador chama as pessoas, uma a uma, que devem ao homem rico uma dívida. O administrador então reduziu cada uma de suas dívidas antes de ter que entregar as contas ao homem rico.</w:t>
      </w:r>
    </w:p>
    <w:p>
      <w:pPr/>
      <w:r>
        <w:rPr>
          <w:lang w:val="pt_PT" w:bidi="pt_PT"/>
        </w:rPr>
      </w:r>
      <w:r>
        <w:rPr>
          <w:lang w:val="pt_PT" w:bidi="pt_PT"/>
        </w:rPr>
        <w:t>A história nos conta apenas de dois homens cuja dívida foi reduzida, mas presume-se que havia muitos mais. Sabemos que sua dívida é grande, mas não sabemos a quantia exata. Uma versão afirma 800 galões de óleo e 1000 alqueires de trigo. O administrador diz aos homens para se sentar rapidamente. O administrador está fazendo isso de forma rápida e secreta. A parábola não nos diz se o que o administrador faz para reduzir a dívida era legal ou moral.</w:t>
      </w:r>
    </w:p>
    <w:p>
      <w:pPr/>
      <w:r>
        <w:rPr>
          <w:lang w:val="pt_PT" w:bidi="pt_PT"/>
        </w:rPr>
      </w:r>
      <w:r>
        <w:rPr>
          <w:lang w:val="pt_PT" w:bidi="pt_PT"/>
        </w:rPr>
        <w:t>Nessa cultura, o administrador fazia um favor àqueles em dívida, e então aqueles que tinham a dívida ficavam em débito com o administrador em troca. O administrador acredita que eles mostrarão hospitalidade a ele quando ele não tiver mais um lugar para viver. O administrador garantiu seu futuro.</w:t>
      </w:r>
    </w:p>
    <w:p>
      <w:pPr/>
      <w:r>
        <w:rPr>
          <w:lang w:val="pt_PT" w:bidi="pt_PT"/>
        </w:rPr>
      </w:r>
      <w:r>
        <w:rPr>
          <w:lang w:val="pt_PT" w:bidi="pt_PT"/>
        </w:rPr>
        <w:t>Pare e discuta em equipe: há uma expectativa de troca mútua em sua cultura? Como é isso, na prática? Conte uma história sobre um tempo que alguém fez um favor por você ou você fez um favor por ele. O que se esperava de você ou deles depois?</w:t>
      </w:r>
    </w:p>
    <w:p>
      <w:pPr/>
      <w:r>
        <w:rPr>
          <w:lang w:val="pt_PT" w:bidi="pt_PT"/>
        </w:rPr>
      </w:r>
      <w:r>
        <w:rPr>
          <w:lang w:val="pt_PT" w:bidi="pt_PT"/>
        </w:rPr>
        <w:t>O homem rico não tem escolha senão apreciar a ideia do administrador de reduzir a dívida para o benefício do administrador, bem como o benefício dos devedores. A maioria das versões diz que o administrador agiu “com astúcia”. Ser astuto significa agir com discernimento e compreensão da situação. A astúcia não é moralmente boa ou ruim, mas é capaz de avaliar uma situação e agir apropriadamente para obter o resultado desejado. Mesmo que o homem rico elogie o administrador por ser inteligente nessas interações, Jesus chama o administrador de desonesto. Jesus está dizendo que o administrador era desonesto em seu trabalho, não apenas quando o administrador reduziu a dívida das pessoas.</w:t>
      </w:r>
    </w:p>
    <w:p>
      <w:pPr/>
      <w:r>
        <w:rPr>
          <w:lang w:val="pt_PT" w:bidi="pt_PT"/>
        </w:rPr>
      </w:r>
      <w:r>
        <w:rPr>
          <w:lang w:val="pt_PT" w:bidi="pt_PT"/>
        </w:rPr>
        <w:t>Jesus compara dois grupos de pessoas. Um grupo são os “filhos dessa era”, ou as pessoas que seguem os caminhos do mundo. O outro grupo são os “filhos da luz”, ou as pessoas que seguem os caminhos do Reino de Deus. As pessoas que seguem os caminhos do mundo são melhores em usar o sistema do mundo. Não deveríamos tomar o exemplo do administrador injusto para justificar ser desonesto. No entanto, o administrador injusto foi astuto, e as pessoas que seguem o Reino de Deus às vezes podem aprender com aqueles que são astutos.</w:t>
      </w:r>
    </w:p>
    <w:p>
      <w:pPr/>
      <w:r>
        <w:rPr>
          <w:lang w:val="pt_PT" w:bidi="pt_PT"/>
        </w:rPr>
      </w:r>
      <w:r>
        <w:rPr>
          <w:lang w:val="pt_PT" w:bidi="pt_PT"/>
        </w:rPr>
        <w:t>Pare e discuta em equipe: há homens ou mulheres mundanos em sua cultura que usam compreensão e planejamento cuidadoso para obter um resultado? Conte uma história sobre um tempo em que uma pessoa desonesta fez algo que a fez ganhar algo.</w:t>
      </w:r>
    </w:p>
    <w:p>
      <w:pPr/>
      <w:r>
        <w:rPr>
          <w:lang w:val="pt_PT" w:bidi="pt_PT"/>
        </w:rPr>
      </w:r>
      <w:r>
        <w:rPr>
          <w:lang w:val="pt_PT" w:bidi="pt_PT"/>
        </w:rPr>
        <w:t>Jesus destaca que a parábola ensina os discípulos a usar “riqueza injusta”, ou riqueza que pertence a esse mundo, para ajudar os outros, ou “fazer amigos”. A maioria pensa que Jesus está falando sobre ajudar os pobres e usar as riquezas, que não são eternas, para beneficiar os outros para a eternidade. Jesus não está dizendo que o dinheiro é ruim, mas que o dinheiro é parte desse mundo. O dinheiro não é eterno.</w:t>
      </w:r>
    </w:p>
    <w:p>
      <w:pPr/>
      <w:r>
        <w:rPr>
          <w:lang w:val="pt_PT" w:bidi="pt_PT"/>
        </w:rPr>
      </w:r>
      <w:r>
        <w:rPr>
          <w:lang w:val="pt_PT" w:bidi="pt_PT"/>
        </w:rPr>
        <w:t>Jesus então declara que aqueles que são fiéis em pequenas coisas podem ser confiáveis em coisas maiores, e aqueles que lidam injustamente com pouco também lidarão injustamente com coisas maiores. Ser fiel é ser confiável e consistente. Jesus faz duas perguntas e não espera uma resposta. Jesus pergunta: “Se você não foi fiel com riqueza injusta, ou riqueza que pertence ao mundo, quem confiará a você as verdadeiras riquezas?”. Essas verdadeiras riquezas são riquezas do Reino de Deus, ou sabedoria espiritual, e relacionamento com Jesus. Da mesma forma, “Se você não pode ser fiel com as posses de outra pessoa, ninguém lhe dará as suas”.</w:t>
      </w:r>
    </w:p>
    <w:p>
      <w:pPr/>
      <w:r>
        <w:rPr>
          <w:lang w:val="pt_PT" w:bidi="pt_PT"/>
        </w:rPr>
      </w:r>
      <w:r>
        <w:rPr>
          <w:lang w:val="pt_PT" w:bidi="pt_PT"/>
        </w:rPr>
        <w:t>Então Jesus termina essa seção da parábola compartilhando um dos pontos principais. Ninguém pode servir a dois mestres e, portanto, ninguém pode servir a Deus e ao dinheiro. O administrador na parábola estava mais focado em dinheiro do que estava em servir o homem rico fielmente. Jesus espera que os discípulos e os fariseus entendam que se o dinheiro é seu mestre, eles não estarão servindo a Deus.</w:t>
      </w:r>
    </w:p>
    <w:p>
      <w:pPr/>
      <w:r>
        <w:rPr>
          <w:lang w:val="pt_PT" w:bidi="pt_PT"/>
        </w:rPr>
      </w:r>
      <w:r>
        <w:rPr>
          <w:lang w:val="pt_PT" w:bidi="pt_PT"/>
        </w:rPr>
        <w:t>Os fariseus, que são amantes do dinheiro, ouviram tudo o que Jesus disse e zombaram dele por isso. Jesus disse a eles que eles se fazem de bons para as pessoas, mas Deus conhece seus corações. O que o sistema do mundo se importa, Deus despreza.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conta uma parábola aos seus discípulos sobre um homem rico que tem um administrador. O administrador é acusado de administrar mal a riqueza do homem rico. O homem rico confronta o administrador e diz a ele para prestar conta do que foi feito. O homem rico diz ao administrador que não trabalhará mais para ele.</w:t>
      </w:r>
    </w:p>
    <w:p>
      <w:pPr/>
      <w:r>
        <w:rPr>
          <w:lang w:val="pt_PT" w:bidi="pt_PT"/>
        </w:rPr>
      </w:r>
      <w:r>
        <w:rPr>
          <w:b/>
          <w:lang w:val="pt_PT" w:bidi="pt_PT"/>
        </w:rPr>
        <w:t>Segunda cena:</w:t>
      </w:r>
      <w:r>
        <w:rPr>
          <w:lang w:val="pt_PT" w:bidi="pt_PT"/>
        </w:rPr>
        <w:t xml:space="preserve"> o administrador se pergunta o que ele fará para cuidar de si mesmo. O administrador tem uma ideia e chama todos aqueles que têm uma dívida com o homem rico. O administrador reduz sua dívida significativamente. Os que devem a dívida ao homem rico, agora também devem ao administrador um favor em troca. O administrador acredita que eles serão hospitaleiros com ele permitindo que ele fique em suas casas. O homem rico aprecia o quão inteligente o administrador foi em lidar com essa situação.</w:t>
      </w:r>
    </w:p>
    <w:p>
      <w:pPr/>
      <w:r>
        <w:rPr>
          <w:lang w:val="pt_PT" w:bidi="pt_PT"/>
        </w:rPr>
      </w:r>
      <w:r>
        <w:rPr>
          <w:b/>
          <w:lang w:val="pt_PT" w:bidi="pt_PT"/>
        </w:rPr>
        <w:t>Terceira cena:</w:t>
      </w:r>
      <w:r>
        <w:rPr>
          <w:lang w:val="pt_PT" w:bidi="pt_PT"/>
        </w:rPr>
        <w:t xml:space="preserve"> Jesus comenta sobre como o administrador avaliou a situação e agiu de forma inteligente. Ele então diz que aqueles que são fiéis com pequenas coisas podem ser confiáveis com mais, e aqueles que não são fiéis com pouco não podem ser confiáveis com mais. Jesus faz duas perguntas sobre ser um administrador fiel das finanças. Ele não espera respostas. Jesus diz aos discípulos que eles não podem amar a Deus e ao dinheiro.</w:t>
      </w:r>
    </w:p>
    <w:p>
      <w:pPr/>
      <w:r>
        <w:rPr>
          <w:lang w:val="pt_PT" w:bidi="pt_PT"/>
        </w:rPr>
      </w:r>
      <w:r>
        <w:rPr>
          <w:b/>
          <w:lang w:val="pt_PT" w:bidi="pt_PT"/>
        </w:rPr>
        <w:t>Quarta cena:</w:t>
      </w:r>
      <w:r>
        <w:rPr>
          <w:lang w:val="pt_PT" w:bidi="pt_PT"/>
        </w:rPr>
        <w:t xml:space="preserve"> os fariseus ouvem Jesus dizer isso e zombam dele. Jesus os repreende dizendo que mesmo que eles possam tentar parecer bons do lado de fora, Deus conhece seus corações.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O homem rico</w:t>
      </w:r>
    </w:p>
    <w:p>
      <w:pPr>
        <w:pStyle w:val="ListBullet"/>
        <w:spacing w:line="240" w:lineRule="auto"/>
        <w:ind w:left="720"/>
      </w:pPr>
      <w:r>
        <w:rPr>
          <w:lang w:val="pt_PT" w:bidi="pt_PT"/>
        </w:rPr>
      </w:r>
      <w:r>
        <w:rPr>
          <w:lang w:val="pt_PT" w:bidi="pt_PT"/>
        </w:rPr>
        <w:t>O administrador</w:t>
      </w:r>
    </w:p>
    <w:p>
      <w:pPr>
        <w:pStyle w:val="ListBullet"/>
        <w:spacing w:line="240" w:lineRule="auto"/>
        <w:ind w:left="720"/>
      </w:pPr>
      <w:r>
        <w:rPr>
          <w:lang w:val="pt_PT" w:bidi="pt_PT"/>
        </w:rPr>
      </w:r>
      <w:r>
        <w:rPr>
          <w:lang w:val="pt_PT" w:bidi="pt_PT"/>
        </w:rPr>
        <w:t>Aquele que acusa o administrador</w:t>
      </w:r>
    </w:p>
    <w:p>
      <w:pPr>
        <w:pStyle w:val="ListBullet"/>
        <w:spacing w:line="240" w:lineRule="auto"/>
        <w:ind w:left="720"/>
      </w:pPr>
      <w:r>
        <w:rPr>
          <w:lang w:val="pt_PT" w:bidi="pt_PT"/>
        </w:rPr>
      </w:r>
      <w:r>
        <w:rPr>
          <w:lang w:val="pt_PT" w:bidi="pt_PT"/>
        </w:rPr>
        <w:t>Os que devem uma dívida ao homem rico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está contando uma parábola e se dirige aos seus discípulos especificamente. Jesus está ensinando com os discípulos e os fariseus em torno dele. Jesus conta a parábola de um homem rico com um administrador que não está lidando bem com o negócio.</w:t>
      </w:r>
    </w:p>
    <w:p>
      <w:pPr/>
      <w:r>
        <w:rPr>
          <w:lang w:val="pt_PT" w:bidi="pt_PT"/>
        </w:rPr>
      </w:r>
      <w:r>
        <w:rPr>
          <w:lang w:val="pt_PT" w:bidi="pt_PT"/>
        </w:rPr>
        <w:t>Discuta como isso pode ter sido. O que você acha que o administrador fez ou não fez?</w:t>
      </w:r>
    </w:p>
    <w:p>
      <w:pPr/>
      <w:r>
        <w:rPr>
          <w:lang w:val="pt_PT" w:bidi="pt_PT"/>
        </w:rPr>
      </w:r>
      <w:r>
        <w:rPr>
          <w:lang w:val="pt_PT" w:bidi="pt_PT"/>
        </w:rPr>
        <w:t>O homem rico traz a acusação ao administrador. Como o administrador é responsável pela casa, podemos presumir que isso aconteceu na casa do homem rico ou em torno dela.</w:t>
      </w:r>
    </w:p>
    <w:p>
      <w:pPr/>
      <w:r>
        <w:rPr>
          <w:lang w:val="pt_PT" w:bidi="pt_PT"/>
        </w:rPr>
      </w:r>
      <w:r>
        <w:rPr>
          <w:lang w:val="pt_PT" w:bidi="pt_PT"/>
        </w:rPr>
        <w:t>O administrador entende que sua vida está prestes a ser mudada para pior. O administrador então chama aqueles que devem uma dívida ao homem rico e faz com que eles reduzam sua dívida. Os devedores então deveriam um favor ao administrador. O homem rico aprecia como o administrador foi astuto em cuidar das próprias necessidades futuras.</w:t>
      </w:r>
    </w:p>
    <w:p>
      <w:pPr/>
      <w:r>
        <w:rPr>
          <w:lang w:val="pt_PT" w:bidi="pt_PT"/>
        </w:rPr>
      </w:r>
      <w:r>
        <w:rPr>
          <w:lang w:val="pt_PT" w:bidi="pt_PT"/>
        </w:rPr>
        <w:t>Sua cultura tem algum jogo que usa dinheiro de mentira? Utilize dinheiro falso ou algo como folhas que representariam dinheiro para discutir e analisar como as contas foram saldadas.</w:t>
      </w:r>
    </w:p>
    <w:p>
      <w:pPr/>
      <w:r>
        <w:rPr>
          <w:lang w:val="pt_PT" w:bidi="pt_PT"/>
        </w:rPr>
      </w:r>
      <w:r>
        <w:rPr>
          <w:lang w:val="pt_PT" w:bidi="pt_PT"/>
        </w:rPr>
        <w:t>Jesus então comenta sobre a necessidade dessa mesma astúcia para os filhos da luz. Jesus comenta sobre como as pessoas que são fiéis com pouco se manterão fiéis e aquelas que não são fiéis com pouco não serão fiéis com muito. Jesus destaca para os discípulos que eles precisam ser sábios e fiéis com as coisas que foram dadas a eles e que eles não podem servir a dois senhores diferentes ao mesmo tempo. Jesus diz que os discípulos não podem servir a Deus e ao dinheiro.</w:t>
      </w:r>
    </w:p>
    <w:p>
      <w:pPr/>
      <w:r>
        <w:rPr>
          <w:lang w:val="pt_PT" w:bidi="pt_PT"/>
        </w:rPr>
      </w:r>
      <w:r>
        <w:rPr>
          <w:lang w:val="pt_PT" w:bidi="pt_PT"/>
        </w:rPr>
        <w:t>Os fariseus que estiveram lá o tempo todo ouvindo, zombam de Jesus pelo que ele diz. Os fariseus são conhecidos por amar o dinheiro. Jesus diz a eles que podem parecer bons para as pessoas, mas Deus conhece seus corações.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Fariseus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O homem rico</w:t>
      </w:r>
    </w:p>
    <w:p>
      <w:pPr>
        <w:pStyle w:val="ListBullet"/>
        <w:spacing w:line="240" w:lineRule="auto"/>
        <w:ind w:left="720"/>
      </w:pPr>
      <w:r>
        <w:rPr>
          <w:lang w:val="pt_PT" w:bidi="pt_PT"/>
        </w:rPr>
      </w:r>
      <w:r>
        <w:rPr>
          <w:lang w:val="pt_PT" w:bidi="pt_PT"/>
        </w:rPr>
        <w:t>O administrador</w:t>
      </w:r>
    </w:p>
    <w:p>
      <w:pPr>
        <w:pStyle w:val="ListBullet"/>
        <w:spacing w:line="240" w:lineRule="auto"/>
        <w:ind w:left="720"/>
      </w:pPr>
      <w:r>
        <w:rPr>
          <w:lang w:val="pt_PT" w:bidi="pt_PT"/>
        </w:rPr>
      </w:r>
      <w:r>
        <w:rPr>
          <w:lang w:val="pt_PT" w:bidi="pt_PT"/>
        </w:rPr>
        <w:t>Aquele que acusa o administrador</w:t>
      </w:r>
    </w:p>
    <w:p>
      <w:pPr>
        <w:pStyle w:val="ListBullet"/>
        <w:spacing w:line="240" w:lineRule="auto"/>
        <w:ind w:left="720"/>
      </w:pPr>
      <w:r>
        <w:rPr>
          <w:lang w:val="pt_PT" w:bidi="pt_PT"/>
        </w:rPr>
      </w:r>
      <w:r>
        <w:rPr>
          <w:lang w:val="pt_PT" w:bidi="pt_PT"/>
        </w:rPr>
        <w:t>Os que devem uma dívida ao homem rico</w:t>
      </w:r>
    </w:p>
    <w:p>
      <w:pPr/>
      <w:r>
        <w:rPr>
          <w:lang w:val="pt_PT" w:bidi="pt_PT"/>
        </w:rPr>
      </w:r>
      <w:r>
        <w:rPr>
          <w:lang w:val="pt_PT" w:bidi="pt_PT"/>
        </w:rPr>
        <w:t>Peça à equipe que represente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esta história pela segunda vez, interrompa-os em certos momentos. Certifique-se de encenar a parábola que Jesus está contando.</w:t>
      </w:r>
    </w:p>
    <w:p>
      <w:pPr/>
      <w:r>
        <w:rPr>
          <w:lang w:val="pt_PT" w:bidi="pt_PT"/>
        </w:rPr>
      </w:r>
      <w:r>
        <w:rPr>
          <w:lang w:val="pt_PT" w:bidi="pt_PT"/>
        </w:rPr>
        <w:t>Jesus está falando com seus discípulos. Jesus conta uma parábola sobre um homem rico com um administrador de sua casa. As pessoas dizem ao homem rico que o administrador é desonesto. O homem rico traz a acusação ao administrador.</w:t>
      </w:r>
    </w:p>
    <w:p>
      <w:pPr/>
      <w:r>
        <w:rPr>
          <w:lang w:val="pt_PT" w:bidi="pt_PT"/>
        </w:rPr>
      </w:r>
      <w:r>
        <w:rPr>
          <w:lang w:val="pt_PT" w:bidi="pt_PT"/>
        </w:rPr>
        <w:t>O administrador entende que sua vida está prestes a ser mudada para pior. O administrador então chama aqueles que devem uma dívida ao homem rico e faz com que eles reduzam sua dívida.</w:t>
      </w:r>
    </w:p>
    <w:p>
      <w:pPr/>
      <w:r>
        <w:rPr>
          <w:lang w:val="pt_PT" w:bidi="pt_PT"/>
        </w:rPr>
      </w:r>
      <w:r>
        <w:rPr>
          <w:lang w:val="pt_PT" w:bidi="pt_PT"/>
        </w:rPr>
        <w:t>Pare a ação: pergunte às pessoas que estão interpretando os devedores como elas se sentem quando sua dívida é reduzida. Ouça coisas como: “Aliviado! Tão feliz por não dever tanto”, “Grato ao administrador por mudar minha dívida”. Reinicie a ação</w:t>
      </w:r>
    </w:p>
    <w:p>
      <w:pPr/>
      <w:r>
        <w:rPr>
          <w:lang w:val="pt_PT" w:bidi="pt_PT"/>
        </w:rPr>
      </w:r>
      <w:r>
        <w:rPr>
          <w:lang w:val="pt_PT" w:bidi="pt_PT"/>
        </w:rPr>
        <w:t>Os devedores então deveriam um favor ao administrador. O homem rico aprecia como o administrador foi astuto em cuidar das próprias necessidades futuras.</w:t>
      </w:r>
    </w:p>
    <w:p>
      <w:pPr/>
      <w:r>
        <w:rPr>
          <w:lang w:val="pt_PT" w:bidi="pt_PT"/>
        </w:rPr>
      </w:r>
      <w:r>
        <w:rPr>
          <w:lang w:val="pt_PT" w:bidi="pt_PT"/>
        </w:rPr>
        <w:t>Jesus então comenta sobre a necessidade dessa mesma capacidade de avaliar situações e trazer um resultado desejado, para os filhos da luz. Jesus comenta sobre como as pessoas que são fiéis com pouco se manterão fiéis e aquelas que não são fiéis com pouco não serão fiéis com muito. Jesus destaca para os discípulos que eles precisam ser sábios e fiéis com as coisas que foram dadas a eles e que eles não podem servir a dois senhores diferentes ao mesmo tempo. Jesus diz que os discípulos não podem servir a Deus e ao dinheiro.</w:t>
      </w:r>
    </w:p>
    <w:p>
      <w:pPr/>
      <w:r>
        <w:rPr>
          <w:lang w:val="pt_PT" w:bidi="pt_PT"/>
        </w:rPr>
      </w:r>
      <w:r>
        <w:rPr>
          <w:lang w:val="pt_PT" w:bidi="pt_PT"/>
        </w:rPr>
        <w:t>Pare a ação: pergunte aos discípulos o que eles estão sentindo ou pensando. Ouça coisas como: “Certamente Jesus está direcionando seus comentários aos fariseus”. “Esperançoso de que eu nunca coloque dinheiro acima de Deus”. “Com medo de colocar o dinheiro antes de Deus”. “Com medo porque se eu não buscar o dinheiro, espero que Deus o forneça para mim”. Reiniciem a encenação.</w:t>
      </w:r>
    </w:p>
    <w:p>
      <w:pPr/>
      <w:r>
        <w:rPr>
          <w:lang w:val="pt_PT" w:bidi="pt_PT"/>
        </w:rPr>
      </w:r>
      <w:r>
        <w:rPr>
          <w:lang w:val="pt_PT" w:bidi="pt_PT"/>
        </w:rPr>
        <w:t>Os fariseus que estiveram lá o tempo todo ouvindo, zombam de Jesus pelo que ele diz. Os fariseus são conhecidos por amar o dinheiro. Jesus diz a eles que podem parecer bons para as pessoas, mas Deus conhece seus corações.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fala diretamente com os </w:t>
      </w:r>
      <w:r>
        <w:rPr>
          <w:b/>
          <w:lang w:val="pt_PT" w:bidi="pt_PT"/>
        </w:rPr>
        <w:t>discípulos</w:t>
      </w:r>
      <w:r>
        <w:rPr>
          <w:lang w:val="pt_PT" w:bidi="pt_PT"/>
        </w:rPr>
        <w:t xml:space="preserve">. Os discípulos de Jesus são seus seguidores mais próximos. Use a mesma palavra para discípulos que você usou antes. Consulte o Glossário Mestre para a definição de </w:t>
      </w:r>
      <w:r>
        <w:rPr>
          <w:lang w:val="pt_PT" w:bidi="pt_PT"/>
        </w:rPr>
        <w:t>discípulos</w:t>
      </w:r>
      <w:r>
        <w:rPr>
          <w:lang w:val="pt_PT" w:bidi="pt_PT"/>
        </w:rPr>
        <w:t>.</w:t>
      </w:r>
    </w:p>
    <w:p>
      <w:pPr/>
      <w:r>
        <w:rPr>
          <w:lang w:val="pt_PT" w:bidi="pt_PT"/>
        </w:rPr>
      </w:r>
      <w:r>
        <w:rPr>
          <w:lang w:val="pt_PT" w:bidi="pt_PT"/>
        </w:rPr>
        <w:t xml:space="preserve">Jesus conta uma parábola sobre um homem rico com um </w:t>
      </w:r>
      <w:r>
        <w:rPr>
          <w:b/>
          <w:lang w:val="pt_PT" w:bidi="pt_PT"/>
        </w:rPr>
        <w:t>administrador</w:t>
      </w:r>
      <w:r>
        <w:rPr>
          <w:lang w:val="pt_PT" w:bidi="pt_PT"/>
        </w:rPr>
        <w:t>. Um administrador é alguém no comando de uma casa e dos assuntos financeiros de outro. O administrador é acusado de ser desonesto. O homem rico confronta o administrador sobre isso. O homem rico diz ao administrador para colocar as contas em ordem porque o administrador será demitido.</w:t>
      </w:r>
    </w:p>
    <w:p>
      <w:pPr/>
      <w:r>
        <w:rPr>
          <w:lang w:val="pt_PT" w:bidi="pt_PT"/>
        </w:rPr>
      </w:r>
      <w:r>
        <w:rPr>
          <w:lang w:val="pt_PT" w:bidi="pt_PT"/>
        </w:rPr>
        <w:t xml:space="preserve">O administrador reduz a dívida de vários homens que devem ao homem rico. Isso garante que o administrador terá uma dívida de favor com esses homens. O homem rico aprecia que o administrador tenha agido com </w:t>
      </w:r>
      <w:r>
        <w:rPr>
          <w:b/>
          <w:lang w:val="pt_PT" w:bidi="pt_PT"/>
        </w:rPr>
        <w:t>astúcia</w:t>
      </w:r>
      <w:r>
        <w:rPr>
          <w:lang w:val="pt_PT" w:bidi="pt_PT"/>
        </w:rPr>
        <w:t>. Ser astuto significa agir com discernimento e compreensão da situação. A astúcia não é moralmente boa ou ruim, mas é capaz de avaliar uma situação e agir apropriadamente para obter o resultado desejado.</w:t>
      </w:r>
    </w:p>
    <w:p>
      <w:pPr/>
      <w:r>
        <w:rPr>
          <w:lang w:val="pt_PT" w:bidi="pt_PT"/>
        </w:rPr>
      </w:r>
      <w:r>
        <w:rPr>
          <w:lang w:val="pt_PT" w:bidi="pt_PT"/>
        </w:rPr>
        <w:t xml:space="preserve">Jesus fala sobre quando a </w:t>
      </w:r>
      <w:r>
        <w:rPr>
          <w:b/>
          <w:lang w:val="pt_PT" w:bidi="pt_PT"/>
        </w:rPr>
        <w:t>fidelidade</w:t>
      </w:r>
      <w:r>
        <w:rPr>
          <w:lang w:val="pt_PT" w:bidi="pt_PT"/>
        </w:rPr>
        <w:t xml:space="preserve"> das pessoas pode ser contada. A fidelidade é ser confiável e digno de confiança. Jesus diz que os discípulos não podem servir a dois mestres. Jesus diz que eles não podem servir a Deus e ao dinheiro.</w:t>
      </w:r>
    </w:p>
    <w:p>
      <w:pPr/>
      <w:r>
        <w:rPr>
          <w:lang w:val="pt_PT" w:bidi="pt_PT"/>
        </w:rPr>
      </w:r>
      <w:r>
        <w:rPr>
          <w:lang w:val="pt_PT" w:bidi="pt_PT"/>
        </w:rPr>
        <w:t xml:space="preserve">Os </w:t>
      </w:r>
      <w:r>
        <w:rPr>
          <w:b/>
          <w:lang w:val="pt_PT" w:bidi="pt_PT"/>
        </w:rPr>
        <w:t>fariseus</w:t>
      </w:r>
      <w:r>
        <w:rPr>
          <w:lang w:val="pt_PT" w:bidi="pt_PT"/>
        </w:rPr>
        <w:t xml:space="preserve">, ou os líderes religiosos da época, zombaram de Jesus por dizer isso. Os fariseus eram conhecidos por amar o dinheiro. Jesus diz aos fariseus que eles podem tentar parecer bons para o mundo ao seu redor, mas Deus conhece seus corações. Traduza fariseus da mesma maneira que você já traduziu antes. Consulte o Glossário Mestre para uma definição de </w:t>
      </w:r>
      <w:r>
        <w:rPr>
          <w:lang w:val="pt_PT" w:bidi="pt_PT"/>
        </w:rPr>
        <w:t>fariseus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16:16–18</w:t>
      </w:r>
      <w:r>
        <w:rPr>
          <w:lang w:val="pt_PT" w:bidi="pt_PT"/>
        </w:rPr>
      </w:r>
    </w:p>
    <w:p>
      <w:pPr>
        <w:pStyle w:val="Heading3"/>
      </w:pPr>
      <w:r>
        <w:rPr>
          <w:lang w:val="pt_PT" w:bidi="pt_PT"/>
        </w:rPr>
        <w:t>Ouvir e Sentir</w:t>
      </w:r>
    </w:p>
    <w:p>
      <w:pPr/>
      <w:r>
        <w:rPr>
          <w:lang w:val="pt_PT" w:bidi="pt_PT"/>
        </w:rPr>
      </w:r>
      <w:r>
        <w:rPr>
          <w:lang w:val="pt_PT" w:bidi="pt_PT"/>
        </w:rPr>
        <w:t>Ouça Lucas 16.16–18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tem falado com os discípulos e fariseus sobre como eles amam mestres que não são Deus. Ele também os advertiu para não se importarem mais com o que os homens pensam sobre eles do que com o que Deus pensa sobre eles. Jesus está deixando claro a eles que não está abolindo ou contradizendo a lei e os ensinamentos dados por Moisés e os profetas. Em vez disso, as pessoas precisam entender as leis e ensinamentos de Moisés e dos profetas à luz dos ensinamentos de Jesus sobre o Reino de Deus. As leis que Deus deu a Moisés eram muitas vezes chamadas de Lei. E os outros ensinamentos de outros profetas eram apenas chamados de Profetas. O reino de Deus é o governo e reinado de Deus nos corações das pessoas que o seguem até que um dia o governo e reinado de Deus estejam completos em toda a terra.</w:t>
      </w:r>
    </w:p>
    <w:p>
      <w:pPr/>
      <w:r>
        <w:rPr>
          <w:lang w:val="pt_PT" w:bidi="pt_PT"/>
        </w:rPr>
      </w:r>
      <w:r>
        <w:rPr>
          <w:lang w:val="pt_PT" w:bidi="pt_PT"/>
        </w:rPr>
        <w:t>Jesus está fazendo uma distinção entre a lei do Antigo Testamento e os profetas, e as boas novas do reino de Deus que ele está pregando. João Batista marca o momento em que as pessoas começaram a ouvir sobre o Reino de Deus. Jesus diz que todos estão se esforçando para entrar no reino de Deus. Há vários significados possíveis dessa declaração. A palavra “forçar” significa usar violência. Jesus poderia estar dizendo que as pessoas usam violência ou força militar para estabelecer o que elas acham que é o Reino de Deus na terra. Alguns acreditam que Jesus está dizendo que as pessoas se esforçam ou tentam muito para entrar no reino de Deus. A maioria acredita que Jesus está enfatizando a conexão com as ações do administrador injusto que estava desesperado, mas agiu de forma decisiva e inteligente. Jesus também pode estar dizendo que quando as pessoas escolhem a qual mestre servirão, elas estão tomando uma decisão importante. Também poderia ser dito: “Todos os que querem os benefícios das boas novas do reino de Deus devem tomar uma ação drástica para obtê-los”. Talvez Jesus esteja falando diretamente com os fariseus que estão “roubando” o reino de Deus de seus seguidores. Os fariseus deram instruções às pessoas para fazer coisas que as faziam parecer boas do lado de fora, mas não mudavam seus pensamentos ou motivações internas. Jesus também disse que todos estão ansiosos para entrar no Reino de Deus. Isso seria ofensivo para os fariseus, os principais líderes religiosos judeus, porque eles pensavam que eram os únicos justos o suficiente para entrar no Reino de Deus.</w:t>
      </w:r>
    </w:p>
    <w:p>
      <w:pPr/>
      <w:r>
        <w:rPr>
          <w:lang w:val="pt_PT" w:bidi="pt_PT"/>
        </w:rPr>
      </w:r>
      <w:r>
        <w:rPr>
          <w:lang w:val="pt_PT" w:bidi="pt_PT"/>
        </w:rPr>
        <w:t>Pare e discuta em equipe: em sua igreja ou comunidade, o que as pessoas pensam que acontece no reino de Deus? Quais são algumas maneiras, além de Jesus, das pessoas tentarem entrar no reino de Deus?</w:t>
      </w:r>
    </w:p>
    <w:p>
      <w:pPr/>
      <w:r>
        <w:rPr>
          <w:lang w:val="pt_PT" w:bidi="pt_PT"/>
        </w:rPr>
      </w:r>
      <w:r>
        <w:rPr>
          <w:lang w:val="pt_PT" w:bidi="pt_PT"/>
        </w:rPr>
        <w:t>Jesus enfatiza que a lei durará um longo tempo. Jesus diz que seria mais fácil que o céu e a terra desaparecessem, ou fossem destruídos, do que até mesmo a menor marca de escrita na lei deixasse de existir.</w:t>
      </w:r>
    </w:p>
    <w:p>
      <w:pPr/>
      <w:r>
        <w:rPr>
          <w:lang w:val="pt_PT" w:bidi="pt_PT"/>
        </w:rPr>
      </w:r>
      <w:r>
        <w:rPr>
          <w:lang w:val="pt_PT" w:bidi="pt_PT"/>
        </w:rPr>
        <w:t>Então Jesus dá uma interpretação de uma lei sobre o divórcio que pode ter surpreendido os fariseus. Os judeus tinham permissão para se divorciar de suas esposas e se casarem novamente se houvesse uma causa adequada e desde que eles passassem pelos procedimentos adequados. Os fariseus ampliaram o significado da lei para poderem continuar a fazer as coisas más que desejavam. A cultura havia se tornado de tal forma que os judeus estavam se divorciando e se casando novamente porque eles estavam atraídos por uma mulher que não era sua esposa. Jesus estava tomando uma posição forte contra se divorciar de alguém para se casar novamente com outro, chamando isso de adultério, ou infidelidade no casamento.</w:t>
      </w:r>
    </w:p>
    <w:p>
      <w:pPr/>
      <w:r>
        <w:rPr>
          <w:lang w:val="pt_PT" w:bidi="pt_PT"/>
        </w:rPr>
      </w:r>
      <w:r>
        <w:rPr>
          <w:lang w:val="pt_PT" w:bidi="pt_PT"/>
        </w:rPr>
        <w:t>Pare e discuta em equipe: fale sobre uma lei em sua cultura que o governo ou os líderes religiosos não são tão rigorosos em aplicar, porque beneficia seus desejos. Como você vê isso afetando sua cultura?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Jesus está falando com os fariseus na presença dos discípulos. Jesus diz aos fariseus que as pessoas proclamavam os ensinamentos da lei de Moisés e dos profetas até o tempo de João Batista. Jesus diz que desde então ele pregou as boas novas do reino de Deus. Muitos estão tentando entrar com grande empenho no reino de Deus. Jesus garante que os fariseus saibam que a lei ainda é importante e não foi embora. Jesus diz aos fariseus que divorciar-se da esposa e casar-se com outra é cometer adultério, e casar-se com uma mulher divorciada é cometer adultério.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Fariseus (ouvindo Jesus)</w:t>
      </w:r>
    </w:p>
    <w:p>
      <w:pPr>
        <w:pStyle w:val="ListBullet"/>
        <w:spacing w:line="240" w:lineRule="auto"/>
        <w:ind w:left="720"/>
      </w:pPr>
      <w:r>
        <w:rPr>
          <w:lang w:val="pt_PT" w:bidi="pt_PT"/>
        </w:rPr>
      </w:r>
      <w:r>
        <w:rPr>
          <w:lang w:val="pt_PT" w:bidi="pt_PT"/>
        </w:rPr>
        <w:t>João Batista é mencionado</w:t>
      </w:r>
    </w:p>
    <w:p>
      <w:pPr>
        <w:pStyle w:val="ListBullet"/>
        <w:spacing w:line="240" w:lineRule="auto"/>
        <w:ind w:left="720"/>
      </w:pPr>
      <w:r>
        <w:rPr>
          <w:lang w:val="pt_PT" w:bidi="pt_PT"/>
        </w:rPr>
      </w:r>
      <w:r>
        <w:rPr>
          <w:lang w:val="pt_PT" w:bidi="pt_PT"/>
        </w:rPr>
        <w:t>Pessoas que tentam forçar sua entrada no reino de Deus</w:t>
      </w:r>
    </w:p>
    <w:p>
      <w:pPr>
        <w:pStyle w:val="ListBullet"/>
        <w:spacing w:line="240" w:lineRule="auto"/>
        <w:ind w:left="720"/>
      </w:pPr>
      <w:r>
        <w:rPr>
          <w:lang w:val="pt_PT" w:bidi="pt_PT"/>
        </w:rPr>
      </w:r>
      <w:r>
        <w:rPr>
          <w:lang w:val="pt_PT" w:bidi="pt_PT"/>
        </w:rPr>
        <w:t>Mulheres e homens casados e divorciados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ainda está falando com os fariseus. Jesus direcionou seus comentários aos fariseus depois que eles zombaram dele por falar sobre dinheiro. Jesus está explicando que as boas novas do reino de Deus não são separadas da lei e dos profetas, e que todos estão tentando desesperadamente entrar no reino de Deus. Jesus diz que a lei ainda tem seu lugar e que ela é eterna. Jesus diz que seria mais fácil que toda a criação e o céu fossem destruídos do que a menor marca de escrita na lei deixasse de existir.</w:t>
      </w:r>
    </w:p>
    <w:p>
      <w:pPr/>
      <w:r>
        <w:rPr>
          <w:lang w:val="pt_PT" w:bidi="pt_PT"/>
        </w:rPr>
      </w:r>
      <w:r>
        <w:rPr>
          <w:lang w:val="pt_PT" w:bidi="pt_PT"/>
        </w:rPr>
        <w:t>Como uma equipe, leve algo com o qual vocês possam fazer uma marca: um graveto na terra, uma flor no concreto ou uma caneta/lápis e papel, se disponível. Faça a menor marca visível na terra, no concreto ou no papel. Jesus diz que seria mais fácil que toda a criação desaparecesse do que essa marca na lei deixasse de existir.</w:t>
      </w:r>
    </w:p>
    <w:p>
      <w:pPr/>
      <w:r>
        <w:rPr>
          <w:lang w:val="pt_PT" w:bidi="pt_PT"/>
        </w:rPr>
      </w:r>
      <w:r>
        <w:rPr>
          <w:lang w:val="pt_PT" w:bidi="pt_PT"/>
        </w:rPr>
        <w:t>Jesus dá uma interpretação mais estrita da lei. Ele dá um exemplo para mostrar como a lei se mantém importante.</w:t>
      </w:r>
    </w:p>
    <w:p>
      <w:pPr/>
      <w:r>
        <w:rPr>
          <w:lang w:val="pt_PT" w:bidi="pt_PT"/>
        </w:rPr>
      </w:r>
      <w:r>
        <w:rPr>
          <w:lang w:val="pt_PT" w:bidi="pt_PT"/>
        </w:rPr>
        <w:t>Como sua cultura costuma usar exemplos para ilustrar um ponto?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Fariseus (ouvindo Jesus)</w:t>
      </w:r>
    </w:p>
    <w:p>
      <w:pPr>
        <w:pStyle w:val="ListBullet"/>
        <w:spacing w:line="240" w:lineRule="auto"/>
        <w:ind w:left="720"/>
      </w:pPr>
      <w:r>
        <w:rPr>
          <w:lang w:val="pt_PT" w:bidi="pt_PT"/>
        </w:rPr>
      </w:r>
      <w:r>
        <w:rPr>
          <w:lang w:val="pt_PT" w:bidi="pt_PT"/>
        </w:rPr>
        <w:t>João Batista é mencionado</w:t>
      </w:r>
    </w:p>
    <w:p>
      <w:pPr>
        <w:pStyle w:val="ListBullet"/>
        <w:spacing w:line="240" w:lineRule="auto"/>
        <w:ind w:left="720"/>
      </w:pPr>
      <w:r>
        <w:rPr>
          <w:lang w:val="pt_PT" w:bidi="pt_PT"/>
        </w:rPr>
      </w:r>
      <w:r>
        <w:rPr>
          <w:lang w:val="pt_PT" w:bidi="pt_PT"/>
        </w:rPr>
        <w:t>Pessoas que tentam forçar sua entrada no reino de Deus</w:t>
      </w:r>
    </w:p>
    <w:p>
      <w:pPr>
        <w:pStyle w:val="ListBullet"/>
        <w:spacing w:line="240" w:lineRule="auto"/>
        <w:ind w:left="720"/>
      </w:pPr>
      <w:r>
        <w:rPr>
          <w:lang w:val="pt_PT" w:bidi="pt_PT"/>
        </w:rPr>
      </w:r>
      <w:r>
        <w:rPr>
          <w:lang w:val="pt_PT" w:bidi="pt_PT"/>
        </w:rPr>
        <w:t>Mulheres e homens casados e divorciados</w:t>
      </w:r>
    </w:p>
    <w:p>
      <w:pPr/>
      <w:r>
        <w:rPr>
          <w:lang w:val="pt_PT" w:bidi="pt_PT"/>
        </w:rPr>
      </w:r>
      <w:r>
        <w:rPr>
          <w:lang w:val="pt_PT" w:bidi="pt_PT"/>
        </w:rPr>
        <w:t>Peça à equipe que represente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está falando com os fariseus na presença dos discípulos. Jesus diz aos fariseus que as pessoas proclamavam a lei e os profetas até o tempo de João Batista. Jesus diz que desde então as boas novas do reino de Deus foram pregadas. Muitos estão tentando entrar à força ou com grande empenho no reino de Deus. Jesus garante que os fariseus saibam que a lei ainda é importante e não foi embora. Jesus diz aos fariseus que um homem divorciar-se da esposa e casar-se com outra é cometer adultério, e casar-se com uma mulher divorciada é cometer adultério.</w:t>
      </w:r>
    </w:p>
    <w:p>
      <w:pPr/>
      <w:r>
        <w:rPr>
          <w:lang w:val="pt_PT" w:bidi="pt_PT"/>
        </w:rPr>
      </w:r>
      <w:r>
        <w:rPr>
          <w:lang w:val="pt_PT" w:bidi="pt_PT"/>
        </w:rPr>
        <w:t>Pare a ação: pergunte aos atores que estão interpretando os fariseus como eles estão se sentindo. Ouça coisas como: “Com raiva por Jesus parecer estar competindo com as leis de Deus. Jesus pensa que é melhor do que nós!” “Ofendido por Jesus permitir que qualquer um entre no Reino de Deus, até mesmo pecadores!”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falando com os fariseus na presença dos discípulos. </w:t>
      </w:r>
      <w:r>
        <w:rPr>
          <w:lang w:val="pt_PT" w:bidi="pt_PT"/>
        </w:rPr>
        <w:t>Os fariseus</w:t>
      </w:r>
      <w:r>
        <w:rPr>
          <w:lang w:val="pt_PT" w:bidi="pt_PT"/>
        </w:rPr>
        <w:t xml:space="preserve"> são os mestres religiosos judeus. Os </w:t>
      </w:r>
      <w:r>
        <w:rPr>
          <w:lang w:val="pt_PT" w:bidi="pt_PT"/>
        </w:rPr>
        <w:t>discípulos</w:t>
      </w:r>
      <w:r>
        <w:rPr>
          <w:lang w:val="pt_PT" w:bidi="pt_PT"/>
        </w:rPr>
        <w:t xml:space="preserve"> são os seguidores mais próximos de Jesus. Jesus diz aos fariseus que a </w:t>
      </w:r>
      <w:r>
        <w:rPr>
          <w:b/>
          <w:lang w:val="pt_PT" w:bidi="pt_PT"/>
        </w:rPr>
        <w:t>Lei e os profetas</w:t>
      </w:r>
      <w:r>
        <w:rPr>
          <w:lang w:val="pt_PT" w:bidi="pt_PT"/>
        </w:rPr>
        <w:t xml:space="preserve"> foram pregados até o tempo de </w:t>
      </w:r>
      <w:r>
        <w:rPr>
          <w:b/>
          <w:lang w:val="pt_PT" w:bidi="pt_PT"/>
        </w:rPr>
        <w:t>João Batista</w:t>
      </w:r>
      <w:r>
        <w:rPr>
          <w:lang w:val="pt_PT" w:bidi="pt_PT"/>
        </w:rPr>
        <w:t xml:space="preserve">. A lei e os Profetas eram as mensagens de Deus a seu povo, os israelitas, em todo o Antigo Testamento. Deus deu a Moisés as leis e elas foram passadas às próximas gerações. Os profetas eram os que falavam as mensagens de Deus a seu povo. Consulte o Glossário Mestre para </w:t>
      </w:r>
      <w:r>
        <w:rPr>
          <w:lang w:val="pt_PT" w:bidi="pt_PT"/>
        </w:rPr>
        <w:t>lei</w:t>
      </w:r>
      <w:r>
        <w:rPr>
          <w:lang w:val="pt_PT" w:bidi="pt_PT"/>
        </w:rPr>
        <w:t xml:space="preserve"> e </w:t>
      </w:r>
      <w:r>
        <w:rPr>
          <w:lang w:val="pt_PT" w:bidi="pt_PT"/>
        </w:rPr>
        <w:t>profetas</w:t>
      </w:r>
      <w:r>
        <w:rPr>
          <w:lang w:val="pt_PT" w:bidi="pt_PT"/>
        </w:rPr>
        <w:t xml:space="preserve">. </w:t>
      </w:r>
      <w:r>
        <w:rPr>
          <w:lang w:val="pt_PT" w:bidi="pt_PT"/>
        </w:rPr>
        <w:t>João Batista</w:t>
      </w:r>
      <w:r>
        <w:rPr>
          <w:lang w:val="pt_PT" w:bidi="pt_PT"/>
        </w:rPr>
        <w:t xml:space="preserve"> era aquele que preparou o caminho para Jesus e o Reino de Deus dizendo às pessoas para se arrependerem de seus pecados e serem batizadas. Use as mesmas palavras para João Batista que você usou antes.</w:t>
      </w:r>
    </w:p>
    <w:p>
      <w:pPr/>
      <w:r>
        <w:rPr>
          <w:lang w:val="pt_PT" w:bidi="pt_PT"/>
        </w:rPr>
      </w:r>
      <w:r>
        <w:rPr>
          <w:lang w:val="pt_PT" w:bidi="pt_PT"/>
        </w:rPr>
        <w:t xml:space="preserve">Jesus diz que desde então as </w:t>
      </w:r>
      <w:r>
        <w:rPr>
          <w:lang w:val="pt_PT" w:bidi="pt_PT"/>
        </w:rPr>
        <w:t>boas novas</w:t>
      </w:r>
      <w:r>
        <w:rPr>
          <w:lang w:val="pt_PT" w:bidi="pt_PT"/>
        </w:rPr>
        <w:t xml:space="preserve"> do </w:t>
      </w:r>
      <w:r>
        <w:rPr>
          <w:b/>
          <w:lang w:val="pt_PT" w:bidi="pt_PT"/>
        </w:rPr>
        <w:t>reino de Deus</w:t>
      </w:r>
      <w:r>
        <w:rPr>
          <w:lang w:val="pt_PT" w:bidi="pt_PT"/>
        </w:rPr>
        <w:t xml:space="preserve"> foram pregadas. O reino de Deus é quando Deus governa e reina sobre todas as coisas. Use a mesma palavra que você usou para reino de Deus no livro de Lucas. Consulte o Glossário Mestre para a definição de </w:t>
      </w:r>
      <w:r>
        <w:rPr>
          <w:lang w:val="pt_PT" w:bidi="pt_PT"/>
        </w:rPr>
        <w:t>reino de Deus</w:t>
      </w:r>
      <w:r>
        <w:rPr>
          <w:lang w:val="pt_PT" w:bidi="pt_PT"/>
        </w:rPr>
        <w:t>.</w:t>
      </w:r>
    </w:p>
    <w:p>
      <w:pPr/>
      <w:r>
        <w:rPr>
          <w:lang w:val="pt_PT" w:bidi="pt_PT"/>
        </w:rPr>
      </w:r>
      <w:r>
        <w:rPr>
          <w:lang w:val="pt_PT" w:bidi="pt_PT"/>
        </w:rPr>
        <w:t xml:space="preserve">Muitos estão tentando entrar com grande empenho no reino de Deus. Jesus garante que os fariseus sabiam que a lei ainda é importante e não foi abolida. Jesus diz aos fariseus que divorciar-se da esposa e casar-se com outra é cometer </w:t>
      </w:r>
      <w:r>
        <w:rPr>
          <w:b/>
          <w:lang w:val="pt_PT" w:bidi="pt_PT"/>
        </w:rPr>
        <w:t>adultério</w:t>
      </w:r>
      <w:r>
        <w:rPr>
          <w:lang w:val="pt_PT" w:bidi="pt_PT"/>
        </w:rPr>
        <w:t xml:space="preserve">, e casar-se com uma mulher divorciada é cometer adultério. O adultério é quando um marido ou esposa tem relações sexuais com alguém que não é seu marido ou esposa. Consulte o Glossário Mestre para uma definição de </w:t>
      </w:r>
      <w:r>
        <w:rPr>
          <w:lang w:val="pt_PT" w:bidi="pt_PT"/>
        </w:rPr>
        <w:t>adultério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16:19–31</w:t>
      </w:r>
      <w:r>
        <w:rPr>
          <w:lang w:val="pt_PT" w:bidi="pt_PT"/>
        </w:rPr>
      </w:r>
    </w:p>
    <w:p>
      <w:pPr>
        <w:pStyle w:val="Heading3"/>
      </w:pPr>
      <w:r>
        <w:rPr>
          <w:lang w:val="pt_PT" w:bidi="pt_PT"/>
        </w:rPr>
        <w:t>Ouvir e Sentir</w:t>
      </w:r>
    </w:p>
    <w:p>
      <w:pPr/>
      <w:r>
        <w:rPr>
          <w:lang w:val="pt_PT" w:bidi="pt_PT"/>
        </w:rPr>
      </w:r>
      <w:r>
        <w:rPr>
          <w:lang w:val="pt_PT" w:bidi="pt_PT"/>
        </w:rPr>
        <w:t>Ouça Lucas 16.19–31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está contando outra parábola aos fariseus. Lembre-se de que uma parábola é uma história que usa situações cotidianas para trazer um ponto mais profundo. Os fariseus são os mestres religiosos judeus da época. Os fariseus eram conhecidos por amar o dinheiro e muitas vezes não gostavam dos ensinamentos de Jesus. Os discípulos ainda estão ouvindo Jesus também. Os discípulos são os seguidores mais próximos de Jesus. Jesus está continuando o tema da riqueza mundana e riqueza espiritual nessa série de parábolas.</w:t>
      </w:r>
    </w:p>
    <w:p>
      <w:pPr/>
      <w:r>
        <w:rPr>
          <w:lang w:val="pt_PT" w:bidi="pt_PT"/>
        </w:rPr>
      </w:r>
      <w:r>
        <w:rPr>
          <w:lang w:val="pt_PT" w:bidi="pt_PT"/>
        </w:rPr>
        <w:t>Essa parábola faz um contraste entre um homem rico e um homem pobre. O homem rico estava sempre vestido com mantos de cor púrpura, e linho fino. O corante para pano púrpura era muito caro e também conhecido por ser a cor da realeza. O linho fino são as roupas de baixo do homem rico. As roupas de linho branco indicavam um membro da classe mais alta. Roupas brancas sob um manto púrpura era o sinal da maior riqueza. Ele usava essas todos os dias. O homem rico vivia cada dia em luxo. O homem rico pode ter tido uma festa de comida todos os dias.</w:t>
      </w:r>
    </w:p>
    <w:p>
      <w:pPr/>
      <w:r>
        <w:rPr>
          <w:lang w:val="pt_PT" w:bidi="pt_PT"/>
        </w:rPr>
      </w:r>
      <w:r>
        <w:rPr>
          <w:lang w:val="pt_PT" w:bidi="pt_PT"/>
        </w:rPr>
        <w:t>Pare e discuta em equipe: de quais maneiras as pessoas ricas mostram sua riqueza? Como a maioria das pessoas ricas na sua cultura age?</w:t>
      </w:r>
    </w:p>
    <w:p>
      <w:pPr/>
      <w:r>
        <w:rPr>
          <w:lang w:val="pt_PT" w:bidi="pt_PT"/>
        </w:rPr>
      </w:r>
      <w:r>
        <w:rPr>
          <w:lang w:val="pt_PT" w:bidi="pt_PT"/>
        </w:rPr>
        <w:t>O homem pobre, em contraste com o homem rico, tem um nome. Lázaro é o único personagem em uma das parábolas de Jesus a receber um nome. O nome Lázaro significa “aquele a quem Deus ajuda” ou “Deus ajudou”.</w:t>
      </w:r>
    </w:p>
    <w:p>
      <w:pPr/>
      <w:r>
        <w:rPr>
          <w:lang w:val="pt_PT" w:bidi="pt_PT"/>
        </w:rPr>
      </w:r>
      <w:r>
        <w:rPr>
          <w:lang w:val="pt_PT" w:bidi="pt_PT"/>
        </w:rPr>
        <w:t>Lázaro foi colocado no portão do homem rico. O termo “foi colocado” significa ser jogado para baixo sem cuidado e deixado lá. Esse termo também é usado para pessoas que estão confinadas à cama por causa de uma doença. O portão teria ficado longe da porta da frente, indicando que o homem rico tinha uma propriedade grande, não apenas uma casa. Lázaro teria estado em um lugar visível para qualquer pessoa que entrasse e saísse da casa do homem rico. Observe que não há menção das roupas de Lázaro. Em contraste com o homem rico, Lázaro está coberto de feridas abertas. Lázaro é colocado lá para pedir esmolas. Lázaro é considerado um excluído e impuro, ou não aceito pela comunidade por causa de doença, ou ações.</w:t>
      </w:r>
    </w:p>
    <w:p>
      <w:pPr/>
      <w:r>
        <w:rPr>
          <w:lang w:val="pt_PT" w:bidi="pt_PT"/>
        </w:rPr>
      </w:r>
      <w:r>
        <w:rPr>
          <w:lang w:val="pt_PT" w:bidi="pt_PT"/>
        </w:rPr>
        <w:t>Pare e discuta em equipe: descreva as diferentes classes ou castas em sua cultura. Como vocês podem notar a diferença? Como os pobres ou classes inferiores são tratados em sua cultura?</w:t>
      </w:r>
    </w:p>
    <w:p>
      <w:pPr/>
      <w:r>
        <w:rPr>
          <w:lang w:val="pt_PT" w:bidi="pt_PT"/>
        </w:rPr>
      </w:r>
      <w:r>
        <w:rPr>
          <w:lang w:val="pt_PT" w:bidi="pt_PT"/>
        </w:rPr>
        <w:t>Enquanto o homem rico comia em festas, Lázaro ansiava por alguém que o alimentasse com quaisquer migalhas que pudessem cair da mesa do homem rico. Lázaro não está perto da mesa do homem rico. Lázaro apenas anseia por qualquer pedaço pequeno de comida. Isso teria incluído as fatias de pão que eram usadas como guardanapos e depois eram jogadas para fora da mesa. E, ainda assim, até os cães estavam vindo para lamber as feridas abertas de Lázaro. Em algumas culturas, os cães são considerados parte da família. Nessa parábola, esses cães provavelmente são aqueles que vasculhavam por comida onde quer que possam e não são cuidados por pessoas.</w:t>
      </w:r>
    </w:p>
    <w:p>
      <w:pPr/>
      <w:r>
        <w:rPr>
          <w:lang w:val="pt_PT" w:bidi="pt_PT"/>
        </w:rPr>
      </w:r>
      <w:r>
        <w:rPr>
          <w:lang w:val="pt_PT" w:bidi="pt_PT"/>
        </w:rPr>
        <w:t>Pare e discuta em equipe: olhe para a imagem dos cães. Descreva qualquer animal que seja semelhante em sua cultura.</w:t>
      </w:r>
    </w:p>
    <w:p>
      <w:pPr/>
      <w:r>
        <w:rPr>
          <w:lang w:val="pt_PT" w:bidi="pt_PT"/>
        </w:rPr>
      </w:r>
      <w:r>
        <w:rPr>
          <w:lang w:val="pt_PT" w:bidi="pt_PT"/>
        </w:rPr>
        <w:t>Lázaro morre. O corpo de Lázaro provavelmente não está enterrado, e isso é como alguém o amaldiçoando na cultura judaica. No entanto, os anjos vêm e carregam Lázaro para o seio de Abraão, ou para o lado de Abraão no banquete celestial. Anjos são seres espirituais sobrenaturais que são mensageiros de Deus. Abraão era o ancestral do povo escolhido de Deus, o povo judeu. Deus disse a Abraão para deixar sua casa e ir para uma terra que Deus mostraria a Abraão. Deus abençoou Abraão e disse que, como Abraão acreditava em Deus, ele tinha um relacionamento correto com Deus.</w:t>
      </w:r>
    </w:p>
    <w:p>
      <w:pPr/>
      <w:r>
        <w:rPr>
          <w:lang w:val="pt_PT" w:bidi="pt_PT"/>
        </w:rPr>
      </w:r>
      <w:r>
        <w:rPr>
          <w:lang w:val="pt_PT" w:bidi="pt_PT"/>
        </w:rPr>
        <w:t>Lázaro está em uma grande festa no céu com Abraão. Essa é uma posição de honra. Isso é um grande contraste com a vida terrena de Lázaro, onde ele nem sequer podia comer os restos de comida de alguém. Não há indicação do motivo pelo qual Lázaro terminou em um lugar de honra. Não deveríamos presumir que foi apenas por causa da pobreza de Lázaro.</w:t>
      </w:r>
    </w:p>
    <w:p>
      <w:pPr/>
      <w:r>
        <w:rPr>
          <w:lang w:val="pt_PT" w:bidi="pt_PT"/>
        </w:rPr>
      </w:r>
      <w:r>
        <w:rPr>
          <w:lang w:val="pt_PT" w:bidi="pt_PT"/>
        </w:rPr>
        <w:t>O homem rico também morre. O homem rico é enterrado, o que mostra, mais uma vez, a riqueza terrena do homem rico. Tanto o homem rico quanto Lázaro acabam no Hades, embora ainda separados um do outro por uma grande distância. Lázaro experimenta o Hades como agradável e pacífico. O homem rico experimenta tormento e agonia, porque ele experimenta a vida depois da morte como uma pessoa injusta que não tem um relacionamento com Deus. A maioria dos estudiosos da Bíblia acredita que Hades é para onde os mortos vão, tanto os justos quanto os injustos, até o julgamento final.</w:t>
      </w:r>
    </w:p>
    <w:p>
      <w:pPr/>
      <w:r>
        <w:rPr>
          <w:lang w:val="pt_PT" w:bidi="pt_PT"/>
        </w:rPr>
      </w:r>
      <w:r>
        <w:rPr>
          <w:lang w:val="pt_PT" w:bidi="pt_PT"/>
        </w:rPr>
        <w:t>Pare e discuta em equipe: quais são as crenças em sua cultura sobre o que acontece quando as pessoas morrem?</w:t>
      </w:r>
    </w:p>
    <w:p>
      <w:pPr/>
      <w:r>
        <w:rPr>
          <w:lang w:val="pt_PT" w:bidi="pt_PT"/>
        </w:rPr>
      </w:r>
      <w:r>
        <w:rPr>
          <w:lang w:val="pt_PT" w:bidi="pt_PT"/>
        </w:rPr>
        <w:t>O homem rico olhou para cima e viu Abraão e Lázaro longe. As pessoas ímpias e as pessoas justas estão separadas umas das outras no Hades. No entanto, para a parábola, a comunicação entre os dois é necessária. Observe, no entanto, que Lázaro nunca fala nessa parábola. Apenas o homem rico e Abraão falam um com o outro.</w:t>
      </w:r>
    </w:p>
    <w:p>
      <w:pPr/>
      <w:r>
        <w:rPr>
          <w:lang w:val="pt_PT" w:bidi="pt_PT"/>
        </w:rPr>
      </w:r>
      <w:r>
        <w:rPr>
          <w:lang w:val="pt_PT" w:bidi="pt_PT"/>
        </w:rPr>
        <w:t>O homem rico grita para Abraão chamando-o: “Pai Abraão”. O homem rico ainda está tentando se fazer como um dos “filhos” de Abraão. Abraão era tradicionalmente conhecido como um modelo de hospitalidade para estranhos. Claramente esse não é o caso para o homem rico. Como Abraão é considerado o pai do povo e da religião, ele tem uma posição de autoridade e importância. O homem rico pede misericórdia a Abraão, porque o homem rico está em tormento. Misericórdia é a ajuda graciosa em tempos de necessidade e desamparo. Tormento é agonia ou dor severa causada pela tortura. O homem rico pede a Abraão para enviar Lázaro para molhar o dedo dele em água e refrescar sua língua. O homem rico sabia o nome de Lázaro o tempo todo, mas nunca o ajudou em vida. Parece que o homem rico ainda acredita que os pobres deveriam realizar tarefas para os ricos.</w:t>
      </w:r>
    </w:p>
    <w:p>
      <w:pPr/>
      <w:r>
        <w:rPr>
          <w:lang w:val="pt_PT" w:bidi="pt_PT"/>
        </w:rPr>
      </w:r>
      <w:r>
        <w:rPr>
          <w:lang w:val="pt_PT" w:bidi="pt_PT"/>
        </w:rPr>
        <w:t>Abraão chama o homem rico de “filho”, ou “criança”. Isso mostra que o homem rico ainda é um dos descendentes de Abraão. Também é um termo de compaixão. Deus mostra compaixão até mesmo para aqueles que o ignoram. Abraão diz ao homem rico para se lembrar que o homem rico recebeu coisas boas na vida e Lázaro recebeu coisas ruins, mas agora era o oposto. O termo “lembrar” significa que essa é uma informação que o homem rico já deveria saber. Abraão também explica que existe um grande abismo ou uma grande distância, como um buraco sem fundo entre eles, que não pode ser cruzado por nenhum dos lados.</w:t>
      </w:r>
    </w:p>
    <w:p>
      <w:pPr/>
      <w:r>
        <w:rPr>
          <w:lang w:val="pt_PT" w:bidi="pt_PT"/>
        </w:rPr>
      </w:r>
      <w:r>
        <w:rPr>
          <w:lang w:val="pt_PT" w:bidi="pt_PT"/>
        </w:rPr>
        <w:t>Pare e olhe para a imagem do grande abismo.</w:t>
      </w:r>
    </w:p>
    <w:p>
      <w:pPr/>
      <w:r>
        <w:rPr>
          <w:lang w:val="pt_PT" w:bidi="pt_PT"/>
        </w:rPr>
      </w:r>
      <w:r>
        <w:rPr>
          <w:lang w:val="pt_PT" w:bidi="pt_PT"/>
        </w:rPr>
        <w:t>O homem rico pergunta se Abraão pode enviar Lázaro para avisar a casa do pai do homem rico, especificamente aos 5 irmãos do homem rico, para que eles não venham para o lugar de tormento também. A resposta de Abraão, dizendo que os irmãos deveriam ouvir Moisés e os profetas, indica que os irmãos já têm aviso suficiente. O homem rico então diz: “não” a Abraão, indicando que o homem rico acredita que Abraão está errado. O homem rico afirma que, se alguém voltasse dos mortos para falar com os irmãos, eles se arrependeriam. Abraão afirma que, se eles não ouvirem Moisés e os profetas, então eles não serão persuadidos, mesmo que alguém ressuscite dos mortos. Abraão menciona especificamente a ressurreição, enquanto o homem rico apenas mencionou um mensageiro dos mortos. A parábola de Jesus está apontando para a morte e ressurreição futuras de Jesus. Jesus está dizendo que, se os fariseus não ouvirão Moisés e os profetas, então eles também não acreditarão quando Jesus for ressuscitado dos mortos. A ressurreição de Jesus não terá impacto sobre eles porque, não importa qual seja a superfície, eles já endureceram seus corações à voz de Deus.</w:t>
      </w:r>
    </w:p>
    <w:p>
      <w:pPr/>
      <w:r>
        <w:rPr>
          <w:lang w:val="pt_PT" w:bidi="pt_PT"/>
        </w:rPr>
      </w:r>
      <w:r>
        <w:rPr>
          <w:lang w:val="pt_PT" w:bidi="pt_PT"/>
        </w:rPr>
        <w:t>Pare e discuta em equipe: em sua cultura, o que vocês já viram convencer as pessoas a seguir a Deus? O que vocês viram que impede as pessoas de seguir a Deus?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está contando uma parábola comparando e contrastando um homem rico com um homem pobre. Jesus fala sobre a riqueza e a vida luxuosa do homem rico. Jesus então conta sobre um homem pobre chamado Lázaro, que está mendigando na porta do homem rico e está coberto de feridas. Lázaro deseja poder comer as sobras da mesa do homem rico. Mas, em vez disso, os cães vêm e lambem suas feridas.</w:t>
      </w:r>
    </w:p>
    <w:p>
      <w:pPr/>
      <w:r>
        <w:rPr>
          <w:lang w:val="pt_PT" w:bidi="pt_PT"/>
        </w:rPr>
      </w:r>
      <w:r>
        <w:rPr>
          <w:b/>
          <w:lang w:val="pt_PT" w:bidi="pt_PT"/>
        </w:rPr>
        <w:t>Segunda cena:</w:t>
      </w:r>
      <w:r>
        <w:rPr>
          <w:lang w:val="pt_PT" w:bidi="pt_PT"/>
        </w:rPr>
        <w:t xml:space="preserve"> tanto Lázaro quanto o homem rico morrem. Lázaro é levado pelos anjos a Abraão. O homem rico é enterrado e vai para o tormento.</w:t>
      </w:r>
    </w:p>
    <w:p>
      <w:pPr/>
      <w:r>
        <w:rPr>
          <w:lang w:val="pt_PT" w:bidi="pt_PT"/>
        </w:rPr>
      </w:r>
      <w:r>
        <w:rPr>
          <w:b/>
          <w:lang w:val="pt_PT" w:bidi="pt_PT"/>
        </w:rPr>
        <w:t>Terceira cena:</w:t>
      </w:r>
      <w:r>
        <w:rPr>
          <w:lang w:val="pt_PT" w:bidi="pt_PT"/>
        </w:rPr>
        <w:t xml:space="preserve"> o homem rico olha para cima e vê Abraão e Lázaro. O homem rico pede a Abraão para ter misericórdia dele e para enviar Lázaro para molhar seu dedo em água e refrescar sua língua. Abraão diz que não porque quando estavam vivos, era Lázaro que tinha coisas ruins, e o homem rico que tinha coisas boas. Agora os papéis estão invertidos. O homem rico então pede que Lázaro seja enviado aos irmãos dele para avisá-los, para que os irmãos também não terminem em tormento. Abraão diz a ele que têm Moisés e os profetas para avisá-los. O homem rico argumenta que isso não é suficiente. O homem rico diz que certamente seus irmãos ouviriam se alguém fosse enviado dos mortos. Abraão diz ao homem rico que se os irmãos não ouvirem Moisés e os profetas, então certamente não ouvirão se alguém for ressuscitado dos mortos.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(Contando a história) Jesus</w:t>
      </w:r>
    </w:p>
    <w:p>
      <w:pPr>
        <w:pStyle w:val="ListBullet"/>
        <w:spacing w:line="240" w:lineRule="auto"/>
        <w:ind w:left="720"/>
      </w:pPr>
      <w:r>
        <w:rPr>
          <w:lang w:val="pt_PT" w:bidi="pt_PT"/>
        </w:rPr>
      </w:r>
      <w:r>
        <w:rPr>
          <w:lang w:val="pt_PT" w:bidi="pt_PT"/>
        </w:rPr>
        <w:t>(Ouvindo a parábola) os fariseus e os discípulos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O homem rico</w:t>
      </w:r>
    </w:p>
    <w:p>
      <w:pPr>
        <w:pStyle w:val="ListBullet"/>
        <w:spacing w:line="240" w:lineRule="auto"/>
        <w:ind w:left="720"/>
      </w:pPr>
      <w:r>
        <w:rPr>
          <w:lang w:val="pt_PT" w:bidi="pt_PT"/>
        </w:rPr>
      </w:r>
      <w:r>
        <w:rPr>
          <w:lang w:val="pt_PT" w:bidi="pt_PT"/>
        </w:rPr>
        <w:t>Lázaro</w:t>
      </w:r>
    </w:p>
    <w:p>
      <w:pPr>
        <w:pStyle w:val="ListBullet"/>
        <w:spacing w:line="240" w:lineRule="auto"/>
        <w:ind w:left="720"/>
      </w:pPr>
      <w:r>
        <w:rPr>
          <w:lang w:val="pt_PT" w:bidi="pt_PT"/>
        </w:rPr>
      </w:r>
      <w:r>
        <w:rPr>
          <w:lang w:val="pt_PT" w:bidi="pt_PT"/>
        </w:rPr>
        <w:t>Os cães</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Abraão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está contando outra parábola aos fariseus e discípulos. Jesus começa diretamente a história sobre um homem rico que exibe sua grande riqueza pelas roupas que usava. Ele costumeiramente, ou regularmente, se vestia com roupas tingidas com púrpura. Esse corante vinha de Tiro, no Líbano, e era muito caro porque levava um longo tempo para extrair o corante.</w:t>
      </w:r>
    </w:p>
    <w:p>
      <w:pPr/>
      <w:r>
        <w:rPr>
          <w:lang w:val="pt_PT" w:bidi="pt_PT"/>
        </w:rPr>
      </w:r>
      <w:r>
        <w:rPr>
          <w:lang w:val="pt_PT" w:bidi="pt_PT"/>
        </w:rPr>
        <w:t>Olhe para as imagens das roupas tingidas de púrpura de Tiro.</w:t>
      </w:r>
    </w:p>
    <w:p>
      <w:pPr/>
      <w:r>
        <w:rPr>
          <w:lang w:val="pt_PT" w:bidi="pt_PT"/>
        </w:rPr>
      </w:r>
      <w:r>
        <w:rPr>
          <w:lang w:val="pt_PT" w:bidi="pt_PT"/>
        </w:rPr>
        <w:t>O homem rico também usava roupas de baixo feitas de linho fino. Todos os dias o homem rico fazia um banquete. Presumimos que o homem rico fez um banquete na mesa de sua casa. A mesa do homem rico é mencionada mais tarde na história. A vida do homem rico parecia maravilhosa do lado de fora.</w:t>
      </w:r>
    </w:p>
    <w:p>
      <w:pPr/>
      <w:r>
        <w:rPr>
          <w:lang w:val="pt_PT" w:bidi="pt_PT"/>
        </w:rPr>
      </w:r>
      <w:r>
        <w:rPr>
          <w:lang w:val="pt_PT" w:bidi="pt_PT"/>
        </w:rPr>
        <w:t>Um homem pobre que era chamado Lázaro foi deixado na porta da propriedade do homem rico. Lázaro estava coberto de feridas e desejava que alguém pudesse alimentá-lo com as sobras da mesa do homem rico. No entanto, em vez de receber sobras da mesa, os cães vieram para lamber as feridas de Lázaro. Uma palavra como “no entanto”, ou “além disso” mostra o contraste entre o que Lázaro desejava e o que realmente aconteceu.</w:t>
      </w:r>
    </w:p>
    <w:p>
      <w:pPr/>
      <w:r>
        <w:rPr>
          <w:lang w:val="pt_PT" w:bidi="pt_PT"/>
        </w:rPr>
      </w:r>
      <w:r>
        <w:rPr>
          <w:lang w:val="pt_PT" w:bidi="pt_PT"/>
        </w:rPr>
        <w:t>O homem pobre morreu e foi carregado pelos anjos para o lado de Abraão. O homem rico também morreu e foi enterrado. Do Hades, onde o homem rico estava sendo atormentado, o homem rico olhou para cima e viu Abraão e Lázaro a uma grande distância. O homem rico chamou: “Pai Abraão”.</w:t>
      </w:r>
    </w:p>
    <w:p>
      <w:pPr/>
      <w:r>
        <w:rPr>
          <w:lang w:val="pt_PT" w:bidi="pt_PT"/>
        </w:rPr>
      </w:r>
      <w:r>
        <w:rPr>
          <w:lang w:val="pt_PT" w:bidi="pt_PT"/>
        </w:rPr>
        <w:t>Pare e como uma equipe se afaste um do outro. A que distância vocês conseguem ainda se ouvir se estiverem gritando?</w:t>
      </w:r>
    </w:p>
    <w:p>
      <w:pPr/>
      <w:r>
        <w:rPr>
          <w:lang w:val="pt_PT" w:bidi="pt_PT"/>
        </w:rPr>
      </w:r>
      <w:r>
        <w:rPr>
          <w:lang w:val="pt_PT" w:bidi="pt_PT"/>
        </w:rPr>
        <w:t>O homem rico nunca fala com Lázaro. O homem rico apenas fala com Abraão. O homem rico deve ter sido um judeu para clamar a Abraão como seu pai. O homem rico tem uma conversa com Abraão pedindo misericórdia primeiro para si mesmo e então para seus irmãos. O homem rico pede que Lázaro seja usado para aliviar o tormento do homem rico. Abraão diz a ele “não”, porque agora Lázaro está em conforto. O homem rico então pergunta se Lázaro iria avisar seus irmãos, insistindo que os irmãos ouviriam se alguém viesse dos mortos. Abraão deixa claro que se eles não ouvirem Moisés e os profetas, então não ouvirão, mesmo que alguém seja ressuscitado dos mortos.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(Ouvindo a parábola) os fariseus e os discípulos</w:t>
      </w:r>
    </w:p>
    <w:p>
      <w:pPr/>
      <w:r>
        <w:rPr>
          <w:lang w:val="pt_PT" w:bidi="pt_PT"/>
        </w:rPr>
      </w:r>
      <w:r>
        <w:rPr>
          <w:lang w:val="pt_PT" w:bidi="pt_PT"/>
        </w:rPr>
        <w:t>Os personagens na parábola incluem:</w:t>
      </w:r>
    </w:p>
    <w:p>
      <w:pPr>
        <w:pStyle w:val="ListBullet"/>
        <w:spacing w:line="240" w:lineRule="auto"/>
        <w:ind w:left="720"/>
      </w:pPr>
      <w:r>
        <w:rPr>
          <w:lang w:val="pt_PT" w:bidi="pt_PT"/>
        </w:rPr>
      </w:r>
      <w:r>
        <w:rPr>
          <w:lang w:val="pt_PT" w:bidi="pt_PT"/>
        </w:rPr>
        <w:t>O homem rico</w:t>
      </w:r>
    </w:p>
    <w:p>
      <w:pPr>
        <w:pStyle w:val="ListBullet"/>
        <w:spacing w:line="240" w:lineRule="auto"/>
        <w:ind w:left="720"/>
      </w:pPr>
      <w:r>
        <w:rPr>
          <w:lang w:val="pt_PT" w:bidi="pt_PT"/>
        </w:rPr>
      </w:r>
      <w:r>
        <w:rPr>
          <w:lang w:val="pt_PT" w:bidi="pt_PT"/>
        </w:rPr>
        <w:t>Lázaro</w:t>
      </w:r>
    </w:p>
    <w:p>
      <w:pPr>
        <w:pStyle w:val="ListBullet"/>
        <w:spacing w:line="240" w:lineRule="auto"/>
        <w:ind w:left="720"/>
      </w:pPr>
      <w:r>
        <w:rPr>
          <w:lang w:val="pt_PT" w:bidi="pt_PT"/>
        </w:rPr>
      </w:r>
      <w:r>
        <w:rPr>
          <w:lang w:val="pt_PT" w:bidi="pt_PT"/>
        </w:rPr>
        <w:t>Os cães</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Abraão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esta história pela segunda vez, interrompa-os em certos momentos. Lembre-se de que Jesus está contando esta parábola.</w:t>
      </w:r>
    </w:p>
    <w:p>
      <w:pPr/>
      <w:r>
        <w:rPr>
          <w:lang w:val="pt_PT" w:bidi="pt_PT"/>
        </w:rPr>
      </w:r>
      <w:r>
        <w:rPr>
          <w:lang w:val="pt_PT" w:bidi="pt_PT"/>
        </w:rPr>
        <w:t>Jesus está contando uma parábola comparando e contrastando um homem rico com um homem pobre. Jesus fala sobre a riqueza e a vida luxuosa do homem rico. Jesus então conta sobre um homem pobre chamado Lázaro, que está mendigando na porta do homem rico e está coberto de feridas. Lázaro deseja poder comer as sobras da mesa do homem rico. Mas, em vez disso, os cães vêm e lambem suas feridas.</w:t>
      </w:r>
    </w:p>
    <w:p>
      <w:pPr/>
      <w:r>
        <w:rPr>
          <w:lang w:val="pt_PT" w:bidi="pt_PT"/>
        </w:rPr>
      </w:r>
      <w:r>
        <w:rPr>
          <w:lang w:val="pt_PT" w:bidi="pt_PT"/>
        </w:rPr>
        <w:t>Pare a ação: pergunte ao ator que está interpretando Lázaro como ele está se sentindo. Ouça coisas como: “Doente e com dor por causa das feridas em meu corpo”. “Frustrado por não ser capaz de cuidar de mim mesmo”. “Envergonhado, triste, constrangido. Como um excluído com quem ninguém se importa”. Reiniciem a encenação.</w:t>
      </w:r>
    </w:p>
    <w:p>
      <w:pPr/>
      <w:r>
        <w:rPr>
          <w:lang w:val="pt_PT" w:bidi="pt_PT"/>
        </w:rPr>
      </w:r>
      <w:r>
        <w:rPr>
          <w:lang w:val="pt_PT" w:bidi="pt_PT"/>
        </w:rPr>
        <w:t>Ambos os homens morreram. Lázaro foi carregado pelos anjos para o lado de Abraão. O homem rico também morreu e foi enterrado. Ele estava no Hades sendo atormentado, enquanto Lázaro está sendo confortado por Abraão.</w:t>
      </w:r>
    </w:p>
    <w:p>
      <w:pPr/>
      <w:r>
        <w:rPr>
          <w:lang w:val="pt_PT" w:bidi="pt_PT"/>
        </w:rPr>
      </w:r>
      <w:r>
        <w:rPr>
          <w:lang w:val="pt_PT" w:bidi="pt_PT"/>
        </w:rPr>
        <w:t>Pare a ação: pergunte aos homens que estão interpretando o homem rico e Lázaro como eles estão se sentindo. Ouça coisas como essas do homem rico: “Com tanta dor, apenas preciso de alívio!”. “Como se isso fosse muito injusto! O que fiz para merecer isso?”. De Lázaro, ouça coisas como: “Completamente aliviado e em paz”. “Não estou mais com dor ou em sofrimento”. “Amado e valorizado!” Reiniciem a encenação.</w:t>
      </w:r>
    </w:p>
    <w:p>
      <w:pPr/>
      <w:r>
        <w:rPr>
          <w:lang w:val="pt_PT" w:bidi="pt_PT"/>
        </w:rPr>
      </w:r>
      <w:r>
        <w:rPr>
          <w:lang w:val="pt_PT" w:bidi="pt_PT"/>
        </w:rPr>
        <w:t>O homem rico olha para cima e vê Abraão e Lázaro e pede misericórdia a Abraão. Abraão lembra ao homem rico que ele e Lázaro trocaram de posição em relação ao que tinham na terra. Abraão também diz ao homem rico que há um grande abismo que não pode ser cruzado por nenhum dos lados.</w:t>
      </w:r>
    </w:p>
    <w:p>
      <w:pPr/>
      <w:r>
        <w:rPr>
          <w:lang w:val="pt_PT" w:bidi="pt_PT"/>
        </w:rPr>
      </w:r>
      <w:r>
        <w:rPr>
          <w:lang w:val="pt_PT" w:bidi="pt_PT"/>
        </w:rPr>
        <w:t>O homem rico pede a Abraão para enviar Lázaro aos seus 5 irmãos para avisá-los. Abraão diz ao homem rico que os irmãos deveriam ouvir Moisés e os profetas.</w:t>
      </w:r>
    </w:p>
    <w:p>
      <w:pPr/>
      <w:r>
        <w:rPr>
          <w:lang w:val="pt_PT" w:bidi="pt_PT"/>
        </w:rPr>
      </w:r>
      <w:r>
        <w:rPr>
          <w:lang w:val="pt_PT" w:bidi="pt_PT"/>
        </w:rPr>
        <w:t>O homem rico diz que se alguém dos mortos for até seus 5 irmãos, eles certamente ouvirão e se arrependerão. Abraão insiste que se eles não ouvirem Moisés e os profetas, eles não ouvirão, mesmo que alguém seja ressuscitado dos mortos.</w:t>
      </w:r>
    </w:p>
    <w:p>
      <w:pPr/>
      <w:r>
        <w:rPr>
          <w:lang w:val="pt_PT" w:bidi="pt_PT"/>
        </w:rPr>
      </w:r>
      <w:r>
        <w:rPr>
          <w:lang w:val="pt_PT" w:bidi="pt_PT"/>
        </w:rPr>
        <w:t>Pare a ação: pergunte ao ator que está interpretando o homem rico como ele está se sentindo. Ouça coisas como: “Derrotado porque parece não haver nada que eu possa fazer”. “Com dor e agonia, e espero que isso pare em breve”. “Com ciúmes de onde Lázaro está”. “Arrependido da minha escolha de não ser gentil com aqueles que precisam. Agora não estou recebendo bondade quando estou precisando”.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Jesus conta uma parábola de um homem que era muito rico, como fica evidente pelas roupas do homem rico e suas festas extravagantes. Um homem pobre, chamado Lázaro, foi colocado na porta da propriedade do homem rico. Lázaro estava doente com feridas em todo o seu corpo. Lázaro ansiava até mesmo os pedaços de comida que caíam da mesa do homem rico. Em vez disso, os cães lamberam suas feridas.</w:t>
      </w:r>
    </w:p>
    <w:p>
      <w:pPr/>
      <w:r>
        <w:rPr>
          <w:lang w:val="pt_PT" w:bidi="pt_PT"/>
        </w:rPr>
      </w:r>
      <w:r>
        <w:rPr>
          <w:lang w:val="pt_PT" w:bidi="pt_PT"/>
        </w:rPr>
        <w:t xml:space="preserve">Ambos os homens morreram. Lázaro foi carregado pelos </w:t>
      </w:r>
      <w:r>
        <w:rPr>
          <w:b/>
          <w:lang w:val="pt_PT" w:bidi="pt_PT"/>
        </w:rPr>
        <w:t>anjos</w:t>
      </w:r>
      <w:r>
        <w:rPr>
          <w:lang w:val="pt_PT" w:bidi="pt_PT"/>
        </w:rPr>
        <w:t xml:space="preserve"> para o lado de </w:t>
      </w:r>
      <w:r>
        <w:rPr>
          <w:b/>
          <w:lang w:val="pt_PT" w:bidi="pt_PT"/>
        </w:rPr>
        <w:t>Abraão</w:t>
      </w:r>
      <w:r>
        <w:rPr>
          <w:lang w:val="pt_PT" w:bidi="pt_PT"/>
        </w:rPr>
        <w:t xml:space="preserve">. Os anjos são mensageiros espirituais sobrenaturais de Deus. Use o mesmo termo que você usou para anjos antes. Consulte o Glossário Mestre para uma definição de </w:t>
      </w:r>
      <w:r>
        <w:rPr>
          <w:b/>
          <w:lang w:val="pt_PT" w:bidi="pt_PT"/>
        </w:rPr>
        <w:t>anjos</w:t>
      </w:r>
      <w:r>
        <w:rPr>
          <w:lang w:val="pt_PT" w:bidi="pt_PT"/>
        </w:rPr>
        <w:t xml:space="preserve">. </w:t>
      </w:r>
      <w:r>
        <w:rPr>
          <w:b/>
          <w:lang w:val="pt_PT" w:bidi="pt_PT"/>
        </w:rPr>
        <w:t>Abraão</w:t>
      </w:r>
      <w:r>
        <w:rPr>
          <w:lang w:val="pt_PT" w:bidi="pt_PT"/>
        </w:rPr>
        <w:t xml:space="preserve"> é o pai da fé judaica e aquele a quem Deus prometeu fazer uma grande nação.</w:t>
      </w:r>
    </w:p>
    <w:p>
      <w:pPr/>
      <w:r>
        <w:rPr>
          <w:lang w:val="pt_PT" w:bidi="pt_PT"/>
        </w:rPr>
      </w:r>
      <w:r>
        <w:rPr>
          <w:lang w:val="pt_PT" w:bidi="pt_PT"/>
        </w:rPr>
        <w:t xml:space="preserve">O homem rico também morreu e foi enterrado. Ele estava no </w:t>
      </w:r>
      <w:r>
        <w:rPr>
          <w:b/>
          <w:lang w:val="pt_PT" w:bidi="pt_PT"/>
        </w:rPr>
        <w:t>Hades</w:t>
      </w:r>
      <w:r>
        <w:rPr>
          <w:lang w:val="pt_PT" w:bidi="pt_PT"/>
        </w:rPr>
        <w:t xml:space="preserve">. O </w:t>
      </w:r>
      <w:r>
        <w:rPr>
          <w:b/>
          <w:lang w:val="pt_PT" w:bidi="pt_PT"/>
        </w:rPr>
        <w:t>Hades</w:t>
      </w:r>
      <w:r>
        <w:rPr>
          <w:lang w:val="pt_PT" w:bidi="pt_PT"/>
        </w:rPr>
        <w:t xml:space="preserve"> não é o lugar final de tormento para aqueles que não seguem Jesus. Acredita-se que seja um lugar para onde tanto os justos quanto os injustos vão quando morrem até que o julgamento final venha.</w:t>
      </w:r>
    </w:p>
    <w:p>
      <w:pPr/>
      <w:r>
        <w:rPr>
          <w:lang w:val="pt_PT" w:bidi="pt_PT"/>
        </w:rPr>
      </w:r>
      <w:r>
        <w:rPr>
          <w:lang w:val="pt_PT" w:bidi="pt_PT"/>
        </w:rPr>
        <w:t xml:space="preserve">O homem rico olha para cima e vê Abraão e Lázaro e pede </w:t>
      </w:r>
      <w:r>
        <w:rPr>
          <w:b/>
          <w:lang w:val="pt_PT" w:bidi="pt_PT"/>
        </w:rPr>
        <w:t>misericórdia</w:t>
      </w:r>
      <w:r>
        <w:rPr>
          <w:lang w:val="pt_PT" w:bidi="pt_PT"/>
        </w:rPr>
        <w:t xml:space="preserve"> a Abraão porque o homem rico está em </w:t>
      </w:r>
      <w:r>
        <w:rPr>
          <w:b/>
          <w:lang w:val="pt_PT" w:bidi="pt_PT"/>
        </w:rPr>
        <w:t>tormento</w:t>
      </w:r>
      <w:r>
        <w:rPr>
          <w:lang w:val="pt_PT" w:bidi="pt_PT"/>
        </w:rPr>
        <w:t xml:space="preserve">. Misericórdia é mostrar bondade ou compaixão por alguém em séria necessidade. Consulte o Glossário Mestre para uma definição de </w:t>
      </w:r>
      <w:r>
        <w:rPr>
          <w:b/>
          <w:lang w:val="pt_PT" w:bidi="pt_PT"/>
        </w:rPr>
        <w:t>misericórdia</w:t>
      </w:r>
      <w:r>
        <w:rPr>
          <w:lang w:val="pt_PT" w:bidi="pt_PT"/>
        </w:rPr>
        <w:t>. O tormento é dor severa e agonia devido à tortura.</w:t>
      </w:r>
    </w:p>
    <w:p>
      <w:pPr/>
      <w:r>
        <w:rPr>
          <w:lang w:val="pt_PT" w:bidi="pt_PT"/>
        </w:rPr>
      </w:r>
      <w:r>
        <w:rPr>
          <w:lang w:val="pt_PT" w:bidi="pt_PT"/>
        </w:rPr>
        <w:t xml:space="preserve">Abraão lembra ao homem rico que ele e Lázaro trocaram de posição em relação ao que tinham na terra. Abraão também diz ao homem rico que há um grande </w:t>
      </w:r>
      <w:r>
        <w:rPr>
          <w:b/>
          <w:lang w:val="pt_PT" w:bidi="pt_PT"/>
        </w:rPr>
        <w:t>abismo</w:t>
      </w:r>
      <w:r>
        <w:rPr>
          <w:lang w:val="pt_PT" w:bidi="pt_PT"/>
        </w:rPr>
        <w:t xml:space="preserve"> que não pode ser cruzado por nenhum dos lados. Um abismo é uma distância intransponível.</w:t>
      </w:r>
    </w:p>
    <w:p>
      <w:pPr/>
      <w:r>
        <w:rPr>
          <w:lang w:val="pt_PT" w:bidi="pt_PT"/>
        </w:rPr>
      </w:r>
      <w:r>
        <w:rPr>
          <w:lang w:val="pt_PT" w:bidi="pt_PT"/>
        </w:rPr>
        <w:t>Olhe novamente para a imagem do grande abismo.</w:t>
      </w:r>
    </w:p>
    <w:p>
      <w:pPr/>
      <w:r>
        <w:rPr>
          <w:lang w:val="pt_PT" w:bidi="pt_PT"/>
        </w:rPr>
      </w:r>
      <w:r>
        <w:rPr>
          <w:lang w:val="pt_PT" w:bidi="pt_PT"/>
        </w:rPr>
        <w:t xml:space="preserve">O homem rico pede a Abraão para enviar Lázaro aos seus 5 irmãos para avisá-los. Abraão diz ao homem rico que os irmãos deveriam ouvir </w:t>
      </w:r>
      <w:r>
        <w:rPr>
          <w:b/>
          <w:lang w:val="pt_PT" w:bidi="pt_PT"/>
        </w:rPr>
        <w:t>Moisés e os profetas</w:t>
      </w:r>
      <w:r>
        <w:rPr>
          <w:lang w:val="pt_PT" w:bidi="pt_PT"/>
        </w:rPr>
        <w:t xml:space="preserve">. Outro termo para Moisés e os profetas é a </w:t>
      </w:r>
      <w:r>
        <w:rPr>
          <w:b/>
          <w:lang w:val="pt_PT" w:bidi="pt_PT"/>
        </w:rPr>
        <w:t>Lei e os profetas</w:t>
      </w:r>
      <w:r>
        <w:rPr>
          <w:lang w:val="pt_PT" w:bidi="pt_PT"/>
        </w:rPr>
        <w:t xml:space="preserve">. Consulte o Glossário Mestre para uma definição completa da </w:t>
      </w:r>
      <w:r>
        <w:rPr>
          <w:b/>
          <w:lang w:val="pt_PT" w:bidi="pt_PT"/>
        </w:rPr>
        <w:t>Lei</w:t>
      </w:r>
      <w:r>
        <w:rPr>
          <w:lang w:val="pt_PT" w:bidi="pt_PT"/>
        </w:rPr>
        <w:t xml:space="preserve"> e de </w:t>
      </w:r>
      <w:r>
        <w:rPr>
          <w:b/>
          <w:lang w:val="pt_PT" w:bidi="pt_PT"/>
        </w:rPr>
        <w:t>profeta</w:t>
      </w:r>
      <w:r>
        <w:rPr>
          <w:lang w:val="pt_PT" w:bidi="pt_PT"/>
        </w:rPr>
        <w:t>.</w:t>
      </w:r>
    </w:p>
    <w:p>
      <w:pPr/>
      <w:r>
        <w:rPr>
          <w:lang w:val="pt_PT" w:bidi="pt_PT"/>
        </w:rPr>
      </w:r>
      <w:r>
        <w:rPr>
          <w:lang w:val="pt_PT" w:bidi="pt_PT"/>
        </w:rPr>
        <w:t xml:space="preserve">O homem rico diz que se alguém dos mortos for até seus 5 irmãos, eles certamente ouvirão e se </w:t>
      </w:r>
      <w:r>
        <w:rPr>
          <w:b/>
          <w:lang w:val="pt_PT" w:bidi="pt_PT"/>
        </w:rPr>
        <w:t>arrependerão</w:t>
      </w:r>
      <w:r>
        <w:rPr>
          <w:lang w:val="pt_PT" w:bidi="pt_PT"/>
        </w:rPr>
        <w:t xml:space="preserve"> de seus </w:t>
      </w:r>
      <w:r>
        <w:rPr>
          <w:b/>
          <w:lang w:val="pt_PT" w:bidi="pt_PT"/>
        </w:rPr>
        <w:t>pecados</w:t>
      </w:r>
      <w:r>
        <w:rPr>
          <w:lang w:val="pt_PT" w:bidi="pt_PT"/>
        </w:rPr>
        <w:t xml:space="preserve">. Abraão insiste que se eles não ouvirem Moisés e os profetas, eles não ouvirão, mesmo que alguém seja ressuscitado dos mortos. Se arrepender é se voltar para uma direção diferente do que você estava fazendo. Consulte o Glossário Mestre para uma definição de </w:t>
      </w:r>
      <w:r>
        <w:rPr>
          <w:b/>
          <w:lang w:val="pt_PT" w:bidi="pt_PT"/>
        </w:rPr>
        <w:t>pecado</w:t>
      </w:r>
      <w:r>
        <w:rPr>
          <w:lang w:val="pt_PT" w:bidi="pt_PT"/>
        </w:rPr>
        <w:t xml:space="preserve"> e de </w:t>
      </w:r>
      <w:r>
        <w:rPr>
          <w:b/>
          <w:lang w:val="pt_PT" w:bidi="pt_PT"/>
        </w:rPr>
        <w:t>arrepender-se</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17:1–10</w:t>
      </w:r>
      <w:r>
        <w:rPr>
          <w:lang w:val="pt_PT" w:bidi="pt_PT"/>
        </w:rPr>
      </w:r>
    </w:p>
    <w:p>
      <w:pPr>
        <w:pStyle w:val="Heading3"/>
      </w:pPr>
      <w:r>
        <w:rPr>
          <w:lang w:val="pt_PT" w:bidi="pt_PT"/>
        </w:rPr>
        <w:t>Ouvir e Sentir</w:t>
      </w:r>
    </w:p>
    <w:p>
      <w:pPr/>
      <w:r>
        <w:rPr>
          <w:lang w:val="pt_PT" w:bidi="pt_PT"/>
        </w:rPr>
      </w:r>
      <w:r>
        <w:rPr>
          <w:lang w:val="pt_PT" w:bidi="pt_PT"/>
        </w:rPr>
        <w:t>Ouça Lucas 17.1–10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se dirige aos seus discípulos. Os discípulos são aqueles que estão seguindo Jesus. Aqui isso se refere a mais do que os 12 discípulos mais próximos de Jesus. Lucas restringe isso mais tarde chamando os 12 discípulos mais próximos de “apóstolos”. Os fariseus ainda estão na multidão e, portanto, eles ainda estão ouvindo tudo o que Jesus diz. Presumimos que Jesus está continuando seu ensinamento das passagens anteriores. No entanto, não há uma indicação de tempo ou lugar no texto.</w:t>
      </w:r>
    </w:p>
    <w:p>
      <w:pPr/>
      <w:r>
        <w:rPr>
          <w:lang w:val="pt_PT" w:bidi="pt_PT"/>
        </w:rPr>
      </w:r>
      <w:r>
        <w:rPr>
          <w:lang w:val="pt_PT" w:bidi="pt_PT"/>
        </w:rPr>
        <w:t>Jesus diz aos seus discípulos que as tentações de pecar certamente virão. Algumas versões traduzem as "tentações ao pecado" como “pedras de tropeço”. A palavra para “pedra de tropeço” é uma armadilha, ou uma armadilha que alguém usaria para pegar um animal.</w:t>
      </w:r>
    </w:p>
    <w:p>
      <w:pPr/>
      <w:r>
        <w:rPr>
          <w:lang w:val="pt_PT" w:bidi="pt_PT"/>
        </w:rPr>
      </w:r>
      <w:r>
        <w:rPr>
          <w:lang w:val="pt_PT" w:bidi="pt_PT"/>
        </w:rPr>
        <w:t xml:space="preserve">Pare e olhe para a imagem da armadilha para animais. </w:t>
      </w:r>
    </w:p>
    <w:p>
      <w:pPr/>
      <w:r>
        <w:rPr>
          <w:lang w:val="pt_PT" w:bidi="pt_PT"/>
        </w:rPr>
      </w:r>
      <w:r>
        <w:rPr>
          <w:lang w:val="pt_PT" w:bidi="pt_PT"/>
        </w:rPr>
        <w:t>Jesus diz aos discípulos que aqueles que fazem com que os outros pequem suportarão grande sofrimento e angústia. Jesus diz que seria melhor ou mais favorável para aqueles que fazem “esses pequenos” pecar, amarrar uma pedra de moinho em torno de seu pescoço e ser jogado ao mar. “Esses pequenos” refere-se àqueles que são vulneráveis, pessoas que não sabem muitas coisas, ou de status mais baixo. Uma pedra de moinho é uma pedra muito grande usada para moer grãos enquanto ele estava sendo girado em um moinho. A pedra de moinho pesa aproximadamente 1500 quilos.</w:t>
      </w:r>
    </w:p>
    <w:p>
      <w:pPr/>
      <w:r>
        <w:rPr>
          <w:lang w:val="pt_PT" w:bidi="pt_PT"/>
        </w:rPr>
      </w:r>
      <w:r>
        <w:rPr>
          <w:lang w:val="pt_PT" w:bidi="pt_PT"/>
        </w:rPr>
        <w:t>Pare e olhe para a imagem da pedra de moinho.</w:t>
      </w:r>
    </w:p>
    <w:p>
      <w:pPr/>
      <w:r>
        <w:rPr>
          <w:lang w:val="pt_PT" w:bidi="pt_PT"/>
        </w:rPr>
      </w:r>
      <w:r>
        <w:rPr>
          <w:lang w:val="pt_PT" w:bidi="pt_PT"/>
        </w:rPr>
        <w:t>Jesus dá um aviso aos discípulos. Ele diz a eles para ficarem de guarda. Se um de seus irmãos, ou outro crente, pecar contra eles, os discípulos são orientados a repreender ou mostrar uma forte desaprovação a ele. Se esse irmão se arrepender depois que você o repreender, então o perdoe. Arrependimento é se afastar de um comportamento específico e fazer as coisas de forma diferente. Perdão é quando uma pessoa abre mão do direito de punir alguém que a ofendeu. Jesus diz que mesmo que essa pessoa faça algo errado com os discípulos 7 vezes e se arrependa 7 vezes, então os discípulos devem perdoar todas às vezes. O número sete simboliza muitas vezes em que alguém faz algo errado contra outra pessoa.</w:t>
      </w:r>
    </w:p>
    <w:p>
      <w:pPr/>
      <w:r>
        <w:rPr>
          <w:lang w:val="pt_PT" w:bidi="pt_PT"/>
        </w:rPr>
      </w:r>
      <w:r>
        <w:rPr>
          <w:lang w:val="pt_PT" w:bidi="pt_PT"/>
        </w:rPr>
        <w:t>Pare e discuta em equipe: conte uma história sobre uma vez em que alguém ofendeu outra pessoa, ela se arrependeu, e a pessoa o perdoou. Quando alguém em sua cultura fere outra pessoa, como ele mostra que está arrependido por seu comportamento? Como a outra pessoa mostra que ela perdoa?</w:t>
      </w:r>
    </w:p>
    <w:p>
      <w:pPr/>
      <w:r>
        <w:rPr>
          <w:lang w:val="pt_PT" w:bidi="pt_PT"/>
        </w:rPr>
      </w:r>
      <w:r>
        <w:rPr>
          <w:lang w:val="pt_PT" w:bidi="pt_PT"/>
        </w:rPr>
        <w:t>Agora Lucas chama os seguidores mais próximos de Jesus de “apóstolos” porque “apóstolos” significa mensageiros especiais. Os apóstolos pediram ao Senhor, ou Jesus, para aumentar sua fé ou confiança em Jesus. Lucas se dirige a Jesus como Senhor para afirmar ele como Deus. Os apóstolos parecem estar respondendo à ordem de perdoar as ofensas uns dos outros. Os apóstolos querem confiar mais em Jesus e ser ainda mais fiéis para segui-lo perdoando as pessoas quando as fazem mal. Novamente Lucas se refere a Jesus como Senhor. Jesus diz aos apóstolos que a fé deles fosse tão pequena quanto uma semente de mostarda, eles poderiam dizer à amoreira para se arrancar e ser lançada ao mar, e isso aconteceria. Jesus não está dizendo aos apóstolos que eles não têm fé desse tamanho. Jesus está dizendo que não é o tamanho da fé que importa, é o exercício dessa fé que é necessário. A semente de mostarda nessa cultura muitas vezes simbolizava as coisas que são as menores ou têm a menor quantidade. A amoreira era uma árvore que crescia cerca de 6 metros de altura e tinha raízes muito fortes. O fato de que Jesus diz “essa amoreira” indica que deve ter havido uma perto deles.</w:t>
      </w:r>
    </w:p>
    <w:p>
      <w:pPr/>
      <w:r>
        <w:rPr>
          <w:lang w:val="pt_PT" w:bidi="pt_PT"/>
        </w:rPr>
      </w:r>
      <w:r>
        <w:rPr>
          <w:lang w:val="pt_PT" w:bidi="pt_PT"/>
        </w:rPr>
        <w:t>Pare e discuta em equipe: pare e olhe para uma imagem de uma semente de mostarda e uma imagem da amoreira. Qual é uma das menores sementes em sua cultura? Como você descreveria a menor coisa? Como você descreve algo muito grande e forte?</w:t>
      </w:r>
    </w:p>
    <w:p>
      <w:pPr/>
      <w:r>
        <w:rPr>
          <w:lang w:val="pt_PT" w:bidi="pt_PT"/>
        </w:rPr>
      </w:r>
      <w:r>
        <w:rPr>
          <w:lang w:val="pt_PT" w:bidi="pt_PT"/>
        </w:rPr>
        <w:t>Jesus então conta uma parábola na forma de uma longa pergunta que espera uma resposta negativa. Novamente, uma parábola é uma história que usa uma situação cotidiana para trazer um ponto espiritual mais profundo. Jesus usa a situação de um servo que terminou de arar um campo ou cuidar das ovelhas. Jesus pergunta quantos deles diriam ao seu servo para entrar e comer com eles. A maioria das pessoas diria que ninguém. Eles diriam ao servo para trocar suas roupas e servir ao mestre a comida do mestre. Então o servo pode comer depois que o mestre terminar. Jesus novamente faz outra pergunta que espera uma resposta negativa. O mestre daria um agradecimento ao servo por fazer o que foi dito para fazer? Agradecimento aqui não é apenas gratidão verbal, mas colocar o mestre na dívida do servo. Jesus diz a eles que deveriam se considerar “servos indignos” quando tiverem feito o que foram ordenados a eles para fazer. Indigno é considerado não merecedor de um tratamento especial ou um favor especial. Essa é uma crítica à postura judaica, especialmente dos fariseus. Eles argumentavam que se alguém fizesse boas obras, Deus deveria recompensá-lo.</w:t>
      </w:r>
    </w:p>
    <w:p>
      <w:pPr/>
      <w:r>
        <w:rPr>
          <w:lang w:val="pt_PT" w:bidi="pt_PT"/>
        </w:rPr>
      </w:r>
      <w:r>
        <w:rPr>
          <w:lang w:val="pt_PT" w:bidi="pt_PT"/>
        </w:rPr>
        <w:t>Pare e discuta em equipe: em sua cultura, como vocês pensam que Deus responde às pessoas que fazem boas ações para Deus? Conte uma história sobre um momento em que você pensou que Deus o abençoaria de uma certa maneira porque você era obediente a ele.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Jesus se dirige aos discípulos. Jesus diz a eles que certamente coisas que fazem as pessoas a pecar vão acontecer. Mas ai daqueles que tentam e atraem as pessoas ao pecado. Seria melhor para eles morrerem com uma grande pedra pendurada em torno de seu pescoço e serem jogados ao mar, do que fazer com que qualquer um dos vulneráveis tropeçasse.</w:t>
      </w:r>
    </w:p>
    <w:p>
      <w:pPr/>
      <w:r>
        <w:rPr>
          <w:lang w:val="pt_PT" w:bidi="pt_PT"/>
        </w:rPr>
      </w:r>
      <w:r>
        <w:rPr>
          <w:b/>
          <w:lang w:val="pt_PT" w:bidi="pt_PT"/>
        </w:rPr>
        <w:t>Segunda cena:</w:t>
      </w:r>
      <w:r>
        <w:rPr>
          <w:lang w:val="pt_PT" w:bidi="pt_PT"/>
        </w:rPr>
        <w:t xml:space="preserve"> Jesus adverte os discípulos para ficarem atentos a si mesmos e repreendam um irmão em Cristo se ele pecar. Eles também devem viver uma vida de perdão, não importa quantas vezes eles tenham pecado. Os apóstolos pedem a Jesus para aumentar a fé deles.</w:t>
      </w:r>
    </w:p>
    <w:p>
      <w:pPr/>
      <w:r>
        <w:rPr>
          <w:lang w:val="pt_PT" w:bidi="pt_PT"/>
        </w:rPr>
      </w:r>
      <w:r>
        <w:rPr>
          <w:b/>
          <w:lang w:val="pt_PT" w:bidi="pt_PT"/>
        </w:rPr>
        <w:t>Terceira cena:</w:t>
      </w:r>
      <w:r>
        <w:rPr>
          <w:lang w:val="pt_PT" w:bidi="pt_PT"/>
        </w:rPr>
        <w:t xml:space="preserve"> Jesus diz aos discípulos que se eles exercessem fé do tamanho de uma semente de mostarda, poderiam dizer a uma árvore muito alta e forte se arrancar pela raiz e se plantar no mar, e ela obedeceria.</w:t>
      </w:r>
    </w:p>
    <w:p>
      <w:pPr/>
      <w:r>
        <w:rPr>
          <w:lang w:val="pt_PT" w:bidi="pt_PT"/>
        </w:rPr>
      </w:r>
      <w:r>
        <w:rPr>
          <w:b/>
          <w:lang w:val="pt_PT" w:bidi="pt_PT"/>
        </w:rPr>
        <w:t>Quarta cena:</w:t>
      </w:r>
      <w:r>
        <w:rPr>
          <w:lang w:val="pt_PT" w:bidi="pt_PT"/>
        </w:rPr>
        <w:t xml:space="preserve"> Jesus fala sobre como um servo que faz os deveres que se esperam dele não precisa de agradecimentos especiais ou reconhecimento. Da mesma maneira, os discípulos deveriam se considerar indignos de elogio por obedecer ao que eles foram comissionados a fazer.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Grupo de discípulos</w:t>
      </w:r>
    </w:p>
    <w:p>
      <w:pPr>
        <w:pStyle w:val="ListBullet"/>
        <w:spacing w:line="240" w:lineRule="auto"/>
        <w:ind w:left="720"/>
      </w:pPr>
      <w:r>
        <w:rPr>
          <w:lang w:val="pt_PT" w:bidi="pt_PT"/>
        </w:rPr>
      </w:r>
      <w:r>
        <w:rPr>
          <w:lang w:val="pt_PT" w:bidi="pt_PT"/>
        </w:rPr>
        <w:t>Pessoas que fazem com que os outros pequem</w:t>
      </w:r>
    </w:p>
    <w:p>
      <w:pPr>
        <w:pStyle w:val="ListBullet"/>
        <w:spacing w:line="240" w:lineRule="auto"/>
        <w:ind w:left="720"/>
      </w:pPr>
      <w:r>
        <w:rPr>
          <w:lang w:val="pt_PT" w:bidi="pt_PT"/>
        </w:rPr>
      </w:r>
      <w:r>
        <w:rPr>
          <w:lang w:val="pt_PT" w:bidi="pt_PT"/>
        </w:rPr>
        <w:t>Pequenos</w:t>
      </w:r>
    </w:p>
    <w:p>
      <w:pPr>
        <w:pStyle w:val="ListBullet"/>
        <w:spacing w:line="240" w:lineRule="auto"/>
        <w:ind w:left="720"/>
      </w:pPr>
      <w:r>
        <w:rPr>
          <w:lang w:val="pt_PT" w:bidi="pt_PT"/>
        </w:rPr>
      </w:r>
      <w:r>
        <w:rPr>
          <w:lang w:val="pt_PT" w:bidi="pt_PT"/>
        </w:rPr>
        <w:t>Irmão/irmã em Cristo</w:t>
      </w:r>
    </w:p>
    <w:p>
      <w:pPr>
        <w:pStyle w:val="ListBullet"/>
        <w:spacing w:line="240" w:lineRule="auto"/>
        <w:ind w:left="720"/>
      </w:pPr>
      <w:r>
        <w:rPr>
          <w:lang w:val="pt_PT" w:bidi="pt_PT"/>
        </w:rPr>
      </w:r>
      <w:r>
        <w:rPr>
          <w:lang w:val="pt_PT" w:bidi="pt_PT"/>
        </w:rPr>
        <w:t>Apóstolos (os 12)</w:t>
      </w:r>
    </w:p>
    <w:p>
      <w:pPr>
        <w:pStyle w:val="ListBullet"/>
        <w:spacing w:line="240" w:lineRule="auto"/>
        <w:ind w:left="720"/>
      </w:pPr>
      <w:r>
        <w:rPr>
          <w:lang w:val="pt_PT" w:bidi="pt_PT"/>
        </w:rPr>
      </w:r>
      <w:r>
        <w:rPr>
          <w:lang w:val="pt_PT" w:bidi="pt_PT"/>
        </w:rPr>
        <w:t>Amoreira</w:t>
      </w:r>
    </w:p>
    <w:p>
      <w:pPr>
        <w:pStyle w:val="ListBullet"/>
        <w:spacing w:line="240" w:lineRule="auto"/>
        <w:ind w:left="720"/>
      </w:pPr>
      <w:r>
        <w:rPr>
          <w:lang w:val="pt_PT" w:bidi="pt_PT"/>
        </w:rPr>
      </w:r>
      <w:r>
        <w:rPr>
          <w:lang w:val="pt_PT" w:bidi="pt_PT"/>
        </w:rPr>
        <w:t>Servo</w:t>
      </w:r>
    </w:p>
    <w:p>
      <w:pPr>
        <w:pStyle w:val="ListBullet"/>
        <w:spacing w:line="240" w:lineRule="auto"/>
        <w:ind w:left="720"/>
      </w:pPr>
      <w:r>
        <w:rPr>
          <w:lang w:val="pt_PT" w:bidi="pt_PT"/>
        </w:rPr>
      </w:r>
      <w:r>
        <w:rPr>
          <w:lang w:val="pt_PT" w:bidi="pt_PT"/>
        </w:rPr>
        <w:t>Senhor</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 xml:space="preserve">Jesus se dirige aos seus discípulos. Algumas versões começam com: “Um dia Jesus diz aos seus discípulos”, indicando que não há um tempo ou dia determinado. Algumas versões começam com “Ele disse aos discípulos”, o que significa que Jesus estava falando com os discípulos. Outras versões começam com “E Jesus disse aos discípulos”. Isso indicaria uma continuação da cena e do ambiente anteriores. Jesus diz aos discípulos que é impossível que coisas que levam as pessoas a pecar não aconteçam. Mas ai de qualquer um por meio de quem elas vêm. “Ai das pessoas” significa que coisas ruins virão às pessoas. Pessoas que fazem outros pecarem seriam melhor se morressem, tendo uma grande pedra pendurada no pescoço e sendo lançadas ao mar, do que fazerem qualquer um dos vulneráveis tropeçar. </w:t>
      </w:r>
    </w:p>
    <w:p>
      <w:pPr/>
      <w:r>
        <w:rPr>
          <w:lang w:val="pt_PT" w:bidi="pt_PT"/>
        </w:rPr>
      </w:r>
      <w:r>
        <w:rPr>
          <w:lang w:val="pt_PT" w:bidi="pt_PT"/>
        </w:rPr>
        <w:t>Como uma equipe, crie um espaço onde vocês possam colocar qualquer tipo de obstáculo, como rochas, cadeiras, caixas e mesas do outro lado do espaço. Juntem-se. Faça uma pessoa ficar de olhos vendados e a outra sem. Peça que a pessoa que vê conduza a pessoa com os olhos vendados em torno dos obstáculos de uma extremidade do espaço à outra sem tropeçar em um obstáculo. Conduza-os apenas com sua voz, dizendo a eles para onde ir primeiro. Então troque e a segunda pessoa os leva pela mão. Discuta o quão fácil ou difícil era conduzir. Era mais fácil liderar pela mão ou pela voz?</w:t>
      </w:r>
    </w:p>
    <w:p>
      <w:pPr/>
      <w:r>
        <w:rPr>
          <w:lang w:val="pt_PT" w:bidi="pt_PT"/>
        </w:rPr>
      </w:r>
      <w:r>
        <w:rPr>
          <w:lang w:val="pt_PT" w:bidi="pt_PT"/>
        </w:rPr>
        <w:t>Jesus adverte os discípulos para ficarem atentos a si mesmos e repreendam outro crente se ele pecar contra eles. Os discípulos precisam perdoar, mesmo que aquele crente peque contra eles 7 vezes por dia e então se arrependa toda vez. Os apóstolos dizem ao Senhor Jesus: “Aumente nossa fé”.</w:t>
      </w:r>
    </w:p>
    <w:p>
      <w:pPr/>
      <w:r>
        <w:rPr>
          <w:lang w:val="pt_PT" w:bidi="pt_PT"/>
        </w:rPr>
      </w:r>
      <w:r>
        <w:rPr>
          <w:lang w:val="pt_PT" w:bidi="pt_PT"/>
        </w:rPr>
        <w:t xml:space="preserve">O comentário de Jesus de que, </w:t>
      </w:r>
      <w:r>
        <w:rPr>
          <w:b/>
          <w:lang w:val="pt_PT" w:bidi="pt_PT"/>
        </w:rPr>
        <w:t>se</w:t>
      </w:r>
      <w:r>
        <w:rPr>
          <w:lang w:val="pt_PT" w:bidi="pt_PT"/>
        </w:rPr>
        <w:t xml:space="preserve"> eles tivessem fé do tamanho de uma semente de mostarda, não seria isso que indicaria que sua fé não é grande. Jesus está dizendo a eles que precisam colocar essa fé que eles têm em ação. Jesus diz aos discípulos que se eles exercessem fé do tamanho de uma semente de mostarda, poderiam dizer a uma árvore muito alta e forte se arrancar pela raiz e se plantar no mar, e ela obedeceria. Jesus usa a palavra “essa amoreira”, o que significa que provavelmente há uma muito perto deles.</w:t>
      </w:r>
    </w:p>
    <w:p>
      <w:pPr/>
      <w:r>
        <w:rPr>
          <w:lang w:val="pt_PT" w:bidi="pt_PT"/>
        </w:rPr>
      </w:r>
      <w:r>
        <w:rPr>
          <w:lang w:val="pt_PT" w:bidi="pt_PT"/>
        </w:rPr>
        <w:t>Olhe novamente para a imagem da semente de mostarda e da amoreira.</w:t>
      </w:r>
    </w:p>
    <w:p>
      <w:pPr/>
      <w:r>
        <w:rPr>
          <w:lang w:val="pt_PT" w:bidi="pt_PT"/>
        </w:rPr>
      </w:r>
      <w:r>
        <w:rPr>
          <w:lang w:val="pt_PT" w:bidi="pt_PT"/>
        </w:rPr>
        <w:t>Jesus fala sobre como um servo que cumpre seus deveres não precisa receber agradecimentos especiais ou reconhecimento. Da mesma maneira, os discípulos deveriam se considerar indignos de elogio por obedecer ao que eles foram comissionados a fazer.</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Grupo de discípulos</w:t>
      </w:r>
    </w:p>
    <w:p>
      <w:pPr>
        <w:pStyle w:val="ListBullet"/>
        <w:spacing w:line="240" w:lineRule="auto"/>
        <w:ind w:left="720"/>
      </w:pPr>
      <w:r>
        <w:rPr>
          <w:lang w:val="pt_PT" w:bidi="pt_PT"/>
        </w:rPr>
      </w:r>
      <w:r>
        <w:rPr>
          <w:lang w:val="pt_PT" w:bidi="pt_PT"/>
        </w:rPr>
        <w:t>Pessoas que fazem com que outros pequem com uma grande pedra em torno de seu pescoço</w:t>
      </w:r>
    </w:p>
    <w:p>
      <w:pPr>
        <w:pStyle w:val="ListBullet"/>
        <w:spacing w:line="240" w:lineRule="auto"/>
        <w:ind w:left="720"/>
      </w:pPr>
      <w:r>
        <w:rPr>
          <w:lang w:val="pt_PT" w:bidi="pt_PT"/>
        </w:rPr>
      </w:r>
      <w:r>
        <w:rPr>
          <w:lang w:val="pt_PT" w:bidi="pt_PT"/>
        </w:rPr>
        <w:t>Pequenos</w:t>
      </w:r>
    </w:p>
    <w:p>
      <w:pPr>
        <w:pStyle w:val="ListBullet"/>
        <w:spacing w:line="240" w:lineRule="auto"/>
        <w:ind w:left="720"/>
      </w:pPr>
      <w:r>
        <w:rPr>
          <w:lang w:val="pt_PT" w:bidi="pt_PT"/>
        </w:rPr>
      </w:r>
      <w:r>
        <w:rPr>
          <w:lang w:val="pt_PT" w:bidi="pt_PT"/>
        </w:rPr>
        <w:t>Irmão/irmã em Cristo</w:t>
      </w:r>
    </w:p>
    <w:p>
      <w:pPr>
        <w:pStyle w:val="ListBullet"/>
        <w:spacing w:line="240" w:lineRule="auto"/>
        <w:ind w:left="720"/>
      </w:pPr>
      <w:r>
        <w:rPr>
          <w:lang w:val="pt_PT" w:bidi="pt_PT"/>
        </w:rPr>
      </w:r>
      <w:r>
        <w:rPr>
          <w:lang w:val="pt_PT" w:bidi="pt_PT"/>
        </w:rPr>
        <w:t>Apóstolos (os 12)</w:t>
      </w:r>
    </w:p>
    <w:p>
      <w:pPr>
        <w:pStyle w:val="ListBullet"/>
        <w:spacing w:line="240" w:lineRule="auto"/>
        <w:ind w:left="720"/>
      </w:pPr>
      <w:r>
        <w:rPr>
          <w:lang w:val="pt_PT" w:bidi="pt_PT"/>
        </w:rPr>
      </w:r>
      <w:r>
        <w:rPr>
          <w:lang w:val="pt_PT" w:bidi="pt_PT"/>
        </w:rPr>
        <w:t>Amoreira</w:t>
      </w:r>
    </w:p>
    <w:p>
      <w:pPr>
        <w:pStyle w:val="ListBullet"/>
        <w:spacing w:line="240" w:lineRule="auto"/>
        <w:ind w:left="720"/>
      </w:pPr>
      <w:r>
        <w:rPr>
          <w:lang w:val="pt_PT" w:bidi="pt_PT"/>
        </w:rPr>
      </w:r>
      <w:r>
        <w:rPr>
          <w:lang w:val="pt_PT" w:bidi="pt_PT"/>
        </w:rPr>
        <w:t>Servo</w:t>
      </w:r>
    </w:p>
    <w:p>
      <w:pPr>
        <w:pStyle w:val="ListBullet"/>
        <w:spacing w:line="240" w:lineRule="auto"/>
        <w:ind w:left="720"/>
      </w:pPr>
      <w:r>
        <w:rPr>
          <w:lang w:val="pt_PT" w:bidi="pt_PT"/>
        </w:rPr>
      </w:r>
      <w:r>
        <w:rPr>
          <w:lang w:val="pt_PT" w:bidi="pt_PT"/>
        </w:rPr>
        <w:t>Senhor</w:t>
      </w:r>
    </w:p>
    <w:p>
      <w:pPr/>
      <w:r>
        <w:rPr>
          <w:lang w:val="pt_PT" w:bidi="pt_PT"/>
        </w:rPr>
      </w:r>
      <w:r>
        <w:rPr>
          <w:lang w:val="pt_PT" w:bidi="pt_PT"/>
        </w:rPr>
        <w:t>Peça à equipe que represente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esta história pela segunda vez, interrompa-os em certos momentos. Certifique-se de encenar o que Jesus está dizendo aos discípulos.</w:t>
      </w:r>
    </w:p>
    <w:p>
      <w:pPr/>
      <w:r>
        <w:rPr>
          <w:lang w:val="pt_PT" w:bidi="pt_PT"/>
        </w:rPr>
      </w:r>
      <w:r>
        <w:rPr>
          <w:lang w:val="pt_PT" w:bidi="pt_PT"/>
        </w:rPr>
        <w:t>Jesus se dirige aos discípulos. Jesus diz a eles que é impossível que coisas que levam as pessoas a pecar não aconteçam. Mas ai de qualquer um por meio de quem elas vêm. Seria melhor para eles morrerem com uma grande pedra pendurada em torno de seu pescoço e serem jogados ao mar, do que fazer com que qualquer um dos pequeninos tropece.</w:t>
      </w:r>
    </w:p>
    <w:p>
      <w:pPr/>
      <w:r>
        <w:rPr>
          <w:lang w:val="pt_PT" w:bidi="pt_PT"/>
        </w:rPr>
      </w:r>
      <w:r>
        <w:rPr>
          <w:lang w:val="pt_PT" w:bidi="pt_PT"/>
        </w:rPr>
        <w:t>Jesus adverte os discípulos para ficarem atentos a si mesmos e repreendam outro crente se ele pecar contra eles. Os discípulos precisam perdoar, mesmo que aquele crente peque contra eles 7 vezes por dia e então se arrependa toda vez.</w:t>
      </w:r>
    </w:p>
    <w:p>
      <w:pPr/>
      <w:r>
        <w:rPr>
          <w:lang w:val="pt_PT" w:bidi="pt_PT"/>
        </w:rPr>
      </w:r>
      <w:r>
        <w:rPr>
          <w:lang w:val="pt_PT" w:bidi="pt_PT"/>
        </w:rPr>
        <w:t>Pare a ação: pergunte aos que estão interpretando os discípulos como eles se sentem. Ouça coisas como: “Surpreso com a rapidez com que quero ficar zangado com alguém que me faz mal”. “Não tenho certeza se posso realmente viver de acordo com o que Jesus está dizendo”. “Preocupado sobre como fazer isso, na prática”. Reiniciem a encenação.</w:t>
      </w:r>
    </w:p>
    <w:p>
      <w:pPr/>
      <w:r>
        <w:rPr>
          <w:lang w:val="pt_PT" w:bidi="pt_PT"/>
        </w:rPr>
      </w:r>
      <w:r>
        <w:rPr>
          <w:lang w:val="pt_PT" w:bidi="pt_PT"/>
        </w:rPr>
        <w:t>Os apóstolos dizem ao Senhor: “Aumente nossa fé”. Jesus diz aos discípulos que se eles exercessem fé do tamanho de uma semente de mostarda, poderiam dizer a uma árvore muito alta e forte se arrancar pela raiz e se plantar no mar, e ela obedeceria.</w:t>
      </w:r>
    </w:p>
    <w:p>
      <w:pPr/>
      <w:r>
        <w:rPr>
          <w:lang w:val="pt_PT" w:bidi="pt_PT"/>
        </w:rPr>
      </w:r>
      <w:r>
        <w:rPr>
          <w:lang w:val="pt_PT" w:bidi="pt_PT"/>
        </w:rPr>
        <w:t>Pare a ação: pergunte aos que estão interpretando os discípulos como eles se sentem. Ouça coisas como: “Chocado por podermos fazer essas coisas”. “Quero tentar”.</w:t>
      </w:r>
    </w:p>
    <w:p>
      <w:pPr/>
      <w:r>
        <w:rPr>
          <w:lang w:val="pt_PT" w:bidi="pt_PT"/>
        </w:rPr>
      </w:r>
      <w:r>
        <w:rPr>
          <w:lang w:val="pt_PT" w:bidi="pt_PT"/>
        </w:rPr>
        <w:t>Jesus fala sobre como um servo que cumpre seus deveres não precisa receber agradecimentos especiais ou reconhecimento. Da mesma maneira, os discípulos deveriam se considerar indignos de elogio por obedecer ao que eles foram comissionados a fazer.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se dirige aos </w:t>
      </w:r>
      <w:r>
        <w:rPr>
          <w:b/>
          <w:lang w:val="pt_PT" w:bidi="pt_PT"/>
        </w:rPr>
        <w:t>discípulos</w:t>
      </w:r>
      <w:r>
        <w:rPr>
          <w:lang w:val="pt_PT" w:bidi="pt_PT"/>
        </w:rPr>
        <w:t xml:space="preserve">. Os </w:t>
      </w:r>
      <w:r>
        <w:rPr>
          <w:lang w:val="pt_PT" w:bidi="pt_PT"/>
        </w:rPr>
        <w:t>discípulos</w:t>
      </w:r>
      <w:r>
        <w:rPr>
          <w:lang w:val="pt_PT" w:bidi="pt_PT"/>
        </w:rPr>
        <w:t xml:space="preserve"> são os seguidores de Jesus. Esse contexto indica que há mais do que apenas os 12 discípulos a quem Jesus está se dirigindo. Jesus diz aos discípulos que as </w:t>
      </w:r>
      <w:r>
        <w:rPr>
          <w:b/>
          <w:lang w:val="pt_PT" w:bidi="pt_PT"/>
        </w:rPr>
        <w:t>pedras de tropeço</w:t>
      </w:r>
      <w:r>
        <w:rPr>
          <w:lang w:val="pt_PT" w:bidi="pt_PT"/>
        </w:rPr>
        <w:t xml:space="preserve"> certamente virão. Uma pedra de tropeço é uma palavra para uma armadilha, especificamente para pegar animais. Jesus usa essa palavra para indicar algo que faz com que as pessoas pequem.</w:t>
      </w:r>
    </w:p>
    <w:p>
      <w:pPr/>
      <w:r>
        <w:rPr>
          <w:lang w:val="pt_PT" w:bidi="pt_PT"/>
        </w:rPr>
      </w:r>
      <w:r>
        <w:rPr>
          <w:lang w:val="pt_PT" w:bidi="pt_PT"/>
        </w:rPr>
        <w:t xml:space="preserve">Jesus diz aos discípulos que aqueles que fazem com que os outros pequem suportarão grande sofrimento e angústia. Jesus diz que seria melhor ou mais favorável para aqueles que fazem </w:t>
      </w:r>
      <w:r>
        <w:rPr>
          <w:b/>
          <w:lang w:val="pt_PT" w:bidi="pt_PT"/>
        </w:rPr>
        <w:t>esses pequenos</w:t>
      </w:r>
      <w:r>
        <w:rPr>
          <w:lang w:val="pt_PT" w:bidi="pt_PT"/>
        </w:rPr>
        <w:t xml:space="preserve"> pecar, amarrar uma </w:t>
      </w:r>
      <w:r>
        <w:rPr>
          <w:b/>
          <w:lang w:val="pt_PT" w:bidi="pt_PT"/>
        </w:rPr>
        <w:t>pedra de moinho</w:t>
      </w:r>
      <w:r>
        <w:rPr>
          <w:lang w:val="pt_PT" w:bidi="pt_PT"/>
        </w:rPr>
        <w:t xml:space="preserve"> em torno de seu pescoço e ser jogado ao mar. “Esses pequenos” refere-se àqueles que são vulneráveis ou de status sem importância. Uma pedra de moinho é uma pedra muito grande usada para moer grãos enquanto ele estava sendo girado em um moinho. A pedra de moinho pesa aproximadamente 1500 quilos.</w:t>
      </w:r>
    </w:p>
    <w:p>
      <w:pPr/>
      <w:r>
        <w:rPr>
          <w:lang w:val="pt_PT" w:bidi="pt_PT"/>
        </w:rPr>
      </w:r>
      <w:r>
        <w:rPr>
          <w:lang w:val="pt_PT" w:bidi="pt_PT"/>
        </w:rPr>
        <w:t xml:space="preserve">Jesus dá um aviso aos discípulos. Ele diz a eles para ficarem de guarda. Se um de seus irmãos, ou outro crente, </w:t>
      </w:r>
      <w:r>
        <w:rPr>
          <w:b/>
          <w:lang w:val="pt_PT" w:bidi="pt_PT"/>
        </w:rPr>
        <w:t>pecar</w:t>
      </w:r>
      <w:r>
        <w:rPr>
          <w:lang w:val="pt_PT" w:bidi="pt_PT"/>
        </w:rPr>
        <w:t xml:space="preserve"> contra eles, os discípulos são orientados a </w:t>
      </w:r>
      <w:r>
        <w:rPr>
          <w:b/>
          <w:lang w:val="pt_PT" w:bidi="pt_PT"/>
        </w:rPr>
        <w:t>repreender</w:t>
      </w:r>
      <w:r>
        <w:rPr>
          <w:lang w:val="pt_PT" w:bidi="pt_PT"/>
        </w:rPr>
        <w:t xml:space="preserve"> essa pessoa. O pecado é um ato de desobediência contra Deus. Consulte o Glossário Mestre para a definição de </w:t>
      </w:r>
      <w:r>
        <w:rPr>
          <w:lang w:val="pt_PT" w:bidi="pt_PT"/>
        </w:rPr>
        <w:t>pecado</w:t>
      </w:r>
      <w:r>
        <w:rPr>
          <w:lang w:val="pt_PT" w:bidi="pt_PT"/>
        </w:rPr>
        <w:t xml:space="preserve">. Repreender é expressar uma forte desaprovação de alguém ou de suas ações. Se depois da repreensão, esse irmão </w:t>
      </w:r>
      <w:r>
        <w:rPr>
          <w:b/>
          <w:lang w:val="pt_PT" w:bidi="pt_PT"/>
        </w:rPr>
        <w:t>se arrepender</w:t>
      </w:r>
      <w:r>
        <w:rPr>
          <w:lang w:val="pt_PT" w:bidi="pt_PT"/>
        </w:rPr>
        <w:t xml:space="preserve">, então os </w:t>
      </w:r>
      <w:r>
        <w:rPr>
          <w:b/>
          <w:lang w:val="pt_PT" w:bidi="pt_PT"/>
        </w:rPr>
        <w:t>perdoe</w:t>
      </w:r>
      <w:r>
        <w:rPr>
          <w:lang w:val="pt_PT" w:bidi="pt_PT"/>
        </w:rPr>
        <w:t xml:space="preserve">. Arrependimento é se afastar de um comportamento específico e fazer as coisas de forma diferente. Perdão é quando uma pessoa abre mão do direito de punir alguém que a ofendeu. Use a mesma palavra que você usou em Lucas antes para traduzir tanto arrepender-se quanto perdoar. Consulte o Glossário Mestre para uma definição de </w:t>
      </w:r>
      <w:r>
        <w:rPr>
          <w:lang w:val="pt_PT" w:bidi="pt_PT"/>
        </w:rPr>
        <w:t>arrepender-se</w:t>
      </w:r>
      <w:r>
        <w:rPr>
          <w:lang w:val="pt_PT" w:bidi="pt_PT"/>
        </w:rPr>
        <w:t xml:space="preserve"> e </w:t>
      </w:r>
      <w:r>
        <w:rPr>
          <w:lang w:val="pt_PT" w:bidi="pt_PT"/>
        </w:rPr>
        <w:t>perdão</w:t>
      </w:r>
      <w:r>
        <w:rPr>
          <w:lang w:val="pt_PT" w:bidi="pt_PT"/>
        </w:rPr>
        <w:t>.</w:t>
      </w:r>
    </w:p>
    <w:p>
      <w:pPr/>
      <w:r>
        <w:rPr>
          <w:lang w:val="pt_PT" w:bidi="pt_PT"/>
        </w:rPr>
      </w:r>
      <w:r>
        <w:rPr>
          <w:lang w:val="pt_PT" w:bidi="pt_PT"/>
        </w:rPr>
        <w:t xml:space="preserve">Jesus diz que mesmo que essa pessoa faça algo errado com os discípulos 7 vezes e se arrependa 7 vezes, então os discípulos devem perdoar todas às vezes. </w:t>
      </w:r>
    </w:p>
    <w:p>
      <w:pPr/>
      <w:r>
        <w:rPr>
          <w:lang w:val="pt_PT" w:bidi="pt_PT"/>
        </w:rPr>
      </w:r>
      <w:r>
        <w:rPr>
          <w:lang w:val="pt_PT" w:bidi="pt_PT"/>
        </w:rPr>
        <w:t xml:space="preserve">Lucas usa o termo </w:t>
      </w:r>
      <w:r>
        <w:rPr>
          <w:b/>
          <w:lang w:val="pt_PT" w:bidi="pt_PT"/>
        </w:rPr>
        <w:t>apóstolos</w:t>
      </w:r>
      <w:r>
        <w:rPr>
          <w:lang w:val="pt_PT" w:bidi="pt_PT"/>
        </w:rPr>
        <w:t xml:space="preserve"> para designar os 12 seguidores mais próximos de Jesus que estão no grupo maior de discípulos. Os apóstolos são mensageiros especiais de Jesus. Consulte o Glossário Mestre para a definição de </w:t>
      </w:r>
      <w:r>
        <w:rPr>
          <w:lang w:val="pt_PT" w:bidi="pt_PT"/>
        </w:rPr>
        <w:t>apóstolos</w:t>
      </w:r>
      <w:r>
        <w:rPr>
          <w:lang w:val="pt_PT" w:bidi="pt_PT"/>
        </w:rPr>
        <w:t xml:space="preserve">. Lucas diz que os apóstolos pedem ao Senhor para ajudá-los a aumentar sua </w:t>
      </w:r>
      <w:r>
        <w:rPr>
          <w:lang w:val="pt_PT" w:bidi="pt_PT"/>
        </w:rPr>
        <w:t>fé</w:t>
      </w:r>
      <w:r>
        <w:rPr>
          <w:lang w:val="pt_PT" w:bidi="pt_PT"/>
        </w:rPr>
        <w:t xml:space="preserve">. Jesus diz aos apóstolos que se a </w:t>
      </w:r>
      <w:r>
        <w:rPr>
          <w:b/>
          <w:lang w:val="pt_PT" w:bidi="pt_PT"/>
        </w:rPr>
        <w:t>fé</w:t>
      </w:r>
      <w:r>
        <w:rPr>
          <w:lang w:val="pt_PT" w:bidi="pt_PT"/>
        </w:rPr>
        <w:t xml:space="preserve"> deles fosse tão pequena quanto uma semente de mostarda, eles poderiam dizer à amoreira para se arrancar e ser lançada ao mar, e isso aconteceria.</w:t>
      </w:r>
    </w:p>
    <w:p>
      <w:pPr/>
      <w:r>
        <w:rPr>
          <w:lang w:val="pt_PT" w:bidi="pt_PT"/>
        </w:rPr>
      </w:r>
      <w:r>
        <w:rPr>
          <w:lang w:val="pt_PT" w:bidi="pt_PT"/>
        </w:rPr>
        <w:t xml:space="preserve">Jesus então conta a história de um </w:t>
      </w:r>
      <w:r>
        <w:rPr>
          <w:lang w:val="pt_PT" w:bidi="pt_PT"/>
        </w:rPr>
        <w:t>servo</w:t>
      </w:r>
      <w:r>
        <w:rPr>
          <w:lang w:val="pt_PT" w:bidi="pt_PT"/>
        </w:rPr>
        <w:t xml:space="preserve"> que terminou de arar um campo ou cuidar das ovelhas. Jesus pergunta quantos deles diriam ao seu servo para entrar e comer com eles. A resposta presumida é que nenhum deles. Eles diriam ao servo para trocar suas roupas e servir ao mestre a comida do mestre. Então o servo pode comer depois que o mestre terminar. Jesus novamente faz outra pergunta que espera uma resposta negativa. O mestre faria um agradecimento ao servo por fazer o que foi dito para fazer? Jesus diz a eles que deveriam se considerar “servos indignos” quando tiverem feito o que foram ordenados a eles para fazer.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17:11–19</w:t>
      </w:r>
      <w:r>
        <w:rPr>
          <w:lang w:val="pt_PT" w:bidi="pt_PT"/>
        </w:rPr>
      </w:r>
    </w:p>
    <w:p>
      <w:pPr>
        <w:pStyle w:val="Heading3"/>
      </w:pPr>
      <w:r>
        <w:rPr>
          <w:lang w:val="pt_PT" w:bidi="pt_PT"/>
        </w:rPr>
        <w:t>Ouvir e Sentir</w:t>
      </w:r>
    </w:p>
    <w:p>
      <w:pPr/>
      <w:r>
        <w:rPr>
          <w:lang w:val="pt_PT" w:bidi="pt_PT"/>
        </w:rPr>
      </w:r>
      <w:r>
        <w:rPr>
          <w:lang w:val="pt_PT" w:bidi="pt_PT"/>
        </w:rPr>
        <w:t>Ouça Lucas 17.11–19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está em seu caminho da Galileia para Jerusalém. Essa é a última viagem de Jesus a Jerusalém. Essa viagem a Jerusalém terminará com a morte de Jesus. No caminho, Jesus está passando entre a região de Samaria e a região da Galileia. Não sabemos exatamente onde Jesus estava, mas presumimos que ele estava cruzando a fronteira entre as duas. Lucas menciona Samaria e Galileia para sabermos que Jesus está em uma área com judeus e gentios. Os judeus evitavam a Samaria ao máximo. Judeus e samaritanos não gostavam uns dos outros. Os samaritanos eram judeus que haviam se casado com pagãos, ou não judeus. Os samaritanos insistiam que o monte. Gerazim era o lugar onde Moisés queria que eles adorassem a Deus. Os samaritanos se recusaram a adorar a Deus em Jerusalém. Os judeus consideravam os samaritanos mestiços que haviam contaminado a verdadeira religião. Os judeus gostavam menos deles do que dos pagãos.</w:t>
      </w:r>
    </w:p>
    <w:p>
      <w:pPr/>
      <w:r>
        <w:rPr>
          <w:lang w:val="pt_PT" w:bidi="pt_PT"/>
        </w:rPr>
      </w:r>
      <w:r>
        <w:rPr>
          <w:lang w:val="pt_PT" w:bidi="pt_PT"/>
        </w:rPr>
        <w:t>Pare e olhe para o mapa da Galileia a Jerusalém e veja onde estão as fronteiras da Galileia e Samaria. Discuta sobre grupo de pessoas em sua cultura que não gostam umas das outras. Por que eles não gostam uns dos outros?</w:t>
      </w:r>
    </w:p>
    <w:p>
      <w:pPr/>
      <w:r>
        <w:rPr>
          <w:lang w:val="pt_PT" w:bidi="pt_PT"/>
        </w:rPr>
      </w:r>
      <w:r>
        <w:rPr>
          <w:lang w:val="pt_PT" w:bidi="pt_PT"/>
        </w:rPr>
        <w:t>Não sabemos o nome da aldeia em que Jesus está entrando quando os dez leprosos o chamam. Um leproso é uma pessoa com lepra. A lepra era uma variedade de doenças de pele que tornavam as pessoas impuras e incapazes de viver entre a comunidade. Como Jesus estava entre Samaria e a Galileia, é compreensível que os leprosos fossem judeus e samaritanos. Os leprosos estavam longe o suficiente da entrada da aldeia para guardar a lei que exigia que estivessem fora dos portões, ou das entradas da aldeia. Mas eles estavam perto o suficiente para ainda poderem receber ajuda e caridade daqueles que entravam e saíam da aldeia.</w:t>
      </w:r>
    </w:p>
    <w:p>
      <w:pPr/>
      <w:r>
        <w:rPr>
          <w:lang w:val="pt_PT" w:bidi="pt_PT"/>
        </w:rPr>
      </w:r>
      <w:r>
        <w:rPr>
          <w:lang w:val="pt_PT" w:bidi="pt_PT"/>
        </w:rPr>
        <w:t>Pare e discuta em equipe: descreva quaisquer grupos de pessoas em sua cultura que não são tipicamente bem-vindos à comunidade. Descreva as pessoas em sua cultura que são expulsas da comunidade por qualquer razão.</w:t>
      </w:r>
    </w:p>
    <w:p>
      <w:pPr/>
      <w:r>
        <w:rPr>
          <w:lang w:val="pt_PT" w:bidi="pt_PT"/>
        </w:rPr>
      </w:r>
      <w:r>
        <w:rPr>
          <w:lang w:val="pt_PT" w:bidi="pt_PT"/>
        </w:rPr>
        <w:t>Os leprosos clamam que Jesus tenha misericórdia deles. Eles chamam Jesus de mestre, o que mostra que eles entendem a autoridade de Jesus. É provável que eles tenham ouvido histórias das muitas pessoas que Jesus curou. Seu chamado por misericórdia é um pedido de cura.</w:t>
      </w:r>
    </w:p>
    <w:p>
      <w:pPr/>
      <w:r>
        <w:rPr>
          <w:lang w:val="pt_PT" w:bidi="pt_PT"/>
        </w:rPr>
      </w:r>
      <w:r>
        <w:rPr>
          <w:lang w:val="pt_PT" w:bidi="pt_PT"/>
        </w:rPr>
        <w:t>Jesus diz aos leprosos para irem se mostrarem aos sacerdotes. A resposta de Jesus requer que os homens confiem que o que ele diz acontecerá. Quando Jesus diz a eles para irem aos sacerdotes, ele está dizendo que eles serão curados e, portanto, ritualmente purificados. Normalmente, as pessoas iam ao sacerdote depois que eram curadas. Os sacerdotes inspecionariam os homens para dizer a eles que estavam ritualmente limpos e os restaurariam à sua comunidade. Um dos trabalhos do sacerdote era ajudar as pessoas a interagir com Deus. Os sacerdotes inspecionavam as pessoas que haviam sido ritualmente impuras para declará-las ritualmente puras novamente. Então as pessoas poderiam adorar a Deus com os outros novamente e se juntar à sociedade novamente. Os judeus nesse grupo teriam ido aos sacerdotes judeus, e os samaritanos nesse grupo teriam ido aos sacerdotes samaritanos.</w:t>
      </w:r>
    </w:p>
    <w:p>
      <w:pPr/>
      <w:r>
        <w:rPr>
          <w:lang w:val="pt_PT" w:bidi="pt_PT"/>
        </w:rPr>
      </w:r>
      <w:r>
        <w:rPr>
          <w:lang w:val="pt_PT" w:bidi="pt_PT"/>
        </w:rPr>
        <w:t>À medida que os homens seguem seu caminho, eles são purificados. Isso significa que não apenas seus corpos foram curados, mas eles foram capazes de retornar à sua comunidade e suas famílias. Um dos dez leprosos notou que ele havia sido curado. Esse homem se voltou e glorificou, ou louvou, a Deus em alta voz. Glorificar significa honrar e falar bem de alguém. Esse leproso também caiu aos pés de Jesus agradecendo a ele. Cair aos pés de alguém era um ato de submissão e reconhecimento de sua autoridade. O leproso está reconhecendo Jesus como aquele que está trazendo o reino de Deus. O leproso honra Jesus caindo aos seus pés. Então Lucas nos surpreende dizendo que esse leproso era um samaritano. É inteiramente possível que os outros 9 leprosos fossem judeus.</w:t>
      </w:r>
    </w:p>
    <w:p>
      <w:pPr/>
      <w:r>
        <w:rPr>
          <w:lang w:val="pt_PT" w:bidi="pt_PT"/>
        </w:rPr>
      </w:r>
      <w:r>
        <w:rPr>
          <w:lang w:val="pt_PT" w:bidi="pt_PT"/>
        </w:rPr>
        <w:t>Jesus faz uma pergunta que não precisa de uma resposta, mas indica a sua surpresa. “Onde estão os outros 9? Eles não foram purificados também? Ninguém mais retornou, exceto esse estrangeiro?”. Presumimos que os discípulos de Jesus estão com ele nessa jornada e é com eles que ele está falando. Observe também que os outros 9 foram purificados, mas é possível que eles não tenham notado, ou pelo menos não expressaram a mesma gratidão. Jesus não está dizendo que eles não tinham fé, mas está observando que eles não glorificaram a Deus ou deram graças a ele.</w:t>
      </w:r>
    </w:p>
    <w:p>
      <w:pPr/>
      <w:r>
        <w:rPr>
          <w:lang w:val="pt_PT" w:bidi="pt_PT"/>
        </w:rPr>
      </w:r>
      <w:r>
        <w:rPr>
          <w:lang w:val="pt_PT" w:bidi="pt_PT"/>
        </w:rPr>
        <w:t>Conte uma história de alguém que você conhece em sua cultura que foi curado, de maneira física ou emocional. Qual foi a resposta dessa pessoa? Ela ficou grata? Ela deu crédito a Deus, ou a outra pessoa, ou coisa?</w:t>
      </w:r>
    </w:p>
    <w:p>
      <w:pPr/>
      <w:r>
        <w:rPr>
          <w:lang w:val="pt_PT" w:bidi="pt_PT"/>
        </w:rPr>
      </w:r>
      <w:r>
        <w:rPr>
          <w:lang w:val="pt_PT" w:bidi="pt_PT"/>
        </w:rPr>
        <w:t>O termo “estrangeiro” não é usado em nenhum outro lugar do Novo Testamento. Esse termo passa a ideia de alguém que nasceu na família errada. Essa palavra, no entanto, é a mesma palavra usada no templo que proibia os estrangeiros de entrarem no lugar de adoração reservado aos judeus. Jesus está notando que o estrangeiro tem uma melhor compreensão do verdadeiro objeto e lugar de adoração do que os judeus curados. Jesus então diz ao samaritano para se levantar e ir. O samaritano confiou em Jesus, então ele foi curado ou salvo. A palavra usada para curado aqui significa mais do que apenas cura física. Pode significar tanto cura física como espiritual, ou ser feito completo, ou inteiro. Jesus está dizendo ao homem que ele foi tornado ritualmente puro e foi restaurado à sua comunidade.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e seus discípulos estão viajando da Galileia para Jerusalém. Fora de uma aldeia, dez leprosos chamam a Jesus por misericórdia. Jesus diz aos leprosos para irem se mostrarem ao sacerdote. Enquanto os leprosos entravavam, eles foram curados.</w:t>
      </w:r>
    </w:p>
    <w:p>
      <w:pPr/>
      <w:r>
        <w:rPr>
          <w:lang w:val="pt_PT" w:bidi="pt_PT"/>
        </w:rPr>
      </w:r>
      <w:r>
        <w:rPr>
          <w:b/>
          <w:lang w:val="pt_PT" w:bidi="pt_PT"/>
        </w:rPr>
        <w:t>Segunda cena:</w:t>
      </w:r>
      <w:r>
        <w:rPr>
          <w:lang w:val="pt_PT" w:bidi="pt_PT"/>
        </w:rPr>
        <w:t xml:space="preserve"> um dos leprosos, que era um samaritano, volta a Jesus se alegrando e louvando a Deus. O samaritano cai aos pés de Jesus e agradece a ele pelo que ele fez.</w:t>
      </w:r>
    </w:p>
    <w:p>
      <w:pPr/>
      <w:r>
        <w:rPr>
          <w:lang w:val="pt_PT" w:bidi="pt_PT"/>
        </w:rPr>
      </w:r>
      <w:r>
        <w:rPr>
          <w:b/>
          <w:lang w:val="pt_PT" w:bidi="pt_PT"/>
        </w:rPr>
        <w:t>Terceira cena:</w:t>
      </w:r>
      <w:r>
        <w:rPr>
          <w:lang w:val="pt_PT" w:bidi="pt_PT"/>
        </w:rPr>
        <w:t xml:space="preserve"> Jesus pergunta onde estavam os outros 9 leprosos que foram curados, e por que apenas o estrangeiro estava lá louvando a Deus. Jesus diz ao samaritano para se levantar e ir porque a fé do samaritano o curou.</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10 leprosos (1 que volta a Jesus)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continua indo da Galileia para Jerusalém. Ele chega à fronteira da Galileia com a Samaria. Olhe novamente para o mapa da rota da Galileia a Jerusalém passando pela Samaria.</w:t>
      </w:r>
    </w:p>
    <w:p>
      <w:pPr/>
      <w:r>
        <w:rPr>
          <w:lang w:val="pt_PT" w:bidi="pt_PT"/>
        </w:rPr>
      </w:r>
      <w:r>
        <w:rPr>
          <w:lang w:val="pt_PT" w:bidi="pt_PT"/>
        </w:rPr>
        <w:t>Enquanto Jesus entrou em uma aldeia, ou quando estava se aproximando de uma entrada da aldeia, dez leprosos vieram em sua direção, mas ficaram à distância apropriada para aqueles considerados impuros. A maioria das versões diz que os leprosos “encontraram” Jesus. Isso não significa que eles chegaram perto. Significa apenas que eles estavam buscando obter a atenção de Jesus. Para fazer isso, eles gritaram a Jesus pedindo misericórdia. Por causa de sua distância, Jesus provavelmente teve que olhar em volta para ver quem estava gritando por ele. Quando Jesus viu os dez homens, ele disse aos homens para que fossem se mostrar aos sacerdotes. Enquanto eles se afastam de Jesus para ir aos sacerdotes, todos os dez homens são curados.</w:t>
      </w:r>
    </w:p>
    <w:p>
      <w:pPr/>
      <w:r>
        <w:rPr>
          <w:lang w:val="pt_PT" w:bidi="pt_PT"/>
        </w:rPr>
      </w:r>
      <w:r>
        <w:rPr>
          <w:lang w:val="pt_PT" w:bidi="pt_PT"/>
        </w:rPr>
        <w:t>Um homem se volta a Jesus louvando a Deus. Esse homem vem a Jesus e cai com seu rosto aos pés dele para agradecer a ele por curá-lo. Esse homem é um samaritano. Isso teria sido uma surpresa para os leitores dessa história.</w:t>
      </w:r>
    </w:p>
    <w:p>
      <w:pPr/>
      <w:r>
        <w:rPr>
          <w:lang w:val="pt_PT" w:bidi="pt_PT"/>
        </w:rPr>
      </w:r>
      <w:r>
        <w:rPr>
          <w:lang w:val="pt_PT" w:bidi="pt_PT"/>
        </w:rPr>
        <w:t>Pare aqui e discuta em equipe: como vocês parariam a história por um momento para dar ao público um fato surpresa no meio?</w:t>
      </w:r>
    </w:p>
    <w:p>
      <w:pPr/>
      <w:r>
        <w:rPr>
          <w:lang w:val="pt_PT" w:bidi="pt_PT"/>
        </w:rPr>
      </w:r>
      <w:r>
        <w:rPr>
          <w:lang w:val="pt_PT" w:bidi="pt_PT"/>
        </w:rPr>
        <w:t>Jesus pergunta onde estão os outros 9 homens que foram curados. Jesus diz ao samaritano para se levantar e ir, então presumimos que o samaritano ainda está aos pés de Jesus. Jesus diz ao samaritano que sua fé o curou.</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Dez leprosos (1 que retorna a 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está viajando da Galileia para Jerusalém. Ele vem a uma porção de terra na fronteira da Galileia com Samaria. Enquanto Jesus está prestes a entrar em uma aldeia, dez leprosos que estão fora da aldeia chamam por Jesus. Eles chamam Jesus de “Mestre” e pedem a ele para ter misericórdia deles.</w:t>
      </w:r>
    </w:p>
    <w:p>
      <w:pPr/>
      <w:r>
        <w:rPr>
          <w:lang w:val="pt_PT" w:bidi="pt_PT"/>
        </w:rPr>
      </w:r>
      <w:r>
        <w:rPr>
          <w:lang w:val="pt_PT" w:bidi="pt_PT"/>
        </w:rPr>
        <w:t>Pare a ação: pergunte aos atores que estão interpretando leprosos como eles estão se sentindo. Ouça coisas como: “Desesperado por cura para retornar à minha vida normal”. “Esperançoso desde que Jesus veio à cidade”. Reiniciem a encenação.</w:t>
      </w:r>
    </w:p>
    <w:p>
      <w:pPr/>
      <w:r>
        <w:rPr>
          <w:lang w:val="pt_PT" w:bidi="pt_PT"/>
        </w:rPr>
      </w:r>
      <w:r>
        <w:rPr>
          <w:lang w:val="pt_PT" w:bidi="pt_PT"/>
        </w:rPr>
        <w:t>Jesus vê os leprosos e diz a eles para irem se mostrar aos sacerdotes. À medida que eles seguem, eles são purificados. Um leproso, um samaritano, percebe que ele foi curado e se volta, glorificando a Deus em alta voz, e cai aos pés de Jesus.</w:t>
      </w:r>
    </w:p>
    <w:p>
      <w:pPr/>
      <w:r>
        <w:rPr>
          <w:lang w:val="pt_PT" w:bidi="pt_PT"/>
        </w:rPr>
      </w:r>
      <w:r>
        <w:rPr>
          <w:lang w:val="pt_PT" w:bidi="pt_PT"/>
        </w:rPr>
        <w:t>Pare a ação: pergunte ao ator que está interpretando o único leproso como ele está se sentindo. Ouça coisas como: “Transbordando de alegria!”. “Aliviado!” “Grato a Deus e a Jesus! Eu sabia que ele poderia fazer isso”. Reiniciem a encenação.</w:t>
      </w:r>
    </w:p>
    <w:p>
      <w:pPr/>
      <w:r>
        <w:rPr>
          <w:lang w:val="pt_PT" w:bidi="pt_PT"/>
        </w:rPr>
      </w:r>
      <w:r>
        <w:rPr>
          <w:lang w:val="pt_PT" w:bidi="pt_PT"/>
        </w:rPr>
        <w:t>Jesus pergunta onde estão os outros 9 e se esse estrangeiro é o único que glorificou a Deus.</w:t>
      </w:r>
    </w:p>
    <w:p>
      <w:pPr/>
      <w:r>
        <w:rPr>
          <w:lang w:val="pt_PT" w:bidi="pt_PT"/>
        </w:rPr>
      </w:r>
      <w:r>
        <w:rPr>
          <w:lang w:val="pt_PT" w:bidi="pt_PT"/>
        </w:rPr>
        <w:t>Pare a ação: pergunte ao ator que está interpretando Jesus o que ele está sentindo. Ouça coisas como: “Desapontado com os outros nove”. “Grato por esse único homem entender a Deus e sua misericórdia”. “Não surpreso, porque eu realmente vim por todas as pessoas”. Reinicie a ação</w:t>
      </w:r>
    </w:p>
    <w:p>
      <w:pPr/>
      <w:r>
        <w:rPr>
          <w:lang w:val="pt_PT" w:bidi="pt_PT"/>
        </w:rPr>
      </w:r>
      <w:r>
        <w:rPr>
          <w:lang w:val="pt_PT" w:bidi="pt_PT"/>
        </w:rPr>
        <w:t>Jesus diz ao samaritano para se levantar e ir, uma vez que sua fé o curou.</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a caminho de </w:t>
      </w:r>
      <w:r>
        <w:rPr>
          <w:lang w:val="pt_PT" w:bidi="pt_PT"/>
        </w:rPr>
        <w:t>Jerusalém</w:t>
      </w:r>
      <w:r>
        <w:rPr>
          <w:lang w:val="pt_PT" w:bidi="pt_PT"/>
        </w:rPr>
        <w:t xml:space="preserve">. No caminho, Jesus entra em uma aldeia e é encontrado por dez </w:t>
      </w:r>
      <w:r>
        <w:rPr>
          <w:b/>
          <w:lang w:val="pt_PT" w:bidi="pt_PT"/>
        </w:rPr>
        <w:t>leprosos</w:t>
      </w:r>
      <w:r>
        <w:rPr>
          <w:lang w:val="pt_PT" w:bidi="pt_PT"/>
        </w:rPr>
        <w:t xml:space="preserve">. Os leprosos são pessoas com uma variedade de doenças de pele que tornavam uma pessoa impura e a impediam de viver dentro da comunidade. Use a mesma palavra para lepra que você usou antes. Consulte o Glossário Mestre para a definição de </w:t>
      </w:r>
      <w:r>
        <w:rPr>
          <w:lang w:val="pt_PT" w:bidi="pt_PT"/>
        </w:rPr>
        <w:t>lepra</w:t>
      </w:r>
      <w:r>
        <w:rPr>
          <w:lang w:val="pt_PT" w:bidi="pt_PT"/>
        </w:rPr>
        <w:t>.</w:t>
      </w:r>
    </w:p>
    <w:p>
      <w:pPr/>
      <w:r>
        <w:rPr>
          <w:lang w:val="pt_PT" w:bidi="pt_PT"/>
        </w:rPr>
      </w:r>
      <w:r>
        <w:rPr>
          <w:lang w:val="pt_PT" w:bidi="pt_PT"/>
        </w:rPr>
        <w:t xml:space="preserve">Esses dez homens ficam à distância e chamam por Jesus. Eles chamam Jesus de </w:t>
      </w:r>
      <w:r>
        <w:rPr>
          <w:b/>
          <w:lang w:val="pt_PT" w:bidi="pt_PT"/>
        </w:rPr>
        <w:t>“mestre”</w:t>
      </w:r>
      <w:r>
        <w:rPr>
          <w:lang w:val="pt_PT" w:bidi="pt_PT"/>
        </w:rPr>
        <w:t xml:space="preserve">. Um mestre é um título respeitoso para alguém que está em uma alta posição. Use a mesma palavra que você usou para mestre. Consulte o Glossário Mestre para a definição de </w:t>
      </w:r>
      <w:r>
        <w:rPr>
          <w:lang w:val="pt_PT" w:bidi="pt_PT"/>
        </w:rPr>
        <w:t>mestre</w:t>
      </w:r>
      <w:r>
        <w:rPr>
          <w:lang w:val="pt_PT" w:bidi="pt_PT"/>
        </w:rPr>
        <w:t>.</w:t>
      </w:r>
    </w:p>
    <w:p>
      <w:pPr/>
      <w:r>
        <w:rPr>
          <w:lang w:val="pt_PT" w:bidi="pt_PT"/>
        </w:rPr>
      </w:r>
      <w:r>
        <w:rPr>
          <w:lang w:val="pt_PT" w:bidi="pt_PT"/>
        </w:rPr>
        <w:t xml:space="preserve">Os leprosos pedem a Jesus para ter misericórdia deles. Quando Jesus os vê, ele diz a eles para irem se mostrar aos </w:t>
      </w:r>
      <w:r>
        <w:rPr>
          <w:b/>
          <w:lang w:val="pt_PT" w:bidi="pt_PT"/>
        </w:rPr>
        <w:t>sacerdotes</w:t>
      </w:r>
      <w:r>
        <w:rPr>
          <w:lang w:val="pt_PT" w:bidi="pt_PT"/>
        </w:rPr>
        <w:t xml:space="preserve">. Use a mesma palavra que você usou para sacerdotes antes. Consulte o Glossário Mestre para a definição de </w:t>
      </w:r>
      <w:r>
        <w:rPr>
          <w:lang w:val="pt_PT" w:bidi="pt_PT"/>
        </w:rPr>
        <w:t>sacerdotes</w:t>
      </w:r>
      <w:r>
        <w:rPr>
          <w:lang w:val="pt_PT" w:bidi="pt_PT"/>
        </w:rPr>
        <w:t xml:space="preserve">. À medida que eles seguem, eles são </w:t>
      </w:r>
      <w:r>
        <w:rPr>
          <w:b/>
          <w:lang w:val="pt_PT" w:bidi="pt_PT"/>
        </w:rPr>
        <w:t>purificados</w:t>
      </w:r>
      <w:r>
        <w:rPr>
          <w:lang w:val="pt_PT" w:bidi="pt_PT"/>
        </w:rPr>
        <w:t xml:space="preserve">, ou curados. Ser purificado é retornar a um estado apto para o serviço a Deus. Consulte o Glossário Mestre para uma definição de </w:t>
      </w:r>
      <w:r>
        <w:rPr>
          <w:lang w:val="pt_PT" w:bidi="pt_PT"/>
        </w:rPr>
        <w:t>puro</w:t>
      </w:r>
      <w:r>
        <w:rPr>
          <w:lang w:val="pt_PT" w:bidi="pt_PT"/>
        </w:rPr>
        <w:t>.</w:t>
      </w:r>
    </w:p>
    <w:p>
      <w:pPr/>
      <w:r>
        <w:rPr>
          <w:lang w:val="pt_PT" w:bidi="pt_PT"/>
        </w:rPr>
      </w:r>
      <w:r>
        <w:rPr>
          <w:lang w:val="pt_PT" w:bidi="pt_PT"/>
        </w:rPr>
        <w:t xml:space="preserve">Um homem, um samaritano, percebe que foi curado e se volta a Jesus, </w:t>
      </w:r>
      <w:r>
        <w:rPr>
          <w:b/>
          <w:lang w:val="pt_PT" w:bidi="pt_PT"/>
        </w:rPr>
        <w:t>glorificando</w:t>
      </w:r>
      <w:r>
        <w:rPr>
          <w:lang w:val="pt_PT" w:bidi="pt_PT"/>
        </w:rPr>
        <w:t xml:space="preserve"> a Deus. Glorificar é bendizer e dar honra a alguém. Consulte o Glossário Mestre para a definição de </w:t>
      </w:r>
      <w:r>
        <w:rPr>
          <w:lang w:val="pt_PT" w:bidi="pt_PT"/>
        </w:rPr>
        <w:t>glorificar</w:t>
      </w:r>
      <w:r>
        <w:rPr>
          <w:lang w:val="pt_PT" w:bidi="pt_PT"/>
        </w:rPr>
        <w:t xml:space="preserve">. O samaritano cai aos pés de Jesus agradecendo a ele. Jesus pergunta onde estão os outros 9 que também foram curados. Jesus pergunta se é apenas esse </w:t>
      </w:r>
      <w:r>
        <w:rPr>
          <w:b/>
          <w:lang w:val="pt_PT" w:bidi="pt_PT"/>
        </w:rPr>
        <w:t>estrangeiro</w:t>
      </w:r>
      <w:r>
        <w:rPr>
          <w:lang w:val="pt_PT" w:bidi="pt_PT"/>
        </w:rPr>
        <w:t xml:space="preserve"> que voltou glorificando a Deus. A palavra </w:t>
      </w:r>
      <w:r>
        <w:rPr>
          <w:lang w:val="pt_PT" w:bidi="pt_PT"/>
        </w:rPr>
        <w:t>estrangeiro</w:t>
      </w:r>
      <w:r>
        <w:rPr>
          <w:lang w:val="pt_PT" w:bidi="pt_PT"/>
        </w:rPr>
        <w:t xml:space="preserve"> é usada para alguém que não é da mesma família. Isso indica que alguém que nasceu na família errada.</w:t>
      </w:r>
    </w:p>
    <w:p>
      <w:pPr/>
      <w:r>
        <w:rPr>
          <w:lang w:val="pt_PT" w:bidi="pt_PT"/>
        </w:rPr>
      </w:r>
      <w:r>
        <w:rPr>
          <w:lang w:val="pt_PT" w:bidi="pt_PT"/>
        </w:rPr>
        <w:t xml:space="preserve">Jesus diz ao samaritano para se levantar e ir porque sua </w:t>
      </w:r>
      <w:r>
        <w:rPr>
          <w:b/>
          <w:lang w:val="pt_PT" w:bidi="pt_PT"/>
        </w:rPr>
        <w:t>fé</w:t>
      </w:r>
      <w:r>
        <w:rPr>
          <w:lang w:val="pt_PT" w:bidi="pt_PT"/>
        </w:rPr>
        <w:t xml:space="preserve"> o fez ficar bem, ou o </w:t>
      </w:r>
      <w:r>
        <w:rPr>
          <w:b/>
          <w:lang w:val="pt_PT" w:bidi="pt_PT"/>
        </w:rPr>
        <w:t>curou</w:t>
      </w:r>
      <w:r>
        <w:rPr>
          <w:lang w:val="pt_PT" w:bidi="pt_PT"/>
        </w:rPr>
        <w:t xml:space="preserve">. Traduza a palavra fé da mesma maneira que você traduziu. Consulte o Glossário Mestre para uma definição de </w:t>
      </w:r>
      <w:r>
        <w:rPr>
          <w:lang w:val="pt_PT" w:bidi="pt_PT"/>
        </w:rPr>
        <w:t>fé</w:t>
      </w:r>
      <w:r>
        <w:rPr>
          <w:lang w:val="pt_PT" w:bidi="pt_PT"/>
        </w:rPr>
        <w:t xml:space="preserve">. </w:t>
      </w:r>
      <w:r>
        <w:rPr>
          <w:lang w:val="pt_PT" w:bidi="pt_PT"/>
        </w:rPr>
        <w:t>Curado</w:t>
      </w:r>
      <w:r>
        <w:rPr>
          <w:lang w:val="pt_PT" w:bidi="pt_PT"/>
        </w:rPr>
        <w:t xml:space="preserve"> aqui significa a cura física e espiritual, para estar por inteiro ou tornar-se completo.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17:20–37</w:t>
      </w:r>
      <w:r>
        <w:rPr>
          <w:lang w:val="pt_PT" w:bidi="pt_PT"/>
        </w:rPr>
      </w:r>
    </w:p>
    <w:p>
      <w:pPr>
        <w:pStyle w:val="Heading3"/>
      </w:pPr>
      <w:r>
        <w:rPr>
          <w:lang w:val="pt_PT" w:bidi="pt_PT"/>
        </w:rPr>
        <w:t>Ouvir e Sentir</w:t>
      </w:r>
    </w:p>
    <w:p>
      <w:pPr/>
      <w:r>
        <w:rPr>
          <w:lang w:val="pt_PT" w:bidi="pt_PT"/>
        </w:rPr>
      </w:r>
      <w:r>
        <w:rPr>
          <w:lang w:val="pt_PT" w:bidi="pt_PT"/>
        </w:rPr>
        <w:t>Ouça Lucas 17.20–37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Os fariseus, ou principais líderes religiosos judeus, perguntam a Jesus quando Deus governará sobre a terra. Jesus responde a essa pergunta e então ensina os discípulos.</w:t>
      </w:r>
    </w:p>
    <w:p>
      <w:pPr/>
      <w:r>
        <w:rPr>
          <w:lang w:val="pt_PT" w:bidi="pt_PT"/>
        </w:rPr>
      </w:r>
      <w:r>
        <w:rPr>
          <w:lang w:val="pt_PT" w:bidi="pt_PT"/>
        </w:rPr>
        <w:t>Os fariseus perguntam a Jesus quando o reino de Deus virá. O texto diz “um dia os fariseus perguntam a Jesus”, o que não dá indicação de quando essa pergunta foi feita. Não sabemos se segue cronologicamente depois da passagem antes dela. Os fariseus pensam claramente que o reino de Deus é algo que acontecerá no futuro, e eles estão tentando descobrir como conhecerão o reino de Deus quando o virem. Os fariseus parecem pensar que eles serão capazes de ver sinais ou evidências científicas que apontam para o reino de Deus.</w:t>
      </w:r>
    </w:p>
    <w:p>
      <w:pPr/>
      <w:r>
        <w:rPr>
          <w:lang w:val="pt_PT" w:bidi="pt_PT"/>
        </w:rPr>
      </w:r>
      <w:r>
        <w:rPr>
          <w:lang w:val="pt_PT" w:bidi="pt_PT"/>
        </w:rPr>
        <w:t>Jesus responde que as pessoas não poderão dizer onde o reino de Deus está dizendo “aqui está ou lá está”. Jesus diz aos fariseus e a todos os que estão ouvindo que o reino de Deus já está em seu meio, ou entre eles. Jesus poderia estar falando sobre si mesmo e que ele trouxe o reino de Deus para a terra. Como Jesus é rei, podemos começar a ver os benefícios do Reino de Deus mesmo agora, porque Jesus veio à terra. Jesus diz aos fariseus que eles podem entrar no Reino de Deus, por meio dele, mesmo agora, se eles aceitarem isso!</w:t>
      </w:r>
    </w:p>
    <w:p>
      <w:pPr/>
      <w:r>
        <w:rPr>
          <w:lang w:val="pt_PT" w:bidi="pt_PT"/>
        </w:rPr>
      </w:r>
      <w:r>
        <w:rPr>
          <w:lang w:val="pt_PT" w:bidi="pt_PT"/>
        </w:rPr>
        <w:t>Pare e discuta: fale sobre sinais que as pessoas em sua cultura procuram que apontam para o Reino de Deus ou que Jesus está chegando.</w:t>
      </w:r>
    </w:p>
    <w:p>
      <w:pPr/>
      <w:r>
        <w:rPr>
          <w:lang w:val="pt_PT" w:bidi="pt_PT"/>
        </w:rPr>
      </w:r>
      <w:r>
        <w:rPr>
          <w:lang w:val="pt_PT" w:bidi="pt_PT"/>
        </w:rPr>
        <w:t>Jesus então volta sua atenção para os discípulos que estão lá com ele. Jesus sabe que um dia seus discípulos vão querer que Deus revele o Filho do Homem ao mundo para que ele possa governá-lo. O Filho do Homem é uma referência ao próprio Jesus. A maioria dos estudiosos acredita que os “dias do Filho do Homem” estão se referindo ao retorno de Jesus, ou a segunda vinda. No entanto, Jesus diz que seu retorno não acontecerá nos dias que eles anseiam por ver Jesus retornar. Jesus diz a eles que nesse tempo, as pessoas dirão “aqui está ele”, ou “lá está ele”. Jesus adverte os discípulos para não seguir essas pessoas em busca do Filho do Homem. Porque, Jesus diz que quando o Filho do Homem vier em seu dia, será como um raio quando ilumina o céu. Jesus está dizendo que não haverá erro em seu retorno. Jesus usa raios como forma de comparação com seu retorno, sendo algo que é visto por todas as pessoas.</w:t>
      </w:r>
    </w:p>
    <w:p>
      <w:pPr/>
      <w:r>
        <w:rPr>
          <w:lang w:val="pt_PT" w:bidi="pt_PT"/>
        </w:rPr>
      </w:r>
      <w:r>
        <w:rPr>
          <w:lang w:val="pt_PT" w:bidi="pt_PT"/>
        </w:rPr>
        <w:t>Pare e discuta: olhe para a imagem do raio. Conte uma história de um tempo que você viu raios iluminar todo o céu. Como foi? Como você se sentiu? Discuta algo em sua cultura que pode ser visto por todos ao seu redor quando aparece.</w:t>
      </w:r>
    </w:p>
    <w:p>
      <w:pPr/>
      <w:r>
        <w:rPr>
          <w:lang w:val="pt_PT" w:bidi="pt_PT"/>
        </w:rPr>
      </w:r>
      <w:r>
        <w:rPr>
          <w:lang w:val="pt_PT" w:bidi="pt_PT"/>
        </w:rPr>
        <w:t>Jesus afirma que antes do Filho do Homem retornar no futuro, ele deve sofrer muitas coisas da geração atual. Jesus diz isso aos discípulos para que eles saibam que a rejeição e o sofrimento de Jesus devem acontecer. Os judeus estavam esperando um Messias que os aliviaria da opressão dos romanos. No entanto, aqui Jesus está deixando claro que o governo do Filho do Homem não virá até muito tempo depois que Jesus sofreu no dia atual.</w:t>
      </w:r>
    </w:p>
    <w:p>
      <w:pPr/>
      <w:r>
        <w:rPr>
          <w:lang w:val="pt_PT" w:bidi="pt_PT"/>
        </w:rPr>
      </w:r>
      <w:r>
        <w:rPr>
          <w:lang w:val="pt_PT" w:bidi="pt_PT"/>
        </w:rPr>
        <w:t>Jesus compara o que acontecerá quando o Filho do Homem retornar ao que aconteceu nos dias de Noé. Nos dias de Noé, as pessoas estavam vivendo suas vidas comendo e bebendo, casando-se e sendo dadas em casamento. As pessoas não haviam ouvido a pregação de Noé sobre o fim do mundo. Então eles ficaram surpresos quando veio. Deus disse a Noé para construir uma arca, ou um barco muito grande. Um dia, Noé entrou na arca e Deus enviou uma enorme inundação para destruir todos os outros. Deus salvou Noé e sua família na arca quando Deus enviou chuva para cobrir a terra. Todos os outros foram destruídos quando a chuva inundou a terra.</w:t>
      </w:r>
    </w:p>
    <w:p>
      <w:pPr/>
      <w:r>
        <w:rPr>
          <w:lang w:val="pt_PT" w:bidi="pt_PT"/>
        </w:rPr>
      </w:r>
      <w:r>
        <w:rPr>
          <w:lang w:val="pt_PT" w:bidi="pt_PT"/>
        </w:rPr>
        <w:t>Pare e olhe para a imagem da arca, ou barco grande.</w:t>
      </w:r>
    </w:p>
    <w:p>
      <w:pPr/>
      <w:r>
        <w:rPr>
          <w:lang w:val="pt_PT" w:bidi="pt_PT"/>
        </w:rPr>
      </w:r>
      <w:r>
        <w:rPr>
          <w:lang w:val="pt_PT" w:bidi="pt_PT"/>
        </w:rPr>
        <w:t>Jesus também dá o exemplo dos dias de Ló. Da mesma maneira que aconteceu com Noé, as pessoas em Sodoma, onde Ló vivia, estavam comendo e bebendo, comprando e vendendo — passando seu dia. No dia em que Ló deixou Sodoma para um lugar de segurança, Deus enviou rochas ardentes, quentes e com mau cheiro, e destruiu o resto do povo. Dizia-se que essas rochas se assemelhavam às rochas de um vulcão. Quando o Filho do Homem retornar, as pessoas estarão fazendo suas coisas assim como as pessoas de Sodoma. Eles não esperarão que o Filho do Homem venha.</w:t>
      </w:r>
    </w:p>
    <w:p>
      <w:pPr/>
      <w:r>
        <w:rPr>
          <w:lang w:val="pt_PT" w:bidi="pt_PT"/>
        </w:rPr>
      </w:r>
      <w:r>
        <w:rPr>
          <w:lang w:val="pt_PT" w:bidi="pt_PT"/>
        </w:rPr>
        <w:t>Pare e discuta: olhe para uma imagem de uma rocha de lava. O que em sua cultura se assemelharia a uma rocha ardente e quente que também cheira mal?</w:t>
      </w:r>
    </w:p>
    <w:p>
      <w:pPr/>
      <w:r>
        <w:rPr>
          <w:lang w:val="pt_PT" w:bidi="pt_PT"/>
        </w:rPr>
      </w:r>
      <w:r>
        <w:rPr>
          <w:lang w:val="pt_PT" w:bidi="pt_PT"/>
        </w:rPr>
        <w:t>Jesus então dá um aviso prático sobre o que fazer no dia em que o Filho do Homem retornar. Jesus fala sobre um homem que está no telhado de uma casa. Esses tetos eram planos e considerados parte da sala de estar da casa. No entanto, as posses estavam na parte inferior da casa. A única maneira de chegar a essa parte inferior da casa era por uma escada externa. Então aquele que está no telhado não deve perder tempo entrando na casa e para juntar suas posses. O mesmo vale para aquele que estiver no campo — não deve voltar para casa para juntar suas posses. Jesus está dizendo que essas coisas não serão mais importantes.</w:t>
      </w:r>
    </w:p>
    <w:p>
      <w:pPr/>
      <w:r>
        <w:rPr>
          <w:lang w:val="pt_PT" w:bidi="pt_PT"/>
        </w:rPr>
      </w:r>
      <w:r>
        <w:rPr>
          <w:lang w:val="pt_PT" w:bidi="pt_PT"/>
        </w:rPr>
        <w:t>Pare e discuta: quais posses você tem que gostaria de pegar e levar consigo em uma situação de emergência? O que torna essas posses tão importantes para você?</w:t>
      </w:r>
    </w:p>
    <w:p>
      <w:pPr/>
      <w:r>
        <w:rPr>
          <w:lang w:val="pt_PT" w:bidi="pt_PT"/>
        </w:rPr>
      </w:r>
      <w:r>
        <w:rPr>
          <w:lang w:val="pt_PT" w:bidi="pt_PT"/>
        </w:rPr>
        <w:t>Em contraste, Jesus diz a eles para se lembrarem da esposa de Ló, que se virou e olhou para Sodoma enquanto ela estava sendo destruída. O anjo disse a Ló e à sua família que não olhassem para trás. No entanto, a esposa de Ló olhou e se transformou em uma estátua de sal. Quando Jesus diz para se lembrar da esposa de Ló, Jesus não está dizendo apenas para se lembrar dela em sua mente, mas para se lembrar do que suas ações lhe custaram. Jesus faz a declaração de que quem busca preservar sua vida a perderá, e aqueles que perderem sua vida a manterão. A palavra “preservar” indica que beneficiará aquele que está preservando. Aqueles que deixam de lado seus próprios desejos para o benefício de Jesus manterão sua vida. Muitos estudiosos pensam que preservar a vida significa a recompensa eterna da vida no céu. Jesus definitivamente está falando sobre a falta de importância de nossas posses, e estar disposto a deixar tudo de lado por causa de Jesus.</w:t>
      </w:r>
    </w:p>
    <w:p>
      <w:pPr/>
      <w:r>
        <w:rPr>
          <w:lang w:val="pt_PT" w:bidi="pt_PT"/>
        </w:rPr>
      </w:r>
      <w:r>
        <w:rPr>
          <w:lang w:val="pt_PT" w:bidi="pt_PT"/>
        </w:rPr>
        <w:t>Pare e discuta: se chegasse a esse ponto, vocês estariam dispostos a dar sua vida e posses por Jesus?</w:t>
      </w:r>
    </w:p>
    <w:p>
      <w:pPr/>
      <w:r>
        <w:rPr>
          <w:lang w:val="pt_PT" w:bidi="pt_PT"/>
        </w:rPr>
      </w:r>
      <w:r>
        <w:rPr>
          <w:lang w:val="pt_PT" w:bidi="pt_PT"/>
        </w:rPr>
        <w:t>Então Jesus dá a eles um aviso sério. Jesus diz: “Eu lhes digo”. Aqueles que estão perto, na família e no trabalho, serão separados quando o Filho do Homem voltar. Um será levado, o outro deixado. As pessoas estarão fazendo suas tarefas cotidianas como de costume, mas seu coração e lealdade a Jesus são diferentes. Ambos estão dormindo, e um é levado. Ambos estão moendo no moinho, e um é levado. Aqueles que confiaram e seguiram Jesus, e deram suas próprias vidas por ele, serão levados para a eternidade com Jesus. Aqueles que não confiaram em Jesus e o seguiram, e que se apegam a suas próprias vidas, permanecerão.</w:t>
      </w:r>
    </w:p>
    <w:p>
      <w:pPr/>
      <w:r>
        <w:rPr>
          <w:lang w:val="pt_PT" w:bidi="pt_PT"/>
        </w:rPr>
      </w:r>
      <w:r>
        <w:rPr>
          <w:lang w:val="pt_PT" w:bidi="pt_PT"/>
        </w:rPr>
        <w:t>Pare e discuta: quais trabalhos cotidianos as pessoas em sua cultura fazem ao longo do dia.</w:t>
      </w:r>
    </w:p>
    <w:p>
      <w:pPr/>
      <w:r>
        <w:rPr>
          <w:lang w:val="pt_PT" w:bidi="pt_PT"/>
        </w:rPr>
      </w:r>
      <w:r>
        <w:rPr>
          <w:lang w:val="pt_PT" w:bidi="pt_PT"/>
        </w:rPr>
        <w:t>Os discípulos perguntam a Jesus: “Onde, Senhor?”. Não temos certeza se os discípulos estão perguntando onde aqueles que serão deixados irão, ou onde aqueles que serão levados irão. A resposta de Jesus também não nos dá muita indicação em nenhum dos sentidos. Onde o corpo, ou cadáver estiver, ali as aves de rapina se ajuntarão. Há várias interpretações diferentes sobre essa declaração. Alguns estudiosos acreditam que Jesus está dizendo que, assim como uma ave de rapina é um sinal de algo morto, o retorno de Jesus é sinal de juízo. Outros pensam que os corpos mortos representam aqueles que estão moralmente corrompidos e que o juízo, como os abutres, está vindo e se ajuntando ao redor deles. Alguns até acreditam que Jesus está dizendo que aqueles que são levados serão reunidos para Jesus como os abutres estão reunidos para as coisas mortas. De qualquer forma, Jesus está falando sobre o julgamento que está por vir e o retorno do Filho do Homem.</w:t>
      </w:r>
    </w:p>
    <w:p>
      <w:pPr/>
      <w:r>
        <w:rPr>
          <w:lang w:val="pt_PT" w:bidi="pt_PT"/>
        </w:rPr>
      </w:r>
      <w:r>
        <w:rPr>
          <w:lang w:val="pt_PT" w:bidi="pt_PT"/>
        </w:rPr>
        <w:t>Pare e olhe para uma imagem de abutres se reunindo.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em algum momento os fariseus perguntaram a Jesus como eles seriam capazes de dizer quando o reino de Deus havia vindo. Jesus diz a eles que não virá com sinais visíveis, e ninguém será capaz de saber quando está chegando. Então Jesus diz a eles que o reino de Deus já está em seu meio.</w:t>
      </w:r>
    </w:p>
    <w:p>
      <w:pPr/>
      <w:r>
        <w:rPr>
          <w:lang w:val="pt_PT" w:bidi="pt_PT"/>
        </w:rPr>
      </w:r>
      <w:r>
        <w:rPr>
          <w:b/>
          <w:lang w:val="pt_PT" w:bidi="pt_PT"/>
        </w:rPr>
        <w:t>Segunda cena:</w:t>
      </w:r>
      <w:r>
        <w:rPr>
          <w:lang w:val="pt_PT" w:bidi="pt_PT"/>
        </w:rPr>
        <w:t xml:space="preserve"> Jesus se dirige aos discípulos. Jesus ensina seus discípulos sobre o retorno do Filho do Homem. Jesus diz aos discípulos que um dia virá no futuro em que eles ansiarão por um dos dias do Filho do Homem. De fato, muitas pessoas tentarão dizer a eles que o Filho do Homem retornou. Jesus diz aos discípulos para não seguir essas pessoas porque, quando ele retornar, será como um raio que é visto em todo o céu. Jesus diz que antes que isso aconteça, ele deve sofrer muitas coisas dessa geração.</w:t>
      </w:r>
    </w:p>
    <w:p>
      <w:pPr/>
      <w:r>
        <w:rPr>
          <w:lang w:val="pt_PT" w:bidi="pt_PT"/>
        </w:rPr>
      </w:r>
      <w:r>
        <w:rPr>
          <w:b/>
          <w:lang w:val="pt_PT" w:bidi="pt_PT"/>
        </w:rPr>
        <w:t>Terceira cena:</w:t>
      </w:r>
      <w:r>
        <w:rPr>
          <w:lang w:val="pt_PT" w:bidi="pt_PT"/>
        </w:rPr>
        <w:t xml:space="preserve"> Jesus diz a eles que o dia em que o Filho do Homem retornar será como nos dias de Noé e Ló. Naqueles dias, todos estavam fazendo seus negócios e, de repente, algumas pessoas foram salvas e todos os outros foram destruídos.</w:t>
      </w:r>
    </w:p>
    <w:p>
      <w:pPr/>
      <w:r>
        <w:rPr>
          <w:lang w:val="pt_PT" w:bidi="pt_PT"/>
        </w:rPr>
      </w:r>
      <w:r>
        <w:rPr>
          <w:b/>
          <w:lang w:val="pt_PT" w:bidi="pt_PT"/>
        </w:rPr>
        <w:t>Quarta cena:</w:t>
      </w:r>
      <w:r>
        <w:rPr>
          <w:lang w:val="pt_PT" w:bidi="pt_PT"/>
        </w:rPr>
        <w:t xml:space="preserve"> Jesus dá instruções para que no dia em que o Filho do Homem retornar, não se concentre em posses ou coisas materiais. Essas coisas não serão mais importantes. Lembre-se de como foi com a esposa de Ló que desejou voltar para sua antiga vida e foi destruída. As pessoas que estão próximas serão separadas. Um será levado e outro deixado.</w:t>
      </w:r>
    </w:p>
    <w:p>
      <w:pPr/>
      <w:r>
        <w:rPr>
          <w:lang w:val="pt_PT" w:bidi="pt_PT"/>
        </w:rPr>
      </w:r>
      <w:r>
        <w:rPr>
          <w:b/>
          <w:lang w:val="pt_PT" w:bidi="pt_PT"/>
        </w:rPr>
        <w:t>Quinta cena:</w:t>
      </w:r>
      <w:r>
        <w:rPr>
          <w:lang w:val="pt_PT" w:bidi="pt_PT"/>
        </w:rPr>
        <w:t xml:space="preserve"> os discípulos perguntam a Jesus “onde?”. Jesus responde que onde quer que o corpo esteja, os abutres se reunirão.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 (Filho do Homem)</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“Eles” — pessoas dizendo “olhe aqui, ou lá”</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Pessoas comendo, bebendo, se casando e sendo dadas em casamento</w:t>
      </w:r>
    </w:p>
    <w:p>
      <w:pPr>
        <w:pStyle w:val="ListBullet"/>
        <w:spacing w:line="240" w:lineRule="auto"/>
        <w:ind w:left="720"/>
      </w:pPr>
      <w:r>
        <w:rPr>
          <w:lang w:val="pt_PT" w:bidi="pt_PT"/>
        </w:rPr>
      </w:r>
      <w:r>
        <w:rPr>
          <w:lang w:val="pt_PT" w:bidi="pt_PT"/>
        </w:rPr>
        <w:t>Pessoas comendo, bebendo, comprando, vendendo, construindo, plantando</w:t>
      </w:r>
    </w:p>
    <w:p>
      <w:pPr>
        <w:pStyle w:val="ListBullet"/>
        <w:spacing w:line="240" w:lineRule="auto"/>
        <w:ind w:left="720"/>
      </w:pPr>
      <w:r>
        <w:rPr>
          <w:lang w:val="pt_PT" w:bidi="pt_PT"/>
        </w:rPr>
      </w:r>
      <w:r>
        <w:rPr>
          <w:lang w:val="pt_PT" w:bidi="pt_PT"/>
        </w:rPr>
        <w:t>Um no telhado</w:t>
      </w:r>
    </w:p>
    <w:p>
      <w:pPr>
        <w:pStyle w:val="ListBullet"/>
        <w:spacing w:line="240" w:lineRule="auto"/>
        <w:ind w:left="720"/>
      </w:pPr>
      <w:r>
        <w:rPr>
          <w:lang w:val="pt_PT" w:bidi="pt_PT"/>
        </w:rPr>
      </w:r>
      <w:r>
        <w:rPr>
          <w:lang w:val="pt_PT" w:bidi="pt_PT"/>
        </w:rPr>
        <w:t>Um no campo</w:t>
      </w:r>
    </w:p>
    <w:p>
      <w:pPr>
        <w:pStyle w:val="ListBullet"/>
        <w:spacing w:line="240" w:lineRule="auto"/>
        <w:ind w:left="720"/>
      </w:pPr>
      <w:r>
        <w:rPr>
          <w:lang w:val="pt_PT" w:bidi="pt_PT"/>
        </w:rPr>
      </w:r>
      <w:r>
        <w:rPr>
          <w:lang w:val="pt_PT" w:bidi="pt_PT"/>
        </w:rPr>
        <w:t>A esposa de Ló</w:t>
      </w:r>
    </w:p>
    <w:p>
      <w:pPr>
        <w:pStyle w:val="ListBullet"/>
        <w:spacing w:line="240" w:lineRule="auto"/>
        <w:ind w:left="720"/>
      </w:pPr>
      <w:r>
        <w:rPr>
          <w:lang w:val="pt_PT" w:bidi="pt_PT"/>
        </w:rPr>
      </w:r>
      <w:r>
        <w:rPr>
          <w:lang w:val="pt_PT" w:bidi="pt_PT"/>
        </w:rPr>
        <w:t>Dois na cama</w:t>
      </w:r>
    </w:p>
    <w:p>
      <w:pPr>
        <w:pStyle w:val="ListBullet"/>
        <w:spacing w:line="240" w:lineRule="auto"/>
        <w:ind w:left="720"/>
      </w:pPr>
      <w:r>
        <w:rPr>
          <w:lang w:val="pt_PT" w:bidi="pt_PT"/>
        </w:rPr>
      </w:r>
      <w:r>
        <w:rPr>
          <w:lang w:val="pt_PT" w:bidi="pt_PT"/>
        </w:rPr>
        <w:t>Dois moendo</w:t>
      </w:r>
    </w:p>
    <w:p>
      <w:pPr>
        <w:pStyle w:val="ListBullet"/>
        <w:spacing w:line="240" w:lineRule="auto"/>
        <w:ind w:left="720"/>
      </w:pPr>
      <w:r>
        <w:rPr>
          <w:lang w:val="pt_PT" w:bidi="pt_PT"/>
        </w:rPr>
      </w:r>
      <w:r>
        <w:rPr>
          <w:lang w:val="pt_PT" w:bidi="pt_PT"/>
        </w:rPr>
        <w:t>Cadáver e abutres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Em um certo momento os fariseus fazem uma pergunta a Jesus. Não temos certeza de quando isso acontece. O texto apenas afirma “um dia” ou “tendo sido questionado pelos fariseus”. Os fariseus estão perguntando sobre quando o reino de Deus virá. Jesus diz a eles que não virá com sinais visíveis e ninguém será capaz de dizer que está aqui ou lá. Jesus está dizendo que não é capaz de ser apontado em um tempo e lugar em particular porque o reino de Deus já está entre eles.</w:t>
      </w:r>
    </w:p>
    <w:p>
      <w:pPr/>
      <w:r>
        <w:rPr>
          <w:lang w:val="pt_PT" w:bidi="pt_PT"/>
        </w:rPr>
      </w:r>
      <w:r>
        <w:rPr>
          <w:lang w:val="pt_PT" w:bidi="pt_PT"/>
        </w:rPr>
        <w:t>Então Jesus se volta aos discípulos para ensiná-los. Jesus fala de um tempo futuro em que os discípulos anseiarão para ver um dos dias do Filho do Homem. Isso poderia significar que eles sentirão saudade pelo tempo em que estavam com Jesus, ou eles anseiarão por um tempo em que Jesus retornar para reinar. A frase “um dos dias” indica um momento curto. No entanto, Jesus diz que eles não verão esse dia chegar no tempo da sua saudade. Jesus diz aos discípulos que naquele tempo, as pessoas dirão a eles que o Filho do Homem está aqui ou lá. Jesus os adverte para não sair procurando e a não seguir essas pessoas. “Pois” é uma palavra que cria uma razão entre dois eventos. Jesus está dizendo, não sigam essas pessoas, porque, ou “pois”, o dia em que o Filho do Homem vem será como quando um raio brilha no céu. Primeiro, antes que tudo isso aconteça, o Filho do Homem deve sofrer quando essa geração, ou as pessoas do tempo atual, o rejeitarem.</w:t>
      </w:r>
    </w:p>
    <w:p>
      <w:pPr/>
      <w:r>
        <w:rPr>
          <w:lang w:val="pt_PT" w:bidi="pt_PT"/>
        </w:rPr>
      </w:r>
      <w:r>
        <w:rPr>
          <w:lang w:val="pt_PT" w:bidi="pt_PT"/>
        </w:rPr>
        <w:t>A terceira cena é o clímax, ou a parte mais importante, do ensinamento de Jesus. Jesus compara os dias futuros aos tempos de Noé e Ló. Ele fala sobre o que acontece. As pessoas estavam comendo e bebendo, aproveitando seus dias até o momento em que foram destruídas por uma inundação e por rochas quentes de fogo. Será da mesma maneira: todos estarão fazendo suas tarefas normais quando o Filho do Homem for revelado.</w:t>
      </w:r>
    </w:p>
    <w:p>
      <w:pPr/>
      <w:r>
        <w:rPr>
          <w:lang w:val="pt_PT" w:bidi="pt_PT"/>
        </w:rPr>
      </w:r>
      <w:r>
        <w:rPr>
          <w:lang w:val="pt_PT" w:bidi="pt_PT"/>
        </w:rPr>
        <w:t>Naquele dia, referindo-se ao dia em que Deus revelar o Filho do Homem, Jesus adverte para não voltar para buscar as posses. Naquele dia, eles deveriam se lembrar do que aconteceu com a esposa de Ló e agir de acordo. Quem tentar manter sua vida a perderá, e quem perder sua vida a manterá. Jesus diz: “Eu digo a vocês”, o que é semelhante a dizer: “Ouça atentamente” ou “preste atenção”. Depois do versículo sobre as duas mulheres que estão moendo, alguns manuscritos incluem “Dois homens estarão no campo; um será levado e o outro será deixado”. Alguns estudiosos pensam que Lucas deixou esse versículo de fora da passagem para se concentrar nas pessoas que estão fisicamente próximas umas das outras; os dois na cama e as duas mulheres moendo.</w:t>
      </w:r>
    </w:p>
    <w:p>
      <w:pPr/>
      <w:r>
        <w:rPr>
          <w:lang w:val="pt_PT" w:bidi="pt_PT"/>
        </w:rPr>
      </w:r>
      <w:r>
        <w:rPr>
          <w:lang w:val="pt_PT" w:bidi="pt_PT"/>
        </w:rPr>
        <w:t>Discuta em conjunto se vocês adicionarão essa frase à sua tradução ou a deixarão de fora.</w:t>
      </w:r>
    </w:p>
    <w:p>
      <w:pPr/>
      <w:r>
        <w:rPr>
          <w:lang w:val="pt_PT" w:bidi="pt_PT"/>
        </w:rPr>
      </w:r>
      <w:r>
        <w:rPr>
          <w:lang w:val="pt_PT" w:bidi="pt_PT"/>
        </w:rPr>
        <w:t>Os discípulos então perguntam a Jesus “onde” isso acontecerá. Jesus responde que onde houver um corpo morto, os abutres se reunirão.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 (Filho do Homem)</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“Eles” — pessoas dizendo “olhe aqui, ou lá”</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As pessoas de Ló comendo, bebendo, casando e sendo dadas em casamento</w:t>
      </w:r>
    </w:p>
    <w:p>
      <w:pPr>
        <w:pStyle w:val="ListBullet"/>
        <w:spacing w:line="240" w:lineRule="auto"/>
        <w:ind w:left="720"/>
      </w:pPr>
      <w:r>
        <w:rPr>
          <w:lang w:val="pt_PT" w:bidi="pt_PT"/>
        </w:rPr>
      </w:r>
      <w:r>
        <w:rPr>
          <w:lang w:val="pt_PT" w:bidi="pt_PT"/>
        </w:rPr>
        <w:t>Pessoas comendo, bebendo, comprando, vendendo, construindo, plantando</w:t>
      </w:r>
    </w:p>
    <w:p>
      <w:pPr>
        <w:pStyle w:val="ListBullet"/>
        <w:spacing w:line="240" w:lineRule="auto"/>
        <w:ind w:left="720"/>
      </w:pPr>
      <w:r>
        <w:rPr>
          <w:lang w:val="pt_PT" w:bidi="pt_PT"/>
        </w:rPr>
      </w:r>
      <w:r>
        <w:rPr>
          <w:lang w:val="pt_PT" w:bidi="pt_PT"/>
        </w:rPr>
        <w:t>Um no telhado</w:t>
      </w:r>
    </w:p>
    <w:p>
      <w:pPr>
        <w:pStyle w:val="ListBullet"/>
        <w:spacing w:line="240" w:lineRule="auto"/>
        <w:ind w:left="720"/>
      </w:pPr>
      <w:r>
        <w:rPr>
          <w:lang w:val="pt_PT" w:bidi="pt_PT"/>
        </w:rPr>
      </w:r>
      <w:r>
        <w:rPr>
          <w:lang w:val="pt_PT" w:bidi="pt_PT"/>
        </w:rPr>
        <w:t>Um no campo</w:t>
      </w:r>
    </w:p>
    <w:p>
      <w:pPr>
        <w:pStyle w:val="ListBullet"/>
        <w:spacing w:line="240" w:lineRule="auto"/>
        <w:ind w:left="720"/>
      </w:pPr>
      <w:r>
        <w:rPr>
          <w:lang w:val="pt_PT" w:bidi="pt_PT"/>
        </w:rPr>
      </w:r>
      <w:r>
        <w:rPr>
          <w:lang w:val="pt_PT" w:bidi="pt_PT"/>
        </w:rPr>
        <w:t>A esposa de Ló</w:t>
      </w:r>
    </w:p>
    <w:p>
      <w:pPr>
        <w:pStyle w:val="ListBullet"/>
        <w:spacing w:line="240" w:lineRule="auto"/>
        <w:ind w:left="720"/>
      </w:pPr>
      <w:r>
        <w:rPr>
          <w:lang w:val="pt_PT" w:bidi="pt_PT"/>
        </w:rPr>
      </w:r>
      <w:r>
        <w:rPr>
          <w:lang w:val="pt_PT" w:bidi="pt_PT"/>
        </w:rPr>
        <w:t>Dois na cama</w:t>
      </w:r>
    </w:p>
    <w:p>
      <w:pPr>
        <w:pStyle w:val="ListBullet"/>
        <w:spacing w:line="240" w:lineRule="auto"/>
        <w:ind w:left="720"/>
      </w:pPr>
      <w:r>
        <w:rPr>
          <w:lang w:val="pt_PT" w:bidi="pt_PT"/>
        </w:rPr>
      </w:r>
      <w:r>
        <w:rPr>
          <w:lang w:val="pt_PT" w:bidi="pt_PT"/>
        </w:rPr>
        <w:t>Dois moendo</w:t>
      </w:r>
    </w:p>
    <w:p>
      <w:pPr>
        <w:pStyle w:val="ListBullet"/>
        <w:spacing w:line="240" w:lineRule="auto"/>
        <w:ind w:left="720"/>
      </w:pPr>
      <w:r>
        <w:rPr>
          <w:lang w:val="pt_PT" w:bidi="pt_PT"/>
        </w:rPr>
      </w:r>
      <w:r>
        <w:rPr>
          <w:lang w:val="pt_PT" w:bidi="pt_PT"/>
        </w:rPr>
        <w:t>Cadáver e abutres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esta história pela segunda vez, interrompa-os em certos momentos. Certifique-se de encenar o que Jesus está ensinando.</w:t>
      </w:r>
    </w:p>
    <w:p>
      <w:pPr/>
      <w:r>
        <w:rPr>
          <w:lang w:val="pt_PT" w:bidi="pt_PT"/>
        </w:rPr>
      </w:r>
      <w:r>
        <w:rPr>
          <w:lang w:val="pt_PT" w:bidi="pt_PT"/>
        </w:rPr>
        <w:t>Em algum momento os fariseus perguntaram a Jesus como eles seriam capazes de dizer quando o reino de Deus teria chegado. Jesus diz a eles que não virá com sinais visíveis, e ninguém será capaz de dizer que está em apenas um lugar. Então Jesus diz a eles que o reino de Deus já está em seu meio.</w:t>
      </w:r>
    </w:p>
    <w:p>
      <w:pPr/>
      <w:r>
        <w:rPr>
          <w:lang w:val="pt_PT" w:bidi="pt_PT"/>
        </w:rPr>
      </w:r>
      <w:r>
        <w:rPr>
          <w:lang w:val="pt_PT" w:bidi="pt_PT"/>
        </w:rPr>
        <w:t>Pare a ação: pergunte aos atores que estão interpretando os fariseus como eles estão se sentindo. Ouça coisas como: “Confusos, sem saber se perdemos alguma coisa”. “Com raiva porque soa que Jesus está dizendo que ele trouxe o reino de Deus”. Reiniciem a encenação.</w:t>
      </w:r>
    </w:p>
    <w:p>
      <w:pPr/>
      <w:r>
        <w:rPr>
          <w:lang w:val="pt_PT" w:bidi="pt_PT"/>
        </w:rPr>
      </w:r>
      <w:r>
        <w:rPr>
          <w:lang w:val="pt_PT" w:bidi="pt_PT"/>
        </w:rPr>
        <w:t>Jesus volta sua atenção a ensinar aos seus discípulos sobre o retorno do Filho do Homem. Jesus diz aos discípulos que no futuro eles ansiarão para ver um dos dias do Filho do Homem, mas eles não o verão. Haverá aqueles que dizem: “Ele está aqui” ou “lá ele está”. Jesus adverte os discípulos para não seguir essas pessoas porque, quando ele retornar, será como um raio que é visto em todo o céu. Jesus diz que antes que isso aconteça, ele deve sofrer muitas coisas dessa geração.</w:t>
      </w:r>
    </w:p>
    <w:p>
      <w:pPr/>
      <w:r>
        <w:rPr>
          <w:lang w:val="pt_PT" w:bidi="pt_PT"/>
        </w:rPr>
      </w:r>
      <w:r>
        <w:rPr>
          <w:lang w:val="pt_PT" w:bidi="pt_PT"/>
        </w:rPr>
        <w:t>Jesus diz a eles que será como nos dias de Noé e Ló, quando todos viviam suas vidas normalmente, e de repente, algumas pessoas foram salvas e todos os outros foram destruídos. Jesus dá instruções para que no dia em que o Filho do Homem retornar, não se concentre nas posses materiais. Essas coisas não serão mais importantes. Jesus diz a eles para se lembrarem de como foi para a esposa de Ló. As pessoas que estão próximas serão separadas. Um será levado e outro deixado.</w:t>
      </w:r>
    </w:p>
    <w:p>
      <w:pPr/>
      <w:r>
        <w:rPr>
          <w:lang w:val="pt_PT" w:bidi="pt_PT"/>
        </w:rPr>
      </w:r>
      <w:r>
        <w:rPr>
          <w:lang w:val="pt_PT" w:bidi="pt_PT"/>
        </w:rPr>
        <w:t>Pare a ação: pergunte aos que estão interpretando os discípulos como eles se sentem. Ouça coisas como: “Com medo de que muitos sejam deixados para trás”. “Curioso, imaginando quando tudo isso acontecerá”. "Ansioso para garantir que minha família esteja alinhada com Jesus". Reinicie a cena.</w:t>
      </w:r>
    </w:p>
    <w:p>
      <w:pPr/>
      <w:r>
        <w:rPr>
          <w:lang w:val="pt_PT" w:bidi="pt_PT"/>
        </w:rPr>
      </w:r>
      <w:r>
        <w:rPr>
          <w:lang w:val="pt_PT" w:bidi="pt_PT"/>
        </w:rPr>
        <w:t xml:space="preserve">Os discípulos perguntam a Jesus “onde?” Jesus responde que onde quer que o corpo morto esteja, os abutres se reunirão. </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Os </w:t>
      </w:r>
      <w:r>
        <w:rPr>
          <w:b/>
          <w:lang w:val="pt_PT" w:bidi="pt_PT"/>
        </w:rPr>
        <w:t>fariseus</w:t>
      </w:r>
      <w:r>
        <w:rPr>
          <w:lang w:val="pt_PT" w:bidi="pt_PT"/>
        </w:rPr>
        <w:t xml:space="preserve"> fizeram a Jesus uma pergunta sobre quando o </w:t>
      </w:r>
      <w:r>
        <w:rPr>
          <w:b/>
          <w:lang w:val="pt_PT" w:bidi="pt_PT"/>
        </w:rPr>
        <w:t>reino de Deus</w:t>
      </w:r>
      <w:r>
        <w:rPr>
          <w:lang w:val="pt_PT" w:bidi="pt_PT"/>
        </w:rPr>
        <w:t xml:space="preserve"> virá. Os fariseus são os mestres religiosos judeus da época. Traduza a palavra fariseus da mesma maneira que você traduziu no livro de Lucas. Consulte o Glossário Mestre para a definição de </w:t>
      </w:r>
      <w:r>
        <w:rPr>
          <w:lang w:val="pt_PT" w:bidi="pt_PT"/>
        </w:rPr>
        <w:t>fariseus</w:t>
      </w:r>
      <w:r>
        <w:rPr>
          <w:lang w:val="pt_PT" w:bidi="pt_PT"/>
        </w:rPr>
        <w:t xml:space="preserve">. O reino de Deus é quando Deus volta para governar e reinar na terra, começando com o ministério de Jesus. Traduza o reino de Deus da mesma maneira que você traduziu no livro de Lucas. Consulte o Glossário Mestre para uma definição de </w:t>
      </w:r>
      <w:r>
        <w:rPr>
          <w:lang w:val="pt_PT" w:bidi="pt_PT"/>
        </w:rPr>
        <w:t>reino de Deus</w:t>
      </w:r>
      <w:r>
        <w:rPr>
          <w:lang w:val="pt_PT" w:bidi="pt_PT"/>
        </w:rPr>
        <w:t>.</w:t>
      </w:r>
    </w:p>
    <w:p>
      <w:pPr/>
      <w:r>
        <w:rPr>
          <w:lang w:val="pt_PT" w:bidi="pt_PT"/>
        </w:rPr>
      </w:r>
      <w:r>
        <w:rPr>
          <w:lang w:val="pt_PT" w:bidi="pt_PT"/>
        </w:rPr>
        <w:t xml:space="preserve">Jesus então se dirige aos seus </w:t>
      </w:r>
      <w:r>
        <w:rPr>
          <w:b/>
          <w:lang w:val="pt_PT" w:bidi="pt_PT"/>
        </w:rPr>
        <w:t>discípulos</w:t>
      </w:r>
      <w:r>
        <w:rPr>
          <w:lang w:val="pt_PT" w:bidi="pt_PT"/>
        </w:rPr>
        <w:t xml:space="preserve">. Os discípulos são os seguidores mais próximos de Jesus. Traduza discípulos da mesma maneira que você traduziu no livro de Lucas. Consulte o Glossário Mestre para a definição de </w:t>
      </w:r>
      <w:r>
        <w:rPr>
          <w:lang w:val="pt_PT" w:bidi="pt_PT"/>
        </w:rPr>
        <w:t>discípulos</w:t>
      </w:r>
      <w:r>
        <w:rPr>
          <w:lang w:val="pt_PT" w:bidi="pt_PT"/>
        </w:rPr>
        <w:t xml:space="preserve">. Jesus diz aos discípulos que no futuro eles ansiarão por um dos dias do </w:t>
      </w:r>
      <w:r>
        <w:rPr>
          <w:b/>
          <w:lang w:val="pt_PT" w:bidi="pt_PT"/>
        </w:rPr>
        <w:t>Filho do Homem</w:t>
      </w:r>
      <w:r>
        <w:rPr>
          <w:lang w:val="pt_PT" w:bidi="pt_PT"/>
        </w:rPr>
        <w:t xml:space="preserve">. O Filho do Homem é uma referência a Jesus e o termo mais frequente que ele usou para si mesmo. Os judeus teriam conhecido o Filho do Homem como uma referência ao Messias e aquele que virá para julgar no fim dos tempos. Traduza Filho do Homem da mesma maneira que você traduziu no livro de Lucas. </w:t>
      </w:r>
      <w:r>
        <w:rPr>
          <w:lang w:val="pt_PT" w:bidi="pt_PT"/>
        </w:rPr>
        <w:t>Filho do Homem</w:t>
      </w:r>
      <w:r>
        <w:rPr>
          <w:lang w:val="pt_PT" w:bidi="pt_PT"/>
        </w:rPr>
        <w:t xml:space="preserve"> está no Glossário Mestre.</w:t>
      </w:r>
    </w:p>
    <w:p>
      <w:pPr/>
      <w:r>
        <w:rPr>
          <w:lang w:val="pt_PT" w:bidi="pt_PT"/>
        </w:rPr>
      </w:r>
      <w:r>
        <w:rPr>
          <w:lang w:val="pt_PT" w:bidi="pt_PT"/>
        </w:rPr>
        <w:t>Jesus diz aos discípulos que outros tentarão dizer a eles onde o Filho do Homem está. Jesus diz aos discípulos para não seguir essas pessoas porque seu retorno será como um raio que brilha de uma parte do céu para outra. Mas antes que o Filho do Homem retorne, Jesus diz que ele deve sofrer muitas coisas nessa geração, ou no tempo atual. Jesus diz a eles que o dia em que o Filho do Homem retornar será como nos dias de Noé e Ló. Naqueles dias, todos estavam fazendo seus negócios e, de repente, algumas pessoas foram salvas e Deus destruiu todos os outros.</w:t>
      </w:r>
    </w:p>
    <w:p>
      <w:pPr/>
      <w:r>
        <w:rPr>
          <w:lang w:val="pt_PT" w:bidi="pt_PT"/>
        </w:rPr>
      </w:r>
      <w:r>
        <w:rPr>
          <w:lang w:val="pt_PT" w:bidi="pt_PT"/>
        </w:rPr>
        <w:t>Jesus adverte os discípulos que, quando o Filho do Homem for revelado, ou voltar, eles não devem se preocupar com coisas materiais. A posse não será mais importante. Jesus diz aos discípulos para se lembrarem da esposa de Ló. Jesus diz aos discípulos que quem tentar manter sua vida a perderá, e quem perder sua vida a manterá. Porque dois estarão na cama, e um será levado e outro deixado. Dois estarão moendo grãos na moinha; um será levado e outro deixado.</w:t>
      </w:r>
    </w:p>
    <w:p>
      <w:pPr/>
      <w:r>
        <w:rPr>
          <w:lang w:val="pt_PT" w:bidi="pt_PT"/>
        </w:rPr>
      </w:r>
      <w:r>
        <w:rPr>
          <w:lang w:val="pt_PT" w:bidi="pt_PT"/>
        </w:rPr>
        <w:t xml:space="preserve">Os discípulos perguntam ao </w:t>
      </w:r>
      <w:r>
        <w:rPr>
          <w:b/>
          <w:lang w:val="pt_PT" w:bidi="pt_PT"/>
        </w:rPr>
        <w:t>Senhor</w:t>
      </w:r>
      <w:r>
        <w:rPr>
          <w:lang w:val="pt_PT" w:bidi="pt_PT"/>
        </w:rPr>
        <w:t xml:space="preserve">, ou a Jesus “onde?” Jesus responde que onde quer que o corpo esteja, os abutres se reunirão. Traduza Senhor da mesma maneira que você traduziu antes, e lembre-se de que </w:t>
      </w:r>
      <w:r>
        <w:rPr>
          <w:lang w:val="pt_PT" w:bidi="pt_PT"/>
        </w:rPr>
        <w:t>Senhor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18:1–17</w:t>
      </w:r>
      <w:r>
        <w:rPr>
          <w:lang w:val="pt_PT" w:bidi="pt_PT"/>
        </w:rPr>
      </w:r>
    </w:p>
    <w:p>
      <w:pPr>
        <w:pStyle w:val="Heading3"/>
      </w:pPr>
      <w:r>
        <w:rPr>
          <w:lang w:val="pt_PT" w:bidi="pt_PT"/>
        </w:rPr>
        <w:t>Ouvir e Sentir</w:t>
      </w:r>
    </w:p>
    <w:p>
      <w:pPr/>
      <w:r>
        <w:rPr>
          <w:lang w:val="pt_PT" w:bidi="pt_PT"/>
        </w:rPr>
      </w:r>
      <w:r>
        <w:rPr>
          <w:lang w:val="pt_PT" w:bidi="pt_PT"/>
        </w:rPr>
        <w:t>Ouça Lucas 18.1–17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começa um conjunto de duas parábolas sobre oração, ou falando com Deus. Lembre-se de que uma parábola é uma história que usa situações cotidianas para explicar um significado mais profundo. Jesus ainda está falando com os discípulos, seus seguidores mais próximos, enquanto eles estão viajando para Jerusalém. Provavelmente há muitas outras pessoas ouvindo Jesus ensinar também.</w:t>
      </w:r>
    </w:p>
    <w:p>
      <w:pPr/>
      <w:r>
        <w:rPr>
          <w:lang w:val="pt_PT" w:bidi="pt_PT"/>
        </w:rPr>
      </w:r>
      <w:r>
        <w:rPr>
          <w:lang w:val="pt_PT" w:bidi="pt_PT"/>
        </w:rPr>
        <w:t>Jesus estava contando aos discípulos uma parábola sobre a oração. Essa parábola ensina os discípulos a orar em todos os momentos, e a não desanimar ou desistir de esperar a resposta de Deus em oração. Jesus introduz dois personagens opostos: um que tem muito poder na comunidade e um que não tem muito poder na comunidade. Um juiz local é um oficial do governo que toma decisões sobre questões na comunidade. O juiz nessa cidade não se importa com Deus, nem com o homem, nem com as pessoas. Uma viúva, uma mulher cujo marido morreu, vive na mesma cidade que esse juiz. Essa viúva vinha continuamente ao juiz pedindo proteção legal contra alguém que é seu adversário. Algumas traduções dizem que a viúva pedia justiça contra seu inimigo. A viúva está pedindo uma decisão que seja favorável a seu favor. A viúva não está necessariamente buscando punição contra seu inimigo.</w:t>
      </w:r>
    </w:p>
    <w:p>
      <w:pPr/>
      <w:r>
        <w:rPr>
          <w:lang w:val="pt_PT" w:bidi="pt_PT"/>
        </w:rPr>
      </w:r>
      <w:r>
        <w:rPr>
          <w:lang w:val="pt_PT" w:bidi="pt_PT"/>
        </w:rPr>
        <w:t>Pare e discuta: conte sobre alguém que você conhece no poder que não se importa com Deus ou as pessoas. Como eles agem? Como eles falam com as pessoas?</w:t>
      </w:r>
    </w:p>
    <w:p>
      <w:pPr/>
      <w:r>
        <w:rPr>
          <w:lang w:val="pt_PT" w:bidi="pt_PT"/>
        </w:rPr>
      </w:r>
      <w:r>
        <w:rPr>
          <w:lang w:val="pt_PT" w:bidi="pt_PT"/>
        </w:rPr>
        <w:t>Por um longo período, o juiz se recusa a ajudar a viúva. Mas, finalmente, o juiz diz a si mesmo, ou pensa consigo mesmo, que, mesmo que o juiz não se importe com o que Deus ou as pessoas pensam, o juiz fará justiça à viúva. Esse pensamento sugere que aqueles que se importam com o que Deus pensa e respeitam as pessoas teriam feito justiça à viúva mais cedo. O juiz cede à viúva porque ela o incomodou muito. O juiz não quer que a viúva o canse, ou o desgaste por insistente.</w:t>
      </w:r>
    </w:p>
    <w:p>
      <w:pPr/>
      <w:r>
        <w:rPr>
          <w:lang w:val="pt_PT" w:bidi="pt_PT"/>
        </w:rPr>
      </w:r>
      <w:r>
        <w:rPr>
          <w:lang w:val="pt_PT" w:bidi="pt_PT"/>
        </w:rPr>
        <w:t>Pare e discuta: conte uma história de alguém que veio até você muitas vezes pedindo ajuda. Como você se sentiu? Como você respondeu a essa pessoa?</w:t>
      </w:r>
    </w:p>
    <w:p>
      <w:pPr/>
      <w:r>
        <w:rPr>
          <w:lang w:val="pt_PT" w:bidi="pt_PT"/>
        </w:rPr>
      </w:r>
      <w:r>
        <w:rPr>
          <w:lang w:val="pt_PT" w:bidi="pt_PT"/>
        </w:rPr>
        <w:t>Lucas usa o título “Senhor” nessa passagem, para Jesus. Essa palavra Senhor é um título especificamente para Deus ou Jesus, o Messias. Reconhece a autoridade espiritual e sobrenatural que Jesus tem. “O Senhor diz” é como Lucas introduz a aplicação de Jesus da parábola. Jesus diz: “Ouça o que o juiz diz”. Jesus está dizendo ao público para prestar atenção ao que o juiz disse. Jesus faz duas perguntas que ele mesmo responde. Deus não fará justiça ao seu povo escolhido? Essa pergunta é para contrastar Deus com o juiz injusto. O juiz que era injusto finalmente cedeu para fazer justiça. Mas Deus, que é justo, fará justiça ao seu povo que clama a Deus em oração de dia e de noite. E será que Deus, que é justo, continuará demorando para justiça ou levará um longo tempo para ajudar o povo de Deus? Jesus responde à sua própria pergunta. Deus fará justiça ao seu povo, e a fará rapidamente. Essa palavra "rapidamente" não significa "imediatamente". O retorno do Filho do Homem parece estar ligado à justiça de Deus. Como o retorno de Jesus não acontece imediatamente, será que o povo de Deus continuará crendo em Jesus? Jesus pergunta: “Será que o Filho do Homem encontrará pessoas que tenham fé, ou que acreditem nele?”. A pergunta sugere que Jesus duvida que a resposta seja “sim”.</w:t>
      </w:r>
    </w:p>
    <w:p>
      <w:pPr/>
      <w:r>
        <w:rPr>
          <w:lang w:val="pt_PT" w:bidi="pt_PT"/>
        </w:rPr>
      </w:r>
      <w:r>
        <w:rPr>
          <w:lang w:val="pt_PT" w:bidi="pt_PT"/>
        </w:rPr>
        <w:t>Lucas explica que Jesus direciona a próxima parábola para um grupo diferente de pessoas. Aqui vemos que não são apenas os discípulos que estão ouvindo Jesus. Lucas não diz especificamente que Jesus está falando com os fariseus, mas com um público maior que age como o fariseu na parábola. Lembre-se que um fariseu é o líder religioso judeu da época. Jesus está falando especificamente para pessoas que pensavam que eram mais justas, ou mais corretas diante de Deus, do que outras, e que odiavam outras pessoas porque elas não eram tão justas.</w:t>
      </w:r>
    </w:p>
    <w:p>
      <w:pPr/>
      <w:r>
        <w:rPr>
          <w:lang w:val="pt_PT" w:bidi="pt_PT"/>
        </w:rPr>
      </w:r>
      <w:r>
        <w:rPr>
          <w:lang w:val="pt_PT" w:bidi="pt_PT"/>
        </w:rPr>
        <w:t>Jesus contrasta como um fariseu e um cobrador de impostos oram. Tanto o fariseu quanto o cobrador de impostos foram para o templo para orar. O templo era onde os judeus adoravam a Deus em Jerusalém. O cobrador de impostos era um judeu que trabalhava para o governo romano para coletar impostos dos judeus. Os judeus odiavam os cobradores de impostos e os consideravam traidores.</w:t>
      </w:r>
    </w:p>
    <w:p>
      <w:pPr/>
      <w:r>
        <w:rPr>
          <w:lang w:val="pt_PT" w:bidi="pt_PT"/>
        </w:rPr>
      </w:r>
      <w:r>
        <w:rPr>
          <w:lang w:val="pt_PT" w:bidi="pt_PT"/>
        </w:rPr>
        <w:t>O fariseu tomou posição, ou ficou de pé, o que era costume para os judeus quando eles oravam. Lucas usou o termo “tomou posição” para sugerir que alguém estava prestes a dizer algo importante. Muito provavelmente o fariseu não estava sozinho, mas ele ficou de pé onde outros estavam perto o suficiente para ouvir e orou sobre si mesmo.</w:t>
      </w:r>
    </w:p>
    <w:p>
      <w:pPr/>
      <w:r>
        <w:rPr>
          <w:lang w:val="pt_PT" w:bidi="pt_PT"/>
        </w:rPr>
      </w:r>
      <w:r>
        <w:rPr>
          <w:lang w:val="pt_PT" w:bidi="pt_PT"/>
        </w:rPr>
        <w:t>Pare e discuta: como as pessoas em sua cultura oram? Quão importante é a posição na qual você ora a Deus?</w:t>
      </w:r>
    </w:p>
    <w:p>
      <w:pPr/>
      <w:r>
        <w:rPr>
          <w:lang w:val="pt_PT" w:bidi="pt_PT"/>
        </w:rPr>
      </w:r>
      <w:r>
        <w:rPr>
          <w:lang w:val="pt_PT" w:bidi="pt_PT"/>
        </w:rPr>
        <w:t>O fariseu agradece a Deus pelo fato de que ele não é como outras pessoas. O fariseu sugere que ele é melhor do que outros homens. O fariseu diz que outros homens são ladrões, injustos e adúlteros, todos os que eram desprezados. O fariseu então inclui o cobrador de impostos ao grupo de pessoas odiadas. O fariseu faz ainda mais do que a lei religiosa exige: ele jejua, ou seja, não come, duas vezes por semana, e ele dá o dízimo, ou dá 10% de tudo o que ele tem ao templo.</w:t>
      </w:r>
    </w:p>
    <w:p>
      <w:pPr/>
      <w:r>
        <w:rPr>
          <w:lang w:val="pt_PT" w:bidi="pt_PT"/>
        </w:rPr>
      </w:r>
      <w:r>
        <w:rPr>
          <w:lang w:val="pt_PT" w:bidi="pt_PT"/>
        </w:rPr>
        <w:t>Pare e discuta: o que as pessoas em sua cultura fazem para mostrar aos outros que elas são religiosas, ou boas pessoas, ou melhores do que outras?</w:t>
      </w:r>
    </w:p>
    <w:p>
      <w:pPr/>
      <w:r>
        <w:rPr>
          <w:lang w:val="pt_PT" w:bidi="pt_PT"/>
        </w:rPr>
      </w:r>
      <w:r>
        <w:rPr>
          <w:lang w:val="pt_PT" w:bidi="pt_PT"/>
        </w:rPr>
        <w:t>O cobrador de impostos, no entanto, estava longe do fariseu. O cobrador de impostos não poderia nem levantar seus olhos para o céu. Essas posturas significam que o cobrador de impostos acreditava que era indigno de Deus. O cobrador de impostos bateu em seu peito, o que era um sinal de grande remorso, e clamou a Deus para mostrar misericórdia a ele, ou compaixão, porque o cobrador de impostos estava precisando.</w:t>
      </w:r>
    </w:p>
    <w:p>
      <w:pPr/>
      <w:r>
        <w:rPr>
          <w:lang w:val="pt_PT" w:bidi="pt_PT"/>
        </w:rPr>
      </w:r>
      <w:r>
        <w:rPr>
          <w:lang w:val="pt_PT" w:bidi="pt_PT"/>
        </w:rPr>
        <w:t>Pare e discuta: como as pessoas em sua cultura mostram remorso ou arrependimento por suas ações? Como as pessoas em sua cultura demonstram que elas entendem que são pecadoras?</w:t>
      </w:r>
    </w:p>
    <w:p>
      <w:pPr/>
      <w:r>
        <w:rPr>
          <w:lang w:val="pt_PT" w:bidi="pt_PT"/>
        </w:rPr>
      </w:r>
      <w:r>
        <w:rPr>
          <w:lang w:val="pt_PT" w:bidi="pt_PT"/>
        </w:rPr>
        <w:t>Jesus declara que foi o cobrador de impostos que foi para casa justificado. Ser justificado é retornar a um relacionamento correto com outra pessoa. Nesse caso, o cobrador de impostos foi restaurado a uma relação correta com Deus. Jesus diz que todos os que se exaltam serão humilhados, e aqueles que se humilham serão exaltados. Exaltar-se a si mesmo é tentar alcançar uma posição elevada. Ser humilhado é alguém rebaixa seu status ou até mesmo te desonra. Jesus está mostrando que as atitudes de nossos corações são importantes no relacionamento com Deus.</w:t>
      </w:r>
    </w:p>
    <w:p>
      <w:pPr/>
      <w:r>
        <w:rPr>
          <w:lang w:val="pt_PT" w:bidi="pt_PT"/>
        </w:rPr>
      </w:r>
      <w:r>
        <w:rPr>
          <w:lang w:val="pt_PT" w:bidi="pt_PT"/>
        </w:rPr>
        <w:t>No próximo acontecimento, Jesus mostra novamente a inversão de papéis no Reino de Deus — as pessoas de baixo status são exaltadas. As pessoas na multidão estavam trazendo seus bebês ou filhos a Jesus para que ele os tocasse, ou os abençoasse. Abençoar é para Deus ajudá-los ou dar favor a eles. Certifique-se de não usar uma palavra que significa dar boa sorte. No entanto, quando os discípulos notaram isso, eles repreenderam as pessoas, ou mandou que parassem de trazer as crianças a Jesus. As pessoas naquele dia acreditavam que as crianças tinham pouco valor até que elas se tornassem adultas. Muitos pais abandonariam seus filhos porque eles tinham pouco valor. Provavelmente é por isso que os discípulos repreenderam as pessoas que traziam suas crianças.</w:t>
      </w:r>
    </w:p>
    <w:p>
      <w:pPr/>
      <w:r>
        <w:rPr>
          <w:lang w:val="pt_PT" w:bidi="pt_PT"/>
        </w:rPr>
      </w:r>
      <w:r>
        <w:rPr>
          <w:lang w:val="pt_PT" w:bidi="pt_PT"/>
        </w:rPr>
        <w:t>Pare e discuta: como as pessoas em sua cultura veem as crianças? As crianças são vistas como valiosas e importantes? Descreva os tipos de coisas na sociedade nas quais as crianças estão envolvidas. Discuta como vocês percebem as atitudes em relação às crianças reveladas em sua cultura.</w:t>
      </w:r>
    </w:p>
    <w:p>
      <w:pPr/>
      <w:r>
        <w:rPr>
          <w:lang w:val="pt_PT" w:bidi="pt_PT"/>
        </w:rPr>
      </w:r>
      <w:r>
        <w:rPr>
          <w:lang w:val="pt_PT" w:bidi="pt_PT"/>
        </w:rPr>
        <w:t>Jesus chama as pessoas para trazerem as crianças a ele. Jesus então diz a eles que o reino de Deus pertence às pessoas que são como as crianças. Em outras palavras, Jesus está dizendo que as pessoas que são como crianças aceitarão que Deus governe sobre elas melhor do que os adultos que não são humildes. Talvez Jesus ainda esteja falando sobre a humildade do cobrador de impostos que veio a Deus como uma criança, pedindo ajuda. Jesus agora está dizendo que para entrar no reino de Deus devemos ser humildes como crianças.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Jesus conta uma parábola aos discípulos sobre orar o tempo todo e continuar a esperar que Deus responda. A parábola é sobre uma viúva que vem continuamente a um juiz injusto, pedindo justiça. O juiz diz não por um longo tempo. Eventualmente, o juiz decide ajudar a viúva porque ela está o incomodando. Jesus explica que Deus será muito mais rápido para fazer justiça e responder ao seu povo que clama a ele em oração o tempo todo. No entanto, Jesus pergunta se, quando o Filho do Homem voltar, encontrará fé nas pessoas sobre a terra.</w:t>
      </w:r>
    </w:p>
    <w:p>
      <w:pPr/>
      <w:r>
        <w:rPr>
          <w:lang w:val="pt_PT" w:bidi="pt_PT"/>
        </w:rPr>
      </w:r>
      <w:r>
        <w:rPr>
          <w:b/>
          <w:lang w:val="pt_PT" w:bidi="pt_PT"/>
        </w:rPr>
        <w:t>Segunda cena:</w:t>
      </w:r>
      <w:r>
        <w:rPr>
          <w:lang w:val="pt_PT" w:bidi="pt_PT"/>
        </w:rPr>
        <w:t xml:space="preserve"> Jesus então fala com um grupo de pessoas que pensam que são melhores do que outras e desprezam outras pessoas. Jesus conta a eles uma parábola sobre um fariseu e um cobrador de impostos. O fariseu e o cobrador de impostos vão para o templo para orar. O fariseu agradece a Deus pelo fato de que ele não é como outras pessoas que são pessoas más, como o cobrador de impostos. O fariseu lembra a Deus de suas boas ações. O cobrador de impostos se separa dos outros para orar, sem sequer olhar para o céu. O cobrador de impostos mostra arrependimento e suplica a Deus por compaixão. Jesus diz ao público que foi o cobrador de impostos que foi justificado diante de Deus. Jesus diz ao público que aqueles que se exaltam serão humilhados. E aqueles que se humilham serão exaltados por Deus.</w:t>
      </w:r>
    </w:p>
    <w:p>
      <w:pPr/>
      <w:r>
        <w:rPr>
          <w:lang w:val="pt_PT" w:bidi="pt_PT"/>
        </w:rPr>
      </w:r>
      <w:r>
        <w:rPr>
          <w:b/>
          <w:lang w:val="pt_PT" w:bidi="pt_PT"/>
        </w:rPr>
        <w:t>Terceira cena:</w:t>
      </w:r>
      <w:r>
        <w:rPr>
          <w:lang w:val="pt_PT" w:bidi="pt_PT"/>
        </w:rPr>
        <w:t xml:space="preserve"> as pessoas estavam trazendo seus filhos e bebês a Jesus para que ele os abençoasse. Os discípulos repreenderam as pessoas, dizendo a elas para não trazer as crianças a Jesus. Jesus diz aos discípulos para permitirem que as crianças venham a ele. Jesus diz a eles que o reino de Deus pertence àqueles que podem recebê-lo como crianças.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 (o Filho do Homem)</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Aqueles que pensam muito de si mesmos</w:t>
      </w:r>
    </w:p>
    <w:p>
      <w:pPr>
        <w:pStyle w:val="ListBullet"/>
        <w:spacing w:line="240" w:lineRule="auto"/>
        <w:ind w:left="720"/>
      </w:pPr>
      <w:r>
        <w:rPr>
          <w:lang w:val="pt_PT" w:bidi="pt_PT"/>
        </w:rPr>
      </w:r>
      <w:r>
        <w:rPr>
          <w:lang w:val="pt_PT" w:bidi="pt_PT"/>
        </w:rPr>
        <w:t>Pais</w:t>
      </w:r>
    </w:p>
    <w:p>
      <w:pPr>
        <w:pStyle w:val="ListBullet"/>
        <w:spacing w:line="240" w:lineRule="auto"/>
        <w:ind w:left="720"/>
      </w:pPr>
      <w:r>
        <w:rPr>
          <w:lang w:val="pt_PT" w:bidi="pt_PT"/>
        </w:rPr>
      </w:r>
      <w:r>
        <w:rPr>
          <w:lang w:val="pt_PT" w:bidi="pt_PT"/>
        </w:rPr>
        <w:t>Crianças/bebês</w:t>
      </w:r>
    </w:p>
    <w:p>
      <w:pPr/>
      <w:r>
        <w:rPr>
          <w:lang w:val="pt_PT" w:bidi="pt_PT"/>
        </w:rPr>
      </w:r>
      <w:r>
        <w:rPr>
          <w:lang w:val="pt_PT" w:bidi="pt_PT"/>
        </w:rPr>
        <w:t>Os personagens nas parábolas incluem:</w:t>
      </w:r>
    </w:p>
    <w:p>
      <w:pPr>
        <w:pStyle w:val="ListBullet"/>
        <w:spacing w:line="240" w:lineRule="auto"/>
        <w:ind w:left="720"/>
      </w:pPr>
      <w:r>
        <w:rPr>
          <w:lang w:val="pt_PT" w:bidi="pt_PT"/>
        </w:rPr>
      </w:r>
      <w:r>
        <w:rPr>
          <w:lang w:val="pt_PT" w:bidi="pt_PT"/>
        </w:rPr>
        <w:t>O juiz</w:t>
      </w:r>
    </w:p>
    <w:p>
      <w:pPr>
        <w:pStyle w:val="ListBullet"/>
        <w:spacing w:line="240" w:lineRule="auto"/>
        <w:ind w:left="720"/>
      </w:pPr>
      <w:r>
        <w:rPr>
          <w:lang w:val="pt_PT" w:bidi="pt_PT"/>
        </w:rPr>
      </w:r>
      <w:r>
        <w:rPr>
          <w:lang w:val="pt_PT" w:bidi="pt_PT"/>
        </w:rPr>
        <w:t>A viúva</w:t>
      </w:r>
    </w:p>
    <w:p>
      <w:pPr>
        <w:pStyle w:val="ListBullet"/>
        <w:spacing w:line="240" w:lineRule="auto"/>
        <w:ind w:left="720"/>
      </w:pPr>
      <w:r>
        <w:rPr>
          <w:lang w:val="pt_PT" w:bidi="pt_PT"/>
        </w:rPr>
      </w:r>
      <w:r>
        <w:rPr>
          <w:lang w:val="pt_PT" w:bidi="pt_PT"/>
        </w:rPr>
        <w:t>O fariseu</w:t>
      </w:r>
    </w:p>
    <w:p>
      <w:pPr>
        <w:pStyle w:val="ListBullet"/>
        <w:spacing w:line="240" w:lineRule="auto"/>
        <w:ind w:left="720"/>
      </w:pPr>
      <w:r>
        <w:rPr>
          <w:lang w:val="pt_PT" w:bidi="pt_PT"/>
        </w:rPr>
      </w:r>
      <w:r>
        <w:rPr>
          <w:lang w:val="pt_PT" w:bidi="pt_PT"/>
        </w:rPr>
        <w:t>O cobrador de impostos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provavelmente estava falando com o mesmo grupo de pessoas que estavam na passagem anterior. Jesus conta uma parábola sobre orar o tempo todo e não desistir de esperar a resposta de Deus. Em uma certa cidade, há um juiz que não se importa com Deus ou com as pessoas. Na mesma cidade está uma viúva que vem continuamente ao juiz pedindo justiça. A viúva pede ao juiz que decida a favor de seu caso contra seu oponente.</w:t>
      </w:r>
    </w:p>
    <w:p>
      <w:pPr/>
      <w:r>
        <w:rPr>
          <w:lang w:val="pt_PT" w:bidi="pt_PT"/>
        </w:rPr>
      </w:r>
      <w:r>
        <w:rPr>
          <w:lang w:val="pt_PT" w:bidi="pt_PT"/>
        </w:rPr>
        <w:t>Discuta com sua equipe: como vocês dizem que alguém continua fazendo a mesma coisa repetidamente?</w:t>
      </w:r>
    </w:p>
    <w:p>
      <w:pPr/>
      <w:r>
        <w:rPr>
          <w:lang w:val="pt_PT" w:bidi="pt_PT"/>
        </w:rPr>
      </w:r>
      <w:r>
        <w:rPr>
          <w:lang w:val="pt_PT" w:bidi="pt_PT"/>
        </w:rPr>
        <w:t>“Por um tempo” é uma quantidade desconhecida de tempo. Por um tempo, o juiz não estava disposto a proteger a viúva. Então depois desse tempo, o juiz pensou consigo mesmo que ajudaria a viúva porque ela continuava o incomodando. O juiz não queria que a viúva o desgastasse com sua persistência.</w:t>
      </w:r>
    </w:p>
    <w:p>
      <w:pPr/>
      <w:r>
        <w:rPr>
          <w:lang w:val="pt_PT" w:bidi="pt_PT"/>
        </w:rPr>
      </w:r>
      <w:r>
        <w:rPr>
          <w:lang w:val="pt_PT" w:bidi="pt_PT"/>
        </w:rPr>
        <w:t>Se houver uma oportunidade, converse com uma pessoa que é um juiz em sua cultura. Pergunte ao juiz o que ele faria sobre essa viúva que constantemente estava pedindo justiça. Compartilhe essa parábola com o juiz e pergunte à sua perspectiva.</w:t>
      </w:r>
    </w:p>
    <w:p>
      <w:pPr/>
      <w:r>
        <w:rPr>
          <w:lang w:val="pt_PT" w:bidi="pt_PT"/>
        </w:rPr>
      </w:r>
      <w:r>
        <w:rPr>
          <w:lang w:val="pt_PT" w:bidi="pt_PT"/>
        </w:rPr>
        <w:t>O Senhor disse aos discípulos para “Ouvirem”, ou prestarem atenção ao que o juiz disse. Jesus continua perguntando: “Quanto mais Deus fará justiça ao seu povo que clama a Deus em oração, dia e noite? E Deus não a fará rapidamente?”. Outra versão diz que Deus será paciente, ou longânimo com seu povo. Jesus responde à sua própria pergunta. “Eu digo a vocês” é outra declaração que mostra a verdade do que está prestes a ser dito. Jesus diz: “Eu digo a vocês que Deus fará justiça e não levará um longo tempo”. Jesus faz a pergunta: "Quando o Filho do Homem retornar, será que ele encontrará fé na terra?" Essa pergunta sugere que a resposta é duvidosa. A fé que o Filho do Homem está procurando é a fé que as pessoas têm para esperar o seu retorno.</w:t>
      </w:r>
    </w:p>
    <w:p>
      <w:pPr/>
      <w:r>
        <w:rPr>
          <w:lang w:val="pt_PT" w:bidi="pt_PT"/>
        </w:rPr>
      </w:r>
      <w:r>
        <w:rPr>
          <w:lang w:val="pt_PT" w:bidi="pt_PT"/>
        </w:rPr>
        <w:t>Então Jesus também contou uma parábola àqueles que confiavam em sua própria justiça. Lucas não nos diz quem são as pessoas que confiam em sua própria justiça. Presume-se pela parábola que Jesus estava fazendo uma referência a esses tipos de pessoas que o estavam ouvindo. Dois homens foram ao templo para orar. Um homem era um fariseu. O outro homem era um cobrador de impostos. O fariseu agradeceu a Deus por ser melhor do que outras pessoas. O cobrador de impostos se humilhou quando ele orou e pediu misericórdia a Deus. Jesus diz a eles que foi o cobrador de impostos que foi para casa em retidão diante de Deus, não o fariseu. Aqueles que se exaltam, Deus os humilhará, e aqueles que se humilham, Deus os exaltará.</w:t>
      </w:r>
    </w:p>
    <w:p>
      <w:pPr/>
      <w:r>
        <w:rPr>
          <w:lang w:val="pt_PT" w:bidi="pt_PT"/>
        </w:rPr>
      </w:r>
      <w:r>
        <w:rPr>
          <w:lang w:val="pt_PT" w:bidi="pt_PT"/>
        </w:rPr>
        <w:t>Então, as pessoas querem que Jesus abençoe, ou coloque as suas mãos em seus filhos pequenos, ou bebês. Os discípulos repreendem as pessoas. Mas Jesus chama as crianças para si mesmo. Jesus diz aos discípulos para deixarem as crianças virem a ele porque o reino de Deus pertence a pessoas como as crianças. Jesus diz aos discípulos que, a menos que eles recebam o reino de Deus como uma criança, eles não entrarão no reino de Deus.</w:t>
      </w:r>
    </w:p>
    <w:p>
      <w:pPr/>
      <w:r>
        <w:rPr>
          <w:lang w:val="pt_PT" w:bidi="pt_PT"/>
        </w:rPr>
      </w:r>
      <w:r>
        <w:rPr>
          <w:lang w:val="pt_PT" w:bidi="pt_PT"/>
        </w:rPr>
        <w:t>Pare aqui e discuta em equipe: como essa cena se pareceria? Onde está Jesus? Onde estão os pais? Eles estão se aglomerando ao redor de Jesus para levar seu filho a ele? Os pais estão em uma fila? Eles apenas enviam seus filhos a Jesus sozinhos? Explique como isso seria na prática.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 (o Filho do Homem)</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Aqueles que pensam muito de si mesmos</w:t>
      </w:r>
    </w:p>
    <w:p>
      <w:pPr>
        <w:pStyle w:val="ListBullet"/>
        <w:spacing w:line="240" w:lineRule="auto"/>
        <w:ind w:left="720"/>
      </w:pPr>
      <w:r>
        <w:rPr>
          <w:lang w:val="pt_PT" w:bidi="pt_PT"/>
        </w:rPr>
      </w:r>
      <w:r>
        <w:rPr>
          <w:lang w:val="pt_PT" w:bidi="pt_PT"/>
        </w:rPr>
        <w:t>Pais</w:t>
      </w:r>
    </w:p>
    <w:p>
      <w:pPr>
        <w:pStyle w:val="ListBullet"/>
        <w:spacing w:line="240" w:lineRule="auto"/>
        <w:ind w:left="720"/>
      </w:pPr>
      <w:r>
        <w:rPr>
          <w:lang w:val="pt_PT" w:bidi="pt_PT"/>
        </w:rPr>
      </w:r>
      <w:r>
        <w:rPr>
          <w:lang w:val="pt_PT" w:bidi="pt_PT"/>
        </w:rPr>
        <w:t>Crianças/bebês</w:t>
      </w:r>
    </w:p>
    <w:p>
      <w:pPr/>
      <w:r>
        <w:rPr>
          <w:lang w:val="pt_PT" w:bidi="pt_PT"/>
        </w:rPr>
      </w:r>
      <w:r>
        <w:rPr>
          <w:lang w:val="pt_PT" w:bidi="pt_PT"/>
        </w:rPr>
        <w:t>Os personagens nas parábolas incluem:</w:t>
      </w:r>
    </w:p>
    <w:p>
      <w:pPr>
        <w:pStyle w:val="ListBullet"/>
        <w:spacing w:line="240" w:lineRule="auto"/>
        <w:ind w:left="720"/>
      </w:pPr>
      <w:r>
        <w:rPr>
          <w:lang w:val="pt_PT" w:bidi="pt_PT"/>
        </w:rPr>
      </w:r>
      <w:r>
        <w:rPr>
          <w:lang w:val="pt_PT" w:bidi="pt_PT"/>
        </w:rPr>
        <w:t>O juiz</w:t>
      </w:r>
    </w:p>
    <w:p>
      <w:pPr>
        <w:pStyle w:val="ListBullet"/>
        <w:spacing w:line="240" w:lineRule="auto"/>
        <w:ind w:left="720"/>
      </w:pPr>
      <w:r>
        <w:rPr>
          <w:lang w:val="pt_PT" w:bidi="pt_PT"/>
        </w:rPr>
      </w:r>
      <w:r>
        <w:rPr>
          <w:lang w:val="pt_PT" w:bidi="pt_PT"/>
        </w:rPr>
        <w:t>A viúva</w:t>
      </w:r>
    </w:p>
    <w:p>
      <w:pPr>
        <w:pStyle w:val="ListBullet"/>
        <w:spacing w:line="240" w:lineRule="auto"/>
        <w:ind w:left="720"/>
      </w:pPr>
      <w:r>
        <w:rPr>
          <w:lang w:val="pt_PT" w:bidi="pt_PT"/>
        </w:rPr>
      </w:r>
      <w:r>
        <w:rPr>
          <w:lang w:val="pt_PT" w:bidi="pt_PT"/>
        </w:rPr>
        <w:t>O fariseu</w:t>
      </w:r>
    </w:p>
    <w:p>
      <w:pPr>
        <w:pStyle w:val="ListBullet"/>
        <w:spacing w:line="240" w:lineRule="auto"/>
        <w:ind w:left="720"/>
      </w:pPr>
      <w:r>
        <w:rPr>
          <w:lang w:val="pt_PT" w:bidi="pt_PT"/>
        </w:rPr>
      </w:r>
      <w:r>
        <w:rPr>
          <w:lang w:val="pt_PT" w:bidi="pt_PT"/>
        </w:rPr>
        <w:t>O cobrador de impostos</w:t>
      </w:r>
    </w:p>
    <w:p>
      <w:pPr/>
      <w:r>
        <w:rPr>
          <w:lang w:val="pt_PT" w:bidi="pt_PT"/>
        </w:rPr>
      </w:r>
      <w:r>
        <w:rPr>
          <w:lang w:val="pt_PT" w:bidi="pt_PT"/>
        </w:rPr>
        <w:t>Peça à equipe que represente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esta história pela segunda vez, interrompa-os em certos momentos. Certifique-se de encenar as parábolas e a aplicação de Jesus.</w:t>
      </w:r>
    </w:p>
    <w:p>
      <w:pPr/>
      <w:r>
        <w:rPr>
          <w:lang w:val="pt_PT" w:bidi="pt_PT"/>
        </w:rPr>
      </w:r>
      <w:r>
        <w:rPr>
          <w:lang w:val="pt_PT" w:bidi="pt_PT"/>
        </w:rPr>
        <w:t>Jesus conta uma parábola aos discípulos sobre orar o tempo todo e continuar a esperar que Deus responda. A parábola é sobre uma viúva que vem continuamente a um juiz injusto. A viúva quer que o juiz faça justiça a ela contra seu oponente. O juiz diz "não" por um longo tempo.</w:t>
      </w:r>
    </w:p>
    <w:p>
      <w:pPr/>
      <w:r>
        <w:rPr>
          <w:lang w:val="pt_PT" w:bidi="pt_PT"/>
        </w:rPr>
      </w:r>
      <w:r>
        <w:rPr>
          <w:lang w:val="pt_PT" w:bidi="pt_PT"/>
        </w:rPr>
        <w:t>Pare a ação: pergunte à pessoa que está interpretando a viúva como ela está se sentindo. Ouça coisas como: “Determinada porque meu inimigo está me prejudicando”. “Desesperada porque preciso que isso seja corrigido o mais rápido possível”. Reiniciem a encenação.</w:t>
      </w:r>
    </w:p>
    <w:p>
      <w:pPr/>
      <w:r>
        <w:rPr>
          <w:lang w:val="pt_PT" w:bidi="pt_PT"/>
        </w:rPr>
      </w:r>
      <w:r>
        <w:rPr>
          <w:lang w:val="pt_PT" w:bidi="pt_PT"/>
        </w:rPr>
        <w:t>Eventualmente, o juiz decide ajudar a viúva porque ela está o incomodando. O juiz não quer que a viúva eventualmente o desgaste ou o canse com sua persistência. Jesus explica que Deus será muito mais rápido para fazer justiça e responder ao seu povo que clama a ele em oração o tempo todo. No entanto, Jesus pergunta se, quando o Filho do Homem voltar, encontrará fé nas pessoas sobre a terra.</w:t>
      </w:r>
    </w:p>
    <w:p>
      <w:pPr/>
      <w:r>
        <w:rPr>
          <w:lang w:val="pt_PT" w:bidi="pt_PT"/>
        </w:rPr>
      </w:r>
      <w:r>
        <w:rPr>
          <w:lang w:val="pt_PT" w:bidi="pt_PT"/>
        </w:rPr>
        <w:t>Pare a ação: pergunte ao ator que está interpretando Jesus como ele está se sentindo. Ouça coisas como: “Esperançoso de que meus seguidores continuem a esperar por mim”. “Duvidoso de que todos os meus seguidores continuem a me seguir até que eu retorne”. Reiniciem a encenação.</w:t>
      </w:r>
    </w:p>
    <w:p>
      <w:pPr/>
      <w:r>
        <w:rPr>
          <w:lang w:val="pt_PT" w:bidi="pt_PT"/>
        </w:rPr>
      </w:r>
      <w:r>
        <w:rPr>
          <w:lang w:val="pt_PT" w:bidi="pt_PT"/>
        </w:rPr>
        <w:t>Jesus então fala com um grupo de pessoas que pensam que são melhores do que outras e desprezam outras pessoas. Jesus conta a eles uma parábola sobre um fariseu e um cobrador de impostos. O fariseu e o cobrador de impostos vão para o templo para orar. O fariseu agradece a Deus por não ser como outras pessoas que são pessoas más e desprezadas. O fariseu agradece a Deus por não ser como o cobrador de impostos. O fariseu lembra a Deus das suas boas ações de jejuar duas vezes por semana e pagar o dízimo de tudo o que ele tem.</w:t>
      </w:r>
    </w:p>
    <w:p>
      <w:pPr/>
      <w:r>
        <w:rPr>
          <w:lang w:val="pt_PT" w:bidi="pt_PT"/>
        </w:rPr>
      </w:r>
      <w:r>
        <w:rPr>
          <w:lang w:val="pt_PT" w:bidi="pt_PT"/>
        </w:rPr>
        <w:t>Pare a ação: pergunte ao ator que está interpretando o fariseu como ele está se sentindo. Ouça coisas como: “Sou muito incrível”. “Faço tudo certo”. “De fato, faço mais do que a maioria das outras pessoas”. Reiniciem a encenação.</w:t>
      </w:r>
    </w:p>
    <w:p>
      <w:pPr/>
      <w:r>
        <w:rPr>
          <w:lang w:val="pt_PT" w:bidi="pt_PT"/>
        </w:rPr>
      </w:r>
      <w:r>
        <w:rPr>
          <w:lang w:val="pt_PT" w:bidi="pt_PT"/>
        </w:rPr>
        <w:t>O cobrador de impostos se separa dos outros. O cobrador de impostos nem sequer olharia para o céu. O cobrador de impostos bateu em seu peito, dizendo: “Deus, tenha misericórdia de mim, pelo pecador que sou”. Jesus diz ao público que foi o cobrador de impostos que foi justificado diante de Deus. Jesus diz ao público que aqueles que se exaltam serão humilhados. E aqueles que se humilham serão exaltados por Deus.</w:t>
      </w:r>
    </w:p>
    <w:p>
      <w:pPr/>
      <w:r>
        <w:rPr>
          <w:lang w:val="pt_PT" w:bidi="pt_PT"/>
        </w:rPr>
      </w:r>
      <w:r>
        <w:rPr>
          <w:lang w:val="pt_PT" w:bidi="pt_PT"/>
        </w:rPr>
        <w:t>Pare a ação: pergunte ao ator que está interpretando o cobrador de impostos como ele se sente. Ouça coisas como: “Surpreso por Deus me ver como justificado”. “Aliviado e sobrecarregado por Deus ter ouvido minha oração”.</w:t>
      </w:r>
    </w:p>
    <w:p>
      <w:pPr/>
      <w:r>
        <w:rPr>
          <w:lang w:val="pt_PT" w:bidi="pt_PT"/>
        </w:rPr>
      </w:r>
      <w:r>
        <w:rPr>
          <w:lang w:val="pt_PT" w:bidi="pt_PT"/>
        </w:rPr>
        <w:t>As pessoas estavam trazendo seus filhos e bebês a Jesus para que ele os abençoasse. Os discípulos repreenderam as pessoas, dizendo a elas para não trazer as crianças a Jesus. Jesus chama as crianças e diz aos discípulos para permitir que as crianças venham até ele. Jesus diz a eles que o reino de Deus pertence àqueles que podem recebê-lo como crianças.</w:t>
      </w:r>
    </w:p>
    <w:p>
      <w:pPr/>
      <w:r>
        <w:rPr>
          <w:lang w:val="pt_PT" w:bidi="pt_PT"/>
        </w:rPr>
      </w:r>
      <w:r>
        <w:rPr>
          <w:lang w:val="pt_PT" w:bidi="pt_PT"/>
        </w:rPr>
        <w:t>Pare a ação: pergunte aos atores que estão interpretando os pais como eles estão se sentindo. Ouça coisas como: “Que bom que Jesus esteja bem comigo trazendo meu filho”. “Animado por Jesus abençoar ou possivelmente curar meu filho”. Pergunte aos atores que interpretam discípulos como eles se sentem. Ouça coisas como: “Humilhado por Jesus me repreender”. “Desapontado comigo mesmo. Eu estava tentando ajudar Jesus”.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começa um conjunto de duas </w:t>
      </w:r>
      <w:r>
        <w:rPr>
          <w:b/>
          <w:lang w:val="pt_PT" w:bidi="pt_PT"/>
        </w:rPr>
        <w:t>parábolas</w:t>
      </w:r>
      <w:r>
        <w:rPr>
          <w:lang w:val="pt_PT" w:bidi="pt_PT"/>
        </w:rPr>
        <w:t xml:space="preserve"> sobre </w:t>
      </w:r>
      <w:r>
        <w:rPr>
          <w:b/>
          <w:lang w:val="pt_PT" w:bidi="pt_PT"/>
        </w:rPr>
        <w:t>oração</w:t>
      </w:r>
      <w:r>
        <w:rPr>
          <w:lang w:val="pt_PT" w:bidi="pt_PT"/>
        </w:rPr>
        <w:t xml:space="preserve">. Uma parábola é uma história que usa situações cotidianas para explicar um significado mais profundo. Use a mesma palavra que você usou para parábolas no passado. Consulte o Glossário Mestre para a definição de </w:t>
      </w:r>
      <w:r>
        <w:rPr>
          <w:lang w:val="pt_PT" w:bidi="pt_PT"/>
        </w:rPr>
        <w:t>parábola</w:t>
      </w:r>
      <w:r>
        <w:rPr>
          <w:lang w:val="pt_PT" w:bidi="pt_PT"/>
        </w:rPr>
        <w:t xml:space="preserve">. Oração é a comunicação com Deus. Use a palavra que você usou para oração antes. Consulte o Glossário Mestre para a definição de </w:t>
      </w:r>
      <w:r>
        <w:rPr>
          <w:lang w:val="pt_PT" w:bidi="pt_PT"/>
        </w:rPr>
        <w:t>oração</w:t>
      </w:r>
      <w:r>
        <w:rPr>
          <w:lang w:val="pt_PT" w:bidi="pt_PT"/>
        </w:rPr>
        <w:t xml:space="preserve">. Jesus ainda está falando com os </w:t>
      </w:r>
      <w:r>
        <w:rPr>
          <w:b/>
          <w:lang w:val="pt_PT" w:bidi="pt_PT"/>
        </w:rPr>
        <w:t>discípulos</w:t>
      </w:r>
      <w:r>
        <w:rPr>
          <w:lang w:val="pt_PT" w:bidi="pt_PT"/>
        </w:rPr>
        <w:t xml:space="preserve"> enquanto eles estão viajando para </w:t>
      </w:r>
      <w:r>
        <w:rPr>
          <w:lang w:val="pt_PT" w:bidi="pt_PT"/>
        </w:rPr>
        <w:t>Jerusalém</w:t>
      </w:r>
      <w:r>
        <w:rPr>
          <w:lang w:val="pt_PT" w:bidi="pt_PT"/>
        </w:rPr>
        <w:t xml:space="preserve">. Os discípulos são os seguidores de Jesus. Use a mesma palavra para discípulos que você usou antes. Consulte o Glossário Mestre para a definição de </w:t>
      </w:r>
      <w:r>
        <w:rPr>
          <w:lang w:val="pt_PT" w:bidi="pt_PT"/>
        </w:rPr>
        <w:t>discípulos</w:t>
      </w:r>
      <w:r>
        <w:rPr>
          <w:lang w:val="pt_PT" w:bidi="pt_PT"/>
        </w:rPr>
        <w:t>.</w:t>
      </w:r>
    </w:p>
    <w:p>
      <w:pPr/>
      <w:r>
        <w:rPr>
          <w:lang w:val="pt_PT" w:bidi="pt_PT"/>
        </w:rPr>
      </w:r>
      <w:r>
        <w:rPr>
          <w:lang w:val="pt_PT" w:bidi="pt_PT"/>
        </w:rPr>
        <w:t xml:space="preserve">Essa parábola ensina os discípulos a orar em todos os momentos, e a não desanimar ou desistir de esperar a resposta de Deus em oração. Há um </w:t>
      </w:r>
      <w:r>
        <w:rPr>
          <w:b/>
          <w:lang w:val="pt_PT" w:bidi="pt_PT"/>
        </w:rPr>
        <w:t>juiz</w:t>
      </w:r>
      <w:r>
        <w:rPr>
          <w:lang w:val="pt_PT" w:bidi="pt_PT"/>
        </w:rPr>
        <w:t xml:space="preserve"> que vive em uma certa cidade. Um juiz é alguém que preside um tribunal e faz um julgamento. Esse juiz não se importa com Deus ou com um homem. Uma </w:t>
      </w:r>
      <w:r>
        <w:rPr>
          <w:b/>
          <w:lang w:val="pt_PT" w:bidi="pt_PT"/>
        </w:rPr>
        <w:t>viúva</w:t>
      </w:r>
      <w:r>
        <w:rPr>
          <w:lang w:val="pt_PT" w:bidi="pt_PT"/>
        </w:rPr>
        <w:t xml:space="preserve"> vive nessa mesma cidade. Uma viúva é uma mulher cujo marido havia morrido. Essa viúva vinha continuamente ao juiz pedindo proteção legal contra alguém que é seu adversário.</w:t>
      </w:r>
    </w:p>
    <w:p>
      <w:pPr/>
      <w:r>
        <w:rPr>
          <w:lang w:val="pt_PT" w:bidi="pt_PT"/>
        </w:rPr>
      </w:r>
      <w:r>
        <w:rPr>
          <w:lang w:val="pt_PT" w:bidi="pt_PT"/>
        </w:rPr>
        <w:t xml:space="preserve">Por um longo período, o juiz se recusa a ajudar a viúva. Mas, finalmente, o juiz diz a si mesmo, ou pensa consigo mesmo, que, mesmo que o juiz não se importe com o que Deus ou as pessoas pensam, o juiz dará à viúva </w:t>
      </w:r>
      <w:r>
        <w:rPr>
          <w:b/>
          <w:lang w:val="pt_PT" w:bidi="pt_PT"/>
        </w:rPr>
        <w:t>justiça</w:t>
      </w:r>
      <w:r>
        <w:rPr>
          <w:lang w:val="pt_PT" w:bidi="pt_PT"/>
        </w:rPr>
        <w:t xml:space="preserve"> contra seu adversário. </w:t>
      </w:r>
      <w:r>
        <w:rPr>
          <w:lang w:val="pt_PT" w:bidi="pt_PT"/>
        </w:rPr>
        <w:t>Justiça</w:t>
      </w:r>
      <w:r>
        <w:rPr>
          <w:lang w:val="pt_PT" w:bidi="pt_PT"/>
        </w:rPr>
        <w:t xml:space="preserve"> não significa necessariamente apenas punição, mas proteção e restauração. O juiz cede à viúva porque ela o incomodou muito. O juiz não quer que a viúva o canse, ou o desgaste por estar insistindo.</w:t>
      </w:r>
    </w:p>
    <w:p>
      <w:pPr/>
      <w:r>
        <w:rPr>
          <w:lang w:val="pt_PT" w:bidi="pt_PT"/>
        </w:rPr>
      </w:r>
      <w:r>
        <w:rPr>
          <w:lang w:val="pt_PT" w:bidi="pt_PT"/>
        </w:rPr>
        <w:t xml:space="preserve">Jesus diz: “Ouça o que o juiz injusto diz”. Jesus está dizendo ao público para prestar atenção ao que o juiz disse. Jesus faz duas perguntas que ele mesmo responde. “Deus não fará justiça ao seu povo escolhido que clama a Deus em oração dia e noite?”. E será que Deus, que é justo, continuará demorando para trazer justiça ou levará um longo tempo para ajudar ao seu povo? Jesus responde à sua própria pergunta. Deus fará justiça ao seu povo, e a fará rapidamente. No entanto, quando o </w:t>
      </w:r>
      <w:r>
        <w:rPr>
          <w:b/>
          <w:lang w:val="pt_PT" w:bidi="pt_PT"/>
        </w:rPr>
        <w:t>Filho do homem</w:t>
      </w:r>
      <w:r>
        <w:rPr>
          <w:lang w:val="pt_PT" w:bidi="pt_PT"/>
        </w:rPr>
        <w:t xml:space="preserve"> vier, será que ele encontrará </w:t>
      </w:r>
      <w:r>
        <w:rPr>
          <w:b/>
          <w:lang w:val="pt_PT" w:bidi="pt_PT"/>
        </w:rPr>
        <w:t>fé</w:t>
      </w:r>
      <w:r>
        <w:rPr>
          <w:lang w:val="pt_PT" w:bidi="pt_PT"/>
        </w:rPr>
        <w:t xml:space="preserve"> na terra? Traduza Filho do Homem da mesma maneira que você o fez antes. Consulte o Glossário Mestre para a definição de </w:t>
      </w:r>
      <w:r>
        <w:rPr>
          <w:lang w:val="pt_PT" w:bidi="pt_PT"/>
        </w:rPr>
        <w:t>Filho do Homem</w:t>
      </w:r>
      <w:r>
        <w:rPr>
          <w:lang w:val="pt_PT" w:bidi="pt_PT"/>
        </w:rPr>
        <w:t xml:space="preserve">. Traduza fé da mesma maneira que você o fez antes. Consulte o Glossário Mestre para uma definição de </w:t>
      </w:r>
      <w:r>
        <w:rPr>
          <w:lang w:val="pt_PT" w:bidi="pt_PT"/>
        </w:rPr>
        <w:t>fé</w:t>
      </w:r>
      <w:r>
        <w:rPr>
          <w:lang w:val="pt_PT" w:bidi="pt_PT"/>
        </w:rPr>
        <w:t>.</w:t>
      </w:r>
    </w:p>
    <w:p>
      <w:pPr/>
      <w:r>
        <w:rPr>
          <w:lang w:val="pt_PT" w:bidi="pt_PT"/>
        </w:rPr>
      </w:r>
      <w:r>
        <w:rPr>
          <w:lang w:val="pt_PT" w:bidi="pt_PT"/>
        </w:rPr>
        <w:t xml:space="preserve">O fariseu agradeceu a Deus por não ser como outras pessoas más, como ladrões, </w:t>
      </w:r>
      <w:r>
        <w:rPr>
          <w:b/>
          <w:lang w:val="pt_PT" w:bidi="pt_PT"/>
        </w:rPr>
        <w:t>adúlteros</w:t>
      </w:r>
      <w:r>
        <w:rPr>
          <w:lang w:val="pt_PT" w:bidi="pt_PT"/>
        </w:rPr>
        <w:t xml:space="preserve"> ou até mesmo o cobrador de impostos. Um adúltero é uma pessoa com um relacionamento íntimo com outra pessoa que não é seu marido ou esposa. Use a mesma palavra que você usou para adúltero antes. Consulte o Glossário Mestre para uma definição de </w:t>
      </w:r>
      <w:r>
        <w:rPr>
          <w:lang w:val="pt_PT" w:bidi="pt_PT"/>
        </w:rPr>
        <w:t>adultério</w:t>
      </w:r>
      <w:r>
        <w:rPr>
          <w:lang w:val="pt_PT" w:bidi="pt_PT"/>
        </w:rPr>
        <w:t>. O fariseu contou a Deus sobre todas as suas boas ações.</w:t>
      </w:r>
    </w:p>
    <w:p>
      <w:pPr/>
      <w:r>
        <w:rPr>
          <w:lang w:val="pt_PT" w:bidi="pt_PT"/>
        </w:rPr>
      </w:r>
      <w:r>
        <w:rPr>
          <w:lang w:val="pt_PT" w:bidi="pt_PT"/>
        </w:rPr>
        <w:t xml:space="preserve">O cobrador de impostos orou e mostrou profundo arrependimento, nem mesmo olhando para o </w:t>
      </w:r>
      <w:r>
        <w:rPr>
          <w:b/>
          <w:lang w:val="pt_PT" w:bidi="pt_PT"/>
        </w:rPr>
        <w:t>céu</w:t>
      </w:r>
      <w:r>
        <w:rPr>
          <w:lang w:val="pt_PT" w:bidi="pt_PT"/>
        </w:rPr>
        <w:t xml:space="preserve">. O céu é onde Deus e os anjos vivem. Consulte o Glossário Mestre para a definição de </w:t>
      </w:r>
      <w:r>
        <w:rPr>
          <w:lang w:val="pt_PT" w:bidi="pt_PT"/>
        </w:rPr>
        <w:t>céu</w:t>
      </w:r>
      <w:r>
        <w:rPr>
          <w:lang w:val="pt_PT" w:bidi="pt_PT"/>
        </w:rPr>
        <w:t xml:space="preserve">. O cobrador de impostos chamou a Deus para ser </w:t>
      </w:r>
      <w:r>
        <w:rPr>
          <w:b/>
          <w:lang w:val="pt_PT" w:bidi="pt_PT"/>
        </w:rPr>
        <w:t>misericordioso</w:t>
      </w:r>
      <w:r>
        <w:rPr>
          <w:lang w:val="pt_PT" w:bidi="pt_PT"/>
        </w:rPr>
        <w:t xml:space="preserve"> porque o cobrador de impostos era um </w:t>
      </w:r>
      <w:r>
        <w:rPr>
          <w:b/>
          <w:lang w:val="pt_PT" w:bidi="pt_PT"/>
        </w:rPr>
        <w:t>pecador</w:t>
      </w:r>
      <w:r>
        <w:rPr>
          <w:lang w:val="pt_PT" w:bidi="pt_PT"/>
        </w:rPr>
        <w:t xml:space="preserve">. Ser misericordioso é ter compaixão por alguém que está precisando. Use a mesma palavra que você usou para misericórdia antes. Consulte o Glossário Mestre para uma definição de </w:t>
      </w:r>
      <w:r>
        <w:rPr>
          <w:lang w:val="pt_PT" w:bidi="pt_PT"/>
        </w:rPr>
        <w:t>misericórdia</w:t>
      </w:r>
      <w:r>
        <w:rPr>
          <w:lang w:val="pt_PT" w:bidi="pt_PT"/>
        </w:rPr>
        <w:t xml:space="preserve">. Um pecador é alguém que se afastou dos caminhos de Deus. Use a mesma palavra que você usou para pecador antes. Consulte o Glossário Mestre para a definição de </w:t>
      </w:r>
      <w:r>
        <w:rPr>
          <w:lang w:val="pt_PT" w:bidi="pt_PT"/>
        </w:rPr>
        <w:t>pecado</w:t>
      </w:r>
      <w:r>
        <w:rPr>
          <w:lang w:val="pt_PT" w:bidi="pt_PT"/>
        </w:rPr>
        <w:t xml:space="preserve">. Jesus diz a eles que o cobrador de impostos foi para casa </w:t>
      </w:r>
      <w:r>
        <w:rPr>
          <w:b/>
          <w:lang w:val="pt_PT" w:bidi="pt_PT"/>
        </w:rPr>
        <w:t>justificado</w:t>
      </w:r>
      <w:r>
        <w:rPr>
          <w:lang w:val="pt_PT" w:bidi="pt_PT"/>
        </w:rPr>
        <w:t xml:space="preserve">, ou </w:t>
      </w:r>
      <w:r>
        <w:rPr>
          <w:b/>
          <w:lang w:val="pt_PT" w:bidi="pt_PT"/>
        </w:rPr>
        <w:t>justo</w:t>
      </w:r>
      <w:r>
        <w:rPr>
          <w:lang w:val="pt_PT" w:bidi="pt_PT"/>
        </w:rPr>
        <w:t xml:space="preserve">. Ser justificado é ser restaurado a um relacionamento correto com Deus. Consulte o Glossário Mestre para uma definição mais completa de </w:t>
      </w:r>
      <w:r>
        <w:rPr>
          <w:lang w:val="pt_PT" w:bidi="pt_PT"/>
        </w:rPr>
        <w:t>justo</w:t>
      </w:r>
      <w:r>
        <w:rPr>
          <w:lang w:val="pt_PT" w:bidi="pt_PT"/>
        </w:rPr>
        <w:t>.</w:t>
      </w:r>
    </w:p>
    <w:p>
      <w:pPr/>
      <w:r>
        <w:rPr>
          <w:lang w:val="pt_PT" w:bidi="pt_PT"/>
        </w:rPr>
      </w:r>
      <w:r>
        <w:rPr>
          <w:lang w:val="pt_PT" w:bidi="pt_PT"/>
        </w:rPr>
        <w:t xml:space="preserve">As pessoas começaram a trazer crianças pequenas ou bebês a Jesus. Os discípulos repreenderam as pessoas por isso. Jesus disse aos discípulos para permitir que as crianças viessem, porque o </w:t>
      </w:r>
      <w:r>
        <w:rPr>
          <w:b/>
          <w:lang w:val="pt_PT" w:bidi="pt_PT"/>
        </w:rPr>
        <w:t>reino de Deus</w:t>
      </w:r>
      <w:r>
        <w:rPr>
          <w:lang w:val="pt_PT" w:bidi="pt_PT"/>
        </w:rPr>
        <w:t xml:space="preserve"> pertence a elas. O reino de Deus é o governo de Deus e reinado nos corações das pessoas. Use a mesma palavra que você usou para reino de Deus antes. Consulte o Glossário Mestre para uma definição do </w:t>
      </w:r>
      <w:r>
        <w:rPr>
          <w:lang w:val="pt_PT" w:bidi="pt_PT"/>
        </w:rPr>
        <w:t>reino de Deus</w:t>
      </w:r>
      <w:r>
        <w:rPr>
          <w:lang w:val="pt_PT" w:bidi="pt_PT"/>
        </w:rPr>
        <w:t>. Jesus diz a eles que, a menos que eles se tornem como essas crianças, eles não podem entrar no reino de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18:18–30</w:t>
      </w:r>
      <w:r>
        <w:rPr>
          <w:lang w:val="pt_PT" w:bidi="pt_PT"/>
        </w:rPr>
      </w:r>
    </w:p>
    <w:p>
      <w:pPr>
        <w:pStyle w:val="Heading3"/>
      </w:pPr>
      <w:r>
        <w:rPr>
          <w:lang w:val="pt_PT" w:bidi="pt_PT"/>
        </w:rPr>
        <w:t>Ouvir e Sentir</w:t>
      </w:r>
    </w:p>
    <w:p>
      <w:pPr/>
      <w:r>
        <w:rPr>
          <w:lang w:val="pt_PT" w:bidi="pt_PT"/>
        </w:rPr>
      </w:r>
      <w:r>
        <w:rPr>
          <w:lang w:val="pt_PT" w:bidi="pt_PT"/>
        </w:rPr>
        <w:t>Ouça Lucas 18.18–30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narrativa começa com Jesus continuando a ensinar aqueles que estão em torno de Jesus, incluindo os discípulos, fariseus, aqueles que se pensam justos e pessoas com filhos. Agora um homem que é um governante vem a Jesus para perguntar como herdar a vida eterna. Jesus tem uma conversa com esse homem sobre o que precisa ser feito para entrar no reino de Deus. Lembre-se que o reino de Deus é quando Deus governa e reina sobre tudo, começando com o ministério de Jesus na terra.</w:t>
      </w:r>
    </w:p>
    <w:p>
      <w:pPr/>
      <w:r>
        <w:rPr>
          <w:lang w:val="pt_PT" w:bidi="pt_PT"/>
        </w:rPr>
      </w:r>
      <w:r>
        <w:rPr>
          <w:lang w:val="pt_PT" w:bidi="pt_PT"/>
        </w:rPr>
        <w:t>Um homem que é um governante vem para fazer a Jesus uma pergunta sobre vida eterna. Não sabemos que tipo de governante esse homem é. Ele é um homem da classe dominante que tem alguma influência na sociedade. Esse homem chama Jesus de “bom mestre”. Os judeus usavam o termo bom principalmente para se referir a Deus, mas também era usado às vezes para descrever as pessoas. O governante pergunta o que ele deve fazer para herdar vida eterna, ou vida que nunca termina. O governante pensa que vida eterna é algo que ele pode ganhar no futuro, fazendo todas as coisas certas hoje.</w:t>
      </w:r>
    </w:p>
    <w:p>
      <w:pPr/>
      <w:r>
        <w:rPr>
          <w:lang w:val="pt_PT" w:bidi="pt_PT"/>
        </w:rPr>
      </w:r>
      <w:r>
        <w:rPr>
          <w:lang w:val="pt_PT" w:bidi="pt_PT"/>
        </w:rPr>
        <w:t>Pare e discuta: como as pessoas em sua cultura pensam que podem ganhar vida eterna com Deus?</w:t>
      </w:r>
    </w:p>
    <w:p>
      <w:pPr/>
      <w:r>
        <w:rPr>
          <w:lang w:val="pt_PT" w:bidi="pt_PT"/>
        </w:rPr>
      </w:r>
      <w:r>
        <w:rPr>
          <w:lang w:val="pt_PT" w:bidi="pt_PT"/>
        </w:rPr>
        <w:t>Jesus pergunta por que o governante chama Jesus de “bom” porque apenas Deus é bom. Há muitas interpretações diferentes sobre o por que Jesus diz isso. A maioria dos estudiosos acredita que Jesus está tentando ajudar o governante a ver que se apenas Deus é bom, e Jesus é bom, então Jesus é Deus. Outros afirmam que Jesus sabe que o governante está usando de elogios para tentar ganhar um caminho fácil para a vida eterna. Outro estudioso diz que Jesus está dizendo que Jesus não pode oferecer nenhuma maneira diferente de entrar no reino de Deus do que o que Deus descreveu na lei e profetas.</w:t>
      </w:r>
    </w:p>
    <w:p>
      <w:pPr/>
      <w:r>
        <w:rPr>
          <w:lang w:val="pt_PT" w:bidi="pt_PT"/>
        </w:rPr>
      </w:r>
      <w:r>
        <w:rPr>
          <w:lang w:val="pt_PT" w:bidi="pt_PT"/>
        </w:rPr>
        <w:t>Jesus então parece responder à pergunta do governante mencionando alguns dos dez mandamentos que Deus deu a Moisés para o povo de Deus. Jesus menciona, não cometa adultério, ou tenha um relacionamento sexual com alguém que não seja seu marido ou esposa; não assassinar, ou tirar intencionalmente a vida de alguém; não roubar; não dar falso testemunho, ou mentir, sobre alguém; e honrar, ou mostrar respeito e ajudar, seu pai e mãe. O governante tem obedecido à lei desde que era mais jovem. Jesus ouviu isso e disse que havia uma coisa que o governante ainda não havia feito, ou não possuía. Jesus diz ao governante para vender todas as posses do governante e dar o dinheiro aos pobres, então o governante terá tesouros no céu. Então o governante deve vir e seguir Jesus. Jesus sabia que o que faltava ao governante era o amor por Deus acima de tudo. As posses do governante possuíam, ou governavam, seu coração. O governante se importava mais com suas posses do que em seguir Jesus. Se o governante desistir de sua cobiça e amor por dinheiro e seguir Jesus, o governante poderá então herdar a vida eterna.</w:t>
      </w:r>
    </w:p>
    <w:p>
      <w:pPr/>
      <w:r>
        <w:rPr>
          <w:lang w:val="pt_PT" w:bidi="pt_PT"/>
        </w:rPr>
      </w:r>
      <w:r>
        <w:rPr>
          <w:lang w:val="pt_PT" w:bidi="pt_PT"/>
        </w:rPr>
        <w:t>Pare e discuta: há algo em sua vida que vocês não estariam dispostos a desistir por causa do reino de Deus? Há algo em seu coração que é mais importante do que Jesus?</w:t>
      </w:r>
    </w:p>
    <w:p>
      <w:pPr/>
      <w:r>
        <w:rPr>
          <w:lang w:val="pt_PT" w:bidi="pt_PT"/>
        </w:rPr>
      </w:r>
      <w:r>
        <w:rPr>
          <w:lang w:val="pt_PT" w:bidi="pt_PT"/>
        </w:rPr>
        <w:t>Quando o governante ouviu o que Jesus disse a ele, ele ficou muito triste, ou muito desanimado, porque o governante era muito rico. Jesus olhou para o governante e viu a tristeza do governante. Jesus diz a toda a multidão que é muito difícil para um homem rico entrar no reino de Deus. Jesus diz que é mais fácil para um camelo passar pelo olho, ou pelo buraco, de uma agulha do que uma pessoa rica entrar no reino de Deus. Parece que Jesus está dizendo que é impossível entrar no reino de Deus se alguém é rico.</w:t>
      </w:r>
    </w:p>
    <w:p>
      <w:pPr/>
      <w:r>
        <w:rPr>
          <w:lang w:val="pt_PT" w:bidi="pt_PT"/>
        </w:rPr>
      </w:r>
      <w:r>
        <w:rPr>
          <w:lang w:val="pt_PT" w:bidi="pt_PT"/>
        </w:rPr>
        <w:t>Pare e olhe para a imagem do camelo e da agulha. Se você tem acesso a um camelo e uma agulha em sua cultura, olhe para eles lado a lado.</w:t>
      </w:r>
    </w:p>
    <w:p>
      <w:pPr/>
      <w:r>
        <w:rPr>
          <w:lang w:val="pt_PT" w:bidi="pt_PT"/>
        </w:rPr>
      </w:r>
      <w:r>
        <w:rPr>
          <w:lang w:val="pt_PT" w:bidi="pt_PT"/>
        </w:rPr>
        <w:t>Pare e discuta: qual é o maior animal que você conhece? Qual é o menor buraco em um objeto que você conhece?</w:t>
      </w:r>
    </w:p>
    <w:p>
      <w:pPr/>
      <w:r>
        <w:rPr>
          <w:lang w:val="pt_PT" w:bidi="pt_PT"/>
        </w:rPr>
      </w:r>
      <w:r>
        <w:rPr>
          <w:lang w:val="pt_PT" w:bidi="pt_PT"/>
        </w:rPr>
        <w:t>Aqueles na multidão perguntam: “Quem então pode ser salvo?”. Jesus diz que Deus pode fazer coisas que parecem ser impossíveis. Essa declaração fala sobre a capacidade de Deus de mudar os corações das pessoas. Pedro lembra a Jesus que os doze discípulos fizeram o que o governante não faria: eles deixaram suas próprias casas para seguir Jesus. Jesus assegura aos discípulos que, quando alguém desistir de posses ou relacionamentos pelo reino de Deus, eles serão recompensados muitas vezes nesta vida e na vida por vir. Jesus não está dizendo que aqueles que seguem Jesus deveriam ter total desrespeito por sua casa, esposa, irmãos, mães, pais ou filhos. Jesus está dizendo que esses relacionamentos não podem ter prioridade em seus corações, acima de Deus.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Um governante vem a Jesus e pergunta a Jesus o que o governante deve fazer para herdar a vida eterna. O governante se dirige a Jesus como “bom mestre”. Jesus responde perguntando ao governante por que o governante chama Jesus de bom quando apenas Deus é bom.</w:t>
      </w:r>
    </w:p>
    <w:p>
      <w:pPr/>
      <w:r>
        <w:rPr>
          <w:lang w:val="pt_PT" w:bidi="pt_PT"/>
        </w:rPr>
      </w:r>
      <w:r>
        <w:rPr>
          <w:b/>
          <w:lang w:val="pt_PT" w:bidi="pt_PT"/>
        </w:rPr>
        <w:t>Segunda cena:</w:t>
      </w:r>
      <w:r>
        <w:rPr>
          <w:lang w:val="pt_PT" w:bidi="pt_PT"/>
        </w:rPr>
        <w:t xml:space="preserve"> Então Jesus diz ao governante que o governante conhece os mandamentos. O governante diz que o governante guardou esses mandamentos desde sua juventude. Jesus diz ao governante que ao governante ainda falta uma coisa. Jesus diz ao governante para vender todas as posses do governante e dar o dinheiro aos pobres. Então o governante terá tesouros no céu. Então Jesus diz ao governante para seguir Jesus. O governante fica muito triste e desanimado pelo que Jesus disse, porque o governante é muito rico.</w:t>
      </w:r>
    </w:p>
    <w:p>
      <w:pPr/>
      <w:r>
        <w:rPr>
          <w:lang w:val="pt_PT" w:bidi="pt_PT"/>
        </w:rPr>
      </w:r>
      <w:r>
        <w:rPr>
          <w:b/>
          <w:lang w:val="pt_PT" w:bidi="pt_PT"/>
        </w:rPr>
        <w:t>Terceira cena:</w:t>
      </w:r>
      <w:r>
        <w:rPr>
          <w:lang w:val="pt_PT" w:bidi="pt_PT"/>
        </w:rPr>
        <w:t xml:space="preserve"> Jesus vê a tristeza do governante e diz à multidão que é muito difícil para os ricos entrarem no reino de Deus. Aqueles na multidão perguntam: “Quem então pode ser salvo?”. Jesus diz a eles que o que é impossível para o homem é possível para Deus.</w:t>
      </w:r>
    </w:p>
    <w:p>
      <w:pPr/>
      <w:r>
        <w:rPr>
          <w:lang w:val="pt_PT" w:bidi="pt_PT"/>
        </w:rPr>
      </w:r>
      <w:r>
        <w:rPr>
          <w:b/>
          <w:lang w:val="pt_PT" w:bidi="pt_PT"/>
        </w:rPr>
        <w:t>Quarta cena:</w:t>
      </w:r>
      <w:r>
        <w:rPr>
          <w:lang w:val="pt_PT" w:bidi="pt_PT"/>
        </w:rPr>
        <w:t xml:space="preserve"> Pedro lembra a Jesus que os discípulos desistiram de tudo por Deus. Jesus diz a eles que qualquer um que deixou sua casa, esposa, irmãos, pais ou filhos por causa do reino de Deus será recompensado nesta vida e na vida por vir.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Governante</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Pedro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Jesus e os discípulos, juntamente com um grupo de pessoas, estão viajando para Jerusalém. Jesus poderia estar na estrada caminhando, ou Jesus poderia estar onde eles pararam para dormir durante a noite. Sabemos que há vários grupos de pessoas ouvindo Jesus ensinar e contar parábolas. Jesus poderia estar falando com a mesma multidão que viu as crianças pequenas vindo até ele.</w:t>
      </w:r>
    </w:p>
    <w:p>
      <w:pPr/>
      <w:r>
        <w:rPr>
          <w:lang w:val="pt_PT" w:bidi="pt_PT"/>
        </w:rPr>
      </w:r>
      <w:r>
        <w:rPr>
          <w:lang w:val="pt_PT" w:bidi="pt_PT"/>
        </w:rPr>
        <w:t>Uma dessas pessoas é alguém importante, ou um governante na sociedade. Como esse homem obedecia aos mandamentos dados a Moisés, ele é um judeu. Jesus aborda os amores dos governantes por riquezas e dinheiro como uma questão que impedirá o governante de herdar a vida eterna. Isso deixa o governante triste, porque ele era muito rico. Jesus vê a tristeza do governante e diz que é muito difícil para uma pessoa rica entrar no reino de Deus. Seria mais fácil que um animal muito grande passasse pelo buraco em uma agulha de costura do que um homem rico entrasse no reino de Deus.</w:t>
      </w:r>
    </w:p>
    <w:p>
      <w:pPr/>
      <w:r>
        <w:rPr>
          <w:lang w:val="pt_PT" w:bidi="pt_PT"/>
        </w:rPr>
      </w:r>
      <w:r>
        <w:rPr>
          <w:lang w:val="pt_PT" w:bidi="pt_PT"/>
        </w:rPr>
        <w:t>Pare e faça uma lista de coisas que sua cultura pensaria ser impossíveis. Faça um buraco muito pequeno em uma folha ou um pedaço de tecido. Tente se espremer através desse buraco.</w:t>
      </w:r>
    </w:p>
    <w:p>
      <w:pPr/>
      <w:r>
        <w:rPr>
          <w:lang w:val="pt_PT" w:bidi="pt_PT"/>
        </w:rPr>
      </w:r>
      <w:r>
        <w:rPr>
          <w:lang w:val="pt_PT" w:bidi="pt_PT"/>
        </w:rPr>
        <w:t>A multidão pergunta uns aos outros: “Quem então pode ser salvo?”. Jesus responde, dizendo a eles que Deus pode fazer o impossível. Pedro diz a Jesus que os discípulos deixaram suas próprias casas por Jesus. Jesus diz a Pedro que qualquer um que deixou suas casas, ou famílias, por causa do reino de Deus será recompensado muito nesta vida e nas próximas.</w:t>
      </w:r>
    </w:p>
    <w:p>
      <w:pPr/>
      <w:r>
        <w:rPr>
          <w:lang w:val="pt_PT" w:bidi="pt_PT"/>
        </w:rPr>
      </w:r>
      <w:r>
        <w:rPr>
          <w:lang w:val="pt_PT" w:bidi="pt_PT"/>
        </w:rPr>
        <w:t>Pare e faça uma lista de todas as suas posses — tantas quanto você puder pensar. Marque as posses que seriam difíceis de viver sem.</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Governante</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Pedro</w:t>
      </w:r>
    </w:p>
    <w:p>
      <w:pPr/>
      <w:r>
        <w:rPr>
          <w:lang w:val="pt_PT" w:bidi="pt_PT"/>
        </w:rPr>
      </w:r>
      <w:r>
        <w:rPr>
          <w:lang w:val="pt_PT" w:bidi="pt_PT"/>
        </w:rPr>
        <w:t>Peça à equipe que represente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Um governante vem a Jesus e pergunta a Jesus o que o governante deve fazer para herdar a vida eterna. O governante se dirige a Jesus como “bom mestre”.</w:t>
      </w:r>
    </w:p>
    <w:p>
      <w:pPr/>
      <w:r>
        <w:rPr>
          <w:lang w:val="pt_PT" w:bidi="pt_PT"/>
        </w:rPr>
      </w:r>
      <w:r>
        <w:rPr>
          <w:lang w:val="pt_PT" w:bidi="pt_PT"/>
        </w:rPr>
        <w:t>Pare a ação: pergunte ao ator que está interpretando o governante como ele está se sentindo. Ouça coisas como: “Quero ter certeza de que fiz tudo certo e entendo que estou justificado diante de Deus”. “Sei que há mais do que apenas fazer todas as coisas certas, mas não tenho certeza do que mais deve ser feito”. Reinicie a encenação.</w:t>
      </w:r>
    </w:p>
    <w:p>
      <w:pPr/>
      <w:r>
        <w:rPr>
          <w:lang w:val="pt_PT" w:bidi="pt_PT"/>
        </w:rPr>
      </w:r>
      <w:r>
        <w:rPr>
          <w:lang w:val="pt_PT" w:bidi="pt_PT"/>
        </w:rPr>
        <w:t>Jesus responde perguntando ao governante por que o governante chama Jesus de bom quando apenas Deus é bom. Então Jesus diz ao governante que o governante conhece os mandamentos. O governante diz que o governante guardou esses mandamentos desde sua juventude. Jesus diz ao governante que ao governante ainda falta uma coisa. Jesus diz ao governante para vender todas as posses do governante e dar o dinheiro aos pobres. Então o governante terá tesouros no céu. Então Jesus diz ao governante para seguir Jesus. O governante fica muito triste e desanimado pelo que Jesus disse, porque o governante é muito rico.</w:t>
      </w:r>
    </w:p>
    <w:p>
      <w:pPr/>
      <w:r>
        <w:rPr>
          <w:lang w:val="pt_PT" w:bidi="pt_PT"/>
        </w:rPr>
      </w:r>
      <w:r>
        <w:rPr>
          <w:lang w:val="pt_PT" w:bidi="pt_PT"/>
        </w:rPr>
        <w:t>Pare a ação: pergunte ao ator que está interpretando Jesus como ele está se sentindo. Ouça coisas como: “Amo esse homem e ele está realmente querendo fazer as coisas certas”. “Posso ver que ele luta com o amor ao dinheiro, mas ele poderia facilmente corrigir isso”. Reinicie a encenação.</w:t>
      </w:r>
    </w:p>
    <w:p>
      <w:pPr/>
      <w:r>
        <w:rPr>
          <w:lang w:val="pt_PT" w:bidi="pt_PT"/>
        </w:rPr>
      </w:r>
      <w:r>
        <w:rPr>
          <w:lang w:val="pt_PT" w:bidi="pt_PT"/>
        </w:rPr>
        <w:t>Jesus vê a tristeza do governante e diz à multidão que é muito difícil para os ricos entrarem no reino de Deus. Aqueles na multidão perguntam: “Quem então pode ser salvo?”. Jesus diz a eles que o que é impossível para o homem é possível para Deus. Pedro lembra a Jesus que os discípulos desistiram de tudo por Deus. Jesus diz a eles que qualquer um que deixou sua casa, esposa, irmãos, pais ou filhos por causa do reino de Deus será recompensado nesta vida e na vida por vir.</w:t>
      </w:r>
    </w:p>
    <w:p>
      <w:pPr/>
      <w:r>
        <w:rPr>
          <w:lang w:val="pt_PT" w:bidi="pt_PT"/>
        </w:rPr>
      </w:r>
      <w:r>
        <w:rPr>
          <w:lang w:val="pt_PT" w:bidi="pt_PT"/>
        </w:rPr>
        <w:t>Pare a ação: pergunte aos atores que estão interpretando os discípulos como eles estão se sentindo. Ouça coisas como: “Validado que a vida que eu deixei não foi para nada”. “Seguro em minha herança de vida eterna”. Pergunte ao ator que está interpretando Pedro como ele está se sentindo. Ouça coisas como: “Embora eu ame minha esposa, amo mais a Jesus”.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Um governante, ou um membro da classe dominante, vem a Jesus perguntando a Jesus o que o governante deve fazer para herdar a </w:t>
      </w:r>
      <w:r>
        <w:rPr>
          <w:b/>
          <w:lang w:val="pt_PT" w:bidi="pt_PT"/>
        </w:rPr>
        <w:t>vida eterna</w:t>
      </w:r>
      <w:r>
        <w:rPr>
          <w:lang w:val="pt_PT" w:bidi="pt_PT"/>
        </w:rPr>
        <w:t xml:space="preserve">. </w:t>
      </w:r>
      <w:r>
        <w:rPr>
          <w:lang w:val="pt_PT" w:bidi="pt_PT"/>
        </w:rPr>
        <w:t>Vida eterna</w:t>
      </w:r>
      <w:r>
        <w:rPr>
          <w:lang w:val="pt_PT" w:bidi="pt_PT"/>
        </w:rPr>
        <w:t xml:space="preserve"> significa uma vida que nunca termina. Não sabemos que tipo de governante esse era, apenas que ele tinha alguma influência na sociedade. Jesus então parece responder à pergunta do homem com uma repetição de alguns dos dez mandamentos, ou leis de Deus. Jesus menciona, não cometam </w:t>
      </w:r>
      <w:r>
        <w:rPr>
          <w:b/>
          <w:lang w:val="pt_PT" w:bidi="pt_PT"/>
        </w:rPr>
        <w:t>adultério</w:t>
      </w:r>
      <w:r>
        <w:rPr>
          <w:lang w:val="pt_PT" w:bidi="pt_PT"/>
        </w:rPr>
        <w:t xml:space="preserve">. Cometer adultério é ter um relacionamento sexual com alguém que não é seu marido ou esposa. Use a mesma palavra que você usou para adultério antes. Consulte o Glossário Mestre para uma definição de </w:t>
      </w:r>
      <w:r>
        <w:rPr>
          <w:lang w:val="pt_PT" w:bidi="pt_PT"/>
        </w:rPr>
        <w:t>adultério</w:t>
      </w:r>
      <w:r>
        <w:rPr>
          <w:lang w:val="pt_PT" w:bidi="pt_PT"/>
        </w:rPr>
        <w:t xml:space="preserve">. Jesus também menciona não assassinar, ou tirar intencionalmente a vida de alguém; não roubar; não dar falso testemunho, ou mentir sobre alguém; e honrar, ou mostrar respeito e ajudar, seu pai e mãe. O governante tem obedecido à lei desde que era mais jovem. Jesus ouviu isso e disse que havia uma coisa que o governante ainda não havia feito, ou não possuía. Jesus diz ao governante para vender todas as posses do governante e dar o dinheiro aos pobres. Então o governante terá </w:t>
      </w:r>
      <w:r>
        <w:rPr>
          <w:b/>
          <w:lang w:val="pt_PT" w:bidi="pt_PT"/>
        </w:rPr>
        <w:t>tesouros no céu</w:t>
      </w:r>
      <w:r>
        <w:rPr>
          <w:lang w:val="pt_PT" w:bidi="pt_PT"/>
        </w:rPr>
        <w:t>. “Tesouros no céu” significa uma vida que dura para sempre com Deus. Então o governante deve vir e seguir Jesus.</w:t>
      </w:r>
    </w:p>
    <w:p>
      <w:pPr/>
      <w:r>
        <w:rPr>
          <w:lang w:val="pt_PT" w:bidi="pt_PT"/>
        </w:rPr>
      </w:r>
      <w:r>
        <w:rPr>
          <w:lang w:val="pt_PT" w:bidi="pt_PT"/>
        </w:rPr>
        <w:t xml:space="preserve">Quando o governante ouviu o que Jesus disse a ele, ele ficou muito triste, ou muito desanimado, porque o governante era muito rico. Jesus olhou para o governante e viu a tristeza do governante. Jesus diz a toda a multidão que é muito difícil para um governante rico entrar no </w:t>
      </w:r>
      <w:r>
        <w:rPr>
          <w:b/>
          <w:lang w:val="pt_PT" w:bidi="pt_PT"/>
        </w:rPr>
        <w:t>reino de Deus</w:t>
      </w:r>
      <w:r>
        <w:rPr>
          <w:lang w:val="pt_PT" w:bidi="pt_PT"/>
        </w:rPr>
        <w:t xml:space="preserve">. O reino de Deus é o governo e o reinado de Deus sobre todas as coisas, começando com o ministério de Jesus na terra. O reino de Deus é sobre pessoas seguindo a Jesus como seu Rei. Use a mesma palavra que você usou para reino de Deus antes. Consulte o Glossário Mestre para uma definição de </w:t>
      </w:r>
      <w:r>
        <w:rPr>
          <w:lang w:val="pt_PT" w:bidi="pt_PT"/>
        </w:rPr>
        <w:t>reino de Deus</w:t>
      </w:r>
      <w:r>
        <w:rPr>
          <w:lang w:val="pt_PT" w:bidi="pt_PT"/>
        </w:rPr>
        <w:t>.</w:t>
      </w:r>
    </w:p>
    <w:p>
      <w:pPr/>
      <w:r>
        <w:rPr>
          <w:lang w:val="pt_PT" w:bidi="pt_PT"/>
        </w:rPr>
      </w:r>
      <w:r>
        <w:rPr>
          <w:lang w:val="pt_PT" w:bidi="pt_PT"/>
        </w:rPr>
        <w:t xml:space="preserve">Jesus diz que é mais fácil para um camelo passar pelo olho, ou pelo buraco, de uma agulha do que uma pessoa rica entrar no reino de Deus. A multidão pergunta, quem então pode ser </w:t>
      </w:r>
      <w:r>
        <w:rPr>
          <w:b/>
          <w:lang w:val="pt_PT" w:bidi="pt_PT"/>
        </w:rPr>
        <w:t>salvo</w:t>
      </w:r>
      <w:r>
        <w:rPr>
          <w:lang w:val="pt_PT" w:bidi="pt_PT"/>
        </w:rPr>
        <w:t xml:space="preserve">? </w:t>
      </w:r>
      <w:r>
        <w:rPr>
          <w:lang w:val="pt_PT" w:bidi="pt_PT"/>
        </w:rPr>
        <w:t>Salvo</w:t>
      </w:r>
      <w:r>
        <w:rPr>
          <w:lang w:val="pt_PT" w:bidi="pt_PT"/>
        </w:rPr>
        <w:t xml:space="preserve"> também significa ter vida eterna no reino de Deus. Jesus diz a eles que Deus pode fazer o que parece ser impossível para os humanos.</w:t>
      </w:r>
    </w:p>
    <w:p>
      <w:pPr/>
      <w:r>
        <w:rPr>
          <w:lang w:val="pt_PT" w:bidi="pt_PT"/>
        </w:rPr>
      </w:r>
      <w:r>
        <w:rPr>
          <w:lang w:val="pt_PT" w:bidi="pt_PT"/>
        </w:rPr>
        <w:t>Pedro lembra a Jesus que os discípulos deixaram suas casas para o benefício do reino de Deus. Jesus diz aos discípulos que qualquer um que deixe suas casas ou relações familiares para o benefício do reino de Deus receberá muito mais nesta vida e na vida por vir.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18:31–34</w:t>
      </w:r>
      <w:r>
        <w:rPr>
          <w:lang w:val="pt_PT" w:bidi="pt_PT"/>
        </w:rPr>
      </w:r>
    </w:p>
    <w:p>
      <w:pPr>
        <w:pStyle w:val="Heading3"/>
      </w:pPr>
      <w:r>
        <w:rPr>
          <w:lang w:val="pt_PT" w:bidi="pt_PT"/>
        </w:rPr>
        <w:t>Ouvir e Sentir</w:t>
      </w:r>
    </w:p>
    <w:p>
      <w:pPr/>
      <w:r>
        <w:rPr>
          <w:lang w:val="pt_PT" w:bidi="pt_PT"/>
        </w:rPr>
      </w:r>
      <w:r>
        <w:rPr>
          <w:lang w:val="pt_PT" w:bidi="pt_PT"/>
        </w:rPr>
        <w:t>Ouça Lucas 18:31–34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está se preparando para terminar a jornada para Jerusalém. Jesus tem ensinado os discípulos, seus seguidores mais próximos, bem como respondendo às perguntas dos fariseus, os líderes religiosos judeus, usando parábolas. Jesus leva os discípulos para o lado, para longe de outras pessoas, para dizer a eles o que acontecerá em Jerusalém. Não sabemos exatamente onde Jesus estava enquanto ele estava falando com seus discípulos. Tudo o que sabemos é que Jesus e os discípulos estão em algum lugar entre a fronteira da Galileia e Samaria, e Jericó.</w:t>
      </w:r>
    </w:p>
    <w:p>
      <w:pPr/>
      <w:r>
        <w:rPr>
          <w:lang w:val="pt_PT" w:bidi="pt_PT"/>
        </w:rPr>
      </w:r>
      <w:r>
        <w:rPr>
          <w:lang w:val="pt_PT" w:bidi="pt_PT"/>
        </w:rPr>
        <w:t>Pare e olhe para o mapa da Galileia, Samaria e Judeia.</w:t>
      </w:r>
    </w:p>
    <w:p>
      <w:pPr/>
      <w:r>
        <w:rPr>
          <w:lang w:val="pt_PT" w:bidi="pt_PT"/>
        </w:rPr>
      </w:r>
      <w:r>
        <w:rPr>
          <w:lang w:val="pt_PT" w:bidi="pt_PT"/>
        </w:rPr>
        <w:t>Jesus separa os 12 discípulos do grupo maior que se reuniu para falar com eles em particular. Jesus usa os termos “Eis que”, “Ouça”, ou “Veja”. Esses são termos que enfatizam o que vem em seguida. Também indicam a verdade do que está sendo dito. Jesus diz a eles que eles estão indo para Jerusalém. Jerusalém, a capital de Israel, é chamada de “A cidade em um monte”, e está situada em um planalto em uma cadeia de montanhas. Ir para Jerusalém significava subir uma colina para a cidade.</w:t>
      </w:r>
    </w:p>
    <w:p>
      <w:pPr/>
      <w:r>
        <w:rPr>
          <w:lang w:val="pt_PT" w:bidi="pt_PT"/>
        </w:rPr>
      </w:r>
      <w:r>
        <w:rPr>
          <w:lang w:val="pt_PT" w:bidi="pt_PT"/>
        </w:rPr>
        <w:t>Pare e olhe novamente para a imagem de Jerusalém e a área circundante.</w:t>
      </w:r>
    </w:p>
    <w:p>
      <w:pPr/>
      <w:r>
        <w:rPr>
          <w:lang w:val="pt_PT" w:bidi="pt_PT"/>
        </w:rPr>
      </w:r>
      <w:r>
        <w:rPr>
          <w:lang w:val="pt_PT" w:bidi="pt_PT"/>
        </w:rPr>
        <w:t>Jesus diz aos discípulos que todas as profecias sobre o Filho do Homem serão cumpridas em Jerusalém. Jesus quer que seus discípulos saibam que Deus quer que ele vá para Jerusalém para cumprir os propósitos de Deus. Lembre-se de que profecias são palavras de Deus faladas por meio de mensageiros humanos de Deus. Lembre-se de que Filho do Homem é o termo que Jesus usava para falar sobre si mesmo.</w:t>
      </w:r>
    </w:p>
    <w:p>
      <w:pPr/>
      <w:r>
        <w:rPr>
          <w:lang w:val="pt_PT" w:bidi="pt_PT"/>
        </w:rPr>
      </w:r>
      <w:r>
        <w:rPr>
          <w:lang w:val="pt_PT" w:bidi="pt_PT"/>
        </w:rPr>
        <w:t>Jesus resume o que esses profetas disseram sobre o Filho do Homem. Jesus diz que as pessoas entregarão, ou darão, o Filho do Homem aos gentios, ou não judeus. Nesse caso, os não judeus são os oficiais romanos. Os oficiais romanos então zombarão, ou humilharão de Jesus, e tratarão Jesus vergonhosamente, e cuspirão em Jesus. Cuspir em alguém é um sinal de nojo ou raiva para com ele, também uma maneira de desonrar alguém.</w:t>
      </w:r>
    </w:p>
    <w:p>
      <w:pPr/>
      <w:r>
        <w:rPr>
          <w:lang w:val="pt_PT" w:bidi="pt_PT"/>
        </w:rPr>
      </w:r>
      <w:r>
        <w:rPr>
          <w:lang w:val="pt_PT" w:bidi="pt_PT"/>
        </w:rPr>
        <w:t>Pare e discuta: como as pessoas em sua cultura mostram repugnância ou raiva por outra pessoa? Conte uma história de quando alguém estava com nojo de você, ou você estava com nojo dele. O que aconteceu? Como isso fez você se sentir? Qual foi a parte mais difícil da situação?</w:t>
      </w:r>
    </w:p>
    <w:p>
      <w:pPr/>
      <w:r>
        <w:rPr>
          <w:lang w:val="pt_PT" w:bidi="pt_PT"/>
        </w:rPr>
      </w:r>
      <w:r>
        <w:rPr>
          <w:lang w:val="pt_PT" w:bidi="pt_PT"/>
        </w:rPr>
        <w:t>Jesus diz aos discípulos que, depois que os romanos açoitarem Jesus, ou açoitarem severamente Jesus, eles matarão Jesus.</w:t>
      </w:r>
    </w:p>
    <w:p>
      <w:pPr/>
      <w:r>
        <w:rPr>
          <w:lang w:val="pt_PT" w:bidi="pt_PT"/>
        </w:rPr>
      </w:r>
      <w:r>
        <w:rPr>
          <w:lang w:val="pt_PT" w:bidi="pt_PT"/>
        </w:rPr>
        <w:t>Pare e olhe para a imagem do chicote.</w:t>
      </w:r>
    </w:p>
    <w:p>
      <w:pPr/>
      <w:r>
        <w:rPr>
          <w:lang w:val="pt_PT" w:bidi="pt_PT"/>
        </w:rPr>
      </w:r>
      <w:r>
        <w:rPr>
          <w:lang w:val="pt_PT" w:bidi="pt_PT"/>
        </w:rPr>
        <w:t>Então Jesus voltará à vida no terceiro dia. O terceiro dia não deve ser confundido com 3 dias depois. O primeiro dia é o dia que Jesus morre, o segundo dia é sábado, e o terceiro dia é quando Jesus ressuscitou no domingo.</w:t>
      </w:r>
    </w:p>
    <w:p>
      <w:pPr/>
      <w:r>
        <w:rPr>
          <w:lang w:val="pt_PT" w:bidi="pt_PT"/>
        </w:rPr>
      </w:r>
      <w:r>
        <w:rPr>
          <w:lang w:val="pt_PT" w:bidi="pt_PT"/>
        </w:rPr>
        <w:t>Os discípulos não entendem nada que Jesus diz a eles. De alguma forma, os discípulos não entendem o significado do que Jesus disse. Talvez eles apenas não estejam esperando que o que ele disse acontecesse, ou talvez Deus tenha escondido o significado deles. De qualquer forma, eles não eram capazes de se apegar ao entendimento, ou dar sentido ao que Jesus estava dizendo.</w:t>
      </w:r>
    </w:p>
    <w:p>
      <w:pPr/>
      <w:r>
        <w:rPr>
          <w:lang w:val="pt_PT" w:bidi="pt_PT"/>
        </w:rPr>
      </w:r>
      <w:r>
        <w:rPr>
          <w:lang w:val="pt_PT" w:bidi="pt_PT"/>
        </w:rPr>
        <w:t>Pare e discuta: conte uma história de um tempo em que alguém estava explicando algo para você e você não tinha ideia do que ele queria dizer.</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puxa os 12 discípulos para longe do grupo maior e diz a eles que eles estão indo para Jerusalém. Jesus diz: “Em Jerusalém, todas as profecias sobre o Filho do Homem se cumprirão”. Jesus diz a eles que Jesus será entregue às autoridades romanas, tratado vergonhosamente e cuspido. Depois que Jesus é açoitado, Ele será morto e ressuscitará novamente no terceiro dia.</w:t>
      </w:r>
    </w:p>
    <w:p>
      <w:pPr/>
      <w:r>
        <w:rPr>
          <w:lang w:val="pt_PT" w:bidi="pt_PT"/>
        </w:rPr>
      </w:r>
      <w:r>
        <w:rPr>
          <w:b/>
          <w:lang w:val="pt_PT" w:bidi="pt_PT"/>
        </w:rPr>
        <w:t>Segunda cena:</w:t>
      </w:r>
      <w:r>
        <w:rPr>
          <w:lang w:val="pt_PT" w:bidi="pt_PT"/>
        </w:rPr>
        <w:t xml:space="preserve"> os discípulos não entendem nada que Jesus diz.</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12 discípulos</w:t>
      </w:r>
    </w:p>
    <w:p>
      <w:pPr>
        <w:pStyle w:val="ListBullet"/>
        <w:spacing w:line="240" w:lineRule="auto"/>
        <w:ind w:left="720"/>
      </w:pPr>
      <w:r>
        <w:rPr>
          <w:lang w:val="pt_PT" w:bidi="pt_PT"/>
        </w:rPr>
      </w:r>
      <w:r>
        <w:rPr>
          <w:lang w:val="pt_PT" w:bidi="pt_PT"/>
        </w:rPr>
        <w:t>Autoridades romanas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Jesus e os discípulos estão em algum lugar entre a fronteira da Galileia, Samaria, e Jerusalém. Jesus separa Seus 12 discípulos de quaisquer outros que estão lá ouvindo Jesus. Jesus usa os termos “Eis que”, “Ouça”, ou “Veja”. Esses são termos que enfatizam o que vem em seguida. Também indicam a verdade do que está sendo dito. Jesus diz aos discípulos que eles estão indo para Jerusalém. Jerusalém, a capital de Israel, é chamada de “A cidade em um monte”, e está situada em um planalto em uma cadeia de montanhas. Ir para Jerusalém significava subir uma colina para a cidade.</w:t>
      </w:r>
    </w:p>
    <w:p>
      <w:pPr/>
      <w:r>
        <w:rPr>
          <w:lang w:val="pt_PT" w:bidi="pt_PT"/>
        </w:rPr>
      </w:r>
      <w:r>
        <w:rPr>
          <w:lang w:val="pt_PT" w:bidi="pt_PT"/>
        </w:rPr>
        <w:t>Pare e olhe novamente para a imagem de Jerusalém e a área circundante.</w:t>
      </w:r>
    </w:p>
    <w:p>
      <w:pPr/>
      <w:r>
        <w:rPr>
          <w:lang w:val="pt_PT" w:bidi="pt_PT"/>
        </w:rPr>
      </w:r>
      <w:r>
        <w:rPr>
          <w:lang w:val="pt_PT" w:bidi="pt_PT"/>
        </w:rPr>
        <w:t>Jesus diz aos discípulos que todas as profecias sobre o Filho do Homem serão cumpridas em Jerusalém. Isso diz aos discípulos que ir para Jerusalém é parte dos propósitos de Deus. Jesus diz que o Filho do Homem será entregue, ou dado, aos gentios. São os judeus que entregam Jesus aos governantes gentios, ou aos romanos. Os oficiais romanos então zombarão de Jesus, e tratarão Jesus vergonhosamente e cuspirão em Jesus. Jesus diz aos discípulos que, depois que os romanos açoitarem Jesus, ou açoitarem severamente Jesus, eles matarão Jesus. Então, no terceiro dia, Jesus ressuscitará para a vida. O terceiro dia não deve ser confundido com 3 dias depois. O primeiro dia é o dia que Jesus morre, o segundo dia é sábado, e o terceiro dia é quando Jesus ressuscitou no domingo.</w:t>
      </w:r>
    </w:p>
    <w:p>
      <w:pPr/>
      <w:r>
        <w:rPr>
          <w:lang w:val="pt_PT" w:bidi="pt_PT"/>
        </w:rPr>
      </w:r>
      <w:r>
        <w:rPr>
          <w:lang w:val="pt_PT" w:bidi="pt_PT"/>
        </w:rPr>
        <w:t>Discuta como as pessoas são torturadas em sua cultura. Discuta como as pessoas são mortas em sua cultura. Como vocês traduzirão o que Jesus diz que acontecerá com Ele de uma maneira que as pessoas em sua cultura entenderão?</w:t>
      </w:r>
    </w:p>
    <w:p>
      <w:pPr/>
      <w:r>
        <w:rPr>
          <w:lang w:val="pt_PT" w:bidi="pt_PT"/>
        </w:rPr>
      </w:r>
      <w:r>
        <w:rPr>
          <w:lang w:val="pt_PT" w:bidi="pt_PT"/>
        </w:rPr>
        <w:t>Lucas está tentando ajudar o leitor a ver que os discípulos não entendiam o que Jesus estava dizendo. Lucas diz isso de três maneiras diferentes na mesma frase: os discípulos não entendiam, o significado estava oculto para eles, e eles não entenderam, ou sabiam o que Jesus estava falando.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12 discípulos</w:t>
      </w:r>
    </w:p>
    <w:p>
      <w:pPr>
        <w:pStyle w:val="ListBullet"/>
        <w:spacing w:line="240" w:lineRule="auto"/>
        <w:ind w:left="720"/>
      </w:pPr>
      <w:r>
        <w:rPr>
          <w:lang w:val="pt_PT" w:bidi="pt_PT"/>
        </w:rPr>
      </w:r>
      <w:r>
        <w:rPr>
          <w:lang w:val="pt_PT" w:bidi="pt_PT"/>
        </w:rPr>
        <w:t>Autoridades romanas</w:t>
      </w:r>
    </w:p>
    <w:p>
      <w:pPr/>
      <w:r>
        <w:rPr>
          <w:lang w:val="pt_PT" w:bidi="pt_PT"/>
        </w:rPr>
      </w:r>
      <w:r>
        <w:rPr>
          <w:lang w:val="pt_PT" w:bidi="pt_PT"/>
        </w:rPr>
        <w:t>Peça à equipe que represente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separa Seus 12 discípulos da multidão para falar com eles em particular. Jesus diz aos discípulos que eles estão indo para Jerusalém, onde as profecias sobre o Filho do Homem se cumprirão. Jesus diz que o Filho do Homem será entregue aos gentios, zombado, cuspido, espancado e então morto. O Filho do Homem ressuscitará novamente no terceiro dia.</w:t>
      </w:r>
    </w:p>
    <w:p>
      <w:pPr/>
      <w:r>
        <w:rPr>
          <w:lang w:val="pt_PT" w:bidi="pt_PT"/>
        </w:rPr>
      </w:r>
      <w:r>
        <w:rPr>
          <w:lang w:val="pt_PT" w:bidi="pt_PT"/>
        </w:rPr>
        <w:t>Os discípulos não entendem o que Jesus está dizendo. O significado estava oculto para eles.</w:t>
      </w:r>
    </w:p>
    <w:p>
      <w:pPr/>
      <w:r>
        <w:rPr>
          <w:lang w:val="pt_PT" w:bidi="pt_PT"/>
        </w:rPr>
      </w:r>
      <w:r>
        <w:rPr>
          <w:lang w:val="pt_PT" w:bidi="pt_PT"/>
        </w:rPr>
        <w:t>Pare a ação: pergunte ao ator que está interpretando Jesus como ele está se sentindo. Ouça coisas como: “Triste pelos discípulos não entenderem”. “Sei pelo que devo passar, mas agora está se tornando mais real”. “Quero que os discípulos sejam capazes de olhar para trás e entender que tudo isso é parte do plano de Deus”.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separa os 12 </w:t>
      </w:r>
      <w:r>
        <w:rPr>
          <w:b/>
          <w:lang w:val="pt_PT" w:bidi="pt_PT"/>
        </w:rPr>
        <w:t>discípulos</w:t>
      </w:r>
      <w:r>
        <w:rPr>
          <w:lang w:val="pt_PT" w:bidi="pt_PT"/>
        </w:rPr>
        <w:t xml:space="preserve"> do grupo maior para falar com eles em particular. Os discípulos são os seguidores mais próximos de Jesus. Use a mesma palavra para discípulos que você usou antes. Consulte o Glossário Mestre para a definição de </w:t>
      </w:r>
      <w:r>
        <w:rPr>
          <w:lang w:val="pt_PT" w:bidi="pt_PT"/>
        </w:rPr>
        <w:t>discípulos</w:t>
      </w:r>
      <w:r>
        <w:rPr>
          <w:lang w:val="pt_PT" w:bidi="pt_PT"/>
        </w:rPr>
        <w:t>.</w:t>
      </w:r>
    </w:p>
    <w:p>
      <w:pPr/>
      <w:r>
        <w:rPr>
          <w:lang w:val="pt_PT" w:bidi="pt_PT"/>
        </w:rPr>
      </w:r>
      <w:r>
        <w:rPr>
          <w:lang w:val="pt_PT" w:bidi="pt_PT"/>
        </w:rPr>
        <w:t xml:space="preserve">Jesus diz aos discípulos que eles estão indo para </w:t>
      </w:r>
      <w:r>
        <w:rPr>
          <w:b/>
          <w:lang w:val="pt_PT" w:bidi="pt_PT"/>
        </w:rPr>
        <w:t>Jerusalém</w:t>
      </w:r>
      <w:r>
        <w:rPr>
          <w:lang w:val="pt_PT" w:bidi="pt_PT"/>
        </w:rPr>
        <w:t xml:space="preserve">. Jerusalém é a capital religiosa para os judeus. Use a mesma palavra para Jerusalém que você usou antes. Consulte o Glossário Mestre para uma definição de </w:t>
      </w:r>
      <w:r>
        <w:rPr>
          <w:lang w:val="pt_PT" w:bidi="pt_PT"/>
        </w:rPr>
        <w:t>Jerusalém</w:t>
      </w:r>
      <w:r>
        <w:rPr>
          <w:lang w:val="pt_PT" w:bidi="pt_PT"/>
        </w:rPr>
        <w:t xml:space="preserve">. Jesus diz a eles que, em Jerusalém, tudo o que foi escrito pelos </w:t>
      </w:r>
      <w:r>
        <w:rPr>
          <w:b/>
          <w:lang w:val="pt_PT" w:bidi="pt_PT"/>
        </w:rPr>
        <w:t>profetas</w:t>
      </w:r>
      <w:r>
        <w:rPr>
          <w:lang w:val="pt_PT" w:bidi="pt_PT"/>
        </w:rPr>
        <w:t xml:space="preserve"> sobre o </w:t>
      </w:r>
      <w:r>
        <w:rPr>
          <w:b/>
          <w:lang w:val="pt_PT" w:bidi="pt_PT"/>
        </w:rPr>
        <w:t>Filho do Homem</w:t>
      </w:r>
      <w:r>
        <w:rPr>
          <w:lang w:val="pt_PT" w:bidi="pt_PT"/>
        </w:rPr>
        <w:t xml:space="preserve"> se cumprirá. Um profeta é alguém que recebe uma mensagem de Deus e leva a mensagem de Deus às pessoas. Use a mesma palavra para profeta que você usou antes. Consulte o Glossário Mestre para a definição de </w:t>
      </w:r>
      <w:r>
        <w:rPr>
          <w:lang w:val="pt_PT" w:bidi="pt_PT"/>
        </w:rPr>
        <w:t>profeta</w:t>
      </w:r>
      <w:r>
        <w:rPr>
          <w:lang w:val="pt_PT" w:bidi="pt_PT"/>
        </w:rPr>
        <w:t xml:space="preserve">. </w:t>
      </w:r>
      <w:r>
        <w:rPr>
          <w:lang w:val="pt_PT" w:bidi="pt_PT"/>
        </w:rPr>
        <w:t>Filho do Homem</w:t>
      </w:r>
      <w:r>
        <w:rPr>
          <w:lang w:val="pt_PT" w:bidi="pt_PT"/>
        </w:rPr>
        <w:t xml:space="preserve"> era o termo que Jesus usava para fazer referência às profecias do Antigo Testamento, bem como para distinguir a Si mesmo como Deus.</w:t>
      </w:r>
    </w:p>
    <w:p>
      <w:pPr/>
      <w:r>
        <w:rPr>
          <w:lang w:val="pt_PT" w:bidi="pt_PT"/>
        </w:rPr>
      </w:r>
      <w:r>
        <w:rPr>
          <w:lang w:val="pt_PT" w:bidi="pt_PT"/>
        </w:rPr>
        <w:t xml:space="preserve">Jesus resume o que esses profetas disseram sobre o Filho do Homem. O Filho do Homem será entregue aos líderes </w:t>
      </w:r>
      <w:r>
        <w:rPr>
          <w:b/>
          <w:lang w:val="pt_PT" w:bidi="pt_PT"/>
        </w:rPr>
        <w:t>gentios</w:t>
      </w:r>
      <w:r>
        <w:rPr>
          <w:lang w:val="pt_PT" w:bidi="pt_PT"/>
        </w:rPr>
        <w:t xml:space="preserve">. Gentios refere-se a qualquer pessoa não judia. Nos Evangelhos, são principalmente os romanos. Consulte o Glossário Mestre para a definição de </w:t>
      </w:r>
      <w:r>
        <w:rPr>
          <w:lang w:val="pt_PT" w:bidi="pt_PT"/>
        </w:rPr>
        <w:t>gentios</w:t>
      </w:r>
      <w:r>
        <w:rPr>
          <w:lang w:val="pt_PT" w:bidi="pt_PT"/>
        </w:rPr>
        <w:t>. Ele será zombado, tratado vergonhosamente e cuspido. Depois que os oficiais romanos açoitarem o Filho do Homem severamente, eles o matarão. Ele ressuscitará novamente no terceiro dia.</w:t>
      </w:r>
    </w:p>
    <w:p>
      <w:pPr/>
      <w:r>
        <w:rPr>
          <w:lang w:val="pt_PT" w:bidi="pt_PT"/>
        </w:rPr>
      </w:r>
      <w:r>
        <w:rPr>
          <w:lang w:val="pt_PT" w:bidi="pt_PT"/>
        </w:rPr>
        <w:t>Os discípulos não entendem o que Jesus disse a eles. O significado estava oculto para eles.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18:35–19:10</w:t>
      </w:r>
      <w:r>
        <w:rPr>
          <w:lang w:val="pt_PT" w:bidi="pt_PT"/>
        </w:rPr>
      </w:r>
    </w:p>
    <w:p>
      <w:pPr>
        <w:pStyle w:val="Heading3"/>
      </w:pPr>
      <w:r>
        <w:rPr>
          <w:lang w:val="pt_PT" w:bidi="pt_PT"/>
        </w:rPr>
        <w:t>Ouvir e Sentir</w:t>
      </w:r>
    </w:p>
    <w:p>
      <w:pPr/>
      <w:r>
        <w:rPr>
          <w:lang w:val="pt_PT" w:bidi="pt_PT"/>
        </w:rPr>
      </w:r>
      <w:r>
        <w:rPr>
          <w:lang w:val="pt_PT" w:bidi="pt_PT"/>
        </w:rPr>
        <w:t>Ouça Lucas 18.35–19.10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Anteriormente, Jesus advertiu seus discípulos que ele seria zombado, chicoteado e morto pelos romanos em Jerusalém. No terceiro dia, Jesus disse que ele voltaria à vida, mas os discípulos não entenderam. Agora, eles chegam à cidade de Jericó, onde Jesus cura um homem cego e come uma refeição com um cobrador de impostos.</w:t>
      </w:r>
    </w:p>
    <w:p>
      <w:pPr/>
      <w:r>
        <w:rPr>
          <w:lang w:val="pt_PT" w:bidi="pt_PT"/>
        </w:rPr>
      </w:r>
      <w:r>
        <w:rPr>
          <w:lang w:val="pt_PT" w:bidi="pt_PT"/>
        </w:rPr>
        <w:t>Jesus e seus discípulos, ou seguidores, estão viajando para Jerusalém. Há uma multidão também viajando com ele. Jesus já disse aos seus discípulos que ele vai morrer em Jerusalém, mas que Deus o trará de volta à vida no terceiro dia. Jesus e seus seguidores se aproximam da cidade de Jericó. Jericó era uma cidade que ficava entre Jerusalém e o rio Jordão. Fica a cerca de 24 quilômetros a nordeste de Jerusalém.</w:t>
      </w:r>
    </w:p>
    <w:p>
      <w:pPr/>
      <w:r>
        <w:rPr>
          <w:lang w:val="pt_PT" w:bidi="pt_PT"/>
        </w:rPr>
      </w:r>
      <w:r>
        <w:rPr>
          <w:lang w:val="pt_PT" w:bidi="pt_PT"/>
        </w:rPr>
        <w:t>Pare e mostre à sua equipe um mapa destacando onde Jericó fica em relação à Jerusalém e o rio Jordão.</w:t>
      </w:r>
    </w:p>
    <w:p>
      <w:pPr/>
      <w:r>
        <w:rPr>
          <w:lang w:val="pt_PT" w:bidi="pt_PT"/>
        </w:rPr>
      </w:r>
      <w:r>
        <w:rPr>
          <w:lang w:val="pt_PT" w:bidi="pt_PT"/>
        </w:rPr>
        <w:t>Na estrada há um homem cego implorando por ajuda. “Implorando” significa que ele estava humildemente pedindo às pessoas por comida ou dinheiro para se manter vivo. Como ele era cego, ele não poderia fazer parte de sua comunidade. Ele tinha que viver do que outros davam a ele. Quando o homem ouve os sons de muitas pessoas caminhando, ele quer saber o que estava acontecendo. Alguém na multidão diz a ele que Jesus de Nazaré estava passando. As pessoas identificam Jesus pela cidade da qual ele é, Nazaré. A pessoa sugere que muitas pessoas estão seguindo Jesus.</w:t>
      </w:r>
    </w:p>
    <w:p>
      <w:pPr/>
      <w:r>
        <w:rPr>
          <w:lang w:val="pt_PT" w:bidi="pt_PT"/>
        </w:rPr>
      </w:r>
      <w:r>
        <w:rPr>
          <w:lang w:val="pt_PT" w:bidi="pt_PT"/>
        </w:rPr>
        <w:t>O homem cego grita com Jesus e o chama de “Filho de Davi”. Esse era outro título para o Salvador Prometido. Davi foi o maior rei de Israel. Quando inimigos conquistaram Israel, Deus prometeu que alguém da família de Davi salvaria Israel e seria rei. Filho de Davi é o nome da pessoa que viria da família de Davi e resgataria Israel. O homem cego pede a Jesus para ter misericórdia dele, ou para mostrar bondade e o ajudar.</w:t>
      </w:r>
    </w:p>
    <w:p>
      <w:pPr/>
      <w:r>
        <w:rPr>
          <w:lang w:val="pt_PT" w:bidi="pt_PT"/>
        </w:rPr>
      </w:r>
      <w:r>
        <w:rPr>
          <w:lang w:val="pt_PT" w:bidi="pt_PT"/>
        </w:rPr>
        <w:t>Pare e discuta com sua equipe: como os mendigos são tratados em sua cultura? Como as pessoas ajudam as pessoas que não podem cuidar de si mesmas onde vocês vivem?</w:t>
      </w:r>
    </w:p>
    <w:p>
      <w:pPr/>
      <w:r>
        <w:rPr>
          <w:lang w:val="pt_PT" w:bidi="pt_PT"/>
        </w:rPr>
      </w:r>
      <w:r>
        <w:rPr>
          <w:lang w:val="pt_PT" w:bidi="pt_PT"/>
        </w:rPr>
        <w:t>Pessoas viajando na frente da multidão repreendem o homem cego por gritar. Eles tentam acalmá-lo, mas ele grita ainda mais alto. Jesus para quando ele ouve os gritos do homem e ordena que alguém leve o homem cego para ele. Jesus pergunta ao homem como ele pode ajudá-lo. O homem cego se dirige a Jesus com respeito chamando-o de “Senhor” ou “mestre”. Ele pede a Jesus para curar seus olhos para que ele possa ver. Jesus ordena ao homem que veja. Ele diz ao homem cego sua fé, ou confiança em Jesus, o curou, ou o salvou. Imediatamente, o homem pode ver. Ele segue Jesus com a multidão e louva a Deus. As pessoas na multidão também começam a louvar a Deus pelo que aconteceu.</w:t>
      </w:r>
    </w:p>
    <w:p>
      <w:pPr/>
      <w:r>
        <w:rPr>
          <w:lang w:val="pt_PT" w:bidi="pt_PT"/>
        </w:rPr>
      </w:r>
      <w:r>
        <w:rPr>
          <w:lang w:val="pt_PT" w:bidi="pt_PT"/>
        </w:rPr>
        <w:t>Logo depois, Jesus e seus seguidores passam pela cidade de Jericó. Em Jericó, havia um cobrador de impostos chamado Zaqueu. Ele estava no comando de outros cobradores de impostos. Como sabemos, os judeus viam os cobradores de impostos como pecadores e como impuros, ou inaptos para o serviço a Deus. Cobradores de impostos eram judeus que coletavam dinheiro de outros judeus para o governo romano. Muitas vezes eles cobravam demais das pessoas para se tornarem ricos. Como Jericó era uma cidade comercial movimentada, muitas pessoas pagavam impostos sobre as coisas que elas vendiam. Como Zaqueu é descrito como rico, sabemos que ele provavelmente ganhou sua riqueza cobrando demais das pessoas.</w:t>
      </w:r>
    </w:p>
    <w:p>
      <w:pPr/>
      <w:r>
        <w:rPr>
          <w:lang w:val="pt_PT" w:bidi="pt_PT"/>
        </w:rPr>
      </w:r>
      <w:r>
        <w:rPr>
          <w:lang w:val="pt_PT" w:bidi="pt_PT"/>
        </w:rPr>
        <w:t>Pare e discuta com sua equipe: quais trabalhos ou atividades as pessoas veem como desonestas em sua cultura?</w:t>
      </w:r>
    </w:p>
    <w:p>
      <w:pPr/>
      <w:r>
        <w:rPr>
          <w:lang w:val="pt_PT" w:bidi="pt_PT"/>
        </w:rPr>
      </w:r>
      <w:r>
        <w:rPr>
          <w:lang w:val="pt_PT" w:bidi="pt_PT"/>
        </w:rPr>
        <w:t>Zaqueu ouviu sobre Jesus e quer vê-lo, mas ele é de baixa estatura para ver e a multidão está cercando Jesus. Zaqueu corre à frente da multidão e sobe em uma figueira sicômoro. Essa era uma árvore grande que produzia frutos pequenos e muitas vezes era fácil de subir. Zaqueu queria ver Jesus quando caminhava sob os ramos, uma vez que Jesus estava indo nessa direção.</w:t>
      </w:r>
    </w:p>
    <w:p>
      <w:pPr/>
      <w:r>
        <w:rPr>
          <w:lang w:val="pt_PT" w:bidi="pt_PT"/>
        </w:rPr>
      </w:r>
      <w:r>
        <w:rPr>
          <w:lang w:val="pt_PT" w:bidi="pt_PT"/>
        </w:rPr>
        <w:t>Pare e mostre à sua equipe a imagem de uma figueira.</w:t>
      </w:r>
    </w:p>
    <w:p>
      <w:pPr/>
      <w:r>
        <w:rPr>
          <w:lang w:val="pt_PT" w:bidi="pt_PT"/>
        </w:rPr>
      </w:r>
      <w:r>
        <w:rPr>
          <w:lang w:val="pt_PT" w:bidi="pt_PT"/>
        </w:rPr>
        <w:t>Quando Jesus chega à árvore, ele chama Zaqueu para descer de uma maneira amigável e diz a ele que ele ficará em sua casa naquele dia. Jesus mostra que ele já sabia sobre Zaqueu. Embora não fosse costume os judeus se convidarem para a casa de alguém, Jesus faz isso para ajudar Zaqueu. Jesus mostra que ele está disposto, como um mestre religioso, a entrar na casa de um cobrador de impostos, mesmo que isso significasse que as pessoas o considerariam impuro. Quando Jesus diz “Eu devo ficar”, ele está dizendo que era necessário, porque era a vontade de Deus. Zaqueu sobe na árvore e recebe Jesus em sua casa com alegria.</w:t>
      </w:r>
    </w:p>
    <w:p>
      <w:pPr/>
      <w:r>
        <w:rPr>
          <w:lang w:val="pt_PT" w:bidi="pt_PT"/>
        </w:rPr>
      </w:r>
      <w:r>
        <w:rPr>
          <w:lang w:val="pt_PT" w:bidi="pt_PT"/>
        </w:rPr>
        <w:t>Pare e discuta com sua equipe: em sua cultura, o que as pessoas pensam sobre alguém que se convida para a casa de outra pessoa? Como um anfitrião responderia se isso acontecesse?</w:t>
      </w:r>
    </w:p>
    <w:p>
      <w:pPr/>
      <w:r>
        <w:rPr>
          <w:lang w:val="pt_PT" w:bidi="pt_PT"/>
        </w:rPr>
      </w:r>
      <w:r>
        <w:rPr>
          <w:lang w:val="pt_PT" w:bidi="pt_PT"/>
        </w:rPr>
        <w:t>As pessoas que viram isso começaram a reclamar, porque Jesus estava comendo com um pecador conhecido, ou alguém que habitualmente desobedece a Deus. Algum tempo depois, Zaqueu se prepara para dizer algo importante. Não sabemos se ele ainda estava em sua casa ou do lado de fora falando na frente da multidão. Tanto Lucas quanto Zaqueu chamam Jesus de “Senhor”. Senhor não é apenas um título respeitoso, mas os judeus também o usavam para se referir a Deus. Zaqueu promete dar metade de seus pertences a pessoas pobres no futuro. Zaqueu também diz que ele devolverá quatro vezes mais a qualquer um de quem ele desonestamente tomou dinheiro. Zaqueu estava obedecendo à lei de Deus quando ele disse isso. A lei de Deus exigia que qualquer um que ganhasse dinheiro por meio de trapaças pagasse mais do que o que ele levou. A promessa de Zaqueu de devolver o dinheiro que ele levou injustamente é a evidência de que ele mudou seu coração.</w:t>
      </w:r>
    </w:p>
    <w:p>
      <w:pPr/>
      <w:r>
        <w:rPr>
          <w:lang w:val="pt_PT" w:bidi="pt_PT"/>
        </w:rPr>
      </w:r>
      <w:r>
        <w:rPr>
          <w:lang w:val="pt_PT" w:bidi="pt_PT"/>
        </w:rPr>
        <w:t>Jesus corrige a multidão e diz que Deus resgatou Zaqueu e todos os que viviam em sua casa da punição de Deus pelo pecado. Salvação sugere que eles tinham um relacionamento restaurado com Deus e eram parte da comunidade do povo de Deus. Jesus diz que Deus salvou Zaqueu porque ele é um verdadeiro filho de Abraão. Isso significa que Zaqueu tinha fé real ou confiança em Deus, como seu ancestral Abraão. Não significa que Deus o salvou porque ele era um judeu, ou um descendente de Abraão. Abraão era o ancestral de todos os judeus. Ele era conhecido por confiar e obedecer a Deus. Jesus está dizendo que Zaqueu não foi salvo apenas porque ele compartilhou a promessa de Deus feita a Abraão, mas porque ele confiou em Deus, assim como Abraão.</w:t>
      </w:r>
    </w:p>
    <w:p>
      <w:pPr/>
      <w:r>
        <w:rPr>
          <w:lang w:val="pt_PT" w:bidi="pt_PT"/>
        </w:rPr>
      </w:r>
      <w:r>
        <w:rPr>
          <w:lang w:val="pt_PT" w:bidi="pt_PT"/>
        </w:rPr>
        <w:t>Jesus chama a si mesmo de “Filho do Homem” para enfatizar que ele foi enviado de Deus e tinha a autoridade de Deus. Jesus diz que Deus o enviou para procurar e ajudar as pessoas que estavam perdidas de uma maneira espiritual para que ele pudesse resgatá-las. “Salvar” refere-se a resgatar pessoas do pecado e da punição eterna. Jesus sugere que Zaqueu era uma das pessoas perdidas que Jesus veio para salvar.</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seus discípulos e uma multidão estão viajando para Jerusalém. Quando eles estão perto de Jericó, um mendigo cego chama por Jesus. Jesus para e cura o homem por causa de sua confiança em Jesus. O homem curado louva a Deus e segue Jesus.</w:t>
      </w:r>
    </w:p>
    <w:p>
      <w:pPr/>
      <w:r>
        <w:rPr>
          <w:lang w:val="pt_PT" w:bidi="pt_PT"/>
        </w:rPr>
      </w:r>
      <w:r>
        <w:rPr>
          <w:b/>
          <w:lang w:val="pt_PT" w:bidi="pt_PT"/>
        </w:rPr>
        <w:t>Segunda cena:</w:t>
      </w:r>
      <w:r>
        <w:rPr>
          <w:lang w:val="pt_PT" w:bidi="pt_PT"/>
        </w:rPr>
        <w:t xml:space="preserve"> Jesus e seus seguidores continuam caminhando por Jericó. Zaqueu, um cobrador de impostos, quer ver Jesus, mas ele é de baixa estatura. Zaqueu corre à frente da multidão e sobe em uma árvore para ver Jesus. Jesus o vê e diz a ele para descer. Jesus diz que ele ficará na casa de Zaqueu.</w:t>
      </w:r>
    </w:p>
    <w:p>
      <w:pPr/>
      <w:r>
        <w:rPr>
          <w:lang w:val="pt_PT" w:bidi="pt_PT"/>
        </w:rPr>
      </w:r>
      <w:r>
        <w:rPr>
          <w:b/>
          <w:lang w:val="pt_PT" w:bidi="pt_PT"/>
        </w:rPr>
        <w:t>Terceira cena:</w:t>
      </w:r>
      <w:r>
        <w:rPr>
          <w:lang w:val="pt_PT" w:bidi="pt_PT"/>
        </w:rPr>
        <w:t xml:space="preserve"> Jesus e Zaqueu vão para a casa de Zaqueu. A multidão reclama porque Jesus está comendo com um cobrador de impostos. Zaqueu promete que ele dará metade de suas posses aos pobres. Jesus diz que a salvação veio para sua casa e que ele veio para buscar e salvar o que estava perdido.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Mendigo cego</w:t>
      </w:r>
    </w:p>
    <w:p>
      <w:pPr>
        <w:pStyle w:val="ListBullet"/>
        <w:spacing w:line="240" w:lineRule="auto"/>
        <w:ind w:left="720"/>
      </w:pPr>
      <w:r>
        <w:rPr>
          <w:lang w:val="pt_PT" w:bidi="pt_PT"/>
        </w:rPr>
      </w:r>
      <w:r>
        <w:rPr>
          <w:lang w:val="pt_PT" w:bidi="pt_PT"/>
        </w:rPr>
        <w:t>Pessoa que responde ao mendigo</w:t>
      </w:r>
    </w:p>
    <w:p>
      <w:pPr>
        <w:pStyle w:val="ListBullet"/>
        <w:spacing w:line="240" w:lineRule="auto"/>
        <w:ind w:left="720"/>
      </w:pPr>
      <w:r>
        <w:rPr>
          <w:lang w:val="pt_PT" w:bidi="pt_PT"/>
        </w:rPr>
      </w:r>
      <w:r>
        <w:rPr>
          <w:lang w:val="pt_PT" w:bidi="pt_PT"/>
        </w:rPr>
        <w:t>Pessoa que leva o mendigo a Jesus</w:t>
      </w:r>
    </w:p>
    <w:p>
      <w:pPr>
        <w:pStyle w:val="ListBullet"/>
        <w:spacing w:line="240" w:lineRule="auto"/>
        <w:ind w:left="720"/>
      </w:pPr>
      <w:r>
        <w:rPr>
          <w:lang w:val="pt_PT" w:bidi="pt_PT"/>
        </w:rPr>
      </w:r>
      <w:r>
        <w:rPr>
          <w:lang w:val="pt_PT" w:bidi="pt_PT"/>
        </w:rPr>
        <w:t>Zaqueu</w:t>
      </w:r>
    </w:p>
    <w:p>
      <w:pPr>
        <w:pStyle w:val="ListBullet"/>
        <w:spacing w:line="240" w:lineRule="auto"/>
        <w:ind w:left="720"/>
      </w:pPr>
      <w:r>
        <w:rPr>
          <w:lang w:val="pt_PT" w:bidi="pt_PT"/>
        </w:rPr>
      </w:r>
      <w:r>
        <w:rPr>
          <w:lang w:val="pt_PT" w:bidi="pt_PT"/>
        </w:rPr>
        <w:t>Pessoas reclamando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está em seu caminho para Jerusalém. Jesus está perto de Jericó quando o mendigo ouve a multidão, mas Jesus ainda não entrou em Jericó.</w:t>
      </w:r>
    </w:p>
    <w:p>
      <w:pPr/>
      <w:r>
        <w:rPr>
          <w:lang w:val="pt_PT" w:bidi="pt_PT"/>
        </w:rPr>
      </w:r>
      <w:r>
        <w:rPr>
          <w:lang w:val="pt_PT" w:bidi="pt_PT"/>
        </w:rPr>
        <w:t>É importante lembrar que as pessoas cegas nessa sociedade não têm parentes para quem ir e não possuem nenhuma posse. Seus parentes podem estar envergonhados dele. A multidão que seguia Jesus não ofereceu piedade nem pararam para ajudá-lo.</w:t>
      </w:r>
    </w:p>
    <w:p>
      <w:pPr/>
      <w:r>
        <w:rPr>
          <w:lang w:val="pt_PT" w:bidi="pt_PT"/>
        </w:rPr>
      </w:r>
      <w:r>
        <w:rPr>
          <w:lang w:val="pt_PT" w:bidi="pt_PT"/>
        </w:rPr>
        <w:t>É importante lembrar que o homem cego já havia ouvido o barulho das pessoas seguindo Jesus e passando quando ele perguntou o que estava acontecendo.</w:t>
      </w:r>
    </w:p>
    <w:p>
      <w:pPr/>
      <w:r>
        <w:rPr>
          <w:lang w:val="pt_PT" w:bidi="pt_PT"/>
        </w:rPr>
      </w:r>
      <w:r>
        <w:rPr>
          <w:lang w:val="pt_PT" w:bidi="pt_PT"/>
        </w:rPr>
        <w:t>É importante lembrar que assim que o homem cego sabe que é Jesus que passou, ele grita por trás da multidão. As pessoas na frente, provavelmente as pessoas que estavam mais perto de Jesus, tentam acalmar o homem cego.</w:t>
      </w:r>
    </w:p>
    <w:p>
      <w:pPr/>
      <w:r>
        <w:rPr>
          <w:lang w:val="pt_PT" w:bidi="pt_PT"/>
        </w:rPr>
      </w:r>
      <w:r>
        <w:rPr>
          <w:lang w:val="pt_PT" w:bidi="pt_PT"/>
        </w:rPr>
        <w:t>É importante lembrar que o título “Filho de Davi” refere-se à promessa feita ao rei Davi que seu reino seria para sempre. Esse era um título que os judeus usavam para se referir ao Salvador Prometido.</w:t>
      </w:r>
    </w:p>
    <w:p>
      <w:pPr/>
      <w:r>
        <w:rPr>
          <w:lang w:val="pt_PT" w:bidi="pt_PT"/>
        </w:rPr>
      </w:r>
      <w:r>
        <w:rPr>
          <w:lang w:val="pt_PT" w:bidi="pt_PT"/>
        </w:rPr>
        <w:t>É importante lembrar que a pergunta de Jesus não era um sinal de falta de conhecimento sobre cegueira nem era uma pergunta desconsiderada. A pergunta de Jesus era uma maneira de o mendigo cego expressar sua fé ou confiança em Jesus.</w:t>
      </w:r>
    </w:p>
    <w:p>
      <w:pPr/>
      <w:r>
        <w:rPr>
          <w:lang w:val="pt_PT" w:bidi="pt_PT"/>
        </w:rPr>
      </w:r>
      <w:r>
        <w:rPr>
          <w:lang w:val="pt_PT" w:bidi="pt_PT"/>
        </w:rPr>
        <w:t>É importante lembrar que Jesus entra na cidade de Jericó e está passando. Jesus está sendo seguido por seus discípulos e uma multidão.</w:t>
      </w:r>
    </w:p>
    <w:p>
      <w:pPr/>
      <w:r>
        <w:rPr>
          <w:lang w:val="pt_PT" w:bidi="pt_PT"/>
        </w:rPr>
      </w:r>
      <w:r>
        <w:rPr>
          <w:lang w:val="pt_PT" w:bidi="pt_PT"/>
        </w:rPr>
        <w:t>É importante lembrar que os cobradores de impostos eram judeus que trabalhavam para Roma. Roma era inimiga dos judeus. Zaqueu era o chefe de outros cobradores de impostos.</w:t>
      </w:r>
    </w:p>
    <w:p>
      <w:pPr/>
      <w:r>
        <w:rPr>
          <w:lang w:val="pt_PT" w:bidi="pt_PT"/>
        </w:rPr>
      </w:r>
      <w:r>
        <w:rPr>
          <w:lang w:val="pt_PT" w:bidi="pt_PT"/>
        </w:rPr>
        <w:t>É importante lembrar que os líderes religiosos e mestres da lei nunca entrariam na casa de um cobrador de impostos. Os cobradores de impostos eram considerados impuros, ou inaptos para o serviço a Deus. Os líderes religiosos acreditavam que eles também se tornariam impuros se entrassem na casa de um pecador.</w:t>
      </w:r>
    </w:p>
    <w:p>
      <w:pPr/>
      <w:r>
        <w:rPr>
          <w:lang w:val="pt_PT" w:bidi="pt_PT"/>
        </w:rPr>
      </w:r>
      <w:r>
        <w:rPr>
          <w:lang w:val="pt_PT" w:bidi="pt_PT"/>
        </w:rPr>
        <w:t>É importante lembrar que Jesus não está dizendo que a salvação veio para a casa de Zaqueu porque ele é um descendente de Abraão. Mas Zaqueu decidiu parar de pecar e se voltou para Deus. Deus salvou Zaqueu porque ele confiou em Deus, como Abraão.</w:t>
      </w:r>
    </w:p>
    <w:p>
      <w:pPr/>
      <w:r>
        <w:rPr>
          <w:lang w:val="pt_PT" w:bidi="pt_PT"/>
        </w:rPr>
      </w:r>
      <w:r>
        <w:rPr>
          <w:lang w:val="pt_PT" w:bidi="pt_PT"/>
        </w:rPr>
        <w:t>É importante lembrar que Jesus usa a palavra “para” para dar uma explicação de que ele quer que todos saibam que ele veio para buscar e salvar os perdidos.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Mendigo cego</w:t>
      </w:r>
    </w:p>
    <w:p>
      <w:pPr>
        <w:pStyle w:val="ListBullet"/>
        <w:spacing w:line="240" w:lineRule="auto"/>
        <w:ind w:left="720"/>
      </w:pPr>
      <w:r>
        <w:rPr>
          <w:lang w:val="pt_PT" w:bidi="pt_PT"/>
        </w:rPr>
      </w:r>
      <w:r>
        <w:rPr>
          <w:lang w:val="pt_PT" w:bidi="pt_PT"/>
        </w:rPr>
        <w:t>Pessoa que responde ao mendigo</w:t>
      </w:r>
    </w:p>
    <w:p>
      <w:pPr>
        <w:pStyle w:val="ListBullet"/>
        <w:spacing w:line="240" w:lineRule="auto"/>
        <w:ind w:left="720"/>
      </w:pPr>
      <w:r>
        <w:rPr>
          <w:lang w:val="pt_PT" w:bidi="pt_PT"/>
        </w:rPr>
      </w:r>
      <w:r>
        <w:rPr>
          <w:lang w:val="pt_PT" w:bidi="pt_PT"/>
        </w:rPr>
        <w:t>Pessoa que leva o mendigo a Jesus</w:t>
      </w:r>
    </w:p>
    <w:p>
      <w:pPr>
        <w:pStyle w:val="ListBullet"/>
        <w:spacing w:line="240" w:lineRule="auto"/>
        <w:ind w:left="720"/>
      </w:pPr>
      <w:r>
        <w:rPr>
          <w:lang w:val="pt_PT" w:bidi="pt_PT"/>
        </w:rPr>
      </w:r>
      <w:r>
        <w:rPr>
          <w:lang w:val="pt_PT" w:bidi="pt_PT"/>
        </w:rPr>
        <w:t>Zaqueu</w:t>
      </w:r>
    </w:p>
    <w:p>
      <w:pPr>
        <w:pStyle w:val="ListBullet"/>
        <w:spacing w:line="240" w:lineRule="auto"/>
        <w:ind w:left="720"/>
      </w:pPr>
      <w:r>
        <w:rPr>
          <w:lang w:val="pt_PT" w:bidi="pt_PT"/>
        </w:rPr>
      </w:r>
      <w:r>
        <w:rPr>
          <w:lang w:val="pt_PT" w:bidi="pt_PT"/>
        </w:rPr>
        <w:t>Pessoas reclamando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um homem cego implorando por ajuda antes que Jesus chegue.</w:t>
      </w:r>
    </w:p>
    <w:p>
      <w:pPr/>
      <w:r>
        <w:rPr>
          <w:lang w:val="pt_PT" w:bidi="pt_PT"/>
        </w:rPr>
      </w:r>
      <w:r>
        <w:rPr>
          <w:lang w:val="pt_PT" w:bidi="pt_PT"/>
        </w:rPr>
        <w:t>Certifique-se de que a equipe encene as pessoas tratando o mendigo cego como um excluído no início. Então a equipe encena o contraste no final. O mendigo agora está com a multidão adorando a Deus todos juntos.</w:t>
      </w:r>
    </w:p>
    <w:p>
      <w:pPr/>
      <w:r>
        <w:rPr>
          <w:lang w:val="pt_PT" w:bidi="pt_PT"/>
        </w:rPr>
      </w:r>
      <w:r>
        <w:rPr>
          <w:lang w:val="pt_PT" w:bidi="pt_PT"/>
        </w:rPr>
        <w:t>Certifique-se de que a equipe encene uma mudança clara de ambiente. No início, Jesus e a multidão estão fora de Jericó, em seu caminho para Jericó. Então Jesus e a multidão estão caminhando dentro da cidade de Jericó.</w:t>
      </w:r>
    </w:p>
    <w:p>
      <w:pPr/>
      <w:r>
        <w:rPr>
          <w:lang w:val="pt_PT" w:bidi="pt_PT"/>
        </w:rPr>
      </w:r>
      <w:r>
        <w:rPr>
          <w:lang w:val="pt_PT" w:bidi="pt_PT"/>
        </w:rPr>
        <w:t>Certifique-se de que a equipe encene Zaqueu ficando muito surpreso quando Jesus vai para a árvore para falar com Zaqueu.</w:t>
      </w:r>
    </w:p>
    <w:p>
      <w:pPr/>
      <w:r>
        <w:rPr>
          <w:lang w:val="pt_PT" w:bidi="pt_PT"/>
        </w:rPr>
      </w:r>
      <w:r>
        <w:rPr>
          <w:lang w:val="pt_PT" w:bidi="pt_PT"/>
        </w:rPr>
        <w:t>Certifique-se de que a equipe encene toda a multidão criticando Jesus por ir para a casa de Zaqueu.</w:t>
      </w:r>
    </w:p>
    <w:p>
      <w:pPr/>
      <w:r>
        <w:rPr>
          <w:lang w:val="pt_PT" w:bidi="pt_PT"/>
        </w:rPr>
      </w:r>
      <w:r>
        <w:rPr>
          <w:lang w:val="pt_PT" w:bidi="pt_PT"/>
        </w:rPr>
        <w:t>Certifique-se de que a equipe encene Zaqueu dizendo a Jesus o que ele fará no futuro.</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viajando para Jerusalém com seus discípulos e uma multidão. Um mendigo cego ouve a multidão e entende que Jesus está por perto.</w:t>
      </w:r>
    </w:p>
    <w:p>
      <w:pPr/>
      <w:r>
        <w:rPr>
          <w:lang w:val="pt_PT" w:bidi="pt_PT"/>
        </w:rPr>
      </w:r>
      <w:r>
        <w:rPr>
          <w:lang w:val="pt_PT" w:bidi="pt_PT"/>
        </w:rPr>
        <w:t>Pare a ação e pergunte ao ator que está interpretando o mendigo: “Como você se sente?” Você pode ouvir coisas como: “Desesperado. Jesus está muito perto e ele pode me curar!”. “Em pânico. E se ele não parar por mim?”. e “Esperançoso. Ouvi as histórias. Sei que Jesus pode me curar porque ele é o Salvador Prometido!”. Reinicie a encenação.</w:t>
      </w:r>
    </w:p>
    <w:p>
      <w:pPr/>
      <w:r>
        <w:rPr>
          <w:lang w:val="pt_PT" w:bidi="pt_PT"/>
        </w:rPr>
      </w:r>
      <w:r>
        <w:rPr>
          <w:lang w:val="pt_PT" w:bidi="pt_PT"/>
        </w:rPr>
        <w:t>Encene o mendigo cego chamando por Jesus, mas a multidão tentando calá-lo. O mendigo chama mais alto e Jesus para. Jesus ordena que alguém traga o mendigo para ele.</w:t>
      </w:r>
    </w:p>
    <w:p>
      <w:pPr/>
      <w:r>
        <w:rPr>
          <w:lang w:val="pt_PT" w:bidi="pt_PT"/>
        </w:rPr>
      </w:r>
      <w:r>
        <w:rPr>
          <w:lang w:val="pt_PT" w:bidi="pt_PT"/>
        </w:rPr>
        <w:t>Pare a ação: pergunte aos atores que interpretam as pessoas que tentaram calar o mendigo: “Como vocês se sentem?”. Você pode ouvir coisas como: “Envergonhado. Talvez eu deveria ter ouvido o homem”, “Zangado. Por que Jesus quer falar com ele?”. e “Surpreso. Jesus sempre faz o que não é esperado”. Reinicie a encenação.</w:t>
      </w:r>
    </w:p>
    <w:p>
      <w:pPr/>
      <w:r>
        <w:rPr>
          <w:lang w:val="pt_PT" w:bidi="pt_PT"/>
        </w:rPr>
      </w:r>
      <w:r>
        <w:rPr>
          <w:lang w:val="pt_PT" w:bidi="pt_PT"/>
        </w:rPr>
        <w:t>Encene Jesus curando o homem. Jesus diz que a fé do homem o curou. Imediatamente, o homem pode ver e ele louva a Deus. A multidão também louva a Deus.</w:t>
      </w:r>
    </w:p>
    <w:p>
      <w:pPr/>
      <w:r>
        <w:rPr>
          <w:lang w:val="pt_PT" w:bidi="pt_PT"/>
        </w:rPr>
      </w:r>
      <w:r>
        <w:rPr>
          <w:lang w:val="pt_PT" w:bidi="pt_PT"/>
        </w:rPr>
        <w:t>Pare a ação e pergunte aos atores que interpretam a multidão: “Como vocês se sentem?”. Você pode ouvir coisas como: “Admirado. Jesus verdadeiramente é enviado de Deus”, “Tocado. Jesus se importa com os pobres”, e “Eu estou tão feliz por seguir o Salvador Prometido”. Reinicie a encenação.</w:t>
      </w:r>
    </w:p>
    <w:p>
      <w:pPr/>
      <w:r>
        <w:rPr>
          <w:lang w:val="pt_PT" w:bidi="pt_PT"/>
        </w:rPr>
      </w:r>
      <w:r>
        <w:rPr>
          <w:lang w:val="pt_PT" w:bidi="pt_PT"/>
        </w:rPr>
        <w:t>Encene Zaqueu ouvindo sobre Jesus passando por Jericó. Mas Zaqueu não pode ver Jesus porque ele é de baixa estatura e a multidão está cercando Jesus. Zaqueu corre à frente da multidão e sobe em uma árvore para ser capaz de ver Jesus.</w:t>
      </w:r>
    </w:p>
    <w:p>
      <w:pPr/>
      <w:r>
        <w:rPr>
          <w:lang w:val="pt_PT" w:bidi="pt_PT"/>
        </w:rPr>
      </w:r>
      <w:r>
        <w:rPr>
          <w:lang w:val="pt_PT" w:bidi="pt_PT"/>
        </w:rPr>
        <w:t>Pare a ação e pergunte ao ator que está interpretando Zaqueu: “Como você se sente?” Você pode ouvir coisas como: “Curioso.” Jesus é aquele sobre quem todos estão falando”, “Eu gostaria de poder falar com Jesus”, e “É melhor aqui em cima. Dessa maneira ninguém me julgará quando eles passarem”. Reinicie a encenação.</w:t>
      </w:r>
    </w:p>
    <w:p>
      <w:pPr/>
      <w:r>
        <w:rPr>
          <w:lang w:val="pt_PT" w:bidi="pt_PT"/>
        </w:rPr>
      </w:r>
      <w:r>
        <w:rPr>
          <w:lang w:val="pt_PT" w:bidi="pt_PT"/>
        </w:rPr>
        <w:t>Encene Jesus dizendo a Zaqueu que ele está indo para sua casa. Todos os outros estão criticando Jesus por ir para a casa de um pecador. Zaqueu diz que ele dará metade de suas posses aos pobres e dará quatro vezes se ele tomou dinheiro desonestamente.</w:t>
      </w:r>
    </w:p>
    <w:p>
      <w:pPr/>
      <w:r>
        <w:rPr>
          <w:lang w:val="pt_PT" w:bidi="pt_PT"/>
        </w:rPr>
      </w:r>
      <w:r>
        <w:rPr>
          <w:lang w:val="pt_PT" w:bidi="pt_PT"/>
        </w:rPr>
        <w:t>Pare a ação e pergunte aos atores que interpretam a multidão que reclama: “Como vocês se sentem?”. Você pode ouvir coisas como: “Surpreso, isso soa como uma mudança na vida de Zaqueu”, “Não posso crer. Ouço o que ele disse, mas ele realmente o fará?”. e “É um milagre que Zaqueu dará o que ele tem”. Reinicie a encenação.</w:t>
      </w:r>
    </w:p>
    <w:p>
      <w:pPr/>
      <w:r>
        <w:rPr>
          <w:lang w:val="pt_PT" w:bidi="pt_PT"/>
        </w:rPr>
      </w:r>
      <w:r>
        <w:rPr>
          <w:lang w:val="pt_PT" w:bidi="pt_PT"/>
        </w:rPr>
        <w:t>Encene Jesus dizendo que a salvação veio para a casa de Zaqueu, porque ele agiu como Abraão com fé. Jesus termina dizendo que ele veio para procurar os perdidos e para salvá-los.</w:t>
      </w:r>
    </w:p>
    <w:p>
      <w:pPr/>
      <w:r>
        <w:rPr>
          <w:lang w:val="pt_PT" w:bidi="pt_PT"/>
        </w:rPr>
      </w:r>
      <w:r>
        <w:rPr>
          <w:lang w:val="pt_PT" w:bidi="pt_PT"/>
        </w:rPr>
        <w:t>Pare a ação e pergunte ao ator que está interpretando Zaqueu: “Como você se sente?” Você pode ouvir coisas como: “Aceito. Jesus me honra dizendo que sou como Abraão”, “Estou muito feliz por Jesus ter vindo para minha casa. Estou constrangido que ele escolheu procurar por mim”, e “Esperançoso. Jesus é verdadeiramente o Salvador Prometido de Deus”.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viajando com seus discípulos, ou seguidores mais próximos, e uma multidão. Eles estão na estrada fora de Jericó quando um mendigo cego ouve as pessoas passando. Quando o mendigo percebe que Jesus está perto, ele grita e o chama de </w:t>
      </w:r>
      <w:r>
        <w:rPr>
          <w:b/>
          <w:lang w:val="pt_PT" w:bidi="pt_PT"/>
        </w:rPr>
        <w:t>Filho de Davi</w:t>
      </w:r>
      <w:r>
        <w:rPr>
          <w:lang w:val="pt_PT" w:bidi="pt_PT"/>
        </w:rPr>
        <w:t xml:space="preserve">. Filho de Davi é um título que se refere a alguém da família de Davi. Davi foi o maior rei de Israel. Quando Israel foi conquistado, Deus prometeu que alguém da família de Davi resgataria Israel e seria rei no futuro. Jesus era um descendente de Davi, e Deus o enviou como o Salvador Prometido. </w:t>
      </w:r>
      <w:r>
        <w:rPr>
          <w:b/>
          <w:lang w:val="pt_PT" w:bidi="pt_PT"/>
        </w:rPr>
        <w:t>Filho de Davi</w:t>
      </w:r>
      <w:r>
        <w:rPr>
          <w:lang w:val="pt_PT" w:bidi="pt_PT"/>
        </w:rPr>
        <w:t xml:space="preserve"> está no Glossário Mestre.</w:t>
      </w:r>
    </w:p>
    <w:p>
      <w:pPr/>
      <w:r>
        <w:rPr>
          <w:lang w:val="pt_PT" w:bidi="pt_PT"/>
        </w:rPr>
      </w:r>
      <w:r>
        <w:rPr>
          <w:lang w:val="pt_PT" w:bidi="pt_PT"/>
        </w:rPr>
        <w:t xml:space="preserve">O mendigo pede a Jesus para ter </w:t>
      </w:r>
      <w:r>
        <w:rPr>
          <w:b/>
          <w:lang w:val="pt_PT" w:bidi="pt_PT"/>
        </w:rPr>
        <w:t>misericórdia</w:t>
      </w:r>
      <w:r>
        <w:rPr>
          <w:lang w:val="pt_PT" w:bidi="pt_PT"/>
        </w:rPr>
        <w:t xml:space="preserve"> dele, ou para mostrar bondade a ele e o ajudar. Certifique-se de traduzir misericórdia da mesma maneira que você já o fez. </w:t>
      </w:r>
      <w:r>
        <w:rPr>
          <w:b/>
          <w:lang w:val="pt_PT" w:bidi="pt_PT"/>
        </w:rPr>
        <w:t>Misericórdia</w:t>
      </w:r>
      <w:r>
        <w:rPr>
          <w:lang w:val="pt_PT" w:bidi="pt_PT"/>
        </w:rPr>
        <w:t xml:space="preserve"> está no Glossário Mestre. O mendigo chama Jesus: </w:t>
      </w:r>
      <w:r>
        <w:rPr>
          <w:b/>
          <w:lang w:val="pt_PT" w:bidi="pt_PT"/>
        </w:rPr>
        <w:t>Senhor</w:t>
      </w:r>
      <w:r>
        <w:rPr>
          <w:lang w:val="pt_PT" w:bidi="pt_PT"/>
        </w:rPr>
        <w:t xml:space="preserve">. Esse título mostra respeito a alguém que tem autoridade. Traduza Senhor da mesma maneira que você já traduziu antes. </w:t>
      </w:r>
      <w:r>
        <w:rPr>
          <w:b/>
          <w:lang w:val="pt_PT" w:bidi="pt_PT"/>
        </w:rPr>
        <w:t>Senhor</w:t>
      </w:r>
      <w:r>
        <w:rPr>
          <w:lang w:val="pt_PT" w:bidi="pt_PT"/>
        </w:rPr>
        <w:t xml:space="preserve"> está no Glossário Mestre.</w:t>
      </w:r>
    </w:p>
    <w:p>
      <w:pPr/>
      <w:r>
        <w:rPr>
          <w:lang w:val="pt_PT" w:bidi="pt_PT"/>
        </w:rPr>
      </w:r>
      <w:r>
        <w:rPr>
          <w:lang w:val="pt_PT" w:bidi="pt_PT"/>
        </w:rPr>
        <w:t xml:space="preserve">Jesus ordena ao homem que veja e o homem é </w:t>
      </w:r>
      <w:r>
        <w:rPr>
          <w:b/>
          <w:lang w:val="pt_PT" w:bidi="pt_PT"/>
        </w:rPr>
        <w:t>curado</w:t>
      </w:r>
      <w:r>
        <w:rPr>
          <w:lang w:val="pt_PT" w:bidi="pt_PT"/>
        </w:rPr>
        <w:t xml:space="preserve">. Jesus diz que a </w:t>
      </w:r>
      <w:r>
        <w:rPr>
          <w:b/>
          <w:lang w:val="pt_PT" w:bidi="pt_PT"/>
        </w:rPr>
        <w:t>fé</w:t>
      </w:r>
      <w:r>
        <w:rPr>
          <w:lang w:val="pt_PT" w:bidi="pt_PT"/>
        </w:rPr>
        <w:t xml:space="preserve"> do homem, ou a confiança em Jesus, o curou. Traduza fé da mesma maneira que você tem traduzido nas passagens anteriores. </w:t>
      </w:r>
      <w:r>
        <w:rPr>
          <w:b/>
          <w:lang w:val="pt_PT" w:bidi="pt_PT"/>
        </w:rPr>
        <w:t>Fé</w:t>
      </w:r>
      <w:r>
        <w:rPr>
          <w:lang w:val="pt_PT" w:bidi="pt_PT"/>
        </w:rPr>
        <w:t xml:space="preserve"> está no Glossário Mestre.</w:t>
      </w:r>
    </w:p>
    <w:p>
      <w:pPr/>
      <w:r>
        <w:rPr>
          <w:lang w:val="pt_PT" w:bidi="pt_PT"/>
        </w:rPr>
      </w:r>
      <w:r>
        <w:rPr>
          <w:lang w:val="pt_PT" w:bidi="pt_PT"/>
        </w:rPr>
        <w:t xml:space="preserve">O homem é </w:t>
      </w:r>
      <w:r>
        <w:rPr>
          <w:b/>
          <w:lang w:val="pt_PT" w:bidi="pt_PT"/>
        </w:rPr>
        <w:t>curado</w:t>
      </w:r>
      <w:r>
        <w:rPr>
          <w:lang w:val="pt_PT" w:bidi="pt_PT"/>
        </w:rPr>
        <w:t xml:space="preserve"> não apenas porque Jesus restaura sua visão, mas também porque ele é feito completo novamente. O homem agora pode se juntar à sua família e amigos. A palavra curado também pode significar salvo. Jesus salva o homem porque ele acreditou em Jesus como o Salvador Prometido e agora é parte do reino de Deus. </w:t>
      </w:r>
      <w:r>
        <w:rPr>
          <w:b/>
          <w:lang w:val="pt_PT" w:bidi="pt_PT"/>
        </w:rPr>
        <w:t>Curar</w:t>
      </w:r>
      <w:r>
        <w:rPr>
          <w:lang w:val="pt_PT" w:bidi="pt_PT"/>
        </w:rPr>
        <w:t xml:space="preserve"> está no Glossário Mestre.</w:t>
      </w:r>
    </w:p>
    <w:p>
      <w:pPr/>
      <w:r>
        <w:rPr>
          <w:lang w:val="pt_PT" w:bidi="pt_PT"/>
        </w:rPr>
      </w:r>
      <w:r>
        <w:rPr>
          <w:lang w:val="pt_PT" w:bidi="pt_PT"/>
        </w:rPr>
        <w:t xml:space="preserve">Jesus entra em Jericó com a multidão. Zaqueu, um </w:t>
      </w:r>
      <w:r>
        <w:rPr>
          <w:b/>
          <w:lang w:val="pt_PT" w:bidi="pt_PT"/>
        </w:rPr>
        <w:t>cobrador de impostos</w:t>
      </w:r>
      <w:r>
        <w:rPr>
          <w:lang w:val="pt_PT" w:bidi="pt_PT"/>
        </w:rPr>
        <w:t>, ouve sobre Jesus e quer vê-lo. Os judeus viam os cobradores de impostos como pecadores impuros, porque eles trabalhavam para os romanos e coletavam dinheiro de outros judeus. Certifique-se de traduzir cobrador de impostos da mesma maneira que você traduziu antes.</w:t>
      </w:r>
    </w:p>
    <w:p>
      <w:pPr/>
      <w:r>
        <w:rPr>
          <w:lang w:val="pt_PT" w:bidi="pt_PT"/>
        </w:rPr>
      </w:r>
      <w:r>
        <w:rPr>
          <w:lang w:val="pt_PT" w:bidi="pt_PT"/>
        </w:rPr>
        <w:t>Zaqueu corre à frente da multidão e sobe em uma figueira sicômoro. Uma figueira sicômoro é uma árvore frutífera muito semelhante a uma figueira. É grande e geralmente é fácil de subir. Não é a árvore que é chamada de sicômoro na Europa ou na América do Sul.</w:t>
      </w:r>
    </w:p>
    <w:p>
      <w:pPr/>
      <w:r>
        <w:rPr>
          <w:lang w:val="pt_PT" w:bidi="pt_PT"/>
        </w:rPr>
      </w:r>
      <w:r>
        <w:rPr>
          <w:lang w:val="pt_PT" w:bidi="pt_PT"/>
        </w:rPr>
        <w:t>Pare e mostre à sua equipe a imagem de uma figueira sicômoro, caso ainda não o tenha feito.</w:t>
      </w:r>
    </w:p>
    <w:p>
      <w:pPr/>
      <w:r>
        <w:rPr>
          <w:lang w:val="pt_PT" w:bidi="pt_PT"/>
        </w:rPr>
      </w:r>
      <w:r>
        <w:rPr>
          <w:lang w:val="pt_PT" w:bidi="pt_PT"/>
        </w:rPr>
        <w:t xml:space="preserve">A multidão julga Jesus porque ele vai para a casa de Zaqueu, um </w:t>
      </w:r>
      <w:r>
        <w:rPr>
          <w:b/>
          <w:lang w:val="pt_PT" w:bidi="pt_PT"/>
        </w:rPr>
        <w:t>pecador</w:t>
      </w:r>
      <w:r>
        <w:rPr>
          <w:lang w:val="pt_PT" w:bidi="pt_PT"/>
        </w:rPr>
        <w:t xml:space="preserve"> conhecido. Pecador refere-se a alguém que habitualmente desobedece a Deus. Traduza pecador da mesma maneira que você já traduziu antes. </w:t>
      </w:r>
      <w:r>
        <w:rPr>
          <w:b/>
          <w:lang w:val="pt_PT" w:bidi="pt_PT"/>
        </w:rPr>
        <w:t>Pecador</w:t>
      </w:r>
      <w:r>
        <w:rPr>
          <w:lang w:val="pt_PT" w:bidi="pt_PT"/>
        </w:rPr>
        <w:t xml:space="preserve"> está no Glossário Mestre.</w:t>
      </w:r>
    </w:p>
    <w:p>
      <w:pPr/>
      <w:r>
        <w:rPr>
          <w:lang w:val="pt_PT" w:bidi="pt_PT"/>
        </w:rPr>
      </w:r>
      <w:r>
        <w:rPr>
          <w:lang w:val="pt_PT" w:bidi="pt_PT"/>
        </w:rPr>
        <w:t xml:space="preserve">Lucas chama Jesus de </w:t>
      </w:r>
      <w:r>
        <w:rPr>
          <w:b/>
          <w:lang w:val="pt_PT" w:bidi="pt_PT"/>
        </w:rPr>
        <w:t>Senhor</w:t>
      </w:r>
      <w:r>
        <w:rPr>
          <w:lang w:val="pt_PT" w:bidi="pt_PT"/>
        </w:rPr>
        <w:t xml:space="preserve">, assim como Zaqueu. Ambas as referências são um título respeitado para alguém com autoridade. Mas Senhor também era usado pelos judeus para se referir ao próprio Deus. Traduza Senhor da mesma maneira que você já traduziu antes. </w:t>
      </w:r>
      <w:r>
        <w:rPr>
          <w:b/>
          <w:lang w:val="pt_PT" w:bidi="pt_PT"/>
        </w:rPr>
        <w:t>Senhor</w:t>
      </w:r>
      <w:r>
        <w:rPr>
          <w:lang w:val="pt_PT" w:bidi="pt_PT"/>
        </w:rPr>
        <w:t xml:space="preserve"> está no Glossário Mestre.</w:t>
      </w:r>
    </w:p>
    <w:p>
      <w:pPr/>
      <w:r>
        <w:rPr>
          <w:lang w:val="pt_PT" w:bidi="pt_PT"/>
        </w:rPr>
      </w:r>
      <w:r>
        <w:rPr>
          <w:lang w:val="pt_PT" w:bidi="pt_PT"/>
        </w:rPr>
        <w:t xml:space="preserve">Jesus diz que a </w:t>
      </w:r>
      <w:r>
        <w:rPr>
          <w:b/>
          <w:lang w:val="pt_PT" w:bidi="pt_PT"/>
        </w:rPr>
        <w:t>salvação</w:t>
      </w:r>
      <w:r>
        <w:rPr>
          <w:lang w:val="pt_PT" w:bidi="pt_PT"/>
        </w:rPr>
        <w:t xml:space="preserve"> veio para sua casa. Salvação refere-se a Deus resgatando alguém da punição eterna pelo pecado. Certifique-se de traduzir salvação da mesma maneira que você já traduziu antes. </w:t>
      </w:r>
      <w:r>
        <w:rPr>
          <w:b/>
          <w:lang w:val="pt_PT" w:bidi="pt_PT"/>
        </w:rPr>
        <w:t>Salvação</w:t>
      </w:r>
      <w:r>
        <w:rPr>
          <w:lang w:val="pt_PT" w:bidi="pt_PT"/>
        </w:rPr>
        <w:t xml:space="preserve"> está no Glossário Mestre.</w:t>
      </w:r>
    </w:p>
    <w:p>
      <w:pPr/>
      <w:r>
        <w:rPr>
          <w:lang w:val="pt_PT" w:bidi="pt_PT"/>
        </w:rPr>
      </w:r>
      <w:r>
        <w:rPr>
          <w:lang w:val="pt_PT" w:bidi="pt_PT"/>
        </w:rPr>
        <w:t xml:space="preserve">Jesus chama Zaqueu de </w:t>
      </w:r>
      <w:r>
        <w:rPr>
          <w:b/>
          <w:lang w:val="pt_PT" w:bidi="pt_PT"/>
        </w:rPr>
        <w:t>filho de Abraão</w:t>
      </w:r>
      <w:r>
        <w:rPr>
          <w:lang w:val="pt_PT" w:bidi="pt_PT"/>
        </w:rPr>
        <w:t xml:space="preserve">. Todos os judeus eram filhos ou descendentes de </w:t>
      </w:r>
      <w:r>
        <w:rPr>
          <w:b/>
          <w:lang w:val="pt_PT" w:bidi="pt_PT"/>
        </w:rPr>
        <w:t>Abraão</w:t>
      </w:r>
      <w:r>
        <w:rPr>
          <w:lang w:val="pt_PT" w:bidi="pt_PT"/>
        </w:rPr>
        <w:t>. Mas nesse contexto, Jesus quer dizer que Zaqueu é como Abraão, porque ele confia em Deus.</w:t>
      </w:r>
    </w:p>
    <w:p>
      <w:pPr/>
      <w:r>
        <w:rPr>
          <w:lang w:val="pt_PT" w:bidi="pt_PT"/>
        </w:rPr>
      </w:r>
      <w:r>
        <w:rPr>
          <w:lang w:val="pt_PT" w:bidi="pt_PT"/>
        </w:rPr>
        <w:t xml:space="preserve">Jesus refere-se a si mesmo como o </w:t>
      </w:r>
      <w:r>
        <w:rPr>
          <w:b/>
          <w:lang w:val="pt_PT" w:bidi="pt_PT"/>
        </w:rPr>
        <w:t>Filho do Homem</w:t>
      </w:r>
      <w:r>
        <w:rPr>
          <w:lang w:val="pt_PT" w:bidi="pt_PT"/>
        </w:rPr>
        <w:t xml:space="preserve">. Esse título enfatiza que Deus o enviou e que ele tem a autoridade de Deus. Mas Jesus também era verdadeiramente humano, então ele representa todas as pessoas. Traduza Filho do Homem da mesma maneira que você traduziu antes. </w:t>
      </w:r>
      <w:r>
        <w:rPr>
          <w:b/>
          <w:lang w:val="pt_PT" w:bidi="pt_PT"/>
        </w:rPr>
        <w:t>Filho do Homem</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19:11–27</w:t>
      </w:r>
      <w:r>
        <w:rPr>
          <w:lang w:val="pt_PT" w:bidi="pt_PT"/>
        </w:rPr>
      </w:r>
    </w:p>
    <w:p>
      <w:pPr>
        <w:pStyle w:val="Heading3"/>
      </w:pPr>
      <w:r>
        <w:rPr>
          <w:lang w:val="pt_PT" w:bidi="pt_PT"/>
        </w:rPr>
        <w:t>Ouvir e Sentir</w:t>
      </w:r>
    </w:p>
    <w:p>
      <w:pPr/>
      <w:r>
        <w:rPr>
          <w:lang w:val="pt_PT" w:bidi="pt_PT"/>
        </w:rPr>
      </w:r>
      <w:r>
        <w:rPr>
          <w:lang w:val="pt_PT" w:bidi="pt_PT"/>
        </w:rPr>
        <w:t>Ouça Lucas 19.11–27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Jesus comeu na casa de um cobrador de impostos, Zaqueu, em Jericó. Jesus disse que Deus salvou Zaqueu porque ele tinha fé, ou confiança, em Jesus. Jesus, seus discípulos e uma grande multidão estão em seu caminho para Jerusalém. Agora, Jesus usa uma parábola, ou história curta, para corrigir a suposição errada das pessoas. Eles presumiram que Jesus começaria o reinado do reino de Deus assim que ele chegasse a Jerusalém. Jesus ensina que isso não é o que acontecerá.</w:t>
      </w:r>
    </w:p>
    <w:p>
      <w:pPr/>
      <w:r>
        <w:rPr>
          <w:lang w:val="pt_PT" w:bidi="pt_PT"/>
        </w:rPr>
      </w:r>
      <w:r>
        <w:rPr>
          <w:lang w:val="pt_PT" w:bidi="pt_PT"/>
        </w:rPr>
        <w:t>Depois que Jesus fala sobre Zaqueu, Jesus conta uma parábola. Não sabemos se Jesus e seus seguidores ainda estavam na casa de Zaqueu, ou se ele continuou sua jornada para Jerusalém. Como Jesus estava perto de Jerusalém, as pessoas pensaram que o reino de Deus apareceria imediatamente. No passado, reis judeus governavam de Jerusalém. Os judeus pensavam erroneamente que reino de Deus significava que um rei governaria sobre Israel e o tornaria grande novamente. Eles acreditavam que o Salvador Prometido estabeleceria esse reino. No entanto, Jesus ensinou que o reino de Deus era as pessoas seguindo Jesus como seu rei em seus corações. Jesus sabia o que a multidão estava pensando, então ele usou uma parábola para corrigir suas expectativas.</w:t>
      </w:r>
    </w:p>
    <w:p>
      <w:pPr/>
      <w:r>
        <w:rPr>
          <w:lang w:val="pt_PT" w:bidi="pt_PT"/>
        </w:rPr>
      </w:r>
      <w:r>
        <w:rPr>
          <w:lang w:val="pt_PT" w:bidi="pt_PT"/>
        </w:rPr>
        <w:t>Pare e discuta com sua equipe: em sua cultura, como as pessoas corrigem expectativas erradas?</w:t>
      </w:r>
    </w:p>
    <w:p>
      <w:pPr/>
      <w:r>
        <w:rPr>
          <w:lang w:val="pt_PT" w:bidi="pt_PT"/>
        </w:rPr>
      </w:r>
      <w:r>
        <w:rPr>
          <w:lang w:val="pt_PT" w:bidi="pt_PT"/>
        </w:rPr>
        <w:t>A história é sobre um homem de nascimento nobre, ou um homem que pertencia a uma família importante. O homem planeja viajar para uma terra longe de sua cidade natal. O homem estava viajando para receber autoridade para se tornar rei de seu próprio país. O contexto implica que um imperador, ou um alto rei que governava outros reis, daria essa autoridade ao nobre. Uma vez que ele tivesse autoridade como rei, o homem retornaria a seu país para governar. O homem dá dez de seus servos, ou escravos, instruções antes de ele sair. Eles provavelmente eram líderes de outros servos e sabiam como gerenciar dinheiro e assuntos comerciais. O mestre dá a cada um dos 10 servos uma mina. Uma mina é uma moeda grega que vale tanto quanto o recebido por 100 dias de trabalho. 10 minas valia cerca de três anos de trabalho. O homem diz aos servos para “colocar seu dinheiro para trabalhar”. Isso significa que ele quer que eles o usem para ganhar mais dinheiro. O dinheiro ainda pertencia ao homem e qualquer lucro que os servos ganhassem seria dado ao homem quando ele retornasse.</w:t>
      </w:r>
    </w:p>
    <w:p>
      <w:pPr/>
      <w:r>
        <w:rPr>
          <w:lang w:val="pt_PT" w:bidi="pt_PT"/>
        </w:rPr>
      </w:r>
      <w:r>
        <w:rPr>
          <w:lang w:val="pt_PT" w:bidi="pt_PT"/>
        </w:rPr>
        <w:t>Pare e discuta com sua equipe: como vocês investem ou usam dinheiro para ganhar mais dinheiro em sua cultura?</w:t>
      </w:r>
    </w:p>
    <w:p>
      <w:pPr/>
      <w:r>
        <w:rPr>
          <w:lang w:val="pt_PT" w:bidi="pt_PT"/>
        </w:rPr>
      </w:r>
      <w:r>
        <w:rPr>
          <w:lang w:val="pt_PT" w:bidi="pt_PT"/>
        </w:rPr>
        <w:t>Mas as pessoas que viviam no país do nobre, sobre o qual ele governaria quando retornasse, não queriam que ele fosse rei. Eles o odiavam, ou rejeitavam, como rei. Os cidadãos enviam uma delegação, ou um grupo de pessoas, para entregar uma mensagem oficial. Eles dizem ao alto rei que não querem o nobre como seu rei. Mas o nobre retorna a seu país para governar como rei de qualquer forma. O rei chama seus 10 servos para ouvir o lucro que eles tiveram com seu dinheiro. Todos os servos o chamam de “senhor”, ou “mestre”.</w:t>
      </w:r>
    </w:p>
    <w:p>
      <w:pPr/>
      <w:r>
        <w:rPr>
          <w:lang w:val="pt_PT" w:bidi="pt_PT"/>
        </w:rPr>
      </w:r>
      <w:r>
        <w:rPr>
          <w:lang w:val="pt_PT" w:bidi="pt_PT"/>
        </w:rPr>
        <w:t>O primeiro servo ganhou dez vezes a quantia de dinheiro que o rei deu a ele. O rei elogia o servo e o torna o governante de 10 cidades. O rei faz isso porque o servo demonstrou que pode ser confiado com algo pequeno como o dinheiro do rei. O segundo servo ganhou cinco vezes mais dinheiro do que o rei deu a ele. O rei aprovou o segundo servo e o fez o governante sobre cinco cidades. Mas o terceiro servo devolveu o dinheiro que o rei originalmente deu a ele. Em vez de investir o dinheiro, o servo o manteve armazenado em um pano. O servo explicou que ele tinha medo do que o rei faria se ele perdesse a mina. O servo chama o rei de homem duro, o que significa que ele era rigoroso e esperava que seus servos fizessem exatamente o que ele disse a eles. O servo usa duas declarações para significar a mesma coisa. “Você colhe o que não semeou” significa que o rei recebe o benefício do trabalho duro que outros fizeram. O servo sugere que o rei é ganancioso.</w:t>
      </w:r>
    </w:p>
    <w:p>
      <w:pPr/>
      <w:r>
        <w:rPr>
          <w:lang w:val="pt_PT" w:bidi="pt_PT"/>
        </w:rPr>
      </w:r>
      <w:r>
        <w:rPr>
          <w:lang w:val="pt_PT" w:bidi="pt_PT"/>
        </w:rPr>
        <w:t>Pare e discuta com sua equipe: conte uma história de alguém que não cumpriu uma obrigação em sua cultura. Quais foram os resultados?</w:t>
      </w:r>
    </w:p>
    <w:p>
      <w:pPr/>
      <w:r>
        <w:rPr>
          <w:lang w:val="pt_PT" w:bidi="pt_PT"/>
        </w:rPr>
      </w:r>
      <w:r>
        <w:rPr>
          <w:lang w:val="pt_PT" w:bidi="pt_PT"/>
        </w:rPr>
        <w:t>O rei chama o servo de mau e diz que ele usará as próprias palavras do servo para julgar se o servo merece punição. O rei usa as mesmas palavras do servo. Ele chama a si mesmo de “um homem duro” para fazer uma pergunta que ele não espera que seja respondida. Isso não significa que o rei concordou com o que o servo disse sobre ele. Mas se o servo realmente acreditasse que o mestre era um homem rigoroso, então ele deveria ter sido ainda mais cuidadoso para obedecer às ordens de seu mestre. O rei pergunta por que o servo não colocou seu dinheiro em depósito. Essa era uma maneira de repreender o servo e apontar o que ele deveria ter feito. “Colocar dinheiro em depósito” refere-se a uma pessoa que poderia deixar seu dinheiro com um credor de dinheiro para ganhar juros ou lucro com o tempo. O credor de dinheiro então emprestaria seu dinheiro a outra pessoa e exigiria uma taxa de juros mais alta. Dessa maneira, o dinheiro de uma pessoa coletaria ou ganharia lucro com o tempo. Mas o servo não fez isso.</w:t>
      </w:r>
    </w:p>
    <w:p>
      <w:pPr/>
      <w:r>
        <w:rPr>
          <w:lang w:val="pt_PT" w:bidi="pt_PT"/>
        </w:rPr>
      </w:r>
      <w:r>
        <w:rPr>
          <w:lang w:val="pt_PT" w:bidi="pt_PT"/>
        </w:rPr>
        <w:t>O rei diz aos seus outros servos para levarem a mina para longe do servo que não investiu seu dinheiro. O rei diz a eles para dar essa mina ao servo que ganhou 10 minas. O servo provavelmente usaria essa mina juntamente com as outras 10 minas para ganhar mais dinheiro ao rei. Os servos educadamente objetam e dizem que o que o rei quer não é justo, porque o servo já tinha responsabilidade por mais dinheiro do que qualquer um dos outros servos. O rei responde com um provérbio, ou um ditado sábio, que poderia ser usado de maneiras diferentes em diferentes contextos. Ele diz: “Para todos os que tem, será dado mais”. Isso refere-se a pessoas que têm bons resultados do que elas fizeram. Nesse contexto, os servos que usaram suas moedas de forma responsável foram recompensados. Quando o rei diz: “Para aqueles que não têm nada, até mesmo o que eles têm será tirado”, nada se refere a uma pessoa que tem muito pouco. O mestre quer dizer que, se uma pessoa não ganhar bons resultados com o que ela recebe, então o mestre levará o que ela recebeu.</w:t>
      </w:r>
    </w:p>
    <w:p>
      <w:pPr/>
      <w:r>
        <w:rPr>
          <w:lang w:val="pt_PT" w:bidi="pt_PT"/>
        </w:rPr>
      </w:r>
      <w:r>
        <w:rPr>
          <w:lang w:val="pt_PT" w:bidi="pt_PT"/>
        </w:rPr>
        <w:t>O rei então se dirige aos cidadãos que não o queriam como rei. O rei ordenou aos seus homens que trouxessem seus inimigos para ele. O rei queria que seus homens matassem seus inimigos em sua presença. Durante esse tempo, reis muitas vezes pediam aos seus homens para matar seus inimigos na presença do rei.</w:t>
      </w:r>
    </w:p>
    <w:p>
      <w:pPr/>
      <w:r>
        <w:rPr>
          <w:lang w:val="pt_PT" w:bidi="pt_PT"/>
        </w:rPr>
      </w:r>
      <w:r>
        <w:rPr>
          <w:lang w:val="pt_PT" w:bidi="pt_PT"/>
        </w:rPr>
        <w:t>Como o nobre, Jesus estava indo para longe e não retornaria até depois que Deus o fizesse rei. Jesus ensina seus discípulos por meio da parábola a servi-lo fielmente enquanto ele está indo embora e usar o que ele deu a eles para trazer honra a ele.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acabou de falar com Zaqueu. Ele ainda está em seu caminho para Jerusalém. As pessoas esperam que Jesus estabeleça o reino de Deus em breve. Jesus conta uma parábola para corrigir seu pensamento.</w:t>
      </w:r>
    </w:p>
    <w:p>
      <w:pPr/>
      <w:r>
        <w:rPr>
          <w:lang w:val="pt_PT" w:bidi="pt_PT"/>
        </w:rPr>
      </w:r>
      <w:r>
        <w:rPr>
          <w:b/>
          <w:lang w:val="pt_PT" w:bidi="pt_PT"/>
        </w:rPr>
        <w:t>Segunda cena:</w:t>
      </w:r>
      <w:r>
        <w:rPr>
          <w:lang w:val="pt_PT" w:bidi="pt_PT"/>
        </w:rPr>
        <w:t xml:space="preserve"> Jesus começa a parábola. O nobre planeja sair para se tornar rei sobre sua própria terra. Ele dá instruções a 10 de seus servos. Ele quer que eles invistam seu dinheiro enquanto ele está fora. O nobre sai, mas as pessoas de seu país enviam uma delegação para o alto rei dizendo que não o querem como rei.</w:t>
      </w:r>
    </w:p>
    <w:p>
      <w:pPr/>
      <w:r>
        <w:rPr>
          <w:lang w:val="pt_PT" w:bidi="pt_PT"/>
        </w:rPr>
      </w:r>
      <w:r>
        <w:rPr>
          <w:b/>
          <w:lang w:val="pt_PT" w:bidi="pt_PT"/>
        </w:rPr>
        <w:t>Terceira cena:</w:t>
      </w:r>
      <w:r>
        <w:rPr>
          <w:lang w:val="pt_PT" w:bidi="pt_PT"/>
        </w:rPr>
        <w:t xml:space="preserve"> os servos fazem coisas diferentes com o dinheiro que o nobre deu a eles. Um servo ganha 10 vezes mais. Outro servo ganha 5 vezes mais. Outro servo esconde a moeda em um pano e não faz nada com o dinheiro.</w:t>
      </w:r>
    </w:p>
    <w:p>
      <w:pPr/>
      <w:r>
        <w:rPr>
          <w:lang w:val="pt_PT" w:bidi="pt_PT"/>
        </w:rPr>
      </w:r>
      <w:r>
        <w:rPr>
          <w:b/>
          <w:lang w:val="pt_PT" w:bidi="pt_PT"/>
        </w:rPr>
        <w:t>Quarta cena:</w:t>
      </w:r>
      <w:r>
        <w:rPr>
          <w:lang w:val="pt_PT" w:bidi="pt_PT"/>
        </w:rPr>
        <w:t xml:space="preserve"> o nobre retorna como rei. Ele recompensa os dois servos que lucraram com as moedas. Ele chama o servo que escondeu a moeda de mau. Ele dá a moeda do servo mau ao servo que obteve mais lucro. O rei ordena aos seus homens que matem seus inimigos na frente dele.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Nobre</w:t>
      </w:r>
    </w:p>
    <w:p>
      <w:pPr>
        <w:pStyle w:val="ListBullet"/>
        <w:spacing w:line="240" w:lineRule="auto"/>
        <w:ind w:left="720"/>
      </w:pPr>
      <w:r>
        <w:rPr>
          <w:lang w:val="pt_PT" w:bidi="pt_PT"/>
        </w:rPr>
      </w:r>
      <w:r>
        <w:rPr>
          <w:lang w:val="pt_PT" w:bidi="pt_PT"/>
        </w:rPr>
        <w:t>10 servos</w:t>
      </w:r>
    </w:p>
    <w:p>
      <w:pPr>
        <w:pStyle w:val="ListBullet"/>
        <w:spacing w:line="240" w:lineRule="auto"/>
        <w:ind w:left="720"/>
      </w:pPr>
      <w:r>
        <w:rPr>
          <w:lang w:val="pt_PT" w:bidi="pt_PT"/>
        </w:rPr>
      </w:r>
      <w:r>
        <w:rPr>
          <w:lang w:val="pt_PT" w:bidi="pt_PT"/>
        </w:rPr>
        <w:t>Servo que ganha 10 vezes mais</w:t>
      </w:r>
    </w:p>
    <w:p>
      <w:pPr>
        <w:pStyle w:val="ListBullet"/>
        <w:spacing w:line="240" w:lineRule="auto"/>
        <w:ind w:left="720"/>
      </w:pPr>
      <w:r>
        <w:rPr>
          <w:lang w:val="pt_PT" w:bidi="pt_PT"/>
        </w:rPr>
      </w:r>
      <w:r>
        <w:rPr>
          <w:lang w:val="pt_PT" w:bidi="pt_PT"/>
        </w:rPr>
        <w:t>Servo que ganha 5 vezes mais</w:t>
      </w:r>
    </w:p>
    <w:p>
      <w:pPr>
        <w:pStyle w:val="ListBullet"/>
        <w:spacing w:line="240" w:lineRule="auto"/>
        <w:ind w:left="720"/>
      </w:pPr>
      <w:r>
        <w:rPr>
          <w:lang w:val="pt_PT" w:bidi="pt_PT"/>
        </w:rPr>
      </w:r>
      <w:r>
        <w:rPr>
          <w:lang w:val="pt_PT" w:bidi="pt_PT"/>
        </w:rPr>
        <w:t>Servo que esconde o dinheiro</w:t>
      </w:r>
    </w:p>
    <w:p>
      <w:pPr>
        <w:pStyle w:val="ListBullet"/>
        <w:spacing w:line="240" w:lineRule="auto"/>
        <w:ind w:left="720"/>
      </w:pPr>
      <w:r>
        <w:rPr>
          <w:lang w:val="pt_PT" w:bidi="pt_PT"/>
        </w:rPr>
      </w:r>
      <w:r>
        <w:rPr>
          <w:lang w:val="pt_PT" w:bidi="pt_PT"/>
        </w:rPr>
        <w:t>Inimigos</w:t>
      </w:r>
    </w:p>
    <w:p>
      <w:pPr>
        <w:pStyle w:val="ListBullet"/>
        <w:spacing w:line="240" w:lineRule="auto"/>
        <w:ind w:left="720"/>
      </w:pPr>
      <w:r>
        <w:rPr>
          <w:lang w:val="pt_PT" w:bidi="pt_PT"/>
        </w:rPr>
      </w:r>
      <w:r>
        <w:rPr>
          <w:lang w:val="pt_PT" w:bidi="pt_PT"/>
        </w:rPr>
        <w:t>Delegação</w:t>
      </w:r>
    </w:p>
    <w:p>
      <w:pPr>
        <w:pStyle w:val="ListBullet"/>
        <w:spacing w:line="240" w:lineRule="auto"/>
        <w:ind w:left="720"/>
      </w:pPr>
      <w:r>
        <w:rPr>
          <w:lang w:val="pt_PT" w:bidi="pt_PT"/>
        </w:rPr>
      </w:r>
      <w:r>
        <w:rPr>
          <w:lang w:val="pt_PT" w:bidi="pt_PT"/>
        </w:rPr>
        <w:t>Imperador (alto rei)</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que não tenhamos certeza de onde Jesus está nesse momento. Sabemos que muitas pessoas estão seguindo Jesus e que todos sabem que ele está a caminho de Jerusalém. Eles esperam que Jesus comece seu reino em breve. Jesus disse aos seus discípulos muitas vezes antes que ele estava indo para Jerusalém para morrer. Mas os discípulos não entenderam.</w:t>
      </w:r>
    </w:p>
    <w:p>
      <w:pPr/>
      <w:r>
        <w:rPr>
          <w:lang w:val="pt_PT" w:bidi="pt_PT"/>
        </w:rPr>
      </w:r>
      <w:r>
        <w:rPr>
          <w:lang w:val="pt_PT" w:bidi="pt_PT"/>
        </w:rPr>
        <w:t>É importante lembrar que Jesus conta uma história, ou uma parábola, para responder aos pensamentos das pessoas. As pessoas presumiram que Jesus começaria ou estabeleceria o reino de Deus quando ele chegasse a Jerusalém. Mas Jesus conta uma história que contrasta com essa ideia. A história é sobre um homem que tem que ir embora por um tempo para ser feito rei antes de retornar para seu povo.</w:t>
      </w:r>
    </w:p>
    <w:p>
      <w:pPr/>
      <w:r>
        <w:rPr>
          <w:lang w:val="pt_PT" w:bidi="pt_PT"/>
        </w:rPr>
      </w:r>
      <w:r>
        <w:rPr>
          <w:lang w:val="pt_PT" w:bidi="pt_PT"/>
        </w:rPr>
        <w:t>É importante lembrar que o nobre tinha que ir para longe de seu país para que alguém que tivesse mais autoridade do que ele pudesse ungi-lo como rei.</w:t>
      </w:r>
    </w:p>
    <w:p>
      <w:pPr/>
      <w:r>
        <w:rPr>
          <w:lang w:val="pt_PT" w:bidi="pt_PT"/>
        </w:rPr>
      </w:r>
      <w:r>
        <w:rPr>
          <w:lang w:val="pt_PT" w:bidi="pt_PT"/>
        </w:rPr>
        <w:t>É importante lembrar que o nobre era dono de seus servos, então o dinheiro que ele deu a eles ainda pertencia a ele.</w:t>
      </w:r>
    </w:p>
    <w:p>
      <w:pPr/>
      <w:r>
        <w:rPr>
          <w:lang w:val="pt_PT" w:bidi="pt_PT"/>
        </w:rPr>
      </w:r>
      <w:r>
        <w:rPr>
          <w:lang w:val="pt_PT" w:bidi="pt_PT"/>
        </w:rPr>
        <w:t>É importante lembrar que muitas coisas estão acontecendo ao mesmo tempo. O rei viaja para o imperador, os cidadãos enviam uma delegação ao imperador, e os servos começam a usar suas minas para obter lucro, enquanto um servo coloca sua mina em um pano.</w:t>
      </w:r>
    </w:p>
    <w:p>
      <w:pPr/>
      <w:r>
        <w:rPr>
          <w:lang w:val="pt_PT" w:bidi="pt_PT"/>
        </w:rPr>
      </w:r>
      <w:r>
        <w:rPr>
          <w:lang w:val="pt_PT" w:bidi="pt_PT"/>
        </w:rPr>
        <w:t>É importante lembrar que o rei usa as palavras do servo mau na forma de uma pergunta que ele não espera que seja respondida. O rei usa a pergunta para implicar que se o servo realmente acreditasse que ele era um homem duro, então ele teria obedecido às suas ordens.</w:t>
      </w:r>
    </w:p>
    <w:p>
      <w:pPr/>
      <w:r>
        <w:rPr>
          <w:lang w:val="pt_PT" w:bidi="pt_PT"/>
        </w:rPr>
      </w:r>
      <w:r>
        <w:rPr>
          <w:lang w:val="pt_PT" w:bidi="pt_PT"/>
        </w:rPr>
        <w:t>É importante lembrar que quando o nobre diz: “Quanto àquele que não tem nada, até mesmo o que ele tem será tirado dele”, é uma declaração contrastante. Você não pode levar o que alguém não tem. O que o nobre quer dizer é que ele levará o pouco que uma pessoa tem, mesmo que ela pense que não tem nada.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Nobre</w:t>
      </w:r>
    </w:p>
    <w:p>
      <w:pPr>
        <w:pStyle w:val="ListBullet"/>
        <w:spacing w:line="240" w:lineRule="auto"/>
        <w:ind w:left="720"/>
      </w:pPr>
      <w:r>
        <w:rPr>
          <w:lang w:val="pt_PT" w:bidi="pt_PT"/>
        </w:rPr>
      </w:r>
      <w:r>
        <w:rPr>
          <w:lang w:val="pt_PT" w:bidi="pt_PT"/>
        </w:rPr>
        <w:t>10 servos</w:t>
      </w:r>
    </w:p>
    <w:p>
      <w:pPr>
        <w:pStyle w:val="ListBullet"/>
        <w:spacing w:line="240" w:lineRule="auto"/>
        <w:ind w:left="720"/>
      </w:pPr>
      <w:r>
        <w:rPr>
          <w:lang w:val="pt_PT" w:bidi="pt_PT"/>
        </w:rPr>
      </w:r>
      <w:r>
        <w:rPr>
          <w:lang w:val="pt_PT" w:bidi="pt_PT"/>
        </w:rPr>
        <w:t>Servo que ganha 10 vezes mais</w:t>
      </w:r>
    </w:p>
    <w:p>
      <w:pPr>
        <w:pStyle w:val="ListBullet"/>
        <w:spacing w:line="240" w:lineRule="auto"/>
        <w:ind w:left="720"/>
      </w:pPr>
      <w:r>
        <w:rPr>
          <w:lang w:val="pt_PT" w:bidi="pt_PT"/>
        </w:rPr>
      </w:r>
      <w:r>
        <w:rPr>
          <w:lang w:val="pt_PT" w:bidi="pt_PT"/>
        </w:rPr>
        <w:t>Servo que ganha 5 vezes mais</w:t>
      </w:r>
    </w:p>
    <w:p>
      <w:pPr>
        <w:pStyle w:val="ListBullet"/>
        <w:spacing w:line="240" w:lineRule="auto"/>
        <w:ind w:left="720"/>
      </w:pPr>
      <w:r>
        <w:rPr>
          <w:lang w:val="pt_PT" w:bidi="pt_PT"/>
        </w:rPr>
      </w:r>
      <w:r>
        <w:rPr>
          <w:lang w:val="pt_PT" w:bidi="pt_PT"/>
        </w:rPr>
        <w:t>Servo que esconde o dinheiro</w:t>
      </w:r>
    </w:p>
    <w:p>
      <w:pPr>
        <w:pStyle w:val="ListBullet"/>
        <w:spacing w:line="240" w:lineRule="auto"/>
        <w:ind w:left="720"/>
      </w:pPr>
      <w:r>
        <w:rPr>
          <w:lang w:val="pt_PT" w:bidi="pt_PT"/>
        </w:rPr>
      </w:r>
      <w:r>
        <w:rPr>
          <w:lang w:val="pt_PT" w:bidi="pt_PT"/>
        </w:rPr>
        <w:t>Inimigos</w:t>
      </w:r>
    </w:p>
    <w:p>
      <w:pPr>
        <w:pStyle w:val="ListBullet"/>
        <w:spacing w:line="240" w:lineRule="auto"/>
        <w:ind w:left="720"/>
      </w:pPr>
      <w:r>
        <w:rPr>
          <w:lang w:val="pt_PT" w:bidi="pt_PT"/>
        </w:rPr>
      </w:r>
      <w:r>
        <w:rPr>
          <w:lang w:val="pt_PT" w:bidi="pt_PT"/>
        </w:rPr>
        <w:t>Delegação</w:t>
      </w:r>
    </w:p>
    <w:p>
      <w:pPr>
        <w:pStyle w:val="ListBullet"/>
        <w:spacing w:line="240" w:lineRule="auto"/>
        <w:ind w:left="720"/>
      </w:pPr>
      <w:r>
        <w:rPr>
          <w:lang w:val="pt_PT" w:bidi="pt_PT"/>
        </w:rPr>
      </w:r>
      <w:r>
        <w:rPr>
          <w:lang w:val="pt_PT" w:bidi="pt_PT"/>
        </w:rPr>
        <w:t>Imperador (alto rei)</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as pessoas ficando animadas, porque Jesus está perto de Jerusalém.</w:t>
      </w:r>
    </w:p>
    <w:p>
      <w:pPr/>
      <w:r>
        <w:rPr>
          <w:lang w:val="pt_PT" w:bidi="pt_PT"/>
        </w:rPr>
      </w:r>
      <w:r>
        <w:rPr>
          <w:lang w:val="pt_PT" w:bidi="pt_PT"/>
        </w:rPr>
        <w:t>Certifique-se de que a equipe encene Jesus ensinando seus discípulos e a multidão seguindo-o.</w:t>
      </w:r>
    </w:p>
    <w:p>
      <w:pPr/>
      <w:r>
        <w:rPr>
          <w:lang w:val="pt_PT" w:bidi="pt_PT"/>
        </w:rPr>
      </w:r>
      <w:r>
        <w:rPr>
          <w:lang w:val="pt_PT" w:bidi="pt_PT"/>
        </w:rPr>
        <w:t>Certifique-se de que a equipe encene dois servos fazendo boas interações comerciais e obtendo lucro com suas minas. Encene outro servo colocando sua moeda em um pano e não fazendo nada com ela.</w:t>
      </w:r>
    </w:p>
    <w:p>
      <w:pPr/>
      <w:r>
        <w:rPr>
          <w:lang w:val="pt_PT" w:bidi="pt_PT"/>
        </w:rPr>
      </w:r>
      <w:r>
        <w:rPr>
          <w:lang w:val="pt_PT" w:bidi="pt_PT"/>
        </w:rPr>
        <w:t>Certifique-se de que a equipe encene as ações do servo ao mesmo tempo que o rei viaja para encontrar o imperador. Ao mesmo tempo, encene os cidadãos enviando uma delegação ao imperador. Encene o imperador ignorando as palavras da delegação e fazendo o nobre rei.</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as pessoas ficando animadas, porque Jesus está perto de Jerusalém. Eles pensam que ele está prestes a se tornar rei começando um novo reino. Jesus começa a ensinar as pessoas que o seguem. Jesus conta uma parábola.</w:t>
      </w:r>
    </w:p>
    <w:p>
      <w:pPr/>
      <w:r>
        <w:rPr>
          <w:lang w:val="pt_PT" w:bidi="pt_PT"/>
        </w:rPr>
      </w:r>
      <w:r>
        <w:rPr>
          <w:lang w:val="pt_PT" w:bidi="pt_PT"/>
        </w:rPr>
        <w:t>Agora encene a história enquanto Jesus a conta. Um nobre precisa viajar para se tornar rei. Ele dá dinheiro a 10 de seus servos e diz a eles o que fazer com ele. Então ele sai.</w:t>
      </w:r>
    </w:p>
    <w:p>
      <w:pPr/>
      <w:r>
        <w:rPr>
          <w:lang w:val="pt_PT" w:bidi="pt_PT"/>
        </w:rPr>
      </w:r>
      <w:r>
        <w:rPr>
          <w:lang w:val="pt_PT" w:bidi="pt_PT"/>
        </w:rPr>
        <w:t xml:space="preserve">Pare a ação e pergunte aos atores que estão interpretando os servos: “Como vocês se sentem?” Você pode ouvir coisas como: “Estou honrado pelo mestre ter me escolhido para cuidar de seu dinheiro enquanto ele está fora”, “Determinado. Quero ser fiel e ganhar para o mestre um bom lucro”, e “Sem comoção. Trabalhar duro não me ajudará, porque esse é o dinheiro do mestre de qualquer forma. Não quero perder essa moeda caso ele me puna”. Reinicie a cena. </w:t>
      </w:r>
    </w:p>
    <w:p>
      <w:pPr/>
      <w:r>
        <w:rPr>
          <w:lang w:val="pt_PT" w:bidi="pt_PT"/>
        </w:rPr>
      </w:r>
      <w:r>
        <w:rPr>
          <w:lang w:val="pt_PT" w:bidi="pt_PT"/>
        </w:rPr>
        <w:t>Encene o nobre viajando e chegando ao imperador. Uma delegação chega e diz ao imperador que os cidadãos não querem o nobre como rei.</w:t>
      </w:r>
    </w:p>
    <w:p>
      <w:pPr/>
      <w:r>
        <w:rPr>
          <w:lang w:val="pt_PT" w:bidi="pt_PT"/>
        </w:rPr>
      </w:r>
      <w:r>
        <w:rPr>
          <w:lang w:val="pt_PT" w:bidi="pt_PT"/>
        </w:rPr>
        <w:t xml:space="preserve">Pare a ação e pergunte aos atores que estão interpretando os servos: “Como vocês se sentem?” Você pode ouvir coisas como: “Frustrado. Por que eles não me aceitarão?”. “Envergonhado. Não posso acreditar que o imperador está vendo meu povo se comportar dessa maneira”, e “Zangado. Mostrarei a eles o que acontece com meus inimigos quando eu retornar”. Reinicie a cena. </w:t>
      </w:r>
    </w:p>
    <w:p>
      <w:pPr/>
      <w:r>
        <w:rPr>
          <w:lang w:val="pt_PT" w:bidi="pt_PT"/>
        </w:rPr>
      </w:r>
      <w:r>
        <w:rPr>
          <w:lang w:val="pt_PT" w:bidi="pt_PT"/>
        </w:rPr>
        <w:t>Encene o nobre retornando a seu país como rei. Três servos dizem a ele o que eles fizeram com sua mina. O rei coloca dois dos servos no comando das cidades. O rei leva a mina do servo mau e a dá ao servo que ganhou 10 vezes mais.</w:t>
      </w:r>
    </w:p>
    <w:p>
      <w:pPr/>
      <w:r>
        <w:rPr>
          <w:lang w:val="pt_PT" w:bidi="pt_PT"/>
        </w:rPr>
      </w:r>
      <w:r>
        <w:rPr>
          <w:lang w:val="pt_PT" w:bidi="pt_PT"/>
        </w:rPr>
        <w:t xml:space="preserve">Pare a ação e pergunte aos atores que estão interpretando os outros servos: “Como vocês se sentem?” Você pode ouvir coisas como: “Surpresos. Mas ele já tem 10 minas!”. “Com ciúmes. Por que ele não me deu o dinheiro?”. e “Eu também não confiaria nesse servo com meu dinheiro. Ele nunca gostou do mestre”. Reinicie a cena. </w:t>
      </w:r>
    </w:p>
    <w:p>
      <w:pPr/>
      <w:r>
        <w:rPr>
          <w:lang w:val="pt_PT" w:bidi="pt_PT"/>
        </w:rPr>
      </w:r>
      <w:r>
        <w:rPr>
          <w:lang w:val="pt_PT" w:bidi="pt_PT"/>
        </w:rPr>
        <w:t>Encene os servos reclamando com o rei. O rei disse que os servos que usam o que eles recebem de forma responsável serão recompensados. Mas aqueles que não usam o que o rei lhes deu, o rei levará o que eles têm. Então o rei chama seus inimigos e ordena aos seus homens que os matem.</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viajando para </w:t>
      </w:r>
      <w:r>
        <w:rPr>
          <w:lang w:val="pt_PT" w:bidi="pt_PT"/>
        </w:rPr>
        <w:t>Jerusalém</w:t>
      </w:r>
      <w:r>
        <w:rPr>
          <w:lang w:val="pt_PT" w:bidi="pt_PT"/>
        </w:rPr>
        <w:t xml:space="preserve">, a capital religiosa dos judeus. Jesus conhece os pensamentos da multidão e conta uma </w:t>
      </w:r>
      <w:r>
        <w:rPr>
          <w:b/>
          <w:lang w:val="pt_PT" w:bidi="pt_PT"/>
        </w:rPr>
        <w:t>parábola</w:t>
      </w:r>
      <w:r>
        <w:rPr>
          <w:lang w:val="pt_PT" w:bidi="pt_PT"/>
        </w:rPr>
        <w:t xml:space="preserve">, ou uma história curta para ensinar um significado mais profundo. Certifique-se de traduzir parábola da mesma maneira que você já o fez. O termo </w:t>
      </w:r>
      <w:r>
        <w:rPr>
          <w:lang w:val="pt_PT" w:bidi="pt_PT"/>
        </w:rPr>
        <w:t>parábola</w:t>
      </w:r>
      <w:r>
        <w:rPr>
          <w:lang w:val="pt_PT" w:bidi="pt_PT"/>
        </w:rPr>
        <w:t xml:space="preserve"> está no Glossário Mestre.</w:t>
      </w:r>
    </w:p>
    <w:p>
      <w:pPr/>
      <w:r>
        <w:rPr>
          <w:lang w:val="pt_PT" w:bidi="pt_PT"/>
        </w:rPr>
      </w:r>
      <w:r>
        <w:rPr>
          <w:lang w:val="pt_PT" w:bidi="pt_PT"/>
        </w:rPr>
        <w:t xml:space="preserve">As pessoas presumiram, porque Jesus estava perto de Jerusalém, que ele estabeleceria ou começaria o reinado do </w:t>
      </w:r>
      <w:r>
        <w:rPr>
          <w:b/>
          <w:lang w:val="pt_PT" w:bidi="pt_PT"/>
        </w:rPr>
        <w:t>reino de Deus</w:t>
      </w:r>
      <w:r>
        <w:rPr>
          <w:lang w:val="pt_PT" w:bidi="pt_PT"/>
        </w:rPr>
        <w:t xml:space="preserve">. Os judeus acreditavam que o reino de Deus se referia ao Salvador Prometido governando como rei sobre Israel. Muitas pessoas que seguiam Jesus acreditavam que ele era o Salvador Prometido, então eles esperavam que ele governasse como rei quando ele chegasse à Jerusalém. Mas Jesus ensinou que o reino de Deus era as pessoas que seguiam Jesus como rei em seus corações. Quem seguia Jesus como rei em seus corações teria um bom relacionamento com Deus. Eles viveriam com Deus para sempre e seriam parte de seu reino perfeito no futuro. Traduza Reino de Deus da mesma maneira que você tem traduzido nas passagens anteriores. </w:t>
      </w:r>
      <w:r>
        <w:rPr>
          <w:lang w:val="pt_PT" w:bidi="pt_PT"/>
        </w:rPr>
        <w:t>Reino de Deus</w:t>
      </w:r>
      <w:r>
        <w:rPr>
          <w:lang w:val="pt_PT" w:bidi="pt_PT"/>
        </w:rPr>
        <w:t xml:space="preserve"> está no Glossário Mestre.</w:t>
      </w:r>
    </w:p>
    <w:p>
      <w:pPr/>
      <w:r>
        <w:rPr>
          <w:lang w:val="pt_PT" w:bidi="pt_PT"/>
        </w:rPr>
      </w:r>
      <w:r>
        <w:rPr>
          <w:lang w:val="pt_PT" w:bidi="pt_PT"/>
        </w:rPr>
        <w:t xml:space="preserve">O nobre é chamado de </w:t>
      </w:r>
      <w:r>
        <w:rPr>
          <w:b/>
          <w:lang w:val="pt_PT" w:bidi="pt_PT"/>
        </w:rPr>
        <w:t>mestre</w:t>
      </w:r>
      <w:r>
        <w:rPr>
          <w:lang w:val="pt_PT" w:bidi="pt_PT"/>
        </w:rPr>
        <w:t xml:space="preserve"> do servo. Isso significa que o homem tinha autoridade sobre os servos e os possuía. Mais tarde, os servos o chamam de “Senhor”. Esse título significa a mesma coisa que mestre. Certifique-se de traduzir mestre da mesma maneira que você traduziu em passagens anteriores. O termo </w:t>
      </w:r>
      <w:r>
        <w:rPr>
          <w:lang w:val="pt_PT" w:bidi="pt_PT"/>
        </w:rPr>
        <w:t>mestre</w:t>
      </w:r>
      <w:r>
        <w:rPr>
          <w:lang w:val="pt_PT" w:bidi="pt_PT"/>
        </w:rPr>
        <w:t xml:space="preserve"> está no Glossário Mestre.</w:t>
      </w:r>
    </w:p>
    <w:p>
      <w:pPr/>
      <w:r>
        <w:rPr>
          <w:lang w:val="pt_PT" w:bidi="pt_PT"/>
        </w:rPr>
      </w:r>
      <w:r>
        <w:rPr>
          <w:lang w:val="pt_PT" w:bidi="pt_PT"/>
        </w:rPr>
        <w:t xml:space="preserve">O mestre dá a cada um dos 10 servos uma </w:t>
      </w:r>
      <w:r>
        <w:rPr>
          <w:b/>
          <w:lang w:val="pt_PT" w:bidi="pt_PT"/>
        </w:rPr>
        <w:t>mina</w:t>
      </w:r>
      <w:r>
        <w:rPr>
          <w:lang w:val="pt_PT" w:bidi="pt_PT"/>
        </w:rPr>
        <w:t>. Uma mina é uma moeda grega que vale tanto quanto um trabalhador ganha em 100 dias. Era dinheiro suficiente para os servos investirem ou negociarem para ganharem mais dinheiro.</w:t>
      </w:r>
    </w:p>
    <w:p>
      <w:pPr/>
      <w:r>
        <w:rPr>
          <w:lang w:val="pt_PT" w:bidi="pt_PT"/>
        </w:rPr>
      </w:r>
      <w:r>
        <w:rPr>
          <w:lang w:val="pt_PT" w:bidi="pt_PT"/>
        </w:rPr>
        <w:t>Pare e discuta com sua equipe: a quantia exata de mina não é tão importante quanto expressar que a moeda era valiosa. Pode ser mais fácil descrever uma mina mais geralmente como uma grande quantia de dinheiro ou como uma moeda valiosa.</w:t>
      </w:r>
    </w:p>
    <w:p>
      <w:pPr/>
      <w:r>
        <w:rPr>
          <w:lang w:val="pt_PT" w:bidi="pt_PT"/>
        </w:rPr>
      </w:r>
      <w:r>
        <w:rPr>
          <w:lang w:val="pt_PT" w:bidi="pt_PT"/>
        </w:rPr>
        <w:t xml:space="preserve">O rei pergunta ao servo mau por que ele não </w:t>
      </w:r>
      <w:r>
        <w:rPr>
          <w:b/>
          <w:lang w:val="pt_PT" w:bidi="pt_PT"/>
        </w:rPr>
        <w:t>colocou seu dinheiro em depósito</w:t>
      </w:r>
      <w:r>
        <w:rPr>
          <w:lang w:val="pt_PT" w:bidi="pt_PT"/>
        </w:rPr>
        <w:t>. Isso se refere a colocar dinheiro na mesa de um credor. O credor de dinheiro prometia pagar juros a ele. A quantia de juros mudava com base na quantia de dinheiro e em quanto tempo o credor mantinha o dinheiro. Depois que um credor recebia dinheiro, ele o emprestava a outras pessoas e exigia uma taxa mais alta. Isso é como o credor e a pessoa que deu o dinheiro lucravam.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19:28–44</w:t>
      </w:r>
      <w:r>
        <w:rPr>
          <w:lang w:val="pt_PT" w:bidi="pt_PT"/>
        </w:rPr>
      </w:r>
    </w:p>
    <w:p>
      <w:pPr>
        <w:pStyle w:val="Heading3"/>
      </w:pPr>
      <w:r>
        <w:rPr>
          <w:lang w:val="pt_PT" w:bidi="pt_PT"/>
        </w:rPr>
        <w:t>Ouvir e Sentir</w:t>
      </w:r>
    </w:p>
    <w:p>
      <w:pPr/>
      <w:r>
        <w:rPr>
          <w:lang w:val="pt_PT" w:bidi="pt_PT"/>
        </w:rPr>
      </w:r>
      <w:r>
        <w:rPr>
          <w:lang w:val="pt_PT" w:bidi="pt_PT"/>
        </w:rPr>
        <w:t>Ouça Lucas 19.28–44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Anteriormente, Jesus ensinava às pessoas que o seguiam que o reino de Deus não é o que elas pensam que é. Jesus ensinou isso contando uma história sobre um homem importante que tinha que ir embora por um tempo antes de retornar a seu povo como rei. Agora, Jesus entra em Jerusalém em um burro e seus seguidores celebram sua entrada na cidade como o Salvador Prometido que eles estavam esperando.</w:t>
      </w:r>
    </w:p>
    <w:p>
      <w:pPr/>
      <w:r>
        <w:rPr>
          <w:lang w:val="pt_PT" w:bidi="pt_PT"/>
        </w:rPr>
      </w:r>
      <w:r>
        <w:rPr>
          <w:lang w:val="pt_PT" w:bidi="pt_PT"/>
        </w:rPr>
        <w:t>Jesus, seus discípulos, ou seguidores mais próximos, e uma multidão viajam de Jericó até Jerusalém, a capital religiosa dos judeus. Os viajantes tinham que subir, uma vez que Jerusalém era mais alta do que a maioria das partes de Israel. Jesus caminhou à frente de seus seguidores e se aproximou de Betfagé e Betânia. Ambas as aldeias ficavam perto de Jerusalém e estavam ficavam na encosta subindo para o Monte das Oliveiras. O Monte das Oliveiras refere-se a uma colina a leste de Jerusalém que fica aproximadamente 830 metros acima do nível do mar. Era separada de Jerusalém pelo vale do Cedrom. O Monte das Oliveiras tinha muitas oliveiras crescendo em cima dele. A azeitona é pequena e redonda, com uma semente dura no meio. Era um fruto importante no tempo de Jesus, uma vez que poderia ser comido, usada para remédios, prensado em óleo de cozinha ou usado como combustível para lâmpadas.</w:t>
      </w:r>
    </w:p>
    <w:p>
      <w:pPr/>
      <w:r>
        <w:rPr>
          <w:lang w:val="pt_PT" w:bidi="pt_PT"/>
        </w:rPr>
      </w:r>
      <w:r>
        <w:rPr>
          <w:lang w:val="pt_PT" w:bidi="pt_PT"/>
        </w:rPr>
        <w:t>Pare e mostre à sua equipe um mapa que destaca onde Betfagé, Betânia e o Monte das Oliveiras estão localizados em relação à Jerusalém, com o Vale do Cedrom entre eles. Mostre uma imagem do Monte das Oliveiras e uma imagem de azeitonas crescendo em uma oliveira, se você não tiver essas árvores em sua área.</w:t>
      </w:r>
    </w:p>
    <w:p>
      <w:pPr/>
      <w:r>
        <w:rPr>
          <w:lang w:val="pt_PT" w:bidi="pt_PT"/>
        </w:rPr>
      </w:r>
      <w:r>
        <w:rPr>
          <w:lang w:val="pt_PT" w:bidi="pt_PT"/>
        </w:rPr>
        <w:t>Jesus diz a dois de seus discípulos para entrarem em uma aldeia próxima e trazerem a ele um burro, ou jumentinho, que uma pessoa havia amarrado lá. Os judeus usavam burros para montar ou para carregar cargas. As pessoas geralmente amarravam seus animais a árvores ou postes para que eles não se afastassem.</w:t>
      </w:r>
    </w:p>
    <w:p>
      <w:pPr/>
      <w:r>
        <w:rPr>
          <w:lang w:val="pt_PT" w:bidi="pt_PT"/>
        </w:rPr>
      </w:r>
      <w:r>
        <w:rPr>
          <w:lang w:val="pt_PT" w:bidi="pt_PT"/>
        </w:rPr>
        <w:t>Pare e mostre uma imagem de um burro, caso não haja desses animais onde vocês vivem. Que tipo de transporte os governantes ou autoridades usam onde você vive? Como eles são recebidos quando entram em uma cidade capital?</w:t>
      </w:r>
    </w:p>
    <w:p>
      <w:pPr/>
      <w:r>
        <w:rPr>
          <w:lang w:val="pt_PT" w:bidi="pt_PT"/>
        </w:rPr>
      </w:r>
      <w:r>
        <w:rPr>
          <w:lang w:val="pt_PT" w:bidi="pt_PT"/>
        </w:rPr>
        <w:t>Jesus diz que ninguém nunca montou esse burro antes. Os animais não montados eram os qualificados para realizar uma tarefa sagrada. Se alguém perguntasse aos discípulos por que eles estavam desamarrando o burro, Jesus disse que eles deveriam responder dizendo “o Senhor, ou mestre, precisa dele”. Jesus apenas quer usar o burro por um curto tempo. Os dois discípulos obedecem a Jesus e encontram o burro da maneira que Jesus havia dito a eles. Quando eles estão desamarrando o burro, os proprietários interrompem e perguntam por que eles o estão levando. Os discípulos dizem “o Senhor precisa dele” e os proprietários permitem que eles o levem. É possível que Jesus tenha pré-organizado isso com alguém que ele conhecia.</w:t>
      </w:r>
    </w:p>
    <w:p>
      <w:pPr/>
      <w:r>
        <w:rPr>
          <w:lang w:val="pt_PT" w:bidi="pt_PT"/>
        </w:rPr>
      </w:r>
      <w:r>
        <w:rPr>
          <w:lang w:val="pt_PT" w:bidi="pt_PT"/>
        </w:rPr>
        <w:t>Pare e discuta com sua equipe: como as pessoas veem as pessoas que sofrem em sua cultura? Como vocês sabem que uma pessoa não está mentindo quando ela diz que representa outra pessoa?</w:t>
      </w:r>
    </w:p>
    <w:p>
      <w:pPr/>
      <w:r>
        <w:rPr>
          <w:lang w:val="pt_PT" w:bidi="pt_PT"/>
        </w:rPr>
      </w:r>
      <w:r>
        <w:rPr>
          <w:lang w:val="pt_PT" w:bidi="pt_PT"/>
        </w:rPr>
        <w:t>Os discípulos levam o burro para Jesus, então colocam suas capas, ou roupas externas, nas costas do burro. Eles fizeram isso para que fosse mais confortável para Jesus continuar montando. Eles ajudaram Jesus a subir no burro como uma maneira de honrá-lo. À medida que Jesus se aproximava de Jerusalém montado no burro, os seguidores de Jesus e a multidão jogavam suas capas no chão para que o burro caminhasse sobre elas. Essa era uma maneira de honrar Jesus. Normalmente, reis ou líderes importantes montavam cavalos quando entravam em uma cidade depois de uma vitória. Mas Jesus escolhe um burro. Isso cumpre uma profecia em Zacarias que dizia que o Salvador Prometido montaria um burro para mostrar que ele era um rei vitorioso, mas humilde.</w:t>
      </w:r>
    </w:p>
    <w:p>
      <w:pPr/>
      <w:r>
        <w:rPr>
          <w:lang w:val="pt_PT" w:bidi="pt_PT"/>
        </w:rPr>
      </w:r>
      <w:r>
        <w:rPr>
          <w:lang w:val="pt_PT" w:bidi="pt_PT"/>
        </w:rPr>
        <w:t>Jesus começa a descer do Monte das Oliveiras para o Vale do Cedrom. Isso significa que ele estava a menos de dois quilômetros de Jerusalém.</w:t>
      </w:r>
    </w:p>
    <w:p>
      <w:pPr/>
      <w:r>
        <w:rPr>
          <w:lang w:val="pt_PT" w:bidi="pt_PT"/>
        </w:rPr>
      </w:r>
      <w:r>
        <w:rPr>
          <w:lang w:val="pt_PT" w:bidi="pt_PT"/>
        </w:rPr>
        <w:t>Pare e mostre uma imagem do ponto de vista do Monte das Oliveiras olhando para Jerusalém, sobre o Vale do Cedrom.</w:t>
      </w:r>
    </w:p>
    <w:p>
      <w:pPr/>
      <w:r>
        <w:rPr>
          <w:lang w:val="pt_PT" w:bidi="pt_PT"/>
        </w:rPr>
      </w:r>
      <w:r>
        <w:rPr>
          <w:lang w:val="pt_PT" w:bidi="pt_PT"/>
        </w:rPr>
        <w:t>Os seguidores de Jesus louvam a Deus em voz alta e expressam alegria pelos milagres que Jesus fez. As pessoas citam Salmos dizendo: “Bendito é o rei que vem em nome do Senhor”. Apenas as pessoas adicionam “o rei” para se referir a Jesus. Como “aquele que vem” se referia ao Salvador Prometido, as pessoas estavam chamando Jesus de Rei e Salvador Prometido. Bendito significa que Jesus tinha o favor especial de Deus. Senhor refere-se ao nome pessoal de Deus, Yahweh. Vindo em nome de alguém significa que uma pessoa representa alguém. Deus enviou Jesus com a autoridade para representá-lo.</w:t>
      </w:r>
    </w:p>
    <w:p>
      <w:pPr/>
      <w:r>
        <w:rPr>
          <w:lang w:val="pt_PT" w:bidi="pt_PT"/>
        </w:rPr>
      </w:r>
      <w:r>
        <w:rPr>
          <w:lang w:val="pt_PT" w:bidi="pt_PT"/>
        </w:rPr>
        <w:t>Pare e discuta com sua equipe: como as pessoas em sua cultura se preparam para receber alguém muito importante?</w:t>
      </w:r>
    </w:p>
    <w:p>
      <w:pPr/>
      <w:r>
        <w:rPr>
          <w:lang w:val="pt_PT" w:bidi="pt_PT"/>
        </w:rPr>
      </w:r>
      <w:r>
        <w:rPr>
          <w:lang w:val="pt_PT" w:bidi="pt_PT"/>
        </w:rPr>
        <w:t>As pessoas usam duas frases poéticas para falar sobre Deus e as alturas, o lugar onde Deus vive. Eles dizem paz no céu e que Deus receba a glória. Paz refere-se a pessoas tendo um bom relacionamento com Deus. Glória refere-se à honra e ao louvor que Deus merece. Alguns fariseus, ou líderes religiosos, dizem a Jesus para impedir seus seguidores de louvá-lo. Não sabemos quando os fariseus se juntaram à multidão. Eles podem ter se juntado à multidão enquanto se aproximavam de Jerusalém. Eles chamam Jesus de “Mestre”, que era um título educado para um líder religioso. Os fariseus não acreditam que Jesus é o Salvador Prometido, então eles não querem que os seguidores de Jesus o louvem como o Salvador Prometido. Mas Jesus se recusa a silenciar seus seguidores.</w:t>
      </w:r>
    </w:p>
    <w:p>
      <w:pPr/>
      <w:r>
        <w:rPr>
          <w:lang w:val="pt_PT" w:bidi="pt_PT"/>
        </w:rPr>
      </w:r>
      <w:r>
        <w:rPr>
          <w:lang w:val="pt_PT" w:bidi="pt_PT"/>
        </w:rPr>
        <w:t>Jesus enfatiza que toda a multidão de seguidores está certa em louvá-lo como o Salvador Prometido. Jesus diz que se eles permanecerem quietos, as pedras gritarão. Jesus não quis dizer que as rochas literalmente gritariam. Jesus estava dizendo que se seus discípulos não o louvassem, as rochas o louvariam. Jesus quer dizer que era impossível impedir as pessoas de o louvarem. Quando Jesus se aproxima o suficiente para ver a cidade de Jerusalém, ele começa a chorar em voz alta. Jesus está triste, porque ele sabe quais coisas terríveis acontecerão no futuro com as pessoas e edifícios. Jesus fala com a cidade de Jerusalém como se fosse uma pessoa. Jesus diz “está escondido de seus olhos”, para significar que as pessoas não eram capazes de entender o que lhes traria paz. Se eles aceitassem Jesus como o Salvador Prometido, então eles teriam paz com Deus e Deus não destruiria sua cidade no futuro. Mas eles não aceitaram Jesus.</w:t>
      </w:r>
    </w:p>
    <w:p>
      <w:pPr/>
      <w:r>
        <w:rPr>
          <w:lang w:val="pt_PT" w:bidi="pt_PT"/>
        </w:rPr>
      </w:r>
      <w:r>
        <w:rPr>
          <w:lang w:val="pt_PT" w:bidi="pt_PT"/>
        </w:rPr>
        <w:t>Jesus então descreve o que o exército romano faria a Jerusalém no futuro. Eles construíam um aterro, ou um grande muro em torno da cidade, para que as pessoas não pudessem entrar ou sair. Então eles atacariam a cidade por trás do muro. Os romanos atacariam de todos os lados.</w:t>
      </w:r>
    </w:p>
    <w:p>
      <w:pPr/>
      <w:r>
        <w:rPr>
          <w:lang w:val="pt_PT" w:bidi="pt_PT"/>
        </w:rPr>
      </w:r>
      <w:r>
        <w:rPr>
          <w:lang w:val="pt_PT" w:bidi="pt_PT"/>
        </w:rPr>
        <w:t>Pare e mostre uma imagem de um aterro usado na guerra.</w:t>
      </w:r>
    </w:p>
    <w:p>
      <w:pPr/>
      <w:r>
        <w:rPr>
          <w:lang w:val="pt_PT" w:bidi="pt_PT"/>
        </w:rPr>
      </w:r>
      <w:r>
        <w:rPr>
          <w:lang w:val="pt_PT" w:bidi="pt_PT"/>
        </w:rPr>
        <w:t>Jesus chama as pessoas de Jerusalém de “filhos”. Ele diz que os soldados os matarão jogando-os violentamente no chão. Jesus exagera quando fala sobre a destruição de Jerusalém dizendo que uma pedra não será deixada sobre outra. Isso significa que o inimigo destruirá completamente Jerusalém. Jesus diz que isso acontecerá com as pessoas de Jerusalém, porque elas não reconheceram Deus vindo para elas. Jesus está se referindo a Deus visitando as pessoas na pessoa de Jesus, o Salvador Prometido. Deus enviou Jesus para trazer salvação e bênção às pessoas de Jerusalém, mas elas não o receberam.</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seus discípulos e uma grande multidão estão em seu caminho para Jerusalém. Jesus está caminhando na frente de seus seguidores. Jesus envia dois discípulos à frente. Jesus diz a eles que eles verão um burro jovem que ninguém nunca montou. Jesus dá instruções a eles para trazê-lo a ele.</w:t>
      </w:r>
    </w:p>
    <w:p>
      <w:pPr/>
      <w:r>
        <w:rPr>
          <w:lang w:val="pt_PT" w:bidi="pt_PT"/>
        </w:rPr>
      </w:r>
      <w:r>
        <w:rPr>
          <w:b/>
          <w:lang w:val="pt_PT" w:bidi="pt_PT"/>
        </w:rPr>
        <w:t>Segunda cena:</w:t>
      </w:r>
      <w:r>
        <w:rPr>
          <w:lang w:val="pt_PT" w:bidi="pt_PT"/>
        </w:rPr>
        <w:t xml:space="preserve"> os discípulos fazem o que Jesus disse a eles. Eles trazem o jovem burro para Jesus. Os discípulos jogam suas roupas externas no burro para Jesus montar. Eles jogam suas roupas na estrada enquanto o burro caminha em direção a Jerusalém.</w:t>
      </w:r>
    </w:p>
    <w:p>
      <w:pPr/>
      <w:r>
        <w:rPr>
          <w:lang w:val="pt_PT" w:bidi="pt_PT"/>
        </w:rPr>
      </w:r>
      <w:r>
        <w:rPr>
          <w:b/>
          <w:lang w:val="pt_PT" w:bidi="pt_PT"/>
        </w:rPr>
        <w:t>Terceira cena:</w:t>
      </w:r>
      <w:r>
        <w:rPr>
          <w:lang w:val="pt_PT" w:bidi="pt_PT"/>
        </w:rPr>
        <w:t xml:space="preserve"> Jesus monta o burro. Os seguidores de Jesus louvam a Deus enquanto eles estão caminhando pelo Monte das Oliveiras. Alguns fariseus dizem a Jesus para acalmar seus seguidores. Jesus responde dizendo que se ele os parar, então as pedras o louvarão.</w:t>
      </w:r>
    </w:p>
    <w:p>
      <w:pPr/>
      <w:r>
        <w:rPr>
          <w:lang w:val="pt_PT" w:bidi="pt_PT"/>
        </w:rPr>
      </w:r>
      <w:r>
        <w:rPr>
          <w:b/>
          <w:lang w:val="pt_PT" w:bidi="pt_PT"/>
        </w:rPr>
        <w:t>Quarta cena:</w:t>
      </w:r>
      <w:r>
        <w:rPr>
          <w:lang w:val="pt_PT" w:bidi="pt_PT"/>
        </w:rPr>
        <w:t xml:space="preserve"> Jesus começa a chorar quando ele se aproxima de Jerusalém. Jesus diz que é tarde demais para as pessoas de Jerusalém encontrarem o caminho para a paz. Jesus conta a eles sobre eventos que ainda não aconteceram. Jesus diz que os inimigos tomarão e destruirão completamente a cidade.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2 discípulos que vão à frente para obter o burro</w:t>
      </w:r>
    </w:p>
    <w:p>
      <w:pPr>
        <w:pStyle w:val="ListBullet"/>
        <w:spacing w:line="240" w:lineRule="auto"/>
        <w:ind w:left="720"/>
      </w:pPr>
      <w:r>
        <w:rPr>
          <w:lang w:val="pt_PT" w:bidi="pt_PT"/>
        </w:rPr>
      </w:r>
      <w:r>
        <w:rPr>
          <w:lang w:val="pt_PT" w:bidi="pt_PT"/>
        </w:rPr>
        <w:t>Proprietários do burro</w:t>
      </w:r>
    </w:p>
    <w:p>
      <w:pPr>
        <w:pStyle w:val="ListBullet"/>
        <w:spacing w:line="240" w:lineRule="auto"/>
        <w:ind w:left="720"/>
      </w:pPr>
      <w:r>
        <w:rPr>
          <w:lang w:val="pt_PT" w:bidi="pt_PT"/>
        </w:rPr>
      </w:r>
      <w:r>
        <w:rPr>
          <w:lang w:val="pt_PT" w:bidi="pt_PT"/>
        </w:rPr>
        <w:t>Multidões espalhando suas roupas</w:t>
      </w:r>
    </w:p>
    <w:p>
      <w:pPr>
        <w:pStyle w:val="ListBullet"/>
        <w:spacing w:line="240" w:lineRule="auto"/>
        <w:ind w:left="720"/>
      </w:pPr>
      <w:r>
        <w:rPr>
          <w:lang w:val="pt_PT" w:bidi="pt_PT"/>
        </w:rPr>
      </w:r>
      <w:r>
        <w:rPr>
          <w:lang w:val="pt_PT" w:bidi="pt_PT"/>
        </w:rPr>
        <w:t>Seguidores cantando</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Pessoas de Jerusalém</w:t>
      </w:r>
    </w:p>
    <w:p>
      <w:pPr>
        <w:pStyle w:val="ListBullet"/>
        <w:spacing w:line="240" w:lineRule="auto"/>
        <w:ind w:left="720"/>
      </w:pPr>
      <w:r>
        <w:rPr>
          <w:lang w:val="pt_PT" w:bidi="pt_PT"/>
        </w:rPr>
      </w:r>
      <w:r>
        <w:rPr>
          <w:lang w:val="pt_PT" w:bidi="pt_PT"/>
        </w:rPr>
        <w:t>Inimigos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acabou de terminar de contar uma parábola para explicar que as coisas que acontecerão serão diferentes do que seus seguidores esperavam.</w:t>
      </w:r>
    </w:p>
    <w:p>
      <w:pPr/>
      <w:r>
        <w:rPr>
          <w:lang w:val="pt_PT" w:bidi="pt_PT"/>
        </w:rPr>
      </w:r>
      <w:r>
        <w:rPr>
          <w:lang w:val="pt_PT" w:bidi="pt_PT"/>
        </w:rPr>
        <w:t>É importante lembrar que Jesus sabia sobre o burro amarrado na aldeia. Jesus não estava lá antes. É possível que Jesus, de alguma maneira, tenha combinado com antecedência para um jovem burro estar esperando por ele na cidade. Os dois seguidores encontraram tudo assim como Jesus havia dito.</w:t>
      </w:r>
    </w:p>
    <w:p>
      <w:pPr/>
      <w:r>
        <w:rPr>
          <w:lang w:val="pt_PT" w:bidi="pt_PT"/>
        </w:rPr>
      </w:r>
      <w:r>
        <w:rPr>
          <w:lang w:val="pt_PT" w:bidi="pt_PT"/>
        </w:rPr>
        <w:t>É importante lembrar que as ações de colocar Jesus no burro não significam que eles levantaram Jesus para colocá-lo no burro. Eles provavelmente apenas o ajudaram como uma maneira de honrá-lo.</w:t>
      </w:r>
    </w:p>
    <w:p>
      <w:pPr/>
      <w:r>
        <w:rPr>
          <w:lang w:val="pt_PT" w:bidi="pt_PT"/>
        </w:rPr>
      </w:r>
      <w:r>
        <w:rPr>
          <w:lang w:val="pt_PT" w:bidi="pt_PT"/>
        </w:rPr>
        <w:t>É importante lembrar que quando as multidões colocam suas capas no chão, eles estavam mostrando honra a Jesus.</w:t>
      </w:r>
    </w:p>
    <w:p>
      <w:pPr/>
      <w:r>
        <w:rPr>
          <w:lang w:val="pt_PT" w:bidi="pt_PT"/>
        </w:rPr>
      </w:r>
      <w:r>
        <w:rPr>
          <w:lang w:val="pt_PT" w:bidi="pt_PT"/>
        </w:rPr>
        <w:t>É importante lembrar que Jesus e seus discípulos tiveram que descer para um vale antes de voltar para Jerusalém.</w:t>
      </w:r>
    </w:p>
    <w:p>
      <w:pPr/>
      <w:r>
        <w:rPr>
          <w:lang w:val="pt_PT" w:bidi="pt_PT"/>
        </w:rPr>
      </w:r>
      <w:r>
        <w:rPr>
          <w:lang w:val="pt_PT" w:bidi="pt_PT"/>
        </w:rPr>
        <w:t>É importante lembrar que a maneira como as multidões estavam louvando Jesus sugere que eles acreditavam que Jesus era o Salvador Prometido. Havia muitas multidões de pessoas em Jerusalém naquele momento, porque estava perto de um feriado importante.</w:t>
      </w:r>
    </w:p>
    <w:p>
      <w:pPr/>
      <w:r>
        <w:rPr>
          <w:lang w:val="pt_PT" w:bidi="pt_PT"/>
        </w:rPr>
      </w:r>
      <w:r>
        <w:rPr>
          <w:lang w:val="pt_PT" w:bidi="pt_PT"/>
        </w:rPr>
        <w:t>É importante lembrar que antes de Jesus nascer, um profeta mencionou que o Salvador Prometido viria montado em um burro como um rei triunfante e humilde.</w:t>
      </w:r>
    </w:p>
    <w:p>
      <w:pPr/>
      <w:r>
        <w:rPr>
          <w:lang w:val="pt_PT" w:bidi="pt_PT"/>
        </w:rPr>
      </w:r>
      <w:r>
        <w:rPr>
          <w:lang w:val="pt_PT" w:bidi="pt_PT"/>
        </w:rPr>
        <w:t>Os fariseus criticaram Jesus por permitir que seus seguidores o louvassem como o Salvador Prometido. Mas Jesus diz que se eles não o louvarem, então as rochas o farão.</w:t>
      </w:r>
    </w:p>
    <w:p>
      <w:pPr/>
      <w:r>
        <w:rPr>
          <w:lang w:val="pt_PT" w:bidi="pt_PT"/>
        </w:rPr>
      </w:r>
      <w:r>
        <w:rPr>
          <w:lang w:val="pt_PT" w:bidi="pt_PT"/>
        </w:rPr>
        <w:t>É importante lembrar que “as rochas gritarão” é uma figura de linguagem. Jesus não estava dizendo que as pedras literalmente gritariam, mas em vez disso que era impossível impedir as pessoas de o louvarem.</w:t>
      </w:r>
    </w:p>
    <w:p>
      <w:pPr/>
      <w:r>
        <w:rPr>
          <w:lang w:val="pt_PT" w:bidi="pt_PT"/>
        </w:rPr>
      </w:r>
      <w:r>
        <w:rPr>
          <w:lang w:val="pt_PT" w:bidi="pt_PT"/>
        </w:rPr>
        <w:t>Quando Jesus entra em Jerusalém, ele começa a chorar sobre a cidade porque ele sabe o que acontecerá com ela.</w:t>
      </w:r>
    </w:p>
    <w:p>
      <w:pPr/>
      <w:r>
        <w:rPr>
          <w:lang w:val="pt_PT" w:bidi="pt_PT"/>
        </w:rPr>
      </w:r>
      <w:r>
        <w:rPr>
          <w:lang w:val="pt_PT" w:bidi="pt_PT"/>
        </w:rPr>
        <w:t>É importante lembrar que quando Jesus diz “nem uma pedra será deixada em cima de outra”, que ele está exagerando. Jesus quer dizer que Jerusalém será completamente destruída.</w:t>
      </w:r>
    </w:p>
    <w:p>
      <w:pPr/>
      <w:r>
        <w:rPr>
          <w:lang w:val="pt_PT" w:bidi="pt_PT"/>
        </w:rPr>
      </w:r>
      <w:r>
        <w:rPr>
          <w:lang w:val="pt_PT" w:bidi="pt_PT"/>
        </w:rPr>
        <w:t>É importante lembrar que quando Jesus diz “seus filhos com vocês” ele está se referindo às pessoas de Jerusalém e à cidade em si.</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2 discípulos que vão à frente para obter o burro</w:t>
      </w:r>
    </w:p>
    <w:p>
      <w:pPr>
        <w:pStyle w:val="ListBullet"/>
        <w:spacing w:line="240" w:lineRule="auto"/>
        <w:ind w:left="720"/>
      </w:pPr>
      <w:r>
        <w:rPr>
          <w:lang w:val="pt_PT" w:bidi="pt_PT"/>
        </w:rPr>
      </w:r>
      <w:r>
        <w:rPr>
          <w:lang w:val="pt_PT" w:bidi="pt_PT"/>
        </w:rPr>
        <w:t>Proprietários do burro</w:t>
      </w:r>
    </w:p>
    <w:p>
      <w:pPr>
        <w:pStyle w:val="ListBullet"/>
        <w:spacing w:line="240" w:lineRule="auto"/>
        <w:ind w:left="720"/>
      </w:pPr>
      <w:r>
        <w:rPr>
          <w:lang w:val="pt_PT" w:bidi="pt_PT"/>
        </w:rPr>
      </w:r>
      <w:r>
        <w:rPr>
          <w:lang w:val="pt_PT" w:bidi="pt_PT"/>
        </w:rPr>
        <w:t>Multidões espalhando suas roupas</w:t>
      </w:r>
    </w:p>
    <w:p>
      <w:pPr>
        <w:pStyle w:val="ListBullet"/>
        <w:spacing w:line="240" w:lineRule="auto"/>
        <w:ind w:left="720"/>
      </w:pPr>
      <w:r>
        <w:rPr>
          <w:lang w:val="pt_PT" w:bidi="pt_PT"/>
        </w:rPr>
      </w:r>
      <w:r>
        <w:rPr>
          <w:lang w:val="pt_PT" w:bidi="pt_PT"/>
        </w:rPr>
        <w:t>Seguidores cantando</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Pessoas de Jerusalém</w:t>
      </w:r>
    </w:p>
    <w:p>
      <w:pPr>
        <w:pStyle w:val="ListBullet"/>
        <w:spacing w:line="240" w:lineRule="auto"/>
        <w:ind w:left="720"/>
      </w:pPr>
      <w:r>
        <w:rPr>
          <w:lang w:val="pt_PT" w:bidi="pt_PT"/>
        </w:rPr>
      </w:r>
      <w:r>
        <w:rPr>
          <w:lang w:val="pt_PT" w:bidi="pt_PT"/>
        </w:rPr>
        <w:t>Inimigos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Jesus caminhando na frente de seus discípulos antes que ele diga a dois de seus seguidores onde eles podem encontrar um burro para ele montar.</w:t>
      </w:r>
    </w:p>
    <w:p>
      <w:pPr/>
      <w:r>
        <w:rPr>
          <w:lang w:val="pt_PT" w:bidi="pt_PT"/>
        </w:rPr>
      </w:r>
      <w:r>
        <w:rPr>
          <w:lang w:val="pt_PT" w:bidi="pt_PT"/>
        </w:rPr>
        <w:t>Certifique-se de que a equipe encene os fariseus entre a multidão com Jesus quando ele chegar perto de Jerusalém.</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se aproximando de Jerusalém. Jesus envia dois discípulos à frente para obter um burro. Jesus diz a eles se o proprietário perguntar: “Por que vocês estão desamarrando o burro?”. eles deveriam dizer: “O mestre precisa dele”. Os discípulos fizeram o que Jesus disse a eles, e aconteceu assim como Jesus disse que aconteceria.</w:t>
      </w:r>
    </w:p>
    <w:p>
      <w:pPr/>
      <w:r>
        <w:rPr>
          <w:lang w:val="pt_PT" w:bidi="pt_PT"/>
        </w:rPr>
      </w:r>
      <w:r>
        <w:rPr>
          <w:lang w:val="pt_PT" w:bidi="pt_PT"/>
        </w:rPr>
        <w:t>Pare a ação e pergunte aos atores que estão interpretando os discípulos: “Como vocês se sentem?” Você pode ouvir coisas como: “Estou nervoso em levar o burro de alguém”, “Jesus estava certo! Aconteceu como ele disse”, e “Estou feliz, verei o rei entrando em Jerusalém. Isso é o que estávamos esperando”. Pergunte ao ator que está interpretando o proprietário do burro: “Como você se sente?”. Você pode ouvir coisas como: “Finalmente! Jesus veio”, “Animado. O Salvador Prometido está aqui”, e “Estou feliz por meu burro ser usado para um propósito tão importante”. Reinicie a encenação.</w:t>
      </w:r>
    </w:p>
    <w:p>
      <w:pPr/>
      <w:r>
        <w:rPr>
          <w:lang w:val="pt_PT" w:bidi="pt_PT"/>
        </w:rPr>
      </w:r>
      <w:r>
        <w:rPr>
          <w:lang w:val="pt_PT" w:bidi="pt_PT"/>
        </w:rPr>
        <w:t>Encene os discípulos trazendo o burro para Jesus. Os discípulos colocam roupas sobre o burro e ajudam Jesus a subir no burro. Jesus monta o burro e ele vai pela estrada vindo do Monte das Oliveiras. Os seguidores de Jesus cantam e louvam a Deus pelos milagres que eles viram Jesus fazer. Os seguidores reconhecem Jesus como o rei enviado pelo Senhor.</w:t>
      </w:r>
    </w:p>
    <w:p>
      <w:pPr/>
      <w:r>
        <w:rPr>
          <w:lang w:val="pt_PT" w:bidi="pt_PT"/>
        </w:rPr>
      </w:r>
      <w:r>
        <w:rPr>
          <w:lang w:val="pt_PT" w:bidi="pt_PT"/>
        </w:rPr>
        <w:t xml:space="preserve">Pare a ação e pergunte ao ator que está interpretando os governantes: “Como vocês se sentem?” Você pode ouvir coisas como: “Esse é o tempo que estávamos esperando! Agora Israel terá um novo rei”, “Sinto-me feliz por poder ver o rei”, “Grato! Deus ouviu nossas orações e enviou o Salvador Prometido”, e “Pensativo. Jesus é muito diferente do que eu esperava. Ele é um rei humilde”. Reinicie a cena. </w:t>
      </w:r>
    </w:p>
    <w:p>
      <w:pPr/>
      <w:r>
        <w:rPr>
          <w:lang w:val="pt_PT" w:bidi="pt_PT"/>
        </w:rPr>
      </w:r>
      <w:r>
        <w:rPr>
          <w:lang w:val="pt_PT" w:bidi="pt_PT"/>
        </w:rPr>
        <w:t>Alguns dos fariseus que estavam entre a multidão dizem a Jesus para dizer aos seus seguidores que eles estão fazendo algo errado ao dizer essas coisas. Jesus respondeu que se seus seguidores ficassem quietos, as rochas cantariam.</w:t>
      </w:r>
    </w:p>
    <w:p>
      <w:pPr/>
      <w:r>
        <w:rPr>
          <w:lang w:val="pt_PT" w:bidi="pt_PT"/>
        </w:rPr>
      </w:r>
      <w:r>
        <w:rPr>
          <w:lang w:val="pt_PT" w:bidi="pt_PT"/>
        </w:rPr>
        <w:t>Pare a ação e pergunte aos atores que estão interpretando os fariseus: “Como vocês se sentem?” Você pode ouvir coisas como: “Insultado! Como Jesus pode alegar ser o Salvador Prometido?”. “Chateado. Olhe quantas pessoas acreditam que Jesus é o rei!”. e “Temos que parar Jesus logo ou todos o seguirão!”. Reinicie a encenação.</w:t>
      </w:r>
    </w:p>
    <w:p>
      <w:pPr/>
      <w:r>
        <w:rPr>
          <w:lang w:val="pt_PT" w:bidi="pt_PT"/>
        </w:rPr>
      </w:r>
      <w:r>
        <w:rPr>
          <w:lang w:val="pt_PT" w:bidi="pt_PT"/>
        </w:rPr>
        <w:t>Encene Jesus se aproximando de Jerusalém. Com grande tristeza, Jesus diz que Jerusalém não reconheceu o momento em que Deus veio para salvar as pessoas de Jerusalém. As pessoas de Jerusalém serão conquistadas e destruídas no futuro.</w:t>
      </w:r>
    </w:p>
    <w:p>
      <w:pPr/>
      <w:r>
        <w:rPr>
          <w:lang w:val="pt_PT" w:bidi="pt_PT"/>
        </w:rPr>
      </w:r>
      <w:r>
        <w:rPr>
          <w:lang w:val="pt_PT" w:bidi="pt_PT"/>
        </w:rPr>
        <w:t>Pergunte ao ator que está interpretando Jesus: “Como você se sente?” Você pode ouvir coisas como: “Rejeitado. Eles não podem ver que sou enviado por meu Pai”, “Triste. Dói pensar sobre o sofrimento que meu povo enfrentará”, e “O pecado está mantendo meu povo longe de Deus. Sei o que tenho que fazer”.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prestes a entrar na cidade de </w:t>
      </w:r>
      <w:r>
        <w:rPr>
          <w:b/>
          <w:lang w:val="pt_PT" w:bidi="pt_PT"/>
        </w:rPr>
        <w:t>Jerusalém</w:t>
      </w:r>
      <w:r>
        <w:rPr>
          <w:lang w:val="pt_PT" w:bidi="pt_PT"/>
        </w:rPr>
        <w:t xml:space="preserve">. Ele envia dois de seus </w:t>
      </w:r>
      <w:r>
        <w:rPr>
          <w:b/>
          <w:lang w:val="pt_PT" w:bidi="pt_PT"/>
        </w:rPr>
        <w:t>discípulos</w:t>
      </w:r>
      <w:r>
        <w:rPr>
          <w:lang w:val="pt_PT" w:bidi="pt_PT"/>
        </w:rPr>
        <w:t xml:space="preserve">, ou seus seguidores próximos, para trazerem um burro para ele montar. Certifique-se de traduzir discípulos da mesma maneira que você já o fez. </w:t>
      </w:r>
      <w:r>
        <w:rPr>
          <w:b/>
          <w:lang w:val="pt_PT" w:bidi="pt_PT"/>
        </w:rPr>
        <w:t>Discípulo</w:t>
      </w:r>
      <w:r>
        <w:rPr>
          <w:lang w:val="pt_PT" w:bidi="pt_PT"/>
        </w:rPr>
        <w:t xml:space="preserve"> está no Glossário Mestre.</w:t>
      </w:r>
    </w:p>
    <w:p>
      <w:pPr/>
      <w:r>
        <w:rPr>
          <w:lang w:val="pt_PT" w:bidi="pt_PT"/>
        </w:rPr>
      </w:r>
      <w:r>
        <w:rPr>
          <w:lang w:val="pt_PT" w:bidi="pt_PT"/>
        </w:rPr>
        <w:t xml:space="preserve">Jesus diz que quando os proprietários perguntarem aos discípulos por que eles estão pegando o jumento, eles deveriam responder “o </w:t>
      </w:r>
      <w:r>
        <w:rPr>
          <w:b/>
          <w:lang w:val="pt_PT" w:bidi="pt_PT"/>
        </w:rPr>
        <w:t>Senhor</w:t>
      </w:r>
      <w:r>
        <w:rPr>
          <w:lang w:val="pt_PT" w:bidi="pt_PT"/>
        </w:rPr>
        <w:t xml:space="preserve"> precisa dele”. Aqui, “Senhor” significa mestre ou alguém que tem autoridade. Traduza Senhor da mesma maneira que você já traduziu antes. </w:t>
      </w:r>
      <w:r>
        <w:rPr>
          <w:b/>
          <w:lang w:val="pt_PT" w:bidi="pt_PT"/>
        </w:rPr>
        <w:t>Senhor</w:t>
      </w:r>
      <w:r>
        <w:rPr>
          <w:lang w:val="pt_PT" w:bidi="pt_PT"/>
        </w:rPr>
        <w:t xml:space="preserve"> está no Glossário Mestre.</w:t>
      </w:r>
    </w:p>
    <w:p>
      <w:pPr/>
      <w:r>
        <w:rPr>
          <w:lang w:val="pt_PT" w:bidi="pt_PT"/>
        </w:rPr>
      </w:r>
      <w:r>
        <w:rPr>
          <w:lang w:val="pt_PT" w:bidi="pt_PT"/>
        </w:rPr>
        <w:t xml:space="preserve">Os discípulos obedecem a Jesus e trazem a ele o burro. Então eles o ajudam a subir no burro e jogam suas </w:t>
      </w:r>
      <w:r>
        <w:rPr>
          <w:b/>
          <w:lang w:val="pt_PT" w:bidi="pt_PT"/>
        </w:rPr>
        <w:t>capas</w:t>
      </w:r>
      <w:r>
        <w:rPr>
          <w:lang w:val="pt_PT" w:bidi="pt_PT"/>
        </w:rPr>
        <w:t xml:space="preserve">, ou roupas externas, na estrada na frente de Jesus, para que o burro caminhe. Essa era uma maneira de honrar Jesus. Certifique-se de traduzir capa da mesma maneira que você traduziu em passagens anteriores. </w:t>
      </w:r>
      <w:r>
        <w:rPr>
          <w:b/>
          <w:lang w:val="pt_PT" w:bidi="pt_PT"/>
        </w:rPr>
        <w:t>Capa</w:t>
      </w:r>
      <w:r>
        <w:rPr>
          <w:lang w:val="pt_PT" w:bidi="pt_PT"/>
        </w:rPr>
        <w:t xml:space="preserve"> está no Glossário Mestre.</w:t>
      </w:r>
    </w:p>
    <w:p>
      <w:pPr/>
      <w:r>
        <w:rPr>
          <w:lang w:val="pt_PT" w:bidi="pt_PT"/>
        </w:rPr>
      </w:r>
      <w:r>
        <w:rPr>
          <w:lang w:val="pt_PT" w:bidi="pt_PT"/>
        </w:rPr>
        <w:t>Pare e mostre à sua equipe uma imagem de uma capa para referência.</w:t>
      </w:r>
    </w:p>
    <w:p>
      <w:pPr/>
      <w:r>
        <w:rPr>
          <w:lang w:val="pt_PT" w:bidi="pt_PT"/>
        </w:rPr>
      </w:r>
      <w:r>
        <w:rPr>
          <w:lang w:val="pt_PT" w:bidi="pt_PT"/>
        </w:rPr>
        <w:t xml:space="preserve">Todos os seguidores de Jesus louvam a Deus pelos </w:t>
      </w:r>
      <w:r>
        <w:rPr>
          <w:b/>
          <w:lang w:val="pt_PT" w:bidi="pt_PT"/>
        </w:rPr>
        <w:t>milagres</w:t>
      </w:r>
      <w:r>
        <w:rPr>
          <w:lang w:val="pt_PT" w:bidi="pt_PT"/>
        </w:rPr>
        <w:t xml:space="preserve"> que Jesus fez. O termo Milagres se refere às ações poderosas que somente Deus pode realizar. Certifique-se de traduzir milagres da mesma maneira que você traduziu antes. </w:t>
      </w:r>
      <w:r>
        <w:rPr>
          <w:b/>
          <w:lang w:val="pt_PT" w:bidi="pt_PT"/>
        </w:rPr>
        <w:t>Milagre</w:t>
      </w:r>
      <w:r>
        <w:rPr>
          <w:lang w:val="pt_PT" w:bidi="pt_PT"/>
        </w:rPr>
        <w:t xml:space="preserve"> está no Glossário Mestre.</w:t>
      </w:r>
    </w:p>
    <w:p>
      <w:pPr/>
      <w:r>
        <w:rPr>
          <w:lang w:val="pt_PT" w:bidi="pt_PT"/>
        </w:rPr>
      </w:r>
      <w:r>
        <w:rPr>
          <w:lang w:val="pt_PT" w:bidi="pt_PT"/>
        </w:rPr>
        <w:t>As pessoas dizem: “</w:t>
      </w:r>
      <w:r>
        <w:rPr>
          <w:b/>
          <w:lang w:val="pt_PT" w:bidi="pt_PT"/>
        </w:rPr>
        <w:t>Bendito</w:t>
      </w:r>
      <w:r>
        <w:rPr>
          <w:lang w:val="pt_PT" w:bidi="pt_PT"/>
        </w:rPr>
        <w:t xml:space="preserve"> é o rei que vem em nome do </w:t>
      </w:r>
      <w:r>
        <w:rPr>
          <w:b/>
          <w:lang w:val="pt_PT" w:bidi="pt_PT"/>
        </w:rPr>
        <w:t>Senhor</w:t>
      </w:r>
      <w:r>
        <w:rPr>
          <w:lang w:val="pt_PT" w:bidi="pt_PT"/>
        </w:rPr>
        <w:t xml:space="preserve">”. Bendito significa que Jesus tinha o favor especial de Deus. Senhor refere-se ao nome pessoal de Deus, </w:t>
      </w:r>
      <w:r>
        <w:rPr>
          <w:b/>
          <w:lang w:val="pt_PT" w:bidi="pt_PT"/>
        </w:rPr>
        <w:t>Yahweh</w:t>
      </w:r>
      <w:r>
        <w:rPr>
          <w:lang w:val="pt_PT" w:bidi="pt_PT"/>
        </w:rPr>
        <w:t xml:space="preserve">. Essa frase significa que Jesus era o rei e o Salvador Prometido a quem Deus enviou com autoridade para representá-lo. Certifique-se de traduzir bendito e Senhor da mesma maneira que você traduziu nas passagens anteriores. </w:t>
      </w:r>
      <w:r>
        <w:rPr>
          <w:b/>
          <w:lang w:val="pt_PT" w:bidi="pt_PT"/>
        </w:rPr>
        <w:t>Bendito</w:t>
      </w:r>
      <w:r>
        <w:rPr>
          <w:lang w:val="pt_PT" w:bidi="pt_PT"/>
        </w:rPr>
        <w:t xml:space="preserve">, </w:t>
      </w:r>
      <w:r>
        <w:rPr>
          <w:b/>
          <w:lang w:val="pt_PT" w:bidi="pt_PT"/>
        </w:rPr>
        <w:t>Senhor</w:t>
      </w:r>
      <w:r>
        <w:rPr>
          <w:lang w:val="pt_PT" w:bidi="pt_PT"/>
        </w:rPr>
        <w:t xml:space="preserve"> e </w:t>
      </w:r>
      <w:r>
        <w:rPr>
          <w:b/>
          <w:lang w:val="pt_PT" w:bidi="pt_PT"/>
        </w:rPr>
        <w:t>Yahweh</w:t>
      </w:r>
      <w:r>
        <w:rPr>
          <w:lang w:val="pt_PT" w:bidi="pt_PT"/>
        </w:rPr>
        <w:t xml:space="preserve"> estão no Glossário Mestre.</w:t>
      </w:r>
    </w:p>
    <w:p>
      <w:pPr/>
      <w:r>
        <w:rPr>
          <w:lang w:val="pt_PT" w:bidi="pt_PT"/>
        </w:rPr>
      </w:r>
      <w:r>
        <w:rPr>
          <w:lang w:val="pt_PT" w:bidi="pt_PT"/>
        </w:rPr>
        <w:t xml:space="preserve">As pessoas dizem </w:t>
      </w:r>
      <w:r>
        <w:rPr>
          <w:b/>
          <w:lang w:val="pt_PT" w:bidi="pt_PT"/>
        </w:rPr>
        <w:t>paz</w:t>
      </w:r>
      <w:r>
        <w:rPr>
          <w:lang w:val="pt_PT" w:bidi="pt_PT"/>
        </w:rPr>
        <w:t xml:space="preserve"> no </w:t>
      </w:r>
      <w:r>
        <w:rPr>
          <w:b/>
          <w:lang w:val="pt_PT" w:bidi="pt_PT"/>
        </w:rPr>
        <w:t>céu</w:t>
      </w:r>
      <w:r>
        <w:rPr>
          <w:lang w:val="pt_PT" w:bidi="pt_PT"/>
        </w:rPr>
        <w:t xml:space="preserve">. Nesse contexto, paz refere-se à segurança que vem de um bom relacionamento com Deus. Significa que as pessoas estão vivendo em harmonia com Deus. O céu é o lugar onde Deus vive, mas nesse contexto refere-se ao próprio Deus. Jesus vindo como o Salvador Prometido traz paz no céu entre Deus e seu povo. Certifique-se de traduzir paz e céu da mesma maneira que você traduziu antes. Ambos os termos, </w:t>
      </w:r>
      <w:r>
        <w:rPr>
          <w:b/>
          <w:lang w:val="pt_PT" w:bidi="pt_PT"/>
        </w:rPr>
        <w:t>paz</w:t>
      </w:r>
      <w:r>
        <w:rPr>
          <w:lang w:val="pt_PT" w:bidi="pt_PT"/>
        </w:rPr>
        <w:t xml:space="preserve"> e </w:t>
      </w:r>
      <w:r>
        <w:rPr>
          <w:b/>
          <w:lang w:val="pt_PT" w:bidi="pt_PT"/>
        </w:rPr>
        <w:t>céu</w:t>
      </w:r>
      <w:r>
        <w:rPr>
          <w:lang w:val="pt_PT" w:bidi="pt_PT"/>
        </w:rPr>
        <w:t>, estão no Glossário Mestre.</w:t>
      </w:r>
    </w:p>
    <w:p>
      <w:pPr/>
      <w:r>
        <w:rPr>
          <w:lang w:val="pt_PT" w:bidi="pt_PT"/>
        </w:rPr>
      </w:r>
      <w:r>
        <w:rPr>
          <w:lang w:val="pt_PT" w:bidi="pt_PT"/>
        </w:rPr>
        <w:t xml:space="preserve">As pessoas dizem </w:t>
      </w:r>
      <w:r>
        <w:rPr>
          <w:b/>
          <w:lang w:val="pt_PT" w:bidi="pt_PT"/>
        </w:rPr>
        <w:t>glória</w:t>
      </w:r>
      <w:r>
        <w:rPr>
          <w:lang w:val="pt_PT" w:bidi="pt_PT"/>
        </w:rPr>
        <w:t xml:space="preserve"> nas alturas. Glória refere-se à honra e ao louvor que Deus merece. Nas alturas era outra maneira de se referir ao céu, ou ao lugar onde Deus vive. Traduza glória da mesma maneira que você traduziu antes. </w:t>
      </w:r>
      <w:r>
        <w:rPr>
          <w:b/>
          <w:lang w:val="pt_PT" w:bidi="pt_PT"/>
        </w:rPr>
        <w:t>Glória</w:t>
      </w:r>
      <w:r>
        <w:rPr>
          <w:lang w:val="pt_PT" w:bidi="pt_PT"/>
        </w:rPr>
        <w:t xml:space="preserve"> está no Glossário Mestre.</w:t>
      </w:r>
    </w:p>
    <w:p>
      <w:pPr/>
      <w:r>
        <w:rPr>
          <w:lang w:val="pt_PT" w:bidi="pt_PT"/>
        </w:rPr>
      </w:r>
      <w:r>
        <w:rPr>
          <w:lang w:val="pt_PT" w:bidi="pt_PT"/>
        </w:rPr>
        <w:t xml:space="preserve">Os </w:t>
      </w:r>
      <w:r>
        <w:rPr>
          <w:b/>
          <w:lang w:val="pt_PT" w:bidi="pt_PT"/>
        </w:rPr>
        <w:t>fariseus</w:t>
      </w:r>
      <w:r>
        <w:rPr>
          <w:lang w:val="pt_PT" w:bidi="pt_PT"/>
        </w:rPr>
        <w:t xml:space="preserve">, ou líderes religiosos judeus, dizem a Jesus para impedir seus seguidores de louvá-lo como o Salvador Prometido, mas Jesus se recusa a silenciar seus seguidores. Certifique-se de traduzir fariseus da mesma maneira que você traduziu antes. O termo </w:t>
      </w:r>
      <w:r>
        <w:rPr>
          <w:b/>
          <w:lang w:val="pt_PT" w:bidi="pt_PT"/>
        </w:rPr>
        <w:t>Fariseu</w:t>
      </w:r>
      <w:r>
        <w:rPr>
          <w:lang w:val="pt_PT" w:bidi="pt_PT"/>
        </w:rPr>
        <w:t xml:space="preserve"> está no Glossário Mestre.</w:t>
      </w:r>
    </w:p>
    <w:p>
      <w:pPr/>
      <w:r>
        <w:rPr>
          <w:lang w:val="pt_PT" w:bidi="pt_PT"/>
        </w:rPr>
      </w:r>
      <w:r>
        <w:rPr>
          <w:lang w:val="pt_PT" w:bidi="pt_PT"/>
        </w:rPr>
        <w:t xml:space="preserve">Os fariseus chamam Jesus de </w:t>
      </w:r>
      <w:r>
        <w:rPr>
          <w:b/>
          <w:lang w:val="pt_PT" w:bidi="pt_PT"/>
        </w:rPr>
        <w:t>Mestre</w:t>
      </w:r>
      <w:r>
        <w:rPr>
          <w:lang w:val="pt_PT" w:bidi="pt_PT"/>
        </w:rPr>
        <w:t xml:space="preserve">. Esse era um termo respeitoso para um líder religioso. Traduza instrutor da mesma maneira que você já traduziu antes. O termo </w:t>
      </w:r>
      <w:r>
        <w:rPr>
          <w:b/>
          <w:lang w:val="pt_PT" w:bidi="pt_PT"/>
        </w:rPr>
        <w:t>Mestre</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19:45–20:8</w:t>
      </w:r>
      <w:r>
        <w:rPr>
          <w:lang w:val="pt_PT" w:bidi="pt_PT"/>
        </w:rPr>
      </w:r>
    </w:p>
    <w:p>
      <w:pPr>
        <w:pStyle w:val="Heading3"/>
      </w:pPr>
      <w:r>
        <w:rPr>
          <w:lang w:val="pt_PT" w:bidi="pt_PT"/>
        </w:rPr>
        <w:t>Ouvir e Sentir</w:t>
      </w:r>
    </w:p>
    <w:p>
      <w:pPr/>
      <w:r>
        <w:rPr>
          <w:lang w:val="pt_PT" w:bidi="pt_PT"/>
        </w:rPr>
      </w:r>
      <w:r>
        <w:rPr>
          <w:lang w:val="pt_PT" w:bidi="pt_PT"/>
        </w:rPr>
        <w:t>Ouça Lucas 19.45–20.8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Jesus entrou em Jerusalém em um burro com seus seguidores louvando-o como o Salvador Prometido. Agora, Jesus ensina no templo e força os vendedores a deixar o templo. Alguns líderes religiosos confrontam Jesus e perguntam a ele quem lhe dá autoridade para ensinar. Jesus responde com uma pergunta que eles não sabem como responder.</w:t>
      </w:r>
    </w:p>
    <w:p>
      <w:pPr/>
      <w:r>
        <w:rPr>
          <w:lang w:val="pt_PT" w:bidi="pt_PT"/>
        </w:rPr>
      </w:r>
      <w:r>
        <w:rPr>
          <w:lang w:val="pt_PT" w:bidi="pt_PT"/>
        </w:rPr>
        <w:t>Jesus entra em Jerusalém durante a semana da Páscoa. A Páscoa era uma festa religiosa judaica que foi celebrada quando Deus resgatou seu povo do Egito. Milhares de judeus viajavam para o templo em Jerusalém para celebrar todos os anos. Isso fazia com que os romanos estivessem em alerta máximo e tivessem cuidado. Algum tempo depois que Jesus chegou a Jerusalém, ele foi para o templo, ou o lugar onde Deus vivia entre os judeus. Especificamente, Jesus estava nos pátios do templo e não no edifício do templo em si. Se alguém precisasse comprar algo para fazer um sacrifício a Deus, os comerciantes estavam no pátio prontos para vendê-lo a ele. Eles geralmente vendiam coisas como animais, vinho, sal ou óleo. Jesus força as pessoas que estavam vendendo coisas no templo a sair. Jesus cita o profeta Isaías aos vendedores. Ele diz a eles “minha casa será uma casa de oração”. A casa de Deus era uma maneira comum de se referir ao templo. Jesus está dizendo que Deus quer que sua casa seja um lugar onde as pessoas oram ou falam com ele.</w:t>
      </w:r>
    </w:p>
    <w:p>
      <w:pPr/>
      <w:r>
        <w:rPr>
          <w:lang w:val="pt_PT" w:bidi="pt_PT"/>
        </w:rPr>
      </w:r>
      <w:r>
        <w:rPr>
          <w:lang w:val="pt_PT" w:bidi="pt_PT"/>
        </w:rPr>
        <w:t>Pare e mostre uma imagem do templo e dos pátios do templo onde Jesus estava ensinando.</w:t>
      </w:r>
    </w:p>
    <w:p>
      <w:pPr/>
      <w:r>
        <w:rPr>
          <w:lang w:val="pt_PT" w:bidi="pt_PT"/>
        </w:rPr>
      </w:r>
      <w:r>
        <w:rPr>
          <w:lang w:val="pt_PT" w:bidi="pt_PT"/>
        </w:rPr>
        <w:t>Em vez disso, os vendedores tornaram o templo um covil de ladrões. Jesus estava condenando os vendedores usando uma imagem verbal. Um covil de ladrões refere-se a uma caverna grande o suficiente para as pessoas se esconderem. Era comum nessa área os ladrões viverem em cavernas.</w:t>
      </w:r>
    </w:p>
    <w:p>
      <w:pPr/>
      <w:r>
        <w:rPr>
          <w:lang w:val="pt_PT" w:bidi="pt_PT"/>
        </w:rPr>
      </w:r>
      <w:r>
        <w:rPr>
          <w:lang w:val="pt_PT" w:bidi="pt_PT"/>
        </w:rPr>
        <w:t>Pare e mostre uma imagem de uma caverna no deserto da Judeia.</w:t>
      </w:r>
    </w:p>
    <w:p>
      <w:pPr/>
      <w:r>
        <w:rPr>
          <w:lang w:val="pt_PT" w:bidi="pt_PT"/>
        </w:rPr>
      </w:r>
      <w:r>
        <w:rPr>
          <w:lang w:val="pt_PT" w:bidi="pt_PT"/>
        </w:rPr>
        <w:t>A frase “covil de ladrões” refere-se à profecia de Jeremias, onde Deus usa uma frase semelhante para acusar as pessoas que haviam feito coisas más em seu templo. Como os vendedores cobravam das pessoas preços tão altos pelos animais que eles precisavam sacrificar a Deus, Jesus diz que eles estão roubando a Deus e seu povo. Eles estavam destruindo o propósito do templo de Deus.</w:t>
      </w:r>
    </w:p>
    <w:p>
      <w:pPr/>
      <w:r>
        <w:rPr>
          <w:lang w:val="pt_PT" w:bidi="pt_PT"/>
        </w:rPr>
      </w:r>
      <w:r>
        <w:rPr>
          <w:lang w:val="pt_PT" w:bidi="pt_PT"/>
        </w:rPr>
        <w:t>Pare e discuta com sua equipe: como as pessoas reagiriam se os comerciantes estivessem vendendo coisas em uma área santa ou separada onde vocês vive?</w:t>
      </w:r>
    </w:p>
    <w:p>
      <w:pPr/>
      <w:r>
        <w:rPr>
          <w:lang w:val="pt_PT" w:bidi="pt_PT"/>
        </w:rPr>
      </w:r>
      <w:r>
        <w:rPr>
          <w:lang w:val="pt_PT" w:bidi="pt_PT"/>
        </w:rPr>
        <w:t>Lucas nos dá informações de pano de fundo. Entre a chegada de Jesus a Jerusalém e sua prisão que se aproximava, Jesus passava a maior parte de seu tempo ensinando nos pátios do templo. Mas os líderes religiosos estavam tentando encontrar uma maneira de matar Jesus. Os principais sacerdotes trabalhavam no templo permanentemente e eram os líderes de outros sacerdotes. Mestres da lei, ou escribas, referem-se aos líderes religiosos que estudavam, interpretavam e ensinavam a lei de Deus. Líderes do povo provavelmente se referiam aos anciãos judeus. Eles eram um grupo de líderes na sociedade judaica de famílias importantes. Juntos, esses três grupos representavam o Sinédrio, ou os líderes do povo judeu. Mas os líderes religiosos eram incapazes de capturar e matar Jesus secretamente. Eles tinham medo de prender Jesus em público porque as pessoas se apegavam às suas palavras. Isso significa que grandes multidões de pessoas estavam ouvindo avidamente seus ensinamentos. Eles tinham cuidado porque eles não queriam quebrar a paz com os romanos.</w:t>
      </w:r>
    </w:p>
    <w:p>
      <w:pPr/>
      <w:r>
        <w:rPr>
          <w:lang w:val="pt_PT" w:bidi="pt_PT"/>
        </w:rPr>
      </w:r>
      <w:r>
        <w:rPr>
          <w:lang w:val="pt_PT" w:bidi="pt_PT"/>
        </w:rPr>
        <w:t>Pare e discuta com sua equipe: como as pessoas reagem quando alguém vai publicamente contra uma crença comum em sua cultura?</w:t>
      </w:r>
    </w:p>
    <w:p>
      <w:pPr/>
      <w:r>
        <w:rPr>
          <w:lang w:val="pt_PT" w:bidi="pt_PT"/>
        </w:rPr>
      </w:r>
      <w:r>
        <w:rPr>
          <w:lang w:val="pt_PT" w:bidi="pt_PT"/>
        </w:rPr>
        <w:t>Um dia, quando Jesus estava ensinando no templo, ele pregou o evangelho, ou dizia às pessoas as boas novas sobre o reino de Deus, ou Deus governando sobre seu povo. Os três grupos de líderes religiosos judeus se aproximam de Jesus. Eles se aproximam dele através da multidão e perguntam a ele com qual autoridade ele está fazendo todas essas coisas. Eles estavam se referindo a tudo o que Jesus havia feito e ensinado desde que ele chegou a Jerusalém. Os líderes religiosos perguntam quem deu autoridade a Jesus e sugerem que Jesus não tinha a autoridade de Deus. Jesus respondeu a eles com uma pergunta, que era uma maneira comum que os líderes religiosos ensinavam na cultura.</w:t>
      </w:r>
    </w:p>
    <w:p>
      <w:pPr/>
      <w:r>
        <w:rPr>
          <w:lang w:val="pt_PT" w:bidi="pt_PT"/>
        </w:rPr>
      </w:r>
      <w:r>
        <w:rPr>
          <w:lang w:val="pt_PT" w:bidi="pt_PT"/>
        </w:rPr>
        <w:t>Pare e discuta com sua equipe: que tipos de coisas as pessoas com autoridade fazem em sua cultura? Descreva os diferentes tipos de autoridade e como eles usam ou abusam dessa autoridade em sua cultura.</w:t>
      </w:r>
    </w:p>
    <w:p>
      <w:pPr/>
      <w:r>
        <w:rPr>
          <w:lang w:val="pt_PT" w:bidi="pt_PT"/>
        </w:rPr>
      </w:r>
      <w:r>
        <w:rPr>
          <w:lang w:val="pt_PT" w:bidi="pt_PT"/>
        </w:rPr>
        <w:t>Jesus pergunta aos líderes religiosos que deram a João autoridade para batizar, ou lavar cerimonialmente as pessoas com água de seus pecados. Jesus estava se referindo a algo que aconteceu no passado, desde que João estava morto. Jesus pergunta se João tinha autoridade do céu ou das pessoas? Aqui, céu refere-se ao próprio Deus.</w:t>
      </w:r>
    </w:p>
    <w:p>
      <w:pPr/>
      <w:r>
        <w:rPr>
          <w:lang w:val="pt_PT" w:bidi="pt_PT"/>
        </w:rPr>
      </w:r>
      <w:r>
        <w:rPr>
          <w:lang w:val="pt_PT" w:bidi="pt_PT"/>
        </w:rPr>
        <w:t>Os líderes religiosos conversavam entre si sobre como responder a Jesus. Eles não queriam dizer que Deus deu autoridade a João porque Jesus perguntaria a eles por que eles não acreditavam em João. Se os líderes religiosos tivessem acreditado em João, eles teriam se arrependido, ou se afastado de seus pecados, e sido batizados. Eles também teriam acreditado em João quando ele disse que Jesus era o Salvador Prometido. Mas os líderes religiosos não acreditavam nos ensinamentos de João. No entanto, eles não queriam dizer que a autoridade de João era das pessoas. Eles tinham medo de ser apedrejados porque a lei de Deus dizia que, se alguém falasse contra um profeta, ou mensageiro de Deus, então ele deveria ser apedrejado ou morto. Os líderes religiosos dizem que não sabem de onde vinha a autoridade de João porque eles tinham medo de como a multidão reagiria. Jesus responde dizendo que ele também não diria a eles de onde sua autoridade vem.</w:t>
      </w:r>
    </w:p>
    <w:p>
      <w:pPr/>
      <w:r>
        <w:rPr>
          <w:lang w:val="pt_PT" w:bidi="pt_PT"/>
        </w:rPr>
      </w:r>
      <w:r>
        <w:rPr>
          <w:lang w:val="pt_PT" w:bidi="pt_PT"/>
        </w:rPr>
        <w:t>Na próxima história, Jesus responderá à pergunta dos líderes religiosos contando uma parábola, ou história curta.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chega ao templo e expulsa os comerciantes que vendem animais para sacrifícios. Jesus continua a ensinar todos os dias no templo. Os líderes religiosos planejavam matar Jesus, mas eles não puderam encontrar uma maneira de fazê-lo secretamente, porque as pessoas estavam ansiosas por ouvir Jesus.</w:t>
      </w:r>
    </w:p>
    <w:p>
      <w:pPr/>
      <w:r>
        <w:rPr>
          <w:lang w:val="pt_PT" w:bidi="pt_PT"/>
        </w:rPr>
      </w:r>
      <w:r>
        <w:rPr>
          <w:b/>
          <w:lang w:val="pt_PT" w:bidi="pt_PT"/>
        </w:rPr>
        <w:t>Segunda cena:</w:t>
      </w:r>
      <w:r>
        <w:rPr>
          <w:lang w:val="pt_PT" w:bidi="pt_PT"/>
        </w:rPr>
        <w:t xml:space="preserve"> um dia, Jesus está ensinando no templo. Os líderes religiosos se aproximam de Jesus através da multidão. Eles perguntam a Jesus quem lhe deu autoridade. Jesus responde perguntando a eles quem deu autoridade a João Batista. Os líderes religiosos percebem que eles não podem dizer nada sem deixar as pessoas zangadas ou admitir que eles estavam errados por não acreditar em João. Os líderes religiosos dizem que não sabem. Jesus disse que ele também não dirá a eles de onde sua autoridade vem.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Vendedores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Chefes dos sacerdotes</w:t>
      </w:r>
    </w:p>
    <w:p>
      <w:pPr>
        <w:pStyle w:val="ListBullet"/>
        <w:spacing w:line="240" w:lineRule="auto"/>
        <w:ind w:left="720"/>
      </w:pPr>
      <w:r>
        <w:rPr>
          <w:lang w:val="pt_PT" w:bidi="pt_PT"/>
        </w:rPr>
      </w:r>
      <w:r>
        <w:rPr>
          <w:lang w:val="pt_PT" w:bidi="pt_PT"/>
        </w:rPr>
        <w:t>Escribas</w:t>
      </w:r>
    </w:p>
    <w:p>
      <w:pPr>
        <w:pStyle w:val="ListBullet"/>
        <w:spacing w:line="240" w:lineRule="auto"/>
        <w:ind w:left="720"/>
      </w:pPr>
      <w:r>
        <w:rPr>
          <w:lang w:val="pt_PT" w:bidi="pt_PT"/>
        </w:rPr>
      </w:r>
      <w:r>
        <w:rPr>
          <w:lang w:val="pt_PT" w:bidi="pt_PT"/>
        </w:rPr>
        <w:t>Anciãos/líderes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chega a Jerusalém durante o tempo da celebração da Páscoa. Isso teria significado que milhares de pessoas estavam em Jerusalém no templo.</w:t>
      </w:r>
    </w:p>
    <w:p>
      <w:pPr/>
      <w:r>
        <w:rPr>
          <w:lang w:val="pt_PT" w:bidi="pt_PT"/>
        </w:rPr>
      </w:r>
      <w:r>
        <w:rPr>
          <w:lang w:val="pt_PT" w:bidi="pt_PT"/>
        </w:rPr>
        <w:t>Jesus chega ao templo em Jerusalém com uma multidão seguindo-o. Jesus expulsa os vendedores do pátio.</w:t>
      </w:r>
    </w:p>
    <w:p>
      <w:pPr/>
      <w:r>
        <w:rPr>
          <w:lang w:val="pt_PT" w:bidi="pt_PT"/>
        </w:rPr>
      </w:r>
      <w:r>
        <w:rPr>
          <w:lang w:val="pt_PT" w:bidi="pt_PT"/>
        </w:rPr>
        <w:t>É importante lembrar que Jesus e os vendedores estavam no pátio do templo onde os judeus permitiam que os gentios, ou não judeus, estivessem. Jesus não estava no templo em si.</w:t>
      </w:r>
    </w:p>
    <w:p>
      <w:pPr/>
      <w:r>
        <w:rPr>
          <w:lang w:val="pt_PT" w:bidi="pt_PT"/>
        </w:rPr>
      </w:r>
      <w:r>
        <w:rPr>
          <w:lang w:val="pt_PT" w:bidi="pt_PT"/>
        </w:rPr>
        <w:t>É importante lembrar que o propósito do templo era ser um lugar de oração a Deus.</w:t>
      </w:r>
    </w:p>
    <w:p>
      <w:pPr/>
      <w:r>
        <w:rPr>
          <w:lang w:val="pt_PT" w:bidi="pt_PT"/>
        </w:rPr>
      </w:r>
      <w:r>
        <w:rPr>
          <w:lang w:val="pt_PT" w:bidi="pt_PT"/>
        </w:rPr>
        <w:t>É importante lembrar que Jesus não está dizendo que o pátio do templo é uma caverna real quando ele menciona o covil de ladrões.</w:t>
      </w:r>
    </w:p>
    <w:p>
      <w:pPr/>
      <w:r>
        <w:rPr>
          <w:lang w:val="pt_PT" w:bidi="pt_PT"/>
        </w:rPr>
      </w:r>
      <w:r>
        <w:rPr>
          <w:lang w:val="pt_PT" w:bidi="pt_PT"/>
        </w:rPr>
        <w:t>Jesus está no meio do ensinamento quando os líderes religiosos judeus se aproximam dele para questioná-lo sobre sua autoridade.</w:t>
      </w:r>
    </w:p>
    <w:p>
      <w:pPr/>
      <w:r>
        <w:rPr>
          <w:lang w:val="pt_PT" w:bidi="pt_PT"/>
        </w:rPr>
      </w:r>
      <w:r>
        <w:rPr>
          <w:lang w:val="pt_PT" w:bidi="pt_PT"/>
        </w:rPr>
        <w:t>É importante lembrar que uma multidão cerca Jesus, e isso tornou muito difícil para os líderes religiosos prendê-lo sem causar problemas.</w:t>
      </w:r>
    </w:p>
    <w:p>
      <w:pPr/>
      <w:r>
        <w:rPr>
          <w:lang w:val="pt_PT" w:bidi="pt_PT"/>
        </w:rPr>
      </w:r>
      <w:r>
        <w:rPr>
          <w:lang w:val="pt_PT" w:bidi="pt_PT"/>
        </w:rPr>
        <w:t>É importante lembrar que os chefes dos sacerdotes, escribas e anciãos representam a liderança dos judeus. Quando eles perguntaram a Jesus quem lhe deu autoridade, sua autoridade não estava em questão.</w:t>
      </w:r>
    </w:p>
    <w:p>
      <w:pPr/>
      <w:r>
        <w:rPr>
          <w:lang w:val="pt_PT" w:bidi="pt_PT"/>
        </w:rPr>
      </w:r>
      <w:r>
        <w:rPr>
          <w:lang w:val="pt_PT" w:bidi="pt_PT"/>
        </w:rPr>
        <w:t>É importante lembrar que os sacerdotes herdavam sua autoridade de sua família. Os mestres da lei obtinham sua autoridade de sua educação, e a autoridade dos anciãos vinha de ter nascido em uma família de alto status. Mas Jesus não tinha um papel oficial no templo, então os líderes religiosos tentaram envergonhá-lo publicamente.</w:t>
      </w:r>
    </w:p>
    <w:p>
      <w:pPr/>
      <w:r>
        <w:rPr>
          <w:lang w:val="pt_PT" w:bidi="pt_PT"/>
        </w:rPr>
      </w:r>
      <w:r>
        <w:rPr>
          <w:lang w:val="pt_PT" w:bidi="pt_PT"/>
        </w:rPr>
        <w:t>Jesus responde a pergunta deles com uma pergunta. Ele pergunta de onde a autoridade de João veio.</w:t>
      </w:r>
    </w:p>
    <w:p>
      <w:pPr/>
      <w:r>
        <w:rPr>
          <w:lang w:val="pt_PT" w:bidi="pt_PT"/>
        </w:rPr>
      </w:r>
      <w:r>
        <w:rPr>
          <w:lang w:val="pt_PT" w:bidi="pt_PT"/>
        </w:rPr>
        <w:t>É importante lembrar que os líderes religiosos se reuniram apenas entre si para discutir a resposta à pergunta de Jesus. Jesus não era uma parte de sua conversa.</w:t>
      </w:r>
    </w:p>
    <w:p>
      <w:pPr/>
      <w:r>
        <w:rPr>
          <w:lang w:val="pt_PT" w:bidi="pt_PT"/>
        </w:rPr>
      </w:r>
      <w:r>
        <w:rPr>
          <w:lang w:val="pt_PT" w:bidi="pt_PT"/>
        </w:rPr>
        <w:t>É importante lembrar que a multidão acreditava que João era um profeta, ou mensageiro de Deus, mas os líderes religiosos não acreditavam.</w:t>
      </w:r>
    </w:p>
    <w:p>
      <w:pPr/>
      <w:r>
        <w:rPr>
          <w:lang w:val="pt_PT" w:bidi="pt_PT"/>
        </w:rPr>
      </w:r>
      <w:r>
        <w:rPr>
          <w:lang w:val="pt_PT" w:bidi="pt_PT"/>
        </w:rPr>
        <w:t>Os líderes religiosos dizem que não sabem. Jesus também diz que ele não responderá.</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Vendedores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Chefes dos sacerdotes</w:t>
      </w:r>
    </w:p>
    <w:p>
      <w:pPr>
        <w:pStyle w:val="ListBullet"/>
        <w:spacing w:line="240" w:lineRule="auto"/>
        <w:ind w:left="720"/>
      </w:pPr>
      <w:r>
        <w:rPr>
          <w:lang w:val="pt_PT" w:bidi="pt_PT"/>
        </w:rPr>
      </w:r>
      <w:r>
        <w:rPr>
          <w:lang w:val="pt_PT" w:bidi="pt_PT"/>
        </w:rPr>
        <w:t>Mestres da lei (escribas)</w:t>
      </w:r>
    </w:p>
    <w:p>
      <w:pPr>
        <w:pStyle w:val="ListBullet"/>
        <w:spacing w:line="240" w:lineRule="auto"/>
        <w:ind w:left="720"/>
      </w:pPr>
      <w:r>
        <w:rPr>
          <w:lang w:val="pt_PT" w:bidi="pt_PT"/>
        </w:rPr>
      </w:r>
      <w:r>
        <w:rPr>
          <w:lang w:val="pt_PT" w:bidi="pt_PT"/>
        </w:rPr>
        <w:t>Anciãos/líderes</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Jesus, seus discípulos e uma grande multidão entrando nos pátios do templo onde gentios ou não judeus eram permitidos estar.</w:t>
      </w:r>
    </w:p>
    <w:p>
      <w:pPr/>
      <w:r>
        <w:rPr>
          <w:lang w:val="pt_PT" w:bidi="pt_PT"/>
        </w:rPr>
      </w:r>
      <w:r>
        <w:rPr>
          <w:lang w:val="pt_PT" w:bidi="pt_PT"/>
        </w:rPr>
        <w:t>Certifique-se de que a equipe encene Jesus forçando os vendedores a deixar o pátio e os criticando chamando-os de ladrões.</w:t>
      </w:r>
    </w:p>
    <w:p>
      <w:pPr/>
      <w:r>
        <w:rPr>
          <w:lang w:val="pt_PT" w:bidi="pt_PT"/>
        </w:rPr>
      </w:r>
      <w:r>
        <w:rPr>
          <w:lang w:val="pt_PT" w:bidi="pt_PT"/>
        </w:rPr>
        <w:t>Certifique-se de que a equipe encene muitas pessoas ouvindo avidamente tudo o que Jesus ensina.</w:t>
      </w:r>
    </w:p>
    <w:p>
      <w:pPr/>
      <w:r>
        <w:rPr>
          <w:lang w:val="pt_PT" w:bidi="pt_PT"/>
        </w:rPr>
      </w:r>
      <w:r>
        <w:rPr>
          <w:lang w:val="pt_PT" w:bidi="pt_PT"/>
        </w:rPr>
        <w:t>Certifique-se de que a equipe encene os líderes religiosos forçando seu caminho através da multidão para alcançar Jesus.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entrando nos pátios do templo e vendo comerciantes que vendem animais às pessoas que querem fazer sacrifícios. Jesus força os vendedores a sair e diz que eles tornaram o templo de Deus um covil de ladrões. Jesus disse que o templo deveria ser um lugar de oração.</w:t>
      </w:r>
    </w:p>
    <w:p>
      <w:pPr/>
      <w:r>
        <w:rPr>
          <w:lang w:val="pt_PT" w:bidi="pt_PT"/>
        </w:rPr>
      </w:r>
      <w:r>
        <w:rPr>
          <w:lang w:val="pt_PT" w:bidi="pt_PT"/>
        </w:rPr>
        <w:t>Pare a ação: pergunte ao ator que está interpretando os comerciantes: “Como vocês se sentem?” Você pode ouvir coisas como: “Por que Jesus está tão zangado? Sempre vendemos animais aqui”, “Envergonhado. Faço as pessoas pensarem que seus sacrifícios não são bons o suficiente para que elas comprem minhas coisas”, e “Com medo. Esse homem fala com autoridade”. Pergunte ao ator que está interpretando Jesus: “Como você se sente?” Você pode ouvir coisas como: “Irado. As pessoas vêm para obedecer a meu Pai e então aproveitam delas”, “Chateado. Esse não é o propósito da casa de meu Pai. Eles estão desrespeitando-o”, e “Os líderes religiosos não estão cuidando da casa de meu Pai ou seu povo. É hora para uma mudança”. Reinicie a encenação.</w:t>
      </w:r>
    </w:p>
    <w:p>
      <w:pPr/>
      <w:r>
        <w:rPr>
          <w:lang w:val="pt_PT" w:bidi="pt_PT"/>
        </w:rPr>
      </w:r>
      <w:r>
        <w:rPr>
          <w:lang w:val="pt_PT" w:bidi="pt_PT"/>
        </w:rPr>
        <w:t>Encene Jesus voltando aos pátios do templo para ensinar todos os dias. Um dia, os líderes religiosos se aproximam dele. Eles atravessam a multidão e perguntam a Jesus com qual autoridade ele está ensinando. Eles perguntam a Jesus quem lhe deu essa autoridade. Jesus pergunta quem deu autoridade a João. Os líderes religiosos discutem entre si como responder.</w:t>
      </w:r>
    </w:p>
    <w:p>
      <w:pPr/>
      <w:r>
        <w:rPr>
          <w:lang w:val="pt_PT" w:bidi="pt_PT"/>
        </w:rPr>
      </w:r>
      <w:r>
        <w:rPr>
          <w:lang w:val="pt_PT" w:bidi="pt_PT"/>
        </w:rPr>
        <w:t xml:space="preserve">Pare a ação e pergunte ao ator que está interpretando a multidão: “Como você se sente?” Você pode ouvir coisas como: “Chocado! Por que os líderes religiosos estão tão zangados? Eles não entendem o reino de Deus?”. “Com medo. Se Jesus responde errado, ele pode estar em apuros”, e “Curioso. O que os líderes religiosos dirão?”. Pergunte aos atores que estão interpretando os líderes religiosos: “Como vocês se sentem?”. Você pode ouvir coisas como: “Irado. Como ele sempre evita responder?”. “Em pânico. Não há uma boa maneira de responder”, e “Nervoso. Pensei que tinha certeza que ele responderia errado e ficaria envergonhado. Agora a multidão está esperando nossa resposta!”. Reinicie a cena. </w:t>
      </w:r>
    </w:p>
    <w:p>
      <w:pPr/>
      <w:r>
        <w:rPr>
          <w:lang w:val="pt_PT" w:bidi="pt_PT"/>
        </w:rPr>
      </w:r>
      <w:r>
        <w:rPr>
          <w:lang w:val="pt_PT" w:bidi="pt_PT"/>
        </w:rPr>
        <w:t>Encene os líderes religiosos decidindo responder que eles não sabem de onde vinha a autoridade de João, porque eles têm medo da reação das pessoas. Jesus diz que ele também não responderá.</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entra nos pátios do </w:t>
      </w:r>
      <w:r>
        <w:rPr>
          <w:b/>
          <w:lang w:val="pt_PT" w:bidi="pt_PT"/>
        </w:rPr>
        <w:t>templo</w:t>
      </w:r>
      <w:r>
        <w:rPr>
          <w:lang w:val="pt_PT" w:bidi="pt_PT"/>
        </w:rPr>
        <w:t xml:space="preserve"> em </w:t>
      </w:r>
      <w:r>
        <w:rPr>
          <w:b/>
          <w:lang w:val="pt_PT" w:bidi="pt_PT"/>
        </w:rPr>
        <w:t>Jerusalém</w:t>
      </w:r>
      <w:r>
        <w:rPr>
          <w:lang w:val="pt_PT" w:bidi="pt_PT"/>
        </w:rPr>
        <w:t xml:space="preserve">. Pátios do templo refere-se ao local do templo onde judeus e não judeus eram permitidos estar. Jesus não estava no templo em si. O templo era o lugar onde Deus vivia entre os judeus e onde os sacerdotes faziam sacrifícios em nome do povo a Deus. Certifique-se de traduzir templo da mesma maneira que você traduziu em passagens anteriores. </w:t>
      </w:r>
      <w:r>
        <w:rPr>
          <w:b/>
          <w:lang w:val="pt_PT" w:bidi="pt_PT"/>
        </w:rPr>
        <w:t>templo</w:t>
      </w:r>
      <w:r>
        <w:rPr>
          <w:lang w:val="pt_PT" w:bidi="pt_PT"/>
        </w:rPr>
        <w:t xml:space="preserve"> está no Glossário Mestre.</w:t>
      </w:r>
    </w:p>
    <w:p>
      <w:pPr/>
      <w:r>
        <w:rPr>
          <w:lang w:val="pt_PT" w:bidi="pt_PT"/>
        </w:rPr>
      </w:r>
      <w:r>
        <w:rPr>
          <w:lang w:val="pt_PT" w:bidi="pt_PT"/>
        </w:rPr>
        <w:t>Pare e mostre uma imagem do templo e dos pátios onde os vendedores estavam localizados, se você ainda não o fez.</w:t>
      </w:r>
    </w:p>
    <w:p>
      <w:pPr/>
      <w:r>
        <w:rPr>
          <w:lang w:val="pt_PT" w:bidi="pt_PT"/>
        </w:rPr>
      </w:r>
      <w:r>
        <w:rPr>
          <w:lang w:val="pt_PT" w:bidi="pt_PT"/>
        </w:rPr>
        <w:t xml:space="preserve">Os comerciantes geralmente ficavam nos pátios vendendo animais e outros itens a pessoas que vinham para fazer sacrifícios a Deus. Jesus os expulsa e diz que a casa de Deus será uma </w:t>
      </w:r>
      <w:r>
        <w:rPr>
          <w:b/>
          <w:lang w:val="pt_PT" w:bidi="pt_PT"/>
        </w:rPr>
        <w:t>casa de oração</w:t>
      </w:r>
      <w:r>
        <w:rPr>
          <w:lang w:val="pt_PT" w:bidi="pt_PT"/>
        </w:rPr>
        <w:t xml:space="preserve">. Casa de Deus refere-se ao templo e oração refere-se a falar com Deus. Certifique-se de traduzir oração da mesma maneira que você já traduziu antes. </w:t>
      </w:r>
      <w:r>
        <w:rPr>
          <w:b/>
          <w:lang w:val="pt_PT" w:bidi="pt_PT"/>
        </w:rPr>
        <w:t>Perdoar</w:t>
      </w:r>
      <w:r>
        <w:rPr>
          <w:lang w:val="pt_PT" w:bidi="pt_PT"/>
        </w:rPr>
        <w:t xml:space="preserve"> está no Glossário Mestre.</w:t>
      </w:r>
    </w:p>
    <w:p>
      <w:pPr/>
      <w:r>
        <w:rPr>
          <w:lang w:val="pt_PT" w:bidi="pt_PT"/>
        </w:rPr>
      </w:r>
      <w:r>
        <w:rPr>
          <w:lang w:val="pt_PT" w:bidi="pt_PT"/>
        </w:rPr>
        <w:t xml:space="preserve">Jesus ensina todos os dias no templo, mas os líderes religiosos estão tentando encontrar uma maneira de matá-lo. Os </w:t>
      </w:r>
      <w:r>
        <w:rPr>
          <w:b/>
          <w:lang w:val="pt_PT" w:bidi="pt_PT"/>
        </w:rPr>
        <w:t>principais sacerdotes</w:t>
      </w:r>
      <w:r>
        <w:rPr>
          <w:lang w:val="pt_PT" w:bidi="pt_PT"/>
        </w:rPr>
        <w:t xml:space="preserve">, </w:t>
      </w:r>
      <w:r>
        <w:rPr>
          <w:b/>
          <w:lang w:val="pt_PT" w:bidi="pt_PT"/>
        </w:rPr>
        <w:t>mestres da lei</w:t>
      </w:r>
      <w:r>
        <w:rPr>
          <w:lang w:val="pt_PT" w:bidi="pt_PT"/>
        </w:rPr>
        <w:t xml:space="preserve"> e os </w:t>
      </w:r>
      <w:r>
        <w:rPr>
          <w:b/>
          <w:lang w:val="pt_PT" w:bidi="pt_PT"/>
        </w:rPr>
        <w:t>anciãos</w:t>
      </w:r>
      <w:r>
        <w:rPr>
          <w:lang w:val="pt_PT" w:bidi="pt_PT"/>
        </w:rPr>
        <w:t xml:space="preserve"> judeus se aproximam de Jesus. Os principais sacerdotes faziam sacrifícios em nome do povo a Deus e eram líderes de outros sacerdotes. Eles trabalhavam permanentemente no templo. Os mestres da lei, também chamados de escribas, estudavam, interpretavam e ensinavam a lei de Deus. Anciãos refere-se a um grupo de líderes na sociedade judaica. Eles eram os cabeças de famílias importantes. Esses três grupos representavam o Sinédrio, ou os líderes de Israel. Certifique-se de traduzir chefes dos sacerdotes, mestres da lei e anciãos da mesma maneira que você já traduziu antes. Todos os três termos, </w:t>
      </w:r>
      <w:r>
        <w:rPr>
          <w:b/>
          <w:lang w:val="pt_PT" w:bidi="pt_PT"/>
        </w:rPr>
        <w:t>chefes dos sacerdotes</w:t>
      </w:r>
      <w:r>
        <w:rPr>
          <w:lang w:val="pt_PT" w:bidi="pt_PT"/>
        </w:rPr>
        <w:t xml:space="preserve">, </w:t>
      </w:r>
      <w:r>
        <w:rPr>
          <w:b/>
          <w:lang w:val="pt_PT" w:bidi="pt_PT"/>
        </w:rPr>
        <w:t>mestres da lei</w:t>
      </w:r>
      <w:r>
        <w:rPr>
          <w:lang w:val="pt_PT" w:bidi="pt_PT"/>
        </w:rPr>
        <w:t xml:space="preserve"> e </w:t>
      </w:r>
      <w:r>
        <w:rPr>
          <w:b/>
          <w:lang w:val="pt_PT" w:bidi="pt_PT"/>
        </w:rPr>
        <w:t>anciãos</w:t>
      </w:r>
      <w:r>
        <w:rPr>
          <w:lang w:val="pt_PT" w:bidi="pt_PT"/>
        </w:rPr>
        <w:t>, estão no Glossário Mestre.</w:t>
      </w:r>
    </w:p>
    <w:p>
      <w:pPr/>
      <w:r>
        <w:rPr>
          <w:lang w:val="pt_PT" w:bidi="pt_PT"/>
        </w:rPr>
      </w:r>
      <w:r>
        <w:rPr>
          <w:lang w:val="pt_PT" w:bidi="pt_PT"/>
        </w:rPr>
        <w:t xml:space="preserve">Jesus está pregando o </w:t>
      </w:r>
      <w:r>
        <w:rPr>
          <w:b/>
          <w:lang w:val="pt_PT" w:bidi="pt_PT"/>
        </w:rPr>
        <w:t>evangelho</w:t>
      </w:r>
      <w:r>
        <w:rPr>
          <w:lang w:val="pt_PT" w:bidi="pt_PT"/>
        </w:rPr>
        <w:t xml:space="preserve"> ou ensinando as </w:t>
      </w:r>
      <w:r>
        <w:rPr>
          <w:b/>
          <w:lang w:val="pt_PT" w:bidi="pt_PT"/>
        </w:rPr>
        <w:t>boas novas</w:t>
      </w:r>
      <w:r>
        <w:rPr>
          <w:lang w:val="pt_PT" w:bidi="pt_PT"/>
        </w:rPr>
        <w:t xml:space="preserve"> às pessoas. Evangelho refere-se a contar às pessoas sobre o reino de Deus, ou Deus vindo para governar nos corações de seu povo por meio de Jesus. Certifique-se de traduzir evangelho da mesma maneira que você já o fez. </w:t>
      </w:r>
      <w:r>
        <w:rPr>
          <w:b/>
          <w:lang w:val="pt_PT" w:bidi="pt_PT"/>
        </w:rPr>
        <w:t>Evangelho</w:t>
      </w:r>
      <w:r>
        <w:rPr>
          <w:lang w:val="pt_PT" w:bidi="pt_PT"/>
        </w:rPr>
        <w:t xml:space="preserve"> está no Glossário Mestre.</w:t>
      </w:r>
    </w:p>
    <w:p>
      <w:pPr/>
      <w:r>
        <w:rPr>
          <w:lang w:val="pt_PT" w:bidi="pt_PT"/>
        </w:rPr>
      </w:r>
      <w:r>
        <w:rPr>
          <w:lang w:val="pt_PT" w:bidi="pt_PT"/>
        </w:rPr>
        <w:t xml:space="preserve">Os líderes religiosos perguntam a Jesus com qual </w:t>
      </w:r>
      <w:r>
        <w:rPr>
          <w:b/>
          <w:lang w:val="pt_PT" w:bidi="pt_PT"/>
        </w:rPr>
        <w:t>autoridade</w:t>
      </w:r>
      <w:r>
        <w:rPr>
          <w:lang w:val="pt_PT" w:bidi="pt_PT"/>
        </w:rPr>
        <w:t xml:space="preserve"> ele está ensinando e quem lhe deu essa autoridade? Autoridade se refere ao direito dado a alguém para agir. Nesse caso, os líderes religiosos sugerem que Deus não deu autoridade a Jesus para ensinar e representar Deus. Traduza autoridade da mesma maneira que você já o fez. </w:t>
      </w:r>
      <w:r>
        <w:rPr>
          <w:b/>
          <w:lang w:val="pt_PT" w:bidi="pt_PT"/>
        </w:rPr>
        <w:t>Autoridade</w:t>
      </w:r>
      <w:r>
        <w:rPr>
          <w:lang w:val="pt_PT" w:bidi="pt_PT"/>
        </w:rPr>
        <w:t xml:space="preserve"> está no Glossário Mestre.</w:t>
      </w:r>
    </w:p>
    <w:p>
      <w:pPr/>
      <w:r>
        <w:rPr>
          <w:lang w:val="pt_PT" w:bidi="pt_PT"/>
        </w:rPr>
      </w:r>
      <w:r>
        <w:rPr>
          <w:lang w:val="pt_PT" w:bidi="pt_PT"/>
        </w:rPr>
        <w:t xml:space="preserve">Jesus responde perguntando a eles quem deu a João a autoridade para batizar. O </w:t>
      </w:r>
      <w:r>
        <w:rPr>
          <w:b/>
          <w:lang w:val="pt_PT" w:bidi="pt_PT"/>
        </w:rPr>
        <w:t>batismo</w:t>
      </w:r>
      <w:r>
        <w:rPr>
          <w:lang w:val="pt_PT" w:bidi="pt_PT"/>
        </w:rPr>
        <w:t xml:space="preserve"> de João refere-se a lavar cerimonialmente alguém em água para mostrar que ele havia parado de pecar e queria obedecer a Deus. Certifique-se de traduzir batismo da mesma maneira que você já o fez. </w:t>
      </w:r>
      <w:r>
        <w:rPr>
          <w:b/>
          <w:lang w:val="pt_PT" w:bidi="pt_PT"/>
        </w:rPr>
        <w:t>Batismo</w:t>
      </w:r>
      <w:r>
        <w:rPr>
          <w:lang w:val="pt_PT" w:bidi="pt_PT"/>
        </w:rPr>
        <w:t xml:space="preserve"> está no Glossário Mestre.</w:t>
      </w:r>
    </w:p>
    <w:p>
      <w:pPr/>
      <w:r>
        <w:rPr>
          <w:lang w:val="pt_PT" w:bidi="pt_PT"/>
        </w:rPr>
      </w:r>
      <w:r>
        <w:rPr>
          <w:lang w:val="pt_PT" w:bidi="pt_PT"/>
        </w:rPr>
        <w:t xml:space="preserve">Jesus pergunta se a autoridade de João vinha do </w:t>
      </w:r>
      <w:r>
        <w:rPr>
          <w:b/>
          <w:lang w:val="pt_PT" w:bidi="pt_PT"/>
        </w:rPr>
        <w:t>céu</w:t>
      </w:r>
      <w:r>
        <w:rPr>
          <w:lang w:val="pt_PT" w:bidi="pt_PT"/>
        </w:rPr>
        <w:t xml:space="preserve"> ou das pessoas. Aqui, céu refere-se ao próprio Deus, uma vez que muitas vezes os judeus não se referiam a Deus diretamente por respeito. Traduza céu da mesma maneira que você tem traduzido nas passagens anteriores. </w:t>
      </w:r>
      <w:r>
        <w:rPr>
          <w:b/>
          <w:lang w:val="pt_PT" w:bidi="pt_PT"/>
        </w:rPr>
        <w:t>Céu</w:t>
      </w:r>
      <w:r>
        <w:rPr>
          <w:lang w:val="pt_PT" w:bidi="pt_PT"/>
        </w:rPr>
        <w:t xml:space="preserve"> está do Glossário Mestre.</w:t>
      </w:r>
    </w:p>
    <w:p>
      <w:pPr/>
      <w:r>
        <w:rPr>
          <w:lang w:val="pt_PT" w:bidi="pt_PT"/>
        </w:rPr>
      </w:r>
      <w:r>
        <w:rPr>
          <w:lang w:val="pt_PT" w:bidi="pt_PT"/>
        </w:rPr>
        <w:t xml:space="preserve">Os líderes religiosos não queriam dizer que a autoridade de João vinha das pessoas porque a multidão acreditava que João era um </w:t>
      </w:r>
      <w:r>
        <w:rPr>
          <w:b/>
          <w:lang w:val="pt_PT" w:bidi="pt_PT"/>
        </w:rPr>
        <w:t>profeta</w:t>
      </w:r>
      <w:r>
        <w:rPr>
          <w:lang w:val="pt_PT" w:bidi="pt_PT"/>
        </w:rPr>
        <w:t xml:space="preserve">, ou mensageiro de Deus. Se os líderes dissessem isso, então a palavra de Deus dizia que as pessoas poderiam apedrejá-los. Traduza profeta da mesma maneira que você traduziu antes. </w:t>
      </w:r>
      <w:r>
        <w:rPr>
          <w:b/>
          <w:lang w:val="pt_PT" w:bidi="pt_PT"/>
        </w:rPr>
        <w:t>Profeta</w:t>
      </w:r>
      <w:r>
        <w:rPr>
          <w:lang w:val="pt_PT" w:bidi="pt_PT"/>
        </w:rPr>
        <w:t xml:space="preserve"> está no Glossário Mestre.</w:t>
      </w:r>
    </w:p>
    <w:p>
      <w:pPr/>
      <w:r>
        <w:rPr>
          <w:lang w:val="pt_PT" w:bidi="pt_PT"/>
        </w:rPr>
      </w:r>
      <w:r>
        <w:rPr>
          <w:lang w:val="pt_PT" w:bidi="pt_PT"/>
        </w:rPr>
        <w:t>Em vez disso, os líderes dizem que não sabem e Jesus diz que ele também não responderá.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20:9–19</w:t>
      </w:r>
      <w:r>
        <w:rPr>
          <w:lang w:val="pt_PT" w:bidi="pt_PT"/>
        </w:rPr>
      </w:r>
    </w:p>
    <w:p>
      <w:pPr>
        <w:pStyle w:val="Heading3"/>
      </w:pPr>
      <w:r>
        <w:rPr>
          <w:lang w:val="pt_PT" w:bidi="pt_PT"/>
        </w:rPr>
        <w:t>Ouvir e Sentir</w:t>
      </w:r>
    </w:p>
    <w:p>
      <w:pPr/>
      <w:r>
        <w:rPr>
          <w:lang w:val="pt_PT" w:bidi="pt_PT"/>
        </w:rPr>
      </w:r>
      <w:r>
        <w:rPr>
          <w:lang w:val="pt_PT" w:bidi="pt_PT"/>
        </w:rPr>
        <w:t>Ouça Lucas 20.9–19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Jesus estava ensinando no templo e os líderes religiosos o confrontaram. Eles perguntaram a ele quem lhe deu a autoridade para ensinar. Jesus perguntou a eles quem deu autoridade a João, mas eles não puderam responder. Agora, Jesus conta uma parábola para continuar respondendo à pergunta dos líderes religiosos. Os líderes religiosos querem prendê-lo, mas eles têm medo da reação das pessoas.</w:t>
      </w:r>
    </w:p>
    <w:p>
      <w:pPr/>
      <w:r>
        <w:rPr>
          <w:lang w:val="pt_PT" w:bidi="pt_PT"/>
        </w:rPr>
      </w:r>
      <w:r>
        <w:rPr>
          <w:lang w:val="pt_PT" w:bidi="pt_PT"/>
        </w:rPr>
        <w:t>Depois de ser confrontado pelos líderes religiosos, Jesus responde a sua pergunta sobre autoridade contando uma parábola, ou história curta. Jesus conta a história à multidão e aos líderes religiosos que estavam por perto. Na história, um homem é dono de uma vinha, ou uma fazenda usada para cultivar videiras que produziam uvas. As uvas são frutas pequenas e doces que poderiam ser vendidas ou usadas para produzir vinho.</w:t>
      </w:r>
    </w:p>
    <w:p>
      <w:pPr/>
      <w:r>
        <w:rPr>
          <w:lang w:val="pt_PT" w:bidi="pt_PT"/>
        </w:rPr>
      </w:r>
      <w:r>
        <w:rPr>
          <w:lang w:val="pt_PT" w:bidi="pt_PT"/>
        </w:rPr>
        <w:t>Pare e mostre à sua equipe uma imagem de uma vinha e videiras onde são cultivadas.</w:t>
      </w:r>
    </w:p>
    <w:p>
      <w:pPr/>
      <w:r>
        <w:rPr>
          <w:lang w:val="pt_PT" w:bidi="pt_PT"/>
        </w:rPr>
      </w:r>
      <w:r>
        <w:rPr>
          <w:lang w:val="pt_PT" w:bidi="pt_PT"/>
        </w:rPr>
        <w:t>O proprietário aluga a terra a arrendatários, ou homens que cultivam sua terra e dão a ele uma parte do lucro. “Quando o tempo veio” refere-se ao tempo em que as uvas estavam prontas para a colheita. Três vezes o proprietário envia alguém para coletar sua parte, mas os arrendatários maltratam cada um de seus servos. Eles enviam os servos para longe da vinha “com as mãos vazias”, ou sem uvas. Cada servo é tratado pior do que o último servo. Ao tratar os servos vergonhosamente, os homens também estavam tratando o proprietário com desrespeito. O proprietário faz uma pergunta a si mesmo tentando decidir o que ele deveria fazer. Ele decide enviar seu único filho, a quem ele amava, para coletar o lucro. O proprietário pensa que os arrendatários podem respeitá-lo, uma vez que seu filho tinha autoridade para representar o proprietário. Mas os arrendatários veem o filho chegando, o arrastam para fora da vinha e o matam. Os arrendatários sabiam que o filho herdaria a vinha de seu pai, então eles pensaram que ao matá-lo eles seriam donos da vinha.</w:t>
      </w:r>
    </w:p>
    <w:p>
      <w:pPr/>
      <w:r>
        <w:rPr>
          <w:lang w:val="pt_PT" w:bidi="pt_PT"/>
        </w:rPr>
      </w:r>
      <w:r>
        <w:rPr>
          <w:lang w:val="pt_PT" w:bidi="pt_PT"/>
        </w:rPr>
        <w:t>As pessoas reagem à história de Jesus dizendo que esperavam que isso nunca tivesse acontecido. Embora não saibamos exatamente o que eles não queriam que acontecesse, eles provavelmente ficaram horrorizados por os líderes religiosos poderem se tornar culpados de matar o filho de Deus e que Deus os puniria. Jesus olha diretamente para as pessoas porque ele quer que elas pensem cuidadosamente sobre sua resposta. Jesus faz uma pergunta: “Então qual é o significado do que está escrito…?”. para enfatizar que as Escrituras concordaram com o que ele disse sobre os líderes religiosos, mesmo que as pessoas pensassem que nunca poderia acontecer. Jesus quer que as pessoas percebam que o livro de Salmos previa o que aconteceria com ele no futuro. Jesus teve que ser rejeitado pelos líderes religiosos e morrer. “A pedra que os construtores rejeitaram se tornou uma pedra angular” é uma imagem verbal que se refere a Jesus como o Salvador Prometido. Os líderes judeus que rejeitam Jesus são como os construtores. Mas Deus usará Jesus como a pedra angular de sua casa. A pedra angular é a pedra mais importante e mais forte no canto exterior da casa. Esta palavra também pode significar uma pedra no topo de um arco da porta, o qual suporta a porta. Em ambos os casos, esta pedra é a mais importante para segurar a casa e torná-la forte.</w:t>
      </w:r>
    </w:p>
    <w:p>
      <w:pPr/>
      <w:r>
        <w:rPr>
          <w:lang w:val="pt_PT" w:bidi="pt_PT"/>
        </w:rPr>
      </w:r>
      <w:r>
        <w:rPr>
          <w:lang w:val="pt_PT" w:bidi="pt_PT"/>
        </w:rPr>
        <w:t>Pare e mostre à sua equipe um diagrama de uma pedra angular e onde ela foi usada em uma fundação de um edifício. Discuta com sua equipe, qual é a parte mais importante de um edifício em sua cultura?</w:t>
      </w:r>
    </w:p>
    <w:p>
      <w:pPr/>
      <w:r>
        <w:rPr>
          <w:lang w:val="pt_PT" w:bidi="pt_PT"/>
        </w:rPr>
      </w:r>
      <w:r>
        <w:rPr>
          <w:lang w:val="pt_PT" w:bidi="pt_PT"/>
        </w:rPr>
        <w:t>Jesus continua a se comparar a uma pedra. Ele diz que as pessoas que o rejeitam como o Salvador Prometido serão como uma pessoa que tropeça em uma pedra grande ou alguém que é esmagado por essa pedra. Em ambos os casos, a pessoa seria completamente destruída. Quando os líderes religiosos judeus ouvem isso, eles imediatamente querem prender Jesus e colocá-lo em julgamento.</w:t>
      </w:r>
    </w:p>
    <w:p>
      <w:pPr/>
      <w:r>
        <w:rPr>
          <w:lang w:val="pt_PT" w:bidi="pt_PT"/>
        </w:rPr>
      </w:r>
      <w:r>
        <w:rPr>
          <w:lang w:val="pt_PT" w:bidi="pt_PT"/>
        </w:rPr>
        <w:t>Embora Lucas não nos dê o significado da parábola, a maioria das pessoas acredita que a vinha representa Israel e o proprietário representa Deus. Os servos são como os profetas, ou mensageiros, que Deus enviou a Israel e Jesus é o único filho de Deus. Os arrendatários representam os líderes religiosos que eventualmente levariam à morte de Jesus. Jesus pergunta: “O que então…?”. para fazer com que seu público pense sobre como a história deveria terminar. Jesus responde à sua própria pergunta dizendo que o proprietário irá para sua fazenda e matará os arrendatários porque eles eram responsáveis por assassinar seu filho, uma pessoa inocente. O proprietário então daria sua vinha a outras pessoas que seriam mais fiéis a ele.</w:t>
      </w:r>
    </w:p>
    <w:p>
      <w:pPr/>
      <w:r>
        <w:rPr>
          <w:lang w:val="pt_PT" w:bidi="pt_PT"/>
        </w:rPr>
      </w:r>
      <w:r>
        <w:rPr>
          <w:lang w:val="pt_PT" w:bidi="pt_PT"/>
        </w:rPr>
        <w:t>Os líderes religiosos estavam zangados, porque eles sabiam que a parábola de Jesus se referia a eles como as pessoas más que mataram o filho de Deus. A parábola também sugeria que Deus os puniria por isso. Mas eles são incapazes de prender Jesus porque as pessoas o respeitavam. Os líderes religiosos não queriam que as pessoas se revoltassem contra eles.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conta uma história sobre um homem que aluga seu campo para alguns trabalhadores. O homem enviou três servos, mas todos eles foram maltratados. Então ele enviou seu único filho com a esperança de que os trabalhadores o respeitassem. Os trabalhadores matam o filho para manter a vinha. O proprietário retorna e mata os trabalhadores. Ele dá o campo a outros trabalhadores. O público protestou dizendo que esperava que uma coisa tão horrível nunca acontecesse.</w:t>
      </w:r>
    </w:p>
    <w:p>
      <w:pPr/>
      <w:r>
        <w:rPr>
          <w:lang w:val="pt_PT" w:bidi="pt_PT"/>
        </w:rPr>
      </w:r>
      <w:r>
        <w:rPr>
          <w:b/>
          <w:lang w:val="pt_PT" w:bidi="pt_PT"/>
        </w:rPr>
        <w:t>Segunda cena:</w:t>
      </w:r>
      <w:r>
        <w:rPr>
          <w:lang w:val="pt_PT" w:bidi="pt_PT"/>
        </w:rPr>
        <w:t xml:space="preserve"> Jesus olhou para eles e respondeu com a parte das Escrituras que previa sua morte. Ele fala sobre construtores rejeitando a rocha. Essa rocha se tornará a pedra angular, ou a pedra mais importante da casa que Deus está construindo. Algumas pessoas tropeçarão nessa rocha e a rocha cairá e esmagará outras pessoas. Os líderes religiosos estão zangados, porque eles entenderam que a história de Jesus se referia a eles. Eles querem prender Jesus imediatamente, mas eles não podem por causa da multidão.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Chefes dos sacerdotes</w:t>
      </w:r>
    </w:p>
    <w:p>
      <w:pPr>
        <w:pStyle w:val="ListBullet"/>
        <w:spacing w:line="240" w:lineRule="auto"/>
        <w:ind w:left="720"/>
      </w:pPr>
      <w:r>
        <w:rPr>
          <w:lang w:val="pt_PT" w:bidi="pt_PT"/>
        </w:rPr>
      </w:r>
      <w:r>
        <w:rPr>
          <w:lang w:val="pt_PT" w:bidi="pt_PT"/>
        </w:rPr>
        <w:t>Escribas</w:t>
      </w:r>
    </w:p>
    <w:p>
      <w:pPr>
        <w:pStyle w:val="ListBullet"/>
        <w:spacing w:line="240" w:lineRule="auto"/>
        <w:ind w:left="720"/>
      </w:pPr>
      <w:r>
        <w:rPr>
          <w:lang w:val="pt_PT" w:bidi="pt_PT"/>
        </w:rPr>
      </w:r>
      <w:r>
        <w:rPr>
          <w:lang w:val="pt_PT" w:bidi="pt_PT"/>
        </w:rPr>
        <w:t>Anciãos/líderes</w:t>
      </w:r>
    </w:p>
    <w:p>
      <w:pPr>
        <w:pStyle w:val="ListBullet"/>
        <w:spacing w:line="240" w:lineRule="auto"/>
        <w:ind w:left="720"/>
      </w:pPr>
      <w:r>
        <w:rPr>
          <w:lang w:val="pt_PT" w:bidi="pt_PT"/>
        </w:rPr>
      </w:r>
      <w:r>
        <w:rPr>
          <w:lang w:val="pt_PT" w:bidi="pt_PT"/>
        </w:rPr>
        <w:t>Proprietário do campo</w:t>
      </w:r>
    </w:p>
    <w:p>
      <w:pPr>
        <w:pStyle w:val="ListBullet"/>
        <w:spacing w:line="240" w:lineRule="auto"/>
        <w:ind w:left="720"/>
      </w:pPr>
      <w:r>
        <w:rPr>
          <w:lang w:val="pt_PT" w:bidi="pt_PT"/>
        </w:rPr>
      </w:r>
      <w:r>
        <w:rPr>
          <w:lang w:val="pt_PT" w:bidi="pt_PT"/>
        </w:rPr>
        <w:t>Arrendatários</w:t>
      </w:r>
    </w:p>
    <w:p>
      <w:pPr>
        <w:pStyle w:val="ListBullet"/>
        <w:spacing w:line="240" w:lineRule="auto"/>
        <w:ind w:left="720"/>
      </w:pPr>
      <w:r>
        <w:rPr>
          <w:lang w:val="pt_PT" w:bidi="pt_PT"/>
        </w:rPr>
      </w:r>
      <w:r>
        <w:rPr>
          <w:lang w:val="pt_PT" w:bidi="pt_PT"/>
        </w:rPr>
        <w:t>Primeiro servo</w:t>
      </w:r>
    </w:p>
    <w:p>
      <w:pPr>
        <w:pStyle w:val="ListBullet"/>
        <w:spacing w:line="240" w:lineRule="auto"/>
        <w:ind w:left="720"/>
      </w:pPr>
      <w:r>
        <w:rPr>
          <w:lang w:val="pt_PT" w:bidi="pt_PT"/>
        </w:rPr>
      </w:r>
      <w:r>
        <w:rPr>
          <w:lang w:val="pt_PT" w:bidi="pt_PT"/>
        </w:rPr>
        <w:t>Segundo servo</w:t>
      </w:r>
    </w:p>
    <w:p>
      <w:pPr>
        <w:pStyle w:val="ListBullet"/>
        <w:spacing w:line="240" w:lineRule="auto"/>
        <w:ind w:left="720"/>
      </w:pPr>
      <w:r>
        <w:rPr>
          <w:lang w:val="pt_PT" w:bidi="pt_PT"/>
        </w:rPr>
      </w:r>
      <w:r>
        <w:rPr>
          <w:lang w:val="pt_PT" w:bidi="pt_PT"/>
        </w:rPr>
        <w:t>Terceiro servo</w:t>
      </w:r>
    </w:p>
    <w:p>
      <w:pPr>
        <w:pStyle w:val="ListBullet"/>
        <w:spacing w:line="240" w:lineRule="auto"/>
        <w:ind w:left="720"/>
      </w:pPr>
      <w:r>
        <w:rPr>
          <w:lang w:val="pt_PT" w:bidi="pt_PT"/>
        </w:rPr>
      </w:r>
      <w:r>
        <w:rPr>
          <w:lang w:val="pt_PT" w:bidi="pt_PT"/>
        </w:rPr>
        <w:t>Filho</w:t>
      </w:r>
    </w:p>
    <w:p>
      <w:pPr>
        <w:pStyle w:val="ListBullet"/>
        <w:spacing w:line="240" w:lineRule="auto"/>
        <w:ind w:left="720"/>
      </w:pPr>
      <w:r>
        <w:rPr>
          <w:lang w:val="pt_PT" w:bidi="pt_PT"/>
        </w:rPr>
      </w:r>
      <w:r>
        <w:rPr>
          <w:lang w:val="pt_PT" w:bidi="pt_PT"/>
        </w:rPr>
        <w:t>Os construtores</w:t>
      </w:r>
    </w:p>
    <w:p>
      <w:pPr>
        <w:pStyle w:val="ListBullet"/>
        <w:spacing w:line="240" w:lineRule="auto"/>
        <w:ind w:left="720"/>
      </w:pPr>
      <w:r>
        <w:rPr>
          <w:lang w:val="pt_PT" w:bidi="pt_PT"/>
        </w:rPr>
      </w:r>
      <w:r>
        <w:rPr>
          <w:lang w:val="pt_PT" w:bidi="pt_PT"/>
        </w:rPr>
        <w:t>Rocha</w:t>
      </w:r>
    </w:p>
    <w:p>
      <w:pPr>
        <w:pStyle w:val="ListBullet"/>
        <w:spacing w:line="240" w:lineRule="auto"/>
        <w:ind w:left="720"/>
      </w:pPr>
      <w:r>
        <w:rPr>
          <w:lang w:val="pt_PT" w:bidi="pt_PT"/>
        </w:rPr>
      </w:r>
      <w:r>
        <w:rPr>
          <w:lang w:val="pt_PT" w:bidi="pt_PT"/>
        </w:rPr>
        <w:t>Pessoa que cai na rocha</w:t>
      </w:r>
    </w:p>
    <w:p>
      <w:pPr>
        <w:pStyle w:val="ListBullet"/>
        <w:spacing w:line="240" w:lineRule="auto"/>
        <w:ind w:left="720"/>
      </w:pPr>
      <w:r>
        <w:rPr>
          <w:lang w:val="pt_PT" w:bidi="pt_PT"/>
        </w:rPr>
      </w:r>
      <w:r>
        <w:rPr>
          <w:lang w:val="pt_PT" w:bidi="pt_PT"/>
        </w:rPr>
        <w:t>Pessoa que é esmagada pela rocha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se voltou para as pessoas. Essa ação de se voltar mostra que Jesus não está mais respondendo aos líderes judeus. Em vez disso, ele vai abordar a multidão sobre algo importante que lida com a pergunta pública dos líderes judeus. Jesus faz isso contando uma parábola.</w:t>
      </w:r>
    </w:p>
    <w:p>
      <w:pPr/>
      <w:r>
        <w:rPr>
          <w:lang w:val="pt_PT" w:bidi="pt_PT"/>
        </w:rPr>
      </w:r>
      <w:r>
        <w:rPr>
          <w:lang w:val="pt_PT" w:bidi="pt_PT"/>
        </w:rPr>
        <w:t>É importante lembrar que os servos representavam o mestre. Quando os arrendatários dos campos maltrataram os servos, foi como se eles maltratassem o mestre.</w:t>
      </w:r>
    </w:p>
    <w:p>
      <w:pPr/>
      <w:r>
        <w:rPr>
          <w:lang w:val="pt_PT" w:bidi="pt_PT"/>
        </w:rPr>
      </w:r>
      <w:r>
        <w:rPr>
          <w:lang w:val="pt_PT" w:bidi="pt_PT"/>
        </w:rPr>
        <w:t>É importante lembrar que o filho do proprietário do campo é enviado com a intenção de ser reconhecido como alguém com a autoridade do pai.</w:t>
      </w:r>
    </w:p>
    <w:p>
      <w:pPr/>
      <w:r>
        <w:rPr>
          <w:lang w:val="pt_PT" w:bidi="pt_PT"/>
        </w:rPr>
      </w:r>
      <w:r>
        <w:rPr>
          <w:lang w:val="pt_PT" w:bidi="pt_PT"/>
        </w:rPr>
        <w:t>Pare e discuta com sua equipe: o narrador fala sobre três servos indo para a vinha, e cada vez que eles vão eles são tratados pior. Isso nos faz imaginar a cada vez que o que acontecerá em seguida. Como vocês constrói esse tipo de suspense ou questionamento do que acontecerá em seguida em suas histórias? Você pode contar uma história como essa de sua cultura?</w:t>
      </w:r>
    </w:p>
    <w:p>
      <w:pPr/>
      <w:r>
        <w:rPr>
          <w:lang w:val="pt_PT" w:bidi="pt_PT"/>
        </w:rPr>
      </w:r>
      <w:r>
        <w:rPr>
          <w:lang w:val="pt_PT" w:bidi="pt_PT"/>
        </w:rPr>
        <w:t>É importante lembrar que a multidão entendeu o paralelo entre o proprietário e Deus, e os líderes religiosos e os inquilinos. As pessoas dizem que essa situação nunca acontecerá, porque as pessoas não pensaram que os líderes religiosos agiriam tão horrivelmente quanto os inquilinos na história.</w:t>
      </w:r>
    </w:p>
    <w:p>
      <w:pPr/>
      <w:r>
        <w:rPr>
          <w:lang w:val="pt_PT" w:bidi="pt_PT"/>
        </w:rPr>
      </w:r>
      <w:r>
        <w:rPr>
          <w:lang w:val="pt_PT" w:bidi="pt_PT"/>
        </w:rPr>
        <w:t>É importante lembrar que Jesus enfatiza sua resposta à multidão citando as Escrituras. A intenção de Jesus é que a multidão saiba que uma profecia já previu que os líderes religiosos rejeitarão Jesus.</w:t>
      </w:r>
    </w:p>
    <w:p>
      <w:pPr/>
      <w:r>
        <w:rPr>
          <w:lang w:val="pt_PT" w:bidi="pt_PT"/>
        </w:rPr>
      </w:r>
      <w:r>
        <w:rPr>
          <w:lang w:val="pt_PT" w:bidi="pt_PT"/>
        </w:rPr>
        <w:t>É importante lembrar que os judeus construíam suas casas com rochas. No processo de construir as casas, eles precisavam de uma rocha para ser a pedra angular que marca a localização e a orientação do edifício. Essa era a pedra mais importante.</w:t>
      </w:r>
    </w:p>
    <w:p>
      <w:pPr/>
      <w:r>
        <w:rPr>
          <w:lang w:val="pt_PT" w:bidi="pt_PT"/>
        </w:rPr>
      </w:r>
      <w:r>
        <w:rPr>
          <w:lang w:val="pt_PT" w:bidi="pt_PT"/>
        </w:rPr>
        <w:t>É importante lembrar que os líderes judeus entenderam que eles eram os homens maus na história que Jesus estava contando. Essa era a razão pela qual eles queriam prender Jesus imediatamente. Mas os líderes judeus não prenderam Jesus, porque eles tinham medo de como as pessoas reagiriam.</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duas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Chefes dos sacerdotes</w:t>
      </w:r>
    </w:p>
    <w:p>
      <w:pPr>
        <w:pStyle w:val="ListBullet"/>
        <w:spacing w:line="240" w:lineRule="auto"/>
        <w:ind w:left="720"/>
      </w:pPr>
      <w:r>
        <w:rPr>
          <w:lang w:val="pt_PT" w:bidi="pt_PT"/>
        </w:rPr>
      </w:r>
      <w:r>
        <w:rPr>
          <w:lang w:val="pt_PT" w:bidi="pt_PT"/>
        </w:rPr>
        <w:t>Mestres da lei/escribas</w:t>
      </w:r>
    </w:p>
    <w:p>
      <w:pPr>
        <w:pStyle w:val="ListBullet"/>
        <w:spacing w:line="240" w:lineRule="auto"/>
        <w:ind w:left="720"/>
      </w:pPr>
      <w:r>
        <w:rPr>
          <w:lang w:val="pt_PT" w:bidi="pt_PT"/>
        </w:rPr>
      </w:r>
      <w:r>
        <w:rPr>
          <w:lang w:val="pt_PT" w:bidi="pt_PT"/>
        </w:rPr>
        <w:t>Anciãos/líderes</w:t>
      </w:r>
    </w:p>
    <w:p>
      <w:pPr>
        <w:pStyle w:val="ListBullet"/>
        <w:spacing w:line="240" w:lineRule="auto"/>
        <w:ind w:left="720"/>
      </w:pPr>
      <w:r>
        <w:rPr>
          <w:lang w:val="pt_PT" w:bidi="pt_PT"/>
        </w:rPr>
      </w:r>
      <w:r>
        <w:rPr>
          <w:lang w:val="pt_PT" w:bidi="pt_PT"/>
        </w:rPr>
        <w:t>Proprietário do campo</w:t>
      </w:r>
    </w:p>
    <w:p>
      <w:pPr>
        <w:pStyle w:val="ListBullet"/>
        <w:spacing w:line="240" w:lineRule="auto"/>
        <w:ind w:left="720"/>
      </w:pPr>
      <w:r>
        <w:rPr>
          <w:lang w:val="pt_PT" w:bidi="pt_PT"/>
        </w:rPr>
      </w:r>
      <w:r>
        <w:rPr>
          <w:lang w:val="pt_PT" w:bidi="pt_PT"/>
        </w:rPr>
        <w:t>Arrendatários</w:t>
      </w:r>
    </w:p>
    <w:p>
      <w:pPr>
        <w:pStyle w:val="ListBullet"/>
        <w:spacing w:line="240" w:lineRule="auto"/>
        <w:ind w:left="720"/>
      </w:pPr>
      <w:r>
        <w:rPr>
          <w:lang w:val="pt_PT" w:bidi="pt_PT"/>
        </w:rPr>
      </w:r>
      <w:r>
        <w:rPr>
          <w:lang w:val="pt_PT" w:bidi="pt_PT"/>
        </w:rPr>
        <w:t>Primeiro servo</w:t>
      </w:r>
    </w:p>
    <w:p>
      <w:pPr>
        <w:pStyle w:val="ListBullet"/>
        <w:spacing w:line="240" w:lineRule="auto"/>
        <w:ind w:left="720"/>
      </w:pPr>
      <w:r>
        <w:rPr>
          <w:lang w:val="pt_PT" w:bidi="pt_PT"/>
        </w:rPr>
      </w:r>
      <w:r>
        <w:rPr>
          <w:lang w:val="pt_PT" w:bidi="pt_PT"/>
        </w:rPr>
        <w:t>Segundo servo</w:t>
      </w:r>
    </w:p>
    <w:p>
      <w:pPr>
        <w:pStyle w:val="ListBullet"/>
        <w:spacing w:line="240" w:lineRule="auto"/>
        <w:ind w:left="720"/>
      </w:pPr>
      <w:r>
        <w:rPr>
          <w:lang w:val="pt_PT" w:bidi="pt_PT"/>
        </w:rPr>
      </w:r>
      <w:r>
        <w:rPr>
          <w:lang w:val="pt_PT" w:bidi="pt_PT"/>
        </w:rPr>
        <w:t>Terceiro servo</w:t>
      </w:r>
    </w:p>
    <w:p>
      <w:pPr>
        <w:pStyle w:val="ListBullet"/>
        <w:spacing w:line="240" w:lineRule="auto"/>
        <w:ind w:left="720"/>
      </w:pPr>
      <w:r>
        <w:rPr>
          <w:lang w:val="pt_PT" w:bidi="pt_PT"/>
        </w:rPr>
      </w:r>
      <w:r>
        <w:rPr>
          <w:lang w:val="pt_PT" w:bidi="pt_PT"/>
        </w:rPr>
        <w:t>Filho</w:t>
      </w:r>
    </w:p>
    <w:p>
      <w:pPr>
        <w:pStyle w:val="ListBullet"/>
        <w:spacing w:line="240" w:lineRule="auto"/>
        <w:ind w:left="720"/>
      </w:pPr>
      <w:r>
        <w:rPr>
          <w:lang w:val="pt_PT" w:bidi="pt_PT"/>
        </w:rPr>
      </w:r>
      <w:r>
        <w:rPr>
          <w:lang w:val="pt_PT" w:bidi="pt_PT"/>
        </w:rPr>
        <w:t>Os construtores</w:t>
      </w:r>
    </w:p>
    <w:p>
      <w:pPr>
        <w:pStyle w:val="ListBullet"/>
        <w:spacing w:line="240" w:lineRule="auto"/>
        <w:ind w:left="720"/>
      </w:pPr>
      <w:r>
        <w:rPr>
          <w:lang w:val="pt_PT" w:bidi="pt_PT"/>
        </w:rPr>
      </w:r>
      <w:r>
        <w:rPr>
          <w:lang w:val="pt_PT" w:bidi="pt_PT"/>
        </w:rPr>
        <w:t>Rocha</w:t>
      </w:r>
    </w:p>
    <w:p>
      <w:pPr>
        <w:pStyle w:val="ListBullet"/>
        <w:spacing w:line="240" w:lineRule="auto"/>
        <w:ind w:left="720"/>
      </w:pPr>
      <w:r>
        <w:rPr>
          <w:lang w:val="pt_PT" w:bidi="pt_PT"/>
        </w:rPr>
      </w:r>
      <w:r>
        <w:rPr>
          <w:lang w:val="pt_PT" w:bidi="pt_PT"/>
        </w:rPr>
        <w:t>Pessoa que cai na rocha</w:t>
      </w:r>
    </w:p>
    <w:p>
      <w:pPr>
        <w:pStyle w:val="ListBullet"/>
        <w:spacing w:line="240" w:lineRule="auto"/>
        <w:ind w:left="720"/>
      </w:pPr>
      <w:r>
        <w:rPr>
          <w:lang w:val="pt_PT" w:bidi="pt_PT"/>
        </w:rPr>
      </w:r>
      <w:r>
        <w:rPr>
          <w:lang w:val="pt_PT" w:bidi="pt_PT"/>
        </w:rPr>
        <w:t>Pessoa que é esmagada pela rocha</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Jesus forçando os vendedores a deixar o pátio do templo.</w:t>
      </w:r>
    </w:p>
    <w:p>
      <w:pPr/>
      <w:r>
        <w:rPr>
          <w:lang w:val="pt_PT" w:bidi="pt_PT"/>
        </w:rPr>
      </w:r>
      <w:r>
        <w:rPr>
          <w:lang w:val="pt_PT" w:bidi="pt_PT"/>
        </w:rPr>
        <w:t>Certifique-se de que a equipe encene Jesus contando à multidão uma história. Os líderes religiosos ainda estão lá ouvindo o que Jesus está dizendo.</w:t>
      </w:r>
    </w:p>
    <w:p>
      <w:pPr/>
      <w:r>
        <w:rPr>
          <w:lang w:val="pt_PT" w:bidi="pt_PT"/>
        </w:rPr>
      </w:r>
      <w:r>
        <w:rPr>
          <w:lang w:val="pt_PT" w:bidi="pt_PT"/>
        </w:rPr>
        <w:t>Certifique-se de que a equipe encene a história enquanto Jesus a conta.</w:t>
      </w:r>
    </w:p>
    <w:p>
      <w:pPr/>
      <w:r>
        <w:rPr>
          <w:lang w:val="pt_PT" w:bidi="pt_PT"/>
        </w:rPr>
      </w:r>
      <w:r>
        <w:rPr>
          <w:lang w:val="pt_PT" w:bidi="pt_PT"/>
        </w:rPr>
        <w:t>Certifique-se de que a equipe encene a multidão questionando a si mesmos quando Jesus pergunta o que o proprietário do campo faria? Mas Jesus responde à sua própria pergunta.</w:t>
      </w:r>
    </w:p>
    <w:p>
      <w:pPr/>
      <w:r>
        <w:rPr>
          <w:lang w:val="pt_PT" w:bidi="pt_PT"/>
        </w:rPr>
      </w:r>
      <w:r>
        <w:rPr>
          <w:lang w:val="pt_PT" w:bidi="pt_PT"/>
        </w:rPr>
        <w:t>Certifique-se de que a equipe encene a multidão protestando contra a morte dos arrendatários do campo.</w:t>
      </w:r>
    </w:p>
    <w:p>
      <w:pPr/>
      <w:r>
        <w:rPr>
          <w:lang w:val="pt_PT" w:bidi="pt_PT"/>
        </w:rPr>
      </w:r>
      <w:r>
        <w:rPr>
          <w:lang w:val="pt_PT" w:bidi="pt_PT"/>
        </w:rPr>
        <w:t>Certifique-se de que a equipe encene os líderes religiosos ficando ofendidos porque eles perceberam que eram os agricultores maus na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se dirigindo às multidões agora em vez de aos líderes religiosos. Jesus conta uma história à multidão. Um proprietário de uma vinha a aluga a arrendatários e ele vai viver em outro país por muitos anos. Quando a plantação estava pronta para a colheita, o proprietário enviou um servo para coletar sua parte da colheita. Os arrendatários atacaram, espancaram e enviaram o servo de volta com nada.</w:t>
      </w:r>
    </w:p>
    <w:p>
      <w:pPr/>
      <w:r>
        <w:rPr>
          <w:lang w:val="pt_PT" w:bidi="pt_PT"/>
        </w:rPr>
      </w:r>
      <w:r>
        <w:rPr>
          <w:lang w:val="pt_PT" w:bidi="pt_PT"/>
        </w:rPr>
        <w:t>Pare a ação: pergunte ao ator que está interpretando o proprietário: “Como você se sente?”. Você pode ouvir coisas como: “Insultado! Por que eles tratariam meu servo assim?”. “Paciente. Darei a eles outra chance de fazer o que é certo”, e “Determinado. Certificarei que minha vinha seja devidamente cuidada”. Pergunte ao ator que interpreta um dos arrendatários: “Como você se sente?”. Você pode ouvir coisas como: “Orgulhoso. Ninguém pode me fazer dar parte da colheita”, “Ganancioso. A vinha é nossa agora”, e “Teimoso. Eu trabalhei no campo. Mereço todo o lucro!”. Reinicie a encenação.</w:t>
      </w:r>
    </w:p>
    <w:p>
      <w:pPr/>
      <w:r>
        <w:rPr>
          <w:lang w:val="pt_PT" w:bidi="pt_PT"/>
        </w:rPr>
      </w:r>
      <w:r>
        <w:rPr>
          <w:lang w:val="pt_PT" w:bidi="pt_PT"/>
        </w:rPr>
        <w:t>Encene o proprietário enviando um segundo servo. Os arrendatários insultaram e espancaram nesse servo. Eles enviaram o servo para longe com nada. O proprietário envia um terceiro servo. Os arrendatários feriram gravemente esse servo e então o perseguiram para longe.</w:t>
      </w:r>
    </w:p>
    <w:p>
      <w:pPr/>
      <w:r>
        <w:rPr>
          <w:lang w:val="pt_PT" w:bidi="pt_PT"/>
        </w:rPr>
      </w:r>
      <w:r>
        <w:rPr>
          <w:lang w:val="pt_PT" w:bidi="pt_PT"/>
        </w:rPr>
        <w:t>Pare a ação e pergunte ao ator que está interpretando os governantes: “Como vocês se sentem?” Você pode ouvir coisas como: “Esses são homens maus, como eles podem ferir alguém apenas por um pedaço de terra?”. “Não acho que essa história está falando sobre arrendatários judeus, porque isso seria muito vergonhoso”, e “Esses arrendatários têm que ser punidos”. Reinicie a encenação.</w:t>
      </w:r>
    </w:p>
    <w:p>
      <w:pPr/>
      <w:r>
        <w:rPr>
          <w:lang w:val="pt_PT" w:bidi="pt_PT"/>
        </w:rPr>
      </w:r>
      <w:r>
        <w:rPr>
          <w:lang w:val="pt_PT" w:bidi="pt_PT"/>
        </w:rPr>
        <w:t>Encene o proprietário perguntando a si mesmo o que ele deveria fazer. O proprietário está confiante de que os arrendatários respeitarão o filho que ele ama. Os arrendatários veem o herdeiro da terra chegando e decidem matá-lo para que eles pudessem manter a terra. Os arrendatários arrastaram o filho para fora da vinha e o mataram.</w:t>
      </w:r>
    </w:p>
    <w:p>
      <w:pPr/>
      <w:r>
        <w:rPr>
          <w:lang w:val="pt_PT" w:bidi="pt_PT"/>
        </w:rPr>
      </w:r>
      <w:r>
        <w:rPr>
          <w:lang w:val="pt_PT" w:bidi="pt_PT"/>
        </w:rPr>
        <w:t>Pare a ação: pergunte ao ator que está interpretando o proprietário: “Como você se sente?”. Você pode ouvir coisas como: “Triste, esses arrendatários mataram meu filho amado”, “Furioso, não posso deixar que eles fiquem com a terra”, e “Quero justiça; eles devem morrer”. Reinicie a encenação.</w:t>
      </w:r>
    </w:p>
    <w:p>
      <w:pPr/>
      <w:r>
        <w:rPr>
          <w:lang w:val="pt_PT" w:bidi="pt_PT"/>
        </w:rPr>
      </w:r>
      <w:r>
        <w:rPr>
          <w:lang w:val="pt_PT" w:bidi="pt_PT"/>
        </w:rPr>
        <w:t>Encene a multidão protestando dizendo que essas coisas terríveis nunca deveriam acontecer. Jesus cita as Escrituras explicando que essas coisas terríveis já foram previstas. Jesus diz que a rocha que foi rejeitada agora é a pedra angular. Qualquer um que tropeça nessa pedra será partido em pedaços. Se a rocha cai sobre alguém, ela esmagará essa pessoa.</w:t>
      </w:r>
    </w:p>
    <w:p>
      <w:pPr/>
      <w:r>
        <w:rPr>
          <w:lang w:val="pt_PT" w:bidi="pt_PT"/>
        </w:rPr>
      </w:r>
      <w:r>
        <w:rPr>
          <w:lang w:val="pt_PT" w:bidi="pt_PT"/>
        </w:rPr>
        <w:t>Pare a ação e pergunte ao ator que está interpretando os líderes religiosos: “Como vocês se sentem?”. Você pode ouvir coisas como: “Ofendido. Jesus está nos acusando de ser como esses agricultores maus?”. “Envergonhado. Jesus está dizendo publicamente que tratamos os mensageiros de Deus erroneamente e que nos tornaremos assassinos”, e “Determinado. Jesus precisa morrer o mais rápido possível. Ele está envenenando as mentes de nosso povo”. Reinicie a encenação.</w:t>
      </w:r>
    </w:p>
    <w:p>
      <w:pPr/>
      <w:r>
        <w:rPr>
          <w:lang w:val="pt_PT" w:bidi="pt_PT"/>
        </w:rPr>
      </w:r>
      <w:r>
        <w:rPr>
          <w:lang w:val="pt_PT" w:bidi="pt_PT"/>
        </w:rPr>
        <w:t>Quando os líderes religiosos ouviram isso eles queriam prender Jesus imediatamente porque eles sabiam que a história era sobre eles. Mas os líderes religiosos não poderiam fazer nada porque eles tinham medo das multidões.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nos pátios do templo cercado por uma multidão e líderes religiosos. Depois que os líderes religiosos questionam sua autoridade, Jesus se volta para a multidão e conta uma </w:t>
      </w:r>
      <w:r>
        <w:rPr>
          <w:b/>
          <w:lang w:val="pt_PT" w:bidi="pt_PT"/>
        </w:rPr>
        <w:t>parábola</w:t>
      </w:r>
      <w:r>
        <w:rPr>
          <w:lang w:val="pt_PT" w:bidi="pt_PT"/>
        </w:rPr>
        <w:t xml:space="preserve">, ou história curta que ensina um significado mais profundo sobre Deus. Certifique-se de traduzir parábola da mesma maneira que você já o fez. O termo </w:t>
      </w:r>
      <w:r>
        <w:rPr>
          <w:b/>
          <w:lang w:val="pt_PT" w:bidi="pt_PT"/>
        </w:rPr>
        <w:t>parábola</w:t>
      </w:r>
      <w:r>
        <w:rPr>
          <w:lang w:val="pt_PT" w:bidi="pt_PT"/>
        </w:rPr>
        <w:t xml:space="preserve"> está no Glossário Mestre.</w:t>
      </w:r>
    </w:p>
    <w:p>
      <w:pPr/>
      <w:r>
        <w:rPr>
          <w:lang w:val="pt_PT" w:bidi="pt_PT"/>
        </w:rPr>
      </w:r>
      <w:r>
        <w:rPr>
          <w:lang w:val="pt_PT" w:bidi="pt_PT"/>
        </w:rPr>
        <w:t xml:space="preserve">A parábola é sobre um homem que aluga sua </w:t>
      </w:r>
      <w:r>
        <w:rPr>
          <w:b/>
          <w:lang w:val="pt_PT" w:bidi="pt_PT"/>
        </w:rPr>
        <w:t>vinha</w:t>
      </w:r>
      <w:r>
        <w:rPr>
          <w:lang w:val="pt_PT" w:bidi="pt_PT"/>
        </w:rPr>
        <w:t xml:space="preserve"> para agricultores. Uma vinha refere-se a uma fazenda usada para cultivar videiras que produziam uvas. As uvas são frutas pequenas e doces que poderiam ser vendidas ou usadas para produzir </w:t>
      </w:r>
      <w:r>
        <w:rPr>
          <w:b/>
          <w:lang w:val="pt_PT" w:bidi="pt_PT"/>
        </w:rPr>
        <w:t>vinho</w:t>
      </w:r>
      <w:r>
        <w:rPr>
          <w:lang w:val="pt_PT" w:bidi="pt_PT"/>
        </w:rPr>
        <w:t xml:space="preserve">. Muitas vezes nas Escrituras, Israel foi comparado a uma vinha. Traduza vinhedo da mesma maneira que você já traduziu antes. </w:t>
      </w:r>
      <w:r>
        <w:rPr>
          <w:b/>
          <w:lang w:val="pt_PT" w:bidi="pt_PT"/>
        </w:rPr>
        <w:t>Vinha</w:t>
      </w:r>
      <w:r>
        <w:rPr>
          <w:lang w:val="pt_PT" w:bidi="pt_PT"/>
        </w:rPr>
        <w:t xml:space="preserve"> está no Glossário Mestre.</w:t>
      </w:r>
    </w:p>
    <w:p>
      <w:pPr/>
      <w:r>
        <w:rPr>
          <w:lang w:val="pt_PT" w:bidi="pt_PT"/>
        </w:rPr>
      </w:r>
      <w:r>
        <w:rPr>
          <w:lang w:val="pt_PT" w:bidi="pt_PT"/>
        </w:rPr>
        <w:t>Pare e mostre uma imagem de uma vinha e videiras onde uvas são cultivadas, se você ainda não o fez.</w:t>
      </w:r>
    </w:p>
    <w:p>
      <w:pPr/>
      <w:r>
        <w:rPr>
          <w:lang w:val="pt_PT" w:bidi="pt_PT"/>
        </w:rPr>
      </w:r>
      <w:r>
        <w:rPr>
          <w:lang w:val="pt_PT" w:bidi="pt_PT"/>
        </w:rPr>
        <w:t xml:space="preserve">O proprietário envia três </w:t>
      </w:r>
      <w:r>
        <w:rPr>
          <w:b/>
          <w:lang w:val="pt_PT" w:bidi="pt_PT"/>
        </w:rPr>
        <w:t>servos</w:t>
      </w:r>
      <w:r>
        <w:rPr>
          <w:lang w:val="pt_PT" w:bidi="pt_PT"/>
        </w:rPr>
        <w:t xml:space="preserve"> aos agricultores para coletar sua parte da colheita, mas os arrendatários espancam os servos e eles são enviados de volta para o proprietário sem uvas. Servo refere-se a um escravo, ou alguém que era propriedade de seu mestre. Eles viviam na casa do mestre e serviam às suas necessidades. Certifique-se de traduzir servo da mesma maneira que você já traduziu antes. </w:t>
      </w:r>
      <w:r>
        <w:rPr>
          <w:b/>
          <w:lang w:val="pt_PT" w:bidi="pt_PT"/>
        </w:rPr>
        <w:t>Servo</w:t>
      </w:r>
      <w:r>
        <w:rPr>
          <w:lang w:val="pt_PT" w:bidi="pt_PT"/>
        </w:rPr>
        <w:t xml:space="preserve"> está no Glossário Mestre.</w:t>
      </w:r>
    </w:p>
    <w:p>
      <w:pPr/>
      <w:r>
        <w:rPr>
          <w:lang w:val="pt_PT" w:bidi="pt_PT"/>
        </w:rPr>
      </w:r>
      <w:r>
        <w:rPr>
          <w:lang w:val="pt_PT" w:bidi="pt_PT"/>
        </w:rPr>
        <w:t xml:space="preserve">O proprietário envia seu único filho para coletar sua parte do profeta. Seu filho era o </w:t>
      </w:r>
      <w:r>
        <w:rPr>
          <w:b/>
          <w:lang w:val="pt_PT" w:bidi="pt_PT"/>
        </w:rPr>
        <w:t>herdeiro</w:t>
      </w:r>
      <w:r>
        <w:rPr>
          <w:lang w:val="pt_PT" w:bidi="pt_PT"/>
        </w:rPr>
        <w:t xml:space="preserve"> de sua herança, ou todas as suas propriedades e riqueza. Isso significava que quando o proprietário morresse, seu filho receberia a propriedade da vinha. Certifique-se de traduzir herdeiro da mesma maneira que você já traduziu antes. O termo </w:t>
      </w:r>
      <w:r>
        <w:rPr>
          <w:b/>
          <w:lang w:val="pt_PT" w:bidi="pt_PT"/>
        </w:rPr>
        <w:t>herdeiro</w:t>
      </w:r>
      <w:r>
        <w:rPr>
          <w:lang w:val="pt_PT" w:bidi="pt_PT"/>
        </w:rPr>
        <w:t xml:space="preserve"> está no Glossário Mestre.</w:t>
      </w:r>
    </w:p>
    <w:p>
      <w:pPr/>
      <w:r>
        <w:rPr>
          <w:lang w:val="pt_PT" w:bidi="pt_PT"/>
        </w:rPr>
      </w:r>
      <w:r>
        <w:rPr>
          <w:lang w:val="pt_PT" w:bidi="pt_PT"/>
        </w:rPr>
        <w:t xml:space="preserve">A frase “está escrito” refere-se às </w:t>
      </w:r>
      <w:r>
        <w:rPr>
          <w:b/>
          <w:lang w:val="pt_PT" w:bidi="pt_PT"/>
        </w:rPr>
        <w:t>Escrituras</w:t>
      </w:r>
      <w:r>
        <w:rPr>
          <w:lang w:val="pt_PT" w:bidi="pt_PT"/>
        </w:rPr>
        <w:t xml:space="preserve">, ou às palavras que Deus orientou alguém para escrever. Esses escritos eram santos e tinham autoridade, porque Deus guiou uma pessoa a escrevê-los. Certifique-se de traduzir Escrituras da mesma maneira que você já traduziu antes. </w:t>
      </w:r>
      <w:r>
        <w:rPr>
          <w:b/>
          <w:lang w:val="pt_PT" w:bidi="pt_PT"/>
        </w:rPr>
        <w:t>Escrituras</w:t>
      </w:r>
      <w:r>
        <w:rPr>
          <w:lang w:val="pt_PT" w:bidi="pt_PT"/>
        </w:rPr>
        <w:t xml:space="preserve"> está no Glossário Mestre.</w:t>
      </w:r>
    </w:p>
    <w:p>
      <w:pPr/>
      <w:r>
        <w:rPr>
          <w:lang w:val="pt_PT" w:bidi="pt_PT"/>
        </w:rPr>
      </w:r>
      <w:r>
        <w:rPr>
          <w:lang w:val="pt_PT" w:bidi="pt_PT"/>
        </w:rPr>
        <w:t xml:space="preserve">Jesus diz que ele é a </w:t>
      </w:r>
      <w:r>
        <w:rPr>
          <w:b/>
          <w:lang w:val="pt_PT" w:bidi="pt_PT"/>
        </w:rPr>
        <w:t>pedra angular</w:t>
      </w:r>
      <w:r>
        <w:rPr>
          <w:lang w:val="pt_PT" w:bidi="pt_PT"/>
        </w:rPr>
        <w:t xml:space="preserve">. A pedra angular é a pedra mais importante e mais forte no canto exterior da casa. Esta palavra também pode significar uma pedra no topo de um arco da porta, o qual suporta a porta. Em ambos os casos, essa pedra é a pedra mais importante, porque torna uma casa forte. </w:t>
      </w:r>
      <w:r>
        <w:rPr>
          <w:b/>
          <w:lang w:val="pt_PT" w:bidi="pt_PT"/>
        </w:rPr>
        <w:t>Pedra angular</w:t>
      </w:r>
      <w:r>
        <w:rPr>
          <w:lang w:val="pt_PT" w:bidi="pt_PT"/>
        </w:rPr>
        <w:t xml:space="preserve"> está no Glossário Mestre.</w:t>
      </w:r>
    </w:p>
    <w:p>
      <w:pPr/>
      <w:r>
        <w:rPr>
          <w:lang w:val="pt_PT" w:bidi="pt_PT"/>
        </w:rPr>
      </w:r>
      <w:r>
        <w:rPr>
          <w:b/>
          <w:lang w:val="pt_PT" w:bidi="pt_PT"/>
        </w:rPr>
        <w:t>Mestres da lei</w:t>
      </w:r>
      <w:r>
        <w:rPr>
          <w:lang w:val="pt_PT" w:bidi="pt_PT"/>
        </w:rPr>
        <w:t xml:space="preserve">, ou escribas, referem-se aos líderes religiosos que estudavam, interpretavam e ensinavam a lei de Deus. </w:t>
      </w:r>
      <w:r>
        <w:rPr>
          <w:b/>
          <w:lang w:val="pt_PT" w:bidi="pt_PT"/>
        </w:rPr>
        <w:t>Chefes dos sacerdotes</w:t>
      </w:r>
      <w:r>
        <w:rPr>
          <w:lang w:val="pt_PT" w:bidi="pt_PT"/>
        </w:rPr>
        <w:t xml:space="preserve"> refere-se aos principais sacerdotes que ofereciam sacrifícios em nome do povo a Deus no templo. Ambos os grupos se sentiram insultados pela parábola de Jesus, porque sabiam que ele estava falando sobre eles. Certifique-se de traduzir mestres da lei e chefes dos sacerdotes da mesma maneira que você traduziu antes. Ambos os termos, </w:t>
      </w:r>
      <w:r>
        <w:rPr>
          <w:b/>
          <w:lang w:val="pt_PT" w:bidi="pt_PT"/>
        </w:rPr>
        <w:t>mestres da lei</w:t>
      </w:r>
      <w:r>
        <w:rPr>
          <w:lang w:val="pt_PT" w:bidi="pt_PT"/>
        </w:rPr>
        <w:t xml:space="preserve"> e </w:t>
      </w:r>
      <w:r>
        <w:rPr>
          <w:b/>
          <w:lang w:val="pt_PT" w:bidi="pt_PT"/>
        </w:rPr>
        <w:t>chefes dos sacerdotes</w:t>
      </w:r>
      <w:r>
        <w:rPr>
          <w:lang w:val="pt_PT" w:bidi="pt_PT"/>
        </w:rPr>
        <w:t>,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20:20–40</w:t>
      </w:r>
      <w:r>
        <w:rPr>
          <w:lang w:val="pt_PT" w:bidi="pt_PT"/>
        </w:rPr>
      </w:r>
    </w:p>
    <w:p>
      <w:pPr>
        <w:pStyle w:val="Heading3"/>
      </w:pPr>
      <w:r>
        <w:rPr>
          <w:lang w:val="pt_PT" w:bidi="pt_PT"/>
        </w:rPr>
        <w:t>Ouvir e Sentir</w:t>
      </w:r>
    </w:p>
    <w:p>
      <w:pPr/>
      <w:r>
        <w:rPr>
          <w:lang w:val="pt_PT" w:bidi="pt_PT"/>
        </w:rPr>
      </w:r>
      <w:r>
        <w:rPr>
          <w:lang w:val="pt_PT" w:bidi="pt_PT"/>
        </w:rPr>
        <w:t>Ouça Lucas 20.20–40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tem ensinado no templo em Jerusalém. Grandes multidões de pessoas o ouvem, mas os líderes religiosos tentam encontrar uma maneira de prender e matar Jesus. Os líderes religiosos enviam espiões para fazer perguntas difíceis a Jesus. Eles querem que Jesus responda erradamente para que os romanos o prendam. Mas Jesus responde com sabedoria, e eles não conseguem enganá-lo.</w:t>
      </w:r>
    </w:p>
    <w:p>
      <w:pPr/>
      <w:r>
        <w:rPr>
          <w:lang w:val="pt_PT" w:bidi="pt_PT"/>
        </w:rPr>
      </w:r>
      <w:r>
        <w:rPr>
          <w:lang w:val="pt_PT" w:bidi="pt_PT"/>
        </w:rPr>
        <w:t>Por causa da parábola de Jesus sobre a vinha, os líderes religiosos querem prender Jesus. Os líderes referem-se aos principais sacerdotes, mestres da lei e anciãos da última passagem. Os líderes religiosos assistem Jesus de perto. Eles estavam procurando oportunidades para enganar Jesus. Eles contratam espiões, ou homens acostumados a obter informações de Jesus mentindo para ele. Os espiões fingem ser honestos quando pedem conselhos de Jesus. Os líderes querem que Jesus responda às perguntas errado para que eles possam entregá-lo às autoridades romanas. Eles querem que o governador romano, Pôncio Pilatos, prenda e puna Jesus.</w:t>
      </w:r>
    </w:p>
    <w:p>
      <w:pPr/>
      <w:r>
        <w:rPr>
          <w:lang w:val="pt_PT" w:bidi="pt_PT"/>
        </w:rPr>
      </w:r>
      <w:r>
        <w:rPr>
          <w:lang w:val="pt_PT" w:bidi="pt_PT"/>
        </w:rPr>
        <w:t>Os espiões primeiro elogiam Jesus antes de fazer uma pergunta a ele. Eles chamam Jesus de “Mestre”, que era um título educado para um líder religioso. Os espiões dizem que Jesus fala e ensina o que é correto e verdadeiro, mesmo que eles não tenham realmente acreditado. Eles dizem isso porque querem que Jesus pense que eles são amigáveis. Eles dizem que Jesus não mostra parcialidade, ou favoritismo, e que ele fala a verdade sobre a maneira como Deus quer que as pessoas vivam. Os espiões querem que Jesus responda a eles claramente quando perguntarem a ele se está certo pagar impostos a César ou não. Naquele momento, os romanos governavam sobre os judeus. Então César, ou o imperador romano, exigia que todos os homens judeus pagassem um imposto, ou dinheiro, ao governo romano. Os espiões sabiam que qualquer uma das respostas, sim ou não, causaria problemas a Jesus. Se ele respondesse que sim, os judeus ficariam zangados. Se Jesus respondesse que não, ele estaria em apuros com as autoridades romanas.</w:t>
      </w:r>
    </w:p>
    <w:p>
      <w:pPr/>
      <w:r>
        <w:rPr>
          <w:lang w:val="pt_PT" w:bidi="pt_PT"/>
        </w:rPr>
      </w:r>
      <w:r>
        <w:rPr>
          <w:lang w:val="pt_PT" w:bidi="pt_PT"/>
        </w:rPr>
        <w:t>Quando os espiões perguntam a Jesus se é certo ou legal, eles estão perguntando se a lei de Deus permitia que eles pagassem impostos a César. Mas Jesus viu através de sua duplicidade, ou engano. Isso significa que ele sabia que os espiões estavam tentando enganá-lo e prendê-lo. Jesus pede a eles para mostrar a ele um denário, ou uma moeda romana de prata. Cada denário tinha o título e a imagem de César.</w:t>
      </w:r>
    </w:p>
    <w:p>
      <w:pPr/>
      <w:r>
        <w:rPr>
          <w:lang w:val="pt_PT" w:bidi="pt_PT"/>
        </w:rPr>
      </w:r>
      <w:r>
        <w:rPr>
          <w:lang w:val="pt_PT" w:bidi="pt_PT"/>
        </w:rPr>
        <w:t>Pare e mostre uma imagem de um denário com a imagem de César. Discuta com sua equipe: como as pessoas em sua cultura reagem quando sabem que alguém está tentando enganá-las para dizer algo de errado?</w:t>
      </w:r>
    </w:p>
    <w:p>
      <w:pPr/>
      <w:r>
        <w:rPr>
          <w:lang w:val="pt_PT" w:bidi="pt_PT"/>
        </w:rPr>
      </w:r>
      <w:r>
        <w:rPr>
          <w:lang w:val="pt_PT" w:bidi="pt_PT"/>
        </w:rPr>
        <w:t>Jesus pergunta a eles cujo retrato, ou imagem, e título estão na moeda para prepararem as pessoas para o que ele estava prestes a ensinar a elas. Quando eles respondem a César, Jesus conclui que eles deveriam dar a César o que pertence a César. Isso significa que as pessoas deveriam dar o que pertencia por direito ao imperador romano. Jesus sugere que os judeus deveriam obedecer à lei romana e pagar o imposto romano. Mas Jesus também diz que as pessoas deveriam dar a Deus o que pertence a ele. César colocou sua imagem em moedas para mostrar que todo o dinheiro pertence a ele. Da mesma maneira, Deus fez pessoas à sua imagem, ou semelhantes a ele, para mostrar que as pessoas que Deus criou pertencem a Deus. Isso significa que deveríamos honrar a Deus com nossa vida. Os espiões ficaram surpresos com a resposta de Jesus e ficaram em silêncio. Eles não puderam pensar em nada mais para dizer. Jesus falou com sabedoria e evitava responder com sim ou não, então os espiões não foram capazes de encontrar nada de errado com sua resposta.</w:t>
      </w:r>
    </w:p>
    <w:p>
      <w:pPr/>
      <w:r>
        <w:rPr>
          <w:lang w:val="pt_PT" w:bidi="pt_PT"/>
        </w:rPr>
      </w:r>
      <w:r>
        <w:rPr>
          <w:lang w:val="pt_PT" w:bidi="pt_PT"/>
        </w:rPr>
        <w:t>Depois que algum tempo se passou, um grupo de saduceus se aproximou de Jesus para questioná-lo. Os saduceus eram outro tipo de líderes religiosos judeus. Muitos saduceus eram sacerdotes, mas eles não acreditavam na ressurreição, ou que Deus faria com que qualquer um que tivesse morrido vivesse novamente. Eles chamam Jesus de “Mestre”, o que era uma maneira educada de se dirigir a um líder religioso. Os saduceus fazem uma pergunta para ridicularizar Jesus, porque ele ensinou que as pessoas podem viver novamente depois que morrem. Os saduceus perguntam sobre uma lei que Deus deu a Moisés. A lei dizia que, se um homem casado morresse sem filhos, um de seus irmãos deveria se casar com sua viúva. O primeiro filho que a viúva tinha em seu novo casamento seria o herdeiro do nome e da propriedade do primeiro marido. Por meio desse costume, o irmão morto teria descendentes e sua família poderia continuar. Essa lei também garantia que alguém cuidasse da viúva depois que seu marido morresse.</w:t>
      </w:r>
    </w:p>
    <w:p>
      <w:pPr/>
      <w:r>
        <w:rPr>
          <w:lang w:val="pt_PT" w:bidi="pt_PT"/>
        </w:rPr>
      </w:r>
      <w:r>
        <w:rPr>
          <w:lang w:val="pt_PT" w:bidi="pt_PT"/>
        </w:rPr>
        <w:t>Pare e discuta com sua equipe: o que acontece quando uma mulher se torna uma viúva em sua cultura?</w:t>
      </w:r>
    </w:p>
    <w:p>
      <w:pPr/>
      <w:r>
        <w:rPr>
          <w:lang w:val="pt_PT" w:bidi="pt_PT"/>
        </w:rPr>
      </w:r>
      <w:r>
        <w:rPr>
          <w:lang w:val="pt_PT" w:bidi="pt_PT"/>
        </w:rPr>
        <w:t>A palavra “agora” é usada para introduzir um novo evento. Não é uma palavra de tempo. Os saduceus descrevem uma situação que poderia ter acontecido, não uma história verdadeira. Eles descrevem o irmão mais velho sendo casado e então morrendo sem filhos. Todos os seis irmãos do homem se casaram com a viúva, um após o outro, e não tiveram filhos antes de morrer. Finalmente, a viúva morre também. Os saduceus perguntam a Jesus de qual dos irmãos ela será esposa quando a viúva e os sete irmãos estiverem vivos novamente. Como os saduceus pensavam que o ensinamento de Jesus sobre a ressurreição era tolo, eles esperavam que Jesus fosse incapaz de responder à pergunta deles.</w:t>
      </w:r>
    </w:p>
    <w:p>
      <w:pPr/>
      <w:r>
        <w:rPr>
          <w:lang w:val="pt_PT" w:bidi="pt_PT"/>
        </w:rPr>
      </w:r>
      <w:r>
        <w:rPr>
          <w:lang w:val="pt_PT" w:bidi="pt_PT"/>
        </w:rPr>
        <w:t>Jesus respondeu dizendo que as pessoas dessa era, ou pessoas na terra, se casam, mas quando as pessoas morrerem e viverem novamente, elas terão um novo tipo de vida. Jesus refere-se a pessoas que morrem e vivem novamente como “filhos da ressurreição”. As pessoas que são ressuscitadas não se casarão e não morrerão assim como os anjos, ou os seres espirituais que são mensageiros de Deus. Filhos de Deus, ou filhos, são aqueles a quem ele considera dignos de experimentar a ressurreição e viver com ele na era por vir, ou no céu, o lugar onde Deus vive.</w:t>
      </w:r>
    </w:p>
    <w:p>
      <w:pPr/>
      <w:r>
        <w:rPr>
          <w:lang w:val="pt_PT" w:bidi="pt_PT"/>
        </w:rPr>
      </w:r>
      <w:r>
        <w:rPr>
          <w:lang w:val="pt_PT" w:bidi="pt_PT"/>
        </w:rPr>
        <w:t>Pare e discuta com sua equipe: em sua cultura, o que as pessoas acreditam que acontece com uma pessoa depois que ela morre?</w:t>
      </w:r>
    </w:p>
    <w:p>
      <w:pPr/>
      <w:r>
        <w:rPr>
          <w:lang w:val="pt_PT" w:bidi="pt_PT"/>
        </w:rPr>
      </w:r>
      <w:r>
        <w:rPr>
          <w:lang w:val="pt_PT" w:bidi="pt_PT"/>
        </w:rPr>
        <w:t>Jesus dá uma segunda parte à sua resposta aos saduceus. Jesus refere-se à história de Deus falando com Moisés através de um arbusto em chamas. Os saduceus respeitavam muito Moisés, porque ele era seu ancestral judeu a quem Deus deu sua lei. Jesus diz que Moisés provou que os mortos viverão novamente. Moisés escreveu que o Senhor, ou Deus, chamou a si mesmo de Deus de Abraão, o Deus de Isaque e o Deus de Jacó muito depois que eles já haviam morrido. Esse título indica que Deus ainda estava cuidando de Abraão, Isaque e Jacó e que eles ainda estavam vivos e adorando-o. Jesus diz que Deus não é o Deus dos mortos, ou daqueles que não existem mais. Para Deus, as pessoas cujos corpos morreram ainda estão vivas, e ele continua a cuidar delas.</w:t>
      </w:r>
    </w:p>
    <w:p>
      <w:pPr/>
      <w:r>
        <w:rPr>
          <w:lang w:val="pt_PT" w:bidi="pt_PT"/>
        </w:rPr>
      </w:r>
      <w:r>
        <w:rPr>
          <w:lang w:val="pt_PT" w:bidi="pt_PT"/>
        </w:rPr>
        <w:t>Alguns mestres da lei, ou escribas, ouviram a resposta de Jesus e o elogiaram por ela. Esses mestres da lei provavelmente eram fariseus que acreditavam de forma diferente do que os saduceus. Eles estavam felizes por Jesus ter provado que os saduceus estavam errados, porque eles muitas vezes discutiam sobre ressurreição. As pessoas não fizeram mais perguntas a Jesus, porque sabiam que não poderiam enganá-lo.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os líderes religiosos enviam espiões para enganar Jesus a dizer qualquer coisa que poderia ser usada contra ele. Os espiões perguntam a Jesus se eles deveriam pagar impostos aos romanos. Jesus responde perguntando quem é que o rosto está em uma moeda romana. Eles responderam: “César”. Jesus diz: “Dê a César o que é de César e a Deus o que é de Deus”.</w:t>
      </w:r>
    </w:p>
    <w:p>
      <w:pPr/>
      <w:r>
        <w:rPr>
          <w:lang w:val="pt_PT" w:bidi="pt_PT"/>
        </w:rPr>
      </w:r>
      <w:r>
        <w:rPr>
          <w:b/>
          <w:lang w:val="pt_PT" w:bidi="pt_PT"/>
        </w:rPr>
        <w:t>Segunda cena:</w:t>
      </w:r>
      <w:r>
        <w:rPr>
          <w:lang w:val="pt_PT" w:bidi="pt_PT"/>
        </w:rPr>
        <w:t xml:space="preserve"> os saduceus vieram a Jesus perguntando sobre um caso de uma viúva sem filhos que havia sido casada com sete irmãos, um após o outro, antes de morrer. Eles perguntaram na ressurreição quem seria seu marido, para ridicularizar Jesus. Jesus explica que não há casamento na ressurreição. Jesus também diz que Deus é o Deus de Abraão, Isaque e Jacó para provar que seus ancestrais ainda estavam vivos e com Deus. Jesus diz que Deus é um Deus dos vivos. Ninguém ousou fazer mais perguntas a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Espiões</w:t>
      </w:r>
    </w:p>
    <w:p>
      <w:pPr>
        <w:pStyle w:val="ListBullet"/>
        <w:spacing w:line="240" w:lineRule="auto"/>
        <w:ind w:left="720"/>
      </w:pPr>
      <w:r>
        <w:rPr>
          <w:lang w:val="pt_PT" w:bidi="pt_PT"/>
        </w:rPr>
      </w:r>
      <w:r>
        <w:rPr>
          <w:lang w:val="pt_PT" w:bidi="pt_PT"/>
        </w:rPr>
        <w:t>Saduceus</w:t>
      </w:r>
    </w:p>
    <w:p>
      <w:pPr>
        <w:pStyle w:val="ListBullet"/>
        <w:spacing w:line="240" w:lineRule="auto"/>
        <w:ind w:left="720"/>
      </w:pPr>
      <w:r>
        <w:rPr>
          <w:lang w:val="pt_PT" w:bidi="pt_PT"/>
        </w:rPr>
      </w:r>
      <w:r>
        <w:rPr>
          <w:lang w:val="pt_PT" w:bidi="pt_PT"/>
        </w:rPr>
        <w:t>Viúva</w:t>
      </w:r>
    </w:p>
    <w:p>
      <w:pPr>
        <w:pStyle w:val="ListBullet"/>
        <w:spacing w:line="240" w:lineRule="auto"/>
        <w:ind w:left="720"/>
      </w:pPr>
      <w:r>
        <w:rPr>
          <w:lang w:val="pt_PT" w:bidi="pt_PT"/>
        </w:rPr>
      </w:r>
      <w:r>
        <w:rPr>
          <w:lang w:val="pt_PT" w:bidi="pt_PT"/>
        </w:rPr>
        <w:t>Sete maridos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Mestres da lei</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ensinando todos os dias no templo e que grandes multidões estão ouvindo-o.</w:t>
      </w:r>
    </w:p>
    <w:p>
      <w:pPr/>
      <w:r>
        <w:rPr>
          <w:lang w:val="pt_PT" w:bidi="pt_PT"/>
        </w:rPr>
      </w:r>
      <w:r>
        <w:rPr>
          <w:lang w:val="pt_PT" w:bidi="pt_PT"/>
        </w:rPr>
        <w:t>É importante lembrar que os judeus estão sob o controle do império romano. Os judeus tinham que pagar impostos ao governo romano.</w:t>
      </w:r>
    </w:p>
    <w:p>
      <w:pPr/>
      <w:r>
        <w:rPr>
          <w:lang w:val="pt_PT" w:bidi="pt_PT"/>
        </w:rPr>
      </w:r>
      <w:r>
        <w:rPr>
          <w:lang w:val="pt_PT" w:bidi="pt_PT"/>
        </w:rPr>
        <w:t>É importante lembrar que Jesus sabia que os espiões estavam tentando fazê-lo dizer algo que eles poderiam usar contra ele.</w:t>
      </w:r>
    </w:p>
    <w:p>
      <w:pPr/>
      <w:r>
        <w:rPr>
          <w:lang w:val="pt_PT" w:bidi="pt_PT"/>
        </w:rPr>
      </w:r>
      <w:r>
        <w:rPr>
          <w:lang w:val="pt_PT" w:bidi="pt_PT"/>
        </w:rPr>
        <w:t>É importante lembrar que quando Jesus pergunta quem está em uma moeda romana, não é porque ele não sabe ou que as pessoas não sabem. Jesus faz a pergunta para introduzir o que ele estava prestes a ensinar.</w:t>
      </w:r>
    </w:p>
    <w:p>
      <w:pPr/>
      <w:r>
        <w:rPr>
          <w:lang w:val="pt_PT" w:bidi="pt_PT"/>
        </w:rPr>
      </w:r>
      <w:r>
        <w:rPr>
          <w:lang w:val="pt_PT" w:bidi="pt_PT"/>
        </w:rPr>
        <w:t>É importante lembrar que César era o imperador romano e era visto como um deus. Os romanos estampavam a face do imperador nas moedas.</w:t>
      </w:r>
    </w:p>
    <w:p>
      <w:pPr/>
      <w:r>
        <w:rPr>
          <w:lang w:val="pt_PT" w:bidi="pt_PT"/>
        </w:rPr>
      </w:r>
      <w:r>
        <w:rPr>
          <w:lang w:val="pt_PT" w:bidi="pt_PT"/>
        </w:rPr>
        <w:t>É importante lembrar que quando Jesus respondeu aos espiões, sua resposta foi tão sábia que eles ficaram em silêncio. Eles não puderam pensar em nada mais para dizer, porque Jesus havia respondido muito bem.</w:t>
      </w:r>
    </w:p>
    <w:p>
      <w:pPr/>
      <w:r>
        <w:rPr>
          <w:lang w:val="pt_PT" w:bidi="pt_PT"/>
        </w:rPr>
      </w:r>
      <w:r>
        <w:rPr>
          <w:lang w:val="pt_PT" w:bidi="pt_PT"/>
        </w:rPr>
        <w:t>É importante lembrar que os saduceus eram um partido político e religioso que não acreditava na ressurreição, mas eles respeitavam muito seu ancestral Moisés.</w:t>
      </w:r>
    </w:p>
    <w:p>
      <w:pPr/>
      <w:r>
        <w:rPr>
          <w:lang w:val="pt_PT" w:bidi="pt_PT"/>
        </w:rPr>
      </w:r>
      <w:r>
        <w:rPr>
          <w:lang w:val="pt_PT" w:bidi="pt_PT"/>
        </w:rPr>
        <w:t>É importante lembrar que a palavra “agora” é usada para introduzir um novo cenário. Não é uma palavra de tempo.</w:t>
      </w:r>
    </w:p>
    <w:p>
      <w:pPr/>
      <w:r>
        <w:rPr>
          <w:lang w:val="pt_PT" w:bidi="pt_PT"/>
        </w:rPr>
      </w:r>
      <w:r>
        <w:rPr>
          <w:lang w:val="pt_PT" w:bidi="pt_PT"/>
        </w:rPr>
        <w:t>É importante lembrar que naquele tempo, a lei de Deus dizia que uma viúva sem filhos deveria se casar com o irmão de seu ex-marido para ter filhos para continuar o nome da família.</w:t>
      </w:r>
    </w:p>
    <w:p>
      <w:pPr/>
      <w:r>
        <w:rPr>
          <w:lang w:val="pt_PT" w:bidi="pt_PT"/>
        </w:rPr>
      </w:r>
      <w:r>
        <w:rPr>
          <w:lang w:val="pt_PT" w:bidi="pt_PT"/>
        </w:rPr>
        <w:t>É importante lembrar que as crianças normalmente cuidavam de seus pais quando os pais se tornavam velhos demais para cuidar de si mesmos.</w:t>
      </w:r>
    </w:p>
    <w:p>
      <w:pPr/>
      <w:r>
        <w:rPr>
          <w:lang w:val="pt_PT" w:bidi="pt_PT"/>
        </w:rPr>
      </w:r>
      <w:r>
        <w:rPr>
          <w:lang w:val="pt_PT" w:bidi="pt_PT"/>
        </w:rPr>
        <w:t>É importante lembrar que quando Jesus diz filhos da ressurreição, Jesus está dizendo que Deus os ressuscitou dos mortos.</w:t>
      </w:r>
    </w:p>
    <w:p>
      <w:pPr/>
      <w:r>
        <w:rPr>
          <w:lang w:val="pt_PT" w:bidi="pt_PT"/>
        </w:rPr>
      </w:r>
      <w:r>
        <w:rPr>
          <w:lang w:val="pt_PT" w:bidi="pt_PT"/>
        </w:rPr>
        <w:t>É importante lembrar que Abraão, Isaque e Jacó eram os patriarcas, ou os ancestrais, do povo judeu.</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Espiões</w:t>
      </w:r>
    </w:p>
    <w:p>
      <w:pPr>
        <w:pStyle w:val="ListBullet"/>
        <w:spacing w:line="240" w:lineRule="auto"/>
        <w:ind w:left="720"/>
      </w:pPr>
      <w:r>
        <w:rPr>
          <w:lang w:val="pt_PT" w:bidi="pt_PT"/>
        </w:rPr>
      </w:r>
      <w:r>
        <w:rPr>
          <w:lang w:val="pt_PT" w:bidi="pt_PT"/>
        </w:rPr>
        <w:t>Saduceus</w:t>
      </w:r>
    </w:p>
    <w:p>
      <w:pPr>
        <w:pStyle w:val="ListBullet"/>
        <w:spacing w:line="240" w:lineRule="auto"/>
        <w:ind w:left="720"/>
      </w:pPr>
      <w:r>
        <w:rPr>
          <w:lang w:val="pt_PT" w:bidi="pt_PT"/>
        </w:rPr>
      </w:r>
      <w:r>
        <w:rPr>
          <w:lang w:val="pt_PT" w:bidi="pt_PT"/>
        </w:rPr>
        <w:t>Viúva</w:t>
      </w:r>
    </w:p>
    <w:p>
      <w:pPr>
        <w:pStyle w:val="ListBullet"/>
        <w:spacing w:line="240" w:lineRule="auto"/>
        <w:ind w:left="720"/>
      </w:pPr>
      <w:r>
        <w:rPr>
          <w:lang w:val="pt_PT" w:bidi="pt_PT"/>
        </w:rPr>
      </w:r>
      <w:r>
        <w:rPr>
          <w:lang w:val="pt_PT" w:bidi="pt_PT"/>
        </w:rPr>
        <w:t>Sete maridos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 xml:space="preserve">Instrutores da lei </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os líderes religiosos enviando espiões se apresentando como homens honestos pedindo conselhos a Jesus. Os espiões se juntam à multidão de pessoas ouvindo os ensinamentos de Jesus.</w:t>
      </w:r>
    </w:p>
    <w:p>
      <w:pPr/>
      <w:r>
        <w:rPr>
          <w:lang w:val="pt_PT" w:bidi="pt_PT"/>
        </w:rPr>
      </w:r>
      <w:r>
        <w:rPr>
          <w:lang w:val="pt_PT" w:bidi="pt_PT"/>
        </w:rPr>
        <w:t>Certifique-se de que a equipe encene os espiões ficando surpresos, em vez de se sentirem desapontados ou como se eles houvessem falhado.</w:t>
      </w:r>
    </w:p>
    <w:p>
      <w:pPr/>
      <w:r>
        <w:rPr>
          <w:lang w:val="pt_PT" w:bidi="pt_PT"/>
        </w:rPr>
      </w:r>
      <w:r>
        <w:rPr>
          <w:lang w:val="pt_PT" w:bidi="pt_PT"/>
        </w:rPr>
        <w:t>Certifique-se de que a equipe encene os sete irmãos. Se não houver pessoas suficientes, eles podem usar objetos como rochas para representar cada marido.</w:t>
      </w:r>
    </w:p>
    <w:p>
      <w:pPr/>
      <w:r>
        <w:rPr>
          <w:lang w:val="pt_PT" w:bidi="pt_PT"/>
        </w:rPr>
      </w:r>
      <w:r>
        <w:rPr>
          <w:lang w:val="pt_PT" w:bidi="pt_PT"/>
        </w:rPr>
        <w:t>Certifique-se de que a equipe encene Moisés falando com Deus na sarça em chamas quando Deus chama a si mesmo de Deus de Abraão, Isaque e Jacó. Encene Abraão, Isaque e Jacó vivos com Deus.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os líderes religiosos procurando uma oportunidade para acusar Jesus. Os líderes enviam espiões disfarçados de homens honestos. Os espiões dizem a Jesus que eles sabem que Jesus ensina verdadeiramente sem influência dos pensamentos dos outros. Então os espiões perguntam se eles deveriam pagar impostos a César.</w:t>
      </w:r>
    </w:p>
    <w:p>
      <w:pPr/>
      <w:r>
        <w:rPr>
          <w:lang w:val="pt_PT" w:bidi="pt_PT"/>
        </w:rPr>
      </w:r>
      <w:r>
        <w:rPr>
          <w:lang w:val="pt_PT" w:bidi="pt_PT"/>
        </w:rPr>
        <w:t xml:space="preserve">Pare a ação e pergunte ao ator que está interpretando os governantes: “Como vocês se sentem?” Você pode ouvir coisas como: “Confiante. Tenho certeza de que Jesus dirá que não deveríamos pagar”, “Rebelde. Certamente Jesus não quer que continuemos a ser oprimidos pelos romanos. Seu novo reino está aqui!”. e “Curiosos. Jesus sempre responde de maneiras inesperadas. Eu me pergunto o que ele dirá”. Reinicie a cena. </w:t>
      </w:r>
    </w:p>
    <w:p>
      <w:pPr/>
      <w:r>
        <w:rPr>
          <w:lang w:val="pt_PT" w:bidi="pt_PT"/>
        </w:rPr>
      </w:r>
      <w:r>
        <w:rPr>
          <w:lang w:val="pt_PT" w:bidi="pt_PT"/>
        </w:rPr>
        <w:t>Encene Jesus sabendo que eles estavam tentando enganá-lo para dizer algo para acusá-lo. Jesus pede uma moeda romana. Jesus perguntou de quem é o rosto e título que estão na moeda. Eles responderam: “De César”. Jesus diz a eles: “Dê a César o que pertence a César, e dê a Deus o que pertence a Deus”.</w:t>
      </w:r>
    </w:p>
    <w:p>
      <w:pPr/>
      <w:r>
        <w:rPr>
          <w:lang w:val="pt_PT" w:bidi="pt_PT"/>
        </w:rPr>
      </w:r>
      <w:r>
        <w:rPr>
          <w:lang w:val="pt_PT" w:bidi="pt_PT"/>
        </w:rPr>
        <w:t xml:space="preserve">Pare a ação e pergunte aos atores que estão interpretando os espiões: “Como vocês se sentem?” Você pode ouvir coisas como: “Estou maravilhado. Eu estava esperando uma resposta com sim ou não, mas ele respondeu com muita sabedoria”, “Acho que concordo com o que Jesus disse”, e “Pensativo. O que eu deveria estar dando a Deus?”. Reinicie a cena. </w:t>
      </w:r>
    </w:p>
    <w:p>
      <w:pPr/>
      <w:r>
        <w:rPr>
          <w:lang w:val="pt_PT" w:bidi="pt_PT"/>
        </w:rPr>
      </w:r>
      <w:r>
        <w:rPr>
          <w:lang w:val="pt_PT" w:bidi="pt_PT"/>
        </w:rPr>
        <w:t>Encene os espiões ficando surpresos com a resposta de Jesus depois de não conseguir enganá-lo. Então alguns saduceus veem até Jesus. Eles contam a Jesus sobre uma viúva que, de acordo com a lei de Moisés, se casa com os irmãos de seu marido, um após o outro, porque cada um deles morreu deixando-a sem filhos. Então eles perguntam a Jesus com quem ela será casada no dia da ressurreição.</w:t>
      </w:r>
    </w:p>
    <w:p>
      <w:pPr/>
      <w:r>
        <w:rPr>
          <w:lang w:val="pt_PT" w:bidi="pt_PT"/>
        </w:rPr>
      </w:r>
      <w:r>
        <w:rPr>
          <w:lang w:val="pt_PT" w:bidi="pt_PT"/>
        </w:rPr>
        <w:t xml:space="preserve">Pare a ação: pergunte ao ator que está interpretando os saduceus: “Como vocês se sentem?” Você pode ouvir coisas como: “Feliz. Agora as pessoas finalmente verão que a ideia de ressurreição é tola”, “Chateado. Jesus precisa seguir a autoridade de Moisés”, e “Confiante. Não acho que Jesus será capaz de responder a isso”. Reinicie a cena. </w:t>
      </w:r>
    </w:p>
    <w:p>
      <w:pPr/>
      <w:r>
        <w:rPr>
          <w:lang w:val="pt_PT" w:bidi="pt_PT"/>
        </w:rPr>
      </w:r>
      <w:r>
        <w:rPr>
          <w:lang w:val="pt_PT" w:bidi="pt_PT"/>
        </w:rPr>
        <w:t>Encene Jesus explicando que o casamento é para essa terra. As pessoas que Deus ressuscita não serão casadas, elas não morrerão. Eles são filhos de Deus e filhos da ressurreição. Então Jesus aborda a pergunta real dos saduceus. Jesus diz a eles que Moisés confirma que há ressurreição quando ele chama Deus de Deus de Abraão, Isaque e Jacó. Jesus diz que Deus é um Deus dos vivos. Então, mesmo que Abraão, Isaque e Jacó já estejam mortos, eles ainda estão vivos com Deus. Os mestres da lei louvaram Jesus por sua resposta.</w:t>
      </w:r>
    </w:p>
    <w:p>
      <w:pPr/>
      <w:r>
        <w:rPr>
          <w:lang w:val="pt_PT" w:bidi="pt_PT"/>
        </w:rPr>
      </w:r>
      <w:r>
        <w:rPr>
          <w:lang w:val="pt_PT" w:bidi="pt_PT"/>
        </w:rPr>
        <w:t>Pare a ação: pergunte aos atores que interpretam os mestres da lei: “Como vocês se sentem?”. Você pode ouvir coisas como: “Jesus está certo. É assim que interpretamos as palavras de Moisés”, “Estou feliz por Jesus ter corrigido os saduceus”, e “Jesus é um grande mestre. Não ouvi uma explicação como essa antes”.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Os líderes religiosos enviaram espiões para fazer perguntas a Jesus. Eles queriam pegar Jesus dizendo algo de errado para que eles pudessem entregá-lo ao poder e à </w:t>
      </w:r>
      <w:r>
        <w:rPr>
          <w:b/>
          <w:lang w:val="pt_PT" w:bidi="pt_PT"/>
        </w:rPr>
        <w:t>autoridade</w:t>
      </w:r>
      <w:r>
        <w:rPr>
          <w:lang w:val="pt_PT" w:bidi="pt_PT"/>
        </w:rPr>
        <w:t xml:space="preserve"> do governador romano. Autoridade se refere ao direito dado a alguém para agir. Nesse caso, o imperador romano deu ao governador romano o direito de prender as pessoas, colocá-las em julgamento e ordenar que as pessoas fossem mortas. Traduza autoridade da mesma maneira que você já o fez. </w:t>
      </w:r>
      <w:r>
        <w:rPr>
          <w:b/>
          <w:lang w:val="pt_PT" w:bidi="pt_PT"/>
        </w:rPr>
        <w:t>Autoridade</w:t>
      </w:r>
      <w:r>
        <w:rPr>
          <w:lang w:val="pt_PT" w:bidi="pt_PT"/>
        </w:rPr>
        <w:t xml:space="preserve"> está no Glossário Mestre.</w:t>
      </w:r>
    </w:p>
    <w:p>
      <w:pPr/>
      <w:r>
        <w:rPr>
          <w:lang w:val="pt_PT" w:bidi="pt_PT"/>
        </w:rPr>
      </w:r>
      <w:r>
        <w:rPr>
          <w:lang w:val="pt_PT" w:bidi="pt_PT"/>
        </w:rPr>
        <w:t xml:space="preserve">Os espiões chamam Jesus, </w:t>
      </w:r>
      <w:r>
        <w:rPr>
          <w:b/>
          <w:lang w:val="pt_PT" w:bidi="pt_PT"/>
        </w:rPr>
        <w:t>Mestre</w:t>
      </w:r>
      <w:r>
        <w:rPr>
          <w:lang w:val="pt_PT" w:bidi="pt_PT"/>
        </w:rPr>
        <w:t xml:space="preserve">, porque eles querem parecer amigáveis. Este era um título respeitoso para um líder religioso judeu. Certifique-se de traduzir mestre da mesma maneira que você já traduziu antes. O termo </w:t>
      </w:r>
      <w:r>
        <w:rPr>
          <w:b/>
          <w:lang w:val="pt_PT" w:bidi="pt_PT"/>
        </w:rPr>
        <w:t>Mestre</w:t>
      </w:r>
      <w:r>
        <w:rPr>
          <w:lang w:val="pt_PT" w:bidi="pt_PT"/>
        </w:rPr>
        <w:t xml:space="preserve"> está no Glossário Mestre.</w:t>
      </w:r>
    </w:p>
    <w:p>
      <w:pPr/>
      <w:r>
        <w:rPr>
          <w:lang w:val="pt_PT" w:bidi="pt_PT"/>
        </w:rPr>
      </w:r>
      <w:r>
        <w:rPr>
          <w:lang w:val="pt_PT" w:bidi="pt_PT"/>
        </w:rPr>
        <w:t xml:space="preserve">Os espiões perguntam a Jesus se está certo de acordo com a lei de Deus que os judeus paguem impostos a </w:t>
      </w:r>
      <w:r>
        <w:rPr>
          <w:b/>
          <w:lang w:val="pt_PT" w:bidi="pt_PT"/>
        </w:rPr>
        <w:t>César</w:t>
      </w:r>
      <w:r>
        <w:rPr>
          <w:lang w:val="pt_PT" w:bidi="pt_PT"/>
        </w:rPr>
        <w:t xml:space="preserve">. César era o título para o imperador romano. O império romano incluía muitos países e César exigia que todas as pessoas em seu império pagassem impostos a ele. Muitas pessoas viam César como um deus. Certifique-se de traduzir César da mesma maneira que você traduziu em passagens anteriores. </w:t>
      </w:r>
      <w:r>
        <w:rPr>
          <w:b/>
          <w:lang w:val="pt_PT" w:bidi="pt_PT"/>
        </w:rPr>
        <w:t>César</w:t>
      </w:r>
      <w:r>
        <w:rPr>
          <w:lang w:val="pt_PT" w:bidi="pt_PT"/>
        </w:rPr>
        <w:t xml:space="preserve"> está no Glossário Mestre.</w:t>
      </w:r>
    </w:p>
    <w:p>
      <w:pPr/>
      <w:r>
        <w:rPr>
          <w:lang w:val="pt_PT" w:bidi="pt_PT"/>
        </w:rPr>
      </w:r>
      <w:r>
        <w:rPr>
          <w:lang w:val="pt_PT" w:bidi="pt_PT"/>
        </w:rPr>
        <w:t xml:space="preserve">Jesus pede a eles para mostrar a ele um </w:t>
      </w:r>
      <w:r>
        <w:rPr>
          <w:b/>
          <w:lang w:val="pt_PT" w:bidi="pt_PT"/>
        </w:rPr>
        <w:t>denário</w:t>
      </w:r>
      <w:r>
        <w:rPr>
          <w:lang w:val="pt_PT" w:bidi="pt_PT"/>
        </w:rPr>
        <w:t xml:space="preserve">. Essa era uma moeda romana de prata que tinha a imagem e o título de César. Havia uma escrita na moeda que dizia algo como “filho do divino”. A moeda fazia parecer que César era um deus. Valia um dia de pagamento de trabalho duro. Certifique-se de traduzir denário da mesma maneira que você já traduziu antes. </w:t>
      </w:r>
      <w:r>
        <w:rPr>
          <w:b/>
          <w:lang w:val="pt_PT" w:bidi="pt_PT"/>
        </w:rPr>
        <w:t>Denário</w:t>
      </w:r>
      <w:r>
        <w:rPr>
          <w:lang w:val="pt_PT" w:bidi="pt_PT"/>
        </w:rPr>
        <w:t xml:space="preserve"> está no Glossário Mestre.</w:t>
      </w:r>
    </w:p>
    <w:p>
      <w:pPr/>
      <w:r>
        <w:rPr>
          <w:lang w:val="pt_PT" w:bidi="pt_PT"/>
        </w:rPr>
      </w:r>
      <w:r>
        <w:rPr>
          <w:lang w:val="pt_PT" w:bidi="pt_PT"/>
        </w:rPr>
        <w:t>Pare e mostre a imagem de um denário, caso ainda não o tenha feito.</w:t>
      </w:r>
    </w:p>
    <w:p>
      <w:pPr/>
      <w:r>
        <w:rPr>
          <w:lang w:val="pt_PT" w:bidi="pt_PT"/>
        </w:rPr>
      </w:r>
      <w:r>
        <w:rPr>
          <w:lang w:val="pt_PT" w:bidi="pt_PT"/>
        </w:rPr>
        <w:t xml:space="preserve">Os </w:t>
      </w:r>
      <w:r>
        <w:rPr>
          <w:b/>
          <w:lang w:val="pt_PT" w:bidi="pt_PT"/>
        </w:rPr>
        <w:t>saduceus</w:t>
      </w:r>
      <w:r>
        <w:rPr>
          <w:lang w:val="pt_PT" w:bidi="pt_PT"/>
        </w:rPr>
        <w:t xml:space="preserve"> também fazem uma pergunta para tentar fazer Jesus parecer tolo. Os saduceus eram outro tipo de líderes religiosos judeus. Eles acreditavam que as leis de Moisés eram as únicas leis necessárias. Eles não acreditavam na ressurreição como os fariseus. Muitas vezes os fariseus e os saduceus discutiam sobre suas diferenças em crenças. </w:t>
      </w:r>
      <w:r>
        <w:rPr>
          <w:b/>
          <w:lang w:val="pt_PT" w:bidi="pt_PT"/>
        </w:rPr>
        <w:t>Saduceus</w:t>
      </w:r>
      <w:r>
        <w:rPr>
          <w:lang w:val="pt_PT" w:bidi="pt_PT"/>
        </w:rPr>
        <w:t xml:space="preserve"> está no Glossário Mestre.</w:t>
      </w:r>
    </w:p>
    <w:p>
      <w:pPr/>
      <w:r>
        <w:rPr>
          <w:lang w:val="pt_PT" w:bidi="pt_PT"/>
        </w:rPr>
      </w:r>
      <w:r>
        <w:rPr>
          <w:lang w:val="pt_PT" w:bidi="pt_PT"/>
        </w:rPr>
        <w:t xml:space="preserve">Os saduceus fazem uma pergunta para tentar provar que a </w:t>
      </w:r>
      <w:r>
        <w:rPr>
          <w:b/>
          <w:lang w:val="pt_PT" w:bidi="pt_PT"/>
        </w:rPr>
        <w:t>ressurreição</w:t>
      </w:r>
      <w:r>
        <w:rPr>
          <w:lang w:val="pt_PT" w:bidi="pt_PT"/>
        </w:rPr>
        <w:t xml:space="preserve"> não existe. Ressurreição refere-se a Deus fazendo com que alguém viva novamente depois da morte como a mesma pessoa. Certifique-se de traduzir ressurreição da mesma maneira que você traduziu em passagens anteriores. </w:t>
      </w:r>
      <w:r>
        <w:rPr>
          <w:b/>
          <w:lang w:val="pt_PT" w:bidi="pt_PT"/>
        </w:rPr>
        <w:t>Ressurreição</w:t>
      </w:r>
      <w:r>
        <w:rPr>
          <w:lang w:val="pt_PT" w:bidi="pt_PT"/>
        </w:rPr>
        <w:t xml:space="preserve"> está no Glossário Mestre.</w:t>
      </w:r>
    </w:p>
    <w:p>
      <w:pPr/>
      <w:r>
        <w:rPr>
          <w:lang w:val="pt_PT" w:bidi="pt_PT"/>
        </w:rPr>
      </w:r>
      <w:r>
        <w:rPr>
          <w:lang w:val="pt_PT" w:bidi="pt_PT"/>
        </w:rPr>
        <w:t xml:space="preserve">Jesus diz que uma vez que Deus ressuscita as pessoas, elas não se casarão e elas não morrerão como os anjos. Os </w:t>
      </w:r>
      <w:r>
        <w:rPr>
          <w:b/>
          <w:lang w:val="pt_PT" w:bidi="pt_PT"/>
        </w:rPr>
        <w:t>anjos</w:t>
      </w:r>
      <w:r>
        <w:rPr>
          <w:lang w:val="pt_PT" w:bidi="pt_PT"/>
        </w:rPr>
        <w:t xml:space="preserve"> referem-se a seres espirituais que são os mensageiros de Deus. Certifique-se de traduzir anjo da mesma maneira que você já traduziu antes. </w:t>
      </w:r>
      <w:r>
        <w:rPr>
          <w:b/>
          <w:lang w:val="pt_PT" w:bidi="pt_PT"/>
        </w:rPr>
        <w:t>Anjo</w:t>
      </w:r>
      <w:r>
        <w:rPr>
          <w:lang w:val="pt_PT" w:bidi="pt_PT"/>
        </w:rPr>
        <w:t xml:space="preserve"> está no Glossário Mestre.</w:t>
      </w:r>
    </w:p>
    <w:p>
      <w:pPr/>
      <w:r>
        <w:rPr>
          <w:lang w:val="pt_PT" w:bidi="pt_PT"/>
        </w:rPr>
      </w:r>
      <w:r>
        <w:rPr>
          <w:lang w:val="pt_PT" w:bidi="pt_PT"/>
        </w:rPr>
        <w:t xml:space="preserve">Jesus também diz que Moisés provou que a ressurreição existe, porque ele escreveu que o </w:t>
      </w:r>
      <w:r>
        <w:rPr>
          <w:b/>
          <w:lang w:val="pt_PT" w:bidi="pt_PT"/>
        </w:rPr>
        <w:t>Senhor</w:t>
      </w:r>
      <w:r>
        <w:rPr>
          <w:lang w:val="pt_PT" w:bidi="pt_PT"/>
        </w:rPr>
        <w:t xml:space="preserve"> chamou a si mesmo de Deus de Abraão, o Deus de Isaque e o Deus de Jacó. Senhor refere-se ao nome pessoal de Deus, </w:t>
      </w:r>
      <w:r>
        <w:rPr>
          <w:b/>
          <w:lang w:val="pt_PT" w:bidi="pt_PT"/>
        </w:rPr>
        <w:t>Yahweh</w:t>
      </w:r>
      <w:r>
        <w:rPr>
          <w:lang w:val="pt_PT" w:bidi="pt_PT"/>
        </w:rPr>
        <w:t xml:space="preserve">. Traduza Senhor da mesma maneira que você já traduziu antes. </w:t>
      </w:r>
      <w:r>
        <w:rPr>
          <w:b/>
          <w:lang w:val="pt_PT" w:bidi="pt_PT"/>
        </w:rPr>
        <w:t>Senhor</w:t>
      </w:r>
      <w:r>
        <w:rPr>
          <w:lang w:val="pt_PT" w:bidi="pt_PT"/>
        </w:rPr>
        <w:t xml:space="preserve"> está no Glossário Mestre.</w:t>
      </w:r>
    </w:p>
    <w:p>
      <w:pPr/>
      <w:r>
        <w:rPr>
          <w:lang w:val="pt_PT" w:bidi="pt_PT"/>
        </w:rPr>
      </w:r>
      <w:r>
        <w:rPr>
          <w:lang w:val="pt_PT" w:bidi="pt_PT"/>
        </w:rPr>
        <w:t xml:space="preserve">Quando os </w:t>
      </w:r>
      <w:r>
        <w:rPr>
          <w:b/>
          <w:lang w:val="pt_PT" w:bidi="pt_PT"/>
        </w:rPr>
        <w:t>mestres da lei</w:t>
      </w:r>
      <w:r>
        <w:rPr>
          <w:lang w:val="pt_PT" w:bidi="pt_PT"/>
        </w:rPr>
        <w:t xml:space="preserve">, ou </w:t>
      </w:r>
      <w:r>
        <w:rPr>
          <w:b/>
          <w:lang w:val="pt_PT" w:bidi="pt_PT"/>
        </w:rPr>
        <w:t>escribas</w:t>
      </w:r>
      <w:r>
        <w:rPr>
          <w:lang w:val="pt_PT" w:bidi="pt_PT"/>
        </w:rPr>
        <w:t xml:space="preserve">, ouviram a resposta de Jesus, eles o elogiaram por ela. Mestres da lei, ou escribas, referem-se aos líderes religiosos que estudavam, interpretavam e ensinavam a lei de Deus. É provável que esses mestres da lei também fossem fariseus, uma vez que eles acreditavam na ressurreição. Certifique-se de traduzir mestres da lei da mesma maneira que você traduziu antes. </w:t>
      </w:r>
      <w:r>
        <w:rPr>
          <w:b/>
          <w:lang w:val="pt_PT" w:bidi="pt_PT"/>
        </w:rPr>
        <w:t>Mestres da lei</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20:41–44</w:t>
      </w:r>
      <w:r>
        <w:rPr>
          <w:lang w:val="pt_PT" w:bidi="pt_PT"/>
        </w:rPr>
      </w:r>
    </w:p>
    <w:p>
      <w:pPr>
        <w:pStyle w:val="Heading3"/>
      </w:pPr>
      <w:r>
        <w:rPr>
          <w:lang w:val="pt_PT" w:bidi="pt_PT"/>
        </w:rPr>
        <w:t>Ouvir e Sentir</w:t>
      </w:r>
    </w:p>
    <w:p>
      <w:pPr/>
      <w:r>
        <w:rPr>
          <w:lang w:val="pt_PT" w:bidi="pt_PT"/>
        </w:rPr>
      </w:r>
      <w:r>
        <w:rPr>
          <w:lang w:val="pt_PT" w:bidi="pt_PT"/>
        </w:rPr>
        <w:t>Ouça Lucas 20.41–44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os líderes religiosos enviaram espiões para fazer perguntas difíceis a Jesus sobre o pagamento de impostos romanos e a ressurreição. Mas eles ficaram surpresos quando Jesus respondeu às perguntas com sabedoria. Agora, Jesus lembra às pessoas que o Salvador Prometido é um descendente do rei Davi.</w:t>
      </w:r>
    </w:p>
    <w:p>
      <w:pPr/>
      <w:r>
        <w:rPr>
          <w:lang w:val="pt_PT" w:bidi="pt_PT"/>
        </w:rPr>
      </w:r>
      <w:r>
        <w:rPr>
          <w:lang w:val="pt_PT" w:bidi="pt_PT"/>
        </w:rPr>
        <w:t>Jesus está ensinando diariamente no templo, ou o lugar onde Deus habita entre seu povo, em Jerusalém. É a semana da Páscoa, uma festa religiosa que celebra Deus libertando seu povo do Egito. Por causa disso, grandes multidões de pessoas estão no templo. Muitas pessoas estão ouvindo Jesus ensinando, incluindo os fariseus, escribas e saduceus, ou os líderes religiosos.</w:t>
      </w:r>
    </w:p>
    <w:p>
      <w:pPr/>
      <w:r>
        <w:rPr>
          <w:lang w:val="pt_PT" w:bidi="pt_PT"/>
        </w:rPr>
      </w:r>
      <w:r>
        <w:rPr>
          <w:lang w:val="pt_PT" w:bidi="pt_PT"/>
        </w:rPr>
        <w:t>Jesus faz uma pergunta: “Como é que eles dizem que o Cristo é o Filho de Davi?”. para encorajar seu público a pensar cuidadosamente sobre o Cristo, ou Salvador Prometido. O Cristo, ou Messias, é um título que os judeus usavam para se referir à pessoa que Deus nomeou e prometeu enviar como salvador e rei. De acordo com o Evangelho de Marcos, “eles” refere-se aos mestres da lei. Eles ensinavam que o Salvador Prometido seria um descendente, ou filho, de Davi. O rei Davi era o maior rei de Israel que viveu mil anos antes de Jesus. Como sabemos por passagens anteriores, Jesus era um descendente de Davi. Jesus quer saber como as pessoas interpretam o significado do Salvador Prometido sendo o Filho de Davi. Embora Jesus não discorde dos mestres da lei, ele quer que as pessoas percebam que o Salvador Prometido era ainda maior do que Davi.</w:t>
      </w:r>
    </w:p>
    <w:p>
      <w:pPr/>
      <w:r>
        <w:rPr>
          <w:lang w:val="pt_PT" w:bidi="pt_PT"/>
        </w:rPr>
      </w:r>
      <w:r>
        <w:rPr>
          <w:lang w:val="pt_PT" w:bidi="pt_PT"/>
        </w:rPr>
        <w:t>Jesus faz referência a uma parte do livro de Salmos que Davi escreveu. O livro de Salmos refere-se a uma coleção de salmos, ou cânticos, por diferentes pessoas no Antigo Testamento. No Salmo, Davi diz o que Deus diz ao Salvador Prometido. Davi disse: “O Senhor diz a meu Senhor”. O primeiro “Senhor” refere-se ao nome pessoal de Deus, Yahweh. “Meu Senhor” pode ser traduzido como “meu mestre” e refere-se ao Salvador Prometido. Então o significado dessa declaração é: Yahweh, Deus, diz a meu mestre, o Salvador Prometido. Deus honra o Salvador Prometido dizendo a ele para se sentar à sua direita. Na cultura judaica, o lugar à direita do rei era um símbolo de honra e autoridade. Quem se sentava lá tinha a autoridade, ou direito, de governar ao lado do rei.</w:t>
      </w:r>
    </w:p>
    <w:p>
      <w:pPr/>
      <w:r>
        <w:rPr>
          <w:lang w:val="pt_PT" w:bidi="pt_PT"/>
        </w:rPr>
      </w:r>
      <w:r>
        <w:rPr>
          <w:lang w:val="pt_PT" w:bidi="pt_PT"/>
        </w:rPr>
        <w:t>Pare e discuta com sua equipe: quais símbolos ou pistas visuais mostram que alguém tem autoridade em sua cultura?</w:t>
      </w:r>
    </w:p>
    <w:p>
      <w:pPr/>
      <w:r>
        <w:rPr>
          <w:lang w:val="pt_PT" w:bidi="pt_PT"/>
        </w:rPr>
      </w:r>
      <w:r>
        <w:rPr>
          <w:lang w:val="pt_PT" w:bidi="pt_PT"/>
        </w:rPr>
        <w:t>Deus faz uma promessa ao Salvador Prometido dizendo que ele tornará seus inimigos um estrado. Um estrado era uma pequena mesa ou almofada onde alguém poderia descansar seus pés enquanto ele estava sentado. Deus estava dizendo que os inimigos estarão sob o controle do Salvador Prometido.</w:t>
      </w:r>
    </w:p>
    <w:p>
      <w:pPr/>
      <w:r>
        <w:rPr>
          <w:lang w:val="pt_PT" w:bidi="pt_PT"/>
        </w:rPr>
      </w:r>
      <w:r>
        <w:rPr>
          <w:lang w:val="pt_PT" w:bidi="pt_PT"/>
        </w:rPr>
        <w:t>Pare e mostre à sua equipe uma imagem de um estrado. Qual imagem verbal você usaria em seu idioma para mostrar a vitória completa sobre um inimigo?</w:t>
      </w:r>
    </w:p>
    <w:p>
      <w:pPr/>
      <w:r>
        <w:rPr>
          <w:lang w:val="pt_PT" w:bidi="pt_PT"/>
        </w:rPr>
      </w:r>
      <w:r>
        <w:rPr>
          <w:lang w:val="pt_PT" w:bidi="pt_PT"/>
        </w:rPr>
        <w:t>Deus diz: “Sente-se ao meu lado direito até que eu faça de seus inimigos um banquinho sob seus pés”. A palavra “até” pode ser traduzida como “enquanto”. Deus não quer dizer que o Salvador Prometido não se sentará ao seu lado direito depois que Deus derrota seus inimigos. Não fica claro o que o Salvador Prometido fará depois que Deus derrota seus inimigos.</w:t>
      </w:r>
    </w:p>
    <w:p>
      <w:pPr/>
      <w:r>
        <w:rPr>
          <w:lang w:val="pt_PT" w:bidi="pt_PT"/>
        </w:rPr>
      </w:r>
      <w:r>
        <w:rPr>
          <w:lang w:val="pt_PT" w:bidi="pt_PT"/>
        </w:rPr>
        <w:t>Jesus aponta que, mesmo que Davi fosse um rei poderoso, ele chama o Salvador Prometido de “Senhor”, ou mestre. Jesus está sugerindo que o Salvador Prometido deve ser ainda maior do que seu ancestral, o rei Davi. Quando Jesus pergunta: “Como então ele pode ser seu filho?”. não porque ele não sabe a resposta, mas porque ele quer que seu público pense cuidadosamente sobre quem o Salvador Prometido era. Era difícil para os judeus aceitar que o descendente de uma pessoa poderia ser maior do que eles eram, uma vez que eles acreditavam que um ancestral deveria ser maior do que seu descendente. Mas Jesus diz que o Salvador Prometido era um descendente de Davi e o Senhor de Davi. Isso sugere que o Salvador Prometido deve ser Deus e também homem. O Salvador Prometido não será apenas um rei terreno, mas também se sentará no trono com Deus.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está ensinando no templo durante a Páscoa. Multidões de pessoas, incluindo líderes religiosos, estão ouvindo-o. Jesus pergunta como as pessoas interpretam a conclusão dos mestres da lei de que o Salvador Prometido é um descendente de Davi. Jesus se refere ao livro de Salmos nas Escrituras judaicas.</w:t>
      </w:r>
    </w:p>
    <w:p>
      <w:pPr/>
      <w:r>
        <w:rPr>
          <w:lang w:val="pt_PT" w:bidi="pt_PT"/>
        </w:rPr>
      </w:r>
      <w:r>
        <w:rPr>
          <w:b/>
          <w:lang w:val="pt_PT" w:bidi="pt_PT"/>
        </w:rPr>
        <w:t>Segunda cena:</w:t>
      </w:r>
      <w:r>
        <w:rPr>
          <w:lang w:val="pt_PT" w:bidi="pt_PT"/>
        </w:rPr>
        <w:t xml:space="preserve"> Davi está escrevendo. Ao mesmo tempo, Deus fala com o Salvador Prometido. Ele diz a ele para se sentar ao seu lado direito. Ele coloca os inimigos do Salvador Prometido sob seus pés.</w:t>
      </w:r>
    </w:p>
    <w:p>
      <w:pPr/>
      <w:r>
        <w:rPr>
          <w:lang w:val="pt_PT" w:bidi="pt_PT"/>
        </w:rPr>
      </w:r>
      <w:r>
        <w:rPr>
          <w:b/>
          <w:lang w:val="pt_PT" w:bidi="pt_PT"/>
        </w:rPr>
        <w:t>Terceira cena:</w:t>
      </w:r>
      <w:r>
        <w:rPr>
          <w:lang w:val="pt_PT" w:bidi="pt_PT"/>
        </w:rPr>
        <w:t xml:space="preserve"> Jesus pede às pessoas para pensarem sobre por que Davi chama o Salvador Prometido, que é seu descendente, de “Senhor”.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Davi</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Salvador Prometido</w:t>
      </w:r>
    </w:p>
    <w:p>
      <w:pPr>
        <w:pStyle w:val="ListBullet"/>
        <w:spacing w:line="240" w:lineRule="auto"/>
        <w:ind w:left="720"/>
      </w:pPr>
      <w:r>
        <w:rPr>
          <w:lang w:val="pt_PT" w:bidi="pt_PT"/>
        </w:rPr>
      </w:r>
      <w:r>
        <w:rPr>
          <w:lang w:val="pt_PT" w:bidi="pt_PT"/>
        </w:rPr>
        <w:t>Inimigos do Salvador Prometido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está ensinando no templo durante a Páscoa. Milhares de pessoas estão no templo em Jerusalém para celebrar. Muitas dessas pessoas estão ouvindo Jesus ensinar.</w:t>
      </w:r>
    </w:p>
    <w:p>
      <w:pPr/>
      <w:r>
        <w:rPr>
          <w:lang w:val="pt_PT" w:bidi="pt_PT"/>
        </w:rPr>
      </w:r>
      <w:r>
        <w:rPr>
          <w:lang w:val="pt_PT" w:bidi="pt_PT"/>
        </w:rPr>
        <w:t>É importante lembrar que os líderes religiosos são parte da multidão. Os mestres da lei eram os que interpretavam as Escrituras. Eles foram os que disseram que o Salvador Prometido era um descendente de Davi.</w:t>
      </w:r>
    </w:p>
    <w:p>
      <w:pPr/>
      <w:r>
        <w:rPr>
          <w:lang w:val="pt_PT" w:bidi="pt_PT"/>
        </w:rPr>
      </w:r>
      <w:r>
        <w:rPr>
          <w:lang w:val="pt_PT" w:bidi="pt_PT"/>
        </w:rPr>
        <w:t>É importante lembrar que Jesus faz uma pergunta não porque ele não concorda com os mestres da lei, mas porque ele quer que as pessoas pensem sobre quem o Salvador Prometido era.</w:t>
      </w:r>
    </w:p>
    <w:p>
      <w:pPr/>
      <w:r>
        <w:rPr>
          <w:lang w:val="pt_PT" w:bidi="pt_PT"/>
        </w:rPr>
      </w:r>
      <w:r>
        <w:rPr>
          <w:lang w:val="pt_PT" w:bidi="pt_PT"/>
        </w:rPr>
        <w:t>É importante lembrar que Jesus era um descendente de Davi.</w:t>
      </w:r>
    </w:p>
    <w:p>
      <w:pPr/>
      <w:r>
        <w:rPr>
          <w:lang w:val="pt_PT" w:bidi="pt_PT"/>
        </w:rPr>
      </w:r>
      <w:r>
        <w:rPr>
          <w:lang w:val="pt_PT" w:bidi="pt_PT"/>
        </w:rPr>
        <w:t>É importante lembrar que Davi está falando sobre uma conversa entre Deus e o Salvador Prometido.</w:t>
      </w:r>
    </w:p>
    <w:p>
      <w:pPr/>
      <w:r>
        <w:rPr>
          <w:lang w:val="pt_PT" w:bidi="pt_PT"/>
        </w:rPr>
      </w:r>
      <w:r>
        <w:rPr>
          <w:lang w:val="pt_PT" w:bidi="pt_PT"/>
        </w:rPr>
        <w:t>Pare e discuta com sua equipe: como alguém reconta ou descreve a conversa de duas pessoas? Como você deixaria claro ao seu público que você está falando sobre algo que foi escrito há muito tempo em uma história que você está contando?</w:t>
      </w:r>
    </w:p>
    <w:p>
      <w:pPr/>
      <w:r>
        <w:rPr>
          <w:lang w:val="pt_PT" w:bidi="pt_PT"/>
        </w:rPr>
      </w:r>
      <w:r>
        <w:rPr>
          <w:lang w:val="pt_PT" w:bidi="pt_PT"/>
        </w:rPr>
        <w:t>É importante lembrar que sentar à direita de um rei era um lugar de honra e autoridade.</w:t>
      </w:r>
    </w:p>
    <w:p>
      <w:pPr/>
      <w:r>
        <w:rPr>
          <w:lang w:val="pt_PT" w:bidi="pt_PT"/>
        </w:rPr>
      </w:r>
      <w:r>
        <w:rPr>
          <w:lang w:val="pt_PT" w:bidi="pt_PT"/>
        </w:rPr>
        <w:t>É importante lembrar que os judeus acreditavam que os ancestrais eram mais importantes do que seus descendentes.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Davi</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Salvador Prometido</w:t>
      </w:r>
    </w:p>
    <w:p>
      <w:pPr>
        <w:pStyle w:val="ListBullet"/>
        <w:spacing w:line="240" w:lineRule="auto"/>
        <w:ind w:left="720"/>
      </w:pPr>
      <w:r>
        <w:rPr>
          <w:lang w:val="pt_PT" w:bidi="pt_PT"/>
        </w:rPr>
      </w:r>
      <w:r>
        <w:rPr>
          <w:lang w:val="pt_PT" w:bidi="pt_PT"/>
        </w:rPr>
        <w:t>Inimigos do Salvador Prometido</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Jesus ensinando no templo. Uma grande multidão se reúne em torno dele, incluindo seus discípulos e líderes religiosos.</w:t>
      </w:r>
    </w:p>
    <w:p>
      <w:pPr/>
      <w:r>
        <w:rPr>
          <w:lang w:val="pt_PT" w:bidi="pt_PT"/>
        </w:rPr>
      </w:r>
      <w:r>
        <w:rPr>
          <w:lang w:val="pt_PT" w:bidi="pt_PT"/>
        </w:rPr>
        <w:t>Certifique-se de que Jesus indica que ele está falando sobre os mestres da lei quando ele diz “eles”.</w:t>
      </w:r>
    </w:p>
    <w:p>
      <w:pPr/>
      <w:r>
        <w:rPr>
          <w:lang w:val="pt_PT" w:bidi="pt_PT"/>
        </w:rPr>
      </w:r>
      <w:r>
        <w:rPr>
          <w:lang w:val="pt_PT" w:bidi="pt_PT"/>
        </w:rPr>
        <w:t>Certifique-se de que a equipe encene Davi escrevendo ao mesmo tempo que Deus está falando com o Salvador Prometido.</w:t>
      </w:r>
    </w:p>
    <w:p>
      <w:pPr/>
      <w:r>
        <w:rPr>
          <w:lang w:val="pt_PT" w:bidi="pt_PT"/>
        </w:rPr>
      </w:r>
      <w:r>
        <w:rPr>
          <w:lang w:val="pt_PT" w:bidi="pt_PT"/>
        </w:rPr>
        <w:t>Certifique-se de encenar Deus colocando os inimigos do Salvador Prometido sob seus pés.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ensinando no templo. Uma grande multidão o cerca, incluindo líderes religiosos. Jesus pergunta o que as pessoas pensam sobre os mestres da interpretação da lei. Os mestres da lei dizem que o Salvador Prometido é um descendente de Davi.</w:t>
      </w:r>
    </w:p>
    <w:p>
      <w:pPr/>
      <w:r>
        <w:rPr>
          <w:lang w:val="pt_PT" w:bidi="pt_PT"/>
        </w:rPr>
      </w:r>
      <w:r>
        <w:rPr>
          <w:lang w:val="pt_PT" w:bidi="pt_PT"/>
        </w:rPr>
        <w:t xml:space="preserve">Pare a ação: pergunte aos atores que interpretam os mestres da lei: “Como vocês se sentem?”. Você pode ouvir coisas como: “Perturbados. Acabamos de concordar com ele! Jesus está tentando dizer que estamos errados sobre o Salvador Prometido?”. “Expectantes. Espero que Jesus diga algo de errado para que possamos prendê-lo”, e “Zangados. Não gosto de nossas interpretações sendo questionadas”. Reinicie a cena. </w:t>
      </w:r>
    </w:p>
    <w:p>
      <w:pPr/>
      <w:r>
        <w:rPr>
          <w:lang w:val="pt_PT" w:bidi="pt_PT"/>
        </w:rPr>
      </w:r>
      <w:r>
        <w:rPr>
          <w:lang w:val="pt_PT" w:bidi="pt_PT"/>
        </w:rPr>
        <w:t>Encene Jesus citando o livro de Salmos. Davi escreve enquanto Deus fala com o Salvador Prometido. Ele diz ao Salvador Prometido para se sentar ao seu lado direito e promete derrotar todos os seus inimigos.</w:t>
      </w:r>
    </w:p>
    <w:p>
      <w:pPr/>
      <w:r>
        <w:rPr>
          <w:lang w:val="pt_PT" w:bidi="pt_PT"/>
        </w:rPr>
      </w:r>
      <w:r>
        <w:rPr>
          <w:lang w:val="pt_PT" w:bidi="pt_PT"/>
        </w:rPr>
        <w:t xml:space="preserve">Pare a ação e pergunte ao ator que está interpretando o Salvador Prometido: “Como você se sente?” Você pode ouvir coisas como: “Honrado! Não gostaria de estar em nenhum outro lugar do que ao lado de Deus”, “Contente. Acredito que Deus cumprirá sua promessa”, e “Encorajado. Deus luta por mim”. Reinicie a cena. </w:t>
      </w:r>
    </w:p>
    <w:p>
      <w:pPr/>
      <w:r>
        <w:rPr>
          <w:lang w:val="pt_PT" w:bidi="pt_PT"/>
        </w:rPr>
      </w:r>
      <w:r>
        <w:rPr>
          <w:lang w:val="pt_PT" w:bidi="pt_PT"/>
        </w:rPr>
        <w:t>Encene Jesus fazendo outra pergunta. Como Davi pode chamar seu descendente de Senhor?</w:t>
      </w:r>
    </w:p>
    <w:p>
      <w:pPr/>
      <w:r>
        <w:rPr>
          <w:lang w:val="pt_PT" w:bidi="pt_PT"/>
        </w:rPr>
      </w:r>
      <w:r>
        <w:rPr>
          <w:lang w:val="pt_PT" w:bidi="pt_PT"/>
        </w:rPr>
        <w:t>Pare a ação e pergunte ao ator que está interpretando os governantes: “Como vocês se sentem?” Você pode ouvir coisas como: “Confuso. Nunca notei isso antes nas Escrituras. Como o descendente de Davi pode ser maior do que ele era?”. “Em admiração. Isso significa que o Salvador Prometido é Deus?”. e “Esperançoso. Jesus é um descendente de Davi. Ele é o Salvador Prometido por quem esperamos?”.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pergunta àqueles que estão ouvindo-o: “Por que se diz que o </w:t>
      </w:r>
      <w:r>
        <w:rPr>
          <w:b/>
          <w:lang w:val="pt_PT" w:bidi="pt_PT"/>
        </w:rPr>
        <w:t>Messias</w:t>
      </w:r>
      <w:r>
        <w:rPr>
          <w:lang w:val="pt_PT" w:bidi="pt_PT"/>
        </w:rPr>
        <w:t xml:space="preserve"> é o </w:t>
      </w:r>
      <w:r>
        <w:rPr>
          <w:b/>
          <w:lang w:val="pt_PT" w:bidi="pt_PT"/>
        </w:rPr>
        <w:t>Filho de Davi</w:t>
      </w:r>
      <w:r>
        <w:rPr>
          <w:lang w:val="pt_PT" w:bidi="pt_PT"/>
        </w:rPr>
        <w:t xml:space="preserve">?”. Messias, ou Cristo, refere-se ao Salvador Prometido. Esse era um título que os judeus usavam para se referir à pessoa que Deus nomeou e prometeu enviar como salvador e rei. Filho de Davi refere-se a um descendente do rei Davi, o maior rei de Israel no Antigo Testamento. Os judeus acreditavam que o Salvador Prometido seria um descendente de Davi, porque Deus prometeu que alguém da família de Davi resgataria Israel e seria rei. Certifique-se de traduzir Messias e Filho de Davi da mesma maneira que você traduziu em passagens anteriores. Ambos os termos, </w:t>
      </w:r>
      <w:r>
        <w:rPr>
          <w:lang w:val="pt_PT" w:bidi="pt_PT"/>
        </w:rPr>
        <w:t>Messias</w:t>
      </w:r>
      <w:r>
        <w:rPr>
          <w:lang w:val="pt_PT" w:bidi="pt_PT"/>
        </w:rPr>
        <w:t xml:space="preserve"> e </w:t>
      </w:r>
      <w:r>
        <w:rPr>
          <w:lang w:val="pt_PT" w:bidi="pt_PT"/>
        </w:rPr>
        <w:t>Filho de Davi</w:t>
      </w:r>
      <w:r>
        <w:rPr>
          <w:lang w:val="pt_PT" w:bidi="pt_PT"/>
        </w:rPr>
        <w:t>, estão no Glossário Mestre.</w:t>
      </w:r>
    </w:p>
    <w:p>
      <w:pPr/>
      <w:r>
        <w:rPr>
          <w:lang w:val="pt_PT" w:bidi="pt_PT"/>
        </w:rPr>
      </w:r>
      <w:r>
        <w:rPr>
          <w:lang w:val="pt_PT" w:bidi="pt_PT"/>
        </w:rPr>
        <w:t xml:space="preserve">Jesus cita o livro dos Salmos. O </w:t>
      </w:r>
      <w:r>
        <w:rPr>
          <w:b/>
          <w:lang w:val="pt_PT" w:bidi="pt_PT"/>
        </w:rPr>
        <w:t>livro dos Salmos</w:t>
      </w:r>
      <w:r>
        <w:rPr>
          <w:lang w:val="pt_PT" w:bidi="pt_PT"/>
        </w:rPr>
        <w:t xml:space="preserve"> refere-se a uma coleção de salmos, ou cânticos, escritos por diferentes pessoas. O rei Davi escreveu muitos dos salmos. Os Salmos são uma parte das Escrituras judaicas.</w:t>
      </w:r>
    </w:p>
    <w:p>
      <w:pPr/>
      <w:r>
        <w:rPr>
          <w:lang w:val="pt_PT" w:bidi="pt_PT"/>
        </w:rPr>
      </w:r>
      <w:r>
        <w:rPr>
          <w:lang w:val="pt_PT" w:bidi="pt_PT"/>
        </w:rPr>
        <w:t xml:space="preserve">Davi escreve: “O </w:t>
      </w:r>
      <w:r>
        <w:rPr>
          <w:b/>
          <w:lang w:val="pt_PT" w:bidi="pt_PT"/>
        </w:rPr>
        <w:t>Senhor</w:t>
      </w:r>
      <w:r>
        <w:rPr>
          <w:lang w:val="pt_PT" w:bidi="pt_PT"/>
        </w:rPr>
        <w:t xml:space="preserve"> disse a meu Senhor”.</w:t>
      </w:r>
    </w:p>
    <w:p>
      <w:pPr/>
      <w:r>
        <w:rPr>
          <w:lang w:val="pt_PT" w:bidi="pt_PT"/>
        </w:rPr>
      </w:r>
      <w:r>
        <w:rPr>
          <w:lang w:val="pt_PT" w:bidi="pt_PT"/>
        </w:rPr>
        <w:t xml:space="preserve">O primeiro </w:t>
      </w:r>
      <w:r>
        <w:rPr>
          <w:lang w:val="pt_PT" w:bidi="pt_PT"/>
        </w:rPr>
        <w:t>Senhor</w:t>
      </w:r>
      <w:r>
        <w:rPr>
          <w:lang w:val="pt_PT" w:bidi="pt_PT"/>
        </w:rPr>
        <w:t xml:space="preserve"> se refere a Deus pessoalmente — </w:t>
      </w:r>
      <w:r>
        <w:rPr>
          <w:b/>
          <w:lang w:val="pt_PT" w:bidi="pt_PT"/>
        </w:rPr>
        <w:t>Yahweh</w:t>
      </w:r>
      <w:r>
        <w:rPr>
          <w:lang w:val="pt_PT" w:bidi="pt_PT"/>
        </w:rPr>
        <w:t xml:space="preserve">. </w:t>
      </w:r>
      <w:r>
        <w:rPr>
          <w:lang w:val="pt_PT" w:bidi="pt_PT"/>
        </w:rPr>
        <w:t>Yahweh</w:t>
      </w:r>
      <w:r>
        <w:rPr>
          <w:lang w:val="pt_PT" w:bidi="pt_PT"/>
        </w:rPr>
        <w:t xml:space="preserve"> está no Glossário Mestre.</w:t>
      </w:r>
    </w:p>
    <w:p>
      <w:pPr/>
      <w:r>
        <w:rPr>
          <w:lang w:val="pt_PT" w:bidi="pt_PT"/>
        </w:rPr>
      </w:r>
      <w:r>
        <w:rPr>
          <w:lang w:val="pt_PT" w:bidi="pt_PT"/>
        </w:rPr>
        <w:t xml:space="preserve">Davi escreve meu Senhor, ou meu mestre, para se referir ao Salvador Prometido. O significado dessa declaração é: Yahweh, Deus, diz a meu mestre, o Salvador Prometido. Davi estava expressando que o Salvador Prometido tinha mais autoridade do que ele tinha. Certifique-se de traduzir Senhor, na ideia de Mestre, mesma maneira que você já traduziu antes. </w:t>
      </w:r>
      <w:r>
        <w:rPr>
          <w:lang w:val="pt_PT" w:bidi="pt_PT"/>
        </w:rPr>
        <w:t>Senhor</w:t>
      </w:r>
      <w:r>
        <w:rPr>
          <w:lang w:val="pt_PT" w:bidi="pt_PT"/>
        </w:rPr>
        <w:t xml:space="preserve"> está no Glossário Mestre.</w:t>
      </w:r>
    </w:p>
    <w:p>
      <w:pPr/>
      <w:r>
        <w:rPr>
          <w:lang w:val="pt_PT" w:bidi="pt_PT"/>
        </w:rPr>
      </w:r>
      <w:r>
        <w:rPr>
          <w:lang w:val="pt_PT" w:bidi="pt_PT"/>
        </w:rPr>
        <w:t xml:space="preserve">Quando Jesus pergunta: “Como então ele pode ser seu </w:t>
      </w:r>
      <w:r>
        <w:rPr>
          <w:b/>
          <w:lang w:val="pt_PT" w:bidi="pt_PT"/>
        </w:rPr>
        <w:t>filho</w:t>
      </w:r>
      <w:r>
        <w:rPr>
          <w:lang w:val="pt_PT" w:bidi="pt_PT"/>
        </w:rPr>
        <w:t xml:space="preserve">?”. Jesus usa a palavra filho para significar descendente. Os judeus acreditavam que os ancestrais eram maiores do que seus descendentes. Mas Davi chama o Salvador Prometido de Senhor, mesmo que ele seja seu descendente. Mas certifique-se de traduzir filho da mesma maneira que você tem traduzido nas passagens anteriores. </w:t>
      </w:r>
      <w:r>
        <w:rPr>
          <w:lang w:val="pt_PT" w:bidi="pt_PT"/>
        </w:rPr>
        <w:t>Filho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20:45–21:4</w:t>
      </w:r>
      <w:r>
        <w:rPr>
          <w:lang w:val="pt_PT" w:bidi="pt_PT"/>
        </w:rPr>
      </w:r>
    </w:p>
    <w:p>
      <w:pPr>
        <w:pStyle w:val="Heading3"/>
      </w:pPr>
      <w:r>
        <w:rPr>
          <w:lang w:val="pt_PT" w:bidi="pt_PT"/>
        </w:rPr>
        <w:t>Ouvir e Sentir</w:t>
      </w:r>
    </w:p>
    <w:p>
      <w:pPr/>
      <w:r>
        <w:rPr>
          <w:lang w:val="pt_PT" w:bidi="pt_PT"/>
        </w:rPr>
      </w:r>
      <w:r>
        <w:rPr>
          <w:lang w:val="pt_PT" w:bidi="pt_PT"/>
        </w:rPr>
        <w:t>Ouça Lucas 20.45–21.4 e guarde em seu coração. Ouça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Jesus questionou as interpretações dos mestres da lei na frente de uma grande multidão em Jerusalém. Jesus tem ensinado no templo todos os dias durante a Páscoa, uma festa religiosa judaica. Agora, Jesus adverte seus discípulos publicamente para não agir como os mestres da lei. Nessas duas histórias, Lucas mostra o contraste entre os mestres da lei, que são muito influentes, e as viúvas, que eram algumas das pessoas mais baixas na sociedade judaica. Mas os mestres da lei montam sistemas que ferem as pessoas como as viúvas.</w:t>
      </w:r>
    </w:p>
    <w:p>
      <w:pPr/>
      <w:r>
        <w:rPr>
          <w:lang w:val="pt_PT" w:bidi="pt_PT"/>
        </w:rPr>
      </w:r>
      <w:r>
        <w:rPr>
          <w:lang w:val="pt_PT" w:bidi="pt_PT"/>
        </w:rPr>
        <w:t>Uma grande multidão, incluindo líderes religiosos, cerca Jesus enquanto ele está ensinando no templo. Jesus ensina seus discípulos, ou seguidores mais próximos, e as pessoas ao seu redor ouvem seus ensinamentos. Jesus usa uma palavra como “atenção” para avisar seus discípulos para não agir como os mestres da lei. Os mestres da lei, também chamados de escribas, estudavam, interpretavam e ensinavam a lei de Deus. Se você se lembra de passagens anteriores, os mestres da lei elogiavam a interpretação de Jesus das Escrituras sobre ressurreição, ou Deus trazendo os mortos de volta à vida. No entanto, Jesus questionou suas interpretações das Escrituras. Jesus mostrou que eles não entendiam verdadeiramente quem o Salvador Prometido era como o Filho de Davi.</w:t>
      </w:r>
    </w:p>
    <w:p>
      <w:pPr/>
      <w:r>
        <w:rPr>
          <w:lang w:val="pt_PT" w:bidi="pt_PT"/>
        </w:rPr>
      </w:r>
      <w:r>
        <w:rPr>
          <w:lang w:val="pt_PT" w:bidi="pt_PT"/>
        </w:rPr>
        <w:t>Jesus diz que os mestres da lei usam mantos longos e caros porque eles querem que as pessoas os notem e os admirem. Eles usavam esses mantos em lugares públicos, como o mercado, para mostrar que eles eram líderes religiosos importantes. Os mercados eram um centro social da cultura judaica, onde as pessoas vendiam e compravam itens. As pessoas se curvavam e cumprimentavam os líderes religiosos com respeito quando eles os viam.</w:t>
      </w:r>
    </w:p>
    <w:p>
      <w:pPr/>
      <w:r>
        <w:rPr>
          <w:lang w:val="pt_PT" w:bidi="pt_PT"/>
        </w:rPr>
      </w:r>
      <w:r>
        <w:rPr>
          <w:lang w:val="pt_PT" w:bidi="pt_PT"/>
        </w:rPr>
        <w:t>Pare e discuta com sua equipe: o que as pessoas fazem em sua cultura que faz com que os outros as louvem? Que tipo de roupa as pessoas usam para mostrar a alta posição social de alguém?</w:t>
      </w:r>
    </w:p>
    <w:p>
      <w:pPr/>
      <w:r>
        <w:rPr>
          <w:lang w:val="pt_PT" w:bidi="pt_PT"/>
        </w:rPr>
      </w:r>
      <w:r>
        <w:rPr>
          <w:lang w:val="pt_PT" w:bidi="pt_PT"/>
        </w:rPr>
        <w:t>Os mestres da lei também amavam se sentar nos lugares mais importantes nas sinagogas, ou os lugares de adoração judeus. Esses lugares referem-se a um banco na frente da sinagoga que ficava de frente para a congregação. Apenas as pessoas mais importantes se sentavam lá. Como Jesus falou antes na casa de um líder religioso, os mestres da lei sempre queriam os lugares mais importantes, ou os lugares mais próximos do anfitrião, em banquetes nas casas de outras pessoas. Em todos os três exemplos, os mestres da lei amam as pessoas tratando-as como pessoas com um alto status social.</w:t>
      </w:r>
    </w:p>
    <w:p>
      <w:pPr/>
      <w:r>
        <w:rPr>
          <w:lang w:val="pt_PT" w:bidi="pt_PT"/>
        </w:rPr>
      </w:r>
      <w:r>
        <w:rPr>
          <w:lang w:val="pt_PT" w:bidi="pt_PT"/>
        </w:rPr>
        <w:t>Jesus diz que “eles devoram as casas das viúvas” para mostrar que os mestres da lei levavam o máximo de dinheiro que podiam das viúvas. Nós não sabemos como eles faziam isso, mas é possível que eles persuadiam as viúvas a dar-lhes presentes generosos. Ao contrário dos mestres da lei, as viúvas tinham uma baixa posição social e eram especialmente vulneráveis, porque não tinham um marido para cuidar delas. Muitas vezes, as viúvas não tinham dinheiro suficiente para viver.</w:t>
      </w:r>
    </w:p>
    <w:p>
      <w:pPr/>
      <w:r>
        <w:rPr>
          <w:lang w:val="pt_PT" w:bidi="pt_PT"/>
        </w:rPr>
      </w:r>
      <w:r>
        <w:rPr>
          <w:lang w:val="pt_PT" w:bidi="pt_PT"/>
        </w:rPr>
        <w:t>Os mestres da lei eram conhecidos por dizer longas orações em voz alta em público. Eles queriam que as pessoas pensassem que eles eram justos, ou próximos de Deus. Mas Jesus diz que eles estavam apenas fingindo ser piedosos porque eles queriam fazer com que sua imagem fosse boa. Ele diz que Deus os punirá mais ou mais severamente do que outras pessoas.</w:t>
      </w:r>
    </w:p>
    <w:p>
      <w:pPr/>
      <w:r>
        <w:rPr>
          <w:lang w:val="pt_PT" w:bidi="pt_PT"/>
        </w:rPr>
      </w:r>
      <w:r>
        <w:rPr>
          <w:lang w:val="pt_PT" w:bidi="pt_PT"/>
        </w:rPr>
        <w:t>Mais tarde no dia, Jesus olha para a parte dos pátios do templo onde as pessoas estão dando ofertas a Deus. O tesouro do templo refere-se ao lugar onde as pessoas davam ofertas a Deus para o templo. Havia caixas de madeira com uma abertura no topo onde as pessoas colocavam moedas. O dinheiro beneficiava o templo e os sacerdotes que serviam lá.</w:t>
      </w:r>
    </w:p>
    <w:p>
      <w:pPr/>
      <w:r>
        <w:rPr>
          <w:lang w:val="pt_PT" w:bidi="pt_PT"/>
        </w:rPr>
      </w:r>
      <w:r>
        <w:rPr>
          <w:lang w:val="pt_PT" w:bidi="pt_PT"/>
        </w:rPr>
        <w:t>Pare e mostre uma imagem das caixas do tesouro do templo onde as pessoas davam suas ofertas. Como as organizações coletam dinheiro ou apoio em sua cultura?</w:t>
      </w:r>
    </w:p>
    <w:p>
      <w:pPr/>
      <w:r>
        <w:rPr>
          <w:lang w:val="pt_PT" w:bidi="pt_PT"/>
        </w:rPr>
      </w:r>
      <w:r>
        <w:rPr>
          <w:lang w:val="pt_PT" w:bidi="pt_PT"/>
        </w:rPr>
        <w:t>Jesus assistia enquanto as pessoas ricas davam suas ofertas ao templo. Então ele viu uma viúva pobre dar duas pequenas moedas de cobre. Essas moedas tinham a menor quantia de valor naquele momento. Uma moeda valia um dia de salário para um trabalhador.</w:t>
      </w:r>
    </w:p>
    <w:p>
      <w:pPr/>
      <w:r>
        <w:rPr>
          <w:lang w:val="pt_PT" w:bidi="pt_PT"/>
        </w:rPr>
      </w:r>
      <w:r>
        <w:rPr>
          <w:lang w:val="pt_PT" w:bidi="pt_PT"/>
        </w:rPr>
        <w:t>Pare e mostre uma imagem de uma pequena moeda de cobre.</w:t>
      </w:r>
    </w:p>
    <w:p>
      <w:pPr/>
      <w:r>
        <w:rPr>
          <w:lang w:val="pt_PT" w:bidi="pt_PT"/>
        </w:rPr>
      </w:r>
      <w:r>
        <w:rPr>
          <w:lang w:val="pt_PT" w:bidi="pt_PT"/>
        </w:rPr>
        <w:t>Jesus diz “Eu lhes digo a verdade” para enfatizar o que ele estava prestes a dizer. Jesus quer que seus discípulos ouçam cuidadosamente. Jesus diz que a viúva deu mais do que aqueles que eram ricos. Ele não quer dizer que ela literalmente deu uma quantia maior de dinheiro, mas em vez disso que Deus valorizava o que ela deu maior do que as ofertas de todas as pessoas ricas que davam dinheiro a Deus. Jesus diz que eles davam de sua riqueza, o que significa que eles tinham muito dinheiro depois de dar um pouco dele a Deus. A viúva, no entanto, ofertou de sua pobreza. Mesmo que a viúva não tivesse dinheiro suficiente para comprar o que ela precisava para sobreviver, ela dava tudo o que tinha a Deus. Não fica claro se Jesus aprova a mulher por suas ações, ou se ele está lamentando que seu dinheiro está sendo devorado por líderes religiosos que levam todo o dinheiro das pessoas pobres. É melhor deixar sua tradução aberta a ambas as interpretações. O que fica claro é que Jesus está reconhecendo a generosidade da viúva em comparação com os outros.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está ensinando no templo. Ele adverte seus discípulos sobre o comportamento dos escribas. Uma multidão também está ouvindo-o Jesus diz que os mestres da lei usam longos mantos querendo ser cumprimentados com honra. Elas procuram lugares de honra nas sinagogas e elas oram demoradamente em público. Mas eles tratam viúvas erroneamente e levam seu dinheiro.</w:t>
      </w:r>
    </w:p>
    <w:p>
      <w:pPr/>
      <w:r>
        <w:rPr>
          <w:lang w:val="pt_PT" w:bidi="pt_PT"/>
        </w:rPr>
      </w:r>
      <w:r>
        <w:rPr>
          <w:b/>
          <w:lang w:val="pt_PT" w:bidi="pt_PT"/>
        </w:rPr>
        <w:t>Segunda cena:</w:t>
      </w:r>
      <w:r>
        <w:rPr>
          <w:lang w:val="pt_PT" w:bidi="pt_PT"/>
        </w:rPr>
        <w:t xml:space="preserve"> Jesus observa as pessoas dando suas ofertas no templo. Ele diz que uma viúva deu mais do que todos os outros, porque ela deu tudo o que ela tinha para viver. Mas os ricos davam de sua abundância.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Escribas</w:t>
      </w:r>
    </w:p>
    <w:p>
      <w:pPr>
        <w:pStyle w:val="ListBullet"/>
        <w:spacing w:line="240" w:lineRule="auto"/>
        <w:ind w:left="720"/>
      </w:pPr>
      <w:r>
        <w:rPr>
          <w:lang w:val="pt_PT" w:bidi="pt_PT"/>
        </w:rPr>
      </w:r>
      <w:r>
        <w:rPr>
          <w:lang w:val="pt_PT" w:bidi="pt_PT"/>
        </w:rPr>
        <w:t>Os ricos</w:t>
      </w:r>
    </w:p>
    <w:p>
      <w:pPr>
        <w:pStyle w:val="ListBullet"/>
        <w:spacing w:line="240" w:lineRule="auto"/>
        <w:ind w:left="720"/>
      </w:pPr>
      <w:r>
        <w:rPr>
          <w:lang w:val="pt_PT" w:bidi="pt_PT"/>
        </w:rPr>
      </w:r>
      <w:r>
        <w:rPr>
          <w:lang w:val="pt_PT" w:bidi="pt_PT"/>
        </w:rPr>
        <w:t>A viúva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de que Jesus ainda estava ensinando nos pátios do templo. É o tempo para uma celebração religiosa importante. Isso significa que havia muitos escribas e líderes religiosos de diferentes áreas vindo para o templo. Muitas pessoas, incluindo líderes religiosos, estão reunidas em torno de Jesus no pátio do templo para ouvir seus ensinamentos.</w:t>
      </w:r>
    </w:p>
    <w:p>
      <w:pPr/>
      <w:r>
        <w:rPr>
          <w:lang w:val="pt_PT" w:bidi="pt_PT"/>
        </w:rPr>
      </w:r>
      <w:r>
        <w:rPr>
          <w:lang w:val="pt_PT" w:bidi="pt_PT"/>
        </w:rPr>
        <w:t>É importante lembrar que Jesus estava falando com os escribas no início do dia. Agora ele fala com seus discípulos sobre os escribas na presença de uma multidão.</w:t>
      </w:r>
    </w:p>
    <w:p>
      <w:pPr/>
      <w:r>
        <w:rPr>
          <w:lang w:val="pt_PT" w:bidi="pt_PT"/>
        </w:rPr>
      </w:r>
      <w:r>
        <w:rPr>
          <w:lang w:val="pt_PT" w:bidi="pt_PT"/>
        </w:rPr>
        <w:t>É importante lembrar que os escribas faziam coisas para impressionar os outros ou para receber status especial.</w:t>
      </w:r>
    </w:p>
    <w:p>
      <w:pPr/>
      <w:r>
        <w:rPr>
          <w:lang w:val="pt_PT" w:bidi="pt_PT"/>
        </w:rPr>
      </w:r>
      <w:r>
        <w:rPr>
          <w:lang w:val="pt_PT" w:bidi="pt_PT"/>
        </w:rPr>
        <w:t>É importante lembrar que Jesus usa uma figura de linguagem quando ele diz que os escribas devoram as casas das viúvas. Isso significa que elas persuadem as viúvas a dar tanto quanto elas podiam. Nesse caso, casa refere-se a seu dinheiro e posses.</w:t>
      </w:r>
    </w:p>
    <w:p>
      <w:pPr/>
      <w:r>
        <w:rPr>
          <w:lang w:val="pt_PT" w:bidi="pt_PT"/>
        </w:rPr>
      </w:r>
      <w:r>
        <w:rPr>
          <w:lang w:val="pt_PT" w:bidi="pt_PT"/>
        </w:rPr>
        <w:t>No mesmo dia, quando Jesus ainda está nos pátios do templo, Jesus vê pessoas dando ofertas ao tesouro do templo.</w:t>
      </w:r>
    </w:p>
    <w:p>
      <w:pPr/>
      <w:r>
        <w:rPr>
          <w:lang w:val="pt_PT" w:bidi="pt_PT"/>
        </w:rPr>
      </w:r>
      <w:r>
        <w:rPr>
          <w:lang w:val="pt_PT" w:bidi="pt_PT"/>
        </w:rPr>
        <w:t>É importante lembrar que as pessoas ricas e a viúva estão colocando suas ofertas em uma das caixas montadas para coletar ofertas para o templo.</w:t>
      </w:r>
    </w:p>
    <w:p>
      <w:pPr/>
      <w:r>
        <w:rPr>
          <w:lang w:val="pt_PT" w:bidi="pt_PT"/>
        </w:rPr>
      </w:r>
      <w:r>
        <w:rPr>
          <w:lang w:val="pt_PT" w:bidi="pt_PT"/>
        </w:rPr>
        <w:t>É importante lembrar que Jesus ainda está com seus discípulos e a multidão quando ele vê pessoas dando ofertas.</w:t>
      </w:r>
    </w:p>
    <w:p>
      <w:pPr/>
      <w:r>
        <w:rPr>
          <w:lang w:val="pt_PT" w:bidi="pt_PT"/>
        </w:rPr>
      </w:r>
      <w:r>
        <w:rPr>
          <w:lang w:val="pt_PT" w:bidi="pt_PT"/>
        </w:rPr>
        <w:t>É importante lembrar que quando Jesus diz: “Eu lhes digo a verdade”, ele quer dizer que o que ele está prestes a dizer é importante e confiável.</w:t>
      </w:r>
    </w:p>
    <w:p>
      <w:pPr/>
      <w:r>
        <w:rPr>
          <w:lang w:val="pt_PT" w:bidi="pt_PT"/>
        </w:rPr>
      </w:r>
      <w:r>
        <w:rPr>
          <w:lang w:val="pt_PT" w:bidi="pt_PT"/>
        </w:rPr>
        <w:t>É importante lembrar que Jesus usou uma figura de linguagem quando ele diz que a viúva deu mais do que o homem rico. Isso não é literal. Jesus explica que o que ela deu é mais valioso para Deus, porque ela deu todo o dinheiro que tinha.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Escribas</w:t>
      </w:r>
    </w:p>
    <w:p>
      <w:pPr>
        <w:pStyle w:val="ListBullet"/>
        <w:spacing w:line="240" w:lineRule="auto"/>
        <w:ind w:left="720"/>
      </w:pPr>
      <w:r>
        <w:rPr>
          <w:lang w:val="pt_PT" w:bidi="pt_PT"/>
        </w:rPr>
      </w:r>
      <w:r>
        <w:rPr>
          <w:lang w:val="pt_PT" w:bidi="pt_PT"/>
        </w:rPr>
        <w:t>Os ricos</w:t>
      </w:r>
    </w:p>
    <w:p>
      <w:pPr>
        <w:pStyle w:val="ListBullet"/>
        <w:spacing w:line="240" w:lineRule="auto"/>
        <w:ind w:left="720"/>
      </w:pPr>
      <w:r>
        <w:rPr>
          <w:lang w:val="pt_PT" w:bidi="pt_PT"/>
        </w:rPr>
      </w:r>
      <w:r>
        <w:rPr>
          <w:lang w:val="pt_PT" w:bidi="pt_PT"/>
        </w:rPr>
        <w:t>A viúva</w:t>
      </w:r>
    </w:p>
    <w:p>
      <w:pPr/>
      <w:r>
        <w:rPr>
          <w:lang w:val="pt_PT" w:bidi="pt_PT"/>
        </w:rPr>
      </w:r>
      <w:r>
        <w:rPr>
          <w:lang w:val="pt_PT" w:bidi="pt_PT"/>
        </w:rPr>
        <w:t>Peça à equipe que represente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Certifique-se de que a equipe encene os escribas caminhando com longos mantos e obtendo os melhores lugares na sinagoga. Eles convencem as viúvas a dar tudo o que elas têm. A equipe pode representar esse cenário enquanto Jesus o descreve.</w:t>
      </w:r>
    </w:p>
    <w:p>
      <w:pPr/>
      <w:r>
        <w:rPr>
          <w:lang w:val="pt_PT" w:bidi="pt_PT"/>
        </w:rPr>
      </w:r>
      <w:r>
        <w:rPr>
          <w:lang w:val="pt_PT" w:bidi="pt_PT"/>
        </w:rPr>
        <w:t>Certifique-se de que a equipe encene muitas pessoas dando dinheiro deixando cair moedas nas caixas do tesouro. Então uma viúva dá duas pequenas moedas de cobre.</w:t>
      </w:r>
    </w:p>
    <w:p>
      <w:pPr/>
      <w:r>
        <w:rPr>
          <w:lang w:val="pt_PT" w:bidi="pt_PT"/>
        </w:rPr>
      </w:r>
      <w:r>
        <w:rPr>
          <w:lang w:val="pt_PT" w:bidi="pt_PT"/>
        </w:rPr>
        <w:t>Certifique-se de que a equipe encene Jesus prestando atenção à viúva e explicando que ela deu mais do que todos os outros.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falando com seus discípulos na frente da multidão que o ouve. Jesus os adverte sobre os mestres da lei, ou escribas, que gostam de usar longos mantos e querem se sentar em lugares de honra para buscar respeito das pessoas. Eles oram demoradamente e enganam as viúvas para levarem todas as suas posses. Jesus diz que Deus os punirá muito.</w:t>
      </w:r>
    </w:p>
    <w:p>
      <w:pPr/>
      <w:r>
        <w:rPr>
          <w:lang w:val="pt_PT" w:bidi="pt_PT"/>
        </w:rPr>
      </w:r>
      <w:r>
        <w:rPr>
          <w:lang w:val="pt_PT" w:bidi="pt_PT"/>
        </w:rPr>
        <w:t>Pare a ação e pergunte às atrizes que estão interpretando as viúvas na multidão: “Como vocês se sentem?” Você pode ouvir coisas como: “Confuso. Os escribas me explicaram que eu deveria dar mais”, “Zangada, dei ao templo de Deus. Não sabia que eles estavam usando isso para ganho pessoal”, e “Cuidada. Deus vê minha dor, e ele julgará”. Pergunte às pessoas que estão interpretando os escribas na multidão: “Como vocês se sentem?”. Você pode ouvir coisas como: “Insultado. Tudo o que faço é para Deus, não para as pessoas”, “Culpado. Jesus está certo. É bom ser reconhecido pelos outros”, e “Zangado. Temos que encontrar uma maneira de silenciar Jesus”. Reinicie a encenação.</w:t>
      </w:r>
    </w:p>
    <w:p>
      <w:pPr/>
      <w:r>
        <w:rPr>
          <w:lang w:val="pt_PT" w:bidi="pt_PT"/>
        </w:rPr>
      </w:r>
      <w:r>
        <w:rPr>
          <w:lang w:val="pt_PT" w:bidi="pt_PT"/>
        </w:rPr>
        <w:t>Encene Jesus observando a multidão no templo. Depois de ver uma viúva dar duas pequenas moedas de cobre, Jesus diz que essa viúva deu mais do que todas as pessoas lá, porque ela deu tudo o que ela tinha para viver.</w:t>
      </w:r>
    </w:p>
    <w:p>
      <w:pPr/>
      <w:r>
        <w:rPr>
          <w:lang w:val="pt_PT" w:bidi="pt_PT"/>
        </w:rPr>
      </w:r>
      <w:r>
        <w:rPr>
          <w:lang w:val="pt_PT" w:bidi="pt_PT"/>
        </w:rPr>
        <w:t>Pare a ação e pergunte aos atores que estão interpretando os discípulos: “Como vocês se sentem?” Você pode ouvir coisas como: “Não entendo, ela realmente não deu mais, mas Jesus disse que deu”, “Alívio, não é sobre a quantia, é sobre o coração”, e “Impressionado. Ela deu tudo o que tinha para honrar a Deus”.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ensina seus </w:t>
      </w:r>
      <w:r>
        <w:rPr>
          <w:b/>
          <w:lang w:val="pt_PT" w:bidi="pt_PT"/>
        </w:rPr>
        <w:t>discípulos</w:t>
      </w:r>
      <w:r>
        <w:rPr>
          <w:lang w:val="pt_PT" w:bidi="pt_PT"/>
        </w:rPr>
        <w:t xml:space="preserve">, ou seguidores mais próximos, na presença de uma multidão no </w:t>
      </w:r>
      <w:r>
        <w:rPr>
          <w:b/>
          <w:lang w:val="pt_PT" w:bidi="pt_PT"/>
        </w:rPr>
        <w:t>templo</w:t>
      </w:r>
      <w:r>
        <w:rPr>
          <w:lang w:val="pt_PT" w:bidi="pt_PT"/>
        </w:rPr>
        <w:t xml:space="preserve">. Ele os adverte para não agir como os </w:t>
      </w:r>
      <w:r>
        <w:rPr>
          <w:b/>
          <w:lang w:val="pt_PT" w:bidi="pt_PT"/>
        </w:rPr>
        <w:t>mestres da lei</w:t>
      </w:r>
      <w:r>
        <w:rPr>
          <w:lang w:val="pt_PT" w:bidi="pt_PT"/>
        </w:rPr>
        <w:t xml:space="preserve">, ou escribas. Mestres da lei eram especialistas na interpretação da lei de Deus. Certifique-se de traduzir discípulos e mestres da mesma maneira que você traduziu antes. </w:t>
      </w:r>
      <w:r>
        <w:rPr>
          <w:b/>
          <w:lang w:val="pt_PT" w:bidi="pt_PT"/>
        </w:rPr>
        <w:t>Discípulos</w:t>
      </w:r>
      <w:r>
        <w:rPr>
          <w:lang w:val="pt_PT" w:bidi="pt_PT"/>
        </w:rPr>
        <w:t xml:space="preserve">, </w:t>
      </w:r>
      <w:r>
        <w:rPr>
          <w:b/>
          <w:lang w:val="pt_PT" w:bidi="pt_PT"/>
        </w:rPr>
        <w:t>mestres da lei</w:t>
      </w:r>
      <w:r>
        <w:rPr>
          <w:lang w:val="pt_PT" w:bidi="pt_PT"/>
        </w:rPr>
        <w:t xml:space="preserve"> e o </w:t>
      </w:r>
      <w:r>
        <w:rPr>
          <w:b/>
          <w:lang w:val="pt_PT" w:bidi="pt_PT"/>
        </w:rPr>
        <w:t>templo</w:t>
      </w:r>
      <w:r>
        <w:rPr>
          <w:lang w:val="pt_PT" w:bidi="pt_PT"/>
        </w:rPr>
        <w:t xml:space="preserve"> estão no Glossário Mestre.</w:t>
      </w:r>
    </w:p>
    <w:p>
      <w:pPr/>
      <w:r>
        <w:rPr>
          <w:lang w:val="pt_PT" w:bidi="pt_PT"/>
        </w:rPr>
      </w:r>
      <w:r>
        <w:rPr>
          <w:lang w:val="pt_PT" w:bidi="pt_PT"/>
        </w:rPr>
        <w:t xml:space="preserve">Jesus descreve o comportamento dos mestres da lei. Ele diz que eles buscam ser honrados usando longos </w:t>
      </w:r>
      <w:r>
        <w:rPr>
          <w:b/>
          <w:lang w:val="pt_PT" w:bidi="pt_PT"/>
        </w:rPr>
        <w:t>mantos</w:t>
      </w:r>
      <w:r>
        <w:rPr>
          <w:lang w:val="pt_PT" w:bidi="pt_PT"/>
        </w:rPr>
        <w:t xml:space="preserve">, ou longas capas externas colocadas sobre roupas normais. Eles também escolhiam os melhores lugares na </w:t>
      </w:r>
      <w:r>
        <w:rPr>
          <w:b/>
          <w:lang w:val="pt_PT" w:bidi="pt_PT"/>
        </w:rPr>
        <w:t>sinagoga</w:t>
      </w:r>
      <w:r>
        <w:rPr>
          <w:lang w:val="pt_PT" w:bidi="pt_PT"/>
        </w:rPr>
        <w:t xml:space="preserve">, ou lugar de adoração judeu. Isso se refere a um banco na frente da sinagoga de frente para a congregação. Apenas as pessoas mais importantes se sentavam lá. Certifique-se de traduzir manto e sinagoga da mesma maneira que você traduziu antes. Ambos os termos, </w:t>
      </w:r>
      <w:r>
        <w:rPr>
          <w:b/>
          <w:lang w:val="pt_PT" w:bidi="pt_PT"/>
        </w:rPr>
        <w:t>manto</w:t>
      </w:r>
      <w:r>
        <w:rPr>
          <w:lang w:val="pt_PT" w:bidi="pt_PT"/>
        </w:rPr>
        <w:t xml:space="preserve"> e </w:t>
      </w:r>
      <w:r>
        <w:rPr>
          <w:b/>
          <w:lang w:val="pt_PT" w:bidi="pt_PT"/>
        </w:rPr>
        <w:t>sinagoga</w:t>
      </w:r>
      <w:r>
        <w:rPr>
          <w:lang w:val="pt_PT" w:bidi="pt_PT"/>
        </w:rPr>
        <w:t>, estão no Glossário Mestre.</w:t>
      </w:r>
    </w:p>
    <w:p>
      <w:pPr/>
      <w:r>
        <w:rPr>
          <w:lang w:val="pt_PT" w:bidi="pt_PT"/>
        </w:rPr>
      </w:r>
      <w:r>
        <w:rPr>
          <w:lang w:val="pt_PT" w:bidi="pt_PT"/>
        </w:rPr>
        <w:t xml:space="preserve">Jesus também diz que eles fazem longas </w:t>
      </w:r>
      <w:r>
        <w:rPr>
          <w:b/>
          <w:lang w:val="pt_PT" w:bidi="pt_PT"/>
        </w:rPr>
        <w:t>orações</w:t>
      </w:r>
      <w:r>
        <w:rPr>
          <w:lang w:val="pt_PT" w:bidi="pt_PT"/>
        </w:rPr>
        <w:t xml:space="preserve"> em público, onde as pessoas podem vê-las e ouvi-las. Eles querem que as pessoas os vejam como justos ou como tendo um relacionamento correto com Deus. Oração refere-se a se comunicar com Deus. Nesse caso, os mestres da lei oravam em voz alta. Certifique-se de traduzir oração da mesma maneira que você já traduziu antes. </w:t>
      </w:r>
      <w:r>
        <w:rPr>
          <w:b/>
          <w:lang w:val="pt_PT" w:bidi="pt_PT"/>
        </w:rPr>
        <w:t>Oração</w:t>
      </w:r>
      <w:r>
        <w:rPr>
          <w:lang w:val="pt_PT" w:bidi="pt_PT"/>
        </w:rPr>
        <w:t xml:space="preserve"> está no Glossário Mestre.</w:t>
      </w:r>
    </w:p>
    <w:p>
      <w:pPr/>
      <w:r>
        <w:rPr>
          <w:lang w:val="pt_PT" w:bidi="pt_PT"/>
        </w:rPr>
      </w:r>
      <w:r>
        <w:rPr>
          <w:lang w:val="pt_PT" w:bidi="pt_PT"/>
        </w:rPr>
        <w:t xml:space="preserve">Jesus vê pessoas ricas dando ofertas ao templo no </w:t>
      </w:r>
      <w:r>
        <w:rPr>
          <w:b/>
          <w:lang w:val="pt_PT" w:bidi="pt_PT"/>
        </w:rPr>
        <w:t>tesouro do templo</w:t>
      </w:r>
      <w:r>
        <w:rPr>
          <w:lang w:val="pt_PT" w:bidi="pt_PT"/>
        </w:rPr>
        <w:t>. O tesouro do templo era onde os sacerdotes armazenavam as ofertas das pessoas, ou dinheiro, que eles ofereciam a Deus. As pessoas davam dinheiro deixando cair moedas em uma das treze caixas de madeira que tinham uma abertura no topo. Essas caixas não ficavam localizadas nas câmaras do tesouro, mas em um dos pátios do templo. O dinheiro beneficiou o templo e os sacerdotes que serviam lá.</w:t>
      </w:r>
    </w:p>
    <w:p>
      <w:pPr/>
      <w:r>
        <w:rPr>
          <w:lang w:val="pt_PT" w:bidi="pt_PT"/>
        </w:rPr>
      </w:r>
      <w:r>
        <w:rPr>
          <w:lang w:val="pt_PT" w:bidi="pt_PT"/>
        </w:rPr>
        <w:t>Pare e mostre à sua equipe um diagrama de onde as caixas do tesouro do templo ficavam localizadas no templo.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21:5–11</w:t>
      </w:r>
      <w:r>
        <w:rPr>
          <w:lang w:val="pt_PT" w:bidi="pt_PT"/>
        </w:rPr>
      </w:r>
    </w:p>
    <w:p>
      <w:pPr>
        <w:pStyle w:val="Heading3"/>
      </w:pPr>
      <w:r>
        <w:rPr>
          <w:lang w:val="pt_PT" w:bidi="pt_PT"/>
        </w:rPr>
        <w:t>Ouvir e Sentir</w:t>
      </w:r>
    </w:p>
    <w:p>
      <w:pPr/>
      <w:r>
        <w:rPr>
          <w:lang w:val="pt_PT" w:bidi="pt_PT"/>
        </w:rPr>
      </w:r>
      <w:r>
        <w:rPr>
          <w:lang w:val="pt_PT" w:bidi="pt_PT"/>
        </w:rPr>
        <w:t>Ouça Lucas 21.5–11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tem ensinado diariamente nos pátios do templo. Grandes multidões de pessoas o ouvem, incluindo seus discípulos e líderes religiosos. Os líderes religiosos rejeitaram Jesus e Jesus os criticou por se aproveitar dos pobres. Enquanto eles estão no templo, os seguidores de Jesus louvam o templo por sua beleza, mas Jesus diz a eles o que acontecerá no futuro.</w:t>
      </w:r>
    </w:p>
    <w:p>
      <w:pPr/>
      <w:r>
        <w:rPr>
          <w:lang w:val="pt_PT" w:bidi="pt_PT"/>
        </w:rPr>
      </w:r>
      <w:r>
        <w:rPr>
          <w:lang w:val="pt_PT" w:bidi="pt_PT"/>
        </w:rPr>
        <w:t>Lucas não nos diz quanto tempo se passou depois que Jesus comentou sobre as ofertas das pessoas para o templo, mas sabemos que Jesus e seus discípulos, ou seguidores mais próximos, ainda estão na área do templo. Os livros de Mateus e Marcos indicam que Jesus estava deixando o templo quando seus discípulos falavam sobre o quão belo o templo era. Nesse caso, o templo refere-se ao edifício do templo e às paredes e pátios que o cercavam. Naquela época, Herodes, o Grande, reconstruiu o templo para que ele fosse duas vezes maior do que havia sido antes. As pessoas que construíram o templo o adornaram com belas pedras, placas de ouro e pedras de mármore branco. As pessoas também deram ofertas dedicadas a Deus, como ouro e prata, para cobrir as portas do templo e finas tapeçarias para tornar o templo mais bonito.</w:t>
      </w:r>
    </w:p>
    <w:p>
      <w:pPr/>
      <w:r>
        <w:rPr>
          <w:lang w:val="pt_PT" w:bidi="pt_PT"/>
        </w:rPr>
      </w:r>
      <w:r>
        <w:rPr>
          <w:lang w:val="pt_PT" w:bidi="pt_PT"/>
        </w:rPr>
        <w:t>Pare e mostre à sua equipe uma foto/modelo do que o templo teria se parecido durante o tempo de Jesus.</w:t>
      </w:r>
    </w:p>
    <w:p>
      <w:pPr/>
      <w:r>
        <w:rPr>
          <w:lang w:val="pt_PT" w:bidi="pt_PT"/>
        </w:rPr>
      </w:r>
      <w:r>
        <w:rPr>
          <w:lang w:val="pt_PT" w:bidi="pt_PT"/>
        </w:rPr>
        <w:t>Quando Jesus diz “o tempo, ou dias, virão quando”, ele está falando sobre o que acontecerá com o templo no futuro. Dias refere-se a um período geral de tempo. Jesus diz: “Nem uma pedra será deixada sobre outra, todas serão jogadas” para enfatizar a destruição completa do templo pelos inimigos de Israel. Jesus não quer dizer literalmente que nenhuma pedra será deixada empilhada ou que apenas as partes de pedra do templo serão destruídas. Os discípulos teriam reconhecido essa descrição do que aconteceria com Jerusalém no futuro, uma vez que Jesus havia falado sobre sua destruição antes, quando ele entrou na cidade em um burro.</w:t>
      </w:r>
    </w:p>
    <w:p>
      <w:pPr/>
      <w:r>
        <w:rPr>
          <w:lang w:val="pt_PT" w:bidi="pt_PT"/>
        </w:rPr>
      </w:r>
      <w:r>
        <w:rPr>
          <w:lang w:val="pt_PT" w:bidi="pt_PT"/>
        </w:rPr>
        <w:t>Eles chamam Jesus de “Mestre”, que era um título educado para um líder religioso. Eles perguntam a Jesus quando as coisas que ele descreveu acontecerão. Eles também pedem um sinal ou indicação para saber que essas coisas aconteceriam em breve. Jesus diz a eles coisas que acontecerão depois que Jesus deixou o mundo, mas antes que ele retornará a ele.</w:t>
      </w:r>
    </w:p>
    <w:p>
      <w:pPr/>
      <w:r>
        <w:rPr>
          <w:lang w:val="pt_PT" w:bidi="pt_PT"/>
        </w:rPr>
      </w:r>
      <w:r>
        <w:rPr>
          <w:lang w:val="pt_PT" w:bidi="pt_PT"/>
        </w:rPr>
        <w:t>Jesus adverte seus discípulos que eles não deveriam permitir que ninguém ou nada os engane, ou faça com que eles acreditem em algo que não é verdadeiro. Jesus diz: “Muitos virão em meu nome”. Isso significa que haverá pessoas diferentes que virão em momentos diferentes que dizem em público que elas têm a autoridade de Jesus, ou o direito de agir. Esses homens alegarão falsamente que eles são o Messias, ou aquele que Deus prometeu enviar como rei e salvador. Eles também alegarão falsamente que o tempo está próximo, ou que o fim está próximo. Isso poderia se referir ao fim do templo ou ao fim dos tempos. Jesus ordena aos seus discípulos que não acreditem ou sigam os falsos messias que virão.</w:t>
      </w:r>
    </w:p>
    <w:p>
      <w:pPr/>
      <w:r>
        <w:rPr>
          <w:lang w:val="pt_PT" w:bidi="pt_PT"/>
        </w:rPr>
      </w:r>
      <w:r>
        <w:rPr>
          <w:lang w:val="pt_PT" w:bidi="pt_PT"/>
        </w:rPr>
        <w:t>Jesus diz aos seus discípulos para não terem medo quando eles ouvem sobre guerras e revoluções. Guerras podem se referir a conflitos armados entre diferentes países. Revoluções muitas vezes referem-se a rebeliões contra governos e autoridades. Quando as pessoas contam aos discípulos de Jesus sobre esses conflitos no futuro, Jesus não quer que eles fiquem sobrecarregados com medo. Deus determinou que é necessário que essas coisas aconteçam antes que o mundo termine. Mesmo que as guerras e revoluções devam acontecer, Jesus diz que ainda não será o fim do mundo.</w:t>
      </w:r>
    </w:p>
    <w:p>
      <w:pPr/>
      <w:r>
        <w:rPr>
          <w:lang w:val="pt_PT" w:bidi="pt_PT"/>
        </w:rPr>
      </w:r>
      <w:r>
        <w:rPr>
          <w:lang w:val="pt_PT" w:bidi="pt_PT"/>
        </w:rPr>
        <w:t>Pare e discuta com sua equipe: em sua cultura, quais sinais as pessoas acreditam que acontecerão para mostrar que o fim do mundo está próximo? O que as pessoas acreditam que causará o fim do mundo?</w:t>
      </w:r>
    </w:p>
    <w:p>
      <w:pPr/>
      <w:r>
        <w:rPr>
          <w:lang w:val="pt_PT" w:bidi="pt_PT"/>
        </w:rPr>
      </w:r>
      <w:r>
        <w:rPr>
          <w:lang w:val="pt_PT" w:bidi="pt_PT"/>
        </w:rPr>
        <w:t>Jesus diz que muitas nações e reinos se levantarão contra, ou atacarão e irão para a guerra com outras nações e reinos, e que isso acontecerá muitas vezes. Nação pode se referir a um país, tribo ou grupo de pessoas. Jesus menciona três desastres naturais que acontecerão no futuro:</w:t>
      </w:r>
    </w:p>
    <w:p>
      <w:pPr>
        <w:pStyle w:val="ListBullet"/>
        <w:spacing w:line="240" w:lineRule="auto"/>
        <w:ind w:left="720"/>
      </w:pPr>
      <w:r>
        <w:rPr>
          <w:lang w:val="pt_PT" w:bidi="pt_PT"/>
        </w:rPr>
      </w:r>
      <w:r>
        <w:rPr>
          <w:lang w:val="pt_PT" w:bidi="pt_PT"/>
        </w:rPr>
        <w:t>Terremotos, ou movimentos violentos do solo.</w:t>
      </w:r>
    </w:p>
    <w:p>
      <w:pPr>
        <w:pStyle w:val="ListBullet"/>
        <w:spacing w:line="240" w:lineRule="auto"/>
        <w:ind w:left="720"/>
      </w:pPr>
      <w:r>
        <w:rPr>
          <w:lang w:val="pt_PT" w:bidi="pt_PT"/>
        </w:rPr>
      </w:r>
      <w:r>
        <w:rPr>
          <w:lang w:val="pt_PT" w:bidi="pt_PT"/>
        </w:rPr>
        <w:t>Fome, ou longos períodos de tempo quando não há chuva e as pessoas não têm comida para comer.</w:t>
      </w:r>
    </w:p>
    <w:p>
      <w:pPr>
        <w:pStyle w:val="ListBullet"/>
        <w:spacing w:line="240" w:lineRule="auto"/>
        <w:ind w:left="720"/>
      </w:pPr>
      <w:r>
        <w:rPr>
          <w:lang w:val="pt_PT" w:bidi="pt_PT"/>
        </w:rPr>
      </w:r>
      <w:r>
        <w:rPr>
          <w:lang w:val="pt_PT" w:bidi="pt_PT"/>
        </w:rPr>
        <w:t>E pestilências, ou doenças que se espalham para muitas pessoas durante um curto tempo e as fazem sofrer e morrer.</w:t>
      </w:r>
    </w:p>
    <w:p>
      <w:pPr/>
      <w:r>
        <w:rPr>
          <w:lang w:val="pt_PT" w:bidi="pt_PT"/>
        </w:rPr>
      </w:r>
      <w:r>
        <w:rPr>
          <w:lang w:val="pt_PT" w:bidi="pt_PT"/>
        </w:rPr>
        <w:t>Esses desastres naturais acontecerão em diferentes lugares. Jesus também diz que haverá sinais do firmamento, ou do céu, que farão com que as pessoas fiquem com medo. É possível que Jesus esteja se referindo a coisas que aconteceriam com o sol, a lua e as estrelas. Quaisquer que sejam os sinais, Deus os usará para mostrar às pessoas na terra que algo importante está prestes a acontecer.</w:t>
      </w:r>
    </w:p>
    <w:p>
      <w:pPr/>
      <w:r>
        <w:rPr>
          <w:lang w:val="pt_PT" w:bidi="pt_PT"/>
        </w:rPr>
      </w:r>
      <w:r>
        <w:rPr>
          <w:lang w:val="pt_PT" w:bidi="pt_PT"/>
        </w:rPr>
        <w:t>Na próxima história, Jesus continua a ensinar seus discípulos sobre o que acontecerá no futuro. Ele os prepara para a perseguição que ele sabe que eles enfrentarão porque eles o seguem.</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 seus discípulos estão saindo do templo. Enquanto o templo ainda está à vista, os discípulos falam sobre a beleza do templo.</w:t>
      </w:r>
    </w:p>
    <w:p>
      <w:pPr/>
      <w:r>
        <w:rPr>
          <w:lang w:val="pt_PT" w:bidi="pt_PT"/>
        </w:rPr>
      </w:r>
      <w:r>
        <w:rPr>
          <w:b/>
          <w:lang w:val="pt_PT" w:bidi="pt_PT"/>
        </w:rPr>
        <w:t>Segunda cena:</w:t>
      </w:r>
      <w:r>
        <w:rPr>
          <w:lang w:val="pt_PT" w:bidi="pt_PT"/>
        </w:rPr>
        <w:t xml:space="preserve"> Jesus responde ao comentário contando aos seus discípulos sobre o futuro do templo. Jesus diz que o templo será destruído. Os discípulos perguntam quando isso acontecerá. Jesus responde contando os eventos que acontecerão. Jesus diz que o fim virá depois que esses eventos acontecerem, mas não imediatamente depois. Jesus continua falando sobre desastres sociais, políticos e naturais que acontecerão.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Falso messias</w:t>
      </w:r>
    </w:p>
    <w:p>
      <w:pPr>
        <w:pStyle w:val="ListBullet"/>
        <w:spacing w:line="240" w:lineRule="auto"/>
        <w:ind w:left="720"/>
      </w:pPr>
      <w:r>
        <w:rPr>
          <w:lang w:val="pt_PT" w:bidi="pt_PT"/>
        </w:rPr>
      </w:r>
      <w:r>
        <w:rPr>
          <w:lang w:val="pt_PT" w:bidi="pt_PT"/>
        </w:rPr>
        <w:t>Pessoas em guerra</w:t>
      </w:r>
    </w:p>
    <w:p>
      <w:pPr>
        <w:pStyle w:val="ListBullet"/>
        <w:spacing w:line="240" w:lineRule="auto"/>
        <w:ind w:left="720"/>
      </w:pPr>
      <w:r>
        <w:rPr>
          <w:lang w:val="pt_PT" w:bidi="pt_PT"/>
        </w:rPr>
      </w:r>
      <w:r>
        <w:rPr>
          <w:lang w:val="pt_PT" w:bidi="pt_PT"/>
        </w:rPr>
        <w:t>Rebeldes</w:t>
      </w:r>
    </w:p>
    <w:p>
      <w:pPr>
        <w:pStyle w:val="ListBullet"/>
        <w:spacing w:line="240" w:lineRule="auto"/>
        <w:ind w:left="720"/>
      </w:pPr>
      <w:r>
        <w:rPr>
          <w:lang w:val="pt_PT" w:bidi="pt_PT"/>
        </w:rPr>
      </w:r>
      <w:r>
        <w:rPr>
          <w:lang w:val="pt_PT" w:bidi="pt_PT"/>
        </w:rPr>
        <w:t>Pessoas passando fome</w:t>
      </w:r>
    </w:p>
    <w:p>
      <w:pPr>
        <w:pStyle w:val="ListBullet"/>
        <w:spacing w:line="240" w:lineRule="auto"/>
        <w:ind w:left="720"/>
      </w:pPr>
      <w:r>
        <w:rPr>
          <w:lang w:val="pt_PT" w:bidi="pt_PT"/>
        </w:rPr>
      </w:r>
      <w:r>
        <w:rPr>
          <w:lang w:val="pt_PT" w:bidi="pt_PT"/>
        </w:rPr>
        <w:t>Pessoas com doenças</w:t>
      </w:r>
    </w:p>
    <w:p>
      <w:pPr>
        <w:pStyle w:val="ListBullet"/>
        <w:spacing w:line="240" w:lineRule="auto"/>
        <w:ind w:left="720"/>
      </w:pPr>
      <w:r>
        <w:rPr>
          <w:lang w:val="pt_PT" w:bidi="pt_PT"/>
        </w:rPr>
      </w:r>
      <w:r>
        <w:rPr>
          <w:lang w:val="pt_PT" w:bidi="pt_PT"/>
        </w:rPr>
        <w:t>Pessoas que experimentam desastres naturais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 seus discípulos estavam no templo. Esses eventos aconteceram enquanto estavam no templo ou no caminho para fora do templo. É importante lembrar que o templo ainda estava à vista quando os discípulos discutiram sobre o templo.</w:t>
      </w:r>
    </w:p>
    <w:p>
      <w:pPr/>
      <w:r>
        <w:rPr>
          <w:lang w:val="pt_PT" w:bidi="pt_PT"/>
        </w:rPr>
      </w:r>
      <w:r>
        <w:rPr>
          <w:lang w:val="pt_PT" w:bidi="pt_PT"/>
        </w:rPr>
        <w:t>É importante lembrar que os discípulos não perguntaram a Jesus sobre o templo. Mas depois de ouvir seus comentários, Jesus diz a eles o que acontecerá no futuro. Jesus diz a eles que nenhuma pedra permanecerá sobre nenhuma pedra, ou que Jerusalém será completamente destruída.</w:t>
      </w:r>
    </w:p>
    <w:p>
      <w:pPr/>
      <w:r>
        <w:rPr>
          <w:lang w:val="pt_PT" w:bidi="pt_PT"/>
        </w:rPr>
      </w:r>
      <w:r>
        <w:rPr>
          <w:lang w:val="pt_PT" w:bidi="pt_PT"/>
        </w:rPr>
        <w:t>É importante lembrar que Jesus não responde diretamente à pergunta sobre quando os eventos acontecerão. Em vez disso, Jesus dá advertências aos seus discípulos sobre engano. Jesus os instruiu a não acreditar se alguém disser “Eu sou ele” ou “Eu sou o messias”. Jesus diz que eles ouvirão sobre revoluções e guerras.</w:t>
      </w:r>
    </w:p>
    <w:p>
      <w:pPr/>
      <w:r>
        <w:rPr>
          <w:lang w:val="pt_PT" w:bidi="pt_PT"/>
        </w:rPr>
      </w:r>
      <w:r>
        <w:rPr>
          <w:lang w:val="pt_PT" w:bidi="pt_PT"/>
        </w:rPr>
        <w:t>É importante lembrar que quando Jesus diz que essas coisas têm que acontecer primeiro, mas o fim não acontecerá naquele momento, Jesus está falando sobre eventos que acontecerão sem dúvida no futuro. Esses eventos são um marcador de que o fim está perto, mas que ele não virá imediatamente.</w:t>
      </w:r>
    </w:p>
    <w:p>
      <w:pPr/>
      <w:r>
        <w:rPr>
          <w:lang w:val="pt_PT" w:bidi="pt_PT"/>
        </w:rPr>
      </w:r>
      <w:r>
        <w:rPr>
          <w:lang w:val="pt_PT" w:bidi="pt_PT"/>
        </w:rPr>
        <w:t>É importante lembrar que Lucas usa a frase “Então ele disse a eles” ou “Então ele acrescentou” para dar ênfase à próxima frase. Lucas quer que o público preste atenção à próxima frase. Jesus continua falando sem interrupção. Jesus diz a eles que haverá guerras, terremotos, fomes, pestes, eventos aterrorizantes e sinais no céu. Esses são sinais de que o fim dos tempos está perto.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Falso messias</w:t>
      </w:r>
    </w:p>
    <w:p>
      <w:pPr>
        <w:pStyle w:val="ListBullet"/>
        <w:spacing w:line="240" w:lineRule="auto"/>
        <w:ind w:left="720"/>
      </w:pPr>
      <w:r>
        <w:rPr>
          <w:lang w:val="pt_PT" w:bidi="pt_PT"/>
        </w:rPr>
      </w:r>
      <w:r>
        <w:rPr>
          <w:lang w:val="pt_PT" w:bidi="pt_PT"/>
        </w:rPr>
        <w:t>Pessoas em guerra</w:t>
      </w:r>
    </w:p>
    <w:p>
      <w:pPr>
        <w:pStyle w:val="ListBullet"/>
        <w:spacing w:line="240" w:lineRule="auto"/>
        <w:ind w:left="720"/>
      </w:pPr>
      <w:r>
        <w:rPr>
          <w:lang w:val="pt_PT" w:bidi="pt_PT"/>
        </w:rPr>
      </w:r>
      <w:r>
        <w:rPr>
          <w:lang w:val="pt_PT" w:bidi="pt_PT"/>
        </w:rPr>
        <w:t>Rebeldes</w:t>
      </w:r>
    </w:p>
    <w:p>
      <w:pPr>
        <w:pStyle w:val="ListBullet"/>
        <w:spacing w:line="240" w:lineRule="auto"/>
        <w:ind w:left="720"/>
      </w:pPr>
      <w:r>
        <w:rPr>
          <w:lang w:val="pt_PT" w:bidi="pt_PT"/>
        </w:rPr>
      </w:r>
      <w:r>
        <w:rPr>
          <w:lang w:val="pt_PT" w:bidi="pt_PT"/>
        </w:rPr>
        <w:t>Pessoas passando fome</w:t>
      </w:r>
    </w:p>
    <w:p>
      <w:pPr>
        <w:pStyle w:val="ListBullet"/>
        <w:spacing w:line="240" w:lineRule="auto"/>
        <w:ind w:left="720"/>
      </w:pPr>
      <w:r>
        <w:rPr>
          <w:lang w:val="pt_PT" w:bidi="pt_PT"/>
        </w:rPr>
      </w:r>
      <w:r>
        <w:rPr>
          <w:lang w:val="pt_PT" w:bidi="pt_PT"/>
        </w:rPr>
        <w:t>Pessoas com doenças</w:t>
      </w:r>
    </w:p>
    <w:p>
      <w:pPr>
        <w:pStyle w:val="ListBullet"/>
        <w:spacing w:line="240" w:lineRule="auto"/>
        <w:ind w:left="720"/>
      </w:pPr>
      <w:r>
        <w:rPr>
          <w:lang w:val="pt_PT" w:bidi="pt_PT"/>
        </w:rPr>
      </w:r>
      <w:r>
        <w:rPr>
          <w:lang w:val="pt_PT" w:bidi="pt_PT"/>
        </w:rPr>
        <w:t>Pessoas que experimentam desastres naturais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Jesus e seus discípulos saindo do templo. Os discípulos estão olhando para o templo e admirando a construção.</w:t>
      </w:r>
    </w:p>
    <w:p>
      <w:pPr/>
      <w:r>
        <w:rPr>
          <w:lang w:val="pt_PT" w:bidi="pt_PT"/>
        </w:rPr>
      </w:r>
      <w:r>
        <w:rPr>
          <w:lang w:val="pt_PT" w:bidi="pt_PT"/>
        </w:rPr>
        <w:t>Certifique-se de que a equipe encene a destruição do templo usando adereços como rochas ou caixas para simbolizar como não há rocha empilhada sobre a outra.</w:t>
      </w:r>
    </w:p>
    <w:p>
      <w:pPr/>
      <w:r>
        <w:rPr>
          <w:lang w:val="pt_PT" w:bidi="pt_PT"/>
        </w:rPr>
      </w:r>
      <w:r>
        <w:rPr>
          <w:lang w:val="pt_PT" w:bidi="pt_PT"/>
        </w:rPr>
        <w:t>Certifique-se de que a equipe encene os discípulos perguntando sobre o tempo em que esses eventos acontecerão.</w:t>
      </w:r>
    </w:p>
    <w:p>
      <w:pPr/>
      <w:r>
        <w:rPr>
          <w:lang w:val="pt_PT" w:bidi="pt_PT"/>
        </w:rPr>
      </w:r>
      <w:r>
        <w:rPr>
          <w:lang w:val="pt_PT" w:bidi="pt_PT"/>
        </w:rPr>
        <w:t>Certifique-se de que a equipe encene o falso messias chamando as pessoas para si mesmo enquanto Jesus está explicando.</w:t>
      </w:r>
    </w:p>
    <w:p>
      <w:pPr/>
      <w:r>
        <w:rPr>
          <w:lang w:val="pt_PT" w:bidi="pt_PT"/>
        </w:rPr>
      </w:r>
      <w:r>
        <w:rPr>
          <w:lang w:val="pt_PT" w:bidi="pt_PT"/>
        </w:rPr>
        <w:t>Certifique-se de que a equipe encene em segundo plano diferentes pessoas afetadas pelos eventos que Jesus descreve enquanto Jesus está falando sobre eles. Procure uma maneira de representar que esses eventos acontecerão no futuro. Jesus está descrevendo o que acontecerá. Certifique-se de que a equipe não retrate isso como Jesus fazendo com que esses eventos aconteçam pelo poder de sua palavra, mas em vez disso que ele sabe o que acontecerá antes que aconteça.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 seus discípulos saindo do templo. Os discípulos estão expressando sua admiração pelo templo e como ele foi construído. Jesus diz aos discípulos que haverá um tempo em que o templo será destruído.</w:t>
      </w:r>
    </w:p>
    <w:p>
      <w:pPr/>
      <w:r>
        <w:rPr>
          <w:lang w:val="pt_PT" w:bidi="pt_PT"/>
        </w:rPr>
      </w:r>
      <w:r>
        <w:rPr>
          <w:lang w:val="pt_PT" w:bidi="pt_PT"/>
        </w:rPr>
        <w:t>Pare a ação e pergunte aos atores que estão interpretando os discípulos: “Como vocês se sentem?” Você pode ouvir coisas como: “Sinto-me orgulhoso do templo”, “Nosso povo construiu um belo templo para Deus”, e “Estou triste por nosso templo ser destruído”. Reinicie a encenação.</w:t>
      </w:r>
    </w:p>
    <w:p>
      <w:pPr/>
      <w:r>
        <w:rPr>
          <w:lang w:val="pt_PT" w:bidi="pt_PT"/>
        </w:rPr>
      </w:r>
      <w:r>
        <w:rPr>
          <w:lang w:val="pt_PT" w:bidi="pt_PT"/>
        </w:rPr>
        <w:t>Encene os discípulos perguntando a Jesus quando a destruição do templo acontecerá e quais serão os sinais antes que isso aconteça.</w:t>
      </w:r>
    </w:p>
    <w:p>
      <w:pPr/>
      <w:r>
        <w:rPr>
          <w:lang w:val="pt_PT" w:bidi="pt_PT"/>
        </w:rPr>
      </w:r>
      <w:r>
        <w:rPr>
          <w:lang w:val="pt_PT" w:bidi="pt_PT"/>
        </w:rPr>
        <w:t>Pergunte ao ator que está interpretando Jesus: “Como você se sente?” Você pode ouvir coisas como: “Triste. Sei que esses serão tempos difíceis”, “Estou feliz que eles acreditam em mim e queiram saber mais”, e “Não será fácil para eles ouvir”. Reinicie a encenação.</w:t>
      </w:r>
    </w:p>
    <w:p>
      <w:pPr/>
      <w:r>
        <w:rPr>
          <w:lang w:val="pt_PT" w:bidi="pt_PT"/>
        </w:rPr>
      </w:r>
      <w:r>
        <w:rPr>
          <w:lang w:val="pt_PT" w:bidi="pt_PT"/>
        </w:rPr>
        <w:t>Encene Jesus orando. Também encene a resposta enquanto Jesus está falando. Alguém diz que eles são o messias, mas os discípulos não o seguem. As pessoas estão em guerras e revoluções, mas os discípulos não temem como os outros. Encene nações e reinos batalhando uns contra os outros. As pessoas experimentam terremotos, fome, desastres naturais e doenças. Mostre os atores tendo medo das coisas que acontecem ao seu redor e também olhando para o céu.</w:t>
      </w:r>
    </w:p>
    <w:p>
      <w:pPr/>
      <w:r>
        <w:rPr>
          <w:lang w:val="pt_PT" w:bidi="pt_PT"/>
        </w:rPr>
      </w:r>
      <w:r>
        <w:rPr>
          <w:lang w:val="pt_PT" w:bidi="pt_PT"/>
        </w:rPr>
        <w:t>Pare a ação: pergunte ao ator que está interpretando as pessoas passando por estes desastres naturais: “Como vocês se sentem?”. Você pode ouvir coisas como: “Com medo. O que acontecerá em seguida?”. “Triste. Muitas pessoas estão sofrendo. Onde está Deus?”. e “Sem esperança. Ninguém vem para me ajudar”. Pergunte aos atores que estão interpretando os discípulos: “Como vocês se sentem?”. Você pode ouvir coisas como: “Preocupado, isso soa horrível”, “Não seguirei nenhuma outra pessoa que diga que eles são o messias, porque conheço Jesus”, e “Em dúvida. Como poderia não ter medo?”.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com seus </w:t>
      </w:r>
      <w:r>
        <w:rPr>
          <w:b/>
          <w:lang w:val="pt_PT" w:bidi="pt_PT"/>
        </w:rPr>
        <w:t>discípulos</w:t>
      </w:r>
      <w:r>
        <w:rPr>
          <w:lang w:val="pt_PT" w:bidi="pt_PT"/>
        </w:rPr>
        <w:t xml:space="preserve">, ou seguidores mais próximos, e eles estão admirando o </w:t>
      </w:r>
      <w:r>
        <w:rPr>
          <w:b/>
          <w:lang w:val="pt_PT" w:bidi="pt_PT"/>
        </w:rPr>
        <w:t>templo</w:t>
      </w:r>
      <w:r>
        <w:rPr>
          <w:lang w:val="pt_PT" w:bidi="pt_PT"/>
        </w:rPr>
        <w:t xml:space="preserve">. O templo se refere a “a casa de Deus” ou o lugar em </w:t>
      </w:r>
      <w:r>
        <w:rPr>
          <w:lang w:val="pt_PT" w:bidi="pt_PT"/>
        </w:rPr>
        <w:t>Jerusalém</w:t>
      </w:r>
      <w:r>
        <w:rPr>
          <w:lang w:val="pt_PT" w:bidi="pt_PT"/>
        </w:rPr>
        <w:t xml:space="preserve"> onde Deus habita entre seu povo. Incluindo o edifício do templo e as paredes externas e pátios. Especificamente, esse templo foi reconstruído por Herodes, o Grande, durante o tempo de Jesus e era duas vezes maior do que era antes. Certifique-se de traduzir discípulos e templo da mesma maneira que você traduziu antes. Ambos os termos, </w:t>
      </w:r>
      <w:r>
        <w:rPr>
          <w:lang w:val="pt_PT" w:bidi="pt_PT"/>
        </w:rPr>
        <w:t>discípulos</w:t>
      </w:r>
      <w:r>
        <w:rPr>
          <w:lang w:val="pt_PT" w:bidi="pt_PT"/>
        </w:rPr>
        <w:t xml:space="preserve"> e </w:t>
      </w:r>
      <w:r>
        <w:rPr>
          <w:lang w:val="pt_PT" w:bidi="pt_PT"/>
        </w:rPr>
        <w:t>templo</w:t>
      </w:r>
      <w:r>
        <w:rPr>
          <w:lang w:val="pt_PT" w:bidi="pt_PT"/>
        </w:rPr>
        <w:t>, estão no Glossário Mestre.</w:t>
      </w:r>
    </w:p>
    <w:p>
      <w:pPr/>
      <w:r>
        <w:rPr>
          <w:lang w:val="pt_PT" w:bidi="pt_PT"/>
        </w:rPr>
      </w:r>
      <w:r>
        <w:rPr>
          <w:lang w:val="pt_PT" w:bidi="pt_PT"/>
        </w:rPr>
        <w:t xml:space="preserve">Jesus diz que o templo será destruído no futuro. Seus discípulos fazem uma pergunta e o chamam de </w:t>
      </w:r>
      <w:r>
        <w:rPr>
          <w:b/>
          <w:lang w:val="pt_PT" w:bidi="pt_PT"/>
        </w:rPr>
        <w:t>Mestre</w:t>
      </w:r>
      <w:r>
        <w:rPr>
          <w:lang w:val="pt_PT" w:bidi="pt_PT"/>
        </w:rPr>
        <w:t xml:space="preserve">, ou um título educado para um líder religioso. Traduza instrutor da mesma maneira que você já traduziu antes. O termo </w:t>
      </w:r>
      <w:r>
        <w:rPr>
          <w:lang w:val="pt_PT" w:bidi="pt_PT"/>
        </w:rPr>
        <w:t>Mestre</w:t>
      </w:r>
      <w:r>
        <w:rPr>
          <w:lang w:val="pt_PT" w:bidi="pt_PT"/>
        </w:rPr>
        <w:t xml:space="preserve"> está no Glossário Mestre.</w:t>
      </w:r>
    </w:p>
    <w:p>
      <w:pPr/>
      <w:r>
        <w:rPr>
          <w:lang w:val="pt_PT" w:bidi="pt_PT"/>
        </w:rPr>
      </w:r>
      <w:r>
        <w:rPr>
          <w:lang w:val="pt_PT" w:bidi="pt_PT"/>
        </w:rPr>
        <w:t xml:space="preserve">Os seguidores de Jesus pedem a ele um </w:t>
      </w:r>
      <w:r>
        <w:rPr>
          <w:b/>
          <w:lang w:val="pt_PT" w:bidi="pt_PT"/>
        </w:rPr>
        <w:t>sinal</w:t>
      </w:r>
      <w:r>
        <w:rPr>
          <w:lang w:val="pt_PT" w:bidi="pt_PT"/>
        </w:rPr>
        <w:t xml:space="preserve"> de que essas coisas estão prestes a acontecer. Aqui “sinal” se refere a um indício ou indicação de que algo é verdadeiro e acontecerá. Certifique-se de traduzir sinal da mesma maneira que você traduziu em passagens anteriores. </w:t>
      </w:r>
      <w:r>
        <w:rPr>
          <w:lang w:val="pt_PT" w:bidi="pt_PT"/>
        </w:rPr>
        <w:t>Sinal</w:t>
      </w:r>
      <w:r>
        <w:rPr>
          <w:lang w:val="pt_PT" w:bidi="pt_PT"/>
        </w:rPr>
        <w:t xml:space="preserve"> está no Glossário Mestre.</w:t>
      </w:r>
    </w:p>
    <w:p>
      <w:pPr/>
      <w:r>
        <w:rPr>
          <w:lang w:val="pt_PT" w:bidi="pt_PT"/>
        </w:rPr>
      </w:r>
      <w:r>
        <w:rPr>
          <w:lang w:val="pt_PT" w:bidi="pt_PT"/>
        </w:rPr>
        <w:t xml:space="preserve">Jesus diz que no futuro </w:t>
      </w:r>
      <w:r>
        <w:rPr>
          <w:b/>
          <w:lang w:val="pt_PT" w:bidi="pt_PT"/>
        </w:rPr>
        <w:t>nação</w:t>
      </w:r>
      <w:r>
        <w:rPr>
          <w:lang w:val="pt_PT" w:bidi="pt_PT"/>
        </w:rPr>
        <w:t xml:space="preserve"> lutará contra nação e </w:t>
      </w:r>
      <w:r>
        <w:rPr>
          <w:b/>
          <w:lang w:val="pt_PT" w:bidi="pt_PT"/>
        </w:rPr>
        <w:t>reinos</w:t>
      </w:r>
      <w:r>
        <w:rPr>
          <w:lang w:val="pt_PT" w:bidi="pt_PT"/>
        </w:rPr>
        <w:t xml:space="preserve"> lutarão contra reinos. Nação se refere a uma tribo, grupo étnico ou pessoas de um país. Reino se refere a uma terra que um rei possui. Certifique-se de traduzir nação e reino da mesma maneira que você traduziu antes. Ambos os termos, </w:t>
      </w:r>
      <w:r>
        <w:rPr>
          <w:lang w:val="pt_PT" w:bidi="pt_PT"/>
        </w:rPr>
        <w:t>nação</w:t>
      </w:r>
      <w:r>
        <w:rPr>
          <w:lang w:val="pt_PT" w:bidi="pt_PT"/>
        </w:rPr>
        <w:t xml:space="preserve"> e </w:t>
      </w:r>
      <w:r>
        <w:rPr>
          <w:lang w:val="pt_PT" w:bidi="pt_PT"/>
        </w:rPr>
        <w:t>reino</w:t>
      </w:r>
      <w:r>
        <w:rPr>
          <w:lang w:val="pt_PT" w:bidi="pt_PT"/>
        </w:rPr>
        <w:t>, estão no Glossário Mestre.</w:t>
      </w:r>
    </w:p>
    <w:p>
      <w:pPr/>
      <w:r>
        <w:rPr>
          <w:lang w:val="pt_PT" w:bidi="pt_PT"/>
        </w:rPr>
      </w:r>
      <w:r>
        <w:rPr>
          <w:lang w:val="pt_PT" w:bidi="pt_PT"/>
        </w:rPr>
        <w:t xml:space="preserve">Jesus diz que haverá sinais temerosos no </w:t>
      </w:r>
      <w:r>
        <w:rPr>
          <w:b/>
          <w:lang w:val="pt_PT" w:bidi="pt_PT"/>
        </w:rPr>
        <w:t>céu</w:t>
      </w:r>
      <w:r>
        <w:rPr>
          <w:lang w:val="pt_PT" w:bidi="pt_PT"/>
        </w:rPr>
        <w:t xml:space="preserve">. Aqui, céu se refere ao paraíso. Certifique-se de traduzir céus ou céu da mesma maneira que você traduziu antes. O termo </w:t>
      </w:r>
      <w:r>
        <w:rPr>
          <w:lang w:val="pt_PT" w:bidi="pt_PT"/>
        </w:rPr>
        <w:t>Céu</w:t>
      </w:r>
      <w:r>
        <w:rPr>
          <w:lang w:val="pt_PT" w:bidi="pt_PT"/>
        </w:rPr>
        <w:t xml:space="preserve"> está do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21:12–19</w:t>
      </w:r>
      <w:r>
        <w:rPr>
          <w:lang w:val="pt_PT" w:bidi="pt_PT"/>
        </w:rPr>
      </w:r>
    </w:p>
    <w:p>
      <w:pPr>
        <w:pStyle w:val="Heading3"/>
      </w:pPr>
      <w:r>
        <w:rPr>
          <w:lang w:val="pt_PT" w:bidi="pt_PT"/>
        </w:rPr>
        <w:t>Ouvir e Sentir</w:t>
      </w:r>
    </w:p>
    <w:p>
      <w:pPr/>
      <w:r>
        <w:rPr>
          <w:lang w:val="pt_PT" w:bidi="pt_PT"/>
        </w:rPr>
      </w:r>
      <w:r>
        <w:rPr>
          <w:lang w:val="pt_PT" w:bidi="pt_PT"/>
        </w:rPr>
        <w:t>Ouça Lucas 21.12–19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e seus discípulos estão no templo em Jerusalém. Grandes multidões têm ouvido os ensinamentos de Jesus. Na última história, Jesus disse aos seus seguidores o que acontecerá com o templo e quais sinais eles precisam procurar para saber que o fim dos tempos está próximo. Agora, Jesus adverte seus discípulos sobre a perseguição que eles enfrentarão no futuro antes que os inimigos de Israel destruam o templo.</w:t>
      </w:r>
    </w:p>
    <w:p>
      <w:pPr/>
      <w:r>
        <w:rPr>
          <w:lang w:val="pt_PT" w:bidi="pt_PT"/>
        </w:rPr>
      </w:r>
      <w:r>
        <w:rPr>
          <w:lang w:val="pt_PT" w:bidi="pt_PT"/>
        </w:rPr>
        <w:t>Quando Jesus diz “mas antes de tudo isso”, Jesus está dizendo aos seus discípulos o que acontecerá no futuro antes da destruição de Jerusalém. Jesus diz que os inimigos colocarão as mãos, ou apreenderão e prenderão, os discípulos. As pessoas perseguirão, ou tratarão cruelmente e punirão, os discípulos porque eles seguem Jesus. Jesus adverte seus discípulos que as pessoas levarão alguns deles para as sinagogas para serem levados a julgamento. Sinagoga geralmente refere-se a um lugar de adoração judeu, mas eles também eram lugares onde os líderes judeus decidiam ou não tomar uma ação disciplinar se alguém quebrasse a lei de Deus. Jesus sugere que os líderes da sinagoga serão hostis aos discípulos e os acusarão de fazer algo errado para que eles sejam colocados na prisão. Prisão refere-se a um lugar onde os discípulos serão trancados e guardados para que eles não possam sair.</w:t>
      </w:r>
    </w:p>
    <w:p>
      <w:pPr/>
      <w:r>
        <w:rPr>
          <w:lang w:val="pt_PT" w:bidi="pt_PT"/>
        </w:rPr>
      </w:r>
      <w:r>
        <w:rPr>
          <w:lang w:val="pt_PT" w:bidi="pt_PT"/>
        </w:rPr>
        <w:t>Pare e mostre à sua equipe uma imagem de uma sinagoga e uma prisão romana.</w:t>
      </w:r>
    </w:p>
    <w:p>
      <w:pPr/>
      <w:r>
        <w:rPr>
          <w:lang w:val="pt_PT" w:bidi="pt_PT"/>
        </w:rPr>
      </w:r>
      <w:r>
        <w:rPr>
          <w:lang w:val="pt_PT" w:bidi="pt_PT"/>
        </w:rPr>
        <w:t>Jesus diz que os acusadores levarão alguns de seus seguidores para reis e governadores para serem levados a julgamento e julgados. Um rei é alguém que é o governante supremo de um lugar ou terra. Um governador geralmente era nomeado por um grande governante e era considerado menos importante do que um rei. Ambos os tipos de autoridades tinham o poder de decidir se puniriam os discípulos ou não. Jesus diz que as pessoas perseguirão os discípulos por conta do nome de Jesus, ou porque eles seguiram e obedeceram a Jesus. Mas Jesus quer que seus discípulos vejam esse tipo de perseguição como uma oportunidade de dar testemunho sobre ele a reis e líderes.</w:t>
      </w:r>
    </w:p>
    <w:p>
      <w:pPr/>
      <w:r>
        <w:rPr>
          <w:lang w:val="pt_PT" w:bidi="pt_PT"/>
        </w:rPr>
      </w:r>
      <w:r>
        <w:rPr>
          <w:lang w:val="pt_PT" w:bidi="pt_PT"/>
        </w:rPr>
        <w:t>Jesus diz que os discípulos deveriam tomar uma decisão, ou ser firmemente resolvidos, não se preocupar com o que eles diriam para se defender. Jesus não está sugerindo que eles se defenderiam fisicamente. Em vez disso, ele não quer que seus discípulos se preocupem com o que eles diriam para mostrar que eles não eram culpados. Os discípulos não têm que se preocupar porque Jesus pessoalmente dará a eles palavras sábias para falar quando os governantes os colocarem em julgamento. Jesus enfatiza que ele dará a eles palavras sábias que seus adversários, ou inimigos, não saberão como refutar ou contradizer o que eles dizem. Seus inimigos não poderão se opor a eles com sucesso. Como você se lembrará, a oposição de Jesus era frequentemente silenciada por suas respostas sábias, porque eles não poderiam contradizê-lo.</w:t>
      </w:r>
    </w:p>
    <w:p>
      <w:pPr/>
      <w:r>
        <w:rPr>
          <w:lang w:val="pt_PT" w:bidi="pt_PT"/>
        </w:rPr>
      </w:r>
      <w:r>
        <w:rPr>
          <w:lang w:val="pt_PT" w:bidi="pt_PT"/>
        </w:rPr>
        <w:t>Pare e discuta com sua equipe: onde e como sua comunidade julga atos criminosos em sua cultura? Como alguém pode provar sua inocência?</w:t>
      </w:r>
    </w:p>
    <w:p>
      <w:pPr/>
      <w:r>
        <w:rPr>
          <w:lang w:val="pt_PT" w:bidi="pt_PT"/>
        </w:rPr>
      </w:r>
      <w:r>
        <w:rPr>
          <w:lang w:val="pt_PT" w:bidi="pt_PT"/>
        </w:rPr>
        <w:t>Não apenas os inimigos acusarão os discípulos de Jesus, mas Jesus diz que os membros da família e amigos dos discípulos também os trairão. Jesus quer dizer que suas famílias entregarão os discípulos a seus inimigos, como líderes da sinagoga. Isso era especialmente doloroso, uma vez que essas eram pessoas que os discípulos amavam. Depois que as famílias dos discípulos os traíram, as autoridades do governo matariam alguns dos discípulos.</w:t>
      </w:r>
    </w:p>
    <w:p>
      <w:pPr/>
      <w:r>
        <w:rPr>
          <w:lang w:val="pt_PT" w:bidi="pt_PT"/>
        </w:rPr>
      </w:r>
      <w:r>
        <w:rPr>
          <w:lang w:val="pt_PT" w:bidi="pt_PT"/>
        </w:rPr>
        <w:t>Jesus diz que todos os tipos de pessoas odiarão seus discípulos — todos os que não acreditavam em Jesus e o seguiam. Os discípulos serão desprezados porque eles seguem e obedecem a Jesus.</w:t>
      </w:r>
    </w:p>
    <w:p>
      <w:pPr/>
      <w:r>
        <w:rPr>
          <w:lang w:val="pt_PT" w:bidi="pt_PT"/>
        </w:rPr>
      </w:r>
      <w:r>
        <w:rPr>
          <w:lang w:val="pt_PT" w:bidi="pt_PT"/>
        </w:rPr>
        <w:t>Pare e discuta com sua equipe: como as pessoas expressam ódio em sua cultura? Por quais razões as pessoas odeiam outras pessoas?</w:t>
      </w:r>
    </w:p>
    <w:p>
      <w:pPr/>
      <w:r>
        <w:rPr>
          <w:lang w:val="pt_PT" w:bidi="pt_PT"/>
        </w:rPr>
      </w:r>
      <w:r>
        <w:rPr>
          <w:lang w:val="pt_PT" w:bidi="pt_PT"/>
        </w:rPr>
        <w:t>Mas Jesus encoraja seus seguidores. Ele diz que, embora as pessoas persigam e até matem alguns deles, os discípulos não sofrerão nenhum dano permanente. Jesus usa um provérbio “nem um cabelo em sua cabeça perecerá”. Isso não significa que os inimigos dos discípulos não os ferirão fisicamente, uma vez que Jesus acabou de dizer que alguns deles morrerão. Mas, em vez disso, Jesus quer dizer que os inimigos dos discípulos não seriam capazes de feri-los permanentemente. Jesus diz que se os discípulos se mantiverem firmes e suportarem, ou permanecerem leais a Jesus, então eles ganharão vida eterna com Deus. Resistência refere-se a perseverança, ou continuar, através do sofrimento e dificuldades. Jesus quer que seus discípulos permaneçam fiéis a ele mesmo quando eles enfrentam perseguição e sofrimento por obedecê-lo, porque eles sabem que sua recompensa é ter vida para sempre com Deus.</w:t>
      </w:r>
    </w:p>
    <w:p>
      <w:pPr/>
      <w:r>
        <w:rPr>
          <w:lang w:val="pt_PT" w:bidi="pt_PT"/>
        </w:rPr>
      </w:r>
      <w:r>
        <w:rPr>
          <w:lang w:val="pt_PT" w:bidi="pt_PT"/>
        </w:rPr>
        <w:t>Na próxima história, Jesus continua a avisar seus discípulos sobre a destruição que se aproxima de Jerusalém e dá a eles sinais antes do retorno de Jesus à terra no futuro.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está ensinando seus discípulos perto do templo. Jesus continua contando a eles sobre eventos que acontecerão no futuro antes da destruição do templo. Jesus descreve a perseguição que seus discípulos enfrentarão.</w:t>
      </w:r>
    </w:p>
    <w:p>
      <w:pPr/>
      <w:r>
        <w:rPr>
          <w:lang w:val="pt_PT" w:bidi="pt_PT"/>
        </w:rPr>
      </w:r>
      <w:r>
        <w:rPr>
          <w:b/>
          <w:lang w:val="pt_PT" w:bidi="pt_PT"/>
        </w:rPr>
        <w:t>Segunda cena:</w:t>
      </w:r>
      <w:r>
        <w:rPr>
          <w:lang w:val="pt_PT" w:bidi="pt_PT"/>
        </w:rPr>
        <w:t xml:space="preserve"> Jesus diz aos seus discípulos que até amigos e parentes os trairão. Jesus diz que alguns deles serão mortos, mas os encorajou a permanecerem firmes.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Governantes (reis e governadores)</w:t>
      </w:r>
    </w:p>
    <w:p>
      <w:pPr>
        <w:pStyle w:val="ListBullet"/>
        <w:spacing w:line="240" w:lineRule="auto"/>
        <w:ind w:left="720"/>
      </w:pPr>
      <w:r>
        <w:rPr>
          <w:lang w:val="pt_PT" w:bidi="pt_PT"/>
        </w:rPr>
      </w:r>
      <w:r>
        <w:rPr>
          <w:lang w:val="pt_PT" w:bidi="pt_PT"/>
        </w:rPr>
        <w:t>Líderes da sinagoga</w:t>
      </w:r>
    </w:p>
    <w:p>
      <w:pPr>
        <w:pStyle w:val="ListBullet"/>
        <w:spacing w:line="240" w:lineRule="auto"/>
        <w:ind w:left="720"/>
      </w:pPr>
      <w:r>
        <w:rPr>
          <w:lang w:val="pt_PT" w:bidi="pt_PT"/>
        </w:rPr>
      </w:r>
      <w:r>
        <w:rPr>
          <w:lang w:val="pt_PT" w:bidi="pt_PT"/>
        </w:rPr>
        <w:t>Parentes</w:t>
      </w:r>
    </w:p>
    <w:p>
      <w:pPr>
        <w:pStyle w:val="ListBullet"/>
        <w:spacing w:line="240" w:lineRule="auto"/>
        <w:ind w:left="720"/>
      </w:pPr>
      <w:r>
        <w:rPr>
          <w:lang w:val="pt_PT" w:bidi="pt_PT"/>
        </w:rPr>
      </w:r>
      <w:r>
        <w:rPr>
          <w:lang w:val="pt_PT" w:bidi="pt_PT"/>
        </w:rPr>
        <w:t>Amigos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ainda está perto do templo com seus discípulos em Jerusalém. Grandes multidões têm ouvido seus ensinamentos, então é provável que outras pessoas tenham ouvido o que Jesus estava dizendo aos seus discípulos.</w:t>
      </w:r>
    </w:p>
    <w:p>
      <w:pPr/>
      <w:r>
        <w:rPr>
          <w:lang w:val="pt_PT" w:bidi="pt_PT"/>
        </w:rPr>
      </w:r>
      <w:r>
        <w:rPr>
          <w:lang w:val="pt_PT" w:bidi="pt_PT"/>
        </w:rPr>
        <w:t>É importante lembrar que Jesus continua dando uma resposta aos seus discípulos sobre os sinais que acontecerão antes da destruição do templo.</w:t>
      </w:r>
    </w:p>
    <w:p>
      <w:pPr/>
      <w:r>
        <w:rPr>
          <w:lang w:val="pt_PT" w:bidi="pt_PT"/>
        </w:rPr>
      </w:r>
      <w:r>
        <w:rPr>
          <w:lang w:val="pt_PT" w:bidi="pt_PT"/>
        </w:rPr>
        <w:t>É importante lembrar que, ao mencionar sinagogas, reis e governadores, Jesus está implicando que as pessoas trarão os discípulos perante autoridades judias e não judias para serem perseguidos.</w:t>
      </w:r>
    </w:p>
    <w:p>
      <w:pPr/>
      <w:r>
        <w:rPr>
          <w:lang w:val="pt_PT" w:bidi="pt_PT"/>
        </w:rPr>
      </w:r>
      <w:r>
        <w:rPr>
          <w:lang w:val="pt_PT" w:bidi="pt_PT"/>
        </w:rPr>
        <w:t xml:space="preserve">É importante lembrar que Jesus está enfatizando o fato de que ele mesmo é aquele que dará palavras e sabedoria aos seus discípulos quando as autoridades os colocarem em julgamento. Você pode usar uma palavra ou um conjunto de palavras que enfatizam a palavra “eu” quando Jesus diz: “Porque </w:t>
      </w:r>
      <w:r>
        <w:rPr>
          <w:b/>
          <w:lang w:val="pt_PT" w:bidi="pt_PT"/>
        </w:rPr>
        <w:t>eu</w:t>
      </w:r>
      <w:r>
        <w:rPr>
          <w:lang w:val="pt_PT" w:bidi="pt_PT"/>
        </w:rPr>
        <w:t xml:space="preserve"> lhe darei palavras e sabedoria…”.</w:t>
      </w:r>
    </w:p>
    <w:p>
      <w:pPr/>
      <w:r>
        <w:rPr>
          <w:lang w:val="pt_PT" w:bidi="pt_PT"/>
        </w:rPr>
      </w:r>
      <w:r>
        <w:rPr>
          <w:lang w:val="pt_PT" w:bidi="pt_PT"/>
        </w:rPr>
        <w:t>É importante lembrar que Jesus está usando uma figura de linguagem quando ele diz que nem um cabelo em sua cabeça perecerá. Jesus está dizendo que os discípulos não sofrerão nenhum dano duradouro, porque eles têm vida eterna com Deus, mesmo que morram fisicamente.</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Governantes (reis e governadores)</w:t>
      </w:r>
    </w:p>
    <w:p>
      <w:pPr>
        <w:pStyle w:val="ListBullet"/>
        <w:spacing w:line="240" w:lineRule="auto"/>
        <w:ind w:left="720"/>
      </w:pPr>
      <w:r>
        <w:rPr>
          <w:lang w:val="pt_PT" w:bidi="pt_PT"/>
        </w:rPr>
      </w:r>
      <w:r>
        <w:rPr>
          <w:lang w:val="pt_PT" w:bidi="pt_PT"/>
        </w:rPr>
        <w:t>Líderes da sinagoga</w:t>
      </w:r>
    </w:p>
    <w:p>
      <w:pPr>
        <w:pStyle w:val="ListBullet"/>
        <w:spacing w:line="240" w:lineRule="auto"/>
        <w:ind w:left="720"/>
      </w:pPr>
      <w:r>
        <w:rPr>
          <w:lang w:val="pt_PT" w:bidi="pt_PT"/>
        </w:rPr>
      </w:r>
      <w:r>
        <w:rPr>
          <w:lang w:val="pt_PT" w:bidi="pt_PT"/>
        </w:rPr>
        <w:t>Parentes</w:t>
      </w:r>
    </w:p>
    <w:p>
      <w:pPr>
        <w:pStyle w:val="ListBullet"/>
        <w:spacing w:line="240" w:lineRule="auto"/>
        <w:ind w:left="720"/>
      </w:pPr>
      <w:r>
        <w:rPr>
          <w:lang w:val="pt_PT" w:bidi="pt_PT"/>
        </w:rPr>
      </w:r>
      <w:r>
        <w:rPr>
          <w:lang w:val="pt_PT" w:bidi="pt_PT"/>
        </w:rPr>
        <w:t>Amigos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os eventos futuros enquanto Jesus está descrevendo-os aos seus discípulos.</w:t>
      </w:r>
    </w:p>
    <w:p>
      <w:pPr/>
      <w:r>
        <w:rPr>
          <w:lang w:val="pt_PT" w:bidi="pt_PT"/>
        </w:rPr>
      </w:r>
      <w:r>
        <w:rPr>
          <w:lang w:val="pt_PT" w:bidi="pt_PT"/>
        </w:rPr>
        <w:t>Certifique-se de que a equipe encene os discípulos recebendo a sabedoria e as palavras de Jesus no momento de seu julgamento.</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pessoas perseguindo, capturando e levando os discípulos para governantes e reis; isso acontecerá porque eles seguem Jesus. Os discípulos estão testemunhando a esses governantes sobre Jesus. Jesus diz aos seus discípulos para não se preocupar com o que dizer, porque o próprio Jesus lhes dará palavras e sabedoria. Nenhum dos opositores pode contradizer os discípulos.</w:t>
      </w:r>
    </w:p>
    <w:p>
      <w:pPr/>
      <w:r>
        <w:rPr>
          <w:lang w:val="pt_PT" w:bidi="pt_PT"/>
        </w:rPr>
      </w:r>
      <w:r>
        <w:rPr>
          <w:lang w:val="pt_PT" w:bidi="pt_PT"/>
        </w:rPr>
        <w:t>Pare a ação e pergunte ao ator que está interpretando os governantes: “Como vocês se sentem?” Você pode ouvir coisas como: “Surpresos, essas pessoas não são educadas, onde elas obtiveram essas respostas?”. “Furiosos, é possível que ninguém possa encontrar uma razão válida para acusá-los?”. e “Curiosos. As coisas que eles estão dizendo são muito interessantes. Quero saber mais”. Pergunte aos atores que estão interpretando os discípulos: “Como vocês se sentem?”. Você pode ouvir coisas como: “Contentes! Isso é assim como Jesus disse. Sei exatamente o que dizer”, “Surpreso. Nunca pensei que teria uma chance de compartilhar sobre Jesus com esse governante”, e “Fortalecido. Sei que Jesus está comigo, mesmo que eu sinta medo”. Reinicie a encenação.</w:t>
      </w:r>
    </w:p>
    <w:p>
      <w:pPr/>
      <w:r>
        <w:rPr>
          <w:lang w:val="pt_PT" w:bidi="pt_PT"/>
        </w:rPr>
      </w:r>
      <w:r>
        <w:rPr>
          <w:lang w:val="pt_PT" w:bidi="pt_PT"/>
        </w:rPr>
        <w:t>Encene os discípulos sendo traídos por sua família e amigos. Alguns deles serão mortos. As pessoas odiarão os crentes por seguirem a Jesus. Jesus diz a eles que eles não serão permanentemente feridos. Jesus promete que os discípulos obterão vida eterna se eles permanecerem firmes.</w:t>
      </w:r>
    </w:p>
    <w:p>
      <w:pPr/>
      <w:r>
        <w:rPr>
          <w:lang w:val="pt_PT" w:bidi="pt_PT"/>
        </w:rPr>
      </w:r>
      <w:r>
        <w:rPr>
          <w:lang w:val="pt_PT" w:bidi="pt_PT"/>
        </w:rPr>
        <w:t>Pare a ação e pergunte aos atores que estão interpretando os discípulos: “Como vocês se sentem?” Você pode ouvir coisas como: “Esperançosos, Jesus diz que nenhum dano duradouro virá a nós. Mesmo que eles me matem, sei que estarei com Deus”, “Triste, nunca pensei que seria possível que minha família me traísse”, e “Determinado. Quero estar para sempre com Deus. Farei meu melhor para permanecer firme”.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falando com seus discípulos perto do templo. Ele as adverte que as pessoas as </w:t>
      </w:r>
      <w:r>
        <w:rPr>
          <w:b/>
          <w:lang w:val="pt_PT" w:bidi="pt_PT"/>
        </w:rPr>
        <w:t>perseguirão</w:t>
      </w:r>
      <w:r>
        <w:rPr>
          <w:lang w:val="pt_PT" w:bidi="pt_PT"/>
        </w:rPr>
        <w:t xml:space="preserve"> no futuro. Perseguir significa que outros ferirão o povo de Deus ou os farão sofrer. Certifique-se de traduzir perseguir da mesma maneira que você já traduziu antes. </w:t>
      </w:r>
      <w:r>
        <w:rPr>
          <w:lang w:val="pt_PT" w:bidi="pt_PT"/>
        </w:rPr>
        <w:t>Perseguir</w:t>
      </w:r>
      <w:r>
        <w:rPr>
          <w:lang w:val="pt_PT" w:bidi="pt_PT"/>
        </w:rPr>
        <w:t xml:space="preserve"> está no Glossário Mestre.</w:t>
      </w:r>
    </w:p>
    <w:p>
      <w:pPr/>
      <w:r>
        <w:rPr>
          <w:lang w:val="pt_PT" w:bidi="pt_PT"/>
        </w:rPr>
      </w:r>
      <w:r>
        <w:rPr>
          <w:lang w:val="pt_PT" w:bidi="pt_PT"/>
        </w:rPr>
        <w:t xml:space="preserve">Jesus diz que as pessoas levarão alguns de seus discípulos para as </w:t>
      </w:r>
      <w:r>
        <w:rPr>
          <w:b/>
          <w:lang w:val="pt_PT" w:bidi="pt_PT"/>
        </w:rPr>
        <w:t>sinagogas</w:t>
      </w:r>
      <w:r>
        <w:rPr>
          <w:lang w:val="pt_PT" w:bidi="pt_PT"/>
        </w:rPr>
        <w:t xml:space="preserve"> para serem levados a julgamento. Uma sinagoga é um lugar de adoração judeu. Mas eles também eram lugares onde os líderes judeus julgavam problemas ou disputas da comunidade. Traduza sinagoga da mesma maneira que você tem traduzido nas passagens anteriores. O termo </w:t>
      </w:r>
      <w:r>
        <w:rPr>
          <w:lang w:val="pt_PT" w:bidi="pt_PT"/>
        </w:rPr>
        <w:t>sinagoga</w:t>
      </w:r>
      <w:r>
        <w:rPr>
          <w:lang w:val="pt_PT" w:bidi="pt_PT"/>
        </w:rPr>
        <w:t xml:space="preserve"> está no Glossário Mestre.</w:t>
      </w:r>
    </w:p>
    <w:p>
      <w:pPr/>
      <w:r>
        <w:rPr>
          <w:lang w:val="pt_PT" w:bidi="pt_PT"/>
        </w:rPr>
      </w:r>
      <w:r>
        <w:rPr>
          <w:lang w:val="pt_PT" w:bidi="pt_PT"/>
        </w:rPr>
        <w:t xml:space="preserve">Jesus diz que seus discípulos não têm que se preocupar com como eles se defenderão quando forem levados a julgamento, porque ele lhes daria palavras de </w:t>
      </w:r>
      <w:r>
        <w:rPr>
          <w:b/>
          <w:lang w:val="pt_PT" w:bidi="pt_PT"/>
        </w:rPr>
        <w:t>sabedoria</w:t>
      </w:r>
      <w:r>
        <w:rPr>
          <w:lang w:val="pt_PT" w:bidi="pt_PT"/>
        </w:rPr>
        <w:t xml:space="preserve">. A sabedoria vem de Deus e se refere a coisas que são verdadeiras e boas. Traduza sabedoria da mesma maneira que você já traduziu antes. </w:t>
      </w:r>
      <w:r>
        <w:rPr>
          <w:lang w:val="pt_PT" w:bidi="pt_PT"/>
        </w:rPr>
        <w:t>Sabedoria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21:20–28</w:t>
      </w:r>
      <w:r>
        <w:rPr>
          <w:lang w:val="pt_PT" w:bidi="pt_PT"/>
        </w:rPr>
      </w:r>
    </w:p>
    <w:p>
      <w:pPr>
        <w:pStyle w:val="Heading3"/>
      </w:pPr>
      <w:r>
        <w:rPr>
          <w:lang w:val="pt_PT" w:bidi="pt_PT"/>
        </w:rPr>
        <w:t>Ouvir e Sentir</w:t>
      </w:r>
    </w:p>
    <w:p>
      <w:pPr/>
      <w:r>
        <w:rPr>
          <w:lang w:val="pt_PT" w:bidi="pt_PT"/>
        </w:rPr>
      </w:r>
      <w:r>
        <w:rPr>
          <w:lang w:val="pt_PT" w:bidi="pt_PT"/>
        </w:rPr>
        <w:t>Ouça Lucas 21.20–28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tem explicado eventos futuros a seus discípulos depois que eles comentavam sobre a beleza do templo. Não apenas Jesus diz que o templo será destruído, mas ele também preparou os discípulos para a perseguição que ele sabe que eles enfrentarão. Agora Jesus continua a falar sobre a destruição de Jerusalém no futuro e sinais que seus seguidores podem esperar ver antes do retorno de Jesus à terra.</w:t>
      </w:r>
    </w:p>
    <w:p>
      <w:pPr/>
      <w:r>
        <w:rPr>
          <w:lang w:val="pt_PT" w:bidi="pt_PT"/>
        </w:rPr>
      </w:r>
      <w:r>
        <w:rPr>
          <w:lang w:val="pt_PT" w:bidi="pt_PT"/>
        </w:rPr>
        <w:t>Como você se lembra, Jesus está falando com seus discípulos. Anteriormente, os discípulos pediam a Jesus um sinal para saber quando a destruição do templo aconteceria. Jesus diz a eles que os inimigos de Israel não apenas destruirão o templo, mas toda Jerusalém! Quando eles virem exércitos se reunindo em torno de Jerusalém para atacá-la, então eles saberão que a destruição completa de Jerusalém está próxima. Jesus adverte seus discípulos que, se eles vivem na Judeia, então eles deveriam fugir e se esconder nas montanhas. Judeia refere-se a uma região da terra que Deus prometeu a Abraão. Muitos judeus viviam na Judeia e era onde Jerusalém estava localizada. Jesus provavelmente estava se referindo às montanhas no sul da Judeia que cercavam o Mar Morto. No tempo de Jesus, a Judeia estava sob o governo dos romanos, mas os judeus ainda tinham autoridade para reforçar o cumprimento das leis para seu próprio povo.</w:t>
      </w:r>
    </w:p>
    <w:p>
      <w:pPr/>
      <w:r>
        <w:rPr>
          <w:lang w:val="pt_PT" w:bidi="pt_PT"/>
        </w:rPr>
      </w:r>
      <w:r>
        <w:rPr>
          <w:lang w:val="pt_PT" w:bidi="pt_PT"/>
        </w:rPr>
        <w:t>Pare e mostre à sua equipe um mapa da região da Judeia localizada na terra de Israel. Destaque Jerusalém e as montanhas em torno do Mar Morto.</w:t>
      </w:r>
    </w:p>
    <w:p>
      <w:pPr/>
      <w:r>
        <w:rPr>
          <w:lang w:val="pt_PT" w:bidi="pt_PT"/>
        </w:rPr>
      </w:r>
      <w:r>
        <w:rPr>
          <w:lang w:val="pt_PT" w:bidi="pt_PT"/>
        </w:rPr>
        <w:t>Em tempos de guerra, os judeus geralmente se sentiam mais seguros em Jerusalém, porque grandes muros cercavam a cidade. Mas Jesus ordena aos seus seguidores que fujam da cidade e que aqueles que vivem no campo não entrem na cidade. Jesus diz isso porque ele sabe que os inimigos de Israel destruiriam completamente Jerusalém e matariam as pessoas que eram deixadas dentro. Quando Jesus diz: “Está escrito”, ele está se referindo às Escrituras judaicas. Muitos profetas, ou mensageiros de Deus, falavam de um tempo em que Deus puniria seu povo por causa de sua desobediência e rebelião contra ele. Os profetas chamavam esse tempo de “o tempo de vingança ou punição”. Jesus explica que eles estavam falando sobre a destruição que se aproxima de Jerusalém. Especificamente, Deus puniria seu povo por não aceitar Jesus como o Salvador Prometido. A destruição de Jerusalém cumprirá ou fará com que tudo o que está escrito nas Escrituras aconteça.</w:t>
      </w:r>
    </w:p>
    <w:p>
      <w:pPr/>
      <w:r>
        <w:rPr>
          <w:lang w:val="pt_PT" w:bidi="pt_PT"/>
        </w:rPr>
      </w:r>
      <w:r>
        <w:rPr>
          <w:lang w:val="pt_PT" w:bidi="pt_PT"/>
        </w:rPr>
        <w:t>Pare e conte uma história de como a guerra afetou as pessoas em sua cultura. Onde em sua terra as pessoas se sentem mais seguras durante a guerra? Quais pessoas são mais vulneráveis durante a guerra?</w:t>
      </w:r>
    </w:p>
    <w:p>
      <w:pPr/>
      <w:r>
        <w:rPr>
          <w:lang w:val="pt_PT" w:bidi="pt_PT"/>
        </w:rPr>
      </w:r>
      <w:r>
        <w:rPr>
          <w:lang w:val="pt_PT" w:bidi="pt_PT"/>
        </w:rPr>
        <w:t>Jesus fica especialmente triste quando ele pensa sobre como as mulheres judias grávidas e mães que amamentam sofrerão quando os inimigos atacarem Jerusalém. Jesus sabe que será difícil para eles escapar dos exércitos que os atacam, porque eles têm bebês dos quais cuidar. Jesus lamenta sobre o sofrimento intenso que ele sabe que seu povo enfrentará durante esse tempo. Os judeus sofreriam porque Deus estava zangado com eles por causa de seus pecados. Deus permitiria que os exércitos atacassem e matassem muitos deles. Quando Jesus diz que eles “cairão pela espada”, ele quer dizer que o inimigo atacará e matará muitos judeus com suas armas em batalha. Uma espada era a arma mais comum usada pelos soldados. Elas eram grandes facas de metal retas com dois gumes afiados.</w:t>
      </w:r>
    </w:p>
    <w:p>
      <w:pPr/>
      <w:r>
        <w:rPr>
          <w:lang w:val="pt_PT" w:bidi="pt_PT"/>
        </w:rPr>
      </w:r>
      <w:r>
        <w:rPr>
          <w:lang w:val="pt_PT" w:bidi="pt_PT"/>
        </w:rPr>
        <w:t>Pare e mostre à sua equipe uma imagem de uma espada romana.</w:t>
      </w:r>
    </w:p>
    <w:p>
      <w:pPr/>
      <w:r>
        <w:rPr>
          <w:lang w:val="pt_PT" w:bidi="pt_PT"/>
        </w:rPr>
      </w:r>
      <w:r>
        <w:rPr>
          <w:lang w:val="pt_PT" w:bidi="pt_PT"/>
        </w:rPr>
        <w:t>Jesus diz que para esses judeus que não serão mortos, que os inimigos os capturarão e os levarão para longe de sua terra natal como prisioneiros para outros países. Quando Jesus diz: “Jerusalém será pisoteada pelos gentios”, ele quer dizer que as nações não judaicas conquistariam Jerusalém e tratariam a cidade e os judeus com desprezo ou desrespeito. Mas Jesus diz que os gentios, ou não judeus, apenas controlarão Jerusalém pelo tempo que Deus lhes permitir, ou até que o tempo dos gentios seja cumprido.</w:t>
      </w:r>
    </w:p>
    <w:p>
      <w:pPr/>
      <w:r>
        <w:rPr>
          <w:lang w:val="pt_PT" w:bidi="pt_PT"/>
        </w:rPr>
      </w:r>
      <w:r>
        <w:rPr>
          <w:lang w:val="pt_PT" w:bidi="pt_PT"/>
        </w:rPr>
        <w:t>Jesus fala sobre sinais milagrosos que acontecerão no sol, na lua e nas estrelas. Os Evangelhos de Marcos e Mateus dizem que o sol e a lua se tornarão escuros e que as estrelas cairão do céu. Esses sinais farão com que as pessoas tenham medo e indicarão que Deus está prestes a fazer algo importante. As pessoas em países de todo o mundo estarão ansiosas e sobrecarregadas, porque elas não saberão o que fazer. Rugidos e o movimentar do mar refere-se a grandes tempestades e ondas altas no oceano. Isso fará com que os homens fiquem tão vencidos pelo medo que eles desmaiem ou se tornem inconscientes. As pessoas ficarão preocupadas sobre quais coisas terríveis acontecerão em seguida. Quando Jesus diz: “Os corpos celestiais serão abalados”, ele provavelmente está se referindo a Deus abalando o sol, a lua e as estrelas, ou movendo-os de seus lugares e cursos apropriados.</w:t>
      </w:r>
    </w:p>
    <w:p>
      <w:pPr/>
      <w:r>
        <w:rPr>
          <w:lang w:val="pt_PT" w:bidi="pt_PT"/>
        </w:rPr>
      </w:r>
      <w:r>
        <w:rPr>
          <w:lang w:val="pt_PT" w:bidi="pt_PT"/>
        </w:rPr>
        <w:t>Pare e discuta com sua equipe: o que o sol, a lua e as estrelas representam em sua cultura? Descreva um tempo em que o sol, a lua ou as estrelas pareciam diferentes do normal, como durante um eclipse, uma chuva de meteoros ou algum outro evento. Como as pessoas reagiam?</w:t>
      </w:r>
    </w:p>
    <w:p>
      <w:pPr/>
      <w:r>
        <w:rPr>
          <w:lang w:val="pt_PT" w:bidi="pt_PT"/>
        </w:rPr>
      </w:r>
      <w:r>
        <w:rPr>
          <w:lang w:val="pt_PT" w:bidi="pt_PT"/>
        </w:rPr>
        <w:t>Depois que todas essas coisas acontecerem, então as pessoas em todos os lugares verão Jesus, ou o Filho do Homem, quando ele aparecer em uma nuvem. Filho do Homem era um título que Jesus muitas vezes usava para mostrar que Deus lhe dava poder e autoridade completos. As nuvens muitas vezes representam o poder, a presença e a glória ou radiância brilhante de Deus. Jesus aparecerá em poder e glória porque Deus deu a ele o direito e a capacidade de julgar e governar sobre todas as pessoas.</w:t>
      </w:r>
    </w:p>
    <w:p>
      <w:pPr/>
      <w:r>
        <w:rPr>
          <w:lang w:val="pt_PT" w:bidi="pt_PT"/>
        </w:rPr>
      </w:r>
      <w:r>
        <w:rPr>
          <w:lang w:val="pt_PT" w:bidi="pt_PT"/>
        </w:rPr>
        <w:t>Jesus diz aos seus discípulos o que eles deveriam fazer quando virem esses sinais começando a acontecer. Suas instruções são especificamente para aqueles de seus seguidores que ainda estarão vivos na terra naquele momento no futuro. Jesus diz a eles para se levantarem e erguerem suas cabeças, ou serem corajosos e confiantes. Os seguidores de Jesus poderiam estar confiantes, porque os sinais significam que Jesus estava retornando à terra em breve. E com o retorno de Jesus, ele traria redenção aos seus seguidores, ou resgate do sofrimento que as pessoas maus causaram a eles.</w:t>
      </w:r>
    </w:p>
    <w:p>
      <w:pPr/>
      <w:r>
        <w:rPr>
          <w:lang w:val="pt_PT" w:bidi="pt_PT"/>
        </w:rPr>
      </w:r>
      <w:r>
        <w:rPr>
          <w:lang w:val="pt_PT" w:bidi="pt_PT"/>
        </w:rPr>
        <w:t>Na próxima história, Jesus conta aos seus discípulos uma parábola para ajudar seus seguidores a entender mais claramente o que ele estava ensinando a eles sobre os sinais que se aproximam antes de seu retorno.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está ensinando seus discípulos perto do templo. Jesus responde à pergunta de seus discípulos sobre sinais futuros que marcarão a destruição do templo. Jesus diz aos seus discípulos para escapar quando virem exércitos cercando Jerusalém. Jesus diz que será um tempo muito difícil. Os gentios tomarão e destruirão Jerusalém.</w:t>
      </w:r>
    </w:p>
    <w:p>
      <w:pPr/>
      <w:r>
        <w:rPr>
          <w:lang w:val="pt_PT" w:bidi="pt_PT"/>
        </w:rPr>
      </w:r>
      <w:r>
        <w:rPr>
          <w:b/>
          <w:lang w:val="pt_PT" w:bidi="pt_PT"/>
        </w:rPr>
        <w:t>Segunda cena:</w:t>
      </w:r>
      <w:r>
        <w:rPr>
          <w:lang w:val="pt_PT" w:bidi="pt_PT"/>
        </w:rPr>
        <w:t xml:space="preserve"> Jesus continua contando aos discípulos sobre sinais futuros, apenas desta vez, sobre sinais antes do retorno de Jesus. Coisas incomuns estarão acontecendo com o sol, a lua e as estrelas. Os oceanos farão sons altos e se moverão. Os governantes do céu serão movidos para fora do lugar.</w:t>
      </w:r>
    </w:p>
    <w:p>
      <w:pPr/>
      <w:r>
        <w:rPr>
          <w:lang w:val="pt_PT" w:bidi="pt_PT"/>
        </w:rPr>
      </w:r>
      <w:r>
        <w:rPr>
          <w:b/>
          <w:lang w:val="pt_PT" w:bidi="pt_PT"/>
        </w:rPr>
        <w:t>Terceira cena:</w:t>
      </w:r>
      <w:r>
        <w:rPr>
          <w:lang w:val="pt_PT" w:bidi="pt_PT"/>
        </w:rPr>
        <w:t xml:space="preserve"> Jesus diz que naquele momento, as pessoas verão Jesus vindo em uma nuvem. Jesus diz aos seus discípulos que quando esses eventos acontecerem eles saberão que é o tempo em que Deus os libertará de seus sofrimentos.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Exército atacando Jerusalém</w:t>
      </w:r>
    </w:p>
    <w:p>
      <w:pPr>
        <w:pStyle w:val="ListBullet"/>
        <w:spacing w:line="240" w:lineRule="auto"/>
        <w:ind w:left="720"/>
      </w:pPr>
      <w:r>
        <w:rPr>
          <w:lang w:val="pt_PT" w:bidi="pt_PT"/>
        </w:rPr>
      </w:r>
      <w:r>
        <w:rPr>
          <w:lang w:val="pt_PT" w:bidi="pt_PT"/>
        </w:rPr>
        <w:t>Judeus fugindo de Jerusalém</w:t>
      </w:r>
    </w:p>
    <w:p>
      <w:pPr>
        <w:pStyle w:val="ListBullet"/>
        <w:spacing w:line="240" w:lineRule="auto"/>
        <w:ind w:left="720"/>
      </w:pPr>
      <w:r>
        <w:rPr>
          <w:lang w:val="pt_PT" w:bidi="pt_PT"/>
        </w:rPr>
      </w:r>
      <w:r>
        <w:rPr>
          <w:lang w:val="pt_PT" w:bidi="pt_PT"/>
        </w:rPr>
        <w:t>Discípulos escapando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está perto do templo ensinando seus discípulos sobre o que acontecerá no futuro.</w:t>
      </w:r>
    </w:p>
    <w:p>
      <w:pPr/>
      <w:r>
        <w:rPr>
          <w:lang w:val="pt_PT" w:bidi="pt_PT"/>
        </w:rPr>
      </w:r>
      <w:r>
        <w:rPr>
          <w:lang w:val="pt_PT" w:bidi="pt_PT"/>
        </w:rPr>
        <w:t>É importante lembrar que Jesus está respondendo à pergunta de seus discípulos sobre os sinais futuros antes da destruição do templo.</w:t>
      </w:r>
    </w:p>
    <w:p>
      <w:pPr/>
      <w:r>
        <w:rPr>
          <w:lang w:val="pt_PT" w:bidi="pt_PT"/>
        </w:rPr>
      </w:r>
      <w:r>
        <w:rPr>
          <w:lang w:val="pt_PT" w:bidi="pt_PT"/>
        </w:rPr>
        <w:t>É importante lembrar que os judeus viam Jerusalém como um refúgio, ou lugar seguro, durante tempos de guerra, porque a cidade tinha grandes muros. Mas Jesus diz o oposto, que todos os judeus deveriam evitar a cidade quando os inimigos atacarem, porque todos dentro serão mortos ou capturados.</w:t>
      </w:r>
    </w:p>
    <w:p>
      <w:pPr/>
      <w:r>
        <w:rPr>
          <w:lang w:val="pt_PT" w:bidi="pt_PT"/>
        </w:rPr>
      </w:r>
      <w:r>
        <w:rPr>
          <w:lang w:val="pt_PT" w:bidi="pt_PT"/>
        </w:rPr>
        <w:t>É importante lembrar que quando Jesus fala sobre um tempo de punição ou ira, ele está se referindo a Deus. Deus puniria os judeus por seu pecado permitindo que seus inimigos destruíssem Jerusalém.</w:t>
      </w:r>
    </w:p>
    <w:p>
      <w:pPr/>
      <w:r>
        <w:rPr>
          <w:lang w:val="pt_PT" w:bidi="pt_PT"/>
        </w:rPr>
      </w:r>
      <w:r>
        <w:rPr>
          <w:lang w:val="pt_PT" w:bidi="pt_PT"/>
        </w:rPr>
        <w:t>É importante lembrar que Jesus não explica exatamente o que acontecerá com o sol, a lua e as estrelas, apenas que os sinais farão com que as pessoas tenham medo e que significará que Deus está prestes a fazer algo importante.</w:t>
      </w:r>
    </w:p>
    <w:p>
      <w:pPr/>
      <w:r>
        <w:rPr>
          <w:lang w:val="pt_PT" w:bidi="pt_PT"/>
        </w:rPr>
      </w:r>
      <w:r>
        <w:rPr>
          <w:lang w:val="pt_PT" w:bidi="pt_PT"/>
        </w:rPr>
        <w:t>É importante lembrar que “cair pela espada” era uma figura de linguagem. Jesus estava dizendo que os inimigos matariam muitos judeus em batalha.</w:t>
      </w:r>
    </w:p>
    <w:p>
      <w:pPr/>
      <w:r>
        <w:rPr>
          <w:lang w:val="pt_PT" w:bidi="pt_PT"/>
        </w:rPr>
      </w:r>
      <w:r>
        <w:rPr>
          <w:lang w:val="pt_PT" w:bidi="pt_PT"/>
        </w:rPr>
        <w:t>É importante lembrar que quando Jesus diz: “Tudo o que está escrito”, Jesus está se referindo a profecias que falavam sobre a destruição do templo.</w:t>
      </w:r>
    </w:p>
    <w:p>
      <w:pPr/>
      <w:r>
        <w:rPr>
          <w:lang w:val="pt_PT" w:bidi="pt_PT"/>
        </w:rPr>
      </w:r>
      <w:r>
        <w:rPr>
          <w:lang w:val="pt_PT" w:bidi="pt_PT"/>
        </w:rPr>
        <w:t>É importante lembrar que na cultura judaica, levantar e erguer sua cabeça eram ações simbólicas. Elas simbolizavam coragem e confiança.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Exército atacando Jerusalém</w:t>
      </w:r>
    </w:p>
    <w:p>
      <w:pPr>
        <w:pStyle w:val="ListBullet"/>
        <w:spacing w:line="240" w:lineRule="auto"/>
        <w:ind w:left="720"/>
      </w:pPr>
      <w:r>
        <w:rPr>
          <w:lang w:val="pt_PT" w:bidi="pt_PT"/>
        </w:rPr>
      </w:r>
      <w:r>
        <w:rPr>
          <w:lang w:val="pt_PT" w:bidi="pt_PT"/>
        </w:rPr>
        <w:t>Judeus fugindo de Jerusalém</w:t>
      </w:r>
    </w:p>
    <w:p>
      <w:pPr>
        <w:pStyle w:val="ListBullet"/>
        <w:spacing w:line="240" w:lineRule="auto"/>
        <w:ind w:left="720"/>
      </w:pPr>
      <w:r>
        <w:rPr>
          <w:lang w:val="pt_PT" w:bidi="pt_PT"/>
        </w:rPr>
      </w:r>
      <w:r>
        <w:rPr>
          <w:lang w:val="pt_PT" w:bidi="pt_PT"/>
        </w:rPr>
        <w:t>Discípulos escapando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Jesus ainda falando com seus discípulos enquanto eles estão perto do templo.</w:t>
      </w:r>
    </w:p>
    <w:p>
      <w:pPr/>
      <w:r>
        <w:rPr>
          <w:lang w:val="pt_PT" w:bidi="pt_PT"/>
        </w:rPr>
      </w:r>
      <w:r>
        <w:rPr>
          <w:lang w:val="pt_PT" w:bidi="pt_PT"/>
        </w:rPr>
        <w:t>Certifique-se de que a equipe encene os discípulos escapando da cidade ou ficando longe dela se eles estiverem nos campos. Jesus também diz que as mulheres grávidas e as mulheres que cuidam de crianças viverão em tempos muito difíceis.</w:t>
      </w:r>
    </w:p>
    <w:p>
      <w:pPr/>
      <w:r>
        <w:rPr>
          <w:lang w:val="pt_PT" w:bidi="pt_PT"/>
        </w:rPr>
      </w:r>
      <w:r>
        <w:rPr>
          <w:lang w:val="pt_PT" w:bidi="pt_PT"/>
        </w:rPr>
        <w:t>Certifique-se de que a equipe encene as pessoas tendo medo dos oceanos e com medo quando os sinais começarem a acontecer com o sol, a lua e as estrelas. A equipe pode usar adereços como frutas, ou rochas balançando no céu, ou um pano para representar as ondas do oceano. As pessoas têm tanto medo dos sinais que elas desmaiam.</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ensinando seus discípulos perto do templo sobre o que acontecerá com Jerusalém no futuro. Jesus adverte seus discípulos para escapar de Jerusalém quando virem exércitos cercando a cidade. Jesus diz que será um tempo de sofrimento intenso e que muitos judeus serão mortos ou capturados. Será um tempo dos gentios, e Jerusalém será completamente destruída.</w:t>
      </w:r>
    </w:p>
    <w:p>
      <w:pPr/>
      <w:r>
        <w:rPr>
          <w:lang w:val="pt_PT" w:bidi="pt_PT"/>
        </w:rPr>
      </w:r>
      <w:r>
        <w:rPr>
          <w:lang w:val="pt_PT" w:bidi="pt_PT"/>
        </w:rPr>
        <w:t>Pare a ação e pergunte aos atores que estão interpretando os discípulos: “Como vocês se sentem?” Você pode ouvir coisas como: “Insultado! Não posso imaginar nossa bela cidade sendo destruída”, “Preocupado. Quando isso acontecerá?”. e “Triste. Por que as pessoas de Jerusalém não aceitam Jesus como o Salvador Prometido? Talvez então a cidade não seria destruída”. Pergunte ao ator que está interpretando Jesus: “Como você se sente?” Você pode ouvir coisas como: “De coração partido. Se apenas as pessoas de Jerusalém me aceitassem”, “Pesaroso. Sei que esse é o plano de meu Pai, mas é difícil pensar sobre isso”, e “Esperançoso. Deus tem um plano e um propósito para todas as coisas”. Reinicie a encenação.</w:t>
      </w:r>
    </w:p>
    <w:p>
      <w:pPr/>
      <w:r>
        <w:rPr>
          <w:lang w:val="pt_PT" w:bidi="pt_PT"/>
        </w:rPr>
      </w:r>
      <w:r>
        <w:rPr>
          <w:lang w:val="pt_PT" w:bidi="pt_PT"/>
        </w:rPr>
        <w:t>Encene Jesus contando aos discípulos sobre sinais futuros. Jesus descreve coisas incomuns que acontecerão com o sol, a lua e as estrelas. Os oceanos farão sons altos e se moverão. Deus moverá os governantes do céu para fora de lugar e as pessoas desmaiarão de medo.</w:t>
      </w:r>
    </w:p>
    <w:p>
      <w:pPr/>
      <w:r>
        <w:rPr>
          <w:lang w:val="pt_PT" w:bidi="pt_PT"/>
        </w:rPr>
      </w:r>
      <w:r>
        <w:rPr>
          <w:lang w:val="pt_PT" w:bidi="pt_PT"/>
        </w:rPr>
        <w:t>Pare a ação: pergunte ao ator que está interpretando as pessoas que vivem durante esse tempo: “Como vocês se sentem?”. Você pode ouvir coisas como: “Aterrorizado. Que coisas piores poderiam acontecer?”. “Sem esperança. Não sei onde me esconder para estar seguro”, e “Certamente esse é o poder de Deus”. Reinicie a encenação.</w:t>
      </w:r>
    </w:p>
    <w:p>
      <w:pPr/>
      <w:r>
        <w:rPr>
          <w:lang w:val="pt_PT" w:bidi="pt_PT"/>
        </w:rPr>
      </w:r>
      <w:r>
        <w:rPr>
          <w:lang w:val="pt_PT" w:bidi="pt_PT"/>
        </w:rPr>
        <w:t>Encene Jesus diz que naquele momento, as pessoas o verão vindo em uma nuvem. Jesus diz aos seus discípulos que quando essas coisas acontecerem eles saberão que Deus está se preparando para libertá-los de seu sofrimento. Jesus diz a eles para serem corajosos.</w:t>
      </w:r>
    </w:p>
    <w:p>
      <w:pPr/>
      <w:r>
        <w:rPr>
          <w:lang w:val="pt_PT" w:bidi="pt_PT"/>
        </w:rPr>
      </w:r>
      <w:r>
        <w:rPr>
          <w:lang w:val="pt_PT" w:bidi="pt_PT"/>
        </w:rPr>
        <w:t>Pare a ação e pergunte aos atores que estão interpretando os discípulos: “Como vocês se sentem?” Você pode ouvir coisas como: “Admirado. Vi Jesus caminhar na água. Posso imaginá-lo retornando nas nuvens”, “Espero viver para ver esse dia”, e “Determinado. Será difícil ser corajoso durante o sofrimento, mas sei que Jesus me ajudará”.</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falando com seus discípulos sobre a destruição de </w:t>
      </w:r>
      <w:r>
        <w:rPr>
          <w:b/>
          <w:lang w:val="pt_PT" w:bidi="pt_PT"/>
        </w:rPr>
        <w:t>Jerusalém</w:t>
      </w:r>
      <w:r>
        <w:rPr>
          <w:lang w:val="pt_PT" w:bidi="pt_PT"/>
        </w:rPr>
        <w:t xml:space="preserve"> que se aproxima. Jerusalém era a capital religiosa dos judeus localizados na província da Judeia. Também era onde o </w:t>
      </w:r>
      <w:r>
        <w:rPr>
          <w:b/>
          <w:lang w:val="pt_PT" w:bidi="pt_PT"/>
        </w:rPr>
        <w:t>templo</w:t>
      </w:r>
      <w:r>
        <w:rPr>
          <w:lang w:val="pt_PT" w:bidi="pt_PT"/>
        </w:rPr>
        <w:t xml:space="preserve"> ficava localizado. Jesus diz que no futuro, tanto o </w:t>
      </w:r>
      <w:r>
        <w:rPr>
          <w:lang w:val="pt_PT" w:bidi="pt_PT"/>
        </w:rPr>
        <w:t>templo</w:t>
      </w:r>
      <w:r>
        <w:rPr>
          <w:lang w:val="pt_PT" w:bidi="pt_PT"/>
        </w:rPr>
        <w:t xml:space="preserve"> quanto Jerusalém serão completamente destruídos pelos inimigos de Israel. </w:t>
      </w:r>
      <w:r>
        <w:rPr>
          <w:lang w:val="pt_PT" w:bidi="pt_PT"/>
        </w:rPr>
        <w:t>Jerusalém</w:t>
      </w:r>
      <w:r>
        <w:rPr>
          <w:lang w:val="pt_PT" w:bidi="pt_PT"/>
        </w:rPr>
        <w:t xml:space="preserve"> está no Glossário Mestre.</w:t>
      </w:r>
    </w:p>
    <w:p>
      <w:pPr/>
      <w:r>
        <w:rPr>
          <w:lang w:val="pt_PT" w:bidi="pt_PT"/>
        </w:rPr>
      </w:r>
      <w:r>
        <w:rPr>
          <w:lang w:val="pt_PT" w:bidi="pt_PT"/>
        </w:rPr>
        <w:t xml:space="preserve">Jesus diz que Jerusalém será pisoteada pelos </w:t>
      </w:r>
      <w:r>
        <w:rPr>
          <w:b/>
          <w:lang w:val="pt_PT" w:bidi="pt_PT"/>
        </w:rPr>
        <w:t>gentios</w:t>
      </w:r>
      <w:r>
        <w:rPr>
          <w:lang w:val="pt_PT" w:bidi="pt_PT"/>
        </w:rPr>
        <w:t xml:space="preserve">, ou não judeus. Essa era outra maneira de dizer que as nações não judaicas conquistariam Jerusalém e caminhariam pelas ruas com desprezo pela cidade e pelos judeus. Deus permitirá que os gentios governem sobre Jerusalém por um período de tempo ou até que o tempo dos gentios seja cumprido. Certifique-se de traduzir gentio da mesma maneira que você traduziu antes. </w:t>
      </w:r>
      <w:r>
        <w:rPr>
          <w:lang w:val="pt_PT" w:bidi="pt_PT"/>
        </w:rPr>
        <w:t>Gentio</w:t>
      </w:r>
      <w:r>
        <w:rPr>
          <w:lang w:val="pt_PT" w:bidi="pt_PT"/>
        </w:rPr>
        <w:t xml:space="preserve"> consta do Glossário Mestre.</w:t>
      </w:r>
    </w:p>
    <w:p>
      <w:pPr/>
      <w:r>
        <w:rPr>
          <w:lang w:val="pt_PT" w:bidi="pt_PT"/>
        </w:rPr>
      </w:r>
      <w:r>
        <w:rPr>
          <w:lang w:val="pt_PT" w:bidi="pt_PT"/>
        </w:rPr>
        <w:t xml:space="preserve">Jesus então descreve os </w:t>
      </w:r>
      <w:r>
        <w:rPr>
          <w:b/>
          <w:lang w:val="pt_PT" w:bidi="pt_PT"/>
        </w:rPr>
        <w:t>sinais</w:t>
      </w:r>
      <w:r>
        <w:rPr>
          <w:lang w:val="pt_PT" w:bidi="pt_PT"/>
        </w:rPr>
        <w:t xml:space="preserve"> que mostrarão que seu retorno está perto. Um sinal é uma indicação de que algo acontecerá. Esses sinais incluíam coisas que aconteceriam com o sol, a lua e as estrelas. Nesse contexto, as </w:t>
      </w:r>
      <w:r>
        <w:rPr>
          <w:b/>
          <w:lang w:val="pt_PT" w:bidi="pt_PT"/>
        </w:rPr>
        <w:t>nações</w:t>
      </w:r>
      <w:r>
        <w:rPr>
          <w:lang w:val="pt_PT" w:bidi="pt_PT"/>
        </w:rPr>
        <w:t xml:space="preserve"> refere-se a povos de diferentes países ou regiões geográficas. Esses povos ficarão aterrorizados por causa dos sinais. Certifique-se de traduzir sinal e nação da mesma maneira que você traduziu antes. Ambos os termos, </w:t>
      </w:r>
      <w:r>
        <w:rPr>
          <w:lang w:val="pt_PT" w:bidi="pt_PT"/>
        </w:rPr>
        <w:t>sinal</w:t>
      </w:r>
      <w:r>
        <w:rPr>
          <w:lang w:val="pt_PT" w:bidi="pt_PT"/>
        </w:rPr>
        <w:t xml:space="preserve"> e </w:t>
      </w:r>
      <w:r>
        <w:rPr>
          <w:lang w:val="pt_PT" w:bidi="pt_PT"/>
        </w:rPr>
        <w:t>nação</w:t>
      </w:r>
      <w:r>
        <w:rPr>
          <w:lang w:val="pt_PT" w:bidi="pt_PT"/>
        </w:rPr>
        <w:t>, estão no Glossário Mestre.</w:t>
      </w:r>
    </w:p>
    <w:p>
      <w:pPr/>
      <w:r>
        <w:rPr>
          <w:lang w:val="pt_PT" w:bidi="pt_PT"/>
        </w:rPr>
      </w:r>
      <w:r>
        <w:rPr>
          <w:lang w:val="pt_PT" w:bidi="pt_PT"/>
        </w:rPr>
        <w:t xml:space="preserve">Quando Jesus diz que os “corpos </w:t>
      </w:r>
      <w:r>
        <w:rPr>
          <w:b/>
          <w:lang w:val="pt_PT" w:bidi="pt_PT"/>
        </w:rPr>
        <w:t>celestiais</w:t>
      </w:r>
      <w:r>
        <w:rPr>
          <w:lang w:val="pt_PT" w:bidi="pt_PT"/>
        </w:rPr>
        <w:t xml:space="preserve"> serão abalados”, ele provavelmente está se referindo a Deus abalando a lua, o sol e as estrelas, uma vez que ele já os mencionou antes. Aqui, celestial refere-se ao céu como oposto ao lugar onde Deus vive. </w:t>
      </w:r>
      <w:r>
        <w:rPr>
          <w:lang w:val="pt_PT" w:bidi="pt_PT"/>
        </w:rPr>
        <w:t>Céu</w:t>
      </w:r>
      <w:r>
        <w:rPr>
          <w:lang w:val="pt_PT" w:bidi="pt_PT"/>
        </w:rPr>
        <w:t xml:space="preserve"> está do Glossário Mestre.</w:t>
      </w:r>
    </w:p>
    <w:p>
      <w:pPr/>
      <w:r>
        <w:rPr>
          <w:lang w:val="pt_PT" w:bidi="pt_PT"/>
        </w:rPr>
      </w:r>
      <w:r>
        <w:rPr>
          <w:lang w:val="pt_PT" w:bidi="pt_PT"/>
        </w:rPr>
        <w:t xml:space="preserve">Jesus fala sobre seu retorno à terra e se chama de </w:t>
      </w:r>
      <w:r>
        <w:rPr>
          <w:b/>
          <w:lang w:val="pt_PT" w:bidi="pt_PT"/>
        </w:rPr>
        <w:t>Filho do Homem</w:t>
      </w:r>
      <w:r>
        <w:rPr>
          <w:lang w:val="pt_PT" w:bidi="pt_PT"/>
        </w:rPr>
        <w:t xml:space="preserve">. Esse era um título que Jesus usou para si mesmo que significava que ele era plenamente Deus e plenamente homem. Isso significa que ele representa todas as pessoas e que Deus lhe deu todo o poder e autoridade. Traduza Filho do Homem da mesma maneira que você traduziu antes. </w:t>
      </w:r>
      <w:r>
        <w:rPr>
          <w:lang w:val="pt_PT" w:bidi="pt_PT"/>
        </w:rPr>
        <w:t>Filho do Homem</w:t>
      </w:r>
      <w:r>
        <w:rPr>
          <w:lang w:val="pt_PT" w:bidi="pt_PT"/>
        </w:rPr>
        <w:t xml:space="preserve"> está no Glossário Mestre.</w:t>
      </w:r>
    </w:p>
    <w:p>
      <w:pPr/>
      <w:r>
        <w:rPr>
          <w:lang w:val="pt_PT" w:bidi="pt_PT"/>
        </w:rPr>
      </w:r>
      <w:r>
        <w:rPr>
          <w:lang w:val="pt_PT" w:bidi="pt_PT"/>
        </w:rPr>
        <w:t xml:space="preserve">Jesus diz que ele retornará em todo o poder e glória. </w:t>
      </w:r>
      <w:r>
        <w:rPr>
          <w:b/>
          <w:lang w:val="pt_PT" w:bidi="pt_PT"/>
        </w:rPr>
        <w:t>Glória</w:t>
      </w:r>
      <w:r>
        <w:rPr>
          <w:lang w:val="pt_PT" w:bidi="pt_PT"/>
        </w:rPr>
        <w:t xml:space="preserve"> refere-se à radiância brilhante que está associada à presença de Deus. Traduza glória da mesma maneira que você traduziu antes. </w:t>
      </w:r>
      <w:r>
        <w:rPr>
          <w:lang w:val="pt_PT" w:bidi="pt_PT"/>
        </w:rPr>
        <w:t>Glória</w:t>
      </w:r>
      <w:r>
        <w:rPr>
          <w:lang w:val="pt_PT" w:bidi="pt_PT"/>
        </w:rPr>
        <w:t xml:space="preserve"> está no Glossário Mestre.</w:t>
      </w:r>
    </w:p>
    <w:p>
      <w:pPr/>
      <w:r>
        <w:rPr>
          <w:lang w:val="pt_PT" w:bidi="pt_PT"/>
        </w:rPr>
      </w:r>
      <w:r>
        <w:rPr>
          <w:lang w:val="pt_PT" w:bidi="pt_PT"/>
        </w:rPr>
        <w:t xml:space="preserve">Quando os discípulos virem esses sinais futuros, eles podem ficar confiantes, porque sabem que o retorno de Jesus está perto. Eles podem estar confiantes, porque sabem que Jesus está trazendo </w:t>
      </w:r>
      <w:r>
        <w:rPr>
          <w:b/>
          <w:lang w:val="pt_PT" w:bidi="pt_PT"/>
        </w:rPr>
        <w:t>redenção</w:t>
      </w:r>
      <w:r>
        <w:rPr>
          <w:lang w:val="pt_PT" w:bidi="pt_PT"/>
        </w:rPr>
        <w:t xml:space="preserve">, ou liberdade dos sofrimentos que estão enfrentando. Certifique-se de traduzir redenção da mesma maneira que você já traduziu antes. </w:t>
      </w:r>
      <w:r>
        <w:rPr>
          <w:lang w:val="pt_PT" w:bidi="pt_PT"/>
        </w:rPr>
        <w:t>Redenção</w:t>
      </w:r>
      <w:r>
        <w:rPr>
          <w:lang w:val="pt_PT" w:bidi="pt_PT"/>
        </w:rPr>
        <w:t xml:space="preserve"> está do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21:29–38</w:t>
      </w:r>
      <w:r>
        <w:rPr>
          <w:lang w:val="pt_PT" w:bidi="pt_PT"/>
        </w:rPr>
      </w:r>
    </w:p>
    <w:p>
      <w:pPr>
        <w:pStyle w:val="Heading3"/>
      </w:pPr>
      <w:r>
        <w:rPr>
          <w:lang w:val="pt_PT" w:bidi="pt_PT"/>
        </w:rPr>
        <w:t>Ouvir e Sentir</w:t>
      </w:r>
    </w:p>
    <w:p>
      <w:pPr/>
      <w:r>
        <w:rPr>
          <w:lang w:val="pt_PT" w:bidi="pt_PT"/>
        </w:rPr>
      </w:r>
      <w:r>
        <w:rPr>
          <w:lang w:val="pt_PT" w:bidi="pt_PT"/>
        </w:rPr>
        <w:t>Ouça Lucas 21.29–38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tem ensinado diariamente no templo em Jerusalém. Enquanto Jesus e seus discípulos se afastavam do templo, Jesus explicava eventos futuros, incluindo a destruição do templo e sinais de que Jesus retornará em breve. Agora Jesus usa uma parábola para comparar os sinais de seu retorno a novas folhas crescendo nas árvores.</w:t>
      </w:r>
    </w:p>
    <w:p>
      <w:pPr/>
      <w:r>
        <w:rPr>
          <w:lang w:val="pt_PT" w:bidi="pt_PT"/>
        </w:rPr>
      </w:r>
      <w:r>
        <w:rPr>
          <w:lang w:val="pt_PT" w:bidi="pt_PT"/>
        </w:rPr>
        <w:t>Anteriormente, os discípulos pediram a Jesus sinais para saber quando a destruição do templo seria. Jesus não apenas deu a eles sinais para a destruição de Jerusalém, mas também para o retorno futuro de Jesus à terra. Para explicar melhor esses sinais, Jesus conta uma parábola, ou história curta, sobre folhas crescendo nas árvores. Jesus usa uma figueira como um exemplo: essa era uma árvore frutífera comum que crescia em Israel. As figueiras perdiam suas folhas durante o inverno, mas na primavera os ramos brotavam novas folhas e brotos que crescem frutos. Primavera refere-se a uma estação onde flores e frutos começam a crescer nas árvores e plantas. Todos sabiam que quando as figueiras brotavam folhas, o verão, ou uma estação de crescimento de tempo quente, estava próximo. Como você pode se lembrar, Jesus frequentemente usava figueiras em suas parábolas para representar Israel.</w:t>
      </w:r>
    </w:p>
    <w:p>
      <w:pPr/>
      <w:r>
        <w:rPr>
          <w:lang w:val="pt_PT" w:bidi="pt_PT"/>
        </w:rPr>
      </w:r>
      <w:r>
        <w:rPr>
          <w:lang w:val="pt_PT" w:bidi="pt_PT"/>
        </w:rPr>
        <w:t>Pare e mostre uma imagem de uma figueira. Como as árvores mudam durante diferentes estações em sua cultura? Se as árvores não perdem suas folhas onde você vive, descreva outros exemplos da natureza que mostram que as estações estão mudando.</w:t>
      </w:r>
    </w:p>
    <w:p>
      <w:pPr/>
      <w:r>
        <w:rPr>
          <w:lang w:val="pt_PT" w:bidi="pt_PT"/>
        </w:rPr>
      </w:r>
      <w:r>
        <w:rPr>
          <w:lang w:val="pt_PT" w:bidi="pt_PT"/>
        </w:rPr>
        <w:t>Jesus usa palavras como “mesmo assim” para fazer uma comparação. Jesus diz que da mesma maneira que as pessoas veem novas folhas e sabem que o verão está chegando, os discípulos deveriam ver os sinais que ele havia mencionado acontecendo e saber que o reino de Deus está próximo. Como Jesus ainda não retornou, suas palavras se aplicam a qualquer um que confia e obedece a ele no futuro. Nesse contexto, o reino de Deus refere-se ao fim dos tempos quando o reino perfeito de Deus é o único que existe, e Jesus governará nos corações de seu povo como seu rei. Para Lucas, o reino de Deus se aproximando inclui tanto Deus governando nos corações de seu povo agora, quanto o retorno de Jesus. Nesse ensinamento, Jesus está se concentrando em quando ele retorna.</w:t>
      </w:r>
    </w:p>
    <w:p>
      <w:pPr/>
      <w:r>
        <w:rPr>
          <w:lang w:val="pt_PT" w:bidi="pt_PT"/>
        </w:rPr>
      </w:r>
      <w:r>
        <w:rPr>
          <w:lang w:val="pt_PT" w:bidi="pt_PT"/>
        </w:rPr>
        <w:t>Jesus usava regularmente a frase “Eu lhes digo a verdade” para enfatizar algo importante que ele estava prestes a dizer. Jesus quer que as pessoas ouçam cuidadosamente quando ele diz: “As pessoas dessa geração não morrerão até que todas essas coisas tenham acontecido”. A interpretação de “essa geração” geralmente significa pessoas que vivem ao mesmo tempo, mas também poderia se referir a pessoas que continuavam a rejeitar Jesus como o Salvador Prometido e tratar os discípulos com hostilidade até o retorno de Jesus. Alguns estudiosos interpretam “todas essas coisas” como apenas os sinais que marcam a destruição de Jerusalém, em oposição a todos os sinais que incluíam o que aconteceria antes do retorno de Jesus. Isso significaria que várias das pessoas ouvindo Jesus ainda estariam vivas quando os inimigos destruíssem Jerusalém no futuro. É melhor permitir ambas as interpretações em sua tradução.</w:t>
      </w:r>
    </w:p>
    <w:p>
      <w:pPr/>
      <w:r>
        <w:rPr>
          <w:lang w:val="pt_PT" w:bidi="pt_PT"/>
        </w:rPr>
      </w:r>
      <w:r>
        <w:rPr>
          <w:lang w:val="pt_PT" w:bidi="pt_PT"/>
        </w:rPr>
        <w:t>As pessoas geralmente viam o firmamento, ou o céu, e a terra como duradouros e firmes, mas Jesus disse que elas chegariam a um fim. No entanto, Jesus diz que suas palavras não passarão; elas sempre existirão e provarão ser confiáveis e verdadeiras.</w:t>
      </w:r>
    </w:p>
    <w:p>
      <w:pPr/>
      <w:r>
        <w:rPr>
          <w:lang w:val="pt_PT" w:bidi="pt_PT"/>
        </w:rPr>
      </w:r>
      <w:r>
        <w:rPr>
          <w:lang w:val="pt_PT" w:bidi="pt_PT"/>
        </w:rPr>
        <w:t>Jesus adverte seus discípulos para terem cuidado. Assim como Jesus advertiu seus discípulos antes com as parábolas do servo à espera e do proprietário da casa que foi roubado, Jesus quer que seus discípulos estejam constantemente alerta e prontos para seu retorno, algo que eles apenas podem fazer sempre orando. Jesus não quer que os corações de seus seguidores estivessem pesados. Essa era outra maneira de dizer que ele não queria que eles se tornassem sobrecarregados e distraídos como outros. Jesus descreveu comportamentos que fazem com que as pessoas se tornem mais interessadas em si mesmas do que em Deus e seus caminhos. Eles iriam a festas, ficariam bêbados e agiriam sem autocontrole. Eles também se preocupariam ou teriam ansiedade sobre a vida, como o que eles usariam ou o que eles comeriam. Jesus diz que se os discípulos se permitirem ser pesados e distraídos como outros, então eles não estarão prontos no dia em que Jesus retornar.</w:t>
      </w:r>
    </w:p>
    <w:p>
      <w:pPr/>
      <w:r>
        <w:rPr>
          <w:lang w:val="pt_PT" w:bidi="pt_PT"/>
        </w:rPr>
      </w:r>
      <w:r>
        <w:rPr>
          <w:lang w:val="pt_PT" w:bidi="pt_PT"/>
        </w:rPr>
        <w:t>Pare e discuta com sua equipe: quais são distrações ou ansiedades comuns para as pessoas em sua cultura? O que as pessoas fazem quando se sentem ansiosas?</w:t>
      </w:r>
    </w:p>
    <w:p>
      <w:pPr/>
      <w:r>
        <w:rPr>
          <w:lang w:val="pt_PT" w:bidi="pt_PT"/>
        </w:rPr>
      </w:r>
      <w:r>
        <w:rPr>
          <w:lang w:val="pt_PT" w:bidi="pt_PT"/>
        </w:rPr>
        <w:t>Jesus diz que se eles não estiverem prontos, então “esse dia se aproximará de você de repente como uma armadilha”. Jesus estava usando uma comparação para dizer que os discípulos não esperariam quando Jesus retornasse, assim como um animal não espera a armadilha que o pega. Jesus diz que o dia de seu retorno afetará a face de toda a terra, ou todas as pessoas que vivem no mundo. Jesus ordena aos seus discípulos que sempre estejam alertas e façam isso orando. Dessa maneira, eles estariam prontos para seu retorno. Jesus quer que seus seguidores orem para que eles tenham a força para escapar das coisas terríveis que aconteceriam. Isso sugere que seus discípulos estariam em perigo de fazer coisas, como se tornarem bêbados ou ansiosos, o que os faria envergonhados de estar na presença de Jesus no final dos tempos. Mas Jesus quer que eles assistam e orem para que eles tenham a força para suportar todos os tempos difíceis que acontecerão antes de seu retorno.</w:t>
      </w:r>
    </w:p>
    <w:p>
      <w:pPr/>
      <w:r>
        <w:rPr>
          <w:lang w:val="pt_PT" w:bidi="pt_PT"/>
        </w:rPr>
      </w:r>
      <w:r>
        <w:rPr>
          <w:lang w:val="pt_PT" w:bidi="pt_PT"/>
        </w:rPr>
        <w:t>Pare e discuta com sua equipe: como as pessoas se preparam para estar na presença de alguém importante? Quais ações dão a alguém confiança para estar em sua presença?</w:t>
      </w:r>
    </w:p>
    <w:p>
      <w:pPr/>
      <w:r>
        <w:rPr>
          <w:lang w:val="pt_PT" w:bidi="pt_PT"/>
        </w:rPr>
      </w:r>
      <w:r>
        <w:rPr>
          <w:lang w:val="pt_PT" w:bidi="pt_PT"/>
        </w:rPr>
        <w:t>De pé diante do Filho do Homem significa de estar diante de Jesus. Esse título refere-se a Jesus tendo todo o poder e autoridade. As pessoas estarão diante de Jesus em um momento depois que Jesus retornar à terra e depois que o tempo de sofrimento tiver terminado. Então, todos os seguidores de Jesus que permaneceram fiéis poderão vir sem vergonha à presença de Jesus, seu rei vitorioso.</w:t>
      </w:r>
    </w:p>
    <w:p>
      <w:pPr/>
      <w:r>
        <w:rPr>
          <w:lang w:val="pt_PT" w:bidi="pt_PT"/>
        </w:rPr>
      </w:r>
      <w:r>
        <w:rPr>
          <w:lang w:val="pt_PT" w:bidi="pt_PT"/>
        </w:rPr>
        <w:t>Lucas nos lembra que Jesus passava todos os dias ensinando no templo. Isso foi durante a semana antes de sua morte. Sabemos pela próxima história que os judeus estavam celebrando festivais religiosos em Jerusalém, o que fazia com que a cidade estivesse cheia de pessoas de todo Israel. Então Jesus passava suas noites fora da cidade no Monte das Oliveiras, ou uma colina localizada a leste de Jerusalém. Todas as manhãs, Jesus retornava ao templo e as pessoas vinham para ouvir seus ensinamentos.</w:t>
      </w:r>
    </w:p>
    <w:p>
      <w:pPr/>
      <w:r>
        <w:rPr>
          <w:lang w:val="pt_PT" w:bidi="pt_PT"/>
        </w:rPr>
      </w:r>
      <w:r>
        <w:rPr>
          <w:lang w:val="pt_PT" w:bidi="pt_PT"/>
        </w:rPr>
        <w:t>Pare e mostre à sua equipe um mapa de onde o Monte das Oliveiras está localizado em relação ao templo em Jerusalém.</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está ensinando seus discípulos perto do templo em Jerusalém. Há muitas pessoas ao seu redor. Jesus conta uma parábola de uma figueira. Jesus diz aos seus discípulos que quando eles virem os sinais que ele contou a eles, seu retorno estará perto.</w:t>
      </w:r>
    </w:p>
    <w:p>
      <w:pPr/>
      <w:r>
        <w:rPr>
          <w:lang w:val="pt_PT" w:bidi="pt_PT"/>
        </w:rPr>
      </w:r>
      <w:r>
        <w:rPr>
          <w:b/>
          <w:lang w:val="pt_PT" w:bidi="pt_PT"/>
        </w:rPr>
        <w:t>Segunda cena:</w:t>
      </w:r>
      <w:r>
        <w:rPr>
          <w:lang w:val="pt_PT" w:bidi="pt_PT"/>
        </w:rPr>
        <w:t xml:space="preserve"> Jesus diz que o céu e a terra passarão, mas suas palavras serão para sempre. Jesus adverte seus discípulos para não ficarem distraídos como os outros, mas para sempre estarem prontos para seu retorno. Jesus diz que se eles estão orando e prontos, então eles estarão confiantes diante dele no final dos tempos.</w:t>
      </w:r>
    </w:p>
    <w:p>
      <w:pPr/>
      <w:r>
        <w:rPr>
          <w:lang w:val="pt_PT" w:bidi="pt_PT"/>
        </w:rPr>
      </w:r>
      <w:r>
        <w:rPr>
          <w:b/>
          <w:lang w:val="pt_PT" w:bidi="pt_PT"/>
        </w:rPr>
        <w:t>Terceira cena:</w:t>
      </w:r>
      <w:r>
        <w:rPr>
          <w:lang w:val="pt_PT" w:bidi="pt_PT"/>
        </w:rPr>
        <w:t xml:space="preserve"> Jesus ensina todos os dias no templo e grandes multidões de pessoas o ouvem, mas todas as noites, ele vai para o Monte das Oliveiras para descansar.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Pessoas que veem folhas</w:t>
      </w:r>
    </w:p>
    <w:p>
      <w:pPr>
        <w:pStyle w:val="ListBullet"/>
        <w:spacing w:line="240" w:lineRule="auto"/>
        <w:ind w:left="720"/>
      </w:pPr>
      <w:r>
        <w:rPr>
          <w:lang w:val="pt_PT" w:bidi="pt_PT"/>
        </w:rPr>
      </w:r>
      <w:r>
        <w:rPr>
          <w:lang w:val="pt_PT" w:bidi="pt_PT"/>
        </w:rPr>
        <w:t>Pessoas que estão distraídas e preocupadas</w:t>
      </w:r>
    </w:p>
    <w:p>
      <w:pPr>
        <w:pStyle w:val="ListBullet"/>
        <w:spacing w:line="240" w:lineRule="auto"/>
        <w:ind w:left="720"/>
      </w:pPr>
      <w:r>
        <w:rPr>
          <w:lang w:val="pt_PT" w:bidi="pt_PT"/>
        </w:rPr>
      </w:r>
      <w:r>
        <w:rPr>
          <w:lang w:val="pt_PT" w:bidi="pt_PT"/>
        </w:rPr>
        <w:t>Multidões ouvindo Jesus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 seus discípulos estão perto do templo em Jerusalém. Multidões de pessoas têm ouvido os ensinamentos de Jesus e estão por perto. Jesus continua a responder à pergunta de seus discípulos sobre sinais futuros de que o fim está próximo.</w:t>
      </w:r>
    </w:p>
    <w:p>
      <w:pPr/>
      <w:r>
        <w:rPr>
          <w:lang w:val="pt_PT" w:bidi="pt_PT"/>
        </w:rPr>
      </w:r>
      <w:r>
        <w:rPr>
          <w:lang w:val="pt_PT" w:bidi="pt_PT"/>
        </w:rPr>
        <w:t>É importante lembrar que as figueiras eram muito comuns em Israel. Todos sabiam que eles perdiam suas folhas no inverno e quando suas folhas começaram a crescer novamente, o verão estava próximo.</w:t>
      </w:r>
    </w:p>
    <w:p>
      <w:pPr/>
      <w:r>
        <w:rPr>
          <w:lang w:val="pt_PT" w:bidi="pt_PT"/>
        </w:rPr>
      </w:r>
      <w:r>
        <w:rPr>
          <w:lang w:val="pt_PT" w:bidi="pt_PT"/>
        </w:rPr>
        <w:t>É importante lembrar que quando Jesus diz: “Quando vocês virem essas coisas acontecendo”, ele está falando sobre os sinais que ele deu para o retorno do Filho do Homem, não os sinais antes da destruição de Jerusalém.</w:t>
      </w:r>
    </w:p>
    <w:p>
      <w:pPr/>
      <w:r>
        <w:rPr>
          <w:lang w:val="pt_PT" w:bidi="pt_PT"/>
        </w:rPr>
      </w:r>
      <w:r>
        <w:rPr>
          <w:lang w:val="pt_PT" w:bidi="pt_PT"/>
        </w:rPr>
        <w:t>É importante lembrar que quando Jesus diz: “Minhas palavras nunca passarão”, ele não está dizendo que as palavras são seres vivos, mas que as palavras que Jesus falou sobre o futuro serão cumpridas, ou se tornarão realidade.</w:t>
      </w:r>
    </w:p>
    <w:p>
      <w:pPr/>
      <w:r>
        <w:rPr>
          <w:lang w:val="pt_PT" w:bidi="pt_PT"/>
        </w:rPr>
      </w:r>
      <w:r>
        <w:rPr>
          <w:lang w:val="pt_PT" w:bidi="pt_PT"/>
        </w:rPr>
        <w:t>É importante lembrar que quando Jesus diz que o reino de Deus está próximo, ele está se referindo a seu retorno futuro em uma nuvem, quando ele trará redenção, ou liberdade do sofrimento, a seus seguidores.</w:t>
      </w:r>
    </w:p>
    <w:p>
      <w:pPr/>
      <w:r>
        <w:rPr>
          <w:lang w:val="pt_PT" w:bidi="pt_PT"/>
        </w:rPr>
      </w:r>
      <w:r>
        <w:rPr>
          <w:lang w:val="pt_PT" w:bidi="pt_PT"/>
        </w:rPr>
        <w:t>É importante lembrar que quando Jesus diz: “Verdadeiramente eu lhes digo”, ele está prestes a dizer algo muito importante. Jesus quer que seus discípulos ouçam cuidadosamente.</w:t>
      </w:r>
    </w:p>
    <w:p>
      <w:pPr/>
      <w:r>
        <w:rPr>
          <w:lang w:val="pt_PT" w:bidi="pt_PT"/>
        </w:rPr>
      </w:r>
      <w:r>
        <w:rPr>
          <w:lang w:val="pt_PT" w:bidi="pt_PT"/>
        </w:rPr>
        <w:t>É importante lembrar que Jesus usa uma figura de linguagem quando ele diz: “Seus corações serão pesados”. Essa era outra maneira de dizer que uma pessoa se sentia sobrecarregada, como se ela estivesse carregando algo pesado.</w:t>
      </w:r>
    </w:p>
    <w:p>
      <w:pPr/>
      <w:r>
        <w:rPr>
          <w:lang w:val="pt_PT" w:bidi="pt_PT"/>
        </w:rPr>
      </w:r>
      <w:r>
        <w:rPr>
          <w:lang w:val="pt_PT" w:bidi="pt_PT"/>
        </w:rPr>
        <w:t>É importante lembrar que Jesus estava ensinando no templo todos os dias durante a semana antes de sua morte. Multidões de pessoas estavam em Jerusalém para celebrar festivais religiosos, então muitas pessoas ouviam Jesus diariamente.</w:t>
      </w:r>
    </w:p>
    <w:p>
      <w:pPr/>
      <w:r>
        <w:rPr>
          <w:lang w:val="pt_PT" w:bidi="pt_PT"/>
        </w:rPr>
      </w:r>
      <w:r>
        <w:rPr>
          <w:lang w:val="pt_PT" w:bidi="pt_PT"/>
        </w:rPr>
        <w:t>É importante lembrar que Jerusalém estava superlotada, então Jesus viajava para fora da cidade às noites e passava suas noites no Monte das Oliveiras. O Monte das Oliveiras era uma colina a leste de Jerusalém.</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Pessoas que veem folhas</w:t>
      </w:r>
    </w:p>
    <w:p>
      <w:pPr>
        <w:pStyle w:val="ListBullet"/>
        <w:spacing w:line="240" w:lineRule="auto"/>
        <w:ind w:left="720"/>
      </w:pPr>
      <w:r>
        <w:rPr>
          <w:lang w:val="pt_PT" w:bidi="pt_PT"/>
        </w:rPr>
      </w:r>
      <w:r>
        <w:rPr>
          <w:lang w:val="pt_PT" w:bidi="pt_PT"/>
        </w:rPr>
        <w:t>Pessoas que estão distraídas e preocupadas</w:t>
      </w:r>
    </w:p>
    <w:p>
      <w:pPr>
        <w:pStyle w:val="ListBullet"/>
        <w:spacing w:line="240" w:lineRule="auto"/>
        <w:ind w:left="720"/>
      </w:pPr>
      <w:r>
        <w:rPr>
          <w:lang w:val="pt_PT" w:bidi="pt_PT"/>
        </w:rPr>
      </w:r>
      <w:r>
        <w:rPr>
          <w:lang w:val="pt_PT" w:bidi="pt_PT"/>
        </w:rPr>
        <w:t>Multidões ouvindo 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Jesus ensinando seus discípulos perto do templo sobre eventos futuros. Multidões de pessoas estão em torno deles entrando e saindo do templo.</w:t>
      </w:r>
    </w:p>
    <w:p>
      <w:pPr/>
      <w:r>
        <w:rPr>
          <w:lang w:val="pt_PT" w:bidi="pt_PT"/>
        </w:rPr>
      </w:r>
      <w:r>
        <w:rPr>
          <w:lang w:val="pt_PT" w:bidi="pt_PT"/>
        </w:rPr>
        <w:t>Certifique-se de que a equipe encene a parábola de Jesus enquanto ele a conta. As pessoas veem folhas brotando em uma figueira e estão felizes porque elas sabem que o verão está chegando. Ao mesmo tempo, os discípulos veem sinais no céu e no oceano, assim como Jesus disse a eles que isso ia acontecer. Quando eles veem isso, eles começam a procurar o retorno de Jesus no céu. Certifique-se de mostrar que isso está acontecendo no futuro.</w:t>
      </w:r>
    </w:p>
    <w:p>
      <w:pPr/>
      <w:r>
        <w:rPr>
          <w:lang w:val="pt_PT" w:bidi="pt_PT"/>
        </w:rPr>
      </w:r>
      <w:r>
        <w:rPr>
          <w:lang w:val="pt_PT" w:bidi="pt_PT"/>
        </w:rPr>
        <w:t>Certifique-se de que a equipe encene pessoas ficando bêbadas e outras se tornando preocupadas, mas os discípulos se lembram das palavras de Jesus e oram com frequência. Encene os discípulos de pé com confiança na presença de Jesus no céu.</w:t>
      </w:r>
    </w:p>
    <w:p>
      <w:pPr/>
      <w:r>
        <w:rPr>
          <w:lang w:val="pt_PT" w:bidi="pt_PT"/>
        </w:rPr>
      </w:r>
      <w:r>
        <w:rPr>
          <w:lang w:val="pt_PT" w:bidi="pt_PT"/>
        </w:rPr>
        <w:t>Certifique-se de que a equipe encene Jesus deixando Jerusalém todas as noites e ficando no Monte das Oliveiras à noite. Jesus retorna cedo ao templo todas as manhãs para ensinar. Multidões de pessoas vêm para ouvir Jesus.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contando a parábola da figueira. Enquanto Jesus está contando a parábola, alguém pode encenar observando a planta brotando e reconhecendo que o verão está próximo. Jesus diz a eles que da mesma maneira eles saberão quando virem os sinais de que o reino de Deus está próximo. Encene um discípulo vendo os sinais e começando a procurar Jesus. Jesus diz que suas palavras nunca passarão.</w:t>
      </w:r>
    </w:p>
    <w:p>
      <w:pPr/>
      <w:r>
        <w:rPr>
          <w:lang w:val="pt_PT" w:bidi="pt_PT"/>
        </w:rPr>
      </w:r>
      <w:r>
        <w:rPr>
          <w:lang w:val="pt_PT" w:bidi="pt_PT"/>
        </w:rPr>
        <w:t>Pare a ação e pergunte a um ator que está interpretando um discípulo no futuro: “Como você se sente?”. Você pode ouvir coisas como: “Eu sabia que esse tempo viria”, “Estou com medo, mas confio no que Jesus disse. Ele deve estar vindo em breve!”. e “Aliviado, Jesus está prestes a vir. Continuarei a ser dedicado em oração”. Reinicie a encenação.</w:t>
      </w:r>
    </w:p>
    <w:p>
      <w:pPr/>
      <w:r>
        <w:rPr>
          <w:lang w:val="pt_PT" w:bidi="pt_PT"/>
        </w:rPr>
      </w:r>
      <w:r>
        <w:rPr>
          <w:lang w:val="pt_PT" w:bidi="pt_PT"/>
        </w:rPr>
        <w:t>Encene Jesus dizendo aos seus discípulos para não fazer as coisas que estão sendo encenadas, mas para assistir e orar. Encene pessoas estando sobrecarregadas. Eles se entregam a prazeres como festas e embriaguez. Mas os discípulos oram e escapam desse tipo de comportamento.</w:t>
      </w:r>
    </w:p>
    <w:p>
      <w:pPr/>
      <w:r>
        <w:rPr>
          <w:lang w:val="pt_PT" w:bidi="pt_PT"/>
        </w:rPr>
      </w:r>
      <w:r>
        <w:rPr>
          <w:lang w:val="pt_PT" w:bidi="pt_PT"/>
        </w:rPr>
        <w:t>Pare a ação e pergunte aos atores que estão interpretando as pessoas festejando: “Como vocês se sentem?” Você pode ouvir coisas como: “Por que eles não estão festejando conosco? Eles não sabem que Jesus está morto e não voltará?”. “Pelo menos eu me sinto melhor quando não tenho que pensar sobre o que está acontecendo ao meu redor”, e “Amargurado. Com tudo o que está acontecendo no mundo, certamente Deus não se importa conosco”. Reinicie a encenação.</w:t>
      </w:r>
    </w:p>
    <w:p>
      <w:pPr/>
      <w:r>
        <w:rPr>
          <w:lang w:val="pt_PT" w:bidi="pt_PT"/>
        </w:rPr>
      </w:r>
      <w:r>
        <w:rPr>
          <w:lang w:val="pt_PT" w:bidi="pt_PT"/>
        </w:rPr>
        <w:t>Encene Jesus retornando de repente em uma nuvem. Todos no mundo o veem. Mais tarde, os discípulos vêm à presença de Jesus com confiança.</w:t>
      </w:r>
    </w:p>
    <w:p>
      <w:pPr/>
      <w:r>
        <w:rPr>
          <w:lang w:val="pt_PT" w:bidi="pt_PT"/>
        </w:rPr>
      </w:r>
      <w:r>
        <w:rPr>
          <w:lang w:val="pt_PT" w:bidi="pt_PT"/>
        </w:rPr>
        <w:t>Pare a ação: Pergunte ao ator que está interpretando Jesus voltando: “Como você se sente?” Você pode ouvir coisas como: “Estou muito feliz por meus discípulos permanecerem fiéis”, “Triste, muitas pessoas tiveram a oportunidade de me seguir quando meus discípulos contaram a eles sobre mim, mas eles escolheram não acreditar”, e “Feliz. Agora estarei com meus seguidores para sempre”. Pergunte ao ator que está interpretando alguém que estava bêbado ou ansioso antes do retorno de Jesus: “Como você se sente?”. Você pode ouvir coisas como: “Aterrorizado. O que está acontecendo?”. “Arrependido. Eu deveria ter acreditado nos discípulos”, e “Com medo. Esse deve ser o fim. Não sei o que vai acontecer comigo”. Reinicie a encenação.</w:t>
      </w:r>
    </w:p>
    <w:p>
      <w:pPr/>
      <w:r>
        <w:rPr>
          <w:lang w:val="pt_PT" w:bidi="pt_PT"/>
        </w:rPr>
      </w:r>
      <w:r>
        <w:rPr>
          <w:lang w:val="pt_PT" w:bidi="pt_PT"/>
        </w:rPr>
        <w:t>Encene Jesus indo para o Monte das Oliveiras no final de cada dia. Jesus volta ao templo cedo, onde as multidões se reúnem para ouvir Jesus ensinar.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está ensinando seus discípulos em </w:t>
      </w:r>
      <w:r>
        <w:rPr>
          <w:lang w:val="pt_PT" w:bidi="pt_PT"/>
        </w:rPr>
        <w:t>Jerusalém</w:t>
      </w:r>
      <w:r>
        <w:rPr>
          <w:lang w:val="pt_PT" w:bidi="pt_PT"/>
        </w:rPr>
        <w:t xml:space="preserve">. Jesus ensina a eles sobre eventos futuros contando uma </w:t>
      </w:r>
      <w:r>
        <w:rPr>
          <w:b/>
          <w:lang w:val="pt_PT" w:bidi="pt_PT"/>
        </w:rPr>
        <w:t>parábola</w:t>
      </w:r>
      <w:r>
        <w:rPr>
          <w:lang w:val="pt_PT" w:bidi="pt_PT"/>
        </w:rPr>
        <w:t xml:space="preserve">, ou uma história curta que revela coisas mais profundas sobre Deus. Certifique-se de traduzir parábola da mesma maneira que você já o fez. O termo </w:t>
      </w:r>
      <w:r>
        <w:rPr>
          <w:lang w:val="pt_PT" w:bidi="pt_PT"/>
        </w:rPr>
        <w:t>parábola</w:t>
      </w:r>
      <w:r>
        <w:rPr>
          <w:lang w:val="pt_PT" w:bidi="pt_PT"/>
        </w:rPr>
        <w:t xml:space="preserve"> está no Glossário Mestre.</w:t>
      </w:r>
    </w:p>
    <w:p>
      <w:pPr/>
      <w:r>
        <w:rPr>
          <w:lang w:val="pt_PT" w:bidi="pt_PT"/>
        </w:rPr>
      </w:r>
      <w:r>
        <w:rPr>
          <w:lang w:val="pt_PT" w:bidi="pt_PT"/>
        </w:rPr>
        <w:t xml:space="preserve">Assim como as pessoas que veem folhas brotando em uma figueira sabem que o verão está chegando, Jesus diz que quando seus discípulos virem </w:t>
      </w:r>
      <w:r>
        <w:rPr>
          <w:b/>
          <w:lang w:val="pt_PT" w:bidi="pt_PT"/>
        </w:rPr>
        <w:t>essas coisas acontecendo</w:t>
      </w:r>
      <w:r>
        <w:rPr>
          <w:lang w:val="pt_PT" w:bidi="pt_PT"/>
        </w:rPr>
        <w:t xml:space="preserve"> eles deveriam saber que o reino de Deus está próximo. “Essas coisas acontecendo” refere-se aos sinais que Jesus descreveu anteriormente que vêm antes de seu retorno à terra. Isso incluía sinais no sol, na lua e nas estrelas, bem como grandes tempestades no oceano.</w:t>
      </w:r>
    </w:p>
    <w:p>
      <w:pPr/>
      <w:r>
        <w:rPr>
          <w:lang w:val="pt_PT" w:bidi="pt_PT"/>
        </w:rPr>
      </w:r>
      <w:r>
        <w:rPr>
          <w:lang w:val="pt_PT" w:bidi="pt_PT"/>
        </w:rPr>
        <w:t xml:space="preserve">Nesse contexto, o </w:t>
      </w:r>
      <w:r>
        <w:rPr>
          <w:b/>
          <w:lang w:val="pt_PT" w:bidi="pt_PT"/>
        </w:rPr>
        <w:t>reino de Deus</w:t>
      </w:r>
      <w:r>
        <w:rPr>
          <w:lang w:val="pt_PT" w:bidi="pt_PT"/>
        </w:rPr>
        <w:t xml:space="preserve"> também refere-se ao fim dos tempos quando Deus virá para governar sobre seu povo em um reino perfeito onde não há mal ou sofrimento. As pessoas que são parte desse reino seguem Jesus como rei em seus corações, o que lhes dá um bom relacionamento com Deus. Lucas expressa o retorno de Jesus à terra e o reino de Deus estando próximo como o mesmo evento. Traduza reino de Deus da mesma maneira que você tem traduzido antes. </w:t>
      </w:r>
      <w:r>
        <w:rPr>
          <w:lang w:val="pt_PT" w:bidi="pt_PT"/>
        </w:rPr>
        <w:t>Reino de Deus</w:t>
      </w:r>
      <w:r>
        <w:rPr>
          <w:lang w:val="pt_PT" w:bidi="pt_PT"/>
        </w:rPr>
        <w:t xml:space="preserve"> está no Glossário Mestre.</w:t>
      </w:r>
    </w:p>
    <w:p>
      <w:pPr/>
      <w:r>
        <w:rPr>
          <w:lang w:val="pt_PT" w:bidi="pt_PT"/>
        </w:rPr>
      </w:r>
      <w:r>
        <w:rPr>
          <w:lang w:val="pt_PT" w:bidi="pt_PT"/>
        </w:rPr>
        <w:t xml:space="preserve">Jesus enfatiza que essa </w:t>
      </w:r>
      <w:r>
        <w:rPr>
          <w:b/>
          <w:lang w:val="pt_PT" w:bidi="pt_PT"/>
        </w:rPr>
        <w:t>geração</w:t>
      </w:r>
      <w:r>
        <w:rPr>
          <w:lang w:val="pt_PT" w:bidi="pt_PT"/>
        </w:rPr>
        <w:t xml:space="preserve"> não passará até que eles tenham visto os sinais que Jesus descreveu. Essa geração geralmente refere-se a pessoas que vivem ao mesmo tempo. Se essa interpretação for usada, então significaria que as pessoas que estavam ouvindo Jesus não morreriam antes de ver os sinais que ele descrevia. No entanto, alguns estudiosos acreditam que Jesus está se referindo a pessoas que continuavam a rejeitar Jesus como o Salvador Prometido. Isso sugeriria que Jesus estava dizendo aos seus discípulos que as pessoas seriam hostis a eles até seu retorno à terra. Certifique-se de deixar sua tradução de “essa geração” aberta a qualquer interpretação. </w:t>
      </w:r>
      <w:r>
        <w:rPr>
          <w:lang w:val="pt_PT" w:bidi="pt_PT"/>
        </w:rPr>
        <w:t>Geração</w:t>
      </w:r>
      <w:r>
        <w:rPr>
          <w:lang w:val="pt_PT" w:bidi="pt_PT"/>
        </w:rPr>
        <w:t xml:space="preserve"> consta do Glossário Mestre.</w:t>
      </w:r>
    </w:p>
    <w:p>
      <w:pPr/>
      <w:r>
        <w:rPr>
          <w:lang w:val="pt_PT" w:bidi="pt_PT"/>
        </w:rPr>
      </w:r>
      <w:r>
        <w:rPr>
          <w:lang w:val="pt_PT" w:bidi="pt_PT"/>
        </w:rPr>
        <w:t xml:space="preserve">Jesus diz que o </w:t>
      </w:r>
      <w:r>
        <w:rPr>
          <w:b/>
          <w:lang w:val="pt_PT" w:bidi="pt_PT"/>
        </w:rPr>
        <w:t>céu</w:t>
      </w:r>
      <w:r>
        <w:rPr>
          <w:lang w:val="pt_PT" w:bidi="pt_PT"/>
        </w:rPr>
        <w:t xml:space="preserve"> e a terra passarão ou deixarão de existir. Neste contexto, céu se refere ao próprio Deus. Não se refere ao lugar onde Deus vive. Traduza céu da mesma maneira que você já traduziu antes. </w:t>
      </w:r>
      <w:r>
        <w:rPr>
          <w:lang w:val="pt_PT" w:bidi="pt_PT"/>
        </w:rPr>
        <w:t>Céu</w:t>
      </w:r>
      <w:r>
        <w:rPr>
          <w:lang w:val="pt_PT" w:bidi="pt_PT"/>
        </w:rPr>
        <w:t xml:space="preserve"> está do Glossário Mestre.</w:t>
      </w:r>
    </w:p>
    <w:p>
      <w:pPr/>
      <w:r>
        <w:rPr>
          <w:lang w:val="pt_PT" w:bidi="pt_PT"/>
        </w:rPr>
      </w:r>
      <w:r>
        <w:rPr>
          <w:lang w:val="pt_PT" w:bidi="pt_PT"/>
        </w:rPr>
        <w:t xml:space="preserve">Jesus diz que as pessoas se tornarão sobrecarregadas com </w:t>
      </w:r>
      <w:r>
        <w:rPr>
          <w:b/>
          <w:lang w:val="pt_PT" w:bidi="pt_PT"/>
        </w:rPr>
        <w:t>dissipação</w:t>
      </w:r>
      <w:r>
        <w:rPr>
          <w:lang w:val="pt_PT" w:bidi="pt_PT"/>
        </w:rPr>
        <w:t xml:space="preserve">, </w:t>
      </w:r>
      <w:r>
        <w:rPr>
          <w:b/>
          <w:lang w:val="pt_PT" w:bidi="pt_PT"/>
        </w:rPr>
        <w:t>embriaguez</w:t>
      </w:r>
      <w:r>
        <w:rPr>
          <w:lang w:val="pt_PT" w:bidi="pt_PT"/>
        </w:rPr>
        <w:t xml:space="preserve"> e ansiedades. Dissipação refere-se a se entreter com prazeres, enquanto embriaguez refere-se a ficar bêbado e agir de uma maneira tola. Ambos os comportamentos mostravam que uma pessoa estava mais interessada em si mesma e menos interessada em Deus e seus caminhos.</w:t>
      </w:r>
    </w:p>
    <w:p>
      <w:pPr/>
      <w:r>
        <w:rPr>
          <w:lang w:val="pt_PT" w:bidi="pt_PT"/>
        </w:rPr>
      </w:r>
      <w:r>
        <w:rPr>
          <w:lang w:val="pt_PT" w:bidi="pt_PT"/>
        </w:rPr>
        <w:t xml:space="preserve">Jesus adverte seus seguidores que eles deveriam sempre estar prontos para seu retorno e que eles podem fazer isso </w:t>
      </w:r>
      <w:r>
        <w:rPr>
          <w:b/>
          <w:lang w:val="pt_PT" w:bidi="pt_PT"/>
        </w:rPr>
        <w:t>orando</w:t>
      </w:r>
      <w:r>
        <w:rPr>
          <w:lang w:val="pt_PT" w:bidi="pt_PT"/>
        </w:rPr>
        <w:t xml:space="preserve">. Orar refere-se a se comunicar com Deus. Certifique-se de traduzir orar da mesma maneira que você tem traduzido nas passagens anteriores. </w:t>
      </w:r>
      <w:r>
        <w:rPr>
          <w:lang w:val="pt_PT" w:bidi="pt_PT"/>
        </w:rPr>
        <w:t>Orar</w:t>
      </w:r>
      <w:r>
        <w:rPr>
          <w:lang w:val="pt_PT" w:bidi="pt_PT"/>
        </w:rPr>
        <w:t xml:space="preserve"> está no Glossário Mestre.</w:t>
      </w:r>
    </w:p>
    <w:p>
      <w:pPr/>
      <w:r>
        <w:rPr>
          <w:lang w:val="pt_PT" w:bidi="pt_PT"/>
        </w:rPr>
      </w:r>
      <w:r>
        <w:rPr>
          <w:lang w:val="pt_PT" w:bidi="pt_PT"/>
        </w:rPr>
        <w:t xml:space="preserve">Jesus descreve seu retorno como sendo como uma </w:t>
      </w:r>
      <w:r>
        <w:rPr>
          <w:b/>
          <w:lang w:val="pt_PT" w:bidi="pt_PT"/>
        </w:rPr>
        <w:t>armadilha</w:t>
      </w:r>
      <w:r>
        <w:rPr>
          <w:lang w:val="pt_PT" w:bidi="pt_PT"/>
        </w:rPr>
        <w:t xml:space="preserve"> que fecha de repente. Uma armadilha refere-se a um dispositivo que as pessoas usam para pegar um pássaro ou um animal. Quando o animal tocava a armadilha, ela se fecharia de repente e o animal ficaria preso.</w:t>
      </w:r>
    </w:p>
    <w:p>
      <w:pPr/>
      <w:r>
        <w:rPr>
          <w:lang w:val="pt_PT" w:bidi="pt_PT"/>
        </w:rPr>
      </w:r>
      <w:r>
        <w:rPr>
          <w:lang w:val="pt_PT" w:bidi="pt_PT"/>
        </w:rPr>
        <w:t>Se as pessoas não usam armadilhas onde você vive, pense sobre qual palavra funcionaria melhor em sua cultura.</w:t>
      </w:r>
    </w:p>
    <w:p>
      <w:pPr/>
      <w:r>
        <w:rPr>
          <w:lang w:val="pt_PT" w:bidi="pt_PT"/>
        </w:rPr>
      </w:r>
      <w:r>
        <w:rPr>
          <w:lang w:val="pt_PT" w:bidi="pt_PT"/>
        </w:rPr>
        <w:t xml:space="preserve">Se os discípulos evitarem os perigos dos quais Jesus falou, então eles poderão estar na presença do </w:t>
      </w:r>
      <w:r>
        <w:rPr>
          <w:b/>
          <w:lang w:val="pt_PT" w:bidi="pt_PT"/>
        </w:rPr>
        <w:t>Filho do Homem</w:t>
      </w:r>
      <w:r>
        <w:rPr>
          <w:lang w:val="pt_PT" w:bidi="pt_PT"/>
        </w:rPr>
        <w:t xml:space="preserve">. Aqui, Jesus usa o título Filho do Homem para se referir a si mesmo como a pessoa a quem Deus deu todo o poder e autoridade. Traduza Filho do Homem da mesma maneira que você traduziu antes. </w:t>
      </w:r>
      <w:r>
        <w:rPr>
          <w:lang w:val="pt_PT" w:bidi="pt_PT"/>
        </w:rPr>
        <w:t>Filho do Homem</w:t>
      </w:r>
      <w:r>
        <w:rPr>
          <w:lang w:val="pt_PT" w:bidi="pt_PT"/>
        </w:rPr>
        <w:t xml:space="preserve"> está no Glossário Mestre.</w:t>
      </w:r>
    </w:p>
    <w:p>
      <w:pPr/>
      <w:r>
        <w:rPr>
          <w:lang w:val="pt_PT" w:bidi="pt_PT"/>
        </w:rPr>
      </w:r>
      <w:r>
        <w:rPr>
          <w:lang w:val="pt_PT" w:bidi="pt_PT"/>
        </w:rPr>
        <w:t xml:space="preserve">Jesus ensinava todos os dias no </w:t>
      </w:r>
      <w:r>
        <w:rPr>
          <w:b/>
          <w:lang w:val="pt_PT" w:bidi="pt_PT"/>
        </w:rPr>
        <w:t>templo</w:t>
      </w:r>
      <w:r>
        <w:rPr>
          <w:lang w:val="pt_PT" w:bidi="pt_PT"/>
        </w:rPr>
        <w:t xml:space="preserve">, ou o lugar onde Deus habita entre seu povo em Jerusalém. Nesse contexto, templo refere-se aos pátios do templo. Certifique-se de traduzir templo da mesma maneira que você traduziu em passagens anteriores. </w:t>
      </w:r>
      <w:r>
        <w:rPr>
          <w:lang w:val="pt_PT" w:bidi="pt_PT"/>
        </w:rPr>
        <w:t>templo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22:1–6</w:t>
      </w:r>
      <w:r>
        <w:rPr>
          <w:lang w:val="pt_PT" w:bidi="pt_PT"/>
        </w:rPr>
      </w:r>
    </w:p>
    <w:p>
      <w:pPr>
        <w:pStyle w:val="Heading3"/>
      </w:pPr>
      <w:r>
        <w:rPr>
          <w:lang w:val="pt_PT" w:bidi="pt_PT"/>
        </w:rPr>
        <w:t>Ouvir e Sentir</w:t>
      </w:r>
    </w:p>
    <w:p>
      <w:pPr/>
      <w:r>
        <w:rPr>
          <w:lang w:val="pt_PT" w:bidi="pt_PT"/>
        </w:rPr>
      </w:r>
      <w:r>
        <w:rPr>
          <w:lang w:val="pt_PT" w:bidi="pt_PT"/>
        </w:rPr>
        <w:t>Ouça Lucas 22.1–6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Jesus tem ensinado todos os dias no templo, o lugar de adoração judeu. Cada noite ele retornaria ao Monte das Oliveiras.</w:t>
      </w:r>
    </w:p>
    <w:p>
      <w:pPr/>
      <w:r>
        <w:rPr>
          <w:lang w:val="pt_PT" w:bidi="pt_PT"/>
        </w:rPr>
      </w:r>
      <w:r>
        <w:rPr>
          <w:lang w:val="pt_PT" w:bidi="pt_PT"/>
        </w:rPr>
        <w:t>Naquele momento, não faltava muito para que a Páscoa acontecesse. A Festa dos Pães sem Fermento acontecia logo após a Páscoa, e as duas festas eram celebradas como uma só festa. A Festa dos Pães sem Fermento era uma festa que o povo judeu celebrava a cada ano por oito dias. Durante esses oito dias, eles não comiam nenhum pão feito com fermento. A Páscoa e a Festa dos Pães sem Fermento lembravam ao povo judeu de quando Deus o resgatou da escravidão no Egito muitos anos antes.</w:t>
      </w:r>
    </w:p>
    <w:p>
      <w:pPr/>
      <w:r>
        <w:rPr>
          <w:lang w:val="pt_PT" w:bidi="pt_PT"/>
        </w:rPr>
      </w:r>
      <w:r>
        <w:rPr>
          <w:lang w:val="pt_PT" w:bidi="pt_PT"/>
        </w:rPr>
        <w:t>Pare aqui e discuta com sua equipe: como sua cultura celebra grandes festivais religiosos? Descreva qualquer um de seus favoritos.</w:t>
      </w:r>
    </w:p>
    <w:p>
      <w:pPr/>
      <w:r>
        <w:rPr>
          <w:lang w:val="pt_PT" w:bidi="pt_PT"/>
        </w:rPr>
      </w:r>
      <w:r>
        <w:rPr>
          <w:lang w:val="pt_PT" w:bidi="pt_PT"/>
        </w:rPr>
        <w:t>O sumo sacerdote e os escribas, mestres da lei, que eram os líderes religiosos naquele momento estavam tentando encontrar alguma maneira de matar Jesus secretamente, porque eles tinham medo de como o povo reagiria.</w:t>
      </w:r>
    </w:p>
    <w:p>
      <w:pPr/>
      <w:r>
        <w:rPr>
          <w:lang w:val="pt_PT" w:bidi="pt_PT"/>
        </w:rPr>
      </w:r>
      <w:r>
        <w:rPr>
          <w:lang w:val="pt_PT" w:bidi="pt_PT"/>
        </w:rPr>
        <w:t>Pare aqui e discuta: quando os líderes religiosos experimentam oposição ou perseguição em sua cultura, como seus seguidores respondem em tais situações?</w:t>
      </w:r>
    </w:p>
    <w:p>
      <w:pPr/>
      <w:r>
        <w:rPr>
          <w:lang w:val="pt_PT" w:bidi="pt_PT"/>
        </w:rPr>
      </w:r>
      <w:r>
        <w:rPr>
          <w:lang w:val="pt_PT" w:bidi="pt_PT"/>
        </w:rPr>
        <w:t>Então Satanás entrou em Judas, que também era chamado de Iscariotes. Judas era parte dos doze discípulos de Jesus. “Satanás entrou em Judas” significava que Judas permitiu que Satanás começasse a controlar sua mente e coração. Satanás é o líder de todos os espíritos malignos. Quando Satanás entrou em Judas, Judas foi até o sumo sacerdote e os oficiais da guarda do templo e discutiu a melhor maneira que ele poderia trair Jesus para eles. Os oficiais da guarda do templo são os capitães ou oficiais que tinham a responsabilidade de manter a ordem na área do templo. Os oficiais eram judeus da tribo de Levi. Os soldados romanos não tinham permissão para entrar no templo. Os principais sacerdotes e oficiais da guarda do templo eram os principais líderes religiosos que poderiam ajudar a fazer com que Jesus fosse executado, por isso Judas foi até eles.</w:t>
      </w:r>
    </w:p>
    <w:p>
      <w:pPr/>
      <w:r>
        <w:rPr>
          <w:lang w:val="pt_PT" w:bidi="pt_PT"/>
        </w:rPr>
      </w:r>
      <w:r>
        <w:rPr>
          <w:lang w:val="pt_PT" w:bidi="pt_PT"/>
        </w:rPr>
        <w:t>O sumo sacerdote e os líderes religiosos estavam muito felizes que Judas estivesse disposto a ajudá-los e eles concordaram em pagar dinheiro a Judas por isso. Lucas não nos diz quanto dinheiro, mas Mateus nos diz que eram trinta moedas de prata. Judas concordou com a oferta deles. Ele começou a vigiar o melhor momento para entregar, ou trair, Jesus. Judas escolheria um momento em que muitas pessoas não cercavam Jesus. Isso será fácil para Judas porque ele era um dos doze discípulos, os seguidores mais próximos de Jesus. Judas saberá quando Jesus estiver sozinho ou com poucas pessoas.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definir as cenas, o ambiente e os personagens da história.</w:t>
      </w:r>
    </w:p>
    <w:p>
      <w:pPr/>
      <w:r>
        <w:rPr>
          <w:lang w:val="pt_PT" w:bidi="pt_PT"/>
        </w:rPr>
      </w:r>
      <w:r>
        <w:rPr>
          <w:lang w:val="pt_PT" w:bidi="pt_PT"/>
        </w:rPr>
        <w:t>A história tem quatro cenas.</w:t>
      </w:r>
    </w:p>
    <w:p>
      <w:pPr/>
      <w:r>
        <w:rPr>
          <w:lang w:val="pt_PT" w:bidi="pt_PT"/>
        </w:rPr>
      </w:r>
      <w:r>
        <w:rPr>
          <w:b/>
          <w:lang w:val="pt_PT" w:bidi="pt_PT"/>
        </w:rPr>
        <w:t>Primeira cena:</w:t>
      </w:r>
      <w:r>
        <w:rPr>
          <w:lang w:val="pt_PT" w:bidi="pt_PT"/>
        </w:rPr>
        <w:t xml:space="preserve"> à medida que as festas da Páscoa e dos Pães sem Fermento se aproximam, os líderes religiosos buscavam uma oportunidade para matar Jesus secretamente, porque eles temiam a reação do povo.</w:t>
      </w:r>
    </w:p>
    <w:p>
      <w:pPr/>
      <w:r>
        <w:rPr>
          <w:lang w:val="pt_PT" w:bidi="pt_PT"/>
        </w:rPr>
      </w:r>
      <w:r>
        <w:rPr>
          <w:b/>
          <w:lang w:val="pt_PT" w:bidi="pt_PT"/>
        </w:rPr>
        <w:t>Segunda cena:</w:t>
      </w:r>
      <w:r>
        <w:rPr>
          <w:lang w:val="pt_PT" w:bidi="pt_PT"/>
        </w:rPr>
        <w:t xml:space="preserve"> Satanás entrou em Judas.</w:t>
      </w:r>
    </w:p>
    <w:p>
      <w:pPr/>
      <w:r>
        <w:rPr>
          <w:lang w:val="pt_PT" w:bidi="pt_PT"/>
        </w:rPr>
      </w:r>
      <w:r>
        <w:rPr>
          <w:b/>
          <w:lang w:val="pt_PT" w:bidi="pt_PT"/>
        </w:rPr>
        <w:t>Terceira cena:</w:t>
      </w:r>
      <w:r>
        <w:rPr>
          <w:lang w:val="pt_PT" w:bidi="pt_PT"/>
        </w:rPr>
        <w:t xml:space="preserve"> Judas vai até o sumo sacerdote e a guarda do templo e diz a eles que ele está disposto a ajudá-los. Eles estão muito animados e decidem pagar dinheiro a Judas.</w:t>
      </w:r>
    </w:p>
    <w:p>
      <w:pPr/>
      <w:r>
        <w:rPr>
          <w:lang w:val="pt_PT" w:bidi="pt_PT"/>
        </w:rPr>
      </w:r>
      <w:r>
        <w:rPr>
          <w:b/>
          <w:lang w:val="pt_PT" w:bidi="pt_PT"/>
        </w:rPr>
        <w:t>Quarta cena:</w:t>
      </w:r>
      <w:r>
        <w:rPr>
          <w:lang w:val="pt_PT" w:bidi="pt_PT"/>
        </w:rPr>
        <w:t xml:space="preserve"> Judas começou a procurar uma oportunidade para entregar Jesus a eles.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povo ou multidão</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Oficiais da guarda do templo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o sumo sacerdote e os mestres da lei são líderes religiosos. Lembre-se também que Jesus estava ensinando todos os dias no templo e retornava ao Monte das Oliveiras todas as noites.</w:t>
      </w:r>
    </w:p>
    <w:p>
      <w:pPr/>
      <w:r>
        <w:rPr>
          <w:lang w:val="pt_PT" w:bidi="pt_PT"/>
        </w:rPr>
      </w:r>
      <w:r>
        <w:rPr>
          <w:lang w:val="pt_PT" w:bidi="pt_PT"/>
        </w:rPr>
        <w:t>Observe que a grande festa estava se aproximando. Ela acontecia uma vez por ano, e a lei judaica exigia que os judeus a celebrassem dentro de Jerusalém. Haveria muitas pessoas na cidade para a celebração.</w:t>
      </w:r>
    </w:p>
    <w:p>
      <w:pPr/>
      <w:r>
        <w:rPr>
          <w:lang w:val="pt_PT" w:bidi="pt_PT"/>
        </w:rPr>
      </w:r>
      <w:r>
        <w:rPr>
          <w:lang w:val="pt_PT" w:bidi="pt_PT"/>
        </w:rPr>
        <w:t>É importante lembrar que os líderes religiosos queriam se livrar de Jesus secretamente. Observe também que eles têm medo do povo.</w:t>
      </w:r>
    </w:p>
    <w:p>
      <w:pPr/>
      <w:r>
        <w:rPr>
          <w:lang w:val="pt_PT" w:bidi="pt_PT"/>
        </w:rPr>
      </w:r>
      <w:r>
        <w:rPr>
          <w:lang w:val="pt_PT" w:bidi="pt_PT"/>
        </w:rPr>
        <w:t>É importante notar que Satanás entrou em Judas. Observe também que Judas é parte dos doze discípulos.</w:t>
      </w:r>
    </w:p>
    <w:p>
      <w:pPr/>
      <w:r>
        <w:rPr>
          <w:lang w:val="pt_PT" w:bidi="pt_PT"/>
        </w:rPr>
      </w:r>
      <w:r>
        <w:rPr>
          <w:lang w:val="pt_PT" w:bidi="pt_PT"/>
        </w:rPr>
        <w:t>É importante prestar atenção à ordem cronológica dos eventos. Judas foi até os líderes religiosos depois que Satanás entrou nele. Judas combinou com os líderes religiosos como ele os ajudaria a prender Jesus.</w:t>
      </w:r>
    </w:p>
    <w:p>
      <w:pPr/>
      <w:r>
        <w:rPr>
          <w:lang w:val="pt_PT" w:bidi="pt_PT"/>
        </w:rPr>
      </w:r>
      <w:r>
        <w:rPr>
          <w:lang w:val="pt_PT" w:bidi="pt_PT"/>
        </w:rPr>
        <w:t>É importante lembrar que os líderes religiosos concordaram em pagar dinheiro a Judas e ele aceitou.</w:t>
      </w:r>
    </w:p>
    <w:p>
      <w:pPr/>
      <w:r>
        <w:rPr>
          <w:lang w:val="pt_PT" w:bidi="pt_PT"/>
        </w:rPr>
      </w:r>
      <w:r>
        <w:rPr>
          <w:lang w:val="pt_PT" w:bidi="pt_PT"/>
        </w:rPr>
        <w:t>Judas começou a procurar uma oportunidade para entregar Jesus aos líderes religiosos quando não houvesse uma multidão com Jesus.</w:t>
      </w:r>
      <w:r>
        <w:rPr>
          <w:lang w:val="pt_PT" w:bidi="pt_PT"/>
        </w:rPr>
      </w:r>
    </w:p>
    <w:p>
      <w:pPr>
        <w:pStyle w:val="Heading3"/>
      </w:pPr>
      <w:r>
        <w:rPr>
          <w:lang w:val="pt_PT" w:bidi="pt_PT"/>
        </w:rPr>
        <w:t>Incorporando o Texto</w:t>
      </w:r>
    </w:p>
    <w:p>
      <w:pPr/>
      <w:r>
        <w:rPr>
          <w:lang w:val="pt_PT" w:bidi="pt_PT"/>
        </w:rPr>
      </w:r>
      <w:r>
        <w:rPr>
          <w:lang w:val="pt_PT" w:bidi="pt_PT"/>
        </w:rPr>
        <w:t>Nessa sessão, a equipe vai interpretar a história.</w:t>
      </w:r>
    </w:p>
    <w:p>
      <w:pPr/>
      <w:r>
        <w:rPr>
          <w:lang w:val="pt_PT" w:bidi="pt_PT"/>
        </w:rPr>
      </w:r>
      <w:r>
        <w:rPr>
          <w:lang w:val="pt_PT" w:bidi="pt_PT"/>
        </w:rPr>
        <w:t>A história tem quatro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povo ou multidão</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Oficiais da guarda do templo</w:t>
      </w:r>
    </w:p>
    <w:p>
      <w:pPr/>
      <w:r>
        <w:rPr>
          <w:lang w:val="pt_PT" w:bidi="pt_PT"/>
        </w:rPr>
      </w:r>
      <w:r>
        <w:rPr>
          <w:lang w:val="pt_PT" w:bidi="pt_PT"/>
        </w:rPr>
        <w:t>Peça à equipe que dramatize a história duas vezes. Primeiro, deixe a equipe interpretar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Os líderes religiosos estavam procurando uma maneira secreta de matar Jesus. Eles tinham medo do povo.</w:t>
      </w:r>
    </w:p>
    <w:p>
      <w:pPr/>
      <w:r>
        <w:rPr>
          <w:lang w:val="pt_PT" w:bidi="pt_PT"/>
        </w:rPr>
      </w:r>
      <w:r>
        <w:rPr>
          <w:lang w:val="pt_PT" w:bidi="pt_PT"/>
        </w:rPr>
        <w:t>Pare a ação e pergunte aos atores que interpretam os líderes religiosos: “Como vocês estão se sentindo?”. Você pode ouvir “Raiva de Jesus”, “Temos medo do que as pessoas podem fazer”. Reinicie a encenação.</w:t>
      </w:r>
    </w:p>
    <w:p>
      <w:pPr/>
      <w:r>
        <w:rPr>
          <w:lang w:val="pt_PT" w:bidi="pt_PT"/>
        </w:rPr>
      </w:r>
      <w:r>
        <w:rPr>
          <w:lang w:val="pt_PT" w:bidi="pt_PT"/>
        </w:rPr>
        <w:t>Satanás entrou em Judas.</w:t>
      </w:r>
    </w:p>
    <w:p>
      <w:pPr/>
      <w:r>
        <w:rPr>
          <w:lang w:val="pt_PT" w:bidi="pt_PT"/>
        </w:rPr>
      </w:r>
      <w:r>
        <w:rPr>
          <w:lang w:val="pt_PT" w:bidi="pt_PT"/>
        </w:rPr>
        <w:t>Pergunte ao ator que está interpretando Satanás: “Como você está se sentindo?” Você pode ouvir coisas como “Ódio a Jesus”, “Eu estou no comando de Judas”.</w:t>
      </w:r>
    </w:p>
    <w:p>
      <w:pPr/>
      <w:r>
        <w:rPr>
          <w:lang w:val="pt_PT" w:bidi="pt_PT"/>
        </w:rPr>
      </w:r>
      <w:r>
        <w:rPr>
          <w:lang w:val="pt_PT" w:bidi="pt_PT"/>
        </w:rPr>
        <w:t>Pergunte ao ator que está interpretando Judas: “Como você está se sentindo?”. Você pode ouvir: “Não me importo com Jesus”, “Estou disposto a trair Jesus”, “Sinto-me desesperado”. Reinicie a encenação.</w:t>
      </w:r>
    </w:p>
    <w:p>
      <w:pPr/>
      <w:r>
        <w:rPr>
          <w:lang w:val="pt_PT" w:bidi="pt_PT"/>
        </w:rPr>
      </w:r>
      <w:r>
        <w:rPr>
          <w:lang w:val="pt_PT" w:bidi="pt_PT"/>
        </w:rPr>
        <w:t>Judas foi até o sacerdote e os oficiais da guarda do templo; ele diz a eles que está disposto a ajudá-los. Eles estão animados e concordam em pagar dinheiro a ele, ele concorda em pegar o dinheiro deles.</w:t>
      </w:r>
    </w:p>
    <w:p>
      <w:pPr/>
      <w:r>
        <w:rPr>
          <w:lang w:val="pt_PT" w:bidi="pt_PT"/>
        </w:rPr>
      </w:r>
      <w:r>
        <w:rPr>
          <w:lang w:val="pt_PT" w:bidi="pt_PT"/>
        </w:rPr>
        <w:t>Pergunte aos atores que interpretam o sacerdote e os oficiais da guarda do templo: “Como vocês estão se sentindo?”. Você pode ouvir: “Animados”, “Finalmente nosso plano foi facilitado”. Pergunte ao ator que está representando Judas: “Como você está se sentindo?”. Você pode ouvir: “Despreocupado”, “Estou feliz por ter ganhado dinheiro”. Reinicie a encenação.</w:t>
      </w:r>
    </w:p>
    <w:p>
      <w:pPr/>
      <w:r>
        <w:rPr>
          <w:lang w:val="pt_PT" w:bidi="pt_PT"/>
        </w:rPr>
      </w:r>
      <w:r>
        <w:rPr>
          <w:lang w:val="pt_PT" w:bidi="pt_PT"/>
        </w:rPr>
        <w:t>Judas começou a esperar uma oportunidade para entregar Jesus aos líderes religiosos.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Naquele momento, não demorava muito para que a Festa dos Pães sem Fermento, também chamada de Páscoa, acontecesse. A </w:t>
      </w:r>
      <w:r>
        <w:rPr>
          <w:b/>
          <w:lang w:val="pt_PT" w:bidi="pt_PT"/>
        </w:rPr>
        <w:t>Festa dos Pães sem Fermento</w:t>
      </w:r>
      <w:r>
        <w:rPr>
          <w:lang w:val="pt_PT" w:bidi="pt_PT"/>
        </w:rPr>
        <w:t xml:space="preserve"> era uma festa ou uma celebração que o povo judeu celebrava a cada ano por sete dias. Eles celebravam a festa para lembrá-los do tempo em que Deus libertou seus ancestrais da escravidão na terra do Egito. Durante esses oito dias, eles não comiam nenhum pão feito com fermento. A </w:t>
      </w:r>
      <w:r>
        <w:rPr>
          <w:b/>
          <w:lang w:val="pt_PT" w:bidi="pt_PT"/>
        </w:rPr>
        <w:t>Páscoa</w:t>
      </w:r>
      <w:r>
        <w:rPr>
          <w:lang w:val="pt_PT" w:bidi="pt_PT"/>
        </w:rPr>
        <w:t xml:space="preserve"> era uma festa que os judeus celebravam a cada ano no dia anterior ao início da Festa dos Pães sem Fermento. Para mais informações sobre os pães sem fermento e a </w:t>
      </w:r>
      <w:r>
        <w:rPr>
          <w:lang w:val="pt_PT" w:bidi="pt_PT"/>
        </w:rPr>
        <w:t>Páscoa</w:t>
      </w:r>
      <w:r>
        <w:rPr>
          <w:lang w:val="pt_PT" w:bidi="pt_PT"/>
        </w:rPr>
        <w:t>, consulte o Glossário Mestre.</w:t>
      </w:r>
    </w:p>
    <w:p>
      <w:pPr/>
      <w:r>
        <w:rPr>
          <w:lang w:val="pt_PT" w:bidi="pt_PT"/>
        </w:rPr>
      </w:r>
      <w:r>
        <w:rPr>
          <w:lang w:val="pt_PT" w:bidi="pt_PT"/>
        </w:rPr>
        <w:t xml:space="preserve">O </w:t>
      </w:r>
      <w:r>
        <w:rPr>
          <w:b/>
          <w:lang w:val="pt_PT" w:bidi="pt_PT"/>
        </w:rPr>
        <w:t>pão sem fermento</w:t>
      </w:r>
      <w:r>
        <w:rPr>
          <w:lang w:val="pt_PT" w:bidi="pt_PT"/>
        </w:rPr>
        <w:t xml:space="preserve"> é o pão que é cozido ou assado sem adicionar fermento à massa. As pessoas adicionam </w:t>
      </w:r>
      <w:r>
        <w:rPr>
          <w:b/>
          <w:lang w:val="pt_PT" w:bidi="pt_PT"/>
        </w:rPr>
        <w:t>fermento</w:t>
      </w:r>
      <w:r>
        <w:rPr>
          <w:lang w:val="pt_PT" w:bidi="pt_PT"/>
        </w:rPr>
        <w:t xml:space="preserve"> ao pão para fazê-lo crescer ou inchar antes de assá-lo.</w:t>
      </w:r>
    </w:p>
    <w:p>
      <w:pPr/>
      <w:r>
        <w:rPr>
          <w:lang w:val="pt_PT" w:bidi="pt_PT"/>
        </w:rPr>
      </w:r>
      <w:r>
        <w:rPr>
          <w:lang w:val="pt_PT" w:bidi="pt_PT"/>
        </w:rPr>
        <w:t xml:space="preserve">O </w:t>
      </w:r>
      <w:r>
        <w:rPr>
          <w:b/>
          <w:lang w:val="pt_PT" w:bidi="pt_PT"/>
        </w:rPr>
        <w:t>sumo sacerdote</w:t>
      </w:r>
      <w:r>
        <w:rPr>
          <w:lang w:val="pt_PT" w:bidi="pt_PT"/>
        </w:rPr>
        <w:t xml:space="preserve"> e os </w:t>
      </w:r>
      <w:r>
        <w:rPr>
          <w:b/>
          <w:lang w:val="pt_PT" w:bidi="pt_PT"/>
        </w:rPr>
        <w:t>escribas</w:t>
      </w:r>
      <w:r>
        <w:rPr>
          <w:lang w:val="pt_PT" w:bidi="pt_PT"/>
        </w:rPr>
        <w:t xml:space="preserve">, ou </w:t>
      </w:r>
      <w:r>
        <w:rPr>
          <w:b/>
          <w:lang w:val="pt_PT" w:bidi="pt_PT"/>
        </w:rPr>
        <w:t>mestres da lei</w:t>
      </w:r>
      <w:r>
        <w:rPr>
          <w:lang w:val="pt_PT" w:bidi="pt_PT"/>
        </w:rPr>
        <w:t xml:space="preserve">, estavam tentando encontrar alguma maneira de matar Jesus, mas eles tinham medo do povo. Use as mesmas palavras para o </w:t>
      </w:r>
      <w:r>
        <w:rPr>
          <w:b/>
          <w:lang w:val="pt_PT" w:bidi="pt_PT"/>
        </w:rPr>
        <w:t>sumo sacerdote</w:t>
      </w:r>
      <w:r>
        <w:rPr>
          <w:lang w:val="pt_PT" w:bidi="pt_PT"/>
        </w:rPr>
        <w:t xml:space="preserve"> e os </w:t>
      </w:r>
      <w:r>
        <w:rPr>
          <w:b/>
          <w:lang w:val="pt_PT" w:bidi="pt_PT"/>
        </w:rPr>
        <w:t>mestres da lei</w:t>
      </w:r>
      <w:r>
        <w:rPr>
          <w:lang w:val="pt_PT" w:bidi="pt_PT"/>
        </w:rPr>
        <w:t xml:space="preserve">, ou </w:t>
      </w:r>
      <w:r>
        <w:rPr>
          <w:b/>
          <w:lang w:val="pt_PT" w:bidi="pt_PT"/>
        </w:rPr>
        <w:t>escribas</w:t>
      </w:r>
      <w:r>
        <w:rPr>
          <w:lang w:val="pt_PT" w:bidi="pt_PT"/>
        </w:rPr>
        <w:t xml:space="preserve"> que você usou anteriormente. Essas palavras, </w:t>
      </w:r>
      <w:r>
        <w:rPr>
          <w:lang w:val="pt_PT" w:bidi="pt_PT"/>
        </w:rPr>
        <w:t>sumo sacerdote</w:t>
      </w:r>
      <w:r>
        <w:rPr>
          <w:lang w:val="pt_PT" w:bidi="pt_PT"/>
        </w:rPr>
        <w:t xml:space="preserve"> e os </w:t>
      </w:r>
      <w:r>
        <w:rPr>
          <w:lang w:val="pt_PT" w:bidi="pt_PT"/>
        </w:rPr>
        <w:t>mestres da lei</w:t>
      </w:r>
      <w:r>
        <w:rPr>
          <w:lang w:val="pt_PT" w:bidi="pt_PT"/>
        </w:rPr>
        <w:t>, estão no Glossário Mestre.</w:t>
      </w:r>
    </w:p>
    <w:p>
      <w:pPr/>
      <w:r>
        <w:rPr>
          <w:lang w:val="pt_PT" w:bidi="pt_PT"/>
        </w:rPr>
      </w:r>
      <w:r>
        <w:rPr>
          <w:lang w:val="pt_PT" w:bidi="pt_PT"/>
        </w:rPr>
        <w:t>“</w:t>
      </w:r>
      <w:r>
        <w:rPr>
          <w:b/>
          <w:lang w:val="pt_PT" w:bidi="pt_PT"/>
        </w:rPr>
        <w:t>Satanás entrou em Judas</w:t>
      </w:r>
      <w:r>
        <w:rPr>
          <w:lang w:val="pt_PT" w:bidi="pt_PT"/>
        </w:rPr>
        <w:t xml:space="preserve">” significava que Judas permitiu que Satanás começasse a controlar sua mente e coração. Judas não estava possuído por Satanás de uma maneira que ele não pudesse resistir. Use a mesma palavra para Satanás que você usou anteriormente. Para mais informações sobre </w:t>
      </w:r>
      <w:r>
        <w:rPr>
          <w:lang w:val="pt_PT" w:bidi="pt_PT"/>
        </w:rPr>
        <w:t>Satanás</w:t>
      </w:r>
      <w:r>
        <w:rPr>
          <w:lang w:val="pt_PT" w:bidi="pt_PT"/>
        </w:rPr>
        <w:t>, consulte o Glossário Mestre.</w:t>
      </w:r>
    </w:p>
    <w:p>
      <w:pPr/>
      <w:r>
        <w:rPr>
          <w:lang w:val="pt_PT" w:bidi="pt_PT"/>
        </w:rPr>
      </w:r>
      <w:r>
        <w:rPr>
          <w:lang w:val="pt_PT" w:bidi="pt_PT"/>
        </w:rPr>
        <w:t xml:space="preserve">Judas foi até o sumo sacerdote e os oficiais da guarda do templo. Os </w:t>
      </w:r>
      <w:r>
        <w:rPr>
          <w:b/>
          <w:lang w:val="pt_PT" w:bidi="pt_PT"/>
        </w:rPr>
        <w:t>guardas do templo</w:t>
      </w:r>
      <w:r>
        <w:rPr>
          <w:lang w:val="pt_PT" w:bidi="pt_PT"/>
        </w:rPr>
        <w:t xml:space="preserve"> são os judeus que guardavam a área ao redor do templo. Os </w:t>
      </w:r>
      <w:r>
        <w:rPr>
          <w:b/>
          <w:lang w:val="pt_PT" w:bidi="pt_PT"/>
        </w:rPr>
        <w:t>oficiais da guarda do templo</w:t>
      </w:r>
      <w:r>
        <w:rPr>
          <w:lang w:val="pt_PT" w:bidi="pt_PT"/>
        </w:rPr>
        <w:t xml:space="preserve"> são os capitães ou oficiais que tinham a responsabilidade de manter a ordem na área do templo. Use a mesma palavra para templo que você usou anteriormente. </w:t>
      </w:r>
      <w:r>
        <w:rPr>
          <w:lang w:val="pt_PT" w:bidi="pt_PT"/>
        </w:rPr>
        <w:t>Templo</w:t>
      </w:r>
      <w:r>
        <w:rPr>
          <w:lang w:val="pt_PT" w:bidi="pt_PT"/>
        </w:rPr>
        <w:t xml:space="preserve"> é encontrado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22:7–23</w:t>
      </w:r>
      <w:r>
        <w:rPr>
          <w:lang w:val="pt_PT" w:bidi="pt_PT"/>
        </w:rPr>
      </w:r>
    </w:p>
    <w:p>
      <w:pPr>
        <w:pStyle w:val="Heading3"/>
      </w:pPr>
      <w:r>
        <w:rPr>
          <w:lang w:val="pt_PT" w:bidi="pt_PT"/>
        </w:rPr>
        <w:t>Ouvir e Sentir</w:t>
      </w:r>
    </w:p>
    <w:p>
      <w:pPr/>
      <w:r>
        <w:rPr>
          <w:lang w:val="pt_PT" w:bidi="pt_PT"/>
        </w:rPr>
      </w:r>
      <w:r>
        <w:rPr>
          <w:lang w:val="pt_PT" w:bidi="pt_PT"/>
        </w:rPr>
        <w:t>Ouça Lucas 22.7–23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passagem, a Festa dos Pães sem Fermento estava se aproximando. O sumo sacerdote e os mestres da lei estavam procurando uma oportunidade para matar Jesus. Judas estava disposto a trair Jesus e ele estava esperando uma oportunidade para entregar, ou trair, Jesus aos líderes religiosos para ser morto.</w:t>
      </w:r>
    </w:p>
    <w:p>
      <w:pPr/>
      <w:r>
        <w:rPr>
          <w:lang w:val="pt_PT" w:bidi="pt_PT"/>
        </w:rPr>
      </w:r>
      <w:r>
        <w:rPr>
          <w:lang w:val="pt_PT" w:bidi="pt_PT"/>
        </w:rPr>
        <w:t>Então chegou o dia para a Festa dos Pães sem Fermento. Deus ordenou a cada família que sacrificasse, ou matasse, o cordeiro da Páscoa. O cordeiro da Páscoa é o cordeiro que cada família deve sacrificar para a festa. De acordo com a lei de Moisés, o cordeiro devia ser de um ano, do sexo masculino, sem defeitos. O cordeiro poderia ser uma ovelha ou uma cabra.</w:t>
      </w:r>
    </w:p>
    <w:p>
      <w:pPr/>
      <w:r>
        <w:rPr>
          <w:lang w:val="pt_PT" w:bidi="pt_PT"/>
        </w:rPr>
      </w:r>
      <w:r>
        <w:rPr>
          <w:lang w:val="pt_PT" w:bidi="pt_PT"/>
        </w:rPr>
        <w:t>Pare aqui e mostre uma imagem de um cordeiro vivo e um cordeiro assado.</w:t>
      </w:r>
    </w:p>
    <w:p>
      <w:pPr/>
      <w:r>
        <w:rPr>
          <w:lang w:val="pt_PT" w:bidi="pt_PT"/>
        </w:rPr>
      </w:r>
      <w:r>
        <w:rPr>
          <w:lang w:val="pt_PT" w:bidi="pt_PT"/>
        </w:rPr>
        <w:t>Jesus disse a Pedro e João para irem à frente dele e prepararem tudo para todos eles comerem a refeição da Páscoa. Jesus provavelmente estava em Betânia, ou no Monte das Oliveiras, naquele momento. As pessoas deveriam comer a refeição da Páscoa dentro da cidade de Jerusalém, então, embora Jesus estivesse em Betânia, eles precisavam ir para a cidade para preparar a refeição. Em resposta à instrução de Jesus, Pedro e João perguntaram a Jesus onde ele queria que eles fizessem os preparativos. Pedro e João não estavam sendo desrespeitosos a Jesus ao perguntarem a Jesus onde eles deveriam fazer os arranjos; eles foram educados e dispostos a obedecer. Jesus respondeu e disse: “Ouça atentamente”, ou “Eis que”. Essas palavras também significavam que algo inesperado iria acontecer. Ele disse a eles para irem para Jerusalém, a cidade. Jesus disse que Pedro e João encontrariam um homem carregando um cântaro, ou vasilha, de água. Pedro e João deveriam seguir o homem para dentro da casa que o homem entraria. Na cultura judaica daquele momento, apenas as mulheres carregavam água em um jarro. Jesus sabia que essa ação mostraria a Pedro e João exatamente qual homem ele queria que eles seguissem. Lucas não nos diz se Jesus havia inicialmente feito planos com o proprietário da casa que Pedro e João deveriam entrar. Lucas também não nos diz se Jesus havia feito um plano para o homem carregando a vasilha de água ser encontrado por Pedro e João. Esses dois homens — o proprietário da casa e o homem carregando a vasilha de água — são diferentes.</w:t>
      </w:r>
    </w:p>
    <w:p>
      <w:pPr/>
      <w:r>
        <w:rPr>
          <w:lang w:val="pt_PT" w:bidi="pt_PT"/>
        </w:rPr>
      </w:r>
      <w:r>
        <w:rPr>
          <w:lang w:val="pt_PT" w:bidi="pt_PT"/>
        </w:rPr>
        <w:t>Pare aqui e mostre uma imagem de um jarro de água, ou um homem carregando uma vasilha de água em seu ombro.</w:t>
      </w:r>
    </w:p>
    <w:p>
      <w:pPr/>
      <w:r>
        <w:rPr>
          <w:lang w:val="pt_PT" w:bidi="pt_PT"/>
        </w:rPr>
      </w:r>
      <w:r>
        <w:rPr>
          <w:lang w:val="pt_PT" w:bidi="pt_PT"/>
        </w:rPr>
        <w:t>Jesus ordenou a Pedro e João que dissessem ao proprietário da casa que o mestre estava pedindo a ele que lhes mostrasse onde estava o quarto de hóspedes, para que o mestre e seus apóstolos comessem a refeição da Páscoa lá. O proprietário da casa mostraria a Pedro e João um grande quarto mobiliado no andar de cima, ou no quarto superior. Um quarto mobiliado indica que o quarto já teria móveis. A mobília poderia incluir almofadas ou sofás, além de possivelmente uma mesa e outros itens. Pedro e João deveriam preparar a festa no quarto superior. Os judeus construíam casas que tinham tetos planos. Famílias mais ricas muitas vezes construíam uma sala grande no telhado plano.</w:t>
      </w:r>
    </w:p>
    <w:p>
      <w:pPr/>
      <w:r>
        <w:rPr>
          <w:lang w:val="pt_PT" w:bidi="pt_PT"/>
        </w:rPr>
      </w:r>
      <w:r>
        <w:rPr>
          <w:lang w:val="pt_PT" w:bidi="pt_PT"/>
        </w:rPr>
        <w:t>Pare aqui e mostre uma imagem de uma casa judaica com uma sala superior.</w:t>
      </w:r>
    </w:p>
    <w:p>
      <w:pPr/>
      <w:r>
        <w:rPr>
          <w:lang w:val="pt_PT" w:bidi="pt_PT"/>
        </w:rPr>
      </w:r>
      <w:r>
        <w:rPr>
          <w:lang w:val="pt_PT" w:bidi="pt_PT"/>
        </w:rPr>
        <w:t>O proprietário da casa provavelmente já conhecia Jesus como “o Mestre”; ele pode não ter ficado surpreso com o pedido de Jesus.</w:t>
      </w:r>
    </w:p>
    <w:p>
      <w:pPr/>
      <w:r>
        <w:rPr>
          <w:lang w:val="pt_PT" w:bidi="pt_PT"/>
        </w:rPr>
      </w:r>
      <w:r>
        <w:rPr>
          <w:lang w:val="pt_PT" w:bidi="pt_PT"/>
        </w:rPr>
        <w:t>Pedro e João foram para a cidade e tudo aconteceu assim como Jesus lhes disse, e eles prepararam a Páscoa.</w:t>
      </w:r>
    </w:p>
    <w:p>
      <w:pPr/>
      <w:r>
        <w:rPr>
          <w:lang w:val="pt_PT" w:bidi="pt_PT"/>
        </w:rPr>
      </w:r>
      <w:r>
        <w:rPr>
          <w:lang w:val="pt_PT" w:bidi="pt_PT"/>
        </w:rPr>
        <w:t>Quando era hora de comer a refeição da Páscoa, Jesus e os apóstolos, ou doze discípulos de Jesus, reclinaram-se à mesa. Eles se deitavam em travesseiros, ou bancos curtos, em torno de uma mesa baixa.</w:t>
      </w:r>
    </w:p>
    <w:p>
      <w:pPr/>
      <w:r>
        <w:rPr>
          <w:lang w:val="pt_PT" w:bidi="pt_PT"/>
        </w:rPr>
      </w:r>
      <w:r>
        <w:rPr>
          <w:lang w:val="pt_PT" w:bidi="pt_PT"/>
        </w:rPr>
        <w:t>Pare aqui e mostre uma imagem de pessoas se deitando à mesa durante uma refeição.</w:t>
      </w:r>
    </w:p>
    <w:p>
      <w:pPr/>
      <w:r>
        <w:rPr>
          <w:lang w:val="pt_PT" w:bidi="pt_PT"/>
        </w:rPr>
      </w:r>
      <w:r>
        <w:rPr>
          <w:lang w:val="pt_PT" w:bidi="pt_PT"/>
        </w:rPr>
        <w:t>Era o costume dos judeus comer a refeição da Páscoa à noite.</w:t>
      </w:r>
    </w:p>
    <w:p>
      <w:pPr/>
      <w:r>
        <w:rPr>
          <w:lang w:val="pt_PT" w:bidi="pt_PT"/>
        </w:rPr>
      </w:r>
      <w:r>
        <w:rPr>
          <w:lang w:val="pt_PT" w:bidi="pt_PT"/>
        </w:rPr>
        <w:t>Então Jesus disse aos apóstolos que ele havia ansiado pelo momento em que comeria a Páscoa com eles antes de seu sofrimento e morte. Jesus disse que ele não comeria a Páscoa até que ela fosse cumprida no reino de Deus. Jesus quis dizer que ele não comeria outra refeição da Páscoa até que Deus fizesse com que o que a refeição da Páscoa representa acontecesse. Jesus também quis dizer que essa é a última refeição da Páscoa que ele comeria por um longo tempo. A próxima refeição da Páscoa que Jesus comerá será quando Deus vier para resgatar seu povo e governar sobre seu Reino Você deve se lembrar de que a refeição da Páscoa é uma celebração de quando Deus resgatou seu povo da escravidão no Egito. Ele os resgatou quando eles colocaram o sangue de um cordeiro sacrificado sobre as portas de suas casas. Agora, Deus resgatará seu povo da morte e de ser escravo do pecado. Ele os resgataria por meio do sangue de seu próprio filho Jesus. O cordeiro da Páscoa desempenhou o mesmo papel no resgate do Egito que Jesus teria no resgate do pecado e da morte. O reino de Deus se refere ao momento em que Deus reinará sobre todos como rei.</w:t>
      </w:r>
    </w:p>
    <w:p>
      <w:pPr/>
      <w:r>
        <w:rPr>
          <w:lang w:val="pt_PT" w:bidi="pt_PT"/>
        </w:rPr>
      </w:r>
      <w:r>
        <w:rPr>
          <w:lang w:val="pt_PT" w:bidi="pt_PT"/>
        </w:rPr>
        <w:t>Então Jesus tomou um cálice provavelmente cheio de vinho tinto e agradeceu a Deus. Jesus pediu aos seus discípulos que pegassem o cálice de vinho e o compartilhassem entre eles. Jesus também disse que ele não beberia vinho novamente até que o reino de Deus viesse. “Até que o reino de Deus venha” significa o momento em que Deus reinará sobre todos como rei. Depois de dizer isso, Jesus tomou um pouco de pão, ele deu graças a Deus, partiu o pão e o deu aos apóstolos, dizendo: “Este pão é meu corpo que eu dou por vocês, façam isso em memória de mim”. Jesus quis dizer que os discípulos deveriam comer pão juntos em uma cerimônia especial para se lembrar de Jesus com honra e gratidão. O pão que Jesus partiu é um pão sem fermento. Um pão sem fermento é um pão que as pessoas faziam sem utilizar fermento, e era um tipo especial de pão que as pessoas usavam na festa da Páscoa.</w:t>
      </w:r>
    </w:p>
    <w:p>
      <w:pPr/>
      <w:r>
        <w:rPr>
          <w:lang w:val="pt_PT" w:bidi="pt_PT"/>
        </w:rPr>
      </w:r>
      <w:r>
        <w:rPr>
          <w:lang w:val="pt_PT" w:bidi="pt_PT"/>
        </w:rPr>
        <w:t>Da mesma forma, depois que Jesus e os apóstolos haviam terminado de comer a ceia, Jesus tomou o cálice de vinho em suas mãos, ele agradeceu a Deus e o deu aos seus discípulos para compartilharem. Jesus disse: “Esse cálice é a nova aliança em meu sangue que é derramado para vocês”. Jesus usou o cálice de vinho em suas mãos para representar a nova aliança que Deus faria com as pessoas por meio do sangue de Jesus. Era diferente da aliança que Deus havia feito com seu povo no Antigo Testamento. Na antiga aliança, Deus prometeu que ele sempre estaria com seu povo e eles prometeram segui-lo. Quando o povo de Deus pecava, Deus exigia que eles sacrificassem animais. Deus confirmou sua aliança com seu povo pelo sangue dos animais. Na nova aliança, o próprio Jesus morreria como um sacrifício, e seu sangue confirmaria a aliança.</w:t>
      </w:r>
    </w:p>
    <w:p>
      <w:pPr/>
      <w:r>
        <w:rPr>
          <w:lang w:val="pt_PT" w:bidi="pt_PT"/>
        </w:rPr>
      </w:r>
      <w:r>
        <w:rPr>
          <w:lang w:val="pt_PT" w:bidi="pt_PT"/>
        </w:rPr>
        <w:t>Então Jesus disse: “Mas a pessoa que está prestes a me trair está aqui comendo essa refeição comigo”. Na cultura judaica, quando as pessoas comem juntas, isso implica que elas são leais umas às outras. Era terrível para um discípulo comer a Páscoa com seu mestre e então trair o mestre.</w:t>
      </w:r>
    </w:p>
    <w:p>
      <w:pPr/>
      <w:r>
        <w:rPr>
          <w:lang w:val="pt_PT" w:bidi="pt_PT"/>
        </w:rPr>
      </w:r>
      <w:r>
        <w:rPr>
          <w:lang w:val="pt_PT" w:bidi="pt_PT"/>
        </w:rPr>
        <w:t>Pare aqui e discuta: de que maneiras especiais as pessoas mostram lealdade e amizade em sua cultura?</w:t>
      </w:r>
    </w:p>
    <w:p>
      <w:pPr/>
      <w:r>
        <w:rPr>
          <w:lang w:val="pt_PT" w:bidi="pt_PT"/>
        </w:rPr>
      </w:r>
      <w:r>
        <w:rPr>
          <w:lang w:val="pt_PT" w:bidi="pt_PT"/>
        </w:rPr>
        <w:t>Jesus também disse que o Filho do Homem morreria. Isso acontecerá porque Deus planejou há muito tempo que Jesus deveria morrer. O plano de Deus, no entanto, não justifica a ação do traidor. Jesus se referiu como o Filho do Homem. Mas ai desse homem que trai Jesus, o que significa que Deus punirá severamente o homem que trai Jesus. Os apóstolos começaram a perguntar uns aos outros quem entre eles trairia Jesus.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enviou Pedro e João para irem preparar a Páscoa. Pedro e João perguntaram a Jesus onde eles deveriam preparar a Páscoa. Jesus diz a eles para irem para Jerusalém.</w:t>
      </w:r>
    </w:p>
    <w:p>
      <w:pPr/>
      <w:r>
        <w:rPr>
          <w:lang w:val="pt_PT" w:bidi="pt_PT"/>
        </w:rPr>
      </w:r>
      <w:r>
        <w:rPr>
          <w:b/>
          <w:lang w:val="pt_PT" w:bidi="pt_PT"/>
        </w:rPr>
        <w:t>Segunda cena:</w:t>
      </w:r>
      <w:r>
        <w:rPr>
          <w:lang w:val="pt_PT" w:bidi="pt_PT"/>
        </w:rPr>
        <w:t xml:space="preserve"> Pedro e João vão para Jerusalém e encontram coisas assim como Jesus disse a eles. Eles preparam a refeição da Páscoa.</w:t>
      </w:r>
    </w:p>
    <w:p>
      <w:pPr/>
      <w:r>
        <w:rPr>
          <w:lang w:val="pt_PT" w:bidi="pt_PT"/>
        </w:rPr>
      </w:r>
      <w:r>
        <w:rPr>
          <w:b/>
          <w:lang w:val="pt_PT" w:bidi="pt_PT"/>
        </w:rPr>
        <w:t>Terceira cena:</w:t>
      </w:r>
      <w:r>
        <w:rPr>
          <w:lang w:val="pt_PT" w:bidi="pt_PT"/>
        </w:rPr>
        <w:t xml:space="preserve"> Jesus e os doze apóstolos comem a refeição da Páscoa. Jesus dá um novo significado ao pão e ao cálice.</w:t>
      </w:r>
    </w:p>
    <w:p>
      <w:pPr/>
      <w:r>
        <w:rPr>
          <w:lang w:val="pt_PT" w:bidi="pt_PT"/>
        </w:rPr>
      </w:r>
      <w:r>
        <w:rPr>
          <w:b/>
          <w:lang w:val="pt_PT" w:bidi="pt_PT"/>
        </w:rPr>
        <w:t>Quarta cena:</w:t>
      </w:r>
      <w:r>
        <w:rPr>
          <w:lang w:val="pt_PT" w:bidi="pt_PT"/>
        </w:rPr>
        <w:t xml:space="preserve"> Jesus fala sobre sua traição.</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O homem carregando uma vasilha de água</w:t>
      </w:r>
    </w:p>
    <w:p>
      <w:pPr>
        <w:pStyle w:val="ListBullet"/>
        <w:spacing w:line="240" w:lineRule="auto"/>
        <w:ind w:left="720"/>
      </w:pPr>
      <w:r>
        <w:rPr>
          <w:lang w:val="pt_PT" w:bidi="pt_PT"/>
        </w:rPr>
      </w:r>
      <w:r>
        <w:rPr>
          <w:lang w:val="pt_PT" w:bidi="pt_PT"/>
        </w:rPr>
        <w:t>O proprietário da casa</w:t>
      </w:r>
    </w:p>
    <w:p>
      <w:pPr>
        <w:pStyle w:val="ListBullet"/>
        <w:spacing w:line="240" w:lineRule="auto"/>
        <w:ind w:left="720"/>
      </w:pPr>
      <w:r>
        <w:rPr>
          <w:lang w:val="pt_PT" w:bidi="pt_PT"/>
        </w:rPr>
      </w:r>
      <w:r>
        <w:rPr>
          <w:lang w:val="pt_PT" w:bidi="pt_PT"/>
        </w:rPr>
        <w:t>Os outros apóstolos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Preste atenção à cronologia dos eventos. É importante lembrar que era hora da grande festa. As pessoas estavam fazendo preparativos para a celebração. Jesus enviou Pedro e João para fazerem preparativos para eles comerem a Páscoa. Pedro e João perguntaram a Jesus onde eles deveriam fazer os arranjos, Jesus disse que Pedro e João deveriam ir para Jerusalém, a cidade.</w:t>
      </w:r>
    </w:p>
    <w:p>
      <w:pPr/>
      <w:r>
        <w:rPr>
          <w:lang w:val="pt_PT" w:bidi="pt_PT"/>
        </w:rPr>
      </w:r>
      <w:r>
        <w:rPr>
          <w:lang w:val="pt_PT" w:bidi="pt_PT"/>
        </w:rPr>
        <w:t>Observe também que essa descrição é Jesus dando instruções a eles, em vez do relato do que aconteceu.</w:t>
      </w:r>
    </w:p>
    <w:p>
      <w:pPr/>
      <w:r>
        <w:rPr>
          <w:lang w:val="pt_PT" w:bidi="pt_PT"/>
        </w:rPr>
      </w:r>
      <w:r>
        <w:rPr>
          <w:lang w:val="pt_PT" w:bidi="pt_PT"/>
        </w:rPr>
        <w:t>Jesus diz a Pedro e João que eles encontrarão um homem carregando um cântaro de água; eles devem seguir o homem para dentro da casa em que o homem entrará. Pedro e João seguiram o homem com a vasilha de água, mas eles podem não ter falado com ele.</w:t>
      </w:r>
    </w:p>
    <w:p>
      <w:pPr/>
      <w:r>
        <w:rPr>
          <w:lang w:val="pt_PT" w:bidi="pt_PT"/>
        </w:rPr>
      </w:r>
      <w:r>
        <w:rPr>
          <w:lang w:val="pt_PT" w:bidi="pt_PT"/>
        </w:rPr>
        <w:t>Pedro e João pedirão ao proprietário da casa para mostrar a eles onde fica o quarto de hóspedes. O proprietário da casa mostrará a Pedro e João o quarto de hóspedes. A sala é mobiliada, e é uma sala superior. Pedro e João prepararão a sala.</w:t>
      </w:r>
    </w:p>
    <w:p>
      <w:pPr/>
      <w:r>
        <w:rPr>
          <w:lang w:val="pt_PT" w:bidi="pt_PT"/>
        </w:rPr>
      </w:r>
      <w:r>
        <w:rPr>
          <w:lang w:val="pt_PT" w:bidi="pt_PT"/>
        </w:rPr>
        <w:t>Lembre-se de que quando Pedro e João foram para a cidade, tudo aconteceu assim como Jesus disse a eles.</w:t>
      </w:r>
    </w:p>
    <w:p>
      <w:pPr/>
      <w:r>
        <w:rPr>
          <w:lang w:val="pt_PT" w:bidi="pt_PT"/>
        </w:rPr>
      </w:r>
      <w:r>
        <w:rPr>
          <w:lang w:val="pt_PT" w:bidi="pt_PT"/>
        </w:rPr>
        <w:t>É importante notar que quando era hora da Páscoa, Jesus e os apóstolos reclinaram-se à mesa na sala superior ou no andar de cima. Observe que Lucas chama os discípulos de “apóstolos” aqui. Isso é diferente do normal, geralmente eles são chamados de discípulos. Não sabemos exatamente por que eles são chamados de apóstolos aqui, visto que Jesus não está os enviando, como esse título implica. No entanto, o termo apóstolos pode ser usado aqui porque esse é um ponto em que os discípulos começam a assumir seu papel como representantes de Jesus, que um dia fornecerão liderança para os crentes.</w:t>
      </w:r>
    </w:p>
    <w:p>
      <w:pPr/>
      <w:r>
        <w:rPr>
          <w:lang w:val="pt_PT" w:bidi="pt_PT"/>
        </w:rPr>
      </w:r>
      <w:r>
        <w:rPr>
          <w:lang w:val="pt_PT" w:bidi="pt_PT"/>
        </w:rPr>
        <w:t xml:space="preserve">Jesus começou a falar com os apóstolos. Então Jesus disse aos apóstolos que ele havia ansiado pelo momento em que comeria a Páscoa com os apóstolos antes de seu sofrimento e morte. </w:t>
      </w:r>
    </w:p>
    <w:p>
      <w:pPr/>
      <w:r>
        <w:rPr>
          <w:lang w:val="pt_PT" w:bidi="pt_PT"/>
        </w:rPr>
      </w:r>
      <w:r>
        <w:rPr>
          <w:lang w:val="pt_PT" w:bidi="pt_PT"/>
        </w:rPr>
        <w:t>Jesus tomou um cálice de vinho, ou fruto da videira, em suas mãos e agradeceu a Deus por ele. Jesus o deu aos seus discípulos para o levarem e o compartilharem entre si. Jesus disse que ele não beberia vinho, ou o fruto da videira, novamente até que o reino de Deus viesse.</w:t>
      </w:r>
    </w:p>
    <w:p>
      <w:pPr/>
      <w:r>
        <w:rPr>
          <w:lang w:val="pt_PT" w:bidi="pt_PT"/>
        </w:rPr>
      </w:r>
      <w:r>
        <w:rPr>
          <w:lang w:val="pt_PT" w:bidi="pt_PT"/>
        </w:rPr>
        <w:t xml:space="preserve">É importante lembrar que Jesus tomou um pouco de pão, deu graças a Deus por ele, Jesus partiu o pão e o deu aos apóstolos, dizendo: “Este pão é meu corpo que eu dou por vocês, façam isso em memória de mim”. No idioma original, a ação aqui significa que ou o pão </w:t>
      </w:r>
      <w:r>
        <w:rPr>
          <w:b/>
          <w:lang w:val="pt_PT" w:bidi="pt_PT"/>
        </w:rPr>
        <w:t>é</w:t>
      </w:r>
      <w:r>
        <w:rPr>
          <w:lang w:val="pt_PT" w:bidi="pt_PT"/>
        </w:rPr>
        <w:t xml:space="preserve"> o corpo, ou que o pão é </w:t>
      </w:r>
      <w:r>
        <w:rPr>
          <w:b/>
          <w:lang w:val="pt_PT" w:bidi="pt_PT"/>
        </w:rPr>
        <w:t>como</w:t>
      </w:r>
      <w:r>
        <w:rPr>
          <w:lang w:val="pt_PT" w:bidi="pt_PT"/>
        </w:rPr>
        <w:t xml:space="preserve"> ou é um símbolo do corpo de Jesus. A coisa importante a ser lembrada aqui é que Jesus quer que nos lembremos do que ele fará por nós morrendo por nossos pecados. Jesus quer que nos lembremos de que Jesus está dando seu corpo para morrer por nossos pecados.</w:t>
      </w:r>
    </w:p>
    <w:p>
      <w:pPr/>
      <w:r>
        <w:rPr>
          <w:lang w:val="pt_PT" w:bidi="pt_PT"/>
        </w:rPr>
      </w:r>
      <w:r>
        <w:rPr>
          <w:lang w:val="pt_PT" w:bidi="pt_PT"/>
        </w:rPr>
        <w:t>Da mesma forma, depois que Jesus e os apóstolos haviam terminado de comer a ceia, Jesus tomou o cálice de vinho em suas mãos, ele agradeceu a Deus e o deu aos seus discípulos para compartilharem. Jesus disse: “Esse cálice é a nova aliança em meu sangue que é derramado por vocês”. Jesus quer que nos lembremos de que quando ele morrer, seu sangue será o selo que confirmará a nova aliança de Deus conosco.</w:t>
      </w:r>
    </w:p>
    <w:p>
      <w:pPr/>
      <w:r>
        <w:rPr>
          <w:lang w:val="pt_PT" w:bidi="pt_PT"/>
        </w:rPr>
      </w:r>
      <w:r>
        <w:rPr>
          <w:lang w:val="pt_PT" w:bidi="pt_PT"/>
        </w:rPr>
        <w:t>Então Jesus continuou falando e disse: “Mas a pessoa que está prestes a me trair está aqui comendo essa refeição comigo”.</w:t>
      </w:r>
    </w:p>
    <w:p>
      <w:pPr/>
      <w:r>
        <w:rPr>
          <w:lang w:val="pt_PT" w:bidi="pt_PT"/>
        </w:rPr>
      </w:r>
      <w:r>
        <w:rPr>
          <w:lang w:val="pt_PT" w:bidi="pt_PT"/>
        </w:rPr>
        <w:t>Lembre-se que Jesus também disse que o Filho do Homem morreria. Isso aconteceria porque Deus planejou há muito tempo que Jesus deveria morrer, mas ai desse homem que trai Jesus.</w:t>
      </w:r>
    </w:p>
    <w:p>
      <w:pPr/>
      <w:r>
        <w:rPr>
          <w:lang w:val="pt_PT" w:bidi="pt_PT"/>
        </w:rPr>
      </w:r>
      <w:r>
        <w:rPr>
          <w:lang w:val="pt_PT" w:bidi="pt_PT"/>
        </w:rPr>
        <w:t>Os apóstolos começaram a perguntar uns aos outros quem entre eles trairia Jesus.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quatro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O homem carregando uma vasilha de água</w:t>
      </w:r>
    </w:p>
    <w:p>
      <w:pPr>
        <w:pStyle w:val="ListBullet"/>
        <w:spacing w:line="240" w:lineRule="auto"/>
        <w:ind w:left="720"/>
      </w:pPr>
      <w:r>
        <w:rPr>
          <w:lang w:val="pt_PT" w:bidi="pt_PT"/>
        </w:rPr>
      </w:r>
      <w:r>
        <w:rPr>
          <w:lang w:val="pt_PT" w:bidi="pt_PT"/>
        </w:rPr>
        <w:t>O proprietário da casa</w:t>
      </w:r>
    </w:p>
    <w:p>
      <w:pPr>
        <w:pStyle w:val="ListBullet"/>
        <w:spacing w:line="240" w:lineRule="auto"/>
        <w:ind w:left="720"/>
      </w:pPr>
      <w:r>
        <w:rPr>
          <w:lang w:val="pt_PT" w:bidi="pt_PT"/>
        </w:rPr>
      </w:r>
      <w:r>
        <w:rPr>
          <w:lang w:val="pt_PT" w:bidi="pt_PT"/>
        </w:rPr>
        <w:t>Os outros apóstolos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Chegou o dia para a Festa dos Pães sem Fermento. Jesus pediu a Pedro e João para irem para a cidade e fazerem preparativos para eles comerem a Páscoa. Pedro e João perguntaram a Jesus onde ele gostaria que eles fizessem os preparativos. Jesus respondeu e disse a eles para irem para Jerusalém, a cidade.</w:t>
      </w:r>
    </w:p>
    <w:p>
      <w:pPr/>
      <w:r>
        <w:rPr>
          <w:lang w:val="pt_PT" w:bidi="pt_PT"/>
        </w:rPr>
      </w:r>
      <w:r>
        <w:rPr>
          <w:lang w:val="pt_PT" w:bidi="pt_PT"/>
        </w:rPr>
        <w:t>Pergunte ao ator que está interpretando Jesus: “Como você está se sentindo?”. Você pode ouvir: “Anseio por celebrar a Páscoa com meus apóstolos”. Pergunte aos atores que estão interpretando Pedro e João: “Como vocês estão se sentindo?”. Você pode ouvir: “Estamos dispostos a obedecer a Jesus”. Reinicie a encenação.</w:t>
      </w:r>
    </w:p>
    <w:p>
      <w:pPr/>
      <w:r>
        <w:rPr>
          <w:lang w:val="pt_PT" w:bidi="pt_PT"/>
        </w:rPr>
      </w:r>
      <w:r>
        <w:rPr>
          <w:lang w:val="pt_PT" w:bidi="pt_PT"/>
        </w:rPr>
        <w:t>Jesus diz a Pedro e João eventos que devem acontecer quando eles forem para a cidade. Encene os eventos e preste atenção à cronologia. Pedro e João vão para Jerusalém; eles encontram um homem carregando um cântaro, ou vasilha, de água. Pedro e João seguirão o homem para dentro da casa que o homem entrasse. Pedro e João dirão ao proprietário da casa que o mestre estava pedindo a ele que mostrasse onde estava o quarto de hóspedes, para que o mestre e seus discípulos comessem a refeição da Páscoa lá. O proprietário da casa mostraria a Pedro e João um grande quarto mobiliado no andar de cima, ou no quarto superior. Pedro e João prepararão a sala.</w:t>
      </w:r>
    </w:p>
    <w:p>
      <w:pPr/>
      <w:r>
        <w:rPr>
          <w:lang w:val="pt_PT" w:bidi="pt_PT"/>
        </w:rPr>
      </w:r>
      <w:r>
        <w:rPr>
          <w:lang w:val="pt_PT" w:bidi="pt_PT"/>
        </w:rPr>
        <w:t>Pare a ação e pergunte aos atores que estão interpretando Pedro e João: “Como vocês estão se sentindo?”. Você pode ouvir: “Uau. Tudo está acontecendo assim como Jesus disse que fariam”, “Estamos surpresos”. Pergunte ao ator que está interpretando o homem carregando um cântaro de água: “Como você está se sentindo?”. Você pode ouvir: “Devo me apressar para entrar na casa”. Pergunte ao ator que está interpretando o proprietário da casa: “Como você está se sentindo?”. Você pode ouvir: “Estou disposto a dar meu espaço ao mestre”. Reinicie a encenação.</w:t>
      </w:r>
    </w:p>
    <w:p>
      <w:pPr/>
      <w:r>
        <w:rPr>
          <w:lang w:val="pt_PT" w:bidi="pt_PT"/>
        </w:rPr>
      </w:r>
      <w:r>
        <w:rPr>
          <w:lang w:val="pt_PT" w:bidi="pt_PT"/>
        </w:rPr>
        <w:t>Quando era hora de comer a refeição da Páscoa, Jesus e os apóstolos reclinaram-se à mesa. Então Jesus disse aos apóstolos que ele havia ansiado pelo momento em que comeria a Páscoa com eles antes de seu sofrimento e morte.</w:t>
      </w:r>
    </w:p>
    <w:p>
      <w:pPr/>
      <w:r>
        <w:rPr>
          <w:lang w:val="pt_PT" w:bidi="pt_PT"/>
        </w:rPr>
      </w:r>
      <w:r>
        <w:rPr>
          <w:lang w:val="pt_PT" w:bidi="pt_PT"/>
        </w:rPr>
        <w:t>Pergunte ao ator que está interpretando Jesus: “Como você está se sentindo?”. Você pode ouvir: “Estou feliz por comer a refeição da Páscoa com meus apóstolos”. Pergunte aos atores que interpretam os apóstolos: “Como vocês estão se sentindo?”. Você pode ouvir: “Ainda estamos nos perguntando o que Jesus quis dizer sobre seu sofrimento e morte” ou “Feliz por celebrar a Páscoa”. Reinicie a encenação.</w:t>
      </w:r>
    </w:p>
    <w:p>
      <w:pPr/>
      <w:r>
        <w:rPr>
          <w:lang w:val="pt_PT" w:bidi="pt_PT"/>
        </w:rPr>
      </w:r>
      <w:r>
        <w:rPr>
          <w:lang w:val="pt_PT" w:bidi="pt_PT"/>
        </w:rPr>
        <w:t>Então Jesus tomou um cálice de vinho, ou fruto da videira, em suas mãos e agradeceu a Deus por ele. Jesus o deu aos seus discípulos para o compartilharem entre si. Então Jesus também disse que ele não beberia vinho novamente até que o reino de Deus viesse.</w:t>
      </w:r>
    </w:p>
    <w:p>
      <w:pPr/>
      <w:r>
        <w:rPr>
          <w:lang w:val="pt_PT" w:bidi="pt_PT"/>
        </w:rPr>
      </w:r>
      <w:r>
        <w:rPr>
          <w:lang w:val="pt_PT" w:bidi="pt_PT"/>
        </w:rPr>
        <w:t>Depois de dizer isso, Jesus tomou um pouco de pão, ele deu graças a Deus, partiu o pão e o deu aos apóstolos, dizendo: “Este pão é meu corpo que eu dou por vocês, façam isso em memória de mim”.</w:t>
      </w:r>
    </w:p>
    <w:p>
      <w:pPr/>
      <w:r>
        <w:rPr>
          <w:lang w:val="pt_PT" w:bidi="pt_PT"/>
        </w:rPr>
      </w:r>
      <w:r>
        <w:rPr>
          <w:lang w:val="pt_PT" w:bidi="pt_PT"/>
        </w:rPr>
        <w:t>Da mesma forma, depois que Jesus e os apóstolos haviam terminado de comer a ceia, Jesus tomou o cálice de vinho em suas mãos, ele agradeceu a Deus e o deu aos seus discípulos para compartilharem. Jesus disse: “Esse cálice é a nova aliança do meu sangue que é derramado por vocês”.</w:t>
      </w:r>
    </w:p>
    <w:p>
      <w:pPr/>
      <w:r>
        <w:rPr>
          <w:lang w:val="pt_PT" w:bidi="pt_PT"/>
        </w:rPr>
      </w:r>
      <w:r>
        <w:rPr>
          <w:lang w:val="pt_PT" w:bidi="pt_PT"/>
        </w:rPr>
        <w:t>Pergunte ao ator que está interpretando Jesus: “Como você está se sentindo?”. Você pode ouvir “Eu quero mostrar aos meus apóstolos o que a Páscoa simboliza”. Pergunte aos atores que interpretam os apóstolos: “Como vocês estão se sentindo?”. Você pode ouvir “queremos entender o que Jesus está dizendo”, “Estamos preocupados com Jesus”, “Estamos chocados porque estamos nos perguntando se Jesus quer que bebamos sangue”. Reinicie a encenação.</w:t>
      </w:r>
    </w:p>
    <w:p>
      <w:pPr/>
      <w:r>
        <w:rPr>
          <w:lang w:val="pt_PT" w:bidi="pt_PT"/>
        </w:rPr>
      </w:r>
      <w:r>
        <w:rPr>
          <w:lang w:val="pt_PT" w:bidi="pt_PT"/>
        </w:rPr>
        <w:t>Então Jesus disse: “Mas a pessoa que está prestes a me trair está aqui comendo essa refeição comigo”. Jesus também disse que o Filho do Homem morreria. Isso acontecerá porque Deus planejou há muito tempo que Jesus deveria morrer. Mas ai desse homem que trai Jesus.</w:t>
      </w:r>
    </w:p>
    <w:p>
      <w:pPr/>
      <w:r>
        <w:rPr>
          <w:lang w:val="pt_PT" w:bidi="pt_PT"/>
        </w:rPr>
      </w:r>
      <w:r>
        <w:rPr>
          <w:lang w:val="pt_PT" w:bidi="pt_PT"/>
        </w:rPr>
        <w:t>Pergunte ao ator que está interpretando Jesus: “Como você está se sentindo?”. Você pode ouvir “Estou triste e desapontado”, pergunte aos atores que interpretam os apóstolos: “Como vocês estão se sentindo?”. Você pode ouvir “estamos desapontados com quem trairá Jesus”, “Estamos tristes e preocupados com Jesus”. Reinicie a encenação.</w:t>
      </w:r>
    </w:p>
    <w:p>
      <w:pPr/>
      <w:r>
        <w:rPr>
          <w:lang w:val="pt_PT" w:bidi="pt_PT"/>
        </w:rPr>
      </w:r>
      <w:r>
        <w:rPr>
          <w:lang w:val="pt_PT" w:bidi="pt_PT"/>
        </w:rPr>
        <w:t>Os apóstolos começaram a perguntar uns aos outros quem entre eles trairia Jesus.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Então chegou o dia para a </w:t>
      </w:r>
      <w:r>
        <w:rPr>
          <w:b/>
          <w:lang w:val="pt_PT" w:bidi="pt_PT"/>
        </w:rPr>
        <w:t>Festa dos Pães sem Fermento</w:t>
      </w:r>
      <w:r>
        <w:rPr>
          <w:lang w:val="pt_PT" w:bidi="pt_PT"/>
        </w:rPr>
        <w:t xml:space="preserve"> na qual o cordeiro da Páscoa deveria ser sacrificado. O </w:t>
      </w:r>
      <w:r>
        <w:rPr>
          <w:b/>
          <w:lang w:val="pt_PT" w:bidi="pt_PT"/>
        </w:rPr>
        <w:t>cordeiro da Páscoa</w:t>
      </w:r>
      <w:r>
        <w:rPr>
          <w:lang w:val="pt_PT" w:bidi="pt_PT"/>
        </w:rPr>
        <w:t xml:space="preserve"> é o cordeiro que deve ser sacrificado para a festa. O cordeiro devia ser um macho de um ano, sem defeitos. O cordeiro poderia ser uma ovelha ou uma cabra. A Páscoa era uma festa religiosa judaica que era celebrada um dia antes da Festa dos Pães sem Fermento. A Páscoa celebrava a época em que Deus resgatara os ancestrais judeus da escravidão no Egito. A Festa dos Pães sem fermento era uma festa que o povo judeu celebrava a cada ano por sete dias. Durante esses oito dias, eles não comiam nenhum pão feito com fermento. A Páscoa era uma festa que os judeus celebravam a cada ano no dia anterior ao início da Festa dos Pães sem Fermento. Use o mesmo termo para </w:t>
      </w:r>
      <w:r>
        <w:rPr>
          <w:b/>
          <w:lang w:val="pt_PT" w:bidi="pt_PT"/>
        </w:rPr>
        <w:t>Páscoa</w:t>
      </w:r>
      <w:r>
        <w:rPr>
          <w:lang w:val="pt_PT" w:bidi="pt_PT"/>
        </w:rPr>
        <w:t xml:space="preserve"> e </w:t>
      </w:r>
      <w:r>
        <w:rPr>
          <w:b/>
          <w:lang w:val="pt_PT" w:bidi="pt_PT"/>
        </w:rPr>
        <w:t>Festa dos Pães sem fermento</w:t>
      </w:r>
      <w:r>
        <w:rPr>
          <w:lang w:val="pt_PT" w:bidi="pt_PT"/>
        </w:rPr>
        <w:t xml:space="preserve"> que você usou em passagens anteriores. Para mais informações sobre a </w:t>
      </w:r>
      <w:r>
        <w:rPr>
          <w:b/>
          <w:lang w:val="pt_PT" w:bidi="pt_PT"/>
        </w:rPr>
        <w:t>Páscoa</w:t>
      </w:r>
      <w:r>
        <w:rPr>
          <w:lang w:val="pt_PT" w:bidi="pt_PT"/>
        </w:rPr>
        <w:t xml:space="preserve"> e a </w:t>
      </w:r>
      <w:r>
        <w:rPr>
          <w:b/>
          <w:lang w:val="pt_PT" w:bidi="pt_PT"/>
        </w:rPr>
        <w:t>Festa dos Pães sem Fermento</w:t>
      </w:r>
      <w:r>
        <w:rPr>
          <w:lang w:val="pt_PT" w:bidi="pt_PT"/>
        </w:rPr>
        <w:t>, consulte o Glossário Mestre.</w:t>
      </w:r>
    </w:p>
    <w:p>
      <w:pPr/>
      <w:r>
        <w:rPr>
          <w:lang w:val="pt_PT" w:bidi="pt_PT"/>
        </w:rPr>
      </w:r>
      <w:r>
        <w:rPr>
          <w:lang w:val="pt_PT" w:bidi="pt_PT"/>
        </w:rPr>
        <w:t xml:space="preserve">Pedro e João vão para </w:t>
      </w:r>
      <w:r>
        <w:rPr>
          <w:b/>
          <w:lang w:val="pt_PT" w:bidi="pt_PT"/>
        </w:rPr>
        <w:t>Jerusalém</w:t>
      </w:r>
      <w:r>
        <w:rPr>
          <w:lang w:val="pt_PT" w:bidi="pt_PT"/>
        </w:rPr>
        <w:t xml:space="preserve"> para preparar a refeição da Páscoa. Eles encontram as coisas assim como Jesus disse a eles. O proprietário da casa mostraria a Pedro e João uma grande sala mobiliada no andar de cima, ou na </w:t>
      </w:r>
      <w:r>
        <w:rPr>
          <w:b/>
          <w:lang w:val="pt_PT" w:bidi="pt_PT"/>
        </w:rPr>
        <w:t>sala superior</w:t>
      </w:r>
      <w:r>
        <w:rPr>
          <w:lang w:val="pt_PT" w:bidi="pt_PT"/>
        </w:rPr>
        <w:t>. Sala superior sugere que a casa tinha uma sala grande construída em cima da parte principal do edifício. Muitas vezes essa sala tinha sua própria escada no lado de fora da casa. Pedro e João prepararão a festa na sala.</w:t>
      </w:r>
    </w:p>
    <w:p>
      <w:pPr/>
      <w:r>
        <w:rPr>
          <w:lang w:val="pt_PT" w:bidi="pt_PT"/>
        </w:rPr>
      </w:r>
      <w:r>
        <w:rPr>
          <w:lang w:val="pt_PT" w:bidi="pt_PT"/>
        </w:rPr>
        <w:t>Mostre a imagem de uma casa judaica com um telhado plano e uma sala superior.</w:t>
      </w:r>
    </w:p>
    <w:p>
      <w:pPr/>
      <w:r>
        <w:rPr>
          <w:lang w:val="pt_PT" w:bidi="pt_PT"/>
        </w:rPr>
      </w:r>
      <w:r>
        <w:rPr>
          <w:lang w:val="pt_PT" w:bidi="pt_PT"/>
        </w:rPr>
        <w:t xml:space="preserve">Quando era hora de comer a refeição da Páscoa, Jesus e os </w:t>
      </w:r>
      <w:r>
        <w:rPr>
          <w:b/>
          <w:lang w:val="pt_PT" w:bidi="pt_PT"/>
        </w:rPr>
        <w:t>apóstolos</w:t>
      </w:r>
      <w:r>
        <w:rPr>
          <w:lang w:val="pt_PT" w:bidi="pt_PT"/>
        </w:rPr>
        <w:t xml:space="preserve"> reclinaram-se à mesa. O costume dos judeus naquele tempo era deitar-se em travesseiros, ou bancos curtos, em torno de uma mesa baixa. Os apóstolos são os doze discípulos, os seguidores mais próximos de Jesus. Para mais informações sobre os </w:t>
      </w:r>
      <w:r>
        <w:rPr>
          <w:b/>
          <w:lang w:val="pt_PT" w:bidi="pt_PT"/>
        </w:rPr>
        <w:t>apóstolos</w:t>
      </w:r>
      <w:r>
        <w:rPr>
          <w:lang w:val="pt_PT" w:bidi="pt_PT"/>
        </w:rPr>
        <w:t>, consulte o Glossário Mestre.</w:t>
      </w:r>
    </w:p>
    <w:p>
      <w:pPr/>
      <w:r>
        <w:rPr>
          <w:lang w:val="pt_PT" w:bidi="pt_PT"/>
        </w:rPr>
      </w:r>
      <w:r>
        <w:rPr>
          <w:lang w:val="pt_PT" w:bidi="pt_PT"/>
        </w:rPr>
        <w:t xml:space="preserve">Durante a refeição, Jesus disse que ele havia ansiado pelo momento em que comeria a Páscoa com eles antes de seu sofrimento e morte. Jesus disse que ele não comeria a Páscoa até que ela fosse cumprida no </w:t>
      </w:r>
      <w:r>
        <w:rPr>
          <w:b/>
          <w:lang w:val="pt_PT" w:bidi="pt_PT"/>
        </w:rPr>
        <w:t>reino de Deus</w:t>
      </w:r>
      <w:r>
        <w:rPr>
          <w:lang w:val="pt_PT" w:bidi="pt_PT"/>
        </w:rPr>
        <w:t xml:space="preserve">. O reino de Deus se refere ao momento em que Deus reinará sobre todos como rei. Naquele momento, Jesus reinará com Deus, e Deus dará ao seu povo a liberdade completa da escravidão do pecado que a Páscoa simboliza. Lembre-se de traduzir reino de Deus da mesma maneira que em passagens anteriores. Para mais informações sobre o </w:t>
      </w:r>
      <w:r>
        <w:rPr>
          <w:b/>
          <w:lang w:val="pt_PT" w:bidi="pt_PT"/>
        </w:rPr>
        <w:t>reino de Deus</w:t>
      </w:r>
      <w:r>
        <w:rPr>
          <w:lang w:val="pt_PT" w:bidi="pt_PT"/>
        </w:rPr>
        <w:t>, consulte o Glossário Mestre.</w:t>
      </w:r>
    </w:p>
    <w:p>
      <w:pPr/>
      <w:r>
        <w:rPr>
          <w:lang w:val="pt_PT" w:bidi="pt_PT"/>
        </w:rPr>
      </w:r>
      <w:r>
        <w:rPr>
          <w:lang w:val="pt_PT" w:bidi="pt_PT"/>
        </w:rPr>
        <w:t xml:space="preserve">Então Jesus tomou um </w:t>
      </w:r>
      <w:r>
        <w:rPr>
          <w:b/>
          <w:lang w:val="pt_PT" w:bidi="pt_PT"/>
        </w:rPr>
        <w:t>cálice</w:t>
      </w:r>
      <w:r>
        <w:rPr>
          <w:lang w:val="pt_PT" w:bidi="pt_PT"/>
        </w:rPr>
        <w:t xml:space="preserve"> de </w:t>
      </w:r>
      <w:r>
        <w:rPr>
          <w:b/>
          <w:lang w:val="pt_PT" w:bidi="pt_PT"/>
        </w:rPr>
        <w:t>vinho</w:t>
      </w:r>
      <w:r>
        <w:rPr>
          <w:lang w:val="pt_PT" w:bidi="pt_PT"/>
        </w:rPr>
        <w:t xml:space="preserve">, ou </w:t>
      </w:r>
      <w:r>
        <w:rPr>
          <w:b/>
          <w:lang w:val="pt_PT" w:bidi="pt_PT"/>
        </w:rPr>
        <w:t>fruto da videira</w:t>
      </w:r>
      <w:r>
        <w:rPr>
          <w:lang w:val="pt_PT" w:bidi="pt_PT"/>
        </w:rPr>
        <w:t xml:space="preserve">, em suas mãos e agradeceu a Deus por ele. O </w:t>
      </w:r>
      <w:r>
        <w:rPr>
          <w:b/>
          <w:lang w:val="pt_PT" w:bidi="pt_PT"/>
        </w:rPr>
        <w:t>cálice</w:t>
      </w:r>
      <w:r>
        <w:rPr>
          <w:lang w:val="pt_PT" w:bidi="pt_PT"/>
        </w:rPr>
        <w:t xml:space="preserve"> é uma tigela provavelmente feita de argila. Fruto da videira, ou </w:t>
      </w:r>
      <w:r>
        <w:rPr>
          <w:b/>
          <w:lang w:val="pt_PT" w:bidi="pt_PT"/>
        </w:rPr>
        <w:t>vinho</w:t>
      </w:r>
      <w:r>
        <w:rPr>
          <w:lang w:val="pt_PT" w:bidi="pt_PT"/>
        </w:rPr>
        <w:t>, é uma bebida alcoólica. É feito do suco de uma fruta chamada uva.</w:t>
      </w:r>
    </w:p>
    <w:p>
      <w:pPr/>
      <w:r>
        <w:rPr>
          <w:lang w:val="pt_PT" w:bidi="pt_PT"/>
        </w:rPr>
      </w:r>
      <w:r>
        <w:rPr>
          <w:lang w:val="pt_PT" w:bidi="pt_PT"/>
        </w:rPr>
        <w:t xml:space="preserve">Depois de dizer isso, Jesus tomou um pouco de </w:t>
      </w:r>
      <w:r>
        <w:rPr>
          <w:b/>
          <w:lang w:val="pt_PT" w:bidi="pt_PT"/>
        </w:rPr>
        <w:t>pão</w:t>
      </w:r>
      <w:r>
        <w:rPr>
          <w:lang w:val="pt_PT" w:bidi="pt_PT"/>
        </w:rPr>
        <w:t>. Ele deu graças a Deus por ele. O pão que Jesus partiu era um pão sem fermento. Use a mesma palavra para pão que você já usou anteriormente.</w:t>
      </w:r>
    </w:p>
    <w:p>
      <w:pPr/>
      <w:r>
        <w:rPr>
          <w:lang w:val="pt_PT" w:bidi="pt_PT"/>
        </w:rPr>
      </w:r>
      <w:r>
        <w:rPr>
          <w:lang w:val="pt_PT" w:bidi="pt_PT"/>
        </w:rPr>
        <w:t xml:space="preserve">Da mesma forma, depois que Jesus e os </w:t>
      </w:r>
      <w:r>
        <w:rPr>
          <w:b/>
          <w:lang w:val="pt_PT" w:bidi="pt_PT"/>
        </w:rPr>
        <w:t>apóstolos</w:t>
      </w:r>
      <w:r>
        <w:rPr>
          <w:lang w:val="pt_PT" w:bidi="pt_PT"/>
        </w:rPr>
        <w:t xml:space="preserve"> haviam terminado de comer a ceia, Jesus tomou o cálice de vinho em suas mãos, ele agradeceu a Deus e o deu aos seus </w:t>
      </w:r>
      <w:r>
        <w:rPr>
          <w:b/>
          <w:lang w:val="pt_PT" w:bidi="pt_PT"/>
        </w:rPr>
        <w:t>apóstolos</w:t>
      </w:r>
      <w:r>
        <w:rPr>
          <w:lang w:val="pt_PT" w:bidi="pt_PT"/>
        </w:rPr>
        <w:t xml:space="preserve"> para compartilharem. “Esse cálice é a nova </w:t>
      </w:r>
      <w:r>
        <w:rPr>
          <w:b/>
          <w:lang w:val="pt_PT" w:bidi="pt_PT"/>
        </w:rPr>
        <w:t>aliança</w:t>
      </w:r>
      <w:r>
        <w:rPr>
          <w:lang w:val="pt_PT" w:bidi="pt_PT"/>
        </w:rPr>
        <w:t xml:space="preserve"> do meu sangue que é derramado por vocês”. Uma aliança é um acordo vinculativo entre duas pessoas ou grupos. Use a mesma palavra para aliança que foi usada anteriormente. </w:t>
      </w:r>
      <w:r>
        <w:rPr>
          <w:b/>
          <w:lang w:val="pt_PT" w:bidi="pt_PT"/>
        </w:rPr>
        <w:t>Aliança</w:t>
      </w:r>
      <w:r>
        <w:rPr>
          <w:lang w:val="pt_PT" w:bidi="pt_PT"/>
        </w:rPr>
        <w:t xml:space="preserve"> está do Glossário Mestre.</w:t>
      </w:r>
    </w:p>
    <w:p>
      <w:pPr/>
      <w:r>
        <w:rPr>
          <w:lang w:val="pt_PT" w:bidi="pt_PT"/>
        </w:rPr>
      </w:r>
      <w:r>
        <w:rPr>
          <w:lang w:val="pt_PT" w:bidi="pt_PT"/>
        </w:rPr>
        <w:t xml:space="preserve">Então Jesus disse: “Mas a pessoa que está prestes a me trair está aqui comendo essa refeição comigo”. O </w:t>
      </w:r>
      <w:r>
        <w:rPr>
          <w:b/>
          <w:lang w:val="pt_PT" w:bidi="pt_PT"/>
        </w:rPr>
        <w:t>Filho do Homem</w:t>
      </w:r>
      <w:r>
        <w:rPr>
          <w:lang w:val="pt_PT" w:bidi="pt_PT"/>
        </w:rPr>
        <w:t xml:space="preserve"> morrerá. Use a mesma palavra para Filho do Homem que foi usada anteriormente. </w:t>
      </w:r>
      <w:r>
        <w:rPr>
          <w:b/>
          <w:lang w:val="pt_PT" w:bidi="pt_PT"/>
        </w:rPr>
        <w:t>Filho do Homem</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22:24–38</w:t>
      </w:r>
      <w:r>
        <w:rPr>
          <w:lang w:val="pt_PT" w:bidi="pt_PT"/>
        </w:rPr>
      </w:r>
    </w:p>
    <w:p>
      <w:pPr>
        <w:pStyle w:val="Heading3"/>
      </w:pPr>
      <w:r>
        <w:rPr>
          <w:lang w:val="pt_PT" w:bidi="pt_PT"/>
        </w:rPr>
        <w:t>Ouvir e Sentir</w:t>
      </w:r>
    </w:p>
    <w:p>
      <w:pPr/>
      <w:r>
        <w:rPr>
          <w:lang w:val="pt_PT" w:bidi="pt_PT"/>
        </w:rPr>
      </w:r>
      <w:r>
        <w:rPr>
          <w:lang w:val="pt_PT" w:bidi="pt_PT"/>
        </w:rPr>
        <w:t>Ouça Lucas 22.24–38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Jesus disse aos seus discípulos que um deles o trairá. Isso aconteceu durante a refeição da Páscoa. Os discípulos questionavam uns aos outros sobre quem poderia trair Jesus. Nessa passagem, os discípulos começaram a discutir sobre quais deles deveriam ser considerados os maiores. Essa discussão aconteceu durante a refeição da Páscoa.</w:t>
      </w:r>
    </w:p>
    <w:p>
      <w:pPr/>
      <w:r>
        <w:rPr>
          <w:lang w:val="pt_PT" w:bidi="pt_PT"/>
        </w:rPr>
      </w:r>
      <w:r>
        <w:rPr>
          <w:lang w:val="pt_PT" w:bidi="pt_PT"/>
        </w:rPr>
        <w:t>Os discípulos começaram a discutir sobre quais deles deveriam ser considerados os maiores. Mas Jesus respondeu e disse a eles que, entre os gentios, ou não judeus, os reis governam ou dominam seu povo como senhores. Os judeus usavam o termo gentios para se referir a outras pessoas e nações do mundo. Os reis reforçam sua autoridade e então querem que as pessoas os chamem de benfeitores ou ajudantes do povo. Jesus disse que os discípulos não deveriam agir dessa maneira; em vez disso, a pessoa de mais alta classificação ou posição social entre eles deveria se tornar tão humilde quanto os mais jovens ou aqueles com a classificação mais baixa. E a pessoa que governa deveria se comportar como a pessoa que serve.</w:t>
      </w:r>
    </w:p>
    <w:p>
      <w:pPr/>
      <w:r>
        <w:rPr>
          <w:lang w:val="pt_PT" w:bidi="pt_PT"/>
        </w:rPr>
      </w:r>
      <w:r>
        <w:rPr>
          <w:lang w:val="pt_PT" w:bidi="pt_PT"/>
        </w:rPr>
        <w:t>Pare aqui e discuta: quais critérios as pessoas usam para eleger líderes em sua cultura? Como as pessoas esperam que reis ou líderes tratem seus cidadãos, ou seguidores em sua cultura?</w:t>
      </w:r>
    </w:p>
    <w:p>
      <w:pPr/>
      <w:r>
        <w:rPr>
          <w:lang w:val="pt_PT" w:bidi="pt_PT"/>
        </w:rPr>
      </w:r>
      <w:r>
        <w:rPr>
          <w:lang w:val="pt_PT" w:bidi="pt_PT"/>
        </w:rPr>
        <w:t>Então Jesus faz uma pergunta e a responde. Jesus perguntou se quando uma pessoa se reclina para comer, e outra serve a comida a ele, qual pessoa é mais importante, é aquela que se reclina e come? É claro. E Jesus disse que, embora ele seja um líder para os discípulos, Jesus é como um servo para os discípulos. Então Jesus disse aos discípulos que eles são os que ficaram com ele durante seus julgamentos. Jesus, por sua vez, dará aos discípulos um reino, ou autoridade para governar as pessoas, assim como Deus deu a Jesus essa autoridade. E quando Jesus governar como rei, os discípulos comerão e beberão na mesa de Jesus em seu reino. Jesus também disse que os discípulos se sentarão em tronos para governar as doze tribos de Israel. Isso significa que Jesus está dando aos discípulos autoridade para governar as pessoas. As doze tribos de Israel se refere aos descendentes dos doze filhos de Israel. Cada um dos filhos de Israel teve muitos descendentes, e esses descendentes se tornaram grandes grupos de descendentes, como “clãs” ou “tribos”. Essas tribos juntas formavam a nação chamada Israel. Trono, um lugar especial usado por reis. Os discípulos se reclinarão à mesa de Jesus, e eles governarão as doze tribos de Israel. Os discípulos usarão sua autoridade no reino que Deus deu a Jesus. Jesus não queria dizer que ele estava dando aos discípulos um reino diferente daquele que o Pai lhe deu.</w:t>
      </w:r>
    </w:p>
    <w:p>
      <w:pPr/>
      <w:r>
        <w:rPr>
          <w:lang w:val="pt_PT" w:bidi="pt_PT"/>
        </w:rPr>
      </w:r>
      <w:r>
        <w:rPr>
          <w:lang w:val="pt_PT" w:bidi="pt_PT"/>
        </w:rPr>
        <w:t>Depois disso, Jesus chamou Simão Pedro: “Simão, tenho algo importante para dizer a você”. Jesus usa o nome de Simão duas vezes como uma maneira de obter sua atenção. Jesus queria que Simão soubesse que ele estava prestes a dizer algo importante. Observe que Jesus chama Simão Pedro por seu antigo nome. Aqui, Jesus quer chamar a atenção para a tentação de Simão ao usar seu antigo nome.</w:t>
      </w:r>
    </w:p>
    <w:p>
      <w:pPr/>
      <w:r>
        <w:rPr>
          <w:lang w:val="pt_PT" w:bidi="pt_PT"/>
        </w:rPr>
      </w:r>
      <w:r>
        <w:rPr>
          <w:lang w:val="pt_PT" w:bidi="pt_PT"/>
        </w:rPr>
        <w:t>“Satanás pediu para peneirá-los como se fossem trigo”. Isso significa que Satanás tentará os discípulos a pararem de confiar em Jesus. Essa tentação será severa, como um agricultor sacode o trigo para separar as sementes de grãos das cascas ou da palha. Jesus disse que ele orou por Simão, para que a fé de Simão não falhasse, ou para que Simão não parasse de confiar em Jesus. Agora Jesus retorna ao novo nome de Pedro. Depois que Pedro retornasse para Jesus, Jesus diz que Pedro deveria encorajar seus companheiros discípulos a confiar em Jesus fielmente. Jesus deu a entender que Simão se afastará dele de alguma maneira, mas Simão se voltará para Jesus.</w:t>
      </w:r>
    </w:p>
    <w:p>
      <w:pPr/>
      <w:r>
        <w:rPr>
          <w:lang w:val="pt_PT" w:bidi="pt_PT"/>
        </w:rPr>
      </w:r>
      <w:r>
        <w:rPr>
          <w:lang w:val="pt_PT" w:bidi="pt_PT"/>
        </w:rPr>
        <w:t>Pare aqui e mostre uma imagem de grãos de trigo com palha.</w:t>
      </w:r>
    </w:p>
    <w:p>
      <w:pPr/>
      <w:r>
        <w:rPr>
          <w:lang w:val="pt_PT" w:bidi="pt_PT"/>
        </w:rPr>
      </w:r>
      <w:r>
        <w:rPr>
          <w:lang w:val="pt_PT" w:bidi="pt_PT"/>
        </w:rPr>
        <w:t>Mas Simão Pedro respondeu fortemente a Jesus dizendo que Jesus é seu Senhor, ou mestre, e ele será fiel a Jesus, mesmo que Pedro precise ir para a prisão com Jesus. Pedro disse que ele está pronto para morrer com Jesus. Mas Jesus respondeu e disse a Pedro que hoje, antes que o galo cante três vezes, Pedro dirá que não conhece Jesus. Os dias judeus começam ao pôr do sol, e já era noite. Isso significa que o galo cantará três vezes durante a noite, e Pedro negará Jesus antes de cantar pela terceira vez.</w:t>
      </w:r>
    </w:p>
    <w:p>
      <w:pPr/>
      <w:r>
        <w:rPr>
          <w:lang w:val="pt_PT" w:bidi="pt_PT"/>
        </w:rPr>
      </w:r>
      <w:r>
        <w:rPr>
          <w:lang w:val="pt_PT" w:bidi="pt_PT"/>
        </w:rPr>
        <w:t>Pare aqui e mostre a imagem de um galo.</w:t>
      </w:r>
    </w:p>
    <w:p>
      <w:pPr/>
      <w:r>
        <w:rPr>
          <w:lang w:val="pt_PT" w:bidi="pt_PT"/>
        </w:rPr>
      </w:r>
      <w:r>
        <w:rPr>
          <w:lang w:val="pt_PT" w:bidi="pt_PT"/>
        </w:rPr>
        <w:t>Jesus lembrou aos discípulos de um tempo anterior ao fazer a eles uma pergunta da qual ele já sabia a resposta. Jesus perguntou aos discípulos se quando ele os enviou para diferentes cidades para pregar sem uma carteira, uma bolsa, um saco de viagem ou sapatos extras, os discípulos sentiram falta de algo? Os discípulos responderam: “Não, não nos faltou nada”. Então Jesus disse aos discípulos que agora é diferente. Jesus disse que quando os discípulos viajassem, eles deveriam levar dinheiro e uma bolsa cheia de outras coisas que poderiam precisar, e quem não tivesse uma espada deveria vender seu casaco e comprar uma. Alguns estudiosos acreditam que Jesus estava falando em imagens verbais aqui. Ele estava dizendo a eles que eles deveriam estar preparados para tempos perigosos, em que a perseguição estaria chegando. Jesus também disse que aquilo que o profeta escreveu na palavra de Deus certamente será cumprido pelo que acontece com ele. Isso é o que o profeta escreveu: “E ele foi considerado ou tratado como um criminoso”. Essa era uma profecia do profeta Isaías. Então Jesus disse que verdadeiramente as coisas que os profetas escreveram sobre ele em breve acontecerão. Jesus disse isso para lembrar aos discípulos do tempo em que ele os enviou para pregar e curar. Naquele momento, os discípulos não precisariam levar nada com eles, porque as pessoas os receberam e cuidaram deles enquanto pregavam sobre Jesus. Mas agora, as pessoas diriam que Jesus era um malfeitor, assim como os profetas haviam escrito nas Escrituras. Então Jesus advertiu os discípulos para se prepararem para esse tempo de dificuldade e perigo. Eles responderam a Jesus: “Olha, Senhor, temos duas espadas”. E Jesus disse aos discípulos: “Não falem mais sobre espadas”. Quando Jesus disse “Basta”, ele estava usando uma expressão que é usada para encerrar uma conversa. Ele não queria mais que eles falassem sobre espadas.</w:t>
      </w:r>
    </w:p>
    <w:p>
      <w:pPr/>
      <w:r>
        <w:rPr>
          <w:lang w:val="pt_PT" w:bidi="pt_PT"/>
        </w:rPr>
      </w:r>
      <w:r>
        <w:rPr>
          <w:lang w:val="pt_PT" w:bidi="pt_PT"/>
        </w:rPr>
        <w:t>Pare aqui e mostre uma imagem de um casaco e uma espada.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identificar as cenas, o ambiente e os personagens da história.</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os discípulos discutem sobre quem é o maior. Jesus diz a eles que o maior é aquele que serve.</w:t>
      </w:r>
    </w:p>
    <w:p>
      <w:pPr/>
      <w:r>
        <w:rPr>
          <w:lang w:val="pt_PT" w:bidi="pt_PT"/>
        </w:rPr>
      </w:r>
      <w:r>
        <w:rPr>
          <w:b/>
          <w:lang w:val="pt_PT" w:bidi="pt_PT"/>
        </w:rPr>
        <w:t>Segunda cena:</w:t>
      </w:r>
      <w:r>
        <w:rPr>
          <w:lang w:val="pt_PT" w:bidi="pt_PT"/>
        </w:rPr>
        <w:t xml:space="preserve"> Jesus diz a Simão Pedro que ele será testado. Pedro diz que ele está disposto a morrer por Jesus. Jesus diz a Pedro que ele negará Jesus.</w:t>
      </w:r>
    </w:p>
    <w:p>
      <w:pPr/>
      <w:r>
        <w:rPr>
          <w:lang w:val="pt_PT" w:bidi="pt_PT"/>
        </w:rPr>
      </w:r>
      <w:r>
        <w:rPr>
          <w:b/>
          <w:lang w:val="pt_PT" w:bidi="pt_PT"/>
        </w:rPr>
        <w:t>Terceira cena:</w:t>
      </w:r>
      <w:r>
        <w:rPr>
          <w:lang w:val="pt_PT" w:bidi="pt_PT"/>
        </w:rPr>
        <w:t xml:space="preserve"> Jesus dá aos discípulos diferentes instruções para o que eles deveriam levar com eles.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Os outros discípulos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começa na refeição da Páscoa, logo depois que Jesus diz aos discípulos que um deles o trairia. Eles provavelmente ainda estão se deitando em torno da mesa, e está no período da noite, depois que escurece. Lembre-se de que os discípulos discutiam sobre quem deveria ser considerado o maior entre eles.</w:t>
      </w:r>
    </w:p>
    <w:p>
      <w:pPr/>
      <w:r>
        <w:rPr>
          <w:lang w:val="pt_PT" w:bidi="pt_PT"/>
        </w:rPr>
      </w:r>
      <w:r>
        <w:rPr>
          <w:lang w:val="pt_PT" w:bidi="pt_PT"/>
        </w:rPr>
        <w:t xml:space="preserve">Lembre-se da resposta de Jesus aos discípulos. Jesus disse que entre os gentios os reis governam ou dominam seu povo como senhores. Agora Jesus diz coisas semelhantes duas vezes para que as pessoas entendam como os discípulos precisam agir. Ele diz que a pessoa da mais alta classificação entre eles deveria se tornar tão humilde quanto aquele com a classificação mais baixa. Então Jesus diz algo semelhante novamente: a pessoa que os governar deve se comportar como quem os serve. </w:t>
      </w:r>
    </w:p>
    <w:p>
      <w:pPr/>
      <w:r>
        <w:rPr>
          <w:lang w:val="pt_PT" w:bidi="pt_PT"/>
        </w:rPr>
      </w:r>
      <w:r>
        <w:rPr>
          <w:lang w:val="pt_PT" w:bidi="pt_PT"/>
        </w:rPr>
        <w:t>É importante notar como Jesus usou algo que os discípulos estavam familiarizados para ensinar a eles algo que não estavam familiarizados quando Jesus disse: “Quando uma pessoa se reclina para comer e outra serve a comida a ele, qual pessoa é mais importante, é aquela que se senta e come? É claro que é aquele que se reclina para comer. Mas, embora eu seja seu líder, eu sou como um servo para vocês”. Jesus sugere que ele deveria estar se reclinando à mesa e comendo, mas em vez disso ele está servindo. Jesus faz um contraste aqui entre o que as pessoas pensam que ele deveria fazer e o que ele realmente faz.</w:t>
      </w:r>
    </w:p>
    <w:p>
      <w:pPr/>
      <w:r>
        <w:rPr>
          <w:lang w:val="pt_PT" w:bidi="pt_PT"/>
        </w:rPr>
      </w:r>
      <w:r>
        <w:rPr>
          <w:lang w:val="pt_PT" w:bidi="pt_PT"/>
        </w:rPr>
        <w:t>Lembre-se que Jesus disse aos discípulos que eles são os que ficaram com ele durante suas provações, e Jesus, por sua vez, dará aos discípulos autoridade para governar em seu reino, assim como Deus deu a Jesus essa autoridade. E quando Jesus governar como rei, os discípulos comerão e beberão na mesa de Jesus em seu reino. Jesus também disse que os discípulos se sentarão em tronos para governar as doze tribos de Israel.</w:t>
      </w:r>
    </w:p>
    <w:p>
      <w:pPr/>
      <w:r>
        <w:rPr>
          <w:lang w:val="pt_PT" w:bidi="pt_PT"/>
        </w:rPr>
      </w:r>
      <w:r>
        <w:rPr>
          <w:lang w:val="pt_PT" w:bidi="pt_PT"/>
        </w:rPr>
        <w:t>Tome nota da transição no discurso de Jesus e sua conversa com Simão Pedro quando Jesus disse a Pedro que Satanás pediu para peneirar Pedro como trigo. Jesus passa a chamá-lo por seu antigo nome, Simão. Mas Jesus havia orado por Simão Pedro para que a fé de Pedro não falhasse. E depois que Pedro retornasse a Jesus, ele encorajaria os companheiros discípulos a confiar em Jesus fielmente também.</w:t>
      </w:r>
    </w:p>
    <w:p>
      <w:pPr/>
      <w:r>
        <w:rPr>
          <w:lang w:val="pt_PT" w:bidi="pt_PT"/>
        </w:rPr>
      </w:r>
      <w:r>
        <w:rPr>
          <w:lang w:val="pt_PT" w:bidi="pt_PT"/>
        </w:rPr>
        <w:t>É importante lembrar que depois disso Jesus fez uma pergunta da qual ele já sabia a resposta. Ele perguntou se quando ele os enviou para diferentes cidades para pregar sem uma carteira, uma bolsa, um saco de viagem ou sapatos extras, os discípulos sentiram falta de algo? Os discípulos responderam: “Não, não nos faltou nada”. Então Jesus disse aos discípulos que agora é diferente. Jesus disse que quando os discípulos viajassem, eles deveriam levar dinheiro e uma bolsa cheia de outras coisas que poderiam precisar, e quem não tivesse uma espada deveria vender seu casaco e comprar uma. Jesus disse que o que o profeta escreveu na palavra de Deus certamente será cumprido pelo que acontece com ele. Os discípulos responderam a Jesus: “Olha, Senhor, temos duas espadas”. E Jesus disse aos discípulos: “Não falem mais sobre espadas”. Quando Jesus disse “Basta”, ele estava usando uma expressão que é usada para encerrar uma conversa. Ele não queria mais que eles falassem sobre espadas.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Os outros 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Os apóstolos começaram a discutir sobre quais deles deveriam ser considerados os maiores.</w:t>
      </w:r>
    </w:p>
    <w:p>
      <w:pPr/>
      <w:r>
        <w:rPr>
          <w:lang w:val="pt_PT" w:bidi="pt_PT"/>
        </w:rPr>
      </w:r>
      <w:r>
        <w:rPr>
          <w:lang w:val="pt_PT" w:bidi="pt_PT"/>
        </w:rPr>
        <w:t>Pare a ação e pergunte aos atores que interpretam os discípulos: “Como vocês estão se sentindo?”. Você pode ouvir: “Desejo de ser o maior”. Reinicie a encenação.</w:t>
      </w:r>
    </w:p>
    <w:p>
      <w:pPr/>
      <w:r>
        <w:rPr>
          <w:lang w:val="pt_PT" w:bidi="pt_PT"/>
        </w:rPr>
      </w:r>
      <w:r>
        <w:rPr>
          <w:lang w:val="pt_PT" w:bidi="pt_PT"/>
        </w:rPr>
        <w:t>Mas Jesus respondeu e disse a eles que entre os gentios os reis governam ou dominam seu povo como senhores. Os reis reforçam sua autoridade e então querem que as pessoas os chamem de benfeitores ou ajudantes do povo. Mas vocês não devem agir dessa maneira; em vez disso, a pessoa de mais alta classificação ou posição social entre vocês deve se tornar tão humilde quanto aqueles com a classificação mais baixa. E a pessoa que os governa deve se comportar como a pessoa que os serve.</w:t>
      </w:r>
    </w:p>
    <w:p>
      <w:pPr/>
      <w:r>
        <w:rPr>
          <w:lang w:val="pt_PT" w:bidi="pt_PT"/>
        </w:rPr>
      </w:r>
      <w:r>
        <w:rPr>
          <w:lang w:val="pt_PT" w:bidi="pt_PT"/>
        </w:rPr>
        <w:t>Pergunte ao ator que está interpretando Jesus: “Como você está se sentindo?”. Você pode ouvir: “Quero corrigir os discípulos”. Pergunte aos atores que interpretam os discípulos: “Como vocês estão se sentindo?”. Você pode ouvir: “Uau. Agora entendemos melhor”, “Estamos envergonhados por ainda pensar dessa maneira”, “Queremos ser melhores”. Reinicie a encenação.</w:t>
      </w:r>
    </w:p>
    <w:p>
      <w:pPr/>
      <w:r>
        <w:rPr>
          <w:lang w:val="pt_PT" w:bidi="pt_PT"/>
        </w:rPr>
      </w:r>
      <w:r>
        <w:rPr>
          <w:lang w:val="pt_PT" w:bidi="pt_PT"/>
        </w:rPr>
        <w:t>Jesus disse: “Quando uma pessoa se reclina para comer e outra serve a comida a ele, qual pessoa é mais importante? É aquele que se senta e come? É claro que é aquele que se reclina para ser servido que é mais importante. Mas, embora eu seja seu líder, eu sou como um servo para vocês”.</w:t>
      </w:r>
    </w:p>
    <w:p>
      <w:pPr/>
      <w:r>
        <w:rPr>
          <w:lang w:val="pt_PT" w:bidi="pt_PT"/>
        </w:rPr>
      </w:r>
      <w:r>
        <w:rPr>
          <w:lang w:val="pt_PT" w:bidi="pt_PT"/>
        </w:rPr>
        <w:t>Pergunte ao ator que está interpretando Jesus: “Como você está se sentindo?”. Você pode ouvir: “Eu sou um exemplo para os discípulos”. Pergunte aos atores que interpretam os apóstolos: “Como vocês estão se sentindo?”. Você pode ouvir: “Surpresos". Reinicie a encenação.</w:t>
      </w:r>
    </w:p>
    <w:p>
      <w:pPr/>
      <w:r>
        <w:rPr>
          <w:lang w:val="pt_PT" w:bidi="pt_PT"/>
        </w:rPr>
      </w:r>
      <w:r>
        <w:rPr>
          <w:lang w:val="pt_PT" w:bidi="pt_PT"/>
        </w:rPr>
        <w:t>Jesus disse aos discípulos que eles são os que ficaram com ele durante suas provações, e Jesus, por sua vez, dará aos discípulos um reino, ou autoridade, para governar as pessoas, assim como Deus deu a Jesus essa autoridade. E quando Jesus governar como rei, os discípulos comerão e beberão na mesa de Jesus em seu reino. Jesus também disse que os discípulos se sentarão em tronos para governar as doze tribos de Israel.</w:t>
      </w:r>
    </w:p>
    <w:p>
      <w:pPr/>
      <w:r>
        <w:rPr>
          <w:lang w:val="pt_PT" w:bidi="pt_PT"/>
        </w:rPr>
      </w:r>
      <w:r>
        <w:rPr>
          <w:lang w:val="pt_PT" w:bidi="pt_PT"/>
        </w:rPr>
        <w:t>Pergunte ao ator que está interpretando Jesus: “Como você está se sentindo?”. Você pode ouvir: “Estou feliz”, “Estou aliviado por finalmente contar aos meus discípulos esse segredo”, “Sinto compaixão por meus discípulos”. Pergunte aos atores que interpretam os discípulos: “Como vocês estão se sentindo?”. Você pode ouvir: “Estamos animados!”. Reinicie a encenação.</w:t>
      </w:r>
    </w:p>
    <w:p>
      <w:pPr/>
      <w:r>
        <w:rPr>
          <w:lang w:val="pt_PT" w:bidi="pt_PT"/>
        </w:rPr>
      </w:r>
      <w:r>
        <w:rPr>
          <w:lang w:val="pt_PT" w:bidi="pt_PT"/>
        </w:rPr>
        <w:t>Depois disso, Jesus disse a Simão Pedro: “Simão, tenho algo importante para dizer a você”. Satanás pediu para peneirá-lo como se fosse trigo, mas eu orei por você, Simão, para que sua fé não falhe. E depois que você retornar para mim, encoraje seus companheiros discípulos a confiar em mim fielmente também”. Mas Simão respondeu: “Você é meu Senhor. Eu serei fiel a você, mesmo que eu precise ir para a prisão com você. Eu estou até pronto para morrer com você”. Mas Jesus respondeu a Pedro: “Eu digo a você isso, hoje, antes que o galo cante, três vezes você dirá que não me conhece”.</w:t>
      </w:r>
    </w:p>
    <w:p>
      <w:pPr/>
      <w:r>
        <w:rPr>
          <w:lang w:val="pt_PT" w:bidi="pt_PT"/>
        </w:rPr>
      </w:r>
      <w:r>
        <w:rPr>
          <w:lang w:val="pt_PT" w:bidi="pt_PT"/>
        </w:rPr>
        <w:t>Pergunte ao ator que está interpretando Jesus: “Como você está se sentindo?”. Você pode ouvir: “Triste”, ou “Preocupado com a fé de Simão. Ele está prestes a passar por alguns testes”, “Confiante de que os testes da fé de Simão o tornarão um discípulo mais forte no futuro”. Pergunte ao ator que está representando Pedro: “Como você está se sentindo?”. Você pode ouvir: “Estou determinado a ser fiel a Jesus”, “Provarei minha lealdade a Jesus”, “Eu amo Jesus”. Reinicie a encenação.</w:t>
      </w:r>
    </w:p>
    <w:p>
      <w:pPr/>
      <w:r>
        <w:rPr>
          <w:lang w:val="pt_PT" w:bidi="pt_PT"/>
        </w:rPr>
      </w:r>
      <w:r>
        <w:rPr>
          <w:lang w:val="pt_PT" w:bidi="pt_PT"/>
        </w:rPr>
        <w:t>Depois disso, Jesus disse aos discípulos: “Quando eu os enviei a diferentes cidades para pregar sem uma carteira, uma bolsa, um saco de viagem ou sapatos extras, vocês sentiram falta de algo?”. Os apóstolos disseram “Não, não nos faltou nada”. Então Jesus disse a eles: “Mas agora é diferente. Quando vocês viajarem, levem dinheiro e uma bolsa cheia de outras coisas que vocês podem precisar, e quem não tiver uma espada deveria vender seu casaco e comprar uma. Porque eu digo a vocês, o que o profeta escreveu na palavra de Deus certamente será cumprido pelo que acontece comigo. O profeta escreveu: “E ele foi considerado ou tratado como um criminoso”. Verdadeiramente, as coisas que os profetas escreveram sobre mim em breve acontecerão”. Então os discípulos responderam a Jesus: “Olha, Senhor, temos duas espadas”. E Jesus disse aos discípulos: “Não falem mais sobre espadas”.</w:t>
      </w:r>
    </w:p>
    <w:p>
      <w:pPr/>
      <w:r>
        <w:rPr>
          <w:lang w:val="pt_PT" w:bidi="pt_PT"/>
        </w:rPr>
      </w:r>
      <w:r>
        <w:rPr>
          <w:lang w:val="pt_PT" w:bidi="pt_PT"/>
        </w:rPr>
        <w:t>Pare a ação e pergunte ao ator que está interpretando Jesus: “Como você está se sentindo?”. Você pode ouvir: “Estou pronto para a profecia ser cumprida”, “Estou feliz por cumprir meu propósito”, “Meu tempo está próximo”. Pergunte aos atores que interpretam os discípulos: “Como vocês estão se sentindo?”. Você pode ouvir: “Ainda estamos ponderando sobre a palavra de Jesus”, “Estamos preocupados com o que pode acontecer com Jesus”, “Estamos dispostos a ficar com Jesus até o fim”.</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Os </w:t>
      </w:r>
      <w:r>
        <w:rPr>
          <w:b/>
          <w:lang w:val="pt_PT" w:bidi="pt_PT"/>
        </w:rPr>
        <w:t>discípulos</w:t>
      </w:r>
      <w:r>
        <w:rPr>
          <w:lang w:val="pt_PT" w:bidi="pt_PT"/>
        </w:rPr>
        <w:t xml:space="preserve"> começaram a discutir sobre quais deles deveriam ser considerados os maiores. Mas Jesus respondeu e disse a eles que entre os </w:t>
      </w:r>
      <w:r>
        <w:rPr>
          <w:b/>
          <w:lang w:val="pt_PT" w:bidi="pt_PT"/>
        </w:rPr>
        <w:t>gentios</w:t>
      </w:r>
      <w:r>
        <w:rPr>
          <w:lang w:val="pt_PT" w:bidi="pt_PT"/>
        </w:rPr>
        <w:t xml:space="preserve"> os reis governam ou dominam seu povo como senhores. Os discípulos não são nomeados nessa passagem; no entanto, se você precisar usar a palavra discípulos a qualquer momento para mostrar com quem Jesus está falando, então você deve se lembrar de usar a mesma palavra para discípulos que você usou anteriormente e, se necessário, consultar o Glossário Mestre para uma definição completa de </w:t>
      </w:r>
      <w:r>
        <w:rPr>
          <w:b/>
          <w:lang w:val="pt_PT" w:bidi="pt_PT"/>
        </w:rPr>
        <w:t>discípulos</w:t>
      </w:r>
      <w:r>
        <w:rPr>
          <w:lang w:val="pt_PT" w:bidi="pt_PT"/>
        </w:rPr>
        <w:t xml:space="preserve">. Os judeus usavam o termo gentios para se referir a outras pessoas e nações do mundo. Use a mesma palavra para gentios que você usou anteriormente. Para mais informações sobre </w:t>
      </w:r>
      <w:r>
        <w:rPr>
          <w:b/>
          <w:lang w:val="pt_PT" w:bidi="pt_PT"/>
        </w:rPr>
        <w:t>gentios</w:t>
      </w:r>
      <w:r>
        <w:rPr>
          <w:lang w:val="pt_PT" w:bidi="pt_PT"/>
        </w:rPr>
        <w:t>, consulte o Glossário Mestre.</w:t>
      </w:r>
    </w:p>
    <w:p>
      <w:pPr/>
      <w:r>
        <w:rPr>
          <w:lang w:val="pt_PT" w:bidi="pt_PT"/>
        </w:rPr>
      </w:r>
      <w:r>
        <w:rPr>
          <w:lang w:val="pt_PT" w:bidi="pt_PT"/>
        </w:rPr>
        <w:t xml:space="preserve">Jesus continuou e disse: “Quando uma pessoa se senta para comer e outra serve a comida a ele, qual pessoa é mais importante; é aquele que se senta e come? É claro. Mas, embora eu seja seu líder, eu sou como um </w:t>
      </w:r>
      <w:r>
        <w:rPr>
          <w:b/>
          <w:lang w:val="pt_PT" w:bidi="pt_PT"/>
        </w:rPr>
        <w:t>servo</w:t>
      </w:r>
      <w:r>
        <w:rPr>
          <w:lang w:val="pt_PT" w:bidi="pt_PT"/>
        </w:rPr>
        <w:t xml:space="preserve"> para vocês”. Um servo é uma pessoa contratada por outro para servi-los. Use a mesma palavra para servo que você usou anteriormente. </w:t>
      </w:r>
      <w:r>
        <w:rPr>
          <w:b/>
          <w:lang w:val="pt_PT" w:bidi="pt_PT"/>
        </w:rPr>
        <w:t>Servo</w:t>
      </w:r>
      <w:r>
        <w:rPr>
          <w:lang w:val="pt_PT" w:bidi="pt_PT"/>
        </w:rPr>
        <w:t xml:space="preserve"> está no Glossário Mestre.</w:t>
      </w:r>
    </w:p>
    <w:p>
      <w:pPr/>
      <w:r>
        <w:rPr>
          <w:lang w:val="pt_PT" w:bidi="pt_PT"/>
        </w:rPr>
      </w:r>
      <w:r>
        <w:rPr>
          <w:lang w:val="pt_PT" w:bidi="pt_PT"/>
        </w:rPr>
        <w:t xml:space="preserve">Jesus disse aos apóstolos que eles são os que ficaram com ele durante suas provações, e Jesus, por sua vez, dará aos discípulos um </w:t>
      </w:r>
      <w:r>
        <w:rPr>
          <w:b/>
          <w:lang w:val="pt_PT" w:bidi="pt_PT"/>
        </w:rPr>
        <w:t>reino</w:t>
      </w:r>
      <w:r>
        <w:rPr>
          <w:lang w:val="pt_PT" w:bidi="pt_PT"/>
        </w:rPr>
        <w:t xml:space="preserve">, ou autoridade, para governar as pessoas, assim como Deus deu a Jesus essa autoridade. Use a mesma palavra para reino que você usou anteriormente. </w:t>
      </w:r>
      <w:r>
        <w:rPr>
          <w:b/>
          <w:lang w:val="pt_PT" w:bidi="pt_PT"/>
        </w:rPr>
        <w:t>Reino</w:t>
      </w:r>
      <w:r>
        <w:rPr>
          <w:lang w:val="pt_PT" w:bidi="pt_PT"/>
        </w:rPr>
        <w:t xml:space="preserve"> está no Glossário Mestre.</w:t>
      </w:r>
    </w:p>
    <w:p>
      <w:pPr/>
      <w:r>
        <w:rPr>
          <w:lang w:val="pt_PT" w:bidi="pt_PT"/>
        </w:rPr>
      </w:r>
      <w:r>
        <w:rPr>
          <w:lang w:val="pt_PT" w:bidi="pt_PT"/>
        </w:rPr>
        <w:t xml:space="preserve">Então Jesus disse a eles: “Mas agora é diferente, quando vocês viajarem, levem dinheiro e uma bolsa cheia de outras coisas que vocês podem precisar, e quem não tiver uma </w:t>
      </w:r>
      <w:r>
        <w:rPr>
          <w:b/>
          <w:lang w:val="pt_PT" w:bidi="pt_PT"/>
        </w:rPr>
        <w:t>espada</w:t>
      </w:r>
      <w:r>
        <w:rPr>
          <w:lang w:val="pt_PT" w:bidi="pt_PT"/>
        </w:rPr>
        <w:t xml:space="preserve"> deveria vender seu </w:t>
      </w:r>
      <w:r>
        <w:rPr>
          <w:b/>
          <w:lang w:val="pt_PT" w:bidi="pt_PT"/>
        </w:rPr>
        <w:t>casaco</w:t>
      </w:r>
      <w:r>
        <w:rPr>
          <w:lang w:val="pt_PT" w:bidi="pt_PT"/>
        </w:rPr>
        <w:t xml:space="preserve"> e comprar uma”. A </w:t>
      </w:r>
      <w:r>
        <w:rPr>
          <w:b/>
          <w:lang w:val="pt_PT" w:bidi="pt_PT"/>
        </w:rPr>
        <w:t>espada</w:t>
      </w:r>
      <w:r>
        <w:rPr>
          <w:lang w:val="pt_PT" w:bidi="pt_PT"/>
        </w:rPr>
        <w:t xml:space="preserve"> é a arma principal que os soldados usavam durante o primeiro século. Use a mesma palavra para espada que você usou anteriormente.</w:t>
      </w:r>
    </w:p>
    <w:p>
      <w:pPr/>
      <w:r>
        <w:rPr>
          <w:lang w:val="pt_PT" w:bidi="pt_PT"/>
        </w:rPr>
      </w:r>
      <w:r>
        <w:rPr>
          <w:lang w:val="pt_PT" w:bidi="pt_PT"/>
        </w:rPr>
        <w:t>Pare aqui e mostre a imagem de uma espada.</w:t>
      </w:r>
    </w:p>
    <w:p>
      <w:pPr/>
      <w:r>
        <w:rPr>
          <w:lang w:val="pt_PT" w:bidi="pt_PT"/>
        </w:rPr>
      </w:r>
      <w:r>
        <w:rPr>
          <w:lang w:val="pt_PT" w:bidi="pt_PT"/>
        </w:rPr>
        <w:t xml:space="preserve">Um </w:t>
      </w:r>
      <w:r>
        <w:rPr>
          <w:b/>
          <w:lang w:val="pt_PT" w:bidi="pt_PT"/>
        </w:rPr>
        <w:t>capa</w:t>
      </w:r>
      <w:r>
        <w:rPr>
          <w:lang w:val="pt_PT" w:bidi="pt_PT"/>
        </w:rPr>
        <w:t xml:space="preserve"> é um longo casaco ou vestimenta que as pessoas usam para se manterem aquecidas. Era uma peça de roupa importante que as pessoas precisavam durante o tempo frio do ano. Use a mesma palavra para manto que você usou anteriormente. </w:t>
      </w:r>
      <w:r>
        <w:rPr>
          <w:b/>
          <w:lang w:val="pt_PT" w:bidi="pt_PT"/>
        </w:rPr>
        <w:t>Capa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22:39–46</w:t>
      </w:r>
      <w:r>
        <w:rPr>
          <w:lang w:val="pt_PT" w:bidi="pt_PT"/>
        </w:rPr>
      </w:r>
    </w:p>
    <w:p>
      <w:pPr>
        <w:pStyle w:val="Heading3"/>
      </w:pPr>
      <w:r>
        <w:rPr>
          <w:lang w:val="pt_PT" w:bidi="pt_PT"/>
        </w:rPr>
        <w:t>Ouvir e Sentir</w:t>
      </w:r>
    </w:p>
    <w:p>
      <w:pPr/>
      <w:r>
        <w:rPr>
          <w:lang w:val="pt_PT" w:bidi="pt_PT"/>
        </w:rPr>
      </w:r>
      <w:r>
        <w:rPr>
          <w:lang w:val="pt_PT" w:bidi="pt_PT"/>
        </w:rPr>
        <w:t>Ouça Lucas 22.39–46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na versão mais fácil de entender.</w:t>
      </w:r>
    </w:p>
    <w:p>
      <w:pPr/>
      <w:r>
        <w:rPr>
          <w:lang w:val="pt_PT" w:bidi="pt_PT"/>
        </w:rPr>
      </w:r>
      <w:r>
        <w:rPr>
          <w:lang w:val="pt_PT" w:bidi="pt_PT"/>
        </w:rPr>
        <w:t>Na passagem anterior, os discípulos discutiam sobre quem deveria ser considerado o maior entre eles. Judas não estava entre o grupo desde que ele saiu durante a refeição. Então Jesus ensinou aos apóstolos que tipo de líderes eles deveriam ser. Depois da Páscoa, Jesus deixou Jerusalém e retornou ao Monte das Oliveiras junto com seus discípulos.</w:t>
      </w:r>
    </w:p>
    <w:p>
      <w:pPr/>
      <w:r>
        <w:rPr>
          <w:lang w:val="pt_PT" w:bidi="pt_PT"/>
        </w:rPr>
      </w:r>
      <w:r>
        <w:rPr>
          <w:lang w:val="pt_PT" w:bidi="pt_PT"/>
        </w:rPr>
        <w:t>Jesus saiu da cidade, como era seu costume, ou seu hábito, para o Monte das Oliveiras. O Monte das Oliveiras era uma colina ou montanha no lado leste de Jerusalém. Muitas oliveiras cresciam lá. Os discípulos foram com ele e quando eles chegaram ao Monte das Oliveiras, Jesus disse aos discípulos: “Orem para que não caiam em tentação, ou para que sejam capazes de resistir à tentação”. Tentação refere-se a algo que faz com que uma pessoa queira pecar ou fazer algo errado. Aqui Jesus está sugerindo que eles deveriam ser persistentes, ou não desistir de orar. Jesus não está dizendo aos discípulos para orar apenas uma vez. Você se lembrará de uma passagem anterior na qual Jesus contou uma parábola sobre a viúva que não desistiria de pedir o que ela queria.</w:t>
      </w:r>
    </w:p>
    <w:p>
      <w:pPr/>
      <w:r>
        <w:rPr>
          <w:lang w:val="pt_PT" w:bidi="pt_PT"/>
        </w:rPr>
      </w:r>
      <w:r>
        <w:rPr>
          <w:lang w:val="pt_PT" w:bidi="pt_PT"/>
        </w:rPr>
        <w:t>Pare aqui e mostre um mapa, mostrando a distância de Jerusalém até o Monte das Oliveiras. Além disso, mostre uma imagem do Monte das Oliveiras e uma oliveira.</w:t>
      </w:r>
    </w:p>
    <w:p>
      <w:pPr/>
      <w:r>
        <w:rPr>
          <w:lang w:val="pt_PT" w:bidi="pt_PT"/>
        </w:rPr>
      </w:r>
      <w:r>
        <w:rPr>
          <w:lang w:val="pt_PT" w:bidi="pt_PT"/>
        </w:rPr>
        <w:t>Então Jesus se afastou dos discípulos, a cerca de um atiramento de pedra. Essa é uma expressão que significa que Jesus se afastou dos apóstolos o suficiente para que alguém pudesse atirar uma pedra, ou a uma distância curta. Ninguém realmente jogou uma pedra. Então Jesus se ajoelhou e orou. Era comum que os homens judeus ficassem de pé quando eles oravam. Nessa ocasião, Jesus se ajoelhou. Ajoelhar-se era uma maneira de uma pessoa se humilhar. Quando Jesus se ajoelhou, isso sugeria que a oração era muito séria. Jesus orou e disse: “Pai, se você quiser, afasta de mim esse cálice, mas não seja a minha vontade, mas a sua”. Jesus se dirigiu a Deus como Pai em sua oração. O cálice é um símbolo do sofrimento que Jesus estava prestes a suportar, especialmente porque ele morrerá na cruz. Vemos em histórias anteriores que o cálice de vinho na refeição da Páscoa simboliza o sangue de Jesus e seu sofrimento. Aqui, o cálice novamente simboliza o sofrimento que Jesus estava prestes a suportar.</w:t>
      </w:r>
    </w:p>
    <w:p>
      <w:pPr/>
      <w:r>
        <w:rPr>
          <w:lang w:val="pt_PT" w:bidi="pt_PT"/>
        </w:rPr>
      </w:r>
      <w:r>
        <w:rPr>
          <w:lang w:val="pt_PT" w:bidi="pt_PT"/>
        </w:rPr>
        <w:t>Jesus estava pedindo a Deus para resgatá-lo desse sofrimento. Ao dizer “se você quiser" e “sua vontade seja feita”, Jesus está dizendo a Deus que ele aceitará o que Deus decidir.</w:t>
      </w:r>
    </w:p>
    <w:p>
      <w:pPr/>
      <w:r>
        <w:rPr>
          <w:lang w:val="pt_PT" w:bidi="pt_PT"/>
        </w:rPr>
      </w:r>
      <w:r>
        <w:rPr>
          <w:lang w:val="pt_PT" w:bidi="pt_PT"/>
        </w:rPr>
        <w:t>Pare a ação e discuta: como as pessoas mostram humildade e respeito às pessoas que estão com autoridade em sua cultura?</w:t>
      </w:r>
    </w:p>
    <w:p>
      <w:pPr/>
      <w:r>
        <w:rPr>
          <w:lang w:val="pt_PT" w:bidi="pt_PT"/>
        </w:rPr>
      </w:r>
      <w:r>
        <w:rPr>
          <w:lang w:val="pt_PT" w:bidi="pt_PT"/>
        </w:rPr>
        <w:t>Então um anjo apareceu a Jesus e o fortaleceu. O anjo o fortaleceu para que ele tivesse a força para continuar orando e para suportar seu sofrimento. Um anjo refere-se a um espírito mensageiro de Deus. Jesus estava em grande angústia, ou agonia, e ele orou com mais fervor, ou mais intensamente. O suor de Jesus era como gotas de sangue caindo no chão. Há duas interpretações diferentes disso. A primeira é que o suor de Jesus era pesado como gotas de sangue. A segunda interpretação é que o sangue realmente saía de Jesus, misturando-se com seu suor. O significado não é claro e deve ser mantido aberto à interpretação. A maioria das versões da Bíblia inclui essas informações sobre o anjo e suor de sangue, mas algumas não.</w:t>
      </w:r>
    </w:p>
    <w:p>
      <w:pPr/>
      <w:r>
        <w:rPr>
          <w:lang w:val="pt_PT" w:bidi="pt_PT"/>
        </w:rPr>
      </w:r>
      <w:r>
        <w:rPr>
          <w:lang w:val="pt_PT" w:bidi="pt_PT"/>
        </w:rPr>
        <w:t>Depois da oração de Jesus, ele voltou para os discípulos e os encontrou dormindo, porque eles estavam muito exaustos por todo sofrimento ou tristeza que sentiam. Era difícil para os discípulos pensar mais sobre o sofrimento que Jesus estava prestes a suportar. Jesus disse aos apóstolos: “Por que vocês estão dormindo? Levantem-se e orem para que, quando Satanás os tentar, vocês não concordem nem cedam ao pecado”. Jesus não estava esperando uma resposta para sua pergunta. Ele usou a pergunta como uma maneira de repreendê-los, ou corrigi-los. Jesus estava dizendo a eles que eles deveriam estar orando em vez de dormir.</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identificar as cenas, o ambiente e os personagens da história.</w:t>
      </w:r>
    </w:p>
    <w:p>
      <w:pPr/>
      <w:r>
        <w:rPr>
          <w:lang w:val="pt_PT" w:bidi="pt_PT"/>
        </w:rPr>
      </w:r>
      <w:r>
        <w:rPr>
          <w:lang w:val="pt_PT" w:bidi="pt_PT"/>
        </w:rPr>
        <w:t>A história tem quatro cenas</w:t>
      </w:r>
    </w:p>
    <w:p>
      <w:pPr/>
      <w:r>
        <w:rPr>
          <w:lang w:val="pt_PT" w:bidi="pt_PT"/>
        </w:rPr>
      </w:r>
      <w:r>
        <w:rPr>
          <w:b/>
          <w:lang w:val="pt_PT" w:bidi="pt_PT"/>
        </w:rPr>
        <w:t>Primeira cena:</w:t>
      </w:r>
      <w:r>
        <w:rPr>
          <w:lang w:val="pt_PT" w:bidi="pt_PT"/>
        </w:rPr>
        <w:t xml:space="preserve"> Jesus foi para o Monte das Oliveiras. Os discípulos foram com ele.</w:t>
      </w:r>
    </w:p>
    <w:p>
      <w:pPr/>
      <w:r>
        <w:rPr>
          <w:lang w:val="pt_PT" w:bidi="pt_PT"/>
        </w:rPr>
      </w:r>
      <w:r>
        <w:rPr>
          <w:b/>
          <w:lang w:val="pt_PT" w:bidi="pt_PT"/>
        </w:rPr>
        <w:t>Segunda cena:</w:t>
      </w:r>
      <w:r>
        <w:rPr>
          <w:lang w:val="pt_PT" w:bidi="pt_PT"/>
        </w:rPr>
        <w:t xml:space="preserve"> Jesus disse aos discípulos para orarem para não caírem em tentação. Então Jesus foi a uma curta distância dos discípulos para orar.</w:t>
      </w:r>
    </w:p>
    <w:p>
      <w:pPr/>
      <w:r>
        <w:rPr>
          <w:lang w:val="pt_PT" w:bidi="pt_PT"/>
        </w:rPr>
      </w:r>
      <w:r>
        <w:rPr>
          <w:b/>
          <w:lang w:val="pt_PT" w:bidi="pt_PT"/>
        </w:rPr>
        <w:t>Terceira cena:</w:t>
      </w:r>
      <w:r>
        <w:rPr>
          <w:lang w:val="pt_PT" w:bidi="pt_PT"/>
        </w:rPr>
        <w:t xml:space="preserve"> um anjo aparece e fortalece Jesus. Jesus ora com mais fervor.</w:t>
      </w:r>
    </w:p>
    <w:p>
      <w:pPr/>
      <w:r>
        <w:rPr>
          <w:lang w:val="pt_PT" w:bidi="pt_PT"/>
        </w:rPr>
      </w:r>
      <w:r>
        <w:rPr>
          <w:b/>
          <w:lang w:val="pt_PT" w:bidi="pt_PT"/>
        </w:rPr>
        <w:t>Quarta cena:</w:t>
      </w:r>
      <w:r>
        <w:rPr>
          <w:lang w:val="pt_PT" w:bidi="pt_PT"/>
        </w:rPr>
        <w:t xml:space="preserve"> Jesus volta para os discípulos e os encontra dormindo.</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menos Judas</w:t>
      </w:r>
    </w:p>
    <w:p>
      <w:pPr>
        <w:pStyle w:val="ListBullet"/>
        <w:spacing w:line="240" w:lineRule="auto"/>
        <w:ind w:left="720"/>
      </w:pPr>
      <w:r>
        <w:rPr>
          <w:lang w:val="pt_PT" w:bidi="pt_PT"/>
        </w:rPr>
      </w:r>
      <w:r>
        <w:rPr>
          <w:lang w:val="pt_PT" w:bidi="pt_PT"/>
        </w:rPr>
        <w:t>O anjo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agora está escuro, Jesus havia deixado a cidade e ido para o Monte das Oliveiras, como era seu hábito.</w:t>
      </w:r>
    </w:p>
    <w:p>
      <w:pPr/>
      <w:r>
        <w:rPr>
          <w:lang w:val="pt_PT" w:bidi="pt_PT"/>
        </w:rPr>
      </w:r>
      <w:r>
        <w:rPr>
          <w:lang w:val="pt_PT" w:bidi="pt_PT"/>
        </w:rPr>
        <w:t>Observe o que Jesus disse aos discípulos: “Orem para que não caiam em tentação, ou para que sejam capazes de resistir à tentação”.</w:t>
      </w:r>
    </w:p>
    <w:p>
      <w:pPr/>
      <w:r>
        <w:rPr>
          <w:lang w:val="pt_PT" w:bidi="pt_PT"/>
        </w:rPr>
      </w:r>
      <w:r>
        <w:rPr>
          <w:lang w:val="pt_PT" w:bidi="pt_PT"/>
        </w:rPr>
        <w:t>É importante lembrar que Jesus se afastou dos discípulos a uma curta distância. Então Jesus se ajoelhou e orou. Ele disse: “Pai, se você quiser, afasta de mim esse cálice, mas não seja a minha vontade, mas seja a sua”. Então um anjo apareceu a Jesus e o fortaleceu. Jesus estava em grande angústia ou agonia, e ele orou com mais fervor, e o suor de Jesus era como gotas de sangue caindo no chão.</w:t>
      </w:r>
    </w:p>
    <w:p>
      <w:pPr/>
      <w:r>
        <w:rPr>
          <w:lang w:val="pt_PT" w:bidi="pt_PT"/>
        </w:rPr>
      </w:r>
      <w:r>
        <w:rPr>
          <w:lang w:val="pt_PT" w:bidi="pt_PT"/>
        </w:rPr>
        <w:t>Lembre-se que após a oração de Jesus, ele voltou para os discípulos e os encontrou dormindo, porque eles estavam muito exaustos por todo sofrimento ou tristeza que sentiam. Jesus disse aos discípulos: “Por que vocês estão dormindo? Levantem-se e orem para que, quando Satanás os tentar, vocês não concordem nem cedam ao pecado”. Observe também que Jesus não esperava que os discípulos respondessem a essa pergunta.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quatro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menos Judas</w:t>
      </w:r>
    </w:p>
    <w:p>
      <w:pPr>
        <w:pStyle w:val="ListBullet"/>
        <w:spacing w:line="240" w:lineRule="auto"/>
        <w:ind w:left="720"/>
      </w:pPr>
      <w:r>
        <w:rPr>
          <w:lang w:val="pt_PT" w:bidi="pt_PT"/>
        </w:rPr>
      </w:r>
      <w:r>
        <w:rPr>
          <w:lang w:val="pt_PT" w:bidi="pt_PT"/>
        </w:rPr>
        <w:t>O anjo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Jesus saiu da cidade, como era seu costume, para o Monte das Oliveiras. Os discípulos foram com ele, e quando chegaram lá, Jesus disse aos discípulos: “Orem para que não caiam em tentação, ou para que sejam capazes de resistir à tentação”.</w:t>
      </w:r>
    </w:p>
    <w:p>
      <w:pPr/>
      <w:r>
        <w:rPr>
          <w:lang w:val="pt_PT" w:bidi="pt_PT"/>
        </w:rPr>
      </w:r>
      <w:r>
        <w:rPr>
          <w:lang w:val="pt_PT" w:bidi="pt_PT"/>
        </w:rPr>
        <w:t>Pergunte ao ator que está interpretando Jesus: “Como você está se sentindo?”. Você pode ouvir: “Sinto-me desesperado”, “Sinto uma necessidade urgente de orar”. Pergunte aos atores que interpretam os discípulos: “Como vocês estão se sentindo?”. Você pode ouvir: “Estamos cansados”. Reinicie a encenação.</w:t>
      </w:r>
    </w:p>
    <w:p>
      <w:pPr/>
      <w:r>
        <w:rPr>
          <w:lang w:val="pt_PT" w:bidi="pt_PT"/>
        </w:rPr>
      </w:r>
      <w:r>
        <w:rPr>
          <w:lang w:val="pt_PT" w:bidi="pt_PT"/>
        </w:rPr>
        <w:t>Então Jesus se afastou dos discípulos o suficiente para que alguém pudesse atirar uma pedra. Jesus se ajoelhou e orou. Jesus disse: “Pai, se você está disposto, afasta de mim esse cálice, mas não da minha vontade, mas da sua”.</w:t>
      </w:r>
    </w:p>
    <w:p>
      <w:pPr/>
      <w:r>
        <w:rPr>
          <w:lang w:val="pt_PT" w:bidi="pt_PT"/>
        </w:rPr>
      </w:r>
      <w:r>
        <w:rPr>
          <w:lang w:val="pt_PT" w:bidi="pt_PT"/>
        </w:rPr>
        <w:t>Pergunte ao ator que está interpretando Jesus: “Como você está se sentindo?”. Você pode ouvir: “Sinto-me desesperado”, “Gostaria que Deus retirasse meu sofrimento”. Reinicie a encenação.</w:t>
      </w:r>
    </w:p>
    <w:p>
      <w:pPr/>
      <w:r>
        <w:rPr>
          <w:lang w:val="pt_PT" w:bidi="pt_PT"/>
        </w:rPr>
      </w:r>
      <w:r>
        <w:rPr>
          <w:lang w:val="pt_PT" w:bidi="pt_PT"/>
        </w:rPr>
        <w:t>Então um anjo apareceu a Jesus e o fortaleceu.</w:t>
      </w:r>
    </w:p>
    <w:p>
      <w:pPr/>
      <w:r>
        <w:rPr>
          <w:lang w:val="pt_PT" w:bidi="pt_PT"/>
        </w:rPr>
      </w:r>
      <w:r>
        <w:rPr>
          <w:lang w:val="pt_PT" w:bidi="pt_PT"/>
        </w:rPr>
        <w:t>Pergunte ao ator que está interpretando Jesus: “Como você está se sentindo?”. Você pode ouvir: “Sinto-me fortalecido”, “Estou disposto a sofrer pelo bem das pessoas”. Reinicie a encenação.</w:t>
      </w:r>
    </w:p>
    <w:p>
      <w:pPr/>
      <w:r>
        <w:rPr>
          <w:lang w:val="pt_PT" w:bidi="pt_PT"/>
        </w:rPr>
      </w:r>
      <w:r>
        <w:rPr>
          <w:lang w:val="pt_PT" w:bidi="pt_PT"/>
        </w:rPr>
        <w:t>Jesus estava em grande angústia ou agonia, e ele orou com mais fervor, e o suor de Jesus era como gotas de sangue caindo no chão.</w:t>
      </w:r>
    </w:p>
    <w:p>
      <w:pPr/>
      <w:r>
        <w:rPr>
          <w:lang w:val="pt_PT" w:bidi="pt_PT"/>
        </w:rPr>
      </w:r>
      <w:r>
        <w:rPr>
          <w:lang w:val="pt_PT" w:bidi="pt_PT"/>
        </w:rPr>
        <w:t>Pergunte ao ator que está interpretando Jesus: “Como você está se sentindo?”. Você pode ouvir: “Estou sobrecarregado de tristeza”. Reinicie a encenação.</w:t>
      </w:r>
    </w:p>
    <w:p>
      <w:pPr/>
      <w:r>
        <w:rPr>
          <w:lang w:val="pt_PT" w:bidi="pt_PT"/>
        </w:rPr>
      </w:r>
      <w:r>
        <w:rPr>
          <w:lang w:val="pt_PT" w:bidi="pt_PT"/>
        </w:rPr>
        <w:t>Depois da oração de Jesus, ele voltou para os discípulos e os encontrou dormindo, porque eles estavam muito exaustos por todo sofrimento ou tristeza que sentiam. Jesus disse aos apóstolos: “Por que vocês estão dormindo? Levantem-se e orem para que, quando Satanás os tentar, você não concordem nem cedam ao pecado”.</w:t>
      </w:r>
    </w:p>
    <w:p>
      <w:pPr/>
      <w:r>
        <w:rPr>
          <w:lang w:val="pt_PT" w:bidi="pt_PT"/>
        </w:rPr>
      </w:r>
      <w:r>
        <w:rPr>
          <w:lang w:val="pt_PT" w:bidi="pt_PT"/>
        </w:rPr>
        <w:t>Pergunte ao ator que está interpretando Jesus: “Como você está se sentindo?”. Você pode ouvir: “Quero que os discípulos entendam a urgência do momento”. Pergunte aos atores que interpretam os discípulos: “Como vocês estão se sentindo?”. Você pode ouvir: “Estamos cansados e com sono”.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saiu da cidade, como era seu costume, para o </w:t>
      </w:r>
      <w:r>
        <w:rPr>
          <w:b/>
          <w:lang w:val="pt_PT" w:bidi="pt_PT"/>
        </w:rPr>
        <w:t>Monte das Oliveiras</w:t>
      </w:r>
      <w:r>
        <w:rPr>
          <w:lang w:val="pt_PT" w:bidi="pt_PT"/>
        </w:rPr>
        <w:t xml:space="preserve">. O Monte das Oliveiras era uma colina ou montanha no lado leste de </w:t>
      </w:r>
      <w:r>
        <w:rPr>
          <w:b/>
          <w:lang w:val="pt_PT" w:bidi="pt_PT"/>
        </w:rPr>
        <w:t>Jerusalém</w:t>
      </w:r>
      <w:r>
        <w:rPr>
          <w:lang w:val="pt_PT" w:bidi="pt_PT"/>
        </w:rPr>
        <w:t xml:space="preserve">. Muitas oliveiras cresciam lá. </w:t>
      </w:r>
    </w:p>
    <w:p>
      <w:pPr/>
      <w:r>
        <w:rPr>
          <w:lang w:val="pt_PT" w:bidi="pt_PT"/>
        </w:rPr>
      </w:r>
      <w:r>
        <w:rPr>
          <w:lang w:val="pt_PT" w:bidi="pt_PT"/>
        </w:rPr>
        <w:t>Mostre uma imagem do Monte das Oliveiras e uma oliveira, se necessário.</w:t>
      </w:r>
    </w:p>
    <w:p>
      <w:pPr/>
      <w:r>
        <w:rPr>
          <w:lang w:val="pt_PT" w:bidi="pt_PT"/>
        </w:rPr>
      </w:r>
      <w:r>
        <w:rPr>
          <w:lang w:val="pt_PT" w:bidi="pt_PT"/>
        </w:rPr>
        <w:t xml:space="preserve">Os </w:t>
      </w:r>
      <w:r>
        <w:rPr>
          <w:b/>
          <w:lang w:val="pt_PT" w:bidi="pt_PT"/>
        </w:rPr>
        <w:t>discípulos</w:t>
      </w:r>
      <w:r>
        <w:rPr>
          <w:lang w:val="pt_PT" w:bidi="pt_PT"/>
        </w:rPr>
        <w:t>, ou seguidores mais próximos de Jesus, foram com ele. Quando eles chegaram lá, Jesus disse aos discípulos: “</w:t>
      </w:r>
      <w:r>
        <w:rPr>
          <w:b/>
          <w:lang w:val="pt_PT" w:bidi="pt_PT"/>
        </w:rPr>
        <w:t>Orem</w:t>
      </w:r>
      <w:r>
        <w:rPr>
          <w:lang w:val="pt_PT" w:bidi="pt_PT"/>
        </w:rPr>
        <w:t xml:space="preserve"> para que não caiam em </w:t>
      </w:r>
      <w:r>
        <w:rPr>
          <w:b/>
          <w:lang w:val="pt_PT" w:bidi="pt_PT"/>
        </w:rPr>
        <w:t>tentação</w:t>
      </w:r>
      <w:r>
        <w:rPr>
          <w:lang w:val="pt_PT" w:bidi="pt_PT"/>
        </w:rPr>
        <w:t xml:space="preserve">”, ou para que sejam capazes de resistir à tentação. Orar refere-se a se comunicar com Deus. Jesus pode estar dizendo aos discípulos para pedir a Deus que os fortaleça para que eles não cedam ao pecado. Traduza orar e discípulos da mesma maneira que você já traduziu nas passagens anteriores. </w:t>
      </w:r>
      <w:r>
        <w:rPr>
          <w:b/>
          <w:lang w:val="pt_PT" w:bidi="pt_PT"/>
        </w:rPr>
        <w:t>Orar</w:t>
      </w:r>
      <w:r>
        <w:rPr>
          <w:lang w:val="pt_PT" w:bidi="pt_PT"/>
        </w:rPr>
        <w:t xml:space="preserve"> e </w:t>
      </w:r>
      <w:r>
        <w:rPr>
          <w:b/>
          <w:lang w:val="pt_PT" w:bidi="pt_PT"/>
        </w:rPr>
        <w:t>discípulo</w:t>
      </w:r>
      <w:r>
        <w:rPr>
          <w:lang w:val="pt_PT" w:bidi="pt_PT"/>
        </w:rPr>
        <w:t xml:space="preserve"> estão no Glossário Mestre.</w:t>
      </w:r>
    </w:p>
    <w:p>
      <w:pPr/>
      <w:r>
        <w:rPr>
          <w:lang w:val="pt_PT" w:bidi="pt_PT"/>
        </w:rPr>
      </w:r>
      <w:r>
        <w:rPr>
          <w:b/>
          <w:lang w:val="pt_PT" w:bidi="pt_PT"/>
        </w:rPr>
        <w:t>Tentação</w:t>
      </w:r>
      <w:r>
        <w:rPr>
          <w:lang w:val="pt_PT" w:bidi="pt_PT"/>
        </w:rPr>
        <w:t xml:space="preserve"> refere-se a algo que faz com que uma pessoa queira pecar ou fazer algo errado. Use o mesmo termo para "tentação" que você usou em passagens anteriores.</w:t>
      </w:r>
    </w:p>
    <w:p>
      <w:pPr/>
      <w:r>
        <w:rPr>
          <w:lang w:val="pt_PT" w:bidi="pt_PT"/>
        </w:rPr>
      </w:r>
      <w:r>
        <w:rPr>
          <w:lang w:val="pt_PT" w:bidi="pt_PT"/>
        </w:rPr>
        <w:t xml:space="preserve">Jesus se ajoelhou e orou. Jesus disse: “Pai, se você quiser, afasta de mim esse </w:t>
      </w:r>
      <w:r>
        <w:rPr>
          <w:b/>
          <w:lang w:val="pt_PT" w:bidi="pt_PT"/>
        </w:rPr>
        <w:t>cálice</w:t>
      </w:r>
      <w:r>
        <w:rPr>
          <w:lang w:val="pt_PT" w:bidi="pt_PT"/>
        </w:rPr>
        <w:t>, mas não seja a minha vontade, mas seja a sua”. Jesus usou cálice aqui como uma figura de linguagem. O cálice refere-se ao sofrimento que Jesus estava prestes a suportar,</w:t>
      </w:r>
    </w:p>
    <w:p>
      <w:pPr/>
      <w:r>
        <w:rPr>
          <w:lang w:val="pt_PT" w:bidi="pt_PT"/>
        </w:rPr>
      </w:r>
      <w:r>
        <w:rPr>
          <w:lang w:val="pt_PT" w:bidi="pt_PT"/>
        </w:rPr>
        <w:t xml:space="preserve">Então um </w:t>
      </w:r>
      <w:r>
        <w:rPr>
          <w:b/>
          <w:lang w:val="pt_PT" w:bidi="pt_PT"/>
        </w:rPr>
        <w:t>anjo</w:t>
      </w:r>
      <w:r>
        <w:rPr>
          <w:lang w:val="pt_PT" w:bidi="pt_PT"/>
        </w:rPr>
        <w:t xml:space="preserve"> apareceu a Jesus e o fortaleceu. Um anjo significa um mensageiro. Anjo refere-se aqui a um ser espiritual que serve a Deus. Use a mesma palavra para anjo que você usou anteriormente. Para mais informações sobre </w:t>
      </w:r>
      <w:r>
        <w:rPr>
          <w:b/>
          <w:lang w:val="pt_PT" w:bidi="pt_PT"/>
        </w:rPr>
        <w:t>anjo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22:47–62</w:t>
      </w:r>
      <w:r>
        <w:rPr>
          <w:lang w:val="pt_PT" w:bidi="pt_PT"/>
        </w:rPr>
      </w:r>
    </w:p>
    <w:p>
      <w:pPr>
        <w:pStyle w:val="Heading3"/>
      </w:pPr>
      <w:r>
        <w:rPr>
          <w:lang w:val="pt_PT" w:bidi="pt_PT"/>
        </w:rPr>
        <w:t>Ouvir e Sentir</w:t>
      </w:r>
    </w:p>
    <w:p>
      <w:pPr/>
      <w:r>
        <w:rPr>
          <w:lang w:val="pt_PT" w:bidi="pt_PT"/>
        </w:rPr>
      </w:r>
      <w:r>
        <w:rPr>
          <w:lang w:val="pt_PT" w:bidi="pt_PT"/>
        </w:rPr>
        <w:t>Ouça Lucas 22.47–62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Jesus deixou Jerusalém com seus discípulos e foi para o Monte das Oliveiras. Jesus ficou angustiado e orou com fervor. A passagem termina com Jesus acordando os discípulos de seu sono.</w:t>
      </w:r>
    </w:p>
    <w:p>
      <w:pPr/>
      <w:r>
        <w:rPr>
          <w:lang w:val="pt_PT" w:bidi="pt_PT"/>
        </w:rPr>
      </w:r>
      <w:r>
        <w:rPr>
          <w:lang w:val="pt_PT" w:bidi="pt_PT"/>
        </w:rPr>
        <w:t>Enquanto Jesus ainda estava falando com seus discípulos, um grupo de homens chegou. O homem que estava liderando o grupo de homens era Judas. Judas era um dos doze discípulos de Jesus. Judas foi até Jesus para beijar ou abraçar Jesus, provavelmente para identificá-lo para a multidão. Jesus perguntou a Judas: “Você está traindo o Filho do Homem com um beijo?”. Jesus não estava esperando uma resposta de Judas quando ele fez essa pergunta. Jesus estava expressando surpresa e a tristeza que ele sentiu quando Judas usou um beijo para traí-lo. Jesus também estava mostrando que a traição de Judas era séria. Jesus chamou a si mesmo de Filho do Homem, lembrando a Judas que ele estava traindo o Salvador Prometido. Era terrível para um amigo trair Jesus, mas era ainda mais terrível para o amigo o trair com um beijo de saudação. Na cultura judaica, um homem poderia cumprimentar outro homem com um beijo amigável de acordo com o costume deles. O beijo de saudação que Judas estava vindo para dar a Jesus provavelmente era um toque leve de seus lábios na bochecha de Jesus ou talvez em ambas as bochechas.</w:t>
      </w:r>
    </w:p>
    <w:p>
      <w:pPr/>
      <w:r>
        <w:rPr>
          <w:lang w:val="pt_PT" w:bidi="pt_PT"/>
        </w:rPr>
      </w:r>
      <w:r>
        <w:rPr>
          <w:lang w:val="pt_PT" w:bidi="pt_PT"/>
        </w:rPr>
        <w:t>Pare aqui e discuta: como as pessoas cumprimentam um amigo especial ou próximo em sua cultura?</w:t>
      </w:r>
    </w:p>
    <w:p>
      <w:pPr/>
      <w:r>
        <w:rPr>
          <w:lang w:val="pt_PT" w:bidi="pt_PT"/>
        </w:rPr>
      </w:r>
      <w:r>
        <w:rPr>
          <w:lang w:val="pt_PT" w:bidi="pt_PT"/>
        </w:rPr>
        <w:t>Quando os discípulos de Jesus perceberam que a multidão havia vindo para prender Jesus, os discípulos perguntaram a Jesus se eles deveriam usar suas espadas para lutar ou atacar o grupo de homens que vieram com Judas. Então um dos discípulos de Jesus puxou sua espada, acertou o servo do sumo sacerdote e cortou sua orelha direita. Mas Jesus pediu aos discípulos para pararem de lutar. Jesus tocou a orelha do homem e curou o homem. Lucas não nos diz qual dos apóstolos cortou a orelha direita do servo do sacerdote, João nos diz que foi Pedro. Então Jesus disse ao sumo sacerdote, o capitão dos guardas do templo, e os anciãos, ou líderes do povo, que haviam vindo para prender Jesus: “Por que vocês vieram aqui com espadas e bastões? Vocês pensam que eu sou um criminoso ou ladrão?”. Jesus fez a pergunta para repreender os homens que haviam vindo para prendê-lo. Jesus repreendeu os homens porque eles vieram para capturá-lo com espadas e bastões, como se Jesus fosse um criminoso perigoso ou alguém liderando uma rebelião. A pergunta implicava que os homens sabiam que Jesus não era um criminoso, então não havia razão para que eles viessem contra ele dessa forma.</w:t>
      </w:r>
    </w:p>
    <w:p>
      <w:pPr/>
      <w:r>
        <w:rPr>
          <w:lang w:val="pt_PT" w:bidi="pt_PT"/>
        </w:rPr>
      </w:r>
      <w:r>
        <w:rPr>
          <w:lang w:val="pt_PT" w:bidi="pt_PT"/>
        </w:rPr>
        <w:t>Jesus disse que ele estava perto deles todos os dias nos pátios do templo, ou na área do templo. Eles não tentaram colocar a mão sobre Jesus, ou prender Jesus. Jesus disse que essa era a hora, ou oportunidade, deles, pois o poder das trevas estava operando, ou governando. As trevas simbolizam Satanás e o poder do mal, incluindo o poder dos espíritos malignos que Satanás governa. O poder das trevas significava que Satanás estava influenciando as pessoas que prenderam Jesus.</w:t>
      </w:r>
    </w:p>
    <w:p>
      <w:pPr/>
      <w:r>
        <w:rPr>
          <w:lang w:val="pt_PT" w:bidi="pt_PT"/>
        </w:rPr>
      </w:r>
      <w:r>
        <w:rPr>
          <w:lang w:val="pt_PT" w:bidi="pt_PT"/>
        </w:rPr>
        <w:t>Então os guardas do templo prenderam Jesus e o levaram para fora do jardim, para a casa do sumo sacerdote. Pedro estava seguindo a uma certa distância atrás deles.</w:t>
      </w:r>
    </w:p>
    <w:p>
      <w:pPr/>
      <w:r>
        <w:rPr>
          <w:lang w:val="pt_PT" w:bidi="pt_PT"/>
        </w:rPr>
      </w:r>
      <w:r>
        <w:rPr>
          <w:lang w:val="pt_PT" w:bidi="pt_PT"/>
        </w:rPr>
        <w:t>Pare aqui e discuta: quais são os procedimentos normais para prender as pessoas em sua cultura? Quando as prisões normalmente acontecem e para onde elas são levadas?</w:t>
      </w:r>
    </w:p>
    <w:p>
      <w:pPr/>
      <w:r>
        <w:rPr>
          <w:lang w:val="pt_PT" w:bidi="pt_PT"/>
        </w:rPr>
      </w:r>
      <w:r>
        <w:rPr>
          <w:lang w:val="pt_PT" w:bidi="pt_PT"/>
        </w:rPr>
        <w:t>Quando os homens trouxeram Jesus para a casa, algumas pessoas acenderam uma fogueira na área aberta ou no pátio para se aquecerem. As pessoas se sentaram juntas perto da fogueira, e Pedro se sentou lá com elas. Uma serva viu Pedro sentado à luz do fogo. Ela olhou para Pedro cuidadosamente e disse: “Esse homem certamente estava com Jesus!”. Mas Pedro negou o que ela disse. Pedro disse que ele não conhecia Jesus. Um pouco depois, outra pessoa notou Pedro e disse: “Você também está entre os seguidores de Jesus”. Pedro negou e disse: “Homem, ou senhor, eu não sou um dos seguidores de Jesus”. Cerca de uma hora depois, alguém insistiu, dizendo: “Esse homem definitivamente estava com Jesus, porque ele também é da Galileia”. Mas Pedro disse ao homem: “Homem, ou senhor, não tenho ideia do que você quer dizer!”. Jesus e Pedro vieram do distrito da Galileia. As pessoas da Galileia falavam com um sotaque único, então os outros eram capazes de saber de onde elas eram.</w:t>
      </w:r>
    </w:p>
    <w:p>
      <w:pPr/>
      <w:r>
        <w:rPr>
          <w:lang w:val="pt_PT" w:bidi="pt_PT"/>
        </w:rPr>
      </w:r>
      <w:r>
        <w:rPr>
          <w:lang w:val="pt_PT" w:bidi="pt_PT"/>
        </w:rPr>
        <w:t>Pare aqui e mostre uma imagem ou diagrama de uma casa com um pátio.</w:t>
      </w:r>
    </w:p>
    <w:p>
      <w:pPr/>
      <w:r>
        <w:rPr>
          <w:lang w:val="pt_PT" w:bidi="pt_PT"/>
        </w:rPr>
      </w:r>
      <w:r>
        <w:rPr>
          <w:lang w:val="pt_PT" w:bidi="pt_PT"/>
        </w:rPr>
        <w:t>Pedro ainda estava falando quando um galo cantou. Imediatamente, o Senhor, ou Jesus, se virou e olhou diretamente para Pedro. Jesus estava em um lugar onde ele poderia ver Pedro ao se virar em sua direção. Jesus podia estar em uma sala aberta ou galeria perto do pátio. Quando Jesus se virou e olhou para Pedro, Pedro também viu Jesus. Naquele momento, Pedro se lembrou do que o Senhor havia dito a ele. O Senhor havia dito a Pedro que, antes que o galo cantasse naquele mesmo dia, Pedro negaria que ele conhecia o Senhor três vezes. Quando Pedro se lembrou, ele deixou o pátio e chorou com amargo arrependimento.</w:t>
      </w:r>
    </w:p>
    <w:p>
      <w:pPr/>
      <w:r>
        <w:rPr>
          <w:lang w:val="pt_PT" w:bidi="pt_PT"/>
        </w:rPr>
      </w:r>
      <w:r>
        <w:rPr>
          <w:lang w:val="pt_PT" w:bidi="pt_PT"/>
        </w:rPr>
        <w:t>Mostre uma imagem de um galo.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identificar as cenas, o ambiente e os personagens da história.</w:t>
      </w:r>
    </w:p>
    <w:p>
      <w:pPr/>
      <w:r>
        <w:rPr>
          <w:lang w:val="pt_PT" w:bidi="pt_PT"/>
        </w:rPr>
      </w:r>
      <w:r>
        <w:rPr>
          <w:lang w:val="pt_PT" w:bidi="pt_PT"/>
        </w:rPr>
        <w:t>A história tem quatro cenas.</w:t>
      </w:r>
    </w:p>
    <w:p>
      <w:pPr/>
      <w:r>
        <w:rPr>
          <w:lang w:val="pt_PT" w:bidi="pt_PT"/>
        </w:rPr>
      </w:r>
      <w:r>
        <w:rPr>
          <w:b/>
          <w:lang w:val="pt_PT" w:bidi="pt_PT"/>
        </w:rPr>
        <w:t>Primeira cena:</w:t>
      </w:r>
      <w:r>
        <w:rPr>
          <w:lang w:val="pt_PT" w:bidi="pt_PT"/>
        </w:rPr>
        <w:t xml:space="preserve"> um grupo de homens chegou com Judas para prender Jesus. Judas beijou Jesus para traí-lo.</w:t>
      </w:r>
    </w:p>
    <w:p>
      <w:pPr/>
      <w:r>
        <w:rPr>
          <w:lang w:val="pt_PT" w:bidi="pt_PT"/>
        </w:rPr>
      </w:r>
      <w:r>
        <w:rPr>
          <w:b/>
          <w:lang w:val="pt_PT" w:bidi="pt_PT"/>
        </w:rPr>
        <w:t>Segunda cena:</w:t>
      </w:r>
      <w:r>
        <w:rPr>
          <w:lang w:val="pt_PT" w:bidi="pt_PT"/>
        </w:rPr>
        <w:t xml:space="preserve"> um discípulo tentou defender Jesus. Ele puxou sua espada e cortou a orelha direita do servo do sumo sacerdote. Jesus o parou.</w:t>
      </w:r>
    </w:p>
    <w:p>
      <w:pPr/>
      <w:r>
        <w:rPr>
          <w:lang w:val="pt_PT" w:bidi="pt_PT"/>
        </w:rPr>
      </w:r>
      <w:r>
        <w:rPr>
          <w:b/>
          <w:lang w:val="pt_PT" w:bidi="pt_PT"/>
        </w:rPr>
        <w:t>Terceira cena:</w:t>
      </w:r>
      <w:r>
        <w:rPr>
          <w:lang w:val="pt_PT" w:bidi="pt_PT"/>
        </w:rPr>
        <w:t xml:space="preserve"> os guardas do templo prenderam Jesus e o levaram para fora do jardim para a casa do sumo sacerdote. Pedro seguiu a uma certa distância atrás deles.</w:t>
      </w:r>
    </w:p>
    <w:p>
      <w:pPr/>
      <w:r>
        <w:rPr>
          <w:lang w:val="pt_PT" w:bidi="pt_PT"/>
        </w:rPr>
      </w:r>
      <w:r>
        <w:rPr>
          <w:b/>
          <w:lang w:val="pt_PT" w:bidi="pt_PT"/>
        </w:rPr>
        <w:t>Quarta cena:</w:t>
      </w:r>
      <w:r>
        <w:rPr>
          <w:lang w:val="pt_PT" w:bidi="pt_PT"/>
        </w:rPr>
        <w:t xml:space="preserve"> Pedro negou Jesus três vezes.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grupo de homens ou multidão que chegou com Judas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 discípulo que corta a orelha de um homem</w:t>
      </w:r>
    </w:p>
    <w:p>
      <w:pPr>
        <w:pStyle w:val="ListBullet"/>
        <w:spacing w:line="240" w:lineRule="auto"/>
        <w:ind w:left="720"/>
      </w:pPr>
      <w:r>
        <w:rPr>
          <w:lang w:val="pt_PT" w:bidi="pt_PT"/>
        </w:rPr>
      </w:r>
      <w:r>
        <w:rPr>
          <w:lang w:val="pt_PT" w:bidi="pt_PT"/>
        </w:rPr>
        <w:t>O servo do sumo sacerdote</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 capitão da guarda do templo</w:t>
      </w:r>
    </w:p>
    <w:p>
      <w:pPr>
        <w:pStyle w:val="ListBullet"/>
        <w:spacing w:line="240" w:lineRule="auto"/>
        <w:ind w:left="720"/>
      </w:pPr>
      <w:r>
        <w:rPr>
          <w:lang w:val="pt_PT" w:bidi="pt_PT"/>
        </w:rPr>
      </w:r>
      <w:r>
        <w:rPr>
          <w:lang w:val="pt_PT" w:bidi="pt_PT"/>
        </w:rPr>
        <w:t>Os líderes do povo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As pessoas que acendem um fogo</w:t>
      </w:r>
    </w:p>
    <w:p>
      <w:pPr>
        <w:pStyle w:val="ListBullet"/>
        <w:spacing w:line="240" w:lineRule="auto"/>
        <w:ind w:left="720"/>
      </w:pPr>
      <w:r>
        <w:rPr>
          <w:lang w:val="pt_PT" w:bidi="pt_PT"/>
        </w:rPr>
      </w:r>
      <w:r>
        <w:rPr>
          <w:lang w:val="pt_PT" w:bidi="pt_PT"/>
        </w:rPr>
        <w:t>Uma serva que questionou Pedro</w:t>
      </w:r>
    </w:p>
    <w:p>
      <w:pPr>
        <w:pStyle w:val="ListBullet"/>
        <w:spacing w:line="240" w:lineRule="auto"/>
        <w:ind w:left="720"/>
      </w:pPr>
      <w:r>
        <w:rPr>
          <w:lang w:val="pt_PT" w:bidi="pt_PT"/>
        </w:rPr>
      </w:r>
      <w:r>
        <w:rPr>
          <w:lang w:val="pt_PT" w:bidi="pt_PT"/>
        </w:rPr>
        <w:t>O segundo homem que disse que Pedro estava com Jesus</w:t>
      </w:r>
    </w:p>
    <w:p>
      <w:pPr>
        <w:pStyle w:val="ListBullet"/>
        <w:spacing w:line="240" w:lineRule="auto"/>
        <w:ind w:left="720"/>
      </w:pPr>
      <w:r>
        <w:rPr>
          <w:lang w:val="pt_PT" w:bidi="pt_PT"/>
        </w:rPr>
      </w:r>
      <w:r>
        <w:rPr>
          <w:lang w:val="pt_PT" w:bidi="pt_PT"/>
        </w:rPr>
        <w:t>A terceira pessoa que disse que Pedro estava com Jesus</w:t>
      </w:r>
    </w:p>
    <w:p>
      <w:pPr>
        <w:pStyle w:val="ListBullet"/>
        <w:spacing w:line="240" w:lineRule="auto"/>
        <w:ind w:left="720"/>
      </w:pPr>
      <w:r>
        <w:rPr>
          <w:lang w:val="pt_PT" w:bidi="pt_PT"/>
        </w:rPr>
      </w:r>
      <w:r>
        <w:rPr>
          <w:lang w:val="pt_PT" w:bidi="pt_PT"/>
        </w:rPr>
        <w:t>Um galo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Jesus havia acabado de terminar de orar e estava perguntando aos seus discípulos por que eles estavam dormindo. A história abre com Jesus ainda falando com seus discípulos quando a multidão veio para prendê-lo no jardim.</w:t>
      </w:r>
    </w:p>
    <w:p>
      <w:pPr/>
      <w:r>
        <w:rPr>
          <w:lang w:val="pt_PT" w:bidi="pt_PT"/>
        </w:rPr>
      </w:r>
      <w:r>
        <w:rPr>
          <w:lang w:val="pt_PT" w:bidi="pt_PT"/>
        </w:rPr>
        <w:t>Observe que nessa história, a ação vai e volta rapidamente entre os diferentes personagens. Jesus fala com Judas, então ele se volta para falar com seus discípulos. Então ele se volta para falar com a multidão. É importante lembrar quem está falando com quem nos diferentes pontos da história.</w:t>
      </w:r>
    </w:p>
    <w:p>
      <w:pPr/>
      <w:r>
        <w:rPr>
          <w:lang w:val="pt_PT" w:bidi="pt_PT"/>
        </w:rPr>
      </w:r>
      <w:r>
        <w:rPr>
          <w:lang w:val="pt_PT" w:bidi="pt_PT"/>
        </w:rPr>
        <w:t>Judas foi até Jesus para beijar ou abraçar Jesus, mas Jesus perguntou a Judas: “Você está traindo o Filho do Homem com um beijo?”. Lembre-se de que um beijo em uma ou ambas as bochechas é uma maneira comum de amigos próximos do sexo masculino se cumprimentarem nessa cultura.</w:t>
      </w:r>
    </w:p>
    <w:p>
      <w:pPr/>
      <w:r>
        <w:rPr>
          <w:lang w:val="pt_PT" w:bidi="pt_PT"/>
        </w:rPr>
      </w:r>
      <w:r>
        <w:rPr>
          <w:lang w:val="pt_PT" w:bidi="pt_PT"/>
        </w:rPr>
        <w:t>Observe que os discípulos de Jesus tentaram reagir quando perceberam que a multidão havia vindo para prender Jesus. Os discípulos perguntaram a Jesus se eles deveriam usar suas espadas para lutar ou atacar o grupo de homens que vieram com Judas. Então um dos discípulos de Jesus puxou sua espada, acertou o servo do sumo sacerdote e cortou sua orelha direita. Mas Jesus pediu aos discípulos para pararem de lutar. Jesus tocou a orelha do homem e curou o homem.</w:t>
      </w:r>
    </w:p>
    <w:p>
      <w:pPr/>
      <w:r>
        <w:rPr>
          <w:lang w:val="pt_PT" w:bidi="pt_PT"/>
        </w:rPr>
      </w:r>
      <w:r>
        <w:rPr>
          <w:lang w:val="pt_PT" w:bidi="pt_PT"/>
        </w:rPr>
        <w:t>Observe que até agora Lucas não nos diz quem veio para prender Jesus, apenas que era uma multidão. Agora ouvimos que a multidão são os principais sacerdotes, o capitão dos guardas do templo e os líderes do povo.</w:t>
      </w:r>
    </w:p>
    <w:p>
      <w:pPr/>
      <w:r>
        <w:rPr>
          <w:lang w:val="pt_PT" w:bidi="pt_PT"/>
        </w:rPr>
      </w:r>
      <w:r>
        <w:rPr>
          <w:lang w:val="pt_PT" w:bidi="pt_PT"/>
        </w:rPr>
        <w:t>Lembre-se que Jesus disse ao sumo sacerdote, o capitão dos guardas do templo, e os anciãos, ou líderes do povo, que haviam vindo para prender Jesus: “Por que vocês vieram aqui com espadas e bastões? Vocês pensam que eu sou um criminoso ou ladrão?”. Lembre-se de que Jesus não esperava que a pergunta fosse respondida. Era uma maneira de repreender os homens que vieram. Jesus também disse que ele estava perto deles todos os dias nos pátios do templo ou na área do templo, e eles não tentaram prender Jesus, mas essa é sua hora ou oportunidade e o poder das trevas está trabalhando ou governando.</w:t>
      </w:r>
    </w:p>
    <w:p>
      <w:pPr/>
      <w:r>
        <w:rPr>
          <w:lang w:val="pt_PT" w:bidi="pt_PT"/>
        </w:rPr>
      </w:r>
      <w:r>
        <w:rPr>
          <w:lang w:val="pt_PT" w:bidi="pt_PT"/>
        </w:rPr>
        <w:t>É importante lembrar que os guardas do templo prenderam Jesus e o levaram para fora do jardim para a casa do sumo sacerdote.</w:t>
      </w:r>
    </w:p>
    <w:p>
      <w:pPr/>
      <w:r>
        <w:rPr>
          <w:lang w:val="pt_PT" w:bidi="pt_PT"/>
        </w:rPr>
      </w:r>
      <w:r>
        <w:rPr>
          <w:lang w:val="pt_PT" w:bidi="pt_PT"/>
        </w:rPr>
        <w:t>Perceba que Pedro estava seguindo a uma certa distância atrás deles. Quando os homens trouxeram Jesus para a casa, algumas pessoas acenderam uma fogueira na área aberta ou no pátio para se aquecerem. As pessoas se sentaram juntas perto da fogueira, e Pedro se sentou lá com elas. É importante notar que o pátio estaria em um lugar onde eles poderiam ver dentro da sala onde Jesus está. Um pátio é uma área aberta que é cercada por salas ou paredes altas. Nesse contexto, o pátio era parte da casa do sumo sacerdote; tinha paredes ao redor, mas sem teto.</w:t>
      </w:r>
    </w:p>
    <w:p>
      <w:pPr/>
      <w:r>
        <w:rPr>
          <w:lang w:val="pt_PT" w:bidi="pt_PT"/>
        </w:rPr>
      </w:r>
      <w:r>
        <w:rPr>
          <w:lang w:val="pt_PT" w:bidi="pt_PT"/>
        </w:rPr>
        <w:t>É importante lembrar que uma serva viu Pedro sentado à luz do fogo, ela olhou para Pedro cuidadosamente e disse: “Esse homem certamente estava com Jesus!”. Mas Pedro negou o que ela disse. Pedro disse que ele não conhecia Jesus. Um pouco depois, outra pessoa notou Pedro e disse: “Você também está entre os seguidores de Jesus”. Pedro negou e disse: “Homem, ou senhor, eu não sou um dos seguidores de Jesus”. Cerca de uma hora depois, alguém insistiu, dizendo: “Esse homem definitivamente estava com Jesus, porque ele também é da Galileia”. Mas Pedro disse ao homem: “Homem, ou senhor, não tenho ideia do que você quer dizer!”.</w:t>
      </w:r>
    </w:p>
    <w:p>
      <w:pPr/>
      <w:r>
        <w:rPr>
          <w:lang w:val="pt_PT" w:bidi="pt_PT"/>
        </w:rPr>
      </w:r>
      <w:r>
        <w:rPr>
          <w:lang w:val="pt_PT" w:bidi="pt_PT"/>
        </w:rPr>
        <w:t>Lembre-se também de que Pedro ainda estava falando quando um galo cantou. Imediatamente, o Senhor Jesus se virou e olhou diretamente para Pedro. Naquele momento, Pedro se lembrou do que o Senhor havia dito a ele. O Senhor havia dito a Pedro que, antes que o galo cantasse naquele mesmo dia, Pedro negaria que ele conhecia o Senhor três vezes. Quando Pedro se lembrou, ele deixou o pátio e chorou com amargo arrependimento.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quatro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grupo de homens ou multidão que chegou com Judas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O discípulo que corta a orelha de um homem</w:t>
      </w:r>
    </w:p>
    <w:p>
      <w:pPr>
        <w:pStyle w:val="ListBullet"/>
        <w:spacing w:line="240" w:lineRule="auto"/>
        <w:ind w:left="720"/>
      </w:pPr>
      <w:r>
        <w:rPr>
          <w:lang w:val="pt_PT" w:bidi="pt_PT"/>
        </w:rPr>
      </w:r>
      <w:r>
        <w:rPr>
          <w:lang w:val="pt_PT" w:bidi="pt_PT"/>
        </w:rPr>
        <w:t>O servo do sumo sacerdote</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 capitão da guarda do templo</w:t>
      </w:r>
    </w:p>
    <w:p>
      <w:pPr>
        <w:pStyle w:val="ListBullet"/>
        <w:spacing w:line="240" w:lineRule="auto"/>
        <w:ind w:left="720"/>
      </w:pPr>
      <w:r>
        <w:rPr>
          <w:lang w:val="pt_PT" w:bidi="pt_PT"/>
        </w:rPr>
      </w:r>
      <w:r>
        <w:rPr>
          <w:lang w:val="pt_PT" w:bidi="pt_PT"/>
        </w:rPr>
        <w:t>Os líderes do povo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As pessoas que acendem um fogo</w:t>
      </w:r>
    </w:p>
    <w:p>
      <w:pPr>
        <w:pStyle w:val="ListBullet"/>
        <w:spacing w:line="240" w:lineRule="auto"/>
        <w:ind w:left="720"/>
      </w:pPr>
      <w:r>
        <w:rPr>
          <w:lang w:val="pt_PT" w:bidi="pt_PT"/>
        </w:rPr>
      </w:r>
      <w:r>
        <w:rPr>
          <w:lang w:val="pt_PT" w:bidi="pt_PT"/>
        </w:rPr>
        <w:t>Uma serva que questionou Pedro</w:t>
      </w:r>
    </w:p>
    <w:p>
      <w:pPr>
        <w:pStyle w:val="ListBullet"/>
        <w:spacing w:line="240" w:lineRule="auto"/>
        <w:ind w:left="720"/>
      </w:pPr>
      <w:r>
        <w:rPr>
          <w:lang w:val="pt_PT" w:bidi="pt_PT"/>
        </w:rPr>
      </w:r>
      <w:r>
        <w:rPr>
          <w:lang w:val="pt_PT" w:bidi="pt_PT"/>
        </w:rPr>
        <w:t>O segundo homem que disse que Pedro estava com Jesus</w:t>
      </w:r>
    </w:p>
    <w:p>
      <w:pPr>
        <w:pStyle w:val="ListBullet"/>
        <w:spacing w:line="240" w:lineRule="auto"/>
        <w:ind w:left="720"/>
      </w:pPr>
      <w:r>
        <w:rPr>
          <w:lang w:val="pt_PT" w:bidi="pt_PT"/>
        </w:rPr>
      </w:r>
      <w:r>
        <w:rPr>
          <w:lang w:val="pt_PT" w:bidi="pt_PT"/>
        </w:rPr>
        <w:t>A terceira pessoa que disse que Pedro estava com Jesus</w:t>
      </w:r>
    </w:p>
    <w:p>
      <w:pPr>
        <w:pStyle w:val="ListBullet"/>
        <w:spacing w:line="240" w:lineRule="auto"/>
        <w:ind w:left="720"/>
      </w:pPr>
      <w:r>
        <w:rPr>
          <w:lang w:val="pt_PT" w:bidi="pt_PT"/>
        </w:rPr>
      </w:r>
      <w:r>
        <w:rPr>
          <w:lang w:val="pt_PT" w:bidi="pt_PT"/>
        </w:rPr>
        <w:t>Um galo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 xml:space="preserve">Enquanto Jesus ainda estava falando com seus discípulos, um grupo de homens chegou. O homem que estava liderando o grupo de homens era Judas. Judas foi até Jesus para beijar ou abraçar Jesus, mas Jesus perguntou a Judas: “Você está traindo o Filho do Homem com um beijo?”. </w:t>
      </w:r>
    </w:p>
    <w:p>
      <w:pPr/>
      <w:r>
        <w:rPr>
          <w:lang w:val="pt_PT" w:bidi="pt_PT"/>
        </w:rPr>
      </w:r>
      <w:r>
        <w:rPr>
          <w:lang w:val="pt_PT" w:bidi="pt_PT"/>
        </w:rPr>
        <w:t>Pergunte ao ator que está interpretando Jesus: “Como você está se sentindo?”. Você pode ouvir: “Estou desapontado com Judas”, “Estou surpreso por Judas ter escolhido me trair com um beijo”. Pergunte aos atores que interpretam os apóstolos: “Como vocês estão se sentindo?”. Você pode ouvir: “Estamos chocados por ver Judas liderando uma multidão para trair Jesus”, “Estamos desapontados com Judas”. Pergunte aos atores que estão representando a multidão: “Como vocês estão se sentindo?”. Você pode ouvir: “Estamos animados por finalmente ter uma oportunidade de prender Jesus”. Pergunte ao ator que está representando Judas: “Como você está se sentindo?”. Você pode ouvir: “Estou despreocupado”, “Não sinto compaixão por Jesus”, “Estou ansioso porque me pergunto o que Jesus fará”. Reinicie a encenação.</w:t>
      </w:r>
    </w:p>
    <w:p>
      <w:pPr/>
      <w:r>
        <w:rPr>
          <w:lang w:val="pt_PT" w:bidi="pt_PT"/>
        </w:rPr>
      </w:r>
      <w:r>
        <w:rPr>
          <w:lang w:val="pt_PT" w:bidi="pt_PT"/>
        </w:rPr>
        <w:t>Quando os discípulos de Jesus perceberam que a multidão havia vindo para prender Jesus, os discípulos perguntaram a Jesus se eles deveriam usar suas espadas para lutar ou atacar o grupo de homens que vieram com Judas. Então um dos discípulos de Jesus puxou sua espada, acertou o servo do sumo sacerdote e cortou sua orelha direita. Mas Jesus pediu aos discípulos para pararem de lutar.</w:t>
      </w:r>
    </w:p>
    <w:p>
      <w:pPr/>
      <w:r>
        <w:rPr>
          <w:lang w:val="pt_PT" w:bidi="pt_PT"/>
        </w:rPr>
      </w:r>
      <w:r>
        <w:rPr>
          <w:lang w:val="pt_PT" w:bidi="pt_PT"/>
        </w:rPr>
        <w:t xml:space="preserve">Pergunte ao ator que está interpretando Jesus: “Como você está se sentindo?”. Você pode ouvir: “Não resistirei à prisão”. Pergunte aos atores que interpretam os apóstolos: “Como vocês estão se sentindo?”. Você pode ouvir: “Estamos prontos para lutar e defender Jesus”, “Nos perguntamos se Jesus se defenderá ou permitirá que a multidão o prenda". </w:t>
      </w:r>
    </w:p>
    <w:p>
      <w:pPr/>
      <w:r>
        <w:rPr>
          <w:lang w:val="pt_PT" w:bidi="pt_PT"/>
        </w:rPr>
      </w:r>
      <w:r>
        <w:rPr>
          <w:lang w:val="pt_PT" w:bidi="pt_PT"/>
        </w:rPr>
        <w:t>Jesus tocou a orelha do homem e curou o homem.</w:t>
      </w:r>
    </w:p>
    <w:p>
      <w:pPr/>
      <w:r>
        <w:rPr>
          <w:lang w:val="pt_PT" w:bidi="pt_PT"/>
        </w:rPr>
      </w:r>
      <w:r>
        <w:rPr>
          <w:lang w:val="pt_PT" w:bidi="pt_PT"/>
        </w:rPr>
        <w:t>Pergunte ao ator que está interpretando Jesus: “Como você está se sentindo?”. Você pode ouvir: “Mesmo agora, sinto compaixão pelo servo do sumo sacerdote". Pergunte aos atores que interpretam os apóstolos: “Como vocês estão se sentindo?”. Você pode ouvir: “O que!? Jesus curará um homem que veio para prendê-lo?”. Pergunte ao ator que está interpretando o servo cujas orelhas foram cortadas: “Como você está se sentindo?”. Você pode ouvir: “Sinto-me melhor”, “Estou surpreso com a cura instantânea”.</w:t>
      </w:r>
    </w:p>
    <w:p>
      <w:pPr/>
      <w:r>
        <w:rPr>
          <w:lang w:val="pt_PT" w:bidi="pt_PT"/>
        </w:rPr>
      </w:r>
      <w:r>
        <w:rPr>
          <w:lang w:val="pt_PT" w:bidi="pt_PT"/>
        </w:rPr>
        <w:t>Então Jesus disse ao sumo sacerdote, o capitão dos guardas do templo, e os anciãos, ou líderes do povo, que haviam vindo para prender Jesus: “Por que vocês vieram aqui com espadas e bastões? Vocês pensam que eu sou um criminoso ou ladrão?”. Jesus disse que ele estava perto deles todos os dias nos pátios do templo ou na área do templo, e eles não tentaram prender Jesus, mas essa era sua hora ou oportunidade e o poder das trevas já estava operando ou governando.</w:t>
      </w:r>
    </w:p>
    <w:p>
      <w:pPr/>
      <w:r>
        <w:rPr>
          <w:lang w:val="pt_PT" w:bidi="pt_PT"/>
        </w:rPr>
      </w:r>
      <w:r>
        <w:rPr>
          <w:lang w:val="pt_PT" w:bidi="pt_PT"/>
        </w:rPr>
        <w:t>Pergunte ao ator que está interpretando Jesus: “Como você está se sentindo?”. Você pode ouvir: “Sinto-me triste”, “Estou desapontado com a multidão”. Reinicie a encenação.</w:t>
      </w:r>
    </w:p>
    <w:p>
      <w:pPr/>
      <w:r>
        <w:rPr>
          <w:lang w:val="pt_PT" w:bidi="pt_PT"/>
        </w:rPr>
      </w:r>
      <w:r>
        <w:rPr>
          <w:lang w:val="pt_PT" w:bidi="pt_PT"/>
        </w:rPr>
        <w:t>Então os guardas do templo prenderam Jesus e o levaram para fora do jardim, para a casa do sumo sacerdote. Pedro estava seguindo a uma certa distância atrás deles. Quando os homens trouxeram Jesus para a casa, algumas pessoas acenderam uma fogueira na área aberta ou no pátio para se aquecerem. As pessoas se sentaram juntas perto da fogueira, e Pedro se sentou lá com elas. Uma serva viu Pedro sentado à luz do fogo. Ela olhou para Pedro cuidadosamente e disse: “Esse homem certamente estava com Jesus!”. Mas Pedro negou o que ela disse. Pedro disse que ele não conhecia Jesus. Um pouco depois, outra pessoa notou Pedro e disse: “Você também está entre os seguidores de Jesus”. Pedro negou e disse: “Homem, ou senhor, eu não sou um dos seguidores de Jesus”. Cerca de uma hora depois, alguém insistiu, dizendo: “Esse homem definitivamente estava com Jesus, porque ele também é da Galileia”. Mas Pedro disse ao homem: “Homem, ou senhor, não tenho ideia do que você quer dizer!”.</w:t>
      </w:r>
    </w:p>
    <w:p>
      <w:pPr/>
      <w:r>
        <w:rPr>
          <w:lang w:val="pt_PT" w:bidi="pt_PT"/>
        </w:rPr>
      </w:r>
      <w:r>
        <w:rPr>
          <w:lang w:val="pt_PT" w:bidi="pt_PT"/>
        </w:rPr>
        <w:t>Pergunte ao ator que está interpretando Jesus: “Como você está se sentindo?”. Você pode ouvir: “Sei que chegou o tempo para eu sofrer”, “Estou disposto a sofrer pelo povo”. Pergunte ao ator que está interpretando Pedro: “Como você está se sentindo?”. Você pode ouvir: “Sinto-me com medo”, “Sinto-me em pânico”. Pergunte ao ator que está representando a serva e as duas pessoas que disseram que Pedro estava com Jesus: “Como vocês estão se sentindo?”. Você pode ouvir: “Temos certeza de que esse homem estava com Jesus”, “Queremos saber quem esse homem é”. Reinicie a encenação.</w:t>
      </w:r>
    </w:p>
    <w:p>
      <w:pPr/>
      <w:r>
        <w:rPr>
          <w:lang w:val="pt_PT" w:bidi="pt_PT"/>
        </w:rPr>
      </w:r>
      <w:r>
        <w:rPr>
          <w:lang w:val="pt_PT" w:bidi="pt_PT"/>
        </w:rPr>
        <w:t>Pedro ainda estava falando quando um galo cantou. Imediatamente, o Senhor, ou Jesus, se virou e olhou diretamente para Pedro. Naquele momento, Pedro se lembrou do que o Senhor havia dito a ele. O Senhor havia dito a Pedro que, antes que o galo cantasse naquele mesmo dia, Pedro negaria que ele conhecia o Senhor três vezes. Quando Pedro se lembrou, ele deixou o pátio e chorou com amargo arrependimento.</w:t>
      </w:r>
    </w:p>
    <w:p>
      <w:pPr/>
      <w:r>
        <w:rPr>
          <w:lang w:val="pt_PT" w:bidi="pt_PT"/>
        </w:rPr>
      </w:r>
      <w:r>
        <w:rPr>
          <w:lang w:val="pt_PT" w:bidi="pt_PT"/>
        </w:rPr>
        <w:t>Pergunte ao ator que está interpretando Jesus: “Como você está se sentindo?”. Você pode ouvir: “Eu sei que Pedro me negará”, “Estou desapontado com Pedro”. Pergunte ao ator que está interpretando Pedro: “Como você está se sentindo?”. Você pode ouvir: “Sinto uma profunda amargura e arrependimento por negar Jesus”, “Estou muito triste”.</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Enquanto Jesus ainda estava falando com seus </w:t>
      </w:r>
      <w:r>
        <w:rPr>
          <w:b/>
          <w:lang w:val="pt_PT" w:bidi="pt_PT"/>
        </w:rPr>
        <w:t>discípulos</w:t>
      </w:r>
      <w:r>
        <w:rPr>
          <w:lang w:val="pt_PT" w:bidi="pt_PT"/>
        </w:rPr>
        <w:t xml:space="preserve">, um grupo de homens chegou liderado por Judas. Se você usar a palavra discípulos nessa passagem, certifique-se de usar a mesma palavra que você usou anteriormente para discípulos, e lembre-se de que </w:t>
      </w:r>
      <w:r>
        <w:rPr>
          <w:lang w:val="pt_PT" w:bidi="pt_PT"/>
        </w:rPr>
        <w:t>discípulos</w:t>
      </w:r>
      <w:r>
        <w:rPr>
          <w:lang w:val="pt_PT" w:bidi="pt_PT"/>
        </w:rPr>
        <w:t xml:space="preserve"> está no Glossário Mestre.</w:t>
      </w:r>
    </w:p>
    <w:p>
      <w:pPr/>
      <w:r>
        <w:rPr>
          <w:lang w:val="pt_PT" w:bidi="pt_PT"/>
        </w:rPr>
      </w:r>
      <w:r>
        <w:rPr>
          <w:lang w:val="pt_PT" w:bidi="pt_PT"/>
        </w:rPr>
        <w:t xml:space="preserve">Um pátio é uma área aberta cercada por salas ou paredes altas. Nesse contexto, o pátio era parte da casa do sacerdote. Tinha paredes ao redor, mas sem teto. A frase “no meio do pátio” refere-se à parte central da área aberta. Judas foi até Jesus para </w:t>
      </w:r>
      <w:r>
        <w:rPr>
          <w:b/>
          <w:lang w:val="pt_PT" w:bidi="pt_PT"/>
        </w:rPr>
        <w:t>beijar</w:t>
      </w:r>
      <w:r>
        <w:rPr>
          <w:lang w:val="pt_PT" w:bidi="pt_PT"/>
        </w:rPr>
        <w:t xml:space="preserve"> ou abraçar Jesus, mas Jesus perguntou a Judas: “Você está traindo o Filho do Homem com um beijo?”. Na cultura judaica, um homem poderia cumprimentar outro homem com um beijo amigável de acordo com o costume deles. O beijo era um toque leve com os lábios em uma bochecha ou ambas as bochechas.</w:t>
      </w:r>
    </w:p>
    <w:p>
      <w:pPr/>
      <w:r>
        <w:rPr>
          <w:lang w:val="pt_PT" w:bidi="pt_PT"/>
        </w:rPr>
      </w:r>
      <w:r>
        <w:rPr>
          <w:lang w:val="pt_PT" w:bidi="pt_PT"/>
        </w:rPr>
        <w:t xml:space="preserve">Então Jesus disse ao </w:t>
      </w:r>
      <w:r>
        <w:rPr>
          <w:b/>
          <w:lang w:val="pt_PT" w:bidi="pt_PT"/>
        </w:rPr>
        <w:t>sumo sacerdote</w:t>
      </w:r>
      <w:r>
        <w:rPr>
          <w:lang w:val="pt_PT" w:bidi="pt_PT"/>
        </w:rPr>
        <w:t xml:space="preserve">, o capitão dos </w:t>
      </w:r>
      <w:r>
        <w:rPr>
          <w:b/>
          <w:lang w:val="pt_PT" w:bidi="pt_PT"/>
        </w:rPr>
        <w:t>guardas do templo</w:t>
      </w:r>
      <w:r>
        <w:rPr>
          <w:lang w:val="pt_PT" w:bidi="pt_PT"/>
        </w:rPr>
        <w:t xml:space="preserve">, e os </w:t>
      </w:r>
      <w:r>
        <w:rPr>
          <w:b/>
          <w:lang w:val="pt_PT" w:bidi="pt_PT"/>
        </w:rPr>
        <w:t>anciãos</w:t>
      </w:r>
      <w:r>
        <w:rPr>
          <w:lang w:val="pt_PT" w:bidi="pt_PT"/>
        </w:rPr>
        <w:t xml:space="preserve">, ou líderes do povo, que haviam vindo para prender Jesus: “Por que vocês vieram aqui com espadas e bastões? Vocês pensam que eu sou um criminoso ou ladrão?”. O </w:t>
      </w:r>
      <w:r>
        <w:rPr>
          <w:lang w:val="pt_PT" w:bidi="pt_PT"/>
        </w:rPr>
        <w:t>sumo sacerdote</w:t>
      </w:r>
      <w:r>
        <w:rPr>
          <w:lang w:val="pt_PT" w:bidi="pt_PT"/>
        </w:rPr>
        <w:t xml:space="preserve"> e os </w:t>
      </w:r>
      <w:r>
        <w:rPr>
          <w:lang w:val="pt_PT" w:bidi="pt_PT"/>
        </w:rPr>
        <w:t>mestres da lei</w:t>
      </w:r>
      <w:r>
        <w:rPr>
          <w:lang w:val="pt_PT" w:bidi="pt_PT"/>
        </w:rPr>
        <w:t xml:space="preserve"> eram os líderes religiosos naquele tempo.</w:t>
      </w:r>
    </w:p>
    <w:p>
      <w:pPr/>
      <w:r>
        <w:rPr>
          <w:lang w:val="pt_PT" w:bidi="pt_PT"/>
        </w:rPr>
      </w:r>
      <w:r>
        <w:rPr>
          <w:lang w:val="pt_PT" w:bidi="pt_PT"/>
        </w:rPr>
        <w:t xml:space="preserve">Os </w:t>
      </w:r>
      <w:r>
        <w:rPr>
          <w:b/>
          <w:lang w:val="pt_PT" w:bidi="pt_PT"/>
        </w:rPr>
        <w:t>oficiais da guarda do templo</w:t>
      </w:r>
      <w:r>
        <w:rPr>
          <w:lang w:val="pt_PT" w:bidi="pt_PT"/>
        </w:rPr>
        <w:t xml:space="preserve"> são os capitães ou oficiais que tinham a responsabilidade de manter a ordem na área do templo. Use o mesmo termo para </w:t>
      </w:r>
      <w:r>
        <w:rPr>
          <w:b/>
          <w:lang w:val="pt_PT" w:bidi="pt_PT"/>
        </w:rPr>
        <w:t>guarda do templo</w:t>
      </w:r>
      <w:r>
        <w:rPr>
          <w:lang w:val="pt_PT" w:bidi="pt_PT"/>
        </w:rPr>
        <w:t xml:space="preserve"> e </w:t>
      </w:r>
      <w:r>
        <w:rPr>
          <w:b/>
          <w:lang w:val="pt_PT" w:bidi="pt_PT"/>
        </w:rPr>
        <w:t>ancião</w:t>
      </w:r>
      <w:r>
        <w:rPr>
          <w:lang w:val="pt_PT" w:bidi="pt_PT"/>
        </w:rPr>
        <w:t xml:space="preserve"> que você usou nas passagens anteriores. Para mais informações sobre </w:t>
      </w:r>
      <w:r>
        <w:rPr>
          <w:lang w:val="pt_PT" w:bidi="pt_PT"/>
        </w:rPr>
        <w:t>anciãos</w:t>
      </w:r>
      <w:r>
        <w:rPr>
          <w:lang w:val="pt_PT" w:bidi="pt_PT"/>
        </w:rPr>
        <w:t>, consulte o Glossário Mestre.</w:t>
      </w:r>
    </w:p>
    <w:p>
      <w:pPr/>
      <w:r>
        <w:rPr>
          <w:lang w:val="pt_PT" w:bidi="pt_PT"/>
        </w:rPr>
      </w:r>
      <w:r>
        <w:rPr>
          <w:lang w:val="pt_PT" w:bidi="pt_PT"/>
        </w:rPr>
        <w:t xml:space="preserve">Jesus disse que ele estava perto deles todos os dias nos pátios do </w:t>
      </w:r>
      <w:r>
        <w:rPr>
          <w:b/>
          <w:lang w:val="pt_PT" w:bidi="pt_PT"/>
        </w:rPr>
        <w:t>templo</w:t>
      </w:r>
      <w:r>
        <w:rPr>
          <w:lang w:val="pt_PT" w:bidi="pt_PT"/>
        </w:rPr>
        <w:t xml:space="preserve"> ou na área do </w:t>
      </w:r>
      <w:r>
        <w:rPr>
          <w:lang w:val="pt_PT" w:bidi="pt_PT"/>
        </w:rPr>
        <w:t>templo</w:t>
      </w:r>
      <w:r>
        <w:rPr>
          <w:lang w:val="pt_PT" w:bidi="pt_PT"/>
        </w:rPr>
        <w:t xml:space="preserve">, e eles não tentaram prender Jesus, mas essa era sua hora ou oportunidade e o poder das </w:t>
      </w:r>
      <w:r>
        <w:rPr>
          <w:b/>
          <w:lang w:val="pt_PT" w:bidi="pt_PT"/>
        </w:rPr>
        <w:t>trevas</w:t>
      </w:r>
      <w:r>
        <w:rPr>
          <w:lang w:val="pt_PT" w:bidi="pt_PT"/>
        </w:rPr>
        <w:t xml:space="preserve"> estava operando ou governando.</w:t>
      </w:r>
    </w:p>
    <w:p>
      <w:pPr/>
      <w:r>
        <w:rPr>
          <w:lang w:val="pt_PT" w:bidi="pt_PT"/>
        </w:rPr>
      </w:r>
      <w:r>
        <w:rPr>
          <w:lang w:val="pt_PT" w:bidi="pt_PT"/>
        </w:rPr>
        <w:t xml:space="preserve">Use o mesmo termo para templo que você usou em passagens anteriores. Para mais informações sobre o </w:t>
      </w:r>
      <w:r>
        <w:rPr>
          <w:lang w:val="pt_PT" w:bidi="pt_PT"/>
        </w:rPr>
        <w:t>templo</w:t>
      </w:r>
      <w:r>
        <w:rPr>
          <w:lang w:val="pt_PT" w:bidi="pt_PT"/>
        </w:rPr>
        <w:t>, consulte o Glossário Mestre.</w:t>
      </w:r>
    </w:p>
    <w:p>
      <w:pPr/>
      <w:r>
        <w:rPr>
          <w:lang w:val="pt_PT" w:bidi="pt_PT"/>
        </w:rPr>
      </w:r>
      <w:r>
        <w:rPr>
          <w:lang w:val="pt_PT" w:bidi="pt_PT"/>
        </w:rPr>
        <w:t xml:space="preserve">As </w:t>
      </w:r>
      <w:r>
        <w:rPr>
          <w:b/>
          <w:lang w:val="pt_PT" w:bidi="pt_PT"/>
        </w:rPr>
        <w:t>trevas</w:t>
      </w:r>
      <w:r>
        <w:rPr>
          <w:lang w:val="pt_PT" w:bidi="pt_PT"/>
        </w:rPr>
        <w:t xml:space="preserve"> simbolizam Satanás e o poder do mal, incluindo o poder dos espíritos malignos que Satanás governa. O poder das trevas significava que Satanás estava influenciando as pessoas que prenderam Jesus.</w:t>
      </w:r>
    </w:p>
    <w:p>
      <w:pPr/>
      <w:r>
        <w:rPr>
          <w:lang w:val="pt_PT" w:bidi="pt_PT"/>
        </w:rPr>
      </w:r>
      <w:r>
        <w:rPr>
          <w:lang w:val="pt_PT" w:bidi="pt_PT"/>
        </w:rPr>
        <w:t xml:space="preserve">Uma </w:t>
      </w:r>
      <w:r>
        <w:rPr>
          <w:b/>
          <w:lang w:val="pt_PT" w:bidi="pt_PT"/>
        </w:rPr>
        <w:t>serva</w:t>
      </w:r>
      <w:r>
        <w:rPr>
          <w:lang w:val="pt_PT" w:bidi="pt_PT"/>
        </w:rPr>
        <w:t xml:space="preserve"> viu Pedro sentado à luz do fogo, ela olhou para Pedro cuidadosamente e disse: “Esse homem certamente estava com Jesus!”. Mas Pedro negou o que ela disse. Pedro disse que ele não conhecia Jesus. Um servo é alguém que vive na mesma casa que seu mestre para servir às necessidades da família de seu mestre. Um servo poderia ser homem ou mulher. Use o mesmo termo para servo que você usou em passagens anteriores. Para mais informações sobre </w:t>
      </w:r>
      <w:r>
        <w:rPr>
          <w:lang w:val="pt_PT" w:bidi="pt_PT"/>
        </w:rPr>
        <w:t>servo</w:t>
      </w:r>
      <w:r>
        <w:rPr>
          <w:lang w:val="pt_PT" w:bidi="pt_PT"/>
        </w:rPr>
        <w:t>, consulte o Glossário Mestre.</w:t>
      </w:r>
    </w:p>
    <w:p>
      <w:pPr/>
      <w:r>
        <w:rPr>
          <w:lang w:val="pt_PT" w:bidi="pt_PT"/>
        </w:rPr>
      </w:r>
      <w:r>
        <w:rPr>
          <w:lang w:val="pt_PT" w:bidi="pt_PT"/>
        </w:rPr>
        <w:t xml:space="preserve">Pedro ainda estava falando quando um galo cantou. Imediatamente, o </w:t>
      </w:r>
      <w:r>
        <w:rPr>
          <w:b/>
          <w:lang w:val="pt_PT" w:bidi="pt_PT"/>
        </w:rPr>
        <w:t>Senhor</w:t>
      </w:r>
      <w:r>
        <w:rPr>
          <w:lang w:val="pt_PT" w:bidi="pt_PT"/>
        </w:rPr>
        <w:t xml:space="preserve">, ou Jesus, se virou e olhou diretamente para Pedro. O Senhor refere-se a Jesus. Use o mesmo termo para Senhor que você usou em passagens anteriores. Para mais informações sobre </w:t>
      </w:r>
      <w:r>
        <w:rPr>
          <w:lang w:val="pt_PT" w:bidi="pt_PT"/>
        </w:rPr>
        <w:t>Senhor</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22:63–71</w:t>
      </w:r>
      <w:r>
        <w:rPr>
          <w:lang w:val="pt_PT" w:bidi="pt_PT"/>
        </w:rPr>
      </w:r>
    </w:p>
    <w:p>
      <w:pPr>
        <w:pStyle w:val="Heading3"/>
      </w:pPr>
      <w:r>
        <w:rPr>
          <w:lang w:val="pt_PT" w:bidi="pt_PT"/>
        </w:rPr>
        <w:t>Ouvir e Sentir</w:t>
      </w:r>
    </w:p>
    <w:p>
      <w:pPr/>
      <w:r>
        <w:rPr>
          <w:lang w:val="pt_PT" w:bidi="pt_PT"/>
        </w:rPr>
      </w:r>
      <w:r>
        <w:rPr>
          <w:lang w:val="pt_PT" w:bidi="pt_PT"/>
        </w:rPr>
        <w:t>Ouça Lucas 22.63–71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na versão mais fácil de entender.</w:t>
      </w:r>
    </w:p>
    <w:p>
      <w:pPr/>
      <w:r>
        <w:rPr>
          <w:lang w:val="pt_PT" w:bidi="pt_PT"/>
        </w:rPr>
      </w:r>
      <w:r>
        <w:rPr>
          <w:lang w:val="pt_PT" w:bidi="pt_PT"/>
        </w:rPr>
        <w:t>Na passagem anterior, Jesus foi preso no Monte das Oliveiras, onde ele estava com seus discípulos. Nessa seção, Jesus estava sendo zombado e julgado pelos líderes.</w:t>
      </w:r>
    </w:p>
    <w:p>
      <w:pPr/>
      <w:r>
        <w:rPr>
          <w:lang w:val="pt_PT" w:bidi="pt_PT"/>
        </w:rPr>
      </w:r>
      <w:r>
        <w:rPr>
          <w:lang w:val="pt_PT" w:bidi="pt_PT"/>
        </w:rPr>
        <w:t>Lucas muda o foco de Pedro de volta para o que está acontecendo com Jesus. Em algumas traduções em inglês, a palavra “agora” é usada para mudar o foco. Os homens que estavam observando ou segurando Jesus para ter certeza de que ele não escaparia, começaram a provocar ou zombar de Jesus e a batê-lo.</w:t>
      </w:r>
    </w:p>
    <w:p>
      <w:pPr/>
      <w:r>
        <w:rPr>
          <w:lang w:val="pt_PT" w:bidi="pt_PT"/>
        </w:rPr>
      </w:r>
      <w:r>
        <w:rPr>
          <w:lang w:val="pt_PT" w:bidi="pt_PT"/>
        </w:rPr>
        <w:t>Os homens, que provavelmente eram guardas do templo, cobriram os olhos de Jesus para que ele não pudesse ver. Então eles exigiam novamente e novamente: “Profetize! Ou prove que você é um profeta! Diga-nos quem o bateu”. Os guardas sabiam que Jesus disse que ele era de Deus, e muitas pessoas criam que Jesus era um profeta. Os guardas não acreditavam que Jesus era um profeta, então eles estavam zombando dele. Eles implicavam que, se Jesus fosse um profeta, ele seria capaz de dizer quais pessoas o bateram, mesmo que Jesus não as visse. Havia um grupo de guardas, e diferentes guardas bateram em Jesus. E os guardas continuaram a blasfemar ou insultar Jesus de muitas outras maneiras.</w:t>
      </w:r>
    </w:p>
    <w:p>
      <w:pPr/>
      <w:r>
        <w:rPr>
          <w:lang w:val="pt_PT" w:bidi="pt_PT"/>
        </w:rPr>
      </w:r>
      <w:r>
        <w:rPr>
          <w:lang w:val="pt_PT" w:bidi="pt_PT"/>
        </w:rPr>
        <w:t>Pare aqui e discuta: como as pessoas verificam fatos ou a autenticidade das informações em sua cultura?</w:t>
      </w:r>
    </w:p>
    <w:p>
      <w:pPr/>
      <w:r>
        <w:rPr>
          <w:lang w:val="pt_PT" w:bidi="pt_PT"/>
        </w:rPr>
      </w:r>
      <w:r>
        <w:rPr>
          <w:lang w:val="pt_PT" w:bidi="pt_PT"/>
        </w:rPr>
        <w:t>Ao amanhecer, os anciãos ou líderes do povo judeu se reuniram. O conselho judeu podia apenas tomar decisões legais durante o dia. Então eles esperaram até depois do nascer do sol para ter essa reunião. A alta corte judaica, ou o Sinédrio, incluía os anciãos do povo, o sumo sacerdote e os mestres da lei. No entanto, aqui Lucas mencionou apenas dois dos grupos e se referiu ao próprio Sinédrio como o conselho dos anciãos.</w:t>
      </w:r>
    </w:p>
    <w:p>
      <w:pPr/>
      <w:r>
        <w:rPr>
          <w:lang w:val="pt_PT" w:bidi="pt_PT"/>
        </w:rPr>
      </w:r>
      <w:r>
        <w:rPr>
          <w:lang w:val="pt_PT" w:bidi="pt_PT"/>
        </w:rPr>
        <w:t>Pare aqui e discuta: quem é responsável por resolver disputas ou problemas entre pessoas, ou grupos em sua cultura, e quais são os procedimentos?</w:t>
      </w:r>
    </w:p>
    <w:p>
      <w:pPr/>
      <w:r>
        <w:rPr>
          <w:lang w:val="pt_PT" w:bidi="pt_PT"/>
        </w:rPr>
      </w:r>
      <w:r>
        <w:rPr>
          <w:lang w:val="pt_PT" w:bidi="pt_PT"/>
        </w:rPr>
        <w:t>Então os guardas trouxeram Jesus para o conselho de anciãos ou líderes. Os anciãos perguntaram a Jesus: “Você é o Cristo, o Salvador Prometido?”. Jesus disse aos anciãos: “Se eu disser a vocês que sou o Messias, ou Cristo, vocês não vão acreditar e se eu fizer uma pergunta sobre o Cristo, vocês não me responderão. A partir de agora, que significava ou começar agora ou em algum momento muito em breve, o Filho do Homem estará sentado à direita do Deus Todo Poderoso, ou Dono de Todo o Poder”. Jesus está dizendo que ele se sentará no lugar de honra ao lado direito do “Poder de Deus”. O poder de Deus se refere ao próprio Deus. Enfatizando que Deus é todo-poderoso. Jesus se referiu a si mesmo como o Filho do Homem, e todos sabiam que ele estava dizendo que ele era o Cristo, o Salvador Prometido. Ele disse que se sentaria à direita de Deus, que é o lugar de honra especial e autoridade ao lado de Deus. Na cultura daquele tempo, o lugar à direita do rei era o lugar de maior honra ao lado dele. Essa pessoa compartilhava a autoridade e a honra do rei. Jesus está implicando que ele é o Salvador Prometido que os judeus estavam esperando, mas ele não é o que eles esperam que ele seja, e, portanto, eles não acreditarão nele.</w:t>
      </w:r>
    </w:p>
    <w:p>
      <w:pPr/>
      <w:r>
        <w:rPr>
          <w:lang w:val="pt_PT" w:bidi="pt_PT"/>
        </w:rPr>
      </w:r>
      <w:r>
        <w:rPr>
          <w:lang w:val="pt_PT" w:bidi="pt_PT"/>
        </w:rPr>
        <w:t>Pare aqui e discuta: qual sistema de governo é praticado em sua cultura, e como o poder é compartilhado? Em sua cultura, como os líderes mostram honra àqueles que são próximos a eles?</w:t>
      </w:r>
    </w:p>
    <w:p>
      <w:pPr/>
      <w:r>
        <w:rPr>
          <w:lang w:val="pt_PT" w:bidi="pt_PT"/>
        </w:rPr>
      </w:r>
      <w:r>
        <w:rPr>
          <w:lang w:val="pt_PT" w:bidi="pt_PT"/>
        </w:rPr>
        <w:t>Então o conselho perguntou a Jesus: “Então você é o Filho de Deus?". Filho do Homem e Filho de Deus são dois títulos diferentes que descrevem diferentes papéis de Jesus, mas fazia sentido lógico que o conselho agora perguntasse a Jesus se ele é o Filho de Deus. Para os judeus, era blasfêmia contra Deus as pessoas afirmarem que elas são divinas, e a punição seria a morte. As pessoas que estavam fazendo a pergunta esperavam que Jesus dissesse “sim”. Então eles poderiam dizer que ele estava alegando erroneamente ser divino. Jesus respondeu: “Você diz que eu sou, ou você disse corretamente que eu sou”. Jesus deixa claro que ele concorda que ele é o Filho de Deus. Então eles disseram: “Por que deveríamos procurar outras testemunhas para provar que ele é culpado? Nós ouvimos de seus próprios lábios ou boca, nós o ouvimos testemunhar contra si mesmo”. O conselho de anciãos não esperava uma resposta a essa pergunta. Eles implicavam que a resposta de Jesus era suficiente para condená-lo. Então eles não precisavam de outras testemunhas para dar testemunho contra ele. O conselho de anciãos também disse isso para enfatizar que eles não precisavam de ninguém mais para testemunhar contra Jesus.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identificar as cenas, o ambiente e os personagens da história.</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os homens que seguram Jesus começaram a zombar e bater em Jesus.</w:t>
      </w:r>
    </w:p>
    <w:p>
      <w:pPr/>
      <w:r>
        <w:rPr>
          <w:lang w:val="pt_PT" w:bidi="pt_PT"/>
        </w:rPr>
      </w:r>
      <w:r>
        <w:rPr>
          <w:b/>
          <w:lang w:val="pt_PT" w:bidi="pt_PT"/>
        </w:rPr>
        <w:t>Segunda cena:</w:t>
      </w:r>
      <w:r>
        <w:rPr>
          <w:lang w:val="pt_PT" w:bidi="pt_PT"/>
        </w:rPr>
        <w:t xml:space="preserve"> Jesus foi levado para o conselho dos anciãos e ele foi questionado. O conselho de anciãos concluiu que Jesus era culpado.</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Os homens ou guardas que seguram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conselho de anciãos que incluía o sumo sacerdote e os mestres da lei</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Lucas muda o foco de Pedro de volta para o que está acontecendo com Jesus. Em algumas versões em inglês, a palavra “agora” é usada.</w:t>
      </w:r>
    </w:p>
    <w:p>
      <w:pPr/>
      <w:r>
        <w:rPr>
          <w:lang w:val="pt_PT" w:bidi="pt_PT"/>
        </w:rPr>
      </w:r>
      <w:r>
        <w:rPr>
          <w:lang w:val="pt_PT" w:bidi="pt_PT"/>
        </w:rPr>
        <w:t>Pare e discuta: ao contar uma história em seu idioma e cultura, como o narrador muda o foco de uma cena para outra? Quais são algumas maneiras que você pode mostrar essa mudança ao traduzir essa passagem?</w:t>
      </w:r>
    </w:p>
    <w:p>
      <w:pPr/>
      <w:r>
        <w:rPr>
          <w:lang w:val="pt_PT" w:bidi="pt_PT"/>
        </w:rPr>
      </w:r>
      <w:r>
        <w:rPr>
          <w:lang w:val="pt_PT" w:bidi="pt_PT"/>
        </w:rPr>
        <w:t>É importante lembrar que Jesus estava em custódia. Ele era guardado por um grupo de homens. Os homens zombavam e batiam em Jesus. Eles vendaram os olhos de Jesus e pediram que ele profetizasse. Com seus olhos ainda cobertos, eles pediam a Jesus que dissesse a eles quem entre eles havia o batido. Isso estava acontecendo à noite, antes do amanhecer. Então o conselho questionou Jesus ao amanhecer.</w:t>
      </w:r>
    </w:p>
    <w:p>
      <w:pPr/>
      <w:r>
        <w:rPr>
          <w:lang w:val="pt_PT" w:bidi="pt_PT"/>
        </w:rPr>
      </w:r>
      <w:r>
        <w:rPr>
          <w:lang w:val="pt_PT" w:bidi="pt_PT"/>
        </w:rPr>
        <w:t>Observe que Jesus foi trazido para o conselho de anciãos ao amanhecer, porque o conselho judeu apenas poderia tomar decisões legais durante o dia. Então os anciãos perguntaram a Jesus: "Você é o Cristo, o Salvador Prometido?". Jesus disse aos anciãos: “Se eu disser a vocês que sou o Cristo, o Salvador Prometido, vocês não vão acreditar e se eu fizer uma pergunta sobre o Cristo, vocês não me responderão. A partir de agora (que significava ou começar agora ou em algum momento muito em breve) o Filho do Homem estará sentado à direita do Deus Todo Poderoso, ou Dono de Todo o Poder”. É importante lembrar que a mão direita de um líder era um lugar de honra e autoridade. Poder de Deus é uma maneira de descrever Deus como todo-poderoso. Refere-se ao próprio Deus.</w:t>
      </w:r>
    </w:p>
    <w:p>
      <w:pPr/>
      <w:r>
        <w:rPr>
          <w:lang w:val="pt_PT" w:bidi="pt_PT"/>
        </w:rPr>
      </w:r>
      <w:r>
        <w:rPr>
          <w:lang w:val="pt_PT" w:bidi="pt_PT"/>
        </w:rPr>
        <w:t>Pare aqui e discuta: como vocês descreveriam em sua cultura o Deus todo-poderoso?</w:t>
      </w:r>
    </w:p>
    <w:p>
      <w:pPr/>
      <w:r>
        <w:rPr>
          <w:lang w:val="pt_PT" w:bidi="pt_PT"/>
        </w:rPr>
      </w:r>
      <w:r>
        <w:rPr>
          <w:lang w:val="pt_PT" w:bidi="pt_PT"/>
        </w:rPr>
        <w:t>Ignorando o que Jesus disse, o conselho de anciãos perguntou a Jesus novamente: “Então você é o Filho de Deus?". Jesus respondeu: “Vocês dizem que eu sou, ou vocês disseram corretamente que eu sou”. Então eles disseram: “Por que deveríamos procurar outras testemunhas para provar que ele é culpado? Nós ouvimos de seus lábios, ou boca. Nós o ouvimos testemunhar contra si mesmo”. Lembre-se que o conselho de anciãos não esperava uma resposta a essa pergunta. O conselho fez a pergunta para implicar que a resposta de Jesus era suficiente para condená-lo. Então eles não precisavam de outras testemunhas para dar testemunho contra ele. O conselho de anciãos também disse isso para enfatizar que eles não precisavam de ninguém mais para testemunhar contra Jesus.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duas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Os homens ou guardas que seguram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conselho de anciãos que incluía o sumo sacerdote e os mestres da lei</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Os homens que estavam observando ou segurando Jesus para ter certeza de que ele não escaparia, começaram a provocar ou zombar de Jesus e a batê-lo.</w:t>
      </w:r>
    </w:p>
    <w:p>
      <w:pPr/>
      <w:r>
        <w:rPr>
          <w:lang w:val="pt_PT" w:bidi="pt_PT"/>
        </w:rPr>
      </w:r>
      <w:r>
        <w:rPr>
          <w:lang w:val="pt_PT" w:bidi="pt_PT"/>
        </w:rPr>
        <w:t>Os guardas do templo cobriram o rosto de Jesus para que ele não pudesse ver. Então eles exigiam novamente e novamente: “Profetize! Ou prove que você é um profeta! Diga-nos quem o bateu”. E os guardas continuaram a insultar Jesus de muitas outras maneiras.</w:t>
      </w:r>
    </w:p>
    <w:p>
      <w:pPr/>
      <w:r>
        <w:rPr>
          <w:lang w:val="pt_PT" w:bidi="pt_PT"/>
        </w:rPr>
      </w:r>
      <w:r>
        <w:rPr>
          <w:lang w:val="pt_PT" w:bidi="pt_PT"/>
        </w:rPr>
        <w:t>Pergunte ao ator que está interpretando Jesus: “Como você está se sentindo?”. Você pode ouvir: “Sinto-me muito triste”, “Estou com dor”. Pergunte aos atores que interpretam os guardas: “Como vocês estão se sentindo?”. Você pode ouvir: “Nós lidaremos com Jesus”, “Não acreditamos em Jesus”, “Estamos felizes por finalmente prender Jesus”. Reinicie a encenação.</w:t>
      </w:r>
    </w:p>
    <w:p>
      <w:pPr/>
      <w:r>
        <w:rPr>
          <w:lang w:val="pt_PT" w:bidi="pt_PT"/>
        </w:rPr>
      </w:r>
      <w:r>
        <w:rPr>
          <w:lang w:val="pt_PT" w:bidi="pt_PT"/>
        </w:rPr>
        <w:t>Ao amanhecer, os anciãos ou líderes do povo judeu se reuniram. Então os guardas trouxeram Jesus para o conselho de anciãos ou líderes. Os anciãos perguntaram a Jesus: "Você é o Messias, ou Cristo?”. Jesus disse aos anciãos: “Se eu disser a vocês que sou o Messias, ou Cristo, vocês não vão acreditar, e se eu fizer uma pergunta sobre o Cristo, vocês não me responderão. Mas muito em breve o Filho do Homem estará sentado ao lado direito do Deus Todo Poderoso, ou Dono de Todo o Poder”.</w:t>
      </w:r>
    </w:p>
    <w:p>
      <w:pPr/>
      <w:r>
        <w:rPr>
          <w:lang w:val="pt_PT" w:bidi="pt_PT"/>
        </w:rPr>
      </w:r>
      <w:r>
        <w:rPr>
          <w:lang w:val="pt_PT" w:bidi="pt_PT"/>
        </w:rPr>
        <w:t>Pergunte ao ator que está interpretando Jesus: “Como você está se sentindo?”. Você pode ouvir: “Eu estou esperançoso de que um dia estarei ao lado de Deus novamente”, “Estou feliz porque governarei a terra com justiça”.</w:t>
      </w:r>
    </w:p>
    <w:p>
      <w:pPr/>
      <w:r>
        <w:rPr>
          <w:lang w:val="pt_PT" w:bidi="pt_PT"/>
        </w:rPr>
      </w:r>
      <w:r>
        <w:rPr>
          <w:lang w:val="pt_PT" w:bidi="pt_PT"/>
        </w:rPr>
        <w:t>Então todos eles perguntaram a Jesus: “Então você é o Filho de Deus?". Jesus respondeu: “Vocês dizem que eu sou, ou vocês disseram corretamente que eu sou”. Então eles disseram: “Por que deveríamos procurar outras testemunhas para provar que ele é culpado? Nós o ouvimos testemunhar contra si mesmo”.</w:t>
      </w:r>
    </w:p>
    <w:p>
      <w:pPr/>
      <w:r>
        <w:rPr>
          <w:lang w:val="pt_PT" w:bidi="pt_PT"/>
        </w:rPr>
      </w:r>
      <w:r>
        <w:rPr>
          <w:lang w:val="pt_PT" w:bidi="pt_PT"/>
        </w:rPr>
        <w:t>Pergunte ao ator que está interpretando Jesus: “Como você está se sentindo?”. Você pode ouvir: “Sei que sou o Filho de Deus", “Sei que o conselho não acredita em mim”, “Estou triste, desapontado e com o coração partido pelo povo”. Pergunte aos atores que interpretam os membros do conselho: “Como vocês estão se sentindo?” Você pode ouvir: “Estamos felizes por finalmente ter uma razão para executar Jesus”, “não acreditamos em Jesus”.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Os homens que seguravam Jesus cobriram seu rosto para que ele não pudesse ver. Então eles exigiam novamente e novamente: “</w:t>
      </w:r>
      <w:r>
        <w:rPr>
          <w:b/>
          <w:lang w:val="pt_PT" w:bidi="pt_PT"/>
        </w:rPr>
        <w:t>Profetize</w:t>
      </w:r>
      <w:r>
        <w:rPr>
          <w:lang w:val="pt_PT" w:bidi="pt_PT"/>
        </w:rPr>
        <w:t xml:space="preserve">! Ou prove que você é um </w:t>
      </w:r>
      <w:r>
        <w:rPr>
          <w:b/>
          <w:lang w:val="pt_PT" w:bidi="pt_PT"/>
        </w:rPr>
        <w:t>profeta</w:t>
      </w:r>
      <w:r>
        <w:rPr>
          <w:lang w:val="pt_PT" w:bidi="pt_PT"/>
        </w:rPr>
        <w:t>! Diga-nos quem o bateu”. Profecia é uma mensagem inspirada, escrita ou falada, da vontade de Deus para o povo de Deus. Um profeta é uma pessoa que recebe essa mensagem de Deus.</w:t>
      </w:r>
    </w:p>
    <w:p>
      <w:pPr/>
      <w:r>
        <w:rPr>
          <w:lang w:val="pt_PT" w:bidi="pt_PT"/>
        </w:rPr>
      </w:r>
      <w:r>
        <w:rPr>
          <w:lang w:val="pt_PT" w:bidi="pt_PT"/>
        </w:rPr>
        <w:t xml:space="preserve">Use a mesma palavra para profecia e profeta que você usou anteriormente. </w:t>
      </w:r>
      <w:r>
        <w:rPr>
          <w:lang w:val="pt_PT" w:bidi="pt_PT"/>
        </w:rPr>
        <w:t>Profecia</w:t>
      </w:r>
      <w:r>
        <w:rPr>
          <w:lang w:val="pt_PT" w:bidi="pt_PT"/>
        </w:rPr>
        <w:t xml:space="preserve"> e </w:t>
      </w:r>
      <w:r>
        <w:rPr>
          <w:lang w:val="pt_PT" w:bidi="pt_PT"/>
        </w:rPr>
        <w:t>profeta</w:t>
      </w:r>
      <w:r>
        <w:rPr>
          <w:lang w:val="pt_PT" w:bidi="pt_PT"/>
        </w:rPr>
        <w:t xml:space="preserve"> estão no Glossário Mestre.</w:t>
      </w:r>
    </w:p>
    <w:p>
      <w:pPr/>
      <w:r>
        <w:rPr>
          <w:lang w:val="pt_PT" w:bidi="pt_PT"/>
        </w:rPr>
      </w:r>
      <w:r>
        <w:rPr>
          <w:lang w:val="pt_PT" w:bidi="pt_PT"/>
        </w:rPr>
        <w:t xml:space="preserve">Os homens que prenderam Jesus disseram muitas coisas para blasfemá-lo. </w:t>
      </w:r>
      <w:r>
        <w:rPr>
          <w:b/>
          <w:lang w:val="pt_PT" w:bidi="pt_PT"/>
        </w:rPr>
        <w:t>Blasfêmia</w:t>
      </w:r>
      <w:r>
        <w:rPr>
          <w:lang w:val="pt_PT" w:bidi="pt_PT"/>
        </w:rPr>
        <w:t xml:space="preserve"> significa desonra a Deus, o que o torna menos majestoso. Use a mesma palavra para "blasfêmia" que você usou em passagens anteriores. Para mais informações sobre </w:t>
      </w:r>
      <w:r>
        <w:rPr>
          <w:lang w:val="pt_PT" w:bidi="pt_PT"/>
        </w:rPr>
        <w:t>blasfêmia</w:t>
      </w:r>
      <w:r>
        <w:rPr>
          <w:lang w:val="pt_PT" w:bidi="pt_PT"/>
        </w:rPr>
        <w:t>, consulte o Glossário Mestre.</w:t>
      </w:r>
    </w:p>
    <w:p>
      <w:pPr/>
      <w:r>
        <w:rPr>
          <w:lang w:val="pt_PT" w:bidi="pt_PT"/>
        </w:rPr>
      </w:r>
      <w:r>
        <w:rPr>
          <w:lang w:val="pt_PT" w:bidi="pt_PT"/>
        </w:rPr>
        <w:t xml:space="preserve">Então os guardas trouxeram Jesus para o </w:t>
      </w:r>
      <w:r>
        <w:rPr>
          <w:b/>
          <w:lang w:val="pt_PT" w:bidi="pt_PT"/>
        </w:rPr>
        <w:t>conselho de anciãos ou líderes</w:t>
      </w:r>
      <w:r>
        <w:rPr>
          <w:lang w:val="pt_PT" w:bidi="pt_PT"/>
        </w:rPr>
        <w:t xml:space="preserve">. O conselho de anciãos, ou líderes, refere-se ao </w:t>
      </w:r>
      <w:r>
        <w:rPr>
          <w:b/>
          <w:lang w:val="pt_PT" w:bidi="pt_PT"/>
        </w:rPr>
        <w:t>Sinédrio</w:t>
      </w:r>
      <w:r>
        <w:rPr>
          <w:lang w:val="pt_PT" w:bidi="pt_PT"/>
        </w:rPr>
        <w:t xml:space="preserve">, a assembleia dos principais líderes do povo. Use as mesmas palavras para conselho e ancião que você usou anteriormente para anciãos e Sinédrio. </w:t>
      </w:r>
      <w:r>
        <w:rPr>
          <w:lang w:val="pt_PT" w:bidi="pt_PT"/>
        </w:rPr>
        <w:t>Anciãos</w:t>
      </w:r>
      <w:r>
        <w:rPr>
          <w:lang w:val="pt_PT" w:bidi="pt_PT"/>
        </w:rPr>
        <w:t xml:space="preserve"> e </w:t>
      </w:r>
      <w:r>
        <w:rPr>
          <w:lang w:val="pt_PT" w:bidi="pt_PT"/>
        </w:rPr>
        <w:t>Sinédrio</w:t>
      </w:r>
      <w:r>
        <w:rPr>
          <w:lang w:val="pt_PT" w:bidi="pt_PT"/>
        </w:rPr>
        <w:t xml:space="preserve"> estão no Glossário Mestre.</w:t>
      </w:r>
    </w:p>
    <w:p>
      <w:pPr/>
      <w:r>
        <w:rPr>
          <w:lang w:val="pt_PT" w:bidi="pt_PT"/>
        </w:rPr>
      </w:r>
      <w:r>
        <w:rPr>
          <w:lang w:val="pt_PT" w:bidi="pt_PT"/>
        </w:rPr>
        <w:t xml:space="preserve">Os anciãos perguntaram a Jesus: “Você é o </w:t>
      </w:r>
      <w:r>
        <w:rPr>
          <w:b/>
          <w:lang w:val="pt_PT" w:bidi="pt_PT"/>
        </w:rPr>
        <w:t>Cristo, o Salvador Prometido</w:t>
      </w:r>
      <w:r>
        <w:rPr>
          <w:lang w:val="pt_PT" w:bidi="pt_PT"/>
        </w:rPr>
        <w:t xml:space="preserve">?”. Os judeus usavam Cristo, ou Messias, como um título para se referir à pessoa que Deus havia escolhido e prometido enviar como rei e salvador. Use a mesma palavra para Cristo ou Messias que você usou anteriormente. </w:t>
      </w:r>
      <w:r>
        <w:rPr>
          <w:lang w:val="pt_PT" w:bidi="pt_PT"/>
        </w:rPr>
        <w:t>Cristo</w:t>
      </w:r>
      <w:r>
        <w:rPr>
          <w:lang w:val="pt_PT" w:bidi="pt_PT"/>
        </w:rPr>
        <w:t xml:space="preserve"> e </w:t>
      </w:r>
      <w:r>
        <w:rPr>
          <w:lang w:val="pt_PT" w:bidi="pt_PT"/>
        </w:rPr>
        <w:t>Messias</w:t>
      </w:r>
      <w:r>
        <w:rPr>
          <w:lang w:val="pt_PT" w:bidi="pt_PT"/>
        </w:rPr>
        <w:t xml:space="preserve"> estão no Glossário Mestre.</w:t>
      </w:r>
    </w:p>
    <w:p>
      <w:pPr/>
      <w:r>
        <w:rPr>
          <w:lang w:val="pt_PT" w:bidi="pt_PT"/>
        </w:rPr>
      </w:r>
      <w:r>
        <w:rPr>
          <w:lang w:val="pt_PT" w:bidi="pt_PT"/>
        </w:rPr>
        <w:t xml:space="preserve">Jesus disse aos anciãos: “Se eu disser a vocês que sou o Cristo, o Salvador Prometido, vocês não vão acreditar, e se eu fizer uma pergunta sobre o Cristo, vocês não me responderão. Mas muito em breve o </w:t>
      </w:r>
      <w:r>
        <w:rPr>
          <w:b/>
          <w:lang w:val="pt_PT" w:bidi="pt_PT"/>
        </w:rPr>
        <w:t>Filho do Homem</w:t>
      </w:r>
      <w:r>
        <w:rPr>
          <w:lang w:val="pt_PT" w:bidi="pt_PT"/>
        </w:rPr>
        <w:t xml:space="preserve"> estará sentado ao lado direito do Deus Todo Poderoso, ou Dono de Todo o Poder”. Jesus se referiu como o Filho do Homem. Use a mesma palavra para Filho do Homem que você usou anteriormente. </w:t>
      </w:r>
      <w:r>
        <w:rPr>
          <w:lang w:val="pt_PT" w:bidi="pt_PT"/>
        </w:rPr>
        <w:t>Filho do Homem</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23:1–12</w:t>
      </w:r>
      <w:r>
        <w:rPr>
          <w:lang w:val="pt_PT" w:bidi="pt_PT"/>
        </w:rPr>
      </w:r>
    </w:p>
    <w:p>
      <w:pPr>
        <w:pStyle w:val="Heading3"/>
      </w:pPr>
      <w:r>
        <w:rPr>
          <w:lang w:val="pt_PT" w:bidi="pt_PT"/>
        </w:rPr>
        <w:t>Ouvir e Sentir</w:t>
      </w:r>
    </w:p>
    <w:p>
      <w:pPr/>
      <w:r>
        <w:rPr>
          <w:lang w:val="pt_PT" w:bidi="pt_PT"/>
        </w:rPr>
      </w:r>
      <w:r>
        <w:rPr>
          <w:lang w:val="pt_PT" w:bidi="pt_PT"/>
        </w:rPr>
        <w:t>Ouça Lucas 23.1–12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os líderes do povo judeu julgaram Jesus e o declararam culpado. Nessa passagem, Jesus foi levado a Pilatos, o governador romano, para ser julgado.</w:t>
      </w:r>
    </w:p>
    <w:p>
      <w:pPr/>
      <w:r>
        <w:rPr>
          <w:lang w:val="pt_PT" w:bidi="pt_PT"/>
        </w:rPr>
      </w:r>
      <w:r>
        <w:rPr>
          <w:lang w:val="pt_PT" w:bidi="pt_PT"/>
        </w:rPr>
        <w:t xml:space="preserve">Então toda a assembleia, que incluía todos os líderes judeus que estavam na reunião, foi e levou Jesus a Pilatos. Pôncio Pilatos era o governador romano do distrito da Judeia. Pilatos estava em Jerusalém naquele momento. Sua sede normal era em Cesareia. Era habitual que o governador ficasse em Jerusalém durante as principais festas judaicas, quando havia uma maior probabilidade de perturbações públicas. O conselho judeu faz três acusações contra Jesus. Primeiro eles disseram: “Encontramos esse homem subvertendo, ou enganando, nossa nação, ou o povo judeu”. O conselho se referiu a Jesus como </w:t>
      </w:r>
      <w:r>
        <w:rPr>
          <w:b/>
          <w:lang w:val="pt_PT" w:bidi="pt_PT"/>
        </w:rPr>
        <w:t>esse homem</w:t>
      </w:r>
      <w:r>
        <w:rPr>
          <w:lang w:val="pt_PT" w:bidi="pt_PT"/>
        </w:rPr>
        <w:t>. Era uma maneira desrespeitosa de se referir a Jesus. O conselho acusou Jesus de influenciar o povo judeu a se opor ao governo romano. Essa era uma acusação séria contra Jesus, mas não era verdadeira. Pilatos não era um judeu. Em seguida, o conselho disse que Jesus se opõe ao pagamento de impostos a César. Isso era uma mentira. Você se lembrará em uma passagem anterior de que, quando os líderes religiosos perguntaram a Jesus sobre o pagamento de impostos, Jesus havia dito que as pessoas deveriam dar a César, o imperador romano, o que pertence a César. Então o conselho disse que Jesus afirmava ser o Cristo — um rei. Os líderes judeus não acreditavam que Jesus era o Cristo. Eles adicionaram a palavra “rei” para explicar ou enfatizar o significado do título Cristo a Pilatos. Eles podem ter pensado que, como Pilatos não era judeu, ele poderia não saber que o povo judeu acreditava que o Cristo seria um rei.</w:t>
      </w:r>
    </w:p>
    <w:p>
      <w:pPr/>
      <w:r>
        <w:rPr>
          <w:lang w:val="pt_PT" w:bidi="pt_PT"/>
        </w:rPr>
      </w:r>
      <w:r>
        <w:rPr>
          <w:lang w:val="pt_PT" w:bidi="pt_PT"/>
        </w:rPr>
        <w:t>Pare aqui e discuta: o que os líderes fazem para garantir a paz durante grandes festivais ou eventos nacionais em sua cultura?</w:t>
      </w:r>
    </w:p>
    <w:p>
      <w:pPr/>
      <w:r>
        <w:rPr>
          <w:lang w:val="pt_PT" w:bidi="pt_PT"/>
        </w:rPr>
      </w:r>
      <w:r>
        <w:rPr>
          <w:lang w:val="pt_PT" w:bidi="pt_PT"/>
        </w:rPr>
        <w:t>Então Pilatos perguntou a Jesus de uma maneira zombadora: “Você é o rei dos judeus?”. Pilatos provavelmente estava zombando de Jesus, porque ele não parecia um rei. Jesus respondeu: “Você disse isso” ou “Sim, é como você diz”. Jesus concordou que ele era o rei dos judeus. Ele não estava negando. No entanto, Jesus não estava se rebelando contra o governo romano. Depois que Pilatos termina de interrogar Jesus, ele anuncia aos principais sacerdotes e à multidão: “Não encontro nenhuma razão para uma acusação contra esse homem”. Ou Pilatos não acreditava que Jesus era culpado, ou ele não acreditava que Jesus era perigoso o suficiente para se preocupar. O sumo sacerdote e a multidão são mencionados aqui pela primeira vez. Muitas pessoas haviam se reunido lá para ver o que estava acontecendo. Mas os líderes judeus insistiam: “Ele agita o povo em toda a Judeia com seu ensinamento. Isso significa que Jesus está fazendo com que as pessoas se rebelem contra o governo. Ele começou na Galileia e tem feito isso ao longo de todo o seu caminho até essa cidade de Jerusalém”. Isso era uma mentira. Quando Pilatos ouviu isso, ele perguntou se Jesus era um cidadão da Galileia.</w:t>
      </w:r>
    </w:p>
    <w:p>
      <w:pPr/>
      <w:r>
        <w:rPr>
          <w:lang w:val="pt_PT" w:bidi="pt_PT"/>
        </w:rPr>
      </w:r>
      <w:r>
        <w:rPr>
          <w:lang w:val="pt_PT" w:bidi="pt_PT"/>
        </w:rPr>
        <w:t>A Galileia era parte da jurisdição de Herodes, o que significa que Herodes tinha autoridade governante sobre essa área. Quando Pilatos soube que Jesus era da Galileia, sob a jurisdição que Herodes governava, ele enviou Jesus a Herodes para ser julgado. Você se lembrará de uma passagem anterior na qual Herodes, o governante da Galileia, havia ordenado a morte de João Batista. Herodes tinha autoridade sobre Jesus, porque Jesus era da Galileia. Foi por isso que Pilatos enviou Jesus a Herodes. Pilatos também estava em Jerusalém naquele momento. Herodes não morava em Jerusalém. Ele provavelmente havia vindo a Jerusalém para a festa da Páscoa.</w:t>
      </w:r>
    </w:p>
    <w:p>
      <w:pPr/>
      <w:r>
        <w:rPr>
          <w:lang w:val="pt_PT" w:bidi="pt_PT"/>
        </w:rPr>
      </w:r>
      <w:r>
        <w:rPr>
          <w:lang w:val="pt_PT" w:bidi="pt_PT"/>
        </w:rPr>
        <w:t>Pare aqui e discuta: quais são algumas leis que protegem os cidadãos inocentes em sua cultura, e quem tem o poder de manter essas leis?</w:t>
      </w:r>
    </w:p>
    <w:p>
      <w:pPr/>
      <w:r>
        <w:rPr>
          <w:lang w:val="pt_PT" w:bidi="pt_PT"/>
        </w:rPr>
      </w:r>
      <w:r>
        <w:rPr>
          <w:lang w:val="pt_PT" w:bidi="pt_PT"/>
        </w:rPr>
        <w:t>Quando Herodes viu Jesus, ele ficou muito feliz, porque há um longo tempo ele estava querendo ver Jesus. Herodes havia ouvido falar sobre Jesus, ele esperava ver Jesus realizando algum milagre. Herodes fez muitas perguntas a Jesus, mas Jesus não respondeu. Jesus mostrou que ele estava no controle da situação. Jesus sabia que Herodes não tinha boas motivações quando ele fazia perguntas a Jesus, então Jesus não o respondeu. Jesus não estava mostrando culpa de maneira alguma. O sumo sacerdote e os mestres da lei estavam em pé lá e eles acusaram fortemente Jesus. Então Herodes e seus soldados insultaram Jesus com desprezo e zombaram dele. Eles colocam um manto elegante em Jesus. Homens ricos e importantes, ou a realeza, usavam esse tipo de manto. Então Herodes enviou Jesus de volta a Pilatos. Um manto real nessa cultura era usado por homens ricos ou importantes. Era uma roupa que um rei poderia usar. Essa era outra maneira de Herodes e os soldados zombarem de Jesus. Naquele dia, Herodes e Pilatos se tornaram amigos. Antes desse dia, eles eram inimigos. Anteriormente, Pilatos e Herodes se opunham um ao outro por causa de razões políticas e eles não cooperavam um com o outro. Mas no dia em que Herodes enviou Jesus de volta a Pilatos, eles começaram a cooperar uns com os outros.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identificar as cenas, o ambiente e os personagens da história.</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os líderes judeus trouxeram Jesus a Pilatos. Pilatos julgou Jesus e o enviou a Herodes.</w:t>
      </w:r>
    </w:p>
    <w:p>
      <w:pPr/>
      <w:r>
        <w:rPr>
          <w:lang w:val="pt_PT" w:bidi="pt_PT"/>
        </w:rPr>
      </w:r>
      <w:r>
        <w:rPr>
          <w:b/>
          <w:lang w:val="pt_PT" w:bidi="pt_PT"/>
        </w:rPr>
        <w:t>Segunda cena:</w:t>
      </w:r>
      <w:r>
        <w:rPr>
          <w:lang w:val="pt_PT" w:bidi="pt_PT"/>
        </w:rPr>
        <w:t xml:space="preserve"> Herodes julgou Jesus e o enviou de volta a Pilatos.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O conselho dos líderes judeus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Herodes</w:t>
      </w:r>
    </w:p>
    <w:p>
      <w:pPr>
        <w:pStyle w:val="ListBullet"/>
        <w:spacing w:line="240" w:lineRule="auto"/>
        <w:ind w:left="720"/>
      </w:pPr>
      <w:r>
        <w:rPr>
          <w:lang w:val="pt_PT" w:bidi="pt_PT"/>
        </w:rPr>
      </w:r>
      <w:r>
        <w:rPr>
          <w:lang w:val="pt_PT" w:bidi="pt_PT"/>
        </w:rPr>
        <w:t>Os soldados de Herodes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 xml:space="preserve">Lembre-se que toda a assembleia, que incluía todos os líderes judeus que estavam na reunião, foi e levou Jesus a Pilatos. </w:t>
      </w:r>
    </w:p>
    <w:p>
      <w:pPr/>
      <w:r>
        <w:rPr>
          <w:lang w:val="pt_PT" w:bidi="pt_PT"/>
        </w:rPr>
      </w:r>
      <w:r>
        <w:rPr>
          <w:lang w:val="pt_PT" w:bidi="pt_PT"/>
        </w:rPr>
        <w:t>Os membros do conselho começaram a acusar Jesus, dizendo: “Encontramos esse homem enganando nossa nação”. Observe que o conselho se referiu a Jesus como “</w:t>
      </w:r>
      <w:r>
        <w:rPr>
          <w:b/>
          <w:lang w:val="pt_PT" w:bidi="pt_PT"/>
        </w:rPr>
        <w:t>esse homem</w:t>
      </w:r>
      <w:r>
        <w:rPr>
          <w:lang w:val="pt_PT" w:bidi="pt_PT"/>
        </w:rPr>
        <w:t>”. Era uma maneira desrespeitosa de se referir a Jesus.</w:t>
      </w:r>
    </w:p>
    <w:p>
      <w:pPr/>
      <w:r>
        <w:rPr>
          <w:lang w:val="pt_PT" w:bidi="pt_PT"/>
        </w:rPr>
      </w:r>
      <w:r>
        <w:rPr>
          <w:lang w:val="pt_PT" w:bidi="pt_PT"/>
        </w:rPr>
        <w:t>O conselho também disse que Jesus se opõe ao pagamento de impostos a César e ele afirma ser Cristo, um rei. Então Pilatos perguntou a Jesus: “Você é o rei dos judeus?”. Jesus respondeu: “Você disse isso” ou “Sim, é como você diz”.</w:t>
      </w:r>
    </w:p>
    <w:p>
      <w:pPr/>
      <w:r>
        <w:rPr>
          <w:lang w:val="pt_PT" w:bidi="pt_PT"/>
        </w:rPr>
      </w:r>
      <w:r>
        <w:rPr>
          <w:lang w:val="pt_PT" w:bidi="pt_PT"/>
        </w:rPr>
        <w:t>É importante lembrar que Jesus concordou que ele era o rei dos judeus. Ele não estava negando.</w:t>
      </w:r>
    </w:p>
    <w:p>
      <w:pPr/>
      <w:r>
        <w:rPr>
          <w:lang w:val="pt_PT" w:bidi="pt_PT"/>
        </w:rPr>
      </w:r>
      <w:r>
        <w:rPr>
          <w:lang w:val="pt_PT" w:bidi="pt_PT"/>
        </w:rPr>
        <w:t xml:space="preserve">Então Pilatos anunciou aos principais sacerdotes e à multidão: “Não encontro nenhuma razão para uma acusação contra esse homem”. Mas eles insistiam: “Ele agita o povo em toda a Judeia com seu ensinamento". Isso significa que Jesus está fazendo com que as pessoas se rebelem contra o governo. "Ele começou na Galileia e tem feito isso ao longo de todo o seu caminho até essa cidade de Jerusalém”. </w:t>
      </w:r>
    </w:p>
    <w:p>
      <w:pPr/>
      <w:r>
        <w:rPr>
          <w:lang w:val="pt_PT" w:bidi="pt_PT"/>
        </w:rPr>
      </w:r>
      <w:r>
        <w:rPr>
          <w:lang w:val="pt_PT" w:bidi="pt_PT"/>
        </w:rPr>
        <w:t>Lembre-se que quando Pilatos ouviu isso, ele perguntou se Jesus era um cidadão da Galileia. Quando Pilatos soube que Jesus era da área que Herodes governava, ele enviou Jesus a Herodes. É importante lembrar que esse é o mesmo Herodes que ordenou que João Batista fosse morto.</w:t>
      </w:r>
    </w:p>
    <w:p>
      <w:pPr/>
      <w:r>
        <w:rPr>
          <w:lang w:val="pt_PT" w:bidi="pt_PT"/>
        </w:rPr>
      </w:r>
      <w:r>
        <w:rPr>
          <w:lang w:val="pt_PT" w:bidi="pt_PT"/>
        </w:rPr>
        <w:t>É importante lembrar que Herodes estava visitando Jerusalém naquele momento. Ele provavelmente estava lá para a festa da Páscoa. Quando Herodes viu Jesus, ele ficou muito feliz, porque há um longo tempo ele estava querendo ver Jesus. Herodes havia ouvido falar sobre Jesus; ele esperava ver Jesus realizando algum milagre. Herodes fez muitas perguntas a Jesus. É importante lembrar que Jesus não respondeu a Herodes. No entanto, o silêncio de Jesus não é uma confissão de culpa.</w:t>
      </w:r>
    </w:p>
    <w:p>
      <w:pPr/>
      <w:r>
        <w:rPr>
          <w:lang w:val="pt_PT" w:bidi="pt_PT"/>
        </w:rPr>
      </w:r>
      <w:r>
        <w:rPr>
          <w:lang w:val="pt_PT" w:bidi="pt_PT"/>
        </w:rPr>
        <w:t xml:space="preserve">Lembre-se de que o sumo sacerdote e os mestres da lei estavam em pé lá e eles acusaram Jesus fortemente. Então Herodes e seus soldados insultaram Jesus com desprezo e zombaram dele. Eles colocaram um elegante manto real nele e então o enviaram de volta a Pilatos. </w:t>
      </w:r>
    </w:p>
    <w:p>
      <w:pPr/>
      <w:r>
        <w:rPr>
          <w:lang w:val="pt_PT" w:bidi="pt_PT"/>
        </w:rPr>
      </w:r>
      <w:r>
        <w:rPr>
          <w:lang w:val="pt_PT" w:bidi="pt_PT"/>
        </w:rPr>
        <w:t>Então Lucas dá algumas informações extras sobre o relacionamento entre Herodes e Pilatos. Primeiro, Lucas diz que Herodes e Pilatos eram inimigos, mas que agora eles se tornaram amigos. Lucas diz que eles se tornaram amigos porque eles começaram a cooperar uns com os outros como políticos.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duas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A assembleia do conselho de líderes judeus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Herodes</w:t>
      </w:r>
    </w:p>
    <w:p>
      <w:pPr>
        <w:pStyle w:val="ListBullet"/>
        <w:spacing w:line="240" w:lineRule="auto"/>
        <w:ind w:left="720"/>
      </w:pPr>
      <w:r>
        <w:rPr>
          <w:lang w:val="pt_PT" w:bidi="pt_PT"/>
        </w:rPr>
      </w:r>
      <w:r>
        <w:rPr>
          <w:lang w:val="pt_PT" w:bidi="pt_PT"/>
        </w:rPr>
        <w:t>Os soldados de Herodes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 xml:space="preserve">Toda a assembleia, que incluía todos os líderes judeus que estavam na reunião, foi e levou Jesus a Pilatos. </w:t>
      </w:r>
    </w:p>
    <w:p>
      <w:pPr/>
      <w:r>
        <w:rPr>
          <w:lang w:val="pt_PT" w:bidi="pt_PT"/>
        </w:rPr>
      </w:r>
      <w:r>
        <w:rPr>
          <w:lang w:val="pt_PT" w:bidi="pt_PT"/>
        </w:rPr>
        <w:t>Os membros do conselho começaram a acusar Jesus, dizendo: “Encontramos esse homem enganando nossa nação”.</w:t>
      </w:r>
    </w:p>
    <w:p>
      <w:pPr/>
      <w:r>
        <w:rPr>
          <w:lang w:val="pt_PT" w:bidi="pt_PT"/>
        </w:rPr>
      </w:r>
      <w:r>
        <w:rPr>
          <w:lang w:val="pt_PT" w:bidi="pt_PT"/>
        </w:rPr>
        <w:t xml:space="preserve">O conselho também disse que Jesus se opõe ao pagamento de impostos a César e ele afirma ser Cristo, um rei. Então Pilatos perguntou a Jesus: “Você é o rei dos judeus?”. Jesus respondeu: “Você disse isso” ou “Sim, é como você diz”. </w:t>
      </w:r>
    </w:p>
    <w:p>
      <w:pPr/>
      <w:r>
        <w:rPr>
          <w:lang w:val="pt_PT" w:bidi="pt_PT"/>
        </w:rPr>
      </w:r>
      <w:r>
        <w:rPr>
          <w:lang w:val="pt_PT" w:bidi="pt_PT"/>
        </w:rPr>
        <w:t>Pergunte ao ator que está interpretando Jesus: “Como você está se sentindo?”. Você pode ouvir: “Sinto-me muito triste”, “Esses homens estão mentindo para mim”, “Eu não me defenderei porque sei que isso não causará nada de bom”. Pergunte aos atores que interpretam os membros do conselho: “Como vocês estão se sentindo?” Você pode ouvir: “Nós diremos qualquer coisa para acusar Jesus”, “Não acreditamos em Jesus”, “Queremos que Jesus seja declarado culpado”. Reinicie a encenação.</w:t>
      </w:r>
    </w:p>
    <w:p>
      <w:pPr/>
      <w:r>
        <w:rPr>
          <w:lang w:val="pt_PT" w:bidi="pt_PT"/>
        </w:rPr>
      </w:r>
      <w:r>
        <w:rPr>
          <w:lang w:val="pt_PT" w:bidi="pt_PT"/>
        </w:rPr>
        <w:t>Então Pilatos anuncia aos principais sacerdotes e à multidão: “Não encontro nenhuma razão para uma acusação contra esse homem”. Mas eles insistiam: “Ele agita o povo em toda a Judeia com seu ensinamento. Ele começou na Galileia e tem feito isso ao longo de todo o seu caminho até essa cidade de Jerusalém”. Quando Pilatos ouviu isso, ele perguntou se Jesus era um cidadão da Galileia. Quando Pilatos soube que Jesus era da área que Herodes governava, ele enviou Jesus a Herodes.</w:t>
      </w:r>
    </w:p>
    <w:p>
      <w:pPr/>
      <w:r>
        <w:rPr>
          <w:lang w:val="pt_PT" w:bidi="pt_PT"/>
        </w:rPr>
      </w:r>
      <w:r>
        <w:rPr>
          <w:lang w:val="pt_PT" w:bidi="pt_PT"/>
        </w:rPr>
        <w:t>Pare a ação e pergunte ao ator que está interpretando Pilatos: “Como você está se sentindo?”. Você pode ouvir: “Eu sinto que Jesus é inocente”, “Quero libertar Jesus”, “Sinto-me aliviado por ter outra pessoa responsável por julgar Jesus”. Reinicie a encenação.</w:t>
      </w:r>
    </w:p>
    <w:p>
      <w:pPr/>
      <w:r>
        <w:rPr>
          <w:lang w:val="pt_PT" w:bidi="pt_PT"/>
        </w:rPr>
      </w:r>
      <w:r>
        <w:rPr>
          <w:lang w:val="pt_PT" w:bidi="pt_PT"/>
        </w:rPr>
        <w:t>Quando Herodes viu Jesus, ele ficou muito feliz, porque há um longo tempo ele estava querendo ver Jesus. A partir do que Herodes havia ouvido falar sobre Jesus, ele esperava ver Jesus realizando algum milagre.</w:t>
      </w:r>
    </w:p>
    <w:p>
      <w:pPr/>
      <w:r>
        <w:rPr>
          <w:lang w:val="pt_PT" w:bidi="pt_PT"/>
        </w:rPr>
      </w:r>
      <w:r>
        <w:rPr>
          <w:lang w:val="pt_PT" w:bidi="pt_PT"/>
        </w:rPr>
        <w:t>Pare a ação e pergunte ao ator que está interpretando Herodes: “Como você está se sentindo?”. Você pode ouvir: “Estou feliz por finalmente ver Jesus”, “Espero ver Jesus realizar um milagre”. Reinicie a encenação.</w:t>
      </w:r>
    </w:p>
    <w:p>
      <w:pPr/>
      <w:r>
        <w:rPr>
          <w:lang w:val="pt_PT" w:bidi="pt_PT"/>
        </w:rPr>
      </w:r>
      <w:r>
        <w:rPr>
          <w:lang w:val="pt_PT" w:bidi="pt_PT"/>
        </w:rPr>
        <w:t>Herodes fez muitas perguntas a Jesus, mas Jesus não respondeu. O sumo sacerdote e os mestres da lei estavam em pé lá e eles acusaram fortemente Jesus. Então Herodes e seus soldados insultaram Jesus com desprezo e zombaram dele. Eles colocaram um manto real nele e então o enviaram de volta a Pilatos. Naquele dia, Herodes e Pilatos se tornaram amigos.</w:t>
      </w:r>
    </w:p>
    <w:p>
      <w:pPr/>
      <w:r>
        <w:rPr>
          <w:lang w:val="pt_PT" w:bidi="pt_PT"/>
        </w:rPr>
      </w:r>
      <w:r>
        <w:rPr>
          <w:lang w:val="pt_PT" w:bidi="pt_PT"/>
        </w:rPr>
        <w:t>Pergunte ao ator que está interpretando Jesus: “Como você está se sentindo?”. Você pode ouvir: “Sinto-me triste”, “Estou disposto a sofrer”. Pergunte aos atores que interpretam os membros do conselho: “Como vocês estão se sentindo?” Você pode ouvir: “Não podemos perder essa oportunidade de convencer Herodes de que Jesus é culpado”, “Queremos que Jesus seja morto”. Pergunte ao ator que está interpretando Herodes: “Como você está se sentindo?”. Você pode ouvir: “Devo enviar Jesus de volta a Pilatos, uma vez que não obtive nenhuma resposta dele”, “Desapontado porque Jesus não realizou um milagre como eu pensava que ele faria”, “Vamos provocar Jesus. Ele diz que ele é um rei — então vamos fingir que ele é!”.</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 conselho também disse que Jesus se opõe ao pagamento de impostos a </w:t>
      </w:r>
      <w:r>
        <w:rPr>
          <w:b/>
          <w:lang w:val="pt_PT" w:bidi="pt_PT"/>
        </w:rPr>
        <w:t>César</w:t>
      </w:r>
      <w:r>
        <w:rPr>
          <w:lang w:val="pt_PT" w:bidi="pt_PT"/>
        </w:rPr>
        <w:t xml:space="preserve"> e ele afirma ser o </w:t>
      </w:r>
      <w:r>
        <w:rPr>
          <w:b/>
          <w:lang w:val="pt_PT" w:bidi="pt_PT"/>
        </w:rPr>
        <w:t>Cristo</w:t>
      </w:r>
      <w:r>
        <w:rPr>
          <w:lang w:val="pt_PT" w:bidi="pt_PT"/>
        </w:rPr>
        <w:t xml:space="preserve">, um rei. César é o nome do rei ou imperador romano. César fazia com que as pessoas em seu império pagassem impostos a ele. Use a mesma palavra para César que você usou anteriormente. </w:t>
      </w:r>
      <w:r>
        <w:rPr>
          <w:lang w:val="pt_PT" w:bidi="pt_PT"/>
        </w:rPr>
        <w:t>César</w:t>
      </w:r>
      <w:r>
        <w:rPr>
          <w:lang w:val="pt_PT" w:bidi="pt_PT"/>
        </w:rPr>
        <w:t xml:space="preserve"> está no Glossário Mestre.</w:t>
      </w:r>
    </w:p>
    <w:p>
      <w:pPr/>
      <w:r>
        <w:rPr>
          <w:lang w:val="pt_PT" w:bidi="pt_PT"/>
        </w:rPr>
      </w:r>
      <w:r>
        <w:rPr>
          <w:lang w:val="pt_PT" w:bidi="pt_PT"/>
        </w:rPr>
        <w:t xml:space="preserve">Os </w:t>
      </w:r>
      <w:r>
        <w:rPr>
          <w:b/>
          <w:lang w:val="pt_PT" w:bidi="pt_PT"/>
        </w:rPr>
        <w:t>judeus</w:t>
      </w:r>
      <w:r>
        <w:rPr>
          <w:lang w:val="pt_PT" w:bidi="pt_PT"/>
        </w:rPr>
        <w:t xml:space="preserve"> usavam Cristo, ou Messias, como um título para se referir à pessoa que Deus havia escolhido e prometido enviar como rei e salvador. Use a mesma palavra para Cristo que você usou anteriormente. </w:t>
      </w:r>
      <w:r>
        <w:rPr>
          <w:lang w:val="pt_PT" w:bidi="pt_PT"/>
        </w:rPr>
        <w:t>Cristo</w:t>
      </w:r>
      <w:r>
        <w:rPr>
          <w:lang w:val="pt_PT" w:bidi="pt_PT"/>
        </w:rPr>
        <w:t xml:space="preserve"> está no Glossário Mestre.</w:t>
      </w:r>
    </w:p>
    <w:p>
      <w:pPr/>
      <w:r>
        <w:rPr>
          <w:lang w:val="pt_PT" w:bidi="pt_PT"/>
        </w:rPr>
      </w:r>
      <w:r>
        <w:rPr>
          <w:lang w:val="pt_PT" w:bidi="pt_PT"/>
        </w:rPr>
        <w:t xml:space="preserve">Judeus refere-se ao grupo de pessoas que descende de Isaque, filho de Abraão. Use a mesma palavra para judeus que você usou anteriormente. </w:t>
      </w:r>
      <w:r>
        <w:rPr>
          <w:lang w:val="pt_PT" w:bidi="pt_PT"/>
        </w:rPr>
        <w:t>Judeu</w:t>
      </w:r>
      <w:r>
        <w:rPr>
          <w:lang w:val="pt_PT" w:bidi="pt_PT"/>
        </w:rPr>
        <w:t xml:space="preserve"> está no Glossário Mestre.</w:t>
      </w:r>
    </w:p>
    <w:p>
      <w:pPr/>
      <w:r>
        <w:rPr>
          <w:lang w:val="pt_PT" w:bidi="pt_PT"/>
        </w:rPr>
      </w:r>
      <w:r>
        <w:rPr>
          <w:lang w:val="pt_PT" w:bidi="pt_PT"/>
        </w:rPr>
        <w:t xml:space="preserve">Quando Herodes viu Jesus, ele ficou muito feliz, porque há um longo tempo ele estava querendo ver Jesus. A partir do que Herodes havia ouvido falar sobre Jesus, ele esperava ver Jesus realizando algum </w:t>
      </w:r>
      <w:r>
        <w:rPr>
          <w:b/>
          <w:lang w:val="pt_PT" w:bidi="pt_PT"/>
        </w:rPr>
        <w:t>milagre</w:t>
      </w:r>
      <w:r>
        <w:rPr>
          <w:lang w:val="pt_PT" w:bidi="pt_PT"/>
        </w:rPr>
        <w:t xml:space="preserve">. Milagre se refere a ações poderosas que apenas Deus pode fazer e levam as pessoas a temerem a Deus. Use a mesma palavra para milagre que você usou anteriormente. </w:t>
      </w:r>
      <w:r>
        <w:rPr>
          <w:lang w:val="pt_PT" w:bidi="pt_PT"/>
        </w:rPr>
        <w:t>Milagre</w:t>
      </w:r>
      <w:r>
        <w:rPr>
          <w:lang w:val="pt_PT" w:bidi="pt_PT"/>
        </w:rPr>
        <w:t xml:space="preserve"> está no Glossário Mestre.</w:t>
      </w:r>
    </w:p>
    <w:p>
      <w:pPr/>
      <w:r>
        <w:rPr>
          <w:lang w:val="pt_PT" w:bidi="pt_PT"/>
        </w:rPr>
      </w:r>
      <w:r>
        <w:rPr>
          <w:lang w:val="pt_PT" w:bidi="pt_PT"/>
        </w:rPr>
        <w:t xml:space="preserve">O </w:t>
      </w:r>
      <w:r>
        <w:rPr>
          <w:b/>
          <w:lang w:val="pt_PT" w:bidi="pt_PT"/>
        </w:rPr>
        <w:t>sumo sacerdote</w:t>
      </w:r>
      <w:r>
        <w:rPr>
          <w:lang w:val="pt_PT" w:bidi="pt_PT"/>
        </w:rPr>
        <w:t xml:space="preserve"> e os </w:t>
      </w:r>
      <w:r>
        <w:rPr>
          <w:b/>
          <w:lang w:val="pt_PT" w:bidi="pt_PT"/>
        </w:rPr>
        <w:t>escribas</w:t>
      </w:r>
      <w:r>
        <w:rPr>
          <w:lang w:val="pt_PT" w:bidi="pt_PT"/>
        </w:rPr>
        <w:t xml:space="preserve">, ou </w:t>
      </w:r>
      <w:r>
        <w:rPr>
          <w:b/>
          <w:lang w:val="pt_PT" w:bidi="pt_PT"/>
        </w:rPr>
        <w:t>mestres da lei religiosa</w:t>
      </w:r>
      <w:r>
        <w:rPr>
          <w:lang w:val="pt_PT" w:bidi="pt_PT"/>
        </w:rPr>
        <w:t xml:space="preserve">, estavam em pé lá e acusavam Jesus fortemente. O sumo sacerdote e os escribas são os líderes religiosos judeus. Use a mesma palavra para sumo sacerdote e os escribas que você usou anteriormente. </w:t>
      </w:r>
      <w:r>
        <w:rPr>
          <w:lang w:val="pt_PT" w:bidi="pt_PT"/>
        </w:rPr>
        <w:t>Sacerdote</w:t>
      </w:r>
      <w:r>
        <w:rPr>
          <w:lang w:val="pt_PT" w:bidi="pt_PT"/>
        </w:rPr>
        <w:t xml:space="preserve"> e </w:t>
      </w:r>
      <w:r>
        <w:rPr>
          <w:lang w:val="pt_PT" w:bidi="pt_PT"/>
        </w:rPr>
        <w:t>escribas</w:t>
      </w:r>
      <w:r>
        <w:rPr>
          <w:lang w:val="pt_PT" w:bidi="pt_PT"/>
        </w:rPr>
        <w:t xml:space="preserve"> estão no Glossário Mestre.</w:t>
      </w:r>
    </w:p>
    <w:p>
      <w:pPr/>
      <w:r>
        <w:rPr>
          <w:lang w:val="pt_PT" w:bidi="pt_PT"/>
        </w:rPr>
      </w:r>
      <w:r>
        <w:rPr>
          <w:lang w:val="pt_PT" w:bidi="pt_PT"/>
        </w:rPr>
        <w:t xml:space="preserve">Então Herodes e seus soldados insultaram Jesus com desprezo e zombaram dele. Eles colocam um </w:t>
      </w:r>
      <w:r>
        <w:rPr>
          <w:b/>
          <w:lang w:val="pt_PT" w:bidi="pt_PT"/>
        </w:rPr>
        <w:t>manto</w:t>
      </w:r>
      <w:r>
        <w:rPr>
          <w:lang w:val="pt_PT" w:bidi="pt_PT"/>
        </w:rPr>
        <w:t xml:space="preserve"> elegante em Jesus. Homens ricos e importantes, ou a realeza, usavam esse tipo de manto. Um manto é um longo casaco externo que é colocado sobre roupas normais. Use a mesma palavra para </w:t>
      </w:r>
      <w:r>
        <w:rPr>
          <w:b/>
          <w:lang w:val="pt_PT" w:bidi="pt_PT"/>
        </w:rPr>
        <w:t>manto</w:t>
      </w:r>
      <w:r>
        <w:rPr>
          <w:lang w:val="pt_PT" w:bidi="pt_PT"/>
        </w:rPr>
        <w:t xml:space="preserve"> que você usou anteriormente. Para mais informações sobre </w:t>
      </w:r>
      <w:r>
        <w:rPr>
          <w:lang w:val="pt_PT" w:bidi="pt_PT"/>
        </w:rPr>
        <w:t>manto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23:13–25</w:t>
      </w:r>
      <w:r>
        <w:rPr>
          <w:lang w:val="pt_PT" w:bidi="pt_PT"/>
        </w:rPr>
      </w:r>
    </w:p>
    <w:p>
      <w:pPr>
        <w:pStyle w:val="Heading3"/>
      </w:pPr>
      <w:r>
        <w:rPr>
          <w:lang w:val="pt_PT" w:bidi="pt_PT"/>
        </w:rPr>
        <w:t>Ouvir e Sentir</w:t>
      </w:r>
    </w:p>
    <w:p>
      <w:pPr/>
      <w:r>
        <w:rPr>
          <w:lang w:val="pt_PT" w:bidi="pt_PT"/>
        </w:rPr>
      </w:r>
      <w:r>
        <w:rPr>
          <w:lang w:val="pt_PT" w:bidi="pt_PT"/>
        </w:rPr>
        <w:t>Ouça Lucas 23.13–25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na versão mais fácil de entender.</w:t>
      </w:r>
    </w:p>
    <w:p>
      <w:pPr/>
      <w:r>
        <w:rPr>
          <w:lang w:val="pt_PT" w:bidi="pt_PT"/>
        </w:rPr>
      </w:r>
      <w:r>
        <w:rPr>
          <w:lang w:val="pt_PT" w:bidi="pt_PT"/>
        </w:rPr>
        <w:t>Na passagem anterior, Jesus foi julgado diante de Herodes, o rei judeu. Herodes enviou Jesus de volta a Pilatos. Essa passagem diz o que Pilatos fez em seguida no julgamento de Jesus depois que Herodes enviou Jesus de volta a Pilatos. Pilatos condenará Jesus à morte.</w:t>
      </w:r>
    </w:p>
    <w:p>
      <w:pPr/>
      <w:r>
        <w:rPr>
          <w:lang w:val="pt_PT" w:bidi="pt_PT"/>
        </w:rPr>
      </w:r>
      <w:r>
        <w:rPr>
          <w:lang w:val="pt_PT" w:bidi="pt_PT"/>
        </w:rPr>
        <w:t>Pilatos chamou o sumo sacerdote, os líderes religiosos e o povo. O sumo sacerdote e os líderes são membros do conselho religioso que primeiro trouxeram Jesus a Pilatos. Eles também acusaram Jesus a Herodes. Esses acusadores podem ter estado por perto esperando até que Pilatos estivesse pronto para continuar com o julgamento de Jesus ou eles podem ter ido para suas casas por um tempo. O povo nessa passagem provavelmente se refere aos judeus que viviam em Jerusalém. Parecia que o povo apoiava o sumo sacerdote e seus membros do conselho. Eles também podem ter sido pessoas no meio da multidão que havia se reunido. Pilatos disse a eles: “Vocês me trouxeram esse homem como alguém que era acusado de fazer com que as pessoas se rebelassem contra o governo. Eu o examinei em sua presença e não encontrei base para suas acusações contra ele. Herodes também não, porque Herodes o enviou de volta para nós; como vocês podem ver”. A frase “como vocês podem ver” é usada para enfatizar o que Pilatos diz em seguida. Também pode ser traduzido como “claramente” ou “é óbvio que”.</w:t>
      </w:r>
    </w:p>
    <w:p>
      <w:pPr/>
      <w:r>
        <w:rPr>
          <w:lang w:val="pt_PT" w:bidi="pt_PT"/>
        </w:rPr>
      </w:r>
      <w:r>
        <w:rPr>
          <w:lang w:val="pt_PT" w:bidi="pt_PT"/>
        </w:rPr>
        <w:t>Pilatos então disse que “Jesus não fez nada para merecer a morte”. Pilatos sabia que Herodes também não havia encontrado Jesus culpado de nenhum crime. Quando Herodes devolveu Jesus a Pilatos, ele provavelmente sugeriu que Jesus era inocente. Caso contrário, Herodes teria punido Jesus. Então Pilatos disse que ele “punirá Jesus ou o fará ser açoitado e então o soltará”. Devido às acusações que o sumo sacerdote trouxe contra Jesus, Pilatos decidiu que ele apenas puniria Jesus e então o deixaria livre. Pilatos não pensava que Jesus era culpado de qualquer acusação. Ele esperava que, ao punir Jesus, Pilatos pudesse manter ou ganhar a aprovação dos líderes judeus. Pilatos pensava que se ele punisse Jesus de uma maneira menos severa, os líderes judeus ficariam satisfeitos e não exigiriam que Jesus fosse morto. Os romanos geralmente chicoteavam qualquer um que fosse acusado de um crime, mesmo que essa pessoa não fosse culpada. Eles esperavam que os açoitamentos fizessem com que a pessoa evitasse ser acusada de um crime novamente. Isso também evitaria problemas para o governo.</w:t>
      </w:r>
    </w:p>
    <w:p>
      <w:pPr/>
      <w:r>
        <w:rPr>
          <w:lang w:val="pt_PT" w:bidi="pt_PT"/>
        </w:rPr>
      </w:r>
      <w:r>
        <w:rPr>
          <w:lang w:val="pt_PT" w:bidi="pt_PT"/>
        </w:rPr>
        <w:t xml:space="preserve">Pilatos disse que ele fará com que Jesus seja açoitado e liberto porque havia um costume de que ele deveria libertar um prisioneiro judeu para os judeus na celebração da Páscoa. Isso sugeria que Pilatos estava mantendo alguns judeus como prisioneiros. Havia um costume de que Pilatos deveria libertar um desses prisioneiros na Festa da Páscoa. As pessoas gritavam todas juntas: “Livre-se desse homem ou mate-o, liberte Barrabás para nós!”. "Esse homem" era uma maneira desrespeitosa de se referir a Jesus. </w:t>
      </w:r>
    </w:p>
    <w:p>
      <w:pPr/>
      <w:r>
        <w:rPr>
          <w:lang w:val="pt_PT" w:bidi="pt_PT"/>
        </w:rPr>
      </w:r>
      <w:r>
        <w:rPr>
          <w:lang w:val="pt_PT" w:bidi="pt_PT"/>
        </w:rPr>
        <w:t>Conte uma história de uma situação em que uma multidão zangada fez uma demanda por meio de um motim ou protesto em sua cultura, e como o governo ou autoridades responderam ao pedido.</w:t>
      </w:r>
    </w:p>
    <w:p>
      <w:pPr/>
      <w:r>
        <w:rPr>
          <w:lang w:val="pt_PT" w:bidi="pt_PT"/>
        </w:rPr>
      </w:r>
      <w:r>
        <w:rPr>
          <w:lang w:val="pt_PT" w:bidi="pt_PT"/>
        </w:rPr>
        <w:t>Quando o povo judeu disse: “Solte Barrabás para nós”, eles estavam pedindo a Pilatos para cumprir esse costume libertando Barrabás em vez de Jesus. Barrabás havia sido colocado na prisão porque ele havia se revoltado com outros em Jerusalém e por matar alguém. Pilatos queria libertar Jesus, então ele apelou para o povo novamente. Mas o povo gritava repetidamente: “Crucifica-o! Crucifica-o!”. Crucificação refere-se a um método que os romanos usavam para executar criminosos. Eles pregavam ou amarravam o criminoso vivo a uma estaca, ou duas grandes vigas de madeira que eram unidas na forma de uma cruz. Eles colocavam a cruz verticalmente no chão. Então eles deixavam o criminoso na cruz até que ele morresse. A crucificação era uma morte lenta e dolorosa.</w:t>
      </w:r>
    </w:p>
    <w:p>
      <w:pPr/>
      <w:r>
        <w:rPr>
          <w:lang w:val="pt_PT" w:bidi="pt_PT"/>
        </w:rPr>
      </w:r>
      <w:r>
        <w:rPr>
          <w:lang w:val="pt_PT" w:bidi="pt_PT"/>
        </w:rPr>
        <w:t>Pare aqui e mostre uma imagem de uma pessoa crucificada em uma cruz.</w:t>
      </w:r>
    </w:p>
    <w:p>
      <w:pPr/>
      <w:r>
        <w:rPr>
          <w:lang w:val="pt_PT" w:bidi="pt_PT"/>
        </w:rPr>
      </w:r>
      <w:r>
        <w:rPr>
          <w:lang w:val="pt_PT" w:bidi="pt_PT"/>
        </w:rPr>
        <w:t>Então Pilatos apelou ao povo pela terceira vez, dizendo: “Mas que coisa errada esse homem fez? Eu não tenho motivo para sentenciá-lo a morrer. Então apenas ordenarei que ele seja chicoteado, e então o liberarei”. Mas as pessoas continuavam gritando em voz alta para Pilatos dizendo que Jesus deveria ser crucificado, e finalmente Pilatos não pôde resistir aos seus gritos por mais tempo. Então Pilatos decidiu fazer o que as pessoas exigiam. Pilatos libertou Barrabás, que estava preso por lutar em um motim e por matar alguém. Esse era o homem a quem as pessoas haviam pedido a Pilatos que libertasse. Então Pilatos deu Jesus aos seus soldados para matar Jesus assim como as pessoas, ou multidão, queriam.</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esta história. Você vai ajudar o grupo a identificar as cenas, o ambiente e os personagens da história.</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Pilatos chamou o conselho e diz a eles de sua decisão de libertar Jesus.</w:t>
      </w:r>
    </w:p>
    <w:p>
      <w:pPr/>
      <w:r>
        <w:rPr>
          <w:lang w:val="pt_PT" w:bidi="pt_PT"/>
        </w:rPr>
      </w:r>
      <w:r>
        <w:rPr>
          <w:b/>
          <w:lang w:val="pt_PT" w:bidi="pt_PT"/>
        </w:rPr>
        <w:t>Segunda cena:</w:t>
      </w:r>
      <w:r>
        <w:rPr>
          <w:lang w:val="pt_PT" w:bidi="pt_PT"/>
        </w:rPr>
        <w:t xml:space="preserve"> a multidão exigia que Pilatos deveria matar Jesus e libertar Barrabás. Pilatos apelou à multidão pela segunda vez para permitir que ele libertasse Jesus.</w:t>
      </w:r>
    </w:p>
    <w:p>
      <w:pPr/>
      <w:r>
        <w:rPr>
          <w:lang w:val="pt_PT" w:bidi="pt_PT"/>
        </w:rPr>
      </w:r>
      <w:r>
        <w:rPr>
          <w:b/>
          <w:lang w:val="pt_PT" w:bidi="pt_PT"/>
        </w:rPr>
        <w:t>Terceira cena:</w:t>
      </w:r>
      <w:r>
        <w:rPr>
          <w:lang w:val="pt_PT" w:bidi="pt_PT"/>
        </w:rPr>
        <w:t xml:space="preserve"> Pilatos apelou à multidão pela terceira vez. A multidão continua exigindo que Jesus deveria ser morto. Pilatos concorda com a solicitação da multidão.</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governantes religiosos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Barrabás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na passagem anterior, Herodes havia questionado Jesus e então o devolveu a Pilatos. Pilatos chamou o sumo sacerdote, os governantes e o povo, e disse a eles: “Vocês me trouxeram esse homem como alguém que era acusado de fazer com que as pessoas se rebelassem contra o governo. Eu o examinei em sua presença e não encontrei base para suas acusações contra ele. Herodes também não, porque Herodes o enviou de volta para nós; como vocês podem ver, ele não fez nada para merecer a morte”.</w:t>
      </w:r>
    </w:p>
    <w:p>
      <w:pPr/>
      <w:r>
        <w:rPr>
          <w:lang w:val="pt_PT" w:bidi="pt_PT"/>
        </w:rPr>
      </w:r>
      <w:r>
        <w:rPr>
          <w:lang w:val="pt_PT" w:bidi="pt_PT"/>
        </w:rPr>
        <w:t>Então Pilatos disse que ele “punirá Jesus ou o fará ser açoitado e então o soltará”. Como resultado das acusações que o sumo sacerdote trouxe contra Jesus, Pilatos decidiu que ele apenas puniria Jesus e então o deixaria livre.</w:t>
      </w:r>
    </w:p>
    <w:p>
      <w:pPr/>
      <w:r>
        <w:rPr>
          <w:lang w:val="pt_PT" w:bidi="pt_PT"/>
        </w:rPr>
      </w:r>
      <w:r>
        <w:rPr>
          <w:lang w:val="pt_PT" w:bidi="pt_PT"/>
        </w:rPr>
        <w:t>É importante lembrar que era um costume que um prisioneiro fosse liberto durante a festa da Páscoa. As pessoas gritavam todas juntas: “Livre-se desse homem ou mate-o, liberte Barrabás para nós!”. Tome nota que “esse homem” era uma maneira desrespeitosa de as pessoas se referirem a Jesus.</w:t>
      </w:r>
    </w:p>
    <w:p>
      <w:pPr/>
      <w:r>
        <w:rPr>
          <w:lang w:val="pt_PT" w:bidi="pt_PT"/>
        </w:rPr>
      </w:r>
      <w:r>
        <w:rPr>
          <w:lang w:val="pt_PT" w:bidi="pt_PT"/>
        </w:rPr>
        <w:t>Pilatos queria libertar Jesus, então ele apelou para o povo novamente. Mas o povo gritava repetidamente: “Crucifica-o! Crucifica-o!”.</w:t>
      </w:r>
    </w:p>
    <w:p>
      <w:pPr/>
      <w:r>
        <w:rPr>
          <w:lang w:val="pt_PT" w:bidi="pt_PT"/>
        </w:rPr>
      </w:r>
      <w:r>
        <w:rPr>
          <w:lang w:val="pt_PT" w:bidi="pt_PT"/>
        </w:rPr>
        <w:t>Lembre-se que Pilatos apelou ao povo pela terceira vez, dizendo: “Mas que coisa errada esse homem fez? Eu não tenho motivo para sentenciá-lo a morrer. Então apenas ordenarei que ele seja chicoteado, e então o liberarei”. Pilatos está tentando encontrar uma razão que exigiria uma sentença de morte, mas ele sabe que não há uma boa razão.</w:t>
      </w:r>
    </w:p>
    <w:p>
      <w:pPr/>
      <w:r>
        <w:rPr>
          <w:lang w:val="pt_PT" w:bidi="pt_PT"/>
        </w:rPr>
      </w:r>
      <w:r>
        <w:rPr>
          <w:lang w:val="pt_PT" w:bidi="pt_PT"/>
        </w:rPr>
        <w:t>Mas as pessoas continuavam gritando em voz alta para Pilatos que Jesus deveria ser crucificado. Finalmente, Pilatos não poderia resistir por mais tempo aos seus gritos. Então Pilatos decidiu fazer o que as pessoas exigiam. Pilatos libertou Barrabás, o homem que estava preso por lutar em um motim e por matar alguém. Esse era o homem a quem as pessoas haviam pedido a Pilatos que libertasse. Então Pilatos deu Jesus aos seus soldados para matar Jesus assim como as pessoas, ou multidão, queriam.</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incluem:</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governantes religiosos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Barrabás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Lembre-se de que na passagem anterior Herodes havia questionado Jesus e o devolveu a Pilatos. Pilatos chamou o sumo sacerdote, os líderes e o povo. Pilatos disse a eles: “Vocês me trouxeram esse homem como alguém que estava incitando o povo à rebelião. Eu o examinei em sua presença e não encontrei base para suas acusações contra ele. Herodes também não, porque Herodes o enviou de volta para nós; como vocês podem ver, ele não fez nada para merecer a morte”.</w:t>
      </w:r>
    </w:p>
    <w:p>
      <w:pPr/>
      <w:r>
        <w:rPr>
          <w:lang w:val="pt_PT" w:bidi="pt_PT"/>
        </w:rPr>
      </w:r>
      <w:r>
        <w:rPr>
          <w:lang w:val="pt_PT" w:bidi="pt_PT"/>
        </w:rPr>
        <w:t>Pare a ação e pergunte ao ator que está interpretando Pilatos: “Como você está se sentindo?”. Você pode ouvir: “Sei que Jesus não é culpado das acusações que os membros do conselho apresentaram contra ele”, “Sinto que Jesus não merece morrer”. Reinicie a encenação.</w:t>
      </w:r>
    </w:p>
    <w:p>
      <w:pPr/>
      <w:r>
        <w:rPr>
          <w:lang w:val="pt_PT" w:bidi="pt_PT"/>
        </w:rPr>
      </w:r>
      <w:r>
        <w:rPr>
          <w:lang w:val="pt_PT" w:bidi="pt_PT"/>
        </w:rPr>
        <w:t>Então Pilatos disse que ele “punirá Jesus, ou o fará ser açoitado, e então o soltará”. Pilatos disse que ele fará com que Jesus seja açoitado e liberto porque havia um costume de que ele deveria libertar um prisioneiro judeu para os judeus na celebração da Páscoa. As pessoas gritavam todas juntas: “Livre-se desse homem ou mate-o, liberte Barrabás para nós!”.</w:t>
      </w:r>
    </w:p>
    <w:p>
      <w:pPr/>
      <w:r>
        <w:rPr>
          <w:lang w:val="pt_PT" w:bidi="pt_PT"/>
        </w:rPr>
      </w:r>
      <w:r>
        <w:rPr>
          <w:lang w:val="pt_PT" w:bidi="pt_PT"/>
        </w:rPr>
        <w:t>Pare a ação e pergunte ao ator que está interpretando Pilatos: “Como você está se sentindo?”. Você pode ouvir: “Eu realmente quero libertar Jesus”, “Triste, não quero matar Jesus, mas essas pessoas querem que eu faça isso!”. “Com o coração partido, eu não gosto de sentenciar um homem inocente à morte”, “Tentarei e persuadirei o povo”. Pergunte aos atores que interpretam os membros do conselho: “Como vocês estão se sentindo?” Você pode ouvir: “Queremos que Jesus seja morto!”. “Crucifica Jesus!”. “Queremos que Jesus seja declarado culpado”. Reinicie a encenação.</w:t>
      </w:r>
    </w:p>
    <w:p>
      <w:pPr/>
      <w:r>
        <w:rPr>
          <w:lang w:val="pt_PT" w:bidi="pt_PT"/>
        </w:rPr>
      </w:r>
      <w:r>
        <w:rPr>
          <w:lang w:val="pt_PT" w:bidi="pt_PT"/>
        </w:rPr>
        <w:t>Barrabás havia sido colocado na prisão porque ele havia se revoltado em Jerusalém e por matar alguém. Pilatos queria libertar Jesus, então ele apelou para o povo novamente. Mas o povo gritava repetidamente: “Crucifica-o! Crucifica-o!”. Então Pilatos apelou ao povo pela terceira vez, dizendo: “Mas que coisa errada esse homem fez? Eu não tenho motivo para sentenciá-lo a morrer. Então apenas ordenarei que ele seja chicoteado, e então o liberarei”. Mas as pessoas continuavam gritando em voz alta para Pilatos dizendo que Jesus deveria ser crucificado, e finalmente Pilatos não pôde resistir aos seus gritos por mais tempo. Então Pilatos decidiu fazer o que as pessoas exigiam.</w:t>
      </w:r>
    </w:p>
    <w:p>
      <w:pPr/>
      <w:r>
        <w:rPr>
          <w:lang w:val="pt_PT" w:bidi="pt_PT"/>
        </w:rPr>
      </w:r>
      <w:r>
        <w:rPr>
          <w:lang w:val="pt_PT" w:bidi="pt_PT"/>
        </w:rPr>
        <w:t>Pare a ação e pergunte ao ator que está interpretando Pilatos: “Como você está se sentindo?”. Você pode ouvir: “Desisto de tentar persuadir o povo, “Com medo! as pessoas podem começar um motim se eu não fizer o que elas querem”. Pergunte aos atores que interpretam os membros do conselho: “Como vocês estão se sentindo?” Você pode ouvir: “Estamos felizes por Pilatos ter cedido ao nosso pedido”, “Crucifica Jesus!”. Pergunte ao ator que está interpretando Jesus: “Como você está se sentindo?”. Você pode ouvir: “Sinto-me triste por essas pessoas me quererem morto, mesmo que saibam que sou inocente”, “Desapontado com o povo e com Pilatos por não tomar uma decisão baseada na verdade”. Reinicie a encenação.</w:t>
      </w:r>
    </w:p>
    <w:p>
      <w:pPr/>
      <w:r>
        <w:rPr>
          <w:lang w:val="pt_PT" w:bidi="pt_PT"/>
        </w:rPr>
      </w:r>
      <w:r>
        <w:rPr>
          <w:lang w:val="pt_PT" w:bidi="pt_PT"/>
        </w:rPr>
        <w:t>Pilatos libertou o homem que estava preso por lutar em um motim e por matar alguém. Esse era o homem a quem as pessoas haviam pedido a Pilatos que libertasse. Então Pilatos deu Jesus aos seus soldados para matar Jesus assim como as pessoas, ou multidão, queriam.</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Pilatos chamou o </w:t>
      </w:r>
      <w:r>
        <w:rPr>
          <w:b/>
          <w:lang w:val="pt_PT" w:bidi="pt_PT"/>
        </w:rPr>
        <w:t>sacerdote</w:t>
      </w:r>
      <w:r>
        <w:rPr>
          <w:lang w:val="pt_PT" w:bidi="pt_PT"/>
        </w:rPr>
        <w:t xml:space="preserve">, os governantes e o povo. Use a mesma palavra para sacerdote que você usou anteriormente. </w:t>
      </w:r>
      <w:r>
        <w:rPr>
          <w:lang w:val="pt_PT" w:bidi="pt_PT"/>
        </w:rPr>
        <w:t>Sacerdote</w:t>
      </w:r>
      <w:r>
        <w:rPr>
          <w:lang w:val="pt_PT" w:bidi="pt_PT"/>
        </w:rPr>
        <w:t xml:space="preserve"> consta do Glossário Mestre. </w:t>
      </w:r>
    </w:p>
    <w:p>
      <w:pPr/>
      <w:r>
        <w:rPr>
          <w:lang w:val="pt_PT" w:bidi="pt_PT"/>
        </w:rPr>
      </w:r>
      <w:r>
        <w:rPr>
          <w:lang w:val="pt_PT" w:bidi="pt_PT"/>
        </w:rPr>
        <w:t xml:space="preserve">A </w:t>
      </w:r>
      <w:r>
        <w:rPr>
          <w:b/>
          <w:lang w:val="pt_PT" w:bidi="pt_PT"/>
        </w:rPr>
        <w:t>Páscoa</w:t>
      </w:r>
      <w:r>
        <w:rPr>
          <w:lang w:val="pt_PT" w:bidi="pt_PT"/>
        </w:rPr>
        <w:t xml:space="preserve"> era uma festa que os judeus celebravam a cada ano no dia anterior ao início da Festa dos Pães sem Fermento. Use a mesma palavra para Páscoa que você usou anteriormente. Para mais informações sobre a </w:t>
      </w:r>
      <w:r>
        <w:rPr>
          <w:lang w:val="pt_PT" w:bidi="pt_PT"/>
        </w:rPr>
        <w:t>Páscoa</w:t>
      </w:r>
      <w:r>
        <w:rPr>
          <w:lang w:val="pt_PT" w:bidi="pt_PT"/>
        </w:rPr>
        <w:t>, consulte o Glossário Mestre.</w:t>
      </w:r>
    </w:p>
    <w:p>
      <w:pPr/>
      <w:r>
        <w:rPr>
          <w:lang w:val="pt_PT" w:bidi="pt_PT"/>
        </w:rPr>
      </w:r>
      <w:r>
        <w:rPr>
          <w:lang w:val="pt_PT" w:bidi="pt_PT"/>
        </w:rPr>
        <w:t xml:space="preserve">Pilatos queria libertar Jesus, então ele apelou para o povo novamente. Mas o povo gritava repetidamente: “Crucifica-o! Crucifica-o”. </w:t>
      </w:r>
      <w:r>
        <w:rPr>
          <w:b/>
          <w:lang w:val="pt_PT" w:bidi="pt_PT"/>
        </w:rPr>
        <w:t>Crucificação</w:t>
      </w:r>
      <w:r>
        <w:rPr>
          <w:lang w:val="pt_PT" w:bidi="pt_PT"/>
        </w:rPr>
        <w:t xml:space="preserve"> era a pior forma de execução no tempo de Jesus. Normalmente, os soldados açoitavam a vítima, depois pregavam suas mãos e pés em duas peças de madeira, montadas em forma de cruz. Os soldados colocavam a </w:t>
      </w:r>
      <w:r>
        <w:rPr>
          <w:lang w:val="pt_PT" w:bidi="pt_PT"/>
        </w:rPr>
        <w:t>cruz</w:t>
      </w:r>
      <w:r>
        <w:rPr>
          <w:lang w:val="pt_PT" w:bidi="pt_PT"/>
        </w:rPr>
        <w:t xml:space="preserve"> em pé, e a vítima ficava pendurada em dores por horas até morrer. </w:t>
      </w:r>
    </w:p>
    <w:p>
      <w:pPr/>
      <w:r>
        <w:rPr>
          <w:lang w:val="pt_PT" w:bidi="pt_PT"/>
        </w:rPr>
      </w:r>
      <w:r>
        <w:rPr>
          <w:lang w:val="pt_PT" w:bidi="pt_PT"/>
        </w:rPr>
        <w:t xml:space="preserve">Para mais informações sobre </w:t>
      </w:r>
      <w:r>
        <w:rPr>
          <w:lang w:val="pt_PT" w:bidi="pt_PT"/>
        </w:rPr>
        <w:t>crucificação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23:26–43</w:t>
      </w:r>
      <w:r>
        <w:rPr>
          <w:lang w:val="pt_PT" w:bidi="pt_PT"/>
        </w:rPr>
      </w:r>
    </w:p>
    <w:p>
      <w:pPr>
        <w:pStyle w:val="Heading3"/>
      </w:pPr>
      <w:r>
        <w:rPr>
          <w:lang w:val="pt_PT" w:bidi="pt_PT"/>
        </w:rPr>
        <w:t>Ouvir e Sentir</w:t>
      </w:r>
    </w:p>
    <w:p>
      <w:pPr/>
      <w:r>
        <w:rPr>
          <w:lang w:val="pt_PT" w:bidi="pt_PT"/>
        </w:rPr>
      </w:r>
      <w:r>
        <w:rPr>
          <w:lang w:val="pt_PT" w:bidi="pt_PT"/>
        </w:rPr>
        <w:t>Ouça Lucas 23.26–43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Anteriormente, os líderes religiosos judeus prenderam Jesus e o levaram para a casa de Pôncio Pilatos, o governador romano da Judeia. Mesmo que Pilatos tenha encontrado Jesus inocente, os líderes religiosos e a multidão exigiram que Pilatos matasse Jesus. Pilatos finalmente concordou com a multidão e ordenou aos seus soldados que crucificassem Jesus.</w:t>
      </w:r>
    </w:p>
    <w:p>
      <w:pPr/>
      <w:r>
        <w:rPr>
          <w:lang w:val="pt_PT" w:bidi="pt_PT"/>
        </w:rPr>
      </w:r>
      <w:r>
        <w:rPr>
          <w:lang w:val="pt_PT" w:bidi="pt_PT"/>
        </w:rPr>
        <w:t>Como era a festa da Páscoa, milhares de judeus estavam na cidade e os soldados romanos estavam em alerta máximo. Pressionado pela multidão, Pilatos ordenou aos seus soldados que crucificassem Jesus. Crucificação era a pior forma de execução romana. Os soldados açoitavam a vítima, depois pregavam suas mãos e pés em duas peças de madeira, montadas em forma de cruz. Os soldados forçavam a vítima a carregar a viga da cruz para o lugar onde ela seria pregada na cruz para morrer. A vítima era pendurada na cruz ereta, em dor, por horas até que morresse.</w:t>
      </w:r>
    </w:p>
    <w:p>
      <w:pPr/>
      <w:r>
        <w:rPr>
          <w:lang w:val="pt_PT" w:bidi="pt_PT"/>
        </w:rPr>
      </w:r>
      <w:r>
        <w:rPr>
          <w:lang w:val="pt_PT" w:bidi="pt_PT"/>
        </w:rPr>
        <w:t>Pare e mostre à sua equipe uma imagem de uma viga da cruz e um criminoso pendurado em uma cruz. Qual é a pior forma de execução em sua cultura? Que tipo de criminosos são punidos por esse tipo de execução?</w:t>
      </w:r>
    </w:p>
    <w:p>
      <w:pPr/>
      <w:r>
        <w:rPr>
          <w:lang w:val="pt_PT" w:bidi="pt_PT"/>
        </w:rPr>
      </w:r>
      <w:r>
        <w:rPr>
          <w:lang w:val="pt_PT" w:bidi="pt_PT"/>
        </w:rPr>
        <w:t>À medida que os soldados levavam Jesus para fora de Jerusalém, eles o forçavam a carregar uma viga pesada, mesmo que Jesus estivesse fraco, pois os soldados o espancavam severamente. Os soldados agarram um homem chamado Simão, que era de Cirene, uma cidade na costa do norte da África. Lucas nos diz que Simão estava viajando do seu país para Jerusalém. Esse detalhe mostra que Simão não fazia parte da multidão judaica que se revoltava contra Jesus. Simão provavelmente estava viajando de uma pequena cidade em torno de Jerusalém para celebrar a Páscoa. Os soldados forçam Simão a caminhar atrás de Jesus e carregar a viga da cruz.</w:t>
      </w:r>
    </w:p>
    <w:p>
      <w:pPr/>
      <w:r>
        <w:rPr>
          <w:lang w:val="pt_PT" w:bidi="pt_PT"/>
        </w:rPr>
      </w:r>
      <w:r>
        <w:rPr>
          <w:lang w:val="pt_PT" w:bidi="pt_PT"/>
        </w:rPr>
        <w:t>Muitas pessoas estavam seguindo Jesus para o lugar onde ele morreria. Embora algumas pessoas viessem por curiosidade, também havia mulheres que estavam de luto, ou expressando tristeza por meio de palavras e lamentações. Quando Jesus ouve as mulheres gritando em voz alta, ele se volta para falar com elas. “Filhas de Jerusalém” significa que as mulheres viviam em Jerusalém, e não eram da família de Jesus ou amigas próximas. Jesus as adverte que, em vez de chorar por ele, elas deveriam chorar por si mesmas e seus filhos. Jesus está se referindo a Deus destruindo Jerusalém no futuro como uma punição por rejeitar Jesus como o salvador prometido. Jesus implica que elas devem chorar, porque elas vão sofrer terrivelmente. Jesus diz “olhe” ou “atenção” para enfatizar que o que ele prevê certamente acontecerá. Jesus estava se referindo a um momento quase 40 anos após sua morte, quando os romanos destruiriam Jerusalém.</w:t>
      </w:r>
    </w:p>
    <w:p>
      <w:pPr/>
      <w:r>
        <w:rPr>
          <w:lang w:val="pt_PT" w:bidi="pt_PT"/>
        </w:rPr>
      </w:r>
      <w:r>
        <w:rPr>
          <w:lang w:val="pt_PT" w:bidi="pt_PT"/>
        </w:rPr>
        <w:t>Jesus diz que, no momento da destruição de Jerusalém, os judeus chamarão as mulheres sem filhos de abençoadas. Normalmente, as pessoas chamavam as mulheres judias de abençoadas, ou que têm o favor de Deus, quando elas eram capazes de ter filhos. Mas, nesse contexto, ser abençoada se refere a sofrer menos do que outros. Por causa do quanto as crianças sofrerão, Jesus diz que será melhor que as mulheres sejam estéreis, ou incapazes de ter filhos. “Ventres que nunca dão à luz” e “seios que nunca amamentam” são figuras de linguagem que se referem a mulheres estéreis.</w:t>
      </w:r>
    </w:p>
    <w:p>
      <w:pPr/>
      <w:r>
        <w:rPr>
          <w:lang w:val="pt_PT" w:bidi="pt_PT"/>
        </w:rPr>
      </w:r>
      <w:r>
        <w:rPr>
          <w:lang w:val="pt_PT" w:bidi="pt_PT"/>
        </w:rPr>
        <w:t>Jesus cita o profeta Oseias quando ele prevê o que as pessoas dirão durante esse tempo. Elas dirão às montanhas e colinas: “Caiam em nós!”. Isso significa que seu sofrimento era tão intenso, que elas pensaram que seria melhor morrer rapidamente de um deslizamento de terra. Jesus usa um provérbio, ou ditado de sabedoria, para fazer uma pergunta que ele não espera ser respondida. Ele pergunta: “Se os homens fazem essas coisas quando a árvore está verde, o que acontecerá quando ela estiver seca?”. Jesus está se comparando à madeira fresca ou verde, porque ele não tinha pecado, mas as pessoas pecadoras que o rejeitavam são como madeira seca. As chamas representam sofrimento, e a madeira seca queima mais rapidamente do que a madeira fresca. Jesus estava enfatizando que, como ele sofreu tão terrivelmente, mesmo que ele fosse inocente, quanto mais as pessoas pecadoras sofreriam?</w:t>
      </w:r>
    </w:p>
    <w:p>
      <w:pPr/>
      <w:r>
        <w:rPr>
          <w:lang w:val="pt_PT" w:bidi="pt_PT"/>
        </w:rPr>
      </w:r>
      <w:r>
        <w:rPr>
          <w:lang w:val="pt_PT" w:bidi="pt_PT"/>
        </w:rPr>
        <w:t>Lucas nos diz que, ao mesmo tempo, os soldados romanos estavam forçando dois criminosos a irem para o mesmo lugar que Jesus seria morto, a Caveira. A Caveira era o nome do monte do lado de fora da cidade, ao lado de uma estrada bem percorrida, onde os romanos executavam as pessoas. Pode ser que o monte se parecia com um crânio, ou as pessoas o nomeavam assim porque muitas execuções aconteciam lá. Ele ficava a aproximadamente 600 metros, ou 2000 pés, da casa de Pilatos.</w:t>
      </w:r>
    </w:p>
    <w:p>
      <w:pPr/>
      <w:r>
        <w:rPr>
          <w:lang w:val="pt_PT" w:bidi="pt_PT"/>
        </w:rPr>
      </w:r>
      <w:r>
        <w:rPr>
          <w:lang w:val="pt_PT" w:bidi="pt_PT"/>
        </w:rPr>
        <w:t>Pare e mostre uma imagem do lugar chamado de Caveira. Mostre em um mapa onde a casa de Pilatos e a Caveira estavam localizadas em Jerusalém.</w:t>
      </w:r>
    </w:p>
    <w:p>
      <w:pPr/>
      <w:r>
        <w:rPr>
          <w:lang w:val="pt_PT" w:bidi="pt_PT"/>
        </w:rPr>
      </w:r>
      <w:r>
        <w:rPr>
          <w:lang w:val="pt_PT" w:bidi="pt_PT"/>
        </w:rPr>
        <w:t>Era lá que os soldados colocavam a cruz no chão e pregavam Jesus na cruz para morrer. Os soldados também crucificaram os dois criminosos, e eles os penduraram em cruzes em ambos os lados de Jesus. Jesus orou a seu pai e pediu a Deus que perdoasse as pessoas que o estavam crucificando. Jesus pede a Deus que as perdoe, porque elas não percebiam que crucificar Jesus era um pecado terrível.</w:t>
      </w:r>
    </w:p>
    <w:p>
      <w:pPr/>
      <w:r>
        <w:rPr>
          <w:lang w:val="pt_PT" w:bidi="pt_PT"/>
        </w:rPr>
      </w:r>
      <w:r>
        <w:rPr>
          <w:lang w:val="pt_PT" w:bidi="pt_PT"/>
        </w:rPr>
        <w:t>Depois que os soldados haviam tirado as roupas de Jesus, eles o levantaram na cruz. Os soldados romanos lançam sortes, ou jogam pequenos objetos no chão e olham como eles caíram. Essa era uma maneira de tomar decisões difíceis, ou, neste caso, decidir qual soldado receberia qual peça das roupas de Jesus. As roupas de Jesus provavelmente incluíam uma roupa externa, uma roupa interna, e possivelmente um cinto e sandálias. Os romanos permitiam que os soldados mantivessem as posses dos criminosos. As únicas posses de Jesus eram suas roupas. Uma multidão assistia Jesus enquanto ele morria, incluindo líderes judeus que zombavam de Jesus, ou o ridicularizavam. Eles zombavam de Jesus dizendo que, se ele é verdadeiramente o Cristo de Deus, ou o salvador prometido, então ele deve se salvar como ele salvou os outros. “Salvar outros” provavelmente se refere a Jesus curando os outros. Os líderes não acreditavam que Jesus poderia se salvar, e eles estavam felizes com isso. Eles acreditavam erroneamente que a morte de Jesus provaria que ele não era o salvador prometido.</w:t>
      </w:r>
    </w:p>
    <w:p>
      <w:pPr/>
      <w:r>
        <w:rPr>
          <w:lang w:val="pt_PT" w:bidi="pt_PT"/>
        </w:rPr>
      </w:r>
      <w:r>
        <w:rPr>
          <w:lang w:val="pt_PT" w:bidi="pt_PT"/>
        </w:rPr>
        <w:t>Os soldados romanos também insultaram Jesus e ofereceram uma esponja mergulhada em vinagre de vinho; isso era um vinho barato e azedo. Embora os romanos estivessem zombando de Jesus, isso cumpria uma parte das Escrituras nos Salmos que dizia: “Para minha sede, eles me deram vinagre para beber”. Os soldados também dizem a Jesus que, se ele era realmente o rei dos judeus, ou o governante do povo judeu, ele deveria se salvar. Assim como os líderes religiosos, eles não acreditavam que Jesus tinha o poder de se salvar. O governador romano Pilatos já havia escrito um sinal para ser pendurado acima da cabeça de Jesus; que lia: “Este é o rei dos judeus”. Era um costume romano escrever o crime de uma pessoa em um pedaço de papel ou madeira e pendurá-lo acima dela para as pessoas lerem. Isso implicava que os soldados estavam crucificando Jesus porque ele alegava ser o rei do povo judeu. Isso era outra zombaria de Jesus.</w:t>
      </w:r>
    </w:p>
    <w:p>
      <w:pPr/>
      <w:r>
        <w:rPr>
          <w:lang w:val="pt_PT" w:bidi="pt_PT"/>
        </w:rPr>
      </w:r>
      <w:r>
        <w:rPr>
          <w:lang w:val="pt_PT" w:bidi="pt_PT"/>
        </w:rPr>
        <w:t>Pare e discuta com sua equipe: quais ações são as piores formas de zombaria em sua cultura?</w:t>
      </w:r>
    </w:p>
    <w:p>
      <w:pPr/>
      <w:r>
        <w:rPr>
          <w:lang w:val="pt_PT" w:bidi="pt_PT"/>
        </w:rPr>
      </w:r>
      <w:r>
        <w:rPr>
          <w:lang w:val="pt_PT" w:bidi="pt_PT"/>
        </w:rPr>
        <w:t>Os dois criminosos ao lado de Jesus respondem de maneiras diferentes. Um criminoso blasfema, ou insulta, Jesus dizendo a ele que, se ele é o Messias, ou salvador prometido, então ele deveria se salvar e salvar os criminosos. Ironicamente, o criminoso não reconhecia que Jesus é capaz de salvar as pessoas espiritualmente ao não se salvar da cruz!</w:t>
      </w:r>
    </w:p>
    <w:p>
      <w:pPr/>
      <w:r>
        <w:rPr>
          <w:lang w:val="pt_PT" w:bidi="pt_PT"/>
        </w:rPr>
      </w:r>
      <w:r>
        <w:rPr>
          <w:lang w:val="pt_PT" w:bidi="pt_PT"/>
        </w:rPr>
        <w:t>O outro criminoso pergunta: “Você não teme a Deus, mesmo sendo condenado à morte?" para repreender o homem por insultar Jesus. Visto que todos eles haviam recebido a mesma sentença, ou punição de morte, ele implica que o criminoso zombador deveria pensar no julgamento de Deus após sua morte. O criminoso diz que eles merecem morrer, mas Jesus era inocente. Ele pede a Jesus que se lembre dele quando Jesus for para seu reino. Isso implica que o homem acreditava que Jesus era o salvador prometido e que Jesus governaria como rei depois que ele morresse.</w:t>
      </w:r>
    </w:p>
    <w:p>
      <w:pPr/>
      <w:r>
        <w:rPr>
          <w:lang w:val="pt_PT" w:bidi="pt_PT"/>
        </w:rPr>
      </w:r>
      <w:r>
        <w:rPr>
          <w:lang w:val="pt_PT" w:bidi="pt_PT"/>
        </w:rPr>
        <w:t>O criminoso quer que Jesus mostre bondade a ele em seu futuro reino. Jesus diz: “Eu lhe digo a verdade” para enfatizar que o homem deve ouvir atentamente. Jesus diz que o homem estará com Jesus no paraíso até o final do dia. Paraíso se refere ao lugar onde as pessoas que amam a Deus vão quando morrem; é semelhante à palavra céu, ou o lugar onde Deus vive.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soldados romanos levam dois criminosos e Jesus para a Caveira para serem executados. Os soldados forçam Simão de Cirene a carregar a viga da cruz de Jesus, porque Jesus está fraco demais para carregá-la.</w:t>
      </w:r>
    </w:p>
    <w:p>
      <w:pPr/>
      <w:r>
        <w:rPr>
          <w:lang w:val="pt_PT" w:bidi="pt_PT"/>
        </w:rPr>
      </w:r>
      <w:r>
        <w:rPr>
          <w:b/>
          <w:lang w:val="pt_PT" w:bidi="pt_PT"/>
        </w:rPr>
        <w:t>Segunda cena:</w:t>
      </w:r>
      <w:r>
        <w:rPr>
          <w:lang w:val="pt_PT" w:bidi="pt_PT"/>
        </w:rPr>
        <w:t xml:space="preserve"> uma multidão segue Jesus. As mulheres choram e lamentam por ele. Jesus se volta para elas e conta a elas sobre a destruição de Jerusalém no futuro, porque as pessoas rejeitaram Jesus como o Salvador Prometido.</w:t>
      </w:r>
    </w:p>
    <w:p>
      <w:pPr/>
      <w:r>
        <w:rPr>
          <w:lang w:val="pt_PT" w:bidi="pt_PT"/>
        </w:rPr>
      </w:r>
      <w:r>
        <w:rPr>
          <w:b/>
          <w:lang w:val="pt_PT" w:bidi="pt_PT"/>
        </w:rPr>
        <w:t>Terceira cena:</w:t>
      </w:r>
      <w:r>
        <w:rPr>
          <w:lang w:val="pt_PT" w:bidi="pt_PT"/>
        </w:rPr>
        <w:t xml:space="preserve"> todos chegam à Caveira. Os soldados crucificam Jesus e os criminosos enquanto Jesus ora a Deus. A multidão assiste Jesus morrendo enquanto os governantes judeus zombam dele. Os soldados zombam de Jesus e dividem suas roupas.</w:t>
      </w:r>
    </w:p>
    <w:p>
      <w:pPr/>
      <w:r>
        <w:rPr>
          <w:lang w:val="pt_PT" w:bidi="pt_PT"/>
        </w:rPr>
      </w:r>
      <w:r>
        <w:rPr>
          <w:b/>
          <w:lang w:val="pt_PT" w:bidi="pt_PT"/>
        </w:rPr>
        <w:t>Quarta cena:</w:t>
      </w:r>
      <w:r>
        <w:rPr>
          <w:lang w:val="pt_PT" w:bidi="pt_PT"/>
        </w:rPr>
        <w:t xml:space="preserve"> um dos criminosos insulta Jesus, mas o outro criminoso acredita em Jesus. Jesus diz que o homem estará no paraíso com Jesus naquele dia.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Soldados romanos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Mulheres chorando</w:t>
      </w:r>
    </w:p>
    <w:p>
      <w:pPr>
        <w:pStyle w:val="ListBullet"/>
        <w:spacing w:line="240" w:lineRule="auto"/>
        <w:ind w:left="720"/>
      </w:pPr>
      <w:r>
        <w:rPr>
          <w:lang w:val="pt_PT" w:bidi="pt_PT"/>
        </w:rPr>
      </w:r>
      <w:r>
        <w:rPr>
          <w:lang w:val="pt_PT" w:bidi="pt_PT"/>
        </w:rPr>
        <w:t>Mulheres no futuro</w:t>
      </w:r>
    </w:p>
    <w:p>
      <w:pPr>
        <w:pStyle w:val="ListBullet"/>
        <w:spacing w:line="240" w:lineRule="auto"/>
        <w:ind w:left="720"/>
      </w:pPr>
      <w:r>
        <w:rPr>
          <w:lang w:val="pt_PT" w:bidi="pt_PT"/>
        </w:rPr>
      </w:r>
      <w:r>
        <w:rPr>
          <w:lang w:val="pt_PT" w:bidi="pt_PT"/>
        </w:rPr>
        <w:t>Pessoas que querem morrer no futuro</w:t>
      </w:r>
    </w:p>
    <w:p>
      <w:pPr>
        <w:pStyle w:val="ListBullet"/>
        <w:spacing w:line="240" w:lineRule="auto"/>
        <w:ind w:left="720"/>
      </w:pPr>
      <w:r>
        <w:rPr>
          <w:lang w:val="pt_PT" w:bidi="pt_PT"/>
        </w:rPr>
      </w:r>
      <w:r>
        <w:rPr>
          <w:lang w:val="pt_PT" w:bidi="pt_PT"/>
        </w:rPr>
        <w:t>Dois criminosos</w:t>
      </w:r>
    </w:p>
    <w:p>
      <w:pPr>
        <w:pStyle w:val="ListBullet"/>
        <w:spacing w:line="240" w:lineRule="auto"/>
        <w:ind w:left="720"/>
      </w:pPr>
      <w:r>
        <w:rPr>
          <w:lang w:val="pt_PT" w:bidi="pt_PT"/>
        </w:rPr>
      </w:r>
      <w:r>
        <w:rPr>
          <w:lang w:val="pt_PT" w:bidi="pt_PT"/>
        </w:rPr>
        <w:t>Governantes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os soldados estão batendo em Jesus. Jesus não tem força alguma para carregar uma cruz por causa da perda de sangue.</w:t>
      </w:r>
    </w:p>
    <w:p>
      <w:pPr/>
      <w:r>
        <w:rPr>
          <w:lang w:val="pt_PT" w:bidi="pt_PT"/>
        </w:rPr>
      </w:r>
      <w:r>
        <w:rPr>
          <w:lang w:val="pt_PT" w:bidi="pt_PT"/>
        </w:rPr>
        <w:t>É importante lembrar que a distância entre o lugar do julgamento e o lugar da crucificação é de aproximadamente 600 metros, ou 2000 pés.</w:t>
      </w:r>
    </w:p>
    <w:p>
      <w:pPr/>
      <w:r>
        <w:rPr>
          <w:lang w:val="pt_PT" w:bidi="pt_PT"/>
        </w:rPr>
      </w:r>
      <w:r>
        <w:rPr>
          <w:lang w:val="pt_PT" w:bidi="pt_PT"/>
        </w:rPr>
        <w:t>É importante lembrar que os dois criminosos foram levados para a Caveira para serem mortos ao mesmo tempo que Jesus. Simão também estava viajando de volta para Jerusalém ao mesmo tempo. A equipe pode querer reordenar a história na representação para refletir melhor o que realmente aconteceu.</w:t>
      </w:r>
    </w:p>
    <w:p>
      <w:pPr/>
      <w:r>
        <w:rPr>
          <w:lang w:val="pt_PT" w:bidi="pt_PT"/>
        </w:rPr>
      </w:r>
      <w:r>
        <w:rPr>
          <w:lang w:val="pt_PT" w:bidi="pt_PT"/>
        </w:rPr>
        <w:t>É importante lembrar que Simão de Cirene estava viajando do seu país para Jerusalém para celebrar a Páscoa. Ele não fazia parte da multidão que exigia que Jesus fosse crucificado.</w:t>
      </w:r>
    </w:p>
    <w:p>
      <w:pPr/>
      <w:r>
        <w:rPr>
          <w:lang w:val="pt_PT" w:bidi="pt_PT"/>
        </w:rPr>
      </w:r>
      <w:r>
        <w:rPr>
          <w:lang w:val="pt_PT" w:bidi="pt_PT"/>
        </w:rPr>
        <w:t>É importante lembrar que quando Jesus diz “filhas de Jerusalém”, ele está se referindo às mulheres que viviam em Jerusalém.</w:t>
      </w:r>
    </w:p>
    <w:p>
      <w:pPr/>
      <w:r>
        <w:rPr>
          <w:lang w:val="pt_PT" w:bidi="pt_PT"/>
        </w:rPr>
      </w:r>
      <w:r>
        <w:rPr>
          <w:lang w:val="pt_PT" w:bidi="pt_PT"/>
        </w:rPr>
        <w:t>É importante lembrar que Jesus está expressando um contraste entre chorar por ele e chorar pelo que vai acontecer com as mulheres e seus filhos.</w:t>
      </w:r>
    </w:p>
    <w:p>
      <w:pPr/>
      <w:r>
        <w:rPr>
          <w:lang w:val="pt_PT" w:bidi="pt_PT"/>
        </w:rPr>
      </w:r>
      <w:r>
        <w:rPr>
          <w:lang w:val="pt_PT" w:bidi="pt_PT"/>
        </w:rPr>
        <w:t>É importante lembrar que Jesus está dizendo que haverá um momento no futuro em que as pessoas desejarão que as montanhas e colinas caiam sobre elas para matá-las. Essas pessoas desejarão morrer em vez de passar pelos eventos que então acontecerão.</w:t>
      </w:r>
    </w:p>
    <w:p>
      <w:pPr/>
      <w:r>
        <w:rPr>
          <w:lang w:val="pt_PT" w:bidi="pt_PT"/>
        </w:rPr>
      </w:r>
      <w:r>
        <w:rPr>
          <w:lang w:val="pt_PT" w:bidi="pt_PT"/>
        </w:rPr>
        <w:t>É importante lembrar que Jesus está usando uma pergunta retórica para enfatizar que as pessoas sofrerão ainda mais terrivelmente quando forem pecadoras. Jesus está dizendo que ele é como madeira verde. Madeira verde não é para queimar, porque Jesus não fez nada de errado. As pessoas são como madeira seca, que é para queimar, por causa do quão pecadoras elas são.</w:t>
      </w:r>
    </w:p>
    <w:p>
      <w:pPr/>
      <w:r>
        <w:rPr>
          <w:lang w:val="pt_PT" w:bidi="pt_PT"/>
        </w:rPr>
      </w:r>
      <w:r>
        <w:rPr>
          <w:lang w:val="pt_PT" w:bidi="pt_PT"/>
        </w:rPr>
        <w:t>É importante lembrar que a Caveira é uma colina fora de Jerusalém, ao lado de uma estrada bem percorrida e à vista dos muros de Jerusalém.</w:t>
      </w:r>
    </w:p>
    <w:p>
      <w:pPr/>
      <w:r>
        <w:rPr>
          <w:lang w:val="pt_PT" w:bidi="pt_PT"/>
        </w:rPr>
      </w:r>
      <w:r>
        <w:rPr>
          <w:lang w:val="pt_PT" w:bidi="pt_PT"/>
        </w:rPr>
        <w:t>É importante lembrar que, nesse contexto, quando Jesus diz que “eles não sabem o que estão fazendo”, significa que eles não percebem ou entendem que estão crucificando o Filho de Deus e que isso é um grande pecado.</w:t>
      </w:r>
    </w:p>
    <w:p>
      <w:pPr/>
      <w:r>
        <w:rPr>
          <w:lang w:val="pt_PT" w:bidi="pt_PT"/>
        </w:rPr>
      </w:r>
      <w:r>
        <w:rPr>
          <w:lang w:val="pt_PT" w:bidi="pt_PT"/>
        </w:rPr>
        <w:t>É importante lembrar que o vinho azedo, ou vinagre de vinho, era uma bebida comum que os soldados geralmente bebiam. Oferecer o vinho a Jesus era outra maneira de zombar dele.</w:t>
      </w:r>
    </w:p>
    <w:p>
      <w:pPr/>
      <w:r>
        <w:rPr>
          <w:lang w:val="pt_PT" w:bidi="pt_PT"/>
        </w:rPr>
      </w:r>
      <w:r>
        <w:rPr>
          <w:lang w:val="pt_PT" w:bidi="pt_PT"/>
        </w:rPr>
        <w:t>É importante lembrar que Jesus usa a expressão “Verdadeiramente eu lhes digo” para enfatizar que o que Jesus estava prestes a dizer era importante. Ele então diz que o criminoso estará com ele no paraíso.</w:t>
      </w:r>
    </w:p>
    <w:p>
      <w:pPr/>
      <w:r>
        <w:rPr>
          <w:lang w:val="pt_PT" w:bidi="pt_PT"/>
        </w:rPr>
      </w:r>
      <w:r>
        <w:rPr>
          <w:lang w:val="pt_PT" w:bidi="pt_PT"/>
        </w:rPr>
        <w:t>É importante lembrar que o criminoso que repreende os outros reconhece que Jesus é o Salvador Prometido, porque ele fala sobre o reino de Jesus, mesmo que Jesus esteja prestes a morrer.</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Soldados romanos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Mulheres chorando</w:t>
      </w:r>
    </w:p>
    <w:p>
      <w:pPr>
        <w:pStyle w:val="ListBullet"/>
        <w:spacing w:line="240" w:lineRule="auto"/>
        <w:ind w:left="720"/>
      </w:pPr>
      <w:r>
        <w:rPr>
          <w:lang w:val="pt_PT" w:bidi="pt_PT"/>
        </w:rPr>
      </w:r>
      <w:r>
        <w:rPr>
          <w:lang w:val="pt_PT" w:bidi="pt_PT"/>
        </w:rPr>
        <w:t>Mulheres no futuro</w:t>
      </w:r>
    </w:p>
    <w:p>
      <w:pPr>
        <w:pStyle w:val="ListBullet"/>
        <w:spacing w:line="240" w:lineRule="auto"/>
        <w:ind w:left="720"/>
      </w:pPr>
      <w:r>
        <w:rPr>
          <w:lang w:val="pt_PT" w:bidi="pt_PT"/>
        </w:rPr>
      </w:r>
      <w:r>
        <w:rPr>
          <w:lang w:val="pt_PT" w:bidi="pt_PT"/>
        </w:rPr>
        <w:t>Pessoas que querem morrer no futuro</w:t>
      </w:r>
    </w:p>
    <w:p>
      <w:pPr>
        <w:pStyle w:val="ListBullet"/>
        <w:spacing w:line="240" w:lineRule="auto"/>
        <w:ind w:left="720"/>
      </w:pPr>
      <w:r>
        <w:rPr>
          <w:lang w:val="pt_PT" w:bidi="pt_PT"/>
        </w:rPr>
      </w:r>
      <w:r>
        <w:rPr>
          <w:lang w:val="pt_PT" w:bidi="pt_PT"/>
        </w:rPr>
        <w:t>Dois criminosos</w:t>
      </w:r>
    </w:p>
    <w:p>
      <w:pPr>
        <w:pStyle w:val="ListBullet"/>
        <w:spacing w:line="240" w:lineRule="auto"/>
        <w:ind w:left="720"/>
      </w:pPr>
      <w:r>
        <w:rPr>
          <w:lang w:val="pt_PT" w:bidi="pt_PT"/>
        </w:rPr>
      </w:r>
      <w:r>
        <w:rPr>
          <w:lang w:val="pt_PT" w:bidi="pt_PT"/>
        </w:rPr>
        <w:t>Governantes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soldados romanos levando dois criminosos e Jesus para o lugar de execução ao mesmo tempo.</w:t>
      </w:r>
    </w:p>
    <w:p>
      <w:pPr/>
      <w:r>
        <w:rPr>
          <w:lang w:val="pt_PT" w:bidi="pt_PT"/>
        </w:rPr>
      </w:r>
      <w:r>
        <w:rPr>
          <w:lang w:val="pt_PT" w:bidi="pt_PT"/>
        </w:rPr>
        <w:t>Certifique-se de que a equipe encene Simão de Cirene chegando a Jerusalém ao mesmo tempo que os soldados estão levando Jesus para o lugar de execução.</w:t>
      </w:r>
    </w:p>
    <w:p>
      <w:pPr/>
      <w:r>
        <w:rPr>
          <w:lang w:val="pt_PT" w:bidi="pt_PT"/>
        </w:rPr>
      </w:r>
      <w:r>
        <w:rPr>
          <w:lang w:val="pt_PT" w:bidi="pt_PT"/>
        </w:rPr>
        <w:t>Certifique-se de que a equipe encene Jesus se voltando para falar às mulheres que estavam de luto e lamentando.</w:t>
      </w:r>
    </w:p>
    <w:p>
      <w:pPr/>
      <w:r>
        <w:rPr>
          <w:lang w:val="pt_PT" w:bidi="pt_PT"/>
        </w:rPr>
      </w:r>
      <w:r>
        <w:rPr>
          <w:lang w:val="pt_PT" w:bidi="pt_PT"/>
        </w:rPr>
        <w:t>Certifique-se de que a equipe encene a profecia de Jesus da destruição de Jerusalém. Algumas das mulheres estão dizendo: “Bendita é a mulher que não pode ter filhos”. Outras pessoas imploram às montanhas e colinas para as cobrir e as matarem.</w:t>
      </w:r>
    </w:p>
    <w:p>
      <w:pPr/>
      <w:r>
        <w:rPr>
          <w:lang w:val="pt_PT" w:bidi="pt_PT"/>
        </w:rPr>
      </w:r>
      <w:r>
        <w:rPr>
          <w:lang w:val="pt_PT" w:bidi="pt_PT"/>
        </w:rPr>
        <w:t>Certifique-se de que a equipe encene os executores retirando as roupas de Jesus antes que Jesus fosse pregado na cruz para morrer.</w:t>
      </w:r>
    </w:p>
    <w:p>
      <w:pPr/>
      <w:r>
        <w:rPr>
          <w:lang w:val="pt_PT" w:bidi="pt_PT"/>
        </w:rPr>
      </w:r>
      <w:r>
        <w:rPr>
          <w:lang w:val="pt_PT" w:bidi="pt_PT"/>
        </w:rPr>
        <w:t>Certifique-se de que a equipe encene os governantes judeus zombando de Jesus, os soldados romanos zombando de Jesus, e um dos criminosos zombando de Jesus.</w:t>
      </w:r>
    </w:p>
    <w:p>
      <w:pPr/>
      <w:r>
        <w:rPr>
          <w:lang w:val="pt_PT" w:bidi="pt_PT"/>
        </w:rPr>
      </w:r>
      <w:r>
        <w:rPr>
          <w:lang w:val="pt_PT" w:bidi="pt_PT"/>
        </w:rPr>
        <w:t>Certifique-se de que a equipe encene os soldados dando vinho azedo a Jesus, não por bondade, mas como uma maneira de zombar dele.</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soldados romanos levando dois criminosos e Jesus para serem executados. Simão está viajando para Jerusalém ao mesmo tempo que os soldados romanos estão forçando Jesus a carregar uma cruz para fora da cidade. Os soldados agarram Simão e o forçam a carregar a cruz de Jesus para o lugar de execução.</w:t>
      </w:r>
    </w:p>
    <w:p>
      <w:pPr/>
      <w:r>
        <w:rPr>
          <w:lang w:val="pt_PT" w:bidi="pt_PT"/>
        </w:rPr>
      </w:r>
      <w:r>
        <w:rPr>
          <w:lang w:val="pt_PT" w:bidi="pt_PT"/>
        </w:rPr>
        <w:t>Pare a ação e pergunte ao ator que está interpretando Jesus: “Como você se sente?” Você pode ouvir coisas como: “Insultado! Esse homem é severamente espancado. O que ele fez para merecer isso?”. “Com medo. Não quero nenhum problema com os romanos”, e “Compassivo. Ajudarei Jesus de qualquer maneira que puder”. Reinicie a encenação.</w:t>
      </w:r>
    </w:p>
    <w:p>
      <w:pPr/>
      <w:r>
        <w:rPr>
          <w:lang w:val="pt_PT" w:bidi="pt_PT"/>
        </w:rPr>
      </w:r>
      <w:r>
        <w:rPr>
          <w:lang w:val="pt_PT" w:bidi="pt_PT"/>
        </w:rPr>
        <w:t>Encene uma multidão seguindo Jesus, incluindo líderes judeus. Alguns deles estão curiosos, enquanto outros choram e lamentam por Jesus. Jesus se volta para as mulheres que estão chorando e diz a elas que não deveriam chorar por ele, mas pela destruição que se aproxima de Jerusalém. Jesus fala sobre como será melhor não ter filhos nesse tempo. Ele diz que as pessoas desejarão morrer rapidamente por um deslizamento de terra, em vez de continuar a sofrer.</w:t>
      </w:r>
    </w:p>
    <w:p>
      <w:pPr/>
      <w:r>
        <w:rPr>
          <w:lang w:val="pt_PT" w:bidi="pt_PT"/>
        </w:rPr>
      </w:r>
      <w:r>
        <w:rPr>
          <w:lang w:val="pt_PT" w:bidi="pt_PT"/>
        </w:rPr>
        <w:t>Pare a ação e pergunte às atrizes que estão interpretando as mulheres: “Como vocês se sentem?” Você pode ouvir coisas como: “Confusas. Como pode haver algo pior do que Jesus morrendo?”. “Chocadas. Não é possível que Jerusalém será destruída”, e “Em admiração. Mesmo agora Jesus fala com autoridade sobre o que acontecerá”. Pergunte ao ator que está interpretando Jesus: “Como você se sente?” Você pode ouvir coisas como: “Exausto. Se apenas meu povo tivesse me aceitado”, “De coração partido. É difícil pensar sobre seu sofrimento futuro”, e “Determinado. Está quase finalizado. Farei um caminho para as pessoas serem restauradas a meu Pai”. Reinicie a encenação.</w:t>
      </w:r>
    </w:p>
    <w:p>
      <w:pPr/>
      <w:r>
        <w:rPr>
          <w:lang w:val="pt_PT" w:bidi="pt_PT"/>
        </w:rPr>
      </w:r>
      <w:r>
        <w:rPr>
          <w:lang w:val="pt_PT" w:bidi="pt_PT"/>
        </w:rPr>
        <w:t>Encene todos chegando à Caveira. Os soldados romanos despem Jesus de suas roupas e o pregam na cruz. Jesus ora para que Deus perdoe seus inimigos. Eles penduram Jesus na cruz e os outros criminosos também são crucificados em ambos os lados dele. A multidão assiste e os governantes zombam de Jesus.</w:t>
      </w:r>
    </w:p>
    <w:p>
      <w:pPr/>
      <w:r>
        <w:rPr>
          <w:lang w:val="pt_PT" w:bidi="pt_PT"/>
        </w:rPr>
      </w:r>
      <w:r>
        <w:rPr>
          <w:lang w:val="pt_PT" w:bidi="pt_PT"/>
        </w:rPr>
        <w:t>Pare a ação e pergunte ao ator que está interpretando os governantes judeus: “Como vocês se sentem?” Você pode ouvir coisas como: “Vitoriosos. Não teremos que nos preocupar mais com Jesus mentindo para as pessoas”, “Desdenhoso. Olhe para ele, ele não pode se salvar. Agora todos veem que ele não é o Salvador Prometido”, e “Jesus está recebendo a punição que merece”. Reinicie a encenação.</w:t>
      </w:r>
    </w:p>
    <w:p>
      <w:pPr/>
      <w:r>
        <w:rPr>
          <w:lang w:val="pt_PT" w:bidi="pt_PT"/>
        </w:rPr>
      </w:r>
      <w:r>
        <w:rPr>
          <w:lang w:val="pt_PT" w:bidi="pt_PT"/>
        </w:rPr>
        <w:t>Encene os soldados lançando sortes pelas roupas de Jesus e pendurando um sinal sobre a cabeça de Jesus. Eles dão a ele vinho azedo e dizem a ele para se salvar. Um dos criminosos zomba de Jesus e diz a ele para provar que ele é o Salvador Prometido salvando a si mesmo e aos criminosos.</w:t>
      </w:r>
    </w:p>
    <w:p>
      <w:pPr/>
      <w:r>
        <w:rPr>
          <w:lang w:val="pt_PT" w:bidi="pt_PT"/>
        </w:rPr>
      </w:r>
      <w:r>
        <w:rPr>
          <w:lang w:val="pt_PT" w:bidi="pt_PT"/>
        </w:rPr>
        <w:t>Pergunte ao ator que está interpretando Jesus: “Como você se sente?” Você pode ouvir coisas como: “Cansado. Só tenho que suportar esses insultos e descrença por um pouco mais”, “Quebrado. Se você apenas soubesse quantas pessoas estou salvando ao permanecer nessa cruz”, e “Sozinho. Ninguém realmente me entende”. Reinicie a encenação.</w:t>
      </w:r>
    </w:p>
    <w:p>
      <w:pPr/>
      <w:r>
        <w:rPr>
          <w:lang w:val="pt_PT" w:bidi="pt_PT"/>
        </w:rPr>
      </w:r>
      <w:r>
        <w:rPr>
          <w:lang w:val="pt_PT" w:bidi="pt_PT"/>
        </w:rPr>
        <w:t>Encene o outro criminoso repreendendo o homem. Ele diz que o homem deveria temer a Deus, porque ele está prestes a morrer. O criminoso pede a Jesus para se lembrar dele em seu reino. Jesus lhe diz que ele estará no paraíso com Jesus naquele dia.</w:t>
      </w:r>
    </w:p>
    <w:p>
      <w:pPr/>
      <w:r>
        <w:rPr>
          <w:lang w:val="pt_PT" w:bidi="pt_PT"/>
        </w:rPr>
      </w:r>
      <w:r>
        <w:rPr>
          <w:lang w:val="pt_PT" w:bidi="pt_PT"/>
        </w:rPr>
        <w:t>Pare a ação e pergunte ao ator que está interpretando o criminoso que acreditava em Jesus: “Como você se sente?” Você pode ouvir coisas como: “Humilhado. Eu sou um criminoso. Eu não mereço estar no paraíso com Jesus”, “Esperançoso. Verei Jesus e agradecerei a ele depois que eu morrer”, e “Com dor. Estou pronto para morrer agora”.</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Pilatos ordenou aos seus soldados que levassem Jesus para ser executado. Enquanto os soldados estão levando Jesus para fora da cidade, eles forçam um homem chamado Simão a carregar a cruz de Jesus. </w:t>
      </w:r>
      <w:r>
        <w:rPr>
          <w:b/>
          <w:lang w:val="pt_PT" w:bidi="pt_PT"/>
        </w:rPr>
        <w:t>Cruz</w:t>
      </w:r>
      <w:r>
        <w:rPr>
          <w:lang w:val="pt_PT" w:bidi="pt_PT"/>
        </w:rPr>
        <w:t xml:space="preserve"> se refere à viga da cruz, ou uma das duas peças de madeira, na qual Jesus seria pregado. Simão precisava carregar a viga de madeira para Jesus porque Jesus estava muito fraco por ser espancado. Certifique-se de traduzir cruz da mesma maneira que você já traduziu antes. </w:t>
      </w:r>
      <w:r>
        <w:rPr>
          <w:lang w:val="pt_PT" w:bidi="pt_PT"/>
        </w:rPr>
        <w:t>Cruz</w:t>
      </w:r>
      <w:r>
        <w:rPr>
          <w:lang w:val="pt_PT" w:bidi="pt_PT"/>
        </w:rPr>
        <w:t xml:space="preserve"> está no Glossário Mestre.</w:t>
      </w:r>
    </w:p>
    <w:p>
      <w:pPr/>
      <w:r>
        <w:rPr>
          <w:lang w:val="pt_PT" w:bidi="pt_PT"/>
        </w:rPr>
      </w:r>
      <w:r>
        <w:rPr>
          <w:lang w:val="pt_PT" w:bidi="pt_PT"/>
        </w:rPr>
        <w:t xml:space="preserve">Quando as mulheres choram por Jesus, ele se volta para elas e as chama de “filhas de Jerusalém”. Isso significa que as mulheres viviam em </w:t>
      </w:r>
      <w:r>
        <w:rPr>
          <w:b/>
          <w:lang w:val="pt_PT" w:bidi="pt_PT"/>
        </w:rPr>
        <w:t>Jerusalém</w:t>
      </w:r>
      <w:r>
        <w:rPr>
          <w:lang w:val="pt_PT" w:bidi="pt_PT"/>
        </w:rPr>
        <w:t xml:space="preserve">, ou a capital religiosa dos judeus. Como o templo estava localizado em Jerusalém, a cidade estava cheia de milhares de judeus que celebravam a Páscoa. </w:t>
      </w:r>
      <w:r>
        <w:rPr>
          <w:lang w:val="pt_PT" w:bidi="pt_PT"/>
        </w:rPr>
        <w:t>Jerusalém</w:t>
      </w:r>
      <w:r>
        <w:rPr>
          <w:lang w:val="pt_PT" w:bidi="pt_PT"/>
        </w:rPr>
        <w:t xml:space="preserve"> está no Glossário Mestre.</w:t>
      </w:r>
    </w:p>
    <w:p>
      <w:pPr/>
      <w:r>
        <w:rPr>
          <w:lang w:val="pt_PT" w:bidi="pt_PT"/>
        </w:rPr>
      </w:r>
      <w:r>
        <w:rPr>
          <w:lang w:val="pt_PT" w:bidi="pt_PT"/>
        </w:rPr>
        <w:t>Jesus diz que durante o tempo da destruição de Jerusalém as pessoas chamarão as mulheres estéreis de “</w:t>
      </w:r>
      <w:r>
        <w:rPr>
          <w:b/>
          <w:lang w:val="pt_PT" w:bidi="pt_PT"/>
        </w:rPr>
        <w:t>abençoadas</w:t>
      </w:r>
      <w:r>
        <w:rPr>
          <w:lang w:val="pt_PT" w:bidi="pt_PT"/>
        </w:rPr>
        <w:t xml:space="preserve">”, ou que elas têm favor. Traduza abençoada da mesma maneira que você já o fez. O termo </w:t>
      </w:r>
      <w:r>
        <w:rPr>
          <w:lang w:val="pt_PT" w:bidi="pt_PT"/>
        </w:rPr>
        <w:t>abençoado</w:t>
      </w:r>
      <w:r>
        <w:rPr>
          <w:lang w:val="pt_PT" w:bidi="pt_PT"/>
        </w:rPr>
        <w:t xml:space="preserve"> está no Glossário Mestre.</w:t>
      </w:r>
    </w:p>
    <w:p>
      <w:pPr/>
      <w:r>
        <w:rPr>
          <w:lang w:val="pt_PT" w:bidi="pt_PT"/>
        </w:rPr>
      </w:r>
      <w:r>
        <w:rPr>
          <w:lang w:val="pt_PT" w:bidi="pt_PT"/>
        </w:rPr>
        <w:t xml:space="preserve">Lucas menciona dois outros criminosos que iam ser </w:t>
      </w:r>
      <w:r>
        <w:rPr>
          <w:b/>
          <w:lang w:val="pt_PT" w:bidi="pt_PT"/>
        </w:rPr>
        <w:t>crucificados</w:t>
      </w:r>
      <w:r>
        <w:rPr>
          <w:lang w:val="pt_PT" w:bidi="pt_PT"/>
        </w:rPr>
        <w:t xml:space="preserve">, ou executados pelos romanos da pior maneira possível. Os soldados açoitavam a vítima, depois pregavam suas mãos e pés em duas peças de madeira, montadas em forma de cruz. A vítima era pendurada na cruz em dor, por horas até que morresse. Certifique-se de traduzir crucificado da mesma maneira que você traduziu em passagens anteriores. </w:t>
      </w:r>
      <w:r>
        <w:rPr>
          <w:lang w:val="pt_PT" w:bidi="pt_PT"/>
        </w:rPr>
        <w:t>Crucificação</w:t>
      </w:r>
      <w:r>
        <w:rPr>
          <w:lang w:val="pt_PT" w:bidi="pt_PT"/>
        </w:rPr>
        <w:t xml:space="preserve"> está no Glossário Mestre.</w:t>
      </w:r>
    </w:p>
    <w:p>
      <w:pPr/>
      <w:r>
        <w:rPr>
          <w:lang w:val="pt_PT" w:bidi="pt_PT"/>
        </w:rPr>
      </w:r>
      <w:r>
        <w:rPr>
          <w:lang w:val="pt_PT" w:bidi="pt_PT"/>
        </w:rPr>
        <w:t xml:space="preserve">Depois que os soldados pregam Jesus na cruz, ele ora a Deus e pede a seu pai para perdoar as pessoas, porque elas não sabem o que estão fazendo. </w:t>
      </w:r>
      <w:r>
        <w:rPr>
          <w:b/>
          <w:lang w:val="pt_PT" w:bidi="pt_PT"/>
        </w:rPr>
        <w:t>Perdoar</w:t>
      </w:r>
      <w:r>
        <w:rPr>
          <w:lang w:val="pt_PT" w:bidi="pt_PT"/>
        </w:rPr>
        <w:t xml:space="preserve"> significa que Deus não puniria as pessoas como elas mereciam por matar Jesus. Certifique-se de traduzir perdoar da mesma maneira que você já traduziu antes. </w:t>
      </w:r>
      <w:r>
        <w:rPr>
          <w:lang w:val="pt_PT" w:bidi="pt_PT"/>
        </w:rPr>
        <w:t>Perdoar</w:t>
      </w:r>
      <w:r>
        <w:rPr>
          <w:lang w:val="pt_PT" w:bidi="pt_PT"/>
        </w:rPr>
        <w:t xml:space="preserve"> está no Glossário Mestre.</w:t>
      </w:r>
    </w:p>
    <w:p>
      <w:pPr/>
      <w:r>
        <w:rPr>
          <w:lang w:val="pt_PT" w:bidi="pt_PT"/>
        </w:rPr>
      </w:r>
      <w:r>
        <w:rPr>
          <w:lang w:val="pt_PT" w:bidi="pt_PT"/>
        </w:rPr>
        <w:t xml:space="preserve">Enquanto Jesus está pendurado na cruz, os soldados lançam sortes para decidir quem iria obter quais peças das roupas de Jesus. </w:t>
      </w:r>
      <w:r>
        <w:rPr>
          <w:b/>
          <w:lang w:val="pt_PT" w:bidi="pt_PT"/>
        </w:rPr>
        <w:t>Lançar sortes</w:t>
      </w:r>
      <w:r>
        <w:rPr>
          <w:lang w:val="pt_PT" w:bidi="pt_PT"/>
        </w:rPr>
        <w:t xml:space="preserve"> refere-se a atirar objetos pequenos, como rochas ou gravetos, e olhar para como eles pousam para decidir quem é escolhido. Lançar sortes era uma maneira de decidir algo difícil pelo acaso.</w:t>
      </w:r>
    </w:p>
    <w:p>
      <w:pPr/>
      <w:r>
        <w:rPr>
          <w:lang w:val="pt_PT" w:bidi="pt_PT"/>
        </w:rPr>
      </w:r>
      <w:r>
        <w:rPr>
          <w:lang w:val="pt_PT" w:bidi="pt_PT"/>
        </w:rPr>
        <w:t xml:space="preserve">Os </w:t>
      </w:r>
      <w:r>
        <w:rPr>
          <w:b/>
          <w:lang w:val="pt_PT" w:bidi="pt_PT"/>
        </w:rPr>
        <w:t>governantes</w:t>
      </w:r>
      <w:r>
        <w:rPr>
          <w:lang w:val="pt_PT" w:bidi="pt_PT"/>
        </w:rPr>
        <w:t xml:space="preserve"> na multidão zombaram ou insultaram Jesus. Governantes refere-se aos governantes judeus, que incluía os líderes religiosos e os anciãos judeus. Eles dizem: “Ele </w:t>
      </w:r>
      <w:r>
        <w:rPr>
          <w:b/>
          <w:lang w:val="pt_PT" w:bidi="pt_PT"/>
        </w:rPr>
        <w:t>salvou</w:t>
      </w:r>
      <w:r>
        <w:rPr>
          <w:lang w:val="pt_PT" w:bidi="pt_PT"/>
        </w:rPr>
        <w:t xml:space="preserve"> os outros, deixe que ele se salve se ele for o </w:t>
      </w:r>
      <w:r>
        <w:rPr>
          <w:b/>
          <w:lang w:val="pt_PT" w:bidi="pt_PT"/>
        </w:rPr>
        <w:t>Messias</w:t>
      </w:r>
      <w:r>
        <w:rPr>
          <w:lang w:val="pt_PT" w:bidi="pt_PT"/>
        </w:rPr>
        <w:t xml:space="preserve"> de Deus, o Escolhido”. Eles provavelmente queriam dizer que Jesus salvou os outros curando-os. Messias e Escolhido referem-se à pessoa que Deus escolheu e prometeu enviar como rei e salvador. Embora Jesus seja o Salvador Prometido, os governantes judeus e os soldados romanos não creram nele, então eles zombam dele. Certifique-se de traduzir Messias e salvo da mesma maneira que você já traduziu antes. Ambos os termos, </w:t>
      </w:r>
      <w:r>
        <w:rPr>
          <w:lang w:val="pt_PT" w:bidi="pt_PT"/>
        </w:rPr>
        <w:t>Messias</w:t>
      </w:r>
      <w:r>
        <w:rPr>
          <w:lang w:val="pt_PT" w:bidi="pt_PT"/>
        </w:rPr>
        <w:t xml:space="preserve"> e </w:t>
      </w:r>
      <w:r>
        <w:rPr>
          <w:lang w:val="pt_PT" w:bidi="pt_PT"/>
        </w:rPr>
        <w:t>salvo</w:t>
      </w:r>
      <w:r>
        <w:rPr>
          <w:lang w:val="pt_PT" w:bidi="pt_PT"/>
        </w:rPr>
        <w:t>, estão no Glossário Mestre.</w:t>
      </w:r>
    </w:p>
    <w:p>
      <w:pPr/>
      <w:r>
        <w:rPr>
          <w:lang w:val="pt_PT" w:bidi="pt_PT"/>
        </w:rPr>
      </w:r>
      <w:r>
        <w:rPr>
          <w:lang w:val="pt_PT" w:bidi="pt_PT"/>
        </w:rPr>
        <w:t xml:space="preserve">Os romanos colocaram um sinal acima de Jesus que se lia “Rei dos </w:t>
      </w:r>
      <w:r>
        <w:rPr>
          <w:b/>
          <w:lang w:val="pt_PT" w:bidi="pt_PT"/>
        </w:rPr>
        <w:t>judeus</w:t>
      </w:r>
      <w:r>
        <w:rPr>
          <w:lang w:val="pt_PT" w:bidi="pt_PT"/>
        </w:rPr>
        <w:t xml:space="preserve">”. Judeus refere-se ao povo especial de Deus a quem ele prometeu que daria a terra de Israel. Eles são os descendentes de </w:t>
      </w:r>
      <w:r>
        <w:rPr>
          <w:lang w:val="pt_PT" w:bidi="pt_PT"/>
        </w:rPr>
        <w:t>Abraão</w:t>
      </w:r>
      <w:r>
        <w:rPr>
          <w:lang w:val="pt_PT" w:bidi="pt_PT"/>
        </w:rPr>
        <w:t xml:space="preserve">. Certifique-se de traduzir judeus da mesma maneira que você já traduziu antes. </w:t>
      </w:r>
      <w:r>
        <w:rPr>
          <w:lang w:val="pt_PT" w:bidi="pt_PT"/>
        </w:rPr>
        <w:t>Judeus</w:t>
      </w:r>
      <w:r>
        <w:rPr>
          <w:lang w:val="pt_PT" w:bidi="pt_PT"/>
        </w:rPr>
        <w:t xml:space="preserve"> está no Glossário Mestre.</w:t>
      </w:r>
    </w:p>
    <w:p>
      <w:pPr/>
      <w:r>
        <w:rPr>
          <w:lang w:val="pt_PT" w:bidi="pt_PT"/>
        </w:rPr>
      </w:r>
      <w:r>
        <w:rPr>
          <w:lang w:val="pt_PT" w:bidi="pt_PT"/>
        </w:rPr>
        <w:t xml:space="preserve">Um dos criminosos também insulta Jesus da mesma maneira. Ao insultar Jesus, o criminoso </w:t>
      </w:r>
      <w:r>
        <w:rPr>
          <w:b/>
          <w:lang w:val="pt_PT" w:bidi="pt_PT"/>
        </w:rPr>
        <w:t>blasfema</w:t>
      </w:r>
      <w:r>
        <w:rPr>
          <w:lang w:val="pt_PT" w:bidi="pt_PT"/>
        </w:rPr>
        <w:t xml:space="preserve">, ou desonra a Deus. Certifique-se de traduzir blasfemar da mesma maneira que você já traduziu antes. </w:t>
      </w:r>
      <w:r>
        <w:rPr>
          <w:lang w:val="pt_PT" w:bidi="pt_PT"/>
        </w:rPr>
        <w:t>Blasfêmia</w:t>
      </w:r>
      <w:r>
        <w:rPr>
          <w:lang w:val="pt_PT" w:bidi="pt_PT"/>
        </w:rPr>
        <w:t xml:space="preserve"> está no Glossário Mestre.</w:t>
      </w:r>
    </w:p>
    <w:p>
      <w:pPr/>
      <w:r>
        <w:rPr>
          <w:lang w:val="pt_PT" w:bidi="pt_PT"/>
        </w:rPr>
      </w:r>
      <w:r>
        <w:rPr>
          <w:lang w:val="pt_PT" w:bidi="pt_PT"/>
        </w:rPr>
        <w:t xml:space="preserve">O outro criminoso repreende o homem e pergunta a ele se ele não teme a Deus. </w:t>
      </w:r>
      <w:r>
        <w:rPr>
          <w:b/>
          <w:lang w:val="pt_PT" w:bidi="pt_PT"/>
        </w:rPr>
        <w:t>Temer a Deus</w:t>
      </w:r>
      <w:r>
        <w:rPr>
          <w:lang w:val="pt_PT" w:bidi="pt_PT"/>
        </w:rPr>
        <w:t xml:space="preserve"> refere-se a ter reverência, honra e respeito a Deus. Nesse caso, o homem deveria temer a Deus por seu temor da punição. Certifique-se de traduzir temor de Deus da mesma maneira que você já traduziu antes. </w:t>
      </w:r>
      <w:r>
        <w:rPr>
          <w:lang w:val="pt_PT" w:bidi="pt_PT"/>
        </w:rPr>
        <w:t>Temor de Deus</w:t>
      </w:r>
      <w:r>
        <w:rPr>
          <w:lang w:val="pt_PT" w:bidi="pt_PT"/>
        </w:rPr>
        <w:t xml:space="preserve"> está no Glossário Mestre.</w:t>
      </w:r>
    </w:p>
    <w:p>
      <w:pPr/>
      <w:r>
        <w:rPr>
          <w:lang w:val="pt_PT" w:bidi="pt_PT"/>
        </w:rPr>
      </w:r>
      <w:r>
        <w:rPr>
          <w:lang w:val="pt_PT" w:bidi="pt_PT"/>
        </w:rPr>
        <w:t xml:space="preserve">O criminoso pede a Jesus que se lembre dele quando ele for para seu reino. Aqui, </w:t>
      </w:r>
      <w:r>
        <w:rPr>
          <w:b/>
          <w:lang w:val="pt_PT" w:bidi="pt_PT"/>
        </w:rPr>
        <w:t>reino</w:t>
      </w:r>
      <w:r>
        <w:rPr>
          <w:lang w:val="pt_PT" w:bidi="pt_PT"/>
        </w:rPr>
        <w:t xml:space="preserve"> refere-se a Jesus governando sobre seu povo como rei. Deus escolheu Jesus e o enviou como rei e salvador. Traduza reino da mesma maneira que você traduziu antes. </w:t>
      </w:r>
      <w:r>
        <w:rPr>
          <w:lang w:val="pt_PT" w:bidi="pt_PT"/>
        </w:rPr>
        <w:t>Reino</w:t>
      </w:r>
      <w:r>
        <w:rPr>
          <w:lang w:val="pt_PT" w:bidi="pt_PT"/>
        </w:rPr>
        <w:t xml:space="preserve"> está no Glossário Mestre.</w:t>
      </w:r>
    </w:p>
    <w:p>
      <w:pPr/>
      <w:r>
        <w:rPr>
          <w:lang w:val="pt_PT" w:bidi="pt_PT"/>
        </w:rPr>
      </w:r>
      <w:r>
        <w:rPr>
          <w:lang w:val="pt_PT" w:bidi="pt_PT"/>
        </w:rPr>
        <w:t xml:space="preserve">Jesus diz que o homem estará com ele no paraíso no mesmo dia. </w:t>
      </w:r>
      <w:r>
        <w:rPr>
          <w:b/>
          <w:lang w:val="pt_PT" w:bidi="pt_PT"/>
        </w:rPr>
        <w:t>Paraíso</w:t>
      </w:r>
      <w:r>
        <w:rPr>
          <w:lang w:val="pt_PT" w:bidi="pt_PT"/>
        </w:rPr>
        <w:t xml:space="preserve"> refere-se ao lugar onde as pessoas justas, ou pessoas que têm um bom relacionamento com Deus, vão depois que morrem. É muito semelhante à palavra céu, ou o lugar onde Deus vive. </w:t>
      </w:r>
      <w:r>
        <w:rPr>
          <w:lang w:val="pt_PT" w:bidi="pt_PT"/>
        </w:rPr>
        <w:t>Paraíso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23:44–49</w:t>
      </w:r>
      <w:r>
        <w:rPr>
          <w:lang w:val="pt_PT" w:bidi="pt_PT"/>
        </w:rPr>
      </w:r>
    </w:p>
    <w:p>
      <w:pPr>
        <w:pStyle w:val="Heading3"/>
      </w:pPr>
      <w:r>
        <w:rPr>
          <w:lang w:val="pt_PT" w:bidi="pt_PT"/>
        </w:rPr>
        <w:t>Ouvir e Sentir</w:t>
      </w:r>
    </w:p>
    <w:p>
      <w:pPr/>
      <w:r>
        <w:rPr>
          <w:lang w:val="pt_PT" w:bidi="pt_PT"/>
        </w:rPr>
      </w:r>
      <w:r>
        <w:rPr>
          <w:lang w:val="pt_PT" w:bidi="pt_PT"/>
        </w:rPr>
        <w:t>Ouça Lucas 23.44–49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Anteriormente, os soldados romanos haviam levado Jesus e dois criminosos para uma colina fora de Jerusalém e os crucificaram, ou executaram. Uma multidão assistiu Jesus morrendo enquanto era pregado em uma cruz. Muitas pessoas zombavam dele por alegar que ele era o Salvador Prometido. Mas um criminoso acreditou em Jesus, e Jesus disse que ele estaria no paraíso com Jesus naquele dia. Agora, Jesus morre na cruz.</w:t>
      </w:r>
    </w:p>
    <w:p>
      <w:pPr/>
      <w:r>
        <w:rPr>
          <w:lang w:val="pt_PT" w:bidi="pt_PT"/>
        </w:rPr>
      </w:r>
      <w:r>
        <w:rPr>
          <w:lang w:val="pt_PT" w:bidi="pt_PT"/>
        </w:rPr>
        <w:t>Pare e mostre à sua equipe uma imagem de uma cruz.</w:t>
      </w:r>
    </w:p>
    <w:p>
      <w:pPr/>
      <w:r>
        <w:rPr>
          <w:lang w:val="pt_PT" w:bidi="pt_PT"/>
        </w:rPr>
      </w:r>
      <w:r>
        <w:rPr>
          <w:lang w:val="pt_PT" w:bidi="pt_PT"/>
        </w:rPr>
        <w:t>Os dois criminosos e Jesus estão sendo pendurados em três cruzes de madeira e morrendo lentamente. Ao dizer "era agora" Lucas nos diz que algum tempo se passou desde que Jesus respondeu ao criminoso que acreditou nele. Nesse contexto, a primeira hora é o nascer do sol. Então por volta da sexta hora, ou meio-dia, quando o sol estava alto no céu, a escuridão veio sobre toda a terra por três horas. A nona hora refere-se ao meio caminho entre o meio-dia e o pôr do sol.</w:t>
      </w:r>
    </w:p>
    <w:p>
      <w:pPr/>
      <w:r>
        <w:rPr>
          <w:lang w:val="pt_PT" w:bidi="pt_PT"/>
        </w:rPr>
      </w:r>
      <w:r>
        <w:rPr>
          <w:lang w:val="pt_PT" w:bidi="pt_PT"/>
        </w:rPr>
        <w:t>Pare e discuta com sua equipe: como as pessoas em sua cultura nomeiam as diferentes partes do dia?</w:t>
      </w:r>
    </w:p>
    <w:p>
      <w:pPr/>
      <w:r>
        <w:rPr>
          <w:lang w:val="pt_PT" w:bidi="pt_PT"/>
        </w:rPr>
      </w:r>
      <w:r>
        <w:rPr>
          <w:lang w:val="pt_PT" w:bidi="pt_PT"/>
        </w:rPr>
        <w:t>Não sabemos se a escuridão afetou apenas a terra onde Jesus estava morrendo, ou outros países também. Ficou escuro porque o sol falhou, ou parou de brilhar. Deus pode ter feito com que algo bloqueasse a luz do sol para que ela não pudesse brilhar em uma parte da terra. Como a Páscoa, uma festa religiosa judaica, acontecia durante a lua cheia, um eclipse teria sido impossível. A lua não poderia estar entre o sol e a terra, como o que acontece durante um eclipse.</w:t>
      </w:r>
    </w:p>
    <w:p>
      <w:pPr/>
      <w:r>
        <w:rPr>
          <w:lang w:val="pt_PT" w:bidi="pt_PT"/>
        </w:rPr>
      </w:r>
      <w:r>
        <w:rPr>
          <w:lang w:val="pt_PT" w:bidi="pt_PT"/>
        </w:rPr>
        <w:t>Enquanto estava escuro, a cortina do templo se rasgou em duas partes, ou se partiu de cima para baixo. Todos acreditam que Deus fez com que isso acontecesse, mas não é declarado diretamente. Isso aconteceu na cidade de Jerusalém, então as pessoas assistindo Jesus morrer do lado de fora da cidade não teriam sido capazes de ver isso acontecer no momento. Templo refere-se à casa de Deus. Embora o templo tivesse 13 cortinas, isso provavelmente se refere à cortina que dividia um lugar muito santo, o Santo dos Santos, do resto do templo. A cortina grossa tinha cerca de 25 metros, ou 82 pés, de altura. O Santo dos Santos era uma sala onde apenas o sumo sacerdote poderia entrar uma vez por ano para oferecer sacrifícios pelos pecados do povo. Também era o lugar onde a presença de Deus vivia entre o povo judeu.</w:t>
      </w:r>
    </w:p>
    <w:p>
      <w:pPr/>
      <w:r>
        <w:rPr>
          <w:lang w:val="pt_PT" w:bidi="pt_PT"/>
        </w:rPr>
      </w:r>
      <w:r>
        <w:rPr>
          <w:lang w:val="pt_PT" w:bidi="pt_PT"/>
        </w:rPr>
        <w:t>Pare e mostre à sua equipe um diagrama do templo e onde a cortina estava localizada. Mostre uma imagem do que a cortina teria se parecido.</w:t>
      </w:r>
    </w:p>
    <w:p>
      <w:pPr/>
      <w:r>
        <w:rPr>
          <w:lang w:val="pt_PT" w:bidi="pt_PT"/>
        </w:rPr>
      </w:r>
      <w:r>
        <w:rPr>
          <w:lang w:val="pt_PT" w:bidi="pt_PT"/>
        </w:rPr>
        <w:t>Há muitas interpretações do significado de Deus rasgando a cortina do templo, porque é difícil interpretar e os estudiosos não concordam. Alguns estudiosos acreditam que simboliza a destruição que se aproxima de Jerusalém. Outros acreditam que simboliza a abertura da salvação para todas as pessoas. Deus se afastou do templo para cumprir seus propósitos por outros meios — a morte de seu único filho.</w:t>
      </w:r>
    </w:p>
    <w:p>
      <w:pPr/>
      <w:r>
        <w:rPr>
          <w:lang w:val="pt_PT" w:bidi="pt_PT"/>
        </w:rPr>
      </w:r>
      <w:r>
        <w:rPr>
          <w:lang w:val="pt_PT" w:bidi="pt_PT"/>
        </w:rPr>
        <w:t>Depois disso, Jesus orou em voz alta a Deus. Jesus chama Deus de “Pai” e confia em Deus para cuidar de seu espírito. “Nas mãos de Deus” significa o cuidado e a proteção de Deus. Jesus estava usando as palavras de um Salmo que descreve o Salvador Prometido sofrendo, colocando-se aos cuidados de Deus. Espírito refere-se ao próprio Jesus, mas não ao seu corpo físico. Jesus estava prestes a deixar seu corpo e ir para Deus. Então Jesus respirou pela última vez, ou morreu.</w:t>
      </w:r>
    </w:p>
    <w:p>
      <w:pPr/>
      <w:r>
        <w:rPr>
          <w:lang w:val="pt_PT" w:bidi="pt_PT"/>
        </w:rPr>
      </w:r>
      <w:r>
        <w:rPr>
          <w:lang w:val="pt_PT" w:bidi="pt_PT"/>
        </w:rPr>
        <w:t>Pare e discuta com sua equipe: quais são maneiras educadas de falar sobre alguém morrendo em sua cultura?</w:t>
      </w:r>
    </w:p>
    <w:p>
      <w:pPr/>
      <w:r>
        <w:rPr>
          <w:lang w:val="pt_PT" w:bidi="pt_PT"/>
        </w:rPr>
      </w:r>
      <w:r>
        <w:rPr>
          <w:lang w:val="pt_PT" w:bidi="pt_PT"/>
        </w:rPr>
        <w:t>Havia um centurião romano, ou um oficial, que era o líder de 100 soldados. Ele estava no comando das execuções. Quando o soldado viu a escuridão e Jesus morrendo enquanto confiava em Deus, ele começou a louvar a Deus. Ao dizer “Certamente”, o soldado estava dizendo que estava convencido de que Jesus era justo, ou um homem inocente, e não havia feito nada de errado.</w:t>
      </w:r>
    </w:p>
    <w:p>
      <w:pPr/>
      <w:r>
        <w:rPr>
          <w:lang w:val="pt_PT" w:bidi="pt_PT"/>
        </w:rPr>
      </w:r>
      <w:r>
        <w:rPr>
          <w:lang w:val="pt_PT" w:bidi="pt_PT"/>
        </w:rPr>
        <w:t>Quando a multidão viu Jesus morrer enquanto ainda confiava em Deus, eles choraram batendo em seus peitos. Nessa cultura, isso expressava tristeza e angústia. As pessoas perceberam que Jesus era inocente e que ele não merecia sofrer tão terrivelmente. Eles saíram e foram para suas casas de coração partido.</w:t>
      </w:r>
    </w:p>
    <w:p>
      <w:pPr/>
      <w:r>
        <w:rPr>
          <w:lang w:val="pt_PT" w:bidi="pt_PT"/>
        </w:rPr>
      </w:r>
      <w:r>
        <w:rPr>
          <w:lang w:val="pt_PT" w:bidi="pt_PT"/>
        </w:rPr>
        <w:t>Pare e discuta com sua equipe: como as pessoas expressam angústia profunda ou tristeza em sua cultura?</w:t>
      </w:r>
    </w:p>
    <w:p>
      <w:pPr/>
      <w:r>
        <w:rPr>
          <w:lang w:val="pt_PT" w:bidi="pt_PT"/>
        </w:rPr>
      </w:r>
      <w:r>
        <w:rPr>
          <w:lang w:val="pt_PT" w:bidi="pt_PT"/>
        </w:rPr>
        <w:t>Mas os homens e mulheres que eram amigos pessoais de Jesus, como seus discípulos, permaneceram e ficaram à distância. Isso incluía mulheres que haviam seguido Jesus da Galileia, ou a região onde Jesus começou seu ministério, para Jerusalém. Muito provavelmente, os soldados não os deixariam se aproximar do corpo de Jesus. Então eles ficaram assistindo para ver o que aconteceria. Os três grupos de pessoas que assistiram Jesus morrer reagiram de maneiras diferentes à morte de Jesus. O comandante romano louva a Deus, a multidão judaica lamenta o erro que eles fizeram, e os seguidores mais próximos de Jesus esperam e assistem à distância.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duas cenas. </w:t>
      </w:r>
    </w:p>
    <w:p>
      <w:pPr/>
      <w:r>
        <w:rPr>
          <w:lang w:val="pt_PT" w:bidi="pt_PT"/>
        </w:rPr>
      </w:r>
      <w:r>
        <w:rPr>
          <w:b/>
          <w:lang w:val="pt_PT" w:bidi="pt_PT"/>
        </w:rPr>
        <w:t>Primeira cena:</w:t>
      </w:r>
      <w:r>
        <w:rPr>
          <w:lang w:val="pt_PT" w:bidi="pt_PT"/>
        </w:rPr>
        <w:t xml:space="preserve"> Jesus e dois criminosos estão morrendo em suas cruzes. Uma multidão e soldados os assistem. Ao meio-dia, a escuridão cobre a terra por três horas e Deus rasga a cortina do templo em duas.</w:t>
      </w:r>
    </w:p>
    <w:p>
      <w:pPr/>
      <w:r>
        <w:rPr>
          <w:lang w:val="pt_PT" w:bidi="pt_PT"/>
        </w:rPr>
      </w:r>
      <w:r>
        <w:rPr>
          <w:b/>
          <w:lang w:val="pt_PT" w:bidi="pt_PT"/>
        </w:rPr>
        <w:t>Segunda cena:</w:t>
      </w:r>
      <w:r>
        <w:rPr>
          <w:lang w:val="pt_PT" w:bidi="pt_PT"/>
        </w:rPr>
        <w:t xml:space="preserve"> Jesus clama a Deus e então ele morre. Um centurião diz que Jesus era um homem justo. A multidão sai triste. Os amigos de Jesus ficam e assistem à distância.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Dois criminosos</w:t>
      </w:r>
    </w:p>
    <w:p>
      <w:pPr>
        <w:pStyle w:val="ListBullet"/>
        <w:spacing w:line="240" w:lineRule="auto"/>
        <w:ind w:left="720"/>
      </w:pPr>
      <w:r>
        <w:rPr>
          <w:lang w:val="pt_PT" w:bidi="pt_PT"/>
        </w:rPr>
      </w:r>
      <w:r>
        <w:rPr>
          <w:lang w:val="pt_PT" w:bidi="pt_PT"/>
        </w:rPr>
        <w:t>Pessoas no templo</w:t>
      </w:r>
    </w:p>
    <w:p>
      <w:pPr>
        <w:pStyle w:val="ListBullet"/>
        <w:spacing w:line="240" w:lineRule="auto"/>
        <w:ind w:left="720"/>
      </w:pPr>
      <w:r>
        <w:rPr>
          <w:lang w:val="pt_PT" w:bidi="pt_PT"/>
        </w:rPr>
      </w:r>
      <w:r>
        <w:rPr>
          <w:lang w:val="pt_PT" w:bidi="pt_PT"/>
        </w:rPr>
        <w:t>Centurião</w:t>
      </w:r>
    </w:p>
    <w:p>
      <w:pPr>
        <w:pStyle w:val="ListBullet"/>
        <w:spacing w:line="240" w:lineRule="auto"/>
        <w:ind w:left="720"/>
      </w:pPr>
      <w:r>
        <w:rPr>
          <w:lang w:val="pt_PT" w:bidi="pt_PT"/>
        </w:rPr>
      </w:r>
      <w:r>
        <w:rPr>
          <w:lang w:val="pt_PT" w:bidi="pt_PT"/>
        </w:rPr>
        <w:t>Amigos de Jesus (incluindo mulheres)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e dois criminosos estão sofrendo terrivelmente enquanto morriam em suas cruzes. As execuções são públicas enquanto os soldados romanos e uma multidão os assistem morrer.</w:t>
      </w:r>
    </w:p>
    <w:p>
      <w:pPr/>
      <w:r>
        <w:rPr>
          <w:lang w:val="pt_PT" w:bidi="pt_PT"/>
        </w:rPr>
      </w:r>
      <w:r>
        <w:rPr>
          <w:lang w:val="pt_PT" w:bidi="pt_PT"/>
        </w:rPr>
        <w:t>É importante lembrar que há três grupos de testemunhas: os soldados romanos, a multidão judaica e o grupo dos amigos mais próximos de Jesus que ficavam à distância. Quando Jesus morre, o comandante romano louva a Deus, a multidão está triste e os amigos de Jesus assistem à distância.</w:t>
      </w:r>
    </w:p>
    <w:p>
      <w:pPr/>
      <w:r>
        <w:rPr>
          <w:lang w:val="pt_PT" w:bidi="pt_PT"/>
        </w:rPr>
      </w:r>
      <w:r>
        <w:rPr>
          <w:lang w:val="pt_PT" w:bidi="pt_PT"/>
        </w:rPr>
        <w:t>É importante lembrar que os amigos mais próximos de Jesus, tanto homens quanto mulheres, estavam à distância. Isso provavelmente incluía os discípulos de Jesus, ou os seguidores mais próximos.</w:t>
      </w:r>
    </w:p>
    <w:p>
      <w:pPr/>
      <w:r>
        <w:rPr>
          <w:lang w:val="pt_PT" w:bidi="pt_PT"/>
        </w:rPr>
      </w:r>
      <w:r>
        <w:rPr>
          <w:lang w:val="pt_PT" w:bidi="pt_PT"/>
        </w:rPr>
        <w:t>É importante lembrar que é Deus que faz com que o sol pare de brilhar e faz com que a cortina do templo se rasgue em duas. Ambos os eventos acontecem ao mesmo tempo.</w:t>
      </w:r>
    </w:p>
    <w:p>
      <w:pPr/>
      <w:r>
        <w:rPr>
          <w:lang w:val="pt_PT" w:bidi="pt_PT"/>
        </w:rPr>
      </w:r>
      <w:r>
        <w:rPr>
          <w:lang w:val="pt_PT" w:bidi="pt_PT"/>
        </w:rPr>
        <w:t>É importante lembrar que quando Jesus disse “em suas mãos”, essa expressão não se refere a mãos físicas, mas sugere “em seus cuidados”.</w:t>
      </w:r>
    </w:p>
    <w:p>
      <w:pPr/>
      <w:r>
        <w:rPr>
          <w:lang w:val="pt_PT" w:bidi="pt_PT"/>
        </w:rPr>
      </w:r>
      <w:r>
        <w:rPr>
          <w:lang w:val="pt_PT" w:bidi="pt_PT"/>
        </w:rPr>
        <w:t>É importante lembrar que “ele respirou pela última vez” é uma maneira educada de dizer que Jesus morreu.</w:t>
      </w:r>
    </w:p>
    <w:p>
      <w:pPr/>
      <w:r>
        <w:rPr>
          <w:lang w:val="pt_PT" w:bidi="pt_PT"/>
        </w:rPr>
      </w:r>
      <w:r>
        <w:rPr>
          <w:lang w:val="pt_PT" w:bidi="pt_PT"/>
        </w:rPr>
        <w:t>É importante lembrar que quando o centurião diz “certamente” ou “com certeza” significa que ele não tem dúvidas sobre a inocência de Jesus.</w:t>
      </w:r>
    </w:p>
    <w:p>
      <w:pPr/>
      <w:r>
        <w:rPr>
          <w:lang w:val="pt_PT" w:bidi="pt_PT"/>
        </w:rPr>
      </w:r>
      <w:r>
        <w:rPr>
          <w:lang w:val="pt_PT" w:bidi="pt_PT"/>
        </w:rPr>
        <w:t>É importante lembrar que o centurião romano estava no comando das execuções. Depois de ver Jesus morrer, ele louva a Deus dizendo que Jesus era justo ou inocente.</w:t>
      </w:r>
    </w:p>
    <w:p>
      <w:pPr/>
      <w:r>
        <w:rPr>
          <w:lang w:val="pt_PT" w:bidi="pt_PT"/>
        </w:rPr>
      </w:r>
      <w:r>
        <w:rPr>
          <w:lang w:val="pt_PT" w:bidi="pt_PT"/>
        </w:rPr>
        <w:t>É importante lembrar que ao bater em seus peitos, a multidão está mostrando tristeza. Eles perceberam que Jesus não merecia sofrer tão terrivelmente. Essas eram algumas das mesmas pessoas que gritaram anteriormente para Pilatos para crucificar Jesus.</w:t>
      </w:r>
    </w:p>
    <w:p>
      <w:pPr/>
      <w:r>
        <w:rPr>
          <w:lang w:val="pt_PT" w:bidi="pt_PT"/>
        </w:rPr>
      </w:r>
      <w:r>
        <w:rPr>
          <w:lang w:val="pt_PT" w:bidi="pt_PT"/>
        </w:rPr>
        <w:t>É importante lembrar que quando a multidão se afastou, eles estavam retornando à cidade de Jerusalém da colina fora da cidade onde os soldados executaram Jesus.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duas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Dois criminosos</w:t>
      </w:r>
    </w:p>
    <w:p>
      <w:pPr>
        <w:pStyle w:val="ListBullet"/>
        <w:spacing w:line="240" w:lineRule="auto"/>
        <w:ind w:left="720"/>
      </w:pPr>
      <w:r>
        <w:rPr>
          <w:lang w:val="pt_PT" w:bidi="pt_PT"/>
        </w:rPr>
      </w:r>
      <w:r>
        <w:rPr>
          <w:lang w:val="pt_PT" w:bidi="pt_PT"/>
        </w:rPr>
        <w:t>Pessoas no templo</w:t>
      </w:r>
    </w:p>
    <w:p>
      <w:pPr>
        <w:pStyle w:val="ListBullet"/>
        <w:spacing w:line="240" w:lineRule="auto"/>
        <w:ind w:left="720"/>
      </w:pPr>
      <w:r>
        <w:rPr>
          <w:lang w:val="pt_PT" w:bidi="pt_PT"/>
        </w:rPr>
      </w:r>
      <w:r>
        <w:rPr>
          <w:lang w:val="pt_PT" w:bidi="pt_PT"/>
        </w:rPr>
        <w:t>Centurião</w:t>
      </w:r>
    </w:p>
    <w:p>
      <w:pPr>
        <w:pStyle w:val="ListBullet"/>
        <w:spacing w:line="240" w:lineRule="auto"/>
        <w:ind w:left="720"/>
      </w:pPr>
      <w:r>
        <w:rPr>
          <w:lang w:val="pt_PT" w:bidi="pt_PT"/>
        </w:rPr>
      </w:r>
      <w:r>
        <w:rPr>
          <w:lang w:val="pt_PT" w:bidi="pt_PT"/>
        </w:rPr>
        <w:t>Amigos de Jesus (incluindo mulheres)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Jesus e dois criminosos morrendo em suas cruzes. Uma multidão e soldados romanos estão parados assistindo, mas os amigos mais próximos de Jesus estão à distância.</w:t>
      </w:r>
    </w:p>
    <w:p>
      <w:pPr/>
      <w:r>
        <w:rPr>
          <w:lang w:val="pt_PT" w:bidi="pt_PT"/>
        </w:rPr>
      </w:r>
      <w:r>
        <w:rPr>
          <w:lang w:val="pt_PT" w:bidi="pt_PT"/>
        </w:rPr>
        <w:t>Certifique-se de que a equipe encene Deus fazendo com que o sol não brilhe e as pessoas ficando surpresas quando a escuridão cobre a terra durante a parte mais brilhante do dia.</w:t>
      </w:r>
    </w:p>
    <w:p>
      <w:pPr/>
      <w:r>
        <w:rPr>
          <w:lang w:val="pt_PT" w:bidi="pt_PT"/>
        </w:rPr>
      </w:r>
      <w:r>
        <w:rPr>
          <w:lang w:val="pt_PT" w:bidi="pt_PT"/>
        </w:rPr>
        <w:t>Certifique-se de que a equipe encene Deus fazendo com que a cortina no templo se rasgue em duas partes no templo.</w:t>
      </w:r>
    </w:p>
    <w:p>
      <w:pPr/>
      <w:r>
        <w:rPr>
          <w:lang w:val="pt_PT" w:bidi="pt_PT"/>
        </w:rPr>
      </w:r>
      <w:r>
        <w:rPr>
          <w:lang w:val="pt_PT" w:bidi="pt_PT"/>
        </w:rPr>
        <w:t>Certifique-se de que a equipe encene o centurião louvando a Deus e a multidão lamentando depois que Jesus morre.</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Jesus e dois criminosos pendurados em suas cruzes. Soldados romanos, uma multidão e os amigos de Jesus estão assistindo. Deus faz com que a terra fique escura. Ao mesmo tempo, encene Deus fazendo com que a cortina do templo se rasgue dentro da cidade de Jerusalém.</w:t>
      </w:r>
    </w:p>
    <w:p>
      <w:pPr/>
      <w:r>
        <w:rPr>
          <w:lang w:val="pt_PT" w:bidi="pt_PT"/>
        </w:rPr>
      </w:r>
      <w:r>
        <w:rPr>
          <w:lang w:val="pt_PT" w:bidi="pt_PT"/>
        </w:rPr>
        <w:t>Pare a ação e pergunte ao ator que está interpretando os governantes: “Como vocês se sentem?” Você pode ouvir coisas como: “Aterrorizado. O que está acontecendo?”. “Preocupado. Isso não pode ser um bom sinal”, e “O que fizemos?”. Pergunte ao ator que está interpretando as pessoas no templo: “Como vocês se sentem?”. Você pode ouvir coisas como: “Com medo. A cortina está rasgada. Quem é responsável?”. “Cheio de temor. Deus está zangado conosco” e “Confuso. O que está acontecendo”. Reiniciem a ação.</w:t>
      </w:r>
    </w:p>
    <w:p>
      <w:pPr/>
      <w:r>
        <w:rPr>
          <w:lang w:val="pt_PT" w:bidi="pt_PT"/>
        </w:rPr>
      </w:r>
      <w:r>
        <w:rPr>
          <w:lang w:val="pt_PT" w:bidi="pt_PT"/>
        </w:rPr>
        <w:t xml:space="preserve">Represente Jesus orando a Deus. </w:t>
      </w:r>
    </w:p>
    <w:p>
      <w:pPr/>
      <w:r>
        <w:rPr>
          <w:lang w:val="pt_PT" w:bidi="pt_PT"/>
        </w:rPr>
      </w:r>
      <w:r>
        <w:rPr>
          <w:lang w:val="pt_PT" w:bidi="pt_PT"/>
        </w:rPr>
        <w:t>Pergunte ao ator que está interpretando Jesus: “Como você se sente?” Você pode ouvir coisas como: “Dolorido! Meu corpo não pode mais suportar essa dor tão forte!". “Aliviado. O fim está próximo. Verei meu Pai em breve”, e “Vitorioso. A morte e o pecado serão derrotados”. Reinicie a encenação.</w:t>
      </w:r>
    </w:p>
    <w:p>
      <w:pPr/>
      <w:r>
        <w:rPr>
          <w:lang w:val="pt_PT" w:bidi="pt_PT"/>
        </w:rPr>
      </w:r>
      <w:r>
        <w:rPr>
          <w:lang w:val="pt_PT" w:bidi="pt_PT"/>
        </w:rPr>
        <w:t>Encene Jesus morrendo. O centurião louva a Deus e a multidão lamenta o que eles fizeram a Jesus. Os amigos de Jesus ficam à distância e assistem.</w:t>
      </w:r>
    </w:p>
    <w:p>
      <w:pPr/>
      <w:r>
        <w:rPr>
          <w:lang w:val="pt_PT" w:bidi="pt_PT"/>
        </w:rPr>
      </w:r>
      <w:r>
        <w:rPr>
          <w:lang w:val="pt_PT" w:bidi="pt_PT"/>
        </w:rPr>
        <w:t>Pare a ação e pergunte ao ator que está interpretando o centurião: “Como você se sente?” Você pode ouvir coisas como: “Não entendo como ele poderia morrer tão pacificamente”, “Vi Deus hoje. Jesus era inocente”, e “Curioso. Quero saber mais sobre os ensinamentos de Jesus!”.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e dois criminosos estão morrendo em suas cruzes. Ao meio-dia, a escuridão cobre a terra e a cortina do templo se rasga em duas. </w:t>
      </w:r>
      <w:r>
        <w:rPr>
          <w:b/>
          <w:lang w:val="pt_PT" w:bidi="pt_PT"/>
        </w:rPr>
        <w:t>Templo</w:t>
      </w:r>
      <w:r>
        <w:rPr>
          <w:lang w:val="pt_PT" w:bidi="pt_PT"/>
        </w:rPr>
        <w:t xml:space="preserve"> refere-se ao edifício principal da casa de Deus em </w:t>
      </w:r>
      <w:r>
        <w:rPr>
          <w:lang w:val="pt_PT" w:bidi="pt_PT"/>
        </w:rPr>
        <w:t>Jerusalém</w:t>
      </w:r>
      <w:r>
        <w:rPr>
          <w:lang w:val="pt_PT" w:bidi="pt_PT"/>
        </w:rPr>
        <w:t xml:space="preserve">. Era onde Deus habitava entre seu povo, os judeus. Certifique-se de traduzir templo da mesma maneira que você traduziu em passagens anteriores. </w:t>
      </w:r>
      <w:r>
        <w:rPr>
          <w:lang w:val="pt_PT" w:bidi="pt_PT"/>
        </w:rPr>
        <w:t>templo</w:t>
      </w:r>
      <w:r>
        <w:rPr>
          <w:lang w:val="pt_PT" w:bidi="pt_PT"/>
        </w:rPr>
        <w:t xml:space="preserve"> está no Glossário Mestre.</w:t>
      </w:r>
    </w:p>
    <w:p>
      <w:pPr/>
      <w:r>
        <w:rPr>
          <w:lang w:val="pt_PT" w:bidi="pt_PT"/>
        </w:rPr>
      </w:r>
      <w:r>
        <w:rPr>
          <w:lang w:val="pt_PT" w:bidi="pt_PT"/>
        </w:rPr>
        <w:t xml:space="preserve">Jesus clama em voz alta. Ele diz: “Pai, em suas mãos confio meu </w:t>
      </w:r>
      <w:r>
        <w:rPr>
          <w:b/>
          <w:lang w:val="pt_PT" w:bidi="pt_PT"/>
        </w:rPr>
        <w:t>espírito</w:t>
      </w:r>
      <w:r>
        <w:rPr>
          <w:lang w:val="pt_PT" w:bidi="pt_PT"/>
        </w:rPr>
        <w:t xml:space="preserve">”. Jesus estava dizendo que ele confiava em Deus para cuidar de seu espírito. Espírito refere-se ao próprio Jesus, mas não ao seu corpo físico. Certifique-se de traduzir espírito da mesma maneira que você já o fez. </w:t>
      </w:r>
      <w:r>
        <w:rPr>
          <w:lang w:val="pt_PT" w:bidi="pt_PT"/>
        </w:rPr>
        <w:t>Espírito</w:t>
      </w:r>
      <w:r>
        <w:rPr>
          <w:lang w:val="pt_PT" w:bidi="pt_PT"/>
        </w:rPr>
        <w:t xml:space="preserve"> está no Glossário Mestre.</w:t>
      </w:r>
    </w:p>
    <w:p>
      <w:pPr/>
      <w:r>
        <w:rPr>
          <w:lang w:val="pt_PT" w:bidi="pt_PT"/>
        </w:rPr>
      </w:r>
      <w:r>
        <w:rPr>
          <w:lang w:val="pt_PT" w:bidi="pt_PT"/>
        </w:rPr>
        <w:t xml:space="preserve">Um </w:t>
      </w:r>
      <w:r>
        <w:rPr>
          <w:b/>
          <w:lang w:val="pt_PT" w:bidi="pt_PT"/>
        </w:rPr>
        <w:t>centurião</w:t>
      </w:r>
      <w:r>
        <w:rPr>
          <w:lang w:val="pt_PT" w:bidi="pt_PT"/>
        </w:rPr>
        <w:t xml:space="preserve"> vê Jesus morrer. Centurião se refere a um oficial romano que era responsável por 100 soldados. Ele provavelmente estava no comando das execuções. O centurião vê como Jesus confia em Deus enquanto ele morre e diz que certamente Jesus era um homem </w:t>
      </w:r>
      <w:r>
        <w:rPr>
          <w:b/>
          <w:lang w:val="pt_PT" w:bidi="pt_PT"/>
        </w:rPr>
        <w:t>justo</w:t>
      </w:r>
      <w:r>
        <w:rPr>
          <w:lang w:val="pt_PT" w:bidi="pt_PT"/>
        </w:rPr>
        <w:t xml:space="preserve">. Justo geralmente significa que uma pessoa é correta aos olhos de Deus. Como o centurião era um gentio, ou não judeu, ele provavelmente estava sugerindo que Jesus era inocente e que ele não havia cometido nenhum crime. Certifique-se de traduzir centurião e justo da mesma maneira que você já tem traduzido nas passagens anteriores de Lucas. Ambos os termos, </w:t>
      </w:r>
      <w:r>
        <w:rPr>
          <w:lang w:val="pt_PT" w:bidi="pt_PT"/>
        </w:rPr>
        <w:t>centurião</w:t>
      </w:r>
      <w:r>
        <w:rPr>
          <w:lang w:val="pt_PT" w:bidi="pt_PT"/>
        </w:rPr>
        <w:t xml:space="preserve"> e </w:t>
      </w:r>
      <w:r>
        <w:rPr>
          <w:lang w:val="pt_PT" w:bidi="pt_PT"/>
        </w:rPr>
        <w:t>justo</w:t>
      </w:r>
      <w:r>
        <w:rPr>
          <w:lang w:val="pt_PT" w:bidi="pt_PT"/>
        </w:rPr>
        <w:t>,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23:50–56</w:t>
      </w:r>
      <w:r>
        <w:rPr>
          <w:lang w:val="pt_PT" w:bidi="pt_PT"/>
        </w:rPr>
      </w:r>
    </w:p>
    <w:p>
      <w:pPr>
        <w:pStyle w:val="Heading3"/>
      </w:pPr>
      <w:r>
        <w:rPr>
          <w:lang w:val="pt_PT" w:bidi="pt_PT"/>
        </w:rPr>
        <w:t>Ouvir e Sentir</w:t>
      </w:r>
    </w:p>
    <w:p>
      <w:pPr/>
      <w:r>
        <w:rPr>
          <w:lang w:val="pt_PT" w:bidi="pt_PT"/>
        </w:rPr>
      </w:r>
      <w:r>
        <w:rPr>
          <w:lang w:val="pt_PT" w:bidi="pt_PT"/>
        </w:rPr>
        <w:t>Ouça Lucas 23.50–56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os soldados romanos crucificaram Jesus e dois outros criminosos em uma colina fora de Jerusalém. Deus cobriu a terra onde Jesus estava em escuridão e a cortina do templo se rasgou em duas. Enquanto os soldados, uma multidão e os seguidores mais próximos de Jesus assistiam, Jesus orou a Deus e então morreu. Agora, um homem chamado José retira o corpo de Jesus da cruz e o sepulta adequadamente em uma caverna.</w:t>
      </w:r>
    </w:p>
    <w:p>
      <w:pPr/>
      <w:r>
        <w:rPr>
          <w:lang w:val="pt_PT" w:bidi="pt_PT"/>
        </w:rPr>
      </w:r>
      <w:r>
        <w:rPr>
          <w:lang w:val="pt_PT" w:bidi="pt_PT"/>
        </w:rPr>
        <w:t>Lucas usa uma palavra como “agora” para introduzir um homem judeu chamado José. Lucas diz que ele era um homem justo, ou um bom homem, que fazia o que era certo aos olhos de Deus. José era de Arimateia, uma cidade judaica que ficava a cerca de 32 quilômetros, ou 20 milhas, a noroeste de Jerusalém. José também era um membro do conselho judeu, ou um grupo de líderes judeus que tomavam decisões para o povo judeu. Isso é surpreendente, uma vez que o conselho judeu era formado pelas mesmas pessoas que decidiram que Jesus deveria ser executado! Mas José não concordou com a decisão do conselho de condenar e matar Jesus. Em vez disso, José queria honrar Jesus na morte enterrando-o adequadamente.</w:t>
      </w:r>
    </w:p>
    <w:p>
      <w:pPr/>
      <w:r>
        <w:rPr>
          <w:lang w:val="pt_PT" w:bidi="pt_PT"/>
        </w:rPr>
      </w:r>
      <w:r>
        <w:rPr>
          <w:lang w:val="pt_PT" w:bidi="pt_PT"/>
        </w:rPr>
        <w:t>Pare e discuta com sua equipe: como vocês mostram honra a alguém depois da morte em sua cultura?</w:t>
      </w:r>
    </w:p>
    <w:p>
      <w:pPr/>
      <w:r>
        <w:rPr>
          <w:lang w:val="pt_PT" w:bidi="pt_PT"/>
        </w:rPr>
      </w:r>
      <w:r>
        <w:rPr>
          <w:lang w:val="pt_PT" w:bidi="pt_PT"/>
        </w:rPr>
        <w:t>Lucas descreve José esperando o reino de Deus, ou Deus governando e cuidando de seu povo como seu rei. Como muitos judeus esperavam que Deus enviasse o Salvador Prometido, isso implica que José pode ter crido que Jesus era o Salvador Prometido. Depois que Jesus morreu, José foi até Pilatos, o governador romano, e pediu a ele permissão para sepultar o corpo de Jesus. Muitas vezes, os romanos não permitiam que as pessoas enterrassem o corpo de uma pessoa crucificada. Mas um sepultamento adequado era muito importante para os judeus. Era costume deles enterrar o corpo no mesmo dia em que uma pessoa morria.</w:t>
      </w:r>
    </w:p>
    <w:p>
      <w:pPr/>
      <w:r>
        <w:rPr>
          <w:lang w:val="pt_PT" w:bidi="pt_PT"/>
        </w:rPr>
      </w:r>
      <w:r>
        <w:rPr>
          <w:lang w:val="pt_PT" w:bidi="pt_PT"/>
        </w:rPr>
        <w:t>Lucas sugere que Pilatos deu permissão a José, uma vez que José leva o corpo de Jesus, o retirando da cruz. José teria precisado de outras pessoas para o ajudar a se mover e enterrar o corpo de Jesus. José então envolveu o corpo de Jesus em um lençol de pano de linho, o que aponta para um costume judeu de cortar um pano em tiras e então envolver as tiras em torno do corpo morto muitas vezes. Então um pano inteiro era colocado em torno do corpo embrulhado. O linho era um tecido branco caro feito das fibras de uma planta de linho.</w:t>
      </w:r>
    </w:p>
    <w:p>
      <w:pPr/>
      <w:r>
        <w:rPr>
          <w:lang w:val="pt_PT" w:bidi="pt_PT"/>
        </w:rPr>
      </w:r>
      <w:r>
        <w:rPr>
          <w:lang w:val="pt_PT" w:bidi="pt_PT"/>
        </w:rPr>
        <w:t>Pare e mostre à sua equipe uma ilustração de um cadáver embrulhado em pano de linho e uma imagem de uma planta de linho.</w:t>
      </w:r>
    </w:p>
    <w:p>
      <w:pPr/>
      <w:r>
        <w:rPr>
          <w:lang w:val="pt_PT" w:bidi="pt_PT"/>
        </w:rPr>
      </w:r>
      <w:r>
        <w:rPr>
          <w:lang w:val="pt_PT" w:bidi="pt_PT"/>
        </w:rPr>
        <w:t>José enterrou o corpo de Jesus em um túmulo novo, que era como uma caverna escavada em uma encosta de rocha sólida. Ninguém nunca havia colocado um corpo morto nesse túmulo antes de Jesus. Enterrar Jesus em um novo túmulo mostrava grande honra, mesmo que os romanos tenham o executado como um criminoso. O túmulo provavelmente era grande o suficiente para várias pessoas entrarem carregando um corpo. A posse do túmulo por José mostra o quão rico ele era.</w:t>
      </w:r>
    </w:p>
    <w:p>
      <w:pPr/>
      <w:r>
        <w:rPr>
          <w:lang w:val="pt_PT" w:bidi="pt_PT"/>
        </w:rPr>
      </w:r>
      <w:r>
        <w:rPr>
          <w:lang w:val="pt_PT" w:bidi="pt_PT"/>
        </w:rPr>
        <w:t>Pare e mostre à sua equipe uma imagem de um túmulo/caverna de sepultamento judeu.</w:t>
      </w:r>
    </w:p>
    <w:p>
      <w:pPr/>
      <w:r>
        <w:rPr>
          <w:lang w:val="pt_PT" w:bidi="pt_PT"/>
        </w:rPr>
      </w:r>
      <w:r>
        <w:rPr>
          <w:lang w:val="pt_PT" w:bidi="pt_PT"/>
        </w:rPr>
        <w:t>Lucas nos dá informações de fundo e nos diz que José enterrou o corpo de Jesus na sexta-feira, ou Dia da Preparação. Esse era o dia antes do sábado, ou o dia judeu de descanso e adoração. O Dia da Preparação começava ao pôr do sol na quinta-feira e continuava até sexta-feira, ao pôr do sol, enquanto o sábado começava na sexta-feira, ao pôr do sol, e durava até o sábado, ao pôr do sol. José teve que enterrar Jesus rapidamente antes do sábado, porque a lei de Deus impedia os judeus de mover um corpo morto no sábado.</w:t>
      </w:r>
    </w:p>
    <w:p>
      <w:pPr/>
      <w:r>
        <w:rPr>
          <w:lang w:val="pt_PT" w:bidi="pt_PT"/>
        </w:rPr>
      </w:r>
      <w:r>
        <w:rPr>
          <w:lang w:val="pt_PT" w:bidi="pt_PT"/>
        </w:rPr>
        <w:t>As mulheres da Galileia que assistiram à crucificação de Jesus seguiram José para o novo túmulo. A história sugere que o túmulo ainda estava aberto, então elas foram capazes de olhar para dentro e ver o corpo de Jesus. As mulheres queriam saber onde José enterrou o corpo para que pudessem retornar mais tarde. Elas queriam preparar adequadamente o corpo de Jesus, uma vez que José tinha que enterrá-lo rapidamente antes que o sábado começasse. Na cultura judaica, um sepultamento adequado incluía três coisas: lavar o corpo, ungi-o com perfumes e especiarias, e vestir o corpo. As pessoas usavam perfumes e especiarias, ou substâncias com cheiro doce, para que os corpos fossem preservados e não cheirassem fortemente a decomposição. Especiarias provavelmente refere-se a um unguento com cheiro doce. Não se refere a especiarias usadas para cozinhar.</w:t>
      </w:r>
    </w:p>
    <w:p>
      <w:pPr/>
      <w:r>
        <w:rPr>
          <w:lang w:val="pt_PT" w:bidi="pt_PT"/>
        </w:rPr>
      </w:r>
      <w:r>
        <w:rPr>
          <w:lang w:val="pt_PT" w:bidi="pt_PT"/>
        </w:rPr>
        <w:t>Pare e discuta com sua equipe: quais são tradições de sepultamento em sua cultura? O que acontece se alguém não for enterrado adequadamente?</w:t>
      </w:r>
    </w:p>
    <w:p>
      <w:pPr/>
      <w:r>
        <w:rPr>
          <w:lang w:val="pt_PT" w:bidi="pt_PT"/>
        </w:rPr>
      </w:r>
      <w:r>
        <w:rPr>
          <w:lang w:val="pt_PT" w:bidi="pt_PT"/>
        </w:rPr>
        <w:t>As mulheres deixaram o túmulo e retornaram para onde estavam hospedadas em Jerusalém, ou perto dela. Então elas prepararam as especiarias e perfumes antes de descansar no sábado. Elas planejavam retornar ao túmulo depois do sábado para colocar as especiarias e perfumes no corpo de Jesus. Ao descansar no sábado, eles estavam seguindo a lei de Deus. Um dos dez mandamentos que Deus deu a Moisés dizia que eles não poderiam trabalhar no sábado.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José vai até Pilatos e pede o corpo de Jesus para que ele possa enterrá-lo. Pilatos concorda.</w:t>
      </w:r>
    </w:p>
    <w:p>
      <w:pPr/>
      <w:r>
        <w:rPr>
          <w:lang w:val="pt_PT" w:bidi="pt_PT"/>
        </w:rPr>
      </w:r>
      <w:r>
        <w:rPr>
          <w:b/>
          <w:lang w:val="pt_PT" w:bidi="pt_PT"/>
        </w:rPr>
        <w:t>Segunda cena:</w:t>
      </w:r>
      <w:r>
        <w:rPr>
          <w:lang w:val="pt_PT" w:bidi="pt_PT"/>
        </w:rPr>
        <w:t xml:space="preserve"> José e seus ajudantes tiram o corpo de Jesus da cruz, o envolvem em um tecido de linho e o movem para uma caverna de sepultamento. Mulheres da Galileia seguem José para a caverna.</w:t>
      </w:r>
    </w:p>
    <w:p>
      <w:pPr/>
      <w:r>
        <w:rPr>
          <w:lang w:val="pt_PT" w:bidi="pt_PT"/>
        </w:rPr>
      </w:r>
      <w:r>
        <w:rPr>
          <w:b/>
          <w:lang w:val="pt_PT" w:bidi="pt_PT"/>
        </w:rPr>
        <w:t>Terceira cena:</w:t>
      </w:r>
      <w:r>
        <w:rPr>
          <w:lang w:val="pt_PT" w:bidi="pt_PT"/>
        </w:rPr>
        <w:t xml:space="preserve"> as mulheres vão para casa e preparam especiarias e perfume. Eles descansam durante o sábado e se preparam para retornar ao túmulo mais tarde.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Corpo de Jesus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Os ajudantes de José</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Mulheres da Galileia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o uso da palavra “agora” não é para dizer “neste momento”, mas é usada para introduzir um novo personagem nos eventos que estão acontecendo.</w:t>
      </w:r>
    </w:p>
    <w:p>
      <w:pPr/>
      <w:r>
        <w:rPr>
          <w:lang w:val="pt_PT" w:bidi="pt_PT"/>
        </w:rPr>
      </w:r>
      <w:r>
        <w:rPr>
          <w:lang w:val="pt_PT" w:bidi="pt_PT"/>
        </w:rPr>
        <w:t>É importante lembrar que conselho se refere ao mesmo grupo de líderes judeus que decidiram que Jesus deveria ser executado.</w:t>
      </w:r>
    </w:p>
    <w:p>
      <w:pPr/>
      <w:r>
        <w:rPr>
          <w:lang w:val="pt_PT" w:bidi="pt_PT"/>
        </w:rPr>
      </w:r>
      <w:r>
        <w:rPr>
          <w:lang w:val="pt_PT" w:bidi="pt_PT"/>
        </w:rPr>
        <w:t>É importante lembrar que os romanos geralmente não permitiam que criminosos crucificados fossem enterrados; é por isso que José teve que pedir permissão a Pilatos.</w:t>
      </w:r>
    </w:p>
    <w:p>
      <w:pPr/>
      <w:r>
        <w:rPr>
          <w:lang w:val="pt_PT" w:bidi="pt_PT"/>
        </w:rPr>
      </w:r>
      <w:r>
        <w:rPr>
          <w:lang w:val="pt_PT" w:bidi="pt_PT"/>
        </w:rPr>
        <w:t>É importante lembrar que envolver o corpo de Jesus em panos de linho, enterrá-lo em um novo túmulo e preparar especiarias e perfume para ungir o corpo de Jesus eram maneiras de honrar Jesus na cultura judaica.</w:t>
      </w:r>
    </w:p>
    <w:p>
      <w:pPr/>
      <w:r>
        <w:rPr>
          <w:lang w:val="pt_PT" w:bidi="pt_PT"/>
        </w:rPr>
      </w:r>
      <w:r>
        <w:rPr>
          <w:lang w:val="pt_PT" w:bidi="pt_PT"/>
        </w:rPr>
        <w:t>É importante lembrar que José teria precisado de ajudantes para mover o corpo de Jesus.</w:t>
      </w:r>
    </w:p>
    <w:p>
      <w:pPr/>
      <w:r>
        <w:rPr>
          <w:lang w:val="pt_PT" w:bidi="pt_PT"/>
        </w:rPr>
      </w:r>
      <w:r>
        <w:rPr>
          <w:lang w:val="pt_PT" w:bidi="pt_PT"/>
        </w:rPr>
        <w:t>É importante lembrar que José teve que enterrar o corpo de Jesus rapidamente porque ao pôr do sol o sábado começava. Esse era o dia de descanso e isso significava que José não poderia mover o corpo de Jesus.</w:t>
      </w:r>
    </w:p>
    <w:p>
      <w:pPr/>
      <w:r>
        <w:rPr>
          <w:lang w:val="pt_PT" w:bidi="pt_PT"/>
        </w:rPr>
      </w:r>
      <w:r>
        <w:rPr>
          <w:lang w:val="pt_PT" w:bidi="pt_PT"/>
        </w:rPr>
        <w:t>É importante lembrar que as mulheres retornaram para casa e prepararam as especiarias para o corpo de Jesus. Mas elas não retornaram ao túmulo naquele dia porque elas estavam seguindo a lei e descansando no sábado.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Corpo de Jesus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Os ajudantes de José</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Mulheres da Galileia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José falando com Pilatos em Jerusalém para obter permissão antes de sair da cidade para a cruz e remover o corpo de Jesus.</w:t>
      </w:r>
    </w:p>
    <w:p>
      <w:pPr/>
      <w:r>
        <w:rPr>
          <w:lang w:val="pt_PT" w:bidi="pt_PT"/>
        </w:rPr>
      </w:r>
      <w:r>
        <w:rPr>
          <w:lang w:val="pt_PT" w:bidi="pt_PT"/>
        </w:rPr>
        <w:t>Certifique-se de que a equipe encene outras pessoas ajudando José a mover o corpo de Jesus da cruz e carregá-lo para a caverna de sepultamento.</w:t>
      </w:r>
    </w:p>
    <w:p>
      <w:pPr/>
      <w:r>
        <w:rPr>
          <w:lang w:val="pt_PT" w:bidi="pt_PT"/>
        </w:rPr>
      </w:r>
      <w:r>
        <w:rPr>
          <w:lang w:val="pt_PT" w:bidi="pt_PT"/>
        </w:rPr>
        <w:t>Certifique-se de que a equipe encene as mulheres da Galileia seguindo José e seus ajudantes para o novo túmulo. Eles assistem ao que está acontecendo antes de retornar para casa para preparar especiarias e perfumes. Todos os atores descansam começando ao pôr do sol.</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José visitando Pilatos e pedindo sua permissão para enterrar Jesus propriamente.</w:t>
      </w:r>
    </w:p>
    <w:p>
      <w:pPr/>
      <w:r>
        <w:rPr>
          <w:lang w:val="pt_PT" w:bidi="pt_PT"/>
        </w:rPr>
      </w:r>
      <w:r>
        <w:rPr>
          <w:lang w:val="pt_PT" w:bidi="pt_PT"/>
        </w:rPr>
        <w:t>Pergunte ao ator que está interpretando Pilatos: “Como você se sente?” Você pode ouvir coisas como: “Confuso. Esses judeus são muito estranhos. Eles me imploraram para crucificar Jesus, agora eles querem honrá-lo com um sepultamento adequado”, “Irritado. Que diferença isso faz? Jesus está morto”, e “Curioso. Esse homem é um líder judeu. Por que ele não concorda com os outros?”. Pergunte ao ator que está interpretando José: “Como você se sente?” Você pode ouvir coisas como: “Determinado! Devo fazer o que é certo”, “Esperançoso. Quero honrar Jesus na morte, mas devo me mover rapidamente”, e “Confuso. Eu realmente pensava que Jesus era o Salvador Prometido, mas agora ele está morto”. Reinicie a encenação.</w:t>
      </w:r>
    </w:p>
    <w:p>
      <w:pPr/>
      <w:r>
        <w:rPr>
          <w:lang w:val="pt_PT" w:bidi="pt_PT"/>
        </w:rPr>
      </w:r>
      <w:r>
        <w:rPr>
          <w:lang w:val="pt_PT" w:bidi="pt_PT"/>
        </w:rPr>
        <w:t>Encene Pilatos dando permissão a José. José viaja para fora da cidade, e então ele e alguns ajudantes tiram o corpo de Jesus da cruz. Eles envolvem o corpo de Jesus em um tecido de linho e então o levam para uma caverna de sepultamento nova. As mulheres da Galileia veem o que está acontecendo e seguem José para o túmulo.</w:t>
      </w:r>
    </w:p>
    <w:p>
      <w:pPr/>
      <w:r>
        <w:rPr>
          <w:lang w:val="pt_PT" w:bidi="pt_PT"/>
        </w:rPr>
      </w:r>
      <w:r>
        <w:rPr>
          <w:lang w:val="pt_PT" w:bidi="pt_PT"/>
        </w:rPr>
        <w:t>Pare a ação e pergunte às atrizes que estão interpretando as mulheres: “Como vocês se sentem?” Você pode ouvir coisas como: “Chocadas! Para onde eles estão levando Jesus?”. “Surpreso. Não consigo acreditar que um membro do Conselho está honrando Jesus com o sepultamento”, e “Determinadas. Devo descobrir onde eles vão enterrar Jesus para que possamos fazer especiarias para honrá-lo também”. Reinicie a encenação.</w:t>
      </w:r>
    </w:p>
    <w:p>
      <w:pPr/>
      <w:r>
        <w:rPr>
          <w:lang w:val="pt_PT" w:bidi="pt_PT"/>
        </w:rPr>
      </w:r>
      <w:r>
        <w:rPr>
          <w:lang w:val="pt_PT" w:bidi="pt_PT"/>
        </w:rPr>
        <w:t>Encene as mulheres retornando para casa e preparando especiarias e unguentos. O sábado chega e todos descansam.</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Depois que Jesus é executado, um homem </w:t>
      </w:r>
      <w:r>
        <w:rPr>
          <w:b/>
          <w:lang w:val="pt_PT" w:bidi="pt_PT"/>
        </w:rPr>
        <w:t>reto</w:t>
      </w:r>
      <w:r>
        <w:rPr>
          <w:lang w:val="pt_PT" w:bidi="pt_PT"/>
        </w:rPr>
        <w:t xml:space="preserve"> ou </w:t>
      </w:r>
      <w:r>
        <w:rPr>
          <w:b/>
          <w:lang w:val="pt_PT" w:bidi="pt_PT"/>
        </w:rPr>
        <w:t>justo</w:t>
      </w:r>
      <w:r>
        <w:rPr>
          <w:lang w:val="pt_PT" w:bidi="pt_PT"/>
        </w:rPr>
        <w:t xml:space="preserve"> chamado José pede a Pilatos permissão para sepultar o corpo de Jesus. Justo refere-se a alguém que é correto aos olhos de Deus ou que não tem culpa. Traduza justos da mesma maneira que você já traduziu antes. </w:t>
      </w:r>
      <w:r>
        <w:rPr>
          <w:b/>
          <w:lang w:val="pt_PT" w:bidi="pt_PT"/>
        </w:rPr>
        <w:t>Justo</w:t>
      </w:r>
      <w:r>
        <w:rPr>
          <w:lang w:val="pt_PT" w:bidi="pt_PT"/>
        </w:rPr>
        <w:t xml:space="preserve"> está no Glossário Mestre.</w:t>
      </w:r>
    </w:p>
    <w:p>
      <w:pPr/>
      <w:r>
        <w:rPr>
          <w:lang w:val="pt_PT" w:bidi="pt_PT"/>
        </w:rPr>
      </w:r>
      <w:r>
        <w:rPr>
          <w:lang w:val="pt_PT" w:bidi="pt_PT"/>
        </w:rPr>
        <w:t xml:space="preserve">José era um membro do Alto Conselho, ou o </w:t>
      </w:r>
      <w:r>
        <w:rPr>
          <w:b/>
          <w:lang w:val="pt_PT" w:bidi="pt_PT"/>
        </w:rPr>
        <w:t>Sinédrio</w:t>
      </w:r>
      <w:r>
        <w:rPr>
          <w:lang w:val="pt_PT" w:bidi="pt_PT"/>
        </w:rPr>
        <w:t xml:space="preserve">. Isso refere-se a um grupo de líderes judeus que passaram um julgamento com base na lei religiosa. Se você usar a palavra Sinédrio, certifique-se de traduzir da mesma maneira que você já o fez antes. </w:t>
      </w:r>
      <w:r>
        <w:rPr>
          <w:b/>
          <w:lang w:val="pt_PT" w:bidi="pt_PT"/>
        </w:rPr>
        <w:t>Sinédrio</w:t>
      </w:r>
      <w:r>
        <w:rPr>
          <w:lang w:val="pt_PT" w:bidi="pt_PT"/>
        </w:rPr>
        <w:t xml:space="preserve"> está no Glossário Mestre.</w:t>
      </w:r>
    </w:p>
    <w:p>
      <w:pPr/>
      <w:r>
        <w:rPr>
          <w:lang w:val="pt_PT" w:bidi="pt_PT"/>
        </w:rPr>
      </w:r>
      <w:r>
        <w:rPr>
          <w:lang w:val="pt_PT" w:bidi="pt_PT"/>
        </w:rPr>
        <w:t xml:space="preserve">Lucas descreve José como alguém que estava esperando o </w:t>
      </w:r>
      <w:r>
        <w:rPr>
          <w:b/>
          <w:lang w:val="pt_PT" w:bidi="pt_PT"/>
        </w:rPr>
        <w:t>reino de Deus</w:t>
      </w:r>
      <w:r>
        <w:rPr>
          <w:lang w:val="pt_PT" w:bidi="pt_PT"/>
        </w:rPr>
        <w:t xml:space="preserve">, ou Deus governando e cuidando de seu povo como rei. Isso também implica na vinda do Salvador Prometido. José pode ter crido que Jesus era o Salvador Prometido. Certifique-se de traduzir reino de Deus da mesma maneira que você tem traduzido nas passagens anteriores. </w:t>
      </w:r>
      <w:r>
        <w:rPr>
          <w:b/>
          <w:lang w:val="pt_PT" w:bidi="pt_PT"/>
        </w:rPr>
        <w:t>Reino de Deus</w:t>
      </w:r>
      <w:r>
        <w:rPr>
          <w:lang w:val="pt_PT" w:bidi="pt_PT"/>
        </w:rPr>
        <w:t xml:space="preserve"> está no Glossário Mestre.</w:t>
      </w:r>
    </w:p>
    <w:p>
      <w:pPr/>
      <w:r>
        <w:rPr>
          <w:lang w:val="pt_PT" w:bidi="pt_PT"/>
        </w:rPr>
      </w:r>
      <w:r>
        <w:rPr>
          <w:lang w:val="pt_PT" w:bidi="pt_PT"/>
        </w:rPr>
        <w:t xml:space="preserve">José retira o corpo de Jesus da cruz e o leva para um novo </w:t>
      </w:r>
      <w:r>
        <w:rPr>
          <w:b/>
          <w:lang w:val="pt_PT" w:bidi="pt_PT"/>
        </w:rPr>
        <w:t>túmulo</w:t>
      </w:r>
      <w:r>
        <w:rPr>
          <w:lang w:val="pt_PT" w:bidi="pt_PT"/>
        </w:rPr>
        <w:t xml:space="preserve"> que tinha sido cavado na rocha. Esse túmulo era como uma caverna e era grande o suficiente para vários corpos mortos. Esse túmulo pode ter incluído bancos de pedra esculpidos na rocha, onde as pessoas poderiam se levantar e preparar os corpos para o sepultamento. A entrada para esses túmulos poderia ser coberta com uma grande pedra em forma de disco colocada em uma ranhura cortada na rocha abaixo dela. Certifique-se de traduzir túmulo da mesma maneira que você já o fez. </w:t>
      </w:r>
      <w:r>
        <w:rPr>
          <w:b/>
          <w:lang w:val="pt_PT" w:bidi="pt_PT"/>
        </w:rPr>
        <w:t>Túmulo</w:t>
      </w:r>
      <w:r>
        <w:rPr>
          <w:lang w:val="pt_PT" w:bidi="pt_PT"/>
        </w:rPr>
        <w:t xml:space="preserve"> está no Glossário Mestre.</w:t>
      </w:r>
    </w:p>
    <w:p>
      <w:pPr/>
      <w:r>
        <w:rPr>
          <w:lang w:val="pt_PT" w:bidi="pt_PT"/>
        </w:rPr>
      </w:r>
      <w:r>
        <w:rPr>
          <w:lang w:val="pt_PT" w:bidi="pt_PT"/>
        </w:rPr>
        <w:t>Pare e mostre à sua equipe uma imagem de uma caverna de sepultamento judaica, se você ainda não o fez.</w:t>
      </w:r>
    </w:p>
    <w:p>
      <w:pPr/>
      <w:r>
        <w:rPr>
          <w:lang w:val="pt_PT" w:bidi="pt_PT"/>
        </w:rPr>
      </w:r>
      <w:r>
        <w:rPr>
          <w:lang w:val="pt_PT" w:bidi="pt_PT"/>
        </w:rPr>
        <w:t xml:space="preserve">José teve que mover o corpo de Jesus rapidamente porque era o Dia da Preparação, ou o dia antes do </w:t>
      </w:r>
      <w:r>
        <w:rPr>
          <w:b/>
          <w:lang w:val="pt_PT" w:bidi="pt_PT"/>
        </w:rPr>
        <w:t>sábado</w:t>
      </w:r>
      <w:r>
        <w:rPr>
          <w:lang w:val="pt_PT" w:bidi="pt_PT"/>
        </w:rPr>
        <w:t xml:space="preserve">. O sábado refere-se ao dia de descanso e adoração para os judeus. Ninguém poderia trabalhar nesse dia ou mover corpos mortos. Certifique-se de traduzir sábado da mesma maneira que você já traduziu antes. </w:t>
      </w:r>
      <w:r>
        <w:rPr>
          <w:b/>
          <w:lang w:val="pt_PT" w:bidi="pt_PT"/>
        </w:rPr>
        <w:t>Sábado</w:t>
      </w:r>
      <w:r>
        <w:rPr>
          <w:lang w:val="pt_PT" w:bidi="pt_PT"/>
        </w:rPr>
        <w:t xml:space="preserve"> está no Glossário Mestre.</w:t>
      </w:r>
    </w:p>
    <w:p>
      <w:pPr/>
      <w:r>
        <w:rPr>
          <w:lang w:val="pt_PT" w:bidi="pt_PT"/>
        </w:rPr>
      </w:r>
      <w:r>
        <w:rPr>
          <w:lang w:val="pt_PT" w:bidi="pt_PT"/>
        </w:rPr>
        <w:t xml:space="preserve">As mulheres voltam para suas casas para preparar especiarias e unguentos. Lucas indica que elas estavam indo </w:t>
      </w:r>
      <w:r>
        <w:rPr>
          <w:b/>
          <w:lang w:val="pt_PT" w:bidi="pt_PT"/>
        </w:rPr>
        <w:t>ungir</w:t>
      </w:r>
      <w:r>
        <w:rPr>
          <w:lang w:val="pt_PT" w:bidi="pt_PT"/>
        </w:rPr>
        <w:t xml:space="preserve"> o corpo de Jesus. Na cultura judaica, ungir alguém com óleo ou unguento era uma maneira de honrá-lo. Se você usar a palavra ungir em sua tradução, certifique-se de traduzir da mesma maneira que você tem traduzido nas passagens anteriores. </w:t>
      </w:r>
      <w:r>
        <w:rPr>
          <w:b/>
          <w:lang w:val="pt_PT" w:bidi="pt_PT"/>
        </w:rPr>
        <w:t>Ungir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24:1–12</w:t>
      </w:r>
      <w:r>
        <w:rPr>
          <w:lang w:val="pt_PT" w:bidi="pt_PT"/>
        </w:rPr>
      </w:r>
    </w:p>
    <w:p>
      <w:pPr>
        <w:pStyle w:val="Heading3"/>
      </w:pPr>
      <w:r>
        <w:rPr>
          <w:lang w:val="pt_PT" w:bidi="pt_PT"/>
        </w:rPr>
        <w:t>Ouvir e Sentir</w:t>
      </w:r>
    </w:p>
    <w:p>
      <w:pPr/>
      <w:r>
        <w:rPr>
          <w:lang w:val="pt_PT" w:bidi="pt_PT"/>
        </w:rPr>
      </w:r>
      <w:r>
        <w:rPr>
          <w:lang w:val="pt_PT" w:bidi="pt_PT"/>
        </w:rPr>
        <w:t>Ouça Lucas 24.1–12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o governador romano, Pilatos, deu permissão a José para sepultar adequadamente o corpo de Jesus. José moveu o corpo de Jesus para uma caverna para sepultamento. As mulheres da Galileia, que eram seguidoras de Jesus, viram onde José enterrou o corpo de Jesus e então retornaram para casa para preparar especiarias para seu corpo. Eles descansaram para o sábado, ou o dia judeu de descanso e adoração, e planejaram retornar ao túmulo mais tarde. Agora, as mulheres retornam ao túmulo apenas para o encontrarem vazio!</w:t>
      </w:r>
    </w:p>
    <w:p>
      <w:pPr/>
      <w:r>
        <w:rPr>
          <w:lang w:val="pt_PT" w:bidi="pt_PT"/>
        </w:rPr>
      </w:r>
      <w:r>
        <w:rPr>
          <w:lang w:val="pt_PT" w:bidi="pt_PT"/>
        </w:rPr>
        <w:t>Sabemos pela história anterior que as mulheres da Galileia já haviam preparado as especiarias e perfumes para o corpo de Jesus. Esses eram unguentos e óleos que escondiam o cheiro de decomposição. Essa era uma maneira de honrar Jesus. As mulheres obedeceram à lei de Deus e descansaram para o sábado. Mas elas estavam prontas para retornar à caverna muito cedo no domingo, no dia seguinte ao sábado, ou no primeiro dia da semana. Elas trazem as especiarias e perfumes com elas para colocar no corpo de Jesus.</w:t>
      </w:r>
    </w:p>
    <w:p>
      <w:pPr/>
      <w:r>
        <w:rPr>
          <w:lang w:val="pt_PT" w:bidi="pt_PT"/>
        </w:rPr>
      </w:r>
      <w:r>
        <w:rPr>
          <w:lang w:val="pt_PT" w:bidi="pt_PT"/>
        </w:rPr>
        <w:t>Pare e discuta com sua equipe: o que as pessoas em sua cultura fazem para honrar um corpo morto? Quais são os diferentes papéis para homens e para mulheres em rituais de morte? Qual é o primeiro dia da semana em sua cultura? Que tipos de atividades as pessoas fazem em diferentes dias da semana onde vocês vivem?</w:t>
      </w:r>
    </w:p>
    <w:p>
      <w:pPr/>
      <w:r>
        <w:rPr>
          <w:lang w:val="pt_PT" w:bidi="pt_PT"/>
        </w:rPr>
      </w:r>
      <w:r>
        <w:rPr>
          <w:lang w:val="pt_PT" w:bidi="pt_PT"/>
        </w:rPr>
        <w:t>Como vocês se lembram, o túmulo em que José enterrou Jesus era um túmulo novo cortado na lateral de uma rocha. Era como uma caverna e grande o suficiente para várias pessoas entrarem. Os judeus cobriam esses tipos de túmulos com uma grande pedra em forma de disco. A pedra bloqueava a entrada do túmulo para que nenhum animal ou pessoa perturbasse os corpos mortos. Como as pedras eram redondas, algumas pessoas fortes poderiam empurrá-las para o lado.</w:t>
      </w:r>
    </w:p>
    <w:p>
      <w:pPr/>
      <w:r>
        <w:rPr>
          <w:lang w:val="pt_PT" w:bidi="pt_PT"/>
        </w:rPr>
      </w:r>
      <w:r>
        <w:rPr>
          <w:lang w:val="pt_PT" w:bidi="pt_PT"/>
        </w:rPr>
        <w:t>Pare e mostre à sua equipe uma imagem de uma caverna de sepultamento judaico com uma rocha cobrindo a entrada.</w:t>
      </w:r>
    </w:p>
    <w:p>
      <w:pPr/>
      <w:r>
        <w:rPr>
          <w:lang w:val="pt_PT" w:bidi="pt_PT"/>
        </w:rPr>
      </w:r>
      <w:r>
        <w:rPr>
          <w:lang w:val="pt_PT" w:bidi="pt_PT"/>
        </w:rPr>
        <w:t>As mulheres chegam ao túmulo e ficam surpresas ao ver que alguém rolou para longe a rocha que cobria o túmulo. O Evangelho de Mateus afirma que a pedra ainda estava por perto. Mas quando as mulheres entraram na caverna de sepultamento, o corpo de Jesus não estava lá! Lucas chama Jesus de “o Senhor Jesus” para lembrar seu público que Jesus é Deus. O sofrimento e a morte de Jesus não tiraram a autoridade que Deus lhe deu como o Salvador Prometido.</w:t>
      </w:r>
    </w:p>
    <w:p>
      <w:pPr/>
      <w:r>
        <w:rPr>
          <w:lang w:val="pt_PT" w:bidi="pt_PT"/>
        </w:rPr>
      </w:r>
      <w:r>
        <w:rPr>
          <w:lang w:val="pt_PT" w:bidi="pt_PT"/>
        </w:rPr>
        <w:t>As mulheres se sentiram perturbadas e confusas, porque não sabiam onde o corpo de Jesus poderia estar. De repente, dois homens em roupas deslumbrantes e brilhantes apareceram ao lado delas. Embora a passagem diga “homens”, Lucas mais tarde revelará que eles são anjos quando um discípulo reconta a história das mulheres. As mulheres estavam com medo e se curvaram para mostrar temor e respeito. Não está claro se elas apenas inclinaram suas cabeças ou se ajoelharam no chão. Os anjos fazem uma pergunta que eles não esperam que seja respondida: “Por que vocês procuram os mortos entre os vivos?”. Os anjos estavam repreendendo suavemente as mulheres dizendo que era inútil procurar uma pessoa viva em um túmulo. Os anjos dizem que Jesus não está no túmulo, porque ele ressuscitou, ou que ele voltou à vida! Isso significa que tanto o corpo quanto o espírito de Jesus estavam vivos.</w:t>
      </w:r>
    </w:p>
    <w:p>
      <w:pPr/>
      <w:r>
        <w:rPr>
          <w:lang w:val="pt_PT" w:bidi="pt_PT"/>
        </w:rPr>
      </w:r>
      <w:r>
        <w:rPr>
          <w:lang w:val="pt_PT" w:bidi="pt_PT"/>
        </w:rPr>
        <w:t>Os anjos lembram às mulheres do que Jesus havia ensinado a elas no passado na Galileia, ou a região onde Jesus começou seu ministério. Jesus disse às mulheres: “O Filho do Homem deve ser entregue nas mãos dos pecadores, ser crucificado, e no terceiro dia ser ressuscitado novamente”. Filho do Homem é um título que Jesus usava para se referir a si mesmo como a pessoa a quem Deus deu todo o poder e autoridade. “Deve ser entregue” demonstra que Deus decidiu que era necessário colocar Jesus no controle de homens pecadores que crucificariam Jesus. Mas Jesus previu que, no terceiro dia, Deus o ressuscitaria, ou o faria viver novamente. Quando os judeus contavam o tempo, eles contavam parte do dia como um dia inteiro. Um dia judeu começava ao pôr do sol. As pessoas enterraram Jesus na sexta-feira, mas ele voltou à vida no terceiro dia, domingo. As mulheres se lembraram das palavras de Jesus e perceberam que essas coisas estavam acontecendo naquele mesmo momento!</w:t>
      </w:r>
    </w:p>
    <w:p>
      <w:pPr/>
      <w:r>
        <w:rPr>
          <w:lang w:val="pt_PT" w:bidi="pt_PT"/>
        </w:rPr>
      </w:r>
      <w:r>
        <w:rPr>
          <w:lang w:val="pt_PT" w:bidi="pt_PT"/>
        </w:rPr>
        <w:t>As mulheres deixam o túmulo e retornam a Jerusalém para dizer aos Onze, ou apóstolos de Jesus, o que havia acontecido. Jesus originalmente escolheu 12 de seus discípulos para serem apóstolos, ou seus representantes escolhidos. Como Judas Iscariotes traiu Jesus, havia apenas 11 apóstolos nesse momento. Havia também outros seguidores de Jesus reunidos com os apóstolos. As mulheres disseram a todos os seguidores de Jesus as notícias sobre o túmulo vazio. Maria Madalena, Joana e Maria, mãe de Tiago, eram algumas das mulheres que foram para o túmulo. Maria, que era de Madalena, era uma mulher que Jesus libertou da possessão demoníaca de acordo com o Evangelho de Marcos. Maria, mãe de Tiago, não se refere à mãe de Tiago e João, que eram discípulos de Jesus. Em vez disso, Tiago refere-se a um homem que os discípulos de Jesus pareciam conhecer bem.</w:t>
      </w:r>
    </w:p>
    <w:p>
      <w:pPr/>
      <w:r>
        <w:rPr>
          <w:lang w:val="pt_PT" w:bidi="pt_PT"/>
        </w:rPr>
      </w:r>
      <w:r>
        <w:rPr>
          <w:lang w:val="pt_PT" w:bidi="pt_PT"/>
        </w:rPr>
        <w:t>Mas os apóstolos não acreditaram nas mulheres; eles não acreditaram que homens com roupas brilhantes disseram às mulheres que Jesus estava vivo novamente. As palavras das mulheres pareciam bobagens, ou impossíveis demais para serem verdadeiras. Na cultura judaica, as pessoas não viam as mulheres como testemunhas confiáveis.</w:t>
      </w:r>
    </w:p>
    <w:p>
      <w:pPr/>
      <w:r>
        <w:rPr>
          <w:lang w:val="pt_PT" w:bidi="pt_PT"/>
        </w:rPr>
      </w:r>
      <w:r>
        <w:rPr>
          <w:lang w:val="pt_PT" w:bidi="pt_PT"/>
        </w:rPr>
        <w:t>Pare e discuta com sua equipe: em sua cultura, que tipos de pessoas não são vistas como testemunhas confiáveis e por quê?</w:t>
      </w:r>
    </w:p>
    <w:p>
      <w:pPr/>
      <w:r>
        <w:rPr>
          <w:lang w:val="pt_PT" w:bidi="pt_PT"/>
        </w:rPr>
      </w:r>
      <w:r>
        <w:rPr>
          <w:lang w:val="pt_PT" w:bidi="pt_PT"/>
        </w:rPr>
        <w:t>Ao contrário dos outros apóstolos, quando Pedro ouve a história das mulheres, ele corre para o túmulo para olhar. Pedro chega ao túmulo e tem que se inclinar, ou se curvar, para ver dentro. Isso provavelmente acontecia porque a entrada do túmulo não era tão alta quanto uma porta normal. Em vez de ver um corpo morto, Pedro vê apenas tiras de pano de linho branco. Se você se lembrar, esses eram os mesmos panos que as pessoas haviam amarrado em torno do corpo de Jesus para o sepultamento.</w:t>
      </w:r>
    </w:p>
    <w:p>
      <w:pPr/>
      <w:r>
        <w:rPr>
          <w:lang w:val="pt_PT" w:bidi="pt_PT"/>
        </w:rPr>
      </w:r>
      <w:r>
        <w:rPr>
          <w:lang w:val="pt_PT" w:bidi="pt_PT"/>
        </w:rPr>
        <w:t>Pare e mostre à sua equipe uma ilustração de um corpo embrulhado em tiras de pano de linho.</w:t>
      </w:r>
    </w:p>
    <w:p>
      <w:pPr/>
      <w:r>
        <w:rPr>
          <w:lang w:val="pt_PT" w:bidi="pt_PT"/>
        </w:rPr>
      </w:r>
      <w:r>
        <w:rPr>
          <w:lang w:val="pt_PT" w:bidi="pt_PT"/>
        </w:rPr>
        <w:t>Pedro deixa o túmulo surpreso, imaginando o que havia acontecido com o corpo de Jesus. Ao contrário das mulheres, Pedro não recebeu a mesma mensagem dos anjos de que Jesus estava verdadeiramente vivo novamente.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as mulheres levam suas especiarias e perfumes preparados e caminham do lugar onde elas estão ficando para o túmulo onde Jesus está enterrado. Quando elas chegam, elas veem que alguém moveu a pedra de entrada.</w:t>
      </w:r>
    </w:p>
    <w:p>
      <w:pPr/>
      <w:r>
        <w:rPr>
          <w:lang w:val="pt_PT" w:bidi="pt_PT"/>
        </w:rPr>
      </w:r>
      <w:r>
        <w:rPr>
          <w:b/>
          <w:lang w:val="pt_PT" w:bidi="pt_PT"/>
        </w:rPr>
        <w:t>Segunda cena:</w:t>
      </w:r>
      <w:r>
        <w:rPr>
          <w:lang w:val="pt_PT" w:bidi="pt_PT"/>
        </w:rPr>
        <w:t xml:space="preserve"> as mulheres entram no túmulo e veem que o corpo de Jesus está desaparecido. Dois anjos aparecem e perguntam a eles por que eles estão procurando Jesus em um túmulo quando ele está vivo. As mulheres se lembram das palavras de Jesus.</w:t>
      </w:r>
    </w:p>
    <w:p>
      <w:pPr/>
      <w:r>
        <w:rPr>
          <w:lang w:val="pt_PT" w:bidi="pt_PT"/>
        </w:rPr>
      </w:r>
      <w:r>
        <w:rPr>
          <w:b/>
          <w:lang w:val="pt_PT" w:bidi="pt_PT"/>
        </w:rPr>
        <w:t>Terceira cena:</w:t>
      </w:r>
      <w:r>
        <w:rPr>
          <w:lang w:val="pt_PT" w:bidi="pt_PT"/>
        </w:rPr>
        <w:t xml:space="preserve"> as mulheres retornam a Jerusalém e dizem aos apóstolos de Jesus e outros crentes o que aconteceu. Os apóstolos não acreditam nas mulheres. Mas Pedro corre para olhar no túmulo.</w:t>
      </w:r>
    </w:p>
    <w:p>
      <w:pPr/>
      <w:r>
        <w:rPr>
          <w:lang w:val="pt_PT" w:bidi="pt_PT"/>
        </w:rPr>
      </w:r>
      <w:r>
        <w:rPr>
          <w:b/>
          <w:lang w:val="pt_PT" w:bidi="pt_PT"/>
        </w:rPr>
        <w:t>Quarta cena:</w:t>
      </w:r>
      <w:r>
        <w:rPr>
          <w:lang w:val="pt_PT" w:bidi="pt_PT"/>
        </w:rPr>
        <w:t xml:space="preserve"> Pedro corre de Jerusalém para o túmulo. Ele encontra o túmulo vazio, exceto pelos panos de linho. Pedro deixa o túmulo maravilhado e imaginando o que havia acontecido com o corpo de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Mulheres da Galileia (incluindo Maria Madalena, Joana e Maria, mãe de Tiago)</w:t>
      </w:r>
    </w:p>
    <w:p>
      <w:pPr>
        <w:pStyle w:val="ListBullet"/>
        <w:spacing w:line="240" w:lineRule="auto"/>
        <w:ind w:left="720"/>
      </w:pPr>
      <w:r>
        <w:rPr>
          <w:lang w:val="pt_PT" w:bidi="pt_PT"/>
        </w:rPr>
      </w:r>
      <w:r>
        <w:rPr>
          <w:lang w:val="pt_PT" w:bidi="pt_PT"/>
        </w:rPr>
        <w:t>Dois homens vestidos com roupas brilhantes</w:t>
      </w:r>
    </w:p>
    <w:p>
      <w:pPr>
        <w:pStyle w:val="ListBullet"/>
        <w:spacing w:line="240" w:lineRule="auto"/>
        <w:ind w:left="720"/>
      </w:pPr>
      <w:r>
        <w:rPr>
          <w:lang w:val="pt_PT" w:bidi="pt_PT"/>
        </w:rPr>
      </w:r>
      <w:r>
        <w:rPr>
          <w:lang w:val="pt_PT" w:bidi="pt_PT"/>
        </w:rPr>
        <w:t>Os 11 apóstolos (incluindo Pedro)</w:t>
      </w:r>
    </w:p>
    <w:p>
      <w:pPr>
        <w:pStyle w:val="ListBullet"/>
        <w:spacing w:line="240" w:lineRule="auto"/>
        <w:ind w:left="720"/>
      </w:pPr>
      <w:r>
        <w:rPr>
          <w:lang w:val="pt_PT" w:bidi="pt_PT"/>
        </w:rPr>
      </w:r>
      <w:r>
        <w:rPr>
          <w:lang w:val="pt_PT" w:bidi="pt_PT"/>
        </w:rPr>
        <w:t>Outros crentes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as mulheres já haviam preparado as especiarias e estavam esperando que o sábado terminasse para retornar ao túmulo no domingo logo cedo.</w:t>
      </w:r>
    </w:p>
    <w:p>
      <w:pPr/>
      <w:r>
        <w:rPr>
          <w:lang w:val="pt_PT" w:bidi="pt_PT"/>
        </w:rPr>
      </w:r>
      <w:r>
        <w:rPr>
          <w:lang w:val="pt_PT" w:bidi="pt_PT"/>
        </w:rPr>
        <w:t>É importante lembrar que colocar unguentos com cheiro doce nos corpos mortos era uma maneira de mostrar honra na cultura judaica.</w:t>
      </w:r>
    </w:p>
    <w:p>
      <w:pPr/>
      <w:r>
        <w:rPr>
          <w:lang w:val="pt_PT" w:bidi="pt_PT"/>
        </w:rPr>
      </w:r>
      <w:r>
        <w:rPr>
          <w:lang w:val="pt_PT" w:bidi="pt_PT"/>
        </w:rPr>
        <w:t>É importante lembrar que os judeus cobriam a entrada das cavernas de sepultamento com uma grande pedra redonda para que os animais e as pessoas não perturbassem os corpos mortos dentro dela.</w:t>
      </w:r>
    </w:p>
    <w:p>
      <w:pPr/>
      <w:r>
        <w:rPr>
          <w:lang w:val="pt_PT" w:bidi="pt_PT"/>
        </w:rPr>
      </w:r>
      <w:r>
        <w:rPr>
          <w:lang w:val="pt_PT" w:bidi="pt_PT"/>
        </w:rPr>
        <w:t>É importante lembrar que as mulheres voltam para o túmulo ao nascer do sol com a primeira luz no domingo. Domingo era o primeiro dia da semana.</w:t>
      </w:r>
    </w:p>
    <w:p>
      <w:pPr/>
      <w:r>
        <w:rPr>
          <w:lang w:val="pt_PT" w:bidi="pt_PT"/>
        </w:rPr>
      </w:r>
      <w:r>
        <w:rPr>
          <w:lang w:val="pt_PT" w:bidi="pt_PT"/>
        </w:rPr>
        <w:t>É importante lembrar que os anjos fizeram às mulheres uma pergunta para repreendê-las suavemente por não se lembrar do que Jesus havia ensinado a elas. Eles estavam enfatizando que Jesus estava vivo.</w:t>
      </w:r>
    </w:p>
    <w:p>
      <w:pPr/>
      <w:r>
        <w:rPr>
          <w:lang w:val="pt_PT" w:bidi="pt_PT"/>
        </w:rPr>
      </w:r>
      <w:r>
        <w:rPr>
          <w:lang w:val="pt_PT" w:bidi="pt_PT"/>
        </w:rPr>
        <w:t>É importante lembrar que quando os homens perguntam: “Por que vocês buscam os vivos entre os mortos?”. Os homens não esperam uma resposta das mulheres. Eles então respondem à sua própria pergunta.</w:t>
      </w:r>
    </w:p>
    <w:p>
      <w:pPr/>
      <w:r>
        <w:rPr>
          <w:lang w:val="pt_PT" w:bidi="pt_PT"/>
        </w:rPr>
      </w:r>
      <w:r>
        <w:rPr>
          <w:lang w:val="pt_PT" w:bidi="pt_PT"/>
        </w:rPr>
        <w:t>É importante lembrar que quando Jesus disse “Filho do Homem" ele estava falando sobre si mesmo e prevendo o que aconteceria com ele no futuro.</w:t>
      </w:r>
    </w:p>
    <w:p>
      <w:pPr/>
      <w:r>
        <w:rPr>
          <w:lang w:val="pt_PT" w:bidi="pt_PT"/>
        </w:rPr>
      </w:r>
      <w:r>
        <w:rPr>
          <w:lang w:val="pt_PT" w:bidi="pt_PT"/>
        </w:rPr>
        <w:t>É importante lembrar que havia apenas onze apóstolos naquele momento porque Judas Iscariotes traiu Jesus.</w:t>
      </w:r>
    </w:p>
    <w:p>
      <w:pPr/>
      <w:r>
        <w:rPr>
          <w:lang w:val="pt_PT" w:bidi="pt_PT"/>
        </w:rPr>
      </w:r>
      <w:r>
        <w:rPr>
          <w:lang w:val="pt_PT" w:bidi="pt_PT"/>
        </w:rPr>
        <w:t>É importante lembrar que os judeus embrulhavam corpos mortos em panos de linho. Quando Pedro encontra apenas o pano de linho no túmulo, esse era um sinal claro de que o corpo de Jesus estava desaparecido.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Mulheres da Galileia (incluindo Maria Madalena, Joana e Maria, mãe de Tiago)</w:t>
      </w:r>
    </w:p>
    <w:p>
      <w:pPr>
        <w:pStyle w:val="ListBullet"/>
        <w:spacing w:line="240" w:lineRule="auto"/>
        <w:ind w:left="720"/>
      </w:pPr>
      <w:r>
        <w:rPr>
          <w:lang w:val="pt_PT" w:bidi="pt_PT"/>
        </w:rPr>
      </w:r>
      <w:r>
        <w:rPr>
          <w:lang w:val="pt_PT" w:bidi="pt_PT"/>
        </w:rPr>
        <w:t>Dois homens com roupas brilhantes</w:t>
      </w:r>
    </w:p>
    <w:p>
      <w:pPr>
        <w:pStyle w:val="ListBullet"/>
        <w:spacing w:line="240" w:lineRule="auto"/>
        <w:ind w:left="720"/>
      </w:pPr>
      <w:r>
        <w:rPr>
          <w:lang w:val="pt_PT" w:bidi="pt_PT"/>
        </w:rPr>
      </w:r>
      <w:r>
        <w:rPr>
          <w:lang w:val="pt_PT" w:bidi="pt_PT"/>
        </w:rPr>
        <w:t>Os 11 apóstolos (incluindo Pedro)</w:t>
      </w:r>
    </w:p>
    <w:p>
      <w:pPr>
        <w:pStyle w:val="ListBullet"/>
        <w:spacing w:line="240" w:lineRule="auto"/>
        <w:ind w:left="720"/>
      </w:pPr>
      <w:r>
        <w:rPr>
          <w:lang w:val="pt_PT" w:bidi="pt_PT"/>
        </w:rPr>
      </w:r>
      <w:r>
        <w:rPr>
          <w:lang w:val="pt_PT" w:bidi="pt_PT"/>
        </w:rPr>
        <w:t>Outros crentes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encene as mulheres carregando as especiarias e perfumes de onde elas estão ficando para a caverna de sepultamento de Jesus no início da manhã.</w:t>
      </w:r>
    </w:p>
    <w:p>
      <w:pPr/>
      <w:r>
        <w:rPr>
          <w:lang w:val="pt_PT" w:bidi="pt_PT"/>
        </w:rPr>
      </w:r>
      <w:r>
        <w:rPr>
          <w:lang w:val="pt_PT" w:bidi="pt_PT"/>
        </w:rPr>
        <w:t>Certifique-se de que a equipe encene a surpresa das mulheres quando elas virem que alguém rolou a pedra para longe. Eles entram na caverna, e é quando dois anjos aparecem.</w:t>
      </w:r>
    </w:p>
    <w:p>
      <w:pPr/>
      <w:r>
        <w:rPr>
          <w:lang w:val="pt_PT" w:bidi="pt_PT"/>
        </w:rPr>
      </w:r>
      <w:r>
        <w:rPr>
          <w:lang w:val="pt_PT" w:bidi="pt_PT"/>
        </w:rPr>
        <w:t>Certifique-se de que a equipe encene as mulheres retornando da caverna a Jerusalém para dizer aos apóstolos. Encene os apóstolos ouvindo as mulheres, mas não acreditando nelas. Pedro se levanta e corre para a caverna para olhar.</w:t>
      </w:r>
    </w:p>
    <w:p>
      <w:pPr/>
      <w:r>
        <w:rPr>
          <w:lang w:val="pt_PT" w:bidi="pt_PT"/>
        </w:rPr>
      </w:r>
      <w:r>
        <w:rPr>
          <w:lang w:val="pt_PT" w:bidi="pt_PT"/>
        </w:rPr>
        <w:t>Certifique-se de que a equipe encene Pedro tendo que se curvar para entrar na caverna porque a entrada era mais baixa do que uma porta normal.</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as mulheres caminhando para o túmulo de Jesus com suas especiarias e perfumes preparados. Eles chegam à caverna e descobrem que alguém rolou para longe a pedra. O corpo de Jesus está desaparecido.</w:t>
      </w:r>
    </w:p>
    <w:p>
      <w:pPr/>
      <w:r>
        <w:rPr>
          <w:lang w:val="pt_PT" w:bidi="pt_PT"/>
        </w:rPr>
      </w:r>
      <w:r>
        <w:rPr>
          <w:lang w:val="pt_PT" w:bidi="pt_PT"/>
        </w:rPr>
        <w:t>Pare a ação e pergunte às atrizes que estão interpretando as mulheres: “Como vocês se sentem?” Você pode ouvir coisas como: “Confuso. Para onde eles o levaram?”. “Esperançoso. Eles cometeram um erro? Jesus não estava de fato morto?”. e “Em pânico. O que nós deveríamos fazer?”. Reinicie a encenação.</w:t>
      </w:r>
    </w:p>
    <w:p>
      <w:pPr/>
      <w:r>
        <w:rPr>
          <w:lang w:val="pt_PT" w:bidi="pt_PT"/>
        </w:rPr>
      </w:r>
      <w:r>
        <w:rPr>
          <w:lang w:val="pt_PT" w:bidi="pt_PT"/>
        </w:rPr>
        <w:t>Encene dois anjos aparecendo no túmulo. Eles perguntam às mulheres por que elas estão procurando alguém que está vivo em um túmulo. As mulheres se lembram do que Jesus disse a elas no passado sobre ser crucificado e ressuscitar novamente no terceiro dia.</w:t>
      </w:r>
    </w:p>
    <w:p>
      <w:pPr/>
      <w:r>
        <w:rPr>
          <w:lang w:val="pt_PT" w:bidi="pt_PT"/>
        </w:rPr>
      </w:r>
      <w:r>
        <w:rPr>
          <w:lang w:val="pt_PT" w:bidi="pt_PT"/>
        </w:rPr>
        <w:t>Pare a ação e pergunte aos atores que estão interpretando os anjos: “Como vocês se sentem?” Você pode ouvir coisas como: “Muito felizes! Jesus está vivo!” “Desapontado. Como elas podem ficar confusas quando Jesus disse a elas o que aconteceria?”. e “Animado. Agora o mundo verá e saberá quem Jesus realmente é!”. Reinicie a encenação.</w:t>
      </w:r>
    </w:p>
    <w:p>
      <w:pPr/>
      <w:r>
        <w:rPr>
          <w:lang w:val="pt_PT" w:bidi="pt_PT"/>
        </w:rPr>
      </w:r>
      <w:r>
        <w:rPr>
          <w:lang w:val="pt_PT" w:bidi="pt_PT"/>
        </w:rPr>
        <w:t>Encene as mulheres retornando a Jerusalém e dizendo aos apóstolos e outros crentes o que aconteceu. Mas os apóstolos não acreditam nas mulheres.</w:t>
      </w:r>
    </w:p>
    <w:p>
      <w:pPr/>
      <w:r>
        <w:rPr>
          <w:lang w:val="pt_PT" w:bidi="pt_PT"/>
        </w:rPr>
      </w:r>
      <w:r>
        <w:rPr>
          <w:lang w:val="pt_PT" w:bidi="pt_PT"/>
        </w:rPr>
        <w:t>Pare a ação e pergunte às atrizes que estão interpretando as mulheres: “Como vocês se sentem?” Você pode ouvir coisas como: “Decepcionadas! Como vocês podem não acreditar em nós sobre algo tão importante?”. “Alegres. Eles podem não acreditar em nós agora, mas sei o que eu vi e ouvi”, e “Esperançoso. Não posso esperar para ver Jesus novamente”. Reinicie a encenação.</w:t>
      </w:r>
    </w:p>
    <w:p>
      <w:pPr/>
      <w:r>
        <w:rPr>
          <w:lang w:val="pt_PT" w:bidi="pt_PT"/>
        </w:rPr>
      </w:r>
      <w:r>
        <w:rPr>
          <w:lang w:val="pt_PT" w:bidi="pt_PT"/>
        </w:rPr>
        <w:t>Encene Pedro ouvindo as notícias das mulheres, então correndo para o túmulo de Jesus. Ele o encontra vazio por dentro, exceto pelos panos de linho. Pedro se afasta admirado.</w:t>
      </w:r>
    </w:p>
    <w:p>
      <w:pPr/>
      <w:r>
        <w:rPr>
          <w:lang w:val="pt_PT" w:bidi="pt_PT"/>
        </w:rPr>
      </w:r>
      <w:r>
        <w:rPr>
          <w:lang w:val="pt_PT" w:bidi="pt_PT"/>
        </w:rPr>
        <w:t>Pare a ação e pergunte ao ator que interpreta Pedro: “Como você se sente?”. Você pode ouvir coisas como: “Perturbado. Mas para onde Jesus poderia ter ido?”. “Confuso. Nada disso faz sentido”, e “Esperançoso. Poderia ser verdade? Jesus está realmente vivo novamente?”.</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As mulheres trazem suas especiarias e perfumes preparados para o </w:t>
      </w:r>
      <w:r>
        <w:rPr>
          <w:b/>
          <w:lang w:val="pt_PT" w:bidi="pt_PT"/>
        </w:rPr>
        <w:t>túmulo</w:t>
      </w:r>
      <w:r>
        <w:rPr>
          <w:lang w:val="pt_PT" w:bidi="pt_PT"/>
        </w:rPr>
        <w:t xml:space="preserve"> de Jesus, mas descobrem que alguém havia rolado a pedra para longe. Nesse contexto, túmulo refere-se a uma caverna de sepultamento que era grande o suficiente para vários corpos mortos. As pessoas cobriam a entrada para esses túmulos com uma grande pedra em forma de disco. Certifique-se de traduzir túmulo da mesma maneira que você já o fez. </w:t>
      </w:r>
      <w:r>
        <w:rPr>
          <w:lang w:val="pt_PT" w:bidi="pt_PT"/>
        </w:rPr>
        <w:t>Túmulo</w:t>
      </w:r>
      <w:r>
        <w:rPr>
          <w:lang w:val="pt_PT" w:bidi="pt_PT"/>
        </w:rPr>
        <w:t xml:space="preserve"> está no Glossário Mestre.</w:t>
      </w:r>
    </w:p>
    <w:p>
      <w:pPr/>
      <w:r>
        <w:rPr>
          <w:lang w:val="pt_PT" w:bidi="pt_PT"/>
        </w:rPr>
      </w:r>
      <w:r>
        <w:rPr>
          <w:lang w:val="pt_PT" w:bidi="pt_PT"/>
        </w:rPr>
        <w:t xml:space="preserve">Lucas diz que as mulheres não encontraram o corpo do </w:t>
      </w:r>
      <w:r>
        <w:rPr>
          <w:b/>
          <w:lang w:val="pt_PT" w:bidi="pt_PT"/>
        </w:rPr>
        <w:t>Senhor</w:t>
      </w:r>
      <w:r>
        <w:rPr>
          <w:lang w:val="pt_PT" w:bidi="pt_PT"/>
        </w:rPr>
        <w:t xml:space="preserve"> Jesus. Aqui, Lucas chama Jesus de “Senhor”, ou alguém que tem autoridade, para afirmar que Jesus era Deus. Traduza Senhor da mesma maneira que você já traduziu antes. </w:t>
      </w:r>
      <w:r>
        <w:rPr>
          <w:lang w:val="pt_PT" w:bidi="pt_PT"/>
        </w:rPr>
        <w:t>Senhor</w:t>
      </w:r>
      <w:r>
        <w:rPr>
          <w:lang w:val="pt_PT" w:bidi="pt_PT"/>
        </w:rPr>
        <w:t xml:space="preserve"> está no Glossário Mestre.</w:t>
      </w:r>
    </w:p>
    <w:p>
      <w:pPr/>
      <w:r>
        <w:rPr>
          <w:lang w:val="pt_PT" w:bidi="pt_PT"/>
        </w:rPr>
      </w:r>
      <w:r>
        <w:rPr>
          <w:lang w:val="pt_PT" w:bidi="pt_PT"/>
        </w:rPr>
        <w:t xml:space="preserve">Dois homens com roupas brilhantes aparecem e dizem às mulheres para se lembrarem do que Jesus ensinou na </w:t>
      </w:r>
      <w:r>
        <w:rPr>
          <w:lang w:val="pt_PT" w:bidi="pt_PT"/>
        </w:rPr>
        <w:t>Galileia</w:t>
      </w:r>
      <w:r>
        <w:rPr>
          <w:lang w:val="pt_PT" w:bidi="pt_PT"/>
        </w:rPr>
        <w:t>. Embora saibamos que esses homens eram anjos, a palavra anjos não é usada na história, por isso é melhor traduzir como homens.</w:t>
      </w:r>
    </w:p>
    <w:p>
      <w:pPr/>
      <w:r>
        <w:rPr>
          <w:lang w:val="pt_PT" w:bidi="pt_PT"/>
        </w:rPr>
      </w:r>
      <w:r>
        <w:rPr>
          <w:lang w:val="pt_PT" w:bidi="pt_PT"/>
        </w:rPr>
        <w:t xml:space="preserve">Jesus disse que as pessoas trairiam o </w:t>
      </w:r>
      <w:r>
        <w:rPr>
          <w:b/>
          <w:lang w:val="pt_PT" w:bidi="pt_PT"/>
        </w:rPr>
        <w:t>Filho do Homem</w:t>
      </w:r>
      <w:r>
        <w:rPr>
          <w:lang w:val="pt_PT" w:bidi="pt_PT"/>
        </w:rPr>
        <w:t xml:space="preserve">, o </w:t>
      </w:r>
      <w:r>
        <w:rPr>
          <w:b/>
          <w:lang w:val="pt_PT" w:bidi="pt_PT"/>
        </w:rPr>
        <w:t>crucificariam</w:t>
      </w:r>
      <w:r>
        <w:rPr>
          <w:lang w:val="pt_PT" w:bidi="pt_PT"/>
        </w:rPr>
        <w:t xml:space="preserve"> e que Deus o ressuscitaria de volta à vida no terceiro dia. Jesus usou o título “Filho do Homem" para se referir a si mesmo como aquele que tinha todo o poder e autoridade. “Crucificar” refere-se à maneira como os romanos executavam criminosos. Os soldados pregavam as vítimas em duas tábuas de madeira no formato de uma cruz e então as colocavam penduradas lá e elas sofriam até que morressem. Certifique-se de traduzir Filho do Homem e crucificar da mesma maneira que você traduziu antes. Ambos os termos, </w:t>
      </w:r>
      <w:r>
        <w:rPr>
          <w:lang w:val="pt_PT" w:bidi="pt_PT"/>
        </w:rPr>
        <w:t>Filho do Homem</w:t>
      </w:r>
      <w:r>
        <w:rPr>
          <w:lang w:val="pt_PT" w:bidi="pt_PT"/>
        </w:rPr>
        <w:t xml:space="preserve"> e </w:t>
      </w:r>
      <w:r>
        <w:rPr>
          <w:lang w:val="pt_PT" w:bidi="pt_PT"/>
        </w:rPr>
        <w:t>crucificar</w:t>
      </w:r>
      <w:r>
        <w:rPr>
          <w:lang w:val="pt_PT" w:bidi="pt_PT"/>
        </w:rPr>
        <w:t>, estão no Glossário Mestre.</w:t>
      </w:r>
    </w:p>
    <w:p>
      <w:pPr/>
      <w:r>
        <w:rPr>
          <w:lang w:val="pt_PT" w:bidi="pt_PT"/>
        </w:rPr>
      </w:r>
      <w:r>
        <w:rPr>
          <w:lang w:val="pt_PT" w:bidi="pt_PT"/>
        </w:rPr>
        <w:t xml:space="preserve">As mulheres contam sua história aos Onze, ou aos </w:t>
      </w:r>
      <w:r>
        <w:rPr>
          <w:b/>
          <w:lang w:val="pt_PT" w:bidi="pt_PT"/>
        </w:rPr>
        <w:t>apóstolos</w:t>
      </w:r>
      <w:r>
        <w:rPr>
          <w:lang w:val="pt_PT" w:bidi="pt_PT"/>
        </w:rPr>
        <w:t xml:space="preserve">. Os apóstolos eram os doze discípulos que Jesus escolheu para serem seus representantes. Lucas os chama de onze porque Judas Iscariotes não era mais um apóstolo. Eles logo cumpririam um papel importante de contar a todos sobre a ressurreição de Jesus, ou seu retorno à vida. Certifique-se de traduzir apóstolo da mesma maneira que você já o fez. </w:t>
      </w:r>
      <w:r>
        <w:rPr>
          <w:lang w:val="pt_PT" w:bidi="pt_PT"/>
        </w:rPr>
        <w:t>Apóstolo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24:13–35</w:t>
      </w:r>
      <w:r>
        <w:rPr>
          <w:lang w:val="pt_PT" w:bidi="pt_PT"/>
        </w:rPr>
      </w:r>
    </w:p>
    <w:p>
      <w:pPr>
        <w:pStyle w:val="Heading3"/>
      </w:pPr>
      <w:r>
        <w:rPr>
          <w:lang w:val="pt_PT" w:bidi="pt_PT"/>
        </w:rPr>
        <w:t>Ouvir e Sentir</w:t>
      </w:r>
    </w:p>
    <w:p>
      <w:pPr/>
      <w:r>
        <w:rPr>
          <w:lang w:val="pt_PT" w:bidi="pt_PT"/>
        </w:rPr>
      </w:r>
      <w:r>
        <w:rPr>
          <w:lang w:val="pt_PT" w:bidi="pt_PT"/>
        </w:rPr>
        <w:t>Ouça Lucas 24.13–35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Anteriormente, as mulheres visitaram o túmulo de Jesus no início do dia de domingo. Essas seguidoras encontraram o túmulo vazio e os anjos lhes disseram que Jesus estava vivo. As mulheres disseram aos apóstolos de Jesus, ou aos seus representantes escolhidos, o que aconteceu, mas os apóstolos não acreditaram neles. Pedro verificou o túmulo e ficou surpreso. Mais tarde naquela noite, Jesus aparece a dois de seus seguidores.</w:t>
      </w:r>
    </w:p>
    <w:p>
      <w:pPr/>
      <w:r>
        <w:rPr>
          <w:lang w:val="pt_PT" w:bidi="pt_PT"/>
        </w:rPr>
      </w:r>
      <w:r>
        <w:rPr>
          <w:lang w:val="pt_PT" w:bidi="pt_PT"/>
        </w:rPr>
        <w:t>Lucas usa a palavra “agora” não como uma palavra de tempo, mas para introduzir um novo evento. No domingo, no mesmo dia em que as mulheres encontraram o túmulo vazio, dois dos discípulos de Jesus, ou seguidores de Jesus, estavam caminhando de Jerusalém para Emaús. Emaús era uma pequena aldeia que ficava a cerca de 11 quilômetros, ou 7 milhas, de distância de Jerusalém. Teria levado cerca de 2 horas para caminhar essa distância.</w:t>
      </w:r>
    </w:p>
    <w:p>
      <w:pPr/>
      <w:r>
        <w:rPr>
          <w:lang w:val="pt_PT" w:bidi="pt_PT"/>
        </w:rPr>
      </w:r>
      <w:r>
        <w:rPr>
          <w:lang w:val="pt_PT" w:bidi="pt_PT"/>
        </w:rPr>
        <w:t>Pare e mostre à sua equipe onde Jerusalém e Emaús estão localizados no mapa.</w:t>
      </w:r>
    </w:p>
    <w:p>
      <w:pPr/>
      <w:r>
        <w:rPr>
          <w:lang w:val="pt_PT" w:bidi="pt_PT"/>
        </w:rPr>
      </w:r>
      <w:r>
        <w:rPr>
          <w:lang w:val="pt_PT" w:bidi="pt_PT"/>
        </w:rPr>
        <w:t>Esses dois seguidores haviam ouvido as notícias das mulheres sobre o túmulo vazio em Jerusalém. Enquanto eles caminhavam, eles falavam apaixonadamente sobre tudo o que havia acontecido recentemente com Jesus. Sabemos que um dos seguidores era chamado de Cleopas.</w:t>
      </w:r>
    </w:p>
    <w:p>
      <w:pPr/>
      <w:r>
        <w:rPr>
          <w:lang w:val="pt_PT" w:bidi="pt_PT"/>
        </w:rPr>
      </w:r>
      <w:r>
        <w:rPr>
          <w:lang w:val="pt_PT" w:bidi="pt_PT"/>
        </w:rPr>
        <w:t>Lucas enfatiza que foi o próprio Jesus que chega e começa a caminhar com seus dois seguidores, mas Deus os impede de reconhecê-lo. Em vez disso, eles veem Jesus como um estranho. Não sabemos como Jesus chegou, mas ele pode ter os ultrapassado por trás ou vindo para a estrada principal de uma estrada lateral. Jesus pergunta o que eles estão discutindo como uma maneira de participar de sua conversa. Aqui, a palavra “discutir” significa falar animadamente sobre algo e fazer perguntas um ao outro.</w:t>
      </w:r>
    </w:p>
    <w:p>
      <w:pPr/>
      <w:r>
        <w:rPr>
          <w:lang w:val="pt_PT" w:bidi="pt_PT"/>
        </w:rPr>
      </w:r>
      <w:r>
        <w:rPr>
          <w:lang w:val="pt_PT" w:bidi="pt_PT"/>
        </w:rPr>
        <w:t>Pare e discuta com sua equipe: "Como vocês descrevem diferentes tipos de conversas em sua cultura?". Como alguém participa de uma conversa que já está em andamento? Discuta um tópico em sua equipe que faz com que as pessoas fiquem animadas. Pense em como vocês descreveriam esse tipo de conversa.</w:t>
      </w:r>
    </w:p>
    <w:p>
      <w:pPr/>
      <w:r>
        <w:rPr>
          <w:lang w:val="pt_PT" w:bidi="pt_PT"/>
        </w:rPr>
      </w:r>
      <w:r>
        <w:rPr>
          <w:lang w:val="pt_PT" w:bidi="pt_PT"/>
        </w:rPr>
        <w:t>Quando Jesus faz a pergunta, os dois discípulos param de caminhar e seus rostos ficam desanimados, ou eles ficam tristes. Cleopas faz uma pergunta a Jesus: “Você é a única pessoa em Jerusalém…” para mostrar sua surpresa por Jesus não saber o que aconteceu em Jerusalém. Isso é contrário ao que é verdadeiro, uma vez que Jesus entendia o que aconteceu mais claramente do que qualquer um de seus seguidores. Jesus pergunta do que ele está falando, e Cleopas descreve o que aconteceu com Jesus — principalmente seu julgamento e crucificação. “Jesus de Nazaré” era uma maneira de identificar Jesus como sendo da cidade de Nazaré. Os discípulos dizem que Deus e muitos judeus criam que Jesus era um profeta, ou mensageiro de Deus. Deus deu aos profetas a autoridade para falar por ele e a capacidade de afetar as pessoas poderosamente. “Poderoso em palavras e ações” também era uma frase que as pessoas usavam para descrever Moisés, que era um profeta importante para os judeus.</w:t>
      </w:r>
    </w:p>
    <w:p>
      <w:pPr/>
      <w:r>
        <w:rPr>
          <w:lang w:val="pt_PT" w:bidi="pt_PT"/>
        </w:rPr>
      </w:r>
      <w:r>
        <w:rPr>
          <w:lang w:val="pt_PT" w:bidi="pt_PT"/>
        </w:rPr>
        <w:t>Cleopas descreve como os líderes religiosos judeus, ou os principais sacerdotes e governantes judeus, levaram Jesus para o governador romano e exigiram que ele fosse morto. Esses líderes religiosos fizeram com que Jesus fosse crucificado, ou executado por soldados romanos pregando-o em uma cruz. Os judeus acreditavam que Deus enviaria um Salvador Prometido para redimir ou libertar Israel de seus inimigos. Muitos dos seguidores de Jesus acreditavam que Jesus era o Salvador Prometido de Deus. A maioria das pessoas acreditava que o Salvador Prometido de Deus libertaria Israel de Roma, então eles ficaram confusos e desapontados quando Jesus morreu antes que isso acontecesse.</w:t>
      </w:r>
    </w:p>
    <w:p>
      <w:pPr/>
      <w:r>
        <w:rPr>
          <w:lang w:val="pt_PT" w:bidi="pt_PT"/>
        </w:rPr>
      </w:r>
      <w:r>
        <w:rPr>
          <w:lang w:val="pt_PT" w:bidi="pt_PT"/>
        </w:rPr>
        <w:t>Mas o mais confuso para os discípulos era que o corpo de Jesus havia desaparecido no terceiro dia após sua execução. Cleopas conta para Jesus a história das mulheres sobre os anjos e como os seguidores de Jesus confirmaram que o túmulo estava vazio. Jesus responde dizendo: “Quão tolos vocês são e quão lentos de coração para entender”. Ele está expressando decepção de uma maneira amigável. Ele diz que os discípulos são lentos de coração, ou não estão dispostos a acreditar que todas as palavras dos profetas eram verdadeiras. Jesus estava falando especificamente sobre as mensagens dos profetas sobre o Messias, ou Salvador Prometido. Jesus faz uma pergunta: “O Messias não tinha que sofrer…?” para implicar que os discípulos deveriam saber que era necessário que o Salvador Prometido sofresse antes de entrar em sua glória. “Entrar em sua glória” se refere a Deus ressuscitando Jesus dos mortos e dando a ele honra e autoridade para governar com Deus.</w:t>
      </w:r>
    </w:p>
    <w:p>
      <w:pPr/>
      <w:r>
        <w:rPr>
          <w:lang w:val="pt_PT" w:bidi="pt_PT"/>
        </w:rPr>
      </w:r>
      <w:r>
        <w:rPr>
          <w:lang w:val="pt_PT" w:bidi="pt_PT"/>
        </w:rPr>
        <w:t>Jesus então explicou como as Escrituras judaicas, ou as palavras que Deus orientou alguém para escrever, mostraram que o Salvador Prometido deveria sofrer antes que as pessoas o honrassem como rei. Jesus usou as palavras de Moisés e dos profetas para ajudar a explicar isso. Mesmo que Jesus estivesse falando sobre si mesmo, ele ainda não deixou isso claro para seus discípulos.</w:t>
      </w:r>
    </w:p>
    <w:p>
      <w:pPr/>
      <w:r>
        <w:rPr>
          <w:lang w:val="pt_PT" w:bidi="pt_PT"/>
        </w:rPr>
      </w:r>
      <w:r>
        <w:rPr>
          <w:lang w:val="pt_PT" w:bidi="pt_PT"/>
        </w:rPr>
        <w:t>Pare e discuta com sua equipe: como as pessoas veem as pessoas que sofrem em sua cultura? O que causa sofrimento na vida de alguém?</w:t>
      </w:r>
    </w:p>
    <w:p>
      <w:pPr/>
      <w:r>
        <w:rPr>
          <w:lang w:val="pt_PT" w:bidi="pt_PT"/>
        </w:rPr>
      </w:r>
      <w:r>
        <w:rPr>
          <w:lang w:val="pt_PT" w:bidi="pt_PT"/>
        </w:rPr>
        <w:t>Quando os discípulos chegam perto de Emaús, Jesus age como se ele fosse continuar viajando para além da cidade. Mas os discípulos insistem fortemente que Jesus ficasse com eles, uma vez que em breve estaria escuro e as estradas eram perigosas para viajar à noite. Mostrar hospitalidade a outros viajantes judeus era comum na cultura judaica. Jesus concorda em ficar com eles. Normalmente, o anfitrião abençoava, ou agradecia a Deus pelo pão, e então o compartilhava com os convidados. Os discípulos provavelmente decidiram honrar Jesus ao permitir que ele partisse o pão e o compartilhasse. Eles assumiram que ele era um mestre religioso, uma vez que ele havia explicado as Escrituras para eles. As ações de Jesus de dar graças e então partir o pão são as mesmas ações de quando ele alimentou 5.000 pessoas e durante sua última refeição com seus discípulos. Quando Jesus começou a dar os pedaços de pão aos discípulos, Deus abriu os olhos deles. Isso significa que Deus permitiu que eles reconhecessem Jesus. Assim que eles o reconheceram, Jesus desapareceu da vista deles. Isso significa que ele os deixou de uma maneira que eles não puderam ver.</w:t>
      </w:r>
    </w:p>
    <w:p>
      <w:pPr/>
      <w:r>
        <w:rPr>
          <w:lang w:val="pt_PT" w:bidi="pt_PT"/>
        </w:rPr>
      </w:r>
      <w:r>
        <w:rPr>
          <w:lang w:val="pt_PT" w:bidi="pt_PT"/>
        </w:rPr>
        <w:t>Os dois discípulos fazem uma pergunta sobre seus corações estarem queimando. Essa era uma imagem verbal que enfatizava que eles tinham sentimentos fortes e bons enquanto Jesus estava falando com eles. Essas emoções poderiam ter incluído admiração, amor, alegria, emoção e esperança. Eles experimentaram essas emoções quando Jesus abriu ou explicou as Escrituras sobre o Salvador Prometido. Os discípulos consideraram que as notícias sobre a aparição de Jesus eram tão urgentes que eles deveriam sair imediatamente para viajar de volta para Jerusalém. Os discípulos chegam a Jerusalém e encontram os onze apóstolos, ou representantes escolhidos de Jesus, reunidos com outros seguidores. O grupo já estava falando animado. Eles disseram aos dois discípulos que era verdade que o Senhor, ou Jesus, estava vivo, porque ele havia aparecido a Simão Pedro. Isso implica que Pedro estava falando a todos sobre a ressurreição de Jesus, ou seu retorno à vida. Chamar Jesus de “Senhor” mostra que os seguidores de Jesus agora entendem que Jesus ainda era o Salvador Prometido, mesmo que ele tivesse morrido. Os dois discípulos também contam sua história sobre o que aconteceu no caminho e como eles reconheceram Jesus quando ele partiu o pão.</w:t>
      </w:r>
    </w:p>
    <w:p>
      <w:pPr/>
      <w:r>
        <w:rPr>
          <w:lang w:val="pt_PT" w:bidi="pt_PT"/>
        </w:rPr>
      </w:r>
      <w:r>
        <w:rPr>
          <w:lang w:val="pt_PT" w:bidi="pt_PT"/>
        </w:rPr>
        <w:t>Pare e discuta com sua equipe: quando e como as notícias importantes são compartilhadas em sua cultura?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cinco cenas. </w:t>
      </w:r>
    </w:p>
    <w:p>
      <w:pPr/>
      <w:r>
        <w:rPr>
          <w:lang w:val="pt_PT" w:bidi="pt_PT"/>
        </w:rPr>
      </w:r>
      <w:r>
        <w:rPr>
          <w:b/>
          <w:lang w:val="pt_PT" w:bidi="pt_PT"/>
        </w:rPr>
        <w:t>Primeira cena:</w:t>
      </w:r>
      <w:r>
        <w:rPr>
          <w:lang w:val="pt_PT" w:bidi="pt_PT"/>
        </w:rPr>
        <w:t xml:space="preserve"> Cleopas e um amigo estão caminhando de Jerusalém para Emaús. Eles estão discutindo apaixonadamente sobre o que aconteceu com Jesus. Jesus começa a caminhar com eles. Jesus faz uma pergunta e eles param de caminhar.</w:t>
      </w:r>
    </w:p>
    <w:p>
      <w:pPr/>
      <w:r>
        <w:rPr>
          <w:lang w:val="pt_PT" w:bidi="pt_PT"/>
        </w:rPr>
      </w:r>
      <w:r>
        <w:rPr>
          <w:b/>
          <w:lang w:val="pt_PT" w:bidi="pt_PT"/>
        </w:rPr>
        <w:t>Segunda cena:</w:t>
      </w:r>
      <w:r>
        <w:rPr>
          <w:lang w:val="pt_PT" w:bidi="pt_PT"/>
        </w:rPr>
        <w:t xml:space="preserve"> Cleopas explica tudo o que aconteceu com Jesus. Eles caminham juntos, enquanto Jesus explica que as Escrituras dizem que era necessário que o Salvador Prometido sofresse.</w:t>
      </w:r>
    </w:p>
    <w:p>
      <w:pPr/>
      <w:r>
        <w:rPr>
          <w:lang w:val="pt_PT" w:bidi="pt_PT"/>
        </w:rPr>
      </w:r>
      <w:r>
        <w:rPr>
          <w:b/>
          <w:lang w:val="pt_PT" w:bidi="pt_PT"/>
        </w:rPr>
        <w:t>Terceira cena:</w:t>
      </w:r>
      <w:r>
        <w:rPr>
          <w:lang w:val="pt_PT" w:bidi="pt_PT"/>
        </w:rPr>
        <w:t xml:space="preserve"> eles chegam a Emaús e Jesus começa a se afastar. Os dois discípulos imploram a Jesus para que ele fique com eles. Jesus concorda e vai para a casa deles.</w:t>
      </w:r>
    </w:p>
    <w:p>
      <w:pPr/>
      <w:r>
        <w:rPr>
          <w:lang w:val="pt_PT" w:bidi="pt_PT"/>
        </w:rPr>
      </w:r>
      <w:r>
        <w:rPr>
          <w:b/>
          <w:lang w:val="pt_PT" w:bidi="pt_PT"/>
        </w:rPr>
        <w:t>Quarta cena:</w:t>
      </w:r>
      <w:r>
        <w:rPr>
          <w:lang w:val="pt_PT" w:bidi="pt_PT"/>
        </w:rPr>
        <w:t xml:space="preserve"> na casa, Jesus dá graças e parte o pão enquanto eles estão à mesa. Quando Jesus parte o pão, eles o reconhecem e Jesus desaparece.</w:t>
      </w:r>
    </w:p>
    <w:p>
      <w:pPr/>
      <w:r>
        <w:rPr>
          <w:lang w:val="pt_PT" w:bidi="pt_PT"/>
        </w:rPr>
      </w:r>
      <w:r>
        <w:rPr>
          <w:b/>
          <w:lang w:val="pt_PT" w:bidi="pt_PT"/>
        </w:rPr>
        <w:t>Quinta cena:</w:t>
      </w:r>
      <w:r>
        <w:rPr>
          <w:lang w:val="pt_PT" w:bidi="pt_PT"/>
        </w:rPr>
        <w:t xml:space="preserve"> os discípulos ficam surpresos e retornam imediatamente a Jerusalém para contar isso aos apóstolos. Quando eles chegam, os apóstolos e outros dizem a eles que Jesus apareceu a Pedro. Os dois discípulos também contam sua história.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Dois discípulos caminhando (incluindo Cleopas)</w:t>
      </w:r>
    </w:p>
    <w:p>
      <w:pPr>
        <w:pStyle w:val="ListBullet"/>
        <w:spacing w:line="240" w:lineRule="auto"/>
        <w:ind w:left="720"/>
      </w:pPr>
      <w:r>
        <w:rPr>
          <w:lang w:val="pt_PT" w:bidi="pt_PT"/>
        </w:rPr>
      </w:r>
      <w:r>
        <w:rPr>
          <w:lang w:val="pt_PT" w:bidi="pt_PT"/>
        </w:rPr>
        <w:t>Onze apóstolos (incluindo Pedro)</w:t>
      </w:r>
    </w:p>
    <w:p>
      <w:pPr>
        <w:pStyle w:val="ListBullet"/>
        <w:spacing w:line="240" w:lineRule="auto"/>
        <w:ind w:left="720"/>
      </w:pPr>
      <w:r>
        <w:rPr>
          <w:lang w:val="pt_PT" w:bidi="pt_PT"/>
        </w:rPr>
      </w:r>
      <w:r>
        <w:rPr>
          <w:lang w:val="pt_PT" w:bidi="pt_PT"/>
        </w:rPr>
        <w:t>Outros discípulos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é domingo, o terceiro dia depois que Jesus morreu, e o dia em que as mulheres encontraram o túmulo vazio.</w:t>
      </w:r>
    </w:p>
    <w:p>
      <w:pPr/>
      <w:r>
        <w:rPr>
          <w:lang w:val="pt_PT" w:bidi="pt_PT"/>
        </w:rPr>
      </w:r>
      <w:r>
        <w:rPr>
          <w:lang w:val="pt_PT" w:bidi="pt_PT"/>
        </w:rPr>
        <w:t>É importante lembrar que os dois discípulos faziam parte do grupo dos que ouviram a história das mulheres sobre o túmulo vazio antes de começarem a viajar para Emaús.</w:t>
      </w:r>
    </w:p>
    <w:p>
      <w:pPr/>
      <w:r>
        <w:rPr>
          <w:lang w:val="pt_PT" w:bidi="pt_PT"/>
        </w:rPr>
      </w:r>
      <w:r>
        <w:rPr>
          <w:lang w:val="pt_PT" w:bidi="pt_PT"/>
        </w:rPr>
        <w:t>É importante lembrar que Lucas usa a repetição da frase “falando e discutindo” para criar suspense antes que ele introduza a chegada de Jesus.</w:t>
      </w:r>
    </w:p>
    <w:p>
      <w:pPr/>
      <w:r>
        <w:rPr>
          <w:lang w:val="pt_PT" w:bidi="pt_PT"/>
        </w:rPr>
      </w:r>
      <w:r>
        <w:rPr>
          <w:lang w:val="pt_PT" w:bidi="pt_PT"/>
        </w:rPr>
        <w:t>É importante lembrar que Jesus fez uma pergunta enquanto eles estavam caminhando para se juntar à conversa dos discípulos.</w:t>
      </w:r>
    </w:p>
    <w:p>
      <w:pPr/>
      <w:r>
        <w:rPr>
          <w:lang w:val="pt_PT" w:bidi="pt_PT"/>
        </w:rPr>
      </w:r>
      <w:r>
        <w:rPr>
          <w:lang w:val="pt_PT" w:bidi="pt_PT"/>
        </w:rPr>
        <w:t>É importante lembrar que os discípulos param de caminhar enquanto eles explicam a Jesus.</w:t>
      </w:r>
    </w:p>
    <w:p>
      <w:pPr/>
      <w:r>
        <w:rPr>
          <w:lang w:val="pt_PT" w:bidi="pt_PT"/>
        </w:rPr>
      </w:r>
      <w:r>
        <w:rPr>
          <w:lang w:val="pt_PT" w:bidi="pt_PT"/>
        </w:rPr>
        <w:t>É importante lembrar que a maioria dos judeus conhecia os eventos da vida de Jesus em Jerusalém. Jesus ensinava diariamente no templo e os líderes judeus o colocaram publicamente em julgamento e o executaram durante a semana de um importante festival religioso judeu. Então multidões de judeus eram testemunhas do que aconteceu com ele.</w:t>
      </w:r>
    </w:p>
    <w:p>
      <w:pPr/>
      <w:r>
        <w:rPr>
          <w:lang w:val="pt_PT" w:bidi="pt_PT"/>
        </w:rPr>
      </w:r>
      <w:r>
        <w:rPr>
          <w:lang w:val="pt_PT" w:bidi="pt_PT"/>
        </w:rPr>
        <w:t>É importante lembrar que Deus fez com que os dois discípulos não reconhecessem Jesus. Mesmo que Jesus estivesse explicando coisas sobre si mesmo, os discípulos pensaram que ele era um estranho.</w:t>
      </w:r>
    </w:p>
    <w:p>
      <w:pPr/>
      <w:r>
        <w:rPr>
          <w:lang w:val="pt_PT" w:bidi="pt_PT"/>
        </w:rPr>
      </w:r>
      <w:r>
        <w:rPr>
          <w:lang w:val="pt_PT" w:bidi="pt_PT"/>
        </w:rPr>
        <w:t>É importante lembrar que os judeus acreditavam que o Messias, ou Salvador Prometido, libertaria Israel, ou o povo judeu, do governo romano.</w:t>
      </w:r>
    </w:p>
    <w:p>
      <w:pPr/>
      <w:r>
        <w:rPr>
          <w:lang w:val="pt_PT" w:bidi="pt_PT"/>
        </w:rPr>
      </w:r>
      <w:r>
        <w:rPr>
          <w:lang w:val="pt_PT" w:bidi="pt_PT"/>
        </w:rPr>
        <w:t>É importante lembrar que Jesus explicou sobre o Salvador Prometido das Escrituras. Ele chamou os discípulos de “tolos” e “lentos de coração” para expressar decepção, porque eles não estavam dispostos a acreditar nos profetas.</w:t>
      </w:r>
    </w:p>
    <w:p>
      <w:pPr/>
      <w:r>
        <w:rPr>
          <w:lang w:val="pt_PT" w:bidi="pt_PT"/>
        </w:rPr>
      </w:r>
      <w:r>
        <w:rPr>
          <w:lang w:val="pt_PT" w:bidi="pt_PT"/>
        </w:rPr>
        <w:t>É importante lembrar que estava ficando mais escuro naquele momento. A hospitalidade era importante na cultura judaica. Era normal convidar um estranho para ficar com eles, uma vez que as estradas eram perigosas para viajar à noite.</w:t>
      </w:r>
    </w:p>
    <w:p>
      <w:pPr/>
      <w:r>
        <w:rPr>
          <w:lang w:val="pt_PT" w:bidi="pt_PT"/>
        </w:rPr>
      </w:r>
      <w:r>
        <w:rPr>
          <w:lang w:val="pt_PT" w:bidi="pt_PT"/>
        </w:rPr>
        <w:t>É importante lembrar que os dois discípulos estavam honrando Jesus ao permitir que ele desse graças pelo pão e o partisse. Esse geralmente era o trabalho do anfitrião, mas os discípulos viram Jesus como um mestre religioso, uma vez que ele explicou as Escrituras para eles.</w:t>
      </w:r>
    </w:p>
    <w:p>
      <w:pPr/>
      <w:r>
        <w:rPr>
          <w:lang w:val="pt_PT" w:bidi="pt_PT"/>
        </w:rPr>
      </w:r>
      <w:r>
        <w:rPr>
          <w:lang w:val="pt_PT" w:bidi="pt_PT"/>
        </w:rPr>
        <w:t>É importante lembrar que os discípulos fazem uma pergunta: “Nossos corações não queimavam…”, que eles não esperavam que fosse respondida. Em vez disso, a pergunta enfatiza que eles tinham sentimentos fortes de alegria, esperança e emoção enquanto Jesus estava falando com eles.</w:t>
      </w:r>
    </w:p>
    <w:p>
      <w:pPr/>
      <w:r>
        <w:rPr>
          <w:lang w:val="pt_PT" w:bidi="pt_PT"/>
        </w:rPr>
      </w:r>
      <w:r>
        <w:rPr>
          <w:lang w:val="pt_PT" w:bidi="pt_PT"/>
        </w:rPr>
        <w:t>É importante lembrar que, mesmo que estivesse escuro e as estradas fossem perigosas, os discípulos pensaram que as notícias de Jesus estar vivo eram urgentes o suficiente para viajar imediatamente de volta para Jerusalém.</w:t>
      </w:r>
    </w:p>
    <w:p>
      <w:pPr/>
      <w:r>
        <w:rPr>
          <w:lang w:val="pt_PT" w:bidi="pt_PT"/>
        </w:rPr>
      </w:r>
      <w:r>
        <w:rPr>
          <w:lang w:val="pt_PT" w:bidi="pt_PT"/>
        </w:rPr>
        <w:t>É importante lembrar que Jesus já havia aparecido a Pedro em algum momento durante o mesmo dia, antes que os dois discípulos chegassem a Jerusalém para contar sua história.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cinco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Dois discípulos caminhando (incluindo Cleopas)</w:t>
      </w:r>
    </w:p>
    <w:p>
      <w:pPr>
        <w:pStyle w:val="ListBullet"/>
        <w:spacing w:line="240" w:lineRule="auto"/>
        <w:ind w:left="720"/>
      </w:pPr>
      <w:r>
        <w:rPr>
          <w:lang w:val="pt_PT" w:bidi="pt_PT"/>
        </w:rPr>
      </w:r>
      <w:r>
        <w:rPr>
          <w:lang w:val="pt_PT" w:bidi="pt_PT"/>
        </w:rPr>
        <w:t>Onze apóstolos (incluindo Pedro)</w:t>
      </w:r>
    </w:p>
    <w:p>
      <w:pPr>
        <w:pStyle w:val="ListBullet"/>
        <w:spacing w:line="240" w:lineRule="auto"/>
        <w:ind w:left="720"/>
      </w:pPr>
      <w:r>
        <w:rPr>
          <w:lang w:val="pt_PT" w:bidi="pt_PT"/>
        </w:rPr>
      </w:r>
      <w:r>
        <w:rPr>
          <w:lang w:val="pt_PT" w:bidi="pt_PT"/>
        </w:rPr>
        <w:t>Outros discípulos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relembrando a equipe de certas partes da história.</w:t>
      </w:r>
    </w:p>
    <w:p>
      <w:pPr/>
      <w:r>
        <w:rPr>
          <w:lang w:val="pt_PT" w:bidi="pt_PT"/>
        </w:rPr>
      </w:r>
      <w:r>
        <w:rPr>
          <w:lang w:val="pt_PT" w:bidi="pt_PT"/>
        </w:rPr>
        <w:t>Certifique-se de que a equipe interprete os dois discípulos caminhando na estrada, falando apaixonadamente, quando Jesus começa a caminhar com eles.</w:t>
      </w:r>
    </w:p>
    <w:p>
      <w:pPr/>
      <w:r>
        <w:rPr>
          <w:lang w:val="pt_PT" w:bidi="pt_PT"/>
        </w:rPr>
      </w:r>
      <w:r>
        <w:rPr>
          <w:lang w:val="pt_PT" w:bidi="pt_PT"/>
        </w:rPr>
        <w:t>Certifique-se de que a equipe interprete os dois discípulos parando para explicar quando Jesus faz uma pergunta.</w:t>
      </w:r>
    </w:p>
    <w:p>
      <w:pPr/>
      <w:r>
        <w:rPr>
          <w:lang w:val="pt_PT" w:bidi="pt_PT"/>
        </w:rPr>
      </w:r>
      <w:r>
        <w:rPr>
          <w:lang w:val="pt_PT" w:bidi="pt_PT"/>
        </w:rPr>
        <w:t>Certifique-se de que a equipe encene Deus impedindo que eles reconhecessem Jesus. A equipe pode usar um movimento de mão, como esfregar seus olhos toda vez que eles olham para Jesus, ou qualquer outro gesto que indique não ser capaz de ver bem.</w:t>
      </w:r>
    </w:p>
    <w:p>
      <w:pPr/>
      <w:r>
        <w:rPr>
          <w:lang w:val="pt_PT" w:bidi="pt_PT"/>
        </w:rPr>
      </w:r>
      <w:r>
        <w:rPr>
          <w:lang w:val="pt_PT" w:bidi="pt_PT"/>
        </w:rPr>
        <w:t>Certifique-se de que a equipe interprete Jesus dizendo: “Quais coisas?” como uma maneira de ouvir seus pensamentos. Jesus sabia sobre o que eles estavam falando.</w:t>
      </w:r>
    </w:p>
    <w:p>
      <w:pPr/>
      <w:r>
        <w:rPr>
          <w:lang w:val="pt_PT" w:bidi="pt_PT"/>
        </w:rPr>
      </w:r>
      <w:r>
        <w:rPr>
          <w:lang w:val="pt_PT" w:bidi="pt_PT"/>
        </w:rPr>
        <w:t>Certifique-se de que a equipe interprete Jesus dizendo “tolos e lentos de coração” não como um insulto, mas como uma maneira de dizer que suas mentes estão fechadas para o entendimento.</w:t>
      </w:r>
    </w:p>
    <w:p>
      <w:pPr/>
      <w:r>
        <w:rPr>
          <w:lang w:val="pt_PT" w:bidi="pt_PT"/>
        </w:rPr>
      </w:r>
      <w:r>
        <w:rPr>
          <w:lang w:val="pt_PT" w:bidi="pt_PT"/>
        </w:rPr>
        <w:t>Certifique-se de que a equipe interprete Jesus começando a caminhar para longe dos discípulos e passando pela aldeia de Emaús, mas os discípulos imploram a ele para ficar, então Jesus concorda em ir com eles.</w:t>
      </w:r>
    </w:p>
    <w:p>
      <w:pPr/>
      <w:r>
        <w:rPr>
          <w:lang w:val="pt_PT" w:bidi="pt_PT"/>
        </w:rPr>
      </w:r>
      <w:r>
        <w:rPr>
          <w:lang w:val="pt_PT" w:bidi="pt_PT"/>
        </w:rPr>
        <w:t>Certifique-se de que a equipe interprete Deus abrindo os olhos dos discípulos quando Jesus parte o pão em pedaços.</w:t>
      </w:r>
    </w:p>
    <w:p>
      <w:pPr/>
      <w:r>
        <w:rPr>
          <w:lang w:val="pt_PT" w:bidi="pt_PT"/>
        </w:rPr>
      </w:r>
      <w:r>
        <w:rPr>
          <w:lang w:val="pt_PT" w:bidi="pt_PT"/>
        </w:rPr>
        <w:t>Certifique-se de que a equipe interprete Jesus desaparecendo, ou saindo de repente depois que ele parte o pão. Isso poderia ser interpretado por alguém jogando um lençol ou um cobertor sobre Jesus.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dois discípulos saindo de Jerusalém para Emaús. Eles estão falando apaixonadamente sobre o que aconteceu com Jesus. Jesus caminha com eles e pergunta sobre quais eventos eles estão falando. Os dois discípulos param e contam a Jesus sobre o que aconteceu em Jerusalém.</w:t>
      </w:r>
    </w:p>
    <w:p>
      <w:pPr/>
      <w:r>
        <w:rPr>
          <w:lang w:val="pt_PT" w:bidi="pt_PT"/>
        </w:rPr>
      </w:r>
      <w:r>
        <w:rPr>
          <w:lang w:val="pt_PT" w:bidi="pt_PT"/>
        </w:rPr>
        <w:t>Pare a ação e pergunte ao ator que está interpretando Jesus: “Como você se sente?” Você pode ouvir coisas como: “Compassivo. Eles saberão a verdade em breve”, “Curioso. Quero saber como eles explicarão o que aconteceu”, e “Cheio de propósito. Eles precisam saber como explicar isso aos outros”. Pergunte aos atores que estão interpretando os dois discípulos: “Como vocês se sentem?”. Você pode ouvir coisas como: “Surpresos. Como esse homem pode não saber o que aconteceu com Jesus? Todos estão falando sobre isso”, “Desapontado. Eu gostaria de saber o que estava acontecendo. Tinha certeza de que Jesus era o Salvador Prometido”, e “Pensativo. Sei que Jesus disse que algo importante aconteceria no terceiro dia. Agora seu corpo está desaparecido!”. Reinicie a encenação.</w:t>
      </w:r>
    </w:p>
    <w:p>
      <w:pPr/>
      <w:r>
        <w:rPr>
          <w:lang w:val="pt_PT" w:bidi="pt_PT"/>
        </w:rPr>
      </w:r>
      <w:r>
        <w:rPr>
          <w:lang w:val="pt_PT" w:bidi="pt_PT"/>
        </w:rPr>
        <w:t>Encene Jesus caminhando com os dois discípulos e explicando as Escrituras para eles. Ele explica que era necessário que o Salvador Prometido sofresse. Os três viajantes perto de Emaús. Jesus planeja continuar caminhando, mas os discípulos o convidam para ficar. Jesus concorda.</w:t>
      </w:r>
    </w:p>
    <w:p>
      <w:pPr/>
      <w:r>
        <w:rPr>
          <w:lang w:val="pt_PT" w:bidi="pt_PT"/>
        </w:rPr>
      </w:r>
      <w:r>
        <w:rPr>
          <w:lang w:val="pt_PT" w:bidi="pt_PT"/>
        </w:rPr>
        <w:t>Pare a ação e pergunte aos atores que estão interpretando os discípulos: “Como vocês se sentem?” Vocês podem ouvir coisas como: “Curioso.” O que esse mestre ensina faz muito sentido”, “Desesperado. Ele tem que ficar conosco, queremos saber mais”, e “Esperançoso. Então, se Jesus é o Salvador Prometido, onde ele está?”. Reinicie a encenação.</w:t>
      </w:r>
    </w:p>
    <w:p>
      <w:pPr/>
      <w:r>
        <w:rPr>
          <w:lang w:val="pt_PT" w:bidi="pt_PT"/>
        </w:rPr>
      </w:r>
      <w:r>
        <w:rPr>
          <w:lang w:val="pt_PT" w:bidi="pt_PT"/>
        </w:rPr>
        <w:t>Encene Jesus permanecendo com os dois discípulos. Mais tarde, eles se sentam à mesa para comer. Jesus dá graças pelo pão e o compartilha com todos. Quando Jesus parte o pão, os discípulos reconhecem quem Jesus é, então Jesus desaparece. Os discípulos estão espantados.</w:t>
      </w:r>
    </w:p>
    <w:p>
      <w:pPr/>
      <w:r>
        <w:rPr>
          <w:lang w:val="pt_PT" w:bidi="pt_PT"/>
        </w:rPr>
      </w:r>
      <w:r>
        <w:rPr>
          <w:lang w:val="pt_PT" w:bidi="pt_PT"/>
        </w:rPr>
        <w:t>Pare a ação e pergunte aos atores que estão interpretando os discípulos: “Como vocês se sentem?” Você pode ouvir coisas como: “Contente! Era realmente ele. Ele derrotou a morte”, “Amado. Ele levou tempo para explicar tudo para nós”, e “Envergonhado. Como não o reconhecemos!”. Reinicie a encenação.</w:t>
      </w:r>
    </w:p>
    <w:p>
      <w:pPr/>
      <w:r>
        <w:rPr>
          <w:lang w:val="pt_PT" w:bidi="pt_PT"/>
        </w:rPr>
      </w:r>
      <w:r>
        <w:rPr>
          <w:lang w:val="pt_PT" w:bidi="pt_PT"/>
        </w:rPr>
        <w:t>Encene os dois discípulos se apressando para voltar para Jerusalém para dizer aos apóstolos o que aconteceu. Quando eles chegam, o grupo diz a eles que Jesus apareceu a Pedro. Os discípulos também compartilham sua história. Todos estão animados e surpresos por Jesus estar vivo.</w:t>
      </w:r>
    </w:p>
    <w:p>
      <w:pPr/>
      <w:r>
        <w:rPr>
          <w:lang w:val="pt_PT" w:bidi="pt_PT"/>
        </w:rPr>
      </w:r>
      <w:r>
        <w:rPr>
          <w:lang w:val="pt_PT" w:bidi="pt_PT"/>
        </w:rPr>
        <w:t>Pare a ação e pergunte às atrizes que estão interpretando as mulheres: “Como vocês se sentem?” Você pode ouvir coisas como: “Finalmente! Eles acreditam que Jesus está vivo”, “Alegre! Temos que contar a todos sobre Jesus”, e “Curioso. Onde está Jesus agora? Nós queremos vê-lo”.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Dois dos seguidores de Jesus estão viajando de </w:t>
      </w:r>
      <w:r>
        <w:rPr>
          <w:lang w:val="pt_PT" w:bidi="pt_PT"/>
        </w:rPr>
        <w:t>Jerusalém</w:t>
      </w:r>
      <w:r>
        <w:rPr>
          <w:lang w:val="pt_PT" w:bidi="pt_PT"/>
        </w:rPr>
        <w:t xml:space="preserve"> para Emaús. Jesus começa a caminhar com eles e pergunta o que eles estão discutindo. Os discípulos descrevem o que aconteceu com Jesus. Eles o chamam de </w:t>
      </w:r>
      <w:r>
        <w:rPr>
          <w:b/>
          <w:lang w:val="pt_PT" w:bidi="pt_PT"/>
        </w:rPr>
        <w:t>profeta</w:t>
      </w:r>
      <w:r>
        <w:rPr>
          <w:lang w:val="pt_PT" w:bidi="pt_PT"/>
        </w:rPr>
        <w:t xml:space="preserve">, ou uma pessoa através de quem Deus fala. Traduza profeta da mesma maneira que você traduziu antes. </w:t>
      </w:r>
      <w:r>
        <w:rPr>
          <w:lang w:val="pt_PT" w:bidi="pt_PT"/>
        </w:rPr>
        <w:t>Profeta</w:t>
      </w:r>
      <w:r>
        <w:rPr>
          <w:lang w:val="pt_PT" w:bidi="pt_PT"/>
        </w:rPr>
        <w:t xml:space="preserve"> está no Glossário Mestre.</w:t>
      </w:r>
    </w:p>
    <w:p>
      <w:pPr/>
      <w:r>
        <w:rPr>
          <w:lang w:val="pt_PT" w:bidi="pt_PT"/>
        </w:rPr>
      </w:r>
      <w:r>
        <w:rPr>
          <w:lang w:val="pt_PT" w:bidi="pt_PT"/>
        </w:rPr>
        <w:t xml:space="preserve">Os seguidores de Jesus descrevem como os principais sacerdotes e governantes traíram Jesus às autoridades romanas. </w:t>
      </w:r>
      <w:r>
        <w:rPr>
          <w:b/>
          <w:lang w:val="pt_PT" w:bidi="pt_PT"/>
        </w:rPr>
        <w:t>Principais sacerdotes e governantes</w:t>
      </w:r>
      <w:r>
        <w:rPr>
          <w:lang w:val="pt_PT" w:bidi="pt_PT"/>
        </w:rPr>
        <w:t xml:space="preserve"> refere-se ao </w:t>
      </w:r>
      <w:r>
        <w:rPr>
          <w:b/>
          <w:lang w:val="pt_PT" w:bidi="pt_PT"/>
        </w:rPr>
        <w:t>Sinédrio</w:t>
      </w:r>
      <w:r>
        <w:rPr>
          <w:lang w:val="pt_PT" w:bidi="pt_PT"/>
        </w:rPr>
        <w:t xml:space="preserve">, ou um grupo de líderes religiosos judeus que tomavam decisões para o povo judeu com base na lei de Deus. Certifique-se de traduzir sacerdotes e sinédrio da mesma maneira que você traduziu nas passagens anteriores. Ambos os termos, </w:t>
      </w:r>
      <w:r>
        <w:rPr>
          <w:lang w:val="pt_PT" w:bidi="pt_PT"/>
        </w:rPr>
        <w:t>sacerdotes</w:t>
      </w:r>
      <w:r>
        <w:rPr>
          <w:lang w:val="pt_PT" w:bidi="pt_PT"/>
        </w:rPr>
        <w:t xml:space="preserve"> e </w:t>
      </w:r>
      <w:r>
        <w:rPr>
          <w:lang w:val="pt_PT" w:bidi="pt_PT"/>
        </w:rPr>
        <w:t>sinédrio</w:t>
      </w:r>
      <w:r>
        <w:rPr>
          <w:lang w:val="pt_PT" w:bidi="pt_PT"/>
        </w:rPr>
        <w:t>, estão no Glossário Mestre.</w:t>
      </w:r>
    </w:p>
    <w:p>
      <w:pPr/>
      <w:r>
        <w:rPr>
          <w:lang w:val="pt_PT" w:bidi="pt_PT"/>
        </w:rPr>
      </w:r>
      <w:r>
        <w:rPr>
          <w:lang w:val="pt_PT" w:bidi="pt_PT"/>
        </w:rPr>
        <w:t xml:space="preserve">Cleopas descreve como os soldados romanos </w:t>
      </w:r>
      <w:r>
        <w:rPr>
          <w:b/>
          <w:lang w:val="pt_PT" w:bidi="pt_PT"/>
        </w:rPr>
        <w:t>crucificaram</w:t>
      </w:r>
      <w:r>
        <w:rPr>
          <w:lang w:val="pt_PT" w:bidi="pt_PT"/>
        </w:rPr>
        <w:t xml:space="preserve"> Jesus pregando-o em uma cruz de madeira. Certifique-se de traduzir crucificado da mesma maneira que você já o fez. </w:t>
      </w:r>
      <w:r>
        <w:rPr>
          <w:lang w:val="pt_PT" w:bidi="pt_PT"/>
        </w:rPr>
        <w:t>Crucificação</w:t>
      </w:r>
      <w:r>
        <w:rPr>
          <w:lang w:val="pt_PT" w:bidi="pt_PT"/>
        </w:rPr>
        <w:t xml:space="preserve"> está no Glossário Mestre.</w:t>
      </w:r>
    </w:p>
    <w:p>
      <w:pPr/>
      <w:r>
        <w:rPr>
          <w:lang w:val="pt_PT" w:bidi="pt_PT"/>
        </w:rPr>
      </w:r>
      <w:r>
        <w:rPr>
          <w:lang w:val="pt_PT" w:bidi="pt_PT"/>
        </w:rPr>
        <w:t xml:space="preserve">Os discípulos estavam desapontados porque eles esperavam que Jesus </w:t>
      </w:r>
      <w:r>
        <w:rPr>
          <w:b/>
          <w:lang w:val="pt_PT" w:bidi="pt_PT"/>
        </w:rPr>
        <w:t>redimisse</w:t>
      </w:r>
      <w:r>
        <w:rPr>
          <w:lang w:val="pt_PT" w:bidi="pt_PT"/>
        </w:rPr>
        <w:t xml:space="preserve"> Israel antes de morrer. Aqui, redimir significa libertar ou livrar do controle dos romanos. </w:t>
      </w:r>
      <w:r>
        <w:rPr>
          <w:b/>
          <w:lang w:val="pt_PT" w:bidi="pt_PT"/>
        </w:rPr>
        <w:t>Israel</w:t>
      </w:r>
      <w:r>
        <w:rPr>
          <w:lang w:val="pt_PT" w:bidi="pt_PT"/>
        </w:rPr>
        <w:t xml:space="preserve"> refere-se ao povo judeu como um todo que era descendente de Jacó, ou Israel. Certifique-se de traduzir redimir e Israel da mesma maneira que você já traduziu antes. Ambos os termos, </w:t>
      </w:r>
      <w:r>
        <w:rPr>
          <w:lang w:val="pt_PT" w:bidi="pt_PT"/>
        </w:rPr>
        <w:t>redimir</w:t>
      </w:r>
      <w:r>
        <w:rPr>
          <w:lang w:val="pt_PT" w:bidi="pt_PT"/>
        </w:rPr>
        <w:t xml:space="preserve"> e </w:t>
      </w:r>
      <w:r>
        <w:rPr>
          <w:lang w:val="pt_PT" w:bidi="pt_PT"/>
        </w:rPr>
        <w:t>Israel</w:t>
      </w:r>
      <w:r>
        <w:rPr>
          <w:lang w:val="pt_PT" w:bidi="pt_PT"/>
        </w:rPr>
        <w:t>, estão no Glossário Mestre.</w:t>
      </w:r>
    </w:p>
    <w:p>
      <w:pPr/>
      <w:r>
        <w:rPr>
          <w:lang w:val="pt_PT" w:bidi="pt_PT"/>
        </w:rPr>
      </w:r>
      <w:r>
        <w:rPr>
          <w:lang w:val="pt_PT" w:bidi="pt_PT"/>
        </w:rPr>
        <w:t xml:space="preserve">Cleopas também descreve como as mulheres encontraram o </w:t>
      </w:r>
      <w:r>
        <w:rPr>
          <w:b/>
          <w:lang w:val="pt_PT" w:bidi="pt_PT"/>
        </w:rPr>
        <w:t>túmulo</w:t>
      </w:r>
      <w:r>
        <w:rPr>
          <w:lang w:val="pt_PT" w:bidi="pt_PT"/>
        </w:rPr>
        <w:t xml:space="preserve"> de Jesus vazio. Túmulo refere-se a uma caverna de sepultamento grande o suficiente para vários corpos mortos que as pessoas fechavam com uma pedra grande e redonda. Certifique-se de traduzir túmulo da mesma maneira que você já o fez. </w:t>
      </w:r>
      <w:r>
        <w:rPr>
          <w:lang w:val="pt_PT" w:bidi="pt_PT"/>
        </w:rPr>
        <w:t>Túmulo</w:t>
      </w:r>
      <w:r>
        <w:rPr>
          <w:lang w:val="pt_PT" w:bidi="pt_PT"/>
        </w:rPr>
        <w:t xml:space="preserve"> está no Glossário Mestre.</w:t>
      </w:r>
    </w:p>
    <w:p>
      <w:pPr/>
      <w:r>
        <w:rPr>
          <w:lang w:val="pt_PT" w:bidi="pt_PT"/>
        </w:rPr>
      </w:r>
      <w:r>
        <w:rPr>
          <w:lang w:val="pt_PT" w:bidi="pt_PT"/>
        </w:rPr>
        <w:t xml:space="preserve">Os seguidores contam a Jesus sobre a </w:t>
      </w:r>
      <w:r>
        <w:rPr>
          <w:b/>
          <w:lang w:val="pt_PT" w:bidi="pt_PT"/>
        </w:rPr>
        <w:t>visão</w:t>
      </w:r>
      <w:r>
        <w:rPr>
          <w:lang w:val="pt_PT" w:bidi="pt_PT"/>
        </w:rPr>
        <w:t xml:space="preserve"> das mulheres de </w:t>
      </w:r>
      <w:r>
        <w:rPr>
          <w:b/>
          <w:lang w:val="pt_PT" w:bidi="pt_PT"/>
        </w:rPr>
        <w:t>anjos</w:t>
      </w:r>
      <w:r>
        <w:rPr>
          <w:lang w:val="pt_PT" w:bidi="pt_PT"/>
        </w:rPr>
        <w:t xml:space="preserve"> aparecendo a elas no túmulo. Uma visão refere-se a uma ocorrência sobrenatural na qual uma revelação divina é dada a alguém que está acordado. Anjos referem-se a seres sobrenaturais que são os mensageiros de Deus. Certifique-se de traduzir visão e anjo da mesma maneira que você já traduziu antes. Ambos os termos, </w:t>
      </w:r>
      <w:r>
        <w:rPr>
          <w:lang w:val="pt_PT" w:bidi="pt_PT"/>
        </w:rPr>
        <w:t>visão</w:t>
      </w:r>
      <w:r>
        <w:rPr>
          <w:lang w:val="pt_PT" w:bidi="pt_PT"/>
        </w:rPr>
        <w:t xml:space="preserve"> e </w:t>
      </w:r>
      <w:r>
        <w:rPr>
          <w:lang w:val="pt_PT" w:bidi="pt_PT"/>
        </w:rPr>
        <w:t>anjo</w:t>
      </w:r>
      <w:r>
        <w:rPr>
          <w:lang w:val="pt_PT" w:bidi="pt_PT"/>
        </w:rPr>
        <w:t>, estão no Glossário Mestre.</w:t>
      </w:r>
    </w:p>
    <w:p>
      <w:pPr/>
      <w:r>
        <w:rPr>
          <w:lang w:val="pt_PT" w:bidi="pt_PT"/>
        </w:rPr>
      </w:r>
      <w:r>
        <w:rPr>
          <w:lang w:val="pt_PT" w:bidi="pt_PT"/>
        </w:rPr>
        <w:t xml:space="preserve">Jesus os chama de tolos e então explica que o </w:t>
      </w:r>
      <w:r>
        <w:rPr>
          <w:b/>
          <w:lang w:val="pt_PT" w:bidi="pt_PT"/>
        </w:rPr>
        <w:t>Messias</w:t>
      </w:r>
      <w:r>
        <w:rPr>
          <w:lang w:val="pt_PT" w:bidi="pt_PT"/>
        </w:rPr>
        <w:t xml:space="preserve">, ou </w:t>
      </w:r>
      <w:r>
        <w:rPr>
          <w:b/>
          <w:lang w:val="pt_PT" w:bidi="pt_PT"/>
        </w:rPr>
        <w:t>Cristo</w:t>
      </w:r>
      <w:r>
        <w:rPr>
          <w:lang w:val="pt_PT" w:bidi="pt_PT"/>
        </w:rPr>
        <w:t xml:space="preserve">, deve sofrer primeiro antes de entrar em sua glória. O Messias ou Cristo são títulos que se referem ao Salvador Prometido. Todos esses termos referem-se à pessoa que Deus enviaria como salvador e rei. Jesus estava se referindo a si mesmo. Certifique-se de traduzir Messias da mesma maneira que você já o fez anteriormente. </w:t>
      </w:r>
      <w:r>
        <w:rPr>
          <w:lang w:val="pt_PT" w:bidi="pt_PT"/>
        </w:rPr>
        <w:t>Messias</w:t>
      </w:r>
      <w:r>
        <w:rPr>
          <w:lang w:val="pt_PT" w:bidi="pt_PT"/>
        </w:rPr>
        <w:t xml:space="preserve"> está no Glossário Mestre.</w:t>
      </w:r>
    </w:p>
    <w:p>
      <w:pPr/>
      <w:r>
        <w:rPr>
          <w:lang w:val="pt_PT" w:bidi="pt_PT"/>
        </w:rPr>
      </w:r>
      <w:r>
        <w:rPr>
          <w:lang w:val="pt_PT" w:bidi="pt_PT"/>
        </w:rPr>
        <w:t xml:space="preserve">Entrar em sua </w:t>
      </w:r>
      <w:r>
        <w:rPr>
          <w:b/>
          <w:lang w:val="pt_PT" w:bidi="pt_PT"/>
        </w:rPr>
        <w:t>glória</w:t>
      </w:r>
      <w:r>
        <w:rPr>
          <w:lang w:val="pt_PT" w:bidi="pt_PT"/>
        </w:rPr>
        <w:t xml:space="preserve"> refere-se a Deus ressuscitando Jesus dos mortos e honrando-o permitindo que ele governe com Deus. Glorificar alguém é honrá-lo. Traduza glória da mesma maneira que você traduziu antes. </w:t>
      </w:r>
      <w:r>
        <w:rPr>
          <w:lang w:val="pt_PT" w:bidi="pt_PT"/>
        </w:rPr>
        <w:t>Glorificar</w:t>
      </w:r>
      <w:r>
        <w:rPr>
          <w:lang w:val="pt_PT" w:bidi="pt_PT"/>
        </w:rPr>
        <w:t xml:space="preserve"> e glória estão no Glossário Mestre.</w:t>
      </w:r>
    </w:p>
    <w:p>
      <w:pPr/>
      <w:r>
        <w:rPr>
          <w:lang w:val="pt_PT" w:bidi="pt_PT"/>
        </w:rPr>
      </w:r>
      <w:r>
        <w:rPr>
          <w:lang w:val="pt_PT" w:bidi="pt_PT"/>
        </w:rPr>
        <w:t xml:space="preserve">Jesus explicou aos seus seguidores como era necessário que o Salvador Prometido sofresse de acordo com as </w:t>
      </w:r>
      <w:r>
        <w:rPr>
          <w:b/>
          <w:lang w:val="pt_PT" w:bidi="pt_PT"/>
        </w:rPr>
        <w:t>Escrituras</w:t>
      </w:r>
      <w:r>
        <w:rPr>
          <w:lang w:val="pt_PT" w:bidi="pt_PT"/>
        </w:rPr>
        <w:t xml:space="preserve">. Escrituras refere-se a escritos judeus que Deus fez com que as pessoas escrevessem. Certifique-se de traduzir Escrituras da mesma maneira que você já traduziu antes. </w:t>
      </w:r>
      <w:r>
        <w:rPr>
          <w:lang w:val="pt_PT" w:bidi="pt_PT"/>
        </w:rPr>
        <w:t>Escrituras</w:t>
      </w:r>
      <w:r>
        <w:rPr>
          <w:lang w:val="pt_PT" w:bidi="pt_PT"/>
        </w:rPr>
        <w:t xml:space="preserve"> está no Glossário Mestre.</w:t>
      </w:r>
    </w:p>
    <w:p>
      <w:pPr/>
      <w:r>
        <w:rPr>
          <w:lang w:val="pt_PT" w:bidi="pt_PT"/>
        </w:rPr>
      </w:r>
      <w:r>
        <w:rPr>
          <w:lang w:val="pt_PT" w:bidi="pt_PT"/>
        </w:rPr>
        <w:t xml:space="preserve">Jesus vai com os discípulos para sua casa. Ele então </w:t>
      </w:r>
      <w:r>
        <w:rPr>
          <w:b/>
          <w:lang w:val="pt_PT" w:bidi="pt_PT"/>
        </w:rPr>
        <w:t>abençoa</w:t>
      </w:r>
      <w:r>
        <w:rPr>
          <w:lang w:val="pt_PT" w:bidi="pt_PT"/>
        </w:rPr>
        <w:t xml:space="preserve">, ou dá graças a Deus, pelo pão. Traduza Bênção da mesma maneira que você traduziu antes. </w:t>
      </w:r>
      <w:r>
        <w:rPr>
          <w:lang w:val="pt_PT" w:bidi="pt_PT"/>
        </w:rPr>
        <w:t>Abençoar</w:t>
      </w:r>
      <w:r>
        <w:rPr>
          <w:lang w:val="pt_PT" w:bidi="pt_PT"/>
        </w:rPr>
        <w:t xml:space="preserve"> está no Glossário Mestre.</w:t>
      </w:r>
    </w:p>
    <w:p>
      <w:pPr/>
      <w:r>
        <w:rPr>
          <w:lang w:val="pt_PT" w:bidi="pt_PT"/>
        </w:rPr>
      </w:r>
      <w:r>
        <w:rPr>
          <w:lang w:val="pt_PT" w:bidi="pt_PT"/>
        </w:rPr>
        <w:t>Depois de reconhecer Jesus, os discípulos retornam a Jerusalém para informar os Onze. Os Onze refere-se aos 11 apóstolos ou discípulos. Jesus originalmente escolheu 12 de seus discípulos para serem seus representantes. Como Judas Iscariotes não estava mais com eles, havia apenas onze apóstolos naquele momento.</w:t>
      </w:r>
    </w:p>
    <w:p>
      <w:pPr/>
      <w:r>
        <w:rPr>
          <w:lang w:val="pt_PT" w:bidi="pt_PT"/>
        </w:rPr>
      </w:r>
      <w:r>
        <w:rPr>
          <w:lang w:val="pt_PT" w:bidi="pt_PT"/>
        </w:rPr>
        <w:t xml:space="preserve">Os seguidores de Jesus estão animados porque Jesus apareceu a Pedro. Eles dizem: “É verdade, o </w:t>
      </w:r>
      <w:r>
        <w:rPr>
          <w:b/>
          <w:lang w:val="pt_PT" w:bidi="pt_PT"/>
        </w:rPr>
        <w:t>Senhor</w:t>
      </w:r>
      <w:r>
        <w:rPr>
          <w:lang w:val="pt_PT" w:bidi="pt_PT"/>
        </w:rPr>
        <w:t xml:space="preserve"> ressuscitou”. O Senhor, ou aquele que tem autoridade, refere-se a Jesus. Esse título afirma que os discípulos acreditam que Jesus é Deus. Eles percebem que a morte de Jesus não tirou sua identidade como o Salvador Prometido, mas a confirmou. Traduza Senhor da mesma maneira que você já traduziu antes. </w:t>
      </w:r>
      <w:r>
        <w:rPr>
          <w:lang w:val="pt_PT" w:bidi="pt_PT"/>
        </w:rPr>
        <w:t>Senhor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Lucas 24:36–53</w:t>
      </w:r>
      <w:r>
        <w:rPr>
          <w:lang w:val="pt_PT" w:bidi="pt_PT"/>
        </w:rPr>
      </w:r>
    </w:p>
    <w:p>
      <w:pPr>
        <w:pStyle w:val="Heading3"/>
      </w:pPr>
      <w:r>
        <w:rPr>
          <w:lang w:val="pt_PT" w:bidi="pt_PT"/>
        </w:rPr>
        <w:t>Ouvir e Sentir</w:t>
      </w:r>
    </w:p>
    <w:p>
      <w:pPr/>
      <w:r>
        <w:rPr>
          <w:lang w:val="pt_PT" w:bidi="pt_PT"/>
        </w:rPr>
      </w:r>
      <w:r>
        <w:rPr>
          <w:lang w:val="pt_PT" w:bidi="pt_PT"/>
        </w:rPr>
        <w:t>Ouça Lucas 24.36–53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história, Jesus apareceu a dois de seus seguidores em uma estrada depois que ele voltou à vida. Jesus também apareceu a Simão Pedro. Agora Jesus aparece a todos os onze apóstolos, ou seus representantes escolhidos, e àqueles que estavam reunidos com eles em Jerusalém.</w:t>
      </w:r>
    </w:p>
    <w:p>
      <w:pPr/>
      <w:r>
        <w:rPr>
          <w:lang w:val="pt_PT" w:bidi="pt_PT"/>
        </w:rPr>
      </w:r>
      <w:r>
        <w:rPr>
          <w:lang w:val="pt_PT" w:bidi="pt_PT"/>
        </w:rPr>
        <w:t>É domingo, o dia seguinte ao sábado, ou o dia judeu de descanso, e o terceiro dia desde que os soldados executaram Jesus. Os onze apóstolos se reúnem com outros seguidores de Jesus. Eles já ouviram os relatórios das mulheres, dos dois discípulos que estavam viajando para Emaús e de Pedro. Todos eles dizem que o túmulo está vazio e que Jesus está vivo novamente! Enquanto eles estavam ouvindo a história dos dois discípulos que reconheceram Jesus quando ele partiu o pão, o próprio Jesus aparece de repente entre eles.</w:t>
      </w:r>
    </w:p>
    <w:p>
      <w:pPr/>
      <w:r>
        <w:rPr>
          <w:lang w:val="pt_PT" w:bidi="pt_PT"/>
        </w:rPr>
      </w:r>
      <w:r>
        <w:rPr>
          <w:lang w:val="pt_PT" w:bidi="pt_PT"/>
        </w:rPr>
        <w:t>Jesus usa uma saudação judaica, “A paz esteja com vocês”, para pedir a Deus que favoreça seus discípulos dando a eles paz. Paz se refere a viver em harmonia com Deus e com as pessoas. Mas os discípulos estavam com medo, porque eles pensavam que Jesus era um fantasma, ou o espírito de uma pessoa morta. Jesus faz duas perguntas das quais ele não espera respostas. Ele pergunta a eles por que eles estão perturbados e duvidando como uma maneira gentil de dizer que não havia razão para eles estarem perturbados ou duvidando. “Dúvidas surgem em sua mente ou em seu coração” era outra maneira de dizer que os discípulos estavam cheios de dúvidas de que Jesus estava realmente vivo.</w:t>
      </w:r>
    </w:p>
    <w:p>
      <w:pPr/>
      <w:r>
        <w:rPr>
          <w:lang w:val="pt_PT" w:bidi="pt_PT"/>
        </w:rPr>
      </w:r>
      <w:r>
        <w:rPr>
          <w:lang w:val="pt_PT" w:bidi="pt_PT"/>
        </w:rPr>
        <w:t>Pare e discuta com sua equipe. O que sua cultura acredita sobre fantasmas? Como vocês provariam que alguém não é um fantasma?</w:t>
      </w:r>
    </w:p>
    <w:p>
      <w:pPr/>
      <w:r>
        <w:rPr>
          <w:lang w:val="pt_PT" w:bidi="pt_PT"/>
        </w:rPr>
      </w:r>
      <w:r>
        <w:rPr>
          <w:lang w:val="pt_PT" w:bidi="pt_PT"/>
        </w:rPr>
        <w:t>Jesus diz aos seus seguidores para olhar para suas mãos e pés. Sabemos pelo livro de João que havia cicatrizes nas mãos e nos pés de Jesus das feridas que os soldados romanos fizeram quando o pregaram na cruz. Jesus queria que seus seguidores o tocassem para saber que ele tinha um corpo real, ou carne e ossos, e que ele não era um fantasma. Enquanto ele dizia essas coisas, Jesus mostrou aos seus discípulos suas mãos e pés. Os discípulos estavam tão surpresos e alegres que eles não conseguiam acreditar que algo tão bom poderia ser verdade. Mesmo depois de ver as feridas de Jesus, eles não acreditaram completamente que Jesus estava vivo. Jesus educadamente pede a eles algo para comer para provar que ele não é um fantasma. Os discípulos trouxeram a Jesus alguns peixes cozidos. Ele comeu na frente deles para provar que ele realmente estava vivo.</w:t>
      </w:r>
    </w:p>
    <w:p>
      <w:pPr/>
      <w:r>
        <w:rPr>
          <w:lang w:val="pt_PT" w:bidi="pt_PT"/>
        </w:rPr>
      </w:r>
      <w:r>
        <w:rPr>
          <w:lang w:val="pt_PT" w:bidi="pt_PT"/>
        </w:rPr>
        <w:t>Os estudiosos não têm certeza sobre quando exatamente Jesus diz as seguintes palavras, mas sabemos que Jesus esteve vivo e com seus discípulos por quarenta dias depois de voltar à vida. Em algum momento durante esses 40 dias, Jesus diz aos seus discípulos que tudo o que aconteceu foi exatamente como ele tinha dito a eles que aconteceria antes de Jesus morrer. Jesus diz: “Tudo o que está escrito sobre mim deve ser cumprido”. Isso significa que era necessário que tudo o que estava escrito, ou predito, nas Escrituras sobre o Salvador Prometido acontecesse. Deus já havia determinado que isso se tornaria realidade. "As Escrituras" se refere às palavras que Deus inspirou as pessoas a escrever. Especificamente, Jesus explica as Escrituras a partir da lei que Deus deu a Moisés, as profecias dos profetas e os Salmos.</w:t>
      </w:r>
    </w:p>
    <w:p>
      <w:pPr/>
      <w:r>
        <w:rPr>
          <w:lang w:val="pt_PT" w:bidi="pt_PT"/>
        </w:rPr>
      </w:r>
      <w:r>
        <w:rPr>
          <w:lang w:val="pt_PT" w:bidi="pt_PT"/>
        </w:rPr>
        <w:t>Salmos é o primeiro livro na terceira seção do Antigo Testamento chamada de Escritos. Nesse contexto, os Salmos representam toda a terceira seção. Jesus abre as mentes de seus discípulos, ou faz com que eles entendam o que as Escrituras disseram sobre ele. Essa provavelmente foi uma explicação semelhante à que Jesus havia dado aos seus dois discípulos no caminho para Emaús. As Escrituras previram que o Messias, ou Salvador Prometido, sofreria, morreria e voltaria à vida no terceiro dia. Essas eram coisas que já haviam acontecido com Jesus.</w:t>
      </w:r>
    </w:p>
    <w:p>
      <w:pPr/>
      <w:r>
        <w:rPr>
          <w:lang w:val="pt_PT" w:bidi="pt_PT"/>
        </w:rPr>
      </w:r>
      <w:r>
        <w:rPr>
          <w:lang w:val="pt_PT" w:bidi="pt_PT"/>
        </w:rPr>
        <w:t>Pare e discuta: quais são as maneiras que os professores ou pessoas mais velhas usam para ajudar os outros a entender uma lição, um tópico ou um evento?</w:t>
      </w:r>
    </w:p>
    <w:p>
      <w:pPr/>
      <w:r>
        <w:rPr>
          <w:lang w:val="pt_PT" w:bidi="pt_PT"/>
        </w:rPr>
      </w:r>
      <w:r>
        <w:rPr>
          <w:lang w:val="pt_PT" w:bidi="pt_PT"/>
        </w:rPr>
        <w:t>As Escrituras também falaram sobre coisas que aconteceriam no futuro. Elas disseram que os seguidores do Salvador Prometido ensinariam outras pessoas sobre arrependimento e o perdão de Deus dos pecados. Isso significa que, quando uma pessoa se afasta de sua desobediência e começa a obedecer a Deus, então Deus remove a culpa dos pecados dessa pessoa e a trata como se ela nunca tivesse pecado. Os seguidores do Salvador Prometido pregarão, ou dirão publicamente essa mensagem em seu nome, ou usando a autoridade do Messias. Jesus diz que seus discípulos compartilharão essa mensagem começando em Jerusalém, ou a capital da religião judaica, e que eles a levarão para todas as nações, ou todos os grupos étnicos. Os judeus consideravam Jerusalém o centro de sua fé, mas Jesus está dizendo que essa fé é para todos. Isso significa que Jerusalém não é mais o centro para o qual todos vem, mas o centro do qual todos saem para espalhar as boas novas!</w:t>
      </w:r>
    </w:p>
    <w:p>
      <w:pPr/>
      <w:r>
        <w:rPr>
          <w:lang w:val="pt_PT" w:bidi="pt_PT"/>
        </w:rPr>
      </w:r>
      <w:r>
        <w:rPr>
          <w:lang w:val="pt_PT" w:bidi="pt_PT"/>
        </w:rPr>
        <w:t>Jesus diz aos seus discípulos que eles são suas testemunhas, ou pessoas que dizem aos outros o que eles viram e ouviram. Os discípulos viram Jesus sofrer, morrer e voltar à vida. Agora eles podiam dizer aos outros o que aconteceu com Jesus e como isso cumpriu as profecias sobre o Salvador Prometido.</w:t>
      </w:r>
    </w:p>
    <w:p>
      <w:pPr/>
      <w:r>
        <w:rPr>
          <w:lang w:val="pt_PT" w:bidi="pt_PT"/>
        </w:rPr>
      </w:r>
      <w:r>
        <w:rPr>
          <w:lang w:val="pt_PT" w:bidi="pt_PT"/>
        </w:rPr>
        <w:t>Quando Jesus diz: “Vou enviar a vocês o que meu Pai prometeu”, Jesus está se referindo ao Espírito Santo, ou ao Espírito de Deus. Jesus vai enviar o Espírito Santo aos seus seguidores para ajudá-los a ser suas testemunhas. Mas Jesus quer que seus seguidores fiquem em Jerusalém até que ele lhes envie o Espírito Santo. “Até que vocês tenham sido revestidos com poder do alto” se refere a Deus dando aos discípulos o poder do Espírito Santo. Revestidos é uma imagem verbal que significa que Deus equipará ou armará seus discípulos com poder do alto.</w:t>
      </w:r>
    </w:p>
    <w:p>
      <w:pPr/>
      <w:r>
        <w:rPr>
          <w:lang w:val="pt_PT" w:bidi="pt_PT"/>
        </w:rPr>
      </w:r>
      <w:r>
        <w:rPr>
          <w:lang w:val="pt_PT" w:bidi="pt_PT"/>
        </w:rPr>
        <w:t>Pare e discuta com sua equipe. Conte uma história de um momento em que alguém agiu por meio do poder do espírito de Deus. Qual é a diferença entre alguém agindo pelo poder de Deus e alguém agindo pelo poder de outros tipos de espíritos?</w:t>
      </w:r>
    </w:p>
    <w:p>
      <w:pPr/>
      <w:r>
        <w:rPr>
          <w:lang w:val="pt_PT" w:bidi="pt_PT"/>
        </w:rPr>
      </w:r>
      <w:r>
        <w:rPr>
          <w:lang w:val="pt_PT" w:bidi="pt_PT"/>
        </w:rPr>
        <w:t>Mais tarde, Jesus leva seus seguidores de Jerusalém para um lugar perto de Betânia, no Monte das Oliveiras. O Monte das Oliveiras fica a cerca de 3 quilômetros, ou 1,8 milhas de Jerusalém. Descobriremos mais tarde, em Atos, que os companheiros de Jesus incluíam as três mulheres que descobriram o túmulo vazio, as outras mulheres, os dois discípulos de Emaús, os 11 apóstolos e todos os outros discípulos que estavam reunidos com eles. Isso teria sido em torno de 120 pessoas.</w:t>
      </w:r>
    </w:p>
    <w:p>
      <w:pPr/>
      <w:r>
        <w:rPr>
          <w:lang w:val="pt_PT" w:bidi="pt_PT"/>
        </w:rPr>
      </w:r>
      <w:r>
        <w:rPr>
          <w:lang w:val="pt_PT" w:bidi="pt_PT"/>
        </w:rPr>
        <w:t>Pare e mostre à sua equipe onde Jerusalém e o Monte das Oliveiras estão localizados no mapa.</w:t>
      </w:r>
    </w:p>
    <w:p>
      <w:pPr/>
      <w:r>
        <w:rPr>
          <w:lang w:val="pt_PT" w:bidi="pt_PT"/>
        </w:rPr>
      </w:r>
      <w:r>
        <w:rPr>
          <w:lang w:val="pt_PT" w:bidi="pt_PT"/>
        </w:rPr>
        <w:t>Jesus levanta suas mãos. Isso era algo que os líderes religiosos judeus faziam quando eles estavam abençoando alguém. Jesus abençoa seus seguidores, ou ora para que Deus lhes desse paz, favor e poder para fazer o que Deus ordenou. Enquanto Jesus os estava abençoando, Deus levou Jesus para os céus. Jesus subiu primeiro para o céu e então para a presença de Deus. Os discípulos respondem adorando Jesus. Isso significa que eles se curvaram ou se ajoelharam para expressar reverência e respeito, porque eles finalmente reconheceram Jesus como o Salvador Prometido. Então eles retornaram a Jerusalém com grande felicidade. Eles agora sabiam que Jesus estava vivo e que ele havia ido para o céu para estar com Deus. Eles creram na promessa de Jesus de enviar o Espírito Santo para que eles pudessem ter poder para dizer a todos as boas novas sobre Jesus. Os seguidores de Jesus muitas vezes iam ao templo, ou ao lugar onde Deus habitava entre seu povo, para adorar ou dar graças a Deus. Eles esperaram em Jerusalém até que Deus enviasse o Espírito Santo.</w:t>
      </w:r>
    </w:p>
    <w:p>
      <w:pPr/>
      <w:r>
        <w:rPr>
          <w:lang w:val="pt_PT" w:bidi="pt_PT"/>
        </w:rPr>
      </w:r>
      <w:r>
        <w:rPr>
          <w:lang w:val="pt_PT" w:bidi="pt_PT"/>
        </w:rPr>
        <w:t>Nesse Evangelho, Lucas nos dá um resumo de Jesus indo para os céus. Mais tarde, Lucas dará um relato mais detalhado de Deus levando Jesus para o céu no livro de Atos. Em Atos, Lucas descreverá Deus cumprindo sua promessa e enviando o Espírito Santo aos discípulos.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Jesus aparece aos seus seguidores em Jerusalém. Eles têm medo porque eles pensam que ele é um fantasma. Jesus mostra a eles suas mãos e pés, pede a eles que o toquem, e come peixe com eles para provar que ele realmente está vivo.</w:t>
      </w:r>
    </w:p>
    <w:p>
      <w:pPr/>
      <w:r>
        <w:rPr>
          <w:lang w:val="pt_PT" w:bidi="pt_PT"/>
        </w:rPr>
      </w:r>
      <w:r>
        <w:rPr>
          <w:b/>
          <w:lang w:val="pt_PT" w:bidi="pt_PT"/>
        </w:rPr>
        <w:t>Segunda cena:</w:t>
      </w:r>
      <w:r>
        <w:rPr>
          <w:lang w:val="pt_PT" w:bidi="pt_PT"/>
        </w:rPr>
        <w:t xml:space="preserve"> algum tempo depois, Jesus explica as Escrituras sobre o Salvador Prometido aos seus discípulos. Jesus ajuda os discípulos a entender que ele cumpriu as Escrituras. Jesus diz a eles que eles precisam esperar em Jerusalém até que Deus envie o Espírito Santo para que eles recebam poder para serem suas testemunhas. </w:t>
      </w:r>
    </w:p>
    <w:p>
      <w:pPr/>
      <w:r>
        <w:rPr>
          <w:lang w:val="pt_PT" w:bidi="pt_PT"/>
        </w:rPr>
      </w:r>
      <w:r>
        <w:rPr>
          <w:b/>
          <w:lang w:val="pt_PT" w:bidi="pt_PT"/>
        </w:rPr>
        <w:t>Terceira cena:</w:t>
      </w:r>
      <w:r>
        <w:rPr>
          <w:lang w:val="pt_PT" w:bidi="pt_PT"/>
        </w:rPr>
        <w:t xml:space="preserve"> Jesus leva seus seguidores para o Monte das Oliveiras. Jesus os abençoa e Deus o leva para o céu. Os seguidores de Jesus adoram Jesus e então retornam a Jerusalém.</w:t>
      </w:r>
    </w:p>
    <w:p>
      <w:pPr/>
      <w:r>
        <w:rPr>
          <w:lang w:val="pt_PT" w:bidi="pt_PT"/>
        </w:rPr>
      </w:r>
      <w:r>
        <w:rPr>
          <w:b/>
          <w:lang w:val="pt_PT" w:bidi="pt_PT"/>
        </w:rPr>
        <w:t>Quarta cena:</w:t>
      </w:r>
      <w:r>
        <w:rPr>
          <w:lang w:val="pt_PT" w:bidi="pt_PT"/>
        </w:rPr>
        <w:t xml:space="preserve"> os seguidores de Jesus vão ao templo muitas vezes para adorar e dar graças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Onze apóstolos</w:t>
      </w:r>
    </w:p>
    <w:p>
      <w:pPr>
        <w:pStyle w:val="ListBullet"/>
        <w:spacing w:line="240" w:lineRule="auto"/>
        <w:ind w:left="720"/>
      </w:pPr>
      <w:r>
        <w:rPr>
          <w:lang w:val="pt_PT" w:bidi="pt_PT"/>
        </w:rPr>
      </w:r>
      <w:r>
        <w:rPr>
          <w:lang w:val="pt_PT" w:bidi="pt_PT"/>
        </w:rPr>
        <w:t>Outros seguidores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Jesus ficou com seus seguidores por quarenta dias depois que ele voltou à vida. Nem todos esses eventos aconteceram no mesmo dia.</w:t>
      </w:r>
    </w:p>
    <w:p>
      <w:pPr/>
      <w:r>
        <w:rPr>
          <w:lang w:val="pt_PT" w:bidi="pt_PT"/>
        </w:rPr>
      </w:r>
      <w:r>
        <w:rPr>
          <w:lang w:val="pt_PT" w:bidi="pt_PT"/>
        </w:rPr>
        <w:t>É importante lembrar que, na cultura judaica, um fantasma não tinha um corpo físico e não poderia comer comida.</w:t>
      </w:r>
    </w:p>
    <w:p>
      <w:pPr/>
      <w:r>
        <w:rPr>
          <w:lang w:val="pt_PT" w:bidi="pt_PT"/>
        </w:rPr>
      </w:r>
      <w:r>
        <w:rPr>
          <w:lang w:val="pt_PT" w:bidi="pt_PT"/>
        </w:rPr>
        <w:t>É importante lembrar que Jesus tinha feridas em seus pés e mãos, os lugares onde os soldados romanos o haviam pregado na cruz.</w:t>
      </w:r>
    </w:p>
    <w:p>
      <w:pPr/>
      <w:r>
        <w:rPr>
          <w:lang w:val="pt_PT" w:bidi="pt_PT"/>
        </w:rPr>
      </w:r>
      <w:r>
        <w:rPr>
          <w:lang w:val="pt_PT" w:bidi="pt_PT"/>
        </w:rPr>
        <w:t>É importante lembrar que, quando Jesus diz “tudo o que está escrito”, Jesus está se referindo às Escrituras judaicas, ou às palavras que Deus inspirou as pessoas a escrever. As Escrituras incluíam a lei de Deus que ele deu a Moisés, as profecias dos profetas e as palavras do livro dos Salmos. Nesse caso, Salmos é usado como uma representação do resto das Escrituras e não apenas o livro dos Salmos.</w:t>
      </w:r>
    </w:p>
    <w:p>
      <w:pPr/>
      <w:r>
        <w:rPr>
          <w:lang w:val="pt_PT" w:bidi="pt_PT"/>
        </w:rPr>
      </w:r>
      <w:r>
        <w:rPr>
          <w:lang w:val="pt_PT" w:bidi="pt_PT"/>
        </w:rPr>
        <w:t>É importante lembrar que Betânia ficava perto de Jerusalém, no Monte das Oliveiras.</w:t>
      </w:r>
    </w:p>
    <w:p>
      <w:pPr/>
      <w:r>
        <w:rPr>
          <w:lang w:val="pt_PT" w:bidi="pt_PT"/>
        </w:rPr>
      </w:r>
      <w:r>
        <w:rPr>
          <w:lang w:val="pt_PT" w:bidi="pt_PT"/>
        </w:rPr>
        <w:t>É importante lembrar que, quando Jesus vai para o Monte das Oliveiras, ele provavelmente estava viajando com até 120 seguidores.</w:t>
      </w:r>
    </w:p>
    <w:p>
      <w:pPr/>
      <w:r>
        <w:rPr>
          <w:lang w:val="pt_PT" w:bidi="pt_PT"/>
        </w:rPr>
      </w:r>
      <w:r>
        <w:rPr>
          <w:lang w:val="pt_PT" w:bidi="pt_PT"/>
        </w:rPr>
        <w:t>É importante lembrar que, ao adorar Jesus, os discípulos finalmente estão mostrando que eles reconhecem Jesus como Deus.</w:t>
      </w:r>
    </w:p>
    <w:p>
      <w:pPr/>
      <w:r>
        <w:rPr>
          <w:lang w:val="pt_PT" w:bidi="pt_PT"/>
        </w:rPr>
      </w:r>
      <w:r>
        <w:rPr>
          <w:lang w:val="pt_PT" w:bidi="pt_PT"/>
        </w:rPr>
        <w:t>É importante lembrar que os discípulos estavam obedecendo a Jesus quando retornaram a Jerusalém para esperar que Deus lhes enviasse o Espírito Santo.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Onze apóstolos</w:t>
      </w:r>
    </w:p>
    <w:p>
      <w:pPr>
        <w:pStyle w:val="ListBullet"/>
        <w:spacing w:line="240" w:lineRule="auto"/>
        <w:ind w:left="720"/>
      </w:pPr>
      <w:r>
        <w:rPr>
          <w:lang w:val="pt_PT" w:bidi="pt_PT"/>
        </w:rPr>
      </w:r>
      <w:r>
        <w:rPr>
          <w:lang w:val="pt_PT" w:bidi="pt_PT"/>
        </w:rPr>
        <w:t>Outros seguidores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ignoradas. Ajude relembrando a equipe de certas partes da história.</w:t>
      </w:r>
    </w:p>
    <w:p>
      <w:pPr/>
      <w:r>
        <w:rPr>
          <w:lang w:val="pt_PT" w:bidi="pt_PT"/>
        </w:rPr>
      </w:r>
      <w:r>
        <w:rPr>
          <w:lang w:val="pt_PT" w:bidi="pt_PT"/>
        </w:rPr>
        <w:t>Certifique-se de que a equipe interprete os dois discípulos contando sua história aos onze apóstolos e outros seguidores de Jesus quando Jesus aparece de repente. Uma maneira de fazer isso é fazendo com que o ator apareça de repente de trás de uma rocha ou de um móvel.</w:t>
      </w:r>
    </w:p>
    <w:p>
      <w:pPr/>
      <w:r>
        <w:rPr>
          <w:lang w:val="pt_PT" w:bidi="pt_PT"/>
        </w:rPr>
      </w:r>
      <w:r>
        <w:rPr>
          <w:lang w:val="pt_PT" w:bidi="pt_PT"/>
        </w:rPr>
        <w:t>Certifique-se de encenar os discípulos tocando Jesus e olhando para suas mãos e pés para garantir que ele realmente estava vivo e não era um fantasma.</w:t>
      </w:r>
    </w:p>
    <w:p>
      <w:pPr/>
      <w:r>
        <w:rPr>
          <w:lang w:val="pt_PT" w:bidi="pt_PT"/>
        </w:rPr>
      </w:r>
      <w:r>
        <w:rPr>
          <w:lang w:val="pt_PT" w:bidi="pt_PT"/>
        </w:rPr>
        <w:t>Certifique-se de que a equipe interprete Jesus e seus discípulos saindo da cidade de Jerusalém e indo para o Monte das Oliveiras antes de Jesus abençoar seus discípulos.</w:t>
      </w:r>
    </w:p>
    <w:p>
      <w:pPr/>
      <w:r>
        <w:rPr>
          <w:lang w:val="pt_PT" w:bidi="pt_PT"/>
        </w:rPr>
      </w:r>
      <w:r>
        <w:rPr>
          <w:lang w:val="pt_PT" w:bidi="pt_PT"/>
        </w:rPr>
        <w:t>Certifique-se de encenar Jesus subindo para o céu e eventualmente desaparecendo enquanto seus discípulos o observavam.</w:t>
      </w:r>
    </w:p>
    <w:p>
      <w:pPr/>
      <w:r>
        <w:rPr>
          <w:lang w:val="pt_PT" w:bidi="pt_PT"/>
        </w:rPr>
      </w:r>
      <w:r>
        <w:rPr>
          <w:lang w:val="pt_PT" w:bidi="pt_PT"/>
        </w:rPr>
        <w:t>Certifique-se de interpretar os discípulos retornando a Jerusalém e visitando o templo diariamente para agradecer a Deus.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Encene os apóstolos e outros seguidores se reunindo em Jerusalém. Os dois discípulos que vieram de Emaús estão contando sua história quando Jesus aparece. Os discípulos pensam que Jesus é um fantasma.</w:t>
      </w:r>
    </w:p>
    <w:p>
      <w:pPr/>
      <w:r>
        <w:rPr>
          <w:lang w:val="pt_PT" w:bidi="pt_PT"/>
        </w:rPr>
      </w:r>
      <w:r>
        <w:rPr>
          <w:lang w:val="pt_PT" w:bidi="pt_PT"/>
        </w:rPr>
        <w:t>Interrompa a cena. Pergunte aos atores que estão interpretando os discípulos: “Como vocês se sentem?”. Você pode ouvir coisas como: “Contente. É assim como nós dissemos. Jesus está de volta!”. “Com medo. Como Jesus pode realmente estar vivo novamente?”. e “Com dúvidas. Quero acreditar que ele está realmente de volta, mas é bom demais para ser verdade”. Reinicie a encenação.</w:t>
      </w:r>
    </w:p>
    <w:p>
      <w:pPr/>
      <w:r>
        <w:rPr>
          <w:lang w:val="pt_PT" w:bidi="pt_PT"/>
        </w:rPr>
      </w:r>
      <w:r>
        <w:rPr>
          <w:lang w:val="pt_PT" w:bidi="pt_PT"/>
        </w:rPr>
        <w:t>Encene Jesus dizendo a eles para tocá-lo e mostrando suas mãos e pés. Jesus pede a eles algo para comer para provar que ele não é um fantasma.</w:t>
      </w:r>
    </w:p>
    <w:p>
      <w:pPr/>
      <w:r>
        <w:rPr>
          <w:lang w:val="pt_PT" w:bidi="pt_PT"/>
        </w:rPr>
      </w:r>
      <w:r>
        <w:rPr>
          <w:lang w:val="pt_PT" w:bidi="pt_PT"/>
        </w:rPr>
        <w:t>Interrompa a cena. Pergunte ao ator que interpreta um apóstolo: “Como você se sente?”. Você pode ouvir coisas como: “Com medo, essa pessoa não pode ser Jesus. Eu o vi morrer!”. “Envergonhado, ele teve que nos fazer tocar suas mãos e pés para acreditar que ele é real”, e “Convencido. Jesus provou que ele realmente está vivo". Reinicie a encenação.</w:t>
      </w:r>
    </w:p>
    <w:p>
      <w:pPr/>
      <w:r>
        <w:rPr>
          <w:lang w:val="pt_PT" w:bidi="pt_PT"/>
        </w:rPr>
      </w:r>
      <w:r>
        <w:rPr>
          <w:lang w:val="pt_PT" w:bidi="pt_PT"/>
        </w:rPr>
        <w:t>Encene Jesus explicando as Escrituras sobre o Salvador Prometido a seus discípulos. Ele explica que as Escrituras disseram que ele deveria sofrer, morrer e voltar à vida no terceiro dia. Jesus também explica a eles que as Escrituras dizem que seus seguidores pregarão as boas novas de arrependimento, ou da mudança do pecado para se volar a Deus, e o perdão de Deus dos pecados de todos os grupos de pessoas, começando em Jerusalém.</w:t>
      </w:r>
    </w:p>
    <w:p>
      <w:pPr/>
      <w:r>
        <w:rPr>
          <w:lang w:val="pt_PT" w:bidi="pt_PT"/>
        </w:rPr>
      </w:r>
      <w:r>
        <w:rPr>
          <w:lang w:val="pt_PT" w:bidi="pt_PT"/>
        </w:rPr>
        <w:t>Pare a ação e pergunte ao ator que interpreta Pedro: “Como você se sente?”. Você pode ouvir coisas como: “Confuso. Jesus me mostrou seu perdão pessoalmente”, “Determinado. Quero que todos conheçam as boas novas de que eles podem ter um relacionamento com Deus por causa de Jesus”, e “Inspirado. Quero liderar as pessoas da maneira que Jesus me liderou”. Reinicie a encenação.</w:t>
      </w:r>
    </w:p>
    <w:p>
      <w:pPr/>
      <w:r>
        <w:rPr>
          <w:lang w:val="pt_PT" w:bidi="pt_PT"/>
        </w:rPr>
      </w:r>
      <w:r>
        <w:rPr>
          <w:lang w:val="pt_PT" w:bidi="pt_PT"/>
        </w:rPr>
        <w:t>Encene Jesus dizendo aos seus seguidores que eles são suas testemunhas. Jesus diz a eles que Deus vai enviar o Espírito Santo a eles e que eles devem esperar em Jerusalém para recebê-lo. Encene Jesus levando seus discípulos para o Monte das Oliveiras. Jesus abençoa seus discípulos e então começa a subir para o céu.</w:t>
      </w:r>
    </w:p>
    <w:p>
      <w:pPr/>
      <w:r>
        <w:rPr>
          <w:lang w:val="pt_PT" w:bidi="pt_PT"/>
        </w:rPr>
      </w:r>
      <w:r>
        <w:rPr>
          <w:lang w:val="pt_PT" w:bidi="pt_PT"/>
        </w:rPr>
        <w:t>Pergunte ao ator que está interpretando Jesus: “Como você se sente?” Você pode ouvir coisas como: “Contente. Estou indo para meu Pai”. “Animado. É hora de meus seguidores compartilharem minha história com o mundo”, e “Realizado. Terminei o que meu Pai me enviou para fazer”. Reinicie a encenação.</w:t>
      </w:r>
    </w:p>
    <w:p>
      <w:pPr/>
      <w:r>
        <w:rPr>
          <w:lang w:val="pt_PT" w:bidi="pt_PT"/>
        </w:rPr>
      </w:r>
      <w:r>
        <w:rPr>
          <w:lang w:val="pt_PT" w:bidi="pt_PT"/>
        </w:rPr>
        <w:t>Encene os discípulos adorando Jesus. Então eles retornam a Jerusalém e vão ao templo muitas vezes para louvar e agradecer a Deus.</w:t>
      </w:r>
    </w:p>
    <w:p>
      <w:pPr/>
      <w:r>
        <w:rPr>
          <w:lang w:val="pt_PT" w:bidi="pt_PT"/>
        </w:rPr>
      </w:r>
      <w:r>
        <w:rPr>
          <w:lang w:val="pt_PT" w:bidi="pt_PT"/>
        </w:rPr>
        <w:t>Pare a ação e pergunte ao ator que está interpretando Jesus: “Como você se sente?” Você pode ouvir coisas como: “Esperançoso. Sabemos que Deus enviará seu espírito em breve”. “Grato. Não consigo acreditar que Jesus me escolheu”, e “Determinado. Mesmo que as pessoas me persigam, eu contarei a todos as boas novas sobre Jesus”.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Jesus aparece aos seus discípulos onde eles estão reunidos. Ele os cumprimenta dizendo: “A </w:t>
      </w:r>
      <w:r>
        <w:rPr>
          <w:b/>
          <w:lang w:val="pt_PT" w:bidi="pt_PT"/>
        </w:rPr>
        <w:t>paz</w:t>
      </w:r>
      <w:r>
        <w:rPr>
          <w:lang w:val="pt_PT" w:bidi="pt_PT"/>
        </w:rPr>
        <w:t xml:space="preserve"> esteja com vocês”. Paz refere-se à ausência de conflito e harmonia com o homem e Deus. Certifique-se de traduzir paz da mesma maneira que você já traduziu anteriormente. </w:t>
      </w:r>
      <w:r>
        <w:rPr>
          <w:lang w:val="pt_PT" w:bidi="pt_PT"/>
        </w:rPr>
        <w:t>Paz</w:t>
      </w:r>
      <w:r>
        <w:rPr>
          <w:lang w:val="pt_PT" w:bidi="pt_PT"/>
        </w:rPr>
        <w:t xml:space="preserve"> está no Glossário Mestre.</w:t>
      </w:r>
    </w:p>
    <w:p>
      <w:pPr/>
      <w:r>
        <w:rPr>
          <w:lang w:val="pt_PT" w:bidi="pt_PT"/>
        </w:rPr>
      </w:r>
      <w:r>
        <w:rPr>
          <w:lang w:val="pt_PT" w:bidi="pt_PT"/>
        </w:rPr>
        <w:t xml:space="preserve">Jesus pergunta aos seus seguidores: “Por que seus </w:t>
      </w:r>
      <w:r>
        <w:rPr>
          <w:b/>
          <w:lang w:val="pt_PT" w:bidi="pt_PT"/>
        </w:rPr>
        <w:t>corações</w:t>
      </w:r>
      <w:r>
        <w:rPr>
          <w:lang w:val="pt_PT" w:bidi="pt_PT"/>
        </w:rPr>
        <w:t xml:space="preserve"> estão cheios de dúvidas?”. Os judeus usavam a palavra coração para se referir à parte de uma pessoa onde sentimentos e decisões acontecem. Jesus estava perguntando por que seus discípulos duvidavam que ele estivesse vivo. Traduza coração da mesma maneira que você já traduziu antes. </w:t>
      </w:r>
      <w:r>
        <w:rPr>
          <w:lang w:val="pt_PT" w:bidi="pt_PT"/>
        </w:rPr>
        <w:t>Coração</w:t>
      </w:r>
      <w:r>
        <w:rPr>
          <w:lang w:val="pt_PT" w:bidi="pt_PT"/>
        </w:rPr>
        <w:t xml:space="preserve"> consta do Glossário Mestre. </w:t>
      </w:r>
    </w:p>
    <w:p>
      <w:pPr/>
      <w:r>
        <w:rPr>
          <w:lang w:val="pt_PT" w:bidi="pt_PT"/>
        </w:rPr>
      </w:r>
      <w:r>
        <w:rPr>
          <w:lang w:val="pt_PT" w:bidi="pt_PT"/>
        </w:rPr>
        <w:t xml:space="preserve">Jesus refere-se ao que está escrito. Essa é outra maneira de se referir às </w:t>
      </w:r>
      <w:r>
        <w:rPr>
          <w:b/>
          <w:lang w:val="pt_PT" w:bidi="pt_PT"/>
        </w:rPr>
        <w:t>Escrituras</w:t>
      </w:r>
      <w:r>
        <w:rPr>
          <w:lang w:val="pt_PT" w:bidi="pt_PT"/>
        </w:rPr>
        <w:t xml:space="preserve"> judaicas, ou palavras que Deus inspirou as pessoas a escrever. As Escrituras que Jesus explicou incluíam palavras da </w:t>
      </w:r>
      <w:r>
        <w:rPr>
          <w:b/>
          <w:lang w:val="pt_PT" w:bidi="pt_PT"/>
        </w:rPr>
        <w:t>lei de Moisés</w:t>
      </w:r>
      <w:r>
        <w:rPr>
          <w:lang w:val="pt_PT" w:bidi="pt_PT"/>
        </w:rPr>
        <w:t xml:space="preserve"> e dos </w:t>
      </w:r>
      <w:r>
        <w:rPr>
          <w:b/>
          <w:lang w:val="pt_PT" w:bidi="pt_PT"/>
        </w:rPr>
        <w:t>profetas</w:t>
      </w:r>
      <w:r>
        <w:rPr>
          <w:lang w:val="pt_PT" w:bidi="pt_PT"/>
        </w:rPr>
        <w:t xml:space="preserve">. “Lei de Moisés” refere-se à lei que Deus deu a Moisés para seu povo viver de acordo com ela. “Profetas” referem-se a mensageiros de Deus que falavam com o povo em seu nome. Certifique-se de traduzir </w:t>
      </w:r>
      <w:r>
        <w:rPr>
          <w:lang w:val="pt_PT" w:bidi="pt_PT"/>
        </w:rPr>
        <w:t>Escrituras</w:t>
      </w:r>
      <w:r>
        <w:rPr>
          <w:lang w:val="pt_PT" w:bidi="pt_PT"/>
        </w:rPr>
        <w:t xml:space="preserve">, </w:t>
      </w:r>
      <w:r>
        <w:rPr>
          <w:lang w:val="pt_PT" w:bidi="pt_PT"/>
        </w:rPr>
        <w:t>lei de Moisés</w:t>
      </w:r>
      <w:r>
        <w:rPr>
          <w:lang w:val="pt_PT" w:bidi="pt_PT"/>
        </w:rPr>
        <w:t xml:space="preserve"> e </w:t>
      </w:r>
      <w:r>
        <w:rPr>
          <w:lang w:val="pt_PT" w:bidi="pt_PT"/>
        </w:rPr>
        <w:t>profeta</w:t>
      </w:r>
      <w:r>
        <w:rPr>
          <w:lang w:val="pt_PT" w:bidi="pt_PT"/>
        </w:rPr>
        <w:t xml:space="preserve"> da mesma maneira que você já traduziu antes. Todos os três termos estão no Glossário Mestre.</w:t>
      </w:r>
    </w:p>
    <w:p>
      <w:pPr/>
      <w:r>
        <w:rPr>
          <w:lang w:val="pt_PT" w:bidi="pt_PT"/>
        </w:rPr>
      </w:r>
      <w:r>
        <w:rPr>
          <w:lang w:val="pt_PT" w:bidi="pt_PT"/>
        </w:rPr>
        <w:t xml:space="preserve">Jesus explicou como as Escrituras dizem que o Messias deve sofrer, morrer e voltar à vida no terceiro dia. </w:t>
      </w:r>
      <w:r>
        <w:rPr>
          <w:b/>
          <w:lang w:val="pt_PT" w:bidi="pt_PT"/>
        </w:rPr>
        <w:t>Messias</w:t>
      </w:r>
      <w:r>
        <w:rPr>
          <w:lang w:val="pt_PT" w:bidi="pt_PT"/>
        </w:rPr>
        <w:t xml:space="preserve"> refere-se ao Salvador Prometido, ou a pessoa que Deus escolheu e enviou ao seu povo como salvador e rei. Certifique-se de traduzir Messias da mesma maneira que você já tem traduzido nas passagens anteriores. </w:t>
      </w:r>
      <w:r>
        <w:rPr>
          <w:lang w:val="pt_PT" w:bidi="pt_PT"/>
        </w:rPr>
        <w:t>Messias</w:t>
      </w:r>
      <w:r>
        <w:rPr>
          <w:lang w:val="pt_PT" w:bidi="pt_PT"/>
        </w:rPr>
        <w:t xml:space="preserve"> está no Glossário Mestre.</w:t>
      </w:r>
    </w:p>
    <w:p>
      <w:pPr/>
      <w:r>
        <w:rPr>
          <w:lang w:val="pt_PT" w:bidi="pt_PT"/>
        </w:rPr>
      </w:r>
      <w:r>
        <w:rPr>
          <w:lang w:val="pt_PT" w:bidi="pt_PT"/>
        </w:rPr>
        <w:t xml:space="preserve">As Escrituras também dizem que os seguidores do Salvador Prometido contarão a todos sobre arrependimento e perdão dos </w:t>
      </w:r>
      <w:r>
        <w:rPr>
          <w:b/>
          <w:lang w:val="pt_PT" w:bidi="pt_PT"/>
        </w:rPr>
        <w:t>pecados</w:t>
      </w:r>
      <w:r>
        <w:rPr>
          <w:lang w:val="pt_PT" w:bidi="pt_PT"/>
        </w:rPr>
        <w:t xml:space="preserve">, ou desobediência a Deus. </w:t>
      </w:r>
      <w:r>
        <w:rPr>
          <w:b/>
          <w:lang w:val="pt_PT" w:bidi="pt_PT"/>
        </w:rPr>
        <w:t>Arrependimento</w:t>
      </w:r>
      <w:r>
        <w:rPr>
          <w:lang w:val="pt_PT" w:bidi="pt_PT"/>
        </w:rPr>
        <w:t xml:space="preserve"> refere-se a alguém que se afasta de seu pecado e se volta para Deus para viver uma nova vida seguindo os caminhos de Deus. Para quem se arrepender, Deus </w:t>
      </w:r>
      <w:r>
        <w:rPr>
          <w:b/>
          <w:lang w:val="pt_PT" w:bidi="pt_PT"/>
        </w:rPr>
        <w:t>perdoará</w:t>
      </w:r>
      <w:r>
        <w:rPr>
          <w:lang w:val="pt_PT" w:bidi="pt_PT"/>
        </w:rPr>
        <w:t xml:space="preserve"> seus pecados, ou removerá sua culpa e restaurará seu relacionamento com ele. Certifique-se de traduzir </w:t>
      </w:r>
      <w:r>
        <w:rPr>
          <w:lang w:val="pt_PT" w:bidi="pt_PT"/>
        </w:rPr>
        <w:t>arrependimento</w:t>
      </w:r>
      <w:r>
        <w:rPr>
          <w:lang w:val="pt_PT" w:bidi="pt_PT"/>
        </w:rPr>
        <w:t xml:space="preserve">, </w:t>
      </w:r>
      <w:r>
        <w:rPr>
          <w:lang w:val="pt_PT" w:bidi="pt_PT"/>
        </w:rPr>
        <w:t>perdoar</w:t>
      </w:r>
      <w:r>
        <w:rPr>
          <w:lang w:val="pt_PT" w:bidi="pt_PT"/>
        </w:rPr>
        <w:t xml:space="preserve"> e </w:t>
      </w:r>
      <w:r>
        <w:rPr>
          <w:lang w:val="pt_PT" w:bidi="pt_PT"/>
        </w:rPr>
        <w:t>pecado</w:t>
      </w:r>
      <w:r>
        <w:rPr>
          <w:lang w:val="pt_PT" w:bidi="pt_PT"/>
        </w:rPr>
        <w:t xml:space="preserve"> da mesma maneira que você tem traduzido nas passagens anteriores de Lucas. Todos os três termos estão no Glossário Mestre.</w:t>
      </w:r>
    </w:p>
    <w:p>
      <w:pPr/>
      <w:r>
        <w:rPr>
          <w:lang w:val="pt_PT" w:bidi="pt_PT"/>
        </w:rPr>
      </w:r>
      <w:r>
        <w:rPr>
          <w:lang w:val="pt_PT" w:bidi="pt_PT"/>
        </w:rPr>
        <w:t xml:space="preserve">Jesus diz que o arrependimento e o perdão dos pecados serão pregados a todas as </w:t>
      </w:r>
      <w:r>
        <w:rPr>
          <w:b/>
          <w:lang w:val="pt_PT" w:bidi="pt_PT"/>
        </w:rPr>
        <w:t>nações</w:t>
      </w:r>
      <w:r>
        <w:rPr>
          <w:lang w:val="pt_PT" w:bidi="pt_PT"/>
        </w:rPr>
        <w:t xml:space="preserve">, ou grupos étnicos. Certifique-se de traduzir nação da mesma maneira que você tem traduzido nas passagens anteriores. </w:t>
      </w:r>
      <w:r>
        <w:rPr>
          <w:lang w:val="pt_PT" w:bidi="pt_PT"/>
        </w:rPr>
        <w:t>Nação</w:t>
      </w:r>
      <w:r>
        <w:rPr>
          <w:lang w:val="pt_PT" w:bidi="pt_PT"/>
        </w:rPr>
        <w:t xml:space="preserve"> está no Glossário Mestre.</w:t>
      </w:r>
    </w:p>
    <w:p>
      <w:pPr/>
      <w:r>
        <w:rPr>
          <w:lang w:val="pt_PT" w:bidi="pt_PT"/>
        </w:rPr>
      </w:r>
      <w:r>
        <w:rPr>
          <w:lang w:val="pt_PT" w:bidi="pt_PT"/>
        </w:rPr>
        <w:t xml:space="preserve">Jesus leva seus discípulos para perto de Betânia, no Monte das Oliveiras. Jesus os </w:t>
      </w:r>
      <w:r>
        <w:rPr>
          <w:b/>
          <w:lang w:val="pt_PT" w:bidi="pt_PT"/>
        </w:rPr>
        <w:t>abençoa</w:t>
      </w:r>
      <w:r>
        <w:rPr>
          <w:lang w:val="pt_PT" w:bidi="pt_PT"/>
        </w:rPr>
        <w:t xml:space="preserve">, ou ora pelo favor, a paz e o poder de Deus em suas vidas. Traduza bênção da mesma maneira que você traduziu antes. </w:t>
      </w:r>
      <w:r>
        <w:rPr>
          <w:lang w:val="pt_PT" w:bidi="pt_PT"/>
        </w:rPr>
        <w:t>Abençoar</w:t>
      </w:r>
      <w:r>
        <w:rPr>
          <w:lang w:val="pt_PT" w:bidi="pt_PT"/>
        </w:rPr>
        <w:t xml:space="preserve"> está no Glossário Mestre.</w:t>
      </w:r>
    </w:p>
    <w:p>
      <w:pPr/>
      <w:r>
        <w:rPr>
          <w:lang w:val="pt_PT" w:bidi="pt_PT"/>
        </w:rPr>
      </w:r>
      <w:r>
        <w:rPr>
          <w:lang w:val="pt_PT" w:bidi="pt_PT"/>
        </w:rPr>
        <w:t xml:space="preserve">Enquanto Jesus estava orando, Deus começou a levantá-lo para o </w:t>
      </w:r>
      <w:r>
        <w:rPr>
          <w:b/>
          <w:lang w:val="pt_PT" w:bidi="pt_PT"/>
        </w:rPr>
        <w:t>céu</w:t>
      </w:r>
      <w:r>
        <w:rPr>
          <w:lang w:val="pt_PT" w:bidi="pt_PT"/>
        </w:rPr>
        <w:t xml:space="preserve">. Aqui, céu significa tanto o céu físico quanto o lugar onde Deus vive. Jesus subiu primeiro para o céu e então para a presença de Deus. Pense sobre a melhor maneira de traduzir céu em seu idioma para ter ambos os significados. </w:t>
      </w:r>
      <w:r>
        <w:rPr>
          <w:lang w:val="pt_PT" w:bidi="pt_PT"/>
        </w:rPr>
        <w:t>Céu</w:t>
      </w:r>
      <w:r>
        <w:rPr>
          <w:lang w:val="pt_PT" w:bidi="pt_PT"/>
        </w:rPr>
        <w:t xml:space="preserve"> está do Glossário Mestre.</w:t>
      </w:r>
    </w:p>
    <w:p>
      <w:pPr/>
      <w:r>
        <w:rPr>
          <w:lang w:val="pt_PT" w:bidi="pt_PT"/>
        </w:rPr>
      </w:r>
      <w:r>
        <w:rPr>
          <w:lang w:val="pt_PT" w:bidi="pt_PT"/>
        </w:rPr>
        <w:t xml:space="preserve">Os discípulos assistiram Jesus desaparecer e começaram a </w:t>
      </w:r>
      <w:r>
        <w:rPr>
          <w:b/>
          <w:lang w:val="pt_PT" w:bidi="pt_PT"/>
        </w:rPr>
        <w:t>adorá-lo</w:t>
      </w:r>
      <w:r>
        <w:rPr>
          <w:lang w:val="pt_PT" w:bidi="pt_PT"/>
        </w:rPr>
        <w:t xml:space="preserve">. Isso significa que eles expressaram sua admiração e louvor a Jesus. Certifique-se de traduzir louvor da mesma maneira que você já o fez anteriormente. </w:t>
      </w:r>
      <w:r>
        <w:rPr>
          <w:lang w:val="pt_PT" w:bidi="pt_PT"/>
        </w:rPr>
        <w:t>Louvar</w:t>
      </w:r>
      <w:r>
        <w:rPr>
          <w:lang w:val="pt_PT" w:bidi="pt_PT"/>
        </w:rPr>
        <w:t xml:space="preserve"> está no Glossário Mestre.</w:t>
      </w:r>
    </w:p>
    <w:p>
      <w:pPr/>
      <w:r>
        <w:rPr>
          <w:lang w:val="pt_PT" w:bidi="pt_PT"/>
        </w:rPr>
      </w:r>
      <w:r>
        <w:rPr>
          <w:lang w:val="pt_PT" w:bidi="pt_PT"/>
        </w:rPr>
        <w:t xml:space="preserve">Os discípulos retornam a </w:t>
      </w:r>
      <w:r>
        <w:rPr>
          <w:lang w:val="pt_PT" w:bidi="pt_PT"/>
        </w:rPr>
        <w:t>Jerusalém</w:t>
      </w:r>
      <w:r>
        <w:rPr>
          <w:lang w:val="pt_PT" w:bidi="pt_PT"/>
        </w:rPr>
        <w:t xml:space="preserve"> e vão para o </w:t>
      </w:r>
      <w:r>
        <w:rPr>
          <w:b/>
          <w:lang w:val="pt_PT" w:bidi="pt_PT"/>
        </w:rPr>
        <w:t>templo</w:t>
      </w:r>
      <w:r>
        <w:rPr>
          <w:lang w:val="pt_PT" w:bidi="pt_PT"/>
        </w:rPr>
        <w:t xml:space="preserve"> com frequência. O templo refere-se ao lugar em Jerusalém onde Deus habitava entre seu povo. Certifique-se de traduzir templo da mesma maneira que você traduziu em passagens anteriores. </w:t>
      </w:r>
      <w:r>
        <w:rPr>
          <w:lang w:val="pt_PT" w:bidi="pt_PT"/>
        </w:rPr>
        <w:t>templo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por/luk/p1/s1/v1/vbr4.mp3" TargetMode="External"/><Relationship Id="rId14" Type="http://schemas.openxmlformats.org/officeDocument/2006/relationships/hyperlink" Target="https://s3.amazonaws.com/cbbt-er.public/pericopes/por/luk/p1/s2/v1/vbr4.mp3" TargetMode="External"/><Relationship Id="rId15" Type="http://schemas.openxmlformats.org/officeDocument/2006/relationships/hyperlink" Target="https://s3.amazonaws.com/cbbt-er.public/pericopes/por/luk/p1/s3/v1/vbr4.mp3" TargetMode="External"/><Relationship Id="rId16" Type="http://schemas.openxmlformats.org/officeDocument/2006/relationships/hyperlink" Target="https://s3.amazonaws.com/cbbt-er.public/pericopes/por/luk/p1/s4/v1/vbr4.mp3" TargetMode="External"/><Relationship Id="rId17" Type="http://schemas.openxmlformats.org/officeDocument/2006/relationships/hyperlink" Target="https://s3.amazonaws.com/cbbt-er.public/pericopes/por/luk/p1/s5/v1/vbr4.mp3" TargetMode="External"/><Relationship Id="rId18" Type="http://schemas.openxmlformats.org/officeDocument/2006/relationships/hyperlink" Target="https://s3.amazonaws.com/cbbt-er.public/pericopes/por/luk/p1/s6/v1/vbr4.mp3" TargetMode="External"/><Relationship Id="rId19" Type="http://schemas.openxmlformats.org/officeDocument/2006/relationships/hyperlink" Target="https://s3.amazonaws.com/cbbt-er.public/pericopes/por/luk/p2/s1/v1/vbr4.mp3" TargetMode="External"/><Relationship Id="rId20" Type="http://schemas.openxmlformats.org/officeDocument/2006/relationships/hyperlink" Target="https://s3.amazonaws.com/cbbt-er.public/pericopes/por/luk/p2/s2/v1/vbr4.mp3" TargetMode="External"/><Relationship Id="rId21" Type="http://schemas.openxmlformats.org/officeDocument/2006/relationships/hyperlink" Target="https://s3.amazonaws.com/cbbt-er.public/pericopes/por/luk/p2/s3/v1/vbr4.mp3" TargetMode="External"/><Relationship Id="rId22" Type="http://schemas.openxmlformats.org/officeDocument/2006/relationships/hyperlink" Target="https://s3.amazonaws.com/cbbt-er.public/pericopes/por/luk/p2/s4/v1/vbr4.mp3" TargetMode="External"/><Relationship Id="rId23" Type="http://schemas.openxmlformats.org/officeDocument/2006/relationships/hyperlink" Target="https://s3.amazonaws.com/cbbt-er.public/pericopes/por/luk/p2/s5/v1/vbr4.mp3" TargetMode="External"/><Relationship Id="rId24" Type="http://schemas.openxmlformats.org/officeDocument/2006/relationships/hyperlink" Target="https://s3.amazonaws.com/cbbt-er.public/pericopes/por/luk/p2/s6/v1/vbr4.mp3" TargetMode="External"/><Relationship Id="rId25" Type="http://schemas.openxmlformats.org/officeDocument/2006/relationships/hyperlink" Target="https://s3.amazonaws.com/cbbt-er.public/pericopes/por/luk/p3/s1/v1/vbr4.mp3" TargetMode="External"/><Relationship Id="rId26" Type="http://schemas.openxmlformats.org/officeDocument/2006/relationships/hyperlink" Target="https://s3.amazonaws.com/cbbt-er.public/pericopes/por/luk/p3/s2/v1/vbr4.mp3" TargetMode="External"/><Relationship Id="rId27" Type="http://schemas.openxmlformats.org/officeDocument/2006/relationships/hyperlink" Target="https://s3.amazonaws.com/cbbt-er.public/pericopes/por/luk/p3/s3/v1/vbr4.mp3" TargetMode="External"/><Relationship Id="rId28" Type="http://schemas.openxmlformats.org/officeDocument/2006/relationships/hyperlink" Target="https://s3.amazonaws.com/cbbt-er.public/pericopes/por/luk/p3/s4/v1/vbr4.mp3" TargetMode="External"/><Relationship Id="rId29" Type="http://schemas.openxmlformats.org/officeDocument/2006/relationships/hyperlink" Target="https://s3.amazonaws.com/cbbt-er.public/pericopes/por/luk/p3/s5/v1/vbr4.mp3" TargetMode="External"/><Relationship Id="rId30" Type="http://schemas.openxmlformats.org/officeDocument/2006/relationships/hyperlink" Target="https://s3.amazonaws.com/cbbt-er.public/pericopes/por/luk/p3/s6/v1/vbr4.mp3" TargetMode="External"/><Relationship Id="rId31" Type="http://schemas.openxmlformats.org/officeDocument/2006/relationships/hyperlink" Target="https://s3.amazonaws.com/cbbt-er.public/pericopes/por/luk/p4/s1/v1/vbr4.mp3" TargetMode="External"/><Relationship Id="rId32" Type="http://schemas.openxmlformats.org/officeDocument/2006/relationships/hyperlink" Target="https://s3.amazonaws.com/cbbt-er.public/pericopes/por/luk/p4/s2/v1/vbr4.mp3" TargetMode="External"/><Relationship Id="rId33" Type="http://schemas.openxmlformats.org/officeDocument/2006/relationships/hyperlink" Target="https://s3.amazonaws.com/cbbt-er.public/pericopes/por/luk/p4/s3/v1/vbr4.mp3" TargetMode="External"/><Relationship Id="rId34" Type="http://schemas.openxmlformats.org/officeDocument/2006/relationships/hyperlink" Target="https://s3.amazonaws.com/cbbt-er.public/pericopes/por/luk/p4/s4/v1/vbr4.mp3" TargetMode="External"/><Relationship Id="rId35" Type="http://schemas.openxmlformats.org/officeDocument/2006/relationships/hyperlink" Target="https://s3.amazonaws.com/cbbt-er.public/pericopes/por/luk/p4/s5/v1/vbr4.mp3" TargetMode="External"/><Relationship Id="rId36" Type="http://schemas.openxmlformats.org/officeDocument/2006/relationships/hyperlink" Target="https://s3.amazonaws.com/cbbt-er.public/pericopes/por/luk/p4/s6/v1/vbr4.mp3" TargetMode="External"/><Relationship Id="rId37" Type="http://schemas.openxmlformats.org/officeDocument/2006/relationships/hyperlink" Target="https://s3.amazonaws.com/cbbt-er.public/pericopes/por/luk/p5/s1/v1/vbr4.mp3" TargetMode="External"/><Relationship Id="rId38" Type="http://schemas.openxmlformats.org/officeDocument/2006/relationships/hyperlink" Target="https://s3.amazonaws.com/cbbt-er.public/pericopes/por/luk/p5/s2/v1/vbr4.mp3" TargetMode="External"/><Relationship Id="rId39" Type="http://schemas.openxmlformats.org/officeDocument/2006/relationships/hyperlink" Target="https://s3.amazonaws.com/cbbt-er.public/pericopes/por/luk/p5/s3/v1/vbr4.mp3" TargetMode="External"/><Relationship Id="rId40" Type="http://schemas.openxmlformats.org/officeDocument/2006/relationships/hyperlink" Target="https://s3.amazonaws.com/cbbt-er.public/pericopes/por/luk/p5/s4/v1/vbr4.mp3" TargetMode="External"/><Relationship Id="rId41" Type="http://schemas.openxmlformats.org/officeDocument/2006/relationships/hyperlink" Target="https://s3.amazonaws.com/cbbt-er.public/pericopes/por/luk/p5/s5/v1/vbr4.mp3" TargetMode="External"/><Relationship Id="rId42" Type="http://schemas.openxmlformats.org/officeDocument/2006/relationships/hyperlink" Target="https://s3.amazonaws.com/cbbt-er.public/pericopes/por/luk/p5/s6/v1/vbr4.mp3" TargetMode="External"/><Relationship Id="rId43" Type="http://schemas.openxmlformats.org/officeDocument/2006/relationships/hyperlink" Target="https://s3.amazonaws.com/cbbt-er.public/pericopes/por/luk/p6/s1/v1/vbr4.mp3" TargetMode="External"/><Relationship Id="rId44" Type="http://schemas.openxmlformats.org/officeDocument/2006/relationships/hyperlink" Target="https://s3.amazonaws.com/cbbt-er.public/pericopes/por/luk/p6/s2/v1/vbr4.mp3" TargetMode="External"/><Relationship Id="rId45" Type="http://schemas.openxmlformats.org/officeDocument/2006/relationships/hyperlink" Target="https://s3.amazonaws.com/cbbt-er.public/pericopes/por/luk/p6/s3/v1/vbr4.mp3" TargetMode="External"/><Relationship Id="rId46" Type="http://schemas.openxmlformats.org/officeDocument/2006/relationships/hyperlink" Target="https://s3.amazonaws.com/cbbt-er.public/pericopes/por/luk/p6/s4/v1/vbr4.mp3" TargetMode="External"/><Relationship Id="rId47" Type="http://schemas.openxmlformats.org/officeDocument/2006/relationships/hyperlink" Target="https://s3.amazonaws.com/cbbt-er.public/pericopes/por/luk/p6/s5/v1/vbr4.mp3" TargetMode="External"/><Relationship Id="rId48" Type="http://schemas.openxmlformats.org/officeDocument/2006/relationships/hyperlink" Target="https://s3.amazonaws.com/cbbt-er.public/pericopes/por/luk/p6/s6/v1/vbr4.mp3" TargetMode="External"/><Relationship Id="rId49" Type="http://schemas.openxmlformats.org/officeDocument/2006/relationships/hyperlink" Target="https://s3.amazonaws.com/cbbt-er.public/pericopes/por/luk/p7/s1/v1/vbr4.mp3" TargetMode="External"/><Relationship Id="rId50" Type="http://schemas.openxmlformats.org/officeDocument/2006/relationships/hyperlink" Target="https://s3.amazonaws.com/cbbt-er.public/pericopes/por/luk/p7/s2/v1/vbr4.mp3" TargetMode="External"/><Relationship Id="rId51" Type="http://schemas.openxmlformats.org/officeDocument/2006/relationships/hyperlink" Target="https://s3.amazonaws.com/cbbt-er.public/pericopes/por/luk/p7/s3/v1/vbr4.mp3" TargetMode="External"/><Relationship Id="rId52" Type="http://schemas.openxmlformats.org/officeDocument/2006/relationships/hyperlink" Target="https://s3.amazonaws.com/cbbt-er.public/pericopes/por/luk/p7/s4/v1/vbr4.mp3" TargetMode="External"/><Relationship Id="rId53" Type="http://schemas.openxmlformats.org/officeDocument/2006/relationships/hyperlink" Target="https://s3.amazonaws.com/cbbt-er.public/pericopes/por/luk/p7/s5/v1/vbr4.mp3" TargetMode="External"/><Relationship Id="rId54" Type="http://schemas.openxmlformats.org/officeDocument/2006/relationships/hyperlink" Target="https://s3.amazonaws.com/cbbt-er.public/pericopes/por/luk/p7/s6/v1/vbr4.mp3" TargetMode="External"/><Relationship Id="rId55" Type="http://schemas.openxmlformats.org/officeDocument/2006/relationships/hyperlink" Target="https://s3.amazonaws.com/cbbt-er.public/pericopes/por/luk/p8/s1/v1/vbr4.mp3" TargetMode="External"/><Relationship Id="rId56" Type="http://schemas.openxmlformats.org/officeDocument/2006/relationships/hyperlink" Target="https://s3.amazonaws.com/cbbt-er.public/pericopes/por/luk/p8/s2/v1/vbr4.mp3" TargetMode="External"/><Relationship Id="rId57" Type="http://schemas.openxmlformats.org/officeDocument/2006/relationships/hyperlink" Target="https://s3.amazonaws.com/cbbt-er.public/pericopes/por/luk/p8/s3/v1/vbr4.mp3" TargetMode="External"/><Relationship Id="rId58" Type="http://schemas.openxmlformats.org/officeDocument/2006/relationships/hyperlink" Target="https://s3.amazonaws.com/cbbt-er.public/pericopes/por/luk/p8/s4/v1/vbr4.mp3" TargetMode="External"/><Relationship Id="rId59" Type="http://schemas.openxmlformats.org/officeDocument/2006/relationships/hyperlink" Target="https://s3.amazonaws.com/cbbt-er.public/pericopes/por/luk/p8/s5/v1/vbr4.mp3" TargetMode="External"/><Relationship Id="rId60" Type="http://schemas.openxmlformats.org/officeDocument/2006/relationships/hyperlink" Target="https://s3.amazonaws.com/cbbt-er.public/pericopes/por/luk/p8/s6/v1/vbr4.mp3" TargetMode="External"/><Relationship Id="rId61" Type="http://schemas.openxmlformats.org/officeDocument/2006/relationships/hyperlink" Target="https://s3.amazonaws.com/cbbt-er.public/pericopes/por/luk/p9/s1/v1/vbr4.mp3" TargetMode="External"/><Relationship Id="rId62" Type="http://schemas.openxmlformats.org/officeDocument/2006/relationships/hyperlink" Target="https://s3.amazonaws.com/cbbt-er.public/pericopes/por/luk/p9/s2/v1/vbr4.mp3" TargetMode="External"/><Relationship Id="rId63" Type="http://schemas.openxmlformats.org/officeDocument/2006/relationships/hyperlink" Target="https://s3.amazonaws.com/cbbt-er.public/pericopes/por/luk/p9/s3/v1/vbr4.mp3" TargetMode="External"/><Relationship Id="rId64" Type="http://schemas.openxmlformats.org/officeDocument/2006/relationships/hyperlink" Target="https://s3.amazonaws.com/cbbt-er.public/pericopes/por/luk/p9/s4/v1/vbr4.mp3" TargetMode="External"/><Relationship Id="rId65" Type="http://schemas.openxmlformats.org/officeDocument/2006/relationships/hyperlink" Target="https://s3.amazonaws.com/cbbt-er.public/pericopes/por/luk/p9/s5/v1/vbr4.mp3" TargetMode="External"/><Relationship Id="rId66" Type="http://schemas.openxmlformats.org/officeDocument/2006/relationships/hyperlink" Target="https://s3.amazonaws.com/cbbt-er.public/pericopes/por/luk/p9/s6/v1/vbr4.mp3" TargetMode="External"/><Relationship Id="rId67" Type="http://schemas.openxmlformats.org/officeDocument/2006/relationships/hyperlink" Target="https://s3.amazonaws.com/cbbt-er.public/pericopes/por/luk/p10/s1/v1/vbr4.mp3" TargetMode="External"/><Relationship Id="rId68" Type="http://schemas.openxmlformats.org/officeDocument/2006/relationships/hyperlink" Target="https://s3.amazonaws.com/cbbt-er.public/pericopes/por/luk/p10/s2/v1/vbr4.mp3" TargetMode="External"/><Relationship Id="rId69" Type="http://schemas.openxmlformats.org/officeDocument/2006/relationships/hyperlink" Target="https://s3.amazonaws.com/cbbt-er.public/pericopes/por/luk/p10/s3/v1/vbr4.mp3" TargetMode="External"/><Relationship Id="rId70" Type="http://schemas.openxmlformats.org/officeDocument/2006/relationships/hyperlink" Target="https://s3.amazonaws.com/cbbt-er.public/pericopes/por/luk/p10/s4/v1/vbr4.mp3" TargetMode="External"/><Relationship Id="rId71" Type="http://schemas.openxmlformats.org/officeDocument/2006/relationships/hyperlink" Target="https://s3.amazonaws.com/cbbt-er.public/pericopes/por/luk/p10/s5/v1/vbr4.mp3" TargetMode="External"/><Relationship Id="rId72" Type="http://schemas.openxmlformats.org/officeDocument/2006/relationships/hyperlink" Target="https://s3.amazonaws.com/cbbt-er.public/pericopes/por/luk/p10/s6/v1/vbr4.mp3" TargetMode="External"/><Relationship Id="rId73" Type="http://schemas.openxmlformats.org/officeDocument/2006/relationships/hyperlink" Target="https://s3.amazonaws.com/cbbt-er.public/pericopes/por/luk/p11/s1/v1/vbr4.mp3" TargetMode="External"/><Relationship Id="rId74" Type="http://schemas.openxmlformats.org/officeDocument/2006/relationships/hyperlink" Target="https://s3.amazonaws.com/cbbt-er.public/pericopes/por/luk/p11/s2/v1/vbr4.mp3" TargetMode="External"/><Relationship Id="rId75" Type="http://schemas.openxmlformats.org/officeDocument/2006/relationships/hyperlink" Target="https://s3.amazonaws.com/cbbt-er.public/pericopes/por/luk/p11/s3/v1/vbr4.mp3" TargetMode="External"/><Relationship Id="rId76" Type="http://schemas.openxmlformats.org/officeDocument/2006/relationships/hyperlink" Target="https://s3.amazonaws.com/cbbt-er.public/pericopes/por/luk/p11/s4/v1/vbr4.mp3" TargetMode="External"/><Relationship Id="rId77" Type="http://schemas.openxmlformats.org/officeDocument/2006/relationships/hyperlink" Target="https://s3.amazonaws.com/cbbt-er.public/pericopes/por/luk/p11/s5/v1/vbr4.mp3" TargetMode="External"/><Relationship Id="rId78" Type="http://schemas.openxmlformats.org/officeDocument/2006/relationships/hyperlink" Target="https://s3.amazonaws.com/cbbt-er.public/pericopes/por/luk/p11/s6/v1/vbr4.mp3" TargetMode="External"/><Relationship Id="rId79" Type="http://schemas.openxmlformats.org/officeDocument/2006/relationships/hyperlink" Target="https://s3.amazonaws.com/cbbt-er.public/pericopes/por/luk/p12/s1/v1/vbr4.mp3" TargetMode="External"/><Relationship Id="rId80" Type="http://schemas.openxmlformats.org/officeDocument/2006/relationships/hyperlink" Target="https://s3.amazonaws.com/cbbt-er.public/pericopes/por/luk/p12/s2/v1/vbr4.mp3" TargetMode="External"/><Relationship Id="rId81" Type="http://schemas.openxmlformats.org/officeDocument/2006/relationships/hyperlink" Target="https://s3.amazonaws.com/cbbt-er.public/pericopes/por/luk/p12/s3/v1/vbr4.mp3" TargetMode="External"/><Relationship Id="rId82" Type="http://schemas.openxmlformats.org/officeDocument/2006/relationships/hyperlink" Target="https://s3.amazonaws.com/cbbt-er.public/pericopes/por/luk/p12/s4/v1/vbr4.mp3" TargetMode="External"/><Relationship Id="rId83" Type="http://schemas.openxmlformats.org/officeDocument/2006/relationships/hyperlink" Target="https://s3.amazonaws.com/cbbt-er.public/pericopes/por/luk/p12/s5/v1/vbr4.mp3" TargetMode="External"/><Relationship Id="rId84" Type="http://schemas.openxmlformats.org/officeDocument/2006/relationships/hyperlink" Target="https://s3.amazonaws.com/cbbt-er.public/pericopes/por/luk/p12/s6/v1/vbr4.mp3" TargetMode="External"/><Relationship Id="rId85" Type="http://schemas.openxmlformats.org/officeDocument/2006/relationships/hyperlink" Target="https://s3.amazonaws.com/cbbt-er.public/pericopes/por/luk/p13/s1/v1/vbr4.mp3" TargetMode="External"/><Relationship Id="rId86" Type="http://schemas.openxmlformats.org/officeDocument/2006/relationships/hyperlink" Target="https://s3.amazonaws.com/cbbt-er.public/pericopes/por/luk/p13/s2/v1/vbr4.mp3" TargetMode="External"/><Relationship Id="rId87" Type="http://schemas.openxmlformats.org/officeDocument/2006/relationships/hyperlink" Target="https://s3.amazonaws.com/cbbt-er.public/pericopes/por/luk/p13/s3/v1/vbr4.mp3" TargetMode="External"/><Relationship Id="rId88" Type="http://schemas.openxmlformats.org/officeDocument/2006/relationships/hyperlink" Target="https://s3.amazonaws.com/cbbt-er.public/pericopes/por/luk/p13/s4/v1/vbr4.mp3" TargetMode="External"/><Relationship Id="rId89" Type="http://schemas.openxmlformats.org/officeDocument/2006/relationships/hyperlink" Target="https://s3.amazonaws.com/cbbt-er.public/pericopes/por/luk/p13/s5/v1/vbr4.mp3" TargetMode="External"/><Relationship Id="rId90" Type="http://schemas.openxmlformats.org/officeDocument/2006/relationships/hyperlink" Target="https://s3.amazonaws.com/cbbt-er.public/pericopes/por/luk/p13/s6/v1/vbr4.mp3" TargetMode="External"/><Relationship Id="rId91" Type="http://schemas.openxmlformats.org/officeDocument/2006/relationships/hyperlink" Target="https://s3.amazonaws.com/cbbt-er.public/pericopes/por/luk/p14/s1/v1/vbr4.mp3" TargetMode="External"/><Relationship Id="rId92" Type="http://schemas.openxmlformats.org/officeDocument/2006/relationships/hyperlink" Target="https://s3.amazonaws.com/cbbt-er.public/pericopes/por/luk/p14/s2/v1/vbr4.mp3" TargetMode="External"/><Relationship Id="rId93" Type="http://schemas.openxmlformats.org/officeDocument/2006/relationships/hyperlink" Target="https://s3.amazonaws.com/cbbt-er.public/pericopes/por/luk/p14/s3/v1/vbr4.mp3" TargetMode="External"/><Relationship Id="rId94" Type="http://schemas.openxmlformats.org/officeDocument/2006/relationships/hyperlink" Target="https://s3.amazonaws.com/cbbt-er.public/pericopes/por/luk/p14/s4/v1/vbr4.mp3" TargetMode="External"/><Relationship Id="rId95" Type="http://schemas.openxmlformats.org/officeDocument/2006/relationships/hyperlink" Target="https://s3.amazonaws.com/cbbt-er.public/pericopes/por/luk/p14/s5/v1/vbr4.mp3" TargetMode="External"/><Relationship Id="rId96" Type="http://schemas.openxmlformats.org/officeDocument/2006/relationships/hyperlink" Target="https://s3.amazonaws.com/cbbt-er.public/pericopes/por/luk/p14/s6/v1/vbr4.mp3" TargetMode="External"/><Relationship Id="rId97" Type="http://schemas.openxmlformats.org/officeDocument/2006/relationships/hyperlink" Target="https://s3.amazonaws.com/cbbt-er.public/pericopes/por/luk/p15/s1/v1/vbr4.mp3" TargetMode="External"/><Relationship Id="rId98" Type="http://schemas.openxmlformats.org/officeDocument/2006/relationships/hyperlink" Target="https://s3.amazonaws.com/cbbt-er.public/pericopes/por/luk/p15/s2/v1/vbr4.mp3" TargetMode="External"/><Relationship Id="rId99" Type="http://schemas.openxmlformats.org/officeDocument/2006/relationships/hyperlink" Target="https://s3.amazonaws.com/cbbt-er.public/pericopes/por/luk/p15/s3/v1/vbr4.mp3" TargetMode="External"/><Relationship Id="rId100" Type="http://schemas.openxmlformats.org/officeDocument/2006/relationships/hyperlink" Target="https://s3.amazonaws.com/cbbt-er.public/pericopes/por/luk/p15/s4/v1/vbr4.mp3" TargetMode="External"/><Relationship Id="rId101" Type="http://schemas.openxmlformats.org/officeDocument/2006/relationships/hyperlink" Target="https://s3.amazonaws.com/cbbt-er.public/pericopes/por/luk/p15/s5/v1/vbr4.mp3" TargetMode="External"/><Relationship Id="rId102" Type="http://schemas.openxmlformats.org/officeDocument/2006/relationships/hyperlink" Target="https://s3.amazonaws.com/cbbt-er.public/pericopes/por/luk/p15/s6/v1/vbr4.mp3" TargetMode="External"/><Relationship Id="rId103" Type="http://schemas.openxmlformats.org/officeDocument/2006/relationships/hyperlink" Target="https://s3.amazonaws.com/cbbt-er.public/pericopes/por/luk/p16/s1/v1/vbr4.mp3" TargetMode="External"/><Relationship Id="rId104" Type="http://schemas.openxmlformats.org/officeDocument/2006/relationships/hyperlink" Target="https://s3.amazonaws.com/cbbt-er.public/pericopes/por/luk/p16/s2/v1/vbr4.mp3" TargetMode="External"/><Relationship Id="rId105" Type="http://schemas.openxmlformats.org/officeDocument/2006/relationships/hyperlink" Target="https://s3.amazonaws.com/cbbt-er.public/pericopes/por/luk/p16/s3/v1/vbr4.mp3" TargetMode="External"/><Relationship Id="rId106" Type="http://schemas.openxmlformats.org/officeDocument/2006/relationships/hyperlink" Target="https://s3.amazonaws.com/cbbt-er.public/pericopes/por/luk/p16/s4/v1/vbr4.mp3" TargetMode="External"/><Relationship Id="rId107" Type="http://schemas.openxmlformats.org/officeDocument/2006/relationships/hyperlink" Target="https://s3.amazonaws.com/cbbt-er.public/pericopes/por/luk/p16/s5/v1/vbr4.mp3" TargetMode="External"/><Relationship Id="rId108" Type="http://schemas.openxmlformats.org/officeDocument/2006/relationships/hyperlink" Target="https://s3.amazonaws.com/cbbt-er.public/pericopes/por/luk/p16/s6/v1/vbr4.mp3" TargetMode="External"/><Relationship Id="rId109" Type="http://schemas.openxmlformats.org/officeDocument/2006/relationships/hyperlink" Target="https://s3.amazonaws.com/cbbt-er.public/pericopes/por/luk/p17/s1/v1/vbr4.mp3" TargetMode="External"/><Relationship Id="rId110" Type="http://schemas.openxmlformats.org/officeDocument/2006/relationships/hyperlink" Target="https://s3.amazonaws.com/cbbt-er.public/pericopes/por/luk/p17/s2/v1/vbr4.mp3" TargetMode="External"/><Relationship Id="rId111" Type="http://schemas.openxmlformats.org/officeDocument/2006/relationships/hyperlink" Target="https://s3.amazonaws.com/cbbt-er.public/pericopes/por/luk/p17/s3/v1/vbr4.mp3" TargetMode="External"/><Relationship Id="rId112" Type="http://schemas.openxmlformats.org/officeDocument/2006/relationships/hyperlink" Target="https://s3.amazonaws.com/cbbt-er.public/pericopes/por/luk/p17/s4/v1/vbr4.mp3" TargetMode="External"/><Relationship Id="rId113" Type="http://schemas.openxmlformats.org/officeDocument/2006/relationships/hyperlink" Target="https://s3.amazonaws.com/cbbt-er.public/pericopes/por/luk/p17/s5/v1/vbr4.mp3" TargetMode="External"/><Relationship Id="rId114" Type="http://schemas.openxmlformats.org/officeDocument/2006/relationships/hyperlink" Target="https://s3.amazonaws.com/cbbt-er.public/pericopes/por/luk/p17/s6/v1/vbr4.mp3" TargetMode="External"/><Relationship Id="rId115" Type="http://schemas.openxmlformats.org/officeDocument/2006/relationships/hyperlink" Target="https://s3.amazonaws.com/cbbt-er.public/pericopes/por/luk/p18/s1/v1/vbr4.mp3" TargetMode="External"/><Relationship Id="rId116" Type="http://schemas.openxmlformats.org/officeDocument/2006/relationships/hyperlink" Target="https://s3.amazonaws.com/cbbt-er.public/pericopes/por/luk/p18/s2/v1/vbr4.mp3" TargetMode="External"/><Relationship Id="rId117" Type="http://schemas.openxmlformats.org/officeDocument/2006/relationships/hyperlink" Target="https://s3.amazonaws.com/cbbt-er.public/pericopes/por/luk/p18/s3/v1/vbr4.mp3" TargetMode="External"/><Relationship Id="rId118" Type="http://schemas.openxmlformats.org/officeDocument/2006/relationships/hyperlink" Target="https://s3.amazonaws.com/cbbt-er.public/pericopes/por/luk/p18/s4/v1/vbr4.mp3" TargetMode="External"/><Relationship Id="rId119" Type="http://schemas.openxmlformats.org/officeDocument/2006/relationships/hyperlink" Target="https://s3.amazonaws.com/cbbt-er.public/pericopes/por/luk/p18/s5/v1/vbr4.mp3" TargetMode="External"/><Relationship Id="rId120" Type="http://schemas.openxmlformats.org/officeDocument/2006/relationships/hyperlink" Target="https://s3.amazonaws.com/cbbt-er.public/pericopes/por/luk/p18/s6/v1/vbr4.mp3" TargetMode="External"/><Relationship Id="rId121" Type="http://schemas.openxmlformats.org/officeDocument/2006/relationships/hyperlink" Target="https://s3.amazonaws.com/cbbt-er.public/pericopes/por/luk/p19/s1/v1/vbr4.mp3" TargetMode="External"/><Relationship Id="rId122" Type="http://schemas.openxmlformats.org/officeDocument/2006/relationships/hyperlink" Target="https://s3.amazonaws.com/cbbt-er.public/pericopes/por/luk/p19/s2/v1/vbr4.mp3" TargetMode="External"/><Relationship Id="rId123" Type="http://schemas.openxmlformats.org/officeDocument/2006/relationships/hyperlink" Target="https://s3.amazonaws.com/cbbt-er.public/pericopes/por/luk/p19/s3/v1/vbr4.mp3" TargetMode="External"/><Relationship Id="rId124" Type="http://schemas.openxmlformats.org/officeDocument/2006/relationships/hyperlink" Target="https://s3.amazonaws.com/cbbt-er.public/pericopes/por/luk/p19/s4/v1/vbr4.mp3" TargetMode="External"/><Relationship Id="rId125" Type="http://schemas.openxmlformats.org/officeDocument/2006/relationships/hyperlink" Target="https://s3.amazonaws.com/cbbt-er.public/pericopes/por/luk/p19/s5/v1/vbr4.mp3" TargetMode="External"/><Relationship Id="rId126" Type="http://schemas.openxmlformats.org/officeDocument/2006/relationships/hyperlink" Target="https://s3.amazonaws.com/cbbt-er.public/pericopes/por/luk/p19/s6/v1/vbr4.mp3" TargetMode="External"/><Relationship Id="rId127" Type="http://schemas.openxmlformats.org/officeDocument/2006/relationships/hyperlink" Target="https://s3.amazonaws.com/cbbt-er.public/pericopes/por/luk/p20/s1/v1/vbr4.mp3" TargetMode="External"/><Relationship Id="rId128" Type="http://schemas.openxmlformats.org/officeDocument/2006/relationships/hyperlink" Target="https://s3.amazonaws.com/cbbt-er.public/pericopes/por/luk/p20/s2/v1/vbr4.mp3" TargetMode="External"/><Relationship Id="rId129" Type="http://schemas.openxmlformats.org/officeDocument/2006/relationships/hyperlink" Target="https://s3.amazonaws.com/cbbt-er.public/pericopes/por/luk/p20/s3/v1/vbr4.mp3" TargetMode="External"/><Relationship Id="rId130" Type="http://schemas.openxmlformats.org/officeDocument/2006/relationships/hyperlink" Target="https://s3.amazonaws.com/cbbt-er.public/pericopes/por/luk/p20/s4/v1/vbr4.mp3" TargetMode="External"/><Relationship Id="rId131" Type="http://schemas.openxmlformats.org/officeDocument/2006/relationships/hyperlink" Target="https://s3.amazonaws.com/cbbt-er.public/pericopes/por/luk/p20/s5/v1/vbr4.mp3" TargetMode="External"/><Relationship Id="rId132" Type="http://schemas.openxmlformats.org/officeDocument/2006/relationships/hyperlink" Target="https://s3.amazonaws.com/cbbt-er.public/pericopes/por/luk/p20/s6/v1/vbr4.mp3" TargetMode="External"/><Relationship Id="rId133" Type="http://schemas.openxmlformats.org/officeDocument/2006/relationships/hyperlink" Target="https://s3.amazonaws.com/cbbt-er.public/pericopes/por/luk/p21a/s1/v1/vbr4.mp3" TargetMode="External"/><Relationship Id="rId134" Type="http://schemas.openxmlformats.org/officeDocument/2006/relationships/hyperlink" Target="https://s3.amazonaws.com/cbbt-er.public/pericopes/por/luk/p21a/s2/v1/vbr4.mp3" TargetMode="External"/><Relationship Id="rId135" Type="http://schemas.openxmlformats.org/officeDocument/2006/relationships/hyperlink" Target="https://s3.amazonaws.com/cbbt-er.public/pericopes/por/luk/p21a/s3/v1/vbr4.mp3" TargetMode="External"/><Relationship Id="rId136" Type="http://schemas.openxmlformats.org/officeDocument/2006/relationships/hyperlink" Target="https://s3.amazonaws.com/cbbt-er.public/pericopes/por/luk/p21a/s4/v1/vbr4.mp3" TargetMode="External"/><Relationship Id="rId137" Type="http://schemas.openxmlformats.org/officeDocument/2006/relationships/hyperlink" Target="https://s3.amazonaws.com/cbbt-er.public/pericopes/por/luk/p21a/s5/v1/vbr4.mp3" TargetMode="External"/><Relationship Id="rId138" Type="http://schemas.openxmlformats.org/officeDocument/2006/relationships/hyperlink" Target="https://s3.amazonaws.com/cbbt-er.public/pericopes/por/luk/p21a/s6/v1/vbr4.mp3" TargetMode="External"/><Relationship Id="rId139" Type="http://schemas.openxmlformats.org/officeDocument/2006/relationships/hyperlink" Target="https://s3.amazonaws.com/cbbt-er.public/pericopes/por/luk/p21b/s1/v1/vbr4.mp3" TargetMode="External"/><Relationship Id="rId140" Type="http://schemas.openxmlformats.org/officeDocument/2006/relationships/hyperlink" Target="https://s3.amazonaws.com/cbbt-er.public/pericopes/por/luk/p21b/s2/v1/vbr4.mp3" TargetMode="External"/><Relationship Id="rId141" Type="http://schemas.openxmlformats.org/officeDocument/2006/relationships/hyperlink" Target="https://s3.amazonaws.com/cbbt-er.public/pericopes/por/luk/p21b/s3/v1/vbr4.mp3" TargetMode="External"/><Relationship Id="rId142" Type="http://schemas.openxmlformats.org/officeDocument/2006/relationships/hyperlink" Target="https://s3.amazonaws.com/cbbt-er.public/pericopes/por/luk/p21b/s4/v1/vbr4.mp3" TargetMode="External"/><Relationship Id="rId143" Type="http://schemas.openxmlformats.org/officeDocument/2006/relationships/hyperlink" Target="https://s3.amazonaws.com/cbbt-er.public/pericopes/por/luk/p21b/s5/v1/vbr4.mp3" TargetMode="External"/><Relationship Id="rId144" Type="http://schemas.openxmlformats.org/officeDocument/2006/relationships/hyperlink" Target="https://s3.amazonaws.com/cbbt-er.public/pericopes/por/luk/p21b/s6/v1/vbr4.mp3" TargetMode="External"/><Relationship Id="rId145" Type="http://schemas.openxmlformats.org/officeDocument/2006/relationships/hyperlink" Target="https://s3.amazonaws.com/cbbt-er.public/pericopes/por/luk/p21c/s1/v1/vbr4.mp3" TargetMode="External"/><Relationship Id="rId146" Type="http://schemas.openxmlformats.org/officeDocument/2006/relationships/hyperlink" Target="https://s3.amazonaws.com/cbbt-er.public/pericopes/por/luk/p21c/s2/v1/vbr4.mp3" TargetMode="External"/><Relationship Id="rId147" Type="http://schemas.openxmlformats.org/officeDocument/2006/relationships/hyperlink" Target="https://s3.amazonaws.com/cbbt-er.public/pericopes/por/luk/p21c/s3/v1/vbr4.mp3" TargetMode="External"/><Relationship Id="rId148" Type="http://schemas.openxmlformats.org/officeDocument/2006/relationships/hyperlink" Target="https://s3.amazonaws.com/cbbt-er.public/pericopes/por/luk/p21c/s4/v1/vbr4.mp3" TargetMode="External"/><Relationship Id="rId149" Type="http://schemas.openxmlformats.org/officeDocument/2006/relationships/hyperlink" Target="https://s3.amazonaws.com/cbbt-er.public/pericopes/por/luk/p21c/s5/v1/vbr4.mp3" TargetMode="External"/><Relationship Id="rId150" Type="http://schemas.openxmlformats.org/officeDocument/2006/relationships/hyperlink" Target="https://s3.amazonaws.com/cbbt-er.public/pericopes/por/luk/p21c/s6/v1/vbr4.mp3" TargetMode="External"/><Relationship Id="rId151" Type="http://schemas.openxmlformats.org/officeDocument/2006/relationships/hyperlink" Target="https://s3.amazonaws.com/cbbt-er.public/pericopes/por/luk/p21d/s1/v1/vbr4.mp3" TargetMode="External"/><Relationship Id="rId152" Type="http://schemas.openxmlformats.org/officeDocument/2006/relationships/hyperlink" Target="https://s3.amazonaws.com/cbbt-er.public/pericopes/por/luk/p21d/s2/v1/vbr4.mp3" TargetMode="External"/><Relationship Id="rId153" Type="http://schemas.openxmlformats.org/officeDocument/2006/relationships/hyperlink" Target="https://s3.amazonaws.com/cbbt-er.public/pericopes/por/luk/p21d/s3/v1/vbr4.mp3" TargetMode="External"/><Relationship Id="rId154" Type="http://schemas.openxmlformats.org/officeDocument/2006/relationships/hyperlink" Target="https://s3.amazonaws.com/cbbt-er.public/pericopes/por/luk/p21d/s4/v1/vbr4.mp3" TargetMode="External"/><Relationship Id="rId155" Type="http://schemas.openxmlformats.org/officeDocument/2006/relationships/hyperlink" Target="https://s3.amazonaws.com/cbbt-er.public/pericopes/por/luk/p21d/s5/v1/vbr4.mp3" TargetMode="External"/><Relationship Id="rId156" Type="http://schemas.openxmlformats.org/officeDocument/2006/relationships/hyperlink" Target="https://s3.amazonaws.com/cbbt-er.public/pericopes/por/luk/p21d/s6/v1/vbr4.mp3" TargetMode="External"/><Relationship Id="rId157" Type="http://schemas.openxmlformats.org/officeDocument/2006/relationships/hyperlink" Target="https://s3.amazonaws.com/cbbt-er.public/pericopes/por/luk/p21e/s1/v1/vbr4.mp3" TargetMode="External"/><Relationship Id="rId158" Type="http://schemas.openxmlformats.org/officeDocument/2006/relationships/hyperlink" Target="https://s3.amazonaws.com/cbbt-er.public/pericopes/por/luk/p21e/s2/v1/vbr4.mp3" TargetMode="External"/><Relationship Id="rId159" Type="http://schemas.openxmlformats.org/officeDocument/2006/relationships/hyperlink" Target="https://s3.amazonaws.com/cbbt-er.public/pericopes/por/luk/p21e/s3/v1/vbr4.mp3" TargetMode="External"/><Relationship Id="rId160" Type="http://schemas.openxmlformats.org/officeDocument/2006/relationships/hyperlink" Target="https://s3.amazonaws.com/cbbt-er.public/pericopes/por/luk/p21e/s4/v1/vbr4.mp3" TargetMode="External"/><Relationship Id="rId161" Type="http://schemas.openxmlformats.org/officeDocument/2006/relationships/hyperlink" Target="https://s3.amazonaws.com/cbbt-er.public/pericopes/por/luk/p21e/s5/v1/vbr4.mp3" TargetMode="External"/><Relationship Id="rId162" Type="http://schemas.openxmlformats.org/officeDocument/2006/relationships/hyperlink" Target="https://s3.amazonaws.com/cbbt-er.public/pericopes/por/luk/p21e/s6/v1/vbr4.mp3" TargetMode="External"/><Relationship Id="rId163" Type="http://schemas.openxmlformats.org/officeDocument/2006/relationships/hyperlink" Target="https://s3.amazonaws.com/cbbt-er.public/pericopes/por/luk/p22/s1/v1/vbr4.mp3" TargetMode="External"/><Relationship Id="rId164" Type="http://schemas.openxmlformats.org/officeDocument/2006/relationships/hyperlink" Target="https://s3.amazonaws.com/cbbt-er.public/pericopes/por/luk/p22/s2/v1/vbr4.mp3" TargetMode="External"/><Relationship Id="rId165" Type="http://schemas.openxmlformats.org/officeDocument/2006/relationships/hyperlink" Target="https://s3.amazonaws.com/cbbt-er.public/pericopes/por/luk/p22/s3/v1/vbr4.mp3" TargetMode="External"/><Relationship Id="rId166" Type="http://schemas.openxmlformats.org/officeDocument/2006/relationships/hyperlink" Target="https://s3.amazonaws.com/cbbt-er.public/pericopes/por/luk/p22/s4/v1/vbr4.mp3" TargetMode="External"/><Relationship Id="rId167" Type="http://schemas.openxmlformats.org/officeDocument/2006/relationships/hyperlink" Target="https://s3.amazonaws.com/cbbt-er.public/pericopes/por/luk/p22/s5/v1/vbr4.mp3" TargetMode="External"/><Relationship Id="rId168" Type="http://schemas.openxmlformats.org/officeDocument/2006/relationships/hyperlink" Target="https://s3.amazonaws.com/cbbt-er.public/pericopes/por/luk/p22/s6/v1/vbr4.mp3" TargetMode="External"/><Relationship Id="rId169" Type="http://schemas.openxmlformats.org/officeDocument/2006/relationships/hyperlink" Target="https://s3.amazonaws.com/cbbt-er.public/pericopes/por/luk/p23/s1/v1/vbr4.mp3" TargetMode="External"/><Relationship Id="rId170" Type="http://schemas.openxmlformats.org/officeDocument/2006/relationships/hyperlink" Target="https://s3.amazonaws.com/cbbt-er.public/pericopes/por/luk/p23/s2/v1/vbr4.mp3" TargetMode="External"/><Relationship Id="rId171" Type="http://schemas.openxmlformats.org/officeDocument/2006/relationships/hyperlink" Target="https://s3.amazonaws.com/cbbt-er.public/pericopes/por/luk/p23/s3/v1/vbr4.mp3" TargetMode="External"/><Relationship Id="rId172" Type="http://schemas.openxmlformats.org/officeDocument/2006/relationships/hyperlink" Target="https://s3.amazonaws.com/cbbt-er.public/pericopes/por/luk/p23/s4/v1/vbr4.mp3" TargetMode="External"/><Relationship Id="rId173" Type="http://schemas.openxmlformats.org/officeDocument/2006/relationships/hyperlink" Target="https://s3.amazonaws.com/cbbt-er.public/pericopes/por/luk/p23/s5/v1/vbr4.mp3" TargetMode="External"/><Relationship Id="rId174" Type="http://schemas.openxmlformats.org/officeDocument/2006/relationships/hyperlink" Target="https://s3.amazonaws.com/cbbt-er.public/pericopes/por/luk/p23/s6/v1/vbr4.mp3" TargetMode="External"/><Relationship Id="rId175" Type="http://schemas.openxmlformats.org/officeDocument/2006/relationships/hyperlink" Target="https://s3.amazonaws.com/cbbt-er.public/pericopes/por/luk/p24/s1/v1/vbr4.mp3" TargetMode="External"/><Relationship Id="rId176" Type="http://schemas.openxmlformats.org/officeDocument/2006/relationships/hyperlink" Target="https://s3.amazonaws.com/cbbt-er.public/pericopes/por/luk/p24/s2/v1/vbr4.mp3" TargetMode="External"/><Relationship Id="rId177" Type="http://schemas.openxmlformats.org/officeDocument/2006/relationships/hyperlink" Target="https://s3.amazonaws.com/cbbt-er.public/pericopes/por/luk/p24/s3/v1/vbr4.mp3" TargetMode="External"/><Relationship Id="rId178" Type="http://schemas.openxmlformats.org/officeDocument/2006/relationships/hyperlink" Target="https://s3.amazonaws.com/cbbt-er.public/pericopes/por/luk/p24/s4/v1/vbr4.mp3" TargetMode="External"/><Relationship Id="rId179" Type="http://schemas.openxmlformats.org/officeDocument/2006/relationships/hyperlink" Target="https://s3.amazonaws.com/cbbt-er.public/pericopes/por/luk/p24/s5/v1/vbr4.mp3" TargetMode="External"/><Relationship Id="rId180" Type="http://schemas.openxmlformats.org/officeDocument/2006/relationships/hyperlink" Target="https://s3.amazonaws.com/cbbt-er.public/pericopes/por/luk/p24/s6/v1/vbr4.mp3" TargetMode="External"/><Relationship Id="rId181" Type="http://schemas.openxmlformats.org/officeDocument/2006/relationships/hyperlink" Target="https://s3.amazonaws.com/cbbt-er.public/pericopes/por/luk/p25/s1/v1/vbr4.mp3" TargetMode="External"/><Relationship Id="rId182" Type="http://schemas.openxmlformats.org/officeDocument/2006/relationships/hyperlink" Target="https://s3.amazonaws.com/cbbt-er.public/pericopes/por/luk/p25/s2/v1/vbr4.mp3" TargetMode="External"/><Relationship Id="rId183" Type="http://schemas.openxmlformats.org/officeDocument/2006/relationships/hyperlink" Target="https://s3.amazonaws.com/cbbt-er.public/pericopes/por/luk/p25/s3/v1/vbr4.mp3" TargetMode="External"/><Relationship Id="rId184" Type="http://schemas.openxmlformats.org/officeDocument/2006/relationships/hyperlink" Target="https://s3.amazonaws.com/cbbt-er.public/pericopes/por/luk/p25/s4/v1/vbr4.mp3" TargetMode="External"/><Relationship Id="rId185" Type="http://schemas.openxmlformats.org/officeDocument/2006/relationships/hyperlink" Target="https://s3.amazonaws.com/cbbt-er.public/pericopes/por/luk/p25/s5/v1/vbr4.mp3" TargetMode="External"/><Relationship Id="rId186" Type="http://schemas.openxmlformats.org/officeDocument/2006/relationships/hyperlink" Target="https://s3.amazonaws.com/cbbt-er.public/pericopes/por/luk/p25/s6/v1/vbr4.mp3" TargetMode="External"/><Relationship Id="rId187" Type="http://schemas.openxmlformats.org/officeDocument/2006/relationships/hyperlink" Target="https://s3.amazonaws.com/cbbt-er.public/pericopes/por/luk/p26/s1/v1/vbr4.mp3" TargetMode="External"/><Relationship Id="rId188" Type="http://schemas.openxmlformats.org/officeDocument/2006/relationships/hyperlink" Target="https://s3.amazonaws.com/cbbt-er.public/pericopes/por/luk/p26/s2/v1/vbr4.mp3" TargetMode="External"/><Relationship Id="rId189" Type="http://schemas.openxmlformats.org/officeDocument/2006/relationships/hyperlink" Target="https://s3.amazonaws.com/cbbt-er.public/pericopes/por/luk/p26/s3/v1/vbr4.mp3" TargetMode="External"/><Relationship Id="rId190" Type="http://schemas.openxmlformats.org/officeDocument/2006/relationships/hyperlink" Target="https://s3.amazonaws.com/cbbt-er.public/pericopes/por/luk/p26/s4/v1/vbr4.mp3" TargetMode="External"/><Relationship Id="rId191" Type="http://schemas.openxmlformats.org/officeDocument/2006/relationships/hyperlink" Target="https://s3.amazonaws.com/cbbt-er.public/pericopes/por/luk/p26/s5/v1/vbr4.mp3" TargetMode="External"/><Relationship Id="rId192" Type="http://schemas.openxmlformats.org/officeDocument/2006/relationships/hyperlink" Target="https://s3.amazonaws.com/cbbt-er.public/pericopes/por/luk/p26/s6/v1/vbr4.mp3" TargetMode="External"/><Relationship Id="rId193" Type="http://schemas.openxmlformats.org/officeDocument/2006/relationships/hyperlink" Target="https://s3.amazonaws.com/cbbt-er.public/pericopes/por/luk/p27/s1/v1/vbr4.mp3" TargetMode="External"/><Relationship Id="rId194" Type="http://schemas.openxmlformats.org/officeDocument/2006/relationships/hyperlink" Target="https://s3.amazonaws.com/cbbt-er.public/pericopes/por/luk/p27/s2/v1/vbr4.mp3" TargetMode="External"/><Relationship Id="rId195" Type="http://schemas.openxmlformats.org/officeDocument/2006/relationships/hyperlink" Target="https://s3.amazonaws.com/cbbt-er.public/pericopes/por/luk/p27/s3/v1/vbr4.mp3" TargetMode="External"/><Relationship Id="rId196" Type="http://schemas.openxmlformats.org/officeDocument/2006/relationships/hyperlink" Target="https://s3.amazonaws.com/cbbt-er.public/pericopes/por/luk/p27/s4/v1/vbr4.mp3" TargetMode="External"/><Relationship Id="rId197" Type="http://schemas.openxmlformats.org/officeDocument/2006/relationships/hyperlink" Target="https://s3.amazonaws.com/cbbt-er.public/pericopes/por/luk/p27/s5/v1/vbr4.mp3" TargetMode="External"/><Relationship Id="rId198" Type="http://schemas.openxmlformats.org/officeDocument/2006/relationships/hyperlink" Target="https://s3.amazonaws.com/cbbt-er.public/pericopes/por/luk/p27/s6/v1/vbr4.mp3" TargetMode="External"/><Relationship Id="rId199" Type="http://schemas.openxmlformats.org/officeDocument/2006/relationships/hyperlink" Target="https://s3.amazonaws.com/cbbt-er.public/pericopes/por/luk/p28/s1/v1/vbr4.mp3" TargetMode="External"/><Relationship Id="rId200" Type="http://schemas.openxmlformats.org/officeDocument/2006/relationships/hyperlink" Target="https://s3.amazonaws.com/cbbt-er.public/pericopes/por/luk/p28/s2/v1/vbr4.mp3" TargetMode="External"/><Relationship Id="rId201" Type="http://schemas.openxmlformats.org/officeDocument/2006/relationships/hyperlink" Target="https://s3.amazonaws.com/cbbt-er.public/pericopes/por/luk/p28/s3/v1/vbr4.mp3" TargetMode="External"/><Relationship Id="rId202" Type="http://schemas.openxmlformats.org/officeDocument/2006/relationships/hyperlink" Target="https://s3.amazonaws.com/cbbt-er.public/pericopes/por/luk/p28/s4/v1/vbr4.mp3" TargetMode="External"/><Relationship Id="rId203" Type="http://schemas.openxmlformats.org/officeDocument/2006/relationships/hyperlink" Target="https://s3.amazonaws.com/cbbt-er.public/pericopes/por/luk/p28/s5/v1/vbr4.mp3" TargetMode="External"/><Relationship Id="rId204" Type="http://schemas.openxmlformats.org/officeDocument/2006/relationships/hyperlink" Target="https://s3.amazonaws.com/cbbt-er.public/pericopes/por/luk/p28/s6/v1/vbr4.mp3" TargetMode="External"/><Relationship Id="rId205" Type="http://schemas.openxmlformats.org/officeDocument/2006/relationships/hyperlink" Target="https://s3.amazonaws.com/cbbt-er.public/pericopes/por/luk/p29/s1/v1/vbr4.mp3" TargetMode="External"/><Relationship Id="rId206" Type="http://schemas.openxmlformats.org/officeDocument/2006/relationships/hyperlink" Target="https://s3.amazonaws.com/cbbt-er.public/pericopes/por/luk/p29/s2/v1/vbr4.mp3" TargetMode="External"/><Relationship Id="rId207" Type="http://schemas.openxmlformats.org/officeDocument/2006/relationships/hyperlink" Target="https://s3.amazonaws.com/cbbt-er.public/pericopes/por/luk/p29/s3/v1/vbr4.mp3" TargetMode="External"/><Relationship Id="rId208" Type="http://schemas.openxmlformats.org/officeDocument/2006/relationships/hyperlink" Target="https://s3.amazonaws.com/cbbt-er.public/pericopes/por/luk/p29/s4/v1/vbr4.mp3" TargetMode="External"/><Relationship Id="rId209" Type="http://schemas.openxmlformats.org/officeDocument/2006/relationships/hyperlink" Target="https://s3.amazonaws.com/cbbt-er.public/pericopes/por/luk/p29/s5/v1/vbr4.mp3" TargetMode="External"/><Relationship Id="rId210" Type="http://schemas.openxmlformats.org/officeDocument/2006/relationships/hyperlink" Target="https://s3.amazonaws.com/cbbt-er.public/pericopes/por/luk/p29/s6/v1/vbr4.mp3" TargetMode="External"/><Relationship Id="rId211" Type="http://schemas.openxmlformats.org/officeDocument/2006/relationships/hyperlink" Target="https://s3.amazonaws.com/cbbt-er.public/pericopes/por/luk/p30/s1/v1/vbr4.mp3" TargetMode="External"/><Relationship Id="rId212" Type="http://schemas.openxmlformats.org/officeDocument/2006/relationships/hyperlink" Target="https://s3.amazonaws.com/cbbt-er.public/pericopes/por/luk/p30/s2/v1/vbr4.mp3" TargetMode="External"/><Relationship Id="rId213" Type="http://schemas.openxmlformats.org/officeDocument/2006/relationships/hyperlink" Target="https://s3.amazonaws.com/cbbt-er.public/pericopes/por/luk/p30/s3/v1/vbr4.mp3" TargetMode="External"/><Relationship Id="rId214" Type="http://schemas.openxmlformats.org/officeDocument/2006/relationships/hyperlink" Target="https://s3.amazonaws.com/cbbt-er.public/pericopes/por/luk/p30/s4/v1/vbr4.mp3" TargetMode="External"/><Relationship Id="rId215" Type="http://schemas.openxmlformats.org/officeDocument/2006/relationships/hyperlink" Target="https://s3.amazonaws.com/cbbt-er.public/pericopes/por/luk/p30/s5/v1/vbr4.mp3" TargetMode="External"/><Relationship Id="rId216" Type="http://schemas.openxmlformats.org/officeDocument/2006/relationships/hyperlink" Target="https://s3.amazonaws.com/cbbt-er.public/pericopes/por/luk/p30/s6/v1/vbr4.mp3" TargetMode="External"/><Relationship Id="rId217" Type="http://schemas.openxmlformats.org/officeDocument/2006/relationships/hyperlink" Target="https://s3.amazonaws.com/cbbt-er.public/pericopes/por/luk/p31/s1/v1/vbr4.mp3" TargetMode="External"/><Relationship Id="rId218" Type="http://schemas.openxmlformats.org/officeDocument/2006/relationships/hyperlink" Target="https://s3.amazonaws.com/cbbt-er.public/pericopes/por/luk/p31/s2/v1/vbr4.mp3" TargetMode="External"/><Relationship Id="rId219" Type="http://schemas.openxmlformats.org/officeDocument/2006/relationships/hyperlink" Target="https://s3.amazonaws.com/cbbt-er.public/pericopes/por/luk/p31/s3/v1/vbr4.mp3" TargetMode="External"/><Relationship Id="rId220" Type="http://schemas.openxmlformats.org/officeDocument/2006/relationships/hyperlink" Target="https://s3.amazonaws.com/cbbt-er.public/pericopes/por/luk/p31/s4/v1/vbr4.mp3" TargetMode="External"/><Relationship Id="rId221" Type="http://schemas.openxmlformats.org/officeDocument/2006/relationships/hyperlink" Target="https://s3.amazonaws.com/cbbt-er.public/pericopes/por/luk/p31/s5/v1/vbr4.mp3" TargetMode="External"/><Relationship Id="rId222" Type="http://schemas.openxmlformats.org/officeDocument/2006/relationships/hyperlink" Target="https://s3.amazonaws.com/cbbt-er.public/pericopes/por/luk/p31/s6/v1/vbr4.mp3" TargetMode="External"/><Relationship Id="rId223" Type="http://schemas.openxmlformats.org/officeDocument/2006/relationships/hyperlink" Target="https://s3.amazonaws.com/cbbt-er.public/pericopes/por/luk/p32a/s1/v1/vbr4.mp3" TargetMode="External"/><Relationship Id="rId224" Type="http://schemas.openxmlformats.org/officeDocument/2006/relationships/hyperlink" Target="https://s3.amazonaws.com/cbbt-er.public/pericopes/por/luk/p32a/s2/v1/vbr4.mp3" TargetMode="External"/><Relationship Id="rId225" Type="http://schemas.openxmlformats.org/officeDocument/2006/relationships/hyperlink" Target="https://s3.amazonaws.com/cbbt-er.public/pericopes/por/luk/p32a/s3/v1/vbr4.mp3" TargetMode="External"/><Relationship Id="rId226" Type="http://schemas.openxmlformats.org/officeDocument/2006/relationships/hyperlink" Target="https://s3.amazonaws.com/cbbt-er.public/pericopes/por/luk/p32a/s4/v1/vbr4.mp3" TargetMode="External"/><Relationship Id="rId227" Type="http://schemas.openxmlformats.org/officeDocument/2006/relationships/hyperlink" Target="https://s3.amazonaws.com/cbbt-er.public/pericopes/por/luk/p32a/s5/v1/vbr4.mp3" TargetMode="External"/><Relationship Id="rId228" Type="http://schemas.openxmlformats.org/officeDocument/2006/relationships/hyperlink" Target="https://s3.amazonaws.com/cbbt-er.public/pericopes/por/luk/p32a/s6/v1/vbr4.mp3" TargetMode="External"/><Relationship Id="rId229" Type="http://schemas.openxmlformats.org/officeDocument/2006/relationships/hyperlink" Target="https://s3.amazonaws.com/cbbt-er.public/pericopes/por/luk/p32b/s1/v1/vbr4.mp3" TargetMode="External"/><Relationship Id="rId230" Type="http://schemas.openxmlformats.org/officeDocument/2006/relationships/hyperlink" Target="https://s3.amazonaws.com/cbbt-er.public/pericopes/por/luk/p32b/s2/v1/vbr4.mp3" TargetMode="External"/><Relationship Id="rId231" Type="http://schemas.openxmlformats.org/officeDocument/2006/relationships/hyperlink" Target="https://s3.amazonaws.com/cbbt-er.public/pericopes/por/luk/p32b/s3/v1/vbr4.mp3" TargetMode="External"/><Relationship Id="rId232" Type="http://schemas.openxmlformats.org/officeDocument/2006/relationships/hyperlink" Target="https://s3.amazonaws.com/cbbt-er.public/pericopes/por/luk/p32b/s4/v1/vbr4.mp3" TargetMode="External"/><Relationship Id="rId233" Type="http://schemas.openxmlformats.org/officeDocument/2006/relationships/hyperlink" Target="https://s3.amazonaws.com/cbbt-er.public/pericopes/por/luk/p32b/s5/v1/vbr4.mp3" TargetMode="External"/><Relationship Id="rId234" Type="http://schemas.openxmlformats.org/officeDocument/2006/relationships/hyperlink" Target="https://s3.amazonaws.com/cbbt-er.public/pericopes/por/luk/p32b/s6/v1/vbr4.mp3" TargetMode="External"/><Relationship Id="rId235" Type="http://schemas.openxmlformats.org/officeDocument/2006/relationships/hyperlink" Target="https://s3.amazonaws.com/cbbt-er.public/pericopes/por/luk/p33/s1/v1/vbr4.mp3" TargetMode="External"/><Relationship Id="rId236" Type="http://schemas.openxmlformats.org/officeDocument/2006/relationships/hyperlink" Target="https://s3.amazonaws.com/cbbt-er.public/pericopes/por/luk/p33/s2/v1/vbr4.mp3" TargetMode="External"/><Relationship Id="rId237" Type="http://schemas.openxmlformats.org/officeDocument/2006/relationships/hyperlink" Target="https://s3.amazonaws.com/cbbt-er.public/pericopes/por/luk/p33/s3/v1/vbr4.mp3" TargetMode="External"/><Relationship Id="rId238" Type="http://schemas.openxmlformats.org/officeDocument/2006/relationships/hyperlink" Target="https://s3.amazonaws.com/cbbt-er.public/pericopes/por/luk/p33/s4/v1/vbr4.mp3" TargetMode="External"/><Relationship Id="rId239" Type="http://schemas.openxmlformats.org/officeDocument/2006/relationships/hyperlink" Target="https://s3.amazonaws.com/cbbt-er.public/pericopes/por/luk/p33/s5/v1/vbr4.mp3" TargetMode="External"/><Relationship Id="rId240" Type="http://schemas.openxmlformats.org/officeDocument/2006/relationships/hyperlink" Target="https://s3.amazonaws.com/cbbt-er.public/pericopes/por/luk/p33/s6/v1/vbr4.mp3" TargetMode="External"/><Relationship Id="rId241" Type="http://schemas.openxmlformats.org/officeDocument/2006/relationships/hyperlink" Target="https://s3.amazonaws.com/cbbt-er.public/pericopes/por/luk/p34/s1/v1/vbr4.mp3" TargetMode="External"/><Relationship Id="rId242" Type="http://schemas.openxmlformats.org/officeDocument/2006/relationships/hyperlink" Target="https://s3.amazonaws.com/cbbt-er.public/pericopes/por/luk/p34/s2/v1/vbr4.mp3" TargetMode="External"/><Relationship Id="rId243" Type="http://schemas.openxmlformats.org/officeDocument/2006/relationships/hyperlink" Target="https://s3.amazonaws.com/cbbt-er.public/pericopes/por/luk/p34/s3/v1/vbr4.mp3" TargetMode="External"/><Relationship Id="rId244" Type="http://schemas.openxmlformats.org/officeDocument/2006/relationships/hyperlink" Target="https://s3.amazonaws.com/cbbt-er.public/pericopes/por/luk/p34/s4/v1/vbr4.mp3" TargetMode="External"/><Relationship Id="rId245" Type="http://schemas.openxmlformats.org/officeDocument/2006/relationships/hyperlink" Target="https://s3.amazonaws.com/cbbt-er.public/pericopes/por/luk/p34/s5/v1/vbr4.mp3" TargetMode="External"/><Relationship Id="rId246" Type="http://schemas.openxmlformats.org/officeDocument/2006/relationships/hyperlink" Target="https://s3.amazonaws.com/cbbt-er.public/pericopes/por/luk/p34/s6/v1/vbr4.mp3" TargetMode="External"/><Relationship Id="rId247" Type="http://schemas.openxmlformats.org/officeDocument/2006/relationships/hyperlink" Target="https://s3.amazonaws.com/cbbt-er.public/pericopes/por/luk/p35/s1/v1/vbr4.mp3" TargetMode="External"/><Relationship Id="rId248" Type="http://schemas.openxmlformats.org/officeDocument/2006/relationships/hyperlink" Target="https://s3.amazonaws.com/cbbt-er.public/pericopes/por/luk/p35/s2/v1/vbr4.mp3" TargetMode="External"/><Relationship Id="rId249" Type="http://schemas.openxmlformats.org/officeDocument/2006/relationships/hyperlink" Target="https://s3.amazonaws.com/cbbt-er.public/pericopes/por/luk/p35/s3/v1/vbr4.mp3" TargetMode="External"/><Relationship Id="rId250" Type="http://schemas.openxmlformats.org/officeDocument/2006/relationships/hyperlink" Target="https://s3.amazonaws.com/cbbt-er.public/pericopes/por/luk/p35/s4/v1/vbr4.mp3" TargetMode="External"/><Relationship Id="rId251" Type="http://schemas.openxmlformats.org/officeDocument/2006/relationships/hyperlink" Target="https://s3.amazonaws.com/cbbt-er.public/pericopes/por/luk/p35/s5/v1/vbr4.mp3" TargetMode="External"/><Relationship Id="rId252" Type="http://schemas.openxmlformats.org/officeDocument/2006/relationships/hyperlink" Target="https://s3.amazonaws.com/cbbt-er.public/pericopes/por/luk/p35/s6/v1/vbr4.mp3" TargetMode="External"/><Relationship Id="rId253" Type="http://schemas.openxmlformats.org/officeDocument/2006/relationships/hyperlink" Target="https://s3.amazonaws.com/cbbt-er.public/pericopes/por/luk/p36a/s1/v1/vbr4.mp3" TargetMode="External"/><Relationship Id="rId254" Type="http://schemas.openxmlformats.org/officeDocument/2006/relationships/hyperlink" Target="https://s3.amazonaws.com/cbbt-er.public/pericopes/por/luk/p36a/s2/v1/vbr4.mp3" TargetMode="External"/><Relationship Id="rId255" Type="http://schemas.openxmlformats.org/officeDocument/2006/relationships/hyperlink" Target="https://s3.amazonaws.com/cbbt-er.public/pericopes/por/luk/p36a/s3/v1/vbr4.mp3" TargetMode="External"/><Relationship Id="rId256" Type="http://schemas.openxmlformats.org/officeDocument/2006/relationships/hyperlink" Target="https://s3.amazonaws.com/cbbt-er.public/pericopes/por/luk/p36a/s4/v1/vbr4.mp3" TargetMode="External"/><Relationship Id="rId257" Type="http://schemas.openxmlformats.org/officeDocument/2006/relationships/hyperlink" Target="https://s3.amazonaws.com/cbbt-er.public/pericopes/por/luk/p36a/s5/v1/vbr4.mp3" TargetMode="External"/><Relationship Id="rId258" Type="http://schemas.openxmlformats.org/officeDocument/2006/relationships/hyperlink" Target="https://s3.amazonaws.com/cbbt-er.public/pericopes/por/luk/p36a/s6/v1/vbr4.mp3" TargetMode="External"/><Relationship Id="rId259" Type="http://schemas.openxmlformats.org/officeDocument/2006/relationships/hyperlink" Target="https://s3.amazonaws.com/cbbt-er.public/pericopes/por/luk/p36b/s1/v1/vbr4.mp3" TargetMode="External"/><Relationship Id="rId260" Type="http://schemas.openxmlformats.org/officeDocument/2006/relationships/hyperlink" Target="https://s3.amazonaws.com/cbbt-er.public/pericopes/por/luk/p36b/s2/v1/vbr4.mp3" TargetMode="External"/><Relationship Id="rId261" Type="http://schemas.openxmlformats.org/officeDocument/2006/relationships/hyperlink" Target="https://s3.amazonaws.com/cbbt-er.public/pericopes/por/luk/p36b/s3/v1/vbr4.mp3" TargetMode="External"/><Relationship Id="rId262" Type="http://schemas.openxmlformats.org/officeDocument/2006/relationships/hyperlink" Target="https://s3.amazonaws.com/cbbt-er.public/pericopes/por/luk/p36b/s4/v1/vbr4.mp3" TargetMode="External"/><Relationship Id="rId263" Type="http://schemas.openxmlformats.org/officeDocument/2006/relationships/hyperlink" Target="https://s3.amazonaws.com/cbbt-er.public/pericopes/por/luk/p36b/s5/v1/vbr4.mp3" TargetMode="External"/><Relationship Id="rId264" Type="http://schemas.openxmlformats.org/officeDocument/2006/relationships/hyperlink" Target="https://s3.amazonaws.com/cbbt-er.public/pericopes/por/luk/p36b/s6/v1/vbr4.mp3" TargetMode="External"/><Relationship Id="rId265" Type="http://schemas.openxmlformats.org/officeDocument/2006/relationships/hyperlink" Target="https://s3.amazonaws.com/cbbt-er.public/pericopes/por/luk/p37/s1/v1/vbr4.mp3" TargetMode="External"/><Relationship Id="rId266" Type="http://schemas.openxmlformats.org/officeDocument/2006/relationships/hyperlink" Target="https://s3.amazonaws.com/cbbt-er.public/pericopes/por/luk/p37/s2/v1/vbr4.mp3" TargetMode="External"/><Relationship Id="rId267" Type="http://schemas.openxmlformats.org/officeDocument/2006/relationships/hyperlink" Target="https://s3.amazonaws.com/cbbt-er.public/pericopes/por/luk/p37/s3/v1/vbr4.mp3" TargetMode="External"/><Relationship Id="rId268" Type="http://schemas.openxmlformats.org/officeDocument/2006/relationships/hyperlink" Target="https://s3.amazonaws.com/cbbt-er.public/pericopes/por/luk/p37/s4/v1/vbr4.mp3" TargetMode="External"/><Relationship Id="rId269" Type="http://schemas.openxmlformats.org/officeDocument/2006/relationships/hyperlink" Target="https://s3.amazonaws.com/cbbt-er.public/pericopes/por/luk/p37/s5/v1/vbr4.mp3" TargetMode="External"/><Relationship Id="rId270" Type="http://schemas.openxmlformats.org/officeDocument/2006/relationships/hyperlink" Target="https://s3.amazonaws.com/cbbt-er.public/pericopes/por/luk/p37/s6/v1/vbr4.mp3" TargetMode="External"/><Relationship Id="rId271" Type="http://schemas.openxmlformats.org/officeDocument/2006/relationships/hyperlink" Target="https://s3.amazonaws.com/cbbt-er.public/pericopes/por/luk/p38/s1/v1/vbr4.mp3" TargetMode="External"/><Relationship Id="rId272" Type="http://schemas.openxmlformats.org/officeDocument/2006/relationships/hyperlink" Target="https://s3.amazonaws.com/cbbt-er.public/pericopes/por/luk/p38/s2/v1/vbr4.mp3" TargetMode="External"/><Relationship Id="rId273" Type="http://schemas.openxmlformats.org/officeDocument/2006/relationships/hyperlink" Target="https://s3.amazonaws.com/cbbt-er.public/pericopes/por/luk/p38/s3/v1/vbr4.mp3" TargetMode="External"/><Relationship Id="rId274" Type="http://schemas.openxmlformats.org/officeDocument/2006/relationships/hyperlink" Target="https://s3.amazonaws.com/cbbt-er.public/pericopes/por/luk/p38/s4/v1/vbr4.mp3" TargetMode="External"/><Relationship Id="rId275" Type="http://schemas.openxmlformats.org/officeDocument/2006/relationships/hyperlink" Target="https://s3.amazonaws.com/cbbt-er.public/pericopes/por/luk/p38/s5/v1/vbr4.mp3" TargetMode="External"/><Relationship Id="rId276" Type="http://schemas.openxmlformats.org/officeDocument/2006/relationships/hyperlink" Target="https://s3.amazonaws.com/cbbt-er.public/pericopes/por/luk/p38/s6/v1/vbr4.mp3" TargetMode="External"/><Relationship Id="rId277" Type="http://schemas.openxmlformats.org/officeDocument/2006/relationships/hyperlink" Target="https://s3.amazonaws.com/cbbt-er.public/pericopes/por/luk/p39/s1/v1/vbr4.mp3" TargetMode="External"/><Relationship Id="rId278" Type="http://schemas.openxmlformats.org/officeDocument/2006/relationships/hyperlink" Target="https://s3.amazonaws.com/cbbt-er.public/pericopes/por/luk/p39/s2/v1/vbr4.mp3" TargetMode="External"/><Relationship Id="rId279" Type="http://schemas.openxmlformats.org/officeDocument/2006/relationships/hyperlink" Target="https://s3.amazonaws.com/cbbt-er.public/pericopes/por/luk/p39/s3/v1/vbr4.mp3" TargetMode="External"/><Relationship Id="rId280" Type="http://schemas.openxmlformats.org/officeDocument/2006/relationships/hyperlink" Target="https://s3.amazonaws.com/cbbt-er.public/pericopes/por/luk/p39/s4/v1/vbr4.mp3" TargetMode="External"/><Relationship Id="rId281" Type="http://schemas.openxmlformats.org/officeDocument/2006/relationships/hyperlink" Target="https://s3.amazonaws.com/cbbt-er.public/pericopes/por/luk/p39/s5/v1/vbr4.mp3" TargetMode="External"/><Relationship Id="rId282" Type="http://schemas.openxmlformats.org/officeDocument/2006/relationships/hyperlink" Target="https://s3.amazonaws.com/cbbt-er.public/pericopes/por/luk/p39/s6/v1/vbr4.mp3" TargetMode="External"/><Relationship Id="rId283" Type="http://schemas.openxmlformats.org/officeDocument/2006/relationships/hyperlink" Target="https://s3.amazonaws.com/cbbt-er.public/pericopes/por/luk/p40/s1/v1/vbr4.mp3" TargetMode="External"/><Relationship Id="rId284" Type="http://schemas.openxmlformats.org/officeDocument/2006/relationships/hyperlink" Target="https://s3.amazonaws.com/cbbt-er.public/pericopes/por/luk/p40/s2/v1/vbr4.mp3" TargetMode="External"/><Relationship Id="rId285" Type="http://schemas.openxmlformats.org/officeDocument/2006/relationships/hyperlink" Target="https://s3.amazonaws.com/cbbt-er.public/pericopes/por/luk/p40/s3/v1/vbr4.mp3" TargetMode="External"/><Relationship Id="rId286" Type="http://schemas.openxmlformats.org/officeDocument/2006/relationships/hyperlink" Target="https://s3.amazonaws.com/cbbt-er.public/pericopes/por/luk/p40/s4/v1/vbr4.mp3" TargetMode="External"/><Relationship Id="rId287" Type="http://schemas.openxmlformats.org/officeDocument/2006/relationships/hyperlink" Target="https://s3.amazonaws.com/cbbt-er.public/pericopes/por/luk/p40/s5/v1/vbr4.mp3" TargetMode="External"/><Relationship Id="rId288" Type="http://schemas.openxmlformats.org/officeDocument/2006/relationships/hyperlink" Target="https://s3.amazonaws.com/cbbt-er.public/pericopes/por/luk/p40/s6/v1/vbr4.mp3" TargetMode="External"/><Relationship Id="rId289" Type="http://schemas.openxmlformats.org/officeDocument/2006/relationships/hyperlink" Target="https://s3.amazonaws.com/cbbt-er.public/pericopes/por/luk/p41/s1/v1/vbr4.mp3" TargetMode="External"/><Relationship Id="rId290" Type="http://schemas.openxmlformats.org/officeDocument/2006/relationships/hyperlink" Target="https://s3.amazonaws.com/cbbt-er.public/pericopes/por/luk/p41/s2/v1/vbr4.mp3" TargetMode="External"/><Relationship Id="rId291" Type="http://schemas.openxmlformats.org/officeDocument/2006/relationships/hyperlink" Target="https://s3.amazonaws.com/cbbt-er.public/pericopes/por/luk/p41/s3/v1/vbr4.mp3" TargetMode="External"/><Relationship Id="rId292" Type="http://schemas.openxmlformats.org/officeDocument/2006/relationships/hyperlink" Target="https://s3.amazonaws.com/cbbt-er.public/pericopes/por/luk/p41/s4/v1/vbr4.mp3" TargetMode="External"/><Relationship Id="rId293" Type="http://schemas.openxmlformats.org/officeDocument/2006/relationships/hyperlink" Target="https://s3.amazonaws.com/cbbt-er.public/pericopes/por/luk/p41/s5/v1/vbr4.mp3" TargetMode="External"/><Relationship Id="rId294" Type="http://schemas.openxmlformats.org/officeDocument/2006/relationships/hyperlink" Target="https://s3.amazonaws.com/cbbt-er.public/pericopes/por/luk/p41/s6/v1/vbr4.mp3" TargetMode="External"/><Relationship Id="rId295" Type="http://schemas.openxmlformats.org/officeDocument/2006/relationships/hyperlink" Target="https://s3.amazonaws.com/cbbt-er.public/pericopes/por/luk/p42/s1/v1/vbr4.mp3" TargetMode="External"/><Relationship Id="rId296" Type="http://schemas.openxmlformats.org/officeDocument/2006/relationships/hyperlink" Target="https://s3.amazonaws.com/cbbt-er.public/pericopes/por/luk/p42/s2/v1/vbr4.mp3" TargetMode="External"/><Relationship Id="rId297" Type="http://schemas.openxmlformats.org/officeDocument/2006/relationships/hyperlink" Target="https://s3.amazonaws.com/cbbt-er.public/pericopes/por/luk/p42/s3/v1/vbr4.mp3" TargetMode="External"/><Relationship Id="rId298" Type="http://schemas.openxmlformats.org/officeDocument/2006/relationships/hyperlink" Target="https://s3.amazonaws.com/cbbt-er.public/pericopes/por/luk/p42/s4/v1/vbr4.mp3" TargetMode="External"/><Relationship Id="rId299" Type="http://schemas.openxmlformats.org/officeDocument/2006/relationships/hyperlink" Target="https://s3.amazonaws.com/cbbt-er.public/pericopes/por/luk/p42/s5/v1/vbr4.mp3" TargetMode="External"/><Relationship Id="rId300" Type="http://schemas.openxmlformats.org/officeDocument/2006/relationships/hyperlink" Target="https://s3.amazonaws.com/cbbt-er.public/pericopes/por/luk/p42/s6/v1/vbr4.mp3" TargetMode="External"/><Relationship Id="rId301" Type="http://schemas.openxmlformats.org/officeDocument/2006/relationships/hyperlink" Target="https://s3.amazonaws.com/cbbt-er.public/pericopes/por/luk/p43/s1/v1/vbr4.mp3" TargetMode="External"/><Relationship Id="rId302" Type="http://schemas.openxmlformats.org/officeDocument/2006/relationships/hyperlink" Target="https://s3.amazonaws.com/cbbt-er.public/pericopes/por/luk/p43/s2/v1/vbr4.mp3" TargetMode="External"/><Relationship Id="rId303" Type="http://schemas.openxmlformats.org/officeDocument/2006/relationships/hyperlink" Target="https://s3.amazonaws.com/cbbt-er.public/pericopes/por/luk/p43/s3/v1/vbr4.mp3" TargetMode="External"/><Relationship Id="rId304" Type="http://schemas.openxmlformats.org/officeDocument/2006/relationships/hyperlink" Target="https://s3.amazonaws.com/cbbt-er.public/pericopes/por/luk/p43/s4/v1/vbr4.mp3" TargetMode="External"/><Relationship Id="rId305" Type="http://schemas.openxmlformats.org/officeDocument/2006/relationships/hyperlink" Target="https://s3.amazonaws.com/cbbt-er.public/pericopes/por/luk/p43/s5/v1/vbr4.mp3" TargetMode="External"/><Relationship Id="rId306" Type="http://schemas.openxmlformats.org/officeDocument/2006/relationships/hyperlink" Target="https://s3.amazonaws.com/cbbt-er.public/pericopes/por/luk/p43/s6/v1/vbr4.mp3" TargetMode="External"/><Relationship Id="rId307" Type="http://schemas.openxmlformats.org/officeDocument/2006/relationships/hyperlink" Target="https://s3.amazonaws.com/cbbt-er.public/pericopes/por/luk/p44/s1/v1/vbr4.mp3" TargetMode="External"/><Relationship Id="rId308" Type="http://schemas.openxmlformats.org/officeDocument/2006/relationships/hyperlink" Target="https://s3.amazonaws.com/cbbt-er.public/pericopes/por/luk/p44/s2/v1/vbr4.mp3" TargetMode="External"/><Relationship Id="rId309" Type="http://schemas.openxmlformats.org/officeDocument/2006/relationships/hyperlink" Target="https://s3.amazonaws.com/cbbt-er.public/pericopes/por/luk/p44/s3/v1/vbr4.mp3" TargetMode="External"/><Relationship Id="rId310" Type="http://schemas.openxmlformats.org/officeDocument/2006/relationships/hyperlink" Target="https://s3.amazonaws.com/cbbt-er.public/pericopes/por/luk/p44/s4/v1/vbr4.mp3" TargetMode="External"/><Relationship Id="rId311" Type="http://schemas.openxmlformats.org/officeDocument/2006/relationships/hyperlink" Target="https://s3.amazonaws.com/cbbt-er.public/pericopes/por/luk/p44/s5/v1/vbr4.mp3" TargetMode="External"/><Relationship Id="rId312" Type="http://schemas.openxmlformats.org/officeDocument/2006/relationships/hyperlink" Target="https://s3.amazonaws.com/cbbt-er.public/pericopes/por/luk/p44/s6/v1/vbr4.mp3" TargetMode="External"/><Relationship Id="rId313" Type="http://schemas.openxmlformats.org/officeDocument/2006/relationships/hyperlink" Target="https://s3.amazonaws.com/cbbt-er.public/pericopes/por/luk/p45a/s1/v1/vbr4.mp3" TargetMode="External"/><Relationship Id="rId314" Type="http://schemas.openxmlformats.org/officeDocument/2006/relationships/hyperlink" Target="https://s3.amazonaws.com/cbbt-er.public/pericopes/por/luk/p45a/s2/v1/vbr4.mp3" TargetMode="External"/><Relationship Id="rId315" Type="http://schemas.openxmlformats.org/officeDocument/2006/relationships/hyperlink" Target="https://s3.amazonaws.com/cbbt-er.public/pericopes/por/luk/p45a/s3/v1/vbr4.mp3" TargetMode="External"/><Relationship Id="rId316" Type="http://schemas.openxmlformats.org/officeDocument/2006/relationships/hyperlink" Target="https://s3.amazonaws.com/cbbt-er.public/pericopes/por/luk/p45a/s4/v1/vbr4.mp3" TargetMode="External"/><Relationship Id="rId317" Type="http://schemas.openxmlformats.org/officeDocument/2006/relationships/hyperlink" Target="https://s3.amazonaws.com/cbbt-er.public/pericopes/por/luk/p45a/s5/v1/vbr4.mp3" TargetMode="External"/><Relationship Id="rId318" Type="http://schemas.openxmlformats.org/officeDocument/2006/relationships/hyperlink" Target="https://s3.amazonaws.com/cbbt-er.public/pericopes/por/luk/p45a/s6/v1/vbr4.mp3" TargetMode="External"/><Relationship Id="rId319" Type="http://schemas.openxmlformats.org/officeDocument/2006/relationships/hyperlink" Target="https://s3.amazonaws.com/cbbt-er.public/pericopes/por/luk/p45b/s1/v1/vbr4.mp3" TargetMode="External"/><Relationship Id="rId320" Type="http://schemas.openxmlformats.org/officeDocument/2006/relationships/hyperlink" Target="https://s3.amazonaws.com/cbbt-er.public/pericopes/por/luk/p45b/s2/v1/vbr4.mp3" TargetMode="External"/><Relationship Id="rId321" Type="http://schemas.openxmlformats.org/officeDocument/2006/relationships/hyperlink" Target="https://s3.amazonaws.com/cbbt-er.public/pericopes/por/luk/p45b/s3/v1/vbr4.mp3" TargetMode="External"/><Relationship Id="rId322" Type="http://schemas.openxmlformats.org/officeDocument/2006/relationships/hyperlink" Target="https://s3.amazonaws.com/cbbt-er.public/pericopes/por/luk/p45b/s4/v1/vbr4.mp3" TargetMode="External"/><Relationship Id="rId323" Type="http://schemas.openxmlformats.org/officeDocument/2006/relationships/hyperlink" Target="https://s3.amazonaws.com/cbbt-er.public/pericopes/por/luk/p45b/s5/v1/vbr4.mp3" TargetMode="External"/><Relationship Id="rId324" Type="http://schemas.openxmlformats.org/officeDocument/2006/relationships/hyperlink" Target="https://s3.amazonaws.com/cbbt-er.public/pericopes/por/luk/p45b/s6/v1/vbr4.mp3" TargetMode="External"/><Relationship Id="rId325" Type="http://schemas.openxmlformats.org/officeDocument/2006/relationships/hyperlink" Target="https://s3.amazonaws.com/cbbt-er.public/pericopes/por/luk/p46/s1/v1/vbr4.mp3" TargetMode="External"/><Relationship Id="rId326" Type="http://schemas.openxmlformats.org/officeDocument/2006/relationships/hyperlink" Target="https://s3.amazonaws.com/cbbt-er.public/pericopes/por/luk/p46/s2/v1/vbr4.mp3" TargetMode="External"/><Relationship Id="rId327" Type="http://schemas.openxmlformats.org/officeDocument/2006/relationships/hyperlink" Target="https://s3.amazonaws.com/cbbt-er.public/pericopes/por/luk/p46/s3/v1/vbr4.mp3" TargetMode="External"/><Relationship Id="rId328" Type="http://schemas.openxmlformats.org/officeDocument/2006/relationships/hyperlink" Target="https://s3.amazonaws.com/cbbt-er.public/pericopes/por/luk/p46/s4/v1/vbr4.mp3" TargetMode="External"/><Relationship Id="rId329" Type="http://schemas.openxmlformats.org/officeDocument/2006/relationships/hyperlink" Target="https://s3.amazonaws.com/cbbt-er.public/pericopes/por/luk/p46/s5/v1/vbr4.mp3" TargetMode="External"/><Relationship Id="rId330" Type="http://schemas.openxmlformats.org/officeDocument/2006/relationships/hyperlink" Target="https://s3.amazonaws.com/cbbt-er.public/pericopes/por/luk/p46/s6/v1/vbr4.mp3" TargetMode="External"/><Relationship Id="rId331" Type="http://schemas.openxmlformats.org/officeDocument/2006/relationships/hyperlink" Target="https://s3.amazonaws.com/cbbt-er.public/pericopes/por/luk/p47/s1/v1/vbr4.mp3" TargetMode="External"/><Relationship Id="rId332" Type="http://schemas.openxmlformats.org/officeDocument/2006/relationships/hyperlink" Target="https://s3.amazonaws.com/cbbt-er.public/pericopes/por/luk/p47/s2/v1/vbr4.mp3" TargetMode="External"/><Relationship Id="rId333" Type="http://schemas.openxmlformats.org/officeDocument/2006/relationships/hyperlink" Target="https://s3.amazonaws.com/cbbt-er.public/pericopes/por/luk/p47/s3/v1/vbr4.mp3" TargetMode="External"/><Relationship Id="rId334" Type="http://schemas.openxmlformats.org/officeDocument/2006/relationships/hyperlink" Target="https://s3.amazonaws.com/cbbt-er.public/pericopes/por/luk/p47/s4/v1/vbr4.mp3" TargetMode="External"/><Relationship Id="rId335" Type="http://schemas.openxmlformats.org/officeDocument/2006/relationships/hyperlink" Target="https://s3.amazonaws.com/cbbt-er.public/pericopes/por/luk/p47/s5/v1/vbr4.mp3" TargetMode="External"/><Relationship Id="rId336" Type="http://schemas.openxmlformats.org/officeDocument/2006/relationships/hyperlink" Target="https://s3.amazonaws.com/cbbt-er.public/pericopes/por/luk/p47/s6/v1/vbr4.mp3" TargetMode="External"/><Relationship Id="rId337" Type="http://schemas.openxmlformats.org/officeDocument/2006/relationships/hyperlink" Target="https://s3.amazonaws.com/cbbt-er.public/pericopes/por/luk/p48/s1/v1/vbr4.mp3" TargetMode="External"/><Relationship Id="rId338" Type="http://schemas.openxmlformats.org/officeDocument/2006/relationships/hyperlink" Target="https://s3.amazonaws.com/cbbt-er.public/pericopes/por/luk/p48/s2/v1/vbr4.mp3" TargetMode="External"/><Relationship Id="rId339" Type="http://schemas.openxmlformats.org/officeDocument/2006/relationships/hyperlink" Target="https://s3.amazonaws.com/cbbt-er.public/pericopes/por/luk/p48/s3/v1/vbr4.mp3" TargetMode="External"/><Relationship Id="rId340" Type="http://schemas.openxmlformats.org/officeDocument/2006/relationships/hyperlink" Target="https://s3.amazonaws.com/cbbt-er.public/pericopes/por/luk/p48/s4/v1/vbr4.mp3" TargetMode="External"/><Relationship Id="rId341" Type="http://schemas.openxmlformats.org/officeDocument/2006/relationships/hyperlink" Target="https://s3.amazonaws.com/cbbt-er.public/pericopes/por/luk/p48/s5/v1/vbr4.mp3" TargetMode="External"/><Relationship Id="rId342" Type="http://schemas.openxmlformats.org/officeDocument/2006/relationships/hyperlink" Target="https://s3.amazonaws.com/cbbt-er.public/pericopes/por/luk/p48/s6/v1/vbr4.mp3" TargetMode="External"/><Relationship Id="rId343" Type="http://schemas.openxmlformats.org/officeDocument/2006/relationships/hyperlink" Target="https://s3.amazonaws.com/cbbt-er.public/pericopes/por/luk/p49/s1/v1/vbr4.mp3" TargetMode="External"/><Relationship Id="rId344" Type="http://schemas.openxmlformats.org/officeDocument/2006/relationships/hyperlink" Target="https://s3.amazonaws.com/cbbt-er.public/pericopes/por/luk/p49/s2/v1/vbr4.mp3" TargetMode="External"/><Relationship Id="rId345" Type="http://schemas.openxmlformats.org/officeDocument/2006/relationships/hyperlink" Target="https://s3.amazonaws.com/cbbt-er.public/pericopes/por/luk/p49/s3/v1/vbr4.mp3" TargetMode="External"/><Relationship Id="rId346" Type="http://schemas.openxmlformats.org/officeDocument/2006/relationships/hyperlink" Target="https://s3.amazonaws.com/cbbt-er.public/pericopes/por/luk/p49/s4/v1/vbr4.mp3" TargetMode="External"/><Relationship Id="rId347" Type="http://schemas.openxmlformats.org/officeDocument/2006/relationships/hyperlink" Target="https://s3.amazonaws.com/cbbt-er.public/pericopes/por/luk/p49/s5/v1/vbr4.mp3" TargetMode="External"/><Relationship Id="rId348" Type="http://schemas.openxmlformats.org/officeDocument/2006/relationships/hyperlink" Target="https://s3.amazonaws.com/cbbt-er.public/pericopes/por/luk/p49/s6/v1/vbr4.mp3" TargetMode="External"/><Relationship Id="rId349" Type="http://schemas.openxmlformats.org/officeDocument/2006/relationships/hyperlink" Target="https://s3.amazonaws.com/cbbt-er.public/pericopes/por/luk/p50/s1/v1/vbr4.mp3" TargetMode="External"/><Relationship Id="rId350" Type="http://schemas.openxmlformats.org/officeDocument/2006/relationships/hyperlink" Target="https://s3.amazonaws.com/cbbt-er.public/pericopes/por/luk/p50/s2/v1/vbr4.mp3" TargetMode="External"/><Relationship Id="rId351" Type="http://schemas.openxmlformats.org/officeDocument/2006/relationships/hyperlink" Target="https://s3.amazonaws.com/cbbt-er.public/pericopes/por/luk/p50/s3/v1/vbr4.mp3" TargetMode="External"/><Relationship Id="rId352" Type="http://schemas.openxmlformats.org/officeDocument/2006/relationships/hyperlink" Target="https://s3.amazonaws.com/cbbt-er.public/pericopes/por/luk/p50/s4/v1/vbr4.mp3" TargetMode="External"/><Relationship Id="rId353" Type="http://schemas.openxmlformats.org/officeDocument/2006/relationships/hyperlink" Target="https://s3.amazonaws.com/cbbt-er.public/pericopes/por/luk/p50/s5/v1/vbr4.mp3" TargetMode="External"/><Relationship Id="rId354" Type="http://schemas.openxmlformats.org/officeDocument/2006/relationships/hyperlink" Target="https://s3.amazonaws.com/cbbt-er.public/pericopes/por/luk/p50/s6/v1/vbr4.mp3" TargetMode="External"/><Relationship Id="rId355" Type="http://schemas.openxmlformats.org/officeDocument/2006/relationships/hyperlink" Target="https://s3.amazonaws.com/cbbt-er.public/pericopes/por/luk/p51a/s1/v1/vbr4.mp3" TargetMode="External"/><Relationship Id="rId356" Type="http://schemas.openxmlformats.org/officeDocument/2006/relationships/hyperlink" Target="https://s3.amazonaws.com/cbbt-er.public/pericopes/por/luk/p51a/s2/v1/vbr4.mp3" TargetMode="External"/><Relationship Id="rId357" Type="http://schemas.openxmlformats.org/officeDocument/2006/relationships/hyperlink" Target="https://s3.amazonaws.com/cbbt-er.public/pericopes/por/luk/p51a/s3/v1/vbr4.mp3" TargetMode="External"/><Relationship Id="rId358" Type="http://schemas.openxmlformats.org/officeDocument/2006/relationships/hyperlink" Target="https://s3.amazonaws.com/cbbt-er.public/pericopes/por/luk/p51a/s4/v1/vbr4.mp3" TargetMode="External"/><Relationship Id="rId359" Type="http://schemas.openxmlformats.org/officeDocument/2006/relationships/hyperlink" Target="https://s3.amazonaws.com/cbbt-er.public/pericopes/por/luk/p51a/s5/v1/vbr4.mp3" TargetMode="External"/><Relationship Id="rId360" Type="http://schemas.openxmlformats.org/officeDocument/2006/relationships/hyperlink" Target="https://s3.amazonaws.com/cbbt-er.public/pericopes/por/luk/p51a/s6/v1/vbr4.mp3" TargetMode="External"/><Relationship Id="rId361" Type="http://schemas.openxmlformats.org/officeDocument/2006/relationships/hyperlink" Target="https://s3.amazonaws.com/cbbt-er.public/pericopes/por/luk/p51b/s1/v1/vbr4.mp3" TargetMode="External"/><Relationship Id="rId362" Type="http://schemas.openxmlformats.org/officeDocument/2006/relationships/hyperlink" Target="https://s3.amazonaws.com/cbbt-er.public/pericopes/por/luk/p51b/s2/v1/vbr4.mp3" TargetMode="External"/><Relationship Id="rId363" Type="http://schemas.openxmlformats.org/officeDocument/2006/relationships/hyperlink" Target="https://s3.amazonaws.com/cbbt-er.public/pericopes/por/luk/p51b/s3/v1/vbr4.mp3" TargetMode="External"/><Relationship Id="rId364" Type="http://schemas.openxmlformats.org/officeDocument/2006/relationships/hyperlink" Target="https://s3.amazonaws.com/cbbt-er.public/pericopes/por/luk/p51b/s4/v1/vbr4.mp3" TargetMode="External"/><Relationship Id="rId365" Type="http://schemas.openxmlformats.org/officeDocument/2006/relationships/hyperlink" Target="https://s3.amazonaws.com/cbbt-er.public/pericopes/por/luk/p51b/s5/v1/vbr4.mp3" TargetMode="External"/><Relationship Id="rId366" Type="http://schemas.openxmlformats.org/officeDocument/2006/relationships/hyperlink" Target="https://s3.amazonaws.com/cbbt-er.public/pericopes/por/luk/p51b/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