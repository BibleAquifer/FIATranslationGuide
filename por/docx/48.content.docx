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w:t>
      </w:r>
      <w:r>
        <w:rPr>
          <w:lang w:val="pt_PT" w:bidi="pt_PT"/>
        </w:rPr>
      </w:r>
    </w:p>
    <w:p>
      <w:pPr/>
      <w:r>
        <w:rPr>
          <w:lang w:val="pt_PT" w:bidi="pt_PT"/>
        </w:rPr>
      </w:r>
      <w:r>
        <w:rPr>
          <w:b/>
          <w:lang w:val="pt_PT" w:bidi="pt_PT"/>
        </w:rPr>
        <w:t>Familiarization, Internalization, Articulation (FIA) Translation Guide</w:t>
      </w:r>
      <w:r>
        <w:rPr>
          <w:lang w:val="pt_PT" w:bidi="pt_PT"/>
        </w:rPr>
        <w:t xml:space="preserve"> © 2025 Word Collective Released under CC BY-SA 4.0 license. </w:t>
      </w:r>
      <w:r>
        <w:rPr>
          <w:lang w:val="pt_PT" w:bidi="pt_PT"/>
        </w:rPr>
        <w:t>Familiarization, Internalization, Articulation (FIA) Translation Guide</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GAL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Gálatas 1:1–5</w:t>
      </w:r>
      <w:r>
        <w:rPr>
          <w:lang w:val="pt_PT" w:bidi="pt_PT"/>
        </w:rPr>
      </w:r>
    </w:p>
    <w:p>
      <w:pPr>
        <w:pStyle w:val="Heading3"/>
      </w:pPr>
      <w:r>
        <w:rPr>
          <w:lang w:val="pt_PT" w:bidi="pt_PT"/>
        </w:rPr>
        <w:t>Ouvir e Sentir</w:t>
      </w:r>
    </w:p>
    <w:p>
      <w:pPr/>
      <w:r>
        <w:rPr>
          <w:lang w:val="pt_PT" w:bidi="pt_PT"/>
        </w:rPr>
      </w:r>
      <w:r>
        <w:rPr>
          <w:lang w:val="pt_PT" w:bidi="pt_PT"/>
        </w:rPr>
        <w:t>Nesta etapa, ouçam Gálatas 1:1–5 e guardem em seus corações.</w:t>
      </w:r>
    </w:p>
    <w:p>
      <w:pPr/>
      <w:r>
        <w:rPr>
          <w:lang w:val="pt_PT" w:bidi="pt_PT"/>
        </w:rPr>
      </w:r>
      <w:r>
        <w:rPr>
          <w:lang w:val="pt_PT" w:bidi="pt_PT"/>
        </w:rPr>
        <w:t>Ouça uma versão em áudio de Gálatas 1:1–5 três vezes, em três traduções diferentes, se possível.</w:t>
      </w:r>
    </w:p>
    <w:p>
      <w:pPr/>
      <w:r>
        <w:rPr>
          <w:lang w:val="pt_PT" w:bidi="pt_PT"/>
        </w:rPr>
      </w:r>
      <w:r>
        <w:rPr>
          <w:lang w:val="pt_PT" w:bidi="pt_PT"/>
        </w:rPr>
        <w:t>Pausem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Pausem este áudio aqui.</w:t>
      </w:r>
    </w:p>
    <w:p>
      <w:pPr>
        <w:pStyle w:val="ListBullet"/>
        <w:spacing w:line="240" w:lineRule="auto"/>
        <w:ind w:left="720"/>
      </w:pPr>
      <w:r>
        <w:rPr>
          <w:lang w:val="pt_PT" w:bidi="pt_PT"/>
        </w:rPr>
      </w:r>
      <w:r>
        <w:rPr>
          <w:lang w:val="pt_PT" w:bidi="pt_PT"/>
        </w:rPr>
        <w:t>O que vocês não gostam ou não entendem nessa passagem? Pausem este áudio aqui.</w:t>
      </w:r>
    </w:p>
    <w:p>
      <w:pPr>
        <w:pStyle w:val="ListBullet"/>
        <w:spacing w:line="240" w:lineRule="auto"/>
        <w:ind w:left="720"/>
      </w:pPr>
      <w:r>
        <w:rPr>
          <w:lang w:val="pt_PT" w:bidi="pt_PT"/>
        </w:rPr>
      </w:r>
      <w:r>
        <w:rPr>
          <w:lang w:val="pt_PT" w:bidi="pt_PT"/>
        </w:rPr>
        <w:t>O que essa passagem nos diz sobre Deus, Jesus ou o Espírito Santo? Pausem este áudio aqui.</w:t>
      </w:r>
    </w:p>
    <w:p>
      <w:pPr>
        <w:pStyle w:val="ListBullet"/>
        <w:spacing w:line="240" w:lineRule="auto"/>
        <w:ind w:left="720"/>
      </w:pPr>
      <w:r>
        <w:rPr>
          <w:lang w:val="pt_PT" w:bidi="pt_PT"/>
        </w:rPr>
      </w:r>
      <w:r>
        <w:rPr>
          <w:lang w:val="pt_PT" w:bidi="pt_PT"/>
        </w:rPr>
        <w:t>O que essa passagem nos diz sobre as pessoas? Pausem este áudio aqui.</w:t>
      </w:r>
    </w:p>
    <w:p>
      <w:pPr>
        <w:pStyle w:val="ListBullet"/>
        <w:spacing w:line="240" w:lineRule="auto"/>
        <w:ind w:left="720"/>
      </w:pPr>
      <w:r>
        <w:rPr>
          <w:lang w:val="pt_PT" w:bidi="pt_PT"/>
        </w:rPr>
      </w:r>
      <w:r>
        <w:rPr>
          <w:lang w:val="pt_PT" w:bidi="pt_PT"/>
        </w:rPr>
        <w:t>Como essa passagem afeta nosso dia a dia? Pausem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Gálatas 1:1–5 na tradução mais fácil de entender.</w:t>
      </w:r>
    </w:p>
    <w:p>
      <w:pPr/>
      <w:r>
        <w:rPr>
          <w:lang w:val="pt_PT" w:bidi="pt_PT"/>
        </w:rPr>
      </w:r>
      <w:r>
        <w:rPr>
          <w:lang w:val="pt_PT" w:bidi="pt_PT"/>
        </w:rPr>
        <w:t>Pausem este áudio aqui.</w:t>
      </w:r>
    </w:p>
    <w:p>
      <w:pPr/>
      <w:r>
        <w:rPr>
          <w:lang w:val="pt_PT" w:bidi="pt_PT"/>
        </w:rPr>
      </w:r>
      <w:r>
        <w:rPr>
          <w:lang w:val="pt_PT" w:bidi="pt_PT"/>
        </w:rPr>
        <w:t>Esta passagem é o início de uma mensagem de Paulo aos crentes na Galácia. Anteriormente, Paulo e outro crente, Barnabé, visitaram várias cidades nessa região. Lá, Paulo e Barnabé contaram às pessoas as boas novas sobre Jesus. Embora os romanos possuíssem essas cidades, vários grupos de pessoas diferentes viviam nas cidades, incluindo o povo judeu e gentios, ou povo não judeu. Muitas pessoas judias estavam iradas com o que Paulo ensinou, mas muitas pessoas acreditaram em Jesus, especialmente o povo gentio. Finalmente, os judeus incrédulos forçaram Paulo e Barnabé a deixar as cidades na Galácia, mas grupos de crentes ou igrejas permaneceram em cada cidade. Paulo se importava com os crentes nessas cidades e já havia retornado uma vez para visitá-los.</w:t>
      </w:r>
    </w:p>
    <w:p>
      <w:pPr/>
      <w:r>
        <w:rPr>
          <w:lang w:val="pt_PT" w:bidi="pt_PT"/>
        </w:rPr>
      </w:r>
      <w:r>
        <w:rPr>
          <w:lang w:val="pt_PT" w:bidi="pt_PT"/>
        </w:rPr>
        <w:t>Parem aqui e, em grupo, olhem para um mapa da localização da Galácia. Encontrem as cidades que Paulo visitou, que são Antioquia da Pisídia, Icônio, Listra e Derbe. Pausem este áudio aqui.</w:t>
      </w:r>
    </w:p>
    <w:p>
      <w:pPr/>
      <w:r>
        <w:rPr>
          <w:lang w:val="pt_PT" w:bidi="pt_PT"/>
        </w:rPr>
      </w:r>
      <w:r>
        <w:rPr>
          <w:lang w:val="pt_PT" w:bidi="pt_PT"/>
        </w:rPr>
        <w:t>Paulo agora está em outra cidade onde ele ouviu que algo ruim está acontecendo nas cidades gálatas. As pessoas estão dizendo aos gálatas que os crentes também devem seguir as leis judaicas. Isso não é o que Paulo ensinou aos gálatas quando veio e contou a eles as boas novas sobre Jesus. Outras pessoas agora estão dizendo que sabem mais do que Paulo e que a versão deles das boas novas é melhor do que o que Paulo ensinou. Paulo escreve aos gálatas para lembrá-los da verdade sobre Jesus.</w:t>
      </w:r>
    </w:p>
    <w:p>
      <w:pPr/>
      <w:r>
        <w:rPr>
          <w:lang w:val="pt_PT" w:bidi="pt_PT"/>
        </w:rPr>
      </w:r>
      <w:r>
        <w:rPr>
          <w:lang w:val="pt_PT" w:bidi="pt_PT"/>
        </w:rPr>
        <w:t>Paulo sabe que tipos de coisas esses outros mestres estão dizendo, então ele começa lembrando aos crentes gálatas de quem ele é e que autoridade ele tem. Paulo é um apóstolo, ou alguém a quem o próprio Jesus escolheu para pregar as boas novas e ajudar os crentes a aprender sobre Deus. Paulo esclarece que os seres humanos não o escolheram ou deram autoridade a ele. Embora os crentes em Antioquia tenham enviado Paulo aos gálatas, os crentes em Antioquia não o escolheram. Jesus Cristo e Deus, o Pai, escolheram Paulo. Então o Espírito Santo disse isso aos crentes em Antioquia. Deus, o Pai, Jesus e o Espírito Santo trabalharam juntos para escolher Paulo.</w:t>
      </w:r>
    </w:p>
    <w:p>
      <w:pPr/>
      <w:r>
        <w:rPr>
          <w:lang w:val="pt_PT" w:bidi="pt_PT"/>
        </w:rPr>
      </w:r>
      <w:r>
        <w:rPr>
          <w:lang w:val="pt_PT" w:bidi="pt_PT"/>
        </w:rPr>
        <w:t>Deus é o Pai de Jesus Cristo, e Deus é o Pai das pessoas que Deus adotou na Sua família porque confiaram em Cristo. Deus, o Pai, mostrou o quão poderoso ele era quando ele fez Jesus viver novamente. Os oponentes de Paulo podem ter alegado que eles tinham mais autoridade do que Paulo teve, mas Deus deu a Paulo autoridade, e Deus tem mais autoridade! Paulo está certo em corrigir os crentes por causa dessa autoridade.</w:t>
      </w:r>
    </w:p>
    <w:p>
      <w:pPr/>
      <w:r>
        <w:rPr>
          <w:lang w:val="pt_PT" w:bidi="pt_PT"/>
        </w:rPr>
      </w:r>
      <w:r>
        <w:rPr>
          <w:lang w:val="pt_PT" w:bidi="pt_PT"/>
        </w:rPr>
        <w:t>Parem aqui e discutam essa pergunta em grupo: contem uma história sobre uma vez em que um líder escolheu vocês para ser responsável por um grupo de pessoas. Como vocês disseram ao grupo de pessoas que vocês tinham a autoridade ou o direito de liderar essas pessoas? Pausem este áudio aqui.</w:t>
      </w:r>
    </w:p>
    <w:p>
      <w:pPr/>
      <w:r>
        <w:rPr>
          <w:lang w:val="pt_PT" w:bidi="pt_PT"/>
        </w:rPr>
      </w:r>
      <w:r>
        <w:rPr>
          <w:lang w:val="pt_PT" w:bidi="pt_PT"/>
        </w:rPr>
        <w:t>Paulo e os irmãos, ou os outros crentes que estão com Paulo, enviam uma saudação aos gálatas. Paulo também pode mencionar esses outros crentes para mostrar que eles pensam da mesma maneira ou sentem as mesmas preocupações sobre as quais Paulo mais tarde falará nessa carta. Paulo então diz que essa carta é para as igrejas ou grupos de crentes na Galácia. Como a Galácia é uma região com várias cidades nela, os crentes provavelmente compartilharão essa carta com os grupos de crentes nas outras cidades.</w:t>
      </w:r>
    </w:p>
    <w:p>
      <w:pPr/>
      <w:r>
        <w:rPr>
          <w:lang w:val="pt_PT" w:bidi="pt_PT"/>
        </w:rPr>
      </w:r>
      <w:r>
        <w:rPr>
          <w:lang w:val="pt_PT" w:bidi="pt_PT"/>
        </w:rPr>
        <w:t>Parem aqui e discutam essa pergunta em grupo: imaginem que seu líder ou rei tenha enviado uma mensagem muito importante ao povo em sua região. Como o líder enviaria a mensagem? Como o líder garantiria que todos ouvissem a mensagem? Pausem este áudio aqui.</w:t>
      </w:r>
    </w:p>
    <w:p>
      <w:pPr/>
      <w:r>
        <w:rPr>
          <w:lang w:val="pt_PT" w:bidi="pt_PT"/>
        </w:rPr>
      </w:r>
      <w:r>
        <w:rPr>
          <w:lang w:val="pt_PT" w:bidi="pt_PT"/>
        </w:rPr>
        <w:t>Paulo usa uma saudação comum entre os crentes que também é uma oração. Paulo pede a Deus que dê aos crentes graça ou seja gentil com eles, mesmo que eles não mereçam. Paulo também pede a Deus que dê paz aos crentes ou que dê a eles bem-estar em todas as partes de suas vidas e relacionamentos. Deus dá aos crentes ambas as coisas. Deus é tanto Deus o Pai quanto Jesus Cristo. Jesus é o Senhor ou mestre dos crentes, bem como o Cristo, que significa salvador.</w:t>
      </w:r>
    </w:p>
    <w:p>
      <w:pPr/>
      <w:r>
        <w:rPr>
          <w:lang w:val="pt_PT" w:bidi="pt_PT"/>
        </w:rPr>
      </w:r>
      <w:r>
        <w:rPr>
          <w:lang w:val="pt_PT" w:bidi="pt_PT"/>
        </w:rPr>
        <w:t>Parem aqui e discutam essa pergunta em grupo: em sua cultura, como vocês se cumprimentam? Quando você envia uma mensagem a alguém que vive longe, como você cumprimenta essa pessoa? Pausem este áudio aqui.</w:t>
      </w:r>
    </w:p>
    <w:p>
      <w:pPr/>
      <w:r>
        <w:rPr>
          <w:lang w:val="pt_PT" w:bidi="pt_PT"/>
        </w:rPr>
      </w:r>
      <w:r>
        <w:rPr>
          <w:lang w:val="pt_PT" w:bidi="pt_PT"/>
        </w:rPr>
        <w:t>Os crentes podem ter essa graça e paz por causa do que Deus fez. Jesus morreu voluntariamente para salvar as pessoas de seus pecados ou da punição pela maneira como essas pessoas desobedecem a Deus. Jesus morreu para salvar as pessoas da era maligna presente. Paulo está se referindo ao período de tempo maligno ou ruim no qual os crentes viviam. Paulo também está se referindo à maneira má em que as pessoas viviam durante esse período. O mundo e todos nele pertencem a Deus, e Deus governa sobre tudo. Mas o tempo presente é mau, uma vez que as pessoas não tratam Deus como rei. Em vez disso, as pessoas servem a poderes, coisas e pessoas malignas. Um dia, Jesus retornará, e todos saberão que Deus é rei.</w:t>
      </w:r>
    </w:p>
    <w:p>
      <w:pPr/>
      <w:r>
        <w:rPr>
          <w:lang w:val="pt_PT" w:bidi="pt_PT"/>
        </w:rPr>
      </w:r>
      <w:r>
        <w:rPr>
          <w:lang w:val="pt_PT" w:bidi="pt_PT"/>
        </w:rPr>
        <w:t>Parem aqui e discutam essa pergunta em grupo: em sua cultura, como vocês conversam sobre períodos de tempo? Como uma atividade, discutam algumas vezes na história de seu povo em que a vida das pessoas era boa e calma, como quando vocês tinham um bom rei ou líder. Além disso, pensem em algumas vezes na história de seu povo em que a vida das pessoas não foi fácil ou calma, como quando seu povo lutou um contra o outro. O que tornou esses momentos bons ou ruins para as pessoas? Como vocês falam sobre a maneira como foi bom ou ruim? Pausem este áudio aqui.</w:t>
      </w:r>
    </w:p>
    <w:p>
      <w:pPr/>
      <w:r>
        <w:rPr>
          <w:lang w:val="pt_PT" w:bidi="pt_PT"/>
        </w:rPr>
      </w:r>
      <w:r>
        <w:rPr>
          <w:lang w:val="pt_PT" w:bidi="pt_PT"/>
        </w:rPr>
        <w:t>Mas Jesus libertou os crentes para que eles não tenham que viver como as pessoas nessa era maligna presente. Quando Jesus fez isso, Jesus obedeceu ao que Deus, que é nosso Pai, queria. Novamente, Paulo mostra como Deus, o Pai, e Jesus, que é Deus, trabalham juntos para nos salvar. Paulo mais tarde explicará nessa carta que, como Jesus já resgatou os crentes, eles não precisam acrescentar nada ao que Jesus fez ou fazer nada mais para que Jesus os salve. Os crentes não precisam seguir certas leis para agradar a Deus o suficiente. Jesus já salvou e libertou os crentes!</w:t>
      </w:r>
    </w:p>
    <w:p>
      <w:pPr/>
      <w:r>
        <w:rPr>
          <w:lang w:val="pt_PT" w:bidi="pt_PT"/>
        </w:rPr>
      </w:r>
      <w:r>
        <w:rPr>
          <w:lang w:val="pt_PT" w:bidi="pt_PT"/>
        </w:rPr>
        <w:t>Essas são notícias tão boas que Paulo louva a Deus pelo que Deus fez. Deus é sempre glorioso, grande ou magnífico. Paulo louva a Deus quando diz isso, e enfatiza o quão verdadeiro isso é quando diz "amém".</w:t>
      </w:r>
    </w:p>
    <w:p>
      <w:pPr/>
      <w:r>
        <w:rPr>
          <w:lang w:val="pt_PT" w:bidi="pt_PT"/>
        </w:rPr>
      </w:r>
      <w:r>
        <w:rPr>
          <w:lang w:val="pt_PT" w:bidi="pt_PT"/>
        </w:rPr>
        <w:t>Parem aqui e discutam essa pergunta em grupo: em sua cultura, como vocês louvam a Deus? Em que momentos você louvaria a Deus enquanto está falando com outra pessoa?</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Gálatas 1:1–5 na tradução mais fácil de entender.</w:t>
      </w:r>
    </w:p>
    <w:p>
      <w:pPr/>
      <w:r>
        <w:rPr>
          <w:lang w:val="pt_PT" w:bidi="pt_PT"/>
        </w:rPr>
      </w:r>
      <w:r>
        <w:rPr>
          <w:lang w:val="pt_PT" w:bidi="pt_PT"/>
        </w:rPr>
        <w:t>Pausem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duas partes.</w:t>
      </w:r>
    </w:p>
    <w:p>
      <w:pPr/>
      <w:r>
        <w:rPr>
          <w:lang w:val="pt_PT" w:bidi="pt_PT"/>
        </w:rPr>
      </w:r>
      <w:r>
        <w:rPr>
          <w:b/>
          <w:lang w:val="pt_PT" w:bidi="pt_PT"/>
        </w:rPr>
        <w:t>Na primeira parte:</w:t>
      </w:r>
      <w:r>
        <w:rPr>
          <w:lang w:val="pt_PT" w:bidi="pt_PT"/>
        </w:rPr>
        <w:t xml:space="preserve"> Paulo explica que essa carta é dele e que ele é um apóstolo porque Deus, o Pai, e Jesus Cristo o escolheram.</w:t>
      </w:r>
    </w:p>
    <w:p>
      <w:pPr/>
      <w:r>
        <w:rPr>
          <w:lang w:val="pt_PT" w:bidi="pt_PT"/>
        </w:rPr>
      </w:r>
      <w:r>
        <w:rPr>
          <w:b/>
          <w:lang w:val="pt_PT" w:bidi="pt_PT"/>
        </w:rPr>
        <w:t>Na segunda parte:</w:t>
      </w:r>
      <w:r>
        <w:rPr>
          <w:lang w:val="pt_PT" w:bidi="pt_PT"/>
        </w:rPr>
        <w:t xml:space="preserve"> Paulo e seus companheiros crentes cumprimentam os crentes na Galácia e pedem que Deus, o Pai, e Jesus deem aos crentes gálatas graça e paz. Paulo louva a Deus pelo que Ele fez.</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Senhor Jesus Cristo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Os crentes com Paulo</w:t>
      </w:r>
    </w:p>
    <w:p>
      <w:pPr>
        <w:pStyle w:val="ListBullet"/>
        <w:spacing w:line="240" w:lineRule="auto"/>
        <w:ind w:left="720"/>
      </w:pPr>
      <w:r>
        <w:rPr>
          <w:lang w:val="pt_PT" w:bidi="pt_PT"/>
        </w:rPr>
      </w:r>
      <w:r>
        <w:rPr>
          <w:lang w:val="pt_PT" w:bidi="pt_PT"/>
        </w:rPr>
        <w:t>E os crentes nas igrejas na Galácia</w:t>
      </w:r>
    </w:p>
    <w:p>
      <w:pPr/>
      <w:r>
        <w:rPr>
          <w:lang w:val="pt_PT" w:bidi="pt_PT"/>
        </w:rPr>
      </w:r>
      <w:r>
        <w:rPr>
          <w:lang w:val="pt_PT" w:bidi="pt_PT"/>
        </w:rPr>
        <w:t>Em grupo, prestem atenção às partes do cenário da passagem:</w:t>
      </w:r>
    </w:p>
    <w:p>
      <w:pPr/>
      <w:r>
        <w:rPr>
          <w:lang w:val="pt_PT" w:bidi="pt_PT"/>
        </w:rPr>
      </w:r>
      <w:r>
        <w:rPr>
          <w:lang w:val="pt_PT" w:bidi="pt_PT"/>
        </w:rPr>
        <w:t>Essa passagem é o início da carta de Paulo para os crentes na região da Galácia. Naquele tempo, as pessoas muitas vezes escreviam cartas falando em voz alta para outra pessoa que a escrevia. A pessoa decidia o que queria dizer e então dizia a outra pessoa o que escrever. Paulo muitas vezes trabalhava com um grupo de pessoas para escrever uma carta. É possível que o grupo de crentes que enviou saudações com a carta tenha ajudado Paulo, mas Paulo não menciona especificamente se alguém escolheu as palavras com ele para essa carta.</w:t>
      </w:r>
    </w:p>
    <w:p>
      <w:pPr/>
      <w:r>
        <w:rPr>
          <w:lang w:val="pt_PT" w:bidi="pt_PT"/>
        </w:rPr>
      </w:r>
      <w:r>
        <w:rPr>
          <w:lang w:val="pt_PT" w:bidi="pt_PT"/>
        </w:rPr>
        <w:t>Depois que Paulo terminou essa carta, alguém a levou às pessoas que precisavam ouvir essas palavras. Essa pessoa pode ter segurado a carta escrita em suas mãos quando a lia para a igreja, mas a pessoa conheceria bem as palavras da carta e estaria pronta para dizer tudo o que ela continha. Às vezes, a pessoa com a carta a levava para vários lugares. Quem trouxe essa carta para a região da Galácia provavelmente viajou pelas cidades que Paulo havia visitado para compartilhá-la com os crentes de lá.</w:t>
      </w:r>
    </w:p>
    <w:p>
      <w:pPr/>
      <w:r>
        <w:rPr>
          <w:lang w:val="pt_PT" w:bidi="pt_PT"/>
        </w:rPr>
      </w:r>
      <w:r>
        <w:rPr>
          <w:lang w:val="pt_PT" w:bidi="pt_PT"/>
        </w:rPr>
        <w:t>Paulo começa esta carta como ele e outras pessoas daquela época normalmente começariam cartas. Paulo explica de quem é a carta, então diz para quem ela é. Depois disso, Paulo cumprimenta as pessoas a quem escreve desejando-lhes bem-estar. Para os crentes, esse desejo muitas vezes era uma oração. Paulo muitas vezes encorajava os crentes ou agradecia a Deus pelos crentes nessa parte das cartas de Paulo. No entanto, Paulo não faz isso aqui! Paulo está preocupado com os gálatas. Paulo está preocupado com os problemas que os gálatas têm. Essa introdução mais curta mostra que Paulo quer começar a falar sobre os problemas rapidamente!</w:t>
      </w:r>
    </w:p>
    <w:p>
      <w:pPr/>
      <w:r>
        <w:rPr>
          <w:lang w:val="pt_PT" w:bidi="pt_PT"/>
        </w:rPr>
      </w:r>
      <w:r>
        <w:rPr>
          <w:lang w:val="pt_PT" w:bidi="pt_PT"/>
        </w:rPr>
        <w:t>Parem aqui e discutam essa pergunta em grupo: discutam a maneira como vocês normalmente enviam uma mensagem a alguém que mora longe. O que as pessoas geralmente incluem em uma mensagem? Agora imaginem que vocês enviem uma mensagem urgente ou importante porque estão preocupados com alguém. O que vocês diriam de forma diferente nessa mensagem? Pausem este áudio aqui.</w:t>
      </w:r>
    </w:p>
    <w:p>
      <w:pPr/>
      <w:r>
        <w:rPr>
          <w:lang w:val="pt_PT" w:bidi="pt_PT"/>
        </w:rPr>
      </w:r>
      <w:r>
        <w:rPr>
          <w:lang w:val="pt_PT" w:bidi="pt_PT"/>
        </w:rPr>
        <w:t>Nessa passagem, Paulo apresenta as coisas sobre as quais mais tarde falará na carta. Paulo afirma que foram Deus e Jesus, não as pessoas, que escolheram Paulo para ser um apóstolo. Paulo tem autoridade muito forte porque Deus o escolheu. Assim, Paulo é a pessoa certa para corrigir os crentes gálatas. Paulo também lembra aos gálatas que Jesus salvou os crentes quando Ele morreu por nossos pecados. A ideia principal de toda essa carta aos gálatas é que Deus nos salva quando acreditamos em Jesus. Não fazemos nada para ganhar isso. Se alguém disser algo diferente, essa pessoa está errada!</w:t>
      </w:r>
    </w:p>
    <w:p>
      <w:pPr/>
      <w:r>
        <w:rPr>
          <w:lang w:val="pt_PT" w:bidi="pt_PT"/>
        </w:rPr>
      </w:r>
      <w:r>
        <w:rPr>
          <w:lang w:val="pt_PT" w:bidi="pt_PT"/>
        </w:rPr>
        <w:t>Na primeira parte dessa passagem, Paulo se apresenta. Paulo enfatiza que a sua autoridade e o evangelho sobre o qual ele fala são de Deus, não das pessoas. Paulo faz isso porque as pessoas questionam Paulo e o que ele disse. Mas Paulo mostra aqui que não está apenas compartilhando sua opinião. Paulo está dizendo aos gálatas para ouvirem o que Deus disse a ele para dizer!</w:t>
      </w:r>
    </w:p>
    <w:p>
      <w:pPr/>
      <w:r>
        <w:rPr>
          <w:lang w:val="pt_PT" w:bidi="pt_PT"/>
        </w:rPr>
      </w:r>
      <w:r>
        <w:rPr>
          <w:lang w:val="pt_PT" w:bidi="pt_PT"/>
        </w:rPr>
        <w:t>Paulo diz que tanto Jesus Cristo quanto Deus, o Pai, trabalharam juntos para enviá-lo. Paulo chama Jesus pelo título de Cristo, o que significa a pessoa a quem Deus havia escolhido e prometido enviar como rei e Salvador. Jesus apareceu a Paulo, o que pode explicar por que Paulo menciona Jesus primeiro aqui. Jesus pôde aparecer a Paulo porque Deus, o Pai, ressuscitou Jesus. Esse é o mesmo Deus poderoso que escolheu Paulo! Ao se referir a Deus, Paulo muitas vezes falava sobre o que Deus fez, especialmente em ou por meio de Jesus Cristo. Paulo faz isso para mostrar quem Deus é e o que Ele faz. Paulo fará isso novamente na próxima parte dessa passagem.</w:t>
      </w:r>
    </w:p>
    <w:p>
      <w:pPr/>
      <w:r>
        <w:rPr>
          <w:lang w:val="pt_PT" w:bidi="pt_PT"/>
        </w:rPr>
      </w:r>
      <w:r>
        <w:rPr>
          <w:lang w:val="pt_PT" w:bidi="pt_PT"/>
        </w:rPr>
        <w:t>Agora que Paulo mostrou quem é e por que é um apóstolo, ele cumprimenta os crentes na Galácia. Nessa segunda parte, Paulo diz que tanto ele quanto os crentes com ele pedem que Deus dê aos crentes gálatas graça e paz. Paulo chama seus companheiros crentes de "irmãos" porque todos os crentes são parte da família de Deus. Deus é nosso Pai porque adotou os crentes na Sua família. Deus já ama os crentes como seus filhos. Os crentes não têm que fazer nada mais para ganhar esse amor.</w:t>
      </w:r>
    </w:p>
    <w:p>
      <w:pPr/>
      <w:r>
        <w:rPr>
          <w:lang w:val="pt_PT" w:bidi="pt_PT"/>
        </w:rPr>
      </w:r>
      <w:r>
        <w:rPr>
          <w:lang w:val="pt_PT" w:bidi="pt_PT"/>
        </w:rPr>
        <w:t>Pare aqui e discutam em grupo: Aqui, Paulo chama os crentes de seus “irmãos”. Paulo chamará os crentes gálatas de “irmãos e irmãs” várias vezes nessa carta para mostrar que ele os ama e que todos os crentes são como uma só família, com Deus como seu pai. Como vocês se chamam uns aos outros enquanto crentes? Qual seria um bom título para usar em Gálatas para se referir aos irmãos na fé, tanto homens quanto mulheres? Pausem este áudio aqui.</w:t>
      </w:r>
    </w:p>
    <w:p>
      <w:pPr/>
      <w:r>
        <w:rPr>
          <w:lang w:val="pt_PT" w:bidi="pt_PT"/>
        </w:rPr>
      </w:r>
      <w:r>
        <w:rPr>
          <w:lang w:val="pt_PT" w:bidi="pt_PT"/>
        </w:rPr>
        <w:t>Paulo também chama Cristo de "Senhor", que significa mestre. As pessoas usariam o título "Senhor" para Deus, e Paulo muitas vezes chama Jesus de "Senhor" para lembrar aos crentes que Jesus é Deus também. Novamente, Paulo fala sobre o que Deus, nosso Pai, e Jesus Cristo fizeram, desta vez para nos dar graça e paz. Paulo fala sobre três coisas que Jesus fez. Primeiro, Jesus morreu voluntariamente para nos salvar de nossos pecados, ou da maneira como desobedecemos a Deus. Paulo diz que Jesus se deu ou escolheu morrer para nos resgatar. Quando Jesus nos resgatou, ele nos libertou do perigo. Em segundo lugar, Jesus nos liberta dessa era má ou da maneira má em que as pessoas vivem. E em terceiro lugar, Jesus era obediente à vontade de Deus, o Pai, o que significa que Jesus obedeceu ao que Deus, o Pai, queria que Ele fizesse. Por causa disso, Paulo diz que a glória pertence a Deus para sempre. Deus sempre foi glorioso ou grande e sempre será. Para enfatizar isso, Paulo diz "amém", que é uma palavra que as pessoas dizem para significar "Sim, de fato" ou "É assim que deve ser".</w:t>
      </w:r>
    </w:p>
    <w:p>
      <w:pPr/>
      <w:r>
        <w:rPr>
          <w:lang w:val="pt_PT" w:bidi="pt_PT"/>
        </w:rPr>
      </w:r>
      <w:r>
        <w:rPr>
          <w:lang w:val="pt_PT" w:bidi="pt_PT"/>
        </w:rPr>
        <w:t>Parem aqui e discutam como vocês querem falar sobre a era má presente, ou a maneira má em que as pessoas vivem. Como uma atividade, descreva um bom momento em sua vida em que as pessoas foram gentis com você e um momento ruim em sua vida em que as pessoas não foram gentis. Prestem atenção a quais palavras ou frases vocês usam para falar sobre um momento difícil. Pausem este áudio aqui.</w:t>
      </w:r>
    </w:p>
    <w:p>
      <w:pPr/>
      <w:r>
        <w:rPr>
          <w:lang w:val="pt_PT" w:bidi="pt_PT"/>
        </w:rPr>
      </w:r>
      <w:r>
        <w:rPr>
          <w:lang w:val="pt_PT" w:bidi="pt_PT"/>
        </w:rPr>
        <w:t>Discutam essa pergunta em grupo: em seu idioma, como as pessoas enfatizam algo importante? Que palavras vocês dizem que significam "Sim, de fato" ou "É assim que deve ser"? Pausem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Gálatas 1:1–5 na tradução mais fácil de entender.</w:t>
      </w:r>
    </w:p>
    <w:p>
      <w:pPr/>
      <w:r>
        <w:rPr>
          <w:lang w:val="pt_PT" w:bidi="pt_PT"/>
        </w:rPr>
      </w:r>
      <w:r>
        <w:rPr>
          <w:lang w:val="pt_PT" w:bidi="pt_PT"/>
        </w:rPr>
        <w:t>Pausem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 Senhor Jesus Cristo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Os crentes com Paulo</w:t>
      </w:r>
    </w:p>
    <w:p>
      <w:pPr>
        <w:pStyle w:val="ListBullet"/>
        <w:spacing w:line="240" w:lineRule="auto"/>
        <w:ind w:left="720"/>
      </w:pPr>
      <w:r>
        <w:rPr>
          <w:lang w:val="pt_PT" w:bidi="pt_PT"/>
        </w:rPr>
      </w:r>
      <w:r>
        <w:rPr>
          <w:lang w:val="pt_PT" w:bidi="pt_PT"/>
        </w:rPr>
        <w:t>E os crentes nas igrejas na Galácia</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"Essa carta é minha, Paulo. Sou um apóstolo. As pessoas não me escolheram para ser um apóstolo. Jesus não disse a alguém para me enviar. Ao invés disso, Jesus Cristo e Deus, o Pai, me escolheram. Deus, o Pai, fez Jesus viver novamente. Eu e os irmãos crentes que estão comigo enviamos esta carta a vocês que estão nas igrejas na região da Galácia".</w:t>
      </w:r>
    </w:p>
    <w:p>
      <w:pPr/>
      <w:r>
        <w:rPr>
          <w:lang w:val="pt_PT" w:bidi="pt_PT"/>
        </w:rPr>
      </w:r>
      <w:r>
        <w:rPr>
          <w:lang w:val="pt_PT" w:bidi="pt_PT"/>
        </w:rPr>
        <w:t>Pause a encenação. 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Eu me importo com os crentes na região da Galácia. Mesmo que não esteja mais perto desses crentes, ainda penso neles e quero falar com eles; ou</w:t>
      </w:r>
    </w:p>
    <w:p>
      <w:pPr>
        <w:pStyle w:val="ListBullet"/>
        <w:spacing w:line="240" w:lineRule="auto"/>
        <w:ind w:left="720"/>
      </w:pPr>
      <w:r>
        <w:rPr>
          <w:lang w:val="pt_PT" w:bidi="pt_PT"/>
        </w:rPr>
      </w:r>
      <w:r>
        <w:rPr>
          <w:lang w:val="pt_PT" w:bidi="pt_PT"/>
        </w:rPr>
        <w:t>"Estou honrado por Deus ter me escolhido para ser um apóstolo. Quero que os gálatas se lembrem de que Deus me escolheu. Não quero que os gálatas me honrem mais do que os outros ou me tratem melhor do que qualquer outra pessoa, porque sou um apóstolo. Quero que os gálatas se lembrem disso para que possam saber que o que eu digo é de Deus, então é verdadeiro; ou</w:t>
      </w:r>
    </w:p>
    <w:p>
      <w:pPr>
        <w:pStyle w:val="ListBullet"/>
        <w:spacing w:line="240" w:lineRule="auto"/>
        <w:ind w:left="720"/>
      </w:pPr>
      <w:r>
        <w:rPr>
          <w:lang w:val="pt_PT" w:bidi="pt_PT"/>
        </w:rPr>
      </w:r>
      <w:r>
        <w:rPr>
          <w:lang w:val="pt_PT" w:bidi="pt_PT"/>
        </w:rPr>
        <w:t>Espero que os crentes ouçam o que eu tenho a dizer. É muito importante que os crentes não comecem a acreditar em algo que não pode salvá-los. Mostrarei aos crentes que a verdade é importante na maneira como escrevo esta carta.</w:t>
      </w:r>
    </w:p>
    <w:p>
      <w:pPr/>
      <w:r>
        <w:rPr>
          <w:lang w:val="pt_PT" w:bidi="pt_PT"/>
        </w:rPr>
      </w:r>
      <w:r>
        <w:rPr>
          <w:lang w:val="pt_PT" w:bidi="pt_PT"/>
        </w:rPr>
        <w:t>Pergunte à pessoa que interpreta Deus Pai: “O que você está sentindo ou pensando”? A pessoa pode responder coisas como:</w:t>
      </w:r>
    </w:p>
    <w:p>
      <w:pPr>
        <w:pStyle w:val="ListBullet"/>
        <w:spacing w:line="240" w:lineRule="auto"/>
        <w:ind w:left="720"/>
      </w:pPr>
      <w:r>
        <w:rPr>
          <w:lang w:val="pt_PT" w:bidi="pt_PT"/>
        </w:rPr>
      </w:r>
      <w:r>
        <w:rPr>
          <w:lang w:val="pt_PT" w:bidi="pt_PT"/>
        </w:rPr>
        <w:t>Sei que os gálatas ouvem mensagens diferentes e estão confusos. Direi a Paulo para escrever aos gálatas para ajudá-los a entender o que é verdadeiro. Não quero que meu povo acredite em mentiras que os ferirão; ou</w:t>
      </w:r>
    </w:p>
    <w:p>
      <w:pPr>
        <w:pStyle w:val="ListBullet"/>
        <w:spacing w:line="240" w:lineRule="auto"/>
        <w:ind w:left="720"/>
      </w:pPr>
      <w:r>
        <w:rPr>
          <w:lang w:val="pt_PT" w:bidi="pt_PT"/>
        </w:rPr>
      </w:r>
      <w:r>
        <w:rPr>
          <w:lang w:val="pt_PT" w:bidi="pt_PT"/>
        </w:rPr>
        <w:t>Sei que os crentes ouvirão muitas coisas confusas enquanto tentam me obedecer. É por isso que quero que os crentes aprendam juntos e continuem se comunicando para que eles possam lembrar uns aos outros do que é verdadeiro; ou</w:t>
      </w:r>
    </w:p>
    <w:p>
      <w:pPr>
        <w:pStyle w:val="ListBullet"/>
        <w:spacing w:line="240" w:lineRule="auto"/>
        <w:ind w:left="720"/>
      </w:pPr>
      <w:r>
        <w:rPr>
          <w:lang w:val="pt_PT" w:bidi="pt_PT"/>
        </w:rPr>
      </w:r>
      <w:r>
        <w:rPr>
          <w:lang w:val="pt_PT" w:bidi="pt_PT"/>
        </w:rPr>
        <w:t>Quero que as pessoas se lembrem de quem eu sou e do que faço para que possam se lembrar de que sou confiável e poderoso. As pessoas devem me ouvir porque sou Deus.</w:t>
      </w:r>
    </w:p>
    <w:p>
      <w:pPr/>
      <w:r>
        <w:rPr>
          <w:lang w:val="pt_PT" w:bidi="pt_PT"/>
        </w:rPr>
      </w:r>
      <w:r>
        <w:rPr>
          <w:lang w:val="pt_PT" w:bidi="pt_PT"/>
        </w:rPr>
        <w:t>Continue a encenação.</w:t>
      </w:r>
    </w:p>
    <w:p>
      <w:pPr/>
      <w:r>
        <w:rPr>
          <w:lang w:val="pt_PT" w:bidi="pt_PT"/>
        </w:rPr>
      </w:r>
      <w:r>
        <w:rPr>
          <w:lang w:val="pt_PT" w:bidi="pt_PT"/>
        </w:rPr>
        <w:t xml:space="preserve">Paulo diz: "Que Deus, nosso Pai, e o Senhor Jesus Cristo sejam gentis com vocês e façam com que vocês tenham paz. Jesus Cristo morreu voluntariamente para pagar por nossos pecados para nos libertar do mal que agora está na terra. Jesus Cristo fez isso para obedecer a Deus, nosso Pai, que é grande para sempre. Amém”. </w:t>
      </w:r>
    </w:p>
    <w:p>
      <w:pPr/>
      <w:r>
        <w:rPr>
          <w:lang w:val="pt_PT" w:bidi="pt_PT"/>
        </w:rPr>
      </w:r>
      <w:r>
        <w:rPr>
          <w:lang w:val="pt_PT" w:bidi="pt_PT"/>
        </w:rPr>
        <w:t>Pause a encenação. Pergunte para as pessoas que interpretam os crentes Gálatas: “O que vocês estão sentindo ou pensando?” A pessoa pode responder coisas como:</w:t>
      </w:r>
    </w:p>
    <w:p>
      <w:pPr>
        <w:pStyle w:val="ListBullet"/>
        <w:spacing w:line="240" w:lineRule="auto"/>
        <w:ind w:left="720"/>
      </w:pPr>
      <w:r>
        <w:rPr>
          <w:lang w:val="pt_PT" w:bidi="pt_PT"/>
        </w:rPr>
      </w:r>
      <w:r>
        <w:rPr>
          <w:lang w:val="pt_PT" w:bidi="pt_PT"/>
        </w:rPr>
        <w:t>Paulo está sendo educado no início dessa carta, mas parece que ele está terminando rapidamente as saudações para que possa dizer algo sobre o que ele realmente quer falar. Eu me pergunto o que Paulo tem a nos dizer; ou</w:t>
      </w:r>
    </w:p>
    <w:p>
      <w:pPr>
        <w:pStyle w:val="ListBullet"/>
        <w:spacing w:line="240" w:lineRule="auto"/>
        <w:ind w:left="720"/>
      </w:pPr>
      <w:r>
        <w:rPr>
          <w:lang w:val="pt_PT" w:bidi="pt_PT"/>
        </w:rPr>
      </w:r>
      <w:r>
        <w:rPr>
          <w:lang w:val="pt_PT" w:bidi="pt_PT"/>
        </w:rPr>
        <w:t>Sou grato por Paulo estar escrevendo para nós. Ouvi algumas coisas que me confundem, e quero saber o que é verdadeiro.</w:t>
      </w:r>
    </w:p>
    <w:p>
      <w:pPr/>
      <w:r>
        <w:rPr>
          <w:lang w:val="pt_PT" w:bidi="pt_PT"/>
        </w:rPr>
      </w:r>
      <w:r>
        <w:rPr>
          <w:lang w:val="pt_PT" w:bidi="pt_PT"/>
        </w:rPr>
        <w:t>Pergunte à pessoa que interpreta Cristo Jesus: “O que você está sentindo ou pensando?”. A pessoa pode responder coisas como:</w:t>
      </w:r>
    </w:p>
    <w:p>
      <w:pPr>
        <w:pStyle w:val="ListBullet"/>
        <w:spacing w:line="240" w:lineRule="auto"/>
        <w:ind w:left="720"/>
      </w:pPr>
      <w:r>
        <w:rPr>
          <w:lang w:val="pt_PT" w:bidi="pt_PT"/>
        </w:rPr>
      </w:r>
      <w:r>
        <w:rPr>
          <w:lang w:val="pt_PT" w:bidi="pt_PT"/>
        </w:rPr>
        <w:t>Morri voluntariamente porque amo as pessoas. Quero que meu povo tenha bons relacionamentos e paz com Deus e com as pessoas ao seu redor; ou</w:t>
      </w:r>
    </w:p>
    <w:p>
      <w:pPr>
        <w:pStyle w:val="ListBullet"/>
        <w:spacing w:line="240" w:lineRule="auto"/>
        <w:ind w:left="720"/>
      </w:pPr>
      <w:r>
        <w:rPr>
          <w:lang w:val="pt_PT" w:bidi="pt_PT"/>
        </w:rPr>
      </w:r>
      <w:r>
        <w:rPr>
          <w:lang w:val="pt_PT" w:bidi="pt_PT"/>
        </w:rPr>
        <w:t>Não quero que as pessoas vivam nos caminhos em que costumavam viver. Esses caminhos eram maus e feriam as pessoas e as pessoas ao seu redor; ou</w:t>
      </w:r>
    </w:p>
    <w:p>
      <w:pPr>
        <w:pStyle w:val="ListBullet"/>
        <w:spacing w:line="240" w:lineRule="auto"/>
        <w:ind w:left="720"/>
      </w:pPr>
      <w:r>
        <w:rPr>
          <w:lang w:val="pt_PT" w:bidi="pt_PT"/>
        </w:rPr>
      </w:r>
      <w:r>
        <w:rPr>
          <w:lang w:val="pt_PT" w:bidi="pt_PT"/>
        </w:rPr>
        <w:t>Amo a Deus, o Pai, e sei que ele quer apenas coisas certas e boas. Sempre trabalhamos juntos da melhor maneira.</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Gálatas 1:1–5 na tradução mais fácil de entender.</w:t>
      </w:r>
    </w:p>
    <w:p>
      <w:pPr/>
      <w:r>
        <w:rPr>
          <w:lang w:val="pt_PT" w:bidi="pt_PT"/>
        </w:rPr>
      </w:r>
      <w:r>
        <w:rPr>
          <w:lang w:val="pt_PT" w:bidi="pt_PT"/>
        </w:rPr>
        <w:t>Pausem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Paulo é um apóstolo. Um apóstolo é alguém que recebeu uma autoridade especial de Jesus para falar em nome dele. Os apóstolos dizem às pessoas que Jesus realmente ressuscitou dos mortos, pregam o evangelho a todas as pessoas e têm autoridade na igreja.</w:t>
      </w:r>
    </w:p>
    <w:p>
      <w:pPr/>
      <w:r>
        <w:rPr>
          <w:lang w:val="pt_PT" w:bidi="pt_PT"/>
        </w:rPr>
      </w:r>
      <w:r>
        <w:rPr>
          <w:lang w:val="pt_PT" w:bidi="pt_PT"/>
        </w:rPr>
        <w:t xml:space="preserve">Pare aqui e discuta em grupo qual palavra ou frase você usará para </w:t>
      </w:r>
      <w:r>
        <w:rPr>
          <w:b/>
          <w:lang w:val="pt_PT" w:bidi="pt_PT"/>
        </w:rPr>
        <w:t>apóstolo</w:t>
      </w:r>
      <w:r>
        <w:rPr>
          <w:lang w:val="pt_PT" w:bidi="pt_PT"/>
        </w:rPr>
        <w:t>. Procure a palavra apóstolo no Glossário Mestre para mais informações. Se você já traduziu essa palavra em outro livro da Bíblia, use a mesma palavra que você usou lá. Pausem este áudio aqui.</w:t>
      </w:r>
    </w:p>
    <w:p>
      <w:pPr/>
      <w:r>
        <w:rPr>
          <w:lang w:val="pt_PT" w:bidi="pt_PT"/>
        </w:rPr>
      </w:r>
      <w:r>
        <w:rPr>
          <w:lang w:val="pt_PT" w:bidi="pt_PT"/>
        </w:rPr>
        <w:t>Jesus Cristo e Deus, o Pai, escolheram Paulo para ser um apóstolo Cristo é um título para Jesus que lembra aos crentes que Ele é o Messias, ou o salvador e rei a quem Deus escolheu para vir e resgatar as pessoas.</w:t>
      </w:r>
    </w:p>
    <w:p>
      <w:pPr/>
      <w:r>
        <w:rPr>
          <w:lang w:val="pt_PT" w:bidi="pt_PT"/>
        </w:rPr>
      </w:r>
      <w:r>
        <w:rPr>
          <w:lang w:val="pt_PT" w:bidi="pt_PT"/>
        </w:rPr>
        <w:t xml:space="preserve">Pare aqui e discuta em grupo qual palavra ou frase você usará para </w:t>
      </w:r>
      <w:r>
        <w:rPr>
          <w:b/>
          <w:lang w:val="pt_PT" w:bidi="pt_PT"/>
        </w:rPr>
        <w:t>Cristo</w:t>
      </w:r>
      <w:r>
        <w:rPr>
          <w:lang w:val="pt_PT" w:bidi="pt_PT"/>
        </w:rPr>
        <w:t>. Procure a palavra Cristo no Glossário Mestre para mais informações. Se você já traduziu essa palavra em outro livro da Bíblia, use a mesma palavra que você usou lá. Pausem este áudio aqui.</w:t>
      </w:r>
    </w:p>
    <w:p>
      <w:pPr/>
      <w:r>
        <w:rPr>
          <w:lang w:val="pt_PT" w:bidi="pt_PT"/>
        </w:rPr>
      </w:r>
      <w:r>
        <w:rPr>
          <w:lang w:val="pt_PT" w:bidi="pt_PT"/>
        </w:rPr>
        <w:t>Paulo chama os crentes com ele de "irmãos". Como Deus é o Pai de todos os crentes, todos os crentes são como irmãos e irmãs. Por isso Paulo usa com frequência a palavra para irmão quando se refere a um companheiro crente. Quando há mais de um irmão, a palavra também pode significar irmãos e irmãs.</w:t>
      </w:r>
    </w:p>
    <w:p>
      <w:pPr/>
      <w:r>
        <w:rPr>
          <w:lang w:val="pt_PT" w:bidi="pt_PT"/>
        </w:rPr>
      </w:r>
      <w:r>
        <w:rPr>
          <w:lang w:val="pt_PT" w:bidi="pt_PT"/>
        </w:rPr>
        <w:t xml:space="preserve">Pare aqui e discuta em grupo qual palavra ou frase você usará para </w:t>
      </w:r>
      <w:r>
        <w:rPr>
          <w:b/>
          <w:lang w:val="pt_PT" w:bidi="pt_PT"/>
        </w:rPr>
        <w:t>irmãos</w:t>
      </w:r>
      <w:r>
        <w:rPr>
          <w:lang w:val="pt_PT" w:bidi="pt_PT"/>
        </w:rPr>
        <w:t>. Para mais informações, procure por crente no Glossário Mestre. Se você já traduziu essa palavra em outro livro da Bíblia, use a mesma palavra que você usou lá. Pausem este áudio aqui.</w:t>
      </w:r>
    </w:p>
    <w:p>
      <w:pPr/>
      <w:r>
        <w:rPr>
          <w:lang w:val="pt_PT" w:bidi="pt_PT"/>
        </w:rPr>
      </w:r>
      <w:r>
        <w:rPr>
          <w:lang w:val="pt_PT" w:bidi="pt_PT"/>
        </w:rPr>
        <w:t>Essa carta é para as igrejas na região da Galácia. Na Bíblia as pessoas nunca usam a palavra igreja para significar um edifício. Em vez disso, a igreja é uma comunidade de pessoas que acreditam em Jesus. Às vezes a palavra igreja significa todas as pessoas na terra que acreditam em Jesus, mas às vezes a palavra significa um grupo de crentes em um lugar específico, como aqui.</w:t>
      </w:r>
    </w:p>
    <w:p>
      <w:pPr/>
      <w:r>
        <w:rPr>
          <w:lang w:val="pt_PT" w:bidi="pt_PT"/>
        </w:rPr>
      </w:r>
      <w:r>
        <w:rPr>
          <w:lang w:val="pt_PT" w:bidi="pt_PT"/>
        </w:rPr>
        <w:t xml:space="preserve">Pare aqui e discuta em grupo qual palavra ou frase você usará para </w:t>
      </w:r>
      <w:r>
        <w:rPr>
          <w:b/>
          <w:lang w:val="pt_PT" w:bidi="pt_PT"/>
        </w:rPr>
        <w:t>igrejas</w:t>
      </w:r>
      <w:r>
        <w:rPr>
          <w:lang w:val="pt_PT" w:bidi="pt_PT"/>
        </w:rPr>
        <w:t>. Procure a palavra igreja no Glossário Mestre para mais informações. Se você já traduziu essa palavra em outro livro da Bíblia, use a mesma palavra que você usou lá. Pausem este áudio aqui.</w:t>
      </w:r>
    </w:p>
    <w:p>
      <w:pPr/>
      <w:r>
        <w:rPr>
          <w:lang w:val="pt_PT" w:bidi="pt_PT"/>
        </w:rPr>
      </w:r>
      <w:r>
        <w:rPr>
          <w:lang w:val="pt_PT" w:bidi="pt_PT"/>
        </w:rPr>
        <w:t>Paulo ora para que Deus, o Pai, e o Senhor Jesus Cristo deem graça e paz aos crentes. Deus dá aos crentes graça quando é gentil com eles, mesmo que eles não mereçam.</w:t>
      </w:r>
    </w:p>
    <w:p>
      <w:pPr/>
      <w:r>
        <w:rPr>
          <w:lang w:val="pt_PT" w:bidi="pt_PT"/>
        </w:rPr>
      </w:r>
      <w:r>
        <w:rPr>
          <w:lang w:val="pt_PT" w:bidi="pt_PT"/>
        </w:rPr>
        <w:t xml:space="preserve">Pare aqui e discuta como um grupo qual palavra ou frase você usará para </w:t>
      </w:r>
      <w:r>
        <w:rPr>
          <w:b/>
          <w:lang w:val="pt_PT" w:bidi="pt_PT"/>
        </w:rPr>
        <w:t>graça</w:t>
      </w:r>
      <w:r>
        <w:rPr>
          <w:lang w:val="pt_PT" w:bidi="pt_PT"/>
        </w:rPr>
        <w:t>. Procure a palavra graça no Glossário Mestre para mais informações. Se você já traduziu essa palavra em outro livro da Bíblia, use a mesma palavra que você usou lá. Pausem este áudio aqui.</w:t>
      </w:r>
    </w:p>
    <w:p>
      <w:pPr/>
      <w:r>
        <w:rPr>
          <w:lang w:val="pt_PT" w:bidi="pt_PT"/>
        </w:rPr>
      </w:r>
      <w:r>
        <w:rPr>
          <w:lang w:val="pt_PT" w:bidi="pt_PT"/>
        </w:rPr>
        <w:t xml:space="preserve">Deus dá aos crentes paz ou harmonia consigo mesmo e uns com os outros. Quando as pessoas vivem em paz, elas vivem bem. Eles têm uma vida completa, e estão vivendo em harmonia uns com os outros, com a natureza e, o mais importante, com Deus! </w:t>
      </w:r>
    </w:p>
    <w:p>
      <w:pPr/>
      <w:r>
        <w:rPr>
          <w:lang w:val="pt_PT" w:bidi="pt_PT"/>
        </w:rPr>
      </w:r>
      <w:r>
        <w:rPr>
          <w:lang w:val="pt_PT" w:bidi="pt_PT"/>
        </w:rPr>
        <w:t xml:space="preserve">Pare aqui e discuta em grupo qual palavra ou frase você usará para </w:t>
      </w:r>
      <w:r>
        <w:rPr>
          <w:b/>
          <w:lang w:val="pt_PT" w:bidi="pt_PT"/>
        </w:rPr>
        <w:t>paz</w:t>
      </w:r>
      <w:r>
        <w:rPr>
          <w:lang w:val="pt_PT" w:bidi="pt_PT"/>
        </w:rPr>
        <w:t>. Procurem por paz no Glossário Mestre para mais informações. Se você já traduziu essa palavra em outro livro da Bíblia, use a mesma palavra que você usou lá. Pausem este áudio aqui.</w:t>
      </w:r>
    </w:p>
    <w:p>
      <w:pPr/>
      <w:r>
        <w:rPr>
          <w:lang w:val="pt_PT" w:bidi="pt_PT"/>
        </w:rPr>
      </w:r>
      <w:r>
        <w:rPr>
          <w:lang w:val="pt_PT" w:bidi="pt_PT"/>
        </w:rPr>
        <w:t>Paulo chama Jesus de "Senhor". Um senhor é um mestre sobre outras pessoas, que tem autoridade total, então os israelitas usavam essa Palavra para Deus, porque Deus tem autoridade sobre o mundo inteiro. Paulo muitas vezes chamava Jesus de Senhor para lembrar às pessoas que Jesus é Deus também.</w:t>
      </w:r>
    </w:p>
    <w:p>
      <w:pPr/>
      <w:r>
        <w:rPr>
          <w:lang w:val="pt_PT" w:bidi="pt_PT"/>
        </w:rPr>
      </w:r>
      <w:r>
        <w:rPr>
          <w:lang w:val="pt_PT" w:bidi="pt_PT"/>
        </w:rPr>
        <w:t xml:space="preserve">Pare aqui e discuta como um grupo qual palavra ou frase você usará para </w:t>
      </w:r>
      <w:r>
        <w:rPr>
          <w:b/>
          <w:lang w:val="pt_PT" w:bidi="pt_PT"/>
        </w:rPr>
        <w:t>Senhor</w:t>
      </w:r>
      <w:r>
        <w:rPr>
          <w:lang w:val="pt_PT" w:bidi="pt_PT"/>
        </w:rPr>
        <w:t>. Procurem Senhor no Glossário Mestre para mais informações. Se você já traduziu essa palavra em outro livro da Bíblia, use a mesma palavra que você usou lá. Pausem este áudio aqui.</w:t>
      </w:r>
    </w:p>
    <w:p>
      <w:pPr/>
      <w:r>
        <w:rPr>
          <w:lang w:val="pt_PT" w:bidi="pt_PT"/>
        </w:rPr>
      </w:r>
      <w:r>
        <w:rPr>
          <w:lang w:val="pt_PT" w:bidi="pt_PT"/>
        </w:rPr>
        <w:t>Jesus Cristo morreu voluntariamente para salvar as pessoas de seus pecados. O pecado é um ato de desobediência contra Deus. Deus fez boas leis, e se as pessoas seguirem essas leis, então as pessoas poderão viver juntas em paz. Mas as pessoas quebram constantemente as leis de Deus, e quando o fazem, pecam.</w:t>
      </w:r>
    </w:p>
    <w:p>
      <w:pPr/>
      <w:r>
        <w:rPr>
          <w:lang w:val="pt_PT" w:bidi="pt_PT"/>
        </w:rPr>
      </w:r>
      <w:r>
        <w:rPr>
          <w:lang w:val="pt_PT" w:bidi="pt_PT"/>
        </w:rPr>
        <w:t xml:space="preserve">Parem aqui e, como um grupo, discutam qual palavra ou frase vocês usarão para </w:t>
      </w:r>
      <w:r>
        <w:rPr>
          <w:b/>
          <w:lang w:val="pt_PT" w:bidi="pt_PT"/>
        </w:rPr>
        <w:t>pecado</w:t>
      </w:r>
      <w:r>
        <w:rPr>
          <w:lang w:val="pt_PT" w:bidi="pt_PT"/>
        </w:rPr>
        <w:t>. Procurem a palavra pecado no Glossário Mestre para mais informações. Se você já traduziu essa palavra em outro livro da Bíblia, use a mesma palavra que você usou lá. Pausem este áudio aqui.</w:t>
      </w:r>
    </w:p>
    <w:p>
      <w:pPr/>
      <w:r>
        <w:rPr>
          <w:lang w:val="pt_PT" w:bidi="pt_PT"/>
        </w:rPr>
      </w:r>
      <w:r>
        <w:rPr>
          <w:lang w:val="pt_PT" w:bidi="pt_PT"/>
        </w:rPr>
        <w:t>Jesus Cristo resgatou os crentes da presente era má. O mal é o oposto do bem. Paulo usa a frase "era má" para se referir ao período mau de tempo no qual os crentes vivem e à maneira má em que as pessoas viviam durante esse período.</w:t>
      </w:r>
    </w:p>
    <w:p>
      <w:pPr/>
      <w:r>
        <w:rPr>
          <w:lang w:val="pt_PT" w:bidi="pt_PT"/>
        </w:rPr>
      </w:r>
      <w:r>
        <w:rPr>
          <w:lang w:val="pt_PT" w:bidi="pt_PT"/>
        </w:rPr>
        <w:t xml:space="preserve">Pare aqui e discuta como um grupo qual palavra ou frase você usará para </w:t>
      </w:r>
      <w:r>
        <w:rPr>
          <w:b/>
          <w:lang w:val="pt_PT" w:bidi="pt_PT"/>
        </w:rPr>
        <w:t>mal</w:t>
      </w:r>
      <w:r>
        <w:rPr>
          <w:lang w:val="pt_PT" w:bidi="pt_PT"/>
        </w:rPr>
        <w:t>. Procure a palavra mal no Glossário Mestre para mais informações. Se você já traduziu essa palavra em outro livro da Bíblia, use a mesma palavra que você usou lá. Pausem este áudio aqui.</w:t>
      </w:r>
    </w:p>
    <w:p>
      <w:pPr/>
      <w:r>
        <w:rPr>
          <w:lang w:val="pt_PT" w:bidi="pt_PT"/>
        </w:rPr>
      </w:r>
      <w:r>
        <w:rPr>
          <w:lang w:val="pt_PT" w:bidi="pt_PT"/>
        </w:rPr>
        <w:t>Paulo louva a Deus quando diz que toda a glória pertence a Ele para sempre. Glória é a fama e admiração que as pessoas dão a você quando você faz algo impressionante. Quando Deus mostra sua glória, as pessoas podem ver o quão belo, poderoso e majestoso Deus é. Deus merece que todos e tudo o admirem porque tudo o que Ele faz é impressionante.</w:t>
      </w:r>
    </w:p>
    <w:p>
      <w:pPr/>
      <w:r>
        <w:rPr>
          <w:lang w:val="pt_PT" w:bidi="pt_PT"/>
        </w:rPr>
      </w:r>
      <w:r>
        <w:rPr>
          <w:lang w:val="pt_PT" w:bidi="pt_PT"/>
        </w:rPr>
        <w:t xml:space="preserve">Parem aqui e discutam como um grupo qual palavra ou expressão vocês usarão para </w:t>
      </w:r>
      <w:r>
        <w:rPr>
          <w:b/>
          <w:lang w:val="pt_PT" w:bidi="pt_PT"/>
        </w:rPr>
        <w:t>glória</w:t>
      </w:r>
      <w:r>
        <w:rPr>
          <w:lang w:val="pt_PT" w:bidi="pt_PT"/>
        </w:rPr>
        <w:t>. Procure a palavra glória no Glossário Mestre para mais informações. Se você já traduziu essa palavra em outro livro da Bíblia, use a mesma palavra que você usou lá. Pausem este áudio aqui.</w:t>
      </w:r>
    </w:p>
    <w:p>
      <w:pPr/>
      <w:r>
        <w:rPr>
          <w:lang w:val="pt_PT" w:bidi="pt_PT"/>
        </w:rPr>
      </w:r>
      <w:r>
        <w:rPr>
          <w:lang w:val="pt_PT" w:bidi="pt_PT"/>
        </w:rPr>
        <w:t>Depois que Paulo louva a Deus, ele diz: "Amém". Amém é uma palavra que vem do hebraico. Amém pode significar algo como: "Aceito isso", "Que seja verdadeiro", "De fato" ou "Verdadeiramente".</w:t>
      </w:r>
    </w:p>
    <w:p>
      <w:pPr/>
      <w:r>
        <w:rPr>
          <w:lang w:val="pt_PT" w:bidi="pt_PT"/>
        </w:rPr>
      </w:r>
      <w:r>
        <w:rPr>
          <w:lang w:val="pt_PT" w:bidi="pt_PT"/>
        </w:rPr>
        <w:t xml:space="preserve">Parem aqui e discutam em grupo qual palavra ou frase vocês usarão para </w:t>
      </w:r>
      <w:r>
        <w:rPr>
          <w:b/>
          <w:lang w:val="pt_PT" w:bidi="pt_PT"/>
        </w:rPr>
        <w:t>amém</w:t>
      </w:r>
      <w:r>
        <w:rPr>
          <w:lang w:val="pt_PT" w:bidi="pt_PT"/>
        </w:rPr>
        <w:t>. Procure a palavra amém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1:6–10</w:t>
      </w:r>
      <w:r>
        <w:rPr>
          <w:lang w:val="pt_PT" w:bidi="pt_PT"/>
        </w:rPr>
      </w:r>
    </w:p>
    <w:p>
      <w:pPr>
        <w:pStyle w:val="Heading3"/>
      </w:pPr>
      <w:r>
        <w:rPr>
          <w:lang w:val="pt_PT" w:bidi="pt_PT"/>
        </w:rPr>
        <w:t>Ouvir e Sentir</w:t>
      </w:r>
    </w:p>
    <w:p>
      <w:pPr/>
      <w:r>
        <w:rPr>
          <w:lang w:val="pt_PT" w:bidi="pt_PT"/>
        </w:rPr>
      </w:r>
      <w:r>
        <w:rPr>
          <w:lang w:val="pt_PT" w:bidi="pt_PT"/>
        </w:rPr>
        <w:t>Nesta etapa, ouçam Gálatas 1:6–10 e guardem em seus corações.</w:t>
      </w:r>
    </w:p>
    <w:p>
      <w:pPr/>
      <w:r>
        <w:rPr>
          <w:lang w:val="pt_PT" w:bidi="pt_PT"/>
        </w:rPr>
      </w:r>
      <w:r>
        <w:rPr>
          <w:lang w:val="pt_PT" w:bidi="pt_PT"/>
        </w:rPr>
        <w:t>Ouçam uma versão em áudio de Gálatas 1:6–10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Gálatas 1:6–10 na tradução mais fácil de entender.</w:t>
      </w:r>
    </w:p>
    <w:p>
      <w:pPr/>
      <w:r>
        <w:rPr>
          <w:lang w:val="pt_PT" w:bidi="pt_PT"/>
        </w:rPr>
      </w:r>
      <w:r>
        <w:rPr>
          <w:lang w:val="pt_PT" w:bidi="pt_PT"/>
        </w:rPr>
        <w:t>Pause este áudio aqui.</w:t>
      </w:r>
    </w:p>
    <w:p>
      <w:pPr/>
      <w:r>
        <w:rPr>
          <w:lang w:val="pt_PT" w:bidi="pt_PT"/>
        </w:rPr>
      </w:r>
      <w:r>
        <w:rPr>
          <w:lang w:val="pt_PT" w:bidi="pt_PT"/>
        </w:rPr>
        <w:t>Na última passagem, Paulo começou sua carta e cumprimentou os gálatas. Agora, nesta passagem, Paulo começa imediatamente a falar sobre o problema dos gálatas. Os crentes gálatas ouvem pessoas que ensinam uma mensagem que não é as boas novas sobre Jesus. Estas boas novas sobre Jesus são que Deus salva as pessoas por causa do que Jesus fez. Tudo o que uma pessoa tem que fazer é confiar em Jesus. Mas essas pessoas ensinam uma mensagem diferente. Paulo adverte fortemente os gálatas o quão errado isso é. Paulo declara que tenta honrar ou agradar a Deus quando diz isso.</w:t>
      </w:r>
    </w:p>
    <w:p>
      <w:pPr/>
      <w:r>
        <w:rPr>
          <w:lang w:val="pt_PT" w:bidi="pt_PT"/>
        </w:rPr>
      </w:r>
      <w:r>
        <w:rPr>
          <w:lang w:val="pt_PT" w:bidi="pt_PT"/>
        </w:rPr>
        <w:t>Para começar esta passagem, Paulo diz que está surpreso e chateado com o que os gálatas estão fazendo. Há pouco tempo, Paulo havia contado aos gálatas as boas novas, e os gálatas acreditavam em Cristo. Mas agora os gálatas estão se afastando de Deus ou não são mais leais a Deus. Deus havia chamado ou escolhido os gálatas para experimentarem a graça de Cristo. A graça é a bondade de Cristo com as pessoas que não merecem essa bondade. Deus chama as pessoas por causa da graça ou da bondade de Cristo para com as pessoas, por isso algumas traduções dizem "pela graça", ou por meio da graça. Paulo havia esperado que os crentes gálatas continuassem acreditando tanto em Deus quanto no evangelho, que são as boas novas sobre Jesus. Mas em vez disso, os gálatas começaram a rejeitar a Deus e o evangelho! Isso é difícil para Paulo ouvir.</w:t>
      </w:r>
    </w:p>
    <w:p>
      <w:pPr/>
      <w:r>
        <w:rPr>
          <w:lang w:val="pt_PT" w:bidi="pt_PT"/>
        </w:rPr>
      </w:r>
      <w:r>
        <w:rPr>
          <w:lang w:val="pt_PT" w:bidi="pt_PT"/>
        </w:rPr>
        <w:t>Os crentes gálatas estão ouvindo outros mestres. Esses mestres dizem que são crentes que ensinam o evangelho. Mas esses mestres ensinam uma mensagem que é diferente do evangelho, por isso esses mestres não ensinam realmente o evangelho. Esses mestres estão perturbando ou confundindo os crentes gálatas, para que os crentes gálatas não tenham mais a paz que Deus dá aos crentes. Esses mestres pervertem ou mudam deliberadamente a mensagem sobre Cristo.</w:t>
      </w:r>
    </w:p>
    <w:p>
      <w:pPr/>
      <w:r>
        <w:rPr>
          <w:lang w:val="pt_PT" w:bidi="pt_PT"/>
        </w:rPr>
      </w:r>
      <w:r>
        <w:rPr>
          <w:lang w:val="pt_PT" w:bidi="pt_PT"/>
        </w:rPr>
        <w:t>Em uma linguagem muito forte, Paulo agora adverte os gálatas para não acreditarem em ninguém que ensine uma mensagem diferente daquela que Paulo pregou ou ensinou quando estava na Galácia. Ninguém pode mudar o evangelho — nem Paulo nem mesmo um anjo. Um anjo é um mensageiro do céu onde Deus vive. Paulo amaldiçoa qualquer um que finja ensinar as boas novas, mas esteja realmente ensinando algo diferente. Quando as pessoas amaldiçoam alguém, essas pessoas pedem a Deus que julgue ou puna essa pessoa.</w:t>
      </w:r>
    </w:p>
    <w:p>
      <w:pPr/>
      <w:r>
        <w:rPr>
          <w:lang w:val="pt_PT" w:bidi="pt_PT"/>
        </w:rPr>
      </w:r>
      <w:r>
        <w:rPr>
          <w:lang w:val="pt_PT" w:bidi="pt_PT"/>
        </w:rPr>
        <w:t>Parem aqui e discutam essa pergunta em grupo: Em sua cultura, o que as pessoas acreditam sobre bênçãos e maldições? O que esses mensageiros devem fazer? De onde as pessoas acreditam que os anjos vêm? Pause este áudio aqui.</w:t>
      </w:r>
    </w:p>
    <w:p>
      <w:pPr/>
      <w:r>
        <w:rPr>
          <w:lang w:val="pt_PT" w:bidi="pt_PT"/>
        </w:rPr>
      </w:r>
      <w:r>
        <w:rPr>
          <w:lang w:val="pt_PT" w:bidi="pt_PT"/>
        </w:rPr>
        <w:t>Paulo está mostrando o quão importante é o evangelho. Ninguém deve ouvir ou ensinar nada além da verdade. Paulo já disse aos crentes gálatas isso, provavelmente quando estava com os gálatas. Os gálatas sabem a verdade e a aceitaram como verdadeira, por isso os gálatas não devem ouvir nada diferente dessa verdade. Se alguém ensina uma mensagem que é diferente das boas novas, essa pessoa está dizendo a outros para acreditarem em uma mensagem que não pode ajudar ninguém.</w:t>
      </w:r>
    </w:p>
    <w:p>
      <w:pPr/>
      <w:r>
        <w:rPr>
          <w:lang w:val="pt_PT" w:bidi="pt_PT"/>
        </w:rPr>
      </w:r>
      <w:r>
        <w:rPr>
          <w:lang w:val="pt_PT" w:bidi="pt_PT"/>
        </w:rPr>
        <w:t>Parem aqui e discutam essa pergunta em grupo: em sua cultura, o que as pessoas acreditam sobre maldições? Em sua cultura, por que alguém amaldiçoaria outra pessoa? Paulo adverte fortemente os gálatas com essa maldição. Como vocês advertiriam fortemente alguém para não fazer algo? Pause este áudio aqui.</w:t>
      </w:r>
    </w:p>
    <w:p>
      <w:pPr/>
      <w:r>
        <w:rPr>
          <w:lang w:val="pt_PT" w:bidi="pt_PT"/>
        </w:rPr>
      </w:r>
      <w:r>
        <w:rPr>
          <w:lang w:val="pt_PT" w:bidi="pt_PT"/>
        </w:rPr>
        <w:t>Paulo não está preocupado em tentar agradar às pessoas, por isso Paulo fala com firmeza contra as pessoas que ensinam uma mensagem que é diferente das boas novas. Paulo não se importa se as pessoas estão surpresas ou pensam que Paulo fala de forma dura demais. Paulo está preocupado com a verdade e quer que as pessoas vejam o quão importante é o evangelho! Paulo fala dessa maneira porque quer agradar a Deus. Paulo serve a Cristo, por isso o objetivo de Paulo não é agradar às pessoas. Paulo se chama de servo de Cristo para mostrar que Paulo trabalha de forma confiável para Cristo e que a autoridade de Paulo é de Cristo. Paulo está garantindo aos Gálatas que o que Paulo ensina é verdadeiro porque Paulo faz e diz o que Cristo diz a Paulo.</w:t>
      </w:r>
    </w:p>
    <w:p>
      <w:pPr/>
      <w:r>
        <w:rPr>
          <w:lang w:val="pt_PT" w:bidi="pt_PT"/>
        </w:rPr>
      </w:r>
      <w:r>
        <w:rPr>
          <w:lang w:val="pt_PT" w:bidi="pt_PT"/>
        </w:rPr>
        <w:t>Parem aqui e discutam esta pergunta em grupo: descrevam alguém que um líder escolheu para liderar um grupo e que é muito dedicado a fazer e dizer o que seu líder dizia. Quais são alguns títulos que vocês chamariam essa pessoa? Como essa pessoa se chamaria?</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Gálatas 1:6–10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que está surpreso e desapontado pelos crentes gálatas ouvirem pessoas que ensinam algo que não é o evangelho.</w:t>
      </w:r>
    </w:p>
    <w:p>
      <w:pPr/>
      <w:r>
        <w:rPr>
          <w:lang w:val="pt_PT" w:bidi="pt_PT"/>
        </w:rPr>
      </w:r>
      <w:r>
        <w:rPr>
          <w:b/>
          <w:lang w:val="pt_PT" w:bidi="pt_PT"/>
        </w:rPr>
        <w:t>Na segunda parte:</w:t>
      </w:r>
      <w:r>
        <w:rPr>
          <w:lang w:val="pt_PT" w:bidi="pt_PT"/>
        </w:rPr>
        <w:t xml:space="preserve"> Paulo amaldiçoa aqueles que dizem que ensinam sobre Jesus, mas em vez disso, ensinam uma mensagem que não é o evangelho.</w:t>
      </w:r>
    </w:p>
    <w:p>
      <w:pPr/>
      <w:r>
        <w:rPr>
          <w:lang w:val="pt_PT" w:bidi="pt_PT"/>
        </w:rPr>
      </w:r>
      <w:r>
        <w:rPr>
          <w:b/>
          <w:lang w:val="pt_PT" w:bidi="pt_PT"/>
        </w:rPr>
        <w:t>Na terceira parte:</w:t>
      </w:r>
      <w:r>
        <w:rPr>
          <w:lang w:val="pt_PT" w:bidi="pt_PT"/>
        </w:rPr>
        <w:t xml:space="preserve"> Paulo explica por que fala tão duramente. Paulo não está tentando fazer as pessoas gostarem de Paulo. Paulo quer agradar a Deus e fazer o que Deus diz que é certo, porque Paulo é servo de Cristo.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Pessoas que ensinam uma falsa mensagem que não é o evangelho</w:t>
      </w:r>
    </w:p>
    <w:p>
      <w:pPr>
        <w:pStyle w:val="ListBullet"/>
        <w:spacing w:line="240" w:lineRule="auto"/>
        <w:ind w:left="720"/>
      </w:pPr>
      <w:r>
        <w:rPr>
          <w:lang w:val="pt_PT" w:bidi="pt_PT"/>
        </w:rPr>
      </w:r>
      <w:r>
        <w:rPr>
          <w:lang w:val="pt_PT" w:bidi="pt_PT"/>
        </w:rPr>
        <w:t>Os crentes com Paulo</w:t>
      </w:r>
    </w:p>
    <w:p>
      <w:pPr>
        <w:pStyle w:val="ListBullet"/>
        <w:spacing w:line="240" w:lineRule="auto"/>
        <w:ind w:left="720"/>
      </w:pPr>
      <w:r>
        <w:rPr>
          <w:lang w:val="pt_PT" w:bidi="pt_PT"/>
        </w:rPr>
      </w:r>
      <w:r>
        <w:rPr>
          <w:lang w:val="pt_PT" w:bidi="pt_PT"/>
        </w:rPr>
        <w:t>Um anjo do céu</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Em grupo, prestem atenção às partes do cenário da passagem:</w:t>
      </w:r>
    </w:p>
    <w:p>
      <w:pPr/>
      <w:r>
        <w:rPr>
          <w:lang w:val="pt_PT" w:bidi="pt_PT"/>
        </w:rPr>
      </w:r>
      <w:r>
        <w:rPr>
          <w:lang w:val="pt_PT" w:bidi="pt_PT"/>
        </w:rPr>
        <w:t xml:space="preserve">Quando Paulo escreve uma carta, Paulo geralmente cumprimenta os crentes para os quais escreve, e então ora e agradece a Deus por esses crentes. Mas nesta carta, Paulo não tem tempo para isso! Os gálatas estão em perigo porque estão ouvindo uma mensagem que não é as boas novas. Neste ponto, os gálatas não pararam completamente de acreditar nas boas novas que Paulo lhes ensinou. Mas os crentes gálatas estão começando a mudar como pensam e agem. Agora, nesta passagem, Paulo começa imediatamente a falar sobre o problema dos gálatas. </w:t>
      </w:r>
    </w:p>
    <w:p>
      <w:pPr/>
      <w:r>
        <w:rPr>
          <w:lang w:val="pt_PT" w:bidi="pt_PT"/>
        </w:rPr>
      </w:r>
      <w:r>
        <w:rPr>
          <w:lang w:val="pt_PT" w:bidi="pt_PT"/>
        </w:rPr>
        <w:t>Na primeira parte, Paulo diz que está surpreso e chateado com a maneira como os crentes gálatas estão agindo. A não muito tempo, os gálatas acreditaram nas boas novas, mas agora os gálatas estão rejeitando aquele que chamou os gálatas. Aquele que chamou os gálatas é Deus. Deus chamou ou convidou os gálatas para serem seu povo. Mas os gálatas estão abandonando a Deus, como uma pessoa deixa um grupo para se juntar a outro grupo.</w:t>
      </w:r>
    </w:p>
    <w:p>
      <w:pPr/>
      <w:r>
        <w:rPr>
          <w:lang w:val="pt_PT" w:bidi="pt_PT"/>
        </w:rPr>
      </w:r>
      <w:r>
        <w:rPr>
          <w:lang w:val="pt_PT" w:bidi="pt_PT"/>
        </w:rPr>
        <w:t>Deus chamou os gálatas por ou por meio da graça de Cristo. Graça é a bondade de Deus por meio de Jesus Cristo. Deus mostra essa bondade quando salva os crentes e continua mostrando bondade aos crentes enquanto eles acreditam em Jesus. Então aqui, Paulo poderia estar falando sobre a maneira como Deus chamou os gálatas para se tornarem crentes, porque Cristo queria ser gentil com os gálatas. Ou Paulo poderia significar a maneira como Deus chama os crentes para experimentarem a graça e a bondade de Cristo como crentes. Diferentes traduções muitas vezes terão uma dessas duas palavras, porque ambas as coisas são verdadeiras.</w:t>
      </w:r>
    </w:p>
    <w:p>
      <w:pPr/>
      <w:r>
        <w:rPr>
          <w:lang w:val="pt_PT" w:bidi="pt_PT"/>
        </w:rPr>
      </w:r>
      <w:r>
        <w:rPr>
          <w:lang w:val="pt_PT" w:bidi="pt_PT"/>
        </w:rPr>
        <w:t>Parem aqui e discutam esta pergunta em grupo: como vocês ouviram esta parte onde Paulo fala sobre a maneira como Deus chamou os gálatas? Com qual versão as pessoas em sua área estariam familiarizadas? Discutam como vocês querem traduzir essa porção. Pause este áudio aqui.</w:t>
      </w:r>
    </w:p>
    <w:p>
      <w:pPr/>
      <w:r>
        <w:rPr>
          <w:lang w:val="pt_PT" w:bidi="pt_PT"/>
        </w:rPr>
      </w:r>
      <w:r>
        <w:rPr>
          <w:lang w:val="pt_PT" w:bidi="pt_PT"/>
        </w:rPr>
        <w:t>Paulo diz que os gálatas ouvem um evangelho diferente. Paulo não quer dizer que há diferentes versões das boas novas. Paulo esclarece que um evangelho diferente não é realmente o evangelho. O único evangelho correto é o evangelho sobre Cristo. Algumas pessoas provavelmente dizem que os gálatas não sabem todo o verdadeiro evangelho e que essas pessoas têm o restante das informações. Essas pessoas dizem que ensinam o evangelho, mas essas pessoas realmente ensinam algo diferente. Essas pessoas mentem sobre Cristo e confundem os gálatas.</w:t>
      </w:r>
    </w:p>
    <w:p>
      <w:pPr/>
      <w:r>
        <w:rPr>
          <w:lang w:val="pt_PT" w:bidi="pt_PT"/>
        </w:rPr>
      </w:r>
      <w:r>
        <w:rPr>
          <w:lang w:val="pt_PT" w:bidi="pt_PT"/>
        </w:rPr>
        <w:t>Parem aqui e discutam esta pergunta em grupo: Paulo chama essa outra mensagem de falso evangelho, porque não é nada do evangelho. Falem sobre como vocês querem discutir um falso item, ou algo que as pessoas alegam que é real, mas não é? Como uma atividade, peça a alguém que mostre um item, como uma flor, e o descreva aos outros no grupo. Então peça a alguém que mostre um objeto diferente, como uma rocha, mas chame de flor e o descreva como uma flor. Como vocês se refeririam à maneira como a segunda pessoa fala sobre seu objeto? Pause este áudio aqui.</w:t>
      </w:r>
    </w:p>
    <w:p>
      <w:pPr/>
      <w:r>
        <w:rPr>
          <w:lang w:val="pt_PT" w:bidi="pt_PT"/>
        </w:rPr>
      </w:r>
      <w:r>
        <w:rPr>
          <w:lang w:val="pt_PT" w:bidi="pt_PT"/>
        </w:rPr>
        <w:t>Na segunda parte, Paulo fala duramente sobre essas pessoas que pregam outra mensagem. Paulo os amaldiçoa. Isso significa que Paulo pede a Deus que puna ou condene essas pessoas. Mesmo que Paulo use uma linguagem forte, essa é uma resposta apropriada. O próprio Deus disse que ele punirá as pessoas que tentam mentir sobre o que Deus disse. Paulo amaldiçoa essas pessoas duas vezes para mostrar o quão errado é ensinar uma mentira sobre Jesus. Na primeira vez, Paulo enfatiza sua maldição declarando uma situação que não era real. Nem Paulo nem os crentes com Paulo haviam pregado um evangelho diferente aos gálatas. Pregar significa ensinar às pessoas sobre o evangelho. Quando Paulo diz "nós" aqui, Paulo poderia significar apenas o próprio Paulo, ou Paulo e os crentes com Paulo. E um anjo do céu nunca diria às pessoas algo para mudar as boas novas. Se uma pessoa ou um anjo fizesse isso, então Deus puniria essa pessoa ou anjo. Na segunda vez que Paulo pede a Deus que amaldiçoe as pessoas, Paulo está falando sobre as pessoas que atualmente mentem sobre o evangelho. Enquanto Paulo amaldiçoa as pessoas que ensinam mentiras, Paulo também lembra aos crentes gálatas que eles sabem a verdade e acreditaram nessa verdade.</w:t>
      </w:r>
    </w:p>
    <w:p>
      <w:pPr/>
      <w:r>
        <w:rPr>
          <w:lang w:val="pt_PT" w:bidi="pt_PT"/>
        </w:rPr>
      </w:r>
      <w:r>
        <w:rPr>
          <w:lang w:val="pt_PT" w:bidi="pt_PT"/>
        </w:rPr>
        <w:t>Parem aqui e discutam esta pergunta em grupo: em seu idioma, como alguém amaldiçoaria outra pessoa por fazer algo errado? Discutam como vocês querem traduzir as maldições de Paulo. Pause este áudio aqui.</w:t>
      </w:r>
    </w:p>
    <w:p>
      <w:pPr/>
      <w:r>
        <w:rPr>
          <w:lang w:val="pt_PT" w:bidi="pt_PT"/>
        </w:rPr>
      </w:r>
      <w:r>
        <w:rPr>
          <w:lang w:val="pt_PT" w:bidi="pt_PT"/>
        </w:rPr>
        <w:t>Parem aqui e discutam esta pergunta em grupo: em seu idioma, como vocês falam sobre o céu, ou o lugar onde Deus vive? Pause este áudio aqui.</w:t>
      </w:r>
    </w:p>
    <w:p>
      <w:pPr/>
      <w:r>
        <w:rPr>
          <w:lang w:val="pt_PT" w:bidi="pt_PT"/>
        </w:rPr>
      </w:r>
      <w:r>
        <w:rPr>
          <w:lang w:val="pt_PT" w:bidi="pt_PT"/>
        </w:rPr>
        <w:t>Quando Paulo amaldiçoa as pessoas que ensinam mentiras, Paulo também adverte as pessoas que ouvem essas pessoas que ensinam mentiras. Se Deus não está satisfeito com aqueles que ensinam mentiras, então Deus não ficará satisfeito com aqueles que acreditam em mentiras também. E esta não é a primeira vez que Paulo disse isso! Paulo e os crentes que estavam com Paulo na Galácia já disseram aos gálatas isso. Paulo está tentando mostrar aos gálatas o quão importante é compartilhar apenas o verdadeiro evangelho.</w:t>
      </w:r>
    </w:p>
    <w:p>
      <w:pPr/>
      <w:r>
        <w:rPr>
          <w:lang w:val="pt_PT" w:bidi="pt_PT"/>
        </w:rPr>
      </w:r>
      <w:r>
        <w:rPr>
          <w:lang w:val="pt_PT" w:bidi="pt_PT"/>
        </w:rPr>
        <w:t>Na terceira parte, Paulo faz uma pergunta e não espera que ninguém responda. Paulo está enfatizando que não está tentando ganhar a aprovação das pessoas. Os oponentes de Paulo podem dizer que Paulo diz às pessoas que elas não têm que seguir certas regras para que as pessoas gostem de Paulo. Antes de Paulo se tornar um crente, Paulo tentou agradar às pessoas e seguir as regras que as pessoas agora dizem aos crentes gálatas para fazer. Mas então Paulo se tornou um servo de Cristo e descobriu que Paulo não precisava mais seguir essas regras. Então agora Paulo tenta agradar a Deus em vez das pessoas. Se Paulo ainda estivesse tentando agradar as pessoas, então Paulo não poderia ser um servo de Cristo. Mas Paulo é um servo de Cristo, então Paulo quer agradar a Deus.</w:t>
      </w:r>
    </w:p>
    <w:p>
      <w:pPr/>
      <w:r>
        <w:rPr>
          <w:lang w:val="pt_PT" w:bidi="pt_PT"/>
        </w:rPr>
      </w:r>
      <w:r>
        <w:rPr>
          <w:lang w:val="pt_PT" w:bidi="pt_PT"/>
        </w:rPr>
        <w:t>Parem aqui e discutam esta pergunta em grupo: como vocês descreveriam a maneira como uma pessoa se importa profundamente com o que outras pessoas pensam e sentem sobre essa pessoa? Como vocês descreveriam a maneira como uma pessoa se importa profundamente com o que Deus pensa e sente sobre essa pessoa?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Gálatas 1:6–10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Cristo</w:t>
      </w:r>
    </w:p>
    <w:p>
      <w:pPr>
        <w:pStyle w:val="ListBullet"/>
        <w:spacing w:line="240" w:lineRule="auto"/>
        <w:ind w:left="720"/>
      </w:pPr>
      <w:r>
        <w:rPr>
          <w:lang w:val="pt_PT" w:bidi="pt_PT"/>
        </w:rPr>
      </w:r>
      <w:r>
        <w:rPr>
          <w:lang w:val="pt_PT" w:bidi="pt_PT"/>
        </w:rPr>
        <w:t>Pessoas que ensinam uma falsa mensagem que não é o evangelho</w:t>
      </w:r>
    </w:p>
    <w:p>
      <w:pPr>
        <w:pStyle w:val="ListBullet"/>
        <w:spacing w:line="240" w:lineRule="auto"/>
        <w:ind w:left="720"/>
      </w:pPr>
      <w:r>
        <w:rPr>
          <w:lang w:val="pt_PT" w:bidi="pt_PT"/>
        </w:rPr>
      </w:r>
      <w:r>
        <w:rPr>
          <w:lang w:val="pt_PT" w:bidi="pt_PT"/>
        </w:rPr>
        <w:t>Os crentes com Paulo</w:t>
      </w:r>
    </w:p>
    <w:p>
      <w:pPr>
        <w:pStyle w:val="ListBullet"/>
        <w:spacing w:line="240" w:lineRule="auto"/>
        <w:ind w:left="720"/>
      </w:pPr>
      <w:r>
        <w:rPr>
          <w:lang w:val="pt_PT" w:bidi="pt_PT"/>
        </w:rPr>
      </w:r>
      <w:r>
        <w:rPr>
          <w:lang w:val="pt_PT" w:bidi="pt_PT"/>
        </w:rPr>
        <w:t>Um anjo do céu</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"Estou muito surpreso por vocês rejeitarem a Deus tão rapidamente Deus os convidou a experimentar a graça de Cristo. Mas agora vocês estão aceitando uma mensagem diferente. As pessoas dizem que esta mensagem diferente é o evangelho, mas realmente não há outro evangelho! Essas pessoas causam problemas e querem mudar as boas novas sobre Cristo".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"Oro para que Deus puna qualquer um que pregue algo diferente de nossa mensagem a vocês! Não importa se essa pessoa é uma de nós ou um anjo do céu. Digo novamente o que dissemos antes: oro para que Deus puna qualquer um que ensine a vocês uma mensagem que não sejam as mesmas boas novas em que vocês acreditaram".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Gálatas: “O que vocês estão sentindo ou pensando?” A pessoa pode responder coisas como: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"Quando falo assim, não estou tentando agradar as pessoas. Quero agradar a Deus. Não estou tentando fazer as pessoas me elogiarem, porque se eu ainda estivesse tentando agradar as pessoas, não seria um servo de Cristo".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Gálatas 1:6–10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Deus chamou os crentes na graça de </w:t>
      </w:r>
      <w:r>
        <w:rPr>
          <w:b/>
          <w:lang w:val="pt_PT" w:bidi="pt_PT"/>
        </w:rPr>
        <w:t>Cristo</w:t>
      </w:r>
      <w:r>
        <w:rPr>
          <w:lang w:val="pt_PT" w:bidi="pt_PT"/>
        </w:rPr>
        <w:t xml:space="preserve">. Graça é quando alguém é gentil com alguém que não merece essa bondade. Deus dá aos crentes graça quando Deus é gentil com os crentes, mesmo que eles não mereçam essa bondade. Para mais informações sobre graça, consultem o Glossário Mestre. Usem a mesma palavra ou frase para graça que vocês usaram em passagens anteriores. </w:t>
      </w:r>
    </w:p>
    <w:p>
      <w:pPr/>
      <w:r>
        <w:rPr>
          <w:lang w:val="pt_PT" w:bidi="pt_PT"/>
        </w:rPr>
      </w:r>
      <w:r>
        <w:rPr>
          <w:b/>
          <w:lang w:val="pt_PT" w:bidi="pt_PT"/>
        </w:rPr>
        <w:t>Cristo</w:t>
      </w:r>
      <w:r>
        <w:rPr>
          <w:lang w:val="pt_PT" w:bidi="pt_PT"/>
        </w:rPr>
        <w:t xml:space="preserve"> é um título para Jesus que lembra aos crentes que Ele é o Messias, ou o salvador e rei a quem Deus escolheu para vir e resgatar as pessoas. Para mais informações sobre Cristo, consultem o Glossário Mestre. Usem a mesma palavra ou frase para Cristo que vocês usaram em passagens anteriores.</w:t>
      </w:r>
    </w:p>
    <w:p>
      <w:pPr/>
      <w:r>
        <w:rPr>
          <w:lang w:val="pt_PT" w:bidi="pt_PT"/>
        </w:rPr>
      </w:r>
      <w:r>
        <w:rPr>
          <w:lang w:val="pt_PT" w:bidi="pt_PT"/>
        </w:rPr>
        <w:t>Os gálatas estão acreditando em uma mensagem que não é o evangelho. A palavra evangelho é uma tradução de uma palavra grega que literalmente significa “boas novas”. As boas notícias na Bíblia são que Deus criou uma maneira de salvar as pessoas. As boas novas que Paulo disse aos gálatas são que Deus salvará os gálatas se eles confiarem em Jesus.</w:t>
      </w:r>
    </w:p>
    <w:p>
      <w:pPr/>
      <w:r>
        <w:rPr>
          <w:lang w:val="pt_PT" w:bidi="pt_PT"/>
        </w:rPr>
      </w:r>
      <w:r>
        <w:rPr>
          <w:lang w:val="pt_PT" w:bidi="pt_PT"/>
        </w:rPr>
        <w:t xml:space="preserve">Parem aqui e discutam em grupo qual palavra ou frase vocês usarão para </w:t>
      </w:r>
      <w:r>
        <w:rPr>
          <w:b/>
          <w:lang w:val="pt_PT" w:bidi="pt_PT"/>
        </w:rPr>
        <w:t>evangelho</w:t>
      </w:r>
      <w:r>
        <w:rPr>
          <w:lang w:val="pt_PT" w:bidi="pt_PT"/>
        </w:rPr>
        <w:t>. Procure a palavra evangelho no Glossário Mestre para mais informações. Se vocês já traduziram essa palavra em outro livro da Bíblia, usem a mesma palavra que vocês usaram lá. Pause este áudio aqui.</w:t>
      </w:r>
    </w:p>
    <w:p>
      <w:pPr/>
      <w:r>
        <w:rPr>
          <w:lang w:val="pt_PT" w:bidi="pt_PT"/>
        </w:rPr>
      </w:r>
      <w:r>
        <w:rPr>
          <w:lang w:val="pt_PT" w:bidi="pt_PT"/>
        </w:rPr>
        <w:t>Paulo pregou o evangelho aos gálatas quando estava na Galácia. Quando as pessoas pregam, elas evangelizam ou ensinam as boas novas sobre Jesus.</w:t>
      </w:r>
    </w:p>
    <w:p>
      <w:pPr/>
      <w:r>
        <w:rPr>
          <w:lang w:val="pt_PT" w:bidi="pt_PT"/>
        </w:rPr>
      </w:r>
      <w:r>
        <w:rPr>
          <w:lang w:val="pt_PT" w:bidi="pt_PT"/>
        </w:rPr>
        <w:t xml:space="preserve">Parem aqui e discutam em grupo que palavra ou frase vocês usarão para </w:t>
      </w:r>
      <w:r>
        <w:rPr>
          <w:b/>
          <w:lang w:val="pt_PT" w:bidi="pt_PT"/>
        </w:rPr>
        <w:t>pregar</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Paulo amaldiçoa qualquer um que tente mudar a mensagem do evangelho. Quando você amaldiçoa alguém, você deseja que algo ruim aconteça com essa pessoa. As pessoas acreditavam que uma maldição se tornaria realidade. Paulo está pedindo especificamente a Deus que puna essas pessoas.</w:t>
      </w:r>
    </w:p>
    <w:p>
      <w:pPr/>
      <w:r>
        <w:rPr>
          <w:lang w:val="pt_PT" w:bidi="pt_PT"/>
        </w:rPr>
      </w:r>
      <w:r>
        <w:rPr>
          <w:lang w:val="pt_PT" w:bidi="pt_PT"/>
        </w:rPr>
        <w:t xml:space="preserve">Parem aqui e discutam em grupo qual palavra ou frase vocês usarão para </w:t>
      </w:r>
      <w:r>
        <w:rPr>
          <w:b/>
          <w:lang w:val="pt_PT" w:bidi="pt_PT"/>
        </w:rPr>
        <w:t>amaldiçoar</w:t>
      </w:r>
      <w:r>
        <w:rPr>
          <w:lang w:val="pt_PT" w:bidi="pt_PT"/>
        </w:rPr>
        <w:t>. Procure por amaldiçoar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Nem mesmo um anjo do céu deve mudar o evangelho. Um anjo é um ser sobrenatural e espiritual que Deus criou. Os anjos dão mensagens de Deus às pessoas. Às vezes um anjo parece ter a semelhança de uma pessoa normal, mas em outros momentos, os anjos podem parecer muito brilhantes e reluzentes, ou até mesmo assustadores. </w:t>
      </w:r>
    </w:p>
    <w:p>
      <w:pPr/>
      <w:r>
        <w:rPr>
          <w:lang w:val="pt_PT" w:bidi="pt_PT"/>
        </w:rPr>
      </w:r>
      <w:r>
        <w:rPr>
          <w:lang w:val="pt_PT" w:bidi="pt_PT"/>
        </w:rPr>
        <w:t xml:space="preserve">Parem aqui e discutam em grupo que palavra ou frase vocês usarão para </w:t>
      </w:r>
      <w:r>
        <w:rPr>
          <w:b/>
          <w:lang w:val="pt_PT" w:bidi="pt_PT"/>
        </w:rPr>
        <w:t>anjo</w:t>
      </w:r>
      <w:r>
        <w:rPr>
          <w:lang w:val="pt_PT" w:bidi="pt_PT"/>
        </w:rPr>
        <w:t>. Procure a palavra anjo no Glossário Mestre para mais informações. Se vocês já traduziram essa palavra em outro livro da Bíblia, usem a mesma palavra que vocês usaram lá. Pause este áudio aqui.</w:t>
      </w:r>
    </w:p>
    <w:p>
      <w:pPr/>
      <w:r>
        <w:rPr>
          <w:lang w:val="pt_PT" w:bidi="pt_PT"/>
        </w:rPr>
      </w:r>
      <w:r>
        <w:rPr>
          <w:lang w:val="pt_PT" w:bidi="pt_PT"/>
        </w:rPr>
        <w:t>Aqui, céu se refere ao lugar onde Deus vive com seus anjos. Esse céu não está em algum lugar deste universo; não é um lugar para o qual os humanos podem viajar. Mas Deus pode enviar seus anjos do céu para a terra para fazer o trabalho de Deus.</w:t>
      </w:r>
    </w:p>
    <w:p>
      <w:pPr/>
      <w:r>
        <w:rPr>
          <w:lang w:val="pt_PT" w:bidi="pt_PT"/>
        </w:rPr>
      </w:r>
      <w:r>
        <w:rPr>
          <w:lang w:val="pt_PT" w:bidi="pt_PT"/>
        </w:rPr>
        <w:t xml:space="preserve">Pare aqui e, como um grupo, discutam qual palavra ou frase vocês usarão para </w:t>
      </w:r>
      <w:r>
        <w:rPr>
          <w:b/>
          <w:lang w:val="pt_PT" w:bidi="pt_PT"/>
        </w:rPr>
        <w:t>céu</w:t>
      </w:r>
      <w:r>
        <w:rPr>
          <w:lang w:val="pt_PT" w:bidi="pt_PT"/>
        </w:rPr>
        <w:t>. Procure a palavra céu no Glossário Mestre para mais informações. Se vocês já traduziram essa palavra em outro livro da Bíblia, usem a mesma palavra que vocês usaram lá. Pause este áudio aqui.</w:t>
      </w:r>
    </w:p>
    <w:p>
      <w:pPr/>
      <w:r>
        <w:rPr>
          <w:lang w:val="pt_PT" w:bidi="pt_PT"/>
        </w:rPr>
      </w:r>
      <w:r>
        <w:rPr>
          <w:lang w:val="pt_PT" w:bidi="pt_PT"/>
        </w:rPr>
        <w:t>Paulo diz que não tenta agradar as pessoas porque é um servo de Cristo. Um servo é uma pessoa que trabalha para outra pessoa. Quando Paulo se chama assim, Paulo mostra que é um seguidor humilde de Cristo e também que a autoridade de Paulo é de Cristo.</w:t>
      </w:r>
    </w:p>
    <w:p>
      <w:pPr/>
      <w:r>
        <w:rPr>
          <w:lang w:val="pt_PT" w:bidi="pt_PT"/>
        </w:rPr>
      </w:r>
      <w:r>
        <w:rPr>
          <w:lang w:val="pt_PT" w:bidi="pt_PT"/>
        </w:rPr>
        <w:t xml:space="preserve">Parem aqui e discutam como um grupo qual palavra ou frase vocês usarão para </w:t>
      </w:r>
      <w:r>
        <w:rPr>
          <w:b/>
          <w:lang w:val="pt_PT" w:bidi="pt_PT"/>
        </w:rPr>
        <w:t>servo</w:t>
      </w:r>
      <w:r>
        <w:rPr>
          <w:lang w:val="pt_PT" w:bidi="pt_PT"/>
        </w:rPr>
        <w:t>. Consultem servo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1:11–24</w:t>
      </w:r>
      <w:r>
        <w:rPr>
          <w:lang w:val="pt_PT" w:bidi="pt_PT"/>
        </w:rPr>
      </w:r>
    </w:p>
    <w:p>
      <w:pPr>
        <w:pStyle w:val="Heading3"/>
      </w:pPr>
      <w:r>
        <w:rPr>
          <w:lang w:val="pt_PT" w:bidi="pt_PT"/>
        </w:rPr>
        <w:t>Ouvir e Sentir</w:t>
      </w:r>
    </w:p>
    <w:p>
      <w:pPr/>
      <w:r>
        <w:rPr>
          <w:lang w:val="pt_PT" w:bidi="pt_PT"/>
        </w:rPr>
      </w:r>
      <w:r>
        <w:rPr>
          <w:lang w:val="pt_PT" w:bidi="pt_PT"/>
        </w:rPr>
        <w:t>Nesta etapa, ouçam Gálatas 1:11–24 e guardem em seus corações.</w:t>
      </w:r>
    </w:p>
    <w:p>
      <w:pPr/>
      <w:r>
        <w:rPr>
          <w:lang w:val="pt_PT" w:bidi="pt_PT"/>
        </w:rPr>
      </w:r>
      <w:r>
        <w:rPr>
          <w:lang w:val="pt_PT" w:bidi="pt_PT"/>
        </w:rPr>
        <w:t>Ouçam uma versão em áudio de Gálatas 1:11–24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o Espírito Santo, ou Jesus?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Gálatas 1:11–24 na tradução mais fácil de entender.</w:t>
      </w:r>
    </w:p>
    <w:p>
      <w:pPr/>
      <w:r>
        <w:rPr>
          <w:lang w:val="pt_PT" w:bidi="pt_PT"/>
        </w:rPr>
      </w:r>
      <w:r>
        <w:rPr>
          <w:lang w:val="pt_PT" w:bidi="pt_PT"/>
        </w:rPr>
        <w:t>Pause este áudio aqui.</w:t>
      </w:r>
    </w:p>
    <w:p>
      <w:pPr/>
      <w:r>
        <w:rPr>
          <w:lang w:val="pt_PT" w:bidi="pt_PT"/>
        </w:rPr>
      </w:r>
      <w:r>
        <w:rPr>
          <w:lang w:val="pt_PT" w:bidi="pt_PT"/>
        </w:rPr>
        <w:t>Na última passagem, Paulo se chamou de servo de Cristo. Agora, Paulo conta a história de como ele se tornou um servo de Cristo. Deus escolheu Paulo e deu a ele o evangelho que Paulo ensina. Nenhum ser humano ensinou o evangelho a Paulo, nem mesmo os apóstolos. Como o evangelho que Paulo ensina é de Deus e não de pessoas imperfeitas, esse evangelho é confiável, e os gálatas devem ouvir Paulo, que ensina esse evangelho.</w:t>
      </w:r>
    </w:p>
    <w:p>
      <w:pPr/>
      <w:r>
        <w:rPr>
          <w:lang w:val="pt_PT" w:bidi="pt_PT"/>
        </w:rPr>
      </w:r>
      <w:r>
        <w:rPr>
          <w:lang w:val="pt_PT" w:bidi="pt_PT"/>
        </w:rPr>
        <w:t>Para começar esta passagem, Paulo mostra seu amor pelos crentes quando chama os crentes de irmãos e irmãs. Embora Paulo esteja chateado com o que os gálatas estão fazendo, ele ainda se importa com os gálatas. É por isso que Paulo está escrevendo esta carta — para ajudar os gálatas! Paulo tranquiliza aos gálatas ao dizer que os humanos, que podem cometer erros, não foram os autores do evangelho. Nenhuma pessoa contou ou ensinou a Paulo as boas novas que Paulo ensinou aos gálatas. Em vez disso, Paulo recebeu uma revelação de Jesus Cristo. Revelação é quando Deus revela ou torna conhecido algo que as pessoas não sabiam ou viam antes. Embora Paulo já soubesse sobre Jesus, Deus mostrou diretamente a Paulo quem realmente era Jesus. Deus fez isso quando Jesus apareceu a Paulo no caminho para a cidade de Damasco. Como Jesus apareceu a Paulo, algumas traduções dizem que a revelação era de Jesus. Outras traduções dizem que a revelação era sobre Jesus, uma vez que Paulo aprendeu sobre Jesus naquele momento.</w:t>
      </w:r>
    </w:p>
    <w:p>
      <w:pPr/>
      <w:r>
        <w:rPr>
          <w:lang w:val="pt_PT" w:bidi="pt_PT"/>
        </w:rPr>
      </w:r>
      <w:r>
        <w:rPr>
          <w:lang w:val="pt_PT" w:bidi="pt_PT"/>
        </w:rPr>
        <w:t>Então Paulo conta a história de como Paulo era antes de saber quem Jesus realmente era. Paulo provavelmente havia dito aos gálatas o que havia feito como um judeu que se dedicava fortemente a Deus. Quando Paulo adorava a Deus como os judeus adoram a Deus, Paulo odiava os crentes. Paulo tentava impedir que qualquer um acreditasse em Jesus. Paulo atacava a igreja porque era tão dedicado à religião judaica. Paulo havia aprendido mais sobre a religião judaica do que a maioria dos outros homens de sua época. E Paulo obedeceu ansiosamente às tradições dos antepassados de Paulo, ou aos ensinamentos que as pessoas ensinam a seus descendentes. Paulo era tão dedicado à religião judaica que apenas Deus poderia ter mudado Paulo.</w:t>
      </w:r>
    </w:p>
    <w:p>
      <w:pPr/>
      <w:r>
        <w:rPr>
          <w:lang w:val="pt_PT" w:bidi="pt_PT"/>
        </w:rPr>
      </w:r>
      <w:r>
        <w:rPr>
          <w:lang w:val="pt_PT" w:bidi="pt_PT"/>
        </w:rPr>
        <w:t>E Deus mudou Paulo! Antes mesmo de Paulo nascer, Deus escolheu Paulo para fazer a obra de Deus. Embora Paulo não merecesse, Deus mostrou bondade a Paulo quando Deus convidou Paulo a ser um apóstolo. Deus fez isso quando Deus revelou quem é o Filho de Deus a Paulo. Deus quer e gosta de mostrar às pessoas quem é o filho de Deus, Jesus. Jesus é o Filho de Deus porque Jesus tem um relacionamento especial com Deus, o Pai. Deus e Jesus se amam da maneira que um pai e um filho se amam. E Paulo não apenas viu Jesus. Deus fez Paulo entender que Jesus realmente é o Salvador, Senhor e Filho de Deus. Deus fez isso para que Paulo pudesse contar as notícias sobre o Filho de Deus aos gentios, que são o povo não judeu.</w:t>
      </w:r>
    </w:p>
    <w:p>
      <w:pPr/>
      <w:r>
        <w:rPr>
          <w:lang w:val="pt_PT" w:bidi="pt_PT"/>
        </w:rPr>
      </w:r>
      <w:r>
        <w:rPr>
          <w:lang w:val="pt_PT" w:bidi="pt_PT"/>
        </w:rPr>
        <w:t>Depois que Deus fez isso, Paulo não foi a ninguém para perguntar como ensinar as boas novas. Paulo não foi até os apóstolos que estavam na cidade de Jerusalém. Os apóstolos eram líderes, e as pessoas podem ter esperado que Paulo fosse até os apóstolos para aprender o evangelho e como ensiná-lo. Mas Paulo não precisava que humanos confirmassem ou explicassem o evangelho a Paulo porque Deus já havia feito isso.</w:t>
      </w:r>
    </w:p>
    <w:p>
      <w:pPr/>
      <w:r>
        <w:rPr>
          <w:lang w:val="pt_PT" w:bidi="pt_PT"/>
        </w:rPr>
      </w:r>
      <w:r>
        <w:rPr>
          <w:lang w:val="pt_PT" w:bidi="pt_PT"/>
        </w:rPr>
        <w:t>Parem aqui e olhem para um mapa que mostra a cidade de Jerusalém na região da Judeia. Pause este áudio aqui.</w:t>
      </w:r>
    </w:p>
    <w:p>
      <w:pPr/>
      <w:r>
        <w:rPr>
          <w:lang w:val="pt_PT" w:bidi="pt_PT"/>
        </w:rPr>
      </w:r>
      <w:r>
        <w:rPr>
          <w:lang w:val="pt_PT" w:bidi="pt_PT"/>
        </w:rPr>
        <w:t>Em vez disso, Paulo vai para a região da Arábia e à cidade próxima de Damasco. Lá, Paulo começa imediatamente a ensinar sobre Jesus! A Arábia e Damasco estão longe de Jerusalém. Não havia apóstolos na Arábia e Damasco, por isso Deus estava ensinando Paulo e levando-o lá.</w:t>
      </w:r>
    </w:p>
    <w:p>
      <w:pPr/>
      <w:r>
        <w:rPr>
          <w:lang w:val="pt_PT" w:bidi="pt_PT"/>
        </w:rPr>
      </w:r>
      <w:r>
        <w:rPr>
          <w:lang w:val="pt_PT" w:bidi="pt_PT"/>
        </w:rPr>
        <w:t>Pare aqui e, como um grupo, olhe para um mapa da Judeia e dos locais próximos. Encontrem a região da Arábia e a cidade de Damasco. Pause este áudio aqui.</w:t>
      </w:r>
    </w:p>
    <w:p>
      <w:pPr/>
      <w:r>
        <w:rPr>
          <w:lang w:val="pt_PT" w:bidi="pt_PT"/>
        </w:rPr>
      </w:r>
      <w:r>
        <w:rPr>
          <w:lang w:val="pt_PT" w:bidi="pt_PT"/>
        </w:rPr>
        <w:t>Não é até três anos depois que Deus revela Cristo a Paulo que Paulo vai para Jerusalém. Mesmo em Jerusalém, a visita de Paulo é curta, por isso os apóstolos não poderiam ter ensinado a Paulo tudo sobre Jesus. Na verdade, Paulo visita apenas dois dos líderes lá. Paulo conhece Cefas, cujo nome também é Pedro. Pedro era um dos discípulos de Jesus. Pedro e Paulo teriam falado sobre Jesus, mas Paulo não aprendeu tudo sobre Jesus com Pedro. Paulo também encontra Tiago, o irmão do Senhor Jesus. Esse é um Tiago diferente de dois discípulos de Jesus, cujos nomes também eram Tiago. Exceto por Tiago e Pedro, Paulo não vê nenhum dos outros apóstolos.</w:t>
      </w:r>
    </w:p>
    <w:p>
      <w:pPr/>
      <w:r>
        <w:rPr>
          <w:lang w:val="pt_PT" w:bidi="pt_PT"/>
        </w:rPr>
      </w:r>
      <w:r>
        <w:rPr>
          <w:lang w:val="pt_PT" w:bidi="pt_PT"/>
        </w:rPr>
        <w:t>Parem aqui e discutam esta pergunta em grupo: os nomes Cefas e Pedro têm o mesmo significado em diferentes idiomas, por isso as pessoas usariam esses dois nomes para se referir ao mesmo homem. Pensem em alguns nomes que significam as mesmas coisas em diferentes idiomas. Discutam se alguém que vocês conhecem tem mais de um nome que as pessoas chamam essa pessoa. Por que as pessoas chamam essa pessoa por nomes diferentes? Pause este áudio aqui.</w:t>
      </w:r>
    </w:p>
    <w:p>
      <w:pPr/>
      <w:r>
        <w:rPr>
          <w:lang w:val="pt_PT" w:bidi="pt_PT"/>
        </w:rPr>
      </w:r>
      <w:r>
        <w:rPr>
          <w:lang w:val="pt_PT" w:bidi="pt_PT"/>
        </w:rPr>
        <w:t>Paulo garante aos gálatas com um juramento que Deus sabe que o que Paulo escreve não é uma mentira. Nesta época, as pessoas muitas vezes faziam um juramento para enfatizar que o que diziam era realmente verdadeiro. Na próxima parte de sua história, Paulo continua a mostrar que as pessoas não ensinaram a Paulo sobre o evangelho. Novamente, Paulo vai para mais duas regiões que ficam longe de Jerusalém, onde não há apóstolos para ensinar Paulo. Desta vez, Paulo visita partes das regiões da Síria e da Cilícia. As cidades de Tarso e Antioquia estão nessas regiões. Paulo continua a pregar as boas novas nessas regiões.</w:t>
      </w:r>
    </w:p>
    <w:p>
      <w:pPr/>
      <w:r>
        <w:rPr>
          <w:lang w:val="pt_PT" w:bidi="pt_PT"/>
        </w:rPr>
      </w:r>
      <w:r>
        <w:rPr>
          <w:lang w:val="pt_PT" w:bidi="pt_PT"/>
        </w:rPr>
        <w:t>Pare aqui e, como um grupo, olhe para um mapa da Judeia e dos locais próximos. Encontrem as regiões da Síria e da Cilícia, bem como as cidades de Tarso e Antioquia. Pause este áudio aqui.</w:t>
      </w:r>
    </w:p>
    <w:p>
      <w:pPr/>
      <w:r>
        <w:rPr>
          <w:lang w:val="pt_PT" w:bidi="pt_PT"/>
        </w:rPr>
      </w:r>
      <w:r>
        <w:rPr>
          <w:lang w:val="pt_PT" w:bidi="pt_PT"/>
        </w:rPr>
        <w:t>Como Paulo estava nessas regiões distantes, ele não foi capaz de conhecer os grupos de crentes na região da Judeia, onde fica Jerusalém. Os crentes haviam ouvido falar de Paulo, especialmente porque Paulo havia atacado anteriormente os crentes. No entanto, agora os crentes ouvem histórias sobre esse homem, Paulo, que havia atacado os crentes. Os crentes ouvem que Paulo agora ensina sobre a fé, que são as boas novas sobre Jesus! Essas notícias são tão boas que os crentes na Judeia louvam a Deus por mudar Paulo e trabalhar por meio de Paulo para espalhar a fé. Esses crentes na Judeia sabem que Paulo ensina o verdadeiro evangelho, mesmo que eles não tenham encontrado ou escolhido Paulo. Esses crentes confiam que Deus ensinou a Paulo. Paulo quer que os gálatas também confiem que Deus ensinou a Paulo!</w:t>
      </w:r>
    </w:p>
    <w:p>
      <w:pPr/>
      <w:r>
        <w:rPr>
          <w:lang w:val="pt_PT" w:bidi="pt_PT"/>
        </w:rPr>
      </w:r>
      <w:r>
        <w:rPr>
          <w:lang w:val="pt_PT" w:bidi="pt_PT"/>
        </w:rPr>
        <w:t>Parem aqui e encontrem a região da Judeia e as terras ao redor no mapa.</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Gálatas 1:11–24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quatro partes.</w:t>
      </w:r>
    </w:p>
    <w:p>
      <w:pPr/>
      <w:r>
        <w:rPr>
          <w:lang w:val="pt_PT" w:bidi="pt_PT"/>
        </w:rPr>
      </w:r>
      <w:r>
        <w:rPr>
          <w:b/>
          <w:lang w:val="pt_PT" w:bidi="pt_PT"/>
        </w:rPr>
        <w:t>Na primeira parte:</w:t>
      </w:r>
      <w:r>
        <w:rPr>
          <w:lang w:val="pt_PT" w:bidi="pt_PT"/>
        </w:rPr>
        <w:t xml:space="preserve"> Paulo diz firmemente que o evangelho que Paulo prega veio diretamente de Deus, não de algum humano.</w:t>
      </w:r>
    </w:p>
    <w:p>
      <w:pPr/>
      <w:r>
        <w:rPr>
          <w:lang w:val="pt_PT" w:bidi="pt_PT"/>
        </w:rPr>
      </w:r>
      <w:r>
        <w:rPr>
          <w:b/>
          <w:lang w:val="pt_PT" w:bidi="pt_PT"/>
        </w:rPr>
        <w:t>Na segunda parte:</w:t>
      </w:r>
      <w:r>
        <w:rPr>
          <w:lang w:val="pt_PT" w:bidi="pt_PT"/>
        </w:rPr>
        <w:t xml:space="preserve"> Paulo descreve como Paulo agia antes e depois que Deus chamou Paulo. Depois que Deus chamou Paulo, Paulo foi para a Arábia e Damasco.</w:t>
      </w:r>
    </w:p>
    <w:p>
      <w:pPr/>
      <w:r>
        <w:rPr>
          <w:lang w:val="pt_PT" w:bidi="pt_PT"/>
        </w:rPr>
      </w:r>
      <w:r>
        <w:rPr>
          <w:b/>
          <w:lang w:val="pt_PT" w:bidi="pt_PT"/>
        </w:rPr>
        <w:t>Na terceira parte:</w:t>
      </w:r>
      <w:r>
        <w:rPr>
          <w:lang w:val="pt_PT" w:bidi="pt_PT"/>
        </w:rPr>
        <w:t xml:space="preserve"> Paulo conta sobre a curta visita de Paulo a Jerusalém.</w:t>
      </w:r>
    </w:p>
    <w:p>
      <w:pPr/>
      <w:r>
        <w:rPr>
          <w:lang w:val="pt_PT" w:bidi="pt_PT"/>
        </w:rPr>
      </w:r>
      <w:r>
        <w:rPr>
          <w:b/>
          <w:lang w:val="pt_PT" w:bidi="pt_PT"/>
        </w:rPr>
        <w:t>Na quarta parte:</w:t>
      </w:r>
      <w:r>
        <w:rPr>
          <w:lang w:val="pt_PT" w:bidi="pt_PT"/>
        </w:rPr>
        <w:t xml:space="preserve"> Paulo descreve como os outros crentes ouviram o que Paulo estava fazendo e elogiaram a Deus.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E Jesus Cristo, o Filho de Deus</w:t>
      </w:r>
    </w:p>
    <w:p>
      <w:pPr>
        <w:pStyle w:val="ListBullet"/>
        <w:spacing w:line="240" w:lineRule="auto"/>
        <w:ind w:left="720"/>
      </w:pPr>
      <w:r>
        <w:rPr>
          <w:lang w:val="pt_PT" w:bidi="pt_PT"/>
        </w:rPr>
      </w:r>
      <w:r>
        <w:rPr>
          <w:lang w:val="pt_PT" w:bidi="pt_PT"/>
        </w:rPr>
        <w:t>Igreja de Deus, que inclui as igrejas na Judeia e os crentes gálatas</w:t>
      </w:r>
    </w:p>
    <w:p>
      <w:pPr>
        <w:pStyle w:val="ListBullet"/>
        <w:spacing w:line="240" w:lineRule="auto"/>
        <w:ind w:left="720"/>
      </w:pPr>
      <w:r>
        <w:rPr>
          <w:lang w:val="pt_PT" w:bidi="pt_PT"/>
        </w:rPr>
      </w:r>
      <w:r>
        <w:rPr>
          <w:lang w:val="pt_PT" w:bidi="pt_PT"/>
        </w:rPr>
        <w:t>Outros judeus que eram da idade de 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gentios</w:t>
      </w:r>
    </w:p>
    <w:p>
      <w:pPr>
        <w:pStyle w:val="ListBullet"/>
        <w:spacing w:line="240" w:lineRule="auto"/>
        <w:ind w:left="720"/>
      </w:pPr>
      <w:r>
        <w:rPr>
          <w:lang w:val="pt_PT" w:bidi="pt_PT"/>
        </w:rPr>
      </w:r>
      <w:r>
        <w:rPr>
          <w:lang w:val="pt_PT" w:bidi="pt_PT"/>
        </w:rPr>
        <w:t>Os apóstolos em Jerusalém</w:t>
      </w:r>
    </w:p>
    <w:p>
      <w:pPr>
        <w:pStyle w:val="ListBullet"/>
        <w:spacing w:line="240" w:lineRule="auto"/>
        <w:ind w:left="720"/>
      </w:pPr>
      <w:r>
        <w:rPr>
          <w:lang w:val="pt_PT" w:bidi="pt_PT"/>
        </w:rPr>
      </w:r>
      <w:r>
        <w:rPr>
          <w:lang w:val="pt_PT" w:bidi="pt_PT"/>
        </w:rPr>
        <w:t>Cefas, cujo nome também é Pedro</w:t>
      </w:r>
    </w:p>
    <w:p>
      <w:pPr>
        <w:pStyle w:val="ListBullet"/>
        <w:spacing w:line="240" w:lineRule="auto"/>
        <w:ind w:left="720"/>
      </w:pPr>
      <w:r>
        <w:rPr>
          <w:lang w:val="pt_PT" w:bidi="pt_PT"/>
        </w:rPr>
      </w:r>
      <w:r>
        <w:rPr>
          <w:lang w:val="pt_PT" w:bidi="pt_PT"/>
        </w:rPr>
        <w:t>E Tiago, o irmão do Senhor</w:t>
      </w:r>
    </w:p>
    <w:p>
      <w:pPr/>
      <w:r>
        <w:rPr>
          <w:lang w:val="pt_PT" w:bidi="pt_PT"/>
        </w:rPr>
      </w:r>
      <w:r>
        <w:rPr>
          <w:lang w:val="pt_PT" w:bidi="pt_PT"/>
        </w:rPr>
        <w:t>Em grupo, prestem atenção às partes do cenário da passagem:</w:t>
      </w:r>
    </w:p>
    <w:p>
      <w:pPr/>
      <w:r>
        <w:rPr>
          <w:lang w:val="pt_PT" w:bidi="pt_PT"/>
        </w:rPr>
      </w:r>
      <w:r>
        <w:rPr>
          <w:lang w:val="pt_PT" w:bidi="pt_PT"/>
        </w:rPr>
        <w:t>Neste tempo, quando uma pessoa queria persuadir outras pessoas a ouvirem sua ideia, essa pessoa muitas vezes contava uma história para apoiar sua ideia. As pessoas confiavam em informações que alguém realmente viu ou ouviu, então Paulo fala sobre o que Paulo experimentou. A história de Paulo também está no livro de Atos. Muitas coisas incríveis aconteceram na história de Paulo, mas Paulo escolheu especificamente certas partes para lembrar os gálatas. Paulo responde a algumas das perguntas ou dúvidas que as pessoas podem ter tido sobre Paulo e o evangelho que Paulo ensinou.</w:t>
      </w:r>
    </w:p>
    <w:p>
      <w:pPr/>
      <w:r>
        <w:rPr>
          <w:lang w:val="pt_PT" w:bidi="pt_PT"/>
        </w:rPr>
      </w:r>
      <w:r>
        <w:rPr>
          <w:lang w:val="pt_PT" w:bidi="pt_PT"/>
        </w:rPr>
        <w:t>Parem aqui e discutam esta pergunta em grupo: pensem na maneira como vocês contam sua história de vida e na história de como vocês creram em Jesus. Provavelmente, vocês não conseguem contar cada coisa que aconteceu! Imaginem que vocês planejavam contar sua história a um grupo de pessoas que já sabiam sua história, e vocês queriam lembrar essas pessoas de algo enquanto contavam sua história. Como vocês decidiriam quais partes incluir? Pause este áudio aqui.</w:t>
      </w:r>
    </w:p>
    <w:p>
      <w:pPr/>
      <w:r>
        <w:rPr>
          <w:lang w:val="pt_PT" w:bidi="pt_PT"/>
        </w:rPr>
      </w:r>
      <w:r>
        <w:rPr>
          <w:lang w:val="pt_PT" w:bidi="pt_PT"/>
        </w:rPr>
        <w:t>Nesta passagem, Paulo responde ao que as pessoas na Galácia estão dizendo sobre Paulo. As pessoas provavelmente estão dizendo que Paulo não é um apóstolo de Jesus Cristo e que Paulo não tem ensinado um verdadeiro evangelho. Aqui, Paulo mostra que Deus escolheu Paulo para ser um apóstolo. Paulo aponta constantemente que as pessoas não escolheram Paulo ou deram a Paulo sua autoridade. E Paulo enfatiza que o evangelho que Paulo prega vem do próprio Jesus Cristo. Os gálatas podem confiar que esse é um evangelho verdadeiro e correto. As pessoas também estão tentando convencer os gálatas a seguir a religião e as leis judaicas em vez de Cristo. Paulo diz que conhece o modo de vida judaico, mas escolheu deixar essa maneira de viver e seguir Cristo em vez disso. Paulo exorta os gálatas a fazerem o mesmo.</w:t>
      </w:r>
    </w:p>
    <w:p>
      <w:pPr/>
      <w:r>
        <w:rPr>
          <w:lang w:val="pt_PT" w:bidi="pt_PT"/>
        </w:rPr>
      </w:r>
      <w:r>
        <w:rPr>
          <w:lang w:val="pt_PT" w:bidi="pt_PT"/>
        </w:rPr>
        <w:t>Na primeira parte, Paulo explica por que Paulo fala tão fortemente na última seção. Paulo quer garantir aos gálatas que eles podem confiar no evangelho que Paulo prega. Paulo faz isso porque se importa com os crentes, a quem Paulo chama de membros da família. Paulo muitas vezes chamava os crentes de irmãos, termo que Paulo usava para se referir tanto aos homens quanto às mulheres. Paulo explica claramente que o evangelho é de Deus, não das pessoas. As pessoas podem mexer ou mudar uma mensagem, mas Deus não faz isso. As pessoas não criaram esse evangelho, e nenhuma pessoa deu ou ensinou esse evangelho a Paulo. Em vez disso, Paulo recebeu pela revelação de Jesus. Isso pode significar que Jesus revelou as boas novas a Paulo, ou que Deus revelou as boas novas sobre Jesus a Paulo.</w:t>
      </w:r>
    </w:p>
    <w:p>
      <w:pPr/>
      <w:r>
        <w:rPr>
          <w:lang w:val="pt_PT" w:bidi="pt_PT"/>
        </w:rPr>
      </w:r>
      <w:r>
        <w:rPr>
          <w:lang w:val="pt_PT" w:bidi="pt_PT"/>
        </w:rPr>
        <w:t>Parem aqui e discutam como vocês querem traduzir a frase "a revelação de Jesus Cristo". Em seu idioma, como vocês falam sobre a maneira como Deus revela ou torna conhecido algo que as pessoas anteriormente não sabiam? Discutam como vocês ouviram essa passagem antes. Pause este áudio aqui.</w:t>
      </w:r>
    </w:p>
    <w:p>
      <w:pPr/>
      <w:r>
        <w:rPr>
          <w:lang w:val="pt_PT" w:bidi="pt_PT"/>
        </w:rPr>
      </w:r>
      <w:r>
        <w:rPr>
          <w:lang w:val="pt_PT" w:bidi="pt_PT"/>
        </w:rPr>
        <w:t>Na segunda parte, Paulo conta a história de como a vida de Paulo mudou quando Deus revelou quem Jesus é. Paulo primeiro descreve como era antes a vida de Paulo. Paulo perseguia a igreja de Deus. Paulo tentou destruir a igreja, o que significa que Paulo queria impedir que qualquer um cresse novamente.</w:t>
      </w:r>
    </w:p>
    <w:p>
      <w:pPr/>
      <w:r>
        <w:rPr>
          <w:lang w:val="pt_PT" w:bidi="pt_PT"/>
        </w:rPr>
      </w:r>
      <w:r>
        <w:rPr>
          <w:lang w:val="pt_PT" w:bidi="pt_PT"/>
        </w:rPr>
        <w:t>Parem aqui e discutam esta pergunta em grupo: imaginem que alguém quer parar um grupo esportivo. Essa pessoa não quer apenas impedir que as pessoas no grupo pratiquem esse esporte. Essa pessoa também quer que ninguém se junte ao grupo novamente! Como vocês descreveriam a maneira como essa pessoa tenta parar ou destruir o grupo? Pause este áudio aqui.</w:t>
      </w:r>
    </w:p>
    <w:p>
      <w:pPr/>
      <w:r>
        <w:rPr>
          <w:lang w:val="pt_PT" w:bidi="pt_PT"/>
        </w:rPr>
      </w:r>
      <w:r>
        <w:rPr>
          <w:lang w:val="pt_PT" w:bidi="pt_PT"/>
        </w:rPr>
        <w:t>Paulo também era muito dedicado ao judaísmo. O judaísmo é a religião do povo judeu, ou a maneira como as pessoas adoravam a Deus antes de Jesus vir. Paulo estava avançando no judaísmo, o que significa que Paulo estava muito à frente dos outros judeus da idade de Paulo de se tornar um líder religioso judeu. Paulo era zeloso ou profundamente dedicado a aprender e obedecer a esses ensinamentos e tradições.</w:t>
      </w:r>
    </w:p>
    <w:p>
      <w:pPr/>
      <w:r>
        <w:rPr>
          <w:lang w:val="pt_PT" w:bidi="pt_PT"/>
        </w:rPr>
      </w:r>
      <w:r>
        <w:rPr>
          <w:lang w:val="pt_PT" w:bidi="pt_PT"/>
        </w:rPr>
        <w:t>Parem aqui e discutam esta pergunta em grupo: em seu idioma, como vocês descreveriam alguém que é profundamente dedicado a um ensinamento religioso? Pause este áudio aqui.</w:t>
      </w:r>
    </w:p>
    <w:p>
      <w:pPr/>
      <w:r>
        <w:rPr>
          <w:lang w:val="pt_PT" w:bidi="pt_PT"/>
        </w:rPr>
      </w:r>
      <w:r>
        <w:rPr>
          <w:lang w:val="pt_PT" w:bidi="pt_PT"/>
        </w:rPr>
        <w:t>Paulo então descreve como Deus chamou pessoalmente Paulo para ser um apóstolo. Embora Paulo pensasse que ele seria um líder religioso judeu, Deus havia escolhido Paulo para ser um líder dos crentes. Deus havia escolhido Paulo enquanto Paulo estava no útero de sua mãe, ou antes mesmo de Paulo nascer! Paulo não merecia ser um apóstolo, mas Deus escolheu Paulo por causa da graça de Deus, ou bondade às pessoas que não merecem isso. Deus chamou ou convidou Paulo para ser um apóstolo quando Deus revelou quem Jesus é a Paulo.</w:t>
      </w:r>
    </w:p>
    <w:p>
      <w:pPr/>
      <w:r>
        <w:rPr>
          <w:lang w:val="pt_PT" w:bidi="pt_PT"/>
        </w:rPr>
      </w:r>
      <w:r>
        <w:rPr>
          <w:lang w:val="pt_PT" w:bidi="pt_PT"/>
        </w:rPr>
        <w:t>Quando Deus convidou Paulo, Paulo aceitou. Como Deus escolheu Paulo, Paulo não precisava consultar ou pedir conselhos de nenhuma "carne e sangue". As pessoas usavam a frase "carne e sangue" como uma maneira de falar sobre uma pessoa ou o corpo de uma pessoa. As pessoas muitas vezes usavam essa frase quando queriam contrastar um humano com Deus ou algo espiritual. Algumas traduções apenas dizem humano aqui.</w:t>
      </w:r>
    </w:p>
    <w:p>
      <w:pPr/>
      <w:r>
        <w:rPr>
          <w:lang w:val="pt_PT" w:bidi="pt_PT"/>
        </w:rPr>
      </w:r>
      <w:r>
        <w:rPr>
          <w:lang w:val="pt_PT" w:bidi="pt_PT"/>
        </w:rPr>
        <w:t>Parem aqui e discutam esta pergunta em grupo: quais palavras ou frases vocês usam para falar sobre uma pessoa ou o corpo de uma pessoa? Discutam como vocês querem traduzir carne aqui. Pause este áudio aqui.</w:t>
      </w:r>
    </w:p>
    <w:p>
      <w:pPr/>
      <w:r>
        <w:rPr>
          <w:lang w:val="pt_PT" w:bidi="pt_PT"/>
        </w:rPr>
      </w:r>
      <w:r>
        <w:rPr>
          <w:lang w:val="pt_PT" w:bidi="pt_PT"/>
        </w:rPr>
        <w:t>Paulo não é um apóstolo porque algum homem fez algo, mas apenas por causa de Deus. Paulo não precisava ir para Jerusalém para que os apóstolos pudessem aprovar Paulo. Os apóstolos não poderiam ter "escolhido" Paulo porque Paulo estava longe na Arábia e Damasco, onde nenhum apóstolo vivia! E ainda por três anos, Paulo ensina as boas novas sobre Jesus em Damasco e na Arábia.</w:t>
      </w:r>
    </w:p>
    <w:p>
      <w:pPr/>
      <w:r>
        <w:rPr>
          <w:lang w:val="pt_PT" w:bidi="pt_PT"/>
        </w:rPr>
      </w:r>
      <w:r>
        <w:rPr>
          <w:lang w:val="pt_PT" w:bidi="pt_PT"/>
        </w:rPr>
        <w:t>Na terceira parte, Paulo descreve a visita de Paulo a Jerusalém. Paulo diz que ele "subiu" para Jerusalém. Paulo diz "subiu" porque Jerusalém ficava em uma colina. Paulo conheceu Pedro, mas Pedro não se tornou mestre de Paulo. Paulo também se encontrou com Tiago, que pode ter estado no grupo principal de apóstolos ou apenas outro líder na igreja. Este Tiago era o irmão do Senhor. Paulo muitas vezes chama Jesus de "Senhor", então aqui sabemos que Paulo está falando sobre o irmão de Jesus. Paulo enfatiza que foi uma visita curta e que Paulo nem mesmo viu muitos apóstolos. Paulo diz isso para mostrar que Deus, não os apóstolos, escolheu Paulo e ensinou a Paulo o evangelho.</w:t>
      </w:r>
    </w:p>
    <w:p>
      <w:pPr/>
      <w:r>
        <w:rPr>
          <w:lang w:val="pt_PT" w:bidi="pt_PT"/>
        </w:rPr>
      </w:r>
      <w:r>
        <w:rPr>
          <w:lang w:val="pt_PT" w:bidi="pt_PT"/>
        </w:rPr>
        <w:t>Neste ponto, Paulo declara diante de Deus que tudo o que Paulo escreve é verdadeiro. Paulo muitas vezes colocava exclamações como essa nas cartas de Paulo. É como se Paulo estivesse na frente de um juiz, onde Paulo deve prometer solenemente dizer a verdade. Paulo sabe que Deus pode ouvir Paulo e concordará que o que Paulo está dizendo é o correto.</w:t>
      </w:r>
    </w:p>
    <w:p>
      <w:pPr/>
      <w:r>
        <w:rPr>
          <w:lang w:val="pt_PT" w:bidi="pt_PT"/>
        </w:rPr>
      </w:r>
      <w:r>
        <w:rPr>
          <w:lang w:val="pt_PT" w:bidi="pt_PT"/>
        </w:rPr>
        <w:t>Parem aqui e discutam esta pergunta em grupo: se vocês estão tentando convencer alguém, como vocês mostram que estão realmente dizendo a verdade? O que vocês dizem? Quando vocês dizem essas frases? Quais frases vocês têm em seu idioma que são semelhantes ao que Paulo diz? Pause este áudio aqui.</w:t>
      </w:r>
    </w:p>
    <w:p>
      <w:pPr/>
      <w:r>
        <w:rPr>
          <w:lang w:val="pt_PT" w:bidi="pt_PT"/>
        </w:rPr>
      </w:r>
      <w:r>
        <w:rPr>
          <w:lang w:val="pt_PT" w:bidi="pt_PT"/>
        </w:rPr>
        <w:t>Na quarta parte, Paulo descreve o que os outros crentes pensam de Paulo. Paulo viaja entre diferentes regiões além da Judeia, então os crentes na Judeia não podem visitar Paulo facilmente. Paulo diz que os outros crentes na Judeia não conhecem Paulo pessoalmente. Paulo diz isso para mostrar que Paulo também não está aprendendo com esses crentes. Em vez disso, Paulo compartilha as boas novas com pessoas que não são crentes na Síria e na Cilícia. No entanto, as pessoas dizem aos crentes na Judeia sobre o que Paulo está fazendo. Essas pessoas dizem aos crentes que Paulo está ensinando a fé. Às vezes as pessoas usam a palavra fé para se referir às boas novas sobre Jesus e à maneira como as pessoas acreditam em Jesus. Os crentes se alegraram porque estavam felizes por Deus trabalhar por meio de, e em Paulo. Paulo menciona que os crentes se alegraram para mostrar que os crentes na Judeia sabem que Paulo está fazendo a coisa certa, mesmo que esses crentes não tenham encontrado ou escolhido Paulo. Os crentes na Judeia "glorificaram a Deus em Paulo", o que significa que os crentes elogiaram a Deus por causa de Paulo.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Gálatas 1:11–24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E Jesus Cristo, o Filho de Deus</w:t>
      </w:r>
    </w:p>
    <w:p>
      <w:pPr>
        <w:pStyle w:val="ListBullet"/>
        <w:spacing w:line="240" w:lineRule="auto"/>
        <w:ind w:left="720"/>
      </w:pPr>
      <w:r>
        <w:rPr>
          <w:lang w:val="pt_PT" w:bidi="pt_PT"/>
        </w:rPr>
      </w:r>
      <w:r>
        <w:rPr>
          <w:lang w:val="pt_PT" w:bidi="pt_PT"/>
        </w:rPr>
        <w:t>Igreja de Deus, que inclui as igrejas na Judeia e os crentes gálatas</w:t>
      </w:r>
    </w:p>
    <w:p>
      <w:pPr>
        <w:pStyle w:val="ListBullet"/>
        <w:spacing w:line="240" w:lineRule="auto"/>
        <w:ind w:left="720"/>
      </w:pPr>
      <w:r>
        <w:rPr>
          <w:lang w:val="pt_PT" w:bidi="pt_PT"/>
        </w:rPr>
      </w:r>
      <w:r>
        <w:rPr>
          <w:lang w:val="pt_PT" w:bidi="pt_PT"/>
        </w:rPr>
        <w:t>Outros judeus que eram da idade de Paulo</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gentios</w:t>
      </w:r>
    </w:p>
    <w:p>
      <w:pPr>
        <w:pStyle w:val="ListBullet"/>
        <w:spacing w:line="240" w:lineRule="auto"/>
        <w:ind w:left="720"/>
      </w:pPr>
      <w:r>
        <w:rPr>
          <w:lang w:val="pt_PT" w:bidi="pt_PT"/>
        </w:rPr>
      </w:r>
      <w:r>
        <w:rPr>
          <w:lang w:val="pt_PT" w:bidi="pt_PT"/>
        </w:rPr>
        <w:t>Os apóstolos em Jerusalém</w:t>
      </w:r>
    </w:p>
    <w:p>
      <w:pPr>
        <w:pStyle w:val="ListBullet"/>
        <w:spacing w:line="240" w:lineRule="auto"/>
        <w:ind w:left="720"/>
      </w:pPr>
      <w:r>
        <w:rPr>
          <w:lang w:val="pt_PT" w:bidi="pt_PT"/>
        </w:rPr>
      </w:r>
      <w:r>
        <w:rPr>
          <w:lang w:val="pt_PT" w:bidi="pt_PT"/>
        </w:rPr>
        <w:t>Cefas, cujo nome também é Pedro</w:t>
      </w:r>
    </w:p>
    <w:p>
      <w:pPr>
        <w:pStyle w:val="ListBullet"/>
        <w:spacing w:line="240" w:lineRule="auto"/>
        <w:ind w:left="720"/>
      </w:pPr>
      <w:r>
        <w:rPr>
          <w:lang w:val="pt_PT" w:bidi="pt_PT"/>
        </w:rPr>
      </w:r>
      <w:r>
        <w:rPr>
          <w:lang w:val="pt_PT" w:bidi="pt_PT"/>
        </w:rPr>
        <w:t>E Tiago, o irmão do Senhor</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"Meus queridos irmãos e irmãs, digo isso porque quero que vocês entendam que as boas novas que preguei a vocês não são algo que um humano inventou. Nenhuma pessoa me deu o evangelho, nem uma pessoa ensinou isso a mim. Em vez disso, recebi o evangelho pela revelação de Jesus Cristo".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w:t>
      </w:r>
    </w:p>
    <w:p>
      <w:pPr>
        <w:pStyle w:val="ListBullet"/>
        <w:spacing w:line="240" w:lineRule="auto"/>
        <w:ind w:left="720"/>
      </w:pPr>
      <w:r>
        <w:rPr>
          <w:lang w:val="pt_PT" w:bidi="pt_PT"/>
        </w:rPr>
      </w:r>
      <w:r>
        <w:rPr>
          <w:lang w:val="pt_PT" w:bidi="pt_PT"/>
        </w:rPr>
        <w:t>Pergunte às pessoas interpretando os crentes na Galácia,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“Vocês conhecem a história de minha vida antes de eu me tornar um crente. Vocês sabem como obedecia aos costumes judaicos e como ataquei violentamente o povo de Deus que acredita em Jesus. Tentei fazer a igreja acabar. Eu estava me tornando um líder na religião judaica, fazendo mais do que a maioria dos outros judeus da minha idade. Eu estava extremamente ansioso para manter as tradições de meus antepassados. Mas apesar disso, antes de eu nascer, Deus havia me escolhido para fazer seu trabalho. Deus foi gentil comigo e me convidou para ser um apóstolo. Então Deus ficou feliz por me fazer entender quem realmente é o Filho de Deus. Deus fez isso para que eu pudesse contar as notícias sobre o Filho de Deus aos gentios".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“Quando isso aconteceu, não pedi a ninguém que me ensinasse o evangelho. Não fui para Jerusalém para aprender com aqueles que eram apóstolos antes de me tornar apóstolo. Em vez disso, fui imediatamente para a região da Arábia. Então, depois de algum tempo lá, voltei à cidade de Damasco. Três anos depois que Deus revelou Jesus a mim, subi para Jerusalém para conhecer Pedro. Fiquei apenas quinze dias com ele. Também também encontrei Tiago, o irmão do Senhor Jesus. Mas não vi nenhum dos outros apóstolos. Deus sabe que o que estou escrevendo para vocês não é uma mentira".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 que interpretam Pedro e Tiago: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“Quando deixei Jerusalém, viajei para as regiões da Síria e da Cilícia. Durante esse tempo, os grupos de crentes na região da Judeia não me conheciam pessoalmente. No entanto, alguém havia dito aos crentes em Jerusalém que: ‘Esse homem, Paulo, anteriormente atacou nós, crentes. Agora Paulo está dizendo às pessoas para terem fé em Cristo. Antes, Paulo tentou destruir as pessoas que tinham fé em Cristo!’ Por causa desse relatório sobre mim, os crentes estavam elogiando a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na Judeia: “O que você está sentindo ou pensando?”. A pessoa pode responder coisas como:</w:t>
      </w:r>
    </w:p>
    <w:p>
      <w:pPr>
        <w:pStyle w:val="ListBullet"/>
        <w:spacing w:line="240" w:lineRule="auto"/>
        <w:ind w:left="720"/>
      </w:pPr>
      <w:r>
        <w:rPr>
          <w:lang w:val="pt_PT" w:bidi="pt_PT"/>
        </w:rPr>
      </w:r>
      <w:r>
        <w:rPr>
          <w:lang w:val="pt_PT" w:bidi="pt_PT"/>
        </w:rPr>
        <w:t>Pergunte às pessoas interpretando os crentes na Galácia, "O que vocês estão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Gálatas 1:11–24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Paulo chama os crentes em Corinto de "</w:t>
      </w:r>
      <w:r>
        <w:rPr>
          <w:b/>
          <w:lang w:val="pt_PT" w:bidi="pt_PT"/>
        </w:rPr>
        <w:t>irmãos</w:t>
      </w:r>
      <w:r>
        <w:rPr>
          <w:lang w:val="pt_PT" w:bidi="pt_PT"/>
        </w:rPr>
        <w:t>". Como Deus é o Pai de todos os crentes, todos os crentes são como irmãos e irmãs. Por isso Paulo usa com frequência a palavra para irmão quando se refere a uma pessoa que tem a mesma fé. Quando Paulo fala com mais de um crente, Paulo pode usar a palavra "irmãos" para significar tanto irmãos quanto irmãs. Para mais informações sobre irmão, consultem o termo crente no Glossário Mestre. Usem a mesma palavra ou frase para irmãos que vocês usaram em passagens anteriores.</w:t>
      </w:r>
    </w:p>
    <w:p>
      <w:pPr/>
      <w:r>
        <w:rPr>
          <w:lang w:val="pt_PT" w:bidi="pt_PT"/>
        </w:rPr>
      </w:r>
      <w:r>
        <w:rPr>
          <w:lang w:val="pt_PT" w:bidi="pt_PT"/>
        </w:rPr>
        <w:t xml:space="preserve">Os homens não inventaram o </w:t>
      </w:r>
      <w:r>
        <w:rPr>
          <w:b/>
          <w:lang w:val="pt_PT" w:bidi="pt_PT"/>
        </w:rPr>
        <w:t>evangelho</w:t>
      </w:r>
      <w:r>
        <w:rPr>
          <w:lang w:val="pt_PT" w:bidi="pt_PT"/>
        </w:rPr>
        <w:t xml:space="preserve"> que Paulo prega. Evangelho significa boas notícias. As boas notícias na Bíblia são que Deus criou uma maneira de salvar as pessoas. Para mais informações sobre evangelho, consulte o Glossário Mestre. Usem a mesma palavra ou frase para evangelho que vocês usaram em passagens anteriores.</w:t>
      </w:r>
    </w:p>
    <w:p>
      <w:pPr/>
      <w:r>
        <w:rPr>
          <w:lang w:val="pt_PT" w:bidi="pt_PT"/>
        </w:rPr>
      </w:r>
      <w:r>
        <w:rPr>
          <w:lang w:val="pt_PT" w:bidi="pt_PT"/>
        </w:rPr>
        <w:t>Paulo prega o verdadeiro evangelho. Na língua original, essa palavra significa literalmente evangelizar ou ensinar as boas novas sobre Jesus. Usem a mesma palavra ou frase para pregar que vocês usaram em passagens anteriores.</w:t>
      </w:r>
    </w:p>
    <w:p>
      <w:pPr/>
      <w:r>
        <w:rPr>
          <w:lang w:val="pt_PT" w:bidi="pt_PT"/>
        </w:rPr>
      </w:r>
      <w:r>
        <w:rPr>
          <w:lang w:val="pt_PT" w:bidi="pt_PT"/>
        </w:rPr>
        <w:t>Paulo recebeu uma revelação de Jesus Cristo. Revelação é quando Deus revela ou torna conhecido algo que as pessoas não sabiam ou não viam antes. Isso pode incluir a natureza de Deus, a vontade de Deus ou verdades específicas que Deus quer que as pessoas entendam. Essa revelação eram as boas novas sobre quem é Jesus e como Jesus salva as pessoas.</w:t>
      </w:r>
    </w:p>
    <w:p>
      <w:pPr/>
      <w:r>
        <w:rPr>
          <w:lang w:val="pt_PT" w:bidi="pt_PT"/>
        </w:rPr>
      </w:r>
      <w:r>
        <w:rPr>
          <w:lang w:val="pt_PT" w:bidi="pt_PT"/>
        </w:rPr>
        <w:t xml:space="preserve">Pare aqui e discutam em grupo qual palavra ou frase vocês usarão para </w:t>
      </w:r>
      <w:r>
        <w:rPr>
          <w:b/>
          <w:lang w:val="pt_PT" w:bidi="pt_PT"/>
        </w:rPr>
        <w:t>revelação.</w:t>
      </w:r>
      <w:r>
        <w:rPr>
          <w:lang w:val="pt_PT" w:bidi="pt_PT"/>
        </w:rPr>
        <w:t xml:space="preserve"> Procure revelação no Glossário Mestre para mais informações. Se vocês já traduziram essa palavra em outro livro da Bíblia, usem a mesma palavra que vocês usaram lá. Pause este áudio aqui.</w:t>
      </w:r>
    </w:p>
    <w:p>
      <w:pPr/>
      <w:r>
        <w:rPr>
          <w:lang w:val="pt_PT" w:bidi="pt_PT"/>
        </w:rPr>
      </w:r>
      <w:r>
        <w:rPr>
          <w:b/>
          <w:lang w:val="pt_PT" w:bidi="pt_PT"/>
        </w:rPr>
        <w:t>Cristo</w:t>
      </w:r>
      <w:r>
        <w:rPr>
          <w:lang w:val="pt_PT" w:bidi="pt_PT"/>
        </w:rPr>
        <w:t xml:space="preserve"> é um título para Jesus que lembra aos crentes que Ele é o Messias, ou o salvador e rei a quem Deus escolheu para vir e resgatar as pessoas. Para mais informações sobre Cristo, consultem o Glossário Mestre. Usem a mesma palavra ou frase para Cristo que vocês usaram em passagens anteriores.</w:t>
      </w:r>
    </w:p>
    <w:p>
      <w:pPr/>
      <w:r>
        <w:rPr>
          <w:lang w:val="pt_PT" w:bidi="pt_PT"/>
        </w:rPr>
      </w:r>
      <w:r>
        <w:rPr>
          <w:lang w:val="pt_PT" w:bidi="pt_PT"/>
        </w:rPr>
        <w:t>Paulo costumava ser dedicado ao judaísmo. O judaísmo é a religião judaica, incluindo costumes e tradições. Deus pediu aos judeus que vivessem de uma certa maneira enquanto esperavam o Salvador. O povo judeu acrescentava muitas tradições e costumes para ajudá-los a se lembrar das leis e maneiras de vida que Deus contou a eles.</w:t>
      </w:r>
    </w:p>
    <w:p>
      <w:pPr/>
      <w:r>
        <w:rPr>
          <w:lang w:val="pt_PT" w:bidi="pt_PT"/>
        </w:rPr>
      </w:r>
      <w:r>
        <w:rPr>
          <w:lang w:val="pt_PT" w:bidi="pt_PT"/>
        </w:rPr>
        <w:t xml:space="preserve">Parem aqui e discutam em grupo qual palavra ou frase vocês usarão para </w:t>
      </w:r>
      <w:r>
        <w:rPr>
          <w:b/>
          <w:lang w:val="pt_PT" w:bidi="pt_PT"/>
        </w:rPr>
        <w:t>Juidaísmo</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Paulo costumava perseguir a igreja de Deus. Quando as pessoas os perseguem, essas pessoas os tratam de forma cruel e injusta. As pessoas podem bater em vocês, ou excluí-los da sociedade, ou falar mentiras sobre você e levá-lo para o tribunal. </w:t>
      </w:r>
    </w:p>
    <w:p>
      <w:pPr/>
      <w:r>
        <w:rPr>
          <w:lang w:val="pt_PT" w:bidi="pt_PT"/>
        </w:rPr>
      </w:r>
      <w:r>
        <w:rPr>
          <w:lang w:val="pt_PT" w:bidi="pt_PT"/>
        </w:rPr>
        <w:t xml:space="preserve">Parem aqui e, como um grupo, discutam qual palavra ou frase vocês usarão para </w:t>
      </w:r>
      <w:r>
        <w:rPr>
          <w:b/>
          <w:lang w:val="pt_PT" w:bidi="pt_PT"/>
        </w:rPr>
        <w:t>perseguir</w:t>
      </w:r>
      <w:r>
        <w:rPr>
          <w:lang w:val="pt_PT" w:bidi="pt_PT"/>
        </w:rPr>
        <w:t>. Procurem perseguição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A </w:t>
      </w:r>
      <w:r>
        <w:rPr>
          <w:b/>
          <w:lang w:val="pt_PT" w:bidi="pt_PT"/>
        </w:rPr>
        <w:t>igreja</w:t>
      </w:r>
      <w:r>
        <w:rPr>
          <w:lang w:val="pt_PT" w:bidi="pt_PT"/>
        </w:rPr>
        <w:t xml:space="preserve"> é um grupo de pessoas que acreditam em Jesus. As pessoas muitas vezes usariam a frase "igreja de Deus" para significar todas as pessoas na terra que acreditam em Jesus. Paulo também fala sobre as igrejas da Judeia, o que significa grupos de crentes na região da Judeia. Para mais informações sobre igreja, consulte o Glossário Mestre. Use a mesma palavra ou frase para igreja que você usou em passagens anteriores. </w:t>
      </w:r>
    </w:p>
    <w:p>
      <w:pPr/>
      <w:r>
        <w:rPr>
          <w:lang w:val="pt_PT" w:bidi="pt_PT"/>
        </w:rPr>
      </w:r>
      <w:r>
        <w:rPr>
          <w:lang w:val="pt_PT" w:bidi="pt_PT"/>
        </w:rPr>
        <w:t>Paulo era zeloso pelas tradições dos antepassados de Paulo. Quando alguém é zeloso, essa pessoa é tão apaixonadamente dedicada a alguém ou a algo que tem ciúmes para que esse relacionamento permaneça puro.</w:t>
      </w:r>
    </w:p>
    <w:p>
      <w:pPr/>
      <w:r>
        <w:rPr>
          <w:lang w:val="pt_PT" w:bidi="pt_PT"/>
        </w:rPr>
      </w:r>
      <w:r>
        <w:rPr>
          <w:lang w:val="pt_PT" w:bidi="pt_PT"/>
        </w:rPr>
        <w:t xml:space="preserve">Parem aqui e discutam em grupo qual palavra ou frase vocês usarão para </w:t>
      </w:r>
      <w:r>
        <w:rPr>
          <w:b/>
          <w:lang w:val="pt_PT" w:bidi="pt_PT"/>
        </w:rPr>
        <w:t>zeloso</w:t>
      </w:r>
      <w:r>
        <w:rPr>
          <w:lang w:val="pt_PT" w:bidi="pt_PT"/>
        </w:rPr>
        <w:t>. Procurem por zelar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Deus chamou Paulo por causa da </w:t>
      </w:r>
      <w:r>
        <w:rPr>
          <w:b/>
          <w:lang w:val="pt_PT" w:bidi="pt_PT"/>
        </w:rPr>
        <w:t>graça</w:t>
      </w:r>
      <w:r>
        <w:rPr>
          <w:lang w:val="pt_PT" w:bidi="pt_PT"/>
        </w:rPr>
        <w:t xml:space="preserve"> de Deus. Deus dá aos crentes graça quando é gentil com eles, mesmo que eles não mereçam. Para mais informações sobre graça, consultem o Glossário Mestre. Usem a mesma palavra ou frase para graça que vocês usaram em passagens anteriores. </w:t>
      </w:r>
    </w:p>
    <w:p>
      <w:pPr/>
      <w:r>
        <w:rPr>
          <w:lang w:val="pt_PT" w:bidi="pt_PT"/>
        </w:rPr>
      </w:r>
      <w:r>
        <w:rPr>
          <w:lang w:val="pt_PT" w:bidi="pt_PT"/>
        </w:rPr>
        <w:t>Deus mostrou a Paulo quem realmente é o Filho de Deus. O Filho de Deus é um título de Jesus. Jesus é chamado de Filho de Deus porque Jesus tem um relacionamento especial com Deus, o Pai. Deus e Jesus se amam da maneira que um pai e um filho se amam. Esse título também mostra que Jesus é Deus também.</w:t>
      </w:r>
    </w:p>
    <w:p>
      <w:pPr/>
      <w:r>
        <w:rPr>
          <w:lang w:val="pt_PT" w:bidi="pt_PT"/>
        </w:rPr>
      </w:r>
      <w:r>
        <w:rPr>
          <w:lang w:val="pt_PT" w:bidi="pt_PT"/>
        </w:rPr>
        <w:t xml:space="preserve">Pare aqui e discutam em grupo qual palavra ou frase vocês usarão para </w:t>
      </w:r>
      <w:r>
        <w:rPr>
          <w:b/>
          <w:lang w:val="pt_PT" w:bidi="pt_PT"/>
        </w:rPr>
        <w:t>Filho</w:t>
      </w:r>
      <w:r>
        <w:rPr>
          <w:lang w:val="pt_PT" w:bidi="pt_PT"/>
        </w:rPr>
        <w:t>. Procure Filho de Deus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Deus escolheu Paulo para pregar sobre Jesus aos gentios. A palavra gentio se refere a todas as pessoas que não eram judeus. </w:t>
      </w:r>
    </w:p>
    <w:p>
      <w:pPr/>
      <w:r>
        <w:rPr>
          <w:lang w:val="pt_PT" w:bidi="pt_PT"/>
        </w:rPr>
      </w:r>
      <w:r>
        <w:rPr>
          <w:lang w:val="pt_PT" w:bidi="pt_PT"/>
        </w:rPr>
        <w:t xml:space="preserve">Pare aqui e discuta como um grupo qual palavra ou frase você usará para </w:t>
      </w:r>
      <w:r>
        <w:rPr>
          <w:b/>
          <w:lang w:val="pt_PT" w:bidi="pt_PT"/>
        </w:rPr>
        <w:t>gentios</w:t>
      </w:r>
      <w:r>
        <w:rPr>
          <w:lang w:val="pt_PT" w:bidi="pt_PT"/>
        </w:rPr>
        <w:t>. Procure a palavra gentios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Logo depois que Deus escolheu Paulo, Paulo não foi ver os </w:t>
      </w:r>
      <w:r>
        <w:rPr>
          <w:b/>
          <w:lang w:val="pt_PT" w:bidi="pt_PT"/>
        </w:rPr>
        <w:t>apóstolos</w:t>
      </w:r>
      <w:r>
        <w:rPr>
          <w:lang w:val="pt_PT" w:bidi="pt_PT"/>
        </w:rPr>
        <w:t xml:space="preserve"> em Jerusalém. Um apóstolo é alguém que recebeu uma autoridade especial de Jesus para falar em nome dele. Para mais informações sobre apóstolo, consulte o Glossário Mestre. Use a mesma palavra ou frase para apóstolo que você usou em passagens anteriores.</w:t>
      </w:r>
    </w:p>
    <w:p>
      <w:pPr/>
      <w:r>
        <w:rPr>
          <w:lang w:val="pt_PT" w:bidi="pt_PT"/>
        </w:rPr>
      </w:r>
      <w:r>
        <w:rPr>
          <w:lang w:val="pt_PT" w:bidi="pt_PT"/>
        </w:rPr>
        <w:t xml:space="preserve">Paulo vê Tiago, o irmão do </w:t>
      </w:r>
      <w:r>
        <w:rPr>
          <w:b/>
          <w:lang w:val="pt_PT" w:bidi="pt_PT"/>
        </w:rPr>
        <w:t>Senhor</w:t>
      </w:r>
      <w:r>
        <w:rPr>
          <w:lang w:val="pt_PT" w:bidi="pt_PT"/>
        </w:rPr>
        <w:t>. Um senhor é um mestre sobre outras pessoas, que tem autoridade total, então os israelitas usavam essa Palavra para Deus, porque Deus tem autoridade sobre o mundo inteiro. Paulo muitas vezes chamava Jesus de Senhor para lembrar às pessoas que Jesus é Deus também. Para mais informações sobre Senhor, consultem o Glossário Mestre. Usem a mesma palavra ou frase para Senhor que você usaram em passagens anteriores.</w:t>
      </w:r>
    </w:p>
    <w:p>
      <w:pPr/>
      <w:r>
        <w:rPr>
          <w:lang w:val="pt_PT" w:bidi="pt_PT"/>
        </w:rPr>
      </w:r>
      <w:r>
        <w:rPr>
          <w:lang w:val="pt_PT" w:bidi="pt_PT"/>
        </w:rPr>
        <w:t xml:space="preserve">As pessoas relatam que Paulo ensina a fé. Fé significa depender de alguém, confiar e acreditar que o que essa pessoa diz é verdade. Essa fé específica é a maneira como as pessoas acreditam em Jesus. Essa pessoa crê que Jesus é o filho de Deus e confia que Jesus morreu por seus pecados e que Deus a perdoou e aceitou. </w:t>
      </w:r>
    </w:p>
    <w:p>
      <w:pPr/>
      <w:r>
        <w:rPr>
          <w:lang w:val="pt_PT" w:bidi="pt_PT"/>
        </w:rPr>
      </w:r>
      <w:r>
        <w:rPr>
          <w:lang w:val="pt_PT" w:bidi="pt_PT"/>
        </w:rPr>
        <w:t xml:space="preserve">Pare aqui e discuta em um grupo qual palavra ou frase você usará para </w:t>
      </w:r>
      <w:r>
        <w:rPr>
          <w:b/>
          <w:lang w:val="pt_PT" w:bidi="pt_PT"/>
        </w:rPr>
        <w:t>fé</w:t>
      </w:r>
      <w:r>
        <w:rPr>
          <w:lang w:val="pt_PT" w:bidi="pt_PT"/>
        </w:rPr>
        <w:t>. Procurem a palavra fé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Os crentes glorificaram ou louvaram a Deus por causa do que Paulo estava fazendo. Essas duas palavras significam algo semelhante. Quando vocês louvam ou glorificam a Deus, vocês falam em voz alta coisas boas sobre Deus e para Deus, porque vocês reconhecem que Deus é bom e incrível e que Deus merece grande honra. Você agradece a Deus pelas coisas boas que ele fez e as bênçãos que ele dará. </w:t>
      </w:r>
    </w:p>
    <w:p>
      <w:pPr/>
      <w:r>
        <w:rPr>
          <w:lang w:val="pt_PT" w:bidi="pt_PT"/>
        </w:rPr>
      </w:r>
      <w:r>
        <w:rPr>
          <w:lang w:val="pt_PT" w:bidi="pt_PT"/>
        </w:rPr>
        <w:t xml:space="preserve">Parem aqui e discutam em grupo qual palavra ou frase vocês usarão para </w:t>
      </w:r>
      <w:r>
        <w:rPr>
          <w:b/>
          <w:lang w:val="pt_PT" w:bidi="pt_PT"/>
        </w:rPr>
        <w:t>louvar</w:t>
      </w:r>
      <w:r>
        <w:rPr>
          <w:lang w:val="pt_PT" w:bidi="pt_PT"/>
        </w:rPr>
        <w:t xml:space="preserve"> ou </w:t>
      </w:r>
      <w:r>
        <w:rPr>
          <w:b/>
          <w:lang w:val="pt_PT" w:bidi="pt_PT"/>
        </w:rPr>
        <w:t>bendizer</w:t>
      </w:r>
      <w:r>
        <w:rPr>
          <w:lang w:val="pt_PT" w:bidi="pt_PT"/>
        </w:rPr>
        <w:t>. Procurem louvar e glorificar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2:1–10</w:t>
      </w:r>
      <w:r>
        <w:rPr>
          <w:lang w:val="pt_PT" w:bidi="pt_PT"/>
        </w:rPr>
      </w:r>
    </w:p>
    <w:p>
      <w:pPr>
        <w:pStyle w:val="Heading3"/>
      </w:pPr>
      <w:r>
        <w:rPr>
          <w:lang w:val="pt_PT" w:bidi="pt_PT"/>
        </w:rPr>
        <w:t>Ouvir e Sentir</w:t>
      </w:r>
    </w:p>
    <w:p>
      <w:pPr/>
      <w:r>
        <w:rPr>
          <w:lang w:val="pt_PT" w:bidi="pt_PT"/>
        </w:rPr>
      </w:r>
      <w:r>
        <w:rPr>
          <w:lang w:val="pt_PT" w:bidi="pt_PT"/>
        </w:rPr>
        <w:t>Nesta etapa, ouçam Gálatas 2:1–10 e guardem em seus corações.</w:t>
      </w:r>
    </w:p>
    <w:p>
      <w:pPr/>
      <w:r>
        <w:rPr>
          <w:lang w:val="pt_PT" w:bidi="pt_PT"/>
        </w:rPr>
      </w:r>
      <w:r>
        <w:rPr>
          <w:lang w:val="pt_PT" w:bidi="pt_PT"/>
        </w:rPr>
        <w:t>Ouçam uma versão em áudio de Gálatas 2:1–10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e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Gálatas 2:1–10 na tradução mais fácil de entender.</w:t>
      </w:r>
    </w:p>
    <w:p>
      <w:pPr/>
      <w:r>
        <w:rPr>
          <w:lang w:val="pt_PT" w:bidi="pt_PT"/>
        </w:rPr>
      </w:r>
      <w:r>
        <w:rPr>
          <w:lang w:val="pt_PT" w:bidi="pt_PT"/>
        </w:rPr>
        <w:t>Pause este áudio aqui.</w:t>
      </w:r>
    </w:p>
    <w:p>
      <w:pPr/>
      <w:r>
        <w:rPr>
          <w:lang w:val="pt_PT" w:bidi="pt_PT"/>
        </w:rPr>
      </w:r>
      <w:r>
        <w:rPr>
          <w:lang w:val="pt_PT" w:bidi="pt_PT"/>
        </w:rPr>
        <w:t>Paulo tem contado sua história de vida para lembrar aos gálatas que Deus escolheu Paulo para ser um apóstolo. Nesta passagem, Paulo continua a sua história. Paulo conta sobre a segunda vez que ele foi para Jerusalém, desta vez para se encontrar com os apóstolos. Durante esta viagem, os apóstolos concordaram que Deus havia dado a Paulo autoridade como um apóstolo. Os apóstolos também concordaram que Paulo ensina o verdadeiro evangelho.</w:t>
      </w:r>
    </w:p>
    <w:p>
      <w:pPr/>
      <w:r>
        <w:rPr>
          <w:lang w:val="pt_PT" w:bidi="pt_PT"/>
        </w:rPr>
      </w:r>
      <w:r>
        <w:rPr>
          <w:lang w:val="pt_PT" w:bidi="pt_PT"/>
        </w:rPr>
        <w:t>No início desta passagem, Paulo diz que ele retornou a Jerusalém depois de 14 anos. Isso provavelmente é 14 anos da última visita de Paulo. Desta vez, Paulo viajou com Barnabé, outro crente que trabalhava e viajava com Paulo. Paulo também viajou com Tito, que se tornou um crente por causa do ensinamento de Paulo. Deus havia revelado a Paulo que Paulo deve ir para Jerusalém. Essa é uma revelação diferente do que quando Deus revelou a Paulo quem é Jesus. Quando Paulo chegou a Jerusalém, ele se encontrou em particular com os líderes respeitados dos crentes. Os líderes são Tiago, irmão de Jesus; Cefas, cujo nome também é Pedro; e João. Tanto Pedro quanto João eram dois dos 12 discípulos mais próximos de Jesus. Paulo disse a esses líderes o evangelho que Paulo havia ensinado aos gentios.</w:t>
      </w:r>
    </w:p>
    <w:p>
      <w:pPr/>
      <w:r>
        <w:rPr>
          <w:lang w:val="pt_PT" w:bidi="pt_PT"/>
        </w:rPr>
      </w:r>
      <w:r>
        <w:rPr>
          <w:lang w:val="pt_PT" w:bidi="pt_PT"/>
        </w:rPr>
        <w:t>Paulo fez isso porque queria que seu trabalho fosse eficaz. Paulo compara a maneira como Paulo conta às pessoas sobre Jesus a uma pessoa que corre uma corrida. Nesta época, as pessoas se reuniam para assistir homens competirem para ver quem poderia correr mais rápido ou por mais tempo. O vencedor obteria um prêmio, por isso os corredores se preparariam e trabalhariam arduamente para esse prêmio. Paulo também se prepara e trabalha arduamente para o objetivo de Paulo. Nenhuma pessoa quer trabalhar sem nenhum resultado. Paulo não duvida que o evangelho é verdadeiro ou que Paulo está fazendo a coisa certa. Paulo está confiante de que Jesus deu a ele o verdadeiro evangelho para compartilhar. Mas Paulo está preocupado que os crentes possam se dividir em grupos de crentes gentios e crentes judeus.</w:t>
      </w:r>
    </w:p>
    <w:p>
      <w:pPr/>
      <w:r>
        <w:rPr>
          <w:lang w:val="pt_PT" w:bidi="pt_PT"/>
        </w:rPr>
      </w:r>
      <w:r>
        <w:rPr>
          <w:lang w:val="pt_PT" w:bidi="pt_PT"/>
        </w:rPr>
        <w:t>Alguns dos crentes do grupo do povo judeu ainda seguiam as leis e costumes da religião judaica. Tiago, Pedro e João também são do grupo do povo judeu. Paulo queria saber se os líderes aceitariam os crentes gentios, mesmo que os gentios sejam de um grupo diferente e não sigam as leis judaicas. Paulo quer que todos saibam que Paulo e os líderes da igreja concordaram enquanto Paulo estava em Jerusalém que o evangelho não requer que as pessoas ajam como uma pessoa judia e sigam as leis judaicas.</w:t>
      </w:r>
    </w:p>
    <w:p>
      <w:pPr/>
      <w:r>
        <w:rPr>
          <w:lang w:val="pt_PT" w:bidi="pt_PT"/>
        </w:rPr>
      </w:r>
      <w:r>
        <w:rPr>
          <w:lang w:val="pt_PT" w:bidi="pt_PT"/>
        </w:rPr>
        <w:t>Como os líderes da igreja concordaram, os líderes não exigiram que Tito seguisse a regra judaica sobre circuncisão. Circuncidar significa cortar a pele solta na extremidade do pênis de um menino ou homem. Os judeus circuncidavam seus filhos para obedecer à lei. Apenas o povo judeu fazia isso. Como Tito não era judeu, ninguém nunca havia circuncidado Tito. Como os líderes concordaram que os crentes não têm mais que seguir as regras judaicas, Tito permaneceu incircuncisado.</w:t>
      </w:r>
    </w:p>
    <w:p>
      <w:pPr/>
      <w:r>
        <w:rPr>
          <w:lang w:val="pt_PT" w:bidi="pt_PT"/>
        </w:rPr>
      </w:r>
      <w:r>
        <w:rPr>
          <w:lang w:val="pt_PT" w:bidi="pt_PT"/>
        </w:rPr>
        <w:t>Parem aqui e discutam esta pergunta em grupo: quais são algumas coisas que as pessoas em seu grupo fazem ou não fazem com seus corpos para mostrar que são membros de seu grupo? Por que essas pessoas fazem isso? Se alguém quisesse se juntar a seu grupo, talvez se casando com alguém em seu grupo, o que essa pessoa teria que fazer para se tornar oficialmente parte de seu grupo? Pause este áudio aqui.</w:t>
      </w:r>
    </w:p>
    <w:p>
      <w:pPr/>
      <w:r>
        <w:rPr>
          <w:lang w:val="pt_PT" w:bidi="pt_PT"/>
        </w:rPr>
      </w:r>
      <w:r>
        <w:rPr>
          <w:lang w:val="pt_PT" w:bidi="pt_PT"/>
        </w:rPr>
        <w:t>Algumas pessoas haviam reclamado sobre a maneira como os crentes não circuncidavam os novos crentes gentios que eram homens. Paulo chama essas pessoas de falsos irmãos ou crentes. Essas pessoas acreditavam que Jesus era o salvador, mas insistiam que os gentios também deveriam seguir a lei religiosa judaica. A lei religiosa judaica exigia a circuncisão para as pessoas serem justas diante de Deus. Mas quando as pessoas acreditam em Cristo Jesus, esses crentes não têm que receber a circuncisão como fizeram os judeus que obedeceram à lei. Os falsos crentes não entenderam que tinham uma posição correta com Deus por causa do que Cristo fez, não por causa de como eles seguiram a lei judaica.</w:t>
      </w:r>
    </w:p>
    <w:p>
      <w:pPr/>
      <w:r>
        <w:rPr>
          <w:lang w:val="pt_PT" w:bidi="pt_PT"/>
        </w:rPr>
      </w:r>
      <w:r>
        <w:rPr>
          <w:lang w:val="pt_PT" w:bidi="pt_PT"/>
        </w:rPr>
        <w:t>Outros crentes não perceberam que esse grupo de falsos crentes estava ensinando coisas que não eram o evangelho. Cristo Jesus libertou os crentes de seguir a lei, mas os falsos crentes queriam que os crentes seguissem a lei novamente. Mas se os crentes seguissem a lei judaica, eles seriam como escravos, e não seriam mais livres! Mas Paulo não concordou com as demandas dos falsos crentes. Por causa dos crentes gálatas, Paulo está determinado a garantir que ninguém mude as verdadeiras boas novas.</w:t>
      </w:r>
    </w:p>
    <w:p>
      <w:pPr/>
      <w:r>
        <w:rPr>
          <w:lang w:val="pt_PT" w:bidi="pt_PT"/>
        </w:rPr>
      </w:r>
      <w:r>
        <w:rPr>
          <w:lang w:val="pt_PT" w:bidi="pt_PT"/>
        </w:rPr>
        <w:t>Uma maneira como Paulo fez isso foi se encontrar com os líderes. Esses líderes eram importantes para os crentes. Paulo compara Tiago, Pedro e João a colunas. Uma coluna é um enorme poste de pedra ou coluna de madeira que suporta o telhado de um edifício. As colunas são uma parte importante de um edifício, assim como esses homens tinham trabalhos importantes na igreja. Paulo sabia que era importante falar com esses líderes porque os outros crentes ouviam o que esses líderes diziam. No entanto, muitas pessoas pensavam que os líderes em Jerusalém eram mais importantes do que outros crentes, talvez porque esses líderes haviam passado tempo com Jesus. Mas Paulo sabia que Deus não escolhe certas pessoas para serem as favoritas de Deus ou para serem mais importantes do que outras, por isso Paulo também não fez isso. Paulo falou com esses líderes para garantir às pessoas que os crentes em diferentes áreas concordaram.</w:t>
      </w:r>
    </w:p>
    <w:p>
      <w:pPr/>
      <w:r>
        <w:rPr>
          <w:lang w:val="pt_PT" w:bidi="pt_PT"/>
        </w:rPr>
      </w:r>
      <w:r>
        <w:rPr>
          <w:lang w:val="pt_PT" w:bidi="pt_PT"/>
        </w:rPr>
        <w:t>Parem aqui e discutam esta pergunta em grupo: pensem em alguns membros importantes de sua comunidade. Com o que vocês comparariam esses líderes para mostrar o quão importantes eles são? Pause este áudio aqui.</w:t>
      </w:r>
    </w:p>
    <w:p>
      <w:pPr/>
      <w:r>
        <w:rPr>
          <w:lang w:val="pt_PT" w:bidi="pt_PT"/>
        </w:rPr>
      </w:r>
      <w:r>
        <w:rPr>
          <w:lang w:val="pt_PT" w:bidi="pt_PT"/>
        </w:rPr>
        <w:t>Esses líderes concordaram que Paulo já estava ensinando a verdadeira mensagem. Os líderes reconheceram que Deus fez Paulo um apóstolo por causa da graça ou da bondade de Deus. Deus deu a Paulo os presentes e o poder para ser um apóstolo e contar aos outros o evangelho. Deus confiou tanto em Paulo quanto em Pedro para ensinar o único verdadeiro evangelho. Assim como Pedro ensinou o evangelho aos judeus, Paulo ensinaria aos gentios. Esses líderes apertaram as mãos de Paulo e Barnabé para mostrar que os líderes aceitaram e apoiaram Paulo e Barnabé.</w:t>
      </w:r>
    </w:p>
    <w:p>
      <w:pPr/>
      <w:r>
        <w:rPr>
          <w:lang w:val="pt_PT" w:bidi="pt_PT"/>
        </w:rPr>
      </w:r>
      <w:r>
        <w:rPr>
          <w:lang w:val="pt_PT" w:bidi="pt_PT"/>
        </w:rPr>
        <w:t>Paulo e os líderes são parceiros no trabalho para contar aos outros o evangelho, mas eles trabalharão entre diferentes grupos de pessoas.</w:t>
      </w:r>
    </w:p>
    <w:p>
      <w:pPr/>
      <w:r>
        <w:rPr>
          <w:lang w:val="pt_PT" w:bidi="pt_PT"/>
        </w:rPr>
      </w:r>
      <w:r>
        <w:rPr>
          <w:lang w:val="pt_PT" w:bidi="pt_PT"/>
        </w:rPr>
        <w:t>Parem aqui e discutam esta pergunta em grupo: em sua cultura, o que as pessoas fazem para mostrar que estão trabalhando juntas e concordam com algo? Pause este áudio aqui.</w:t>
      </w:r>
    </w:p>
    <w:p>
      <w:pPr/>
      <w:r>
        <w:rPr>
          <w:lang w:val="pt_PT" w:bidi="pt_PT"/>
        </w:rPr>
      </w:r>
      <w:r>
        <w:rPr>
          <w:lang w:val="pt_PT" w:bidi="pt_PT"/>
        </w:rPr>
        <w:t>Paulo iria para terras gentias, e Pedro iria para a terra natal judaica. Essas eram apenas instruções gerais para Paulo e Pedro. Os judeus também estavam nas terras gentias, e muitos gentios viviam na terra natal judaica. Paulo e Pedro ainda ensinarão ambos os grupos de pessoas.</w:t>
      </w:r>
    </w:p>
    <w:p>
      <w:pPr/>
      <w:r>
        <w:rPr>
          <w:lang w:val="pt_PT" w:bidi="pt_PT"/>
        </w:rPr>
      </w:r>
      <w:r>
        <w:rPr>
          <w:lang w:val="pt_PT" w:bidi="pt_PT"/>
        </w:rPr>
        <w:t>Parem aqui e, em grupo, olhem para um mapa da Judeia, a terra natal judaica e países próximos. Para os judeus, qualquer terra que não fosse a terra natal judaica era terra gentia. Pause este áudio aqui.</w:t>
      </w:r>
    </w:p>
    <w:p>
      <w:pPr/>
      <w:r>
        <w:rPr>
          <w:lang w:val="pt_PT" w:bidi="pt_PT"/>
        </w:rPr>
      </w:r>
      <w:r>
        <w:rPr>
          <w:lang w:val="pt_PT" w:bidi="pt_PT"/>
        </w:rPr>
        <w:t>Os líderes pediram que Paulo e Barnabé continuassem ajudando os crentes necessitados em Jerusalém. Naquela época, os crentes em Jerusalém eram pobres e tinham dificuldades para obter comida suficiente. Paulo concordou. Paulo já queria ajudar os pobres como Paulo fez no passado. Os líderes e Paulo realmente estavam concordando com tudo!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Gálatas 2:1–10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quatro partes.</w:t>
      </w:r>
    </w:p>
    <w:p>
      <w:pPr/>
      <w:r>
        <w:rPr>
          <w:lang w:val="pt_PT" w:bidi="pt_PT"/>
        </w:rPr>
      </w:r>
      <w:r>
        <w:rPr>
          <w:b/>
          <w:lang w:val="pt_PT" w:bidi="pt_PT"/>
        </w:rPr>
        <w:t>Na primeira parte:</w:t>
      </w:r>
      <w:r>
        <w:rPr>
          <w:lang w:val="pt_PT" w:bidi="pt_PT"/>
        </w:rPr>
        <w:t xml:space="preserve"> Paulo explica por que viajou para Jerusalém e com quem.</w:t>
      </w:r>
    </w:p>
    <w:p>
      <w:pPr/>
      <w:r>
        <w:rPr>
          <w:lang w:val="pt_PT" w:bidi="pt_PT"/>
        </w:rPr>
      </w:r>
      <w:r>
        <w:rPr>
          <w:b/>
          <w:lang w:val="pt_PT" w:bidi="pt_PT"/>
        </w:rPr>
        <w:t>Na segunda parte:</w:t>
      </w:r>
      <w:r>
        <w:rPr>
          <w:lang w:val="pt_PT" w:bidi="pt_PT"/>
        </w:rPr>
        <w:t xml:space="preserve"> Paulo diz como se encontrou em particular com os líderes em Jerusalém para explicar a mensagem que Paulo prega aos gentios. Os líderes concordaram que Paulo ensinou a verdadeira mensagem, e os líderes não exigiram que alguém circuncidasse Tito.</w:t>
      </w:r>
    </w:p>
    <w:p>
      <w:pPr/>
      <w:r>
        <w:rPr>
          <w:lang w:val="pt_PT" w:bidi="pt_PT"/>
        </w:rPr>
      </w:r>
      <w:r>
        <w:rPr>
          <w:b/>
          <w:lang w:val="pt_PT" w:bidi="pt_PT"/>
        </w:rPr>
        <w:t>Na terceira parte:</w:t>
      </w:r>
      <w:r>
        <w:rPr>
          <w:lang w:val="pt_PT" w:bidi="pt_PT"/>
        </w:rPr>
        <w:t xml:space="preserve"> Paulo explica como os falsos crentes causaram problemas e por que Paulo e Barnabé não concordam em circuncidar a Tito.</w:t>
      </w:r>
    </w:p>
    <w:p>
      <w:pPr/>
      <w:r>
        <w:rPr>
          <w:lang w:val="pt_PT" w:bidi="pt_PT"/>
        </w:rPr>
      </w:r>
      <w:r>
        <w:rPr>
          <w:b/>
          <w:lang w:val="pt_PT" w:bidi="pt_PT"/>
        </w:rPr>
        <w:t>Na quarta parte:</w:t>
      </w:r>
      <w:r>
        <w:rPr>
          <w:lang w:val="pt_PT" w:bidi="pt_PT"/>
        </w:rPr>
        <w:t xml:space="preserve"> Paulo descreve o que os líderes e Paulo concordaram durante sua reunião.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Tito</w:t>
      </w:r>
    </w:p>
    <w:p>
      <w:pPr>
        <w:pStyle w:val="ListBullet"/>
        <w:spacing w:line="240" w:lineRule="auto"/>
        <w:ind w:left="720"/>
      </w:pPr>
      <w:r>
        <w:rPr>
          <w:lang w:val="pt_PT" w:bidi="pt_PT"/>
        </w:rPr>
      </w:r>
      <w:r>
        <w:rPr>
          <w:lang w:val="pt_PT" w:bidi="pt_PT"/>
        </w:rPr>
        <w:t>Os líderes em Jerusalém, que são Tiago, João e Cefas, cujo nome também é Pedro</w:t>
      </w:r>
    </w:p>
    <w:p>
      <w:pPr>
        <w:pStyle w:val="ListBullet"/>
        <w:spacing w:line="240" w:lineRule="auto"/>
        <w:ind w:left="720"/>
      </w:pPr>
      <w:r>
        <w:rPr>
          <w:lang w:val="pt_PT" w:bidi="pt_PT"/>
        </w:rPr>
      </w:r>
      <w:r>
        <w:rPr>
          <w:lang w:val="pt_PT" w:bidi="pt_PT"/>
        </w:rPr>
        <w:t>Os gentios</w:t>
      </w:r>
    </w:p>
    <w:p>
      <w:pPr>
        <w:pStyle w:val="ListBullet"/>
        <w:spacing w:line="240" w:lineRule="auto"/>
        <w:ind w:left="720"/>
      </w:pPr>
      <w:r>
        <w:rPr>
          <w:lang w:val="pt_PT" w:bidi="pt_PT"/>
        </w:rPr>
      </w:r>
      <w:r>
        <w:rPr>
          <w:lang w:val="pt_PT" w:bidi="pt_PT"/>
        </w:rPr>
        <w:t>Os falsos crentes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povo judeu</w:t>
      </w:r>
    </w:p>
    <w:p>
      <w:pPr>
        <w:pStyle w:val="ListBullet"/>
        <w:spacing w:line="240" w:lineRule="auto"/>
        <w:ind w:left="720"/>
      </w:pPr>
      <w:r>
        <w:rPr>
          <w:lang w:val="pt_PT" w:bidi="pt_PT"/>
        </w:rPr>
      </w:r>
      <w:r>
        <w:rPr>
          <w:lang w:val="pt_PT" w:bidi="pt_PT"/>
        </w:rPr>
        <w:t>E os crentes pobres em Jerusalém</w:t>
      </w:r>
    </w:p>
    <w:p>
      <w:pPr/>
      <w:r>
        <w:rPr>
          <w:lang w:val="pt_PT" w:bidi="pt_PT"/>
        </w:rPr>
      </w:r>
      <w:r>
        <w:rPr>
          <w:lang w:val="pt_PT" w:bidi="pt_PT"/>
        </w:rPr>
        <w:t>Em grupo, prestem atenção às partes do cenário da passagem:</w:t>
      </w:r>
    </w:p>
    <w:p>
      <w:pPr/>
      <w:r>
        <w:rPr>
          <w:lang w:val="pt_PT" w:bidi="pt_PT"/>
        </w:rPr>
      </w:r>
      <w:r>
        <w:rPr>
          <w:lang w:val="pt_PT" w:bidi="pt_PT"/>
        </w:rPr>
        <w:t>Esta passagem é toda sobre a segunda viagem de Paulo a Jerusalém. Embora Paulo comece descrevendo como e por que viajou, Paulo não conta a história na ordem exata em que aconteceu. Paulo afirma rapidamente o resultado da reunião com os líderes da igreja. Então Paulo explica por que menciona a circuncisão. Depois disso, Paulo explica exatamente o que Paulo e os líderes concordaram durante a reunião. Paulo não está se concentrando na ordem na qual essas coisas aconteceram. Paulo se concentra em como as coisas que os líderes da igreja disseram a ele em Jerusalém mostram que Paulo está certo ao ensinar a mensagem de Paulo.</w:t>
      </w:r>
    </w:p>
    <w:p>
      <w:pPr/>
      <w:r>
        <w:rPr>
          <w:lang w:val="pt_PT" w:bidi="pt_PT"/>
        </w:rPr>
      </w:r>
      <w:r>
        <w:rPr>
          <w:lang w:val="pt_PT" w:bidi="pt_PT"/>
        </w:rPr>
        <w:t>Parem aqui e discutam esta pergunta em grupo: como uma atividade, contem a história de uma viagem que vocês fizeram. Enquanto contam a história, expliquem por que vocês fizeram a viagem e agiram de certas maneiras na viagem. Prestem atenção à ordem na qual vocês descrevem suas ações, por que fizeram essas coisas e o que aconteceu porque vocês fizeram essas coisas. Pause este áudio aqui.</w:t>
      </w:r>
    </w:p>
    <w:p>
      <w:pPr/>
      <w:r>
        <w:rPr>
          <w:lang w:val="pt_PT" w:bidi="pt_PT"/>
        </w:rPr>
      </w:r>
      <w:r>
        <w:rPr>
          <w:lang w:val="pt_PT" w:bidi="pt_PT"/>
        </w:rPr>
        <w:t>Na primeira parte, Paulo descreve quando foi para Jerusalém, com quem viajou e por que Paulo viajou. Pelos 14 anos desde a última visita de Paulo a Jerusalém, ele havia estado ensinando o evangelho. Paulo enfatiza quanto tempo esteve longe de Jerusalém para mostrar que não precisava que as pessoas aprovassem Paulo e o evangelho de Paulo. Deus já havia aprovado Paulo. Depois de 14 anos, no entanto, Deus revelou a Paulo que Deus queria que Paulo visitasse Jerusalém. Esta segunda visita não é a escolha de nenhuma pessoa, mas de Deus. Paulo está mostrando que está seguindo a autoridade de Deus, não a autoridade dos apóstolos. Novamente, Paulo diz que "subiu" para Jerusalém. Paulo diz "subir" porque Jerusalém está no topo de uma colina.</w:t>
      </w:r>
    </w:p>
    <w:p>
      <w:pPr/>
      <w:r>
        <w:rPr>
          <w:lang w:val="pt_PT" w:bidi="pt_PT"/>
        </w:rPr>
      </w:r>
      <w:r>
        <w:rPr>
          <w:lang w:val="pt_PT" w:bidi="pt_PT"/>
        </w:rPr>
        <w:t>Na segunda parte, Paulo fala sobre a reunião privada que teve com os líderes. Mais tarde na passagem, Paulo explica que esses líderes eram Tiago, João e Pedro, cujo nome também é Cefas. Paulo diz que as pessoas estimavam ou respeitavam esses homens. Barnabé estava com Paulo durante esta reunião, mas Tito provavelmente não estava. Durante esta reunião, Paulo explicou a mensagem que ensina aos gentios. Paulo deu este relatório para que pudesse ter certeza de que o trabalho que faz e o trabalho que fez não era como uma corrida que Paulo correu por nenhuma razão.</w:t>
      </w:r>
    </w:p>
    <w:p>
      <w:pPr/>
      <w:r>
        <w:rPr>
          <w:lang w:val="pt_PT" w:bidi="pt_PT"/>
        </w:rPr>
      </w:r>
      <w:r>
        <w:rPr>
          <w:lang w:val="pt_PT" w:bidi="pt_PT"/>
        </w:rPr>
        <w:t>Embora Paulo não diga diretamente, Paulo mostra que os líderes concordaram com ele pelas coisas que Paulo diz sobre Tito. Uma coisa que Paulo ensina é que, por causa do evangelho, as pessoas não precisam mais seguir a lei judaica. Se os líderes da igreja não tivessem concordado com Paulo, os líderes teriam exigido que alguém circuncidasse Tito. Paulo explica que ninguém havia circuncidado Tito no passado porque Tito é grego. O povo grego é do país da Grécia, mas às vezes, as pessoas usavam a palavra "grego" para se referir a pessoas gentias. Então aqui, Paulo pode ter acabado de dizer que Tito era um gentio. Os gentios não circuncidam seus homens.</w:t>
      </w:r>
    </w:p>
    <w:p>
      <w:pPr/>
      <w:r>
        <w:rPr>
          <w:lang w:val="pt_PT" w:bidi="pt_PT"/>
        </w:rPr>
      </w:r>
      <w:r>
        <w:rPr>
          <w:lang w:val="pt_PT" w:bidi="pt_PT"/>
        </w:rPr>
        <w:t>Parem aqui e discutam como vocês querem falar sobre circuncisão de uma maneira apropriada. Pause este áudio aqui.</w:t>
      </w:r>
    </w:p>
    <w:p>
      <w:pPr/>
      <w:r>
        <w:rPr>
          <w:lang w:val="pt_PT" w:bidi="pt_PT"/>
        </w:rPr>
      </w:r>
      <w:r>
        <w:rPr>
          <w:lang w:val="pt_PT" w:bidi="pt_PT"/>
        </w:rPr>
        <w:t>Na terceira parte, Paulo explica por que usa a circuncisão de Tito como prova de que Paulo ensina o verdadeiro evangelho. Uma razão é que algumas pessoas disseram que os crentes deveriam circuncidar os homens. Paulo chama essas pessoas de "falsos irmãos". Paulo quer dizer que, embora esses falsos crentes sejam parte do grupo de crentes, essas pessoas realmente não devem ser parte desse grupo! Paulo diz que essas pessoas escorregaram ou entraram como um espião em um acampamento inimigo. Esses falsos irmãos querem substituir a liberdade que os crentes têm em Cristo Jesus pelas regras da lei.</w:t>
      </w:r>
    </w:p>
    <w:p>
      <w:pPr/>
      <w:r>
        <w:rPr>
          <w:lang w:val="pt_PT" w:bidi="pt_PT"/>
        </w:rPr>
      </w:r>
      <w:r>
        <w:rPr>
          <w:lang w:val="pt_PT" w:bidi="pt_PT"/>
        </w:rPr>
        <w:t>A segunda razão pela qual Paulo usa a circuncisão de Tito como um exemplo é que alguns falsos crentes falaram sobre circuncisão com os gálatas também. Paulo mostra como Paulo e Barnabé não concordaram com os falsos crentes em Jerusalém para mostrar que Paulo também não concorda com os falsos crentes na Galácia. Paulo quer que os crentes na Galácia entendam o que é o verdadeiro evangelho!</w:t>
      </w:r>
    </w:p>
    <w:p>
      <w:pPr/>
      <w:r>
        <w:rPr>
          <w:lang w:val="pt_PT" w:bidi="pt_PT"/>
        </w:rPr>
      </w:r>
      <w:r>
        <w:rPr>
          <w:lang w:val="pt_PT" w:bidi="pt_PT"/>
        </w:rPr>
        <w:t>Então Paulo conta a história de como, em Jerusalém, Paulo e Barnabé não cederam ou concordaram em circuncidar Tito. Paulo enfatiza que nunca concordaram quando ele diz: "Não concordamos nem mesmo por um breve tempo!" Da mesma maneira, os gálatas também não devem concordar.</w:t>
      </w:r>
    </w:p>
    <w:p>
      <w:pPr/>
      <w:r>
        <w:rPr>
          <w:lang w:val="pt_PT" w:bidi="pt_PT"/>
        </w:rPr>
      </w:r>
      <w:r>
        <w:rPr>
          <w:lang w:val="pt_PT" w:bidi="pt_PT"/>
        </w:rPr>
        <w:t>Parem aqui e discutam esta pergunta em grupo: quais frases vocês têm em seu idioma para enfatizar como algo nunca aconteceu? Pause este áudio aqui.</w:t>
      </w:r>
    </w:p>
    <w:p>
      <w:pPr/>
      <w:r>
        <w:rPr>
          <w:lang w:val="pt_PT" w:bidi="pt_PT"/>
        </w:rPr>
      </w:r>
      <w:r>
        <w:rPr>
          <w:lang w:val="pt_PT" w:bidi="pt_PT"/>
        </w:rPr>
        <w:t>Na quarta parte, Paulo descreve as três coisas que os líderes fizeram durante a reunião. Primeiro, os líderes concordaram que Deus havia dado a Paulo o verdadeiro evangelho, por isso eles não disseram a Paulo para mudar nada. Neste ponto, Paulo faz uma pausa e explica por que continua dizendo que o povo respeita esses líderes. Paulo não está dizendo que esses homens são mais importantes por causa de algo que esses homens fizeram. Quem quer que fossem esses homens antes de Deus os escolher, não é importante. Deus não escolhe as pessoas por causa de coisas como o quão ricas ou importantes essas pessoas são. Deus escolhe as pessoas por causa da graça de Deus, que é bondade com as pessoas que não merecem essa bondade.</w:t>
      </w:r>
    </w:p>
    <w:p>
      <w:pPr/>
      <w:r>
        <w:rPr>
          <w:lang w:val="pt_PT" w:bidi="pt_PT"/>
        </w:rPr>
      </w:r>
      <w:r>
        <w:rPr>
          <w:lang w:val="pt_PT" w:bidi="pt_PT"/>
        </w:rPr>
        <w:t>Parem aqui e discutam esta pergunta em grupo: Paulo faz uma pausa em sua história para explicar o que Paulo quer dizer sobre os líderes respeitados. Quando vocês contam uma história em seu idioma, quando podem fazer uma pausa em sua história para explicar por que contam a história de uma certa maneira? Discutam como vocês querem traduzir a explicação de Paulo na história. Pause este áudio aqui.</w:t>
      </w:r>
    </w:p>
    <w:p>
      <w:pPr/>
      <w:r>
        <w:rPr>
          <w:lang w:val="pt_PT" w:bidi="pt_PT"/>
        </w:rPr>
      </w:r>
      <w:r>
        <w:rPr>
          <w:lang w:val="pt_PT" w:bidi="pt_PT"/>
        </w:rPr>
        <w:t>A segunda coisa que os líderes fizeram foi reconhecer a maneira como Deus foi gentil com Paulo e escolheu Paulo para ser um apóstolo. Paulo é um apóstolo assim como Pedro é um apóstolo. Paulo se compara a Pedro, uma vez que as pessoas sabiam que Deus estava trabalhando por meio de Pedro. Algumas traduções dizem que Deus trabalhou em Pedro e Paulo para serem apóstolos. Ambas as coisas são verdadeiras. Deus deu a Pedro o trabalho de ensinar principalmente os judeus, enquanto Deus deu a Paulo o trabalho de ensinar os gentios. Como os judeus circuncidavam seus meninos e homens, as pessoas às vezes chamavam os judeus de povo circuncidado e os gentios de povo incircuncidado. Então algumas traduções dizem "judeus" e algumas dizem "pessoas circuncidadas", mas ambas significam a mesma coisa.</w:t>
      </w:r>
    </w:p>
    <w:p>
      <w:pPr/>
      <w:r>
        <w:rPr>
          <w:lang w:val="pt_PT" w:bidi="pt_PT"/>
        </w:rPr>
      </w:r>
      <w:r>
        <w:rPr>
          <w:lang w:val="pt_PT" w:bidi="pt_PT"/>
        </w:rPr>
        <w:t>Parem aqui e discutam esta pergunta em grupo: pensem em alguns grupos diferentes de pessoas em sua região, como pessoas em uma equipe esportiva, ou pessoas que fazem o mesmo tipo de trabalho. Quando são algumas vezes em que vocês se referiam ao grupo, ou às pessoas no grupo, pelas coisas que essas pessoas fazem? Pause este áudio aqui.</w:t>
      </w:r>
    </w:p>
    <w:p>
      <w:pPr/>
      <w:r>
        <w:rPr>
          <w:lang w:val="pt_PT" w:bidi="pt_PT"/>
        </w:rPr>
      </w:r>
      <w:r>
        <w:rPr>
          <w:lang w:val="pt_PT" w:bidi="pt_PT"/>
        </w:rPr>
        <w:t>Como os líderes veem a maneira como Deus escolheu Paulo para ser um apóstolo, os líderes dão a Paulo e Barnabé a mão direita da comunhão. Isso significa que os líderes apertam a mão direita de Paulo e Barnabé com as mãos direitas. Nesta época, essa era uma maneira comum pela qual as pessoas mostravam que concordavam umas com as outras e trabalhavam juntas. Os líderes estavam mostrando que já estavam em acordo porque Deus havia dado a ambos o evangelho.</w:t>
      </w:r>
    </w:p>
    <w:p>
      <w:pPr/>
      <w:r>
        <w:rPr>
          <w:lang w:val="pt_PT" w:bidi="pt_PT"/>
        </w:rPr>
      </w:r>
      <w:r>
        <w:rPr>
          <w:lang w:val="pt_PT" w:bidi="pt_PT"/>
        </w:rPr>
        <w:t>A última coisa que os líderes fazem é pedir a Paulo e Barnabé que se lembrem dos crentes pobres. Isso significa que Paulo e Barnabé devem se lembrar de continuar ajudando os crentes pobres em Jerusalém. Paulo tem estado ansioso para fazer isso o tempo todo, o que significa que Paulo já queria continuar ajudando os crentes pobres como fez no passado.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Gálatas 2:1–10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Barnabé</w:t>
      </w:r>
    </w:p>
    <w:p>
      <w:pPr>
        <w:pStyle w:val="ListBullet"/>
        <w:spacing w:line="240" w:lineRule="auto"/>
        <w:ind w:left="720"/>
      </w:pPr>
      <w:r>
        <w:rPr>
          <w:lang w:val="pt_PT" w:bidi="pt_PT"/>
        </w:rPr>
      </w:r>
      <w:r>
        <w:rPr>
          <w:lang w:val="pt_PT" w:bidi="pt_PT"/>
        </w:rPr>
        <w:t>Tito</w:t>
      </w:r>
    </w:p>
    <w:p>
      <w:pPr>
        <w:pStyle w:val="ListBullet"/>
        <w:spacing w:line="240" w:lineRule="auto"/>
        <w:ind w:left="720"/>
      </w:pPr>
      <w:r>
        <w:rPr>
          <w:lang w:val="pt_PT" w:bidi="pt_PT"/>
        </w:rPr>
      </w:r>
      <w:r>
        <w:rPr>
          <w:lang w:val="pt_PT" w:bidi="pt_PT"/>
        </w:rPr>
        <w:t>Os líderes em Jerusalém, que são Tiago, João e Cefas, cujo nome também é Pedro</w:t>
      </w:r>
    </w:p>
    <w:p>
      <w:pPr>
        <w:pStyle w:val="ListBullet"/>
        <w:spacing w:line="240" w:lineRule="auto"/>
        <w:ind w:left="720"/>
      </w:pPr>
      <w:r>
        <w:rPr>
          <w:lang w:val="pt_PT" w:bidi="pt_PT"/>
        </w:rPr>
      </w:r>
      <w:r>
        <w:rPr>
          <w:lang w:val="pt_PT" w:bidi="pt_PT"/>
        </w:rPr>
        <w:t>Os gentios</w:t>
      </w:r>
    </w:p>
    <w:p>
      <w:pPr>
        <w:pStyle w:val="ListBullet"/>
        <w:spacing w:line="240" w:lineRule="auto"/>
        <w:ind w:left="720"/>
      </w:pPr>
      <w:r>
        <w:rPr>
          <w:lang w:val="pt_PT" w:bidi="pt_PT"/>
        </w:rPr>
      </w:r>
      <w:r>
        <w:rPr>
          <w:lang w:val="pt_PT" w:bidi="pt_PT"/>
        </w:rPr>
        <w:t>Os falsos crentes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povo judeu</w:t>
      </w:r>
    </w:p>
    <w:p>
      <w:pPr>
        <w:pStyle w:val="ListBullet"/>
        <w:spacing w:line="240" w:lineRule="auto"/>
        <w:ind w:left="720"/>
      </w:pPr>
      <w:r>
        <w:rPr>
          <w:lang w:val="pt_PT" w:bidi="pt_PT"/>
        </w:rPr>
      </w:r>
      <w:r>
        <w:rPr>
          <w:lang w:val="pt_PT" w:bidi="pt_PT"/>
        </w:rPr>
        <w:t>E os crentes pobres em Jerusalém</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"Então, quatorze anos depois, subi a Jerusalém novamente. Desta vez, Barnabé e Tito foram comigo. Eu fui porque Deus me revelou que eu deveria ir. Quando cheguei lá, me encontrei em particular com os líderes dos crentes. Expliquei aos líderes a mensagem que prego aos gentios. Fiz este relatório para ter certeza de que o trabalho que estou fazendo e o trabalho que fiz não era como uma corrida à qual havia participado por nada. E os líderes concordaram comigo. Isso ficou claro porque ninguém exigiu que alguém circuncidasse meu companheiro, Tito. Tito era um gentio, e ninguém nunca havia circuncidado Tito".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Tito: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"Falamos sobre esse problema por causa de alguns homens que fingiram ser crentes. Esses homens se infiltraram em nosso grupo de crentes. Esses homens vieram para nos espionar e tirar a liberdade que temos porque acreditamos em Cristo Jesus. Esses homens fizeram isso para nos tornar escravos da lei de Moisés. Nunca aceitamos o que esses homens disseram. Estávamos determinados a manter as verdadeiras boas novas puras por causa de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falsos crentes: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"Mas os líderes da igreja não me disseram para ensinar algo diferente. Não é importante para mim qual era o status dos líderes antes, porque Deus não tem nenhum favorito. Em vez disso, esses líderes perceberam que Deus havia me dado a responsabilidade de pregar o evangelho aos gentios. Deus me deu esse trabalho assim como Deus havia dado a Pedro o trabalho de contar as mesmas boas novas aos judeus. Deus ajudou Pedro a fazer bem seu trabalho como apóstolo entre os judeus. Da mesma maneira, Deus também me ajudou a fazer bem meu trabalho como apóstolo entre os gentios".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"Tiago, Pedro e João eram homens importantes na igreja, e esses homens perceberam que Deus foi gentil comigo e me escolheu para espalhar as boas novas. Então esses homens apertaram as mãos de Barnabé e as minhas como um sinal de que concordaram conosco. Concordamos que Barnabé e eu trabalhássemos onde os gentios viviam, e Tiago, Pedro e João trabalhassem onde os judeus viviam. A única coisa que os líderes nos pediram para fazer foi continuar a nos lembrar de ajudar os crentes necessitados em Jerusalém. Isso é a mesma coisa que sempre havia tentado fazer".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às pessoas que interpretam Tiago, João e Pedro: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Barnabé: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Gálatas 2:1–10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vai para Jerusalém por causa de uma </w:t>
      </w:r>
      <w:r>
        <w:rPr>
          <w:b/>
          <w:lang w:val="pt_PT" w:bidi="pt_PT"/>
        </w:rPr>
        <w:t>revelação</w:t>
      </w:r>
      <w:r>
        <w:rPr>
          <w:lang w:val="pt_PT" w:bidi="pt_PT"/>
        </w:rPr>
        <w:t xml:space="preserve">. Revelação é quando Deus revela ou torna conhecido algo que estava anteriormente oculto ou desconhecido. Isso pode incluir a natureza de Deus, a vontade de Deus ou verdades específicas que Deus quer que as pessoas entendam. Essa revelação são instruções para Paulo ir a Jerusalém para se encontrar com os líderes lá. Para mais informações sobre revelação, consultem o Glossário Mestre. Usem a mesma palavra ou frase para revelação que vocês usaram em passagens anteriores. </w:t>
      </w:r>
    </w:p>
    <w:p>
      <w:pPr/>
      <w:r>
        <w:rPr>
          <w:lang w:val="pt_PT" w:bidi="pt_PT"/>
        </w:rPr>
      </w:r>
      <w:r>
        <w:rPr>
          <w:lang w:val="pt_PT" w:bidi="pt_PT"/>
        </w:rPr>
        <w:t xml:space="preserve">Paulo explica o </w:t>
      </w:r>
      <w:r>
        <w:rPr>
          <w:b/>
          <w:lang w:val="pt_PT" w:bidi="pt_PT"/>
        </w:rPr>
        <w:t>evangelho</w:t>
      </w:r>
      <w:r>
        <w:rPr>
          <w:lang w:val="pt_PT" w:bidi="pt_PT"/>
        </w:rPr>
        <w:t xml:space="preserve"> que ele prega aos gentios. Evangelho significa boas notícias. As boas notícias na Bíblia são que Deus criou uma maneira de salvar as pessoas. Para mais informações sobre evangelho, consulte o Glossário Mestre. Usem a mesma palavra ou frase para evangelho que vocês usaram em passagens anteriores.</w:t>
      </w:r>
    </w:p>
    <w:p>
      <w:pPr/>
      <w:r>
        <w:rPr>
          <w:lang w:val="pt_PT" w:bidi="pt_PT"/>
        </w:rPr>
      </w:r>
      <w:r>
        <w:rPr>
          <w:lang w:val="pt_PT" w:bidi="pt_PT"/>
        </w:rPr>
        <w:t>A palavra gentio se refere a todas as pessoas que não eram judeus. Paulo diz que Tito é um grego. Nesta época, as pessoas às vezes usavam a palavra para pessoas que pertencem ao país chamado Grécia para significar um gentio. Então, seja Tito do país da Grécia ou apenas de outro grupo de pessoas que não é os judeus, Tito é um gentio. Para mais informações sobre gentio, consulte o Glossário Mestre. Usem a mesma palavra ou frase para gentio que vocês usaram em passagens anteriores.</w:t>
      </w:r>
    </w:p>
    <w:p>
      <w:pPr/>
      <w:r>
        <w:rPr>
          <w:lang w:val="pt_PT" w:bidi="pt_PT"/>
        </w:rPr>
      </w:r>
      <w:r>
        <w:rPr>
          <w:lang w:val="pt_PT" w:bidi="pt_PT"/>
        </w:rPr>
        <w:t xml:space="preserve">Parem aqui e discutam em grupo qual palavra ou frase vocês usarão para </w:t>
      </w:r>
      <w:r>
        <w:rPr>
          <w:b/>
          <w:lang w:val="pt_PT" w:bidi="pt_PT"/>
        </w:rPr>
        <w:t>grego</w:t>
      </w:r>
      <w:r>
        <w:rPr>
          <w:lang w:val="pt_PT" w:bidi="pt_PT"/>
        </w:rPr>
        <w:t>. Procurem a palavra Grego no Glossário Mestre para mais informações. Se vocês já traduziram essa palavra em outro livro da Bíblia, usem a mesma palavra que vocês usaram lá. Pause este áudio aqui.</w:t>
      </w:r>
    </w:p>
    <w:p>
      <w:pPr/>
      <w:r>
        <w:rPr>
          <w:lang w:val="pt_PT" w:bidi="pt_PT"/>
        </w:rPr>
      </w:r>
      <w:r>
        <w:rPr>
          <w:lang w:val="pt_PT" w:bidi="pt_PT"/>
        </w:rPr>
        <w:t>Paulo se encontrou com os líderes da igreja. Esses líderes são Tiago, João e Cefas, cujo nome também é Pedro.</w:t>
      </w:r>
    </w:p>
    <w:p>
      <w:pPr/>
      <w:r>
        <w:rPr>
          <w:lang w:val="pt_PT" w:bidi="pt_PT"/>
        </w:rPr>
      </w:r>
      <w:r>
        <w:rPr>
          <w:lang w:val="pt_PT" w:bidi="pt_PT"/>
        </w:rPr>
        <w:t xml:space="preserve">Parem aqui e discutam em grupo qual palavra ou frase vocês usarão para </w:t>
      </w:r>
      <w:r>
        <w:rPr>
          <w:b/>
          <w:lang w:val="pt_PT" w:bidi="pt_PT"/>
        </w:rPr>
        <w:t>Os líderes da igreja</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Os líderes não exigiram que alguém circuncidasse Tito. Circuncisão é o costume judaico de cortar a pele solta no final do pênis de um menino. A circuncisão era um sinal de que a pessoa estava incluída na aliança que Deus havia feito com Abraão. Se alguém que não era um descendente de Abraão quisesse se tornar parte dos israelitas e uma parte da aliança que os israelitas tinham com Deus, ele tinha que ser circuncidado também. Os homens tinham que ser circuncidados para serem aceitáveis para Deus. Como os judeus eram o único povo que circuncidava seus homens, as pessoas às vezes se referiam aos judeus como "o povo circuncidado" e aos gentios como o "povo incircuncidado".</w:t>
      </w:r>
    </w:p>
    <w:p>
      <w:pPr/>
      <w:r>
        <w:rPr>
          <w:lang w:val="pt_PT" w:bidi="pt_PT"/>
        </w:rPr>
      </w:r>
      <w:r>
        <w:rPr>
          <w:lang w:val="pt_PT" w:bidi="pt_PT"/>
        </w:rPr>
        <w:t xml:space="preserve">Pare aqui e discuta em um grupo qual palavra ou frase você usará para </w:t>
      </w:r>
      <w:r>
        <w:rPr>
          <w:b/>
          <w:lang w:val="pt_PT" w:bidi="pt_PT"/>
        </w:rPr>
        <w:t>circuncidado</w:t>
      </w:r>
      <w:r>
        <w:rPr>
          <w:lang w:val="pt_PT" w:bidi="pt_PT"/>
        </w:rPr>
        <w:t>. Procurem por circuncisão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Paulo diz que havia falsos </w:t>
      </w:r>
      <w:r>
        <w:rPr>
          <w:b/>
          <w:lang w:val="pt_PT" w:bidi="pt_PT"/>
        </w:rPr>
        <w:t>irmãos</w:t>
      </w:r>
      <w:r>
        <w:rPr>
          <w:lang w:val="pt_PT" w:bidi="pt_PT"/>
        </w:rPr>
        <w:t xml:space="preserve"> no grupo. Por isso Paulo usa com frequência a palavra para irmão quando se refere a uma pessoa que tem a mesma fé. Quando há mais de um crente, a palavra também pode significar irmãos e irmãs. Aqui, Paulo pode estar usando a palavra irmão para mostrar como esses falsos crentes não estavam cuidando uns dos outros como os membros da família deveriam. Para mais informações sobre irmão, ou crentes, consultem o termo crente no Glossário Mestre. Usem a mesma palavra ou frase para irmãos que vocês usaram em passagens anteriores.</w:t>
      </w:r>
    </w:p>
    <w:p>
      <w:pPr/>
      <w:r>
        <w:rPr>
          <w:lang w:val="pt_PT" w:bidi="pt_PT"/>
        </w:rPr>
      </w:r>
      <w:r>
        <w:rPr>
          <w:lang w:val="pt_PT" w:bidi="pt_PT"/>
        </w:rPr>
        <w:t xml:space="preserve">Os crentes têm liberdade em </w:t>
      </w:r>
      <w:r>
        <w:rPr>
          <w:b/>
          <w:lang w:val="pt_PT" w:bidi="pt_PT"/>
        </w:rPr>
        <w:t>Cristo</w:t>
      </w:r>
      <w:r>
        <w:rPr>
          <w:lang w:val="pt_PT" w:bidi="pt_PT"/>
        </w:rPr>
        <w:t xml:space="preserve"> Jesus. Cristo é um título para Jesus que lembra aos crentes que Ele é o Messias, ou o salvador e rei a quem Deus escolheu para vir e resgatar as pessoas. Para mais informações sobre Cristo, consultem o Glossário Mestre. Usem a mesma palavra ou frase para Cristo que vocês usaram em passagens anteriores.</w:t>
      </w:r>
    </w:p>
    <w:p>
      <w:pPr/>
      <w:r>
        <w:rPr>
          <w:lang w:val="pt_PT" w:bidi="pt_PT"/>
        </w:rPr>
      </w:r>
      <w:r>
        <w:rPr>
          <w:lang w:val="pt_PT" w:bidi="pt_PT"/>
        </w:rPr>
        <w:t>Esses falsos crentes queriam fazer com que os crentes fossem como escravos. Um escravo é uma pessoa que trabalha para outra pessoa. Um escravo não recebe pagamento por seu trabalho e não tem a liberdade de deixar seu senhor quando quiser. Um escravo é diferente de um servo, que é como Paulo se chamava anteriormente neste livro.</w:t>
      </w:r>
    </w:p>
    <w:p>
      <w:pPr/>
      <w:r>
        <w:rPr>
          <w:lang w:val="pt_PT" w:bidi="pt_PT"/>
        </w:rPr>
      </w:r>
      <w:r>
        <w:rPr>
          <w:lang w:val="pt_PT" w:bidi="pt_PT"/>
        </w:rPr>
        <w:t xml:space="preserve">Parem aqui e discutam em grupo qual palavra ou frase vocês usarão para </w:t>
      </w:r>
      <w:r>
        <w:rPr>
          <w:b/>
          <w:lang w:val="pt_PT" w:bidi="pt_PT"/>
        </w:rPr>
        <w:t>escravo</w:t>
      </w:r>
      <w:r>
        <w:rPr>
          <w:lang w:val="pt_PT" w:bidi="pt_PT"/>
        </w:rPr>
        <w:t>. Procure a palavra escravo no Glossário Mestre para mais informações. Se vocês já traduziram essa palavra em outro livro da Bíblia, usem a mesma palavra que vocês usaram lá. Pause este áudio aqui.</w:t>
      </w:r>
    </w:p>
    <w:p>
      <w:pPr/>
      <w:r>
        <w:rPr>
          <w:lang w:val="pt_PT" w:bidi="pt_PT"/>
        </w:rPr>
      </w:r>
      <w:r>
        <w:rPr>
          <w:lang w:val="pt_PT" w:bidi="pt_PT"/>
        </w:rPr>
        <w:t>Deus deu a Pedro a responsabilidade de pregar o evangelho aos judeus. "Judeus" se refere às pessoas que são descendentes de Jacó. E quando eles usam a palavra judeus, eles podem estar pensando especialmente sobre o povo que é dedicado ao Deus de Abraão, Isaque e Jacó, e que quer manter a aliança que Deus fez com os descendentes de Jacó. Usem a mesma palavra ou frase para pregar que vocês usaram em passagens anteriores.</w:t>
      </w:r>
    </w:p>
    <w:p>
      <w:pPr/>
      <w:r>
        <w:rPr>
          <w:lang w:val="pt_PT" w:bidi="pt_PT"/>
        </w:rPr>
      </w:r>
      <w:r>
        <w:rPr>
          <w:lang w:val="pt_PT" w:bidi="pt_PT"/>
        </w:rPr>
        <w:t xml:space="preserve">Parem aqui e discutam em grupo qual palavra ou frase vocês usarão para </w:t>
      </w:r>
      <w:r>
        <w:rPr>
          <w:b/>
          <w:lang w:val="pt_PT" w:bidi="pt_PT"/>
        </w:rPr>
        <w:t>judeu</w:t>
      </w:r>
      <w:r>
        <w:rPr>
          <w:lang w:val="pt_PT" w:bidi="pt_PT"/>
        </w:rPr>
        <w:t>. Procurem por judeu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Deus escolheu tanto Pedro quanto Paulo para serem </w:t>
      </w:r>
      <w:r>
        <w:rPr>
          <w:b/>
          <w:lang w:val="pt_PT" w:bidi="pt_PT"/>
        </w:rPr>
        <w:t>apóstolos</w:t>
      </w:r>
      <w:r>
        <w:rPr>
          <w:lang w:val="pt_PT" w:bidi="pt_PT"/>
        </w:rPr>
        <w:t>. Um apóstolo é alguém que recebeu uma autoridade especial de Jesus para falar em nome dele. Os apóstolos dizem às pessoas que Jesus realmente ressuscitou dos mortos, pregam o evangelho a todas as pessoas e têm autoridade na igreja. Para mais informações sobre apóstolo, consulte o Glossário Mestre. Use a mesma palavra ou frase para apóstolo que você usou em passagens anteriores.</w:t>
      </w:r>
    </w:p>
    <w:p>
      <w:pPr/>
      <w:r>
        <w:rPr>
          <w:lang w:val="pt_PT" w:bidi="pt_PT"/>
        </w:rPr>
      </w:r>
      <w:r>
        <w:rPr>
          <w:lang w:val="pt_PT" w:bidi="pt_PT"/>
        </w:rPr>
        <w:t>Os líderes em Jerusalém deram a Paulo e Barnabé a mão direita da comunhão. Isso significa que os líderes apertaram as mãos de Paulo e Barnabé para mostrar que tinham comunhão. Quando as pessoas têm comunhão umas com as outras, elas são amigas umas das outras. Essas pessoas acham a mesma coisa importante e se reúnem com frequência para falar sobre isso, ou para fazer algo juntos. Quando os líderes fizeram isso, eles mostraram que eram parceiros e concordavam com Paulo e Barnabé.</w:t>
      </w:r>
    </w:p>
    <w:p>
      <w:pPr/>
      <w:r>
        <w:rPr>
          <w:lang w:val="pt_PT" w:bidi="pt_PT"/>
        </w:rPr>
      </w:r>
      <w:r>
        <w:rPr>
          <w:lang w:val="pt_PT" w:bidi="pt_PT"/>
        </w:rPr>
        <w:t xml:space="preserve">Parem aqui e discutam em grupo qual palavra ou frase vocês usarão para a maneira como os líderes mostram que têm </w:t>
      </w:r>
      <w:r>
        <w:rPr>
          <w:b/>
          <w:lang w:val="pt_PT" w:bidi="pt_PT"/>
        </w:rPr>
        <w:t>comunhão</w:t>
      </w:r>
      <w:r>
        <w:rPr>
          <w:lang w:val="pt_PT" w:bidi="pt_PT"/>
        </w:rPr>
        <w:t xml:space="preserve"> com Paulo e Barnabé. Procure comunhão no Glossário Mestre para mais informações. Se vocês já traduziram essa palavra em outro livro da Bíblia, usem a mesma palavra que vocês usaram lá. Pause este áudio aqui.</w:t>
      </w:r>
    </w:p>
    <w:p>
      <w:pPr/>
      <w:r>
        <w:rPr>
          <w:lang w:val="pt_PT" w:bidi="pt_PT"/>
        </w:rPr>
      </w:r>
      <w:r>
        <w:rPr>
          <w:lang w:val="pt_PT" w:bidi="pt_PT"/>
        </w:rPr>
        <w:t>Os líderes concordaram que Deus havia dado graça a Paulo. A graça é a maneira como Deus mostra bondade às pessoas que não merecem essa bondade. Aqui, graça significa algo bom que Deus fez para uma pessoa em particular ou algo bom que Deus deu a essa pessoa. Deus deu a Paulo graça para se tornar um apóstolo. Paulo não merecia se tornar um apóstolo, mas mesmo assim Deus o fez um apóstolo. Deus lhe mostrou graça. Na língua original, essa é a mesma palavra para graça que Paulo usou anteriormente.</w:t>
      </w:r>
    </w:p>
    <w:p>
      <w:pPr/>
      <w:r>
        <w:rPr>
          <w:lang w:val="pt_PT" w:bidi="pt_PT"/>
        </w:rPr>
      </w:r>
      <w:r>
        <w:rPr>
          <w:lang w:val="pt_PT" w:bidi="pt_PT"/>
        </w:rPr>
        <w:t xml:space="preserve">Se necessário, parem aqui e discutam em grupo que palavra ou frase vocês usarão para </w:t>
      </w:r>
      <w:r>
        <w:rPr>
          <w:b/>
          <w:lang w:val="pt_PT" w:bidi="pt_PT"/>
        </w:rPr>
        <w:t>Graça</w:t>
      </w:r>
      <w:r>
        <w:rPr>
          <w:lang w:val="pt_PT" w:bidi="pt_PT"/>
        </w:rPr>
        <w:t xml:space="preserve">. Procure a palavra graça no Glossário Mestre para mais informações. </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2:11–14</w:t>
      </w:r>
      <w:r>
        <w:rPr>
          <w:lang w:val="pt_PT" w:bidi="pt_PT"/>
        </w:rPr>
      </w:r>
    </w:p>
    <w:p>
      <w:pPr>
        <w:pStyle w:val="Heading3"/>
      </w:pPr>
      <w:r>
        <w:rPr>
          <w:lang w:val="pt_PT" w:bidi="pt_PT"/>
        </w:rPr>
        <w:t>Ouvir e Sentir</w:t>
      </w:r>
    </w:p>
    <w:p>
      <w:pPr/>
      <w:r>
        <w:rPr>
          <w:lang w:val="pt_PT" w:bidi="pt_PT"/>
        </w:rPr>
      </w:r>
      <w:r>
        <w:rPr>
          <w:lang w:val="pt_PT" w:bidi="pt_PT"/>
        </w:rPr>
        <w:t>Nesta etapa, ouçam Gálatas 2:11–14 e guardem em seus corações.</w:t>
      </w:r>
    </w:p>
    <w:p>
      <w:pPr/>
      <w:r>
        <w:rPr>
          <w:lang w:val="pt_PT" w:bidi="pt_PT"/>
        </w:rPr>
      </w:r>
      <w:r>
        <w:rPr>
          <w:lang w:val="pt_PT" w:bidi="pt_PT"/>
        </w:rPr>
        <w:t>Ouçam uma versão em áudio de Gálatas 2:11–14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e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Gálatas 2:11–14 na tradução mais fácil de entender.</w:t>
      </w:r>
    </w:p>
    <w:p>
      <w:pPr/>
      <w:r>
        <w:rPr>
          <w:lang w:val="pt_PT" w:bidi="pt_PT"/>
        </w:rPr>
      </w:r>
      <w:r>
        <w:rPr>
          <w:lang w:val="pt_PT" w:bidi="pt_PT"/>
        </w:rPr>
        <w:t>Pause este áudio aqui.</w:t>
      </w:r>
    </w:p>
    <w:p>
      <w:pPr/>
      <w:r>
        <w:rPr>
          <w:lang w:val="pt_PT" w:bidi="pt_PT"/>
        </w:rPr>
      </w:r>
      <w:r>
        <w:rPr>
          <w:lang w:val="pt_PT" w:bidi="pt_PT"/>
        </w:rPr>
        <w:t>Na última seção, Paulo contou a história de como os líderes em Jerusalém concordaram com Paulo sobre a mensagem do evangelho. Agora Paulo conta a história de quando Cefas, ou Pedro, visitou Antioquia. Durante a visita de Pedro, Pedro comeu e interagiu com os crentes gentios. Mas então Pedro ficou preocupado com o que os judeus pensariam sobre o que Pedro estava fazendo. Então Pedro decidiu se separar dos crentes gentios. A maneira como Pedro agiu era diferente da maneira como o evangelho diz para agir. Então Paulo disse a Pedro que Pedro agiu de uma maneira muito errada.</w:t>
      </w:r>
    </w:p>
    <w:p>
      <w:pPr/>
      <w:r>
        <w:rPr>
          <w:lang w:val="pt_PT" w:bidi="pt_PT"/>
        </w:rPr>
      </w:r>
      <w:r>
        <w:rPr>
          <w:lang w:val="pt_PT" w:bidi="pt_PT"/>
        </w:rPr>
        <w:t>A lei judaica diz que os judeus não podem comer com gentios. Isso era para impedir que os judeus comessem comida que Deus disse que os judeus não poderiam comer. Esses alimentos tornariam os judeus impuros ou impróprios para adorar a Deus. Os judeus queriam adorar a Deus e não queriam fazer nada que os tornasse impuros! Os gentios não teriam escolhido e preparado a comida para seguir as regras rigorosas que os judeus seguiam. Às vezes, para cumprir essas regras, os judeus fariam muitas coisas separadamente dos gentios. Se uma pessoa gentia quisesse comer e interagir com os judeus, os gentios teriam que seguir todas as regras judaicas também!</w:t>
      </w:r>
    </w:p>
    <w:p>
      <w:pPr/>
      <w:r>
        <w:rPr>
          <w:lang w:val="pt_PT" w:bidi="pt_PT"/>
        </w:rPr>
      </w:r>
      <w:r>
        <w:rPr>
          <w:lang w:val="pt_PT" w:bidi="pt_PT"/>
        </w:rPr>
        <w:t>Parem aqui e discutam esta pergunta em grupo: quais são alguns grupos de pessoas ou religiões perto de vocês que têm regras sobre o que o povo deles pode ou não comer? Por que essas pessoas fazem isso? O que acontece quando as pessoas desses grupos diferentes interagem? Pause este áudio aqui.</w:t>
      </w:r>
    </w:p>
    <w:p>
      <w:pPr/>
      <w:r>
        <w:rPr>
          <w:lang w:val="pt_PT" w:bidi="pt_PT"/>
        </w:rPr>
      </w:r>
      <w:r>
        <w:rPr>
          <w:lang w:val="pt_PT" w:bidi="pt_PT"/>
        </w:rPr>
        <w:t>Mas agora, os crentes não precisam mais seguir essas regras sobre comida, mesmo que esses crentes sejam do grupo do povo judeu. Os crentes em Antioquia entenderam isso. Antioquia era uma cidade importante na região da Síria. Tanto os crentes gentios quanto os crentes judeus viviam nesta cidade, e eles aparentemente viviam em paz uns com os outros. Os crentes judeus e gentios comiam refeições juntos como iguais. Isso provavelmente significa que os crentes judeus e gentios também tomavam a ceia do Senhor juntos. Os crentes comeriam pão e beberiam vinho para se lembrar de como Jesus morreu pelas pessoas. Quando os crentes de diferentes grupos, como os judeus e gentios, comiam juntos, eles mostravam que estavam em paz uns com os outros e aceitavam uns aos outros.</w:t>
      </w:r>
    </w:p>
    <w:p>
      <w:pPr/>
      <w:r>
        <w:rPr>
          <w:lang w:val="pt_PT" w:bidi="pt_PT"/>
        </w:rPr>
      </w:r>
      <w:r>
        <w:rPr>
          <w:lang w:val="pt_PT" w:bidi="pt_PT"/>
        </w:rPr>
        <w:t>Parem aqui e, em grupo, olhem para um mapa da Antioquia e de Jerusalém. Pause este áudio aqui.</w:t>
      </w:r>
    </w:p>
    <w:p>
      <w:pPr/>
      <w:r>
        <w:rPr>
          <w:lang w:val="pt_PT" w:bidi="pt_PT"/>
        </w:rPr>
      </w:r>
      <w:r>
        <w:rPr>
          <w:lang w:val="pt_PT" w:bidi="pt_PT"/>
        </w:rPr>
        <w:t>Paulo conta a história de como Pedro veio para visitá-lo enquanto Paulo e Barnabé estavam ensinando em Antioquia. Quando Pedro chegou, Pedro se juntou aos outros crentes e comeu com os crentes gentios. Deus já havia mostrado a Pedro que os crentes agora podem comer todos os alimentos. A comida não fará com que um crente se torne impuro. Mas Pedro não apenas mostrou que a comida não torna os crentes impuros. Como Pedro comia com os gentios, Pedro também estava declarando que os crentes gentios não precisavam seguir a lei judaica para interagir com os crentes judeus. Pedro mostrou que queria ter comunhão com os crentes gentios.</w:t>
      </w:r>
    </w:p>
    <w:p>
      <w:pPr/>
      <w:r>
        <w:rPr>
          <w:lang w:val="pt_PT" w:bidi="pt_PT"/>
        </w:rPr>
      </w:r>
      <w:r>
        <w:rPr>
          <w:lang w:val="pt_PT" w:bidi="pt_PT"/>
        </w:rPr>
        <w:t>Parem aqui e discutam esta pergunta em grupo: em sua cultura, quando vocês compartilham uma refeição com alguém, o que isso mostra a outras pessoas sobre seu relacionamento com essa pessoa? Como vocês mostrariam que aceitam outra pessoa, mesmo que essa pessoa seja diferente de vocês? Pause este áudio aqui.</w:t>
      </w:r>
    </w:p>
    <w:p>
      <w:pPr/>
      <w:r>
        <w:rPr>
          <w:lang w:val="pt_PT" w:bidi="pt_PT"/>
        </w:rPr>
      </w:r>
      <w:r>
        <w:rPr>
          <w:lang w:val="pt_PT" w:bidi="pt_PT"/>
        </w:rPr>
        <w:t>No entanto, Pedro mudou suas ações quando um grupo de homens de Tiago chegou a Antioquia. Tiago provavelmente estava em Jerusalém neste momento. Não está claro se Tiago enviou esses homens, ou se esses homens eram apenas amigos de Tiago. Enquanto este grupo de homens estava em Antioquia, Pedro começou a agir de forma diferente. Pedro começou a comer refeições separadamente dos crentes gentios. Pedro até mesmo parou de interagir com os crentes gentios!</w:t>
      </w:r>
    </w:p>
    <w:p>
      <w:pPr/>
      <w:r>
        <w:rPr>
          <w:lang w:val="pt_PT" w:bidi="pt_PT"/>
        </w:rPr>
      </w:r>
      <w:r>
        <w:rPr>
          <w:lang w:val="pt_PT" w:bidi="pt_PT"/>
        </w:rPr>
        <w:t>Paulo diz que Pedro estava com medo do "grupo da circuncisão". Este "grupo da circuncisão" de crentes ainda seguia os costumes judaicos. O grupo insistia que os homens deveriam ser circuncidados para que Deus aceitasse esses homens. Este grupo provavelmente incluía os homens de Tiago, bem como alguns dos crentes em Antioquia. Pedro pode ter ficado com medo do que este grupo pensaria ou diria sobre Pedro porque Pedro estava comendo com os crentes gentios.</w:t>
      </w:r>
    </w:p>
    <w:p>
      <w:pPr/>
      <w:r>
        <w:rPr>
          <w:lang w:val="pt_PT" w:bidi="pt_PT"/>
        </w:rPr>
      </w:r>
      <w:r>
        <w:rPr>
          <w:lang w:val="pt_PT" w:bidi="pt_PT"/>
        </w:rPr>
        <w:t>Pedro parou de comer com os gentios para obedecer aos costumes judaicos. Por causa disso, as pessoas pensavam que Pedro estava mostrando que os crentes também tinham que seguir os costumes judaicos. Outros crentes judeus seguiram o exemplo de Pedro e começaram a evitar os crentes gentios. Até mesmo Barnabé fez isso! Pedro e os outros crentes judeus em Antioquia sabiam que não era errado comer com os crentes gentios. Mas como os judeus de Jerusalém estavam lá, Pedro e os crentes judeus agiram como se acreditassem que não era bom comer com crentes gentios. Pedro e os crentes judeus fizeram isso porque estavam mais preocupados com o que as pessoas pensavam que era certo do que o que Deus pensava que era certo.</w:t>
      </w:r>
    </w:p>
    <w:p>
      <w:pPr/>
      <w:r>
        <w:rPr>
          <w:lang w:val="pt_PT" w:bidi="pt_PT"/>
        </w:rPr>
      </w:r>
      <w:r>
        <w:rPr>
          <w:lang w:val="pt_PT" w:bidi="pt_PT"/>
        </w:rPr>
        <w:t>Paulo viu que Pedro e os outros crentes judeus não obedeciam às verdadeiras palavras do evangelho. Deus prometeu no evangelho que todos os crentes são iguais, não importa de que grupo de pessoas eles vêm. Mas agora, as pessoas agiam como se os crentes judeus fossem melhores ou mais importantes do que os crentes gentios.</w:t>
      </w:r>
    </w:p>
    <w:p>
      <w:pPr/>
      <w:r>
        <w:rPr>
          <w:lang w:val="pt_PT" w:bidi="pt_PT"/>
        </w:rPr>
      </w:r>
      <w:r>
        <w:rPr>
          <w:lang w:val="pt_PT" w:bidi="pt_PT"/>
        </w:rPr>
        <w:t>Paulo sabia que precisava corrigir Pedro. Na cultura judaica, uma pessoa muitas vezes repreendia ou corrigia outra pessoa em particular. Mas as ações de Pedro são tão sérias que Paulo decidiu corrigir Pedro na frente de outros crentes. Paulo estava preocupado tanto com o que Pedro acreditava quanto com a maneira como outros crentes seguiam o exemplo de Pedro. Como Pedro era um apóstolo, os crentes prestavam atenção ao que Pedro fazia. Como Pedro agiu publicamente de uma maneira diferente da verdade do evangelho, Paulo precisava corrigir Pedro em público. Então todos saberiam que não devem agir como Pedro agiu. Se Paulo não tivesse dito nada, as pessoas poderiam pensar que Paulo concordava com Pedro.</w:t>
      </w:r>
    </w:p>
    <w:p>
      <w:pPr/>
      <w:r>
        <w:rPr>
          <w:lang w:val="pt_PT" w:bidi="pt_PT"/>
        </w:rPr>
      </w:r>
      <w:r>
        <w:rPr>
          <w:lang w:val="pt_PT" w:bidi="pt_PT"/>
        </w:rPr>
        <w:t>Parem aqui e discutam esta pergunta em grupo: imaginem que alguém que vocês conhecem agiu de uma maneira muito errada. Em sua cultura, como vocês corrigiriam ou repreenderiam essa pessoa? Quando é que vocês corrigiriam alguém na frente de outras pessoas? Porque vocês fariam isso? Pause este áudio aqui.</w:t>
      </w:r>
    </w:p>
    <w:p>
      <w:pPr/>
      <w:r>
        <w:rPr>
          <w:lang w:val="pt_PT" w:bidi="pt_PT"/>
        </w:rPr>
      </w:r>
      <w:r>
        <w:rPr>
          <w:lang w:val="pt_PT" w:bidi="pt_PT"/>
        </w:rPr>
        <w:t>Então na frente dos outros crentes, Paulo repreendeu a Pedro. Paulo disse que Pedro é judeu, mas que Pedro age como um gentio. Como Pedro comeu com os gentios quando chegou a Antioquia, Pedro parou de seguir as regras judaicas. Então Pedro vivia como um gentio ou fazia o que os gentios faziam. Se Pedro não vive como um judeu ou segue as leis judaicas, então Pedro não pode forçar os gentios a seguir os costumes judaicos. Quando Pedro age dessa maneira, é como se Pedro dissesse que os crentes precisam obedecer a essas leis e viver como judeus. Pedro age como um hipócrita ou alguém que diz aos outros para fazerem uma coisa e então age de uma maneira diferente!</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Gálatas 2:11–14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começa a história de como Paulo corrigiu Pedro em Antioquia. Quando Pedro chegou, Pedro comeu e interagiu com os crentes gentios.</w:t>
      </w:r>
    </w:p>
    <w:p>
      <w:pPr/>
      <w:r>
        <w:rPr>
          <w:lang w:val="pt_PT" w:bidi="pt_PT"/>
        </w:rPr>
      </w:r>
      <w:r>
        <w:rPr>
          <w:b/>
          <w:lang w:val="pt_PT" w:bidi="pt_PT"/>
        </w:rPr>
        <w:t>Na segunda parte:</w:t>
      </w:r>
      <w:r>
        <w:rPr>
          <w:lang w:val="pt_PT" w:bidi="pt_PT"/>
        </w:rPr>
        <w:t xml:space="preserve"> quando os homens de Tiago chegaram a Antioquia, Pedro parou gradualmente de comer com os crentes gentios. Pedro, Barnabé e outros crentes judeus começaram a se separar dos crentes gentios.</w:t>
      </w:r>
    </w:p>
    <w:p>
      <w:pPr/>
      <w:r>
        <w:rPr>
          <w:lang w:val="pt_PT" w:bidi="pt_PT"/>
        </w:rPr>
      </w:r>
      <w:r>
        <w:rPr>
          <w:b/>
          <w:lang w:val="pt_PT" w:bidi="pt_PT"/>
        </w:rPr>
        <w:t>Na terceira parte:</w:t>
      </w:r>
      <w:r>
        <w:rPr>
          <w:lang w:val="pt_PT" w:bidi="pt_PT"/>
        </w:rPr>
        <w:t xml:space="preserve"> na frente dos outros crentes, Paulo repreendeu a Pedro.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Cefas, cujo nome também é Pedro</w:t>
      </w:r>
    </w:p>
    <w:p>
      <w:pPr>
        <w:pStyle w:val="ListBullet"/>
        <w:spacing w:line="240" w:lineRule="auto"/>
        <w:ind w:left="720"/>
      </w:pPr>
      <w:r>
        <w:rPr>
          <w:lang w:val="pt_PT" w:bidi="pt_PT"/>
        </w:rPr>
      </w:r>
      <w:r>
        <w:rPr>
          <w:lang w:val="pt_PT" w:bidi="pt_PT"/>
        </w:rPr>
        <w:t>Crentes gentios</w:t>
      </w:r>
    </w:p>
    <w:p>
      <w:pPr>
        <w:pStyle w:val="ListBullet"/>
        <w:spacing w:line="240" w:lineRule="auto"/>
        <w:ind w:left="720"/>
      </w:pPr>
      <w:r>
        <w:rPr>
          <w:lang w:val="pt_PT" w:bidi="pt_PT"/>
        </w:rPr>
      </w:r>
      <w:r>
        <w:rPr>
          <w:lang w:val="pt_PT" w:bidi="pt_PT"/>
        </w:rPr>
        <w:t>O grupo de homens de Tiago</w:t>
      </w:r>
    </w:p>
    <w:p>
      <w:pPr>
        <w:pStyle w:val="ListBullet"/>
        <w:spacing w:line="240" w:lineRule="auto"/>
        <w:ind w:left="720"/>
      </w:pPr>
      <w:r>
        <w:rPr>
          <w:lang w:val="pt_PT" w:bidi="pt_PT"/>
        </w:rPr>
      </w:r>
      <w:r>
        <w:rPr>
          <w:lang w:val="pt_PT" w:bidi="pt_PT"/>
        </w:rPr>
        <w:t>Crentes judeus</w:t>
      </w:r>
    </w:p>
    <w:p>
      <w:pPr>
        <w:pStyle w:val="ListBullet"/>
        <w:spacing w:line="240" w:lineRule="auto"/>
        <w:ind w:left="720"/>
      </w:pPr>
      <w:r>
        <w:rPr>
          <w:lang w:val="pt_PT" w:bidi="pt_PT"/>
        </w:rPr>
      </w:r>
      <w:r>
        <w:rPr>
          <w:lang w:val="pt_PT" w:bidi="pt_PT"/>
        </w:rPr>
        <w:t>E Barnabé</w:t>
      </w:r>
    </w:p>
    <w:p>
      <w:pPr/>
      <w:r>
        <w:rPr>
          <w:lang w:val="pt_PT" w:bidi="pt_PT"/>
        </w:rPr>
      </w:r>
      <w:r>
        <w:rPr>
          <w:lang w:val="pt_PT" w:bidi="pt_PT"/>
        </w:rPr>
        <w:t>Em grupo, prestem atenção às partes do cenário da passagem:</w:t>
      </w:r>
    </w:p>
    <w:p>
      <w:pPr/>
      <w:r>
        <w:rPr>
          <w:lang w:val="pt_PT" w:bidi="pt_PT"/>
        </w:rPr>
      </w:r>
      <w:r>
        <w:rPr>
          <w:lang w:val="pt_PT" w:bidi="pt_PT"/>
        </w:rPr>
        <w:t>Na primeira parte, Paulo explica sobre o que será esta parte da história. É como se Paulo dissesse: "Esta é a história da vez em que tive que corrigir Cefas em Antioquia". Cefas é outro nome para Pedro. Paulo teve que se opor ou confrontar a Pedro porque Pedro havia agido de uma maneira muito errada. Paulo confrontou Pedro na presença de Pedro. Paulo não criticou Pedro quando Pedro não podia ouvir Paulo.</w:t>
      </w:r>
    </w:p>
    <w:p>
      <w:pPr/>
      <w:r>
        <w:rPr>
          <w:lang w:val="pt_PT" w:bidi="pt_PT"/>
        </w:rPr>
      </w:r>
      <w:r>
        <w:rPr>
          <w:lang w:val="pt_PT" w:bidi="pt_PT"/>
        </w:rPr>
        <w:t>Parem aqui e discutam esta pergunta em grupo: em seu idioma, como vocês mostrariam que confrontaram ou criticaram alguém onde essa pessoa poderia ouvi-los? Pause este áudio aqui.</w:t>
      </w:r>
    </w:p>
    <w:p>
      <w:pPr/>
      <w:r>
        <w:rPr>
          <w:lang w:val="pt_PT" w:bidi="pt_PT"/>
        </w:rPr>
      </w:r>
      <w:r>
        <w:rPr>
          <w:lang w:val="pt_PT" w:bidi="pt_PT"/>
        </w:rPr>
        <w:t>Paulo diz que Pedro foi condenado, o que é uma maneira forte de dizer que Pedro era culpado de desobedecer a Deus. Como Paulo está contando histórias para explicar certas coisas aos gálatas, podemos saber que o que Paulo diz a Pedro se aplicará ao problema dos gálatas também. Agora que Paulo disse sobre o que será esta parte da história, Paulo então explica o que aconteceu.</w:t>
      </w:r>
    </w:p>
    <w:p>
      <w:pPr/>
      <w:r>
        <w:rPr>
          <w:lang w:val="pt_PT" w:bidi="pt_PT"/>
        </w:rPr>
      </w:r>
      <w:r>
        <w:rPr>
          <w:lang w:val="pt_PT" w:bidi="pt_PT"/>
        </w:rPr>
        <w:t>Parem aqui e discutam em grupo: como uma atividade, contem uma história curta de sua vida, mas primeiro anunciem sobre o que será a história. Discutam em grupo algumas vezes em que vocês começariam uma história como essa. Pause este áudio aqui.</w:t>
      </w:r>
    </w:p>
    <w:p>
      <w:pPr/>
      <w:r>
        <w:rPr>
          <w:lang w:val="pt_PT" w:bidi="pt_PT"/>
        </w:rPr>
      </w:r>
      <w:r>
        <w:rPr>
          <w:lang w:val="pt_PT" w:bidi="pt_PT"/>
        </w:rPr>
        <w:t>Lembrem-se de que na última passagem, Paulo e Barnabé estavam em Jerusalém. Agora, nesta história, Paulo e Barnabé estavam trabalhando na cidade de Antioquia, e Pedro veio visitar. Não está claro exatamente por que Pedro veio a Antioquia. Como Antioquia fica a mais de 500 quilômetros de Jerusalém, Pedro provavelmente ficou por pelo menos várias semanas. Quando Pedro chegou pela primeira vez a Antioquia, Pedro se ajuntava regularmente tanto a judeus quanto a gentios para comer.</w:t>
      </w:r>
    </w:p>
    <w:p>
      <w:pPr/>
      <w:r>
        <w:rPr>
          <w:lang w:val="pt_PT" w:bidi="pt_PT"/>
        </w:rPr>
      </w:r>
      <w:r>
        <w:rPr>
          <w:lang w:val="pt_PT" w:bidi="pt_PT"/>
        </w:rPr>
        <w:t>Na segunda parte, alguns homens viajaram de Tiago, que provavelmente estava em Jerusalém, para Antioquia. Quando esses homens chegaram, Pedro começou a parar gradualmente de fazer parte do grupo de crentes gentios. Pedro até mesmo parou de comer com esses crentes. Paulo diz que Pedro fez isso porque Pedro estava com medo das pessoas que diziam que alguém deveria circuncidar os crentes gentios. Pedro pode ter se preocupado que os judeus, tanto crentes quanto não crentes, pensassem mal de Pedro e não ouvissem a Pedro. Mas não importa por que Pedro fez isso, ele agiu de uma maneira que não ia de acordo com o evangelho que Pedro ensinava. Pedro agiu de uma maneira hipócrita.</w:t>
      </w:r>
    </w:p>
    <w:p>
      <w:pPr/>
      <w:r>
        <w:rPr>
          <w:lang w:val="pt_PT" w:bidi="pt_PT"/>
        </w:rPr>
      </w:r>
      <w:r>
        <w:rPr>
          <w:lang w:val="pt_PT" w:bidi="pt_PT"/>
        </w:rPr>
        <w:t>Outros crentes judeus se juntaram a Pedro e também agiram de uma maneira hipócrita. Embora os crentes soubessem e ensinassem que todos eram iguais, os crentes judeus agora agiam como se os crentes gentios fossem ruins ou perigosos de se ter por perto. Lembrem-se de que na última passagem, Pedro e os líderes em Jerusalém concordaram que as pessoas não precisavam ser judias para serem crentes. No entanto, nesta passagem, Pedro agiu como se os crentes gentios não fossem crentes reais. Paulo diz que até mesmo Barnabé seguiu o exemplo de Pedro. É como se a verdade do evangelho fosse a estrada correta, mas Barnabé permitia que os crentes judeus levassem Barnabé pela estrada errada.</w:t>
      </w:r>
    </w:p>
    <w:p>
      <w:pPr/>
      <w:r>
        <w:rPr>
          <w:lang w:val="pt_PT" w:bidi="pt_PT"/>
        </w:rPr>
      </w:r>
      <w:r>
        <w:rPr>
          <w:lang w:val="pt_PT" w:bidi="pt_PT"/>
        </w:rPr>
        <w:t>Parem aqui e discutam esta pergunta em grupo: como vocês descreveriam a maneira como uma pessoa diz para agir de uma maneira, mas então essa pessoa age de uma maneira diferente? Pause este áudio aqui.</w:t>
      </w:r>
    </w:p>
    <w:p>
      <w:pPr/>
      <w:r>
        <w:rPr>
          <w:lang w:val="pt_PT" w:bidi="pt_PT"/>
        </w:rPr>
      </w:r>
      <w:r>
        <w:rPr>
          <w:lang w:val="pt_PT" w:bidi="pt_PT"/>
        </w:rPr>
        <w:t>Na terceira parte, Paulo confrontou Pedro. Paulo não fez isso imediatamente depois que Pedro começou a agir de forma diferente, mas apenas depois que isso se tornou um grande problema na igreja. Paulo diz que Pedro e os outros crentes judeus não agiram em sintonia com a verdade do evangelho. Isso significa que os crentes judeus não obedeceram realmente ao evangelho, o que é verdadeiro. Então Paulo decidiu corrigir a Pedro. Paulo continua mostrando que os líderes em Jerusalém não têm autoridade sobre Paulo. Paulo e Pedro são como colaboradores de trabalho e podem corrigir uns aos outros.</w:t>
      </w:r>
    </w:p>
    <w:p>
      <w:pPr/>
      <w:r>
        <w:rPr>
          <w:lang w:val="pt_PT" w:bidi="pt_PT"/>
        </w:rPr>
      </w:r>
      <w:r>
        <w:rPr>
          <w:lang w:val="pt_PT" w:bidi="pt_PT"/>
        </w:rPr>
        <w:t>Parem aqui e discutam esta pergunta em grupo: duas vezes, Paulo compara a maneira como uma pessoa obedece ao evangelho à maneira como as pessoas caminham em uma estrada boa e correta. Paulo diz que os crentes judeus tiram Barnabé do caminho correto. Paulo também diz que os crentes judeus não seguem os passos do evangelho. Em seu idioma, como vocês falariam sobre a maneira como as pessoas obedecem ou seguem certas regras para viver? Com o que vocês comparariam esta obediência? Discutam como vocês querem traduzir a maneira como os crentes judeus desviam porque eles não estão no caminho. Os crentes judeus não seguem a estrada correta, que é a maneira correta de viver no evangelho. Pause este áudio aqui.</w:t>
      </w:r>
    </w:p>
    <w:p>
      <w:pPr/>
      <w:r>
        <w:rPr>
          <w:lang w:val="pt_PT" w:bidi="pt_PT"/>
        </w:rPr>
      </w:r>
      <w:r>
        <w:rPr>
          <w:lang w:val="pt_PT" w:bidi="pt_PT"/>
        </w:rPr>
        <w:t>Paulo falou com Pedro na frente dos outros crentes, por isso os outros crentes também podiam ouvir como seu comportamento era errado. Paulo declarou que, embora Pedro seja do grupo do povo judeu, Pedro não segue mais as leis e costumes judaicos. Pedro age como um gentio. Paulo então fez uma pergunta que não esperava que ninguém respondesse. Com esta pergunta, Paulo mostrou fortemente que Pedro agiu de uma maneira errada. Por causa da maneira como Pedro agiu, é como se Pedro estivesse dizendo que os crentes precisavam viver como judeus. Paulo diz que não faz sentido que Pedro diga isso porque o próprio Pedro não segue todas as leis judaicas!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Gálatas 2:11–14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Cefas, cujo nome também é Pedro</w:t>
      </w:r>
    </w:p>
    <w:p>
      <w:pPr>
        <w:pStyle w:val="ListBullet"/>
        <w:spacing w:line="240" w:lineRule="auto"/>
        <w:ind w:left="720"/>
      </w:pPr>
      <w:r>
        <w:rPr>
          <w:lang w:val="pt_PT" w:bidi="pt_PT"/>
        </w:rPr>
      </w:r>
      <w:r>
        <w:rPr>
          <w:lang w:val="pt_PT" w:bidi="pt_PT"/>
        </w:rPr>
        <w:t>Crentes gentios</w:t>
      </w:r>
    </w:p>
    <w:p>
      <w:pPr>
        <w:pStyle w:val="ListBullet"/>
        <w:spacing w:line="240" w:lineRule="auto"/>
        <w:ind w:left="720"/>
      </w:pPr>
      <w:r>
        <w:rPr>
          <w:lang w:val="pt_PT" w:bidi="pt_PT"/>
        </w:rPr>
      </w:r>
      <w:r>
        <w:rPr>
          <w:lang w:val="pt_PT" w:bidi="pt_PT"/>
        </w:rPr>
        <w:t>O grupo de homens de Tiago</w:t>
      </w:r>
    </w:p>
    <w:p>
      <w:pPr>
        <w:pStyle w:val="ListBullet"/>
        <w:spacing w:line="240" w:lineRule="auto"/>
        <w:ind w:left="720"/>
      </w:pPr>
      <w:r>
        <w:rPr>
          <w:lang w:val="pt_PT" w:bidi="pt_PT"/>
        </w:rPr>
      </w:r>
      <w:r>
        <w:rPr>
          <w:lang w:val="pt_PT" w:bidi="pt_PT"/>
        </w:rPr>
        <w:t>Crentes judeus</w:t>
      </w:r>
    </w:p>
    <w:p>
      <w:pPr>
        <w:pStyle w:val="ListBullet"/>
        <w:spacing w:line="240" w:lineRule="auto"/>
        <w:ind w:left="720"/>
      </w:pPr>
      <w:r>
        <w:rPr>
          <w:lang w:val="pt_PT" w:bidi="pt_PT"/>
        </w:rPr>
      </w:r>
      <w:r>
        <w:rPr>
          <w:lang w:val="pt_PT" w:bidi="pt_PT"/>
        </w:rPr>
        <w:t>E Barnabé</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"Um dia, Pedro veio visitar os crentes em Antioquia, onde eu estava. Enquanto Pedro estava em Antioquia, corrigi Pedro na frente dos outros crentes, porque Pedro havia feito algo que era muito errado. Aqui está o que aconteceu. Pedro estava comendo com os gentios, mas então alguns homens de Tiago chegaram. Depois que esses homens chegaram a Antioquia, Pedro começou a evitar comer ou até mesmo interagir com os crentes gentios. Pedro fez isso porque estava com medo dessas pessoas que insistiam que a circuncisão era necessária".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Pedro: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crentes gentios em Antioquia: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"Então os outros crentes judeus lá se juntaram a Pedro. Esses crentes também começaram a agir de uma maneira que sabiam que não era correta. Até mesmo Barnabé se juntou a esses crentes para agir dessa maneira errada".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judeus e Barnabé: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"Mas quando descobri que Pedro e os crentes judeus não estavam obedecendo ao verdadeiro evangelho, disse a Pedro na frente de todos: 'Você é judeu, mas você age como um gentio. Você não age como um judeu. É errado que você force os crentes gentios a agir como judeus'".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Gálatas 2:11–14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Paulo diz que Pedro foi condenado, o que significa que Pedro era culpado de agir de uma maneira errada.</w:t>
      </w:r>
    </w:p>
    <w:p>
      <w:pPr/>
      <w:r>
        <w:rPr>
          <w:lang w:val="pt_PT" w:bidi="pt_PT"/>
        </w:rPr>
      </w:r>
      <w:r>
        <w:rPr>
          <w:lang w:val="pt_PT" w:bidi="pt_PT"/>
        </w:rPr>
        <w:t xml:space="preserve">Parem aqui e discutam em grupo qual palavra ou frase vocês usarão para </w:t>
      </w:r>
      <w:r>
        <w:rPr>
          <w:b/>
          <w:lang w:val="pt_PT" w:bidi="pt_PT"/>
        </w:rPr>
        <w:t>condenado</w:t>
      </w:r>
      <w:r>
        <w:rPr>
          <w:lang w:val="pt_PT" w:bidi="pt_PT"/>
        </w:rPr>
        <w:t>. Se vocês já traduziram essa palavra em outro livro da Bíblia, usem a mesma palavra que vocês usaram lá. Pause este áudio aqui.</w:t>
      </w:r>
    </w:p>
    <w:p>
      <w:pPr/>
      <w:r>
        <w:rPr>
          <w:lang w:val="pt_PT" w:bidi="pt_PT"/>
        </w:rPr>
      </w:r>
      <w:r>
        <w:rPr>
          <w:lang w:val="pt_PT" w:bidi="pt_PT"/>
        </w:rPr>
        <w:t xml:space="preserve">Quando Pedro chegou pela primeira vez a Antioquia, Pedro comeu com os </w:t>
      </w:r>
      <w:r>
        <w:rPr>
          <w:b/>
          <w:lang w:val="pt_PT" w:bidi="pt_PT"/>
        </w:rPr>
        <w:t>gentios</w:t>
      </w:r>
      <w:r>
        <w:rPr>
          <w:lang w:val="pt_PT" w:bidi="pt_PT"/>
        </w:rPr>
        <w:t>. A palavra gentio se refere a todas as pessoas que não eram judeus. Aqui, Paulo provavelmente se refere aos crentes gentios. Para mais informações sobre gentio, consulte o Glossário Mestre. Usem a mesma palavra ou frase para gentio que vocês usaram em passagens anteriores.</w:t>
      </w:r>
    </w:p>
    <w:p>
      <w:pPr/>
      <w:r>
        <w:rPr>
          <w:lang w:val="pt_PT" w:bidi="pt_PT"/>
        </w:rPr>
      </w:r>
      <w:r>
        <w:rPr>
          <w:lang w:val="pt_PT" w:bidi="pt_PT"/>
        </w:rPr>
        <w:t xml:space="preserve">Pedro estava com medo das pessoas no grupo da </w:t>
      </w:r>
      <w:r>
        <w:rPr>
          <w:b/>
          <w:lang w:val="pt_PT" w:bidi="pt_PT"/>
        </w:rPr>
        <w:t>circuncisão</w:t>
      </w:r>
      <w:r>
        <w:rPr>
          <w:lang w:val="pt_PT" w:bidi="pt_PT"/>
        </w:rPr>
        <w:t>. Circuncisão é o costume judaico de cortar a pele solta no final do pênis de um menino. A circuncisão era um sinal de que a pessoa estava incluída na aliança que Deus havia feito com Abraão. As pessoas no grupo da circuncisão acreditavam que a circuncisão era necessária para ser um crente. Para mais informações sobre circuncisão, consulte o Glossário Mestre. Usem a mesma palavra ou frase para circuncisão que vocês usaram em passagens anteriores.</w:t>
      </w:r>
    </w:p>
    <w:p>
      <w:pPr/>
      <w:r>
        <w:rPr>
          <w:lang w:val="pt_PT" w:bidi="pt_PT"/>
        </w:rPr>
      </w:r>
      <w:r>
        <w:rPr>
          <w:lang w:val="pt_PT" w:bidi="pt_PT"/>
        </w:rPr>
        <w:t xml:space="preserve">Os </w:t>
      </w:r>
      <w:r>
        <w:rPr>
          <w:b/>
          <w:lang w:val="pt_PT" w:bidi="pt_PT"/>
        </w:rPr>
        <w:t>judeus</w:t>
      </w:r>
      <w:r>
        <w:rPr>
          <w:lang w:val="pt_PT" w:bidi="pt_PT"/>
        </w:rPr>
        <w:t xml:space="preserve"> começaram a agir como Pedro agiu. "Judeus" se refere às pessoas que descendem de Jacó. Aqui, Paulo provavelmente se refere aos crentes judeus. Para mais informações sobre judeu, consultem o Glossário Mestre. Usem a mesma palavra ou frase para judeu que vocês usaram em passagens anteriores.</w:t>
      </w:r>
    </w:p>
    <w:p>
      <w:pPr/>
      <w:r>
        <w:rPr>
          <w:lang w:val="pt_PT" w:bidi="pt_PT"/>
        </w:rPr>
      </w:r>
      <w:r>
        <w:rPr>
          <w:lang w:val="pt_PT" w:bidi="pt_PT"/>
        </w:rPr>
        <w:t>Pedro e os crentes judeus agiram de uma maneira hipócrita. Ser hipócrita significa dizer que uma coisa é verdadeira, mas então agir como se não fosse verdadeira.</w:t>
      </w:r>
    </w:p>
    <w:p>
      <w:pPr/>
      <w:r>
        <w:rPr>
          <w:lang w:val="pt_PT" w:bidi="pt_PT"/>
        </w:rPr>
      </w:r>
      <w:r>
        <w:rPr>
          <w:lang w:val="pt_PT" w:bidi="pt_PT"/>
        </w:rPr>
        <w:t xml:space="preserve">Parem aqui e discutam em grupo qual palavra ou frase vocês usarão para </w:t>
      </w:r>
      <w:r>
        <w:rPr>
          <w:b/>
          <w:lang w:val="pt_PT" w:bidi="pt_PT"/>
        </w:rPr>
        <w:t>hipócritas</w:t>
      </w:r>
      <w:r>
        <w:rPr>
          <w:lang w:val="pt_PT" w:bidi="pt_PT"/>
        </w:rPr>
        <w:t>. Procure hipocrisia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Paulo diz que Pedro e os crentes judeus não estavam obedecendo ao verdadeiro </w:t>
      </w:r>
      <w:r>
        <w:rPr>
          <w:b/>
          <w:lang w:val="pt_PT" w:bidi="pt_PT"/>
        </w:rPr>
        <w:t>evangelho</w:t>
      </w:r>
      <w:r>
        <w:rPr>
          <w:lang w:val="pt_PT" w:bidi="pt_PT"/>
        </w:rPr>
        <w:t>. Evangelho significa boas notícias. As boas notícias na Bíblia são que Deus criou uma maneira de salvar as pessoas. Para mais informações sobre evangelho, consulte o Glossário Mestre. Usem a mesma palavra ou frase para evangelho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2:15–21</w:t>
      </w:r>
      <w:r>
        <w:rPr>
          <w:lang w:val="pt_PT" w:bidi="pt_PT"/>
        </w:rPr>
      </w:r>
    </w:p>
    <w:p>
      <w:pPr>
        <w:pStyle w:val="Heading3"/>
      </w:pPr>
      <w:r>
        <w:rPr>
          <w:lang w:val="pt_PT" w:bidi="pt_PT"/>
        </w:rPr>
        <w:t>Ouvir e Sentir</w:t>
      </w:r>
    </w:p>
    <w:p>
      <w:pPr/>
      <w:r>
        <w:rPr>
          <w:lang w:val="pt_PT" w:bidi="pt_PT"/>
        </w:rPr>
      </w:r>
      <w:r>
        <w:rPr>
          <w:lang w:val="pt_PT" w:bidi="pt_PT"/>
        </w:rPr>
        <w:t>Nesta etapa, ouçam Gálatas 2:15–21 e guardem em seus corações.</w:t>
      </w:r>
    </w:p>
    <w:p>
      <w:pPr/>
      <w:r>
        <w:rPr>
          <w:lang w:val="pt_PT" w:bidi="pt_PT"/>
        </w:rPr>
      </w:r>
      <w:r>
        <w:rPr>
          <w:lang w:val="pt_PT" w:bidi="pt_PT"/>
        </w:rPr>
        <w:t>Ouça uma versão em áudio de Gálatas 2:15–21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Pausem este áudio aqui.</w:t>
      </w:r>
    </w:p>
    <w:p>
      <w:pPr>
        <w:pStyle w:val="ListBullet"/>
        <w:spacing w:line="240" w:lineRule="auto"/>
        <w:ind w:left="720"/>
      </w:pPr>
      <w:r>
        <w:rPr>
          <w:lang w:val="pt_PT" w:bidi="pt_PT"/>
        </w:rPr>
      </w:r>
      <w:r>
        <w:rPr>
          <w:lang w:val="pt_PT" w:bidi="pt_PT"/>
        </w:rPr>
        <w:t>O que vocês não gostam ou não entendem nessa passagem? Pausem este áudio aqui.</w:t>
      </w:r>
    </w:p>
    <w:p>
      <w:pPr>
        <w:pStyle w:val="ListBullet"/>
        <w:spacing w:line="240" w:lineRule="auto"/>
        <w:ind w:left="720"/>
      </w:pPr>
      <w:r>
        <w:rPr>
          <w:lang w:val="pt_PT" w:bidi="pt_PT"/>
        </w:rPr>
      </w:r>
      <w:r>
        <w:rPr>
          <w:lang w:val="pt_PT" w:bidi="pt_PT"/>
        </w:rPr>
        <w:t>O que essa passagem nos diz sobre Deus, Jesus ou o Espírito Santo? Pausem este áudio aqui.</w:t>
      </w:r>
    </w:p>
    <w:p>
      <w:pPr>
        <w:pStyle w:val="ListBullet"/>
        <w:spacing w:line="240" w:lineRule="auto"/>
        <w:ind w:left="720"/>
      </w:pPr>
      <w:r>
        <w:rPr>
          <w:lang w:val="pt_PT" w:bidi="pt_PT"/>
        </w:rPr>
      </w:r>
      <w:r>
        <w:rPr>
          <w:lang w:val="pt_PT" w:bidi="pt_PT"/>
        </w:rPr>
        <w:t>O que essa passagem nos diz sobre as pessoas? Pausem este áudio aqui.</w:t>
      </w:r>
    </w:p>
    <w:p>
      <w:pPr>
        <w:pStyle w:val="ListBullet"/>
        <w:spacing w:line="240" w:lineRule="auto"/>
        <w:ind w:left="720"/>
      </w:pPr>
      <w:r>
        <w:rPr>
          <w:lang w:val="pt_PT" w:bidi="pt_PT"/>
        </w:rPr>
      </w:r>
      <w:r>
        <w:rPr>
          <w:lang w:val="pt_PT" w:bidi="pt_PT"/>
        </w:rPr>
        <w:t>Como essa passagem afeta nosso dia a dia? Pausem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Gálatas 2:15–21 na tradução mais fácil de entender.</w:t>
      </w:r>
    </w:p>
    <w:p>
      <w:pPr/>
      <w:r>
        <w:rPr>
          <w:lang w:val="pt_PT" w:bidi="pt_PT"/>
        </w:rPr>
      </w:r>
      <w:r>
        <w:rPr>
          <w:lang w:val="pt_PT" w:bidi="pt_PT"/>
        </w:rPr>
        <w:t>Pause este áudio aqui.</w:t>
      </w:r>
    </w:p>
    <w:p>
      <w:pPr/>
      <w:r>
        <w:rPr>
          <w:lang w:val="pt_PT" w:bidi="pt_PT"/>
        </w:rPr>
      </w:r>
      <w:r>
        <w:rPr>
          <w:lang w:val="pt_PT" w:bidi="pt_PT"/>
        </w:rPr>
        <w:t>Na última passagem, Paulo corrigiu Pedro porque Pedro estava agindo da maneira errada. Nesta passagem, Paulo explica por que as ações de Pedro eram erradas. Pedro estava agindo como se as pessoas precisassem seguir a lei para ter um relacionamento correto com Deus. Mas as pessoas têm um relacionamento correto com Deus por causa do que Cristo fez, não porque essas pessoas seguem a lei. É impossível ter um relacionamento correto com Deus seguindo a lei. Isso é verdade tanto para os judeus quanto para os gentios.</w:t>
      </w:r>
    </w:p>
    <w:p>
      <w:pPr/>
      <w:r>
        <w:rPr>
          <w:lang w:val="pt_PT" w:bidi="pt_PT"/>
        </w:rPr>
      </w:r>
      <w:r>
        <w:rPr>
          <w:lang w:val="pt_PT" w:bidi="pt_PT"/>
        </w:rPr>
        <w:t>Em toda esta passagem, Paulo discute por que os crentes têm um relacionamento correto com Deus. Primeiro, Paulo lembra a Pedro das boas novas que Paulo e Pedro já haviam concordado. Quando uma pessoa acredita em Cristo, Cristo aceita essa pessoa, e não importa se essa pessoa é um judeu ou um gentio. Os crentes judeus concordam e sabem que isso é verdadeiro.</w:t>
      </w:r>
    </w:p>
    <w:p>
      <w:pPr/>
      <w:r>
        <w:rPr>
          <w:lang w:val="pt_PT" w:bidi="pt_PT"/>
        </w:rPr>
      </w:r>
      <w:r>
        <w:rPr>
          <w:lang w:val="pt_PT" w:bidi="pt_PT"/>
        </w:rPr>
        <w:t>Era um privilégio especial ter pais que eram judeus, porque significava que você era judeu também. Os judeus eram o povo especial de Deus a quem Deus havia escolhido e dado sua lei. Esta lei é a lei de Moisés. Os judeus chamavam os gentios de pecadores porque os gentios não seguiam a lei. Mas até mesmo os crentes judeus sabiam que esta lei não era suficiente. Quando os judeus acreditavam em Jesus, esses judeus mostravam que a lei não era suficiente para salvá-los. Os judeus, como os gentios, são pecadores que precisam de Deus para salvá-los.</w:t>
      </w:r>
    </w:p>
    <w:p>
      <w:pPr/>
      <w:r>
        <w:rPr>
          <w:lang w:val="pt_PT" w:bidi="pt_PT"/>
        </w:rPr>
      </w:r>
      <w:r>
        <w:rPr>
          <w:lang w:val="pt_PT" w:bidi="pt_PT"/>
        </w:rPr>
        <w:t>Parem aqui e discutam esta pergunta em grupo: quem são alguns grupos de pessoas diferentes que vivem em sua região? O que esses grupos de pessoas pensam uns sobre os outros? Como esses grupos se refeririam uns aos outros? Pause este áudio aqui.</w:t>
      </w:r>
    </w:p>
    <w:p>
      <w:pPr/>
      <w:r>
        <w:rPr>
          <w:lang w:val="pt_PT" w:bidi="pt_PT"/>
        </w:rPr>
      </w:r>
      <w:r>
        <w:rPr>
          <w:lang w:val="pt_PT" w:bidi="pt_PT"/>
        </w:rPr>
        <w:t>Deus justifica os crentes judeus pela fé, assim como Deus justifica os gentios pela fé. Quando Deus justifica uma pessoa, Deus diz que essa pessoa é justa. Isso significa que a pessoa tem um relacionamento correto com Deus. As pessoas têm um relacionamento correto com Deus pela fé, o que significa que acreditam nas boas novas sobre Jesus Cristo, confiam e se dedicam a Jesus. As pessoas não podem ganhar a aprovação de Deus obedecendo à lei. As pessoas não podem sempre obedecer a toda a lei de Deus. As pessoas nunca poderão merecer a aprovação de Deus. Deus é aquele que justifica uma pessoa. A lei não pode fazer isso. Deus justifica as pessoas que confiam em Cristo, e as pessoas que confiam em Cristo não têm mais que seguir a lei!</w:t>
      </w:r>
    </w:p>
    <w:p>
      <w:pPr/>
      <w:r>
        <w:rPr>
          <w:lang w:val="pt_PT" w:bidi="pt_PT"/>
        </w:rPr>
      </w:r>
      <w:r>
        <w:rPr>
          <w:lang w:val="pt_PT" w:bidi="pt_PT"/>
        </w:rPr>
        <w:t>Paulo sabe que isso é diferente do que os crentes judeus aprenderam. Paulo sabe que as pessoas ficarão confusas. Os judeus acreditam que as pessoas que não obedecem à lei são gentios, ou pecadores. As pessoas podem pensar que os crentes então são pecadores. Isso pode parecer como se Cristo fizesse as pessoas se tornarem pecadoras.</w:t>
      </w:r>
    </w:p>
    <w:p>
      <w:pPr/>
      <w:r>
        <w:rPr>
          <w:lang w:val="pt_PT" w:bidi="pt_PT"/>
        </w:rPr>
      </w:r>
      <w:r>
        <w:rPr>
          <w:lang w:val="pt_PT" w:bidi="pt_PT"/>
        </w:rPr>
        <w:t>Mas isso não é verdade! Se as pessoas voltarem a obedecer à lei para ganhar a aprovação de Deus, então essas pessoas rejeitam a Cristo e não acreditam que Cristo é o único que pode salvar. Isso é o que torna as pessoas pecadoras. É como se essas pessoas estivessem dizendo que o que Cristo fez não é suficiente, e agora essas pessoas vão ganhar a aceitação de Deus, como se essas pessoas pudessem fazer mais do que Cristo já fez por elas. Paulo parou de acreditar que poderia ganhar o favor de Deus por meio de obedecer à lei. Paulo parou ou destruiu essa maneira de viver como uma pessoa destrói um edifício. Se Paulo começar a acreditar nisso novamente, será como se Paulo reconstruísse esse edifício.</w:t>
      </w:r>
    </w:p>
    <w:p>
      <w:pPr/>
      <w:r>
        <w:rPr>
          <w:lang w:val="pt_PT" w:bidi="pt_PT"/>
        </w:rPr>
      </w:r>
      <w:r>
        <w:rPr>
          <w:lang w:val="pt_PT" w:bidi="pt_PT"/>
        </w:rPr>
        <w:t>Parem aqui e discutam em grupo: pensem em uma atividade que vocês pararam completamente de fazer há muito tempo. Discutam todas as coisas que vocês não têm mais que precisariam para fazer essa atividade, como as ferramentas, tempo ou força para fazer essa atividade. Com o que vocês comparariam a maneira como pararam completamente esta atividade? Pause este áudio aqui.</w:t>
      </w:r>
    </w:p>
    <w:p>
      <w:pPr/>
      <w:r>
        <w:rPr>
          <w:lang w:val="pt_PT" w:bidi="pt_PT"/>
        </w:rPr>
      </w:r>
      <w:r>
        <w:rPr>
          <w:lang w:val="pt_PT" w:bidi="pt_PT"/>
        </w:rPr>
        <w:t>Paulo diz que a lei não tem mais autoridade sobre Paulo. É como se Paulo tivesse morrido para a lei. Quando alguém morre para algo, essa coisa não controla mais essa pessoa. Assim como vocês não podem controlar ou governar sobre uma pessoa morta, a lei não pode mais controlar ou governar sobre Paulo. Paulo não confia na lei para salvar Paulo, e a lei não mostra a Paulo como viver.</w:t>
      </w:r>
    </w:p>
    <w:p>
      <w:pPr/>
      <w:r>
        <w:rPr>
          <w:lang w:val="pt_PT" w:bidi="pt_PT"/>
        </w:rPr>
      </w:r>
      <w:r>
        <w:rPr>
          <w:lang w:val="pt_PT" w:bidi="pt_PT"/>
        </w:rPr>
        <w:t>Paulo diz que a própria lei é a razão pela qual a lei não tem mais controle sobre Paulo. Quando a lei tinha autoridade sobre Paulo, Paulo não cumpria toda a lei. A punição de Paulo, de acordo com a lei, era morrer. Mas Cristo morreu para pagar essa punição para que Paulo não tivesse que morrer. Quando Paulo colocou sua fé ou confiou em Cristo, a morte de Cristo contava como a morte de Paulo. De acordo com a lei, é como se Paulo morresse. Mas agora, como é como se Paulo estivesse morto, a lei não se aplica a Paulo porque a lei não se aplica a pessoas mortas. Ninguém pode acusar Paulo de quebrar a lei. Assim, a lei, e como Cristo obedeceu ao requisito da lei para punição, é o motivo de a lei não se aplicar mais a Paulo.</w:t>
      </w:r>
    </w:p>
    <w:p>
      <w:pPr/>
      <w:r>
        <w:rPr>
          <w:lang w:val="pt_PT" w:bidi="pt_PT"/>
        </w:rPr>
      </w:r>
      <w:r>
        <w:rPr>
          <w:lang w:val="pt_PT" w:bidi="pt_PT"/>
        </w:rPr>
        <w:t>Parem aqui e discutam esta pergunta em grupo: pensem nas leis que vocês obedecem. Quem tem que obedecer a essas leis? Por que essas pessoas obedecem a essas leis? Que tipo de pessoas não têm que obedecer a essas leis? Pensem em pessoas que vivem longe de vocês. Essas pessoas têm que obedecer a essas leis? Por que ou por que não? Pause este áudio aqui.</w:t>
      </w:r>
    </w:p>
    <w:p>
      <w:pPr/>
      <w:r>
        <w:rPr>
          <w:lang w:val="pt_PT" w:bidi="pt_PT"/>
        </w:rPr>
      </w:r>
      <w:r>
        <w:rPr>
          <w:lang w:val="pt_PT" w:bidi="pt_PT"/>
        </w:rPr>
        <w:t>E Paulo não vive mais como costumava. Paulo não tenta mais obedecer à lei para ganhar um bom relacionamento com Deus. Agora, Cristo vive em Paulo. Cristo é aquele que faz Paulo ter um relacionamento correto com Deus. E nesta nova vida, Cristo não encoraja Paulo a pecar. Em vez disso, Paulo vive para Deus. Quando uma pessoa vive para Deus, essa pessoa tem um relacionamento correto com Deus e faz o que Deus quer. Paulo faz isso dependendo de Cristo. Isso é o que significa quando Paulo diz que vive pela fé no Filho de Deus. O título "Filho de Deus" mostra que Jesus é Deus e descreve o vínculo próximo entre Jesus e Deus, o Pai. Jesus ama Paulo e morreu voluntariamente para ajudar Paulo.</w:t>
      </w:r>
    </w:p>
    <w:p>
      <w:pPr/>
      <w:r>
        <w:rPr>
          <w:lang w:val="pt_PT" w:bidi="pt_PT"/>
        </w:rPr>
      </w:r>
      <w:r>
        <w:rPr>
          <w:lang w:val="pt_PT" w:bidi="pt_PT"/>
        </w:rPr>
        <w:t>Parem aqui e contem uma história sobre alguém que vocês amam muito profundamente e queriam fazer essa pessoa feliz e fazer o que agrada a essa pessoa. Discutam como se sentem quando fazem algo por essa pessoa a quem amam, mesmo que façam algo difícil! Pause este áudio aqui.</w:t>
      </w:r>
    </w:p>
    <w:p>
      <w:pPr/>
      <w:r>
        <w:rPr>
          <w:lang w:val="pt_PT" w:bidi="pt_PT"/>
        </w:rPr>
      </w:r>
      <w:r>
        <w:rPr>
          <w:lang w:val="pt_PT" w:bidi="pt_PT"/>
        </w:rPr>
        <w:t>Os judeus podem pensar que Paulo está rejeitando a graça ou a bondade de Deus quando Paulo rejeita a lei. Os judeus acreditavam que Deus mostrou graça às pessoas quando Deus deu a elas a lei. Mas Paulo está dizendo que a graça de Deus é a maneira como Cristo morreu para salvar Paulo. Em vez de precisar obedecer a todas as leis para ser justas ou para ter uma boa posição com Deus, as pessoas precisam ter fé em Cristo. Paulo não rejeitará a graça de Deus voltando a obedecer à lei.</w:t>
      </w:r>
    </w:p>
    <w:p>
      <w:pPr/>
      <w:r>
        <w:rPr>
          <w:lang w:val="pt_PT" w:bidi="pt_PT"/>
        </w:rPr>
      </w:r>
      <w:r>
        <w:rPr>
          <w:lang w:val="pt_PT" w:bidi="pt_PT"/>
        </w:rPr>
        <w:t>Paulo está dizendo que a lei não faz o que os judeus pensam que faz. A lei é boa, mas a lei não nos torna justos com Deus. Se a lei pudesse nos tornar justos com Deus, Cristo não teria precisado morrer. Mas Cristo morreu, o que mostra que a lei não poderia nos tornar justos com Deus.</w:t>
      </w:r>
    </w:p>
    <w:p>
      <w:pPr/>
      <w:r>
        <w:rPr>
          <w:lang w:val="pt_PT" w:bidi="pt_PT"/>
        </w:rPr>
      </w:r>
      <w:r>
        <w:rPr>
          <w:lang w:val="pt_PT" w:bidi="pt_PT"/>
        </w:rPr>
        <w:t>Os crentes judeus que insistem que as pessoas obedecem à lei rejeitam a graça de Deus. Essas pessoas agem como se Deus as aceitasse apenas se obedecerem às leis judaicas. Esses crentes judeus agem como se a morte de Cristo não fosse suficiente para salvá-los. É como se esses crentes estivessem dizendo que a morte de Cristo foi inútil!</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Gálatas 2:15–21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quatro partes.</w:t>
      </w:r>
    </w:p>
    <w:p>
      <w:pPr/>
      <w:r>
        <w:rPr>
          <w:lang w:val="pt_PT" w:bidi="pt_PT"/>
        </w:rPr>
      </w:r>
      <w:r>
        <w:rPr>
          <w:b/>
          <w:lang w:val="pt_PT" w:bidi="pt_PT"/>
        </w:rPr>
        <w:t>Na primeira parte:</w:t>
      </w:r>
      <w:r>
        <w:rPr>
          <w:lang w:val="pt_PT" w:bidi="pt_PT"/>
        </w:rPr>
        <w:t xml:space="preserve"> Paulo diz que as pessoas têm um relacionamento correto com Deus por causa do que Cristo fez, não porque essas pessoas seguem a lei. É impossível que as pessoas obtenham um relacionamento correto com Deus seguindo a lei.</w:t>
      </w:r>
    </w:p>
    <w:p>
      <w:pPr/>
      <w:r>
        <w:rPr>
          <w:lang w:val="pt_PT" w:bidi="pt_PT"/>
        </w:rPr>
      </w:r>
      <w:r>
        <w:rPr>
          <w:b/>
          <w:lang w:val="pt_PT" w:bidi="pt_PT"/>
        </w:rPr>
        <w:t>Na segunda parte:</w:t>
      </w:r>
      <w:r>
        <w:rPr>
          <w:lang w:val="pt_PT" w:bidi="pt_PT"/>
        </w:rPr>
        <w:t xml:space="preserve"> as pessoas podem se perguntar se Cristo faz as pessoas serem pecadoras como os gentios, uma vez que os crentes não seguem mais a lei. Paulo diz que isso não é verdadeiro. As pessoas pecam quando rejeitam a maneira como Cristo as salva, e as pessoas tentam mais uma vez se salvar quando seguem a lei.</w:t>
      </w:r>
    </w:p>
    <w:p>
      <w:pPr/>
      <w:r>
        <w:rPr>
          <w:lang w:val="pt_PT" w:bidi="pt_PT"/>
        </w:rPr>
      </w:r>
      <w:r>
        <w:rPr>
          <w:b/>
          <w:lang w:val="pt_PT" w:bidi="pt_PT"/>
        </w:rPr>
        <w:t>Na terceira parte:</w:t>
      </w:r>
      <w:r>
        <w:rPr>
          <w:lang w:val="pt_PT" w:bidi="pt_PT"/>
        </w:rPr>
        <w:t xml:space="preserve"> Paulo explica que a lei não tem mais controle sobre Paulo. É como se Paulo estivesse morto porque morreu com Cristo. Agora, Paulo vive para Deus. Cristo vive em Paulo, por isso Paulo vive pela fé em Jesus, o Filho de Deus.</w:t>
      </w:r>
    </w:p>
    <w:p>
      <w:pPr/>
      <w:r>
        <w:rPr>
          <w:lang w:val="pt_PT" w:bidi="pt_PT"/>
        </w:rPr>
      </w:r>
      <w:r>
        <w:rPr>
          <w:b/>
          <w:lang w:val="pt_PT" w:bidi="pt_PT"/>
        </w:rPr>
        <w:t>Na quarta parte:</w:t>
      </w:r>
      <w:r>
        <w:rPr>
          <w:lang w:val="pt_PT" w:bidi="pt_PT"/>
        </w:rPr>
        <w:t xml:space="preserve"> Paulo diz que não está rejeitando a graça de Deus quando Paulo não segue a lei. Qualquer um que tente ganhar um relacionamento correto com Deus por meio da lei de Deus rejeita a graça de Deus e diz que a morte de Cristo foi inútil!</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judeus, incluindo aqueles em Antioquia e na Galácia, bem como Pedro</w:t>
      </w:r>
    </w:p>
    <w:p>
      <w:pPr>
        <w:pStyle w:val="ListBullet"/>
        <w:spacing w:line="240" w:lineRule="auto"/>
        <w:ind w:left="720"/>
      </w:pPr>
      <w:r>
        <w:rPr>
          <w:lang w:val="pt_PT" w:bidi="pt_PT"/>
        </w:rPr>
      </w:r>
      <w:r>
        <w:rPr>
          <w:lang w:val="pt_PT" w:bidi="pt_PT"/>
        </w:rPr>
        <w:t>Os gentios</w:t>
      </w:r>
    </w:p>
    <w:p>
      <w:pPr>
        <w:pStyle w:val="ListBullet"/>
        <w:spacing w:line="240" w:lineRule="auto"/>
        <w:ind w:left="720"/>
      </w:pPr>
      <w:r>
        <w:rPr>
          <w:lang w:val="pt_PT" w:bidi="pt_PT"/>
        </w:rPr>
      </w:r>
      <w:r>
        <w:rPr>
          <w:lang w:val="pt_PT" w:bidi="pt_PT"/>
        </w:rPr>
        <w:t>E Jesus Cristo, o Filho de Deus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Em grupo, prestem atenção às partes do cenário da passagem:</w:t>
      </w:r>
    </w:p>
    <w:p>
      <w:pPr/>
      <w:r>
        <w:rPr>
          <w:lang w:val="pt_PT" w:bidi="pt_PT"/>
        </w:rPr>
      </w:r>
      <w:r>
        <w:rPr>
          <w:lang w:val="pt_PT" w:bidi="pt_PT"/>
        </w:rPr>
        <w:t>Lembrem-se de que no final da última passagem, Paulo disse a Pedro que Pedro estava agindo da maneira errada. Paulo explica nesta passagem por que a maneira de agir de Pedro era tão errada. Essa explicação é tanto para Pedro quanto para os crentes judeus em Antioquia, bem como para os gálatas. Isso também é quando Paulo apresenta sua ideia principal, sobre a qual Paulo falará no restante do livro. Paulo tem contado essas histórias para se preparar para falar sobre a ideia principal de Paulo. Essa explicação é tanto o fim das histórias de Paulo quanto o início da seção onde Paulo fala com os gálatas sobre o problema deles. Por isso não está claro quando Paulo termina sua resposta real a Pedro e começa a falar apenas com os gálatas.</w:t>
      </w:r>
    </w:p>
    <w:p>
      <w:pPr/>
      <w:r>
        <w:rPr>
          <w:lang w:val="pt_PT" w:bidi="pt_PT"/>
        </w:rPr>
      </w:r>
      <w:r>
        <w:rPr>
          <w:lang w:val="pt_PT" w:bidi="pt_PT"/>
        </w:rPr>
        <w:t>Parem aqui e discutam em grupo: como uma atividade, peça a alguém no grupo que faça uma pergunta. Então outra pessoa no grupo pode responder a essa pergunta contando uma história sobre uma vez em que respondeu a essa pergunta. O narrador pode descrever a situação e então dar a resposta que deu na época. Discutam como a resposta do narrador é tanto uma parte da história quanto uma resposta à pessoa no grupo que fez a pergunta. Pause este áudio aqui.</w:t>
      </w:r>
    </w:p>
    <w:p>
      <w:pPr/>
      <w:r>
        <w:rPr>
          <w:lang w:val="pt_PT" w:bidi="pt_PT"/>
        </w:rPr>
      </w:r>
      <w:r>
        <w:rPr>
          <w:lang w:val="pt_PT" w:bidi="pt_PT"/>
        </w:rPr>
        <w:t>Na primeira parte, Paulo diz: "Nós, que somos judeus, sabemos isso". Vocês se lembrarão de que na última passagem, Paulo falou sobre a vez que Paulo confrontou Pedro em Antioquia. Nessa história, Paulo falou sobre si mesmo, Pedro e os outros crentes judeus. Mas agora, como Paulo também está escrevendo isso aos gálatas, Paulo também inclui os crentes judeus na Galácia. Paulo e os outros eram judeus por nascimento, o que significa que seus pais eram judeus. Paulo chama os gentios de "pecadores" aqui, como fazem os judeus. Os judeus pensavam que eram melhores do que os gentios e chamavam os gentios de "pecadores". Paulo critica ou zomba da maneira como os judeus chamam os gentios de "pecadores", porque Paulo e os crentes sabem que todas as pessoas são pecadoras.</w:t>
      </w:r>
    </w:p>
    <w:p>
      <w:pPr/>
      <w:r>
        <w:rPr>
          <w:lang w:val="pt_PT" w:bidi="pt_PT"/>
        </w:rPr>
      </w:r>
      <w:r>
        <w:rPr>
          <w:lang w:val="pt_PT" w:bidi="pt_PT"/>
        </w:rPr>
        <w:t xml:space="preserve">No entanto, Paulo diz que quando Paulo e os crentes judeus creram em Cristo, todos eles concordaram que a lei não poderia fazer eles terem um relacionamento correto com Deus. Apenas quando as pessoas têm fé ou confiam em Cristo, Deus justifica as pessoas. Paulo repete isso várias vezes porque isso é muito importante. Agora, os gálatas estão acrescentando um requisito à fé. Os gálatas dizem que as pessoas devem ter fé em Jesus </w:t>
      </w:r>
      <w:r>
        <w:rPr>
          <w:b/>
          <w:lang w:val="pt_PT" w:bidi="pt_PT"/>
        </w:rPr>
        <w:t>e</w:t>
      </w:r>
      <w:r>
        <w:rPr>
          <w:lang w:val="pt_PT" w:bidi="pt_PT"/>
        </w:rPr>
        <w:t xml:space="preserve"> obedecer à lei. Paulo quer que os gálatas entendam que as pessoas não podem estar em posição correta por causa da lei, por isso não há razão para as pessoas obedecerem à lei para obter um relacionamento correto com Deus.</w:t>
      </w:r>
    </w:p>
    <w:p>
      <w:pPr/>
      <w:r>
        <w:rPr>
          <w:lang w:val="pt_PT" w:bidi="pt_PT"/>
        </w:rPr>
      </w:r>
      <w:r>
        <w:rPr>
          <w:lang w:val="pt_PT" w:bidi="pt_PT"/>
        </w:rPr>
        <w:t>Na segunda parte, Paulo sabe que os judeus pensarão que os crentes judeus são pecadores como os gentios são pecadores. Os crentes buscam ou querem que Deus os justifique em Cristo. Isso significa a mesma coisa que como Deus justifica as pessoas pela fé em Cristo. Mas como os crentes judeus não estão obedecendo à lei, os judeus encontrariam ou considerariam os crentes judeus pecadores, como os gentios são pecadores. Alguém poderia perguntar se isso significa que Cristo encoraja as pessoas a se tornarem pecadores. Paulo inclui esta pergunta para mostrar como não é verdadeiro. Para que ninguém fique confuso, Paulo diz imediatamente: "Isso certamente não é verdade!"</w:t>
      </w:r>
    </w:p>
    <w:p>
      <w:pPr/>
      <w:r>
        <w:rPr>
          <w:lang w:val="pt_PT" w:bidi="pt_PT"/>
        </w:rPr>
      </w:r>
      <w:r>
        <w:rPr>
          <w:lang w:val="pt_PT" w:bidi="pt_PT"/>
        </w:rPr>
        <w:t>Parem aqui e discutam esta pergunta em grupo: em seu idioma, quais são algumas maneiras fortes de dizer que algo não é verdadeiro? Como uma atividade, peça às pessoas que digam frases bobas que não são verdadeiras, como: "As pessoas devem comer apenas terra". Outros membros do grupo podem responder com frases em seu idioma para dizer que isso não é verdadeiro. Pause este áudio aqui.</w:t>
      </w:r>
    </w:p>
    <w:p>
      <w:pPr/>
      <w:r>
        <w:rPr>
          <w:lang w:val="pt_PT" w:bidi="pt_PT"/>
        </w:rPr>
      </w:r>
      <w:r>
        <w:rPr>
          <w:lang w:val="pt_PT" w:bidi="pt_PT"/>
        </w:rPr>
        <w:t>Paulo diz que aquele que volta a obedecer à lei é um transgressor, ou pecador, não a pessoa que segue a Cristo. Paulo explica isso falando sobre como seria se Paulo começasse a seguir a lei novamente. Paulo está se usando como um exemplo. Isso seria verdade para qualquer um, especialmente pessoas como Pedro, que já começaram a seguir a lei novamente. Mas Paulo pode estar se usando como um exemplo para ser educado. Paulo parou ou destruiu a maneira como Paulo obedecia à lei, como uma pessoa destrói um edifício. Se Paulo começar a acreditar novamente que a lei dá a ele um bom relacionamento com Deus, será como se Paulo reconstruísse essa construção. Se Paulo fizesse isso, ele seria um pecador.</w:t>
      </w:r>
    </w:p>
    <w:p>
      <w:pPr/>
      <w:r>
        <w:rPr>
          <w:lang w:val="pt_PT" w:bidi="pt_PT"/>
        </w:rPr>
      </w:r>
      <w:r>
        <w:rPr>
          <w:lang w:val="pt_PT" w:bidi="pt_PT"/>
        </w:rPr>
        <w:t>Parem aqui e discutam como vocês querem traduzir a maneira como Paulo compara a maneira como Paulo não obedece à lei com a maneira como uma pessoa destrói uma casa. Pause este áudio aqui.</w:t>
      </w:r>
    </w:p>
    <w:p>
      <w:pPr/>
      <w:r>
        <w:rPr>
          <w:lang w:val="pt_PT" w:bidi="pt_PT"/>
        </w:rPr>
      </w:r>
      <w:r>
        <w:rPr>
          <w:lang w:val="pt_PT" w:bidi="pt_PT"/>
        </w:rPr>
        <w:t>Na terceira parte, Paulo continua a falar sobre o que ele viveu para mostrar o que é verdadeiro para todos os crentes. Paulo mostra como Cristo liberta Paulo da lei, assim como uma pessoa morta é livre da lei. Paulo muitas vezes usa essa comparação para mostrar que essas coisas não controlam mais uma pessoa. Paulo também diz que morreu com Cristo na cruz. Paulo não morreu fisicamente no mesmo momento que Cristo. Paulo quer dizer que quando Cristo morreu, foi como se Paulo morresse também, porque Paulo é livre e não vive mais como Paulo costumava viver.</w:t>
      </w:r>
    </w:p>
    <w:p>
      <w:pPr/>
      <w:r>
        <w:rPr>
          <w:lang w:val="pt_PT" w:bidi="pt_PT"/>
        </w:rPr>
      </w:r>
      <w:r>
        <w:rPr>
          <w:lang w:val="pt_PT" w:bidi="pt_PT"/>
        </w:rPr>
        <w:t>Parem aqui e discutam esta pergunta em grupo: em seu idioma, como vocês diriam que algo não tem mais controle sobre vocês? Discutam como vocês querem traduzir a maneira como Paulo diz que ele morre para a lei. Pause este áudio aqui.</w:t>
      </w:r>
    </w:p>
    <w:p>
      <w:pPr/>
      <w:r>
        <w:rPr>
          <w:lang w:val="pt_PT" w:bidi="pt_PT"/>
        </w:rPr>
      </w:r>
      <w:r>
        <w:rPr>
          <w:lang w:val="pt_PT" w:bidi="pt_PT"/>
        </w:rPr>
        <w:t>Então Paulo diz que Paulo não vive mais, mas Cristo vive em Paulo. Paulo não quer dizer que Cristo controla o corpo de Paulo enquanto Paulo está morto. Paulo quer dizer que Cristo é a fonte da vida de Paulo. Como um homem que morreu, Paulo é livre da maneira como Paulo vivia para ganhar o favor de Deus. O antigo eu de Paulo, ou a antiga maneira de viver, não estava mais vivo. Agora, Paulo vive porque Cristo vive em Paulo e faz com que Paulo tenha uma vida correta com Deus. O que quer que Paulo faça enquanto vive na terra, ele faz pela fé ou enquanto confia em Jesus, o Filho de Deus.</w:t>
      </w:r>
    </w:p>
    <w:p>
      <w:pPr/>
      <w:r>
        <w:rPr>
          <w:lang w:val="pt_PT" w:bidi="pt_PT"/>
        </w:rPr>
      </w:r>
      <w:r>
        <w:rPr>
          <w:lang w:val="pt_PT" w:bidi="pt_PT"/>
        </w:rPr>
        <w:t>Parem aqui e discutam esta pergunta em grupo: como vocês falam sobre a maneira como alguém não vive mais da maneira que vivia, mas agora vive de forma completamente diferente? Como atividade, contem uma história sobre alguém que esteve na prisão por algum tempo, mas eventualmente deixou a cadeia como uma pessoa livre. Imagine que você era essa pessoa que estava na cadeia e então deixou a cadeia. Como você se sentiria na cadeia, e então como você se sentiria depois que saísse? Como vocês viveriam fora da prisão de forma diferente da maneira como viveriam na cadeia? Discutam como vocês traduzirão a maneira como Paulo não vive mais, mas deixa Cristo viver em Paulo. Pause este áudio aqui.</w:t>
      </w:r>
    </w:p>
    <w:p>
      <w:pPr/>
      <w:r>
        <w:rPr>
          <w:lang w:val="pt_PT" w:bidi="pt_PT"/>
        </w:rPr>
      </w:r>
      <w:r>
        <w:rPr>
          <w:lang w:val="pt_PT" w:bidi="pt_PT"/>
        </w:rPr>
        <w:t>Na quarta parte, Paulo diz que ele não rejeitará a graça de Deus. Paulo então fala sobre uma situação que não é real. Paulo diz que, se a maneira como as pessoas obedecem à lei pudesse tornar as pessoas justas com Deus, então Cristo morreu por nenhuma razão. Mas a lei não pode salvar as pessoas, e Cristo salvou as pessoas quando Cristo morreu. Paulo está dizendo que a maneira como Pedro, os crentes judeus em Antioquia e os crentes na Galácia estão agindo e seguindo a lei é errada.</w:t>
      </w:r>
    </w:p>
    <w:p>
      <w:pPr/>
      <w:r>
        <w:rPr>
          <w:lang w:val="pt_PT" w:bidi="pt_PT"/>
        </w:rPr>
      </w:r>
      <w:r>
        <w:rPr>
          <w:lang w:val="pt_PT" w:bidi="pt_PT"/>
        </w:rPr>
        <w:t>Parem aqui e discutam esta pergunta em grupo: em seu idioma, quando vocês descrevem uma situação impossível, como vocês mostram que não acreditam que é real? Como uma atividade, descreva como sua vida seria se vocês não tivessem feito algo importante, como se vocês não tivessem se casado com seu cônjuge ou trabalhado em um certo emprego. Pause este áudio aqui.</w:t>
      </w:r>
    </w:p>
    <w:p>
      <w:pPr/>
      <w:r>
        <w:rPr>
          <w:lang w:val="pt_PT" w:bidi="pt_PT"/>
        </w:rPr>
      </w:r>
      <w:r>
        <w:rPr>
          <w:lang w:val="pt_PT" w:bidi="pt_PT"/>
        </w:rPr>
        <w:t>Agora, o grupo deve produzir o roteiro, desenhar ou usar objetos para visualizar a passagem e as ações nela.</w:t>
      </w:r>
    </w:p>
    <w:p>
      <w:pPr/>
      <w:r>
        <w:rPr>
          <w:lang w:val="pt_PT" w:bidi="pt_PT"/>
        </w:rPr>
      </w:r>
      <w:r>
        <w:rPr>
          <w:lang w:val="pt_PT" w:bidi="pt_PT"/>
        </w:rPr>
        <w:t>Vocês podem escolher objetos que podem empilhar, como tijolos ou caixas, para representar a lei de Deus. A pessoa que interpreta os judeus pode carregar os objetos que representam a lei de Deus, para mostrar como os judeus tentam obedecer à lei de Deus. No entanto, peça aos judeus com a lei que se afastem da pessoa que representa a Deus, porque a lei não dá às pessoas um bom relacionamento com Deus. A pessoa que interpreta os crentes não possui os objetos que representam a lei de Deus. A pessoa que interpreta Jesus pode levar os crentes a ficarem perto de Deus, porque a maneira como os crentes confiam em Jesus faz com que essas pessoas tenham um bom relacionamento com Deus. Vocês podem empilhar os itens que representam a lei ao redor de Paulo, para mostrar como Paulo não era livre com a lei. Paulo pode derrubar os objetos que representam a lei e caminhar até Jesus para mostrar como Paulo agora confia em Jesus. Paulo não reconstrói a parede que Paulo derrubou! Vocês podem encenar a maneira como Jesus morreu na cruz, e Paulo pode fingir que Paulo morre também. Quando Deus faz Jesus viver novamente, vocês podem fazer Jesus se levantar e se mover, como uma pessoa que vive. Então Jesus pode fazer Paulo viver e se levantar novamente também. Paulo vive porque Cristo vive! Jesus pode levar Paulo a ficar perto de Deus porque Jesus faz Paulo ter um bom relacionamento com Deus.</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Gálatas 2:15–21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quatro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judeus, incluindo aqueles em Antioquia e na Galácia, bem como Pedro</w:t>
      </w:r>
    </w:p>
    <w:p>
      <w:pPr>
        <w:pStyle w:val="ListBullet"/>
        <w:spacing w:line="240" w:lineRule="auto"/>
        <w:ind w:left="720"/>
      </w:pPr>
      <w:r>
        <w:rPr>
          <w:lang w:val="pt_PT" w:bidi="pt_PT"/>
        </w:rPr>
      </w:r>
      <w:r>
        <w:rPr>
          <w:lang w:val="pt_PT" w:bidi="pt_PT"/>
        </w:rPr>
        <w:t>Os gentios</w:t>
      </w:r>
    </w:p>
    <w:p>
      <w:pPr>
        <w:pStyle w:val="ListBullet"/>
        <w:spacing w:line="240" w:lineRule="auto"/>
        <w:ind w:left="720"/>
      </w:pPr>
      <w:r>
        <w:rPr>
          <w:lang w:val="pt_PT" w:bidi="pt_PT"/>
        </w:rPr>
      </w:r>
      <w:r>
        <w:rPr>
          <w:lang w:val="pt_PT" w:bidi="pt_PT"/>
        </w:rPr>
        <w:t>E Jesus Cristo, o Filho de Deus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"Somos judeus porque nossos pais eram judeus. Não somos pecadores gentios que não seguem a lei. No entanto, sabemos que Deus não justifica as pessoas porque elas obedecem à lei. Deus justifica as pessoas porque essas pessoas têm fé em Cristo Jesus. É por isso que nós também, como os gentios, acreditamos em Cristo Jesus, para que Deus nos justifique por causa de nossa crença em Cristo. Deus não nos justifica porque obedecemos à lei. Acreditamos em Cristo porque Deus não justifica ninguém porque eles obedecem à lei".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Perguntem às pessoas que interpretam os crentes judeus “O que vocês estão sentindo ou pensando?”. A pessoa pode responder coisas como: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"Se queremos que Deus nos justifique por nossa fé em Cristo, então as pessoas nos consideram pecadores como os gentios. Se somos pecadores, as pessoas podem dizer que Cristo nos fez pecadores. Mas certamente não é verdade! O que quero dizer é, se eu retornar a obedecer à lei para que Deus me justifique, é como se eu reconstruísse um edifício que tivesse destruído. Ao fazer isso, mostraria que não obedeci à lei.</w:t>
      </w:r>
    </w:p>
    <w:p>
      <w:pPr/>
      <w:r>
        <w:rPr>
          <w:lang w:val="pt_PT" w:bidi="pt_PT"/>
        </w:rPr>
      </w:r>
      <w:r>
        <w:rPr>
          <w:lang w:val="pt_PT" w:bidi="pt_PT"/>
        </w:rPr>
        <w:t>"É como se eu morresse para a lei, por isso a lei não tem mais poder sobre mim. Agora vivo para Deus e faço o que Deus quer. É como se eu tivesse morrido com Cristo na cruz. É como se eu não estivesse vivo, mas Cristo está vivo em mim. A vida que agora vivo em meu corpo, vivo confiando no Filho de Deus. Cristo me amava tanto que ele morreu voluntariamente em meu nome. Não recuso a graça de Deus como aqueles que voltam a obedecer à lei. Se obedecer à lei pudesse tornar uma pessoa correta com Deus, então seria inútil que Cristo morresse".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Cristo: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Gálatas 2:15–21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Pedro e alguns dos crentes tanto em Antioquia quanto na Galácia são </w:t>
      </w:r>
      <w:r>
        <w:rPr>
          <w:b/>
          <w:lang w:val="pt_PT" w:bidi="pt_PT"/>
        </w:rPr>
        <w:t>judeus</w:t>
      </w:r>
      <w:r>
        <w:rPr>
          <w:lang w:val="pt_PT" w:bidi="pt_PT"/>
        </w:rPr>
        <w:t>. Os judeus são os descendentes de Jacó. Para mais informações sobre judeu, consultem o Glossário Mestre. Usem a mesma palavra ou frase para judeu que vocês usaram em passagens anteriores.</w:t>
      </w:r>
    </w:p>
    <w:p>
      <w:pPr/>
      <w:r>
        <w:rPr>
          <w:lang w:val="pt_PT" w:bidi="pt_PT"/>
        </w:rPr>
      </w:r>
      <w:r>
        <w:rPr>
          <w:lang w:val="pt_PT" w:bidi="pt_PT"/>
        </w:rPr>
        <w:t xml:space="preserve">Os judeus dizem que os </w:t>
      </w:r>
      <w:r>
        <w:rPr>
          <w:b/>
          <w:lang w:val="pt_PT" w:bidi="pt_PT"/>
        </w:rPr>
        <w:t>gentios</w:t>
      </w:r>
      <w:r>
        <w:rPr>
          <w:lang w:val="pt_PT" w:bidi="pt_PT"/>
        </w:rPr>
        <w:t xml:space="preserve"> são pecadores. A palavra gentio se refere a todas as pessoas que não eram judeus. O pecado é um ato de desobediência contra Deus. Um pecador é alguém que continua a cometer pecados. Os judeus usavam a frase "Pecadores gentios" para se referir a qualquer um que não fosse judeu e para mostrar que os judeus eram melhores do que os gentios. Para mais informações sobre gentio, consulte o Glossário Mestre. Usem a mesma palavra ou frase para gentio que vocês usaram em passagens anteriores.</w:t>
      </w:r>
    </w:p>
    <w:p>
      <w:pPr/>
      <w:r>
        <w:rPr>
          <w:lang w:val="pt_PT" w:bidi="pt_PT"/>
        </w:rPr>
      </w:r>
      <w:r>
        <w:rPr>
          <w:lang w:val="pt_PT" w:bidi="pt_PT"/>
        </w:rPr>
        <w:t xml:space="preserve">Parem aqui e discutam em grupo qual palavra ou frase vocês usarão para </w:t>
      </w:r>
      <w:r>
        <w:rPr>
          <w:b/>
          <w:lang w:val="pt_PT" w:bidi="pt_PT"/>
        </w:rPr>
        <w:t>pecadores</w:t>
      </w:r>
      <w:r>
        <w:rPr>
          <w:lang w:val="pt_PT" w:bidi="pt_PT"/>
        </w:rPr>
        <w:t>. Procurem a palavra pecado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A lei não justifica as pessoas. Deus justifica as pessoas pela fé em Jesus Cristo. Quando na Bíblia as pessoas falam sobre a lei, elas significam o conjunto de instruções que Deus deu ao povo de Israel. Deus deu aos israelitas suas leis por meio de um homem chamado Moisés. </w:t>
      </w:r>
    </w:p>
    <w:p>
      <w:pPr/>
      <w:r>
        <w:rPr>
          <w:lang w:val="pt_PT" w:bidi="pt_PT"/>
        </w:rPr>
      </w:r>
      <w:r>
        <w:rPr>
          <w:lang w:val="pt_PT" w:bidi="pt_PT"/>
        </w:rPr>
        <w:t xml:space="preserve">Parem aqui e discutam, como um grupo, qual palavra ou frase vocês usarão para </w:t>
      </w:r>
      <w:r>
        <w:rPr>
          <w:b/>
          <w:lang w:val="pt_PT" w:bidi="pt_PT"/>
        </w:rPr>
        <w:t>lei</w:t>
      </w:r>
      <w:r>
        <w:rPr>
          <w:lang w:val="pt_PT" w:bidi="pt_PT"/>
        </w:rPr>
        <w:t>. Consultem a palavra lei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Quando uma pessoa justifica alguém, ela declara essa pessoa não culpada. Quando Deus declara uma pessoa não culpada, isso significa que a pessoa é justa e tem um relacionamento correto com Deus. </w:t>
      </w:r>
    </w:p>
    <w:p>
      <w:pPr/>
      <w:r>
        <w:rPr>
          <w:lang w:val="pt_PT" w:bidi="pt_PT"/>
        </w:rPr>
      </w:r>
      <w:r>
        <w:rPr>
          <w:lang w:val="pt_PT" w:bidi="pt_PT"/>
        </w:rPr>
        <w:t xml:space="preserve">Parem aqui e discutam em grupo qual palavra ou frase vocês usarão para </w:t>
      </w:r>
      <w:r>
        <w:rPr>
          <w:b/>
          <w:lang w:val="pt_PT" w:bidi="pt_PT"/>
        </w:rPr>
        <w:t>Justificar</w:t>
      </w:r>
      <w:r>
        <w:rPr>
          <w:lang w:val="pt_PT" w:bidi="pt_PT"/>
        </w:rPr>
        <w:t>. Procurem por Justificar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Deus justifica as pessoas pela </w:t>
      </w:r>
      <w:r>
        <w:rPr>
          <w:b/>
          <w:lang w:val="pt_PT" w:bidi="pt_PT"/>
        </w:rPr>
        <w:t>fé</w:t>
      </w:r>
      <w:r>
        <w:rPr>
          <w:lang w:val="pt_PT" w:bidi="pt_PT"/>
        </w:rPr>
        <w:t xml:space="preserve"> em Jesus Cristo. Fé significa depender de alguém, confiar e acreditar que o que essa pessoa diz é verdade. Essa fé específica é a maneira como as pessoas acreditam em Jesus. Essa pessoa crê que Jesus é o filho de Deus e confia que Jesus morreu por seus pecados e que Deus a perdoou e aceitou. Para mais informações sobre fé, consultem o Glossário Mestre. Use a mesma palavra ou frase para fé que você usou em passagens anteriores.</w:t>
      </w:r>
    </w:p>
    <w:p>
      <w:pPr/>
      <w:r>
        <w:rPr>
          <w:lang w:val="pt_PT" w:bidi="pt_PT"/>
        </w:rPr>
      </w:r>
      <w:r>
        <w:rPr>
          <w:b/>
          <w:lang w:val="pt_PT" w:bidi="pt_PT"/>
        </w:rPr>
        <w:t>Cristo</w:t>
      </w:r>
      <w:r>
        <w:rPr>
          <w:lang w:val="pt_PT" w:bidi="pt_PT"/>
        </w:rPr>
        <w:t xml:space="preserve"> é um título para Jesus que lembra aos crentes que Ele é o Messias, ou o salvador e rei a quem Deus escolheu para vir e resgatar as pessoas. Para mais informações sobre Cristo, consultem o Glossário Mestre. Usem a mesma palavra ou frase para Cristo que vocês usaram em passagens anteriores.</w:t>
      </w:r>
    </w:p>
    <w:p>
      <w:pPr/>
      <w:r>
        <w:rPr>
          <w:lang w:val="pt_PT" w:bidi="pt_PT"/>
        </w:rPr>
      </w:r>
      <w:r>
        <w:rPr>
          <w:lang w:val="pt_PT" w:bidi="pt_PT"/>
        </w:rPr>
        <w:t>Paulo diz que ele foi crucificado ou morreu em uma cruz com Cristo. Quando alguém crucifica alguém, essa pessoa mata essa pessoa em uma cruz. As pessoas usavam uma cruz como uma ferramenta para torturar e executar pessoas que eles pensavam que eram os piores criminosos.</w:t>
      </w:r>
    </w:p>
    <w:p>
      <w:pPr/>
      <w:r>
        <w:rPr>
          <w:lang w:val="pt_PT" w:bidi="pt_PT"/>
        </w:rPr>
      </w:r>
      <w:r>
        <w:rPr>
          <w:lang w:val="pt_PT" w:bidi="pt_PT"/>
        </w:rPr>
        <w:t xml:space="preserve">Parem aqui e discutam em grupo qual palavra ou frase vocês usarão para </w:t>
      </w:r>
      <w:r>
        <w:rPr>
          <w:b/>
          <w:lang w:val="pt_PT" w:bidi="pt_PT"/>
        </w:rPr>
        <w:t>crucificar</w:t>
      </w:r>
      <w:r>
        <w:rPr>
          <w:lang w:val="pt_PT" w:bidi="pt_PT"/>
        </w:rPr>
        <w:t xml:space="preserve">, ou </w:t>
      </w:r>
      <w:r>
        <w:rPr>
          <w:b/>
          <w:lang w:val="pt_PT" w:bidi="pt_PT"/>
        </w:rPr>
        <w:t>morrer em uma cruz</w:t>
      </w:r>
      <w:r>
        <w:rPr>
          <w:lang w:val="pt_PT" w:bidi="pt_PT"/>
        </w:rPr>
        <w:t>. Procure cruz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vive pela fé no </w:t>
      </w:r>
      <w:r>
        <w:rPr>
          <w:b/>
          <w:lang w:val="pt_PT" w:bidi="pt_PT"/>
        </w:rPr>
        <w:t>Filho de Deus.</w:t>
      </w:r>
      <w:r>
        <w:rPr>
          <w:lang w:val="pt_PT" w:bidi="pt_PT"/>
        </w:rPr>
        <w:t xml:space="preserve"> O Filho de Deus é um título de Jesus. Jesus é chamado de Filho de Deus porque Jesus tem um relacionamento especial com Deus, o Pai. Deus e Jesus se amam da maneira que um pai e um filho se amam. Esse título mostra que Jesus é Deus também. Para mais informações sobre Filho de Deus, consulte o Glossário Mestre. Usem a mesma palavra ou frase para Filho de Deus que vocês usaram em passagens anteriores. </w:t>
      </w:r>
    </w:p>
    <w:p>
      <w:pPr/>
      <w:r>
        <w:rPr>
          <w:lang w:val="pt_PT" w:bidi="pt_PT"/>
        </w:rPr>
      </w:r>
      <w:r>
        <w:rPr>
          <w:lang w:val="pt_PT" w:bidi="pt_PT"/>
        </w:rPr>
        <w:t xml:space="preserve">Paulo não tratará a </w:t>
      </w:r>
      <w:r>
        <w:rPr>
          <w:b/>
          <w:lang w:val="pt_PT" w:bidi="pt_PT"/>
        </w:rPr>
        <w:t>graça</w:t>
      </w:r>
      <w:r>
        <w:rPr>
          <w:lang w:val="pt_PT" w:bidi="pt_PT"/>
        </w:rPr>
        <w:t xml:space="preserve"> de Deus como sem significado. Deus dá às pessoas graça quando Deus é gentil com as pessoas, mesmo que essas pessoas não mereçam a bondade de Deus. Para mais informações sobre graça, consultem o Glossário Mestre. Usem a mesma palavra ou frase para graça que vocês usaram em passagens anteriores. </w:t>
      </w:r>
    </w:p>
    <w:p>
      <w:pPr/>
      <w:r>
        <w:rPr>
          <w:lang w:val="pt_PT" w:bidi="pt_PT"/>
        </w:rPr>
      </w:r>
      <w:r>
        <w:rPr>
          <w:lang w:val="pt_PT" w:bidi="pt_PT"/>
        </w:rPr>
        <w:t>Paulo diz que, se a maneira como obedecemos à lei pudesse nos tornar justos, então Cristo não precisava morrer. Alguém que é justo se comporta da maneira correta. Apenas uma pessoa justa pode ter um bom relacionamento com Deus. Quando as pessoas confiam em Jesus, Deus declara que essas pessoas são justas.</w:t>
      </w:r>
    </w:p>
    <w:p>
      <w:pPr/>
      <w:r>
        <w:rPr>
          <w:lang w:val="pt_PT" w:bidi="pt_PT"/>
        </w:rPr>
      </w:r>
      <w:r>
        <w:rPr>
          <w:lang w:val="pt_PT" w:bidi="pt_PT"/>
        </w:rPr>
        <w:t>Parem aqui e discutam em grupo que palavra ou frase vocês usarão para</w:t>
      </w:r>
      <w:r>
        <w:rPr>
          <w:b/>
          <w:lang w:val="pt_PT" w:bidi="pt_PT"/>
        </w:rPr>
        <w:t xml:space="preserve"> just</w:t>
      </w:r>
      <w:r>
        <w:rPr>
          <w:lang w:val="pt_PT" w:bidi="pt_PT"/>
        </w:rPr>
        <w:t>o. Procure a palavra justiça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3:1–9</w:t>
      </w:r>
      <w:r>
        <w:rPr>
          <w:lang w:val="pt_PT" w:bidi="pt_PT"/>
        </w:rPr>
      </w:r>
    </w:p>
    <w:p>
      <w:pPr>
        <w:pStyle w:val="Heading3"/>
      </w:pPr>
      <w:r>
        <w:rPr>
          <w:lang w:val="pt_PT" w:bidi="pt_PT"/>
        </w:rPr>
        <w:t>Ouvir e Sentir</w:t>
      </w:r>
    </w:p>
    <w:p>
      <w:pPr/>
      <w:r>
        <w:rPr>
          <w:lang w:val="pt_PT" w:bidi="pt_PT"/>
        </w:rPr>
      </w:r>
      <w:r>
        <w:rPr>
          <w:lang w:val="pt_PT" w:bidi="pt_PT"/>
        </w:rPr>
        <w:t>Nesta etapa, ouçam Gálatas 3:1–9 e guardem em seus corações.</w:t>
      </w:r>
    </w:p>
    <w:p>
      <w:pPr/>
      <w:r>
        <w:rPr>
          <w:lang w:val="pt_PT" w:bidi="pt_PT"/>
        </w:rPr>
      </w:r>
      <w:r>
        <w:rPr>
          <w:lang w:val="pt_PT" w:bidi="pt_PT"/>
        </w:rPr>
        <w:t>Ouçam uma versão em áudio de Gálatas 3:1–9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Gálatas 3:1–9 na tradução mais fácil de entender.</w:t>
      </w:r>
    </w:p>
    <w:p>
      <w:pPr/>
      <w:r>
        <w:rPr>
          <w:lang w:val="pt_PT" w:bidi="pt_PT"/>
        </w:rPr>
      </w:r>
      <w:r>
        <w:rPr>
          <w:lang w:val="pt_PT" w:bidi="pt_PT"/>
        </w:rPr>
        <w:t>Pause este áudio aqui.</w:t>
      </w:r>
    </w:p>
    <w:p>
      <w:pPr/>
      <w:r>
        <w:rPr>
          <w:lang w:val="pt_PT" w:bidi="pt_PT"/>
        </w:rPr>
      </w:r>
      <w:r>
        <w:rPr>
          <w:lang w:val="pt_PT" w:bidi="pt_PT"/>
        </w:rPr>
        <w:t>Na última passagem, Paulo declarou que Deus justifica as pessoas pela fé, não porque as pessoas obedecem à lei. Paulo repreende os gálatas nesta passagem, porque eles esqueceram como e por que Deus justifica as pessoas. Paulo continua mostrando que Deus justifica as pessoas pela fé. Para fazer isso, Paulo lembra aos gálatas do que eles experimentaram, o que Abraão experimentou e o que Deus disse nas Escrituras.</w:t>
      </w:r>
    </w:p>
    <w:p>
      <w:pPr/>
      <w:r>
        <w:rPr>
          <w:lang w:val="pt_PT" w:bidi="pt_PT"/>
        </w:rPr>
      </w:r>
      <w:r>
        <w:rPr>
          <w:lang w:val="pt_PT" w:bidi="pt_PT"/>
        </w:rPr>
        <w:t>Para começar esta passagem, Paulo repreende abruptamente os gálatas. Paulo diz que os gálatas são tolos porque não estão usando suas mentes como deveriam. Embora os gálatas saibam sobre Cristo, os gálatas não estão pensando claramente e estão ouvindo um falso ensinamento. Paulo está profundamente preocupado com os gálatas e frustrado pelo fato de os gálatas estarem escolhendo acreditar em algo falso quando sabem a verdade!</w:t>
      </w:r>
    </w:p>
    <w:p>
      <w:pPr/>
      <w:r>
        <w:rPr>
          <w:lang w:val="pt_PT" w:bidi="pt_PT"/>
        </w:rPr>
      </w:r>
      <w:r>
        <w:rPr>
          <w:lang w:val="pt_PT" w:bidi="pt_PT"/>
        </w:rPr>
        <w:t>Paulo pergunta se alguém enfeitiçou ou colocou um feitiço mágico sobre os gálatas. Ninguém colocou um feitiço sobre os gálatas. Paulo nem mesmo pensa realmente isso. Paulo está apenas dizendo que os gálatas agem de uma maneira tão surpreendente que é como se alguém colocasse um feitiço sobre os gálatas para fazê-los agir de uma maneira que eles normalmente não agiriam.</w:t>
      </w:r>
    </w:p>
    <w:p>
      <w:pPr/>
      <w:r>
        <w:rPr>
          <w:lang w:val="pt_PT" w:bidi="pt_PT"/>
        </w:rPr>
      </w:r>
      <w:r>
        <w:rPr>
          <w:lang w:val="pt_PT" w:bidi="pt_PT"/>
        </w:rPr>
        <w:t>Parem aqui e discutam essa pergunta em grupo: em sua cultura, o que as pessoas acreditam sobre maldições? Se uma pessoa colocasse um feitiço sobre outra pessoa, como essa outra pessoa agiria? Pause este áudio aqui.</w:t>
      </w:r>
    </w:p>
    <w:p>
      <w:pPr/>
      <w:r>
        <w:rPr>
          <w:lang w:val="pt_PT" w:bidi="pt_PT"/>
        </w:rPr>
      </w:r>
      <w:r>
        <w:rPr>
          <w:lang w:val="pt_PT" w:bidi="pt_PT"/>
        </w:rPr>
        <w:t>A maneira como os gálatas agem é surpreendente, porque Paulo ensinou muito claramente os gálatas sobre Jesus. Bons mestres como Paulo poderiam descrever histórias e eventos de uma maneira que as pessoas pudessem facilmente entender e lembrar. Paulo falou sobre Jesus com tantos detalhes que era como se os gálatas tivessem visto Jesus na cruz com seus próprios olhos. Então os gálatas entendem completamente como e por que Jesus morreu na cruz para torná-los justos com Deus.</w:t>
      </w:r>
    </w:p>
    <w:p>
      <w:pPr/>
      <w:r>
        <w:rPr>
          <w:lang w:val="pt_PT" w:bidi="pt_PT"/>
        </w:rPr>
      </w:r>
      <w:r>
        <w:rPr>
          <w:lang w:val="pt_PT" w:bidi="pt_PT"/>
        </w:rPr>
        <w:t xml:space="preserve">Paulo então faz várias perguntas aos crentes gálatas para que os crentes pensem sobre a maneira como estão agindo e pensando. Paulo lembra aos crentes gálatas que receberam o Espírito, que é o Espírito Santo, porque acreditaram no evangelho quando o ouviram, </w:t>
      </w:r>
      <w:r>
        <w:rPr>
          <w:b/>
          <w:lang w:val="pt_PT" w:bidi="pt_PT"/>
        </w:rPr>
        <w:t>não</w:t>
      </w:r>
      <w:r>
        <w:rPr>
          <w:lang w:val="pt_PT" w:bidi="pt_PT"/>
        </w:rPr>
        <w:t xml:space="preserve"> porque obedeceram à lei! Novamente, Paulo mostra o quão surpreso e desapontado Paulo está com a maneira como os gálatas estão agindo quando Paulo chama os gálatas de tolos.</w:t>
      </w:r>
    </w:p>
    <w:p>
      <w:pPr/>
      <w:r>
        <w:rPr>
          <w:lang w:val="pt_PT" w:bidi="pt_PT"/>
        </w:rPr>
      </w:r>
      <w:r>
        <w:rPr>
          <w:lang w:val="pt_PT" w:bidi="pt_PT"/>
        </w:rPr>
        <w:t>Os gálatas são tolos porque, embora tenham o Espírito para ajudá-los, estão tentando fazer coisas por conta própria. Paulo lembra aos gálatas que suas vidas como crentes começaram quando os gálatas receberam o Espírito Santo. Quando as pessoas começam a seguir Jesus, o Espírito Santo atua no coração dessas pessoas para auxiliá-las a se comportarem cada vez mais como Jesus. Mas agora os gálatas estão tentando terminar, ou viver o restante de suas vidas, pela carne. Carne é a parte macia do corpo de uma pessoa. Paulo usa a palavra carne para se referir à natureza pecaminosa ou à maneira como as pessoas vivem sem Jesus. Essa maneira pecaminosa de viver é a maneira como os gálatas estão tentando obedecer à lei. Quando os gálatas seguem a lei, eles pensam que Deus os justificará por causa de seu próprio esforço. Mas Deus justifica as pessoas porque essas pessoas acreditam em Jesus, e o Espírito Santo é prova disso!</w:t>
      </w:r>
    </w:p>
    <w:p>
      <w:pPr/>
      <w:r>
        <w:rPr>
          <w:lang w:val="pt_PT" w:bidi="pt_PT"/>
        </w:rPr>
      </w:r>
      <w:r>
        <w:rPr>
          <w:lang w:val="pt_PT" w:bidi="pt_PT"/>
        </w:rPr>
        <w:t>Quando os gálatas confiam em seu próprio esforço, os gálatas não confiam mais em Jesus. Os gálatas agem como se tudo o que experimentaram significasse nada para os gálatas. É difícil para Paulo acreditar que os gálatas agiriam assim!</w:t>
      </w:r>
    </w:p>
    <w:p>
      <w:pPr/>
      <w:r>
        <w:rPr>
          <w:lang w:val="pt_PT" w:bidi="pt_PT"/>
        </w:rPr>
      </w:r>
      <w:r>
        <w:rPr>
          <w:lang w:val="pt_PT" w:bidi="pt_PT"/>
        </w:rPr>
        <w:t>Parem aqui e discutam esta pergunta em grupo: imaginem que alguém está aprendendo uma nova atividade, como um esporte, um trabalho ou uma habilidade, de um mestre muito bom. Esse mestre está dando ao estudante bons conselhos, equipamentos e encorajamento, e está guiando o estudante para fazer partes difíceis do treinamento. Agora imaginem que o estudante decida parar de ouvir o mestre e tenta fazer tudo por conta própria. Na verdade, o estudante faz coisas completamente diferentes do que o mestre lhes ensinou! Quão bem vocês acham que o estudante será capaz de fazer essa atividade? Pause este áudio aqui.</w:t>
      </w:r>
    </w:p>
    <w:p>
      <w:pPr/>
      <w:r>
        <w:rPr>
          <w:lang w:val="pt_PT" w:bidi="pt_PT"/>
        </w:rPr>
      </w:r>
      <w:r>
        <w:rPr>
          <w:lang w:val="pt_PT" w:bidi="pt_PT"/>
        </w:rPr>
        <w:t>Novamente, Paulo pede aos gálatas que lembrem de que Deus trabalha entre os gálatas, porque eles acreditaram em Jesus quando ouviram as boas novas sobre Jesus. Como os gálatas acreditaram, Deus deu aos gálatas seu Espírito, que é o Espírito Santo. Deus trabalha milagres entre os gálatas, o que significa que Deus faz coisas incríveis como curar pessoas. Deus não faz isso porque os gálatas obedeceram à lei, mas porque os gálatas acreditaram no que ouviram sobre Jesus!</w:t>
      </w:r>
    </w:p>
    <w:p>
      <w:pPr/>
      <w:r>
        <w:rPr>
          <w:lang w:val="pt_PT" w:bidi="pt_PT"/>
        </w:rPr>
      </w:r>
      <w:r>
        <w:rPr>
          <w:lang w:val="pt_PT" w:bidi="pt_PT"/>
        </w:rPr>
        <w:t>Paulo então fala sobre Abraão para provar que Deus justifica as pessoas porque essas pessoas confiam em Jesus. Abraão é um antepassado importante do povo judeu. Paulo usa Abraão como um exemplo porque os judeus respeitam Abraão. Paulo diz que os judeus não entendem como Deus justificou Abraão, ou aceitou Abraão como justo. Deus não justificou Abraão por causa de como Abraão seguiu a lei. Na verdade, Deus justificou Abraão antes de Deus dizer ao povo a lei de Deus, e antes mesmo de alguém circuncidar Abraão! Deus justificou Abraão porque Abraão tinha fé em Deus. Abraão acreditou que Deus cumpriria sua promessa, e Abraão se comprometeu com Deus, como os crentes fazem agora.</w:t>
      </w:r>
    </w:p>
    <w:p>
      <w:pPr/>
      <w:r>
        <w:rPr>
          <w:lang w:val="pt_PT" w:bidi="pt_PT"/>
        </w:rPr>
      </w:r>
      <w:r>
        <w:rPr>
          <w:lang w:val="pt_PT" w:bidi="pt_PT"/>
        </w:rPr>
        <w:t>Parem aqui e, em grupo, pensem em algumas pessoas em sua cultura que vocês usariam como um bom exemplo de como as pessoas devem viver. Pensem em pessoas que muitas outras pessoas conheceriam e respeitariam. Discutam por que vocês usariam essas pessoas como um exemplo. Pause este áudio aqui.</w:t>
      </w:r>
    </w:p>
    <w:p>
      <w:pPr/>
      <w:r>
        <w:rPr>
          <w:lang w:val="pt_PT" w:bidi="pt_PT"/>
        </w:rPr>
      </w:r>
      <w:r>
        <w:rPr>
          <w:lang w:val="pt_PT" w:bidi="pt_PT"/>
        </w:rPr>
        <w:t>O povo judeu é fisicamente descendentes de Abraão, e essas pessoas estão orgulhosas de estar nesse grupo. Se alguém quer se juntar aos judeus e se tornar filho de Abraão, essas pessoas devem seguir a lei. Mas Paulo diz que os verdadeiros descendentes de Abraão não são pessoas que estão relacionadas a Abraão ou que seguem a lei. Os descendentes de Abraão são pessoas que agem como Abraão e têm fé em Deus. As pessoas que têm fé como Abraão confiam em Deus e vivem de uma certa maneira por causa dessa fé. Assim, os gentios que confiam em Deus podem ser, e são, parte da família de Abraão.</w:t>
      </w:r>
    </w:p>
    <w:p>
      <w:pPr/>
      <w:r>
        <w:rPr>
          <w:lang w:val="pt_PT" w:bidi="pt_PT"/>
        </w:rPr>
      </w:r>
      <w:r>
        <w:rPr>
          <w:lang w:val="pt_PT" w:bidi="pt_PT"/>
        </w:rPr>
        <w:t>Parem aqui e discutam esta pergunta em grupo: em sua cultura, por que as pessoas são parte de um grupo de pessoas? Se alguém quisesse mudar os grupos de pessoas, como essa pessoa poderia fazer isso? Por que alguém gostaria de ser parte de um grupo diferente de pessoas? Pause este áudio aqui.</w:t>
      </w:r>
    </w:p>
    <w:p>
      <w:pPr/>
      <w:r>
        <w:rPr>
          <w:lang w:val="pt_PT" w:bidi="pt_PT"/>
        </w:rPr>
      </w:r>
      <w:r>
        <w:rPr>
          <w:lang w:val="pt_PT" w:bidi="pt_PT"/>
        </w:rPr>
        <w:t>Deus sempre justificou as pessoas porque essas pessoas acreditam em Deus, e não por causa do que essas pessoas fazem. Nas Escrituras, Deus anunciou o evangelho, ou o plano de Deus para salvar as pessoas, a Abraão antes mesmo de acontecer. Aqui, Paulo está falando sobre a parte do evangelho que explica que Deus justificará as pessoas por causa de sua fé, não importa se a pessoa é judia ou um gentio. Deus disse isso a Abraão quando Deus disse que Deus abençoaria ou mostraria bondade a todas as pessoas por meio de Abraão. Deus não dá a bênção de Deus apenas porque alguém é descendente de uma certa pessoa, ou porque alguém circuncidou essa pessoa. Deus abençoa tanto essas pessoas quanto Abraão por causa de sua fé.</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Gálatas 3:1–9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duas partes.</w:t>
      </w:r>
    </w:p>
    <w:p>
      <w:pPr/>
      <w:r>
        <w:rPr>
          <w:lang w:val="pt_PT" w:bidi="pt_PT"/>
        </w:rPr>
      </w:r>
      <w:r>
        <w:rPr>
          <w:b/>
          <w:lang w:val="pt_PT" w:bidi="pt_PT"/>
        </w:rPr>
        <w:t>Na primeira parte:</w:t>
      </w:r>
      <w:r>
        <w:rPr>
          <w:lang w:val="pt_PT" w:bidi="pt_PT"/>
        </w:rPr>
        <w:t xml:space="preserve"> Paulo repreende os gálatas por agir de uma maneira tola. Paulo faz várias perguntas para lembrar aos gálatas das coisas que eles já sabem. Os gálatas sabem que Deus dá aos gálatas o Espírito Santo porque eles têm fé. Os gálatas também sabem que é inútil tentar viver por seu próprio esforço em vez de com a ajuda do Espírito Santo.</w:t>
      </w:r>
    </w:p>
    <w:p>
      <w:pPr/>
      <w:r>
        <w:rPr>
          <w:lang w:val="pt_PT" w:bidi="pt_PT"/>
        </w:rPr>
      </w:r>
      <w:r>
        <w:rPr>
          <w:b/>
          <w:lang w:val="pt_PT" w:bidi="pt_PT"/>
        </w:rPr>
        <w:t>Na segunda parte:</w:t>
      </w:r>
      <w:r>
        <w:rPr>
          <w:lang w:val="pt_PT" w:bidi="pt_PT"/>
        </w:rPr>
        <w:t xml:space="preserve"> Paulo usa Abraão como um exemplo para mostrar que Deus justifica as pessoas por causa de sua fé. Deus sempre justificou as pessoas porque essas pessoas acreditam em Deus, não por causa do que elas fazem. As pessoas que têm fé são os descendentes reais de Abraão, e Deus abençoa essas pessoas juntamente com Abraão.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Os descendentes de Abraão, que são as pessoas que têm fé</w:t>
      </w:r>
    </w:p>
    <w:p>
      <w:pPr>
        <w:pStyle w:val="ListBullet"/>
        <w:spacing w:line="240" w:lineRule="auto"/>
        <w:ind w:left="720"/>
      </w:pPr>
      <w:r>
        <w:rPr>
          <w:lang w:val="pt_PT" w:bidi="pt_PT"/>
        </w:rPr>
      </w:r>
      <w:r>
        <w:rPr>
          <w:lang w:val="pt_PT" w:bidi="pt_PT"/>
        </w:rPr>
        <w:t>Gentios</w:t>
      </w:r>
    </w:p>
    <w:p>
      <w:pPr>
        <w:pStyle w:val="ListBullet"/>
        <w:spacing w:line="240" w:lineRule="auto"/>
        <w:ind w:left="720"/>
      </w:pPr>
      <w:r>
        <w:rPr>
          <w:lang w:val="pt_PT" w:bidi="pt_PT"/>
        </w:rPr>
      </w:r>
      <w:r>
        <w:rPr>
          <w:lang w:val="pt_PT" w:bidi="pt_PT"/>
        </w:rPr>
        <w:t>E todos os grupos de pessoas</w:t>
      </w:r>
    </w:p>
    <w:p>
      <w:pPr/>
      <w:r>
        <w:rPr>
          <w:lang w:val="pt_PT" w:bidi="pt_PT"/>
        </w:rPr>
      </w:r>
      <w:r>
        <w:rPr>
          <w:lang w:val="pt_PT" w:bidi="pt_PT"/>
        </w:rPr>
        <w:t>Em grupo, prestem atenção às partes do cenário da passagem:</w:t>
      </w:r>
    </w:p>
    <w:p>
      <w:pPr/>
      <w:r>
        <w:rPr>
          <w:lang w:val="pt_PT" w:bidi="pt_PT"/>
        </w:rPr>
      </w:r>
      <w:r>
        <w:rPr>
          <w:lang w:val="pt_PT" w:bidi="pt_PT"/>
        </w:rPr>
        <w:t>Até agora neste livro, Paulo falou sobre como Deus deu a Paulo autoridade e como o evangelho que Paulo ensina é realmente verdadeiro. Agora, Paulo começará a explicar que as pessoas têm um relacionamento correto com Deus por causa de sua fé e não por causa do que essas pessoas fazem. Este é o verdadeiro evangelho que Paulo ensinou aos gálatas e os lembra agora.</w:t>
      </w:r>
    </w:p>
    <w:p>
      <w:pPr/>
      <w:r>
        <w:rPr>
          <w:lang w:val="pt_PT" w:bidi="pt_PT"/>
        </w:rPr>
      </w:r>
      <w:r>
        <w:rPr>
          <w:lang w:val="pt_PT" w:bidi="pt_PT"/>
        </w:rPr>
        <w:t>Nesta passagem, Paulo fala com os gálatas diretamente e lembra aos gálatas de suas experiências. Essas experiências mostram que o que Paulo está dizendo é verdadeiro e correto. Nesta passagem, Paulo expressa fortemente a surpresa e o desapontamento de Paulo com os gálatas. Paulo mostra que está muito infeliz com os gálatas porque os gálatas pararam de confiar em Cristo. Paulo repreende, ou critica, os gálatas quando faz muitas perguntas a eles. Essa era uma maneira popular pela qual as pessoas falavam para desafiar as pessoas que as ouviam. Paulo não está realmente esperando que os gálatas enviem uma mensagem a Paulo com respostas a essas perguntas. Em vez disso, Paulo quer que o povo pense nas respostas a essas perguntas. Se os gálatas respondessem honestamente às perguntas de Paulo, os gálatas teriam que concordar com Paulo. Os gálatas devem perceber que sabem a verdade e agiram tolamente.</w:t>
      </w:r>
    </w:p>
    <w:p>
      <w:pPr/>
      <w:r>
        <w:rPr>
          <w:lang w:val="pt_PT" w:bidi="pt_PT"/>
        </w:rPr>
      </w:r>
      <w:r>
        <w:rPr>
          <w:lang w:val="pt_PT" w:bidi="pt_PT"/>
        </w:rPr>
        <w:t>Parem aqui e discutam esta pergunta em grupo: quando vocês querem convencer as pessoas de algo, como vocês fazem essas pessoas pensarem em algo que elas já sabem? Discutam como vocês querem traduzir as perguntas de Paulo nesta passagem. As respostas às perguntas de Paulo seriam tão claras para os gálatas que Paulo escolhe não incluí-las. Vocês podem adicionar as respostas, como: "Deus deu a você seu Espírito porque você obedece à lei? Não!" Vocês também podem transformar as perguntas de Paulo em declarações fortes, como: "Deus certamente não deu a você seu Espírito porque você obedece à lei!" Pause este áudio aqui.</w:t>
      </w:r>
    </w:p>
    <w:p>
      <w:pPr/>
      <w:r>
        <w:rPr>
          <w:lang w:val="pt_PT" w:bidi="pt_PT"/>
        </w:rPr>
      </w:r>
      <w:r>
        <w:rPr>
          <w:lang w:val="pt_PT" w:bidi="pt_PT"/>
        </w:rPr>
        <w:t>Na primeira parte, Paulo começa com uma repreensão dura. Paulo chama os gálatas de tolos, ou pessoas que podem pensar, mas não pensam. Paulo quer chocar os gálatas para que eles percebam que o que eles estão fazendo é muito errado. Paulo pergunta se alguém enfeitiçou os gálatas. Paulo não pensa que alguém lançou um feitiço sobre os gálatas. Paulo compara como os gálatas ouvem uma pessoa que ensina algo que não é verdadeiro à maneira como uma pessoa coloca um feitiço sobre outra pessoa. Este feitiço faria a pessoa agir de uma maneira completamente diferente ou surpreendente.</w:t>
      </w:r>
    </w:p>
    <w:p>
      <w:pPr/>
      <w:r>
        <w:rPr>
          <w:lang w:val="pt_PT" w:bidi="pt_PT"/>
        </w:rPr>
      </w:r>
      <w:r>
        <w:rPr>
          <w:lang w:val="pt_PT" w:bidi="pt_PT"/>
        </w:rPr>
        <w:t>Parem aqui e discutam esta pergunta em grupo: em seu idioma, como vocês repreenderiam ou criticariam alguém por agir de uma maneira tola ou estúpida? Como vocês descreveriam alguém que começa a agir de uma maneira completamente diferente do que sabe que deve agir? Pause este áudio aqui.</w:t>
      </w:r>
    </w:p>
    <w:p>
      <w:pPr/>
      <w:r>
        <w:rPr>
          <w:lang w:val="pt_PT" w:bidi="pt_PT"/>
        </w:rPr>
      </w:r>
      <w:r>
        <w:rPr>
          <w:lang w:val="pt_PT" w:bidi="pt_PT"/>
        </w:rPr>
        <w:t>Paulo compara a maneira como Paulo ensinou muito claramente sobre Jesus à maneira como as pessoas podem ver as coisas com seus olhos. Paulo enfatiza que os gálatas realmente ouviram a verdade sobre Jesus. Paulo apenas menciona a maneira como Jesus morreu em uma cruz para se referir a todas as boas novas sobre Jesus.</w:t>
      </w:r>
    </w:p>
    <w:p>
      <w:pPr/>
      <w:r>
        <w:rPr>
          <w:lang w:val="pt_PT" w:bidi="pt_PT"/>
        </w:rPr>
      </w:r>
      <w:r>
        <w:rPr>
          <w:lang w:val="pt_PT" w:bidi="pt_PT"/>
        </w:rPr>
        <w:t>Parem aqui e discutam esta pergunta em grupo: em seu idioma, como vocês descreveriam a maneira como alguém descreve um evento tão claramente que é como se seus ouvintes o tivessem visto também? Pause este áudio aqui.</w:t>
      </w:r>
    </w:p>
    <w:p>
      <w:pPr/>
      <w:r>
        <w:rPr>
          <w:lang w:val="pt_PT" w:bidi="pt_PT"/>
        </w:rPr>
      </w:r>
      <w:r>
        <w:rPr>
          <w:lang w:val="pt_PT" w:bidi="pt_PT"/>
        </w:rPr>
        <w:t>Paulo então diz que quer saber algo dos gálatas. Paulo não está realmente procurando informações. Paulo sabe a resposta de sua pergunta. Paulo está usando a pergunta para lembrar aos gálatas de algo que os gálatas sabem também. A razão óbvia pela qual os gálatas têm o Espírito não é porque eles cumprem a lei, mas porque os gálatas têm fé na mensagem do evangelho. Quando Paulo diz "o Espírito", Paulo está se referindo ao Espírito Santo.</w:t>
      </w:r>
    </w:p>
    <w:p>
      <w:pPr/>
      <w:r>
        <w:rPr>
          <w:lang w:val="pt_PT" w:bidi="pt_PT"/>
        </w:rPr>
      </w:r>
      <w:r>
        <w:rPr>
          <w:lang w:val="pt_PT" w:bidi="pt_PT"/>
        </w:rPr>
        <w:t>Novamente, Paulo repreende os gálatas por agir de maneira tola quando pergunta como os gálatas podem ser tão tolos. Com sua próxima pergunta, Paulo explica que não faz sentido começar a viver como crente com a ajuda do Espírito e então rejeitar o Espírito para continuar vivendo pela própria força. Se alguém tem o Espírito Santo, que é poderoso, é tolo rejeitar o Espírito! Observem como Paulo compara a maneira como os crentes vivem até o final de suas vidas. Paulo também compara o Espírito de Deus com nossa carne ou força humana. Paulo muitas vezes usa a palavra carne para falar sobre a maneira de viver e o esforço das pessoas quando elas não ouvem ou obedecem a Deus.</w:t>
      </w:r>
    </w:p>
    <w:p>
      <w:pPr/>
      <w:r>
        <w:rPr>
          <w:lang w:val="pt_PT" w:bidi="pt_PT"/>
        </w:rPr>
      </w:r>
      <w:r>
        <w:rPr>
          <w:lang w:val="pt_PT" w:bidi="pt_PT"/>
        </w:rPr>
        <w:t>Parem aqui e discutam esta pergunta em grupo: em seu idioma, como vocês descreveriam a maneira como alguém faz as coisas sozinho sem a ajuda de mais ninguém? Como vocês falam sobre a maneira como as pessoas vivem quando não obedecem ou ouvem a Deus? Discutam como vocês querem traduzir carne aqui. Paulo continuará falando sobre a carne, ou a maneira como as pessoas fazem o que querem em vez do que Deus quer, em todo Gálatas. Pause este áudio aqui.</w:t>
      </w:r>
    </w:p>
    <w:p>
      <w:pPr/>
      <w:r>
        <w:rPr>
          <w:lang w:val="pt_PT" w:bidi="pt_PT"/>
        </w:rPr>
      </w:r>
      <w:r>
        <w:rPr>
          <w:lang w:val="pt_PT" w:bidi="pt_PT"/>
        </w:rPr>
        <w:t>Paulo novamente faz uma pergunta para mostrar o quão tolo é as pessoas viverem dessa maneira. Tudo o que os gálatas haviam experimentado seria em vão, ou inútil, porque a carne não pode completar o trabalho que o Espírito faz. Em outras palavras, os gálatas começaram sua vida com Deus pelo poder de Deus. Mas agora os gálatas parecem querer usar seu próprio poder, ou seus próprios caminhos, para viver como crentes! Por fim, Paulo pergunta sobre como Deus dá às pessoas o Espírito de Deus. Novamente, Paulo está enfatizando que os gálatas já sabem a resposta a esta pergunta, mesmo que os gálatas estejam vivendo como se não soubessem.</w:t>
      </w:r>
    </w:p>
    <w:p>
      <w:pPr/>
      <w:r>
        <w:rPr>
          <w:lang w:val="pt_PT" w:bidi="pt_PT"/>
        </w:rPr>
      </w:r>
      <w:r>
        <w:rPr>
          <w:lang w:val="pt_PT" w:bidi="pt_PT"/>
        </w:rPr>
        <w:t>Parem aqui e discutam esta pergunta em grupo: em seu idioma, como vocês descreveriam a maneira como alguém faz algo, mas suas ações não produzem resultado? Pause este áudio aqui.</w:t>
      </w:r>
    </w:p>
    <w:p>
      <w:pPr/>
      <w:r>
        <w:rPr>
          <w:lang w:val="pt_PT" w:bidi="pt_PT"/>
        </w:rPr>
      </w:r>
      <w:r>
        <w:rPr>
          <w:lang w:val="pt_PT" w:bidi="pt_PT"/>
        </w:rPr>
        <w:t>Paulo tem falado sobre o que os gálatas experimentaram. Agora, na segunda parte, Paulo fala sobre a experiência de Abraão. Paulo muitas vezes se referia a Abraão como um exemplo de alguém que acreditava em Deus. As pessoas confiariam e aceitariam as experiências de Abraão como verdadeiras e confiáveis, especialmente o povo judeu. Como Paulo está respondendo ao que os crentes judeus estão pensando e fazendo, Paulo usa Abraão como um exemplo. Os crentes judeus saberiam a história de Abraão. Paulo continuará fazendo isso em várias seções.</w:t>
      </w:r>
    </w:p>
    <w:p>
      <w:pPr/>
      <w:r>
        <w:rPr>
          <w:lang w:val="pt_PT" w:bidi="pt_PT"/>
        </w:rPr>
      </w:r>
      <w:r>
        <w:rPr>
          <w:lang w:val="pt_PT" w:bidi="pt_PT"/>
        </w:rPr>
        <w:t>Paulo cita as Escrituras quando diz que Abraão acreditava que Deus, e Deus considerava Abraão justo, ou que Deus justificava Abraão como justo, ou que Deus justificava Abraão. Os ouvintes de Paulo conheceriam as palavras que Paulo está dizendo, por isso Paulo não diz de onde cita. Paulo usa as Escrituras para mostrar como Paulo não está dizendo algo novo. Isso é o que Deus tem dito e feito o tempo todo, e os crentes judeus sabem que isso é verdadeiro.</w:t>
      </w:r>
    </w:p>
    <w:p>
      <w:pPr/>
      <w:r>
        <w:rPr>
          <w:lang w:val="pt_PT" w:bidi="pt_PT"/>
        </w:rPr>
      </w:r>
      <w:r>
        <w:rPr>
          <w:lang w:val="pt_PT" w:bidi="pt_PT"/>
        </w:rPr>
        <w:t>Parem aqui e discutam esta pergunta em grupo: em seu idioma, como vocês citariam algo que muitas pessoas saberiam? Pause este áudio aqui.</w:t>
      </w:r>
    </w:p>
    <w:p>
      <w:pPr/>
      <w:r>
        <w:rPr>
          <w:lang w:val="pt_PT" w:bidi="pt_PT"/>
        </w:rPr>
      </w:r>
      <w:r>
        <w:rPr>
          <w:lang w:val="pt_PT" w:bidi="pt_PT"/>
        </w:rPr>
        <w:t>Paulo mostra que Deus considera as pessoas justas por causa de sua fé, não porque essas pessoas seguem a lei. Algumas traduções dizem que as Escrituras anunciaram este evangelho ou boas novas a Abraão. Isso significa que as Escrituras contam a história de como Deus anunciou estas boas novas. Estas boas novas são que Deus abençoará todas as nações ou todos os grupos de pessoas por causa de Abraão. Um dos descendentes de Abraão era Jesus, e Jesus abençoou ou mostrou bondade a todas as pessoas. Por causa do que Jesus fez, todas as pessoas podem ter um relacionamento correto com Deus.</w:t>
      </w:r>
    </w:p>
    <w:p>
      <w:pPr/>
      <w:r>
        <w:rPr>
          <w:lang w:val="pt_PT" w:bidi="pt_PT"/>
        </w:rPr>
      </w:r>
      <w:r>
        <w:rPr>
          <w:lang w:val="pt_PT" w:bidi="pt_PT"/>
        </w:rPr>
        <w:t>Deus abençoa tanto os gentios quanto os judeus, por isso não faz sentido que os crentes judeus sigam as regras rigorosas que tornavam o povo judeu diferente dos gentios. Na verdade, Paulo mostra que essas regras e leis não são realmente o que faz as pessoas serem descendentes de Abraão. Na verdade, são as pessoas que agem como Abraão que são os verdadeiros descendentes de Abraão. Os judeus pensam que Deus os abençoará ou mostrará bondade a eles porque eles são descendentes de Abraão. Mas Paulo diz que Deus abençoa as pessoas que são como Abraão, que têm fé.</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Gálatas 3:1–9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Jesus Cristo</w:t>
      </w:r>
    </w:p>
    <w:p>
      <w:pPr>
        <w:pStyle w:val="ListBullet"/>
        <w:spacing w:line="240" w:lineRule="auto"/>
        <w:ind w:left="720"/>
      </w:pPr>
      <w:r>
        <w:rPr>
          <w:lang w:val="pt_PT" w:bidi="pt_PT"/>
        </w:rPr>
      </w:r>
      <w:r>
        <w:rPr>
          <w:lang w:val="pt_PT" w:bidi="pt_PT"/>
        </w:rPr>
        <w:t>O Espírito Santo</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Os descendentes de Abraão, que são as pessoas que têm fé</w:t>
      </w:r>
    </w:p>
    <w:p>
      <w:pPr>
        <w:pStyle w:val="ListBullet"/>
        <w:spacing w:line="240" w:lineRule="auto"/>
        <w:ind w:left="720"/>
      </w:pPr>
      <w:r>
        <w:rPr>
          <w:lang w:val="pt_PT" w:bidi="pt_PT"/>
        </w:rPr>
      </w:r>
      <w:r>
        <w:rPr>
          <w:lang w:val="pt_PT" w:bidi="pt_PT"/>
        </w:rPr>
        <w:t>Gentios</w:t>
      </w:r>
    </w:p>
    <w:p>
      <w:pPr>
        <w:pStyle w:val="ListBullet"/>
        <w:spacing w:line="240" w:lineRule="auto"/>
        <w:ind w:left="720"/>
      </w:pPr>
      <w:r>
        <w:rPr>
          <w:lang w:val="pt_PT" w:bidi="pt_PT"/>
        </w:rPr>
      </w:r>
      <w:r>
        <w:rPr>
          <w:lang w:val="pt_PT" w:bidi="pt_PT"/>
        </w:rPr>
        <w:t>E todos os grupos de pessoas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“Vocês gálatas são tão tolos! Vocês não deveriam ter permitido que alguém enganasse vocês! Expliquei claramente como e por que as pessoas mataram Jesus Cristo na cruz. Era como se vocês tivessem visto isso com seus próprios olhos. Quero que vocês pensem nisso: vocês receberam o Espírito porque obedeceram à lei? Claro que não. Em vez disso, vocês receberam o Espírito porque acreditaram no que ouviram. Vocês não devem ser tão tolos! Vocês começaram a viver para Jesus quando receberam o Espírito Santo. Agora vocês estão tolamente tentando continuar por suas próprias ações".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 Espírito Santo: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“Não deixem que tudo o que vocês experimentaram seja por nada. Não acredito que foi por nada! Deus dá a vocês o Espírito e faz coisas incríveis entre vocês porque vocês obedecem à lei? Não, Deus faz essas coisas porque vocês ouviram as boas novas e acreditaram nelas".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Gálatas: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“Pensem em Abraão. Abraão 'confiou em Deus e Deus o aceitou como justo'. E então, vocês devem entender que as pessoas que acreditam em Cristo são realmente descendentes de Abraão. Além disso, as Escrituras mostram que Deus sabia com antecedência que Deus justificaria os gentios por causa de sua fé em Cristo. Deus disse essas boas novas a Abraão antes de acontecerem. Deus disse que Deus abençoaria todas as pessoas por causa de Abraão. Isso significa que Deus abençoa todos os que acreditam em Cristo, juntamente com Abraão, que acreditava em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Abraão: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Gálatas 3:1–9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Paulo diz que é como se alguém tivesse enfeitiçado ou lançado um feitiço maligno sobre os gálatas.</w:t>
      </w:r>
    </w:p>
    <w:p>
      <w:pPr/>
      <w:r>
        <w:rPr>
          <w:lang w:val="pt_PT" w:bidi="pt_PT"/>
        </w:rPr>
      </w:r>
      <w:r>
        <w:rPr>
          <w:lang w:val="pt_PT" w:bidi="pt_PT"/>
        </w:rPr>
        <w:t xml:space="preserve">Pare aqui e, como um grupo, discuta qual palavra ou frase vocês usarão para </w:t>
      </w:r>
      <w:r>
        <w:rPr>
          <w:b/>
          <w:lang w:val="pt_PT" w:bidi="pt_PT"/>
        </w:rPr>
        <w:t>feitiço</w:t>
      </w:r>
      <w:r>
        <w:rPr>
          <w:b/>
          <w:lang w:val="pt_PT" w:bidi="pt_PT"/>
        </w:rPr>
        <w:t xml:space="preserve"> maligno</w:t>
      </w:r>
      <w:r>
        <w:rPr>
          <w:lang w:val="pt_PT" w:bidi="pt_PT"/>
        </w:rPr>
        <w:t>. Pause este áudio aqui.</w:t>
      </w:r>
    </w:p>
    <w:p>
      <w:pPr/>
      <w:r>
        <w:rPr>
          <w:lang w:val="pt_PT" w:bidi="pt_PT"/>
        </w:rPr>
      </w:r>
      <w:r>
        <w:rPr>
          <w:lang w:val="pt_PT" w:bidi="pt_PT"/>
        </w:rPr>
        <w:t xml:space="preserve">Os gálatas ouviram claramente sobre como as pessoas </w:t>
      </w:r>
      <w:r>
        <w:rPr>
          <w:b/>
          <w:lang w:val="pt_PT" w:bidi="pt_PT"/>
        </w:rPr>
        <w:t>crucificaram</w:t>
      </w:r>
      <w:r>
        <w:rPr>
          <w:lang w:val="pt_PT" w:bidi="pt_PT"/>
        </w:rPr>
        <w:t xml:space="preserve"> Jesus Cristo. Quando alguém crucifica alguém, essa pessoa mata essa pessoa em uma cruz. As pessoas usavam uma cruz como uma ferramenta para torturar e executar pessoas que eles pensavam que eram os piores criminosos. Para mais informações sobre crucificar, consulte crucificação no Glossário Mestre. Usem a mesma palavra ou frase para crucificaram que vocês usaram em passagens anteriores.</w:t>
      </w:r>
    </w:p>
    <w:p>
      <w:pPr/>
      <w:r>
        <w:rPr>
          <w:lang w:val="pt_PT" w:bidi="pt_PT"/>
        </w:rPr>
      </w:r>
      <w:r>
        <w:rPr>
          <w:b/>
          <w:lang w:val="pt_PT" w:bidi="pt_PT"/>
        </w:rPr>
        <w:t>Cristo</w:t>
      </w:r>
      <w:r>
        <w:rPr>
          <w:lang w:val="pt_PT" w:bidi="pt_PT"/>
        </w:rPr>
        <w:t xml:space="preserve"> é um título para Jesus que lembra aos crentes que Ele é o Messias, ou o salvador e rei a quem Deus escolheu para vir e resgatar as pessoas. Para mais informações sobre Cristo, consultem o Glossário Mestre. Usem a mesma palavra ou frase para Cristo que vocês usaram em passagens anteriores.</w:t>
      </w:r>
    </w:p>
    <w:p>
      <w:pPr/>
      <w:r>
        <w:rPr>
          <w:lang w:val="pt_PT" w:bidi="pt_PT"/>
        </w:rPr>
      </w:r>
      <w:r>
        <w:rPr>
          <w:lang w:val="pt_PT" w:bidi="pt_PT"/>
        </w:rPr>
        <w:t xml:space="preserve">Os gálatas receberam o Espírito quando acreditaram no que ouviram sobre Jesus. O Espírito ou o Espírito Santo é o Espírito de Deus. O Espírito Santo torna possível que as pessoas se tornem seguidoras de Jesus. Quando as pessoas começam a seguir Jesus, o Espírito Santo trabalha no coração dessas pessoas para ajudá-las a se comportar cada vez mais como Jesus, para torná-las cada vez mais santas. O Espírito Santo não é apenas um poder, mas também é uma pessoa. </w:t>
      </w:r>
    </w:p>
    <w:p>
      <w:pPr/>
      <w:r>
        <w:rPr>
          <w:lang w:val="pt_PT" w:bidi="pt_PT"/>
        </w:rPr>
      </w:r>
      <w:r>
        <w:rPr>
          <w:lang w:val="pt_PT" w:bidi="pt_PT"/>
        </w:rPr>
        <w:t xml:space="preserve">Pare aqui e discutam em grupo qual palavra ou frase vocês usarão para </w:t>
      </w:r>
      <w:r>
        <w:rPr>
          <w:b/>
          <w:lang w:val="pt_PT" w:bidi="pt_PT"/>
        </w:rPr>
        <w:t>Espírito Santo</w:t>
      </w:r>
      <w:r>
        <w:rPr>
          <w:lang w:val="pt_PT" w:bidi="pt_PT"/>
        </w:rPr>
        <w:t>. Procurem por Espírito Santo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gálatas não receberam o Espírito porque obedeceram à </w:t>
      </w:r>
      <w:r>
        <w:rPr>
          <w:b/>
          <w:lang w:val="pt_PT" w:bidi="pt_PT"/>
        </w:rPr>
        <w:t>lei</w:t>
      </w:r>
      <w:r>
        <w:rPr>
          <w:lang w:val="pt_PT" w:bidi="pt_PT"/>
        </w:rPr>
        <w:t>. Quando na Bíblia as pessoas falam sobre a lei, elas significam o conjunto de instruções que Deus deu ao povo de Israel. Para mais informações sobre lei, consulte o Glossário Mestre. Usem a mesma palavra ou frase para lei que vocês usaram em passagens anteriores.</w:t>
      </w:r>
    </w:p>
    <w:p>
      <w:pPr/>
      <w:r>
        <w:rPr>
          <w:lang w:val="pt_PT" w:bidi="pt_PT"/>
        </w:rPr>
      </w:r>
      <w:r>
        <w:rPr>
          <w:lang w:val="pt_PT" w:bidi="pt_PT"/>
        </w:rPr>
        <w:t xml:space="preserve">Embora os crentes tenham o Espírito para ajudá-los, os crentes estão tentando viver pela </w:t>
      </w:r>
      <w:r>
        <w:rPr>
          <w:b/>
          <w:lang w:val="pt_PT" w:bidi="pt_PT"/>
        </w:rPr>
        <w:t>carne</w:t>
      </w:r>
      <w:r>
        <w:rPr>
          <w:lang w:val="pt_PT" w:bidi="pt_PT"/>
        </w:rPr>
        <w:t>. Carne é a parte macia do corpo de uma pessoa entre os ossos e a pele. Paulo usa a palavra carne para significar a maneira pecaminosa como as pessoas vivem sem Jesus. Quando alguém faz algo por meio da carne, essa pessoa está fazendo coisas da própria maneira e com sua própria força ou habilidade. Quando as pessoas se tornam crentes, essas pessoas vivem pelo Espírito, o que significa que elas fazem o que Deus quer com a ajuda do Espírito Santo.</w:t>
      </w:r>
    </w:p>
    <w:p>
      <w:pPr/>
      <w:r>
        <w:rPr>
          <w:lang w:val="pt_PT" w:bidi="pt_PT"/>
        </w:rPr>
      </w:r>
      <w:r>
        <w:rPr>
          <w:lang w:val="pt_PT" w:bidi="pt_PT"/>
        </w:rPr>
        <w:t xml:space="preserve">Parem aqui e discutam em grupo qual palavra ou frase vocês usarão para </w:t>
      </w:r>
      <w:r>
        <w:rPr>
          <w:b/>
          <w:lang w:val="pt_PT" w:bidi="pt_PT"/>
        </w:rPr>
        <w:t>carne</w:t>
      </w:r>
      <w:r>
        <w:rPr>
          <w:lang w:val="pt_PT" w:bidi="pt_PT"/>
        </w:rPr>
        <w:t>. Procure carne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Deus faz milagres entre os crentes porque os crentes acreditaram no evangelho que ouviram. Um milagre é algo que acontece que é incomum, surpreendente e parece impossível. Deus realiza milagres para mostrar ao povo que ele é poderoso e que eles podem confiar nele. </w:t>
      </w:r>
    </w:p>
    <w:p>
      <w:pPr/>
      <w:r>
        <w:rPr>
          <w:lang w:val="pt_PT" w:bidi="pt_PT"/>
        </w:rPr>
      </w:r>
      <w:r>
        <w:rPr>
          <w:lang w:val="pt_PT" w:bidi="pt_PT"/>
        </w:rPr>
        <w:t xml:space="preserve">Parem aqui e discutam em grupo qual palavra ou frase vocês usarão para </w:t>
      </w:r>
      <w:r>
        <w:rPr>
          <w:b/>
          <w:lang w:val="pt_PT" w:bidi="pt_PT"/>
        </w:rPr>
        <w:t>milagre</w:t>
      </w:r>
      <w:r>
        <w:rPr>
          <w:lang w:val="pt_PT" w:bidi="pt_PT"/>
        </w:rPr>
        <w:t>. Procure milagre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Quando Abraão creu em Deus, Deus creditou isso a Abraão como </w:t>
      </w:r>
      <w:r>
        <w:rPr>
          <w:b/>
          <w:lang w:val="pt_PT" w:bidi="pt_PT"/>
        </w:rPr>
        <w:t>justiça</w:t>
      </w:r>
      <w:r>
        <w:rPr>
          <w:lang w:val="pt_PT" w:bidi="pt_PT"/>
        </w:rPr>
        <w:t>. Isso significa que Deus justificou Abraão, ou declarou que Abraão era justo. Alguém que é reto (ou justo) está se comportando da maneira certa. Apenas uma pessoa justa pode ter um bom relacionamento com Deus. Para mais informações sobre justiça, consulte o Glossário Mestre. Use a mesma palavra ou frase para justo que você usou em passagens anteriores.</w:t>
      </w:r>
    </w:p>
    <w:p>
      <w:pPr/>
      <w:r>
        <w:rPr>
          <w:lang w:val="pt_PT" w:bidi="pt_PT"/>
        </w:rPr>
      </w:r>
      <w:r>
        <w:rPr>
          <w:lang w:val="pt_PT" w:bidi="pt_PT"/>
        </w:rPr>
        <w:t xml:space="preserve">As pessoas que têm </w:t>
      </w:r>
      <w:r>
        <w:rPr>
          <w:b/>
          <w:lang w:val="pt_PT" w:bidi="pt_PT"/>
        </w:rPr>
        <w:t>fé</w:t>
      </w:r>
      <w:r>
        <w:rPr>
          <w:lang w:val="pt_PT" w:bidi="pt_PT"/>
        </w:rPr>
        <w:t xml:space="preserve"> são filhos de Abraão. Fé significa depender de alguém, confiar e acreditar que o que essa pessoa diz é verdade. Essa fé específica é a maneira como as pessoas acreditam em Jesus. Para mais informações sobre fé, consultem o Glossário Mestre. Use a mesma palavra ou frase para fé que você usou em passagens anteriores.</w:t>
      </w:r>
    </w:p>
    <w:p>
      <w:pPr/>
      <w:r>
        <w:rPr>
          <w:lang w:val="pt_PT" w:bidi="pt_PT"/>
        </w:rPr>
      </w:r>
      <w:r>
        <w:rPr>
          <w:lang w:val="pt_PT" w:bidi="pt_PT"/>
        </w:rPr>
        <w:t>Deus prometeu que os filhos ou descendentes de Abraão seriam povo de Deus. Os descendentes de uma pessoa são seus filhos, netos e todas as gerações futuras da mesma família. O povo judeu é descendente de Abraão por linhagem familiar. Mas Paulo diz que os filhos de Abraão, ou as pessoas que Deus escolhe e abençoa, são as pessoas que têm fé em Deus.</w:t>
      </w:r>
    </w:p>
    <w:p>
      <w:pPr/>
      <w:r>
        <w:rPr>
          <w:lang w:val="pt_PT" w:bidi="pt_PT"/>
        </w:rPr>
      </w:r>
      <w:r>
        <w:rPr>
          <w:lang w:val="pt_PT" w:bidi="pt_PT"/>
        </w:rPr>
        <w:t xml:space="preserve">Parem aqui e discutam em grupo qual palavra ou frase vocês usarão para </w:t>
      </w:r>
      <w:r>
        <w:rPr>
          <w:b/>
          <w:lang w:val="pt_PT" w:bidi="pt_PT"/>
        </w:rPr>
        <w:t>filhos</w:t>
      </w:r>
      <w:r>
        <w:rPr>
          <w:lang w:val="pt_PT" w:bidi="pt_PT"/>
        </w:rPr>
        <w:t xml:space="preserve"> ou </w:t>
      </w:r>
      <w:r>
        <w:rPr>
          <w:b/>
          <w:lang w:val="pt_PT" w:bidi="pt_PT"/>
        </w:rPr>
        <w:t>descendentes</w:t>
      </w:r>
      <w:r>
        <w:rPr>
          <w:lang w:val="pt_PT" w:bidi="pt_PT"/>
        </w:rPr>
        <w:t>. Procurem descendentes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As Escrituras têm a história de quando Deus anunciou que Deus justificaria os gentios. Quando as pessoas no Novo Testamento falam sobre as Escrituras elas estão falando sobre a parte da Bíblia que os cristãos agora chamam de Antigo Testamento. </w:t>
      </w:r>
    </w:p>
    <w:p>
      <w:pPr/>
      <w:r>
        <w:rPr>
          <w:lang w:val="pt_PT" w:bidi="pt_PT"/>
        </w:rPr>
      </w:r>
      <w:r>
        <w:rPr>
          <w:lang w:val="pt_PT" w:bidi="pt_PT"/>
        </w:rPr>
        <w:t xml:space="preserve">Pare aqui e, como um grupo, discutam qual palavra ou frase vocês usarão para </w:t>
      </w:r>
      <w:r>
        <w:rPr>
          <w:b/>
          <w:lang w:val="pt_PT" w:bidi="pt_PT"/>
        </w:rPr>
        <w:t>Escrituras</w:t>
      </w:r>
      <w:r>
        <w:rPr>
          <w:lang w:val="pt_PT" w:bidi="pt_PT"/>
        </w:rPr>
        <w:t>. Procure as Escrituras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Deus anunciou que ele </w:t>
      </w:r>
      <w:r>
        <w:rPr>
          <w:b/>
          <w:lang w:val="pt_PT" w:bidi="pt_PT"/>
        </w:rPr>
        <w:t>justificaria</w:t>
      </w:r>
      <w:r>
        <w:rPr>
          <w:lang w:val="pt_PT" w:bidi="pt_PT"/>
        </w:rPr>
        <w:t xml:space="preserve"> os gentios. Quando uma pessoa justifica alguém, ela declara essa pessoa não culpada. Quando Deus declara uma pessoa não culpada, isso significa que a pessoa é justa e tem um relacionamento correto com Deus. Para mais informações sobre justificar, consulte o Glossário Mestre. Usem a mesma palavra ou frase para justificar que vocês usaram em passagens anteriores.</w:t>
      </w:r>
    </w:p>
    <w:p>
      <w:pPr/>
      <w:r>
        <w:rPr>
          <w:lang w:val="pt_PT" w:bidi="pt_PT"/>
        </w:rPr>
      </w:r>
      <w:r>
        <w:rPr>
          <w:lang w:val="pt_PT" w:bidi="pt_PT"/>
        </w:rPr>
        <w:t xml:space="preserve">A palavra </w:t>
      </w:r>
      <w:r>
        <w:rPr>
          <w:b/>
          <w:lang w:val="pt_PT" w:bidi="pt_PT"/>
        </w:rPr>
        <w:t>gentio</w:t>
      </w:r>
      <w:r>
        <w:rPr>
          <w:lang w:val="pt_PT" w:bidi="pt_PT"/>
        </w:rPr>
        <w:t xml:space="preserve"> se refere a todas as pessoas que não eram judeus. Para mais informações sobre gentio, consulte o Glossário Mestre. Usem a mesma palavra ou frase para gentio que vocês usaram em passagens anteriores.</w:t>
      </w:r>
    </w:p>
    <w:p>
      <w:pPr/>
      <w:r>
        <w:rPr>
          <w:lang w:val="pt_PT" w:bidi="pt_PT"/>
        </w:rPr>
      </w:r>
      <w:r>
        <w:rPr>
          <w:lang w:val="pt_PT" w:bidi="pt_PT"/>
        </w:rPr>
        <w:t xml:space="preserve">Deus anunciou o </w:t>
      </w:r>
      <w:r>
        <w:rPr>
          <w:b/>
          <w:lang w:val="pt_PT" w:bidi="pt_PT"/>
        </w:rPr>
        <w:t>evangelho</w:t>
      </w:r>
      <w:r>
        <w:rPr>
          <w:lang w:val="pt_PT" w:bidi="pt_PT"/>
        </w:rPr>
        <w:t xml:space="preserve"> com antecedência a Abraão. Aqui, Paulo usa a palavra evangelho para se referir à maneira como Deus justifica as pessoas por causa de sua fé em Deus, não importa se a pessoa é judia ou um gentio. Naquela época, Deus não contou a Abraão a história de como Jesus morreria e viveria novamente. Para mais informações sobre evangelho, consulte o Glossário Mestre. Usem a mesma palavra ou frase para evangelho que vocês usaram em passagens anteriores.</w:t>
      </w:r>
    </w:p>
    <w:p>
      <w:pPr/>
      <w:r>
        <w:rPr>
          <w:lang w:val="pt_PT" w:bidi="pt_PT"/>
        </w:rPr>
      </w:r>
      <w:r>
        <w:rPr>
          <w:lang w:val="pt_PT" w:bidi="pt_PT"/>
        </w:rPr>
        <w:t>Deus disse que Deus abençoaria todas as nações por causa de Abraão. Uma nação é um grupo de pessoas que pertencem umas às outras e que vivem no mesmo país. Sempre que a Bíblia fala sobre “todas as nações da terra”, essa é outra maneira de dizer “todas as pessoas que vivem na terra”.</w:t>
      </w:r>
    </w:p>
    <w:p>
      <w:pPr/>
      <w:r>
        <w:rPr>
          <w:lang w:val="pt_PT" w:bidi="pt_PT"/>
        </w:rPr>
      </w:r>
      <w:r>
        <w:rPr>
          <w:lang w:val="pt_PT" w:bidi="pt_PT"/>
        </w:rPr>
        <w:t xml:space="preserve">Pare aqui e, como um grupo, discuta qual palavra ou frase você usará para </w:t>
      </w:r>
      <w:r>
        <w:rPr>
          <w:b/>
          <w:lang w:val="pt_PT" w:bidi="pt_PT"/>
        </w:rPr>
        <w:t>nação</w:t>
      </w:r>
      <w:r>
        <w:rPr>
          <w:lang w:val="pt_PT" w:bidi="pt_PT"/>
        </w:rPr>
        <w:t>. Procure nação no Glossário Mestre para mais informações. Se você já traduziu essa palavra em outro livro da Bíblia, use a mesma palavra que você usou lá. Pause este áudio aqui.</w:t>
      </w:r>
    </w:p>
    <w:p>
      <w:pPr/>
      <w:r>
        <w:rPr>
          <w:lang w:val="pt_PT" w:bidi="pt_PT"/>
        </w:rPr>
      </w:r>
      <w:r>
        <w:rPr>
          <w:lang w:val="pt_PT" w:bidi="pt_PT"/>
        </w:rPr>
        <w:t>Deus abençoa as pessoas como Abraão que têm fé. Quando Deus abençoa uma pessoa, Deus está fazendo, ou prometendo fazer, algo bom para essa pessoa.</w:t>
      </w:r>
    </w:p>
    <w:p>
      <w:pPr/>
      <w:r>
        <w:rPr>
          <w:lang w:val="pt_PT" w:bidi="pt_PT"/>
        </w:rPr>
      </w:r>
      <w:r>
        <w:rPr>
          <w:lang w:val="pt_PT" w:bidi="pt_PT"/>
        </w:rPr>
        <w:t xml:space="preserve">Parem aqui e discutam em grupo qual palavra ou frase vocês usarão para </w:t>
      </w:r>
      <w:r>
        <w:rPr>
          <w:b/>
          <w:lang w:val="pt_PT" w:bidi="pt_PT"/>
        </w:rPr>
        <w:t>abençoar</w:t>
      </w:r>
      <w:r>
        <w:rPr>
          <w:lang w:val="pt_PT" w:bidi="pt_PT"/>
        </w:rPr>
        <w:t>. Procure a palavra abençoar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3:10–14</w:t>
      </w:r>
      <w:r>
        <w:rPr>
          <w:lang w:val="pt_PT" w:bidi="pt_PT"/>
        </w:rPr>
      </w:r>
    </w:p>
    <w:p>
      <w:pPr>
        <w:pStyle w:val="Heading3"/>
      </w:pPr>
      <w:r>
        <w:rPr>
          <w:lang w:val="pt_PT" w:bidi="pt_PT"/>
        </w:rPr>
        <w:t>Ouvir e Sentir</w:t>
      </w:r>
    </w:p>
    <w:p>
      <w:pPr/>
      <w:r>
        <w:rPr>
          <w:lang w:val="pt_PT" w:bidi="pt_PT"/>
        </w:rPr>
      </w:r>
      <w:r>
        <w:rPr>
          <w:lang w:val="pt_PT" w:bidi="pt_PT"/>
        </w:rPr>
        <w:t>Nesta etapa, ouçam Gálatas 3:10–14 e guardem em seus corações.</w:t>
      </w:r>
    </w:p>
    <w:p>
      <w:pPr/>
      <w:r>
        <w:rPr>
          <w:lang w:val="pt_PT" w:bidi="pt_PT"/>
        </w:rPr>
      </w:r>
      <w:r>
        <w:rPr>
          <w:lang w:val="pt_PT" w:bidi="pt_PT"/>
        </w:rPr>
        <w:t>Ouça uma versão em áudio de Gálatas 3:10–14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Gálatas 3:10–14 na tradução mais fácil de entender.</w:t>
      </w:r>
    </w:p>
    <w:p>
      <w:pPr/>
      <w:r>
        <w:rPr>
          <w:lang w:val="pt_PT" w:bidi="pt_PT"/>
        </w:rPr>
      </w:r>
      <w:r>
        <w:rPr>
          <w:lang w:val="pt_PT" w:bidi="pt_PT"/>
        </w:rPr>
        <w:t>Pause este áudio aqui.</w:t>
      </w:r>
    </w:p>
    <w:p>
      <w:pPr/>
      <w:r>
        <w:rPr>
          <w:lang w:val="pt_PT" w:bidi="pt_PT"/>
        </w:rPr>
      </w:r>
      <w:r>
        <w:rPr>
          <w:lang w:val="pt_PT" w:bidi="pt_PT"/>
        </w:rPr>
        <w:t>Na última passagem, Paulo lembrou aos gálatas que Deus justifica as pessoas por causa de sua fé, assim como Deus justificou Abraão porque Abraão confiou em Deus. Agora, Paulo falará sobre pessoas que querem que Deus as justifique porque essas pessoas obedecem à lei. Como essas pessoas não podem obedecer a toda a lei, há uma maldição sobre essas pessoas. Cristo libertou as pessoas dessa maldição quando Cristo morreu na cruz. Em vez de uma maldição, as pessoas podem receber o Espírito e compartilhar a bênção que Deus deu a Abraão. Essa bênção é que as pessoas podem ter um bom relacionamento com Deus!</w:t>
      </w:r>
    </w:p>
    <w:p>
      <w:pPr/>
      <w:r>
        <w:rPr>
          <w:lang w:val="pt_PT" w:bidi="pt_PT"/>
        </w:rPr>
      </w:r>
      <w:r>
        <w:rPr>
          <w:lang w:val="pt_PT" w:bidi="pt_PT"/>
        </w:rPr>
        <w:t>Primeiro, Paulo fala sobre as pessoas que tentam obedecer à lei para serem justas com Deus. Essas pessoas estão sob uma maldição. Quando Deus deu ao povo judeu a lei, o povo judeu concordou em obedecer à lei. Se as pessoas obedecessem à lei, Deus abençoaria essas pessoas. Mas Deus advertiu seu povo que Deus amaldiçoaria ou puniria qualquer um que não obedecesse completamente à lei. Como nenhum ser humano pode obedecer à lei perfeitamente, a maldição de Deus se aplica a todas as pessoas que tentam obedecer à lei.</w:t>
      </w:r>
    </w:p>
    <w:p>
      <w:pPr/>
      <w:r>
        <w:rPr>
          <w:lang w:val="pt_PT" w:bidi="pt_PT"/>
        </w:rPr>
      </w:r>
      <w:r>
        <w:rPr>
          <w:lang w:val="pt_PT" w:bidi="pt_PT"/>
        </w:rPr>
        <w:t>Parem aqui e discutam esta pergunta em grupo: em sua cultura ou terra, que tipo de leis as pessoas devem seguir? O que acontece quando as pessoas obedecem a essas leis? O que acontece quando as pessoas desobedecem a essas leis? Vocês conhecem alguém que obedece perfeitamente a todas as leis o tempo todo? Pause este áudio aqui.</w:t>
      </w:r>
    </w:p>
    <w:p>
      <w:pPr/>
      <w:r>
        <w:rPr>
          <w:lang w:val="pt_PT" w:bidi="pt_PT"/>
        </w:rPr>
      </w:r>
      <w:r>
        <w:rPr>
          <w:lang w:val="pt_PT" w:bidi="pt_PT"/>
        </w:rPr>
        <w:t>Paulo explica que Deus não justifica as pessoas porque essas pessoas obedecem à lei. Paulo cita as Escrituras para mostrar que Deus torna as pessoas justas por causa da maneira como as pessoas têm fé em Deus. E porque Deus justificou essas pessoas, ou as tornou justas, essas pessoas viverão. Isso significa mais do que apenas viver na Terra. Aqui, Paulo está se referindo a estar em um bom relacionamento com Deus. Paulo quer dizer viver para e com Deus tanto aqui na Terra quanto depois da morte.</w:t>
      </w:r>
    </w:p>
    <w:p>
      <w:pPr/>
      <w:r>
        <w:rPr>
          <w:lang w:val="pt_PT" w:bidi="pt_PT"/>
        </w:rPr>
      </w:r>
      <w:r>
        <w:rPr>
          <w:lang w:val="pt_PT" w:bidi="pt_PT"/>
        </w:rPr>
        <w:t>Parem aqui e discutam esta pergunta em grupo: em sua cultura, o que vocês acreditam sobre pessoas que têm um bom relacionamento com Deus ou deuses? O que o deus faz por essa pessoa? Pause este áudio aqui.</w:t>
      </w:r>
    </w:p>
    <w:p>
      <w:pPr/>
      <w:r>
        <w:rPr>
          <w:lang w:val="pt_PT" w:bidi="pt_PT"/>
        </w:rPr>
      </w:r>
      <w:r>
        <w:rPr>
          <w:lang w:val="pt_PT" w:bidi="pt_PT"/>
        </w:rPr>
        <w:t>A maneira como uma pessoa obedece à lei não é igual à maneira como uma pessoa confia em Deus. As pessoas recebem justiça por causa de sua fé, mas a lei não é sobre fé. Quando Deus fez seu acordo com o povo judeu, Deus prometeu que uma pessoa que obedece às leis viverá bem. Aqui, isso significa apenas ter uma boa vida na Terra. Isso é diferente da boa vida que Deus dá às pessoas por causa de sua fé. E como as pessoas não conseguem obedecer à lei perfeitamente, as pessoas não podem nem mesmo ganhar plenamente essa boa vida na Terra. Essas pessoas apenas recebem a maldição por falhar em obedecer à lei!</w:t>
      </w:r>
    </w:p>
    <w:p>
      <w:pPr/>
      <w:r>
        <w:rPr>
          <w:lang w:val="pt_PT" w:bidi="pt_PT"/>
        </w:rPr>
      </w:r>
      <w:r>
        <w:rPr>
          <w:lang w:val="pt_PT" w:bidi="pt_PT"/>
        </w:rPr>
        <w:t>Parem aqui e discutam esta pergunta em grupo: descrevam alguém que vocês conhecem que vive de uma maneira boa e confortável na Terra, com tudo o que essa pessoa precisa para viver. Que tipos de coisas boas essa pessoa tem ou vive? Como isso pode ser diferente da maneira como alguém que tem um bom relacionamento com Deus vive? Pause este áudio aqui.</w:t>
      </w:r>
    </w:p>
    <w:p>
      <w:pPr/>
      <w:r>
        <w:rPr>
          <w:lang w:val="pt_PT" w:bidi="pt_PT"/>
        </w:rPr>
      </w:r>
      <w:r>
        <w:rPr>
          <w:lang w:val="pt_PT" w:bidi="pt_PT"/>
        </w:rPr>
        <w:t>Mas Cristo nos redimiu da maldição da lei. Redimir significa libertar um prisioneiro ou um escravo porque você pagou o preço para libertar essa pessoa. O preço que Cristo pagou para nos libertar foi tomar nosso lugar e sofrer a maldição da lei ou punição por quebrar a lei. Isso é o que merecemos. Mas por causa de Cristo, essa maldição não se aplica mais aos crentes. Isso é o que Paulo quer dizer quando diz que Cristo se tornou uma maldição ou assumiu a maldição.</w:t>
      </w:r>
    </w:p>
    <w:p>
      <w:pPr/>
      <w:r>
        <w:rPr>
          <w:lang w:val="pt_PT" w:bidi="pt_PT"/>
        </w:rPr>
      </w:r>
      <w:r>
        <w:rPr>
          <w:lang w:val="pt_PT" w:bidi="pt_PT"/>
        </w:rPr>
        <w:t>Novamente, Paulo explica por que diz isso com uma citação das Escrituras. Naquela época, para punir uma pessoa que cometeu um crime terrível, as pessoas matavam essa pessoa que cometeu o crime. Então as pessoas penduravam o corpo dessa pessoa morta em uma árvore para que todas as pessoas pudessem ver o corpo. Isso lembraria às pessoas que o pecado era horrível e ruim. Todos veriam a maldição ou punição pelo pecado. Paulo mostra que esse versículo se aplica a Cristo. No Antigo Testamento, as pessoas apenas penduravam uma pessoa em uma árvore depois que a pessoa morreu. Mas na época de Cristo, as pessoas penduravam uma pessoa viva em uma árvore ou numa cruz para matá-la. Quando as pessoas crucificaram Cristo, penduraram o corpo de Cristo em uma cruz, que as pessoas faziam de uma árvore. Essa foi a maneira de Deus nos mostrar que Cristo assumiu a maldição ou punição por nosso pecado.</w:t>
      </w:r>
    </w:p>
    <w:p>
      <w:pPr/>
      <w:r>
        <w:rPr>
          <w:lang w:val="pt_PT" w:bidi="pt_PT"/>
        </w:rPr>
      </w:r>
      <w:r>
        <w:rPr>
          <w:lang w:val="pt_PT" w:bidi="pt_PT"/>
        </w:rPr>
        <w:t>Parem aqui e discutam esta pergunta em grupo: em sua cultura, quando alguém cometeu um crime muito terrível, como outras pessoas punem essa pessoa? Como as pessoas mostram que o crime foi uma coisa muito ruim? Pause este áudio aqui.</w:t>
      </w:r>
    </w:p>
    <w:p>
      <w:pPr/>
      <w:r>
        <w:rPr>
          <w:lang w:val="pt_PT" w:bidi="pt_PT"/>
        </w:rPr>
      </w:r>
      <w:r>
        <w:rPr>
          <w:lang w:val="pt_PT" w:bidi="pt_PT"/>
        </w:rPr>
        <w:t>Cristo fez isso para que as pessoas, incluindo os gentios, pudessem compartilhar a bênção que Deus deu a Abraão. Deus deu essa bênção por meio de uma promessa que não tem maldição! Deus abençoou Abraão quando Deus o justificou por causa de sua fé. Deus não exigiu que Abraão obedecesse às leis. Da mesma maneira, Deus justifica os gentios que acreditam em Jesus por causa de sua fé, não porque esses gentios obedecem às leis. Deus dá o Espírito Santo a essas pessoas que acreditam em Jesus Cristo, assim como Deus prometeu que faria. Tudo isso é possível por causa do que Cristo fez e da maneira como as pessoas têm fé em Cristo.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Gálatas 3:10–14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explica que a maneira como as pessoas tentam obedecer à lei não torna essas pessoas justas. Em vez disso, as pessoas que tentam e falham em obedecer à lei recebem uma maldição.</w:t>
      </w:r>
    </w:p>
    <w:p>
      <w:pPr/>
      <w:r>
        <w:rPr>
          <w:lang w:val="pt_PT" w:bidi="pt_PT"/>
        </w:rPr>
      </w:r>
      <w:r>
        <w:rPr>
          <w:b/>
          <w:lang w:val="pt_PT" w:bidi="pt_PT"/>
        </w:rPr>
        <w:t>Na segunda parte:</w:t>
      </w:r>
      <w:r>
        <w:rPr>
          <w:lang w:val="pt_PT" w:bidi="pt_PT"/>
        </w:rPr>
        <w:t xml:space="preserve"> Paulo explica que Deus justifica as pessoas por causa de sua fé e faz essas pessoas viverem realmente bem porque têm um bom relacionamento com Deus. Quando as pessoas obedecem à lei, então as pessoas apenas vivem bem aqui na Terra.</w:t>
      </w:r>
    </w:p>
    <w:p>
      <w:pPr/>
      <w:r>
        <w:rPr>
          <w:lang w:val="pt_PT" w:bidi="pt_PT"/>
        </w:rPr>
      </w:r>
      <w:r>
        <w:rPr>
          <w:b/>
          <w:lang w:val="pt_PT" w:bidi="pt_PT"/>
        </w:rPr>
        <w:t>Na terceira parte:</w:t>
      </w:r>
      <w:r>
        <w:rPr>
          <w:lang w:val="pt_PT" w:bidi="pt_PT"/>
        </w:rPr>
        <w:t xml:space="preserve"> Cristo salva as pessoas da maldição da lei. Cristo salva as pessoas para que os crentes possam receber o Espírito Santo e a bênção que Deus deu a Abraão.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As pessoas que tentam obedecer à lei para se tornarem justas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Pessoas justas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E o Espírito Santo</w:t>
      </w:r>
    </w:p>
    <w:p>
      <w:pPr/>
      <w:r>
        <w:rPr>
          <w:lang w:val="pt_PT" w:bidi="pt_PT"/>
        </w:rPr>
      </w:r>
      <w:r>
        <w:rPr>
          <w:lang w:val="pt_PT" w:bidi="pt_PT"/>
        </w:rPr>
        <w:t>Em grupo, prestem atenção às partes do cenário da passagem:</w:t>
      </w:r>
    </w:p>
    <w:p>
      <w:pPr/>
      <w:r>
        <w:rPr>
          <w:lang w:val="pt_PT" w:bidi="pt_PT"/>
        </w:rPr>
      </w:r>
      <w:r>
        <w:rPr>
          <w:lang w:val="pt_PT" w:bidi="pt_PT"/>
        </w:rPr>
        <w:t>No final da última passagem, Paulo disse que Deus abençoa as pessoas que confiam em Deus ou têm fé. Agora Paulo explica que Deus julga ou amaldiçoa as pessoas que tentam e falham em seguir a lei. Paulo está comparando as pessoas que têm fé a pessoas que seguem a lei. Paulo cita várias partes das Escrituras, ou do Antigo Testamento, para mostrar que essa é a maneira como Deus sempre tratou as pessoas que obedecem à lei e as pessoas que têm fé. Paulo cita os livros de Deuteronômio, Habacuque e Levítico. As pessoas na Galácia provavelmente estariam familiarizadas com as Escrituras que Paulo cita, por isso Paulo não explica de onde está citando. Às vezes, a citação é tão familiar que Paulo nem mesmo diz que está citando algo.</w:t>
      </w:r>
    </w:p>
    <w:p>
      <w:pPr/>
      <w:r>
        <w:rPr>
          <w:lang w:val="pt_PT" w:bidi="pt_PT"/>
        </w:rPr>
      </w:r>
      <w:r>
        <w:rPr>
          <w:lang w:val="pt_PT" w:bidi="pt_PT"/>
        </w:rPr>
        <w:t>Parem aqui e discutam esta pergunta em grupo: em seu idioma, quais são algumas citações ou ditados com os quais todos estão muito familiarizados? Como vocês dizem essas citações? Quando são algumas vezes em que vocês dizem uma citação sem anunciar que estão citando outra pessoa? Discutam como vocês querem mostrar que Paulo está citando as Escrituras nesta seção. Vocês podem adicionar frases como: "Sabemos das Escrituras". Pause este áudio aqui.</w:t>
      </w:r>
    </w:p>
    <w:p>
      <w:pPr/>
      <w:r>
        <w:rPr>
          <w:lang w:val="pt_PT" w:bidi="pt_PT"/>
        </w:rPr>
      </w:r>
      <w:r>
        <w:rPr>
          <w:lang w:val="pt_PT" w:bidi="pt_PT"/>
        </w:rPr>
        <w:t>Na primeira parte, Paulo fala sobre aqueles que confiam nas obras da lei. Essas são as pessoas que confiam na maneira como obedecem à lei para ganhar um relacionamento correto com Deus. Paulo cita a história que conta como Deus deu as leis ao povo judeu. Esta citação é sobre todos que não obedecem ao Livro da Lei completamente. Quando Deus disse as leis a Moisés, Moisés escreveu essas leis nos cinco primeiros livros do Antigo Testamento. Como esses livros são sobre a lei, as pessoas às vezes chamam esses livros de Livro da Lei. Qualquer um que não faça tudo no Livro da Lei está sob a maldição de Deus. Isso significa que Deus condena ou julga essas pessoas como erradas e pune ou amaldiçoa essas pessoas. Uma maldição é o oposto de uma bênção. Ninguém pode seguir tudo na lei. Então todos que dependem da maneira como obedecem à lei vivem sob uma maldição.</w:t>
      </w:r>
    </w:p>
    <w:p>
      <w:pPr/>
      <w:r>
        <w:rPr>
          <w:lang w:val="pt_PT" w:bidi="pt_PT"/>
        </w:rPr>
      </w:r>
      <w:r>
        <w:rPr>
          <w:lang w:val="pt_PT" w:bidi="pt_PT"/>
        </w:rPr>
        <w:t>Parem aqui e discutam esta pergunta em grupo: em seu idioma, quais palavras ou frases vocês usam para falar sobre a punição que alguém merece por quebrar uma lei? Discutam como vocês querem traduzir a palavra maldição para mostrar que é uma punição, que é o oposto de uma bênção. Pause este áudio aqui.</w:t>
      </w:r>
    </w:p>
    <w:p>
      <w:pPr/>
      <w:r>
        <w:rPr>
          <w:lang w:val="pt_PT" w:bidi="pt_PT"/>
        </w:rPr>
      </w:r>
      <w:r>
        <w:rPr>
          <w:lang w:val="pt_PT" w:bidi="pt_PT"/>
        </w:rPr>
        <w:t>Na segunda parte, Paulo explica com outra citação que Deus não justifica as pessoas porque essas pessoas obedecem à lei. Deus torna as pessoas justas por causa de sua fé e as faz viver realmente. Essas pessoas têm um bom relacionamento com Deus e viverão com Deus depois que morrerem. Paulo cita outra parte das Escrituras que mostra que a lei dá às pessoas apenas uma boa vida nesta Terra. Isso não é a mesma coisa que justiça ou um bom relacionamento com Deus que começa agora e continua depois que as pessoas morrem. Como a lei não é baseada na maneira como as pessoas têm fé, mas em vez disso na maneira como as pessoas obedecem, Deus não justifica as pessoas porque elas obedecem à lei.</w:t>
      </w:r>
    </w:p>
    <w:p>
      <w:pPr/>
      <w:r>
        <w:rPr>
          <w:lang w:val="pt_PT" w:bidi="pt_PT"/>
        </w:rPr>
      </w:r>
      <w:r>
        <w:rPr>
          <w:lang w:val="pt_PT" w:bidi="pt_PT"/>
        </w:rPr>
        <w:t>Parem aqui e discutam esta pergunta em grupo: Paulo fala sobre como as pessoas que obedecem à lei podem viver bem agora na Terra. Isso é diferente da maneira como as pessoas que têm fé vivem bem tanto agora quanto depois que morrem porque têm um bom relacionamento com Deus! Discutam como vocês falarão sobre essas duas maneiras de viver para mostrar como elas são diferentes. Pause este áudio aqui.</w:t>
      </w:r>
    </w:p>
    <w:p>
      <w:pPr/>
      <w:r>
        <w:rPr>
          <w:lang w:val="pt_PT" w:bidi="pt_PT"/>
        </w:rPr>
      </w:r>
      <w:r>
        <w:rPr>
          <w:lang w:val="pt_PT" w:bidi="pt_PT"/>
        </w:rPr>
        <w:t>Na terceira parte, Paulo fala sobre como Cristo redime ou salva as pessoas da maldição da lei. Quando você redime uma pessoa, você liberta essa pessoa da dívida ou da escravidão. Cristo não pagou nada a ninguém por nós. Mas Cristo ofereceu sua própria vida em nosso lugar, como uma pessoa oferece pagamento, para nos tornar livres da maldição.</w:t>
      </w:r>
    </w:p>
    <w:p>
      <w:pPr/>
      <w:r>
        <w:rPr>
          <w:lang w:val="pt_PT" w:bidi="pt_PT"/>
        </w:rPr>
      </w:r>
      <w:r>
        <w:rPr>
          <w:lang w:val="pt_PT" w:bidi="pt_PT"/>
        </w:rPr>
        <w:t>Parem aqui e discutam esta pergunta em grupo: imaginem que vocês quebraram algo, e como uma punição, vocês tiveram que consertar essa coisa. Agora imaginem que outra pessoa tenha decidido ajudá-los e consertado essa coisa para vocês. Como vocês descreveriam a maneira como essa pessoa ajudou ou os salvou dessa punição? Discutam como vocês querem traduzir a maneira como Cristo nos redimiu ou nos salvou. Pause este áudio aqui.</w:t>
      </w:r>
    </w:p>
    <w:p>
      <w:pPr/>
      <w:r>
        <w:rPr>
          <w:lang w:val="pt_PT" w:bidi="pt_PT"/>
        </w:rPr>
      </w:r>
      <w:r>
        <w:rPr>
          <w:lang w:val="pt_PT" w:bidi="pt_PT"/>
        </w:rPr>
        <w:t>Paulo novamente cita as Escrituras para mostrar como Cristo faz isso. A citação fala sobre pessoas que outras pessoas penduradas em uma árvore ou vara. Uma cruz pode estar nessa categoria, porque as pessoas fazem cruzes de madeira de árvores. Se as pessoas pendurarem alguém em uma árvore, mostra que Deus puniu ou amaldiçoou essa pessoa. Paulo diz que quando Cristo morreu na cruz, Cristo se tornou uma maldição. Isso significa que Cristo toma a maldição que as pessoas merecem. Cristo faz isso para nos redimir do acordo da lei, onde recebemos uma maldição por causa do que fazemos ou não fazemos.</w:t>
      </w:r>
    </w:p>
    <w:p>
      <w:pPr/>
      <w:r>
        <w:rPr>
          <w:lang w:val="pt_PT" w:bidi="pt_PT"/>
        </w:rPr>
      </w:r>
      <w:r>
        <w:rPr>
          <w:lang w:val="pt_PT" w:bidi="pt_PT"/>
        </w:rPr>
        <w:t>Em vez da lei com uma maldição, Deus nos dá uma promessa com uma bênção. Esta bênção não tem maldição, uma vez que Cristo se tornou a maldição e aceitou qualquer punição que merecemos. Esta bênção é a mesma bênção que Deus deu a Abraão. Nesta promessa com uma bênção, Deus justifica os crentes por causa de sua fé. E Deus também dá aos crentes o Espírito de Deus para mostrar que as pessoas têm um relacionamento correto com Deus. Isso é possível por meio de Cristo ou por causa do que Cristo fez.</w:t>
      </w:r>
    </w:p>
    <w:p>
      <w:pPr/>
      <w:r>
        <w:rPr>
          <w:lang w:val="pt_PT" w:bidi="pt_PT"/>
        </w:rPr>
      </w:r>
      <w:r>
        <w:rPr>
          <w:lang w:val="pt_PT" w:bidi="pt_PT"/>
        </w:rPr>
        <w:t>Parem aqui e discutam como vocês querem traduzir a maneira como Cristo se tornou uma maldição para nós. Em seu idioma, como vocês descreveriam a maneira como alguém assume completamente a responsabilidade por algo para que outra pessoa não tenha que experimentá-lo? Como uma atividade, encontrem um objeto que vocês normalmente matariam ou destruiriam. Então encontrem um substituto para esse objeto. Por exemplo, talvez haja um pedaço de madeira que vocês normalmente jogariam no fogo. Mas em vez disso, vocês escolhem outro pedaço de madeira para tomar seu lugar para que o primeiro pedaço de madeira esteja seguro do fogo. Então discutam a maneira como Cristo nos salva de mais do que apenas algo doloroso, como um fogo. Falem sobre as muitas coisas das quais Cristo nos salva! Falem sobre como suas vidas são diferentes porque Cristo os salvou.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Gálatas 3:10–14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As pessoas que tentam obedecer à lei para se tornarem justas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Pessoas justas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E o Espírito Santo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 xml:space="preserve">Paulo diz: "Qualquer um que tente obedecer à lei para agradar a Deus receberá uma maldição. Sabemos pelas Escrituras que 'Deus amaldiçoa qualquer um que não obedeça a todos os mandamentos que Moisés escreveu nos livros da lei'. Agora está claro que Deus não declara uma pessoa justa porque essa pessoa obedece à lei. Sabemos pelas Escrituras que </w:t>
      </w:r>
      <w:r>
        <w:rPr>
          <w:b/>
          <w:lang w:val="pt_PT" w:bidi="pt_PT"/>
        </w:rPr>
        <w:t>'</w:t>
      </w:r>
      <w:r>
        <w:rPr>
          <w:lang w:val="pt_PT" w:bidi="pt_PT"/>
        </w:rPr>
        <w:t>É por meio da fé que uma pessoa justa tem vida'. Há uma diferença entre a pessoa que obedece à lei e a pessoa que tem fé em Deus. Sabemos pelas Escrituras que: 'A pessoa que obedece a todos os mandamentos terá uma boa vida porque obedeceu aos mandamentos'".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"Mas agora, Cristo nos libertou da maldição que recebemos porque não obedecemos à lei. Cristo assumiu nossa maldição. Lemos nas Escrituras que 'se as pessoas pendurarem alguém em uma árvore, isso mostra que Deus amaldiçoou essa pessoa'. Cristo nos redimiu para que os gentios recebessem a bênção de Abraão por meio de Jesus Cristo. Cristo nos redimiu para que recebêssemos o Espírito Santo que Deus prometeu dar a nós por causa de nossa fé".</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Cristo Jesus: “O que você está sentindo ou pensando?”. A pessoa pode responder coisas como:</w:t>
      </w:r>
    </w:p>
    <w:p>
      <w:pPr>
        <w:pStyle w:val="ListBullet"/>
        <w:spacing w:line="240" w:lineRule="auto"/>
        <w:ind w:left="720"/>
      </w:pPr>
      <w:r>
        <w:rPr>
          <w:lang w:val="pt_PT" w:bidi="pt_PT"/>
        </w:rPr>
      </w:r>
      <w:r>
        <w:rPr>
          <w:lang w:val="pt_PT" w:bidi="pt_PT"/>
        </w:rPr>
        <w:t>Pergunte para as pessoas que interpretam os crentes Gálatas: “O que vocês estão sentindo ou pensando?” A pessoa pode responder coisas como:</w:t>
      </w:r>
    </w:p>
    <w:p>
      <w:pPr>
        <w:pStyle w:val="ListBullet"/>
        <w:spacing w:line="240" w:lineRule="auto"/>
        <w:ind w:left="720"/>
      </w:pPr>
      <w:r>
        <w:rPr>
          <w:lang w:val="pt_PT" w:bidi="pt_PT"/>
        </w:rPr>
      </w:r>
      <w:r>
        <w:rPr>
          <w:lang w:val="pt_PT" w:bidi="pt_PT"/>
        </w:rPr>
        <w:t>Pergunte à pessoa que interpreta o Espírito Santo: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Gálatas 3:10–14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fala sobre pessoas que confiam em obedecer à </w:t>
      </w:r>
      <w:r>
        <w:rPr>
          <w:b/>
          <w:lang w:val="pt_PT" w:bidi="pt_PT"/>
        </w:rPr>
        <w:t>lei</w:t>
      </w:r>
      <w:r>
        <w:rPr>
          <w:lang w:val="pt_PT" w:bidi="pt_PT"/>
        </w:rPr>
        <w:t>. A lei é o conjunto de instruções que Deus deu ao povo de Israel. Deus deu aos israelitas suas leis por meio de um homem chamado Moisés. Como Moisés escreveu a lei em um livro, às vezes as pessoas o chamam de "Livro da Lei". Nesta época, as pessoas escreviam em folhas longas que faziam de plantas ou da pele de um animal. As pessoas enrolavam essas folhas longos em torno de uma vara. As pessoas chamariam esses livros ou "rolos". Para mais informações sobre lei e o Livro da Lei, consultem a lei e Escrituras no Glossário Mestre. Usem a mesma palavra ou frase para lei que vocês usaram em passagens anteriores.</w:t>
      </w:r>
    </w:p>
    <w:p>
      <w:pPr/>
      <w:r>
        <w:rPr>
          <w:lang w:val="pt_PT" w:bidi="pt_PT"/>
        </w:rPr>
      </w:r>
      <w:r>
        <w:rPr>
          <w:lang w:val="pt_PT" w:bidi="pt_PT"/>
        </w:rPr>
        <w:t xml:space="preserve">Essas pessoas estão sob uma </w:t>
      </w:r>
      <w:r>
        <w:rPr>
          <w:b/>
          <w:lang w:val="pt_PT" w:bidi="pt_PT"/>
        </w:rPr>
        <w:t>maldição</w:t>
      </w:r>
      <w:r>
        <w:rPr>
          <w:lang w:val="pt_PT" w:bidi="pt_PT"/>
        </w:rPr>
        <w:t>. Quando você amaldiçoa alguém, você deseja que algo ruim aconteça com essa pessoa. Quando Deus amaldiçoa alguém, a coisa ruim que Deus diz que acontecerá certamente acontecerá. Deus amaldiçoa as pessoas para punir essas pessoas. Deus disse aos israelitas que, se eles obedecessem a Deus, Deus os abençoaria. Mas se os israelitas desobedecessem a Deus, Deus amaldiçoaria os israelitas. Para mais informações sobre maldição, consultem o Glossário Mestre. Usem a mesma palavra ou frase para maldição que vocês usaram em passagens anteriores.</w:t>
      </w:r>
    </w:p>
    <w:p>
      <w:pPr/>
      <w:r>
        <w:rPr>
          <w:lang w:val="pt_PT" w:bidi="pt_PT"/>
        </w:rPr>
      </w:r>
      <w:r>
        <w:rPr>
          <w:lang w:val="pt_PT" w:bidi="pt_PT"/>
        </w:rPr>
        <w:t>Paulo cita as Escrituras com frequência nesta passagem. Quando as pessoas no Novo Testamento falam sobre as Escrituras, elas estão falando sobre a parte da Bíblia que os cristãos agora chamam de Antigo Testamento. Às vezes as pessoas falavam sobre algo das Escrituras sem dizer a palavra “Escrituras”. Todos sabiam que, se você dizia “está escrito”, você quis dizer algo que era escrito nas Escrituras.</w:t>
      </w:r>
    </w:p>
    <w:p>
      <w:pPr/>
      <w:r>
        <w:rPr>
          <w:lang w:val="pt_PT" w:bidi="pt_PT"/>
        </w:rPr>
      </w:r>
      <w:r>
        <w:rPr>
          <w:lang w:val="pt_PT" w:bidi="pt_PT"/>
        </w:rPr>
        <w:t xml:space="preserve">Parem aqui e discutam em grupo como vocês mostrarão quando Paulo está citando as </w:t>
      </w:r>
      <w:r>
        <w:rPr>
          <w:b/>
          <w:lang w:val="pt_PT" w:bidi="pt_PT"/>
        </w:rPr>
        <w:t>Escrituras</w:t>
      </w:r>
      <w:r>
        <w:rPr>
          <w:lang w:val="pt_PT" w:bidi="pt_PT"/>
        </w:rPr>
        <w:t>. Se você escolher usar a palavra Escrituras, lembrem-se de que Escrituras está no Glossário Mestre e use a mesma palavra que vocês usaram em passagens anteriores. Pause este áudio aqui.</w:t>
      </w:r>
    </w:p>
    <w:p>
      <w:pPr/>
      <w:r>
        <w:rPr>
          <w:lang w:val="pt_PT" w:bidi="pt_PT"/>
        </w:rPr>
      </w:r>
      <w:r>
        <w:rPr>
          <w:lang w:val="pt_PT" w:bidi="pt_PT"/>
        </w:rPr>
        <w:t xml:space="preserve">Deus não </w:t>
      </w:r>
      <w:r>
        <w:rPr>
          <w:b/>
          <w:lang w:val="pt_PT" w:bidi="pt_PT"/>
        </w:rPr>
        <w:t>justifica</w:t>
      </w:r>
      <w:r>
        <w:rPr>
          <w:lang w:val="pt_PT" w:bidi="pt_PT"/>
        </w:rPr>
        <w:t xml:space="preserve"> as pessoas porque essas pessoas obedecem à lei, mas por causa de sua fé. Quando Deus justifica alguém, Deus declara essa pessoa não culpada. Isso significa que a pessoa é justa e tem um relacionamento correto com Deus. Para mais informações sobre justificar, consulte o Glossário Mestre. Usem a mesma palavra ou frase para justificar que vocês usaram em passagens anteriores.</w:t>
      </w:r>
    </w:p>
    <w:p>
      <w:pPr/>
      <w:r>
        <w:rPr>
          <w:lang w:val="pt_PT" w:bidi="pt_PT"/>
        </w:rPr>
      </w:r>
      <w:r>
        <w:rPr>
          <w:lang w:val="pt_PT" w:bidi="pt_PT"/>
        </w:rPr>
        <w:t xml:space="preserve">As pessoas </w:t>
      </w:r>
      <w:r>
        <w:rPr>
          <w:b/>
          <w:lang w:val="pt_PT" w:bidi="pt_PT"/>
        </w:rPr>
        <w:t>justas</w:t>
      </w:r>
      <w:r>
        <w:rPr>
          <w:lang w:val="pt_PT" w:bidi="pt_PT"/>
        </w:rPr>
        <w:t xml:space="preserve"> vivem pela fé. Alguém que é reto (ou justo) está se comportando da maneira certa. Apenas uma pessoa justa pode ter um bom relacionamento com Deus. Quando as pessoas confiam em Jesus, Deus declara que essas pessoas são justas. Para mais informações sobre justiça, consulte o Glossário Mestre. Use a mesma palavra ou frase para justo que você usou em passagens anteriores.</w:t>
      </w:r>
    </w:p>
    <w:p>
      <w:pPr/>
      <w:r>
        <w:rPr>
          <w:lang w:val="pt_PT" w:bidi="pt_PT"/>
        </w:rPr>
      </w:r>
      <w:r>
        <w:rPr>
          <w:b/>
          <w:lang w:val="pt_PT" w:bidi="pt_PT"/>
        </w:rPr>
        <w:t>Fé</w:t>
      </w:r>
      <w:r>
        <w:rPr>
          <w:lang w:val="pt_PT" w:bidi="pt_PT"/>
        </w:rPr>
        <w:t xml:space="preserve"> significa depender de alguém, confiar e acreditar que o que essa pessoa diz é verdade. Essa fé específica é a maneira como as pessoas acreditam em Jesus. Para mais informações sobre fé, consultem o Glossário Mestre. Use a mesma palavra ou frase para fé que você usou em passagens anteriores.</w:t>
      </w:r>
    </w:p>
    <w:p>
      <w:pPr/>
      <w:r>
        <w:rPr>
          <w:lang w:val="pt_PT" w:bidi="pt_PT"/>
        </w:rPr>
      </w:r>
      <w:r>
        <w:rPr>
          <w:lang w:val="pt_PT" w:bidi="pt_PT"/>
        </w:rPr>
        <w:t xml:space="preserve">Cristo redimiu as pessoas da </w:t>
      </w:r>
      <w:r>
        <w:rPr>
          <w:b/>
          <w:lang w:val="pt_PT" w:bidi="pt_PT"/>
        </w:rPr>
        <w:t>maldição</w:t>
      </w:r>
      <w:r>
        <w:rPr>
          <w:lang w:val="pt_PT" w:bidi="pt_PT"/>
        </w:rPr>
        <w:t xml:space="preserve"> da lei. Cristo é um título para Jesus que lembra aos crentes que Ele é o Messias, ou o salvador e rei a quem Deus escolheu para vir e resgatar as pessoas. Para mais informações sobre Cristo, consultem o Glossário Mestre. Usem a mesma palavra ou frase para Cristo que vocês usaram em passagens anteriores.</w:t>
      </w:r>
    </w:p>
    <w:p>
      <w:pPr/>
      <w:r>
        <w:rPr>
          <w:lang w:val="pt_PT" w:bidi="pt_PT"/>
        </w:rPr>
      </w:r>
      <w:r>
        <w:rPr>
          <w:lang w:val="pt_PT" w:bidi="pt_PT"/>
        </w:rPr>
        <w:t>Quando você redime uma pessoa, você liberta essa pessoa da dívida ou da escravidão. Isso poderia envolver pagar a dívida de uma pessoa. Cristo não pagou nada a ninguém por nós. Mas Cristo ofereceu sua própria vida em nosso lugar, como uma pessoa oferece pagamento, para nos tornar livres da escravidão do pecado e do mal. É como se Cristo pagasse um preço muito caro por isso: a própria vida de Cristo.</w:t>
      </w:r>
    </w:p>
    <w:p>
      <w:pPr/>
      <w:r>
        <w:rPr>
          <w:lang w:val="pt_PT" w:bidi="pt_PT"/>
        </w:rPr>
      </w:r>
      <w:r>
        <w:rPr>
          <w:lang w:val="pt_PT" w:bidi="pt_PT"/>
        </w:rPr>
        <w:t xml:space="preserve">Parem aqui e discutam em grupo qual palavra ou frase vocês usarão para </w:t>
      </w:r>
      <w:r>
        <w:rPr>
          <w:b/>
          <w:lang w:val="pt_PT" w:bidi="pt_PT"/>
        </w:rPr>
        <w:t>redimir</w:t>
      </w:r>
      <w:r>
        <w:rPr>
          <w:lang w:val="pt_PT" w:bidi="pt_PT"/>
        </w:rPr>
        <w:t>. Consultem redimir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Cristo nos redimiu para que os gentios compartilhassem a </w:t>
      </w:r>
      <w:r>
        <w:rPr>
          <w:b/>
          <w:lang w:val="pt_PT" w:bidi="pt_PT"/>
        </w:rPr>
        <w:t>bênção</w:t>
      </w:r>
      <w:r>
        <w:rPr>
          <w:lang w:val="pt_PT" w:bidi="pt_PT"/>
        </w:rPr>
        <w:t xml:space="preserve"> de Abraão de Deus. Uma bênção é a maneira como Deus abençoa uma pessoa ou faz algo bom por essa pessoa. Para mais informações sobre benção consulte o Glossário Mestre. Usem a mesma palavra ou frase para benção que vocês usaram em passagens anteriores.</w:t>
      </w:r>
    </w:p>
    <w:p>
      <w:pPr/>
      <w:r>
        <w:rPr>
          <w:lang w:val="pt_PT" w:bidi="pt_PT"/>
        </w:rPr>
      </w:r>
      <w:r>
        <w:rPr>
          <w:lang w:val="pt_PT" w:bidi="pt_PT"/>
        </w:rPr>
        <w:t xml:space="preserve">A palavra </w:t>
      </w:r>
      <w:r>
        <w:rPr>
          <w:b/>
          <w:lang w:val="pt_PT" w:bidi="pt_PT"/>
        </w:rPr>
        <w:t>gentio</w:t>
      </w:r>
      <w:r>
        <w:rPr>
          <w:lang w:val="pt_PT" w:bidi="pt_PT"/>
        </w:rPr>
        <w:t xml:space="preserve"> se refere a todas as pessoas que não eram judeus. Para mais informações sobre gentio, consulte o Glossário Mestre. Usem a mesma palavra ou frase para gentio que vocês usaram em passagens anteriores.</w:t>
      </w:r>
    </w:p>
    <w:p>
      <w:pPr/>
      <w:r>
        <w:rPr>
          <w:lang w:val="pt_PT" w:bidi="pt_PT"/>
        </w:rPr>
      </w:r>
      <w:r>
        <w:rPr>
          <w:lang w:val="pt_PT" w:bidi="pt_PT"/>
        </w:rPr>
        <w:t xml:space="preserve">Os crentes também recebem o </w:t>
      </w:r>
      <w:r>
        <w:rPr>
          <w:b/>
          <w:lang w:val="pt_PT" w:bidi="pt_PT"/>
        </w:rPr>
        <w:t>Espírito</w:t>
      </w:r>
      <w:r>
        <w:rPr>
          <w:lang w:val="pt_PT" w:bidi="pt_PT"/>
        </w:rPr>
        <w:t>. O Espírito ou o Espírito Santo é o Espírito de Deus. O Espírito Santo torna possível que as pessoas se tornem seguidoras de Jesus. Quando as pessoas começam a seguir Jesus, o Espírito Santo trabalha nas vidas dessas pessoas para ajudá-las a se comportar cada vez mais como Jesus, para torná-las cada vez mais santas. Para mais informações sobre Espírito, consulte Espírito Santo no Glossário Mestre. Usem a mesma palavra ou frase para espírito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3:15–18</w:t>
      </w:r>
      <w:r>
        <w:rPr>
          <w:lang w:val="pt_PT" w:bidi="pt_PT"/>
        </w:rPr>
      </w:r>
    </w:p>
    <w:p>
      <w:pPr>
        <w:pStyle w:val="Heading3"/>
      </w:pPr>
      <w:r>
        <w:rPr>
          <w:lang w:val="pt_PT" w:bidi="pt_PT"/>
        </w:rPr>
        <w:t>Ouvir e Sentir</w:t>
      </w:r>
    </w:p>
    <w:p>
      <w:pPr/>
      <w:r>
        <w:rPr>
          <w:lang w:val="pt_PT" w:bidi="pt_PT"/>
        </w:rPr>
      </w:r>
      <w:r>
        <w:rPr>
          <w:lang w:val="pt_PT" w:bidi="pt_PT"/>
        </w:rPr>
        <w:t>Nesta etapa, ouçam Gálatas 3:15–18 e guardem em seus corações.</w:t>
      </w:r>
    </w:p>
    <w:p>
      <w:pPr/>
      <w:r>
        <w:rPr>
          <w:lang w:val="pt_PT" w:bidi="pt_PT"/>
        </w:rPr>
      </w:r>
      <w:r>
        <w:rPr>
          <w:lang w:val="pt_PT" w:bidi="pt_PT"/>
        </w:rPr>
        <w:t>Ouçam uma versão em áudio de Gálatas 3:15–18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Gálatas 3:15–18 na tradução mais fácil de entender.</w:t>
      </w:r>
    </w:p>
    <w:p>
      <w:pPr/>
      <w:r>
        <w:rPr>
          <w:lang w:val="pt_PT" w:bidi="pt_PT"/>
        </w:rPr>
      </w:r>
      <w:r>
        <w:rPr>
          <w:lang w:val="pt_PT" w:bidi="pt_PT"/>
        </w:rPr>
        <w:t>Pause este áudio aqui.</w:t>
      </w:r>
    </w:p>
    <w:p>
      <w:pPr/>
      <w:r>
        <w:rPr>
          <w:lang w:val="pt_PT" w:bidi="pt_PT"/>
        </w:rPr>
      </w:r>
      <w:r>
        <w:rPr>
          <w:lang w:val="pt_PT" w:bidi="pt_PT"/>
        </w:rPr>
        <w:t>Na última seção, Paulo explicou que Cristo assumiu a maldição ou punição que a lei deu às pessoas. Paulo tem falado sobre acordos que Deus fez com Abraão e o povo judeu, que são os israelitas. Nesta passagem, Paulo explica que, assim como quando as pessoas fazem acordos sérios, Deus não muda ou cancela os acordos de Deus. Em vez disso, Deus cumpre ou completa os acordos de Deus, assim como Deus disse que faria. Então quando Deus fez o acordo da lei, Deus não mudou o acordo ou promessa de Deus com Abraão.</w:t>
      </w:r>
    </w:p>
    <w:p>
      <w:pPr/>
      <w:r>
        <w:rPr>
          <w:lang w:val="pt_PT" w:bidi="pt_PT"/>
        </w:rPr>
      </w:r>
      <w:r>
        <w:rPr>
          <w:lang w:val="pt_PT" w:bidi="pt_PT"/>
        </w:rPr>
        <w:t>Deus fez uma aliança ou promessa muito séria a Abraão. Deus também fez uma aliança com o povo judeu quando Deus deu a lei ao povo judeu. Paulo compara essas duas alianças com a maneira como as pessoas fazem alianças. Os gálatas sabem como as pessoas fazem acordos ou promessas muito sérias. Primeiro, pelo menos duas pessoas ou grupos decidem sobre algo. Então esses dois grupos tomam essa decisão oficial. Se o povo falar o acordo em voz alta, o povo pode apertar as mãos para mostrar isso. Mas se o povo escrever o acordo, às vezes o povo pode assinar seus nomes no papel. Assim que o povo fizer isso, o povo não pode mudar ou cancelar o acordo. As pessoas que concordam devem fazer o que dizem que farão.</w:t>
      </w:r>
    </w:p>
    <w:p>
      <w:pPr/>
      <w:r>
        <w:rPr>
          <w:lang w:val="pt_PT" w:bidi="pt_PT"/>
        </w:rPr>
      </w:r>
      <w:r>
        <w:rPr>
          <w:lang w:val="pt_PT" w:bidi="pt_PT"/>
        </w:rPr>
        <w:t>Parem aqui e discutam esta pergunta em grupo: pensem em alguns acordos ou promessas sérias que vocês fazem em sua cultura. Como vocês mostram que esses acordos são sérios? Como vocês mostram que certamente farão o que disseram que fariam? Pause este áudio aqui.</w:t>
      </w:r>
    </w:p>
    <w:p>
      <w:pPr/>
      <w:r>
        <w:rPr>
          <w:lang w:val="pt_PT" w:bidi="pt_PT"/>
        </w:rPr>
      </w:r>
      <w:r>
        <w:rPr>
          <w:lang w:val="pt_PT" w:bidi="pt_PT"/>
        </w:rPr>
        <w:t>Paulo compara a maneira como as pessoas fazem alianças ou acordos com a maneira como Deus faz promessas. Da mesma maneira, ninguém pode mudar as promessas de aliança de Deus. Deus também não muda ou cancela seu acordo. Deus faz o que Deus diz que ele fará.</w:t>
      </w:r>
    </w:p>
    <w:p>
      <w:pPr/>
      <w:r>
        <w:rPr>
          <w:lang w:val="pt_PT" w:bidi="pt_PT"/>
        </w:rPr>
      </w:r>
      <w:r>
        <w:rPr>
          <w:lang w:val="pt_PT" w:bidi="pt_PT"/>
        </w:rPr>
        <w:t>Parem aqui e discutam esta pergunta em grupo: em sua cultura, o que as pessoas acreditam sobre a maneira como Deus ou os deuses fazem acordos com as pessoas? Como esses acordos são os mesmos ou diferentes dos acordos que as pessoas fazem? Pause este áudio aqui.</w:t>
      </w:r>
    </w:p>
    <w:p>
      <w:pPr/>
      <w:r>
        <w:rPr>
          <w:lang w:val="pt_PT" w:bidi="pt_PT"/>
        </w:rPr>
      </w:r>
      <w:r>
        <w:rPr>
          <w:lang w:val="pt_PT" w:bidi="pt_PT"/>
        </w:rPr>
        <w:t>Paulo então fala sobre a promessa que Deus fez a Abraão e a semente de Abraão. Quando as pessoas falam sobre a semente de um homem, elas estão falando sobre os descendentes de um homem. Isso pode significar um descendente, ou um grupo de pessoas que são descendentes desse homem. Deus prometeu abençoar todas as pessoas por meio de Abraão. Paulo diz que a promessa que Deus fez era sobre um dos descendentes de Abraão em particular, especificamente Cristo. Cristo é o descendente de Abraão e aquele que abençoou todas as pessoas.</w:t>
      </w:r>
    </w:p>
    <w:p>
      <w:pPr/>
      <w:r>
        <w:rPr>
          <w:lang w:val="pt_PT" w:bidi="pt_PT"/>
        </w:rPr>
      </w:r>
      <w:r>
        <w:rPr>
          <w:lang w:val="pt_PT" w:bidi="pt_PT"/>
        </w:rPr>
        <w:t>Deus fez esta aliança com Abraão muito antes de Deus dar a lei aos israelitas. Isso significa que Deus pediu às pessoas que acreditassem nele antes de Deus pedir às pessoas que obedecessem à lei. A aliança de Deus com Abraão era uma promessa graciosa que não dependia do que Abraão fez.</w:t>
      </w:r>
    </w:p>
    <w:p>
      <w:pPr/>
      <w:r>
        <w:rPr>
          <w:lang w:val="pt_PT" w:bidi="pt_PT"/>
        </w:rPr>
      </w:r>
      <w:r>
        <w:rPr>
          <w:lang w:val="pt_PT" w:bidi="pt_PT"/>
        </w:rPr>
        <w:t>A herança que Deus prometeu a Abraão não depende da lei ou da maneira como as pessoas obedecem à lei. Normalmente, uma herança é algo que as pessoas recebem de uma pessoa depois que essa pessoa morre. Na Bíblia, as pessoas às vezes usam herança para significar a maneira como Deus abençoa as pessoas como Deus prometeu. Deus abençoou Abraão quando Deus disse que Abraão era justo e deu a Abraão um bom relacionamento com Deus.</w:t>
      </w:r>
    </w:p>
    <w:p>
      <w:pPr/>
      <w:r>
        <w:rPr>
          <w:lang w:val="pt_PT" w:bidi="pt_PT"/>
        </w:rPr>
      </w:r>
      <w:r>
        <w:rPr>
          <w:lang w:val="pt_PT" w:bidi="pt_PT"/>
        </w:rPr>
        <w:t>Parem aqui e discutam esta pergunta em grupo: contem uma história sobre uma vez em que vocês ou alguém que vocês conhecem recebeu uma herança de outra pessoa. O que vocês tiveram que fazer para ganhar essa herança? Como as pessoas sabiam que a herança pertencia a vocês? Alguém poderia impedir que vocês recebessem essa herança? Pause este áudio aqui.</w:t>
      </w:r>
    </w:p>
    <w:p>
      <w:pPr/>
      <w:r>
        <w:rPr>
          <w:lang w:val="pt_PT" w:bidi="pt_PT"/>
        </w:rPr>
      </w:r>
      <w:r>
        <w:rPr>
          <w:lang w:val="pt_PT" w:bidi="pt_PT"/>
        </w:rPr>
        <w:t>A maneira como Deus abençoou Abraão mostra que as pessoas recebem uma herança ou bênção de Deus, não porque obedecem à lei, mas por causa da bondade de Deus. Agora, Deus abençoa as pessoas quando ele justifica essas pessoas porque elas têm fé em Jesus. Quando Deus faz isso, Deus cumpre sua promessa de abençoar as pessoas por meio de Jesus, o descendente especial de Abraão.</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Gálatas 3:15–18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compara a maneira como as pessoas fazem alianças com a maneira como Deus faz alianças.</w:t>
      </w:r>
    </w:p>
    <w:p>
      <w:pPr/>
      <w:r>
        <w:rPr>
          <w:lang w:val="pt_PT" w:bidi="pt_PT"/>
        </w:rPr>
      </w:r>
      <w:r>
        <w:rPr>
          <w:b/>
          <w:lang w:val="pt_PT" w:bidi="pt_PT"/>
        </w:rPr>
        <w:t>Na segunda parte:</w:t>
      </w:r>
      <w:r>
        <w:rPr>
          <w:lang w:val="pt_PT" w:bidi="pt_PT"/>
        </w:rPr>
        <w:t xml:space="preserve"> Paulo mostra como a aliança que Deus fez com Abraão e a semente de Abraão é sobre Cristo.</w:t>
      </w:r>
    </w:p>
    <w:p>
      <w:pPr/>
      <w:r>
        <w:rPr>
          <w:lang w:val="pt_PT" w:bidi="pt_PT"/>
        </w:rPr>
      </w:r>
      <w:r>
        <w:rPr>
          <w:b/>
          <w:lang w:val="pt_PT" w:bidi="pt_PT"/>
        </w:rPr>
        <w:t>Na terceira parte:</w:t>
      </w:r>
      <w:r>
        <w:rPr>
          <w:lang w:val="pt_PT" w:bidi="pt_PT"/>
        </w:rPr>
        <w:t xml:space="preserve"> Paulo diz que Deus sempre mantém as alianças de Deus, por isso a aliança da lei não cancela a aliança que Deus fez com Abraão.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E a semente de Abraão, que é Cristo</w:t>
      </w:r>
    </w:p>
    <w:p>
      <w:pPr/>
      <w:r>
        <w:rPr>
          <w:lang w:val="pt_PT" w:bidi="pt_PT"/>
        </w:rPr>
      </w:r>
      <w:r>
        <w:rPr>
          <w:lang w:val="pt_PT" w:bidi="pt_PT"/>
        </w:rPr>
        <w:t>Em grupo, prestem atenção às partes do cenário da passagem:</w:t>
      </w:r>
    </w:p>
    <w:p>
      <w:pPr/>
      <w:r>
        <w:rPr>
          <w:lang w:val="pt_PT" w:bidi="pt_PT"/>
        </w:rPr>
      </w:r>
      <w:r>
        <w:rPr>
          <w:lang w:val="pt_PT" w:bidi="pt_PT"/>
        </w:rPr>
        <w:t>Para começar a primeira parte, Paulo chama os crentes de irmãos para mostrar que Paulo ainda ama os crentes gálatas, mesmo que Paulo tenha repreendido os crentes. Paulo diz que pegará um exemplo da vida diária ou um exemplo que os crentes saberiam, porque muitas vezes veem esse exemplo. Uma vez que as pessoas fizeram uma aliança ou acordo solene, essas pessoas estabelecem ou tornam essa aliança oficial. Então o povo não pode adicionar outras palavras ou criar mais requisitos. Ninguém pode cancelar ou decidir que não quer fazer o que disse que faria. Deus segue as mesmas regras para os acordos que Deus faz com seu povo.</w:t>
      </w:r>
    </w:p>
    <w:p>
      <w:pPr/>
      <w:r>
        <w:rPr>
          <w:lang w:val="pt_PT" w:bidi="pt_PT"/>
        </w:rPr>
      </w:r>
      <w:r>
        <w:rPr>
          <w:lang w:val="pt_PT" w:bidi="pt_PT"/>
        </w:rPr>
        <w:t>Parem aqui e discutam esta pergunta em grupo: em seu idioma, quais palavras ou frases vocês têm para um acordo muito solene que as pessoas fazem? Quais palavras ou frases vocês têm para acordos entre Deus e as pessoas? Discutam como vocês querem traduzir a maneira como Paulo compara esses acordos. Pause este áudio aqui.</w:t>
      </w:r>
    </w:p>
    <w:p>
      <w:pPr/>
      <w:r>
        <w:rPr>
          <w:lang w:val="pt_PT" w:bidi="pt_PT"/>
        </w:rPr>
      </w:r>
      <w:r>
        <w:rPr>
          <w:lang w:val="pt_PT" w:bidi="pt_PT"/>
        </w:rPr>
        <w:t>Então na segunda parte, Paulo explica como Deus cumpriu o acordo que Deus deu a Abraão. Paulo diz que Deus fez "promessas" a Abraão porque Deus repetiu sua promessa a Abraão várias vezes. E esse era um tipo especial de promessa, porque Deus prometeu fazer todo o trabalho. Abraão não tem que fazer nada para receber a promessa de Deus. Deus fez essa promessa a Abraão e à semente ou descendência de Abraão. Na língua original, descendência ou semente poderia significar um ou muitos descendentes. Deus prometeu abençoar os descendentes de Abraão, e Deus deu a esses descendentes uma herança. Essa herança era a terra onde os descendentes de Abraão viviam. Paulo saberia isso, mas Paulo está enfatizando que essa promessa também espera um descendente específico, Cristo. Deus cumpriu a promessa de abençoar todas as pessoas por meio da família de Abraão por causa do que Cristo fez.</w:t>
      </w:r>
    </w:p>
    <w:p>
      <w:pPr/>
      <w:r>
        <w:rPr>
          <w:lang w:val="pt_PT" w:bidi="pt_PT"/>
        </w:rPr>
      </w:r>
      <w:r>
        <w:rPr>
          <w:lang w:val="pt_PT" w:bidi="pt_PT"/>
        </w:rPr>
        <w:t>Parem aqui e discutam como vocês querem traduzir "semente de Abraão". Em seu idioma, como vocês se referem aos descendentes de uma pessoa? Quais palavras vocês têm que poderiam se referir a uma ou mais pessoas? Pensem na palavra que vocês usam para se referir a uma família em seu idioma. Essa palavra se refere a quantas pessoas? Se vocês não têm uma palavra que se refere a uma ou mais pessoas, discutam como se quisessem traduzir "semente" com uma palavra que significa "um descendente" ou "muitos descendentes". Pause este áudio aqui.</w:t>
      </w:r>
    </w:p>
    <w:p>
      <w:pPr/>
      <w:r>
        <w:rPr>
          <w:lang w:val="pt_PT" w:bidi="pt_PT"/>
        </w:rPr>
      </w:r>
      <w:r>
        <w:rPr>
          <w:lang w:val="pt_PT" w:bidi="pt_PT"/>
        </w:rPr>
        <w:t>Na terceira parte, Paulo fala sobre como a aliança da lei que Deus mais tarde deu a Moisés e aos israelitas não cancela a promessa de Deus a Abraão. Deus estabeleceu sua promessa ou aliança com Abraão, o que significa que Deus tornou oficial para mostrar que Deus certamente faria o que disse que faria. Deus então deu o acordo da lei ao povo judeu 430 anos depois que Deus fez a promessa solene a Abraão. Paulo explica que Deus não cancelou as promessas de Deus com o acordo da lei. Quando Deus disse que ele abençoaria Abraão, Deus não mudou de ideia e disse que os descendentes de Abraão agora têm que obedecer à lei para ganhar essa bênção.</w:t>
      </w:r>
    </w:p>
    <w:p>
      <w:pPr/>
      <w:r>
        <w:rPr>
          <w:lang w:val="pt_PT" w:bidi="pt_PT"/>
        </w:rPr>
      </w:r>
      <w:r>
        <w:rPr>
          <w:lang w:val="pt_PT" w:bidi="pt_PT"/>
        </w:rPr>
        <w:t>Para mostrar isso, Paulo fala sobre a herança que Deus dá às pessoas. No Antigo Testamento, o povo usou a palavra herança para falar sobre a maneira como os judeus receberam a terra que Deus prometeu dar a eles. Paulo usa essa palavra aqui para se referir à maneira como Deus abençoa as pessoas quando Deus dá a essas pessoas um relacionamento correto com Deus, porque essas pessoas confiam em Jesus. O povo de Deus recebe essa herança ou bênção como resultado da promessa de Deus de abençoá-los por meio de Jesus, o descendente especial de Abraão.</w:t>
      </w:r>
    </w:p>
    <w:p>
      <w:pPr/>
      <w:r>
        <w:rPr>
          <w:lang w:val="pt_PT" w:bidi="pt_PT"/>
        </w:rPr>
      </w:r>
      <w:r>
        <w:rPr>
          <w:lang w:val="pt_PT" w:bidi="pt_PT"/>
        </w:rPr>
        <w:t>Parem aqui e discutam como vocês querem traduzir herança, ou a maneira como Deus abençoa as pessoas. Em seu idioma, quais palavras vocês têm para uma coisa boa que alguém dá a outra pessoa? Pause este áudio aqui.</w:t>
      </w:r>
    </w:p>
    <w:p>
      <w:pPr/>
      <w:r>
        <w:rPr>
          <w:lang w:val="pt_PT" w:bidi="pt_PT"/>
        </w:rPr>
      </w:r>
      <w:r>
        <w:rPr>
          <w:lang w:val="pt_PT" w:bidi="pt_PT"/>
        </w:rPr>
        <w:t>Quando Paulo fala sobre a maneira como Deus abençoa as pessoas, Paulo afirma o oposto do que é verdadeiro. Se Deus tivesse dado a herança às pessoas porque elas obedeceram à lei, então isso seria diferente da maneira como Deus prometeu. Deus estaria quebrando a promessa.</w:t>
      </w:r>
    </w:p>
    <w:p>
      <w:pPr/>
      <w:r>
        <w:rPr>
          <w:lang w:val="pt_PT" w:bidi="pt_PT"/>
        </w:rPr>
      </w:r>
      <w:r>
        <w:rPr>
          <w:lang w:val="pt_PT" w:bidi="pt_PT"/>
        </w:rPr>
        <w:t>Mas, assim como Paulo disse anteriormente, Deus não quebra ou muda acordos. Em vez disso, Deus gentilmente deu a Abraão una herança, um relacionamento correto com Deus, porque Deus prometeu abençoar Abraão. Da mesma maneira, Deus não abençoa as pessoas porque elas obedecem à lei. Deus abençoa as pessoas porque Deus prometeu fazer isso.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Gálatas 3:15–18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E a semente de Abraão, que é Cristo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"Meus irmãos e irmãs, aqui está um exemplo para explicar o que quero dizer. Depois que duas pessoas fazem um acordo oficial, ninguém pode cancelar esse acordo ou mudá-lo. Da mesma maneira, Deus fez promessas a Abraão e ao descendente de Abraão. Deus não disse, 'e a seus descendentes'. Isso significaria muitas pessoas. Mas Deus disse: 'e a seu descendente'. Isso significa apenas uma pessoa; essa pessoa é Cristo".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"Aqui está o que quero que vocês entendam: Deus fez uma aliança com Abraão e prometeu mantê-la. Então, 430 anos depois, Deus deu a lei ao povo. A lei não cancela a aliança que Deus já havia feito. A lei não fez Deus quebrar sua promessa".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"Se recebemos o que Deus dá porque obedecemos à lei, então não o recebemos porque Deus prometeu a nós, mas por causa do que fizemos. Mas Deus gentilmente deu a herança a Abraão porque Deus prometeu abençoar a Abraão".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Gálatas: “O que vocês estão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Gálatas 3:15–18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chama os </w:t>
      </w:r>
      <w:r>
        <w:rPr>
          <w:b/>
          <w:lang w:val="pt_PT" w:bidi="pt_PT"/>
        </w:rPr>
        <w:t>tessalonicenses</w:t>
      </w:r>
      <w:r>
        <w:rPr>
          <w:lang w:val="pt_PT" w:bidi="pt_PT"/>
        </w:rPr>
        <w:t xml:space="preserve"> de "irmãos". Por isso Paulo usa com frequência a palavra para irmão quando se refere a uma pessoa que tem a mesma fé. Paulo faz isso para mostrar como se importa com esses crentes. Quando há mais de um irmão, a palavra também pode significar irmãos e irmãs. Para mais informações sobre irmão, consultem o termo crente no Glossário Mestre. Usem a mesma palavra ou frase para irmãos que vocês usaram em passagens anteriores.</w:t>
      </w:r>
    </w:p>
    <w:p>
      <w:pPr/>
      <w:r>
        <w:rPr>
          <w:lang w:val="pt_PT" w:bidi="pt_PT"/>
        </w:rPr>
      </w:r>
      <w:r>
        <w:rPr>
          <w:lang w:val="pt_PT" w:bidi="pt_PT"/>
        </w:rPr>
        <w:t>As pessoas não podem mudar ou cancelar uma aliança depois que concordam formalmente com a aliança. Quando as pessoas fazem uma aliança, elas fazem uma promessa solene uma à outra que não podem quebrar. Deus fez várias alianças com pessoas. Às vezes, Deus faz uma aliança e diz que ele certamente fará algo, como a aliança que Deus faz com Abraão. Às vezes, Deus faz uma aliança e diz que ele fará algo se o povo prometer fazer algo que Deus pedir a eles que façam. Este é o tipo de acordo que Deus fez com o povo judeu quando Deus deu a eles a lei.</w:t>
      </w:r>
    </w:p>
    <w:p>
      <w:pPr/>
      <w:r>
        <w:rPr>
          <w:lang w:val="pt_PT" w:bidi="pt_PT"/>
        </w:rPr>
      </w:r>
      <w:r>
        <w:rPr>
          <w:lang w:val="pt_PT" w:bidi="pt_PT"/>
        </w:rPr>
        <w:t xml:space="preserve">Pare aqui e discuta em grupo qual palavra ou frase você usará para </w:t>
      </w:r>
      <w:r>
        <w:rPr>
          <w:b/>
          <w:lang w:val="pt_PT" w:bidi="pt_PT"/>
        </w:rPr>
        <w:t>aliança</w:t>
      </w:r>
      <w:r>
        <w:rPr>
          <w:lang w:val="pt_PT" w:bidi="pt_PT"/>
        </w:rPr>
        <w:t>. Procure aliança no Glossário Mestre para mais informações. Se você já traduziu essa palavra em outro livro da Bíblia, use a mesma palavra que você usou lá. Pause este áudio aqui.</w:t>
      </w:r>
    </w:p>
    <w:p>
      <w:pPr/>
      <w:r>
        <w:rPr>
          <w:lang w:val="pt_PT" w:bidi="pt_PT"/>
        </w:rPr>
      </w:r>
      <w:r>
        <w:rPr>
          <w:lang w:val="pt_PT" w:bidi="pt_PT"/>
        </w:rPr>
        <w:t>Deus faz uma promessa a Abraão. Esta promessa é a aliança que Deus faz com Abraão, mas esta palavra para promessa é diferente da palavra para aliança.</w:t>
      </w:r>
    </w:p>
    <w:p>
      <w:pPr/>
      <w:r>
        <w:rPr>
          <w:lang w:val="pt_PT" w:bidi="pt_PT"/>
        </w:rPr>
      </w:r>
      <w:r>
        <w:rPr>
          <w:lang w:val="pt_PT" w:bidi="pt_PT"/>
        </w:rPr>
        <w:t xml:space="preserve">Parem aqui e discutam como um grupo qual palavra ou frase vocês usarão para </w:t>
      </w:r>
      <w:r>
        <w:rPr>
          <w:b/>
          <w:lang w:val="pt_PT" w:bidi="pt_PT"/>
        </w:rPr>
        <w:t>promessa</w:t>
      </w:r>
      <w:r>
        <w:rPr>
          <w:lang w:val="pt_PT" w:bidi="pt_PT"/>
        </w:rPr>
        <w:t>. Se você já traduziu essa palavra em outro livro da Bíblia, use a mesma palavra que você usou lá. Pause este áudio aqui.</w:t>
      </w:r>
    </w:p>
    <w:p>
      <w:pPr/>
      <w:r>
        <w:rPr>
          <w:lang w:val="pt_PT" w:bidi="pt_PT"/>
        </w:rPr>
      </w:r>
      <w:r>
        <w:rPr>
          <w:lang w:val="pt_PT" w:bidi="pt_PT"/>
        </w:rPr>
        <w:t>Deus fez uma promessa a Abraão e à semente ou descendência de Abraão. Em uma planta, uma semente é a pequena parte de uma planta da qual uma nova planta pode crescer. Com humanos, a semente de um homem é outra maneira de falar sobre os descendentes de um homem. Os descendentes de uma pessoa são seus filhos, netos e todas as gerações futuras da mesma família. Quando você fala sobre a semente de um homem, você pode estar falando sobre uma pessoa, ou sobre um grupo de pessoas que são descendentes dessa pessoa.</w:t>
      </w:r>
    </w:p>
    <w:p>
      <w:pPr/>
      <w:r>
        <w:rPr>
          <w:lang w:val="pt_PT" w:bidi="pt_PT"/>
        </w:rPr>
      </w:r>
      <w:r>
        <w:rPr>
          <w:lang w:val="pt_PT" w:bidi="pt_PT"/>
        </w:rPr>
        <w:t xml:space="preserve">Pare aqui e, como um grupo, discutam qual palavra ou frase vocês usarão para </w:t>
      </w:r>
      <w:r>
        <w:rPr>
          <w:b/>
          <w:lang w:val="pt_PT" w:bidi="pt_PT"/>
        </w:rPr>
        <w:t>semente</w:t>
      </w:r>
      <w:r>
        <w:rPr>
          <w:lang w:val="pt_PT" w:bidi="pt_PT"/>
        </w:rPr>
        <w:t>. Procure semente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se refere à história nas </w:t>
      </w:r>
      <w:r>
        <w:rPr>
          <w:b/>
          <w:lang w:val="pt_PT" w:bidi="pt_PT"/>
        </w:rPr>
        <w:t>Escrituras</w:t>
      </w:r>
      <w:r>
        <w:rPr>
          <w:lang w:val="pt_PT" w:bidi="pt_PT"/>
        </w:rPr>
        <w:t xml:space="preserve"> onde Deus deu esta promessa a Abraão. Quando as pessoas no Novo Testamento falam sobre as Escrituras, ou as Escrituras, elas estão falando sobre a parte da Bíblia que os cristãos agora chamam de Antigo Testamento. Para mais informações sobre Escrituras, consulte o Glossário Mestre. Usem a mesma palavra ou frase para Escrituras que vocês usaram em passagens anteriores.</w:t>
      </w:r>
    </w:p>
    <w:p>
      <w:pPr/>
      <w:r>
        <w:rPr>
          <w:lang w:val="pt_PT" w:bidi="pt_PT"/>
        </w:rPr>
      </w:r>
      <w:r>
        <w:rPr>
          <w:lang w:val="pt_PT" w:bidi="pt_PT"/>
        </w:rPr>
        <w:t xml:space="preserve">A semente de Abraão é </w:t>
      </w:r>
      <w:r>
        <w:rPr>
          <w:b/>
          <w:lang w:val="pt_PT" w:bidi="pt_PT"/>
        </w:rPr>
        <w:t>Cristo</w:t>
      </w:r>
      <w:r>
        <w:rPr>
          <w:lang w:val="pt_PT" w:bidi="pt_PT"/>
        </w:rPr>
        <w:t>. Cristo é um título para Jesus que lembra aos crentes que Ele é o Messias, ou o salvador e rei a quem Deus escolheu para vir e resgatar as pessoas. Para mais informações sobre Cristo, consultem o Glossário Mestre. Usem a mesma palavra ou frase para Cristo que vocês usaram em passagens anteriores.</w:t>
      </w:r>
    </w:p>
    <w:p>
      <w:pPr/>
      <w:r>
        <w:rPr>
          <w:lang w:val="pt_PT" w:bidi="pt_PT"/>
        </w:rPr>
      </w:r>
      <w:r>
        <w:rPr>
          <w:lang w:val="pt_PT" w:bidi="pt_PT"/>
        </w:rPr>
        <w:t xml:space="preserve">Deus deu a </w:t>
      </w:r>
      <w:r>
        <w:rPr>
          <w:b/>
          <w:lang w:val="pt_PT" w:bidi="pt_PT"/>
        </w:rPr>
        <w:t>lei</w:t>
      </w:r>
      <w:r>
        <w:rPr>
          <w:lang w:val="pt_PT" w:bidi="pt_PT"/>
        </w:rPr>
        <w:t xml:space="preserve"> ao povo judeu 430 anos depois que Deus deu a Abraão a promessa. A lei é o conjunto de instruções que Deus deu ao povo de Israel. Para mais informações sobre lei, consulte o Glossário Mestre. Usem a mesma palavra ou frase para lei que vocês usaram em passagens anteriores.</w:t>
      </w:r>
    </w:p>
    <w:p>
      <w:pPr/>
      <w:r>
        <w:rPr>
          <w:lang w:val="pt_PT" w:bidi="pt_PT"/>
        </w:rPr>
      </w:r>
      <w:r>
        <w:rPr>
          <w:lang w:val="pt_PT" w:bidi="pt_PT"/>
        </w:rPr>
        <w:t>Deus não dá às pessoas uma herança por causa da maneira como essas pessoas obedecem à lei. Uma herança é a propriedade ou riqueza que um herdeiro recebe depois que outra pessoa morre. Na Bíblia, as pessoas usam herança para significar a maneira como Deus abençoa as pessoas como Deus prometeu. A herança do povo judeu era a terra que Deus prometeu dar a eles. Paulo usa esta palavra aqui para se referir à maneira como Deus abençoa as pessoas quando Deus dá a essas pessoas um relacionamento correto com Deus.</w:t>
      </w:r>
    </w:p>
    <w:p>
      <w:pPr/>
      <w:r>
        <w:rPr>
          <w:lang w:val="pt_PT" w:bidi="pt_PT"/>
        </w:rPr>
      </w:r>
      <w:r>
        <w:rPr>
          <w:lang w:val="pt_PT" w:bidi="pt_PT"/>
        </w:rPr>
        <w:t xml:space="preserve">Parem aqui e discutam em grupo que palavra ou frase vocês usarão para </w:t>
      </w:r>
      <w:r>
        <w:rPr>
          <w:b/>
          <w:lang w:val="pt_PT" w:bidi="pt_PT"/>
        </w:rPr>
        <w:t>herança</w:t>
      </w:r>
      <w:r>
        <w:rPr>
          <w:lang w:val="pt_PT" w:bidi="pt_PT"/>
        </w:rPr>
        <w:t>. Procurem por herança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Por causa de sua </w:t>
      </w:r>
      <w:r>
        <w:rPr>
          <w:b/>
          <w:lang w:val="pt_PT" w:bidi="pt_PT"/>
        </w:rPr>
        <w:t>graça</w:t>
      </w:r>
      <w:r>
        <w:rPr>
          <w:lang w:val="pt_PT" w:bidi="pt_PT"/>
        </w:rPr>
        <w:t xml:space="preserve">, Deus dá a herança a Abraão como uma promessa. Deus dá às pessoas graça quando Deus é gentil com as pessoas, mesmo que essas pessoas não mereçam a bondade de Deus. Para mais informações sobre graça, consultem o Glossário Mestre. Usem a mesma palavra ou frase para graça que vocês usaram em passagens anteriores. </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3:19–25</w:t>
      </w:r>
      <w:r>
        <w:rPr>
          <w:lang w:val="pt_PT" w:bidi="pt_PT"/>
        </w:rPr>
      </w:r>
    </w:p>
    <w:p>
      <w:pPr>
        <w:pStyle w:val="Heading3"/>
      </w:pPr>
      <w:r>
        <w:rPr>
          <w:lang w:val="pt_PT" w:bidi="pt_PT"/>
        </w:rPr>
        <w:t>Ouvir e Sentir</w:t>
      </w:r>
    </w:p>
    <w:p>
      <w:pPr/>
      <w:r>
        <w:rPr>
          <w:lang w:val="pt_PT" w:bidi="pt_PT"/>
        </w:rPr>
      </w:r>
      <w:r>
        <w:rPr>
          <w:lang w:val="pt_PT" w:bidi="pt_PT"/>
        </w:rPr>
        <w:t>Nesta etapa, ouçam Gálatas 3:19–25 e guardem em seus corações.</w:t>
      </w:r>
    </w:p>
    <w:p>
      <w:pPr/>
      <w:r>
        <w:rPr>
          <w:lang w:val="pt_PT" w:bidi="pt_PT"/>
        </w:rPr>
      </w:r>
      <w:r>
        <w:rPr>
          <w:lang w:val="pt_PT" w:bidi="pt_PT"/>
        </w:rPr>
        <w:t>Ouçam uma versão em áudio de Gálatas 3:19–25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Gálatas 3.19–25 na tradução mais fácil de entender.</w:t>
      </w:r>
    </w:p>
    <w:p>
      <w:pPr/>
      <w:r>
        <w:rPr>
          <w:lang w:val="pt_PT" w:bidi="pt_PT"/>
        </w:rPr>
      </w:r>
      <w:r>
        <w:rPr>
          <w:lang w:val="pt_PT" w:bidi="pt_PT"/>
        </w:rPr>
        <w:t>Pause este áudio aqui.</w:t>
      </w:r>
    </w:p>
    <w:p>
      <w:pPr/>
      <w:r>
        <w:rPr>
          <w:lang w:val="pt_PT" w:bidi="pt_PT"/>
        </w:rPr>
      </w:r>
      <w:r>
        <w:rPr>
          <w:lang w:val="pt_PT" w:bidi="pt_PT"/>
        </w:rPr>
        <w:t>Na seção anterior, Paulo mostrou que Deus abençoou Abraão por causa da promessa de Deus, não porque Abraão obedeceu à lei. Agora, nessa seção, Paulo explica por que Deus deu a lei às pessoas. A lei mostrou às pessoas o que era pecado. Mas quando Cristo viesse, a lei não se aplicaria mais às pessoas. Paulo compara a lei a vários papéis familiares para ajudar os gálatas a entender isso.</w:t>
      </w:r>
    </w:p>
    <w:p>
      <w:pPr/>
      <w:r>
        <w:rPr>
          <w:lang w:val="pt_PT" w:bidi="pt_PT"/>
        </w:rPr>
      </w:r>
      <w:r>
        <w:rPr>
          <w:lang w:val="pt_PT" w:bidi="pt_PT"/>
        </w:rPr>
        <w:t>Como Paulo tem falado sobre o que a lei não faz, Paulo sabe que as pessoas se perguntarão por que Deus deu a lei. Paulo explica nessa passagem que Deus acrescentou a lei a sua promessa de mostrar às pessoas o que é pecado. As pessoas já estavam agindo de uma maneira ruim ou má, mas agora que Deus disse a elas as leis de Deus, as pessoas saberiam que estavam quebrando a lei de Deus. As pessoas podiam saber exatamente qual era a maneira certa de viver e qual era a maneira errada de viver.</w:t>
      </w:r>
    </w:p>
    <w:p>
      <w:pPr/>
      <w:r>
        <w:rPr>
          <w:lang w:val="pt_PT" w:bidi="pt_PT"/>
        </w:rPr>
      </w:r>
      <w:r>
        <w:rPr>
          <w:lang w:val="pt_PT" w:bidi="pt_PT"/>
        </w:rPr>
        <w:t>Parem aqui e discutam esta pergunta em grupo: imaginem que vocês estivessem jogando um novo jogo e ninguém disse a vocês as regras para jogar o jogo. Se vocês jogam da maneira errada porque não conhecem as regras, como isso afeta o jogo? Como isso é diferente de se vocês conhecerem as regras certas e escolherem não obedecer a elas? Pause este áudio aqui.</w:t>
      </w:r>
    </w:p>
    <w:p>
      <w:pPr/>
      <w:r>
        <w:rPr>
          <w:lang w:val="pt_PT" w:bidi="pt_PT"/>
        </w:rPr>
      </w:r>
      <w:r>
        <w:rPr>
          <w:lang w:val="pt_PT" w:bidi="pt_PT"/>
        </w:rPr>
        <w:t>Essa lei se aplicava apenas às pessoas por uma certa quantidade de tempo. Isso surpreenderia os judeus, que pensavam que as pessoas teriam que obedecer à lei para sempre. Mas quando a Descendência de Abraão ou seu descendente especial veio, então o acordo da lei não se aplicava mais. Lembrem-se de que na última passagem, Paulo explicou que essa Descendência é Cristo.</w:t>
      </w:r>
    </w:p>
    <w:p>
      <w:pPr/>
      <w:r>
        <w:rPr>
          <w:lang w:val="pt_PT" w:bidi="pt_PT"/>
        </w:rPr>
      </w:r>
      <w:r>
        <w:rPr>
          <w:lang w:val="pt_PT" w:bidi="pt_PT"/>
        </w:rPr>
        <w:t>Paulo então explica que a lei era menos importante ou de status inferior do que a promessa que Deus fez a Abraão. Embora Deus tenha dado a lei às pessoas, Deus não falou diretamente com as pessoas sobre a lei. Deus deu a lei aos anjos, que deram a lei a Moisés. Então Moisés deu a lei ao povo. Os anjos são seres sobrenaturais que Deus criou. Os anjos dão mensagens de Deus às pessoas. Alguns anjos falam com tanta autoridade que é como se o próprio Deus estivesse falando. No Antigo Testamento, o narrador que conta a história de como Deus deu a lei às pessoas não menciona os anjos. O narrador lá apenas enfatiza como a lei veio do próprio Deus.</w:t>
      </w:r>
    </w:p>
    <w:p>
      <w:pPr/>
      <w:r>
        <w:rPr>
          <w:lang w:val="pt_PT" w:bidi="pt_PT"/>
        </w:rPr>
      </w:r>
      <w:r>
        <w:rPr>
          <w:lang w:val="pt_PT" w:bidi="pt_PT"/>
        </w:rPr>
        <w:t>Parem aqui e discutam esta pergunta em grupo: contem uma história sobre uma vez em que um anjo se comunicou com vocês ou com alguém que vocês conhecem. Por que o anjo se comunicou com vocês ou com essa pessoa? Pause este áudio aqui.</w:t>
      </w:r>
    </w:p>
    <w:p>
      <w:pPr/>
      <w:r>
        <w:rPr>
          <w:lang w:val="pt_PT" w:bidi="pt_PT"/>
        </w:rPr>
      </w:r>
      <w:r>
        <w:rPr>
          <w:lang w:val="pt_PT" w:bidi="pt_PT"/>
        </w:rPr>
        <w:t>Moisés era um mediador, alguém que ajudou duas pessoas ou grupos de pessoas a fazerem um acordo. Nesse acordo de lei, tanto o povo judeu quanto Deus concordaram em fazer certas coisas. Se o povo judeu obedecesse à lei de Deus, Deus abençoaria as pessoas. Mas Deus não usou um mediador quando Deus deu sua promessa a Abraão. Apenas Deus fez uma promessa. E Deus fez essa promessa diretamente a Abraão. Isso mostra que a promessa é mais importante do que a lei.</w:t>
      </w:r>
    </w:p>
    <w:p>
      <w:pPr/>
      <w:r>
        <w:rPr>
          <w:lang w:val="pt_PT" w:bidi="pt_PT"/>
        </w:rPr>
      </w:r>
      <w:r>
        <w:rPr>
          <w:lang w:val="pt_PT" w:bidi="pt_PT"/>
        </w:rPr>
        <w:t>Pare aqui e discuta essa pergunta como um grupo: Como você faz acordos importantes em sua cultura? Como vocês mostram que esses acordos são muito importantes? Agora pensem em alguns acordos menos importantes. Quais são algumas maneiras diferentes que vocês podem fazer esses acordos? Como vocês sabem que esses acordos não são tão importantes quanto o primeiro tipo de acordo? Pause este áudio aqui.</w:t>
      </w:r>
    </w:p>
    <w:p>
      <w:pPr/>
      <w:r>
        <w:rPr>
          <w:lang w:val="pt_PT" w:bidi="pt_PT"/>
        </w:rPr>
      </w:r>
      <w:r>
        <w:rPr>
          <w:lang w:val="pt_PT" w:bidi="pt_PT"/>
        </w:rPr>
        <w:t>Embora a lei seja diferente da promessa, Paulo enfatiza que a lei não contradiz ou discorda da promessa de Deus a Abraão. Tanto a lei quanto a promessa de Deus são uma parte do plano de Deus, mas Deus usa a lei e a promessa por razões diferentes. Os judeus disseram que quando as pessoas obedecem à lei, as pessoas recebem a vida espiritual plena sobre a qual Paulo falou na última seção. Essa é a vida onde as pessoas têm um bom relacionamento com Deus. Mas Paulo diz que isso não é o que a lei faz. Deus dá às pessoas vida e justiça por meio do cumprimento da promessa de Deus, não por meio da lei ou da maneira como as pessoas obedecem. Se a lei desse vida às pessoas, então seria como se Deus respondesse à pergunta "Como podemos ter vida?" com duas respostas diferentes!</w:t>
      </w:r>
    </w:p>
    <w:p>
      <w:pPr/>
      <w:r>
        <w:rPr>
          <w:lang w:val="pt_PT" w:bidi="pt_PT"/>
        </w:rPr>
      </w:r>
      <w:r>
        <w:rPr>
          <w:lang w:val="pt_PT" w:bidi="pt_PT"/>
        </w:rPr>
        <w:t>Em vez disso, o propósito da lei é mostrar que quando alguém peca, essa pessoa é culpada de quebrar a lei de Deus. Paulo fala sobre as Escrituras, onde as pessoas escreveram a lei, como se fossem um juiz que julga as pessoas. Como punição porque agiram de uma maneira ruim, o juiz envia essas pessoas à prisão. Paulo então fala sobre pecado como se fosse um carcereiro que tem controle sobre os prisioneiros. Assim como os prisioneiros fazem o que o carcereiro diz, todos os seres humanos fazem o que o pecado diz a eles para fazer. O pecado controla as pessoas.</w:t>
      </w:r>
    </w:p>
    <w:p>
      <w:pPr/>
      <w:r>
        <w:rPr>
          <w:lang w:val="pt_PT" w:bidi="pt_PT"/>
        </w:rPr>
      </w:r>
      <w:r>
        <w:rPr>
          <w:lang w:val="pt_PT" w:bidi="pt_PT"/>
        </w:rPr>
        <w:t>Paulo explica com essa comparação que a lei mostra às pessoas como desobedecem a Deus, para que elas possam saber que precisam de Cristo. Deus prometeu a Abraão que Deus abençoaria as pessoas e as tornaria justas. Quando as pessoas ouviram a lei, elas viram como pecaram e precisavam de Deus para torná-las justas. Deus cumpriu sua promessa por meio do que Jesus Cristo fez. Deus dá a bênção da vida e da justiça às pessoas que têm fé em Jesus Cristo.</w:t>
      </w:r>
    </w:p>
    <w:p>
      <w:pPr/>
      <w:r>
        <w:rPr>
          <w:lang w:val="pt_PT" w:bidi="pt_PT"/>
        </w:rPr>
      </w:r>
      <w:r>
        <w:rPr>
          <w:lang w:val="pt_PT" w:bidi="pt_PT"/>
        </w:rPr>
        <w:t>Em seguida, Paulo compara a lei a um guarda que protege as pessoas na prisão. A lei estava lá para restringir as pessoas de um modo de vida pecaminoso até que Cristo viesse. Então Deus revelou como poderíamos confiar ou ter fé em Cristo. Quando Deus fez isso, o tempo da lei como guarda havia terminado. Em seguida, Paulo compara a lei a um guardião. Um guardião era um escravo que um homem grego ou romano designaria para supervisionar seu filho, tanto dentro quanto fora da casa. O escravo certificava-se que a criança fizesse o que deveria fazer, como ir à escola e seguir as regras que o senhor tinha para seus filhos. Os guardiões muitas vezes eram rigorosos e poderiam punir a criança para a corrigir. O guardião cuidaria da criança até que ela completasse 19 anos e se tornasse um adulto. Da mesma maneira, a lei era responsável pelas pessoas que seguiam a Deus apenas por uma certa quantidade de tempo, até que Cristo viesse.</w:t>
      </w:r>
    </w:p>
    <w:p>
      <w:pPr/>
      <w:r>
        <w:rPr>
          <w:lang w:val="pt_PT" w:bidi="pt_PT"/>
        </w:rPr>
      </w:r>
      <w:r>
        <w:rPr>
          <w:lang w:val="pt_PT" w:bidi="pt_PT"/>
        </w:rPr>
        <w:t>Parem aqui e discutam esta pergunta em grupo: Em sua cultura, que tipo de pessoas vocês contratariam ou colocariam como responsáveis por seus filhos? Quando uma criança se torna um adulto e não precisa mais de alguém para cuidar dela? Pause este áudio aqui.</w:t>
      </w:r>
    </w:p>
    <w:p>
      <w:pPr/>
      <w:r>
        <w:rPr>
          <w:lang w:val="pt_PT" w:bidi="pt_PT"/>
        </w:rPr>
      </w:r>
      <w:r>
        <w:rPr>
          <w:lang w:val="pt_PT" w:bidi="pt_PT"/>
        </w:rPr>
        <w:t>Observem como Paulo compara a lei a trabalhos que duram apenas por uma certa quantidade de tempo. O juiz e o carcereiro apenas julgam e guardam uma pessoa até que a punição da pessoa seja feita. O guardião apenas cuida da criança até que ela cresça. Da mesma maneira, a lei terminou seu trabalho e não é mais responsável pelas pessoas. Cristo veio, e Deus agora justifica as pessoas por causa da maneira como as pessoas têm fé em Cristo.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Gálatas 3.19–25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explica que a lei mostra às pessoas o que é pecado. Então a lei é menos importante do que a promessa que Deus fez a Abraão.</w:t>
      </w:r>
    </w:p>
    <w:p>
      <w:pPr/>
      <w:r>
        <w:rPr>
          <w:lang w:val="pt_PT" w:bidi="pt_PT"/>
        </w:rPr>
      </w:r>
      <w:r>
        <w:rPr>
          <w:b/>
          <w:lang w:val="pt_PT" w:bidi="pt_PT"/>
        </w:rPr>
        <w:t>Na segunda parte:</w:t>
      </w:r>
      <w:r>
        <w:rPr>
          <w:lang w:val="pt_PT" w:bidi="pt_PT"/>
        </w:rPr>
        <w:t xml:space="preserve"> Paulo mostra que a lei não entra em conflito com a promessa. Paulo compara a lei a um juiz para mostrar como a lei funciona.</w:t>
      </w:r>
    </w:p>
    <w:p>
      <w:pPr/>
      <w:r>
        <w:rPr>
          <w:lang w:val="pt_PT" w:bidi="pt_PT"/>
        </w:rPr>
      </w:r>
      <w:r>
        <w:rPr>
          <w:b/>
          <w:lang w:val="pt_PT" w:bidi="pt_PT"/>
        </w:rPr>
        <w:t>Na terceira parte:</w:t>
      </w:r>
      <w:r>
        <w:rPr>
          <w:lang w:val="pt_PT" w:bidi="pt_PT"/>
        </w:rPr>
        <w:t xml:space="preserve"> Paulo compara a lei a um guarda da prisão e a um guardião para mostrar que a lei era responsável apenas pelas pessoas até que Cristo viesse.</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Jesus Cristo, que é a semente de Abraão</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Moisés, o mediador</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Em grupo, prestem atenção às partes do cenário da passagem:</w:t>
      </w:r>
    </w:p>
    <w:p>
      <w:pPr/>
      <w:r>
        <w:rPr>
          <w:lang w:val="pt_PT" w:bidi="pt_PT"/>
        </w:rPr>
      </w:r>
      <w:r>
        <w:rPr>
          <w:lang w:val="pt_PT" w:bidi="pt_PT"/>
        </w:rPr>
        <w:t>Para começar a primeira parte, Paulo faz uma pergunta e não espera que ninguém responda. Paulo pergunta por que Deus deu a lei. Paulo está respondendo a uma pergunta que os gálatas podem se perguntar ou fazer. Paulo diz que Deus acrescentou a lei à promessa por causa de transgressões. Uma transgressão é a maneira como as pessoas quebram uma lei. Se não houver lei, as pessoas não podem quebrar a lei, embora ainda ajam de uma maneira ruim. Mas agora, quando as pessoas conhecem a lei de Deus e então agem de uma maneira ruim, essas pessoas definitivamente sabem que estão desobedecendo a Deus.</w:t>
      </w:r>
    </w:p>
    <w:p>
      <w:pPr/>
      <w:r>
        <w:rPr>
          <w:lang w:val="pt_PT" w:bidi="pt_PT"/>
        </w:rPr>
      </w:r>
      <w:r>
        <w:rPr>
          <w:lang w:val="pt_PT" w:bidi="pt_PT"/>
        </w:rPr>
        <w:t>Parem aqui e discutam esta pergunta em grupo: Uma transgressão é muito semelhante a um pecado, mas a transgressão se concentra na maneira como as pessoas quebram uma lei. Em seu idioma, que palavra vocês têm para a maneira como as pessoas quebram uma lei? Pause este áudio aqui.</w:t>
      </w:r>
    </w:p>
    <w:p>
      <w:pPr/>
      <w:r>
        <w:rPr>
          <w:lang w:val="pt_PT" w:bidi="pt_PT"/>
        </w:rPr>
      </w:r>
      <w:r>
        <w:rPr>
          <w:lang w:val="pt_PT" w:bidi="pt_PT"/>
        </w:rPr>
        <w:t>Parem aqui e discutam esta pergunta em grupo: em uma atividade, simulem que vocês são um professor e estão prestes a ensinar uma lição breve aos outros do grupo sobre algo que não sabem. Pensem em algumas perguntas que as pessoas podem ter sobre esse tópico. Então contem às pessoas no grupo sobre esse tópico e dêem as respostas às perguntas que vocês achavam que os outros poderiam ter. Como vocês mostram que estão respondendo às perguntas que acham que os outros podem fazer? Pause este áudio aqui.</w:t>
      </w:r>
    </w:p>
    <w:p>
      <w:pPr/>
      <w:r>
        <w:rPr>
          <w:lang w:val="pt_PT" w:bidi="pt_PT"/>
        </w:rPr>
      </w:r>
      <w:r>
        <w:rPr>
          <w:lang w:val="pt_PT" w:bidi="pt_PT"/>
        </w:rPr>
        <w:t>Essas leis se aplicariam às pessoas até que a Descendência, que é Jesus, tivesse vindo. Deus fez uma promessa a Abraão e à Descendência de Abraão, e essa promessa era sobre a Descendência. Então algumas traduções dizem que a promessa de Deus era à Descendência, e algumas traduções dizem que Deus prometeu sobre a Descendência.</w:t>
      </w:r>
    </w:p>
    <w:p>
      <w:pPr/>
      <w:r>
        <w:rPr>
          <w:lang w:val="pt_PT" w:bidi="pt_PT"/>
        </w:rPr>
      </w:r>
      <w:r>
        <w:rPr>
          <w:lang w:val="pt_PT" w:bidi="pt_PT"/>
        </w:rPr>
        <w:t>Paulo explica que Deus deu a lei por meio de anjos e Moisés, um mediador, mas que Deus deu sua promessa a Abraão diretamente. Um mediador é alguém que ajuda os dois grupos a fazerem um acordo um com o outro. Quando Deus deu o acordo da lei, usou um mediador, Moisés. Mas Deus é um. A frase "Deus é um" é uma verdade que as pessoas repetiriam sobre Deus. Quando Paulo diz que Deus é um, Paulo quer dizer que Deus agiu diretamente, sem uma pessoa como intermediária. Deus não precisava de um mediador, uma vez que apenas Deus fez a promessa. Paulo não diz que está falando sobre a promessa a Abraão aqui, mas podemos ver como Paulo está comparando a lei que Deus deu a Moisés e a promessa que Deus deu a Abraão nessa passagem.</w:t>
      </w:r>
    </w:p>
    <w:p>
      <w:pPr/>
      <w:r>
        <w:rPr>
          <w:lang w:val="pt_PT" w:bidi="pt_PT"/>
        </w:rPr>
      </w:r>
      <w:r>
        <w:rPr>
          <w:lang w:val="pt_PT" w:bidi="pt_PT"/>
        </w:rPr>
        <w:t>Parem aqui e discutam esta pergunta em grupo: contem uma história sobre uma vez em que duas pessoas estavam tentando fazer um acordo, e uma terceira pessoa que não era parte do acordo ajudou as outras duas. Em seu idioma, que palavras ou frases vocês têm para uma pessoa que ajuda outras pessoas a chegarem a um acordo? Pause este áudio aqui.</w:t>
      </w:r>
    </w:p>
    <w:p>
      <w:pPr/>
      <w:r>
        <w:rPr>
          <w:lang w:val="pt_PT" w:bidi="pt_PT"/>
        </w:rPr>
      </w:r>
      <w:r>
        <w:rPr>
          <w:lang w:val="pt_PT" w:bidi="pt_PT"/>
        </w:rPr>
        <w:t>Parem aqui e discutam esta pergunta em grupo: como vocês falariam sobre um acordo que não precisasse de uma terceira pessoa para ajudar as outras duas? Discutam como vocês traduzirão a maneira como Paulo diz "Deus é um". Vocês poderiam traduzir o significado de Paulo e dizer algo como: "Deus agiu diretamente", ou "Deus agiu como uma pessoa sem intermedição". Pause este áudio aqui.</w:t>
      </w:r>
    </w:p>
    <w:p>
      <w:pPr/>
      <w:r>
        <w:rPr>
          <w:lang w:val="pt_PT" w:bidi="pt_PT"/>
        </w:rPr>
      </w:r>
      <w:r>
        <w:rPr>
          <w:lang w:val="pt_PT" w:bidi="pt_PT"/>
        </w:rPr>
        <w:t>Na primeira parte, Paulo faz uma pergunta e não espera que ninguém responda. Paulo usa a pergunta para corrigir o que as pessoas podem pensar quando ouvem o que Paulo está dizendo. Paulo está enfatizando que a lei certamente não se opõe ou opõe às promessas de Deus. Novamente, Paulo diz "mais de uma promessa" para se referir à única promessa que Deus repetiu várias vezes a Abraão.</w:t>
      </w:r>
    </w:p>
    <w:p>
      <w:pPr/>
      <w:r>
        <w:rPr>
          <w:lang w:val="pt_PT" w:bidi="pt_PT"/>
        </w:rPr>
      </w:r>
      <w:r>
        <w:rPr>
          <w:lang w:val="pt_PT" w:bidi="pt_PT"/>
        </w:rPr>
        <w:t>A lei entraria em conflito com a promessa se a lei fizesse o que o povo judeu pensava que fez. Para falar sobre isso, Paulo diz o oposto do que é verdadeiro. Se a lei desse vida às pessoas, essa não seria a maneira como Deus disse que faria as pessoas serem justas e terem vida. Como Paulo já explicou que Deus não dá justiça às pessoas porque elas seguem a lei, Paulo quer dizer que não há lei em lugar algum que possa dar vida às pessoas.</w:t>
      </w:r>
    </w:p>
    <w:p>
      <w:pPr/>
      <w:r>
        <w:rPr>
          <w:lang w:val="pt_PT" w:bidi="pt_PT"/>
        </w:rPr>
      </w:r>
      <w:r>
        <w:rPr>
          <w:lang w:val="pt_PT" w:bidi="pt_PT"/>
        </w:rPr>
        <w:t>Embora o propósito da lei seja diferente do propósito da promessa, Paulo mostra que a lei faz as pessoas precisarem ou esperarem pela promessa. Paulo fala sobre as Escrituras, que incluem a lei, como se as Escrituras fossem um juiz. Essas Escrituras e a lei mostravam que as pessoas são culpadas, para que as pessoas entendessem que o pecado controla as pessoas. Então as pessoas veriam o quanto precisam do que Deus prometeu. As pessoas recebem a promessa por Jesus Cristo, ou porque acreditam nele. E Deus dá a promessa às pessoas que acreditam. Paulo repete que Deus dá essa promessa às pessoas que têm fé ou acreditam em Cristo para enfatizar o quão importante isso é. A fé das pessoas é mais importante do que a maneira como as pessoas obedecem à lei.</w:t>
      </w:r>
    </w:p>
    <w:p>
      <w:pPr/>
      <w:r>
        <w:rPr>
          <w:lang w:val="pt_PT" w:bidi="pt_PT"/>
        </w:rPr>
      </w:r>
      <w:r>
        <w:rPr>
          <w:lang w:val="pt_PT" w:bidi="pt_PT"/>
        </w:rPr>
        <w:t>Parem aqui e discutam esta pergunta em grupo: Nessa passagem, Paulo fala sobre pessoas diferentes e a maneira como elas executam uma lei: um transgressor ou uma pessoa que quebra uma lei, um juiz que pune uma pessoa que quebra uma lei e um carcereiro ou guarda que prende um transgressor. Contem uma história sobre uma vez em que alguém quebrou uma lei e recebeu uma punição. Que tipos de pessoas estavam envolvidas nesse processo? Discutam quais palavras ou frases vocês têm em seu idioma para as pessoas oficiais que ordenam uma punição e então a realizam. Pause este áudio aqui.</w:t>
      </w:r>
    </w:p>
    <w:p>
      <w:pPr/>
      <w:r>
        <w:rPr>
          <w:lang w:val="pt_PT" w:bidi="pt_PT"/>
        </w:rPr>
      </w:r>
      <w:r>
        <w:rPr>
          <w:lang w:val="pt_PT" w:bidi="pt_PT"/>
        </w:rPr>
        <w:t>Na terceira parte, Paulo fala sobre como a lei era responsável pelas pessoas antes da vinda da fé. A vinda da fé significa a maneira como Cristo veio e tornou possível que as pessoas tivessem fé em Cristo. Então Paulo está se referindo ao tempo em que Deus justificava as pessoas porque essas pessoas acreditavam em Cristo. Paulo diz que a lei era responsável por pessoas como um guarda que mantém as pessoas na prisão. A lei era responsável pelas pessoas até que Deus mostrou às pessoas que deveriam acreditar em Cristo.</w:t>
      </w:r>
    </w:p>
    <w:p>
      <w:pPr/>
      <w:r>
        <w:rPr>
          <w:lang w:val="pt_PT" w:bidi="pt_PT"/>
        </w:rPr>
      </w:r>
      <w:r>
        <w:rPr>
          <w:lang w:val="pt_PT" w:bidi="pt_PT"/>
        </w:rPr>
        <w:t>Paulo também compara a lei a um guardião, ou um escravo que um senhor colocaria como responsável pelo filho do senhor. Assim como um guardião controlava uma criança por um período de tempo, a lei controlava as pessoas até que Cristo viesse. Paulo deixa claro que as pessoas agora podem ter fé em Cristo, então não precisamos mais da lei como guardiã.</w:t>
      </w:r>
    </w:p>
    <w:p>
      <w:pPr/>
      <w:r>
        <w:rPr>
          <w:lang w:val="pt_PT" w:bidi="pt_PT"/>
        </w:rPr>
      </w:r>
      <w:r>
        <w:rPr>
          <w:lang w:val="pt_PT" w:bidi="pt_PT"/>
        </w:rPr>
        <w:t>Parem aqui e discutam em grupo como vocês traduzirão a ideia de guardião. Embora esse escravo tenha guiado a criança à escola e ajudado a criança com costumes e trabalhos escolares, o escravo não era um professor, então professor não é uma boa palavra aqui.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Gálatas 3.19–25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Jesus Cristo, que é a semente de Abraão</w:t>
      </w:r>
    </w:p>
    <w:p>
      <w:pPr>
        <w:pStyle w:val="ListBullet"/>
        <w:spacing w:line="240" w:lineRule="auto"/>
        <w:ind w:left="720"/>
      </w:pPr>
      <w:r>
        <w:rPr>
          <w:lang w:val="pt_PT" w:bidi="pt_PT"/>
        </w:rPr>
      </w:r>
      <w:r>
        <w:rPr>
          <w:lang w:val="pt_PT" w:bidi="pt_PT"/>
        </w:rPr>
        <w:t>Anjos</w:t>
      </w:r>
    </w:p>
    <w:p>
      <w:pPr>
        <w:pStyle w:val="ListBullet"/>
        <w:spacing w:line="240" w:lineRule="auto"/>
        <w:ind w:left="720"/>
      </w:pPr>
      <w:r>
        <w:rPr>
          <w:lang w:val="pt_PT" w:bidi="pt_PT"/>
        </w:rPr>
      </w:r>
      <w:r>
        <w:rPr>
          <w:lang w:val="pt_PT" w:bidi="pt_PT"/>
        </w:rPr>
        <w:t>Moisés, o mediador</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"Então então, vocês podem se perguntar por que Deus deu a lei. Deus deu a lei para nos mostrar o que é pecado. Deus queria que as pessoas obedecessem à lei até que o descendente especial de Abraão viesse. Esse era Cristo, a quem Deus fez uma promessa. Deus deu a lei a seu povo por meio de anjos e Moisés, um mediador que trabalha com dois grupos de pessoas. Mas Deus, que é um, não usou um mediador quando Deus deu sua promessa a Abraão".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"Algumas pessoas podem então pensar que a lei de Deus e as promessas de Deus não concordam. Mas isso não é nada verdadeiro! Digo isso porque se Deus tivesse dado a lei para fazer as pessoas viverem para sempre, então as pessoas poderiam se tornar justas porque obedeceram à lei. Mas a lei não pode dar vida. Em vez disso, as Escrituras, como um juiz, declaram que o desejo de pecar tem poder sobre todos. Isso aconteceu para que Deus pudesse dar a bênção que prometeu àqueles que têm fé em Jesus Cristo. Deus dá essa promessa a aqueles que acreditam".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As pessoas podem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"Antes de chegar o tempo em que as pessoas podiam acreditar em Cristo, a lei era como um guarda que nos manteve na prisão. A lei nos manteve na prisão até que Deus nos mostrou que devemos crer em Cristo. Deixem-me usar outro exemplo: A lei era como uma pessoa que observa uma criança. A lei era responsável por nós até que Cristo viesse, para que quando Cristo viesse, Deus nos fizesse justos por causa de nossa fé. Cristo veio, e as pessoas acreditam em Cristo para que Deus as justifique. Isso significa que a lei terminou de nos controlar".</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Gálatas: “O que você está sentindo ou pensando?”. As pessoas podem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Gálatas 3.19–25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fala sobre a </w:t>
      </w:r>
      <w:r>
        <w:rPr>
          <w:b/>
          <w:lang w:val="pt_PT" w:bidi="pt_PT"/>
        </w:rPr>
        <w:t>lei</w:t>
      </w:r>
      <w:r>
        <w:rPr>
          <w:lang w:val="pt_PT" w:bidi="pt_PT"/>
        </w:rPr>
        <w:t xml:space="preserve"> nessa passagem. A lei é o conjunto de instruções que Deus deu ao povo de Israel. Paulo também diz que não há tipo de lei em lugar algum que possa dar às pessoas justiça e vida. Para mais informações sobre lei, consulte o Glossário Mestre. Usem a mesma palavra ou frase para lei que vocês usaram em passagens anteriores.</w:t>
      </w:r>
    </w:p>
    <w:p>
      <w:pPr/>
      <w:r>
        <w:rPr>
          <w:lang w:val="pt_PT" w:bidi="pt_PT"/>
        </w:rPr>
      </w:r>
      <w:r>
        <w:rPr>
          <w:lang w:val="pt_PT" w:bidi="pt_PT"/>
        </w:rPr>
        <w:t>Deus deu a lei para mostrar às pessoas quais eram as transgressões. Uma transgressão é a maneira como as pessoas quebram uma lei.</w:t>
      </w:r>
    </w:p>
    <w:p>
      <w:pPr/>
      <w:r>
        <w:rPr>
          <w:lang w:val="pt_PT" w:bidi="pt_PT"/>
        </w:rPr>
      </w:r>
      <w:r>
        <w:rPr>
          <w:lang w:val="pt_PT" w:bidi="pt_PT"/>
        </w:rPr>
        <w:t xml:space="preserve">Parem aqui e discutam em grupo qual palavra ou frase vocês usarão para </w:t>
      </w:r>
      <w:r>
        <w:rPr>
          <w:b/>
          <w:lang w:val="pt_PT" w:bidi="pt_PT"/>
        </w:rPr>
        <w:t>transgressão</w:t>
      </w:r>
      <w:r>
        <w:rPr>
          <w:lang w:val="pt_PT" w:bidi="pt_PT"/>
        </w:rPr>
        <w:t>. Se vocês já traduziram essa frase em outro livro da Bíblia, usem a mesma palavra ou frase que vocês usaram lá. Pause este áudio aqui.</w:t>
      </w:r>
    </w:p>
    <w:p>
      <w:pPr/>
      <w:r>
        <w:rPr>
          <w:lang w:val="pt_PT" w:bidi="pt_PT"/>
        </w:rPr>
      </w:r>
      <w:r>
        <w:rPr>
          <w:lang w:val="pt_PT" w:bidi="pt_PT"/>
        </w:rPr>
        <w:t xml:space="preserve">A lei continuaria apenas até que a </w:t>
      </w:r>
      <w:r>
        <w:rPr>
          <w:b/>
          <w:lang w:val="pt_PT" w:bidi="pt_PT"/>
        </w:rPr>
        <w:t>Semente</w:t>
      </w:r>
      <w:r>
        <w:rPr>
          <w:lang w:val="pt_PT" w:bidi="pt_PT"/>
        </w:rPr>
        <w:t xml:space="preserve"> viesse. Com humanos, a semente de um homem é outra maneira de falar sobre os descendentes de um homem. Quando você fala sobre a semente de um homem, você pode estar falando sobre uma pessoa, ou sobre um grupo de pessoas que são descendentes dessa pessoa. Esta semente é Jesus. Para mais informações sobre semente, consulte o Glossário Mestre. Usem a mesma palavra ou frase para semente que vocês usaram em passagens anteriores.</w:t>
      </w:r>
    </w:p>
    <w:p>
      <w:pPr/>
      <w:r>
        <w:rPr>
          <w:lang w:val="pt_PT" w:bidi="pt_PT"/>
        </w:rPr>
      </w:r>
      <w:r>
        <w:rPr>
          <w:lang w:val="pt_PT" w:bidi="pt_PT"/>
        </w:rPr>
        <w:t xml:space="preserve">A promessa de Deus se referia à semente. Usem a mesma palavra ou frase para "promessa" que vocês usaram em passagens anteriores. </w:t>
      </w:r>
    </w:p>
    <w:p>
      <w:pPr/>
      <w:r>
        <w:rPr>
          <w:lang w:val="pt_PT" w:bidi="pt_PT"/>
        </w:rPr>
      </w:r>
      <w:r>
        <w:rPr>
          <w:lang w:val="pt_PT" w:bidi="pt_PT"/>
        </w:rPr>
        <w:t xml:space="preserve">Deus deu a lei às pessoas por meio de </w:t>
      </w:r>
      <w:r>
        <w:rPr>
          <w:b/>
          <w:lang w:val="pt_PT" w:bidi="pt_PT"/>
        </w:rPr>
        <w:t>anjos</w:t>
      </w:r>
      <w:r>
        <w:rPr>
          <w:lang w:val="pt_PT" w:bidi="pt_PT"/>
        </w:rPr>
        <w:t xml:space="preserve"> e Moisés. Um anjo é um ser sobrenatural e espiritual que Yahweh criou. Os anjos dão mensagens de Deus às pessoas. Alguns anjos falam com tanta autoridade que é como se o próprio Deus estivesse falando. Para mais informações sobre anjo, consulte o Glossário Mestre. Use a mesma palavra ou frase para anjo que você usou em passagens anteriores. </w:t>
      </w:r>
    </w:p>
    <w:p>
      <w:pPr/>
      <w:r>
        <w:rPr>
          <w:lang w:val="pt_PT" w:bidi="pt_PT"/>
        </w:rPr>
      </w:r>
      <w:r>
        <w:rPr>
          <w:lang w:val="pt_PT" w:bidi="pt_PT"/>
        </w:rPr>
        <w:t>Paulo chama Moisés de mediador. Um mediador é uma pessoa que ajuda duas ou mais pessoas ou grupos a fazerem um acordo.</w:t>
      </w:r>
    </w:p>
    <w:p>
      <w:pPr/>
      <w:r>
        <w:rPr>
          <w:lang w:val="pt_PT" w:bidi="pt_PT"/>
        </w:rPr>
      </w:r>
      <w:r>
        <w:rPr>
          <w:lang w:val="pt_PT" w:bidi="pt_PT"/>
        </w:rPr>
        <w:t xml:space="preserve">Pare aqui e discuta como um grupo qual palavra ou frase você usará para </w:t>
      </w:r>
      <w:r>
        <w:rPr>
          <w:b/>
          <w:lang w:val="pt_PT" w:bidi="pt_PT"/>
        </w:rPr>
        <w:t>mediador</w:t>
      </w:r>
      <w:r>
        <w:rPr>
          <w:lang w:val="pt_PT" w:bidi="pt_PT"/>
        </w:rPr>
        <w:t>. Se vocês já traduziram essa frase em outro livro da Bíblia, usem a mesma palavra ou frase que vocês usaram lá. Pause este áudio aqui.</w:t>
      </w:r>
    </w:p>
    <w:p>
      <w:pPr/>
      <w:r>
        <w:rPr>
          <w:lang w:val="pt_PT" w:bidi="pt_PT"/>
        </w:rPr>
      </w:r>
      <w:r>
        <w:rPr>
          <w:lang w:val="pt_PT" w:bidi="pt_PT"/>
        </w:rPr>
        <w:t xml:space="preserve">A lei certamente não dá </w:t>
      </w:r>
      <w:r>
        <w:rPr>
          <w:b/>
          <w:lang w:val="pt_PT" w:bidi="pt_PT"/>
        </w:rPr>
        <w:t>justiça</w:t>
      </w:r>
      <w:r>
        <w:rPr>
          <w:lang w:val="pt_PT" w:bidi="pt_PT"/>
        </w:rPr>
        <w:t>. Alguém que é reto (ou justo) está se comportando da maneira certa. Quando as pessoas confiam em Jesus, Deus declara que essas pessoas são justas. Para mais informações sobre justiça, consulte o Glossário Mestre. Use a mesma palavra ou frase para justo que você usou em passagens anteriores.</w:t>
      </w:r>
    </w:p>
    <w:p>
      <w:pPr/>
      <w:r>
        <w:rPr>
          <w:lang w:val="pt_PT" w:bidi="pt_PT"/>
        </w:rPr>
      </w:r>
      <w:r>
        <w:rPr>
          <w:lang w:val="pt_PT" w:bidi="pt_PT"/>
        </w:rPr>
        <w:t xml:space="preserve">Paulo compara as </w:t>
      </w:r>
      <w:r>
        <w:rPr>
          <w:b/>
          <w:lang w:val="pt_PT" w:bidi="pt_PT"/>
        </w:rPr>
        <w:t>Escrituras</w:t>
      </w:r>
      <w:r>
        <w:rPr>
          <w:lang w:val="pt_PT" w:bidi="pt_PT"/>
        </w:rPr>
        <w:t xml:space="preserve"> a um juiz. Quando as pessoas no Novo Testamento falam sobre as Escrituras, ou as Escrituras, elas estão falando sobre a parte da Bíblia que os cristãos agora chamam de Antigo Testamento. Isso inclui a lei que Deus deu a Moisés para o povo de Deus. Para mais informações sobre Escrituras, consulte o Glossário Mestre. Usem a mesma palavra ou frase para Escrituras que vocês usaram em passagens anteriores.</w:t>
      </w:r>
    </w:p>
    <w:p>
      <w:pPr/>
      <w:r>
        <w:rPr>
          <w:lang w:val="pt_PT" w:bidi="pt_PT"/>
        </w:rPr>
      </w:r>
      <w:r>
        <w:rPr>
          <w:lang w:val="pt_PT" w:bidi="pt_PT"/>
        </w:rPr>
        <w:t xml:space="preserve">O desejo de </w:t>
      </w:r>
      <w:r>
        <w:rPr>
          <w:b/>
          <w:lang w:val="pt_PT" w:bidi="pt_PT"/>
        </w:rPr>
        <w:t>pecar</w:t>
      </w:r>
      <w:r>
        <w:rPr>
          <w:lang w:val="pt_PT" w:bidi="pt_PT"/>
        </w:rPr>
        <w:t xml:space="preserve"> tem poder sobre todos. O pecado é um ato de desobediência contra Deus. Deus fez boas leis, e se as pessoas seguirem essas leis, então as pessoas poderão viver juntas em paz. Mas as pessoas estão quebrando constantemente as leis de Deus e quando o fazem, pecam. Para mais informações sobre pecado, consulte o Glossário Mestre. Usem a mesma palavra ou frase para pecado que vocês usaram em passagens anteriores.</w:t>
      </w:r>
    </w:p>
    <w:p>
      <w:pPr/>
      <w:r>
        <w:rPr>
          <w:lang w:val="pt_PT" w:bidi="pt_PT"/>
        </w:rPr>
      </w:r>
      <w:r>
        <w:rPr>
          <w:lang w:val="pt_PT" w:bidi="pt_PT"/>
        </w:rPr>
        <w:t xml:space="preserve">Deus dá o que prometeu às pessoas quando essas pessoas têm </w:t>
      </w:r>
      <w:r>
        <w:rPr>
          <w:b/>
          <w:lang w:val="pt_PT" w:bidi="pt_PT"/>
        </w:rPr>
        <w:t>fé</w:t>
      </w:r>
      <w:r>
        <w:rPr>
          <w:lang w:val="pt_PT" w:bidi="pt_PT"/>
        </w:rPr>
        <w:t xml:space="preserve"> em Jesus Cristo. Fé significa depender de alguém, confiar e acreditar que o que essa pessoa diz é verdade. Para mais informações sobre fé, consultem o Glossário Mestre. Use a mesma palavra ou frase para fé que você usou em passagens anteriores.</w:t>
      </w:r>
    </w:p>
    <w:p>
      <w:pPr/>
      <w:r>
        <w:rPr>
          <w:lang w:val="pt_PT" w:bidi="pt_PT"/>
        </w:rPr>
      </w:r>
      <w:r>
        <w:rPr>
          <w:b/>
          <w:lang w:val="pt_PT" w:bidi="pt_PT"/>
        </w:rPr>
        <w:t>Cristo</w:t>
      </w:r>
      <w:r>
        <w:rPr>
          <w:lang w:val="pt_PT" w:bidi="pt_PT"/>
        </w:rPr>
        <w:t xml:space="preserve"> é um título para Jesus que lembra aos crentes que Jesus é o Messias, ou o Salvador. Para mais informações sobre Cristo, consulte o Glossário Mestre. Use a mesma palavra ou frase para Cristo que vocês usaram em passagens anteriores.</w:t>
      </w:r>
    </w:p>
    <w:p>
      <w:pPr/>
      <w:r>
        <w:rPr>
          <w:lang w:val="pt_PT" w:bidi="pt_PT"/>
        </w:rPr>
      </w:r>
      <w:r>
        <w:rPr>
          <w:lang w:val="pt_PT" w:bidi="pt_PT"/>
        </w:rPr>
        <w:t xml:space="preserve">Quando Cristo veio, Deus </w:t>
      </w:r>
      <w:r>
        <w:rPr>
          <w:b/>
          <w:lang w:val="pt_PT" w:bidi="pt_PT"/>
        </w:rPr>
        <w:t>justificou</w:t>
      </w:r>
      <w:r>
        <w:rPr>
          <w:lang w:val="pt_PT" w:bidi="pt_PT"/>
        </w:rPr>
        <w:t xml:space="preserve"> as pessoas por causa de sua fé. Quando Deus justifica uma pessoa, isso significa que a pessoa é justa e tem um relacionamento correto com Deus. Para mais informações sobre justificar, consulte o Glossário Mestre. Usem a mesma palavra ou frase para justificar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3:26–4:7</w:t>
      </w:r>
      <w:r>
        <w:rPr>
          <w:lang w:val="pt_PT" w:bidi="pt_PT"/>
        </w:rPr>
      </w:r>
    </w:p>
    <w:p>
      <w:pPr>
        <w:pStyle w:val="Heading3"/>
      </w:pPr>
      <w:r>
        <w:rPr>
          <w:lang w:val="pt_PT" w:bidi="pt_PT"/>
        </w:rPr>
        <w:t>Ouvir e Sentir</w:t>
      </w:r>
    </w:p>
    <w:p>
      <w:pPr/>
      <w:r>
        <w:rPr>
          <w:lang w:val="pt_PT" w:bidi="pt_PT"/>
        </w:rPr>
      </w:r>
      <w:r>
        <w:rPr>
          <w:lang w:val="pt_PT" w:bidi="pt_PT"/>
        </w:rPr>
        <w:t>Nesta etapa, ouçam Gálatas 3:26–4:7 e guardem em seus corações.</w:t>
      </w:r>
    </w:p>
    <w:p>
      <w:pPr/>
      <w:r>
        <w:rPr>
          <w:lang w:val="pt_PT" w:bidi="pt_PT"/>
        </w:rPr>
      </w:r>
      <w:r>
        <w:rPr>
          <w:lang w:val="pt_PT" w:bidi="pt_PT"/>
        </w:rPr>
        <w:t>Ouçam uma versão em áudio de Gálatas 3:26–4:7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Gálatas 3:26–4:7 na tradução mais fácil de entender.</w:t>
      </w:r>
    </w:p>
    <w:p>
      <w:pPr/>
      <w:r>
        <w:rPr>
          <w:lang w:val="pt_PT" w:bidi="pt_PT"/>
        </w:rPr>
      </w:r>
      <w:r>
        <w:rPr>
          <w:lang w:val="pt_PT" w:bidi="pt_PT"/>
        </w:rPr>
        <w:t>Pause este áudio aqui.</w:t>
      </w:r>
    </w:p>
    <w:p>
      <w:pPr/>
      <w:r>
        <w:rPr>
          <w:lang w:val="pt_PT" w:bidi="pt_PT"/>
        </w:rPr>
      </w:r>
      <w:r>
        <w:rPr>
          <w:lang w:val="pt_PT" w:bidi="pt_PT"/>
        </w:rPr>
        <w:t>Paulo disse na última passagem que, como agora podemos confiar em Cristo, a lei não controla mais os crentes. Isso é porque os crentes agora são os filhos de Deus, como Paulo lembra aos gálatas nessa passagem. Todos os filhos de Deus são unidos e iguais, não importa quem são. Paulo compara a maneira como as pessoas viviam com a lei a escravos e filhos que não estão prontos para herdar. Mas Cristo veio e libertou as pessoas da escravidão. Essas pessoas agora são filhos de Deus, não escravas da lei. Então os crentes não precisam mais obedecer à lei para que Deus justifique os crentes.</w:t>
      </w:r>
    </w:p>
    <w:p>
      <w:pPr/>
      <w:r>
        <w:rPr>
          <w:lang w:val="pt_PT" w:bidi="pt_PT"/>
        </w:rPr>
      </w:r>
      <w:r>
        <w:rPr>
          <w:lang w:val="pt_PT" w:bidi="pt_PT"/>
        </w:rPr>
        <w:t>Lembrem-se que na última passagem, Paulo disse que a lei controla os crentes como um guardião controla um filho. Agora Paulo diz que os crentes são filhos de Deus sem um guardião. Deus nos fez seus filhos por causa de nossa fé em Cristo. As pessoas experimentam o batismo para mostrar isso. Quando alguém mergulha um crente na água, esse é um sinal de que o crente entrou em um novo relacionamento. Essa pessoa agora está unida a Cristo. Os crentes começam a agir e ser como Cristo. Como Cristo é filho de Deus, o crente agora é filho de Deus. Paulo compara a maneira como os crentes são unidos e se tornam como Cristo à maneira que as pessoas vestem roupas. As pessoas vestem certas roupas para mostrar quem são. As pessoas muitas vezes mudavam suas roupas para mostrar como mudaram por dentro. Paulo compara essas pessoas aos crentes. Tanto essas pessoas quanto os crentes vestiram ou ganharam algo e mudaram de alguma maneira.</w:t>
      </w:r>
    </w:p>
    <w:p>
      <w:pPr/>
      <w:r>
        <w:rPr>
          <w:lang w:val="pt_PT" w:bidi="pt_PT"/>
        </w:rPr>
      </w:r>
      <w:r>
        <w:rPr>
          <w:lang w:val="pt_PT" w:bidi="pt_PT"/>
        </w:rPr>
        <w:t>Parem aqui e discutam essa pergunta em grupo: em sua cultura, quando são alguns momentos em que as pessoas mudariam suas roupas para mostrar como mudaram por dentro? Pensem em quando uma criança se torna um adulto ou uma pessoa se casa com outra pessoa. Que tipos de roupas essas pessoas usam antes e depois dessa mudança? Pause este áudio aqui.</w:t>
      </w:r>
    </w:p>
    <w:p>
      <w:pPr/>
      <w:r>
        <w:rPr>
          <w:lang w:val="pt_PT" w:bidi="pt_PT"/>
        </w:rPr>
      </w:r>
      <w:r>
        <w:rPr>
          <w:lang w:val="pt_PT" w:bidi="pt_PT"/>
        </w:rPr>
        <w:t>Lembrem-se que os crentes gálatas haviam dividido os crentes em grupos de judeus e gentios, e disseram que os judeus eram melhores ou mais importantes. Nesse tempo, as pessoas constantemente dividiam as pessoas em diferentes grupos e diziam que um era melhor do que o outro. Às vezes, as pessoas até impediam alguns desses grupos, como mulheres ou escravos, de participar de certas celebrações ou lugares religiosos.</w:t>
      </w:r>
    </w:p>
    <w:p>
      <w:pPr/>
      <w:r>
        <w:rPr>
          <w:lang w:val="pt_PT" w:bidi="pt_PT"/>
        </w:rPr>
      </w:r>
      <w:r>
        <w:rPr>
          <w:lang w:val="pt_PT" w:bidi="pt_PT"/>
        </w:rPr>
        <w:t>Parem aqui e discutam essa pergunta em grupo: em sua cultura, quais são algumas das maneiras comuns que as pessoas dividem as pessoas em grupos? Quais são alguns grupos em sua área que as pessoas pensam que não são importantes ou até mesmo ruins? Pause este áudio aqui.</w:t>
      </w:r>
    </w:p>
    <w:p>
      <w:pPr/>
      <w:r>
        <w:rPr>
          <w:lang w:val="pt_PT" w:bidi="pt_PT"/>
        </w:rPr>
      </w:r>
      <w:r>
        <w:rPr>
          <w:lang w:val="pt_PT" w:bidi="pt_PT"/>
        </w:rPr>
        <w:t>Paulo diz que entre os crentes, nenhum grupo é melhor do que outro grupo! Todos os crentes são iguais e unidos porque acreditam em Jesus Cristo. Não há diferença entre as pessoas por causa de seu grupo de pessoas, sua posição social ou seu gênero. Nenhuma dessas coisas impede as pessoas de se tornarem filhos de Deus. Isso é porque todos são um, ou unidos em Cristo Jesus porque têm a mesma fé em Cristo.</w:t>
      </w:r>
    </w:p>
    <w:p>
      <w:pPr/>
      <w:r>
        <w:rPr>
          <w:lang w:val="pt_PT" w:bidi="pt_PT"/>
        </w:rPr>
      </w:r>
      <w:r>
        <w:rPr>
          <w:lang w:val="pt_PT" w:bidi="pt_PT"/>
        </w:rPr>
        <w:t>Cristo é descendente de Abraão, então se os crentes pertencem a Cristo e são unidos a Cristo, então os crentes também são descendentes de Abraão. Como os crentes são descendentes de Abraão, os crentes são herdeiros de Abraão ou pessoas que recebem uma herança. Os crentes recebem ou herdam a mesma promessa que Deus fez a Abraão. Essa promessa é que Deus justifica as pessoas por causa de sua fé.</w:t>
      </w:r>
    </w:p>
    <w:p>
      <w:pPr/>
      <w:r>
        <w:rPr>
          <w:lang w:val="pt_PT" w:bidi="pt_PT"/>
        </w:rPr>
      </w:r>
      <w:r>
        <w:rPr>
          <w:lang w:val="pt_PT" w:bidi="pt_PT"/>
        </w:rPr>
        <w:t>Para explicar, Paulo compara isso à maneira que um herdeiro normalmente recebe uma herança. O herdeiro de um homem geralmente era seu filho, que eventualmente receberia as posses de seu pai. Geralmente, isso acontecia depois que um pai morria. Aqui, Paulo pode querer dizer uma situação em que o pai decidiu dar algumas de suas posses a seu filho quando o filho se torna um adulto. O pai fará isso mesmo que o pai ainda esteja vivo quando seu filho se tornar um adulto. Quando o herdeiro é uma criança, a criança não tem muitos mais direitos do que um escravo. O herdeiro certamente possuirá a propriedade de seu pai algum dia, mas por enquanto, outros tomam decisões pelo herdeiro, assim como um mestre faz por um escravo. O pai escolheu pessoas para cuidar do filho e da propriedade enquanto o filho é jovem. Essas pessoas têm autoridade para dar ordens ao filho, desde que o pai diga que é necessário.</w:t>
      </w:r>
    </w:p>
    <w:p>
      <w:pPr/>
      <w:r>
        <w:rPr>
          <w:lang w:val="pt_PT" w:bidi="pt_PT"/>
        </w:rPr>
      </w:r>
      <w:r>
        <w:rPr>
          <w:lang w:val="pt_PT" w:bidi="pt_PT"/>
        </w:rPr>
        <w:t>Parem aqui e discutam essa pergunta em grupo: em sua cultura, como um pai dá suas posses a seus filhos, durante a vida do pai ou depois que morre? Quando o pai dá suas posses a seus filhos? Quem ajuda a cuidar das crianças pequenas e das posses do pai até que a criança seja um adulto? Pause este áudio aqui.</w:t>
      </w:r>
    </w:p>
    <w:p>
      <w:pPr/>
      <w:r>
        <w:rPr>
          <w:lang w:val="pt_PT" w:bidi="pt_PT"/>
        </w:rPr>
      </w:r>
      <w:r>
        <w:rPr>
          <w:lang w:val="pt_PT" w:bidi="pt_PT"/>
        </w:rPr>
        <w:t>Da mesma maneira que um herdeiro é como um escravo quando é criança, os crentes judeus e gentios eram como escravos antes de ouvirem sobre Jesus. Paulo diz que poderes básicos ou forças controlavam os gálatas como um mestre controla um escravo. Isso pode significar a lei, que Paulo acabou de dizer que tinha controle sobre as pessoas, bem como outras regras e costumes. Isso também poderia significar os poderes ou espíritos malignos que as pessoas adoram como deuses.</w:t>
      </w:r>
    </w:p>
    <w:p>
      <w:pPr/>
      <w:r>
        <w:rPr>
          <w:lang w:val="pt_PT" w:bidi="pt_PT"/>
        </w:rPr>
      </w:r>
      <w:r>
        <w:rPr>
          <w:lang w:val="pt_PT" w:bidi="pt_PT"/>
        </w:rPr>
        <w:t>Deus, o Pai, decidiu o momento certo para enviar seu Filho, Jesus, para salvar as pessoas dessas coisas que controlavam as pessoas. Quando Jesus veio, Jesus nasceu como humano e teve que obedecer à lei como outros humanos. Jesus fez isso para redimir as pessoas, como uma pessoa redimiria ou pagaria um preço para libertar um escravo ou um prisioneiro. Quando o Filho de Deus, Jesus, redimiu os crentes, os crentes se tornaram filhos de Deus. Deus adotou os crentes e lhes deu o status de filhos com todos os privilégios de um filho.</w:t>
      </w:r>
    </w:p>
    <w:p>
      <w:pPr/>
      <w:r>
        <w:rPr>
          <w:lang w:val="pt_PT" w:bidi="pt_PT"/>
        </w:rPr>
      </w:r>
      <w:r>
        <w:rPr>
          <w:lang w:val="pt_PT" w:bidi="pt_PT"/>
        </w:rPr>
        <w:t>Parem aqui e discutam esta pergunta em grupo: em sua cultura, como vocês adotam uma criança? Quando adotam uma criança, como tratam essa criança? Pause este áudio aqui.</w:t>
      </w:r>
    </w:p>
    <w:p>
      <w:pPr/>
      <w:r>
        <w:rPr>
          <w:lang w:val="pt_PT" w:bidi="pt_PT"/>
        </w:rPr>
      </w:r>
      <w:r>
        <w:rPr>
          <w:lang w:val="pt_PT" w:bidi="pt_PT"/>
        </w:rPr>
        <w:t>Como os crentes são filhos de Deus, Deus enviou o Espírito de seu Filho, ou o Espírito Santo, para estar com os crentes. O Espírito ensina as pessoas a orar como Jesus, que chamava Deus de "Abba". No idioma original, a palavra "Abba" significa pai ou papai. Esse era um nome muito pessoal e próximo para um pai. Antes de Jesus vir, as pessoas não chamavam Deus de Abba. Agora, como os crentes são os filhos de Deus também, os crentes podem chamar Deus de "Abba".</w:t>
      </w:r>
    </w:p>
    <w:p>
      <w:pPr/>
      <w:r>
        <w:rPr>
          <w:lang w:val="pt_PT" w:bidi="pt_PT"/>
        </w:rPr>
      </w:r>
      <w:r>
        <w:rPr>
          <w:lang w:val="pt_PT" w:bidi="pt_PT"/>
        </w:rPr>
        <w:t>Então os crentes são filhos de Deus e não estão mais sob o controle da lei ou de qualquer outra coisa. Os crentes são filhos por causa de Deus, não por causa do que os crentes fizeram. Como Deus fez os crentes filhos de Deus, Deus certamente fará o que prometeu por seus filhos.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Gálatas 3:26–4:7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todos os crentes são filhos de Deus, herdeiros e unidos a Cristo, não importa a qual grupo de pessoas o crente pertence.</w:t>
      </w:r>
    </w:p>
    <w:p>
      <w:pPr/>
      <w:r>
        <w:rPr>
          <w:lang w:val="pt_PT" w:bidi="pt_PT"/>
        </w:rPr>
      </w:r>
      <w:r>
        <w:rPr>
          <w:b/>
          <w:lang w:val="pt_PT" w:bidi="pt_PT"/>
        </w:rPr>
        <w:t>Na segunda parte:</w:t>
      </w:r>
      <w:r>
        <w:rPr>
          <w:lang w:val="pt_PT" w:bidi="pt_PT"/>
        </w:rPr>
        <w:t xml:space="preserve"> Paulo compara a maneira como um herdeiro é como um escravo quando é criança à maneira como os crentes eram como escravos da lei, ou sob o controle da lei.</w:t>
      </w:r>
    </w:p>
    <w:p>
      <w:pPr/>
      <w:r>
        <w:rPr>
          <w:lang w:val="pt_PT" w:bidi="pt_PT"/>
        </w:rPr>
      </w:r>
      <w:r>
        <w:rPr>
          <w:b/>
          <w:lang w:val="pt_PT" w:bidi="pt_PT"/>
        </w:rPr>
        <w:t>Na terceira parte:</w:t>
      </w:r>
      <w:r>
        <w:rPr>
          <w:lang w:val="pt_PT" w:bidi="pt_PT"/>
        </w:rPr>
        <w:t xml:space="preserve"> Paulo conta a história de como Deus enviou Jesus para redimir os crentes da escravidão. Agora os crentes são filhos e herdeiros.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são gálatas, judeus ou gentios, homens ou mulheres, pessoas livres ou escravos.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Cristo Jesus, Filho de Deus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Herdeiros que não são adultos</w:t>
      </w:r>
    </w:p>
    <w:p>
      <w:pPr>
        <w:pStyle w:val="ListBullet"/>
        <w:spacing w:line="240" w:lineRule="auto"/>
        <w:ind w:left="720"/>
      </w:pPr>
      <w:r>
        <w:rPr>
          <w:lang w:val="pt_PT" w:bidi="pt_PT"/>
        </w:rPr>
      </w:r>
      <w:r>
        <w:rPr>
          <w:lang w:val="pt_PT" w:bidi="pt_PT"/>
        </w:rPr>
        <w:t>Guardiões e cuidadores</w:t>
      </w:r>
    </w:p>
    <w:p>
      <w:pPr>
        <w:pStyle w:val="ListBullet"/>
        <w:spacing w:line="240" w:lineRule="auto"/>
        <w:ind w:left="720"/>
      </w:pPr>
      <w:r>
        <w:rPr>
          <w:lang w:val="pt_PT" w:bidi="pt_PT"/>
        </w:rPr>
      </w:r>
      <w:r>
        <w:rPr>
          <w:lang w:val="pt_PT" w:bidi="pt_PT"/>
        </w:rPr>
        <w:t>Pais dos herdeiros</w:t>
      </w:r>
    </w:p>
    <w:p>
      <w:pPr>
        <w:pStyle w:val="ListBullet"/>
        <w:spacing w:line="240" w:lineRule="auto"/>
        <w:ind w:left="720"/>
      </w:pPr>
      <w:r>
        <w:rPr>
          <w:lang w:val="pt_PT" w:bidi="pt_PT"/>
        </w:rPr>
      </w:r>
      <w:r>
        <w:rPr>
          <w:lang w:val="pt_PT" w:bidi="pt_PT"/>
        </w:rPr>
        <w:t>Forças ou poderes básicos</w:t>
      </w:r>
    </w:p>
    <w:p>
      <w:pPr>
        <w:pStyle w:val="ListBullet"/>
        <w:spacing w:line="240" w:lineRule="auto"/>
        <w:ind w:left="720"/>
      </w:pPr>
      <w:r>
        <w:rPr>
          <w:lang w:val="pt_PT" w:bidi="pt_PT"/>
        </w:rPr>
      </w:r>
      <w:r>
        <w:rPr>
          <w:lang w:val="pt_PT" w:bidi="pt_PT"/>
        </w:rPr>
        <w:t>A mulher de quem o filho de Deus nasceu, ou A mãe de Jesus</w:t>
      </w:r>
    </w:p>
    <w:p>
      <w:pPr>
        <w:pStyle w:val="ListBullet"/>
        <w:spacing w:line="240" w:lineRule="auto"/>
        <w:ind w:left="720"/>
      </w:pPr>
      <w:r>
        <w:rPr>
          <w:lang w:val="pt_PT" w:bidi="pt_PT"/>
        </w:rPr>
      </w:r>
      <w:r>
        <w:rPr>
          <w:lang w:val="pt_PT" w:bidi="pt_PT"/>
        </w:rPr>
        <w:t>E o Espírito do filho de Deus, ou o Espírito Santo</w:t>
      </w:r>
    </w:p>
    <w:p>
      <w:pPr/>
      <w:r>
        <w:rPr>
          <w:lang w:val="pt_PT" w:bidi="pt_PT"/>
        </w:rPr>
      </w:r>
      <w:r>
        <w:rPr>
          <w:lang w:val="pt_PT" w:bidi="pt_PT"/>
        </w:rPr>
        <w:t>Em grupo, prestem atenção às partes do cenário da passagem:</w:t>
      </w:r>
    </w:p>
    <w:p>
      <w:pPr/>
      <w:r>
        <w:rPr>
          <w:lang w:val="pt_PT" w:bidi="pt_PT"/>
        </w:rPr>
      </w:r>
      <w:r>
        <w:rPr>
          <w:lang w:val="pt_PT" w:bidi="pt_PT"/>
        </w:rPr>
        <w:t>Em toda essa passagem, Paulo fala sobre coisas que são verdadeiras para todos os crentes, por isso Paulo muitas vezes falará sobre o que "nós" fazemos ou o que Deus faz por "nós". Às vezes, Paulo também quer que os gálatas entendam e se concentrem em certas coisas, por isso Paulo fala diretamente com os gálatas. Paulo diz "vocês" para mostrar como as coisas que Paulo diz também se aplicam aos gálatas especificamente. Os gálatas estão confusos sobre o que torna uma pessoa um crente real. Então Paulo lembra aos gálatas sobre o que é verdadeiro para todos os crentes.</w:t>
      </w:r>
    </w:p>
    <w:p>
      <w:pPr/>
      <w:r>
        <w:rPr>
          <w:lang w:val="pt_PT" w:bidi="pt_PT"/>
        </w:rPr>
      </w:r>
      <w:r>
        <w:rPr>
          <w:lang w:val="pt_PT" w:bidi="pt_PT"/>
        </w:rPr>
        <w:t>Parem aqui e discutam esta pergunta em grupo: como uma atividade, ensine outra pessoa no grupo a fazer uma tarefa simples, como fazer uma certa comida. Enquanto vocês ensinam, mostrem que vocês e outras pessoas fazem essa tarefa dessa maneira. Como vocês mostrariam ao ouvinte que ele também deve fazer a tarefa dessa forma? Como vocês mostram ao ouvinte que ele deve se concentrar em certas partes de suas instruções? Discutam como vocês querem traduzir a maneira como Paulo fala sobre crentes em geral e como Paulo fala com os crentes gálatas especificamente. Pause este áudio aqui.</w:t>
      </w:r>
    </w:p>
    <w:p>
      <w:pPr/>
      <w:r>
        <w:rPr>
          <w:lang w:val="pt_PT" w:bidi="pt_PT"/>
        </w:rPr>
      </w:r>
      <w:r>
        <w:rPr>
          <w:lang w:val="pt_PT" w:bidi="pt_PT"/>
        </w:rPr>
        <w:t>Em toda essa passagem, Paulo fala sobre a maneira como os filhos herdam. Nesta época, um homem eventualmente daria a maioria de suas posses a seus filhos, especialmente o filho mais velho do homem. Esse filho teria a maioria dos direitos e privilégios dos filhos do homem. Paulo pode usar a palavra "filho" em toda essa passagem para mostrar que todos os crentes têm os privilégios e direitos de um filho. As pessoas muitas vezes usavam a versão masculina de uma palavra, como filhos, para se referir a homens e mulheres, ou meninas e meninos. Então os gálatas saberiam que Paulo está falando sobre as crentes que são mulheres também. Além disso, Paulo contrasta os jovens herdeiros com a maneira como os crentes são agora — os filhos e filhas adultos de Deus que não precisam mais de um guardião.</w:t>
      </w:r>
    </w:p>
    <w:p>
      <w:pPr/>
      <w:r>
        <w:rPr>
          <w:lang w:val="pt_PT" w:bidi="pt_PT"/>
        </w:rPr>
      </w:r>
      <w:r>
        <w:rPr>
          <w:lang w:val="pt_PT" w:bidi="pt_PT"/>
        </w:rPr>
        <w:t>Parem aqui e discutam como vocês querem traduzir "filhos". Em seu idioma, que palavras vocês têm para se referir aos filhos e filhas de alguém que já cresceram? Pause este áudio aqui.</w:t>
      </w:r>
    </w:p>
    <w:p>
      <w:pPr/>
      <w:r>
        <w:rPr>
          <w:lang w:val="pt_PT" w:bidi="pt_PT"/>
        </w:rPr>
      </w:r>
      <w:r>
        <w:rPr>
          <w:lang w:val="pt_PT" w:bidi="pt_PT"/>
        </w:rPr>
        <w:t>Na primeira parte, Paulo diz que os crentes gálatas estão todos unidos por causa de certas coisas. Todos os crentes têm fé em Jesus, então Deus os torna seus filhos. Os crentes estão todos unidos a Cristo, o que eles mostram por meio do batismo. Quando os crentes experimentam o batismo, eles mostram que agora pertencem a Jesus e querem seguir Jesus e agir como Jesus. Paulo compara a maneira como os crentes se tornam como Cristo à maneira como as pessoas vestem roupas novas. Todos podem ver que os crentes agora são os filhos de Deus, porque os crentes começam a agir como Cristo.</w:t>
      </w:r>
    </w:p>
    <w:p>
      <w:pPr/>
      <w:r>
        <w:rPr>
          <w:lang w:val="pt_PT" w:bidi="pt_PT"/>
        </w:rPr>
      </w:r>
      <w:r>
        <w:rPr>
          <w:lang w:val="pt_PT" w:bidi="pt_PT"/>
        </w:rPr>
        <w:t>Parem aqui e discutam esta pergunta em grupo: como vocês falam sobre a maneira como uma pessoa é completamente diferente porque essa pessoa age como outra pessoa? Discutam como vocês querem traduzir a maneira como os crentes se vestem em Cristo, como uma pessoa veste roupas novas. Pause este áudio aqui.</w:t>
      </w:r>
    </w:p>
    <w:p>
      <w:pPr/>
      <w:r>
        <w:rPr>
          <w:lang w:val="pt_PT" w:bidi="pt_PT"/>
        </w:rPr>
      </w:r>
      <w:r>
        <w:rPr>
          <w:lang w:val="pt_PT" w:bidi="pt_PT"/>
        </w:rPr>
        <w:t>Mas as pessoas não são diferentes apenas por fora. As pessoas são completamente diferentes por dentro. As antigas diferenças entre as pessoas que eram importantes na antiga maneira de viver não são mais importantes. É claro que essas diferenças ainda existem. Os judeus não se tornam gentios, e as mulheres não se tornam homens. Mas essas diferenças não afetam a maneira como Deus redime e justifica as pessoas. Em vez disso, todos os crentes são iguais e unidos porque acreditam em Jesus Cristo. Cada crente é a semente ou descendente de Abraão e se torna um herdeiro. Os crentes herdam ou recebem uma bênção, assim como Deus prometeu aos descendentes de Abraão.</w:t>
      </w:r>
    </w:p>
    <w:p>
      <w:pPr/>
      <w:r>
        <w:rPr>
          <w:lang w:val="pt_PT" w:bidi="pt_PT"/>
        </w:rPr>
      </w:r>
      <w:r>
        <w:rPr>
          <w:lang w:val="pt_PT" w:bidi="pt_PT"/>
        </w:rPr>
        <w:t>Na segunda parte, Paulo fala sobre como era a vida antes das pessoas acreditarem em Jesus. Para começar, Paulo usa uma expressão que significa que Paulo explicará mais. Paulo compara como as pessoas viviam quando a lei as controlava a um herdeiro que ainda é uma criança. Paulo diz que esse herdeiro não é diferente de um escravo. Paulo está exagerando para apresentar seu ponto. Um menino que herdará posses é muito diferente de um escravo. O menino é parte da família e receberá propriedades, ao contrário do escravo. Mas alguém controla ou tem poder sobre o menino e o escravo. Enquanto o menino é uma criança, o menino não controla a propriedade que um dia pertencerá ao menino. Os guardiões e os cuidadores cuidam do menino e tomam decisões sobre a propriedade, que mais tarde pertencerá a ele. Essas pessoas fazem isso até o momento em que o pai decide que o menino está pronto para herdar.</w:t>
      </w:r>
    </w:p>
    <w:p>
      <w:pPr/>
      <w:r>
        <w:rPr>
          <w:lang w:val="pt_PT" w:bidi="pt_PT"/>
        </w:rPr>
      </w:r>
      <w:r>
        <w:rPr>
          <w:lang w:val="pt_PT" w:bidi="pt_PT"/>
        </w:rPr>
        <w:t>Parem aqui e discutam esta pergunta em grupo: em seu idioma, quando são alguns momentos aceitáveis para exagerar ou dizer algo muito fortemente para destacar um ponto? Pause este áudio aqui.</w:t>
      </w:r>
    </w:p>
    <w:p>
      <w:pPr/>
      <w:r>
        <w:rPr>
          <w:lang w:val="pt_PT" w:bidi="pt_PT"/>
        </w:rPr>
      </w:r>
      <w:r>
        <w:rPr>
          <w:lang w:val="pt_PT" w:bidi="pt_PT"/>
        </w:rPr>
        <w:t>Da mesma maneira que um herdeiro é como um escravo quando é uma criança, as pessoas eram escravas. Paulo diz: "Éramos escravos", para falar sobre como todos os crentes, judeus e gentios, eram escravos. Forças elementares ou poderes básicos controlavam os crentes. Isso pode significar as leis, regras e costumes do mundo ou os falsos deuses e espíritos que as pessoas costumavam adorar. De qualquer forma, Paulo está falando sobre as coisas antigas pelas quais as pessoas costumavam viver e obedecer.</w:t>
      </w:r>
    </w:p>
    <w:p>
      <w:pPr/>
      <w:r>
        <w:rPr>
          <w:lang w:val="pt_PT" w:bidi="pt_PT"/>
        </w:rPr>
      </w:r>
      <w:r>
        <w:rPr>
          <w:lang w:val="pt_PT" w:bidi="pt_PT"/>
        </w:rPr>
        <w:t>Parem aqui e discutam esta pergunta em grupo: em seu idioma, como vocês se refeririam a leis, espíritos, falsos deuses ou coisas que as pessoas obedecem em vez de Deus? Discutam como vocês querem traduzir um grupo que poderia incluir qualquer uma dessas coisas. Vocês também poderiam mencionar apenas uma dessas coisas como um exemplo, como "a maneira como éramos escravos de coisas como a lei". Pause este áudio aqui.</w:t>
      </w:r>
    </w:p>
    <w:p>
      <w:pPr/>
      <w:r>
        <w:rPr>
          <w:lang w:val="pt_PT" w:bidi="pt_PT"/>
        </w:rPr>
      </w:r>
      <w:r>
        <w:rPr>
          <w:lang w:val="pt_PT" w:bidi="pt_PT"/>
        </w:rPr>
        <w:t>Na terceira parte, Paulo lembra aos gálatas sobre o que Deus fez pelos crentes. Paulo pode ter contado essa história de uma maneira que os crentes pudessem repeti-la para lembrar a si mesmos dessa história verdadeira. Paulo diz que Deus, o Pai, decidiu o momento certo para enviar seu Filho. Paulo chama Jesus de Filho de Deus para lembrar os crentes do relacionamento especial entre Deus Pai e Jesus. Agora os crentes também têm um relacionamento de pai e filho com Deus! Jesus estava com Deus no céu. Deus enviou Jesus do céu para a terra. Paulo diz que Jesus nasceu de uma mulher. Essa é uma frase que significa que uma pessoa é humana.</w:t>
      </w:r>
    </w:p>
    <w:p>
      <w:pPr/>
      <w:r>
        <w:rPr>
          <w:lang w:val="pt_PT" w:bidi="pt_PT"/>
        </w:rPr>
      </w:r>
      <w:r>
        <w:rPr>
          <w:lang w:val="pt_PT" w:bidi="pt_PT"/>
        </w:rPr>
        <w:t>Parem aqui e discutam esta pergunta em grupo: em seu idioma, quais são algumas frases que vocês usam para falar sobre a maneira como alguém é humano? Pause este áudio aqui.</w:t>
      </w:r>
    </w:p>
    <w:p>
      <w:pPr/>
      <w:r>
        <w:rPr>
          <w:lang w:val="pt_PT" w:bidi="pt_PT"/>
        </w:rPr>
      </w:r>
      <w:r>
        <w:rPr>
          <w:lang w:val="pt_PT" w:bidi="pt_PT"/>
        </w:rPr>
        <w:t>Jesus também estava sob a lei, o que significa que Jesus tinha que obedecer à lei, assim como as pessoas que Jesus veio salvar tinham que obedecer à lei. E Jesus salvou as pessoas sob a lei. Isso se refere aos judeus e aos gentios, que todos viviam sob certas leis. Todas essas pessoas eram como escravas para a lei. Jesus redimiu essas pessoas, como uma pessoa paga dinheiro para libertar um escravo. Quando o Filho de Deus redimiu as pessoas, Deus adotou essas pessoas como os filhos de Deus.</w:t>
      </w:r>
    </w:p>
    <w:p>
      <w:pPr/>
      <w:r>
        <w:rPr>
          <w:lang w:val="pt_PT" w:bidi="pt_PT"/>
        </w:rPr>
      </w:r>
      <w:r>
        <w:rPr>
          <w:lang w:val="pt_PT" w:bidi="pt_PT"/>
        </w:rPr>
        <w:t>Como os crentes são filhos, o Espírito do Filho, ou o Espírito Santo, está com os crentes. Paulo diz: "porque vocês são filhos", para abordar diretamente os gálatas. Paulo está enfatizando que todos os gálatas têm status legal pleno como filhos, mesmo que sejam gentios. Paulo então retorna a dizer "nossos corações" para se concentrar no fato de que todos os crentes são filhos de Deus e têm o Espírito. O Espírito está nos corações dos crentes. As pessoas usariam a palavra coração para o lugar onde os pensamentos, sentimentos e decisões de uma pessoa acontecem. O Espírito ajuda os crentes quando pensam, sentem e tomam decisões. O Espírito permite que os crentes clamem ou orem com sinceridade e intensidade. Quando os crentes oram, eles podem chamar Deus de um nome próximo e afetivo para pai, o que mostra o relacionamento próximo que os crentes têm com Deus. Jesus, o filho de Deus, chamou Deus de "Abba". Agora, como os crentes são os filhos de Deus também, os crentes podem chamar Deus de "Abba".</w:t>
      </w:r>
    </w:p>
    <w:p>
      <w:pPr/>
      <w:r>
        <w:rPr>
          <w:lang w:val="pt_PT" w:bidi="pt_PT"/>
        </w:rPr>
      </w:r>
      <w:r>
        <w:rPr>
          <w:lang w:val="pt_PT" w:bidi="pt_PT"/>
        </w:rPr>
        <w:t>Parem aqui e discutam esta pergunta em grupo: em seu idioma, qual é um nome pessoal e afetuoso que as crianças chamam seu pai? Discutam aqui como vocês querem traduzir "Abba". Algumas traduções mantêm a palavra no idioma original e adicionam sua própria palavra para pai também. Algumas traduções apenas colocam sua própria palavra para pai. Pause este áudio aqui.</w:t>
      </w:r>
    </w:p>
    <w:p>
      <w:pPr/>
      <w:r>
        <w:rPr>
          <w:lang w:val="pt_PT" w:bidi="pt_PT"/>
        </w:rPr>
      </w:r>
      <w:r>
        <w:rPr>
          <w:lang w:val="pt_PT" w:bidi="pt_PT"/>
        </w:rPr>
        <w:t>Para concluir e enfatizar as coisas importantes que Paulo acabou de dizer, Paulo novamente fala diretamente com os gálatas. Paulo lembra aos gálatas que eles não são mais escravos, mas filhos e herdeiros, por causa do que Deus fez. Se os crentes voltassem a seguir a lei, seria como voltar a ser crianças e escravos novamente!</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Gálatas 3:26–4:7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que são gálatas, judeus ou gentios, homens ou mulheres, pessoas livres ou escravos.</w:t>
      </w:r>
    </w:p>
    <w:p>
      <w:pPr>
        <w:pStyle w:val="ListBullet"/>
        <w:spacing w:line="240" w:lineRule="auto"/>
        <w:ind w:left="720"/>
      </w:pPr>
      <w:r>
        <w:rPr>
          <w:lang w:val="pt_PT" w:bidi="pt_PT"/>
        </w:rPr>
      </w:r>
      <w:r>
        <w:rPr>
          <w:lang w:val="pt_PT" w:bidi="pt_PT"/>
        </w:rPr>
        <w:t>Deus, o Pai</w:t>
      </w:r>
    </w:p>
    <w:p>
      <w:pPr>
        <w:pStyle w:val="ListBullet"/>
        <w:spacing w:line="240" w:lineRule="auto"/>
        <w:ind w:left="720"/>
      </w:pPr>
      <w:r>
        <w:rPr>
          <w:lang w:val="pt_PT" w:bidi="pt_PT"/>
        </w:rPr>
      </w:r>
      <w:r>
        <w:rPr>
          <w:lang w:val="pt_PT" w:bidi="pt_PT"/>
        </w:rPr>
        <w:t>Cristo Jesus, Filho de Deus</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Herdeiros que não são adultos</w:t>
      </w:r>
    </w:p>
    <w:p>
      <w:pPr>
        <w:pStyle w:val="ListBullet"/>
        <w:spacing w:line="240" w:lineRule="auto"/>
        <w:ind w:left="720"/>
      </w:pPr>
      <w:r>
        <w:rPr>
          <w:lang w:val="pt_PT" w:bidi="pt_PT"/>
        </w:rPr>
      </w:r>
      <w:r>
        <w:rPr>
          <w:lang w:val="pt_PT" w:bidi="pt_PT"/>
        </w:rPr>
        <w:t>Guardiões e cuidadores</w:t>
      </w:r>
    </w:p>
    <w:p>
      <w:pPr>
        <w:pStyle w:val="ListBullet"/>
        <w:spacing w:line="240" w:lineRule="auto"/>
        <w:ind w:left="720"/>
      </w:pPr>
      <w:r>
        <w:rPr>
          <w:lang w:val="pt_PT" w:bidi="pt_PT"/>
        </w:rPr>
      </w:r>
      <w:r>
        <w:rPr>
          <w:lang w:val="pt_PT" w:bidi="pt_PT"/>
        </w:rPr>
        <w:t>Pais dos herdeiros</w:t>
      </w:r>
    </w:p>
    <w:p>
      <w:pPr>
        <w:pStyle w:val="ListBullet"/>
        <w:spacing w:line="240" w:lineRule="auto"/>
        <w:ind w:left="720"/>
      </w:pPr>
      <w:r>
        <w:rPr>
          <w:lang w:val="pt_PT" w:bidi="pt_PT"/>
        </w:rPr>
      </w:r>
      <w:r>
        <w:rPr>
          <w:lang w:val="pt_PT" w:bidi="pt_PT"/>
        </w:rPr>
        <w:t>Forças ou poderes básicos</w:t>
      </w:r>
    </w:p>
    <w:p>
      <w:pPr>
        <w:pStyle w:val="ListBullet"/>
        <w:spacing w:line="240" w:lineRule="auto"/>
        <w:ind w:left="720"/>
      </w:pPr>
      <w:r>
        <w:rPr>
          <w:lang w:val="pt_PT" w:bidi="pt_PT"/>
        </w:rPr>
      </w:r>
      <w:r>
        <w:rPr>
          <w:lang w:val="pt_PT" w:bidi="pt_PT"/>
        </w:rPr>
        <w:t>A mulher de quem o filho de Deus nasceu, ou A mãe de Jesus</w:t>
      </w:r>
    </w:p>
    <w:p>
      <w:pPr>
        <w:pStyle w:val="ListBullet"/>
        <w:spacing w:line="240" w:lineRule="auto"/>
        <w:ind w:left="720"/>
      </w:pPr>
      <w:r>
        <w:rPr>
          <w:lang w:val="pt_PT" w:bidi="pt_PT"/>
        </w:rPr>
      </w:r>
      <w:r>
        <w:rPr>
          <w:lang w:val="pt_PT" w:bidi="pt_PT"/>
        </w:rPr>
        <w:t>E o Espírito do filho de Deus, ou o Espírito Santo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"Todos vocês que estão unidos a Cristo Jesus são filhos de Deus porque acreditam em Cristo. Vocês que receberam o batismo estão unidos a Cristo, e vocês se tornaram como Cristo. Todos vocês são um em Cristo Jesus, então não importa se uma pessoa é judeu ou um gentio, um escravo ou uma pessoa livre, um homem ou uma mulher. Agora que vocês pertencem a Cristo, vocês são descendentes de Abraão e recebem a bênção que Deus prometeu a Abraão".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para as pessoas que interpretam os crentes Gálatas: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"Deixe-me explicar mais. Quando o filho que receberá as posses de seu pai é muito jovem, outra pessoa tem autoridade sobre o filho, como alguém tem autoridade sobre um escravo. O filho um dia possuirá a propriedade de seu pai, mas o filho ainda não tem autoridade sobre nada. O filho deve obedecer àqueles que cuidam dele e da propriedade até que chegue o momento em que o filho se tornará o dono. O pai do filho decide quando será. Foi o mesmo conosco antes de Cristo vir. Éramos como crianças, e éramos como escravos dos poderes deste mundo".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herdeiro que ainda é uma criança: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 pai do herdeiro: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"Mas quando chegou o momento certo, Deus enviou seu Filho à terra. O Filho de Deus nasceu como um ser humano e teve que obedecer à Lei. Deus o enviou para libertar nós que éramos escravos da lei, para que Deus pudesse nos tornar seus filhos. E como vocês são filhos de Deus, Deus enviou o Espírito de seu Filho, o Espírito Santo, para viver em nós. É o Espírito que nos permite chamar 'Abba', ou 'Pai'. Portanto, você não é mais um escravo, mas sim um filho. E como você é um filho de Deus, Deus fez de você seu herdeiro".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Jesus: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Gálatas 3:26–4:7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Todos os que estão unidos a </w:t>
      </w:r>
      <w:r>
        <w:rPr>
          <w:b/>
          <w:lang w:val="pt_PT" w:bidi="pt_PT"/>
        </w:rPr>
        <w:t>Cristo</w:t>
      </w:r>
      <w:r>
        <w:rPr>
          <w:lang w:val="pt_PT" w:bidi="pt_PT"/>
        </w:rPr>
        <w:t xml:space="preserve"> são filhos de Deus. Cristo é um título para Jesus que lembra aos crentes que Jesus é o Salvador. Para mais informações sobre Cristo, consultem o Glossário Mestre. Usem a mesma palavra ou frase para Cristo que vocês usaram em passagens anteriores.</w:t>
      </w:r>
    </w:p>
    <w:p>
      <w:pPr/>
      <w:r>
        <w:rPr>
          <w:lang w:val="pt_PT" w:bidi="pt_PT"/>
        </w:rPr>
      </w:r>
      <w:r>
        <w:rPr>
          <w:lang w:val="pt_PT" w:bidi="pt_PT"/>
        </w:rPr>
        <w:t>Quando as pessoas começam a confiar em Jesus, Deus as adota como filhos. Portanto, o povo às vezes usa a frase "filhos de Deus" para descrever as pessoas que confiam e seguem Jesus.</w:t>
      </w:r>
    </w:p>
    <w:p>
      <w:pPr/>
      <w:r>
        <w:rPr>
          <w:lang w:val="pt_PT" w:bidi="pt_PT"/>
        </w:rPr>
      </w:r>
      <w:r>
        <w:rPr>
          <w:lang w:val="pt_PT" w:bidi="pt_PT"/>
        </w:rPr>
        <w:t xml:space="preserve">Deus adota as pessoas por causa de sua </w:t>
      </w:r>
      <w:r>
        <w:rPr>
          <w:b/>
          <w:lang w:val="pt_PT" w:bidi="pt_PT"/>
        </w:rPr>
        <w:t>fé</w:t>
      </w:r>
      <w:r>
        <w:rPr>
          <w:lang w:val="pt_PT" w:bidi="pt_PT"/>
        </w:rPr>
        <w:t>. Essa fé específica é a maneira como as pessoas acreditam em Jesus. Para mais informações sobre fé, consultem o Glossário Mestre. Use a mesma palavra ou frase para fé que você usou em passagens anteriores.</w:t>
      </w:r>
    </w:p>
    <w:p>
      <w:pPr/>
      <w:r>
        <w:rPr>
          <w:lang w:val="pt_PT" w:bidi="pt_PT"/>
        </w:rPr>
      </w:r>
      <w:r>
        <w:rPr>
          <w:lang w:val="pt_PT" w:bidi="pt_PT"/>
        </w:rPr>
        <w:t>Os crentes que passam pelo batismo estão unidos a Cristo. As pessoas receberam o batismo, ou se lavaram em água, para mostrar que haviam se arrependido ou se afastado de seus pecados e se voltado para Deus através de acreditar em Jesus. Quando as pessoas tomam o batismo, essas pessoas mostram que agora pertencem a Jesus e querem seguir Jesus.</w:t>
      </w:r>
    </w:p>
    <w:p>
      <w:pPr/>
      <w:r>
        <w:rPr>
          <w:lang w:val="pt_PT" w:bidi="pt_PT"/>
        </w:rPr>
      </w:r>
      <w:r>
        <w:rPr>
          <w:lang w:val="pt_PT" w:bidi="pt_PT"/>
        </w:rPr>
        <w:t xml:space="preserve">Parem aqui e discutam em grupo qual palavra ou frase vocês usarão para </w:t>
      </w:r>
      <w:r>
        <w:rPr>
          <w:b/>
          <w:lang w:val="pt_PT" w:bidi="pt_PT"/>
        </w:rPr>
        <w:t>batismo</w:t>
      </w:r>
      <w:r>
        <w:rPr>
          <w:lang w:val="pt_PT" w:bidi="pt_PT"/>
        </w:rPr>
        <w:t>. Procure batismo no Glossário Mestre para mais informações. Se você já traduziu essa palavra em outro livro da Bíblia, use a mesma palavra que você usou lá. Pause este áudio aqui.</w:t>
      </w:r>
    </w:p>
    <w:p>
      <w:pPr/>
      <w:r>
        <w:rPr>
          <w:lang w:val="pt_PT" w:bidi="pt_PT"/>
        </w:rPr>
      </w:r>
      <w:r>
        <w:rPr>
          <w:b/>
          <w:lang w:val="pt_PT" w:bidi="pt_PT"/>
        </w:rPr>
        <w:t>Judeus</w:t>
      </w:r>
      <w:r>
        <w:rPr>
          <w:lang w:val="pt_PT" w:bidi="pt_PT"/>
        </w:rPr>
        <w:t xml:space="preserve"> e </w:t>
      </w:r>
      <w:r>
        <w:rPr>
          <w:b/>
          <w:lang w:val="pt_PT" w:bidi="pt_PT"/>
        </w:rPr>
        <w:t>gentios</w:t>
      </w:r>
      <w:r>
        <w:rPr>
          <w:lang w:val="pt_PT" w:bidi="pt_PT"/>
        </w:rPr>
        <w:t xml:space="preserve"> são crentes iguais e unidos a Cristo. A palavra judeus se refere às pessoas que descendem de Jacó. A palavra gentio se refere a todas as pessoas que não eram judeus. Na língua original, Paulo usa a palavra grego para significar gentios. Para mais informações sobre judeus e gentios consultem o Glossário Mestre. Usem as mesmas palavras ou frases para judeus e gentios que vocês usaram em passagens anteriores.</w:t>
      </w:r>
    </w:p>
    <w:p>
      <w:pPr/>
      <w:r>
        <w:rPr>
          <w:lang w:val="pt_PT" w:bidi="pt_PT"/>
        </w:rPr>
      </w:r>
      <w:r>
        <w:rPr>
          <w:b/>
          <w:lang w:val="pt_PT" w:bidi="pt_PT"/>
        </w:rPr>
        <w:t>Escravos</w:t>
      </w:r>
      <w:r>
        <w:rPr>
          <w:lang w:val="pt_PT" w:bidi="pt_PT"/>
        </w:rPr>
        <w:t xml:space="preserve"> e pessoas livres também são crentes iguais e unidos a Cristo. Um escravo é uma pessoa que trabalha para outra pessoa. Um escravo não recebe pagamento por seu trabalho e não tem a liberdade de deixar seu senhor quando quiser. Para mais informações sobre escravo, consulte o Glossário Mestre. Use a mesma palavra ou frase para escravo que você usou em passagens anteriores.</w:t>
      </w:r>
    </w:p>
    <w:p>
      <w:pPr/>
      <w:r>
        <w:rPr>
          <w:lang w:val="pt_PT" w:bidi="pt_PT"/>
        </w:rPr>
      </w:r>
      <w:r>
        <w:rPr>
          <w:lang w:val="pt_PT" w:bidi="pt_PT"/>
        </w:rPr>
        <w:t xml:space="preserve">Se as pessoas pertencem a Cristo, elas são </w:t>
      </w:r>
      <w:r>
        <w:rPr>
          <w:b/>
          <w:lang w:val="pt_PT" w:bidi="pt_PT"/>
        </w:rPr>
        <w:t>semente</w:t>
      </w:r>
      <w:r>
        <w:rPr>
          <w:lang w:val="pt_PT" w:bidi="pt_PT"/>
        </w:rPr>
        <w:t xml:space="preserve"> de Abraão. Com humanos, a semente de um homem é outra maneira de falar sobre os descendentes de um homem. Para mais informações sobre semente, consulte o Glossário Mestre. Usem a mesma palavra ou frase para semente que vocês usaram em passagens anteriores.</w:t>
      </w:r>
    </w:p>
    <w:p>
      <w:pPr/>
      <w:r>
        <w:rPr>
          <w:lang w:val="pt_PT" w:bidi="pt_PT"/>
        </w:rPr>
      </w:r>
      <w:r>
        <w:rPr>
          <w:lang w:val="pt_PT" w:bidi="pt_PT"/>
        </w:rPr>
        <w:t xml:space="preserve">Os crentes também são herdeiros. Um herdeiro é uma pessoa que herda propriedade ou riqueza depois que outra pessoa morre. Naquele tempo, quando um pai morria, a propriedade desse pai ia para seu filho. Os crentes são herança de uma promessa. Isso significa que o que Deus havia prometido a Abraão agora também era uma promessa para Isaque. </w:t>
      </w:r>
    </w:p>
    <w:p>
      <w:pPr/>
      <w:r>
        <w:rPr>
          <w:lang w:val="pt_PT" w:bidi="pt_PT"/>
        </w:rPr>
      </w:r>
      <w:r>
        <w:rPr>
          <w:lang w:val="pt_PT" w:bidi="pt_PT"/>
        </w:rPr>
        <w:t xml:space="preserve">Parem aqui e discutam em grupo qual palavra ou frase vocês usarão para </w:t>
      </w:r>
      <w:r>
        <w:rPr>
          <w:b/>
          <w:lang w:val="pt_PT" w:bidi="pt_PT"/>
        </w:rPr>
        <w:t>herdeiro</w:t>
      </w:r>
      <w:r>
        <w:rPr>
          <w:lang w:val="pt_PT" w:bidi="pt_PT"/>
        </w:rPr>
        <w:t>. Procure herdeiro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crentes são herdeiros por causa da promessa de Deus. Usem a mesma palavra ou frase para "promessa" que vocês usaram em passagens anteriores. </w:t>
      </w:r>
    </w:p>
    <w:p>
      <w:pPr/>
      <w:r>
        <w:rPr>
          <w:lang w:val="pt_PT" w:bidi="pt_PT"/>
        </w:rPr>
      </w:r>
      <w:r>
        <w:rPr>
          <w:lang w:val="pt_PT" w:bidi="pt_PT"/>
        </w:rPr>
        <w:t>Guardiões e cuidadores cuidam de um herdeiro quando o herdeiro ainda é uma criança. Essas são pessoas que o pai escolheu para cuidar de seu filho enquanto o filho é jovem. Essas pessoas têm a autoridade para dar ordens ao filho. Essas pessoas também cuidam da propriedade que o filho um dia herdará. Um guardião é um termo geral para alguém que cuida da criança. Cuidador é uma palavra mais específica para uma pessoa que cuida do dinheiro ou propriedade.</w:t>
      </w:r>
    </w:p>
    <w:p>
      <w:pPr/>
      <w:r>
        <w:rPr>
          <w:lang w:val="pt_PT" w:bidi="pt_PT"/>
        </w:rPr>
      </w:r>
      <w:r>
        <w:rPr>
          <w:lang w:val="pt_PT" w:bidi="pt_PT"/>
        </w:rPr>
        <w:t xml:space="preserve">Parem aqui e discutam em grupo quais palavras ou frases vocês usarão para </w:t>
      </w:r>
      <w:r>
        <w:rPr>
          <w:b/>
          <w:lang w:val="pt_PT" w:bidi="pt_PT"/>
        </w:rPr>
        <w:t>guardiões</w:t>
      </w:r>
      <w:r>
        <w:rPr>
          <w:lang w:val="pt_PT" w:bidi="pt_PT"/>
        </w:rPr>
        <w:t xml:space="preserve"> e </w:t>
      </w:r>
      <w:r>
        <w:rPr>
          <w:b/>
          <w:lang w:val="pt_PT" w:bidi="pt_PT"/>
        </w:rPr>
        <w:t>herdeiros</w:t>
      </w:r>
      <w:r>
        <w:rPr>
          <w:lang w:val="pt_PT" w:bidi="pt_PT"/>
        </w:rPr>
        <w:t>. Se vocês já traduziram essas palavras em outro livro da Bíblia, usem as mesmas palavras que vocês usaram lá. Pause este áudio aqui.</w:t>
      </w:r>
    </w:p>
    <w:p>
      <w:pPr/>
      <w:r>
        <w:rPr>
          <w:lang w:val="pt_PT" w:bidi="pt_PT"/>
        </w:rPr>
      </w:r>
      <w:r>
        <w:rPr>
          <w:lang w:val="pt_PT" w:bidi="pt_PT"/>
        </w:rPr>
        <w:t>Poderes básicos ou forças controlavam os gálatas como um mestre controla um escravo. Isso poderia significar a lei religiosa judaica ou outras regras e costumes. Isso também poderia significar os poderes ou espíritos malignos que as pessoas adoram como deuses.</w:t>
      </w:r>
    </w:p>
    <w:p>
      <w:pPr/>
      <w:r>
        <w:rPr>
          <w:lang w:val="pt_PT" w:bidi="pt_PT"/>
        </w:rPr>
      </w:r>
      <w:r>
        <w:rPr>
          <w:lang w:val="pt_PT" w:bidi="pt_PT"/>
        </w:rPr>
        <w:t xml:space="preserve">Parem aqui e discutam em grupo quais palavras ou frases vocês usarão para </w:t>
      </w:r>
      <w:r>
        <w:rPr>
          <w:b/>
          <w:lang w:val="pt_PT" w:bidi="pt_PT"/>
        </w:rPr>
        <w:t>poderes</w:t>
      </w:r>
      <w:r>
        <w:rPr>
          <w:lang w:val="pt_PT" w:bidi="pt_PT"/>
        </w:rPr>
        <w:t xml:space="preserve"> e </w:t>
      </w:r>
      <w:r>
        <w:rPr>
          <w:b/>
          <w:lang w:val="pt_PT" w:bidi="pt_PT"/>
        </w:rPr>
        <w:t>forças</w:t>
      </w:r>
      <w:r>
        <w:rPr>
          <w:lang w:val="pt_PT" w:bidi="pt_PT"/>
        </w:rPr>
        <w:t>. Consultem a palavra lei no Glossário Mestre para mais informações. Mesmo que poderes básicos se refiram a muitos tipos de coisas, procure espíritos malignos no Glossário Mestre para mais informações sobre um dos tipos de poderes sobre os quais Paulo pode estar falando. Se vocês já traduziram essas palavras em outro livro da Bíblia, usem as mesmas palavras que vocês usaram lá. Pause este áudio aqui.</w:t>
      </w:r>
    </w:p>
    <w:p>
      <w:pPr/>
      <w:r>
        <w:rPr>
          <w:lang w:val="pt_PT" w:bidi="pt_PT"/>
        </w:rPr>
      </w:r>
      <w:r>
        <w:rPr>
          <w:lang w:val="pt_PT" w:bidi="pt_PT"/>
        </w:rPr>
        <w:t xml:space="preserve">Deus enviou seu </w:t>
      </w:r>
      <w:r>
        <w:rPr>
          <w:b/>
          <w:lang w:val="pt_PT" w:bidi="pt_PT"/>
        </w:rPr>
        <w:t>Filho</w:t>
      </w:r>
      <w:r>
        <w:rPr>
          <w:lang w:val="pt_PT" w:bidi="pt_PT"/>
        </w:rPr>
        <w:t xml:space="preserve"> para viver como um humano. Jesus é chamado de Filho de Deus porque Jesus tem um relacionamento especial com Deus, o Pai. Deus e Jesus se amam da maneira que um pai e um filho se amam. Para mais informações sobre Filho de Deus, consulte o Glossário Mestre. Usem a mesma palavra ou frase para Filho de Deus que vocês usaram em passagens anteriores. </w:t>
      </w:r>
    </w:p>
    <w:p>
      <w:pPr/>
      <w:r>
        <w:rPr>
          <w:lang w:val="pt_PT" w:bidi="pt_PT"/>
        </w:rPr>
      </w:r>
      <w:r>
        <w:rPr>
          <w:lang w:val="pt_PT" w:bidi="pt_PT"/>
        </w:rPr>
        <w:t xml:space="preserve">Jesus teve que obedecer à </w:t>
      </w:r>
      <w:r>
        <w:rPr>
          <w:b/>
          <w:lang w:val="pt_PT" w:bidi="pt_PT"/>
        </w:rPr>
        <w:t>lei</w:t>
      </w:r>
      <w:r>
        <w:rPr>
          <w:lang w:val="pt_PT" w:bidi="pt_PT"/>
        </w:rPr>
        <w:t>. A lei é o conjunto de instruções que Deus deu ao povo de Israel. Quando Paulo mais tarde fala sobre as pessoas que estão sob a lei, Paulo se refere à maneira como as pessoas em todos os lugares têm que seguir certas leis. Para mais informações sobre lei, consulte o Glossário Mestre. Usem a mesma palavra ou frase para lei que vocês usaram em passagens anteriores.</w:t>
      </w:r>
    </w:p>
    <w:p>
      <w:pPr/>
      <w:r>
        <w:rPr>
          <w:lang w:val="pt_PT" w:bidi="pt_PT"/>
        </w:rPr>
      </w:r>
      <w:r>
        <w:rPr>
          <w:lang w:val="pt_PT" w:bidi="pt_PT"/>
        </w:rPr>
        <w:t xml:space="preserve">Jesus veio para </w:t>
      </w:r>
      <w:r>
        <w:rPr>
          <w:b/>
          <w:lang w:val="pt_PT" w:bidi="pt_PT"/>
        </w:rPr>
        <w:t>redimir</w:t>
      </w:r>
      <w:r>
        <w:rPr>
          <w:lang w:val="pt_PT" w:bidi="pt_PT"/>
        </w:rPr>
        <w:t xml:space="preserve"> as pessoas sob a lei. Quando você redime uma pessoa, você liberta essa pessoa da dívida ou da escravidão. Mas Cristo ofereceu sua própria vida em nosso lugar, como uma pessoa oferece pagamento, para nos tornar livres da escravidão do pecado e do mal. Para mais informações sobre redimir, consultem o Glossário Mestre. Usem a mesma palavra ou frase para redimir que vocês usaram em passagens anteriores.</w:t>
      </w:r>
    </w:p>
    <w:p>
      <w:pPr/>
      <w:r>
        <w:rPr>
          <w:lang w:val="pt_PT" w:bidi="pt_PT"/>
        </w:rPr>
      </w:r>
      <w:r>
        <w:rPr>
          <w:lang w:val="pt_PT" w:bidi="pt_PT"/>
        </w:rPr>
        <w:t>Deus adotou os crentes. Quando uma pessoa adota uma criança, essa pessoa leva legalmente o filho de outra pessoa para sua própria família e cuida dessa criança como próprio filho da pessoa. A criança adotada tem todos os direitos e privilégios dos outros filhos da pessoa. A pessoa ama a criança como a pessoa ama seus outros filhos.</w:t>
      </w:r>
    </w:p>
    <w:p>
      <w:pPr/>
      <w:r>
        <w:rPr>
          <w:lang w:val="pt_PT" w:bidi="pt_PT"/>
        </w:rPr>
      </w:r>
      <w:r>
        <w:rPr>
          <w:lang w:val="pt_PT" w:bidi="pt_PT"/>
        </w:rPr>
        <w:t xml:space="preserve">Pare aqui e discutam em grupo quais palavras ou frases vocês usarão para </w:t>
      </w:r>
      <w:r>
        <w:rPr>
          <w:b/>
          <w:lang w:val="pt_PT" w:bidi="pt_PT"/>
        </w:rPr>
        <w:t>adotar</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Deus envia o </w:t>
      </w:r>
      <w:r>
        <w:rPr>
          <w:b/>
          <w:lang w:val="pt_PT" w:bidi="pt_PT"/>
        </w:rPr>
        <w:t>Espírito</w:t>
      </w:r>
      <w:r>
        <w:rPr>
          <w:lang w:val="pt_PT" w:bidi="pt_PT"/>
        </w:rPr>
        <w:t xml:space="preserve"> de seu Filho aos corações dos crentes. O Espírito é o Espírito Santo. Quando as pessoas começam a seguir Jesus, o Espírito Santo atua no coração dessas pessoas para auxiliá-las a se comportarem cada vez mais como Jesus. Para mais informações sobre Espírito Santo, consulte o Glossário Mestre. Usem a mesma palavra ou frase para Espírito ou Espírito Santo que vocês usaram em passagens anteriores. </w:t>
      </w:r>
    </w:p>
    <w:p>
      <w:pPr/>
      <w:r>
        <w:rPr>
          <w:lang w:val="pt_PT" w:bidi="pt_PT"/>
        </w:rPr>
      </w:r>
      <w:r>
        <w:rPr>
          <w:lang w:val="pt_PT" w:bidi="pt_PT"/>
        </w:rPr>
        <w:t xml:space="preserve">O coração é um músculo dentro de nosso corpo que faz nosso sangue fluir, mas na Bíblia as pessoas usam a palavra coração para o lugar onde os pensamentos, sentimentos e decisões de uma pessoa acontecem. </w:t>
      </w:r>
    </w:p>
    <w:p>
      <w:pPr/>
      <w:r>
        <w:rPr>
          <w:lang w:val="pt_PT" w:bidi="pt_PT"/>
        </w:rPr>
      </w:r>
      <w:r>
        <w:rPr>
          <w:lang w:val="pt_PT" w:bidi="pt_PT"/>
        </w:rPr>
        <w:t xml:space="preserve">Parem aqui e discutam em grupo que palavra ou frase vocês usarão para </w:t>
      </w:r>
      <w:r>
        <w:rPr>
          <w:b/>
          <w:lang w:val="pt_PT" w:bidi="pt_PT"/>
        </w:rPr>
        <w:t>coração</w:t>
      </w:r>
      <w:r>
        <w:rPr>
          <w:lang w:val="pt_PT" w:bidi="pt_PT"/>
        </w:rPr>
        <w:t>. Procurem coração no Glossário Mestre para mais informações. Se você já traduziu essa palavra em outro livro da Bíblia, use a mesma palavra que você usou lá. Pause este áudio aqui.</w:t>
      </w:r>
    </w:p>
    <w:p>
      <w:pPr/>
      <w:r>
        <w:rPr>
          <w:lang w:val="pt_PT" w:bidi="pt_PT"/>
        </w:rPr>
      </w:r>
      <w:r>
        <w:rPr>
          <w:lang w:val="pt_PT" w:bidi="pt_PT"/>
        </w:rPr>
        <w:t>Por causa do Espírito, os crentes podem chamar Deus de "Abba". Abba é a palavra para "pai" na língua que o povo em Israel falava no tempo de Jesus. Jesus chama Deus de "Abba" quando Jesus ora a Deus antes de morrer. Por causa do Espírito Santo, podemos ter o mesmo relacionamento com Deus que uma criança tem com seu pai, assim como Jesus tem.</w:t>
      </w:r>
    </w:p>
    <w:p>
      <w:pPr/>
      <w:r>
        <w:rPr>
          <w:lang w:val="pt_PT" w:bidi="pt_PT"/>
        </w:rPr>
      </w:r>
      <w:r>
        <w:rPr>
          <w:lang w:val="pt_PT" w:bidi="pt_PT"/>
        </w:rPr>
        <w:t xml:space="preserve">Parem aqui e discutam em grupo qual palavra ou frase vocês usarão para </w:t>
      </w:r>
      <w:r>
        <w:rPr>
          <w:b/>
          <w:lang w:val="pt_PT" w:bidi="pt_PT"/>
        </w:rPr>
        <w:t>Abba</w:t>
      </w:r>
      <w:r>
        <w:rPr>
          <w:lang w:val="pt_PT" w:bidi="pt_PT"/>
        </w:rPr>
        <w:t>. Procure a palavra Abba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4:8–20</w:t>
      </w:r>
      <w:r>
        <w:rPr>
          <w:lang w:val="pt_PT" w:bidi="pt_PT"/>
        </w:rPr>
      </w:r>
    </w:p>
    <w:p>
      <w:pPr>
        <w:pStyle w:val="Heading3"/>
      </w:pPr>
      <w:r>
        <w:rPr>
          <w:lang w:val="pt_PT" w:bidi="pt_PT"/>
        </w:rPr>
        <w:t>Ouvir e Sentir</w:t>
      </w:r>
    </w:p>
    <w:p>
      <w:pPr/>
      <w:r>
        <w:rPr>
          <w:lang w:val="pt_PT" w:bidi="pt_PT"/>
        </w:rPr>
      </w:r>
      <w:r>
        <w:rPr>
          <w:lang w:val="pt_PT" w:bidi="pt_PT"/>
        </w:rPr>
        <w:t>Nesta etapa, ouçam Gálatas 4:8–20 e guardem em seus corações.</w:t>
      </w:r>
    </w:p>
    <w:p>
      <w:pPr/>
      <w:r>
        <w:rPr>
          <w:lang w:val="pt_PT" w:bidi="pt_PT"/>
        </w:rPr>
      </w:r>
      <w:r>
        <w:rPr>
          <w:lang w:val="pt_PT" w:bidi="pt_PT"/>
        </w:rPr>
        <w:t>Ouçam uma versão em áudio de Gálatas 4:8–20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Gálatas 4:8–20 na tradução mais fácil de entender.</w:t>
      </w:r>
    </w:p>
    <w:p>
      <w:pPr/>
      <w:r>
        <w:rPr>
          <w:lang w:val="pt_PT" w:bidi="pt_PT"/>
        </w:rPr>
      </w:r>
      <w:r>
        <w:rPr>
          <w:lang w:val="pt_PT" w:bidi="pt_PT"/>
        </w:rPr>
        <w:t>Pause este áudio aqui.</w:t>
      </w:r>
    </w:p>
    <w:p>
      <w:pPr/>
      <w:r>
        <w:rPr>
          <w:lang w:val="pt_PT" w:bidi="pt_PT"/>
        </w:rPr>
      </w:r>
      <w:r>
        <w:rPr>
          <w:lang w:val="pt_PT" w:bidi="pt_PT"/>
        </w:rPr>
        <w:t>Paulo acabou de explicar que os gálatas são filhos de Deus. Agora Paulo mostra o quão preocupado está por causa da maneira como os gálatas estão agindo. Paulo implora aos gálatas para não retornarem a sua antiga maneira de vida e escravidão. Paulo lembra aos gálatas do relacionamento próximo entre Paulo e os gálatas. Embora os falsos mestres sejam os verdadeiros inimigos dos gálatas, os gálatas estão tratando Paulo como um inimigo!</w:t>
      </w:r>
    </w:p>
    <w:p>
      <w:pPr/>
      <w:r>
        <w:rPr>
          <w:lang w:val="pt_PT" w:bidi="pt_PT"/>
        </w:rPr>
      </w:r>
      <w:r>
        <w:rPr>
          <w:lang w:val="pt_PT" w:bidi="pt_PT"/>
        </w:rPr>
        <w:t>Paulo repete o que disse no final da última passagem: antes de os gálatas serem filhos de Deus, os gálatas eram escravos dos chamados deuses. Embora as pessoas adorassem esses deuses, esses deuses não eram o verdadeiro Deus e não tinham poder para ajudar os gálatas. Mas agora os gálatas conhecem o verdadeiro Deus. Isso não significa apenas que os gálatas sabem quem é Deus. Paulo quer dizer que os gálatas têm um relacionamento próximo com Deus. E Paulo esclarece que Deus realmente conhece os crentes, porque Deus é aquele que causou este relacionamento próximo.</w:t>
      </w:r>
    </w:p>
    <w:p>
      <w:pPr/>
      <w:r>
        <w:rPr>
          <w:lang w:val="pt_PT" w:bidi="pt_PT"/>
        </w:rPr>
      </w:r>
      <w:r>
        <w:rPr>
          <w:lang w:val="pt_PT" w:bidi="pt_PT"/>
        </w:rPr>
        <w:t>Parem aqui e discutam esta pergunta em grupo: em sua cultura, como as pessoas interagem ou se relacionam com deuses ou espíritos? Que tipo de relacionamento ou interação as pessoas acreditam que podem ter com um deus ou espírito? Pause este áudio aqui.</w:t>
      </w:r>
    </w:p>
    <w:p>
      <w:pPr/>
      <w:r>
        <w:rPr>
          <w:lang w:val="pt_PT" w:bidi="pt_PT"/>
        </w:rPr>
      </w:r>
      <w:r>
        <w:rPr>
          <w:lang w:val="pt_PT" w:bidi="pt_PT"/>
        </w:rPr>
        <w:t>Como os gálatas sabem o que Deus fez por eles, Paulo está surpreso pelos gálatas começarem a obedecer a outras forças ou poderes novamente. Essas forças são qualquer coisa em que as pessoas confiam em vez de Deus. Esses podem ser falsos deuses, a lei ou espíritos que as pessoas acreditam que controlam coisas como as estrelas e a vida das pessoas. Ao contrário de Deus, essas forças são fracas e não podem salvar as pessoas. As forças são miseráveis ou pobres porque não dão nada às pessoas, mas apenas fazem as pessoas serem escravas novamente.</w:t>
      </w:r>
    </w:p>
    <w:p>
      <w:pPr/>
      <w:r>
        <w:rPr>
          <w:lang w:val="pt_PT" w:bidi="pt_PT"/>
        </w:rPr>
      </w:r>
      <w:r>
        <w:rPr>
          <w:lang w:val="pt_PT" w:bidi="pt_PT"/>
        </w:rPr>
        <w:t>Paulo agora dá um exemplo da maneira como os gálatas retornam a uma maneira ruim de viver. Os gálatas celebram os dias e períodos especiais que os judeus celebram. As pessoas tratavam certos momentos como mais sagrados do que outros, tanto na religião judaica quanto nas religiões pagãs. Não é ruim celebrar certos dias e realizar festas. Mas os gálatas fazem isso porque pensam que os trará a um bom relacionamento com Deus, o que é errado. Paulo está preocupado com os gálatas por causa da maneira como os gálatas estão pensando e agindo. Embora Paulo tenha feito muito para ajudar os gálatas, é como se o trabalho de Paulo não tivesse realmente mudado nada para os gálatas!</w:t>
      </w:r>
    </w:p>
    <w:p>
      <w:pPr/>
      <w:r>
        <w:rPr>
          <w:lang w:val="pt_PT" w:bidi="pt_PT"/>
        </w:rPr>
      </w:r>
      <w:r>
        <w:rPr>
          <w:lang w:val="pt_PT" w:bidi="pt_PT"/>
        </w:rPr>
        <w:t>Parem aqui e discutam esta pergunta em grupo: em sua cultura, quais são alguns momentos sagrados ou celebrações diferentes que vocês têm? Por que as pessoas celebram isso? O que as pessoas acreditam que deuses ou espíritos farão pelas pessoas se celebrarem esses eventos? Pause este áudio aqui.</w:t>
      </w:r>
    </w:p>
    <w:p>
      <w:pPr/>
      <w:r>
        <w:rPr>
          <w:lang w:val="pt_PT" w:bidi="pt_PT"/>
        </w:rPr>
      </w:r>
      <w:r>
        <w:rPr>
          <w:lang w:val="pt_PT" w:bidi="pt_PT"/>
        </w:rPr>
        <w:t>Em seguida, Paulo implora aos gálatas que sigam o exemplo de Paulo. Paulo não obedece mais à lei para ganhar um bom relacionamento com Deus. Embora Paulo seja parte do grupo do povo judeu, Paulo age como um gentio porque Paulo não obedece à lei. Os gálatas não feriram ou trataram Paulo sem bondade no passado, por isso Paulo pede aos gálatas que não tratem Paulo sem bondade agora e ignorem Paulo!</w:t>
      </w:r>
    </w:p>
    <w:p>
      <w:pPr/>
      <w:r>
        <w:rPr>
          <w:lang w:val="pt_PT" w:bidi="pt_PT"/>
        </w:rPr>
      </w:r>
      <w:r>
        <w:rPr>
          <w:lang w:val="pt_PT" w:bidi="pt_PT"/>
        </w:rPr>
        <w:t>Para lembrar aos gálatas do bom relacionamento que eles têm com Paulo, Paulo conta a história da primeira vez que Paulo veio para a Galácia. Originalmente, Paulo pode ter planejado ir para outro lugar, mas então Paulo ficou doente e teve que parar na Galácia. A Galácia era uma boa área para alguém que estava doente descansar e se curar. Não está claro qual doença Paulo tinha, mas Paulo lembra aos gálatas que a doença de Paulo tornava as coisas difíceis para os gálatas também. É difícil cuidar de pessoas doentes, especialmente pessoas doentes que vocês não conhecem! Mas os gálatas cuidaram de Paulo. Além disso, naquela época, as pessoas às vezes pensavam que os deuses faziam as pessoas ficarem doentes como punição. Mas os gálatas não rejeitaram Paulo ou trataram Paulo como se ele fosse fraco e sem valor. Em vez disso, os gálatas receberam Paulo e trataram Paulo com gentileza. Na verdade, os gálatas deram a Paulo o mesmo tipo de honra e respeito que os gálatas teriam dado a visitantes importantes, como um anjo de Deus ou até mesmo Jesus Cristo! As pessoas tratavam os mensageiros com grande respeito, porque os mensageiros representavam as pessoas que os enviaram. Naquela época, os gálatas entenderam que Paulo trouxe uma mensagem de Jesus, e os gálatas trataram Paulo respeitosamente.</w:t>
      </w:r>
    </w:p>
    <w:p>
      <w:pPr/>
      <w:r>
        <w:rPr>
          <w:lang w:val="pt_PT" w:bidi="pt_PT"/>
        </w:rPr>
      </w:r>
      <w:r>
        <w:rPr>
          <w:lang w:val="pt_PT" w:bidi="pt_PT"/>
        </w:rPr>
        <w:t>Parem aqui e discutam esta pergunta em grupo: o que as pessoas acreditam que causa doenças em sua cultura? Como vocês tratam pessoas doentes em sua cultura? Que tipo de doenças são desconfortáveis para estar por perto? Pause este áudio aqui.</w:t>
      </w:r>
    </w:p>
    <w:p>
      <w:pPr/>
      <w:r>
        <w:rPr>
          <w:lang w:val="pt_PT" w:bidi="pt_PT"/>
        </w:rPr>
      </w:r>
      <w:r>
        <w:rPr>
          <w:lang w:val="pt_PT" w:bidi="pt_PT"/>
        </w:rPr>
        <w:t>Paulo pode ver uma diferença entre a maneira alegre e gentil dos gálatas trataram Paulo no passado e a maneira como os gálatas estão agindo e respondendo a Paulo agora. No passado, os gálatas teriam feito qualquer coisa para ajudar Paulo. Paulo diz que os gálatas até mesmo teriam tirado seus próprios olhos para dar a Paulo, se isso tivesse ajudado Paulo! Os olhos são uma parte importante do corpo de uma pessoa, e naquela época, as pessoas muitas vezes viam os olhos como um símbolo das posses mais preciosas de uma pessoa. Agora, no entanto, os gálatas tratam Paulo de forma diferente. Como Paulo continua a dizer aos gálatas a verdade do evangelho, que não inclui a lei, os gálatas agora agem como se Paulo fosse um inimigo ou alguém de quem suspeitavam!</w:t>
      </w:r>
    </w:p>
    <w:p>
      <w:pPr/>
      <w:r>
        <w:rPr>
          <w:lang w:val="pt_PT" w:bidi="pt_PT"/>
        </w:rPr>
      </w:r>
      <w:r>
        <w:rPr>
          <w:lang w:val="pt_PT" w:bidi="pt_PT"/>
        </w:rPr>
        <w:t>Parem aqui e discutam esta pergunta em grupo: em sua cultura, o que as pessoas consideram suas posses ou habilidades mais valiosas? Contem uma história sobre uma pessoa que era tão dedicada a outra pessoa que ela desistiu de até mesmo suas posses mais valiosas para ajudar essa outra pessoa. Pause este áudio aqui.</w:t>
      </w:r>
    </w:p>
    <w:p>
      <w:pPr/>
      <w:r>
        <w:rPr>
          <w:lang w:val="pt_PT" w:bidi="pt_PT"/>
        </w:rPr>
      </w:r>
      <w:r>
        <w:rPr>
          <w:lang w:val="pt_PT" w:bidi="pt_PT"/>
        </w:rPr>
        <w:t>Paulo diz que os verdadeiros inimigos dos gálatas são os falsos mestres. Esses mestres mostram grande interesse e preocupação com os gálatas, mas não para ajudar os gálatas. Esses mestres tentam causar divisão entre os gálatas e Paulo. Então os gálatas não ouviriam Paulo quando Paulo disser a verdade sobre Cristo! Em vez disso, os gálatas darão toda a sua atenção e respeito aos falsos mestres.</w:t>
      </w:r>
    </w:p>
    <w:p>
      <w:pPr/>
      <w:r>
        <w:rPr>
          <w:lang w:val="pt_PT" w:bidi="pt_PT"/>
        </w:rPr>
      </w:r>
      <w:r>
        <w:rPr>
          <w:lang w:val="pt_PT" w:bidi="pt_PT"/>
        </w:rPr>
        <w:t>Parem aqui e discutam esta pergunta em grupo: em sua cultura, como as pessoas tratam os mestres que respeitam? Como os mestres tentam ganhar respeito e honra das pessoas? Pause este áudio aqui.</w:t>
      </w:r>
    </w:p>
    <w:p>
      <w:pPr/>
      <w:r>
        <w:rPr>
          <w:lang w:val="pt_PT" w:bidi="pt_PT"/>
        </w:rPr>
      </w:r>
      <w:r>
        <w:rPr>
          <w:lang w:val="pt_PT" w:bidi="pt_PT"/>
        </w:rPr>
        <w:t>Paulo diz que está tudo bem se outras pessoas mostrarem interesse nos gálatas, mas as razões dessas pessoas devem ser boas. E essas pessoas devem constantemente ter boas razões e não apenas agir de uma maneira gentil quando Paulo está lá para ver. Esses falsos mestres não têm boas razões para fazer essas coisas, e eles não se importam realmente com os gálatas.</w:t>
      </w:r>
    </w:p>
    <w:p>
      <w:pPr/>
      <w:r>
        <w:rPr>
          <w:lang w:val="pt_PT" w:bidi="pt_PT"/>
        </w:rPr>
      </w:r>
      <w:r>
        <w:rPr>
          <w:lang w:val="pt_PT" w:bidi="pt_PT"/>
        </w:rPr>
        <w:t>Para mostrar o quanto Paulo se importa com os gálatas, Paulo se compara a uma mãe que ama e se importa com seus filhos. Paulo compara a maneira como Paulo ensina e guia os gálatas a uma mulher que dá à luz. Quando uma mulher dá à luz, é difícil e doloroso, mas por uma boa razão. No final, uma mulher tem um filho! Da mesma maneira, é difícil e doloroso para Paulo levar os gálatas a seguirem a Cristo, mas é por uma boa razão. Paulo sente dor pelos gálatas até que eles comecem a pensar e agir como o próprio Cristo. Como os gálatas estão se afastando de sua fé, Paulo tem que levar os gálatas à verdade novamente, o que é difícil e doloroso, como dar à luz novamente!</w:t>
      </w:r>
    </w:p>
    <w:p>
      <w:pPr/>
      <w:r>
        <w:rPr>
          <w:lang w:val="pt_PT" w:bidi="pt_PT"/>
        </w:rPr>
      </w:r>
      <w:r>
        <w:rPr>
          <w:lang w:val="pt_PT" w:bidi="pt_PT"/>
        </w:rPr>
        <w:t>Parem aqui e discutam esta pergunta em grupo: quais são algumas ações em sua cultura que a maioria das pessoas concorda que são muito difíceis, mas trazem uma coisa boa ou um bom resultado? Contem uma história sobre uma vez em que um mestre trabalhou muito duro para ajudar e cuidar de seus estudantes. Quais dessas tarefas difíceis vocês comparariam com como esse mestre agiu? Pause este áudio aqui.</w:t>
      </w:r>
    </w:p>
    <w:p>
      <w:pPr/>
      <w:r>
        <w:rPr>
          <w:lang w:val="pt_PT" w:bidi="pt_PT"/>
        </w:rPr>
      </w:r>
      <w:r>
        <w:rPr>
          <w:lang w:val="pt_PT" w:bidi="pt_PT"/>
        </w:rPr>
        <w:t>Paulo diz que quer estar com os gálatas para que Paulo possa ajudar os gálatas. Se Paulo estivesse com os gálatas, Paulo poderia mostrar aos gálatas o quanto Paulo se importa e como o evangelho é verdadeiro. Então Paulo não teria que usar a linguagem severa que Paulo usa nesta carta. Em vez disso, Paulo poderia falar gentilmente com os gálatas novamente. Paulo está tão preocupado por não saber o que fazer para ajudar os gálatas!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Gálatas 4:8–20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novamente que os gálatas são filhos de Deus, não escravos. Então Paulo está surpreso que os gálatas querem retornar a sua antiga maneira de viver como escravos!</w:t>
      </w:r>
    </w:p>
    <w:p>
      <w:pPr/>
      <w:r>
        <w:rPr>
          <w:lang w:val="pt_PT" w:bidi="pt_PT"/>
        </w:rPr>
      </w:r>
      <w:r>
        <w:rPr>
          <w:b/>
          <w:lang w:val="pt_PT" w:bidi="pt_PT"/>
        </w:rPr>
        <w:t>Na segunda parte:</w:t>
      </w:r>
      <w:r>
        <w:rPr>
          <w:lang w:val="pt_PT" w:bidi="pt_PT"/>
        </w:rPr>
        <w:t xml:space="preserve"> Paulo implora aos gálatas que ouçam Paulo por causa do relacionamento próximo que os gálatas e Paulo têm uns com os outros. Os gálatas trataram Paulo como um amigo, então Paulo se pergunta por que os gálatas agora tratam Paulo como um inimigo.</w:t>
      </w:r>
    </w:p>
    <w:p>
      <w:pPr/>
      <w:r>
        <w:rPr>
          <w:lang w:val="pt_PT" w:bidi="pt_PT"/>
        </w:rPr>
      </w:r>
      <w:r>
        <w:rPr>
          <w:b/>
          <w:lang w:val="pt_PT" w:bidi="pt_PT"/>
        </w:rPr>
        <w:t>Na terceira parte:</w:t>
      </w:r>
      <w:r>
        <w:rPr>
          <w:lang w:val="pt_PT" w:bidi="pt_PT"/>
        </w:rPr>
        <w:t xml:space="preserve"> os falsos mestres são realmente os inimigos dos gálatas porque os falsos mestres não se importam realmente com os gálatas. Paulo, no entanto, se importa muito profundamente com os gálatas, como uma mãe cuida de seus filhos.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falsos deuses</w:t>
      </w:r>
    </w:p>
    <w:p>
      <w:pPr>
        <w:pStyle w:val="ListBullet"/>
        <w:spacing w:line="240" w:lineRule="auto"/>
        <w:ind w:left="720"/>
      </w:pPr>
      <w:r>
        <w:rPr>
          <w:lang w:val="pt_PT" w:bidi="pt_PT"/>
        </w:rPr>
      </w:r>
      <w:r>
        <w:rPr>
          <w:lang w:val="pt_PT" w:bidi="pt_PT"/>
        </w:rPr>
        <w:t>Forças ou poderes básicos</w:t>
      </w:r>
    </w:p>
    <w:p>
      <w:pPr>
        <w:pStyle w:val="ListBullet"/>
        <w:spacing w:line="240" w:lineRule="auto"/>
        <w:ind w:left="720"/>
      </w:pPr>
      <w:r>
        <w:rPr>
          <w:lang w:val="pt_PT" w:bidi="pt_PT"/>
        </w:rPr>
      </w:r>
      <w:r>
        <w:rPr>
          <w:lang w:val="pt_PT" w:bidi="pt_PT"/>
        </w:rPr>
        <w:t>Um anjo de Deus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 xml:space="preserve">E os falsos mestres </w:t>
      </w:r>
    </w:p>
    <w:p>
      <w:pPr/>
      <w:r>
        <w:rPr>
          <w:lang w:val="pt_PT" w:bidi="pt_PT"/>
        </w:rPr>
      </w:r>
      <w:r>
        <w:rPr>
          <w:lang w:val="pt_PT" w:bidi="pt_PT"/>
        </w:rPr>
        <w:t>Em grupo, prestem atenção às partes do cenário da passagem:</w:t>
      </w:r>
    </w:p>
    <w:p>
      <w:pPr/>
      <w:r>
        <w:rPr>
          <w:lang w:val="pt_PT" w:bidi="pt_PT"/>
        </w:rPr>
      </w:r>
      <w:r>
        <w:rPr>
          <w:lang w:val="pt_PT" w:bidi="pt_PT"/>
        </w:rPr>
        <w:t>Lembrem-se que para terminar a última passagem, Paulo resumiu o que acabara de dizer: que os crentes não eram mais escravos, mas filhos. Como essa é uma ideia importante, Paulo começa essa passagem da mesma maneira. Paulo lembra aos gálatas novamente que antes de os gálatas conhecerem Deus, ou terem um bom relacionamento com Deus, os gálatas eram escravos de falsos deuses. Paulo diz que a natureza ou as características desses deuses mostram que esses deuses não são realmente Deus. Mas agora os gálatas conhecem Deus ou têm um relacionamento com Deus. Para lembrar aos gálatas que Deus começou o relacionamento, Paulo esclarece que Deus realmente conhece os gálatas. Paulo compara essas forças ou falsos deuses com Deus para mostrar o quão diferentes são. Paulo acabou de falar sobre o que Deus fez para libertar os crentes. Mas essas forças são fracas e sem valor. Essas forças não têm poder para salvar e não têm valor. Essas forças podem ser falsos deuses, a lei ou qualquer outra coisa que as pessoas adorariam e serviriam.</w:t>
      </w:r>
    </w:p>
    <w:p>
      <w:pPr/>
      <w:r>
        <w:rPr>
          <w:lang w:val="pt_PT" w:bidi="pt_PT"/>
        </w:rPr>
      </w:r>
      <w:r>
        <w:rPr>
          <w:lang w:val="pt_PT" w:bidi="pt_PT"/>
        </w:rPr>
        <w:t>Parem aqui e discutam essa pergunta em grupo: no idioma original, essa palavra para forças ou poderes é a mesma palavra da última passagem, quando Paulo falou sobre a maneira como as pessoas costumavam ser escravas de forças ou poderes básicos. Revisem a palavra que usaram lá e discutam se usarão a mesma palavra aqui. Pause este áudio aqui.</w:t>
      </w:r>
    </w:p>
    <w:p>
      <w:pPr/>
      <w:r>
        <w:rPr>
          <w:lang w:val="pt_PT" w:bidi="pt_PT"/>
        </w:rPr>
      </w:r>
      <w:r>
        <w:rPr>
          <w:lang w:val="pt_PT" w:bidi="pt_PT"/>
        </w:rPr>
        <w:t>Paulo então pergunta aos gálatas por que escolheriam retornar a esses falsos deuses e à escravidão. Paulo não espera que o povo responda a essa Pergunta. Paulo faz essa pergunta para repreender fortemente os gálatas. Os falsos mestres dizem que a lei é parte do evangelho. Mas Paulo diz que quando os gálatas obedecem à lei, é o mesmo que se os gálatas se juntassem a uma religião diferente. Essa seria uma comparação chocante! Não apenas isso, mas também seria como se os gálatas estivessem escolhendo ser escravos novamente! Paulo quer mostrar aos gálatas que estão realmente agindo de uma maneira tola!</w:t>
      </w:r>
    </w:p>
    <w:p>
      <w:pPr/>
      <w:r>
        <w:rPr>
          <w:lang w:val="pt_PT" w:bidi="pt_PT"/>
        </w:rPr>
      </w:r>
      <w:r>
        <w:rPr>
          <w:lang w:val="pt_PT" w:bidi="pt_PT"/>
        </w:rPr>
        <w:t>Parem aqui e discutam essa pergunta em grupo: Paulo faz perguntas para repreender os gálatas. Em seu idioma, como vocês repreenderiam alguém? Como vocês mostrariam que a pessoa está agindo de maneira tola? Discutam como vocês querem traduzir a pergunta de Paulo aqui. Pause este áudio aqui.</w:t>
      </w:r>
    </w:p>
    <w:p>
      <w:pPr/>
      <w:r>
        <w:rPr>
          <w:lang w:val="pt_PT" w:bidi="pt_PT"/>
        </w:rPr>
      </w:r>
      <w:r>
        <w:rPr>
          <w:lang w:val="pt_PT" w:bidi="pt_PT"/>
        </w:rPr>
        <w:t>Na segunda parte, Paulo lembra aos gálatas de seu bom relacionamento com Paulo. Paulo faz isso para lembrar aos gálatas que os gálatas podem e confiam em Paulo. Quando Paulo implora aos gálatas que ajam da mesma maneira que Paulo faz, é porque Paulo se importa com os gálatas. Paulo chama os gálatas de irmãos e irmãs para mostrar o afeto de Paulo por eles, mesmo que Paulo repreenda os gálatas. Paulo lembra aos gálatas que sabem como era quando Paulo veio pela primeira vez a eles. Os gálatas aceitaram a verdade e aceitaram Paulo, mesmo que Paulo estivesse doente. Os gálatas poderiam ter tratado Paulo com desprezo ou tratado Paulo como se fosse sem valor. Os gálatas poderiam ter desprezado Paulo ou odiado e rejeitado Paulo. Em vez disso, os gálatas receberam Paulo em suas casas. Paulo compara a maneira como os gálatas trataram Paulo à maneira que Paulo imagina que os gálatas tratariam um anjo ou até mesmo Cristo. Paulo quer dizer que os gálatas mostram a Paulo a mais alta honra e bondade.</w:t>
      </w:r>
    </w:p>
    <w:p>
      <w:pPr/>
      <w:r>
        <w:rPr>
          <w:lang w:val="pt_PT" w:bidi="pt_PT"/>
        </w:rPr>
      </w:r>
      <w:r>
        <w:rPr>
          <w:lang w:val="pt_PT" w:bidi="pt_PT"/>
        </w:rPr>
        <w:t>Paulo implica que quando os gálatas ouviram o evangelho pela primeira vez, os gálatas sentiram alegria e bênção, ou um bom sentimento, porque tinham um relacionamento certo com Deus. Paulo pergunta onde estão os sentimentos alegres dos gálatas agora. Paulo faz a pergunta para encorajar os gálatas a pensar em quão diferentes suas vidas são agora. Paulo diz fortemente que sabe que os gálatas costumavam se sentir de maneira diferente. Os gálatas costumavam ter um amor tão profundo por Paulo que os gálatas fariam qualquer coisa por Paulo, até mesmo cortar seus olhos para dar a Paulo!</w:t>
      </w:r>
    </w:p>
    <w:p>
      <w:pPr/>
      <w:r>
        <w:rPr>
          <w:lang w:val="pt_PT" w:bidi="pt_PT"/>
        </w:rPr>
      </w:r>
      <w:r>
        <w:rPr>
          <w:lang w:val="pt_PT" w:bidi="pt_PT"/>
        </w:rPr>
        <w:t>Parem aqui e discutam essa pergunta em grupo: aqui, Paulo faz uma pergunta para exortar os gálatas a pensarem em algo. Em seu idioma, como vocês diriam a alguém para pensar em algo? Discutam como vocês querem traduzir a pergunta de Paulo aqui. Pause este áudio aqui.</w:t>
      </w:r>
    </w:p>
    <w:p>
      <w:pPr/>
      <w:r>
        <w:rPr>
          <w:lang w:val="pt_PT" w:bidi="pt_PT"/>
        </w:rPr>
      </w:r>
      <w:r>
        <w:rPr>
          <w:lang w:val="pt_PT" w:bidi="pt_PT"/>
        </w:rPr>
        <w:t>Parem aqui e discutam esta pergunta em grupo: como vocês falariam sobre a maneira como alguém é tão dedicado que faria qualquer coisa que pudesse para ajudar outra pessoa? Pause este áudio aqui.</w:t>
      </w:r>
    </w:p>
    <w:p>
      <w:pPr/>
      <w:r>
        <w:rPr>
          <w:lang w:val="pt_PT" w:bidi="pt_PT"/>
        </w:rPr>
      </w:r>
      <w:r>
        <w:rPr>
          <w:lang w:val="pt_PT" w:bidi="pt_PT"/>
        </w:rPr>
        <w:t>Paulo pergunta por que os gálatas mudaram. Dessa vez, Paulo faz essa pergunta para mostrar como ele está desapontado e surpreso que os gálatas agiriam dessa maneira. Quando Paulo veio pela primeira vez aos gálatas, Paulo disse aos gálatas a verdade, e os gálatas trataram Paulo como um amigo. Mas agora os gálatas rejeitam Paulo e as coisas verdadeiras que Paulo ensinou. Os gálatas agem como se Paulo fosse seu inimigo que está tentando ferir os gálatas.</w:t>
      </w:r>
    </w:p>
    <w:p>
      <w:pPr/>
      <w:r>
        <w:rPr>
          <w:lang w:val="pt_PT" w:bidi="pt_PT"/>
        </w:rPr>
      </w:r>
      <w:r>
        <w:rPr>
          <w:lang w:val="pt_PT" w:bidi="pt_PT"/>
        </w:rPr>
        <w:t>Parem aqui e discutam essa pergunta em grupo: em seu idioma, como vocês mostrariam que estão desapontados com a maneira como alguém está agindo? Discutam como vocês querem traduzir a pergunta de Paulo aqui. Pause este áudio aqui.</w:t>
      </w:r>
    </w:p>
    <w:p>
      <w:pPr/>
      <w:r>
        <w:rPr>
          <w:lang w:val="pt_PT" w:bidi="pt_PT"/>
        </w:rPr>
      </w:r>
      <w:r>
        <w:rPr>
          <w:lang w:val="pt_PT" w:bidi="pt_PT"/>
        </w:rPr>
        <w:t>Na terceira parte, Paulo mostra que os falsos mestres são os inimigos dos gálatas, não Paulo. Paulo fala sobre "essas pessoas", que sabemos que são as pessoas que ensinam aos gálatas ensinamentos errados. Essas pessoas são zelosas ou tentam muito conquistar os gálatas, mas não por uma boa razão. Esses mestres querem alienar ou causar divisão entre os gálatas e Paulo, bem como os crentes que acreditam no mesmo que Paulo. Os falsos mestres apenas querem que os gálatas tenham zelo pelos falsos mestres para que os gálatas concentrem toda sua atenção nos falsos mestres.</w:t>
      </w:r>
    </w:p>
    <w:p>
      <w:pPr/>
      <w:r>
        <w:rPr>
          <w:lang w:val="pt_PT" w:bidi="pt_PT"/>
        </w:rPr>
      </w:r>
      <w:r>
        <w:rPr>
          <w:lang w:val="pt_PT" w:bidi="pt_PT"/>
        </w:rPr>
        <w:t>Parem aqui e discutam essa pergunta em grupo: quais palavras ou frases vocês têm para a maneira como uma pessoa é zelosa por alguém e concentra sua atenção nessa pessoa? Pause este áudio aqui.</w:t>
      </w:r>
    </w:p>
    <w:p>
      <w:pPr/>
      <w:r>
        <w:rPr>
          <w:lang w:val="pt_PT" w:bidi="pt_PT"/>
        </w:rPr>
      </w:r>
      <w:r>
        <w:rPr>
          <w:lang w:val="pt_PT" w:bidi="pt_PT"/>
        </w:rPr>
        <w:t>Paulo então afirma um princípio geral: não é ruim ter zelo pelas pessoas, mas apenas se for por uma boa razão e apenas se as pessoas forem consistentes. As pessoas não devem agir com zelo apenas quando pessoas como Paulo estão lá para vê-las.</w:t>
      </w:r>
    </w:p>
    <w:p>
      <w:pPr/>
      <w:r>
        <w:rPr>
          <w:lang w:val="pt_PT" w:bidi="pt_PT"/>
        </w:rPr>
      </w:r>
      <w:r>
        <w:rPr>
          <w:lang w:val="pt_PT" w:bidi="pt_PT"/>
        </w:rPr>
        <w:t>Paulo lembra aos gálatas que Paulo tem um grande amor pelos gálatas, mesmo que Paulo esteja longe agora. Paulo chama os gálatas de seus filhos porque Paulo ama os gálatas e os ensina como um pai ensina uma criança. Paulo sente dor e se preocupa pelos gálatas, como uma mãe que dá à luz um filho. Paulo sentirá isso até que Cristo seja formado nos gálatas ou até que Cristo faça os gálatas agirem como Cristo. Paulo quer estar com os gálatas durante esse processo porque, agora, Paulo não tem certeza de como ajudar os gálatas. Paulo escreve essa carta para ajudar, mas Paulo preferiria estar lá com os gálatas e falar com eles em pessoa!</w:t>
      </w:r>
    </w:p>
    <w:p>
      <w:pPr/>
      <w:r>
        <w:rPr>
          <w:lang w:val="pt_PT" w:bidi="pt_PT"/>
        </w:rPr>
      </w:r>
      <w:r>
        <w:rPr>
          <w:lang w:val="pt_PT" w:bidi="pt_PT"/>
        </w:rPr>
        <w:t>Parem aqui e discutam essa pergunta em grupo: em seu idioma, como vocês chamariam as pessoas que vocês amam profundamente e cuidam? Como os líderes ou os mestres se refeririam às pessoas a quem ensinam e lideram?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Gálatas 4:8–20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Os falsos deuses</w:t>
      </w:r>
    </w:p>
    <w:p>
      <w:pPr>
        <w:pStyle w:val="ListBullet"/>
        <w:spacing w:line="240" w:lineRule="auto"/>
        <w:ind w:left="720"/>
      </w:pPr>
      <w:r>
        <w:rPr>
          <w:lang w:val="pt_PT" w:bidi="pt_PT"/>
        </w:rPr>
      </w:r>
      <w:r>
        <w:rPr>
          <w:lang w:val="pt_PT" w:bidi="pt_PT"/>
        </w:rPr>
        <w:t>Forças ou poderes básicos</w:t>
      </w:r>
    </w:p>
    <w:p>
      <w:pPr>
        <w:pStyle w:val="ListBullet"/>
        <w:spacing w:line="240" w:lineRule="auto"/>
        <w:ind w:left="720"/>
      </w:pPr>
      <w:r>
        <w:rPr>
          <w:lang w:val="pt_PT" w:bidi="pt_PT"/>
        </w:rPr>
      </w:r>
      <w:r>
        <w:rPr>
          <w:lang w:val="pt_PT" w:bidi="pt_PT"/>
        </w:rPr>
        <w:t>Um anjo de Deus</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 xml:space="preserve">E os falsos mestres </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"Antes de vocês conhecerem Deus, vocês eram escravos de coisas que não são realmente Deus. Mas agora vocês conhecem Deus, ou eu deveria dizer, Deus conhece vocês. Estou chocado que vocês voltaram atrás e começaram novamente a obedecer a esses poderes. Esses poderes não podem salvar vocês e não têm valor. Quando vocês obedecem a esses poderes, vocês se tornam escravos deles novamente! Vocês celebram os festivais judaicos, que incluem as celebrações dos dias, os meses, as estações e os anos. Vocês fazem isso como se pudessem ganhar sua salvação fazendo isso. Temo por vocês. Tenho medo de que todo o meu trabalho duro por vocês não tenha valido nada".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Pergunte para as pessoas que interpretam os crentes Gálatas: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"Meus queridos irmãos e irmãs, imploro a vocês que vivam como faço e não sejam escravos da lei. Me tornei como vocês eram e sou livre da lei. Vocês não me maltrataram quando preguei pela primeira vez a vocês. Vocês sabem que foi por causa de uma doença que fiquei com vocês na primeira vez e preguei o evangelho a vocês. Minha doença foi difícil para vocês. Apesar disso, vocês não me odiaram ou me afastaram. Em vez disso, vocês me receberam da mesma maneira que receberiam um anjo de Deus ou até mesmo o próprio Cristo Jesus. Mas agora vocês perderam a alegria que uma vez tiveram. Sei que vocês me amaram tanto que, se pudessem ter feito isso, teriam removido seus próprios olhos e os dado a mim. Então estou surpreso que vocês ajam como se fosse seu inimigo, apenas porque disse a vocês a verdade!"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Gálatas: “O que vocês estão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"Esses falsos mestres mostram grande interesse em vocês, mas o que estão fazendo não é bom. Esses falsos mestres querem separar vocês de mim para que mostrem grande interesse neles. Sempre é bom quando alguém mostra um interesse profundo em vocês, mas apenas se seu propósito é bom. Isso deve acontecer mesmo quando não estou com vocês. Meus queridos filhos, como uma mulher tem dor quando dá à luz, estou novamente sofrendo por vocês até que verdadeiramente se tornem como Cristo. Gostaria de estar lá com vocês agora para que pudesse falar mais gentilmente com vocês. Não entendo por que estão agindo dessa maneira".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falsos mestres: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Gálatas 4:8–20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gálatas costumavam ser </w:t>
      </w:r>
      <w:r>
        <w:rPr>
          <w:b/>
          <w:lang w:val="pt_PT" w:bidi="pt_PT"/>
        </w:rPr>
        <w:t>escravos</w:t>
      </w:r>
      <w:r>
        <w:rPr>
          <w:lang w:val="pt_PT" w:bidi="pt_PT"/>
        </w:rPr>
        <w:t xml:space="preserve"> dos falsos deuses. Um escravo não recebe pagamento por seu trabalho e não tem a liberdade de deixar seu senhor quando quiser. Para mais informações sobre escravo, consulte o Glossário Mestre. Use a mesma palavra ou frase para escravo que você usou em passagens anteriores.</w:t>
      </w:r>
    </w:p>
    <w:p>
      <w:pPr/>
      <w:r>
        <w:rPr>
          <w:lang w:val="pt_PT" w:bidi="pt_PT"/>
        </w:rPr>
      </w:r>
      <w:r>
        <w:rPr>
          <w:lang w:val="pt_PT" w:bidi="pt_PT"/>
        </w:rPr>
        <w:t>Esses deuses são outros seres espirituais ou ídolos que as pessoas adoram como se tivessem poder. Às vezes as pessoas usam madeira ou metal para fazer estátuas ou pilares para representar seus deuses. Paulo também fala sobre as forças ou poderes fracos e sem valor. Isso inclui esses falsos deuses, a lei, ou qualquer outra coisa que as pessoas adorariam e serviriam. Usem a mesma palavra ou frase para poderes que vocês usaram na passagem anterior.</w:t>
      </w:r>
    </w:p>
    <w:p>
      <w:pPr/>
      <w:r>
        <w:rPr>
          <w:lang w:val="pt_PT" w:bidi="pt_PT"/>
        </w:rPr>
      </w:r>
      <w:r>
        <w:rPr>
          <w:lang w:val="pt_PT" w:bidi="pt_PT"/>
        </w:rPr>
        <w:t xml:space="preserve">Parem aqui e discutam em grupo qual palavra ou frase vocês usarão para </w:t>
      </w:r>
      <w:r>
        <w:rPr>
          <w:b/>
          <w:lang w:val="pt_PT" w:bidi="pt_PT"/>
        </w:rPr>
        <w:t>deuses</w:t>
      </w:r>
      <w:r>
        <w:rPr>
          <w:lang w:val="pt_PT" w:bidi="pt_PT"/>
        </w:rPr>
        <w:t>. Consulte deuses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chama os </w:t>
      </w:r>
      <w:r>
        <w:rPr>
          <w:b/>
          <w:lang w:val="pt_PT" w:bidi="pt_PT"/>
        </w:rPr>
        <w:t>crentes</w:t>
      </w:r>
      <w:r>
        <w:rPr>
          <w:lang w:val="pt_PT" w:bidi="pt_PT"/>
        </w:rPr>
        <w:t xml:space="preserve"> de irmãos. Como Deus é o Pai de todos os crentes, todos os crentes são como irmãos e irmãs. Para mais informações sobre irmão, consultem o termo crente no Glossário Mestre. Usem a mesma palavra ou frase para irmãos que vocês usaram em passagens anteriores.</w:t>
      </w:r>
    </w:p>
    <w:p>
      <w:pPr/>
      <w:r>
        <w:rPr>
          <w:lang w:val="pt_PT" w:bidi="pt_PT"/>
        </w:rPr>
      </w:r>
      <w:r>
        <w:rPr>
          <w:lang w:val="pt_PT" w:bidi="pt_PT"/>
        </w:rPr>
        <w:t xml:space="preserve">Paulo pregava o </w:t>
      </w:r>
      <w:r>
        <w:rPr>
          <w:b/>
          <w:lang w:val="pt_PT" w:bidi="pt_PT"/>
        </w:rPr>
        <w:t>evangelho</w:t>
      </w:r>
      <w:r>
        <w:rPr>
          <w:lang w:val="pt_PT" w:bidi="pt_PT"/>
        </w:rPr>
        <w:t xml:space="preserve"> aos gálatas. O evangelho é a maneira como Deus criou uma maneira de salvar as pessoas. Para mais informações sobre evangelho, consulte o Glossário Mestre. Usem a mesma palavra ou frase para evangelho que vocês usaram em passagens anteriores.</w:t>
      </w:r>
    </w:p>
    <w:p>
      <w:pPr/>
      <w:r>
        <w:rPr>
          <w:lang w:val="pt_PT" w:bidi="pt_PT"/>
        </w:rPr>
      </w:r>
      <w:r>
        <w:rPr>
          <w:lang w:val="pt_PT" w:bidi="pt_PT"/>
        </w:rPr>
        <w:t xml:space="preserve">Os gálatas receberam Paulo com o mesmo tipo de honra e respeito que mostrariam a um </w:t>
      </w:r>
      <w:r>
        <w:rPr>
          <w:b/>
          <w:lang w:val="pt_PT" w:bidi="pt_PT"/>
        </w:rPr>
        <w:t>anjo</w:t>
      </w:r>
      <w:r>
        <w:rPr>
          <w:lang w:val="pt_PT" w:bidi="pt_PT"/>
        </w:rPr>
        <w:t xml:space="preserve"> de Deus ou Cristo Jesus. Um anjo é um ser sobrenatural e espiritual criado por Deus. Os anjos dão mensagens de Deus às pessoas. Para mais informações sobre anjo, consulte o Glossário Mestre. Use a mesma palavra ou frase para anjo que você usou em passagens anteriores. </w:t>
      </w:r>
    </w:p>
    <w:p>
      <w:pPr/>
      <w:r>
        <w:rPr>
          <w:lang w:val="pt_PT" w:bidi="pt_PT"/>
        </w:rPr>
      </w:r>
      <w:r>
        <w:rPr>
          <w:b/>
          <w:lang w:val="pt_PT" w:bidi="pt_PT"/>
        </w:rPr>
        <w:t>Cristo</w:t>
      </w:r>
      <w:r>
        <w:rPr>
          <w:lang w:val="pt_PT" w:bidi="pt_PT"/>
        </w:rPr>
        <w:t xml:space="preserve"> é um título para Jesus que lembra aos crentes que Jesus é o Salvador. Para mais informações sobre Cristo, consultem o Glossário Mestre. Usem a mesma palavra ou frase para Cristo que vocês usaram em passagens anteriores.</w:t>
      </w:r>
    </w:p>
    <w:p>
      <w:pPr/>
      <w:r>
        <w:rPr>
          <w:lang w:val="pt_PT" w:bidi="pt_PT"/>
        </w:rPr>
      </w:r>
      <w:r>
        <w:rPr>
          <w:lang w:val="pt_PT" w:bidi="pt_PT"/>
        </w:rPr>
        <w:t xml:space="preserve">Paulo se pergunta para onde foi a alegria ou </w:t>
      </w:r>
      <w:r>
        <w:rPr>
          <w:b/>
          <w:lang w:val="pt_PT" w:bidi="pt_PT"/>
        </w:rPr>
        <w:t>bênção</w:t>
      </w:r>
      <w:r>
        <w:rPr>
          <w:lang w:val="pt_PT" w:bidi="pt_PT"/>
        </w:rPr>
        <w:t xml:space="preserve"> dos gálatas. Aqui, bênção provavelmente significa o estado de bem-estar que os crentes têm, porque eles têm um relacionamento correto com Deus.</w:t>
      </w:r>
    </w:p>
    <w:p>
      <w:pPr/>
      <w:r>
        <w:rPr>
          <w:lang w:val="pt_PT" w:bidi="pt_PT"/>
        </w:rPr>
      </w:r>
      <w:r>
        <w:rPr>
          <w:lang w:val="pt_PT" w:bidi="pt_PT"/>
        </w:rPr>
        <w:t xml:space="preserve">Parem aqui e discutam em grupo qual palavra ou frase vocês usarão para </w:t>
      </w:r>
      <w:r>
        <w:rPr>
          <w:b/>
          <w:lang w:val="pt_PT" w:bidi="pt_PT"/>
        </w:rPr>
        <w:t>alegria</w:t>
      </w:r>
      <w:r>
        <w:rPr>
          <w:lang w:val="pt_PT" w:bidi="pt_PT"/>
        </w:rPr>
        <w:t xml:space="preserve"> ou </w:t>
      </w:r>
      <w:r>
        <w:rPr>
          <w:b/>
          <w:lang w:val="pt_PT" w:bidi="pt_PT"/>
        </w:rPr>
        <w:t>benção</w:t>
      </w:r>
      <w:r>
        <w:rPr>
          <w:lang w:val="pt_PT" w:bidi="pt_PT"/>
        </w:rPr>
        <w:t xml:space="preserve"> Procure a palavra abençoar no Glossário Mestre para mais informações. Se você já traduziu essa palavra em outro livro da Bíblia, use a mesma palavra que você usou lá. Pause este áudio aqui.</w:t>
      </w:r>
    </w:p>
    <w:p>
      <w:pPr/>
      <w:r>
        <w:rPr>
          <w:lang w:val="pt_PT" w:bidi="pt_PT"/>
        </w:rPr>
      </w:r>
      <w:r>
        <w:rPr>
          <w:lang w:val="pt_PT" w:bidi="pt_PT"/>
        </w:rPr>
        <w:t>Os falsos mestres são zelosos pelos gálatas, mas não por uma boa razão. Quando alguém é zeloso, é tão apaixonadamente dedicado a alguém ou a alguma coisa que zela para que esse relacionamento permaneça puro. Aqui, zeloso significa que os falsos mestres são apaixonadamente dedicados a continuar o relacionamento entre os falsos mestres e os gálatas.</w:t>
      </w:r>
    </w:p>
    <w:p>
      <w:pPr/>
      <w:r>
        <w:rPr>
          <w:lang w:val="pt_PT" w:bidi="pt_PT"/>
        </w:rPr>
      </w:r>
      <w:r>
        <w:rPr>
          <w:lang w:val="pt_PT" w:bidi="pt_PT"/>
        </w:rPr>
        <w:t xml:space="preserve">Parem aqui e discutam em grupo qual palavra ou frase vocês usarão para </w:t>
      </w:r>
      <w:r>
        <w:rPr>
          <w:b/>
          <w:lang w:val="pt_PT" w:bidi="pt_PT"/>
        </w:rPr>
        <w:t>zeloso</w:t>
      </w:r>
      <w:r>
        <w:rPr>
          <w:lang w:val="pt_PT" w:bidi="pt_PT"/>
        </w:rPr>
        <w:t>. Procurem por zelar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Paulo chama os gálatas de seus </w:t>
      </w:r>
      <w:r>
        <w:rPr>
          <w:b/>
          <w:lang w:val="pt_PT" w:bidi="pt_PT"/>
        </w:rPr>
        <w:t>filhos</w:t>
      </w:r>
      <w:r>
        <w:rPr>
          <w:lang w:val="pt_PT" w:bidi="pt_PT"/>
        </w:rPr>
        <w:t>, embora eles não sejam fisicamente descendentes de Paulo. Paulo mostra o quanto ele se importa com os gálatas quando os chama assim.</w:t>
      </w:r>
    </w:p>
    <w:p>
      <w:pPr/>
      <w:r>
        <w:rPr>
          <w:lang w:val="pt_PT" w:bidi="pt_PT"/>
        </w:rPr>
      </w:r>
      <w:r>
        <w:rPr>
          <w:lang w:val="pt_PT" w:bidi="pt_PT"/>
        </w:rPr>
        <w:t xml:space="preserve">Parem aqui e discutam em grupo qual palavra ou frase vocês usarão para a maneira que Paulo se refere aos Gálatas. </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4:21–27</w:t>
      </w:r>
      <w:r>
        <w:rPr>
          <w:lang w:val="pt_PT" w:bidi="pt_PT"/>
        </w:rPr>
      </w:r>
    </w:p>
    <w:p>
      <w:pPr>
        <w:pStyle w:val="Heading3"/>
      </w:pPr>
      <w:r>
        <w:rPr>
          <w:lang w:val="pt_PT" w:bidi="pt_PT"/>
        </w:rPr>
        <w:t>Ouvir e Sentir</w:t>
      </w:r>
    </w:p>
    <w:p>
      <w:pPr/>
      <w:r>
        <w:rPr>
          <w:lang w:val="pt_PT" w:bidi="pt_PT"/>
        </w:rPr>
      </w:r>
      <w:r>
        <w:rPr>
          <w:lang w:val="pt_PT" w:bidi="pt_PT"/>
        </w:rPr>
        <w:t>Nesta etapa, ouçam Gálatas 4:21–27 e guardem em seus corações.</w:t>
      </w:r>
    </w:p>
    <w:p>
      <w:pPr/>
      <w:r>
        <w:rPr>
          <w:lang w:val="pt_PT" w:bidi="pt_PT"/>
        </w:rPr>
      </w:r>
      <w:r>
        <w:rPr>
          <w:lang w:val="pt_PT" w:bidi="pt_PT"/>
        </w:rPr>
        <w:t>Ouçam uma versão em áudio de Gálatas 4:21–27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 uma versão em áudio de Gálatas 4:21–27 na tradução mais fácil de entender.</w:t>
      </w:r>
    </w:p>
    <w:p>
      <w:pPr/>
      <w:r>
        <w:rPr>
          <w:lang w:val="pt_PT" w:bidi="pt_PT"/>
        </w:rPr>
      </w:r>
      <w:r>
        <w:rPr>
          <w:lang w:val="pt_PT" w:bidi="pt_PT"/>
        </w:rPr>
        <w:t>Pause este áudio aqui.</w:t>
      </w:r>
    </w:p>
    <w:p>
      <w:pPr/>
      <w:r>
        <w:rPr>
          <w:lang w:val="pt_PT" w:bidi="pt_PT"/>
        </w:rPr>
      </w:r>
      <w:r>
        <w:rPr>
          <w:lang w:val="pt_PT" w:bidi="pt_PT"/>
        </w:rPr>
        <w:t>Paulo acabou de dizer aos gálatas o quão preocupado Paulo está porque os gálatas retornam à maneira como costumavam viver quando obedecem à lei. Nessa passagem, Paulo compara as pessoas que querem obedecer à lei aos filhos de Abraão e às mães desses filhos, Hagar e Sara. Paulo diz que se uma pessoa obedece à lei, essa pessoa se torna um escravo como Hagar e os filhos de Hagar. Os crentes, no entanto, são livres como a esposa de Abraão, Sara e os filhos de Sara.</w:t>
      </w:r>
    </w:p>
    <w:p>
      <w:pPr/>
      <w:r>
        <w:rPr>
          <w:lang w:val="pt_PT" w:bidi="pt_PT"/>
        </w:rPr>
      </w:r>
      <w:r>
        <w:rPr>
          <w:lang w:val="pt_PT" w:bidi="pt_PT"/>
        </w:rPr>
        <w:t>Para começar, Paulo diz que as pessoas que querem seguir a lei não entendem realmente a lei. Para ajudar os gálatas a entender, Paulo compara a lei à história dos filhos de Abraão. Lembrem-se de que no início, Abraão e sua esposa Sara não tinham filhos. Mas Deus prometeu dar a Abraão muitos descendentes. Enquanto Abraão estava esperando que Deus cumprisse essa promessa, Abraão teve um filho, Ismael, com a escrava de sua esposa, Hagar. Sara disse a Abraão para ter um filho com Hagar porque Deus ainda não havia permitido que Sara tivesse filhos. Esse não era o filho que Deus prometeu, no entanto. No momento certo, Deus deu a Abraão e Sara um filho, Isaque, para cumprir a promessa que Deus fez.</w:t>
      </w:r>
    </w:p>
    <w:p>
      <w:pPr/>
      <w:r>
        <w:rPr>
          <w:lang w:val="pt_PT" w:bidi="pt_PT"/>
        </w:rPr>
      </w:r>
      <w:r>
        <w:rPr>
          <w:lang w:val="pt_PT" w:bidi="pt_PT"/>
        </w:rPr>
        <w:t>Parem aqui e discutam em grupo: no tempo de Abraão, não era incomum que um homem tivesse um filho com uma mulher escrava, mas essa não era a maneira como Deus dizia que Deus cumpriria sua promessa. Em sua cultura, o que as pessoas pensam sobre um homem que é casado, mas tem um filho com outra mulher? Há algum momento em que não seria incomum que um homem tivesse um filho com mais de uma mulher? Pause este áudio aqui.</w:t>
      </w:r>
    </w:p>
    <w:p>
      <w:pPr/>
      <w:r>
        <w:rPr>
          <w:lang w:val="pt_PT" w:bidi="pt_PT"/>
        </w:rPr>
      </w:r>
      <w:r>
        <w:rPr>
          <w:lang w:val="pt_PT" w:bidi="pt_PT"/>
        </w:rPr>
        <w:t>Ismael nasceu de uma maneira humana normal. Quando Hagar ficou grávida do filho de Abraão, Hagar era jovem e Abraão ainda não havia se tornado um homem velho demais para conceber um filho. Isaque, no entanto, nasceu como resultado da promessa de Deus. Deus fez Abraão e Sara conceberem e terem um filho, mesmo que Abraão e Sara fossem velhos e incapazes de ter filhos por conta própria.</w:t>
      </w:r>
    </w:p>
    <w:p>
      <w:pPr/>
      <w:r>
        <w:rPr>
          <w:lang w:val="pt_PT" w:bidi="pt_PT"/>
        </w:rPr>
      </w:r>
      <w:r>
        <w:rPr>
          <w:lang w:val="pt_PT" w:bidi="pt_PT"/>
        </w:rPr>
        <w:t>Paulo explica por que Paulo fala sobre essas duas mulheres e seus filhos. Paulo compara essas mulheres aos dois pactos ou acordos que Deus fez para ajudar as pessoas a entender as duas alianças. Um pacto é o pacto que Deus fez no Monte Sinai, que inclui a lei. Abraão teve um filho com Hagar por meio de seu próprio esforço, assim como as pessoas obedecem à lei por meio de seu próprio esforço. Então Paulo compara a aliança da lei a Hagar. O outro pacto, que Deus fez primeiro, é a promessa que Deus fez a Abraão e cumpriu por meio de Cristo. No pacto da promessa, Deus salva as pessoas por causa de sua fé ou confiança em Deus. Abraão foi capaz de ter um filho com Sara porque Abraão confiava em Deus, como as pessoas confiam em Deus quando têm fé. Então Sara representa a aliança da promessa.</w:t>
      </w:r>
    </w:p>
    <w:p>
      <w:pPr/>
      <w:r>
        <w:rPr>
          <w:lang w:val="pt_PT" w:bidi="pt_PT"/>
        </w:rPr>
      </w:r>
      <w:r>
        <w:rPr>
          <w:lang w:val="pt_PT" w:bidi="pt_PT"/>
        </w:rPr>
        <w:t>Paulo fala sobre o pacto da lei como se fosse uma mulher escrava que dá à luz filhos. Nesse tempo, os filhos de uma mulher escrava também seriam escravos. Paulo compara essas crianças escravas às pessoas que obedecem à lei. A maneira como os judeus obedecem à lei para se tornarem certos com Deus faz os judeus se tornarem escravos da lei.</w:t>
      </w:r>
    </w:p>
    <w:p>
      <w:pPr/>
      <w:r>
        <w:rPr>
          <w:lang w:val="pt_PT" w:bidi="pt_PT"/>
        </w:rPr>
      </w:r>
      <w:r>
        <w:rPr>
          <w:lang w:val="pt_PT" w:bidi="pt_PT"/>
        </w:rPr>
        <w:t>Parem aqui e discutam em grupo: como as pessoas trataram os escravos na história de seu povo, ou a história dos grupos de pessoas perto de vocês? Se uma mulher escrava tivesse filhos com seu mestre, o que aconteceria com esses filhos? Pause este áudio aqui.</w:t>
      </w:r>
    </w:p>
    <w:p>
      <w:pPr/>
      <w:r>
        <w:rPr>
          <w:lang w:val="pt_PT" w:bidi="pt_PT"/>
        </w:rPr>
      </w:r>
      <w:r>
        <w:rPr>
          <w:lang w:val="pt_PT" w:bidi="pt_PT"/>
        </w:rPr>
        <w:t>Paulo diz que Hagar representa o pacto da lei, bem como o monte Sinai, onde Deus deu a lei. Essa montanha é a terra da Arábia, onde os descendentes do filho de Hagar viviam. Paulo diz que Hagar também representa a cidade de Jerusalém. Jerusalém era a cidade capital judaica, então representa os judeus. Hagar deu à luz da maneira humana normal, então seus filhos representam os judeus que se veem como filhos de Abraão por causa de sua descendência humana normal de Abraão. A maneira como Paulo conecta o pacto da lei e os judeus com Hagar teria sido surpreendente para os judeus. Os judeus pensavam que eram melhores do que Hagar e os descendentes de Hagar por causa da lei! Os judeus também pensavam que eram melhores do que Hagar e os descendentes de Hagar porque os judeus eram os descendentes da esposa de Abraão, Sara.</w:t>
      </w:r>
    </w:p>
    <w:p>
      <w:pPr/>
      <w:r>
        <w:rPr>
          <w:lang w:val="pt_PT" w:bidi="pt_PT"/>
        </w:rPr>
      </w:r>
      <w:r>
        <w:rPr>
          <w:lang w:val="pt_PT" w:bidi="pt_PT"/>
        </w:rPr>
        <w:t>Parem aqui e, em grupo, olhem para um mapa de Israel e da Arábia. Encontrem a cidade de Jerusalém e a montanha do Sinai. Discutam esta pergunta em grupo: qual é uma cidade importante para seu grupo de pessoas ou país? Se vocês falassem sobre essa cidade importante ou o que aconteceu nessa cidade, sobre qual grupo de pessoas vocês estariam falando? Pause este áudio aqui.</w:t>
      </w:r>
    </w:p>
    <w:p>
      <w:pPr/>
      <w:r>
        <w:rPr>
          <w:lang w:val="pt_PT" w:bidi="pt_PT"/>
        </w:rPr>
      </w:r>
      <w:r>
        <w:rPr>
          <w:lang w:val="pt_PT" w:bidi="pt_PT"/>
        </w:rPr>
        <w:t>Mas a lei não faz as pessoas serem os descendentes de Abraão. Paulo contrasta Hagar, que representa Jerusalém, com outra Jerusalém, uma que está acima. Essa Jerusalém não é um lugar físico na Terra, mas em vez disso a comunidade de crentes. Algumas traduções dizem a Jerusalém celestial. Paulo não quer dizer que esta Jerusalém está no céu, mas que pertence ao céu. As pessoas às vezes usavam a palavra céu quando estavam falando sobre Deus. Então isso significa a Jerusalém que pertence a Deus que vive no céu.</w:t>
      </w:r>
    </w:p>
    <w:p>
      <w:pPr/>
      <w:r>
        <w:rPr>
          <w:lang w:val="pt_PT" w:bidi="pt_PT"/>
        </w:rPr>
      </w:r>
      <w:r>
        <w:rPr>
          <w:lang w:val="pt_PT" w:bidi="pt_PT"/>
        </w:rPr>
        <w:t>Paulo diz que não é a Jerusalém na Terra, ou os judeus, que são livres. Em vez disso, é a Jerusalém que está acima, que é a comunidade dos crentes. Paulo usa essa outra Jerusalém para representar várias coisas. Essa Jerusalém representa Sara, a mulher livre, bem como o outro pacto. Esse pacto é a promessa que Deus deu a Abraão. Os crentes que confiam em Cristo para que Deus os justifique pertencem à Jerusalém acima. Os crentes não são escravos da lei, mas são livres como os descendentes de Sara, a mulher livre.</w:t>
      </w:r>
    </w:p>
    <w:p>
      <w:pPr/>
      <w:r>
        <w:rPr>
          <w:lang w:val="pt_PT" w:bidi="pt_PT"/>
        </w:rPr>
      </w:r>
      <w:r>
        <w:rPr>
          <w:lang w:val="pt_PT" w:bidi="pt_PT"/>
        </w:rPr>
        <w:t>Paulo cita as Escrituras para mostrar ainda mais isso. Essa citação é de uma profecia no livro de Isaías no Antigo Testamento, onde Deus disse ao profeta Isaías o que aconteceria no futuro. Naquele momento, os judeus não estavam em sua terra natal, então ninguém vivia em Jerusalém. O autor da passagem diz que antes dos judeus saírem, Jerusalém era como uma mulher cujo marido nunca a deixou. Mas depois que os judeus saíram, era como se Deus tivesse deixado Jerusalém também. O autor diz que quando os judeus saíram, Jerusalém também era como uma mulher sem filhos. Mas Deus prometeu que um dia, Deus traria o povo de volta a Jerusalém. E depois que as pessoas retornassem, Jerusalém teria mais filhos ou pessoas do que tinha antes. Seria um momento alegre para as pessoas, assim como uma mulher com muitos filhos se alegra.</w:t>
      </w:r>
    </w:p>
    <w:p>
      <w:pPr/>
      <w:r>
        <w:rPr>
          <w:lang w:val="pt_PT" w:bidi="pt_PT"/>
        </w:rPr>
      </w:r>
      <w:r>
        <w:rPr>
          <w:lang w:val="pt_PT" w:bidi="pt_PT"/>
        </w:rPr>
        <w:t>Parem aqui e discutam em grupo: em sua cultura, como Deus dá mensagens às pessoas sobre o futuro? Como essas mensagens soam? Como essas mensagens são semelhantes ou diferentes dessa mensagem que Deus deu ao profeta? Pause este áudio aqui.</w:t>
      </w:r>
    </w:p>
    <w:p>
      <w:pPr/>
      <w:r>
        <w:rPr>
          <w:lang w:val="pt_PT" w:bidi="pt_PT"/>
        </w:rPr>
      </w:r>
      <w:r>
        <w:rPr>
          <w:lang w:val="pt_PT" w:bidi="pt_PT"/>
        </w:rPr>
        <w:t>Paulo conecta Sara à profecia de Isaías porque Sara também não tinha filhos em um momento. Então Deus deu a Sara um filho e muitos descendentes. Paulo também aplica essa profecia à Jerusalém acima, que vocês lembrarão é a comunidade dos crentes, a igreja. Como uma mulher com muitos filhos, a Jerusalém acima terá muitas pessoas e mais pessoas do que a Jerusalém terrena. Paulo quer dizer que haverá mais crentes do que judeus. Paulo queria que os crentes gálatas entendessem que todos os crentes pertencem à Jerusalém acima e são livres da escravidão do antigo pacto. Os crentes gálatas devem se alegrar e ficar felizes, assim como a mulher que agora tem muitos filhos se alegra!</w:t>
      </w:r>
    </w:p>
    <w:p>
      <w:pPr/>
      <w:r>
        <w:rPr>
          <w:lang w:val="pt_PT" w:bidi="pt_PT"/>
        </w:rPr>
      </w:r>
      <w:r>
        <w:rPr>
          <w:lang w:val="pt_PT" w:bidi="pt_PT"/>
        </w:rPr>
        <w:t>O profeta Isaías e Paulo ambos falam sobre a maneira como Deus abençoará as pessoas. Deus abençoou Sara quando Deus deu a Sara um filho. Deus abençoou os judeus quando Deus trouxe os judeus de volta a Jerusalém. E agora Deus abençoa os crentes que se tornam os filhos de Deus.</w:t>
      </w:r>
      <w:r>
        <w:rPr>
          <w:lang w:val="pt_PT" w:bidi="pt_PT"/>
        </w:rPr>
      </w:r>
    </w:p>
    <w:p>
      <w:pPr>
        <w:pStyle w:val="Heading3"/>
      </w:pPr>
      <w:r>
        <w:rPr>
          <w:lang w:val="pt_PT" w:bidi="pt_PT"/>
        </w:rPr>
        <w:t>Identificando as Cenas</w:t>
      </w:r>
    </w:p>
    <w:p>
      <w:pPr/>
      <w:r>
        <w:rPr>
          <w:lang w:val="pt_PT" w:bidi="pt_PT"/>
        </w:rPr>
      </w:r>
      <w:r>
        <w:rPr>
          <w:lang w:val="pt_PT" w:bidi="pt_PT"/>
        </w:rPr>
        <w:t>Ouça uma versão em áudio de Gálatas 4:21–27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diz que as pessoas que querem obedecer à lei não entendem verdadeiramente a lei. Para explicar, Paulo conta a história dos dois filhos de Abraão.</w:t>
      </w:r>
    </w:p>
    <w:p>
      <w:pPr/>
      <w:r>
        <w:rPr>
          <w:lang w:val="pt_PT" w:bidi="pt_PT"/>
        </w:rPr>
      </w:r>
      <w:r>
        <w:rPr>
          <w:b/>
          <w:lang w:val="pt_PT" w:bidi="pt_PT"/>
        </w:rPr>
        <w:t>Na segunda parte:</w:t>
      </w:r>
      <w:r>
        <w:rPr>
          <w:lang w:val="pt_PT" w:bidi="pt_PT"/>
        </w:rPr>
        <w:t xml:space="preserve"> Paulo explica que Hagar e seu filho representam a aliança da lei e as pessoas que obedecem à lei. Sara e seu filho representam a promessa que Deus fez a Abraão e aos crentes.</w:t>
      </w:r>
    </w:p>
    <w:p>
      <w:pPr/>
      <w:r>
        <w:rPr>
          <w:lang w:val="pt_PT" w:bidi="pt_PT"/>
        </w:rPr>
      </w:r>
      <w:r>
        <w:rPr>
          <w:b/>
          <w:lang w:val="pt_PT" w:bidi="pt_PT"/>
        </w:rPr>
        <w:t>Na terceira parte:</w:t>
      </w:r>
      <w:r>
        <w:rPr>
          <w:lang w:val="pt_PT" w:bidi="pt_PT"/>
        </w:rPr>
        <w:t xml:space="preserve"> Paulo cita as Escrituras para mostrar por que Paulo fala sobre duas Jerusaléns.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As pessoas que querem obedecer à lei</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Ismael, O filho da escrava</w:t>
      </w:r>
    </w:p>
    <w:p>
      <w:pPr>
        <w:pStyle w:val="ListBullet"/>
        <w:spacing w:line="240" w:lineRule="auto"/>
        <w:ind w:left="720"/>
      </w:pPr>
      <w:r>
        <w:rPr>
          <w:lang w:val="pt_PT" w:bidi="pt_PT"/>
        </w:rPr>
      </w:r>
      <w:r>
        <w:rPr>
          <w:lang w:val="pt_PT" w:bidi="pt_PT"/>
        </w:rPr>
        <w:t>Hagar, a mulher escrava</w:t>
      </w:r>
    </w:p>
    <w:p>
      <w:pPr>
        <w:pStyle w:val="ListBullet"/>
        <w:spacing w:line="240" w:lineRule="auto"/>
        <w:ind w:left="720"/>
      </w:pPr>
      <w:r>
        <w:rPr>
          <w:lang w:val="pt_PT" w:bidi="pt_PT"/>
        </w:rPr>
      </w:r>
      <w:r>
        <w:rPr>
          <w:lang w:val="pt_PT" w:bidi="pt_PT"/>
        </w:rPr>
        <w:t>Isaque, o filho da mulher livre</w:t>
      </w:r>
    </w:p>
    <w:p>
      <w:pPr>
        <w:pStyle w:val="ListBullet"/>
        <w:spacing w:line="240" w:lineRule="auto"/>
        <w:ind w:left="720"/>
      </w:pPr>
      <w:r>
        <w:rPr>
          <w:lang w:val="pt_PT" w:bidi="pt_PT"/>
        </w:rPr>
      </w:r>
      <w:r>
        <w:rPr>
          <w:lang w:val="pt_PT" w:bidi="pt_PT"/>
        </w:rPr>
        <w:t>Sara, a mulher livre</w:t>
      </w:r>
    </w:p>
    <w:p>
      <w:pPr>
        <w:pStyle w:val="ListBullet"/>
        <w:spacing w:line="240" w:lineRule="auto"/>
        <w:ind w:left="720"/>
      </w:pPr>
      <w:r>
        <w:rPr>
          <w:lang w:val="pt_PT" w:bidi="pt_PT"/>
        </w:rPr>
      </w:r>
      <w:r>
        <w:rPr>
          <w:lang w:val="pt_PT" w:bidi="pt_PT"/>
        </w:rPr>
        <w:t>A mulher sem filhos, que representa Jerusalém sem os judeus</w:t>
      </w:r>
    </w:p>
    <w:p>
      <w:pPr>
        <w:pStyle w:val="ListBullet"/>
        <w:spacing w:line="240" w:lineRule="auto"/>
        <w:ind w:left="720"/>
      </w:pPr>
      <w:r>
        <w:rPr>
          <w:lang w:val="pt_PT" w:bidi="pt_PT"/>
        </w:rPr>
      </w:r>
      <w:r>
        <w:rPr>
          <w:lang w:val="pt_PT" w:bidi="pt_PT"/>
        </w:rPr>
        <w:t>E a mulher cujo marido nunca a deixou, que representa Jerusalém com os judeus</w:t>
      </w:r>
    </w:p>
    <w:p>
      <w:pPr/>
      <w:r>
        <w:rPr>
          <w:lang w:val="pt_PT" w:bidi="pt_PT"/>
        </w:rPr>
      </w:r>
      <w:r>
        <w:rPr>
          <w:lang w:val="pt_PT" w:bidi="pt_PT"/>
        </w:rPr>
        <w:t>Em grupo, prestem atenção às partes do cenário da passagem:</w:t>
      </w:r>
    </w:p>
    <w:p>
      <w:pPr/>
      <w:r>
        <w:rPr>
          <w:lang w:val="pt_PT" w:bidi="pt_PT"/>
        </w:rPr>
      </w:r>
      <w:r>
        <w:rPr>
          <w:lang w:val="pt_PT" w:bidi="pt_PT"/>
        </w:rPr>
        <w:t>Lembrem-se de como, numa passagem atrás, Paulo disse que os descendentes reais de Abraão são pessoas que têm fé em Deus, não os judeus. Agora, Paulo fala sobre essa ideia novamente enquanto continua a dizer como a lei faz as pessoas serem escravas. Paulo fala diretamente com as pessoas que querem estar sob a lei, ou obedecer à lei como parte da aliança da lei. Isso inclui alguns crentes no grupo de crentes gálatas. Paulo também fala com os falsos mestres que dizem que os crentes devem seguir a lei, mesmo que esses mestres não estejam ouvindo. Em toda a passagem, Paulo fala sobre alianças, lugares e cidades como se fossem pessoas. Paulo faz isso para ajudar as pessoas a entender algo que pode ser estranho ou surpreendente.</w:t>
      </w:r>
    </w:p>
    <w:p>
      <w:pPr/>
      <w:r>
        <w:rPr>
          <w:lang w:val="pt_PT" w:bidi="pt_PT"/>
        </w:rPr>
      </w:r>
      <w:r>
        <w:rPr>
          <w:lang w:val="pt_PT" w:bidi="pt_PT"/>
        </w:rPr>
        <w:t>Parem aqui e discutam em grupo: quando são algumas vezes em que vocês comparariam algo que não é uma pessoa com uma pessoa? Em seu idioma, como vocês falariam sobre coisas como acordos ou lugares como se eles fossem uma pessoa? Cada vez que Paulo compara algo con uma pessoa, parem conforme necessário e discutam como vocês querem traduzir a comparação de Paulo lá. Pause este áudio aqui.</w:t>
      </w:r>
    </w:p>
    <w:p>
      <w:pPr/>
      <w:r>
        <w:rPr>
          <w:lang w:val="pt_PT" w:bidi="pt_PT"/>
        </w:rPr>
      </w:r>
      <w:r>
        <w:rPr>
          <w:lang w:val="pt_PT" w:bidi="pt_PT"/>
        </w:rPr>
        <w:t>Paulo começa a primeira parte com um comando e uma pergunta. Paulo diz: "Diga-me isso", para fazer os gálatas pensarem e se concentrarem no que Paulo está prestes a dizer. Paulo fala formalmente e com força. Isso mostra uma mudança em relação à seção anterior onde Paulo falou muito carinhosamente. Paulo pergunta às pessoas que querem obedecer à lei se elas entendem o que a lei diz ou realmente significa. Paulo não espera que o povo responda a essa Pergunta. Paulo quer desafiar essas pessoas. Paulo quer dizer que essas pessoas não entendem realmente a lei e o que elas estão fazendo. Paulo então mostra que ele contará uma história das Escrituras quando Paulo diz: "está escrito". Aqui, Paulo não cita diretamente o Antigo Testamento, mas Paulo conta brevemente uma história familiar sobre os filhos de Abraão e as mães desses filhos. Paulo fala sobre os estatutos das mães primeiro. A mulher escrava é Agar, e a mulher livre é a esposa de Abraão, Sara. Paulo provavelmente não diz imediatamente os nomes das mulheres, porque as pessoas saberiam essa história.</w:t>
      </w:r>
    </w:p>
    <w:p>
      <w:pPr/>
      <w:r>
        <w:rPr>
          <w:lang w:val="pt_PT" w:bidi="pt_PT"/>
        </w:rPr>
      </w:r>
      <w:r>
        <w:rPr>
          <w:lang w:val="pt_PT" w:bidi="pt_PT"/>
        </w:rPr>
        <w:t>Parem aqui e discutam em grupo: qual é uma história comum que as pessoas em sua cultura saberiam? Quem são alguns dos personagens da história que as pessoas conhecem e se lembram? Como as pessoas conhecem esses personagens, quais são algumas maneiras que vocês poderiam se referir aos personagens além de seus nomes, como "O amigo do cozinheiro?" Pause este áudio aqui.</w:t>
      </w:r>
    </w:p>
    <w:p>
      <w:pPr/>
      <w:r>
        <w:rPr>
          <w:lang w:val="pt_PT" w:bidi="pt_PT"/>
        </w:rPr>
      </w:r>
      <w:r>
        <w:rPr>
          <w:lang w:val="pt_PT" w:bidi="pt_PT"/>
        </w:rPr>
        <w:t>Paulo compara os dois filhos de Abraão. Um é o filho de uma mulher escrava, enquanto o outro é o filho de uma mulher livre. Agar teve seu filho de acordo com a carne, ou de uma maneira natural que um homem e uma mulher concebem e têm um filho. Sara teve seu filho como resultado da promessa de Deus. Deus fez diretamente Abraão e Sara conceberem, mesmo que Sara fosse velha demais para uma mulher normal ter um filho. O filho da escrava representa a maneira como as pessoas tentam ganhar o favor de Deus por causa de seu próprio esforço. O filho da mulher livre representa a maneira como os crentes têm liberdade por causa do que Deus fez pelos crentes.</w:t>
      </w:r>
    </w:p>
    <w:p>
      <w:pPr/>
      <w:r>
        <w:rPr>
          <w:lang w:val="pt_PT" w:bidi="pt_PT"/>
        </w:rPr>
      </w:r>
      <w:r>
        <w:rPr>
          <w:lang w:val="pt_PT" w:bidi="pt_PT"/>
        </w:rPr>
        <w:t>Parem aqui e discutam em grupo: em seu idioma, qual é uma maneira apropriada de falar sobre a maneira normal que um homem e uma mulher têm um filho? Discutam como vocês querem falar sobre a maneira como um homem e uma mulher têm um filho de uma maneira incrível ou inesperada. Pause este áudio aqui.</w:t>
      </w:r>
    </w:p>
    <w:p>
      <w:pPr/>
      <w:r>
        <w:rPr>
          <w:lang w:val="pt_PT" w:bidi="pt_PT"/>
        </w:rPr>
      </w:r>
      <w:r>
        <w:rPr>
          <w:lang w:val="pt_PT" w:bidi="pt_PT"/>
        </w:rPr>
        <w:t>Na segunda parte, Paulo explica que usa uma linguagem especial ou uma alegoria. A história que Paulo conta é uma história na qual os personagens representam algo com um significado mais profundo. Paulo não está dizendo que a história original não aconteceu. Essa história realmente aconteceu. Paulo olha para um evento real e encontra um significado adicional nesse evento. Paulo usa a situação semelhante dessas duas mães para falar sobre as duas alianças. Uma aliança é una promessa de Deus com Abraão. A outra é a aliança que Deus fez com os israelitas no monte Sinai, que incluía a lei.</w:t>
      </w:r>
    </w:p>
    <w:p>
      <w:pPr/>
      <w:r>
        <w:rPr>
          <w:lang w:val="pt_PT" w:bidi="pt_PT"/>
        </w:rPr>
      </w:r>
      <w:r>
        <w:rPr>
          <w:lang w:val="pt_PT" w:bidi="pt_PT"/>
        </w:rPr>
        <w:t>Parem aqui e discutam em grupo: em seu idioma, qual palavra vocês têm para uma história que tem um significado mais profundo? Discutam como vocês querem se referir a essa história que tem um significado mais profundo. Pause este áudio aqui.</w:t>
      </w:r>
    </w:p>
    <w:p>
      <w:pPr/>
      <w:r>
        <w:rPr>
          <w:lang w:val="pt_PT" w:bidi="pt_PT"/>
        </w:rPr>
      </w:r>
      <w:r>
        <w:rPr>
          <w:lang w:val="pt_PT" w:bidi="pt_PT"/>
        </w:rPr>
        <w:t>Agar representa o monte Sinai, a aliança da lei e Jerusalém. Paulo fala de todas as quatro como se elas fossem mães que têm filhos. As crianças são os judeus, as pessoas que seguem a lei. Os judeus são escravos por causa da lei, assim como os filhos de Hagar são escravos por causa de Hagar.</w:t>
      </w:r>
    </w:p>
    <w:p>
      <w:pPr/>
      <w:r>
        <w:rPr>
          <w:lang w:val="pt_PT" w:bidi="pt_PT"/>
        </w:rPr>
      </w:r>
      <w:r>
        <w:rPr>
          <w:lang w:val="pt_PT" w:bidi="pt_PT"/>
        </w:rPr>
        <w:t>Paulo também fala da Jerusalém que está "acima" como uma mãe livre. Paulo espera que seus ouvintes entendam que Paulo está falando sobre a Jerusalém acima da mesma maneira que Paulo falou sobre a Jerusalém na Terra. Paulo quer dizer que Sara representa a aliança que Deus fez com Abraão e a Jerusalém, que está acima. Os filhos de Sara são os crentes. Paulo diz que Sara é "nossa mãe" para mostrar que Paulo está falando sobre crentes. Tanto a mãe quanto os filhos são livres, assim como Sara era livre.</w:t>
      </w:r>
    </w:p>
    <w:p>
      <w:pPr/>
      <w:r>
        <w:rPr>
          <w:lang w:val="pt_PT" w:bidi="pt_PT"/>
        </w:rPr>
      </w:r>
      <w:r>
        <w:rPr>
          <w:lang w:val="pt_PT" w:bidi="pt_PT"/>
        </w:rPr>
        <w:t>Parem aqui e discutam em grupo como vocês querem falar sobre a Jerusalém na terra e a Jerusalém acima, ou a Jerusalém que pertence a Deus. Jerusalém era uma cidade importante para um grupo de pessoas, por isso Paulo usou essa cidade para representar um grupo de pessoas. Em seu idioma, como vocês se refeririam a um grupo de pessoas que vive ou pertence a uma cidade? Pause este áudio aqui.</w:t>
      </w:r>
    </w:p>
    <w:p>
      <w:pPr/>
      <w:r>
        <w:rPr>
          <w:lang w:val="pt_PT" w:bidi="pt_PT"/>
        </w:rPr>
      </w:r>
      <w:r>
        <w:rPr>
          <w:lang w:val="pt_PT" w:bidi="pt_PT"/>
        </w:rPr>
        <w:t>Na terceira parte, Paulo cita as Escrituras. Novamente, Paulo mostra como essa parte das Escrituras pode ter um significado mais profundo. Essa citação era parte de uma mensagem de Deus a Isaías, um profeta que deu mensagens de Deus às pessoas. Quando Isaías disse pela primeira vez essas palavras, a mensagem era sobre o futuro e a maneira como Deus daria A Jerusalém ainda mais pessoas do que a cidade tinha antes de Os judeus saírem. Paulo mostra que essa passagem também mostra a maneira como Deus faz a Jerusalém celestial ter ainda mais pessoas do que a Jerusalém na Terra.</w:t>
      </w:r>
    </w:p>
    <w:p>
      <w:pPr/>
      <w:r>
        <w:rPr>
          <w:lang w:val="pt_PT" w:bidi="pt_PT"/>
        </w:rPr>
      </w:r>
      <w:r>
        <w:rPr>
          <w:lang w:val="pt_PT" w:bidi="pt_PT"/>
        </w:rPr>
        <w:t>Como muitos profetas, Isaías usou uma linguagem poética especial para compartilhar a mensagem. Assim como em muitos poemas hebraicos, Isaías usou pares de palavras que significam as mesmas coisas. Isaías também usava frases paralelas ou complementares, onde um poeta diria uma coisa e então acrescentaria a ela na segunda metade da frase complementar. Às vezes, um poeta repetia informações ou acrescentava mais informações. Essa citação tem três frases acompanhantes.</w:t>
      </w:r>
    </w:p>
    <w:p>
      <w:pPr/>
      <w:r>
        <w:rPr>
          <w:lang w:val="pt_PT" w:bidi="pt_PT"/>
        </w:rPr>
      </w:r>
      <w:r>
        <w:rPr>
          <w:lang w:val="pt_PT" w:bidi="pt_PT"/>
        </w:rPr>
        <w:t>Parem aqui e discutam em grupo: como a linguagem poética hebraica é semelhante ou diferente de sua linguagem poética? Como vocês mostram que estão prestes a citar parte de um poema ou canção em seu idioma? Pause este áudio aqui.</w:t>
      </w:r>
    </w:p>
    <w:p>
      <w:pPr/>
      <w:r>
        <w:rPr>
          <w:lang w:val="pt_PT" w:bidi="pt_PT"/>
        </w:rPr>
      </w:r>
      <w:r>
        <w:rPr>
          <w:lang w:val="pt_PT" w:bidi="pt_PT"/>
        </w:rPr>
        <w:t>Isaías fala com Jerusalém como se Jerusalém fosse uma pessoa. Isaías chama Jerusalém de mulher estéril e uma mulher que não tem filhos. Essas são duas maneiras de descrever uma mulher que não pode dar à luz crianças. Essa também é uma frase onde Isaías diz a mesma coisa de duas maneiras para enfatizar o quão vazia Jerusalém estava enquanto os judeus não estavam em sua terra natal de Israel.</w:t>
      </w:r>
    </w:p>
    <w:p>
      <w:pPr/>
      <w:r>
        <w:rPr>
          <w:lang w:val="pt_PT" w:bidi="pt_PT"/>
        </w:rPr>
      </w:r>
      <w:r>
        <w:rPr>
          <w:lang w:val="pt_PT" w:bidi="pt_PT"/>
        </w:rPr>
        <w:t>Então Isaías diz a essa mulher estéril para sair e clamar em voz alta. Ambas as frases significam gritar por alegria. Isaías está usando um par de palavras aqui que significam a mesma coisa. Isaías está enfatizando que a mulher realmente deve fazer isso. Essa também é uma frase complementar, e na segunda metade da frase, Isaías nos lembra com quem Isaías está falando: a mulher que nunca sentiu dores de parto para ter filhos.</w:t>
      </w:r>
    </w:p>
    <w:p>
      <w:pPr/>
      <w:r>
        <w:rPr>
          <w:lang w:val="pt_PT" w:bidi="pt_PT"/>
        </w:rPr>
      </w:r>
      <w:r>
        <w:rPr>
          <w:lang w:val="pt_PT" w:bidi="pt_PT"/>
        </w:rPr>
        <w:t>Na última frase, Isaías fala sobre uma mulher desolada. Uma mulher desolada ou abandonada se refere a uma mulher cujo marido a deixou. Essa é a mesma mulher que a mulher estéril. Isaías contrasta a mulher desolada com uma mulher cujo marido nunca a deixou. Essa mulher, cujo marido não a deixou, poderia ter filhos normalmente. Essa mulher representa como Jerusalém costumava ser, antes de os judeus terem que sair. Jerusalém costumava ter muitas pessoas nela, porque Deus estava com o povo, como uma mulher que tinha filhos com seu marido.</w:t>
      </w:r>
    </w:p>
    <w:p>
      <w:pPr/>
      <w:r>
        <w:rPr>
          <w:lang w:val="pt_PT" w:bidi="pt_PT"/>
        </w:rPr>
      </w:r>
      <w:r>
        <w:rPr>
          <w:lang w:val="pt_PT" w:bidi="pt_PT"/>
        </w:rPr>
        <w:t>Com os judeus partindo, Jerusalém é como uma mulher desolada, porque Deus deixou Jerusalém. Um dia, No entanto, Essa mulher desolada terá mais filhos do que a mulher com um marido, o que significa que Jerusalém terá mais pessoas do que tinha antes. Embora isso ainda não tenha acontecido, Isaías falou sobre isso como se já tivesse acontecido, porque certamente acontecerá.</w:t>
      </w:r>
    </w:p>
    <w:p>
      <w:pPr/>
      <w:r>
        <w:rPr>
          <w:lang w:val="pt_PT" w:bidi="pt_PT"/>
        </w:rPr>
      </w:r>
      <w:r>
        <w:rPr>
          <w:lang w:val="pt_PT" w:bidi="pt_PT"/>
        </w:rPr>
        <w:t>Parem aqui e discutam em grupo: Isaías se refere a essa mesma mulher de várias maneiras. Quais são algumas maneiras pelas quais vocês se refeririam a uma mulher que não tem filhos? Lembrem-se da atividade anteriormente, quando vocês falaram sobre maneiras de falar sobre uma pessoa além do nome dessa pessoa. Quando são algumas vezes em que você poce chamar alguém por vários títulos diferentes, além de seu nome? Como vocês mostram que ainda estão falando sobre a mesma pessoa? Pause este áudio aqui.</w:t>
      </w:r>
    </w:p>
    <w:p>
      <w:pPr/>
      <w:r>
        <w:rPr>
          <w:lang w:val="pt_PT" w:bidi="pt_PT"/>
        </w:rPr>
      </w:r>
      <w:r>
        <w:rPr>
          <w:lang w:val="pt_PT" w:bidi="pt_PT"/>
        </w:rPr>
        <w:t>Parem aqui e discutam em grupo: Em seu idioma, como vocês mostram que têm muito certeza de que algo acontecerá? Pause este áudio aqui.</w:t>
      </w:r>
    </w:p>
    <w:p>
      <w:pPr/>
      <w:r>
        <w:rPr>
          <w:lang w:val="pt_PT" w:bidi="pt_PT"/>
        </w:rPr>
      </w:r>
      <w:r>
        <w:rPr>
          <w:lang w:val="pt_PT" w:bidi="pt_PT"/>
        </w:rPr>
        <w:t>Embora Paulo não diga isso, Paulo aplica essa citação de Isaías ao que Paulo acabou de falar. Isaías compara duas versões de Jerusalém a duas mulheres. Paulo também fala sobre duas Jerusalém, por isso Paulo compara a mulher desolada e a outra mulher à Jerusalém celestial e à Jerusalém terrena. A mulher desolada certamente terá mais filhos do que a outra mulher. Da mesma maneira, a comunidade de crentes terá muitas mais pessoas do que o grupo do povo judeu.</w:t>
      </w:r>
    </w:p>
    <w:p>
      <w:pPr/>
      <w:r>
        <w:rPr>
          <w:lang w:val="pt_PT" w:bidi="pt_PT"/>
        </w:rPr>
      </w:r>
      <w:r>
        <w:rPr>
          <w:lang w:val="pt_PT" w:bidi="pt_PT"/>
        </w:rPr>
        <w:t>Parem aqui e discutam esta pergunta em grupo: Paulo compara as alianças com histórias e lugares familiares para ajudar os gálatas a entender algo que pode ser novo ou confuso para os gálatas. Como uma atividade, pensem em algo com o qual algumas pessoas em seu grupo estão familiarizadas, mas outras não estão familiarizadas. Por exemplo, talvez alguns de vocês tenham visitado outro lugar onde as pessoas agem de forma diferente de sua cultura, mas outros de vocês não estiveram nesse lugar. Contem uma história familiar para ajudar a explicar essa ideia pouco familiar às outras pessoas em seu grupo. Comparem a história e a ideia para mostrar como eles se relacionam um com o outro. Prestem atenção a quando vocês escolhem dizer exatamente como as coisas se relacionam umas às outras e quando não explicam tanto, porque sabem que seus ouvintes entendem a comparação. Pause este áudio aqui.</w:t>
      </w:r>
    </w:p>
    <w:p>
      <w:pPr/>
      <w:r>
        <w:rPr>
          <w:lang w:val="pt_PT" w:bidi="pt_PT"/>
        </w:rPr>
      </w:r>
      <w:r>
        <w:rPr>
          <w:lang w:val="pt_PT" w:bidi="pt_PT"/>
        </w:rPr>
        <w:t>Agora, parem aqui e discutam em grupo como vocês traduzirão a maneira como Paulo fala sobre os filhos de Abraão, as mães dos filhos, a Jerusalém celestial e terrena, as alianças e as profecias de Isaías.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 uma versão em áudio de Gálatas 4:21–27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As pessoas que querem obedecer à lei</w:t>
      </w:r>
    </w:p>
    <w:p>
      <w:pPr>
        <w:pStyle w:val="ListBullet"/>
        <w:spacing w:line="240" w:lineRule="auto"/>
        <w:ind w:left="720"/>
      </w:pPr>
      <w:r>
        <w:rPr>
          <w:lang w:val="pt_PT" w:bidi="pt_PT"/>
        </w:rPr>
      </w:r>
      <w:r>
        <w:rPr>
          <w:lang w:val="pt_PT" w:bidi="pt_PT"/>
        </w:rPr>
        <w:t>Abraão</w:t>
      </w:r>
    </w:p>
    <w:p>
      <w:pPr>
        <w:pStyle w:val="ListBullet"/>
        <w:spacing w:line="240" w:lineRule="auto"/>
        <w:ind w:left="720"/>
      </w:pPr>
      <w:r>
        <w:rPr>
          <w:lang w:val="pt_PT" w:bidi="pt_PT"/>
        </w:rPr>
      </w:r>
      <w:r>
        <w:rPr>
          <w:lang w:val="pt_PT" w:bidi="pt_PT"/>
        </w:rPr>
        <w:t>Ismael, O filho da escrava</w:t>
      </w:r>
    </w:p>
    <w:p>
      <w:pPr>
        <w:pStyle w:val="ListBullet"/>
        <w:spacing w:line="240" w:lineRule="auto"/>
        <w:ind w:left="720"/>
      </w:pPr>
      <w:r>
        <w:rPr>
          <w:lang w:val="pt_PT" w:bidi="pt_PT"/>
        </w:rPr>
      </w:r>
      <w:r>
        <w:rPr>
          <w:lang w:val="pt_PT" w:bidi="pt_PT"/>
        </w:rPr>
        <w:t>Hagar, a mulher escrava</w:t>
      </w:r>
    </w:p>
    <w:p>
      <w:pPr>
        <w:pStyle w:val="ListBullet"/>
        <w:spacing w:line="240" w:lineRule="auto"/>
        <w:ind w:left="720"/>
      </w:pPr>
      <w:r>
        <w:rPr>
          <w:lang w:val="pt_PT" w:bidi="pt_PT"/>
        </w:rPr>
      </w:r>
      <w:r>
        <w:rPr>
          <w:lang w:val="pt_PT" w:bidi="pt_PT"/>
        </w:rPr>
        <w:t>Isaque, o filho da mulher livre</w:t>
      </w:r>
    </w:p>
    <w:p>
      <w:pPr>
        <w:pStyle w:val="ListBullet"/>
        <w:spacing w:line="240" w:lineRule="auto"/>
        <w:ind w:left="720"/>
      </w:pPr>
      <w:r>
        <w:rPr>
          <w:lang w:val="pt_PT" w:bidi="pt_PT"/>
        </w:rPr>
      </w:r>
      <w:r>
        <w:rPr>
          <w:lang w:val="pt_PT" w:bidi="pt_PT"/>
        </w:rPr>
        <w:t>Sara, a mulher livre</w:t>
      </w:r>
    </w:p>
    <w:p>
      <w:pPr>
        <w:pStyle w:val="ListBullet"/>
        <w:spacing w:line="240" w:lineRule="auto"/>
        <w:ind w:left="720"/>
      </w:pPr>
      <w:r>
        <w:rPr>
          <w:lang w:val="pt_PT" w:bidi="pt_PT"/>
        </w:rPr>
      </w:r>
      <w:r>
        <w:rPr>
          <w:lang w:val="pt_PT" w:bidi="pt_PT"/>
        </w:rPr>
        <w:t>A mulher sem filhos, que representa Jerusalém sem os judeus</w:t>
      </w:r>
    </w:p>
    <w:p>
      <w:pPr>
        <w:pStyle w:val="ListBullet"/>
        <w:spacing w:line="240" w:lineRule="auto"/>
        <w:ind w:left="720"/>
      </w:pPr>
      <w:r>
        <w:rPr>
          <w:lang w:val="pt_PT" w:bidi="pt_PT"/>
        </w:rPr>
      </w:r>
      <w:r>
        <w:rPr>
          <w:lang w:val="pt_PT" w:bidi="pt_PT"/>
        </w:rPr>
        <w:t>E a mulher cujo marido nunca a deixou, que representa Jerusalém com os judeus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"Me ouçam! Alguns de vocês querem obedecer à lei. Mas vocês não entendem realmente a lei. Deixe-me explicar. As Escrituras dizem que Abraão tinha dois filhos. A mãe de um filho era uma escrava; a mãe do outro filho era a esposa de Abraão, que era uma mulher livre. A mãe escrava concebeu e deu à luz um filho por causa dos planos das pessoas. Mas a mulher livre deu à luz um filho por causa da promessa que Deus fez a Abraão".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"Essa história tem outro significado também. As duas mulheres representam duas alianças diferentes que Deus fez com seu povo. Uma aliança é a lei que Deus deu na montanha do Sinai. Esse acordo faz as pessoas serem escravas, assim como uma mulher escrava dá à luz crianças que serão escravos. A mãe escrava chamada Hagar representa essa aliança. Agar representa o Monte Sinai na terra da Arábia, bem como Jerusalém de nosso tempo. Como Hagar e seus filhos são escravos, o povo de Jerusalém é escravo. Mas a mulher livre representa a Jerusalém acima, e nós, como seus filhos, somos livres</w:t>
      </w:r>
      <w:r>
        <w:rPr>
          <w:b/>
          <w:lang w:val="pt_PT" w:bidi="pt_PT"/>
        </w:rPr>
        <w:t>".</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Gálatas: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"Porque as Escrituras dizem,</w:t>
      </w:r>
    </w:p>
    <w:p>
      <w:pPr/>
      <w:r>
        <w:rPr>
          <w:lang w:val="pt_PT" w:bidi="pt_PT"/>
        </w:rPr>
      </w:r>
      <w:r>
        <w:rPr>
          <w:lang w:val="pt_PT" w:bidi="pt_PT"/>
        </w:rPr>
        <w:t>Seja feliz, você mulher sem filhos,</w:t>
      </w:r>
    </w:p>
    <w:p>
      <w:pPr/>
      <w:r>
        <w:rPr>
          <w:lang w:val="pt_PT" w:bidi="pt_PT"/>
        </w:rPr>
      </w:r>
      <w:r>
        <w:rPr>
          <w:lang w:val="pt_PT" w:bidi="pt_PT"/>
        </w:rPr>
        <w:t>Você que nunca deu à luz.</w:t>
      </w:r>
    </w:p>
    <w:p>
      <w:pPr/>
      <w:r>
        <w:rPr>
          <w:lang w:val="pt_PT" w:bidi="pt_PT"/>
        </w:rPr>
      </w:r>
      <w:r>
        <w:rPr>
          <w:lang w:val="pt_PT" w:bidi="pt_PT"/>
        </w:rPr>
        <w:t>Torne sua voz forte e grite de alegria,</w:t>
      </w:r>
    </w:p>
    <w:p>
      <w:pPr/>
      <w:r>
        <w:rPr>
          <w:lang w:val="pt_PT" w:bidi="pt_PT"/>
        </w:rPr>
      </w:r>
      <w:r>
        <w:rPr>
          <w:lang w:val="pt_PT" w:bidi="pt_PT"/>
        </w:rPr>
        <w:t>você que não experimentou as dores do parto,</w:t>
      </w:r>
    </w:p>
    <w:p>
      <w:pPr/>
      <w:r>
        <w:rPr>
          <w:lang w:val="pt_PT" w:bidi="pt_PT"/>
        </w:rPr>
      </w:r>
      <w:r>
        <w:rPr>
          <w:lang w:val="pt_PT" w:bidi="pt_PT"/>
        </w:rPr>
        <w:t>porque a mulher cujo marido a havia deixado terá muitos filhos.</w:t>
      </w:r>
    </w:p>
    <w:p>
      <w:pPr/>
      <w:r>
        <w:rPr>
          <w:lang w:val="pt_PT" w:bidi="pt_PT"/>
        </w:rPr>
      </w:r>
      <w:r>
        <w:rPr>
          <w:lang w:val="pt_PT" w:bidi="pt_PT"/>
        </w:rPr>
        <w:t>Ela terá mais filhos do que a mulher que tem um marido'".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a mulher estéril, que representa a Jerusalém terrena: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 uma versão em áudio de Gálatas 4:21–27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fala com as pessoas que querem obedecer à </w:t>
      </w:r>
      <w:r>
        <w:rPr>
          <w:b/>
          <w:lang w:val="pt_PT" w:bidi="pt_PT"/>
        </w:rPr>
        <w:t>lei</w:t>
      </w:r>
      <w:r>
        <w:rPr>
          <w:lang w:val="pt_PT" w:bidi="pt_PT"/>
        </w:rPr>
        <w:t>. Este é o conjunto de instruções que Deus deu ao povo de Israel. Deus deu aos judeus suas leis n montanha Do Sinai. Para mais informações sobre lei, consulte o Glossário Mestre. Usem a mesma palavra ou frase para lei que vocês usaram em passagens anteriores.</w:t>
      </w:r>
    </w:p>
    <w:p>
      <w:pPr/>
      <w:r>
        <w:rPr>
          <w:lang w:val="pt_PT" w:bidi="pt_PT"/>
        </w:rPr>
      </w:r>
      <w:r>
        <w:rPr>
          <w:lang w:val="pt_PT" w:bidi="pt_PT"/>
        </w:rPr>
        <w:t xml:space="preserve">Paulo faz referência às </w:t>
      </w:r>
      <w:r>
        <w:rPr>
          <w:b/>
          <w:lang w:val="pt_PT" w:bidi="pt_PT"/>
        </w:rPr>
        <w:t>Escrituras</w:t>
      </w:r>
      <w:r>
        <w:rPr>
          <w:lang w:val="pt_PT" w:bidi="pt_PT"/>
        </w:rPr>
        <w:t xml:space="preserve"> nessa passagem. Às vezes as pessoas falavam sobre algo das Escrituras sem dizer a palavra “Escrituras”. Todos sabiam que, se você dizia “está escrito”, você queria dizer algo que era escrito nas Escrituras. Na primeira vez que Paulo diz isso, Paulo quer dizer que a história completa que Paulo referência está nas Escrituras. Na segunda vez que Paulo diz isso, Paulo cita diretamente as Escrituras. Para mais informações sobre Escrituras, consulte o Glossário Mestre. Usem as mesmas palavras ou frase para mostrar que Paulo está falando sobre as Escrituras que vocês usaram em passagens anteriores.</w:t>
      </w:r>
    </w:p>
    <w:p>
      <w:pPr/>
      <w:r>
        <w:rPr>
          <w:lang w:val="pt_PT" w:bidi="pt_PT"/>
        </w:rPr>
      </w:r>
      <w:r>
        <w:rPr>
          <w:lang w:val="pt_PT" w:bidi="pt_PT"/>
        </w:rPr>
        <w:t xml:space="preserve">Abraão teve um filho com uma </w:t>
      </w:r>
      <w:r>
        <w:rPr>
          <w:b/>
          <w:lang w:val="pt_PT" w:bidi="pt_PT"/>
        </w:rPr>
        <w:t>escrava</w:t>
      </w:r>
      <w:r>
        <w:rPr>
          <w:lang w:val="pt_PT" w:bidi="pt_PT"/>
        </w:rPr>
        <w:t>. Na língua original, esse é um termo especial para um escravo que é uma mulher. Um escravo é uma pessoa que trabalha para outra pessoa. Uma escrava não recebe pagamento por seu trabalho e não tem a liberdade de deixar seu senhor quando quer. Os filhos de uma escrava também seriam escravos. Para mais informações sobre escravo, consulte o Glossário Mestre. Use a mesma palavra ou frase para escravo que você usou em passagens anteriores.</w:t>
      </w:r>
    </w:p>
    <w:p>
      <w:pPr/>
      <w:r>
        <w:rPr>
          <w:lang w:val="pt_PT" w:bidi="pt_PT"/>
        </w:rPr>
      </w:r>
      <w:r>
        <w:rPr>
          <w:lang w:val="pt_PT" w:bidi="pt_PT"/>
        </w:rPr>
        <w:t xml:space="preserve">Abraão teve um filho com a escrava por meio da </w:t>
      </w:r>
      <w:r>
        <w:rPr>
          <w:b/>
          <w:lang w:val="pt_PT" w:bidi="pt_PT"/>
        </w:rPr>
        <w:t>carne</w:t>
      </w:r>
      <w:r>
        <w:rPr>
          <w:lang w:val="pt_PT" w:bidi="pt_PT"/>
        </w:rPr>
        <w:t>. Quando alguém faz algo por meio da carne, essa pessoa está fazendo coisas da própria maneira e com sua própria força ou habilidade. Para mais informações sobre carne, consulte o Glossário Mestre. Usem a mesma palavra ou frase para carne que vocês usaram em passagens anteriores.</w:t>
      </w:r>
    </w:p>
    <w:p>
      <w:pPr/>
      <w:r>
        <w:rPr>
          <w:lang w:val="pt_PT" w:bidi="pt_PT"/>
        </w:rPr>
      </w:r>
      <w:r>
        <w:rPr>
          <w:lang w:val="pt_PT" w:bidi="pt_PT"/>
        </w:rPr>
        <w:t xml:space="preserve">Abraão teve um filho com a mulher livre por causa da </w:t>
      </w:r>
      <w:r>
        <w:rPr>
          <w:b/>
          <w:lang w:val="pt_PT" w:bidi="pt_PT"/>
        </w:rPr>
        <w:t>promessa</w:t>
      </w:r>
      <w:r>
        <w:rPr>
          <w:lang w:val="pt_PT" w:bidi="pt_PT"/>
        </w:rPr>
        <w:t xml:space="preserve"> que Deus fez a Abraão. Usem a mesma palavra ou frase para "promessa" que vocês usaram em passagens anteriores. </w:t>
      </w:r>
    </w:p>
    <w:p>
      <w:pPr/>
      <w:r>
        <w:rPr>
          <w:lang w:val="pt_PT" w:bidi="pt_PT"/>
        </w:rPr>
      </w:r>
      <w:r>
        <w:rPr>
          <w:lang w:val="pt_PT" w:bidi="pt_PT"/>
        </w:rPr>
        <w:t xml:space="preserve">Paulo compara as duas mulheres a duas </w:t>
      </w:r>
      <w:r>
        <w:rPr>
          <w:b/>
          <w:lang w:val="pt_PT" w:bidi="pt_PT"/>
        </w:rPr>
        <w:t>alianças</w:t>
      </w:r>
      <w:r>
        <w:rPr>
          <w:lang w:val="pt_PT" w:bidi="pt_PT"/>
        </w:rPr>
        <w:t>. Quando as pessoas fazem uma aliança, elas fazem uma promessa solene uma à outra que não podem quebrar. Deus fez várias alianças com pessoas. Para mais informações sobre aliança, consultem o Glossário Mestre. Usem a mesma palavra ou frase para aliança que vocês usaram em passagens anteriores.</w:t>
      </w:r>
    </w:p>
    <w:p>
      <w:pPr/>
      <w:r>
        <w:rPr>
          <w:lang w:val="pt_PT" w:bidi="pt_PT"/>
        </w:rPr>
      </w:r>
      <w:r>
        <w:rPr>
          <w:lang w:val="pt_PT" w:bidi="pt_PT"/>
        </w:rPr>
        <w:t>Paulo fala sobre uma Jerusalém que está acima, ou celestial. Aqui, céu se refere ao lugar onde Deus vive com seus anjos. Este céu não está em algum lugar desse universo. Este céu não é um lugar para o qual os humanos podem viajar. Paulo não quer dizer que esta Jerusalém está no céu, mas que pertence ao céu. As pessoas às vezes usavam a palavra céu quando estavam falando sobre Deus. Então isso significa a Jerusalém que pertence a Deus.</w:t>
      </w:r>
    </w:p>
    <w:p>
      <w:pPr/>
      <w:r>
        <w:rPr>
          <w:lang w:val="pt_PT" w:bidi="pt_PT"/>
        </w:rPr>
      </w:r>
      <w:r>
        <w:rPr>
          <w:b/>
          <w:lang w:val="pt_PT" w:bidi="pt_PT"/>
        </w:rPr>
        <w:t>Parem</w:t>
      </w:r>
      <w:r>
        <w:rPr>
          <w:lang w:val="pt_PT" w:bidi="pt_PT"/>
        </w:rPr>
        <w:t xml:space="preserve"> aqui e discutam em grupo qual palavra ou frase vocês usarão para </w:t>
      </w:r>
      <w:r>
        <w:rPr>
          <w:b/>
          <w:lang w:val="pt_PT" w:bidi="pt_PT"/>
        </w:rPr>
        <w:t>céu</w:t>
      </w:r>
      <w:r>
        <w:rPr>
          <w:lang w:val="pt_PT" w:bidi="pt_PT"/>
        </w:rPr>
        <w:t>. Procure a palavra céu no Glossário Mestre para mais informações. Se vocês já traduziram essa palavra em outro livro da Bíblia, usem a mesma palavra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4:28–5:1</w:t>
      </w:r>
      <w:r>
        <w:rPr>
          <w:lang w:val="pt_PT" w:bidi="pt_PT"/>
        </w:rPr>
      </w:r>
    </w:p>
    <w:p>
      <w:pPr>
        <w:pStyle w:val="Heading3"/>
      </w:pPr>
      <w:r>
        <w:rPr>
          <w:lang w:val="pt_PT" w:bidi="pt_PT"/>
        </w:rPr>
        <w:t>Ouvir e Sentir</w:t>
      </w:r>
    </w:p>
    <w:p>
      <w:pPr/>
      <w:r>
        <w:rPr>
          <w:lang w:val="pt_PT" w:bidi="pt_PT"/>
        </w:rPr>
      </w:r>
      <w:r>
        <w:rPr>
          <w:lang w:val="pt_PT" w:bidi="pt_PT"/>
        </w:rPr>
        <w:t>Nessa etapa, ouçam Gálatas 4:28–5:1 e coloquem em seus corações.</w:t>
      </w:r>
    </w:p>
    <w:p>
      <w:pPr/>
      <w:r>
        <w:rPr>
          <w:lang w:val="pt_PT" w:bidi="pt_PT"/>
        </w:rPr>
      </w:r>
      <w:r>
        <w:rPr>
          <w:lang w:val="pt_PT" w:bidi="pt_PT"/>
        </w:rPr>
        <w:t>Ouçam uma versão em áudio de Gálatas 4:28–5:1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Gálatas 4:28–5:1 na tradução mais fácil de entender.</w:t>
      </w:r>
    </w:p>
    <w:p>
      <w:pPr/>
      <w:r>
        <w:rPr>
          <w:lang w:val="pt_PT" w:bidi="pt_PT"/>
        </w:rPr>
      </w:r>
      <w:r>
        <w:rPr>
          <w:lang w:val="pt_PT" w:bidi="pt_PT"/>
        </w:rPr>
        <w:t>Pause este áudio aqui.</w:t>
      </w:r>
    </w:p>
    <w:p>
      <w:pPr/>
      <w:r>
        <w:rPr>
          <w:lang w:val="pt_PT" w:bidi="pt_PT"/>
        </w:rPr>
      </w:r>
      <w:r>
        <w:rPr>
          <w:lang w:val="pt_PT" w:bidi="pt_PT"/>
        </w:rPr>
        <w:t>Na última passagem, Paulo comparou os dois pactos às mães dos filhos de Abraão. Paulo agora mostra como essa comparação se aplica aos crentes. Os crentes são livres como Isaque, o filho da mulher livre. Os crentes não devem ouvir as pessoas que dizem para obedecer à lei, porque as pessoas que obedecem à lei são como Ismael, o filho da mulher escrava. Cristo fez os crentes livres da lei, então os crentes não devem se tornar escravos novamente.</w:t>
      </w:r>
    </w:p>
    <w:p>
      <w:pPr/>
      <w:r>
        <w:rPr>
          <w:lang w:val="pt_PT" w:bidi="pt_PT"/>
        </w:rPr>
      </w:r>
      <w:r>
        <w:rPr>
          <w:lang w:val="pt_PT" w:bidi="pt_PT"/>
        </w:rPr>
        <w:t>Paulo diz nessa passagem que os crentes são como Isaque. Isaque era o filho de Abraão e Sara, a mulher livre sobre a qual Paulo falou na última passagem. Como Sara não era uma escrava, Isaque não era um escravo. Tanto Isaque quanto os crentes são "filhos da promessa". Isaque era filho de Abraão porque Deus fez o que Deus prometeu e deu a Abraão um filho. Os crentes são descendentes de Abraão porque Deus fez o que Deus prometeu e enviou Jesus para morrer na cruz para que pudéssemos estar corretos com Deus e nos tornarmos filhos de Deus.</w:t>
      </w:r>
    </w:p>
    <w:p>
      <w:pPr/>
      <w:r>
        <w:rPr>
          <w:lang w:val="pt_PT" w:bidi="pt_PT"/>
        </w:rPr>
      </w:r>
      <w:r>
        <w:rPr>
          <w:lang w:val="pt_PT" w:bidi="pt_PT"/>
        </w:rPr>
        <w:t>Paulo chama Ismael, filho de Abraão com Hagar, o filho que nasceu pela carne.</w:t>
      </w:r>
    </w:p>
    <w:p>
      <w:pPr/>
      <w:r>
        <w:rPr>
          <w:lang w:val="pt_PT" w:bidi="pt_PT"/>
        </w:rPr>
      </w:r>
      <w:r>
        <w:rPr>
          <w:lang w:val="pt_PT" w:bidi="pt_PT"/>
        </w:rPr>
        <w:t>Lembrem-se de que Abraão e Hagar conceberam Ismael da maneira humana normal. Abraão fez isso para tentar cumprir a promessa de Deus de dar a Abraão um filho, já que Sara não era capaz de ter um filho com Abraão. Mas então, depois que Hagar deu à luz Ismael, o Espírito de Deus fez Abraão e Sara conceberem Isaque, assim como Deus havia prometido. Paulo diz que Ismael representa os falsos mestres. Assim como Ismael perseguiu Isaque, os falsos mestres agora perseguem os crentes na Galácia. Os falsos mestres tornam a vida difícil para os crentes quando os mestres dizem que os crentes devem obedecer à lei.</w:t>
      </w:r>
    </w:p>
    <w:p>
      <w:pPr/>
      <w:r>
        <w:rPr>
          <w:lang w:val="pt_PT" w:bidi="pt_PT"/>
        </w:rPr>
      </w:r>
      <w:r>
        <w:rPr>
          <w:lang w:val="pt_PT" w:bidi="pt_PT"/>
        </w:rPr>
        <w:t>Para mostrar como os gálatas devem responder aos falsos mestres, Paulo aponta para a próxima parte na história de Hagar e Sara. Sara pediu a Abraão para enviar Hagar e o filho de Hagar para longe da família. Sara não queria que o filho de Hagar tivesse nenhuma das posses de Abraão como uma herança. Aqui, Paulo quer dizer que as posses de Abraão incluíam a maneira como Deus prometeu abençoar Abraão. Então o filho da mulher escrava não era parte da promessa de Deus de abençoar Abraão e os descendentes de Abraão. Em vez disso, apenas o filho da mulher livre herdaria as posses físicas de Abraão e a promessa que Deus deu a Abraão.</w:t>
      </w:r>
    </w:p>
    <w:p>
      <w:pPr/>
      <w:r>
        <w:rPr>
          <w:lang w:val="pt_PT" w:bidi="pt_PT"/>
        </w:rPr>
      </w:r>
      <w:r>
        <w:rPr>
          <w:lang w:val="pt_PT" w:bidi="pt_PT"/>
        </w:rPr>
        <w:t>Parem aqui e discutam essa pergunta em grupo: quando um homem morre e o filho desse homem recebe as posses de seu pai, o que mais o filho recebe além de itens físicos? Quais são alguns papéis que o filho assume? Como as pessoas na família ou na comunidade tratam o filho por causa de quem seu pai era? Se alguém fez um acordo ou uma promessa com o pai, e o acordo ainda não está terminado, como essa pessoa mantém o acordo com o filho? Pause este áudio aqui.</w:t>
      </w:r>
    </w:p>
    <w:p>
      <w:pPr/>
      <w:r>
        <w:rPr>
          <w:lang w:val="pt_PT" w:bidi="pt_PT"/>
        </w:rPr>
      </w:r>
      <w:r>
        <w:rPr>
          <w:lang w:val="pt_PT" w:bidi="pt_PT"/>
        </w:rPr>
        <w:t>Na história, Deus disse a Abraão para enviar Hagar e Ismael para longe como Sara pediu. Lembrem-se que Hagar e os filhos escravos de Hagar representam a lei judaica e essas pessoas que são escravas da lei. Paulo provavelmente cita essa passagem para dizer aos crentes gálatas para mandarem embora e não ouvirem ou seguirem essas pessoas que disseram aos crentes para seguirem a lei.</w:t>
      </w:r>
    </w:p>
    <w:p>
      <w:pPr/>
      <w:r>
        <w:rPr>
          <w:lang w:val="pt_PT" w:bidi="pt_PT"/>
        </w:rPr>
      </w:r>
      <w:r>
        <w:rPr>
          <w:lang w:val="pt_PT" w:bidi="pt_PT"/>
        </w:rPr>
        <w:t>Parem aqui e discutam essa pergunta em grupo: como uma atividade, pergunte a outra pessoa no grupo o que fazer em uma situação específica, como o que fazer quando vocês têm uma discussão com alguém. A outra pessoa deve responder à sua pergunta com uma história para mostrar o que alguém na mesma situação fez. Pause este áudio aqui.</w:t>
      </w:r>
    </w:p>
    <w:p>
      <w:pPr/>
      <w:r>
        <w:rPr>
          <w:lang w:val="pt_PT" w:bidi="pt_PT"/>
        </w:rPr>
      </w:r>
      <w:r>
        <w:rPr>
          <w:lang w:val="pt_PT" w:bidi="pt_PT"/>
        </w:rPr>
        <w:t>Os crentes não são como os filhos da mulher escrava que não herdam e que devem sair. Os crentes não são escravos da lei judaica ou dos rituais de qualquer outra religião. Em vez disso, os crentes são como os filhos da mulher livre. Os crentes herdam ou recebem a mesma promessa que Deus fez a Abraão: que Deus faria as pessoas justas e salvaria essas pessoas por causa de sua fé, não por causa do que essas pessoas fazem para seguir as leis religiosas.</w:t>
      </w:r>
    </w:p>
    <w:p>
      <w:pPr/>
      <w:r>
        <w:rPr>
          <w:lang w:val="pt_PT" w:bidi="pt_PT"/>
        </w:rPr>
      </w:r>
      <w:r>
        <w:rPr>
          <w:lang w:val="pt_PT" w:bidi="pt_PT"/>
        </w:rPr>
        <w:t>Cristo libertou os crentes da lei para que os crentes possam viver como pessoas livres. Paulo exorta os crentes a terem certeza de que permanecem livres. Quando as pessoas tentam obedecer à lei ou obedecer às leis de outras religiões, é como se essas pessoas tivessem que carregar uma carga pesada. Paulo compara essas leis a um jugo. Um jugo é um pedaço de madeira que uma pessoa usa em torno de seu pescoço para equilibrar e carregar duas cargas pesadas. Os escravos muitas vezes carregavam jugos, então as pessoas muitas vezes usavam um jugo para representar o trabalho duro de um escravo. A maneira como as pessoas obedecem às leis religiosas é como ser um escravo que tem um jugo para carregar uma carga pesada.</w:t>
      </w:r>
    </w:p>
    <w:p>
      <w:pPr/>
      <w:r>
        <w:rPr>
          <w:lang w:val="pt_PT" w:bidi="pt_PT"/>
        </w:rPr>
      </w:r>
      <w:r>
        <w:rPr>
          <w:lang w:val="pt_PT" w:bidi="pt_PT"/>
        </w:rPr>
        <w:t>Parem aqui e olhem para uma imagem de uma pessoa com um jugo em grupo. Em sua cultura, como vocês carregam cargas pesadas? Quais são algumas tarefas que são difíceis e ninguém gosta de fazer?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Gálatas 4:28–5:1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mostra como os dois filhos representam os crentes e aqueles que tentam obedecer à lei.</w:t>
      </w:r>
    </w:p>
    <w:p>
      <w:pPr/>
      <w:r>
        <w:rPr>
          <w:lang w:val="pt_PT" w:bidi="pt_PT"/>
        </w:rPr>
      </w:r>
      <w:r>
        <w:rPr>
          <w:b/>
          <w:lang w:val="pt_PT" w:bidi="pt_PT"/>
        </w:rPr>
        <w:t>Na segunda parte:</w:t>
      </w:r>
      <w:r>
        <w:rPr>
          <w:lang w:val="pt_PT" w:bidi="pt_PT"/>
        </w:rPr>
        <w:t xml:space="preserve"> Paulo lembra aos crentes do ponto principal de Paulo: os crentes são livres, então Paulo exorta os crentes a permanecerem livres!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Isaque, filho de Sara</w:t>
      </w:r>
    </w:p>
    <w:p>
      <w:pPr>
        <w:pStyle w:val="ListBullet"/>
        <w:spacing w:line="240" w:lineRule="auto"/>
        <w:ind w:left="720"/>
      </w:pPr>
      <w:r>
        <w:rPr>
          <w:lang w:val="pt_PT" w:bidi="pt_PT"/>
        </w:rPr>
      </w:r>
      <w:r>
        <w:rPr>
          <w:lang w:val="pt_PT" w:bidi="pt_PT"/>
        </w:rPr>
        <w:t>Ismael, filho de Hagar</w:t>
      </w:r>
    </w:p>
    <w:p>
      <w:pPr>
        <w:pStyle w:val="ListBullet"/>
        <w:spacing w:line="240" w:lineRule="auto"/>
        <w:ind w:left="720"/>
      </w:pPr>
      <w:r>
        <w:rPr>
          <w:lang w:val="pt_PT" w:bidi="pt_PT"/>
        </w:rPr>
      </w:r>
      <w:r>
        <w:rPr>
          <w:lang w:val="pt_PT" w:bidi="pt_PT"/>
        </w:rPr>
        <w:t>O Espírito</w:t>
      </w:r>
    </w:p>
    <w:p>
      <w:pPr>
        <w:pStyle w:val="ListBullet"/>
        <w:spacing w:line="240" w:lineRule="auto"/>
        <w:ind w:left="720"/>
      </w:pPr>
      <w:r>
        <w:rPr>
          <w:lang w:val="pt_PT" w:bidi="pt_PT"/>
        </w:rPr>
      </w:r>
      <w:r>
        <w:rPr>
          <w:lang w:val="pt_PT" w:bidi="pt_PT"/>
        </w:rPr>
        <w:t>Hagar, a mulher escrava</w:t>
      </w:r>
    </w:p>
    <w:p>
      <w:pPr>
        <w:pStyle w:val="ListBullet"/>
        <w:spacing w:line="240" w:lineRule="auto"/>
        <w:ind w:left="720"/>
      </w:pPr>
      <w:r>
        <w:rPr>
          <w:lang w:val="pt_PT" w:bidi="pt_PT"/>
        </w:rPr>
      </w:r>
      <w:r>
        <w:rPr>
          <w:lang w:val="pt_PT" w:bidi="pt_PT"/>
        </w:rPr>
        <w:t>Sara, a mulher livre</w:t>
      </w:r>
    </w:p>
    <w:p>
      <w:pPr>
        <w:pStyle w:val="ListBullet"/>
        <w:spacing w:line="240" w:lineRule="auto"/>
        <w:ind w:left="720"/>
      </w:pPr>
      <w:r>
        <w:rPr>
          <w:lang w:val="pt_PT" w:bidi="pt_PT"/>
        </w:rPr>
      </w:r>
      <w:r>
        <w:rPr>
          <w:lang w:val="pt_PT" w:bidi="pt_PT"/>
        </w:rPr>
        <w:t>E Cristo</w:t>
      </w:r>
    </w:p>
    <w:p>
      <w:pPr/>
      <w:r>
        <w:rPr>
          <w:lang w:val="pt_PT" w:bidi="pt_PT"/>
        </w:rPr>
      </w:r>
      <w:r>
        <w:rPr>
          <w:lang w:val="pt_PT" w:bidi="pt_PT"/>
        </w:rPr>
        <w:t>Em grupo, prestem atenção às partes do cenário da passagem:</w:t>
      </w:r>
    </w:p>
    <w:p>
      <w:pPr/>
      <w:r>
        <w:rPr>
          <w:lang w:val="pt_PT" w:bidi="pt_PT"/>
        </w:rPr>
      </w:r>
      <w:r>
        <w:rPr>
          <w:lang w:val="pt_PT" w:bidi="pt_PT"/>
        </w:rPr>
        <w:t>Paulo comparou as duas mães, Hagar e Sara, na última passagem. Agora, nessa passagem, Paulo fala sobre os filhos, Ismael e Isaque. Paulo fala diretamente aos gálatas. Na primeira parte, Paulo chama os gálatas de "irmãos e irmãs" para chamar sua atenção. Paulo então compara os crentes a Isaque, que é filho de Abraão por causa de uma promessa. Paulo mostra que assim como Ismael tratou mal Isaque porque Ismael não era parte da promessa, os falsos mestres agora tratam os gálatas mal. Paulo chama Ismael de filho nascido pelo esforço humano para enfatizar que Ismael representa pessoas que tentam se tornar certas com Deus por meio de seu próprio esforço. Paulo chama Isaque de filho nascido pelo poder do Espírito para enfatizar que Isaque representa pessoas que estão certas com Deus por causa do que Deus faz por essas pessoas.</w:t>
      </w:r>
    </w:p>
    <w:p>
      <w:pPr/>
      <w:r>
        <w:rPr>
          <w:lang w:val="pt_PT" w:bidi="pt_PT"/>
        </w:rPr>
      </w:r>
      <w:r>
        <w:rPr>
          <w:lang w:val="pt_PT" w:bidi="pt_PT"/>
        </w:rPr>
        <w:t>Parem aqui e discutam essa pergunta em grupo: no idioma original, Paulo usa o nome de Isaque, mas Paulo não usa o nome de Ismael. Algumas traduções incluem o nome de Ismael também. Paulo também usa títulos para os dois filhos que explicam seus papéis. Como atividade, pensem em algumas outras maneiras que vocês poderiam se referir às pessoas no grupo, como "a pessoa cujo aniversário acontece em breve" ou "a pessoa que constrói coisas". Quando são algumas vezes em que vocês se refeririam a uma pessoa não pelo nome dessa pessoa, mas por um dos outros títulos dessa pessoa? Pause este áudio aqui.</w:t>
      </w:r>
    </w:p>
    <w:p>
      <w:pPr/>
      <w:r>
        <w:rPr>
          <w:lang w:val="pt_PT" w:bidi="pt_PT"/>
        </w:rPr>
      </w:r>
      <w:r>
        <w:rPr>
          <w:lang w:val="pt_PT" w:bidi="pt_PT"/>
        </w:rPr>
        <w:t>Paulo então faz uma pergunta que não espera que os gálatas respondam. Paulo quer enfatizar o que as Escrituras dizem. Os crentes gálatas provavelmente saberiam essa história, então Paulo não menciona de qual parte da história essa citação é ou quem está falando. Na história, Sara não gosta de como Ismael trata Isaque. Então Sara pede a Abraão para enviar Hagar e Ismael para longe. Paulo cita Sara, que diz: "O filho da mulher escrava nunca compartilhará a herança com o filho da mulher livre". Observem que Paulo diz "o filho da mulher livre" em vez de "meu filho", como Sara disse originalmente. Paulo muda a frase para manter o significado claro.</w:t>
      </w:r>
    </w:p>
    <w:p>
      <w:pPr/>
      <w:r>
        <w:rPr>
          <w:lang w:val="pt_PT" w:bidi="pt_PT"/>
        </w:rPr>
      </w:r>
      <w:r>
        <w:rPr>
          <w:lang w:val="pt_PT" w:bidi="pt_PT"/>
        </w:rPr>
        <w:t>Parem aqui e discutam essa pergunta em grupo: imaginem que alguém lhes deu uma mensagem para dar a seu amigo. Talvez essa pessoa tenha dito: "Diga a meu amigo que irei com ele ao mercado". Quando vocês dizem a mensagem ao amigo, como vocês compartilharão a mensagem? Se vocês repetirem exatamente a mensagem e disserem "Eu irei com ele ao mercado", o amigo pode ficar confuso! Que palavras vocês dirão ao amigo para que o amigo entenda o que a primeira pessoa significa? Pause este áudio aqui.</w:t>
      </w:r>
    </w:p>
    <w:p>
      <w:pPr/>
      <w:r>
        <w:rPr>
          <w:lang w:val="pt_PT" w:bidi="pt_PT"/>
        </w:rPr>
      </w:r>
      <w:r>
        <w:rPr>
          <w:lang w:val="pt_PT" w:bidi="pt_PT"/>
        </w:rPr>
        <w:t>Isaque herda ou recebe as posses de Abraão, bem como a promessa que Deus fez a Abraão. Em outras palavras, a promessa de Deus se aplica a Isaque assim como se aplicou a Abraão.</w:t>
      </w:r>
    </w:p>
    <w:p>
      <w:pPr/>
      <w:r>
        <w:rPr>
          <w:lang w:val="pt_PT" w:bidi="pt_PT"/>
        </w:rPr>
      </w:r>
      <w:r>
        <w:rPr>
          <w:lang w:val="pt_PT" w:bidi="pt_PT"/>
        </w:rPr>
        <w:t>Parem aqui e discutam essa pergunta em grupo: em seu idioma, como vocês falam sobre a maneira como as pessoas herdam ou recebem coisas que não podem tocar ou ver? Pause este áudio aqui.</w:t>
      </w:r>
    </w:p>
    <w:p>
      <w:pPr/>
      <w:r>
        <w:rPr>
          <w:lang w:val="pt_PT" w:bidi="pt_PT"/>
        </w:rPr>
      </w:r>
      <w:r>
        <w:rPr>
          <w:lang w:val="pt_PT" w:bidi="pt_PT"/>
        </w:rPr>
        <w:t>Na segunda parte, Paulo novamente aborda os crentes e os chama de irmãos. Paulo realmente quer que os gálatas se concentrem no que Paulo diz aqui. Paulo repete o que Paulo falou nas últimas passagens. Os crentes não são filhos da mulher escrava, mas filhos da mulher livre. Os crentes têm um relacionamento certo com Deus por causa do que Deus faz pelos crentes, não por causa do que os crentes fazem por Deus.</w:t>
      </w:r>
    </w:p>
    <w:p>
      <w:pPr/>
      <w:r>
        <w:rPr>
          <w:lang w:val="pt_PT" w:bidi="pt_PT"/>
        </w:rPr>
      </w:r>
      <w:r>
        <w:rPr>
          <w:lang w:val="pt_PT" w:bidi="pt_PT"/>
        </w:rPr>
        <w:t>Parem aqui e discutam essa pergunta em grupo: em seu idioma, quando são algumas vezes em que vocês repetiriam o nome de alguém quando estão falando com essa pessoa? Como vocês pedem a alguém para realmente prestar atenção ao que vocês estão dizendo? Pause este áudio aqui.</w:t>
      </w:r>
    </w:p>
    <w:p>
      <w:pPr/>
      <w:r>
        <w:rPr>
          <w:lang w:val="pt_PT" w:bidi="pt_PT"/>
        </w:rPr>
      </w:r>
      <w:r>
        <w:rPr>
          <w:lang w:val="pt_PT" w:bidi="pt_PT"/>
        </w:rPr>
        <w:t>Cristo libertou os crentes para que os crentes possam viver como pessoas livres. Paulo diz aos crentes para permanecerem livres, como uma pessoa que está firmemente no lugar e não se move. Os crentes não devem obedecer à lei para tentar ganhar a aprovação de Deus, o que seria difícil, como carregar uma carga pesada ou se tornar um escravo.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Gálatas 4:28–5:1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Isaque, filho de Sara</w:t>
      </w:r>
    </w:p>
    <w:p>
      <w:pPr>
        <w:pStyle w:val="ListBullet"/>
        <w:spacing w:line="240" w:lineRule="auto"/>
        <w:ind w:left="720"/>
      </w:pPr>
      <w:r>
        <w:rPr>
          <w:lang w:val="pt_PT" w:bidi="pt_PT"/>
        </w:rPr>
      </w:r>
      <w:r>
        <w:rPr>
          <w:lang w:val="pt_PT" w:bidi="pt_PT"/>
        </w:rPr>
        <w:t>Ismael, filho de Hagar</w:t>
      </w:r>
    </w:p>
    <w:p>
      <w:pPr>
        <w:pStyle w:val="ListBullet"/>
        <w:spacing w:line="240" w:lineRule="auto"/>
        <w:ind w:left="720"/>
      </w:pPr>
      <w:r>
        <w:rPr>
          <w:lang w:val="pt_PT" w:bidi="pt_PT"/>
        </w:rPr>
      </w:r>
      <w:r>
        <w:rPr>
          <w:lang w:val="pt_PT" w:bidi="pt_PT"/>
        </w:rPr>
        <w:t>O Espírito</w:t>
      </w:r>
    </w:p>
    <w:p>
      <w:pPr>
        <w:pStyle w:val="ListBullet"/>
        <w:spacing w:line="240" w:lineRule="auto"/>
        <w:ind w:left="720"/>
      </w:pPr>
      <w:r>
        <w:rPr>
          <w:lang w:val="pt_PT" w:bidi="pt_PT"/>
        </w:rPr>
      </w:r>
      <w:r>
        <w:rPr>
          <w:lang w:val="pt_PT" w:bidi="pt_PT"/>
        </w:rPr>
        <w:t>Hagar, a mulher escrava</w:t>
      </w:r>
    </w:p>
    <w:p>
      <w:pPr>
        <w:pStyle w:val="ListBullet"/>
        <w:spacing w:line="240" w:lineRule="auto"/>
        <w:ind w:left="720"/>
      </w:pPr>
      <w:r>
        <w:rPr>
          <w:lang w:val="pt_PT" w:bidi="pt_PT"/>
        </w:rPr>
      </w:r>
      <w:r>
        <w:rPr>
          <w:lang w:val="pt_PT" w:bidi="pt_PT"/>
        </w:rPr>
        <w:t>Sara, a mulher livre</w:t>
      </w:r>
    </w:p>
    <w:p>
      <w:pPr>
        <w:pStyle w:val="ListBullet"/>
        <w:spacing w:line="240" w:lineRule="auto"/>
        <w:ind w:left="720"/>
      </w:pPr>
      <w:r>
        <w:rPr>
          <w:lang w:val="pt_PT" w:bidi="pt_PT"/>
        </w:rPr>
      </w:r>
      <w:r>
        <w:rPr>
          <w:lang w:val="pt_PT" w:bidi="pt_PT"/>
        </w:rPr>
        <w:t>E Cristo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"E então, meus amigos, vocês são como Isaque. Vocês são filhos por causa do que Deus prometeu. No entanto, o que aconteceu lá é como o que está acontecendo agora. O filho de Hagar nasceu porque os humanos tentaram cumprir a promessa de Deus. Esse filho era cruel com Isaque, aquele nascido pelo poder do Espírito de Deus. Mas considerem como as Escrituras de Deus nos diz: 'Envie a mulher escrava e seu filho para longe. O filho da mulher escrava não receberá a herança com o filho da mulher livre".</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"Então irmãos, não somos filhos da mulher escrava e escravos da lei. Somos filhos da mulher livre e filhos de Deus pela fé. Cristo nos libertou para que realmente fôssemos livres da lei. Então sejam fortes. Não mudem e voltem à escravidão da lei".</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Cristo: “O que você está sentindo ou pensando?” A pessoa pode responder coisas como:</w:t>
      </w:r>
    </w:p>
    <w:p>
      <w:pPr>
        <w:pStyle w:val="ListBullet"/>
        <w:spacing w:line="240" w:lineRule="auto"/>
        <w:ind w:left="720"/>
      </w:pPr>
      <w:r>
        <w:rPr>
          <w:lang w:val="pt_PT" w:bidi="pt_PT"/>
        </w:rPr>
      </w:r>
      <w:r>
        <w:rPr>
          <w:lang w:val="pt_PT" w:bidi="pt_PT"/>
        </w:rPr>
        <w:t>Pergunte para as pessoas que interpretam os crentes Gálatas: “O que vocês estão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Gálatas 4:28–5:1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chama os </w:t>
      </w:r>
      <w:r>
        <w:rPr>
          <w:b/>
          <w:lang w:val="pt_PT" w:bidi="pt_PT"/>
        </w:rPr>
        <w:t>crentes</w:t>
      </w:r>
      <w:r>
        <w:rPr>
          <w:lang w:val="pt_PT" w:bidi="pt_PT"/>
        </w:rPr>
        <w:t xml:space="preserve"> de irmãos. Quando há mais de um irmão, a palavra também pode significar irmãos e irmãs. Para mais informações sobre irmão, consultem o termo crente no Glossário Mestre. Usem a mesma palavra ou frase para irmãos que vocês usaram em passagens anteriores.</w:t>
      </w:r>
    </w:p>
    <w:p>
      <w:pPr/>
      <w:r>
        <w:rPr>
          <w:lang w:val="pt_PT" w:bidi="pt_PT"/>
        </w:rPr>
      </w:r>
      <w:r>
        <w:rPr>
          <w:lang w:val="pt_PT" w:bidi="pt_PT"/>
        </w:rPr>
        <w:t xml:space="preserve">Os crentes são filhos de Deus por causa da </w:t>
      </w:r>
      <w:r>
        <w:rPr>
          <w:b/>
          <w:lang w:val="pt_PT" w:bidi="pt_PT"/>
        </w:rPr>
        <w:t>promessa</w:t>
      </w:r>
      <w:r>
        <w:rPr>
          <w:lang w:val="pt_PT" w:bidi="pt_PT"/>
        </w:rPr>
        <w:t xml:space="preserve"> de Deus. Usem a mesma palavra ou frase para "promessa" que vocês usaram em passagens anteriores. </w:t>
      </w:r>
    </w:p>
    <w:p>
      <w:pPr/>
      <w:r>
        <w:rPr>
          <w:lang w:val="pt_PT" w:bidi="pt_PT"/>
        </w:rPr>
      </w:r>
      <w:r>
        <w:rPr>
          <w:lang w:val="pt_PT" w:bidi="pt_PT"/>
        </w:rPr>
        <w:t xml:space="preserve">Ismael é o filho da </w:t>
      </w:r>
      <w:r>
        <w:rPr>
          <w:b/>
          <w:lang w:val="pt_PT" w:bidi="pt_PT"/>
        </w:rPr>
        <w:t>carne</w:t>
      </w:r>
      <w:r>
        <w:rPr>
          <w:lang w:val="pt_PT" w:bidi="pt_PT"/>
        </w:rPr>
        <w:t>. Lembrem-se de que Abraão tentou cumprir a promessa de Deus pela própria capacidade de Abraão e teve um filho, Ismael, com Hagar. Quando alguém faz algo pela carne, essa pessoa faz coisas de sua própria maneira e com sua própria força ou habilidade. Para mais informações sobre carne, consulte o Glossário Mestre. Usem a mesma palavra ou frase para carne que vocês usaram em passagens anteriores.</w:t>
      </w:r>
    </w:p>
    <w:p>
      <w:pPr/>
      <w:r>
        <w:rPr>
          <w:lang w:val="pt_PT" w:bidi="pt_PT"/>
        </w:rPr>
      </w:r>
      <w:r>
        <w:rPr>
          <w:lang w:val="pt_PT" w:bidi="pt_PT"/>
        </w:rPr>
        <w:t xml:space="preserve">Ismael </w:t>
      </w:r>
      <w:r>
        <w:rPr>
          <w:b/>
          <w:lang w:val="pt_PT" w:bidi="pt_PT"/>
        </w:rPr>
        <w:t>perseguiu</w:t>
      </w:r>
      <w:r>
        <w:rPr>
          <w:lang w:val="pt_PT" w:bidi="pt_PT"/>
        </w:rPr>
        <w:t xml:space="preserve"> Isaque, assim como as pessoas perseguem os crentes. Quando as pessoas os perseguem, elas os tratam de uma maneira cruel e injusta. Para mais informações sobre perseguição, consultem o Glossário Mestre. Usem a mesma palavra ou frase para perseguir que vocês usaram em passagens anteriores.</w:t>
      </w:r>
    </w:p>
    <w:p>
      <w:pPr/>
      <w:r>
        <w:rPr>
          <w:lang w:val="pt_PT" w:bidi="pt_PT"/>
        </w:rPr>
      </w:r>
      <w:r>
        <w:rPr>
          <w:lang w:val="pt_PT" w:bidi="pt_PT"/>
        </w:rPr>
        <w:t xml:space="preserve">O </w:t>
      </w:r>
      <w:r>
        <w:rPr>
          <w:b/>
          <w:lang w:val="pt_PT" w:bidi="pt_PT"/>
        </w:rPr>
        <w:t>Espírito</w:t>
      </w:r>
      <w:r>
        <w:rPr>
          <w:lang w:val="pt_PT" w:bidi="pt_PT"/>
        </w:rPr>
        <w:t xml:space="preserve"> fez Sara ficar grávida e dar à luz a Isaque. O Espírito ou o Espírito Santo é o Espírito de Deus. O Espírito Santo não é apenas um poder, mas também é uma pessoa. Para mais informações sobre Espírito Santo, consulte o Glossário Mestre. Usem a mesma palavra ou frase para espírito que vocês usaram em passagens anteriores.</w:t>
      </w:r>
    </w:p>
    <w:p>
      <w:pPr/>
      <w:r>
        <w:rPr>
          <w:lang w:val="pt_PT" w:bidi="pt_PT"/>
        </w:rPr>
      </w:r>
      <w:r>
        <w:rPr>
          <w:lang w:val="pt_PT" w:bidi="pt_PT"/>
        </w:rPr>
        <w:t xml:space="preserve">Paulo cita as </w:t>
      </w:r>
      <w:r>
        <w:rPr>
          <w:b/>
          <w:lang w:val="pt_PT" w:bidi="pt_PT"/>
        </w:rPr>
        <w:t>Escrituras</w:t>
      </w:r>
      <w:r>
        <w:rPr>
          <w:lang w:val="pt_PT" w:bidi="pt_PT"/>
        </w:rPr>
        <w:t>. Essa é a parte da Bíblia que os crentes agora chamam de Antigo Testamento. Para mais informações sobre Escrituras, consulte o Glossário Mestre. Usem a mesma palavra ou frase para as Escrituras que vocês usaram em passagens anteriores.</w:t>
      </w:r>
    </w:p>
    <w:p>
      <w:pPr/>
      <w:r>
        <w:rPr>
          <w:lang w:val="pt_PT" w:bidi="pt_PT"/>
        </w:rPr>
      </w:r>
      <w:r>
        <w:rPr>
          <w:lang w:val="pt_PT" w:bidi="pt_PT"/>
        </w:rPr>
        <w:t>O filho escravo não herda como o filho da mulher livre. Uma pessoa herda ou recebe propriedade e riqueza depois que outra pessoa morre. O filho de Abraão, Isaque, herdou a promessa que Deus fez a Abraão. Isso significa que o que Deus havia prometido a Abraão agora também era uma promessa a Isaque.</w:t>
      </w:r>
    </w:p>
    <w:p>
      <w:pPr/>
      <w:r>
        <w:rPr>
          <w:lang w:val="pt_PT" w:bidi="pt_PT"/>
        </w:rPr>
      </w:r>
      <w:r>
        <w:rPr>
          <w:lang w:val="pt_PT" w:bidi="pt_PT"/>
        </w:rPr>
        <w:t xml:space="preserve">Parem aqui e discutam em grupo qual palavra ou frase vocês usarão para </w:t>
      </w:r>
      <w:r>
        <w:rPr>
          <w:b/>
          <w:lang w:val="pt_PT" w:bidi="pt_PT"/>
        </w:rPr>
        <w:t>herdar</w:t>
      </w:r>
      <w:r>
        <w:rPr>
          <w:lang w:val="pt_PT" w:bidi="pt_PT"/>
        </w:rPr>
        <w:t>. Procure herdeiro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Os crentes não são filhos da mulher </w:t>
      </w:r>
      <w:r>
        <w:rPr>
          <w:b/>
          <w:lang w:val="pt_PT" w:bidi="pt_PT"/>
        </w:rPr>
        <w:t>escrava</w:t>
      </w:r>
      <w:r>
        <w:rPr>
          <w:lang w:val="pt_PT" w:bidi="pt_PT"/>
        </w:rPr>
        <w:t>. Na língua original, esse é um termo especial para um escravo que é uma mulher. Um escravo é uma pessoa que trabalha para outra pessoa e não recebe pagamento por seu trabalho. Para mais informações sobre escravo, consulte o Glossário Mestre. Use a mesma palavra ou frase para escravo que você usou em passagens anteriores.</w:t>
      </w:r>
    </w:p>
    <w:p>
      <w:pPr/>
      <w:r>
        <w:rPr>
          <w:lang w:val="pt_PT" w:bidi="pt_PT"/>
        </w:rPr>
      </w:r>
      <w:r>
        <w:rPr>
          <w:lang w:val="pt_PT" w:bidi="pt_PT"/>
        </w:rPr>
        <w:t>Paulo compara a escravidão a um jugo. Um jugo é um colarinho de madeira que as pessoas usam para amarrar dois bois ou dois outros animais juntos. Então os animais podem caminhar juntos para puxar um arado ou um carro. As pessoas também podem forçar uma pessoa a carregar um jugo se a pessoa for um escravo ou um prisioneiro. O escravo usaria o jugo para carregar ou puxar algo.</w:t>
      </w:r>
    </w:p>
    <w:p>
      <w:pPr/>
      <w:r>
        <w:rPr>
          <w:lang w:val="pt_PT" w:bidi="pt_PT"/>
        </w:rPr>
      </w:r>
      <w:r>
        <w:rPr>
          <w:lang w:val="pt_PT" w:bidi="pt_PT"/>
        </w:rPr>
        <w:t xml:space="preserve">Parem aqui e olhem para uma imagem de um jugo novamente em grupo, conforme necessário. Discutam em grupo qual palavra ou frase vocês usarão para </w:t>
      </w:r>
      <w:r>
        <w:rPr>
          <w:b/>
          <w:lang w:val="pt_PT" w:bidi="pt_PT"/>
        </w:rPr>
        <w:t>jugo</w:t>
      </w:r>
      <w:r>
        <w:rPr>
          <w:lang w:val="pt_PT" w:bidi="pt_PT"/>
        </w:rPr>
        <w:t>. Procure jugo no Glossário Mestre para mais informações. Se vocês já traduziram essas palavras em outro livro da Bíblia, usem as mesmas palavras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5:2–6</w:t>
      </w:r>
      <w:r>
        <w:rPr>
          <w:lang w:val="pt_PT" w:bidi="pt_PT"/>
        </w:rPr>
      </w:r>
    </w:p>
    <w:p>
      <w:pPr>
        <w:pStyle w:val="Heading3"/>
      </w:pPr>
      <w:r>
        <w:rPr>
          <w:lang w:val="pt_PT" w:bidi="pt_PT"/>
        </w:rPr>
        <w:t>Ouvir e Sentir</w:t>
      </w:r>
    </w:p>
    <w:p>
      <w:pPr/>
      <w:r>
        <w:rPr>
          <w:lang w:val="pt_PT" w:bidi="pt_PT"/>
        </w:rPr>
      </w:r>
      <w:r>
        <w:rPr>
          <w:lang w:val="pt_PT" w:bidi="pt_PT"/>
        </w:rPr>
        <w:t>Nessa etapa, ouçam Gálatas 5:2–6 e coloquem em seus corações.</w:t>
      </w:r>
    </w:p>
    <w:p>
      <w:pPr/>
      <w:r>
        <w:rPr>
          <w:lang w:val="pt_PT" w:bidi="pt_PT"/>
        </w:rPr>
      </w:r>
      <w:r>
        <w:rPr>
          <w:lang w:val="pt_PT" w:bidi="pt_PT"/>
        </w:rPr>
        <w:t>Ouçam uma versão em áudio de Gálatas 5:2–6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Gálatas 5:2–6 na tradução mais fácil de entender.</w:t>
      </w:r>
    </w:p>
    <w:p>
      <w:pPr/>
      <w:r>
        <w:rPr>
          <w:lang w:val="pt_PT" w:bidi="pt_PT"/>
        </w:rPr>
      </w:r>
      <w:r>
        <w:rPr>
          <w:lang w:val="pt_PT" w:bidi="pt_PT"/>
        </w:rPr>
        <w:t>Pause este áudio aqui.</w:t>
      </w:r>
    </w:p>
    <w:p>
      <w:pPr/>
      <w:r>
        <w:rPr>
          <w:lang w:val="pt_PT" w:bidi="pt_PT"/>
        </w:rPr>
      </w:r>
      <w:r>
        <w:rPr>
          <w:lang w:val="pt_PT" w:bidi="pt_PT"/>
        </w:rPr>
        <w:t>Como Cristo libertou as pessoas da lei, Paulo exorta os gálatas a continuarem a viver como pessoas livres. Nessa passagem, Paulo diz fortemente que os crentes não devem pensar que a circuncisão é uma parte da maneira como Cristo salva as pessoas. Os crentes que aceitam a circuncisão assim realmente se separam de Cristo! Deus não dá aos crentes justiça por causa da maneira como as pessoas obedecem à lei. Em vez disso, os crentes têm fé para receber a retidão.</w:t>
      </w:r>
    </w:p>
    <w:p>
      <w:pPr/>
      <w:r>
        <w:rPr>
          <w:lang w:val="pt_PT" w:bidi="pt_PT"/>
        </w:rPr>
      </w:r>
      <w:r>
        <w:rPr>
          <w:lang w:val="pt_PT" w:bidi="pt_PT"/>
        </w:rPr>
        <w:t>Lembrem-se que os falsos mestres ensinaram que se os gálatas realmente querem se tornar crentes, as pessoas devem primeiro se tornar judeus e obedecer à lei. Os homens mostram que obedecerão à lei quando esses homens permitem que alguém os circuncide. Lembrem-se que circuncidar alguém significa cortar a pele solta no final do pênis de um menino ou de um homem. Esse ritual mostra que uma pessoa se junta ao grupo de pessoas judaicas. Quando um homem aceita a circuncisão, esse homem então aceita a ideia de que uma pessoa pode ganhar justiça por meio de um ritual ou fazendo o que a lei exige. Portanto, Paulo diz que quando as pessoas aceitam a circuncisão, essas pessoas também negam que se tornam livres e filhos de Deus por causa do que Deus faz por meio de Cristo.</w:t>
      </w:r>
    </w:p>
    <w:p>
      <w:pPr/>
      <w:r>
        <w:rPr>
          <w:lang w:val="pt_PT" w:bidi="pt_PT"/>
        </w:rPr>
      </w:r>
      <w:r>
        <w:rPr>
          <w:lang w:val="pt_PT" w:bidi="pt_PT"/>
        </w:rPr>
        <w:t>Parem aqui e discutam essa pergunta em grupo: em sua cultura, quais rituais e ações vocês fazem quando fazem um acordo importante? O que esses rituais mostram a outras pessoas? Pause este áudio aqui.</w:t>
      </w:r>
    </w:p>
    <w:p>
      <w:pPr/>
      <w:r>
        <w:rPr>
          <w:lang w:val="pt_PT" w:bidi="pt_PT"/>
        </w:rPr>
      </w:r>
      <w:r>
        <w:rPr>
          <w:lang w:val="pt_PT" w:bidi="pt_PT"/>
        </w:rPr>
        <w:t>Isso não é o que os crentes devem pensar e fazer! As pessoas usavam a circuncisão para mostrar que essas pessoas eram parte do pacto que Deus havia feito com Abraão. Mas Paulo acabou de explicar que as pessoas são incluídas nesse pacto por causa da fé dessas pessoas. Então Paulo diz aos gálatas para ouvirem com atenção o que Paulo diz. Paulo é um apóstolo, e Paulo sabe do que está falando. Paulo tentou ganhar justiça por meio da circuncisão, e Paulo sabe que não funciona. Se as pessoas aceitam a circuncisão, essas pessoas escolhem fazer algo diferente do que acreditar em Cristo. Essas pessoas rejeitam o que Cristo fez, então o trabalho de Cristo não tem valor para essas pessoas.</w:t>
      </w:r>
    </w:p>
    <w:p>
      <w:pPr/>
      <w:r>
        <w:rPr>
          <w:lang w:val="pt_PT" w:bidi="pt_PT"/>
        </w:rPr>
      </w:r>
      <w:r>
        <w:rPr>
          <w:lang w:val="pt_PT" w:bidi="pt_PT"/>
        </w:rPr>
        <w:t>Paulo explica que a circuncisão é um sinal para os homens de que concordam em cumprir toda a lei. Há consequências sérias se as pessoas escolherem seguir a lei em vez de Cristo para que Deus as justifique ou as torne não culpadas. Ninguém pode obedecer à lei perfeitamente. Os gálatas não obedecerão a toda a lei e então não ganharão retidão As pessoas também não podem aceitar a justiça que Cristo dá se também tentarem outra maneira de ganhar a justiça. Quando as pessoas escolhem a lei, essas pessoas rejeitam e se separam de Cristo. Essas pessoas destroem seu relacionamento com Cristo, e rejeitam a graça de Deus, que é a maneira gentil que Deus justifica as pessoas por meio da fé em Cristo.</w:t>
      </w:r>
    </w:p>
    <w:p>
      <w:pPr/>
      <w:r>
        <w:rPr>
          <w:lang w:val="pt_PT" w:bidi="pt_PT"/>
        </w:rPr>
      </w:r>
      <w:r>
        <w:rPr>
          <w:lang w:val="pt_PT" w:bidi="pt_PT"/>
        </w:rPr>
        <w:t>Parem aqui e discutam essa pergunta em grupo: contem uma história sobre um momento em que alguém fez bons planos para um evento em grupo, como uma viagem ou uma festa, mas então o grupo escolheu usar o plano de outra pessoa para o evento em vez disso. Quando o grupo rejeitou os planos da primeira pessoa, o que aconteceu com o relacionamento entre o grupo e a primeira pessoa? Pause este áudio aqui.</w:t>
      </w:r>
    </w:p>
    <w:p>
      <w:pPr/>
      <w:r>
        <w:rPr>
          <w:lang w:val="pt_PT" w:bidi="pt_PT"/>
        </w:rPr>
      </w:r>
      <w:r>
        <w:rPr>
          <w:lang w:val="pt_PT" w:bidi="pt_PT"/>
        </w:rPr>
        <w:t>Paulo então fala sobre os crentes, incluindo Paulo, que não se separaram de Cristo escolhendo a lei. Esses crentes não têm que ganhar retidão. Esses crentes têm fé em Cristo, então Deus justificou esses crentes. Como os crentes têm essa retidão, os crentes esperam ansiosamente pelo dia final em que Deus declarará publicamente que os crentes são justos. O Espírito, ou o Espírito Santo, ajuda e encoraja os crentes a esperar com confiança esse dia. Lembrem-se que anteriormente Paulo disse que os crentes começam sua nova maneira de viver com o Espírito. Os crentes devem continuar a viver suas vidas com o Espírito.</w:t>
      </w:r>
    </w:p>
    <w:p>
      <w:pPr/>
      <w:r>
        <w:rPr>
          <w:lang w:val="pt_PT" w:bidi="pt_PT"/>
        </w:rPr>
      </w:r>
      <w:r>
        <w:rPr>
          <w:lang w:val="pt_PT" w:bidi="pt_PT"/>
        </w:rPr>
        <w:t>Os crentes esperam por esse dia por causa de Jesus Cristo. Como os crentes confiam em Jesus pela justiça, a circuncisão não faz nada pelas pessoas. Alguns crentes já são circuncidados e alguns não são. Ambos têm justiça apenas por causa de Cristo. Então a maneira como alguém circuncida outra pessoa não muda nada para um crente.</w:t>
      </w:r>
    </w:p>
    <w:p>
      <w:pPr/>
      <w:r>
        <w:rPr>
          <w:lang w:val="pt_PT" w:bidi="pt_PT"/>
        </w:rPr>
      </w:r>
      <w:r>
        <w:rPr>
          <w:lang w:val="pt_PT" w:bidi="pt_PT"/>
        </w:rPr>
        <w:t>Parem aqui e discutam essa pergunta em grupo: quais são algumas diferenças entre vocês e seus irmãos ou entre seus filhos? Como esses irmãos ou irmãs parecem diferentes uns dos outros? O que faz seus filhos serem seus filhos — como eles se parecem ou algo mais? Pause este áudio aqui.</w:t>
      </w:r>
    </w:p>
    <w:p>
      <w:pPr/>
      <w:r>
        <w:rPr>
          <w:lang w:val="pt_PT" w:bidi="pt_PT"/>
        </w:rPr>
      </w:r>
      <w:r>
        <w:rPr>
          <w:lang w:val="pt_PT" w:bidi="pt_PT"/>
        </w:rPr>
        <w:t>O que muda as pessoas é o que as pessoas acreditam. Importa que os crentes tenham fé em Cristo, não em coisas como a circuncisão. E quando os crentes têm fé em Cristo, os crentes então mostram amor a outras pessoas.</w:t>
      </w:r>
    </w:p>
    <w:p>
      <w:pPr/>
      <w:r>
        <w:rPr>
          <w:lang w:val="pt_PT" w:bidi="pt_PT"/>
        </w:rPr>
      </w:r>
      <w:r>
        <w:rPr>
          <w:lang w:val="pt_PT" w:bidi="pt_PT"/>
        </w:rPr>
        <w:t>Parem aqui e discutam essa pergunta em grupo: contem uma história sobre uma vez em que vocês conheceram um homem e uma mulher, e vocês poderiam dizer que esse homem e essa mulher eram casados por causa do amor que mostraram um ao outro. Quais são algumas outras coisas que vocês podem aprender sobre as pessoas por causa da maneira como essas pessoas agem?</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Gálatas 5:2–6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adverte fortemente aos crentes que não devem aceitar a circuncisão para ganhar a justiça. Se alguém fizer isso, essa pessoa concorda em obedecer a toda a lei e, assim, destrói o relacionamento dessa pessoa com Cristo.</w:t>
      </w:r>
    </w:p>
    <w:p>
      <w:pPr/>
      <w:r>
        <w:rPr>
          <w:lang w:val="pt_PT" w:bidi="pt_PT"/>
        </w:rPr>
      </w:r>
      <w:r>
        <w:rPr>
          <w:b/>
          <w:lang w:val="pt_PT" w:bidi="pt_PT"/>
        </w:rPr>
        <w:t>Na segunda parte:</w:t>
      </w:r>
      <w:r>
        <w:rPr>
          <w:lang w:val="pt_PT" w:bidi="pt_PT"/>
        </w:rPr>
        <w:t xml:space="preserve"> Paulo diz que a circuncisão não é o que é importante para os crentes. É importante ter fé em Cristo para que Deus nos justifique. Essa fé faz as pessoas mostrarem amor aos outros.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gálatas que querem aceitar a circuncisão</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Crentes que têm fé em Cristo para que Deus os justifique.</w:t>
      </w:r>
    </w:p>
    <w:p>
      <w:pPr>
        <w:pStyle w:val="ListBullet"/>
        <w:spacing w:line="240" w:lineRule="auto"/>
        <w:ind w:left="720"/>
      </w:pPr>
      <w:r>
        <w:rPr>
          <w:lang w:val="pt_PT" w:bidi="pt_PT"/>
        </w:rPr>
      </w:r>
      <w:r>
        <w:rPr>
          <w:lang w:val="pt_PT" w:bidi="pt_PT"/>
        </w:rPr>
        <w:t>E o Espírito</w:t>
      </w:r>
    </w:p>
    <w:p>
      <w:pPr/>
      <w:r>
        <w:rPr>
          <w:lang w:val="pt_PT" w:bidi="pt_PT"/>
        </w:rPr>
      </w:r>
      <w:r>
        <w:rPr>
          <w:lang w:val="pt_PT" w:bidi="pt_PT"/>
        </w:rPr>
        <w:t>Em grupo, prestem atenção às partes do cenário da passagem:</w:t>
      </w:r>
    </w:p>
    <w:p>
      <w:pPr/>
      <w:r>
        <w:rPr>
          <w:lang w:val="pt_PT" w:bidi="pt_PT"/>
        </w:rPr>
      </w:r>
      <w:r>
        <w:rPr>
          <w:lang w:val="pt_PT" w:bidi="pt_PT"/>
        </w:rPr>
        <w:t>Nessa passagem, Paulo fala e compara dois grupos de pessoas. Um grupo é as pessoas que ouvem os falsos mestres e querem aceitar a circuncisão. Quando essas pessoas aceitam a circuncisão, essas pessoas concordam em tentar obedecer a toda a lei para ganhar justiça de Deus. Os homens aceitariam a circuncisão como um sinal de que se juntam ao grupo de pessoas judias e concordam em obedecer à lei. As mulheres também poderiam concordar em obedecer à lei, mas sem circuncisão. Paulo fala especificamente com homens que aceitam a circuncisão, mas Paulo também fala com qualquer pessoa que queira obedecer à lei para ganhar a justiça.</w:t>
      </w:r>
    </w:p>
    <w:p>
      <w:pPr/>
      <w:r>
        <w:rPr>
          <w:lang w:val="pt_PT" w:bidi="pt_PT"/>
        </w:rPr>
      </w:r>
      <w:r>
        <w:rPr>
          <w:lang w:val="pt_PT" w:bidi="pt_PT"/>
        </w:rPr>
        <w:t>Parem aqui e discutam essa pergunta em grupo: pensem nos rituais ou ações para acordos sobre os quais vocês falaram na etapa dois. Se vocês ouvissem que alguém fez um desses rituais, que acordo vocês assumiriam que essa pessoa fez? Pause este áudio aqui.</w:t>
      </w:r>
    </w:p>
    <w:p>
      <w:pPr/>
      <w:r>
        <w:rPr>
          <w:lang w:val="pt_PT" w:bidi="pt_PT"/>
        </w:rPr>
      </w:r>
      <w:r>
        <w:rPr>
          <w:lang w:val="pt_PT" w:bidi="pt_PT"/>
        </w:rPr>
        <w:t>O segundo grupo de pessoas é os crentes que têm fé em Cristo para que Deus os justifique. Esse grupo inclui Paulo e os crentes gálatas que não ouviram os falsos mestres.</w:t>
      </w:r>
    </w:p>
    <w:p>
      <w:pPr/>
      <w:r>
        <w:rPr>
          <w:lang w:val="pt_PT" w:bidi="pt_PT"/>
        </w:rPr>
      </w:r>
      <w:r>
        <w:rPr>
          <w:lang w:val="pt_PT" w:bidi="pt_PT"/>
        </w:rPr>
        <w:t>Paulo começa a primeira cena quando Paulo diz aos gálatas para ouvirem Paulo. Paulo diz: "Eu, Paulo, digo a vocês isso", para enfatizar que o próprio Paulo disse essas palavras. Quando Paulo faz isso, Paulo lembra aos gálatas que Paulo é um apóstolo e tem autoridade de Deus. Os gálatas devem ouvir Paulo em vez dos falsos mestres.</w:t>
      </w:r>
    </w:p>
    <w:p>
      <w:pPr/>
      <w:r>
        <w:rPr>
          <w:lang w:val="pt_PT" w:bidi="pt_PT"/>
        </w:rPr>
      </w:r>
      <w:r>
        <w:rPr>
          <w:lang w:val="pt_PT" w:bidi="pt_PT"/>
        </w:rPr>
        <w:t>Parem aqui e discutam essa pergunta em grupo: em seu idioma, como vocês mostram que as pessoas realmente devem ouvir o que vocês dizem? Como vocês enfatizam que uma mensagem é realmente de vocês? Discutam como vocês querem traduzir as palavras de Paulo aqui. Pause este áudio aqui.</w:t>
      </w:r>
    </w:p>
    <w:p>
      <w:pPr/>
      <w:r>
        <w:rPr>
          <w:lang w:val="pt_PT" w:bidi="pt_PT"/>
        </w:rPr>
      </w:r>
      <w:r>
        <w:rPr>
          <w:lang w:val="pt_PT" w:bidi="pt_PT"/>
        </w:rPr>
        <w:t>Paulo fala aos crentes que ainda não aceitaram o ritual da circuncisão, mas querem. Paulo adverte esses crentes duas vezes para mostrar o quão importante o aviso de Paulo é. Na segunda vez, Paulo diz que declara ou testemunha que isso é verdadeiro, como alguém diria solenemente algo verdadeiro na frente de um juiz. Um homem que aceita o ritual da circuncisão não pensará que o que Cristo fez é importante ou útil para esse homem. Isso é porque esse homem escolheu outro método para ganhar retidão. Esse homem mostra com esse ritual que concordou em obedecer a toda a lei para ganhar a retidão.</w:t>
      </w:r>
    </w:p>
    <w:p>
      <w:pPr/>
      <w:r>
        <w:rPr>
          <w:lang w:val="pt_PT" w:bidi="pt_PT"/>
        </w:rPr>
      </w:r>
      <w:r>
        <w:rPr>
          <w:lang w:val="pt_PT" w:bidi="pt_PT"/>
        </w:rPr>
        <w:t>Parem aqui e discutam essa pergunta em grupo: em seu idioma, como vocês mostram que seu aviso é muito importante? Como vocês mostram que o que vocês dizem é certamente verdadeiro? Pause este áudio aqui.</w:t>
      </w:r>
    </w:p>
    <w:p>
      <w:pPr/>
      <w:r>
        <w:rPr>
          <w:lang w:val="pt_PT" w:bidi="pt_PT"/>
        </w:rPr>
      </w:r>
      <w:r>
        <w:rPr>
          <w:lang w:val="pt_PT" w:bidi="pt_PT"/>
        </w:rPr>
        <w:t>Os falsos mestres ensinaram que se as pessoas obedecerem à lei, então Cristo salvará plenamente essas pessoas. Paulo diz que o oposto é verdadeiro. Se uma pessoa obedece à lei para tentar fazer Deus justificar essa pessoa, a pessoa na verdade se separa de Cristo e rejeita a maneira como Cristo salva! Essa pessoa se afasta da graça como alguém solta uma corda que está escalando e cai. Paulo não quer dizer que as pessoas judias que já são circuncidadas são separadas de Jesus. Paulo esclarece mais tarde que o ato da circuncisão não afeta as pessoas em Cristo, ou os crentes. Mas as pessoas que acreditam que a circuncisão é necessária para ser um crente se separam de Cristo.</w:t>
      </w:r>
    </w:p>
    <w:p>
      <w:pPr/>
      <w:r>
        <w:rPr>
          <w:lang w:val="pt_PT" w:bidi="pt_PT"/>
        </w:rPr>
      </w:r>
      <w:r>
        <w:rPr>
          <w:lang w:val="pt_PT" w:bidi="pt_PT"/>
        </w:rPr>
        <w:t>Na segunda parte, Paulo fala com as pessoas que não dependem da lei, mas de Cristo. Paulo contrasta esses crentes com o primeiro grupo. O primeiro grupo depende de seu próprio esforço e da lei. O segundo grupo depende de Cristo e do Espírito. Deus faz esse segundo grupo justo porque esse segundo grupo tem fé em Jesus, não porque aceitam a circuncisão ou obedecem à lei. Deus fez os crentes justos, assim como Deus disse que Deus faria. Deus disse que um dia, quando julgar todas as pessoas, Deus declarará que os crentes são justos. Os crentes têm esperança de que Deus fará o que diz que fará. Quando os crentes creem, os crentes esperam com confiança que algo aconteça porque Deus é consistente e fiel. O Espírito Santo ajuda os crentes enquanto esperam ansiosamente por esse dia.</w:t>
      </w:r>
    </w:p>
    <w:p>
      <w:pPr/>
      <w:r>
        <w:rPr>
          <w:lang w:val="pt_PT" w:bidi="pt_PT"/>
        </w:rPr>
      </w:r>
      <w:r>
        <w:rPr>
          <w:lang w:val="pt_PT" w:bidi="pt_PT"/>
        </w:rPr>
        <w:t>Parem aqui e discutam essa pergunta em grupo: em seu idioma, como vocês falam sobre algo que esperam com confiança que aconteça, como a maneira como vocês esperam que o sol brilhe pela manhã? Pause este áudio aqui.</w:t>
      </w:r>
    </w:p>
    <w:p>
      <w:pPr/>
      <w:r>
        <w:rPr>
          <w:lang w:val="pt_PT" w:bidi="pt_PT"/>
        </w:rPr>
      </w:r>
      <w:r>
        <w:rPr>
          <w:lang w:val="pt_PT" w:bidi="pt_PT"/>
        </w:rPr>
        <w:t>A maneira como as pessoas são circuncidadas ou não circuncidadas não afeta o bom relacionamento das pessoas com Cristo Jesus. O que afeta esse relacionamento é se as pessoas confiam em Cristo Jesus pela justiça ou se confiam na maneira como obedecem à lei.</w:t>
      </w:r>
    </w:p>
    <w:p>
      <w:pPr/>
      <w:r>
        <w:rPr>
          <w:lang w:val="pt_PT" w:bidi="pt_PT"/>
        </w:rPr>
      </w:r>
      <w:r>
        <w:rPr>
          <w:lang w:val="pt_PT" w:bidi="pt_PT"/>
        </w:rPr>
        <w:t>Cristo libertou as pessoas para que os crentes não precisem mais obedecer à lei. Mas Cristo não deixou as pessoas sem algo para guiar como as pessoas devem agir. Os crentes têm que amar, o que o Espírito guia e permite que os crentes façam. É assim que os crentes mostram que têm fé em Cristo.</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Gálatas 5:2–6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gálatas que querem aceitar a circuncisão</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Crentes que têm fé em Cristo para que Deus os justifique.</w:t>
      </w:r>
    </w:p>
    <w:p>
      <w:pPr>
        <w:pStyle w:val="ListBullet"/>
        <w:spacing w:line="240" w:lineRule="auto"/>
        <w:ind w:left="720"/>
      </w:pPr>
      <w:r>
        <w:rPr>
          <w:lang w:val="pt_PT" w:bidi="pt_PT"/>
        </w:rPr>
      </w:r>
      <w:r>
        <w:rPr>
          <w:lang w:val="pt_PT" w:bidi="pt_PT"/>
        </w:rPr>
        <w:t>E o Espírito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"Me ouçam! Eu, Paulo, garanto a vocês que se vocês aceitarem a circuncisão para se tornarem certos com Deus, então o que Cristo fez não é de nenhum uso para vocês. Mais uma vez, advirto que todos que aceitam a circuncisão devem obedecer a toda a lei. Qualquer um de vocês que tenta seguir a lei para ser feito certo com Deus se separou de Cristo. Vocês rejeitaram a graça que Deus lhes dá".</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gálatas que querem aceitar a circuncisão: "O que vocês estão sentindo ou pensando?" A pessoa pode responder coisas como:</w:t>
      </w:r>
    </w:p>
    <w:p>
      <w:pPr>
        <w:pStyle w:val="ListBullet"/>
        <w:spacing w:line="240" w:lineRule="auto"/>
        <w:ind w:left="720"/>
      </w:pPr>
      <w:r>
        <w:rPr>
          <w:lang w:val="pt_PT" w:bidi="pt_PT"/>
        </w:rPr>
      </w:r>
      <w:r>
        <w:rPr>
          <w:lang w:val="pt_PT" w:bidi="pt_PT"/>
        </w:rPr>
        <w:t>Pergunte à pessoa que interpreta Cristo: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"Quanto a nós, o Espírito Santo nos ajuda a esperar ansiosamente pelo dia final quando esperamos com confiança que Deus nos declare justos. Deus fará isso porque confiamos em Cristo. Quando confiamos em Cristo Jesus, não nos beneficiamos de ser circuncidados ou de não ser circuncidados. O que importa é sua fé que faz vocês amar os outros".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os crentes: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Gálatas 5:2–6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fala sobre pessoas que querem aceitar a </w:t>
      </w:r>
      <w:r>
        <w:rPr>
          <w:b/>
          <w:lang w:val="pt_PT" w:bidi="pt_PT"/>
        </w:rPr>
        <w:t>circuncisão</w:t>
      </w:r>
      <w:r>
        <w:rPr>
          <w:lang w:val="pt_PT" w:bidi="pt_PT"/>
        </w:rPr>
        <w:t>. Circuncisão é o costume judaico de cortar a pele solta no final do pênis de um menino. Se um homem que não era descendente de Abraão quisesse se tornar parte do grupo de pessoas judias e uma parte do pacto que os judeus tinham com Deus, esse homem tinha que deixar alguém o circuncidar. Para mais informações sobre circuncisão, consulte o Glossário Mestre. Usem a mesma palavra ou frase para circuncisão que vocês usaram em passagens anteriores.</w:t>
      </w:r>
    </w:p>
    <w:p>
      <w:pPr/>
      <w:r>
        <w:rPr>
          <w:lang w:val="pt_PT" w:bidi="pt_PT"/>
        </w:rPr>
      </w:r>
      <w:r>
        <w:rPr>
          <w:b/>
          <w:lang w:val="pt_PT" w:bidi="pt_PT"/>
        </w:rPr>
        <w:t>O trabalho de Cristo</w:t>
      </w:r>
      <w:r>
        <w:rPr>
          <w:lang w:val="pt_PT" w:bidi="pt_PT"/>
        </w:rPr>
        <w:t xml:space="preserve"> não beneficia essas pessoas. Para mais informações sobre Cristo, consultem o Glossário Mestre. Usem a mesma palavra ou frase para Cristo que vocês usaram em passagens anteriores.</w:t>
      </w:r>
    </w:p>
    <w:p>
      <w:pPr/>
      <w:r>
        <w:rPr>
          <w:lang w:val="pt_PT" w:bidi="pt_PT"/>
        </w:rPr>
      </w:r>
      <w:r>
        <w:rPr>
          <w:lang w:val="pt_PT" w:bidi="pt_PT"/>
        </w:rPr>
        <w:t xml:space="preserve">Essas pessoas querem que Deus as </w:t>
      </w:r>
      <w:r>
        <w:rPr>
          <w:b/>
          <w:lang w:val="pt_PT" w:bidi="pt_PT"/>
        </w:rPr>
        <w:t>justifique</w:t>
      </w:r>
      <w:r>
        <w:rPr>
          <w:lang w:val="pt_PT" w:bidi="pt_PT"/>
        </w:rPr>
        <w:t xml:space="preserve"> por causa da maneira como essas pessoas obedecem à lei. Quando uma pessoa justifica alguém, ela declara essa pessoa não culpada. Quando Deus declara uma pessoa não culpada, isso significa que a pessoa é justa e tem um relacionamento correto com Deus. Para mais informações sobre justificar, consulte o Glossário Mestre. Usem a mesma palavra ou frase para justificar que vocês usaram em passagens anteriores.</w:t>
      </w:r>
    </w:p>
    <w:p>
      <w:pPr/>
      <w:r>
        <w:rPr>
          <w:lang w:val="pt_PT" w:bidi="pt_PT"/>
        </w:rPr>
      </w:r>
      <w:r>
        <w:rPr>
          <w:lang w:val="pt_PT" w:bidi="pt_PT"/>
        </w:rPr>
        <w:t xml:space="preserve">A </w:t>
      </w:r>
      <w:r>
        <w:rPr>
          <w:b/>
          <w:lang w:val="pt_PT" w:bidi="pt_PT"/>
        </w:rPr>
        <w:t>lei</w:t>
      </w:r>
      <w:r>
        <w:rPr>
          <w:lang w:val="pt_PT" w:bidi="pt_PT"/>
        </w:rPr>
        <w:t xml:space="preserve"> é o conjunto de instruções que Deus deu ao povo de Israel. Para mais informações sobre lei, consulte o Glossário Mestre. Usem a mesma palavra ou frase para lei que vocês usaram em passagens anteriores.</w:t>
      </w:r>
    </w:p>
    <w:p>
      <w:pPr/>
      <w:r>
        <w:rPr>
          <w:lang w:val="pt_PT" w:bidi="pt_PT"/>
        </w:rPr>
      </w:r>
      <w:r>
        <w:rPr>
          <w:lang w:val="pt_PT" w:bidi="pt_PT"/>
        </w:rPr>
        <w:t xml:space="preserve">Essas pessoas rejeitam a </w:t>
      </w:r>
      <w:r>
        <w:rPr>
          <w:b/>
          <w:lang w:val="pt_PT" w:bidi="pt_PT"/>
        </w:rPr>
        <w:t>graça</w:t>
      </w:r>
      <w:r>
        <w:rPr>
          <w:lang w:val="pt_PT" w:bidi="pt_PT"/>
        </w:rPr>
        <w:t xml:space="preserve"> de Deus. Deus dá às pessoas graça quando Deus é gentil com essas pessoas, mesmo que essas pessoas não mereçam a bondade de Deus. Para mais informações sobre graça, consultem o Glossário Mestre. Usem a mesma palavra ou frase para graça que vocês usaram em passagens anteriores. </w:t>
      </w:r>
    </w:p>
    <w:p>
      <w:pPr/>
      <w:r>
        <w:rPr>
          <w:lang w:val="pt_PT" w:bidi="pt_PT"/>
        </w:rPr>
      </w:r>
      <w:r>
        <w:rPr>
          <w:lang w:val="pt_PT" w:bidi="pt_PT"/>
        </w:rPr>
        <w:t xml:space="preserve">Então Paulo fala sobre pessoas que têm </w:t>
      </w:r>
      <w:r>
        <w:rPr>
          <w:b/>
          <w:lang w:val="pt_PT" w:bidi="pt_PT"/>
        </w:rPr>
        <w:t>fé</w:t>
      </w:r>
      <w:r>
        <w:rPr>
          <w:lang w:val="pt_PT" w:bidi="pt_PT"/>
        </w:rPr>
        <w:t>. Fé significa depender de alguém, confiar e acreditar que o que essa pessoa diz é verdade. Essa fé específica sobre a qual Paulo fala é a maneira como as pessoas acreditam em Jesus. Para mais informações sobre fé, consultem o Glossário Mestre. Use a mesma palavra ou frase para fé que você usou em passagens anteriores.</w:t>
      </w:r>
    </w:p>
    <w:p>
      <w:pPr/>
      <w:r>
        <w:rPr>
          <w:lang w:val="pt_PT" w:bidi="pt_PT"/>
        </w:rPr>
      </w:r>
      <w:r>
        <w:rPr>
          <w:lang w:val="pt_PT" w:bidi="pt_PT"/>
        </w:rPr>
        <w:t xml:space="preserve">O </w:t>
      </w:r>
      <w:r>
        <w:rPr>
          <w:b/>
          <w:lang w:val="pt_PT" w:bidi="pt_PT"/>
        </w:rPr>
        <w:t>Espírito</w:t>
      </w:r>
      <w:r>
        <w:rPr>
          <w:lang w:val="pt_PT" w:bidi="pt_PT"/>
        </w:rPr>
        <w:t xml:space="preserve"> ajuda essas pessoas a esperar ansiosamente pelo momento em que Deus declarará que os crentes são justos. O Espírito ou o Espírito Santo é o Espírito de Deus. O Espírito Santo não é apenas um poder, mas também é uma pessoa. Para mais informações sobre o Espírito, consulte o Glossário Mestre. Usem a mesma palavra ou frase para espírito que vocês usaram em passagens anteriores.</w:t>
      </w:r>
    </w:p>
    <w:p>
      <w:pPr/>
      <w:r>
        <w:rPr>
          <w:lang w:val="pt_PT" w:bidi="pt_PT"/>
        </w:rPr>
      </w:r>
      <w:r>
        <w:rPr>
          <w:lang w:val="pt_PT" w:bidi="pt_PT"/>
        </w:rPr>
        <w:t xml:space="preserve">Alguém que é </w:t>
      </w:r>
      <w:r>
        <w:rPr>
          <w:b/>
          <w:lang w:val="pt_PT" w:bidi="pt_PT"/>
        </w:rPr>
        <w:t>justo</w:t>
      </w:r>
      <w:r>
        <w:rPr>
          <w:lang w:val="pt_PT" w:bidi="pt_PT"/>
        </w:rPr>
        <w:t xml:space="preserve"> se comporta da maneira correta. Apenas uma pessoa justa pode ter um bom relacionamento com Deus. Quando as pessoas confiam em Jesus, Deus declara que essas pessoas são justas. Um dia, Deus julgará todas as pessoas. Quando Deus o fizer, Deus declarará que os crentes são justos, e os crentes estarão com Deus para sempre. Para mais informações sobre justiça, consulte o Glossário Mestre. Use a mesma palavra ou frase para justo que você usou em passagens anteriores.</w:t>
      </w:r>
    </w:p>
    <w:p>
      <w:pPr/>
      <w:r>
        <w:rPr>
          <w:lang w:val="pt_PT" w:bidi="pt_PT"/>
        </w:rPr>
      </w:r>
      <w:r>
        <w:rPr>
          <w:lang w:val="pt_PT" w:bidi="pt_PT"/>
        </w:rPr>
        <w:t>Os crentes esperam pelo dia em que Deus fará isso. Essa esperança é a maneira como os crentes esperam com confiança que algo aconteça.</w:t>
      </w:r>
    </w:p>
    <w:p>
      <w:pPr/>
      <w:r>
        <w:rPr>
          <w:lang w:val="pt_PT" w:bidi="pt_PT"/>
        </w:rPr>
      </w:r>
      <w:r>
        <w:rPr>
          <w:lang w:val="pt_PT" w:bidi="pt_PT"/>
        </w:rPr>
        <w:t xml:space="preserve">Pare aqui e discuta como um grupo qual palavra ou frase você usará para </w:t>
      </w:r>
      <w:r>
        <w:rPr>
          <w:b/>
          <w:lang w:val="pt_PT" w:bidi="pt_PT"/>
        </w:rPr>
        <w:t>esperança</w:t>
      </w:r>
      <w:r>
        <w:rPr>
          <w:lang w:val="pt_PT" w:bidi="pt_PT"/>
        </w:rPr>
        <w:t>. Procure a palavra esperança no Glossário Mestre para mais informações. Se vocês já traduziram essas palavras em outro livro da Bíblia, usem as mesmas palavras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5:7–12</w:t>
      </w:r>
      <w:r>
        <w:rPr>
          <w:lang w:val="pt_PT" w:bidi="pt_PT"/>
        </w:rPr>
      </w:r>
    </w:p>
    <w:p>
      <w:pPr>
        <w:pStyle w:val="Heading3"/>
      </w:pPr>
      <w:r>
        <w:rPr>
          <w:lang w:val="pt_PT" w:bidi="pt_PT"/>
        </w:rPr>
        <w:t>Ouvir e Sentir</w:t>
      </w:r>
    </w:p>
    <w:p>
      <w:pPr/>
      <w:r>
        <w:rPr>
          <w:lang w:val="pt_PT" w:bidi="pt_PT"/>
        </w:rPr>
      </w:r>
      <w:r>
        <w:rPr>
          <w:lang w:val="pt_PT" w:bidi="pt_PT"/>
        </w:rPr>
        <w:t>Nessa etapa, ouçam Gálatas 5:7–12 e coloquem em seus corações.</w:t>
      </w:r>
    </w:p>
    <w:p>
      <w:pPr/>
      <w:r>
        <w:rPr>
          <w:lang w:val="pt_PT" w:bidi="pt_PT"/>
        </w:rPr>
      </w:r>
      <w:r>
        <w:rPr>
          <w:lang w:val="pt_PT" w:bidi="pt_PT"/>
        </w:rPr>
        <w:t>Ouçam uma versão em áudio de Gálatas 5:7–12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Gálatas 5:7–12 na tradução mais fácil de entender.</w:t>
      </w:r>
    </w:p>
    <w:p>
      <w:pPr/>
      <w:r>
        <w:rPr>
          <w:lang w:val="pt_PT" w:bidi="pt_PT"/>
        </w:rPr>
      </w:r>
      <w:r>
        <w:rPr>
          <w:lang w:val="pt_PT" w:bidi="pt_PT"/>
        </w:rPr>
        <w:t>Pause este áudio aqui.</w:t>
      </w:r>
    </w:p>
    <w:p>
      <w:pPr/>
      <w:r>
        <w:rPr>
          <w:lang w:val="pt_PT" w:bidi="pt_PT"/>
        </w:rPr>
      </w:r>
      <w:r>
        <w:rPr>
          <w:lang w:val="pt_PT" w:bidi="pt_PT"/>
        </w:rPr>
        <w:t>Paulo acabou de declarar que a circuncisão não beneficia os crentes. Então agora Paulo adverte que as pessoas que dizem que a circuncisão é necessária são perigosas. Paulo também diz que Deus julgará essas pessoas. Paulo insiste que ele certamente não ensina a circuncisão e Paulo condena essas pessoas que o fazem.</w:t>
      </w:r>
    </w:p>
    <w:p>
      <w:pPr/>
      <w:r>
        <w:rPr>
          <w:lang w:val="pt_PT" w:bidi="pt_PT"/>
        </w:rPr>
      </w:r>
      <w:r>
        <w:rPr>
          <w:lang w:val="pt_PT" w:bidi="pt_PT"/>
        </w:rPr>
        <w:t>Nessa passagem, Paulo novamente fala sobre como os crentes gálatas agiram quando Paulo estava com os gálatas. Paulo havia visto como os gálatas costumavam viver bem como crentes. Paulo compara a maneira como os crentes gálatas viviam a um atleta que corre uma corrida. Nesta época, as pessoas se reuniam para assistir homens competirem para ver quem poderia correr mais rápido ou por mais tempo. As pessoas dariam ao vencedor um prêmio, então os corredores correm o melhor que podem para obter esse prêmio. Assim como um atleta corre bem sua corrida, os crentes viviam de uma maneira boa e certa. Agora, no entanto, alguém tentou parar os gálatas para que os gálatas não mais obedecessem ao verdadeiro evangelho. Esse é o evangelho que Paulo ensinou aos gálatas. O verdadeiro evangelho é que Deus justifica as pessoas pela fé, não pela circuncisão ou pela lei.</w:t>
      </w:r>
    </w:p>
    <w:p>
      <w:pPr/>
      <w:r>
        <w:rPr>
          <w:lang w:val="pt_PT" w:bidi="pt_PT"/>
        </w:rPr>
      </w:r>
      <w:r>
        <w:rPr>
          <w:lang w:val="pt_PT" w:bidi="pt_PT"/>
        </w:rPr>
        <w:t>Parem aqui e discutam essa pergunta em grupo: descreva um atleta dedicado que vocês conhecem ou que é famoso em sua cultura. O que esse atleta fez para se preparar e treinar para seu esporte? Quando esse atleta jogava o esporte ou corriam sua corrida, como eles agiram? Pause este áudio aqui.</w:t>
      </w:r>
    </w:p>
    <w:p>
      <w:pPr/>
      <w:r>
        <w:rPr>
          <w:lang w:val="pt_PT" w:bidi="pt_PT"/>
        </w:rPr>
      </w:r>
      <w:r>
        <w:rPr>
          <w:lang w:val="pt_PT" w:bidi="pt_PT"/>
        </w:rPr>
        <w:t>Quando os falsos mestres dizem que os crentes devem aceitar a circuncisão e obedecer à lei, os falsos mestres impedem os crentes de viver bem. O ensinamento dos falsos mestres não vem de Deus. Deus é aquele que chama ou convida as pessoas a serem o povo de Deus e a fazerem a vontade de Deus. Deus não disse que os crentes devem aceitar a circuncisão. Então os falsos mestres ensinam algo que não é verdadeiro.</w:t>
      </w:r>
    </w:p>
    <w:p>
      <w:pPr/>
      <w:r>
        <w:rPr>
          <w:lang w:val="pt_PT" w:bidi="pt_PT"/>
        </w:rPr>
      </w:r>
      <w:r>
        <w:rPr>
          <w:lang w:val="pt_PT" w:bidi="pt_PT"/>
        </w:rPr>
        <w:t>Paulo então cita um provérbio ou um dito sábio para mostrar o quão perigoso é o ensinamento dos falsos mestres. Paulo compara esse ensinamento ao fermento. O fermento é um ingrediente que faz a massa subir e se tornar um pão macio. As pessoas só precisam adicionar uma pequena quantidade de fermento para fazer uma grande quantidade de massa de pão crescer. Durante o tempo que Paulo viveu, as pessoas muitas vezes comparavam uma maneira ruim de pensar e agir ao fermento. Assim como uma pequena quantidade de fermento afeta o pão de uma maneira grande, mesmo uma pequena quantidade de falso ensinamento afetará todos os crentes na Galácia e prejudicará esses crentes.</w:t>
      </w:r>
    </w:p>
    <w:p>
      <w:pPr/>
      <w:r>
        <w:rPr>
          <w:lang w:val="pt_PT" w:bidi="pt_PT"/>
        </w:rPr>
      </w:r>
      <w:r>
        <w:rPr>
          <w:lang w:val="pt_PT" w:bidi="pt_PT"/>
        </w:rPr>
        <w:t>Parem aqui e olhem para uma foto de pão com fermento. Como as pessoas fazem pão em sua cultura ou nas culturas ao seu redor? Quais são alguns ingredientes que vocês adicionam aos alimentos que mudam a comida, mesmo que apenas adicionem uma pequena quantidade? Pause este áudio aqui.</w:t>
      </w:r>
    </w:p>
    <w:p>
      <w:pPr/>
      <w:r>
        <w:rPr>
          <w:lang w:val="pt_PT" w:bidi="pt_PT"/>
        </w:rPr>
      </w:r>
      <w:r>
        <w:rPr>
          <w:lang w:val="pt_PT" w:bidi="pt_PT"/>
        </w:rPr>
        <w:t>Parem aqui e discutam essa pergunta em grupo: em sua cultura, quais são alguns provérbios ou ditados que as pessoas aceitam como verdadeiros? Como as pessoas compartilham esses ditos? Por que as pessoas fazem isso? Pause este áudio aqui.</w:t>
      </w:r>
    </w:p>
    <w:p>
      <w:pPr/>
      <w:r>
        <w:rPr>
          <w:lang w:val="pt_PT" w:bidi="pt_PT"/>
        </w:rPr>
      </w:r>
      <w:r>
        <w:rPr>
          <w:lang w:val="pt_PT" w:bidi="pt_PT"/>
        </w:rPr>
        <w:t>Apesar do que os falsos mestres dizem, Paulo está confiante de que os gálatas obedecerão à verdade novamente. O Senhor faz Paulo se sentir confiante dessa forma. Paulo também está confiante de que Deus punirá qualquer pessoa do grupo de falsos mestres que incomoda os gálatas. Esses falsos mestres perturbam os crentes gálatas quando os falsos mestres ensinam coisas que não são verdadeiras. Não importa quem são os falsos mestres. Deus certamente punirá esses mestres.</w:t>
      </w:r>
    </w:p>
    <w:p>
      <w:pPr/>
      <w:r>
        <w:rPr>
          <w:lang w:val="pt_PT" w:bidi="pt_PT"/>
        </w:rPr>
      </w:r>
      <w:r>
        <w:rPr>
          <w:lang w:val="pt_PT" w:bidi="pt_PT"/>
        </w:rPr>
        <w:t>Paulo então aborda algo que as pessoas disseram sobre Paulo. Em outras cartas, Paulo disse que ele tenta viver como as pessoas com quem Paulo quer compartilhar o evangelho. Paulo faz isso para ajudar os outros grupos de pessoas a o ouvirem melhor e entender melhor o que ele diz. Quando Paulo está com os judeus, Paulo pode seguir algumas tradições judaicas. Por causa disso, alguém provavelmente disse que Paulo ainda prega a circuncisão, ou que Paulo ensina que uma pessoa deve aceitar a circuncisão para que Deus justifique essa pessoa. Essas pessoas provavelmente disseram que Paulo não age de uma maneira consistente.</w:t>
      </w:r>
    </w:p>
    <w:p>
      <w:pPr/>
      <w:r>
        <w:rPr>
          <w:lang w:val="pt_PT" w:bidi="pt_PT"/>
        </w:rPr>
      </w:r>
      <w:r>
        <w:rPr>
          <w:lang w:val="pt_PT" w:bidi="pt_PT"/>
        </w:rPr>
        <w:t>Parem aqui e discutam essa pergunta em grupo: em sua cultura, o que as pessoas pensam sobre um professor que age de uma maneira consistente? O que as pessoas pensam sobre um professor que age de uma maneira inconsistente? Pause este áudio aqui.</w:t>
      </w:r>
    </w:p>
    <w:p>
      <w:pPr/>
      <w:r>
        <w:rPr>
          <w:lang w:val="pt_PT" w:bidi="pt_PT"/>
        </w:rPr>
      </w:r>
      <w:r>
        <w:rPr>
          <w:lang w:val="pt_PT" w:bidi="pt_PT"/>
        </w:rPr>
        <w:t>No entanto, Paulo diz que essas coisas que as pessoas dizem sobre Paulo não são verdadeiras. Enquanto Paulo se ajusta a todas as pessoas, Paulo não age de maneiras ruins ou ensina coisas falsas. Paulo dá provas de que ele não ensina dessa maneira. Se fosse verdade que Paulo diz que os crentes precisam da circuncisão, então as pessoas não perseguiriam Paulo. As pessoas, especialmente os judeus, perseguem Paulo por causa do que Paulo ensina sobre a cruz. Paulo diz como Deus justifica as pessoas por meio da fé por causa de como Cristo morreu na cruz. Isso é diferente da maneira como os judeus esperavam que Deus justificasse as pessoas. Os judeus pensavam que Deus justificaria as pessoas por causa da maneira como as pessoas obedeciam à lei, incluindo a maneira como as pessoas aceitavam a circuncisão.</w:t>
      </w:r>
    </w:p>
    <w:p>
      <w:pPr/>
      <w:r>
        <w:rPr>
          <w:lang w:val="pt_PT" w:bidi="pt_PT"/>
        </w:rPr>
      </w:r>
      <w:r>
        <w:rPr>
          <w:lang w:val="pt_PT" w:bidi="pt_PT"/>
        </w:rPr>
        <w:t>Se Paulo ensinasse a circuncisão, isso significaria que Paulo ensinava que a lei era necessária e fazia Deus salvar as pessoas. Então o ensinamento de Paulo sobre a morte de Cristo na cruz não causaria mais nenhum problema para os judeus. Mas, como o ensinamento de Paulo ainda causa problemas, não é verdade que Paulo ensina que a circuncisão é necessária.</w:t>
      </w:r>
    </w:p>
    <w:p>
      <w:pPr/>
      <w:r>
        <w:rPr>
          <w:lang w:val="pt_PT" w:bidi="pt_PT"/>
        </w:rPr>
      </w:r>
      <w:r>
        <w:rPr>
          <w:lang w:val="pt_PT" w:bidi="pt_PT"/>
        </w:rPr>
        <w:t>Paulo então condena os falsos mestres de uma maneira forte e surpreendente. Paulo deseja que as pessoas que agitam ou perturbam a igreja se emasculem ou castrem. Paulo está frustrado com essas pessoas. Paulo envergonha essas pessoas quando Paulo diz isso. Paulo também zomba da mensagem dessas pessoas. Algumas pessoas pensam que Paulo se refere a outras religiões cujos membros se castraram. Paulo pode implicar que a circuncisão, como essas religiões pagãs, não faz ninguém estar mais perto de Deus.</w:t>
      </w:r>
    </w:p>
    <w:p>
      <w:pPr/>
      <w:r>
        <w:rPr>
          <w:lang w:val="pt_PT" w:bidi="pt_PT"/>
        </w:rPr>
      </w:r>
      <w:r>
        <w:rPr>
          <w:lang w:val="pt_PT" w:bidi="pt_PT"/>
        </w:rPr>
        <w:t>Parem aqui e discutam essa pergunta em grupo: contem uma história sobre um momento em que um grupo em sua comunidade agiu de uma maneira ruim e disse aos outros para agir dessa maneira ruim também. Quando as pessoas que não ouviram esse grupo falaram sobre esse grupo, como essas pessoas mostraram que estavam chateadas com esse grupo? Como essas pessoas envergonharam ou criticaram as pessoas nesse grupo?</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Gálatas 5:7–12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adverte que as pessoas que insistem que a circuncisão é necessária são perigosas, mas que Deus julgará essas pessoas.</w:t>
      </w:r>
    </w:p>
    <w:p>
      <w:pPr/>
      <w:r>
        <w:rPr>
          <w:lang w:val="pt_PT" w:bidi="pt_PT"/>
        </w:rPr>
      </w:r>
      <w:r>
        <w:rPr>
          <w:b/>
          <w:lang w:val="pt_PT" w:bidi="pt_PT"/>
        </w:rPr>
        <w:t>Na segunda parte:</w:t>
      </w:r>
      <w:r>
        <w:rPr>
          <w:lang w:val="pt_PT" w:bidi="pt_PT"/>
        </w:rPr>
        <w:t xml:space="preserve"> Paulo insiste que Paulo certamente não ensina a circuncisão e Paulo condena as pessoas que ensinam essas coisas.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Os falsos mestres</w:t>
      </w:r>
    </w:p>
    <w:p>
      <w:pPr>
        <w:pStyle w:val="ListBullet"/>
        <w:spacing w:line="240" w:lineRule="auto"/>
        <w:ind w:left="720"/>
      </w:pPr>
      <w:r>
        <w:rPr>
          <w:lang w:val="pt_PT" w:bidi="pt_PT"/>
        </w:rPr>
      </w:r>
      <w:r>
        <w:rPr>
          <w:lang w:val="pt_PT" w:bidi="pt_PT"/>
        </w:rPr>
        <w:t>Deus, que chamou os crentes.</w:t>
      </w:r>
    </w:p>
    <w:p>
      <w:pPr>
        <w:pStyle w:val="ListBullet"/>
        <w:spacing w:line="240" w:lineRule="auto"/>
        <w:ind w:left="720"/>
      </w:pPr>
      <w:r>
        <w:rPr>
          <w:lang w:val="pt_PT" w:bidi="pt_PT"/>
        </w:rPr>
      </w:r>
      <w:r>
        <w:rPr>
          <w:lang w:val="pt_PT" w:bidi="pt_PT"/>
        </w:rPr>
        <w:t>O Senhor Jesus</w:t>
      </w:r>
    </w:p>
    <w:p>
      <w:pPr>
        <w:pStyle w:val="ListBullet"/>
        <w:spacing w:line="240" w:lineRule="auto"/>
        <w:ind w:left="720"/>
      </w:pPr>
      <w:r>
        <w:rPr>
          <w:lang w:val="pt_PT" w:bidi="pt_PT"/>
        </w:rPr>
      </w:r>
      <w:r>
        <w:rPr>
          <w:lang w:val="pt_PT" w:bidi="pt_PT"/>
        </w:rPr>
        <w:t>E as pessoas que perseguem Paulo</w:t>
      </w:r>
    </w:p>
    <w:p>
      <w:pPr/>
      <w:r>
        <w:rPr>
          <w:lang w:val="pt_PT" w:bidi="pt_PT"/>
        </w:rPr>
      </w:r>
      <w:r>
        <w:rPr>
          <w:lang w:val="pt_PT" w:bidi="pt_PT"/>
        </w:rPr>
        <w:t>Em grupo, prestem atenção às partes do cenário da passagem:</w:t>
      </w:r>
    </w:p>
    <w:p>
      <w:pPr/>
      <w:r>
        <w:rPr>
          <w:lang w:val="pt_PT" w:bidi="pt_PT"/>
        </w:rPr>
      </w:r>
      <w:r>
        <w:rPr>
          <w:lang w:val="pt_PT" w:bidi="pt_PT"/>
        </w:rPr>
        <w:t>Lembrem-se que Paulo acabou de falar com os crentes que queriam aceitar a circuncisão. Esses crentes também acreditavam que Deus os justificaria por causa da maneira como esses crentes obedeceram à lei. Isso é surpreendente para Paulo porque isso é diferente da maneira como Paulo viu os gálatas agir no passado. Paulo começa a primeira parte dessa passagem quando compara a maneira como os crentes costumavam viver bem com a maneira como um atleta corre bem uma corrida. Paulo então pergunta quem dificulta ou impede os crentes para que os crentes não mais obedeçam à verdade. Paulo faz essa pergunta para repreender os gálatas. Paulo e os gálatas sabem que os falsos mestres impediram os crentes de obedecer à verdade. Mas Paulo quer que os gálatas prestem atenção e realmente entendam o que os falsos mestres estão fazendo. Quando esses falsos mestres dizem aos gálatas para aceitarem a circuncisão, esses mestres tentam persuadir ou convencer os gálatas a não mais obedecer à verdade do evangelho!</w:t>
      </w:r>
    </w:p>
    <w:p>
      <w:pPr/>
      <w:r>
        <w:rPr>
          <w:lang w:val="pt_PT" w:bidi="pt_PT"/>
        </w:rPr>
      </w:r>
      <w:r>
        <w:rPr>
          <w:lang w:val="pt_PT" w:bidi="pt_PT"/>
        </w:rPr>
        <w:t>Paulo responde sua própria pergunta quando Paulo diz que Deus não disse aos falsos mestres para ensinar sobre a circuncisão dessa maneira. Como Deus não disse aos mestres para ensinar isso, esse ensinamento é errado e ruim. Paulo mostra que a pessoa que ensina não é importante. O que é importante é se Deus disse a essa pessoa para ensinar.</w:t>
      </w:r>
    </w:p>
    <w:p>
      <w:pPr/>
      <w:r>
        <w:rPr>
          <w:lang w:val="pt_PT" w:bidi="pt_PT"/>
        </w:rPr>
      </w:r>
      <w:r>
        <w:rPr>
          <w:lang w:val="pt_PT" w:bidi="pt_PT"/>
        </w:rPr>
        <w:t>Então Paulo cita um provérbio ou um dito sábio para mostrar o quão perigoso esse ensinamento é. As pessoas podem ter estado familiarizadas com esse ditado, então Paulo não diz que Paulo está prestes a citar algo. Paulo também não explica como o dito sábio se relaciona com o falso ensinamento. Esse provérbio significa que até mesmo pequenas coisas podem afetar as pessoas de uma maneira importante. O fermento ou a levedura representa os falsos ensinamentos. A massa representa todo o grupo de crentes. Até mesmo um pouco de ensinamento falso se espalhará por todo o grupo e causará problemas.</w:t>
      </w:r>
    </w:p>
    <w:p>
      <w:pPr/>
      <w:r>
        <w:rPr>
          <w:lang w:val="pt_PT" w:bidi="pt_PT"/>
        </w:rPr>
      </w:r>
      <w:r>
        <w:rPr>
          <w:lang w:val="pt_PT" w:bidi="pt_PT"/>
        </w:rPr>
        <w:t>Parem aqui e discutam essa pergunta em grupo: contem uma história sobre um momento em que alguém em sua comunidade fez algo de uma maneira nova, como fazer comida de uma maneira nova ou mais fácil, e então outras pessoas começaram a fazer essa coisa também. Como vocês falariam sobre a maneira como a maneira de viver da primeira pessoa se espalhou ou afetou outras pessoas? Pause este áudio aqui.</w:t>
      </w:r>
    </w:p>
    <w:p>
      <w:pPr/>
      <w:r>
        <w:rPr>
          <w:lang w:val="pt_PT" w:bidi="pt_PT"/>
        </w:rPr>
      </w:r>
      <w:r>
        <w:rPr>
          <w:lang w:val="pt_PT" w:bidi="pt_PT"/>
        </w:rPr>
        <w:t>Parem aqui e discutam essa pergunta em grupo: em seu idioma, quando vocês citam um ditado sábio, como as pessoas sabem que estão ouvindo uma citação? Quando vocês primeiro precisam dizer algo para mostrar que citarão um ditado sábio, e quando as pessoas entenderão se vocês apenas disserem a citação? Quando são algumas vezes em que vocês escolhem explicar o ditado, e quando são algumas vezes em que vocês não explicam o ditado? Discutam como vocês querem traduzir o ditado sábio que Paulo diz aqui. Pause este áudio aqui.</w:t>
      </w:r>
    </w:p>
    <w:p>
      <w:pPr/>
      <w:r>
        <w:rPr>
          <w:lang w:val="pt_PT" w:bidi="pt_PT"/>
        </w:rPr>
      </w:r>
      <w:r>
        <w:rPr>
          <w:lang w:val="pt_PT" w:bidi="pt_PT"/>
        </w:rPr>
        <w:t>Paulo então declara que o Senhor faz Paulo ser confiante sobre duas coisas. Paulo quer dizer o Senhor Jesus. Primeiro, Paulo está confiante de que os gálatas terão a mesma visão que Paulo. Paulo conhece bem os gálatas, e Paulo está confiante de que quando os gálatas ouvirem essa carta, os gálatas concordarão que a circuncisão é perigosa. Paulo também diz isso como um lembrete de que os gálatas devem agir da maneira certa.</w:t>
      </w:r>
    </w:p>
    <w:p>
      <w:pPr/>
      <w:r>
        <w:rPr>
          <w:lang w:val="pt_PT" w:bidi="pt_PT"/>
        </w:rPr>
      </w:r>
      <w:r>
        <w:rPr>
          <w:lang w:val="pt_PT" w:bidi="pt_PT"/>
        </w:rPr>
        <w:t>Parem aqui e discutam essa pergunta em grupo: em seu idioma, como vocês lembrariam a alguém que sabe a maneira certa de agir e que deve agir dessa maneira? Pause este áudio aqui.</w:t>
      </w:r>
    </w:p>
    <w:p>
      <w:pPr/>
      <w:r>
        <w:rPr>
          <w:lang w:val="pt_PT" w:bidi="pt_PT"/>
        </w:rPr>
      </w:r>
      <w:r>
        <w:rPr>
          <w:lang w:val="pt_PT" w:bidi="pt_PT"/>
        </w:rPr>
        <w:t>Paulo também está confiante de que Deus punirá qualquer pessoa que cause problemas porque ensinam coisas falsas. Esse é um aviso. Deus certamente julgará e condenará esse tipo de pessoa.</w:t>
      </w:r>
    </w:p>
    <w:p>
      <w:pPr/>
      <w:r>
        <w:rPr>
          <w:lang w:val="pt_PT" w:bidi="pt_PT"/>
        </w:rPr>
      </w:r>
      <w:r>
        <w:rPr>
          <w:lang w:val="pt_PT" w:bidi="pt_PT"/>
        </w:rPr>
        <w:t>Na segunda parte, Paulo mostra que Paulo não é parte desse grupo de pessoas. Paulo faz uma pergunta que não espera que ninguém responda. Se Paulo ensina que os crentes precisam da circuncisão, como algumas pessoas afirmam, então por que as pessoas ainda perseguem Paulo? Paulo faz essa pergunta para provar que Paulo não prega que os crentes precisam da circuncisão. Se Paulo estivesse ensinando que os crentes precisam da circuncisão, então as pessoas não perseguiriam Paulo. Mas como as pessoas ainda perseguem Paulo, os gálatas devem saber que Paulo não ensina que os crentes precisam da circuncisão.</w:t>
      </w:r>
    </w:p>
    <w:p>
      <w:pPr/>
      <w:r>
        <w:rPr>
          <w:lang w:val="pt_PT" w:bidi="pt_PT"/>
        </w:rPr>
      </w:r>
      <w:r>
        <w:rPr>
          <w:lang w:val="pt_PT" w:bidi="pt_PT"/>
        </w:rPr>
        <w:t>Se Paulo ensinasse que os crentes precisam da circuncisão e, portanto, também precisam da lei, então os judeus não ficariam tão zangados com a cruz. A cruz representa a mensagem do evangelho. Essa mensagem é que Deus salva as pessoas porque essas pessoas acreditam que Cristo morreu na cruz por seu pecado. Como esse verdadeiro evangelho não inclui a circuncisão, é ofensivo para os judeus. No idioma original, Paulo chama a mensagem sobre a cruz de uma pedra de tropeço. Uma pedra de tropeço é uma expressão. Assim como uma pessoa pode tropeçar em uma pedra ou um bloco no chão, Paulo está dizendo que a mensagem sobre a cruz faz os judeus rejeitarem o verdadeiro plano de Deus porque os judeus sentem raiva ou desaprovação.</w:t>
      </w:r>
    </w:p>
    <w:p>
      <w:pPr/>
      <w:r>
        <w:rPr>
          <w:lang w:val="pt_PT" w:bidi="pt_PT"/>
        </w:rPr>
      </w:r>
      <w:r>
        <w:rPr>
          <w:lang w:val="pt_PT" w:bidi="pt_PT"/>
        </w:rPr>
        <w:t>Parem aqui e discutam essa pergunta em grupo: Paulo usa uma palavra, cruz, para representar a mensagem do evangelho ou toda a história e o significado da mensagem do evangelho. Em seu idioma, quando são algumas vezes em que vocês se refeririam a um objeto para representar uma ideia? Discutam se vocês querem usar a cruz da mesma maneira que Paulo faz, ou descreva o que a cruz representa. Pause este áudio aqui.</w:t>
      </w:r>
    </w:p>
    <w:p>
      <w:pPr/>
      <w:r>
        <w:rPr>
          <w:lang w:val="pt_PT" w:bidi="pt_PT"/>
        </w:rPr>
      </w:r>
      <w:r>
        <w:rPr>
          <w:lang w:val="pt_PT" w:bidi="pt_PT"/>
        </w:rPr>
        <w:t>Parem aqui e discutam essa pergunta em grupo: em seu idioma, qual é uma palavra geral para algo em que as pessoas tropeçam? Como vocês chamam algo que é difícil para as pessoas entenderem, então faz as pessoas sentirem raiva ou desaprovação? Discutam como vocês querem traduzir a maneira como Paulo chama a cruz de "uma pedra de tropeço", ou algo que faz as pessoas tropeçarem. Pause este áudio aqui.</w:t>
      </w:r>
    </w:p>
    <w:p>
      <w:pPr/>
      <w:r>
        <w:rPr>
          <w:lang w:val="pt_PT" w:bidi="pt_PT"/>
        </w:rPr>
      </w:r>
      <w:r>
        <w:rPr>
          <w:lang w:val="pt_PT" w:bidi="pt_PT"/>
        </w:rPr>
        <w:t>Paulo também mostra que Paulo não ensina a circuncisão porque Paulo critica duramente e envergonha as pessoas que o fazem. Paulo diz que esses falsos mestres perturbam ou incomodam os gálatas. Paulo deseja que esses homens se castrem ou cortem seus próprios testículos. Paulo pode não querer que os falsos mestres se machuquem, mas Paulo deseja que esses homens se machuquem em vez de ferir os crentes. A circuncisão não ajudaria ninguém, assim como a castração não os ajudaria também. De fato, se as pessoas acreditam que a circuncisão fará Deus as justificar, então elas se ferem, porque se cortam ou se removem do povo de Deus!</w:t>
      </w:r>
    </w:p>
    <w:p>
      <w:pPr/>
      <w:r>
        <w:rPr>
          <w:lang w:val="pt_PT" w:bidi="pt_PT"/>
        </w:rPr>
      </w:r>
      <w:r>
        <w:rPr>
          <w:lang w:val="pt_PT" w:bidi="pt_PT"/>
        </w:rPr>
        <w:t>Parem aqui e discutam essa pergunta em grupo: Paulo fala sobre algo vergonhoso para criticar e envergonhar esses mestres. Em seu idioma, qual é uma maneira educada de falar sobre castração? Como vocês mostrarão que Paulo envergonha e critica esses falsos mestres? Pause este áudio aqui.</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Gálatas 5:7–12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Os falsos mestres</w:t>
      </w:r>
    </w:p>
    <w:p>
      <w:pPr>
        <w:pStyle w:val="ListBullet"/>
        <w:spacing w:line="240" w:lineRule="auto"/>
        <w:ind w:left="720"/>
      </w:pPr>
      <w:r>
        <w:rPr>
          <w:lang w:val="pt_PT" w:bidi="pt_PT"/>
        </w:rPr>
      </w:r>
      <w:r>
        <w:rPr>
          <w:lang w:val="pt_PT" w:bidi="pt_PT"/>
        </w:rPr>
        <w:t>Deus, que chamou os crentes.</w:t>
      </w:r>
    </w:p>
    <w:p>
      <w:pPr>
        <w:pStyle w:val="ListBullet"/>
        <w:spacing w:line="240" w:lineRule="auto"/>
        <w:ind w:left="720"/>
      </w:pPr>
      <w:r>
        <w:rPr>
          <w:lang w:val="pt_PT" w:bidi="pt_PT"/>
        </w:rPr>
      </w:r>
      <w:r>
        <w:rPr>
          <w:lang w:val="pt_PT" w:bidi="pt_PT"/>
        </w:rPr>
        <w:t>O Senhor Jesus</w:t>
      </w:r>
    </w:p>
    <w:p>
      <w:pPr>
        <w:pStyle w:val="ListBullet"/>
        <w:spacing w:line="240" w:lineRule="auto"/>
        <w:ind w:left="720"/>
      </w:pPr>
      <w:r>
        <w:rPr>
          <w:lang w:val="pt_PT" w:bidi="pt_PT"/>
        </w:rPr>
      </w:r>
      <w:r>
        <w:rPr>
          <w:lang w:val="pt_PT" w:bidi="pt_PT"/>
        </w:rPr>
        <w:t>E as pessoas que perseguem Paulo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"Vocês costumavam seguir bem a Cristo, como uma pessoa corre bem uma corrida. Então alguém os parou, para que vocês não obedeçam mais ao verdadeiro evangelho. O ensinamento dessa pessoa não é de Deus, que chamou vocês para acreditar. Lembrem-se do provérbio que diz: 'Um pouco de fermento se espalha e faz muita massa crescer'. E esse falso ensinamento é como fermento!"</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"O Senhor me faz confiar que vocês não pensarão de maneira diferente do que faço sobre essas questões. Também estou confiante de que se alguém causar problemas a vocês, Deus punirá essa pessoa. Não importa quem é essa pessoa".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Senhor Jesus: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"Meus companheiros na fé, algumas pessoas disseram que ainda prego que a circuncisão é necessária. Se eu ainda ensinasse isso, então as pessoas não me perseguiriam como fazem. Se eu ensinasse essa mensagem, então ninguém ficaria chateado que eu ensinasse que Jesus morreu na cruz para nos salvar. Gostaria que essas pessoas que confundem vocês sobre a circuncisão se castrassem".</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para as pessoas que interpretam os crentes Gálatas: “O que vocês estão sentindo ou pensando?” A pessoa pode responder coisas como:</w:t>
      </w:r>
    </w:p>
    <w:p>
      <w:pPr>
        <w:pStyle w:val="ListBullet"/>
        <w:spacing w:line="240" w:lineRule="auto"/>
        <w:ind w:left="720"/>
      </w:pPr>
      <w:r>
        <w:rPr>
          <w:lang w:val="pt_PT" w:bidi="pt_PT"/>
        </w:rPr>
      </w:r>
      <w:r>
        <w:rPr>
          <w:lang w:val="pt_PT" w:bidi="pt_PT"/>
        </w:rPr>
        <w:t>Pergunte à pessoa que interpreta as pessoas que perseguem Paulo: "O que vocês estão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Gálatas 5:7–12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Os gálatas não obedecem mais à verdade. Aqui, embora Paulo não use a palavra "evangelho", Paulo quer dizer o verdadeiro </w:t>
      </w:r>
      <w:r>
        <w:rPr>
          <w:b/>
          <w:lang w:val="pt_PT" w:bidi="pt_PT"/>
        </w:rPr>
        <w:t>evangelho</w:t>
      </w:r>
      <w:r>
        <w:rPr>
          <w:lang w:val="pt_PT" w:bidi="pt_PT"/>
        </w:rPr>
        <w:t xml:space="preserve"> sobre como Deus salva as pessoas. Para mais informações, consulte evangelho no Glossário Mestre.</w:t>
      </w:r>
    </w:p>
    <w:p>
      <w:pPr/>
      <w:r>
        <w:rPr>
          <w:lang w:val="pt_PT" w:bidi="pt_PT"/>
        </w:rPr>
      </w:r>
      <w:r>
        <w:rPr>
          <w:lang w:val="pt_PT" w:bidi="pt_PT"/>
        </w:rPr>
        <w:t xml:space="preserve">Deus é aquele que </w:t>
      </w:r>
      <w:r>
        <w:rPr>
          <w:b/>
          <w:lang w:val="pt_PT" w:bidi="pt_PT"/>
        </w:rPr>
        <w:t>chamou</w:t>
      </w:r>
      <w:r>
        <w:rPr>
          <w:lang w:val="pt_PT" w:bidi="pt_PT"/>
        </w:rPr>
        <w:t xml:space="preserve"> os crentes. Aqui, "chamar" significa a maneira como Deus convida as pessoas a se tornarem o povo de Deus.</w:t>
      </w:r>
    </w:p>
    <w:p>
      <w:pPr/>
      <w:r>
        <w:rPr>
          <w:lang w:val="pt_PT" w:bidi="pt_PT"/>
        </w:rPr>
      </w:r>
      <w:r>
        <w:rPr>
          <w:lang w:val="pt_PT" w:bidi="pt_PT"/>
        </w:rPr>
        <w:t>Parem aqui e discutam em grupo como vocês traduzirão a maneira como Deus chamou os crentes. Pause este áudio aqui.</w:t>
      </w:r>
    </w:p>
    <w:p>
      <w:pPr/>
      <w:r>
        <w:rPr>
          <w:lang w:val="pt_PT" w:bidi="pt_PT"/>
        </w:rPr>
      </w:r>
      <w:r>
        <w:rPr>
          <w:lang w:val="pt_PT" w:bidi="pt_PT"/>
        </w:rPr>
        <w:t>Paulo cita um ditado sobre fermento ou levedura, que é um tipo de fermento. O fermento é um ingrediente alimentar que as pessoas misturam na massa do pão. O fermento faz a massa subir para que depois que as pessoas assam a massa, o pão fique macio para comer. As pessoas usam só alguns gramas de fermento com várias centenas de gramas de outros ingredientes como farinha.</w:t>
      </w:r>
    </w:p>
    <w:p>
      <w:pPr/>
      <w:r>
        <w:rPr>
          <w:lang w:val="pt_PT" w:bidi="pt_PT"/>
        </w:rPr>
      </w:r>
      <w:r>
        <w:rPr>
          <w:lang w:val="pt_PT" w:bidi="pt_PT"/>
        </w:rPr>
        <w:t xml:space="preserve">Parem aqui e discutam em grupo qual palavra ou frase vocês usarão para </w:t>
      </w:r>
      <w:r>
        <w:rPr>
          <w:b/>
          <w:lang w:val="pt_PT" w:bidi="pt_PT"/>
        </w:rPr>
        <w:t>fermento</w:t>
      </w:r>
      <w:r>
        <w:rPr>
          <w:lang w:val="pt_PT" w:bidi="pt_PT"/>
        </w:rPr>
        <w:t>. Se você já traduziu essa palavra em outro livro da Bíblia, use a mesma palavra que você usou lá. Pause este áudio aqui.</w:t>
      </w:r>
    </w:p>
    <w:p>
      <w:pPr/>
      <w:r>
        <w:rPr>
          <w:lang w:val="pt_PT" w:bidi="pt_PT"/>
        </w:rPr>
      </w:r>
      <w:r>
        <w:rPr>
          <w:lang w:val="pt_PT" w:bidi="pt_PT"/>
        </w:rPr>
        <w:t xml:space="preserve">O </w:t>
      </w:r>
      <w:r>
        <w:rPr>
          <w:b/>
          <w:lang w:val="pt_PT" w:bidi="pt_PT"/>
        </w:rPr>
        <w:t>Senhor</w:t>
      </w:r>
      <w:r>
        <w:rPr>
          <w:lang w:val="pt_PT" w:bidi="pt_PT"/>
        </w:rPr>
        <w:t xml:space="preserve"> faz Paulo confiante. Paulo muitas vezes chamava Jesus de Senhor para lembrar às pessoas que Jesus é Deus também. Para mais informações sobre Senhor, consultem o Glossário Mestre. Usem a mesma palavra ou frase para Senhor que você usaram em passagens anteriores.</w:t>
      </w:r>
    </w:p>
    <w:p>
      <w:pPr/>
      <w:r>
        <w:rPr>
          <w:lang w:val="pt_PT" w:bidi="pt_PT"/>
        </w:rPr>
      </w:r>
      <w:r>
        <w:rPr>
          <w:lang w:val="pt_PT" w:bidi="pt_PT"/>
        </w:rPr>
        <w:t xml:space="preserve">Paulo chama os </w:t>
      </w:r>
      <w:r>
        <w:rPr>
          <w:b/>
          <w:lang w:val="pt_PT" w:bidi="pt_PT"/>
        </w:rPr>
        <w:t>crentes</w:t>
      </w:r>
      <w:r>
        <w:rPr>
          <w:lang w:val="pt_PT" w:bidi="pt_PT"/>
        </w:rPr>
        <w:t xml:space="preserve"> de irmãos. Para mais informações sobre irmão, consultem o termo crente no Glossário Mestre. Usem a mesma palavra ou frase para irmãos que vocês usaram em passagens anteriores.</w:t>
      </w:r>
    </w:p>
    <w:p>
      <w:pPr/>
      <w:r>
        <w:rPr>
          <w:lang w:val="pt_PT" w:bidi="pt_PT"/>
        </w:rPr>
      </w:r>
      <w:r>
        <w:rPr>
          <w:lang w:val="pt_PT" w:bidi="pt_PT"/>
        </w:rPr>
        <w:t xml:space="preserve">Paulo não ensina que os crentes precisam da </w:t>
      </w:r>
      <w:r>
        <w:rPr>
          <w:b/>
          <w:lang w:val="pt_PT" w:bidi="pt_PT"/>
        </w:rPr>
        <w:t>circuncisão</w:t>
      </w:r>
      <w:r>
        <w:rPr>
          <w:lang w:val="pt_PT" w:bidi="pt_PT"/>
        </w:rPr>
        <w:t>. Circuncisão é o costume judaico de cortar a pele solta no final do pênis de um menino. Para mais informações sobre circuncisão, consulte o Glossário Mestre. Usem a mesma palavra ou frase para circuncisão que vocês usaram em passagens anteriores.</w:t>
      </w:r>
    </w:p>
    <w:p>
      <w:pPr/>
      <w:r>
        <w:rPr>
          <w:lang w:val="pt_PT" w:bidi="pt_PT"/>
        </w:rPr>
      </w:r>
      <w:r>
        <w:rPr>
          <w:lang w:val="pt_PT" w:bidi="pt_PT"/>
        </w:rPr>
        <w:t xml:space="preserve">As pessoas </w:t>
      </w:r>
      <w:r>
        <w:rPr>
          <w:b/>
          <w:lang w:val="pt_PT" w:bidi="pt_PT"/>
        </w:rPr>
        <w:t>perseguem</w:t>
      </w:r>
      <w:r>
        <w:rPr>
          <w:lang w:val="pt_PT" w:bidi="pt_PT"/>
        </w:rPr>
        <w:t xml:space="preserve"> Paulo por causa do que Paulo prega. Quando as pessoas o perseguem, elas estão o tratando de forma cruel e injusta. Para mais informações sobre perseguição, consultem o Glossário Mestre. Usem a mesma palavra ou frase para perseguir que vocês usaram em passagens anteriores.</w:t>
      </w:r>
    </w:p>
    <w:p>
      <w:pPr/>
      <w:r>
        <w:rPr>
          <w:lang w:val="pt_PT" w:bidi="pt_PT"/>
        </w:rPr>
      </w:r>
      <w:r>
        <w:rPr>
          <w:lang w:val="pt_PT" w:bidi="pt_PT"/>
        </w:rPr>
        <w:t>A cruz ofende as pessoas. Uma cruz é um pedaço de madeira vertical com outro pedaço de madeira presa a ela lateralmente perto do topo. O povo romano usava isso como uma ferramenta para torturar e executar as pessoas que eles pensavam serem os piores criminosos. As pessoas mataram Jesus em uma cruz. Aqui, Paulo usa a palavra cruz para representar a mensagem do evangelho de como e por que Jesus morreu na cruz.</w:t>
      </w:r>
    </w:p>
    <w:p>
      <w:pPr/>
      <w:r>
        <w:rPr>
          <w:lang w:val="pt_PT" w:bidi="pt_PT"/>
        </w:rPr>
      </w:r>
      <w:r>
        <w:rPr>
          <w:lang w:val="pt_PT" w:bidi="pt_PT"/>
        </w:rPr>
        <w:t xml:space="preserve">Parem aqui e olhem para uma imagem de uma cruz em grupo. Discutam em grupo qual palavra ou frase vocês usarão para </w:t>
      </w:r>
      <w:r>
        <w:rPr>
          <w:b/>
          <w:lang w:val="pt_PT" w:bidi="pt_PT"/>
        </w:rPr>
        <w:t>cruz</w:t>
      </w:r>
      <w:r>
        <w:rPr>
          <w:lang w:val="pt_PT" w:bidi="pt_PT"/>
        </w:rPr>
        <w:t xml:space="preserve"> ou a mensagem do evangelho sobre a cruz. Procure cruz no Glossário Mestre para mais informações. Se você já traduziu essa palavra em outro livro da Bíblia, use a mesma palavra que você usou lá. Pause este áudio aqui.</w:t>
      </w:r>
    </w:p>
    <w:p>
      <w:pPr/>
      <w:r>
        <w:rPr>
          <w:lang w:val="pt_PT" w:bidi="pt_PT"/>
        </w:rPr>
      </w:r>
      <w:r>
        <w:rPr>
          <w:lang w:val="pt_PT" w:bidi="pt_PT"/>
        </w:rPr>
        <w:t>Paulo deseja que os falsos mestres se castrem ou se emasculem. Castrar alguém significa cortar os testículos de um homem.</w:t>
      </w:r>
    </w:p>
    <w:p>
      <w:pPr/>
      <w:r>
        <w:rPr>
          <w:lang w:val="pt_PT" w:bidi="pt_PT"/>
        </w:rPr>
      </w:r>
      <w:r>
        <w:rPr>
          <w:lang w:val="pt_PT" w:bidi="pt_PT"/>
        </w:rPr>
        <w:t xml:space="preserve">Parem aqui e discutam em grupo qual palavra ou frase vocês usarão para </w:t>
      </w:r>
      <w:r>
        <w:rPr>
          <w:b/>
          <w:lang w:val="pt_PT" w:bidi="pt_PT"/>
        </w:rPr>
        <w:t>castrar</w:t>
      </w:r>
      <w:r>
        <w:rPr>
          <w:lang w:val="pt_PT" w:bidi="pt_PT"/>
        </w:rPr>
        <w:t>.</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5:13–18</w:t>
      </w:r>
      <w:r>
        <w:rPr>
          <w:lang w:val="pt_PT" w:bidi="pt_PT"/>
        </w:rPr>
      </w:r>
    </w:p>
    <w:p>
      <w:pPr>
        <w:pStyle w:val="Heading3"/>
      </w:pPr>
      <w:r>
        <w:rPr>
          <w:lang w:val="pt_PT" w:bidi="pt_PT"/>
        </w:rPr>
        <w:t>Ouvir e Sentir</w:t>
      </w:r>
    </w:p>
    <w:p>
      <w:pPr/>
      <w:r>
        <w:rPr>
          <w:lang w:val="pt_PT" w:bidi="pt_PT"/>
        </w:rPr>
      </w:r>
      <w:r>
        <w:rPr>
          <w:lang w:val="pt_PT" w:bidi="pt_PT"/>
        </w:rPr>
        <w:t>Nessa etapa, ouçam Gálatas 5:13–18 e coloquem em seus corações.</w:t>
      </w:r>
    </w:p>
    <w:p>
      <w:pPr/>
      <w:r>
        <w:rPr>
          <w:lang w:val="pt_PT" w:bidi="pt_PT"/>
        </w:rPr>
      </w:r>
      <w:r>
        <w:rPr>
          <w:lang w:val="pt_PT" w:bidi="pt_PT"/>
        </w:rPr>
        <w:t>Ouçam uma versão em áudio de Gálatas 5:13–18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Gálatas 5:13–18 na tradução mais fácil de entender.</w:t>
      </w:r>
    </w:p>
    <w:p>
      <w:pPr/>
      <w:r>
        <w:rPr>
          <w:lang w:val="pt_PT" w:bidi="pt_PT"/>
        </w:rPr>
      </w:r>
      <w:r>
        <w:rPr>
          <w:lang w:val="pt_PT" w:bidi="pt_PT"/>
        </w:rPr>
        <w:t>Pause este áudio aqui.</w:t>
      </w:r>
    </w:p>
    <w:p>
      <w:pPr/>
      <w:r>
        <w:rPr>
          <w:lang w:val="pt_PT" w:bidi="pt_PT"/>
        </w:rPr>
      </w:r>
      <w:r>
        <w:rPr>
          <w:lang w:val="pt_PT" w:bidi="pt_PT"/>
        </w:rPr>
        <w:t>Nas últimas seções, Paulo falou sobre como Cristo libertou os crentes da lei. Nessa seção, Paulo fala sobre como uma pessoa livre deve viver. Os crentes gálatas não devem fazer coisas pecaminosas porque os crentes são livres. Em vez disso, os gálatas devem escolher fazer o que o Espírito Santo diz para fazer. Por causa da maneira como o Espírito Santo guia os crentes, a lei não tem mais autoridade sobre os crentes.</w:t>
      </w:r>
    </w:p>
    <w:p>
      <w:pPr/>
      <w:r>
        <w:rPr>
          <w:lang w:val="pt_PT" w:bidi="pt_PT"/>
        </w:rPr>
      </w:r>
      <w:r>
        <w:rPr>
          <w:lang w:val="pt_PT" w:bidi="pt_PT"/>
        </w:rPr>
        <w:t>Paulo conecta duas ideias sobre as quais Paulo falou nas últimas seções. Quando Deus convida as pessoas a serem o povo de Deus, Cristo liberta essas pessoas da lei. Então Deus chama ou convida as pessoas a serem livres. Mas embora os crentes sejam livres da lei, os crentes não devem pensar que agora devem fazer qualquer coisa que queiram. Os crentes não devem começar a pecar e agir de maneiras que não agradam a Deus. Paulo chama essa maneira pecaminosa de viver de "a carne" ou "a natureza pecaminosa". Essa é a parte de uma pessoa que não quer obedecer a Deus e escolhe agir de uma maneira pecaminosa.</w:t>
      </w:r>
    </w:p>
    <w:p>
      <w:pPr/>
      <w:r>
        <w:rPr>
          <w:lang w:val="pt_PT" w:bidi="pt_PT"/>
        </w:rPr>
      </w:r>
      <w:r>
        <w:rPr>
          <w:lang w:val="pt_PT" w:bidi="pt_PT"/>
        </w:rPr>
        <w:t>Em vez disso, os crentes devem mostrar seu amor uns pelos outros. Os crentes fazem isso quando ajudam e servem uns aos outros. Os crentes devem servir uns aos outros porque a maneira como os crentes amam cumpre ou obedece completamente à lei. Paulo acabou de dizer que os crentes não precisam mais obedecer à lei, e Paulo não muda o que Paulo ensina. Lembrem-se que a lei mostrou a vontade de Deus, ou o que Deus quer que as pessoas façam. Mas as pessoas quebraram essa lei e se tornaram injustas. Cristo morreu para fazer os crentes justos, mesmo que os crentes não possam cumprir a lei. No entanto, a vontade de Deus sobre como as pessoas devem viver não mudou. Então os crentes continuam a viver da maneira como Deus quer, que era o propósito da lei. Mas quando os crentes amam e servem dessa forma, os crentes não tentam ganhar justiça por meio da lei. Os crentes têm fé em Cristo, e esse tipo de fé faz os crentes amarem os outros.</w:t>
      </w:r>
    </w:p>
    <w:p>
      <w:pPr/>
      <w:r>
        <w:rPr>
          <w:lang w:val="pt_PT" w:bidi="pt_PT"/>
        </w:rPr>
      </w:r>
      <w:r>
        <w:rPr>
          <w:lang w:val="pt_PT" w:bidi="pt_PT"/>
        </w:rPr>
        <w:t>Paulo diz que todas as leis diferentes juntas são realmente iguais a apenas uma lei. Uma pessoa deve amar seu próximo da mesma maneira que essa pessoa ama a si mesma. Lembrem-se da história de Jesus sobre o homem samaritano que ajudou um homem judeu, mesmo que os grupos de pessoas samaritanas e judeus não gostassem uns dos outros. Jesus mostrou por meio dessa história que um vizinho não é apenas alguém que vive nas proximidades, ou um amigo, mas qualquer um que um crente encontre, incluindo um inimigo.</w:t>
      </w:r>
    </w:p>
    <w:p>
      <w:pPr/>
      <w:r>
        <w:rPr>
          <w:lang w:val="pt_PT" w:bidi="pt_PT"/>
        </w:rPr>
      </w:r>
      <w:r>
        <w:rPr>
          <w:lang w:val="pt_PT" w:bidi="pt_PT"/>
        </w:rPr>
        <w:t>As pessoas só mostram esse tipo de amor quando as pessoas amam a Deus. Lembrem-se que Jesus também citou o mandamento de amar seu próximo quando Jesus resumiu a lei. Jesus disse que a lei é sobre a maneira como as pessoas amam a Deus e outras pessoas. Aqui, Paulo escreve aos crentes que amam a Deus, e Paulo quer ensinar como os crentes devem tratar outras pessoas. Então Paulo se concentra em como a lei era sobre a maneira como as pessoas deveriam tratar umas às outras.</w:t>
      </w:r>
    </w:p>
    <w:p>
      <w:pPr/>
      <w:r>
        <w:rPr>
          <w:lang w:val="pt_PT" w:bidi="pt_PT"/>
        </w:rPr>
      </w:r>
      <w:r>
        <w:rPr>
          <w:lang w:val="pt_PT" w:bidi="pt_PT"/>
        </w:rPr>
        <w:t>Parem aqui e discutam essa pergunta em grupo: falem sobre as regras que vocês dizem às crianças. Qual é a principal razão pela qual vocês dão essas regras às crianças? O que vocês mais esperam que a criança faça porque a criança obedece a essas regras? Pause este áudio aqui.</w:t>
      </w:r>
    </w:p>
    <w:p>
      <w:pPr/>
      <w:r>
        <w:rPr>
          <w:lang w:val="pt_PT" w:bidi="pt_PT"/>
        </w:rPr>
      </w:r>
      <w:r>
        <w:rPr>
          <w:lang w:val="pt_PT" w:bidi="pt_PT"/>
        </w:rPr>
        <w:t>Paulo diz aos crentes para amarem uns aos outros porque agora os crentes gálatas não se amam uns aos outros como os crentes deveriam. Os falsos mestres fizeram os gálatas lutarem e discutirem, e Paulo ouviu sobre isso. Paulo compara a maneira como os gálatas tratam uns aos outros à maneira como os animais selvagens agem. Serpentes e animais selvagens mordem e comem uns aos outros. Os gálatas provavelmente dizem coisas duras e dolorosas uns aos outros, se dividem em grupos e se recusam a trabalhar juntos. Paulo adverte aos gálatas que se os gálatas continuarem a brigar dessa forma, os gálatas destruirão completamente uns aos outros da mesma maneira que o fogo destrói completamente algo.</w:t>
      </w:r>
    </w:p>
    <w:p>
      <w:pPr/>
      <w:r>
        <w:rPr>
          <w:lang w:val="pt_PT" w:bidi="pt_PT"/>
        </w:rPr>
      </w:r>
      <w:r>
        <w:rPr>
          <w:lang w:val="pt_PT" w:bidi="pt_PT"/>
        </w:rPr>
        <w:t>Parem aqui e discutam essa pergunta em grupo: quais são alguns animais selvagens e perigosos em sua região? O que acontece quando esses animais se veem? Conte uma história sobre um momento em que as pessoas em sua comunidade discordaram fortemente de algo e estavam zangadas umas com as outras. O que essas pessoas fizeram? Pause este áudio aqui.</w:t>
      </w:r>
    </w:p>
    <w:p>
      <w:pPr/>
      <w:r>
        <w:rPr>
          <w:lang w:val="pt_PT" w:bidi="pt_PT"/>
        </w:rPr>
      </w:r>
      <w:r>
        <w:rPr>
          <w:lang w:val="pt_PT" w:bidi="pt_PT"/>
        </w:rPr>
        <w:t>Parem aqui e discutam essa pergunta em grupo: contem uma história sobre um momento em que vocês viram um fogo destruir completamente algo. Pause este áudio aqui.</w:t>
      </w:r>
    </w:p>
    <w:p>
      <w:pPr/>
      <w:r>
        <w:rPr>
          <w:lang w:val="pt_PT" w:bidi="pt_PT"/>
        </w:rPr>
      </w:r>
      <w:r>
        <w:rPr>
          <w:lang w:val="pt_PT" w:bidi="pt_PT"/>
        </w:rPr>
        <w:t>Os gálatas não devem destruir uns aos outros, mas em vez disso os gálatas devem deixar o Espírito Santo os guiar! Por conta própria, os seres humanos querem fazer coisas que o Espírito de Deus não quer que os crentes façam. Então nossa natureza pecaminosa e o Espírito Santo são inimigos. Mas o Espírito Santo está com os crentes e constantemente ajuda os crentes. Se os gálatas ouvirem e permitirem que o Espírito os guie, então os crentes não farão o que as pessoas querem fazer por causa de sua natureza pecaminosa. Em vez disso, os crentes farão o que Deus quer que os crentes façam. Um crente deve escolher entre duas maneiras de viver e deve obedecer a sua própria natureza pecaminosa ou ao Espírito. Paulo diz que os crentes devem deixar o Espírito liderar. Isso significa que os crentes devem escolher constantemente fazer o que o Espírito diz para fazer.</w:t>
      </w:r>
    </w:p>
    <w:p>
      <w:pPr/>
      <w:r>
        <w:rPr>
          <w:lang w:val="pt_PT" w:bidi="pt_PT"/>
        </w:rPr>
      </w:r>
      <w:r>
        <w:rPr>
          <w:lang w:val="pt_PT" w:bidi="pt_PT"/>
        </w:rPr>
        <w:t>Parem aqui e discutam essa pergunta em grupo: como uma atividade, escolha duas pessoas para mostrar ao grupo como fazer uma atividade, como subir em uma mesa ou como chutar uma bola. Ambas as pessoas devem ensinar duas maneiras diferentes de fazer essa atividade. Os membros do grupo devem fazer a atividade algumas vezes e escolher quais instruções ouvir. Discutam como vocês escolhem qual professor ouvir e obedecer. Pause este áudio aqui.</w:t>
      </w:r>
    </w:p>
    <w:p>
      <w:pPr/>
      <w:r>
        <w:rPr>
          <w:lang w:val="pt_PT" w:bidi="pt_PT"/>
        </w:rPr>
      </w:r>
      <w:r>
        <w:rPr>
          <w:lang w:val="pt_PT" w:bidi="pt_PT"/>
        </w:rPr>
        <w:t>Por causa do Espírito, os crentes então amarão e farão o que Deus quer. O crente não precisa da lei para fazer o que Deus quer. A lei não poderia fazer o crente agir da maneira certa, mas o Espírito Santo faz!</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Gálatas 5:13–18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explica que os crentes são livres, mas não para que os crentes possam fazer o que quiserem. Quando os crentes fazem o que querem, os crentes agem de uma maneira que os faz lutar uns com os outros. Em vez disso, os crentes são livres para fazer o que Deus quer, que é amar as pessoas ao seu redor.</w:t>
      </w:r>
    </w:p>
    <w:p>
      <w:pPr/>
      <w:r>
        <w:rPr>
          <w:lang w:val="pt_PT" w:bidi="pt_PT"/>
        </w:rPr>
      </w:r>
      <w:r>
        <w:rPr>
          <w:b/>
          <w:lang w:val="pt_PT" w:bidi="pt_PT"/>
        </w:rPr>
        <w:t>Na segunda parte:</w:t>
      </w:r>
      <w:r>
        <w:rPr>
          <w:lang w:val="pt_PT" w:bidi="pt_PT"/>
        </w:rPr>
        <w:t xml:space="preserve"> o Espírito Santo permite que os crentes amen em vez de agir de uma maneira pecaminosa. Os crentes devem ouvir o Espírito e permitir que o Espírito os guie. Esses crentes não estão sob a autoridade da lei.</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Em grupo, prestem atenção às partes do cenário da passagem:</w:t>
      </w:r>
    </w:p>
    <w:p>
      <w:pPr/>
      <w:r>
        <w:rPr>
          <w:lang w:val="pt_PT" w:bidi="pt_PT"/>
        </w:rPr>
      </w:r>
      <w:r>
        <w:rPr>
          <w:lang w:val="pt_PT" w:bidi="pt_PT"/>
        </w:rPr>
        <w:t>Nessa carta, Paulo falou aos gálatas sobre o que os crentes devem acreditar. Agora Paulo falará sobre o que os gálatas devem fazer por causa do que acreditam. Paulo compara duas maneiras de viver: a maneira do Espírito e a maneira da carne. O Espírito guia e ensina o crente a fazer o que Deus quer que o crente faça. Lembrem-se que Paulo muitas vezes usa a palavra carne para falar sobre a maneira das pessoas de viver quando essas pessoas não ouvem ou obedecem a Deus.</w:t>
      </w:r>
    </w:p>
    <w:p>
      <w:pPr/>
      <w:r>
        <w:rPr>
          <w:lang w:val="pt_PT" w:bidi="pt_PT"/>
        </w:rPr>
      </w:r>
      <w:r>
        <w:rPr>
          <w:lang w:val="pt_PT" w:bidi="pt_PT"/>
        </w:rPr>
        <w:t>Parem aqui e discutam essa pergunta em grupo: em uma passagem anterior, Paulo falou sobre a carne ou a maneira como as pessoas vivem quando não obedecem ou ouvem a Deus. Revisem como vocês escolheram traduzir a carne lá. Vocês vão querer usar a mesma palavra ou frase aqui ou uma palavra ou frase semelhante. Discutam como vocês querem falar sobre o que a carne quer, ou a maneira como as pessoas querem agir por causa de sua natureza pecaminosa. Pause este áudio aqui.</w:t>
      </w:r>
    </w:p>
    <w:p>
      <w:pPr/>
      <w:r>
        <w:rPr>
          <w:lang w:val="pt_PT" w:bidi="pt_PT"/>
        </w:rPr>
      </w:r>
      <w:r>
        <w:rPr>
          <w:lang w:val="pt_PT" w:bidi="pt_PT"/>
        </w:rPr>
        <w:t>Na primeira parte, Paulo explica como os crentes gálatas devem viver porque os crentes são livres. Deus chamou os crentes para serem livres da lei, mas não para que os crentes possam agir de uma maneira ruim. Em vez disso, os crentes livres devem servir ou ajudar uns aos outros porque os crentes se amam uns aos outros. Paulo cita um mandamento que Deus deu ao povo de Israel para mostrar como Deus sempre quis que as pessoas agissem. Deus disse ao povo de Israel para amar seu próximo da mesma maneira que se amam, e Paulo diz que os crentes devem amar uns aos outros dessa mesma maneira. Uma pessoa cuida de seu corpo e sua mente e tenta se fazer feliz. Da mesma maneira, os crentes devem cuidar de seus vizinhos. Os gálatas saberiam que Jesus disse que os vizinhos das pessoas são qualquer pessoa que encontram, não apenas as pessoas que vivem perto dessas pessoas. Paulo provavelmente quer que os gálatas amem e sirvam especialmente a outros crentes.</w:t>
      </w:r>
    </w:p>
    <w:p>
      <w:pPr/>
      <w:r>
        <w:rPr>
          <w:lang w:val="pt_PT" w:bidi="pt_PT"/>
        </w:rPr>
      </w:r>
      <w:r>
        <w:rPr>
          <w:lang w:val="pt_PT" w:bidi="pt_PT"/>
        </w:rPr>
        <w:t>Parem aqui e discutam em grupo: encontramos o mandamento de Deus de amar uns aos outros em Levítico, Mateus, Marcos e Lucas. Se vocês já traduziram esses livros da Bíblia, vocês devem traduzir o mandamento aqui da mesma maneira que fizeram lá. Se vocês ainda não traduziram esse mandamento, discutam como vocês falam sobre a maneira como uma pessoa cuida de si mesma para se manter viva e ficar confortável. Como vocês diriam que uma pessoa deve mostrar o mesmo amor e cuidado a outras pessoas? Pause este áudio aqui.</w:t>
      </w:r>
    </w:p>
    <w:p>
      <w:pPr/>
      <w:r>
        <w:rPr>
          <w:lang w:val="pt_PT" w:bidi="pt_PT"/>
        </w:rPr>
      </w:r>
      <w:r>
        <w:rPr>
          <w:lang w:val="pt_PT" w:bidi="pt_PT"/>
        </w:rPr>
        <w:t>Então Paulo contrasta o mandamento de Deus de amar uns aos outros com a maneira como os gálatas realmente tratam uns aos outros. Paulo ouviu como os gálatas fazem o que querem, mesmo que ferisse os outros. Os gálatas brigam uns com os outros, provavelmente com argumentos e palavras cruéis. Paulo compara a maneira como os gálatas lutam a feras selvagens, que mordem e comem uns aos outros. Paulo diz que os gálatas devoram uns aos outros, que é uma palavra que as pessoas usam para como os animais selvagens comem comida. Os animais comem com ganância e engolem comida sem mastigá-la. Os gálatas agiram de uma maneira violenta e selvagem. Paulo adverte aos gálatas que se os gálatas continuarem a agir dessa maneira, os gálatas destruirão uns aos outros. Isso pode significar que os gálatas ferirão fisicamente uns aos outros, mas Paulo provavelmente quer dizer que os gálatas arruinarão as vidas uns dos outros. Não é assim que Deus quer que seu povo livre viva.</w:t>
      </w:r>
    </w:p>
    <w:p>
      <w:pPr/>
      <w:r>
        <w:rPr>
          <w:lang w:val="pt_PT" w:bidi="pt_PT"/>
        </w:rPr>
      </w:r>
      <w:r>
        <w:rPr>
          <w:lang w:val="pt_PT" w:bidi="pt_PT"/>
        </w:rPr>
        <w:t>Parem aqui e discutam em grupo: em seu idioma, como vocês falariam sobre a maneira como as pessoas lutam entre si com argumentos e palavras cruéis? Com o que vocês comparariam essas lutas? Pause este áudio aqui.</w:t>
      </w:r>
    </w:p>
    <w:p>
      <w:pPr/>
      <w:r>
        <w:rPr>
          <w:lang w:val="pt_PT" w:bidi="pt_PT"/>
        </w:rPr>
      </w:r>
      <w:r>
        <w:rPr>
          <w:lang w:val="pt_PT" w:bidi="pt_PT"/>
        </w:rPr>
        <w:t>Na segunda parte, Paulo explica como os crentes podem viver da maneira como Deus quer que os crentes vivam, em vez de de uma maneira pecaminosa. Paulo começa essa seção com a frase: "O que quero dizer é isso". Paulo mostra com essa frase que Paulo explicará mais. Paulo disse que os crentes são livres e não têm mais que obedecer às regras da lei. Em vez disso, os crentes vivem em uma nova maneira de amor, e o Espírito Santo é aquele que faz os crentes viverem dessa forma. Paulo diz aos gálatas para caminharem pelo Espírito. No idioma original, as pessoas usariam caminhar para significar a maneira como vocês vivem sua vida. Então Paulo quer dizer que os gálatas devem escolher viver da maneira como o Espírito guia os gálatas a viver.</w:t>
      </w:r>
    </w:p>
    <w:p>
      <w:pPr/>
      <w:r>
        <w:rPr>
          <w:lang w:val="pt_PT" w:bidi="pt_PT"/>
        </w:rPr>
      </w:r>
      <w:r>
        <w:rPr>
          <w:lang w:val="pt_PT" w:bidi="pt_PT"/>
        </w:rPr>
        <w:t>Parem aqui e discutam em grupo: em seu idioma, como vocês falam sobre a maneira como as pessoas vivem suas vidas? Como vocês falam sobre a maneira como as pessoas escolhem obedecer ou seguir alguém? Pause este áudio aqui.</w:t>
      </w:r>
    </w:p>
    <w:p>
      <w:pPr/>
      <w:r>
        <w:rPr>
          <w:lang w:val="pt_PT" w:bidi="pt_PT"/>
        </w:rPr>
      </w:r>
      <w:r>
        <w:rPr>
          <w:lang w:val="pt_PT" w:bidi="pt_PT"/>
        </w:rPr>
        <w:t>Paulo quer que os gálatas continuem a obedecer ao Espírito. O Espírito já está com os crentes, e os gálatas terão que continuar a escolher obedecer ao Espírito todos os dias. Muitas vezes o crente ainda vai querer desobedecer ao Espírito e agir de uma maneira que não agrada a Deus. Paulo descreve esses diferentes desejos como um conflito entre o Espírito e a carne. O Espírito quer que o crente faça coisas diferentes do que a natureza pecaminosa do crente quer fazer. Paulo explica claramente que essas duas maneiras de viver são opostas ou contrárias uma a outra. Como resultado, os crentes não podem fazer o que os crentes querem fazer.</w:t>
      </w:r>
    </w:p>
    <w:p>
      <w:pPr/>
      <w:r>
        <w:rPr>
          <w:lang w:val="pt_PT" w:bidi="pt_PT"/>
        </w:rPr>
      </w:r>
      <w:r>
        <w:rPr>
          <w:lang w:val="pt_PT" w:bidi="pt_PT"/>
        </w:rPr>
        <w:t>Parem aqui e discutam em grupo: falem sobre um momento em que vocês queriam fazer algo diferente do que sabiam que deveriam fazer. Talvez vocês até quisessem fazer ambas as coisas, mas essas coisas eram maneiras opostas de agir! Como vocês se sentiram enquanto tentavam tomar uma decisão? Em seu idioma, como vocês falam sobre a maneira como as pessoas querem fazer mais do que uma coisa, ou coisas opostas? O que faz as pessoas se sentirem dessa maneira? Pause este áudio aqui.</w:t>
      </w:r>
    </w:p>
    <w:p>
      <w:pPr/>
      <w:r>
        <w:rPr>
          <w:lang w:val="pt_PT" w:bidi="pt_PT"/>
        </w:rPr>
      </w:r>
      <w:r>
        <w:rPr>
          <w:lang w:val="pt_PT" w:bidi="pt_PT"/>
        </w:rPr>
        <w:t>Paulo então resume o argumento principal de Paulo. Se o Espírito lidera ou guia o crente, para que o crente obedeça ao que o Espírito diz que o crente deve fazer, então o crente não está sob a autoridade da lei. Deus deu a lei aos israelitas por causa da maneira pecaminosa que os israelitas viviam. A lei mostrou aos israelitas como deveriam viver para agradar a Deus. Mas agora os crentes não precisam mais da lei porque o Espírito mostra aos crentes como viver. A lei não tem autoridade sobre o crente.</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Gálatas 5:13–18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Espírito Santo</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"Meus amigos, Deus os chamou para serem livres da lei. Mas não deixem isso ser uma desculpa para vocês fazerem as coisas malignas que querem fazer. Em vez disso, ajudem uns aos outros porque vocês se amam. Se vocês mantiverem o mandamento: 'Amem os outros tanto quanto vocês amam a si mesmos', vocês cumpriram toda a lei. Mas se vocês agem como animais selvagens e ferem e prejudicam uns aos outros, tenham cuidado, ou vocês destruirão completamente uns aos outros".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"O que quero dizer é isso: deixem o Espírito Santo guiar vocês. Então vocês não farão o que sua natureza pecaminosa quer. A natureza pecaminosa quer fazer o mal, que é exatamente o oposto do que o Espírito quer. E o Espírito quer que façamos coisas que são o oposto do que a natureza pecaminosa deseja. O Espírito e a natureza pecaminosa estão uns contra os outros. É por isso que vocês não podem fazer o que querem fazer. Se vocês permitirem que o Espírito Santo os lidere, a lei não tem autoridade sobre vocês".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Gálatas: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 Espírito Santo: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Gálatas 5:13–18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Paulo chama os crentes em Corinto de "</w:t>
      </w:r>
      <w:r>
        <w:rPr>
          <w:b/>
          <w:lang w:val="pt_PT" w:bidi="pt_PT"/>
        </w:rPr>
        <w:t>irmãos</w:t>
      </w:r>
      <w:r>
        <w:rPr>
          <w:lang w:val="pt_PT" w:bidi="pt_PT"/>
        </w:rPr>
        <w:t>". Quando há mais de um irmão, a palavra também pode significar irmãos e irmãs. Para mais informações sobre irmão, consultem o termo crente no Glossário Mestre. Usem a mesma palavra ou frase para irmãos que vocês usaram em passagens anteriores.</w:t>
      </w:r>
    </w:p>
    <w:p>
      <w:pPr/>
      <w:r>
        <w:rPr>
          <w:lang w:val="pt_PT" w:bidi="pt_PT"/>
        </w:rPr>
      </w:r>
      <w:r>
        <w:rPr>
          <w:lang w:val="pt_PT" w:bidi="pt_PT"/>
        </w:rPr>
        <w:t xml:space="preserve">Os crentes são livres da lei, mas não para fazer o que a </w:t>
      </w:r>
      <w:r>
        <w:rPr>
          <w:b/>
          <w:lang w:val="pt_PT" w:bidi="pt_PT"/>
        </w:rPr>
        <w:t>carne</w:t>
      </w:r>
      <w:r>
        <w:rPr>
          <w:lang w:val="pt_PT" w:bidi="pt_PT"/>
        </w:rPr>
        <w:t xml:space="preserve"> ou sua natureza </w:t>
      </w:r>
      <w:r>
        <w:rPr>
          <w:b/>
          <w:lang w:val="pt_PT" w:bidi="pt_PT"/>
        </w:rPr>
        <w:t>pecaminosa</w:t>
      </w:r>
      <w:r>
        <w:rPr>
          <w:lang w:val="pt_PT" w:bidi="pt_PT"/>
        </w:rPr>
        <w:t xml:space="preserve"> quer. Carne é a parte macia do corpo de uma pessoa entre os ossos e a pele. Paulo usa a palavra carne para significar a maneira pecaminosa como as pessoas vivem sem Jesus. Quando alguém faz algo que sua carne quer, essa pessoa faz coisas que Deus não quer que as pessoas façam. Algumas traduções chamam isso de natureza pecaminosa de uma pessoa, ou a maneira pecaminosa que as pessoas agem. O pecado é um ato de desobediência contra Deus. Para mais informações sobre pecado, consulte o Glossário Mestre. Usem a mesma palavra ou frase para carne que vocês usaram em passagens anteriores.</w:t>
      </w:r>
    </w:p>
    <w:p>
      <w:pPr/>
      <w:r>
        <w:rPr>
          <w:lang w:val="pt_PT" w:bidi="pt_PT"/>
        </w:rPr>
      </w:r>
      <w:r>
        <w:rPr>
          <w:lang w:val="pt_PT" w:bidi="pt_PT"/>
        </w:rPr>
        <w:t>Quando um crente obedece ao único mandamento de amar outras pessoas da maneira como essa pessoa ama a si mesma, esse crente pode obedecer a tudo o que Deus queria que as pessoas fizessem na</w:t>
      </w:r>
      <w:r>
        <w:rPr>
          <w:b/>
          <w:lang w:val="pt_PT" w:bidi="pt_PT"/>
        </w:rPr>
        <w:t xml:space="preserve"> lei de Deus.</w:t>
      </w:r>
      <w:r>
        <w:rPr>
          <w:lang w:val="pt_PT" w:bidi="pt_PT"/>
        </w:rPr>
        <w:t xml:space="preserve"> A lei é o conjunto de instruções que Deus deu ao povo de Israel. Para mais informações sobre lei, consulte o Glossário Mestre. Usem a mesma palavra ou frase para lei que vocês usaram em passagens anteriores.</w:t>
      </w:r>
    </w:p>
    <w:p>
      <w:pPr/>
      <w:r>
        <w:rPr>
          <w:lang w:val="pt_PT" w:bidi="pt_PT"/>
        </w:rPr>
      </w:r>
      <w:r>
        <w:rPr>
          <w:lang w:val="pt_PT" w:bidi="pt_PT"/>
        </w:rPr>
        <w:t xml:space="preserve"> Um mandamento é uma lei, uma regra ou uma instrução. Deus dá mandamentos às pessoas para mostrar às pessoas como viver bem, em um bom relacionamento com Deus e com os outros.</w:t>
      </w:r>
    </w:p>
    <w:p>
      <w:pPr/>
      <w:r>
        <w:rPr>
          <w:lang w:val="pt_PT" w:bidi="pt_PT"/>
        </w:rPr>
      </w:r>
      <w:r>
        <w:rPr>
          <w:lang w:val="pt_PT" w:bidi="pt_PT"/>
        </w:rPr>
        <w:t xml:space="preserve">Parem aqui e discutam em grupo qual palavra ou frase vocês usarão para o </w:t>
      </w:r>
      <w:r>
        <w:rPr>
          <w:b/>
          <w:lang w:val="pt_PT" w:bidi="pt_PT"/>
        </w:rPr>
        <w:t>mandamento</w:t>
      </w:r>
      <w:r>
        <w:rPr>
          <w:lang w:val="pt_PT" w:bidi="pt_PT"/>
        </w:rPr>
        <w:t>. Procurem por mandamento no Glossário Mestre para mais informações. Se você já traduziu essa palavra em outro livro da Bíblia, use a mesma palavra que você usou lá. Pause este áudio aqui.</w:t>
      </w:r>
    </w:p>
    <w:p>
      <w:pPr/>
      <w:r>
        <w:rPr>
          <w:lang w:val="pt_PT" w:bidi="pt_PT"/>
        </w:rPr>
      </w:r>
      <w:r>
        <w:rPr>
          <w:lang w:val="pt_PT" w:bidi="pt_PT"/>
        </w:rPr>
        <w:t>Um crente deve amar seu próximo da mesma maneira que um crente ama a si mesmo. Seu próximo pode significar pessoas em sua comunidade ou com quem vocês entram em contato. Aqui, Paulo provavelmente quer dizer especificamente companheiros crentes.</w:t>
      </w:r>
    </w:p>
    <w:p>
      <w:pPr/>
      <w:r>
        <w:rPr>
          <w:lang w:val="pt_PT" w:bidi="pt_PT"/>
        </w:rPr>
      </w:r>
      <w:r>
        <w:rPr>
          <w:lang w:val="pt_PT" w:bidi="pt_PT"/>
        </w:rPr>
        <w:t xml:space="preserve">Parem aqui e discutam em grupo qual palavra ou frase vocês usarão para </w:t>
      </w:r>
      <w:r>
        <w:rPr>
          <w:b/>
          <w:lang w:val="pt_PT" w:bidi="pt_PT"/>
        </w:rPr>
        <w:t>vizinho</w:t>
      </w:r>
      <w:r>
        <w:rPr>
          <w:lang w:val="pt_PT" w:bidi="pt_PT"/>
        </w:rPr>
        <w:t>. Procure próximo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Os crentes devem permitir que o </w:t>
      </w:r>
      <w:r>
        <w:rPr>
          <w:b/>
          <w:lang w:val="pt_PT" w:bidi="pt_PT"/>
        </w:rPr>
        <w:t>Espírito</w:t>
      </w:r>
      <w:r>
        <w:rPr>
          <w:lang w:val="pt_PT" w:bidi="pt_PT"/>
        </w:rPr>
        <w:t xml:space="preserve"> os guie. O Espírito ou o Espírito Santo é o Espírito de Deus. O Espírito Santo torna possível que as pessoas se tornem seguidoras de Jesus. Quando as pessoas começam a seguir Jesus, o Espírito Santo trabalha dentro dessas pessoas para ajudá-las a se comportar mais e mais como Jesus, para torná-las mais e mais santas. Para mais informações sobre o Espírito, consulte o Glossário Mestre. Usem a mesma palavra ou frase para espírito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5:19–26</w:t>
      </w:r>
      <w:r>
        <w:rPr>
          <w:lang w:val="pt_PT" w:bidi="pt_PT"/>
        </w:rPr>
      </w:r>
    </w:p>
    <w:p>
      <w:pPr>
        <w:pStyle w:val="Heading3"/>
      </w:pPr>
      <w:r>
        <w:rPr>
          <w:lang w:val="pt_PT" w:bidi="pt_PT"/>
        </w:rPr>
        <w:t>Ouvir e Sentir</w:t>
      </w:r>
    </w:p>
    <w:p>
      <w:pPr/>
      <w:r>
        <w:rPr>
          <w:lang w:val="pt_PT" w:bidi="pt_PT"/>
        </w:rPr>
      </w:r>
      <w:r>
        <w:rPr>
          <w:lang w:val="pt_PT" w:bidi="pt_PT"/>
        </w:rPr>
        <w:t>Nessa etapa, ouçam Gálatas 5:19–26 e coloquem em seus corações.</w:t>
      </w:r>
    </w:p>
    <w:p>
      <w:pPr/>
      <w:r>
        <w:rPr>
          <w:lang w:val="pt_PT" w:bidi="pt_PT"/>
        </w:rPr>
      </w:r>
      <w:r>
        <w:rPr>
          <w:lang w:val="pt_PT" w:bidi="pt_PT"/>
        </w:rPr>
        <w:t>Ouçam uma versão em áudio de Gálatas 5:19–26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Gálatas 5:19–26 na tradução mais fácil de entender.</w:t>
      </w:r>
    </w:p>
    <w:p>
      <w:pPr/>
      <w:r>
        <w:rPr>
          <w:lang w:val="pt_PT" w:bidi="pt_PT"/>
        </w:rPr>
      </w:r>
      <w:r>
        <w:rPr>
          <w:lang w:val="pt_PT" w:bidi="pt_PT"/>
        </w:rPr>
        <w:t>Pause este áudio aqui.</w:t>
      </w:r>
    </w:p>
    <w:p>
      <w:pPr/>
      <w:r>
        <w:rPr>
          <w:lang w:val="pt_PT" w:bidi="pt_PT"/>
        </w:rPr>
      </w:r>
      <w:r>
        <w:rPr>
          <w:lang w:val="pt_PT" w:bidi="pt_PT"/>
        </w:rPr>
        <w:t>Na última passagem, Paulo disse que o Espírito e a natureza pecaminosa de uma pessoa são inimigos. Nessa passagem, Paulo mostra como o Espírito e a natureza pecaminosa de uma pessoa fazem as pessoas viverem de maneiras diferentes. A natureza pecaminosa do crente não tem mais controle sobre o crente. Em vez disso, o Espírito dá aos crentes nova vida para que os crentes deixem o Espírito os guiar.</w:t>
      </w:r>
    </w:p>
    <w:p>
      <w:pPr/>
      <w:r>
        <w:rPr>
          <w:lang w:val="pt_PT" w:bidi="pt_PT"/>
        </w:rPr>
      </w:r>
      <w:r>
        <w:rPr>
          <w:lang w:val="pt_PT" w:bidi="pt_PT"/>
        </w:rPr>
        <w:t>Lembrem-se que na última passagem, Paulo disse que o Espírito permite que os crentes obedeçam a Deus, então os crentes não estão mais sob a lei. Mas até o retorno de Cristo, os crentes ainda sentem e querem fazer coisas pecaminosas, às quais os crentes devem resistir. Para começar essa passagem, Paulo dá alguns exemplos dessas ações pecaminosas. Qualquer um pode reconhecer facilmente o tipo de coisas que as pessoas fazem por causa de sua natureza pecaminosa. As pessoas ao redor dos crentes agem dessas maneiras o tempo todo.</w:t>
      </w:r>
    </w:p>
    <w:p>
      <w:pPr/>
      <w:r>
        <w:rPr>
          <w:lang w:val="pt_PT" w:bidi="pt_PT"/>
        </w:rPr>
      </w:r>
      <w:r>
        <w:rPr>
          <w:lang w:val="pt_PT" w:bidi="pt_PT"/>
        </w:rPr>
        <w:t>Paulo primeiro fala sobre pecados sexuais como imoralidade sexual, impureza e sensualidade. Esses se referem a todos os tipos de pecados sexuais. Nesse tempo, na Galácia, as pessoas ao redor dos crentes faziam muitas coisas sexuais, e as pessoas nem sempre pensavam que era errado. Na verdade, seria incomum que alguém agisse de uma maneira sexualmente pura. Paulo lembra aos crentes que esses pecados sexuais são opostos ao que o Espírito quer que os crentes façam.</w:t>
      </w:r>
    </w:p>
    <w:p>
      <w:pPr/>
      <w:r>
        <w:rPr>
          <w:lang w:val="pt_PT" w:bidi="pt_PT"/>
        </w:rPr>
      </w:r>
      <w:r>
        <w:rPr>
          <w:lang w:val="pt_PT" w:bidi="pt_PT"/>
        </w:rPr>
        <w:t>Então Paulo fala sobre a maneira como as pessoas adoram erroneamente coisas que não são o verdadeiro Deus. Paulo fala sobre a maneira como as pessoas fazem ídolos para adorar falsos deuses. As pessoas praticam feitiçaria ou usam palavras mágicas, objetos ou rituais para interagir com espíritos. É assim que as pessoas ao redor dos crentes gálatas adoram, mas essa não é a maneira como Deus disse para adorar a Deus.</w:t>
      </w:r>
    </w:p>
    <w:p>
      <w:pPr/>
      <w:r>
        <w:rPr>
          <w:lang w:val="pt_PT" w:bidi="pt_PT"/>
        </w:rPr>
      </w:r>
      <w:r>
        <w:rPr>
          <w:lang w:val="pt_PT" w:bidi="pt_PT"/>
        </w:rPr>
        <w:t>Parem aqui e discutam essa pergunta em grupo: em sua cultura, o que as pessoas acreditam sobre magia, maldições ou espíritos? Como as pessoas adoram ou servem a deuses que não são o único Deus verdadeiro que ouvimos na Bíblia? Pause este áudio aqui.</w:t>
      </w:r>
    </w:p>
    <w:p>
      <w:pPr/>
      <w:r>
        <w:rPr>
          <w:lang w:val="pt_PT" w:bidi="pt_PT"/>
        </w:rPr>
      </w:r>
      <w:r>
        <w:rPr>
          <w:lang w:val="pt_PT" w:bidi="pt_PT"/>
        </w:rPr>
        <w:t>Paulo então fala sobre relacionamentos errados com as pessoas. As pessoas têm todos os tipos de sentimentos ruins umas em relação às outras. Quando as pessoas se sentem dessa maneira, lutam, discutem e quebram seus relacionamentos. Finalmente, Paulo fala sobre maneiras pelas quais as pessoas celebram e agem de forma selvagem. Quando uma pessoa bebe muito álcool, essa pessoa não pensa com clareza. Então essa pessoa prejudica a si mesma e aos outros. As pessoas na Galácia muitas vezes faziam festas selvagens, onde bebiam e comiam demais, e faziam muitas coisas malignas.</w:t>
      </w:r>
    </w:p>
    <w:p>
      <w:pPr/>
      <w:r>
        <w:rPr>
          <w:lang w:val="pt_PT" w:bidi="pt_PT"/>
        </w:rPr>
      </w:r>
      <w:r>
        <w:rPr>
          <w:lang w:val="pt_PT" w:bidi="pt_PT"/>
        </w:rPr>
        <w:t>Parem aqui e discutam essa pergunta em grupo: em sua cultura, que tipo de álcool as pessoas bebem? Qual é uma quantidade aceitável para beber? O que as pessoas pensam das pessoas que bebem muito álcool e ficam bêbadas? Pause este áudio aqui.</w:t>
      </w:r>
    </w:p>
    <w:p>
      <w:pPr/>
      <w:r>
        <w:rPr>
          <w:lang w:val="pt_PT" w:bidi="pt_PT"/>
        </w:rPr>
      </w:r>
      <w:r>
        <w:rPr>
          <w:lang w:val="pt_PT" w:bidi="pt_PT"/>
        </w:rPr>
        <w:t>Há mais comportamentos pecaminosos do que esses, e os gálatas sabem quais são esses comportamentos. Todos os crentes costumavam agir assim antes de acreditar em Jesus. E os crentes às vezes ainda querem agir dessa forma. Mas Paulo adverte que se um crente continuar vivendo dessa maneira sem tentar parar ou mudar, então essa pessoa não herdará o reino de Deus.</w:t>
      </w:r>
    </w:p>
    <w:p>
      <w:pPr/>
      <w:r>
        <w:rPr>
          <w:lang w:val="pt_PT" w:bidi="pt_PT"/>
        </w:rPr>
      </w:r>
      <w:r>
        <w:rPr>
          <w:lang w:val="pt_PT" w:bidi="pt_PT"/>
        </w:rPr>
        <w:t>O reino de Deus não se refere a um país na Terra. Esse reino está em todos os lugares em que Deus governa. Nesse reino, as pessoas obedecem a Deus e vivem em um relacionamento certo com Deus. Todas as coisas pertencem a Deus, e Deus compartilha coisas boas com os crentes, agora e no futuro. Os crentes herdam ou recebem essas coisas boas quando herdam o reino de Deus. No entanto, as pessoas que continuam a fazer essas coisas pecaminosas não recebem essas coisas boas agora ou no futuro. Essas pessoas não têm uma parte no reino de Deus.</w:t>
      </w:r>
    </w:p>
    <w:p>
      <w:pPr/>
      <w:r>
        <w:rPr>
          <w:lang w:val="pt_PT" w:bidi="pt_PT"/>
        </w:rPr>
      </w:r>
      <w:r>
        <w:rPr>
          <w:lang w:val="pt_PT" w:bidi="pt_PT"/>
        </w:rPr>
        <w:t>Parem aqui e discutam em grupo: em sua cultura, que tipos de coisas ruins uma pessoa poderia fazer que impediria essa pessoa de receber um presente ou uma herança da família dessa pessoa? Contem uma história sobre alguém que vocês conhecem que não recebeu um presente ou herança por causa de algo que ele ou ela fez. Pause este áudio aqui.</w:t>
      </w:r>
    </w:p>
    <w:p>
      <w:pPr/>
      <w:r>
        <w:rPr>
          <w:lang w:val="pt_PT" w:bidi="pt_PT"/>
        </w:rPr>
      </w:r>
      <w:r>
        <w:rPr>
          <w:lang w:val="pt_PT" w:bidi="pt_PT"/>
        </w:rPr>
        <w:t>Se os crentes gálatas seguirem o Espírito, o Espírito dará boas características aos crentes. Paulo compara isso à maneira como Deus faz frutos crescerem nas árvores. Uma pessoa é como uma árvore, e essas características são como frutas. Uma árvore frutífera naturalmente dá seus frutos, então um crente que deixa o Espírito de Deus o liderar desenvolverá naturalmente esse "fruto" ou coisas boas. Esse fruto, ou caráter, é diferente dos dons que o Espírito dá às pessoas. Os dons são funções e habilidades que o Espírito dá a várias pessoas, como a capacidade de ensinar. O Espírito dá dons diferentes a pessoas diferentes. No entanto, o Espírito dá esse mesmo fruto a cada crente que deixa o Espírito de Deus liderar o crente.</w:t>
      </w:r>
    </w:p>
    <w:p>
      <w:pPr/>
      <w:r>
        <w:rPr>
          <w:lang w:val="pt_PT" w:bidi="pt_PT"/>
        </w:rPr>
      </w:r>
      <w:r>
        <w:rPr>
          <w:lang w:val="pt_PT" w:bidi="pt_PT"/>
        </w:rPr>
        <w:t>Parem aqui e discutam essa pergunta em grupo: quais árvores frutíferas ou plantas crescem em sua região? Quando vocês veem uma dessas plantas, o que vocês esperam encontrar na planta? Pause este áudio aqui.</w:t>
      </w:r>
    </w:p>
    <w:p>
      <w:pPr/>
      <w:r>
        <w:rPr>
          <w:lang w:val="pt_PT" w:bidi="pt_PT"/>
        </w:rPr>
      </w:r>
      <w:r>
        <w:rPr>
          <w:lang w:val="pt_PT" w:bidi="pt_PT"/>
        </w:rPr>
        <w:t>Paulo fala sobre amor primeiro. Lembrem-se que Paulo já mencionou o amor anteriormente, como a maneira como os crentes devem servir uns aos outros. Paulo muitas vezes diz que o amor é a coisa mais importante que um crente pode mostrar. Algumas pessoas dizem que todas essas características vêm de ou estão conectadas à maneira como as pessoas amam. Todas as características que o Espírito dá aos crentes são características que Deus tem. O Espírito faz o povo de Deus, os filhos de Deus, serem mais como Deus!</w:t>
      </w:r>
    </w:p>
    <w:p>
      <w:pPr/>
      <w:r>
        <w:rPr>
          <w:lang w:val="pt_PT" w:bidi="pt_PT"/>
        </w:rPr>
      </w:r>
      <w:r>
        <w:rPr>
          <w:lang w:val="pt_PT" w:bidi="pt_PT"/>
        </w:rPr>
        <w:t>Nenhuma lei pode fazer as pessoas viverem dessas boas maneiras, e não há lei que diga que as pessoas não devem viver dessa maneira. Como Paulo disse anteriormente, as pessoas que deixam o Espírito as guiar realmente realizam tudo o que a lei diz para fazer.</w:t>
      </w:r>
    </w:p>
    <w:p>
      <w:pPr/>
      <w:r>
        <w:rPr>
          <w:lang w:val="pt_PT" w:bidi="pt_PT"/>
        </w:rPr>
      </w:r>
      <w:r>
        <w:rPr>
          <w:lang w:val="pt_PT" w:bidi="pt_PT"/>
        </w:rPr>
        <w:t>Paulo lembra aos gálatas que as naturezas pecaminosas dos crentes não controlam mais os crentes. Paulo compara a maneira como os crentes pararam sua própria natureza pecaminosa a alguém que mata outra pessoa na cruz. Ambos pararam ou terminaram algo. Essa antiga maneira de viver desapareceu, como uma pessoa morta. Assim como uma pessoa morta não pode controlar ninguém, a natureza pecaminosa dos crentes não controla mais os crentes.</w:t>
      </w:r>
    </w:p>
    <w:p>
      <w:pPr/>
      <w:r>
        <w:rPr>
          <w:lang w:val="pt_PT" w:bidi="pt_PT"/>
        </w:rPr>
      </w:r>
      <w:r>
        <w:rPr>
          <w:lang w:val="pt_PT" w:bidi="pt_PT"/>
        </w:rPr>
        <w:t>Parem aqui e discutam essa pergunta em grupo: contem uma história sobre um momento em que alguém parou completamente uma atividade, como ir a um certo trabalho ou ir à escola. Como a pessoa aprendeu a viver sua vida de maneira diferente depois que parou essa atividade? O que essa pessoa teve que mudar ou aprender? Pause este áudio aqui.</w:t>
      </w:r>
    </w:p>
    <w:p>
      <w:pPr/>
      <w:r>
        <w:rPr>
          <w:lang w:val="pt_PT" w:bidi="pt_PT"/>
        </w:rPr>
      </w:r>
      <w:r>
        <w:rPr>
          <w:lang w:val="pt_PT" w:bidi="pt_PT"/>
        </w:rPr>
        <w:t>Em vez disso, esses gálatas receberam nova vida espiritual do Espírito. Então os crentes devem deixar o Espírito guiar os crentes. Como quando uma pessoa segue os passos de um líder em um caminho, os crentes devem fazer o que o Espírito diz para fazer. É por isso que os gálatas não devem mais brigar, como Paulo ouviu que os gálatas fazem. Os crentes não devem ser orgulhosos e sempre dizer o quão bons são. Os crentes não devem irritar uns aos outros e desafiar uns aos outros para brigas. Essas coisas são todas parte da antiga maneira de viver!</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Gálatas 5:19–26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3 partes.</w:t>
      </w:r>
    </w:p>
    <w:p>
      <w:pPr/>
      <w:r>
        <w:rPr>
          <w:lang w:val="pt_PT" w:bidi="pt_PT"/>
        </w:rPr>
      </w:r>
      <w:r>
        <w:rPr>
          <w:b/>
          <w:lang w:val="pt_PT" w:bidi="pt_PT"/>
        </w:rPr>
        <w:t>Na primeira parte:</w:t>
      </w:r>
      <w:r>
        <w:rPr>
          <w:lang w:val="pt_PT" w:bidi="pt_PT"/>
        </w:rPr>
        <w:t xml:space="preserve"> Paulo dá exemplos de como as pessoas agem de maneiras pecaminosas. As pessoas que continuam a fazer essas coisas não herdarão o reino de Deus.</w:t>
      </w:r>
    </w:p>
    <w:p>
      <w:pPr/>
      <w:r>
        <w:rPr>
          <w:lang w:val="pt_PT" w:bidi="pt_PT"/>
        </w:rPr>
      </w:r>
      <w:r>
        <w:rPr>
          <w:b/>
          <w:lang w:val="pt_PT" w:bidi="pt_PT"/>
        </w:rPr>
        <w:t>Na segunda parte:</w:t>
      </w:r>
      <w:r>
        <w:rPr>
          <w:lang w:val="pt_PT" w:bidi="pt_PT"/>
        </w:rPr>
        <w:t xml:space="preserve"> Paulo descreve as características que o Espírito faz os crentes terem.</w:t>
      </w:r>
    </w:p>
    <w:p>
      <w:pPr/>
      <w:r>
        <w:rPr>
          <w:lang w:val="pt_PT" w:bidi="pt_PT"/>
        </w:rPr>
      </w:r>
      <w:r>
        <w:rPr>
          <w:b/>
          <w:lang w:val="pt_PT" w:bidi="pt_PT"/>
        </w:rPr>
        <w:t>Na terceira parte:</w:t>
      </w:r>
      <w:r>
        <w:rPr>
          <w:lang w:val="pt_PT" w:bidi="pt_PT"/>
        </w:rPr>
        <w:t xml:space="preserve"> os crentes mataram sua natureza pecaminosa e o Espírito deu aos crentes nova vida. Então os crentes devem obedecer ao Espírito.</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As pessoas que não herdam o reino de Deus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Espírito</w:t>
      </w:r>
    </w:p>
    <w:p>
      <w:pPr>
        <w:pStyle w:val="ListBullet"/>
        <w:spacing w:line="240" w:lineRule="auto"/>
        <w:ind w:left="720"/>
      </w:pPr>
      <w:r>
        <w:rPr>
          <w:lang w:val="pt_PT" w:bidi="pt_PT"/>
        </w:rPr>
      </w:r>
      <w:r>
        <w:rPr>
          <w:lang w:val="pt_PT" w:bidi="pt_PT"/>
        </w:rPr>
        <w:t>E Cristo Jesus</w:t>
      </w:r>
    </w:p>
    <w:p>
      <w:pPr/>
      <w:r>
        <w:rPr>
          <w:lang w:val="pt_PT" w:bidi="pt_PT"/>
        </w:rPr>
      </w:r>
      <w:r>
        <w:rPr>
          <w:lang w:val="pt_PT" w:bidi="pt_PT"/>
        </w:rPr>
        <w:t>Em grupo, prestem atenção às partes do cenário da passagem:</w:t>
      </w:r>
    </w:p>
    <w:p>
      <w:pPr/>
      <w:r>
        <w:rPr>
          <w:lang w:val="pt_PT" w:bidi="pt_PT"/>
        </w:rPr>
      </w:r>
      <w:r>
        <w:rPr>
          <w:lang w:val="pt_PT" w:bidi="pt_PT"/>
        </w:rPr>
        <w:t>Paulo disse na última passagem que a carne e o Espírito estão um contra o outro. Agora, nessa passagem, Paulo compara ainda mais essas duas maneiras de viver. Embora Paulo diga que o modo de vida pecaminoso é óbvio, Paulo dá muitos exemplos. Nesse tempo, os mestres muitas vezes contrastavam o comportamento ruim e o bom para ensinar às pessoas como essas pessoas deveriam viver.</w:t>
      </w:r>
    </w:p>
    <w:p>
      <w:pPr/>
      <w:r>
        <w:rPr>
          <w:lang w:val="pt_PT" w:bidi="pt_PT"/>
        </w:rPr>
      </w:r>
      <w:r>
        <w:rPr>
          <w:lang w:val="pt_PT" w:bidi="pt_PT"/>
        </w:rPr>
        <w:t>Parem aqui e discutam essa pergunta em grupo: em sua cultura, como os mestres dizem às pessoas a maneira certa de viver? Quais são as maneiras de vida que vocês respeitam em sua cultura? Quais são as maneiras como as pessoas vivem que vocês não respeitam? Pause este áudio aqui.</w:t>
      </w:r>
    </w:p>
    <w:p>
      <w:pPr/>
      <w:r>
        <w:rPr>
          <w:lang w:val="pt_PT" w:bidi="pt_PT"/>
        </w:rPr>
      </w:r>
      <w:r>
        <w:rPr>
          <w:lang w:val="pt_PT" w:bidi="pt_PT"/>
        </w:rPr>
        <w:t>Na primeira parte, Paulo dá exemplos de maneiras pecaminosas pelas quais as pessoas agem. Paulo pode mencionar os pecados sexuais porque esses eram muito comuns na Galácia nesse momento, mas não há uma ordem específica para essas ações. Lembrem-se que essas são apenas algumas das muitas maneiras pelas quais as pessoas agem quando fazem o que sua natureza pecaminosa quer. Paulo não precisa falar sobre todas essas ações porque os gálatas podem ver facilmente como as pessoas agem de uma maneira ruim.</w:t>
      </w:r>
    </w:p>
    <w:p>
      <w:pPr/>
      <w:r>
        <w:rPr>
          <w:lang w:val="pt_PT" w:bidi="pt_PT"/>
        </w:rPr>
      </w:r>
      <w:r>
        <w:rPr>
          <w:lang w:val="pt_PT" w:bidi="pt_PT"/>
        </w:rPr>
        <w:t>Primeiro, Paulo fala sobre pecados sexuais. As pessoas são sexualmente imorais ou infiéis. Essa é uma maneira geral de falar sobre qualquer tipo de pecado sexual, como fazer sexo com alguém com quem você não é casado. As pessoas são sexualmente impuras o que significa que as pessoas fazem coisas sexuais vergonhosas. As pessoas são sensuais ou depravadas. Algumas traduções dizem devassidão. Isso significa que as pessoas são excessivamente sexuais e indecentes. Essas pessoas não sentem mais vergonha pelo que essas pessoas fazem.</w:t>
      </w:r>
    </w:p>
    <w:p>
      <w:pPr/>
      <w:r>
        <w:rPr>
          <w:lang w:val="pt_PT" w:bidi="pt_PT"/>
        </w:rPr>
      </w:r>
      <w:r>
        <w:rPr>
          <w:lang w:val="pt_PT" w:bidi="pt_PT"/>
        </w:rPr>
        <w:t>Parem aqui e discutam essa pergunta em grupo: que palavras ou frases vocês têm para falar sobre imoralidade sexual, impureza e sensualidade? Discutam como vocês querem falar sobre essas coisas de uma maneira apropriada em seu idioma. Pause este áudio aqui.</w:t>
      </w:r>
    </w:p>
    <w:p>
      <w:pPr/>
      <w:r>
        <w:rPr>
          <w:lang w:val="pt_PT" w:bidi="pt_PT"/>
        </w:rPr>
      </w:r>
      <w:r>
        <w:rPr>
          <w:lang w:val="pt_PT" w:bidi="pt_PT"/>
        </w:rPr>
        <w:t>Então Paulo fala sobre religiões erradas e maneiras de adorar. As pessoas adoram falsos deuses e as imagens e estátuas desses deuses, bem como qualquer coisa que não seja o único Deus verdadeiro. As pessoas também fazem feitiçaria ou bruxaria. Isso é quando as pessoas usam palavras mágicas, objetos ou rituais para interagir com espíritos.</w:t>
      </w:r>
    </w:p>
    <w:p>
      <w:pPr/>
      <w:r>
        <w:rPr>
          <w:lang w:val="pt_PT" w:bidi="pt_PT"/>
        </w:rPr>
      </w:r>
      <w:r>
        <w:rPr>
          <w:lang w:val="pt_PT" w:bidi="pt_PT"/>
        </w:rPr>
        <w:t>Parem aqui e discutam essa pergunta em grupo: que palavras ou frases vocês têm para falar sobre a maneira como as pessoas adoram ídolos e interagem com os espíritos? Discutam como vocês querem traduzir isso aqui. Pause este áudio aqui.</w:t>
      </w:r>
    </w:p>
    <w:p>
      <w:pPr/>
      <w:r>
        <w:rPr>
          <w:lang w:val="pt_PT" w:bidi="pt_PT"/>
        </w:rPr>
      </w:r>
      <w:r>
        <w:rPr>
          <w:lang w:val="pt_PT" w:bidi="pt_PT"/>
        </w:rPr>
        <w:t>Em seguida, Paulo fala sobre as maneiras erradas que as pessoas tratam umas às outras. Paulo usa oito ou nove palavras diferentes para descrever essas ações pecaminosas. Se vocês têm uma palavra em seu idioma que combina o significado de algumas das palavras que Paulo diz, vocês podem ser capazes de traduzir isso com menos palavras do que Paulo usa.</w:t>
      </w:r>
    </w:p>
    <w:p>
      <w:pPr/>
      <w:r>
        <w:rPr>
          <w:lang w:val="pt_PT" w:bidi="pt_PT"/>
        </w:rPr>
      </w:r>
      <w:r>
        <w:rPr>
          <w:lang w:val="pt_PT" w:bidi="pt_PT"/>
        </w:rPr>
        <w:t>As pessoas sentem inimizade ou ódio umas pelas outras e então se tornam inimigas.</w:t>
      </w:r>
    </w:p>
    <w:p>
      <w:pPr/>
      <w:r>
        <w:rPr>
          <w:lang w:val="pt_PT" w:bidi="pt_PT"/>
        </w:rPr>
      </w:r>
      <w:r>
        <w:rPr>
          <w:lang w:val="pt_PT" w:bidi="pt_PT"/>
        </w:rPr>
        <w:t>As pessoas causam discórdia, o que significa que as pessoas discordam e não estão dispostas a se dar bem.</w:t>
      </w:r>
    </w:p>
    <w:p>
      <w:pPr/>
      <w:r>
        <w:rPr>
          <w:lang w:val="pt_PT" w:bidi="pt_PT"/>
        </w:rPr>
      </w:r>
      <w:r>
        <w:rPr>
          <w:lang w:val="pt_PT" w:bidi="pt_PT"/>
        </w:rPr>
        <w:t>As pessoas se sentem com ciúmes ou querem o que outras pessoas têm.</w:t>
      </w:r>
    </w:p>
    <w:p>
      <w:pPr/>
      <w:r>
        <w:rPr>
          <w:lang w:val="pt_PT" w:bidi="pt_PT"/>
        </w:rPr>
      </w:r>
      <w:r>
        <w:rPr>
          <w:lang w:val="pt_PT" w:bidi="pt_PT"/>
        </w:rPr>
        <w:t>As pessoas sentem raiva intensa e mostram essa raiva de uma maneira que fere outras pessoas.</w:t>
      </w:r>
    </w:p>
    <w:p>
      <w:pPr/>
      <w:r>
        <w:rPr>
          <w:lang w:val="pt_PT" w:bidi="pt_PT"/>
        </w:rPr>
      </w:r>
      <w:r>
        <w:rPr>
          <w:lang w:val="pt_PT" w:bidi="pt_PT"/>
        </w:rPr>
        <w:t>Parem aqui e discutam essa pergunta em grupo: quais palavras ou frases vocês têm em seu idioma para falar sobre a maneira como as pessoas sentem ódio, discórdia, ciúme e acessos de raiva? Discutam como vocês querem traduzir isso aqui. Pause este áudio aqui.</w:t>
      </w:r>
    </w:p>
    <w:p>
      <w:pPr/>
      <w:r>
        <w:rPr>
          <w:lang w:val="pt_PT" w:bidi="pt_PT"/>
        </w:rPr>
      </w:r>
      <w:r>
        <w:rPr>
          <w:lang w:val="pt_PT" w:bidi="pt_PT"/>
        </w:rPr>
        <w:t>As pessoas de maneira egoísta querem ser mais importantes do que outras pessoas e trabalhar apenas para si mesmas, o que causa rivalidades.</w:t>
      </w:r>
    </w:p>
    <w:p>
      <w:pPr/>
      <w:r>
        <w:rPr>
          <w:lang w:val="pt_PT" w:bidi="pt_PT"/>
        </w:rPr>
      </w:r>
      <w:r>
        <w:rPr>
          <w:lang w:val="pt_PT" w:bidi="pt_PT"/>
        </w:rPr>
        <w:t>As pessoas têm dissensões, o que significa que as pessoas discutem e ficam com raiva umas das outras porque não concordam.</w:t>
      </w:r>
    </w:p>
    <w:p>
      <w:pPr/>
      <w:r>
        <w:rPr>
          <w:lang w:val="pt_PT" w:bidi="pt_PT"/>
        </w:rPr>
      </w:r>
      <w:r>
        <w:rPr>
          <w:lang w:val="pt_PT" w:bidi="pt_PT"/>
        </w:rPr>
        <w:t>As pessoas se dividem ou criam facções. Isso significa que, como as pessoas discutem, as pessoas então se separam umas das outras e criam diferentes grupos ou facções.</w:t>
      </w:r>
    </w:p>
    <w:p>
      <w:pPr/>
      <w:r>
        <w:rPr>
          <w:lang w:val="pt_PT" w:bidi="pt_PT"/>
        </w:rPr>
      </w:r>
      <w:r>
        <w:rPr>
          <w:lang w:val="pt_PT" w:bidi="pt_PT"/>
        </w:rPr>
        <w:t>As pessoas sentem inveja, que é semelhante à maneira como as pessoas sentem ciúmes. As pessoas querem tirar o que outra pessoa tem porque têm sentimentos ruins em relação a essa pessoa.</w:t>
      </w:r>
    </w:p>
    <w:p>
      <w:pPr/>
      <w:r>
        <w:rPr>
          <w:lang w:val="pt_PT" w:bidi="pt_PT"/>
        </w:rPr>
      </w:r>
      <w:r>
        <w:rPr>
          <w:lang w:val="pt_PT" w:bidi="pt_PT"/>
        </w:rPr>
        <w:t>Algumas traduções incluem assassinato aqui também.</w:t>
      </w:r>
    </w:p>
    <w:p>
      <w:pPr/>
      <w:r>
        <w:rPr>
          <w:lang w:val="pt_PT" w:bidi="pt_PT"/>
        </w:rPr>
      </w:r>
      <w:r>
        <w:rPr>
          <w:lang w:val="pt_PT" w:bidi="pt_PT"/>
        </w:rPr>
        <w:t>Parem aqui e discutam essa pergunta em grupo: que palavras ou frases vocês têm para falar sobre a maneira como as pessoas têm rivalidades egoístas, dissensões, facções e inveja? Discutam como vocês querem traduzir isso aqui. Pause este áudio aqui.</w:t>
      </w:r>
    </w:p>
    <w:p>
      <w:pPr/>
      <w:r>
        <w:rPr>
          <w:lang w:val="pt_PT" w:bidi="pt_PT"/>
        </w:rPr>
      </w:r>
      <w:r>
        <w:rPr>
          <w:lang w:val="pt_PT" w:bidi="pt_PT"/>
        </w:rPr>
        <w:t>Paulo então fala sobre as maneiras pelas quais as pessoas não se controlam. As pessoas ficam bêbadas quando bebem muito álcool. As pessoas têm orgias ou festas selvagens onde bebem muito e fazem muitas coisas malignas.</w:t>
      </w:r>
    </w:p>
    <w:p>
      <w:pPr/>
      <w:r>
        <w:rPr>
          <w:lang w:val="pt_PT" w:bidi="pt_PT"/>
        </w:rPr>
      </w:r>
      <w:r>
        <w:rPr>
          <w:lang w:val="pt_PT" w:bidi="pt_PT"/>
        </w:rPr>
        <w:t>Parem aqui e discutam essa pergunta em grupo: que palavras ou frases vocês têm para falar sobre a maneira como as pessoas bebem muito álcool e celebram de maneiras selvagens? Discutam como vocês querem traduzir isso aqui. Pause este áudio aqui.</w:t>
      </w:r>
    </w:p>
    <w:p>
      <w:pPr/>
      <w:r>
        <w:rPr>
          <w:lang w:val="pt_PT" w:bidi="pt_PT"/>
        </w:rPr>
      </w:r>
      <w:r>
        <w:rPr>
          <w:lang w:val="pt_PT" w:bidi="pt_PT"/>
        </w:rPr>
        <w:t>Paulo adverte os crentes gálatas sobre as pessoas que continuam a viver dessa maneira. Essas pessoas não têm uma parte no reino de Deus. Essas pessoas não herdam ou recebem algo que Deus prometeu lhes dar. Paulo alertou os gálatas sobre isso antes, provavelmente quando Paulo estava na Galácia.</w:t>
      </w:r>
    </w:p>
    <w:p>
      <w:pPr/>
      <w:r>
        <w:rPr>
          <w:lang w:val="pt_PT" w:bidi="pt_PT"/>
        </w:rPr>
      </w:r>
      <w:r>
        <w:rPr>
          <w:lang w:val="pt_PT" w:bidi="pt_PT"/>
        </w:rPr>
        <w:t>Na segunda cena, Paulo contrasta a maneira como as pessoas agem de uma maneira pecaminosa com o trabalho do Espírito em um crente. As pessoas agem dessas maneiras ruins porque as pessoas escolhem fazer coisas pecaminosas. Mas quando os crentes escolhem fazer o que o Espírito diz, o Espírito faz essas características estarem ou crescerem no crente. Paulo compara essas características aos frutos. Observem que Paulo apenas fala sobre um fruto. Isso mostra que o Espírito produz todas essas nove qualidades em um crente, não apenas alguns.</w:t>
      </w:r>
    </w:p>
    <w:p>
      <w:pPr/>
      <w:r>
        <w:rPr>
          <w:lang w:val="pt_PT" w:bidi="pt_PT"/>
        </w:rPr>
      </w:r>
      <w:r>
        <w:rPr>
          <w:lang w:val="pt_PT" w:bidi="pt_PT"/>
        </w:rPr>
        <w:t>O Espírito faz os crentes amarem a Deus e aos outros.</w:t>
      </w:r>
    </w:p>
    <w:p>
      <w:pPr/>
      <w:r>
        <w:rPr>
          <w:lang w:val="pt_PT" w:bidi="pt_PT"/>
        </w:rPr>
      </w:r>
      <w:r>
        <w:rPr>
          <w:lang w:val="pt_PT" w:bidi="pt_PT"/>
        </w:rPr>
        <w:t>O Espírito faz os crentes sentirem alegria. Isso significa que os crentes se sentem felizes com quem Deus é e o que Deus faz. Os crentes sentem alegria mesmo em circunstâncias ruins porque Deus está sempre com os crentes e não muda.</w:t>
      </w:r>
    </w:p>
    <w:p>
      <w:pPr/>
      <w:r>
        <w:rPr>
          <w:lang w:val="pt_PT" w:bidi="pt_PT"/>
        </w:rPr>
      </w:r>
      <w:r>
        <w:rPr>
          <w:lang w:val="pt_PT" w:bidi="pt_PT"/>
        </w:rPr>
        <w:t>O Espírito faz os crentes terem paz. Quando os crentes vivem em paz, ficam completamente bem. Os crentes têm uma vida completa e vivem em harmonia uns com os outros, com a natureza e, o mais importante, com Deus!</w:t>
      </w:r>
    </w:p>
    <w:p>
      <w:pPr/>
      <w:r>
        <w:rPr>
          <w:lang w:val="pt_PT" w:bidi="pt_PT"/>
        </w:rPr>
      </w:r>
      <w:r>
        <w:rPr>
          <w:lang w:val="pt_PT" w:bidi="pt_PT"/>
        </w:rPr>
        <w:t>O Espírito faz os crentes terem paciência. Isso significa que os crentes não ficam zangados mesmo quando alguém insulta esses crentes. Os crentes estão prontos para perdoar as pessoas e não reclamam.</w:t>
      </w:r>
    </w:p>
    <w:p>
      <w:pPr/>
      <w:r>
        <w:rPr>
          <w:lang w:val="pt_PT" w:bidi="pt_PT"/>
        </w:rPr>
      </w:r>
      <w:r>
        <w:rPr>
          <w:lang w:val="pt_PT" w:bidi="pt_PT"/>
        </w:rPr>
        <w:t>Parem aqui e discutam essa pergunta em grupo: que palavras ou frases vocês têm para falar sobre a maneira como as pessoas têm amor, alegria, paz e paciência? Discutam como vocês querem traduzir isso aqui. Pause este áudio aqui.</w:t>
      </w:r>
    </w:p>
    <w:p>
      <w:pPr/>
      <w:r>
        <w:rPr>
          <w:lang w:val="pt_PT" w:bidi="pt_PT"/>
        </w:rPr>
      </w:r>
      <w:r>
        <w:rPr>
          <w:lang w:val="pt_PT" w:bidi="pt_PT"/>
        </w:rPr>
        <w:t>O Espírito faz os crentes serem gentis.</w:t>
      </w:r>
    </w:p>
    <w:p>
      <w:pPr/>
      <w:r>
        <w:rPr>
          <w:lang w:val="pt_PT" w:bidi="pt_PT"/>
        </w:rPr>
      </w:r>
      <w:r>
        <w:rPr>
          <w:lang w:val="pt_PT" w:bidi="pt_PT"/>
        </w:rPr>
        <w:t>O Espírito faz os crentes serem bons. Ninguém pode dizer nada de ruim sobre os crentes. Isso também significa que os crentes são generosos e estão felizes em fazer o bem uns aos outros.</w:t>
      </w:r>
    </w:p>
    <w:p>
      <w:pPr/>
      <w:r>
        <w:rPr>
          <w:lang w:val="pt_PT" w:bidi="pt_PT"/>
        </w:rPr>
      </w:r>
      <w:r>
        <w:rPr>
          <w:lang w:val="pt_PT" w:bidi="pt_PT"/>
        </w:rPr>
        <w:t>O Espírito faz os crentes serem fiéis. As pessoas fiéis são leais e honestas. As pessoas podem confiar nos crentes.</w:t>
      </w:r>
    </w:p>
    <w:p>
      <w:pPr/>
      <w:r>
        <w:rPr>
          <w:lang w:val="pt_PT" w:bidi="pt_PT"/>
        </w:rPr>
      </w:r>
      <w:r>
        <w:rPr>
          <w:lang w:val="pt_PT" w:bidi="pt_PT"/>
        </w:rPr>
        <w:t>O Espírito faz os crentes serem gentis. As pessoas gentis são humildes, não duras ou orgulhosas.</w:t>
      </w:r>
    </w:p>
    <w:p>
      <w:pPr/>
      <w:r>
        <w:rPr>
          <w:lang w:val="pt_PT" w:bidi="pt_PT"/>
        </w:rPr>
      </w:r>
      <w:r>
        <w:rPr>
          <w:lang w:val="pt_PT" w:bidi="pt_PT"/>
        </w:rPr>
        <w:t>O Espírito faz os crentes terem autocontrole. Essa pessoa é capaz de controlar suas próprias ações e viver da maneira como Deus quer.</w:t>
      </w:r>
    </w:p>
    <w:p>
      <w:pPr/>
      <w:r>
        <w:rPr>
          <w:lang w:val="pt_PT" w:bidi="pt_PT"/>
        </w:rPr>
      </w:r>
      <w:r>
        <w:rPr>
          <w:lang w:val="pt_PT" w:bidi="pt_PT"/>
        </w:rPr>
        <w:t>Paulo diz que não há lei contra essas ações. Paulo quer dizer que as pessoas em todos os lugares concordam que essas ações são certas. Então não há lei que diga que as pessoas não devem viver dessa maneira.</w:t>
      </w:r>
    </w:p>
    <w:p>
      <w:pPr/>
      <w:r>
        <w:rPr>
          <w:lang w:val="pt_PT" w:bidi="pt_PT"/>
        </w:rPr>
      </w:r>
      <w:r>
        <w:rPr>
          <w:lang w:val="pt_PT" w:bidi="pt_PT"/>
        </w:rPr>
        <w:t>Parem aqui e discutam essa pergunta em grupo: que palavras ou frases vocês têm para falar sobre a maneira como as pessoas têm bondade, fidelidade, gentileza e autocontrole? Discutam como vocês querem traduzir isso aqui. Pause este áudio aqui.</w:t>
      </w:r>
    </w:p>
    <w:p>
      <w:pPr/>
      <w:r>
        <w:rPr>
          <w:lang w:val="pt_PT" w:bidi="pt_PT"/>
        </w:rPr>
      </w:r>
      <w:r>
        <w:rPr>
          <w:lang w:val="pt_PT" w:bidi="pt_PT"/>
        </w:rPr>
        <w:t>Parem aqui e discutam em grupo como vocês querem traduzir a maneira como Paulo diz que não há lei que diz que essas ações são erradas. Pause este áudio aqui.</w:t>
      </w:r>
    </w:p>
    <w:p>
      <w:pPr/>
      <w:r>
        <w:rPr>
          <w:lang w:val="pt_PT" w:bidi="pt_PT"/>
        </w:rPr>
      </w:r>
      <w:r>
        <w:rPr>
          <w:lang w:val="pt_PT" w:bidi="pt_PT"/>
        </w:rPr>
        <w:t>Na terceira parte, Paulo fala sobre a maneira como os crentes pararam seu antigo modo de vida pecaminoso. Paulo chama os crentes de "essas pessoas em Cristo" ou "essas pessoas que pertencem a Cristo". Paulo diz que os crentes crucificaram sua natureza pecaminosa. Paulo diz isso para lembrar aos crentes que quando acreditaram em Cristo, que morreu em uma cruz, foi como se os crentes matassem sua natureza pecaminosa. Paulo fala sobre as paixões e desejos da natureza pecaminosa, que significam quase a mesma coisa. Esses são os desejos que as pessoas têm por causa de sua natureza pecaminosa. Agora a natureza pecaminosa de um crente não controla mais o crente, assim como uma coisa morta não controla nada mais.</w:t>
      </w:r>
    </w:p>
    <w:p>
      <w:pPr/>
      <w:r>
        <w:rPr>
          <w:lang w:val="pt_PT" w:bidi="pt_PT"/>
        </w:rPr>
      </w:r>
      <w:r>
        <w:rPr>
          <w:lang w:val="pt_PT" w:bidi="pt_PT"/>
        </w:rPr>
        <w:t>Parem aqui e discutam essa pergunta em grupo: em seu idioma, como vocês falam sobre a maneira como as pessoas param algo, como na história que vocês contaram sobre a pessoa que parou uma atividade? Como vocês falarão sobre a maneira como os crentes crucificaram ou pararam a natureza pecaminosa? Pause este áudio aqui.</w:t>
      </w:r>
    </w:p>
    <w:p>
      <w:pPr/>
      <w:r>
        <w:rPr>
          <w:lang w:val="pt_PT" w:bidi="pt_PT"/>
        </w:rPr>
      </w:r>
      <w:r>
        <w:rPr>
          <w:lang w:val="pt_PT" w:bidi="pt_PT"/>
        </w:rPr>
        <w:t>Os crentes escolheram um novo modo de vida por causa da nova vida espiritual que o Espírito deu aos crentes. No entanto, os crentes ainda devem aprender a viver de uma nova maneira e não retornar ao antigo modo de vida. Então os crentes devem viver da maneira como o Espírito diz para viver. Paulo usa muitas palavras para descrever como os crentes vivem agora. Os crentes vivem e caminham pelo Espírito. O Espírito lidera e guia. Todos esses significam a mesma coisa. Os crentes devem ouvir e obedecer ao Espírito. Paulo fala várias vezes sobre a maneira como o Espírito guia para mostrar o quão importante essa verdade é para os crentes.</w:t>
      </w:r>
    </w:p>
    <w:p>
      <w:pPr/>
      <w:r>
        <w:rPr>
          <w:lang w:val="pt_PT" w:bidi="pt_PT"/>
        </w:rPr>
      </w:r>
      <w:r>
        <w:rPr>
          <w:lang w:val="pt_PT" w:bidi="pt_PT"/>
        </w:rPr>
        <w:t>Então agora os crentes gálatas não devem ser vaidosos ou orgulhosos. Os crentes não devem irritar e invejar uns aos outros. Isso é o que fez os gálatas lutarem!</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Gálatas 5:19–26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3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As pessoas que não herdam o reino de Deus</w:t>
      </w:r>
    </w:p>
    <w:p>
      <w:pPr>
        <w:pStyle w:val="ListBullet"/>
        <w:spacing w:line="240" w:lineRule="auto"/>
        <w:ind w:left="720"/>
      </w:pPr>
      <w:r>
        <w:rPr>
          <w:lang w:val="pt_PT" w:bidi="pt_PT"/>
        </w:rPr>
      </w:r>
      <w:r>
        <w:rPr>
          <w:lang w:val="pt_PT" w:bidi="pt_PT"/>
        </w:rPr>
        <w:t>Deus</w:t>
      </w:r>
    </w:p>
    <w:p>
      <w:pPr>
        <w:pStyle w:val="ListBullet"/>
        <w:spacing w:line="240" w:lineRule="auto"/>
        <w:ind w:left="720"/>
      </w:pPr>
      <w:r>
        <w:rPr>
          <w:lang w:val="pt_PT" w:bidi="pt_PT"/>
        </w:rPr>
      </w:r>
      <w:r>
        <w:rPr>
          <w:lang w:val="pt_PT" w:bidi="pt_PT"/>
        </w:rPr>
        <w:t>O Espírito</w:t>
      </w:r>
    </w:p>
    <w:p>
      <w:pPr>
        <w:pStyle w:val="ListBullet"/>
        <w:spacing w:line="240" w:lineRule="auto"/>
        <w:ind w:left="720"/>
      </w:pPr>
      <w:r>
        <w:rPr>
          <w:lang w:val="pt_PT" w:bidi="pt_PT"/>
        </w:rPr>
      </w:r>
      <w:r>
        <w:rPr>
          <w:lang w:val="pt_PT" w:bidi="pt_PT"/>
        </w:rPr>
        <w:t>E Cristo Jesus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"Qualquer um pode ver a maneira como as pessoas agem por causa de sua natureza pecaminosa. As pessoas são sexualmente infiéis, impuras e participam de muitos pecados sexuais. As pessoas adoram coisas que não são Deus e fazem bruxaria. As pessoas se odeiam, brigam, ficam com ciúmes umas das outras, são violentas e querem tirar as coisas boas que outras pessoas têm. As pessoas discutam, se separam em diferentes grupos rivais e querem as posses de outras pessoas. As pessoas ficam bêbadas, celebram de maneiras malignas e fazem muitas outras ações erradas como essas. Eu os adverti no passado, e agora os advirto novamente, que as pessoas que fazem coisas como essas não terão uma parte no reino de Deus".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"No entanto, o Espírito dá boas características a um crente, como uma árvore que produz bons frutos. O crente ama os outros, é alegre, vive em paz com os outros e suporta o que quer que aconteça. O crente é gentil, bom, fiel, e tem controle de si mesmo. Não há lei que diga que essas coisas são erradas".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o Espírito: "O que você está sentindo ou pensando?" A pessoa pode responder coisas como:</w:t>
      </w:r>
    </w:p>
    <w:p>
      <w:pPr>
        <w:pStyle w:val="ListBullet"/>
        <w:spacing w:line="240" w:lineRule="auto"/>
        <w:ind w:left="720"/>
      </w:pPr>
      <w:r>
        <w:rPr>
          <w:lang w:val="pt_PT" w:bidi="pt_PT"/>
        </w:rPr>
      </w:r>
      <w:r>
        <w:rPr>
          <w:lang w:val="pt_PT" w:bidi="pt_PT"/>
        </w:rPr>
        <w:t>Pergunte para as pessoas que interpretam os crentes Gálatas: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"As pessoas que são o povo de Cristo Jesus não permitem que sua natureza pecaminosa as governe. É como se essas pessoas tivessem crucificado sua natureza pecaminosa com suas paixões e desejos. O Espírito Santo nos deu nova vida, e então devemos viver como o Espírito Santo quer que vivamos. Não deveríamos ser orgulhosos, e não deveríamos irritar e invejar uns aos outros".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Gálatas 5:19–26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 xml:space="preserve">Paulo fala sobre a maneira como as pessoas agem por causa de sua </w:t>
      </w:r>
      <w:r>
        <w:rPr>
          <w:b/>
          <w:lang w:val="pt_PT" w:bidi="pt_PT"/>
        </w:rPr>
        <w:t>carne</w:t>
      </w:r>
      <w:r>
        <w:rPr>
          <w:lang w:val="pt_PT" w:bidi="pt_PT"/>
        </w:rPr>
        <w:t xml:space="preserve"> ou da natureza pecaminosa. Carne é a parte macia do corpo de uma pessoa entre os ossos e a pele. Paulo usa a palavra carne para significar a maneira pecaminosa como as pessoas vivem sem Jesus. Quando alguém faz algo que sua carne quer, essa pessoa faz coisas que Deus não quer que as pessoas façam. Algumas traduções chamam isso de natureza pecaminosa de uma pessoa, ou a maneira pecaminosa que uma pessoa age. O pecado é um ato de desobediência contra Deus. Para mais informações sobre carne, consulte o Glossário Mestre. Usem a mesma palavra ou frase para carne que vocês usaram em passagens anteriores.</w:t>
      </w:r>
    </w:p>
    <w:p>
      <w:pPr/>
      <w:r>
        <w:rPr>
          <w:lang w:val="pt_PT" w:bidi="pt_PT"/>
        </w:rPr>
      </w:r>
      <w:r>
        <w:rPr>
          <w:lang w:val="pt_PT" w:bidi="pt_PT"/>
        </w:rPr>
        <w:t>Paulo lista 15 comportamentos pecaminosos diferentes.</w:t>
      </w:r>
    </w:p>
    <w:p>
      <w:pPr/>
      <w:r>
        <w:rPr>
          <w:lang w:val="pt_PT" w:bidi="pt_PT"/>
        </w:rPr>
      </w:r>
      <w:r>
        <w:rPr>
          <w:lang w:val="pt_PT" w:bidi="pt_PT"/>
        </w:rPr>
        <w:t>Primeiro, Paulo fala sobre imoralidade sexual. Isso pode significar qualquer tipo de pecado sexual. Geralmente, quando alguém é imoral, essa pessoa comete algum tipo de pecado sexual quando não é casada.</w:t>
      </w:r>
    </w:p>
    <w:p>
      <w:pPr/>
      <w:r>
        <w:rPr>
          <w:lang w:val="pt_PT" w:bidi="pt_PT"/>
        </w:rPr>
      </w:r>
      <w:r>
        <w:rPr>
          <w:lang w:val="pt_PT" w:bidi="pt_PT"/>
        </w:rPr>
        <w:t xml:space="preserve">Pare aqui e, como um grupo, discuta qual palavra ou frase você usará para </w:t>
      </w:r>
      <w:r>
        <w:rPr>
          <w:b/>
          <w:lang w:val="pt_PT" w:bidi="pt_PT"/>
        </w:rPr>
        <w:t>"imoralidade sexual"</w:t>
      </w:r>
      <w:r>
        <w:rPr>
          <w:lang w:val="pt_PT" w:bidi="pt_PT"/>
        </w:rPr>
        <w:t xml:space="preserve"> Procure a palavra imoralidade no Glossário Mestre para mais informações. Se você já traduziu essa palavra em outro livro da Bíblia, use a mesma palavra que você usou lá. Pause este áudio aqui.</w:t>
      </w:r>
    </w:p>
    <w:p>
      <w:pPr/>
      <w:r>
        <w:rPr>
          <w:lang w:val="pt_PT" w:bidi="pt_PT"/>
        </w:rPr>
      </w:r>
      <w:r>
        <w:rPr>
          <w:lang w:val="pt_PT" w:bidi="pt_PT"/>
        </w:rPr>
        <w:t>Então Paulo fala sobre impureza. Na Bíblia, as palavras "limpo" e "impuro" não se referem a se algo é limpo ou sujo por fora. Na Bíblia, uma pessoa limpa significa alguém que é apto para o serviço a Deus, alguém que é aceitável para participar da adoração a Deus. Uma pessoa que é impura é inadequada para o serviço a Deus. Aqui, Paulo quer dizer a maneira como as pessoas se tornam impuras quando fazem uma atividade sexual vergonhosa ou errada.</w:t>
      </w:r>
    </w:p>
    <w:p>
      <w:pPr/>
      <w:r>
        <w:rPr>
          <w:lang w:val="pt_PT" w:bidi="pt_PT"/>
        </w:rPr>
      </w:r>
      <w:r>
        <w:rPr>
          <w:lang w:val="pt_PT" w:bidi="pt_PT"/>
        </w:rPr>
        <w:t xml:space="preserve">Parem aqui e discutam em grupo quais palavras ou frases vocês usarão para </w:t>
      </w:r>
      <w:r>
        <w:rPr>
          <w:b/>
          <w:lang w:val="pt_PT" w:bidi="pt_PT"/>
        </w:rPr>
        <w:t>impureza</w:t>
      </w:r>
      <w:r>
        <w:rPr>
          <w:lang w:val="pt_PT" w:bidi="pt_PT"/>
        </w:rPr>
        <w:t>. Procure a palavra impuro no Glossário Mestre para mais informações. Se você já traduziu essa palavra em outro livro da Bíblia, use a mesma palavra que você usou lá. Pause este áudio aqui.</w:t>
      </w:r>
    </w:p>
    <w:p>
      <w:pPr/>
      <w:r>
        <w:rPr>
          <w:lang w:val="pt_PT" w:bidi="pt_PT"/>
        </w:rPr>
      </w:r>
      <w:r>
        <w:rPr>
          <w:lang w:val="pt_PT" w:bidi="pt_PT"/>
        </w:rPr>
        <w:t>Mais tarde, Paulo fala sobre idolatria. Essa é a maneira como as pessoas adoram um ídolo. Um ídolo é um objeto que as pessoas fazem para adorar um deus. O objeto lembra às pessoas sobre algumas características desse deus.</w:t>
      </w:r>
    </w:p>
    <w:p>
      <w:pPr/>
      <w:r>
        <w:rPr>
          <w:lang w:val="pt_PT" w:bidi="pt_PT"/>
        </w:rPr>
      </w:r>
      <w:r>
        <w:rPr>
          <w:lang w:val="pt_PT" w:bidi="pt_PT"/>
        </w:rPr>
        <w:t xml:space="preserve">Parem aqui e discutam em grupo quais palavras ou frases vocês usarão para </w:t>
      </w:r>
      <w:r>
        <w:rPr>
          <w:b/>
          <w:lang w:val="pt_PT" w:bidi="pt_PT"/>
        </w:rPr>
        <w:t>idolatria</w:t>
      </w:r>
      <w:r>
        <w:rPr>
          <w:lang w:val="pt_PT" w:bidi="pt_PT"/>
        </w:rPr>
        <w:t>. Procure ídolo no Glossário Mestre para mais informações. Se você já traduziu essa palavra em outro livro da Bíblia, use a mesma palavra que você usou lá. Pause este áudio aqui.</w:t>
      </w:r>
    </w:p>
    <w:p>
      <w:pPr/>
      <w:r>
        <w:rPr>
          <w:lang w:val="pt_PT" w:bidi="pt_PT"/>
        </w:rPr>
      </w:r>
      <w:r>
        <w:rPr>
          <w:lang w:val="pt_PT" w:bidi="pt_PT"/>
        </w:rPr>
        <w:t xml:space="preserve">As pessoas que fazem essas coisas não </w:t>
      </w:r>
      <w:r>
        <w:rPr>
          <w:b/>
          <w:lang w:val="pt_PT" w:bidi="pt_PT"/>
        </w:rPr>
        <w:t>herdarão</w:t>
      </w:r>
      <w:r>
        <w:rPr>
          <w:lang w:val="pt_PT" w:bidi="pt_PT"/>
        </w:rPr>
        <w:t xml:space="preserve"> o reino de Deus. Uma pessoa herda ou recebe propriedade e riqueza depois que outra pessoa morre. Deus nunca morrerá, então isso não significa que as pessoas herdarão depois que Deus morrer. Na Bíblia, as pessoas usam herança para significar a maneira como Deus abençoa as pessoas como Deus prometeu. Os crentes herdam as coisas boas que Jesus compartilha com todas as pessoas que confiam nele como Salvador. Os crentes também herdam ou recebem um lugar no reino de Deus. Para mais informações sobre herança, consulte herdeiro no Glossário Mestre. Usem a mesma palavra ou frase para herdar que vocês usaram em passagens anteriores.</w:t>
      </w:r>
    </w:p>
    <w:p>
      <w:pPr/>
      <w:r>
        <w:rPr>
          <w:lang w:val="pt_PT" w:bidi="pt_PT"/>
        </w:rPr>
      </w:r>
      <w:r>
        <w:rPr>
          <w:lang w:val="pt_PT" w:bidi="pt_PT"/>
        </w:rPr>
        <w:t>O reino de Deus não é um país na Terra, mas é uma maneira de descrever todos os lugares em que Deus governa. Nesse reino, as pessoas obedecem a Deus e vivem em um relacionamento certo com Deus. Por causa de Jesus, agora é possível que as pessoas vivam em um relacionamento certo com Deus e sejam parte do reino de Deus.</w:t>
      </w:r>
    </w:p>
    <w:p>
      <w:pPr/>
      <w:r>
        <w:rPr>
          <w:lang w:val="pt_PT" w:bidi="pt_PT"/>
        </w:rPr>
      </w:r>
      <w:r>
        <w:rPr>
          <w:lang w:val="pt_PT" w:bidi="pt_PT"/>
        </w:rPr>
        <w:t xml:space="preserve">Parem aqui e discutam em grupo quais palavras ou frases vocês usarão para o </w:t>
      </w:r>
      <w:r>
        <w:rPr>
          <w:b/>
          <w:lang w:val="pt_PT" w:bidi="pt_PT"/>
        </w:rPr>
        <w:t>reino de Deus</w:t>
      </w:r>
      <w:r>
        <w:rPr>
          <w:lang w:val="pt_PT" w:bidi="pt_PT"/>
        </w:rPr>
        <w:t>. Procure Reino de Deus no Glossário Mestre para mais informações. Se vocês já traduziram essa palavra em outro livro da Bíblia, usem a mesma palavra que vocês usaram lá. Pause este áudio aqui.</w:t>
      </w:r>
    </w:p>
    <w:p>
      <w:pPr/>
      <w:r>
        <w:rPr>
          <w:lang w:val="pt_PT" w:bidi="pt_PT"/>
        </w:rPr>
      </w:r>
      <w:r>
        <w:rPr>
          <w:lang w:val="pt_PT" w:bidi="pt_PT"/>
        </w:rPr>
        <w:t xml:space="preserve">Paulo então fala sobre o fruto do </w:t>
      </w:r>
      <w:r>
        <w:rPr>
          <w:b/>
          <w:lang w:val="pt_PT" w:bidi="pt_PT"/>
        </w:rPr>
        <w:t>Espírito</w:t>
      </w:r>
      <w:r>
        <w:rPr>
          <w:lang w:val="pt_PT" w:bidi="pt_PT"/>
        </w:rPr>
        <w:t>. O Espírito ou o Espírito Santo é o Espírito de Deus. O Espírito Santo não é apenas um poder, mas uma pessoa. Para mais informações sobre o Espírito, consulte o Glossário Mestre. Usem a mesma palavra ou frase para espírito que vocês usaram em passagens anteriores.</w:t>
      </w:r>
    </w:p>
    <w:p>
      <w:pPr/>
      <w:r>
        <w:rPr>
          <w:lang w:val="pt_PT" w:bidi="pt_PT"/>
        </w:rPr>
      </w:r>
      <w:r>
        <w:rPr>
          <w:lang w:val="pt_PT" w:bidi="pt_PT"/>
        </w:rPr>
        <w:t xml:space="preserve">O Espírito Santo faz os crentes terem </w:t>
      </w:r>
      <w:r>
        <w:rPr>
          <w:b/>
          <w:lang w:val="pt_PT" w:bidi="pt_PT"/>
        </w:rPr>
        <w:t>paz</w:t>
      </w:r>
      <w:r>
        <w:rPr>
          <w:lang w:val="pt_PT" w:bidi="pt_PT"/>
        </w:rPr>
        <w:t>. Quando as pessoas vivem em paz, elas estão completamente bem. Essas pessoas têm uma vida completa e vivem em harmonia umas com as outras, com a natureza e, o mais importante, com Deus! Para mais informações sobre paz, consultem o Glossário Mestre. Usem a mesma palavra ou frase para paz que vocês usaram em passagens anteriores.</w:t>
      </w:r>
    </w:p>
    <w:p>
      <w:pPr/>
      <w:r>
        <w:rPr>
          <w:lang w:val="pt_PT" w:bidi="pt_PT"/>
        </w:rPr>
      </w:r>
      <w:r>
        <w:rPr>
          <w:lang w:val="pt_PT" w:bidi="pt_PT"/>
        </w:rPr>
        <w:t>Não há lei contra essas coisas. Isso se refere a qualquer tipo de lei, incluindo as leis que um governo faz e a lei que Deus deu aos israelitas.</w:t>
      </w:r>
    </w:p>
    <w:p>
      <w:pPr/>
      <w:r>
        <w:rPr>
          <w:lang w:val="pt_PT" w:bidi="pt_PT"/>
        </w:rPr>
      </w:r>
      <w:r>
        <w:rPr>
          <w:lang w:val="pt_PT" w:bidi="pt_PT"/>
        </w:rPr>
        <w:t xml:space="preserve">Paulo chama os crentes de pessoas que pertencem a </w:t>
      </w:r>
      <w:r>
        <w:rPr>
          <w:b/>
          <w:lang w:val="pt_PT" w:bidi="pt_PT"/>
        </w:rPr>
        <w:t>Cristo</w:t>
      </w:r>
      <w:r>
        <w:rPr>
          <w:lang w:val="pt_PT" w:bidi="pt_PT"/>
        </w:rPr>
        <w:t xml:space="preserve"> Jesus. Para mais informações sobre Cristo, consultem o Glossário Mestre. Usem a mesma palavra ou frase para Cristo que vocês usaram em passagens anteriores.</w:t>
      </w:r>
    </w:p>
    <w:p>
      <w:pPr/>
      <w:r>
        <w:rPr>
          <w:lang w:val="pt_PT" w:bidi="pt_PT"/>
        </w:rPr>
      </w:r>
      <w:r>
        <w:rPr>
          <w:lang w:val="pt_PT" w:bidi="pt_PT"/>
        </w:rPr>
        <w:t xml:space="preserve">Os crentes </w:t>
      </w:r>
      <w:r>
        <w:rPr>
          <w:b/>
          <w:lang w:val="pt_PT" w:bidi="pt_PT"/>
        </w:rPr>
        <w:t>crucificaram</w:t>
      </w:r>
      <w:r>
        <w:rPr>
          <w:lang w:val="pt_PT" w:bidi="pt_PT"/>
        </w:rPr>
        <w:t xml:space="preserve"> sua natureza pecaminosa. Quando alguém crucifica alguém, essa pessoa mata essa pessoa em uma cruz. As pessoas usavam uma cruz como uma ferramenta para torturar e executar pessoas que eles pensavam que eram os piores criminosos. Para mais informações sobre crucificar, consulte crucificação no Glossário Mestre. Usem a mesma palavra ou frase para crucificaram que vocês usaram em passagens anteriores.</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p>
      <w:pPr/>
      <w:r>
        <w:rPr>
          <w:lang w:val="pt_PT" w:bidi="pt_PT"/>
        </w:rPr>
      </w:r>
    </w:p>
    <w:p>
      <w:pPr>
        <w:pStyle w:val="Heading2"/>
      </w:pPr>
      <w:r>
        <w:rPr>
          <w:lang w:val="pt_PT" w:bidi="pt_PT"/>
        </w:rPr>
        <w:t>Gálatas 6:1–10</w:t>
      </w:r>
      <w:r>
        <w:rPr>
          <w:lang w:val="pt_PT" w:bidi="pt_PT"/>
        </w:rPr>
      </w:r>
    </w:p>
    <w:p>
      <w:pPr>
        <w:pStyle w:val="Heading3"/>
      </w:pPr>
      <w:r>
        <w:rPr>
          <w:lang w:val="pt_PT" w:bidi="pt_PT"/>
        </w:rPr>
        <w:t>Ouvir e Sentir</w:t>
      </w:r>
    </w:p>
    <w:p>
      <w:pPr/>
      <w:r>
        <w:rPr>
          <w:lang w:val="pt_PT" w:bidi="pt_PT"/>
        </w:rPr>
      </w:r>
      <w:r>
        <w:rPr>
          <w:lang w:val="pt_PT" w:bidi="pt_PT"/>
        </w:rPr>
        <w:t>Nessa etapa, ouçam Gálatas 6:1–10 e coloquem em seus corações.</w:t>
      </w:r>
    </w:p>
    <w:p>
      <w:pPr/>
      <w:r>
        <w:rPr>
          <w:lang w:val="pt_PT" w:bidi="pt_PT"/>
        </w:rPr>
      </w:r>
      <w:r>
        <w:rPr>
          <w:lang w:val="pt_PT" w:bidi="pt_PT"/>
        </w:rPr>
        <w:t>Ouçam uma versão em áudio de Gálatas 6:1–10 três vezes, em três traduções diferentes, se possível.</w:t>
      </w:r>
    </w:p>
    <w:p>
      <w:pPr/>
      <w:r>
        <w:rPr>
          <w:lang w:val="pt_PT" w:bidi="pt_PT"/>
        </w:rPr>
      </w:r>
      <w:r>
        <w:rPr>
          <w:lang w:val="pt_PT" w:bidi="pt_PT"/>
        </w:rPr>
        <w:t>Pause este áudio aqui.</w:t>
      </w:r>
    </w:p>
    <w:p>
      <w:pPr/>
      <w:r>
        <w:rPr>
          <w:lang w:val="pt_PT" w:bidi="pt_PT"/>
        </w:rPr>
      </w:r>
      <w:r>
        <w:rPr>
          <w:lang w:val="pt_PT" w:bidi="pt_PT"/>
        </w:rPr>
        <w:t>Agora, conversem em grupo sobre as seguintes perguntas:</w:t>
      </w:r>
    </w:p>
    <w:p>
      <w:pPr>
        <w:pStyle w:val="ListBullet"/>
        <w:spacing w:line="240" w:lineRule="auto"/>
        <w:ind w:left="720"/>
      </w:pPr>
      <w:r>
        <w:rPr>
          <w:lang w:val="pt_PT" w:bidi="pt_PT"/>
        </w:rPr>
      </w:r>
      <w:r>
        <w:rPr>
          <w:lang w:val="pt_PT" w:bidi="pt_PT"/>
        </w:rPr>
        <w:t>O que vocês gostam nessa passagem? Pause este áudio aqui.</w:t>
      </w:r>
    </w:p>
    <w:p>
      <w:pPr>
        <w:pStyle w:val="ListBullet"/>
        <w:spacing w:line="240" w:lineRule="auto"/>
        <w:ind w:left="720"/>
      </w:pPr>
      <w:r>
        <w:rPr>
          <w:lang w:val="pt_PT" w:bidi="pt_PT"/>
        </w:rPr>
      </w:r>
      <w:r>
        <w:rPr>
          <w:lang w:val="pt_PT" w:bidi="pt_PT"/>
        </w:rPr>
        <w:t>O que vocês não gostam ou não entendem nessa passagem? Pause este áudio aqui.</w:t>
      </w:r>
    </w:p>
    <w:p>
      <w:pPr>
        <w:pStyle w:val="ListBullet"/>
        <w:spacing w:line="240" w:lineRule="auto"/>
        <w:ind w:left="720"/>
      </w:pPr>
      <w:r>
        <w:rPr>
          <w:lang w:val="pt_PT" w:bidi="pt_PT"/>
        </w:rPr>
      </w:r>
      <w:r>
        <w:rPr>
          <w:lang w:val="pt_PT" w:bidi="pt_PT"/>
        </w:rPr>
        <w:t>O que essa passagem nos diz sobre Deus, Jesus ou o Espírito Santo? Pause este áudio aqui.</w:t>
      </w:r>
    </w:p>
    <w:p>
      <w:pPr>
        <w:pStyle w:val="ListBullet"/>
        <w:spacing w:line="240" w:lineRule="auto"/>
        <w:ind w:left="720"/>
      </w:pPr>
      <w:r>
        <w:rPr>
          <w:lang w:val="pt_PT" w:bidi="pt_PT"/>
        </w:rPr>
      </w:r>
      <w:r>
        <w:rPr>
          <w:lang w:val="pt_PT" w:bidi="pt_PT"/>
        </w:rPr>
        <w:t>O que essa passagem nos diz sobre as pessoas? Pause este áudio aqui.</w:t>
      </w:r>
    </w:p>
    <w:p>
      <w:pPr>
        <w:pStyle w:val="ListBullet"/>
        <w:spacing w:line="240" w:lineRule="auto"/>
        <w:ind w:left="720"/>
      </w:pPr>
      <w:r>
        <w:rPr>
          <w:lang w:val="pt_PT" w:bidi="pt_PT"/>
        </w:rPr>
      </w:r>
      <w:r>
        <w:rPr>
          <w:lang w:val="pt_PT" w:bidi="pt_PT"/>
        </w:rPr>
        <w:t>Como essa passagem afeta nosso dia a dia? Pause este áudio aqui.</w:t>
      </w:r>
    </w:p>
    <w:p>
      <w:pPr>
        <w:pStyle w:val="ListBullet"/>
        <w:spacing w:line="240" w:lineRule="auto"/>
        <w:ind w:left="720"/>
      </w:pPr>
      <w:r>
        <w:rPr>
          <w:lang w:val="pt_PT" w:bidi="pt_PT"/>
        </w:rPr>
      </w:r>
      <w:r>
        <w:rPr>
          <w:lang w:val="pt_PT" w:bidi="pt_PT"/>
        </w:rPr>
        <w:t>Quem vocês conhecem que precisa ouvir essa passagem?</w:t>
      </w:r>
      <w:r>
        <w:rPr>
          <w:lang w:val="pt_PT" w:bidi="pt_PT"/>
        </w:rPr>
      </w:r>
    </w:p>
    <w:p>
      <w:pPr>
        <w:pStyle w:val="Heading3"/>
      </w:pPr>
      <w:r>
        <w:rPr>
          <w:lang w:val="pt_PT" w:bidi="pt_PT"/>
        </w:rPr>
        <w:t>Preparando o Cenário</w:t>
      </w:r>
    </w:p>
    <w:p>
      <w:pPr/>
      <w:r>
        <w:rPr>
          <w:lang w:val="pt_PT" w:bidi="pt_PT"/>
        </w:rPr>
      </w:r>
      <w:r>
        <w:rPr>
          <w:lang w:val="pt_PT" w:bidi="pt_PT"/>
        </w:rPr>
        <w:t>Ouçam uma versão em áudio de Gálatas 6:1–10 na tradução mais fácil de entender.</w:t>
      </w:r>
    </w:p>
    <w:p>
      <w:pPr/>
      <w:r>
        <w:rPr>
          <w:lang w:val="pt_PT" w:bidi="pt_PT"/>
        </w:rPr>
      </w:r>
      <w:r>
        <w:rPr>
          <w:lang w:val="pt_PT" w:bidi="pt_PT"/>
        </w:rPr>
        <w:t>Pause este áudio aqui.</w:t>
      </w:r>
    </w:p>
    <w:p>
      <w:pPr/>
      <w:r>
        <w:rPr>
          <w:lang w:val="pt_PT" w:bidi="pt_PT"/>
        </w:rPr>
      </w:r>
      <w:r>
        <w:rPr>
          <w:lang w:val="pt_PT" w:bidi="pt_PT"/>
        </w:rPr>
        <w:t>Paulo disse aos gálatas para deixarem o Espírito liderar os gálatas. Agora Paulo fala sobre como o Espírito quer que os crentes ajam em situações específicas. Os crentes devem ajudar uns aos outros de uma maneira gentil e humilde. Os crentes não devem ser orgulhosos, mas devem agir de uma boa maneira em relação a todas as pessoas. Paulo lembra aos gálatas que Deus um dia recompensará ou punirá as pessoas pela maneira como essas pessoas agem.</w:t>
      </w:r>
    </w:p>
    <w:p>
      <w:pPr/>
      <w:r>
        <w:rPr>
          <w:lang w:val="pt_PT" w:bidi="pt_PT"/>
        </w:rPr>
      </w:r>
      <w:r>
        <w:rPr>
          <w:lang w:val="pt_PT" w:bidi="pt_PT"/>
        </w:rPr>
        <w:t>Se os crentes caminharem pelo Espírito, esses crentes viverão de uma boa maneira e poderão ajudar outros crentes que começam a pecar. Embora o Espírito tenha dado aos crentes nova vida, os crentes cometerão erros e pecarão, então Paulo primeiro fala sobre o que fazer quando isso acontece. Paulo chama alguns crentes de espirituais, o que significa pessoas que são maduras e que obedecem ao Espírito Santo. Esses crentes têm o fruto do Espírito, como a gentileza, e então podem ajudar um crente que pecou.</w:t>
      </w:r>
    </w:p>
    <w:p>
      <w:pPr/>
      <w:r>
        <w:rPr>
          <w:lang w:val="pt_PT" w:bidi="pt_PT"/>
        </w:rPr>
      </w:r>
      <w:r>
        <w:rPr>
          <w:lang w:val="pt_PT" w:bidi="pt_PT"/>
        </w:rPr>
        <w:t>Esses crentes maduros devem ajudar o crente que pecou a não pecar mais. Os crentes maduros devem ajudar gentilmente o crente pecador a voltar a um relacionamento certo com Deus e outros crentes. Como os crentes maduros ajudam o crente pecador, os crentes maduros devem ter cuidado para não pecar também.</w:t>
      </w:r>
    </w:p>
    <w:p>
      <w:pPr/>
      <w:r>
        <w:rPr>
          <w:lang w:val="pt_PT" w:bidi="pt_PT"/>
        </w:rPr>
      </w:r>
      <w:r>
        <w:rPr>
          <w:lang w:val="pt_PT" w:bidi="pt_PT"/>
        </w:rPr>
        <w:t>Parem aqui e discutam essa pergunta em grupo: contem uma história sobre um momento em que alguém em sua comunidade agiu de maneira errada e vocês queriam ajudar essa pessoa a agir da maneira certa. Como vocês ajudaram essa pessoa? Por que vocês ajudaram essa pessoa? Pause este áudio aqui.</w:t>
      </w:r>
    </w:p>
    <w:p>
      <w:pPr/>
      <w:r>
        <w:rPr>
          <w:lang w:val="pt_PT" w:bidi="pt_PT"/>
        </w:rPr>
      </w:r>
      <w:r>
        <w:rPr>
          <w:lang w:val="pt_PT" w:bidi="pt_PT"/>
        </w:rPr>
        <w:t>Essa é apenas uma maneira de os crentes ajudarem uns aos outros. Paulo diz que os crentes devem ajudar uns aos outros em qualquer tipo de problema ou dificuldade, como dor, sofrimento ou fraqueza. Paulo compara essas dificuldades e problemas a um fardo ou algo que é pesado para uma pessoa carregar. Como alguém que ajuda outra pessoa a carregar um fardo, os crentes ajudam outros crentes com problemas. Quando os crentes ajudam uns aos outros, os crentes obedecem ao mandamento de Cristo de amar uns aos outros.</w:t>
      </w:r>
    </w:p>
    <w:p>
      <w:pPr/>
      <w:r>
        <w:rPr>
          <w:lang w:val="pt_PT" w:bidi="pt_PT"/>
        </w:rPr>
      </w:r>
      <w:r>
        <w:rPr>
          <w:lang w:val="pt_PT" w:bidi="pt_PT"/>
        </w:rPr>
        <w:t>Parem aqui e discutam essa pergunta em grupo: contem uma história sobre um momento em que vocês tiveram um problema difícil ou algo que era difícil para vocês, e outro crente os ajudou. Como vocês se sentiram antes dessa pessoa os ajudar? Como vocês se sentiram quando essa pessoa os ajudou? Pause este áudio aqui.</w:t>
      </w:r>
    </w:p>
    <w:p>
      <w:pPr/>
      <w:r>
        <w:rPr>
          <w:lang w:val="pt_PT" w:bidi="pt_PT"/>
        </w:rPr>
      </w:r>
      <w:r>
        <w:rPr>
          <w:lang w:val="pt_PT" w:bidi="pt_PT"/>
        </w:rPr>
        <w:t>Como os crentes se importam e ajudam uns aos outros, um crente não deve pensar que é melhor do que a pessoa que ajuda. Lembrem-se na última seção que Paulo disse que os crentes não devem ser orgulhosos ou presunçosos. Se os crentes pensam que são melhores do que os outros, os crentes não podem sentir verdadeira bondade ou cuidado por outras pessoas. Esses crentes apenas mentem para si mesmos. Esses crentes não são mais importantes ou melhores do que outros crentes. De fato, se um crente é presunçoso, é mais fácil para Satanás tentar essa pessoa, sobre a qual Paulo acabou de alertar!</w:t>
      </w:r>
    </w:p>
    <w:p>
      <w:pPr/>
      <w:r>
        <w:rPr>
          <w:lang w:val="pt_PT" w:bidi="pt_PT"/>
        </w:rPr>
      </w:r>
      <w:r>
        <w:rPr>
          <w:lang w:val="pt_PT" w:bidi="pt_PT"/>
        </w:rPr>
        <w:t>Em vez disso, cada crente deve avaliar ou pensar cuidadosamente em seu próprio trabalho. Aqui, trabalho significa a maneira como uma pessoa age, bem como as tarefas e responsabilidades que Deus dá às pessoas para fazer. Cada crente deve garantir que agem de uma maneira correta. Então o crente pode se sentir orgulhoso de uma boa maneira e se alegrar quando faz algo bom. Os crentes não devem se comparar a outras pessoas e ser felizes apenas se sentirem que são melhores do que os outros. Isso não mostra amor ou ajuda outros crentes.</w:t>
      </w:r>
    </w:p>
    <w:p>
      <w:pPr/>
      <w:r>
        <w:rPr>
          <w:lang w:val="pt_PT" w:bidi="pt_PT"/>
        </w:rPr>
      </w:r>
      <w:r>
        <w:rPr>
          <w:lang w:val="pt_PT" w:bidi="pt_PT"/>
        </w:rPr>
        <w:t>Paulo compara as responsabilidades que Deus dá a cada crente a uma carga ou uma bolsa que uma pessoa carrega. Cada crente deve se concentrar em fazer seu próprio trabalho, como uma pessoa carrega sua própria bolsa. Paulo quer dizer que os crentes são responsáveis perante Deus por suas próprias vidas e pela maneira como agem. Isso é diferente dos fardos com que Paulo disse aos crentes para ajudar uns aos outros. Paulo é claro que, embora os crentes sejam responsáveis por suas próprias ações, os crentes também devem ajudar uns aos outros.</w:t>
      </w:r>
    </w:p>
    <w:p>
      <w:pPr/>
      <w:r>
        <w:rPr>
          <w:lang w:val="pt_PT" w:bidi="pt_PT"/>
        </w:rPr>
      </w:r>
      <w:r>
        <w:rPr>
          <w:lang w:val="pt_PT" w:bidi="pt_PT"/>
        </w:rPr>
        <w:t>Parem aqui e discutam essa pergunta em grupo: contem uma história sobre alguém que estava orgulhoso e constantemente comparava o que fazia ao que os outros faziam. Como outras pessoas se sentiram sobre essa pessoa orgulhosa? Quão útil essa pessoa orgulhosa era? Pause este áudio aqui.</w:t>
      </w:r>
    </w:p>
    <w:p>
      <w:pPr/>
      <w:r>
        <w:rPr>
          <w:lang w:val="pt_PT" w:bidi="pt_PT"/>
        </w:rPr>
      </w:r>
      <w:r>
        <w:rPr>
          <w:lang w:val="pt_PT" w:bidi="pt_PT"/>
        </w:rPr>
        <w:t>Paulo dá um exemplo específico da maneira como os crentes devem ajudar uns aos outros. Paulo fala sobre como os crentes devem tratar os mestres. Esses mestres são pessoas que ensinam a palavra de Deus ou a mensagem do evangelho aos outros. Esses mestres ensinam o tempo todo, então esses professores podem não ter tempo suficiente para ganhar dinheiro por meio de outro trabalho. As pessoas que aprendem com esses mestres devem dar voluntariamente dinheiro ou bens para apoiar os mestres. É possível que os gálatas não tenham cuidado de seus mestres e que alguém tenha dito a Paulo sobre isso.</w:t>
      </w:r>
    </w:p>
    <w:p>
      <w:pPr/>
      <w:r>
        <w:rPr>
          <w:lang w:val="pt_PT" w:bidi="pt_PT"/>
        </w:rPr>
      </w:r>
      <w:r>
        <w:rPr>
          <w:lang w:val="pt_PT" w:bidi="pt_PT"/>
        </w:rPr>
        <w:t>Parem aqui e discutam essa pergunta em grupo: em sua cultura, como as pessoas tratam os mestres? Como vocês mostram que apreciam e se importam com os mestres? Como as pessoas esperam que os mestres obtenham comida ou dinheiro para viver? Pause este áudio aqui.</w:t>
      </w:r>
    </w:p>
    <w:p>
      <w:pPr/>
      <w:r>
        <w:rPr>
          <w:lang w:val="pt_PT" w:bidi="pt_PT"/>
        </w:rPr>
      </w:r>
      <w:r>
        <w:rPr>
          <w:lang w:val="pt_PT" w:bidi="pt_PT"/>
        </w:rPr>
        <w:t>Paulo então adverte aos gálatas para terem cuidado com como agem. Uma pessoa não pode enganar a Deus. Uma pessoa não pode afirmar que acredita em Jesus e ao mesmo tempo continuar a viver de uma maneira pecaminosa. Os gálatas se enganam se os gálatas pensam que Deus não verá seu pecado e os punirá.</w:t>
      </w:r>
    </w:p>
    <w:p>
      <w:pPr/>
      <w:r>
        <w:rPr>
          <w:lang w:val="pt_PT" w:bidi="pt_PT"/>
        </w:rPr>
      </w:r>
      <w:r>
        <w:rPr>
          <w:lang w:val="pt_PT" w:bidi="pt_PT"/>
        </w:rPr>
        <w:t>Paulo explica com um ditado bem conhecido. O que quer que um homem plante em seu campo, isso é exatamente o que esse homem colherá. Paulo compara como as pessoas plantam e cultivam colheitas a como as pessoas vivem. O que as pessoas fazem enquanto estão vivas é como o que um homem planta. As pessoas um dia receberão algo bom ou ruim de Deus por causa de como essas pessoas viviam. Isso é igual a como uma pessoa colhe plantas que crescem. Paulo usa esse ditado para explicar que Deus tratará as pessoas de acordo com suas ações. Deus recompensará as pessoas que obedecem ao Espírito. Deus punirá as pessoas que pecam.</w:t>
      </w:r>
    </w:p>
    <w:p>
      <w:pPr/>
      <w:r>
        <w:rPr>
          <w:lang w:val="pt_PT" w:bidi="pt_PT"/>
        </w:rPr>
      </w:r>
      <w:r>
        <w:rPr>
          <w:lang w:val="pt_PT" w:bidi="pt_PT"/>
        </w:rPr>
        <w:t>Paulo compara uma pessoa que faz coisas por causa de sua natureza pecaminosa a uma pessoa que planta sementes em solo contaminado ou ruim. Uma pessoa não reúne boas plantas de solo ruim. Da mesma maneira, uma pessoa que vive de uma maneira pecaminosa recebe corrupção, o que significa que essa pessoa morrerá completamente. Paulo então compara uma pessoa que faz coisas que agradam ao Espírito Santo a uma pessoa que planta em bom solo. Uma pessoa reúne boas plantas de um bom solo. Da mesma maneira, a pessoa que obedece ao Espírito recebe vida eterna. Vida eterna significa uma vida com Deus que nunca terminará. Paulo não quer dizer que os crentes têm que fazer certas ações para Deus para salvar esses crentes. Paulo já disse que Deus salva as pessoas por causa da fé. Mas as pessoas que Deus salva devem obedecer ao Espírito, e Deus recompensará essas pessoas por como agem.</w:t>
      </w:r>
    </w:p>
    <w:p>
      <w:pPr/>
      <w:r>
        <w:rPr>
          <w:lang w:val="pt_PT" w:bidi="pt_PT"/>
        </w:rPr>
      </w:r>
      <w:r>
        <w:rPr>
          <w:lang w:val="pt_PT" w:bidi="pt_PT"/>
        </w:rPr>
        <w:t>Parem aqui e discutam essa pergunta em grupo: contem uma história sobre um momento em que vocês ou alguém que vocês conhecem plantou sementes em bom solo e cuidou das sementes. Então contem uma história sobre um momento em que vocês plantaram sementes em um lugar ruim. Que tipos de plantas cresceram em cada solo? Pause este áudio aqui.</w:t>
      </w:r>
    </w:p>
    <w:p>
      <w:pPr/>
      <w:r>
        <w:rPr>
          <w:lang w:val="pt_PT" w:bidi="pt_PT"/>
        </w:rPr>
      </w:r>
      <w:r>
        <w:rPr>
          <w:lang w:val="pt_PT" w:bidi="pt_PT"/>
        </w:rPr>
        <w:t>Então Paulo encoraja os gálatas a não ficarem desanimados e desistirem de fazer o que é bom. No momento certo que Deus escolhe, Deus recompensará os crentes, assim como uma pessoa colhe uma boa colheita de plantas no momento certo. Então enquanto os crentes têm a oportunidade, que é enquanto estão vivos, os crentes devem fazer o bem a todos, especialmente aos outros crentes. Os crentes são parte da família de Deus e devem cuidar uns dos outros como uma família deveria!</w:t>
      </w:r>
    </w:p>
    <w:p>
      <w:pPr/>
      <w:r>
        <w:rPr>
          <w:lang w:val="pt_PT" w:bidi="pt_PT"/>
        </w:rPr>
      </w:r>
      <w:r>
        <w:rPr>
          <w:lang w:val="pt_PT" w:bidi="pt_PT"/>
        </w:rPr>
        <w:t>Parem aqui e discutam essa pergunta em grupo: falem sobre algumas plantas comuns que as pessoas cultivam para comer. Quando essas plantas estão totalmente crescidas e prontas para as pessoas coletarem comida delas? Quem faz as plantas crescerem e estarem prontas? O que as pessoas têm que fazer enquanto esperam que a planta cresça?</w:t>
      </w:r>
      <w:r>
        <w:rPr>
          <w:lang w:val="pt_PT" w:bidi="pt_PT"/>
        </w:rPr>
      </w:r>
    </w:p>
    <w:p>
      <w:pPr>
        <w:pStyle w:val="Heading3"/>
      </w:pPr>
      <w:r>
        <w:rPr>
          <w:lang w:val="pt_PT" w:bidi="pt_PT"/>
        </w:rPr>
        <w:t>Identificando as Cenas</w:t>
      </w:r>
    </w:p>
    <w:p>
      <w:pPr/>
      <w:r>
        <w:rPr>
          <w:lang w:val="pt_PT" w:bidi="pt_PT"/>
        </w:rPr>
      </w:r>
      <w:r>
        <w:rPr>
          <w:lang w:val="pt_PT" w:bidi="pt_PT"/>
        </w:rPr>
        <w:t>Ouçam uma versão em áudio de Gálatas 6:1–10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definirá as partes, personagens e o cenário dessa passagem. Em seguida, o grupo visualizará essa passagem.</w:t>
      </w:r>
    </w:p>
    <w:p>
      <w:pPr/>
      <w:r>
        <w:rPr>
          <w:lang w:val="pt_PT" w:bidi="pt_PT"/>
        </w:rPr>
      </w:r>
      <w:r>
        <w:rPr>
          <w:lang w:val="pt_PT" w:bidi="pt_PT"/>
        </w:rPr>
        <w:t>Essa passagem tem 2 partes.</w:t>
      </w:r>
    </w:p>
    <w:p>
      <w:pPr/>
      <w:r>
        <w:rPr>
          <w:lang w:val="pt_PT" w:bidi="pt_PT"/>
        </w:rPr>
      </w:r>
      <w:r>
        <w:rPr>
          <w:b/>
          <w:lang w:val="pt_PT" w:bidi="pt_PT"/>
        </w:rPr>
        <w:t>Na primeira parte:</w:t>
      </w:r>
      <w:r>
        <w:rPr>
          <w:lang w:val="pt_PT" w:bidi="pt_PT"/>
        </w:rPr>
        <w:t xml:space="preserve"> Paulo fala sobre como o Espírito quer que as pessoas ajam em situações específicas. Os crentes devem gentilmente ajudar e apoiar uns aos outros. Os crentes não devem ser orgulhosos e se enganar, mas devem pensar apropriadamente sobre o que fazem.</w:t>
      </w:r>
    </w:p>
    <w:p>
      <w:pPr/>
      <w:r>
        <w:rPr>
          <w:lang w:val="pt_PT" w:bidi="pt_PT"/>
        </w:rPr>
      </w:r>
      <w:r>
        <w:rPr>
          <w:b/>
          <w:lang w:val="pt_PT" w:bidi="pt_PT"/>
        </w:rPr>
        <w:t>Na segunda parte:</w:t>
      </w:r>
      <w:r>
        <w:rPr>
          <w:lang w:val="pt_PT" w:bidi="pt_PT"/>
        </w:rPr>
        <w:t xml:space="preserve"> Paulo explica que Deus punirá as pessoas que pecam e recompensará aqueles que obedecem ao Espírito. Então os gálatas não devem desistir, mas em vez disso continuar a tratar bem todas as pessoas.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O crente que peca</w:t>
      </w:r>
    </w:p>
    <w:p>
      <w:pPr>
        <w:pStyle w:val="ListBullet"/>
        <w:spacing w:line="240" w:lineRule="auto"/>
        <w:ind w:left="720"/>
      </w:pPr>
      <w:r>
        <w:rPr>
          <w:lang w:val="pt_PT" w:bidi="pt_PT"/>
        </w:rPr>
      </w:r>
      <w:r>
        <w:rPr>
          <w:lang w:val="pt_PT" w:bidi="pt_PT"/>
        </w:rPr>
        <w:t>O Espírito</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Pessoas que ensinam a palavra de Deus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Em grupo, prestem atenção às partes do cenário da passagem:</w:t>
      </w:r>
    </w:p>
    <w:p>
      <w:pPr/>
      <w:r>
        <w:rPr>
          <w:lang w:val="pt_PT" w:bidi="pt_PT"/>
        </w:rPr>
      </w:r>
      <w:r>
        <w:rPr>
          <w:lang w:val="pt_PT" w:bidi="pt_PT"/>
        </w:rPr>
        <w:t>Paulo começa a primeira parte quando chama os crentes de irmãos. Novamente, Paulo mostra que ama os gálatas e está preocupado com os gálatas. Paulo também lembra aos gálatas que os crentes são membros de uma família, assim como Paulo diz novamente no final da passagem. Os membros de uma família têm a responsabilidade de cuidar e amar uns aos outros.</w:t>
      </w:r>
    </w:p>
    <w:p>
      <w:pPr/>
      <w:r>
        <w:rPr>
          <w:lang w:val="pt_PT" w:bidi="pt_PT"/>
        </w:rPr>
      </w:r>
      <w:r>
        <w:rPr>
          <w:lang w:val="pt_PT" w:bidi="pt_PT"/>
        </w:rPr>
        <w:t>Parem aqui e discutam essa pergunta em grupo: em sua cultura, como os membros da família devem tratar uns aos outros? Quando uma pessoa está com problemas ou em uma situação difícil, o que a família dessa pessoa deve fazer para ajudar essa pessoa? Pause este áudio aqui.</w:t>
      </w:r>
    </w:p>
    <w:p>
      <w:pPr/>
      <w:r>
        <w:rPr>
          <w:lang w:val="pt_PT" w:bidi="pt_PT"/>
        </w:rPr>
      </w:r>
      <w:r>
        <w:rPr>
          <w:lang w:val="pt_PT" w:bidi="pt_PT"/>
        </w:rPr>
        <w:t>Paulo começa com uma maneira de os crentes cuidarem uns dos outros. Quando um crente peca, os crentes que obedecem ao Espírito devem restaurar gentilmente esse crente. Paulo usa uma palavra que significa reparar algo a sua condição original, como a maneira como as pessoas reparam uma rede de pesca ou colam um osso quebrado. Da mesma maneira, os outros crentes ajudam o crente que pecou a obedecer ao Espírito novamente. Esses crentes lembram, encorajam e corrigem o crente que pecou. Paulo adverte os crentes que ajudam esse crente a serem cuidadosos. Enquanto os crentes falam sobre esse pecado, e talvez lidem com coisas que fazem as pessoas quererem pecar, os crentes podem se sentir tentados ou querer pecar. Os crentes podem querer se sentir orgulhosos por não pecarem como o crente que pecou. Esses crentes podem ter sentimentos ruins em relação ao crente que pecou. Paulo diz para não fazer isso!</w:t>
      </w:r>
    </w:p>
    <w:p>
      <w:pPr/>
      <w:r>
        <w:rPr>
          <w:lang w:val="pt_PT" w:bidi="pt_PT"/>
        </w:rPr>
      </w:r>
      <w:r>
        <w:rPr>
          <w:lang w:val="pt_PT" w:bidi="pt_PT"/>
        </w:rPr>
        <w:t>Parem aqui e discutam essa pergunta em grupo: em seu idioma, como vocês falam sobre a maneira como as pessoas sentem um desejo de pecar ou querem pecar? Como vocês advertiriam alguém para ter cuidado para não fazer essa coisa pecaminosa? Pause este áudio aqui.</w:t>
      </w:r>
    </w:p>
    <w:p>
      <w:pPr/>
      <w:r>
        <w:rPr>
          <w:lang w:val="pt_PT" w:bidi="pt_PT"/>
        </w:rPr>
      </w:r>
      <w:r>
        <w:rPr>
          <w:lang w:val="pt_PT" w:bidi="pt_PT"/>
        </w:rPr>
        <w:t>Os crentes devem ajudar uns aos outros, como uma pessoa ajuda outra pessoa a carregar algo pesado. Os crentes devem ajudar em todos os tipos de situações, como quando as pessoas sofrem ou não têm algo que precisam. Dessa maneira, os crentes cumprem ou obedecem à lei de Cristo. A lei de Cristo é o mandamento de Jesus de amar uns aos outros.</w:t>
      </w:r>
    </w:p>
    <w:p>
      <w:pPr/>
      <w:r>
        <w:rPr>
          <w:lang w:val="pt_PT" w:bidi="pt_PT"/>
        </w:rPr>
      </w:r>
      <w:r>
        <w:rPr>
          <w:lang w:val="pt_PT" w:bidi="pt_PT"/>
        </w:rPr>
        <w:t>Paulo adverte aos crentes para não pensarem que são mais importantes do que outros ou importantes demais para ajudar uns aos outros. As pessoas que pensam essas coisas mentem para si mesmas. Um crente não é melhor do que outro. O Espírito não quer que as pessoas sejam orgulhosas dessa forma, mas gentis.</w:t>
      </w:r>
    </w:p>
    <w:p>
      <w:pPr/>
      <w:r>
        <w:rPr>
          <w:lang w:val="pt_PT" w:bidi="pt_PT"/>
        </w:rPr>
      </w:r>
      <w:r>
        <w:rPr>
          <w:lang w:val="pt_PT" w:bidi="pt_PT"/>
        </w:rPr>
        <w:t>Em vez disso, cada crente deve prestar atenção a seu próprio trabalho. Se o trabalho de um crente é bom, o crente pode se orgulhar ou se alegrar por ter feito o que Deus disse para fazer. Quando os crentes não se enganam, esses crentes podem ver como o Espírito os guiou. Os crentes não têm que se comparar pecaminosamente a outras pessoas para provar que são melhores. Os crentes podem se alegrar com o que Deus fez em suas próprias vidas!</w:t>
      </w:r>
    </w:p>
    <w:p>
      <w:pPr/>
      <w:r>
        <w:rPr>
          <w:lang w:val="pt_PT" w:bidi="pt_PT"/>
        </w:rPr>
      </w:r>
      <w:r>
        <w:rPr>
          <w:lang w:val="pt_PT" w:bidi="pt_PT"/>
        </w:rPr>
        <w:t>Parem aqui e discutam essa pergunta em grupo: Paulo fala sobre duas maneiras pelas quais as pessoas pensam bem de si mesmas. Uma é a maneira como as pessoas pensam que são melhores do que outras pessoas. Esse é um tipo de orgulho pecaminoso. Paulo também fala sobre a maneira como as pessoas se sentem felizes e se alegram porque fazem bem seu trabalho. Que palavras vocês têm em seu idioma para falar sobre essas duas maneiras diferentes que as pessoas pensam bem de si mesmas? Pause este áudio aqui.</w:t>
      </w:r>
    </w:p>
    <w:p>
      <w:pPr/>
      <w:r>
        <w:rPr>
          <w:lang w:val="pt_PT" w:bidi="pt_PT"/>
        </w:rPr>
      </w:r>
      <w:r>
        <w:rPr>
          <w:lang w:val="pt_PT" w:bidi="pt_PT"/>
        </w:rPr>
        <w:t>Uma maneira de os crentes ajudarem uns aos outros é apoiar as pessoas que ensinam a palavra de Deus. Essas pessoas podem ser pessoas como Paulo, que passam todo seu tempo ensinando aos outros sobre Deus. Os crentes que aprendem com esses mestres compartilham coisas boas como comida ou dinheiro com os crentes que ensinam.</w:t>
      </w:r>
    </w:p>
    <w:p>
      <w:pPr/>
      <w:r>
        <w:rPr>
          <w:lang w:val="pt_PT" w:bidi="pt_PT"/>
        </w:rPr>
      </w:r>
      <w:r>
        <w:rPr>
          <w:lang w:val="pt_PT" w:bidi="pt_PT"/>
        </w:rPr>
        <w:t>Na segunda parte, Paulo novamente diz aos crentes para não se enganarem. Esse é um aviso comum. Paulo quer dizer que os gálatas podem ter muito certeza de que ninguém pode zombar ou enganar Deus. Paulo cita um provérbio com o qual os gálatas provavelmente estão familiarizados, então Paulo não diz que Paulo cita algo. Paulo diz: "O que um homem planta em seu campo também é o que esse homem colherá". Paulo então explica como o ditado se aplica à maneira como as pessoas vivem. Paulo fala sobre a carne e o Espírito como dois tipos de campos que dão colheitas diferentes. As pessoas escolhem obedecer a um ou ao outro, como uma pessoa que planta em solo bom ou ruim. As pessoas morrem porque obedecem à carne, ou recebem vida eterna porque obedecem ao Espírito.</w:t>
      </w:r>
    </w:p>
    <w:p>
      <w:pPr/>
      <w:r>
        <w:rPr>
          <w:lang w:val="pt_PT" w:bidi="pt_PT"/>
        </w:rPr>
      </w:r>
      <w:r>
        <w:rPr>
          <w:lang w:val="pt_PT" w:bidi="pt_PT"/>
        </w:rPr>
        <w:t>Parem aqui e discutam essa pergunta em grupo: Paulo cita um provérbio ou um ditado sábio. Em seu idioma, como vocês mostram que citam um ditado sábio? Discutam como vocês querem traduzir como Paulo compara a maneira como as pessoas vivem suas vidas a como as pessoas cultivam plantas. Pause este áudio aqui.</w:t>
      </w:r>
    </w:p>
    <w:p>
      <w:pPr/>
      <w:r>
        <w:rPr>
          <w:lang w:val="pt_PT" w:bidi="pt_PT"/>
        </w:rPr>
      </w:r>
      <w:r>
        <w:rPr>
          <w:lang w:val="pt_PT" w:bidi="pt_PT"/>
        </w:rPr>
        <w:t>Por causa de sua esperança por uma boa recompensa, os gálatas não devem ficar cansados ou desanimados, mas em vez disso devem continuar a fazer o que é bom. Paulo fala sobre o que acontecerá no devido tempo ou no tempo que Deus escolheu. Paulo provavelmente quer dizer quando Jesus retornar. Então Deus recompensará os crentes. Então os crentes devem fazer o bem a todos, especialmente aos companheiros crentes, que são todos parte da família de Deus.</w:t>
      </w:r>
    </w:p>
    <w:p>
      <w:pPr/>
      <w:r>
        <w:rPr>
          <w:lang w:val="pt_PT" w:bidi="pt_PT"/>
        </w:rPr>
      </w:r>
      <w:r>
        <w:rPr>
          <w:lang w:val="pt_PT" w:bidi="pt_PT"/>
        </w:rPr>
        <w:t>Agora, o grupo deve produzir o roteiro, desenhar ou usar objetos para visualizar a passagem e as ações nela.</w:t>
      </w:r>
      <w:r>
        <w:rPr>
          <w:lang w:val="pt_PT" w:bidi="pt_PT"/>
        </w:rPr>
      </w:r>
    </w:p>
    <w:p>
      <w:pPr>
        <w:pStyle w:val="Heading3"/>
      </w:pPr>
      <w:r>
        <w:rPr>
          <w:lang w:val="pt_PT" w:bidi="pt_PT"/>
        </w:rPr>
        <w:t>Incorporando o Texto</w:t>
      </w:r>
    </w:p>
    <w:p>
      <w:pPr/>
      <w:r>
        <w:rPr>
          <w:lang w:val="pt_PT" w:bidi="pt_PT"/>
        </w:rPr>
      </w:r>
      <w:r>
        <w:rPr>
          <w:lang w:val="pt_PT" w:bidi="pt_PT"/>
        </w:rPr>
        <w:t>Ouçam uma versão em áudio de Gálatas 6:1–10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encenará a passagem.</w:t>
      </w:r>
    </w:p>
    <w:p>
      <w:pPr/>
      <w:r>
        <w:rPr>
          <w:lang w:val="pt_PT" w:bidi="pt_PT"/>
        </w:rPr>
      </w:r>
      <w:r>
        <w:rPr>
          <w:lang w:val="pt_PT" w:bidi="pt_PT"/>
        </w:rPr>
        <w:t>Essa passagem tem 2 partes.</w:t>
      </w:r>
    </w:p>
    <w:p>
      <w:pPr/>
      <w:r>
        <w:rPr>
          <w:lang w:val="pt_PT" w:bidi="pt_PT"/>
        </w:rPr>
      </w:r>
      <w:r>
        <w:rPr>
          <w:lang w:val="pt_PT" w:bidi="pt_PT"/>
        </w:rPr>
        <w:t>Os personagens dessa passagem são:</w:t>
      </w:r>
    </w:p>
    <w:p>
      <w:pPr>
        <w:pStyle w:val="ListBullet"/>
        <w:spacing w:line="240" w:lineRule="auto"/>
        <w:ind w:left="720"/>
      </w:pPr>
      <w:r>
        <w:rPr>
          <w:lang w:val="pt_PT" w:bidi="pt_PT"/>
        </w:rPr>
      </w:r>
      <w:r>
        <w:rPr>
          <w:lang w:val="pt_PT" w:bidi="pt_PT"/>
        </w:rPr>
        <w:t>Paulo</w:t>
      </w:r>
    </w:p>
    <w:p>
      <w:pPr>
        <w:pStyle w:val="ListBullet"/>
        <w:spacing w:line="240" w:lineRule="auto"/>
        <w:ind w:left="720"/>
      </w:pPr>
      <w:r>
        <w:rPr>
          <w:lang w:val="pt_PT" w:bidi="pt_PT"/>
        </w:rPr>
      </w:r>
      <w:r>
        <w:rPr>
          <w:lang w:val="pt_PT" w:bidi="pt_PT"/>
        </w:rPr>
        <w:t>Os crentes galatas</w:t>
      </w:r>
    </w:p>
    <w:p>
      <w:pPr>
        <w:pStyle w:val="ListBullet"/>
        <w:spacing w:line="240" w:lineRule="auto"/>
        <w:ind w:left="720"/>
      </w:pPr>
      <w:r>
        <w:rPr>
          <w:lang w:val="pt_PT" w:bidi="pt_PT"/>
        </w:rPr>
      </w:r>
      <w:r>
        <w:rPr>
          <w:lang w:val="pt_PT" w:bidi="pt_PT"/>
        </w:rPr>
        <w:t>O crente que peca</w:t>
      </w:r>
    </w:p>
    <w:p>
      <w:pPr>
        <w:pStyle w:val="ListBullet"/>
        <w:spacing w:line="240" w:lineRule="auto"/>
        <w:ind w:left="720"/>
      </w:pPr>
      <w:r>
        <w:rPr>
          <w:lang w:val="pt_PT" w:bidi="pt_PT"/>
        </w:rPr>
      </w:r>
      <w:r>
        <w:rPr>
          <w:lang w:val="pt_PT" w:bidi="pt_PT"/>
        </w:rPr>
        <w:t>O Espírito</w:t>
      </w:r>
    </w:p>
    <w:p>
      <w:pPr>
        <w:pStyle w:val="ListBullet"/>
        <w:spacing w:line="240" w:lineRule="auto"/>
        <w:ind w:left="720"/>
      </w:pPr>
      <w:r>
        <w:rPr>
          <w:lang w:val="pt_PT" w:bidi="pt_PT"/>
        </w:rPr>
      </w:r>
      <w:r>
        <w:rPr>
          <w:lang w:val="pt_PT" w:bidi="pt_PT"/>
        </w:rPr>
        <w:t>Cristo Jesus</w:t>
      </w:r>
    </w:p>
    <w:p>
      <w:pPr>
        <w:pStyle w:val="ListBullet"/>
        <w:spacing w:line="240" w:lineRule="auto"/>
        <w:ind w:left="720"/>
      </w:pPr>
      <w:r>
        <w:rPr>
          <w:lang w:val="pt_PT" w:bidi="pt_PT"/>
        </w:rPr>
      </w:r>
      <w:r>
        <w:rPr>
          <w:lang w:val="pt_PT" w:bidi="pt_PT"/>
        </w:rPr>
        <w:t>Pessoas que ensinam a palavra de Deus</w:t>
      </w:r>
    </w:p>
    <w:p>
      <w:pPr>
        <w:pStyle w:val="ListBullet"/>
        <w:spacing w:line="240" w:lineRule="auto"/>
        <w:ind w:left="720"/>
      </w:pPr>
      <w:r>
        <w:rPr>
          <w:lang w:val="pt_PT" w:bidi="pt_PT"/>
        </w:rPr>
      </w:r>
      <w:r>
        <w:rPr>
          <w:lang w:val="pt_PT" w:bidi="pt_PT"/>
        </w:rPr>
        <w:t>E Deus</w:t>
      </w:r>
    </w:p>
    <w:p>
      <w:pPr/>
      <w:r>
        <w:rPr>
          <w:lang w:val="pt_PT" w:bidi="pt_PT"/>
        </w:rPr>
      </w:r>
      <w:r>
        <w:rPr>
          <w:lang w:val="pt_PT" w:bidi="pt_PT"/>
        </w:rPr>
        <w:t>Como um grupo, encenem a passagem duas vezes. Vocês devem encenar a passagem em seu próprio idioma.</w:t>
      </w:r>
    </w:p>
    <w:p>
      <w:pPr/>
      <w:r>
        <w:rPr>
          <w:lang w:val="pt_PT" w:bidi="pt_PT"/>
        </w:rPr>
      </w:r>
      <w:r>
        <w:rPr>
          <w:lang w:val="pt_PT" w:bidi="pt_PT"/>
        </w:rPr>
        <w:t>Primeiro, encenem a passagem sem interrupção. Prestem atenção ao diálogo, ao fluxo, ao enredo e à cronologia da passagem. Certifiquem-se de não pular a interpretação das partes difíceis ou importantes da passagem. Ajudem-se mutuamente a lembrar de cada parte da passagem.</w:t>
      </w:r>
    </w:p>
    <w:p>
      <w:pPr/>
      <w:r>
        <w:rPr>
          <w:lang w:val="pt_PT" w:bidi="pt_PT"/>
        </w:rPr>
      </w:r>
      <w:r>
        <w:rPr>
          <w:lang w:val="pt_PT" w:bidi="pt_PT"/>
        </w:rPr>
        <w:t>Pausem este áudio aqui e encenem a passagem.</w:t>
      </w:r>
    </w:p>
    <w:p>
      <w:pPr/>
      <w:r>
        <w:rPr>
          <w:lang w:val="pt_PT" w:bidi="pt_PT"/>
        </w:rPr>
      </w:r>
      <w:r>
        <w:rPr>
          <w:lang w:val="pt_PT" w:bidi="pt_PT"/>
        </w:rPr>
        <w:t>O grupo deve encenar essa passagem pela segunda vez. Em certos pontos da encenação, faça uma pausa e pergunte à pessoa que está interpretando o personagem: “O que você está sentindo ou pensando?”. A pessoa que interpreta o personagem deve responder o que ela estaria sentindo ou pensando se ela fosse esse personagem. Então, continue a encenação.</w:t>
      </w:r>
    </w:p>
    <w:p>
      <w:pPr/>
      <w:r>
        <w:rPr>
          <w:lang w:val="pt_PT" w:bidi="pt_PT"/>
        </w:rPr>
      </w:r>
      <w:r>
        <w:rPr>
          <w:lang w:val="pt_PT" w:bidi="pt_PT"/>
        </w:rPr>
        <w:t>Pausem este áudio aqui e encenem a passagem pela segunda vez.</w:t>
      </w:r>
    </w:p>
    <w:p>
      <w:pPr/>
      <w:r>
        <w:rPr>
          <w:lang w:val="pt_PT" w:bidi="pt_PT"/>
        </w:rPr>
      </w:r>
      <w:r>
        <w:rPr>
          <w:lang w:val="pt_PT" w:bidi="pt_PT"/>
        </w:rPr>
        <w:t>Abaixo está um exemplo da encenação e das possíveis respostas.</w:t>
      </w:r>
    </w:p>
    <w:p>
      <w:pPr/>
      <w:r>
        <w:rPr>
          <w:lang w:val="pt_PT" w:bidi="pt_PT"/>
        </w:rPr>
      </w:r>
      <w:r>
        <w:rPr>
          <w:lang w:val="pt_PT" w:bidi="pt_PT"/>
        </w:rPr>
        <w:t>Paulo diz: "Irmãos e irmãs, se alguém em seu grupo faz algo errado, vocês que seguem o Espírito devem ajudar gentilmente a tornar essa pessoa certa novamente. Mas tenham cuidado para não ceder à mesma tentação. Problemas como esses são como um fardo. Ajudem uns aos outros a carregar esses fardos. Quando vocês ajudam uns aos outros, vocês seguem a lei que Cristo ensinou".</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Cristo: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 crente que peca: "O que você está sentindo ou pensando?" A pessoa pode responder coisas como:</w:t>
      </w:r>
    </w:p>
    <w:p>
      <w:pPr>
        <w:pStyle w:val="ListBullet"/>
        <w:spacing w:line="240" w:lineRule="auto"/>
        <w:ind w:left="720"/>
      </w:pPr>
      <w:r>
        <w:rPr>
          <w:lang w:val="pt_PT" w:bidi="pt_PT"/>
        </w:rPr>
      </w:r>
      <w:r>
        <w:rPr>
          <w:lang w:val="pt_PT" w:bidi="pt_PT"/>
        </w:rPr>
        <w:t>Pergunte à pessoa que interpreta os crentes que ajudam a pessoa que pecou: "O que vocês estão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Então Paulo diz: "Digo essas coisas porque se alguém pensa que é uma pessoa importante, quando não é, então essa pessoa mente para si mesma. Cada pessoa deve olhar para suas próprias ações e ver se são boas. Se são boas, então essa pessoa pode ficar feliz com o que fez. Essa pessoa não deve comparar seus atos com os atos de outra pessoa. Cada um de nós deve fazer o trabalho que Deus deu a cada um de nós, como alguém que é responsável por carregar sua própria carga. Quando alguém lhes ensinar a palavra de Deus, vocês devem compartilhar as coisas boas que têm com a pessoa que lhes ensina".</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Paulo: “O que você está sentindo ou pensando?”. A pessoa pode responder coisas como:</w:t>
      </w:r>
    </w:p>
    <w:p>
      <w:pPr>
        <w:pStyle w:val="ListBullet"/>
        <w:spacing w:line="240" w:lineRule="auto"/>
        <w:ind w:left="720"/>
      </w:pPr>
      <w:r>
        <w:rPr>
          <w:lang w:val="pt_PT" w:bidi="pt_PT"/>
        </w:rPr>
      </w:r>
      <w:r>
        <w:rPr>
          <w:lang w:val="pt_PT" w:bidi="pt_PT"/>
        </w:rPr>
        <w:t>Continue a encenação.</w:t>
      </w:r>
    </w:p>
    <w:p>
      <w:pPr/>
      <w:r>
        <w:rPr>
          <w:lang w:val="pt_PT" w:bidi="pt_PT"/>
        </w:rPr>
      </w:r>
      <w:r>
        <w:rPr>
          <w:lang w:val="pt_PT" w:bidi="pt_PT"/>
        </w:rPr>
        <w:t>Paulo diz: “Não mintam para si mesmos. Vocês não podem enganar Deus. Digo isso porque o que um homem planta em seu campo também é o que esse homem colherá. A pessoa que faz o que agrada a seu eu pecador é como uma pessoa que planta sementes em solo ruim. Essa pessoa só recebe a morte, como uma pessoa que colhe colheitas ruins. A pessoa que faz o que agrada ao Espírito é como uma pessoa que planta sementes em bom solo. Essa pessoa recebe vida eterna, como uma pessoa colhe boas colheitas. Então não fiquem desanimados e não façam mais o que é bom. Se não desistirmos, receberemos vida eterna no momento certo, como uma boa colheita. Sempre que temos a chance, devemos tratar bem todas as pessoas, especialmente aqueles que são companheiros crentes".</w:t>
      </w:r>
    </w:p>
    <w:p>
      <w:pPr>
        <w:pStyle w:val="ListBullet"/>
        <w:spacing w:line="240" w:lineRule="auto"/>
        <w:ind w:left="720"/>
      </w:pPr>
      <w:r>
        <w:rPr>
          <w:lang w:val="pt_PT" w:bidi="pt_PT"/>
        </w:rPr>
      </w:r>
      <w:r>
        <w:rPr>
          <w:lang w:val="pt_PT" w:bidi="pt_PT"/>
        </w:rPr>
        <w:t>Pause a encenação.</w:t>
      </w:r>
    </w:p>
    <w:p>
      <w:pPr>
        <w:pStyle w:val="ListBullet"/>
        <w:spacing w:line="240" w:lineRule="auto"/>
        <w:ind w:left="720"/>
      </w:pPr>
      <w:r>
        <w:rPr>
          <w:lang w:val="pt_PT" w:bidi="pt_PT"/>
        </w:rPr>
      </w:r>
      <w:r>
        <w:rPr>
          <w:lang w:val="pt_PT" w:bidi="pt_PT"/>
        </w:rPr>
        <w:t>Pergunte à pessoa que interpreta Deus: “O que você está sentindo ou pensando?” A pessoa pode responder coisas como:</w:t>
      </w:r>
    </w:p>
    <w:p>
      <w:pPr>
        <w:pStyle w:val="ListBullet"/>
        <w:spacing w:line="240" w:lineRule="auto"/>
        <w:ind w:left="720"/>
      </w:pPr>
      <w:r>
        <w:rPr>
          <w:lang w:val="pt_PT" w:bidi="pt_PT"/>
        </w:rPr>
      </w:r>
      <w:r>
        <w:rPr>
          <w:lang w:val="pt_PT" w:bidi="pt_PT"/>
        </w:rPr>
        <w:t>Pergunte para as pessoas que interpretam os crentes Gálatas: “O que vocês estão sentindo ou pensando?” A pessoa pode responder coisas como:</w:t>
      </w:r>
      <w:r>
        <w:rPr>
          <w:lang w:val="pt_PT" w:bidi="pt_PT"/>
        </w:rPr>
      </w:r>
    </w:p>
    <w:p>
      <w:pPr>
        <w:pStyle w:val="Heading3"/>
      </w:pPr>
      <w:r>
        <w:rPr>
          <w:lang w:val="pt_PT" w:bidi="pt_PT"/>
        </w:rPr>
        <w:t>Preenchendo as Lacunas</w:t>
      </w:r>
    </w:p>
    <w:p>
      <w:pPr/>
      <w:r>
        <w:rPr>
          <w:lang w:val="pt_PT" w:bidi="pt_PT"/>
        </w:rPr>
      </w:r>
      <w:r>
        <w:rPr>
          <w:lang w:val="pt_PT" w:bidi="pt_PT"/>
        </w:rPr>
        <w:t>Ouçam uma versão em áudio de Gálatas 6:1–10 na tradução mais fácil de entender.</w:t>
      </w:r>
    </w:p>
    <w:p>
      <w:pPr/>
      <w:r>
        <w:rPr>
          <w:lang w:val="pt_PT" w:bidi="pt_PT"/>
        </w:rPr>
      </w:r>
      <w:r>
        <w:rPr>
          <w:lang w:val="pt_PT" w:bidi="pt_PT"/>
        </w:rPr>
        <w:t>Pause este áudio aqui.</w:t>
      </w:r>
    </w:p>
    <w:p>
      <w:pPr/>
      <w:r>
        <w:rPr>
          <w:lang w:val="pt_PT" w:bidi="pt_PT"/>
        </w:rPr>
      </w:r>
      <w:r>
        <w:rPr>
          <w:lang w:val="pt_PT" w:bidi="pt_PT"/>
        </w:rPr>
        <w:t>Nesta etapa, o grupo discutirá os principais termos e palavras dessa passagem.</w:t>
      </w:r>
    </w:p>
    <w:p>
      <w:pPr/>
      <w:r>
        <w:rPr>
          <w:lang w:val="pt_PT" w:bidi="pt_PT"/>
        </w:rPr>
      </w:r>
      <w:r>
        <w:rPr>
          <w:lang w:val="pt_PT" w:bidi="pt_PT"/>
        </w:rPr>
        <w:t>Paulo chama os crentes em Corinto de "</w:t>
      </w:r>
      <w:r>
        <w:rPr>
          <w:b/>
          <w:lang w:val="pt_PT" w:bidi="pt_PT"/>
        </w:rPr>
        <w:t>irmãos</w:t>
      </w:r>
      <w:r>
        <w:rPr>
          <w:lang w:val="pt_PT" w:bidi="pt_PT"/>
        </w:rPr>
        <w:t>". Como Deus é o Pai de todos os crentes, todos os crentes são como irmãos e irmãs. Para mais informações sobre irmão, consultem o termo crente no Glossário Mestre. Usem a mesma palavra ou frase para irmãos que vocês usaram em passagens anteriores.</w:t>
      </w:r>
    </w:p>
    <w:p>
      <w:pPr/>
      <w:r>
        <w:rPr>
          <w:lang w:val="pt_PT" w:bidi="pt_PT"/>
        </w:rPr>
      </w:r>
      <w:r>
        <w:rPr>
          <w:lang w:val="pt_PT" w:bidi="pt_PT"/>
        </w:rPr>
        <w:t xml:space="preserve">Paulo fala sobre o que fazer quando um </w:t>
      </w:r>
      <w:r>
        <w:rPr>
          <w:b/>
          <w:lang w:val="pt_PT" w:bidi="pt_PT"/>
        </w:rPr>
        <w:t>crente</w:t>
      </w:r>
      <w:r>
        <w:rPr>
          <w:lang w:val="pt_PT" w:bidi="pt_PT"/>
        </w:rPr>
        <w:t xml:space="preserve"> peca. O pecado é um ato de desobediência contra Deus. Para mais informações sobre pecado, consulte o Glossário Mestre. Usem a mesma palavra ou frase para pecado que vocês usaram em passagens anteriores.</w:t>
      </w:r>
    </w:p>
    <w:p>
      <w:pPr/>
      <w:r>
        <w:rPr>
          <w:lang w:val="pt_PT" w:bidi="pt_PT"/>
        </w:rPr>
      </w:r>
      <w:r>
        <w:rPr>
          <w:lang w:val="pt_PT" w:bidi="pt_PT"/>
        </w:rPr>
        <w:t xml:space="preserve">Os crentes que obedecem ao </w:t>
      </w:r>
      <w:r>
        <w:rPr>
          <w:b/>
          <w:lang w:val="pt_PT" w:bidi="pt_PT"/>
        </w:rPr>
        <w:t>Espírito</w:t>
      </w:r>
      <w:r>
        <w:rPr>
          <w:lang w:val="pt_PT" w:bidi="pt_PT"/>
        </w:rPr>
        <w:t xml:space="preserve"> devem ajudar o crente que peca. O Espírito ou o Espírito Santo é o Espírito de Deus. Para mais informações sobre o Espírito, consulte o Glossário Mestre. Usem a mesma palavra ou frase para espírito que vocês usaram em passagens anteriores.</w:t>
      </w:r>
    </w:p>
    <w:p>
      <w:pPr/>
      <w:r>
        <w:rPr>
          <w:lang w:val="pt_PT" w:bidi="pt_PT"/>
        </w:rPr>
      </w:r>
      <w:r>
        <w:rPr>
          <w:lang w:val="pt_PT" w:bidi="pt_PT"/>
        </w:rPr>
        <w:t>Quando os crentes ajudam uns aos outros com suas dificuldades, os crentes obedecem à lei de Cristo. Esse é o mandamento que Jesus deu a seu povo para amar os outros. Cristo é um título para Jesus que lembra aos crentes que Jesus é o Messias. Para mais informações sobre Cristo, consultem o Glossário Mestre. Usem a mesma palavra ou frase para Cristo que vocês usaram em passagens anteriores.</w:t>
      </w:r>
    </w:p>
    <w:p>
      <w:pPr/>
      <w:r>
        <w:rPr>
          <w:lang w:val="pt_PT" w:bidi="pt_PT"/>
        </w:rPr>
      </w:r>
      <w:r>
        <w:rPr>
          <w:lang w:val="pt_PT" w:bidi="pt_PT"/>
        </w:rPr>
        <w:t xml:space="preserve">Parem aqui e discutam em grupo qual palavra ou frase vocês usarão para a </w:t>
      </w:r>
      <w:r>
        <w:rPr>
          <w:b/>
          <w:lang w:val="pt_PT" w:bidi="pt_PT"/>
        </w:rPr>
        <w:t>lei de Cristo</w:t>
      </w:r>
      <w:r>
        <w:rPr>
          <w:lang w:val="pt_PT" w:bidi="pt_PT"/>
        </w:rPr>
        <w:t>. Pause este áudio aqui.</w:t>
      </w:r>
    </w:p>
    <w:p>
      <w:pPr/>
      <w:r>
        <w:rPr>
          <w:lang w:val="pt_PT" w:bidi="pt_PT"/>
        </w:rPr>
      </w:r>
      <w:r>
        <w:rPr>
          <w:lang w:val="pt_PT" w:bidi="pt_PT"/>
        </w:rPr>
        <w:t>Os crentes devem apoiar as pessoas que ensinam a palavra, ou a palavra de Deus. A palavra de Deus significa tudo o que Deus diz às pessoas. Quando as pessoas no Novo Testamento falam sobre a palavra, geralmente querem dizer as boas novas de que Jesus veio ao mundo.</w:t>
      </w:r>
    </w:p>
    <w:p>
      <w:pPr/>
      <w:r>
        <w:rPr>
          <w:lang w:val="pt_PT" w:bidi="pt_PT"/>
        </w:rPr>
      </w:r>
      <w:r>
        <w:rPr>
          <w:lang w:val="pt_PT" w:bidi="pt_PT"/>
        </w:rPr>
        <w:t xml:space="preserve">Parem aqui e discutam em grupo qual palavra ou frase vocês usarão para </w:t>
      </w:r>
      <w:r>
        <w:rPr>
          <w:b/>
          <w:lang w:val="pt_PT" w:bidi="pt_PT"/>
        </w:rPr>
        <w:t>palavra</w:t>
      </w:r>
      <w:r>
        <w:rPr>
          <w:lang w:val="pt_PT" w:bidi="pt_PT"/>
        </w:rPr>
        <w:t>. Procure palavra no Glossário Mestre para mais informações. Se você já traduziu essa palavra em outro livro da Bíblia, use a mesma palavra que você usou lá. Pause este áudio aqui.</w:t>
      </w:r>
    </w:p>
    <w:p>
      <w:pPr/>
      <w:r>
        <w:rPr>
          <w:lang w:val="pt_PT" w:bidi="pt_PT"/>
        </w:rPr>
      </w:r>
      <w:r>
        <w:rPr>
          <w:lang w:val="pt_PT" w:bidi="pt_PT"/>
        </w:rPr>
        <w:t>Paulo diz que ninguém pode zombar de Deus. Paulo quer dizer que não é possível que as pessoas enganem a Deus.</w:t>
      </w:r>
    </w:p>
    <w:p>
      <w:pPr/>
      <w:r>
        <w:rPr>
          <w:lang w:val="pt_PT" w:bidi="pt_PT"/>
        </w:rPr>
      </w:r>
      <w:r>
        <w:rPr>
          <w:lang w:val="pt_PT" w:bidi="pt_PT"/>
        </w:rPr>
        <w:t xml:space="preserve">Parem aqui e discutam em grupo qual palavra ou frase vocês usarão para </w:t>
      </w:r>
      <w:r>
        <w:rPr>
          <w:b/>
          <w:lang w:val="pt_PT" w:bidi="pt_PT"/>
        </w:rPr>
        <w:t>zombar</w:t>
      </w:r>
      <w:r>
        <w:rPr>
          <w:lang w:val="pt_PT" w:bidi="pt_PT"/>
        </w:rPr>
        <w:t>. Pause este áudio aqui.</w:t>
      </w:r>
    </w:p>
    <w:p>
      <w:pPr/>
      <w:r>
        <w:rPr>
          <w:lang w:val="pt_PT" w:bidi="pt_PT"/>
        </w:rPr>
      </w:r>
      <w:r>
        <w:rPr>
          <w:lang w:val="pt_PT" w:bidi="pt_PT"/>
        </w:rPr>
        <w:t>Paulo compara a maneira como as pessoas vivem à maneira como uma pessoa planta colheitas. As pessoas semeiam ou plantam sementes. Então as pessoas colhem a colheita, que é as plantas que crescem a partir dessas sementes.</w:t>
      </w:r>
    </w:p>
    <w:p>
      <w:pPr/>
      <w:r>
        <w:rPr>
          <w:lang w:val="pt_PT" w:bidi="pt_PT"/>
        </w:rPr>
      </w:r>
      <w:r>
        <w:rPr>
          <w:lang w:val="pt_PT" w:bidi="pt_PT"/>
        </w:rPr>
        <w:t xml:space="preserve">Parem aqui e discutam em grupo quais palavras ou frases vocês usarão para falar sobre a maneira como as pessoas </w:t>
      </w:r>
      <w:r>
        <w:rPr>
          <w:b/>
          <w:lang w:val="pt_PT" w:bidi="pt_PT"/>
        </w:rPr>
        <w:t>plantam</w:t>
      </w:r>
      <w:r>
        <w:rPr>
          <w:lang w:val="pt_PT" w:bidi="pt_PT"/>
        </w:rPr>
        <w:t xml:space="preserve">, </w:t>
      </w:r>
      <w:r>
        <w:rPr>
          <w:b/>
          <w:lang w:val="pt_PT" w:bidi="pt_PT"/>
        </w:rPr>
        <w:t>cuidam</w:t>
      </w:r>
      <w:r>
        <w:rPr>
          <w:lang w:val="pt_PT" w:bidi="pt_PT"/>
        </w:rPr>
        <w:t xml:space="preserve"> e </w:t>
      </w:r>
      <w:r>
        <w:rPr>
          <w:b/>
          <w:lang w:val="pt_PT" w:bidi="pt_PT"/>
        </w:rPr>
        <w:t>colhem a colheita</w:t>
      </w:r>
      <w:r>
        <w:rPr>
          <w:lang w:val="pt_PT" w:bidi="pt_PT"/>
        </w:rPr>
        <w:t>. Pause este áudio aqui.</w:t>
      </w:r>
    </w:p>
    <w:p>
      <w:pPr/>
      <w:r>
        <w:rPr>
          <w:lang w:val="pt_PT" w:bidi="pt_PT"/>
        </w:rPr>
      </w:r>
      <w:r>
        <w:rPr>
          <w:lang w:val="pt_PT" w:bidi="pt_PT"/>
        </w:rPr>
        <w:t xml:space="preserve">Paulo fala sobre pessoas que fazem o que agrada à </w:t>
      </w:r>
      <w:r>
        <w:rPr>
          <w:b/>
          <w:lang w:val="pt_PT" w:bidi="pt_PT"/>
        </w:rPr>
        <w:t>carne</w:t>
      </w:r>
      <w:r>
        <w:rPr>
          <w:lang w:val="pt_PT" w:bidi="pt_PT"/>
        </w:rPr>
        <w:t>. Paulo usa a palavra carne para significar a maneira pecaminosa como as pessoas vivem sem Jesus. Quando alguém faz algo que sua carne quer, essa pessoa faz coisas que Deus não quer que as pessoas façam. Algumas traduções chamam isso de natureza pecaminosa de uma pessoa, ou a maneira pecaminosa que as pessoas agem. Para mais informações sobre carne, consulte o Glossário Mestre. Usem a mesma palavra ou frase para carne que vocês usaram em passagens anteriores.</w:t>
      </w:r>
    </w:p>
    <w:p>
      <w:pPr/>
      <w:r>
        <w:rPr>
          <w:lang w:val="pt_PT" w:bidi="pt_PT"/>
        </w:rPr>
      </w:r>
      <w:r>
        <w:rPr>
          <w:lang w:val="pt_PT" w:bidi="pt_PT"/>
        </w:rPr>
        <w:t>As pessoas que vivem para agradar ao Espírito recebem vida eterna. Vida eterna significa uma vida com Deus que nunca terminará. A vida eterna é uma vida muito melhor e mais rica do que a vida comum. Sem esse presente da vida eterna, podemos viver e respirar, mas isso é apenas vida física, e ela terminará assim que morremos. Mas a vida eterna que Deus nos dá nunca terminará! Essa vida eterna começa agora, nos mudando e tornando possível que vivamos em um relacionamento próximo com Deus.</w:t>
      </w:r>
    </w:p>
    <w:p>
      <w:pPr/>
      <w:r>
        <w:rPr>
          <w:lang w:val="pt_PT" w:bidi="pt_PT"/>
        </w:rPr>
      </w:r>
      <w:r>
        <w:rPr>
          <w:lang w:val="pt_PT" w:bidi="pt_PT"/>
        </w:rPr>
        <w:t xml:space="preserve">Parem aqui e discutam em grupo qual palavra ou frase vocês usarão para a </w:t>
      </w:r>
      <w:r>
        <w:rPr>
          <w:b/>
          <w:lang w:val="pt_PT" w:bidi="pt_PT"/>
        </w:rPr>
        <w:t>vida eterna</w:t>
      </w:r>
      <w:r>
        <w:rPr>
          <w:lang w:val="pt_PT" w:bidi="pt_PT"/>
        </w:rPr>
        <w:t>. Procure vida eterna no Glossário Mestre para mais informações. Se você já traduziu essa palavra em outro livro da Bíblia, use a mesma palavra que você usou lá. Pause este áudio aqui.</w:t>
      </w:r>
    </w:p>
    <w:p>
      <w:pPr/>
      <w:r>
        <w:rPr>
          <w:lang w:val="pt_PT" w:bidi="pt_PT"/>
        </w:rPr>
      </w:r>
      <w:r>
        <w:rPr>
          <w:lang w:val="pt_PT" w:bidi="pt_PT"/>
        </w:rPr>
        <w:t>Os crentes devem fazer o bem a todos, especialmente à família da fé. Às vezes as pessoas usam a palavra família para falar sobre pessoas que têm algo em comum. Aqui, quando Paulo diz "família da fé", Paulo quer dizer todas as pessoas que têm fé em Jesus.</w:t>
      </w:r>
    </w:p>
    <w:p>
      <w:pPr/>
      <w:r>
        <w:rPr>
          <w:lang w:val="pt_PT" w:bidi="pt_PT"/>
        </w:rPr>
      </w:r>
      <w:r>
        <w:rPr>
          <w:lang w:val="pt_PT" w:bidi="pt_PT"/>
        </w:rPr>
        <w:t xml:space="preserve">Parem aqui e discutam em grupo qual palavra ou frase vocês usarão para </w:t>
      </w:r>
      <w:r>
        <w:rPr>
          <w:b/>
          <w:lang w:val="pt_PT" w:bidi="pt_PT"/>
        </w:rPr>
        <w:t>casa da fé</w:t>
      </w:r>
      <w:r>
        <w:rPr>
          <w:lang w:val="pt_PT" w:bidi="pt_PT"/>
        </w:rPr>
        <w:t>. Procure família e fé no Glossário Mestre para mais informações. Se vocês já traduziram essas palavras em outro livro da Bíblia, usem as mesmas palavras que vocês usaram lá.</w:t>
      </w:r>
      <w:r>
        <w:rPr>
          <w:lang w:val="pt_PT" w:bidi="pt_PT"/>
        </w:rPr>
      </w:r>
    </w:p>
    <w:p>
      <w:pPr>
        <w:pStyle w:val="Heading3"/>
      </w:pPr>
      <w:r>
        <w:rPr>
          <w:lang w:val="pt_PT" w:bidi="pt_PT"/>
        </w:rPr>
        <w:t>Falando a Palavra</w:t>
      </w:r>
    </w:p>
    <w:p>
      <w:pPr/>
      <w:r>
        <w:rPr>
          <w:lang w:val="pt_PT" w:bidi="pt_PT"/>
        </w:rPr>
      </w:r>
      <w:r>
        <w:rPr>
          <w:lang w:val="pt_PT" w:bidi="pt_PT"/>
        </w:rPr>
        <w:t>Ouça uma versão em áudio da passagem na tradução mais fácil de entender.</w:t>
      </w:r>
    </w:p>
    <w:p>
      <w:pPr/>
      <w:r>
        <w:rPr>
          <w:lang w:val="pt_PT" w:bidi="pt_PT"/>
        </w:rPr>
      </w:r>
      <w:r>
        <w:rPr>
          <w:lang w:val="pt_PT" w:bidi="pt_PT"/>
        </w:rPr>
        <w:t>Pause este áudio aqui.</w:t>
      </w:r>
    </w:p>
    <w:p>
      <w:pPr/>
      <w:r>
        <w:rPr>
          <w:lang w:val="pt_PT" w:bidi="pt_PT"/>
        </w:rPr>
      </w:r>
      <w:r>
        <w:rPr>
          <w:lang w:val="pt_PT" w:bidi="pt_PT"/>
        </w:rPr>
        <w:t>Nesta sessão, como um grupo, contem novamente a passagem em seu próprio idioma.</w:t>
      </w:r>
    </w:p>
    <w:p>
      <w:pPr/>
      <w:r>
        <w:rPr>
          <w:lang w:val="pt_PT" w:bidi="pt_PT"/>
        </w:rPr>
      </w:r>
      <w:r>
        <w:rPr>
          <w:lang w:val="pt_PT" w:bidi="pt_PT"/>
        </w:rPr>
        <w:t>Primeiro, todo o grupo deve praticar a narração da passagem em seu próprio idioma. Lembrem-se de incluir as coisas que vocês decidiram nas etapas anteriores, como cronologia, palavras, frases, emoções ou qualquer outra coisa que vocês tenham discutido.</w:t>
      </w:r>
    </w:p>
    <w:p>
      <w:pPr/>
      <w:r>
        <w:rPr>
          <w:lang w:val="pt_PT" w:bidi="pt_PT"/>
        </w:rPr>
      </w:r>
      <w:r>
        <w:rPr>
          <w:lang w:val="pt_PT" w:bidi="pt_PT"/>
        </w:rPr>
        <w:t>Um membro do grupo deve contar algumas frases da passagem e fazer uma pausa. Outro membro do grupo deve contar a próxima parte da passagem e fazer uma pausa. Façam isso até que o grupo tenha recontado toda a passagem. Os membros do grupo podem corrigir uns aos outros nesta etapa.</w:t>
      </w:r>
    </w:p>
    <w:p>
      <w:pPr/>
      <w:r>
        <w:rPr>
          <w:lang w:val="pt_PT" w:bidi="pt_PT"/>
        </w:rPr>
      </w:r>
      <w:r>
        <w:rPr>
          <w:lang w:val="pt_PT" w:bidi="pt_PT"/>
        </w:rPr>
        <w:t>Pause este áudio aqui.</w:t>
      </w:r>
    </w:p>
    <w:p>
      <w:pPr/>
      <w:r>
        <w:rPr>
          <w:lang w:val="pt_PT" w:bidi="pt_PT"/>
        </w:rPr>
      </w:r>
      <w:r>
        <w:rPr>
          <w:lang w:val="pt_PT" w:bidi="pt_PT"/>
        </w:rPr>
        <w:t>Em seguida, cada membro do grupo deve contar a passagem inteira sem interrupção, pelo menos uma vez. Um membro do grupo pode usar objetos aleatórios, movimentos ou seu roteiro para ajudar quem está contando a lembrar da passagem.</w:t>
      </w:r>
    </w:p>
    <w:p>
      <w:pPr/>
      <w:r>
        <w:rPr>
          <w:lang w:val="pt_PT" w:bidi="pt_PT"/>
        </w:rPr>
      </w:r>
      <w:r>
        <w:rPr>
          <w:lang w:val="pt_PT" w:bidi="pt_PT"/>
        </w:rPr>
        <w:t>Pause este áudio aqui.</w:t>
      </w:r>
    </w:p>
    <w:p>
      <w:pPr/>
      <w:r>
        <w:rPr>
          <w:lang w:val="pt_PT" w:bidi="pt_PT"/>
        </w:rPr>
      </w:r>
      <w:r>
        <w:rPr>
          <w:lang w:val="pt_PT" w:bidi="pt_PT"/>
        </w:rPr>
        <w:t>Em seguida, os membros do grupo podem decidir qual versão da passagem gostaram mais. Pode ser que você goste da maneira como um membro do grupo contou uma cena, mas goste da maneira como um membro diferente do grupo contou outra cena.</w:t>
      </w:r>
    </w:p>
    <w:p>
      <w:pPr/>
      <w:r>
        <w:rPr>
          <w:lang w:val="pt_PT" w:bidi="pt_PT"/>
        </w:rPr>
      </w:r>
      <w:r>
        <w:rPr>
          <w:lang w:val="pt_PT" w:bidi="pt_PT"/>
        </w:rPr>
        <w:t>Pause este áudio aqui.</w:t>
      </w:r>
    </w:p>
    <w:p>
      <w:pPr/>
      <w:r>
        <w:rPr>
          <w:lang w:val="pt_PT" w:bidi="pt_PT"/>
        </w:rPr>
      </w:r>
      <w:r>
        <w:rPr>
          <w:lang w:val="pt_PT" w:bidi="pt_PT"/>
        </w:rPr>
        <w:t>Finalmente, o grupo pode montar uma versão final da passagem com a qual todos concordem. Cada membro do grupo deve praticar a narração dessa versão final da passagem.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