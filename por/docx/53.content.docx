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Tessalonicenses 1:1–4</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1.1–4 e guardem em seus corações.</w:t>
      </w:r>
    </w:p>
    <w:p>
      <w:pPr/>
      <w:r>
        <w:rPr>
          <w:lang w:val="pt_PT" w:bidi="pt_PT"/>
        </w:rPr>
      </w:r>
      <w:r>
        <w:rPr>
          <w:lang w:val="pt_PT" w:bidi="pt_PT"/>
        </w:rPr>
        <w:t>Ouçam uma versão em áudio de 2 Tessalonicenses 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1.1–4 na tradução mais fácil de entender.</w:t>
      </w:r>
    </w:p>
    <w:p>
      <w:pPr/>
      <w:r>
        <w:rPr>
          <w:lang w:val="pt_PT" w:bidi="pt_PT"/>
        </w:rPr>
      </w:r>
      <w:r>
        <w:rPr>
          <w:lang w:val="pt_PT" w:bidi="pt_PT"/>
        </w:rPr>
        <w:t>Pause este áudio aqui.</w:t>
      </w:r>
    </w:p>
    <w:p>
      <w:pPr/>
      <w:r>
        <w:rPr>
          <w:lang w:val="pt_PT" w:bidi="pt_PT"/>
        </w:rPr>
      </w:r>
      <w:r>
        <w:rPr>
          <w:lang w:val="pt_PT" w:bidi="pt_PT"/>
        </w:rPr>
        <w:t>Vocês se lembrarão de que Paulo, Silas e Timóteo visitaram a cidade de Tessalônica na segunda jornada missionária de Paulo. Esses homens ensinaram às pessoas em Tessalônica sobre Jesus Cristo, e muitas pessoas na cidade se tornaram crentes em Jesus Cristo. Vocês também se lembrarão de que os judeus que não acreditavam em Jesus ficaram com raiva e começaram a perseguir esses novos cristãos.</w:t>
      </w:r>
    </w:p>
    <w:p>
      <w:pPr/>
      <w:r>
        <w:rPr>
          <w:lang w:val="pt_PT" w:bidi="pt_PT"/>
        </w:rPr>
      </w:r>
      <w:r>
        <w:rPr>
          <w:lang w:val="pt_PT" w:bidi="pt_PT"/>
        </w:rPr>
        <w:t>Parem aqui e, em grupo, olhem para um mapa que mostra os lugares que Paulo visitou em sua segunda jornada missionária. Encontrem a cidade de Tessalônica no mapa. Pause este áudio aqui.</w:t>
      </w:r>
    </w:p>
    <w:p>
      <w:pPr/>
      <w:r>
        <w:rPr>
          <w:lang w:val="pt_PT" w:bidi="pt_PT"/>
        </w:rPr>
      </w:r>
      <w:r>
        <w:rPr>
          <w:lang w:val="pt_PT" w:bidi="pt_PT"/>
        </w:rPr>
        <w:t>Por causa dessa perseguição, Paulo, juntamente com Silas e Timóteo, escreveu uma carta aos crentes em Tessalônica para encorajar os crentes e fortalecer sua crença em Jesus Cristo. Essa carta era 1 Tessalonicenses. Agora, pouco tempo depois, Paulo, Silas e Timóteo começam a escrever uma segunda carta aos tessalonicenses.</w:t>
      </w:r>
    </w:p>
    <w:p>
      <w:pPr/>
      <w:r>
        <w:rPr>
          <w:lang w:val="pt_PT" w:bidi="pt_PT"/>
        </w:rPr>
      </w:r>
      <w:r>
        <w:rPr>
          <w:lang w:val="pt_PT" w:bidi="pt_PT"/>
        </w:rPr>
        <w:t>Paulo provavelmente era o principal autor dessa carta, mas Silas e Timóteo podem ter ajudado Paulo a escrever a carta. Como os crentes tessalonicenses conheciam Paulo pessoalmente, e como os crentes sabiam que Deus escolheu Paulo como mensageiro de Deus, os crentes podiam confiar que essa mensagem era verdadeira. Silas e Timóteo também estavam com Paulo em Tessalônica. Os crentes tessalonicenses também teriam respeitado e confiado na autoridade de Silas e Timóteo.</w:t>
      </w:r>
    </w:p>
    <w:p>
      <w:pPr/>
      <w:r>
        <w:rPr>
          <w:lang w:val="pt_PT" w:bidi="pt_PT"/>
        </w:rPr>
      </w:r>
      <w:r>
        <w:rPr>
          <w:lang w:val="pt_PT" w:bidi="pt_PT"/>
        </w:rPr>
        <w:t>Parem aqui e discutam esta pergunta em grupo: como alguém de sua comunidade enviaria uma carta ou mensagem importante a alguém que vive longe? Como vocês provam que a carta ou mensagem é de vocês e não de outra pessoa? Pause este áudio aqui.</w:t>
      </w:r>
    </w:p>
    <w:p>
      <w:pPr/>
      <w:r>
        <w:rPr>
          <w:lang w:val="pt_PT" w:bidi="pt_PT"/>
        </w:rPr>
      </w:r>
      <w:r>
        <w:rPr>
          <w:lang w:val="pt_PT" w:bidi="pt_PT"/>
        </w:rPr>
        <w:t>Paulo começa e diz que Paulo, Silas e Timóteo escrevem esta carta aos crentes em Tessalônica. Paulo diz que os crentes em Tessalônica estão "em Deus, nosso Pai, e no Senhor Jesus Cristo". Em outras palavras, Paulo diz que esses crentes em Tessalônica conhecem a Deus e Jesus Cristo por meio de um relacionamento especial e pessoal. Nessa carta, Paulo falará sobre coisas difíceis, como a maneira como os tessalonicenses estão passando por dificuldades porque pecam, e porque as pessoas perseguem os crentes e os confundem com crenças diferentes. Paulo quer lembrar aos crentes que, mesmo que os crentes estejam lutando, os crentes ainda pertencem a Deus.</w:t>
      </w:r>
    </w:p>
    <w:p>
      <w:pPr/>
      <w:r>
        <w:rPr>
          <w:lang w:val="pt_PT" w:bidi="pt_PT"/>
        </w:rPr>
      </w:r>
      <w:r>
        <w:rPr>
          <w:lang w:val="pt_PT" w:bidi="pt_PT"/>
        </w:rPr>
        <w:t>Paulo continua com a carta de Paulo. Paulo cumprimenta os crentes como Paulo cumprimenta a maioria das igrejas em suas cartas — com "graça e paz". Com essa saudação, Paulo lembra aos crentes tessalonicenses que Deus dá aos crentes graça e paz. Paulo também está orando para que os crentes tessalonicenses conheçam a graça e a paz de Deus ainda mais em suas vidas diárias.</w:t>
      </w:r>
    </w:p>
    <w:p>
      <w:pPr/>
      <w:r>
        <w:rPr>
          <w:lang w:val="pt_PT" w:bidi="pt_PT"/>
        </w:rPr>
      </w:r>
      <w:r>
        <w:rPr>
          <w:lang w:val="pt_PT" w:bidi="pt_PT"/>
        </w:rPr>
        <w:t>Parem aqui e discutam esta pergunta em grupo: como as pessoas normalmente começam mensagens ou cartas em sua comunidade? Pause este áudio aqui.</w:t>
      </w:r>
    </w:p>
    <w:p>
      <w:pPr/>
      <w:r>
        <w:rPr>
          <w:lang w:val="pt_PT" w:bidi="pt_PT"/>
        </w:rPr>
      </w:r>
      <w:r>
        <w:rPr>
          <w:lang w:val="pt_PT" w:bidi="pt_PT"/>
        </w:rPr>
        <w:t>Paulo então continua a carta de Paulo agradecendo a Deus pelo que Deus está fazendo na vida dos tessalonicenses. Paulo até mesmo diz que é certo e bom que Paulo agradeça a Deus. Paulo chama os tessalonicenses de seus "irmãos", porque os crentes são todos parte da família de Deus. Paulo agradece a Deus pelo fato de os crentes tessalonicenses permanecerem firmes na fé em Jesus Cristo, mesmo que as pessoas os persigam. Os crentes estão escolhendo continuar seguindo Jesus a cada dia. Paulo vê que a fé e o amor dos crentes tessalonicenses estão ficando mais fortes. Paulo está muito orgulhoso dos crentes tessalonicenses, e Paulo usa os crentes tessalonicenses como um exemplo para outras igrejas seguirem. Essas outras igrejas poderiam incluir os crentes em Bereia, Atenas e Corinto.</w:t>
      </w:r>
    </w:p>
    <w:p>
      <w:pPr/>
      <w:r>
        <w:rPr>
          <w:lang w:val="pt_PT" w:bidi="pt_PT"/>
        </w:rPr>
      </w:r>
      <w:r>
        <w:rPr>
          <w:lang w:val="pt_PT" w:bidi="pt_PT"/>
        </w:rPr>
        <w:t>Parem aqui e, em grupo, encontrem no mapa Bereia, Atenas e Corinto em relação a Tessalônica.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Silas e Timóteo começam sua carta cumprimentando os crentes em Tessalônica. Paulo, Silas e Timóteo oram e abençoam os crentes tessalonicenses.</w:t>
      </w:r>
    </w:p>
    <w:p>
      <w:pPr/>
      <w:r>
        <w:rPr>
          <w:lang w:val="pt_PT" w:bidi="pt_PT"/>
        </w:rPr>
      </w:r>
      <w:r>
        <w:rPr>
          <w:b/>
          <w:lang w:val="pt_PT" w:bidi="pt_PT"/>
        </w:rPr>
        <w:t>Na segunda parte:</w:t>
      </w:r>
      <w:r>
        <w:rPr>
          <w:lang w:val="pt_PT" w:bidi="pt_PT"/>
        </w:rPr>
        <w:t xml:space="preserve"> Paulo, Silas e Timóteo agradecem a Deus pela fé, pelo amor e pela perseverança dos crentes em Tessalônica.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em Tessalônica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outros crentes de diferentes cidades ou regiões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Paulo começa sua carta da maneira típica para essa época. Paulo diz quem escreveu a carta e quem receberá a carta. Paulo diz que Silas e Timóteo ajudaram Paulo a escrever a carta. Silas e Timóteo eram companheiros próximos de Paulo, e Silas e Timóteo serviram aos crentes tessalonicenses com Paulo; no entanto, Paulo é o principal autor da carta. Paulo provavelmente ditou a carta enquanto outra pessoa escrevia as palavras de Paulo na carta.</w:t>
      </w:r>
    </w:p>
    <w:p>
      <w:pPr/>
      <w:r>
        <w:rPr>
          <w:lang w:val="pt_PT" w:bidi="pt_PT"/>
        </w:rPr>
      </w:r>
      <w:r>
        <w:rPr>
          <w:lang w:val="pt_PT" w:bidi="pt_PT"/>
        </w:rPr>
        <w:t>Paulo está escrevendo esta carta aos crentes da igreja em Tessalônica. Na língua original, a palavra que as pessoas muitas vezes traduzem como "igreja" não se refere a um edifício físico. Em vez disso, essa palavra se refere a um grupo de crentes que se reúne para adorar a Deus. Esses crentes poderiam se encontrar em uma casa, ao ar livre ou em outros lugares.</w:t>
      </w:r>
    </w:p>
    <w:p>
      <w:pPr/>
      <w:r>
        <w:rPr>
          <w:lang w:val="pt_PT" w:bidi="pt_PT"/>
        </w:rPr>
      </w:r>
      <w:r>
        <w:rPr>
          <w:lang w:val="pt_PT" w:bidi="pt_PT"/>
        </w:rPr>
        <w:t>Parem aqui e discutam em grupo: onde vocês se reúnem como igreja? Como vocês chamam as suas reuniões regulares com outros crentes, e por que vocês usam essa palavra ou frase para a igreja de vocês? Pause este áudio aqui.</w:t>
      </w:r>
    </w:p>
    <w:p>
      <w:pPr/>
      <w:r>
        <w:rPr>
          <w:lang w:val="pt_PT" w:bidi="pt_PT"/>
        </w:rPr>
      </w:r>
      <w:r>
        <w:rPr>
          <w:lang w:val="pt_PT" w:bidi="pt_PT"/>
        </w:rPr>
        <w:t>Paulo, Silas e Timóteo fazem uma oração curta em nome dos crentes tessalonicenses. Paulo geralmente ora para que aqueles a quem Paulo está escrevendo recebam graça e paz de Deus e Jesus Cristo. Essa saudação também lembra aos tessalonicenses que eles já têm e estão atualmente experimentando graça e paz em suas vidas. Paulo quer que esses crentes recebam e experimentem a graça e a paz cada vez mais em suas vidas.</w:t>
      </w:r>
    </w:p>
    <w:p>
      <w:pPr/>
      <w:r>
        <w:rPr>
          <w:lang w:val="pt_PT" w:bidi="pt_PT"/>
        </w:rPr>
      </w:r>
      <w:r>
        <w:rPr>
          <w:lang w:val="pt_PT" w:bidi="pt_PT"/>
        </w:rPr>
        <w:t>Parem aqui e discutam em grupo: relembrem a conversa da etapa dois sobre como vocês normalmente cumprimentam uns aos outros em suas cartas. Como vocês podem falar sobre receber coisas boas como graça e paz em suas saudações? Pause este áudio aqui.</w:t>
      </w:r>
    </w:p>
    <w:p>
      <w:pPr/>
      <w:r>
        <w:rPr>
          <w:lang w:val="pt_PT" w:bidi="pt_PT"/>
        </w:rPr>
      </w:r>
      <w:r>
        <w:rPr>
          <w:lang w:val="pt_PT" w:bidi="pt_PT"/>
        </w:rPr>
        <w:t>Na segunda cena, Paulo agradece a Deus pelos crentes tessalonicenses. Na verdade, Paulo diz que ele deve agradecer a Deus pelos crentes — é obrigação de Paulo fazer isso. Paulo chama os crentes de seus "irmãos e irmãs". Paulo usa esses termos familiares para mostrar que todos os crentes são parte da família de Deus. Os termos familiares "irmãos e irmãs" também mostram o amor de Paulo pelos crentes tessalonicenses. Paulo agradece a Deus pela maneira como os tessalonicenses acreditam em Jesus e obedecem à mensagem de Jesus. Mesmo que os crentes tessalonicenses estejam experimentando perseguição e dificuldades, os crentes continuam a crescer em sua fé, ou obedecem à mensagem de Deus cada vez mais. Paulo até mesmo diz a outras igrejas em diferentes cidades e regiões sobre a fé, o amor e a perseverança dos crentes tessalonicenses. Paulo usa os crentes tessalonicenses como um bom exemplo para outros crentes seguirem.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em Tessalônica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outros crentes de diferentes cidades ou regiões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começa sua carta aos crentes em Tessalônica. Paulo diz aos crentes tessalonicenses que Paulo, Silas e Timóteo são os autores da carta. Paulo então profere uma oração curta pelos tessalonicenses, para que os crentes recebam graça e paz de Deus 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Paulo, Silas e Timóteo: “O que vocês estão sentindo ou pensando enquanto escrevem esta carta?”. A pessoa ou as pessoas podem responder coisas como:</w:t>
      </w:r>
    </w:p>
    <w:p>
      <w:pPr>
        <w:pStyle w:val="ListBullet"/>
        <w:spacing w:line="240" w:lineRule="auto"/>
        <w:ind w:left="720"/>
      </w:pPr>
      <w:r>
        <w:rPr>
          <w:lang w:val="pt_PT" w:bidi="pt_PT"/>
        </w:rPr>
      </w:r>
      <w:r>
        <w:rPr>
          <w:lang w:val="pt_PT" w:bidi="pt_PT"/>
        </w:rPr>
        <w:t>Pergunte à pessoa ou às pessoas que interpretam os crentes tessalonicenses: “O que vocês estão sentindo ou pensando ao receber esta carta de Paulo, Silas e Timóteo?”. A pessoa ou as pessoas podem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parte, Paulo agradece a Deus pelos crentes tessalonicenses, que são os irmãos e irmãs de Paulo, porque os crentes e Paulo confiam em Jesus Cristo. Os crentes tessalonicenses têm crescido em amor e fidelidade. Paulo usa até mesmo os crentes tessalonicenses como um modelo para outros crentes seguirem.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ou às pessoas que interpretam os crentes tessalonicenses: “O que vocês estão sentindo ou pensando quando Paulo agradece a Deus por vocês e se orgulha de vocês para outros crentes?”. A pessoa ou as pessoas podem responder coisas como:</w:t>
      </w:r>
    </w:p>
    <w:p>
      <w:pPr>
        <w:pStyle w:val="ListBullet"/>
        <w:spacing w:line="240" w:lineRule="auto"/>
        <w:ind w:left="720"/>
      </w:pPr>
      <w:r>
        <w:rPr>
          <w:lang w:val="pt_PT" w:bidi="pt_PT"/>
        </w:rPr>
      </w:r>
      <w:r>
        <w:rPr>
          <w:lang w:val="pt_PT" w:bidi="pt_PT"/>
        </w:rPr>
        <w:t>Pergunte à pessoa ou às pessoas que interpretam os crentes de diferentes cidades: “O que vocês estão sentindo ou pensando?”. A pessoa ou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escreve à igreja em Tessalônica. A igreja é um grupo de pessoas que acreditam em Jesus.</w:t>
      </w:r>
    </w:p>
    <w:p>
      <w:pPr/>
      <w:r>
        <w:rPr>
          <w:lang w:val="pt_PT" w:bidi="pt_PT"/>
        </w:rPr>
      </w:r>
      <w:r>
        <w:rPr>
          <w:lang w:val="pt_PT" w:bidi="pt_PT"/>
        </w:rPr>
        <w:t xml:space="preserve">Pare aqui e discuta em grupo qual palavra ou frase você usará para </w:t>
      </w:r>
      <w:r>
        <w:rPr>
          <w:b/>
          <w:lang w:val="pt_PT" w:bidi="pt_PT"/>
        </w:rPr>
        <w:t>igreja</w:t>
      </w:r>
      <w:r>
        <w:rPr>
          <w:lang w:val="pt_PT" w:bidi="pt_PT"/>
        </w:rPr>
        <w:t>. Procure a palavra igreja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os crentes em Tessalônica pertencem a Deus, o Pai, e ao Senhor Jesus Cristo.</w:t>
      </w:r>
    </w:p>
    <w:p>
      <w:pPr/>
      <w:r>
        <w:rPr>
          <w:lang w:val="pt_PT" w:bidi="pt_PT"/>
        </w:rPr>
      </w:r>
      <w:r>
        <w:rPr>
          <w:lang w:val="pt_PT" w:bidi="pt_PT"/>
        </w:rPr>
        <w:t>Quando Paulo diz "Deus, o Pai", Paulo está se referindo a uma das pessoas da Trindade. Deus, o Pai, Deus, o Filho, e Deus, o Espírito Santo, são chamados de Trindade, sendo um Deus, mas três pessoas.</w:t>
      </w:r>
    </w:p>
    <w:p>
      <w:pPr/>
      <w:r>
        <w:rPr>
          <w:lang w:val="pt_PT" w:bidi="pt_PT"/>
        </w:rPr>
      </w:r>
      <w:r>
        <w:rPr>
          <w:lang w:val="pt_PT" w:bidi="pt_PT"/>
        </w:rPr>
        <w:t xml:space="preserve">Parem aqui e discutam em grupo qual palavra ou frase vocês usarão para </w:t>
      </w:r>
      <w:r>
        <w:rPr>
          <w:b/>
          <w:lang w:val="pt_PT" w:bidi="pt_PT"/>
        </w:rPr>
        <w:t>Deus, o Pai</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Um senhor é um mestre sobre as outras pessoas, que tem autoridade total. Por isso os israelitas usaram essa palavra para Deus, porque Deus tem autoridade sobre o mundo inteiro. Paulo muitas vezes chamava Jesus de "Senhor" para mostrar que Jesus também é Deus e mostrar que Jesus tem plena autoridade.</w:t>
      </w:r>
    </w:p>
    <w:p>
      <w:pPr/>
      <w:r>
        <w:rPr>
          <w:lang w:val="pt_PT" w:bidi="pt_PT"/>
        </w:rPr>
      </w:r>
      <w:r>
        <w:rPr>
          <w:lang w:val="pt_PT" w:bidi="pt_PT"/>
        </w:rPr>
        <w:t xml:space="preserve">Pare aqui e discuta como um grupo qual palavra ou frase vocês usarão para </w:t>
      </w:r>
      <w:r>
        <w:rPr>
          <w:b/>
          <w:lang w:val="pt_PT" w:bidi="pt_PT"/>
        </w:rPr>
        <w:t>Senhor</w:t>
      </w:r>
      <w:r>
        <w:rPr>
          <w:lang w:val="pt_PT" w:bidi="pt_PT"/>
        </w:rPr>
        <w:t>. Procurem Senhor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"Cristo" refere-se ao rei especial e Salvador que Deus havia prometido enviar, que é Jesus. </w:t>
      </w:r>
    </w:p>
    <w:p>
      <w:pPr/>
      <w:r>
        <w:rPr>
          <w:lang w:val="pt_PT" w:bidi="pt_PT"/>
        </w:rPr>
      </w:r>
      <w:r>
        <w:rPr>
          <w:lang w:val="pt_PT" w:bidi="pt_PT"/>
        </w:rPr>
        <w:t xml:space="preserve">Pare aqui e discuta em grupo qual palavra ou frase vocês usarão para </w:t>
      </w:r>
      <w:r>
        <w:rPr>
          <w:b/>
          <w:lang w:val="pt_PT" w:bidi="pt_PT"/>
        </w:rPr>
        <w:t>Cristo</w:t>
      </w:r>
      <w:r>
        <w:rPr>
          <w:lang w:val="pt_PT" w:bidi="pt_PT"/>
        </w:rPr>
        <w:t>. Procurem a palavra Cristo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pede que Deus dê graça aos crentes. Conceder graça significa dar a alguém algo bom que essa pessoa não merece. Deus nos perdoa, mesmo que não mereçamos o perdão. Deus nos salva da punição por nossos pecados, porque Deus tem graça para conosco. Paulo sabe que precisamos que Deus seja bom para nós todos os dias, mesmo que não mereçamos.</w:t>
      </w:r>
    </w:p>
    <w:p>
      <w:pPr/>
      <w:r>
        <w:rPr>
          <w:lang w:val="pt_PT" w:bidi="pt_PT"/>
        </w:rPr>
      </w:r>
      <w:r>
        <w:rPr>
          <w:lang w:val="pt_PT" w:bidi="pt_PT"/>
        </w:rPr>
        <w:t xml:space="preserve">Pare aqui e discuta em grupo qual palavra ou frase vocês usarão para </w:t>
      </w:r>
      <w:r>
        <w:rPr>
          <w:b/>
          <w:lang w:val="pt_PT" w:bidi="pt_PT"/>
        </w:rPr>
        <w:t>graça</w:t>
      </w:r>
      <w:r>
        <w:rPr>
          <w:lang w:val="pt_PT" w:bidi="pt_PT"/>
        </w:rPr>
        <w:t>. Procurem a palavra graça no Glossário Mestre para mais informações. Se vocês já traduziram essa palavra em outro livro da Bíblia, usem a mesma palavra que usaram lá. Pause este áudio aqui.</w:t>
      </w:r>
    </w:p>
    <w:p>
      <w:pPr/>
      <w:r>
        <w:rPr>
          <w:lang w:val="pt_PT" w:bidi="pt_PT"/>
        </w:rPr>
      </w:r>
      <w:r>
        <w:rPr>
          <w:lang w:val="pt_PT" w:bidi="pt_PT"/>
        </w:rPr>
        <w:t>Paulo também pede que Deus dê paz aos crentes. Essa palavra para paz significa tanto uma ausência de conflito quanto a plenitude, ou integralidade, de vida. Quando recebermos paz de Deus, estaremos em um relacionamento correto com os outros, com a natureza e com o próprio Deus.</w:t>
      </w:r>
    </w:p>
    <w:p>
      <w:pPr/>
      <w:r>
        <w:rPr>
          <w:lang w:val="pt_PT" w:bidi="pt_PT"/>
        </w:rPr>
      </w:r>
      <w:r>
        <w:rPr>
          <w:lang w:val="pt_PT" w:bidi="pt_PT"/>
        </w:rPr>
        <w:t xml:space="preserve">Pare aqui e discuta em grupo qual palavra ou frase vocês usarão para </w:t>
      </w:r>
      <w:r>
        <w:rPr>
          <w:b/>
          <w:lang w:val="pt_PT" w:bidi="pt_PT"/>
        </w:rPr>
        <w:t>paz</w:t>
      </w:r>
      <w:r>
        <w:rPr>
          <w:lang w:val="pt_PT" w:bidi="pt_PT"/>
        </w:rPr>
        <w:t>. Procurem por paz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então começa a agradecer a Deus pelos crentes tessalonicenses. Paulo chama os tessalonicenses de "irmãos". Como Deus é o Pai de todos os crentes, todos os crentes são como irmãos e irmãs. Paulo muitas vezes usa a palavra para irmão quando se refere a um companheiro crente. Quando Paulo está se referindo a várias pessoas, a palavra muitas vezes significa irmãos e irmãs. Algumas traduções da Bíblia dizem "irmãos e irmãs" para deixar claro que Paulo está incluindo as mulheres em sua saudação.</w:t>
      </w:r>
    </w:p>
    <w:p>
      <w:pPr/>
      <w:r>
        <w:rPr>
          <w:lang w:val="pt_PT" w:bidi="pt_PT"/>
        </w:rPr>
      </w:r>
      <w:r>
        <w:rPr>
          <w:lang w:val="pt_PT" w:bidi="pt_PT"/>
        </w:rPr>
        <w:t xml:space="preserve">Pare aqui e discuta em grupo qual palavra ou frase vocês usarão para </w:t>
      </w:r>
      <w:r>
        <w:rPr>
          <w:b/>
          <w:lang w:val="pt_PT" w:bidi="pt_PT"/>
        </w:rPr>
        <w:t>irmãos</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Paulo diz que ele "se orgulha" da fé dos crentes. Quando as pessoas se orgulham, essas pessoas gostam de falar muito sobre as coisas que essas pessoas fazem bem. Quando Paulo diz que Paulo se orgulha dos crentes tessalonicenses, Paulo está dizendo aos tessalonicenses que Paulo está tão feliz com a fé dos tessalonicenses que Paulo quer contar a todos sobre esses crentes, a fim de encorajar os outros. Paulo está se orgulhando de uma maneira positiva.</w:t>
      </w:r>
    </w:p>
    <w:p>
      <w:pPr/>
      <w:r>
        <w:rPr>
          <w:lang w:val="pt_PT" w:bidi="pt_PT"/>
        </w:rPr>
      </w:r>
      <w:r>
        <w:rPr>
          <w:lang w:val="pt_PT" w:bidi="pt_PT"/>
        </w:rPr>
        <w:t xml:space="preserve">Pare aqui e discuta em grupo que palavra ou frase vocês usarão para </w:t>
      </w:r>
      <w:r>
        <w:rPr>
          <w:b/>
          <w:lang w:val="pt_PT" w:bidi="pt_PT"/>
        </w:rPr>
        <w:t>orgulhar-se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Paulo agradece a Deus pela fé dos crentes tessalonicenses em Jesus. Se você acredita em alguém ou tem fé, você acredita que o que essa pessoa diz sobre si mesma é verdadeiro. Vocês então confiam nessa pessoa e estão comprometidos a fazer o que essa pessoa diz a vocês para fazer.</w:t>
      </w:r>
    </w:p>
    <w:p>
      <w:pPr/>
      <w:r>
        <w:rPr>
          <w:lang w:val="pt_PT" w:bidi="pt_PT"/>
        </w:rPr>
      </w:r>
      <w:r>
        <w:rPr>
          <w:lang w:val="pt_PT" w:bidi="pt_PT"/>
        </w:rPr>
        <w:t xml:space="preserve">Pare aqui e discuta em um grupo qual palavra ou frase você usará para </w:t>
      </w:r>
      <w:r>
        <w:rPr>
          <w:b/>
          <w:lang w:val="pt_PT" w:bidi="pt_PT"/>
        </w:rPr>
        <w:t>fé</w:t>
      </w:r>
      <w:r>
        <w:rPr>
          <w:lang w:val="pt_PT" w:bidi="pt_PT"/>
        </w:rPr>
        <w:t>. Procurem a palavra fé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fala com orgulho a outros crentes de diferentes cidades sobre os crentes tessalonicenses, porque os tessalonicenses continuam a crescer na fé e no amor, mesmo que os tessalonicenses estejam enfrentando perseguição. Quando as pessoas os perseguem, essas pessoas os tratam de forma cruel, e injusta. As pessoas podem, por exemplo, bater em vocês, excluí-los da sociedade ou falar mentiras sobre vocês e levá-los ao tribunal. Jesus diz que os outros perseguirão as pessoas que acreditam em Jesus.</w:t>
      </w:r>
    </w:p>
    <w:p>
      <w:pPr/>
      <w:r>
        <w:rPr>
          <w:lang w:val="pt_PT" w:bidi="pt_PT"/>
        </w:rPr>
      </w:r>
      <w:r>
        <w:rPr>
          <w:lang w:val="pt_PT" w:bidi="pt_PT"/>
        </w:rPr>
        <w:t xml:space="preserve">Pare aqui e discuta em grupo qual palavra ou frase vocês usarão para </w:t>
      </w:r>
      <w:r>
        <w:rPr>
          <w:b/>
          <w:lang w:val="pt_PT" w:bidi="pt_PT"/>
        </w:rPr>
        <w:t>perseguição</w:t>
      </w:r>
      <w:r>
        <w:rPr>
          <w:lang w:val="pt_PT" w:bidi="pt_PT"/>
        </w:rPr>
        <w:t>. Procurem perseguição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1.1–4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2 Tessalonicenses 1:5–12</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1.5–12 e guardem em seus corações.</w:t>
      </w:r>
    </w:p>
    <w:p>
      <w:pPr/>
      <w:r>
        <w:rPr>
          <w:lang w:val="pt_PT" w:bidi="pt_PT"/>
        </w:rPr>
      </w:r>
      <w:r>
        <w:rPr>
          <w:lang w:val="pt_PT" w:bidi="pt_PT"/>
        </w:rPr>
        <w:t>Ouçam uma versão em áudio de 2 Tessalonicenses 1.5–12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1.5–12 na tradução mais fácil de entender.</w:t>
      </w:r>
    </w:p>
    <w:p>
      <w:pPr/>
      <w:r>
        <w:rPr>
          <w:lang w:val="pt_PT" w:bidi="pt_PT"/>
        </w:rPr>
      </w:r>
      <w:r>
        <w:rPr>
          <w:lang w:val="pt_PT" w:bidi="pt_PT"/>
        </w:rPr>
        <w:t>Pause o áudio aqui.</w:t>
      </w:r>
    </w:p>
    <w:p>
      <w:pPr/>
      <w:r>
        <w:rPr>
          <w:lang w:val="pt_PT" w:bidi="pt_PT"/>
        </w:rPr>
      </w:r>
      <w:r>
        <w:rPr>
          <w:lang w:val="pt_PT" w:bidi="pt_PT"/>
        </w:rPr>
        <w:t>Na última passagem, Paulo começou esta segunda carta aos crentes em Tessalônica com uma saudação e uma oração curta. Paulo então agradeceu a Deus pela maneira como os tessalonicenses estão seguindo a Cristo fielmente, amando os outros e perseverando, mesmo que as pessoas persigam os crentes.</w:t>
      </w:r>
    </w:p>
    <w:p>
      <w:pPr/>
      <w:r>
        <w:rPr>
          <w:lang w:val="pt_PT" w:bidi="pt_PT"/>
        </w:rPr>
      </w:r>
      <w:r>
        <w:rPr>
          <w:lang w:val="pt_PT" w:bidi="pt_PT"/>
        </w:rPr>
        <w:t>Agora, Paulo começa a falar sobre a ideia principal de Paulo na segunda carta de Paulo aos crentes tessalonicenses. Paulo fala sobre como Deus julgará a todos no final, quando Cristo retornar à terra. Os crentes têm permanecido fortes em sua fé, mesmo que os crentes estejam sofrendo por seguir a Cristo. Paulo lembra aos crentes tessalonicenses que, mesmo que os crentes estejam sofrendo agora, os crentes viverão no reino de Deus no futuro. Paulo também lembra aos tessalonicenses que Deus julgará as pessoas que estão fazendo os crentes sofrerem. Deus sempre julga as pessoas de forma justa. Deus honrará os crentes tessalonicenses que estão sofrendo, mas Deus punirá as pessoas que fazem os crentes sofrer.</w:t>
      </w:r>
    </w:p>
    <w:p>
      <w:pPr/>
      <w:r>
        <w:rPr>
          <w:lang w:val="pt_PT" w:bidi="pt_PT"/>
        </w:rPr>
      </w:r>
      <w:r>
        <w:rPr>
          <w:lang w:val="pt_PT" w:bidi="pt_PT"/>
        </w:rPr>
        <w:t>Parem aqui e discutam esta pergunta em grupo: como sua comunidade resolve disputas ou conflitos? Contem uma história sobre alguém que fez algo muito errado ou vergonhoso, e como a comunidade resolveu o problema. Pause este áudio aqui.</w:t>
      </w:r>
    </w:p>
    <w:p>
      <w:pPr/>
      <w:r>
        <w:rPr>
          <w:lang w:val="pt_PT" w:bidi="pt_PT"/>
        </w:rPr>
      </w:r>
      <w:r>
        <w:rPr>
          <w:lang w:val="pt_PT" w:bidi="pt_PT"/>
        </w:rPr>
        <w:t>Paulo diz que Deus dará alívio ou descanso aos crentes tessalonicenses que estão sofrendo. Deus fará a perseguição contra os crentes tessalonicenses parar. Paulo diz que Deus dará alívio não apenas aos crentes tessalonicenses, mas também a Paulo, Silas e Timóteo. Paulo muitas vezes sofria por também ser um cristão, e Paulo ansiava pelo dia em que Deus daria paz a todos os crentes.</w:t>
      </w:r>
    </w:p>
    <w:p>
      <w:pPr/>
      <w:r>
        <w:rPr>
          <w:lang w:val="pt_PT" w:bidi="pt_PT"/>
        </w:rPr>
      </w:r>
      <w:r>
        <w:rPr>
          <w:lang w:val="pt_PT" w:bidi="pt_PT"/>
        </w:rPr>
        <w:t>Paulo, os companheiros de Paulo e os crentes tessalonicenses experimentarão esse alívio quando o Senhor Jesus Cristo retornar. Na verdade, todos os crentes sentirão esse alívio quando Jesus voltar. As pessoas de repente verão Jesus quando Jesus voltar do céu. O fogo cercará Jesus, e os anjos poderosos de Jesus virão com Jesus. O retorno de Jesus significará coisas diferentes para pessoas diferentes. Deus julgará as pessoas que não conhecem a Deus ou que se recusam a aceitar a autoridade de Deus. Deus separará essas pessoas de Deus para sempre, mas Deus honrará todos os cristãos fiéis. Vocês se lembrarão de que Paulo disse em 1 Tessalonicenses 4.17 que a vida eterna significa estar sempre com o Senhor Jesus. As pessoas que permanecem fortes e mantêm sua fé em Jesus receberão louvor e salvação. Paulo encoraja os crentes tessalonicenses lembrando-os de que o Senhor salvará os crentes, porque os tessalonicenses acreditaram em Jesus Cristo e no evangelho de Cristo. Para os tessalonicenses, o retorno do Senhor trará vida eterna, descanso e paz.</w:t>
      </w:r>
    </w:p>
    <w:p>
      <w:pPr/>
      <w:r>
        <w:rPr>
          <w:lang w:val="pt_PT" w:bidi="pt_PT"/>
        </w:rPr>
      </w:r>
      <w:r>
        <w:rPr>
          <w:lang w:val="pt_PT" w:bidi="pt_PT"/>
        </w:rPr>
        <w:t>Parem aqui e discutam esta pergunta em grupo: contem uma história de sua comunidade sobre o fim do mundo. Contem o que acontece com as pessoas que fazem coisas erradas e o que acontece com as pessoas que fazem as coisas certas. Pause este áudio aqui.</w:t>
      </w:r>
    </w:p>
    <w:p>
      <w:pPr/>
      <w:r>
        <w:rPr>
          <w:lang w:val="pt_PT" w:bidi="pt_PT"/>
        </w:rPr>
      </w:r>
      <w:r>
        <w:rPr>
          <w:lang w:val="pt_PT" w:bidi="pt_PT"/>
        </w:rPr>
        <w:t>Paulo então ora pelos crentes tessalonicenses. Mesmo que Paulo tenha certeza de que Deus salvou os crentes tessalonicenses, Paulo ainda ora pelos crentes. Paulo pede a Deus que dê aos crentes força para seguir o plano de Deus para suas vidas. Paulo ora para que os crentes permaneçam fortes em sua fé, mesmo quando os crentes enfrentam tempos difíceis. Paulo quer que os crentes continuem vivendo fielmente e façam o que é certo, não apenas para si mesmos, mas para que os crentes possam honrar Jesus Cristo. Paulo diz que os crentes podem continuar, porque os crentes receberam a graça de Deus e a graça de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1.5–12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parte:</w:t>
      </w:r>
      <w:r>
        <w:rPr>
          <w:lang w:val="pt_PT" w:bidi="pt_PT"/>
        </w:rPr>
        <w:t xml:space="preserve"> Paulo ensina aos crentes tessalonicenses sobre o julgamento final de Deus.</w:t>
      </w:r>
    </w:p>
    <w:p>
      <w:pPr/>
      <w:r>
        <w:rPr>
          <w:lang w:val="pt_PT" w:bidi="pt_PT"/>
        </w:rPr>
      </w:r>
      <w:r>
        <w:rPr>
          <w:b/>
          <w:lang w:val="pt_PT" w:bidi="pt_PT"/>
        </w:rPr>
        <w:t>Na segunda parte:</w:t>
      </w:r>
      <w:r>
        <w:rPr>
          <w:lang w:val="pt_PT" w:bidi="pt_PT"/>
        </w:rPr>
        <w:t xml:space="preserve"> Paulo ora para que Deus torne os crentes tessalonicenses aceitáveis para Deus e que Deus permita que os crentes vivam de uma maneira correta.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Silas e Timóteo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Todos os crentes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Anjos poderosos</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começa a seção principal da carta de Paulo. Paulo acabou de terminar de escrever sobre a maneira como os crentes tessalonicenses permaneceram fortes, mesmo quando as pessoas perseguiram os crentes ou os trataram mal. Nesta seção da carta de Paulo, Paulo começa ensinando sobre o julgamento justo de Deus sobre aqueles que perseguem os crentes. Paulo se concentra principalmente no julgamento futuro e final de Deus, mas o julgamento de Deus também afeta a situação atual dos crentes tessalonicenses.</w:t>
      </w:r>
    </w:p>
    <w:p>
      <w:pPr/>
      <w:r>
        <w:rPr>
          <w:lang w:val="pt_PT" w:bidi="pt_PT"/>
        </w:rPr>
      </w:r>
      <w:r>
        <w:rPr>
          <w:lang w:val="pt_PT" w:bidi="pt_PT"/>
        </w:rPr>
        <w:t>Os crentes tessalonicenses provam que sua fé é genuína quando os crentes permanecem fortes no meio do sofrimento. As pessoas que perseguem os crentes mostram que essas pessoas rejeitam a Deus e não obedecem a Deus. Deus está certo em poupar os crentes tessalonicenses, e Deus está certo em julgar aqueles que fazem os crentes sofrer.</w:t>
      </w:r>
    </w:p>
    <w:p>
      <w:pPr/>
      <w:r>
        <w:rPr>
          <w:lang w:val="pt_PT" w:bidi="pt_PT"/>
        </w:rPr>
      </w:r>
      <w:r>
        <w:rPr>
          <w:lang w:val="pt_PT" w:bidi="pt_PT"/>
        </w:rPr>
        <w:t>Quando Jesus voltar, Jesus resgatará os crentes e punirá as pessoas que perseguiram os crentes. Na verdade, Deus retribuirá problemas ou dificuldades às pessoas que perseguem os crentes. Essa é uma linguagem forte para falar sobre como Deus pune as pessoas que perseguem os crentes.</w:t>
      </w:r>
    </w:p>
    <w:p>
      <w:pPr/>
      <w:r>
        <w:rPr>
          <w:lang w:val="pt_PT" w:bidi="pt_PT"/>
        </w:rPr>
      </w:r>
      <w:r>
        <w:rPr>
          <w:lang w:val="pt_PT" w:bidi="pt_PT"/>
        </w:rPr>
        <w:t>Parem aqui e discutam em grupo: vocês se lembram da história que vocês contaram na etapa dois sobre como sua comunidade resolve disputas ou conflitos? Pensem nessa história e pensem nas palavras e frases que vocês usaram para julgamento ou punição. Como vocês falarão sobre como Deus julga as pessoas e como Deus pune as pessoas? Pause este áudio aqui.</w:t>
      </w:r>
    </w:p>
    <w:p>
      <w:pPr/>
      <w:r>
        <w:rPr>
          <w:lang w:val="pt_PT" w:bidi="pt_PT"/>
        </w:rPr>
      </w:r>
      <w:r>
        <w:rPr>
          <w:lang w:val="pt_PT" w:bidi="pt_PT"/>
        </w:rPr>
        <w:t>Paulo diz que Jesus aparecerá de repente do céu. Jesus virá com muitos anjos poderosos ao redor de Jesus, e o fogo cercará Jesus. Jesus julgará todos aqueles que não conhecem a Deus e não obedecem à mensagem e aos ensinamentos de Jesus. Todos os incrédulos receberão julgamento eterno como sua punição justa. Em outras palavras, Deus separará os incrédulos da presença de Deus por toda a eternidade. Esses incrédulos não verão ou experimentarão o quão maravilhoso Deus é.</w:t>
      </w:r>
    </w:p>
    <w:p>
      <w:pPr/>
      <w:r>
        <w:rPr>
          <w:lang w:val="pt_PT" w:bidi="pt_PT"/>
        </w:rPr>
      </w:r>
      <w:r>
        <w:rPr>
          <w:lang w:val="pt_PT" w:bidi="pt_PT"/>
        </w:rPr>
        <w:t>Parem aqui e discutam em grupo: como vocês falarão sobre como Deus separará os incrédulos da presença de Deus para sempre? Pause este áudio aqui.</w:t>
      </w:r>
    </w:p>
    <w:p>
      <w:pPr/>
      <w:r>
        <w:rPr>
          <w:lang w:val="pt_PT" w:bidi="pt_PT"/>
        </w:rPr>
      </w:r>
      <w:r>
        <w:rPr>
          <w:lang w:val="pt_PT" w:bidi="pt_PT"/>
        </w:rPr>
        <w:t>Todos os incrédulos experimentarão esse julgamento. Por outro lado, todos os crentes louvarão o Senhor quando Jesus retornar. Quando Jesus retornar à terra, Jesus salvará todos os crentes da punição dos pecados deles, incluindo os crentes tessalonicenses. Esses crentes se maravilharão, ou ficarão surpresos, com a obra que Deus faz. Os crentes tessalonicenses também ficarão surpresos com a obra de Deus, porque os crentes entenderam o testemunho que Paulo, Silas e Timóteo contaram aos crentes sobre Jesus. É importante lembrar que Paulo está falando com um grupo de crentes sobre a maneira como Deus julgará os incrédulos. Paulo fala sobre a maneira como Deus julgará os incrédulos para encorajar os crentes genuínos a permanecerem fortes em sua fé.</w:t>
      </w:r>
    </w:p>
    <w:p>
      <w:pPr/>
      <w:r>
        <w:rPr>
          <w:lang w:val="pt_PT" w:bidi="pt_PT"/>
        </w:rPr>
      </w:r>
      <w:r>
        <w:rPr>
          <w:lang w:val="pt_PT" w:bidi="pt_PT"/>
        </w:rPr>
        <w:t>Na segunda parte, Paulo ora pelos crentes tessalonicenses. Paulo sabe que um dia Jesus retornará e julgará todas as pessoas. Então, Paulo ora para que Deus torne os crentes tessalonicenses dignos diante do Senhor. Em outras palavras, Paulo quer que Deus considere que os crentes tessalonicenses são dignos da salvação de Deus. Paulo ora e pede a Deus que dê aos crentes a força para fazer tudo o que Deus ordena que os crentes façam. Se Deus fizer essas coisas, Paulo sabe que Deus salvará os crentes tessalonicenses quando Jesus retornar e que os crentes tessalonicenses glorificarão o nome de Jesus. Isso significa que quando os crentes tessalonicenses seguem bem Jesus, os crentes honram Jesus. Paulo resume esta parte da carta de Paulo dizendo que Deus e o Senhor Jesus Cristo tornam todas essas coisas possíveis, porque Deus e o Senhor Jesus Cristo nos dão graça, ou eles são bondosos conosco, mesmo quando não merecemos bondade.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1.5–12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Silas e Timóteo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Todos os crentes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Anjos poderosos</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ensina os crentes tessalonicenses sobre o julgamento final de Deus. Paulo diz que Deus usará a perseguição que os crentes tessalonicenses estão experimentando para mostrar a justiça de Deus e tornar os crentes tessalonicenses dignos de entrar no Reino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tessalonicenses: “O que vocês estão sentindo ou pensando enquanto leem sobre o propósito de Deus para sua perseguição?” As pessoas podem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Deus julgará aqueles que estão perseguindo os crentes tessalonicenses. Deus, por fim, trará descanso completo e paz ao sofrimento e às dificuldades dos crentes tessalonicenses. Deus dará aos crentes verdadeiro descanso e paz quando Jesus retornar. Fogo cercará Jesus, e Jesus virá com anjos poderosos. Jesus julgará aqueles que não conhecem a Deus e que não obedecem ao evangelho. Jesus punirá esses incrédulos destruindo-os e fazendo com que os incrédulos sejam separados de Deus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tessalonicenses: “O que vocês estão sentindo ou pensando?”. Uma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Ao contrário daqueles que não conhecem a Deus, Paulo diz que todos os crentes, incluindo os tessalonicenses, louvarão Jesus quando Jesus retornar. Deus salvará os crentes porque os crentes têm fé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tessalonicenses: “O que você está sentindo ou pensando?”. Uma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Paulo ora e pede a Deus que torne os crentes tessalonicenses aceitáveis aos olhos de Deus. Paulo também pede a Deus que ajude os crentes a viverem uma vida justa. Paulo quer que os crentes tessalonicenses vivam de uma maneira que agrada a Deus, porque Jesus será honrado por meio dos crentes. Paulo sabe que isso apenas é possível por meio da graça que Jesus nos 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1.5–12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diz que Deus tem um propósito para a </w:t>
      </w:r>
      <w:r>
        <w:rPr>
          <w:b/>
          <w:lang w:val="pt_PT" w:bidi="pt_PT"/>
        </w:rPr>
        <w:t>perseguição</w:t>
      </w:r>
      <w:r>
        <w:rPr>
          <w:lang w:val="pt_PT" w:bidi="pt_PT"/>
        </w:rPr>
        <w:t xml:space="preserve"> dos crentes tessalonicenses. Quando as pessoas os perseguem, essas pessoas os tratam de forma cruel e injusta. Usem a mesma palavra ou frase para perseguição que vocês usaram em passagens anteriores. Para mais informações sobre perseguição, consultem o Glossário Mestre.</w:t>
      </w:r>
    </w:p>
    <w:p>
      <w:pPr/>
      <w:r>
        <w:rPr>
          <w:lang w:val="pt_PT" w:bidi="pt_PT"/>
        </w:rPr>
      </w:r>
      <w:r>
        <w:rPr>
          <w:lang w:val="pt_PT" w:bidi="pt_PT"/>
        </w:rPr>
        <w:t>Paulo diz que Deus usará a perseguição dos crentes tessalonicenses para mostrar a justiça de Deus. Justiça é quando alguém trata outra pessoa de forma justa ou correta de acordo com a lei. Em uma sociedade justa, as pessoas com autoridade punem aqueles que fazem o que é errado e protegem as pessoas que são pobres e fracas. Deus mostra sua justiça quando Deus pune aqueles que fazem o que é errado.</w:t>
      </w:r>
    </w:p>
    <w:p>
      <w:pPr/>
      <w:r>
        <w:rPr>
          <w:lang w:val="pt_PT" w:bidi="pt_PT"/>
        </w:rPr>
      </w:r>
      <w:r>
        <w:rPr>
          <w:lang w:val="pt_PT" w:bidi="pt_PT"/>
        </w:rPr>
        <w:t xml:space="preserve">Parem aqui e discutam em grupo qual palavra ou frase vocês usarão para </w:t>
      </w:r>
      <w:r>
        <w:rPr>
          <w:b/>
          <w:lang w:val="pt_PT" w:bidi="pt_PT"/>
        </w:rPr>
        <w:t>justiça</w:t>
      </w:r>
      <w:r>
        <w:rPr>
          <w:lang w:val="pt_PT" w:bidi="pt_PT"/>
        </w:rPr>
        <w:t>. Procurem justiça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Deus também usará a perseguição dos crentes tessalonicenses para tornar os crentes dignos do reino de Deus. O reino de Deus não se refere a um lugar físico, como um país em algum lugar desta terra. O reino de Deus refere-se ao governo de Deus. O reino de Deus é todo lugar onde Deus governa e onde as pessoas obedecem a Deus e vivem em um relacionamento correto com Deus.</w:t>
      </w:r>
    </w:p>
    <w:p>
      <w:pPr/>
      <w:r>
        <w:rPr>
          <w:lang w:val="pt_PT" w:bidi="pt_PT"/>
        </w:rPr>
      </w:r>
      <w:r>
        <w:rPr>
          <w:lang w:val="pt_PT" w:bidi="pt_PT"/>
        </w:rPr>
        <w:t xml:space="preserve">Parem aqui e discutam em grupo qual palavra ou frase vocês usarão para </w:t>
      </w:r>
      <w:r>
        <w:rPr>
          <w:b/>
          <w:lang w:val="pt_PT" w:bidi="pt_PT"/>
        </w:rPr>
        <w:t>reino de Deus</w:t>
      </w:r>
      <w:r>
        <w:rPr>
          <w:lang w:val="pt_PT" w:bidi="pt_PT"/>
        </w:rPr>
        <w:t>. Procure Reino de Deus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Deus punirá aqueles que perseguem os crentes tessalonicenses. Deus também dará descanso àqueles que são perseguidos quando o </w:t>
      </w:r>
      <w:r>
        <w:rPr>
          <w:b/>
          <w:lang w:val="pt_PT" w:bidi="pt_PT"/>
        </w:rPr>
        <w:t>Senhor</w:t>
      </w:r>
      <w:r>
        <w:rPr>
          <w:lang w:val="pt_PT" w:bidi="pt_PT"/>
        </w:rPr>
        <w:t xml:space="preserve"> Jesus retornar. Use a mesma palavra ou frase para Senhor que você usou em passagens anteriores. Para mais informações sobre Senhor, consultem o Glossário Mestre.</w:t>
      </w:r>
    </w:p>
    <w:p>
      <w:pPr/>
      <w:r>
        <w:rPr>
          <w:lang w:val="pt_PT" w:bidi="pt_PT"/>
        </w:rPr>
      </w:r>
      <w:r>
        <w:rPr>
          <w:lang w:val="pt_PT" w:bidi="pt_PT"/>
        </w:rPr>
        <w:t>Paulo diz que Jesus retornará do céu. A palavra "céu" às vezes significa o céu visível: o lugar onde os pássaros voam, onde podemos ver nuvens e onde podemos ver estrelas à noite. Na maioria das vezes, porém, a palavra "céu" se refere ao lugar onde Deus vive com os anjos de Deus. Nessa parte da carta de Paulo, ele está se referindo ao lugar onde Deus vive.</w:t>
      </w:r>
    </w:p>
    <w:p>
      <w:pPr/>
      <w:r>
        <w:rPr>
          <w:lang w:val="pt_PT" w:bidi="pt_PT"/>
        </w:rPr>
      </w:r>
      <w:r>
        <w:rPr>
          <w:lang w:val="pt_PT" w:bidi="pt_PT"/>
        </w:rPr>
        <w:t xml:space="preserve">Pare aqui e, como um grupo, discutam qual palavra ou frase vocês usarão para </w:t>
      </w:r>
      <w:r>
        <w:rPr>
          <w:b/>
          <w:lang w:val="pt_PT" w:bidi="pt_PT"/>
        </w:rPr>
        <w:t>céu</w:t>
      </w:r>
      <w:r>
        <w:rPr>
          <w:lang w:val="pt_PT" w:bidi="pt_PT"/>
        </w:rPr>
        <w:t>. Procure a palavra céu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Jesus retornará com anjos poderosos. Um anjo é um ser sobrenatural e espiritual criado por Deus. Os anjos fazem várias tarefas para Deus. Nessa passagem, os anjos podem vir com Jesus para realizar a punição de Deus sobre as pessoas que não conhecem a Deus.</w:t>
      </w:r>
    </w:p>
    <w:p>
      <w:pPr/>
      <w:r>
        <w:rPr>
          <w:lang w:val="pt_PT" w:bidi="pt_PT"/>
        </w:rPr>
      </w:r>
      <w:r>
        <w:rPr>
          <w:lang w:val="pt_PT" w:bidi="pt_PT"/>
        </w:rPr>
        <w:t xml:space="preserve">Parem aqui e discutam em grupo que palavra ou frase vocês usarão para </w:t>
      </w:r>
      <w:r>
        <w:rPr>
          <w:b/>
          <w:lang w:val="pt_PT" w:bidi="pt_PT"/>
        </w:rPr>
        <w:t>anjo</w:t>
      </w:r>
      <w:r>
        <w:rPr>
          <w:lang w:val="pt_PT" w:bidi="pt_PT"/>
        </w:rPr>
        <w:t>. Procure a palavra anjo no Glossário Mestre para mais informações. Se vocês já traduziram essa palavra em outro livro da Bíblia, usem a mesma palavra que usaram lá. Pause este áudio aqui.</w:t>
      </w:r>
    </w:p>
    <w:p>
      <w:pPr/>
      <w:r>
        <w:rPr>
          <w:lang w:val="pt_PT" w:bidi="pt_PT"/>
        </w:rPr>
      </w:r>
      <w:r>
        <w:rPr>
          <w:lang w:val="pt_PT" w:bidi="pt_PT"/>
        </w:rPr>
        <w:t>Paulo diz que Deus trará julgamento sobre aqueles que não conhecem a Deus e que não obedecem ao evangelho de nosso Senhor Jesus. A palavra evangelho é uma tradução de uma palavra grega que literalmente significa “boas novas”. As boas notícias na Bíblia são que Deus criou uma maneira de salvar as pessoas. Deus julgará aqueles que não obedecem à mensagem das boas novas sobre Jesus.</w:t>
      </w:r>
    </w:p>
    <w:p>
      <w:pPr/>
      <w:r>
        <w:rPr>
          <w:lang w:val="pt_PT" w:bidi="pt_PT"/>
        </w:rPr>
      </w:r>
      <w:r>
        <w:rPr>
          <w:lang w:val="pt_PT" w:bidi="pt_PT"/>
        </w:rPr>
        <w:t xml:space="preserve">Parem aqui e discutam em grupo qual palavra ou frase vocês usarão para </w:t>
      </w:r>
      <w:r>
        <w:rPr>
          <w:b/>
          <w:lang w:val="pt_PT" w:bidi="pt_PT"/>
        </w:rPr>
        <w:t>evangelho</w:t>
      </w:r>
      <w:r>
        <w:rPr>
          <w:lang w:val="pt_PT" w:bidi="pt_PT"/>
        </w:rPr>
        <w:t>. Procure a palavra evangelho no Glossário Mestre para mais informações. Se vocês já traduziram essa palavra em outro livro da Bíblia, usem a mesma palavra que vocês usaram lá. Pause este áudio aqui.</w:t>
      </w:r>
    </w:p>
    <w:p>
      <w:pPr/>
      <w:r>
        <w:rPr>
          <w:lang w:val="pt_PT" w:bidi="pt_PT"/>
        </w:rPr>
      </w:r>
      <w:r>
        <w:rPr>
          <w:lang w:val="pt_PT" w:bidi="pt_PT"/>
        </w:rPr>
        <w:t>As pessoas que não conhecem a Deus experimentam julgamento. Alguém julga as ações que uma pessoa faz decidindo se o que essa pessoa faz é certo ou errado e, portanto, se a pessoa é culpada ou inocente de quebrar uma lei. Um juiz punirá a pessoa se ele decidir que a pessoa é culpada de fazer algo errado.</w:t>
      </w:r>
    </w:p>
    <w:p>
      <w:pPr/>
      <w:r>
        <w:rPr>
          <w:lang w:val="pt_PT" w:bidi="pt_PT"/>
        </w:rPr>
      </w:r>
      <w:r>
        <w:rPr>
          <w:lang w:val="pt_PT" w:bidi="pt_PT"/>
        </w:rPr>
        <w:t xml:space="preserve">Parem aqui e discutam em grupo qual palavra ou frase vocês usarão para </w:t>
      </w:r>
      <w:r>
        <w:rPr>
          <w:b/>
          <w:lang w:val="pt_PT" w:bidi="pt_PT"/>
        </w:rPr>
        <w:t>julgamento</w:t>
      </w:r>
      <w:r>
        <w:rPr>
          <w:lang w:val="pt_PT" w:bidi="pt_PT"/>
        </w:rPr>
        <w:t>. Procurem por juiz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os santos, aqueles que acreditam em Jesus, experimentarão salvação quando Jesus retornar. Os santos, muitas vezes chamados de pessoas santas de Deus, são aqueles a quem Deus chamou especialmente e escolheu para serem povo de Deus. Essas são pessoas que pertencem a Deus porque elas são crentes ou seguidores de Jesus. </w:t>
      </w:r>
    </w:p>
    <w:p>
      <w:pPr/>
      <w:r>
        <w:rPr>
          <w:lang w:val="pt_PT" w:bidi="pt_PT"/>
        </w:rPr>
      </w:r>
      <w:r>
        <w:rPr>
          <w:lang w:val="pt_PT" w:bidi="pt_PT"/>
        </w:rPr>
        <w:t xml:space="preserve">Parem aqui e discutam em grupo qual palavra ou frase vocês usarão para </w:t>
      </w:r>
      <w:r>
        <w:rPr>
          <w:b/>
          <w:lang w:val="pt_PT" w:bidi="pt_PT"/>
        </w:rPr>
        <w:t>santos</w:t>
      </w:r>
      <w:r>
        <w:rPr>
          <w:lang w:val="pt_PT" w:bidi="pt_PT"/>
        </w:rPr>
        <w:t xml:space="preserve">, ou pessoas santas. Procure a palavra </w:t>
      </w:r>
      <w:r>
        <w:rPr>
          <w:b/>
          <w:lang w:val="pt_PT" w:bidi="pt_PT"/>
        </w:rPr>
        <w:t>santos</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essas pessoas santas darão glória a Jesus. A glória é a fama e admiração que você ganha fazendo algo impressionante. Quando as pessoas dão glória a Deus, essas pessoas louvam a Deus, admiram a Deus e dizem coisas boas sobre Deus. Paulo diz que os tessalonicenses estão entre essas pessoas santas, porque eles acreditaram no testemunho de Paulo. Quando alguém dá um testemunho, isso significa que a pessoa diz algo que ela sabe que é realmente verdadeiro.</w:t>
      </w:r>
    </w:p>
    <w:p>
      <w:pPr/>
      <w:r>
        <w:rPr>
          <w:lang w:val="pt_PT" w:bidi="pt_PT"/>
        </w:rPr>
      </w:r>
      <w:r>
        <w:rPr>
          <w:lang w:val="pt_PT" w:bidi="pt_PT"/>
        </w:rPr>
        <w:t xml:space="preserve">Parem aqui e discutam em grupo quais palavras ou frases vocês usarão para </w:t>
      </w:r>
      <w:r>
        <w:rPr>
          <w:b/>
          <w:lang w:val="pt_PT" w:bidi="pt_PT"/>
        </w:rPr>
        <w:t>glória</w:t>
      </w:r>
      <w:r>
        <w:rPr>
          <w:lang w:val="pt_PT" w:bidi="pt_PT"/>
        </w:rPr>
        <w:t xml:space="preserve"> e </w:t>
      </w:r>
      <w:r>
        <w:rPr>
          <w:b/>
          <w:lang w:val="pt_PT" w:bidi="pt_PT"/>
        </w:rPr>
        <w:t>testemunho</w:t>
      </w:r>
      <w:r>
        <w:rPr>
          <w:lang w:val="pt_PT" w:bidi="pt_PT"/>
        </w:rPr>
        <w:t>. Procurem por glória e testemunho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À luz do julgamento futuro de Deus, Paulo diz que Paulo, Silas e Timóteo estão orando pelos crentes tessalonicenses. Quando você ora, ou faz uma oração, você está se comunicando com Deus. Você pode estar louvando a Deus, agradecendo a Deus, pedindo ajuda a Deus, contando a Deus sobre as coisas erradas que você fez, pedindo a Deus que ajude outras pessoas ou apenas clamando a Deus porque você se sente muito triste. Na Bíblia, todas essas coisas são parte da oração.</w:t>
      </w:r>
    </w:p>
    <w:p>
      <w:pPr/>
      <w:r>
        <w:rPr>
          <w:lang w:val="pt_PT" w:bidi="pt_PT"/>
        </w:rPr>
      </w:r>
      <w:r>
        <w:rPr>
          <w:lang w:val="pt_PT" w:bidi="pt_PT"/>
        </w:rPr>
        <w:t xml:space="preserve">Parem aqui e discutam em grupo qual palavra ou frase vocês usarão para </w:t>
      </w:r>
      <w:r>
        <w:rPr>
          <w:b/>
          <w:lang w:val="pt_PT" w:bidi="pt_PT"/>
        </w:rPr>
        <w:t>orar</w:t>
      </w:r>
      <w:r>
        <w:rPr>
          <w:lang w:val="pt_PT" w:bidi="pt_PT"/>
        </w:rPr>
        <w:t>. Procure a palavra oração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Silas e Timóteo oram para que Deus dê aos crentes tessalonicenses a capacidade de fazer tudo o que a </w:t>
      </w:r>
      <w:r>
        <w:rPr>
          <w:b/>
          <w:lang w:val="pt_PT" w:bidi="pt_PT"/>
        </w:rPr>
        <w:t>fé</w:t>
      </w:r>
      <w:r>
        <w:rPr>
          <w:lang w:val="pt_PT" w:bidi="pt_PT"/>
        </w:rPr>
        <w:t xml:space="preserve"> deles em Jesus leva os crentes a fazer. Use a mesma palavra ou frase para fé que você usou em passagens anteriores. Para mais informações sobre fé, consulte o Glossário Mestre.</w:t>
      </w:r>
    </w:p>
    <w:p>
      <w:pPr/>
      <w:r>
        <w:rPr>
          <w:lang w:val="pt_PT" w:bidi="pt_PT"/>
        </w:rPr>
      </w:r>
      <w:r>
        <w:rPr>
          <w:lang w:val="pt_PT" w:bidi="pt_PT"/>
        </w:rPr>
        <w:t xml:space="preserve">Paulo oferece essa oração, porque Paulo quer que os crentes tessalonicenses honrem o nome de Jesus. Paulo sabe que os crentes tessalonicenses podem fazer isso apenas por meio da </w:t>
      </w:r>
      <w:r>
        <w:rPr>
          <w:b/>
          <w:lang w:val="pt_PT" w:bidi="pt_PT"/>
        </w:rPr>
        <w:t>graça</w:t>
      </w:r>
      <w:r>
        <w:rPr>
          <w:lang w:val="pt_PT" w:bidi="pt_PT"/>
        </w:rPr>
        <w:t>. Use a mesma palavra ou frase para graça que você usou em passagens anteriores. Para mais informações sobre graça, consulte o Glossário Mestre.</w:t>
      </w:r>
    </w:p>
    <w:p>
      <w:pPr/>
      <w:r>
        <w:rPr>
          <w:lang w:val="pt_PT" w:bidi="pt_PT"/>
        </w:rPr>
      </w:r>
      <w:r>
        <w:rPr>
          <w:lang w:val="pt_PT" w:bidi="pt_PT"/>
        </w:rPr>
        <w:t xml:space="preserve">Paulo diz que Jesus </w:t>
      </w:r>
      <w:r>
        <w:rPr>
          <w:b/>
          <w:lang w:val="pt_PT" w:bidi="pt_PT"/>
        </w:rPr>
        <w:t>Cristo</w:t>
      </w:r>
      <w:r>
        <w:rPr>
          <w:lang w:val="pt_PT" w:bidi="pt_PT"/>
        </w:rPr>
        <w:t xml:space="preserve"> é aquele que dá essa graça. Use a mesma palavra ou frase para Cristo que você usou em passagens anteriores. Para mais informações sobre Cristo,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1.5–12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2 Tessalonicenses 2:1–12</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2.1–12 e guardem em seus corações.</w:t>
      </w:r>
    </w:p>
    <w:p>
      <w:pPr/>
      <w:r>
        <w:rPr>
          <w:lang w:val="pt_PT" w:bidi="pt_PT"/>
        </w:rPr>
      </w:r>
      <w:r>
        <w:rPr>
          <w:lang w:val="pt_PT" w:bidi="pt_PT"/>
        </w:rPr>
        <w:t>Ouçam uma versão em áudio de 2 Tessalonicenses 2.1–12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2.1–12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ensinou aos crentes tessalonicenses sobre o julgamento final de Deus e orou para que os crentes permanecessem fiéis a Jesus. Agora, Paulo continua sua carta aos tessalonicenses e responde a algumas das perguntas dos tessalonicenses. Não ouvimos as perguntas dos tessalonicenses, mas parece que alguns dos crentes pensavam que Paulo havia dito que o Senhor Jesus Cristo já havia voltado à terra para julgar as pessoas. Esses crentes alegaram que receberam uma visão espiritual, revelação ou carta de Paulo que dizia que Jesus havia retornado. Vocês se lembrarão de que quando Paulo estava em Tessalônica, Paulo ensinou aos crentes sobre o que acontecerá quando Jesus retornar. Paulo falou mais sobre isso quando Paulo escreveu a primeira carta aos tessalonicenses. No entanto, Paulo não disse que Jesus já havia retornado. Agora, Paulo escreve para dizer mais sobre o que Paulo já ensinou aos tessalonicenses sobre o retorno de Jesus.</w:t>
      </w:r>
    </w:p>
    <w:p>
      <w:pPr/>
      <w:r>
        <w:rPr>
          <w:lang w:val="pt_PT" w:bidi="pt_PT"/>
        </w:rPr>
      </w:r>
      <w:r>
        <w:rPr>
          <w:lang w:val="pt_PT" w:bidi="pt_PT"/>
        </w:rPr>
        <w:t>Parem aqui e falem sobre pessoas em sua comunidade que têm sonhos espirituais ou visões de Deus ou deuses. Esses sonhos ou visões estão sempre corretos? O que acontece se os sonhos ou visões não estiverem corretos? Como vocês sabem se alguém compartilha informações incorretas? Pause este áudio aqui.</w:t>
      </w:r>
    </w:p>
    <w:p>
      <w:pPr/>
      <w:r>
        <w:rPr>
          <w:lang w:val="pt_PT" w:bidi="pt_PT"/>
        </w:rPr>
      </w:r>
      <w:r>
        <w:rPr>
          <w:lang w:val="pt_PT" w:bidi="pt_PT"/>
        </w:rPr>
        <w:t>Paulo rejeita fortemente as pessoas que ensinaram essas coisas falsas sobre o retorno de Jesus. Paulo diz aos tessalonicenses para rejeitar o ensinamento desses falsos mestres. Paulo diz aos tessalonicenses para se apegarem firmemente à verdade. Paulo lembra aos tessalonicenses que Jesus Cristo não retornará até que muitas pessoas se rebelem contra o Senhor e até que o homem de iniquidade apareça no mundo. Como esses eventos ainda não aconteceram, Paulo mostra claramente que Jesus ainda não poderia ter retornado.</w:t>
      </w:r>
    </w:p>
    <w:p>
      <w:pPr/>
      <w:r>
        <w:rPr>
          <w:lang w:val="pt_PT" w:bidi="pt_PT"/>
        </w:rPr>
      </w:r>
      <w:r>
        <w:rPr>
          <w:lang w:val="pt_PT" w:bidi="pt_PT"/>
        </w:rPr>
        <w:t>Paulo continua a explicar mais detalhes sobre a grande rebelião e esse homem de iniquidade que virá nos últimos dias. Não entendemos plenamente do que Paulo está falando. Paulo pode estar se referindo ao que estava acontecendo no tempo de Paulo sob o governo do Império Romano. O Império Romano oprimia o povo judeu e desrespeitava o templo judaico. Na verdade, algum tempo depois que Paulo escreveu esta carta, os romanos destruíram o templo judaico. Paulo também pode estar falando sobre um evento no futuro, que ainda não aconteceu em nossos dias. O que sabemos é que esse homem de iniquidade reivindicará autoridade sobre todos e tudo. Esse homem de iniquidade se sentará no trono de Deus e alegará ser o próprio deus.</w:t>
      </w:r>
    </w:p>
    <w:p>
      <w:pPr/>
      <w:r>
        <w:rPr>
          <w:lang w:val="pt_PT" w:bidi="pt_PT"/>
        </w:rPr>
      </w:r>
      <w:r>
        <w:rPr>
          <w:lang w:val="pt_PT" w:bidi="pt_PT"/>
        </w:rPr>
        <w:t>Paulo fala sobre o "repressor", que é a pessoa ou coisa que retém ou restringe esse homem de iniquidade. Não sabemos exatamente quem ou o que é o repressor. Algumas pessoas pensam que o repressor é o governo, a igreja ou o Espírito Santo. Paulo aparentemente ensinou aos tessalonicenses sobre essa pessoa ou coisa enquanto Paulo estava com os tessalonicenses em Tessalônica. Deus removerá aquele que detém em algum momento do futuro, e então Jesus mostrará o que é o homem da iniquidade.</w:t>
      </w:r>
    </w:p>
    <w:p>
      <w:pPr/>
      <w:r>
        <w:rPr>
          <w:lang w:val="pt_PT" w:bidi="pt_PT"/>
        </w:rPr>
      </w:r>
      <w:r>
        <w:rPr>
          <w:lang w:val="pt_PT" w:bidi="pt_PT"/>
        </w:rPr>
        <w:t>Parem aqui e discutam em grupo: falem sobre uma vez em que uma pessoa boa protegeu uma pessoa ruim, não permitindo que as pessoas vissem o que a pessoa ruim estava fazendo. O que aconteceu quando a pessoa boa parou de proteger a pessoa ruim? Pause este áudio aqui.</w:t>
      </w:r>
    </w:p>
    <w:p>
      <w:pPr/>
      <w:r>
        <w:rPr>
          <w:lang w:val="pt_PT" w:bidi="pt_PT"/>
        </w:rPr>
      </w:r>
      <w:r>
        <w:rPr>
          <w:lang w:val="pt_PT" w:bidi="pt_PT"/>
        </w:rPr>
        <w:t>Esse homem de iniquidade trabalha em nome do próprio Satanás. Esse homem de iniquidade é capaz de realizar ações milagrosas e sinais com o poder de Satanás. Esse homem de iniquidade enganará muitas pessoas para que essas pessoas se recusem a aceitar a verdadeira mensagem sobre Jesus Cristo. Portanto, Deus julgará e destruirá essas pessoas. Os tessalonicenses escolheram amar a verdade do evangelho de Jesus Cristo, por isso Deus salvará os crentes tessalonicenses quando Jesus vier para julgar as pessoas. As pessoas que seguem o homem de iniquidade rejeitam a verdade, por isso Deus julgará essas pessoas quando o Senhor Jesus retornar para julgar as pessoas. Como essas pessoas rejeitam a Deus, Deus faz essas pessoas acreditarem em coisas falsas sobre Deus. Paulo não diz exatamente como Deus faz essas pessoas acreditarem em coisas falsas, mas parece que Deus envia algo que funciona nas mentes e corações das pessoas e faz essas pessoas acreditarem em coisas erradas sobre Deus. Deus faz isso porque essas pessoas já rejeitaram a Deus. Deus está certo em julgar essas pessoas, porque essas pessoas rejeitam a verdade e amam o mal.</w:t>
      </w:r>
    </w:p>
    <w:p>
      <w:pPr/>
      <w:r>
        <w:rPr>
          <w:lang w:val="pt_PT" w:bidi="pt_PT"/>
        </w:rPr>
      </w:r>
      <w:r>
        <w:rPr>
          <w:lang w:val="pt_PT" w:bidi="pt_PT"/>
        </w:rPr>
        <w:t>Paulo encoraja os tessalonicenses lembrando aos tessalonicenses que Deus certamente destruirá esse homem de iniquidade. Paulo chama o homem de iniquidade de filho da destruição. Desde o início, Deus planejou julgar e destruir de uma vez por todas esse homem de iniquidade.</w:t>
      </w:r>
    </w:p>
    <w:p>
      <w:pPr/>
      <w:r>
        <w:rPr>
          <w:lang w:val="pt_PT" w:bidi="pt_PT"/>
        </w:rPr>
      </w:r>
      <w:r>
        <w:rPr>
          <w:lang w:val="pt_PT" w:bidi="pt_PT"/>
        </w:rPr>
        <w:t>Parem aqui e descrevam alguém em sua cultura que é tão ruim que as pessoas sabem que um dia Deus julgará essa pessoa. Pause este áudio aqui.</w:t>
      </w:r>
    </w:p>
    <w:p>
      <w:pPr/>
      <w:r>
        <w:rPr>
          <w:lang w:val="pt_PT" w:bidi="pt_PT"/>
        </w:rPr>
      </w:r>
      <w:r>
        <w:rPr>
          <w:lang w:val="pt_PT" w:bidi="pt_PT"/>
        </w:rPr>
        <w:t>O próprio Senhor Jesus Cristo condenará ou julgará esse homem de iniquidade para sempre. Cristo Jesus fará isso com as palavras que Jesus fala de sua boca. Quando Jesus retornar, Jesus destruirá o homem de iniquidade. Isso mostrará que o homem de iniquidade não tem poder algum!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2.1–12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fala sobre os eventos que acontecerão antes de Jesus retornar, para que os crentes tessalonicenses não fiquem confusos.</w:t>
      </w:r>
    </w:p>
    <w:p>
      <w:pPr/>
      <w:r>
        <w:rPr>
          <w:lang w:val="pt_PT" w:bidi="pt_PT"/>
        </w:rPr>
      </w:r>
      <w:r>
        <w:rPr>
          <w:b/>
          <w:lang w:val="pt_PT" w:bidi="pt_PT"/>
        </w:rPr>
        <w:t>Na segunda parte:</w:t>
      </w:r>
      <w:r>
        <w:rPr>
          <w:lang w:val="pt_PT" w:bidi="pt_PT"/>
        </w:rPr>
        <w:t xml:space="preserve"> Paulo lembra brevemente aos crentes tessalonicenses do que Paulo ensinou aos crentes quando estava com eles em Tessalônica.</w:t>
      </w:r>
    </w:p>
    <w:p>
      <w:pPr/>
      <w:r>
        <w:rPr>
          <w:lang w:val="pt_PT" w:bidi="pt_PT"/>
        </w:rPr>
      </w:r>
      <w:r>
        <w:rPr>
          <w:b/>
          <w:lang w:val="pt_PT" w:bidi="pt_PT"/>
        </w:rPr>
        <w:t>Na terceira parte:</w:t>
      </w:r>
      <w:r>
        <w:rPr>
          <w:lang w:val="pt_PT" w:bidi="pt_PT"/>
        </w:rPr>
        <w:t xml:space="preserve"> Paulo dá mais detalhes sobre alguns dos eventos que levam ao retorno de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Silas e Timóteo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Falsos mestres, aqueles que falam erroneamente sobre o dia do Senhor</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da iniquidade</w:t>
      </w:r>
    </w:p>
    <w:p>
      <w:pPr>
        <w:pStyle w:val="ListBullet"/>
        <w:spacing w:line="240" w:lineRule="auto"/>
        <w:ind w:left="720"/>
      </w:pPr>
      <w:r>
        <w:rPr>
          <w:lang w:val="pt_PT" w:bidi="pt_PT"/>
        </w:rPr>
      </w:r>
      <w:r>
        <w:rPr>
          <w:lang w:val="pt_PT" w:bidi="pt_PT"/>
        </w:rPr>
        <w:t>Aquele que detém (lembre-se de que isso pode não ser uma pessoa)</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explica em geral o que acontecerá antes de Jesus retornar para julgar o mundo. Paulo chama esse tempo de "o dia do Senhor". Paulo escreve sobre esses eventos, porque os tessalonicenses estavam confusos e preocupados pelo fato de o dia do Senhor já ter acontecido. Paulo diz aos tessalonicenses para não acreditarem naqueles que estão ensinando incorretamente sobre o dia do Senhor. Mesmo que essas pessoas digam que receberam uma visão ou mensagem de Deus, um relatório falado, ou até mesmo uma carta de Paulo e dos companheiros de Paulo, os tessalonicenses não devem acreditar nessas pessoas.</w:t>
      </w:r>
    </w:p>
    <w:p>
      <w:pPr/>
      <w:r>
        <w:rPr>
          <w:lang w:val="pt_PT" w:bidi="pt_PT"/>
        </w:rPr>
      </w:r>
      <w:r>
        <w:rPr>
          <w:lang w:val="pt_PT" w:bidi="pt_PT"/>
        </w:rPr>
        <w:t>Paulo então lembra aos tessalonicenses sobre as coisas que devem acontecer antes de Jesus retornar. Paulo está dizendo que esses eventos ainda não aconteceram, por isso Paulo prova que Jesus ainda não retornou. Paulo diz que haverá uma grande rebelião contra Deus quando muitas pessoas se voltarem contra Deus e se opuserem a Deus e ao povo de Deus. Paulo também diz que o homem da iniquidade aparecerá antes de Jesus retornar. Esse homem da iniquidade alegará que ele é deus e exigirá que todas as pessoas adorem esse homem da iniquidade como um deus. Não sabemos se esse homem é uma pessoa ou um símbolo de algo, mas se, em seu idioma, você tiver que escolher uma interpretação, deve assumir que o homem da iniquidade é uma pessoa. Esse homem é perverso e não segue as leis de Deus. Algumas traduções dizem que é um homem perverso ou um homem que peca. Esse homem é um filho da destruição, ou condenado à destruição, o que significa que Deus punirá esse homem para sempre.</w:t>
      </w:r>
    </w:p>
    <w:p>
      <w:pPr/>
      <w:r>
        <w:rPr>
          <w:lang w:val="pt_PT" w:bidi="pt_PT"/>
        </w:rPr>
      </w:r>
      <w:r>
        <w:rPr>
          <w:lang w:val="pt_PT" w:bidi="pt_PT"/>
        </w:rPr>
        <w:t>Parem aqui e discutam em grupo: com base nessa descrição do homem da iniquidade, como vocês falarão sobre o homem da iniquidade em sua tradução? Pensem em como vocês descreveram a pessoa ruim na etapa dois. Como vocês dirão que esse homem é um filho da destruição ou alguém que Deus punirá para sempre? Pause este áudio aqui.</w:t>
      </w:r>
    </w:p>
    <w:p>
      <w:pPr/>
      <w:r>
        <w:rPr>
          <w:lang w:val="pt_PT" w:bidi="pt_PT"/>
        </w:rPr>
      </w:r>
      <w:r>
        <w:rPr>
          <w:lang w:val="pt_PT" w:bidi="pt_PT"/>
        </w:rPr>
        <w:t>Na segunda parte, Paulo usa uma pergunta para lembrar aos tessalonicenses que Paulo já ensinou aos tessalonicenses essas coisas quando Paulo estava com eles pessoalmente. Paulo diz: "Vocês não se lembram de que disse a vocês todas essas coisas quando estava com vocês?" Paulo disse aos tessalonicenses que muitas pessoas se rebelarão contra Deus antes do dia do Senhor. Os crentes tessalonicenses já devem saber que o homem da iniquidade aparecerá antes do dia do Senhor e alegará que o homem da iniquidade é um deus. Os crentes tessalonicenses já devem saber que há um detentor que impede que o homem da iniquidade apareça. Os crentes devem saber quem ou o que é o detentor. Esse detentor retém o homem da iniquidade, como uma corda retém um animal, ou como uma prisão retém um criminoso. O repressor impede que as pessoas percebam plenamente o que o homem da iniquidade está fazendo secretamente ao redor do mundo para influenciar as pessoas a fazerem coisas erradas.</w:t>
      </w:r>
    </w:p>
    <w:p>
      <w:pPr/>
      <w:r>
        <w:rPr>
          <w:lang w:val="pt_PT" w:bidi="pt_PT"/>
        </w:rPr>
      </w:r>
      <w:r>
        <w:rPr>
          <w:lang w:val="pt_PT" w:bidi="pt_PT"/>
        </w:rPr>
        <w:t>Na terceira parte, Paulo ensina com mais detalhes sobre alguns dos eventos que devem acontecer antes de Jesus retornar. Paulo diz que seja quem ou o que for o repressor, o repressor está atualmente reprimindo o homem da iniquidade. Quando o repressor sair do caminho, o homem da iniquidade aparecerá no mundo. Antes de Paulo continuar explicando o que o homem da iniquidade fará, Paulo encoraja os crentes explicando como Jesus um dia destruirá o homem da iniquidade. Paulo diz que Jesus destruirá esse homem da iniquidade com o fôlego da boca de Jesus e o esplendor ou majestade da presença de Jesus. Isso provavelmente significa que Jesus virá de uma maneira gloriosa e poderosa e falará, e que a maneira como Jesus falar e a aparência de Jesus destruirão o homem da iniquidade.</w:t>
      </w:r>
    </w:p>
    <w:p>
      <w:pPr/>
      <w:r>
        <w:rPr>
          <w:lang w:val="pt_PT" w:bidi="pt_PT"/>
        </w:rPr>
      </w:r>
      <w:r>
        <w:rPr>
          <w:lang w:val="pt_PT" w:bidi="pt_PT"/>
        </w:rPr>
        <w:t>Parem aqui e discutam em grupo: como vocês falarão sobre como Jesus destrói o homem da iniquidade com o fôlego da boca de Jesus e o esplendor da majestade de Jesus? Pause este áudio aqui.</w:t>
      </w:r>
    </w:p>
    <w:p>
      <w:pPr/>
      <w:r>
        <w:rPr>
          <w:lang w:val="pt_PT" w:bidi="pt_PT"/>
        </w:rPr>
      </w:r>
      <w:r>
        <w:rPr>
          <w:lang w:val="pt_PT" w:bidi="pt_PT"/>
        </w:rPr>
        <w:t>Agora Paulo descreve como esse homem da iniquidade agirá antes de Jesus destruir o homem da iniquidade. O homem da iniquidade agirá como Satanás age no mundo, e o homem da iniquidade fará milagres e sinais que farão as pessoas acreditarem em uma mentira de que o homem da iniquidade é tão poderoso quanto Deus. Como o homem da iniquidade pode mentir às pessoas tão facilmente? Paulo explica que essas pessoas têm se recusado a amar a verdade e procurar a verdade, por isso Deus não salva essas pessoas. Em vez disso, essas pessoas se deleitaram ou ficaram felizes em fazer coisas perversas. Então, antes de Jesus destruir o homem da iniquidade, Deus fará as pessoas pensarem de forma muito errada e acreditarem nas mentiras do homem da iniquidade.</w:t>
      </w:r>
    </w:p>
    <w:p>
      <w:pPr/>
      <w:r>
        <w:rPr>
          <w:lang w:val="pt_PT" w:bidi="pt_PT"/>
        </w:rPr>
      </w:r>
      <w:r>
        <w:rPr>
          <w:lang w:val="pt_PT" w:bidi="pt_PT"/>
        </w:rPr>
        <w:t>Parem aqui e discutam em grupo: como vocês descreverão como o homem da iniquidade age? Como vocês explicarão como o homem da iniquidade pode fazer tantas pessoas acreditarem em mentiras? Em outras palavras, descrevam por que as pessoas estão prontas para acreditar em mentiras. Pause este áudio aqui.</w:t>
      </w:r>
    </w:p>
    <w:p>
      <w:pPr/>
      <w:r>
        <w:rPr>
          <w:lang w:val="pt_PT" w:bidi="pt_PT"/>
        </w:rPr>
      </w:r>
      <w:r>
        <w:rPr>
          <w:lang w:val="pt_PT" w:bidi="pt_PT"/>
        </w:rPr>
        <w:t>Parem aqui e discutam em grupo: como vocês explicarão que depois que o homem da iniquidade aparece e Deus mostra quem é o homem da iniquidade, Jesus destrói o homem da iniquidade? Jesus não destrói o homem da iniquidade até depois que o homem mostra quem ele é e pratica suas obras perversas. Como vocês deixarão isso claro em sua tradução?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2.1–12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Silas e Timóteo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Falsos mestres, aqueles que falam erroneamente sobre o dia do Senhor</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da iniquidade</w:t>
      </w:r>
    </w:p>
    <w:p>
      <w:pPr>
        <w:pStyle w:val="ListBullet"/>
        <w:spacing w:line="240" w:lineRule="auto"/>
        <w:ind w:left="720"/>
      </w:pPr>
      <w:r>
        <w:rPr>
          <w:lang w:val="pt_PT" w:bidi="pt_PT"/>
        </w:rPr>
      </w:r>
      <w:r>
        <w:rPr>
          <w:lang w:val="pt_PT" w:bidi="pt_PT"/>
        </w:rPr>
        <w:t>Aquele que detém (lembre-se de que isso pode não ser uma pessoa)</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escreve uma ordem geral de eventos que acontecerão antes de Jesus retornar. Paulo escreve sobre esses eventos para corrigir a confusão dos crentes tessalonicenses. Paulo diz aos tessalonicenses para não se preocuparem com o fato de o dia do Senhor já ter começado. Paulo diz aos crentes tessalonicenses para não acreditarem naqueles que ensinam incorretamente, mesmo que essas pessoas aleguem que o ensinamento vem de Deus ou de Paulo e dos companheiros de Paulo.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falsos mestres: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parte, Paulo lembra brevemente aos crentes tessalonicenses sobre as coisas que Paulo ensinou quando estava em Tessalônica.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parte, Paulo ensina com mais detalhes sobre alguns dos eventos que acontecerão antes de Jesus retornar. Aquele que detém sairá do caminho, e então o homem da iniquidade será revelado. O homem da iniquidade enganará aqueles que não conhecem nem seguem Jesus, e o homem da iniquidade levará essas pessoas ao seu julgamento e destruição. Paulo diz que Deus julga e destrói essas pessoas, porque as pessoas se recusam a amar a verdade e confiar em Jesus para salvá-las. Deus faz essas pessoas acreditarem ainda mais em mentiras, porque essas pessoas já estão rejeitando a verdade e amando o mal. Paulo diz que Jesus virá e destruirá esse homem da iniquidade.</w:t>
      </w:r>
    </w:p>
    <w:p>
      <w:pPr/>
      <w:r>
        <w:rPr>
          <w:lang w:val="pt_PT" w:bidi="pt_PT"/>
        </w:rPr>
      </w:r>
      <w:r>
        <w:rPr>
          <w:lang w:val="pt_PT" w:bidi="pt_PT"/>
        </w:rPr>
        <w:t>O homem da iniquidade agirá com o poder de Satanás e realizará milagres e sinais que fazem as pessoas pensarem que o homem da iniquidade tem o poder de Deus. As pessoas acreditarão nesses milagres, porque não querem aprender a verdade. Então Deus permite que o povo acredite nas mentiras, e Deus condenará essas pessoas, porque o povo está feliz em fazer coisas perversas em vez de acreditar em coisas verdadeiras.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tessalonicenses: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2.1–12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novamente chama os crentes tessalonicenses de seus </w:t>
      </w:r>
      <w:r>
        <w:rPr>
          <w:b/>
          <w:lang w:val="pt_PT" w:bidi="pt_PT"/>
        </w:rPr>
        <w:t>irmãos</w:t>
      </w:r>
      <w:r>
        <w:rPr>
          <w:lang w:val="pt_PT" w:bidi="pt_PT"/>
        </w:rPr>
        <w:t xml:space="preserve">. Isso mostra o amor de Paulo pelos crentes, mesmo enquanto escreve para corrigi-los. Vocês se lembrarão de que Paulo muitas vezes usa essa palavra para significar companheiros crentes, tanto homens quanto mulheres. Use a mesma palavra ou frase para "irmãos ou irmãs" que você usou em passagens anteriores. </w:t>
      </w:r>
    </w:p>
    <w:p>
      <w:pPr/>
      <w:r>
        <w:rPr>
          <w:lang w:val="pt_PT" w:bidi="pt_PT"/>
        </w:rPr>
      </w:r>
      <w:r>
        <w:rPr>
          <w:lang w:val="pt_PT" w:bidi="pt_PT"/>
        </w:rPr>
        <w:t xml:space="preserve">Paulo escreve aos crentes tessalonicenses para explicar algumas coisas sobre a vinda ou retorno do </w:t>
      </w:r>
      <w:r>
        <w:rPr>
          <w:b/>
          <w:lang w:val="pt_PT" w:bidi="pt_PT"/>
        </w:rPr>
        <w:t>Senhor</w:t>
      </w:r>
      <w:r>
        <w:rPr>
          <w:lang w:val="pt_PT" w:bidi="pt_PT"/>
        </w:rPr>
        <w:t xml:space="preserve"> Jesus </w:t>
      </w:r>
      <w:r>
        <w:rPr>
          <w:b/>
          <w:lang w:val="pt_PT" w:bidi="pt_PT"/>
        </w:rPr>
        <w:t>Cristo</w:t>
      </w:r>
      <w:r>
        <w:rPr>
          <w:lang w:val="pt_PT" w:bidi="pt_PT"/>
        </w:rPr>
        <w:t>. Isso se refere ao retorno do Senhor Jesus, o momento em que Jesus voltará à terra pela segunda vez. Usem as mesmas palavras ou frases para Senhor e Cristo que vocês usaram em passagens anteriores. Para mais informações sobre Senhor e Cristo, consultem o Glossário Mestre.</w:t>
      </w:r>
    </w:p>
    <w:p>
      <w:pPr/>
      <w:r>
        <w:rPr>
          <w:lang w:val="pt_PT" w:bidi="pt_PT"/>
        </w:rPr>
      </w:r>
      <w:r>
        <w:rPr>
          <w:lang w:val="pt_PT" w:bidi="pt_PT"/>
        </w:rPr>
        <w:t xml:space="preserve">Parem aqui e discutam em grupo qual palavra ou frase vocês usarão para </w:t>
      </w:r>
      <w:r>
        <w:rPr>
          <w:b/>
          <w:lang w:val="pt_PT" w:bidi="pt_PT"/>
        </w:rPr>
        <w:t>vir</w:t>
      </w:r>
      <w:r>
        <w:rPr>
          <w:lang w:val="pt_PT" w:bidi="pt_PT"/>
        </w:rPr>
        <w:t xml:space="preserve"> ou </w:t>
      </w:r>
      <w:r>
        <w:rPr>
          <w:b/>
          <w:lang w:val="pt_PT" w:bidi="pt_PT"/>
        </w:rPr>
        <w:t>retornar</w:t>
      </w:r>
      <w:r>
        <w:rPr>
          <w:lang w:val="pt_PT" w:bidi="pt_PT"/>
        </w:rPr>
        <w:t>. Se vocês já traduziram essa ideia em outro livro da Bíblia, usem as mesmas palavras ou frases que vocês usaram lá. Pause este áudio aqui.</w:t>
      </w:r>
    </w:p>
    <w:p>
      <w:pPr/>
      <w:r>
        <w:rPr>
          <w:lang w:val="pt_PT" w:bidi="pt_PT"/>
        </w:rPr>
      </w:r>
      <w:r>
        <w:rPr>
          <w:lang w:val="pt_PT" w:bidi="pt_PT"/>
        </w:rPr>
        <w:t>Alguns dos crentes haviam recebido falsas informações por meio do espírito, da palavra ou da carta. O espírito se refere a uma mensagem de Deus que Deus dá por meio do Espírito de Deus. A Bíblia muitas vezes se refere a esse tipo de mensagem como uma profecia. Vocês poderiam dizer espírito ou profecia. Quando as pessoas recebem informações por meio da palavra, é semelhante — a palavra provavelmente se refere a alguém falando ou ensinando uma mensagem de Deus. Uma carta é uma mensagem que alguém escreve a outra pessoa ou a um grupo de pessoas.</w:t>
      </w:r>
    </w:p>
    <w:p>
      <w:pPr/>
      <w:r>
        <w:rPr>
          <w:lang w:val="pt_PT" w:bidi="pt_PT"/>
        </w:rPr>
      </w:r>
      <w:r>
        <w:rPr>
          <w:lang w:val="pt_PT" w:bidi="pt_PT"/>
        </w:rPr>
        <w:t xml:space="preserve">Parem aqui e discutam em grupo como vocês falarão sobre o </w:t>
      </w:r>
      <w:r>
        <w:rPr>
          <w:b/>
          <w:lang w:val="pt_PT" w:bidi="pt_PT"/>
        </w:rPr>
        <w:t>espírito</w:t>
      </w:r>
      <w:r>
        <w:rPr>
          <w:lang w:val="pt_PT" w:bidi="pt_PT"/>
        </w:rPr>
        <w:t xml:space="preserve">, a </w:t>
      </w:r>
      <w:r>
        <w:rPr>
          <w:b/>
          <w:lang w:val="pt_PT" w:bidi="pt_PT"/>
        </w:rPr>
        <w:t>palavra</w:t>
      </w:r>
      <w:r>
        <w:rPr>
          <w:lang w:val="pt_PT" w:bidi="pt_PT"/>
        </w:rPr>
        <w:t xml:space="preserve"> ou a </w:t>
      </w:r>
      <w:r>
        <w:rPr>
          <w:b/>
          <w:lang w:val="pt_PT" w:bidi="pt_PT"/>
        </w:rPr>
        <w:t>carta</w:t>
      </w:r>
      <w:r>
        <w:rPr>
          <w:lang w:val="pt_PT" w:bidi="pt_PT"/>
        </w:rPr>
        <w:t xml:space="preserve"> que as pessoas receberam sobre o dia do Senhor. Se necessário, consultem o Glossário Mestre para profecia. Pause este áudio aqui.</w:t>
      </w:r>
    </w:p>
    <w:p>
      <w:pPr/>
      <w:r>
        <w:rPr>
          <w:lang w:val="pt_PT" w:bidi="pt_PT"/>
        </w:rPr>
      </w:r>
      <w:r>
        <w:rPr>
          <w:lang w:val="pt_PT" w:bidi="pt_PT"/>
        </w:rPr>
        <w:t>O dia do Senhor é o dia em que Jesus voltará para julgar as pessoas e decidir se as ações das pessoas são certas ou erradas, e se as pessoas seguiram Jesus ou não. As pessoas que seguiram Jesus irão viver com Deus para sempre no céu. Não sabemos quando Jesus voltará, mas Deus nos deu algumas descrições de quais coisas acontecerão antes de Jesus voltar.</w:t>
      </w:r>
    </w:p>
    <w:p>
      <w:pPr/>
      <w:r>
        <w:rPr>
          <w:lang w:val="pt_PT" w:bidi="pt_PT"/>
        </w:rPr>
      </w:r>
      <w:r>
        <w:rPr>
          <w:lang w:val="pt_PT" w:bidi="pt_PT"/>
        </w:rPr>
        <w:t xml:space="preserve">Parem aqui e discutam em grupo qual frase vocês usarão para o </w:t>
      </w:r>
      <w:r>
        <w:rPr>
          <w:b/>
          <w:lang w:val="pt_PT" w:bidi="pt_PT"/>
        </w:rPr>
        <w:t>dia do Senhor</w:t>
      </w:r>
      <w:r>
        <w:rPr>
          <w:lang w:val="pt_PT" w:bidi="pt_PT"/>
        </w:rPr>
        <w:t>. Se vocês já traduziram essa frase em outro livro da Bíblia, usem a mesma frase aqui. Pause este áudio aqui.</w:t>
      </w:r>
    </w:p>
    <w:p>
      <w:pPr/>
      <w:r>
        <w:rPr>
          <w:lang w:val="pt_PT" w:bidi="pt_PT"/>
        </w:rPr>
      </w:r>
      <w:r>
        <w:rPr>
          <w:lang w:val="pt_PT" w:bidi="pt_PT"/>
        </w:rPr>
        <w:t>Paulo então ensina aos crentes tessalonicenses sobre eventos antes de Jesus vir novamente. Paulo diz que haverá uma grande rebelião contra Deus, onde muitos se voltarão contra Deus e o povo de Deus. Essa rebelião se refere a um evento futuro quando a maioria das pessoas no mundo se oporá ativamente a Deus.</w:t>
      </w:r>
    </w:p>
    <w:p>
      <w:pPr/>
      <w:r>
        <w:rPr>
          <w:lang w:val="pt_PT" w:bidi="pt_PT"/>
        </w:rPr>
      </w:r>
      <w:r>
        <w:rPr>
          <w:lang w:val="pt_PT" w:bidi="pt_PT"/>
        </w:rPr>
        <w:t xml:space="preserve">Parem aqui e discutam em grupo qual palavra ou frase vocês usarão para </w:t>
      </w:r>
      <w:r>
        <w:rPr>
          <w:b/>
          <w:lang w:val="pt_PT" w:bidi="pt_PT"/>
        </w:rPr>
        <w:t>rebelião</w:t>
      </w:r>
      <w:r>
        <w:rPr>
          <w:lang w:val="pt_PT" w:bidi="pt_PT"/>
        </w:rPr>
        <w:t>. Pause este áudio aqui.</w:t>
      </w:r>
    </w:p>
    <w:p>
      <w:pPr/>
      <w:r>
        <w:rPr>
          <w:lang w:val="pt_PT" w:bidi="pt_PT"/>
        </w:rPr>
      </w:r>
      <w:r>
        <w:rPr>
          <w:lang w:val="pt_PT" w:bidi="pt_PT"/>
        </w:rPr>
        <w:t>Paulo diz que o homem da iniquidade deve ser revelado primeiro. Alguém que é iníquo, ou seja, sem lei, não se importa em obedecer à lei. Na Bíblia, as pessoas que são iníquas não seguem as leis de Deus. Essas pessoas fazem coisas perversas que tornam suas comunidades desordenadas e caóticas. Esse homem se oporia às leis de Deus e levaria outros a rejeitar a lei de Deus.</w:t>
      </w:r>
    </w:p>
    <w:p>
      <w:pPr/>
      <w:r>
        <w:rPr>
          <w:lang w:val="pt_PT" w:bidi="pt_PT"/>
        </w:rPr>
      </w:r>
      <w:r>
        <w:rPr>
          <w:lang w:val="pt_PT" w:bidi="pt_PT"/>
        </w:rPr>
        <w:t xml:space="preserve">Parem aqui e discutam em grupo qual palavra ou frase vocês usarão para </w:t>
      </w:r>
      <w:r>
        <w:rPr>
          <w:b/>
          <w:lang w:val="pt_PT" w:bidi="pt_PT"/>
        </w:rPr>
        <w:t>iniquidade</w:t>
      </w:r>
      <w:r>
        <w:rPr>
          <w:lang w:val="pt_PT" w:bidi="pt_PT"/>
        </w:rPr>
        <w:t>. Procurem iniquidade no Glossário Mestre para mais informações. Se vocês já traduziram essa palavra em outro livro da Bíblia, usem a mesma palavra que vocês usaram lá. Pause este áudio aqui.</w:t>
      </w:r>
    </w:p>
    <w:p>
      <w:pPr/>
      <w:r>
        <w:rPr>
          <w:lang w:val="pt_PT" w:bidi="pt_PT"/>
        </w:rPr>
      </w:r>
      <w:r>
        <w:rPr>
          <w:lang w:val="pt_PT" w:bidi="pt_PT"/>
        </w:rPr>
        <w:t>Esse homem da iniquidade também é chamado de filho da destruição. Esse nome não significa que o homem da iniquidade está causando destruição. Esse nome significa que esse homem da iniquidade é aquele a quem Deus destruirá. O homem da iniquidade é destinado à destruição.</w:t>
      </w:r>
    </w:p>
    <w:p>
      <w:pPr/>
      <w:r>
        <w:rPr>
          <w:lang w:val="pt_PT" w:bidi="pt_PT"/>
        </w:rPr>
      </w:r>
      <w:r>
        <w:rPr>
          <w:lang w:val="pt_PT" w:bidi="pt_PT"/>
        </w:rPr>
        <w:t xml:space="preserve">Parem aqui e discutam em grupo qual palavra ou frase vocês usarão para </w:t>
      </w:r>
      <w:r>
        <w:rPr>
          <w:b/>
          <w:lang w:val="pt_PT" w:bidi="pt_PT"/>
        </w:rPr>
        <w:t>filho da destruição</w:t>
      </w:r>
      <w:r>
        <w:rPr>
          <w:lang w:val="pt_PT" w:bidi="pt_PT"/>
        </w:rPr>
        <w:t>. Pause este áudio aqui.</w:t>
      </w:r>
    </w:p>
    <w:p>
      <w:pPr/>
      <w:r>
        <w:rPr>
          <w:lang w:val="pt_PT" w:bidi="pt_PT"/>
        </w:rPr>
      </w:r>
      <w:r>
        <w:rPr>
          <w:lang w:val="pt_PT" w:bidi="pt_PT"/>
        </w:rPr>
        <w:t>Esse homem da iniquidade exige que todas as pessoas o adorem. Quando adoramos alguém ou algo, honramos e louvamos essa pessoa ou coisa mais do que todas as outras pessoas ou coisas. As pessoas devem adorar apenas a Deus.</w:t>
      </w:r>
    </w:p>
    <w:p>
      <w:pPr/>
      <w:r>
        <w:rPr>
          <w:lang w:val="pt_PT" w:bidi="pt_PT"/>
        </w:rPr>
      </w:r>
      <w:r>
        <w:rPr>
          <w:lang w:val="pt_PT" w:bidi="pt_PT"/>
        </w:rPr>
        <w:t xml:space="preserve">Pare aqui e, como um grupo, discuta qual palavra ou expressão você usará para </w:t>
      </w:r>
      <w:r>
        <w:rPr>
          <w:b/>
          <w:lang w:val="pt_PT" w:bidi="pt_PT"/>
        </w:rPr>
        <w:t>adoração</w:t>
      </w:r>
      <w:r>
        <w:rPr>
          <w:lang w:val="pt_PT" w:bidi="pt_PT"/>
        </w:rPr>
        <w:t>. Procure a palavra adoração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esse homem da iniquidade exigirá que as pessoas o adorem exclusivamente. Mas vocês se lembrarão de que Deus disse que as pessoas não podem adorar nenhum outro deus. As pessoas devem adorar apenas o único Deus verdadeiro. Às vezes as pessoas adoram outros seres espirituais ou ídolos, porque pensam que esses têm poder. Às vezes as pessoas usam madeira ou metal para fazer estátuas ou colunas para representar os deuses desses povos. As pessoas chamam essas estátuas de ídolos.</w:t>
      </w:r>
    </w:p>
    <w:p>
      <w:pPr/>
      <w:r>
        <w:rPr>
          <w:lang w:val="pt_PT" w:bidi="pt_PT"/>
        </w:rPr>
      </w:r>
      <w:r>
        <w:rPr>
          <w:lang w:val="pt_PT" w:bidi="pt_PT"/>
        </w:rPr>
        <w:t xml:space="preserve">Parem aqui e discutam em grupo qual palavra ou frase vocês usarão para </w:t>
      </w:r>
      <w:r>
        <w:rPr>
          <w:b/>
          <w:lang w:val="pt_PT" w:bidi="pt_PT"/>
        </w:rPr>
        <w:t>deuses</w:t>
      </w:r>
      <w:r>
        <w:rPr>
          <w:lang w:val="pt_PT" w:bidi="pt_PT"/>
        </w:rPr>
        <w:t>. Consulte deuses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esse homem da iniquidade se sentará no trono de Deus ou assento no templo de Deus e reivindicará o título do próprio Deus. Um templo é um lugar onde as pessoas adoram a Deus, e um trono é um assento especial onde os reis se sentam quando esses reis governam sobre seus reinos. O templo na Bíblia é o edifício especial em Jerusalém onde Deus se encontra com as pessoas. Outro nome para o templo é a casa de Deus.</w:t>
      </w:r>
    </w:p>
    <w:p>
      <w:pPr/>
      <w:r>
        <w:rPr>
          <w:lang w:val="pt_PT" w:bidi="pt_PT"/>
        </w:rPr>
      </w:r>
      <w:r>
        <w:rPr>
          <w:lang w:val="pt_PT" w:bidi="pt_PT"/>
        </w:rPr>
        <w:t xml:space="preserve">Parem aqui e discutam em grupo quais palavras ou frases vocês usarão para </w:t>
      </w:r>
      <w:r>
        <w:rPr>
          <w:b/>
          <w:lang w:val="pt_PT" w:bidi="pt_PT"/>
        </w:rPr>
        <w:t>templo</w:t>
      </w:r>
      <w:r>
        <w:rPr>
          <w:lang w:val="pt_PT" w:bidi="pt_PT"/>
        </w:rPr>
        <w:t xml:space="preserve"> e </w:t>
      </w:r>
      <w:r>
        <w:rPr>
          <w:b/>
          <w:lang w:val="pt_PT" w:bidi="pt_PT"/>
        </w:rPr>
        <w:t>trono</w:t>
      </w:r>
      <w:r>
        <w:rPr>
          <w:lang w:val="pt_PT" w:bidi="pt_PT"/>
        </w:rPr>
        <w:t>. Procure a palavra templo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esse homem da iniquidade fará a obra de Satanás. O nome Satanás significa o adversário, inimigo ou acusador. É o nome para o diabo, o líder de todos os espíritos malignos.</w:t>
      </w:r>
    </w:p>
    <w:p>
      <w:pPr/>
      <w:r>
        <w:rPr>
          <w:lang w:val="pt_PT" w:bidi="pt_PT"/>
        </w:rPr>
      </w:r>
      <w:r>
        <w:rPr>
          <w:lang w:val="pt_PT" w:bidi="pt_PT"/>
        </w:rPr>
        <w:t xml:space="preserve">Pare aqui e discuta como um grupo qual palavra ou frase você usará para </w:t>
      </w:r>
      <w:r>
        <w:rPr>
          <w:b/>
          <w:lang w:val="pt_PT" w:bidi="pt_PT"/>
        </w:rPr>
        <w:t>Satanás</w:t>
      </w:r>
      <w:r>
        <w:rPr>
          <w:lang w:val="pt_PT" w:bidi="pt_PT"/>
        </w:rPr>
        <w:t>. Procure a palavra Satanás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esse homem da iniquidade fará sinais e milagres. Um milagre, às vezes chamado de maravilha, é algo que acontece que é muito incomum e surpreendente e parece impossível. Alguém que realiza um milagre faz uma coisa incomum e impossível acontecer. No entanto, Jesus advertiu as pessoas para terem cuidado e não se empolgarem com todos os milagres que as pessoas viam ou com todas as coisas impossíveis que aconteciam. Jesus advertiu as pessoas, porque às vezes as pessoas realizaram um milagre não com o poder de Deus, mas com o poder de Satanás. Esses sinais e milagres são falsos — eles não são de Deus.</w:t>
      </w:r>
    </w:p>
    <w:p>
      <w:pPr/>
      <w:r>
        <w:rPr>
          <w:lang w:val="pt_PT" w:bidi="pt_PT"/>
        </w:rPr>
      </w:r>
      <w:r>
        <w:rPr>
          <w:lang w:val="pt_PT" w:bidi="pt_PT"/>
        </w:rPr>
        <w:t xml:space="preserve">Parem aqui e discutam em grupo quais palavras ou frases vocês usarão para </w:t>
      </w:r>
      <w:r>
        <w:rPr>
          <w:b/>
          <w:lang w:val="pt_PT" w:bidi="pt_PT"/>
        </w:rPr>
        <w:t>sinais</w:t>
      </w:r>
      <w:r>
        <w:rPr>
          <w:lang w:val="pt_PT" w:bidi="pt_PT"/>
        </w:rPr>
        <w:t xml:space="preserve"> e </w:t>
      </w:r>
      <w:r>
        <w:rPr>
          <w:b/>
          <w:lang w:val="pt_PT" w:bidi="pt_PT"/>
        </w:rPr>
        <w:t>milagres</w:t>
      </w:r>
      <w:r>
        <w:rPr>
          <w:lang w:val="pt_PT" w:bidi="pt_PT"/>
        </w:rPr>
        <w:t>. Procurem por milagres e sinais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As pessoas seguem as mentiras, porque essas pessoas se recusam a amar a verdade e, portanto, Deus não salva essas pessoas. Quando Deus salva alguém, Deus resgata essa pessoa de uma situação perigosa. Nesse caso, Deus salva as pessoas da punição de seus pecados, e Deus dá às pessoas uma vida plena com Deus para sempre.</w:t>
      </w:r>
    </w:p>
    <w:p>
      <w:pPr/>
      <w:r>
        <w:rPr>
          <w:lang w:val="pt_PT" w:bidi="pt_PT"/>
        </w:rPr>
      </w:r>
      <w:r>
        <w:rPr>
          <w:lang w:val="pt_PT" w:bidi="pt_PT"/>
        </w:rPr>
        <w:t xml:space="preserve">Parem aqui e discutam em grupo qual palavra vocês usarão para </w:t>
      </w:r>
      <w:r>
        <w:rPr>
          <w:b/>
          <w:lang w:val="pt_PT" w:bidi="pt_PT"/>
        </w:rPr>
        <w:t>salvar</w:t>
      </w:r>
      <w:r>
        <w:rPr>
          <w:lang w:val="pt_PT" w:bidi="pt_PT"/>
        </w:rPr>
        <w:t>. Procure salvação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Esse homem da iniquidade usará esses sinais e milagres para levar aqueles que não conhecem a Deus ainda mais longe de Deus. Essas pessoas rejeitarão completamente a verdade da mensagem de Jesus. Essas pessoas amarão o mal ou a perversão. O mal é o oposto do bem. Uma pessoa que é maligna faz voluntariamente coisas más que ferem outras pessoas. Quando as pessoas param de obedecer a Deus, essas pessoas começam a fazer ações malignas.</w:t>
      </w:r>
    </w:p>
    <w:p>
      <w:pPr/>
      <w:r>
        <w:rPr>
          <w:lang w:val="pt_PT" w:bidi="pt_PT"/>
        </w:rPr>
      </w:r>
      <w:r>
        <w:rPr>
          <w:lang w:val="pt_PT" w:bidi="pt_PT"/>
        </w:rPr>
        <w:t xml:space="preserve">Pare aqui e discuta como um grupo qual palavra ou frase você usará para </w:t>
      </w:r>
      <w:r>
        <w:rPr>
          <w:b/>
          <w:lang w:val="pt_PT" w:bidi="pt_PT"/>
        </w:rPr>
        <w:t>mal</w:t>
      </w:r>
      <w:r>
        <w:rPr>
          <w:lang w:val="pt_PT" w:bidi="pt_PT"/>
        </w:rPr>
        <w:t>. Procure a palavra mal no Glossário Mestre para mais informações. Se você já traduziu essa palavra em outro livro da Bíblia, use a mesma palavra que você usou lá. Pause este áudio aqui.</w:t>
      </w:r>
    </w:p>
    <w:p>
      <w:pPr/>
      <w:r>
        <w:rPr>
          <w:lang w:val="pt_PT" w:bidi="pt_PT"/>
        </w:rPr>
      </w:r>
      <w:r>
        <w:rPr>
          <w:lang w:val="pt_PT" w:bidi="pt_PT"/>
        </w:rPr>
        <w:t>Jesus condenará ou julgará essas pessoas por amar o mal e rejeitar a verdade. Alguém julga as ações que uma pessoa faz decidindo se o que essa pessoa faz é certo ou errado e, portanto, se a pessoa é culpada ou inocente de quebrar uma lei. Um juiz punirá a pessoa se ele decidir que a pessoa é culpada de fazer algo errado.</w:t>
      </w:r>
    </w:p>
    <w:p>
      <w:pPr/>
      <w:r>
        <w:rPr>
          <w:lang w:val="pt_PT" w:bidi="pt_PT"/>
        </w:rPr>
      </w:r>
      <w:r>
        <w:rPr>
          <w:lang w:val="pt_PT" w:bidi="pt_PT"/>
        </w:rPr>
        <w:t xml:space="preserve">Parem aqui e discutam em grupo qual palavra ou frase vocês usarão para </w:t>
      </w:r>
      <w:r>
        <w:rPr>
          <w:b/>
          <w:lang w:val="pt_PT" w:bidi="pt_PT"/>
        </w:rPr>
        <w:t>juiz</w:t>
      </w:r>
      <w:r>
        <w:rPr>
          <w:lang w:val="pt_PT" w:bidi="pt_PT"/>
        </w:rPr>
        <w:t>. Procurem por juiz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2.1–12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2 Tessalonicenses 2:13–17</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2.13–17 e guardem em seus corações.</w:t>
      </w:r>
    </w:p>
    <w:p>
      <w:pPr/>
      <w:r>
        <w:rPr>
          <w:lang w:val="pt_PT" w:bidi="pt_PT"/>
        </w:rPr>
      </w:r>
      <w:r>
        <w:rPr>
          <w:lang w:val="pt_PT" w:bidi="pt_PT"/>
        </w:rPr>
        <w:t>Ouçam uma versão em áudio de 2 Tessalonicenses 2.13–17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2.13–17 na tradução mais fácil de entender.</w:t>
      </w:r>
    </w:p>
    <w:p>
      <w:pPr/>
      <w:r>
        <w:rPr>
          <w:lang w:val="pt_PT" w:bidi="pt_PT"/>
        </w:rPr>
      </w:r>
      <w:r>
        <w:rPr>
          <w:lang w:val="pt_PT" w:bidi="pt_PT"/>
        </w:rPr>
        <w:t>Pause o áudio aqui.</w:t>
      </w:r>
    </w:p>
    <w:p>
      <w:pPr/>
      <w:r>
        <w:rPr>
          <w:lang w:val="pt_PT" w:bidi="pt_PT"/>
        </w:rPr>
      </w:r>
      <w:r>
        <w:rPr>
          <w:lang w:val="pt_PT" w:bidi="pt_PT"/>
        </w:rPr>
        <w:t>Na passagem anterior, Paulo lembrou aos tessalonicenses das coisas que devem acontecer antes de Jesus retornar. Paulo falou sobre uma grande rebelião, um homem da iniquidade que aparecerá, e como Deus julgará as pessoas que rejeitam a Deus e acreditam em mentiras. Agora, nessa parte da carta, Paulo faz um contraste importante. Nas seções anteriores, Paulo se concentrou no plano de Deus para um dia julgar e destruir os incrédulos. Mas nessa seção, Paulo agora se concentra no plano de Deus para salvar e confortar os crentes, porque eles acreditaram na verdade sobre Jesus Cristo.</w:t>
      </w:r>
    </w:p>
    <w:p>
      <w:pPr/>
      <w:r>
        <w:rPr>
          <w:lang w:val="pt_PT" w:bidi="pt_PT"/>
        </w:rPr>
      </w:r>
      <w:r>
        <w:rPr>
          <w:lang w:val="pt_PT" w:bidi="pt_PT"/>
        </w:rPr>
        <w:t>Paulo mais uma vez dá graças, mas não aos próprios crentes pelo que eles fizeram. Em vez disso, Paulo agradece a Deus pela obra que Deus fez e continua a fazer na vida dos crentes. Na verdade, Paulo novamente diz que Paulo e seus companheiros não podem deixar de agradecer a Deus pelos tessalonicenses e pela obra de Deus nos tessalonicenses. Paulo e seus companheiros estão cheios de tanta alegria que os homens não podem parar de agradecer a Deus.</w:t>
      </w:r>
    </w:p>
    <w:p>
      <w:pPr/>
      <w:r>
        <w:rPr>
          <w:lang w:val="pt_PT" w:bidi="pt_PT"/>
        </w:rPr>
      </w:r>
      <w:r>
        <w:rPr>
          <w:lang w:val="pt_PT" w:bidi="pt_PT"/>
        </w:rPr>
        <w:t>Paulo lembra aos crentes tessalonicenses de quem eles são. O Senhor Jesus ama os crentes, e os crentes pertencem a Deus desde que acreditaram e confiaram em Jesus. Na verdade, Deus escolheu salvar os tessalonicenses, e os tessalonicenses são algumas das primeiras pessoas em sua área a se tornarem crentes. Talvez Paulo também esteja dizendo que Deus escolheu esses crentes tessalonicenses para seguir a Deus, mesmo antes do início do tempo. Em qualquer caso, o Espírito Santo de Deus trabalhou para que os tessalonicenses acreditassem em Jesus e tivessem vida eterna com Deus para sempre. Na parte anterior da carta, ouvimos sobre as pessoas que não acreditaram na verdade, e por isso Deus condenou essas pessoas. Ao contrário desses incrédulos, os crentes em Tessalônica receberam salvação, porque acreditaram na verdade.</w:t>
      </w:r>
    </w:p>
    <w:p>
      <w:pPr/>
      <w:r>
        <w:rPr>
          <w:lang w:val="pt_PT" w:bidi="pt_PT"/>
        </w:rPr>
      </w:r>
      <w:r>
        <w:rPr>
          <w:lang w:val="pt_PT" w:bidi="pt_PT"/>
        </w:rPr>
        <w:t>Parem aqui e discutam esta pergunta em grupo: em sua cultura, como vocês sabem que uma pessoa pertence a uma certa comunidade? O que uma pessoa tem que fazer para pertencer a uma comunidade? Quando uma pessoa escolhe estar na comunidade de Deus, como isso muda o que ela faz e quem ela é? Pause este áudio aqui.</w:t>
      </w:r>
    </w:p>
    <w:p>
      <w:pPr/>
      <w:r>
        <w:rPr>
          <w:lang w:val="pt_PT" w:bidi="pt_PT"/>
        </w:rPr>
      </w:r>
      <w:r>
        <w:rPr>
          <w:lang w:val="pt_PT" w:bidi="pt_PT"/>
        </w:rPr>
        <w:t>Deus salvou os tessalonicenses enviando Paulo, Silas e Timóteo para pregar as boas novas sobre Jesus Cristo. Como Deus escolheu e salvou os tessalonicenses, os crentes tessalonicenses compartilharão da glória de Jesus Cristo. Isso significa que os crentes ressuscitarão dos mortos assim como Jesus ressuscitou dos mortos. Deus honrará os crentes e dará a esses crentes coisas boas, assim como Deus honrou Jesus e deu coisas boas a Jesus quando Jesus ressuscitou dos mortos.</w:t>
      </w:r>
    </w:p>
    <w:p>
      <w:pPr/>
      <w:r>
        <w:rPr>
          <w:lang w:val="pt_PT" w:bidi="pt_PT"/>
        </w:rPr>
      </w:r>
      <w:r>
        <w:rPr>
          <w:lang w:val="pt_PT" w:bidi="pt_PT"/>
        </w:rPr>
        <w:t>Os crentes tessalonicenses agora pertencem a Cristo. Então, Paulo ordena que os tessalonicenses ajam como se eles pertencessem a Cristo! Paulo diz aos crentes para obedecerem firmemente e seguirem tudo o que Paulo e os companheiros de Paulo ensinaram aos crentes ou escreveram em cartas. Os crentes devem seguir Jesus, mesmo quando é difícil.</w:t>
      </w:r>
    </w:p>
    <w:p>
      <w:pPr/>
      <w:r>
        <w:rPr>
          <w:lang w:val="pt_PT" w:bidi="pt_PT"/>
        </w:rPr>
      </w:r>
      <w:r>
        <w:rPr>
          <w:lang w:val="pt_PT" w:bidi="pt_PT"/>
        </w:rPr>
        <w:t>Parem aqui e discutam esta pergunta em grupo: em sua comunidade, como as pessoas passam tradições ou ensinamentos de uma geração para a próxima? Quais são algumas dessas tradições ou ensinamentos? Pause este áudio aqui.</w:t>
      </w:r>
    </w:p>
    <w:p>
      <w:pPr/>
      <w:r>
        <w:rPr>
          <w:lang w:val="pt_PT" w:bidi="pt_PT"/>
        </w:rPr>
      </w:r>
      <w:r>
        <w:rPr>
          <w:lang w:val="pt_PT" w:bidi="pt_PT"/>
        </w:rPr>
        <w:t>Paulo então ora em nome dos tessalonicenses. Paulo ora para que o Senhor Jesus Cristo e Deus, o Pai, confortem e fortaleçam os tessalonicenses. A vida cristã é uma vida difícil, como o próprio Paulo sabe muito bem. Deus, como um bom pai, e o Senhor Jesus Cristo, dão conforto e força para que os crentes possam fazer todas as coisas que Deus chama os crentes para fazer. Paulo e os companheiros de Paulo experimentaram esse mesmo conforto e força do Senhor. O Senhor Jesus amou e encorajou Paulo e os companheiros de Paulo, mesmo quando os homens não mereciam. Da mesma maneira, o Senhor Jesus também amará, confortará e dará força aos crentes tessalonicenses. Para que os tessalonicenses continuem obedecendo a Deus, mesmo quando outras pessoas os perseguem, Paulo sabe que os tessalonicenses precisarão ser corajosos e ter esperança em Deus. Quando as pessoas têm esperança, essas pessoas esperam com confiança coisas boas de Deus. Então essas pessoas podem continuar perseverando, mesmo quando as coisas estão difíceis. Então os tessalonicenses serão capazes de continuar fazendo e dizendo coisas boas e certas.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2.13–17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e os companheiros de Paulo dão graças a Deus por tudo o que Deus fez na vida dos crentes tessalonicenses.</w:t>
      </w:r>
    </w:p>
    <w:p>
      <w:pPr/>
      <w:r>
        <w:rPr>
          <w:lang w:val="pt_PT" w:bidi="pt_PT"/>
        </w:rPr>
      </w:r>
      <w:r>
        <w:rPr>
          <w:b/>
          <w:lang w:val="pt_PT" w:bidi="pt_PT"/>
        </w:rPr>
        <w:t>Na segunda parte:</w:t>
      </w:r>
      <w:r>
        <w:rPr>
          <w:lang w:val="pt_PT" w:bidi="pt_PT"/>
        </w:rPr>
        <w:t xml:space="preserve"> Paulo encoraja os crentes tessalonicenses a continuar acreditando nas coisas que Paulo ensinou aos crentes, e Paulo ora para que o Senhor ajude os crentes a fazer isso.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dá graças a Deus por tudo o que Deus fez na vida dos crentes tessalonicenses. Vocês se lembrarão de que na última seção, Paulo falou com os crentes sobre incrédulos. Nesta seção, Paulo agora fala com os crentes sobre crentes. Paulo chama novamente os crentes tessalonicenses de seus irmãos e irmãs. Isso mostra que Paulo e o restante dos crentes pertencem todos à família de Deus, e também mostra o amor de Paulo pelos crentes.</w:t>
      </w:r>
    </w:p>
    <w:p>
      <w:pPr/>
      <w:r>
        <w:rPr>
          <w:lang w:val="pt_PT" w:bidi="pt_PT"/>
        </w:rPr>
      </w:r>
      <w:r>
        <w:rPr>
          <w:lang w:val="pt_PT" w:bidi="pt_PT"/>
        </w:rPr>
        <w:t>Paulo dá graças a Deus, porque Deus salvou os crentes tessalonicenses. Paulo lembra aos crentes tessalonicenses que Deus ama os crentes. Paulo inclui a frase, "amado pelo Senhor", no próprio nome deles. As pessoas agora conhecem os tessalonicenses como pessoas a quem o Senhor ama. Deus ama tanto os crentes que Deus escolheu os crentes como "primícias". Embora não tenhamos certeza do que primícias significam, sabemos que essa é uma linguagem especial que significa o primeiro de muitos que virão mais tarde. Quando uma pessoa vê os primeiros frutos crescendo em uma planta ou árvore, essa pessoa sabe que em breve crescerão mais frutos também. Então, da mesma maneira, Paulo pode estar dizendo que, embora apenas algumas pessoas agora sigam Jesus em Tessalônica, muitas mais pessoas se tornarão crentes mais tarde. Talvez Paulo também esteja dizendo que Deus escolheu esses crentes antes do mundo começar. Em qualquer caso, Deus ama muito esses crentes!</w:t>
      </w:r>
    </w:p>
    <w:p>
      <w:pPr/>
      <w:r>
        <w:rPr>
          <w:lang w:val="pt_PT" w:bidi="pt_PT"/>
        </w:rPr>
      </w:r>
      <w:r>
        <w:rPr>
          <w:lang w:val="pt_PT" w:bidi="pt_PT"/>
        </w:rPr>
        <w:t>Parem aqui e discutam esta pergunta em grupo: pensem em algo em sua cultura que começa com alguns e cresce até se tornar numeroso. Poderiam ser plantas ou árvores, mas também poderia ser algo como animais de fazenda, uma família que cresce muito ao longo de várias gerações, ou talvez dinheiro que as pessoas colocam em um negócio para fazer render muito mais dinheiro. Então contem uma história sobre isso e prestem atenção às palavras que vocês usam para descrevê-la. Como vocês falarão sobre os crentes em Tessalônica sendo as primícias? Pause este áudio aqui.</w:t>
      </w:r>
    </w:p>
    <w:p>
      <w:pPr/>
      <w:r>
        <w:rPr>
          <w:lang w:val="pt_PT" w:bidi="pt_PT"/>
        </w:rPr>
      </w:r>
      <w:r>
        <w:rPr>
          <w:lang w:val="pt_PT" w:bidi="pt_PT"/>
        </w:rPr>
        <w:t>Os crentes receberam essa salvação, porque o Espírito Santo trabalhava na vida dos crentes e porque eles acreditaram na mensagem do evangelho de Jesus. Quando o Espírito Santo trabalha na vida de alguém, o Espírito Santo santifica essa pessoa ou torna a pessoa santa, ou separada, para os propósitos especiais de Deus. O propósito especial de Deus é que Ele escolheu os crentes, especialmente como pessoas que Deus queria salvar, para que os crentes experimentassem a glória da ressurreição, assim como o próprio Jesus Cristo foi ressuscitado.</w:t>
      </w:r>
    </w:p>
    <w:p>
      <w:pPr/>
      <w:r>
        <w:rPr>
          <w:lang w:val="pt_PT" w:bidi="pt_PT"/>
        </w:rPr>
      </w:r>
      <w:r>
        <w:rPr>
          <w:lang w:val="pt_PT" w:bidi="pt_PT"/>
        </w:rPr>
        <w:t>Parem aqui e contem uma história sobre uma pessoa que os líderes escolheram para fazer uma tarefa importante, mesmo que essa pessoa não tenha feito nada de especial para ser escolhida. Por exemplo, talvez uma aldeia escolha uma pessoa como seu líder, mesmo que essa pessoa não tenha pedido para ser o líder. Pensem em como vocês falam sobre essa maneira especial de escolher pessoas. Como vocês falarão sobre o Espírito Santo tornando as pessoas santas e Deus escolhendo pessoas em sua tradução? Pause este áudio aqui.</w:t>
      </w:r>
    </w:p>
    <w:p>
      <w:pPr/>
      <w:r>
        <w:rPr>
          <w:lang w:val="pt_PT" w:bidi="pt_PT"/>
        </w:rPr>
      </w:r>
      <w:r>
        <w:rPr>
          <w:lang w:val="pt_PT" w:bidi="pt_PT"/>
        </w:rPr>
        <w:t>Na segunda parte, Paulo encoraja os crentes tessalonicenses a permanecerem firmes e se apegarem às coisas que Paulo e os companheiros de Paulo ensinaram aos crentes, que Paulo chama de "as tradições". A palavra "tradições" é uma linguagem especial que significa informações importantes que as pessoas ensinam ou contam de uma geração para a próxima geração. Aqui Paulo usa essa palavra para se referir especificamente às coisas que Paulo ensinou aos tessalonicenses.</w:t>
      </w:r>
    </w:p>
    <w:p>
      <w:pPr/>
      <w:r>
        <w:rPr>
          <w:lang w:val="pt_PT" w:bidi="pt_PT"/>
        </w:rPr>
      </w:r>
      <w:r>
        <w:rPr>
          <w:lang w:val="pt_PT" w:bidi="pt_PT"/>
        </w:rPr>
        <w:t>Parem aqui e, em grupo, discutam a seguinte pergunta: como vocês falarão sobre as tradições, ou ensinamentos, que Paulo deu aos crentes tessalonicenses? Pause este áudio aqui.</w:t>
      </w:r>
    </w:p>
    <w:p>
      <w:pPr/>
      <w:r>
        <w:rPr>
          <w:lang w:val="pt_PT" w:bidi="pt_PT"/>
        </w:rPr>
      </w:r>
      <w:r>
        <w:rPr>
          <w:lang w:val="pt_PT" w:bidi="pt_PT"/>
        </w:rPr>
        <w:t>Paulo diz aos crentes tessalonicenses para se apegarem tanto ao que ele ensinou quando estava pessoalmente com eles quanto ao que escreveu em suas cartas. Vocês se lembrarão de que Paulo viveu em Tessalônica por alguns meses em sua jornada missionária e que ele já havia enviado uma carta aos crentes. Quando Paulo diz para se apegarem firmemente, ele quer que os crentes continuem acreditando nas coisas em que já haviam acreditado.</w:t>
      </w:r>
    </w:p>
    <w:p>
      <w:pPr/>
      <w:r>
        <w:rPr>
          <w:lang w:val="pt_PT" w:bidi="pt_PT"/>
        </w:rPr>
      </w:r>
      <w:r>
        <w:rPr>
          <w:lang w:val="pt_PT" w:bidi="pt_PT"/>
        </w:rPr>
        <w:t>Paulo ora para que o Senhor Jesus e Deus, o Pai, ajudem os crentes tessalonicenses a permanecerem firmes, dando a eles conforto e força. Vocês se lembrarão de que as pessoas estão perseguindo os crentes tessalonicenses e que alguns dos crentes estão preocupados e confusos com o julgamento final de Deus. Paulo ora por conforto e força, para que os crentes tessalonicenses não deixem que ninguém mude o que os tessalonicenses acreditam. Paulo lembra aos crentes de tudo o que Deus fez pelos crentes. Paulo faz isso para encorajar os crentes a permanecerem fiéis a Jesus Cristo em todas as boas obras e palavras. Em outras palavras, os crentes tessalonicenses devem continuar honrando a Deus em tudo o que fazem e dizem.</w:t>
      </w:r>
    </w:p>
    <w:p>
      <w:pPr/>
      <w:r>
        <w:rPr>
          <w:lang w:val="pt_PT" w:bidi="pt_PT"/>
        </w:rPr>
      </w:r>
      <w:r>
        <w:rPr>
          <w:lang w:val="pt_PT" w:bidi="pt_PT"/>
        </w:rPr>
        <w:t>Parem aqui e discutam em grupo: como vocês falarão sobre se apegar aos verdadeiros ensinamentos e permanecerem firmes ao acreditar na verdade?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2.13–17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e os companheiros de Paulo dão graças a Deus por tudo o que Deus fez na vida dos crentes tessalonicenses. Paulo agradece a Deus por salvar os crentes tessalonicenses. Paulo agradece a Deus pelo fato de Deus ter escolhido esses tessalonicenses e os chamado para essa salvação.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parte, Paulo encoraja os crentes tessalonicenses a permanecerem firmes e se agarrarem a todas as coisas que Paulo ensinou aos crentes. Paulo pede ao Senhor Jesus Cristo e a Deus, o Pai, que fortaleçam e confortem os crentes tessalonicenses, para que os crentes continuem a fazer e dizer tudo por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tessalonicenses: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2.13–17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Na primeira cena, Paulo diz que ele e seus companheiros devem sempre agradecer a Deus pelos crentes tessalonicenses. Paulo chama os crentes tessalonicenses de seus </w:t>
      </w:r>
      <w:r>
        <w:rPr>
          <w:b/>
          <w:lang w:val="pt_PT" w:bidi="pt_PT"/>
        </w:rPr>
        <w:t>irmãos</w:t>
      </w:r>
      <w:r>
        <w:rPr>
          <w:lang w:val="pt_PT" w:bidi="pt_PT"/>
        </w:rPr>
        <w:t xml:space="preserve"> ou </w:t>
      </w:r>
      <w:r>
        <w:rPr>
          <w:b/>
          <w:lang w:val="pt_PT" w:bidi="pt_PT"/>
        </w:rPr>
        <w:t>irmãos e irmãs</w:t>
      </w:r>
      <w:r>
        <w:rPr>
          <w:lang w:val="pt_PT" w:bidi="pt_PT"/>
        </w:rPr>
        <w:t xml:space="preserve">. Paulo usa essa palavra para lembrar aos tessalonicenses que todos os crentes são uma parte da família de Deus. Use a mesma palavra ou frase para irmãos ou irmãs que você usou em passagens anteriores. </w:t>
      </w:r>
    </w:p>
    <w:p>
      <w:pPr/>
      <w:r>
        <w:rPr>
          <w:lang w:val="pt_PT" w:bidi="pt_PT"/>
        </w:rPr>
      </w:r>
      <w:r>
        <w:rPr>
          <w:lang w:val="pt_PT" w:bidi="pt_PT"/>
        </w:rPr>
        <w:t xml:space="preserve">Paulo diz que o </w:t>
      </w:r>
      <w:r>
        <w:rPr>
          <w:b/>
          <w:lang w:val="pt_PT" w:bidi="pt_PT"/>
        </w:rPr>
        <w:t>Senhor</w:t>
      </w:r>
      <w:r>
        <w:rPr>
          <w:lang w:val="pt_PT" w:bidi="pt_PT"/>
        </w:rPr>
        <w:t xml:space="preserve"> ama esses crentes tessalonicenses. Paulo chama Jesus de Senhor, porque Jesus é Deus e tem autoridade sobre todos e tudo. Use a mesma palavra ou frase para Senhor que você usou em passagens anteriores. Para mais informações sobre Senhor, consultem o Glossário Mestre.</w:t>
      </w:r>
    </w:p>
    <w:p>
      <w:pPr/>
      <w:r>
        <w:rPr>
          <w:lang w:val="pt_PT" w:bidi="pt_PT"/>
        </w:rPr>
      </w:r>
      <w:r>
        <w:rPr>
          <w:lang w:val="pt_PT" w:bidi="pt_PT"/>
        </w:rPr>
        <w:t>Paulo diz que Deus escolheu os crentes tessalonicenses desde o início para a salvação. Se você salva alguém, você resgata essa pessoa de uma situação difícil ou perigosa. No Novo Testamento, aprendemos que todas as pessoas estão em uma situação desesperadora, porque pecaram e quebraram as leis de Deus. A punição de Deus pelo pecado é que as pessoas morrem e são separadas de Deus para sempre. Apenas Jesus pode salvar as pessoas dessa punição. Deus oferece essa salvação por meio da própria morte de Jesus na cruz, porque Deus foi bondoso, mesmo quando as pessoas não mereciam.</w:t>
      </w:r>
    </w:p>
    <w:p>
      <w:pPr/>
      <w:r>
        <w:rPr>
          <w:lang w:val="pt_PT" w:bidi="pt_PT"/>
        </w:rPr>
      </w:r>
      <w:r>
        <w:rPr>
          <w:lang w:val="pt_PT" w:bidi="pt_PT"/>
        </w:rPr>
        <w:t xml:space="preserve">Pare aqui e, como um grupo, discuta qual palavra ou frase você usará para </w:t>
      </w:r>
      <w:r>
        <w:rPr>
          <w:b/>
          <w:lang w:val="pt_PT" w:bidi="pt_PT"/>
        </w:rPr>
        <w:t>salvação</w:t>
      </w:r>
      <w:r>
        <w:rPr>
          <w:lang w:val="pt_PT" w:bidi="pt_PT"/>
        </w:rPr>
        <w:t>. Procure salvação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Deus escolheu os tessalonicenses como as primícias dessa salvação. No Antigo Testamento, primícias era um termo judaico especial. A palavra se refere à primeira porção de uma colheita ou produção que é especialmente dedicada a Deus. A palavra também implica que haveria uma colheita maior depois dessas primeiras porções. Nesse contexto, Paulo provavelmente está dizendo que os crentes tessalonicenses estavam entre as primeiras pessoas a ser salvas em Tessalônica e que mais pessoas serão salvas entre eles.</w:t>
      </w:r>
    </w:p>
    <w:p>
      <w:pPr/>
      <w:r>
        <w:rPr>
          <w:lang w:val="pt_PT" w:bidi="pt_PT"/>
        </w:rPr>
      </w:r>
      <w:r>
        <w:rPr>
          <w:lang w:val="pt_PT" w:bidi="pt_PT"/>
        </w:rPr>
        <w:t xml:space="preserve">Parem aqui e discutam em grupo qual palavra ou frase vocês usarão para </w:t>
      </w:r>
      <w:r>
        <w:rPr>
          <w:b/>
          <w:lang w:val="pt_PT" w:bidi="pt_PT"/>
        </w:rPr>
        <w:t>primícias</w:t>
      </w:r>
      <w:r>
        <w:rPr>
          <w:lang w:val="pt_PT" w:bidi="pt_PT"/>
        </w:rPr>
        <w:t>. Pause este áudio aqui.</w:t>
      </w:r>
    </w:p>
    <w:p>
      <w:pPr/>
      <w:r>
        <w:rPr>
          <w:lang w:val="pt_PT" w:bidi="pt_PT"/>
        </w:rPr>
      </w:r>
      <w:r>
        <w:rPr>
          <w:lang w:val="pt_PT" w:bidi="pt_PT"/>
        </w:rPr>
        <w:t>Paulo diz que os tessalonicenses receberam essa salvação, porque Deus os dedicou e os separou para um propósito especial para Deus. Em outras palavras, Deus santificou os crentes tessalonicenses. Se alguém santifica ou consagra uma pessoa, ele dedica ou separa essa pessoa para Deus. Essa pessoa se torna santa. No Novo Testamento, as pessoas que acreditam em Deus por meio de Jesus se dedicam a Deus. Essas pessoas se tornam o povo santo de Deus, ou pessoas que Deus separa para realizar os propósitos de Deus.</w:t>
      </w:r>
    </w:p>
    <w:p>
      <w:pPr/>
      <w:r>
        <w:rPr>
          <w:lang w:val="pt_PT" w:bidi="pt_PT"/>
        </w:rPr>
      </w:r>
      <w:r>
        <w:rPr>
          <w:lang w:val="pt_PT" w:bidi="pt_PT"/>
        </w:rPr>
        <w:t xml:space="preserve">Parem aqui e discutam em grupo qual palavra ou frase vocês usarão para </w:t>
      </w:r>
      <w:r>
        <w:rPr>
          <w:b/>
          <w:lang w:val="pt_PT" w:bidi="pt_PT"/>
        </w:rPr>
        <w:t>santificação</w:t>
      </w:r>
      <w:r>
        <w:rPr>
          <w:lang w:val="pt_PT" w:bidi="pt_PT"/>
        </w:rPr>
        <w:t>. Procurem por santificação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os crentes tessalonicenses são santificados por meio da obra do Espírito Santo. O Espírito Santo é o Espírito de Deus, uma das três pessoas da Trindade. O Espírito Santo torna possível que as pessoas se tornem seguidoras de Jesus. Quando as pessoas começam a seguir Jesus, o Espírito Santo trabalha no coração dessas pessoas para ajudá-las a se comportar cada vez mais como Jesus, para torná-las cada vez mais santas. Essa obra do Espírito Santo é chamada de santificação.</w:t>
      </w:r>
    </w:p>
    <w:p>
      <w:pPr/>
      <w:r>
        <w:rPr>
          <w:lang w:val="pt_PT" w:bidi="pt_PT"/>
        </w:rPr>
      </w:r>
      <w:r>
        <w:rPr>
          <w:lang w:val="pt_PT" w:bidi="pt_PT"/>
        </w:rPr>
        <w:t xml:space="preserve">Pare aqui e discutam em grupo qual palavra ou frase vocês usarão para </w:t>
      </w:r>
      <w:r>
        <w:rPr>
          <w:b/>
          <w:lang w:val="pt_PT" w:bidi="pt_PT"/>
        </w:rPr>
        <w:t>Espírito Santo</w:t>
      </w:r>
      <w:r>
        <w:rPr>
          <w:lang w:val="pt_PT" w:bidi="pt_PT"/>
        </w:rPr>
        <w:t>. Procurem Espírito Santo no Glossário-Mestre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os crentes tessalonicenses também são santificados por meio de sua </w:t>
      </w:r>
      <w:r>
        <w:rPr>
          <w:b/>
          <w:lang w:val="pt_PT" w:bidi="pt_PT"/>
        </w:rPr>
        <w:t>fé</w:t>
      </w:r>
      <w:r>
        <w:rPr>
          <w:lang w:val="pt_PT" w:bidi="pt_PT"/>
        </w:rPr>
        <w:t xml:space="preserve">, ou crença, na verdade. Paulo diz que Deus chamou os crentes tessalonicenses por meio do </w:t>
      </w:r>
      <w:r>
        <w:rPr>
          <w:b/>
          <w:lang w:val="pt_PT" w:bidi="pt_PT"/>
        </w:rPr>
        <w:t>evangelho</w:t>
      </w:r>
      <w:r>
        <w:rPr>
          <w:lang w:val="pt_PT" w:bidi="pt_PT"/>
        </w:rPr>
        <w:t xml:space="preserve">, para que os crentes possam compartilhar da </w:t>
      </w:r>
      <w:r>
        <w:rPr>
          <w:b/>
          <w:lang w:val="pt_PT" w:bidi="pt_PT"/>
        </w:rPr>
        <w:t>glória</w:t>
      </w:r>
      <w:r>
        <w:rPr>
          <w:lang w:val="pt_PT" w:bidi="pt_PT"/>
        </w:rPr>
        <w:t xml:space="preserve"> do </w:t>
      </w:r>
      <w:r>
        <w:rPr>
          <w:b/>
          <w:lang w:val="pt_PT" w:bidi="pt_PT"/>
        </w:rPr>
        <w:t>Senhor</w:t>
      </w:r>
      <w:r>
        <w:rPr>
          <w:lang w:val="pt_PT" w:bidi="pt_PT"/>
        </w:rPr>
        <w:t xml:space="preserve"> Jesus </w:t>
      </w:r>
      <w:r>
        <w:rPr>
          <w:b/>
          <w:lang w:val="pt_PT" w:bidi="pt_PT"/>
        </w:rPr>
        <w:t>Cristo</w:t>
      </w:r>
      <w:r>
        <w:rPr>
          <w:lang w:val="pt_PT" w:bidi="pt_PT"/>
        </w:rPr>
        <w:t>. Usem as mesmas palavras ou frases para fé, evangelho, glória, Senhor e Cristo que vocês usaram em passagens anteriores. Para mais informações sobre fé, evangelho, glória, Senhor e Cristo, consultem o Glossário Mestre.</w:t>
      </w:r>
    </w:p>
    <w:p>
      <w:pPr/>
      <w:r>
        <w:rPr>
          <w:lang w:val="pt_PT" w:bidi="pt_PT"/>
        </w:rPr>
      </w:r>
      <w:r>
        <w:rPr>
          <w:lang w:val="pt_PT" w:bidi="pt_PT"/>
        </w:rPr>
        <w:t>Na segunda parte, Paulo encoraja os crentes tessalonicenses a permanecerem firmes e se apegarem à verdade. Paulo ora para que o Senhor Jesus Cristo e Deus, o Pai, confortem e fortaleçam o coração dos crentes. O coração é um músculo dentro de nosso corpo que mantém nosso sangue fluindo, mas na Bíblia, o coração é usado como uma linguagem especial para o lugar onde os pensamentos, sentimentos e decisões de uma pessoa acontecem.</w:t>
      </w:r>
    </w:p>
    <w:p>
      <w:pPr/>
      <w:r>
        <w:rPr>
          <w:lang w:val="pt_PT" w:bidi="pt_PT"/>
        </w:rPr>
      </w:r>
      <w:r>
        <w:rPr>
          <w:lang w:val="pt_PT" w:bidi="pt_PT"/>
        </w:rPr>
        <w:t xml:space="preserve">Parem aqui e discutam em grupo que palavra ou frase vocês usarão para </w:t>
      </w:r>
      <w:r>
        <w:rPr>
          <w:b/>
          <w:lang w:val="pt_PT" w:bidi="pt_PT"/>
        </w:rPr>
        <w:t>coração</w:t>
      </w:r>
      <w:r>
        <w:rPr>
          <w:lang w:val="pt_PT" w:bidi="pt_PT"/>
        </w:rPr>
        <w:t>. Procurem coração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o Senhor Jesus Cristo e Deus, o Pai, amaram os crentes tessalonicenses. O Senhor Jesus Cristo e Deus, o Pai, deram aos crentes tessalonicenses encorajamento eterno. Quando alguém encoraja outra pessoa, essa pessoa diz coisas boas que dão alegria à outra pessoa e ajudam essa pessoa a continuar fazendo coisas boas. Assim como vida eterna significa vida que continua para sempre, encorajamento eterno significa encorajamento que continua para sempre. Paulo aqui está chamando o retorno de Jesus de nosso encorajamento eterno. Enquanto os cristãos pensam na vida eterna com Deus à luz de sua salvação, esses cristãos são muito encorajados.</w:t>
      </w:r>
    </w:p>
    <w:p>
      <w:pPr/>
      <w:r>
        <w:rPr>
          <w:lang w:val="pt_PT" w:bidi="pt_PT"/>
        </w:rPr>
      </w:r>
      <w:r>
        <w:rPr>
          <w:lang w:val="pt_PT" w:bidi="pt_PT"/>
        </w:rPr>
        <w:t xml:space="preserve">Parem aqui e discutam em grupo qual palavra ou frase vocês usarão para </w:t>
      </w:r>
      <w:r>
        <w:rPr>
          <w:b/>
          <w:lang w:val="pt_PT" w:bidi="pt_PT"/>
        </w:rPr>
        <w:t>encorajamento eterno</w:t>
      </w:r>
      <w:r>
        <w:rPr>
          <w:lang w:val="pt_PT" w:bidi="pt_PT"/>
        </w:rPr>
        <w:t>. Pause este áudio aqui.</w:t>
      </w:r>
    </w:p>
    <w:p>
      <w:pPr/>
      <w:r>
        <w:rPr>
          <w:lang w:val="pt_PT" w:bidi="pt_PT"/>
        </w:rPr>
      </w:r>
      <w:r>
        <w:rPr>
          <w:lang w:val="pt_PT" w:bidi="pt_PT"/>
        </w:rPr>
        <w:t xml:space="preserve">O Senhor Jesus Cristo e Deus, o Pai, também deram aos crentes tessalonicenses uma boa esperança. Esperança é a expectativa confiante de que algo acontecerá. </w:t>
      </w:r>
    </w:p>
    <w:p>
      <w:pPr/>
      <w:r>
        <w:rPr>
          <w:lang w:val="pt_PT" w:bidi="pt_PT"/>
        </w:rPr>
      </w:r>
      <w:r>
        <w:rPr>
          <w:lang w:val="pt_PT" w:bidi="pt_PT"/>
        </w:rPr>
        <w:t xml:space="preserve">Pare aqui e discuta como um grupo qual palavra ou frase você usará para </w:t>
      </w:r>
      <w:r>
        <w:rPr>
          <w:b/>
          <w:lang w:val="pt_PT" w:bidi="pt_PT"/>
        </w:rPr>
        <w:t>esperança</w:t>
      </w:r>
      <w:r>
        <w:rPr>
          <w:lang w:val="pt_PT" w:bidi="pt_PT"/>
        </w:rPr>
        <w:t>. Procure a palavra esperança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esse conforto eterno e a boa esperança são dados por meio da </w:t>
      </w:r>
      <w:r>
        <w:rPr>
          <w:b/>
          <w:lang w:val="pt_PT" w:bidi="pt_PT"/>
        </w:rPr>
        <w:t>graça</w:t>
      </w:r>
      <w:r>
        <w:rPr>
          <w:lang w:val="pt_PT" w:bidi="pt_PT"/>
        </w:rPr>
        <w:t xml:space="preserve"> de Deus. Use a mesma palavra ou frase para graça que você usou em passagens anteriores. Para mais informações sobre graça,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2.13–17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2 Tessalonicenses 3:1–5</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3.1–5 e guardem em seus corações.</w:t>
      </w:r>
    </w:p>
    <w:p>
      <w:pPr/>
      <w:r>
        <w:rPr>
          <w:lang w:val="pt_PT" w:bidi="pt_PT"/>
        </w:rPr>
      </w:r>
      <w:r>
        <w:rPr>
          <w:lang w:val="pt_PT" w:bidi="pt_PT"/>
        </w:rPr>
        <w:t>Ouçam uma versão em áudio de 2 Tessalonicenses 3.1–5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3.1–5 na tradução mais fácil de entender.</w:t>
      </w:r>
    </w:p>
    <w:p>
      <w:pPr/>
      <w:r>
        <w:rPr>
          <w:lang w:val="pt_PT" w:bidi="pt_PT"/>
        </w:rPr>
      </w:r>
      <w:r>
        <w:rPr>
          <w:lang w:val="pt_PT" w:bidi="pt_PT"/>
        </w:rPr>
        <w:t>Pause este áudio aqui.</w:t>
      </w:r>
    </w:p>
    <w:p>
      <w:pPr/>
      <w:r>
        <w:rPr>
          <w:lang w:val="pt_PT" w:bidi="pt_PT"/>
        </w:rPr>
      </w:r>
      <w:r>
        <w:rPr>
          <w:lang w:val="pt_PT" w:bidi="pt_PT"/>
        </w:rPr>
        <w:t>Em seções anteriores, Paulo escreveu sobre como Jesus julgará as pessoas que não seguem Jesus. Paulo então falou sobre como Deus salvará os crentes tessalonicenses. Agora, Paulo pede aos crentes que orem para que Deus salve muitas outras pessoas também. Paulo quer que cada vez mais pessoas acreditem no evangelho de Jesus Cristo, assim como esses tessalonicenses acreditaram no evangelho de Jesus Cristo. Paulo pede aos tessalonicenses que orem pela obra que Paulo e os companheiros de Paulo estão fazendo contando às pessoas sobre o evangelho de Jesus Cristo. Os tessalonicenses são um exemplo maravilhoso de pessoas que acreditam e obedecem ao evangelho, e Paulo deseja ver todos acreditarem no evangelho como esses crentes tessalonicenses.</w:t>
      </w:r>
    </w:p>
    <w:p>
      <w:pPr/>
      <w:r>
        <w:rPr>
          <w:lang w:val="pt_PT" w:bidi="pt_PT"/>
        </w:rPr>
      </w:r>
      <w:r>
        <w:rPr>
          <w:lang w:val="pt_PT" w:bidi="pt_PT"/>
        </w:rPr>
        <w:t>Como Paulo quer que cada vez mais pessoas acreditem no evangelho, ele pede aos crentes que orem para que Deus salve Paulo e os companheiros de Paulo de homens perversos e maus. Paulo está pedindo a Deus que impeça essas pessoas perversas e más, para que as pessoas não possam impedir que Paulo e os companheiros de Paulo levem o evangelho a outras pessoas. É possível que Paulo esteja orando para que as autoridades o libertem da prisão, mas é mais provável que Paulo peça a Deus que proteja ele e seus companheiros de pessoas que impediriam violentamente esses homens de pregar. Paulo diz que os crentes devem orar sobre essas coisas, porque nem todos acreditam no evangelho de Jesus Cristo. Essas pessoas perversas e más, que não acreditam em Jesus, querem impedir que o evangelho vá a outros lugares onde mais pessoas podem ouvir sobre Jesus e acreditar em Jesus.</w:t>
      </w:r>
    </w:p>
    <w:p>
      <w:pPr/>
      <w:r>
        <w:rPr>
          <w:lang w:val="pt_PT" w:bidi="pt_PT"/>
        </w:rPr>
      </w:r>
      <w:r>
        <w:rPr>
          <w:lang w:val="pt_PT" w:bidi="pt_PT"/>
        </w:rPr>
        <w:t>Parem aqui e discutam esta pergunta em grupo: onde as pessoas já ouviram sobre Jesus em sua comunidade? Onde são alguns lugares próximos onde as pessoas ainda precisam ouvir? O que torna desafiador compartilhar o evangelho com essas pessoas? Como a carta de Paulo pode encorajar vocês enquanto contam aos outros sobre Jesus? Pause este áudio aqui.</w:t>
      </w:r>
    </w:p>
    <w:p>
      <w:pPr/>
      <w:r>
        <w:rPr>
          <w:lang w:val="pt_PT" w:bidi="pt_PT"/>
        </w:rPr>
      </w:r>
      <w:r>
        <w:rPr>
          <w:lang w:val="pt_PT" w:bidi="pt_PT"/>
        </w:rPr>
        <w:t>Embora muitas pessoas não tenham fé no Senhor Jesus, o próprio Senhor é fiel. Então Paulo garante aos tessalonicenses que o Senhor protegerá e fortalecerá fielmente os tessalonicenses, para que eles possam continuar fazendo o que Deus diz a eles para fazer. O Senhor certamente protegerá os tessalonicenses do mal — seja de coisas más em geral ou do maligno, o próprio Satanás. Como o Senhor é fiel, Paulo tem completa confiança no Senhor. Paulo sabe que os tessalonicenses estão fazendo e continuarão fazendo tudo o que Paulo e os companheiros de Paulo ordenaram que os crentes tessalonicenses fizessem.</w:t>
      </w:r>
    </w:p>
    <w:p>
      <w:pPr/>
      <w:r>
        <w:rPr>
          <w:lang w:val="pt_PT" w:bidi="pt_PT"/>
        </w:rPr>
      </w:r>
      <w:r>
        <w:rPr>
          <w:lang w:val="pt_PT" w:bidi="pt_PT"/>
        </w:rPr>
        <w:t>Paulo então fecha esta seção fazendo uma oração curta pelos tessalonicenses. Paulo ora para que o Senhor ajude os tessalonicenses a saber o quanto Deus ama os crentes. Os tessalonicenses estão enfrentando uma perseguição muito difícil, por isso é importante que os crentes saibam que Deus ainda os ama. Deus não esqueceu os tessalonicenses, e Deus não os deixou para sofrer sozinhos. Paulo lembra aos tessalonicenses como o próprio Jesus Cristo sofreu e morreu. Portanto, os crentes podem sentir conforto e encorajamento quando se lembram de que Cristo está com os crentes e sabe como eles se sentem. Agora, esse mesmo Jesus que sofreu e morreu promete fortalecer os tessalonicenses quando eles sofrem.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3.1–5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pede aos crentes tessalonicenses que orem por Paulo e os companheiros de Paulo.</w:t>
      </w:r>
    </w:p>
    <w:p>
      <w:pPr/>
      <w:r>
        <w:rPr>
          <w:lang w:val="pt_PT" w:bidi="pt_PT"/>
        </w:rPr>
      </w:r>
      <w:r>
        <w:rPr>
          <w:b/>
          <w:lang w:val="pt_PT" w:bidi="pt_PT"/>
        </w:rPr>
        <w:t>Na segunda parte:</w:t>
      </w:r>
      <w:r>
        <w:rPr>
          <w:lang w:val="pt_PT" w:bidi="pt_PT"/>
        </w:rPr>
        <w:t xml:space="preserve"> Paulo fala sobre sua esperança confiante nos crentes tessalonicenses e ora para que os crentes continuem a crescer e continuem em sua fé, mesmo em tempos difíceis.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Homens maus</w:t>
      </w:r>
    </w:p>
    <w:p>
      <w:pPr>
        <w:pStyle w:val="ListBullet"/>
        <w:spacing w:line="240" w:lineRule="auto"/>
        <w:ind w:left="720"/>
      </w:pPr>
      <w:r>
        <w:rPr>
          <w:lang w:val="pt_PT" w:bidi="pt_PT"/>
        </w:rPr>
      </w:r>
      <w:r>
        <w:rPr>
          <w:lang w:val="pt_PT" w:bidi="pt_PT"/>
        </w:rPr>
        <w:t>O maligno, que também é chamado de Satanás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novamente chama os crentes tessalonicenses de seus irmãos. Paulo pede aos crentes tessalonicenses que orem por Paulo e os companheiros de Paulo. Vocês se lembrarão de que Paulo está escrevendo esta carta com Timóteo e Silas. Paulo quer que os tessalonicenses orem para que as pessoas honrem ou valorizem muito a palavra de Deus e que a palavra de Deus se espalhe rapidamente. Paulo compara a palavra de Deus que se espalha rapidamente a um corredor que corre rápido para entregar uma mensagem importante ao redor do mundo. Paulo quer que outros recebam a palavra de Deus rapidamente e bem, assim como os crentes tessalonicenses a receberam. Vocês se lembrarão de que o próprio Paulo trouxe a Palavra de Deus aos tessalonicenses em sua jornada missionária.</w:t>
      </w:r>
    </w:p>
    <w:p>
      <w:pPr/>
      <w:r>
        <w:rPr>
          <w:lang w:val="pt_PT" w:bidi="pt_PT"/>
        </w:rPr>
      </w:r>
      <w:r>
        <w:rPr>
          <w:lang w:val="pt_PT" w:bidi="pt_PT"/>
        </w:rPr>
        <w:t>Parem aqui e contem uma história em grupo sobre uma vez em que notícias importantes se espalharam rapidamente por toda a sua comunidade. Prestem atenção à maneira como vocês falaram sobre a rapidez com que as pessoas ouviram as notícias. Como vocês falarão sobre as boas novas se espalhando rapidamente? Pause o áudio aqui.</w:t>
      </w:r>
    </w:p>
    <w:p>
      <w:pPr/>
      <w:r>
        <w:rPr>
          <w:lang w:val="pt_PT" w:bidi="pt_PT"/>
        </w:rPr>
      </w:r>
      <w:r>
        <w:rPr>
          <w:lang w:val="pt_PT" w:bidi="pt_PT"/>
        </w:rPr>
        <w:t>Paulo também pede aos tessalonicenses que orem para que Deus resgate Paulo e os companheiros de Paulo de homens maus. Muitas pessoas não acreditam em Jesus Cristo e querem perseguir aqueles que acreditam em Jesus Cristo. Vocês se lembrarão de que Paulo já contou aos tessalonicenses sobre alguns dos seus próprios problemas na primeira carta de Paulo aos crentes.</w:t>
      </w:r>
    </w:p>
    <w:p>
      <w:pPr/>
      <w:r>
        <w:rPr>
          <w:lang w:val="pt_PT" w:bidi="pt_PT"/>
        </w:rPr>
      </w:r>
      <w:r>
        <w:rPr>
          <w:lang w:val="pt_PT" w:bidi="pt_PT"/>
        </w:rPr>
        <w:t>Na segunda parte, Paulo encoraja os crentes tessalonicenses explicando a esperança confiante de Paulo no Senhor e nos crentes. Paulo diz que o Senhor é fiel. Em outras palavras, o Senhor faz o que o Senhor diz que ele fará. Portanto, os crentes podem saber que o Senhor lhes dará força para segui-Lo. O Senhor protegerá os crentes de coisas más ou do maligno, que provavelmente é Satanás.</w:t>
      </w:r>
    </w:p>
    <w:p>
      <w:pPr/>
      <w:r>
        <w:rPr>
          <w:lang w:val="pt_PT" w:bidi="pt_PT"/>
        </w:rPr>
      </w:r>
      <w:r>
        <w:rPr>
          <w:lang w:val="pt_PT" w:bidi="pt_PT"/>
        </w:rPr>
        <w:t>Parem aqui e discutam em grupo: não temos certeza se o Senhor protegerá os crentes tessalonicenses de coisas más em geral, ou do maligno, que é Satanás. No entanto, isso provavelmente se refere a Satanás. Como vocês falarão sobre o Senhor protegendo os crentes do maligno, ou a pessoa que faz o mal, sem nomear Satanás? Pause este áudio aqui.</w:t>
      </w:r>
    </w:p>
    <w:p>
      <w:pPr/>
      <w:r>
        <w:rPr>
          <w:lang w:val="pt_PT" w:bidi="pt_PT"/>
        </w:rPr>
      </w:r>
      <w:r>
        <w:rPr>
          <w:lang w:val="pt_PT" w:bidi="pt_PT"/>
        </w:rPr>
        <w:t>Por essa razão, Paulo também está confiante nos crentes tessalonicenses. Paulo sabe que o Senhor ajudará os crentes a continuarem fazendo todas as coisas que Paulo ensinou e ordenou que os crentes fizessem.</w:t>
      </w:r>
    </w:p>
    <w:p>
      <w:pPr/>
      <w:r>
        <w:rPr>
          <w:lang w:val="pt_PT" w:bidi="pt_PT"/>
        </w:rPr>
      </w:r>
      <w:r>
        <w:rPr>
          <w:lang w:val="pt_PT" w:bidi="pt_PT"/>
        </w:rPr>
        <w:t>Paulo então ora para que isso seja assim. Paulo ora para que o Senhor ajude os crentes tessalonicenses a entender o amor de Deus. Paulo ora para que o próprio Senhor Jesus dê aos crentes tessalonicenses perseverança ou resistência, para que os crentes continuem acreditando em Jesus em tempos difíceis.</w:t>
      </w:r>
    </w:p>
    <w:p>
      <w:pPr/>
      <w:r>
        <w:rPr>
          <w:lang w:val="pt_PT" w:bidi="pt_PT"/>
        </w:rPr>
      </w:r>
      <w:r>
        <w:rPr>
          <w:lang w:val="pt_PT" w:bidi="pt_PT"/>
        </w:rPr>
        <w:t>Parem aqui e contem uma história sobre alguém que queria muito algo, mas que teve que fazer coisas difíceis por um longo período de tempo para obtê-lo, como um agricultor plantando colheitas ou um pai criando filhos. Prestem atenção a como vocês descrevem que a pessoa tinha que ser paciente e continuar trabalhando arduamente, mesmo em momentos difíceis.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3.1–5 na tradução mais fácil de entender.</w:t>
      </w:r>
    </w:p>
    <w:p>
      <w:pPr/>
      <w:r>
        <w:rPr>
          <w:lang w:val="pt_PT" w:bidi="pt_PT"/>
        </w:rPr>
      </w:r>
      <w:r>
        <w:rPr>
          <w:lang w:val="pt_PT" w:bidi="pt_PT"/>
        </w:rPr>
        <w:t>Pause o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Homens maus</w:t>
      </w:r>
    </w:p>
    <w:p>
      <w:pPr>
        <w:pStyle w:val="ListBullet"/>
        <w:spacing w:line="240" w:lineRule="auto"/>
        <w:ind w:left="720"/>
      </w:pPr>
      <w:r>
        <w:rPr>
          <w:lang w:val="pt_PT" w:bidi="pt_PT"/>
        </w:rPr>
      </w:r>
      <w:r>
        <w:rPr>
          <w:lang w:val="pt_PT" w:bidi="pt_PT"/>
        </w:rPr>
        <w:t>O maligno, que também é chamado de Satanás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pede aos crentes tessalonicenses que orem por Paulo e os companheiros de Paulo. Paulo pede aos tessalonicenses que orem para que a palavra de Deus se espalhe por todo o mundo e que Deus proteja Paulo e os companheiros de Paulo do maligno.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parte, Paulo expressa a sua esperança confiante nos crentes tessalonicenses e ora para que os crentes continuem a crescer e permaneçam firmes em sua fé. Paulo está confiante de que o Senhor fortalecerá e protegerá os crentes tessalonicenses. Paulo está confiante de que os crentes tessalonicenses seguirão os ensinamentos de Paulo. Paulo então ora para que os crentes tessalonicenses entendam plenamente o amor de Deus e que Jesus dê aos crentes a força para permanecerem fiéis.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tessalonicenses: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3.1–5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Na primeira parte, Paulo novamente chama os crentes tessalonicenses de seus </w:t>
      </w:r>
      <w:r>
        <w:rPr>
          <w:b/>
          <w:lang w:val="pt_PT" w:bidi="pt_PT"/>
        </w:rPr>
        <w:t>irmãos</w:t>
      </w:r>
      <w:r>
        <w:rPr>
          <w:lang w:val="pt_PT" w:bidi="pt_PT"/>
        </w:rPr>
        <w:t xml:space="preserve">, ou </w:t>
      </w:r>
      <w:r>
        <w:rPr>
          <w:b/>
          <w:lang w:val="pt_PT" w:bidi="pt_PT"/>
        </w:rPr>
        <w:t>irmãos e irmãs</w:t>
      </w:r>
      <w:r>
        <w:rPr>
          <w:lang w:val="pt_PT" w:bidi="pt_PT"/>
        </w:rPr>
        <w:t xml:space="preserve">. Vocês se lembrarão de que Paulo está se referindo a todos os crentes, tanto homens quanto mulheres. Paulo pede aos crentes que </w:t>
      </w:r>
      <w:r>
        <w:rPr>
          <w:b/>
          <w:lang w:val="pt_PT" w:bidi="pt_PT"/>
        </w:rPr>
        <w:t>orem</w:t>
      </w:r>
      <w:r>
        <w:rPr>
          <w:lang w:val="pt_PT" w:bidi="pt_PT"/>
        </w:rPr>
        <w:t xml:space="preserve"> por Paulo e pelos companheiros de Paulo. Usem a mesma palavra ou frase para irmãos, ou irmãos e irmãs, e para orar, como vocês usaram em passagens anteriores. Para mais informações sobre oração, consultem o Glossário Mestre.</w:t>
      </w:r>
    </w:p>
    <w:p>
      <w:pPr/>
      <w:r>
        <w:rPr>
          <w:lang w:val="pt_PT" w:bidi="pt_PT"/>
        </w:rPr>
      </w:r>
      <w:r>
        <w:rPr>
          <w:lang w:val="pt_PT" w:bidi="pt_PT"/>
        </w:rPr>
        <w:t>Paulo quer que os crentes tessalonicenses orem para que a palavra do Senhor se espalhe por todo o mundo. A palavra do Senhor significa tudo o que Deus diz às pessoas. Quando as pessoas no Novo Testamento falam sobre “a palavra”, ou “a palavra de Deus”, ou “a palavra do Senhor”, elas geralmente querem dizer as boas novas de que Jesus veio para o mundo. Usem a mesma palavra para "Senhor" que vocês usaram em passagens anteriores. Para mais informações, consultem Senhor no Glossário Mestre.</w:t>
      </w:r>
    </w:p>
    <w:p>
      <w:pPr/>
      <w:r>
        <w:rPr>
          <w:lang w:val="pt_PT" w:bidi="pt_PT"/>
        </w:rPr>
      </w:r>
      <w:r>
        <w:rPr>
          <w:lang w:val="pt_PT" w:bidi="pt_PT"/>
        </w:rPr>
        <w:t xml:space="preserve">Parem aqui e discutam em grupo qual palavra ou frase vocês usarão para </w:t>
      </w:r>
      <w:r>
        <w:rPr>
          <w:b/>
          <w:lang w:val="pt_PT" w:bidi="pt_PT"/>
        </w:rPr>
        <w:t>palavra</w:t>
      </w:r>
      <w:r>
        <w:rPr>
          <w:lang w:val="pt_PT" w:bidi="pt_PT"/>
        </w:rPr>
        <w:t>. Procure palavra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também quer que as pessoas honrem ou respeitem a palavra do Senhor. Paulo quer que as pessoas valorizem a mensagem de Deus e respeitem tudo o que Deus diz.</w:t>
      </w:r>
    </w:p>
    <w:p>
      <w:pPr/>
      <w:r>
        <w:rPr>
          <w:lang w:val="pt_PT" w:bidi="pt_PT"/>
        </w:rPr>
      </w:r>
      <w:r>
        <w:rPr>
          <w:lang w:val="pt_PT" w:bidi="pt_PT"/>
        </w:rPr>
        <w:t>Parem aqui e discutam em grupo como vocês falarão sobre pessoas honrando a palavra do Senhor. Pause este áudio aqui.</w:t>
      </w:r>
    </w:p>
    <w:p>
      <w:pPr/>
      <w:r>
        <w:rPr>
          <w:lang w:val="pt_PT" w:bidi="pt_PT"/>
        </w:rPr>
      </w:r>
      <w:r>
        <w:rPr>
          <w:lang w:val="pt_PT" w:bidi="pt_PT"/>
        </w:rPr>
        <w:t xml:space="preserve">Paulo também pede aos crentes tessalonicenses que orem por proteção de homens perversos e </w:t>
      </w:r>
      <w:r>
        <w:rPr>
          <w:b/>
          <w:lang w:val="pt_PT" w:bidi="pt_PT"/>
        </w:rPr>
        <w:t>maus</w:t>
      </w:r>
      <w:r>
        <w:rPr>
          <w:lang w:val="pt_PT" w:bidi="pt_PT"/>
        </w:rPr>
        <w:t xml:space="preserve">. Essas palavras são semelhantes em significado, mas Paulo usa ambas para enfatizar que essas pessoas são muito más. Esses homens maus não acreditam ou têm </w:t>
      </w:r>
      <w:r>
        <w:rPr>
          <w:b/>
          <w:lang w:val="pt_PT" w:bidi="pt_PT"/>
        </w:rPr>
        <w:t>fé</w:t>
      </w:r>
      <w:r>
        <w:rPr>
          <w:lang w:val="pt_PT" w:bidi="pt_PT"/>
        </w:rPr>
        <w:t xml:space="preserve"> em Jesus Cristo. Usem as mesmas palavras ou frases para maus e fé que vocês usaram em passagens anteriores. Se vocês têm duas palavras para mau, podem usar ambas aqui, ou vocês podem descrever que esses homens são muito maus. Para mais informações sobre mau e fé, consultem o Glossário Mestre.</w:t>
      </w:r>
    </w:p>
    <w:p>
      <w:pPr/>
      <w:r>
        <w:rPr>
          <w:lang w:val="pt_PT" w:bidi="pt_PT"/>
        </w:rPr>
      </w:r>
      <w:r>
        <w:rPr>
          <w:lang w:val="pt_PT" w:bidi="pt_PT"/>
        </w:rPr>
        <w:t xml:space="preserve">Paulo ora para que Jesus leve o </w:t>
      </w:r>
      <w:r>
        <w:rPr>
          <w:b/>
          <w:lang w:val="pt_PT" w:bidi="pt_PT"/>
        </w:rPr>
        <w:t>coração</w:t>
      </w:r>
      <w:r>
        <w:rPr>
          <w:lang w:val="pt_PT" w:bidi="pt_PT"/>
        </w:rPr>
        <w:t xml:space="preserve"> dos crentes tessalonicenses a uma compreensão mais profunda do amor de Deus e que Jesus </w:t>
      </w:r>
      <w:r>
        <w:rPr>
          <w:b/>
          <w:lang w:val="pt_PT" w:bidi="pt_PT"/>
        </w:rPr>
        <w:t>Cristo</w:t>
      </w:r>
      <w:r>
        <w:rPr>
          <w:lang w:val="pt_PT" w:bidi="pt_PT"/>
        </w:rPr>
        <w:t xml:space="preserve"> dê aos crentes força para suportar dificuldades. Usem as mesmas palavras ou frases para corações e Cristo que vocês usaram em passagens anteriores. Para mais informações sobre corações e Cristo,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3.1–5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2 Tessalonicenses 3:6–18</w:t>
      </w:r>
      <w:r>
        <w:rPr>
          <w:lang w:val="pt_PT" w:bidi="pt_PT"/>
        </w:rPr>
      </w:r>
    </w:p>
    <w:p>
      <w:pPr>
        <w:pStyle w:val="Heading3"/>
      </w:pPr>
      <w:r>
        <w:rPr>
          <w:lang w:val="pt_PT" w:bidi="pt_PT"/>
        </w:rPr>
        <w:t>Ouvir e Sentir</w:t>
      </w:r>
    </w:p>
    <w:p>
      <w:pPr/>
      <w:r>
        <w:rPr>
          <w:lang w:val="pt_PT" w:bidi="pt_PT"/>
        </w:rPr>
      </w:r>
      <w:r>
        <w:rPr>
          <w:lang w:val="pt_PT" w:bidi="pt_PT"/>
        </w:rPr>
        <w:t>Nesta etapa, ouçam 2 Tessalonicenses 3.6–18 e guardem em seus corações.</w:t>
      </w:r>
    </w:p>
    <w:p>
      <w:pPr/>
      <w:r>
        <w:rPr>
          <w:lang w:val="pt_PT" w:bidi="pt_PT"/>
        </w:rPr>
      </w:r>
      <w:r>
        <w:rPr>
          <w:lang w:val="pt_PT" w:bidi="pt_PT"/>
        </w:rPr>
        <w:t>Ouçam uma versão em áudio de 2 Tessalonicenses 3.6–18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2 Tessalonicenses 3.6–18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Paulo pediu aos crentes tessalonicenses que orassem por Paulo e pelos companheiros de Paulo. Paulo também descreveu que depositava sua confiança nos crentes tessalonicenses, e Paulo orou para que os crentes continuassem a crescer e continuassem em sua fé. Agora, Paulo começa a falar sobre o problema de que alguns crentes tessalonicenses são ociosos, ou preguiçosos. Vocês se lembrarão de que Paulo já corrigiu os crentes tessalonicenses sobre serem preguiçosos quando Paulo ensinou os crentes em sua primeira carta a eles, e até mesmo quando Paulo estava com os crentes pessoalmente.</w:t>
      </w:r>
    </w:p>
    <w:p>
      <w:pPr/>
      <w:r>
        <w:rPr>
          <w:lang w:val="pt_PT" w:bidi="pt_PT"/>
        </w:rPr>
      </w:r>
      <w:r>
        <w:rPr>
          <w:lang w:val="pt_PT" w:bidi="pt_PT"/>
        </w:rPr>
        <w:t>Mesmo que Paulo já tenha dito aos tessalonicenses para não serem ociosos, alguns dos crentes tessalonicenses ainda pararam de trabalhar. Esses crentes podem ter parado de trabalhar, porque pensavam que o Senhor Jesus voltaria em breve ou que o Senhor já havia voltado. Por causa dos mal-entendidos dos crentes, esses crentes decidiram que não tinham razão para continuar trabalhando. Paulo adverte outros crentes para evitarem esses crentes que não estão trabalhando e que não estão seguindo o que Paulo ensinou a eles. Paulo não estava apenas ensinando as suas próprias ideias. Paulo recebeu esse ensinamento de Jesus, e agora Paulo está passando o ensinamento aos crentes tessalonicenses.</w:t>
      </w:r>
    </w:p>
    <w:p>
      <w:pPr/>
      <w:r>
        <w:rPr>
          <w:lang w:val="pt_PT" w:bidi="pt_PT"/>
        </w:rPr>
      </w:r>
      <w:r>
        <w:rPr>
          <w:lang w:val="pt_PT" w:bidi="pt_PT"/>
        </w:rPr>
        <w:t>Paulo então lembra aos crentes tessalonicenses de como Paulo e os companheiros de Paulo viviam e trabalhavam entre os crentes. Paulo e seus companheiros trabalhavam por seu próprio alimento quando estavam com os tessalonicenses, para que os homens não fossem um fardo para os crentes. Paulo diz que ele e seus companheiros poderiam ter confiado no apoio de outros crentes, porque Paulo e os companheiros de Paulo são líderes. Em vez disso, Paulo e seus companheiros negaram seu próprio direito de pedir alimento e outras necessidades de outros crentes. Em vez disso, Paulo e seus companheiros queriam ser um exemplo para os crentes tessalonicenses. Paulo e os companheiros de Paulo trabalharam arduamente o tempo todo, e os crentes tessalonicenses devem seguir o exemplo deles. Paulo então lembra aos crentes tessalonicenses sobre uma regra específica sobre trabalho e ociosidade. Paulo provavelmente repetiu essa regra várias vezes, por isso essa regra ou provérbio provavelmente era bem conhecido. Paulo disse: "A pessoa que não quer trabalhar não deve comer".</w:t>
      </w:r>
    </w:p>
    <w:p>
      <w:pPr/>
      <w:r>
        <w:rPr>
          <w:lang w:val="pt_PT" w:bidi="pt_PT"/>
        </w:rPr>
      </w:r>
      <w:r>
        <w:rPr>
          <w:lang w:val="pt_PT" w:bidi="pt_PT"/>
        </w:rPr>
        <w:t>Parem aqui e discutam esta pergunta em grupo: quais são alguns exemplos ou provérbios curtos ou ensinamentos em sua comunidade? Como vocês ensinam e passam esses provérbios de geração em geração? Pause este áudio aqui.</w:t>
      </w:r>
    </w:p>
    <w:p>
      <w:pPr/>
      <w:r>
        <w:rPr>
          <w:lang w:val="pt_PT" w:bidi="pt_PT"/>
        </w:rPr>
      </w:r>
      <w:r>
        <w:rPr>
          <w:lang w:val="pt_PT" w:bidi="pt_PT"/>
        </w:rPr>
        <w:t>Paulo agora fala diretamente com aqueles que não estão trabalhando. Paulo diz que ouviu que alguns entre os crentes tessalonicenses não estavam trabalhando e estavam causando problemas. Paulo não diz quem contou a ele sobre os crentes que não estavam trabalhando. Paulo diz que esses crentes não estão ocupados, mas perturbam o trabalho de outras pessoas. Esses crentes não estão trabalhando, mas eles estão incomodando outras pessoas de uma maneira que impede que essas pessoas façam seu próprio trabalho adequadamente. Paulo ordena que esses crentes parem de atrapalhar o trabalho de outros e comecem a obedecer e ganhar seu próprio alimento por meio de seu trabalho.</w:t>
      </w:r>
    </w:p>
    <w:p>
      <w:pPr/>
      <w:r>
        <w:rPr>
          <w:lang w:val="pt_PT" w:bidi="pt_PT"/>
        </w:rPr>
      </w:r>
      <w:r>
        <w:rPr>
          <w:lang w:val="pt_PT" w:bidi="pt_PT"/>
        </w:rPr>
        <w:t>Parem aqui e discutam esta pergunta em grupo: que trabalho vocês esperam que as pessoas façam em sua comunidade para ganhar a vida e sustentar a si mesmas e suas famílias? Como as pessoas se sentem sobre pessoas em sua comunidade que poderiam trabalhar, mas que escolhem não trabalhar? Pause este áudio aqui.</w:t>
      </w:r>
    </w:p>
    <w:p>
      <w:pPr/>
      <w:r>
        <w:rPr>
          <w:lang w:val="pt_PT" w:bidi="pt_PT"/>
        </w:rPr>
      </w:r>
      <w:r>
        <w:rPr>
          <w:lang w:val="pt_PT" w:bidi="pt_PT"/>
        </w:rPr>
        <w:t>Paulo então fala com os crentes tessalonicenses que estão trabalhando fielmente e ganhando seu próprio alimento. Paulo encoraja esses crentes a continuarem se comportando de uma maneira correta, trabalhando arduamente e não se tornando preguiçosos. Paulo diz a esses crentes para observarem ou terem cuidado com qualquer um entre eles que não siga o que ele está ensinando sobre trabalhar arduamente. Paulo diz que os crentes tessalonicenses devem evitar essas pessoas que não estão dispostas a trabalhar. Os crentes devem fazer essas pessoas se sentirem envergonhadas e constrangidas. Ao fazer esses crentes se sentirem envergonhados, os crentes tessalonicenses podem ajudar esses outros crentes a mudar a maneira como pensam e agem em relação ao trabalho. Paulo quer que os crentes tessalonicenses entendam que quando corrigem outros crentes dessa maneira, eles não estão sendo inimigos. Em vez disso, os crentes estão mostrando amor enquanto ajudam seus companheiros crentes a viver de uma maneira melhor.</w:t>
      </w:r>
    </w:p>
    <w:p>
      <w:pPr/>
      <w:r>
        <w:rPr>
          <w:lang w:val="pt_PT" w:bidi="pt_PT"/>
        </w:rPr>
      </w:r>
      <w:r>
        <w:rPr>
          <w:lang w:val="pt_PT" w:bidi="pt_PT"/>
        </w:rPr>
        <w:t>Parem aqui e discutam esta pergunta em grupo: em sua comunidade, como as pessoas corrigem o comportamento de alguém quando essa pessoa não está agindo ou se comportando da maneira correta ou esperada? Pause este áudio aqui.</w:t>
      </w:r>
    </w:p>
    <w:p>
      <w:pPr/>
      <w:r>
        <w:rPr>
          <w:lang w:val="pt_PT" w:bidi="pt_PT"/>
        </w:rPr>
      </w:r>
      <w:r>
        <w:rPr>
          <w:lang w:val="pt_PT" w:bidi="pt_PT"/>
        </w:rPr>
        <w:t>Por fim, Paulo termina sua carta de uma maneira típica. Paulo faz uma oração final e uma bênção pelos crentes tessalonicenses. Paulo ora para que Jesus, o Senhor da paz, dê paz aos crentes tessalonicenses de todas as maneiras e em todos os momentos. Paulo ora para que o Senhor Jesus esteja presente com os tessalonicenses. Embora fosse típico que as pessoas naquela época terminassem cartas com a ideia de paz, essa também é uma maneira de Paulo lembrar aos tessalonicenses de um dos principais temas de sua carta — que eles teriam paz no meio da perseguição, paz sobre Jesus voltando para julgar e paz entre os crentes.</w:t>
      </w:r>
    </w:p>
    <w:p>
      <w:pPr/>
      <w:r>
        <w:rPr>
          <w:lang w:val="pt_PT" w:bidi="pt_PT"/>
        </w:rPr>
      </w:r>
      <w:r>
        <w:rPr>
          <w:lang w:val="pt_PT" w:bidi="pt_PT"/>
        </w:rPr>
        <w:t>Paulo então assina sua carta aos tessalonicenses de próprio punho. Vocês se lembrarão de que Paulo geralmente ditava suas cartas enquanto outra pessoa escrevia as palavras para Paulo. No entanto, o próprio Paulo muitas vezes escrevia as palavras finais de uma carta, provavelmente para provar que a carta era verdadeiramente de Paulo e não outra pessoa fingindo ser Paulo. Vocês se lembrarão de que, anteriormente nesta carta, ouvimos que os crentes tessalonicenses receberam informações erradas de pessoas dizendo ser Paulo, por isso pode ter sido especialmente importante que Paulo provasse que esta carta veio dele.</w:t>
      </w:r>
    </w:p>
    <w:p>
      <w:pPr/>
      <w:r>
        <w:rPr>
          <w:lang w:val="pt_PT" w:bidi="pt_PT"/>
        </w:rPr>
      </w:r>
      <w:r>
        <w:rPr>
          <w:lang w:val="pt_PT" w:bidi="pt_PT"/>
        </w:rPr>
        <w:t>Paulo então dá mais uma bênção final. Paulo ora para que os tessalonicenses continuem a receber e a experimentar a graça que o Senhor Jesus dá.</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2 Tessalonicenses 3.6–18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ordena que os crentes tessalonicenses evitem os crentes que não trabalham. Então Paulo dá sua própria vida como um exemplo positivo de como os crentes devem trabalhar.</w:t>
      </w:r>
    </w:p>
    <w:p>
      <w:pPr/>
      <w:r>
        <w:rPr>
          <w:lang w:val="pt_PT" w:bidi="pt_PT"/>
        </w:rPr>
      </w:r>
      <w:r>
        <w:rPr>
          <w:b/>
          <w:lang w:val="pt_PT" w:bidi="pt_PT"/>
        </w:rPr>
        <w:t>Na segunda parte:</w:t>
      </w:r>
      <w:r>
        <w:rPr>
          <w:lang w:val="pt_PT" w:bidi="pt_PT"/>
        </w:rPr>
        <w:t xml:space="preserve"> Paulo dá uma ordem forte e uma advertência aos crentes tessalonicenses que se recusam a trabalhar.</w:t>
      </w:r>
    </w:p>
    <w:p>
      <w:pPr/>
      <w:r>
        <w:rPr>
          <w:lang w:val="pt_PT" w:bidi="pt_PT"/>
        </w:rPr>
      </w:r>
      <w:r>
        <w:rPr>
          <w:b/>
          <w:lang w:val="pt_PT" w:bidi="pt_PT"/>
        </w:rPr>
        <w:t>Na terceira parte:</w:t>
      </w:r>
      <w:r>
        <w:rPr>
          <w:lang w:val="pt_PT" w:bidi="pt_PT"/>
        </w:rPr>
        <w:t xml:space="preserve"> Paulo dá suas saudações finais aos crentes tessalonicenses para terminar sua carta.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 que não estão trabalhando</w:t>
      </w:r>
    </w:p>
    <w:p>
      <w:pPr>
        <w:pStyle w:val="ListBullet"/>
        <w:spacing w:line="240" w:lineRule="auto"/>
        <w:ind w:left="720"/>
      </w:pPr>
      <w:r>
        <w:rPr>
          <w:lang w:val="pt_PT" w:bidi="pt_PT"/>
        </w:rPr>
      </w:r>
      <w:r>
        <w:rPr>
          <w:lang w:val="pt_PT" w:bidi="pt_PT"/>
        </w:rPr>
        <w:t>Crentes tessalonicenses que estão trabalhando</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ordena que os crentes tessalonicenses evitem os crentes que não trabalham. Mesmo que Paulo esteja dando uma ordem forte e correção, ele ainda chama os crentes tessalonicenses de seus irmãos e irmãs para mostrar que ainda ama os crentes. Paulo ordena que os crentes tessalonicenses fiquem longe dos crentes que não trabalham da maneira como Paulo mostrou e ensinou aos crentes. Vocês se lembrarão de que Paulo já falou com os crentes tessalonicenses sobre essa questão, mas alguns dos crentes tessalonicenses precisavam de mais correção.</w:t>
      </w:r>
    </w:p>
    <w:p>
      <w:pPr/>
      <w:r>
        <w:rPr>
          <w:lang w:val="pt_PT" w:bidi="pt_PT"/>
        </w:rPr>
      </w:r>
      <w:r>
        <w:rPr>
          <w:lang w:val="pt_PT" w:bidi="pt_PT"/>
        </w:rPr>
        <w:t>Paulo usa sua própria vida e a vida de seus companheiros como um exemplo para os tessalonicenses. Vocês se lembrarão de que Paulo viveu com os crentes tessalonicenses e os ensinou por alguns meses, por isso os crentes tessalonicenses viram o exemplo de Paulo pessoalmente. Na verdade, Paulo e seus companheiros não eram ociosos — esses homens trabalhavam duro. Paulo e seus companheiros não comiam a comida de ninguém, a menos que eles mesmos pagassem por ela. Em vez disso, Paulo e seus companheiros trabalharam muito "noite e dia" para que eles não fossem um fardo para os crentes tessalonicenses. Paulo não quer dizer que os homens trabalhavam o dia todo e a noite toda. Em vez disso, Paulo diz isso para enfatizar o quanto os homens trabalharam arduamente.</w:t>
      </w:r>
    </w:p>
    <w:p>
      <w:pPr/>
      <w:r>
        <w:rPr>
          <w:lang w:val="pt_PT" w:bidi="pt_PT"/>
        </w:rPr>
      </w:r>
      <w:r>
        <w:rPr>
          <w:lang w:val="pt_PT" w:bidi="pt_PT"/>
        </w:rPr>
        <w:t>Parem aqui e discutam em grupo: contem uma história sobre uma pessoa ou grupo de pessoas que trabalharam muito, muito duro. Talvez parecesse que essas pessoas estivessem trabalhando o tempo todo. Prestem atenção a como vocês descrevem como essas pessoas trabalhavam. Pause este áudio aqui.</w:t>
      </w:r>
    </w:p>
    <w:p>
      <w:pPr/>
      <w:r>
        <w:rPr>
          <w:lang w:val="pt_PT" w:bidi="pt_PT"/>
        </w:rPr>
      </w:r>
      <w:r>
        <w:rPr>
          <w:lang w:val="pt_PT" w:bidi="pt_PT"/>
        </w:rPr>
        <w:t>Mesmo que Paulo pudesse ter esperado justamente ajuda dos crentes tessalonicenses, Paulo queria dar aos crentes um exemplo a seguir. Paulo até mesmo deu aos crentes uma regra para seguir. Talvez os crentes já soubessem essa regra — provavelmente era um ditado especial ou provérbio. Paulo disse aos crentes: "A pessoa que não quer trabalhar não comerá".</w:t>
      </w:r>
    </w:p>
    <w:p>
      <w:pPr/>
      <w:r>
        <w:rPr>
          <w:lang w:val="pt_PT" w:bidi="pt_PT"/>
        </w:rPr>
      </w:r>
      <w:r>
        <w:rPr>
          <w:lang w:val="pt_PT" w:bidi="pt_PT"/>
        </w:rPr>
        <w:t>Parem aqui e discutam em grupo: falem sobre ditados sábios ou regras que todos em sua comunidade sabem. Quando você está falando com alguém e repete uma dessas regras ou ditados, como a outra pessoa sabe que você está prestes a dizer isso? Como você deixará claro que Paulo está citando um ditado que todos provavelmente conhecem bem? Pause este áudio aqui.</w:t>
      </w:r>
    </w:p>
    <w:p>
      <w:pPr/>
      <w:r>
        <w:rPr>
          <w:lang w:val="pt_PT" w:bidi="pt_PT"/>
        </w:rPr>
      </w:r>
      <w:r>
        <w:rPr>
          <w:lang w:val="pt_PT" w:bidi="pt_PT"/>
        </w:rPr>
        <w:t>Paulo dá uma ordem forte e uma advertência aos crentes tessalonicenses que se recusam a trabalhar. Alguns dos crentes tessalonicenses não estão trabalhando por suas necessidades diárias. Esses crentes tessalonicenses estão interferindo no trabalho de outras pessoas de uma maneira que impede que essas pessoas façam seu próprio trabalho adequadamente. Paulo ordena que esses crentes tessalonicenses parem de distrair os outros, e, em vez disso, trabalhem por suas necessidades diárias. Paulo diz que ele está dizendo isso "no Senhor Jesus Cristo", que é uma maneira pela qual Paulo diz que Paulo tem autoridade de Jesus para dar aos tessalonicenses essas ordens.</w:t>
      </w:r>
    </w:p>
    <w:p>
      <w:pPr/>
      <w:r>
        <w:rPr>
          <w:lang w:val="pt_PT" w:bidi="pt_PT"/>
        </w:rPr>
      </w:r>
      <w:r>
        <w:rPr>
          <w:lang w:val="pt_PT" w:bidi="pt_PT"/>
        </w:rPr>
        <w:t>Na segunda parte, Paulo encoraja os crentes que trabalham arduamente por suas necessidades diárias. Paulo quer que esses crentes continuem fazendo coisas boas, mesmo que esses crentes se sintam cansados. Paulo diz a esses crentes para observarem qualquer um que não ouça as correções de Paulo e evitarem esses crentes. Paulo quer que esses crentes tessalonicenses que não estão trabalhando se sintam envergonhados e se arrependam. Na cultura de Paulo, era muito importante para as pessoas que não se sentissem envergonhadas. Portanto, se alguém se sentisse envergonhado, essa pessoa se sentiria como se as pessoas estivessem dando a ela uma punição dura. Paulo quer que esses crentes que estão pecando se sintam envergonhados e mudem seu comportamento. Paulo deixa claro que ele não está fazendo isso para destruir esses crentes desobedientes ou fazê-los deixarem a comunidade de crentes, mas para restaurar um relacionamento correto entre todos os crentes.</w:t>
      </w:r>
    </w:p>
    <w:p>
      <w:pPr/>
      <w:r>
        <w:rPr>
          <w:lang w:val="pt_PT" w:bidi="pt_PT"/>
        </w:rPr>
      </w:r>
      <w:r>
        <w:rPr>
          <w:lang w:val="pt_PT" w:bidi="pt_PT"/>
        </w:rPr>
        <w:t>Na terceira parte, Paulo escreve suas saudações finais aos crentes tessalonicenses. Paulo dá uma bênção curta e faz uma oração sobre os crentes tessalonicenses. Paulo ora para que o Senhor Jesus dê paz aos crentes tessalonicenses e que o Senhor Jesus esteja presente com os crentes. Mas Paulo enfatiza a ideia de paz ainda mais: Paulo chama Jesus de Senhor, ou mestre, de paz.</w:t>
      </w:r>
    </w:p>
    <w:p>
      <w:pPr/>
      <w:r>
        <w:rPr>
          <w:lang w:val="pt_PT" w:bidi="pt_PT"/>
        </w:rPr>
      </w:r>
      <w:r>
        <w:rPr>
          <w:lang w:val="pt_PT" w:bidi="pt_PT"/>
        </w:rPr>
        <w:t>Paulo também assina a carta de próprio punho. Vocês se lembrarão de que outra pessoa provavelmente escreveu esta carta enquanto Paulo falava. Paulo assina a carta de seu próprio punho para mostrar que a carta é verdadeiramente de Paulo.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2 Tessalonicenses 3.6–18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os companheiros de Paulo</w:t>
      </w:r>
    </w:p>
    <w:p>
      <w:pPr>
        <w:pStyle w:val="ListBullet"/>
        <w:spacing w:line="240" w:lineRule="auto"/>
        <w:ind w:left="720"/>
      </w:pPr>
      <w:r>
        <w:rPr>
          <w:lang w:val="pt_PT" w:bidi="pt_PT"/>
        </w:rPr>
      </w:r>
      <w:r>
        <w:rPr>
          <w:lang w:val="pt_PT" w:bidi="pt_PT"/>
        </w:rPr>
        <w:t>Crentes tessalonicenses que não estão trabalhando</w:t>
      </w:r>
    </w:p>
    <w:p>
      <w:pPr>
        <w:pStyle w:val="ListBullet"/>
        <w:spacing w:line="240" w:lineRule="auto"/>
        <w:ind w:left="720"/>
      </w:pPr>
      <w:r>
        <w:rPr>
          <w:lang w:val="pt_PT" w:bidi="pt_PT"/>
        </w:rPr>
      </w:r>
      <w:r>
        <w:rPr>
          <w:lang w:val="pt_PT" w:bidi="pt_PT"/>
        </w:rPr>
        <w:t>Crentes tessalonicenses que estão trabalhando</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Paulo ordena que os crentes tessalonicenses evitem os crentes que não trabalham. Então Paulo usa sua própria vida como um exemplo positivo de trabalho. Paulo diz que Paulo e seus companheiros não aceitaram o apoio de mais ninguém, para que Paulo e os homens pudessem ser um exemplo para os crentes tessalonicenses. Paulo diz que Paulo e seus companheiros poderiam ter esperado apoio dos tessalonicenses, mas os homens não agiram com esse direito.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Paulo dá uma ordem forte às pessoas entre os crentes tessalonicenses que não estão trabalhando. Paulo ordena que esses crentes preguiçosos comecem a trabalhar por suas necessidades diárias. Paulo então encoraja aqueles que estão trabalhando fielmente a continuarem trabalhando fielmente. Paulo também diz a esses crentes para rejeitarem qualquer um que não ouça e obedeça às correções de Paulo.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aqueles que não estão trabalhando: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Paulo dá suas saudações finais aos crentes tessalonicenses para terminar a sua carta. Paulo ora para que o próprio Senhor dê paz aos crentes tessalonicenses. Paulo escreve seu nome na carta para que as pessoas saibam que ele enviou a carta e não outra pessoa que finge ser Paulo. Paulo ora para que o Senhor dê paz aos crentes tessalonicenses e esteja presente com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crente tessalonicense: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2 Tessalonicenses 3.6–18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Na primeira parte, Paulo ordena que os crentes tessalonicenses evitem os crentes que são ociosos e não seguem as tradições que Paulo e os companheiros de Paulo ensinaram aos crentes. Ser ocioso significa ser preguiçoso e se recusar a fazer qualquer trabalho. Aqui, Paulo usa a palavra tradições para significar os ensinamentos ou maneiras de viver que Paulo e seus companheiros mostraram aos crentes. Paulo usa sua própria vida como um exemplo positivo de trabalho.</w:t>
      </w:r>
    </w:p>
    <w:p>
      <w:pPr/>
      <w:r>
        <w:rPr>
          <w:lang w:val="pt_PT" w:bidi="pt_PT"/>
        </w:rPr>
      </w:r>
      <w:r>
        <w:rPr>
          <w:lang w:val="pt_PT" w:bidi="pt_PT"/>
        </w:rPr>
        <w:t xml:space="preserve">Parem aqui e discutam quais palavras ou frases vocês usarão para </w:t>
      </w:r>
      <w:r>
        <w:rPr>
          <w:b/>
          <w:lang w:val="pt_PT" w:bidi="pt_PT"/>
        </w:rPr>
        <w:t>ocioso</w:t>
      </w:r>
      <w:r>
        <w:rPr>
          <w:lang w:val="pt_PT" w:bidi="pt_PT"/>
        </w:rPr>
        <w:t xml:space="preserve"> e </w:t>
      </w:r>
      <w:r>
        <w:rPr>
          <w:b/>
          <w:lang w:val="pt_PT" w:bidi="pt_PT"/>
        </w:rPr>
        <w:t>tradições</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Paulo novamente chama os crentes tessalonicenses de seus </w:t>
      </w:r>
      <w:r>
        <w:rPr>
          <w:b/>
          <w:lang w:val="pt_PT" w:bidi="pt_PT"/>
        </w:rPr>
        <w:t>irmãos</w:t>
      </w:r>
      <w:r>
        <w:rPr>
          <w:lang w:val="pt_PT" w:bidi="pt_PT"/>
        </w:rPr>
        <w:t xml:space="preserve"> ou </w:t>
      </w:r>
      <w:r>
        <w:rPr>
          <w:b/>
          <w:lang w:val="pt_PT" w:bidi="pt_PT"/>
        </w:rPr>
        <w:t>irmãos e irmãs</w:t>
      </w:r>
      <w:r>
        <w:rPr>
          <w:lang w:val="pt_PT" w:bidi="pt_PT"/>
        </w:rPr>
        <w:t xml:space="preserve">. Mesmo que Paulo esteja dando uma ordem forte e uma advertência, Paulo sabe que os crentes tessalonicenses são parte de sua família. Use a mesma palavra ou frase para irmãos ou irmãs que você usou em passagens anteriores. </w:t>
      </w:r>
    </w:p>
    <w:p>
      <w:pPr/>
      <w:r>
        <w:rPr>
          <w:lang w:val="pt_PT" w:bidi="pt_PT"/>
        </w:rPr>
      </w:r>
      <w:r>
        <w:rPr>
          <w:lang w:val="pt_PT" w:bidi="pt_PT"/>
        </w:rPr>
        <w:t>Paulo diz aos crentes para imitar Paulo e os companheiros de Paulo, que todos trabalhavam arduamente e não comiam o pão de ninguém sem pagar por isso. Imitar alguém significa se comportar da mesma maneira que essa pessoa se comporta. O pão é um alimento que as pessoas fazem moendo grãos e misturando-os com água para fazer uma substância pegajosa chamada massa, que as pessoas então cozinham em um forno ou sobre o fogo. Aqui, Paulo usa a palavra pão para significar todos os alimentos. Vocês podem simplesmente dizer "alimento" em sua tradução, se for mais fácil de entender.</w:t>
      </w:r>
    </w:p>
    <w:p>
      <w:pPr/>
      <w:r>
        <w:rPr>
          <w:lang w:val="pt_PT" w:bidi="pt_PT"/>
        </w:rPr>
      </w:r>
      <w:r>
        <w:rPr>
          <w:lang w:val="pt_PT" w:bidi="pt_PT"/>
        </w:rPr>
        <w:t xml:space="preserve">Parem aqui e discutam quais palavras ou frases vocês usarão para </w:t>
      </w:r>
      <w:r>
        <w:rPr>
          <w:b/>
          <w:lang w:val="pt_PT" w:bidi="pt_PT"/>
        </w:rPr>
        <w:t>imitar</w:t>
      </w:r>
      <w:r>
        <w:rPr>
          <w:lang w:val="pt_PT" w:bidi="pt_PT"/>
        </w:rPr>
        <w:t xml:space="preserve"> e </w:t>
      </w:r>
      <w:r>
        <w:rPr>
          <w:b/>
          <w:lang w:val="pt_PT" w:bidi="pt_PT"/>
        </w:rPr>
        <w:t>pão</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Na segunda parte, Paulo dá uma ordem forte às pessoas que não estão trabalhando, e então Paulo encoraja as pessoas que estão trabalhando entre os crentes tessalonicenses. Paulo diz que Paulo e seus companheiros ouviram como alguns dos crentes não estão ocupados no trabalho, mas são intrometidos. Um intrometido é uma pessoa que se mete ou interfere nos negócios de outras pessoas. Um intrometido pode dar conselhos quando ninguém pede ou fazer perguntas sobre assuntos particulares que ele não deveria saber.</w:t>
      </w:r>
    </w:p>
    <w:p>
      <w:pPr/>
      <w:r>
        <w:rPr>
          <w:lang w:val="pt_PT" w:bidi="pt_PT"/>
        </w:rPr>
      </w:r>
      <w:r>
        <w:rPr>
          <w:lang w:val="pt_PT" w:bidi="pt_PT"/>
        </w:rPr>
        <w:t xml:space="preserve">Parem aqui e discutam qual palavra ou frase vocês usarão para </w:t>
      </w:r>
      <w:r>
        <w:rPr>
          <w:b/>
          <w:lang w:val="pt_PT" w:bidi="pt_PT"/>
        </w:rPr>
        <w:t>intrometido</w:t>
      </w:r>
      <w:r>
        <w:rPr>
          <w:lang w:val="pt_PT" w:bidi="pt_PT"/>
        </w:rPr>
        <w:t>. Pause este áudio aqui.</w:t>
      </w:r>
    </w:p>
    <w:p>
      <w:pPr/>
      <w:r>
        <w:rPr>
          <w:lang w:val="pt_PT" w:bidi="pt_PT"/>
        </w:rPr>
      </w:r>
      <w:r>
        <w:rPr>
          <w:lang w:val="pt_PT" w:bidi="pt_PT"/>
        </w:rPr>
        <w:t xml:space="preserve">Pela autoridade do </w:t>
      </w:r>
      <w:r>
        <w:rPr>
          <w:b/>
          <w:lang w:val="pt_PT" w:bidi="pt_PT"/>
        </w:rPr>
        <w:t>Senhor</w:t>
      </w:r>
      <w:r>
        <w:rPr>
          <w:lang w:val="pt_PT" w:bidi="pt_PT"/>
        </w:rPr>
        <w:t xml:space="preserve"> Jesus </w:t>
      </w:r>
      <w:r>
        <w:rPr>
          <w:b/>
          <w:lang w:val="pt_PT" w:bidi="pt_PT"/>
        </w:rPr>
        <w:t>Cristo</w:t>
      </w:r>
      <w:r>
        <w:rPr>
          <w:lang w:val="pt_PT" w:bidi="pt_PT"/>
        </w:rPr>
        <w:t>, Paulo ordena aos crentes que não estão trabalhando que trabalhem de maneira ordeira, ou sossegada, para ganhar seu próprio sustento. Aqui, trabalhar em silêncio significa começar a se comportar de uma maneira ordenada e obediente e não criar problemas para outras pessoas. Esse é o oposto de ser um intrometido. Usem as mesmas palavras ou frases para Senhor e Cristo que vocês usaram em passagens anteriores. Para mais informações sobre Senhor e Cristo, consultem o Glossário Mestre.</w:t>
      </w:r>
    </w:p>
    <w:p>
      <w:pPr/>
      <w:r>
        <w:rPr>
          <w:lang w:val="pt_PT" w:bidi="pt_PT"/>
        </w:rPr>
      </w:r>
      <w:r>
        <w:rPr>
          <w:lang w:val="pt_PT" w:bidi="pt_PT"/>
        </w:rPr>
        <w:t xml:space="preserve">Parem aqui e discutam quais palavras ou frases vocês usarão para </w:t>
      </w:r>
      <w:r>
        <w:rPr>
          <w:b/>
          <w:lang w:val="pt_PT" w:bidi="pt_PT"/>
        </w:rPr>
        <w:t>trabalhar em silêncio</w:t>
      </w:r>
      <w:r>
        <w:rPr>
          <w:lang w:val="pt_PT" w:bidi="pt_PT"/>
        </w:rPr>
        <w:t>. Pause este áudio aqui.</w:t>
      </w:r>
    </w:p>
    <w:p>
      <w:pPr/>
      <w:r>
        <w:rPr>
          <w:lang w:val="pt_PT" w:bidi="pt_PT"/>
        </w:rPr>
      </w:r>
      <w:r>
        <w:rPr>
          <w:lang w:val="pt_PT" w:bidi="pt_PT"/>
        </w:rPr>
        <w:t>Paulo então encoraja aqueles que estão trabalhando a continuar trabalhando. Paulo também diz que essas pessoas devem rejeitar aquelas que não ouvem a correção de Paulo, para que essas pessoas se sintam envergonhadas e se arrependam. Fazer alguém ficar envergonhado significa envergonhar essa pessoa para que ela mude seu comportamento e aja da maneira correta.</w:t>
      </w:r>
    </w:p>
    <w:p>
      <w:pPr/>
      <w:r>
        <w:rPr>
          <w:lang w:val="pt_PT" w:bidi="pt_PT"/>
        </w:rPr>
      </w:r>
      <w:r>
        <w:rPr>
          <w:lang w:val="pt_PT" w:bidi="pt_PT"/>
        </w:rPr>
        <w:t xml:space="preserve">Parem aqui e discutam qual palavra ou frase vocês usarão para </w:t>
      </w:r>
      <w:r>
        <w:rPr>
          <w:b/>
          <w:lang w:val="pt_PT" w:bidi="pt_PT"/>
        </w:rPr>
        <w:t>envergonhado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terceira cena, Paulo dá suas saudações finais aos crentes tessalonicenses para terminar a sua carta. Paulo ora para que o Senhor esteja presente com os crentes e que o Senhor dê aos crentes </w:t>
      </w:r>
      <w:r>
        <w:rPr>
          <w:b/>
          <w:lang w:val="pt_PT" w:bidi="pt_PT"/>
        </w:rPr>
        <w:t>graça</w:t>
      </w:r>
      <w:r>
        <w:rPr>
          <w:lang w:val="pt_PT" w:bidi="pt_PT"/>
        </w:rPr>
        <w:t xml:space="preserve"> e </w:t>
      </w:r>
      <w:r>
        <w:rPr>
          <w:b/>
          <w:lang w:val="pt_PT" w:bidi="pt_PT"/>
        </w:rPr>
        <w:t>paz</w:t>
      </w:r>
      <w:r>
        <w:rPr>
          <w:lang w:val="pt_PT" w:bidi="pt_PT"/>
        </w:rPr>
        <w:t>. Usem as mesmas palavras ou frases para graça e paz que vocês usaram em passagens anteriores. Para mais informações sobre graça e paz, consultem o Glossário Mestre. Paulo então assina a carta de seu próprio punho.</w:t>
      </w:r>
      <w:r>
        <w:rPr>
          <w:lang w:val="pt_PT" w:bidi="pt_PT"/>
        </w:rPr>
      </w:r>
    </w:p>
    <w:p>
      <w:pPr>
        <w:pStyle w:val="Heading3"/>
      </w:pPr>
      <w:r>
        <w:rPr>
          <w:lang w:val="pt_PT" w:bidi="pt_PT"/>
        </w:rPr>
        <w:t>Falando a Palavra</w:t>
      </w:r>
    </w:p>
    <w:p>
      <w:pPr/>
      <w:r>
        <w:rPr>
          <w:lang w:val="pt_PT" w:bidi="pt_PT"/>
        </w:rPr>
      </w:r>
      <w:r>
        <w:rPr>
          <w:lang w:val="pt_PT" w:bidi="pt_PT"/>
        </w:rPr>
        <w:t>Ouçam uma versão em áudio de 2 Tessalonicenses 3.6–18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