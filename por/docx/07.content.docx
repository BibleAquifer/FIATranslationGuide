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JDG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Juízes 1:1–8</w:t>
      </w:r>
      <w:r>
        <w:rPr>
          <w:lang w:val="pt_PT" w:bidi="pt_PT"/>
        </w:rPr>
      </w:r>
    </w:p>
    <w:p>
      <w:pPr>
        <w:pStyle w:val="Heading3"/>
      </w:pPr>
      <w:r>
        <w:rPr>
          <w:lang w:val="pt_PT" w:bidi="pt_PT"/>
        </w:rPr>
        <w:t>Ouvir e Sentir</w:t>
      </w:r>
    </w:p>
    <w:p>
      <w:pPr/>
      <w:r>
        <w:rPr>
          <w:lang w:val="pt_PT" w:bidi="pt_PT"/>
        </w:rPr>
      </w:r>
      <w:r>
        <w:rPr>
          <w:lang w:val="pt_PT" w:bidi="pt_PT"/>
        </w:rPr>
        <w:t>Nesta etapa, ouçam Juízes 1.1–8 e guardem em seus corações.</w:t>
      </w:r>
    </w:p>
    <w:p>
      <w:pPr/>
      <w:r>
        <w:rPr>
          <w:lang w:val="pt_PT" w:bidi="pt_PT"/>
        </w:rPr>
      </w:r>
      <w:r>
        <w:rPr>
          <w:lang w:val="pt_PT" w:bidi="pt_PT"/>
        </w:rPr>
        <w:t>Ouçam uma versão em áudio de Juízes 1.1–8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1.1–8 na tradução mais fácil de entender.</w:t>
      </w:r>
    </w:p>
    <w:p>
      <w:pPr/>
      <w:r>
        <w:rPr>
          <w:lang w:val="pt_PT" w:bidi="pt_PT"/>
        </w:rPr>
      </w:r>
      <w:r>
        <w:rPr>
          <w:lang w:val="pt_PT" w:bidi="pt_PT"/>
        </w:rPr>
        <w:t>Pause este áudio aqui.</w:t>
      </w:r>
    </w:p>
    <w:p>
      <w:pPr/>
      <w:r>
        <w:rPr>
          <w:lang w:val="pt_PT" w:bidi="pt_PT"/>
        </w:rPr>
      </w:r>
      <w:r>
        <w:rPr>
          <w:lang w:val="pt_PT" w:bidi="pt_PT"/>
        </w:rPr>
        <w:t>Sabemos pelas histórias anteriores que Yahweh havia designado, ou distribuído, a cada tribo israelita lugares para viver na terra de Canaã. Yahweh disse às tribos israelitas para atacar e tomar a terra das pessoas que viviam ali.</w:t>
      </w:r>
    </w:p>
    <w:p>
      <w:pPr/>
      <w:r>
        <w:rPr>
          <w:lang w:val="pt_PT" w:bidi="pt_PT"/>
        </w:rPr>
      </w:r>
      <w:r>
        <w:rPr>
          <w:lang w:val="pt_PT" w:bidi="pt_PT"/>
        </w:rPr>
        <w:t>Essa história verdadeira aconteceu algum tempo depois que Josué, o líder do povo israelita, morreu. As tribos israelitas, ou grupos familiares, viviam ao redor da área de Siquém naquela época.</w:t>
      </w:r>
    </w:p>
    <w:p>
      <w:pPr/>
      <w:r>
        <w:rPr>
          <w:lang w:val="pt_PT" w:bidi="pt_PT"/>
        </w:rPr>
      </w:r>
      <w:r>
        <w:rPr>
          <w:lang w:val="pt_PT" w:bidi="pt_PT"/>
        </w:rPr>
        <w:t>Nessa história, os israelitas não tinham mais um líder humano que podia falar com Yahweh em nome dos israelitas. O povo israelita perguntou a Yahweh qual tribo israelita deveria ir primeiro para atacar o povo de Canaã, ou os cananeus, em nome dos israelitas. Yahweh respondeu que a tribo de Judá deveria fazer isso. Yahweh prometeu à tribo de Judá essa porção de terra para viver.</w:t>
      </w:r>
    </w:p>
    <w:p>
      <w:pPr/>
      <w:r>
        <w:rPr>
          <w:lang w:val="pt_PT" w:bidi="pt_PT"/>
        </w:rPr>
      </w:r>
      <w:r>
        <w:rPr>
          <w:lang w:val="pt_PT" w:bidi="pt_PT"/>
        </w:rPr>
        <w:t>Parem aqui e discutam essa pergunta em grupo: contem uma história de uma vez em que alguém sabia que teria sucesso fazendo algo antes mesmo de começar a fazê-lo. Pause este áudio aqui.</w:t>
      </w:r>
    </w:p>
    <w:p>
      <w:pPr/>
      <w:r>
        <w:rPr>
          <w:lang w:val="pt_PT" w:bidi="pt_PT"/>
        </w:rPr>
      </w:r>
      <w:r>
        <w:rPr>
          <w:lang w:val="pt_PT" w:bidi="pt_PT"/>
        </w:rPr>
        <w:t>Os homens do exército de Judá pediram aos homens da tribo de Simeão que se juntassem a eles para lutar contra os cananeus. Então Judá poderia conquistar a região que Yahweh designou à tribo de Judá. O exército de Judá prometeu ajudar o exército de Simeão a conquistar a região que Yahweh designou a Simeão posteriormente.</w:t>
      </w:r>
    </w:p>
    <w:p>
      <w:pPr/>
      <w:r>
        <w:rPr>
          <w:lang w:val="pt_PT" w:bidi="pt_PT"/>
        </w:rPr>
      </w:r>
      <w:r>
        <w:rPr>
          <w:lang w:val="pt_PT" w:bidi="pt_PT"/>
        </w:rPr>
        <w:t>As tribos de Judá e Simeão eram parentes próximos. A história na verdade chama Simeão de "irmão" de Judá. Isso se refere ao fato de que essas duas tribos descendem dos homens, Judá e Simeão. Judá e Simeão eram irmãos por parte de pai e mãe. O pai deles era Jacó e a mãe deles era Lia. Todas as tribos israelitas descendem de Jacó. No entanto, Jacó tinha várias esposas. Isso significa que nem todas as tribos israelitas descendem da mesma mãe. Judá e Simeão tinham um relacionamento mais próximo porque compartilhavam tanto o mesmo pai quanto a mesma mãe. Os descendentes de Judá e Simeão continuaram a ter um relacionamento próximo.</w:t>
      </w:r>
    </w:p>
    <w:p>
      <w:pPr/>
      <w:r>
        <w:rPr>
          <w:lang w:val="pt_PT" w:bidi="pt_PT"/>
        </w:rPr>
      </w:r>
      <w:r>
        <w:rPr>
          <w:lang w:val="pt_PT" w:bidi="pt_PT"/>
        </w:rPr>
        <w:t>Além disso, Yahweh já havia anteriormente designado uma porção de terra à tribo de Simeão dentro da terra que Yahweh havia designado à tribo de Judá. Então, a terra da tribo de Judá incluía a terra que Yahweh prometeu à tribo de Simeão. Isso tornou natural que as duas tribos concordassem em ajudar uma à outra a conquistar a terra que Yahweh havia designado a elas.</w:t>
      </w:r>
    </w:p>
    <w:p>
      <w:pPr/>
      <w:r>
        <w:rPr>
          <w:lang w:val="pt_PT" w:bidi="pt_PT"/>
        </w:rPr>
      </w:r>
      <w:r>
        <w:rPr>
          <w:lang w:val="pt_PT" w:bidi="pt_PT"/>
        </w:rPr>
        <w:t>Os simeonitas concordaram e ajudaram os homens de Judá a lutar. Embora a história não mencione os simeonitas depois disso, sabemos que os simeonitas ajudaram Judá a lutar contra os cananeus.</w:t>
      </w:r>
    </w:p>
    <w:p>
      <w:pPr/>
      <w:r>
        <w:rPr>
          <w:lang w:val="pt_PT" w:bidi="pt_PT"/>
        </w:rPr>
      </w:r>
      <w:r>
        <w:rPr>
          <w:lang w:val="pt_PT" w:bidi="pt_PT"/>
        </w:rPr>
        <w:t>Então Judá, ou o exército que representa a tribo de Judá, viajou de Siquém para a cidade de Bezeque. Não sabemos a localização exata de Bezeque. No entanto, sabemos uma localização geral. O exército de Judá provavelmente subiu a colina por pelo menos oito horas a nordeste de Siquém até Bezeque. Em Bezeque, Judá atacou os cananeus e os perizeus. Os perizeus viviam perto dos cananeus. Yahweh deu ao exército de Judá a vitória sobre o inimigo. O exército de Judá matou 10.000 homens em Bezeque.</w:t>
      </w:r>
    </w:p>
    <w:p>
      <w:pPr/>
      <w:r>
        <w:rPr>
          <w:lang w:val="pt_PT" w:bidi="pt_PT"/>
        </w:rPr>
      </w:r>
      <w:r>
        <w:rPr>
          <w:lang w:val="pt_PT" w:bidi="pt_PT"/>
        </w:rPr>
        <w:t>Parem aqui e, em grupo, olhem para o mapa de Siquém e Bezeque. Pause este áudio aqui.</w:t>
      </w:r>
    </w:p>
    <w:p>
      <w:pPr/>
      <w:r>
        <w:rPr>
          <w:lang w:val="pt_PT" w:bidi="pt_PT"/>
        </w:rPr>
      </w:r>
      <w:r>
        <w:rPr>
          <w:lang w:val="pt_PT" w:bidi="pt_PT"/>
        </w:rPr>
        <w:t>Em Bezeque, o exército de Judá encontrou o líder cananeu chamado Adoni-Bezeque. Judá derrotou os cananeus e perizeus em Bezeque. Adoni-Bezeque fugiu, mas os homens de Judá seguiram e capturaram Adoni-Bezeque. Homens de Judá cortaram os polegares e os dedões, que são os maiores dedos de cada pé, de Adoni-Bezeque. Naquela época, na região perto de Canaã, os vencedores das batalhas frequentemente cortavam os polegares e os dedões dos pés dos povos derrotados. Os vencedores faziam isso para humilhar os cativos derrotados. Também era difícil para os cativos correr sem os dedões dos pés, e isso os impedia de fugir. Além disso, sem polegares, os cativos não seriam capazes de usar armas com facilidade para revidar.</w:t>
      </w:r>
    </w:p>
    <w:p>
      <w:pPr/>
      <w:r>
        <w:rPr>
          <w:lang w:val="pt_PT" w:bidi="pt_PT"/>
        </w:rPr>
      </w:r>
      <w:r>
        <w:rPr>
          <w:lang w:val="pt_PT" w:bidi="pt_PT"/>
        </w:rPr>
        <w:t>Parem aqui e, em grupo, encenem como vocês caminhariam, comeriam, beberiam ou segurariam algo se não tivessem polegares ou dedões dos pés. Pause este áudio aqui.</w:t>
      </w:r>
    </w:p>
    <w:p>
      <w:pPr/>
      <w:r>
        <w:rPr>
          <w:lang w:val="pt_PT" w:bidi="pt_PT"/>
        </w:rPr>
      </w:r>
      <w:r>
        <w:rPr>
          <w:lang w:val="pt_PT" w:bidi="pt_PT"/>
        </w:rPr>
        <w:t>Então Adoni-Bezeque contou aos homens de Judá como Adoni-Bezeque havia cortado os polegares e os dedões dos pés de 70 reis inimigos. Adoni-Bezeque havia forçado aqueles reis a rastejar à procura de pedaços de comida para comer que as pessoas na casa de Adoni-Bezeque deixavam cair acidentalmente no chão. Adoni-Bezeque disse: "Portanto, Deus me retribuiu pelo que fiz àqueles reis". Adoni-Bezeque reconheceu que Deus havia humilhado e incapacitado Adoni-Bezeque, assim como Adoni-Bezeque havia feito com os 70 reis antes.</w:t>
      </w:r>
    </w:p>
    <w:p>
      <w:pPr/>
      <w:r>
        <w:rPr>
          <w:lang w:val="pt_PT" w:bidi="pt_PT"/>
        </w:rPr>
      </w:r>
      <w:r>
        <w:rPr>
          <w:lang w:val="pt_PT" w:bidi="pt_PT"/>
        </w:rPr>
        <w:t>Parem aqui e discutam esta pergunta em grupo: contem uma história de uma vez em que alguém reconheceu que recebeu justiça por algo que havia feito. Pause este áudio aqui.</w:t>
      </w:r>
    </w:p>
    <w:p>
      <w:pPr/>
      <w:r>
        <w:rPr>
          <w:lang w:val="pt_PT" w:bidi="pt_PT"/>
        </w:rPr>
      </w:r>
      <w:r>
        <w:rPr>
          <w:lang w:val="pt_PT" w:bidi="pt_PT"/>
        </w:rPr>
        <w:t>O exército de Judá trouxe Adoni-Bezeque para Jerusalém. Essa jornada levava pelo menos 12 horas de caminhada por uma região montanhosa, então levava pelo menos um dia, e possivelmente alguns dias. Adoni-Bezeque morreu em Jerusalém, provavelmente por causa de seus ferimentos. Os homens de Judá atacaram Jerusalém e mataram as pessoas que estavam ali com espadas. Então o exército de Judá queimou a cidade de Jerusalém. O exército de Judá teve uma vitória em Jerusalém, mas ainda não controlava completamente Jerusalém.</w:t>
      </w:r>
    </w:p>
    <w:p>
      <w:pPr/>
      <w:r>
        <w:rPr>
          <w:lang w:val="pt_PT" w:bidi="pt_PT"/>
        </w:rPr>
      </w:r>
      <w:r>
        <w:rPr>
          <w:lang w:val="pt_PT" w:bidi="pt_PT"/>
        </w:rPr>
        <w:t>Parem aqui e, em grupo, olhem para o mapa de Bezeque e Jerusalém. Pause este áudio aqui.</w:t>
      </w:r>
    </w:p>
    <w:p>
      <w:pPr/>
      <w:r>
        <w:rPr>
          <w:lang w:val="pt_PT" w:bidi="pt_PT"/>
        </w:rPr>
      </w:r>
      <w:r>
        <w:rPr>
          <w:lang w:val="pt_PT" w:bidi="pt_PT"/>
        </w:rPr>
        <w:t>Pare aqui e olhe para uma imagem de uma espada, se necessário.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os israelitas pedem orientação a Yahweh sobre quem lutará contra os cananeus primeiro. Yahweh responde que a tribo de Judá fará isso.</w:t>
      </w:r>
    </w:p>
    <w:p>
      <w:pPr/>
      <w:r>
        <w:rPr>
          <w:lang w:val="pt_PT" w:bidi="pt_PT"/>
        </w:rPr>
      </w:r>
      <w:r>
        <w:rPr>
          <w:b/>
          <w:lang w:val="pt_PT" w:bidi="pt_PT"/>
        </w:rPr>
        <w:t>Na segunda cena:</w:t>
      </w:r>
      <w:r>
        <w:rPr>
          <w:lang w:val="pt_PT" w:bidi="pt_PT"/>
        </w:rPr>
        <w:t xml:space="preserve"> homens da tribo de Judá fazem um acordo com homens da tribo de Simeão. Todos os homens concordam em ajudar uns aos outros a lutar contra os inimigos para conquistar a terra que Yahweh havia prometido a eles.</w:t>
      </w:r>
    </w:p>
    <w:p>
      <w:pPr/>
      <w:r>
        <w:rPr>
          <w:lang w:val="pt_PT" w:bidi="pt_PT"/>
        </w:rPr>
      </w:r>
      <w:r>
        <w:rPr>
          <w:b/>
          <w:lang w:val="pt_PT" w:bidi="pt_PT"/>
        </w:rPr>
        <w:t>Na terceira cena:</w:t>
      </w:r>
      <w:r>
        <w:rPr>
          <w:lang w:val="pt_PT" w:bidi="pt_PT"/>
        </w:rPr>
        <w:t xml:space="preserve"> o exército de Judá derrota os cananeus e perizeus em Bezeque. O rei inimigo, Adoni-Bezeque, foge.</w:t>
      </w:r>
    </w:p>
    <w:p>
      <w:pPr/>
      <w:r>
        <w:rPr>
          <w:lang w:val="pt_PT" w:bidi="pt_PT"/>
        </w:rPr>
      </w:r>
      <w:r>
        <w:rPr>
          <w:b/>
          <w:lang w:val="pt_PT" w:bidi="pt_PT"/>
        </w:rPr>
        <w:t>Na quarta cena:</w:t>
      </w:r>
      <w:r>
        <w:rPr>
          <w:lang w:val="pt_PT" w:bidi="pt_PT"/>
        </w:rPr>
        <w:t xml:space="preserve"> homens de Judá capturam Adoni-Bezeque e cortam os polegares e os dedões dos pés de Adoni-Bezeque. Adoni-Bezeque reconhece que Deus retribuiu a Adoni-Bezeque por fazer isso com 70 outros reis no passado.</w:t>
      </w:r>
    </w:p>
    <w:p>
      <w:pPr/>
      <w:r>
        <w:rPr>
          <w:lang w:val="pt_PT" w:bidi="pt_PT"/>
        </w:rPr>
      </w:r>
      <w:r>
        <w:rPr>
          <w:b/>
          <w:lang w:val="pt_PT" w:bidi="pt_PT"/>
        </w:rPr>
        <w:t>Na quinta cena:</w:t>
      </w:r>
      <w:r>
        <w:rPr>
          <w:lang w:val="pt_PT" w:bidi="pt_PT"/>
        </w:rPr>
        <w:t xml:space="preserve"> o exército de Judá viaja para Jerusalém com Adoni-Bezeque como um prisioneiro. Adoni-Bezeque morre em Jerusalém. O exército de Judá conquista a cidade de Jerusalém matando as pessoas e colocando fogo na cidade.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 tribo de Judá, incluindo os homens no exército da tribo de Judá</w:t>
      </w:r>
    </w:p>
    <w:p>
      <w:pPr>
        <w:pStyle w:val="ListBullet"/>
        <w:spacing w:line="240" w:lineRule="auto"/>
        <w:ind w:left="720"/>
      </w:pPr>
      <w:r>
        <w:rPr>
          <w:lang w:val="pt_PT" w:bidi="pt_PT"/>
        </w:rPr>
      </w:r>
      <w:r>
        <w:rPr>
          <w:lang w:val="pt_PT" w:bidi="pt_PT"/>
        </w:rPr>
        <w:t>A tribo de Simeão, incluindo os homens no exército da tribo de Simeão</w:t>
      </w:r>
    </w:p>
    <w:p>
      <w:pPr>
        <w:pStyle w:val="ListBullet"/>
        <w:spacing w:line="240" w:lineRule="auto"/>
        <w:ind w:left="720"/>
      </w:pPr>
      <w:r>
        <w:rPr>
          <w:lang w:val="pt_PT" w:bidi="pt_PT"/>
        </w:rPr>
      </w:r>
      <w:r>
        <w:rPr>
          <w:lang w:val="pt_PT" w:bidi="pt_PT"/>
        </w:rPr>
        <w:t>Cananeus e Perizeus</w:t>
      </w:r>
    </w:p>
    <w:p>
      <w:pPr>
        <w:pStyle w:val="ListBullet"/>
        <w:spacing w:line="240" w:lineRule="auto"/>
        <w:ind w:left="720"/>
      </w:pPr>
      <w:r>
        <w:rPr>
          <w:lang w:val="pt_PT" w:bidi="pt_PT"/>
        </w:rPr>
      </w:r>
      <w:r>
        <w:rPr>
          <w:lang w:val="pt_PT" w:bidi="pt_PT"/>
        </w:rPr>
        <w:t>Adoni-Bezeque</w:t>
      </w:r>
    </w:p>
    <w:p>
      <w:pPr>
        <w:pStyle w:val="ListBullet"/>
        <w:spacing w:line="240" w:lineRule="auto"/>
        <w:ind w:left="720"/>
      </w:pPr>
      <w:r>
        <w:rPr>
          <w:lang w:val="pt_PT" w:bidi="pt_PT"/>
        </w:rPr>
      </w:r>
      <w:r>
        <w:rPr>
          <w:lang w:val="pt_PT" w:bidi="pt_PT"/>
        </w:rPr>
        <w:t>Os reis inimigos de Adoni-Bezeque</w:t>
      </w:r>
    </w:p>
    <w:p>
      <w:pPr>
        <w:pStyle w:val="ListBullet"/>
        <w:spacing w:line="240" w:lineRule="auto"/>
        <w:ind w:left="720"/>
      </w:pPr>
      <w:r>
        <w:rPr>
          <w:lang w:val="pt_PT" w:bidi="pt_PT"/>
        </w:rPr>
      </w:r>
      <w:r>
        <w:rPr>
          <w:lang w:val="pt_PT" w:bidi="pt_PT"/>
        </w:rPr>
        <w:t>E as pessoas que viviam em Jerusalém</w:t>
      </w:r>
    </w:p>
    <w:p>
      <w:pPr/>
      <w:r>
        <w:rPr>
          <w:lang w:val="pt_PT" w:bidi="pt_PT"/>
        </w:rPr>
      </w:r>
      <w:r>
        <w:rPr>
          <w:lang w:val="pt_PT" w:bidi="pt_PT"/>
        </w:rPr>
        <w:t>Em grupo, prestem atenção às partes do cenário da passagem:</w:t>
      </w:r>
    </w:p>
    <w:p>
      <w:pPr/>
      <w:r>
        <w:rPr>
          <w:lang w:val="pt_PT" w:bidi="pt_PT"/>
        </w:rPr>
      </w:r>
      <w:r>
        <w:rPr>
          <w:lang w:val="pt_PT" w:bidi="pt_PT"/>
        </w:rPr>
        <w:t>A cena um começa "depois da morte de Josué". Isso provavelmente não acontece imediatamente depois da morte de Josué, mas algum tempo depois de os israelitas enterrarem e lamentarem por Josué. Os filhos de Israel, ou seja, os israelitas, fazem uma pergunta a Yahweh. Os israelitas perguntam quem entre os israelitas irá lutar contra os cananeus primeiro. Os israelitas perguntam quem de nós deve "subir"? Aqui, "subir" provavelmente se refere ao fato de que os israelitas têm que viajar de uma região mais baixa para uma região montanhosa para lutar contra os cananeus. A história não diz exatamente como os israelitas fazem essa pergunta a Yahweh, mas sabemos que de alguma forma Yahweh responde à pergunta dos israelitas. Yahweh usa uma palavra para enfatizar que o que Yahweh está prestes a dizer é importante. Yahweh diz que Yahweh dará à tribo de Judá controle sobre a terra.</w:t>
      </w:r>
    </w:p>
    <w:p>
      <w:pPr/>
      <w:r>
        <w:rPr>
          <w:lang w:val="pt_PT" w:bidi="pt_PT"/>
        </w:rPr>
      </w:r>
      <w:r>
        <w:rPr>
          <w:lang w:val="pt_PT" w:bidi="pt_PT"/>
        </w:rPr>
        <w:t>Parem aqui e discutam essa pergunta em grupo: o que vocês podem dizer em seu idioma para mostrar que Yahweh estava enfatizando algo importante? Pause este áudio aqui.</w:t>
      </w:r>
    </w:p>
    <w:p>
      <w:pPr/>
      <w:r>
        <w:rPr>
          <w:lang w:val="pt_PT" w:bidi="pt_PT"/>
        </w:rPr>
      </w:r>
      <w:r>
        <w:rPr>
          <w:lang w:val="pt_PT" w:bidi="pt_PT"/>
        </w:rPr>
        <w:t>Na cena dois, homens do exército da tribo de Judá fazem um acordo com homens do exército da tribo de Simeão para ajudarem uns aos outros a lutar contra os inimigos e conquistar a terra dos inimigos. "Judá", o que significa homens da tribo de Judá, faz um acordo com "Simeão", o que significa homens da tribo de Simeão, ou simeonitas. Os simeonitas concordam e ajudam os homens de Judá a lutar. Embora a história não mencione os simeonitas depois disso, sabemos que os simeonitas ajudaram Judá a lutar contra os cananeus.</w:t>
      </w:r>
    </w:p>
    <w:p>
      <w:pPr/>
      <w:r>
        <w:rPr>
          <w:lang w:val="pt_PT" w:bidi="pt_PT"/>
        </w:rPr>
      </w:r>
      <w:r>
        <w:rPr>
          <w:lang w:val="pt_PT" w:bidi="pt_PT"/>
        </w:rPr>
        <w:t>Na cena três, Yahweh dá ao exército de Judá a vitória sobre os cananeus e perizeus. Algumas traduções podem dizer que Yahweh entrega os cananeus e perizeus nas mãos, ou no controle, do exército de Judá. O exército de Judá matou 10.000 homens em Bezeque. Também em Bezeque, o exército de Judá encontra e luta contra o rei inimigo, Adoni-Bezeque. A história repete que o exército de Judá derrota os cananeus e perizeus em Bezeque, para dar ênfase. No entanto, o rei Adoni-Bezeque foge do exército de Judá.</w:t>
      </w:r>
    </w:p>
    <w:p>
      <w:pPr/>
      <w:r>
        <w:rPr>
          <w:lang w:val="pt_PT" w:bidi="pt_PT"/>
        </w:rPr>
      </w:r>
      <w:r>
        <w:rPr>
          <w:lang w:val="pt_PT" w:bidi="pt_PT"/>
        </w:rPr>
        <w:t>Parem aqui e discutam essa pergunta em grupo: Yahweh entrega os cananeus e os perizeus nas mãos, ou sob o controle, do exército de Judá. Como vocês podem falar sobre a ideia de Yahweh entregando ao exército de Judá o controle dos dois grupos de pessoas, os cananeus e os perizeus? Pause este áudio aqui.</w:t>
      </w:r>
    </w:p>
    <w:p>
      <w:pPr/>
      <w:r>
        <w:rPr>
          <w:lang w:val="pt_PT" w:bidi="pt_PT"/>
        </w:rPr>
      </w:r>
      <w:r>
        <w:rPr>
          <w:lang w:val="pt_PT" w:bidi="pt_PT"/>
        </w:rPr>
        <w:t>Na cena quatro, o exército de Judá persegue e captura Adoni-Bezeque. Depois que o exército de Judá corta os polegares e os dedões dos pés de Adoni-Bezeque, Adoni-Bezeque fala. Adoni-Bezeque conta como ele havia cortado os polegares e os dedões dos pés de 70 reis. Adoni-Bezeque havia forçado esses reis a procurar restos de comida debaixo da mesa de Adoni-Bezeque. Adoni-Bezeque então usa suas palavras para mostrar que Deus havia feito com Adoni-Bezeque exatamente o que Adoni-Bezeque havia feito com os 70 reis.</w:t>
      </w:r>
    </w:p>
    <w:p>
      <w:pPr/>
      <w:r>
        <w:rPr>
          <w:lang w:val="pt_PT" w:bidi="pt_PT"/>
        </w:rPr>
      </w:r>
      <w:r>
        <w:rPr>
          <w:lang w:val="pt_PT" w:bidi="pt_PT"/>
        </w:rPr>
        <w:t>Na cena cinco, os "filhos de Judá" representam o exército de Judá. Aqui, a palavra "filhos" significa descendentes. O exército de Judá leva Adoni-Bezeque para a cidade de Jerusalém, e Adoni-Bezeque morre ali. Então o exército de Judá ataca Jerusalém, passando a cidade ao fio da espada, ou matando as pessoas com espadas, e incendiando a cidade.</w:t>
      </w:r>
    </w:p>
    <w:p>
      <w:pPr/>
      <w:r>
        <w:rPr>
          <w:lang w:val="pt_PT" w:bidi="pt_PT"/>
        </w:rPr>
      </w:r>
      <w:r>
        <w:rPr>
          <w:lang w:val="pt_PT" w:bidi="pt_PT"/>
        </w:rPr>
        <w:t>Parem aqui e discutam em grupo: o exército de Judá passa Jerusalém ao fio da espada, o que significa que eles matam as pessoas da cidade com espadas. Como vocês falarão sobre isso na tradução de vocês?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 tribo de Judá, incluindo os homens no exército da tribo de Judá</w:t>
      </w:r>
    </w:p>
    <w:p>
      <w:pPr>
        <w:pStyle w:val="ListBullet"/>
        <w:spacing w:line="240" w:lineRule="auto"/>
        <w:ind w:left="720"/>
      </w:pPr>
      <w:r>
        <w:rPr>
          <w:lang w:val="pt_PT" w:bidi="pt_PT"/>
        </w:rPr>
      </w:r>
      <w:r>
        <w:rPr>
          <w:lang w:val="pt_PT" w:bidi="pt_PT"/>
        </w:rPr>
        <w:t>A tribo de Simeão, incluindo os homens no exército da tribo de Simeão</w:t>
      </w:r>
    </w:p>
    <w:p>
      <w:pPr>
        <w:pStyle w:val="ListBullet"/>
        <w:spacing w:line="240" w:lineRule="auto"/>
        <w:ind w:left="720"/>
      </w:pPr>
      <w:r>
        <w:rPr>
          <w:lang w:val="pt_PT" w:bidi="pt_PT"/>
        </w:rPr>
      </w:r>
      <w:r>
        <w:rPr>
          <w:lang w:val="pt_PT" w:bidi="pt_PT"/>
        </w:rPr>
        <w:t>Cananeus e Perizeus</w:t>
      </w:r>
    </w:p>
    <w:p>
      <w:pPr>
        <w:pStyle w:val="ListBullet"/>
        <w:spacing w:line="240" w:lineRule="auto"/>
        <w:ind w:left="720"/>
      </w:pPr>
      <w:r>
        <w:rPr>
          <w:lang w:val="pt_PT" w:bidi="pt_PT"/>
        </w:rPr>
      </w:r>
      <w:r>
        <w:rPr>
          <w:lang w:val="pt_PT" w:bidi="pt_PT"/>
        </w:rPr>
        <w:t>Adoni-Bezeque</w:t>
      </w:r>
    </w:p>
    <w:p>
      <w:pPr>
        <w:pStyle w:val="ListBullet"/>
        <w:spacing w:line="240" w:lineRule="auto"/>
        <w:ind w:left="720"/>
      </w:pPr>
      <w:r>
        <w:rPr>
          <w:lang w:val="pt_PT" w:bidi="pt_PT"/>
        </w:rPr>
      </w:r>
      <w:r>
        <w:rPr>
          <w:lang w:val="pt_PT" w:bidi="pt_PT"/>
        </w:rPr>
        <w:t>Os reis inimigos de Adoni-Bezeque</w:t>
      </w:r>
    </w:p>
    <w:p>
      <w:pPr>
        <w:pStyle w:val="ListBullet"/>
        <w:spacing w:line="240" w:lineRule="auto"/>
        <w:ind w:left="720"/>
      </w:pPr>
      <w:r>
        <w:rPr>
          <w:lang w:val="pt_PT" w:bidi="pt_PT"/>
        </w:rPr>
      </w:r>
      <w:r>
        <w:rPr>
          <w:lang w:val="pt_PT" w:bidi="pt_PT"/>
        </w:rPr>
        <w:t>E as pessoas que vivem em Jerusalém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Depois que Josué havia morrido, os israelitas perguntaram a Yahweh: "Quem irá primeiro para lutar contra os cananeus por nós?"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respondeu que o exército de Judá iria primeiro. Na verdade, Yahweh prometeu entregar ao exército de Judá o controle sobre o povo cananeu.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exército de Judá: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homens do exército de Judá pedem aos homens do exército de Simeão que os ajudem a lutar contra os cananeus e a tomar a terra dos cananeus. Os simeonitas concordam. Yahweh entrega ao exército de Judá a vitória sobre os cananeus e perizeus. O exército de Judá mata 10.000 inimigos em Bezeque. No entanto, o líder, Adoni-Bezeque, escapa.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exército de Judá: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exército de Judá persegue e captura Adoni-Bezeque. O exército de Judá corta os polegares e os dedões dos pés de Adoni-Bezeque. Adoni-Bezeque conta como Adoni-Bezeque havia cortado os polegares e os dedões dos pés de 70 reis inimigos. Adoni-Bezeque até fez aqueles inimigos comerem restos de comida do chão. Adoni-Bezeque acredita que Deus puniu Adoni-Bezeque da mesma forma pelo que Adoni-Bezeque havia feito. O exército de Judá traz Adoni-Bezeque para Jerusalém, onde Adoni-Bezeque morre.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Adoni-Bezeque: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povo de Jerusalém: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exército de Judá ataca Jerusalém, matando pessoas lá e colocando fogo na cidade.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exército de Judá: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Essa história usa o nome pessoal de Deus, </w:t>
      </w:r>
      <w:r>
        <w:rPr>
          <w:b/>
          <w:lang w:val="pt_PT" w:bidi="pt_PT"/>
        </w:rPr>
        <w:t>Yahweh</w:t>
      </w:r>
      <w:r>
        <w:rPr>
          <w:lang w:val="pt_PT" w:bidi="pt_PT"/>
        </w:rPr>
        <w:t>.</w:t>
      </w:r>
    </w:p>
    <w:p>
      <w:pPr/>
      <w:r>
        <w:rPr>
          <w:lang w:val="pt_PT" w:bidi="pt_PT"/>
        </w:rPr>
      </w:r>
      <w:r>
        <w:rPr>
          <w:lang w:val="pt_PT" w:bidi="pt_PT"/>
        </w:rPr>
        <w:t>Parem aqui e discutam em grupo que palavra ou frase vocês usarão para Yahweh. Para mais informações sobre Yahweh, consultem o Glossário Mestre. Usem a mesma palavra ou expressão em toda esta passagem.</w:t>
      </w:r>
    </w:p>
    <w:p>
      <w:pPr/>
      <w:r>
        <w:rPr>
          <w:lang w:val="pt_PT" w:bidi="pt_PT"/>
        </w:rPr>
      </w:r>
      <w:r>
        <w:rPr>
          <w:lang w:val="pt_PT" w:bidi="pt_PT"/>
        </w:rPr>
        <w:t>Vocês se lembrarão de que Israel é o nome que Deus deu a Jacó depois que Jacó lutou com o anjo. Então, a Bíblia chama todos os descendentes de Jacó de "israelitas". Vocês também se lembrarão de que o avô de Jacó era Abraão. Deus havia prometido fazer dos descendentes de Abraão um grande grupo de pessoas. Deus também disse que Deus abençoará todas as famílias na terra por meio desses descendentes.</w:t>
      </w:r>
    </w:p>
    <w:p>
      <w:pPr/>
      <w:r>
        <w:rPr>
          <w:lang w:val="pt_PT" w:bidi="pt_PT"/>
        </w:rPr>
      </w:r>
      <w:r>
        <w:rPr>
          <w:lang w:val="pt_PT" w:bidi="pt_PT"/>
        </w:rPr>
        <w:t xml:space="preserve">Parem aqui e discutam em grupo qual palavra ou frase vocês usarão para </w:t>
      </w:r>
      <w:r>
        <w:rPr>
          <w:b/>
          <w:lang w:val="pt_PT" w:bidi="pt_PT"/>
        </w:rPr>
        <w:t>Israelitas</w:t>
      </w:r>
      <w:r>
        <w:rPr>
          <w:lang w:val="pt_PT" w:bidi="pt_PT"/>
        </w:rPr>
        <w:t>. Procurem por Israelitas no Glossário Mestre para mais informações. Se vocês já traduziram essa palavra em outro livro da Bíblia, usem a mesma palavra que vocês usaram ali. Usem a mesma palavra ou frase em toda essa passagem. Pause este áudio aqui.</w:t>
      </w:r>
    </w:p>
    <w:p>
      <w:pPr/>
      <w:r>
        <w:rPr>
          <w:lang w:val="pt_PT" w:bidi="pt_PT"/>
        </w:rPr>
      </w:r>
      <w:r>
        <w:rPr>
          <w:lang w:val="pt_PT" w:bidi="pt_PT"/>
        </w:rPr>
        <w:t xml:space="preserve">Essa história fala sobre os cananeus. Vocês se lembrarão que as pessoas haviam nomeado uma terra com o mesmo nome que o neto de Noé, </w:t>
      </w:r>
      <w:r>
        <w:rPr>
          <w:b/>
          <w:lang w:val="pt_PT" w:bidi="pt_PT"/>
        </w:rPr>
        <w:t>Canaã</w:t>
      </w:r>
      <w:r>
        <w:rPr>
          <w:lang w:val="pt_PT" w:bidi="pt_PT"/>
        </w:rPr>
        <w:t xml:space="preserve">. Essa é a terra que Deus prometeu dar aos descendentes de Abrão, os israelitas. No entanto, os israelitas ainda não tinham controle de Canaã. Diferentes grupos de pessoas controlavam Canaã. Às vezes, o narrador usa a palavra cananeus para se referir a um desses grupos de pessoas, e às vezes ele usa cananeus para se referir a todos os povos juntos que controlam Canaã. Nessa história, os exércitos lutam tanto contra os cananeus quanto contra os </w:t>
      </w:r>
      <w:r>
        <w:rPr>
          <w:b/>
          <w:lang w:val="pt_PT" w:bidi="pt_PT"/>
        </w:rPr>
        <w:t>perizeus</w:t>
      </w:r>
      <w:r>
        <w:rPr>
          <w:lang w:val="pt_PT" w:bidi="pt_PT"/>
        </w:rPr>
        <w:t>, um dos outros grupos de pessoas em Canaã.</w:t>
      </w:r>
    </w:p>
    <w:p>
      <w:pPr/>
      <w:r>
        <w:rPr>
          <w:lang w:val="pt_PT" w:bidi="pt_PT"/>
        </w:rPr>
      </w:r>
      <w:r>
        <w:rPr>
          <w:lang w:val="pt_PT" w:bidi="pt_PT"/>
        </w:rPr>
        <w:t>Parem aqui e discutam em grupo que palavras ou frases vocês usarão para cananeus e perizeus. Procurem por Canaã no Glossário Mestre para mais informações. Se vocês já traduziram essa palavra em outro livro da Bíblia, usem a mesma palavra que vocês usaram ali. Usem a mesma palavra ou frase em toda essa passagem. Pause este áudio aqui.</w:t>
      </w:r>
    </w:p>
    <w:p>
      <w:pPr/>
      <w:r>
        <w:rPr>
          <w:lang w:val="pt_PT" w:bidi="pt_PT"/>
        </w:rPr>
      </w:r>
      <w:r>
        <w:rPr>
          <w:lang w:val="pt_PT" w:bidi="pt_PT"/>
        </w:rPr>
        <w:t xml:space="preserve">Adoni-Bezeque disse que </w:t>
      </w:r>
      <w:r>
        <w:rPr>
          <w:b/>
          <w:lang w:val="pt_PT" w:bidi="pt_PT"/>
        </w:rPr>
        <w:t>Deus</w:t>
      </w:r>
      <w:r>
        <w:rPr>
          <w:lang w:val="pt_PT" w:bidi="pt_PT"/>
        </w:rPr>
        <w:t xml:space="preserve"> o havia retribuído pela maneira como ele havia humilhado outros </w:t>
      </w:r>
      <w:r>
        <w:rPr>
          <w:b/>
          <w:lang w:val="pt_PT" w:bidi="pt_PT"/>
        </w:rPr>
        <w:t>reis</w:t>
      </w:r>
      <w:r>
        <w:rPr>
          <w:lang w:val="pt_PT" w:bidi="pt_PT"/>
        </w:rPr>
        <w:t>. Adoni-Bezeque usa o termo geral para o Deus criador. Um rei é alguém que governa sobre uma cidade ou território.</w:t>
      </w:r>
    </w:p>
    <w:p>
      <w:pPr/>
      <w:r>
        <w:rPr>
          <w:lang w:val="pt_PT" w:bidi="pt_PT"/>
        </w:rPr>
      </w:r>
      <w:r>
        <w:rPr>
          <w:lang w:val="pt_PT" w:bidi="pt_PT"/>
        </w:rPr>
        <w:t>Parem aqui e discutam em grupo que palavras ou frases vocês usarão para rei e Deus. Procurem os termos rei e Deus no Glossário Mestre para mais informações. Se vocês já traduziram essas palavras em outro livro da Bíblia, usem as mesmas palavras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1:9–17</w:t>
      </w:r>
      <w:r>
        <w:rPr>
          <w:lang w:val="pt_PT" w:bidi="pt_PT"/>
        </w:rPr>
      </w:r>
    </w:p>
    <w:p>
      <w:pPr>
        <w:pStyle w:val="Heading3"/>
      </w:pPr>
      <w:r>
        <w:rPr>
          <w:lang w:val="pt_PT" w:bidi="pt_PT"/>
        </w:rPr>
        <w:t>Ouvir e Sentir</w:t>
      </w:r>
    </w:p>
    <w:p>
      <w:pPr/>
      <w:r>
        <w:rPr>
          <w:lang w:val="pt_PT" w:bidi="pt_PT"/>
        </w:rPr>
      </w:r>
      <w:r>
        <w:rPr>
          <w:lang w:val="pt_PT" w:bidi="pt_PT"/>
        </w:rPr>
        <w:t>Nesta etapa, ouçam Juízes 1.9–17 e guardem em seus corações.</w:t>
      </w:r>
    </w:p>
    <w:p>
      <w:pPr/>
      <w:r>
        <w:rPr>
          <w:lang w:val="pt_PT" w:bidi="pt_PT"/>
        </w:rPr>
      </w:r>
      <w:r>
        <w:rPr>
          <w:lang w:val="pt_PT" w:bidi="pt_PT"/>
        </w:rPr>
        <w:t>Ouçam uma versão em áudio de Juízes 1.9–17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1.9–17 na tradução mais fácil de entender.</w:t>
      </w:r>
    </w:p>
    <w:p>
      <w:pPr/>
      <w:r>
        <w:rPr>
          <w:lang w:val="pt_PT" w:bidi="pt_PT"/>
        </w:rPr>
      </w:r>
      <w:r>
        <w:rPr>
          <w:lang w:val="pt_PT" w:bidi="pt_PT"/>
        </w:rPr>
        <w:t>Pause este áudio aqui.</w:t>
      </w:r>
    </w:p>
    <w:p>
      <w:pPr/>
      <w:r>
        <w:rPr>
          <w:lang w:val="pt_PT" w:bidi="pt_PT"/>
        </w:rPr>
      </w:r>
      <w:r>
        <w:rPr>
          <w:lang w:val="pt_PT" w:bidi="pt_PT"/>
        </w:rPr>
        <w:t>Esta história verdadeira aconteceu depois que o exército de Judá incendiou a cidade de Jerusalém. O exército de Judá ainda não tinha tomado o controle pleno da cidade de Jerusalém. Os "filhos de Judá", ou seja, os homens do exército de Judá, desceram de Jerusalém. O exército de Judá lutou contra os cananeus que viviam nas regiões montanhosas ao sul de Jerusalém. O exército de Judá também viajou mais para o sul daquelas colinas para lutar contra os cananeus no deserto do Neguebe, a região plana e seca que havia ali. O exército de Judá continuou mais para o sul para lutar contra os cananeus na região montanhosa mais baixa, às vezes chamada de Sefelá. Isso significa que o exército de Judá lutou e derrotou muitos cananeus em todas essas regiões. A próxima parte da história explica detalhes sobre os locais específicos dentro dessas regiões onde o exército de Judá derrotou os cananeus.</w:t>
      </w:r>
    </w:p>
    <w:p>
      <w:pPr/>
      <w:r>
        <w:rPr>
          <w:lang w:val="pt_PT" w:bidi="pt_PT"/>
        </w:rPr>
      </w:r>
      <w:r>
        <w:rPr>
          <w:lang w:val="pt_PT" w:bidi="pt_PT"/>
        </w:rPr>
        <w:t>Parem aqui em grupo e olhem para um mapa de Jerusalém, a região montanhosa ao sul de Jerusalém, o deserto do Neguebe e a região montanhosa mais baixa, ou Sefelá. Pause este áudio aqui.</w:t>
      </w:r>
    </w:p>
    <w:p>
      <w:pPr/>
      <w:r>
        <w:rPr>
          <w:lang w:val="pt_PT" w:bidi="pt_PT"/>
        </w:rPr>
      </w:r>
      <w:r>
        <w:rPr>
          <w:lang w:val="pt_PT" w:bidi="pt_PT"/>
        </w:rPr>
        <w:t>O exército de Judá viajou, caminhando por pelo menos 10 horas, até uma parte de vale aberto nas regiões montanhosas a sudoeste de Jerusalém. O exército de Judá lutou contra as pessoas que viviam ali na cidade de Hebrom. Sabemos por histórias anteriores que muitos dos israelitas temiam as pessoas muito fortes e muito altas nessa região. O narrador nos diz brevemente que as pessoas costumavam chamar a cidade de Hebrom de "Quiriate-Arba".</w:t>
      </w:r>
    </w:p>
    <w:p>
      <w:pPr/>
      <w:r>
        <w:rPr>
          <w:lang w:val="pt_PT" w:bidi="pt_PT"/>
        </w:rPr>
      </w:r>
      <w:r>
        <w:rPr>
          <w:lang w:val="pt_PT" w:bidi="pt_PT"/>
        </w:rPr>
        <w:t>Quiriate-Arba significa a "cidade de Arba". Os israelitas que originalmente ouviram essa história teriam sabido que Quiriate significava "cidade", e que "Arba" era um homem contra o qual os israelitas haviam lutado anteriormente. O homem, Arba, tinha um filho chamado Anaque. Os três filhos de Anaque se tornaram líderes no exército. Os filhos de Anaque eram Sesai, Aimã e Talmai. Nessa história, o exército de Judá derrotou Sesai, Aimã e Talmai em Hebrom. Embora o exército de Judá tivesse vencido, o exército de Judá não assumiu o controle total da terra em Hebrom.</w:t>
      </w:r>
    </w:p>
    <w:p>
      <w:pPr/>
      <w:r>
        <w:rPr>
          <w:lang w:val="pt_PT" w:bidi="pt_PT"/>
        </w:rPr>
      </w:r>
      <w:r>
        <w:rPr>
          <w:lang w:val="pt_PT" w:bidi="pt_PT"/>
        </w:rPr>
        <w:t>Parem aqui em grupo e olhem para um mapa de Jerusalém até Hebrom. Pause este áudio aqui.</w:t>
      </w:r>
    </w:p>
    <w:p>
      <w:pPr/>
      <w:r>
        <w:rPr>
          <w:lang w:val="pt_PT" w:bidi="pt_PT"/>
        </w:rPr>
      </w:r>
      <w:r>
        <w:rPr>
          <w:lang w:val="pt_PT" w:bidi="pt_PT"/>
        </w:rPr>
        <w:t>Parem aqui e discutam essa pergunta em grupo: contem uma história sobre uma vez em que um grupo de pessoas teve uma vitória parcial, mas não total. Pause este áudio aqui.</w:t>
      </w:r>
    </w:p>
    <w:p>
      <w:pPr/>
      <w:r>
        <w:rPr>
          <w:lang w:val="pt_PT" w:bidi="pt_PT"/>
        </w:rPr>
      </w:r>
      <w:r>
        <w:rPr>
          <w:lang w:val="pt_PT" w:bidi="pt_PT"/>
        </w:rPr>
        <w:t>De Hebrom, o exército de Judá viajou cerca de quatro horas para o sudoeste para ir lutar contra o povo da cidade de Debir. As pessoas costumavam chamar Debir de "Quiriate-Sefer". Quiriate-Sefer significa "cidade do livro".</w:t>
      </w:r>
    </w:p>
    <w:p>
      <w:pPr/>
      <w:r>
        <w:rPr>
          <w:lang w:val="pt_PT" w:bidi="pt_PT"/>
        </w:rPr>
      </w:r>
      <w:r>
        <w:rPr>
          <w:lang w:val="pt_PT" w:bidi="pt_PT"/>
        </w:rPr>
        <w:t>Parem aqui e em grupo olhem para um mapa de Hebrom até Debir. Pause este áudio aqui.</w:t>
      </w:r>
    </w:p>
    <w:p>
      <w:pPr/>
      <w:r>
        <w:rPr>
          <w:lang w:val="pt_PT" w:bidi="pt_PT"/>
        </w:rPr>
      </w:r>
      <w:r>
        <w:rPr>
          <w:lang w:val="pt_PT" w:bidi="pt_PT"/>
        </w:rPr>
        <w:t>Aqui, pela primeira vez, a história menciona o nome de um dos homens que lutou como parte do exército de Judá. Esse homem é Calebe. Esse é o mesmo Calebe que Moisés uma vez havia enviado para explorar a terra de Canaã para os israelitas muitos anos antes. Como Calebe havia seguido Yahweh no tempo de Moisés, Yahweh havia prometido que Calebe e os descendentes de Calebe herdariam e possuiriam a terra.</w:t>
      </w:r>
    </w:p>
    <w:p>
      <w:pPr/>
      <w:r>
        <w:rPr>
          <w:lang w:val="pt_PT" w:bidi="pt_PT"/>
        </w:rPr>
      </w:r>
      <w:r>
        <w:rPr>
          <w:lang w:val="pt_PT" w:bidi="pt_PT"/>
        </w:rPr>
        <w:t>Nessa história, Calebe falou com os homens do exército de Judá. Calebe prometeu que o homem que conseguisse assumir o controle da cidade de Quiriate-Sefer poderia se casar com a filha de Calebe, Acsa. Otniel capturou Quiriate-Sefer. Otniel era o sobrinho de Calebe, o filho do irmão mais jovem de Calebe, Quenaz. Então, Otniel se casou com Acsa como Calebe prometeu.</w:t>
      </w:r>
    </w:p>
    <w:p>
      <w:pPr/>
      <w:r>
        <w:rPr>
          <w:lang w:val="pt_PT" w:bidi="pt_PT"/>
        </w:rPr>
      </w:r>
      <w:r>
        <w:rPr>
          <w:lang w:val="pt_PT" w:bidi="pt_PT"/>
        </w:rPr>
        <w:t>Então Acsa convenceu seu marido, Otniel, de que ela poderia pedir a seu pai mais algumas terras. Acsa então montou um jumento para visitar seu pai, Calebe. As pessoas muitas vezes montavam jumentos quando viajavam longas distâncias. Quando Acsa desceu do jumento, Calebe perguntou o que Acsa queria. Acsa pediu a Calebe que desse a Acsa uma bênção, o que significa um presente. Acsa lembrou a Calebe de que Calebe deu a Acsa uma porção de terra no deserto do Neguebe. Tradicionalmente, naqueles dias, os pais de filhas frequentemente davam um presente ao casal, como uma porção de terra, como parte do casamento. Então, Calebe provavelmente havia dado a terra como parte do casamento de Acsa e Otniel. O deserto do Neguebe era uma região árida, então Calebe já havia dado a Acsa terras em um lugar seco.</w:t>
      </w:r>
    </w:p>
    <w:p>
      <w:pPr/>
      <w:r>
        <w:rPr>
          <w:lang w:val="pt_PT" w:bidi="pt_PT"/>
        </w:rPr>
      </w:r>
      <w:r>
        <w:rPr>
          <w:lang w:val="pt_PT" w:bidi="pt_PT"/>
        </w:rPr>
        <w:t>Parem aqui e discutam essa pergunta em grupo: como é para as pessoas que vivem em um lugar seco? Que desafios as pessoas que vivem em um lugar seco podem ter? Olhem para uma foto de uma região deserta. Pause este áudio aqui.</w:t>
      </w:r>
    </w:p>
    <w:p>
      <w:pPr/>
      <w:r>
        <w:rPr>
          <w:lang w:val="pt_PT" w:bidi="pt_PT"/>
        </w:rPr>
      </w:r>
      <w:r>
        <w:rPr>
          <w:lang w:val="pt_PT" w:bidi="pt_PT"/>
        </w:rPr>
        <w:t>Acsa continuou seu pedido a Calebe e pediu nascentes de água. Uma nascente é uma fonte de água doce que vem de um buraco no chão. Em outras palavras, Acsa pediu mais terras com melhor acesso à água, já que ela vivia em uma região seca no deserto. Calebe concordou e deu a Acsa o controle sobre a terra com uma nascente de água nas colinas, e a terra com uma nascente de água em terras baixas.</w:t>
      </w:r>
    </w:p>
    <w:p>
      <w:pPr/>
      <w:r>
        <w:rPr>
          <w:lang w:val="pt_PT" w:bidi="pt_PT"/>
        </w:rPr>
      </w:r>
      <w:r>
        <w:rPr>
          <w:lang w:val="pt_PT" w:bidi="pt_PT"/>
        </w:rPr>
        <w:t>Parem aqui e, em grupo, olhem para uma imagem de uma nascente de água. Pause este áudio aqui.</w:t>
      </w:r>
    </w:p>
    <w:p>
      <w:pPr/>
      <w:r>
        <w:rPr>
          <w:lang w:val="pt_PT" w:bidi="pt_PT"/>
        </w:rPr>
      </w:r>
      <w:r>
        <w:rPr>
          <w:lang w:val="pt_PT" w:bidi="pt_PT"/>
        </w:rPr>
        <w:t>Parem aqui e discutam essa pergunta em grupo: contem uma história de quando uma criança pediu a seu pai algo que precisava, e o pai deu a ela. Pause este áudio aqui.</w:t>
      </w:r>
    </w:p>
    <w:p>
      <w:pPr/>
      <w:r>
        <w:rPr>
          <w:lang w:val="pt_PT" w:bidi="pt_PT"/>
        </w:rPr>
      </w:r>
      <w:r>
        <w:rPr>
          <w:lang w:val="pt_PT" w:bidi="pt_PT"/>
        </w:rPr>
        <w:t>A história então passa a mencionar os descendentes do sogro de Moisés. O pai da esposa de Moisés, ou sogro, era queneu. Os queneus provavelmente se mudaram muito desde a época de Moisés. Nessa história, esses descendentes queneus haviam deixado a cidade chamada "Cidade das Palmeiras", também chamada de Jericó. Então os queneus viajaram com o povo da tribo de Judá mais para o sudoeste. Depois de pelo menos alguns dias de viagem, o grupo chegou ao "Deserto de Judá", ou seja, a região do deserto do Neguebe. Os queneus então viveram com o povo que já vivia naquela região, perto da cidade de Arade.</w:t>
      </w:r>
    </w:p>
    <w:p>
      <w:pPr/>
      <w:r>
        <w:rPr>
          <w:lang w:val="pt_PT" w:bidi="pt_PT"/>
        </w:rPr>
      </w:r>
      <w:r>
        <w:rPr>
          <w:lang w:val="pt_PT" w:bidi="pt_PT"/>
        </w:rPr>
        <w:t>Parem aqui em grupo e olhem para um mapa da Cidade das Palmeiras, ou Jericó, e Arade. Pause este áudio aqui.</w:t>
      </w:r>
    </w:p>
    <w:p>
      <w:pPr/>
      <w:r>
        <w:rPr>
          <w:lang w:val="pt_PT" w:bidi="pt_PT"/>
        </w:rPr>
      </w:r>
      <w:r>
        <w:rPr>
          <w:lang w:val="pt_PT" w:bidi="pt_PT"/>
        </w:rPr>
        <w:t>Então os homens do exército da tribo de Judá viajaram juntamente com os homens da tribo de Simeão, sua tribo aparentada. O exército de Judá levou o exército de Simeão para lutarem juntos pela terra que Yahweh havia designado à tribo de Simeão. Essa viagem da cidade de Arade para a cidade de Zefate levou cerca de um dia. As duas tribos atacaram os cananeus que viviam em Zefate, e destruíram completamente a cidade. Então, os homens do exército de Judá e os homens do exército de Simeão renomearam a cidade para "Horma", que significa destruição.</w:t>
      </w:r>
    </w:p>
    <w:p>
      <w:pPr/>
      <w:r>
        <w:rPr>
          <w:lang w:val="pt_PT" w:bidi="pt_PT"/>
        </w:rPr>
      </w:r>
      <w:r>
        <w:rPr>
          <w:lang w:val="pt_PT" w:bidi="pt_PT"/>
        </w:rPr>
        <w:t>Parem aqui e, como um grupo, olhem para um mapa das cidades de Arade e Zefate.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1.9–17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o narrador descreve onde o exército de Judá lutou contra os cananeus.</w:t>
      </w:r>
    </w:p>
    <w:p>
      <w:pPr/>
      <w:r>
        <w:rPr>
          <w:lang w:val="pt_PT" w:bidi="pt_PT"/>
        </w:rPr>
      </w:r>
      <w:r>
        <w:rPr>
          <w:b/>
          <w:lang w:val="pt_PT" w:bidi="pt_PT"/>
        </w:rPr>
        <w:t>Na segunda cena:</w:t>
      </w:r>
      <w:r>
        <w:rPr>
          <w:lang w:val="pt_PT" w:bidi="pt_PT"/>
        </w:rPr>
        <w:t xml:space="preserve"> o exército de Judá derrota Sesai, Aimã e Talmai na cidade de Hebrom, mas o exército de Judá não conquista totalmente a cidade.</w:t>
      </w:r>
    </w:p>
    <w:p>
      <w:pPr/>
      <w:r>
        <w:rPr>
          <w:lang w:val="pt_PT" w:bidi="pt_PT"/>
        </w:rPr>
      </w:r>
      <w:r>
        <w:rPr>
          <w:b/>
          <w:lang w:val="pt_PT" w:bidi="pt_PT"/>
        </w:rPr>
        <w:t>Na terceira cena:</w:t>
      </w:r>
      <w:r>
        <w:rPr>
          <w:lang w:val="pt_PT" w:bidi="pt_PT"/>
        </w:rPr>
        <w:t xml:space="preserve"> o exército de Judá se prepara para lutar contra os cananeus na cidade de Debir. Calebe promete que o homem que capturar Debir se casará com a filha de Calebe, Acsa. Então, Otniel captura Debir e se casa com Acsa.</w:t>
      </w:r>
    </w:p>
    <w:p>
      <w:pPr/>
      <w:r>
        <w:rPr>
          <w:lang w:val="pt_PT" w:bidi="pt_PT"/>
        </w:rPr>
      </w:r>
      <w:r>
        <w:rPr>
          <w:b/>
          <w:lang w:val="pt_PT" w:bidi="pt_PT"/>
        </w:rPr>
        <w:t>Na quarta cena:</w:t>
      </w:r>
      <w:r>
        <w:rPr>
          <w:lang w:val="pt_PT" w:bidi="pt_PT"/>
        </w:rPr>
        <w:t xml:space="preserve"> Acsa pede a Calebe terra com acesso à água. Calebe entrega isso a Acsa.</w:t>
      </w:r>
    </w:p>
    <w:p>
      <w:pPr/>
      <w:r>
        <w:rPr>
          <w:lang w:val="pt_PT" w:bidi="pt_PT"/>
        </w:rPr>
      </w:r>
      <w:r>
        <w:rPr>
          <w:b/>
          <w:lang w:val="pt_PT" w:bidi="pt_PT"/>
        </w:rPr>
        <w:t>Na quinta cena:</w:t>
      </w:r>
      <w:r>
        <w:rPr>
          <w:lang w:val="pt_PT" w:bidi="pt_PT"/>
        </w:rPr>
        <w:t xml:space="preserve"> os queneus viajam com o exército de Judá. Então os queneus se estabelecem para viver perto da cidade de Arade, no deserto do Neguebe.</w:t>
      </w:r>
    </w:p>
    <w:p>
      <w:pPr/>
      <w:r>
        <w:rPr>
          <w:lang w:val="pt_PT" w:bidi="pt_PT"/>
        </w:rPr>
      </w:r>
      <w:r>
        <w:rPr>
          <w:b/>
          <w:lang w:val="pt_PT" w:bidi="pt_PT"/>
        </w:rPr>
        <w:t>Na sexta cena:</w:t>
      </w:r>
      <w:r>
        <w:rPr>
          <w:lang w:val="pt_PT" w:bidi="pt_PT"/>
        </w:rPr>
        <w:t xml:space="preserve"> os exércitos de Judá e Simeão lutam e destroem a cidade de Zefate.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exército da tribo de Judá</w:t>
      </w:r>
    </w:p>
    <w:p>
      <w:pPr>
        <w:pStyle w:val="ListBullet"/>
        <w:spacing w:line="240" w:lineRule="auto"/>
        <w:ind w:left="720"/>
      </w:pPr>
      <w:r>
        <w:rPr>
          <w:lang w:val="pt_PT" w:bidi="pt_PT"/>
        </w:rPr>
      </w:r>
      <w:r>
        <w:rPr>
          <w:lang w:val="pt_PT" w:bidi="pt_PT"/>
        </w:rPr>
        <w:t>Os cananeus em Hebrom, incluindo Sesai, Aimã e Talmai</w:t>
      </w:r>
    </w:p>
    <w:p>
      <w:pPr>
        <w:pStyle w:val="ListBullet"/>
        <w:spacing w:line="240" w:lineRule="auto"/>
        <w:ind w:left="720"/>
      </w:pPr>
      <w:r>
        <w:rPr>
          <w:lang w:val="pt_PT" w:bidi="pt_PT"/>
        </w:rPr>
      </w:r>
      <w:r>
        <w:rPr>
          <w:lang w:val="pt_PT" w:bidi="pt_PT"/>
        </w:rPr>
        <w:t>Calebe</w:t>
      </w:r>
    </w:p>
    <w:p>
      <w:pPr>
        <w:pStyle w:val="ListBullet"/>
        <w:spacing w:line="240" w:lineRule="auto"/>
        <w:ind w:left="720"/>
      </w:pPr>
      <w:r>
        <w:rPr>
          <w:lang w:val="pt_PT" w:bidi="pt_PT"/>
        </w:rPr>
      </w:r>
      <w:r>
        <w:rPr>
          <w:lang w:val="pt_PT" w:bidi="pt_PT"/>
        </w:rPr>
        <w:t>Os cananeus em Debir</w:t>
      </w:r>
    </w:p>
    <w:p>
      <w:pPr>
        <w:pStyle w:val="ListBullet"/>
        <w:spacing w:line="240" w:lineRule="auto"/>
        <w:ind w:left="720"/>
      </w:pPr>
      <w:r>
        <w:rPr>
          <w:lang w:val="pt_PT" w:bidi="pt_PT"/>
        </w:rPr>
      </w:r>
      <w:r>
        <w:rPr>
          <w:lang w:val="pt_PT" w:bidi="pt_PT"/>
        </w:rPr>
        <w:t>A filha de Calebe, Acsa</w:t>
      </w:r>
    </w:p>
    <w:p>
      <w:pPr>
        <w:pStyle w:val="ListBullet"/>
        <w:spacing w:line="240" w:lineRule="auto"/>
        <w:ind w:left="720"/>
      </w:pPr>
      <w:r>
        <w:rPr>
          <w:lang w:val="pt_PT" w:bidi="pt_PT"/>
        </w:rPr>
      </w:r>
      <w:r>
        <w:rPr>
          <w:lang w:val="pt_PT" w:bidi="pt_PT"/>
        </w:rPr>
        <w:t>Otniel</w:t>
      </w:r>
    </w:p>
    <w:p>
      <w:pPr>
        <w:pStyle w:val="ListBullet"/>
        <w:spacing w:line="240" w:lineRule="auto"/>
        <w:ind w:left="720"/>
      </w:pPr>
      <w:r>
        <w:rPr>
          <w:lang w:val="pt_PT" w:bidi="pt_PT"/>
        </w:rPr>
      </w:r>
      <w:r>
        <w:rPr>
          <w:lang w:val="pt_PT" w:bidi="pt_PT"/>
        </w:rPr>
        <w:t>Os queneus</w:t>
      </w:r>
    </w:p>
    <w:p>
      <w:pPr>
        <w:pStyle w:val="ListBullet"/>
        <w:spacing w:line="240" w:lineRule="auto"/>
        <w:ind w:left="720"/>
      </w:pPr>
      <w:r>
        <w:rPr>
          <w:lang w:val="pt_PT" w:bidi="pt_PT"/>
        </w:rPr>
      </w:r>
      <w:r>
        <w:rPr>
          <w:lang w:val="pt_PT" w:bidi="pt_PT"/>
        </w:rPr>
        <w:t>As pessoas que vivem perto de Arade</w:t>
      </w:r>
    </w:p>
    <w:p>
      <w:pPr>
        <w:pStyle w:val="ListBullet"/>
        <w:spacing w:line="240" w:lineRule="auto"/>
        <w:ind w:left="720"/>
      </w:pPr>
      <w:r>
        <w:rPr>
          <w:lang w:val="pt_PT" w:bidi="pt_PT"/>
        </w:rPr>
      </w:r>
      <w:r>
        <w:rPr>
          <w:lang w:val="pt_PT" w:bidi="pt_PT"/>
        </w:rPr>
        <w:t>O exército da tribo de Simeão</w:t>
      </w:r>
    </w:p>
    <w:p>
      <w:pPr>
        <w:pStyle w:val="ListBullet"/>
        <w:spacing w:line="240" w:lineRule="auto"/>
        <w:ind w:left="720"/>
      </w:pPr>
      <w:r>
        <w:rPr>
          <w:lang w:val="pt_PT" w:bidi="pt_PT"/>
        </w:rPr>
      </w:r>
      <w:r>
        <w:rPr>
          <w:lang w:val="pt_PT" w:bidi="pt_PT"/>
        </w:rPr>
        <w:t>E os cananeus em Zefate</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começa de uma maneira que o ouvinte sabe que os eventos na história acontecem algum tempo depois que o exército de Judá queimou Jerusalém na história anterior. A cena um nos conta as regiões gerais onde o exército de Judá travou batalhas nessa região de Canaã. O narrador explicará mais detalhes de batalhas específicas nessas mesmas regiões nas próximas cenas da história.</w:t>
      </w:r>
    </w:p>
    <w:p>
      <w:pPr/>
      <w:r>
        <w:rPr>
          <w:lang w:val="pt_PT" w:bidi="pt_PT"/>
        </w:rPr>
      </w:r>
      <w:r>
        <w:rPr>
          <w:lang w:val="pt_PT" w:bidi="pt_PT"/>
        </w:rPr>
        <w:t>Na cena um, o narrador diz que os "filhos de Judá", que significa o exército de Judá, desceram de Jerusalém. O exército de Judá lutou contra os cananeus primeiro na região montanhosa, depois no deserto do Neguebe, ou deserto do sul, e depois em Sefelá, ou na região ao pé das colinas. Isso significa que o exército de Judá viajou principalmente para o sul e um pouco para o oeste, continuando a lutar contra os cananeus.</w:t>
      </w:r>
    </w:p>
    <w:p>
      <w:pPr/>
      <w:r>
        <w:rPr>
          <w:lang w:val="pt_PT" w:bidi="pt_PT"/>
        </w:rPr>
      </w:r>
      <w:r>
        <w:rPr>
          <w:lang w:val="pt_PT" w:bidi="pt_PT"/>
        </w:rPr>
        <w:t>Na cena dois, o exército de Judá ataca os cananeus em Hebrom. O narrador menciona brevemente que as pessoas costumavam chamar Hebrom, "Quiriate-Arba". O narrador provavelmente faz isso para ajudar os ouvintes israelitas naqueles dias que ouviram a história a entender o pano de fundo histórico. Os israelitas naqueles dias reconheceriam que os israelitas anteriormente haviam perdido batalhas para o povo forte na cidade de Arba.</w:t>
      </w:r>
    </w:p>
    <w:p>
      <w:pPr/>
      <w:r>
        <w:rPr>
          <w:lang w:val="pt_PT" w:bidi="pt_PT"/>
        </w:rPr>
      </w:r>
      <w:r>
        <w:rPr>
          <w:lang w:val="pt_PT" w:bidi="pt_PT"/>
        </w:rPr>
        <w:t>Parem aqui e, se necessário, revisem o mapa de Jerusalém até Hebrom, em grupo. Pause este áudio aqui.</w:t>
      </w:r>
    </w:p>
    <w:p>
      <w:pPr/>
      <w:r>
        <w:rPr>
          <w:lang w:val="pt_PT" w:bidi="pt_PT"/>
        </w:rPr>
      </w:r>
      <w:r>
        <w:rPr>
          <w:lang w:val="pt_PT" w:bidi="pt_PT"/>
        </w:rPr>
        <w:t>Na cena três, a tribo de Judá vai lutar contra o povo na cidade de Debir. O narrador menciona brevemente que as pessoas costumavam chamar Debir, "Quiriate-Sefer". Mais uma vez, o narrador provavelmente faz isso para ajudar os ouvintes israelitas daqueles dias que ouviram a história a entender o pano de fundo histórico. Não sabemos a importância histórica de Quiriate-Sefer, mas os israelitas naqueles dias saberiam.</w:t>
      </w:r>
    </w:p>
    <w:p>
      <w:pPr/>
      <w:r>
        <w:rPr>
          <w:lang w:val="pt_PT" w:bidi="pt_PT"/>
        </w:rPr>
      </w:r>
      <w:r>
        <w:rPr>
          <w:lang w:val="pt_PT" w:bidi="pt_PT"/>
        </w:rPr>
        <w:t>Parem aqui e, se necessário, revisem o mapa de Hebrom até Debir, em grupo. Pause este áudio aqui.</w:t>
      </w:r>
    </w:p>
    <w:p>
      <w:pPr/>
      <w:r>
        <w:rPr>
          <w:lang w:val="pt_PT" w:bidi="pt_PT"/>
        </w:rPr>
      </w:r>
      <w:r>
        <w:rPr>
          <w:lang w:val="pt_PT" w:bidi="pt_PT"/>
        </w:rPr>
        <w:t>Também na terceira cena, a caminho da batalha, Calebe promete que o homem do exército de Judá que liderar o exército para conquistar Debir se casará com a filha de Calebe. O filho do irmão mais novo de Calebe, ou o sobrinho de Calebe, Otniel, conquista Debir. Então Otniel pode se casar com Acsa. A Bíblia tem muitos exemplos de pessoas que deram uma porção de terra como um tipo de presente de casamento, especialmente para uma filha. Embora a história não mencione isso, sabemos pela próxima parte da história que Calebe deu a Acsa terras na região sul, no deserto do Neguebe. Acsa provavelmente viveu na terra tempo suficiente para perceber que a terra no deserto do Neguebe não tinha uma boa fonte de água.</w:t>
      </w:r>
    </w:p>
    <w:p>
      <w:pPr/>
      <w:r>
        <w:rPr>
          <w:lang w:val="pt_PT" w:bidi="pt_PT"/>
        </w:rPr>
      </w:r>
      <w:r>
        <w:rPr>
          <w:lang w:val="pt_PT" w:bidi="pt_PT"/>
        </w:rPr>
        <w:t>Na quarta cena, Acsa convence seu marido, Otniel, que Acsa pode pedir uma terra a Calebe. Embora a história não diga isso diretamente, Acsa provavelmente fala com Otniel sobre a necessidade de água na terra deles. Otniel concorda. Acsa então monta um jumento para visitar Calebe. Não sabemos onde Calebe está nesse momento, pois o exército de Judá tem viajado para lutar contra os cananeus. Calebe provavelmente ainda está viajando e lutando com o exército de Judá quando Acsa encontra Calebe. As mulheres normalmente não iam até um exército de homens, então Calebe soube imediatamente que Acsa queria algo. Acsa pede uma terra com acesso à água. Calebe entrega isso a Acsa.</w:t>
      </w:r>
    </w:p>
    <w:p>
      <w:pPr/>
      <w:r>
        <w:rPr>
          <w:lang w:val="pt_PT" w:bidi="pt_PT"/>
        </w:rPr>
      </w:r>
      <w:r>
        <w:rPr>
          <w:lang w:val="pt_PT" w:bidi="pt_PT"/>
        </w:rPr>
        <w:t>Na quinta cena, os queneus viajam com o exército de Judá. A história menciona que os queneus vêm da região de Jericó, chamada Cidade das Palmeiras, que fica a vários dias de viagem a nordeste do deserto do Neguebe. A história menciona que os queneus viajam com o exército de Judá para o deserto do Neguebe. O exército de Judá tem lutado contra os cananeus ao sul de Jerusalém, longe de Jericó. Isso significa que os queneus provavelmente viajam parte do caminho antes de encontrarem o exército de Judá em algum lugar na terra ao sul de Jerusalém. Então, os queneus finalmente se estabelecem no deserto do Neguebe, perto de Arade.</w:t>
      </w:r>
    </w:p>
    <w:p>
      <w:pPr/>
      <w:r>
        <w:rPr>
          <w:lang w:val="pt_PT" w:bidi="pt_PT"/>
        </w:rPr>
      </w:r>
      <w:r>
        <w:rPr>
          <w:lang w:val="pt_PT" w:bidi="pt_PT"/>
        </w:rPr>
        <w:t>Parem aqui, se necessário, e revisem o mapa da Cidade das Palmeiras, ou Jericó, e Arade, em grupo. Pause este áudio aqui.</w:t>
      </w:r>
    </w:p>
    <w:p>
      <w:pPr/>
      <w:r>
        <w:rPr>
          <w:lang w:val="pt_PT" w:bidi="pt_PT"/>
        </w:rPr>
      </w:r>
      <w:r>
        <w:rPr>
          <w:lang w:val="pt_PT" w:bidi="pt_PT"/>
        </w:rPr>
        <w:t>Na sexta cena, o exército da tribo de Judá liderou o exército da tribo de Simeão de Arade para derrotar os cananeus em Zefate. Os dois exércitos israelitas destruíram essa cidade e renomearam a cidade para "Horma".</w:t>
      </w:r>
    </w:p>
    <w:p>
      <w:pPr/>
      <w:r>
        <w:rPr>
          <w:lang w:val="pt_PT" w:bidi="pt_PT"/>
        </w:rPr>
      </w:r>
      <w:r>
        <w:rPr>
          <w:lang w:val="pt_PT" w:bidi="pt_PT"/>
        </w:rPr>
        <w:t>Parem aqui em grupo e, se necessário, revisem o mapa de Arade e Zefate.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1.9–17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exército da tribo de Judá</w:t>
      </w:r>
    </w:p>
    <w:p>
      <w:pPr>
        <w:pStyle w:val="ListBullet"/>
        <w:spacing w:line="240" w:lineRule="auto"/>
        <w:ind w:left="720"/>
      </w:pPr>
      <w:r>
        <w:rPr>
          <w:lang w:val="pt_PT" w:bidi="pt_PT"/>
        </w:rPr>
      </w:r>
      <w:r>
        <w:rPr>
          <w:lang w:val="pt_PT" w:bidi="pt_PT"/>
        </w:rPr>
        <w:t>Os cananeus em Hebrom, incluindo Sesai, Aimã e Talmai</w:t>
      </w:r>
    </w:p>
    <w:p>
      <w:pPr>
        <w:pStyle w:val="ListBullet"/>
        <w:spacing w:line="240" w:lineRule="auto"/>
        <w:ind w:left="720"/>
      </w:pPr>
      <w:r>
        <w:rPr>
          <w:lang w:val="pt_PT" w:bidi="pt_PT"/>
        </w:rPr>
      </w:r>
      <w:r>
        <w:rPr>
          <w:lang w:val="pt_PT" w:bidi="pt_PT"/>
        </w:rPr>
        <w:t>Calebe</w:t>
      </w:r>
    </w:p>
    <w:p>
      <w:pPr>
        <w:pStyle w:val="ListBullet"/>
        <w:spacing w:line="240" w:lineRule="auto"/>
        <w:ind w:left="720"/>
      </w:pPr>
      <w:r>
        <w:rPr>
          <w:lang w:val="pt_PT" w:bidi="pt_PT"/>
        </w:rPr>
      </w:r>
      <w:r>
        <w:rPr>
          <w:lang w:val="pt_PT" w:bidi="pt_PT"/>
        </w:rPr>
        <w:t>Os cananeus em Debir</w:t>
      </w:r>
    </w:p>
    <w:p>
      <w:pPr>
        <w:pStyle w:val="ListBullet"/>
        <w:spacing w:line="240" w:lineRule="auto"/>
        <w:ind w:left="720"/>
      </w:pPr>
      <w:r>
        <w:rPr>
          <w:lang w:val="pt_PT" w:bidi="pt_PT"/>
        </w:rPr>
      </w:r>
      <w:r>
        <w:rPr>
          <w:lang w:val="pt_PT" w:bidi="pt_PT"/>
        </w:rPr>
        <w:t>A filha de Calebe, Acsa</w:t>
      </w:r>
    </w:p>
    <w:p>
      <w:pPr>
        <w:pStyle w:val="ListBullet"/>
        <w:spacing w:line="240" w:lineRule="auto"/>
        <w:ind w:left="720"/>
      </w:pPr>
      <w:r>
        <w:rPr>
          <w:lang w:val="pt_PT" w:bidi="pt_PT"/>
        </w:rPr>
      </w:r>
      <w:r>
        <w:rPr>
          <w:lang w:val="pt_PT" w:bidi="pt_PT"/>
        </w:rPr>
        <w:t>Otniel</w:t>
      </w:r>
    </w:p>
    <w:p>
      <w:pPr>
        <w:pStyle w:val="ListBullet"/>
        <w:spacing w:line="240" w:lineRule="auto"/>
        <w:ind w:left="720"/>
      </w:pPr>
      <w:r>
        <w:rPr>
          <w:lang w:val="pt_PT" w:bidi="pt_PT"/>
        </w:rPr>
      </w:r>
      <w:r>
        <w:rPr>
          <w:lang w:val="pt_PT" w:bidi="pt_PT"/>
        </w:rPr>
        <w:t>Os queneus</w:t>
      </w:r>
    </w:p>
    <w:p>
      <w:pPr>
        <w:pStyle w:val="ListBullet"/>
        <w:spacing w:line="240" w:lineRule="auto"/>
        <w:ind w:left="720"/>
      </w:pPr>
      <w:r>
        <w:rPr>
          <w:lang w:val="pt_PT" w:bidi="pt_PT"/>
        </w:rPr>
      </w:r>
      <w:r>
        <w:rPr>
          <w:lang w:val="pt_PT" w:bidi="pt_PT"/>
        </w:rPr>
        <w:t>As pessoas que vivem perto de Arade</w:t>
      </w:r>
    </w:p>
    <w:p>
      <w:pPr>
        <w:pStyle w:val="ListBullet"/>
        <w:spacing w:line="240" w:lineRule="auto"/>
        <w:ind w:left="720"/>
      </w:pPr>
      <w:r>
        <w:rPr>
          <w:lang w:val="pt_PT" w:bidi="pt_PT"/>
        </w:rPr>
      </w:r>
      <w:r>
        <w:rPr>
          <w:lang w:val="pt_PT" w:bidi="pt_PT"/>
        </w:rPr>
        <w:t>O exército da tribo de Simeão</w:t>
      </w:r>
    </w:p>
    <w:p>
      <w:pPr>
        <w:pStyle w:val="ListBullet"/>
        <w:spacing w:line="240" w:lineRule="auto"/>
        <w:ind w:left="720"/>
      </w:pPr>
      <w:r>
        <w:rPr>
          <w:lang w:val="pt_PT" w:bidi="pt_PT"/>
        </w:rPr>
      </w:r>
      <w:r>
        <w:rPr>
          <w:lang w:val="pt_PT" w:bidi="pt_PT"/>
        </w:rPr>
        <w:t>E os cananeus em Zefate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Depois de incendiarem a cidade de Jerusalém, o exército de Judá continua para o sul a fim de lutar contra mais cananeus. As regiões às quais o exército de Judá vai incluem a região montanhosa, o deserto do sul chamado Neguebe e as colinas baixas do sudoeste chamadas Sefelá.</w:t>
      </w:r>
    </w:p>
    <w:p>
      <w:pPr/>
      <w:r>
        <w:rPr>
          <w:lang w:val="pt_PT" w:bidi="pt_PT"/>
        </w:rPr>
      </w:r>
      <w:r>
        <w:rPr>
          <w:lang w:val="pt_PT" w:bidi="pt_PT"/>
        </w:rPr>
        <w:t>Um dos lugares na região montanhosa onde o exército de Judá luta é Hebrom. As pessoas costumavam chamar Hebrom, "Quiriate-Arba". Em Hebrom, o exército de Judá conquistou os exércitos dos líderes militares cananeus, Sesai, Aimã e Talmai.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exército de Judá: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exército de Judá vai de Hebrom para a cidade de Debir, anteriormente chamada Quiriate-Sefer. Calebe promete que o homem do exército de Judá que derrotar Debir se casará com a filha de Calebe.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Calebe: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Otniel, sobrinho de Calebe, derrota Debir. Algum tempo depois da batalha, Otniel se casa com a filha de Calebe, Acsa.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Acsa: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que ela se casa, Acsa convence Otniel que Acsa pode pedir a Calebe mais terra. Acsa pede a Calebe uma terra com água. Calebe dá uma terra com água a Acsa.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Calebe: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queneus viajam com o exército de Judá. Então os queneus se estabelecem para viver perto da cidade de Arade, no deserto do Neguebe. Outras pessoas também vivem nessa região.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queneu: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exércitos de Judá e Simeão lutam e destroem a cidade de Zefate. Os exércitos de Judá e Simeão mudam o nome da cidade para "Horma", que significa destruição.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exército de Judá e o exército de Simeão: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1.9–17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Essa história menciona os "</w:t>
      </w:r>
      <w:r>
        <w:rPr>
          <w:b/>
          <w:lang w:val="pt_PT" w:bidi="pt_PT"/>
        </w:rPr>
        <w:t>filhos de Judá</w:t>
      </w:r>
      <w:r>
        <w:rPr>
          <w:lang w:val="pt_PT" w:bidi="pt_PT"/>
        </w:rPr>
        <w:t>". Aqui, "filhos" significa descendentes. Nessa história, sabemos que "filhos de Judá" se refere especificamente aos homens no exército da tribo de Judá. Usem a mesma palavra ou frase para os descendentes ou homens no exército de Judá que vocês usaram em passagens anteriores.</w:t>
      </w:r>
    </w:p>
    <w:p>
      <w:pPr/>
      <w:r>
        <w:rPr>
          <w:lang w:val="pt_PT" w:bidi="pt_PT"/>
        </w:rPr>
      </w:r>
      <w:r>
        <w:rPr>
          <w:lang w:val="pt_PT" w:bidi="pt_PT"/>
        </w:rPr>
        <w:t xml:space="preserve">Essa história fala sobre os cananeus. Vocês se lembrarão que as pessoas haviam nomeado uma terra com o mesmo nome que o neto de Noé, </w:t>
      </w:r>
      <w:r>
        <w:rPr>
          <w:b/>
          <w:lang w:val="pt_PT" w:bidi="pt_PT"/>
        </w:rPr>
        <w:t>Canaã</w:t>
      </w:r>
      <w:r>
        <w:rPr>
          <w:lang w:val="pt_PT" w:bidi="pt_PT"/>
        </w:rPr>
        <w:t>. Essa é a terra que Deus prometeu dar aos descendentes de Abrão, os israelitas. No entanto, os israelitas ainda não tinham controle de Canaã. Um grupo diferente de pessoas tinha o controle de Canaã. Esse grupo de pessoas é dos cananeus. Para mais informações sobre os cananeus, consultem Canaã no Glossário Mestre. Usem a mesma palavra ou frase que vocês usaram em passagens anteriores.</w:t>
      </w:r>
    </w:p>
    <w:p>
      <w:pPr/>
      <w:r>
        <w:rPr>
          <w:lang w:val="pt_PT" w:bidi="pt_PT"/>
        </w:rPr>
      </w:r>
      <w:r>
        <w:rPr>
          <w:lang w:val="pt_PT" w:bidi="pt_PT"/>
        </w:rPr>
        <w:t xml:space="preserve">O Neguebe é o nome de um deserto, ou </w:t>
      </w:r>
      <w:r>
        <w:rPr>
          <w:b/>
          <w:lang w:val="pt_PT" w:bidi="pt_PT"/>
        </w:rPr>
        <w:t>região desabitada</w:t>
      </w:r>
      <w:r>
        <w:rPr>
          <w:lang w:val="pt_PT" w:bidi="pt_PT"/>
        </w:rPr>
        <w:t>. Os queneus também se mudaram para o deserto de Judá. Se vocês precisam especificar que o Neguebe é uma região desértica, vocês podem fazer isso em sua tradução. O deserto é um lugar solitário e árido onde poucas pessoas vivem. Geralmente não há muita água, e muito poucas árvores ou plantas, no deserto.</w:t>
      </w:r>
    </w:p>
    <w:p>
      <w:pPr/>
      <w:r>
        <w:rPr>
          <w:lang w:val="pt_PT" w:bidi="pt_PT"/>
        </w:rPr>
      </w:r>
      <w:r>
        <w:rPr>
          <w:lang w:val="pt_PT" w:bidi="pt_PT"/>
        </w:rPr>
        <w:t>Parem aqui e discutam em grupo se vocês dirão que o Neguebe é um deserto ou região desabitada, e como vocês chamarão de Deserto de Judá. Consulte o Glossário Mestre para mais informações sobre deserto. Olhem para uma foto de uma região deserta. Pause este áudio aqui.</w:t>
      </w:r>
    </w:p>
    <w:p>
      <w:pPr/>
      <w:r>
        <w:rPr>
          <w:lang w:val="pt_PT" w:bidi="pt_PT"/>
        </w:rPr>
      </w:r>
      <w:r>
        <w:rPr>
          <w:lang w:val="pt_PT" w:bidi="pt_PT"/>
        </w:rPr>
        <w:t xml:space="preserve">Acsa montou em um </w:t>
      </w:r>
      <w:r>
        <w:rPr>
          <w:b/>
          <w:lang w:val="pt_PT" w:bidi="pt_PT"/>
        </w:rPr>
        <w:t>jumento</w:t>
      </w:r>
      <w:r>
        <w:rPr>
          <w:lang w:val="pt_PT" w:bidi="pt_PT"/>
        </w:rPr>
        <w:t xml:space="preserve"> para visitar seu pai. Um jumento é um animal que as pessoas muitas vezes montam quando viajam longas distâncias.</w:t>
      </w:r>
    </w:p>
    <w:p>
      <w:pPr/>
      <w:r>
        <w:rPr>
          <w:lang w:val="pt_PT" w:bidi="pt_PT"/>
        </w:rPr>
      </w:r>
      <w:r>
        <w:rPr>
          <w:lang w:val="pt_PT" w:bidi="pt_PT"/>
        </w:rPr>
        <w:t>Parem aqui e olhem para uma foto de um jumento. Consultem o Glossário Mestre, se necessário, para mais informações sobre jumentos. Pause este áudio aqui.</w:t>
      </w:r>
    </w:p>
    <w:p>
      <w:pPr/>
      <w:r>
        <w:rPr>
          <w:lang w:val="pt_PT" w:bidi="pt_PT"/>
        </w:rPr>
      </w:r>
      <w:r>
        <w:rPr>
          <w:lang w:val="pt_PT" w:bidi="pt_PT"/>
        </w:rPr>
        <w:t>Acsa pediu a seu pai nascentes de água. As nascentes são uma fonte de água doce que vem de um buraco no chão.</w:t>
      </w:r>
    </w:p>
    <w:p>
      <w:pPr/>
      <w:r>
        <w:rPr>
          <w:lang w:val="pt_PT" w:bidi="pt_PT"/>
        </w:rPr>
      </w:r>
      <w:r>
        <w:rPr>
          <w:lang w:val="pt_PT" w:bidi="pt_PT"/>
        </w:rPr>
        <w:t>Parem aqui e olhem para uma foto de uma nascente de água novamente, se necessário. Em grupo, discutam qual palavra ou frase vocês usarão para "nascente de água". Pause este áudio aqui.</w:t>
      </w:r>
    </w:p>
    <w:p>
      <w:pPr/>
      <w:r>
        <w:rPr>
          <w:lang w:val="pt_PT" w:bidi="pt_PT"/>
        </w:rPr>
      </w:r>
      <w:r>
        <w:rPr>
          <w:lang w:val="pt_PT" w:bidi="pt_PT"/>
        </w:rPr>
        <w:t>Os queneus costumavam viver na Cidade das Palmeiras, ou Jericó. Uma palmeira é um tipo de árvore que cresce na região de Canaã.</w:t>
      </w:r>
    </w:p>
    <w:p>
      <w:pPr/>
      <w:r>
        <w:rPr>
          <w:lang w:val="pt_PT" w:bidi="pt_PT"/>
        </w:rPr>
      </w:r>
      <w:r>
        <w:rPr>
          <w:lang w:val="pt_PT" w:bidi="pt_PT"/>
        </w:rPr>
        <w:t>Parem aqui e, em grupo, olhem para uma imagem de uma palmeira. Discutam qual palavra ou frase vocês usarão para o nome da Cidade das Palmeiras.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1:18–26</w:t>
      </w:r>
      <w:r>
        <w:rPr>
          <w:lang w:val="pt_PT" w:bidi="pt_PT"/>
        </w:rPr>
      </w:r>
    </w:p>
    <w:p>
      <w:pPr>
        <w:pStyle w:val="Heading3"/>
      </w:pPr>
      <w:r>
        <w:rPr>
          <w:lang w:val="pt_PT" w:bidi="pt_PT"/>
        </w:rPr>
        <w:t>Ouvir e Sentir</w:t>
      </w:r>
    </w:p>
    <w:p>
      <w:pPr/>
      <w:r>
        <w:rPr>
          <w:lang w:val="pt_PT" w:bidi="pt_PT"/>
        </w:rPr>
      </w:r>
      <w:r>
        <w:rPr>
          <w:lang w:val="pt_PT" w:bidi="pt_PT"/>
        </w:rPr>
        <w:t>Nesta etapa, ouçam Juízes 1.18–26 e guardem em seus corações.</w:t>
      </w:r>
    </w:p>
    <w:p>
      <w:pPr/>
      <w:r>
        <w:rPr>
          <w:lang w:val="pt_PT" w:bidi="pt_PT"/>
        </w:rPr>
      </w:r>
      <w:r>
        <w:rPr>
          <w:lang w:val="pt_PT" w:bidi="pt_PT"/>
        </w:rPr>
        <w:t>Ouçam uma versão em áudio de Juízes 1.18–26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1.18–26 na tradução mais fácil de entender.</w:t>
      </w:r>
    </w:p>
    <w:p>
      <w:pPr/>
      <w:r>
        <w:rPr>
          <w:lang w:val="pt_PT" w:bidi="pt_PT"/>
        </w:rPr>
      </w:r>
      <w:r>
        <w:rPr>
          <w:lang w:val="pt_PT" w:bidi="pt_PT"/>
        </w:rPr>
        <w:t>Pause este áudio aqui.</w:t>
      </w:r>
    </w:p>
    <w:p>
      <w:pPr/>
      <w:r>
        <w:rPr>
          <w:lang w:val="pt_PT" w:bidi="pt_PT"/>
        </w:rPr>
      </w:r>
      <w:r>
        <w:rPr>
          <w:lang w:val="pt_PT" w:bidi="pt_PT"/>
        </w:rPr>
        <w:t>Essa história verdadeira aconteceu depois que o exército de Judá e o exército de Simeão conquistaram Zefate. Não sabemos a localização exata de Zefate. No entanto, estimamos que o exército de Judá provavelmente levou entre um e três dias para viajar de Zefate para o leste em direção à cidade de Gaza, junto ao Mar Mediterrâneo. Lá na terra plana perto da costa, o exército de Judá conquistou a cidade de Gaza. Então o exército de Judá viajou cerca de cinco horas para o norte para conquistar Asquelom. O exército de Judá conquistou uma terceira cidade, Ecrom, cerca de sete horas a nordeste de Asquelom. Os filisteus, um dos grupos do povo cananeu, tinham o controle dessa região. As cinco grandes cidades filisteias incluíam Gaza, Asquelom, Ecrom, Asdode e Gate. Isso significa que o exército de Judá tomou o controle de três das cinco principais cidades filisteias. Os filisteus eram alguns dos inimigos mais fortes de Israel. No entanto, embora o exército de Judá tenha tido sucesso no início, os cananeus ainda mantiveram o controle de grande parte da terra.</w:t>
      </w:r>
    </w:p>
    <w:p>
      <w:pPr/>
      <w:r>
        <w:rPr>
          <w:lang w:val="pt_PT" w:bidi="pt_PT"/>
        </w:rPr>
      </w:r>
      <w:r>
        <w:rPr>
          <w:lang w:val="pt_PT" w:bidi="pt_PT"/>
        </w:rPr>
        <w:t>Parem aqui e, em grupo, olhem para um mapa de Gaza, Asquelom e Ecrom. Pause este áudio aqui.</w:t>
      </w:r>
    </w:p>
    <w:p>
      <w:pPr/>
      <w:r>
        <w:rPr>
          <w:lang w:val="pt_PT" w:bidi="pt_PT"/>
        </w:rPr>
      </w:r>
      <w:r>
        <w:rPr>
          <w:lang w:val="pt_PT" w:bidi="pt_PT"/>
        </w:rPr>
        <w:t>Yahweh ajudou o exército de Judá a tomar o controle da região montanhosa. No entanto, o exército de Judá não tomou o controle da terra nas regiões dos vales. O narrador diz que o exército de Judá falhou porque o povo na região usava carros de ferro para lutar. Um carro é um tipo de carroça que os cavalos puxavam para que os soldados pudessem andar nela na batalha. Os filisteus nessa região conheciam a tecnologia para fazer ferro. Essas pessoas usavam o ferro resistente para fortalecer as rodas de madeira dos carros de guerra. Os israelitas ainda não sabiam como fazer ferro, então eles não tinham ferro.</w:t>
      </w:r>
    </w:p>
    <w:p>
      <w:pPr/>
      <w:r>
        <w:rPr>
          <w:lang w:val="pt_PT" w:bidi="pt_PT"/>
        </w:rPr>
      </w:r>
      <w:r>
        <w:rPr>
          <w:lang w:val="pt_PT" w:bidi="pt_PT"/>
        </w:rPr>
        <w:t>Parem aqui em grupo e olhem para um desenho de um carro com ferro nas rodas. Pause este áudio aqui.</w:t>
      </w:r>
    </w:p>
    <w:p>
      <w:pPr/>
      <w:r>
        <w:rPr>
          <w:lang w:val="pt_PT" w:bidi="pt_PT"/>
        </w:rPr>
      </w:r>
      <w:r>
        <w:rPr>
          <w:lang w:val="pt_PT" w:bidi="pt_PT"/>
        </w:rPr>
        <w:t>O exército de Judá cumpriu uma das promessas de Deus desde a época de Moisés, quando deu a Calebe a posse de Hebrom. Mesmo que o exército de Judá tivesse anteriormente conquistado os descendentes dos três filhos de Anaque, Judá não tomou o controle pleno da terra. Apenas depois que o exército de Judá venceu várias batalhas com sucesso, o exército retornou a Hebrom. Calebe agora realmente toma o controle pleno da terra. O narrador diz que Calebe expulsou os três "filhos", ou descendentes dos três filhos, de Anaque. Os israelitas haviam temido os descendentes do homem, Anaque. Os descendentes de Anaque eram muito altos e muito fortes. Em uma história anterior, o exército de Judá havia conquistado os clãs de três desses descendentes de Anaque. Esses eram os clãs de Sesai, Aimã e Talmai, em Hebrom. No entanto, o exército de Judá ainda não havia tomado o controle pleno de Hebrom. As famílias ou clãs relacionados aos homens, Sesai, Aimã e Talmai, ainda viviam em Hebrom. Nessa história, Calebe expulsa essas tribos. Calebe tomou o controle de Hebrom.</w:t>
      </w:r>
    </w:p>
    <w:p>
      <w:pPr/>
      <w:r>
        <w:rPr>
          <w:lang w:val="pt_PT" w:bidi="pt_PT"/>
        </w:rPr>
      </w:r>
      <w:r>
        <w:rPr>
          <w:lang w:val="pt_PT" w:bidi="pt_PT"/>
        </w:rPr>
        <w:t>Parem aqui em grupo e olhem para um mapa que inclui Hebrom. Pause este áudio aqui.</w:t>
      </w:r>
    </w:p>
    <w:p>
      <w:pPr/>
      <w:r>
        <w:rPr>
          <w:lang w:val="pt_PT" w:bidi="pt_PT"/>
        </w:rPr>
      </w:r>
      <w:r>
        <w:rPr>
          <w:lang w:val="pt_PT" w:bidi="pt_PT"/>
        </w:rPr>
        <w:t>Parem aqui e discutam essa pergunta em grupo: contem uma história de uma vez em que Deus cumpriu uma de suas promessas a alguém. Pause este áudio aqui.</w:t>
      </w:r>
    </w:p>
    <w:p>
      <w:pPr/>
      <w:r>
        <w:rPr>
          <w:lang w:val="pt_PT" w:bidi="pt_PT"/>
        </w:rPr>
      </w:r>
      <w:r>
        <w:rPr>
          <w:lang w:val="pt_PT" w:bidi="pt_PT"/>
        </w:rPr>
        <w:t>O narrador diz que por volta da mesma época em que Calebe tomou o controle de Hebrom, a tribo de Benjamim falhou em tomar o controle da cidade de Jerusalém. Vocês se lembrarão de que em uma história anterior, o exército de Judá matou muitas das pessoas em Jerusalém e incendiou a cidade. No entanto, o exército de Judá não tomou o controle pleno da cidade do povo jebuseu que vivia lá. Também sabemos que Yahweh havia designado Jerusalém anteriormente à tribo de Benjamim. Então, o povo da tribo de Benjamim, ou os benjamitas, foi para Jerusalém. No entanto, o exército de Benjamim também não tomou o controle pleno de Jerusalém. Em vez disso, os benjamitas viveram com os jebuseus em Jerusalém, juntos, por um longo tempo. Esses dois grupos de pessoas continuaram a viver juntos, mesmo na época em que o narrador contou essa história aos israelitas.</w:t>
      </w:r>
    </w:p>
    <w:p>
      <w:pPr/>
      <w:r>
        <w:rPr>
          <w:lang w:val="pt_PT" w:bidi="pt_PT"/>
        </w:rPr>
      </w:r>
      <w:r>
        <w:rPr>
          <w:lang w:val="pt_PT" w:bidi="pt_PT"/>
        </w:rPr>
        <w:t>Parem aqui em grupo e olhem para um mapa que inclui Jerusalém. Pause este áudio aqui.</w:t>
      </w:r>
    </w:p>
    <w:p>
      <w:pPr/>
      <w:r>
        <w:rPr>
          <w:lang w:val="pt_PT" w:bidi="pt_PT"/>
        </w:rPr>
      </w:r>
      <w:r>
        <w:rPr>
          <w:lang w:val="pt_PT" w:bidi="pt_PT"/>
        </w:rPr>
        <w:t>O narrador também fala sobre a "casa", referindo-se à família ou parentela de José. A tribo israelita de José incluía dois grupos menores nomeados em homenagem aos filhos de José, Efraim e Manassés. Então, a tribo de José incluía os descendentes de Efraim e Manassés. Durante o tempo de Josué, Yahweh havia designado a região norte de Canaã a esses dois grupos na tribo de José. O exército de José atacou a cidade de Betel. Betel está na região montanhosa. Levaria cerca de oito horas para caminhar de Belém para o norte até Betel.</w:t>
      </w:r>
    </w:p>
    <w:p>
      <w:pPr/>
      <w:r>
        <w:rPr>
          <w:lang w:val="pt_PT" w:bidi="pt_PT"/>
        </w:rPr>
      </w:r>
      <w:r>
        <w:rPr>
          <w:lang w:val="pt_PT" w:bidi="pt_PT"/>
        </w:rPr>
        <w:t>Parem aqui em grupo e olhem para um mapa que inclui Betel. Pause este áudio aqui.</w:t>
      </w:r>
    </w:p>
    <w:p>
      <w:pPr/>
      <w:r>
        <w:rPr>
          <w:lang w:val="pt_PT" w:bidi="pt_PT"/>
        </w:rPr>
      </w:r>
      <w:r>
        <w:rPr>
          <w:lang w:val="pt_PT" w:bidi="pt_PT"/>
        </w:rPr>
        <w:t>Parem e discutam a seguinte pergunta em grupo: falem sobre grandes tribos ou grupos familiares em sua região. Como vocês dividem essas grandes tribos em tribos ou clãs menores? Pause este áudio aqui.</w:t>
      </w:r>
    </w:p>
    <w:p>
      <w:pPr/>
      <w:r>
        <w:rPr>
          <w:lang w:val="pt_PT" w:bidi="pt_PT"/>
        </w:rPr>
      </w:r>
      <w:r>
        <w:rPr>
          <w:lang w:val="pt_PT" w:bidi="pt_PT"/>
        </w:rPr>
        <w:t>Yahweh havia alocado Betel à tribo de Benjamim, na fronteira sul da terra que Yahweh alocou à tribo de Efraim. Mas foram as tribos de José, que incluía Efraim, que atacou Betel. A presença de Yahweh foi com o exército de José. Yahweh aprovou e direcionou o exército de José para atacar Betel.</w:t>
      </w:r>
    </w:p>
    <w:p>
      <w:pPr/>
      <w:r>
        <w:rPr>
          <w:lang w:val="pt_PT" w:bidi="pt_PT"/>
        </w:rPr>
      </w:r>
      <w:r>
        <w:rPr>
          <w:lang w:val="pt_PT" w:bidi="pt_PT"/>
        </w:rPr>
        <w:t>No entanto, em vez de atacar Betel imediatamente, os líderes do exército de José enviam espiões à frente para verificar a situação primeiro. O narrador também menciona brevemente que as pessoas costumavam chamar a cidade de Betel pelo nome, "Luz". Os espiões do exército de José viram um homem que vivia em Betel sair da cidade, provavelmente por um portão principal nas muralhas da cidade. Os espiões pediram a esse homem que mostrasse aos espiões uma maneira de entrar na cidade. Os espiões já sabiam como encontrar o portão para a cidade. Mas os espiões pediram a esse homem que ajudasse os espiões a encontrar uma maneira secreta de entrar na cidade para que o exército de Betel não suspeitasse que o exército de José atacaria Betel.</w:t>
      </w:r>
    </w:p>
    <w:p>
      <w:pPr/>
      <w:r>
        <w:rPr>
          <w:lang w:val="pt_PT" w:bidi="pt_PT"/>
        </w:rPr>
      </w:r>
      <w:r>
        <w:rPr>
          <w:lang w:val="pt_PT" w:bidi="pt_PT"/>
        </w:rPr>
        <w:t>Parem aqui e olhem para um desenho de como uma cidade com muralhas e um portão poderia ter sido naquela época. Pause este áudio aqui.</w:t>
      </w:r>
    </w:p>
    <w:p>
      <w:pPr/>
      <w:r>
        <w:rPr>
          <w:lang w:val="pt_PT" w:bidi="pt_PT"/>
        </w:rPr>
      </w:r>
      <w:r>
        <w:rPr>
          <w:lang w:val="pt_PT" w:bidi="pt_PT"/>
        </w:rPr>
        <w:t>Os espiões prometeram a esse homem que, se o homem ajudasse os espiões, os espiões mostrariam ao homem misericórdia, ou bondade. O homem mostrou aos espiões como entrar na cidade. Então o exército de José matou todos da cidade com espadas. O exército de José deixou esse homem e toda a família do homem partirem em liberdade. O homem e sua família se mudaram para a região onde o povo hitita vivia. O povo hitita, uma das maiores tribos cananeias, vivia na Síria. A região incluía a Turquia atual e o norte da Palestina, tão ao sul quanto o rio Orontes.</w:t>
      </w:r>
    </w:p>
    <w:p>
      <w:pPr/>
      <w:r>
        <w:rPr>
          <w:lang w:val="pt_PT" w:bidi="pt_PT"/>
        </w:rPr>
      </w:r>
      <w:r>
        <w:rPr>
          <w:lang w:val="pt_PT" w:bidi="pt_PT"/>
        </w:rPr>
        <w:t>Parem aqui e, em grupo, olhem para um mapa da região hitita. Pause este áudio aqui.</w:t>
      </w:r>
    </w:p>
    <w:p>
      <w:pPr/>
      <w:r>
        <w:rPr>
          <w:lang w:val="pt_PT" w:bidi="pt_PT"/>
        </w:rPr>
      </w:r>
      <w:r>
        <w:rPr>
          <w:lang w:val="pt_PT" w:bidi="pt_PT"/>
        </w:rPr>
        <w:t>Parem aqui e, se necessário, olhem para um desenho de uma espada como um grupo. Pause este áudio aqui.</w:t>
      </w:r>
    </w:p>
    <w:p>
      <w:pPr/>
      <w:r>
        <w:rPr>
          <w:lang w:val="pt_PT" w:bidi="pt_PT"/>
        </w:rPr>
      </w:r>
      <w:r>
        <w:rPr>
          <w:lang w:val="pt_PT" w:bidi="pt_PT"/>
        </w:rPr>
        <w:t>O homem e sua família de Betel construíram uma nova cidade lá e a chamaram de "Luz", o mesmo nome que as pessoas usavam para chamar Betel. A nova cidade da Luz ainda mantinha o mesmo nome, mesmo na época em que o narrador mais tarde contou essa história aos israelitas. Em outras palavras, como a tribo de José permitiu que esse homem saísse, a cidade de Luz continuou, apenas em um lugar diferente. Então, a tribo de José não obedeceu plenamente a Yahweh, porque eles permitiram que alguém da cidade de Luz vivesse, mesmo que Yahweh os tivesse instruído a destruir todos na cidade.</w:t>
      </w:r>
    </w:p>
    <w:p>
      <w:pPr/>
      <w:r>
        <w:rPr>
          <w:lang w:val="pt_PT" w:bidi="pt_PT"/>
        </w:rPr>
      </w:r>
      <w:r>
        <w:rPr>
          <w:lang w:val="pt_PT" w:bidi="pt_PT"/>
        </w:rPr>
        <w:t>Parem aqui e discutam em grupo: contem uma história sobre uma vez em que um grupo de pessoas não obedeceu plenamente a Deus. O que aconteceu por causa da desobediência deles?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1.18–26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 exército de Judá captura cidades ao longo da costa e captura a região montanhosa. O exército de Judá falha em expulsar o povo na região do vale.</w:t>
      </w:r>
    </w:p>
    <w:p>
      <w:pPr/>
      <w:r>
        <w:rPr>
          <w:lang w:val="pt_PT" w:bidi="pt_PT"/>
        </w:rPr>
      </w:r>
      <w:r>
        <w:rPr>
          <w:b/>
          <w:lang w:val="pt_PT" w:bidi="pt_PT"/>
        </w:rPr>
        <w:t>Na segunda cena:</w:t>
      </w:r>
      <w:r>
        <w:rPr>
          <w:lang w:val="pt_PT" w:bidi="pt_PT"/>
        </w:rPr>
        <w:t xml:space="preserve"> o exército de Judá dá a Calebe o controle de Hebrom.</w:t>
      </w:r>
    </w:p>
    <w:p>
      <w:pPr/>
      <w:r>
        <w:rPr>
          <w:lang w:val="pt_PT" w:bidi="pt_PT"/>
        </w:rPr>
      </w:r>
      <w:r>
        <w:rPr>
          <w:b/>
          <w:lang w:val="pt_PT" w:bidi="pt_PT"/>
        </w:rPr>
        <w:t>Na terceira cena:</w:t>
      </w:r>
      <w:r>
        <w:rPr>
          <w:lang w:val="pt_PT" w:bidi="pt_PT"/>
        </w:rPr>
        <w:t xml:space="preserve"> os benjamitas se mudam para Jerusalém, mas não conseguem expulsar os jebuseus.</w:t>
      </w:r>
    </w:p>
    <w:p>
      <w:pPr/>
      <w:r>
        <w:rPr>
          <w:lang w:val="pt_PT" w:bidi="pt_PT"/>
        </w:rPr>
      </w:r>
      <w:r>
        <w:rPr>
          <w:b/>
          <w:lang w:val="pt_PT" w:bidi="pt_PT"/>
        </w:rPr>
        <w:t>Na quarta cena:</w:t>
      </w:r>
      <w:r>
        <w:rPr>
          <w:lang w:val="pt_PT" w:bidi="pt_PT"/>
        </w:rPr>
        <w:t xml:space="preserve"> As tribos de José atacam Betel. Antes de atacar, as tribos de José enviam espiões para observar Betel. Os espiões fazem um acordo com um homem enquanto ele deixa a cidade. Então o exército de José ataca Betel e mata todo o povo. O exército de José poupa o homem e sua família que ajudaram os espiões.</w:t>
      </w:r>
    </w:p>
    <w:p>
      <w:pPr/>
      <w:r>
        <w:rPr>
          <w:lang w:val="pt_PT" w:bidi="pt_PT"/>
        </w:rPr>
      </w:r>
      <w:r>
        <w:rPr>
          <w:b/>
          <w:lang w:val="pt_PT" w:bidi="pt_PT"/>
        </w:rPr>
        <w:t>Na quinta cena:</w:t>
      </w:r>
      <w:r>
        <w:rPr>
          <w:lang w:val="pt_PT" w:bidi="pt_PT"/>
        </w:rPr>
        <w:t xml:space="preserve"> o homem de Betel leva sua família e constrói a cidade, "Luz", na região hitita.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exército de Judá</w:t>
      </w:r>
    </w:p>
    <w:p>
      <w:pPr>
        <w:pStyle w:val="ListBullet"/>
        <w:spacing w:line="240" w:lineRule="auto"/>
        <w:ind w:left="720"/>
      </w:pPr>
      <w:r>
        <w:rPr>
          <w:lang w:val="pt_PT" w:bidi="pt_PT"/>
        </w:rPr>
      </w:r>
      <w:r>
        <w:rPr>
          <w:lang w:val="pt_PT" w:bidi="pt_PT"/>
        </w:rPr>
        <w:t>Inimigos filisteus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Calebe</w:t>
      </w:r>
    </w:p>
    <w:p>
      <w:pPr>
        <w:pStyle w:val="ListBullet"/>
        <w:spacing w:line="240" w:lineRule="auto"/>
        <w:ind w:left="720"/>
      </w:pPr>
      <w:r>
        <w:rPr>
          <w:lang w:val="pt_PT" w:bidi="pt_PT"/>
        </w:rPr>
      </w:r>
      <w:r>
        <w:rPr>
          <w:lang w:val="pt_PT" w:bidi="pt_PT"/>
        </w:rPr>
        <w:t>Os descendentes de Anaque</w:t>
      </w:r>
    </w:p>
    <w:p>
      <w:pPr>
        <w:pStyle w:val="ListBullet"/>
        <w:spacing w:line="240" w:lineRule="auto"/>
        <w:ind w:left="720"/>
      </w:pPr>
      <w:r>
        <w:rPr>
          <w:lang w:val="pt_PT" w:bidi="pt_PT"/>
        </w:rPr>
      </w:r>
      <w:r>
        <w:rPr>
          <w:lang w:val="pt_PT" w:bidi="pt_PT"/>
        </w:rPr>
        <w:t>Benjamitas</w:t>
      </w:r>
    </w:p>
    <w:p>
      <w:pPr>
        <w:pStyle w:val="ListBullet"/>
        <w:spacing w:line="240" w:lineRule="auto"/>
        <w:ind w:left="720"/>
      </w:pPr>
      <w:r>
        <w:rPr>
          <w:lang w:val="pt_PT" w:bidi="pt_PT"/>
        </w:rPr>
      </w:r>
      <w:r>
        <w:rPr>
          <w:lang w:val="pt_PT" w:bidi="pt_PT"/>
        </w:rPr>
        <w:t>Jebuseus em Jerusalém</w:t>
      </w:r>
    </w:p>
    <w:p>
      <w:pPr>
        <w:pStyle w:val="ListBullet"/>
        <w:spacing w:line="240" w:lineRule="auto"/>
        <w:ind w:left="720"/>
      </w:pPr>
      <w:r>
        <w:rPr>
          <w:lang w:val="pt_PT" w:bidi="pt_PT"/>
        </w:rPr>
      </w:r>
      <w:r>
        <w:rPr>
          <w:lang w:val="pt_PT" w:bidi="pt_PT"/>
        </w:rPr>
        <w:t>As tribos de José</w:t>
      </w:r>
    </w:p>
    <w:p>
      <w:pPr>
        <w:pStyle w:val="ListBullet"/>
        <w:spacing w:line="240" w:lineRule="auto"/>
        <w:ind w:left="720"/>
      </w:pPr>
      <w:r>
        <w:rPr>
          <w:lang w:val="pt_PT" w:bidi="pt_PT"/>
        </w:rPr>
      </w:r>
      <w:r>
        <w:rPr>
          <w:lang w:val="pt_PT" w:bidi="pt_PT"/>
        </w:rPr>
        <w:t>Os espiões do exército de José que espiaram Betel</w:t>
      </w:r>
    </w:p>
    <w:p>
      <w:pPr>
        <w:pStyle w:val="ListBullet"/>
        <w:spacing w:line="240" w:lineRule="auto"/>
        <w:ind w:left="720"/>
      </w:pPr>
      <w:r>
        <w:rPr>
          <w:lang w:val="pt_PT" w:bidi="pt_PT"/>
        </w:rPr>
      </w:r>
      <w:r>
        <w:rPr>
          <w:lang w:val="pt_PT" w:bidi="pt_PT"/>
        </w:rPr>
        <w:t>O homem de Betel, uma cidade também anteriormente chamada "Luz"</w:t>
      </w:r>
    </w:p>
    <w:p>
      <w:pPr>
        <w:pStyle w:val="ListBullet"/>
        <w:spacing w:line="240" w:lineRule="auto"/>
        <w:ind w:left="720"/>
      </w:pPr>
      <w:r>
        <w:rPr>
          <w:lang w:val="pt_PT" w:bidi="pt_PT"/>
        </w:rPr>
      </w:r>
      <w:r>
        <w:rPr>
          <w:lang w:val="pt_PT" w:bidi="pt_PT"/>
        </w:rPr>
        <w:t>O povo de Betel</w:t>
      </w:r>
    </w:p>
    <w:p>
      <w:pPr>
        <w:pStyle w:val="ListBullet"/>
        <w:spacing w:line="240" w:lineRule="auto"/>
        <w:ind w:left="720"/>
      </w:pPr>
      <w:r>
        <w:rPr>
          <w:lang w:val="pt_PT" w:bidi="pt_PT"/>
        </w:rPr>
      </w:r>
      <w:r>
        <w:rPr>
          <w:lang w:val="pt_PT" w:bidi="pt_PT"/>
        </w:rPr>
        <w:t>E os hititas</w:t>
      </w:r>
    </w:p>
    <w:p>
      <w:pPr/>
      <w:r>
        <w:rPr>
          <w:lang w:val="pt_PT" w:bidi="pt_PT"/>
        </w:rPr>
      </w:r>
      <w:r>
        <w:rPr>
          <w:lang w:val="pt_PT" w:bidi="pt_PT"/>
        </w:rPr>
        <w:t>Em grupo, prestem atenção às partes do cenário da passagem:</w:t>
      </w:r>
    </w:p>
    <w:p>
      <w:pPr/>
      <w:r>
        <w:rPr>
          <w:lang w:val="pt_PT" w:bidi="pt_PT"/>
        </w:rPr>
      </w:r>
      <w:r>
        <w:rPr>
          <w:lang w:val="pt_PT" w:bidi="pt_PT"/>
        </w:rPr>
        <w:t>O narrador começa a cena um com uma palavra que ajuda o ouvinte a saber que os eventos nessa história aconteceram logo depois dos eventos na história anterior. O narrador diz que Judá, que significa o exército de Judá, capturou três cidades. O narrador lista as cidades na ordem de como Judá atacou. Primeiro Gaza, então Asquelom e, finalmente, Ecrom. O exército de Judá capturou cada uma das cidades, incluindo a terra até as fronteiras, ou os territórios ao redor, de cada cidade.</w:t>
      </w:r>
    </w:p>
    <w:p>
      <w:pPr/>
      <w:r>
        <w:rPr>
          <w:lang w:val="pt_PT" w:bidi="pt_PT"/>
        </w:rPr>
      </w:r>
      <w:r>
        <w:rPr>
          <w:lang w:val="pt_PT" w:bidi="pt_PT"/>
        </w:rPr>
        <w:t>Yahweh "estava com" o exército de Judá. Aqui, o narrador não quer dizer que Yahweh foi fisicamente com o exército de Judá para a batalha. O narrador quer dizer que Yahweh aprovou e direcionou o exército de Judá a tomar o controle da região montanhosa. Por causa disso, o exército de Judá tinha a capacidade de tomar o controle da terra na região montanhosa das mãos do povo que vivia na região.</w:t>
      </w:r>
    </w:p>
    <w:p>
      <w:pPr/>
      <w:r>
        <w:rPr>
          <w:lang w:val="pt_PT" w:bidi="pt_PT"/>
        </w:rPr>
      </w:r>
      <w:r>
        <w:rPr>
          <w:lang w:val="pt_PT" w:bidi="pt_PT"/>
        </w:rPr>
        <w:t>Parem aqui e discutam essa pergunta em grupo: contem uma história de uma vez em que Deus ajudou alguém, mesmo que Deus não estivesse fisicamente lá com essa pessoa. Prestem atenção às palavras que o narrador usa sobre Deus. Pause este áudio aqui.</w:t>
      </w:r>
    </w:p>
    <w:p>
      <w:pPr/>
      <w:r>
        <w:rPr>
          <w:lang w:val="pt_PT" w:bidi="pt_PT"/>
        </w:rPr>
      </w:r>
      <w:r>
        <w:rPr>
          <w:lang w:val="pt_PT" w:bidi="pt_PT"/>
        </w:rPr>
        <w:t>O exército de Judá não pôde expulsar o povo que vivia nas regiões dos vales. Os soldados inimigos das regiões dos vales usavam carros de guerra com rodas de ferro.</w:t>
      </w:r>
    </w:p>
    <w:p>
      <w:pPr/>
      <w:r>
        <w:rPr>
          <w:lang w:val="pt_PT" w:bidi="pt_PT"/>
        </w:rPr>
      </w:r>
      <w:r>
        <w:rPr>
          <w:lang w:val="pt_PT" w:bidi="pt_PT"/>
        </w:rPr>
        <w:t>Na cena dois, o exército de Judá dá a cidade de Hebrom a Calebe. O narrador nos lembra que, no passado, Moisés prometeu que Calebe teria controle de Hebrom. Depois que o exército de Judá prometeu que Calebe poderia ter a terra, Calebe expulsou o povo que vivia em Hebrom. Calebe expulsou, ou afugentou, os três filhos de Anaque. Em outras palavras, Calebe forçou os descendentes dos clãs dos filhos de Anaque a deixar a região.</w:t>
      </w:r>
    </w:p>
    <w:p>
      <w:pPr/>
      <w:r>
        <w:rPr>
          <w:lang w:val="pt_PT" w:bidi="pt_PT"/>
        </w:rPr>
      </w:r>
      <w:r>
        <w:rPr>
          <w:lang w:val="pt_PT" w:bidi="pt_PT"/>
        </w:rPr>
        <w:t>Parem aqui e discutam em grupo: como vocês descreverão a maneira como Calebe forçou os descendentes dos filhos de Anaque a deixar a região? Pause este áudio aqui.</w:t>
      </w:r>
    </w:p>
    <w:p>
      <w:pPr/>
      <w:r>
        <w:rPr>
          <w:lang w:val="pt_PT" w:bidi="pt_PT"/>
        </w:rPr>
      </w:r>
      <w:r>
        <w:rPr>
          <w:lang w:val="pt_PT" w:bidi="pt_PT"/>
        </w:rPr>
        <w:t>A terceira cena provavelmente acontece por volta da mesma época em que, ou pouco depois, Calebe toma o controle de Hebrom. Na cena, os benjamitas se mudam para Jerusalém, mas não conseguem expulsar o povo jebuseu que vive lá. Então, os benjamitas e os jebuseus vivem em Jerusalém. O narrador diz que isso aconteceu "até hoje", o que significa que eles ainda viviam juntos em Jerusalém quando o narrador contou a história aos ouvintes israelitas originais.</w:t>
      </w:r>
    </w:p>
    <w:p>
      <w:pPr/>
      <w:r>
        <w:rPr>
          <w:lang w:val="pt_PT" w:bidi="pt_PT"/>
        </w:rPr>
      </w:r>
      <w:r>
        <w:rPr>
          <w:lang w:val="pt_PT" w:bidi="pt_PT"/>
        </w:rPr>
        <w:t>Parem aqui e discutam essa pergunta em grupo: contem uma história sobre algo que aconteceu há muito tempo que tem um resultado que continua até agora. Quais palavras o narrador usa para mostrar que o resultado ainda acontece? Pause este áudio aqui.</w:t>
      </w:r>
    </w:p>
    <w:p>
      <w:pPr/>
      <w:r>
        <w:rPr>
          <w:lang w:val="pt_PT" w:bidi="pt_PT"/>
        </w:rPr>
      </w:r>
      <w:r>
        <w:rPr>
          <w:lang w:val="pt_PT" w:bidi="pt_PT"/>
        </w:rPr>
        <w:t>Na cena quatro, o narrador fala sobre a "casa de José". "Casa" se refere a todo o povo da tribo, ou aos descendentes de José.</w:t>
      </w:r>
    </w:p>
    <w:p>
      <w:pPr/>
      <w:r>
        <w:rPr>
          <w:lang w:val="pt_PT" w:bidi="pt_PT"/>
        </w:rPr>
      </w:r>
      <w:r>
        <w:rPr>
          <w:lang w:val="pt_PT" w:bidi="pt_PT"/>
        </w:rPr>
        <w:t>Parem aqui e discutam essa pergunta em grupo: como vocês podem descrever a casa, ou tribo, de José? Lembrem-se de que a tribo de José inclui as duas tribos menores de Efraim e Manassés. Pause este áudio aqui.</w:t>
      </w:r>
    </w:p>
    <w:p>
      <w:pPr/>
      <w:r>
        <w:rPr>
          <w:lang w:val="pt_PT" w:bidi="pt_PT"/>
        </w:rPr>
      </w:r>
      <w:r>
        <w:rPr>
          <w:lang w:val="pt_PT" w:bidi="pt_PT"/>
        </w:rPr>
        <w:t>O exército de José enviou alguns espiões à frente para observar, ou espiar, a cidade de Betel, anteriormente chamada de "Luz". Esses espiões do exército de José viram um homem enquanto ele deixava Betel. Os espiões então falaram com esse homem. O narrador não diz isso diretamente, mas os espiões provavelmente não se aproximaram do homem bem na frente da cidade. Os espiões provavelmente esperaram até que o homem fosse para um local onde ninguém mais pudesse vê-lo conversando com os espiões.</w:t>
      </w:r>
    </w:p>
    <w:p>
      <w:pPr/>
      <w:r>
        <w:rPr>
          <w:lang w:val="pt_PT" w:bidi="pt_PT"/>
        </w:rPr>
      </w:r>
      <w:r>
        <w:rPr>
          <w:lang w:val="pt_PT" w:bidi="pt_PT"/>
        </w:rPr>
        <w:t>Os espiões então fizeram um acordo com o homem. As palavras que os espiões usaram mostraram que os espiões queriam persuadir o homem a ajudar os espiões. Se o homem mostrou aos espiões como entrar na cidade, então os espiões prometeram mostrar misericórdia ao homem. O homem mostrou aos espiões como entrar furtivamente. Mais uma vez, o narrador não diz diretamente que os espiões provavelmente retornaram primeiro para relatar o que aconteceu ao restante do exército de José. Então o exército de José entraria furtivamente na cidade para atacar e matar as pessoas de lá com espadas. O exército de José manteve a promessa dos espiões ao homem que ajudou os espiões. O exército de José deixou o homem e sua família irem sem nenhum dano.</w:t>
      </w:r>
    </w:p>
    <w:p>
      <w:pPr/>
      <w:r>
        <w:rPr>
          <w:lang w:val="pt_PT" w:bidi="pt_PT"/>
        </w:rPr>
      </w:r>
      <w:r>
        <w:rPr>
          <w:lang w:val="pt_PT" w:bidi="pt_PT"/>
        </w:rPr>
        <w:t>Parem aqui e discutam essa pergunta em grupo: contem uma história sobre uma vez em que alguém persuadiu outra pessoa a fazer algo. O que a primeira pessoa disse que persuadiu a segunda pessoa? Pause este áudio aqui.</w:t>
      </w:r>
    </w:p>
    <w:p>
      <w:pPr/>
      <w:r>
        <w:rPr>
          <w:lang w:val="pt_PT" w:bidi="pt_PT"/>
        </w:rPr>
      </w:r>
      <w:r>
        <w:rPr>
          <w:lang w:val="pt_PT" w:bidi="pt_PT"/>
        </w:rPr>
        <w:t>Na cena cinco, o homem de Betel se mudou para a região hitita e reconstruiu a cidade de Luz. O narrador diz que as pessoas chamavam a cidade pelo nome Luz "até hoje", o que significa na época em que o narrador contou a história aos ouvintes israelita.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1.18–26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exército de Judá</w:t>
      </w:r>
    </w:p>
    <w:p>
      <w:pPr>
        <w:pStyle w:val="ListBullet"/>
        <w:spacing w:line="240" w:lineRule="auto"/>
        <w:ind w:left="720"/>
      </w:pPr>
      <w:r>
        <w:rPr>
          <w:lang w:val="pt_PT" w:bidi="pt_PT"/>
        </w:rPr>
      </w:r>
      <w:r>
        <w:rPr>
          <w:lang w:val="pt_PT" w:bidi="pt_PT"/>
        </w:rPr>
        <w:t>Inimigos filisteus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Calebe</w:t>
      </w:r>
    </w:p>
    <w:p>
      <w:pPr>
        <w:pStyle w:val="ListBullet"/>
        <w:spacing w:line="240" w:lineRule="auto"/>
        <w:ind w:left="720"/>
      </w:pPr>
      <w:r>
        <w:rPr>
          <w:lang w:val="pt_PT" w:bidi="pt_PT"/>
        </w:rPr>
      </w:r>
      <w:r>
        <w:rPr>
          <w:lang w:val="pt_PT" w:bidi="pt_PT"/>
        </w:rPr>
        <w:t>Os descendentes de Anaque</w:t>
      </w:r>
    </w:p>
    <w:p>
      <w:pPr>
        <w:pStyle w:val="ListBullet"/>
        <w:spacing w:line="240" w:lineRule="auto"/>
        <w:ind w:left="720"/>
      </w:pPr>
      <w:r>
        <w:rPr>
          <w:lang w:val="pt_PT" w:bidi="pt_PT"/>
        </w:rPr>
      </w:r>
      <w:r>
        <w:rPr>
          <w:lang w:val="pt_PT" w:bidi="pt_PT"/>
        </w:rPr>
        <w:t>Benjamitas</w:t>
      </w:r>
    </w:p>
    <w:p>
      <w:pPr>
        <w:pStyle w:val="ListBullet"/>
        <w:spacing w:line="240" w:lineRule="auto"/>
        <w:ind w:left="720"/>
      </w:pPr>
      <w:r>
        <w:rPr>
          <w:lang w:val="pt_PT" w:bidi="pt_PT"/>
        </w:rPr>
      </w:r>
      <w:r>
        <w:rPr>
          <w:lang w:val="pt_PT" w:bidi="pt_PT"/>
        </w:rPr>
        <w:t>Jebuseus em Jerusalém</w:t>
      </w:r>
    </w:p>
    <w:p>
      <w:pPr>
        <w:pStyle w:val="ListBullet"/>
        <w:spacing w:line="240" w:lineRule="auto"/>
        <w:ind w:left="720"/>
      </w:pPr>
      <w:r>
        <w:rPr>
          <w:lang w:val="pt_PT" w:bidi="pt_PT"/>
        </w:rPr>
      </w:r>
      <w:r>
        <w:rPr>
          <w:lang w:val="pt_PT" w:bidi="pt_PT"/>
        </w:rPr>
        <w:t>As tribos de José</w:t>
      </w:r>
    </w:p>
    <w:p>
      <w:pPr>
        <w:pStyle w:val="ListBullet"/>
        <w:spacing w:line="240" w:lineRule="auto"/>
        <w:ind w:left="720"/>
      </w:pPr>
      <w:r>
        <w:rPr>
          <w:lang w:val="pt_PT" w:bidi="pt_PT"/>
        </w:rPr>
      </w:r>
      <w:r>
        <w:rPr>
          <w:lang w:val="pt_PT" w:bidi="pt_PT"/>
        </w:rPr>
        <w:t>Os espiões do exército de José que espiaram Betel</w:t>
      </w:r>
    </w:p>
    <w:p>
      <w:pPr>
        <w:pStyle w:val="ListBullet"/>
        <w:spacing w:line="240" w:lineRule="auto"/>
        <w:ind w:left="720"/>
      </w:pPr>
      <w:r>
        <w:rPr>
          <w:lang w:val="pt_PT" w:bidi="pt_PT"/>
        </w:rPr>
      </w:r>
      <w:r>
        <w:rPr>
          <w:lang w:val="pt_PT" w:bidi="pt_PT"/>
        </w:rPr>
        <w:t>O homem de Betel, anteriormente chamado de Luz</w:t>
      </w:r>
    </w:p>
    <w:p>
      <w:pPr>
        <w:pStyle w:val="ListBullet"/>
        <w:spacing w:line="240" w:lineRule="auto"/>
        <w:ind w:left="720"/>
      </w:pPr>
      <w:r>
        <w:rPr>
          <w:lang w:val="pt_PT" w:bidi="pt_PT"/>
        </w:rPr>
      </w:r>
      <w:r>
        <w:rPr>
          <w:lang w:val="pt_PT" w:bidi="pt_PT"/>
        </w:rPr>
        <w:t>O povo de Betel</w:t>
      </w:r>
    </w:p>
    <w:p>
      <w:pPr>
        <w:pStyle w:val="ListBullet"/>
        <w:spacing w:line="240" w:lineRule="auto"/>
        <w:ind w:left="720"/>
      </w:pPr>
      <w:r>
        <w:rPr>
          <w:lang w:val="pt_PT" w:bidi="pt_PT"/>
        </w:rPr>
      </w:r>
      <w:r>
        <w:rPr>
          <w:lang w:val="pt_PT" w:bidi="pt_PT"/>
        </w:rPr>
        <w:t>e os hititas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exército de Judá capturou as cidades de Gaza, Asquelom e Ecrom até as fronteiras do território de cada cidade. Yahweh estava com o exército de Judá, então o exército tomou o controle da região montanhosa também. No entanto, o exército de Judá falhou em expulsar o povo que vivia na região do vale, porque essas pessoas tinham carros de ferro.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o exército de Judá deu Hebrom a Calebe, como Moisés uma vez havia dito aos israelitas para fazer. Calebe expulsou os descendentes de Anaque que viviam em Hebrom.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Calebe: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benjamitas não expulsaram os jebuseus, então os dois grupos viviam juntos em Jerusalém por um longo tempo.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tribo de José atacou Betel. A presença de Yahweh acompanhou a tribo de José. A tribo de José enviou espiões à frente do exército para explorar a situação em Betel, anteriormente chamada de Luz. Os espiões fizeram um acordo com um homem de Betel. Os espiões pediram ao homem que mostrasse aos guardas como entrar secretamente na cidade. Em retorno, os espiões prometeram mostrar misericórdia não matando o homem. Tanto o homem quanto os espiões mantiveram a promessa. A tribo de José entrou furtivamente na cidade pelo caminho que o homem mostrou aos espiões, e eles mataram todos na cidade, exceto o homem e a sua família.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tribo de José: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espiões do exército de José: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homem de Betel, e a família do homem, construíram uma cidade chamada Luz na região hitita. A cidade durou um longo tempo, mesmo quando o narrador recontou essa história aos israelitas mais tarde.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1.18–26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Essa história usa o nome pessoal de Deus, </w:t>
      </w:r>
      <w:r>
        <w:rPr>
          <w:b/>
          <w:lang w:val="pt_PT" w:bidi="pt_PT"/>
        </w:rPr>
        <w:t>Yahweh</w:t>
      </w:r>
      <w:r>
        <w:rPr>
          <w:lang w:val="pt_PT" w:bidi="pt_PT"/>
        </w:rPr>
        <w:t>. Usem a mesma palavra para Yahweh que vocês usaram em passagens anteriores. Para mais informações sobre Yahweh, consulte o Glossário Mestre. Use a mesma palavra ou expressão em toda esta passagem.</w:t>
      </w:r>
    </w:p>
    <w:p>
      <w:pPr/>
      <w:r>
        <w:rPr>
          <w:lang w:val="pt_PT" w:bidi="pt_PT"/>
        </w:rPr>
      </w:r>
      <w:r>
        <w:rPr>
          <w:lang w:val="pt_PT" w:bidi="pt_PT"/>
        </w:rPr>
        <w:t xml:space="preserve">A tribo de Judá não pôde conquistar plenamente o povo, porque os </w:t>
      </w:r>
      <w:r>
        <w:rPr>
          <w:b/>
          <w:lang w:val="pt_PT" w:bidi="pt_PT"/>
        </w:rPr>
        <w:t>carros</w:t>
      </w:r>
      <w:r>
        <w:rPr>
          <w:lang w:val="pt_PT" w:bidi="pt_PT"/>
        </w:rPr>
        <w:t xml:space="preserve"> do povo eram reforçados com ferro.</w:t>
      </w:r>
    </w:p>
    <w:p>
      <w:pPr/>
      <w:r>
        <w:rPr>
          <w:lang w:val="pt_PT" w:bidi="pt_PT"/>
        </w:rPr>
      </w:r>
      <w:r>
        <w:rPr>
          <w:lang w:val="pt_PT" w:bidi="pt_PT"/>
        </w:rPr>
        <w:t>Parem aqui e olhem novamente para a imagem de um carruagem, ou carro de ferro, se necessário. Discutam que palavra ou frase vocês usarão para carruagem. Pause este áudio aqui.</w:t>
      </w:r>
    </w:p>
    <w:p>
      <w:pPr/>
      <w:r>
        <w:rPr>
          <w:lang w:val="pt_PT" w:bidi="pt_PT"/>
        </w:rPr>
      </w:r>
      <w:r>
        <w:rPr>
          <w:lang w:val="pt_PT" w:bidi="pt_PT"/>
        </w:rPr>
        <w:t xml:space="preserve">Os homens das tribos de José enviaram </w:t>
      </w:r>
      <w:r>
        <w:rPr>
          <w:b/>
          <w:lang w:val="pt_PT" w:bidi="pt_PT"/>
        </w:rPr>
        <w:t>espias</w:t>
      </w:r>
      <w:r>
        <w:rPr>
          <w:lang w:val="pt_PT" w:bidi="pt_PT"/>
        </w:rPr>
        <w:t xml:space="preserve"> para a cidade de Betel. Esses homens foram descobrir informações sobre a cidade para atacá-la e conquistá-la de forma eficaz.</w:t>
      </w:r>
    </w:p>
    <w:p>
      <w:pPr/>
      <w:r>
        <w:rPr>
          <w:lang w:val="pt_PT" w:bidi="pt_PT"/>
        </w:rPr>
      </w:r>
      <w:r>
        <w:rPr>
          <w:lang w:val="pt_PT" w:bidi="pt_PT"/>
        </w:rPr>
        <w:t>Parem aqui e discutam em grupo que palavra vocês usarão para espiões. Use a mesma palavra que você usou em outros livros da Bíblia. Pause este áudio aqui.</w:t>
      </w:r>
    </w:p>
    <w:p>
      <w:pPr/>
      <w:r>
        <w:rPr>
          <w:lang w:val="pt_PT" w:bidi="pt_PT"/>
        </w:rPr>
      </w:r>
      <w:r>
        <w:rPr>
          <w:lang w:val="pt_PT" w:bidi="pt_PT"/>
        </w:rPr>
        <w:t xml:space="preserve">Betel era uma </w:t>
      </w:r>
      <w:r>
        <w:rPr>
          <w:b/>
          <w:lang w:val="pt_PT" w:bidi="pt_PT"/>
        </w:rPr>
        <w:t>cidade</w:t>
      </w:r>
      <w:r>
        <w:rPr>
          <w:lang w:val="pt_PT" w:bidi="pt_PT"/>
        </w:rPr>
        <w:t>. Naqueles dias, uma cidade era um assentamento maior que geralmente tinha uma muralha ao seu redor com um portão na muralha.</w:t>
      </w:r>
    </w:p>
    <w:p>
      <w:pPr/>
      <w:r>
        <w:rPr>
          <w:lang w:val="pt_PT" w:bidi="pt_PT"/>
        </w:rPr>
      </w:r>
      <w:r>
        <w:rPr>
          <w:lang w:val="pt_PT" w:bidi="pt_PT"/>
        </w:rPr>
        <w:t>Parem aqui e discutam em grupo que palavra vocês usarão para cidade. Use a mesma palavra que você usou em outros livros da Bíblia. Pause este áudio aqui.</w:t>
      </w:r>
    </w:p>
    <w:p>
      <w:pPr/>
      <w:r>
        <w:rPr>
          <w:lang w:val="pt_PT" w:bidi="pt_PT"/>
        </w:rPr>
      </w:r>
      <w:r>
        <w:rPr>
          <w:lang w:val="pt_PT" w:bidi="pt_PT"/>
        </w:rPr>
        <w:t xml:space="preserve">Nessa história, a </w:t>
      </w:r>
      <w:r>
        <w:rPr>
          <w:b/>
          <w:lang w:val="pt_PT" w:bidi="pt_PT"/>
        </w:rPr>
        <w:t>casa de José</w:t>
      </w:r>
      <w:r>
        <w:rPr>
          <w:lang w:val="pt_PT" w:bidi="pt_PT"/>
        </w:rPr>
        <w:t xml:space="preserve"> atacou Betel. Aqui, casa, ou família, se refere aos descendentes de José que compunham as tribos de José. Isso incluía as duas tribos menores, Efraim e Manassés, que estavam sob a tribo de José.</w:t>
      </w:r>
    </w:p>
    <w:p>
      <w:pPr/>
      <w:r>
        <w:rPr>
          <w:lang w:val="pt_PT" w:bidi="pt_PT"/>
        </w:rPr>
      </w:r>
      <w:r>
        <w:rPr>
          <w:lang w:val="pt_PT" w:bidi="pt_PT"/>
        </w:rPr>
        <w:t>Parem aqui e discutam em grupo que palavra ou frase vocês usarão para "casa de José". Se você já traduziu essa frase em outro livro da Bíblia, use a mesma palavra que você usou lá. Pause este áudio aqui.</w:t>
      </w:r>
    </w:p>
    <w:p>
      <w:pPr/>
      <w:r>
        <w:rPr>
          <w:lang w:val="pt_PT" w:bidi="pt_PT"/>
        </w:rPr>
      </w:r>
      <w:r>
        <w:rPr>
          <w:lang w:val="pt_PT" w:bidi="pt_PT"/>
        </w:rPr>
        <w:t>Use a mesma palavra ou frase para "matá-los com espadas"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1:27–36</w:t>
      </w:r>
      <w:r>
        <w:rPr>
          <w:lang w:val="pt_PT" w:bidi="pt_PT"/>
        </w:rPr>
      </w:r>
    </w:p>
    <w:p>
      <w:pPr>
        <w:pStyle w:val="Heading3"/>
      </w:pPr>
      <w:r>
        <w:rPr>
          <w:lang w:val="pt_PT" w:bidi="pt_PT"/>
        </w:rPr>
        <w:t>Ouvir e Sentir</w:t>
      </w:r>
    </w:p>
    <w:p>
      <w:pPr/>
      <w:r>
        <w:rPr>
          <w:lang w:val="pt_PT" w:bidi="pt_PT"/>
        </w:rPr>
      </w:r>
      <w:r>
        <w:rPr>
          <w:lang w:val="pt_PT" w:bidi="pt_PT"/>
        </w:rPr>
        <w:t>Nesta etapa, ouçam Juízes 1.27–36 e guardem em seus corações.</w:t>
      </w:r>
    </w:p>
    <w:p>
      <w:pPr/>
      <w:r>
        <w:rPr>
          <w:lang w:val="pt_PT" w:bidi="pt_PT"/>
        </w:rPr>
      </w:r>
      <w:r>
        <w:rPr>
          <w:lang w:val="pt_PT" w:bidi="pt_PT"/>
        </w:rPr>
        <w:t>Ouçam uma versão em áudio de Juízes 1.27–36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1.27–36 na tradução mais fácil de entender.</w:t>
      </w:r>
    </w:p>
    <w:p>
      <w:pPr/>
      <w:r>
        <w:rPr>
          <w:lang w:val="pt_PT" w:bidi="pt_PT"/>
        </w:rPr>
      </w:r>
      <w:r>
        <w:rPr>
          <w:lang w:val="pt_PT" w:bidi="pt_PT"/>
        </w:rPr>
        <w:t>Pause este áudio aqui.</w:t>
      </w:r>
    </w:p>
    <w:p>
      <w:pPr/>
      <w:r>
        <w:rPr>
          <w:lang w:val="pt_PT" w:bidi="pt_PT"/>
        </w:rPr>
      </w:r>
      <w:r>
        <w:rPr>
          <w:lang w:val="pt_PT" w:bidi="pt_PT"/>
        </w:rPr>
        <w:t>Essa história verdadeira provavelmente aconteceu algum tempo depois que toda a tribo de José atacou Betel. Essa história começa falando sobre a tribo de Manassés, uma das duas tribos menores na tribo de José. A área de terra nessa história inclui o norte de Canaã, desde o Rio Jordão, no leste, até o mar Mediterrâneo, no oeste.</w:t>
      </w:r>
    </w:p>
    <w:p>
      <w:pPr/>
      <w:r>
        <w:rPr>
          <w:lang w:val="pt_PT" w:bidi="pt_PT"/>
        </w:rPr>
      </w:r>
      <w:r>
        <w:rPr>
          <w:lang w:val="pt_PT" w:bidi="pt_PT"/>
        </w:rPr>
        <w:t>Nessa história, o exército de Manassés falhou em forçar os cananeus a saírem de várias áreas. As áreas incluíam as cidades Bete-Sã, Taanaque, Dor, Ibleão e Megido, e a terra ao redor dessas cidades. Bete-Sã, Taanaque, Ibleão, Megido e as áreas ao redor ficavam perto da região montanhosa centro-norte. Essa área ficava a oeste do Rio Jordão e ao sul do Mar da Galileia. Todas as quatro cidades tinham acesso próximo a uma rota comercial grande e importante que ia da costa do Mediterrâneo para outros países distantes ao leste. Essa área também produziu muitas colheitas no fértil vale de Jezreel. Os cananeus tinham alguns templos importantes em Bete-Sã. Dor tinha uma rota de comércio marítimo para barcos pelo Mar Mediterrâneo. Dor também tinha uma rota comercial por terra que seguia para o norte e para o sul ao longo da estreita planície costeira.</w:t>
      </w:r>
    </w:p>
    <w:p>
      <w:pPr/>
      <w:r>
        <w:rPr>
          <w:lang w:val="pt_PT" w:bidi="pt_PT"/>
        </w:rPr>
      </w:r>
      <w:r>
        <w:rPr>
          <w:lang w:val="pt_PT" w:bidi="pt_PT"/>
        </w:rPr>
        <w:t>Os cananeus nessas áreas protegiam cuidadosamente os recursos e a terra nessas cinco cidades para manter o controle dessa área valiosa. Nem mesmo o forte exército de Manassés conseguiu forçar os cananeus a deixar essa área. Gradualmente, as tribos israelitas ficaram mais fortes e eventualmente forçaram os cananeus nessas áreas a trabalhar para os israelitas. Então, os israelitas e os cananeus viviam juntos nessas áreas.</w:t>
      </w:r>
    </w:p>
    <w:p>
      <w:pPr/>
      <w:r>
        <w:rPr>
          <w:lang w:val="pt_PT" w:bidi="pt_PT"/>
        </w:rPr>
      </w:r>
      <w:r>
        <w:rPr>
          <w:lang w:val="pt_PT" w:bidi="pt_PT"/>
        </w:rPr>
        <w:t>Parem aqui e olhem para um mapa de Bete-Sã, Taanaque, Dor, Ibleão e Megido como um grupo. Pause este áudio aqui.</w:t>
      </w:r>
    </w:p>
    <w:p>
      <w:pPr/>
      <w:r>
        <w:rPr>
          <w:lang w:val="pt_PT" w:bidi="pt_PT"/>
        </w:rPr>
      </w:r>
      <w:r>
        <w:rPr>
          <w:lang w:val="pt_PT" w:bidi="pt_PT"/>
        </w:rPr>
        <w:t>A próxima parte da história fala sobre a tribo israelita de Efraim, a outra pequena tribo na tribo de José. Lembrem-se de que Yahweh havia designado território a Efraim. Esse território ia ao longo do sul do território de Manassés, do Rio Jordão até a planície costeira do Mediterrâneo. Uma das cidades nesse território, Gezer, tinha o controle de uma rota comercial importante. Essa rota comercial conectava a estrada de Jerusalém ao porto marítimo em Jope. Um porto marítimo é uma cidade onde os barcos carregam e descarregam coisas para negociar ou vender. Isso fez de Gezer uma cidade política e comercial fundamental.</w:t>
      </w:r>
    </w:p>
    <w:p>
      <w:pPr/>
      <w:r>
        <w:rPr>
          <w:lang w:val="pt_PT" w:bidi="pt_PT"/>
        </w:rPr>
      </w:r>
      <w:r>
        <w:rPr>
          <w:lang w:val="pt_PT" w:bidi="pt_PT"/>
        </w:rPr>
        <w:t>O exército de Efraim atacou Gezer e não fugiu. O exército de Efraim não pôde, ou simplesmente não o fez, expulsar os cananeus que viviam em Gezer. Então, Efraim, a outra tribo de José, vivia com os cananeus em Gezer.</w:t>
      </w:r>
    </w:p>
    <w:p>
      <w:pPr/>
      <w:r>
        <w:rPr>
          <w:lang w:val="pt_PT" w:bidi="pt_PT"/>
        </w:rPr>
      </w:r>
      <w:r>
        <w:rPr>
          <w:lang w:val="pt_PT" w:bidi="pt_PT"/>
        </w:rPr>
        <w:t>Parem aqui e olhem para um mapa de Gezer em grupo. Prestem atenção à rota comercial de Jerusalém e Jope. Pause este áudio aqui.</w:t>
      </w:r>
    </w:p>
    <w:p>
      <w:pPr/>
      <w:r>
        <w:rPr>
          <w:lang w:val="pt_PT" w:bidi="pt_PT"/>
        </w:rPr>
      </w:r>
      <w:r>
        <w:rPr>
          <w:lang w:val="pt_PT" w:bidi="pt_PT"/>
        </w:rPr>
        <w:t>Parem aqui e discutam essa pergunta em grupo: contem uma história sobre dois grupos de pessoas inimigas que viviam na mesma área. O que aconteceu? Pause este áudio aqui.</w:t>
      </w:r>
    </w:p>
    <w:p>
      <w:pPr/>
      <w:r>
        <w:rPr>
          <w:lang w:val="pt_PT" w:bidi="pt_PT"/>
        </w:rPr>
      </w:r>
      <w:r>
        <w:rPr>
          <w:lang w:val="pt_PT" w:bidi="pt_PT"/>
        </w:rPr>
        <w:t>A próxima parte da história fala sobre a tribo israelita de Zebulom. Yahweh havia designado terras para a tribo de Zebulom na parte norte de Canaã. O exército de Zebulom lutou contra os cananeus em Naalol e Quitrom. Naalol, a cerca de um dia curto de caminhada a oeste de Nazaré, ficava na parte central do território alocado a Zebulom. Não sabemos a localização exata de Quitrom. No entanto, sabemos que Zebulom falhou em expulsar os cananeus em Naalol e Quitrom. Então, a tribo de Zebulom vivia com os cananeus de lá. Em algum momento, a tribo de Zebulom ficou forte o suficiente para forçar os cananeus a servir como trabalhadores.</w:t>
      </w:r>
    </w:p>
    <w:p>
      <w:pPr/>
      <w:r>
        <w:rPr>
          <w:lang w:val="pt_PT" w:bidi="pt_PT"/>
        </w:rPr>
      </w:r>
      <w:r>
        <w:rPr>
          <w:lang w:val="pt_PT" w:bidi="pt_PT"/>
        </w:rPr>
        <w:t>Parem aqui e olhem para um mapa de Naalol em grupo. Pause este áudio aqui.</w:t>
      </w:r>
    </w:p>
    <w:p>
      <w:pPr/>
      <w:r>
        <w:rPr>
          <w:lang w:val="pt_PT" w:bidi="pt_PT"/>
        </w:rPr>
      </w:r>
      <w:r>
        <w:rPr>
          <w:lang w:val="pt_PT" w:bidi="pt_PT"/>
        </w:rPr>
        <w:t>A história continua a falar sobre a tribo israelita de Aser. Yahweh havia designado uma terra a Aser a noroeste da terra que ele havia designado à tribo de Zebulom. Essa terra fértil ao longo da costa do Mediterrâneo continuava para o norte, em direção a Sidom. O exército de Aser lutou contra os cananeus em Sidom, Alabe, Aczibe, Helba, Afeque e Reóbe. Não sabemos a localização exata de Alabe, Helba, Afeque e Reobe. Aco, Aczibe e Sidom ficavam ao longo da costa norte do Mediterrâneo. Essas cidades portuárias teriam dado aos israelitas acesso às principais rotas comerciais por mar. Aczibe também tinha acesso a uma estrada comercial importante. No entanto, o exército de Aser falhou em expulsar os cananeus nessa área. O povo da tribo de Aser vivia entre os cananeus. Os cananeus continuaram a ter mais poder do que a tribo de Aser.</w:t>
      </w:r>
    </w:p>
    <w:p>
      <w:pPr/>
      <w:r>
        <w:rPr>
          <w:lang w:val="pt_PT" w:bidi="pt_PT"/>
        </w:rPr>
      </w:r>
      <w:r>
        <w:rPr>
          <w:lang w:val="pt_PT" w:bidi="pt_PT"/>
        </w:rPr>
        <w:t>Parem aqui e olhem para um mapa de Acre, Aczibe e Sídon como um grupo. Pause este áudio aqui.</w:t>
      </w:r>
    </w:p>
    <w:p>
      <w:pPr/>
      <w:r>
        <w:rPr>
          <w:lang w:val="pt_PT" w:bidi="pt_PT"/>
        </w:rPr>
      </w:r>
      <w:r>
        <w:rPr>
          <w:lang w:val="pt_PT" w:bidi="pt_PT"/>
        </w:rPr>
        <w:t>Parem aqui e discutam as principais rotas comerciais em sua área, por terra ou por água. Discutam como seu povo começou a estar no controle dessas rotas comerciais, e como estar no controle ajudou seu povo. Pause este áudio aqui.</w:t>
      </w:r>
    </w:p>
    <w:p>
      <w:pPr/>
      <w:r>
        <w:rPr>
          <w:lang w:val="pt_PT" w:bidi="pt_PT"/>
        </w:rPr>
      </w:r>
      <w:r>
        <w:rPr>
          <w:lang w:val="pt_PT" w:bidi="pt_PT"/>
        </w:rPr>
        <w:t>Em seguida, a história nos conta sobre a tribo de Naftali. A terra que Yahweh havia designado a Naftali ficava a leste da terra que Yahweh havia designado à tribo de Aser. Essa área principalmente montanhosa também ficava a nordeste da terra que Yahweh havia designado ao povo da tribo de Zebulom. O exército de Naftali lutou contra os cananeus nas cidades de Bete-Semes e Bete-Anate. Não sabemos a localização exata de nenhuma das cidades, mas essas cidades provavelmente tinham acesso ao Mar da Galileia, que era importante para negócios e comércio. No entanto, o exército de Naftali falhou em expulsar os cananeus nessa área. Então, o povo de Naftali vivia entre os cananeus daquela terra e, com o tempo, forçaram esses cananeus a realizar trabalhos pesados para eles.</w:t>
      </w:r>
    </w:p>
    <w:p>
      <w:pPr/>
      <w:r>
        <w:rPr>
          <w:lang w:val="pt_PT" w:bidi="pt_PT"/>
        </w:rPr>
      </w:r>
      <w:r>
        <w:rPr>
          <w:lang w:val="pt_PT" w:bidi="pt_PT"/>
        </w:rPr>
        <w:t>Parem aqui como um grupo e olhem para um mapa da área de terra que Yahweh designou à tribo de Naftali. Pause este áudio aqui.</w:t>
      </w:r>
    </w:p>
    <w:p>
      <w:pPr/>
      <w:r>
        <w:rPr>
          <w:lang w:val="pt_PT" w:bidi="pt_PT"/>
        </w:rPr>
      </w:r>
      <w:r>
        <w:rPr>
          <w:lang w:val="pt_PT" w:bidi="pt_PT"/>
        </w:rPr>
        <w:t>A parte final da história nos diz o que o povo amorreu fez com a tribo israelita de Dã. A tribo de Dã tinha o pior resultado de todas as tribos israelitas, mesmo que Dã tivesse o segundo maior exército entre as tribos de Israel. Os amorreus, um grupo menor de cananeus, empurraram o povo da tribo de Dã para a região montanhosa. Os amorreus nem mesmo deixaram o povo de Dã descer para o vale. No entanto, Yahweh havia designado a terra nesse vale aos danitas. Na verdade, a terra no vale era a maior parte da terra que Yahweh havia designado a Dã. Então, se Dã não tivesse tomado a terra no vale, Dã não receberia muita herança de Yahweh.</w:t>
      </w:r>
    </w:p>
    <w:p>
      <w:pPr/>
      <w:r>
        <w:rPr>
          <w:lang w:val="pt_PT" w:bidi="pt_PT"/>
        </w:rPr>
      </w:r>
      <w:r>
        <w:rPr>
          <w:lang w:val="pt_PT" w:bidi="pt_PT"/>
        </w:rPr>
        <w:t>Os amorreus fizeram tudo o que era possível para que pudessem continuar a viver em Har Heres, que significa Monte Heres, bem como em Aijalom e Saalbim. Isso incluía estar no controle de parte da estrada comercial da costa para Jerusalém. Isso significa que os amorreus controlavam uma faixa de terra importante e grande no vale. Levaria pelo menos três dias para caminhar essa área do sul ao norte do território amorreu. Isso forçou a tribo de Dã a se mover para procurar terra mais ao norte.</w:t>
      </w:r>
    </w:p>
    <w:p>
      <w:pPr/>
      <w:r>
        <w:rPr>
          <w:lang w:val="pt_PT" w:bidi="pt_PT"/>
        </w:rPr>
      </w:r>
      <w:r>
        <w:rPr>
          <w:lang w:val="pt_PT" w:bidi="pt_PT"/>
        </w:rPr>
        <w:t>Parem aqui como um grupo e olhem para um mapa do Monte Heres, Aijalom e Saalbim. Pause este áudio aqui.</w:t>
      </w:r>
    </w:p>
    <w:p>
      <w:pPr/>
      <w:r>
        <w:rPr>
          <w:lang w:val="pt_PT" w:bidi="pt_PT"/>
        </w:rPr>
      </w:r>
      <w:r>
        <w:rPr>
          <w:lang w:val="pt_PT" w:bidi="pt_PT"/>
        </w:rPr>
        <w:t>Mais tarde, o narrador fala sobre as tribos do norte de José. Alguns investigadores da Bíblia acreditam que isso significa as tribos de Efraim e Manassés. Outros pesquisadores acreditam que isso significa todas as tribos israelitas na parte norte da terra que Yahweh havia designado aos israelitas. O narrador nos diz que as tribos do norte de José se mudaram para a área para tentar estabelecer algum controle sobre os amorreus. As tribos de José eventualmente forçaram os amorreus a fazer trabalho para as tribos de José.</w:t>
      </w:r>
    </w:p>
    <w:p>
      <w:pPr/>
      <w:r>
        <w:rPr>
          <w:lang w:val="pt_PT" w:bidi="pt_PT"/>
        </w:rPr>
      </w:r>
      <w:r>
        <w:rPr>
          <w:lang w:val="pt_PT" w:bidi="pt_PT"/>
        </w:rPr>
        <w:t>O narrador termina essa história contando sobre as fronteiras dos amorreus, não as fronteiras dos israelitas. O território amorreu começava a partir de uma área chamada Passagem de Acrabim, um caminho que subia entre algumas montanhas. A área continuou para a cidade de Sela e subiu para as montanhas. Não sabemos a localização exata da Subida de Acrabim ou de Sela. No entanto, sabemos que a Passagem de Acrabim provavelmente formava o limite sudeste dos amorreus. Da mesma forma, Sela provavelmente formava o limite amorreu sudoeste. Isso representa a fronteira sul da terra que Yahweh prometeu aos israelitas.</w:t>
      </w:r>
    </w:p>
    <w:p>
      <w:pPr/>
      <w:r>
        <w:rPr>
          <w:lang w:val="pt_PT" w:bidi="pt_PT"/>
        </w:rPr>
      </w:r>
      <w:r>
        <w:rPr>
          <w:lang w:val="pt_PT" w:bidi="pt_PT"/>
        </w:rPr>
        <w:t>Parem aqui e, em grupo, olhem para um mapa dos possíveis locais para a Passagem de Acrabim e Sela.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1.27–36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o exército israelita de Manassés não expulsou os cananeus de cinco importantes cidades comerciais. Então, os cananeus viviam com os israelitas. Os israelitas forçaram os cananeus lá a trabalhar duro para os israelitas.</w:t>
      </w:r>
    </w:p>
    <w:p>
      <w:pPr/>
      <w:r>
        <w:rPr>
          <w:lang w:val="pt_PT" w:bidi="pt_PT"/>
        </w:rPr>
      </w:r>
      <w:r>
        <w:rPr>
          <w:b/>
          <w:lang w:val="pt_PT" w:bidi="pt_PT"/>
        </w:rPr>
        <w:t>Na segunda cena:</w:t>
      </w:r>
      <w:r>
        <w:rPr>
          <w:lang w:val="pt_PT" w:bidi="pt_PT"/>
        </w:rPr>
        <w:t xml:space="preserve"> o exército israelita de Efraim não expulsou os cananeus, então os cananeus viviam com os israelitas em Gezer.</w:t>
      </w:r>
    </w:p>
    <w:p>
      <w:pPr/>
      <w:r>
        <w:rPr>
          <w:lang w:val="pt_PT" w:bidi="pt_PT"/>
        </w:rPr>
      </w:r>
      <w:r>
        <w:rPr>
          <w:b/>
          <w:lang w:val="pt_PT" w:bidi="pt_PT"/>
        </w:rPr>
        <w:t>Na terceira cena:</w:t>
      </w:r>
      <w:r>
        <w:rPr>
          <w:lang w:val="pt_PT" w:bidi="pt_PT"/>
        </w:rPr>
        <w:t xml:space="preserve"> o exército israelita de Zebulom não expulsou os cananeus de Quitrom ou Naalol. Então, os cananeus viviam com os israelitas. Os israelitas forçaram os cananeus de lá a fazer trabalho.</w:t>
      </w:r>
    </w:p>
    <w:p>
      <w:pPr/>
      <w:r>
        <w:rPr>
          <w:lang w:val="pt_PT" w:bidi="pt_PT"/>
        </w:rPr>
      </w:r>
      <w:r>
        <w:rPr>
          <w:b/>
          <w:lang w:val="pt_PT" w:bidi="pt_PT"/>
        </w:rPr>
        <w:t>Na quarta cena:</w:t>
      </w:r>
      <w:r>
        <w:rPr>
          <w:lang w:val="pt_PT" w:bidi="pt_PT"/>
        </w:rPr>
        <w:t xml:space="preserve"> o exército israelita de Aser não expulsou os cananeus, então os israelitas viviam com os cananeus.</w:t>
      </w:r>
    </w:p>
    <w:p>
      <w:pPr/>
      <w:r>
        <w:rPr>
          <w:lang w:val="pt_PT" w:bidi="pt_PT"/>
        </w:rPr>
      </w:r>
      <w:r>
        <w:rPr>
          <w:b/>
          <w:lang w:val="pt_PT" w:bidi="pt_PT"/>
        </w:rPr>
        <w:t>Na quinta cena:</w:t>
      </w:r>
      <w:r>
        <w:rPr>
          <w:lang w:val="pt_PT" w:bidi="pt_PT"/>
        </w:rPr>
        <w:t xml:space="preserve"> o exército israelita de Naftali não expulsou os cananeus de duas cidades importantes onde os cananeus adoravam falsos deuses. Então, os israelitas viviam com os cananeus lá.</w:t>
      </w:r>
    </w:p>
    <w:p>
      <w:pPr/>
      <w:r>
        <w:rPr>
          <w:lang w:val="pt_PT" w:bidi="pt_PT"/>
        </w:rPr>
      </w:r>
      <w:r>
        <w:rPr>
          <w:b/>
          <w:lang w:val="pt_PT" w:bidi="pt_PT"/>
        </w:rPr>
        <w:t>Na sexta cena:</w:t>
      </w:r>
      <w:r>
        <w:rPr>
          <w:lang w:val="pt_PT" w:bidi="pt_PT"/>
        </w:rPr>
        <w:t xml:space="preserve"> os amorreus forçaram a tribo israelita de Dã para a região montanhosa.</w:t>
      </w:r>
    </w:p>
    <w:p>
      <w:pPr/>
      <w:r>
        <w:rPr>
          <w:lang w:val="pt_PT" w:bidi="pt_PT"/>
        </w:rPr>
      </w:r>
      <w:r>
        <w:rPr>
          <w:b/>
          <w:lang w:val="pt_PT" w:bidi="pt_PT"/>
        </w:rPr>
        <w:t>Na sétima cena:</w:t>
      </w:r>
      <w:r>
        <w:rPr>
          <w:lang w:val="pt_PT" w:bidi="pt_PT"/>
        </w:rPr>
        <w:t xml:space="preserve"> os amorreus fizeram tudo o que era possível para manter o controle da terra. O exército israelita da casa de José forçou os amorreus ao trabalho. No entanto, os amorreus ainda tinham controle de uma grande área de terra.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tribo israelita de Manassés</w:t>
      </w:r>
    </w:p>
    <w:p>
      <w:pPr>
        <w:pStyle w:val="ListBullet"/>
        <w:spacing w:line="240" w:lineRule="auto"/>
        <w:ind w:left="720"/>
      </w:pPr>
      <w:r>
        <w:rPr>
          <w:lang w:val="pt_PT" w:bidi="pt_PT"/>
        </w:rPr>
      </w:r>
      <w:r>
        <w:rPr>
          <w:lang w:val="pt_PT" w:bidi="pt_PT"/>
        </w:rPr>
        <w:t>Cananeus em Bete-Sã, Taanaque, Dor, Ibleão e Megido</w:t>
      </w:r>
    </w:p>
    <w:p>
      <w:pPr>
        <w:pStyle w:val="ListBullet"/>
        <w:spacing w:line="240" w:lineRule="auto"/>
        <w:ind w:left="720"/>
      </w:pPr>
      <w:r>
        <w:rPr>
          <w:lang w:val="pt_PT" w:bidi="pt_PT"/>
        </w:rPr>
      </w:r>
      <w:r>
        <w:rPr>
          <w:lang w:val="pt_PT" w:bidi="pt_PT"/>
        </w:rPr>
        <w:t>A tribo israelita de Efraim</w:t>
      </w:r>
    </w:p>
    <w:p>
      <w:pPr>
        <w:pStyle w:val="ListBullet"/>
        <w:spacing w:line="240" w:lineRule="auto"/>
        <w:ind w:left="720"/>
      </w:pPr>
      <w:r>
        <w:rPr>
          <w:lang w:val="pt_PT" w:bidi="pt_PT"/>
        </w:rPr>
      </w:r>
      <w:r>
        <w:rPr>
          <w:lang w:val="pt_PT" w:bidi="pt_PT"/>
        </w:rPr>
        <w:t>Cananeus em Gezer</w:t>
      </w:r>
    </w:p>
    <w:p>
      <w:pPr>
        <w:pStyle w:val="ListBullet"/>
        <w:spacing w:line="240" w:lineRule="auto"/>
        <w:ind w:left="720"/>
      </w:pPr>
      <w:r>
        <w:rPr>
          <w:lang w:val="pt_PT" w:bidi="pt_PT"/>
        </w:rPr>
      </w:r>
      <w:r>
        <w:rPr>
          <w:lang w:val="pt_PT" w:bidi="pt_PT"/>
        </w:rPr>
        <w:t>A tribo israelita de Zebulom</w:t>
      </w:r>
    </w:p>
    <w:p>
      <w:pPr>
        <w:pStyle w:val="ListBullet"/>
        <w:spacing w:line="240" w:lineRule="auto"/>
        <w:ind w:left="720"/>
      </w:pPr>
      <w:r>
        <w:rPr>
          <w:lang w:val="pt_PT" w:bidi="pt_PT"/>
        </w:rPr>
      </w:r>
      <w:r>
        <w:rPr>
          <w:lang w:val="pt_PT" w:bidi="pt_PT"/>
        </w:rPr>
        <w:t>Cananeus em Quitrom e Naalol</w:t>
      </w:r>
    </w:p>
    <w:p>
      <w:pPr>
        <w:pStyle w:val="ListBullet"/>
        <w:spacing w:line="240" w:lineRule="auto"/>
        <w:ind w:left="720"/>
      </w:pPr>
      <w:r>
        <w:rPr>
          <w:lang w:val="pt_PT" w:bidi="pt_PT"/>
        </w:rPr>
      </w:r>
      <w:r>
        <w:rPr>
          <w:lang w:val="pt_PT" w:bidi="pt_PT"/>
        </w:rPr>
        <w:t>A tribo israelita de Efraim</w:t>
      </w:r>
    </w:p>
    <w:p>
      <w:pPr>
        <w:pStyle w:val="ListBullet"/>
        <w:spacing w:line="240" w:lineRule="auto"/>
        <w:ind w:left="720"/>
      </w:pPr>
      <w:r>
        <w:rPr>
          <w:lang w:val="pt_PT" w:bidi="pt_PT"/>
        </w:rPr>
      </w:r>
      <w:r>
        <w:rPr>
          <w:lang w:val="pt_PT" w:bidi="pt_PT"/>
        </w:rPr>
        <w:t>Cananeus em Aco, Sidom, Alebe, Aczibe, Helba, Afeca e Reobe</w:t>
      </w:r>
    </w:p>
    <w:p>
      <w:pPr>
        <w:pStyle w:val="ListBullet"/>
        <w:spacing w:line="240" w:lineRule="auto"/>
        <w:ind w:left="720"/>
      </w:pPr>
      <w:r>
        <w:rPr>
          <w:lang w:val="pt_PT" w:bidi="pt_PT"/>
        </w:rPr>
      </w:r>
      <w:r>
        <w:rPr>
          <w:lang w:val="pt_PT" w:bidi="pt_PT"/>
        </w:rPr>
        <w:t>A tribo israelita de Naftali</w:t>
      </w:r>
    </w:p>
    <w:p>
      <w:pPr>
        <w:pStyle w:val="ListBullet"/>
        <w:spacing w:line="240" w:lineRule="auto"/>
        <w:ind w:left="720"/>
      </w:pPr>
      <w:r>
        <w:rPr>
          <w:lang w:val="pt_PT" w:bidi="pt_PT"/>
        </w:rPr>
      </w:r>
      <w:r>
        <w:rPr>
          <w:lang w:val="pt_PT" w:bidi="pt_PT"/>
        </w:rPr>
        <w:t>Cananeus em Bete-Semes e Bete-Anate</w:t>
      </w:r>
    </w:p>
    <w:p>
      <w:pPr>
        <w:pStyle w:val="ListBullet"/>
        <w:spacing w:line="240" w:lineRule="auto"/>
        <w:ind w:left="720"/>
      </w:pPr>
      <w:r>
        <w:rPr>
          <w:lang w:val="pt_PT" w:bidi="pt_PT"/>
        </w:rPr>
      </w:r>
      <w:r>
        <w:rPr>
          <w:lang w:val="pt_PT" w:bidi="pt_PT"/>
        </w:rPr>
        <w:t>A tribo israelita de Dã</w:t>
      </w:r>
    </w:p>
    <w:p>
      <w:pPr>
        <w:pStyle w:val="ListBullet"/>
        <w:spacing w:line="240" w:lineRule="auto"/>
        <w:ind w:left="720"/>
      </w:pPr>
      <w:r>
        <w:rPr>
          <w:lang w:val="pt_PT" w:bidi="pt_PT"/>
        </w:rPr>
      </w:r>
      <w:r>
        <w:rPr>
          <w:lang w:val="pt_PT" w:bidi="pt_PT"/>
        </w:rPr>
        <w:t>Os amorreus, que eram os cananeus no monte Heres, Aijalom e Saalbim</w:t>
      </w:r>
    </w:p>
    <w:p>
      <w:pPr>
        <w:pStyle w:val="ListBullet"/>
        <w:spacing w:line="240" w:lineRule="auto"/>
        <w:ind w:left="720"/>
      </w:pPr>
      <w:r>
        <w:rPr>
          <w:lang w:val="pt_PT" w:bidi="pt_PT"/>
        </w:rPr>
      </w:r>
      <w:r>
        <w:rPr>
          <w:lang w:val="pt_PT" w:bidi="pt_PT"/>
        </w:rPr>
        <w:t>E a tribo israelita de José, ou todas as tribos do norte</w:t>
      </w:r>
    </w:p>
    <w:p>
      <w:pPr/>
      <w:r>
        <w:rPr>
          <w:lang w:val="pt_PT" w:bidi="pt_PT"/>
        </w:rPr>
      </w:r>
      <w:r>
        <w:rPr>
          <w:lang w:val="pt_PT" w:bidi="pt_PT"/>
        </w:rPr>
        <w:t>Em grupo, prestem atenção às partes do cenário da passagem:</w:t>
      </w:r>
    </w:p>
    <w:p>
      <w:pPr/>
      <w:r>
        <w:rPr>
          <w:lang w:val="pt_PT" w:bidi="pt_PT"/>
        </w:rPr>
      </w:r>
      <w:r>
        <w:rPr>
          <w:lang w:val="pt_PT" w:bidi="pt_PT"/>
        </w:rPr>
        <w:t>Na cena um, sabemos que a tribo israelita de Manassés lutou contra o povo cananeu em cinco cidades. Lembrem-se de que, embora o narrador possa apenas dizer o nome da tribo, ele está falando sobre as pessoas nas tribos. Quando o narrador diz que Manassés lutou contra os cananeus, ele quer dizer que o povo de Manassés lutou contra os cananeus.</w:t>
      </w:r>
    </w:p>
    <w:p>
      <w:pPr/>
      <w:r>
        <w:rPr>
          <w:lang w:val="pt_PT" w:bidi="pt_PT"/>
        </w:rPr>
      </w:r>
      <w:r>
        <w:rPr>
          <w:lang w:val="pt_PT" w:bidi="pt_PT"/>
        </w:rPr>
        <w:t>Parem aqui e discutam em grupo: em seu idioma, como vocês deixarão claro que o narrador está falando sobre as pessoas em cada tribo? Pause este áudio aqui.</w:t>
      </w:r>
    </w:p>
    <w:p>
      <w:pPr/>
      <w:r>
        <w:rPr>
          <w:lang w:val="pt_PT" w:bidi="pt_PT"/>
        </w:rPr>
      </w:r>
      <w:r>
        <w:rPr>
          <w:lang w:val="pt_PT" w:bidi="pt_PT"/>
        </w:rPr>
        <w:t>O exército de Manassés não expulsou plenamente os cananeus em Bete-Seã, Taanaque, Dor, Ibleão e Megido. Isso também incluía os cananeus que viviam nas regiões ao redor dessas cidades. A língua original chama as áreas ao redor de cada cidade de "filhas". As aldeias filhas são os pequenos povoados próximos a cada cidade maior. As pessoas das cidades maiores haviam estabelecido essas aldeias. O povo nas cidades maiores daria proteção ao povo nas aldeias menores. O narrador menciona o nome de cada cidade e então repete "suas filhas", referindo-se às suas aldeias, depois de cada nome de cidade. Por exemplo, "Bete-Seã e suas aldeias", ou "Tanaque e suas aldeias". Algumas traduções listam todos os nomes das cidades e então simplesmente acrescentam uma declaração: "e suas aldeias ao redor", no final.</w:t>
      </w:r>
    </w:p>
    <w:p>
      <w:pPr/>
      <w:r>
        <w:rPr>
          <w:lang w:val="pt_PT" w:bidi="pt_PT"/>
        </w:rPr>
      </w:r>
      <w:r>
        <w:rPr>
          <w:lang w:val="pt_PT" w:bidi="pt_PT"/>
        </w:rPr>
        <w:t>Parem aqui e discutam essa pergunta em grupo: pensem em uma cidade ou aldeia maior que vocês conheçam. Descrevam a região ao redor da cidade ou aldeia. Pause este áudio aqui.</w:t>
      </w:r>
    </w:p>
    <w:p>
      <w:pPr/>
      <w:r>
        <w:rPr>
          <w:lang w:val="pt_PT" w:bidi="pt_PT"/>
        </w:rPr>
      </w:r>
      <w:r>
        <w:rPr>
          <w:lang w:val="pt_PT" w:bidi="pt_PT"/>
        </w:rPr>
        <w:t>Parem aqui e discutam essa pergunta em grupo: pensem em algumas maneiras de falar sobre uma lista de cidades para que alguém que ouça a história a ache interessante e consiga se lembrar bem dela. Peça a alguns membros de sua equipe que deem algumas sugestões possíveis sobre como vocês poderiam falar sobre essas cidades e suas aldeias próximas. Pause este áudio aqui.</w:t>
      </w:r>
    </w:p>
    <w:p>
      <w:pPr/>
      <w:r>
        <w:rPr>
          <w:lang w:val="pt_PT" w:bidi="pt_PT"/>
        </w:rPr>
      </w:r>
      <w:r>
        <w:rPr>
          <w:lang w:val="pt_PT" w:bidi="pt_PT"/>
        </w:rPr>
        <w:t>Também na cena um, o narrador enfatiza a razão pela qual a tribo de Manassés falhou em expulsar os cananeus. Os cananeus se comprometeram fortemente a manter a terra. Então, os cananeus fizeram tudo o que era possível para permanecer lá. No entanto, algum tempo depois, o povo de Israel tornou-se mais poderoso. Os israelitas então forçaram os cananeus a trabalhar como escravos para os israelitas. Ainda assim, os israelitas não puderam expulsar completamente todos os cananeus dessa região.</w:t>
      </w:r>
    </w:p>
    <w:p>
      <w:pPr/>
      <w:r>
        <w:rPr>
          <w:lang w:val="pt_PT" w:bidi="pt_PT"/>
        </w:rPr>
      </w:r>
      <w:r>
        <w:rPr>
          <w:lang w:val="pt_PT" w:bidi="pt_PT"/>
        </w:rPr>
        <w:t>Parem aqui e discutam essa pergunta em grupo: contem uma história sobre um grupo que força outro grupo a trabalhar para eles. Prestem atenção às palavras que a pessoa que conta a história usa para falar sobre como o grupo força o outro grupo a trabalhar. Pause este áudio aqui.</w:t>
      </w:r>
    </w:p>
    <w:p>
      <w:pPr/>
      <w:r>
        <w:rPr>
          <w:lang w:val="pt_PT" w:bidi="pt_PT"/>
        </w:rPr>
      </w:r>
      <w:r>
        <w:rPr>
          <w:lang w:val="pt_PT" w:bidi="pt_PT"/>
        </w:rPr>
        <w:t>Na cena dois, o exército israelita de Efraim não expulsou os cananeus, então os cananeus viviam com os israelitas em Gezer.</w:t>
      </w:r>
    </w:p>
    <w:p>
      <w:pPr/>
      <w:r>
        <w:rPr>
          <w:lang w:val="pt_PT" w:bidi="pt_PT"/>
        </w:rPr>
      </w:r>
      <w:r>
        <w:rPr>
          <w:lang w:val="pt_PT" w:bidi="pt_PT"/>
        </w:rPr>
        <w:t>Na terceira cena, o exército israelita de Zebulom não expulsou os cananeus de Quitrom ou Naalol. Então, os cananeus viviam com os israelitas. Os israelitas forçaram os cananeus lá ao trabalho escravo.</w:t>
      </w:r>
    </w:p>
    <w:p>
      <w:pPr/>
      <w:r>
        <w:rPr>
          <w:lang w:val="pt_PT" w:bidi="pt_PT"/>
        </w:rPr>
      </w:r>
      <w:r>
        <w:rPr>
          <w:lang w:val="pt_PT" w:bidi="pt_PT"/>
        </w:rPr>
        <w:t>Na quarta cena, o exército israelita de Aser não expulsou os cananeus em Aco, Sidom, Alabe, Aczibe, Helba, Afeca ou Reobe. Então, os israelitas viviam com os cananeus nessas regiões.</w:t>
      </w:r>
    </w:p>
    <w:p>
      <w:pPr/>
      <w:r>
        <w:rPr>
          <w:lang w:val="pt_PT" w:bidi="pt_PT"/>
        </w:rPr>
      </w:r>
      <w:r>
        <w:rPr>
          <w:lang w:val="pt_PT" w:bidi="pt_PT"/>
        </w:rPr>
        <w:t>Na quinta cena, o exército israelita de Naftali não expulsou os cananeus de Bete-Semes e Bete-Anate. Então, os israelitas viviam com os cananeus lá. Essas duas cidades importantes tinham templos onde os cananeus adoravam falsos deuses. Bete-Semes significa "casa do sol", se referindo ao templo cananeu para adorar o deus sol. Bete-Anate significa "casa de Anate", se referindo ao templo cananeu para adorar uma deusa violenta da guerra chamada "Anate".</w:t>
      </w:r>
    </w:p>
    <w:p>
      <w:pPr/>
      <w:r>
        <w:rPr>
          <w:lang w:val="pt_PT" w:bidi="pt_PT"/>
        </w:rPr>
      </w:r>
      <w:r>
        <w:rPr>
          <w:lang w:val="pt_PT" w:bidi="pt_PT"/>
        </w:rPr>
        <w:t>Parem aqui e discutam essa pergunta em grupo: contem uma história sobre alguns lugares de adoração em sua cultura. Então contem uma história sobre alguns lugares de adoração em outras culturas. Prestem atenção às palavras que o narrador usa. Quais são algumas palavras possíveis que vocês poderiam usar para Bete-Semes e Bete-Anate? Pause este áudio aqui.</w:t>
      </w:r>
    </w:p>
    <w:p>
      <w:pPr/>
      <w:r>
        <w:rPr>
          <w:lang w:val="pt_PT" w:bidi="pt_PT"/>
        </w:rPr>
      </w:r>
      <w:r>
        <w:rPr>
          <w:lang w:val="pt_PT" w:bidi="pt_PT"/>
        </w:rPr>
        <w:t>Na sexta cena: os amorreus forçaram a tribo israelita de Dã para a região montanhosa. Os amorreus não deixavam nem mesmo o povo da tribo de Dã descer para a região do vale.</w:t>
      </w:r>
    </w:p>
    <w:p>
      <w:pPr/>
      <w:r>
        <w:rPr>
          <w:lang w:val="pt_PT" w:bidi="pt_PT"/>
        </w:rPr>
      </w:r>
      <w:r>
        <w:rPr>
          <w:lang w:val="pt_PT" w:bidi="pt_PT"/>
        </w:rPr>
        <w:t>Parem aqui e discutam essa pergunta em grupo: contem uma história sobre quando uma pessoa ou grupo não permitiu que uma pessoa ou grupo diferente fosse a algum lugar. Prestem atenção às palavras que o narrador usa. Como vocês poderiam descrever o que os amorreus fizeram com a tribo de Dã? Pause este áudio aqui.</w:t>
      </w:r>
    </w:p>
    <w:p>
      <w:pPr/>
      <w:r>
        <w:rPr>
          <w:lang w:val="pt_PT" w:bidi="pt_PT"/>
        </w:rPr>
      </w:r>
      <w:r>
        <w:rPr>
          <w:lang w:val="pt_PT" w:bidi="pt_PT"/>
        </w:rPr>
        <w:t>Na sétima cena, o narrador nos diz que os amorreus se comprometeram ou determinaram fortemente a permanecer nas cidades do monte Heres, Aijalom e Saalbim. Isso significa que os amorreus provavelmente lutaram duro para manter o controle dessa terra. Mais tarde, o exército da casa de José fortaleceu-se. O narrador diz que o braço da casa de José se torna pesado, ou mais forte. A "casa de José" se refere a todas as tribos do norte ou aos exércitos de Manassés e Efraim trabalhando juntos. Os exércitos de José então lutaram contra os amorreus nessas cidades. Então os exércitos de José forçaram os amorreus ao trabalho. No entanto, os amorreus ainda tinham controle de uma grande área de terra.</w:t>
      </w:r>
    </w:p>
    <w:p>
      <w:pPr/>
      <w:r>
        <w:rPr>
          <w:lang w:val="pt_PT" w:bidi="pt_PT"/>
        </w:rPr>
      </w:r>
      <w:r>
        <w:rPr>
          <w:lang w:val="pt_PT" w:bidi="pt_PT"/>
        </w:rPr>
        <w:t>O narrador termina a história quando ele nos conta as fronteiras da terra dos amorreus. A terra dos amorreus começava na Passagem de Acrabim. Passagem de Acrabim, significa "A Passagem dos Escorpiões". Um escorpião é um inseto, ou melhor, um aracnídeo. A cauda de um escorpião tem um ferrão na extremidade. O ferrão pode perfurar a pele e injetar veneno que causa dor. Uma passagem é um caminho que sobe entre algumas montanhas. A fronteira continuou da Passagem de Acrabim para Sela e então subiu para as montanhas. "Sela" significa "A Rocha". Isso se referia a uma rocha específica, talvez do tamanho de uma pequena colina. As pessoas naquela região naquela época simplesmente a chamavam de "A Rocha" porque todos sabiam de que rocha se tratava.</w:t>
      </w:r>
    </w:p>
    <w:p>
      <w:pPr/>
      <w:r>
        <w:rPr>
          <w:lang w:val="pt_PT" w:bidi="pt_PT"/>
        </w:rPr>
      </w:r>
      <w:r>
        <w:rPr>
          <w:lang w:val="pt_PT" w:bidi="pt_PT"/>
        </w:rPr>
        <w:t>Parem aqui e contem uma história sobre um grupo de pessoas ou um exército que se tornou mais poderoso. Que palavras ou frases o narrador usou para falar sobre isso? Pause este áudio aqui.</w:t>
      </w:r>
    </w:p>
    <w:p>
      <w:pPr/>
      <w:r>
        <w:rPr>
          <w:lang w:val="pt_PT" w:bidi="pt_PT"/>
        </w:rPr>
      </w:r>
      <w:r>
        <w:rPr>
          <w:lang w:val="pt_PT" w:bidi="pt_PT"/>
        </w:rPr>
        <w:t>Parem aqui e, em grupo, olhem para uma imagem de um escorpião. Pause este áudio aqui.</w:t>
      </w:r>
    </w:p>
    <w:p>
      <w:pPr/>
      <w:r>
        <w:rPr>
          <w:lang w:val="pt_PT" w:bidi="pt_PT"/>
        </w:rPr>
      </w:r>
      <w:r>
        <w:rPr>
          <w:lang w:val="pt_PT" w:bidi="pt_PT"/>
        </w:rPr>
        <w:t>Parem aqui em grupo e olhem para uma imagem de uma passagem com um caminho indo para as montanhas. Pause este áudio aqui.</w:t>
      </w:r>
    </w:p>
    <w:p>
      <w:pPr/>
      <w:r>
        <w:rPr>
          <w:lang w:val="pt_PT" w:bidi="pt_PT"/>
        </w:rPr>
      </w:r>
      <w:r>
        <w:rPr>
          <w:lang w:val="pt_PT" w:bidi="pt_PT"/>
        </w:rPr>
        <w:t>Parem aqui e discutam em grupo algumas maneiras possíveis que vocês podem falar sobre a Passagem de Acrabim ou Passagem de Escorpião em seu idioma. Pause este áudio aqui.</w:t>
      </w:r>
    </w:p>
    <w:p>
      <w:pPr/>
      <w:r>
        <w:rPr>
          <w:lang w:val="pt_PT" w:bidi="pt_PT"/>
        </w:rPr>
      </w:r>
      <w:r>
        <w:rPr>
          <w:lang w:val="pt_PT" w:bidi="pt_PT"/>
        </w:rPr>
        <w:t>Parem aqui e discutam em grupo algumas maneiras possíveis de falar sobre Sela, ou "A Rocha", em seu idioma.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1.27–36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tribo israelita de Manassés</w:t>
      </w:r>
    </w:p>
    <w:p>
      <w:pPr>
        <w:pStyle w:val="ListBullet"/>
        <w:spacing w:line="240" w:lineRule="auto"/>
        <w:ind w:left="720"/>
      </w:pPr>
      <w:r>
        <w:rPr>
          <w:lang w:val="pt_PT" w:bidi="pt_PT"/>
        </w:rPr>
      </w:r>
      <w:r>
        <w:rPr>
          <w:lang w:val="pt_PT" w:bidi="pt_PT"/>
        </w:rPr>
        <w:t>Cananeus em Bete-Sã, Taanaque, Dor, Ibleão e Megido</w:t>
      </w:r>
    </w:p>
    <w:p>
      <w:pPr>
        <w:pStyle w:val="ListBullet"/>
        <w:spacing w:line="240" w:lineRule="auto"/>
        <w:ind w:left="720"/>
      </w:pPr>
      <w:r>
        <w:rPr>
          <w:lang w:val="pt_PT" w:bidi="pt_PT"/>
        </w:rPr>
      </w:r>
      <w:r>
        <w:rPr>
          <w:lang w:val="pt_PT" w:bidi="pt_PT"/>
        </w:rPr>
        <w:t>A tribo israelita de Efraim</w:t>
      </w:r>
    </w:p>
    <w:p>
      <w:pPr>
        <w:pStyle w:val="ListBullet"/>
        <w:spacing w:line="240" w:lineRule="auto"/>
        <w:ind w:left="720"/>
      </w:pPr>
      <w:r>
        <w:rPr>
          <w:lang w:val="pt_PT" w:bidi="pt_PT"/>
        </w:rPr>
      </w:r>
      <w:r>
        <w:rPr>
          <w:lang w:val="pt_PT" w:bidi="pt_PT"/>
        </w:rPr>
        <w:t>Cananeus em Gezer</w:t>
      </w:r>
    </w:p>
    <w:p>
      <w:pPr>
        <w:pStyle w:val="ListBullet"/>
        <w:spacing w:line="240" w:lineRule="auto"/>
        <w:ind w:left="720"/>
      </w:pPr>
      <w:r>
        <w:rPr>
          <w:lang w:val="pt_PT" w:bidi="pt_PT"/>
        </w:rPr>
      </w:r>
      <w:r>
        <w:rPr>
          <w:lang w:val="pt_PT" w:bidi="pt_PT"/>
        </w:rPr>
        <w:t>A tribo israelita de Zebulom</w:t>
      </w:r>
    </w:p>
    <w:p>
      <w:pPr>
        <w:pStyle w:val="ListBullet"/>
        <w:spacing w:line="240" w:lineRule="auto"/>
        <w:ind w:left="720"/>
      </w:pPr>
      <w:r>
        <w:rPr>
          <w:lang w:val="pt_PT" w:bidi="pt_PT"/>
        </w:rPr>
      </w:r>
      <w:r>
        <w:rPr>
          <w:lang w:val="pt_PT" w:bidi="pt_PT"/>
        </w:rPr>
        <w:t>Cananeus em Quitrom e Naalol</w:t>
      </w:r>
    </w:p>
    <w:p>
      <w:pPr>
        <w:pStyle w:val="ListBullet"/>
        <w:spacing w:line="240" w:lineRule="auto"/>
        <w:ind w:left="720"/>
      </w:pPr>
      <w:r>
        <w:rPr>
          <w:lang w:val="pt_PT" w:bidi="pt_PT"/>
        </w:rPr>
      </w:r>
      <w:r>
        <w:rPr>
          <w:lang w:val="pt_PT" w:bidi="pt_PT"/>
        </w:rPr>
        <w:t>A tribo israelita de Aser</w:t>
      </w:r>
    </w:p>
    <w:p>
      <w:pPr>
        <w:pStyle w:val="ListBullet"/>
        <w:spacing w:line="240" w:lineRule="auto"/>
        <w:ind w:left="720"/>
      </w:pPr>
      <w:r>
        <w:rPr>
          <w:lang w:val="pt_PT" w:bidi="pt_PT"/>
        </w:rPr>
      </w:r>
      <w:r>
        <w:rPr>
          <w:lang w:val="pt_PT" w:bidi="pt_PT"/>
        </w:rPr>
        <w:t>Cananeus em Aco, Sidom, Alebe, Aczibe, Helba, Afeca e Reobe</w:t>
      </w:r>
    </w:p>
    <w:p>
      <w:pPr>
        <w:pStyle w:val="ListBullet"/>
        <w:spacing w:line="240" w:lineRule="auto"/>
        <w:ind w:left="720"/>
      </w:pPr>
      <w:r>
        <w:rPr>
          <w:lang w:val="pt_PT" w:bidi="pt_PT"/>
        </w:rPr>
      </w:r>
      <w:r>
        <w:rPr>
          <w:lang w:val="pt_PT" w:bidi="pt_PT"/>
        </w:rPr>
        <w:t>A tribo israelita de Naftali</w:t>
      </w:r>
    </w:p>
    <w:p>
      <w:pPr>
        <w:pStyle w:val="ListBullet"/>
        <w:spacing w:line="240" w:lineRule="auto"/>
        <w:ind w:left="720"/>
      </w:pPr>
      <w:r>
        <w:rPr>
          <w:lang w:val="pt_PT" w:bidi="pt_PT"/>
        </w:rPr>
      </w:r>
      <w:r>
        <w:rPr>
          <w:lang w:val="pt_PT" w:bidi="pt_PT"/>
        </w:rPr>
        <w:t>Cananeus em Bete-Semes e Bete-Anate</w:t>
      </w:r>
    </w:p>
    <w:p>
      <w:pPr>
        <w:pStyle w:val="ListBullet"/>
        <w:spacing w:line="240" w:lineRule="auto"/>
        <w:ind w:left="720"/>
      </w:pPr>
      <w:r>
        <w:rPr>
          <w:lang w:val="pt_PT" w:bidi="pt_PT"/>
        </w:rPr>
      </w:r>
      <w:r>
        <w:rPr>
          <w:lang w:val="pt_PT" w:bidi="pt_PT"/>
        </w:rPr>
        <w:t>A tribo israelita de Dã</w:t>
      </w:r>
    </w:p>
    <w:p>
      <w:pPr>
        <w:pStyle w:val="ListBullet"/>
        <w:spacing w:line="240" w:lineRule="auto"/>
        <w:ind w:left="720"/>
      </w:pPr>
      <w:r>
        <w:rPr>
          <w:lang w:val="pt_PT" w:bidi="pt_PT"/>
        </w:rPr>
      </w:r>
      <w:r>
        <w:rPr>
          <w:lang w:val="pt_PT" w:bidi="pt_PT"/>
        </w:rPr>
        <w:t>Os amorreus, que eram os cananeus no monte Heres, Aijalom e Saalbim</w:t>
      </w:r>
    </w:p>
    <w:p>
      <w:pPr>
        <w:pStyle w:val="ListBullet"/>
        <w:spacing w:line="240" w:lineRule="auto"/>
        <w:ind w:left="720"/>
      </w:pPr>
      <w:r>
        <w:rPr>
          <w:lang w:val="pt_PT" w:bidi="pt_PT"/>
        </w:rPr>
      </w:r>
      <w:r>
        <w:rPr>
          <w:lang w:val="pt_PT" w:bidi="pt_PT"/>
        </w:rPr>
        <w:t>E a tribo israelita de José, ou todas as tribos do norte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o exército israelita de Manassés não expulsou os cananeus nas cidades e aldeias ao redor em Bete-Seã, Taanaque, Dor, Ibleão e Megido. Então, os cananeus viviam com os israelitas. Os israelitas submeteram os cananeus de lá ao trabalho forçado.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o exército israelita de Efraim não expulsou os cananeus, então os cananeus viviam com os israelitas em Gezer.</w:t>
      </w:r>
    </w:p>
    <w:p>
      <w:pPr/>
      <w:r>
        <w:rPr>
          <w:lang w:val="pt_PT" w:bidi="pt_PT"/>
        </w:rPr>
      </w:r>
      <w:r>
        <w:rPr>
          <w:lang w:val="pt_PT" w:bidi="pt_PT"/>
        </w:rPr>
        <w:t>Na terceira cena, o exército israelita de Zebulom não expulsou os cananeus de Quitrom ou Naalol. Então, os cananeus viviam com os israelitas. Os israelitas submeteram os cananeus de lá ao trabalho forçado.</w:t>
      </w:r>
    </w:p>
    <w:p>
      <w:pPr/>
      <w:r>
        <w:rPr>
          <w:lang w:val="pt_PT" w:bidi="pt_PT"/>
        </w:rPr>
      </w:r>
      <w:r>
        <w:rPr>
          <w:lang w:val="pt_PT" w:bidi="pt_PT"/>
        </w:rPr>
        <w:t>Na quarta cena, o exército israelita de Aser não expulsou os cananeus, então os israelitas viviam com os cananeus.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tribo de Aser: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exército israelita de Naftali não expulsou os cananeus de duas cidades importantes onde os cananeus adoravam falsos deuses. Então, os israelitas viviam com os cananeus lá em Bete-Semes e Bete-Anate.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tribo de Naftali: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amorreus forçaram a tribo israelita de Dã para a região montanhosa. Os amorreus não permitiriam nem mesmo que o povo de Dã viesse para o vale.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Dã: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amorreus lutaram duro para permanecer nas cidades do monte Heres, Aijalom e Saalbim. Mais tarde, o exército israelita das tribos de José se mudou para a região dos amorreus. O poder das tribos de José fortaleceu-se. As tribos de José se mudaram para lá com o objetivo de forçar os amorreus ao trabalho. Então, as tribos de José tornaram os amorreus escravos. No entanto, os amorreus ainda tinham controle de uma grande área de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tribos de José: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1.27–36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Nessa história, o povo de </w:t>
      </w:r>
      <w:r>
        <w:rPr>
          <w:b/>
          <w:lang w:val="pt_PT" w:bidi="pt_PT"/>
        </w:rPr>
        <w:t>Israel</w:t>
      </w:r>
      <w:r>
        <w:rPr>
          <w:lang w:val="pt_PT" w:bidi="pt_PT"/>
        </w:rPr>
        <w:t xml:space="preserve">, ou os </w:t>
      </w:r>
      <w:r>
        <w:rPr>
          <w:b/>
          <w:lang w:val="pt_PT" w:bidi="pt_PT"/>
        </w:rPr>
        <w:t>israelitas</w:t>
      </w:r>
      <w:r>
        <w:rPr>
          <w:lang w:val="pt_PT" w:bidi="pt_PT"/>
        </w:rPr>
        <w:t xml:space="preserve">, se tornou mais forte e forçou os cananeus a trabalhar duro para eles. Israel, ou israelitas, se refere ao povo que descende das 12 tribos de </w:t>
      </w:r>
      <w:r>
        <w:rPr>
          <w:lang w:val="pt_PT" w:bidi="pt_PT"/>
        </w:rPr>
        <w:t>Israel</w:t>
      </w:r>
      <w:r>
        <w:rPr>
          <w:lang w:val="pt_PT" w:bidi="pt_PT"/>
        </w:rPr>
        <w:t xml:space="preserve">, ou Jacó. Consultem o Glossário Mestre para mais informações sobre os </w:t>
      </w:r>
      <w:r>
        <w:rPr>
          <w:lang w:val="pt_PT" w:bidi="pt_PT"/>
        </w:rPr>
        <w:t>israelitas</w:t>
      </w:r>
      <w:r>
        <w:rPr>
          <w:lang w:val="pt_PT" w:bidi="pt_PT"/>
        </w:rPr>
        <w:t xml:space="preserve"> e usem a mesma palavra para Israel ou israelitas que vocês usaram em histórias anteriores.</w:t>
      </w:r>
    </w:p>
    <w:p>
      <w:pPr/>
      <w:r>
        <w:rPr>
          <w:lang w:val="pt_PT" w:bidi="pt_PT"/>
        </w:rPr>
      </w:r>
      <w:r>
        <w:rPr>
          <w:lang w:val="pt_PT" w:bidi="pt_PT"/>
        </w:rPr>
        <w:t xml:space="preserve">Essa história menciona a </w:t>
      </w:r>
      <w:r>
        <w:rPr>
          <w:b/>
          <w:lang w:val="pt_PT" w:bidi="pt_PT"/>
        </w:rPr>
        <w:t>casa de José</w:t>
      </w:r>
      <w:r>
        <w:rPr>
          <w:lang w:val="pt_PT" w:bidi="pt_PT"/>
        </w:rPr>
        <w:t>. Aqui, "casa" significa todos os descendentes de José. Nessa história, sabemos que "casa de José" se refere a todas as tribos do norte ou aos exércitos das duas meias tribos que compõem as tribos de José. As duas meias tribos são a tribo de Efraim e a tribo de Manassés. Usem a mesma palavra ou frase que vocês usaram em passagens anteriores para "casa de José".</w:t>
      </w:r>
    </w:p>
    <w:p>
      <w:pPr/>
      <w:r>
        <w:rPr>
          <w:lang w:val="pt_PT" w:bidi="pt_PT"/>
        </w:rPr>
      </w:r>
      <w:r>
        <w:rPr>
          <w:lang w:val="pt_PT" w:bidi="pt_PT"/>
        </w:rPr>
        <w:t xml:space="preserve">Os israelitas não expulsam plenamente, ou forçam a saída, dos cananeus. Vocês se lembrarão que as pessoas haviam nomeado uma terra com o mesmo nome que o neto de Noé, </w:t>
      </w:r>
      <w:r>
        <w:rPr>
          <w:b/>
          <w:lang w:val="pt_PT" w:bidi="pt_PT"/>
        </w:rPr>
        <w:t>Canaã</w:t>
      </w:r>
      <w:r>
        <w:rPr>
          <w:lang w:val="pt_PT" w:bidi="pt_PT"/>
        </w:rPr>
        <w:t xml:space="preserve">. Essa é a terra que Deus prometeu dar aos descendentes de Abrão, os israelitas. No entanto, os israelitas ainda não tinham controle de Canaã. Diferentes grupos de pessoas tinham o controle de Canaã, e em conjunto, todos esses povos eram chamados de cananeus. Para mais informações sobre os cananeus, consultem </w:t>
      </w:r>
      <w:r>
        <w:rPr>
          <w:lang w:val="pt_PT" w:bidi="pt_PT"/>
        </w:rPr>
        <w:t>Canaã</w:t>
      </w:r>
      <w:r>
        <w:rPr>
          <w:lang w:val="pt_PT" w:bidi="pt_PT"/>
        </w:rPr>
        <w:t xml:space="preserve"> no Glossário Mestre. Usem as mesmas palavras ou expressões para expulsar, ou forçar a sair, e para Canaã que vocês usaram em passagens anteriores.</w:t>
      </w:r>
    </w:p>
    <w:p>
      <w:pPr/>
      <w:r>
        <w:rPr>
          <w:lang w:val="pt_PT" w:bidi="pt_PT"/>
        </w:rPr>
      </w:r>
      <w:r>
        <w:rPr>
          <w:lang w:val="pt_PT" w:bidi="pt_PT"/>
        </w:rPr>
        <w:t xml:space="preserve">Uma </w:t>
      </w:r>
      <w:r>
        <w:rPr>
          <w:b/>
          <w:lang w:val="pt_PT" w:bidi="pt_PT"/>
        </w:rPr>
        <w:t>cidade</w:t>
      </w:r>
      <w:r>
        <w:rPr>
          <w:lang w:val="pt_PT" w:bidi="pt_PT"/>
        </w:rPr>
        <w:t xml:space="preserve"> é um grande lugar com muitos edifícios, estradas e lojas onde muitas pessoas vivem e trabalham. Naqueles dias, as cidades frequentemente tinham muralhas ao seu redor para proteger as pessoas em seu interior. Uma </w:t>
      </w:r>
      <w:r>
        <w:rPr>
          <w:b/>
          <w:lang w:val="pt_PT" w:bidi="pt_PT"/>
        </w:rPr>
        <w:t>aldeia</w:t>
      </w:r>
      <w:r>
        <w:rPr>
          <w:lang w:val="pt_PT" w:bidi="pt_PT"/>
        </w:rPr>
        <w:t xml:space="preserve"> é um lugar pequeno e tranquilo, com menos construções e estradas, onde vivem poucas pessoas. Normalmente várias aldeias ficam em volta de uma cidade.</w:t>
      </w:r>
    </w:p>
    <w:p>
      <w:pPr/>
      <w:r>
        <w:rPr>
          <w:lang w:val="pt_PT" w:bidi="pt_PT"/>
        </w:rPr>
      </w:r>
      <w:r>
        <w:rPr>
          <w:lang w:val="pt_PT" w:bidi="pt_PT"/>
        </w:rPr>
        <w:t xml:space="preserve">Parem aqui e discutam em grupo que palavras ou frases vocês usarão para </w:t>
      </w:r>
      <w:r>
        <w:rPr>
          <w:b/>
          <w:lang w:val="pt_PT" w:bidi="pt_PT"/>
        </w:rPr>
        <w:t>cidade</w:t>
      </w:r>
      <w:r>
        <w:rPr>
          <w:lang w:val="pt_PT" w:bidi="pt_PT"/>
        </w:rPr>
        <w:t xml:space="preserve"> e para </w:t>
      </w:r>
      <w:r>
        <w:rPr>
          <w:b/>
          <w:lang w:val="pt_PT" w:bidi="pt_PT"/>
        </w:rPr>
        <w:t>aldeias</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 xml:space="preserve">Essa passagem fala sobre os limites do território dos amorreus. Um dos limites era a </w:t>
      </w:r>
      <w:r>
        <w:rPr>
          <w:b/>
          <w:lang w:val="pt_PT" w:bidi="pt_PT"/>
        </w:rPr>
        <w:t>Passagem do Escorpião</w:t>
      </w:r>
      <w:r>
        <w:rPr>
          <w:lang w:val="pt_PT" w:bidi="pt_PT"/>
        </w:rPr>
        <w:t xml:space="preserve">. Os amorreus faziam parte das tribos cananeias. </w:t>
      </w:r>
    </w:p>
    <w:p>
      <w:pPr/>
      <w:r>
        <w:rPr>
          <w:lang w:val="pt_PT" w:bidi="pt_PT"/>
        </w:rPr>
      </w:r>
      <w:r>
        <w:rPr>
          <w:lang w:val="pt_PT" w:bidi="pt_PT"/>
        </w:rPr>
        <w:t xml:space="preserve">Parem aqui e discutam em grupo qual palavra vocês usarão para </w:t>
      </w:r>
      <w:r>
        <w:rPr>
          <w:b/>
          <w:lang w:val="pt_PT" w:bidi="pt_PT"/>
        </w:rPr>
        <w:t>passagem</w:t>
      </w:r>
      <w:r>
        <w:rPr>
          <w:lang w:val="pt_PT" w:bidi="pt_PT"/>
        </w:rPr>
        <w:t xml:space="preserve"> e </w:t>
      </w:r>
      <w:r>
        <w:rPr>
          <w:b/>
          <w:lang w:val="pt_PT" w:bidi="pt_PT"/>
        </w:rPr>
        <w:t>escorpião</w:t>
      </w:r>
      <w:r>
        <w:rPr>
          <w:lang w:val="pt_PT" w:bidi="pt_PT"/>
        </w:rPr>
        <w:t>. Olhem para as imagens da passagem da montanha e do escorpião novamente, se necessário.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2:1–10</w:t>
      </w:r>
      <w:r>
        <w:rPr>
          <w:lang w:val="pt_PT" w:bidi="pt_PT"/>
        </w:rPr>
      </w:r>
    </w:p>
    <w:p>
      <w:pPr>
        <w:pStyle w:val="Heading3"/>
      </w:pPr>
      <w:r>
        <w:rPr>
          <w:lang w:val="pt_PT" w:bidi="pt_PT"/>
        </w:rPr>
        <w:t>Ouvir e Sentir</w:t>
      </w:r>
    </w:p>
    <w:p>
      <w:pPr/>
      <w:r>
        <w:rPr>
          <w:lang w:val="pt_PT" w:bidi="pt_PT"/>
        </w:rPr>
      </w:r>
      <w:r>
        <w:rPr>
          <w:lang w:val="pt_PT" w:bidi="pt_PT"/>
        </w:rPr>
        <w:t>Nesta etapa, ouçam Juízes 2.1–10 e guardem em seus corações.</w:t>
      </w:r>
    </w:p>
    <w:p>
      <w:pPr/>
      <w:r>
        <w:rPr>
          <w:lang w:val="pt_PT" w:bidi="pt_PT"/>
        </w:rPr>
      </w:r>
      <w:r>
        <w:rPr>
          <w:lang w:val="pt_PT" w:bidi="pt_PT"/>
        </w:rPr>
        <w:t>Ouçam uma versão em áudio de Juízes 2.1–10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2.1–10 na tradução mais fácil de entender.</w:t>
      </w:r>
    </w:p>
    <w:p>
      <w:pPr/>
      <w:r>
        <w:rPr>
          <w:lang w:val="pt_PT" w:bidi="pt_PT"/>
        </w:rPr>
      </w:r>
      <w:r>
        <w:rPr>
          <w:lang w:val="pt_PT" w:bidi="pt_PT"/>
        </w:rPr>
        <w:t>Pause este áudio aqui.</w:t>
      </w:r>
    </w:p>
    <w:p>
      <w:pPr/>
      <w:r>
        <w:rPr>
          <w:lang w:val="pt_PT" w:bidi="pt_PT"/>
        </w:rPr>
      </w:r>
      <w:r>
        <w:rPr>
          <w:lang w:val="pt_PT" w:bidi="pt_PT"/>
        </w:rPr>
        <w:t>Essa história verdadeira começa depois que o povo de Israel falhou em expulsar os cananeus que viviam na terra que Yahweh havia prometido aos israelitas. Embora Yahweh tivesse instruído os israelitas a remover plenamente as pessoas da terra que ele deu a cada uma das 12 tribos de Israel, eles não obedeceram completamente, então os cananeus continuaram a viver entre os israelitas.</w:t>
      </w:r>
    </w:p>
    <w:p>
      <w:pPr/>
      <w:r>
        <w:rPr>
          <w:lang w:val="pt_PT" w:bidi="pt_PT"/>
        </w:rPr>
      </w:r>
      <w:r>
        <w:rPr>
          <w:lang w:val="pt_PT" w:bidi="pt_PT"/>
        </w:rPr>
        <w:t>Agora, o foco da história muda de repente. Nas últimas passagens, ouvimos sobre os fracassos dos exércitos dos israelitas na Terra Prometida do ponto de vista dos israelitas. Mas agora, vemos as coisas do ponto de vista de Yahweh e aprendemos como esses eventos prejudicaram o relacionamento dos israelitas com Ele. Um anjo ou mensageiro de Yahweh vai de Gilgal para Boquim e fala com os israelitas. Vocês se lembrarão de passagens anteriores da Bíblia de que Gilgal é o lugar onde os israelitas acamparam quando cruzaram o Rio Jordão e entraram pela primeira vez na Terra Prometida. Gilgal era um lugar muito importante para os israelitas. Gilgal era o acampamento principal de onde os israelitas planejavam e começavam todas as batalhas na Terra Prometida. Mas também era importante como um lugar de adoração. Em Gilgal, os israelitas montaram doze pedras do rio Jordão para se lembrar de como Yahweh os havia ajudado a atravessar o rio com segurança. Os israelitas também renovaram sua aliança, ou acordo especial, com Yahweh em Gilgal e celebraram sua fuga do Egito. Não sabemos exatamente onde Gilgal ficava, mas era perto de Jericó, a leste. Boquiim, por outro lado, provavelmente era o mesmo lugar que Betel, a cidade que toda a tribo de José havia acabado de atacar.</w:t>
      </w:r>
    </w:p>
    <w:p>
      <w:pPr/>
      <w:r>
        <w:rPr>
          <w:lang w:val="pt_PT" w:bidi="pt_PT"/>
        </w:rPr>
      </w:r>
      <w:r>
        <w:rPr>
          <w:lang w:val="pt_PT" w:bidi="pt_PT"/>
        </w:rPr>
        <w:t xml:space="preserve">Parem aqui em grupo e olhem para um mapa que inclui </w:t>
      </w:r>
      <w:r>
        <w:rPr>
          <w:b/>
          <w:lang w:val="pt_PT" w:bidi="pt_PT"/>
        </w:rPr>
        <w:t>as localizações prováveis de Gilgal e Boquim</w:t>
      </w:r>
      <w:r>
        <w:rPr>
          <w:lang w:val="pt_PT" w:bidi="pt_PT"/>
        </w:rPr>
        <w:t>. Pause este áudio aqui.</w:t>
      </w:r>
    </w:p>
    <w:p>
      <w:pPr/>
      <w:r>
        <w:rPr>
          <w:lang w:val="pt_PT" w:bidi="pt_PT"/>
        </w:rPr>
      </w:r>
      <w:r>
        <w:rPr>
          <w:lang w:val="pt_PT" w:bidi="pt_PT"/>
        </w:rPr>
        <w:t>Não sabemos quem é o anjo mensageiro. O mensageiro poderia ter sido o próprio Yahweh na forma de um anjo, ou espírito sobrenatural. Ou o mensageiro poderia ter sido um profeta — uma pessoa humana que dá mensagens de Yahweh às pessoas. Em qualquer caso, o mensageiro confronta os israelitas e lembra a eles que Yahweh os resgatou do Egito. Ele também lembra aos israelitas que os trouxe para a terra que Ele jurou ou prometeu dar a seus pais ou antepassados. O mensageiro lembra às pessoas da aliança que Yahweh fez com elas quando as resgatou da escravidão no Egito. Uma aliança é uma promessa solene e inquebrável entre duas pessoas ou grupos de pessoas. Yahweh havia prometido aos israelitas a terra de Canaã e havia garantido a eles que nunca quebraria sua promessa. O mensageiro então lembra aos israelitas de seu lado nessa aliança. Quanto aos israelitas, eles não devem fazer nenhuma aliança ou acordo com as pessoas que já viviam na terra. Os israelitas também devem destruir os altares que essas pessoas usavam para adorar seus deuses. Um altar é onde as pessoas oferecem presentes ou sacrifícios aos deuses que adoram ou a Yahweh.</w:t>
      </w:r>
    </w:p>
    <w:p>
      <w:pPr/>
      <w:r>
        <w:rPr>
          <w:lang w:val="pt_PT" w:bidi="pt_PT"/>
        </w:rPr>
      </w:r>
      <w:r>
        <w:rPr>
          <w:lang w:val="pt_PT" w:bidi="pt_PT"/>
        </w:rPr>
        <w:t xml:space="preserve">Parem aqui e, em grupo, olhem para imagens de </w:t>
      </w:r>
      <w:r>
        <w:rPr>
          <w:b/>
          <w:lang w:val="pt_PT" w:bidi="pt_PT"/>
        </w:rPr>
        <w:t>diferentes tipos de altares</w:t>
      </w:r>
      <w:r>
        <w:rPr>
          <w:lang w:val="pt_PT" w:bidi="pt_PT"/>
        </w:rPr>
        <w:t>. Pause este áudio aqui.</w:t>
      </w:r>
    </w:p>
    <w:p>
      <w:pPr/>
      <w:r>
        <w:rPr>
          <w:lang w:val="pt_PT" w:bidi="pt_PT"/>
        </w:rPr>
      </w:r>
      <w:r>
        <w:rPr>
          <w:lang w:val="pt_PT" w:bidi="pt_PT"/>
        </w:rPr>
        <w:t>No entanto, os israelitas falharam em manter sua parte da aliança. Os israelitas fizeram acordos com as pessoas que vivem nessa terra, então os israelitas tiveram permissão para continuar vivendo lá. Os israelitas também deixaram altares cananeus de pé, mesmo em áreas que controlavam plenamente, como veremos mais tarde. Ao fazer isso, os israelitas não obedeceram à "voz" de Yahweh, ou seus mandamentos.</w:t>
      </w:r>
    </w:p>
    <w:p>
      <w:pPr/>
      <w:r>
        <w:rPr>
          <w:lang w:val="pt_PT" w:bidi="pt_PT"/>
        </w:rPr>
      </w:r>
      <w:r>
        <w:rPr>
          <w:lang w:val="pt_PT" w:bidi="pt_PT"/>
        </w:rPr>
        <w:t>Pare aqui e discuta essa pergunta em grupo: conte uma história sobre uma pessoa que fez uma promessa ou um acordo forte com uma segunda pessoa, mas que mais tarde quebrou essa promessa. O que aconteceu? Como a segunda pessoa reagiu? Pause este áudio aqui.</w:t>
      </w:r>
    </w:p>
    <w:p>
      <w:pPr/>
      <w:r>
        <w:rPr>
          <w:lang w:val="pt_PT" w:bidi="pt_PT"/>
        </w:rPr>
      </w:r>
      <w:r>
        <w:rPr>
          <w:lang w:val="pt_PT" w:bidi="pt_PT"/>
        </w:rPr>
        <w:t>O mensageiro então faz uma pergunta: “Por que você fez isso?”. O mensageiro não espera uma resposta para essa pergunta. Em vez disso, o mensageiro está lembrando fortemente aos israelitas que eles não deveriam ter desobedecido aos mandamentos de Yahweh. Agora, o mensageiro diz aos israelitas a consequência porque eles não obedeceram à aliança com Yahweh. Yahweh declara por meio do mensageiro que Ele não forçará mais o povo cananeu a sair da terra. Em vez disso, o povo da terra se tornará "espinhos em seus lados". Um espinho é um crescimento pequeno e pontiagudo no caule de uma planta. O anjo está dizendo que as pessoas que vivem na terra causarão problemas constantemente aos israelitas.</w:t>
      </w:r>
    </w:p>
    <w:p>
      <w:pPr/>
      <w:r>
        <w:rPr>
          <w:lang w:val="pt_PT" w:bidi="pt_PT"/>
        </w:rPr>
      </w:r>
      <w:r>
        <w:rPr>
          <w:lang w:val="pt_PT" w:bidi="pt_PT"/>
        </w:rPr>
        <w:t xml:space="preserve">Parem aqui e olhem para uma imagem de </w:t>
      </w:r>
      <w:r>
        <w:rPr>
          <w:b/>
          <w:lang w:val="pt_PT" w:bidi="pt_PT"/>
        </w:rPr>
        <w:t>espinhos</w:t>
      </w:r>
      <w:r>
        <w:rPr>
          <w:lang w:val="pt_PT" w:bidi="pt_PT"/>
        </w:rPr>
        <w:t xml:space="preserve"> em grupo. Pause este áudio aqui.</w:t>
      </w:r>
    </w:p>
    <w:p>
      <w:pPr/>
      <w:r>
        <w:rPr>
          <w:lang w:val="pt_PT" w:bidi="pt_PT"/>
        </w:rPr>
      </w:r>
      <w:r>
        <w:rPr>
          <w:lang w:val="pt_PT" w:bidi="pt_PT"/>
        </w:rPr>
        <w:t>Parem novamente e contem histórias em grupo sobre uma vez em que vocês sentiram que um certo grupo de pessoas estava sempre causando muitos problemas aos outros. Pause este áudio aqui.</w:t>
      </w:r>
    </w:p>
    <w:p>
      <w:pPr/>
      <w:r>
        <w:rPr>
          <w:lang w:val="pt_PT" w:bidi="pt_PT"/>
        </w:rPr>
      </w:r>
      <w:r>
        <w:rPr>
          <w:lang w:val="pt_PT" w:bidi="pt_PT"/>
        </w:rPr>
        <w:t>O mensageiro de Yahweh acrescenta que os deuses das pessoas que vivem lá se tornarão "laços" para os israelitas. Um laço é uma armadilha que as pessoas fazem de arame ou corda. Eles usam a armadilha para pegar pequenos pássaros ou animais. O mensageiro diz isso para dizer aos israelitas que os deuses dessas pessoas sempre tentarão os israelitas e os afastarão de adorar a Yahweh. Como os israelitas não mantiveram a sua parte da aliança, Yahweh retira a ajuda dele.</w:t>
      </w:r>
    </w:p>
    <w:p>
      <w:pPr/>
      <w:r>
        <w:rPr>
          <w:lang w:val="pt_PT" w:bidi="pt_PT"/>
        </w:rPr>
      </w:r>
      <w:r>
        <w:rPr>
          <w:lang w:val="pt_PT" w:bidi="pt_PT"/>
        </w:rPr>
        <w:t xml:space="preserve">Pare aqui e, em grupo, olhe para uma imagem de uma </w:t>
      </w:r>
      <w:r>
        <w:rPr>
          <w:b/>
          <w:lang w:val="pt_PT" w:bidi="pt_PT"/>
        </w:rPr>
        <w:t>armadilha</w:t>
      </w:r>
      <w:r>
        <w:rPr>
          <w:lang w:val="pt_PT" w:bidi="pt_PT"/>
        </w:rPr>
        <w:t>. Pause este áudio aqui.</w:t>
      </w:r>
    </w:p>
    <w:p>
      <w:pPr/>
      <w:r>
        <w:rPr>
          <w:lang w:val="pt_PT" w:bidi="pt_PT"/>
        </w:rPr>
      </w:r>
      <w:r>
        <w:rPr>
          <w:lang w:val="pt_PT" w:bidi="pt_PT"/>
        </w:rPr>
        <w:t>Quando os israelitas ouvem essa mensagem, eles lamentam ou choram em alta voz para mostrar sua tristeza. É agora que os israelitas chamam a cidade de "Boquim", que significa "o lugar de pranto". As pessoas também oferecem sacrifícios a Yahweh para mostrar a Yahweh que estão arrependidas. Um sacrifício é um presente a Yahweh. A oferta poderia ser um animal que as pessoas haviam matado e depois queimado em um altar, mas também poderiam ser alimentos, azeite ou especiarias. Não sabemos exatamente que tipo de sacrifícios os israelitas ofereceram a Yahweh. Também não sabemos se as pessoas estão genuinamente arrependidas por seu pecado, ou se estão apenas esperando que Yahweh as perdoe e mude de ideia para as ajudar.</w:t>
      </w:r>
    </w:p>
    <w:p>
      <w:pPr/>
      <w:r>
        <w:rPr>
          <w:lang w:val="pt_PT" w:bidi="pt_PT"/>
        </w:rPr>
      </w:r>
      <w:r>
        <w:rPr>
          <w:lang w:val="pt_PT" w:bidi="pt_PT"/>
        </w:rPr>
        <w:t>Parem aqui e contem histórias em grupo de um momento em que as pessoas ouviram sobre uma punição séria que estavam prestes a receber por algo errado que haviam feito. Como eles reagiram? Como eles mostraram sua tristeza ou arrependimento? Pause este áudio aqui.</w:t>
      </w:r>
    </w:p>
    <w:p>
      <w:pPr/>
      <w:r>
        <w:rPr>
          <w:lang w:val="pt_PT" w:bidi="pt_PT"/>
        </w:rPr>
      </w:r>
      <w:r>
        <w:rPr>
          <w:lang w:val="pt_PT" w:bidi="pt_PT"/>
        </w:rPr>
        <w:t>Nesse momento, a história de repente volta para um tempo anterior, quando o líder israelita Josué ainda estava vivo. O narrador nos leva de volta para o momento em que Josué havia reunido os israelitas em um lugar chamado Siquém. Depois que ele falou com os israelitas, Josué enviou as pessoas para a terra que Yahweh havia dado a cada uma de suas tribos. Josué instruiu os israelitas a "tomar posse" de sua terra, o que significa tomar a terra que já era deles, e se estabelecer lá. Josué chama a terra de sua "herança". Naqueles tempos, quando um pai morria, a propriedade desse pai ia para seu filho. A propriedade que o filho agora possui nós chamamos de herança do filho. Nessa situação, a herança dos israelitas é a promessa de Yahweh de dar aos israelitas essa terra.</w:t>
      </w:r>
    </w:p>
    <w:p>
      <w:pPr/>
      <w:r>
        <w:rPr>
          <w:lang w:val="pt_PT" w:bidi="pt_PT"/>
        </w:rPr>
      </w:r>
      <w:r>
        <w:rPr>
          <w:lang w:val="pt_PT" w:bidi="pt_PT"/>
        </w:rPr>
        <w:t>Parem aqui e discutam essa pergunta em grupo: o que acontece com a propriedade de alguém quando essa pessoa morre em sua cultura? Conte histórias sobre o que aconteceu com os bens de uma pessoa depois que ela morreu. Pause este áudio aqui.</w:t>
      </w:r>
    </w:p>
    <w:p>
      <w:pPr/>
      <w:r>
        <w:rPr>
          <w:lang w:val="pt_PT" w:bidi="pt_PT"/>
        </w:rPr>
      </w:r>
      <w:r>
        <w:rPr>
          <w:lang w:val="pt_PT" w:bidi="pt_PT"/>
        </w:rPr>
        <w:t>O narrador nos lembra que as pessoas que viviam durante o tempo de Josué haviam sido fiéis a Yahweh. Alguns dos anciãos ou líderes naquele momento viveram mais do que Josué. As pessoas continuaram a ser fiéis a Yahweh durante o tempo desses anciãos ou líderes. Essas pessoas haviam visto as grandes coisas que Yahweh havia feito pelos israelitas. O narrador chama Josué de "servo de Yahweh", o que mostra que Yahweh honra Josué como uma pessoa que segue e obedece a Yahweh. Josué havia morrido aos 110 anos. Quando alguém vivia muito, as pessoas consideravam isso como um sinal de que a pessoa viveu uma vida honrada para Yahweh. O povo de Josué o enterrou dentro da terra que Yahweh havia dado à tribo de Josué em uma cidade chamada Timnate-Sera, ou Timnate-Heres, dependendo da tradução. Essa cidade ficava nas colinas que pertenciam à pequena tribo de Efraim. Ficava 16 quilômetros a noroeste de Betel. A diferença nos nomes é provavelmente um simples erro de ortografia, uma vez que não ouvimos o nome Timnate-Heres em nenhum outro lugar da Bíblia. Quando ouvimos pela primeira vez essa história sobre como o povo de Josué o enterrou na terra que Yahweh havia dado à tribo de Josué, o narrador chamou a cidade de Timnate-Sera. Também é possível que Timnate-Heres fosse simplesmente outro nome para o mesmo lugar.</w:t>
      </w:r>
    </w:p>
    <w:p>
      <w:pPr/>
      <w:r>
        <w:rPr>
          <w:lang w:val="pt_PT" w:bidi="pt_PT"/>
        </w:rPr>
      </w:r>
      <w:r>
        <w:rPr>
          <w:lang w:val="pt_PT" w:bidi="pt_PT"/>
        </w:rPr>
        <w:t xml:space="preserve">Parem aqui e olhem para um mapa que inclui </w:t>
      </w:r>
      <w:r>
        <w:rPr>
          <w:b/>
          <w:lang w:val="pt_PT" w:bidi="pt_PT"/>
        </w:rPr>
        <w:t>as localizações prováveis de Timnate-Será e Betel</w:t>
      </w:r>
      <w:r>
        <w:rPr>
          <w:lang w:val="pt_PT" w:bidi="pt_PT"/>
        </w:rPr>
        <w:t>. Pause o áudio aqui.</w:t>
      </w:r>
    </w:p>
    <w:p>
      <w:pPr/>
      <w:r>
        <w:rPr>
          <w:lang w:val="pt_PT" w:bidi="pt_PT"/>
        </w:rPr>
      </w:r>
      <w:r>
        <w:rPr>
          <w:lang w:val="pt_PT" w:bidi="pt_PT"/>
        </w:rPr>
        <w:t>Todas as pessoas que viviam na mesma época que Josué morreram. O narrador usa a frase "reunidos a seus antepassados", que é uma maneira educada de dizer que essas pessoas morreram. Isso se refere a uma tradição daquela época em que as pessoas enterravam os ossos daqueles que haviam morrido no túmulo de seus antepassados.</w:t>
      </w:r>
    </w:p>
    <w:p>
      <w:pPr/>
      <w:r>
        <w:rPr>
          <w:lang w:val="pt_PT" w:bidi="pt_PT"/>
        </w:rPr>
      </w:r>
      <w:r>
        <w:rPr>
          <w:lang w:val="pt_PT" w:bidi="pt_PT"/>
        </w:rPr>
        <w:t>Parem aqui e discutam em grupo: contem ao grupo sobre o que as pessoas em sua cultura fazem quando alguém em sua família morre. O que acontece com seus restos mortais? Contem histórias sobre o que alguém fez com os restos mortais ou corpos de seus entes queridos depois que essas pessoas morreram. Pause este áudio aqui.</w:t>
      </w:r>
    </w:p>
    <w:p>
      <w:pPr/>
      <w:r>
        <w:rPr>
          <w:lang w:val="pt_PT" w:bidi="pt_PT"/>
        </w:rPr>
      </w:r>
      <w:r>
        <w:rPr>
          <w:lang w:val="pt_PT" w:bidi="pt_PT"/>
        </w:rPr>
        <w:t>O narrador agora contrasta o fiel Josué e a geração de pessoas que viveram em sua época com a geração infiel de israelitas que viveram depois de Josué. Essa nova geração de israelitas não conhecia Yahweh e não se lembrava das grandes coisas que Yahweh havia feito pelo povo de Israel.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2.1–10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um mensageiro de Yahweh aparece aos israelitas, lembra o povo da aliança de Yahweh e critica o povo por sua desobediência.</w:t>
      </w:r>
    </w:p>
    <w:p>
      <w:pPr/>
      <w:r>
        <w:rPr>
          <w:lang w:val="pt_PT" w:bidi="pt_PT"/>
        </w:rPr>
      </w:r>
      <w:r>
        <w:rPr>
          <w:b/>
          <w:lang w:val="pt_PT" w:bidi="pt_PT"/>
        </w:rPr>
        <w:t>Na segunda cena:</w:t>
      </w:r>
      <w:r>
        <w:rPr>
          <w:lang w:val="pt_PT" w:bidi="pt_PT"/>
        </w:rPr>
        <w:t xml:space="preserve"> os israelitas ouvem a mensagem e choram em alta voz. Os israelitas oferecem sacrifícios a Yahweh como um sinal de sua tristeza e arrependimento.</w:t>
      </w:r>
    </w:p>
    <w:p>
      <w:pPr/>
      <w:r>
        <w:rPr>
          <w:lang w:val="pt_PT" w:bidi="pt_PT"/>
        </w:rPr>
      </w:r>
      <w:r>
        <w:rPr>
          <w:b/>
          <w:lang w:val="pt_PT" w:bidi="pt_PT"/>
        </w:rPr>
        <w:t>Na terceira cena:</w:t>
      </w:r>
      <w:r>
        <w:rPr>
          <w:lang w:val="pt_PT" w:bidi="pt_PT"/>
        </w:rPr>
        <w:t xml:space="preserve"> o foco muda de volta no tempo para quando Josué ainda estava vivo. Josué havia enviado os israelitas para tomar as áreas da terra que Yahweh havia dado aos israelitas. Isso marca o fim da liderança de Josué.</w:t>
      </w:r>
    </w:p>
    <w:p>
      <w:pPr/>
      <w:r>
        <w:rPr>
          <w:lang w:val="pt_PT" w:bidi="pt_PT"/>
        </w:rPr>
      </w:r>
      <w:r>
        <w:rPr>
          <w:b/>
          <w:lang w:val="pt_PT" w:bidi="pt_PT"/>
        </w:rPr>
        <w:t>Na quarta cena:</w:t>
      </w:r>
      <w:r>
        <w:rPr>
          <w:lang w:val="pt_PT" w:bidi="pt_PT"/>
        </w:rPr>
        <w:t xml:space="preserve"> essa cena conta da morte de Josué e a geração que havia sido fiel a Deus. No entanto, depois que Josué e sua geração morreram, uma nova geração cresceu que não conhecia Yahweh ou se lembrava das grandes coisas que Yahweh havia feito. Essas informações nos ajudarão a entender a desobediência futura de Israel.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 falando por meio do anjo ou mensageiro</w:t>
      </w:r>
    </w:p>
    <w:p>
      <w:pPr>
        <w:pStyle w:val="ListBullet"/>
        <w:spacing w:line="240" w:lineRule="auto"/>
        <w:ind w:left="720"/>
      </w:pPr>
      <w:r>
        <w:rPr>
          <w:lang w:val="pt_PT" w:bidi="pt_PT"/>
        </w:rPr>
      </w:r>
      <w:r>
        <w:rPr>
          <w:lang w:val="pt_PT" w:bidi="pt_PT"/>
        </w:rPr>
        <w:t>O anjo ou mensageiro</w:t>
      </w:r>
    </w:p>
    <w:p>
      <w:pPr>
        <w:pStyle w:val="ListBullet"/>
        <w:spacing w:line="240" w:lineRule="auto"/>
        <w:ind w:left="720"/>
      </w:pPr>
      <w:r>
        <w:rPr>
          <w:lang w:val="pt_PT" w:bidi="pt_PT"/>
        </w:rPr>
      </w:r>
      <w:r>
        <w:rPr>
          <w:lang w:val="pt_PT" w:bidi="pt_PT"/>
        </w:rPr>
        <w:t>Os israelitas na época de Josué</w:t>
      </w:r>
    </w:p>
    <w:p>
      <w:pPr>
        <w:pStyle w:val="ListBullet"/>
        <w:spacing w:line="240" w:lineRule="auto"/>
        <w:ind w:left="720"/>
      </w:pPr>
      <w:r>
        <w:rPr>
          <w:lang w:val="pt_PT" w:bidi="pt_PT"/>
        </w:rPr>
      </w:r>
      <w:r>
        <w:rPr>
          <w:lang w:val="pt_PT" w:bidi="pt_PT"/>
        </w:rPr>
        <w:t>A nova geração de israelitas desobedientes</w:t>
      </w:r>
    </w:p>
    <w:p>
      <w:pPr>
        <w:pStyle w:val="ListBullet"/>
        <w:spacing w:line="240" w:lineRule="auto"/>
        <w:ind w:left="720"/>
      </w:pPr>
      <w:r>
        <w:rPr>
          <w:lang w:val="pt_PT" w:bidi="pt_PT"/>
        </w:rPr>
      </w:r>
      <w:r>
        <w:rPr>
          <w:lang w:val="pt_PT" w:bidi="pt_PT"/>
        </w:rPr>
        <w:t>E Josué</w:t>
      </w:r>
    </w:p>
    <w:p>
      <w:pPr/>
      <w:r>
        <w:rPr>
          <w:lang w:val="pt_PT" w:bidi="pt_PT"/>
        </w:rPr>
      </w:r>
      <w:r>
        <w:rPr>
          <w:lang w:val="pt_PT" w:bidi="pt_PT"/>
        </w:rPr>
        <w:t>Em grupo, prestem atenção às partes do cenário da passagem:</w:t>
      </w:r>
    </w:p>
    <w:p>
      <w:pPr/>
      <w:r>
        <w:rPr>
          <w:lang w:val="pt_PT" w:bidi="pt_PT"/>
        </w:rPr>
      </w:r>
      <w:r>
        <w:rPr>
          <w:lang w:val="pt_PT" w:bidi="pt_PT"/>
        </w:rPr>
        <w:t>Na cena um, o anjo ou mensageiro de Yahweh "sobe" de Gilgal para Boquim para falar com os israelitas. O anjo "sobe" porque Boquim está em uma área mais alta e mais montanhosa do que Gilgal. Sempre que ouvimos as palavras "anjo" ou "mensageiro de Yahweh", isso mostra que o mensageiro dá uma mensagem direta de Yahweh. Quando o mensageiro fala, é como se o próprio Yahweh falasse. A palavra "anjo" que o narrador usa no idioma original também pode significar "mensageiro", e não sabemos se o mensageiro é um ser sobrenatural especial ou uma pessoa humana que traz a mensagem de Yahweh. Não importa quem seja o mensageiro, o importante é que ele entregue a mensagem de Yahweh.</w:t>
      </w:r>
    </w:p>
    <w:p>
      <w:pPr/>
      <w:r>
        <w:rPr>
          <w:lang w:val="pt_PT" w:bidi="pt_PT"/>
        </w:rPr>
      </w:r>
      <w:r>
        <w:rPr>
          <w:lang w:val="pt_PT" w:bidi="pt_PT"/>
        </w:rPr>
        <w:t>Parem aqui e discutam: que palavra ou frase vocês usarão para traduzir "anjo", ou "mensageiro de Yahweh"? Pause este áudio aqui.</w:t>
      </w:r>
    </w:p>
    <w:p>
      <w:pPr/>
      <w:r>
        <w:rPr>
          <w:lang w:val="pt_PT" w:bidi="pt_PT"/>
        </w:rPr>
      </w:r>
      <w:r>
        <w:rPr>
          <w:lang w:val="pt_PT" w:bidi="pt_PT"/>
        </w:rPr>
        <w:t>Os israelitas estão reunidos em Boquim, que provavelmente é a cidade de Betel. Boquim provavelmente ficava a cerca de 45 quilômetros de Gilgal, para o oeste. Não sabemos exatamente como o mensageiro chega lá ou quanto tempo ele leva.</w:t>
      </w:r>
    </w:p>
    <w:p>
      <w:pPr/>
      <w:r>
        <w:rPr>
          <w:lang w:val="pt_PT" w:bidi="pt_PT"/>
        </w:rPr>
      </w:r>
      <w:r>
        <w:rPr>
          <w:lang w:val="pt_PT" w:bidi="pt_PT"/>
        </w:rPr>
        <w:t>Por meio do mensageiro, Yahweh lembra aos israelitas que ele os resgatou do Egito e os trouxe para a terra que ele prometeu a seus antepassados. Yahweh lembra aos israelitas da aliança, ou promessa solene, que ele fez com os israelitas, e de sua promessa de nunca quebrá-la. Yahweh também lembra aos israelitas que ele havia ordenado que os israelitas não fizessem nenhum acordo com as pessoas que vivem na terra, e destruíssem os altares que essas pessoas usavam para adorar outros deuses. O mensageiro então diz aos israelitas que eles não obedeceram à "voz" de Yahweh, ou aos mandamentos dele. O mensageiro então pergunta aos israelitas: “Por que vocês fizeram isso?”. O mensageiro não espera que os israelitas respondam a essa pergunta. O mensageiro usa essa pergunta para dizer aos israelitas: "Vocês não deveriam ter feito isso".</w:t>
      </w:r>
    </w:p>
    <w:p>
      <w:pPr/>
      <w:r>
        <w:rPr>
          <w:lang w:val="pt_PT" w:bidi="pt_PT"/>
        </w:rPr>
      </w:r>
      <w:r>
        <w:rPr>
          <w:lang w:val="pt_PT" w:bidi="pt_PT"/>
        </w:rPr>
        <w:t>Parem aqui e discutam em grupo: como vocês traduzirão que o mensageiro realmente queria dizer: "Vocês não deveriam ter feito isso?" Pause este áudio aqui.</w:t>
      </w:r>
    </w:p>
    <w:p>
      <w:pPr/>
      <w:r>
        <w:rPr>
          <w:lang w:val="pt_PT" w:bidi="pt_PT"/>
        </w:rPr>
      </w:r>
      <w:r>
        <w:rPr>
          <w:lang w:val="pt_PT" w:bidi="pt_PT"/>
        </w:rPr>
        <w:t>O mensageiro então anuncia que os israelitas sofrerão consequências porque pecaram ao quebrar a aliança com Yahweh: Yahweh não expulsará mais os povos que vivem na terra, mas essas pessoas se tornarão "espinhos nos seus lados". Yahweh quer dizer que as pessoas que vivem na terra causarão constantemente dificuldades e problemas para os israelitas.</w:t>
      </w:r>
    </w:p>
    <w:p>
      <w:pPr/>
      <w:r>
        <w:rPr>
          <w:lang w:val="pt_PT" w:bidi="pt_PT"/>
        </w:rPr>
      </w:r>
      <w:r>
        <w:rPr>
          <w:lang w:val="pt_PT" w:bidi="pt_PT"/>
        </w:rPr>
        <w:t>Parem aqui e discutam em grupo: se lembram da história que vocês contaram na etapa dois sobre um grupo de pessoas que causava constantemente problemas aos outros? Prestem atenção às palavras que vocês usaram para descrever como essas pessoas causaram problemas. Como você descreveria as pessoas que são como espinhos nos lados dos israelitas? Pause este áudio aqui.</w:t>
      </w:r>
    </w:p>
    <w:p>
      <w:pPr/>
      <w:r>
        <w:rPr>
          <w:lang w:val="pt_PT" w:bidi="pt_PT"/>
        </w:rPr>
      </w:r>
      <w:r>
        <w:rPr>
          <w:lang w:val="pt_PT" w:bidi="pt_PT"/>
        </w:rPr>
        <w:t>O mensageiro adverte que os deuses dos cananeus se tornarão um "laço" ou uma "armadilha" para os israelitas. Em outras palavras, esses falsos deuses tentarão os israelitas e afastarão as pessoas de seguir a Yahweh.</w:t>
      </w:r>
    </w:p>
    <w:p>
      <w:pPr/>
      <w:r>
        <w:rPr>
          <w:lang w:val="pt_PT" w:bidi="pt_PT"/>
        </w:rPr>
      </w:r>
      <w:r>
        <w:rPr>
          <w:lang w:val="pt_PT" w:bidi="pt_PT"/>
        </w:rPr>
        <w:t>Parem aqui e discutam como vocês descreverão que os deuses cananeus se tornarão um laço ou armadilha e tentarão os israelitas a se afastarem de Yahweh. Pensem em como vocês falam sobre pessoas que induzem outras pessoas a fazer coisas ruins. Como vocês falam sobre essas coisas? Pause este áudio aqui.</w:t>
      </w:r>
    </w:p>
    <w:p>
      <w:pPr/>
      <w:r>
        <w:rPr>
          <w:lang w:val="pt_PT" w:bidi="pt_PT"/>
        </w:rPr>
      </w:r>
      <w:r>
        <w:rPr>
          <w:lang w:val="pt_PT" w:bidi="pt_PT"/>
        </w:rPr>
        <w:t>A segunda cena acontece logo depois da primeira. Assim que os israelitas ouvem as palavras do mensageiro, eles começam a chorar em voz alta para mostrar o quão tristes e arrependidos se sentem. Os israelitas estão tão abalados que decidem renomear a cidade como "Boquim", que significa "o lugar do choro". O narrador diz que o mensageiro falou com "todo" o povo de Israel. Isso provavelmente não significa que cada um dos 600.000 homens israelitas estava lá. Em vez disso, provavelmente significa que o mensageiro falou com os líderes, governantes e outras pessoas que representam cada uma das tribos.</w:t>
      </w:r>
    </w:p>
    <w:p>
      <w:pPr/>
      <w:r>
        <w:rPr>
          <w:lang w:val="pt_PT" w:bidi="pt_PT"/>
        </w:rPr>
      </w:r>
      <w:r>
        <w:rPr>
          <w:lang w:val="pt_PT" w:bidi="pt_PT"/>
        </w:rPr>
        <w:t>A cena três muda o foco para um tempo anterior, quando o líder israelita Josué ainda estava vivo.</w:t>
      </w:r>
    </w:p>
    <w:p>
      <w:pPr/>
      <w:r>
        <w:rPr>
          <w:lang w:val="pt_PT" w:bidi="pt_PT"/>
        </w:rPr>
      </w:r>
      <w:r>
        <w:rPr>
          <w:lang w:val="pt_PT" w:bidi="pt_PT"/>
        </w:rPr>
        <w:t>Parem aqui e discutam em grupo: contem uma história que volta a um tempo anterior ao momento em que a história começou. Prestem atenção à linguagem e às palavras que vocês usam quando falam sobre a parte anterior da história. Discutam como vocês podem manter a ordem da história clara para seus ouvintes. Pause este áudio aqui.</w:t>
      </w:r>
    </w:p>
    <w:p>
      <w:pPr/>
      <w:r>
        <w:rPr>
          <w:lang w:val="pt_PT" w:bidi="pt_PT"/>
        </w:rPr>
      </w:r>
      <w:r>
        <w:rPr>
          <w:lang w:val="pt_PT" w:bidi="pt_PT"/>
        </w:rPr>
        <w:t>O narrador retorna ao momento em que Josué havia reunido os israelitas para falar com eles em um lugar chamado Siquém pouco antes de Josué morrer. Devemos deixar claro que essa cena acontece algum tempo antes da vinda do mensageiro de Yahweh. Depois que Josué se dirige aos israelitas, Josué envia as pessoas para "tomar posse" da terra. Josué usa essas palavras para dizer aos israelitas para reivindicar a terra que Yahweh já deu a eles. As pessoas que vivem durante o tempo de Josué como líder de Israel permanecem fiéis a Yahweh e seguem os mandamentos de Yahweh. Alguns dos anciãos, ou líderes na comunidade, vivem mais do que Josué, e mesmo quando esses líderes ainda estão vivos, as pessoas permanecem fiéis a Yahweh. Essas pessoas haviam testemunhado todas as grandes coisas que Yahweh havia feito por Israel. Josué morre aos 110 anos, e o povo o enterra na terra que pertencia à sua tribo em Timnate-Heres, ou Timnate-Sera. Essa terra está na terra montanhosa que pertencia à tribo de Efraim, ao norte da montanha de Gaás. Não sabemos exatamente onde Timnate-Sera ficava, mas é provável que tenha sido a cerca de dez horas de caminhada, ou cerca de 16 quilômetros a noroeste de Betel ou Boquim.</w:t>
      </w:r>
    </w:p>
    <w:p>
      <w:pPr/>
      <w:r>
        <w:rPr>
          <w:lang w:val="pt_PT" w:bidi="pt_PT"/>
        </w:rPr>
      </w:r>
      <w:r>
        <w:rPr>
          <w:lang w:val="pt_PT" w:bidi="pt_PT"/>
        </w:rPr>
        <w:t xml:space="preserve">Parem aqui e, em grupo, olhem para um mapa que inclui </w:t>
      </w:r>
      <w:r>
        <w:rPr>
          <w:b/>
          <w:lang w:val="pt_PT" w:bidi="pt_PT"/>
        </w:rPr>
        <w:t>Betel, Timnate-Sera e a montanha de Gaás</w:t>
      </w:r>
      <w:r>
        <w:rPr>
          <w:lang w:val="pt_PT" w:bidi="pt_PT"/>
        </w:rPr>
        <w:t>. Pause o áudio aqui.</w:t>
      </w:r>
    </w:p>
    <w:p>
      <w:pPr/>
      <w:r>
        <w:rPr>
          <w:lang w:val="pt_PT" w:bidi="pt_PT"/>
        </w:rPr>
      </w:r>
      <w:r>
        <w:rPr>
          <w:lang w:val="pt_PT" w:bidi="pt_PT"/>
        </w:rPr>
        <w:t>Todas as pessoas que viviam naquela época foram "reunidas a seus pais", o que significa que elas morreram.</w:t>
      </w:r>
    </w:p>
    <w:p>
      <w:pPr/>
      <w:r>
        <w:rPr>
          <w:lang w:val="pt_PT" w:bidi="pt_PT"/>
        </w:rPr>
      </w:r>
      <w:r>
        <w:rPr>
          <w:lang w:val="pt_PT" w:bidi="pt_PT"/>
        </w:rPr>
        <w:t>A cena quatro acontece depois da cena três. Depois que as pessoas do tempo de Josué morrem, muitos anos se passam e seus filhos crescem. Essa nova geração de israelitas não conhecia Yahweh e não se lembrava das grandes coisas que Yahweh havia feito por Israel.</w:t>
      </w:r>
    </w:p>
    <w:p>
      <w:pPr/>
      <w:r>
        <w:rPr>
          <w:lang w:val="pt_PT" w:bidi="pt_PT"/>
        </w:rPr>
      </w:r>
      <w:r>
        <w:rPr>
          <w:lang w:val="pt_PT" w:bidi="pt_PT"/>
        </w:rPr>
        <w:t>Até agora, o narrador explicou a história militar de Israel. Agora, o narrador prepara o cenário para a próxima parte da história de Israel, sobre seu relacionamento com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2.1–10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 falando por meio do anjo ou mensageiro</w:t>
      </w:r>
    </w:p>
    <w:p>
      <w:pPr>
        <w:pStyle w:val="ListBullet"/>
        <w:spacing w:line="240" w:lineRule="auto"/>
        <w:ind w:left="720"/>
      </w:pPr>
      <w:r>
        <w:rPr>
          <w:lang w:val="pt_PT" w:bidi="pt_PT"/>
        </w:rPr>
      </w:r>
      <w:r>
        <w:rPr>
          <w:lang w:val="pt_PT" w:bidi="pt_PT"/>
        </w:rPr>
        <w:t>O anjo ou mensageiro</w:t>
      </w:r>
    </w:p>
    <w:p>
      <w:pPr>
        <w:pStyle w:val="ListBullet"/>
        <w:spacing w:line="240" w:lineRule="auto"/>
        <w:ind w:left="720"/>
      </w:pPr>
      <w:r>
        <w:rPr>
          <w:lang w:val="pt_PT" w:bidi="pt_PT"/>
        </w:rPr>
      </w:r>
      <w:r>
        <w:rPr>
          <w:lang w:val="pt_PT" w:bidi="pt_PT"/>
        </w:rPr>
        <w:t>Os israelitas na época de Josué</w:t>
      </w:r>
    </w:p>
    <w:p>
      <w:pPr>
        <w:pStyle w:val="ListBullet"/>
        <w:spacing w:line="240" w:lineRule="auto"/>
        <w:ind w:left="720"/>
      </w:pPr>
      <w:r>
        <w:rPr>
          <w:lang w:val="pt_PT" w:bidi="pt_PT"/>
        </w:rPr>
      </w:r>
      <w:r>
        <w:rPr>
          <w:lang w:val="pt_PT" w:bidi="pt_PT"/>
        </w:rPr>
        <w:t>A nova geração de israelitas desobedientes</w:t>
      </w:r>
    </w:p>
    <w:p>
      <w:pPr>
        <w:pStyle w:val="ListBullet"/>
        <w:spacing w:line="240" w:lineRule="auto"/>
        <w:ind w:left="720"/>
      </w:pPr>
      <w:r>
        <w:rPr>
          <w:lang w:val="pt_PT" w:bidi="pt_PT"/>
        </w:rPr>
      </w:r>
      <w:r>
        <w:rPr>
          <w:lang w:val="pt_PT" w:bidi="pt_PT"/>
        </w:rPr>
        <w:t>E Josué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mensageiro de Yahweh, ou anjo, viaja de Gilgal para Boquim. Por meio desse mensageiro, Yahweh fala com os israelitas reunidos lá e lembra a eles que ele os trouxe para fora do Egito e para a terra que ele havia prometido a seus antepassados. Yahweh lembra a aliança que ele fez com os israelitas, e sua promessa de nunca quebrar essa aliança. Yahweh também lembra aos israelitas que ele ordenou que não fizessem acordos com as pessoas que vivem na terra e destruíssem seus altares. O mensageiro então confronta os israelitas e diz a eles que desobedeceram a Yahweh. Ele pergunta: “Por que vocês fizeram isso?”. Finalmente, Yahweh, por meio do mensageiro, diz aos israelitas que ele retirará sua ajuda deles. Yahweh não expulsará as pessoas que vivem na terra. Em vez disso, essas pessoas serão como espinhos nos lados dos israelitas, e seus deuses se tornarão laços ou armadilhas para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os israelitas ouvem essas palavras, eles ficam muito tristes e chateados, e choram em voz alta. Os israelitas decidem nomear a cidade de "Boquim", que significa "o lugar de pranto". Os israelitas fazem sacrifícios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às pessoas que interpretam os israelitas: “O que vocês estão sentindo ou pensando?”. A pessoa ou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ação agora muda de volta para o passado. Os israelitas se reúnem em Siquém. Depois que Josué termina seu discurso aos israelitas, Josué instrui as pessoas a irem e tomar posse da terra que Yahweh deu a cada tribo. Essa geração de israelitas é fiel a Yahweh e segue seus mandamentos. Josué morre aos 110 anos de idade. O povo de Josué carrega seu corpo para a terra que Yahweh havia dado à tribo de Josué. As pessoas enterram os ossos de Josué lá no túmulo da família em Timnate-Heres.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às pessoas que interpretam a geração de israelitas fiéis: “O que vocês estão sentindo ou pensando?”. A pessoa ou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que toda aquela geração morreu, surgiu uma nova geração que não conhecia Yahweh nem o que ele havia feito por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às pessoas que interpretam a nova geração: “O que vocês estão sentindo ou pensando?”. A pessoa ou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2.1–10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Essa história usa o nome pessoal de Deus, </w:t>
      </w:r>
      <w:r>
        <w:rPr>
          <w:b/>
          <w:lang w:val="pt_PT" w:bidi="pt_PT"/>
        </w:rPr>
        <w:t>Yahweh</w:t>
      </w:r>
      <w:r>
        <w:rPr>
          <w:lang w:val="pt_PT" w:bidi="pt_PT"/>
        </w:rPr>
        <w:t xml:space="preserve">. Para mais informações sobre </w:t>
      </w:r>
      <w:r>
        <w:rPr>
          <w:b/>
          <w:lang w:val="pt_PT" w:bidi="pt_PT"/>
        </w:rPr>
        <w:t>Yahweh</w:t>
      </w:r>
      <w:r>
        <w:rPr>
          <w:lang w:val="pt_PT" w:bidi="pt_PT"/>
        </w:rPr>
        <w:t>, consulte o Glossário Mestre. Use a mesma palavra ou frase que você usou em passagens anteriores.</w:t>
      </w:r>
    </w:p>
    <w:p>
      <w:pPr/>
      <w:r>
        <w:rPr>
          <w:lang w:val="pt_PT" w:bidi="pt_PT"/>
        </w:rPr>
      </w:r>
      <w:r>
        <w:rPr>
          <w:lang w:val="pt_PT" w:bidi="pt_PT"/>
        </w:rPr>
        <w:t xml:space="preserve">Um </w:t>
      </w:r>
      <w:r>
        <w:rPr>
          <w:b/>
          <w:lang w:val="pt_PT" w:bidi="pt_PT"/>
        </w:rPr>
        <w:t>anjo</w:t>
      </w:r>
      <w:r>
        <w:rPr>
          <w:lang w:val="pt_PT" w:bidi="pt_PT"/>
        </w:rPr>
        <w:t xml:space="preserve">, ou </w:t>
      </w:r>
      <w:r>
        <w:rPr>
          <w:b/>
          <w:lang w:val="pt_PT" w:bidi="pt_PT"/>
        </w:rPr>
        <w:t>mensageiro de Yahweh</w:t>
      </w:r>
      <w:r>
        <w:rPr>
          <w:lang w:val="pt_PT" w:bidi="pt_PT"/>
        </w:rPr>
        <w:t>, viajou de Gilgal para Boquim. Um anjo é um ser sobrenatural e espiritual que Yahweh criou. Os anjos dão mensagens de Yahweh às pessoas. Nessa história, a palavra original usada para "anjo" também é a palavra para "mensageiro". Não sabemos pelas palavras dessa história se esse mensageiro era de fato um anjo especial de Yahweh que falava diretamente as palavras de Yahweh, ou se era uma pessoa que passou a mensagem de Yahweh ao povo de Israel, os israelitas.</w:t>
      </w:r>
    </w:p>
    <w:p>
      <w:pPr/>
      <w:r>
        <w:rPr>
          <w:lang w:val="pt_PT" w:bidi="pt_PT"/>
        </w:rPr>
      </w:r>
      <w:r>
        <w:rPr>
          <w:lang w:val="pt_PT" w:bidi="pt_PT"/>
        </w:rPr>
        <w:t xml:space="preserve">Parem aqui e discutam em grupo qual palavra ou frase vocês usarão para </w:t>
      </w:r>
      <w:r>
        <w:rPr>
          <w:b/>
          <w:lang w:val="pt_PT" w:bidi="pt_PT"/>
        </w:rPr>
        <w:t>anjo</w:t>
      </w:r>
      <w:r>
        <w:rPr>
          <w:lang w:val="pt_PT" w:bidi="pt_PT"/>
        </w:rPr>
        <w:t xml:space="preserve">, ou </w:t>
      </w:r>
      <w:r>
        <w:rPr>
          <w:b/>
          <w:lang w:val="pt_PT" w:bidi="pt_PT"/>
        </w:rPr>
        <w:t>mensageiro de Yahweh</w:t>
      </w:r>
      <w:r>
        <w:rPr>
          <w:lang w:val="pt_PT" w:bidi="pt_PT"/>
        </w:rPr>
        <w:t xml:space="preserve">. Consulte </w:t>
      </w:r>
      <w:r>
        <w:rPr>
          <w:b/>
          <w:lang w:val="pt_PT" w:bidi="pt_PT"/>
        </w:rPr>
        <w:t>anjo do Senhor</w:t>
      </w:r>
      <w:r>
        <w:rPr>
          <w:lang w:val="pt_PT" w:bidi="pt_PT"/>
        </w:rPr>
        <w:t xml:space="preserve"> no Glossário Mestre para mais informações. Usem a mesma palavra ou frase em toda a passagem. Pause este áudio aqui.</w:t>
      </w:r>
    </w:p>
    <w:p>
      <w:pPr/>
      <w:r>
        <w:rPr>
          <w:lang w:val="pt_PT" w:bidi="pt_PT"/>
        </w:rPr>
      </w:r>
      <w:r>
        <w:rPr>
          <w:lang w:val="pt_PT" w:bidi="pt_PT"/>
        </w:rPr>
        <w:t xml:space="preserve">O anjo, ou mensageiro, fala com os </w:t>
      </w:r>
      <w:r>
        <w:rPr>
          <w:b/>
          <w:lang w:val="pt_PT" w:bidi="pt_PT"/>
        </w:rPr>
        <w:t>israelitas</w:t>
      </w:r>
      <w:r>
        <w:rPr>
          <w:lang w:val="pt_PT" w:bidi="pt_PT"/>
        </w:rPr>
        <w:t xml:space="preserve">, ou o </w:t>
      </w:r>
      <w:r>
        <w:rPr>
          <w:b/>
          <w:lang w:val="pt_PT" w:bidi="pt_PT"/>
        </w:rPr>
        <w:t>povo de Israel</w:t>
      </w:r>
      <w:r>
        <w:rPr>
          <w:lang w:val="pt_PT" w:bidi="pt_PT"/>
        </w:rPr>
        <w:t xml:space="preserve">. Israel é o nome da terra que Yahweh deu a seu povo escolhido, os descendentes de Jacó. Os israelitas são o povo que são os descendentes de Jacó. Para mais informações sobre os </w:t>
      </w:r>
      <w:r>
        <w:rPr>
          <w:b/>
          <w:lang w:val="pt_PT" w:bidi="pt_PT"/>
        </w:rPr>
        <w:t>israelitas</w:t>
      </w:r>
      <w:r>
        <w:rPr>
          <w:lang w:val="pt_PT" w:bidi="pt_PT"/>
        </w:rPr>
        <w:t>, ou povo de Israel, consulte o Glossário Mestre. Usem a mesma palavra ou frase para israelitas em toda a passagem.</w:t>
      </w:r>
    </w:p>
    <w:p>
      <w:pPr/>
      <w:r>
        <w:rPr>
          <w:lang w:val="pt_PT" w:bidi="pt_PT"/>
        </w:rPr>
      </w:r>
      <w:r>
        <w:rPr>
          <w:lang w:val="pt_PT" w:bidi="pt_PT"/>
        </w:rPr>
        <w:t xml:space="preserve">Quando Yahweh fala por meio de seu mensageiro, ele lembra aos israelitas da </w:t>
      </w:r>
      <w:r>
        <w:rPr>
          <w:b/>
          <w:lang w:val="pt_PT" w:bidi="pt_PT"/>
        </w:rPr>
        <w:t>aliança</w:t>
      </w:r>
      <w:r>
        <w:rPr>
          <w:lang w:val="pt_PT" w:bidi="pt_PT"/>
        </w:rPr>
        <w:t xml:space="preserve">, ou acordo especial, que ele </w:t>
      </w:r>
      <w:r>
        <w:rPr>
          <w:b/>
          <w:lang w:val="pt_PT" w:bidi="pt_PT"/>
        </w:rPr>
        <w:t>jurou</w:t>
      </w:r>
      <w:r>
        <w:rPr>
          <w:lang w:val="pt_PT" w:bidi="pt_PT"/>
        </w:rPr>
        <w:t xml:space="preserve">, ou </w:t>
      </w:r>
      <w:r>
        <w:rPr>
          <w:b/>
          <w:lang w:val="pt_PT" w:bidi="pt_PT"/>
        </w:rPr>
        <w:t>prometeu</w:t>
      </w:r>
      <w:r>
        <w:rPr>
          <w:lang w:val="pt_PT" w:bidi="pt_PT"/>
        </w:rPr>
        <w:t>, a eles. Yahweh prometeu nunca quebrar essa aliança. Os israelitas não deveriam fazer alianças com os habitantes da terra. Quando as pessoas fazem uma aliança, elas fazem uma promessa solene umas com as outras que não podem quebrar. Quando as pessoas fazem uma aliança umas com as outras, elas dizem que querem ter um bom relacionamento umas com as outras.</w:t>
      </w:r>
    </w:p>
    <w:p>
      <w:pPr/>
      <w:r>
        <w:rPr>
          <w:lang w:val="pt_PT" w:bidi="pt_PT"/>
        </w:rPr>
      </w:r>
      <w:r>
        <w:rPr>
          <w:lang w:val="pt_PT" w:bidi="pt_PT"/>
        </w:rPr>
        <w:t xml:space="preserve">Parem aqui e discutam em grupo qual palavra ou frase vocês usarão para </w:t>
      </w:r>
      <w:r>
        <w:rPr>
          <w:b/>
          <w:lang w:val="pt_PT" w:bidi="pt_PT"/>
        </w:rPr>
        <w:t>jurar</w:t>
      </w:r>
      <w:r>
        <w:rPr>
          <w:lang w:val="pt_PT" w:bidi="pt_PT"/>
        </w:rPr>
        <w:t xml:space="preserve">, ou </w:t>
      </w:r>
      <w:r>
        <w:rPr>
          <w:b/>
          <w:lang w:val="pt_PT" w:bidi="pt_PT"/>
        </w:rPr>
        <w:t>fazer uma promessa</w:t>
      </w:r>
      <w:r>
        <w:rPr>
          <w:lang w:val="pt_PT" w:bidi="pt_PT"/>
        </w:rPr>
        <w:t xml:space="preserve">. Para mais informações, consulte </w:t>
      </w:r>
      <w:r>
        <w:rPr>
          <w:b/>
          <w:lang w:val="pt_PT" w:bidi="pt_PT"/>
        </w:rPr>
        <w:t>voto</w:t>
      </w:r>
      <w:r>
        <w:rPr>
          <w:lang w:val="pt_PT" w:bidi="pt_PT"/>
        </w:rPr>
        <w:t xml:space="preserve"> no Glossário Mestre. Também discutam qual palavra vocês usarão para </w:t>
      </w:r>
      <w:r>
        <w:rPr>
          <w:b/>
          <w:lang w:val="pt_PT" w:bidi="pt_PT"/>
        </w:rPr>
        <w:t>aliança</w:t>
      </w:r>
      <w:r>
        <w:rPr>
          <w:lang w:val="pt_PT" w:bidi="pt_PT"/>
        </w:rPr>
        <w:t xml:space="preserve">, ou </w:t>
      </w:r>
      <w:r>
        <w:rPr>
          <w:b/>
          <w:lang w:val="pt_PT" w:bidi="pt_PT"/>
        </w:rPr>
        <w:t>promessa forte</w:t>
      </w:r>
      <w:r>
        <w:rPr>
          <w:lang w:val="pt_PT" w:bidi="pt_PT"/>
        </w:rPr>
        <w:t xml:space="preserve">. Procure </w:t>
      </w:r>
      <w:r>
        <w:rPr>
          <w:b/>
          <w:lang w:val="pt_PT" w:bidi="pt_PT"/>
        </w:rPr>
        <w:t>aliança</w:t>
      </w:r>
      <w:r>
        <w:rPr>
          <w:lang w:val="pt_PT" w:bidi="pt_PT"/>
        </w:rPr>
        <w:t xml:space="preserve"> no Glossário Mestre para mais informações. Usem a mesma palavra ou frase em toda a passagem. Se você já traduziu essa palavra em outro livro da Bíblia, use a mesma palavra que você usou lá. Pause este áudio aqui.</w:t>
      </w:r>
    </w:p>
    <w:p>
      <w:pPr/>
      <w:r>
        <w:rPr>
          <w:lang w:val="pt_PT" w:bidi="pt_PT"/>
        </w:rPr>
      </w:r>
      <w:r>
        <w:rPr>
          <w:lang w:val="pt_PT" w:bidi="pt_PT"/>
        </w:rPr>
        <w:t xml:space="preserve">Yahweh ordenou que os israelitas destruíssem os </w:t>
      </w:r>
      <w:r>
        <w:rPr>
          <w:b/>
          <w:lang w:val="pt_PT" w:bidi="pt_PT"/>
        </w:rPr>
        <w:t>altares</w:t>
      </w:r>
      <w:r>
        <w:rPr>
          <w:lang w:val="pt_PT" w:bidi="pt_PT"/>
        </w:rPr>
        <w:t xml:space="preserve"> das pessoas que viviam na terra. Um altar é um lugar onde as pessoas oferecem presentes ou sacrifícios a Yahweh. É como uma mesa onde as pessoas colocam seus presentes. Outros grupos de pessoas além dos israelitas também faziam altares para oferecer presentes a seus próprios deuses.</w:t>
      </w:r>
    </w:p>
    <w:p>
      <w:pPr/>
      <w:r>
        <w:rPr>
          <w:lang w:val="pt_PT" w:bidi="pt_PT"/>
        </w:rPr>
      </w:r>
      <w:r>
        <w:rPr>
          <w:lang w:val="pt_PT" w:bidi="pt_PT"/>
        </w:rPr>
        <w:t xml:space="preserve">Parem aqui e discutam em grupo qual palavra ou frase vocês usarão para </w:t>
      </w:r>
      <w:r>
        <w:rPr>
          <w:b/>
          <w:lang w:val="pt_PT" w:bidi="pt_PT"/>
        </w:rPr>
        <w:t>altar</w:t>
      </w:r>
      <w:r>
        <w:rPr>
          <w:lang w:val="pt_PT" w:bidi="pt_PT"/>
        </w:rPr>
        <w:t xml:space="preserve">. Procurem a palavra </w:t>
      </w:r>
      <w:r>
        <w:rPr>
          <w:b/>
          <w:lang w:val="pt_PT" w:bidi="pt_PT"/>
        </w:rPr>
        <w:t>altar</w:t>
      </w:r>
      <w:r>
        <w:rPr>
          <w:lang w:val="pt_PT" w:bidi="pt_PT"/>
        </w:rPr>
        <w:t xml:space="preserve"> no Glossário Mestre para obterem mais informações. Usem a mesma palavra ou frase em toda a passagem. Se você já traduziu essa palavra em outro livro da Bíblia, use a mesma palavra que você usou lá. Pause este áudio aqui.</w:t>
      </w:r>
    </w:p>
    <w:p>
      <w:pPr/>
      <w:r>
        <w:rPr>
          <w:lang w:val="pt_PT" w:bidi="pt_PT"/>
        </w:rPr>
      </w:r>
      <w:r>
        <w:rPr>
          <w:lang w:val="pt_PT" w:bidi="pt_PT"/>
        </w:rPr>
        <w:t xml:space="preserve">Yahweh também diz que os </w:t>
      </w:r>
      <w:r>
        <w:rPr>
          <w:b/>
          <w:lang w:val="pt_PT" w:bidi="pt_PT"/>
        </w:rPr>
        <w:t>deuses</w:t>
      </w:r>
      <w:r>
        <w:rPr>
          <w:lang w:val="pt_PT" w:bidi="pt_PT"/>
        </w:rPr>
        <w:t xml:space="preserve"> das pessoas que vivem na terra serão uma "armadilha" para os israelitas, o que significa que os deuses dos cananeus tentarão constantemente os israelitas. Um laço é uma armadilha usada para pegar pequenos animais e pássaros. Falsos deuses são seres espirituais que as pessoas às vezes adoravam como se tivessem poder.</w:t>
      </w:r>
    </w:p>
    <w:p>
      <w:pPr/>
      <w:r>
        <w:rPr>
          <w:lang w:val="pt_PT" w:bidi="pt_PT"/>
        </w:rPr>
      </w:r>
      <w:r>
        <w:rPr>
          <w:lang w:val="pt_PT" w:bidi="pt_PT"/>
        </w:rPr>
        <w:t xml:space="preserve">Parem aqui e discutam em grupo qual palavra ou frase vocês usarão para </w:t>
      </w:r>
      <w:r>
        <w:rPr>
          <w:b/>
          <w:lang w:val="pt_PT" w:bidi="pt_PT"/>
        </w:rPr>
        <w:t>deuses</w:t>
      </w:r>
      <w:r>
        <w:rPr>
          <w:lang w:val="pt_PT" w:bidi="pt_PT"/>
        </w:rPr>
        <w:t xml:space="preserve">. Consulte </w:t>
      </w:r>
      <w:r>
        <w:rPr>
          <w:b/>
          <w:lang w:val="pt_PT" w:bidi="pt_PT"/>
        </w:rPr>
        <w:t>deuses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Quando os israelitas ouvem as palavras de Yahweh por meio de seu mensageiro, os israelitas choram e oferecem </w:t>
      </w:r>
      <w:r>
        <w:rPr>
          <w:b/>
          <w:lang w:val="pt_PT" w:bidi="pt_PT"/>
        </w:rPr>
        <w:t>sacrifícios</w:t>
      </w:r>
      <w:r>
        <w:rPr>
          <w:lang w:val="pt_PT" w:bidi="pt_PT"/>
        </w:rPr>
        <w:t xml:space="preserve"> a Yahweh. Um sacrifício é um presente a Yahweh que as pessoas colocavam em um altar. O sacrifício poderia envolver matar um animal que as pessoas então queimariam em um altar, mas também poderiam ser alimentos, azeite ou especiarias.</w:t>
      </w:r>
    </w:p>
    <w:p>
      <w:pPr/>
      <w:r>
        <w:rPr>
          <w:lang w:val="pt_PT" w:bidi="pt_PT"/>
        </w:rPr>
      </w:r>
      <w:r>
        <w:rPr>
          <w:lang w:val="pt_PT" w:bidi="pt_PT"/>
        </w:rPr>
        <w:t xml:space="preserve">Parem aqui e discutam em grupo qual palavra ou frase vocês usarão para </w:t>
      </w:r>
      <w:r>
        <w:rPr>
          <w:b/>
          <w:lang w:val="pt_PT" w:bidi="pt_PT"/>
        </w:rPr>
        <w:t>sacrifício</w:t>
      </w:r>
      <w:r>
        <w:rPr>
          <w:lang w:val="pt_PT" w:bidi="pt_PT"/>
        </w:rPr>
        <w:t xml:space="preserve">. Consulte </w:t>
      </w:r>
      <w:r>
        <w:rPr>
          <w:b/>
          <w:lang w:val="pt_PT" w:bidi="pt_PT"/>
        </w:rPr>
        <w:t>sacrifício</w:t>
      </w:r>
      <w:r>
        <w:rPr>
          <w:lang w:val="pt_PT" w:bidi="pt_PT"/>
        </w:rPr>
        <w:t xml:space="preserve"> no Glossário Mestre para mais informações. Usem a mesma palavra ou frase em toda a passagem. Se você já traduziu essa palavra em outro livro da Bíblia, use a mesma palavra que você usou lá. Pause este áudio aqui.</w:t>
      </w:r>
    </w:p>
    <w:p>
      <w:pPr/>
      <w:r>
        <w:rPr>
          <w:lang w:val="pt_PT" w:bidi="pt_PT"/>
        </w:rPr>
      </w:r>
      <w:r>
        <w:rPr>
          <w:lang w:val="pt_PT" w:bidi="pt_PT"/>
        </w:rPr>
        <w:t>Voltamos no tempo para quando Josué estava vivo e ele acabou de falar com as pessoas. Josué envia as pessoas para tomar a terra que Yahweh deu a cada uma das tribos. Josué chama a terra de "herança" dos israelitas. Naqueles tempos, quando um pai morria, sua propriedade ia para seu filho. A propriedade que o filho agora possui nós chamamos de herança do filho. Nessa situação, a herança dos israelitas é a promessa de Yahweh de dar a eles essa terra.</w:t>
      </w:r>
    </w:p>
    <w:p>
      <w:pPr/>
      <w:r>
        <w:rPr>
          <w:lang w:val="pt_PT" w:bidi="pt_PT"/>
        </w:rPr>
      </w:r>
      <w:r>
        <w:rPr>
          <w:lang w:val="pt_PT" w:bidi="pt_PT"/>
        </w:rPr>
        <w:t xml:space="preserve">Parem aqui e discutam em grupo que palavra ou frase vocês usarão para </w:t>
      </w:r>
      <w:r>
        <w:rPr>
          <w:b/>
          <w:lang w:val="pt_PT" w:bidi="pt_PT"/>
        </w:rPr>
        <w:t>herança</w:t>
      </w:r>
      <w:r>
        <w:rPr>
          <w:lang w:val="pt_PT" w:bidi="pt_PT"/>
        </w:rPr>
        <w:t>. Usem a mesma palavra ou frase em todo o livro. Pause este áudio aqui.</w:t>
      </w:r>
    </w:p>
    <w:p>
      <w:pPr/>
      <w:r>
        <w:rPr>
          <w:lang w:val="pt_PT" w:bidi="pt_PT"/>
        </w:rPr>
      </w:r>
      <w:r>
        <w:rPr>
          <w:lang w:val="pt_PT" w:bidi="pt_PT"/>
        </w:rPr>
        <w:t xml:space="preserve">Depois que Josué morre, há alguns </w:t>
      </w:r>
      <w:r>
        <w:rPr>
          <w:b/>
          <w:lang w:val="pt_PT" w:bidi="pt_PT"/>
        </w:rPr>
        <w:t>anciãos</w:t>
      </w:r>
      <w:r>
        <w:rPr>
          <w:lang w:val="pt_PT" w:bidi="pt_PT"/>
        </w:rPr>
        <w:t xml:space="preserve"> que vivem mais tempo que Josué. Os israelitas permanecem fiéis a Yahweh durante o tempo em que os anciãos ainda estão vivos. Um ancião é uma pessoa com autoridade na comunidade. Naquela época, um ancião geralmente era o chefe ou líder de uma família ou grupo de famílias. Eles, em geral, eram homens idosos que ajudavam na boa convivência da comunidade. Quando vocês traduzirem essa palavra, tenham cuidado para não usar uma palavra que significa apenas "pessoas velhas". Um ancião não era apenas uma pessoa mais velha, embora provavelmente eles não fossem muito jovens.</w:t>
      </w:r>
    </w:p>
    <w:p>
      <w:pPr/>
      <w:r>
        <w:rPr>
          <w:lang w:val="pt_PT" w:bidi="pt_PT"/>
        </w:rPr>
      </w:r>
      <w:r>
        <w:rPr>
          <w:lang w:val="pt_PT" w:bidi="pt_PT"/>
        </w:rPr>
        <w:t xml:space="preserve">Pare aqui e discuta em grupo qual palavra ou frase vocês usarão para </w:t>
      </w:r>
      <w:r>
        <w:rPr>
          <w:b/>
          <w:lang w:val="pt_PT" w:bidi="pt_PT"/>
        </w:rPr>
        <w:t>ancião</w:t>
      </w:r>
      <w:r>
        <w:rPr>
          <w:lang w:val="pt_PT" w:bidi="pt_PT"/>
        </w:rPr>
        <w:t xml:space="preserve">. Procure </w:t>
      </w:r>
      <w:r>
        <w:rPr>
          <w:b/>
          <w:lang w:val="pt_PT" w:bidi="pt_PT"/>
        </w:rPr>
        <w:t>ancião</w:t>
      </w:r>
      <w:r>
        <w:rPr>
          <w:lang w:val="pt_PT" w:bidi="pt_PT"/>
        </w:rPr>
        <w:t xml:space="preserve"> no Glossário Mestre para mais informações. Usem a mesma palavra ou frase em toda a passagem. Se você já traduziu essa palavra em outro livro da Bíblia, use a mesma palavra que você usou lá. Pause este áudio aqui.</w:t>
      </w:r>
    </w:p>
    <w:p>
      <w:pPr/>
      <w:r>
        <w:rPr>
          <w:lang w:val="pt_PT" w:bidi="pt_PT"/>
        </w:rPr>
      </w:r>
      <w:r>
        <w:rPr>
          <w:lang w:val="pt_PT" w:bidi="pt_PT"/>
        </w:rPr>
        <w:t xml:space="preserve">Josué é o </w:t>
      </w:r>
      <w:r>
        <w:rPr>
          <w:b/>
          <w:lang w:val="pt_PT" w:bidi="pt_PT"/>
        </w:rPr>
        <w:t>servo</w:t>
      </w:r>
      <w:r>
        <w:rPr>
          <w:lang w:val="pt_PT" w:bidi="pt_PT"/>
        </w:rPr>
        <w:t xml:space="preserve"> de Yahweh. Um servo é um homem ou mulher que trabalha para outra pessoa e que geralmente vive em sua casa para servir à família. Ser um servo de Yahweh significa que Yahweh honra você como alguém que é obediente e fiel a Yahweh.</w:t>
      </w:r>
    </w:p>
    <w:p>
      <w:pPr/>
      <w:r>
        <w:rPr>
          <w:lang w:val="pt_PT" w:bidi="pt_PT"/>
        </w:rPr>
      </w:r>
      <w:r>
        <w:rPr>
          <w:lang w:val="pt_PT" w:bidi="pt_PT"/>
        </w:rPr>
        <w:t xml:space="preserve">Pare aqui e discuta como um grupo qual palavra ou frase você usará para </w:t>
      </w:r>
      <w:r>
        <w:rPr>
          <w:b/>
          <w:lang w:val="pt_PT" w:bidi="pt_PT"/>
        </w:rPr>
        <w:t>servo</w:t>
      </w:r>
      <w:r>
        <w:rPr>
          <w:lang w:val="pt_PT" w:bidi="pt_PT"/>
        </w:rPr>
        <w:t xml:space="preserve">. Consulte </w:t>
      </w:r>
      <w:r>
        <w:rPr>
          <w:b/>
          <w:lang w:val="pt_PT" w:bidi="pt_PT"/>
        </w:rPr>
        <w:t>servo</w:t>
      </w:r>
      <w:r>
        <w:rPr>
          <w:lang w:val="pt_PT" w:bidi="pt_PT"/>
        </w:rPr>
        <w:t xml:space="preserve"> no Glossário Mestre para mais informações. Usem a mesma palavra ou frase em toda a passagem. Se você já traduziu essa palavra em outro livro da Bíblia, use a mesma palavra que você usou lá. Pause este áudio aqui.</w:t>
      </w:r>
    </w:p>
    <w:p>
      <w:pPr/>
      <w:r>
        <w:rPr>
          <w:lang w:val="pt_PT" w:bidi="pt_PT"/>
        </w:rPr>
      </w:r>
      <w:r>
        <w:rPr>
          <w:lang w:val="pt_PT" w:bidi="pt_PT"/>
        </w:rPr>
        <w:t xml:space="preserve">As pessoas </w:t>
      </w:r>
      <w:r>
        <w:rPr>
          <w:b/>
          <w:lang w:val="pt_PT" w:bidi="pt_PT"/>
        </w:rPr>
        <w:t>enterraram</w:t>
      </w:r>
      <w:r>
        <w:rPr>
          <w:lang w:val="pt_PT" w:bidi="pt_PT"/>
        </w:rPr>
        <w:t xml:space="preserve"> Josué na terra que ele herdou de Yahweh. Naqueles dias e naquele lugar, as pessoas enterravam corpos colocando-os em uma caverna ou em um buraco que esculpiam na rocha.</w:t>
      </w:r>
    </w:p>
    <w:p>
      <w:pPr/>
      <w:r>
        <w:rPr>
          <w:lang w:val="pt_PT" w:bidi="pt_PT"/>
        </w:rPr>
      </w:r>
      <w:r>
        <w:rPr>
          <w:lang w:val="pt_PT" w:bidi="pt_PT"/>
        </w:rPr>
        <w:t xml:space="preserve">Parem aqui e discutam em grupo: como vocês descreverão como as pessoas </w:t>
      </w:r>
      <w:r>
        <w:rPr>
          <w:b/>
          <w:lang w:val="pt_PT" w:bidi="pt_PT"/>
        </w:rPr>
        <w:t>enterraram</w:t>
      </w:r>
      <w:r>
        <w:rPr>
          <w:lang w:val="pt_PT" w:bidi="pt_PT"/>
        </w:rPr>
        <w:t xml:space="preserve"> Josué? Use o termo mais geral possível para o sepultamento de corpos. Pause este áudio aqui.</w:t>
      </w:r>
    </w:p>
    <w:p>
      <w:pPr/>
      <w:r>
        <w:rPr>
          <w:lang w:val="pt_PT" w:bidi="pt_PT"/>
        </w:rPr>
      </w:r>
      <w:r>
        <w:rPr>
          <w:lang w:val="pt_PT" w:bidi="pt_PT"/>
        </w:rPr>
        <w:t xml:space="preserve">A geração do tempo de Josué morre e uma nova </w:t>
      </w:r>
      <w:r>
        <w:rPr>
          <w:b/>
          <w:lang w:val="pt_PT" w:bidi="pt_PT"/>
        </w:rPr>
        <w:t>geração</w:t>
      </w:r>
      <w:r>
        <w:rPr>
          <w:lang w:val="pt_PT" w:bidi="pt_PT"/>
        </w:rPr>
        <w:t xml:space="preserve"> de israelitas cresce. Essa nova geração de israelitas não conhece Yahweh, e eles não sabem o que ele fez pelo povo de Israel. Uma geração é um grupo de pessoas que vivem ao mesmo tempo e pertencem ao mesmo grupo etário.</w:t>
      </w:r>
    </w:p>
    <w:p>
      <w:pPr/>
      <w:r>
        <w:rPr>
          <w:lang w:val="pt_PT" w:bidi="pt_PT"/>
        </w:rPr>
      </w:r>
      <w:r>
        <w:rPr>
          <w:lang w:val="pt_PT" w:bidi="pt_PT"/>
        </w:rPr>
        <w:t xml:space="preserve">Parem aqui e discutam qual palavra ou frase vocês usarão para </w:t>
      </w:r>
      <w:r>
        <w:rPr>
          <w:b/>
          <w:lang w:val="pt_PT" w:bidi="pt_PT"/>
        </w:rPr>
        <w:t>geração</w:t>
      </w:r>
      <w:r>
        <w:rPr>
          <w:lang w:val="pt_PT" w:bidi="pt_PT"/>
        </w:rPr>
        <w:t xml:space="preserve">. Consulte </w:t>
      </w:r>
      <w:r>
        <w:rPr>
          <w:b/>
          <w:lang w:val="pt_PT" w:bidi="pt_PT"/>
        </w:rPr>
        <w:t>geração</w:t>
      </w:r>
      <w:r>
        <w:rPr>
          <w:lang w:val="pt_PT" w:bidi="pt_PT"/>
        </w:rPr>
        <w:t xml:space="preserve"> no Glossário Mestre para mais informações. Se você já traduziu essa palavra em outro livro da Bíblia, use a mesma palavra que você usou lá. Usem a mesma palavra ou frase para geração em todo o livro.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2:11–19</w:t>
      </w:r>
      <w:r>
        <w:rPr>
          <w:lang w:val="pt_PT" w:bidi="pt_PT"/>
        </w:rPr>
      </w:r>
    </w:p>
    <w:p>
      <w:pPr>
        <w:pStyle w:val="Heading3"/>
      </w:pPr>
      <w:r>
        <w:rPr>
          <w:lang w:val="pt_PT" w:bidi="pt_PT"/>
        </w:rPr>
        <w:t>Ouvir e Sentir</w:t>
      </w:r>
    </w:p>
    <w:p>
      <w:pPr/>
      <w:r>
        <w:rPr>
          <w:lang w:val="pt_PT" w:bidi="pt_PT"/>
        </w:rPr>
      </w:r>
      <w:r>
        <w:rPr>
          <w:lang w:val="pt_PT" w:bidi="pt_PT"/>
        </w:rPr>
        <w:t>Nesta etapa, ouçam Juízes 2.11–19 e guardem em seus corações.</w:t>
      </w:r>
    </w:p>
    <w:p>
      <w:pPr/>
      <w:r>
        <w:rPr>
          <w:lang w:val="pt_PT" w:bidi="pt_PT"/>
        </w:rPr>
      </w:r>
      <w:r>
        <w:rPr>
          <w:lang w:val="pt_PT" w:bidi="pt_PT"/>
        </w:rPr>
        <w:t>Ouçam uma versão em áudio de Juízes 2.11–19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Juízes 2.11–19 na tradução mais fácil de entender.</w:t>
      </w:r>
    </w:p>
    <w:p>
      <w:pPr/>
      <w:r>
        <w:rPr>
          <w:lang w:val="pt_PT" w:bidi="pt_PT"/>
        </w:rPr>
      </w:r>
      <w:r>
        <w:rPr>
          <w:lang w:val="pt_PT" w:bidi="pt_PT"/>
        </w:rPr>
        <w:t>Pause este áudio aqui.</w:t>
      </w:r>
    </w:p>
    <w:p>
      <w:pPr/>
      <w:r>
        <w:rPr>
          <w:lang w:val="pt_PT" w:bidi="pt_PT"/>
        </w:rPr>
      </w:r>
      <w:r>
        <w:rPr>
          <w:lang w:val="pt_PT" w:bidi="pt_PT"/>
        </w:rPr>
        <w:t>Antes dessa passagem, os israelitas haviam se mudado para Canaã, a terra que Yahweh havia prometido a seus antepassados. No entanto, os israelitas não expulsaram todas as pessoas que viviam na terra. Os israelitas haviam feito uma promessa de seguir os mandamentos de Yahweh, mas com o tempo, eles começaram a desobedecer. O líder dos israelitas, Josué, morreu, e o mesmo aconteceu com a geração do povo que conhecia e seguia os mandamentos de Yahweh. Uma nova geração cresceu que não conhecia Josué ou se lembrava das grandes coisas que Yahweh havia feito por seus antepassados. Essa passagem é como um resumo de como Yahweh lida com seu povo enquanto eles passam pelo ciclo de obediência e desobediência. Yahweh os abençoa quando eles o seguem, mas quando eles desobedecem, Yahweh lhes permite enfrentar as consequências para que eles voltem a Ele.</w:t>
      </w:r>
    </w:p>
    <w:p>
      <w:pPr/>
      <w:r>
        <w:rPr>
          <w:lang w:val="pt_PT" w:bidi="pt_PT"/>
        </w:rPr>
      </w:r>
      <w:r>
        <w:rPr>
          <w:lang w:val="pt_PT" w:bidi="pt_PT"/>
        </w:rPr>
        <w:t>Em vez de permanecerem fiéis a Yahweh e adorarem apenas a Ele, os israelitas começam a servir ou adorar os falsos deuses do povo local. Os israelitas fazem "mau aos olhos de Yahweh". As ações dos israelitas são erradas de acordo com os padrões de Yahweh — eles estão desobedecendo seriamente aos mandamentos de Yahweh. Os israelitas abandonam ou esquecem Yahweh, o Deus de seus pais ou antepassados, mesmo que Yahweh os tenha resgatado do Egito, onde eles eram escravos. Em vez disso, os israelitas escolhem adorar falsos deuses. Em Canaã, as pessoas adoravam muitos deuses. As pessoas chamavam os deuses masculinos de baalins, e a deusa feminina de Astarote. Os cananeus acreditavam que esses deuses tinham poder sobre coisas como a fertilidade e o tempo. Eles também acreditavam que seus deuses poderiam trazer a eles a vitória na batalha. Mas esses deuses não são reais. Há muitas estátuas diferentes, altares e imagens desses deuses em toda a terra.</w:t>
      </w:r>
    </w:p>
    <w:p>
      <w:pPr/>
      <w:r>
        <w:rPr>
          <w:lang w:val="pt_PT" w:bidi="pt_PT"/>
        </w:rPr>
      </w:r>
      <w:r>
        <w:rPr>
          <w:lang w:val="pt_PT" w:bidi="pt_PT"/>
        </w:rPr>
        <w:t>As pessoas que viviam em Canaã dependiam da comida que cultivavam para sobreviver. Os cananeus acreditavam que esses deuses forneciam a chuva que os agricultores precisavam e que fazia as colheitas dos agricultores crescerem. A terra era excelente para a agricultura, muito melhor do que o que os israelitas haviam conhecido quando estavam vagando pelo deserto. Os cananeus pensavam que essa boa terra era boa graças a seus deuses. Como os israelitas eram novos para esse tipo de vida agrícola, eles foram muito tentados a seguir os caminhos das pessoas ao seu redor e adorar esses falsos deuses.</w:t>
      </w:r>
    </w:p>
    <w:p>
      <w:pPr/>
      <w:r>
        <w:rPr>
          <w:lang w:val="pt_PT" w:bidi="pt_PT"/>
        </w:rPr>
      </w:r>
      <w:r>
        <w:rPr>
          <w:lang w:val="pt_PT" w:bidi="pt_PT"/>
        </w:rPr>
        <w:t>Parem aqui e discutam: em sua cultura, o que as pessoas faziam para garantir que tivessem boas colheitas? Pause este áudio aqui.</w:t>
      </w:r>
    </w:p>
    <w:p>
      <w:pPr/>
      <w:r>
        <w:rPr>
          <w:lang w:val="pt_PT" w:bidi="pt_PT"/>
        </w:rPr>
      </w:r>
      <w:r>
        <w:rPr>
          <w:lang w:val="pt_PT" w:bidi="pt_PT"/>
        </w:rPr>
        <w:t>O narrador usa uma linguagem especial quando diz que a ira de Yahweh 'acendeu-se contra' os israelitas. Yahweh estava tão irado que sua ira queimava como um fogo. Yahweh controlava a chuva e o vento, e fazia a comida e as colheitas crescerem. Yahweh era aquele que poderia trazer a vitória na batalha. Mas em vez disso, os israelitas se curvam diante desses falsos deuses. Em outras palavras, os israelitas se abaixam com seus rostos no chão na frente de imagens ou estátuas desses deuses para mostrar que eles obedecerão e serão leais aos deuses. Os israelitas trataram os falsos deuses como se eles fossem reais, mostrando a eles lealdade e adoração.</w:t>
      </w:r>
    </w:p>
    <w:p>
      <w:pPr/>
      <w:r>
        <w:rPr>
          <w:lang w:val="pt_PT" w:bidi="pt_PT"/>
        </w:rPr>
      </w:r>
      <w:r>
        <w:rPr>
          <w:lang w:val="pt_PT" w:bidi="pt_PT"/>
        </w:rPr>
        <w:t>Parem aqui e discutam: como os líderes religiosos em sua cultura respondem quando as pessoas abandonam sua fé? Pause este áudio aqui.</w:t>
      </w:r>
    </w:p>
    <w:p>
      <w:pPr/>
      <w:r>
        <w:rPr>
          <w:lang w:val="pt_PT" w:bidi="pt_PT"/>
        </w:rPr>
      </w:r>
      <w:r>
        <w:rPr>
          <w:lang w:val="pt_PT" w:bidi="pt_PT"/>
        </w:rPr>
        <w:t>Yahweh havia feito uma aliança com Israel antes de os israelitas entrarem na terra prometida. Uma aliança é um acordo muito sério entre duas pessoas ou grupos de pessoas. Nessa aliança, os israelitas concordaram em adorar apenas Yahweh, e Yahweh prometeu protegê-los. Mas os israelitas quebraram essa aliança adorando falsos deuses. Por causa disso, Yahweh retira sua proteção e permite que os invasores roubem dos israelitas. Os invasores eram grupos violentos que atacavam as nações, roubavam seus bens e às vezes faziam das pessoas escravas. ^. ^ Esses invasores provavelmente são tribos próximas que atacam e roubam dos israelitas. Yahweh também "vende" os israelitas a seus inimigos que estão todos ao redor deles. Portanto, basicamente, Yahweh está permitindo que os inimigos dos israelitas os derrotem e os controlem. Os israelitas se tornam fracos e indefesos.</w:t>
      </w:r>
    </w:p>
    <w:p>
      <w:pPr/>
      <w:r>
        <w:rPr>
          <w:lang w:val="pt_PT" w:bidi="pt_PT"/>
        </w:rPr>
      </w:r>
      <w:r>
        <w:rPr>
          <w:lang w:val="pt_PT" w:bidi="pt_PT"/>
        </w:rPr>
        <w:t>Pare aqui e mostre um mapa das várias tribos e nações que cercam os israelitas na terra de Canaã por volta deste ponto da história de Israel. Pause este áudio aqui.</w:t>
      </w:r>
    </w:p>
    <w:p>
      <w:pPr/>
      <w:r>
        <w:rPr>
          <w:lang w:val="pt_PT" w:bidi="pt_PT"/>
        </w:rPr>
      </w:r>
      <w:r>
        <w:rPr>
          <w:lang w:val="pt_PT" w:bidi="pt_PT"/>
        </w:rPr>
        <w:t>Os israelitas agora não têm poder para lutar contra seus inimigos. Este é um tempo terrível para os israelitas — eles estão sofrendo e lutando porque eles não têm mais a ajuda de Yahweh. Mas Yahweh não desistiu dos israelitas. Yahweh "levanta" juízes para resgatar os israelitas de seus inimigos. Em outras palavras, Yahweh escolhe especialmente e envia juízes para ajudar os israelitas. Esses juízes são líderes e guerreiros que resgatam Israel de seus inimigos e também lembram aos israelitas de seguir os mandamentos de Yahweh. Os juízes no livro de Juízes não são apenas pessoas que tomam decisões legais. Também pode significar alguém que lidera, faz escolhas importantes e traz justiça às pessoas. Os juízes na Bíblia são como líderes que Yahweh escolhe para ajudar e proteger os israelitas. Às vezes, esses juízes lideram em batalhas, e outras vezes eles ajudam a resolver disputas ou tomar decisões para as pessoas. Os israelitas viam os juízes como líderes fortes e especiais, mas não como reis. O trabalho dos juízes era fazer o que Yahweh queria para que tudo fosse justo e correto para o povo. Mesmo que Yahweh estivesse irado, Ele ainda era misericordioso e queria continuar a ajudar seu povo, mesmo depois que eles o desobedeceram.</w:t>
      </w:r>
    </w:p>
    <w:p>
      <w:pPr/>
      <w:r>
        <w:rPr>
          <w:lang w:val="pt_PT" w:bidi="pt_PT"/>
        </w:rPr>
      </w:r>
      <w:r>
        <w:rPr>
          <w:lang w:val="pt_PT" w:bidi="pt_PT"/>
        </w:rPr>
        <w:t>Parem aqui e discutam em grupo: falem sobre que tipos de líderes legais, militares e espirituais vocês têm em sua cultura. Pause este áudio aqui.</w:t>
      </w:r>
    </w:p>
    <w:p>
      <w:pPr/>
      <w:r>
        <w:rPr>
          <w:lang w:val="pt_PT" w:bidi="pt_PT"/>
        </w:rPr>
      </w:r>
      <w:r>
        <w:rPr>
          <w:lang w:val="pt_PT" w:bidi="pt_PT"/>
        </w:rPr>
        <w:t>Os israelitas não ouvem esses juízes e os israelitas continuam a adorar outros falsos deuses. O narrador diz que eles "se prostituíram" com esses deuses. Os israelitas eram infiéis a Yahweh, assim como uma pessoa pode quebrar a promessa de casamento sendo infiel a seu cônjuge. Nesse caso, adorar outros deuses era trair Yahweh.</w:t>
      </w:r>
    </w:p>
    <w:p>
      <w:pPr/>
      <w:r>
        <w:rPr>
          <w:lang w:val="pt_PT" w:bidi="pt_PT"/>
        </w:rPr>
      </w:r>
      <w:r>
        <w:rPr>
          <w:lang w:val="pt_PT" w:bidi="pt_PT"/>
        </w:rPr>
        <w:t>Parem aqui e discutam em grupo: quais são as maneiras mais graves pelas quais alguém pode trair outra pessoa em sua cultura? Conte histórias sobre uma ocasião em que alguém traiu outra pessoa de uma maneira muito séria. Como a pessoa traída reagiu? Pause este áudio aqui.</w:t>
      </w:r>
    </w:p>
    <w:p>
      <w:pPr/>
      <w:r>
        <w:rPr>
          <w:lang w:val="pt_PT" w:bidi="pt_PT"/>
        </w:rPr>
      </w:r>
      <w:r>
        <w:rPr>
          <w:lang w:val="pt_PT" w:bidi="pt_PT"/>
        </w:rPr>
        <w:t>Parem aqui e discutam também: como uma pessoa fiel ou leal age? Conte histórias sobre uma pessoa ou um grupo de pessoas que foram muito fiéis e leais a outra pessoa. Pause este áudio aqui.</w:t>
      </w:r>
    </w:p>
    <w:p>
      <w:pPr/>
      <w:r>
        <w:rPr>
          <w:lang w:val="pt_PT" w:bidi="pt_PT"/>
        </w:rPr>
      </w:r>
      <w:r>
        <w:rPr>
          <w:lang w:val="pt_PT" w:bidi="pt_PT"/>
        </w:rPr>
        <w:t>Os israelitas rejeitam Yahweh rapidamente e facilmente, ao contrário dos antepassados dos israelitas, que haviam sido obedientes a Yahweh.</w:t>
      </w:r>
    </w:p>
    <w:p>
      <w:pPr/>
      <w:r>
        <w:rPr>
          <w:lang w:val="pt_PT" w:bidi="pt_PT"/>
        </w:rPr>
      </w:r>
      <w:r>
        <w:rPr>
          <w:lang w:val="pt_PT" w:bidi="pt_PT"/>
        </w:rPr>
        <w:t>Yahweh tem pena dos israelitas quando eles estão "gemendo" devido ao sofrimento sob seus inimigos. Em outras palavras, os israelitas clamam e reclamam por causa de sua dor. Em resposta à angústia dos israelitas, Yahweh mostra sua misericórdia quando ele envia um juiz para ajudar os israelitas. Enquanto o juiz está vivo, as coisas ficam melhores para os israelitas, porque Yahweh está com o juiz. Infelizmente, quando o juiz morre, os israelitas logo esquecem de Yahweh mais uma vez e retornam a adorar falsos deuses.</w:t>
      </w:r>
    </w:p>
    <w:p>
      <w:pPr/>
      <w:r>
        <w:rPr>
          <w:lang w:val="pt_PT" w:bidi="pt_PT"/>
        </w:rPr>
      </w:r>
      <w:r>
        <w:rPr>
          <w:lang w:val="pt_PT" w:bidi="pt_PT"/>
        </w:rPr>
        <w:t>Esse padrão se repete várias vezes. Mesmo que Yahweh seja paciente e continue a enviar juízes para salvá-los, os israelitas continuam a voltar a suas maneiras antigas e desobedientes. Depois da morte de cada juiz, os israelitas se tornam ainda mais desobedientes a Yahweh do que a geração anterior.</w:t>
      </w:r>
    </w:p>
    <w:p>
      <w:pPr/>
      <w:r>
        <w:rPr>
          <w:lang w:val="pt_PT" w:bidi="pt_PT"/>
        </w:rPr>
      </w:r>
      <w:r>
        <w:rPr>
          <w:lang w:val="pt_PT" w:bidi="pt_PT"/>
        </w:rPr>
        <w:t>Parem e discutam essa pergunta: contem histórias sobre alguém que repetiu os mesmos erros várias vezes. Por que você acha que a pessoa fez isso?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Juízes 2.11–19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os israelitas rejeitam Yahweh, o Deus de seus antepassados, e começam a adorar falsos deuses.</w:t>
      </w:r>
    </w:p>
    <w:p>
      <w:pPr/>
      <w:r>
        <w:rPr>
          <w:lang w:val="pt_PT" w:bidi="pt_PT"/>
        </w:rPr>
      </w:r>
      <w:r>
        <w:rPr>
          <w:b/>
          <w:lang w:val="pt_PT" w:bidi="pt_PT"/>
        </w:rPr>
        <w:t>Na segunda cena:</w:t>
      </w:r>
      <w:r>
        <w:rPr>
          <w:lang w:val="pt_PT" w:bidi="pt_PT"/>
        </w:rPr>
        <w:t xml:space="preserve"> o narrador descreve a ira de Yahweh. Yahweh retira sua proteção e permite que invasores e inimigos derrotem os israelitas. Os israelitas sofrem terrivelmente porque quebraram sua aliança com Yahweh.</w:t>
      </w:r>
    </w:p>
    <w:p>
      <w:pPr/>
      <w:r>
        <w:rPr>
          <w:lang w:val="pt_PT" w:bidi="pt_PT"/>
        </w:rPr>
      </w:r>
      <w:r>
        <w:rPr>
          <w:b/>
          <w:lang w:val="pt_PT" w:bidi="pt_PT"/>
        </w:rPr>
        <w:t>Na terceira cena:</w:t>
      </w:r>
      <w:r>
        <w:rPr>
          <w:lang w:val="pt_PT" w:bidi="pt_PT"/>
        </w:rPr>
        <w:t xml:space="preserve"> apesar da desobediência dos israelitas, Yahweh tem misericórdia e envia juízes ou líderes para salvar os israelitas de seus inimigos.</w:t>
      </w:r>
    </w:p>
    <w:p>
      <w:pPr/>
      <w:r>
        <w:rPr>
          <w:lang w:val="pt_PT" w:bidi="pt_PT"/>
        </w:rPr>
      </w:r>
      <w:r>
        <w:rPr>
          <w:b/>
          <w:lang w:val="pt_PT" w:bidi="pt_PT"/>
        </w:rPr>
        <w:t>Na quarta cena:</w:t>
      </w:r>
      <w:r>
        <w:rPr>
          <w:lang w:val="pt_PT" w:bidi="pt_PT"/>
        </w:rPr>
        <w:t xml:space="preserve"> mesmo quando os juízes lideram, os israelitas não ouvem plenamente, e eles continuam a adorar os falsos deuses.</w:t>
      </w:r>
    </w:p>
    <w:p>
      <w:pPr/>
      <w:r>
        <w:rPr>
          <w:lang w:val="pt_PT" w:bidi="pt_PT"/>
        </w:rPr>
      </w:r>
      <w:r>
        <w:rPr>
          <w:b/>
          <w:lang w:val="pt_PT" w:bidi="pt_PT"/>
        </w:rPr>
        <w:t>Na quinta cena:</w:t>
      </w:r>
      <w:r>
        <w:rPr>
          <w:lang w:val="pt_PT" w:bidi="pt_PT"/>
        </w:rPr>
        <w:t xml:space="preserve"> enquanto os juízes estão vivos, Yahweh continua a salvar os israelitas de seus inimigos, e os israelitas vivem em paz.</w:t>
      </w:r>
    </w:p>
    <w:p>
      <w:pPr/>
      <w:r>
        <w:rPr>
          <w:lang w:val="pt_PT" w:bidi="pt_PT"/>
        </w:rPr>
      </w:r>
      <w:r>
        <w:rPr>
          <w:b/>
          <w:lang w:val="pt_PT" w:bidi="pt_PT"/>
        </w:rPr>
        <w:t>Na sexta cena:</w:t>
      </w:r>
      <w:r>
        <w:rPr>
          <w:lang w:val="pt_PT" w:bidi="pt_PT"/>
        </w:rPr>
        <w:t xml:space="preserve"> quando os juízes morrem, os israelitas se tornam ainda mais desobedientes a Yahweh e adoram os falsos deuses ainda mais do que antes.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baalins</w:t>
      </w:r>
    </w:p>
    <w:p>
      <w:pPr>
        <w:pStyle w:val="ListBullet"/>
        <w:spacing w:line="240" w:lineRule="auto"/>
        <w:ind w:left="720"/>
      </w:pPr>
      <w:r>
        <w:rPr>
          <w:lang w:val="pt_PT" w:bidi="pt_PT"/>
        </w:rPr>
      </w:r>
      <w:r>
        <w:rPr>
          <w:lang w:val="pt_PT" w:bidi="pt_PT"/>
        </w:rPr>
        <w:t>Astarotes</w:t>
      </w:r>
    </w:p>
    <w:p>
      <w:pPr>
        <w:pStyle w:val="ListBullet"/>
        <w:spacing w:line="240" w:lineRule="auto"/>
        <w:ind w:left="720"/>
      </w:pPr>
      <w:r>
        <w:rPr>
          <w:lang w:val="pt_PT" w:bidi="pt_PT"/>
        </w:rPr>
      </w:r>
      <w:r>
        <w:rPr>
          <w:lang w:val="pt_PT" w:bidi="pt_PT"/>
        </w:rPr>
        <w:t>Outros falsos deuses</w:t>
      </w:r>
    </w:p>
    <w:p>
      <w:pPr>
        <w:pStyle w:val="ListBullet"/>
        <w:spacing w:line="240" w:lineRule="auto"/>
        <w:ind w:left="720"/>
      </w:pPr>
      <w:r>
        <w:rPr>
          <w:lang w:val="pt_PT" w:bidi="pt_PT"/>
        </w:rPr>
      </w:r>
      <w:r>
        <w:rPr>
          <w:lang w:val="pt_PT" w:bidi="pt_PT"/>
        </w:rPr>
        <w:t>Os juízes</w:t>
      </w:r>
    </w:p>
    <w:p>
      <w:pPr>
        <w:pStyle w:val="ListBullet"/>
        <w:spacing w:line="240" w:lineRule="auto"/>
        <w:ind w:left="720"/>
      </w:pPr>
      <w:r>
        <w:rPr>
          <w:lang w:val="pt_PT" w:bidi="pt_PT"/>
        </w:rPr>
      </w:r>
      <w:r>
        <w:rPr>
          <w:lang w:val="pt_PT" w:bidi="pt_PT"/>
        </w:rPr>
        <w:t>E os invasores, ou inimigos</w:t>
      </w:r>
    </w:p>
    <w:p>
      <w:pPr/>
      <w:r>
        <w:rPr>
          <w:lang w:val="pt_PT" w:bidi="pt_PT"/>
        </w:rPr>
      </w:r>
      <w:r>
        <w:rPr>
          <w:lang w:val="pt_PT" w:bidi="pt_PT"/>
        </w:rPr>
        <w:t>Em grupo, prestem atenção às partes do cenário da passagem:</w:t>
      </w:r>
    </w:p>
    <w:p>
      <w:pPr/>
      <w:r>
        <w:rPr>
          <w:lang w:val="pt_PT" w:bidi="pt_PT"/>
        </w:rPr>
      </w:r>
      <w:r>
        <w:rPr>
          <w:lang w:val="pt_PT" w:bidi="pt_PT"/>
        </w:rPr>
        <w:t>Logo antes da primeira cena, tanto Josué, o líder israelita, quanto os anciãos que serviam com Josué morreram. Isso é importante porque as mortes deles marcam um ponto de virada para os israelitas. A nova geração de israelitas agora vive em Canaã, a terra que Yahweh prometeu a seus antepassados. A terra em Canaã é excelente para produzir alimentos, ou para cultivar, muito melhor do que o deserto onde os israelitas haviam vivido antes. No entanto, os israelitas agora vivem entre tribos que adoram falsos deuses como os baalins e os Astarotes. Lembrem-se de que os cananeus chamam todos os deuses masculinos de Baal, e todas as deusas de Astarotes.</w:t>
      </w:r>
    </w:p>
    <w:p>
      <w:pPr/>
      <w:r>
        <w:rPr>
          <w:lang w:val="pt_PT" w:bidi="pt_PT"/>
        </w:rPr>
      </w:r>
      <w:r>
        <w:rPr>
          <w:lang w:val="pt_PT" w:bidi="pt_PT"/>
        </w:rPr>
        <w:t>Os israelitas começam a visitar as diferentes estátuas, imagens e altares, e eles os adoram. Uma maneira como eles fazem isso é se curvarem, ou se abaixarem na frente das estátuas com os rostos no chão para mostrar que eles adoram e honram esses falsos deuses.</w:t>
      </w:r>
    </w:p>
    <w:p>
      <w:pPr/>
      <w:r>
        <w:rPr>
          <w:lang w:val="pt_PT" w:bidi="pt_PT"/>
        </w:rPr>
      </w:r>
      <w:r>
        <w:rPr>
          <w:lang w:val="pt_PT" w:bidi="pt_PT"/>
        </w:rPr>
        <w:t>Parem e discutam em grupo como vocês traduzirão "curvar-se". Certifiquem-se de que sua tradução mostre que essa é uma maneira de demonstrar lealdade e prestar adoração a alguém em uma posição superior. Pause este áudio aqui.</w:t>
      </w:r>
    </w:p>
    <w:p>
      <w:pPr/>
      <w:r>
        <w:rPr>
          <w:lang w:val="pt_PT" w:bidi="pt_PT"/>
        </w:rPr>
      </w:r>
      <w:r>
        <w:rPr>
          <w:lang w:val="pt_PT" w:bidi="pt_PT"/>
        </w:rPr>
        <w:t>O narrador não diz isso, mas quem narra também pode participar de rituais com os cananeus. O narrador diz que isso é "mau aos olhos de Yahweh", o que significa que é muito errado e desobediente aos mandamentos de Yahweh. Quando eles adoram falsos deuses, a nova geração de israelitas rejeita Yahweh, apesar de tudo o que ele fez pelos israelitas. Isso é diferente dos antepassados dos israelitas, que eram fiéis a Yahweh. Isso deixa Yahweh muito irado.</w:t>
      </w:r>
    </w:p>
    <w:p>
      <w:pPr/>
      <w:r>
        <w:rPr>
          <w:lang w:val="pt_PT" w:bidi="pt_PT"/>
        </w:rPr>
      </w:r>
      <w:r>
        <w:rPr>
          <w:lang w:val="pt_PT" w:bidi="pt_PT"/>
        </w:rPr>
        <w:t>Parem aqui e encenem que no início os israelitas eram fiéis a Yahweh, e então os israelitas se afastaram de Yahweh para adorar falsos deuses. As pessoas podem se mover de um lado da sala, o que representa fidelidade e obediência a Yahweh, para o outro lado, o que representa sua adoração de falsos deuses. Pause este áudio aqui.</w:t>
      </w:r>
    </w:p>
    <w:p>
      <w:pPr/>
      <w:r>
        <w:rPr>
          <w:lang w:val="pt_PT" w:bidi="pt_PT"/>
        </w:rPr>
      </w:r>
      <w:r>
        <w:rPr>
          <w:lang w:val="pt_PT" w:bidi="pt_PT"/>
        </w:rPr>
        <w:t>É importante ser claro sobre a ordem dos eventos aqui. Primeiro, os israelitas veem a maneira como os cananeus adoram os falsos deuses, e os israelitas se interessam e se sentem tentados a fazer o mesmo. Então os israelitas decidem seguir esses deuses e rejeitar Yahweh. Depois disso, Yahweh fica irado com os israelitas. Nessa parte da história, o narrador usa um padrão repetido especial para mostrar que as pessoas cometeram os mesmos erros. Primeiro, o narrador diz que eles serviam aos baalins. Então, ele menciona que os israelitas abandonaram Yahweh. Em seguida, ele diz que eles seguiam outros deuses. Depois disso, ele nos diz que os israelitas adoravam esses deuses. Então, o padrão muda — novamente, os israelitas abandonaram Yahweh, e, finalmente, eles serviram aos baalins e aos Astarotes. Essa estrutura ajuda a destacar como as pessoas passaram pelo mesmo ciclo em que se afastam de Yahweh para adorar falsos deuses. Quando o narrador diz que isso deixa Yahweh irado, marca um ponto de virada: mostra que o que vem em seguida é a resposta de Yahweh às ações do povo.</w:t>
      </w:r>
    </w:p>
    <w:p>
      <w:pPr/>
      <w:r>
        <w:rPr>
          <w:lang w:val="pt_PT" w:bidi="pt_PT"/>
        </w:rPr>
      </w:r>
      <w:r>
        <w:rPr>
          <w:lang w:val="pt_PT" w:bidi="pt_PT"/>
        </w:rPr>
        <w:t>Na segunda cena, a ira de Yahweh "queima contra" os israelitas por causa da infidelidade deles. Isso mostra que Yahweh está extremamente irado com os israelitas por como eles o abandonaram para adorar os falsos deuses. A "ira ardente" mostra duas coisas: primeiro, mostra o quão sério é que os israelitas quebraram sua promessa especial com Yahweh de serem fiéis e obedientes a ele. E em segundo lugar, mostra o quão forte é a resposta de Yahweh a isso.</w:t>
      </w:r>
    </w:p>
    <w:p>
      <w:pPr/>
      <w:r>
        <w:rPr>
          <w:lang w:val="pt_PT" w:bidi="pt_PT"/>
        </w:rPr>
      </w:r>
      <w:r>
        <w:rPr>
          <w:lang w:val="pt_PT" w:bidi="pt_PT"/>
        </w:rPr>
        <w:t>Parem aqui e discutam: contem histórias sobre uma vez em que uma pessoa ficou extremamente brava com outra pessoa porque a segunda pessoa tinha feito algo terrivelmente ruim contra a primeira pessoa. Descreva como a pessoa irada reage. Prestem atenção à linguagem que vocês usam quando descrevem a pessoa irada. Pause este áudio aqui.</w:t>
      </w:r>
    </w:p>
    <w:p>
      <w:pPr/>
      <w:r>
        <w:rPr>
          <w:lang w:val="pt_PT" w:bidi="pt_PT"/>
        </w:rPr>
      </w:r>
      <w:r>
        <w:rPr>
          <w:lang w:val="pt_PT" w:bidi="pt_PT"/>
        </w:rPr>
        <w:t>Yahweh permite que invasores de tribos ao redor ataquem e roubem dos israelitas. Yahweh "vende" os israelitas a seus inimigos, o que significa que ele permite que os inimigos dos israelitas tomem o controle dos israelitas. Os israelitas são fracos e sem nenhuma defesa ou proteção. Os israelitas tentam ir para a batalha várias vezes, mas a cada vez, os inimigos dos israelitas os derrotam. O narrador diz que a "mão" de Yahweh está contra os israelitas. Isso não significa que Yahweh tem uma mão física como os humanos têm. Essa é apenas uma maneira de dizer que Yahweh trabalha ativamente contra os israelitas. Deixa claro que a derrota deles é um resultado das ações de Yahweh.</w:t>
      </w:r>
    </w:p>
    <w:p>
      <w:pPr/>
      <w:r>
        <w:rPr>
          <w:lang w:val="pt_PT" w:bidi="pt_PT"/>
        </w:rPr>
      </w:r>
      <w:r>
        <w:rPr>
          <w:lang w:val="pt_PT" w:bidi="pt_PT"/>
        </w:rPr>
        <w:t>Parem aqui e olhem para o mapa que mostra as várias tribos inimigas que cercam Israel neste momento. Pause este áudio aqui.</w:t>
      </w:r>
    </w:p>
    <w:p>
      <w:pPr/>
      <w:r>
        <w:rPr>
          <w:lang w:val="pt_PT" w:bidi="pt_PT"/>
        </w:rPr>
      </w:r>
      <w:r>
        <w:rPr>
          <w:lang w:val="pt_PT" w:bidi="pt_PT"/>
        </w:rPr>
        <w:t>Na terceira cena, os israelitas "gemem", ou choram em voz alta, porque eles sofrem e sentem dor enquanto seus inimigos os punem. Yahweh tem pena dos israelitas e mostra misericórdia quando ele escolhe e envia um juiz. A palavra "juiz" tem um significado especial aqui. O juiz que o narrador descreve é um líder militar que resgata os israelitas de seus inimigos, e que também tenta guiar as pessoas de volta para seguir Yahweh.</w:t>
      </w:r>
    </w:p>
    <w:p>
      <w:pPr/>
      <w:r>
        <w:rPr>
          <w:lang w:val="pt_PT" w:bidi="pt_PT"/>
        </w:rPr>
      </w:r>
      <w:r>
        <w:rPr>
          <w:lang w:val="pt_PT" w:bidi="pt_PT"/>
        </w:rPr>
        <w:t>Parem aqui e discutam: contem histórias sobre uma pessoa, ou grupo de pessoas, que sofrem terrivelmente. Como eles expressam como sofrem? Prestem atenção à linguagem que vocês usam. Pause este áudio aqui.</w:t>
      </w:r>
    </w:p>
    <w:p>
      <w:pPr/>
      <w:r>
        <w:rPr>
          <w:lang w:val="pt_PT" w:bidi="pt_PT"/>
        </w:rPr>
      </w:r>
      <w:r>
        <w:rPr>
          <w:lang w:val="pt_PT" w:bidi="pt_PT"/>
        </w:rPr>
        <w:t>Parem aqui e discutam também: pensem em sua discussão na etapa dois sobre os tipos diferentes de líderes em sua cultura. Comecem a pensar em como vocês descreverão esses juízes. Certifiquem-se de comunicar que esses líderes não apenas tomaram decisões legais, mas também serviram como líderes militares e espirituais para aconselhar e proteger os israelitas. Pause este áudio aqui.</w:t>
      </w:r>
    </w:p>
    <w:p>
      <w:pPr/>
      <w:r>
        <w:rPr>
          <w:lang w:val="pt_PT" w:bidi="pt_PT"/>
        </w:rPr>
      </w:r>
      <w:r>
        <w:rPr>
          <w:lang w:val="pt_PT" w:bidi="pt_PT"/>
        </w:rPr>
        <w:t>Na quarta cena, os israelitas se recusam a ouvir ou obedecer aos juízes, e eles continuam a adorar os falsos deuses. Quando os israelitas adoram os falsos deuses, o narrador diz que eles "se prostituem" com esses deuses. Essa é uma maneira de dizer que os israelitas são infiéis a Yahweh, como alguém que quebra uma promessa ou relacionamento especial. Eles não permanecem leais a Yahweh, mas eles dão seu amor e devoção a falsos deuses, assim como uma pessoa pode trair um relacionamento próximo para se dedicar a outra coisa.</w:t>
      </w:r>
    </w:p>
    <w:p>
      <w:pPr/>
      <w:r>
        <w:rPr>
          <w:lang w:val="pt_PT" w:bidi="pt_PT"/>
        </w:rPr>
      </w:r>
      <w:r>
        <w:rPr>
          <w:lang w:val="pt_PT" w:bidi="pt_PT"/>
        </w:rPr>
        <w:t>Parem aqui e discutam: pensem nas histórias que vocês contaram na etapa dois sobre traição e infidelidade. Que palavras ou frases vocês usaram para descrever o comportamento da pessoa que traiu ou foi infiel? Discutam como vocês poderiam traduzir a infidelidade dos israelitas a Yahweh de uma maneira com a qual as pessoas de sua cultura possam se relacionar. Pause este áudio aqui.</w:t>
      </w:r>
    </w:p>
    <w:p>
      <w:pPr/>
      <w:r>
        <w:rPr>
          <w:lang w:val="pt_PT" w:bidi="pt_PT"/>
        </w:rPr>
      </w:r>
      <w:r>
        <w:rPr>
          <w:lang w:val="pt_PT" w:bidi="pt_PT"/>
        </w:rPr>
        <w:t>É importante estar claro sobre a ordem dos eventos, pois isso pode não estar claro na passagem: primeiro os israelitas sofrem muito e "gemem." Então, em resposta, Yahweh tem pena dos israelitas e envia os juízes.</w:t>
      </w:r>
    </w:p>
    <w:p>
      <w:pPr/>
      <w:r>
        <w:rPr>
          <w:lang w:val="pt_PT" w:bidi="pt_PT"/>
        </w:rPr>
      </w:r>
      <w:r>
        <w:rPr>
          <w:lang w:val="pt_PT" w:bidi="pt_PT"/>
        </w:rPr>
        <w:t>Na quinta cena, enquanto o juiz está vivo, Yahweh continua a proteger os israelitas por meio do juiz. As coisas vão bem para os israelitas durante esse tempo, e seus inimigos não os derrotam porque Yahweh está com o juiz. Isso marca o início de um ciclo repetido: o povo adora falsos deuses, Yahweh pune o povo quando ele envia inimigos para derrotá-lo, o povo clama a Yahweh, Yahweh envia um juiz para ajudá-los, os israelitas desfrutam de paz e, finalmente, o juiz morre.</w:t>
      </w:r>
    </w:p>
    <w:p>
      <w:pPr/>
      <w:r>
        <w:rPr>
          <w:lang w:val="pt_PT" w:bidi="pt_PT"/>
        </w:rPr>
      </w:r>
      <w:r>
        <w:rPr>
          <w:lang w:val="pt_PT" w:bidi="pt_PT"/>
        </w:rPr>
        <w:t>Na sexta cena, o juiz morre, e os israelitas logo começam a ser ainda mais desobedientes a Yahweh do que eram antes. Os israelitas novamente adoram falsos deuses e eles rejeitam Yahweh e seus mandamentos.</w:t>
      </w:r>
    </w:p>
    <w:p>
      <w:pPr/>
      <w:r>
        <w:rPr>
          <w:lang w:val="pt_PT" w:bidi="pt_PT"/>
        </w:rPr>
      </w:r>
      <w:r>
        <w:rPr>
          <w:lang w:val="pt_PT" w:bidi="pt_PT"/>
        </w:rPr>
        <w:t>A ação agora retorna à primeira cena e a história se repete várias vezes. Depois da morte de cada juiz, as pessoas se tornam ainda mais desobedientes a Yahweh do que a geração anterior.</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Aqui está uma ideia de como fazer isso. Parem aqui e desenhem ou façam um modelo de um caminho para visualizar o ciclo dos juízes, com quatro paradas ao longo da estrada para representar os principais estágios:</w:t>
      </w:r>
    </w:p>
    <w:p>
      <w:pPr>
        <w:pStyle w:val="ListBullet"/>
        <w:spacing w:line="240" w:lineRule="auto"/>
        <w:ind w:left="720"/>
      </w:pPr>
      <w:r>
        <w:rPr>
          <w:lang w:val="pt_PT" w:bidi="pt_PT"/>
        </w:rPr>
      </w:r>
      <w:r>
        <w:rPr>
          <w:b/>
          <w:lang w:val="pt_PT" w:bidi="pt_PT"/>
        </w:rPr>
        <w:t>Desobediência</w:t>
      </w:r>
      <w:r>
        <w:rPr>
          <w:lang w:val="pt_PT" w:bidi="pt_PT"/>
        </w:rPr>
        <w:t>: os israelitas se afastam de Yahweh e adoram outros deuses. Nessa parada, o caminho se divide em dois, com um caminho que leva a Yahweh. Isso simboliza a decisão dos israelitas de tomar a direção errada — a de desobedecer a Yahweh.</w:t>
      </w:r>
    </w:p>
    <w:p>
      <w:pPr>
        <w:pStyle w:val="ListBullet"/>
        <w:spacing w:line="240" w:lineRule="auto"/>
        <w:ind w:left="720"/>
      </w:pPr>
      <w:r>
        <w:rPr>
          <w:lang w:val="pt_PT" w:bidi="pt_PT"/>
        </w:rPr>
      </w:r>
      <w:r>
        <w:rPr>
          <w:b/>
          <w:lang w:val="pt_PT" w:bidi="pt_PT"/>
        </w:rPr>
        <w:t>Sofrimento</w:t>
      </w:r>
      <w:r>
        <w:rPr>
          <w:lang w:val="pt_PT" w:bidi="pt_PT"/>
        </w:rPr>
        <w:t>: os inimigos dos israelitas dominam os israelitas por causa do pecado deles. Isso poderia ser representado como uma seção da estrada onde os israelitas estão bloqueados ou presos por soldados inimigos, para simbolizar como eles sofrem sob seus inimigos.</w:t>
      </w:r>
    </w:p>
    <w:p>
      <w:pPr>
        <w:pStyle w:val="ListBullet"/>
        <w:spacing w:line="240" w:lineRule="auto"/>
        <w:ind w:left="720"/>
      </w:pPr>
      <w:r>
        <w:rPr>
          <w:lang w:val="pt_PT" w:bidi="pt_PT"/>
        </w:rPr>
      </w:r>
      <w:r>
        <w:rPr>
          <w:b/>
          <w:lang w:val="pt_PT" w:bidi="pt_PT"/>
        </w:rPr>
        <w:t>Arrependimento e clamor a Yahweh</w:t>
      </w:r>
      <w:r>
        <w:rPr>
          <w:lang w:val="pt_PT" w:bidi="pt_PT"/>
        </w:rPr>
        <w:t>: os israelitas clamam a Yahweh pedindo ajuda. Vocês poderiam mostrar isso como uma parada onde eles se ajoelham, oram ou clamam a Yahweh, enquanto pedem ajuda a ele.</w:t>
      </w:r>
    </w:p>
    <w:p>
      <w:pPr>
        <w:pStyle w:val="ListBullet"/>
        <w:spacing w:line="240" w:lineRule="auto"/>
        <w:ind w:left="720"/>
      </w:pPr>
      <w:r>
        <w:rPr>
          <w:lang w:val="pt_PT" w:bidi="pt_PT"/>
        </w:rPr>
      </w:r>
      <w:r>
        <w:rPr>
          <w:b/>
          <w:lang w:val="pt_PT" w:bidi="pt_PT"/>
        </w:rPr>
        <w:t>Resgate e paz</w:t>
      </w:r>
      <w:r>
        <w:rPr>
          <w:lang w:val="pt_PT" w:bidi="pt_PT"/>
        </w:rPr>
        <w:t>: Yahweh envia um juiz para resgatá-los, e os israelitas estão seguros novamente. Isso poderia ser mostrado como o juiz os conduzindo por uma passagem segura, possivelmente uma estrada plana e desimpedida onde tudo é pacífico e seus inimigos não são vistos em lugar algum.</w:t>
      </w:r>
    </w:p>
    <w:p>
      <w:pPr/>
      <w:r>
        <w:rPr>
          <w:lang w:val="pt_PT" w:bidi="pt_PT"/>
        </w:rPr>
      </w:r>
      <w:r>
        <w:rPr>
          <w:lang w:val="pt_PT" w:bidi="pt_PT"/>
        </w:rPr>
        <w:t>A estrada então retorna ao início. Isso mostra como o ciclo se repete quando o juiz morre.</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Juízes 2.11–19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baalins</w:t>
      </w:r>
    </w:p>
    <w:p>
      <w:pPr>
        <w:pStyle w:val="ListBullet"/>
        <w:spacing w:line="240" w:lineRule="auto"/>
        <w:ind w:left="720"/>
      </w:pPr>
      <w:r>
        <w:rPr>
          <w:lang w:val="pt_PT" w:bidi="pt_PT"/>
        </w:rPr>
      </w:r>
      <w:r>
        <w:rPr>
          <w:lang w:val="pt_PT" w:bidi="pt_PT"/>
        </w:rPr>
        <w:t>Astarotes</w:t>
      </w:r>
    </w:p>
    <w:p>
      <w:pPr>
        <w:pStyle w:val="ListBullet"/>
        <w:spacing w:line="240" w:lineRule="auto"/>
        <w:ind w:left="720"/>
      </w:pPr>
      <w:r>
        <w:rPr>
          <w:lang w:val="pt_PT" w:bidi="pt_PT"/>
        </w:rPr>
      </w:r>
      <w:r>
        <w:rPr>
          <w:lang w:val="pt_PT" w:bidi="pt_PT"/>
        </w:rPr>
        <w:t>Outros falsos deuses</w:t>
      </w:r>
    </w:p>
    <w:p>
      <w:pPr>
        <w:pStyle w:val="ListBullet"/>
        <w:spacing w:line="240" w:lineRule="auto"/>
        <w:ind w:left="720"/>
      </w:pPr>
      <w:r>
        <w:rPr>
          <w:lang w:val="pt_PT" w:bidi="pt_PT"/>
        </w:rPr>
      </w:r>
      <w:r>
        <w:rPr>
          <w:lang w:val="pt_PT" w:bidi="pt_PT"/>
        </w:rPr>
        <w:t>Os juízes</w:t>
      </w:r>
    </w:p>
    <w:p>
      <w:pPr>
        <w:pStyle w:val="ListBullet"/>
        <w:spacing w:line="240" w:lineRule="auto"/>
        <w:ind w:left="720"/>
      </w:pPr>
      <w:r>
        <w:rPr>
          <w:lang w:val="pt_PT" w:bidi="pt_PT"/>
        </w:rPr>
      </w:r>
      <w:r>
        <w:rPr>
          <w:lang w:val="pt_PT" w:bidi="pt_PT"/>
        </w:rPr>
        <w:t>E os invasores, ou inimigos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nova geração de israelitas vive em Canaã. As pessoas que vivem lá adoram falsos deuses chamados baalins e Astarotes. Os israelitas começam a se juntar às pessoas que vivem lá e, eventualmente, os israelitas esquecem Yahweh e começam a adorar os falsos deuses também.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às pessoas que interpretam os israelitas: “O que vocês estão sentindo ou pensando?”. A pessoa ou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está extremamente irado porque os israelitas quebraram sua promessa especial com ele. Por causa disso, Yahweh retira sua proteção dos israelitas. Yahweh permite que os inimigos dos israelitas derrotem os israelitas na batalha e saqueem os pertences dos israelitas. Os israelitas sofrem terrivelmente.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misericórdia de Yahweh, Yahweh envia um juiz que resgata os israelitas de seus inimigos. Tudo está bem desde que o juiz esteja vivo e os israelitas estejam seguros. Os israelitas também começam a seguir Yahweh novamente.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juiz: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o juiz morre, os israelitas retornam à desobediência, adoram falsos deuses novamente e rejeitam Yahweh ainda mais do que eles fizeram antes.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às pessoas que interpretam os antepassados dos israelitas: “O que vocês estão sentindo ou pensando?”. A pessoa ou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Juízes 2.11–19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O povo de Israel, ou israelitas, fez o mal aos olhos de Yahweh e serviu aos baalins.</w:t>
      </w:r>
    </w:p>
    <w:p>
      <w:pPr/>
      <w:r>
        <w:rPr>
          <w:lang w:val="pt_PT" w:bidi="pt_PT"/>
        </w:rPr>
      </w:r>
      <w:r>
        <w:rPr>
          <w:b/>
          <w:lang w:val="pt_PT" w:bidi="pt_PT"/>
        </w:rPr>
        <w:t>Israel</w:t>
      </w:r>
      <w:r>
        <w:rPr>
          <w:lang w:val="pt_PT" w:bidi="pt_PT"/>
        </w:rPr>
        <w:t xml:space="preserve"> é o nome da terra que Yahweh deu a seu povo escolhido, os descendentes de </w:t>
      </w:r>
      <w:r>
        <w:rPr>
          <w:b/>
          <w:lang w:val="pt_PT" w:bidi="pt_PT"/>
        </w:rPr>
        <w:t>Abraão</w:t>
      </w:r>
      <w:r>
        <w:rPr>
          <w:lang w:val="pt_PT" w:bidi="pt_PT"/>
        </w:rPr>
        <w:t xml:space="preserve">. Os </w:t>
      </w:r>
      <w:r>
        <w:rPr>
          <w:b/>
          <w:lang w:val="pt_PT" w:bidi="pt_PT"/>
        </w:rPr>
        <w:t>israelitas</w:t>
      </w:r>
      <w:r>
        <w:rPr>
          <w:lang w:val="pt_PT" w:bidi="pt_PT"/>
        </w:rPr>
        <w:t xml:space="preserve"> são as pessoas que são os descendentes de Abraão. Usem a mesma palavra ou frase para israelitas que vocês usaram em passagens anteriores. Para mais informações sobre </w:t>
      </w:r>
      <w:r>
        <w:rPr>
          <w:b/>
          <w:lang w:val="pt_PT" w:bidi="pt_PT"/>
        </w:rPr>
        <w:t>Israel</w:t>
      </w:r>
      <w:r>
        <w:rPr>
          <w:lang w:val="pt_PT" w:bidi="pt_PT"/>
        </w:rPr>
        <w:t xml:space="preserve"> e os </w:t>
      </w:r>
      <w:r>
        <w:rPr>
          <w:b/>
          <w:lang w:val="pt_PT" w:bidi="pt_PT"/>
        </w:rPr>
        <w:t>israelitas</w:t>
      </w:r>
      <w:r>
        <w:rPr>
          <w:lang w:val="pt_PT" w:bidi="pt_PT"/>
        </w:rPr>
        <w:t>, ou povo de Israel, consulte o Glossário Mestre.</w:t>
      </w:r>
    </w:p>
    <w:p>
      <w:pPr/>
      <w:r>
        <w:rPr>
          <w:lang w:val="pt_PT" w:bidi="pt_PT"/>
        </w:rPr>
      </w:r>
      <w:r>
        <w:rPr>
          <w:lang w:val="pt_PT" w:bidi="pt_PT"/>
        </w:rPr>
        <w:t xml:space="preserve">Quando alguém faz o </w:t>
      </w:r>
      <w:r>
        <w:rPr>
          <w:b/>
          <w:lang w:val="pt_PT" w:bidi="pt_PT"/>
        </w:rPr>
        <w:t>mau</w:t>
      </w:r>
      <w:r>
        <w:rPr>
          <w:lang w:val="pt_PT" w:bidi="pt_PT"/>
        </w:rPr>
        <w:t>, essa pessoa deliberadamente faz coisas contra a lei de Yahweh e fere os outros. Yahweh odeia o mal.</w:t>
      </w:r>
    </w:p>
    <w:p>
      <w:pPr/>
      <w:r>
        <w:rPr>
          <w:lang w:val="pt_PT" w:bidi="pt_PT"/>
        </w:rPr>
      </w:r>
      <w:r>
        <w:rPr>
          <w:lang w:val="pt_PT" w:bidi="pt_PT"/>
        </w:rPr>
        <w:t xml:space="preserve">Parem aqui e discutam em grupo qual palavra vocês usarão para </w:t>
      </w:r>
      <w:r>
        <w:rPr>
          <w:b/>
          <w:lang w:val="pt_PT" w:bidi="pt_PT"/>
        </w:rPr>
        <w:t>mal</w:t>
      </w:r>
      <w:r>
        <w:rPr>
          <w:lang w:val="pt_PT" w:bidi="pt_PT"/>
        </w:rPr>
        <w:t xml:space="preserve">. Se vocês traduziram essa palavra em outra parte da Bíblia, usem essa palavra aqui. Consulte o Glossário Mestre para mais informações sobre o </w:t>
      </w:r>
      <w:r>
        <w:rPr>
          <w:b/>
          <w:lang w:val="pt_PT" w:bidi="pt_PT"/>
        </w:rPr>
        <w:t>mal</w:t>
      </w:r>
      <w:r>
        <w:rPr>
          <w:lang w:val="pt_PT" w:bidi="pt_PT"/>
        </w:rPr>
        <w:t>. Pause este áudio aqui.</w:t>
      </w:r>
    </w:p>
    <w:p>
      <w:pPr/>
      <w:r>
        <w:rPr>
          <w:lang w:val="pt_PT" w:bidi="pt_PT"/>
        </w:rPr>
      </w:r>
      <w:r>
        <w:rPr>
          <w:lang w:val="pt_PT" w:bidi="pt_PT"/>
        </w:rPr>
        <w:t xml:space="preserve">Essa passagem usa o nome pessoal para Deus, </w:t>
      </w:r>
      <w:r>
        <w:rPr>
          <w:b/>
          <w:lang w:val="pt_PT" w:bidi="pt_PT"/>
        </w:rPr>
        <w:t>Yahweh</w:t>
      </w:r>
      <w:r>
        <w:rPr>
          <w:lang w:val="pt_PT" w:bidi="pt_PT"/>
        </w:rPr>
        <w:t xml:space="preserve">. Certifiquem-se de traduzir Yahweh da mesma maneira que vocês traduziram em passagens anteriores, e lembrem-se de que </w:t>
      </w:r>
      <w:r>
        <w:rPr>
          <w:b/>
          <w:lang w:val="pt_PT" w:bidi="pt_PT"/>
        </w:rPr>
        <w:t>Yahweh</w:t>
      </w:r>
      <w:r>
        <w:rPr>
          <w:lang w:val="pt_PT" w:bidi="pt_PT"/>
        </w:rPr>
        <w:t xml:space="preserve"> está no Glossário Mestre.</w:t>
      </w:r>
    </w:p>
    <w:p>
      <w:pPr/>
      <w:r>
        <w:rPr>
          <w:lang w:val="pt_PT" w:bidi="pt_PT"/>
        </w:rPr>
      </w:r>
      <w:r>
        <w:rPr>
          <w:b/>
          <w:lang w:val="pt_PT" w:bidi="pt_PT"/>
        </w:rPr>
        <w:t>Baal</w:t>
      </w:r>
      <w:r>
        <w:rPr>
          <w:lang w:val="pt_PT" w:bidi="pt_PT"/>
        </w:rPr>
        <w:t xml:space="preserve"> pode se referir a um Deus, mas quando significa mais de um, se refere aos deuses masculinos na área de Canaã. As pessoas que viviam na terra acreditavam que os baalins controlavam o tempo e faziam as colheitas crescerem.</w:t>
      </w:r>
    </w:p>
    <w:p>
      <w:pPr/>
      <w:r>
        <w:rPr>
          <w:lang w:val="pt_PT" w:bidi="pt_PT"/>
        </w:rPr>
      </w:r>
      <w:r>
        <w:rPr>
          <w:lang w:val="pt_PT" w:bidi="pt_PT"/>
        </w:rPr>
        <w:t xml:space="preserve">Parem aqui e discutam em grupo qual palavra vocês usarão para </w:t>
      </w:r>
      <w:r>
        <w:rPr>
          <w:b/>
          <w:lang w:val="pt_PT" w:bidi="pt_PT"/>
        </w:rPr>
        <w:t>Baal</w:t>
      </w:r>
      <w:r>
        <w:rPr>
          <w:lang w:val="pt_PT" w:bidi="pt_PT"/>
        </w:rPr>
        <w:t xml:space="preserve">. Se vocês traduziram essa palavra em outra parte da Bíblia, usem essa palavra aqui. Para mais informações sobre </w:t>
      </w:r>
      <w:r>
        <w:rPr>
          <w:b/>
          <w:lang w:val="pt_PT" w:bidi="pt_PT"/>
        </w:rPr>
        <w:t>Baal</w:t>
      </w:r>
      <w:r>
        <w:rPr>
          <w:lang w:val="pt_PT" w:bidi="pt_PT"/>
        </w:rPr>
        <w:t xml:space="preserve"> e os baalins, consulte o Glossário Mestre. Pause este áudio aqui.</w:t>
      </w:r>
    </w:p>
    <w:p>
      <w:pPr/>
      <w:r>
        <w:rPr>
          <w:lang w:val="pt_PT" w:bidi="pt_PT"/>
        </w:rPr>
      </w:r>
      <w:r>
        <w:rPr>
          <w:lang w:val="pt_PT" w:bidi="pt_PT"/>
        </w:rPr>
        <w:t xml:space="preserve">Os israelitas rejeitam Yahweh, o Deus de seus antepassados que os resgatou da escravidão no Egito. Eles seguem e adoram os vários falsos deuses ao redor da terra de Canaã. Isso deixa Yahweh irado. Os israelitas abandonam a adoração apenas a Yahweh e servem aos falsos deuses Baal e Astarote. </w:t>
      </w:r>
      <w:r>
        <w:rPr>
          <w:b/>
          <w:lang w:val="pt_PT" w:bidi="pt_PT"/>
        </w:rPr>
        <w:t>Astarote</w:t>
      </w:r>
      <w:r>
        <w:rPr>
          <w:lang w:val="pt_PT" w:bidi="pt_PT"/>
        </w:rPr>
        <w:t xml:space="preserve"> era uma falsa deusa ou divindade feminina, e seu nome também pode se referir a todas as deusas na área de Canaã. Os cananeus acreditavam que Astarote tinha muitos poderes; por exemplo, eles acreditavam que ela poderia ajudar suas colheitas a crescer e trazer a eles a vitória na batalha.</w:t>
      </w:r>
    </w:p>
    <w:p>
      <w:pPr/>
      <w:r>
        <w:rPr>
          <w:lang w:val="pt_PT" w:bidi="pt_PT"/>
        </w:rPr>
      </w:r>
      <w:r>
        <w:rPr>
          <w:lang w:val="pt_PT" w:bidi="pt_PT"/>
        </w:rPr>
        <w:t xml:space="preserve">Parem aqui e discutam em grupo qual palavra ou frase vocês usarão para </w:t>
      </w:r>
      <w:r>
        <w:rPr>
          <w:b/>
          <w:lang w:val="pt_PT" w:bidi="pt_PT"/>
        </w:rPr>
        <w:t>Astarote</w:t>
      </w:r>
      <w:r>
        <w:rPr>
          <w:lang w:val="pt_PT" w:bidi="pt_PT"/>
        </w:rPr>
        <w:t>. Pause este áudio aqui.</w:t>
      </w:r>
    </w:p>
    <w:p>
      <w:pPr/>
      <w:r>
        <w:rPr>
          <w:lang w:val="pt_PT" w:bidi="pt_PT"/>
        </w:rPr>
      </w:r>
      <w:r>
        <w:rPr>
          <w:lang w:val="pt_PT" w:bidi="pt_PT"/>
        </w:rPr>
        <w:t xml:space="preserve">Falsos </w:t>
      </w:r>
      <w:r>
        <w:rPr>
          <w:b/>
          <w:lang w:val="pt_PT" w:bidi="pt_PT"/>
        </w:rPr>
        <w:t>deuses</w:t>
      </w:r>
      <w:r>
        <w:rPr>
          <w:lang w:val="pt_PT" w:bidi="pt_PT"/>
        </w:rPr>
        <w:t xml:space="preserve"> são seres espirituais aos quais as pessoas às vezes se curvavam e </w:t>
      </w:r>
      <w:r>
        <w:rPr>
          <w:b/>
          <w:lang w:val="pt_PT" w:bidi="pt_PT"/>
        </w:rPr>
        <w:t>adoravam</w:t>
      </w:r>
      <w:r>
        <w:rPr>
          <w:lang w:val="pt_PT" w:bidi="pt_PT"/>
        </w:rPr>
        <w:t xml:space="preserve"> como se tivessem poder. As pessoas faziam estátuas de madeira ou metal de seus deuses. Para mais informações sobre falsos </w:t>
      </w:r>
      <w:r>
        <w:rPr>
          <w:b/>
          <w:lang w:val="pt_PT" w:bidi="pt_PT"/>
        </w:rPr>
        <w:t>deuses</w:t>
      </w:r>
      <w:r>
        <w:rPr>
          <w:lang w:val="pt_PT" w:bidi="pt_PT"/>
        </w:rPr>
        <w:t>, consulte o Glossário Mestre. Use a mesma palavra ou frase para deuses que você usou em passagens anteriores, e use a mesma palavra ou frase para deuses em toda a passagem.</w:t>
      </w:r>
    </w:p>
    <w:p>
      <w:pPr/>
      <w:r>
        <w:rPr>
          <w:lang w:val="pt_PT" w:bidi="pt_PT"/>
        </w:rPr>
      </w:r>
      <w:r>
        <w:rPr>
          <w:lang w:val="pt_PT" w:bidi="pt_PT"/>
        </w:rPr>
        <w:t xml:space="preserve">Parem aqui e discutam em grupo qual palavra ou frase vocês usarão para </w:t>
      </w:r>
      <w:r>
        <w:rPr>
          <w:b/>
          <w:lang w:val="pt_PT" w:bidi="pt_PT"/>
        </w:rPr>
        <w:t>adorar</w:t>
      </w:r>
      <w:r>
        <w:rPr>
          <w:lang w:val="pt_PT" w:bidi="pt_PT"/>
        </w:rPr>
        <w:t xml:space="preserve">, ou se curvar. No idioma original, o narrador fala sobre como as pessoas se curvam diante dos falsos deuses. Essa era uma maneira de dizer que o povo adorava esses deuses. Se vocês escolheram usar sua palavra ou frase para adoração, consultem </w:t>
      </w:r>
      <w:r>
        <w:rPr>
          <w:b/>
          <w:lang w:val="pt_PT" w:bidi="pt_PT"/>
        </w:rPr>
        <w:t>adorar</w:t>
      </w:r>
      <w:r>
        <w:rPr>
          <w:lang w:val="pt_PT" w:bidi="pt_PT"/>
        </w:rPr>
        <w:t xml:space="preserve"> no Glossário Mestre. Pause este áudio aqui.</w:t>
      </w:r>
    </w:p>
    <w:p>
      <w:pPr/>
      <w:r>
        <w:rPr>
          <w:lang w:val="pt_PT" w:bidi="pt_PT"/>
        </w:rPr>
      </w:r>
      <w:r>
        <w:rPr>
          <w:lang w:val="pt_PT" w:bidi="pt_PT"/>
        </w:rPr>
        <w:t xml:space="preserve">O povo se afastou da maneira como seus antepassados agiam quando seus antepassados obedeceram aos </w:t>
      </w:r>
      <w:r>
        <w:rPr>
          <w:b/>
          <w:lang w:val="pt_PT" w:bidi="pt_PT"/>
        </w:rPr>
        <w:t>mandamentos</w:t>
      </w:r>
      <w:r>
        <w:rPr>
          <w:lang w:val="pt_PT" w:bidi="pt_PT"/>
        </w:rPr>
        <w:t xml:space="preserve"> de Yahweh. Um </w:t>
      </w:r>
      <w:r>
        <w:rPr>
          <w:b/>
          <w:lang w:val="pt_PT" w:bidi="pt_PT"/>
        </w:rPr>
        <w:t>mandamento</w:t>
      </w:r>
      <w:r>
        <w:rPr>
          <w:lang w:val="pt_PT" w:bidi="pt_PT"/>
        </w:rPr>
        <w:t xml:space="preserve"> é uma lei de Yahweh.</w:t>
      </w:r>
    </w:p>
    <w:p>
      <w:pPr/>
      <w:r>
        <w:rPr>
          <w:lang w:val="pt_PT" w:bidi="pt_PT"/>
        </w:rPr>
      </w:r>
      <w:r>
        <w:rPr>
          <w:lang w:val="pt_PT" w:bidi="pt_PT"/>
        </w:rPr>
        <w:t xml:space="preserve">Parem aqui e discutam em grupo como vocês dirão a palavra </w:t>
      </w:r>
      <w:r>
        <w:rPr>
          <w:b/>
          <w:lang w:val="pt_PT" w:bidi="pt_PT"/>
        </w:rPr>
        <w:t>mandamento</w:t>
      </w:r>
      <w:r>
        <w:rPr>
          <w:lang w:val="pt_PT" w:bidi="pt_PT"/>
        </w:rPr>
        <w:t>. Se vocês já traduziram a palavra em outra parte da Bíblia, usem a mesma palavra aqui. Pause este áudio aqui.</w:t>
      </w:r>
    </w:p>
    <w:p>
      <w:pPr/>
      <w:r>
        <w:rPr>
          <w:lang w:val="pt_PT" w:bidi="pt_PT"/>
        </w:rPr>
      </w:r>
      <w:r>
        <w:rPr>
          <w:lang w:val="pt_PT" w:bidi="pt_PT"/>
        </w:rPr>
        <w:t xml:space="preserve">A ira de Yahweh "queima contra" os israelitas, o que significa que Yahweh está muito irado com eles. Então Yahweh permite que os </w:t>
      </w:r>
      <w:r>
        <w:rPr>
          <w:b/>
          <w:lang w:val="pt_PT" w:bidi="pt_PT"/>
        </w:rPr>
        <w:t>invasores</w:t>
      </w:r>
      <w:r>
        <w:rPr>
          <w:lang w:val="pt_PT" w:bidi="pt_PT"/>
        </w:rPr>
        <w:t xml:space="preserve"> ataquem os israelitas e roubem suas coisas. Yahweh permite que os inimigos dos israelitas derrotem os israelitas, e os israelitas se tornam fracos e impotentes para se defender.</w:t>
      </w:r>
    </w:p>
    <w:p>
      <w:pPr/>
      <w:r>
        <w:rPr>
          <w:lang w:val="pt_PT" w:bidi="pt_PT"/>
        </w:rPr>
      </w:r>
      <w:r>
        <w:rPr>
          <w:lang w:val="pt_PT" w:bidi="pt_PT"/>
        </w:rPr>
        <w:t xml:space="preserve">Parem aqui e discutam qual palavra ou frase vocês usarão para </w:t>
      </w:r>
      <w:r>
        <w:rPr>
          <w:b/>
          <w:lang w:val="pt_PT" w:bidi="pt_PT"/>
        </w:rPr>
        <w:t>invasores</w:t>
      </w:r>
      <w:r>
        <w:rPr>
          <w:lang w:val="pt_PT" w:bidi="pt_PT"/>
        </w:rPr>
        <w:t>. Se vocês traduziram essa palavra em outro livro da Bíblia, usem a mesma palavra que vocês usaram lá. Pause este áudio aqui.</w:t>
      </w:r>
    </w:p>
    <w:p>
      <w:pPr/>
      <w:r>
        <w:rPr>
          <w:lang w:val="pt_PT" w:bidi="pt_PT"/>
        </w:rPr>
      </w:r>
      <w:r>
        <w:rPr>
          <w:lang w:val="pt_PT" w:bidi="pt_PT"/>
        </w:rPr>
        <w:t xml:space="preserve">Sempre que os israelitas vão para a batalha, os inimigos dos israelitas os derrotam. Yahweh não apenas retirou sua proteção, mas Yahweh permite ativamente que os inimigos dos israelitas derrotem os israelitas, assim como Yahweh jurou que ele faria se eles o desobedecessem. Usem a mesma palavra para </w:t>
      </w:r>
      <w:r>
        <w:rPr>
          <w:b/>
          <w:lang w:val="pt_PT" w:bidi="pt_PT"/>
        </w:rPr>
        <w:t>jurar</w:t>
      </w:r>
      <w:r>
        <w:rPr>
          <w:lang w:val="pt_PT" w:bidi="pt_PT"/>
        </w:rPr>
        <w:t xml:space="preserve"> ou fazer uma promessa que vocês usaram na passagem anterior, e consultem </w:t>
      </w:r>
      <w:r>
        <w:rPr>
          <w:b/>
          <w:lang w:val="pt_PT" w:bidi="pt_PT"/>
        </w:rPr>
        <w:t>voto</w:t>
      </w:r>
      <w:r>
        <w:rPr>
          <w:lang w:val="pt_PT" w:bidi="pt_PT"/>
        </w:rPr>
        <w:t xml:space="preserve"> no Glossário Mestre para mais informações.</w:t>
      </w:r>
    </w:p>
    <w:p>
      <w:pPr/>
      <w:r>
        <w:rPr>
          <w:lang w:val="pt_PT" w:bidi="pt_PT"/>
        </w:rPr>
      </w:r>
      <w:r>
        <w:rPr>
          <w:lang w:val="pt_PT" w:bidi="pt_PT"/>
        </w:rPr>
        <w:t xml:space="preserve">Yahweh mostra misericórdia a seu povo e envia </w:t>
      </w:r>
      <w:r>
        <w:rPr>
          <w:b/>
          <w:lang w:val="pt_PT" w:bidi="pt_PT"/>
        </w:rPr>
        <w:t>juízes</w:t>
      </w:r>
      <w:r>
        <w:rPr>
          <w:lang w:val="pt_PT" w:bidi="pt_PT"/>
        </w:rPr>
        <w:t xml:space="preserve"> especiais para liderar os israelitas contra seus inimigos. Os juízes nessa história eram líderes especiais que Yahweh havia escolhido para ajudar os israelitas durante tempos de dificuldade. Os juízes eram líderes que lutavam batalhas, guiavam o povo a seguir a Deus e ajudavam a resolver discussões. Yahweh ajudou o juiz, e por causa disso, a vida dos israelitas melhorou. Mas assim que o juiz morreu, os israelitas rejeitaram Yahweh novamente e adoraram os falsos deuses.</w:t>
      </w:r>
    </w:p>
    <w:p>
      <w:pPr/>
      <w:r>
        <w:rPr>
          <w:lang w:val="pt_PT" w:bidi="pt_PT"/>
        </w:rPr>
      </w:r>
      <w:r>
        <w:rPr>
          <w:lang w:val="pt_PT" w:bidi="pt_PT"/>
        </w:rPr>
        <w:t xml:space="preserve">Parem aqui e discutam qual palavra ou frase vocês usarão para </w:t>
      </w:r>
      <w:r>
        <w:rPr>
          <w:b/>
          <w:lang w:val="pt_PT" w:bidi="pt_PT"/>
        </w:rPr>
        <w:t>juízes</w:t>
      </w:r>
      <w:r>
        <w:rPr>
          <w:lang w:val="pt_PT" w:bidi="pt_PT"/>
        </w:rPr>
        <w:t xml:space="preserve">. Procure </w:t>
      </w:r>
      <w:r>
        <w:rPr>
          <w:b/>
          <w:lang w:val="pt_PT" w:bidi="pt_PT"/>
        </w:rPr>
        <w:t>juízes</w:t>
      </w:r>
      <w:r>
        <w:rPr>
          <w:lang w:val="pt_PT" w:bidi="pt_PT"/>
        </w:rPr>
        <w:t xml:space="preserve"> no Glossário Mestre para mais informações. Usem a mesma palavra ou frase para juízes em todo o livro. Pause este áudio aqui.</w:t>
      </w:r>
    </w:p>
    <w:p>
      <w:pPr/>
      <w:r>
        <w:rPr>
          <w:lang w:val="pt_PT" w:bidi="pt_PT"/>
        </w:rPr>
      </w:r>
      <w:r>
        <w:rPr>
          <w:lang w:val="pt_PT" w:bidi="pt_PT"/>
        </w:rPr>
        <w:t>Esse ciclo continua toda vez que um juiz morre, e o povo rejeita e desobedece a Yahweh ainda mais do que eles fizeram na vez anterior.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2:20–3:6</w:t>
      </w:r>
      <w:r>
        <w:rPr>
          <w:lang w:val="pt_PT" w:bidi="pt_PT"/>
        </w:rPr>
      </w:r>
    </w:p>
    <w:p>
      <w:pPr>
        <w:pStyle w:val="Heading3"/>
      </w:pPr>
      <w:r>
        <w:rPr>
          <w:lang w:val="pt_PT" w:bidi="pt_PT"/>
        </w:rPr>
        <w:t>Ouvir e Sentir</w:t>
      </w:r>
    </w:p>
    <w:p>
      <w:pPr/>
      <w:r>
        <w:rPr>
          <w:lang w:val="pt_PT" w:bidi="pt_PT"/>
        </w:rPr>
      </w:r>
      <w:r>
        <w:rPr>
          <w:lang w:val="pt_PT" w:bidi="pt_PT"/>
        </w:rPr>
        <w:t>Nesta etapa, ouçam Juízes 2.20 a 3.6 e guardem em seus corações.</w:t>
      </w:r>
    </w:p>
    <w:p>
      <w:pPr/>
      <w:r>
        <w:rPr>
          <w:lang w:val="pt_PT" w:bidi="pt_PT"/>
        </w:rPr>
      </w:r>
      <w:r>
        <w:rPr>
          <w:lang w:val="pt_PT" w:bidi="pt_PT"/>
        </w:rPr>
        <w:t>Ouçam uma versão em áudio de Juízes 2.20 a 3.6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2.20 a 3.6 na tradução mais fácil de entender.</w:t>
      </w:r>
    </w:p>
    <w:p>
      <w:pPr/>
      <w:r>
        <w:rPr>
          <w:lang w:val="pt_PT" w:bidi="pt_PT"/>
        </w:rPr>
      </w:r>
      <w:r>
        <w:rPr>
          <w:lang w:val="pt_PT" w:bidi="pt_PT"/>
        </w:rPr>
        <w:t>Pause este áudio aqui.</w:t>
      </w:r>
    </w:p>
    <w:p>
      <w:pPr/>
      <w:r>
        <w:rPr>
          <w:lang w:val="pt_PT" w:bidi="pt_PT"/>
        </w:rPr>
      </w:r>
      <w:r>
        <w:rPr>
          <w:lang w:val="pt_PT" w:bidi="pt_PT"/>
        </w:rPr>
        <w:t>Essa passagem é a parte final de uma introdução ao livro de Juízes. É um resumo das histórias que virão em seguida.</w:t>
      </w:r>
    </w:p>
    <w:p>
      <w:pPr/>
      <w:r>
        <w:rPr>
          <w:lang w:val="pt_PT" w:bidi="pt_PT"/>
        </w:rPr>
      </w:r>
      <w:r>
        <w:rPr>
          <w:lang w:val="pt_PT" w:bidi="pt_PT"/>
        </w:rPr>
        <w:t>A passagem anterior descreve um ciclo no qual os israelitas desobedecem a Yahweh e então Yahweh os ajuda. Em vez de adorar apenas Yahweh, os israelitas começam a adorar os deuses das pessoas que vivem entre eles. Por causa disso, Yahweh permite que os inimigos dos israelitas os ataquem. Quando os israelitas sofrem, eles clamam a Yahweh pedindo ajuda. Yahweh envia líderes, chamados de juízes, para resgatar os israelitas. Mas depois que cada juiz morre, as pessoas voltam a adorar falsos deuses. Isso acontece repetidamente.</w:t>
      </w:r>
    </w:p>
    <w:p>
      <w:pPr/>
      <w:r>
        <w:rPr>
          <w:lang w:val="pt_PT" w:bidi="pt_PT"/>
        </w:rPr>
      </w:r>
      <w:r>
        <w:rPr>
          <w:lang w:val="pt_PT" w:bidi="pt_PT"/>
        </w:rPr>
        <w:t>Agora, nessa passagem, Yahweh responde depois que os israelitas desobedeceram a Yahweh repetidamente. Yahweh está tão irado com Israel, ou os israelitas, que sua ira "queima" contra eles.</w:t>
      </w:r>
    </w:p>
    <w:p>
      <w:pPr/>
      <w:r>
        <w:rPr>
          <w:lang w:val="pt_PT" w:bidi="pt_PT"/>
        </w:rPr>
      </w:r>
      <w:r>
        <w:rPr>
          <w:lang w:val="pt_PT" w:bidi="pt_PT"/>
        </w:rPr>
        <w:t>Parem aqui e discutam em grupo: contem histórias sobre uma vez em que alguém ficou muito irado com outra pessoa que continuou a fazer algo muito errado, mesmo que a primeira pessoa tenha advertido a segunda pessoa muitas vezes e tenha dado chances de parar. Pause este áudio aqui.</w:t>
      </w:r>
    </w:p>
    <w:p>
      <w:pPr/>
      <w:r>
        <w:rPr>
          <w:lang w:val="pt_PT" w:bidi="pt_PT"/>
        </w:rPr>
      </w:r>
      <w:r>
        <w:rPr>
          <w:lang w:val="pt_PT" w:bidi="pt_PT"/>
        </w:rPr>
        <w:t>Yahweh agora fala e ouvimos as consequências sérias que Yahweh dá aos israelitas por sua desobediência repetida. Yahweh declara que os israelitas falharam em manter a aliança que ele fez com seus antepassados. Os israelitas falharam em obedecer a Yahweh. Vocês se lembrarão, de passagens anteriores da Bíblia, que a "aliança" sobre a qual Yahweh fala era uma promessa especial que ele fez juntamente com o povo de Israel. Yahweh prometeu dar aos israelitas a terra de Canaã e expulsar as pessoas que viviam lá. Mas isso aconteceria apenas se os israelitas permanecessem leais a Yahweh e obedecessem aos seus mandamentos. Os israelitas não podiam adorar outros deuses. Como os israelitas não mantiveram sua parte da aliança, eles agora enfrentarão as consequências.</w:t>
      </w:r>
    </w:p>
    <w:p>
      <w:pPr/>
      <w:r>
        <w:rPr>
          <w:lang w:val="pt_PT" w:bidi="pt_PT"/>
        </w:rPr>
      </w:r>
      <w:r>
        <w:rPr>
          <w:lang w:val="pt_PT" w:bidi="pt_PT"/>
        </w:rPr>
        <w:t>Parem aqui e discutam em grupo: em sua cultura, que tipo de promessas ou acordos sérios duas pessoas, ou dois grupos de pessoas, fazem juntos? O que acontece se a pessoa ou as pessoas em um lado do acordo falharem em manter o acordo? Pause este áudio aqui.</w:t>
      </w:r>
    </w:p>
    <w:p>
      <w:pPr/>
      <w:r>
        <w:rPr>
          <w:lang w:val="pt_PT" w:bidi="pt_PT"/>
        </w:rPr>
      </w:r>
      <w:r>
        <w:rPr>
          <w:lang w:val="pt_PT" w:bidi="pt_PT"/>
        </w:rPr>
        <w:t>Como os israelitas continuam a desobedecer a Yahweh e adorar outros deuses, Yahweh decide não mais ajudá-los a expulsar as nações ou grupos de pessoas inimigas que Josué deixou na terra depois de sua morte. Em vez disso, Yahweh diz que deixará essas nações lá para testar os israelitas. O teste é esse: os israelitas permanecerão fiéis a Yahweh como seus pais ou antepassados fizeram, ou eles seguirão os caminhos das pessoas na terra?</w:t>
      </w:r>
    </w:p>
    <w:p>
      <w:pPr/>
      <w:r>
        <w:rPr>
          <w:lang w:val="pt_PT" w:bidi="pt_PT"/>
        </w:rPr>
      </w:r>
      <w:r>
        <w:rPr>
          <w:lang w:val="pt_PT" w:bidi="pt_PT"/>
        </w:rPr>
        <w:t>Quando Yahweh "testa" os israelitas, Yahweh permite que eles enfrentem desafios para ver o que farão. Quando Yahweh deixa outras nações na terra, Yahweh dá aos israelitas a chance de permanecerem fiéis a Yahweh ou de seguir os caminhos das outras nações. É como anteriormente na Bíblia quando Yahweh pediu a Abraão que provasse a fé de Abraão quase sacrificando Isaque.</w:t>
      </w:r>
    </w:p>
    <w:p>
      <w:pPr/>
      <w:r>
        <w:rPr>
          <w:lang w:val="pt_PT" w:bidi="pt_PT"/>
        </w:rPr>
      </w:r>
      <w:r>
        <w:rPr>
          <w:lang w:val="pt_PT" w:bidi="pt_PT"/>
        </w:rPr>
        <w:t>O narrador explica a razão mais profunda pela qual algumas nações ainda estavam na terra: Yahweh havia permitido que essas pessoas ficassem. Yahweh não deixou Josué expulsar as nações naquela época porque Yahweh queria testar os israelitas.</w:t>
      </w:r>
    </w:p>
    <w:p>
      <w:pPr/>
      <w:r>
        <w:rPr>
          <w:lang w:val="pt_PT" w:bidi="pt_PT"/>
        </w:rPr>
      </w:r>
      <w:r>
        <w:rPr>
          <w:lang w:val="pt_PT" w:bidi="pt_PT"/>
        </w:rPr>
        <w:t>O narrador agora explica que há outra razão pela qual Yahweh deixou algumas nações na terra. As gerações mais novas de israelitas não experimentaram as "guerras de Canaã". Estas foram as batalhas que os israelitas lutaram contra os povos que viviam em Canaã quando Josué levou Israel a conquistar a Terra Prometida. Como essa nova geração não havia visto ou lutado nessas guerras, eles não tinham experiência de batalha, e não entenderam que a vitória vinha de Yahweh, e não da própria força deles. Quando os israelitas enfrentassem as nações que permaneceram, eles aprenderiam a lutar e, mais importante, aprenderiam a confiar em Yahweh. Essas duas partes do teste de Yahweh funcionavam juntas — por meio da guerra, Yahweh veria se os israelitas permaneceriam fiéis e obedeceriam aos seus mandamentos.</w:t>
      </w:r>
    </w:p>
    <w:p>
      <w:pPr/>
      <w:r>
        <w:rPr>
          <w:lang w:val="pt_PT" w:bidi="pt_PT"/>
        </w:rPr>
      </w:r>
      <w:r>
        <w:rPr>
          <w:lang w:val="pt_PT" w:bidi="pt_PT"/>
        </w:rPr>
        <w:t>Parem aqui e discutam essa pergunta em grupo: vocês já enfrentaram uma situação difícil que desafiou ou testou vocês? Como vocês reagiram, e o que vocês aprenderam com a experiência? Pause este áudio aqui.</w:t>
      </w:r>
    </w:p>
    <w:p>
      <w:pPr/>
      <w:r>
        <w:rPr>
          <w:lang w:val="pt_PT" w:bidi="pt_PT"/>
        </w:rPr>
      </w:r>
      <w:r>
        <w:rPr>
          <w:lang w:val="pt_PT" w:bidi="pt_PT"/>
        </w:rPr>
        <w:t>O narrador lista os grupos de pessoas que permanecem na Terra Prometida para testar os israelitas. O narrador começa com os filisteus no sul e sobe pela costa em direção ao norte. Os filisteus também eram bastante novos na terra de Canaã. Eles provavelmente chegaram lá por volta de 50 a 100 anos depois dos israelitas. Os filisteus eram um grupo de pessoas que invadiu Canaã pelo mar, a oeste. Eles se estabeleceram na parte sudoeste da terra. Eles construíram cinco cidades principais nessa área. Os cinco governantes dos filisteus se referem aos governantes das cinco cidades.</w:t>
      </w:r>
    </w:p>
    <w:p>
      <w:pPr/>
      <w:r>
        <w:rPr>
          <w:lang w:val="pt_PT" w:bidi="pt_PT"/>
        </w:rPr>
      </w:r>
      <w:r>
        <w:rPr>
          <w:lang w:val="pt_PT" w:bidi="pt_PT"/>
        </w:rPr>
        <w:t>Parem aqui e olhem para um mapa de Canaã e das regiões ao redor. Encontrem a área onde os filisteus se estabeleceram. Pause este áudio aqui.</w:t>
      </w:r>
    </w:p>
    <w:p>
      <w:pPr/>
      <w:r>
        <w:rPr>
          <w:lang w:val="pt_PT" w:bidi="pt_PT"/>
        </w:rPr>
      </w:r>
      <w:r>
        <w:rPr>
          <w:lang w:val="pt_PT" w:bidi="pt_PT"/>
        </w:rPr>
        <w:t>O próximo grupo é "todos os cananeus", o que se refere aqui às pessoas que vivem ao longo da costa marítima na terra entre as cidades filisteias ao sul e a cidade de Sidom, ao norte.</w:t>
      </w:r>
    </w:p>
    <w:p>
      <w:pPr/>
      <w:r>
        <w:rPr>
          <w:lang w:val="pt_PT" w:bidi="pt_PT"/>
        </w:rPr>
      </w:r>
      <w:r>
        <w:rPr>
          <w:lang w:val="pt_PT" w:bidi="pt_PT"/>
        </w:rPr>
        <w:t>Mais ao norte, os sidônios e heveus viviam na área que agora chamamos de Líbano, longe dos filisteus que estavam no sul. Os sidônios vieram da cidade de Sidom e viviam principalmente ao longo da costa. Os heveus, por outro lado, viviam nas colinas do Líbano, do monte Baal-Hermom, no norte, até a cidade de Lebo-Hamate, no sul.</w:t>
      </w:r>
    </w:p>
    <w:p>
      <w:pPr/>
      <w:r>
        <w:rPr>
          <w:lang w:val="pt_PT" w:bidi="pt_PT"/>
        </w:rPr>
      </w:r>
      <w:r>
        <w:rPr>
          <w:lang w:val="pt_PT" w:bidi="pt_PT"/>
        </w:rPr>
        <w:t>Parem e olhem novamente para um mapa de Canaã e a área que cerca Canaã. Localizem onde cada uma dessas tribos vivia. Pause este áudio aqui.</w:t>
      </w:r>
    </w:p>
    <w:p>
      <w:pPr/>
      <w:r>
        <w:rPr>
          <w:lang w:val="pt_PT" w:bidi="pt_PT"/>
        </w:rPr>
      </w:r>
      <w:r>
        <w:rPr>
          <w:lang w:val="pt_PT" w:bidi="pt_PT"/>
        </w:rPr>
        <w:t>Os israelitas não haviam expulsado completamente essas nações durante o tempo de Josué. Agora, Yahweh permite que as nações fiquem permanentemente para testar os israelitas. Os israelitas permaneceriam fiéis aos mandamentos que Yahweh havia dado a seus antepassados por meio de Moisés, ou os israelitas começariam a agir como essas nações?</w:t>
      </w:r>
    </w:p>
    <w:p>
      <w:pPr/>
      <w:r>
        <w:rPr>
          <w:lang w:val="pt_PT" w:bidi="pt_PT"/>
        </w:rPr>
      </w:r>
      <w:r>
        <w:rPr>
          <w:lang w:val="pt_PT" w:bidi="pt_PT"/>
        </w:rPr>
        <w:t>Agora descobrimos o resultado: os israelitas falham completamente no teste. Em vez de expulsar as pessoas que vivem na terra, os israelitas escolhem viver entre elas. Ouvimos os nomes das nações nas quais os israelitas viviam, o que é ligeiramente diferente da lista de nações que acabamos de ouvir. O narrador menciona os cananeus, heteus, amorreus, perizeus, heveus e jebuseus.</w:t>
      </w:r>
    </w:p>
    <w:p>
      <w:pPr/>
      <w:r>
        <w:rPr>
          <w:lang w:val="pt_PT" w:bidi="pt_PT"/>
        </w:rPr>
      </w:r>
      <w:r>
        <w:rPr>
          <w:lang w:val="pt_PT" w:bidi="pt_PT"/>
        </w:rPr>
        <w:t>Yahweh usa essa lista de nações, ou uma muito semelhante, em vários pontos anteriores da história de Israel para falar sobre as nações que os israelitas devem expulsar da terra. A única nação que não está nessa lista é a dos girgaseus, que o narrador provavelmente deixou de fora por engano. Nessa lista, "os cananeus" se refere em geral a todas as pessoas que viviam em Canaã antes dos israelitas. Os outros nomes se referem a grupos específicos que viviam em áreas diferentes dentro da terra. Quando o narrador repete essa lista, ele aponta como os israelitas falharam em obedecer ao mandamento de Yahweh. A lista não é apenas sobre onde cada nação vivia — também tem um significado mais profundo. Onde quer que os israelitas se estabelecessem, eles permitiam que essas nações ficassem. Quando os israelitas permitiram que essas nações permanecessem, os israelitas mostraram sua desobediência às instruções de Yahweh.</w:t>
      </w:r>
    </w:p>
    <w:p>
      <w:pPr/>
      <w:r>
        <w:rPr>
          <w:lang w:val="pt_PT" w:bidi="pt_PT"/>
        </w:rPr>
      </w:r>
      <w:r>
        <w:rPr>
          <w:lang w:val="pt_PT" w:bidi="pt_PT"/>
        </w:rPr>
        <w:t>Parem aqui e olhem para um mapa que mostra onde cada uma dessas nações vivia. Pause este áudio aqui.</w:t>
      </w:r>
    </w:p>
    <w:p>
      <w:pPr/>
      <w:r>
        <w:rPr>
          <w:lang w:val="pt_PT" w:bidi="pt_PT"/>
        </w:rPr>
      </w:r>
      <w:r>
        <w:rPr>
          <w:lang w:val="pt_PT" w:bidi="pt_PT"/>
        </w:rPr>
        <w:t>Os israelitas não apenas viviam entre essas nações, mas também se casaram com os seus habitantes. Eles tomaram as filhas dessas nações como esposas, e deram suas próprias filhas para se casar com os filhos dessas nações. Yahweh havia proibido especificamente isso. Os israelitas também começaram a adorar os deuses dessas nações.</w:t>
      </w:r>
    </w:p>
    <w:p>
      <w:pPr/>
      <w:r>
        <w:rPr>
          <w:lang w:val="pt_PT" w:bidi="pt_PT"/>
        </w:rPr>
      </w:r>
      <w:r>
        <w:rPr>
          <w:lang w:val="pt_PT" w:bidi="pt_PT"/>
        </w:rPr>
        <w:t>Parem aqui e discutam em grupo: contem histórias sobre alguém de sua cultura que se casou com alguém de outra cultura. O que as pessoas de sua cultura pensaram sobre isso? Pause este áudio aqui.</w:t>
      </w:r>
    </w:p>
    <w:p>
      <w:pPr/>
      <w:r>
        <w:rPr>
          <w:lang w:val="pt_PT" w:bidi="pt_PT"/>
        </w:rPr>
      </w:r>
      <w:r>
        <w:rPr>
          <w:lang w:val="pt_PT" w:bidi="pt_PT"/>
        </w:rPr>
        <w:t>Essa introdução prepara o cenário para o padrão que se repete em todo o livro de Juízes. Os israelitas desobedecem a Yahweh, enfrentam as consequências, e então Yahweh envia um juiz para ajudá-los.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2.20 a 3.6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está irado porque os israelitas o desobedeceram. Yahweh anuncia sua decisão de testar Israel quando ele permite que as nações permaneçam na terra.</w:t>
      </w:r>
    </w:p>
    <w:p>
      <w:pPr/>
      <w:r>
        <w:rPr>
          <w:lang w:val="pt_PT" w:bidi="pt_PT"/>
        </w:rPr>
      </w:r>
      <w:r>
        <w:rPr>
          <w:b/>
          <w:lang w:val="pt_PT" w:bidi="pt_PT"/>
        </w:rPr>
        <w:t>Na segunda cena:</w:t>
      </w:r>
      <w:r>
        <w:rPr>
          <w:lang w:val="pt_PT" w:bidi="pt_PT"/>
        </w:rPr>
        <w:t xml:space="preserve"> o narrador explica por que Yahweh permite que as nações permaneçam, e ele lista as nações.</w:t>
      </w:r>
    </w:p>
    <w:p>
      <w:pPr/>
      <w:r>
        <w:rPr>
          <w:lang w:val="pt_PT" w:bidi="pt_PT"/>
        </w:rPr>
      </w:r>
      <w:r>
        <w:rPr>
          <w:b/>
          <w:lang w:val="pt_PT" w:bidi="pt_PT"/>
        </w:rPr>
        <w:t>Na terceira cena:</w:t>
      </w:r>
      <w:r>
        <w:rPr>
          <w:lang w:val="pt_PT" w:bidi="pt_PT"/>
        </w:rPr>
        <w:t xml:space="preserve"> os israelitas se casam com as pessoas que vivem na terra e adoram seus deuses.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as nações que vivem em Canaã</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os israelitas agora vivem na Terra Prometida, mas eles não obedecem plenamente a Yahweh. A terra é dividida em diferentes áreas onde os israelitas vivem, cercada por outras nações. Em algumas áreas há grupos que Yahweh havia ordenado anteriormente na Bíblia que os israelitas removessem. Mas esses grupos ainda estão na terra e vivem ao lado dos israelitas. Os israelitas continuam a adorar os deuses dessas pessoas. Por causa disso, Yahweh fica tão irado que sua ira "queima contra" Israel. Essa é uma linguagem especial que mostra o quão forte é a ira de Yahweh e o quão seriamente os israelitas desobedeceram a Yahweh.</w:t>
      </w:r>
    </w:p>
    <w:p>
      <w:pPr/>
      <w:r>
        <w:rPr>
          <w:lang w:val="pt_PT" w:bidi="pt_PT"/>
        </w:rPr>
      </w:r>
      <w:r>
        <w:rPr>
          <w:lang w:val="pt_PT" w:bidi="pt_PT"/>
        </w:rPr>
        <w:t>Parem aqui e discutam em grupo: lembrem-se de sua discussão na etapa dois sobre alguém que estava com muita raiva de outra pessoa. Quais palavras especiais vocês usaram para mostrar o quão irado esse alguém estava? Pause este áudio aqui.</w:t>
      </w:r>
    </w:p>
    <w:p>
      <w:pPr/>
      <w:r>
        <w:rPr>
          <w:lang w:val="pt_PT" w:bidi="pt_PT"/>
        </w:rPr>
      </w:r>
      <w:r>
        <w:rPr>
          <w:lang w:val="pt_PT" w:bidi="pt_PT"/>
        </w:rPr>
        <w:t>Yahweh agora fala. Yahweh diz a causa da situação: os israelitas falharam em manter a aliança ou promessa solene que Yahweh fez com seus pais, ou antepassados. Os israelitas desobedeceram à "voz" de Yahweh, ou seja, aos mandamentos dele. E o efeito é que Yahweh não ajudará mais os israelitas a expulsar as nações inimigas que Josué havia deixado na terra. Em vez disso, Yahweh deixará essas nações lá para testar se os israelitas "caminharão no caminho de Yahweh", o que significa permanecer fiéis a Yahweh como seus antepassados fizeram, ou seguir outros deuses.</w:t>
      </w:r>
    </w:p>
    <w:p>
      <w:pPr/>
      <w:r>
        <w:rPr>
          <w:lang w:val="pt_PT" w:bidi="pt_PT"/>
        </w:rPr>
      </w:r>
      <w:r>
        <w:rPr>
          <w:lang w:val="pt_PT" w:bidi="pt_PT"/>
        </w:rPr>
        <w:t xml:space="preserve">Vocês se lembrarão de que na última vez que Yahweh falou com os israelitas por meio de seu mensageiro, Yahweh falou diretamente </w:t>
      </w:r>
      <w:r>
        <w:rPr>
          <w:b/>
          <w:lang w:val="pt_PT" w:bidi="pt_PT"/>
        </w:rPr>
        <w:t>com</w:t>
      </w:r>
      <w:r>
        <w:rPr>
          <w:lang w:val="pt_PT" w:bidi="pt_PT"/>
        </w:rPr>
        <w:t xml:space="preserve"> eles, dizendo "vocês" a eles. Mas desta vez ele fala </w:t>
      </w:r>
      <w:r>
        <w:rPr>
          <w:b/>
          <w:lang w:val="pt_PT" w:bidi="pt_PT"/>
        </w:rPr>
        <w:t>sobre</w:t>
      </w:r>
      <w:r>
        <w:rPr>
          <w:lang w:val="pt_PT" w:bidi="pt_PT"/>
        </w:rPr>
        <w:t xml:space="preserve"> os israelitas e os chama de "essas pessoas", em vez de "vocês". Isso mostra que Yahweh está mais distante dos israelitas, como se os israelitas não estivessem mais em um relacionamento próximo com Yahweh. Yahweh deu aos israelitas tantas chances, mas os israelitas continuaram a desobedecê-lo. Yahweh também usa a palavra "nação" quando ele fala sobre os israelitas, que é a mesma palavra que ele usa para todas as outras nações que não seguem Yahweh. Agora, Yahweh não fala como o protetor deles. Em vez disso, Yahweh fala como um juiz que anuncia a punição deles. Essa mudança mostra o quão séria é a desobediência dos israelitas e o quanto eles falharam em manter sua promessa a Yahweh.</w:t>
      </w:r>
    </w:p>
    <w:p>
      <w:pPr/>
      <w:r>
        <w:rPr>
          <w:lang w:val="pt_PT" w:bidi="pt_PT"/>
        </w:rPr>
      </w:r>
      <w:r>
        <w:rPr>
          <w:lang w:val="pt_PT" w:bidi="pt_PT"/>
        </w:rPr>
        <w:t>Quando Yahweh diz que os israelitas "quebraram" ou "violaram" a aliança, essa é uma maneira de dizer que falharam em manter as regras da aliança, então os israelitas não podem mais obter as bênçãos e a ajuda que Yahweh havia prometido.</w:t>
      </w:r>
    </w:p>
    <w:p>
      <w:pPr/>
      <w:r>
        <w:rPr>
          <w:lang w:val="pt_PT" w:bidi="pt_PT"/>
        </w:rPr>
      </w:r>
      <w:r>
        <w:rPr>
          <w:lang w:val="pt_PT" w:bidi="pt_PT"/>
        </w:rPr>
        <w:t>Parem aqui e discutam em grupo: lembrem-se de sua discussão na etapa dois sobre o que acontece se alguém falhar em manter um acordo sério. Prestem atenção à linguagem que vocês usaram para descrever isso. A equipe pode representar o ato de rasgar um acordo escrito em papel para simbolizar como os israelitas quebram a aliança. Pause este áudio aqui.</w:t>
      </w:r>
    </w:p>
    <w:p>
      <w:pPr/>
      <w:r>
        <w:rPr>
          <w:lang w:val="pt_PT" w:bidi="pt_PT"/>
        </w:rPr>
      </w:r>
      <w:r>
        <w:rPr>
          <w:lang w:val="pt_PT" w:bidi="pt_PT"/>
        </w:rPr>
        <w:t>Na segunda cena, o narrador explica que Yahweh não entregou todas as nações "nas mãos" de Josué. Em outras palavras, Yahweh não permitiu que Josué expulsasse todas as nações porque Yahweh queria testar Israel. O narrador explica ainda por que Yahweh deixou as nações na terra: ele queria que a nova geração de israelitas que não experimentou as "guerras de Canaã" durante o tempo de Josué experimentasse o que era lutar em guerra. Por meio dos desafios da guerra, Yahweh queria ver se os israelitas permaneceriam fiéis a Yahweh e seguiriam seus mandamentos.</w:t>
      </w:r>
    </w:p>
    <w:p>
      <w:pPr/>
      <w:r>
        <w:rPr>
          <w:lang w:val="pt_PT" w:bidi="pt_PT"/>
        </w:rPr>
      </w:r>
      <w:r>
        <w:rPr>
          <w:lang w:val="pt_PT" w:bidi="pt_PT"/>
        </w:rPr>
        <w:t>O narrador lista as nações que Yahweh usa para testar os israelitas dessa maneira: os filisteus que vivem sob os cinco governantes filisteus, todos os cananeus, os sidônios e os heveus que vivem nas montanhas do Líbano, do monte Baal-Hermom até Lebo-Hamate.</w:t>
      </w:r>
    </w:p>
    <w:p>
      <w:pPr/>
      <w:r>
        <w:rPr>
          <w:lang w:val="pt_PT" w:bidi="pt_PT"/>
        </w:rPr>
      </w:r>
      <w:r>
        <w:rPr>
          <w:lang w:val="pt_PT" w:bidi="pt_PT"/>
        </w:rPr>
        <w:t>Parem aqui e olhem novamente para o mapa de onde essas nações viviam na Terra Prometida. Pause este áudio aqui.</w:t>
      </w:r>
    </w:p>
    <w:p>
      <w:pPr/>
      <w:r>
        <w:rPr>
          <w:lang w:val="pt_PT" w:bidi="pt_PT"/>
        </w:rPr>
      </w:r>
      <w:r>
        <w:rPr>
          <w:lang w:val="pt_PT" w:bidi="pt_PT"/>
        </w:rPr>
        <w:t>Na terceira cena, o tempo passa, e os israelitas não obedecem a Yahweh. Em vez disso, os israelitas vivem entre as nações que Yahweh havia dito a eles para expulsar. Essas nações são os cananeus, heteus, amorreus, ferezeus, heveus e jebuseus. Os israelitas começam a se casar com essas pessoas e adorar seus deuses.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2.20 a 3.6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as nações que vivem em Canaã</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israelitas agora vivem na terra que Yahweh havia prometido a eles. Mas os israelitas não obedecem a Yahweh nem permanecem fiéis a ele. Em vez disso, os israelitas adoram os deuses das nações ao seu redor. Muitas nações inimigas ainda vivem ao lado dos israelitas, nações que Yahweh havia dito a eles para removerem. Yahweh fica muito irado com os israelitas. Yahweh diz que os israelitas quebraram a aliança, ou acordo especial, que ele fez com seus antepassados. Os israelitas não obedeceram aos mandamentos de Yahweh. Como os israelitas o rejeitaram, Yahweh declara que ele não ajudará mais os israelitas a derrotar esses inimigos. Em vez disso, Yahweh deixará essas nações na terra como um teste. Yahweh quer ver se os israelitas finalmente começarão a obedecer a Yahweh como seus antepassados fizeram, ou se eles continuarão a desobedecer a Yahweh. Os israelitas agora enfrentam uma escolha: eles seguirão Yahweh, ou continuarão a seguir seus próprios caminhos?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narrador explica ainda por que Yahweh não expulsou todas as outras nações da terra durante o tempo de Josué. Yahweh escolheu não expulsar essas nações porque ele queria testar a nova geração de israelitas que nunca haviam lutado batalhas para tomar a terra. Dessa maneira, eles aprenderiam o que significava lutar e confiar em Yahweh.</w:t>
      </w:r>
    </w:p>
    <w:p>
      <w:pPr/>
      <w:r>
        <w:rPr>
          <w:lang w:val="pt_PT" w:bidi="pt_PT"/>
        </w:rPr>
      </w:r>
      <w:r>
        <w:rPr>
          <w:lang w:val="pt_PT" w:bidi="pt_PT"/>
        </w:rPr>
        <w:t>As nações que Yahweh deixou na terra eram os filisteus, que eram governados por cinco líderes, os cananeus, os sidônios e os heveus que viviam nas montanhas do Líbano. Yahweh permitiu que essas nações ficassem lá como um teste para ver se os israelitas obedeceriam aos mandamentos de Yahweh como seus antepassados fizeram.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às pessoas que interpretam os israelitas: “O que vocês estão sentindo ou pensando?”. A pessoa ou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tempo passa e os israelitas agora vivem entre as nações inimigas. Essas nações são os cananeus, heteus, amorreus, ferezeus, heveus e jebuseus. Os israelitas não permanecem fiéis a Yahweh, mas em vez disso começam a se casar com o povo dessas nações e adorar seus deuses.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ou as pessoas podem responder coisas como:</w:t>
      </w:r>
    </w:p>
    <w:p>
      <w:pPr>
        <w:pStyle w:val="ListBullet"/>
        <w:spacing w:line="240" w:lineRule="auto"/>
        <w:ind w:left="720"/>
      </w:pPr>
      <w:r>
        <w:rPr>
          <w:lang w:val="pt_PT" w:bidi="pt_PT"/>
        </w:rPr>
      </w:r>
      <w:r>
        <w:rPr>
          <w:lang w:val="pt_PT" w:bidi="pt_PT"/>
        </w:rPr>
        <w:t>Pergunte à pessoa ou às pessoas que interpretam os israelitas: “O que vocês estão sentindo ou pensando?”. A pessoa ou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2.20 a 3.6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ira de Yahweh queimava contra Israel porque os israelitas desobedeciam cada vez mais. Em outras palavras, Yahweh estava muito irado com os israelitas. Essa passagem usa o nome pessoal para Deus, </w:t>
      </w:r>
      <w:r>
        <w:rPr>
          <w:b/>
          <w:lang w:val="pt_PT" w:bidi="pt_PT"/>
        </w:rPr>
        <w:t>Yahweh</w:t>
      </w:r>
      <w:r>
        <w:rPr>
          <w:lang w:val="pt_PT" w:bidi="pt_PT"/>
        </w:rPr>
        <w:t>. Usem o mesmo nome que vocês usaram em passagens anteriores, e lembrem-se de que Yahweh está no Glossário Mestre.</w:t>
      </w:r>
    </w:p>
    <w:p>
      <w:pPr/>
      <w:r>
        <w:rPr>
          <w:lang w:val="pt_PT" w:bidi="pt_PT"/>
        </w:rPr>
      </w:r>
      <w:r>
        <w:rPr>
          <w:b/>
          <w:lang w:val="pt_PT" w:bidi="pt_PT"/>
        </w:rPr>
        <w:t>Israel</w:t>
      </w:r>
      <w:r>
        <w:rPr>
          <w:lang w:val="pt_PT" w:bidi="pt_PT"/>
        </w:rPr>
        <w:t xml:space="preserve"> é o nome do território onde os israelitas viviam. Aqui, a palavra Israel se refere a todos os descendentes de Jacó juntos. Israel significa o mesmo que israelitas, ou povo de Israel. Usem a mesma palavra que vocês usaram em passagens anteriores, e lembrem-se de que Israel está no Glossário Mestre.</w:t>
      </w:r>
    </w:p>
    <w:p>
      <w:pPr/>
      <w:r>
        <w:rPr>
          <w:lang w:val="pt_PT" w:bidi="pt_PT"/>
        </w:rPr>
      </w:r>
      <w:r>
        <w:rPr>
          <w:lang w:val="pt_PT" w:bidi="pt_PT"/>
        </w:rPr>
        <w:t xml:space="preserve">Yahweh declara que os israelitas falharam em manter a </w:t>
      </w:r>
      <w:r>
        <w:rPr>
          <w:b/>
          <w:lang w:val="pt_PT" w:bidi="pt_PT"/>
        </w:rPr>
        <w:t>aliança</w:t>
      </w:r>
      <w:r>
        <w:rPr>
          <w:lang w:val="pt_PT" w:bidi="pt_PT"/>
        </w:rPr>
        <w:t xml:space="preserve"> que ele fez com seus antepassados. Quando as pessoas fazem uma aliança, elas fazem uma promessa solene uma à outra que não podem quebrar. Usem a mesma palavra que vocês usaram para aliança em passagens anteriores, e lembrem-se de que ‘aliança’ está no Glossário Mestre.</w:t>
      </w:r>
    </w:p>
    <w:p>
      <w:pPr/>
      <w:r>
        <w:rPr>
          <w:lang w:val="pt_PT" w:bidi="pt_PT"/>
        </w:rPr>
      </w:r>
      <w:r>
        <w:rPr>
          <w:lang w:val="pt_PT" w:bidi="pt_PT"/>
        </w:rPr>
        <w:t xml:space="preserve">Yahweh diz que não expulsará mais as </w:t>
      </w:r>
      <w:r>
        <w:rPr>
          <w:b/>
          <w:lang w:val="pt_PT" w:bidi="pt_PT"/>
        </w:rPr>
        <w:t>nações</w:t>
      </w:r>
      <w:r>
        <w:rPr>
          <w:lang w:val="pt_PT" w:bidi="pt_PT"/>
        </w:rPr>
        <w:t xml:space="preserve"> que Josué havia deixado na terra quando Josué morreu. Uma nação é um grupo de pessoas que convivem juntas e que vivem no mesmo país, e que têm o mesmo governante.</w:t>
      </w:r>
    </w:p>
    <w:p>
      <w:pPr/>
      <w:r>
        <w:rPr>
          <w:lang w:val="pt_PT" w:bidi="pt_PT"/>
        </w:rPr>
      </w:r>
      <w:r>
        <w:rPr>
          <w:lang w:val="pt_PT" w:bidi="pt_PT"/>
        </w:rPr>
        <w:t>Pare aqui e, como um grupo, discuta qual palavra ou frase você usará para nação. Usem a mesma palavra para nação que vocês usaram em passagens anteriores, e lembrem-se de que nação está no Glossário Mestre. Pause este áudio aqui.</w:t>
      </w:r>
    </w:p>
    <w:p>
      <w:pPr/>
      <w:r>
        <w:rPr>
          <w:lang w:val="pt_PT" w:bidi="pt_PT"/>
        </w:rPr>
      </w:r>
      <w:r>
        <w:rPr>
          <w:lang w:val="pt_PT" w:bidi="pt_PT"/>
        </w:rPr>
        <w:t xml:space="preserve">Yahweh deixou algumas nações na terra como um </w:t>
      </w:r>
      <w:r>
        <w:rPr>
          <w:b/>
          <w:lang w:val="pt_PT" w:bidi="pt_PT"/>
        </w:rPr>
        <w:t>teste</w:t>
      </w:r>
      <w:r>
        <w:rPr>
          <w:lang w:val="pt_PT" w:bidi="pt_PT"/>
        </w:rPr>
        <w:t xml:space="preserve"> para ver se os israelitas agora seriam fiéis a Yahweh ou se eles continuariam a desobedecê-lo.</w:t>
      </w:r>
    </w:p>
    <w:p>
      <w:pPr/>
      <w:r>
        <w:rPr>
          <w:lang w:val="pt_PT" w:bidi="pt_PT"/>
        </w:rPr>
      </w:r>
      <w:r>
        <w:rPr>
          <w:lang w:val="pt_PT" w:bidi="pt_PT"/>
        </w:rPr>
        <w:t xml:space="preserve">Parem aqui e discutam em grupo qual palavra ou frase vocês usarão para </w:t>
      </w:r>
      <w:r>
        <w:rPr>
          <w:b/>
          <w:lang w:val="pt_PT" w:bidi="pt_PT"/>
        </w:rPr>
        <w:t>teste</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Os </w:t>
      </w:r>
      <w:r>
        <w:rPr>
          <w:b/>
          <w:lang w:val="pt_PT" w:bidi="pt_PT"/>
        </w:rPr>
        <w:t>israelitas</w:t>
      </w:r>
      <w:r>
        <w:rPr>
          <w:lang w:val="pt_PT" w:bidi="pt_PT"/>
        </w:rPr>
        <w:t xml:space="preserve"> ou </w:t>
      </w:r>
      <w:r>
        <w:rPr>
          <w:b/>
          <w:lang w:val="pt_PT" w:bidi="pt_PT"/>
        </w:rPr>
        <w:t>filhos de Israel</w:t>
      </w:r>
      <w:r>
        <w:rPr>
          <w:lang w:val="pt_PT" w:bidi="pt_PT"/>
        </w:rPr>
        <w:t xml:space="preserve"> se referem às pessoas que são os descendentes do neto de Abraão, Jacó. Os israelitas viviam no país chamado Israel. Consultem israelitas no Glossário Mestre para mais informações, e usem a mesma palavra para israelitas ou filhos de Israel que vocês usaram em passagens anteriores.</w:t>
      </w:r>
    </w:p>
    <w:p>
      <w:pPr/>
      <w:r>
        <w:rPr>
          <w:lang w:val="pt_PT" w:bidi="pt_PT"/>
        </w:rPr>
      </w:r>
      <w:r>
        <w:rPr>
          <w:lang w:val="pt_PT" w:bidi="pt_PT"/>
        </w:rPr>
        <w:t xml:space="preserve">O narrador explica ainda que Yahweh deixou essas nações para testar as novas gerações em Israel que não haviam conhecido as "Guerras de </w:t>
      </w:r>
      <w:r>
        <w:rPr>
          <w:b/>
          <w:lang w:val="pt_PT" w:bidi="pt_PT"/>
        </w:rPr>
        <w:t>Canaã</w:t>
      </w:r>
      <w:r>
        <w:rPr>
          <w:lang w:val="pt_PT" w:bidi="pt_PT"/>
        </w:rPr>
        <w:t>". Para mais informações, consultem Canaã no Glossário Mestre, e usem a mesma palavra para Canaã que vocês usaram em passagens anteriores.</w:t>
      </w:r>
    </w:p>
    <w:p>
      <w:pPr/>
      <w:r>
        <w:rPr>
          <w:lang w:val="pt_PT" w:bidi="pt_PT"/>
        </w:rPr>
      </w:r>
      <w:r>
        <w:rPr>
          <w:lang w:val="pt_PT" w:bidi="pt_PT"/>
        </w:rPr>
        <w:t xml:space="preserve">Uma </w:t>
      </w:r>
      <w:r>
        <w:rPr>
          <w:b/>
          <w:lang w:val="pt_PT" w:bidi="pt_PT"/>
        </w:rPr>
        <w:t>geração</w:t>
      </w:r>
      <w:r>
        <w:rPr>
          <w:lang w:val="pt_PT" w:bidi="pt_PT"/>
        </w:rPr>
        <w:t xml:space="preserve"> se refere a um grupo de pessoas que vivem ao mesmo tempo e pertencem ao mesmo grupo etário. Consulte geração no Glossário Mestre para mais informações. Usem a mesma palavra ou frase para geração que vocês usaram em passagens anteriores.</w:t>
      </w:r>
    </w:p>
    <w:p>
      <w:pPr/>
      <w:r>
        <w:rPr>
          <w:lang w:val="pt_PT" w:bidi="pt_PT"/>
        </w:rPr>
      </w:r>
      <w:r>
        <w:rPr>
          <w:lang w:val="pt_PT" w:bidi="pt_PT"/>
        </w:rPr>
        <w:t>Depois que o narrador listou as nações que devem permanecer na terra, ele acrescenta que Yahweh usou essas nações para testar os israelitas, para ver se eles obedeceriam aos mandamentos de Yahweh.</w:t>
      </w:r>
    </w:p>
    <w:p>
      <w:pPr/>
      <w:r>
        <w:rPr>
          <w:lang w:val="pt_PT" w:bidi="pt_PT"/>
        </w:rPr>
      </w:r>
      <w:r>
        <w:rPr>
          <w:lang w:val="pt_PT" w:bidi="pt_PT"/>
        </w:rPr>
        <w:t xml:space="preserve">Um </w:t>
      </w:r>
      <w:r>
        <w:rPr>
          <w:b/>
          <w:lang w:val="pt_PT" w:bidi="pt_PT"/>
        </w:rPr>
        <w:t>mandamento</w:t>
      </w:r>
      <w:r>
        <w:rPr>
          <w:lang w:val="pt_PT" w:bidi="pt_PT"/>
        </w:rPr>
        <w:t xml:space="preserve"> é uma lei, uma regra ou uma instrução. Yahweh dá mandamentos às pessoas para mostrar a essas pessoas como viver bem e em um bom relacionamento com Yahweh e com os outros. Para mais informações, procure mandamento no Glossário Mestre. Usem a mesma palavra ou frase para mandamento que vocês usaram em passagens anteriores.</w:t>
      </w:r>
    </w:p>
    <w:p>
      <w:pPr/>
      <w:r>
        <w:rPr>
          <w:lang w:val="pt_PT" w:bidi="pt_PT"/>
        </w:rPr>
      </w:r>
      <w:r>
        <w:rPr>
          <w:lang w:val="pt_PT" w:bidi="pt_PT"/>
        </w:rPr>
        <w:t>Os israelitas falharam no teste de Yahweh. Eles não expulsaram as outras nações como Yahweh ordenou, mas em vez disso os israelitas se casaram com essas pessoas. Os israelitas também começaram a adorar os falsos deuses dessas nações.</w:t>
      </w:r>
    </w:p>
    <w:p>
      <w:pPr/>
      <w:r>
        <w:rPr>
          <w:lang w:val="pt_PT" w:bidi="pt_PT"/>
        </w:rPr>
      </w:r>
      <w:r>
        <w:rPr>
          <w:lang w:val="pt_PT" w:bidi="pt_PT"/>
        </w:rPr>
        <w:t xml:space="preserve">Falsos </w:t>
      </w:r>
      <w:r>
        <w:rPr>
          <w:b/>
          <w:lang w:val="pt_PT" w:bidi="pt_PT"/>
        </w:rPr>
        <w:t>deuses</w:t>
      </w:r>
      <w:r>
        <w:rPr>
          <w:lang w:val="pt_PT" w:bidi="pt_PT"/>
        </w:rPr>
        <w:t xml:space="preserve"> eram seres espirituais que as pessoas às vezes adoravam em vez de Yahweh, como se esses deuses tivessem poder. Para mais informações sobre deuses, consultem o Glossário Mestre. Usem as mesmas palavras para deuses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3:7–11</w:t>
      </w:r>
      <w:r>
        <w:rPr>
          <w:lang w:val="pt_PT" w:bidi="pt_PT"/>
        </w:rPr>
      </w:r>
    </w:p>
    <w:p>
      <w:pPr>
        <w:pStyle w:val="Heading3"/>
      </w:pPr>
      <w:r>
        <w:rPr>
          <w:lang w:val="pt_PT" w:bidi="pt_PT"/>
        </w:rPr>
        <w:t>Ouvir e Sentir</w:t>
      </w:r>
    </w:p>
    <w:p>
      <w:pPr/>
      <w:r>
        <w:rPr>
          <w:lang w:val="pt_PT" w:bidi="pt_PT"/>
        </w:rPr>
      </w:r>
      <w:r>
        <w:rPr>
          <w:lang w:val="pt_PT" w:bidi="pt_PT"/>
        </w:rPr>
        <w:t>Nesta etapa, ouçam Juízes 3.7–11 e guardem em seus corações.</w:t>
      </w:r>
    </w:p>
    <w:p>
      <w:pPr/>
      <w:r>
        <w:rPr>
          <w:lang w:val="pt_PT" w:bidi="pt_PT"/>
        </w:rPr>
      </w:r>
      <w:r>
        <w:rPr>
          <w:lang w:val="pt_PT" w:bidi="pt_PT"/>
        </w:rPr>
        <w:t>Ouçam uma versão em áudio de Juízes 3.7–11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3.7–11 na tradução mais fácil de entender.</w:t>
      </w:r>
    </w:p>
    <w:p>
      <w:pPr/>
      <w:r>
        <w:rPr>
          <w:lang w:val="pt_PT" w:bidi="pt_PT"/>
        </w:rPr>
      </w:r>
      <w:r>
        <w:rPr>
          <w:lang w:val="pt_PT" w:bidi="pt_PT"/>
        </w:rPr>
        <w:t>Pause este áudio aqui.</w:t>
      </w:r>
    </w:p>
    <w:p>
      <w:pPr/>
      <w:r>
        <w:rPr>
          <w:lang w:val="pt_PT" w:bidi="pt_PT"/>
        </w:rPr>
      </w:r>
      <w:r>
        <w:rPr>
          <w:lang w:val="pt_PT" w:bidi="pt_PT"/>
        </w:rPr>
        <w:t>Nas últimas passagens, o narrador descreveu brevemente como Yahweh lida com seu povo enquanto eles escolhem desobedecer ou obedecer a ele. O narrador também falou sobre as nações que ainda vivem ao redor dos israelitas. Infelizmente, os israelitas agem como essas outras nações e adoram os falsos deuses dessas nações. Então Yahweh permite que os inimigos dos israelitas derrotem os israelitas. Mas quando os israelitas pedem ajuda, Yahweh escolhe um líder, Otniel, para salvá-los.</w:t>
      </w:r>
    </w:p>
    <w:p>
      <w:pPr/>
      <w:r>
        <w:rPr>
          <w:lang w:val="pt_PT" w:bidi="pt_PT"/>
        </w:rPr>
      </w:r>
      <w:r>
        <w:rPr>
          <w:lang w:val="pt_PT" w:bidi="pt_PT"/>
        </w:rPr>
        <w:t>Assim que a passagem começa, os israelitas desobedecem a Yahweh e se comportam de uma maneira que Yahweh disse aos israelitas que é ruim ou má. A coisa má que os israelitas fazem é esquecer Yahweh, seu Deus. Isso não significa que eles esquecem que Yahweh existe. Isso significa que os israelitas não honram, obedecem e adoram Yahweh como seu Deus.</w:t>
      </w:r>
    </w:p>
    <w:p>
      <w:pPr/>
      <w:r>
        <w:rPr>
          <w:lang w:val="pt_PT" w:bidi="pt_PT"/>
        </w:rPr>
      </w:r>
      <w:r>
        <w:rPr>
          <w:lang w:val="pt_PT" w:bidi="pt_PT"/>
        </w:rPr>
        <w:t>Parem aqui e discutam essa pergunta em grupo: pensem em uma atividade que vocês amavam fazer quando eram crianças, mas vocês não fazem mais. Como vocês descreveriam como essa atividade não é mais importante para vocês ou que vocês não fazem mais essa atividade o tempo todo? Pause este áudio aqui.</w:t>
      </w:r>
    </w:p>
    <w:p>
      <w:pPr/>
      <w:r>
        <w:rPr>
          <w:lang w:val="pt_PT" w:bidi="pt_PT"/>
        </w:rPr>
      </w:r>
      <w:r>
        <w:rPr>
          <w:lang w:val="pt_PT" w:bidi="pt_PT"/>
        </w:rPr>
        <w:t>Em vez disso, os israelitas adoram falsos deuses que os grupos de pessoas ao seu redor adoram. Em Canaã, as pessoas adoravam muitos deuses. Os cananeus acreditavam que esses deuses controlavam coisas como o clima e as colheitas e faziam as pessoas vencerem ou perderem batalhas. Diferentes grupos de pessoas teriam versões diferentes desses deuses que eles adoravam de maneiras diferentes. Então às vezes as pessoas apenas chamavam todos os deuses masculinos de "baalins" e as deusas femininas de "aserás". Algumas traduções podem dizer postes de Aserá, porque às vezes as pessoas faziam um poste de madeira para representar sua deusa Aserá.</w:t>
      </w:r>
    </w:p>
    <w:p>
      <w:pPr/>
      <w:r>
        <w:rPr>
          <w:lang w:val="pt_PT" w:bidi="pt_PT"/>
        </w:rPr>
      </w:r>
      <w:r>
        <w:rPr>
          <w:lang w:val="pt_PT" w:bidi="pt_PT"/>
        </w:rPr>
        <w:t>Parem aqui e discutam essa pergunta em grupo: em sua cultura, quais são algumas maneiras diferentes pelas quais diferentes grupos de pessoas adorariam um deus? Quais são alguns nomes diferentes que as pessoas podem dar a um deus dependendo de onde essas pessoas vivem? Como as pessoas falam sobre os diferentes nomes e maneiras de adorar um deus? Pause este áudio aqui.</w:t>
      </w:r>
    </w:p>
    <w:p>
      <w:pPr/>
      <w:r>
        <w:rPr>
          <w:lang w:val="pt_PT" w:bidi="pt_PT"/>
        </w:rPr>
      </w:r>
      <w:r>
        <w:rPr>
          <w:lang w:val="pt_PT" w:bidi="pt_PT"/>
        </w:rPr>
        <w:t>Yahweh está muito irado pelo fato dos israelitas adorarem outros deuses que não podem ajudá-los, em vez de Yahweh que ama e protege os israelitas. A ira de Yahweh é forte e intensa como um fogo que queima. Yahweh permite que os inimigos dos israelitas derrotem e controlem os israelitas, assim como Yahweh disse que faria se os israelitas o desobedecessem. Yahweh dá os israelitas nas mãos do rei Cusã-Risataim. Isso significa que Yahweh permite que esse rei tenha poder sobre os israelitas. O nome desse rei significa Cusã que é duplamente ímpio, ou duas vezes mais mau do que os outros! Esse provavelmente é um nome pelo qual os israelitas chamavam esse rei, em vez de seu nome real. O rei Cusã-Risataim governava em Arã-Naaraim, que provavelmente é uma área entre os rios Tigre e Eufrates, na parte leste do que agora é o país da Síria.</w:t>
      </w:r>
    </w:p>
    <w:p>
      <w:pPr/>
      <w:r>
        <w:rPr>
          <w:lang w:val="pt_PT" w:bidi="pt_PT"/>
        </w:rPr>
      </w:r>
      <w:r>
        <w:rPr>
          <w:lang w:val="pt_PT" w:bidi="pt_PT"/>
        </w:rPr>
        <w:t>Parem aqui em grupo e olhem para um mapa de Israel e nações próximas. Encontrem Arã-Naaraim. Pause este áudio aqui.</w:t>
      </w:r>
    </w:p>
    <w:p>
      <w:pPr/>
      <w:r>
        <w:rPr>
          <w:lang w:val="pt_PT" w:bidi="pt_PT"/>
        </w:rPr>
      </w:r>
      <w:r>
        <w:rPr>
          <w:lang w:val="pt_PT" w:bidi="pt_PT"/>
        </w:rPr>
        <w:t>Parem aqui e discutam essa pergunta em grupo: em que situação vocês se refeririam a uma pessoa, especialmente um líder, por um nome diferente ou mais longo do que seu nome normal? Por que vocês os chamariam assim? O que esse novo nome diz sobre essa pessoa? Pause este áudio aqui.</w:t>
      </w:r>
    </w:p>
    <w:p>
      <w:pPr/>
      <w:r>
        <w:rPr>
          <w:lang w:val="pt_PT" w:bidi="pt_PT"/>
        </w:rPr>
      </w:r>
      <w:r>
        <w:rPr>
          <w:lang w:val="pt_PT" w:bidi="pt_PT"/>
        </w:rPr>
        <w:t>O rei Cusã-Risataim governou sobre os israelitas por oito anos. Os israelitas clamaram a Yahweh pedindo ajuda e Yahweh os ouviu. Yahweh levantou ou escolheu um libertador, alguém que salvará os israelitas. Esse homem era Otniel, o filho do irmão mais jovem de Calebe, Quenaz. Esse é o mesmo Calebe que Moisés uma vez havia enviado para explorar a terra de Canaã para os israelitas muitos anos antes. Vocês se lembrarão de que em uma passagem anterior, Otniel levou alguns israelitas a capturar uma cidade cananeia.</w:t>
      </w:r>
    </w:p>
    <w:p>
      <w:pPr/>
      <w:r>
        <w:rPr>
          <w:lang w:val="pt_PT" w:bidi="pt_PT"/>
        </w:rPr>
      </w:r>
      <w:r>
        <w:rPr>
          <w:lang w:val="pt_PT" w:bidi="pt_PT"/>
        </w:rPr>
        <w:t>O Espírito de Yahweh vem sobre, ou toma o controle de, Otniel. O Espírito de Yahweh é o poder que vem de Yahweh. Quando o Espírito de Yahweh vem sobre uma pessoa, essa pessoa recebe um poder ou capacidade especial. Essa pode ser força física, sabedoria especial ou um entendimento claro do que Deus quer. Como o Espírito de Yahweh veio a Otniel, Otniel se tornou o primeiro juiz de Israel. Nesse livro, um juiz não é apenas uma pessoa que decide se alguém quebrou a lei e é culpado. Eles são líderes que ajudam os israelitas a seguir a Deus. Os juízes muitas vezes levam os israelitas a lutar contra seus inimigos, como o faz Otniel. Yahweh faz Otniel derrotar o rei Cusã-Risataim para que o rei Cusã-Risataim não governe mais sobre os israelitas.</w:t>
      </w:r>
    </w:p>
    <w:p>
      <w:pPr/>
      <w:r>
        <w:rPr>
          <w:lang w:val="pt_PT" w:bidi="pt_PT"/>
        </w:rPr>
      </w:r>
      <w:r>
        <w:rPr>
          <w:lang w:val="pt_PT" w:bidi="pt_PT"/>
        </w:rPr>
        <w:t>Enquanto Otniel, filho de Quenaz, viveu, por mais 40 anos, a terra experimentou paz. Otniel levou os israelitas a seguir Yahweh, então os israelitas não tiveram que lutar contra seus inimigos.</w:t>
      </w:r>
    </w:p>
    <w:p>
      <w:pPr/>
      <w:r>
        <w:rPr>
          <w:lang w:val="pt_PT" w:bidi="pt_PT"/>
        </w:rPr>
      </w:r>
      <w:r>
        <w:rPr>
          <w:lang w:val="pt_PT" w:bidi="pt_PT"/>
        </w:rPr>
        <w:t>Parem aqui e discutam essa pergunta em grupo: o narrador muitas vezes termina as histórias dos juízes quando diz por quanto tempo a terra teve paz. Em sua cultura, quando vocês contam uma história, como vocês terminam a história? Que tipos de histórias vocês terminam com uma frase ou sentença semelhante? Pause este áudio aqui.</w:t>
      </w:r>
    </w:p>
    <w:p>
      <w:pPr/>
      <w:r>
        <w:rPr>
          <w:lang w:val="pt_PT" w:bidi="pt_PT"/>
        </w:rPr>
      </w:r>
      <w:r>
        <w:rPr>
          <w:lang w:val="pt_PT" w:bidi="pt_PT"/>
        </w:rPr>
        <w:t>Otniel age exatamente como um juiz de Yahweh deveria. Quando Yahweh escolhe Otniel, e o Espírito de Yahweh dá a Otniel a capacidade de liderar, Otniel leva os israelitas à batalha, onde Yahweh derrota os inimigos dos israelitas. Otniel então julga, ou lidera, os israelitas para seguirem Yahweh até que Otniel morre. O narrador fala mais sobre o que Yahweh faz do que o que Otniel faz. Essa história é realmente sobre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3.7–11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os israelitas não adoram mais Yahweh, e eles adoram outros deuses em vez disso. Yahweh permite que o rei Cusã-Risataim governe sobre os israelitas.</w:t>
      </w:r>
    </w:p>
    <w:p>
      <w:pPr/>
      <w:r>
        <w:rPr>
          <w:lang w:val="pt_PT" w:bidi="pt_PT"/>
        </w:rPr>
      </w:r>
      <w:r>
        <w:rPr>
          <w:b/>
          <w:lang w:val="pt_PT" w:bidi="pt_PT"/>
        </w:rPr>
        <w:t>Na segunda cena:</w:t>
      </w:r>
      <w:r>
        <w:rPr>
          <w:lang w:val="pt_PT" w:bidi="pt_PT"/>
        </w:rPr>
        <w:t xml:space="preserve"> os israelitas clamam a Yahweh pedindo ajuda, e Yahweh escolhe Otniel para liderar os israelitas. Yahweh faz Otniel derrotar o rei Cusã-Risataim.</w:t>
      </w:r>
    </w:p>
    <w:p>
      <w:pPr/>
      <w:r>
        <w:rPr>
          <w:lang w:val="pt_PT" w:bidi="pt_PT"/>
        </w:rPr>
      </w:r>
      <w:r>
        <w:rPr>
          <w:b/>
          <w:lang w:val="pt_PT" w:bidi="pt_PT"/>
        </w:rPr>
        <w:t>Na terceira cena:</w:t>
      </w:r>
      <w:r>
        <w:rPr>
          <w:lang w:val="pt_PT" w:bidi="pt_PT"/>
        </w:rPr>
        <w:t xml:space="preserve"> os israelitas têm paz por 40 anos, e então Otniel morre.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baalins e aserás</w:t>
      </w:r>
    </w:p>
    <w:p>
      <w:pPr>
        <w:pStyle w:val="ListBullet"/>
        <w:spacing w:line="240" w:lineRule="auto"/>
        <w:ind w:left="720"/>
      </w:pPr>
      <w:r>
        <w:rPr>
          <w:lang w:val="pt_PT" w:bidi="pt_PT"/>
        </w:rPr>
      </w:r>
      <w:r>
        <w:rPr>
          <w:lang w:val="pt_PT" w:bidi="pt_PT"/>
        </w:rPr>
        <w:t>O rei Cusã-Risataim</w:t>
      </w:r>
    </w:p>
    <w:p>
      <w:pPr>
        <w:pStyle w:val="ListBullet"/>
        <w:spacing w:line="240" w:lineRule="auto"/>
        <w:ind w:left="720"/>
      </w:pPr>
      <w:r>
        <w:rPr>
          <w:lang w:val="pt_PT" w:bidi="pt_PT"/>
        </w:rPr>
      </w:r>
      <w:r>
        <w:rPr>
          <w:lang w:val="pt_PT" w:bidi="pt_PT"/>
        </w:rPr>
        <w:t>Otniel, filho de Quenaz</w:t>
      </w:r>
    </w:p>
    <w:p>
      <w:pPr>
        <w:pStyle w:val="ListBullet"/>
        <w:spacing w:line="240" w:lineRule="auto"/>
        <w:ind w:left="720"/>
      </w:pPr>
      <w:r>
        <w:rPr>
          <w:lang w:val="pt_PT" w:bidi="pt_PT"/>
        </w:rPr>
      </w:r>
      <w:r>
        <w:rPr>
          <w:lang w:val="pt_PT" w:bidi="pt_PT"/>
        </w:rPr>
        <w:t>E o Espírito de Yahweh</w:t>
      </w:r>
    </w:p>
    <w:p>
      <w:pPr/>
      <w:r>
        <w:rPr>
          <w:lang w:val="pt_PT" w:bidi="pt_PT"/>
        </w:rPr>
      </w:r>
      <w:r>
        <w:rPr>
          <w:lang w:val="pt_PT" w:bidi="pt_PT"/>
        </w:rPr>
        <w:t>Em grupo, prestem atenção às partes do cenário da passagem:</w:t>
      </w:r>
    </w:p>
    <w:p>
      <w:pPr/>
      <w:r>
        <w:rPr>
          <w:lang w:val="pt_PT" w:bidi="pt_PT"/>
        </w:rPr>
      </w:r>
      <w:r>
        <w:rPr>
          <w:lang w:val="pt_PT" w:bidi="pt_PT"/>
        </w:rPr>
        <w:t>Em uma passagem anterior, o narrador deu um resumo ou visão geral de como os israelitas agiram nesse período de tempo. Yahweh abençoa os israelitas quando eles o seguem, mas quando eles desobedecem, Yahweh permite que os inimigos dos israelitas os derrotem. Quando os israelitas se voltam para Yahweh, Yahweh envia um líder, chamado de juiz, para salvar os israelitas. Nessa passagem, o narrador conta a história da primeira vez que Yahweh envia um juiz para ajudar os israelitas. Observem como o narrador usa muitas das mesmas palavras e frases do resumo anterior. Ele continuará a fazer isso enquanto conta as histórias dos outros juízes!</w:t>
      </w:r>
    </w:p>
    <w:p>
      <w:pPr/>
      <w:r>
        <w:rPr>
          <w:lang w:val="pt_PT" w:bidi="pt_PT"/>
        </w:rPr>
      </w:r>
      <w:r>
        <w:rPr>
          <w:lang w:val="pt_PT" w:bidi="pt_PT"/>
        </w:rPr>
        <w:t>Parem aqui e discutam esta pergunta em grupo: como atividade, contem um conto popular ou uma história tradicional de sua cultura. Depois que vocês contarem a história, discutam se usaram alguma frase ou sentença que também usariam em outras histórias semelhantes, como: "Esta história começa há muito, muito tempo". Pensem em outros tipos de histórias em sua cultura nas quais as pessoas usam frases ou sentenças semelhantes para contar. Por que vocês usam essas frases? O que essas frases ou sentenças dizem a seus ouvintes sobre que tipo de história será? Pause este áudio aqui.</w:t>
      </w:r>
    </w:p>
    <w:p>
      <w:pPr/>
      <w:r>
        <w:rPr>
          <w:lang w:val="pt_PT" w:bidi="pt_PT"/>
        </w:rPr>
      </w:r>
      <w:r>
        <w:rPr>
          <w:lang w:val="pt_PT" w:bidi="pt_PT"/>
        </w:rPr>
        <w:t>Para começar a primeira cena, o narrador usa uma frase que ele usará novamente quando começar as histórias de outros juízes. Ele diz que os israelitas fazem o mal aos olhos de Yahweh. Fazer o mal aos olhos de Yahweh significa fazer uma coisa que Yahweh disse que era muito errada.</w:t>
      </w:r>
    </w:p>
    <w:p>
      <w:pPr/>
      <w:r>
        <w:rPr>
          <w:lang w:val="pt_PT" w:bidi="pt_PT"/>
        </w:rPr>
      </w:r>
      <w:r>
        <w:rPr>
          <w:lang w:val="pt_PT" w:bidi="pt_PT"/>
        </w:rPr>
        <w:t>Parem aqui e discutam essa pergunta em grupo: a frase: "Os israelitas fizeram o mal aos olhos de Yahweh", é uma das frases repetidas que vocês já usaram em Juízes 2.11–19. Revisem ou lembrem uns aos outros de como vocês traduziram essa frase antes. Pause este áudio aqui.</w:t>
      </w:r>
    </w:p>
    <w:p>
      <w:pPr/>
      <w:r>
        <w:rPr>
          <w:lang w:val="pt_PT" w:bidi="pt_PT"/>
        </w:rPr>
      </w:r>
      <w:r>
        <w:rPr>
          <w:lang w:val="pt_PT" w:bidi="pt_PT"/>
        </w:rPr>
        <w:t>Os israelitas se comportam de uma maneira errada quando param sua adoração a Yahweh. O narrador chama Yahweh de Deus dos israelitas para nos lembrar de que os israelitas realmente devem adorar Yahweh! No entanto, ao invés disso, os israelitas servem ou adoram os ídolos Baal e Aserá. Yahweh está muito irado pelos israelitas fazerem isso. O narrador compara o quão irado Yahweh está com a maneira como um fogo queima intensamente.</w:t>
      </w:r>
    </w:p>
    <w:p>
      <w:pPr/>
      <w:r>
        <w:rPr>
          <w:lang w:val="pt_PT" w:bidi="pt_PT"/>
        </w:rPr>
      </w:r>
      <w:r>
        <w:rPr>
          <w:lang w:val="pt_PT" w:bidi="pt_PT"/>
        </w:rPr>
        <w:t>Parem aqui e discutam essa pergunta em grupo: "Yahweh queimou com ira" é outra frase que vocês traduziram! Revisem ou lembrem uns aos outros como vocês traduziram essa frase antes. Pause este áudio aqui.</w:t>
      </w:r>
    </w:p>
    <w:p>
      <w:pPr/>
      <w:r>
        <w:rPr>
          <w:lang w:val="pt_PT" w:bidi="pt_PT"/>
        </w:rPr>
      </w:r>
      <w:r>
        <w:rPr>
          <w:lang w:val="pt_PT" w:bidi="pt_PT"/>
        </w:rPr>
        <w:t>Yahweh age exatamente como Yahweh diz que agiria se os israelitas o desobedecessem. Yahweh pune os israelitas quando ele permite que outra nação derrote e governe os israelitas. Yahweh vende os israelitas nas mãos do rei Cusã-Risataim. Yahweh não vende literalmente os israelitas por dinheiro ao rei Cusã-Risataim. O narrador quer dizer que assim como os escravos servem a um mestre, agora os israelitas terão que servir ao rei Cusã-Risataim. Naquele tempo, as pessoas muitas vezes usavam a palavra "mãos" para significar poder. Yahweh permite que o rei Cusã-Risataim tenha poder sobre os israelitas. O rei Cusã-Risataim e seus homens podem ter atacado os israelitas, e Yahweh permitiu que o rei Cusã-Risataim e seus homens vencessem. Os israelitas tornam-se servos do rei Cusã-Risataim por oito anos. Os israelitas têm que fazer tudo o que o rei Cusã-Risataim diz a eles para fazer.</w:t>
      </w:r>
    </w:p>
    <w:p>
      <w:pPr/>
      <w:r>
        <w:rPr>
          <w:lang w:val="pt_PT" w:bidi="pt_PT"/>
        </w:rPr>
      </w:r>
      <w:r>
        <w:rPr>
          <w:lang w:val="pt_PT" w:bidi="pt_PT"/>
        </w:rPr>
        <w:t>Parem aqui e discutam essa pergunta em grupo: em seu idioma, como vocês descreveriam ou falariam sobre a maneira como um rei tem poder ou governa um grupo de pessoas? Pause este áudio aqui.</w:t>
      </w:r>
    </w:p>
    <w:p>
      <w:pPr/>
      <w:r>
        <w:rPr>
          <w:lang w:val="pt_PT" w:bidi="pt_PT"/>
        </w:rPr>
      </w:r>
      <w:r>
        <w:rPr>
          <w:lang w:val="pt_PT" w:bidi="pt_PT"/>
        </w:rPr>
        <w:t>Na segunda cena, os israelitas clamam a Yahweh. O narrador não inclui o que os israelitas dizem, mas eles podem ter admitido que haviam agido de uma maneira má. Os israelitas podem ter dito a Yahweh como se sentiam e que precisavam de ajuda. Yahweh ouve e levanta, ou escolhe, Otniel para ser o libertador deles, ou aquele que os salva. O narrador diz que Otniel salva os israelitas. Então o narrador explica brevemente como Otniel salvou os israelitas.</w:t>
      </w:r>
    </w:p>
    <w:p>
      <w:pPr/>
      <w:r>
        <w:rPr>
          <w:lang w:val="pt_PT" w:bidi="pt_PT"/>
        </w:rPr>
      </w:r>
      <w:r>
        <w:rPr>
          <w:lang w:val="pt_PT" w:bidi="pt_PT"/>
        </w:rPr>
        <w:t>Parem aqui e discutam essa pergunta em grupo: nessa história, Otniel salva, ou ajuda, seu povo. Antes do narrador chamar Otniel de juiz mais tarde nessa história, o narrador primeiro chama Otniel de libertador, ou salvador. Pensem em pessoas em sua cultura que vieram no momento certo para ajudar seu povo a se agrupar e salvá-lo do mal ou das pessoas que querem destruí-lo. Como vocês chamam essas pessoas? Pause este áudio aqui.</w:t>
      </w:r>
    </w:p>
    <w:p>
      <w:pPr/>
      <w:r>
        <w:rPr>
          <w:lang w:val="pt_PT" w:bidi="pt_PT"/>
        </w:rPr>
      </w:r>
      <w:r>
        <w:rPr>
          <w:lang w:val="pt_PT" w:bidi="pt_PT"/>
        </w:rPr>
        <w:t>Primeiro, o Espírito de Yahweh vem sobre Otniel e dá a Otniel a capacidade de liderar os outros. Otniel então reúne os homens israelitas e eles vão atacar o rei Cusã-Risataim e seus soldados. Quando eles lutam, Yahweh faz Otniel derrotar o rei Cusã-Risataim e seus homens. Agora, Yahweh tira o poder do rei Cusã-Risataim sobre os israelitas e, em vez disso, dá ao israelita Otniel poder sobre o rei Cusã-Risataim!</w:t>
      </w:r>
    </w:p>
    <w:p>
      <w:pPr/>
      <w:r>
        <w:rPr>
          <w:lang w:val="pt_PT" w:bidi="pt_PT"/>
        </w:rPr>
      </w:r>
      <w:r>
        <w:rPr>
          <w:lang w:val="pt_PT" w:bidi="pt_PT"/>
        </w:rPr>
        <w:t>O narrador termina a história de Otniel na cena três quando ele explica por quanto tempo as pessoas tiveram paz em sua terra e então conta sobre a morte de Otniel. Aqui, paz provavelmente significa que os israelitas não têm que lutar contra seus inimigos.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3.7–11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baalins e aserás</w:t>
      </w:r>
    </w:p>
    <w:p>
      <w:pPr>
        <w:pStyle w:val="ListBullet"/>
        <w:spacing w:line="240" w:lineRule="auto"/>
        <w:ind w:left="720"/>
      </w:pPr>
      <w:r>
        <w:rPr>
          <w:lang w:val="pt_PT" w:bidi="pt_PT"/>
        </w:rPr>
      </w:r>
      <w:r>
        <w:rPr>
          <w:lang w:val="pt_PT" w:bidi="pt_PT"/>
        </w:rPr>
        <w:t>O rei Cusã-Risataim</w:t>
      </w:r>
    </w:p>
    <w:p>
      <w:pPr>
        <w:pStyle w:val="ListBullet"/>
        <w:spacing w:line="240" w:lineRule="auto"/>
        <w:ind w:left="720"/>
      </w:pPr>
      <w:r>
        <w:rPr>
          <w:lang w:val="pt_PT" w:bidi="pt_PT"/>
        </w:rPr>
      </w:r>
      <w:r>
        <w:rPr>
          <w:lang w:val="pt_PT" w:bidi="pt_PT"/>
        </w:rPr>
        <w:t>Otniel, filho de Quenaz</w:t>
      </w:r>
    </w:p>
    <w:p>
      <w:pPr>
        <w:pStyle w:val="ListBullet"/>
        <w:spacing w:line="240" w:lineRule="auto"/>
        <w:ind w:left="720"/>
      </w:pPr>
      <w:r>
        <w:rPr>
          <w:lang w:val="pt_PT" w:bidi="pt_PT"/>
        </w:rPr>
      </w:r>
      <w:r>
        <w:rPr>
          <w:lang w:val="pt_PT" w:bidi="pt_PT"/>
        </w:rPr>
        <w:t>E o Espírito de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povo de Israel pecou contra Yahweh. O povo parou sua adoração a Yahweh, seu Deus e, em vez disso, adorou os ídolos Baal e Aserá. Yahweh ficou muito irado com o povo de Israel. Yahweh deixou que Cusã-Risataim, o rei de Arã-Naaraim, derrotasse os israelitas.</w:t>
      </w:r>
    </w:p>
    <w:p>
      <w:pPr/>
      <w:r>
        <w:rPr>
          <w:lang w:val="pt_PT" w:bidi="pt_PT"/>
        </w:rPr>
      </w:r>
      <w:r>
        <w:rPr>
          <w:lang w:val="pt_PT" w:bidi="pt_PT"/>
        </w:rPr>
        <w:t>Pause a encenação. 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Esses ídolos, Baal e Aserá, não podem ajudar os israelitas! Os israelitas desperdiçam seu tempo quando servem e adoram esses deuses. Estou irado pelos israelitas ferirem a si mesmos e aos outros quando agem de uma maneira má; ou</w:t>
      </w:r>
    </w:p>
    <w:p>
      <w:pPr>
        <w:pStyle w:val="ListBullet"/>
        <w:spacing w:line="240" w:lineRule="auto"/>
        <w:ind w:left="720"/>
      </w:pPr>
      <w:r>
        <w:rPr>
          <w:lang w:val="pt_PT" w:bidi="pt_PT"/>
        </w:rPr>
      </w:r>
      <w:r>
        <w:rPr>
          <w:lang w:val="pt_PT" w:bidi="pt_PT"/>
        </w:rPr>
        <w:t>Eu disse aos israelitas o que aconteceria se eles não me obedecessem. Deixarei que os israelitas enfrentem as consequências para ajudá-los a lembrar de que eles devem me adorar e me obedecer; ou</w:t>
      </w:r>
    </w:p>
    <w:p>
      <w:pPr>
        <w:pStyle w:val="ListBullet"/>
        <w:spacing w:line="240" w:lineRule="auto"/>
        <w:ind w:left="720"/>
      </w:pPr>
      <w:r>
        <w:rPr>
          <w:lang w:val="pt_PT" w:bidi="pt_PT"/>
        </w:rPr>
      </w:r>
      <w:r>
        <w:rPr>
          <w:lang w:val="pt_PT" w:bidi="pt_PT"/>
        </w:rPr>
        <w:t>Amo os israelitas e quero ter um bom relacionamento com eles. Estou chateado pelos israelitas me ignorarem e falarem com falsos deuses que não podem ouvi-los ou entendê-los.</w:t>
      </w:r>
    </w:p>
    <w:p>
      <w:pPr/>
      <w:r>
        <w:rPr>
          <w:lang w:val="pt_PT" w:bidi="pt_PT"/>
        </w:rPr>
      </w:r>
      <w:r>
        <w:rPr>
          <w:lang w:val="pt_PT" w:bidi="pt_PT"/>
        </w:rPr>
        <w:t>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Vi o quão ricos e felizes nossos vizinhos são. Os deuses desses povos devem dar a eles muitas coisas boas! Se eu adorar os deuses deles, talvez eu obtenha essas coisas boas também! Ou</w:t>
      </w:r>
    </w:p>
    <w:p>
      <w:pPr>
        <w:pStyle w:val="ListBullet"/>
        <w:spacing w:line="240" w:lineRule="auto"/>
        <w:ind w:left="720"/>
      </w:pPr>
      <w:r>
        <w:rPr>
          <w:lang w:val="pt_PT" w:bidi="pt_PT"/>
        </w:rPr>
      </w:r>
      <w:r>
        <w:rPr>
          <w:lang w:val="pt_PT" w:bidi="pt_PT"/>
        </w:rPr>
        <w:t>Não gosto da maneira como Yahweh nos disse para viver. Pode ser difícil, e eu preferiria fazer as coisas fáceis que eu quero fazer; ou</w:t>
      </w:r>
    </w:p>
    <w:p>
      <w:pPr>
        <w:pStyle w:val="ListBullet"/>
        <w:spacing w:line="240" w:lineRule="auto"/>
        <w:ind w:left="720"/>
      </w:pPr>
      <w:r>
        <w:rPr>
          <w:lang w:val="pt_PT" w:bidi="pt_PT"/>
        </w:rPr>
      </w:r>
      <w:r>
        <w:rPr>
          <w:lang w:val="pt_PT" w:bidi="pt_PT"/>
        </w:rPr>
        <w:t>Estou surpreso pelo rei de Arã-Naaraim nos ter derrotado! Pensava que esses novos deuses nos protegeriam!</w:t>
      </w:r>
    </w:p>
    <w:p>
      <w:pPr/>
      <w:r>
        <w:rPr>
          <w:lang w:val="pt_PT" w:bidi="pt_PT"/>
        </w:rPr>
      </w:r>
      <w:r>
        <w:rPr>
          <w:lang w:val="pt_PT" w:bidi="pt_PT"/>
        </w:rPr>
        <w:t>Continue a encenação.</w:t>
      </w:r>
    </w:p>
    <w:p>
      <w:pPr/>
      <w:r>
        <w:rPr>
          <w:lang w:val="pt_PT" w:bidi="pt_PT"/>
        </w:rPr>
      </w:r>
      <w:r>
        <w:rPr>
          <w:lang w:val="pt_PT" w:bidi="pt_PT"/>
        </w:rPr>
        <w:t>O rei Cusã-Risataim governou sobre Israel por oito anos. Quando os israelitas clamaram a Yahweh para ajudá-los, Yahweh enviou Otniel para resgatá-los. O pai de Otniel era Quenaz, o irmão mais jovem de Calebe. Otniel salvou os israelitas de seus inimigos. O Espírito de Yahweh deu a Otniel poder e Otniel se tornou o juiz de Israel e liderou Israel na batalha. Yahweh deu a Otniel a vitória completa sobre o rei Cusã-Risataim, o rei de Arã-Naaraim. O país esteve em paz por 40 anos e então Otniel, filho de Quenaz, morreu.</w:t>
      </w:r>
    </w:p>
    <w:p>
      <w:pPr/>
      <w:r>
        <w:rPr>
          <w:lang w:val="pt_PT" w:bidi="pt_PT"/>
        </w:rPr>
      </w:r>
      <w:r>
        <w:rPr>
          <w:lang w:val="pt_PT" w:bidi="pt_PT"/>
        </w:rPr>
        <w:t>Pause a encenação. Pergunte à pessoa que interpreta Otniel: “O que você está sentindo ou pensando?”. A pessoa pode responder coisas como:</w:t>
      </w:r>
    </w:p>
    <w:p>
      <w:pPr>
        <w:pStyle w:val="ListBullet"/>
        <w:spacing w:line="240" w:lineRule="auto"/>
        <w:ind w:left="720"/>
      </w:pPr>
      <w:r>
        <w:rPr>
          <w:lang w:val="pt_PT" w:bidi="pt_PT"/>
        </w:rPr>
      </w:r>
      <w:r>
        <w:rPr>
          <w:lang w:val="pt_PT" w:bidi="pt_PT"/>
        </w:rPr>
        <w:t>Quero honrar Yahweh e fazer exatamente o que Yahweh nos disse, porque respeito Yahweh. Me senti irado e triste quando vi como os outros israelitas agiram; ou</w:t>
      </w:r>
    </w:p>
    <w:p>
      <w:pPr>
        <w:pStyle w:val="ListBullet"/>
        <w:spacing w:line="240" w:lineRule="auto"/>
        <w:ind w:left="720"/>
      </w:pPr>
      <w:r>
        <w:rPr>
          <w:lang w:val="pt_PT" w:bidi="pt_PT"/>
        </w:rPr>
      </w:r>
      <w:r>
        <w:rPr>
          <w:lang w:val="pt_PT" w:bidi="pt_PT"/>
        </w:rPr>
        <w:t>Sou grato pelo Espírito de Yahweh me ter dado a capacidade de liderar da maneira correta. Tem sido difícil ensinar aos israelitas como adorar Yahweh novamente. Não poderia ter liderado os israelitas por conta própria; ou</w:t>
      </w:r>
    </w:p>
    <w:p>
      <w:pPr>
        <w:pStyle w:val="ListBullet"/>
        <w:spacing w:line="240" w:lineRule="auto"/>
        <w:ind w:left="720"/>
      </w:pPr>
      <w:r>
        <w:rPr>
          <w:lang w:val="pt_PT" w:bidi="pt_PT"/>
        </w:rPr>
      </w:r>
      <w:r>
        <w:rPr>
          <w:lang w:val="pt_PT" w:bidi="pt_PT"/>
        </w:rPr>
        <w:t>Quando obedecemos a Yahweh, temos um bom relacionamento com ele e paz uns com os outros. Lembrarei os israelitas disso enquanto eu viver. Espero que os israelitas se lembrem disso depois que eu morrer e não puder mais lembrá-los.</w:t>
      </w:r>
    </w:p>
    <w:p>
      <w:pPr/>
      <w:r>
        <w:rPr>
          <w:lang w:val="pt_PT" w:bidi="pt_PT"/>
        </w:rPr>
      </w:r>
      <w:r>
        <w:rPr>
          <w:lang w:val="pt_PT" w:bidi="pt_PT"/>
        </w:rPr>
        <w:t>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Era terrível quando o rei Cusã-Risataim governava sobre nós! Lembrei-me de que nossas vidas eram boas quando adorávamos Yahweh. Clamei a Yahweh pedindo ajuda porque estava tão miserável; ou</w:t>
      </w:r>
    </w:p>
    <w:p>
      <w:pPr>
        <w:pStyle w:val="ListBullet"/>
        <w:spacing w:line="240" w:lineRule="auto"/>
        <w:ind w:left="720"/>
      </w:pPr>
      <w:r>
        <w:rPr>
          <w:lang w:val="pt_PT" w:bidi="pt_PT"/>
        </w:rPr>
      </w:r>
      <w:r>
        <w:rPr>
          <w:lang w:val="pt_PT" w:bidi="pt_PT"/>
        </w:rPr>
        <w:t>Sou grato por Yahweh ter escolhido Otniel para nos liderar! Já havia visto como Otniel liderava antes e sabia que ele era um bom líder. Mas quando Otniel se tornou nosso juiz, notei algo diferente sobre ele. Era como se Deus ajudasse Otniel em tudo o que Otniel fazia! Ou</w:t>
      </w:r>
    </w:p>
    <w:p>
      <w:pPr>
        <w:pStyle w:val="ListBullet"/>
        <w:spacing w:line="240" w:lineRule="auto"/>
        <w:ind w:left="720"/>
      </w:pPr>
      <w:r>
        <w:rPr>
          <w:lang w:val="pt_PT" w:bidi="pt_PT"/>
        </w:rPr>
      </w:r>
      <w:r>
        <w:rPr>
          <w:lang w:val="pt_PT" w:bidi="pt_PT"/>
        </w:rPr>
        <w:t>Suponho que é melhor adorar Yahweh do que os outros deuses. Tentarei me lembrar de pedir ajuda a Yahweh quando precisar dele.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3.7–11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w:t>
      </w:r>
      <w:r>
        <w:rPr>
          <w:b/>
          <w:lang w:val="pt_PT" w:bidi="pt_PT"/>
        </w:rPr>
        <w:t>israelitas</w:t>
      </w:r>
      <w:r>
        <w:rPr>
          <w:lang w:val="pt_PT" w:bidi="pt_PT"/>
        </w:rPr>
        <w:t xml:space="preserve"> agem de uma maneira que Yahweh disse a eles que é </w:t>
      </w:r>
      <w:r>
        <w:rPr>
          <w:b/>
          <w:lang w:val="pt_PT" w:bidi="pt_PT"/>
        </w:rPr>
        <w:t>má</w:t>
      </w:r>
      <w:r>
        <w:rPr>
          <w:lang w:val="pt_PT" w:bidi="pt_PT"/>
        </w:rPr>
        <w:t>. O mal é o oposto do bem. Uma pessoa que é má escolhe fazer coisas ruins que ferem outras pessoas. Quando as pessoas não obedecem mais a Deus, elas começam a praticar ações más. Para mais informações sobre israelitas e maus, consultem o Glossário Mestre. Usem as mesmas palavras ou frases para israelitas e maus que vocês usaram em passagens anteriores.</w:t>
      </w:r>
    </w:p>
    <w:p>
      <w:pPr/>
      <w:r>
        <w:rPr>
          <w:lang w:val="pt_PT" w:bidi="pt_PT"/>
        </w:rPr>
      </w:r>
      <w:r>
        <w:rPr>
          <w:lang w:val="pt_PT" w:bidi="pt_PT"/>
        </w:rPr>
        <w:t xml:space="preserve">O nome </w:t>
      </w:r>
      <w:r>
        <w:rPr>
          <w:b/>
          <w:lang w:val="pt_PT" w:bidi="pt_PT"/>
        </w:rPr>
        <w:t>Yahweh</w:t>
      </w:r>
      <w:r>
        <w:rPr>
          <w:lang w:val="pt_PT" w:bidi="pt_PT"/>
        </w:rPr>
        <w:t xml:space="preserve"> era um nome muito pessoal para Deus que mostrava o relacionamento próximo que Deus tinha com o povo de Israel. Para mais informações sobre Yahweh, consulte o Glossário Mestre. Usem a mesma palavra ou frase para Yahweh que vocês usaram em passagens anteriores.</w:t>
      </w:r>
    </w:p>
    <w:p>
      <w:pPr/>
      <w:r>
        <w:rPr>
          <w:lang w:val="pt_PT" w:bidi="pt_PT"/>
        </w:rPr>
      </w:r>
      <w:r>
        <w:rPr>
          <w:lang w:val="pt_PT" w:bidi="pt_PT"/>
        </w:rPr>
        <w:t xml:space="preserve">Yahweh é o </w:t>
      </w:r>
      <w:r>
        <w:rPr>
          <w:b/>
          <w:lang w:val="pt_PT" w:bidi="pt_PT"/>
        </w:rPr>
        <w:t>Deus</w:t>
      </w:r>
      <w:r>
        <w:rPr>
          <w:lang w:val="pt_PT" w:bidi="pt_PT"/>
        </w:rPr>
        <w:t xml:space="preserve"> dos israelitas. Essa palavra para Deus é uma palavra geral para Deus. Para mais informações sobre Deus, consulte o Glossário Mestre. Usem a mesma palavra ou frase para Deus que vocês usaram em passagens anteriores.</w:t>
      </w:r>
    </w:p>
    <w:p>
      <w:pPr/>
      <w:r>
        <w:rPr>
          <w:lang w:val="pt_PT" w:bidi="pt_PT"/>
        </w:rPr>
      </w:r>
      <w:r>
        <w:rPr>
          <w:lang w:val="pt_PT" w:bidi="pt_PT"/>
        </w:rPr>
        <w:t xml:space="preserve">Os israelitas </w:t>
      </w:r>
      <w:r>
        <w:rPr>
          <w:b/>
          <w:lang w:val="pt_PT" w:bidi="pt_PT"/>
        </w:rPr>
        <w:t>servem</w:t>
      </w:r>
      <w:r>
        <w:rPr>
          <w:lang w:val="pt_PT" w:bidi="pt_PT"/>
        </w:rPr>
        <w:t xml:space="preserve"> aos baalins e às aserás. Quando as pessoas servem a um ídolo ou deus, elas realizam atos de </w:t>
      </w:r>
      <w:r>
        <w:rPr>
          <w:b/>
          <w:lang w:val="pt_PT" w:bidi="pt_PT"/>
        </w:rPr>
        <w:t>adoração</w:t>
      </w:r>
      <w:r>
        <w:rPr>
          <w:lang w:val="pt_PT" w:bidi="pt_PT"/>
        </w:rPr>
        <w:t>. Para mais informações sobre adoração verdadeira, consultem adoração no Glossário Mestre. Usem a mesma palavra ou frase para servir ou adorar que vocês usaram em passagens anteriores.</w:t>
      </w:r>
    </w:p>
    <w:p>
      <w:pPr/>
      <w:r>
        <w:rPr>
          <w:lang w:val="pt_PT" w:bidi="pt_PT"/>
        </w:rPr>
      </w:r>
      <w:r>
        <w:rPr>
          <w:lang w:val="pt_PT" w:bidi="pt_PT"/>
        </w:rPr>
        <w:t xml:space="preserve">Os </w:t>
      </w:r>
      <w:r>
        <w:rPr>
          <w:b/>
          <w:lang w:val="pt_PT" w:bidi="pt_PT"/>
        </w:rPr>
        <w:t>baalins</w:t>
      </w:r>
      <w:r>
        <w:rPr>
          <w:lang w:val="pt_PT" w:bidi="pt_PT"/>
        </w:rPr>
        <w:t xml:space="preserve"> e as </w:t>
      </w:r>
      <w:r>
        <w:rPr>
          <w:b/>
          <w:lang w:val="pt_PT" w:bidi="pt_PT"/>
        </w:rPr>
        <w:t>aserás</w:t>
      </w:r>
      <w:r>
        <w:rPr>
          <w:lang w:val="pt_PT" w:bidi="pt_PT"/>
        </w:rPr>
        <w:t xml:space="preserve"> são falsos </w:t>
      </w:r>
      <w:r>
        <w:rPr>
          <w:b/>
          <w:lang w:val="pt_PT" w:bidi="pt_PT"/>
        </w:rPr>
        <w:t>deuses</w:t>
      </w:r>
      <w:r>
        <w:rPr>
          <w:lang w:val="pt_PT" w:bidi="pt_PT"/>
        </w:rPr>
        <w:t xml:space="preserve"> das outras nações ao redor de Israel. As pessoas usavam estátuas de madeira ou metal chamadas ídolos para representar esses deuses. Às vezes, as pessoas montavam um poste para representar as deusas Aserá. Diferentes áreas e grupos de pessoas tinham ídolos e maneiras diferentes de adorar esses deuses. Então às vezes, as pessoas chamavam todos os deuses masculinos de "baalins" e todas as deusas femininas de "aserás". Para mais informações sobre Baal, consulte o Glossário Mestre. Usem a mesma palavra ou frase para Baal que vocês usaram em passagens anteriores.</w:t>
      </w:r>
    </w:p>
    <w:p>
      <w:pPr/>
      <w:r>
        <w:rPr>
          <w:lang w:val="pt_PT" w:bidi="pt_PT"/>
        </w:rPr>
      </w:r>
      <w:r>
        <w:rPr>
          <w:lang w:val="pt_PT" w:bidi="pt_PT"/>
        </w:rPr>
        <w:t>Parem aqui e discutam em grupo qual palavra ou frase vocês usarão para aserás ou deusas femininas. Consulte deuses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Yahweh permite que o </w:t>
      </w:r>
      <w:r>
        <w:rPr>
          <w:b/>
          <w:lang w:val="pt_PT" w:bidi="pt_PT"/>
        </w:rPr>
        <w:t>rei</w:t>
      </w:r>
      <w:r>
        <w:rPr>
          <w:lang w:val="pt_PT" w:bidi="pt_PT"/>
        </w:rPr>
        <w:t xml:space="preserve"> Cusã-Risataim governe sobre os israelitas. Um rei é alguém que governa sobre uma cidade ou território, como uma região ou um país. Usem a mesma palavra para rei que vocês usaram em passagens anteriores. Procure a palavra rei no Glossário Mestre para mais informações. </w:t>
      </w:r>
    </w:p>
    <w:p>
      <w:pPr/>
      <w:r>
        <w:rPr>
          <w:lang w:val="pt_PT" w:bidi="pt_PT"/>
        </w:rPr>
      </w:r>
      <w:r>
        <w:rPr>
          <w:lang w:val="pt_PT" w:bidi="pt_PT"/>
        </w:rPr>
        <w:t xml:space="preserve">O </w:t>
      </w:r>
      <w:r>
        <w:rPr>
          <w:b/>
          <w:lang w:val="pt_PT" w:bidi="pt_PT"/>
        </w:rPr>
        <w:t>Espírito de Yahweh</w:t>
      </w:r>
      <w:r>
        <w:rPr>
          <w:lang w:val="pt_PT" w:bidi="pt_PT"/>
        </w:rPr>
        <w:t xml:space="preserve"> veio sobre Otniel para que ele se tornasse o juiz de Israel. O Espírito de Yahweh é o poder que vem de Yahweh. Esse poder cria, dá vida, realiza milagres e muda as pessoas. Quando o Espírito de Yahweh vem sobre uma pessoa, essa pessoa recebe um poder ou capacidade especial. Isso pode significar força física, sabedoria especial, ou um entendimento claro do que Deus quer. </w:t>
      </w:r>
    </w:p>
    <w:p>
      <w:pPr/>
      <w:r>
        <w:rPr>
          <w:lang w:val="pt_PT" w:bidi="pt_PT"/>
        </w:rPr>
      </w:r>
      <w:r>
        <w:rPr>
          <w:lang w:val="pt_PT" w:bidi="pt_PT"/>
        </w:rPr>
        <w:t>Parem aqui e discutam em grupo qual palavra ou frase vocês usarão para "o Espírito de Yahweh". Embora não usemos o termo Espírito Santo no Antigo Testamento, esse é o mesmo Espírito de Deus sobre o qual falamos no Novo Testamento. Procure Espírito Santo no Glossário Mestre para mais informações sobre o Espírito de Deus. Se vocês já traduziram "Espírito de Yahweh" em outro livro do Antigo Testamento, usem a mesma palavra ou frase que vocês usaram lá. Pause este áudio aqui.</w:t>
      </w:r>
    </w:p>
    <w:p>
      <w:pPr/>
      <w:r>
        <w:rPr>
          <w:lang w:val="pt_PT" w:bidi="pt_PT"/>
        </w:rPr>
      </w:r>
      <w:r>
        <w:rPr>
          <w:lang w:val="pt_PT" w:bidi="pt_PT"/>
        </w:rPr>
        <w:t xml:space="preserve">O Espírito de Yahweh veio sobre Otniel e ele se tornou </w:t>
      </w:r>
      <w:r>
        <w:rPr>
          <w:b/>
          <w:lang w:val="pt_PT" w:bidi="pt_PT"/>
        </w:rPr>
        <w:t>juiz</w:t>
      </w:r>
      <w:r>
        <w:rPr>
          <w:lang w:val="pt_PT" w:bidi="pt_PT"/>
        </w:rPr>
        <w:t xml:space="preserve"> de Israel. Nesse livro, juízes eram líderes que ajudavam os israelitas a seguir a Deus. Os juízes muitas vezes eram líderes militares. Eles podem ter agido como juízes tradicionais às vezes, também, para decidir se alguém havia quebrado a lei e era culpado. Para mais informações sobre juiz, consultem o Glossário Mestre. Usem a mesma palavra ou frase para juiz que vocês usaram em passagens anteriores.</w:t>
      </w:r>
    </w:p>
    <w:p>
      <w:pPr/>
      <w:r>
        <w:rPr>
          <w:lang w:val="pt_PT" w:bidi="pt_PT"/>
        </w:rPr>
      </w:r>
      <w:r>
        <w:rPr>
          <w:lang w:val="pt_PT" w:bidi="pt_PT"/>
        </w:rPr>
        <w:t xml:space="preserve">A terra teve </w:t>
      </w:r>
      <w:r>
        <w:rPr>
          <w:b/>
          <w:lang w:val="pt_PT" w:bidi="pt_PT"/>
        </w:rPr>
        <w:t>paz</w:t>
      </w:r>
      <w:r>
        <w:rPr>
          <w:lang w:val="pt_PT" w:bidi="pt_PT"/>
        </w:rPr>
        <w:t xml:space="preserve"> por 40 anos. Aqui, isso provavelmente significa que as pessoas viviam em harmonia umas com as outras e não lutavam umas contra as outras, e que outras nações não estavam atacando Israel.</w:t>
      </w:r>
    </w:p>
    <w:p>
      <w:pPr/>
      <w:r>
        <w:rPr>
          <w:lang w:val="pt_PT" w:bidi="pt_PT"/>
        </w:rPr>
      </w:r>
      <w:r>
        <w:rPr>
          <w:lang w:val="pt_PT" w:bidi="pt_PT"/>
        </w:rPr>
        <w:t>Parem aqui e discutam em grupo qual palavra ou frase vocês usarão para paz. Procurem por paz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3:12–31</w:t>
      </w:r>
      <w:r>
        <w:rPr>
          <w:lang w:val="pt_PT" w:bidi="pt_PT"/>
        </w:rPr>
      </w:r>
    </w:p>
    <w:p>
      <w:pPr>
        <w:pStyle w:val="Heading3"/>
      </w:pPr>
      <w:r>
        <w:rPr>
          <w:lang w:val="pt_PT" w:bidi="pt_PT"/>
        </w:rPr>
        <w:t>Ouvir e Sentir</w:t>
      </w:r>
    </w:p>
    <w:p>
      <w:pPr/>
      <w:r>
        <w:rPr>
          <w:lang w:val="pt_PT" w:bidi="pt_PT"/>
        </w:rPr>
      </w:r>
      <w:r>
        <w:rPr>
          <w:lang w:val="pt_PT" w:bidi="pt_PT"/>
        </w:rPr>
        <w:t>Nesta etapa, ouçam Juízes 3.12–31 e guardem em seus corações.</w:t>
      </w:r>
    </w:p>
    <w:p>
      <w:pPr/>
      <w:r>
        <w:rPr>
          <w:lang w:val="pt_PT" w:bidi="pt_PT"/>
        </w:rPr>
      </w:r>
      <w:r>
        <w:rPr>
          <w:lang w:val="pt_PT" w:bidi="pt_PT"/>
        </w:rPr>
        <w:t>Ouçam uma versão em áudio de Juízes 3.12–31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3.12–31 na tradução mais fácil de entender.</w:t>
      </w:r>
    </w:p>
    <w:p>
      <w:pPr/>
      <w:r>
        <w:rPr>
          <w:lang w:val="pt_PT" w:bidi="pt_PT"/>
        </w:rPr>
      </w:r>
      <w:r>
        <w:rPr>
          <w:lang w:val="pt_PT" w:bidi="pt_PT"/>
        </w:rPr>
        <w:t>Pause este áudio aqui.</w:t>
      </w:r>
    </w:p>
    <w:p>
      <w:pPr/>
      <w:r>
        <w:rPr>
          <w:lang w:val="pt_PT" w:bidi="pt_PT"/>
        </w:rPr>
      </w:r>
      <w:r>
        <w:rPr>
          <w:lang w:val="pt_PT" w:bidi="pt_PT"/>
        </w:rPr>
        <w:t>Assim como na última passagem, os israelitas param de adorar Yahweh e Yahweh permite que os inimigos dos israelitas os derrotem. Desta vez, os moabitas governam sobre Israel. Quando os israelitas pedem ajuda a Yahweh, Yahweh escolhe um homem chamado Eúde para resgatar Israel. Eúde mata o rei moabita de uma maneira surpreendente e leva os israelitas a derrotar os moabitas. Então mais tarde, quando os israelitas estão com problemas novamente, Yahweh escolhe Sangar para salvar Israel.</w:t>
      </w:r>
    </w:p>
    <w:p>
      <w:pPr/>
      <w:r>
        <w:rPr>
          <w:lang w:val="pt_PT" w:bidi="pt_PT"/>
        </w:rPr>
      </w:r>
      <w:r>
        <w:rPr>
          <w:lang w:val="pt_PT" w:bidi="pt_PT"/>
        </w:rPr>
        <w:t>Essa passagem começa da mesma maneira que a última. Os israelitas novamente fazem o mal aos olhos de Yahweh, ou fazem o que Yahweh disse que era muito errado. O narrador não explica o que são essas ações más, mas os israelitas provavelmente adoram outros deuses, assim como fizeram na última passagem. Então Yahweh dá a Eglom, o rei de Moabe, poder sobre Israel. Eglom convence os amonitas e os amalequitas a se juntarem a ele para atacar Israel. Os moabitas viviam a sudeste dos israelitas, no outro lado do rio Jordão e do mar Morto. Os amonitas viviam diretamente ao norte da terra de Moabe. Os amalequitas costumavam viver na terra de Israel, mas agora os amalequitas viajam de um lugar para outro sem uma casa permanente.</w:t>
      </w:r>
    </w:p>
    <w:p>
      <w:pPr/>
      <w:r>
        <w:rPr>
          <w:lang w:val="pt_PT" w:bidi="pt_PT"/>
        </w:rPr>
      </w:r>
      <w:r>
        <w:rPr>
          <w:lang w:val="pt_PT" w:bidi="pt_PT"/>
        </w:rPr>
        <w:t>Parem aqui e olhem, em grupo, para um mapa de Israel e as terras ao redor dele. Encontrem Moabe e Amom. Pause este áudio aqui.</w:t>
      </w:r>
    </w:p>
    <w:p>
      <w:pPr/>
      <w:r>
        <w:rPr>
          <w:lang w:val="pt_PT" w:bidi="pt_PT"/>
        </w:rPr>
      </w:r>
      <w:r>
        <w:rPr>
          <w:lang w:val="pt_PT" w:bidi="pt_PT"/>
        </w:rPr>
        <w:t>Eglom leva os moabitas, amonitas e amalequitas a atacar Israel, e eles tomam a Cidade das Palmeiras, que é Jericó. Sessenta anos antes dessa história, Josué e os israelitas haviam destruído Jericó. Josué amaldiçoou qualquer um que quisesse reconstruir a cidade, então nessa época as pessoas podem não ter construído uma cidade exatamente no mesmo lugar. No entanto, essa era uma boa área central com água limpa, então os israelitas podem ter construído alguns edifícios ou uma cidade perto da cidade antiga de Jericó. Essa também é uma boa área para os moabitas bloquearem ou controlarem as estradas que levam à região montanhosa central de Israel. O rei Eglom parece ter feito uma grande casa aqui.</w:t>
      </w:r>
    </w:p>
    <w:p>
      <w:pPr/>
      <w:r>
        <w:rPr>
          <w:lang w:val="pt_PT" w:bidi="pt_PT"/>
        </w:rPr>
      </w:r>
      <w:r>
        <w:rPr>
          <w:lang w:val="pt_PT" w:bidi="pt_PT"/>
        </w:rPr>
        <w:t>Parem aqui e olhem, em grupo, para o mapa de Israel e as terras ao redor. Encontrem a cidade de Jericó. Pause este áudio aqui.</w:t>
      </w:r>
    </w:p>
    <w:p>
      <w:pPr/>
      <w:r>
        <w:rPr>
          <w:lang w:val="pt_PT" w:bidi="pt_PT"/>
        </w:rPr>
      </w:r>
      <w:r>
        <w:rPr>
          <w:lang w:val="pt_PT" w:bidi="pt_PT"/>
        </w:rPr>
        <w:t>Os israelitas servem ao rei Eglom por 18 anos. Quando uma nação governava sobre outra nação, o rei que governava exigia pagamento, ou tributo, das pessoas que ele governava. Esse tributo poderia ser metais preciosos, produtos agrícolas ou trabalho das pessoas. Normalmente, os israelitas dão tributos ou ofertas a Yahweh, uma vez que Yahweh é seu governante. Mas agora, os israelitas têm que pagar ao rei moabita, e os moabitas provavelmente exigem muitas coisas valiosas. Esses pagamentos de tributos provavelmente fazem com que os israelitas passem fome ou fiquem pobres. Então novamente, os israelitas clamam a Yahweh. Eles podem ter dito a Yahweh o quão miseráveis se sentiam ou o quanto estavam arrependidos, ou podem ter apenas pedido ajuda a Yahweh.</w:t>
      </w:r>
    </w:p>
    <w:p>
      <w:pPr/>
      <w:r>
        <w:rPr>
          <w:lang w:val="pt_PT" w:bidi="pt_PT"/>
        </w:rPr>
      </w:r>
      <w:r>
        <w:rPr>
          <w:lang w:val="pt_PT" w:bidi="pt_PT"/>
        </w:rPr>
        <w:t>Parem aqui e discutam essa pergunta em grupo: em sua área, quando uma nação conquista ou governa outra, o que a nação que governa faz as pessoas da outra nação fazerem? Que tipo de pagamentos ou impostos a segunda nação tem que pagar? Por que a nação que governa exige pagamentos ou trabalho da segunda nação? Pause este áudio aqui.</w:t>
      </w:r>
    </w:p>
    <w:p>
      <w:pPr/>
      <w:r>
        <w:rPr>
          <w:lang w:val="pt_PT" w:bidi="pt_PT"/>
        </w:rPr>
      </w:r>
      <w:r>
        <w:rPr>
          <w:lang w:val="pt_PT" w:bidi="pt_PT"/>
        </w:rPr>
        <w:t>Yahweh escolhe outro libertador, ou pessoa para resgatar os israelitas, e seu nome é Eúde. Eúde é da tribo de Benjamim e é o filho de Gera. Eúde é canhoto, ou usa sua mão esquerda para fazer a maioria das ações.</w:t>
      </w:r>
    </w:p>
    <w:p>
      <w:pPr/>
      <w:r>
        <w:rPr>
          <w:lang w:val="pt_PT" w:bidi="pt_PT"/>
        </w:rPr>
      </w:r>
      <w:r>
        <w:rPr>
          <w:lang w:val="pt_PT" w:bidi="pt_PT"/>
        </w:rPr>
        <w:t>Os israelitas escolhem Eúde para levar o pagamento do tributo ao rei Eglom. Para se preparar para essa viagem, Eúde faz uma espada ou punhal especial. Essa espada era afiada em ambos os lados da lâmina, ao contrário das espadas mais comuns naquela época, que tinham apenas um lado afiado. Os guerreiros usariam espadas de um só gume para cortar, enquanto Eúde poderia usar sua espada para esfaquear alguém. A espada de Eúde provavelmente não tinha uma peça em cruz, mas apenas um cabo ou superfície envolvida para Eúde segurar. Assim, Eúde poderia forçar toda a espada para dentro do corpo de alguém para matar essa pessoa rapidamente. Essa espada tem um côvado de comprimento, o que significa cerca de 50 centímetros. A espada é pequena o suficiente para Eúde prendê-la em sua coxa direita sob suas roupas. Esse é um bom lugar para esconder uma espada. A maioria das pessoas é destra e esconderia uma espada no lado esquerdo. Então os guardas podem verificar esse lado. Mas como eles não sabem que Eúde é canhoto, eles não pensarão em verificar o lado direito de Eúde!</w:t>
      </w:r>
    </w:p>
    <w:p>
      <w:pPr/>
      <w:r>
        <w:rPr>
          <w:lang w:val="pt_PT" w:bidi="pt_PT"/>
        </w:rPr>
      </w:r>
      <w:r>
        <w:rPr>
          <w:lang w:val="pt_PT" w:bidi="pt_PT"/>
        </w:rPr>
        <w:t>Parem aqui e, em grupo, olhem para uma imagem de um punhal longo de dois gumes. Em sua cultura, que tipo de armas são fáceis de esconder, e onde vocês geralmente as escondem? Que tipo de armas vocês têm que são semelhantes à espada de Eúde? Pause este áudio aqui.</w:t>
      </w:r>
    </w:p>
    <w:p>
      <w:pPr/>
      <w:r>
        <w:rPr>
          <w:lang w:val="pt_PT" w:bidi="pt_PT"/>
        </w:rPr>
      </w:r>
      <w:r>
        <w:rPr>
          <w:lang w:val="pt_PT" w:bidi="pt_PT"/>
        </w:rPr>
        <w:t>Eúde traz o tributo ao rei Eglom, que era um homem muito gordo. O rei era rico e tinha muita comida por causa dos pagamentos de tributos dos israelitas. Eúde então deixa Eglom, mas Eúde para quando chega às imagens de pedra, ou ídolos, em Gilgal. Eúde diz às pessoas que estão com ele para continuarem enquanto Eúde retorna a Eglom. Não está claro exatamente onde Gilgal ficava, mas provavelmente não ficava muito longe a nordeste de Jericó. Gilgal era um lugar especial para os israelitas onde eles celebravam o que Yahweh havia feito pelos israelitas. Mas agora as pessoas ergueram ídolos de pedra lá e as pessoas parecem usar os ídolos como um ponto de referência. Essas pedras podem ter sido importantes para Eglom de alguma maneira, porque Eúde escolhe parar e dar meia-volta aqui. Se as pessoas virem que Eúde para junto das pedras, será mais fácil para todos, incluindo o rei Eglom, pensar que um deus disse a Eúde uma mensagem para Eglom lá.</w:t>
      </w:r>
    </w:p>
    <w:p>
      <w:pPr/>
      <w:r>
        <w:rPr>
          <w:lang w:val="pt_PT" w:bidi="pt_PT"/>
        </w:rPr>
      </w:r>
      <w:r>
        <w:rPr>
          <w:lang w:val="pt_PT" w:bidi="pt_PT"/>
        </w:rPr>
        <w:t>Parem aqui e, em grupo, olhem para um mapa de Israel e das terras ao redor. Encontrem a possível localização da cidade de Gilgal. Pause este áudio aqui.</w:t>
      </w:r>
    </w:p>
    <w:p>
      <w:pPr/>
      <w:r>
        <w:rPr>
          <w:lang w:val="pt_PT" w:bidi="pt_PT"/>
        </w:rPr>
      </w:r>
      <w:r>
        <w:rPr>
          <w:lang w:val="pt_PT" w:bidi="pt_PT"/>
        </w:rPr>
        <w:t>Parem aqui e discutam essa pergunta em grupo: quais são alguns lugares religiosos importantes em sua área? Quais são algumas coisas específicas que as pessoas podem fazer nesses lugares? Se você ouvisse que alguém foi a um desses lugares, o que você presumiria que a pessoa fez lá? Pause este áudio aqui.</w:t>
      </w:r>
    </w:p>
    <w:p>
      <w:pPr/>
      <w:r>
        <w:rPr>
          <w:lang w:val="pt_PT" w:bidi="pt_PT"/>
        </w:rPr>
      </w:r>
      <w:r>
        <w:rPr>
          <w:lang w:val="pt_PT" w:bidi="pt_PT"/>
        </w:rPr>
        <w:t>Eúde retorna ao rei Eglom e diz que Eúde tem uma mensagem secreta para o rei Eglom. O rei Eglom quer ouvir essa mensagem em privado, então o rei Eglom envia todos os seus assistentes para fora da sala. Esses assistentes provavelmente incluem seus servos, guardas e oficiais. Os assistentes saem e agora Eúde e o rei Eglom estão sozinhos em uma sala fresca no andar de cima. Não há guardas para proteger o rei Eglom. A sala ficava em uma seção alta do palácio de Eglom e provavelmente tinha janelas para deixar entrar luz e brisas frescas.</w:t>
      </w:r>
    </w:p>
    <w:p>
      <w:pPr/>
      <w:r>
        <w:rPr>
          <w:lang w:val="pt_PT" w:bidi="pt_PT"/>
        </w:rPr>
      </w:r>
      <w:r>
        <w:rPr>
          <w:lang w:val="pt_PT" w:bidi="pt_PT"/>
        </w:rPr>
        <w:t>Parem aqui e discutam essa pergunta em grupo: em sua cultura, quando um rei ou líder está governando ou em eventos importantes, que tipos de pessoas ficam com o governante para ajudar e proteger o governante? Como vocês se refeririam a todas essas pessoas? Pause este áudio aqui.</w:t>
      </w:r>
    </w:p>
    <w:p>
      <w:pPr/>
      <w:r>
        <w:rPr>
          <w:lang w:val="pt_PT" w:bidi="pt_PT"/>
        </w:rPr>
      </w:r>
      <w:r>
        <w:rPr>
          <w:lang w:val="pt_PT" w:bidi="pt_PT"/>
        </w:rPr>
        <w:t>O rei Eglom se senta em um assento ou um trono. Eúde chega perto do rei e diz que sua mensagem é de Deus. Eglom pode não saber qual deus Eúde quer dizer, mas ele se levanta para ouvir a mensagem, talvez para ser respeitoso com qualquer deus que tenha enviado essa mensagem.</w:t>
      </w:r>
    </w:p>
    <w:p>
      <w:pPr/>
      <w:r>
        <w:rPr>
          <w:lang w:val="pt_PT" w:bidi="pt_PT"/>
        </w:rPr>
      </w:r>
      <w:r>
        <w:rPr>
          <w:lang w:val="pt_PT" w:bidi="pt_PT"/>
        </w:rPr>
        <w:t>Parem aqui e discutam em grupo: em sua cultura, como as pessoas compartilham mensagens de deuses? Como as pessoas mostram que ouvem respeitosamente essa mensagem? Pause este áudio aqui.</w:t>
      </w:r>
    </w:p>
    <w:p>
      <w:pPr/>
      <w:r>
        <w:rPr>
          <w:lang w:val="pt_PT" w:bidi="pt_PT"/>
        </w:rPr>
      </w:r>
      <w:r>
        <w:rPr>
          <w:lang w:val="pt_PT" w:bidi="pt_PT"/>
        </w:rPr>
        <w:t>Mas Eúde não transmite uma mensagem ao rei Eglom. Em vez disso, Eúde puxa sua espada especial e apunhala o rei Eglom na barriga! Eúde apunhala tão fundo que o cabo afunda depois da lâmina. Parte do que está dentro da barriga de Eglom sai, talvez excrementos ou as partes internas de seu corpo. Eúde não retira sua espada, e a gordura de Eglom cobre a lâmina.</w:t>
      </w:r>
    </w:p>
    <w:p>
      <w:pPr/>
      <w:r>
        <w:rPr>
          <w:lang w:val="pt_PT" w:bidi="pt_PT"/>
        </w:rPr>
      </w:r>
      <w:r>
        <w:rPr>
          <w:lang w:val="pt_PT" w:bidi="pt_PT"/>
        </w:rPr>
        <w:t>Eúde então deixa secretamente o quarto de cima. Eúde tranca as portas da sala superior. Talvez Eúde use uma chave ou ele feche a porta. Eúde sai para um pórtico, ou um cômodo fora da sala superior, de onde ele então deixa o palácio. Talvez Eúde saia passando por todos os servos, mas não sabemos. Os servos esperam na porta da sala superior para que o rei os chame de volta para dentro. Depois de algum tempo, eles descobrem que a porta está trancada. Os servos podem ser capazes de sentir o cheiro ruim do corpo do rei e das partes que saíram, então eles presumem que o rei está se aliviando ou está usando uma latrina. Eglom parece ter tido uma área no quarto de cima, ou no aposento anexo ao quarto de cima, onde Eglom poderia se aliviar. Os servos não querem interromper o rei, então eles esperam por muito tempo do lado de fora da porta até que os servos se sintam envergonhados por quanto tempo esperam. O rei ainda não saiu ou disse nada aos servos, e os servos estão preocupados. Finalmente, os servos destrancam a porta da sala superior e encontram o rei Eglom morto.</w:t>
      </w:r>
    </w:p>
    <w:p>
      <w:pPr/>
      <w:r>
        <w:rPr>
          <w:lang w:val="pt_PT" w:bidi="pt_PT"/>
        </w:rPr>
      </w:r>
      <w:r>
        <w:rPr>
          <w:lang w:val="pt_PT" w:bidi="pt_PT"/>
        </w:rPr>
        <w:t>Enquanto os servos esperavam que o rei Eglom saísse, Eúde deixou o palácio de Eglom e ninguém o parou. Agora Eúde passa pelas imagens de pedra em Gilgal novamente e vai para Seirá. Não está claro onde ou o que Seirá é, mas é um lugar na região montanhosa de Efraim.</w:t>
      </w:r>
    </w:p>
    <w:p>
      <w:pPr/>
      <w:r>
        <w:rPr>
          <w:lang w:val="pt_PT" w:bidi="pt_PT"/>
        </w:rPr>
      </w:r>
      <w:r>
        <w:rPr>
          <w:lang w:val="pt_PT" w:bidi="pt_PT"/>
        </w:rPr>
        <w:t>Parem aqui e, em grupo, olhem para o mapa de Israel e as terras ao redor dele. Encontrem a região montanhosa de Efraim. Pause este áudio aqui.</w:t>
      </w:r>
    </w:p>
    <w:p>
      <w:pPr/>
      <w:r>
        <w:rPr>
          <w:lang w:val="pt_PT" w:bidi="pt_PT"/>
        </w:rPr>
      </w:r>
      <w:r>
        <w:rPr>
          <w:lang w:val="pt_PT" w:bidi="pt_PT"/>
        </w:rPr>
        <w:t>Lá em Seirá, Eúde toca uma trombeta para chamar a atenção dos israelitas. As pessoas faziam trombetas com chifres de carneiro e muitas vezes usavam trombetas para reunir o povo para a guerra. Embora Eúde tenha matado o rei moabita, ainda há muitos moabitas que poderiam escolher um novo líder e continuar a oprimir os israelitas.</w:t>
      </w:r>
    </w:p>
    <w:p>
      <w:pPr/>
      <w:r>
        <w:rPr>
          <w:lang w:val="pt_PT" w:bidi="pt_PT"/>
        </w:rPr>
      </w:r>
      <w:r>
        <w:rPr>
          <w:lang w:val="pt_PT" w:bidi="pt_PT"/>
        </w:rPr>
        <w:t>Parem aqui e, em grupo, olhem para uma imagem de uma trombeta. Em sua cultura, como vocês chamam as pessoas para a batalha? Pause este áudio aqui.</w:t>
      </w:r>
    </w:p>
    <w:p>
      <w:pPr/>
      <w:r>
        <w:rPr>
          <w:lang w:val="pt_PT" w:bidi="pt_PT"/>
        </w:rPr>
      </w:r>
      <w:r>
        <w:rPr>
          <w:lang w:val="pt_PT" w:bidi="pt_PT"/>
        </w:rPr>
        <w:t>Os israelitas se reúnem para a guerra. Eúde diz aos israelitas para o seguirem e que Yahweh certamente fará os israelitas derrotarem seus inimigos. Então os israelitas seguem Eúde, que os leva para os vados do rio Jordão, que é o lugar onde eles podem atravessar o rio com segurança.</w:t>
      </w:r>
    </w:p>
    <w:p>
      <w:pPr/>
      <w:r>
        <w:rPr>
          <w:lang w:val="pt_PT" w:bidi="pt_PT"/>
        </w:rPr>
      </w:r>
      <w:r>
        <w:rPr>
          <w:lang w:val="pt_PT" w:bidi="pt_PT"/>
        </w:rPr>
        <w:t>Parem aqui e olhem, em grupo, para um mapa de Israel e as terras ao redor dele. Encontrem o rio Jordão e o lugar onde eles poderiam atravessar o rio. Pause este áudio aqui.</w:t>
      </w:r>
    </w:p>
    <w:p>
      <w:pPr/>
      <w:r>
        <w:rPr>
          <w:lang w:val="pt_PT" w:bidi="pt_PT"/>
        </w:rPr>
      </w:r>
      <w:r>
        <w:rPr>
          <w:lang w:val="pt_PT" w:bidi="pt_PT"/>
        </w:rPr>
        <w:t>Os moabitas vêm para o lugar onde as pessoas atravessam o rio, talvez para lutar contra os israelitas ou para retornar à própria terra dos moabitas. Os israelitas não permitem que os moabitas cruzem o rio. Em vez disso, os israelitas matam cerca de 10.000 moabitas valentes. Os israelitas derrotam os moabitas e governam sobre os moabitas. Então os israelitas têm paz, ou não têm que lutar contra seus inimigos, por 80 anos. Observem que, enquanto Yahweh disciplinou os israelitas por 18 anos, Yahweh agora dá a eles paz por 80 anos!</w:t>
      </w:r>
    </w:p>
    <w:p>
      <w:pPr/>
      <w:r>
        <w:rPr>
          <w:lang w:val="pt_PT" w:bidi="pt_PT"/>
        </w:rPr>
      </w:r>
      <w:r>
        <w:rPr>
          <w:lang w:val="pt_PT" w:bidi="pt_PT"/>
        </w:rPr>
        <w:t>A última parte dessa passagem é sobre outro homem que salva Israel, Sangar, filho de Anate. Não está claro exatamente quem é Sangar, uma vez que Sangar e Anate não são nomes israelitas. Sangar luta contra os filisteus, um dos grupos de pessoas que ainda vivem perto dos israelitas. Os filisteus podem ter atacado os israelitas de alguma maneira. Sangar, no entanto, usa uma aguilhada de bois para matar 600 filisteus. Uma aguilhada não é uma arma, mas uma vara com uma ponta afiada que as pessoas usam para cutucar ou conduzir o gado. Sangar só poderia ter feito isso com a ajuda de Yahweh!</w:t>
      </w:r>
    </w:p>
    <w:p>
      <w:pPr/>
      <w:r>
        <w:rPr>
          <w:lang w:val="pt_PT" w:bidi="pt_PT"/>
        </w:rPr>
      </w:r>
      <w:r>
        <w:rPr>
          <w:lang w:val="pt_PT" w:bidi="pt_PT"/>
        </w:rPr>
        <w:t>Parem aqui e, em grupo, olhem para a imagem de um aguilhão. Em sua cultura, quais são algumas ferramentas que vocês usam para guiar ou conduzir animais? Quão útil seria qualquer uma dessas ferramentas como arma?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3.12–31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oito cenas.</w:t>
      </w:r>
    </w:p>
    <w:p>
      <w:pPr/>
      <w:r>
        <w:rPr>
          <w:lang w:val="pt_PT" w:bidi="pt_PT"/>
        </w:rPr>
      </w:r>
      <w:r>
        <w:rPr>
          <w:b/>
          <w:lang w:val="pt_PT" w:bidi="pt_PT"/>
        </w:rPr>
        <w:t>Na primeira cena:</w:t>
      </w:r>
      <w:r>
        <w:rPr>
          <w:lang w:val="pt_PT" w:bidi="pt_PT"/>
        </w:rPr>
        <w:t xml:space="preserve"> os israelitas desobedecem a Yahweh. O rei Eglom de Moabe se alia aos amonitas e aos amalequitas, e Yahweh permite que o rei Eglom derrote e governe os israelitas por 18 anos.</w:t>
      </w:r>
    </w:p>
    <w:p>
      <w:pPr/>
      <w:r>
        <w:rPr>
          <w:lang w:val="pt_PT" w:bidi="pt_PT"/>
        </w:rPr>
      </w:r>
      <w:r>
        <w:rPr>
          <w:b/>
          <w:lang w:val="pt_PT" w:bidi="pt_PT"/>
        </w:rPr>
        <w:t>Na segunda cena:</w:t>
      </w:r>
      <w:r>
        <w:rPr>
          <w:lang w:val="pt_PT" w:bidi="pt_PT"/>
        </w:rPr>
        <w:t xml:space="preserve"> os israelitas invocam Yahweh pedindo ajuda, e Yahweh escolhe Eúde para salvar Israel. Eúde faz uma espada especial e a amarra a sua coxa. Eúde e alguns outros israelitas levam o tributo ao rei Eglom e então deixam o palácio de Eglom.</w:t>
      </w:r>
    </w:p>
    <w:p>
      <w:pPr/>
      <w:r>
        <w:rPr>
          <w:lang w:val="pt_PT" w:bidi="pt_PT"/>
        </w:rPr>
      </w:r>
      <w:r>
        <w:rPr>
          <w:b/>
          <w:lang w:val="pt_PT" w:bidi="pt_PT"/>
        </w:rPr>
        <w:t>Na terceira cena:</w:t>
      </w:r>
      <w:r>
        <w:rPr>
          <w:lang w:val="pt_PT" w:bidi="pt_PT"/>
        </w:rPr>
        <w:t xml:space="preserve"> quando Eúde e os israelitas com Eúde chegam às imagens de pedra em Gilgal, Eúde para e volta para o palácio sozinho.</w:t>
      </w:r>
    </w:p>
    <w:p>
      <w:pPr/>
      <w:r>
        <w:rPr>
          <w:lang w:val="pt_PT" w:bidi="pt_PT"/>
        </w:rPr>
      </w:r>
      <w:r>
        <w:rPr>
          <w:b/>
          <w:lang w:val="pt_PT" w:bidi="pt_PT"/>
        </w:rPr>
        <w:t>Na quarta cena:</w:t>
      </w:r>
      <w:r>
        <w:rPr>
          <w:lang w:val="pt_PT" w:bidi="pt_PT"/>
        </w:rPr>
        <w:t xml:space="preserve"> Eúde diz ao rei Eglom que Eúde tem uma mensagem especial. O rei Eglom diz a todos os outros na sala para saírem. Eúde esfaqueia e mata o rei Eglom.</w:t>
      </w:r>
    </w:p>
    <w:p>
      <w:pPr/>
      <w:r>
        <w:rPr>
          <w:lang w:val="pt_PT" w:bidi="pt_PT"/>
        </w:rPr>
      </w:r>
      <w:r>
        <w:rPr>
          <w:b/>
          <w:lang w:val="pt_PT" w:bidi="pt_PT"/>
        </w:rPr>
        <w:t>Na quinta cena:</w:t>
      </w:r>
      <w:r>
        <w:rPr>
          <w:lang w:val="pt_PT" w:bidi="pt_PT"/>
        </w:rPr>
        <w:t xml:space="preserve"> Eúde escapa para Seirá enquanto os servos esperam do lado de fora da porta da sala superior. Finalmente, os servos destrancam a porta e descobrem que o rei está morto.</w:t>
      </w:r>
    </w:p>
    <w:p>
      <w:pPr/>
      <w:r>
        <w:rPr>
          <w:lang w:val="pt_PT" w:bidi="pt_PT"/>
        </w:rPr>
      </w:r>
      <w:r>
        <w:rPr>
          <w:b/>
          <w:lang w:val="pt_PT" w:bidi="pt_PT"/>
        </w:rPr>
        <w:t>Na sexta cena:</w:t>
      </w:r>
      <w:r>
        <w:rPr>
          <w:lang w:val="pt_PT" w:bidi="pt_PT"/>
        </w:rPr>
        <w:t xml:space="preserve"> Eúde reúne os israelitas e eles bloqueiam o lugar onde as pessoas podem atravessar o rio Jordão com segurança. Os israelitas matam 10.000 moabitas.</w:t>
      </w:r>
    </w:p>
    <w:p>
      <w:pPr/>
      <w:r>
        <w:rPr>
          <w:lang w:val="pt_PT" w:bidi="pt_PT"/>
        </w:rPr>
      </w:r>
      <w:r>
        <w:rPr>
          <w:b/>
          <w:lang w:val="pt_PT" w:bidi="pt_PT"/>
        </w:rPr>
        <w:t>Na sétima cena:</w:t>
      </w:r>
      <w:r>
        <w:rPr>
          <w:lang w:val="pt_PT" w:bidi="pt_PT"/>
        </w:rPr>
        <w:t xml:space="preserve"> os israelitas governam sobre os moabitas e têm paz por 80 anos.</w:t>
      </w:r>
    </w:p>
    <w:p>
      <w:pPr/>
      <w:r>
        <w:rPr>
          <w:lang w:val="pt_PT" w:bidi="pt_PT"/>
        </w:rPr>
      </w:r>
      <w:r>
        <w:rPr>
          <w:b/>
          <w:lang w:val="pt_PT" w:bidi="pt_PT"/>
        </w:rPr>
        <w:t>Na oitava cena:</w:t>
      </w:r>
      <w:r>
        <w:rPr>
          <w:lang w:val="pt_PT" w:bidi="pt_PT"/>
        </w:rPr>
        <w:t xml:space="preserve"> Sangar mata 600 filisteus para salvar Israel.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Eglom, rei dos moabitas</w:t>
      </w:r>
    </w:p>
    <w:p>
      <w:pPr>
        <w:pStyle w:val="ListBullet"/>
        <w:spacing w:line="240" w:lineRule="auto"/>
        <w:ind w:left="720"/>
      </w:pPr>
      <w:r>
        <w:rPr>
          <w:lang w:val="pt_PT" w:bidi="pt_PT"/>
        </w:rPr>
      </w:r>
      <w:r>
        <w:rPr>
          <w:lang w:val="pt_PT" w:bidi="pt_PT"/>
        </w:rPr>
        <w:t>Os moabitas</w:t>
      </w:r>
    </w:p>
    <w:p>
      <w:pPr>
        <w:pStyle w:val="ListBullet"/>
        <w:spacing w:line="240" w:lineRule="auto"/>
        <w:ind w:left="720"/>
      </w:pPr>
      <w:r>
        <w:rPr>
          <w:lang w:val="pt_PT" w:bidi="pt_PT"/>
        </w:rPr>
      </w:r>
      <w:r>
        <w:rPr>
          <w:lang w:val="pt_PT" w:bidi="pt_PT"/>
        </w:rPr>
        <w:t>Os amonitas</w:t>
      </w:r>
    </w:p>
    <w:p>
      <w:pPr>
        <w:pStyle w:val="ListBullet"/>
        <w:spacing w:line="240" w:lineRule="auto"/>
        <w:ind w:left="720"/>
      </w:pPr>
      <w:r>
        <w:rPr>
          <w:lang w:val="pt_PT" w:bidi="pt_PT"/>
        </w:rPr>
      </w:r>
      <w:r>
        <w:rPr>
          <w:lang w:val="pt_PT" w:bidi="pt_PT"/>
        </w:rPr>
        <w:t>Os amalequitas</w:t>
      </w:r>
    </w:p>
    <w:p>
      <w:pPr>
        <w:pStyle w:val="ListBullet"/>
        <w:spacing w:line="240" w:lineRule="auto"/>
        <w:ind w:left="720"/>
      </w:pPr>
      <w:r>
        <w:rPr>
          <w:lang w:val="pt_PT" w:bidi="pt_PT"/>
        </w:rPr>
      </w:r>
      <w:r>
        <w:rPr>
          <w:lang w:val="pt_PT" w:bidi="pt_PT"/>
        </w:rPr>
        <w:t>Eúde, filho de Gera</w:t>
      </w:r>
    </w:p>
    <w:p>
      <w:pPr>
        <w:pStyle w:val="ListBullet"/>
        <w:spacing w:line="240" w:lineRule="auto"/>
        <w:ind w:left="720"/>
      </w:pPr>
      <w:r>
        <w:rPr>
          <w:lang w:val="pt_PT" w:bidi="pt_PT"/>
        </w:rPr>
      </w:r>
      <w:r>
        <w:rPr>
          <w:lang w:val="pt_PT" w:bidi="pt_PT"/>
        </w:rPr>
        <w:t>As pessoas que ajudaram Eúde a levar o tributo a Eglom</w:t>
      </w:r>
    </w:p>
    <w:p>
      <w:pPr>
        <w:pStyle w:val="ListBullet"/>
        <w:spacing w:line="240" w:lineRule="auto"/>
        <w:ind w:left="720"/>
      </w:pPr>
      <w:r>
        <w:rPr>
          <w:lang w:val="pt_PT" w:bidi="pt_PT"/>
        </w:rPr>
      </w:r>
      <w:r>
        <w:rPr>
          <w:lang w:val="pt_PT" w:bidi="pt_PT"/>
        </w:rPr>
        <w:t>Os servos e assistentes de Eglom</w:t>
      </w:r>
    </w:p>
    <w:p>
      <w:pPr>
        <w:pStyle w:val="ListBullet"/>
        <w:spacing w:line="240" w:lineRule="auto"/>
        <w:ind w:left="720"/>
      </w:pPr>
      <w:r>
        <w:rPr>
          <w:lang w:val="pt_PT" w:bidi="pt_PT"/>
        </w:rPr>
      </w:r>
      <w:r>
        <w:rPr>
          <w:lang w:val="pt_PT" w:bidi="pt_PT"/>
        </w:rPr>
        <w:t>Sangar</w:t>
      </w:r>
    </w:p>
    <w:p>
      <w:pPr>
        <w:pStyle w:val="ListBullet"/>
        <w:spacing w:line="240" w:lineRule="auto"/>
        <w:ind w:left="720"/>
      </w:pPr>
      <w:r>
        <w:rPr>
          <w:lang w:val="pt_PT" w:bidi="pt_PT"/>
        </w:rPr>
      </w:r>
      <w:r>
        <w:rPr>
          <w:lang w:val="pt_PT" w:bidi="pt_PT"/>
        </w:rPr>
        <w:t>E os filisteus</w:t>
      </w:r>
    </w:p>
    <w:p>
      <w:pPr/>
      <w:r>
        <w:rPr>
          <w:lang w:val="pt_PT" w:bidi="pt_PT"/>
        </w:rPr>
      </w:r>
      <w:r>
        <w:rPr>
          <w:lang w:val="pt_PT" w:bidi="pt_PT"/>
        </w:rPr>
        <w:t>Em grupo, prestem atenção às partes do cenário da passagem:</w:t>
      </w:r>
    </w:p>
    <w:p>
      <w:pPr/>
      <w:r>
        <w:rPr>
          <w:lang w:val="pt_PT" w:bidi="pt_PT"/>
        </w:rPr>
      </w:r>
      <w:r>
        <w:rPr>
          <w:lang w:val="pt_PT" w:bidi="pt_PT"/>
        </w:rPr>
        <w:t>A história de Eúde segue a mesma ordem básica que a história de Otniel. Primeiro, os israelitas desobedecem a Yahweh. Então outra nação governa os israelitas. Os israelitas pedem ajuda a Yahweh. Então Yahweh escolhe um líder para salvar os israelitas. E então, finalmente, os israelitas têm paz. Ouvimos mais detalhes na história de Eúde do que na história de Otniel. A história de Eúde descreve como Eúde engana os moabitas. O narrador parece zombar ou desrespeitar os moabitas ao descrever o estado deplorável do corpo do rei Eglom quando ele morre e como os servos ficam desajeitadamente do lado de fora da porta. O rei Eglom e todos os seus assistentes, servos e soldados não podem parar Eúde quando Yahweh está ajudando Eúde.</w:t>
      </w:r>
    </w:p>
    <w:p>
      <w:pPr/>
      <w:r>
        <w:rPr>
          <w:lang w:val="pt_PT" w:bidi="pt_PT"/>
        </w:rPr>
      </w:r>
      <w:r>
        <w:rPr>
          <w:lang w:val="pt_PT" w:bidi="pt_PT"/>
        </w:rPr>
        <w:t>Na primeira cena, o narrador diz duas vezes que Israel faz o que é mau para enfatizar que os israelitas merecem a forma como Yahweh os disciplina. Embora os moabitas, amonitas e amalequitas sejam povos poderosos, o narrador também mostra que esses povos apenas derrotam os israelitas porque Yahweh dá a eles poder sobre os israelitas. Embora os moabitas governem sobre os israelitas, Yahweh governa sobre todos, até mesmo grupos de pessoas que não adoram Yahweh.</w:t>
      </w:r>
    </w:p>
    <w:p>
      <w:pPr/>
      <w:r>
        <w:rPr>
          <w:lang w:val="pt_PT" w:bidi="pt_PT"/>
        </w:rPr>
      </w:r>
      <w:r>
        <w:rPr>
          <w:lang w:val="pt_PT" w:bidi="pt_PT"/>
        </w:rPr>
        <w:t>Parem aqui e discutam essa pergunta em grupo: quando vocês contam uma história, como vocês enfatizam ou mostram que certas partes dessa história são importantes? Pause este áudio aqui.</w:t>
      </w:r>
    </w:p>
    <w:p>
      <w:pPr/>
      <w:r>
        <w:rPr>
          <w:lang w:val="pt_PT" w:bidi="pt_PT"/>
        </w:rPr>
      </w:r>
      <w:r>
        <w:rPr>
          <w:lang w:val="pt_PT" w:bidi="pt_PT"/>
        </w:rPr>
        <w:t>O narrador primeiro diz que Yahweh dá poder ao rei Eglom, e então o narrador explica como o rei Eglom derrota os israelitas. O rei Eglom consegue que dois outros grupos de pessoas se juntem a ele e seu exército. Então juntos eles atravessam o rio Jordão. Eles atacam Israel e tomam a Cidade das Palmeiras, ou Jericó. Parece que o rei Eglom vivia então em Jericó ou nas proximidades. Essa era uma área importante no meio da terra de Israel. O rei Eglom mostrou o quão forte seu exército é, então Eglom pode exigir tributo e os israelitas devem pagá-lo para que ele não ataque nenhuma outra área de Israel. O rei Eglom governa assim por 18 anos, e os israelitas provavelmente pagam tributo a ele regularmente.</w:t>
      </w:r>
    </w:p>
    <w:p>
      <w:pPr/>
      <w:r>
        <w:rPr>
          <w:lang w:val="pt_PT" w:bidi="pt_PT"/>
        </w:rPr>
      </w:r>
      <w:r>
        <w:rPr>
          <w:lang w:val="pt_PT" w:bidi="pt_PT"/>
        </w:rPr>
        <w:t>Na segunda cena, os israelitas clamam a Yahweh, o que significa que eles pedem ajuda fervorosamente. Yahweh escolhe Eúde para ser o libertador ou resgatador dos israelitas. Não está claro se os israelitas sabem que Yahweh escolheu Eúde quando os israelitas enviam Eúde para levar o tributo ao rei Eglom. Eúde provavelmente sabe, uma vez que ele faz e esconde uma espada curta para levar com ele. Eúde parece ter planejado como ele mataria o rei. Observem como o narrador apresenta Eúde como um homem canhoto e descreve o seu punhal antes de ele usá-lo. O narrador revela lentamente coisas para nos deixar animados ou curiosos para ver o que acontece na história. Mais tarde, veremos que, como Eúde é canhoto, ele pode surpreender o rei com uma espada escondida. Mas por agora, devemos esperar para ouvir como e quando Eúde usará esse punhal!</w:t>
      </w:r>
    </w:p>
    <w:p>
      <w:pPr/>
      <w:r>
        <w:rPr>
          <w:lang w:val="pt_PT" w:bidi="pt_PT"/>
        </w:rPr>
      </w:r>
      <w:r>
        <w:rPr>
          <w:lang w:val="pt_PT" w:bidi="pt_PT"/>
        </w:rPr>
        <w:t>Parem aqui e discutam essa pergunta em grupo: como uma atividade, contem uma história em que alguém usa um item para fazer uma ação importante. Conte a história duas vezes. Na primeira vez que você contar a história, descreva o item no início da história, muito antes de quando a pessoa realmente usar o item. Na segunda vez que você contar a história, descreva ou mencione o item logo antes de dizer como a pessoa usa esse item. Finalmente, discutam qual versão da história deixou seus ouvintes mais animados ou curiosos sobre o que a pessoa faria com o item. Pause este áudio aqui.</w:t>
      </w:r>
    </w:p>
    <w:p>
      <w:pPr/>
      <w:r>
        <w:rPr>
          <w:lang w:val="pt_PT" w:bidi="pt_PT"/>
        </w:rPr>
      </w:r>
      <w:r>
        <w:rPr>
          <w:lang w:val="pt_PT" w:bidi="pt_PT"/>
        </w:rPr>
        <w:t>O narrador não descreve o que é o tributo, mas pelo menos duas outras pessoas vão com Eúde para transportar o tributo ao rei Eglom. Quando Eúde entra na sala onde Eglom está, ninguém descobre a espada de Eúde. Os guardas de Eglom seriam menos cuidadosos ao revistar o lado direito de Eúde, porque o lado direito não é um lugar comum para se guardar uma arma. A maioria das pessoas naquela época usava a mão direita para lutar, então mantinha a arma do lado esquerdo para facilitar a retirada da arma do seu suporte com a mão direita e usá-la imediatamente. Eúde traz o tributo para perto de Eglom, ou o apresenta a Eglom. O narrador usa a mesma palavra que é usada quando as pessoas "apresentam" uma oferta a Deus. O narrador pode dizer isso para sugerir que essa oferta de tributo a Eglom insultava ou desrespeitava o Deus dos israelitas. O narrador menciona aqui que o rei Eglom é muito gordo, talvez porque os israelitas muitas vezes trazem muito tributo, ou boa comida, ao rei. Embora saibamos que Eúde tem sua espada escondida, Eúde deixa o rei depois de entregar o tributo.</w:t>
      </w:r>
    </w:p>
    <w:p>
      <w:pPr/>
      <w:r>
        <w:rPr>
          <w:lang w:val="pt_PT" w:bidi="pt_PT"/>
        </w:rPr>
      </w:r>
      <w:r>
        <w:rPr>
          <w:lang w:val="pt_PT" w:bidi="pt_PT"/>
        </w:rPr>
        <w:t>Na terceira cena, o narrador diz que Eúde dispensa, ou interrompe suas viagens com as outras pessoas que trouxeram o tributo. Então, o narrador explica como e quando Eúde fez isso. Depois que Eúde e as pessoas com ele haviam deixado o palácio, eles viajaram para Gilgal. Lá, Eúde para e diz aos outros para continuarem a viajar para casa. Eúde, no entanto, retorna ao rei Eglom.</w:t>
      </w:r>
    </w:p>
    <w:p>
      <w:pPr/>
      <w:r>
        <w:rPr>
          <w:lang w:val="pt_PT" w:bidi="pt_PT"/>
        </w:rPr>
      </w:r>
      <w:r>
        <w:rPr>
          <w:lang w:val="pt_PT" w:bidi="pt_PT"/>
        </w:rPr>
        <w:t>A quarta cena é com o rei Eglom e todos os seus assistentes. Essas pessoas já podem estar no cenáculo, ou em uma sala no alto do palácio. Eúde quer ficar a sós com o rei, então Eúde diz que tem algo secreto para o rei. O rei Eglom pensa que é uma mensagem secreta apenas para Eglom, então ele envia todos os seus assistentes para fora da sala.</w:t>
      </w:r>
    </w:p>
    <w:p>
      <w:pPr/>
      <w:r>
        <w:rPr>
          <w:lang w:val="pt_PT" w:bidi="pt_PT"/>
        </w:rPr>
      </w:r>
      <w:r>
        <w:rPr>
          <w:lang w:val="pt_PT" w:bidi="pt_PT"/>
        </w:rPr>
        <w:t>Agora o narrador desacelera a narração para gerar expectativa para um momento importante. O narrador explica em que sala o rei Eglom está e que o rei está sentado. Eúde agora tem Eglom sozinho e vulnerável. A próxima tarefa de Eúde é fazer Eglom se levantar, para que Eúde possa esfaquear Eglom de forma eficaz com o punhal curto de Eúde. Então Eúde se aproxima e diz: "Tenho uma mensagem de Deus para você". Eúde usa a palavra genérica para Deus ou deuses, então Eglom provavelmente não teria certeza de qual Deus enviou a mensagem. De qualquer forma, Eglom se levanta, talvez por respeito. Mas a única mensagem de Deus que Eúde tem é que Yahweh escolheu Eúde para salvar Israel! Eúde começa a matar Eglom. Embora Eúde provavelmente se mova rapidamente, o narrador não tem pressa e descreve o momento em detalhes. Eúde estende a mão esquerda até a coxa direita, puxa a espada e a enterra na barriga do rei. O narrador descreve como a gordura cobre a espada, e como os excrementos ou partes internas do rei se derramam.</w:t>
      </w:r>
    </w:p>
    <w:p>
      <w:pPr/>
      <w:r>
        <w:rPr>
          <w:lang w:val="pt_PT" w:bidi="pt_PT"/>
        </w:rPr>
      </w:r>
      <w:r>
        <w:rPr>
          <w:lang w:val="pt_PT" w:bidi="pt_PT"/>
        </w:rPr>
        <w:t>Parem aqui e discutam essa pergunta em grupo: quando vocês contam uma história, como vocês mostram que estão prestes a contar uma parte importante ou emocionante da história? Como vocês contam essa parte de forma diferente das outras partes da história? Agora contem uma história emocionante e prestem atenção a como sua voz e ritmo mudam à medida que vocês chegam à parte mais importante da história. Pause este áudio aqui.</w:t>
      </w:r>
    </w:p>
    <w:p>
      <w:pPr/>
      <w:r>
        <w:rPr>
          <w:lang w:val="pt_PT" w:bidi="pt_PT"/>
        </w:rPr>
      </w:r>
      <w:r>
        <w:rPr>
          <w:lang w:val="pt_PT" w:bidi="pt_PT"/>
        </w:rPr>
        <w:t>Na quinta cena, Eúde escapa do palácio. Eúde deixa a sala superior e fecha e tranca as portas, para que demore mais para alguém descobrir que o rei está morto. Eúde está em uma sala diferente daquela em que os servos esperam, para que os servos não vejam Eúde trancar a porta. Não está claro que tipo de sala é essa. Algumas traduções dizem um pórtico ou uma sala onde as pessoas esperam para ver um rei. Eúde então deixa o palácio, passa pelos ídolos de pedra em Gilgal e viaja para Seirá. Não sabemos o quão grandes esses ídolos de pedra são, mas as pessoas podem ter levantado pedras grandes ou esculpido pedras grandes para parecerem com um deus. Parece que muitas pessoas sabiam sobre esse lugar para adorar ídolos.</w:t>
      </w:r>
    </w:p>
    <w:p>
      <w:pPr/>
      <w:r>
        <w:rPr>
          <w:lang w:val="pt_PT" w:bidi="pt_PT"/>
        </w:rPr>
      </w:r>
      <w:r>
        <w:rPr>
          <w:lang w:val="pt_PT" w:bidi="pt_PT"/>
        </w:rPr>
        <w:t>Enquanto Eúde viaja, os servos esperam que Eglom os chame. Em algum momento, eles tentam abrir as portas da sala superior, mas as portas estão trancadas. Provavelmente por causa do cheiro ruim do corpo do rei, os servos dizem que o rei deve estar se aliviando. Eles dizem que o rei está "cobrindo seus pés". Essa é uma maneira educada de dizer que alguém usa a latrina.</w:t>
      </w:r>
    </w:p>
    <w:p>
      <w:pPr/>
      <w:r>
        <w:rPr>
          <w:lang w:val="pt_PT" w:bidi="pt_PT"/>
        </w:rPr>
      </w:r>
      <w:r>
        <w:rPr>
          <w:lang w:val="pt_PT" w:bidi="pt_PT"/>
        </w:rPr>
        <w:t>Parem aqui e discutam essa pergunta em grupo: em seu idioma, qual é uma maneira educada de dizer que alguém usa o banheiro? Pause este áudio aqui.</w:t>
      </w:r>
    </w:p>
    <w:p>
      <w:pPr/>
      <w:r>
        <w:rPr>
          <w:lang w:val="pt_PT" w:bidi="pt_PT"/>
        </w:rPr>
      </w:r>
      <w:r>
        <w:rPr>
          <w:lang w:val="pt_PT" w:bidi="pt_PT"/>
        </w:rPr>
        <w:t>Embora os servos não queiram interromper seu rei, eventualmente eles ficam preocupados e até mesmo envergonhados por quanto tempo esperaram fora da porta. Os servos devem ter uma chave da sala superior porque eles abrem a porta para encontrar seu senhor, ou mestre, morto. Como eles levaram tanto tempo para descobrir que Eglom estava morto, ninguém parou ou perseguiu Eúde quando Eúde escapou. Pode ter levado mais tempo para os servos descobrirem o que aconteceu, mesmo depois que abriram a porta, uma vez que o próprio corpo do rei escondeu da vista a espada de Eúde.</w:t>
      </w:r>
    </w:p>
    <w:p>
      <w:pPr/>
      <w:r>
        <w:rPr>
          <w:lang w:val="pt_PT" w:bidi="pt_PT"/>
        </w:rPr>
      </w:r>
      <w:r>
        <w:rPr>
          <w:lang w:val="pt_PT" w:bidi="pt_PT"/>
        </w:rPr>
        <w:t>Na sexta cena, Eúde chega a Seirá e ele toca uma trombeta. Seirá fica na região montanhosa de Efraim, que é uma área central de Israel onde os israelitas muitas vezes se reuniam. Os israelitas sabem que quando Eúde toca a trombeta, significa que Eúde quer que eles se reúnam para lutar. As pessoas que ouvem o som da trombeta provavelmente contam a outros para que muitos israelitas se reúnam para seguir Eúde descendo das colinas. Eúde fala com os israelitas para dizer a eles que Yahweh certamente deu os moabitas nas mãos dos israelitas, ou sob o poder dos israelitas. Embora os israelitas ainda não tenham lutado contra os homens moabitas, Yahweh fará com que os israelitas derrotem seus inimigos de forma tão certa que Eúde fala como se isso já tivesse acontecido. E Yahweh já protegeu Eúde enquanto Eúde matou o rei dos moabitas! Eúde mostra que ele é aquele que Yahweh escolheu para liderar os israelitas.</w:t>
      </w:r>
    </w:p>
    <w:p>
      <w:pPr/>
      <w:r>
        <w:rPr>
          <w:lang w:val="pt_PT" w:bidi="pt_PT"/>
        </w:rPr>
      </w:r>
      <w:r>
        <w:rPr>
          <w:lang w:val="pt_PT" w:bidi="pt_PT"/>
        </w:rPr>
        <w:t>Parem aqui e discutam essa pergunta em grupo: em seu idioma, como vocês falariam sobre uma coisa que vocês têm muita certeza de que acontecerá, talvez por causa de outra coisa que já aconteceu? Pause este áudio aqui.</w:t>
      </w:r>
    </w:p>
    <w:p>
      <w:pPr/>
      <w:r>
        <w:rPr>
          <w:lang w:val="pt_PT" w:bidi="pt_PT"/>
        </w:rPr>
      </w:r>
      <w:r>
        <w:rPr>
          <w:lang w:val="pt_PT" w:bidi="pt_PT"/>
        </w:rPr>
        <w:t>Então os israelitas seguem Eúde até os vaus do Rio Jordão. Qualquer um que viajasse entre Israel e Moabe teria que atravessar nesse lugar. Os israelitas lutam contra os moabitas nesse lugar para impedir que os soldados de Eglom em Israel retornem para casa e para conter quaisquer outros soldados que possam vir de Moabe. Nessa época, que pode ter incluído várias batalhas, os israelitas mataram 10.000 moabitas. O narrador enfatiza esse grande número, e o quão vigorosos, fortes e bem nutridos os moabitas são, para mostrar o quão incrível é que Yahweh fez os israelitas vencerem. O narrador não menciona o que acontece com os amonitas ou os amalequitas, mas eles não atacam mais Israel com os moabitas. Em vez disso, o narrador diz que naquele dia, ou naquele momento, os moabitas se tornaram súditos dos israelitas, o que significa que os israelitas agora governam os moabitas!</w:t>
      </w:r>
    </w:p>
    <w:p>
      <w:pPr/>
      <w:r>
        <w:rPr>
          <w:lang w:val="pt_PT" w:bidi="pt_PT"/>
        </w:rPr>
      </w:r>
      <w:r>
        <w:rPr>
          <w:lang w:val="pt_PT" w:bidi="pt_PT"/>
        </w:rPr>
        <w:t>Na sétima cena, o narrador termina a história de Eúde da maneira usual para terminar a história de um juiz e diz que os israelitas tiveram paz por 80 anos.</w:t>
      </w:r>
    </w:p>
    <w:p>
      <w:pPr/>
      <w:r>
        <w:rPr>
          <w:lang w:val="pt_PT" w:bidi="pt_PT"/>
        </w:rPr>
      </w:r>
      <w:r>
        <w:rPr>
          <w:lang w:val="pt_PT" w:bidi="pt_PT"/>
        </w:rPr>
        <w:t>Na última cena, o narrador dá uma declaração muito breve sobre Sangar. O narrador diz que Sangar derrotou ou matou os filisteus depois de Eúde, mas não está claro se isso significa depois que Eúde morreu ou depois que Eúde parou de liderar. O narrador também não chama Sangar de juiz, mas ele diz que Sangar salva Israel.</w:t>
      </w:r>
    </w:p>
    <w:p>
      <w:pPr/>
      <w:r>
        <w:rPr>
          <w:lang w:val="pt_PT" w:bidi="pt_PT"/>
        </w:rPr>
      </w:r>
      <w:r>
        <w:rPr>
          <w:lang w:val="pt_PT" w:bidi="pt_PT"/>
        </w:rPr>
        <w:t>Parem aqui e discutam essa pergunta em grupo: como uma atividade, discutam vários líderes que governaram um após o outro. Descreva muito brevemente quem cada pessoa era e uma coisa importante que cada pessoa fez. Como vocês descrevem apenas brevemente o que esses líderes fizeram, e em que ordem eles governaram, como vocês contam isso de forma diferente do que se fossem um professor que desse uma aula sobre cada um desses líderes?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3.12–31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Eglom, rei dos moabitas</w:t>
      </w:r>
    </w:p>
    <w:p>
      <w:pPr>
        <w:pStyle w:val="ListBullet"/>
        <w:spacing w:line="240" w:lineRule="auto"/>
        <w:ind w:left="720"/>
      </w:pPr>
      <w:r>
        <w:rPr>
          <w:lang w:val="pt_PT" w:bidi="pt_PT"/>
        </w:rPr>
      </w:r>
      <w:r>
        <w:rPr>
          <w:lang w:val="pt_PT" w:bidi="pt_PT"/>
        </w:rPr>
        <w:t>Os moabitas</w:t>
      </w:r>
    </w:p>
    <w:p>
      <w:pPr>
        <w:pStyle w:val="ListBullet"/>
        <w:spacing w:line="240" w:lineRule="auto"/>
        <w:ind w:left="720"/>
      </w:pPr>
      <w:r>
        <w:rPr>
          <w:lang w:val="pt_PT" w:bidi="pt_PT"/>
        </w:rPr>
      </w:r>
      <w:r>
        <w:rPr>
          <w:lang w:val="pt_PT" w:bidi="pt_PT"/>
        </w:rPr>
        <w:t>Os amonitas</w:t>
      </w:r>
    </w:p>
    <w:p>
      <w:pPr>
        <w:pStyle w:val="ListBullet"/>
        <w:spacing w:line="240" w:lineRule="auto"/>
        <w:ind w:left="720"/>
      </w:pPr>
      <w:r>
        <w:rPr>
          <w:lang w:val="pt_PT" w:bidi="pt_PT"/>
        </w:rPr>
      </w:r>
      <w:r>
        <w:rPr>
          <w:lang w:val="pt_PT" w:bidi="pt_PT"/>
        </w:rPr>
        <w:t>Os amalequitas</w:t>
      </w:r>
    </w:p>
    <w:p>
      <w:pPr>
        <w:pStyle w:val="ListBullet"/>
        <w:spacing w:line="240" w:lineRule="auto"/>
        <w:ind w:left="720"/>
      </w:pPr>
      <w:r>
        <w:rPr>
          <w:lang w:val="pt_PT" w:bidi="pt_PT"/>
        </w:rPr>
      </w:r>
      <w:r>
        <w:rPr>
          <w:lang w:val="pt_PT" w:bidi="pt_PT"/>
        </w:rPr>
        <w:t>Eúde, filho de Gera</w:t>
      </w:r>
    </w:p>
    <w:p>
      <w:pPr>
        <w:pStyle w:val="ListBullet"/>
        <w:spacing w:line="240" w:lineRule="auto"/>
        <w:ind w:left="720"/>
      </w:pPr>
      <w:r>
        <w:rPr>
          <w:lang w:val="pt_PT" w:bidi="pt_PT"/>
        </w:rPr>
      </w:r>
      <w:r>
        <w:rPr>
          <w:lang w:val="pt_PT" w:bidi="pt_PT"/>
        </w:rPr>
        <w:t>As pessoas que ajudaram Eúde a levar o tributo a Eglom</w:t>
      </w:r>
    </w:p>
    <w:p>
      <w:pPr>
        <w:pStyle w:val="ListBullet"/>
        <w:spacing w:line="240" w:lineRule="auto"/>
        <w:ind w:left="720"/>
      </w:pPr>
      <w:r>
        <w:rPr>
          <w:lang w:val="pt_PT" w:bidi="pt_PT"/>
        </w:rPr>
      </w:r>
      <w:r>
        <w:rPr>
          <w:lang w:val="pt_PT" w:bidi="pt_PT"/>
        </w:rPr>
        <w:t>Os servos e assistentes de Eglom</w:t>
      </w:r>
    </w:p>
    <w:p>
      <w:pPr>
        <w:pStyle w:val="ListBullet"/>
        <w:spacing w:line="240" w:lineRule="auto"/>
        <w:ind w:left="720"/>
      </w:pPr>
      <w:r>
        <w:rPr>
          <w:lang w:val="pt_PT" w:bidi="pt_PT"/>
        </w:rPr>
      </w:r>
      <w:r>
        <w:rPr>
          <w:lang w:val="pt_PT" w:bidi="pt_PT"/>
        </w:rPr>
        <w:t>Sangar, filho de Anate</w:t>
      </w:r>
    </w:p>
    <w:p>
      <w:pPr>
        <w:pStyle w:val="ListBullet"/>
        <w:spacing w:line="240" w:lineRule="auto"/>
        <w:ind w:left="720"/>
      </w:pPr>
      <w:r>
        <w:rPr>
          <w:lang w:val="pt_PT" w:bidi="pt_PT"/>
        </w:rPr>
      </w:r>
      <w:r>
        <w:rPr>
          <w:lang w:val="pt_PT" w:bidi="pt_PT"/>
        </w:rPr>
        <w:t>E os filisteus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povo de Israel novamente fez coisas que Yahweh disse que eram más. Como os israelitas fizeram essas coisas más, Yahweh permitiu que Eglom, o rei de Moabe, derrotasse Israel.</w:t>
      </w:r>
    </w:p>
    <w:p>
      <w:pPr/>
      <w:r>
        <w:rPr>
          <w:lang w:val="pt_PT" w:bidi="pt_PT"/>
        </w:rPr>
      </w:r>
      <w:r>
        <w:rPr>
          <w:lang w:val="pt_PT" w:bidi="pt_PT"/>
        </w:rPr>
        <w:t>Pause a encenação. 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Na última vez que os israelitas não me obedeceram, eu os disciplinei para ajudá-los a lembrar de que devem me adorar e me obedecer. Eu estou triste por eles terem esquecido tão cedo o que acontece quando agem de uma maneira má; ou</w:t>
      </w:r>
    </w:p>
    <w:p>
      <w:pPr>
        <w:pStyle w:val="ListBullet"/>
        <w:spacing w:line="240" w:lineRule="auto"/>
        <w:ind w:left="720"/>
      </w:pPr>
      <w:r>
        <w:rPr>
          <w:lang w:val="pt_PT" w:bidi="pt_PT"/>
        </w:rPr>
      </w:r>
      <w:r>
        <w:rPr>
          <w:lang w:val="pt_PT" w:bidi="pt_PT"/>
        </w:rPr>
        <w:t>Não estou surpreso por os israelitas terem agido de uma maneira má novamente. Sei como as pessoas pensam e se sentem. Os israelitas precisam de muitos lembretes, então lembrarei a eles novamente. O último juiz, Otniel, lembrou os israelitas enquanto estava vivo. Agora eu os lembrarei disciplinando-os; ou</w:t>
      </w:r>
    </w:p>
    <w:p>
      <w:pPr>
        <w:pStyle w:val="ListBullet"/>
        <w:spacing w:line="240" w:lineRule="auto"/>
        <w:ind w:left="720"/>
      </w:pPr>
      <w:r>
        <w:rPr>
          <w:lang w:val="pt_PT" w:bidi="pt_PT"/>
        </w:rPr>
      </w:r>
      <w:r>
        <w:rPr>
          <w:lang w:val="pt_PT" w:bidi="pt_PT"/>
        </w:rPr>
        <w:t>Amo os israelitas e quero ter um bom relacionamento com eles. Assim como um pai fica chateado quando seus filhos o ignoram e desrespeitam, eu estou chateado com a maneira como os israelitas agem.</w:t>
      </w:r>
    </w:p>
    <w:p>
      <w:pPr/>
      <w:r>
        <w:rPr>
          <w:lang w:val="pt_PT" w:bidi="pt_PT"/>
        </w:rPr>
      </w:r>
      <w:r>
        <w:rPr>
          <w:lang w:val="pt_PT" w:bidi="pt_PT"/>
        </w:rPr>
        <w:t>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Meus pais adoravam Yahweh, mas o mundo é diferente agora! Quero adorar novos deuses e tentar coisas novas que meus pais não fizeram; ou</w:t>
      </w:r>
    </w:p>
    <w:p>
      <w:pPr>
        <w:pStyle w:val="ListBullet"/>
        <w:spacing w:line="240" w:lineRule="auto"/>
        <w:ind w:left="720"/>
      </w:pPr>
      <w:r>
        <w:rPr>
          <w:lang w:val="pt_PT" w:bidi="pt_PT"/>
        </w:rPr>
      </w:r>
      <w:r>
        <w:rPr>
          <w:lang w:val="pt_PT" w:bidi="pt_PT"/>
        </w:rPr>
        <w:t>Meus vizinhos adoram outros deuses e me disseram o quão incríveis esses deuses são. Quero fazer as coisas interessantes que eles fazem; ou</w:t>
      </w:r>
    </w:p>
    <w:p>
      <w:pPr>
        <w:pStyle w:val="ListBullet"/>
        <w:spacing w:line="240" w:lineRule="auto"/>
        <w:ind w:left="720"/>
      </w:pPr>
      <w:r>
        <w:rPr>
          <w:lang w:val="pt_PT" w:bidi="pt_PT"/>
        </w:rPr>
      </w:r>
      <w:r>
        <w:rPr>
          <w:lang w:val="pt_PT" w:bidi="pt_PT"/>
        </w:rPr>
        <w:t>Não temos mais um homem como Otniel para nos liderar. Todos podemos fazer o que queremos.</w:t>
      </w:r>
    </w:p>
    <w:p>
      <w:pPr/>
      <w:r>
        <w:rPr>
          <w:lang w:val="pt_PT" w:bidi="pt_PT"/>
        </w:rPr>
      </w:r>
      <w:r>
        <w:rPr>
          <w:lang w:val="pt_PT" w:bidi="pt_PT"/>
        </w:rPr>
        <w:t>Continue a encenação.</w:t>
      </w:r>
    </w:p>
    <w:p>
      <w:pPr/>
      <w:r>
        <w:rPr>
          <w:lang w:val="pt_PT" w:bidi="pt_PT"/>
        </w:rPr>
      </w:r>
      <w:r>
        <w:rPr>
          <w:lang w:val="pt_PT" w:bidi="pt_PT"/>
        </w:rPr>
        <w:t>O rei Eglom se juntou ao povo de Amom e Amaleque, e eles atacaram Israel. Eles conquistaram Jericó, ou a Cidade das Palmeiras. O rei Eglom de Moabe governou sobre Israel por 18 anos. Então os israelitas novamente clamaram a Yahweh para ajudá-los.</w:t>
      </w:r>
    </w:p>
    <w:p>
      <w:pPr/>
      <w:r>
        <w:rPr>
          <w:lang w:val="pt_PT" w:bidi="pt_PT"/>
        </w:rPr>
      </w:r>
      <w:r>
        <w:rPr>
          <w:lang w:val="pt_PT" w:bidi="pt_PT"/>
        </w:rPr>
        <w:t>Pause a encenação. 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Senti-me surpreso quando os moabitas, amonitas e amalequitas nos atacaram! Vivemos em paz por tantos anos. Pensava que ninguém seria capaz de nos derrotar! Ou</w:t>
      </w:r>
    </w:p>
    <w:p>
      <w:pPr>
        <w:pStyle w:val="ListBullet"/>
        <w:spacing w:line="240" w:lineRule="auto"/>
        <w:ind w:left="720"/>
      </w:pPr>
      <w:r>
        <w:rPr>
          <w:lang w:val="pt_PT" w:bidi="pt_PT"/>
        </w:rPr>
      </w:r>
      <w:r>
        <w:rPr>
          <w:lang w:val="pt_PT" w:bidi="pt_PT"/>
        </w:rPr>
        <w:t>Temos que pagar tanto tributo ao rei Eglom que não temos coisas suficientes como comida para nós! Precisamos de ajuda! Ou</w:t>
      </w:r>
    </w:p>
    <w:p>
      <w:pPr>
        <w:pStyle w:val="ListBullet"/>
        <w:spacing w:line="240" w:lineRule="auto"/>
        <w:ind w:left="720"/>
      </w:pPr>
      <w:r>
        <w:rPr>
          <w:lang w:val="pt_PT" w:bidi="pt_PT"/>
        </w:rPr>
      </w:r>
      <w:r>
        <w:rPr>
          <w:lang w:val="pt_PT" w:bidi="pt_PT"/>
        </w:rPr>
        <w:t>Lembro-me agora de que, quando meus pais estavam com problemas, eles clamavam a Yahweh pedindo ajuda. Talvez Yahweh nos ajude novamente.</w:t>
      </w:r>
    </w:p>
    <w:p>
      <w:pPr/>
      <w:r>
        <w:rPr>
          <w:lang w:val="pt_PT" w:bidi="pt_PT"/>
        </w:rPr>
      </w:r>
      <w:r>
        <w:rPr>
          <w:lang w:val="pt_PT" w:bidi="pt_PT"/>
        </w:rPr>
        <w:t>Continue a encenação.</w:t>
      </w:r>
    </w:p>
    <w:p>
      <w:pPr/>
      <w:r>
        <w:rPr>
          <w:lang w:val="pt_PT" w:bidi="pt_PT"/>
        </w:rPr>
      </w:r>
      <w:r>
        <w:rPr>
          <w:lang w:val="pt_PT" w:bidi="pt_PT"/>
        </w:rPr>
        <w:t>Yahweh enviou Eúde, filho de Gera, para salvar os israelitas. Eúde era um descendente de Benjamim. Eúde era um homem canhoto. Os israelitas enviaram Eúde para levar seu pagamento de tributo a Eglom, o rei de Moabe. Eúde fez uma espada curta que era afiada de ambos os lados. Tinha cerca de 50 centímetros de comprimento. Eúde prendeu esta espada em sua perna direita, sob suas roupas. Eúde deu o pagamento do tributo a Eglom, rei de Moabe, que era um homem muito gordo. Depois que Eúde deu o pagamento do tributo ao rei, Eúde disse aos homens que haviam carregado o pagamento para que saíssem. Eúde saiu com eles, mas quando ele se aproximou dos ídolos de pedra que estavam perto de Gilgal, Eúde voltou para o rei Eglom e disse ao rei: "Tenho uma mensagem secreta para dizer a você, ó rei".</w:t>
      </w:r>
    </w:p>
    <w:p>
      <w:pPr/>
      <w:r>
        <w:rPr>
          <w:lang w:val="pt_PT" w:bidi="pt_PT"/>
        </w:rPr>
      </w:r>
      <w:r>
        <w:rPr>
          <w:lang w:val="pt_PT" w:bidi="pt_PT"/>
        </w:rPr>
        <w:t>Pause a encenação. Pergunte à pessoa que interpreta Eúde: “O que você está sentindo ou pensando?”. A pessoa pode responder coisas como:</w:t>
      </w:r>
    </w:p>
    <w:p>
      <w:pPr>
        <w:pStyle w:val="ListBullet"/>
        <w:spacing w:line="240" w:lineRule="auto"/>
        <w:ind w:left="720"/>
      </w:pPr>
      <w:r>
        <w:rPr>
          <w:lang w:val="pt_PT" w:bidi="pt_PT"/>
        </w:rPr>
      </w:r>
      <w:r>
        <w:rPr>
          <w:lang w:val="pt_PT" w:bidi="pt_PT"/>
        </w:rPr>
        <w:t>Yahweh me escolheu para salvar Israel, e os israelitas agora me enviam para o rei moabita. Esse deve ser o momento em que eu devo agir. Se eu matar o rei Eglom, os soldados ficarão confusos sem que ninguém os lidere; ou</w:t>
      </w:r>
    </w:p>
    <w:p>
      <w:pPr>
        <w:pStyle w:val="ListBullet"/>
        <w:spacing w:line="240" w:lineRule="auto"/>
        <w:ind w:left="720"/>
      </w:pPr>
      <w:r>
        <w:rPr>
          <w:lang w:val="pt_PT" w:bidi="pt_PT"/>
        </w:rPr>
      </w:r>
      <w:r>
        <w:rPr>
          <w:lang w:val="pt_PT" w:bidi="pt_PT"/>
        </w:rPr>
        <w:t>Não posso esfaquear o rei enquanto todos estão na sala. Alguém certamente vai me parar. Preciso falar com o rei sozinho; ou</w:t>
      </w:r>
    </w:p>
    <w:p>
      <w:pPr>
        <w:pStyle w:val="ListBullet"/>
        <w:spacing w:line="240" w:lineRule="auto"/>
        <w:ind w:left="720"/>
      </w:pPr>
      <w:r>
        <w:rPr>
          <w:lang w:val="pt_PT" w:bidi="pt_PT"/>
        </w:rPr>
      </w:r>
      <w:r>
        <w:rPr>
          <w:lang w:val="pt_PT" w:bidi="pt_PT"/>
        </w:rPr>
        <w:t>Não quero que as pessoas que estão comigo se firam se eu tiver algum problema enquanto tento matar o rei. Voltarei para o rei depois que as pessoas comigo estiverem com segurança longe do rei. O rei e seus guardas não são sábios. Eles deixarão o rei desprotegido.</w:t>
      </w:r>
    </w:p>
    <w:p>
      <w:pPr/>
      <w:r>
        <w:rPr>
          <w:lang w:val="pt_PT" w:bidi="pt_PT"/>
        </w:rPr>
      </w:r>
      <w:r>
        <w:rPr>
          <w:lang w:val="pt_PT" w:bidi="pt_PT"/>
        </w:rPr>
        <w:t>Pergunte à pessoa que interpreta Eglom: “O que você está sentindo ou pensando?”. A pessoa pode responder coisas como:</w:t>
      </w:r>
    </w:p>
    <w:p>
      <w:pPr>
        <w:pStyle w:val="ListBullet"/>
        <w:spacing w:line="240" w:lineRule="auto"/>
        <w:ind w:left="720"/>
      </w:pPr>
      <w:r>
        <w:rPr>
          <w:lang w:val="pt_PT" w:bidi="pt_PT"/>
        </w:rPr>
      </w:r>
      <w:r>
        <w:rPr>
          <w:lang w:val="pt_PT" w:bidi="pt_PT"/>
        </w:rPr>
        <w:t>Sinto-me poderoso e rico quando os israelitas me trazem tributos. Não estou preocupado com o futuro. Somos fortes e temos muitos recursos. Ninguém pode nos parar! Ou</w:t>
      </w:r>
    </w:p>
    <w:p>
      <w:pPr>
        <w:pStyle w:val="ListBullet"/>
        <w:spacing w:line="240" w:lineRule="auto"/>
        <w:ind w:left="720"/>
      </w:pPr>
      <w:r>
        <w:rPr>
          <w:lang w:val="pt_PT" w:bidi="pt_PT"/>
        </w:rPr>
      </w:r>
      <w:r>
        <w:rPr>
          <w:lang w:val="pt_PT" w:bidi="pt_PT"/>
        </w:rPr>
        <w:t>Outras pessoas disseram que viram que Eúde parou diante dos ídolos de pedra. Agora Eúde tem uma mensagem para mim. Pode ser uma mensagem importante dos deuses; ou</w:t>
      </w:r>
    </w:p>
    <w:p>
      <w:pPr>
        <w:pStyle w:val="ListBullet"/>
        <w:spacing w:line="240" w:lineRule="auto"/>
        <w:ind w:left="720"/>
      </w:pPr>
      <w:r>
        <w:rPr>
          <w:lang w:val="pt_PT" w:bidi="pt_PT"/>
        </w:rPr>
      </w:r>
      <w:r>
        <w:rPr>
          <w:lang w:val="pt_PT" w:bidi="pt_PT"/>
        </w:rPr>
        <w:t>Não sei do que é a mensagem, e quero tempo para decidir se quero que mais alguém ouça essa mensagem.</w:t>
      </w:r>
    </w:p>
    <w:p>
      <w:pPr/>
      <w:r>
        <w:rPr>
          <w:lang w:val="pt_PT" w:bidi="pt_PT"/>
        </w:rPr>
      </w:r>
      <w:r>
        <w:rPr>
          <w:lang w:val="pt_PT" w:bidi="pt_PT"/>
        </w:rPr>
        <w:t>Continue a encenação.</w:t>
      </w:r>
    </w:p>
    <w:p>
      <w:pPr/>
      <w:r>
        <w:rPr>
          <w:lang w:val="pt_PT" w:bidi="pt_PT"/>
        </w:rPr>
      </w:r>
      <w:r>
        <w:rPr>
          <w:lang w:val="pt_PT" w:bidi="pt_PT"/>
        </w:rPr>
        <w:t>O rei ordenou que seus servos saíssem, então todos eles saíram.</w:t>
      </w:r>
    </w:p>
    <w:p>
      <w:pPr/>
      <w:r>
        <w:rPr>
          <w:lang w:val="pt_PT" w:bidi="pt_PT"/>
        </w:rPr>
      </w:r>
      <w:r>
        <w:rPr>
          <w:lang w:val="pt_PT" w:bidi="pt_PT"/>
        </w:rPr>
        <w:t>Eúde se aproximou do rei que estava sentado na sala superior da casa do rei. Eúde disse: "Tenho uma mensagem de Deus para você".</w:t>
      </w:r>
    </w:p>
    <w:p>
      <w:pPr/>
      <w:r>
        <w:rPr>
          <w:lang w:val="pt_PT" w:bidi="pt_PT"/>
        </w:rPr>
      </w:r>
      <w:r>
        <w:rPr>
          <w:lang w:val="pt_PT" w:bidi="pt_PT"/>
        </w:rPr>
        <w:t>Então o rei se levantou de seu assento. Com sua mão esquerda, Eúde puxou a espada que estava amarrada à coxa direita de Eúde. Eúde empurrou a espada na barriga do rei. A espada entrou até o fim, incluindo o punho, e o conteúdo do estômago do rei saiu. Eúde não retirou a espada, e a gordura se fechou sobre a lâmina. Eúde fechou as portas da sala superior e as trancou. Então ele saiu por outro caminho, passando por um alpendre.</w:t>
      </w:r>
    </w:p>
    <w:p>
      <w:pPr/>
      <w:r>
        <w:rPr>
          <w:lang w:val="pt_PT" w:bidi="pt_PT"/>
        </w:rPr>
      </w:r>
      <w:r>
        <w:rPr>
          <w:lang w:val="pt_PT" w:bidi="pt_PT"/>
        </w:rPr>
        <w:t>Depois que Eúde saiu, os servos chegaram e viram que as portas estavam trancadas. Os servos pensavam que o rei devia estar usando a latrina. Os servos esperaram por muito tempo. Os servos se sentiram envergonhados, mas o rei ainda não abriu a porta. Então os servos pegaram uma chave e abriram a porta. Os servos viram que seu rei havia caído no chão e estava morto.</w:t>
      </w:r>
    </w:p>
    <w:p>
      <w:pPr/>
      <w:r>
        <w:rPr>
          <w:lang w:val="pt_PT" w:bidi="pt_PT"/>
        </w:rPr>
      </w:r>
      <w:r>
        <w:rPr>
          <w:lang w:val="pt_PT" w:bidi="pt_PT"/>
        </w:rPr>
        <w:t>Pause a encenação. Pergunte à pessoa que interpreta Eúde: “O que você está sentindo ou pensando?”. A pessoa pode responder coisas como:</w:t>
      </w:r>
    </w:p>
    <w:p>
      <w:pPr>
        <w:pStyle w:val="ListBullet"/>
        <w:spacing w:line="240" w:lineRule="auto"/>
        <w:ind w:left="720"/>
      </w:pPr>
      <w:r>
        <w:rPr>
          <w:lang w:val="pt_PT" w:bidi="pt_PT"/>
        </w:rPr>
      </w:r>
      <w:r>
        <w:rPr>
          <w:lang w:val="pt_PT" w:bidi="pt_PT"/>
        </w:rPr>
        <w:t>Senti-me aliviado quando o rei mandou todos saírem da sala. Meu plano tem funcionado, até agora; ou</w:t>
      </w:r>
    </w:p>
    <w:p>
      <w:pPr>
        <w:pStyle w:val="ListBullet"/>
        <w:spacing w:line="240" w:lineRule="auto"/>
        <w:ind w:left="720"/>
      </w:pPr>
      <w:r>
        <w:rPr>
          <w:lang w:val="pt_PT" w:bidi="pt_PT"/>
        </w:rPr>
      </w:r>
      <w:r>
        <w:rPr>
          <w:lang w:val="pt_PT" w:bidi="pt_PT"/>
        </w:rPr>
        <w:t>Fiz essa espada para que pudesse cravá-la profundamente no rei e garantir que ele estivesse definitivamente morto; ou</w:t>
      </w:r>
    </w:p>
    <w:p>
      <w:pPr>
        <w:pStyle w:val="ListBullet"/>
        <w:spacing w:line="240" w:lineRule="auto"/>
        <w:ind w:left="720"/>
      </w:pPr>
      <w:r>
        <w:rPr>
          <w:lang w:val="pt_PT" w:bidi="pt_PT"/>
        </w:rPr>
      </w:r>
      <w:r>
        <w:rPr>
          <w:lang w:val="pt_PT" w:bidi="pt_PT"/>
        </w:rPr>
        <w:t>Devo me apressar e me afastar dos moabitas. Embora eu tenha matado o rei, muitos moabitas ainda podem ferir a mim e a meu povo.</w:t>
      </w:r>
    </w:p>
    <w:p>
      <w:pPr/>
      <w:r>
        <w:rPr>
          <w:lang w:val="pt_PT" w:bidi="pt_PT"/>
        </w:rPr>
      </w:r>
      <w:r>
        <w:rPr>
          <w:lang w:val="pt_PT" w:bidi="pt_PT"/>
        </w:rPr>
        <w:t>Pergunte à pessoa que interpreta os servos: “O que você está sentindo ou pensando?”. A pessoa pode responder coisas como:</w:t>
      </w:r>
    </w:p>
    <w:p>
      <w:pPr>
        <w:pStyle w:val="ListBullet"/>
        <w:spacing w:line="240" w:lineRule="auto"/>
        <w:ind w:left="720"/>
      </w:pPr>
      <w:r>
        <w:rPr>
          <w:lang w:val="pt_PT" w:bidi="pt_PT"/>
        </w:rPr>
      </w:r>
      <w:r>
        <w:rPr>
          <w:lang w:val="pt_PT" w:bidi="pt_PT"/>
        </w:rPr>
        <w:t>O rei está sozinho há muito tempo! Outras pessoas estão aqui para ver o rei, e dissemos a essas pessoas para esperar. As pessoas estão chateadas porque têm que esperar. Eu estou envergonhado por não saber o que está acontecendo; ou</w:t>
      </w:r>
    </w:p>
    <w:p>
      <w:pPr>
        <w:pStyle w:val="ListBullet"/>
        <w:spacing w:line="240" w:lineRule="auto"/>
        <w:ind w:left="720"/>
      </w:pPr>
      <w:r>
        <w:rPr>
          <w:lang w:val="pt_PT" w:bidi="pt_PT"/>
        </w:rPr>
      </w:r>
      <w:r>
        <w:rPr>
          <w:lang w:val="pt_PT" w:bidi="pt_PT"/>
        </w:rPr>
        <w:t>O rei ficará irado conosco se o interrompermos enquanto ele estiver em uma reunião secreta ou enquanto ele usa a latrina. Prefiro esperar até ouvi-lo nos chamar; ou</w:t>
      </w:r>
    </w:p>
    <w:p>
      <w:pPr>
        <w:pStyle w:val="ListBullet"/>
        <w:spacing w:line="240" w:lineRule="auto"/>
        <w:ind w:left="720"/>
      </w:pPr>
      <w:r>
        <w:rPr>
          <w:lang w:val="pt_PT" w:bidi="pt_PT"/>
        </w:rPr>
      </w:r>
      <w:r>
        <w:rPr>
          <w:lang w:val="pt_PT" w:bidi="pt_PT"/>
        </w:rPr>
        <w:t>O rei está morto no chão! Não sei o que aconteceu! Não sei o que fazer agora! Estamos com problemas!</w:t>
      </w:r>
    </w:p>
    <w:p>
      <w:pPr/>
      <w:r>
        <w:rPr>
          <w:lang w:val="pt_PT" w:bidi="pt_PT"/>
        </w:rPr>
      </w:r>
      <w:r>
        <w:rPr>
          <w:lang w:val="pt_PT" w:bidi="pt_PT"/>
        </w:rPr>
        <w:t>Continue a encenação.</w:t>
      </w:r>
    </w:p>
    <w:p>
      <w:pPr/>
      <w:r>
        <w:rPr>
          <w:lang w:val="pt_PT" w:bidi="pt_PT"/>
        </w:rPr>
      </w:r>
      <w:r>
        <w:rPr>
          <w:lang w:val="pt_PT" w:bidi="pt_PT"/>
        </w:rPr>
        <w:t>Enquanto os servos esperavam, Eúde escapou. Eúde passou pelos ídolos de pedra e foi para onde ele estava seguro em Seirá. Lá, nas colinas que pertenciam à tribo de Efraim, Eúde tocou uma trombeta e reuniu os israelitas. Eúde liderou os israelitas e eles desceram das colinas juntos. Eúde disse: "Sigam-me, porque Yahweh deu a vocês a vitória sobre Moabe, seus inimigos".</w:t>
      </w:r>
    </w:p>
    <w:p>
      <w:pPr/>
      <w:r>
        <w:rPr>
          <w:lang w:val="pt_PT" w:bidi="pt_PT"/>
        </w:rPr>
      </w:r>
      <w:r>
        <w:rPr>
          <w:lang w:val="pt_PT" w:bidi="pt_PT"/>
        </w:rPr>
        <w:t>Pause a encenação. Pergunte à pessoa que interpreta Eúde: “O que você está sentindo ou pensando?”. A pessoa pode responder coisas como:</w:t>
      </w:r>
    </w:p>
    <w:p>
      <w:pPr>
        <w:pStyle w:val="ListBullet"/>
        <w:spacing w:line="240" w:lineRule="auto"/>
        <w:ind w:left="720"/>
      </w:pPr>
      <w:r>
        <w:rPr>
          <w:lang w:val="pt_PT" w:bidi="pt_PT"/>
        </w:rPr>
      </w:r>
      <w:r>
        <w:rPr>
          <w:lang w:val="pt_PT" w:bidi="pt_PT"/>
        </w:rPr>
        <w:t>Sou grato pelos israelitas terem se reunido quando toquei a trombeta. Eu estava preocupado que os israelitas tivessem medo demais para se reunir para a guerra. Yahweh deve estar nos fazendo, israelitas, sermos corajosos; ou</w:t>
      </w:r>
    </w:p>
    <w:p>
      <w:pPr>
        <w:pStyle w:val="ListBullet"/>
        <w:spacing w:line="240" w:lineRule="auto"/>
        <w:ind w:left="720"/>
      </w:pPr>
      <w:r>
        <w:rPr>
          <w:lang w:val="pt_PT" w:bidi="pt_PT"/>
        </w:rPr>
      </w:r>
      <w:r>
        <w:rPr>
          <w:lang w:val="pt_PT" w:bidi="pt_PT"/>
        </w:rPr>
        <w:t>Yahweh me disse para liderar, e eu confio em Yahweh. Yahweh certamente nos fará derrotar os moabitas; ou</w:t>
      </w:r>
    </w:p>
    <w:p>
      <w:pPr>
        <w:pStyle w:val="ListBullet"/>
        <w:spacing w:line="240" w:lineRule="auto"/>
        <w:ind w:left="720"/>
      </w:pPr>
      <w:r>
        <w:rPr>
          <w:lang w:val="pt_PT" w:bidi="pt_PT"/>
        </w:rPr>
      </w:r>
      <w:r>
        <w:rPr>
          <w:lang w:val="pt_PT" w:bidi="pt_PT"/>
        </w:rPr>
        <w:t>Na última vez que lutamos contra os moabitas, não adoramos ou honramos Yahweh. Devo lembrar aos israelitas que Yahweh é o Deus mais poderoso, aquele que faz as pessoas vencerem ou perderem batalhas. Quando as pessoas virem como Yahweh nos ajuda, talvez elas adorem Yahweh novamente.</w:t>
      </w:r>
    </w:p>
    <w:p>
      <w:pPr/>
      <w:r>
        <w:rPr>
          <w:lang w:val="pt_PT" w:bidi="pt_PT"/>
        </w:rPr>
      </w:r>
      <w:r>
        <w:rPr>
          <w:lang w:val="pt_PT" w:bidi="pt_PT"/>
        </w:rPr>
        <w:t>Continue a encenação.</w:t>
      </w:r>
    </w:p>
    <w:p>
      <w:pPr/>
      <w:r>
        <w:rPr>
          <w:lang w:val="pt_PT" w:bidi="pt_PT"/>
        </w:rPr>
      </w:r>
      <w:r>
        <w:rPr>
          <w:lang w:val="pt_PT" w:bidi="pt_PT"/>
        </w:rPr>
        <w:t>Então os israelitas seguiram Eúde descendo das colinas e capturaram o lugar no rio Jordão onde as pessoas podiam atravessar para a terra de Moabe. Eles não deixaram ninguém atravessar o rio lá. Então os israelitas mataram cerca de 10.000 moabitas, todos eles homens fortes e corajosos. Nenhum dos moabitas escapou vivo. A partir de então, os israelitas tinham poder sobre os moabitas. O povo de Israel viveu em paz por 80 anos.</w:t>
      </w:r>
    </w:p>
    <w:p>
      <w:pPr/>
      <w:r>
        <w:rPr>
          <w:lang w:val="pt_PT" w:bidi="pt_PT"/>
        </w:rPr>
      </w:r>
      <w:r>
        <w:rPr>
          <w:lang w:val="pt_PT" w:bidi="pt_PT"/>
        </w:rPr>
        <w:t>Pause a encenação. 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Temos medo dos moabitas há muitos anos. Mas quando vi os outros israelitas se reunirem com Eúde para nos liderar, eu estava pronto para lutar. Yahweh realmente nos ajuda; ou</w:t>
      </w:r>
    </w:p>
    <w:p>
      <w:pPr>
        <w:pStyle w:val="ListBullet"/>
        <w:spacing w:line="240" w:lineRule="auto"/>
        <w:ind w:left="720"/>
      </w:pPr>
      <w:r>
        <w:rPr>
          <w:lang w:val="pt_PT" w:bidi="pt_PT"/>
        </w:rPr>
      </w:r>
      <w:r>
        <w:rPr>
          <w:lang w:val="pt_PT" w:bidi="pt_PT"/>
        </w:rPr>
        <w:t>Na última vez que os moabitas nos atacaram, eles eram muito mais poderosos do que nós e nos derrotaram. Desta vez, vencemos! Eu estou surpreso com a maneira como Yahweh nos fez vencer; ou</w:t>
      </w:r>
    </w:p>
    <w:p>
      <w:pPr>
        <w:pStyle w:val="ListBullet"/>
        <w:spacing w:line="240" w:lineRule="auto"/>
        <w:ind w:left="720"/>
      </w:pPr>
      <w:r>
        <w:rPr>
          <w:lang w:val="pt_PT" w:bidi="pt_PT"/>
        </w:rPr>
      </w:r>
      <w:r>
        <w:rPr>
          <w:lang w:val="pt_PT" w:bidi="pt_PT"/>
        </w:rPr>
        <w:t>Vejo agora o que acontece quando fazemos coisas más. Terei o cuidado de honrar e adorar Yahweh enquanto viver.</w:t>
      </w:r>
    </w:p>
    <w:p>
      <w:pPr/>
      <w:r>
        <w:rPr>
          <w:lang w:val="pt_PT" w:bidi="pt_PT"/>
        </w:rPr>
      </w:r>
      <w:r>
        <w:rPr>
          <w:lang w:val="pt_PT" w:bidi="pt_PT"/>
        </w:rPr>
        <w:t>Continue a encenação.</w:t>
      </w:r>
    </w:p>
    <w:p>
      <w:pPr/>
      <w:r>
        <w:rPr>
          <w:lang w:val="pt_PT" w:bidi="pt_PT"/>
        </w:rPr>
      </w:r>
      <w:r>
        <w:rPr>
          <w:lang w:val="pt_PT" w:bidi="pt_PT"/>
        </w:rPr>
        <w:t>Depois que Eúde terminou seu tempo como juiz, Sangar, filho de Anate, salvou Israel. Sangar matou 600 filisteus com uma aguilhada de bois.</w:t>
      </w:r>
    </w:p>
    <w:p>
      <w:pPr/>
      <w:r>
        <w:rPr>
          <w:lang w:val="pt_PT" w:bidi="pt_PT"/>
        </w:rPr>
      </w:r>
      <w:r>
        <w:rPr>
          <w:lang w:val="pt_PT" w:bidi="pt_PT"/>
        </w:rPr>
        <w:t>Pause a encenação. Pergunte à pessoa que interpreta Sangar: “O que você está sentindo ou pensando?”. A pessoa pode responder coisas como:</w:t>
      </w:r>
    </w:p>
    <w:p>
      <w:pPr>
        <w:pStyle w:val="ListBullet"/>
        <w:spacing w:line="240" w:lineRule="auto"/>
        <w:ind w:left="720"/>
      </w:pPr>
      <w:r>
        <w:rPr>
          <w:lang w:val="pt_PT" w:bidi="pt_PT"/>
        </w:rPr>
      </w:r>
      <w:r>
        <w:rPr>
          <w:lang w:val="pt_PT" w:bidi="pt_PT"/>
        </w:rPr>
        <w:t>Uau! Eu não poderia ter derrotado todos aqueles soldados por conta própria, especialmente sem uma arma real. Eu sou grato por Yahweh ter me ajudado; ou</w:t>
      </w:r>
    </w:p>
    <w:p>
      <w:pPr>
        <w:pStyle w:val="ListBullet"/>
        <w:spacing w:line="240" w:lineRule="auto"/>
        <w:ind w:left="720"/>
      </w:pPr>
      <w:r>
        <w:rPr>
          <w:lang w:val="pt_PT" w:bidi="pt_PT"/>
        </w:rPr>
      </w:r>
      <w:r>
        <w:rPr>
          <w:lang w:val="pt_PT" w:bidi="pt_PT"/>
        </w:rPr>
        <w:t>Os filisteus iam atacar e ferir os israelitas. Não queria que isso acontecesse.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3.12–31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israelitas novamente agem de uma maneira que Yahweh disse a eles que é </w:t>
      </w:r>
      <w:r>
        <w:rPr>
          <w:b/>
          <w:lang w:val="pt_PT" w:bidi="pt_PT"/>
        </w:rPr>
        <w:t>má</w:t>
      </w:r>
      <w:r>
        <w:rPr>
          <w:lang w:val="pt_PT" w:bidi="pt_PT"/>
        </w:rPr>
        <w:t>. O mal é o oposto do bem. Quando as pessoas não obedecem mais a Deus, elas começam a praticar ações más. Para mais informações sobre mal, consulte o Glossário Mestre. Usem a mesma palavra ou frase para mal que vocês usaram em passagens anteriores. Também use a mesma frase para "mau aos olhos de Yahweh" que você usou em passagens anteriores.</w:t>
      </w:r>
    </w:p>
    <w:p>
      <w:pPr/>
      <w:r>
        <w:rPr>
          <w:lang w:val="pt_PT" w:bidi="pt_PT"/>
        </w:rPr>
      </w:r>
      <w:r>
        <w:rPr>
          <w:lang w:val="pt_PT" w:bidi="pt_PT"/>
        </w:rPr>
        <w:t xml:space="preserve">O nome </w:t>
      </w:r>
      <w:r>
        <w:rPr>
          <w:b/>
          <w:lang w:val="pt_PT" w:bidi="pt_PT"/>
        </w:rPr>
        <w:t>Yahweh</w:t>
      </w:r>
      <w:r>
        <w:rPr>
          <w:lang w:val="pt_PT" w:bidi="pt_PT"/>
        </w:rPr>
        <w:t xml:space="preserve"> era um nome muito pessoal para Deus que mostrava o relacionamento próximo que Deus tinha com o povo de Israel. Para mais informações sobre Yahweh, consulte o Glossário Mestre. Usem a mesma palavra ou frase para Yahweh que vocês usaram em passagens anteriores.</w:t>
      </w:r>
    </w:p>
    <w:p>
      <w:pPr/>
      <w:r>
        <w:rPr>
          <w:lang w:val="pt_PT" w:bidi="pt_PT"/>
        </w:rPr>
      </w:r>
      <w:r>
        <w:rPr>
          <w:lang w:val="pt_PT" w:bidi="pt_PT"/>
        </w:rPr>
        <w:t xml:space="preserve">Yahweh permite que o </w:t>
      </w:r>
      <w:r>
        <w:rPr>
          <w:b/>
          <w:lang w:val="pt_PT" w:bidi="pt_PT"/>
        </w:rPr>
        <w:t>rei</w:t>
      </w:r>
      <w:r>
        <w:rPr>
          <w:lang w:val="pt_PT" w:bidi="pt_PT"/>
        </w:rPr>
        <w:t xml:space="preserve"> Eglom governe sobre os israelitas. Um rei é alguém que governa sobre uma cidade ou território, como uma região ou um país. Para mais informações sobre rei, consultem o Glossário Mestre. Usem a mesma palavra ou frase para rei que vocês usaram em passagens anteriores. </w:t>
      </w:r>
    </w:p>
    <w:p>
      <w:pPr/>
      <w:r>
        <w:rPr>
          <w:lang w:val="pt_PT" w:bidi="pt_PT"/>
        </w:rPr>
      </w:r>
      <w:r>
        <w:rPr>
          <w:lang w:val="pt_PT" w:bidi="pt_PT"/>
        </w:rPr>
        <w:t xml:space="preserve">Os israelitas pagam </w:t>
      </w:r>
      <w:r>
        <w:rPr>
          <w:b/>
          <w:lang w:val="pt_PT" w:bidi="pt_PT"/>
        </w:rPr>
        <w:t>tributo</w:t>
      </w:r>
      <w:r>
        <w:rPr>
          <w:lang w:val="pt_PT" w:bidi="pt_PT"/>
        </w:rPr>
        <w:t xml:space="preserve"> ao rei Eglom. Quando uma nação conquistava outra nação, o rei da nação que governava exigia tributo ou pagamento da nação que ele governava. Esse tributo poderia ser composto por coisas como metais preciosos, materiais ou produtos agrícolas. Tributo também poderia significar que as pessoas tinham que trabalhar para o rei. Muitas vezes, as pessoas teriam que pagar regularmente esse tributo ao rei.</w:t>
      </w:r>
    </w:p>
    <w:p>
      <w:pPr/>
      <w:r>
        <w:rPr>
          <w:lang w:val="pt_PT" w:bidi="pt_PT"/>
        </w:rPr>
      </w:r>
      <w:r>
        <w:rPr>
          <w:lang w:val="pt_PT" w:bidi="pt_PT"/>
        </w:rPr>
        <w:t>Parem aqui e discutam em grupo qual palavra ou frase vocês usarão para tributo. Se você já traduziu essa palavra em outro livro da Bíblia, use a mesma palavra que você usou lá. Pause este áudio aqui.</w:t>
      </w:r>
    </w:p>
    <w:p>
      <w:pPr/>
      <w:r>
        <w:rPr>
          <w:lang w:val="pt_PT" w:bidi="pt_PT"/>
        </w:rPr>
      </w:r>
      <w:r>
        <w:rPr>
          <w:lang w:val="pt_PT" w:bidi="pt_PT"/>
        </w:rPr>
        <w:t xml:space="preserve">Yahweh dá aos israelitas Eúde, que é um </w:t>
      </w:r>
      <w:r>
        <w:rPr>
          <w:b/>
          <w:lang w:val="pt_PT" w:bidi="pt_PT"/>
        </w:rPr>
        <w:t>libertador</w:t>
      </w:r>
      <w:r>
        <w:rPr>
          <w:lang w:val="pt_PT" w:bidi="pt_PT"/>
        </w:rPr>
        <w:t xml:space="preserve"> deles, assim como Yahweh havia enviado Otniel como um libertador antes. Um libertador é alguém que salva ou resgata um grupo de pessoas de um conquistador ou do perigo. Use a mesma palavra para libertador, salvador ou resgatador que você usou na história anterior.</w:t>
      </w:r>
    </w:p>
    <w:p>
      <w:pPr/>
      <w:r>
        <w:rPr>
          <w:lang w:val="pt_PT" w:bidi="pt_PT"/>
        </w:rPr>
      </w:r>
      <w:r>
        <w:rPr>
          <w:lang w:val="pt_PT" w:bidi="pt_PT"/>
        </w:rPr>
        <w:t xml:space="preserve">Eúde faz uma </w:t>
      </w:r>
      <w:r>
        <w:rPr>
          <w:b/>
          <w:lang w:val="pt_PT" w:bidi="pt_PT"/>
        </w:rPr>
        <w:t>espada</w:t>
      </w:r>
      <w:r>
        <w:rPr>
          <w:lang w:val="pt_PT" w:bidi="pt_PT"/>
        </w:rPr>
        <w:t xml:space="preserve"> ou uma faca longa que é afiada em ambos os lados da lâmina. A espada de Eúde provavelmente não teria uma guarda, mas apenas um cabo ou uma superfície envolta para que Eúde a segurasse. Essa espada tinha um </w:t>
      </w:r>
      <w:r>
        <w:rPr>
          <w:b/>
          <w:lang w:val="pt_PT" w:bidi="pt_PT"/>
        </w:rPr>
        <w:t>côvado</w:t>
      </w:r>
      <w:r>
        <w:rPr>
          <w:lang w:val="pt_PT" w:bidi="pt_PT"/>
        </w:rPr>
        <w:t xml:space="preserve"> ou um gomed de comprimento. Nessa época, um </w:t>
      </w:r>
      <w:r>
        <w:rPr>
          <w:b/>
          <w:lang w:val="pt_PT" w:bidi="pt_PT"/>
        </w:rPr>
        <w:t>côvado</w:t>
      </w:r>
      <w:r>
        <w:rPr>
          <w:lang w:val="pt_PT" w:bidi="pt_PT"/>
        </w:rPr>
        <w:t xml:space="preserve"> e um gomed eram maneiras de medir o comprimento de uma coisa. Um côvado é aproximadamente tão longo quanto o braço de um homem, de seu cotovelo até as pontas dos dedos, o que é cerca de 50 centímetros. Um gomed é um pouco mais curto, com cerca de 45 centímetros, ou aproximadamente a distância do cotovelo de uma pessoa até as juntas dos dedos. Então a espada provavelmente tinha cerca de 45 a 50 centímetros de comprimento. Essa espada seria pequena o suficiente para que Eúde a amarrasse à coxa direita e a escondesse sob suas roupas.</w:t>
      </w:r>
    </w:p>
    <w:p>
      <w:pPr/>
      <w:r>
        <w:rPr>
          <w:lang w:val="pt_PT" w:bidi="pt_PT"/>
        </w:rPr>
      </w:r>
      <w:r>
        <w:rPr>
          <w:lang w:val="pt_PT" w:bidi="pt_PT"/>
        </w:rPr>
        <w:t>Parem aqui e olhem para uma imagem de uma espada novamente em grupo, conforme necessário. Discutam em grupo qual palavra ou frase vocês usarão para essa espada curta ou faca longa. Também discutam qual palavra ou frase vocês usarão para o comprimento da espada. Procure côvado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 xml:space="preserve">Eúde visita o rei Eglom em uma sala superior do </w:t>
      </w:r>
      <w:r>
        <w:rPr>
          <w:b/>
          <w:lang w:val="pt_PT" w:bidi="pt_PT"/>
        </w:rPr>
        <w:t>palácio</w:t>
      </w:r>
      <w:r>
        <w:rPr>
          <w:lang w:val="pt_PT" w:bidi="pt_PT"/>
        </w:rPr>
        <w:t xml:space="preserve"> do rei. Uma </w:t>
      </w:r>
      <w:r>
        <w:rPr>
          <w:b/>
          <w:lang w:val="pt_PT" w:bidi="pt_PT"/>
        </w:rPr>
        <w:t>sala superior</w:t>
      </w:r>
      <w:r>
        <w:rPr>
          <w:lang w:val="pt_PT" w:bidi="pt_PT"/>
        </w:rPr>
        <w:t xml:space="preserve"> pode ter sido um cômodo acima do piso térreo ou um cômodo no telhado da casa. Um palácio é uma casa onde um rei ou governante vive. Provavelmente é uma grande casa onde o rei e seus servos vivem.</w:t>
      </w:r>
    </w:p>
    <w:p>
      <w:pPr/>
      <w:r>
        <w:rPr>
          <w:lang w:val="pt_PT" w:bidi="pt_PT"/>
        </w:rPr>
      </w:r>
      <w:r>
        <w:rPr>
          <w:lang w:val="pt_PT" w:bidi="pt_PT"/>
        </w:rPr>
        <w:t xml:space="preserve">Eúde deixa o palácio por um </w:t>
      </w:r>
      <w:r>
        <w:rPr>
          <w:b/>
          <w:lang w:val="pt_PT" w:bidi="pt_PT"/>
        </w:rPr>
        <w:t>pórtico</w:t>
      </w:r>
      <w:r>
        <w:rPr>
          <w:lang w:val="pt_PT" w:bidi="pt_PT"/>
        </w:rPr>
        <w:t>, que pode ser uma grande área aberta externa ao lado dos quartos do palácio, ou pode ser um espaço aberto que une os ambientes superiores aos níveis inferiores.</w:t>
      </w:r>
    </w:p>
    <w:p>
      <w:pPr/>
      <w:r>
        <w:rPr>
          <w:lang w:val="pt_PT" w:bidi="pt_PT"/>
        </w:rPr>
      </w:r>
      <w:r>
        <w:rPr>
          <w:lang w:val="pt_PT" w:bidi="pt_PT"/>
        </w:rPr>
        <w:t>Parem aqui e discutam em grupo como vocês falarão sobre o palácio, o ambiente superior do palácio e o pórtico de onde Eúde sai. Pause este áudio aqui.</w:t>
      </w:r>
    </w:p>
    <w:p>
      <w:pPr/>
      <w:r>
        <w:rPr>
          <w:lang w:val="pt_PT" w:bidi="pt_PT"/>
        </w:rPr>
      </w:r>
      <w:r>
        <w:rPr>
          <w:lang w:val="pt_PT" w:bidi="pt_PT"/>
        </w:rPr>
        <w:t xml:space="preserve">Eúde para nas </w:t>
      </w:r>
      <w:r>
        <w:rPr>
          <w:b/>
          <w:lang w:val="pt_PT" w:bidi="pt_PT"/>
        </w:rPr>
        <w:t>imagens</w:t>
      </w:r>
      <w:r>
        <w:rPr>
          <w:lang w:val="pt_PT" w:bidi="pt_PT"/>
        </w:rPr>
        <w:t xml:space="preserve"> de pedra ou </w:t>
      </w:r>
      <w:r>
        <w:rPr>
          <w:b/>
          <w:lang w:val="pt_PT" w:bidi="pt_PT"/>
        </w:rPr>
        <w:t>ídolos</w:t>
      </w:r>
      <w:r>
        <w:rPr>
          <w:lang w:val="pt_PT" w:bidi="pt_PT"/>
        </w:rPr>
        <w:t xml:space="preserve"> em Gilgal. Um ídolo ou uma imagem é um objeto que as pessoas fazem para adorar um deus. O objeto lembra as pessoas sobre algumas das características desse deus. Ídolos e imagens poderiam ser muito grandes, e esses ídolos poderiam ter sido grandes o suficiente para serem um ponto de referência.</w:t>
      </w:r>
    </w:p>
    <w:p>
      <w:pPr/>
      <w:r>
        <w:rPr>
          <w:lang w:val="pt_PT" w:bidi="pt_PT"/>
        </w:rPr>
      </w:r>
      <w:r>
        <w:rPr>
          <w:lang w:val="pt_PT" w:bidi="pt_PT"/>
        </w:rPr>
        <w:t>Parem aqui e discutam em grupo quais palavras ou frases vocês usarão para ídolo ou imagens. Procure ídolo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 xml:space="preserve">Eúde diz que tem uma mensagem de </w:t>
      </w:r>
      <w:r>
        <w:rPr>
          <w:b/>
          <w:lang w:val="pt_PT" w:bidi="pt_PT"/>
        </w:rPr>
        <w:t>Deus</w:t>
      </w:r>
      <w:r>
        <w:rPr>
          <w:lang w:val="pt_PT" w:bidi="pt_PT"/>
        </w:rPr>
        <w:t>. Essa palavra para Deus é uma palavra geral para Deus, não o nome pessoal de Yahweh. Para mais informações sobre Deus, consulte o Glossário Mestre. Usem a mesma palavra ou frase para Deus que vocês usaram em passagens anteriores.</w:t>
      </w:r>
    </w:p>
    <w:p>
      <w:pPr/>
      <w:r>
        <w:rPr>
          <w:lang w:val="pt_PT" w:bidi="pt_PT"/>
        </w:rPr>
      </w:r>
      <w:r>
        <w:rPr>
          <w:lang w:val="pt_PT" w:bidi="pt_PT"/>
        </w:rPr>
        <w:t xml:space="preserve">Eglom manda sair todos os seus </w:t>
      </w:r>
      <w:r>
        <w:rPr>
          <w:b/>
          <w:lang w:val="pt_PT" w:bidi="pt_PT"/>
        </w:rPr>
        <w:t>assistentes</w:t>
      </w:r>
      <w:r>
        <w:rPr>
          <w:lang w:val="pt_PT" w:bidi="pt_PT"/>
        </w:rPr>
        <w:t>, ou todos os que estavam na sala com Eglom. Isso provavelmente incluía seus oficiais, guardas e servos.</w:t>
      </w:r>
    </w:p>
    <w:p>
      <w:pPr/>
      <w:r>
        <w:rPr>
          <w:lang w:val="pt_PT" w:bidi="pt_PT"/>
        </w:rPr>
      </w:r>
      <w:r>
        <w:rPr>
          <w:lang w:val="pt_PT" w:bidi="pt_PT"/>
        </w:rPr>
        <w:t>Parem aqui e discutam em grupo qual palavra ou frase vocês usarão para atendentes. Se você já traduziu essa palavra em outro livro da Bíblia, use a mesma palavra que você usou lá. Pause este áudio aqui.</w:t>
      </w:r>
    </w:p>
    <w:p>
      <w:pPr/>
      <w:r>
        <w:rPr>
          <w:lang w:val="pt_PT" w:bidi="pt_PT"/>
        </w:rPr>
      </w:r>
      <w:r>
        <w:rPr>
          <w:lang w:val="pt_PT" w:bidi="pt_PT"/>
        </w:rPr>
        <w:t xml:space="preserve">Os </w:t>
      </w:r>
      <w:r>
        <w:rPr>
          <w:b/>
          <w:lang w:val="pt_PT" w:bidi="pt_PT"/>
        </w:rPr>
        <w:t>servos</w:t>
      </w:r>
      <w:r>
        <w:rPr>
          <w:lang w:val="pt_PT" w:bidi="pt_PT"/>
        </w:rPr>
        <w:t xml:space="preserve"> de Eglom, que eram parte de seus assistentes, esperavam fora das portas da sala superior. Um servo é uma pessoa que trabalha para outra pessoa. Os servos podem trabalhar na casa ou nos campos de seu mestre. Os servos geralmente têm uma posição baixa na comunidade. Para mais informações sobre servo, consulte o Glossário Mestre. Usem a mesma palavra ou frase para servo que vocês usaram em passagens anteriores.</w:t>
      </w:r>
    </w:p>
    <w:p>
      <w:pPr/>
      <w:r>
        <w:rPr>
          <w:lang w:val="pt_PT" w:bidi="pt_PT"/>
        </w:rPr>
      </w:r>
      <w:r>
        <w:rPr>
          <w:lang w:val="pt_PT" w:bidi="pt_PT"/>
        </w:rPr>
        <w:t xml:space="preserve">Quando os servos abrem a porta, eles encontram seu </w:t>
      </w:r>
      <w:r>
        <w:rPr>
          <w:b/>
          <w:lang w:val="pt_PT" w:bidi="pt_PT"/>
        </w:rPr>
        <w:t>senhor</w:t>
      </w:r>
      <w:r>
        <w:rPr>
          <w:lang w:val="pt_PT" w:bidi="pt_PT"/>
        </w:rPr>
        <w:t xml:space="preserve"> ou </w:t>
      </w:r>
      <w:r>
        <w:rPr>
          <w:b/>
          <w:lang w:val="pt_PT" w:bidi="pt_PT"/>
        </w:rPr>
        <w:t>mestre</w:t>
      </w:r>
      <w:r>
        <w:rPr>
          <w:lang w:val="pt_PT" w:bidi="pt_PT"/>
        </w:rPr>
        <w:t xml:space="preserve"> morto no chão. Um mestre é um título respeitoso geral para alguém em uma alta posição ou status. Senhor é muitas vezes o título para alguém que possui propriedade ou é um governante supremo. </w:t>
      </w:r>
    </w:p>
    <w:p>
      <w:pPr/>
      <w:r>
        <w:rPr>
          <w:lang w:val="pt_PT" w:bidi="pt_PT"/>
        </w:rPr>
      </w:r>
      <w:r>
        <w:rPr>
          <w:lang w:val="pt_PT" w:bidi="pt_PT"/>
        </w:rPr>
        <w:t>Parem aqui e discutam em grupo qual palavra ou frase vocês usarão para senhor. Procure senhor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Eúde toca uma </w:t>
      </w:r>
      <w:r>
        <w:rPr>
          <w:b/>
          <w:lang w:val="pt_PT" w:bidi="pt_PT"/>
        </w:rPr>
        <w:t>trombeta</w:t>
      </w:r>
      <w:r>
        <w:rPr>
          <w:lang w:val="pt_PT" w:bidi="pt_PT"/>
        </w:rPr>
        <w:t xml:space="preserve"> para reunir os israelitas. As pessoas faziam trombetas com o chifre de um carneiro, com um buraco na ponta estreita. Quando alguém soprava pelo buraco, o trombeta emitia duas ou três notas. As pessoas usavam trombetas para sinalizar mensagens, especialmente mensagens para reunir as pessoas para a guerra.</w:t>
      </w:r>
    </w:p>
    <w:p>
      <w:pPr/>
      <w:r>
        <w:rPr>
          <w:lang w:val="pt_PT" w:bidi="pt_PT"/>
        </w:rPr>
      </w:r>
      <w:r>
        <w:rPr>
          <w:lang w:val="pt_PT" w:bidi="pt_PT"/>
        </w:rPr>
        <w:t>Parem aqui e, em grupo, olhem para uma imagem de uma trombeta novamente, se necessário. Discutam em grupo qual palavra ou frase vocês usarão para trombeta. Se você já traduziu essa palavra em outro livro da Bíblia, use a mesma palavra que você usou lá. Pause este áudio aqui.</w:t>
      </w:r>
    </w:p>
    <w:p>
      <w:pPr/>
      <w:r>
        <w:rPr>
          <w:lang w:val="pt_PT" w:bidi="pt_PT"/>
        </w:rPr>
      </w:r>
      <w:r>
        <w:rPr>
          <w:lang w:val="pt_PT" w:bidi="pt_PT"/>
        </w:rPr>
        <w:t xml:space="preserve">Eúde leva os israelitas para os vados do </w:t>
      </w:r>
      <w:r>
        <w:rPr>
          <w:b/>
          <w:lang w:val="pt_PT" w:bidi="pt_PT"/>
        </w:rPr>
        <w:t>rio Jordão</w:t>
      </w:r>
      <w:r>
        <w:rPr>
          <w:lang w:val="pt_PT" w:bidi="pt_PT"/>
        </w:rPr>
        <w:t>, que é um lugar seguro para atravessar o rio Jordão. O rio Jordão é um longo rio que corre por Israel do norte ao sul. Durante a estação chuvosa, o rio é bastante largo e profundo. Em outras épocas do ano, o rio é menor, e uma pessoa pode atravessar a vau ou nadar pela água para chegar ao outro lado. O rio Jordão termina no mar Morto.</w:t>
      </w:r>
    </w:p>
    <w:p>
      <w:pPr/>
      <w:r>
        <w:rPr>
          <w:lang w:val="pt_PT" w:bidi="pt_PT"/>
        </w:rPr>
      </w:r>
      <w:r>
        <w:rPr>
          <w:lang w:val="pt_PT" w:bidi="pt_PT"/>
        </w:rPr>
        <w:t>Pare aqui e discuta em grupo quais palavras ou frases vocês usarão para o rio Jordão e para os vados, ou lugar seguro para atravessar, o rio Jordão. Procure rio Jordão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 terra teve </w:t>
      </w:r>
      <w:r>
        <w:rPr>
          <w:b/>
          <w:lang w:val="pt_PT" w:bidi="pt_PT"/>
        </w:rPr>
        <w:t>paz</w:t>
      </w:r>
      <w:r>
        <w:rPr>
          <w:lang w:val="pt_PT" w:bidi="pt_PT"/>
        </w:rPr>
        <w:t xml:space="preserve"> por 80 anos. Aqui, isso provavelmente significa que as pessoas vivem em harmonia umas com as outras e não lutam umas contra as outras, e que nenhuma outra nação ataca os israelitas. Para mais informações sobre paz, consulte o Glossário Mestre. Usem a mesma palavra ou frase para paz que vocês usaram na passagem anterior.</w:t>
      </w:r>
    </w:p>
    <w:p>
      <w:pPr/>
      <w:r>
        <w:rPr>
          <w:lang w:val="pt_PT" w:bidi="pt_PT"/>
        </w:rPr>
      </w:r>
      <w:r>
        <w:rPr>
          <w:lang w:val="pt_PT" w:bidi="pt_PT"/>
        </w:rPr>
        <w:t xml:space="preserve">Sangar mata os filisteus com uma </w:t>
      </w:r>
      <w:r>
        <w:rPr>
          <w:b/>
          <w:lang w:val="pt_PT" w:bidi="pt_PT"/>
        </w:rPr>
        <w:t>aguilhada de bois</w:t>
      </w:r>
      <w:r>
        <w:rPr>
          <w:lang w:val="pt_PT" w:bidi="pt_PT"/>
        </w:rPr>
        <w:t>. Uma aguilhada é uma vara longa com uma ponta de metal afiada. Se um agricultor quisesse que seu gado se movesse ou fosse para a frente, ele os cutucaria com o aguilhão.</w:t>
      </w:r>
    </w:p>
    <w:p>
      <w:pPr/>
      <w:r>
        <w:rPr>
          <w:lang w:val="pt_PT" w:bidi="pt_PT"/>
        </w:rPr>
      </w:r>
      <w:r>
        <w:rPr>
          <w:lang w:val="pt_PT" w:bidi="pt_PT"/>
        </w:rPr>
        <w:t>Parem aqui e discutam em grupo qual palavra ou frase vocês usarão para aguilhada. Olhem para a imagem de um aguilhão novamente, se necessário.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4:1–10</w:t>
      </w:r>
      <w:r>
        <w:rPr>
          <w:lang w:val="pt_PT" w:bidi="pt_PT"/>
        </w:rPr>
      </w:r>
    </w:p>
    <w:p>
      <w:pPr>
        <w:pStyle w:val="Heading3"/>
      </w:pPr>
      <w:r>
        <w:rPr>
          <w:lang w:val="pt_PT" w:bidi="pt_PT"/>
        </w:rPr>
        <w:t>Ouvir e Sentir</w:t>
      </w:r>
    </w:p>
    <w:p>
      <w:pPr/>
      <w:r>
        <w:rPr>
          <w:lang w:val="pt_PT" w:bidi="pt_PT"/>
        </w:rPr>
      </w:r>
      <w:r>
        <w:rPr>
          <w:lang w:val="pt_PT" w:bidi="pt_PT"/>
        </w:rPr>
        <w:t>Nesta etapa, ouçam Juízes 4.1–10 e guardem em seus corações.</w:t>
      </w:r>
    </w:p>
    <w:p>
      <w:pPr/>
      <w:r>
        <w:rPr>
          <w:lang w:val="pt_PT" w:bidi="pt_PT"/>
        </w:rPr>
      </w:r>
      <w:r>
        <w:rPr>
          <w:lang w:val="pt_PT" w:bidi="pt_PT"/>
        </w:rPr>
        <w:t>Ouçam uma versão em áudio de Juízes 4.1–10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4.1–10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Yahweh resgatou o povo dele por meio dos juízes Eúde e Sangar. Essa passagem é a história de como Yahweh fala por meio da juíza Débora para preparar os israelitas para lutar contra o exército cananeu. Débora profetiza que Yahweh dará a vitória a uma mulher.</w:t>
      </w:r>
    </w:p>
    <w:p>
      <w:pPr/>
      <w:r>
        <w:rPr>
          <w:lang w:val="pt_PT" w:bidi="pt_PT"/>
        </w:rPr>
      </w:r>
      <w:r>
        <w:rPr>
          <w:lang w:val="pt_PT" w:bidi="pt_PT"/>
        </w:rPr>
        <w:t>O autor nos diz que depois que Eúde morreu, os israelitas mais uma vez fizeram o mal ou continuaram a fazer o mal. Yahweh deixou que os cananeus, que tinham um exército poderoso, oprimissem os israelitas. Jabim era o rei de Canaã. Jabim provavelmente era um título real e não o nome do rei.</w:t>
      </w:r>
    </w:p>
    <w:p>
      <w:pPr/>
      <w:r>
        <w:rPr>
          <w:lang w:val="pt_PT" w:bidi="pt_PT"/>
        </w:rPr>
      </w:r>
      <w:r>
        <w:rPr>
          <w:lang w:val="pt_PT" w:bidi="pt_PT"/>
        </w:rPr>
        <w:t>Parem aqui e discutam essa pergunta em grupo: que títulos ou nomes vocês usam para pessoas que possuem posições de autoridade ou poder? Pensem em quaisquer palavras ou frases que possam usar para falar sobre um rei ou rainha, um presidente ou pessoas no governo. Pause este áudio aqui.</w:t>
      </w:r>
    </w:p>
    <w:p>
      <w:pPr/>
      <w:r>
        <w:rPr>
          <w:lang w:val="pt_PT" w:bidi="pt_PT"/>
        </w:rPr>
      </w:r>
      <w:r>
        <w:rPr>
          <w:lang w:val="pt_PT" w:bidi="pt_PT"/>
        </w:rPr>
        <w:t>Jabim governava o povo dele da cidade de Hazor. Hazor era uma cidade fortificada, ou protegida, na terra que pertencia à tribo israelita de Naftali. Hazor era a cidade mais poderosa no norte de Canaã.</w:t>
      </w:r>
    </w:p>
    <w:p>
      <w:pPr/>
      <w:r>
        <w:rPr>
          <w:lang w:val="pt_PT" w:bidi="pt_PT"/>
        </w:rPr>
      </w:r>
      <w:r>
        <w:rPr>
          <w:lang w:val="pt_PT" w:bidi="pt_PT"/>
        </w:rPr>
        <w:t>Sísera, o comandante do exército de Jabim, vivia em Harosete-Hagoim. Não sabemos a localização exata de Harosete-Hagoim. No entanto, como Sísera mantinha seus carros em Harosete-Hagoim, é provável que o local ficasse em uma área de terreno plano, em vez de nas colinas. Os detalhes que o narrador nos conta mais tarde na passagem sugerem que Harosete-Hagoim provavelmente estava no extremo oeste do vale ou planície de Jezreel. Isso significaria que os israelitas estavam entre Jabim, ao norte, e Sísera, ao sul.</w:t>
      </w:r>
    </w:p>
    <w:p>
      <w:pPr/>
      <w:r>
        <w:rPr>
          <w:lang w:val="pt_PT" w:bidi="pt_PT"/>
        </w:rPr>
      </w:r>
      <w:r>
        <w:rPr>
          <w:lang w:val="pt_PT" w:bidi="pt_PT"/>
        </w:rPr>
        <w:t>Parem aqui e em grupo, olhem para um mapa de Hazor, o vale de Jezreel e a possível localização de Harosete-Hagoim. Pause este áudio aqui.</w:t>
      </w:r>
    </w:p>
    <w:p>
      <w:pPr/>
      <w:r>
        <w:rPr>
          <w:lang w:val="pt_PT" w:bidi="pt_PT"/>
        </w:rPr>
      </w:r>
      <w:r>
        <w:rPr>
          <w:lang w:val="pt_PT" w:bidi="pt_PT"/>
        </w:rPr>
        <w:t>Sísera tinha 900 carros de ferro. Vocês podem se lembrar de uma passagem anterior em que carros de ferro protegiam os cananeus dos homens de Judá. Os israelitas ainda não sabiam como produzir ferro. As armas dos israelitas eram mais fracas do que as armas dos cananeus, então o exército de Jabim era mais poderoso e muito cruel com os israelitas.</w:t>
      </w:r>
    </w:p>
    <w:p>
      <w:pPr/>
      <w:r>
        <w:rPr>
          <w:lang w:val="pt_PT" w:bidi="pt_PT"/>
        </w:rPr>
      </w:r>
      <w:r>
        <w:rPr>
          <w:lang w:val="pt_PT" w:bidi="pt_PT"/>
        </w:rPr>
        <w:t>Parem aqui e olhem para imagens de um carro de ferro e armas de ferro. Comparem eles com as armas feitas de osso, pedra, madeira ou bronze. Que tipo de armas são usadas em sua cultura? Pause este áudio aqui.</w:t>
      </w:r>
    </w:p>
    <w:p>
      <w:pPr/>
      <w:r>
        <w:rPr>
          <w:lang w:val="pt_PT" w:bidi="pt_PT"/>
        </w:rPr>
      </w:r>
      <w:r>
        <w:rPr>
          <w:lang w:val="pt_PT" w:bidi="pt_PT"/>
        </w:rPr>
        <w:t>Os cananeus foram cruéis com os israelitas por 20 anos. Os israelitas ficaram desesperados. Os israelitas clamaram a Yahweh por ajuda.</w:t>
      </w:r>
    </w:p>
    <w:p>
      <w:pPr/>
      <w:r>
        <w:rPr>
          <w:lang w:val="pt_PT" w:bidi="pt_PT"/>
        </w:rPr>
      </w:r>
      <w:r>
        <w:rPr>
          <w:lang w:val="pt_PT" w:bidi="pt_PT"/>
        </w:rPr>
        <w:t>O narrador agora nos apresenta Débora. Débora é uma profetisa, e nessa história, Yahweh fala por meio de Débora. Era muito incomum que uma mulher fosse uma profetisa. Débora era a esposa de um homem chamado Lapidote. Não sabemos mais nada sobre Lapidote, mas as pessoas muitas vezes apresentavam as mulheres mencionando também o nome do marido. Esse detalhe nos lembra que Débora era uma pessoa comum e real, mesmo que Yahweh tivesse escolhido usá-la como profetisa.</w:t>
      </w:r>
    </w:p>
    <w:p>
      <w:pPr/>
      <w:r>
        <w:rPr>
          <w:lang w:val="pt_PT" w:bidi="pt_PT"/>
        </w:rPr>
      </w:r>
      <w:r>
        <w:rPr>
          <w:lang w:val="pt_PT" w:bidi="pt_PT"/>
        </w:rPr>
        <w:t>Parem aqui e contem uma história de uma vez em que vocês viram Yahweh usar uma pessoa comum para fazer algo para a glória de Yahweh. Pause este áudio aqui.</w:t>
      </w:r>
    </w:p>
    <w:p>
      <w:pPr/>
      <w:r>
        <w:rPr>
          <w:lang w:val="pt_PT" w:bidi="pt_PT"/>
        </w:rPr>
      </w:r>
      <w:r>
        <w:rPr>
          <w:lang w:val="pt_PT" w:bidi="pt_PT"/>
        </w:rPr>
        <w:t>Débora agiu como uma juíza sobre Israel. Vocês se lembrarão de que os juízes de Israel nesse tempo eram os líderes ou governantes de Israel como um todo. Débora é a única mulher no Antigo Testamento a liderar Israel dessa maneira.</w:t>
      </w:r>
    </w:p>
    <w:p>
      <w:pPr/>
      <w:r>
        <w:rPr>
          <w:lang w:val="pt_PT" w:bidi="pt_PT"/>
        </w:rPr>
      </w:r>
      <w:r>
        <w:rPr>
          <w:lang w:val="pt_PT" w:bidi="pt_PT"/>
        </w:rPr>
        <w:t>Débora sentava-se sob uma palmeira entre Ramá e Betel, na região montanhosa de Efraim. Essa ficava no meio entre as tribos do norte e do sul de Israel.</w:t>
      </w:r>
    </w:p>
    <w:p>
      <w:pPr/>
      <w:r>
        <w:rPr>
          <w:lang w:val="pt_PT" w:bidi="pt_PT"/>
        </w:rPr>
      </w:r>
      <w:r>
        <w:rPr>
          <w:lang w:val="pt_PT" w:bidi="pt_PT"/>
        </w:rPr>
        <w:t>Parem aqui e olhem para o mesmo mapa de antes. Em grupo, apontem Ramá e Betel. Agora olhem para uma imagem de uma palmeira. Pause este áudio aqui.</w:t>
      </w:r>
    </w:p>
    <w:p>
      <w:pPr/>
      <w:r>
        <w:rPr>
          <w:lang w:val="pt_PT" w:bidi="pt_PT"/>
        </w:rPr>
      </w:r>
      <w:r>
        <w:rPr>
          <w:lang w:val="pt_PT" w:bidi="pt_PT"/>
        </w:rPr>
        <w:t>Débora se sentaria sob a palmeira. Quando um narrador diz que alguém "se senta", o narrador compara a pessoa a um governante que se senta em um trono. O narrador diz que Débora se senta sob a palmeira para mostrar que ela tem autoridade e que os israelitas respeitam Débora.</w:t>
      </w:r>
    </w:p>
    <w:p>
      <w:pPr/>
      <w:r>
        <w:rPr>
          <w:lang w:val="pt_PT" w:bidi="pt_PT"/>
        </w:rPr>
      </w:r>
      <w:r>
        <w:rPr>
          <w:lang w:val="pt_PT" w:bidi="pt_PT"/>
        </w:rPr>
        <w:t>Os israelitas vinham a Débora quando tinham um desacordo. Débora tomaria uma decisão sobre o desacordo. É improvável que os israelitas tenham trazido todas as divergências a Débora. Aprendemos em outras partes do Antigo Testamento que havia outros anciãos ou líderes na comunidade que geralmente decidiam assuntos simples. Se os líderes da comunidade eram incapazes de resolver o desacordo, então Débora julgava a situação.</w:t>
      </w:r>
    </w:p>
    <w:p>
      <w:pPr/>
      <w:r>
        <w:rPr>
          <w:lang w:val="pt_PT" w:bidi="pt_PT"/>
        </w:rPr>
      </w:r>
      <w:r>
        <w:rPr>
          <w:lang w:val="pt_PT" w:bidi="pt_PT"/>
        </w:rPr>
        <w:t>Parem aqui e contem uma história de alguém com autoridade, como um rei ou um juiz, que ouve uma disputa e toma uma decisão sobre o assunto. Pause este áudio aqui.</w:t>
      </w:r>
    </w:p>
    <w:p>
      <w:pPr/>
      <w:r>
        <w:rPr>
          <w:lang w:val="pt_PT" w:bidi="pt_PT"/>
        </w:rPr>
      </w:r>
      <w:r>
        <w:rPr>
          <w:lang w:val="pt_PT" w:bidi="pt_PT"/>
        </w:rPr>
        <w:t>Débora manda chamar Baraque para que venha até ela. O nome de Baraque significa raio. As pessoas podem se lembrar de que Baal, o deus de Canaã, muitas vezes tinha um raio em sua mão. O nome de Baraque parece um bom nome para um guerreiro que luta contra os cananeus. Baraque vem de uma cidade chamada Quedes, no norte de Israel, onde a tribo de Naftali vivia. Isso provavelmente significa que Baraque era parte da tribo de Naftali.</w:t>
      </w:r>
    </w:p>
    <w:p>
      <w:pPr/>
      <w:r>
        <w:rPr>
          <w:lang w:val="pt_PT" w:bidi="pt_PT"/>
        </w:rPr>
      </w:r>
      <w:r>
        <w:rPr>
          <w:lang w:val="pt_PT" w:bidi="pt_PT"/>
        </w:rPr>
        <w:t>Parem aqui e olhem para o mesmo mapa de Israel. Apontem Quedes, na terra de Naftali. Pause este áudio aqui.</w:t>
      </w:r>
    </w:p>
    <w:p>
      <w:pPr/>
      <w:r>
        <w:rPr>
          <w:lang w:val="pt_PT" w:bidi="pt_PT"/>
        </w:rPr>
      </w:r>
      <w:r>
        <w:rPr>
          <w:lang w:val="pt_PT" w:bidi="pt_PT"/>
        </w:rPr>
        <w:t>Débora fala com Baraque em nome de Yahweh, o Deus de Israel. A batalha será importante para todo Israel. O autor nos diz isso para nos lembrar que a autoridade de Débora vem de Yahweh.</w:t>
      </w:r>
    </w:p>
    <w:p>
      <w:pPr/>
      <w:r>
        <w:rPr>
          <w:lang w:val="pt_PT" w:bidi="pt_PT"/>
        </w:rPr>
      </w:r>
      <w:r>
        <w:rPr>
          <w:lang w:val="pt_PT" w:bidi="pt_PT"/>
        </w:rPr>
        <w:t>Débora diz a Baraque para recrutar um exército de 10.000 guerreiros das tribos de Naftali e Zebulom. As pessoas de Zebulom viviam ao sul dos naftalitas.</w:t>
      </w:r>
    </w:p>
    <w:p>
      <w:pPr/>
      <w:r>
        <w:rPr>
          <w:lang w:val="pt_PT" w:bidi="pt_PT"/>
        </w:rPr>
      </w:r>
      <w:r>
        <w:rPr>
          <w:lang w:val="pt_PT" w:bidi="pt_PT"/>
        </w:rPr>
        <w:t>Baraque deve atrair, ou liderar, esses guerreiros para o Monte Tabor. O Monte Tabor era uma montanha na fronteira entre a terra que as tribos de Naftali e Issacar possuíam.</w:t>
      </w:r>
    </w:p>
    <w:p>
      <w:pPr/>
      <w:r>
        <w:rPr>
          <w:lang w:val="pt_PT" w:bidi="pt_PT"/>
        </w:rPr>
      </w:r>
      <w:r>
        <w:rPr>
          <w:lang w:val="pt_PT" w:bidi="pt_PT"/>
        </w:rPr>
        <w:t>Parem aqui e, em grupo, olhem para uma imagem do Monte Tabor e para o mapa de Israel que mostra o Monte Tabor e as fronteiras das tribos de Naftali, Zebulom e Issacar. Pause este áudio aqui.</w:t>
      </w:r>
    </w:p>
    <w:p>
      <w:pPr/>
      <w:r>
        <w:rPr>
          <w:lang w:val="pt_PT" w:bidi="pt_PT"/>
        </w:rPr>
      </w:r>
      <w:r>
        <w:rPr>
          <w:lang w:val="pt_PT" w:bidi="pt_PT"/>
        </w:rPr>
        <w:t>Baraque levará, ou liderará, os 10.000 guerreiros para o Monte Tabor. Ao mesmo tempo, Débora diz que Yahweh atrairá, ou liderará, Sísera e o exército dele para se encontrar com Baraque perto do rio Quisom. Podemos ver que é realmente Yahweh que está no controle dessa batalha, não Baraque ou Sísera. Yahweh promete dar a Baraque a vitória sobre Sísera.</w:t>
      </w:r>
    </w:p>
    <w:p>
      <w:pPr/>
      <w:r>
        <w:rPr>
          <w:lang w:val="pt_PT" w:bidi="pt_PT"/>
        </w:rPr>
      </w:r>
      <w:r>
        <w:rPr>
          <w:lang w:val="pt_PT" w:bidi="pt_PT"/>
        </w:rPr>
        <w:t>Baraque concorda em fazer o que Yahweh ordenou, se Débora concordar em ir com Baraque. Não sabemos por que Baraque queria que Débora fosse com ele. Pode ser que Baraque não confiasse que Yahweh iria com Baraque, ou que Baraque quisesse garantir que Yahweh estivesse com ele por meio da presença de Débora. Ou pode ser que Baraque estivesse fraco e com medo.</w:t>
      </w:r>
    </w:p>
    <w:p>
      <w:pPr/>
      <w:r>
        <w:rPr>
          <w:lang w:val="pt_PT" w:bidi="pt_PT"/>
        </w:rPr>
      </w:r>
      <w:r>
        <w:rPr>
          <w:lang w:val="pt_PT" w:bidi="pt_PT"/>
        </w:rPr>
        <w:t>Débora concorda em ir com Baraque. Débora diz a Baraque que Yahweh entregará Sísera nas mãos de uma mulher. O autor usa a mesma palavra aqui para entregar que ele usou anteriormente na história. O próprio Baraque não chega a derrotar Sísera. Uma mulher derrotará Sísera.</w:t>
      </w:r>
    </w:p>
    <w:p>
      <w:pPr/>
      <w:r>
        <w:rPr>
          <w:lang w:val="pt_PT" w:bidi="pt_PT"/>
        </w:rPr>
      </w:r>
      <w:r>
        <w:rPr>
          <w:lang w:val="pt_PT" w:bidi="pt_PT"/>
        </w:rPr>
        <w:t>Baraque e Débora vão juntos para uma cidade chamada Quedes. Esta Quedes pode ser uma Quedes diferente daquela em que Baraque vivia.</w:t>
      </w:r>
    </w:p>
    <w:p>
      <w:pPr/>
      <w:r>
        <w:rPr>
          <w:lang w:val="pt_PT" w:bidi="pt_PT"/>
        </w:rPr>
      </w:r>
      <w:r>
        <w:rPr>
          <w:lang w:val="pt_PT" w:bidi="pt_PT"/>
        </w:rPr>
        <w:t>Parem aqui e olhem para um mapa que mostra as possíveis localizações das duas cidades chamadas Quedes: uma na terra de Naftali, e uma na terra onde o povo de Issacar viviam. Pause este áudio aqui.</w:t>
      </w:r>
    </w:p>
    <w:p>
      <w:pPr/>
      <w:r>
        <w:rPr>
          <w:lang w:val="pt_PT" w:bidi="pt_PT"/>
        </w:rPr>
      </w:r>
      <w:r>
        <w:rPr>
          <w:lang w:val="pt_PT" w:bidi="pt_PT"/>
        </w:rPr>
        <w:t>Baraque convoca os 10.000 homens de Zebulom e Naftali. Os homens seguiram a ordem de Baraque. Os homens subiram com Baraque. Débora também subiu com Baraque.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4.1–10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os israelitas pecam contra Yahweh depois que Eúde, o juiz, morre, e então Yahweh dá a Jabim, o rei de Canaã, controle sobre os israelitas. Jabim oprime cruelmente os israelitas por 20 anos até que os israelitas clamam a Yahweh pedindo ajuda.</w:t>
      </w:r>
    </w:p>
    <w:p>
      <w:pPr/>
      <w:r>
        <w:rPr>
          <w:lang w:val="pt_PT" w:bidi="pt_PT"/>
        </w:rPr>
      </w:r>
      <w:r>
        <w:rPr>
          <w:b/>
          <w:lang w:val="pt_PT" w:bidi="pt_PT"/>
        </w:rPr>
        <w:t>Na segunda cena:</w:t>
      </w:r>
      <w:r>
        <w:rPr>
          <w:lang w:val="pt_PT" w:bidi="pt_PT"/>
        </w:rPr>
        <w:t xml:space="preserve"> aprendemos que Débora era a juíza de Israel nesse momento. Débora pede a Baraque que venha até ela. Débora diz a Baraque que Yahweh ordena que ele vá e derrote Sísera, o comandante do exército do rei Jabim. Baraque concorda em seguir o mandamento de Yahweh se Débora for com Baraque. Débora concorda. Débora diz a Baraque que, como Débora vai com Baraque, Yahweh fará com que uma mulher mate Sísera.</w:t>
      </w:r>
    </w:p>
    <w:p>
      <w:pPr/>
      <w:r>
        <w:rPr>
          <w:lang w:val="pt_PT" w:bidi="pt_PT"/>
        </w:rPr>
      </w:r>
      <w:r>
        <w:rPr>
          <w:b/>
          <w:lang w:val="pt_PT" w:bidi="pt_PT"/>
        </w:rPr>
        <w:t>Na terceira cena:</w:t>
      </w:r>
      <w:r>
        <w:rPr>
          <w:lang w:val="pt_PT" w:bidi="pt_PT"/>
        </w:rPr>
        <w:t xml:space="preserve"> Baraque chama as tribos de Zebulom e Naftali, e 10.000 homens se juntam a Baraque. Débora vai com Baraque também.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Eúde, um falecido juiz de Israel</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Jabim, rei dos cananeus</w:t>
      </w:r>
    </w:p>
    <w:p>
      <w:pPr>
        <w:pStyle w:val="ListBullet"/>
        <w:spacing w:line="240" w:lineRule="auto"/>
        <w:ind w:left="720"/>
      </w:pPr>
      <w:r>
        <w:rPr>
          <w:lang w:val="pt_PT" w:bidi="pt_PT"/>
        </w:rPr>
      </w:r>
      <w:r>
        <w:rPr>
          <w:lang w:val="pt_PT" w:bidi="pt_PT"/>
        </w:rPr>
        <w:t>Sísera, o comandante do exército de Jabim</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Débora, a juíza de Israel</w:t>
      </w:r>
    </w:p>
    <w:p>
      <w:pPr>
        <w:pStyle w:val="ListBullet"/>
        <w:spacing w:line="240" w:lineRule="auto"/>
        <w:ind w:left="720"/>
      </w:pPr>
      <w:r>
        <w:rPr>
          <w:lang w:val="pt_PT" w:bidi="pt_PT"/>
        </w:rPr>
      </w:r>
      <w:r>
        <w:rPr>
          <w:lang w:val="pt_PT" w:bidi="pt_PT"/>
        </w:rPr>
        <w:t>Baraque</w:t>
      </w:r>
    </w:p>
    <w:p>
      <w:pPr>
        <w:pStyle w:val="ListBullet"/>
        <w:spacing w:line="240" w:lineRule="auto"/>
        <w:ind w:left="720"/>
      </w:pPr>
      <w:r>
        <w:rPr>
          <w:lang w:val="pt_PT" w:bidi="pt_PT"/>
        </w:rPr>
      </w:r>
      <w:r>
        <w:rPr>
          <w:lang w:val="pt_PT" w:bidi="pt_PT"/>
        </w:rPr>
        <w:t>E 10.000 homens de Zebulom e Naftali.</w:t>
      </w:r>
    </w:p>
    <w:p>
      <w:pPr/>
      <w:r>
        <w:rPr>
          <w:lang w:val="pt_PT" w:bidi="pt_PT"/>
        </w:rPr>
      </w:r>
      <w:r>
        <w:rPr>
          <w:lang w:val="pt_PT" w:bidi="pt_PT"/>
        </w:rPr>
        <w:t>Em grupo, prestem atenção às partes do cenário da passagem:</w:t>
      </w:r>
    </w:p>
    <w:p>
      <w:pPr/>
      <w:r>
        <w:rPr>
          <w:lang w:val="pt_PT" w:bidi="pt_PT"/>
        </w:rPr>
      </w:r>
      <w:r>
        <w:rPr>
          <w:lang w:val="pt_PT" w:bidi="pt_PT"/>
        </w:rPr>
        <w:t>Na cena um, a passagem começa quando afirma que os israelitas estão "novamente" fazendo "o mal aos olhos de Yahweh". Essa é uma linguagem especial que é repetida muitas vezes no livro de Juízes. Como vocês se lembrarão de passagens anteriores, os israelitas agiram dessa maneira antes.</w:t>
      </w:r>
    </w:p>
    <w:p>
      <w:pPr/>
      <w:r>
        <w:rPr>
          <w:lang w:val="pt_PT" w:bidi="pt_PT"/>
        </w:rPr>
      </w:r>
      <w:r>
        <w:rPr>
          <w:lang w:val="pt_PT" w:bidi="pt_PT"/>
        </w:rPr>
        <w:t>Parem aqui e discutam como vocês descrevem uma ação que as pessoas repetem várias vezes. Pensem em uma pessoa ou um grupo de pessoas que fazem as mesmas coisas repetidamente, apesar das consequências ruins. Como vocês descrevem que eles repetem essas ações? Pause este áudio aqui.</w:t>
      </w:r>
    </w:p>
    <w:p>
      <w:pPr/>
      <w:r>
        <w:rPr>
          <w:lang w:val="pt_PT" w:bidi="pt_PT"/>
        </w:rPr>
      </w:r>
      <w:r>
        <w:rPr>
          <w:lang w:val="pt_PT" w:bidi="pt_PT"/>
        </w:rPr>
        <w:t>O narrador nos diz que Eúde morreu, e então os israelitas se comportaram mal novamente. Vocês se lembrarão de que havia outro juiz, Sangar, que havia liderado Israel depois que Eúde morreu. Não sabemos por que o narrador não menciona Sangar nessa história. É possível que alguém tenha acrescentado a história de Sangar entre a história de Eúde e a história de Débora em um momento posterior. Ou talvez Sangar tenha apenas ajudado com uma ameaça pequena ou temporária aos israelitas. O narrador mostra claramente que o pecado dos israelitas piorou depois que Eúde morreu.</w:t>
      </w:r>
    </w:p>
    <w:p>
      <w:pPr/>
      <w:r>
        <w:rPr>
          <w:lang w:val="pt_PT" w:bidi="pt_PT"/>
        </w:rPr>
      </w:r>
      <w:r>
        <w:rPr>
          <w:lang w:val="pt_PT" w:bidi="pt_PT"/>
        </w:rPr>
        <w:t>Yahweh vendeu os israelitas para as mãos de Jabim, o rei dos cananeus. O narrador usa uma linguagem especial para mostrar que Yahweh possui, ou controla, os israelitas da mesma maneira que uma pessoa possui uma coisa que comprou com dinheiro. Essa é uma maneira comum pela qual o narrador no livro de Juízes descreve quando um grupo de pessoas tem mais poder do que o outro.</w:t>
      </w:r>
    </w:p>
    <w:p>
      <w:pPr/>
      <w:r>
        <w:rPr>
          <w:lang w:val="pt_PT" w:bidi="pt_PT"/>
        </w:rPr>
      </w:r>
      <w:r>
        <w:rPr>
          <w:lang w:val="pt_PT" w:bidi="pt_PT"/>
        </w:rPr>
        <w:t>Sísera era um líder militar que comandava 900 carros de ferro. Vocês se lembrarão de que uma carruagem é um tipo de carroça que os cavalos puxavam para que os soldados pudessem conduzi-la em batalha. O exército de Sísera usava uma peça de ferro resistente para fortalecer as rodas de madeira dos carros de guerra. Os israelitas ainda não sabiam como produzir ferro. O exército de Jabim era muito poderoso porque tinha carros de ferro. O exército de Jabim, que Sísera liderava, usou os carros de guerra para tratar os israelitas de forma muito cruel, por 20 anos.</w:t>
      </w:r>
    </w:p>
    <w:p>
      <w:pPr/>
      <w:r>
        <w:rPr>
          <w:lang w:val="pt_PT" w:bidi="pt_PT"/>
        </w:rPr>
      </w:r>
      <w:r>
        <w:rPr>
          <w:lang w:val="pt_PT" w:bidi="pt_PT"/>
        </w:rPr>
        <w:t>Parem aqui e, em grupo, olhem para uma imagem de um carro com ferro nas rodas. Pause este áudio aqui.</w:t>
      </w:r>
    </w:p>
    <w:p>
      <w:pPr/>
      <w:r>
        <w:rPr>
          <w:lang w:val="pt_PT" w:bidi="pt_PT"/>
        </w:rPr>
      </w:r>
      <w:r>
        <w:rPr>
          <w:lang w:val="pt_PT" w:bidi="pt_PT"/>
        </w:rPr>
        <w:t>A cena dois começa com uma linguagem que nos diz que a cena mudou. Débora agora está sentada sob uma palmeira entre Ramá e Betel, na terra montanhosa de Efraim. Essa ficava no meio entre as tribos do norte e do sul de Israel. Não sabemos por que Débora escolheu uma palmeira.</w:t>
      </w:r>
    </w:p>
    <w:p>
      <w:pPr/>
      <w:r>
        <w:rPr>
          <w:lang w:val="pt_PT" w:bidi="pt_PT"/>
        </w:rPr>
      </w:r>
      <w:r>
        <w:rPr>
          <w:lang w:val="pt_PT" w:bidi="pt_PT"/>
        </w:rPr>
        <w:t>Parem aqui e, em grupo, olhem para uma imagem de uma palmeira. Pause este áudio aqui.</w:t>
      </w:r>
    </w:p>
    <w:p>
      <w:pPr/>
      <w:r>
        <w:rPr>
          <w:lang w:val="pt_PT" w:bidi="pt_PT"/>
        </w:rPr>
      </w:r>
      <w:r>
        <w:rPr>
          <w:lang w:val="pt_PT" w:bidi="pt_PT"/>
        </w:rPr>
        <w:t>O povo de Israel vinha a Débora quando precisava de ajuda. Débora manda chamar Baraque, que vive na cidade de Quedes no norte de Israel. Baraque percorre uma longa distância de Quedes para encontrar Débora sob a palmeira. Lembrem-se de que Débora agora está sentada sob a palmeira, como um governante se senta em uma cadeira especial para mostrar que tem autoridade.</w:t>
      </w:r>
    </w:p>
    <w:p>
      <w:pPr/>
      <w:r>
        <w:rPr>
          <w:lang w:val="pt_PT" w:bidi="pt_PT"/>
        </w:rPr>
      </w:r>
      <w:r>
        <w:rPr>
          <w:lang w:val="pt_PT" w:bidi="pt_PT"/>
        </w:rPr>
        <w:t>Parem aqui e discutam em grupo: lembrem-se da história que vocês contaram na etapa anterior sobre um governante que ouve um desacordo entre grupos diferentes de pessoas. Pensem em quais palavras vocês usaram para descrever o que o juiz ou governante faz. Agora pensem em como vocês descreverão como Débora julgava as pessoas e se sentava debaixo da palmeira para tomar decisões como um governante faz. Pause este áudio aqui.</w:t>
      </w:r>
    </w:p>
    <w:p>
      <w:pPr/>
      <w:r>
        <w:rPr>
          <w:lang w:val="pt_PT" w:bidi="pt_PT"/>
        </w:rPr>
      </w:r>
      <w:r>
        <w:rPr>
          <w:lang w:val="pt_PT" w:bidi="pt_PT"/>
        </w:rPr>
        <w:t>Parem aqui e, em grupo, olhem para um mapa de Israel que mostre Ramá e Betel, e também Quedes. Pause este áudio aqui.</w:t>
      </w:r>
    </w:p>
    <w:p>
      <w:pPr/>
      <w:r>
        <w:rPr>
          <w:lang w:val="pt_PT" w:bidi="pt_PT"/>
        </w:rPr>
      </w:r>
      <w:r>
        <w:rPr>
          <w:lang w:val="pt_PT" w:bidi="pt_PT"/>
        </w:rPr>
        <w:t>Yahweh fala com Baraque por meio de Débora. Yahweh diz a Baraque para reunir ou liderar 10.000 guerreiros das tribos de Naftali e Zebulom para o monte Tabor. O monte Tabor ficava na fronteira entre as terras onde as tribos de Naftali e Issacar viviam. Isso ficava no topo do vale que leva ao Vale de Jezreel. Você se lembrará de que era provavelmente onde Sísera guardava seus carros de guerra.</w:t>
      </w:r>
    </w:p>
    <w:p>
      <w:pPr/>
      <w:r>
        <w:rPr>
          <w:lang w:val="pt_PT" w:bidi="pt_PT"/>
        </w:rPr>
      </w:r>
      <w:r>
        <w:rPr>
          <w:lang w:val="pt_PT" w:bidi="pt_PT"/>
        </w:rPr>
        <w:t>Ao mesmo tempo, Yahweh diz que ele, Yahweh, atrairá ou liderará Sísera e o exército de Jabim para se encontrarem com Baraque perto do rio Quisom. O autor usa a mesma palavra para descrever como ambos os exércitos são atraídos, ou levados, para o local. O rio ficava a sudoeste do monte Tabor. Baraque e o exército dele teriam uma grande vantagem sobre o exército de Sísera. Os israelitas estariam mais alto na terra montanhosa do que o exército de Sísera. Isso tornaria mais fácil para o exército de Baraque atacar o exército de Sísera. Yahweh dará Sísera nas mãos de Baraque. O narrador novamente usa a frase "nas mãos de" para mostrar como Baraque e os israelitas terão mais poder do que o exército de Sísera.</w:t>
      </w:r>
    </w:p>
    <w:p>
      <w:pPr/>
      <w:r>
        <w:rPr>
          <w:lang w:val="pt_PT" w:bidi="pt_PT"/>
        </w:rPr>
      </w:r>
      <w:r>
        <w:rPr>
          <w:lang w:val="pt_PT" w:bidi="pt_PT"/>
        </w:rPr>
        <w:t>Parem aqui e olhem para um mapa que mostra o monte Tabor, o vale de Jezreel e o rio Quisom. Pause este áudio aqui.</w:t>
      </w:r>
    </w:p>
    <w:p>
      <w:pPr/>
      <w:r>
        <w:rPr>
          <w:lang w:val="pt_PT" w:bidi="pt_PT"/>
        </w:rPr>
      </w:r>
      <w:r>
        <w:rPr>
          <w:lang w:val="pt_PT" w:bidi="pt_PT"/>
        </w:rPr>
        <w:t>Baraque concorda em fazer o que Yahweh diz, mas sob uma condição. Baraque afirma a condição de duas maneiras opostas: se Débora for para a batalha, então Baraque irá para a batalha. Mas se Débora não for para a batalha, então Baraque não irá para a batalha. Débora usa uma linguagem especial para contar a Baraque sobre o resultado da exigência dele. Débora diz que a estrada que Baraque percorre não o levará à sua própria glória. Isso significa que Baraque não receberá honra, ou louvor, pela vitória sobre Sísera.</w:t>
      </w:r>
    </w:p>
    <w:p>
      <w:pPr/>
      <w:r>
        <w:rPr>
          <w:lang w:val="pt_PT" w:bidi="pt_PT"/>
        </w:rPr>
      </w:r>
      <w:r>
        <w:rPr>
          <w:lang w:val="pt_PT" w:bidi="pt_PT"/>
        </w:rPr>
        <w:t>Na cena três, depois que Débora concordou em ir com Baraque e eles terminaram a conversa deles, o narrador usa uma palavra especial novamente para mostrar outra mudança de cena. Baraque e Débora terminaram sua conversa sob a árvore, e agora Débora e Baraque vão juntos para Quedes.</w:t>
      </w:r>
    </w:p>
    <w:p>
      <w:pPr/>
      <w:r>
        <w:rPr>
          <w:lang w:val="pt_PT" w:bidi="pt_PT"/>
        </w:rPr>
      </w:r>
      <w:r>
        <w:rPr>
          <w:lang w:val="pt_PT" w:bidi="pt_PT"/>
        </w:rPr>
        <w:t>Baraque convoca, ou chama, os homens de Naftali e Zebulom. Baraque pede a eles que venham de onde vivem para o encontrar em Quedes. Baraque provavelmente convoca os homens enviando mensageiros por toda a região para lhes dizer onde se reunir. O narrador então faz duas declarações diferentes usando palavras semelhantes. Dez mil homens subiram com Baraque. Débora também subiu com Baraque. O narrador não diz para onde eles subiram, mas Baraque provavelmente levou os 10.000 homens para um terreno mais alto no Monte Tabor.</w:t>
      </w:r>
    </w:p>
    <w:p>
      <w:pPr/>
      <w:r>
        <w:rPr>
          <w:lang w:val="pt_PT" w:bidi="pt_PT"/>
        </w:rPr>
      </w:r>
      <w:r>
        <w:rPr>
          <w:lang w:val="pt_PT" w:bidi="pt_PT"/>
        </w:rPr>
        <w:t>Agora seu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4.1–10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Eúde, um falecido juiz de Israel</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Jabim, rei dos cananeus</w:t>
      </w:r>
    </w:p>
    <w:p>
      <w:pPr>
        <w:pStyle w:val="ListBullet"/>
        <w:spacing w:line="240" w:lineRule="auto"/>
        <w:ind w:left="720"/>
      </w:pPr>
      <w:r>
        <w:rPr>
          <w:lang w:val="pt_PT" w:bidi="pt_PT"/>
        </w:rPr>
      </w:r>
      <w:r>
        <w:rPr>
          <w:lang w:val="pt_PT" w:bidi="pt_PT"/>
        </w:rPr>
        <w:t>Sísera, o comandante do exército de Jabim</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Débora, a juíza de Israel</w:t>
      </w:r>
    </w:p>
    <w:p>
      <w:pPr>
        <w:pStyle w:val="ListBullet"/>
        <w:spacing w:line="240" w:lineRule="auto"/>
        <w:ind w:left="720"/>
      </w:pPr>
      <w:r>
        <w:rPr>
          <w:lang w:val="pt_PT" w:bidi="pt_PT"/>
        </w:rPr>
      </w:r>
      <w:r>
        <w:rPr>
          <w:lang w:val="pt_PT" w:bidi="pt_PT"/>
        </w:rPr>
        <w:t>Baraque</w:t>
      </w:r>
    </w:p>
    <w:p>
      <w:pPr>
        <w:pStyle w:val="ListBullet"/>
        <w:spacing w:line="240" w:lineRule="auto"/>
        <w:ind w:left="720"/>
      </w:pPr>
      <w:r>
        <w:rPr>
          <w:lang w:val="pt_PT" w:bidi="pt_PT"/>
        </w:rPr>
      </w:r>
      <w:r>
        <w:rPr>
          <w:lang w:val="pt_PT" w:bidi="pt_PT"/>
        </w:rPr>
        <w:t>E 10.000 homens de Zebulom e Naftali.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Depois que Eúde, o juiz de Israel, morreu, os israelitas fizeram coisas más. E então Yahweh deu a Jabim, o rei de Canaã, o controle sobre os israelitas. Sísera era o comandante do exército de Jabim. Sísera tinha 900 carros de ferro. O rei Jabim e Sísera oprimiram cruelmente os israelitas por 20 anos, até que os israelitas clamaram a Yahweh por ajuda.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Eúde: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Pergunte à pessoa que interpreta Jabim, o rei dos cananeus: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Sísera, líder do exército cananeu: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Nesse momento, Débora era a juíza de Israel. Débora era uma profetisa e a esposa de um homem chamado Lapidote. Débora sentava-se sob uma árvore chamada Palmeira de Débora, que ficava entre as cidades de Ramá e Betel na terra montanhosa de Efraim. Os israelitas iam até Débora quando tinham um desacordo e precisavam de alguém para tomar uma decisão entre o certo e o errado.</w:t>
      </w:r>
    </w:p>
    <w:p>
      <w:pPr/>
      <w:r>
        <w:rPr>
          <w:lang w:val="pt_PT" w:bidi="pt_PT"/>
        </w:rPr>
      </w:r>
      <w:r>
        <w:rPr>
          <w:lang w:val="pt_PT" w:bidi="pt_PT"/>
        </w:rPr>
        <w:t>Um dia, Débora manda chamar Baraque, o filho de um homem chamado Abinoão. Baraque vivia em Quedes, uma cidade no norte onde a tribo de Naftali vivia. Débora diz a Baraque: "Isto é o que Yahweh ordena a você. Chame 10.000 guerreiros das tribos de Naftali e Zebulom e vá para o monte Tabor. Eu, Yahweh, chamarei Sísera, o comandante do exército do rei Jabim, para vir para o rio Quisom juntamente com os carros de guerra e guerreiros de Sísera. No rio Quisom, eu, Yahweh, darei a você, Baraque, a vitória sobre Sísera".</w:t>
      </w:r>
    </w:p>
    <w:p>
      <w:pPr/>
      <w:r>
        <w:rPr>
          <w:lang w:val="pt_PT" w:bidi="pt_PT"/>
        </w:rPr>
      </w:r>
      <w:r>
        <w:rPr>
          <w:lang w:val="pt_PT" w:bidi="pt_PT"/>
        </w:rPr>
        <w:t>Baraque diz: "Eu irei, mas apenas se você vier comigo, Débora".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Baraque: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Débora responde: "Muito bem, eu irei com você." Como você pediu que eu viesse com você, você não receberá honra ou glória na vitória. Yahweh fará uma mulher matar Sísera".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Débora: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Débora vai com Baraque para Quedes. Em Quedes, Baraque chama as tribos de Zebulom e Naftali. Dez mil guerreiros de Zebulom e Naftali vão com Baraque e Débora para o monte Tabor.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guerreiros: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4.1–10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Essa história usa o nome pessoal de Deus, </w:t>
      </w:r>
      <w:r>
        <w:rPr>
          <w:b/>
          <w:lang w:val="pt_PT" w:bidi="pt_PT"/>
        </w:rPr>
        <w:t>Yahweh</w:t>
      </w:r>
      <w:r>
        <w:rPr>
          <w:lang w:val="pt_PT" w:bidi="pt_PT"/>
        </w:rPr>
        <w:t>. Usem o mesmo termo para Yahweh que vocês usaram em outras passagens, e lembrem-se de que Yahweh está no Glossário Mestre.</w:t>
      </w:r>
    </w:p>
    <w:p>
      <w:pPr/>
      <w:r>
        <w:rPr>
          <w:lang w:val="pt_PT" w:bidi="pt_PT"/>
        </w:rPr>
      </w:r>
      <w:r>
        <w:rPr>
          <w:lang w:val="pt_PT" w:bidi="pt_PT"/>
        </w:rPr>
        <w:t xml:space="preserve">Esta história usa </w:t>
      </w:r>
      <w:r>
        <w:rPr>
          <w:b/>
          <w:lang w:val="pt_PT" w:bidi="pt_PT"/>
        </w:rPr>
        <w:t>israelitas</w:t>
      </w:r>
      <w:r>
        <w:rPr>
          <w:lang w:val="pt_PT" w:bidi="pt_PT"/>
        </w:rPr>
        <w:t xml:space="preserve"> como o nome para o povo de Deus. Use o mesmo termo para israelitas que você usou em outras passagens, e lembre-se de que israelitas está no Glossário Mestre.</w:t>
      </w:r>
    </w:p>
    <w:p>
      <w:pPr/>
      <w:r>
        <w:rPr>
          <w:lang w:val="pt_PT" w:bidi="pt_PT"/>
        </w:rPr>
      </w:r>
      <w:r>
        <w:rPr>
          <w:lang w:val="pt_PT" w:bidi="pt_PT"/>
        </w:rPr>
        <w:t xml:space="preserve">Uma vez que Eúde morreu, os israelitas </w:t>
      </w:r>
      <w:r>
        <w:rPr>
          <w:b/>
          <w:lang w:val="pt_PT" w:bidi="pt_PT"/>
        </w:rPr>
        <w:t>fizeram o mal aos olhos de</w:t>
      </w:r>
      <w:r>
        <w:rPr>
          <w:lang w:val="pt_PT" w:bidi="pt_PT"/>
        </w:rPr>
        <w:t xml:space="preserve"> Yahweh. Traduza essa frase da mesma maneira que você traduziu em passagens anteriores, e lembre-se de que o </w:t>
      </w:r>
      <w:r>
        <w:rPr>
          <w:b/>
          <w:lang w:val="pt_PT" w:bidi="pt_PT"/>
        </w:rPr>
        <w:t>mal</w:t>
      </w:r>
      <w:r>
        <w:rPr>
          <w:lang w:val="pt_PT" w:bidi="pt_PT"/>
        </w:rPr>
        <w:t xml:space="preserve"> está no Glossário Mestre.</w:t>
      </w:r>
    </w:p>
    <w:p>
      <w:pPr/>
      <w:r>
        <w:rPr>
          <w:lang w:val="pt_PT" w:bidi="pt_PT"/>
        </w:rPr>
      </w:r>
      <w:r>
        <w:rPr>
          <w:b/>
          <w:lang w:val="pt_PT" w:bidi="pt_PT"/>
        </w:rPr>
        <w:t>Jabim</w:t>
      </w:r>
      <w:r>
        <w:rPr>
          <w:lang w:val="pt_PT" w:bidi="pt_PT"/>
        </w:rPr>
        <w:t xml:space="preserve"> é o </w:t>
      </w:r>
      <w:r>
        <w:rPr>
          <w:b/>
          <w:lang w:val="pt_PT" w:bidi="pt_PT"/>
        </w:rPr>
        <w:t>rei</w:t>
      </w:r>
      <w:r>
        <w:rPr>
          <w:lang w:val="pt_PT" w:bidi="pt_PT"/>
        </w:rPr>
        <w:t xml:space="preserve"> dos cananeus. Jabim provavelmente era um título real exclusivo dos cananeus e não o nome do rei. Use a mesma palavra para "rei" que você usou em passagens anteriores, e lembre-se de que rei está no Glossário Mestre.</w:t>
      </w:r>
    </w:p>
    <w:p>
      <w:pPr/>
      <w:r>
        <w:rPr>
          <w:lang w:val="pt_PT" w:bidi="pt_PT"/>
        </w:rPr>
      </w:r>
      <w:r>
        <w:rPr>
          <w:lang w:val="pt_PT" w:bidi="pt_PT"/>
        </w:rPr>
        <w:t>Parem aqui e discutam em grupo qual palavra ou frase vocês usarão para Jabim. Pause este áudio aqui.</w:t>
      </w:r>
    </w:p>
    <w:p>
      <w:pPr/>
      <w:r>
        <w:rPr>
          <w:lang w:val="pt_PT" w:bidi="pt_PT"/>
        </w:rPr>
      </w:r>
      <w:r>
        <w:rPr>
          <w:lang w:val="pt_PT" w:bidi="pt_PT"/>
        </w:rPr>
        <w:t xml:space="preserve">Os </w:t>
      </w:r>
      <w:r>
        <w:rPr>
          <w:b/>
          <w:lang w:val="pt_PT" w:bidi="pt_PT"/>
        </w:rPr>
        <w:t>cananeus</w:t>
      </w:r>
      <w:r>
        <w:rPr>
          <w:lang w:val="pt_PT" w:bidi="pt_PT"/>
        </w:rPr>
        <w:t xml:space="preserve"> oprimiam os israelitas. Os cananeus são as pessoas da terra de </w:t>
      </w:r>
      <w:r>
        <w:rPr>
          <w:b/>
          <w:lang w:val="pt_PT" w:bidi="pt_PT"/>
        </w:rPr>
        <w:t>Canaã</w:t>
      </w:r>
      <w:r>
        <w:rPr>
          <w:lang w:val="pt_PT" w:bidi="pt_PT"/>
        </w:rPr>
        <w:t>. Use a mesma palavra ou frase para cananeus que você usou em passagens anteriores. Lembre-se de que Canaã está no Glossário Mestre.</w:t>
      </w:r>
    </w:p>
    <w:p>
      <w:pPr/>
      <w:r>
        <w:rPr>
          <w:lang w:val="pt_PT" w:bidi="pt_PT"/>
        </w:rPr>
      </w:r>
      <w:r>
        <w:rPr>
          <w:lang w:val="pt_PT" w:bidi="pt_PT"/>
        </w:rPr>
        <w:t xml:space="preserve">Sísera comandava um exército de 900 </w:t>
      </w:r>
      <w:r>
        <w:rPr>
          <w:b/>
          <w:lang w:val="pt_PT" w:bidi="pt_PT"/>
        </w:rPr>
        <w:t>carros de ferro</w:t>
      </w:r>
      <w:r>
        <w:rPr>
          <w:lang w:val="pt_PT" w:bidi="pt_PT"/>
        </w:rPr>
        <w:t>. Isso não significa que os carros de guerra eram apenas de ferro, mas provavelmente de madeira e ferro. Vocês podem se lembrar de que uma passagem anterior menciona carros de ferro que a tribo de Judá não pôde derrotar. Use a mesma frase para carros de ferro que você usou em passagens anteriores.</w:t>
      </w:r>
    </w:p>
    <w:p>
      <w:pPr/>
      <w:r>
        <w:rPr>
          <w:lang w:val="pt_PT" w:bidi="pt_PT"/>
        </w:rPr>
      </w:r>
      <w:r>
        <w:rPr>
          <w:lang w:val="pt_PT" w:bidi="pt_PT"/>
        </w:rPr>
        <w:t xml:space="preserve">Débora era uma </w:t>
      </w:r>
      <w:r>
        <w:rPr>
          <w:b/>
          <w:lang w:val="pt_PT" w:bidi="pt_PT"/>
        </w:rPr>
        <w:t>profetisa</w:t>
      </w:r>
      <w:r>
        <w:rPr>
          <w:lang w:val="pt_PT" w:bidi="pt_PT"/>
        </w:rPr>
        <w:t xml:space="preserve">. Essa palavra significa que Débora era uma </w:t>
      </w:r>
      <w:r>
        <w:rPr>
          <w:b/>
          <w:lang w:val="pt_PT" w:bidi="pt_PT"/>
        </w:rPr>
        <w:t>profeta</w:t>
      </w:r>
      <w:r>
        <w:rPr>
          <w:lang w:val="pt_PT" w:bidi="pt_PT"/>
        </w:rPr>
        <w:t xml:space="preserve"> do sexo feminino. A primeira mulher que a Bíblia chama de profetisa era Miriã, a irmã de Moisés.</w:t>
      </w:r>
    </w:p>
    <w:p>
      <w:pPr/>
      <w:r>
        <w:rPr>
          <w:lang w:val="pt_PT" w:bidi="pt_PT"/>
        </w:rPr>
      </w:r>
      <w:r>
        <w:rPr>
          <w:lang w:val="pt_PT" w:bidi="pt_PT"/>
        </w:rPr>
        <w:t>Parem aqui e discutam em grupo qual palavra ou frase vocês usarão para profetisa, uma profeta do sexo feminino. Procure profeta no Glossário Mestre para mais informações. Se você já traduziu profetisa em outro livro da Bíblia, use a mesma palavra que você usou lá. Pause este áudio aqui.</w:t>
      </w:r>
    </w:p>
    <w:p>
      <w:pPr/>
      <w:r>
        <w:rPr>
          <w:lang w:val="pt_PT" w:bidi="pt_PT"/>
        </w:rPr>
      </w:r>
      <w:r>
        <w:rPr>
          <w:lang w:val="pt_PT" w:bidi="pt_PT"/>
        </w:rPr>
        <w:t xml:space="preserve">Débora estava </w:t>
      </w:r>
      <w:r>
        <w:rPr>
          <w:b/>
          <w:lang w:val="pt_PT" w:bidi="pt_PT"/>
        </w:rPr>
        <w:t>julgando</w:t>
      </w:r>
      <w:r>
        <w:rPr>
          <w:lang w:val="pt_PT" w:bidi="pt_PT"/>
        </w:rPr>
        <w:t xml:space="preserve"> Israel. Isso significa que ela julgou ou liderou Israel naquela época. Esta é a primeira vez no livro de Juízes em que o juiz de Israel está separado de um líder militar. Use a mesma palavra para "julgar" que você usou em passagens anteriores, e lembre-se de que pode encontrar mais informações sobre juiz no Glossário Mestre.</w:t>
      </w:r>
    </w:p>
    <w:p>
      <w:pPr/>
      <w:r>
        <w:rPr>
          <w:lang w:val="pt_PT" w:bidi="pt_PT"/>
        </w:rPr>
      </w:r>
      <w:r>
        <w:rPr>
          <w:lang w:val="pt_PT" w:bidi="pt_PT"/>
        </w:rPr>
        <w:t xml:space="preserve">Débora começa sua mensagem a Baraque quando ela diz que é um mandamento de Yahweh, o </w:t>
      </w:r>
      <w:r>
        <w:rPr>
          <w:b/>
          <w:lang w:val="pt_PT" w:bidi="pt_PT"/>
        </w:rPr>
        <w:t>Deus</w:t>
      </w:r>
      <w:r>
        <w:rPr>
          <w:lang w:val="pt_PT" w:bidi="pt_PT"/>
        </w:rPr>
        <w:t xml:space="preserve"> de </w:t>
      </w:r>
      <w:r>
        <w:rPr>
          <w:b/>
          <w:lang w:val="pt_PT" w:bidi="pt_PT"/>
        </w:rPr>
        <w:t>Israel</w:t>
      </w:r>
      <w:r>
        <w:rPr>
          <w:lang w:val="pt_PT" w:bidi="pt_PT"/>
        </w:rPr>
        <w:t>. Use a mesma palavra ou frase para Deus de Israel que você usou em passagens anteriores. Lembrem-se de que Deus e Israel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4:11–24</w:t>
      </w:r>
      <w:r>
        <w:rPr>
          <w:lang w:val="pt_PT" w:bidi="pt_PT"/>
        </w:rPr>
      </w:r>
    </w:p>
    <w:p>
      <w:pPr>
        <w:pStyle w:val="Heading3"/>
      </w:pPr>
      <w:r>
        <w:rPr>
          <w:lang w:val="pt_PT" w:bidi="pt_PT"/>
        </w:rPr>
        <w:t>Ouvir e Sentir</w:t>
      </w:r>
    </w:p>
    <w:p>
      <w:pPr/>
      <w:r>
        <w:rPr>
          <w:lang w:val="pt_PT" w:bidi="pt_PT"/>
        </w:rPr>
      </w:r>
      <w:r>
        <w:rPr>
          <w:lang w:val="pt_PT" w:bidi="pt_PT"/>
        </w:rPr>
        <w:t>Nesta etapa, ouçam Juízes 4.11–24 e guardem em seus corações.</w:t>
      </w:r>
    </w:p>
    <w:p>
      <w:pPr/>
      <w:r>
        <w:rPr>
          <w:lang w:val="pt_PT" w:bidi="pt_PT"/>
        </w:rPr>
      </w:r>
      <w:r>
        <w:rPr>
          <w:lang w:val="pt_PT" w:bidi="pt_PT"/>
        </w:rPr>
        <w:t>Ouçam uma versão em áudio de Juízes 4.11–24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4.11–24 na tradução mais fácil de entender.</w:t>
      </w:r>
    </w:p>
    <w:p>
      <w:pPr/>
      <w:r>
        <w:rPr>
          <w:lang w:val="pt_PT" w:bidi="pt_PT"/>
        </w:rPr>
      </w:r>
      <w:r>
        <w:rPr>
          <w:lang w:val="pt_PT" w:bidi="pt_PT"/>
        </w:rPr>
        <w:t>Na passagem anterior, Yahweh fala por meio de Débora para dizer a Baraque para reunir guerreiros. Yahweh diz que Yahweh derrotará o exército de Jabim. Débora concorda em ir com Baraque para a batalha. Débora declara que uma mulher, não Baraque, receberá honra e louvor pela vitória.</w:t>
      </w:r>
    </w:p>
    <w:p>
      <w:pPr/>
      <w:r>
        <w:rPr>
          <w:lang w:val="pt_PT" w:bidi="pt_PT"/>
        </w:rPr>
      </w:r>
      <w:r>
        <w:rPr>
          <w:lang w:val="pt_PT" w:bidi="pt_PT"/>
        </w:rPr>
        <w:t>Essa passagem continua a história da época em que Débora foi juíza e profetisa sobre Israel. Nessa história, Yahweh ajuda os israelitas a vencer a batalha contra os cananeus.</w:t>
      </w:r>
    </w:p>
    <w:p>
      <w:pPr/>
      <w:r>
        <w:rPr>
          <w:lang w:val="pt_PT" w:bidi="pt_PT"/>
        </w:rPr>
      </w:r>
      <w:r>
        <w:rPr>
          <w:lang w:val="pt_PT" w:bidi="pt_PT"/>
        </w:rPr>
        <w:t>A passagem começa ao introduzir os personagens que se tornarão importantes mais tarde na história. Ouvimos sobre um homem chamado Héber. Héber era um queneu. Os queneus eram descendentes de um homem chamado Hobabe, e Hobabe era parente de Moisés por meio do pai da esposa de Moisés. Os queneus provavelmente eram pessoas que muitas vezes se moviam de um lugar para outro. Vocês se lembrarão de que em uma passagem anterior, vimos os queneus se mudarem para viver na área do deserto do Neguebe, perto da cidade de Arade. Em um tempo anterior a esta passagem, Héber havia deixado os outros queneus. Não sabemos quando isso aconteceu. Héber havia montado sua tenda perto de uma árvore grande em Zaananim. Isso ficava perto do lugar chamado Quedes, na terra de Issacar. Este é o mesmo lugar onde Baraque e Débora haviam ido para convocar os 10.000 homens na passagem anterior.</w:t>
      </w:r>
    </w:p>
    <w:p>
      <w:pPr/>
      <w:r>
        <w:rPr>
          <w:lang w:val="pt_PT" w:bidi="pt_PT"/>
        </w:rPr>
      </w:r>
      <w:r>
        <w:rPr>
          <w:lang w:val="pt_PT" w:bidi="pt_PT"/>
        </w:rPr>
        <w:t>Parem aqui e, em grupo, olhem para um mapa de Israel tribal no tempo de Débora. Olhem para a área do deserto do Neguebe e Zaananim. Agora apontem Quedes, na terra de Issacar. Pause este áudio aqui.</w:t>
      </w:r>
    </w:p>
    <w:p>
      <w:pPr/>
      <w:r>
        <w:rPr>
          <w:lang w:val="pt_PT" w:bidi="pt_PT"/>
        </w:rPr>
      </w:r>
      <w:r>
        <w:rPr>
          <w:lang w:val="pt_PT" w:bidi="pt_PT"/>
        </w:rPr>
        <w:t>Sísera soube que Baraque, o filho de Abinoão, está no monte Tabor. Embora não saibamos quem disse isso a Sísera, é provável que um espião cananeu tenha contado a Sísera sobre Baraque e os guerreiros israelitas. Sísera chama todo o seu exército e os 900 carros de ferro para irem de Harosete-Hagoim para o rio Quisom. O rio Quisom está no vale de Jezreel, perto do monte Tabor.</w:t>
      </w:r>
    </w:p>
    <w:p>
      <w:pPr/>
      <w:r>
        <w:rPr>
          <w:lang w:val="pt_PT" w:bidi="pt_PT"/>
        </w:rPr>
      </w:r>
      <w:r>
        <w:rPr>
          <w:lang w:val="pt_PT" w:bidi="pt_PT"/>
        </w:rPr>
        <w:t>Parem aqui e olhem para o mesmo mapa de antes. Olhem para Harosete-Hagoim, o rio Quisom, o vale de Jezreel e o monte Tabor. Pause este áudio aqui.</w:t>
      </w:r>
    </w:p>
    <w:p>
      <w:pPr/>
      <w:r>
        <w:rPr>
          <w:lang w:val="pt_PT" w:bidi="pt_PT"/>
        </w:rPr>
      </w:r>
      <w:r>
        <w:rPr>
          <w:lang w:val="pt_PT" w:bidi="pt_PT"/>
        </w:rPr>
        <w:t>Agora olhem para uma imagem do vale de Jezreel e do monte Tabor. O exército de Sísera e os carros de guerra estavam no vale, e os homens de Baraque estavam na montanha. Discutam com o grupo: que vantagens cada exército tinha? Que desvantagens eles tinham? Pause este áudio aqui.</w:t>
      </w:r>
    </w:p>
    <w:p>
      <w:pPr/>
      <w:r>
        <w:rPr>
          <w:lang w:val="pt_PT" w:bidi="pt_PT"/>
        </w:rPr>
      </w:r>
      <w:r>
        <w:rPr>
          <w:lang w:val="pt_PT" w:bidi="pt_PT"/>
        </w:rPr>
        <w:t>Débora diz a Baraque para ir lutar. Débora diz a Baraque que hoje Yahweh deu Sísera nas mãos de Baraque. Débora diz que Yahweh já havia ido à frente de Baraque.</w:t>
      </w:r>
    </w:p>
    <w:p>
      <w:pPr/>
      <w:r>
        <w:rPr>
          <w:lang w:val="pt_PT" w:bidi="pt_PT"/>
        </w:rPr>
      </w:r>
      <w:r>
        <w:rPr>
          <w:lang w:val="pt_PT" w:bidi="pt_PT"/>
        </w:rPr>
        <w:t>Os 10.000 homens de Baraque o seguem descendo o monte Tabor para lutar. Yahweh derrota Sísera, todos os carros de guerra de Sísera e todos os homens de Sísera. Sísera deixa sua carruagem e foge. Baraque e seus homens perseguem o exército cananeu e seus carros de volta até Harosete-Hagoim. Soldados israelitas matam todos os soldados cananeus. Ninguém escapa.</w:t>
      </w:r>
    </w:p>
    <w:p>
      <w:pPr/>
      <w:r>
        <w:rPr>
          <w:lang w:val="pt_PT" w:bidi="pt_PT"/>
        </w:rPr>
      </w:r>
      <w:r>
        <w:rPr>
          <w:lang w:val="pt_PT" w:bidi="pt_PT"/>
        </w:rPr>
        <w:t>Sísera continuou a fugir quando a batalha terminou. Sísera corre na direção oposta de Harosete-Hagoim para a tenda de uma mulher chamada Jael. Jael é a esposa de Héber, o queneu. Jabim, rei de Hazor, e a família de Héber, o queneu, haviam feito um tratado de paz entre eles. O narrador nos conta essas informações para nos ajudar a entender a razão de Sísera para correr para o leste. Embora a família de Héber tivesse anteriormente um bom relacionamento com Moisés e os israelitas, Sísera acreditava que, por causa da paz entreHéberpovo e Heber, o queneu, aHéberlia de Heber protegeria Sísera.</w:t>
      </w:r>
    </w:p>
    <w:p>
      <w:pPr/>
      <w:r>
        <w:rPr>
          <w:lang w:val="pt_PT" w:bidi="pt_PT"/>
        </w:rPr>
      </w:r>
      <w:r>
        <w:rPr>
          <w:lang w:val="pt_PT" w:bidi="pt_PT"/>
        </w:rPr>
        <w:t>Jael sai da tenda dela para se encontrar com Sísera. Jael diz a Sísera para entrar em sua tenda e não ter medo. Jael diz a Sísera duas vezes para entrar. Jael chama Sísera de senhor, ou mestre, como um título de respeito. Sísera vai para a tenda de Jael. Jael cobre Sísera com um cobertor, tapete ou esteira em que as pessoas costumavam dormir. As mulheres viviam em tendas separadas de seus maridos. Apenas o marido iria para a tenda de sua esposa. É improvável que Sísera tivesse ido normalmente para a tenda de Jael, mas Sísera se sentiu exausto. Também é possível que Sísera tenha seguido Jael porque ela o convidou duas vezes.</w:t>
      </w:r>
    </w:p>
    <w:p>
      <w:pPr/>
      <w:r>
        <w:rPr>
          <w:lang w:val="pt_PT" w:bidi="pt_PT"/>
        </w:rPr>
      </w:r>
      <w:r>
        <w:rPr>
          <w:lang w:val="pt_PT" w:bidi="pt_PT"/>
        </w:rPr>
        <w:t>Sísera diz a Jael que ele está com sede. Sísera pede água para beber. Jael abre um odre de leite e o dá a Sísera. Sísera bebe o leite. Jael o cobre novamente. Não sabemos por que Jael deu leite a Sísera. O leite poderia ter estado por perto. Ou talvez Jael quisesse oferecer conforto e alimento a Sísera.</w:t>
      </w:r>
    </w:p>
    <w:p>
      <w:pPr/>
      <w:r>
        <w:rPr>
          <w:lang w:val="pt_PT" w:bidi="pt_PT"/>
        </w:rPr>
      </w:r>
      <w:r>
        <w:rPr>
          <w:lang w:val="pt_PT" w:bidi="pt_PT"/>
        </w:rPr>
        <w:t>Parem aqui e olhem para uma imagem de alguém que bebe de um jarro como nessa passagem. As pessoas muitas vezes faziam jarros de pele de animal. Discutam em grupo como sua cultura bebe água ou leite. Que material vocês usam para fazer o recipiente para a água ou leite? Quais são as maneiras certas e erradas de beber água ou leite em sua cultura? Pause o áudio aqui.</w:t>
      </w:r>
    </w:p>
    <w:p>
      <w:pPr/>
      <w:r>
        <w:rPr>
          <w:lang w:val="pt_PT" w:bidi="pt_PT"/>
        </w:rPr>
      </w:r>
      <w:r>
        <w:rPr>
          <w:lang w:val="pt_PT" w:bidi="pt_PT"/>
        </w:rPr>
        <w:t>Sísera dá a Jael algumas instruções para proteger Sísera. Sísera diz a Jael para ficar na entrada da tenda. Se algum homem vier à tenda, e se o homem perguntar a Jael se alguém está dentro da tenda, Sísera diz a Jael para dizer: "Não". Sísera então adormece rapidamente porque ele está exausto.</w:t>
      </w:r>
    </w:p>
    <w:p>
      <w:pPr/>
      <w:r>
        <w:rPr>
          <w:lang w:val="pt_PT" w:bidi="pt_PT"/>
        </w:rPr>
      </w:r>
      <w:r>
        <w:rPr>
          <w:lang w:val="pt_PT" w:bidi="pt_PT"/>
        </w:rPr>
        <w:t>Até agora, Jael foi apenas prestativa com Sísera. Jael nos surpreende com o que ela faz em seguida. Jael fará algo contra o aliado de seu marido.</w:t>
      </w:r>
    </w:p>
    <w:p>
      <w:pPr/>
      <w:r>
        <w:rPr>
          <w:lang w:val="pt_PT" w:bidi="pt_PT"/>
        </w:rPr>
      </w:r>
      <w:r>
        <w:rPr>
          <w:lang w:val="pt_PT" w:bidi="pt_PT"/>
        </w:rPr>
        <w:t>Jael, a esposa de Héber, pega uma estaca de tenda e ela pega um martelo. Jael vai com as ferramentas silenciosamente, ou secretamente, até Sísera. Jael está familiarizada com as ferramentas para montar uma tenda, porque naqueles dias as mulheres muitas vezes montavam as tendas de suas casas cada vez que se mudavam.</w:t>
      </w:r>
    </w:p>
    <w:p>
      <w:pPr/>
      <w:r>
        <w:rPr>
          <w:lang w:val="pt_PT" w:bidi="pt_PT"/>
        </w:rPr>
      </w:r>
      <w:r>
        <w:rPr>
          <w:lang w:val="pt_PT" w:bidi="pt_PT"/>
        </w:rPr>
        <w:t>Parem aqui e olhem para uma imagem de um martelo e uma estaca de tenda na mão de alguém. Agora olhem para uma imagem de uma tenda que as pessoas amarraram com cordas a estacas. Pause o áudio aqui.</w:t>
      </w:r>
    </w:p>
    <w:p>
      <w:pPr/>
      <w:r>
        <w:rPr>
          <w:lang w:val="pt_PT" w:bidi="pt_PT"/>
        </w:rPr>
      </w:r>
      <w:r>
        <w:rPr>
          <w:lang w:val="pt_PT" w:bidi="pt_PT"/>
        </w:rPr>
        <w:t>Está claro que Sísera não acordou quando Jael se aproximou dele. Jael martela a estaca da tenda no chão, atravessando a cabeça de Sísera. Sísera morre.</w:t>
      </w:r>
    </w:p>
    <w:p>
      <w:pPr/>
      <w:r>
        <w:rPr>
          <w:lang w:val="pt_PT" w:bidi="pt_PT"/>
        </w:rPr>
      </w:r>
      <w:r>
        <w:rPr>
          <w:lang w:val="pt_PT" w:bidi="pt_PT"/>
        </w:rPr>
        <w:t>Baraque e seus homens haviam matado todo o exército de Sísera. Então Baraque perseguiu Sísera, de modo que Baraque chegou à tenda logo depois que Sísera morreu.</w:t>
      </w:r>
    </w:p>
    <w:p>
      <w:pPr/>
      <w:r>
        <w:rPr>
          <w:lang w:val="pt_PT" w:bidi="pt_PT"/>
        </w:rPr>
      </w:r>
      <w:r>
        <w:rPr>
          <w:lang w:val="pt_PT" w:bidi="pt_PT"/>
        </w:rPr>
        <w:t>Jael sai de sua tenda para se encontrar com Baraque. Jael diz a Baraque para vir e ela mostrará a Baraque o homem que Baraque procura. Baraque entra na tenda com Jael. Lá está Sísera, caído no chão com a estaca da tenda em sua cabeça. Sísera está morto.</w:t>
      </w:r>
    </w:p>
    <w:p>
      <w:pPr/>
      <w:r>
        <w:rPr>
          <w:lang w:val="pt_PT" w:bidi="pt_PT"/>
        </w:rPr>
      </w:r>
      <w:r>
        <w:rPr>
          <w:lang w:val="pt_PT" w:bidi="pt_PT"/>
        </w:rPr>
        <w:t>Naquele dia, Deus submeteu, ou humilhou, Jabim, o rei de Canaã. Os israelitas destruíram os cananeus que Jabim liderava.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4.11–24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aprendemos sobre Héber, um homem relacionado a Moisés. Héber deixou o restante de seu povo e montou sua tenda perto de Quedes.</w:t>
      </w:r>
    </w:p>
    <w:p>
      <w:pPr/>
      <w:r>
        <w:rPr>
          <w:lang w:val="pt_PT" w:bidi="pt_PT"/>
        </w:rPr>
      </w:r>
      <w:r>
        <w:rPr>
          <w:b/>
          <w:lang w:val="pt_PT" w:bidi="pt_PT"/>
        </w:rPr>
        <w:t>Na segunda cena:</w:t>
      </w:r>
      <w:r>
        <w:rPr>
          <w:lang w:val="pt_PT" w:bidi="pt_PT"/>
        </w:rPr>
        <w:t xml:space="preserve"> Sísera descobre que Baraque subiu para o monte Tabor. Sísera convoca seus 900 carros de guerra. Débora diz a Baraque para atacar o exército de Sísera. Baraque ataca e Yahweh faz o exército de Sísera entrar em pânico. Todo o exército de Sísera foi derrotado, mas Sísera escapa a pé.</w:t>
      </w:r>
    </w:p>
    <w:p>
      <w:pPr/>
      <w:r>
        <w:rPr>
          <w:lang w:val="pt_PT" w:bidi="pt_PT"/>
        </w:rPr>
      </w:r>
      <w:r>
        <w:rPr>
          <w:b/>
          <w:lang w:val="pt_PT" w:bidi="pt_PT"/>
        </w:rPr>
        <w:t>Na terceira cena:</w:t>
      </w:r>
      <w:r>
        <w:rPr>
          <w:lang w:val="pt_PT" w:bidi="pt_PT"/>
        </w:rPr>
        <w:t xml:space="preserve"> Sísera escapa para a tenda de Jael, a esposa de Héber. Jael recebe Sísera em sua tenda, dá a ele um gole de leite e o cobre.</w:t>
      </w:r>
    </w:p>
    <w:p>
      <w:pPr/>
      <w:r>
        <w:rPr>
          <w:lang w:val="pt_PT" w:bidi="pt_PT"/>
        </w:rPr>
      </w:r>
      <w:r>
        <w:rPr>
          <w:b/>
          <w:lang w:val="pt_PT" w:bidi="pt_PT"/>
        </w:rPr>
        <w:t>Na quarta cena:</w:t>
      </w:r>
      <w:r>
        <w:rPr>
          <w:lang w:val="pt_PT" w:bidi="pt_PT"/>
        </w:rPr>
        <w:t xml:space="preserve"> Sísera está dormindo e exausto. Jael mata Sísera com uma estaca de tenda. Baraque passa pela tenda dela. Jael mostra a Baraque que Sísera está morto.</w:t>
      </w:r>
    </w:p>
    <w:p>
      <w:pPr/>
      <w:r>
        <w:rPr>
          <w:lang w:val="pt_PT" w:bidi="pt_PT"/>
        </w:rPr>
      </w:r>
      <w:r>
        <w:rPr>
          <w:b/>
          <w:lang w:val="pt_PT" w:bidi="pt_PT"/>
        </w:rPr>
        <w:t>Na quinta cena:</w:t>
      </w:r>
      <w:r>
        <w:rPr>
          <w:lang w:val="pt_PT" w:bidi="pt_PT"/>
        </w:rPr>
        <w:t xml:space="preserve"> aprendemos que foi Deus quem derrotou Jabim naquele dia. Os israelitas persistiram até que destruíssem completamente Jabim, rei dos cananeus.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Héber, o queneu</w:t>
      </w:r>
    </w:p>
    <w:p>
      <w:pPr>
        <w:pStyle w:val="ListBullet"/>
        <w:spacing w:line="240" w:lineRule="auto"/>
        <w:ind w:left="720"/>
      </w:pPr>
      <w:r>
        <w:rPr>
          <w:lang w:val="pt_PT" w:bidi="pt_PT"/>
        </w:rPr>
      </w:r>
      <w:r>
        <w:rPr>
          <w:lang w:val="pt_PT" w:bidi="pt_PT"/>
        </w:rPr>
        <w:t>Sísera, o comandante do exército de Jabim</w:t>
      </w:r>
    </w:p>
    <w:p>
      <w:pPr>
        <w:pStyle w:val="ListBullet"/>
        <w:spacing w:line="240" w:lineRule="auto"/>
        <w:ind w:left="720"/>
      </w:pPr>
      <w:r>
        <w:rPr>
          <w:lang w:val="pt_PT" w:bidi="pt_PT"/>
        </w:rPr>
      </w:r>
      <w:r>
        <w:rPr>
          <w:lang w:val="pt_PT" w:bidi="pt_PT"/>
        </w:rPr>
        <w:t>O exército de Sísera</w:t>
      </w:r>
    </w:p>
    <w:p>
      <w:pPr>
        <w:pStyle w:val="ListBullet"/>
        <w:spacing w:line="240" w:lineRule="auto"/>
        <w:ind w:left="720"/>
      </w:pPr>
      <w:r>
        <w:rPr>
          <w:lang w:val="pt_PT" w:bidi="pt_PT"/>
        </w:rPr>
      </w:r>
      <w:r>
        <w:rPr>
          <w:lang w:val="pt_PT" w:bidi="pt_PT"/>
        </w:rPr>
        <w:t>Débora, a juíza de Israel</w:t>
      </w:r>
    </w:p>
    <w:p>
      <w:pPr>
        <w:pStyle w:val="ListBullet"/>
        <w:spacing w:line="240" w:lineRule="auto"/>
        <w:ind w:left="720"/>
      </w:pPr>
      <w:r>
        <w:rPr>
          <w:lang w:val="pt_PT" w:bidi="pt_PT"/>
        </w:rPr>
      </w:r>
      <w:r>
        <w:rPr>
          <w:lang w:val="pt_PT" w:bidi="pt_PT"/>
        </w:rPr>
        <w:t>Baraque</w:t>
      </w:r>
    </w:p>
    <w:p>
      <w:pPr>
        <w:pStyle w:val="ListBullet"/>
        <w:spacing w:line="240" w:lineRule="auto"/>
        <w:ind w:left="720"/>
      </w:pPr>
      <w:r>
        <w:rPr>
          <w:lang w:val="pt_PT" w:bidi="pt_PT"/>
        </w:rPr>
      </w:r>
      <w:r>
        <w:rPr>
          <w:lang w:val="pt_PT" w:bidi="pt_PT"/>
        </w:rPr>
        <w:t>Os homens de Baraque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Jael, a esposa de Héber</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Jabim, o rei dos cananeus.</w:t>
      </w:r>
    </w:p>
    <w:p>
      <w:pPr/>
      <w:r>
        <w:rPr>
          <w:lang w:val="pt_PT" w:bidi="pt_PT"/>
        </w:rPr>
      </w:r>
      <w:r>
        <w:rPr>
          <w:lang w:val="pt_PT" w:bidi="pt_PT"/>
        </w:rPr>
        <w:t>Em grupo, prestem atenção às partes do cenário da passagem:</w:t>
      </w:r>
    </w:p>
    <w:p>
      <w:pPr/>
      <w:r>
        <w:rPr>
          <w:lang w:val="pt_PT" w:bidi="pt_PT"/>
        </w:rPr>
      </w:r>
      <w:r>
        <w:rPr>
          <w:lang w:val="pt_PT" w:bidi="pt_PT"/>
        </w:rPr>
        <w:t>Na cena um, a passagem começa com uma palavra para mudar nossa atenção de Baraque e Débora para outra pessoa. O autor nos dá informações que se tornam importantes mais tarde na história. O autor nos dá informações sobre um novo personagem, Héber.</w:t>
      </w:r>
    </w:p>
    <w:p>
      <w:pPr/>
      <w:r>
        <w:rPr>
          <w:lang w:val="pt_PT" w:bidi="pt_PT"/>
        </w:rPr>
      </w:r>
      <w:r>
        <w:rPr>
          <w:lang w:val="pt_PT" w:bidi="pt_PT"/>
        </w:rPr>
        <w:t>Pare aqui e conte uma história na qual pessoas novas entram na história em pontos diferentes. Enquanto conta a história, faça uma pausa de tempos em tempos para contar ao grupo mais informações sobre uma das pessoas na história, ou sobre o lugar que as pessoas na história visitam. O restante do grupo deve prestar atenção às palavras que você usa para mostrar quando conta a história e quando dá a eles mais informações sobre um lugar ou pessoa. Pause este áudio aqui.</w:t>
      </w:r>
    </w:p>
    <w:p>
      <w:pPr/>
      <w:r>
        <w:rPr>
          <w:lang w:val="pt_PT" w:bidi="pt_PT"/>
        </w:rPr>
      </w:r>
      <w:r>
        <w:rPr>
          <w:lang w:val="pt_PT" w:bidi="pt_PT"/>
        </w:rPr>
        <w:t>O autor nos diz fatos importantes. Héber é um queneu. Héber deixou os outros queneus antes de essa história começar. Héber é um descendente de Hobabe, um homem que era parente da esposa de Moisés. Depois que Héber se separou dos outros queneus, ele armou sua tenda perto do carvalho de Zaananim, próximo a Cades, na terra de Issacar.</w:t>
      </w:r>
    </w:p>
    <w:p>
      <w:pPr/>
      <w:r>
        <w:rPr>
          <w:lang w:val="pt_PT" w:bidi="pt_PT"/>
        </w:rPr>
      </w:r>
      <w:r>
        <w:rPr>
          <w:lang w:val="pt_PT" w:bidi="pt_PT"/>
        </w:rPr>
        <w:t>Na cena dois, os homens de Sísera dizem a Sísera que Baraque levou seus homens ao monte chamado Tabor. Sísera reúne todo o seu exército e os 900 carros de ferro. O exército de Sísera vai de Harosete-Hagoim para o rio Quisom. O rio está perto do monte Tabor.</w:t>
      </w:r>
    </w:p>
    <w:p>
      <w:pPr/>
      <w:r>
        <w:rPr>
          <w:lang w:val="pt_PT" w:bidi="pt_PT"/>
        </w:rPr>
      </w:r>
      <w:r>
        <w:rPr>
          <w:lang w:val="pt_PT" w:bidi="pt_PT"/>
        </w:rPr>
        <w:t>Parem aqui e olhem para o mesmo mapa de antes. Observem Harosete-Hagoim, o rio Quisom e o monte Tabor. Observem Zaananim, onde Héber vivia. Olhem para a imagem do vale de Jezreel e do monte Tabor. Pause este áudio aqui.</w:t>
      </w:r>
    </w:p>
    <w:p>
      <w:pPr/>
      <w:r>
        <w:rPr>
          <w:lang w:val="pt_PT" w:bidi="pt_PT"/>
        </w:rPr>
      </w:r>
      <w:r>
        <w:rPr>
          <w:lang w:val="pt_PT" w:bidi="pt_PT"/>
        </w:rPr>
        <w:t>Débora diz a Baraque que Yahweh foi à frente de Baraque na batalha. Essa é uma frase militar que mostra que Yahweh é aquele que lidera os guerreiros israelitas, não Baraque. Quando Baraque e os 10.000 homens descem a montanha no ataque, é Yahweh quem faz o exército cananeu entrar em pânico. Débora diz que Yahweh deu Sísera nas mãos de Baraque. Essa é a mesma frase usada em histórias anteriores para mostrar que Deus dá poder especial a alguém para derrotar outra pessoa. Baraque e seus 10.000 homens descem a montanha para lutar. Yahweh foi à frente de Baraque e confundiu, ou assustou, o exército de Sísera. Não sabemos como Yahweh derrotou o exército de Sísera. Está claro nessa história e na história anterior que Yahweh é poderoso. Yahweh ajuda Baraque. Yahweh faz coisas poderosas. Sísera sai de sua carruagem e foge da batalha.</w:t>
      </w:r>
    </w:p>
    <w:p>
      <w:pPr/>
      <w:r>
        <w:rPr>
          <w:lang w:val="pt_PT" w:bidi="pt_PT"/>
        </w:rPr>
      </w:r>
      <w:r>
        <w:rPr>
          <w:lang w:val="pt_PT" w:bidi="pt_PT"/>
        </w:rPr>
        <w:t>Parem aqui e discutam em grupo como vocês descreverão as coisas que Baraque faz e as coisas que Yahweh faz. Pause este áudio aqui.</w:t>
      </w:r>
    </w:p>
    <w:p>
      <w:pPr/>
      <w:r>
        <w:rPr>
          <w:lang w:val="pt_PT" w:bidi="pt_PT"/>
        </w:rPr>
      </w:r>
      <w:r>
        <w:rPr>
          <w:lang w:val="pt_PT" w:bidi="pt_PT"/>
        </w:rPr>
        <w:t>Na cena três, o autor nos conta novamente sobre a batalha. O autor também nos dá novos detalhes. Baraque persegue os carros de guerra e todos os soldados de Sísera até o oeste, até Harosete-Hagoim. O autor não menciona os homens de Baraque no restante da passagem; em vez disso, ele apenas diz o nome de Baraque quando fala sobre o que os homens de Baraque fizeram. Os homens de Baraque mataram todos os homens de Sísera. O narrador usa uma linguagem especial quando diz que todos os homens de Sísera morreram pela espada. Na maioria das vezes, nas batalhas, os homens matavam outros homens com espadas, então essa era uma maneira de dizer que todos os homens de Sísera morreram.</w:t>
      </w:r>
    </w:p>
    <w:p>
      <w:pPr/>
      <w:r>
        <w:rPr>
          <w:lang w:val="pt_PT" w:bidi="pt_PT"/>
        </w:rPr>
      </w:r>
      <w:r>
        <w:rPr>
          <w:lang w:val="pt_PT" w:bidi="pt_PT"/>
        </w:rPr>
        <w:t>Pare aqui e discuta em grupo como vocês falam sobre quando homens matam outros homens em batalha. Como vocês descreveriam como os homens de Baraque mataram os homens de Sísera se as principais armas que eles usavam eram espadas? Pause este áudio aqui.</w:t>
      </w:r>
    </w:p>
    <w:p>
      <w:pPr/>
      <w:r>
        <w:rPr>
          <w:lang w:val="pt_PT" w:bidi="pt_PT"/>
        </w:rPr>
      </w:r>
      <w:r>
        <w:rPr>
          <w:lang w:val="pt_PT" w:bidi="pt_PT"/>
        </w:rPr>
        <w:t>Na cena quatro, o autor nos diz novamente que Sísera escapou da batalha e fugiu a pé. O autor nos dá novas informações. Sísera foge a pé para a tenda de Jael, a esposa de Héber, o quenita. Jabim, o rei dos cananeus, tinha um relacionamento pacífico com Héber.</w:t>
      </w:r>
    </w:p>
    <w:p>
      <w:pPr/>
      <w:r>
        <w:rPr>
          <w:lang w:val="pt_PT" w:bidi="pt_PT"/>
        </w:rPr>
      </w:r>
      <w:r>
        <w:rPr>
          <w:lang w:val="pt_PT" w:bidi="pt_PT"/>
        </w:rPr>
        <w:t>Jael encontra Sísera fora da tenda dela. Jael diz a Sísera duas vezes para entrar na tenda. Jael cumprimenta Sísera com respeito. Jael diz a Sísera para não ter medo.</w:t>
      </w:r>
    </w:p>
    <w:p>
      <w:pPr/>
      <w:r>
        <w:rPr>
          <w:lang w:val="pt_PT" w:bidi="pt_PT"/>
        </w:rPr>
      </w:r>
      <w:r>
        <w:rPr>
          <w:lang w:val="pt_PT" w:bidi="pt_PT"/>
        </w:rPr>
        <w:t>Parem aqui e discutam em grupo: que palavras, frases ou gestos sua cultura usa para demonstrar respeito entre homens e mulheres? Como vocês demonstram respeito a um líder militar? Pause este áudio aqui.</w:t>
      </w:r>
    </w:p>
    <w:p>
      <w:pPr/>
      <w:r>
        <w:rPr>
          <w:lang w:val="pt_PT" w:bidi="pt_PT"/>
        </w:rPr>
      </w:r>
      <w:r>
        <w:rPr>
          <w:lang w:val="pt_PT" w:bidi="pt_PT"/>
        </w:rPr>
        <w:t>Sísera vai para dentro da tenda de Jael. Jael cobre Sísera com um cobertor ou tapete. Isso esconde Sísera, que está deitado no chão. Sísera diz a Jael que está com sede, e ele pede água. Jael dá leite a Sísera para beber, e ela o cobre novamente. Sísera diz a Jael para proteger a entrada da tenda. "Se algum homem passar e perguntar se alguém está em sua tenda", Sísera instrui Jael, "diga a ele: 'Não'". Está claro que Sísera adormece rapidamente porque ele está exausto. O autor usa uma palavra para mostrar que agora veremos Jael mudar seu comportamento. Jael faz algo inesperado.</w:t>
      </w:r>
    </w:p>
    <w:p>
      <w:pPr/>
      <w:r>
        <w:rPr>
          <w:lang w:val="pt_PT" w:bidi="pt_PT"/>
        </w:rPr>
      </w:r>
      <w:r>
        <w:rPr>
          <w:lang w:val="pt_PT" w:bidi="pt_PT"/>
        </w:rPr>
        <w:t>Parem aqui e decidam qual palavra ou frase vocês usarão para comunicar como Jael muda suas ações. Pause este áudio aqui.</w:t>
      </w:r>
    </w:p>
    <w:p>
      <w:pPr/>
      <w:r>
        <w:rPr>
          <w:lang w:val="pt_PT" w:bidi="pt_PT"/>
        </w:rPr>
      </w:r>
      <w:r>
        <w:rPr>
          <w:lang w:val="pt_PT" w:bidi="pt_PT"/>
        </w:rPr>
        <w:t>Jael pega uma estaca de tenda e um martelo em suas mãos. Jael aproxima-se furtivamente de Sísera. O autor não diz se Jael descobre a cabeça de Sísera ou não. Está claro que Sísera não acorda porque ele está exausto. Jael martela a estaca através do lado da cabeça de Sísera. A estaca fica fincada no chão. Sísera está morto.</w:t>
      </w:r>
    </w:p>
    <w:p>
      <w:pPr/>
      <w:r>
        <w:rPr>
          <w:lang w:val="pt_PT" w:bidi="pt_PT"/>
        </w:rPr>
      </w:r>
      <w:r>
        <w:rPr>
          <w:lang w:val="pt_PT" w:bidi="pt_PT"/>
        </w:rPr>
        <w:t>Baraque chega à tenda logo depois que Sísera morre. Baraque tem perseguido Sísera. Baraque não sabe onde Sísera está. O narrador usa uma frase para nos dizer que Baraque chega à tenda logo depois que Sísera morre.</w:t>
      </w:r>
    </w:p>
    <w:p>
      <w:pPr/>
      <w:r>
        <w:rPr>
          <w:lang w:val="pt_PT" w:bidi="pt_PT"/>
        </w:rPr>
      </w:r>
      <w:r>
        <w:rPr>
          <w:lang w:val="pt_PT" w:bidi="pt_PT"/>
        </w:rPr>
        <w:t>Pare aqui e conte uma história onde duas coisas acontecem em lugares diferentes ao mesmo tempo, e então algo acontece logo depois de outra coisa. Prestem atenção às palavras e frases que vocês usam para descrever quando cada ação acontece. Pause este áudio aqui.</w:t>
      </w:r>
    </w:p>
    <w:p>
      <w:pPr/>
      <w:r>
        <w:rPr>
          <w:lang w:val="pt_PT" w:bidi="pt_PT"/>
        </w:rPr>
      </w:r>
      <w:r>
        <w:rPr>
          <w:lang w:val="pt_PT" w:bidi="pt_PT"/>
        </w:rPr>
        <w:t>Jael encontra Baraque fora da tenda. O narrador usa a mesma frase para descrever a ação de Jael que usou quando ela encontrou Sísera. Jael diz a Baraque: "Entre, e mostrarei a você o homem que você está procurando". Baraque vai para dentro da tenda com Jael. Sísera está morto no chão.</w:t>
      </w:r>
    </w:p>
    <w:p>
      <w:pPr/>
      <w:r>
        <w:rPr>
          <w:lang w:val="pt_PT" w:bidi="pt_PT"/>
        </w:rPr>
      </w:r>
      <w:r>
        <w:rPr>
          <w:lang w:val="pt_PT" w:bidi="pt_PT"/>
        </w:rPr>
        <w:t>Na cena cinco, a história termina. O narrador diz que "naquele dia", Deus começou a conquistar Jabim, o rei de Canaã. Essa frase mostra que esse é um momento importante na história dos israelitas.</w:t>
      </w:r>
    </w:p>
    <w:p>
      <w:pPr/>
      <w:r>
        <w:rPr>
          <w:lang w:val="pt_PT" w:bidi="pt_PT"/>
        </w:rPr>
      </w:r>
      <w:r>
        <w:rPr>
          <w:lang w:val="pt_PT" w:bidi="pt_PT"/>
        </w:rPr>
        <w:t>Parem aqui e discutam quais palavras ou frases vocês usam em sua cultura para mostrar como algo que aconteceu é importante para todos em sua cultura ou que todos em sua cultura nunca devem esquecer. Pause este áudio aqui.</w:t>
      </w:r>
    </w:p>
    <w:p>
      <w:pPr/>
      <w:r>
        <w:rPr>
          <w:lang w:val="pt_PT" w:bidi="pt_PT"/>
        </w:rPr>
      </w:r>
      <w:r>
        <w:rPr>
          <w:lang w:val="pt_PT" w:bidi="pt_PT"/>
        </w:rPr>
        <w:t>O narrador termina a passagem quando ele nomeia Jabim como rei de Canaã três vezes. Naquele dia, Deus começou a conquistar, ou humilhar, Jabim, o rei de Canaã. Os israelitas pressionaram Jabim, o rei de Canaã. Os israelitas destruíram Jabim, o rei de Canaã. Esta é a terceira vez na última cena que o autor usa exatamente a mesma frase, Jabim, o rei de Canaã.</w:t>
      </w:r>
    </w:p>
    <w:p>
      <w:pPr/>
      <w:r>
        <w:rPr>
          <w:lang w:val="pt_PT" w:bidi="pt_PT"/>
        </w:rPr>
      </w:r>
      <w:r>
        <w:rPr>
          <w:lang w:val="pt_PT" w:bidi="pt_PT"/>
        </w:rPr>
        <w:t>O narrador diz: "A mão dos israelitas pressionava cada vez mais contra Jabim, o rei de Canaã". Essa linguagem especial mostra que os israelitas eram fortes e que estavam determinados a vencer Jabim.</w:t>
      </w:r>
    </w:p>
    <w:p>
      <w:pPr/>
      <w:r>
        <w:rPr>
          <w:lang w:val="pt_PT" w:bidi="pt_PT"/>
        </w:rPr>
      </w:r>
      <w:r>
        <w:rPr>
          <w:lang w:val="pt_PT" w:bidi="pt_PT"/>
        </w:rPr>
        <w:t>Pare aqui e use sua mão para pressionar objetos diferentes. Por exemplo, pressione a sua perna ou pressione uma vara para baixo no chão. Peça a outros de seu grupo que descrevam o que veem e sentem.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4.11–24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Héber, o queneu</w:t>
      </w:r>
    </w:p>
    <w:p>
      <w:pPr>
        <w:pStyle w:val="ListBullet"/>
        <w:spacing w:line="240" w:lineRule="auto"/>
        <w:ind w:left="720"/>
      </w:pPr>
      <w:r>
        <w:rPr>
          <w:lang w:val="pt_PT" w:bidi="pt_PT"/>
        </w:rPr>
      </w:r>
      <w:r>
        <w:rPr>
          <w:lang w:val="pt_PT" w:bidi="pt_PT"/>
        </w:rPr>
        <w:t>Sísera, o comandante do exército de Jabim</w:t>
      </w:r>
    </w:p>
    <w:p>
      <w:pPr>
        <w:pStyle w:val="ListBullet"/>
        <w:spacing w:line="240" w:lineRule="auto"/>
        <w:ind w:left="720"/>
      </w:pPr>
      <w:r>
        <w:rPr>
          <w:lang w:val="pt_PT" w:bidi="pt_PT"/>
        </w:rPr>
      </w:r>
      <w:r>
        <w:rPr>
          <w:lang w:val="pt_PT" w:bidi="pt_PT"/>
        </w:rPr>
        <w:t>O exército de Sísera</w:t>
      </w:r>
    </w:p>
    <w:p>
      <w:pPr>
        <w:pStyle w:val="ListBullet"/>
        <w:spacing w:line="240" w:lineRule="auto"/>
        <w:ind w:left="720"/>
      </w:pPr>
      <w:r>
        <w:rPr>
          <w:lang w:val="pt_PT" w:bidi="pt_PT"/>
        </w:rPr>
      </w:r>
      <w:r>
        <w:rPr>
          <w:lang w:val="pt_PT" w:bidi="pt_PT"/>
        </w:rPr>
        <w:t>Débora, a juíza de Israel</w:t>
      </w:r>
    </w:p>
    <w:p>
      <w:pPr>
        <w:pStyle w:val="ListBullet"/>
        <w:spacing w:line="240" w:lineRule="auto"/>
        <w:ind w:left="720"/>
      </w:pPr>
      <w:r>
        <w:rPr>
          <w:lang w:val="pt_PT" w:bidi="pt_PT"/>
        </w:rPr>
      </w:r>
      <w:r>
        <w:rPr>
          <w:lang w:val="pt_PT" w:bidi="pt_PT"/>
        </w:rPr>
        <w:t>Baraque</w:t>
      </w:r>
    </w:p>
    <w:p>
      <w:pPr>
        <w:pStyle w:val="ListBullet"/>
        <w:spacing w:line="240" w:lineRule="auto"/>
        <w:ind w:left="720"/>
      </w:pPr>
      <w:r>
        <w:rPr>
          <w:lang w:val="pt_PT" w:bidi="pt_PT"/>
        </w:rPr>
      </w:r>
      <w:r>
        <w:rPr>
          <w:lang w:val="pt_PT" w:bidi="pt_PT"/>
        </w:rPr>
        <w:t>Os homens de Baraque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Jael, a esposa de Héber</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Jabim, o rei dos cananeus.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Agora, havia um homem chamado Héber que era um queneu. Héber era um descendente de Hobabe, um parente da esposa de Moisés. Héber havia se afastado do restante de sua tribo, e Héber havia montado sua tenda perto do carvalho de Zaananim, perto de Quedes.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Héber: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Sísera descobre que Baraque, filho de Abinoão, subiu para o monte Tabor. Sísera chama todos os seus 900 carros de ferro e todos os seus guerreiros. Sísera marcha com todos os seus carros de guerra e guerreiros de Harosete-Hagoim até o rio Quisom.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Sísera: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Débora diz a Baraque: "Prepare-se! Esse é o dia que Yahweh dará a você a vitória sobre Sísera, porque Yahweh marcha à frente de você". Então Baraque leva seus 10.000 guerreiros pelas encostas do Monte Tabor para a batalha.</w:t>
      </w:r>
    </w:p>
    <w:p>
      <w:pPr/>
      <w:r>
        <w:rPr>
          <w:lang w:val="pt_PT" w:bidi="pt_PT"/>
        </w:rPr>
      </w:r>
      <w:r>
        <w:rPr>
          <w:lang w:val="pt_PT" w:bidi="pt_PT"/>
        </w:rPr>
        <w:t>Quando Baraque ataca, Yahweh faz Sísera e todos os seus carros e guerreiros sentirem pânico. Sísera pula de seu carro e escapa a pé. Baraque persegue os carros de guerra e o exército inimigo até Harosete-Hagoim, onde ele mata todos os guerreiros de Sísera. Baraque não deixa uma única pessoa no exército de Sísera viva.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exército de Sísera: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homens de Baraque: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Baraque persegue os carros e o exército cananeu. Sísera corre para a tenda de Jael, a esposa de Héber, o queneu. A família de Héber havia feito uma aliança, ou um acordo de paz, com Jabim, rei de Hazor. Jael encontra Sísera fora da tenda dela. Jael diz a Sísera: “Venha para minha tenda, senhor. Entre, e não tenha medo". Sísera vai para a tenda de Jael, e Jael o cobre com um cobertor.</w:t>
      </w:r>
    </w:p>
    <w:p>
      <w:pPr/>
      <w:r>
        <w:rPr>
          <w:lang w:val="pt_PT" w:bidi="pt_PT"/>
        </w:rPr>
      </w:r>
      <w:r>
        <w:rPr>
          <w:lang w:val="pt_PT" w:bidi="pt_PT"/>
        </w:rPr>
        <w:t>Sísera diz: "Por favor, me dê um pouco de água, estou com sede". Então Jael abre um odre de leite e dá a Sísera um pouco de leite para beber. Jael cobre Sísera novamente com o cobertor. Sísera diz a Jael: "Fique na porta da tenda, e se alguém vier perguntando se há alguém aqui, diga não".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Sísera: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Sísera adormece porque ele está exausto. Jael se aproxima dele silenciosamente. Jael segura um martelo e uma estaca de tenda em suas mãos. Jael martela a estaca da tenda no lado da cabeça de Sísera e no chão. Sísera morre.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Jael: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Baraque procura Sísera perto de onde Jael vive. Jael encontra Baraque fora de sua tenda, e Jael diz: "Venha, e eu mostrarei a você o homem que você procura". Baraque segue Jael para a tenda. Lá, Sísera jaz morto com a estaca da tenda atravessando o lado de sua cabeça.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Baraque: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naquele dia, Deus derrotou Jabim, o rei de Canaã. A mão dos israelitas pressionava contra Jabim, o rei de Canaã, com muita força até que os israelitas destruíssem Jabim, o rei de Canaã.</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4.11–24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Essa passagem usa os nomes de vários locais para a ação da história.</w:t>
      </w:r>
    </w:p>
    <w:p>
      <w:pPr/>
      <w:r>
        <w:rPr>
          <w:lang w:val="pt_PT" w:bidi="pt_PT"/>
        </w:rPr>
      </w:r>
      <w:r>
        <w:rPr>
          <w:lang w:val="pt_PT" w:bidi="pt_PT"/>
        </w:rPr>
        <w:t>Parem aqui e revisem o mapa de Israel no tempo de Débora. Pause este áudio aqui.</w:t>
      </w:r>
    </w:p>
    <w:p>
      <w:pPr/>
      <w:r>
        <w:rPr>
          <w:lang w:val="pt_PT" w:bidi="pt_PT"/>
        </w:rPr>
      </w:r>
      <w:r>
        <w:rPr>
          <w:lang w:val="pt_PT" w:bidi="pt_PT"/>
        </w:rPr>
        <w:t xml:space="preserve">Héber havia montado sua </w:t>
      </w:r>
      <w:r>
        <w:rPr>
          <w:b/>
          <w:lang w:val="pt_PT" w:bidi="pt_PT"/>
        </w:rPr>
        <w:t>tenda</w:t>
      </w:r>
      <w:r>
        <w:rPr>
          <w:lang w:val="pt_PT" w:bidi="pt_PT"/>
        </w:rPr>
        <w:t xml:space="preserve"> sob uma grande árvore em Zaananim. Uma tenda é uma estrutura temporária que as pessoas faziam de pele de animal ou tecido grosso. Uma tenda era fácil de mover de um lugar para outro.</w:t>
      </w:r>
    </w:p>
    <w:p>
      <w:pPr/>
      <w:r>
        <w:rPr>
          <w:lang w:val="pt_PT" w:bidi="pt_PT"/>
        </w:rPr>
      </w:r>
      <w:r>
        <w:rPr>
          <w:lang w:val="pt_PT" w:bidi="pt_PT"/>
        </w:rPr>
        <w:t>Parem aqui e discutam em grupo que palavra vocês usarão para tenda. Olhem para uma foto de uma tenda. Pause este áudio aqui.</w:t>
      </w:r>
    </w:p>
    <w:p>
      <w:pPr/>
      <w:r>
        <w:rPr>
          <w:lang w:val="pt_PT" w:bidi="pt_PT"/>
        </w:rPr>
      </w:r>
      <w:r>
        <w:rPr>
          <w:lang w:val="pt_PT" w:bidi="pt_PT"/>
        </w:rPr>
        <w:t xml:space="preserve">Héber e Jabim haviam concordado em ter </w:t>
      </w:r>
      <w:r>
        <w:rPr>
          <w:b/>
          <w:lang w:val="pt_PT" w:bidi="pt_PT"/>
        </w:rPr>
        <w:t>paz</w:t>
      </w:r>
      <w:r>
        <w:rPr>
          <w:lang w:val="pt_PT" w:bidi="pt_PT"/>
        </w:rPr>
        <w:t xml:space="preserve"> um com o outro, ou ter um relacionamento sem guerra. Essa paz provavelmente era um acordo formal, ou tratado, entre os dois grupos.</w:t>
      </w:r>
    </w:p>
    <w:p>
      <w:pPr/>
      <w:r>
        <w:rPr>
          <w:lang w:val="pt_PT" w:bidi="pt_PT"/>
        </w:rPr>
      </w:r>
      <w:r>
        <w:rPr>
          <w:lang w:val="pt_PT" w:bidi="pt_PT"/>
        </w:rPr>
        <w:t>Parem aqui e discutam como vocês descreverão a paz entre Héber e Jabim, e lembrem-se de que paz está no Glossário Mestre. Pause este áudio aqui.</w:t>
      </w:r>
    </w:p>
    <w:p>
      <w:pPr/>
      <w:r>
        <w:rPr>
          <w:lang w:val="pt_PT" w:bidi="pt_PT"/>
        </w:rPr>
      </w:r>
      <w:r>
        <w:rPr>
          <w:lang w:val="pt_PT" w:bidi="pt_PT"/>
        </w:rPr>
        <w:t xml:space="preserve">Essa história usa o nome pessoal de Deus, </w:t>
      </w:r>
      <w:r>
        <w:rPr>
          <w:b/>
          <w:lang w:val="pt_PT" w:bidi="pt_PT"/>
        </w:rPr>
        <w:t>Yahweh</w:t>
      </w:r>
      <w:r>
        <w:rPr>
          <w:lang w:val="pt_PT" w:bidi="pt_PT"/>
        </w:rPr>
        <w:t>. Usem o mesmo termo para Yahweh que vocês usaram em outras passagens, e lembrem-se de que Yahweh está no Glossário Mestre.</w:t>
      </w:r>
    </w:p>
    <w:p>
      <w:pPr/>
      <w:r>
        <w:rPr>
          <w:lang w:val="pt_PT" w:bidi="pt_PT"/>
        </w:rPr>
      </w:r>
      <w:r>
        <w:rPr>
          <w:lang w:val="pt_PT" w:bidi="pt_PT"/>
        </w:rPr>
        <w:t xml:space="preserve">Essa história usa </w:t>
      </w:r>
      <w:r>
        <w:rPr>
          <w:b/>
          <w:lang w:val="pt_PT" w:bidi="pt_PT"/>
        </w:rPr>
        <w:t>israelitas</w:t>
      </w:r>
      <w:r>
        <w:rPr>
          <w:lang w:val="pt_PT" w:bidi="pt_PT"/>
        </w:rPr>
        <w:t xml:space="preserve"> como o nome do povo de Deus. Usem o mesmo termo para israelitas que vocês usaram em outras passagens, e lembrem-se de que israelitas está no Glossário Mestre.</w:t>
      </w:r>
    </w:p>
    <w:p>
      <w:pPr/>
      <w:r>
        <w:rPr>
          <w:lang w:val="pt_PT" w:bidi="pt_PT"/>
        </w:rPr>
      </w:r>
      <w:r>
        <w:rPr>
          <w:lang w:val="pt_PT" w:bidi="pt_PT"/>
        </w:rPr>
        <w:t xml:space="preserve">Sísera comandava um exército de 900 </w:t>
      </w:r>
      <w:r>
        <w:rPr>
          <w:b/>
          <w:lang w:val="pt_PT" w:bidi="pt_PT"/>
        </w:rPr>
        <w:t>carros de ferro</w:t>
      </w:r>
      <w:r>
        <w:rPr>
          <w:lang w:val="pt_PT" w:bidi="pt_PT"/>
        </w:rPr>
        <w:t>. Use a mesma frase para carros de ferro que você usou em passagens anteriores.</w:t>
      </w:r>
    </w:p>
    <w:p>
      <w:pPr/>
      <w:r>
        <w:rPr>
          <w:lang w:val="pt_PT" w:bidi="pt_PT"/>
        </w:rPr>
      </w:r>
      <w:r>
        <w:rPr>
          <w:lang w:val="pt_PT" w:bidi="pt_PT"/>
        </w:rPr>
        <w:t xml:space="preserve">Jael repete duas vezes seu convite a Sísera, quando ela lhe diz para vir, ou entrar em sua tenda. Jael se dirige a Sísera com um termo de respeito como </w:t>
      </w:r>
      <w:r>
        <w:rPr>
          <w:b/>
          <w:lang w:val="pt_PT" w:bidi="pt_PT"/>
        </w:rPr>
        <w:t>senhor</w:t>
      </w:r>
      <w:r>
        <w:rPr>
          <w:lang w:val="pt_PT" w:bidi="pt_PT"/>
        </w:rPr>
        <w:t xml:space="preserve"> ou mestre. Se vocês já traduziram senhor ou mestre como um título de respeito, vocês podem usar essa mesma palavra. Lembrem-se de que senhor como um título de respeito está no Glossário Mestre.</w:t>
      </w:r>
    </w:p>
    <w:p>
      <w:pPr/>
      <w:r>
        <w:rPr>
          <w:lang w:val="pt_PT" w:bidi="pt_PT"/>
        </w:rPr>
      </w:r>
      <w:r>
        <w:rPr>
          <w:lang w:val="pt_PT" w:bidi="pt_PT"/>
        </w:rPr>
        <w:t xml:space="preserve">O autor nos diz que Deus subjugou Jabim, o rei de Canaã. Esse é o termo geral para </w:t>
      </w:r>
      <w:r>
        <w:rPr>
          <w:b/>
          <w:lang w:val="pt_PT" w:bidi="pt_PT"/>
        </w:rPr>
        <w:t>Deus</w:t>
      </w:r>
      <w:r>
        <w:rPr>
          <w:lang w:val="pt_PT" w:bidi="pt_PT"/>
        </w:rPr>
        <w:t>, que é Yahweh. Use o mesmo termo para Deus que você usou em outras passagens, e lembre-se de que Deus está no Glossário Mestre.</w:t>
      </w:r>
    </w:p>
    <w:p>
      <w:pPr/>
      <w:r>
        <w:rPr>
          <w:lang w:val="pt_PT" w:bidi="pt_PT"/>
        </w:rPr>
      </w:r>
      <w:r>
        <w:rPr>
          <w:lang w:val="pt_PT" w:bidi="pt_PT"/>
        </w:rPr>
        <w:t xml:space="preserve">Vocês se lembrarão, pela passagem anterior, que </w:t>
      </w:r>
      <w:r>
        <w:rPr>
          <w:b/>
          <w:lang w:val="pt_PT" w:bidi="pt_PT"/>
        </w:rPr>
        <w:t>Jabim</w:t>
      </w:r>
      <w:r>
        <w:rPr>
          <w:lang w:val="pt_PT" w:bidi="pt_PT"/>
        </w:rPr>
        <w:t xml:space="preserve"> provavelmente era um título real exclusivo dos cananeus. Provavelmente não era o nome do rei. Use as mesmas palavras para traduzir </w:t>
      </w:r>
      <w:r>
        <w:rPr>
          <w:b/>
          <w:lang w:val="pt_PT" w:bidi="pt_PT"/>
        </w:rPr>
        <w:t>rei</w:t>
      </w:r>
      <w:r>
        <w:rPr>
          <w:lang w:val="pt_PT" w:bidi="pt_PT"/>
        </w:rPr>
        <w:t xml:space="preserve"> e Jabim que você usou anteriormente.</w:t>
      </w:r>
    </w:p>
    <w:p>
      <w:pPr/>
      <w:r>
        <w:rPr>
          <w:lang w:val="pt_PT" w:bidi="pt_PT"/>
        </w:rPr>
      </w:r>
      <w:r>
        <w:rPr>
          <w:lang w:val="pt_PT" w:bidi="pt_PT"/>
        </w:rPr>
        <w:t xml:space="preserve">Os </w:t>
      </w:r>
      <w:r>
        <w:rPr>
          <w:b/>
          <w:lang w:val="pt_PT" w:bidi="pt_PT"/>
        </w:rPr>
        <w:t>cananeus</w:t>
      </w:r>
      <w:r>
        <w:rPr>
          <w:lang w:val="pt_PT" w:bidi="pt_PT"/>
        </w:rPr>
        <w:t xml:space="preserve"> oprimiam os israelitas. Os cananeus são as pessoas da terra de </w:t>
      </w:r>
      <w:r>
        <w:rPr>
          <w:b/>
          <w:lang w:val="pt_PT" w:bidi="pt_PT"/>
        </w:rPr>
        <w:t>Canaã</w:t>
      </w:r>
      <w:r>
        <w:rPr>
          <w:lang w:val="pt_PT" w:bidi="pt_PT"/>
        </w:rPr>
        <w:t>. Usem a mesma palavra ou frase para cananeus que vocês usaram em passagens anteriores. Lembrem-se de que Canaã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5:1–11</w:t>
      </w:r>
      <w:r>
        <w:rPr>
          <w:lang w:val="pt_PT" w:bidi="pt_PT"/>
        </w:rPr>
      </w:r>
    </w:p>
    <w:p>
      <w:pPr>
        <w:pStyle w:val="Heading3"/>
      </w:pPr>
      <w:r>
        <w:rPr>
          <w:lang w:val="pt_PT" w:bidi="pt_PT"/>
        </w:rPr>
        <w:t>Ouvir e Sentir</w:t>
      </w:r>
    </w:p>
    <w:p>
      <w:pPr/>
      <w:r>
        <w:rPr>
          <w:lang w:val="pt_PT" w:bidi="pt_PT"/>
        </w:rPr>
      </w:r>
      <w:r>
        <w:rPr>
          <w:lang w:val="pt_PT" w:bidi="pt_PT"/>
        </w:rPr>
        <w:t>Nesta etapa, ouçam Juízes 5.1–11 e guardem em seus corações.</w:t>
      </w:r>
    </w:p>
    <w:p>
      <w:pPr/>
      <w:r>
        <w:rPr>
          <w:lang w:val="pt_PT" w:bidi="pt_PT"/>
        </w:rPr>
      </w:r>
      <w:r>
        <w:rPr>
          <w:lang w:val="pt_PT" w:bidi="pt_PT"/>
        </w:rPr>
        <w:t>Ouçam uma versão em áudio de Juízes 5.1–11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5.1–11 na tradução mais fácil de entender.</w:t>
      </w:r>
    </w:p>
    <w:p>
      <w:pPr/>
      <w:r>
        <w:rPr>
          <w:lang w:val="pt_PT" w:bidi="pt_PT"/>
        </w:rPr>
      </w:r>
      <w:r>
        <w:rPr>
          <w:lang w:val="pt_PT" w:bidi="pt_PT"/>
        </w:rPr>
        <w:t>Pause este áudio aqui.</w:t>
      </w:r>
    </w:p>
    <w:p>
      <w:pPr/>
      <w:r>
        <w:rPr>
          <w:lang w:val="pt_PT" w:bidi="pt_PT"/>
        </w:rPr>
      </w:r>
      <w:r>
        <w:rPr>
          <w:lang w:val="pt_PT" w:bidi="pt_PT"/>
        </w:rPr>
        <w:t>Essa canção é um poema hebraico. Recomendamos que sua equipe complete a "Introdução à Poesia Módulo 1" antes de continuarem com "Etapa 2: preparando o cenário".</w:t>
      </w:r>
    </w:p>
    <w:p>
      <w:pPr/>
      <w:r>
        <w:rPr>
          <w:lang w:val="pt_PT" w:bidi="pt_PT"/>
        </w:rPr>
      </w:r>
      <w:r>
        <w:rPr>
          <w:lang w:val="pt_PT" w:bidi="pt_PT"/>
        </w:rPr>
        <w:t>Parem aqui, se necessário, e revisem as decisões de tradução que sua equipe tomou sobre a tradução de poesia. Pause este áudio aqui.</w:t>
      </w:r>
    </w:p>
    <w:p>
      <w:pPr/>
      <w:r>
        <w:rPr>
          <w:lang w:val="pt_PT" w:bidi="pt_PT"/>
        </w:rPr>
      </w:r>
      <w:r>
        <w:rPr>
          <w:lang w:val="pt_PT" w:bidi="pt_PT"/>
        </w:rPr>
        <w:t>Agora que Yahweh fez os israelitas derrotarem os cananeus, os israelitas se alegram! Débora e Baraque cantam uma canção para celebrar a vitória. As pessoas naquele tempo muitas vezes criavam e cantavam canções para celebrar eventos importantes para que as pessoas se lembrassem do evento sempre que cantassem a canção. Os israelitas também cantavam canções para louvar Yahweh pelo que ele havia feito. Nessa canção, Débora e Baraque contam partes da história de como os israelitas derrotaram os cananeus. Débora e Baraque se concentram no que Yahweh fez e falam sobre o relacionamento especial entre Yahweh e Israel. Débora e Baraque também abençoam as pessoas que ajudaram a lutar contra os cananeus e amaldiçoam aqueles que não o fizeram. Essa passagem é a primeira parte da canção.</w:t>
      </w:r>
    </w:p>
    <w:p>
      <w:pPr/>
      <w:r>
        <w:rPr>
          <w:lang w:val="pt_PT" w:bidi="pt_PT"/>
        </w:rPr>
      </w:r>
      <w:r>
        <w:rPr>
          <w:lang w:val="pt_PT" w:bidi="pt_PT"/>
        </w:rPr>
        <w:t>Parem aqui e contem uma história sobre uma vez em que alguém escreveu uma canção para celebrar uma coisa muito boa que aconteceu com ele ou com sua comunidade. Para quem a pessoa cantou a canção? Como uma canção de celebração é diferente de outras canções? Pause este áudio aqui.</w:t>
      </w:r>
    </w:p>
    <w:p>
      <w:pPr/>
      <w:r>
        <w:rPr>
          <w:lang w:val="pt_PT" w:bidi="pt_PT"/>
        </w:rPr>
      </w:r>
      <w:r>
        <w:rPr>
          <w:lang w:val="pt_PT" w:bidi="pt_PT"/>
        </w:rPr>
        <w:t>Débora e Baraque usam uma linguagem bela e poética. A maneira como eles falam sobre algumas coisas em seu tempo pode ser diferente de como falamos sobre essas coisas hoje. Então, às vezes, as palavras em traduções diferentes são um pouco diferentes, mas o significado geral geralmente é o mesmo.</w:t>
      </w:r>
    </w:p>
    <w:p>
      <w:pPr/>
      <w:r>
        <w:rPr>
          <w:lang w:val="pt_PT" w:bidi="pt_PT"/>
        </w:rPr>
      </w:r>
      <w:r>
        <w:rPr>
          <w:lang w:val="pt_PT" w:bidi="pt_PT"/>
        </w:rPr>
        <w:t>Parem aqui e falem sobre algumas canções em sua cultura que as pessoas criaram há muito tempo. Discutam quais partes da linguagem na canção são diferentes de como vocês falam ou cantam hoje. Discutam quais partes são difíceis de entender. Como vocês ainda sabem o que a canção significa? Pause este áudio aqui.</w:t>
      </w:r>
    </w:p>
    <w:p>
      <w:pPr/>
      <w:r>
        <w:rPr>
          <w:lang w:val="pt_PT" w:bidi="pt_PT"/>
        </w:rPr>
      </w:r>
      <w:r>
        <w:rPr>
          <w:lang w:val="pt_PT" w:bidi="pt_PT"/>
        </w:rPr>
        <w:t>Débora e Baraque cantam primeiro sobre como os líderes escolheram liderar de boa vontade, e como os homens escolheram lutar para proteger Israel. Algumas traduções começam a canção com: "O cabelo dos homens é longo e o vento sopra por entre os fios". Às vezes, os homens deixavam o cabelo crescer por muito tempo para mostrar que os homens eram dedicados a fazer o que Yahweh quer. Esses homens muitas vezes eram guerreiros que lideravam outros homens na batalha. Aqui, Yahweh queria que os israelitas lutassem, então Débora provavelmente diz isso para falar sobre quando os líderes de Israel tomaram o comando ou levaram o povo a se reunir. Naquele tempo, Israel não tinha um exército permanente, então sempre que os israelitas precisavam lutar, os homens tinham que se voluntariar ou escolher lutar de boa vontade. Débora exorta os israelitas a louvar Yahweh porque os líderes e homens estavam dispostos a se reunir e lutar. É como um presente de Yahweh que os homens tenham feito isso!</w:t>
      </w:r>
    </w:p>
    <w:p>
      <w:pPr/>
      <w:r>
        <w:rPr>
          <w:lang w:val="pt_PT" w:bidi="pt_PT"/>
        </w:rPr>
      </w:r>
      <w:r>
        <w:rPr>
          <w:lang w:val="pt_PT" w:bidi="pt_PT"/>
        </w:rPr>
        <w:t>Parem aqui e discutam essa pergunta em grupo: quais são algumas coisas que as pessoas fazem em sua cultura para mostrar que elas são dedicadas ou devotas a fazer algo bem? Como seus líderes mostram que eles serão bons líderes? Pause este áudio aqui.</w:t>
      </w:r>
    </w:p>
    <w:p>
      <w:pPr/>
      <w:r>
        <w:rPr>
          <w:lang w:val="pt_PT" w:bidi="pt_PT"/>
        </w:rPr>
      </w:r>
      <w:r>
        <w:rPr>
          <w:lang w:val="pt_PT" w:bidi="pt_PT"/>
        </w:rPr>
        <w:t>Débora e Baraque encorajam os israelitas a louvar Yahweh, e Yahweh merece esse louvor. Débora e Baraque cantam que até mesmo os reis e governantes dos cananeus devem ouvir. Todo o mundo deve prestar atenção à maneira como os israelitas louvavam alegremente a Yahweh — até os inimigos de Israel!</w:t>
      </w:r>
    </w:p>
    <w:p>
      <w:pPr/>
      <w:r>
        <w:rPr>
          <w:lang w:val="pt_PT" w:bidi="pt_PT"/>
        </w:rPr>
      </w:r>
      <w:r>
        <w:rPr>
          <w:lang w:val="pt_PT" w:bidi="pt_PT"/>
        </w:rPr>
        <w:t>Débora e Baraque descrevem como é quando Yahweh vem ajudar Israel. Débora descreve o quão incrível e aterrorizante isso é. Débora provavelmente diz isso para lembrar aos israelitas de quando Yahweh os ajudou muitos anos atrás. Enquanto os israelitas viajavam para a Terra Prometida, Yahweh veio para fazer uma promessa solene com eles no monte Sinai. O chão tremeu e a chuva caiu das nuvens de tempestade quando Yahweh falou com o líder dos israelitas, Moisés. Naquele tempo, as pessoas entendiam que terremotos violentos e o som de tempestades mostravam que Deus estava envolvido no que aconteceu. Yahweh é poderoso. Yahweh controla o chão, o céu, o clima, e Yahweh mostrou que ele é forte o suficiente para derrotar os inimigos dos israelitas. Yahweh protegeu os israelitas e os trouxe para a Terra Prometida pelas terras de Seir e Edom. Esses são dois nomes para uma área semelhante. Essa área ficava entre o monte Sinai e a Terra Prometida, então os israelitas tiveram que passar por aquelas regiões.</w:t>
      </w:r>
    </w:p>
    <w:p>
      <w:pPr/>
      <w:r>
        <w:rPr>
          <w:lang w:val="pt_PT" w:bidi="pt_PT"/>
        </w:rPr>
      </w:r>
      <w:r>
        <w:rPr>
          <w:lang w:val="pt_PT" w:bidi="pt_PT"/>
        </w:rPr>
        <w:t>Parem aqui e, em grupo, olhem para um mapa que tem Edom, Seir, Israel e o monte Sinai nele. Pause este áudio aqui.</w:t>
      </w:r>
    </w:p>
    <w:p>
      <w:pPr/>
      <w:r>
        <w:rPr>
          <w:lang w:val="pt_PT" w:bidi="pt_PT"/>
        </w:rPr>
      </w:r>
      <w:r>
        <w:rPr>
          <w:lang w:val="pt_PT" w:bidi="pt_PT"/>
        </w:rPr>
        <w:t>Mas enquanto Israel estava em um relacionamento próximo com Yahweh no Sinai, os israelitas mais tarde desobedeceram a Yahweh, então outras nações atacaram Israel na Terra Prometida e a conquistaram. Débora e Baraque descrevem como era em Israel quando os cananeus governavam. Débora e Baraque mencionam Sangar, o juiz anterior em Israel. Embora Sangar tenha interrompido um ataque, ele não libertou Israel dos cananeus. Durante a vida de Sangar, e durante a vida de Jael, antes de ela matar Sísera, a terra não era segura. Os cananeus e seus aliados atacavam e paravam as pessoas para que elas não pudessem viajar e comercializar em todo Israel. As pessoas haviam deixado as boas estradas principais porque estavam com medo de ataques ou porque os cananeus faziam os israelitas pagarem dinheiro aos cananeus para usarem as estradas. Em vez disso, as pessoas tomavam caminhos que faziam muitas curvas apertadas pelas montanhas, ou viajavam por outros lugares difíceis. Grupos de soldados inimigos provavelmente atacavam os israelitas em pequenas aldeias ou em terras agrícolas, então esses israelitas fugiam para as cidades. Então as pequenas aldeias agora estão vazias. Algumas traduções dizem que os aldeões ou guerreiros não lutariam. Era perigoso em Israel!</w:t>
      </w:r>
    </w:p>
    <w:p>
      <w:pPr/>
      <w:r>
        <w:rPr>
          <w:lang w:val="pt_PT" w:bidi="pt_PT"/>
        </w:rPr>
      </w:r>
      <w:r>
        <w:rPr>
          <w:lang w:val="pt_PT" w:bidi="pt_PT"/>
        </w:rPr>
        <w:t>No entanto, isso muda quando Débora chama as pessoas para lutar. Yahweh mostra que Yahweh ajuda os israelitas quando ele escolhe Débora para liderar. Débora protege as pessoas como uma mãe cuida de seus filhos. Naquele tempo, as pessoas às vezes chamavam os profetas de "pai" e as profetisas de "mãe", para mostrar que respeitavam os profetas e os ouviriam.</w:t>
      </w:r>
    </w:p>
    <w:p>
      <w:pPr/>
      <w:r>
        <w:rPr>
          <w:lang w:val="pt_PT" w:bidi="pt_PT"/>
        </w:rPr>
      </w:r>
      <w:r>
        <w:rPr>
          <w:lang w:val="pt_PT" w:bidi="pt_PT"/>
        </w:rPr>
        <w:t>Parem aqui e discutam essa pergunta em grupo: quais são alguns nomes respeitosos para líderes, especialmente líderes religiosos, em sua cultura? Pause este áudio aqui.</w:t>
      </w:r>
    </w:p>
    <w:p>
      <w:pPr/>
      <w:r>
        <w:rPr>
          <w:lang w:val="pt_PT" w:bidi="pt_PT"/>
        </w:rPr>
      </w:r>
      <w:r>
        <w:rPr>
          <w:lang w:val="pt_PT" w:bidi="pt_PT"/>
        </w:rPr>
        <w:t>A razão pela qual os israelitas estavam em perigo e precisavam de proteção é porque eles escolheram seguir novos deuses. Algumas traduções dizem, em vez disso, que Deus escolheu novos líderes, mas Débora provavelmente diz que os israelitas escolheram novos deuses para descrever o que causa os problemas dos israelitas. Os israelitas não servem a Yahweh, e então essas coisas ruins acontecem, assim como Yahweh disse. A guerra está próxima — as pessoas lutam perto dos israelitas, até mesmo nos portões das cidades israelitas. Naquele tempo, as cidades muitas vezes tinham muralhas para proteger as pessoas e um portão na muralha por onde as pessoas entravam.</w:t>
      </w:r>
    </w:p>
    <w:p>
      <w:pPr/>
      <w:r>
        <w:rPr>
          <w:lang w:val="pt_PT" w:bidi="pt_PT"/>
        </w:rPr>
      </w:r>
      <w:r>
        <w:rPr>
          <w:lang w:val="pt_PT" w:bidi="pt_PT"/>
        </w:rPr>
        <w:t>No entanto, é como se não houvesse lanças ou escudos em Israel, uma vez que nenhum dos muitos homens israelitas estava pronto com armas para lutar. Os soldados usavam um escudo para se proteger e uma lança para atacar. Débora e Baraque dizem que ninguém estava preparado para proteger a si mesmo ou aos outros! Os israelitas realmente precisavam de Yahweh para protegê-los!</w:t>
      </w:r>
    </w:p>
    <w:p>
      <w:pPr/>
      <w:r>
        <w:rPr>
          <w:lang w:val="pt_PT" w:bidi="pt_PT"/>
        </w:rPr>
      </w:r>
      <w:r>
        <w:rPr>
          <w:lang w:val="pt_PT" w:bidi="pt_PT"/>
        </w:rPr>
        <w:t>Parem aqui e, em grupo, olhem para uma imagem de um escudo e uma lança. Pause este áudio aqui.</w:t>
      </w:r>
    </w:p>
    <w:p>
      <w:pPr/>
      <w:r>
        <w:rPr>
          <w:lang w:val="pt_PT" w:bidi="pt_PT"/>
        </w:rPr>
      </w:r>
      <w:r>
        <w:rPr>
          <w:lang w:val="pt_PT" w:bidi="pt_PT"/>
        </w:rPr>
        <w:t>E Yahweh protegeu os israelitas e deu aos israelitas coragem para lutar! Novamente, Débora e Baraque cantam que todos devem louvar Yahweh porque os líderes de Israel se ofereceram para lutar. Yahweh fez com que o povo estivesse disposto a lutar junto. O povo está unido na medida em que o povo responde como seus líderes respondem.</w:t>
      </w:r>
    </w:p>
    <w:p>
      <w:pPr/>
      <w:r>
        <w:rPr>
          <w:lang w:val="pt_PT" w:bidi="pt_PT"/>
        </w:rPr>
      </w:r>
      <w:r>
        <w:rPr>
          <w:lang w:val="pt_PT" w:bidi="pt_PT"/>
        </w:rPr>
        <w:t>Débora e Baraque cantam que todos, ricos e pobres, devem louvar Yahweh. As pessoas ricas montavam em jumentos brancos. Os israelitas valorizavam as coisas brancas, então eles queriam encontrar burros que tivessem manchas brancas. As pessoas ricas colocavam um belo pedaço de pano nas costas do burro para se sentarem. As pessoas comuns simplesmente caminhavam para realizar suas tarefas diárias. Débora e Baraque dizem a todos que não importa o quanto viajem e quanto sejam ricos, eles não devem apenas continuar como se nada tivesse acontecido! Todos devem parar e ouvir as boas notícias!</w:t>
      </w:r>
    </w:p>
    <w:p>
      <w:pPr/>
      <w:r>
        <w:rPr>
          <w:lang w:val="pt_PT" w:bidi="pt_PT"/>
        </w:rPr>
      </w:r>
      <w:r>
        <w:rPr>
          <w:lang w:val="pt_PT" w:bidi="pt_PT"/>
        </w:rPr>
        <w:t>Parem aqui em grupo e olhem para uma imagem de um burro branco e uma manta de sela. Pause este áudio aqui.</w:t>
      </w:r>
    </w:p>
    <w:p>
      <w:pPr/>
      <w:r>
        <w:rPr>
          <w:lang w:val="pt_PT" w:bidi="pt_PT"/>
        </w:rPr>
      </w:r>
      <w:r>
        <w:rPr>
          <w:lang w:val="pt_PT" w:bidi="pt_PT"/>
        </w:rPr>
        <w:t>As pessoas falam sobre o que aconteceu nos lugares onde as pessoas pegam água, como um poço ou uma nascente. As pessoas muitas vezes se reuniam nesses lugares para compartilhar notícias. Todos precisavam ir pegar água para si ou para seus animais beberem, então esse é o local perfeito para explicar e celebrar tanto os grandes feitos de Yahweh quanto aqueles de seu povo que o seguem. Não está claro quem canta ou fala no buraco de água. Quem quer que fossem essas pessoas, todas elas cantavam e celebravam!</w:t>
      </w:r>
    </w:p>
    <w:p>
      <w:pPr/>
      <w:r>
        <w:rPr>
          <w:lang w:val="pt_PT" w:bidi="pt_PT"/>
        </w:rPr>
      </w:r>
      <w:r>
        <w:rPr>
          <w:lang w:val="pt_PT" w:bidi="pt_PT"/>
        </w:rPr>
        <w:t>Parem aqui e discutam esta pergunta em grupo: quais são alguns lugares em sua região que quase todo mundo frequenta? Quais são os lugares a que vocês vão para ouvir notícias?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5.1–11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Parem aqui e revisem em grupo: recomendamos que sua equipe complete a "Introdução à Poesia Módulos 2 e 3" antes de continuarem com a "Etapa 3: Definindo as Cenas". Pause este áudio aqui.</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Débora e Baraque cantam uma canção. Enquanto cantam, Débora e Baraque dizem às pessoas para louvar Yahweh pelos homens israelitas que se ofereceram para lutar.</w:t>
      </w:r>
    </w:p>
    <w:p>
      <w:pPr/>
      <w:r>
        <w:rPr>
          <w:lang w:val="pt_PT" w:bidi="pt_PT"/>
        </w:rPr>
      </w:r>
      <w:r>
        <w:rPr>
          <w:b/>
          <w:lang w:val="pt_PT" w:bidi="pt_PT"/>
        </w:rPr>
        <w:t>Na segunda cena:</w:t>
      </w:r>
      <w:r>
        <w:rPr>
          <w:lang w:val="pt_PT" w:bidi="pt_PT"/>
        </w:rPr>
        <w:t xml:space="preserve"> Débora e Baraque dizem para que até mesmo os reis das outras nações ouçam o que Yahweh fez.</w:t>
      </w:r>
    </w:p>
    <w:p>
      <w:pPr/>
      <w:r>
        <w:rPr>
          <w:lang w:val="pt_PT" w:bidi="pt_PT"/>
        </w:rPr>
      </w:r>
      <w:r>
        <w:rPr>
          <w:b/>
          <w:lang w:val="pt_PT" w:bidi="pt_PT"/>
        </w:rPr>
        <w:t>Na terceira cena:</w:t>
      </w:r>
      <w:r>
        <w:rPr>
          <w:lang w:val="pt_PT" w:bidi="pt_PT"/>
        </w:rPr>
        <w:t xml:space="preserve"> Débora e Baraque cantam sobre o poder de Yahweh. Débora e Baraque descrevem o que aconteceu com a terra e o céu quando Yahweh se aproximou dos Israelitas para os ajudar e falar com eles.</w:t>
      </w:r>
    </w:p>
    <w:p>
      <w:pPr/>
      <w:r>
        <w:rPr>
          <w:lang w:val="pt_PT" w:bidi="pt_PT"/>
        </w:rPr>
      </w:r>
      <w:r>
        <w:rPr>
          <w:b/>
          <w:lang w:val="pt_PT" w:bidi="pt_PT"/>
        </w:rPr>
        <w:t>Na quarta cena:</w:t>
      </w:r>
      <w:r>
        <w:rPr>
          <w:lang w:val="pt_PT" w:bidi="pt_PT"/>
        </w:rPr>
        <w:t xml:space="preserve"> Débora e Baraque cantam sobre o quão perigoso tem sido em Israel, uma vez que o povo começou a adorar outros deuses. É por isso que Yahweh escolheu Débora para liderar!</w:t>
      </w:r>
    </w:p>
    <w:p>
      <w:pPr/>
      <w:r>
        <w:rPr>
          <w:lang w:val="pt_PT" w:bidi="pt_PT"/>
        </w:rPr>
      </w:r>
      <w:r>
        <w:rPr>
          <w:b/>
          <w:lang w:val="pt_PT" w:bidi="pt_PT"/>
        </w:rPr>
        <w:t>Na quinta cena:</w:t>
      </w:r>
      <w:r>
        <w:rPr>
          <w:lang w:val="pt_PT" w:bidi="pt_PT"/>
        </w:rPr>
        <w:t xml:space="preserve"> novamente, Débora e Baraque se alegram pelo povo ter se oferecido, especialmente os líderes. Débora e Baraque dizem aos israelitas para louvar Yahweh. Novamente, Débora e Baraque cantam que todos devem ouvir o que Yahweh fez.</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Débora</w:t>
      </w:r>
    </w:p>
    <w:p>
      <w:pPr>
        <w:pStyle w:val="ListBullet"/>
        <w:spacing w:line="240" w:lineRule="auto"/>
        <w:ind w:left="720"/>
      </w:pPr>
      <w:r>
        <w:rPr>
          <w:lang w:val="pt_PT" w:bidi="pt_PT"/>
        </w:rPr>
      </w:r>
      <w:r>
        <w:rPr>
          <w:lang w:val="pt_PT" w:bidi="pt_PT"/>
        </w:rPr>
        <w:t>Baraque, filho de Abinoão</w:t>
      </w:r>
    </w:p>
    <w:p>
      <w:pPr>
        <w:pStyle w:val="ListBullet"/>
        <w:spacing w:line="240" w:lineRule="auto"/>
        <w:ind w:left="720"/>
      </w:pPr>
      <w:r>
        <w:rPr>
          <w:lang w:val="pt_PT" w:bidi="pt_PT"/>
        </w:rPr>
      </w:r>
      <w:r>
        <w:rPr>
          <w:lang w:val="pt_PT" w:bidi="pt_PT"/>
        </w:rPr>
        <w:t>Todo o povo israelita, rico ou comum, incluindo os líderes e os homens que lutaram contra os cananeus</w:t>
      </w:r>
    </w:p>
    <w:p>
      <w:pPr>
        <w:pStyle w:val="ListBullet"/>
        <w:spacing w:line="240" w:lineRule="auto"/>
        <w:ind w:left="720"/>
      </w:pPr>
      <w:r>
        <w:rPr>
          <w:lang w:val="pt_PT" w:bidi="pt_PT"/>
        </w:rPr>
      </w:r>
      <w:r>
        <w:rPr>
          <w:lang w:val="pt_PT" w:bidi="pt_PT"/>
        </w:rPr>
        <w:t>Yahweh, o Deus de Israel</w:t>
      </w:r>
    </w:p>
    <w:p>
      <w:pPr>
        <w:pStyle w:val="ListBullet"/>
        <w:spacing w:line="240" w:lineRule="auto"/>
        <w:ind w:left="720"/>
      </w:pPr>
      <w:r>
        <w:rPr>
          <w:lang w:val="pt_PT" w:bidi="pt_PT"/>
        </w:rPr>
      </w:r>
      <w:r>
        <w:rPr>
          <w:lang w:val="pt_PT" w:bidi="pt_PT"/>
        </w:rPr>
        <w:t>Os reis e governantes cananeus</w:t>
      </w:r>
    </w:p>
    <w:p>
      <w:pPr>
        <w:pStyle w:val="ListBullet"/>
        <w:spacing w:line="240" w:lineRule="auto"/>
        <w:ind w:left="720"/>
      </w:pPr>
      <w:r>
        <w:rPr>
          <w:lang w:val="pt_PT" w:bidi="pt_PT"/>
        </w:rPr>
      </w:r>
      <w:r>
        <w:rPr>
          <w:lang w:val="pt_PT" w:bidi="pt_PT"/>
        </w:rPr>
        <w:t>Sangar, filho de Anate</w:t>
      </w:r>
    </w:p>
    <w:p>
      <w:pPr>
        <w:pStyle w:val="ListBullet"/>
        <w:spacing w:line="240" w:lineRule="auto"/>
        <w:ind w:left="720"/>
      </w:pPr>
      <w:r>
        <w:rPr>
          <w:lang w:val="pt_PT" w:bidi="pt_PT"/>
        </w:rPr>
      </w:r>
      <w:r>
        <w:rPr>
          <w:lang w:val="pt_PT" w:bidi="pt_PT"/>
        </w:rPr>
        <w:t>Jael</w:t>
      </w:r>
    </w:p>
    <w:p>
      <w:pPr>
        <w:pStyle w:val="ListBullet"/>
        <w:spacing w:line="240" w:lineRule="auto"/>
        <w:ind w:left="720"/>
      </w:pPr>
      <w:r>
        <w:rPr>
          <w:lang w:val="pt_PT" w:bidi="pt_PT"/>
        </w:rPr>
      </w:r>
      <w:r>
        <w:rPr>
          <w:lang w:val="pt_PT" w:bidi="pt_PT"/>
        </w:rPr>
        <w:t>Outros deuses</w:t>
      </w:r>
    </w:p>
    <w:p>
      <w:pPr>
        <w:pStyle w:val="ListBullet"/>
        <w:spacing w:line="240" w:lineRule="auto"/>
        <w:ind w:left="720"/>
      </w:pPr>
      <w:r>
        <w:rPr>
          <w:lang w:val="pt_PT" w:bidi="pt_PT"/>
        </w:rPr>
      </w:r>
      <w:r>
        <w:rPr>
          <w:lang w:val="pt_PT" w:bidi="pt_PT"/>
        </w:rPr>
        <w:t>E as pessoas que cantam nos lugares de água.</w:t>
      </w:r>
    </w:p>
    <w:p>
      <w:pPr/>
      <w:r>
        <w:rPr>
          <w:lang w:val="pt_PT" w:bidi="pt_PT"/>
        </w:rPr>
      </w:r>
      <w:r>
        <w:rPr>
          <w:lang w:val="pt_PT" w:bidi="pt_PT"/>
        </w:rPr>
        <w:t>Em grupo, prestem atenção às partes do cenário da passagem:</w:t>
      </w:r>
    </w:p>
    <w:p>
      <w:pPr/>
      <w:r>
        <w:rPr>
          <w:lang w:val="pt_PT" w:bidi="pt_PT"/>
        </w:rPr>
      </w:r>
      <w:r>
        <w:rPr>
          <w:lang w:val="pt_PT" w:bidi="pt_PT"/>
        </w:rPr>
        <w:t>Depois que ele conta a história da vitória dos israelitas, o narrador então inclui a canção que Débora e Baraque cantam. Débora e Baraque cantam na frente de um grupo de israelitas. Os homens que lutaram contra os cananeus provavelmente ainda estão reunidos, e outros israelitas podem ter se juntado a esses homens para celebrar. Débora provavelmente escolheu as palavras para a canção, uma vez que ela fala sobre coisas que ela faz na canção. Então Baraque cantou com Débora. Os israelitas que ouvem sabem o que acabou de acontecer uma vez que todos teriam compartilhado as boas notícias! Então Débora e Baraque não explicam quem são os personagens da canção ou descrevem todas as ações dos personagens na ordem em que aconteceram. Às vezes, Débora e Baraque encorajam ou instruem o povo a louvar Yahweh, a ouvir e refletir, e a amaldiçoar ou abençoar as pessoas. Outros podem ter se juntado e cantado também!</w:t>
      </w:r>
    </w:p>
    <w:p>
      <w:pPr/>
      <w:r>
        <w:rPr>
          <w:lang w:val="pt_PT" w:bidi="pt_PT"/>
        </w:rPr>
      </w:r>
      <w:r>
        <w:rPr>
          <w:lang w:val="pt_PT" w:bidi="pt_PT"/>
        </w:rPr>
        <w:t>Parem aqui e discutam essa pergunta em grupo: pensem em eventos ou celebrações em sua cultura quando as pessoas cantam canções juntas. Como todos sabem quando cantar juntos? Como vocês encorajam os outros a cantar com vocês? Pause este áudio aqui.</w:t>
      </w:r>
    </w:p>
    <w:p>
      <w:pPr/>
      <w:r>
        <w:rPr>
          <w:lang w:val="pt_PT" w:bidi="pt_PT"/>
        </w:rPr>
      </w:r>
      <w:r>
        <w:rPr>
          <w:lang w:val="pt_PT" w:bidi="pt_PT"/>
        </w:rPr>
        <w:t>Essa canção tem 11 ou 12 seções, dependendo da tradução. Os poetas criam uma seção em uma canção ou poema quando agrupam vários versos e frases paralelas para criar seções maiores. Essa seção tem cinco seções menores dentro dela. Em cada seção menor, Débora falará sobre um assunto diferente ou às vezes falará com um grupo ou pessoa diferente. Assim como em muitos outros poemas hebraicos, Débora usa frases paralelas ou companheiras para criar essa canção. Cada cena tem três conjuntos de frases paralelas ou companheiras onde Débora e Baraque dizem a mesma coisa, mas com pares de palavras diferentes. Débora também usa pares de palavras em toda essa canção também.</w:t>
      </w:r>
    </w:p>
    <w:p>
      <w:pPr/>
      <w:r>
        <w:rPr>
          <w:lang w:val="pt_PT" w:bidi="pt_PT"/>
        </w:rPr>
      </w:r>
      <w:r>
        <w:rPr>
          <w:lang w:val="pt_PT" w:bidi="pt_PT"/>
        </w:rPr>
        <w:t>Pare aqui e revejam em grupo: se sua equipe completou a introdução da poesia, lembrem uns aos outros das maneiras especiais pelas quais os poetas usam a linguagem. Quais são as maneiras mais comuns pelas quais os poetas usam a linguagem em poemas hebraicos? Pause este áudio aqui.</w:t>
      </w:r>
    </w:p>
    <w:p>
      <w:pPr/>
      <w:r>
        <w:rPr>
          <w:lang w:val="pt_PT" w:bidi="pt_PT"/>
        </w:rPr>
      </w:r>
      <w:r>
        <w:rPr>
          <w:lang w:val="pt_PT" w:bidi="pt_PT"/>
        </w:rPr>
        <w:t>A primeira cena tem uma seção, onde Débora e Baraque cantam aos israelitas. Débora e Baraque cantam um refrão, ou uma seção que eles repetirão mais tarde. Débora e Baraque dizem aos israelitas para louvar Yahweh por causa dos homens que se ofereceram para lutar.</w:t>
      </w:r>
    </w:p>
    <w:p>
      <w:pPr/>
      <w:r>
        <w:rPr>
          <w:lang w:val="pt_PT" w:bidi="pt_PT"/>
        </w:rPr>
      </w:r>
      <w:r>
        <w:rPr>
          <w:lang w:val="pt_PT" w:bidi="pt_PT"/>
        </w:rPr>
        <w:t>Então na segunda cena e seção, Débora e Baraque cantam aos reis e governantes e dizem a eles para ouvirem o que Yahweh fez. Débora usa frases paralelas ou complementares em toda essa canção. Isso significa que Débora dirá uma coisa em um verso e, então, no próximo verso ou nos próximos dois, Débora desenvolve ou complementa a ideia de alguma maneira. Vejam como Débora diz aos reis para ouvirem e depois diz aos governantes para darem ouvidos, o que significa: prestem atenção! Dessa maneira, Débora diz duas coisas que significam algo semelhante.</w:t>
      </w:r>
    </w:p>
    <w:p>
      <w:pPr/>
      <w:r>
        <w:rPr>
          <w:lang w:val="pt_PT" w:bidi="pt_PT"/>
        </w:rPr>
      </w:r>
      <w:r>
        <w:rPr>
          <w:lang w:val="pt_PT" w:bidi="pt_PT"/>
        </w:rPr>
        <w:t>Parem aqui e discutam em grupo como vocês traduzirão a linguagem criativa que Débora usa para dizer a todos, até mesmo aos reis inimigos, para ouvirem. Pause este áudio aqui.</w:t>
      </w:r>
    </w:p>
    <w:p>
      <w:pPr/>
      <w:r>
        <w:rPr>
          <w:lang w:val="pt_PT" w:bidi="pt_PT"/>
        </w:rPr>
      </w:r>
      <w:r>
        <w:rPr>
          <w:lang w:val="pt_PT" w:bidi="pt_PT"/>
        </w:rPr>
        <w:t>Os reis dos vários grupos de pessoas em Canaã não estão lá para ouvir Débora, mas Débora e Baraque dizem que todos, até mesmo os reis de outras nações, devem ouvir o que Yahweh fez. Débora e Baraque cantam três vezes: "Cantarei a Yahweh", para mostrar com que certeza eles louvarão Yahweh, assim como eles encorajam o povo a fazer. Nessas duas primeiras seções, Débora e Baraque mostram sobre o que é a canção deles: como Yahweh e seu povo responderam ao perigo em que Israel estava.</w:t>
      </w:r>
    </w:p>
    <w:p>
      <w:pPr/>
      <w:r>
        <w:rPr>
          <w:lang w:val="pt_PT" w:bidi="pt_PT"/>
        </w:rPr>
      </w:r>
      <w:r>
        <w:rPr>
          <w:lang w:val="pt_PT" w:bidi="pt_PT"/>
        </w:rPr>
        <w:t>Parem aqui e discutam essa pergunta em grupo: quando vocês cantam uma canção, que partes da canção vocês repetem? Por que você faz isso? Como isso ajuda vocês a saber sobre o que é uma canção? Pause este áudio aqui.</w:t>
      </w:r>
    </w:p>
    <w:p>
      <w:pPr/>
      <w:r>
        <w:rPr>
          <w:lang w:val="pt_PT" w:bidi="pt_PT"/>
        </w:rPr>
      </w:r>
      <w:r>
        <w:rPr>
          <w:lang w:val="pt_PT" w:bidi="pt_PT"/>
        </w:rPr>
        <w:t>Na terceira cena, Débora e Baraque então cantam a Yahweh em uma nova seção, assim como eles disseram que fariam. Débora e Baraque cantam: "Foi assim que aconteceu quando você, Yahweh, veio falar com os israelitas!" Então Débora e Baraque cantam tanto a Yahweh quanto ao povo. Débora e Baraque descrevem o quão poderoso Yahweh é como uma maneira de louvar Yahweh e lembrar ao povo como o Deus deles é.</w:t>
      </w:r>
    </w:p>
    <w:p>
      <w:pPr/>
      <w:r>
        <w:rPr>
          <w:lang w:val="pt_PT" w:bidi="pt_PT"/>
        </w:rPr>
      </w:r>
      <w:r>
        <w:rPr>
          <w:lang w:val="pt_PT" w:bidi="pt_PT"/>
        </w:rPr>
        <w:t>Parem aqui e discutam esta pergunta em grupo: pensem em algumas canções que vocês cantam para outras pessoas. Como vocês mostram para quem vocês cantam em sua canção? Quais são algumas canções que vocês podem cantar a múltiplas pessoas? Como vocês mostram para quem vocês cantam? Na sua cultura, uma pessoa também cantaria a outras pessoas enquanto ela canta a Deus? Pause este áudio aqui.</w:t>
      </w:r>
    </w:p>
    <w:p>
      <w:pPr/>
      <w:r>
        <w:rPr>
          <w:lang w:val="pt_PT" w:bidi="pt_PT"/>
        </w:rPr>
      </w:r>
      <w:r>
        <w:rPr>
          <w:lang w:val="pt_PT" w:bidi="pt_PT"/>
        </w:rPr>
        <w:t>Débora e Baraque cantam que Yahweh saiu da montanha de Seir e marchou da terra de Edom. Aqui está um par de palavras: Seir e Edom! Lembrem-se de que quando as pessoas escreviam canções ou poemas, essas pessoas usavam pares de palavras que combinavam. Essas duas palavras estão relacionadas porque o monte Seir fica na região ou terra de Edom.</w:t>
      </w:r>
    </w:p>
    <w:p>
      <w:pPr/>
      <w:r>
        <w:rPr>
          <w:lang w:val="pt_PT" w:bidi="pt_PT"/>
        </w:rPr>
      </w:r>
      <w:r>
        <w:rPr>
          <w:lang w:val="pt_PT" w:bidi="pt_PT"/>
        </w:rPr>
        <w:t>Yahweh não desceu literalmente desses lugares, mas Yahweh estava com os israelitas quando eles caminharam por esses lugares. No entanto, quando Yahweh veio falar com Moisés, a terra, ou o chão, realmente tremeu! Muita chuva caiu dos céus, ou do céu, como se alguém tivesse derramado água do céu. Olhem para as frases paralelas que Débora usa aqui. Débora diz na primeira linha que o chão tremeu, e então na próxima linha, ela diz que as montanhas tremeram. Débora diz que os céus derramaram água, então as nuvens derramaram água. Débora repete isso para lembrar a todos o quão surpresas e aterrorizadas as pessoas se sentiram!</w:t>
      </w:r>
    </w:p>
    <w:p>
      <w:pPr/>
      <w:r>
        <w:rPr>
          <w:lang w:val="pt_PT" w:bidi="pt_PT"/>
        </w:rPr>
      </w:r>
      <w:r>
        <w:rPr>
          <w:lang w:val="pt_PT" w:bidi="pt_PT"/>
        </w:rPr>
        <w:t>Parem aqui e discutam essa pergunta em grupo: em seu idioma, como vocês descreveriam uma grande tempestade, onde muita chuva cai no chão? Pause este áudio aqui.</w:t>
      </w:r>
    </w:p>
    <w:p>
      <w:pPr/>
      <w:r>
        <w:rPr>
          <w:lang w:val="pt_PT" w:bidi="pt_PT"/>
        </w:rPr>
      </w:r>
      <w:r>
        <w:rPr>
          <w:lang w:val="pt_PT" w:bidi="pt_PT"/>
        </w:rPr>
        <w:t>Débora e Baraque repetem o nome de Yahweh, e chamam Yahweh de aquele do Sinai, porque o Sinai é onde Yahweh fez sua promessa especial para os israelitas. Débora e Baraque também enfatizam que Yahweh é o Deus de Israel, a quem os israelitas devem adorar.</w:t>
      </w:r>
    </w:p>
    <w:p>
      <w:pPr/>
      <w:r>
        <w:rPr>
          <w:lang w:val="pt_PT" w:bidi="pt_PT"/>
        </w:rPr>
      </w:r>
      <w:r>
        <w:rPr>
          <w:lang w:val="pt_PT" w:bidi="pt_PT"/>
        </w:rPr>
        <w:t>Na quarta cena, em uma nova seção, Débora e Baraque cantam sobre como era a vida nos dias de Sangar e Jael, ou quando Sangar e Jael viviam. Naquele tempo, era como se as rodovias ou as boas estradas largas tivessem desaparecido, porque ninguém as usava. Débora e Baraque dizem que não havia aldeias em Israel. Algumas versões dizem que não havia guerreiros em Israel. Débora e Baraque não querem dizer que literalmente não havia ninguém, mas eles dizem isso para enfatizar o quão difícil era encontrar uma aldeia com pessoas ou guerreiros que defendiam seu povo. Tanto as pessoas das aldeias quanto os guerreiros se escondiam dos cananeus, então é como se não houvesse nenhuma aldeia ou guerreiro!</w:t>
      </w:r>
    </w:p>
    <w:p>
      <w:pPr/>
      <w:r>
        <w:rPr>
          <w:lang w:val="pt_PT" w:bidi="pt_PT"/>
        </w:rPr>
      </w:r>
      <w:r>
        <w:rPr>
          <w:lang w:val="pt_PT" w:bidi="pt_PT"/>
        </w:rPr>
        <w:t>Parem aqui e discutam essa pergunta em grupo: como vocês enfatizariam que uma coisa sumiu ou é muito, muito difícil de encontrar? Pause este áudio aqui.</w:t>
      </w:r>
    </w:p>
    <w:p>
      <w:pPr/>
      <w:r>
        <w:rPr>
          <w:lang w:val="pt_PT" w:bidi="pt_PT"/>
        </w:rPr>
      </w:r>
      <w:r>
        <w:rPr>
          <w:lang w:val="pt_PT" w:bidi="pt_PT"/>
        </w:rPr>
        <w:t>É por isso que Débora se levanta, o que significa que Deus escolheu Débora para liderar. Duas vezes Débora diz que ela se levanta, porque esse era um momento importante! Foi então que as coisas começaram a mudar em Israel! Débora diz que ela é uma mãe em Israel. Embora Débora possa ter tido filhos em sua família, Débora fala aqui sobre a maneira como ela cuida e protege os israelitas como uma mãe protege seus filhos.</w:t>
      </w:r>
    </w:p>
    <w:p>
      <w:pPr/>
      <w:r>
        <w:rPr>
          <w:lang w:val="pt_PT" w:bidi="pt_PT"/>
        </w:rPr>
      </w:r>
      <w:r>
        <w:rPr>
          <w:lang w:val="pt_PT" w:bidi="pt_PT"/>
        </w:rPr>
        <w:t>Parem aqui e discutam essa pergunta em grupo: pensem em alguém que vocês conhecem que ajuda e protege as pessoas, como Débora faz. Como vocês descreveriam a maneira como essa pessoa faz isso? Pause este áudio aqui.</w:t>
      </w:r>
    </w:p>
    <w:p>
      <w:pPr/>
      <w:r>
        <w:rPr>
          <w:lang w:val="pt_PT" w:bidi="pt_PT"/>
        </w:rPr>
      </w:r>
      <w:r>
        <w:rPr>
          <w:lang w:val="pt_PT" w:bidi="pt_PT"/>
        </w:rPr>
        <w:t>Débora e Baraque então cantam que a guerra estava nos portões dos israelitas. Débora e Baraque querem dizer que o exército cananeu estava em Israel, nos portões das cidades israelitas, e os cananeus estavam prontos para lutar. Mas Débora e Baraque dizem que ninguém poderia ver escudos ou lanças nas mãos dos israelitas. Isso não significa necessariamente que as pessoas literalmente não tinham essas armas, mas significa que, naquele momento, nenhum dos 40.000 homens de Israel usou nenhum tipo de arma para proteger o povo. Quarenta mil é talvez o palpite de Débora de quantos homens israelitas são capazes de lutar, mas que não defendem seu povo durante esse tempo.</w:t>
      </w:r>
    </w:p>
    <w:p>
      <w:pPr/>
      <w:r>
        <w:rPr>
          <w:lang w:val="pt_PT" w:bidi="pt_PT"/>
        </w:rPr>
      </w:r>
      <w:r>
        <w:rPr>
          <w:lang w:val="pt_PT" w:bidi="pt_PT"/>
        </w:rPr>
        <w:t>Na quinta cena, Débora e Baraque repetem um refrão semelhante àquele com o qual eles começaram a canção. Novamente, eles se alegram pelas pessoas que se ofereceram para lutar e liderar quando Débora e Baraque começaram a reunir um exército. Débora diz que seu coração está com os comandantes, que são líderes militares. As pessoas usariam a palavra coração para o lugar onde os pensamentos, sentimentos e decisões de uma pessoa acontecem. Então Débora diz que ela sente coisas boas por essas pessoas — ela é grata por essas pessoas e pelo que elas fazem! Novamente, Débora e Baraque cantam às pessoas que ouvem, e eles dizem ao povo para louvar Yahweh pela disposição dos comandantes para lutar e liderar.</w:t>
      </w:r>
    </w:p>
    <w:p>
      <w:pPr/>
      <w:r>
        <w:rPr>
          <w:lang w:val="pt_PT" w:bidi="pt_PT"/>
        </w:rPr>
      </w:r>
      <w:r>
        <w:rPr>
          <w:lang w:val="pt_PT" w:bidi="pt_PT"/>
        </w:rPr>
        <w:t>Parem aqui e discutam essa pergunta em grupo: em seu idioma, como vocês falam sobre o lugar no corpo onde uma pessoa pensa, sente e toma decisões? Pensem em alguém a quem vocês são gratos. Como vocês descreveriam a maneira como vocês se sentem sobre essa pessoa? Pause este áudio aqui.</w:t>
      </w:r>
    </w:p>
    <w:p>
      <w:pPr/>
      <w:r>
        <w:rPr>
          <w:lang w:val="pt_PT" w:bidi="pt_PT"/>
        </w:rPr>
      </w:r>
      <w:r>
        <w:rPr>
          <w:lang w:val="pt_PT" w:bidi="pt_PT"/>
        </w:rPr>
        <w:t>Novamente, assim como no início, Débora e Baraque chamam as pessoas para ouvir, em uma nova seção. Eles falam com as pessoas ricas, que podem montar em jumentos, e com as pessoas normais, que precisam caminhar como meio de locomoção. Débora e Baraque querem dizer que todos devem ouvir as vozes do povo nos lugares de água que cantam sobre as vitórias de Yahweh. Yahweh fez coisas boas e certas. Yahweh conquistou muitas vitórias e ajudou as pessoas a conquistarem vitórias também!</w:t>
      </w:r>
    </w:p>
    <w:p>
      <w:pPr/>
      <w:r>
        <w:rPr>
          <w:lang w:val="pt_PT" w:bidi="pt_PT"/>
        </w:rPr>
      </w:r>
      <w:r>
        <w:rPr>
          <w:lang w:val="pt_PT" w:bidi="pt_PT"/>
        </w:rPr>
        <w:t>A última linha desta seção pertence à próxima seção, então discutiremos essa linha com a próxima passagem.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5.1–11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Débora</w:t>
      </w:r>
    </w:p>
    <w:p>
      <w:pPr>
        <w:pStyle w:val="ListBullet"/>
        <w:spacing w:line="240" w:lineRule="auto"/>
        <w:ind w:left="720"/>
      </w:pPr>
      <w:r>
        <w:rPr>
          <w:lang w:val="pt_PT" w:bidi="pt_PT"/>
        </w:rPr>
      </w:r>
      <w:r>
        <w:rPr>
          <w:lang w:val="pt_PT" w:bidi="pt_PT"/>
        </w:rPr>
        <w:t>Baraque, filho de Abinoão</w:t>
      </w:r>
    </w:p>
    <w:p>
      <w:pPr>
        <w:pStyle w:val="ListBullet"/>
        <w:spacing w:line="240" w:lineRule="auto"/>
        <w:ind w:left="720"/>
      </w:pPr>
      <w:r>
        <w:rPr>
          <w:lang w:val="pt_PT" w:bidi="pt_PT"/>
        </w:rPr>
      </w:r>
      <w:r>
        <w:rPr>
          <w:lang w:val="pt_PT" w:bidi="pt_PT"/>
        </w:rPr>
        <w:t>Todo o povo israelita, rico ou comum, incluindo os líderes e os homens que lutaram contra os cananeus</w:t>
      </w:r>
    </w:p>
    <w:p>
      <w:pPr>
        <w:pStyle w:val="ListBullet"/>
        <w:spacing w:line="240" w:lineRule="auto"/>
        <w:ind w:left="720"/>
      </w:pPr>
      <w:r>
        <w:rPr>
          <w:lang w:val="pt_PT" w:bidi="pt_PT"/>
        </w:rPr>
      </w:r>
      <w:r>
        <w:rPr>
          <w:lang w:val="pt_PT" w:bidi="pt_PT"/>
        </w:rPr>
        <w:t>Yahweh, o Deus de Israel</w:t>
      </w:r>
    </w:p>
    <w:p>
      <w:pPr>
        <w:pStyle w:val="ListBullet"/>
        <w:spacing w:line="240" w:lineRule="auto"/>
        <w:ind w:left="720"/>
      </w:pPr>
      <w:r>
        <w:rPr>
          <w:lang w:val="pt_PT" w:bidi="pt_PT"/>
        </w:rPr>
      </w:r>
      <w:r>
        <w:rPr>
          <w:lang w:val="pt_PT" w:bidi="pt_PT"/>
        </w:rPr>
        <w:t>Os reis e governantes cananeus</w:t>
      </w:r>
    </w:p>
    <w:p>
      <w:pPr>
        <w:pStyle w:val="ListBullet"/>
        <w:spacing w:line="240" w:lineRule="auto"/>
        <w:ind w:left="720"/>
      </w:pPr>
      <w:r>
        <w:rPr>
          <w:lang w:val="pt_PT" w:bidi="pt_PT"/>
        </w:rPr>
      </w:r>
      <w:r>
        <w:rPr>
          <w:lang w:val="pt_PT" w:bidi="pt_PT"/>
        </w:rPr>
        <w:t>Sangar, filho de Anate</w:t>
      </w:r>
    </w:p>
    <w:p>
      <w:pPr>
        <w:pStyle w:val="ListBullet"/>
        <w:spacing w:line="240" w:lineRule="auto"/>
        <w:ind w:left="720"/>
      </w:pPr>
      <w:r>
        <w:rPr>
          <w:lang w:val="pt_PT" w:bidi="pt_PT"/>
        </w:rPr>
      </w:r>
      <w:r>
        <w:rPr>
          <w:lang w:val="pt_PT" w:bidi="pt_PT"/>
        </w:rPr>
        <w:t>Jael</w:t>
      </w:r>
    </w:p>
    <w:p>
      <w:pPr>
        <w:pStyle w:val="ListBullet"/>
        <w:spacing w:line="240" w:lineRule="auto"/>
        <w:ind w:left="720"/>
      </w:pPr>
      <w:r>
        <w:rPr>
          <w:lang w:val="pt_PT" w:bidi="pt_PT"/>
        </w:rPr>
      </w:r>
      <w:r>
        <w:rPr>
          <w:lang w:val="pt_PT" w:bidi="pt_PT"/>
        </w:rPr>
        <w:t>Outros deuses</w:t>
      </w:r>
    </w:p>
    <w:p>
      <w:pPr>
        <w:pStyle w:val="ListBullet"/>
        <w:spacing w:line="240" w:lineRule="auto"/>
        <w:ind w:left="720"/>
      </w:pPr>
      <w:r>
        <w:rPr>
          <w:lang w:val="pt_PT" w:bidi="pt_PT"/>
        </w:rPr>
      </w:r>
      <w:r>
        <w:rPr>
          <w:lang w:val="pt_PT" w:bidi="pt_PT"/>
        </w:rPr>
        <w:t>E as pessoas que cantam nos lugares de água.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Naquele mesmo dia, depois da batalha, Débora cantou essa canção com Baraque, filho de Abinoão:</w:t>
      </w:r>
    </w:p>
    <w:p>
      <w:pPr/>
      <w:r>
        <w:rPr>
          <w:lang w:val="pt_PT" w:bidi="pt_PT"/>
        </w:rPr>
      </w:r>
      <w:r>
        <w:rPr>
          <w:lang w:val="pt_PT" w:bidi="pt_PT"/>
        </w:rPr>
        <w:t>"Os líderes de Israel escolheram liderar</w:t>
      </w:r>
    </w:p>
    <w:p>
      <w:pPr/>
      <w:r>
        <w:rPr>
          <w:lang w:val="pt_PT" w:bidi="pt_PT"/>
        </w:rPr>
      </w:r>
      <w:r>
        <w:rPr>
          <w:lang w:val="pt_PT" w:bidi="pt_PT"/>
        </w:rPr>
        <w:t>e as pessoas estavam prontas para ir e lutar.</w:t>
      </w:r>
    </w:p>
    <w:p>
      <w:pPr/>
      <w:r>
        <w:rPr>
          <w:lang w:val="pt_PT" w:bidi="pt_PT"/>
        </w:rPr>
      </w:r>
      <w:r>
        <w:rPr>
          <w:lang w:val="pt_PT" w:bidi="pt_PT"/>
        </w:rPr>
        <w:t>Então louvem Yahweh!</w:t>
      </w:r>
    </w:p>
    <w:p>
      <w:pPr/>
      <w:r>
        <w:rPr>
          <w:lang w:val="pt_PT" w:bidi="pt_PT"/>
        </w:rPr>
      </w:r>
      <w:r>
        <w:rPr>
          <w:lang w:val="pt_PT" w:bidi="pt_PT"/>
        </w:rPr>
        <w:t>Ouçam-me, vocês, reis. Governantes do povo, prestem atenção.</w:t>
      </w:r>
    </w:p>
    <w:p>
      <w:pPr/>
      <w:r>
        <w:rPr>
          <w:lang w:val="pt_PT" w:bidi="pt_PT"/>
        </w:rPr>
      </w:r>
      <w:r>
        <w:rPr>
          <w:lang w:val="pt_PT" w:bidi="pt_PT"/>
        </w:rPr>
        <w:t>Eu cantarei. Eu cantarei a Yahweh.</w:t>
      </w:r>
    </w:p>
    <w:p>
      <w:pPr/>
      <w:r>
        <w:rPr>
          <w:lang w:val="pt_PT" w:bidi="pt_PT"/>
        </w:rPr>
      </w:r>
      <w:r>
        <w:rPr>
          <w:lang w:val="pt_PT" w:bidi="pt_PT"/>
        </w:rPr>
        <w:t>Eu tocarei música e cantarei a Yahweh, o Deus de Israel".</w:t>
      </w:r>
    </w:p>
    <w:p>
      <w:pPr/>
      <w:r>
        <w:rPr>
          <w:lang w:val="pt_PT" w:bidi="pt_PT"/>
        </w:rPr>
      </w:r>
      <w:r>
        <w:rPr>
          <w:lang w:val="pt_PT" w:bidi="pt_PT"/>
        </w:rPr>
        <w:t>Pause a encenação. Pergunte à pessoa que interpreta Débora e Baraque: “O que você está sentindo ou pensando?”. A pessoa pode responder coisas como:</w:t>
      </w:r>
    </w:p>
    <w:p>
      <w:pPr>
        <w:pStyle w:val="ListBullet"/>
        <w:spacing w:line="240" w:lineRule="auto"/>
        <w:ind w:left="720"/>
      </w:pPr>
      <w:r>
        <w:rPr>
          <w:lang w:val="pt_PT" w:bidi="pt_PT"/>
        </w:rPr>
      </w:r>
      <w:r>
        <w:rPr>
          <w:lang w:val="pt_PT" w:bidi="pt_PT"/>
        </w:rPr>
        <w:t>Estou tão alegre — o nosso Deus é poderoso! Ele nos salvou! Quero cantar e dizer a todos o que Yahweh fez! Ou</w:t>
      </w:r>
    </w:p>
    <w:p>
      <w:pPr>
        <w:pStyle w:val="ListBullet"/>
        <w:spacing w:line="240" w:lineRule="auto"/>
        <w:ind w:left="720"/>
      </w:pPr>
      <w:r>
        <w:rPr>
          <w:lang w:val="pt_PT" w:bidi="pt_PT"/>
        </w:rPr>
      </w:r>
      <w:r>
        <w:rPr>
          <w:lang w:val="pt_PT" w:bidi="pt_PT"/>
        </w:rPr>
        <w:t>Quando a vida está difícil, ou muitos anos se passaram desde essa vitória, pode ser difícil se lembrar de todas as coisas que aconteceram. Escreverei uma canção que as pessoas possam continuar a cantar para se lembrarem de que o nosso Deus se importa conosco e nos protege; ou</w:t>
      </w:r>
    </w:p>
    <w:p>
      <w:pPr>
        <w:pStyle w:val="ListBullet"/>
        <w:spacing w:line="240" w:lineRule="auto"/>
        <w:ind w:left="720"/>
      </w:pPr>
      <w:r>
        <w:rPr>
          <w:lang w:val="pt_PT" w:bidi="pt_PT"/>
        </w:rPr>
      </w:r>
      <w:r>
        <w:rPr>
          <w:lang w:val="pt_PT" w:bidi="pt_PT"/>
        </w:rPr>
        <w:t>Não poderíamos ter derrotado os cananeus sem Deus. Deus nos escolheu para liderar, ele deu coragem ao povo, e ele nos fez derrotar os cananeus. Sou tão grato pelo que Deus fez!</w:t>
      </w:r>
    </w:p>
    <w:p>
      <w:pPr/>
      <w:r>
        <w:rPr>
          <w:lang w:val="pt_PT" w:bidi="pt_PT"/>
        </w:rPr>
      </w:r>
      <w:r>
        <w:rPr>
          <w:lang w:val="pt_PT" w:bidi="pt_PT"/>
        </w:rPr>
        <w:t>Continue a encenação.</w:t>
      </w:r>
    </w:p>
    <w:p>
      <w:pPr/>
      <w:r>
        <w:rPr>
          <w:lang w:val="pt_PT" w:bidi="pt_PT"/>
        </w:rPr>
      </w:r>
      <w:r>
        <w:rPr>
          <w:lang w:val="pt_PT" w:bidi="pt_PT"/>
        </w:rPr>
        <w:t>Débora e Baraque então cantaram:</w:t>
      </w:r>
    </w:p>
    <w:p>
      <w:pPr/>
      <w:r>
        <w:rPr>
          <w:lang w:val="pt_PT" w:bidi="pt_PT"/>
        </w:rPr>
      </w:r>
      <w:r>
        <w:rPr>
          <w:lang w:val="pt_PT" w:bidi="pt_PT"/>
        </w:rPr>
        <w:t>"Ó Yahweh, quando você desceu do monte Seir</w:t>
      </w:r>
    </w:p>
    <w:p>
      <w:pPr/>
      <w:r>
        <w:rPr>
          <w:lang w:val="pt_PT" w:bidi="pt_PT"/>
        </w:rPr>
      </w:r>
      <w:r>
        <w:rPr>
          <w:lang w:val="pt_PT" w:bidi="pt_PT"/>
        </w:rPr>
        <w:t>Quando você saiu da terra de Edom</w:t>
      </w:r>
    </w:p>
    <w:p>
      <w:pPr/>
      <w:r>
        <w:rPr>
          <w:lang w:val="pt_PT" w:bidi="pt_PT"/>
        </w:rPr>
      </w:r>
      <w:r>
        <w:rPr>
          <w:lang w:val="pt_PT" w:bidi="pt_PT"/>
        </w:rPr>
        <w:t>A terra tremeu</w:t>
      </w:r>
    </w:p>
    <w:p>
      <w:pPr/>
      <w:r>
        <w:rPr>
          <w:lang w:val="pt_PT" w:bidi="pt_PT"/>
        </w:rPr>
      </w:r>
      <w:r>
        <w:rPr>
          <w:lang w:val="pt_PT" w:bidi="pt_PT"/>
        </w:rPr>
        <w:t>Uma chuva forte caiu dos céus. As nuvens derramaram sua água.</w:t>
      </w:r>
    </w:p>
    <w:p>
      <w:pPr/>
      <w:r>
        <w:rPr>
          <w:lang w:val="pt_PT" w:bidi="pt_PT"/>
        </w:rPr>
      </w:r>
      <w:r>
        <w:rPr>
          <w:lang w:val="pt_PT" w:bidi="pt_PT"/>
        </w:rPr>
        <w:t>As montanhas tremeram por você, Yahweh, que se mostrou a nós no monte Sinai.</w:t>
      </w:r>
    </w:p>
    <w:p>
      <w:pPr/>
      <w:r>
        <w:rPr>
          <w:lang w:val="pt_PT" w:bidi="pt_PT"/>
        </w:rPr>
      </w:r>
      <w:r>
        <w:rPr>
          <w:lang w:val="pt_PT" w:bidi="pt_PT"/>
        </w:rPr>
        <w:t>Eles tremeram na presença de Yahweh, o Deus de Israel".</w:t>
      </w:r>
    </w:p>
    <w:p>
      <w:pPr/>
      <w:r>
        <w:rPr>
          <w:lang w:val="pt_PT" w:bidi="pt_PT"/>
        </w:rPr>
      </w:r>
      <w:r>
        <w:rPr>
          <w:lang w:val="pt_PT" w:bidi="pt_PT"/>
        </w:rPr>
        <w:t>Pause a encenação. 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Eu fiz o chão tremer e a chuva cair. Quero que meu povo veja que eu sou mais poderoso do que as coisas que podem feri-lo ou atacá-lo. Eu os protegerei como eu prometi. Também quero que meu povo se lembre de não se voltar para outros deuses. Se eles fizerem isso, eu os punirei novamente; ou</w:t>
      </w:r>
    </w:p>
    <w:p>
      <w:pPr>
        <w:pStyle w:val="ListBullet"/>
        <w:spacing w:line="240" w:lineRule="auto"/>
        <w:ind w:left="720"/>
      </w:pPr>
      <w:r>
        <w:rPr>
          <w:lang w:val="pt_PT" w:bidi="pt_PT"/>
        </w:rPr>
      </w:r>
      <w:r>
        <w:rPr>
          <w:lang w:val="pt_PT" w:bidi="pt_PT"/>
        </w:rPr>
        <w:t>Os israelitas precisam se lembrar de que eu escolhi os israelitas para serem meu povo. Quero estar em um relacionamento próximo com os israelitas, e disse a eles como eles podem manter esse relacionamento próximo quando falei com eles no monte Sinai; ou</w:t>
      </w:r>
    </w:p>
    <w:p>
      <w:pPr>
        <w:pStyle w:val="ListBullet"/>
        <w:spacing w:line="240" w:lineRule="auto"/>
        <w:ind w:left="720"/>
      </w:pPr>
      <w:r>
        <w:rPr>
          <w:lang w:val="pt_PT" w:bidi="pt_PT"/>
        </w:rPr>
      </w:r>
      <w:r>
        <w:rPr>
          <w:lang w:val="pt_PT" w:bidi="pt_PT"/>
        </w:rPr>
        <w:t>Fico satisfeito quando meu povo canta para mim e me honra.</w:t>
      </w:r>
    </w:p>
    <w:p>
      <w:pPr/>
      <w:r>
        <w:rPr>
          <w:lang w:val="pt_PT" w:bidi="pt_PT"/>
        </w:rPr>
      </w:r>
      <w:r>
        <w:rPr>
          <w:lang w:val="pt_PT" w:bidi="pt_PT"/>
        </w:rPr>
        <w:t>Continue a encenação.</w:t>
      </w:r>
    </w:p>
    <w:p>
      <w:pPr/>
      <w:r>
        <w:rPr>
          <w:lang w:val="pt_PT" w:bidi="pt_PT"/>
        </w:rPr>
      </w:r>
      <w:r>
        <w:rPr>
          <w:lang w:val="pt_PT" w:bidi="pt_PT"/>
        </w:rPr>
        <w:t>Débora e Baraque continuaram a cantar: "Quando Sangar, filho de Anate, era o juiz de Israel, e quando Jael estava viva,</w:t>
      </w:r>
    </w:p>
    <w:p>
      <w:pPr/>
      <w:r>
        <w:rPr>
          <w:lang w:val="pt_PT" w:bidi="pt_PT"/>
        </w:rPr>
      </w:r>
      <w:r>
        <w:rPr>
          <w:lang w:val="pt_PT" w:bidi="pt_PT"/>
        </w:rPr>
        <w:t>Era perigoso demais viajar nas estradas. Os viajantes ficavam nos pequenos caminhos.</w:t>
      </w:r>
    </w:p>
    <w:p>
      <w:pPr/>
      <w:r>
        <w:rPr>
          <w:lang w:val="pt_PT" w:bidi="pt_PT"/>
        </w:rPr>
      </w:r>
      <w:r>
        <w:rPr>
          <w:lang w:val="pt_PT" w:bidi="pt_PT"/>
        </w:rPr>
        <w:t>Não havia pessoas nas aldeias de Israel.</w:t>
      </w:r>
    </w:p>
    <w:p>
      <w:pPr/>
      <w:r>
        <w:rPr>
          <w:lang w:val="pt_PT" w:bidi="pt_PT"/>
        </w:rPr>
      </w:r>
      <w:r>
        <w:rPr>
          <w:lang w:val="pt_PT" w:bidi="pt_PT"/>
        </w:rPr>
        <w:t>Elas estavam vazias até que eu, Débora, me tornei a líder delas.</w:t>
      </w:r>
    </w:p>
    <w:p>
      <w:pPr/>
      <w:r>
        <w:rPr>
          <w:lang w:val="pt_PT" w:bidi="pt_PT"/>
        </w:rPr>
      </w:r>
      <w:r>
        <w:rPr>
          <w:lang w:val="pt_PT" w:bidi="pt_PT"/>
        </w:rPr>
        <w:t>Eu tomei o comando para defender Israel como uma mãe defende seus filhos.</w:t>
      </w:r>
    </w:p>
    <w:p>
      <w:pPr/>
      <w:r>
        <w:rPr>
          <w:lang w:val="pt_PT" w:bidi="pt_PT"/>
        </w:rPr>
      </w:r>
      <w:r>
        <w:rPr>
          <w:lang w:val="pt_PT" w:bidi="pt_PT"/>
        </w:rPr>
        <w:t>O povo havia escolhido outros deuses, e então os soldados inimigos vieram aos portões de nossa cidade.</w:t>
      </w:r>
    </w:p>
    <w:p>
      <w:pPr/>
      <w:r>
        <w:rPr>
          <w:lang w:val="pt_PT" w:bidi="pt_PT"/>
        </w:rPr>
      </w:r>
      <w:r>
        <w:rPr>
          <w:lang w:val="pt_PT" w:bidi="pt_PT"/>
        </w:rPr>
        <w:t>Nenhum dos quarenta mil guerreiros de Israel tinha um escudo ou uma lança.</w:t>
      </w:r>
    </w:p>
    <w:p>
      <w:pPr/>
      <w:r>
        <w:rPr>
          <w:lang w:val="pt_PT" w:bidi="pt_PT"/>
        </w:rPr>
      </w:r>
      <w:r>
        <w:rPr>
          <w:lang w:val="pt_PT" w:bidi="pt_PT"/>
        </w:rPr>
        <w:t>Eu me alegro com meu coração pelos líderes em Israel</w:t>
      </w:r>
    </w:p>
    <w:p>
      <w:pPr/>
      <w:r>
        <w:rPr>
          <w:lang w:val="pt_PT" w:bidi="pt_PT"/>
        </w:rPr>
      </w:r>
      <w:r>
        <w:rPr>
          <w:lang w:val="pt_PT" w:bidi="pt_PT"/>
        </w:rPr>
        <w:t>E pelas pessoas que estavam dispostas a lutar,</w:t>
      </w:r>
    </w:p>
    <w:p>
      <w:pPr/>
      <w:r>
        <w:rPr>
          <w:lang w:val="pt_PT" w:bidi="pt_PT"/>
        </w:rPr>
      </w:r>
      <w:r>
        <w:rPr>
          <w:lang w:val="pt_PT" w:bidi="pt_PT"/>
        </w:rPr>
        <w:t>Louvem Yahweh!"</w:t>
      </w:r>
    </w:p>
    <w:p>
      <w:pPr/>
      <w:r>
        <w:rPr>
          <w:lang w:val="pt_PT" w:bidi="pt_PT"/>
        </w:rPr>
      </w:r>
      <w:r>
        <w:rPr>
          <w:lang w:val="pt_PT" w:bidi="pt_PT"/>
        </w:rPr>
        <w:t>Pause a encenação. Pergunte à pessoa que interpreta os líderes israelitas: “O que você está sentindo ou pensando?”. A pessoa pode responder coisas como:</w:t>
      </w:r>
    </w:p>
    <w:p>
      <w:pPr>
        <w:pStyle w:val="ListBullet"/>
        <w:spacing w:line="240" w:lineRule="auto"/>
        <w:ind w:left="720"/>
      </w:pPr>
      <w:r>
        <w:rPr>
          <w:lang w:val="pt_PT" w:bidi="pt_PT"/>
        </w:rPr>
      </w:r>
      <w:r>
        <w:rPr>
          <w:lang w:val="pt_PT" w:bidi="pt_PT"/>
        </w:rPr>
        <w:t>Vi o quão assustadas as pessoas estavam em Israel. Ninguém lutaria! Eu estava com medo dos nossos inimigos também, mas quando Baraque nos disse para nos reunirmos para lutar, eu sabia que precisava me oferecer como voluntário. Acho que Deus me ajudou a ser corajoso! Ou</w:t>
      </w:r>
    </w:p>
    <w:p>
      <w:pPr>
        <w:pStyle w:val="ListBullet"/>
        <w:spacing w:line="240" w:lineRule="auto"/>
        <w:ind w:left="720"/>
      </w:pPr>
      <w:r>
        <w:rPr>
          <w:lang w:val="pt_PT" w:bidi="pt_PT"/>
        </w:rPr>
      </w:r>
      <w:r>
        <w:rPr>
          <w:lang w:val="pt_PT" w:bidi="pt_PT"/>
        </w:rPr>
        <w:t>As pessoas em minha comunidade me respeitam. Eu sabia que se eu me oferecesse para lutar, então outros homens seguiriam meu exemplo e fariam o mesmo; ou</w:t>
      </w:r>
    </w:p>
    <w:p>
      <w:pPr>
        <w:pStyle w:val="ListBullet"/>
        <w:spacing w:line="240" w:lineRule="auto"/>
        <w:ind w:left="720"/>
      </w:pPr>
      <w:r>
        <w:rPr>
          <w:lang w:val="pt_PT" w:bidi="pt_PT"/>
        </w:rPr>
      </w:r>
      <w:r>
        <w:rPr>
          <w:lang w:val="pt_PT" w:bidi="pt_PT"/>
        </w:rPr>
        <w:t>Sinto-me honrado por Débora e Baraque me incluírem em sua canção. Estou feliz por ter escolhido me juntar aos outros homens para lutar.</w:t>
      </w:r>
    </w:p>
    <w:p>
      <w:pPr/>
      <w:r>
        <w:rPr>
          <w:lang w:val="pt_PT" w:bidi="pt_PT"/>
        </w:rPr>
      </w:r>
      <w:r>
        <w:rPr>
          <w:lang w:val="pt_PT" w:bidi="pt_PT"/>
        </w:rPr>
        <w:t>Continue a encenação.</w:t>
      </w:r>
    </w:p>
    <w:p>
      <w:pPr/>
      <w:r>
        <w:rPr>
          <w:lang w:val="pt_PT" w:bidi="pt_PT"/>
        </w:rPr>
      </w:r>
      <w:r>
        <w:rPr>
          <w:lang w:val="pt_PT" w:bidi="pt_PT"/>
        </w:rPr>
        <w:t>Então Débora e Baraque cantaram,</w:t>
      </w:r>
    </w:p>
    <w:p>
      <w:pPr/>
      <w:r>
        <w:rPr>
          <w:lang w:val="pt_PT" w:bidi="pt_PT"/>
        </w:rPr>
      </w:r>
      <w:r>
        <w:rPr>
          <w:lang w:val="pt_PT" w:bidi="pt_PT"/>
        </w:rPr>
        <w:t>"Vocês que montam em jumentos brancos, sentados em belas mantas de sela, pensem nisso.</w:t>
      </w:r>
    </w:p>
    <w:p>
      <w:pPr/>
      <w:r>
        <w:rPr>
          <w:lang w:val="pt_PT" w:bidi="pt_PT"/>
        </w:rPr>
      </w:r>
      <w:r>
        <w:rPr>
          <w:lang w:val="pt_PT" w:bidi="pt_PT"/>
        </w:rPr>
        <w:t>Vocês que andam pelos caminhos, pensem nas canções dos cantores nos buracos de água.</w:t>
      </w:r>
    </w:p>
    <w:p>
      <w:pPr/>
      <w:r>
        <w:rPr>
          <w:lang w:val="pt_PT" w:bidi="pt_PT"/>
        </w:rPr>
      </w:r>
      <w:r>
        <w:rPr>
          <w:lang w:val="pt_PT" w:bidi="pt_PT"/>
        </w:rPr>
        <w:t>Eles cantam sobre como Yahweh derrotou seus inimigos.</w:t>
      </w:r>
    </w:p>
    <w:p>
      <w:pPr/>
      <w:r>
        <w:rPr>
          <w:lang w:val="pt_PT" w:bidi="pt_PT"/>
        </w:rPr>
      </w:r>
      <w:r>
        <w:rPr>
          <w:lang w:val="pt_PT" w:bidi="pt_PT"/>
        </w:rPr>
        <w:t>Sim, eles cantam de como o povo de Yahweh em Israel derrotou seus inimigos".</w:t>
      </w:r>
    </w:p>
    <w:p>
      <w:pPr/>
      <w:r>
        <w:rPr>
          <w:lang w:val="pt_PT" w:bidi="pt_PT"/>
        </w:rPr>
      </w:r>
      <w:r>
        <w:rPr>
          <w:lang w:val="pt_PT" w:bidi="pt_PT"/>
        </w:rPr>
        <w:t>Pause a encenação. Pergunte à pessoa que interpreta o povo de Israel: “O que você está sentindo ou pensando quando ouve essa canção?”. A pessoa pode responder coisas como:</w:t>
      </w:r>
    </w:p>
    <w:p>
      <w:pPr>
        <w:pStyle w:val="ListBullet"/>
        <w:spacing w:line="240" w:lineRule="auto"/>
        <w:ind w:left="720"/>
      </w:pPr>
      <w:r>
        <w:rPr>
          <w:lang w:val="pt_PT" w:bidi="pt_PT"/>
        </w:rPr>
      </w:r>
      <w:r>
        <w:rPr>
          <w:lang w:val="pt_PT" w:bidi="pt_PT"/>
        </w:rPr>
        <w:t>Por tanto tempo, estivemos com medo dos cananeus. Agora poderemos viajar pelas estradas novamente, e nos reunir livremente nos bebedouros como costumávamos fazer! Ou</w:t>
      </w:r>
    </w:p>
    <w:p>
      <w:pPr>
        <w:pStyle w:val="ListBullet"/>
        <w:spacing w:line="240" w:lineRule="auto"/>
        <w:ind w:left="720"/>
      </w:pPr>
      <w:r>
        <w:rPr>
          <w:lang w:val="pt_PT" w:bidi="pt_PT"/>
        </w:rPr>
      </w:r>
      <w:r>
        <w:rPr>
          <w:lang w:val="pt_PT" w:bidi="pt_PT"/>
        </w:rPr>
        <w:t>Eu estava longe de tudo o que aconteceu, e não sei do que todos estão falando! Ou</w:t>
      </w:r>
    </w:p>
    <w:p>
      <w:pPr>
        <w:pStyle w:val="ListBullet"/>
        <w:spacing w:line="240" w:lineRule="auto"/>
        <w:ind w:left="720"/>
      </w:pPr>
      <w:r>
        <w:rPr>
          <w:lang w:val="pt_PT" w:bidi="pt_PT"/>
        </w:rPr>
      </w:r>
      <w:r>
        <w:rPr>
          <w:lang w:val="pt_PT" w:bidi="pt_PT"/>
        </w:rPr>
        <w:t>Estou surpreso com o que ouço. Não falamos sobre Yahweh há muito tempo, uma vez que adoramos outros deuses. Agora vejo que Yahweh é mais poderoso do que esses outros deuses, e quero ouvir mais sobre Yahweh!</w:t>
      </w:r>
    </w:p>
    <w:p>
      <w:pPr/>
      <w:r>
        <w:rPr>
          <w:lang w:val="pt_PT" w:bidi="pt_PT"/>
        </w:rPr>
      </w:r>
      <w:r>
        <w:rPr>
          <w:lang w:val="pt_PT" w:bidi="pt_PT"/>
        </w:rPr>
        <w:t>Pergunte à pessoa que interpreta as pessoas que cantam nos bebedouros: “O que você sente ou pensa quando ouve esta canção?”. A pessoa pode responder coisas como:</w:t>
      </w:r>
    </w:p>
    <w:p>
      <w:pPr>
        <w:pStyle w:val="ListBullet"/>
        <w:spacing w:line="240" w:lineRule="auto"/>
        <w:ind w:left="720"/>
      </w:pPr>
      <w:r>
        <w:rPr>
          <w:lang w:val="pt_PT" w:bidi="pt_PT"/>
        </w:rPr>
      </w:r>
      <w:r>
        <w:rPr>
          <w:lang w:val="pt_PT" w:bidi="pt_PT"/>
        </w:rPr>
        <w:t>Estou surpreso com todas as coisas que aconteceram! Quero contar isso a todos então eu cantarei nos lugares onde as pessoas se reúnem; ou</w:t>
      </w:r>
    </w:p>
    <w:p>
      <w:pPr>
        <w:pStyle w:val="ListBullet"/>
        <w:spacing w:line="240" w:lineRule="auto"/>
        <w:ind w:left="720"/>
      </w:pPr>
      <w:r>
        <w:rPr>
          <w:lang w:val="pt_PT" w:bidi="pt_PT"/>
        </w:rPr>
      </w:r>
      <w:r>
        <w:rPr>
          <w:lang w:val="pt_PT" w:bidi="pt_PT"/>
        </w:rPr>
        <w:t>Sei que Yahweh é aquele que nos salvou, e quero que todos os outros saibam isso também; ou</w:t>
      </w:r>
    </w:p>
    <w:p>
      <w:pPr>
        <w:pStyle w:val="ListBullet"/>
        <w:spacing w:line="240" w:lineRule="auto"/>
        <w:ind w:left="720"/>
      </w:pPr>
      <w:r>
        <w:rPr>
          <w:lang w:val="pt_PT" w:bidi="pt_PT"/>
        </w:rPr>
      </w:r>
      <w:r>
        <w:rPr>
          <w:lang w:val="pt_PT" w:bidi="pt_PT"/>
        </w:rPr>
        <w:t>Devemos celebrar essa vitória! Este é um grande evento, e devemos reservar um tempo para celebrar e falar sobre todas as coisas que aconteceram.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5.1–11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Em toda a sua canção, Débora usa várias palavras para falar sobre as pessoas que lideram.</w:t>
      </w:r>
    </w:p>
    <w:p>
      <w:pPr/>
      <w:r>
        <w:rPr>
          <w:lang w:val="pt_PT" w:bidi="pt_PT"/>
        </w:rPr>
      </w:r>
      <w:r>
        <w:rPr>
          <w:lang w:val="pt_PT" w:bidi="pt_PT"/>
        </w:rPr>
        <w:t xml:space="preserve">Quando ela começa, Débora usa uma frase que descreve as pessoas que deixam os cabelos crescerem para mostrar que elas se dedicaram a fazer o que Yahweh pede. Nesse caso, Yahweh quer que essas pessoas liderem, então entendemos que essa frase se refere aos </w:t>
      </w:r>
      <w:r>
        <w:rPr>
          <w:b/>
          <w:lang w:val="pt_PT" w:bidi="pt_PT"/>
        </w:rPr>
        <w:t>líderes israelitas</w:t>
      </w:r>
      <w:r>
        <w:rPr>
          <w:lang w:val="pt_PT" w:bidi="pt_PT"/>
        </w:rPr>
        <w:t>, talvez líderes de tribos e grupos familiares. Usem a mesma palavra ou frase para Israel e para líderes que vocês usaram em passagens anteriores. Israel está no Glossário Mestre.</w:t>
      </w:r>
    </w:p>
    <w:p>
      <w:pPr/>
      <w:r>
        <w:rPr>
          <w:lang w:val="pt_PT" w:bidi="pt_PT"/>
        </w:rPr>
      </w:r>
      <w:r>
        <w:rPr>
          <w:lang w:val="pt_PT" w:bidi="pt_PT"/>
        </w:rPr>
        <w:t>Quando Débora chama outros líderes para ouvir, ela usa mais duas palavras. Débora diz: "</w:t>
      </w:r>
      <w:r>
        <w:rPr>
          <w:b/>
          <w:lang w:val="pt_PT" w:bidi="pt_PT"/>
        </w:rPr>
        <w:t>reis</w:t>
      </w:r>
      <w:r>
        <w:rPr>
          <w:lang w:val="pt_PT" w:bidi="pt_PT"/>
        </w:rPr>
        <w:t>", que são pessoas que governam sobre uma cidade ou território, como uma região ou um país. As pessoas muitas vezes usam essa palavra para os líderes de várias nações ao redor de Israel. Para mais informações sobre reis, consulte o Glossário Mestre. Usem a mesma palavra ou frase para reis que vocês usaram em passagens anteriores.</w:t>
      </w:r>
    </w:p>
    <w:p>
      <w:pPr/>
      <w:r>
        <w:rPr>
          <w:lang w:val="pt_PT" w:bidi="pt_PT"/>
        </w:rPr>
      </w:r>
      <w:r>
        <w:rPr>
          <w:lang w:val="pt_PT" w:bidi="pt_PT"/>
        </w:rPr>
        <w:t>Débora também diz a palavra "</w:t>
      </w:r>
      <w:r>
        <w:rPr>
          <w:b/>
          <w:lang w:val="pt_PT" w:bidi="pt_PT"/>
        </w:rPr>
        <w:t>governantes</w:t>
      </w:r>
      <w:r>
        <w:rPr>
          <w:lang w:val="pt_PT" w:bidi="pt_PT"/>
        </w:rPr>
        <w:t>" ou "príncipes", que as pessoas muitas vezes usam para pessoas que governam e têm autoridade, mas não são o rei ou o governante principal na terra. Usem a mesma palavra ou frase para governantes que vocês usaram em passagens anteriores.</w:t>
      </w:r>
    </w:p>
    <w:p>
      <w:pPr/>
      <w:r>
        <w:rPr>
          <w:lang w:val="pt_PT" w:bidi="pt_PT"/>
        </w:rPr>
      </w:r>
      <w:r>
        <w:rPr>
          <w:lang w:val="pt_PT" w:bidi="pt_PT"/>
        </w:rPr>
        <w:t xml:space="preserve">Mais tarde na canção, Débora elogia os </w:t>
      </w:r>
      <w:r>
        <w:rPr>
          <w:b/>
          <w:lang w:val="pt_PT" w:bidi="pt_PT"/>
        </w:rPr>
        <w:t>comandantes</w:t>
      </w:r>
      <w:r>
        <w:rPr>
          <w:lang w:val="pt_PT" w:bidi="pt_PT"/>
        </w:rPr>
        <w:t>, ou líderes militares, que voluntariamente escolheram liderar o exército. Usem a mesma palavra ou frase para comandantes que vocês usaram em passagens anteriores.</w:t>
      </w:r>
    </w:p>
    <w:p>
      <w:pPr/>
      <w:r>
        <w:rPr>
          <w:lang w:val="pt_PT" w:bidi="pt_PT"/>
        </w:rPr>
      </w:r>
      <w:r>
        <w:rPr>
          <w:lang w:val="pt_PT" w:bidi="pt_PT"/>
        </w:rPr>
        <w:t xml:space="preserve">Débora exorta as pessoas que ouvem a canção dela a </w:t>
      </w:r>
      <w:r>
        <w:rPr>
          <w:b/>
          <w:lang w:val="pt_PT" w:bidi="pt_PT"/>
        </w:rPr>
        <w:t>bendizer</w:t>
      </w:r>
      <w:r>
        <w:rPr>
          <w:lang w:val="pt_PT" w:bidi="pt_PT"/>
        </w:rPr>
        <w:t xml:space="preserve"> ou louvar Yahweh. Bendizer Yahweh significa adorar Yahweh e agradecer a ele por sua bondade e suas bênçãos. Muitas traduções dizem para </w:t>
      </w:r>
      <w:r>
        <w:rPr>
          <w:b/>
          <w:lang w:val="pt_PT" w:bidi="pt_PT"/>
        </w:rPr>
        <w:t>louvar</w:t>
      </w:r>
      <w:r>
        <w:rPr>
          <w:lang w:val="pt_PT" w:bidi="pt_PT"/>
        </w:rPr>
        <w:t xml:space="preserve"> Yahweh, uma vez que significa algo semelhante. Quando você louva a Deus, você fala coisas boas sobre Deus e a Deus em voz alta, porque você reconhece que Deus é bom e incrível e que Deus merece grande honra. Você agradece a Deus pelas coisas boas que ele fez e as bênçãos que ele dará. Débora também diz que ela louvará Yahweh.</w:t>
      </w:r>
    </w:p>
    <w:p>
      <w:pPr/>
      <w:r>
        <w:rPr>
          <w:lang w:val="pt_PT" w:bidi="pt_PT"/>
        </w:rPr>
      </w:r>
      <w:r>
        <w:rPr>
          <w:lang w:val="pt_PT" w:bidi="pt_PT"/>
        </w:rPr>
        <w:t>Parem aqui e discutam em grupo qual palavra ou frase vocês usarão para louvar ou bendizer. Procure louvar e bendizer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nome </w:t>
      </w:r>
      <w:r>
        <w:rPr>
          <w:b/>
          <w:lang w:val="pt_PT" w:bidi="pt_PT"/>
        </w:rPr>
        <w:t>Yahweh</w:t>
      </w:r>
      <w:r>
        <w:rPr>
          <w:lang w:val="pt_PT" w:bidi="pt_PT"/>
        </w:rPr>
        <w:t xml:space="preserve"> era um nome muito pessoal para Deus que mostrava o relacionamento próximo que Yahweh tinha com o povo de Israel. Para mais informações sobre Yahweh, consulte o Glossário Mestre. Usem a mesma palavra ou frase para Yahweh que vocês usaram em passagens anteriores.</w:t>
      </w:r>
    </w:p>
    <w:p>
      <w:pPr/>
      <w:r>
        <w:rPr>
          <w:lang w:val="pt_PT" w:bidi="pt_PT"/>
        </w:rPr>
      </w:r>
      <w:r>
        <w:rPr>
          <w:lang w:val="pt_PT" w:bidi="pt_PT"/>
        </w:rPr>
        <w:t xml:space="preserve">Débora enfatiza esse relacionamento próximo quando ela diz: "Yahweh, o </w:t>
      </w:r>
      <w:r>
        <w:rPr>
          <w:b/>
          <w:lang w:val="pt_PT" w:bidi="pt_PT"/>
        </w:rPr>
        <w:t>Deus</w:t>
      </w:r>
      <w:r>
        <w:rPr>
          <w:lang w:val="pt_PT" w:bidi="pt_PT"/>
        </w:rPr>
        <w:t xml:space="preserve"> de Israel". Essa palavra para Deus é uma palavra geral para Deus. Para mais informações sobre Deus, consulte o Glossário Mestre. Usem a mesma palavra ou frase para Deus que vocês usaram em passagens anteriores.</w:t>
      </w:r>
    </w:p>
    <w:p>
      <w:pPr/>
      <w:r>
        <w:rPr>
          <w:lang w:val="pt_PT" w:bidi="pt_PT"/>
        </w:rPr>
      </w:r>
      <w:r>
        <w:rPr>
          <w:lang w:val="pt_PT" w:bidi="pt_PT"/>
        </w:rPr>
        <w:t xml:space="preserve">Quando Yahweh vem, a chuva desce, ou cai dos </w:t>
      </w:r>
      <w:r>
        <w:rPr>
          <w:b/>
          <w:lang w:val="pt_PT" w:bidi="pt_PT"/>
        </w:rPr>
        <w:t>céus</w:t>
      </w:r>
      <w:r>
        <w:rPr>
          <w:lang w:val="pt_PT" w:bidi="pt_PT"/>
        </w:rPr>
        <w:t>. Aqui, céu significa o céu visível: o lugar onde os pássaros voam, onde podemos ver nuvens, e onde podemos ver estrelas à noite. Vocês às vezes ouvirão "céu" em traduções, e às vezes vocês ouvirão uma palavra que soa como mais de um céu: "céus". Mas isso significa a mesma coisa. Não significa que há mais do que um céu.</w:t>
      </w:r>
    </w:p>
    <w:p>
      <w:pPr/>
      <w:r>
        <w:rPr>
          <w:lang w:val="pt_PT" w:bidi="pt_PT"/>
        </w:rPr>
      </w:r>
      <w:r>
        <w:rPr>
          <w:lang w:val="pt_PT" w:bidi="pt_PT"/>
        </w:rPr>
        <w:t>Parem aqui e discutam em grupo qual palavra ou frase vocês usarão para céus. Procure a palavra céu no Glossário Mestre para mais informações. Se você já traduziu essa palavra em outro livro da Bíblia, use a mesma palavra que você usou lá. Pause este áudio aqui.</w:t>
      </w:r>
    </w:p>
    <w:p>
      <w:pPr/>
      <w:r>
        <w:rPr>
          <w:lang w:val="pt_PT" w:bidi="pt_PT"/>
        </w:rPr>
      </w:r>
      <w:r>
        <w:rPr>
          <w:lang w:val="pt_PT" w:bidi="pt_PT"/>
        </w:rPr>
        <w:t>Débora também canta sobre como a terra treme, o que significa um terremoto. Um terremoto ocorre quando grandes blocos de rochas sob o solo se deslocam e fazem a terra tremer.</w:t>
      </w:r>
    </w:p>
    <w:p>
      <w:pPr/>
      <w:r>
        <w:rPr>
          <w:lang w:val="pt_PT" w:bidi="pt_PT"/>
        </w:rPr>
      </w:r>
      <w:r>
        <w:rPr>
          <w:lang w:val="pt_PT" w:bidi="pt_PT"/>
        </w:rPr>
        <w:t>Parem aqui e discutam em grupo qual palavra ou frase vocês usarão para terremoto, ou a maneira como o chão treme. Se você já traduziu essa palavra em outro livro da Bíblia, use a mesma palavra que você usou lá. Pause este áudio aqui.</w:t>
      </w:r>
    </w:p>
    <w:p>
      <w:pPr/>
      <w:r>
        <w:rPr>
          <w:lang w:val="pt_PT" w:bidi="pt_PT"/>
        </w:rPr>
      </w:r>
      <w:r>
        <w:rPr>
          <w:lang w:val="pt_PT" w:bidi="pt_PT"/>
        </w:rPr>
        <w:t>Débora diz que o povo deixou as boas e largas estradas e, em vez disso, viajava por estradas estreitas que tinham curvas fechadas. Essas estradas menores podiam passar por áreas onde era difícil para as pessoas caminharem, como montanhas ou vales.</w:t>
      </w:r>
    </w:p>
    <w:p>
      <w:pPr/>
      <w:r>
        <w:rPr>
          <w:lang w:val="pt_PT" w:bidi="pt_PT"/>
        </w:rPr>
      </w:r>
      <w:r>
        <w:rPr>
          <w:lang w:val="pt_PT" w:bidi="pt_PT"/>
        </w:rPr>
        <w:t>Parem aqui e discutam em grupo quais palavras ou frases vocês usarão para esses dois tipos de estradas. Pause este áudio aqui.</w:t>
      </w:r>
    </w:p>
    <w:p>
      <w:pPr/>
      <w:r>
        <w:rPr>
          <w:lang w:val="pt_PT" w:bidi="pt_PT"/>
        </w:rPr>
      </w:r>
      <w:r>
        <w:rPr>
          <w:lang w:val="pt_PT" w:bidi="pt_PT"/>
        </w:rPr>
        <w:t xml:space="preserve">Débora diz que os </w:t>
      </w:r>
      <w:r>
        <w:rPr>
          <w:b/>
          <w:lang w:val="pt_PT" w:bidi="pt_PT"/>
        </w:rPr>
        <w:t>aldeões</w:t>
      </w:r>
      <w:r>
        <w:rPr>
          <w:lang w:val="pt_PT" w:bidi="pt_PT"/>
        </w:rPr>
        <w:t xml:space="preserve"> em Israel não lutariam. Débora se refere às pessoas que viviam nas pequenas cidades que ficavam no interior. As aldeias geralmente não tinham uma muralha ao seu redor.</w:t>
      </w:r>
    </w:p>
    <w:p>
      <w:pPr/>
      <w:r>
        <w:rPr>
          <w:lang w:val="pt_PT" w:bidi="pt_PT"/>
        </w:rPr>
      </w:r>
      <w:r>
        <w:rPr>
          <w:lang w:val="pt_PT" w:bidi="pt_PT"/>
        </w:rPr>
        <w:t>Parem aqui e discutam em grupo como vocês descreverão os aldeões, ou as pessoas que viviam em aldeias, ou pequenas cidades na zona rural de Israel. Pause este áudio aqui.</w:t>
      </w:r>
    </w:p>
    <w:p>
      <w:pPr/>
      <w:r>
        <w:rPr>
          <w:lang w:val="pt_PT" w:bidi="pt_PT"/>
        </w:rPr>
      </w:r>
      <w:r>
        <w:rPr>
          <w:lang w:val="pt_PT" w:bidi="pt_PT"/>
        </w:rPr>
        <w:t xml:space="preserve">Débora diz que ninguém tinha um </w:t>
      </w:r>
      <w:r>
        <w:rPr>
          <w:b/>
          <w:lang w:val="pt_PT" w:bidi="pt_PT"/>
        </w:rPr>
        <w:t>escudo</w:t>
      </w:r>
      <w:r>
        <w:rPr>
          <w:lang w:val="pt_PT" w:bidi="pt_PT"/>
        </w:rPr>
        <w:t xml:space="preserve"> ou uma </w:t>
      </w:r>
      <w:r>
        <w:rPr>
          <w:b/>
          <w:lang w:val="pt_PT" w:bidi="pt_PT"/>
        </w:rPr>
        <w:t>lança</w:t>
      </w:r>
      <w:r>
        <w:rPr>
          <w:lang w:val="pt_PT" w:bidi="pt_PT"/>
        </w:rPr>
        <w:t xml:space="preserve"> em Israel. Um escudo é um pedaço largo de madeira, metal ou couro em uma estrutura de madeira que um soldado carregaria para se proteger das armas de um inimigo. Um lado teria alças ou uma alça para que o soldado pudesse carregá-lo. Uma lança é uma vara longa com uma ponta afiada. As pessoas muitas vezes faziam essa ponta pontiaguda de metal. Os soldados usavam essa arma para esfaquear seus inimigos ou arremessar contra seus inimigos.</w:t>
      </w:r>
    </w:p>
    <w:p>
      <w:pPr/>
      <w:r>
        <w:rPr>
          <w:lang w:val="pt_PT" w:bidi="pt_PT"/>
        </w:rPr>
      </w:r>
      <w:r>
        <w:rPr>
          <w:lang w:val="pt_PT" w:bidi="pt_PT"/>
        </w:rPr>
        <w:t>Parem aqui e olhem em grupo para uma imagem de um escudo e uma lança novamente conforme necessário. Discutam que palavras ou frases vocês usarão para escudo e lança. Se vocês já traduziram essas palavras em outro livro da Bíblia, usem as mesmas palavras que vocês usaram lá. Pause este áudio aqui.</w:t>
      </w:r>
    </w:p>
    <w:p>
      <w:pPr/>
      <w:r>
        <w:rPr>
          <w:lang w:val="pt_PT" w:bidi="pt_PT"/>
        </w:rPr>
      </w:r>
      <w:r>
        <w:rPr>
          <w:lang w:val="pt_PT" w:bidi="pt_PT"/>
        </w:rPr>
        <w:t xml:space="preserve">Quando o povo escolheu adorar </w:t>
      </w:r>
      <w:r>
        <w:rPr>
          <w:b/>
          <w:lang w:val="pt_PT" w:bidi="pt_PT"/>
        </w:rPr>
        <w:t>deuses</w:t>
      </w:r>
      <w:r>
        <w:rPr>
          <w:lang w:val="pt_PT" w:bidi="pt_PT"/>
        </w:rPr>
        <w:t xml:space="preserve"> novos ou diferentes de Yahweh, então houve batalhas em sua terra, até mesmo perto de suas casas. Esses são os deuses falsos ou fictícios que outras nações adoram. Yahweh disse aos israelitas para não adorarem esses deuses. Para mais informações sobre deuses, consultem o Glossário Mestre. Usem a mesma palavra ou frase para deuses que vocês usaram em passagens anteriores.</w:t>
      </w:r>
    </w:p>
    <w:p>
      <w:pPr/>
      <w:r>
        <w:rPr>
          <w:lang w:val="pt_PT" w:bidi="pt_PT"/>
        </w:rPr>
      </w:r>
      <w:r>
        <w:rPr>
          <w:lang w:val="pt_PT" w:bidi="pt_PT"/>
        </w:rPr>
        <w:t xml:space="preserve">Débora diz que seu </w:t>
      </w:r>
      <w:r>
        <w:rPr>
          <w:b/>
          <w:lang w:val="pt_PT" w:bidi="pt_PT"/>
        </w:rPr>
        <w:t>coração</w:t>
      </w:r>
      <w:r>
        <w:rPr>
          <w:lang w:val="pt_PT" w:bidi="pt_PT"/>
        </w:rPr>
        <w:t xml:space="preserve"> está com os líderes militares. O coração é um músculo dentro de nosso corpo que faz nosso sangue fluir, mas na Bíblia as pessoas usam a palavra coração para o lugar onde os pensamentos, sentimentos e decisões de uma pessoa acontecem. Na linguagem do Antigo Testamento, a palavra para "coração" é a mesma que a palavra para "mente".</w:t>
      </w:r>
    </w:p>
    <w:p>
      <w:pPr/>
      <w:r>
        <w:rPr>
          <w:lang w:val="pt_PT" w:bidi="pt_PT"/>
        </w:rPr>
      </w:r>
      <w:r>
        <w:rPr>
          <w:lang w:val="pt_PT" w:bidi="pt_PT"/>
        </w:rPr>
        <w:t>Parem aqui e discutam em grupo que palavra ou frase vocês usarão para coração. Procure coração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Débora canta para as pessoas ricas que montam em </w:t>
      </w:r>
      <w:r>
        <w:rPr>
          <w:b/>
          <w:lang w:val="pt_PT" w:bidi="pt_PT"/>
        </w:rPr>
        <w:t>jumentos</w:t>
      </w:r>
      <w:r>
        <w:rPr>
          <w:lang w:val="pt_PT" w:bidi="pt_PT"/>
        </w:rPr>
        <w:t xml:space="preserve"> brancos. Os jumentos eram animais importantes que carregavam cargas pesadas e puxavam equipamentos agrícolas. Os israelitas valorizavam os jumentos com manchas e pintas brancas. Para montar um jumento, as pessoas colocavam uma </w:t>
      </w:r>
      <w:r>
        <w:rPr>
          <w:b/>
          <w:lang w:val="pt_PT" w:bidi="pt_PT"/>
        </w:rPr>
        <w:t>manta de sela</w:t>
      </w:r>
      <w:r>
        <w:rPr>
          <w:lang w:val="pt_PT" w:bidi="pt_PT"/>
        </w:rPr>
        <w:t>, ou um pedaço de pano, nas costas do jumento para se sentar. As pessoas ricas colocavam um belo pedaço de pano nas costas do jumento para se sentarem.</w:t>
      </w:r>
    </w:p>
    <w:p>
      <w:pPr/>
      <w:r>
        <w:rPr>
          <w:lang w:val="pt_PT" w:bidi="pt_PT"/>
        </w:rPr>
      </w:r>
      <w:r>
        <w:rPr>
          <w:lang w:val="pt_PT" w:bidi="pt_PT"/>
        </w:rPr>
        <w:t>Parem aqui e olhem para uma imagem de um jumento e uma manta de sela novamente, como necessário. Para mais informações sobre jumento, consulte o Glossário Mestre. Discutam que palavras ou frases vocês usarão para manta de sela. Use a mesma palavra ou frase para jumento que você usou em passagens anteriores. Pause este áudio aqui.</w:t>
      </w:r>
    </w:p>
    <w:p>
      <w:pPr/>
      <w:r>
        <w:rPr>
          <w:lang w:val="pt_PT" w:bidi="pt_PT"/>
        </w:rPr>
      </w:r>
      <w:r>
        <w:rPr>
          <w:lang w:val="pt_PT" w:bidi="pt_PT"/>
        </w:rPr>
        <w:t xml:space="preserve">Todos devem ouvir os cantores nos </w:t>
      </w:r>
      <w:r>
        <w:rPr>
          <w:b/>
          <w:lang w:val="pt_PT" w:bidi="pt_PT"/>
        </w:rPr>
        <w:t>buracos de água</w:t>
      </w:r>
      <w:r>
        <w:rPr>
          <w:lang w:val="pt_PT" w:bidi="pt_PT"/>
        </w:rPr>
        <w:t>. Essa é uma palavra geral para o lugar onde as pessoas obtêm água fresca para beber, cozinhar e se lavar. Um buraco de água pode ser uma nascente, um poço ou um rio.</w:t>
      </w:r>
    </w:p>
    <w:p>
      <w:pPr/>
      <w:r>
        <w:rPr>
          <w:lang w:val="pt_PT" w:bidi="pt_PT"/>
        </w:rPr>
      </w:r>
      <w:r>
        <w:rPr>
          <w:lang w:val="pt_PT" w:bidi="pt_PT"/>
        </w:rPr>
        <w:t>Parem aqui e discutam em grupo que palavra ou frase vocês usarão para um buraco de água. Se você já traduziu essa palavra em outro livro da Bíblia, use a mesma palavra que você usou lá. Pause este áudio aqui.</w:t>
      </w:r>
    </w:p>
    <w:p>
      <w:pPr/>
      <w:r>
        <w:rPr>
          <w:lang w:val="pt_PT" w:bidi="pt_PT"/>
        </w:rPr>
      </w:r>
      <w:r>
        <w:rPr>
          <w:lang w:val="pt_PT" w:bidi="pt_PT"/>
        </w:rPr>
        <w:t xml:space="preserve">O povo nos buracos de água canta sobre as vitórias </w:t>
      </w:r>
      <w:r>
        <w:rPr>
          <w:b/>
          <w:lang w:val="pt_PT" w:bidi="pt_PT"/>
        </w:rPr>
        <w:t>justas</w:t>
      </w:r>
      <w:r>
        <w:rPr>
          <w:lang w:val="pt_PT" w:bidi="pt_PT"/>
        </w:rPr>
        <w:t xml:space="preserve"> de Yahweh. Ser justo significa se comportar da maneira correta. Deus é justo, porque tudo o que Deus faz é certo e bom. O povo também canta sobre as coisas justas que o povo de Deus faz. Essas coisas justas são as coisas que Yahweh quer e disse ao povo para fazer. Algumas traduções dizem apenas "as vitórias de Yahweh" ou "as vitórias do povo".</w:t>
      </w:r>
    </w:p>
    <w:p>
      <w:pPr/>
      <w:r>
        <w:rPr>
          <w:lang w:val="pt_PT" w:bidi="pt_PT"/>
        </w:rPr>
      </w:r>
      <w:r>
        <w:rPr>
          <w:lang w:val="pt_PT" w:bidi="pt_PT"/>
        </w:rPr>
        <w:t>Parem aqui e discutam em grupo que palavra ou frase vocês usarão para justo. Procurem por justo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5:11–18</w:t>
      </w:r>
      <w:r>
        <w:rPr>
          <w:lang w:val="pt_PT" w:bidi="pt_PT"/>
        </w:rPr>
      </w:r>
    </w:p>
    <w:p>
      <w:pPr>
        <w:pStyle w:val="Heading3"/>
      </w:pPr>
      <w:r>
        <w:rPr>
          <w:lang w:val="pt_PT" w:bidi="pt_PT"/>
        </w:rPr>
        <w:t>Ouvir e Sentir</w:t>
      </w:r>
    </w:p>
    <w:p>
      <w:pPr/>
      <w:r>
        <w:rPr>
          <w:lang w:val="pt_PT" w:bidi="pt_PT"/>
        </w:rPr>
      </w:r>
      <w:r>
        <w:rPr>
          <w:lang w:val="pt_PT" w:bidi="pt_PT"/>
        </w:rPr>
        <w:t>Nesta etapa, ouçam Juízes 5.11–18 e guardem em seus corações.</w:t>
      </w:r>
    </w:p>
    <w:p>
      <w:pPr/>
      <w:r>
        <w:rPr>
          <w:lang w:val="pt_PT" w:bidi="pt_PT"/>
        </w:rPr>
      </w:r>
      <w:r>
        <w:rPr>
          <w:lang w:val="pt_PT" w:bidi="pt_PT"/>
        </w:rPr>
        <w:t>Ouçam uma versão em áudio de Juízes 5.11–18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5.11–18 na tradução mais fácil de entender.</w:t>
      </w:r>
    </w:p>
    <w:p>
      <w:pPr/>
      <w:r>
        <w:rPr>
          <w:lang w:val="pt_PT" w:bidi="pt_PT"/>
        </w:rPr>
      </w:r>
      <w:r>
        <w:rPr>
          <w:lang w:val="pt_PT" w:bidi="pt_PT"/>
        </w:rPr>
        <w:t>Pause este áudio aqui.</w:t>
      </w:r>
    </w:p>
    <w:p>
      <w:pPr/>
      <w:r>
        <w:rPr>
          <w:lang w:val="pt_PT" w:bidi="pt_PT"/>
        </w:rPr>
      </w:r>
      <w:r>
        <w:rPr>
          <w:lang w:val="pt_PT" w:bidi="pt_PT"/>
        </w:rPr>
        <w:t>Essa canção é um poema hebraico. Recomendamos que sua equipe complete a "Introdução à Poesia Módulo 1" antes de continuarem com "Etapa 2: preparando o cenário".</w:t>
      </w:r>
    </w:p>
    <w:p>
      <w:pPr/>
      <w:r>
        <w:rPr>
          <w:lang w:val="pt_PT" w:bidi="pt_PT"/>
        </w:rPr>
      </w:r>
      <w:r>
        <w:rPr>
          <w:lang w:val="pt_PT" w:bidi="pt_PT"/>
        </w:rPr>
        <w:t>Parem aqui, se necessário, e revisem as decisões de tradução que sua equipe tomou sobre a tradução de poesia. Pause este áudio aqui.</w:t>
      </w:r>
    </w:p>
    <w:p>
      <w:pPr/>
      <w:r>
        <w:rPr>
          <w:lang w:val="pt_PT" w:bidi="pt_PT"/>
        </w:rPr>
      </w:r>
      <w:r>
        <w:rPr>
          <w:lang w:val="pt_PT" w:bidi="pt_PT"/>
        </w:rPr>
        <w:t>Débora e Baraque continuam a cantar e celebrar a vitória israelita. Nessa parte da canção, eles celebram o povo e as tribos que ajudaram a lutar por Israel e criticam aqueles que não o fizeram.</w:t>
      </w:r>
    </w:p>
    <w:p>
      <w:pPr/>
      <w:r>
        <w:rPr>
          <w:lang w:val="pt_PT" w:bidi="pt_PT"/>
        </w:rPr>
      </w:r>
      <w:r>
        <w:rPr>
          <w:lang w:val="pt_PT" w:bidi="pt_PT"/>
        </w:rPr>
        <w:t>No final da última seção, Débora e Baraque cantaram que guerra, ou inimigos prontos para atacar, estava nos portões dos israelitas. Então Débora e Baraque exortaram o povo a louvar Yahweh. Agora, nessa seção, Débora e Baraque cantam que o povo de Yahweh marcha até os portões para se defender. Às vezes, as cidades eram construídas no topo de uma colina, então as muralhas e o portão ficavam na parte mais baixa da cidade.</w:t>
      </w:r>
    </w:p>
    <w:p>
      <w:pPr/>
      <w:r>
        <w:rPr>
          <w:lang w:val="pt_PT" w:bidi="pt_PT"/>
        </w:rPr>
      </w:r>
      <w:r>
        <w:rPr>
          <w:lang w:val="pt_PT" w:bidi="pt_PT"/>
        </w:rPr>
        <w:t>Nesse momento da canção, alguém chama Débora e Baraque e diz a eles para acordarem ou se prepararem! Débora e Baraque podem cantar essas palavras enquanto repetem as palavras dos israelitas que desceram aos portões. Lembrem-se de que Baraque havia chamado os israelitas para se reunirem. Quando o povo se reúne, eles mostram com essa resposta que estão prontos para Débora e Baraque os liderarem. Os israelitas aguardam com confiança a canção de vitória de Débora e Baraque capturando o inimigo.</w:t>
      </w:r>
    </w:p>
    <w:p>
      <w:pPr/>
      <w:r>
        <w:rPr>
          <w:lang w:val="pt_PT" w:bidi="pt_PT"/>
        </w:rPr>
      </w:r>
      <w:r>
        <w:rPr>
          <w:lang w:val="pt_PT" w:bidi="pt_PT"/>
        </w:rPr>
        <w:t>Então Débora e Baraque cantam sobre como o povo de Yahweh, aqueles que se reuniram nos portões, marcharam para o vale de Jezreel, onde o povo lutou a batalha. Esses homens são os remanescentes, ou os sobreviventes, a quem os cananeus não mataram quando atacaram Israel antes. Algumas traduções dizem que esses homens são os nobres, ou os líderes, que permanecem. Como Débora e Baraque falam sobre todo o grupo de israelitas que lutou, Débora e Baraque provavelmente cantam que esses homens marcharam para os nobres. Esses nobres podem ter sido os líderes israelitas, ou os nobres poderiam ser os líderes cananeus contra os quais os israelitas lutarão. De qualquer forma, o povo de Israel vai até Débora para que possam lutar contra os guerreiros cananeus poderosos.</w:t>
      </w:r>
    </w:p>
    <w:p>
      <w:pPr/>
      <w:r>
        <w:rPr>
          <w:lang w:val="pt_PT" w:bidi="pt_PT"/>
        </w:rPr>
      </w:r>
      <w:r>
        <w:rPr>
          <w:lang w:val="pt_PT" w:bidi="pt_PT"/>
        </w:rPr>
        <w:t>Agora Débora e Baraque cantam sobre quais tribos e grupos de israelitas vieram para lutar. Primeiro eles cantam sobre os homens da tribo de Efraim. Os efraimitas vivem na terra que costumava pertencer aos amalequitas, outro grupo de cananeus. Débora vivia em Efraim, então os efraimitas provavelmente ouviram as instruções de Débora para se reunirem primeiro. Os homens da tribo de Benjamin também vieram. Esses homens marcharam na frente dos efraimitas, descendo para a batalha.</w:t>
      </w:r>
    </w:p>
    <w:p>
      <w:pPr/>
      <w:r>
        <w:rPr>
          <w:lang w:val="pt_PT" w:bidi="pt_PT"/>
        </w:rPr>
      </w:r>
      <w:r>
        <w:rPr>
          <w:lang w:val="pt_PT" w:bidi="pt_PT"/>
        </w:rPr>
        <w:t>Parem aqui e, em grupo, olhem para um mapa de Israel. Encontrem o território dos benjamitas e dos efraimitas. Pause este áudio aqui.</w:t>
      </w:r>
    </w:p>
    <w:p>
      <w:pPr/>
      <w:r>
        <w:rPr>
          <w:lang w:val="pt_PT" w:bidi="pt_PT"/>
        </w:rPr>
      </w:r>
      <w:r>
        <w:rPr>
          <w:lang w:val="pt_PT" w:bidi="pt_PT"/>
        </w:rPr>
        <w:t>Comandantes, ou líderes militares, também lideraram seus homens de Maquir. Maquir é o nome do filho de Manassés, então as pessoas usavam esse nome para a metade da tribo de manassitas que vivia no lado oeste do rio Jordão. Os líderes também vieram da tribo de Zebulom com os homens que eles lideravam. Esses líderes carregavam um cajado especial ou uma bengala para que todos pudessem ver que eles eram os líderes. Esses líderes de Efraim, Benjamim, Manassés e Zebulom vieram para seguir Baraque, que levou os israelitas a lutar contra os cananeus.</w:t>
      </w:r>
    </w:p>
    <w:p>
      <w:pPr/>
      <w:r>
        <w:rPr>
          <w:lang w:val="pt_PT" w:bidi="pt_PT"/>
        </w:rPr>
      </w:r>
      <w:r>
        <w:rPr>
          <w:lang w:val="pt_PT" w:bidi="pt_PT"/>
        </w:rPr>
        <w:t>Parem aqui e, em grupo, olhem para um mapa de Israel. Encontrem o território do povo de Manassés no lado oeste do rio Jordão, bem como o território do povo de Zebulom. Pause este áudio aqui.</w:t>
      </w:r>
    </w:p>
    <w:p>
      <w:pPr/>
      <w:r>
        <w:rPr>
          <w:lang w:val="pt_PT" w:bidi="pt_PT"/>
        </w:rPr>
      </w:r>
      <w:r>
        <w:rPr>
          <w:lang w:val="pt_PT" w:bidi="pt_PT"/>
        </w:rPr>
        <w:t>Parem aqui e, em grupo, olhem para uma imagem do cajado de um comandante. Em sua cultura, quais são algumas coisas que os líderes usam ou carregam para que as pessoas possam ver facilmente que eles são os líderes? Por que eles carregam esses itens? Pause este áudio aqui.</w:t>
      </w:r>
    </w:p>
    <w:p>
      <w:pPr/>
      <w:r>
        <w:rPr>
          <w:lang w:val="pt_PT" w:bidi="pt_PT"/>
        </w:rPr>
      </w:r>
      <w:r>
        <w:rPr>
          <w:lang w:val="pt_PT" w:bidi="pt_PT"/>
        </w:rPr>
        <w:t>Os príncipes, ou líderes, da tribo de Issacar também vieram a Débora e Baraque para seguir o comando de Baraque. O povo de Issacar estava tão ansioso para seguir Baraque que marchou logo atrás de Baraque quando os israelitas começaram a lutar contra os cananeus!</w:t>
      </w:r>
    </w:p>
    <w:p>
      <w:pPr/>
      <w:r>
        <w:rPr>
          <w:lang w:val="pt_PT" w:bidi="pt_PT"/>
        </w:rPr>
      </w:r>
      <w:r>
        <w:rPr>
          <w:lang w:val="pt_PT" w:bidi="pt_PT"/>
        </w:rPr>
        <w:t>Parem aqui e, em grupo, olhem para um mapa de Israel. Encontrem o território da tribo de Issacar. Pause este áudio aqui.</w:t>
      </w:r>
    </w:p>
    <w:p>
      <w:pPr/>
      <w:r>
        <w:rPr>
          <w:lang w:val="pt_PT" w:bidi="pt_PT"/>
        </w:rPr>
      </w:r>
      <w:r>
        <w:rPr>
          <w:lang w:val="pt_PT" w:bidi="pt_PT"/>
        </w:rPr>
        <w:t>No entanto, nem todas as tribos de Israel vieram para lutar. As tribos sobre as quais Débora e Baraque cantaram até agora ficavam todas perto do campo de batalha e de onde os cananeus atacaram. No entanto, as próximas tribos sobre as quais Débora e Baraque cantam ficam mais longe ou do outro lado de um rio importante. Os clãs ou grupos familiares dos rubenitas ouviram o chamado de Baraque para se reunirem, e discutiram se deveriam vir lutar. No entanto, eles decidiram ficar em segurança e com conforto em casa, junto a seus rebanhos de ovelhas. As pessoas muitas vezes mantinham suas ovelhas em currais, ou uma área com cercas, perto de suas casas durante a noite. Os rubenitas prefeririam ouvir os pastores assoviarem para que seus rebanhos retornem do que ouvir os ruídos da batalha.</w:t>
      </w:r>
    </w:p>
    <w:p>
      <w:pPr/>
      <w:r>
        <w:rPr>
          <w:lang w:val="pt_PT" w:bidi="pt_PT"/>
        </w:rPr>
      </w:r>
      <w:r>
        <w:rPr>
          <w:lang w:val="pt_PT" w:bidi="pt_PT"/>
        </w:rPr>
        <w:t>Débora e Baraque cantam sobre Gileade, que é uma região em Israel no lado leste do rio Jordão. Essa região inclui a terra da tribo de Gade e a outra metade da tribo de Manassés. As pessoas às vezes usavam a palavra "Gileade" para se referir a ambas as tribos. Nem a tribo de Gade nem a outra meia tribo de Manassés atravessaram o rio Jordão para ajudar na batalha.</w:t>
      </w:r>
    </w:p>
    <w:p>
      <w:pPr/>
      <w:r>
        <w:rPr>
          <w:lang w:val="pt_PT" w:bidi="pt_PT"/>
        </w:rPr>
      </w:r>
      <w:r>
        <w:rPr>
          <w:lang w:val="pt_PT" w:bidi="pt_PT"/>
        </w:rPr>
        <w:t>Parem aqui e, em grupo, olhem para um mapa de Israel. Encontrem o território da tribo de Rúben, bem como a região de Gileade no lado leste do rio Jordão. Veja como a tribo de Gade e a outra meia tribo de Manassés vivem na região de Gileade. Pause este áudio aqui.</w:t>
      </w:r>
    </w:p>
    <w:p>
      <w:pPr/>
      <w:r>
        <w:rPr>
          <w:lang w:val="pt_PT" w:bidi="pt_PT"/>
        </w:rPr>
      </w:r>
      <w:r>
        <w:rPr>
          <w:lang w:val="pt_PT" w:bidi="pt_PT"/>
        </w:rPr>
        <w:t>O povo da tribo de Dã fica com os navios. Naquela época, a tribo de Dã provavelmente não tinha controle sobre a terra em que deveria viver. Se o povo da tribo de Dã trabalhava com navios, eles provavelmente viviam na costa do mar Mediterrâneo.</w:t>
      </w:r>
    </w:p>
    <w:p>
      <w:pPr/>
      <w:r>
        <w:rPr>
          <w:lang w:val="pt_PT" w:bidi="pt_PT"/>
        </w:rPr>
      </w:r>
      <w:r>
        <w:rPr>
          <w:lang w:val="pt_PT" w:bidi="pt_PT"/>
        </w:rPr>
        <w:t>O território da tribo de Aser ficava na costa ao norte do rio Quisom, não tão longe do campo de batalha. Mas Aser também havia se estabelecido para trabalhar em navios e escolheu não deixar seus portos, que são lugares seguros para manter seus navios.</w:t>
      </w:r>
    </w:p>
    <w:p>
      <w:pPr/>
      <w:r>
        <w:rPr>
          <w:lang w:val="pt_PT" w:bidi="pt_PT"/>
        </w:rPr>
      </w:r>
      <w:r>
        <w:rPr>
          <w:lang w:val="pt_PT" w:bidi="pt_PT"/>
        </w:rPr>
        <w:t>Parem aqui e, em grupo, olhem para um mapa de Israel. Encontrem o território da tribo de Aser. Pause este áudio aqui.</w:t>
      </w:r>
    </w:p>
    <w:p>
      <w:pPr/>
      <w:r>
        <w:rPr>
          <w:lang w:val="pt_PT" w:bidi="pt_PT"/>
        </w:rPr>
      </w:r>
      <w:r>
        <w:rPr>
          <w:lang w:val="pt_PT" w:bidi="pt_PT"/>
        </w:rPr>
        <w:t>Parem aqui e, em grupo, olhem para uma imagem de um porto e um navio. Pause este áudio aqui.</w:t>
      </w:r>
    </w:p>
    <w:p>
      <w:pPr/>
      <w:r>
        <w:rPr>
          <w:lang w:val="pt_PT" w:bidi="pt_PT"/>
        </w:rPr>
      </w:r>
      <w:r>
        <w:rPr>
          <w:lang w:val="pt_PT" w:bidi="pt_PT"/>
        </w:rPr>
        <w:t>No entanto, o povo da tribo de Zebulom não estava com medo de morrer em batalha. Outra tribo, Naftali, também estava disposta a lutar na batalha, então eles também enviaram seus homens para lutar no campo de batalha. Algumas traduções dizem que eles lutaram nos campos de cultivo. As pessoas cultivavam lavouras nas laterais de colinas ou montanhas. O povo plantava em terraços, ou plataformas planas de solo que eles cortavam ou construíam na encosta. Esses terraços podem se parecer com escadas realmente largas em uma encosta da colina. Como os israelitas lutaram contra os cananeus em um vale, o campo de batalha pode ter sido em terraços.</w:t>
      </w:r>
    </w:p>
    <w:p>
      <w:pPr/>
      <w:r>
        <w:rPr>
          <w:lang w:val="pt_PT" w:bidi="pt_PT"/>
        </w:rPr>
      </w:r>
      <w:r>
        <w:rPr>
          <w:lang w:val="pt_PT" w:bidi="pt_PT"/>
        </w:rPr>
        <w:t>Parem aqui e, em grupo, olhem para um mapa de Israel. Encontrem o território do povo de Naftali. Também olhem para uma foto de terraços. Pause este áudio aqui.</w:t>
      </w:r>
    </w:p>
    <w:p>
      <w:pPr/>
      <w:r>
        <w:rPr>
          <w:lang w:val="pt_PT" w:bidi="pt_PT"/>
        </w:rPr>
      </w:r>
      <w:r>
        <w:rPr>
          <w:lang w:val="pt_PT" w:bidi="pt_PT"/>
        </w:rPr>
        <w:t>Débora e Baraque não cantam sobre todas as tribos, então não temos certeza do que as outras tribos fizeram naquela época. Embora as tribos de Israel venham da mesma família, elas não estão unidas como uma nação ou grupo de pessoas neste período.</w:t>
      </w:r>
    </w:p>
    <w:p>
      <w:pPr/>
      <w:r>
        <w:rPr>
          <w:lang w:val="pt_PT" w:bidi="pt_PT"/>
        </w:rPr>
      </w:r>
      <w:r>
        <w:rPr>
          <w:lang w:val="pt_PT" w:bidi="pt_PT"/>
        </w:rPr>
        <w:t>Parem aqui e discutam essa pergunta em grupo: falem sobre uma ocasião em que seu povo lutou uma batalha ou uma guerra. Quem deveria lutar? Quais foram algumas outras maneiras pelas quais as pessoas deveriam ter ajudado ou ajudaram os soldados que lutaram? O que as pessoas pensavam sobre outras pessoas que não ajudaram?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5.11–18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Parem aqui e revisem em grupo: recomendamos que sua equipe complete a "Introdução à Poesia Módulos 2 e 3" antes de continuarem com a "Etapa 3: Definindo as Cenas". Pause este áudio aqui.</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Débora e Baraque cantam sobre como os israelitas se reuniram. O povo declarou que estava pronto para seguir Débora e Baraque para lutar contra os guerreiros poderosos dos cananeus.</w:t>
      </w:r>
    </w:p>
    <w:p>
      <w:pPr/>
      <w:r>
        <w:rPr>
          <w:lang w:val="pt_PT" w:bidi="pt_PT"/>
        </w:rPr>
      </w:r>
      <w:r>
        <w:rPr>
          <w:b/>
          <w:lang w:val="pt_PT" w:bidi="pt_PT"/>
        </w:rPr>
        <w:t>Na segunda cena:</w:t>
      </w:r>
      <w:r>
        <w:rPr>
          <w:lang w:val="pt_PT" w:bidi="pt_PT"/>
        </w:rPr>
        <w:t xml:space="preserve"> Débora e Baraque cantam sobre todas as tribos que vieram para ajudar e as tribos que não vieram para ajudar.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Débora</w:t>
      </w:r>
    </w:p>
    <w:p>
      <w:pPr>
        <w:pStyle w:val="ListBullet"/>
        <w:spacing w:line="240" w:lineRule="auto"/>
        <w:ind w:left="720"/>
      </w:pPr>
      <w:r>
        <w:rPr>
          <w:lang w:val="pt_PT" w:bidi="pt_PT"/>
        </w:rPr>
      </w:r>
      <w:r>
        <w:rPr>
          <w:lang w:val="pt_PT" w:bidi="pt_PT"/>
        </w:rPr>
        <w:t>Baraque, filho de Abinoão</w:t>
      </w:r>
    </w:p>
    <w:p>
      <w:pPr>
        <w:pStyle w:val="ListBullet"/>
        <w:spacing w:line="240" w:lineRule="auto"/>
        <w:ind w:left="720"/>
      </w:pPr>
      <w:r>
        <w:rPr>
          <w:lang w:val="pt_PT" w:bidi="pt_PT"/>
        </w:rPr>
      </w:r>
      <w:r>
        <w:rPr>
          <w:lang w:val="pt_PT" w:bidi="pt_PT"/>
        </w:rPr>
        <w:t>Os israelitas, que são o povo de Yahweh</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soldados cananeus</w:t>
      </w:r>
    </w:p>
    <w:p>
      <w:pPr>
        <w:pStyle w:val="ListBullet"/>
        <w:spacing w:line="240" w:lineRule="auto"/>
        <w:ind w:left="720"/>
      </w:pPr>
      <w:r>
        <w:rPr>
          <w:lang w:val="pt_PT" w:bidi="pt_PT"/>
        </w:rPr>
      </w:r>
      <w:r>
        <w:rPr>
          <w:lang w:val="pt_PT" w:bidi="pt_PT"/>
        </w:rPr>
        <w:t>Os homens de Efraim</w:t>
      </w:r>
    </w:p>
    <w:p>
      <w:pPr>
        <w:pStyle w:val="ListBullet"/>
        <w:spacing w:line="240" w:lineRule="auto"/>
        <w:ind w:left="720"/>
      </w:pPr>
      <w:r>
        <w:rPr>
          <w:lang w:val="pt_PT" w:bidi="pt_PT"/>
        </w:rPr>
      </w:r>
      <w:r>
        <w:rPr>
          <w:lang w:val="pt_PT" w:bidi="pt_PT"/>
        </w:rPr>
        <w:t>Os homens de Benjamim</w:t>
      </w:r>
    </w:p>
    <w:p>
      <w:pPr>
        <w:pStyle w:val="ListBullet"/>
        <w:spacing w:line="240" w:lineRule="auto"/>
        <w:ind w:left="720"/>
      </w:pPr>
      <w:r>
        <w:rPr>
          <w:lang w:val="pt_PT" w:bidi="pt_PT"/>
        </w:rPr>
      </w:r>
      <w:r>
        <w:rPr>
          <w:lang w:val="pt_PT" w:bidi="pt_PT"/>
        </w:rPr>
        <w:t>Os comandantes e homens de Maquir, ou a meia-tribo de Manassés</w:t>
      </w:r>
    </w:p>
    <w:p>
      <w:pPr>
        <w:pStyle w:val="ListBullet"/>
        <w:spacing w:line="240" w:lineRule="auto"/>
        <w:ind w:left="720"/>
      </w:pPr>
      <w:r>
        <w:rPr>
          <w:lang w:val="pt_PT" w:bidi="pt_PT"/>
        </w:rPr>
      </w:r>
      <w:r>
        <w:rPr>
          <w:lang w:val="pt_PT" w:bidi="pt_PT"/>
        </w:rPr>
        <w:t>Os líderes e homens de Zebulom</w:t>
      </w:r>
    </w:p>
    <w:p>
      <w:pPr>
        <w:pStyle w:val="ListBullet"/>
        <w:spacing w:line="240" w:lineRule="auto"/>
        <w:ind w:left="720"/>
      </w:pPr>
      <w:r>
        <w:rPr>
          <w:lang w:val="pt_PT" w:bidi="pt_PT"/>
        </w:rPr>
      </w:r>
      <w:r>
        <w:rPr>
          <w:lang w:val="pt_PT" w:bidi="pt_PT"/>
        </w:rPr>
        <w:t>Os líderes e homens de Issacar</w:t>
      </w:r>
    </w:p>
    <w:p>
      <w:pPr>
        <w:pStyle w:val="ListBullet"/>
        <w:spacing w:line="240" w:lineRule="auto"/>
        <w:ind w:left="720"/>
      </w:pPr>
      <w:r>
        <w:rPr>
          <w:lang w:val="pt_PT" w:bidi="pt_PT"/>
        </w:rPr>
      </w:r>
      <w:r>
        <w:rPr>
          <w:lang w:val="pt_PT" w:bidi="pt_PT"/>
        </w:rPr>
        <w:t>Os clãs de Rúben</w:t>
      </w:r>
    </w:p>
    <w:p>
      <w:pPr>
        <w:pStyle w:val="ListBullet"/>
        <w:spacing w:line="240" w:lineRule="auto"/>
        <w:ind w:left="720"/>
      </w:pPr>
      <w:r>
        <w:rPr>
          <w:lang w:val="pt_PT" w:bidi="pt_PT"/>
        </w:rPr>
      </w:r>
      <w:r>
        <w:rPr>
          <w:lang w:val="pt_PT" w:bidi="pt_PT"/>
        </w:rPr>
        <w:t>O povo de Gileade, ou a tribo de Gade e a outra metade da tribo de Manassés</w:t>
      </w:r>
    </w:p>
    <w:p>
      <w:pPr>
        <w:pStyle w:val="ListBullet"/>
        <w:spacing w:line="240" w:lineRule="auto"/>
        <w:ind w:left="720"/>
      </w:pPr>
      <w:r>
        <w:rPr>
          <w:lang w:val="pt_PT" w:bidi="pt_PT"/>
        </w:rPr>
      </w:r>
      <w:r>
        <w:rPr>
          <w:lang w:val="pt_PT" w:bidi="pt_PT"/>
        </w:rPr>
        <w:t>O povo de Dã</w:t>
      </w:r>
    </w:p>
    <w:p>
      <w:pPr>
        <w:pStyle w:val="ListBullet"/>
        <w:spacing w:line="240" w:lineRule="auto"/>
        <w:ind w:left="720"/>
      </w:pPr>
      <w:r>
        <w:rPr>
          <w:lang w:val="pt_PT" w:bidi="pt_PT"/>
        </w:rPr>
      </w:r>
      <w:r>
        <w:rPr>
          <w:lang w:val="pt_PT" w:bidi="pt_PT"/>
        </w:rPr>
        <w:t>O povo de Aser</w:t>
      </w:r>
    </w:p>
    <w:p>
      <w:pPr>
        <w:pStyle w:val="ListBullet"/>
        <w:spacing w:line="240" w:lineRule="auto"/>
        <w:ind w:left="720"/>
      </w:pPr>
      <w:r>
        <w:rPr>
          <w:lang w:val="pt_PT" w:bidi="pt_PT"/>
        </w:rPr>
      </w:r>
      <w:r>
        <w:rPr>
          <w:lang w:val="pt_PT" w:bidi="pt_PT"/>
        </w:rPr>
        <w:t>E os homens de Naftali.</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Débora organiza sua canção em seções e dá a cada seção um assunto diferente. Essa passagem tem duas seções. A primeira seção tem o chamado do povo a Débora e Baraque. Na segunda seção, Débora e Baraque cantam sobre as respostas diferentes das tribos. Débora também continua a usar frases paralelas ou complementares. Débora faz isso quando diz algo em um verso, e então no próximo verso ou nos próximos dois, ela desenvolve ou complementa a ideia de alguma maneira.</w:t>
      </w:r>
    </w:p>
    <w:p>
      <w:pPr/>
      <w:r>
        <w:rPr>
          <w:lang w:val="pt_PT" w:bidi="pt_PT"/>
        </w:rPr>
      </w:r>
      <w:r>
        <w:rPr>
          <w:lang w:val="pt_PT" w:bidi="pt_PT"/>
        </w:rPr>
        <w:t>A primeira cena dessa passagem começa com o fim do versículo 11. Débora canta sobre como os israelitas se reuniram. Débora chama essas pessoas de povo de Yahweh para mostrar que elas seguem Yahweh quando seguem os líderes que Yahweh escolheu: Débora e Baraque. As pessoas mostram que estão prontas para seguir quando gritam encorajamento a seus líderes, o que Débora repete. As pessoas dizem a Débora e Baraque para despertarem e se levantarem, ou para se erguerem! Débora e Baraque não estavam realmente dormindo, mas o povo disse a seus líderes para se prepararem porque o povo também está aqui e pronto! Observem como as pessoas repetem seu chamado a Débora em duas linhas para mostrar o quão entusiasmadas e determinadas as pessoas estão. Na segunda linha, as pessoas chamam o "filho de Abinoão". Abinoão é o pai de Baraque, então essa é outra maneira de dizer Baraque.</w:t>
      </w:r>
    </w:p>
    <w:p>
      <w:pPr/>
      <w:r>
        <w:rPr>
          <w:lang w:val="pt_PT" w:bidi="pt_PT"/>
        </w:rPr>
      </w:r>
      <w:r>
        <w:rPr>
          <w:lang w:val="pt_PT" w:bidi="pt_PT"/>
        </w:rPr>
        <w:t>Parem aqui e discutam essa pergunta em grupo: contem uma história sobre uma vez em que vocês fizeram parte de um grupo de pessoas que se reuniu para uma tarefa, jogo ou evento específico. Como vocês mostraram aos líderes do grupo que vocês estavam prontos para seguir os líderes? Como vocês mostraram que estavam confiantes de que o evento correria bem? Pause este áudio aqui.</w:t>
      </w:r>
    </w:p>
    <w:p>
      <w:pPr/>
      <w:r>
        <w:rPr>
          <w:lang w:val="pt_PT" w:bidi="pt_PT"/>
        </w:rPr>
      </w:r>
      <w:r>
        <w:rPr>
          <w:lang w:val="pt_PT" w:bidi="pt_PT"/>
        </w:rPr>
        <w:t>A segunda cena dá início à segunda seção. Débora e Baraque repetem que o povo se reuniu, embora desta vez digam a "mim". Como Débora provavelmente escreveu essa canção, e ela estava com Baraque quando as pessoas se reuniram para lutar, isso provavelmente se refere a Débora.</w:t>
      </w:r>
    </w:p>
    <w:p>
      <w:pPr/>
      <w:r>
        <w:rPr>
          <w:lang w:val="pt_PT" w:bidi="pt_PT"/>
        </w:rPr>
      </w:r>
      <w:r>
        <w:rPr>
          <w:lang w:val="pt_PT" w:bidi="pt_PT"/>
        </w:rPr>
        <w:t>Agora Débora e Baraque cantarão sobre de onde o povo de Yahweh veio. Às vezes, as pessoas falavam sobre as pessoas nas tribos pelo nome da tribo. Então, em vez de dizer que as pessoas de uma tribo vieram, Débora diz apenas que "Efraim" ou "Benjamim" vieram. E como naquela época apenas os homens lutavam, Débora provavelmente se refere aos homens de uma tribo. Prestem atenção à maneira como Débora junta tribos quando ela descreve as ações delas. Essas tribos muitas vezes viviam perto umas das outras ou agiam de uma maneira semelhante.</w:t>
      </w:r>
    </w:p>
    <w:p>
      <w:pPr/>
      <w:r>
        <w:rPr>
          <w:lang w:val="pt_PT" w:bidi="pt_PT"/>
        </w:rPr>
      </w:r>
      <w:r>
        <w:rPr>
          <w:lang w:val="pt_PT" w:bidi="pt_PT"/>
        </w:rPr>
        <w:t>Parem aqui e discutam essa pergunta em grupo: em seu idioma, como vocês se refeririam às pessoas de um certo grupo de pessoas ou tribo? Discutam como vocês querem se referir a cada uma dessas tribos. Pause este áudio aqui.</w:t>
      </w:r>
    </w:p>
    <w:p>
      <w:pPr/>
      <w:r>
        <w:rPr>
          <w:lang w:val="pt_PT" w:bidi="pt_PT"/>
        </w:rPr>
      </w:r>
      <w:r>
        <w:rPr>
          <w:lang w:val="pt_PT" w:bidi="pt_PT"/>
        </w:rPr>
        <w:t>Débora e Baraque cantam sobre os efraimitas primeiro. Débora diz que as raízes dos efraimitas estavam em Amaleque. Às vezes, as pessoas usam a palavra raiz para falar sobre onde vivem, assim como uma árvore vive onde suas raízes estão. Então as raízes dos efraimitas, ou a terra onde eles vivem, costumavam ser a terra dos amalequitas.</w:t>
      </w:r>
    </w:p>
    <w:p>
      <w:pPr/>
      <w:r>
        <w:rPr>
          <w:lang w:val="pt_PT" w:bidi="pt_PT"/>
        </w:rPr>
      </w:r>
      <w:r>
        <w:rPr>
          <w:lang w:val="pt_PT" w:bidi="pt_PT"/>
        </w:rPr>
        <w:t>Débora canta sobre as pessoas, provavelmente tanto soldados quanto seus líderes, que vieram de Benjamim, Maquir, Zebulom e Issacar. Observem como Débora diz que os capitães vieram de Maquir, mas então ela diz que as pessoas que carregam cajados de comandantes vieram de Zebulom. Um comandante carrega um cajado de comandante, então essa é apenas outra maneira criativa de dizer comandante. Tanto os capitães quanto os comandantes são líderes militares.</w:t>
      </w:r>
    </w:p>
    <w:p>
      <w:pPr/>
      <w:r>
        <w:rPr>
          <w:lang w:val="pt_PT" w:bidi="pt_PT"/>
        </w:rPr>
      </w:r>
      <w:r>
        <w:rPr>
          <w:lang w:val="pt_PT" w:bidi="pt_PT"/>
        </w:rPr>
        <w:t>Pare aqui e discutam essa pergunta em grupo. Como uma atividade, discutam maneiras de usar um título ao lado do nome de uma pessoa para se referir ou falar sobre essa pessoa em seu grupo. Pensem em que papéis essa pessoa pode ter, ou coisas que faz, como "a mãe dessa criança", ou "a pessoa que faz boa comida", ou até mesmo, "aquele que usa uma camisa verde!" Quando vocês podem se referir a alguém dessa maneira em suas canções, poemas ou até mesmo situações normais de vida? Pause este áudio aqui.</w:t>
      </w:r>
    </w:p>
    <w:p>
      <w:pPr/>
      <w:r>
        <w:rPr>
          <w:lang w:val="pt_PT" w:bidi="pt_PT"/>
        </w:rPr>
      </w:r>
      <w:r>
        <w:rPr>
          <w:lang w:val="pt_PT" w:bidi="pt_PT"/>
        </w:rPr>
        <w:t>Débora usa uma frase paralela para falar sobre o quão dedicados os líderes e soldados de Issacar eram. Débora diz que os príncipes de Issacar estavam com Débora. Isso significa que os príncipes vieram a Débora em resposta ao seu comando de se reunirem. Mas isso também significa que os líderes de Issacar apoiaram Débora, e que quando Débora disse a eles para seguir Baraque na batalha, eles o fizeram. Débora enfatiza a maneira como os líderes de Issacar se dedicaram quando ela repete: "Sim, eles estavam com Baraque". Algumas traduções dizem até mesmo que o povo de Issacar "correu para alcançar os calcanhares de Baraque". Essa é outra maneira de dizer que os homens de Issacar estavam logo atrás de Baraque quando se apressaram para a batalha!</w:t>
      </w:r>
    </w:p>
    <w:p>
      <w:pPr/>
      <w:r>
        <w:rPr>
          <w:lang w:val="pt_PT" w:bidi="pt_PT"/>
        </w:rPr>
      </w:r>
      <w:r>
        <w:rPr>
          <w:lang w:val="pt_PT" w:bidi="pt_PT"/>
        </w:rPr>
        <w:t>Parem aqui e discutam essa pergunta em grupo: pensem em alguém que vocês conhecem que é muito dedicado ou comprometido com uma tarefa ou um trabalho. Como vocês descreveriam essa pessoa? Como vocês descreveriam essa pessoa se fossem cantar uma canção especial sobre ela? Pause este áudio aqui.</w:t>
      </w:r>
    </w:p>
    <w:p>
      <w:pPr/>
      <w:r>
        <w:rPr>
          <w:lang w:val="pt_PT" w:bidi="pt_PT"/>
        </w:rPr>
      </w:r>
      <w:r>
        <w:rPr>
          <w:lang w:val="pt_PT" w:bidi="pt_PT"/>
        </w:rPr>
        <w:t>Em seguida, Débora e Baraque cantam sobre as tribos que não vieram para ajudar a lutar. Quando Débora e Baraque cantam sobre a tribo de Rúben, eles cantam um refrão, ou uma seção que repetirão mais tarde. Observem como Débora diz: "as divisões, grupos separados ou clãs de Rúben". Essa tribo não estava unida! Ela diz que as pessoas de Rúben examinaram muito seus corações. As pessoas usariam a palavra coração para o lugar onde os pensamentos, sentimentos e decisões de uma pessoa acontecem. Examinar seu coração significa pensar profundamente e tentar tomar uma decisão. O clã de Rúben não pôde decidir. Eles não sabiam se deveriam ir até Débora e Baraque ou não.</w:t>
      </w:r>
    </w:p>
    <w:p>
      <w:pPr/>
      <w:r>
        <w:rPr>
          <w:lang w:val="pt_PT" w:bidi="pt_PT"/>
        </w:rPr>
      </w:r>
      <w:r>
        <w:rPr>
          <w:lang w:val="pt_PT" w:bidi="pt_PT"/>
        </w:rPr>
        <w:t>Parem aqui e discutam essa pergunta em grupo: em seu idioma, como vocês falariam sobre a maneira como alguém reflete profundamente sobre uma decisão? Pause este áudio aqui.</w:t>
      </w:r>
    </w:p>
    <w:p>
      <w:pPr/>
      <w:r>
        <w:rPr>
          <w:lang w:val="pt_PT" w:bidi="pt_PT"/>
        </w:rPr>
      </w:r>
      <w:r>
        <w:rPr>
          <w:lang w:val="pt_PT" w:bidi="pt_PT"/>
        </w:rPr>
        <w:t>Por fim, os rubenitas decidiram ficar em casa com as ovelhas. Ou talvez os rubenitas nunca tenham decidido e apenas tenham ficado em casa e continuado a pensar nisso! Débora pergunta aos rubenitas por que eles fizeram isso. Os rubenitas não estão realmente lá onde podem ouvir, e Débora não espera que os rubenitas respondam. Débora diz isso para mostrar seu desapontamento e ira com a maneira como o povo de Rúben se comportou. Débora novamente canta o refrão: "Nos distritos de Rúben, havia muito exame do coração". Aqui, Débora critica ou talvez até mesmo zomba dos rubenitas quando ela repete esse refrão. Embora os rubenitas tenham pensado por muito tempo, eles não tomaram uma decisão sábia!</w:t>
      </w:r>
    </w:p>
    <w:p>
      <w:pPr/>
      <w:r>
        <w:rPr>
          <w:lang w:val="pt_PT" w:bidi="pt_PT"/>
        </w:rPr>
      </w:r>
      <w:r>
        <w:rPr>
          <w:lang w:val="pt_PT" w:bidi="pt_PT"/>
        </w:rPr>
        <w:t>Veja como Débora usa frases paralelas para agrupar as tribos que vivem à beira da água. Os rubenitas e as tribos que vivem na região de Gileade estão no lado leste do rio Jordão. Aser e Dã vivem a oeste do rio Jordão, na costa do mar. Débora também pergunta por que o povo de Dã escolheu ficar com os navios em vez de vir ajudar. Novamente, Débora não espera uma resposta para essa pergunta. Em vez disso, Débora faz a pergunta para mostrar que isso não era o que Dã deveria ter feito. Débora repete que Aser permanece na costa e fica perto de suas enseadas. Débora fala sobre cada tribo como se fosse uma única pessoa, mas ela se refere a todos os homens dessa tribo. Débora enfatiza que essas tribos ficaram em lugares seguros, longe da batalha!</w:t>
      </w:r>
    </w:p>
    <w:p>
      <w:pPr/>
      <w:r>
        <w:rPr>
          <w:lang w:val="pt_PT" w:bidi="pt_PT"/>
        </w:rPr>
      </w:r>
      <w:r>
        <w:rPr>
          <w:lang w:val="pt_PT" w:bidi="pt_PT"/>
        </w:rPr>
        <w:t>Para mostrar o contraste entre as tribos que vieram e aquelas que não vieram, Débora termina essa seção com uma frase paralela que enfatiza como o povo de Zebulom e Naftali era corajoso. Débora diz que o povo de Zebulom e Naftali desprezava ou odiava suas vidas, até mesmo à morte. Isso significa que esses homens decidiram que salvar o povo de Israel era mais importante do que suas vidas. Então os homens de Zebulom e Naftali arriscaram suas vidas e lutaram, mesmo que soubessem que os cananeus poderiam matá-los.</w:t>
      </w:r>
    </w:p>
    <w:p>
      <w:pPr/>
      <w:r>
        <w:rPr>
          <w:lang w:val="pt_PT" w:bidi="pt_PT"/>
        </w:rPr>
      </w:r>
      <w:r>
        <w:rPr>
          <w:lang w:val="pt_PT" w:bidi="pt_PT"/>
        </w:rPr>
        <w:t>Pare aqui e discutam essa pergunta em grupo. Descreva alguém que foi com coragem para uma situação perigosa para salvar ou ajudar outra pessoa. Como vocês descreveriam essa pessoa se quisessem cantar uma canção especial sobre ela?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5.11–18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Débora</w:t>
      </w:r>
    </w:p>
    <w:p>
      <w:pPr>
        <w:pStyle w:val="ListBullet"/>
        <w:spacing w:line="240" w:lineRule="auto"/>
        <w:ind w:left="720"/>
      </w:pPr>
      <w:r>
        <w:rPr>
          <w:lang w:val="pt_PT" w:bidi="pt_PT"/>
        </w:rPr>
      </w:r>
      <w:r>
        <w:rPr>
          <w:lang w:val="pt_PT" w:bidi="pt_PT"/>
        </w:rPr>
        <w:t>Baraque, filho de Abinoão</w:t>
      </w:r>
    </w:p>
    <w:p>
      <w:pPr>
        <w:pStyle w:val="ListBullet"/>
        <w:spacing w:line="240" w:lineRule="auto"/>
        <w:ind w:left="720"/>
      </w:pPr>
      <w:r>
        <w:rPr>
          <w:lang w:val="pt_PT" w:bidi="pt_PT"/>
        </w:rPr>
      </w:r>
      <w:r>
        <w:rPr>
          <w:lang w:val="pt_PT" w:bidi="pt_PT"/>
        </w:rPr>
        <w:t>Os israelitas, que são o povo de Yahweh</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soldados cananeus</w:t>
      </w:r>
    </w:p>
    <w:p>
      <w:pPr>
        <w:pStyle w:val="ListBullet"/>
        <w:spacing w:line="240" w:lineRule="auto"/>
        <w:ind w:left="720"/>
      </w:pPr>
      <w:r>
        <w:rPr>
          <w:lang w:val="pt_PT" w:bidi="pt_PT"/>
        </w:rPr>
      </w:r>
      <w:r>
        <w:rPr>
          <w:lang w:val="pt_PT" w:bidi="pt_PT"/>
        </w:rPr>
        <w:t>Os homens de Efraim</w:t>
      </w:r>
    </w:p>
    <w:p>
      <w:pPr>
        <w:pStyle w:val="ListBullet"/>
        <w:spacing w:line="240" w:lineRule="auto"/>
        <w:ind w:left="720"/>
      </w:pPr>
      <w:r>
        <w:rPr>
          <w:lang w:val="pt_PT" w:bidi="pt_PT"/>
        </w:rPr>
      </w:r>
      <w:r>
        <w:rPr>
          <w:lang w:val="pt_PT" w:bidi="pt_PT"/>
        </w:rPr>
        <w:t>Os homens de Benjamim</w:t>
      </w:r>
    </w:p>
    <w:p>
      <w:pPr>
        <w:pStyle w:val="ListBullet"/>
        <w:spacing w:line="240" w:lineRule="auto"/>
        <w:ind w:left="720"/>
      </w:pPr>
      <w:r>
        <w:rPr>
          <w:lang w:val="pt_PT" w:bidi="pt_PT"/>
        </w:rPr>
      </w:r>
      <w:r>
        <w:rPr>
          <w:lang w:val="pt_PT" w:bidi="pt_PT"/>
        </w:rPr>
        <w:t>Os comandantes e homens de Maquir, ou a meia-tribo de Manassés</w:t>
      </w:r>
    </w:p>
    <w:p>
      <w:pPr>
        <w:pStyle w:val="ListBullet"/>
        <w:spacing w:line="240" w:lineRule="auto"/>
        <w:ind w:left="720"/>
      </w:pPr>
      <w:r>
        <w:rPr>
          <w:lang w:val="pt_PT" w:bidi="pt_PT"/>
        </w:rPr>
      </w:r>
      <w:r>
        <w:rPr>
          <w:lang w:val="pt_PT" w:bidi="pt_PT"/>
        </w:rPr>
        <w:t>Os líderes e homens de Zebulom</w:t>
      </w:r>
    </w:p>
    <w:p>
      <w:pPr>
        <w:pStyle w:val="ListBullet"/>
        <w:spacing w:line="240" w:lineRule="auto"/>
        <w:ind w:left="720"/>
      </w:pPr>
      <w:r>
        <w:rPr>
          <w:lang w:val="pt_PT" w:bidi="pt_PT"/>
        </w:rPr>
      </w:r>
      <w:r>
        <w:rPr>
          <w:lang w:val="pt_PT" w:bidi="pt_PT"/>
        </w:rPr>
        <w:t>Os líderes e homens de Issacar</w:t>
      </w:r>
    </w:p>
    <w:p>
      <w:pPr>
        <w:pStyle w:val="ListBullet"/>
        <w:spacing w:line="240" w:lineRule="auto"/>
        <w:ind w:left="720"/>
      </w:pPr>
      <w:r>
        <w:rPr>
          <w:lang w:val="pt_PT" w:bidi="pt_PT"/>
        </w:rPr>
      </w:r>
      <w:r>
        <w:rPr>
          <w:lang w:val="pt_PT" w:bidi="pt_PT"/>
        </w:rPr>
        <w:t>Os clãs de Rúben</w:t>
      </w:r>
    </w:p>
    <w:p>
      <w:pPr>
        <w:pStyle w:val="ListBullet"/>
        <w:spacing w:line="240" w:lineRule="auto"/>
        <w:ind w:left="720"/>
      </w:pPr>
      <w:r>
        <w:rPr>
          <w:lang w:val="pt_PT" w:bidi="pt_PT"/>
        </w:rPr>
      </w:r>
      <w:r>
        <w:rPr>
          <w:lang w:val="pt_PT" w:bidi="pt_PT"/>
        </w:rPr>
        <w:t>O povo de Gileade, ou a tribo de Gade e a outra metade da tribo de Manassés</w:t>
      </w:r>
    </w:p>
    <w:p>
      <w:pPr>
        <w:pStyle w:val="ListBullet"/>
        <w:spacing w:line="240" w:lineRule="auto"/>
        <w:ind w:left="720"/>
      </w:pPr>
      <w:r>
        <w:rPr>
          <w:lang w:val="pt_PT" w:bidi="pt_PT"/>
        </w:rPr>
      </w:r>
      <w:r>
        <w:rPr>
          <w:lang w:val="pt_PT" w:bidi="pt_PT"/>
        </w:rPr>
        <w:t>O povo de Dã</w:t>
      </w:r>
    </w:p>
    <w:p>
      <w:pPr>
        <w:pStyle w:val="ListBullet"/>
        <w:spacing w:line="240" w:lineRule="auto"/>
        <w:ind w:left="720"/>
      </w:pPr>
      <w:r>
        <w:rPr>
          <w:lang w:val="pt_PT" w:bidi="pt_PT"/>
        </w:rPr>
      </w:r>
      <w:r>
        <w:rPr>
          <w:lang w:val="pt_PT" w:bidi="pt_PT"/>
        </w:rPr>
        <w:t>O povo de Aser</w:t>
      </w:r>
    </w:p>
    <w:p>
      <w:pPr>
        <w:pStyle w:val="ListBullet"/>
        <w:spacing w:line="240" w:lineRule="auto"/>
        <w:ind w:left="720"/>
      </w:pPr>
      <w:r>
        <w:rPr>
          <w:lang w:val="pt_PT" w:bidi="pt_PT"/>
        </w:rPr>
      </w:r>
      <w:r>
        <w:rPr>
          <w:lang w:val="pt_PT" w:bidi="pt_PT"/>
        </w:rPr>
        <w:t>E os homens de Naftali.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Débora e Baraque cantaram,</w:t>
      </w:r>
    </w:p>
    <w:p>
      <w:pPr/>
      <w:r>
        <w:rPr>
          <w:lang w:val="pt_PT" w:bidi="pt_PT"/>
        </w:rPr>
      </w:r>
      <w:r>
        <w:rPr>
          <w:lang w:val="pt_PT" w:bidi="pt_PT"/>
        </w:rPr>
        <w:t>"Então o povo de Yahweh desceu para os portões da cidade.</w:t>
      </w:r>
    </w:p>
    <w:p>
      <w:pPr/>
      <w:r>
        <w:rPr>
          <w:lang w:val="pt_PT" w:bidi="pt_PT"/>
        </w:rPr>
      </w:r>
      <w:r>
        <w:rPr>
          <w:lang w:val="pt_PT" w:bidi="pt_PT"/>
        </w:rPr>
        <w:t>'Acordem. Levante-se, Débora, saia. Levante-se e cante uma canção.</w:t>
      </w:r>
    </w:p>
    <w:p>
      <w:pPr/>
      <w:r>
        <w:rPr>
          <w:lang w:val="pt_PT" w:bidi="pt_PT"/>
        </w:rPr>
      </w:r>
      <w:r>
        <w:rPr>
          <w:lang w:val="pt_PT" w:bidi="pt_PT"/>
        </w:rPr>
        <w:t>Você, Baraque, levante-se. Capture os inimigos, ó filho de Abinoão'".</w:t>
      </w:r>
    </w:p>
    <w:p>
      <w:pPr/>
      <w:r>
        <w:rPr>
          <w:lang w:val="pt_PT" w:bidi="pt_PT"/>
        </w:rPr>
      </w:r>
      <w:r>
        <w:rPr>
          <w:lang w:val="pt_PT" w:bidi="pt_PT"/>
        </w:rPr>
        <w:t>Pause a encenação. Pergunte à pessoa que interpreta todas as tribos que se reuniram: “O que você está sentindo ou pensando?”. A pessoa pode responder coisas como:</w:t>
      </w:r>
    </w:p>
    <w:p>
      <w:pPr>
        <w:pStyle w:val="ListBullet"/>
        <w:spacing w:line="240" w:lineRule="auto"/>
        <w:ind w:left="720"/>
      </w:pPr>
      <w:r>
        <w:rPr>
          <w:lang w:val="pt_PT" w:bidi="pt_PT"/>
        </w:rPr>
      </w:r>
      <w:r>
        <w:rPr>
          <w:lang w:val="pt_PT" w:bidi="pt_PT"/>
        </w:rPr>
        <w:t>Vi os cananeus em nossa terra. Sei que os cananeus podem nos ferir, então, é claro que quero que nos reunamos para impedi-los! Ou</w:t>
      </w:r>
    </w:p>
    <w:p>
      <w:pPr>
        <w:pStyle w:val="ListBullet"/>
        <w:spacing w:line="240" w:lineRule="auto"/>
        <w:ind w:left="720"/>
      </w:pPr>
      <w:r>
        <w:rPr>
          <w:lang w:val="pt_PT" w:bidi="pt_PT"/>
        </w:rPr>
      </w:r>
      <w:r>
        <w:rPr>
          <w:lang w:val="pt_PT" w:bidi="pt_PT"/>
        </w:rPr>
        <w:t>Vimos que Yahweh escolheu Débora como uma profetisa e Baraque como nosso líder militar. Queremos seguir os líderes que Yahweh escolheu; ou</w:t>
      </w:r>
    </w:p>
    <w:p>
      <w:pPr>
        <w:pStyle w:val="ListBullet"/>
        <w:spacing w:line="240" w:lineRule="auto"/>
        <w:ind w:left="720"/>
      </w:pPr>
      <w:r>
        <w:rPr>
          <w:lang w:val="pt_PT" w:bidi="pt_PT"/>
        </w:rPr>
      </w:r>
      <w:r>
        <w:rPr>
          <w:lang w:val="pt_PT" w:bidi="pt_PT"/>
        </w:rPr>
        <w:t>Estou cansado de ter medo de que os cananeus firam ou matem minha família. Estou pronto para lutar contra os cananeus para que não tenha mais medo!</w:t>
      </w:r>
    </w:p>
    <w:p>
      <w:pPr/>
      <w:r>
        <w:rPr>
          <w:lang w:val="pt_PT" w:bidi="pt_PT"/>
        </w:rPr>
      </w:r>
      <w:r>
        <w:rPr>
          <w:lang w:val="pt_PT" w:bidi="pt_PT"/>
        </w:rPr>
        <w:t>Pergunte à pessoa que interpreta Débora e Baraque: “O que você está sentindo ou pensando?”. A pessoa pode responder coisas como:</w:t>
      </w:r>
    </w:p>
    <w:p>
      <w:pPr>
        <w:pStyle w:val="ListBullet"/>
        <w:spacing w:line="240" w:lineRule="auto"/>
        <w:ind w:left="720"/>
      </w:pPr>
      <w:r>
        <w:rPr>
          <w:lang w:val="pt_PT" w:bidi="pt_PT"/>
        </w:rPr>
      </w:r>
      <w:r>
        <w:rPr>
          <w:lang w:val="pt_PT" w:bidi="pt_PT"/>
        </w:rPr>
        <w:t>Fiquei encorajado quando vi as pessoas reunidas para lutar. Ainda há israelitas que estão prontos para obedecer ao que Yahweh diz! Ou</w:t>
      </w:r>
    </w:p>
    <w:p>
      <w:pPr>
        <w:pStyle w:val="ListBullet"/>
        <w:spacing w:line="240" w:lineRule="auto"/>
        <w:ind w:left="720"/>
      </w:pPr>
      <w:r>
        <w:rPr>
          <w:lang w:val="pt_PT" w:bidi="pt_PT"/>
        </w:rPr>
      </w:r>
      <w:r>
        <w:rPr>
          <w:lang w:val="pt_PT" w:bidi="pt_PT"/>
        </w:rPr>
        <w:t>Eu estava preocupado que os israelitas pudessem não nos ouvir, mas fico aliviado por ver que tantas pessoas estão aqui; ou</w:t>
      </w:r>
    </w:p>
    <w:p>
      <w:pPr>
        <w:pStyle w:val="ListBullet"/>
        <w:spacing w:line="240" w:lineRule="auto"/>
        <w:ind w:left="720"/>
      </w:pPr>
      <w:r>
        <w:rPr>
          <w:lang w:val="pt_PT" w:bidi="pt_PT"/>
        </w:rPr>
      </w:r>
      <w:r>
        <w:rPr>
          <w:lang w:val="pt_PT" w:bidi="pt_PT"/>
        </w:rPr>
        <w:t>Mesmo que todas essas pessoas estejam aqui, prontas para lutar, sei que Yahweh é aquele que nos fará vencer.</w:t>
      </w:r>
    </w:p>
    <w:p>
      <w:pPr/>
      <w:r>
        <w:rPr>
          <w:lang w:val="pt_PT" w:bidi="pt_PT"/>
        </w:rPr>
      </w:r>
      <w:r>
        <w:rPr>
          <w:lang w:val="pt_PT" w:bidi="pt_PT"/>
        </w:rPr>
        <w:t>Continue a encenação.</w:t>
      </w:r>
    </w:p>
    <w:p>
      <w:pPr/>
      <w:r>
        <w:rPr>
          <w:lang w:val="pt_PT" w:bidi="pt_PT"/>
        </w:rPr>
      </w:r>
      <w:r>
        <w:rPr>
          <w:lang w:val="pt_PT" w:bidi="pt_PT"/>
        </w:rPr>
        <w:t>Então Débora e Baraque cantaram,</w:t>
      </w:r>
    </w:p>
    <w:p>
      <w:pPr/>
      <w:r>
        <w:rPr>
          <w:lang w:val="pt_PT" w:bidi="pt_PT"/>
        </w:rPr>
      </w:r>
      <w:r>
        <w:rPr>
          <w:lang w:val="pt_PT" w:bidi="pt_PT"/>
        </w:rPr>
        <w:t>"Os sobreviventes desceram até os governantes poderosos.</w:t>
      </w:r>
    </w:p>
    <w:p>
      <w:pPr/>
      <w:r>
        <w:rPr>
          <w:lang w:val="pt_PT" w:bidi="pt_PT"/>
        </w:rPr>
      </w:r>
      <w:r>
        <w:rPr>
          <w:lang w:val="pt_PT" w:bidi="pt_PT"/>
        </w:rPr>
        <w:t>O povo de Yahweh veio comigo para lutar contra nossos inimigos fortes.</w:t>
      </w:r>
    </w:p>
    <w:p>
      <w:pPr/>
      <w:r>
        <w:rPr>
          <w:lang w:val="pt_PT" w:bidi="pt_PT"/>
        </w:rPr>
      </w:r>
      <w:r>
        <w:rPr>
          <w:lang w:val="pt_PT" w:bidi="pt_PT"/>
        </w:rPr>
        <w:t>Alguns vieram da terra dos efraimitas, onde os amalequitas uma vez viviam.</w:t>
      </w:r>
    </w:p>
    <w:p>
      <w:pPr/>
      <w:r>
        <w:rPr>
          <w:lang w:val="pt_PT" w:bidi="pt_PT"/>
        </w:rPr>
      </w:r>
      <w:r>
        <w:rPr>
          <w:lang w:val="pt_PT" w:bidi="pt_PT"/>
        </w:rPr>
        <w:t>As pessoas da tribo de Benjamim estavam com aqueles que seguiam você.</w:t>
      </w:r>
    </w:p>
    <w:p>
      <w:pPr/>
      <w:r>
        <w:rPr>
          <w:lang w:val="pt_PT" w:bidi="pt_PT"/>
        </w:rPr>
      </w:r>
      <w:r>
        <w:rPr>
          <w:lang w:val="pt_PT" w:bidi="pt_PT"/>
        </w:rPr>
        <w:t>De Maquir vieram chefes e da terra de Zebulom vieram comandantes.</w:t>
      </w:r>
    </w:p>
    <w:p>
      <w:pPr/>
      <w:r>
        <w:rPr>
          <w:lang w:val="pt_PT" w:bidi="pt_PT"/>
        </w:rPr>
      </w:r>
      <w:r>
        <w:rPr>
          <w:lang w:val="pt_PT" w:bidi="pt_PT"/>
        </w:rPr>
        <w:t>Os líderes da tribo de Issacar se juntaram a Débora.</w:t>
      </w:r>
    </w:p>
    <w:p>
      <w:pPr/>
      <w:r>
        <w:rPr>
          <w:lang w:val="pt_PT" w:bidi="pt_PT"/>
        </w:rPr>
      </w:r>
      <w:r>
        <w:rPr>
          <w:lang w:val="pt_PT" w:bidi="pt_PT"/>
        </w:rPr>
        <w:t>Sim, os homens de Issacar seguiram Baraque.</w:t>
      </w:r>
    </w:p>
    <w:p>
      <w:pPr/>
      <w:r>
        <w:rPr>
          <w:lang w:val="pt_PT" w:bidi="pt_PT"/>
        </w:rPr>
      </w:r>
      <w:r>
        <w:rPr>
          <w:lang w:val="pt_PT" w:bidi="pt_PT"/>
        </w:rPr>
        <w:t>Eles foram para o vale com Baraque como seu líder".</w:t>
      </w:r>
    </w:p>
    <w:p>
      <w:pPr/>
      <w:r>
        <w:rPr>
          <w:lang w:val="pt_PT" w:bidi="pt_PT"/>
        </w:rPr>
      </w:r>
      <w:r>
        <w:rPr>
          <w:lang w:val="pt_PT" w:bidi="pt_PT"/>
        </w:rPr>
        <w:t>Pause a encenação. Pergunte à pessoa que interpreta essas tribos: “O que você está sentindo ou pensando?”. A pessoa pode responder coisas como:</w:t>
      </w:r>
    </w:p>
    <w:p>
      <w:pPr>
        <w:pStyle w:val="ListBullet"/>
        <w:spacing w:line="240" w:lineRule="auto"/>
        <w:ind w:left="720"/>
      </w:pPr>
      <w:r>
        <w:rPr>
          <w:lang w:val="pt_PT" w:bidi="pt_PT"/>
        </w:rPr>
      </w:r>
      <w:r>
        <w:rPr>
          <w:lang w:val="pt_PT" w:bidi="pt_PT"/>
        </w:rPr>
        <w:t>Mesmo que os cananeus não tenham atacado em nossa região, os outros israelitas ainda são nosso povo. Viremos ajudar a lutar contra os cananeus! Ou</w:t>
      </w:r>
    </w:p>
    <w:p>
      <w:pPr>
        <w:pStyle w:val="ListBullet"/>
        <w:spacing w:line="240" w:lineRule="auto"/>
        <w:ind w:left="720"/>
      </w:pPr>
      <w:r>
        <w:rPr>
          <w:lang w:val="pt_PT" w:bidi="pt_PT"/>
        </w:rPr>
      </w:r>
      <w:r>
        <w:rPr>
          <w:lang w:val="pt_PT" w:bidi="pt_PT"/>
        </w:rPr>
        <w:t>Nós não honramos Yahweh, e então os cananeus nos atacaram. Agora quero fazer o que Yahweh diz, para que ele nos salve! Ou</w:t>
      </w:r>
    </w:p>
    <w:p>
      <w:pPr>
        <w:pStyle w:val="ListBullet"/>
        <w:spacing w:line="240" w:lineRule="auto"/>
        <w:ind w:left="720"/>
      </w:pPr>
      <w:r>
        <w:rPr>
          <w:lang w:val="pt_PT" w:bidi="pt_PT"/>
        </w:rPr>
      </w:r>
      <w:r>
        <w:rPr>
          <w:lang w:val="pt_PT" w:bidi="pt_PT"/>
        </w:rPr>
        <w:t>Confio em Baraque para nos liderar bem.</w:t>
      </w:r>
    </w:p>
    <w:p>
      <w:pPr/>
      <w:r>
        <w:rPr>
          <w:lang w:val="pt_PT" w:bidi="pt_PT"/>
        </w:rPr>
      </w:r>
      <w:r>
        <w:rPr>
          <w:lang w:val="pt_PT" w:bidi="pt_PT"/>
        </w:rPr>
        <w:t>Continue a encenação.</w:t>
      </w:r>
    </w:p>
    <w:p>
      <w:pPr/>
      <w:r>
        <w:rPr>
          <w:lang w:val="pt_PT" w:bidi="pt_PT"/>
        </w:rPr>
      </w:r>
      <w:r>
        <w:rPr>
          <w:lang w:val="pt_PT" w:bidi="pt_PT"/>
        </w:rPr>
        <w:t>Então Débora e Baraque cantaram: "Mas o clã de Rúben não pôde decidir. Eles não sabiam se deveriam ir ou não.</w:t>
      </w:r>
    </w:p>
    <w:p>
      <w:pPr/>
      <w:r>
        <w:rPr>
          <w:lang w:val="pt_PT" w:bidi="pt_PT"/>
        </w:rPr>
      </w:r>
      <w:r>
        <w:rPr>
          <w:lang w:val="pt_PT" w:bidi="pt_PT"/>
        </w:rPr>
        <w:t>Por que vocês, o povo de Rúben, ficaram nos currais de ovelhas e ouviram os pastores assobiando para suas ovelhas?</w:t>
      </w:r>
    </w:p>
    <w:p>
      <w:pPr/>
      <w:r>
        <w:rPr>
          <w:lang w:val="pt_PT" w:bidi="pt_PT"/>
        </w:rPr>
      </w:r>
      <w:r>
        <w:rPr>
          <w:lang w:val="pt_PT" w:bidi="pt_PT"/>
        </w:rPr>
        <w:t>O clã de Rúben não pôde decidir. Eles não sabiam se deveriam ir ou não.</w:t>
      </w:r>
    </w:p>
    <w:p>
      <w:pPr/>
      <w:r>
        <w:rPr>
          <w:lang w:val="pt_PT" w:bidi="pt_PT"/>
        </w:rPr>
      </w:r>
      <w:r>
        <w:rPr>
          <w:lang w:val="pt_PT" w:bidi="pt_PT"/>
        </w:rPr>
        <w:t>Os clãs que vivem em Gileade a leste do Jordão não foram.</w:t>
      </w:r>
    </w:p>
    <w:p>
      <w:pPr/>
      <w:r>
        <w:rPr>
          <w:lang w:val="pt_PT" w:bidi="pt_PT"/>
        </w:rPr>
      </w:r>
      <w:r>
        <w:rPr>
          <w:lang w:val="pt_PT" w:bidi="pt_PT"/>
        </w:rPr>
        <w:t>Por que o povo de Dã permaneceu com os navios?</w:t>
      </w:r>
    </w:p>
    <w:p>
      <w:pPr/>
      <w:r>
        <w:rPr>
          <w:lang w:val="pt_PT" w:bidi="pt_PT"/>
        </w:rPr>
      </w:r>
      <w:r>
        <w:rPr>
          <w:lang w:val="pt_PT" w:bidi="pt_PT"/>
        </w:rPr>
        <w:t>A tribo de Aser também ficou à beira-mar, perto de seus portos.</w:t>
      </w:r>
    </w:p>
    <w:p>
      <w:pPr/>
      <w:r>
        <w:rPr>
          <w:lang w:val="pt_PT" w:bidi="pt_PT"/>
        </w:rPr>
      </w:r>
      <w:r>
        <w:rPr>
          <w:lang w:val="pt_PT" w:bidi="pt_PT"/>
        </w:rPr>
        <w:t>Mas a tribo de Zebulom arriscou a própria vida</w:t>
      </w:r>
    </w:p>
    <w:p>
      <w:pPr/>
      <w:r>
        <w:rPr>
          <w:lang w:val="pt_PT" w:bidi="pt_PT"/>
        </w:rPr>
      </w:r>
      <w:r>
        <w:rPr>
          <w:lang w:val="pt_PT" w:bidi="pt_PT"/>
        </w:rPr>
        <w:t>A tribo de Naftali estava disposta a lutar na batalha".</w:t>
      </w:r>
    </w:p>
    <w:p>
      <w:pPr/>
      <w:r>
        <w:rPr>
          <w:lang w:val="pt_PT" w:bidi="pt_PT"/>
        </w:rPr>
      </w:r>
      <w:r>
        <w:rPr>
          <w:lang w:val="pt_PT" w:bidi="pt_PT"/>
        </w:rPr>
        <w:t>Pause a encenação. Pergunte à pessoa que interpreta as tribos que não se reuniram para lutar: “O que você está sentindo ou pensando?”. A pessoa pode responder coisas como:</w:t>
      </w:r>
    </w:p>
    <w:p>
      <w:pPr>
        <w:pStyle w:val="ListBullet"/>
        <w:spacing w:line="240" w:lineRule="auto"/>
        <w:ind w:left="720"/>
      </w:pPr>
      <w:r>
        <w:rPr>
          <w:lang w:val="pt_PT" w:bidi="pt_PT"/>
        </w:rPr>
      </w:r>
      <w:r>
        <w:rPr>
          <w:lang w:val="pt_PT" w:bidi="pt_PT"/>
        </w:rPr>
        <w:t>Os cananeus estão tão longe de minha terra. Eles não são um perigo real para nós. Não tenho certeza se os cananeus são importantes ou perigosos o suficiente para que todos se reúnam para lutar; ou</w:t>
      </w:r>
    </w:p>
    <w:p>
      <w:pPr>
        <w:pStyle w:val="ListBullet"/>
        <w:spacing w:line="240" w:lineRule="auto"/>
        <w:ind w:left="720"/>
      </w:pPr>
      <w:r>
        <w:rPr>
          <w:lang w:val="pt_PT" w:bidi="pt_PT"/>
        </w:rPr>
      </w:r>
      <w:r>
        <w:rPr>
          <w:lang w:val="pt_PT" w:bidi="pt_PT"/>
        </w:rPr>
        <w:t>Se eu deixar minha casa, ninguém estará lá para proteger minha família enquanto eu estiver fora; ou</w:t>
      </w:r>
    </w:p>
    <w:p>
      <w:pPr>
        <w:pStyle w:val="ListBullet"/>
        <w:spacing w:line="240" w:lineRule="auto"/>
        <w:ind w:left="720"/>
      </w:pPr>
      <w:r>
        <w:rPr>
          <w:lang w:val="pt_PT" w:bidi="pt_PT"/>
        </w:rPr>
      </w:r>
      <w:r>
        <w:rPr>
          <w:lang w:val="pt_PT" w:bidi="pt_PT"/>
        </w:rPr>
        <w:t>Os outros israelitas vêm dos mesmos antepassados que nós. Somos o mesmo povo, então entendo por que eles estão nos pedindo ajuda. Mas já se passaram muitas gerações desde que lutamos juntos. Não conheço ninguém nas regiões onde os cananeus estão atacando. Não tenho certeza se temos que ir ajudá-los.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5.11–18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Débora e Baraque cantam sobre como o povo de </w:t>
      </w:r>
      <w:r>
        <w:rPr>
          <w:b/>
          <w:lang w:val="pt_PT" w:bidi="pt_PT"/>
        </w:rPr>
        <w:t>Yahweh</w:t>
      </w:r>
      <w:r>
        <w:rPr>
          <w:lang w:val="pt_PT" w:bidi="pt_PT"/>
        </w:rPr>
        <w:t xml:space="preserve"> foi para os portões da cidade. O nome </w:t>
      </w:r>
      <w:r>
        <w:rPr>
          <w:b/>
          <w:lang w:val="pt_PT" w:bidi="pt_PT"/>
        </w:rPr>
        <w:t>Yahweh</w:t>
      </w:r>
      <w:r>
        <w:rPr>
          <w:lang w:val="pt_PT" w:bidi="pt_PT"/>
        </w:rPr>
        <w:t xml:space="preserve"> era um nome muito pessoal para Deus que mostrava o relacionamento próximo que Deus tinha com o povo de Israel. Para mais informações sobre Yahweh, consulte o Glossário Mestre. Usem a mesma palavra ou frase para Yahweh que vocês usaram em passagens anteriores.</w:t>
      </w:r>
    </w:p>
    <w:p>
      <w:pPr/>
      <w:r>
        <w:rPr>
          <w:lang w:val="pt_PT" w:bidi="pt_PT"/>
        </w:rPr>
      </w:r>
      <w:r>
        <w:rPr>
          <w:lang w:val="pt_PT" w:bidi="pt_PT"/>
        </w:rPr>
        <w:t xml:space="preserve">O remanescente ou os sobreviventes marcharam para os </w:t>
      </w:r>
      <w:r>
        <w:rPr>
          <w:b/>
          <w:lang w:val="pt_PT" w:bidi="pt_PT"/>
        </w:rPr>
        <w:t>nobres</w:t>
      </w:r>
      <w:r>
        <w:rPr>
          <w:lang w:val="pt_PT" w:bidi="pt_PT"/>
        </w:rPr>
        <w:t>. Nobres eram pessoas que eram poderosas ou importantes. Esses nobres podem ser líderes militares.</w:t>
      </w:r>
    </w:p>
    <w:p>
      <w:pPr/>
      <w:r>
        <w:rPr>
          <w:lang w:val="pt_PT" w:bidi="pt_PT"/>
        </w:rPr>
      </w:r>
      <w:r>
        <w:rPr>
          <w:lang w:val="pt_PT" w:bidi="pt_PT"/>
        </w:rPr>
        <w:t>Parem aqui e discutam em grupo qual palavra ou frase vocês usarão para nobres. Se você já traduziu essa palavra em outro livro da Bíblia, use a mesma palavra que você usou lá. Pause este áudio aqui.</w:t>
      </w:r>
    </w:p>
    <w:p>
      <w:pPr/>
      <w:r>
        <w:rPr>
          <w:lang w:val="pt_PT" w:bidi="pt_PT"/>
        </w:rPr>
      </w:r>
      <w:r>
        <w:rPr>
          <w:lang w:val="pt_PT" w:bidi="pt_PT"/>
        </w:rPr>
        <w:t xml:space="preserve">Débora e Baraque louvam os </w:t>
      </w:r>
      <w:r>
        <w:rPr>
          <w:b/>
          <w:lang w:val="pt_PT" w:bidi="pt_PT"/>
        </w:rPr>
        <w:t>comandantes</w:t>
      </w:r>
      <w:r>
        <w:rPr>
          <w:lang w:val="pt_PT" w:bidi="pt_PT"/>
        </w:rPr>
        <w:t xml:space="preserve"> e capitães que vieram. Esses comandantes e capitães eram líderes militares. Os comandantes carregavam um cajado para mostrar que eram comandantes. Usem a mesma palavra ou frase para comandantes que vocês usaram em passagens anteriores.</w:t>
      </w:r>
    </w:p>
    <w:p>
      <w:pPr/>
      <w:r>
        <w:rPr>
          <w:lang w:val="pt_PT" w:bidi="pt_PT"/>
        </w:rPr>
      </w:r>
      <w:r>
        <w:rPr>
          <w:lang w:val="pt_PT" w:bidi="pt_PT"/>
        </w:rPr>
        <w:t xml:space="preserve">Os </w:t>
      </w:r>
      <w:r>
        <w:rPr>
          <w:b/>
          <w:lang w:val="pt_PT" w:bidi="pt_PT"/>
        </w:rPr>
        <w:t>príncipes</w:t>
      </w:r>
      <w:r>
        <w:rPr>
          <w:lang w:val="pt_PT" w:bidi="pt_PT"/>
        </w:rPr>
        <w:t xml:space="preserve"> de Issacar também vieram para ajudar Débora e Baraque. Embora os príncipes muitas vezes sejam membros da família de um rei, Israel não tem nenhum rei. Então aqui, príncipes provavelmente se refere a líderes um pouco inferiores a reis, como chefes tribais.</w:t>
      </w:r>
    </w:p>
    <w:p>
      <w:pPr/>
      <w:r>
        <w:rPr>
          <w:lang w:val="pt_PT" w:bidi="pt_PT"/>
        </w:rPr>
      </w:r>
      <w:r>
        <w:rPr>
          <w:lang w:val="pt_PT" w:bidi="pt_PT"/>
        </w:rPr>
        <w:t>Parem aqui e discutam em grupo qual palavra ou frase vocês usarão para príncipe. Se você já traduziu essa palavra em outro livro da Bíblia, use a mesma palavra que você usou lá. Pause este áudio aqui.</w:t>
      </w:r>
    </w:p>
    <w:p>
      <w:pPr/>
      <w:r>
        <w:rPr>
          <w:lang w:val="pt_PT" w:bidi="pt_PT"/>
        </w:rPr>
      </w:r>
      <w:r>
        <w:rPr>
          <w:lang w:val="pt_PT" w:bidi="pt_PT"/>
        </w:rPr>
        <w:t xml:space="preserve">Os grupos ou divisões na tribo de Rúben examinavam seus </w:t>
      </w:r>
      <w:r>
        <w:rPr>
          <w:b/>
          <w:lang w:val="pt_PT" w:bidi="pt_PT"/>
        </w:rPr>
        <w:t>corações</w:t>
      </w:r>
      <w:r>
        <w:rPr>
          <w:lang w:val="pt_PT" w:bidi="pt_PT"/>
        </w:rPr>
        <w:t xml:space="preserve">. Na Bíblia, as pessoas usam a palavra coração para o lugar onde os pensamentos, sentimentos e decisões de uma pessoa acontecem. Alguém que examina seu coração pensa no que deve fazer. Para mais informações sobre coração, consulte o Glossário Mestre. Use a mesma palavra ou frase para coração que vocês usaram em passagens anteriores. </w:t>
      </w:r>
    </w:p>
    <w:p>
      <w:pPr/>
      <w:r>
        <w:rPr>
          <w:lang w:val="pt_PT" w:bidi="pt_PT"/>
        </w:rPr>
      </w:r>
      <w:r>
        <w:rPr>
          <w:lang w:val="pt_PT" w:bidi="pt_PT"/>
        </w:rPr>
        <w:t xml:space="preserve">O povo de Rúben fica perto dos currais para ouvir os </w:t>
      </w:r>
      <w:r>
        <w:rPr>
          <w:b/>
          <w:lang w:val="pt_PT" w:bidi="pt_PT"/>
        </w:rPr>
        <w:t>pastores</w:t>
      </w:r>
      <w:r>
        <w:rPr>
          <w:lang w:val="pt_PT" w:bidi="pt_PT"/>
        </w:rPr>
        <w:t xml:space="preserve"> assobiarem para seus rebanhos. Embora a palavra pastor não esteja no idioma original, algumas traduções incluem a explicação de que é um pastor que assobia ou chama seu rebanho. Um pastor é uma pessoa que cuida de ovelhas e de cabras.</w:t>
      </w:r>
    </w:p>
    <w:p>
      <w:pPr/>
      <w:r>
        <w:rPr>
          <w:lang w:val="pt_PT" w:bidi="pt_PT"/>
        </w:rPr>
      </w:r>
      <w:r>
        <w:rPr>
          <w:lang w:val="pt_PT" w:bidi="pt_PT"/>
        </w:rPr>
        <w:t>Parem aqui e discutam em grupo se vocês usarão sua palavra para pastor e, em caso afirmativo, qual palavra ou frase vocês usarão para pastor. Procure pastor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As pessoas na região de Gileade ficavam no lado distante do </w:t>
      </w:r>
      <w:r>
        <w:rPr>
          <w:b/>
          <w:lang w:val="pt_PT" w:bidi="pt_PT"/>
        </w:rPr>
        <w:t>rio Jordão</w:t>
      </w:r>
      <w:r>
        <w:rPr>
          <w:lang w:val="pt_PT" w:bidi="pt_PT"/>
        </w:rPr>
        <w:t>, um longo rio que corre por Israel do norte ao sul. Três tribos — as tribos de Rúben, Gade e meia tribo de Manassés — viviam no lado leste do rio, enquanto o restante das tribos vivia no outro lado. Para mais informações sobre o rio Jordão, consultem o Glossário Mestre. Usem a mesma palavra ou frase para o rio Jordão que vocês usaram em passagens anteriores.</w:t>
      </w:r>
    </w:p>
    <w:p>
      <w:pPr/>
      <w:r>
        <w:rPr>
          <w:lang w:val="pt_PT" w:bidi="pt_PT"/>
        </w:rPr>
      </w:r>
      <w:r>
        <w:rPr>
          <w:lang w:val="pt_PT" w:bidi="pt_PT"/>
        </w:rPr>
        <w:t xml:space="preserve">O povo de Zebulom e Naftali estava disposto a lutar no campo de batalha ou nos </w:t>
      </w:r>
      <w:r>
        <w:rPr>
          <w:b/>
          <w:lang w:val="pt_PT" w:bidi="pt_PT"/>
        </w:rPr>
        <w:t>terraços</w:t>
      </w:r>
      <w:r>
        <w:rPr>
          <w:lang w:val="pt_PT" w:bidi="pt_PT"/>
        </w:rPr>
        <w:t>. As pessoas cultivavam lavouras nas laterais de colinas ou montanhas. O povo cultivava essas lavouras em terraços, ou plataformas planas, que eles cortavam ou construíam na encosta das colinas. Esses terraços podem se parecer com escadas muito largas em uma encosta.</w:t>
      </w:r>
    </w:p>
    <w:p>
      <w:pPr/>
      <w:r>
        <w:rPr>
          <w:lang w:val="pt_PT" w:bidi="pt_PT"/>
        </w:rPr>
      </w:r>
      <w:r>
        <w:rPr>
          <w:lang w:val="pt_PT" w:bidi="pt_PT"/>
        </w:rPr>
        <w:t xml:space="preserve">Parem aqui e, em grupo, olhem para uma imagem de um terraço novamente, conforme necessário. Parem aqui e discutam em grupo qual palavra ou frase vocês usarão para terraços.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5:19–23</w:t>
      </w:r>
      <w:r>
        <w:rPr>
          <w:lang w:val="pt_PT" w:bidi="pt_PT"/>
        </w:rPr>
      </w:r>
    </w:p>
    <w:p>
      <w:pPr>
        <w:pStyle w:val="Heading3"/>
      </w:pPr>
      <w:r>
        <w:rPr>
          <w:lang w:val="pt_PT" w:bidi="pt_PT"/>
        </w:rPr>
        <w:t>Ouvir e Sentir</w:t>
      </w:r>
    </w:p>
    <w:p>
      <w:pPr/>
      <w:r>
        <w:rPr>
          <w:lang w:val="pt_PT" w:bidi="pt_PT"/>
        </w:rPr>
      </w:r>
      <w:r>
        <w:rPr>
          <w:lang w:val="pt_PT" w:bidi="pt_PT"/>
        </w:rPr>
        <w:t>Nesta etapa, ouçam Juízes 5.19–23 e guardem em seus corações.</w:t>
      </w:r>
    </w:p>
    <w:p>
      <w:pPr/>
      <w:r>
        <w:rPr>
          <w:lang w:val="pt_PT" w:bidi="pt_PT"/>
        </w:rPr>
      </w:r>
      <w:r>
        <w:rPr>
          <w:lang w:val="pt_PT" w:bidi="pt_PT"/>
        </w:rPr>
        <w:t>Ouçam uma versão em áudio de Juízes 5.19–23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5.19–23 na tradução mais fácil de entender.</w:t>
      </w:r>
    </w:p>
    <w:p>
      <w:pPr/>
      <w:r>
        <w:rPr>
          <w:lang w:val="pt_PT" w:bidi="pt_PT"/>
        </w:rPr>
      </w:r>
      <w:r>
        <w:rPr>
          <w:lang w:val="pt_PT" w:bidi="pt_PT"/>
        </w:rPr>
        <w:t>Pause este áudio aqui.</w:t>
      </w:r>
    </w:p>
    <w:p>
      <w:pPr/>
      <w:r>
        <w:rPr>
          <w:lang w:val="pt_PT" w:bidi="pt_PT"/>
        </w:rPr>
      </w:r>
      <w:r>
        <w:rPr>
          <w:lang w:val="pt_PT" w:bidi="pt_PT"/>
        </w:rPr>
        <w:t>Essa canção é um poema hebraico. Recomendamos que sua equipe complete a "Introdução à Poesia Módulo 1" antes de continuarem com "Etapa 2: preparando o cenário".</w:t>
      </w:r>
    </w:p>
    <w:p>
      <w:pPr/>
      <w:r>
        <w:rPr>
          <w:lang w:val="pt_PT" w:bidi="pt_PT"/>
        </w:rPr>
      </w:r>
      <w:r>
        <w:rPr>
          <w:lang w:val="pt_PT" w:bidi="pt_PT"/>
        </w:rPr>
        <w:t>Parem aqui, se necessário, e revisem as decisões de tradução que sua equipe tomou sobre a tradução de poesia. Pause este áudio aqui.</w:t>
      </w:r>
    </w:p>
    <w:p>
      <w:pPr/>
      <w:r>
        <w:rPr>
          <w:lang w:val="pt_PT" w:bidi="pt_PT"/>
        </w:rPr>
      </w:r>
      <w:r>
        <w:rPr>
          <w:lang w:val="pt_PT" w:bidi="pt_PT"/>
        </w:rPr>
        <w:t>Débora e Baraque continuam a cantar sua canção de vitória. Nessa parte da canção, Débora e Baraque cantam sobre a batalha contra os cananeus.</w:t>
      </w:r>
    </w:p>
    <w:p>
      <w:pPr/>
      <w:r>
        <w:rPr>
          <w:lang w:val="pt_PT" w:bidi="pt_PT"/>
        </w:rPr>
      </w:r>
      <w:r>
        <w:rPr>
          <w:lang w:val="pt_PT" w:bidi="pt_PT"/>
        </w:rPr>
        <w:t>Vários reis de Canaã podem ter lutado nesta batalha. Nesse tempo, reis ou chefes de várias pequenas nações reuniam seus soldados para formar um exército. Então um general lideraria o exército. O rei dos cananeus, Jabim, provavelmente se aliou com outros reis do norte de Canaã, e então o general Sísera levou todos eles para lutar.</w:t>
      </w:r>
    </w:p>
    <w:p>
      <w:pPr/>
      <w:r>
        <w:rPr>
          <w:lang w:val="pt_PT" w:bidi="pt_PT"/>
        </w:rPr>
      </w:r>
      <w:r>
        <w:rPr>
          <w:lang w:val="pt_PT" w:bidi="pt_PT"/>
        </w:rPr>
        <w:t>Os cananeus e israelitas lutaram no vale de Jezreel. Esse é um grande vale, e o rio Quisom flui por esse vale. Débora e Baraque nomeiam duas cidades israelitas perto do vale para mostrar a região onde a batalha aconteceu. A cidade de Taanaque fica na borda sul do vale de Jezreel. A água do rio Quisom às vezes fazia com que o chão ficasse lamacento e pantanoso perto dessa cidade. A cidade de Megido está localizada a cerca de 8 quilômetros a noroeste de Taanaque. Nascentes e riachos de água perto da cidade de Megido fluem para o rio Quisom.</w:t>
      </w:r>
    </w:p>
    <w:p>
      <w:pPr/>
      <w:r>
        <w:rPr>
          <w:lang w:val="pt_PT" w:bidi="pt_PT"/>
        </w:rPr>
      </w:r>
      <w:r>
        <w:rPr>
          <w:lang w:val="pt_PT" w:bidi="pt_PT"/>
        </w:rPr>
        <w:t>Parem aqui e, em grupo, olhem para um mapa de Israel. Encontrem as cidades de Taanaque e Megido, bem como o rio Quisom e o vale de Jezreel. Pause este áudio aqui.</w:t>
      </w:r>
    </w:p>
    <w:p>
      <w:pPr/>
      <w:r>
        <w:rPr>
          <w:lang w:val="pt_PT" w:bidi="pt_PT"/>
        </w:rPr>
      </w:r>
      <w:r>
        <w:rPr>
          <w:lang w:val="pt_PT" w:bidi="pt_PT"/>
        </w:rPr>
        <w:t>Embora os reis cananeus tenham se unido para lutar contra os israelitas, os cananeus não venceram a batalha, então não juntaram nenhum despojo. Despojo, ou saque, é tudo que o grupo de pessoas que vence toma do outro grupo de pessoas e do exército desse grupo depois da batalha.</w:t>
      </w:r>
    </w:p>
    <w:p>
      <w:pPr/>
      <w:r>
        <w:rPr>
          <w:lang w:val="pt_PT" w:bidi="pt_PT"/>
        </w:rPr>
      </w:r>
      <w:r>
        <w:rPr>
          <w:lang w:val="pt_PT" w:bidi="pt_PT"/>
        </w:rPr>
        <w:t>Lembrem-se de como o narrador disse anteriormente que Yahweh derrotou os cananeus e fez seus soldados fugirem. Nessa parte da canção, Débora dá um pouco mais de explicação de como Yahweh fez isso. Débora e Baraque cantam que até mesmo as estrelas lutaram contra Sísera. Os cananeus pensavam que as estrelas eram poderes celestiais que controlavam o clima ou até o futuro, então aqui as estrelas lutam contra Sísera quando elas "enviam" uma inundação. No entanto, assim como Débora e Baraque já cantaram, Yahweh é aquele que controla todas as coisas no céu e na terra, bem como o tempo! Yahweh fez o rio inundar e concedeu a vitória!</w:t>
      </w:r>
    </w:p>
    <w:p>
      <w:pPr/>
      <w:r>
        <w:rPr>
          <w:lang w:val="pt_PT" w:bidi="pt_PT"/>
        </w:rPr>
      </w:r>
      <w:r>
        <w:rPr>
          <w:lang w:val="pt_PT" w:bidi="pt_PT"/>
        </w:rPr>
        <w:t>Parem aqui e discutam essa pergunta em grupo: em sua cultura, o que as pessoas acreditam sobre as estrelas e o que as estrelas podem fazer? O que as pessoas pensam que causa tempestades ou eventos perigosos como inundações? Pause este áudio aqui.</w:t>
      </w:r>
    </w:p>
    <w:p>
      <w:pPr/>
      <w:r>
        <w:rPr>
          <w:lang w:val="pt_PT" w:bidi="pt_PT"/>
        </w:rPr>
      </w:r>
      <w:r>
        <w:rPr>
          <w:lang w:val="pt_PT" w:bidi="pt_PT"/>
        </w:rPr>
        <w:t>Enquanto a água do rio Quisom desce das colinas pelo vale, ela se torna uma inundação poderosa que surpreende os homens de Sísera. A água do rio era forte o suficiente para derrubar os cananeus e carregá-los rio abaixo. Como o narrador havia dito em uma passagem anterior que Yahweh "saiu antes" de Baraque, a água provavelmente já havia inundado o exército cananeu antes de Baraque e seus homens chegarem ao fundo do vale. Tudo o que os israelitas tinham que fazer era lutar contra qualquer cananeu que ainda estivesse de pé. Débora e Baraque cantam: "tenham coragem por causa do que Yahweh está fazendo!" O rio inundado seria assustador, mesmo que você soubesse que seu Deus fez isso acontecer. Baraque e os homens israelitas precisariam de coragem para continuar a perseguir os cananeus!</w:t>
      </w:r>
    </w:p>
    <w:p>
      <w:pPr/>
      <w:r>
        <w:rPr>
          <w:lang w:val="pt_PT" w:bidi="pt_PT"/>
        </w:rPr>
      </w:r>
      <w:r>
        <w:rPr>
          <w:lang w:val="pt_PT" w:bidi="pt_PT"/>
        </w:rPr>
        <w:t>A água também deixaria o chão macio e lamacento, de modo que os cananeus não conseguiriam mais usar seus carros de guerra. Lembrem-se de que os cananeus tinham carros de guerra rápidos e fortes, o que os tornava poderosos e perigosos. Esses carros de guerra eram pesados, e as rodas afundariam em solo lamacento e macio, de modo que os carros de guerra não pudessem mais se mover. Os cavalos que puxavam os carros de guerra teriam se soltado dos carros de guerra e galopado desenfreadamente sobre o campo, com medo da água e do barulho da batalha.</w:t>
      </w:r>
    </w:p>
    <w:p>
      <w:pPr/>
      <w:r>
        <w:rPr>
          <w:lang w:val="pt_PT" w:bidi="pt_PT"/>
        </w:rPr>
      </w:r>
      <w:r>
        <w:rPr>
          <w:lang w:val="pt_PT" w:bidi="pt_PT"/>
        </w:rPr>
        <w:t>Parem aqui e, em grupo, olhem para uma imagem de um carro de guerra. Pause este áudio aqui.</w:t>
      </w:r>
    </w:p>
    <w:p>
      <w:pPr/>
      <w:r>
        <w:rPr>
          <w:lang w:val="pt_PT" w:bidi="pt_PT"/>
        </w:rPr>
      </w:r>
      <w:r>
        <w:rPr>
          <w:lang w:val="pt_PT" w:bidi="pt_PT"/>
        </w:rPr>
        <w:t xml:space="preserve">Agora que Débora e Baraque cantaram sobre a batalha, eles retornam ao seu foco anterior nos grupos que não ajudaram os israelitas na batalha. Débora e Baraque repetem as palavras do anjo de Yahweh. Esse anjo amaldiçoa o povo de Meroz. O anjo ora para que Yahweh puna o povo de Meroz. Não está claro o que ou onde Meroz ficava, mas provavelmente é um grupo de pessoas que deveriam ter mostrado lealdade a Yahweh e aos israelitas. Débora mostra sua desaprovação ao povo de Meroz quando ela repete as palavras do anjo. O anjo diz que o povo de Meroz não veio para ajudar Yahweh quando Yahweh lutou com, e por, os israelitas. Yahweh não precisa da ajuda física dos israelitas, porque Yahweh pode derrotar os cananeus por conta própria. No entanto, Yahweh requer o compromisso, lealdade e obediência dos israelitas. </w:t>
      </w:r>
    </w:p>
    <w:p>
      <w:pPr/>
      <w:r>
        <w:rPr>
          <w:lang w:val="pt_PT" w:bidi="pt_PT"/>
        </w:rPr>
      </w:r>
      <w:r>
        <w:rPr>
          <w:lang w:val="pt_PT" w:bidi="pt_PT"/>
        </w:rPr>
        <w:t>Parem aqui e discutam essa pergunta em grupo: em sua cultura, o que as pessoas acreditam sobre maldições? Como as pessoas amaldiçoam umas às outras? Quais são os efeitos dessas maldições?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5.19–23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Parem aqui e revisem em grupo: recomendamos que sua equipe complete a "Introdução à Poesia Módulos 2 e 3" antes de continuarem com a "Etapa 3: Definindo as Cenas". Pause este áudio aqui.</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Débora e Baraque cantam sobre a batalha. Débora e Baraque dizem que reis e estrelas lutaram nessa batalha. Débora e Baraque descrevem como o campo de batalha se parecia e era sentido quando a água do rio passou por ele. Eles descrevem o som de quando os cavalos fogem.</w:t>
      </w:r>
    </w:p>
    <w:p>
      <w:pPr/>
      <w:r>
        <w:rPr>
          <w:lang w:val="pt_PT" w:bidi="pt_PT"/>
        </w:rPr>
      </w:r>
      <w:r>
        <w:rPr>
          <w:b/>
          <w:lang w:val="pt_PT" w:bidi="pt_PT"/>
        </w:rPr>
        <w:t>Na segunda cena:</w:t>
      </w:r>
      <w:r>
        <w:rPr>
          <w:lang w:val="pt_PT" w:bidi="pt_PT"/>
        </w:rPr>
        <w:t xml:space="preserve"> Débora e Baraque repetem as palavras do anjo de Yahweh. O anjo amaldiçoa Meroz porque o povo de Meroz não ajudou na batalha contra os inimigos de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Débora e Baraque, que cantam a canção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reis de Canaã</w:t>
      </w:r>
    </w:p>
    <w:p>
      <w:pPr>
        <w:pStyle w:val="ListBullet"/>
        <w:spacing w:line="240" w:lineRule="auto"/>
        <w:ind w:left="720"/>
      </w:pPr>
      <w:r>
        <w:rPr>
          <w:lang w:val="pt_PT" w:bidi="pt_PT"/>
        </w:rPr>
      </w:r>
      <w:r>
        <w:rPr>
          <w:lang w:val="pt_PT" w:bidi="pt_PT"/>
        </w:rPr>
        <w:t>As estrelas</w:t>
      </w:r>
    </w:p>
    <w:p>
      <w:pPr>
        <w:pStyle w:val="ListBullet"/>
        <w:spacing w:line="240" w:lineRule="auto"/>
        <w:ind w:left="720"/>
      </w:pPr>
      <w:r>
        <w:rPr>
          <w:lang w:val="pt_PT" w:bidi="pt_PT"/>
        </w:rPr>
      </w:r>
      <w:r>
        <w:rPr>
          <w:lang w:val="pt_PT" w:bidi="pt_PT"/>
        </w:rPr>
        <w:t>General Sísera</w:t>
      </w:r>
    </w:p>
    <w:p>
      <w:pPr>
        <w:pStyle w:val="ListBullet"/>
        <w:spacing w:line="240" w:lineRule="auto"/>
        <w:ind w:left="720"/>
      </w:pPr>
      <w:r>
        <w:rPr>
          <w:lang w:val="pt_PT" w:bidi="pt_PT"/>
        </w:rPr>
      </w:r>
      <w:r>
        <w:rPr>
          <w:lang w:val="pt_PT" w:bidi="pt_PT"/>
        </w:rPr>
        <w:t>O anjo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o povo de Meroz.</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Débora e Baraque usam muita linguagem poética para descrever o quão incrível foi a vitória de Yahweh. Embora os homens israelitas tenham participado da batalha, Débora apresenta a batalha principalmente como uma luta entre os cananeus e Yahweh, que comanda e controla as estrelas, o clima e o rio.</w:t>
      </w:r>
    </w:p>
    <w:p>
      <w:pPr/>
      <w:r>
        <w:rPr>
          <w:lang w:val="pt_PT" w:bidi="pt_PT"/>
        </w:rPr>
      </w:r>
      <w:r>
        <w:rPr>
          <w:lang w:val="pt_PT" w:bidi="pt_PT"/>
        </w:rPr>
        <w:t>Essa passagem toda é uma única seção, porque é tudo sobre a batalha. Quase todos os pares de versos aqui são uma frase paralela ou compatível. Isso significa que Débora diz algo em uma linha e, então, no próximo verso ou nos próximos dois, Débora desenvolve ou complementa a ideia de alguma maneira. Nessa passagem, Débora repete muito para enfatizar o quão incríveis esses eventos foram!</w:t>
      </w:r>
    </w:p>
    <w:p>
      <w:pPr/>
      <w:r>
        <w:rPr>
          <w:lang w:val="pt_PT" w:bidi="pt_PT"/>
        </w:rPr>
      </w:r>
      <w:r>
        <w:rPr>
          <w:lang w:val="pt_PT" w:bidi="pt_PT"/>
        </w:rPr>
        <w:t>Nessa primeira cena, Débora usa frases paralelas para falar sobre os reis de Canaã que vieram para lutar. Débora enfatiza que esses eram reis, ou líderes importantes e poderosos, que lutaram aqui. Então seria uma surpresa para muitas pessoas que esses reis não tenham levado nenhuma prata ou saque depois da batalha, o que significa que eles perderam a batalha.</w:t>
      </w:r>
    </w:p>
    <w:p>
      <w:pPr/>
      <w:r>
        <w:rPr>
          <w:lang w:val="pt_PT" w:bidi="pt_PT"/>
        </w:rPr>
      </w:r>
      <w:r>
        <w:rPr>
          <w:lang w:val="pt_PT" w:bidi="pt_PT"/>
        </w:rPr>
        <w:t>Parem aqui e discutam essa pergunta em grupo: as pessoas que ouvem a canção de Débora sabem que os reis cananeus não venceram a batalha, porque Débora diz que os reis não fizeram algo que todos fazem depois que vencem uma batalha. Como uma atividade, pense em uma tarefa normal que as pessoas fazem, como ir comprar comida. Finjam que vocês não fizeram essa tarefa hoje. Agora finja que você quer dizer a alguém que não fez essa tarefa, exceto que você não quer dizer as palavras, "Não fui comprar comida." Pensem em algumas outras maneiras criativas de explicar isso, como: "Não há comida fresca na minha casa". Pause este áudio aqui.</w:t>
      </w:r>
    </w:p>
    <w:p>
      <w:pPr/>
      <w:r>
        <w:rPr>
          <w:lang w:val="pt_PT" w:bidi="pt_PT"/>
        </w:rPr>
      </w:r>
      <w:r>
        <w:rPr>
          <w:lang w:val="pt_PT" w:bidi="pt_PT"/>
        </w:rPr>
        <w:t>Agora Débora descreve contra quem os reis lutaram. Débora diz que as estrelas lutaram dos céus em suas órbitas, ou seus cursos pelo céu. Para nós aqui na terra, parece que as estrelas viajam pelo céu enquanto aparecem em diferentes partes do céu em diferentes épocas do ano. As estrelas lutam contra Sísera, que leva os reis cananeus e os homens dos reis para a batalha. Enquanto os cananeus acreditavam que as estrelas tinham poder, Débora não quer dizer que as estrelas desceram e atacaram os cananeus. Débora na verdade fala sobre aquele que controla as estrelas. Débora não menciona Yahweh pelo nome, mas os ouvintes de Débora já sabem que Yahweh controla essas coisas. Lembrem-se da primeira seção dessa canção, que mostra que Yahweh controla os céus, a terra, a água e as inundações!</w:t>
      </w:r>
    </w:p>
    <w:p>
      <w:pPr/>
      <w:r>
        <w:rPr>
          <w:lang w:val="pt_PT" w:bidi="pt_PT"/>
        </w:rPr>
      </w:r>
      <w:r>
        <w:rPr>
          <w:lang w:val="pt_PT" w:bidi="pt_PT"/>
        </w:rPr>
        <w:t>Parem aqui e discutam essa pergunta em grupo: pensem em algumas histórias ou canções em sua cultura nas quais o narrador fala sobre coisas que não estão vivas, como estrelas ou rios, e nas quais o narrador diz que essas coisas se movem ou agem. Às vezes, as pessoas incluem coisas estranhas ou inventadas nas canções ou histórias desses povos. Mas outras vezes, o orador não quer dizer de fato que essas coisas estavam vivas. Quais são alguns momentos em que o orador usa coisas que não estão vivas para falar sobre ou representar algo diferente? Pause este áudio aqui.</w:t>
      </w:r>
    </w:p>
    <w:p>
      <w:pPr/>
      <w:r>
        <w:rPr>
          <w:lang w:val="pt_PT" w:bidi="pt_PT"/>
        </w:rPr>
      </w:r>
      <w:r>
        <w:rPr>
          <w:lang w:val="pt_PT" w:bidi="pt_PT"/>
        </w:rPr>
        <w:t>Quando Débora diz que o rio varre os homens para longe, assim como uma vassoura varre a sujeira, o rio de fato carregou os homens para longe. Mas os israelitas saberiam que Yahweh é aquele que fez o rio inundar. A água do rio estava ao redor do campo de batalha, e a água derrubou os soldados inimigos e deixou o chão lamacento. O rio estava em todos os lugares, e Débora mostra isso quando repete a palavra rio três vezes! Débora também faz isso para enfatizar o papel importante do rio. O rio é antigo, ou está lá desde os tempos antigos, e provavelmente surpreendeu as pessoas ao ver o rio inundar assim. A água do rio parou os cananeus para que eles não pudessem usar seus carros de guerra, e então Sísera teve que fugir a pé. Se Sísera estava em um carro rápido, Sísera pode não ter precisado parar e descansar na tenda de Jael!</w:t>
      </w:r>
    </w:p>
    <w:p>
      <w:pPr/>
      <w:r>
        <w:rPr>
          <w:lang w:val="pt_PT" w:bidi="pt_PT"/>
        </w:rPr>
      </w:r>
      <w:r>
        <w:rPr>
          <w:lang w:val="pt_PT" w:bidi="pt_PT"/>
        </w:rPr>
        <w:t>Débora e Baraque cantam e dizem a si mesmos para terem coragem! Débora e Baraque querem que suas almas sejam fortes. A alma é a parte invisível total de uma pessoa, que abrange o pensamento e o sentimento. Débora e Baraque podem cantar como se ainda estivessem na batalha e ver todas as coisas incríveis que Yahweh faz. Débora e Baraque também podem fazer isso para se encorajarem a permanecer fortes e corajosos agora. Toda vez que alguém canta essa canção, ele pode se lembrar das coisas incríveis e maravilhosas que Yahweh fez no passado e pode fazer novamente!</w:t>
      </w:r>
    </w:p>
    <w:p>
      <w:pPr/>
      <w:r>
        <w:rPr>
          <w:lang w:val="pt_PT" w:bidi="pt_PT"/>
        </w:rPr>
      </w:r>
      <w:r>
        <w:rPr>
          <w:lang w:val="pt_PT" w:bidi="pt_PT"/>
        </w:rPr>
        <w:t>Parem aqui e discutam essa pergunta em grupo: em seu idioma, como as pessoas chamam a parte profunda ou interna de si mesmas? Em que ocasiões as pessoas falam consigo mesmas em voz alta? Como vocês diriam a si mesmos para terem coragem ou serem corajoso? Pause este áudio aqui.</w:t>
      </w:r>
    </w:p>
    <w:p>
      <w:pPr/>
      <w:r>
        <w:rPr>
          <w:lang w:val="pt_PT" w:bidi="pt_PT"/>
        </w:rPr>
      </w:r>
      <w:r>
        <w:rPr>
          <w:lang w:val="pt_PT" w:bidi="pt_PT"/>
        </w:rPr>
        <w:t>Débora e Baraque cantam que a maneira como os cascos dos cavalos atingem o chão soa como trovão! Eles repetem a palavra galope para que a canção soe como o barulho dos cascos dos cavalos enquanto atingem o chão repetidamente. No idioma original, as palavras para galope até soavam como cavalos quando cavalos correm!</w:t>
      </w:r>
    </w:p>
    <w:p>
      <w:pPr/>
      <w:r>
        <w:rPr>
          <w:lang w:val="pt_PT" w:bidi="pt_PT"/>
        </w:rPr>
      </w:r>
      <w:r>
        <w:rPr>
          <w:lang w:val="pt_PT" w:bidi="pt_PT"/>
        </w:rPr>
        <w:t>Parem aqui e discutam essa pergunta em grupo: em seu idioma, como as pessoas usam os sons de uma palavra, ou palavras, em uma frase para imitar uma ação ou o som dessa ação? Quais são algumas palavras que vocês conhecem que soam como o som que a palavra descreve? Discutam como vocês querem descrever o som dos cascos de cavalo enquanto eles atingem o chão nessa canção. Pause este áudio aqui.</w:t>
      </w:r>
    </w:p>
    <w:p>
      <w:pPr/>
      <w:r>
        <w:rPr>
          <w:lang w:val="pt_PT" w:bidi="pt_PT"/>
        </w:rPr>
      </w:r>
      <w:r>
        <w:rPr>
          <w:lang w:val="pt_PT" w:bidi="pt_PT"/>
        </w:rPr>
        <w:t>Débora e Baraque também repetem que os cavalos galoparam para mostrar o quão intenso ou alto o som era. Esses cavalos corriam, mas como o rio inundou, os cavalos não puxavam os carros de guerra. Esses cavalos corriam com medo, o que mostra que os cananeus não podiam usar seus carros de guerra poderosos e perigosos. Esses cavalos eram imponentes, ou fortes e poderosos, para puxar esses carros de guerra. Esses cavalos poderiam derrubar ou ferir os homens enquanto os cavalos corriam pelo campo de batalha!</w:t>
      </w:r>
    </w:p>
    <w:p>
      <w:pPr/>
      <w:r>
        <w:rPr>
          <w:lang w:val="pt_PT" w:bidi="pt_PT"/>
        </w:rPr>
      </w:r>
      <w:r>
        <w:rPr>
          <w:lang w:val="pt_PT" w:bidi="pt_PT"/>
        </w:rPr>
        <w:t>Na segunda cena, Débora e Baraque repetem as palavras do anjo de Yahweh. Não está claro quando o anjo falou, ou quem são todos que ouviram o anjo, pois o narrador não incluiu o anjo quando ele contou a história de Débora anteriormente. Débora repete as palavras do anjo em dois conjuntos de linhas paralelas. O primeiro conjunto enfatiza o quão fortemente o anjo pronuncia a maldição, e o segundo enfatiza o quão mal o povo de Meroz agiu.</w:t>
      </w:r>
    </w:p>
    <w:p>
      <w:pPr/>
      <w:r>
        <w:rPr>
          <w:lang w:val="pt_PT" w:bidi="pt_PT"/>
        </w:rPr>
      </w:r>
      <w:r>
        <w:rPr>
          <w:lang w:val="pt_PT" w:bidi="pt_PT"/>
        </w:rPr>
        <w:t>O povo de Meroz provavelmente não ajudou Yahweh e os israelitas a perseguir os cananeus. Essa maldição faz a transição da canção da batalha em que Sísera lidera os cananeus para depois da batalha, quando os cananeus e Sísera fogem. A próxima passagem falará sobre o que Jael fez quando ela encontrou Sísera enquanto Sísera fugia!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5.19–23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Débora e Baraque, que cantam a canção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reis de Canaã</w:t>
      </w:r>
    </w:p>
    <w:p>
      <w:pPr>
        <w:pStyle w:val="ListBullet"/>
        <w:spacing w:line="240" w:lineRule="auto"/>
        <w:ind w:left="720"/>
      </w:pPr>
      <w:r>
        <w:rPr>
          <w:lang w:val="pt_PT" w:bidi="pt_PT"/>
        </w:rPr>
      </w:r>
      <w:r>
        <w:rPr>
          <w:lang w:val="pt_PT" w:bidi="pt_PT"/>
        </w:rPr>
        <w:t>As estrelas</w:t>
      </w:r>
    </w:p>
    <w:p>
      <w:pPr>
        <w:pStyle w:val="ListBullet"/>
        <w:spacing w:line="240" w:lineRule="auto"/>
        <w:ind w:left="720"/>
      </w:pPr>
      <w:r>
        <w:rPr>
          <w:lang w:val="pt_PT" w:bidi="pt_PT"/>
        </w:rPr>
      </w:r>
      <w:r>
        <w:rPr>
          <w:lang w:val="pt_PT" w:bidi="pt_PT"/>
        </w:rPr>
        <w:t>General Sísera</w:t>
      </w:r>
    </w:p>
    <w:p>
      <w:pPr>
        <w:pStyle w:val="ListBullet"/>
        <w:spacing w:line="240" w:lineRule="auto"/>
        <w:ind w:left="720"/>
      </w:pPr>
      <w:r>
        <w:rPr>
          <w:lang w:val="pt_PT" w:bidi="pt_PT"/>
        </w:rPr>
      </w:r>
      <w:r>
        <w:rPr>
          <w:lang w:val="pt_PT" w:bidi="pt_PT"/>
        </w:rPr>
        <w:t>O anjo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o povo de Meroz.</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Débora e Baraque cantaram,</w:t>
      </w:r>
    </w:p>
    <w:p>
      <w:pPr/>
      <w:r>
        <w:rPr>
          <w:lang w:val="pt_PT" w:bidi="pt_PT"/>
        </w:rPr>
      </w:r>
      <w:r>
        <w:rPr>
          <w:lang w:val="pt_PT" w:bidi="pt_PT"/>
        </w:rPr>
        <w:t>"Reis vieram e lutaram. Os reis de Canaã lutaram contra nós.</w:t>
      </w:r>
    </w:p>
    <w:p>
      <w:pPr/>
      <w:r>
        <w:rPr>
          <w:lang w:val="pt_PT" w:bidi="pt_PT"/>
        </w:rPr>
      </w:r>
      <w:r>
        <w:rPr>
          <w:lang w:val="pt_PT" w:bidi="pt_PT"/>
        </w:rPr>
        <w:t>Eles lutaram na cidade de Taanaque, perto das nascentes de Megido.</w:t>
      </w:r>
    </w:p>
    <w:p>
      <w:pPr/>
      <w:r>
        <w:rPr>
          <w:lang w:val="pt_PT" w:bidi="pt_PT"/>
        </w:rPr>
      </w:r>
      <w:r>
        <w:rPr>
          <w:lang w:val="pt_PT" w:bidi="pt_PT"/>
        </w:rPr>
        <w:t>Mas eles não levaram nada com eles. Eles não tomaram nenhuma prata.</w:t>
      </w:r>
    </w:p>
    <w:p>
      <w:pPr/>
      <w:r>
        <w:rPr>
          <w:lang w:val="pt_PT" w:bidi="pt_PT"/>
        </w:rPr>
      </w:r>
      <w:r>
        <w:rPr>
          <w:lang w:val="pt_PT" w:bidi="pt_PT"/>
        </w:rPr>
        <w:t>Lá do céu, até mesmo as estrelas lutaram.</w:t>
      </w:r>
    </w:p>
    <w:p>
      <w:pPr/>
      <w:r>
        <w:rPr>
          <w:lang w:val="pt_PT" w:bidi="pt_PT"/>
        </w:rPr>
      </w:r>
      <w:r>
        <w:rPr>
          <w:lang w:val="pt_PT" w:bidi="pt_PT"/>
        </w:rPr>
        <w:t>As estrelas em seus caminhos no céu lutaram contra Sísera.</w:t>
      </w:r>
    </w:p>
    <w:p>
      <w:pPr/>
      <w:r>
        <w:rPr>
          <w:lang w:val="pt_PT" w:bidi="pt_PT"/>
        </w:rPr>
      </w:r>
      <w:r>
        <w:rPr>
          <w:lang w:val="pt_PT" w:bidi="pt_PT"/>
        </w:rPr>
        <w:t>O rio Quisom levou nossos inimigos.</w:t>
      </w:r>
    </w:p>
    <w:p>
      <w:pPr/>
      <w:r>
        <w:rPr>
          <w:lang w:val="pt_PT" w:bidi="pt_PT"/>
        </w:rPr>
      </w:r>
      <w:r>
        <w:rPr>
          <w:lang w:val="pt_PT" w:bidi="pt_PT"/>
        </w:rPr>
        <w:t>O rio que sempre fluiu, o rio Quisom.</w:t>
      </w:r>
    </w:p>
    <w:p>
      <w:pPr/>
      <w:r>
        <w:rPr>
          <w:lang w:val="pt_PT" w:bidi="pt_PT"/>
        </w:rPr>
      </w:r>
      <w:r>
        <w:rPr>
          <w:lang w:val="pt_PT" w:bidi="pt_PT"/>
        </w:rPr>
        <w:t>Minha alma, vá em frente, seja forte.</w:t>
      </w:r>
    </w:p>
    <w:p>
      <w:pPr/>
      <w:r>
        <w:rPr>
          <w:lang w:val="pt_PT" w:bidi="pt_PT"/>
        </w:rPr>
      </w:r>
      <w:r>
        <w:rPr>
          <w:lang w:val="pt_PT" w:bidi="pt_PT"/>
        </w:rPr>
        <w:t>Então os cascos dos cavalos atingiram o chão.</w:t>
      </w:r>
    </w:p>
    <w:p>
      <w:pPr/>
      <w:r>
        <w:rPr>
          <w:lang w:val="pt_PT" w:bidi="pt_PT"/>
        </w:rPr>
      </w:r>
      <w:r>
        <w:rPr>
          <w:lang w:val="pt_PT" w:bidi="pt_PT"/>
        </w:rPr>
        <w:t>Os cavalos fugiram galopando. Os imponentes cavalos de Sísera fugiram de nós.</w:t>
      </w:r>
    </w:p>
    <w:p>
      <w:pPr/>
      <w:r>
        <w:rPr>
          <w:lang w:val="pt_PT" w:bidi="pt_PT"/>
        </w:rPr>
      </w:r>
      <w:r>
        <w:rPr>
          <w:lang w:val="pt_PT" w:bidi="pt_PT"/>
        </w:rPr>
        <w:t>Pause a encenação. Pergunte à pessoa que interpreta as pessoas que ouvem essa canção: "O que você está sentindo ou pensando?" A pessoa pode responder coisas como:</w:t>
      </w:r>
    </w:p>
    <w:p>
      <w:pPr>
        <w:pStyle w:val="ListBullet"/>
        <w:spacing w:line="240" w:lineRule="auto"/>
        <w:ind w:left="720"/>
      </w:pPr>
      <w:r>
        <w:rPr>
          <w:lang w:val="pt_PT" w:bidi="pt_PT"/>
        </w:rPr>
      </w:r>
      <w:r>
        <w:rPr>
          <w:lang w:val="pt_PT" w:bidi="pt_PT"/>
        </w:rPr>
        <w:t>Quando Débora e Baraque descrevem como foi a batalha, posso imaginar, mesmo que eu não estivesse lá; ou</w:t>
      </w:r>
    </w:p>
    <w:p>
      <w:pPr>
        <w:pStyle w:val="ListBullet"/>
        <w:spacing w:line="240" w:lineRule="auto"/>
        <w:ind w:left="720"/>
      </w:pPr>
      <w:r>
        <w:rPr>
          <w:lang w:val="pt_PT" w:bidi="pt_PT"/>
        </w:rPr>
      </w:r>
      <w:r>
        <w:rPr>
          <w:lang w:val="pt_PT" w:bidi="pt_PT"/>
        </w:rPr>
        <w:t>Estou surpreso quando ouço como Yahweh salvou nosso povo. Yahweh deve ser muito poderoso para controlar as estrelas e o rio; ou</w:t>
      </w:r>
    </w:p>
    <w:p>
      <w:pPr>
        <w:pStyle w:val="ListBullet"/>
        <w:spacing w:line="240" w:lineRule="auto"/>
        <w:ind w:left="720"/>
      </w:pPr>
      <w:r>
        <w:rPr>
          <w:lang w:val="pt_PT" w:bidi="pt_PT"/>
        </w:rPr>
      </w:r>
      <w:r>
        <w:rPr>
          <w:lang w:val="pt_PT" w:bidi="pt_PT"/>
        </w:rPr>
        <w:t>Essa é uma bela canção e um evento importante na nossa história. Quero aprender essa canção e cantá-la a meus filhos para que não esqueçamos o que Yahweh fez.</w:t>
      </w:r>
    </w:p>
    <w:p>
      <w:pPr/>
      <w:r>
        <w:rPr>
          <w:lang w:val="pt_PT" w:bidi="pt_PT"/>
        </w:rPr>
      </w:r>
      <w:r>
        <w:rPr>
          <w:lang w:val="pt_PT" w:bidi="pt_PT"/>
        </w:rPr>
        <w:t>Pergunte à pessoa que interpreta Débora e Baraque: “O que você está sentindo ou pensando?”. A pessoa pode responder coisas como:</w:t>
      </w:r>
    </w:p>
    <w:p>
      <w:pPr>
        <w:pStyle w:val="ListBullet"/>
        <w:spacing w:line="240" w:lineRule="auto"/>
        <w:ind w:left="720"/>
      </w:pPr>
      <w:r>
        <w:rPr>
          <w:lang w:val="pt_PT" w:bidi="pt_PT"/>
        </w:rPr>
      </w:r>
      <w:r>
        <w:rPr>
          <w:lang w:val="pt_PT" w:bidi="pt_PT"/>
        </w:rPr>
        <w:t>Lembro-me de quando vi como o campo de batalha era. Estava alto e me senti confuso. Água corria por todos os lugares. Mesmo que Yahweh tenha lutado ao nosso lado, eu ainda estava surpreso e um pouco com medo de todas as coisas que vi; ou</w:t>
      </w:r>
    </w:p>
    <w:p>
      <w:pPr>
        <w:pStyle w:val="ListBullet"/>
        <w:spacing w:line="240" w:lineRule="auto"/>
        <w:ind w:left="720"/>
      </w:pPr>
      <w:r>
        <w:rPr>
          <w:lang w:val="pt_PT" w:bidi="pt_PT"/>
        </w:rPr>
      </w:r>
      <w:r>
        <w:rPr>
          <w:lang w:val="pt_PT" w:bidi="pt_PT"/>
        </w:rPr>
        <w:t>Sempre que estou preocupado com coisas terríveis ou difíceis, posso cantar essa canção para me lembrar de como Yahweh é mais poderoso do que essas coisas.</w:t>
      </w:r>
    </w:p>
    <w:p>
      <w:pPr/>
      <w:r>
        <w:rPr>
          <w:lang w:val="pt_PT" w:bidi="pt_PT"/>
        </w:rPr>
      </w:r>
      <w:r>
        <w:rPr>
          <w:lang w:val="pt_PT" w:bidi="pt_PT"/>
        </w:rPr>
        <w:t>Continue a encenação.</w:t>
      </w:r>
    </w:p>
    <w:p>
      <w:pPr/>
      <w:r>
        <w:rPr>
          <w:lang w:val="pt_PT" w:bidi="pt_PT"/>
        </w:rPr>
      </w:r>
      <w:r>
        <w:rPr>
          <w:lang w:val="pt_PT" w:bidi="pt_PT"/>
        </w:rPr>
        <w:t>Débora e Baraque cantaram,</w:t>
      </w:r>
    </w:p>
    <w:p>
      <w:pPr/>
      <w:r>
        <w:rPr>
          <w:lang w:val="pt_PT" w:bidi="pt_PT"/>
        </w:rPr>
      </w:r>
      <w:r>
        <w:rPr>
          <w:lang w:val="pt_PT" w:bidi="pt_PT"/>
        </w:rPr>
        <w:t>"O anjo de Yahweh disse: Amaldiçoem Meroz.</w:t>
      </w:r>
    </w:p>
    <w:p>
      <w:pPr/>
      <w:r>
        <w:rPr>
          <w:lang w:val="pt_PT" w:bidi="pt_PT"/>
        </w:rPr>
      </w:r>
      <w:r>
        <w:rPr>
          <w:lang w:val="pt_PT" w:bidi="pt_PT"/>
        </w:rPr>
        <w:t>Amaldiçoem, amaldiçoem seus habitantes porque eles não participaram da guerra de Yahweh.</w:t>
      </w:r>
    </w:p>
    <w:p>
      <w:pPr/>
      <w:r>
        <w:rPr>
          <w:lang w:val="pt_PT" w:bidi="pt_PT"/>
        </w:rPr>
      </w:r>
      <w:r>
        <w:rPr>
          <w:lang w:val="pt_PT" w:bidi="pt_PT"/>
        </w:rPr>
        <w:t>Eles não participaram da guerra contra os inimigos fortes de Yahweh'".</w:t>
      </w:r>
    </w:p>
    <w:p>
      <w:pPr/>
      <w:r>
        <w:rPr>
          <w:lang w:val="pt_PT" w:bidi="pt_PT"/>
        </w:rPr>
      </w:r>
      <w:r>
        <w:rPr>
          <w:lang w:val="pt_PT" w:bidi="pt_PT"/>
        </w:rPr>
        <w:t>Pause a encenação. Pergunte à pessoa que interpreta o anjo de Yahweh: "O que você está sentindo ou pensando? A pessoa pode responder coisas como:</w:t>
      </w:r>
    </w:p>
    <w:p>
      <w:pPr>
        <w:pStyle w:val="ListBullet"/>
        <w:spacing w:line="240" w:lineRule="auto"/>
        <w:ind w:left="720"/>
      </w:pPr>
      <w:r>
        <w:rPr>
          <w:lang w:val="pt_PT" w:bidi="pt_PT"/>
        </w:rPr>
      </w:r>
      <w:r>
        <w:rPr>
          <w:lang w:val="pt_PT" w:bidi="pt_PT"/>
        </w:rPr>
        <w:t>Estou irado pelo povo de Meroz ter desonrado Yahweh e não ajudado seus companheiros israelitas; ou</w:t>
      </w:r>
    </w:p>
    <w:p>
      <w:pPr>
        <w:pStyle w:val="ListBullet"/>
        <w:spacing w:line="240" w:lineRule="auto"/>
        <w:ind w:left="720"/>
      </w:pPr>
      <w:r>
        <w:rPr>
          <w:lang w:val="pt_PT" w:bidi="pt_PT"/>
        </w:rPr>
      </w:r>
      <w:r>
        <w:rPr>
          <w:lang w:val="pt_PT" w:bidi="pt_PT"/>
        </w:rPr>
        <w:t>Se os israelitas trabalharem juntos para ajudar e proteger uns aos outros, a vida dos israelitas será mais pacífica e segura! Ou</w:t>
      </w:r>
    </w:p>
    <w:p>
      <w:pPr>
        <w:pStyle w:val="ListBullet"/>
        <w:spacing w:line="240" w:lineRule="auto"/>
        <w:ind w:left="720"/>
      </w:pPr>
      <w:r>
        <w:rPr>
          <w:lang w:val="pt_PT" w:bidi="pt_PT"/>
        </w:rPr>
      </w:r>
      <w:r>
        <w:rPr>
          <w:lang w:val="pt_PT" w:bidi="pt_PT"/>
        </w:rPr>
        <w:t>O povo de Meroz mostrou que se importava mais consigo mesmo do que em fazer o que Yahweh pediu aos israelitas que fizessem.</w:t>
      </w:r>
    </w:p>
    <w:p>
      <w:pPr/>
      <w:r>
        <w:rPr>
          <w:lang w:val="pt_PT" w:bidi="pt_PT"/>
        </w:rPr>
      </w:r>
      <w:r>
        <w:rPr>
          <w:lang w:val="pt_PT" w:bidi="pt_PT"/>
        </w:rPr>
        <w:t>Pergunte à pessoa que interpreta o povo de Meroz: "O que você está sentindo ou pensando?" A pessoa pode responder coisas como:</w:t>
      </w:r>
    </w:p>
    <w:p>
      <w:pPr>
        <w:pStyle w:val="ListBullet"/>
        <w:spacing w:line="240" w:lineRule="auto"/>
        <w:ind w:left="720"/>
      </w:pPr>
      <w:r>
        <w:rPr>
          <w:lang w:val="pt_PT" w:bidi="pt_PT"/>
        </w:rPr>
      </w:r>
      <w:r>
        <w:rPr>
          <w:lang w:val="pt_PT" w:bidi="pt_PT"/>
        </w:rPr>
        <w:t>Não quero ser ferido, então não ajudarei nessa batalha; ou</w:t>
      </w:r>
    </w:p>
    <w:p>
      <w:pPr>
        <w:pStyle w:val="ListBullet"/>
        <w:spacing w:line="240" w:lineRule="auto"/>
        <w:ind w:left="720"/>
      </w:pPr>
      <w:r>
        <w:rPr>
          <w:lang w:val="pt_PT" w:bidi="pt_PT"/>
        </w:rPr>
      </w:r>
      <w:r>
        <w:rPr>
          <w:lang w:val="pt_PT" w:bidi="pt_PT"/>
        </w:rPr>
        <w:t>Posso ver o rio inundado e estou com medo! Não entendo o que está acontecendo e prefiro me esconder; ou</w:t>
      </w:r>
    </w:p>
    <w:p>
      <w:pPr>
        <w:pStyle w:val="ListBullet"/>
        <w:spacing w:line="240" w:lineRule="auto"/>
        <w:ind w:left="720"/>
      </w:pPr>
      <w:r>
        <w:rPr>
          <w:lang w:val="pt_PT" w:bidi="pt_PT"/>
        </w:rPr>
      </w:r>
      <w:r>
        <w:rPr>
          <w:lang w:val="pt_PT" w:bidi="pt_PT"/>
        </w:rPr>
        <w:t>Os cananeus ainda podem derrotar os israelitas. Não quero estar do lado perdedor, então apenas não farei nada.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5.19–23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Débora canta que os </w:t>
      </w:r>
      <w:r>
        <w:rPr>
          <w:b/>
          <w:lang w:val="pt_PT" w:bidi="pt_PT"/>
        </w:rPr>
        <w:t>reis</w:t>
      </w:r>
      <w:r>
        <w:rPr>
          <w:lang w:val="pt_PT" w:bidi="pt_PT"/>
        </w:rPr>
        <w:t xml:space="preserve"> lutaram. Reis são pessoas que governam sobre uma cidade ou território, como uma região ou um país. As pessoas muitas vezes usam essa palavra para os líderes de várias nações ao redor de Israel.</w:t>
      </w:r>
    </w:p>
    <w:p>
      <w:pPr/>
      <w:r>
        <w:rPr>
          <w:lang w:val="pt_PT" w:bidi="pt_PT"/>
        </w:rPr>
      </w:r>
      <w:r>
        <w:rPr>
          <w:lang w:val="pt_PT" w:bidi="pt_PT"/>
        </w:rPr>
        <w:t>Para mais informações sobre reis, consulte o Glossário Mestre. Usem a mesma palavra ou frase para reis que vocês usaram em passagens anteriores.</w:t>
      </w:r>
    </w:p>
    <w:p>
      <w:pPr/>
      <w:r>
        <w:rPr>
          <w:lang w:val="pt_PT" w:bidi="pt_PT"/>
        </w:rPr>
      </w:r>
      <w:r>
        <w:rPr>
          <w:lang w:val="pt_PT" w:bidi="pt_PT"/>
        </w:rPr>
        <w:t xml:space="preserve">Esses reis não carregaram nenhum </w:t>
      </w:r>
      <w:r>
        <w:rPr>
          <w:b/>
          <w:lang w:val="pt_PT" w:bidi="pt_PT"/>
        </w:rPr>
        <w:t>saque</w:t>
      </w:r>
      <w:r>
        <w:rPr>
          <w:lang w:val="pt_PT" w:bidi="pt_PT"/>
        </w:rPr>
        <w:t xml:space="preserve"> de tesouros de prata depois da batalha. Saque é qualquer coisa que um exército vencedor toma de seu inimigo derrotado depois da batalha. Use a mesma palavra ou frase para saque que você usou em passagens anteriores.</w:t>
      </w:r>
    </w:p>
    <w:p>
      <w:pPr/>
      <w:r>
        <w:rPr>
          <w:lang w:val="pt_PT" w:bidi="pt_PT"/>
        </w:rPr>
      </w:r>
      <w:r>
        <w:rPr>
          <w:lang w:val="pt_PT" w:bidi="pt_PT"/>
        </w:rPr>
        <w:t xml:space="preserve">As estrelas lutaram do </w:t>
      </w:r>
      <w:r>
        <w:rPr>
          <w:b/>
          <w:lang w:val="pt_PT" w:bidi="pt_PT"/>
        </w:rPr>
        <w:t>céu</w:t>
      </w:r>
      <w:r>
        <w:rPr>
          <w:lang w:val="pt_PT" w:bidi="pt_PT"/>
        </w:rPr>
        <w:t>. Aqui, céu significa o céu visível: o lugar onde os pássaros voam, onde podemos ver nuvens, e onde podemos ver estrelas à noite. Para mais informações sobre céu, consulte o Glossário Mestre. Usem a mesma palavra ou frase para céu que vocês usaram em passagens anteriores</w:t>
      </w:r>
    </w:p>
    <w:p>
      <w:pPr/>
      <w:r>
        <w:rPr>
          <w:lang w:val="pt_PT" w:bidi="pt_PT"/>
        </w:rPr>
      </w:r>
      <w:r>
        <w:rPr>
          <w:lang w:val="pt_PT" w:bidi="pt_PT"/>
        </w:rPr>
        <w:t xml:space="preserve">Débora e Baraque cantam: "Seja forte, minha </w:t>
      </w:r>
      <w:r>
        <w:rPr>
          <w:b/>
          <w:lang w:val="pt_PT" w:bidi="pt_PT"/>
        </w:rPr>
        <w:t>alma</w:t>
      </w:r>
      <w:r>
        <w:rPr>
          <w:lang w:val="pt_PT" w:bidi="pt_PT"/>
        </w:rPr>
        <w:t>!" A alma é a parte invisível de uma pessoa. Deus criou pessoas com um corpo, e podemos tocar e ver os corpos um do outro. Mas Deus também criou as pessoas com pensamentos, sentimentos e desejos. Não podemos ver essa parte de uma pessoa, mas sabemos que ela está lá. Essa é uma palavra diferente da palavra para coração. As palavras coração e alma têm a ver com a parte interna e invisível de uma pessoa, mas cada uma delas tem um uso ligeiramente diferente. A alma é a parte total, invisível e interna de uma pessoa. Essa parte de uma pessoa pode viver, mesmo depois que o corpo da pessoa morre.</w:t>
      </w:r>
    </w:p>
    <w:p>
      <w:pPr/>
      <w:r>
        <w:rPr>
          <w:lang w:val="pt_PT" w:bidi="pt_PT"/>
        </w:rPr>
      </w:r>
      <w:r>
        <w:rPr>
          <w:lang w:val="pt_PT" w:bidi="pt_PT"/>
        </w:rPr>
        <w:t>Parem aqui e discutam em grupo qual palavra ou frase vocês usarão para alma. Procure alma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w:t>
      </w:r>
      <w:r>
        <w:rPr>
          <w:b/>
          <w:lang w:val="pt_PT" w:bidi="pt_PT"/>
        </w:rPr>
        <w:t>anjo de Yahweh</w:t>
      </w:r>
      <w:r>
        <w:rPr>
          <w:lang w:val="pt_PT" w:bidi="pt_PT"/>
        </w:rPr>
        <w:t xml:space="preserve"> diz: "Amaldiçoe Meroz!" Um anjo é um ser sobrenatural e espiritual criado por Deus. Os anjos dão mensagens de Deus às pessoas. O anjo de Yahweh é um anjo especial que fala com tanta autoridade que é como se o próprio Deus falasse. Para mais informações sobre "anjo de Yahweh", consultem o Glossário Mestre. Usem a mesma palavra ou frase para anjo que vocês usaram em passagens anteriores</w:t>
      </w:r>
    </w:p>
    <w:p>
      <w:pPr/>
      <w:r>
        <w:rPr>
          <w:lang w:val="pt_PT" w:bidi="pt_PT"/>
        </w:rPr>
      </w:r>
      <w:r>
        <w:rPr>
          <w:lang w:val="pt_PT" w:bidi="pt_PT"/>
        </w:rPr>
        <w:t xml:space="preserve">O nome </w:t>
      </w:r>
      <w:r>
        <w:rPr>
          <w:b/>
          <w:lang w:val="pt_PT" w:bidi="pt_PT"/>
        </w:rPr>
        <w:t>Yahweh</w:t>
      </w:r>
      <w:r>
        <w:rPr>
          <w:lang w:val="pt_PT" w:bidi="pt_PT"/>
        </w:rPr>
        <w:t xml:space="preserve"> era um nome muito pessoal para Deus. Para mais informações sobre Yahweh, consulte o Glossário Mestre. Usem a mesma palavra ou frase para Yahweh que vocês usaram em passagens anteriores.</w:t>
      </w:r>
    </w:p>
    <w:p>
      <w:pPr/>
      <w:r>
        <w:rPr>
          <w:lang w:val="pt_PT" w:bidi="pt_PT"/>
        </w:rPr>
      </w:r>
      <w:r>
        <w:rPr>
          <w:lang w:val="pt_PT" w:bidi="pt_PT"/>
        </w:rPr>
        <w:t xml:space="preserve">Quando vocês </w:t>
      </w:r>
      <w:r>
        <w:rPr>
          <w:b/>
          <w:lang w:val="pt_PT" w:bidi="pt_PT"/>
        </w:rPr>
        <w:t>amaldiçoam</w:t>
      </w:r>
      <w:r>
        <w:rPr>
          <w:lang w:val="pt_PT" w:bidi="pt_PT"/>
        </w:rPr>
        <w:t xml:space="preserve"> alguém, vocês desejam que uma coisa ruim aconteça com essa pessoa. Às vezes, uma maldição significa que as pessoas oram para que Yahweh puna essa pessoa. As pessoas acreditavam que uma maldição se tornaria realidade.</w:t>
      </w:r>
    </w:p>
    <w:p>
      <w:pPr/>
      <w:r>
        <w:rPr>
          <w:lang w:val="pt_PT" w:bidi="pt_PT"/>
        </w:rPr>
      </w:r>
      <w:r>
        <w:rPr>
          <w:lang w:val="pt_PT" w:bidi="pt_PT"/>
        </w:rPr>
        <w:t>Parem aqui e discutam em grupo qual palavra ou frase vocês usarão para amaldiçoar. Procure por amaldiçoar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5:24–31</w:t>
      </w:r>
      <w:r>
        <w:rPr>
          <w:lang w:val="pt_PT" w:bidi="pt_PT"/>
        </w:rPr>
      </w:r>
    </w:p>
    <w:p>
      <w:pPr>
        <w:pStyle w:val="Heading3"/>
      </w:pPr>
      <w:r>
        <w:rPr>
          <w:lang w:val="pt_PT" w:bidi="pt_PT"/>
        </w:rPr>
        <w:t>Ouvir e Sentir</w:t>
      </w:r>
    </w:p>
    <w:p>
      <w:pPr/>
      <w:r>
        <w:rPr>
          <w:lang w:val="pt_PT" w:bidi="pt_PT"/>
        </w:rPr>
      </w:r>
      <w:r>
        <w:rPr>
          <w:lang w:val="pt_PT" w:bidi="pt_PT"/>
        </w:rPr>
        <w:t>Nesta etapa, ouçam Juízes 5.24–31 e guardem em seus corações.</w:t>
      </w:r>
    </w:p>
    <w:p>
      <w:pPr/>
      <w:r>
        <w:rPr>
          <w:lang w:val="pt_PT" w:bidi="pt_PT"/>
        </w:rPr>
      </w:r>
      <w:r>
        <w:rPr>
          <w:lang w:val="pt_PT" w:bidi="pt_PT"/>
        </w:rPr>
        <w:t>Ouçam uma versão em áudio de Juízes 5.24–31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5.24–31 na tradução mais fácil de entender.</w:t>
      </w:r>
    </w:p>
    <w:p>
      <w:pPr/>
      <w:r>
        <w:rPr>
          <w:lang w:val="pt_PT" w:bidi="pt_PT"/>
        </w:rPr>
      </w:r>
      <w:r>
        <w:rPr>
          <w:lang w:val="pt_PT" w:bidi="pt_PT"/>
        </w:rPr>
        <w:t>Pause este áudio aqui.</w:t>
      </w:r>
    </w:p>
    <w:p>
      <w:pPr/>
      <w:r>
        <w:rPr>
          <w:lang w:val="pt_PT" w:bidi="pt_PT"/>
        </w:rPr>
      </w:r>
      <w:r>
        <w:rPr>
          <w:lang w:val="pt_PT" w:bidi="pt_PT"/>
        </w:rPr>
        <w:t>Essa canção é um poema hebraico. Recomendamos que sua equipe complete a "Introdução à Poesia Módulo 1" antes de continuarem com "Etapa 2: preparando o cenário".</w:t>
      </w:r>
    </w:p>
    <w:p>
      <w:pPr/>
      <w:r>
        <w:rPr>
          <w:lang w:val="pt_PT" w:bidi="pt_PT"/>
        </w:rPr>
      </w:r>
      <w:r>
        <w:rPr>
          <w:lang w:val="pt_PT" w:bidi="pt_PT"/>
        </w:rPr>
        <w:t>Parem aqui, se necessário, e revisem as decisões de tradução que sua equipe tomou sobre a tradução de poesia. Pause este áudio aqui.</w:t>
      </w:r>
    </w:p>
    <w:p>
      <w:pPr/>
      <w:r>
        <w:rPr>
          <w:lang w:val="pt_PT" w:bidi="pt_PT"/>
        </w:rPr>
      </w:r>
      <w:r>
        <w:rPr>
          <w:lang w:val="pt_PT" w:bidi="pt_PT"/>
        </w:rPr>
        <w:t>Nessa passagem, Débora e Baraque cantam sobre duas mulheres para terminar sua canção de vitória.</w:t>
      </w:r>
    </w:p>
    <w:p>
      <w:pPr/>
      <w:r>
        <w:rPr>
          <w:lang w:val="pt_PT" w:bidi="pt_PT"/>
        </w:rPr>
      </w:r>
      <w:r>
        <w:rPr>
          <w:lang w:val="pt_PT" w:bidi="pt_PT"/>
        </w:rPr>
        <w:t>Primeiro Débora e Baraque celebram Jael, a mulher que matou o general Sísera. Débora e Baraque cantam que todos devem celebrar Jael, porque Deus abençoou ou deu coisas boas a Jael. Jael é a esposa de Héber, e ambos são quenitas. Lembrem-se de que os quenitas provavelmente eram pessoas que se mudavam de lugar para lugar. Os quenitas viviam em tendas, que eles poderiam mover e levar com eles.</w:t>
      </w:r>
    </w:p>
    <w:p>
      <w:pPr/>
      <w:r>
        <w:rPr>
          <w:lang w:val="pt_PT" w:bidi="pt_PT"/>
        </w:rPr>
      </w:r>
      <w:r>
        <w:rPr>
          <w:lang w:val="pt_PT" w:bidi="pt_PT"/>
        </w:rPr>
        <w:t>Quando Sísera pede água para beber, Jael em vez disso dá a Sísera leite coalhado, que é um bom leite grosso ou iogurte. As pessoas muitas vezes bebiam em tigelas, então Jael dá o leite a Sísera em uma tigela agradável e bem feita, que ela dava a convidados nobres ou respeitados para beber. Jael trata Sísera de uma maneira amigável e honrada, provavelmente para fazê-lo se sentir seguro.</w:t>
      </w:r>
    </w:p>
    <w:p>
      <w:pPr/>
      <w:r>
        <w:rPr>
          <w:lang w:val="pt_PT" w:bidi="pt_PT"/>
        </w:rPr>
      </w:r>
      <w:r>
        <w:rPr>
          <w:lang w:val="pt_PT" w:bidi="pt_PT"/>
        </w:rPr>
        <w:t>Parem aqui e discutam essa pergunta em grupo: em sua cultura, qual é a maneira respeitosa de tratar os convidados? Que tipo de comida ou bebida vocês serviriam a eles? Em que tipo de pratos vocês serviriam essa comida ou bebida? Pause este áudio aqui.</w:t>
      </w:r>
    </w:p>
    <w:p>
      <w:pPr/>
      <w:r>
        <w:rPr>
          <w:lang w:val="pt_PT" w:bidi="pt_PT"/>
        </w:rPr>
      </w:r>
      <w:r>
        <w:rPr>
          <w:lang w:val="pt_PT" w:bidi="pt_PT"/>
        </w:rPr>
        <w:t>No entanto, Jael pega um malho ou um martelo grande e pesado e uma estaca de tenda, um cilindro curto e afiado que segura as cordas da tenda no chão. Nessa cultura, as mulheres muitas vezes montavam as tendas, então Jael saberia muito bem como usar as estacas de tenda e o martelo. Jael pode ter guardado o martelo e estacas extras em sua tenda.</w:t>
      </w:r>
    </w:p>
    <w:p>
      <w:pPr/>
      <w:r>
        <w:rPr>
          <w:lang w:val="pt_PT" w:bidi="pt_PT"/>
        </w:rPr>
      </w:r>
      <w:r>
        <w:rPr>
          <w:lang w:val="pt_PT" w:bidi="pt_PT"/>
        </w:rPr>
        <w:t>Parem aqui e, em grupo, olhem para uma imagem de estacas de tenda e um martelo. Pause este áudio aqui.</w:t>
      </w:r>
    </w:p>
    <w:p>
      <w:pPr/>
      <w:r>
        <w:rPr>
          <w:lang w:val="pt_PT" w:bidi="pt_PT"/>
        </w:rPr>
      </w:r>
      <w:r>
        <w:rPr>
          <w:lang w:val="pt_PT" w:bidi="pt_PT"/>
        </w:rPr>
        <w:t>Então Débora e Baraque descrevem claramente como Jael usa o martelo para bater a estaca da tenda na têmpora ou testa de Sísera. Observem quantas vezes Débora repete que Sísera estava morto aos pés de Jael. Nesse tempo, as pessoas muitas vezes ficavam perto ou até mesmo em cima de seu inimigo para mostrar que haviam derrotado seu inimigo. Jael mata e envergonha Sísera, porque naquele tempo, seria vergonhoso um homem morrer porque uma mulher o matou.</w:t>
      </w:r>
    </w:p>
    <w:p>
      <w:pPr/>
      <w:r>
        <w:rPr>
          <w:lang w:val="pt_PT" w:bidi="pt_PT"/>
        </w:rPr>
      </w:r>
      <w:r>
        <w:rPr>
          <w:lang w:val="pt_PT" w:bidi="pt_PT"/>
        </w:rPr>
        <w:t>Então Débora e Baraque cantam sobre outra mulher. Eles imaginam o que a mãe de Sísera sentiria e diria enquanto espera em casa por notícias da batalha. Como Sísera é um líder importante, Sísera provavelmente é um homem rico e capaz de sustentar sua mãe. Débora e Baraque mencionam algumas coisas que mostram que a mãe de Sísera é rica. A mãe de Sísera tem servas, ou damas que servem à mãe de Sísera. Essas mulheres seriam companheiras ou assistentes pessoais da mãe de Sísera. Às vezes, filhas de pessoas importantes serviam como servas de outras mulheres importantes, então algumas traduções chamam essas mulheres de princesas ou damas nobres.</w:t>
      </w:r>
    </w:p>
    <w:p>
      <w:pPr/>
      <w:r>
        <w:rPr>
          <w:lang w:val="pt_PT" w:bidi="pt_PT"/>
        </w:rPr>
      </w:r>
      <w:r>
        <w:rPr>
          <w:lang w:val="pt_PT" w:bidi="pt_PT"/>
        </w:rPr>
        <w:t>Parem aqui e discutam essa pergunta em grupo: em sua cultura ou história, que tipo de pessoas ajudariam a cuidar e servir a mulheres importantes, como rainhas? Como vocês chamariam essas pessoas? Pause este áudio aqui.</w:t>
      </w:r>
    </w:p>
    <w:p>
      <w:pPr/>
      <w:r>
        <w:rPr>
          <w:lang w:val="pt_PT" w:bidi="pt_PT"/>
        </w:rPr>
      </w:r>
      <w:r>
        <w:rPr>
          <w:lang w:val="pt_PT" w:bidi="pt_PT"/>
        </w:rPr>
        <w:t>A mãe de Sísera olha por meio de uma treliça, ou tela decorativa na frente de uma janela, esperando que o exército e seu filho retornem. Essas treliças, que poderiam ser esculpidas de forma intricada, deixariam entrar a luz em uma sala, mas não permitiriam que as pessoas de fora vissem seu interior facilmente.</w:t>
      </w:r>
    </w:p>
    <w:p>
      <w:pPr/>
      <w:r>
        <w:rPr>
          <w:lang w:val="pt_PT" w:bidi="pt_PT"/>
        </w:rPr>
      </w:r>
      <w:r>
        <w:rPr>
          <w:lang w:val="pt_PT" w:bidi="pt_PT"/>
        </w:rPr>
        <w:t>Parem aqui e, em grupo, olhem para uma imagem de uma treliça. Pause este áudio aqui.</w:t>
      </w:r>
    </w:p>
    <w:p>
      <w:pPr/>
      <w:r>
        <w:rPr>
          <w:lang w:val="pt_PT" w:bidi="pt_PT"/>
        </w:rPr>
      </w:r>
      <w:r>
        <w:rPr>
          <w:lang w:val="pt_PT" w:bidi="pt_PT"/>
        </w:rPr>
        <w:t>A mãe de Sísera está preocupada com seu filho, então ela pergunta a suas servas por que Sísera não retornou. Os carros de guerra do exército de Sísera faziam tanto barulho que as pessoas podiam ouvir de uma longa distância, mas ninguém ainda ouviu esse som.</w:t>
      </w:r>
    </w:p>
    <w:p>
      <w:pPr/>
      <w:r>
        <w:rPr>
          <w:lang w:val="pt_PT" w:bidi="pt_PT"/>
        </w:rPr>
      </w:r>
      <w:r>
        <w:rPr>
          <w:lang w:val="pt_PT" w:bidi="pt_PT"/>
        </w:rPr>
        <w:t>A serva mais sábia tranquiliza a mãe de Sísera várias vezes dizendo que Sísera não retornou porque ele primeiro tem que dividir os itens valiosos. Embora as mulheres se preocupem porque Sísera ainda não voltou, elas sabem que também ficarão felizes quando Sísera voltar com muitas coisas valiosas. Embora Débora e Baraque chamem essa serva de sábia, sabemos que essa não é uma resposta sábia. Nem mesmo a mulher cananeia mais sábia do grupo poderia imaginar que os cananeus perderiam a batalha!</w:t>
      </w:r>
    </w:p>
    <w:p>
      <w:pPr/>
      <w:r>
        <w:rPr>
          <w:lang w:val="pt_PT" w:bidi="pt_PT"/>
        </w:rPr>
      </w:r>
      <w:r>
        <w:rPr>
          <w:lang w:val="pt_PT" w:bidi="pt_PT"/>
        </w:rPr>
        <w:t>A serva diz que Sísera e outros cananeus dividem o saque, ou todas as coisas que os cananeus tomaram dos israelitas depois da batalha. Isso incluiria as armas e armaduras que os soldados israelitas derrotados haviam carregado para a batalha. Os cananeus também passariam pela terra e levariam qualquer coisa que quisessem, o que incluiria mulheres. A serva se refere às mulheres israelitas de uma maneira grosseira — a maneira como os soldados cananeus abusavam sexualmente das mulheres que capturavam. Essas mulheres cananeias veem isso como normal e algo que esperam que aconteça. A serva cananeia também sugere que Sísera reúna panos e roupas ricamente bordados. As pessoas usam fios coloridos para bordar ou costurar padrões e imagens no pano. A serva cananeia espera que Sísera compartilhe algo com ela!</w:t>
      </w:r>
    </w:p>
    <w:p>
      <w:pPr/>
      <w:r>
        <w:rPr>
          <w:lang w:val="pt_PT" w:bidi="pt_PT"/>
        </w:rPr>
      </w:r>
      <w:r>
        <w:rPr>
          <w:lang w:val="pt_PT" w:bidi="pt_PT"/>
        </w:rPr>
        <w:t>Parem aqui e discutam essa pergunta em grupo: em sua cultura ou sua história, como soldados agem depois de uma batalha? Quais são algumas coisas boas que eles fazem? Quais são algumas coisas ruins ou prejudiciais que eles podem fazer com seu inimigo? Pause este áudio aqui.</w:t>
      </w:r>
    </w:p>
    <w:p>
      <w:pPr/>
      <w:r>
        <w:rPr>
          <w:lang w:val="pt_PT" w:bidi="pt_PT"/>
        </w:rPr>
      </w:r>
      <w:r>
        <w:rPr>
          <w:lang w:val="pt_PT" w:bidi="pt_PT"/>
        </w:rPr>
        <w:t>No final de sua canção, Débora e Baraque oram para que todos os inimigos de Yahweh morram como o general Sísera. Débora e Baraque também oram para que todos que amam Yahweh sejam fortes, belos e incríveis como o sol quando nasce. Débora e Baraque querem dizer que a vitória de Israel e a derrota dos cananeus foram por causa de seu bom relacionamento com Yahweh. Os israelitas venceram apenas porque amavam Yahweh. Esse tipo de amor é mais do que apenas uma emoção, embora inclua isso. O povo ama Yahweh quando não adora nada além de Yahweh. Esse é um lembrete para os israelitas da maneira como eles devem agir. Os israelitas devem ser fiéis como uma resposta ao próprio amor fiel de Yahweh.</w:t>
      </w:r>
    </w:p>
    <w:p>
      <w:pPr/>
      <w:r>
        <w:rPr>
          <w:lang w:val="pt_PT" w:bidi="pt_PT"/>
        </w:rPr>
      </w:r>
      <w:r>
        <w:rPr>
          <w:lang w:val="pt_PT" w:bidi="pt_PT"/>
        </w:rPr>
        <w:t>O narrador termina a história de Débora e diz que o povo de Israel teve paz em sua terra por 40 anos.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5.24–31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Parem aqui e revisem em grupo: recomendamos que sua equipe complete a "Introdução à Poesia Módulos 2 e 3" antes de continuarem com a "Etapa 3: Definindo as Cenas". Pause este áudio aqui.</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Débora e Baraque cantam sobre como Jael matou Sísera.</w:t>
      </w:r>
    </w:p>
    <w:p>
      <w:pPr/>
      <w:r>
        <w:rPr>
          <w:lang w:val="pt_PT" w:bidi="pt_PT"/>
        </w:rPr>
      </w:r>
      <w:r>
        <w:rPr>
          <w:b/>
          <w:lang w:val="pt_PT" w:bidi="pt_PT"/>
        </w:rPr>
        <w:t>Na segunda cena:</w:t>
      </w:r>
      <w:r>
        <w:rPr>
          <w:lang w:val="pt_PT" w:bidi="pt_PT"/>
        </w:rPr>
        <w:t xml:space="preserve"> Débora e Baraque cantam sobre a mãe de Sísera, que espera pelo retorno de Sísera.</w:t>
      </w:r>
    </w:p>
    <w:p>
      <w:pPr/>
      <w:r>
        <w:rPr>
          <w:lang w:val="pt_PT" w:bidi="pt_PT"/>
        </w:rPr>
      </w:r>
      <w:r>
        <w:rPr>
          <w:b/>
          <w:lang w:val="pt_PT" w:bidi="pt_PT"/>
        </w:rPr>
        <w:t>Na terceira cena:</w:t>
      </w:r>
      <w:r>
        <w:rPr>
          <w:lang w:val="pt_PT" w:bidi="pt_PT"/>
        </w:rPr>
        <w:t xml:space="preserve"> Débora e Baraque oram e terminam sua canção. Os israelitas vivem em paz por 40 anos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Débora e Baraque, que cantam essa canção</w:t>
      </w:r>
    </w:p>
    <w:p>
      <w:pPr>
        <w:pStyle w:val="ListBullet"/>
        <w:spacing w:line="240" w:lineRule="auto"/>
        <w:ind w:left="720"/>
      </w:pPr>
      <w:r>
        <w:rPr>
          <w:lang w:val="pt_PT" w:bidi="pt_PT"/>
        </w:rPr>
      </w:r>
      <w:r>
        <w:rPr>
          <w:lang w:val="pt_PT" w:bidi="pt_PT"/>
        </w:rPr>
        <w:t>O povo de Israel que ouve a canção</w:t>
      </w:r>
    </w:p>
    <w:p>
      <w:pPr>
        <w:pStyle w:val="ListBullet"/>
        <w:spacing w:line="240" w:lineRule="auto"/>
        <w:ind w:left="720"/>
      </w:pPr>
      <w:r>
        <w:rPr>
          <w:lang w:val="pt_PT" w:bidi="pt_PT"/>
        </w:rPr>
      </w:r>
      <w:r>
        <w:rPr>
          <w:lang w:val="pt_PT" w:bidi="pt_PT"/>
        </w:rPr>
        <w:t>Jael, esposa de Heber, o quenita</w:t>
      </w:r>
    </w:p>
    <w:p>
      <w:pPr>
        <w:pStyle w:val="ListBullet"/>
        <w:spacing w:line="240" w:lineRule="auto"/>
        <w:ind w:left="720"/>
      </w:pPr>
      <w:r>
        <w:rPr>
          <w:lang w:val="pt_PT" w:bidi="pt_PT"/>
        </w:rPr>
      </w:r>
      <w:r>
        <w:rPr>
          <w:lang w:val="pt_PT" w:bidi="pt_PT"/>
        </w:rPr>
        <w:t>Sísera</w:t>
      </w:r>
    </w:p>
    <w:p>
      <w:pPr>
        <w:pStyle w:val="ListBullet"/>
        <w:spacing w:line="240" w:lineRule="auto"/>
        <w:ind w:left="720"/>
      </w:pPr>
      <w:r>
        <w:rPr>
          <w:lang w:val="pt_PT" w:bidi="pt_PT"/>
        </w:rPr>
      </w:r>
      <w:r>
        <w:rPr>
          <w:lang w:val="pt_PT" w:bidi="pt_PT"/>
        </w:rPr>
        <w:t>A mãe de Sísera</w:t>
      </w:r>
    </w:p>
    <w:p>
      <w:pPr>
        <w:pStyle w:val="ListBullet"/>
        <w:spacing w:line="240" w:lineRule="auto"/>
        <w:ind w:left="720"/>
      </w:pPr>
      <w:r>
        <w:rPr>
          <w:lang w:val="pt_PT" w:bidi="pt_PT"/>
        </w:rPr>
      </w:r>
      <w:r>
        <w:rPr>
          <w:lang w:val="pt_PT" w:bidi="pt_PT"/>
        </w:rPr>
        <w:t>As damas ou servas da mãe de Sísera</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Essa parte da canção tem três seções, e cada seção é sobre algo diferente. Quase todos os pares de versos aqui são uma frase paralela ou compatível. Débora também usa algumas frases paralelas com três ou quatro linhas! Débora repete palavras muitas vezes e usa palavras curtas e rápidas para que a canção soe como uma batida de tambor ou uma mão que bate palmas.</w:t>
      </w:r>
    </w:p>
    <w:p>
      <w:pPr/>
      <w:r>
        <w:rPr>
          <w:lang w:val="pt_PT" w:bidi="pt_PT"/>
        </w:rPr>
      </w:r>
      <w:r>
        <w:rPr>
          <w:lang w:val="pt_PT" w:bidi="pt_PT"/>
        </w:rPr>
        <w:t>Lembrem-se de como a última passagem termina com o anjo de Yahweh que amaldiçoa Meroz porque o povo de lá não ajudou os israelitas a derrotar os cananeus? Essa passagem começa quando Débora e Baraque abençoam Jael, porque Jael ajudou os israelitas quando ela matou Sísera. A primeira cena é a primeira seção, e é sobre como Jael mata Sísera. Débora se dirige a Jael de três maneiras: primeiro pelo nome de Jael, depois como a esposa de Heber, o quenita, e então como uma das mulheres que vivem em tendas. Essas são todas partes de quem Jael é.</w:t>
      </w:r>
    </w:p>
    <w:p>
      <w:pPr/>
      <w:r>
        <w:rPr>
          <w:lang w:val="pt_PT" w:bidi="pt_PT"/>
        </w:rPr>
      </w:r>
      <w:r>
        <w:rPr>
          <w:lang w:val="pt_PT" w:bidi="pt_PT"/>
        </w:rPr>
        <w:t>Parem aqui e discutam essa pergunta em grupo: como uma atividade, escolham alguém no grupo e inventem várias maneiras de descrever ou abordar essa pessoa. Pensem em papéis que essa pessoa tem, ou grupos aos quais essa pessoa pertence. Em que momentos vocês usariam o nome de alguém, bem como títulos como aqueles que vocês acabaram de inventar? Pause este áudio aqui.</w:t>
      </w:r>
    </w:p>
    <w:p>
      <w:pPr/>
      <w:r>
        <w:rPr>
          <w:lang w:val="pt_PT" w:bidi="pt_PT"/>
        </w:rPr>
      </w:r>
      <w:r>
        <w:rPr>
          <w:lang w:val="pt_PT" w:bidi="pt_PT"/>
        </w:rPr>
        <w:t>Débora usa frases paralelas para descrever o leite que Jael dá a Sísera. Débora descreve em detalhes a rica espessura do leite e a beleza do recipiente em que Jael o serve para contrastar com o ato surpreendente e violento que Jael faz em seguida.</w:t>
      </w:r>
    </w:p>
    <w:p>
      <w:pPr/>
      <w:r>
        <w:rPr>
          <w:lang w:val="pt_PT" w:bidi="pt_PT"/>
        </w:rPr>
      </w:r>
      <w:r>
        <w:rPr>
          <w:lang w:val="pt_PT" w:bidi="pt_PT"/>
        </w:rPr>
        <w:t>Débora diminui a velocidade da história aqui para se concentrar no clímax ou no ponto mais intenso, emocionante ou importante da história: quando Jael mata Sísera. É como se Jael e Sísera se movessem lentamente enquanto Débora canta. Primeiro Jael alcança a estaca da tenda com sua mão esquerda. Então ela pega o martelo com sua mão direita. Débora diz que Jael atingiu, esmagou, quebrou e furou a cabeça de Sísera. Jael atingiu Sísera apenas uma vez, mas Débora usa essas palavras para enfatizar quão importante esse momento é.</w:t>
      </w:r>
    </w:p>
    <w:p>
      <w:pPr/>
      <w:r>
        <w:rPr>
          <w:lang w:val="pt_PT" w:bidi="pt_PT"/>
        </w:rPr>
      </w:r>
      <w:r>
        <w:rPr>
          <w:lang w:val="pt_PT" w:bidi="pt_PT"/>
        </w:rPr>
        <w:t>Parem aqui e discutam essa pergunta em grupo: como uma atividade, contem uma história sobre algo que maravilha ou surpreende as pessoas. Prestem atenção à maneira como vocês mostram qual é o momento mais importante da história e como vocês a fazem soar emocionante. Pause este áudio aqui.</w:t>
      </w:r>
    </w:p>
    <w:p>
      <w:pPr/>
      <w:r>
        <w:rPr>
          <w:lang w:val="pt_PT" w:bidi="pt_PT"/>
        </w:rPr>
      </w:r>
      <w:r>
        <w:rPr>
          <w:lang w:val="pt_PT" w:bidi="pt_PT"/>
        </w:rPr>
        <w:t>Lembrem-se da história de uma passagem anterior em que Sísera estava dormindo quando Jael atingiu sua cabeça. Então quando Débora diz que Sísera caiu aos pés de Jael, Débora provavelmente está usando a palavra cair para significar que ele morreu e que Jael o derrotou. Débora quer que seus ouvintes realmente imaginem Sísera morto no chão. Isso não é porque Débora ou os israelitas estão animados com a violência ou morte. Débora diz isso para se concentrar no pensamento de que Sísera, que governou e feriu israelitas por anos, agora estava morto com um único golpe de Jael.</w:t>
      </w:r>
    </w:p>
    <w:p>
      <w:pPr/>
      <w:r>
        <w:rPr>
          <w:lang w:val="pt_PT" w:bidi="pt_PT"/>
        </w:rPr>
      </w:r>
      <w:r>
        <w:rPr>
          <w:lang w:val="pt_PT" w:bidi="pt_PT"/>
        </w:rPr>
        <w:t>A segunda cena está em uma nova seção e é sobre outra mulher, a mãe de Sísera. Essa seção tem cinco frases paralelas. Débora imagina o que a mãe de Sísera e suas servas fariam e diriam. O povo de Israel sabe que Sísera está morto, uma vez que Débora acabou de descrever isso em detalhes. Mas a mãe de Sísera e suas servas não sabem que Sísera está morto, embora essas mulheres temam isso. As duas perguntas da mãe de Sísera mostram o quão preocupada ela se sente. A serva pode ter que tranquilizar a mãe de Sísera várias vezes. A serva também menciona várias vezes as coisas valiosas que Sísera trará, como se ela tentasse convencer a todos que é isso o que Sísera realmente faz. A serva responde à pergunta da mãe de Sísera com outra pergunta. É como se a serva perguntasse: "Isso não é verdade?" e espera que as outras mulheres digam: "Sim, isso é verdade!"</w:t>
      </w:r>
    </w:p>
    <w:p>
      <w:pPr/>
      <w:r>
        <w:rPr>
          <w:lang w:val="pt_PT" w:bidi="pt_PT"/>
        </w:rPr>
      </w:r>
      <w:r>
        <w:rPr>
          <w:lang w:val="pt_PT" w:bidi="pt_PT"/>
        </w:rPr>
        <w:t>A serva chama as mulheres israelitas de "ventres", que é um nome grosseiro para mostrar que os cananeus pensavam que as mulheres israelitas eram úteis apenas para fazer sexo e ter filhos. Não devemos nos sentir mal pela mãe de Sísera ou pelas mulheres cananeias, porque essas mulheres esperam que os soldados cananeus matem os israelitas. Essas mulheres cananeias falam casualmente sobre e esperam por coisas horríveis que os cananeus farão e tomarão dos israelitas, especialmente das mulheres israelitas.</w:t>
      </w:r>
    </w:p>
    <w:p>
      <w:pPr/>
      <w:r>
        <w:rPr>
          <w:lang w:val="pt_PT" w:bidi="pt_PT"/>
        </w:rPr>
      </w:r>
      <w:r>
        <w:rPr>
          <w:lang w:val="pt_PT" w:bidi="pt_PT"/>
        </w:rPr>
        <w:t>Parem aqui e discutam como vocês traduzirão as palavras das mulheres cananeias sobre as mulheres israelitas. Em sua cultura, qual é uma maneira educada de discutir palavras desagradáveis que outras pessoas disseram? Pause o áudio aqui.</w:t>
      </w:r>
    </w:p>
    <w:p>
      <w:pPr/>
      <w:r>
        <w:rPr>
          <w:lang w:val="pt_PT" w:bidi="pt_PT"/>
        </w:rPr>
      </w:r>
      <w:r>
        <w:rPr>
          <w:lang w:val="pt_PT" w:bidi="pt_PT"/>
        </w:rPr>
        <w:t>A terceira cena é uma seção curta onde Débora e Baraque oram a Yahweh para derrotar os inimigos de Yahweh e abençoar aqueles que amam Yahweh. Esse também é um lembrete aos israelitas de que é assim que Yahweh trata aqueles que o amam e aqueles que não o amam. Os israelitas muitas vezes terminavam suas canções com um lembrete para servir a Yahweh. Débora canta que as pessoas que amam Yahweh serão como o sol quando nasce em sua força. Pensem em quão belo e brilhante o sol é quando nasce! Nada pode impedir o sol de como ele nasce e brilha no céu! Yahweh faz as pessoas que o amam serem fortes.</w:t>
      </w:r>
    </w:p>
    <w:p>
      <w:pPr/>
      <w:r>
        <w:rPr>
          <w:lang w:val="pt_PT" w:bidi="pt_PT"/>
        </w:rPr>
      </w:r>
      <w:r>
        <w:rPr>
          <w:lang w:val="pt_PT" w:bidi="pt_PT"/>
        </w:rPr>
        <w:t>O narrador termina a história de Débora da maneira normal para histórias sobre os juízes. O narrador conta quantos anos a terra de Israel, ou o povo na terra de Israel, teve paz.</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5.24–31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Débora e Baraque, que cantam essa canção</w:t>
      </w:r>
    </w:p>
    <w:p>
      <w:pPr>
        <w:pStyle w:val="ListBullet"/>
        <w:spacing w:line="240" w:lineRule="auto"/>
        <w:ind w:left="720"/>
      </w:pPr>
      <w:r>
        <w:rPr>
          <w:lang w:val="pt_PT" w:bidi="pt_PT"/>
        </w:rPr>
      </w:r>
      <w:r>
        <w:rPr>
          <w:lang w:val="pt_PT" w:bidi="pt_PT"/>
        </w:rPr>
        <w:t>O povo de Israel que ouve a canção</w:t>
      </w:r>
    </w:p>
    <w:p>
      <w:pPr>
        <w:pStyle w:val="ListBullet"/>
        <w:spacing w:line="240" w:lineRule="auto"/>
        <w:ind w:left="720"/>
      </w:pPr>
      <w:r>
        <w:rPr>
          <w:lang w:val="pt_PT" w:bidi="pt_PT"/>
        </w:rPr>
      </w:r>
      <w:r>
        <w:rPr>
          <w:lang w:val="pt_PT" w:bidi="pt_PT"/>
        </w:rPr>
        <w:t>Jael, esposa de Heber, o quenita</w:t>
      </w:r>
    </w:p>
    <w:p>
      <w:pPr>
        <w:pStyle w:val="ListBullet"/>
        <w:spacing w:line="240" w:lineRule="auto"/>
        <w:ind w:left="720"/>
      </w:pPr>
      <w:r>
        <w:rPr>
          <w:lang w:val="pt_PT" w:bidi="pt_PT"/>
        </w:rPr>
      </w:r>
      <w:r>
        <w:rPr>
          <w:lang w:val="pt_PT" w:bidi="pt_PT"/>
        </w:rPr>
        <w:t>Sísera</w:t>
      </w:r>
    </w:p>
    <w:p>
      <w:pPr>
        <w:pStyle w:val="ListBullet"/>
        <w:spacing w:line="240" w:lineRule="auto"/>
        <w:ind w:left="720"/>
      </w:pPr>
      <w:r>
        <w:rPr>
          <w:lang w:val="pt_PT" w:bidi="pt_PT"/>
        </w:rPr>
      </w:r>
      <w:r>
        <w:rPr>
          <w:lang w:val="pt_PT" w:bidi="pt_PT"/>
        </w:rPr>
        <w:t>A mãe de Sísera</w:t>
      </w:r>
    </w:p>
    <w:p>
      <w:pPr>
        <w:pStyle w:val="ListBullet"/>
        <w:spacing w:line="240" w:lineRule="auto"/>
        <w:ind w:left="720"/>
      </w:pPr>
      <w:r>
        <w:rPr>
          <w:lang w:val="pt_PT" w:bidi="pt_PT"/>
        </w:rPr>
      </w:r>
      <w:r>
        <w:rPr>
          <w:lang w:val="pt_PT" w:bidi="pt_PT"/>
        </w:rPr>
        <w:t>As damas ou servas da mãe de Sísera</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Débora e Baraque cantam,</w:t>
      </w:r>
    </w:p>
    <w:p>
      <w:pPr/>
      <w:r>
        <w:rPr>
          <w:lang w:val="pt_PT" w:bidi="pt_PT"/>
        </w:rPr>
      </w:r>
      <w:r>
        <w:rPr>
          <w:lang w:val="pt_PT" w:bidi="pt_PT"/>
        </w:rPr>
        <w:t>"Que Yahweh abençoe Jael mais do que todas as mulheres.</w:t>
      </w:r>
    </w:p>
    <w:p>
      <w:pPr/>
      <w:r>
        <w:rPr>
          <w:lang w:val="pt_PT" w:bidi="pt_PT"/>
        </w:rPr>
      </w:r>
      <w:r>
        <w:rPr>
          <w:lang w:val="pt_PT" w:bidi="pt_PT"/>
        </w:rPr>
        <w:t>Que Yahweh abençoe a esposa de Héber, o quenita.</w:t>
      </w:r>
    </w:p>
    <w:p>
      <w:pPr/>
      <w:r>
        <w:rPr>
          <w:lang w:val="pt_PT" w:bidi="pt_PT"/>
        </w:rPr>
      </w:r>
      <w:r>
        <w:rPr>
          <w:lang w:val="pt_PT" w:bidi="pt_PT"/>
        </w:rPr>
        <w:t>Que Yahweh a abençoe mais do que todas as mulheres que habitam em tendas.</w:t>
      </w:r>
    </w:p>
    <w:p>
      <w:pPr/>
      <w:r>
        <w:rPr>
          <w:lang w:val="pt_PT" w:bidi="pt_PT"/>
        </w:rPr>
      </w:r>
      <w:r>
        <w:rPr>
          <w:lang w:val="pt_PT" w:bidi="pt_PT"/>
        </w:rPr>
        <w:t>Sísera pediu água. Jael deu a ele leite.</w:t>
      </w:r>
    </w:p>
    <w:p>
      <w:pPr/>
      <w:r>
        <w:rPr>
          <w:lang w:val="pt_PT" w:bidi="pt_PT"/>
        </w:rPr>
      </w:r>
      <w:r>
        <w:rPr>
          <w:lang w:val="pt_PT" w:bidi="pt_PT"/>
        </w:rPr>
        <w:t>Em uma bela tigela, ela colocou leite grosso e o trouxe a Sísera.</w:t>
      </w:r>
    </w:p>
    <w:p>
      <w:pPr/>
      <w:r>
        <w:rPr>
          <w:lang w:val="pt_PT" w:bidi="pt_PT"/>
        </w:rPr>
      </w:r>
      <w:r>
        <w:rPr>
          <w:lang w:val="pt_PT" w:bidi="pt_PT"/>
        </w:rPr>
        <w:t>Então ela pegou uma estaca de tenda na mão esquerda.</w:t>
      </w:r>
    </w:p>
    <w:p>
      <w:pPr/>
      <w:r>
        <w:rPr>
          <w:lang w:val="pt_PT" w:bidi="pt_PT"/>
        </w:rPr>
      </w:r>
      <w:r>
        <w:rPr>
          <w:lang w:val="pt_PT" w:bidi="pt_PT"/>
        </w:rPr>
        <w:t>Ela pegou um martelo de carpinteiro em sua mão direita.</w:t>
      </w:r>
    </w:p>
    <w:p>
      <w:pPr/>
      <w:r>
        <w:rPr>
          <w:lang w:val="pt_PT" w:bidi="pt_PT"/>
        </w:rPr>
      </w:r>
      <w:r>
        <w:rPr>
          <w:lang w:val="pt_PT" w:bidi="pt_PT"/>
        </w:rPr>
        <w:t>Ela atingiu Sísera. Ela esmagou a cabeça dele.</w:t>
      </w:r>
    </w:p>
    <w:p>
      <w:pPr/>
      <w:r>
        <w:rPr>
          <w:lang w:val="pt_PT" w:bidi="pt_PT"/>
        </w:rPr>
      </w:r>
      <w:r>
        <w:rPr>
          <w:lang w:val="pt_PT" w:bidi="pt_PT"/>
        </w:rPr>
        <w:t>Ela rachou a cabeça dele. Ela furou sua têmpora.</w:t>
      </w:r>
    </w:p>
    <w:p>
      <w:pPr/>
      <w:r>
        <w:rPr>
          <w:lang w:val="pt_PT" w:bidi="pt_PT"/>
        </w:rPr>
      </w:r>
      <w:r>
        <w:rPr>
          <w:lang w:val="pt_PT" w:bidi="pt_PT"/>
        </w:rPr>
        <w:t>Aos pés de Jael, Sísera afundou. Ele desmoronou.</w:t>
      </w:r>
    </w:p>
    <w:p>
      <w:pPr/>
      <w:r>
        <w:rPr>
          <w:lang w:val="pt_PT" w:bidi="pt_PT"/>
        </w:rPr>
      </w:r>
      <w:r>
        <w:rPr>
          <w:lang w:val="pt_PT" w:bidi="pt_PT"/>
        </w:rPr>
        <w:t>Ele ficou esticado no chão.</w:t>
      </w:r>
    </w:p>
    <w:p>
      <w:pPr/>
      <w:r>
        <w:rPr>
          <w:lang w:val="pt_PT" w:bidi="pt_PT"/>
        </w:rPr>
      </w:r>
      <w:r>
        <w:rPr>
          <w:lang w:val="pt_PT" w:bidi="pt_PT"/>
        </w:rPr>
        <w:t>Aos pés de Jael, ele afundou. Ele desmoronou.</w:t>
      </w:r>
    </w:p>
    <w:p>
      <w:pPr/>
      <w:r>
        <w:rPr>
          <w:lang w:val="pt_PT" w:bidi="pt_PT"/>
        </w:rPr>
      </w:r>
      <w:r>
        <w:rPr>
          <w:lang w:val="pt_PT" w:bidi="pt_PT"/>
        </w:rPr>
        <w:t>No lugar onde ele caiu, ele ficou parado. Ele estava morto".</w:t>
      </w:r>
    </w:p>
    <w:p>
      <w:pPr/>
      <w:r>
        <w:rPr>
          <w:lang w:val="pt_PT" w:bidi="pt_PT"/>
        </w:rPr>
      </w:r>
      <w:r>
        <w:rPr>
          <w:lang w:val="pt_PT" w:bidi="pt_PT"/>
        </w:rPr>
        <w:t>Pause a encenação. Pergunte à pessoa que interpreta os israelitas que ouvem: "O que você está sentindo ou pensando?" A pessoa pode responder coisas como:</w:t>
      </w:r>
    </w:p>
    <w:p>
      <w:pPr>
        <w:pStyle w:val="ListBullet"/>
        <w:spacing w:line="240" w:lineRule="auto"/>
        <w:ind w:left="720"/>
      </w:pPr>
      <w:r>
        <w:rPr>
          <w:lang w:val="pt_PT" w:bidi="pt_PT"/>
        </w:rPr>
      </w:r>
      <w:r>
        <w:rPr>
          <w:lang w:val="pt_PT" w:bidi="pt_PT"/>
        </w:rPr>
        <w:t>Jael não era nem mesmo uma israelita, mas ela nos ajudou quando matou nosso inimigo, Sísera. Estou surpreso por ela ter feito isso. Me pergunto se Yahweh a levou a fazer isso; ou</w:t>
      </w:r>
    </w:p>
    <w:p>
      <w:pPr>
        <w:pStyle w:val="ListBullet"/>
        <w:spacing w:line="240" w:lineRule="auto"/>
        <w:ind w:left="720"/>
      </w:pPr>
      <w:r>
        <w:rPr>
          <w:lang w:val="pt_PT" w:bidi="pt_PT"/>
        </w:rPr>
      </w:r>
      <w:r>
        <w:rPr>
          <w:lang w:val="pt_PT" w:bidi="pt_PT"/>
        </w:rPr>
        <w:t>Eu havia ouvido que uma mulher matou Sísera, mas não sabia como isso aconteceu. Estou surpreso com o quão corajosa Jael era; ou</w:t>
      </w:r>
    </w:p>
    <w:p>
      <w:pPr>
        <w:pStyle w:val="ListBullet"/>
        <w:spacing w:line="240" w:lineRule="auto"/>
        <w:ind w:left="720"/>
      </w:pPr>
      <w:r>
        <w:rPr>
          <w:lang w:val="pt_PT" w:bidi="pt_PT"/>
        </w:rPr>
      </w:r>
      <w:r>
        <w:rPr>
          <w:lang w:val="pt_PT" w:bidi="pt_PT"/>
        </w:rPr>
        <w:t>Estou tão aliviado por Sísera estar morto e não poder reunir outro exército para voltar e nos atacar.</w:t>
      </w:r>
    </w:p>
    <w:p>
      <w:pPr/>
      <w:r>
        <w:rPr>
          <w:lang w:val="pt_PT" w:bidi="pt_PT"/>
        </w:rPr>
      </w:r>
      <w:r>
        <w:rPr>
          <w:lang w:val="pt_PT" w:bidi="pt_PT"/>
        </w:rPr>
        <w:t>Continue a encenação.</w:t>
      </w:r>
    </w:p>
    <w:p>
      <w:pPr/>
      <w:r>
        <w:rPr>
          <w:lang w:val="pt_PT" w:bidi="pt_PT"/>
        </w:rPr>
      </w:r>
      <w:r>
        <w:rPr>
          <w:lang w:val="pt_PT" w:bidi="pt_PT"/>
        </w:rPr>
        <w:t>Débora e Baraque cantam,</w:t>
      </w:r>
    </w:p>
    <w:p>
      <w:pPr/>
      <w:r>
        <w:rPr>
          <w:lang w:val="pt_PT" w:bidi="pt_PT"/>
        </w:rPr>
      </w:r>
      <w:r>
        <w:rPr>
          <w:lang w:val="pt_PT" w:bidi="pt_PT"/>
        </w:rPr>
        <w:t>"Pela janela, a mãe de Sísera vigiava.</w:t>
      </w:r>
    </w:p>
    <w:p>
      <w:pPr/>
      <w:r>
        <w:rPr>
          <w:lang w:val="pt_PT" w:bidi="pt_PT"/>
        </w:rPr>
      </w:r>
      <w:r>
        <w:rPr>
          <w:lang w:val="pt_PT" w:bidi="pt_PT"/>
        </w:rPr>
        <w:t>Ela olhou por meio da estrutura de grade e chorou,</w:t>
      </w:r>
    </w:p>
    <w:p>
      <w:pPr/>
      <w:r>
        <w:rPr>
          <w:lang w:val="pt_PT" w:bidi="pt_PT"/>
        </w:rPr>
      </w:r>
      <w:r>
        <w:rPr>
          <w:lang w:val="pt_PT" w:bidi="pt_PT"/>
        </w:rPr>
        <w:t>'Por que o carro de guerra de meu filho não voltou?</w:t>
      </w:r>
    </w:p>
    <w:p>
      <w:pPr/>
      <w:r>
        <w:rPr>
          <w:lang w:val="pt_PT" w:bidi="pt_PT"/>
        </w:rPr>
      </w:r>
      <w:r>
        <w:rPr>
          <w:lang w:val="pt_PT" w:bidi="pt_PT"/>
        </w:rPr>
        <w:t>Por que não ouvimos o barulho de seus carros de guerra?'</w:t>
      </w:r>
    </w:p>
    <w:p>
      <w:pPr/>
      <w:r>
        <w:rPr>
          <w:lang w:val="pt_PT" w:bidi="pt_PT"/>
        </w:rPr>
      </w:r>
      <w:r>
        <w:rPr>
          <w:lang w:val="pt_PT" w:bidi="pt_PT"/>
        </w:rPr>
        <w:t>As mais sábias das damas de sua corte respondem a ela.</w:t>
      </w:r>
    </w:p>
    <w:p>
      <w:pPr/>
      <w:r>
        <w:rPr>
          <w:lang w:val="pt_PT" w:bidi="pt_PT"/>
        </w:rPr>
      </w:r>
      <w:r>
        <w:rPr>
          <w:lang w:val="pt_PT" w:bidi="pt_PT"/>
        </w:rPr>
        <w:t>Foi a mesma resposta que a mulher sábia disse a si mesma. Ela disse,</w:t>
      </w:r>
    </w:p>
    <w:p>
      <w:pPr/>
      <w:r>
        <w:rPr>
          <w:lang w:val="pt_PT" w:bidi="pt_PT"/>
        </w:rPr>
      </w:r>
      <w:r>
        <w:rPr>
          <w:lang w:val="pt_PT" w:bidi="pt_PT"/>
        </w:rPr>
        <w:t>'Eles encontraram muitos tesouros e leva tempo para dividir os bens.</w:t>
      </w:r>
    </w:p>
    <w:p>
      <w:pPr/>
      <w:r>
        <w:rPr>
          <w:lang w:val="pt_PT" w:bidi="pt_PT"/>
        </w:rPr>
      </w:r>
      <w:r>
        <w:rPr>
          <w:lang w:val="pt_PT" w:bidi="pt_PT"/>
        </w:rPr>
        <w:t>Eles levaram uma mulher ou duas por soldado.</w:t>
      </w:r>
    </w:p>
    <w:p>
      <w:pPr/>
      <w:r>
        <w:rPr>
          <w:lang w:val="pt_PT" w:bidi="pt_PT"/>
        </w:rPr>
      </w:r>
      <w:r>
        <w:rPr>
          <w:lang w:val="pt_PT" w:bidi="pt_PT"/>
        </w:rPr>
        <w:t>Haverá roupas coloridas para Sísera.</w:t>
      </w:r>
    </w:p>
    <w:p>
      <w:pPr/>
      <w:r>
        <w:rPr>
          <w:lang w:val="pt_PT" w:bidi="pt_PT"/>
        </w:rPr>
      </w:r>
      <w:r>
        <w:rPr>
          <w:lang w:val="pt_PT" w:bidi="pt_PT"/>
        </w:rPr>
        <w:t>Haverá roupas bordadas.</w:t>
      </w:r>
    </w:p>
    <w:p>
      <w:pPr/>
      <w:r>
        <w:rPr>
          <w:lang w:val="pt_PT" w:bidi="pt_PT"/>
        </w:rPr>
      </w:r>
      <w:r>
        <w:rPr>
          <w:lang w:val="pt_PT" w:bidi="pt_PT"/>
        </w:rPr>
        <w:t>Sísera me trará um presente de pano ricamente bordado para colocar ao redor do meu pescoço.</w:t>
      </w:r>
    </w:p>
    <w:p>
      <w:pPr/>
      <w:r>
        <w:rPr>
          <w:lang w:val="pt_PT" w:bidi="pt_PT"/>
        </w:rPr>
      </w:r>
      <w:r>
        <w:rPr>
          <w:lang w:val="pt_PT" w:bidi="pt_PT"/>
        </w:rPr>
        <w:t>Essas são as coisas que eles tomaram de seus inimigos'".</w:t>
      </w:r>
    </w:p>
    <w:p>
      <w:pPr/>
      <w:r>
        <w:rPr>
          <w:lang w:val="pt_PT" w:bidi="pt_PT"/>
        </w:rPr>
      </w:r>
      <w:r>
        <w:rPr>
          <w:lang w:val="pt_PT" w:bidi="pt_PT"/>
        </w:rPr>
        <w:t>Pause a encenação. Pergunte à pessoa que interpreta a mãe de Sísera e suas damas: "O que vocês estão sentindo ou pensando?" A pessoa pode responder coisas como:</w:t>
      </w:r>
    </w:p>
    <w:p>
      <w:pPr>
        <w:pStyle w:val="ListBullet"/>
        <w:spacing w:line="240" w:lineRule="auto"/>
        <w:ind w:left="720"/>
      </w:pPr>
      <w:r>
        <w:rPr>
          <w:lang w:val="pt_PT" w:bidi="pt_PT"/>
        </w:rPr>
      </w:r>
      <w:r>
        <w:rPr>
          <w:lang w:val="pt_PT" w:bidi="pt_PT"/>
        </w:rPr>
        <w:t>Estou preocupado que Sísera não tenha retornado porque ele está morto. Se ele está morto e não pode me sustentar, não sei o que farei; ou</w:t>
      </w:r>
    </w:p>
    <w:p>
      <w:pPr>
        <w:pStyle w:val="ListBullet"/>
        <w:spacing w:line="240" w:lineRule="auto"/>
        <w:ind w:left="720"/>
      </w:pPr>
      <w:r>
        <w:rPr>
          <w:lang w:val="pt_PT" w:bidi="pt_PT"/>
        </w:rPr>
      </w:r>
      <w:r>
        <w:rPr>
          <w:lang w:val="pt_PT" w:bidi="pt_PT"/>
        </w:rPr>
        <w:t>Certamente ninguém pode derrotar nosso enorme exército! Nosso exército derrotou os israelitas antes. Não entendo por que o exército não retornou; ou</w:t>
      </w:r>
    </w:p>
    <w:p>
      <w:pPr>
        <w:pStyle w:val="ListBullet"/>
        <w:spacing w:line="240" w:lineRule="auto"/>
        <w:ind w:left="720"/>
      </w:pPr>
      <w:r>
        <w:rPr>
          <w:lang w:val="pt_PT" w:bidi="pt_PT"/>
        </w:rPr>
      </w:r>
      <w:r>
        <w:rPr>
          <w:lang w:val="pt_PT" w:bidi="pt_PT"/>
        </w:rPr>
        <w:t>Não me importo com o povo israelita. Quero que nossos soldados tomem coisas preciosas e belas dos israelitas.</w:t>
      </w:r>
    </w:p>
    <w:p>
      <w:pPr/>
      <w:r>
        <w:rPr>
          <w:lang w:val="pt_PT" w:bidi="pt_PT"/>
        </w:rPr>
      </w:r>
      <w:r>
        <w:rPr>
          <w:lang w:val="pt_PT" w:bidi="pt_PT"/>
        </w:rPr>
        <w:t>Pergunte à pessoa que interpreta o papel dos israelitas que ouvem: "O que você está sentindo ou pensando?" A pessoa pode responder coisas como:</w:t>
      </w:r>
    </w:p>
    <w:p>
      <w:pPr>
        <w:pStyle w:val="ListBullet"/>
        <w:spacing w:line="240" w:lineRule="auto"/>
        <w:ind w:left="720"/>
      </w:pPr>
      <w:r>
        <w:rPr>
          <w:lang w:val="pt_PT" w:bidi="pt_PT"/>
        </w:rPr>
      </w:r>
      <w:r>
        <w:rPr>
          <w:lang w:val="pt_PT" w:bidi="pt_PT"/>
        </w:rPr>
        <w:t>Estou tão feliz por Yahweh ter derrotado os cananeus para que os cananeus não nos ferissem, matassem e capturassem nossas mulheres! Ou</w:t>
      </w:r>
    </w:p>
    <w:p>
      <w:pPr>
        <w:pStyle w:val="ListBullet"/>
        <w:spacing w:line="240" w:lineRule="auto"/>
        <w:ind w:left="720"/>
      </w:pPr>
      <w:r>
        <w:rPr>
          <w:lang w:val="pt_PT" w:bidi="pt_PT"/>
        </w:rPr>
      </w:r>
      <w:r>
        <w:rPr>
          <w:lang w:val="pt_PT" w:bidi="pt_PT"/>
        </w:rPr>
        <w:t>Estou enojado pelo fato das mulheres cananeias terem falado casualmente sobre como os homens cananeus ferirão nossas mulheres. Estou envergonhado por termos desejado ser como outras nações no passado. Não quero ser como os cananeus!</w:t>
      </w:r>
    </w:p>
    <w:p>
      <w:pPr/>
      <w:r>
        <w:rPr>
          <w:lang w:val="pt_PT" w:bidi="pt_PT"/>
        </w:rPr>
      </w:r>
      <w:r>
        <w:rPr>
          <w:lang w:val="pt_PT" w:bidi="pt_PT"/>
        </w:rPr>
        <w:t>Continue a encenação.</w:t>
      </w:r>
    </w:p>
    <w:p>
      <w:pPr/>
      <w:r>
        <w:rPr>
          <w:lang w:val="pt_PT" w:bidi="pt_PT"/>
        </w:rPr>
      </w:r>
      <w:r>
        <w:rPr>
          <w:lang w:val="pt_PT" w:bidi="pt_PT"/>
        </w:rPr>
        <w:t>Débora e Baraque cantam,</w:t>
      </w:r>
    </w:p>
    <w:p>
      <w:pPr/>
      <w:r>
        <w:rPr>
          <w:lang w:val="pt_PT" w:bidi="pt_PT"/>
        </w:rPr>
      </w:r>
      <w:r>
        <w:rPr>
          <w:lang w:val="pt_PT" w:bidi="pt_PT"/>
        </w:rPr>
        <w:t>"Ó Yahweh, que todos os seus inimigos morram como o general Sísera.</w:t>
      </w:r>
    </w:p>
    <w:p>
      <w:pPr/>
      <w:r>
        <w:rPr>
          <w:lang w:val="pt_PT" w:bidi="pt_PT"/>
        </w:rPr>
      </w:r>
      <w:r>
        <w:rPr>
          <w:lang w:val="pt_PT" w:bidi="pt_PT"/>
        </w:rPr>
        <w:t>E que todos os que amam você sejam como o sol quando nasce e brilha intensamente."</w:t>
      </w:r>
    </w:p>
    <w:p>
      <w:pPr/>
      <w:r>
        <w:rPr>
          <w:lang w:val="pt_PT" w:bidi="pt_PT"/>
        </w:rPr>
      </w:r>
      <w:r>
        <w:rPr>
          <w:lang w:val="pt_PT" w:bidi="pt_PT"/>
        </w:rPr>
        <w:t>Pause a encenação. Pergunte à pessoa que interpreta Débora e Baraque: “O que você está sentindo ou pensando?”. A pessoa pode responder coisas como:</w:t>
      </w:r>
    </w:p>
    <w:p>
      <w:pPr>
        <w:pStyle w:val="ListBullet"/>
        <w:spacing w:line="240" w:lineRule="auto"/>
        <w:ind w:left="720"/>
      </w:pPr>
      <w:r>
        <w:rPr>
          <w:lang w:val="pt_PT" w:bidi="pt_PT"/>
        </w:rPr>
      </w:r>
      <w:r>
        <w:rPr>
          <w:lang w:val="pt_PT" w:bidi="pt_PT"/>
        </w:rPr>
        <w:t>Alegro-me por causa do que Jael fez. Alegro-me que as coisas horríveis que os cananeus provavelmente esperavam — que os cananeus ferissem as mulheres israelitas e tomassem coisas de nós — não sejam verdadeiras. Quero que os outros israelitas se alegrem comigo! Ou</w:t>
      </w:r>
    </w:p>
    <w:p>
      <w:pPr>
        <w:pStyle w:val="ListBullet"/>
        <w:spacing w:line="240" w:lineRule="auto"/>
        <w:ind w:left="720"/>
      </w:pPr>
      <w:r>
        <w:rPr>
          <w:lang w:val="pt_PT" w:bidi="pt_PT"/>
        </w:rPr>
      </w:r>
      <w:r>
        <w:rPr>
          <w:lang w:val="pt_PT" w:bidi="pt_PT"/>
        </w:rPr>
        <w:t>Agora, mostramos que amamos Yahweh quando fazemos o que Yahweh pede. Mas se não amamos Yahweh, e desobedecemos a Yahweh, somos inimigos de Yahweh. Olhem o que acontece com os inimigos de Yahweh! Ou</w:t>
      </w:r>
    </w:p>
    <w:p>
      <w:pPr>
        <w:pStyle w:val="ListBullet"/>
        <w:spacing w:line="240" w:lineRule="auto"/>
        <w:ind w:left="720"/>
      </w:pPr>
      <w:r>
        <w:rPr>
          <w:lang w:val="pt_PT" w:bidi="pt_PT"/>
        </w:rPr>
      </w:r>
      <w:r>
        <w:rPr>
          <w:lang w:val="pt_PT" w:bidi="pt_PT"/>
        </w:rPr>
        <w:t>Quero que os israelitas se lembrem de amar e servir a Yahweh sempre que ouvirem essa canção.</w:t>
      </w:r>
    </w:p>
    <w:p>
      <w:pPr/>
      <w:r>
        <w:rPr>
          <w:lang w:val="pt_PT" w:bidi="pt_PT"/>
        </w:rPr>
      </w:r>
      <w:r>
        <w:rPr>
          <w:lang w:val="pt_PT" w:bidi="pt_PT"/>
        </w:rPr>
        <w:t>Pergunte à pessoa que interpreta Yahweh: "O que você sente ou pensa?" A pessoa pode responder coisas como:</w:t>
      </w:r>
    </w:p>
    <w:p>
      <w:pPr>
        <w:pStyle w:val="ListBullet"/>
        <w:spacing w:line="240" w:lineRule="auto"/>
        <w:ind w:left="720"/>
      </w:pPr>
      <w:r>
        <w:rPr>
          <w:lang w:val="pt_PT" w:bidi="pt_PT"/>
        </w:rPr>
      </w:r>
      <w:r>
        <w:rPr>
          <w:lang w:val="pt_PT" w:bidi="pt_PT"/>
        </w:rPr>
        <w:t>Fico satisfeito quando meu povo canta belas canções para me louvar e lembrar de eventos importantes como esse; ou</w:t>
      </w:r>
    </w:p>
    <w:p>
      <w:pPr>
        <w:pStyle w:val="ListBullet"/>
        <w:spacing w:line="240" w:lineRule="auto"/>
        <w:ind w:left="720"/>
      </w:pPr>
      <w:r>
        <w:rPr>
          <w:lang w:val="pt_PT" w:bidi="pt_PT"/>
        </w:rPr>
      </w:r>
      <w:r>
        <w:rPr>
          <w:lang w:val="pt_PT" w:bidi="pt_PT"/>
        </w:rPr>
        <w:t>Amo meu povo e quero que eles me amem também. Quero ter um bom relacionamento com os israelitas, então continuarei a enviar pessoas como Débora para lembrar a eles disso; ou</w:t>
      </w:r>
    </w:p>
    <w:p>
      <w:pPr>
        <w:pStyle w:val="ListBullet"/>
        <w:spacing w:line="240" w:lineRule="auto"/>
        <w:ind w:left="720"/>
      </w:pPr>
      <w:r>
        <w:rPr>
          <w:lang w:val="pt_PT" w:bidi="pt_PT"/>
        </w:rPr>
      </w:r>
      <w:r>
        <w:rPr>
          <w:lang w:val="pt_PT" w:bidi="pt_PT"/>
        </w:rPr>
        <w:t>Sou poderoso e posso derrotar qualquer exército humano, até mesmo exércitos como o de Sísera. Também sou poderoso o suficiente para proteger e cuidar de meu povo. Mas meu povo deve continuar a ser leal a mim.</w:t>
      </w:r>
    </w:p>
    <w:p>
      <w:pPr/>
      <w:r>
        <w:rPr>
          <w:lang w:val="pt_PT" w:bidi="pt_PT"/>
        </w:rPr>
      </w:r>
      <w:r>
        <w:rPr>
          <w:lang w:val="pt_PT" w:bidi="pt_PT"/>
        </w:rPr>
        <w:t>Continue a encenação.</w:t>
      </w:r>
    </w:p>
    <w:p>
      <w:pPr/>
      <w:r>
        <w:rPr>
          <w:lang w:val="pt_PT" w:bidi="pt_PT"/>
        </w:rPr>
      </w:r>
      <w:r>
        <w:rPr>
          <w:lang w:val="pt_PT" w:bidi="pt_PT"/>
        </w:rPr>
        <w:t>Então o povo de Israel não teve mais guerras por quarenta anos.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5.24–31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Débora e Baraque dizem que Jael é </w:t>
      </w:r>
      <w:r>
        <w:rPr>
          <w:b/>
          <w:lang w:val="pt_PT" w:bidi="pt_PT"/>
        </w:rPr>
        <w:t>abençoada</w:t>
      </w:r>
      <w:r>
        <w:rPr>
          <w:lang w:val="pt_PT" w:bidi="pt_PT"/>
        </w:rPr>
        <w:t>. Eles querem dizer que outras pessoas podem parabenizar e ficar felizes por Jael, porque Deus abençoou ou deu coisas boas a Jael.</w:t>
      </w:r>
    </w:p>
    <w:p>
      <w:pPr/>
      <w:r>
        <w:rPr>
          <w:lang w:val="pt_PT" w:bidi="pt_PT"/>
        </w:rPr>
      </w:r>
      <w:r>
        <w:rPr>
          <w:lang w:val="pt_PT" w:bidi="pt_PT"/>
        </w:rPr>
        <w:t>Parem aqui e discutam em grupo qual palavra ou frase vocês usarão para abençoada. Procure a palavra abençoar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Jael deu a Sísera leite coalhado, ou um leite denso e cremoso em uma tigela que os </w:t>
      </w:r>
      <w:r>
        <w:rPr>
          <w:b/>
          <w:lang w:val="pt_PT" w:bidi="pt_PT"/>
        </w:rPr>
        <w:t>nobres</w:t>
      </w:r>
      <w:r>
        <w:rPr>
          <w:lang w:val="pt_PT" w:bidi="pt_PT"/>
        </w:rPr>
        <w:t xml:space="preserve"> usariam. Nobres eram pessoas que eram poderosas ou importantes. Esta é uma bela tigela da qual as pessoas beberiam. Usem a mesma palavra ou frase para nobre que vocês usaram em passagens anteriores.</w:t>
      </w:r>
    </w:p>
    <w:p>
      <w:pPr/>
      <w:r>
        <w:rPr>
          <w:lang w:val="pt_PT" w:bidi="pt_PT"/>
        </w:rPr>
      </w:r>
      <w:r>
        <w:rPr>
          <w:lang w:val="pt_PT" w:bidi="pt_PT"/>
        </w:rPr>
        <w:t xml:space="preserve">A mãe de Sísera pergunta por que ela não ouviu o som do </w:t>
      </w:r>
      <w:r>
        <w:rPr>
          <w:b/>
          <w:lang w:val="pt_PT" w:bidi="pt_PT"/>
        </w:rPr>
        <w:t>carro de guerra</w:t>
      </w:r>
      <w:r>
        <w:rPr>
          <w:lang w:val="pt_PT" w:bidi="pt_PT"/>
        </w:rPr>
        <w:t xml:space="preserve"> de Sísera. Carros de guerra eram veículos semelhantes a carroças com duas rodas. Cavalos puxavam os carros de guerra, e dois homens, um condutor e um guerreiro, montavam o carro de guerra para a batalha. Usem a mesma palavra ou frase para carro de guerra que vocês usaram em passagens anteriores.</w:t>
      </w:r>
    </w:p>
    <w:p>
      <w:pPr/>
      <w:r>
        <w:rPr>
          <w:lang w:val="pt_PT" w:bidi="pt_PT"/>
        </w:rPr>
      </w:r>
      <w:r>
        <w:rPr>
          <w:lang w:val="pt_PT" w:bidi="pt_PT"/>
        </w:rPr>
        <w:t xml:space="preserve">Uma das damas da mãe de Sísera diz que Sísera e seu exército devem estar dividindo os </w:t>
      </w:r>
      <w:r>
        <w:rPr>
          <w:b/>
          <w:lang w:val="pt_PT" w:bidi="pt_PT"/>
        </w:rPr>
        <w:t>despojos</w:t>
      </w:r>
      <w:r>
        <w:rPr>
          <w:lang w:val="pt_PT" w:bidi="pt_PT"/>
        </w:rPr>
        <w:t xml:space="preserve"> ou </w:t>
      </w:r>
      <w:r>
        <w:rPr>
          <w:b/>
          <w:lang w:val="pt_PT" w:bidi="pt_PT"/>
        </w:rPr>
        <w:t>saques</w:t>
      </w:r>
      <w:r>
        <w:rPr>
          <w:lang w:val="pt_PT" w:bidi="pt_PT"/>
        </w:rPr>
        <w:t>. Despojo ou saque é qualquer coisa que o exército que vence toma do inimigo que derrota uma vez que esse exército vence a batalha. Usem a mesma palavra para despojo ou saque que vocês usaram em passagens anteriores.</w:t>
      </w:r>
    </w:p>
    <w:p>
      <w:pPr/>
      <w:r>
        <w:rPr>
          <w:lang w:val="pt_PT" w:bidi="pt_PT"/>
        </w:rPr>
      </w:r>
      <w:r>
        <w:rPr>
          <w:lang w:val="pt_PT" w:bidi="pt_PT"/>
        </w:rPr>
        <w:t xml:space="preserve">A serva cananeia também sugere que Sísera está reunindo panos e roupas ricamente </w:t>
      </w:r>
      <w:r>
        <w:rPr>
          <w:b/>
          <w:lang w:val="pt_PT" w:bidi="pt_PT"/>
        </w:rPr>
        <w:t>bordadas</w:t>
      </w:r>
      <w:r>
        <w:rPr>
          <w:lang w:val="pt_PT" w:bidi="pt_PT"/>
        </w:rPr>
        <w:t>. As pessoas usam fios coloridos para bordar ou costurar padrões e imagens em tecidos.</w:t>
      </w:r>
    </w:p>
    <w:p>
      <w:pPr/>
      <w:r>
        <w:rPr>
          <w:lang w:val="pt_PT" w:bidi="pt_PT"/>
        </w:rPr>
      </w:r>
      <w:r>
        <w:rPr>
          <w:lang w:val="pt_PT" w:bidi="pt_PT"/>
        </w:rPr>
        <w:t>Parem aqui e, em grupo, olhem para uma imagem de um pano bordado. Como vocês descreverão esse tipo de pano? Pause este áudio aqui.</w:t>
      </w:r>
    </w:p>
    <w:p>
      <w:pPr/>
      <w:r>
        <w:rPr>
          <w:lang w:val="pt_PT" w:bidi="pt_PT"/>
        </w:rPr>
      </w:r>
      <w:r>
        <w:rPr>
          <w:lang w:val="pt_PT" w:bidi="pt_PT"/>
        </w:rPr>
        <w:t xml:space="preserve">Débora ora para que os inimigos de Yahweh pereçam ou que Yahweh destrua completamente seus inimigos. O nome </w:t>
      </w:r>
      <w:r>
        <w:rPr>
          <w:b/>
          <w:lang w:val="pt_PT" w:bidi="pt_PT"/>
        </w:rPr>
        <w:t>Yahweh</w:t>
      </w:r>
      <w:r>
        <w:rPr>
          <w:lang w:val="pt_PT" w:bidi="pt_PT"/>
        </w:rPr>
        <w:t xml:space="preserve"> era um nome muito pessoal para Deus. Para mais informações sobre Yahweh, consulte o Glossário Mestre. Usem a mesma palavra ou frase para Yahweh que vocês usaram em passagens anteriores.</w:t>
      </w:r>
    </w:p>
    <w:p>
      <w:pPr/>
      <w:r>
        <w:rPr>
          <w:lang w:val="pt_PT" w:bidi="pt_PT"/>
        </w:rPr>
      </w:r>
      <w:r>
        <w:rPr>
          <w:lang w:val="pt_PT" w:bidi="pt_PT"/>
        </w:rPr>
        <w:t xml:space="preserve">Débora pede que as pessoas que </w:t>
      </w:r>
      <w:r>
        <w:rPr>
          <w:b/>
          <w:lang w:val="pt_PT" w:bidi="pt_PT"/>
        </w:rPr>
        <w:t>amam Yahweh</w:t>
      </w:r>
      <w:r>
        <w:rPr>
          <w:lang w:val="pt_PT" w:bidi="pt_PT"/>
        </w:rPr>
        <w:t xml:space="preserve"> sejam como o sol que nasce. Quando as pessoas amam Yahweh, elas o seguem apenas e querem manter suas promessas de obedecer às leis de Yahweh.</w:t>
      </w:r>
    </w:p>
    <w:p>
      <w:pPr/>
      <w:r>
        <w:rPr>
          <w:lang w:val="pt_PT" w:bidi="pt_PT"/>
        </w:rPr>
      </w:r>
      <w:r>
        <w:rPr>
          <w:lang w:val="pt_PT" w:bidi="pt_PT"/>
        </w:rPr>
        <w:t>Parem aqui e discutam em grupo como vocês falarão sobre pessoas que amam Yahweh. Pause este áudio aqui.</w:t>
      </w:r>
    </w:p>
    <w:p>
      <w:pPr/>
      <w:r>
        <w:rPr>
          <w:lang w:val="pt_PT" w:bidi="pt_PT"/>
        </w:rPr>
      </w:r>
      <w:r>
        <w:rPr>
          <w:lang w:val="pt_PT" w:bidi="pt_PT"/>
        </w:rPr>
        <w:t xml:space="preserve">A terra teve </w:t>
      </w:r>
      <w:r>
        <w:rPr>
          <w:b/>
          <w:lang w:val="pt_PT" w:bidi="pt_PT"/>
        </w:rPr>
        <w:t>paz</w:t>
      </w:r>
      <w:r>
        <w:rPr>
          <w:lang w:val="pt_PT" w:bidi="pt_PT"/>
        </w:rPr>
        <w:t xml:space="preserve"> por 40 anos. Aqui, isso provavelmente significa que as pessoas vivem em harmonia umas com as outras e não lutam entre si, e que outras nações não atacam Israel. Para mais informações sobre paz, consulte o Glossário Mestre. Usem a mesma palavra ou frase para paz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6:1–10</w:t>
      </w:r>
      <w:r>
        <w:rPr>
          <w:lang w:val="pt_PT" w:bidi="pt_PT"/>
        </w:rPr>
      </w:r>
    </w:p>
    <w:p>
      <w:pPr>
        <w:pStyle w:val="Heading3"/>
      </w:pPr>
      <w:r>
        <w:rPr>
          <w:lang w:val="pt_PT" w:bidi="pt_PT"/>
        </w:rPr>
        <w:t>Ouvir e Sentir</w:t>
      </w:r>
    </w:p>
    <w:p>
      <w:pPr/>
      <w:r>
        <w:rPr>
          <w:lang w:val="pt_PT" w:bidi="pt_PT"/>
        </w:rPr>
      </w:r>
      <w:r>
        <w:rPr>
          <w:lang w:val="pt_PT" w:bidi="pt_PT"/>
        </w:rPr>
        <w:t>Nesta etapa, ouçam Juízes 6.1–10 e guardem em seus corações.</w:t>
      </w:r>
    </w:p>
    <w:p>
      <w:pPr/>
      <w:r>
        <w:rPr>
          <w:lang w:val="pt_PT" w:bidi="pt_PT"/>
        </w:rPr>
      </w:r>
      <w:r>
        <w:rPr>
          <w:lang w:val="pt_PT" w:bidi="pt_PT"/>
        </w:rPr>
        <w:t>Ouçam uma versão em áudio de Juízes 6.1–10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6.1–10 na tradução mais fácil de entender.</w:t>
      </w:r>
    </w:p>
    <w:p>
      <w:pPr/>
      <w:r>
        <w:rPr>
          <w:lang w:val="pt_PT" w:bidi="pt_PT"/>
        </w:rPr>
      </w:r>
      <w:r>
        <w:rPr>
          <w:lang w:val="pt_PT" w:bidi="pt_PT"/>
        </w:rPr>
        <w:t>Pause este áudio aqui.</w:t>
      </w:r>
    </w:p>
    <w:p>
      <w:pPr/>
      <w:r>
        <w:rPr>
          <w:lang w:val="pt_PT" w:bidi="pt_PT"/>
        </w:rPr>
      </w:r>
      <w:r>
        <w:rPr>
          <w:lang w:val="pt_PT" w:bidi="pt_PT"/>
        </w:rPr>
        <w:t>Em passagens anteriores, os israelitas desobedeceram a Yahweh e fizeram o que Yahweh considerava maligno. Por essa razão, Yahweh permitiu que o inimigo dos israelitas, os cananeus, oprimissem os israelitas. No entanto, Yahweh usou Débora e Baraque para resgatar os israelitas dos inimigos dos israelitas, e na última passagem, Débora e Baraque cantaram uma canção para louvar e agradecer a Yahweh.</w:t>
      </w:r>
    </w:p>
    <w:p>
      <w:pPr/>
      <w:r>
        <w:rPr>
          <w:lang w:val="pt_PT" w:bidi="pt_PT"/>
        </w:rPr>
      </w:r>
      <w:r>
        <w:rPr>
          <w:lang w:val="pt_PT" w:bidi="pt_PT"/>
        </w:rPr>
        <w:t>Mas agora, nessa história, os israelitas mais uma vez começam a desobedecer a Yahweh. Os israelitas mais uma vez fazem as coisas que Yahweh considera malignas. Isso provavelmente significa que os israelitas haviam começado a adorar deuses falsos novamente. Por essa razão, Yahweh mais uma vez permite que os inimigos dos israelitas oprimam os israelitas. Desta vez, Yahweh entrega os israelitas à mão de Midiã por sete anos, o que significa que Yahweh permite que o povo de Midiã, chamado de midianitas, tenha poder sobre os israelitas por sete anos. Os midianitas viviam na região ao sul dos israelitas, na parte sul da península do Sinai e partes ocidentais da Península Arábica.</w:t>
      </w:r>
    </w:p>
    <w:p>
      <w:pPr/>
      <w:r>
        <w:rPr>
          <w:lang w:val="pt_PT" w:bidi="pt_PT"/>
        </w:rPr>
      </w:r>
      <w:r>
        <w:rPr>
          <w:lang w:val="pt_PT" w:bidi="pt_PT"/>
        </w:rPr>
        <w:t>Parem aqui e, em grupo, olhem para um mapa das penínsulas do Sinai e Arábica. Pause este áudio aqui.</w:t>
      </w:r>
    </w:p>
    <w:p>
      <w:pPr/>
      <w:r>
        <w:rPr>
          <w:lang w:val="pt_PT" w:bidi="pt_PT"/>
        </w:rPr>
      </w:r>
      <w:r>
        <w:rPr>
          <w:lang w:val="pt_PT" w:bidi="pt_PT"/>
        </w:rPr>
        <w:t>Como os midianitas têm poder sobre os israelitas nesse momento, os israelitas fazem abrigos ou lugares para se esconder nas montanhas, cavernas e outros lugares seguros. Os israelitas fazem isso para escapar de seus inimigos. Sempre que os israelitas começam a cultivar comida, os midianitas invadem a terra. Dois outros grupos estrangeiros, os amalequitas e o povo do leste, vêm com os midianitas. O povo do leste veio das terras do deserto da Península Arábica. Os amalequitas provavelmente vieram com os midianitas da Península Arábica.</w:t>
      </w:r>
    </w:p>
    <w:p>
      <w:pPr/>
      <w:r>
        <w:rPr>
          <w:lang w:val="pt_PT" w:bidi="pt_PT"/>
        </w:rPr>
      </w:r>
      <w:r>
        <w:rPr>
          <w:lang w:val="pt_PT" w:bidi="pt_PT"/>
        </w:rPr>
        <w:t>Parem aqui e, em grupo, olhem novamente para um mapa do Sinai e das penínsulas arábicas. Pause este áudio aqui.</w:t>
      </w:r>
    </w:p>
    <w:p>
      <w:pPr/>
      <w:r>
        <w:rPr>
          <w:lang w:val="pt_PT" w:bidi="pt_PT"/>
        </w:rPr>
      </w:r>
      <w:r>
        <w:rPr>
          <w:lang w:val="pt_PT" w:bidi="pt_PT"/>
        </w:rPr>
        <w:t>Os midianitas, amalequitas e o povo do leste montaram acampamentos em Israel, o que mostra que eles querem ficar por longos períodos de tempo. Esses grupos de pessoas destroem todas as colheitas de alimentos que os israelitas cultivam, até Gaza. Gaza ficava no norte, ao longo das costas do mar: era a extremidade da Península do Sinai. Dizer que os midianitas e outros invasores destruíram as colheitas até Gaza significa que essas pessoas destruíram as colheitas em todo Israel. Os midianitas, os amalequitas e o povo do leste não deixam sequer uma coisa para os israelitas comerem.</w:t>
      </w:r>
    </w:p>
    <w:p>
      <w:pPr/>
      <w:r>
        <w:rPr>
          <w:lang w:val="pt_PT" w:bidi="pt_PT"/>
        </w:rPr>
      </w:r>
      <w:r>
        <w:rPr>
          <w:lang w:val="pt_PT" w:bidi="pt_PT"/>
        </w:rPr>
        <w:t>Parem aqui e olhem para um mapa que mostra a localização de Gaza na Península do Sinai. Pause este áudio aqui.</w:t>
      </w:r>
    </w:p>
    <w:p>
      <w:pPr/>
      <w:r>
        <w:rPr>
          <w:lang w:val="pt_PT" w:bidi="pt_PT"/>
        </w:rPr>
      </w:r>
      <w:r>
        <w:rPr>
          <w:lang w:val="pt_PT" w:bidi="pt_PT"/>
        </w:rPr>
        <w:t>Os midianitas, amalequitas e o povo do leste também matam ou levam todas as ovelhas, vacas, bois e burros dos israelitas. Os israelitas precisavam muito desses animais. As ovelhas forneciam material para roupas para vestir e carne para comer. As vacas também forneciam carne para comer e leite para beber. E bois e jumentos eram animais fortes que ajudavam os israelitas a fazer várias tarefas.</w:t>
      </w:r>
    </w:p>
    <w:p>
      <w:pPr/>
      <w:r>
        <w:rPr>
          <w:lang w:val="pt_PT" w:bidi="pt_PT"/>
        </w:rPr>
      </w:r>
      <w:r>
        <w:rPr>
          <w:lang w:val="pt_PT" w:bidi="pt_PT"/>
        </w:rPr>
        <w:t>Parem aqui e, em grupo, olhem para imagens de ovelhas, vacas, bois e jumentos. Pause este áudio aqui.</w:t>
      </w:r>
    </w:p>
    <w:p>
      <w:pPr/>
      <w:r>
        <w:rPr>
          <w:lang w:val="pt_PT" w:bidi="pt_PT"/>
        </w:rPr>
      </w:r>
      <w:r>
        <w:rPr>
          <w:lang w:val="pt_PT" w:bidi="pt_PT"/>
        </w:rPr>
        <w:t>Sem esses animais, e sem a comida que crescia nos campos, os israelitas sofreriam, e começariam a passar fome.</w:t>
      </w:r>
    </w:p>
    <w:p>
      <w:pPr/>
      <w:r>
        <w:rPr>
          <w:lang w:val="pt_PT" w:bidi="pt_PT"/>
        </w:rPr>
      </w:r>
      <w:r>
        <w:rPr>
          <w:lang w:val="pt_PT" w:bidi="pt_PT"/>
        </w:rPr>
        <w:t>Parem aqui e discutam essa pergunta em grupo: de que colheitas, animais ou indústrias vocês dependem para sobreviver? Conte uma história sobre uma vez em que você não tinha, ou não pôde obter, esses recursos. Pause este áudio aqui.</w:t>
      </w:r>
    </w:p>
    <w:p>
      <w:pPr/>
      <w:r>
        <w:rPr>
          <w:lang w:val="pt_PT" w:bidi="pt_PT"/>
        </w:rPr>
      </w:r>
      <w:r>
        <w:rPr>
          <w:lang w:val="pt_PT" w:bidi="pt_PT"/>
        </w:rPr>
        <w:t>Os inimigos dos israelitas vieram em números muito grandes. Esses inimigos trouxeram suas próprias tendas e animais com eles. Isso mostra que esses inimigos viriam para as terras dos israelitas para ficar por longos períodos de tempo e pegariam ou destruiriam todas as colheitas e animais dos israelitas. Esses inimigos vieram como enxames de gafanhotos. Gafanhotos são insetos que virão para um lugar em números enormes de uma só vez. Quando os gafanhotos chegam a um lugar, os gafanhotos comem toda a comida que encontram lá, e as pessoas que vivem nesse lugar não podem se livrar dos gafanhotos. O narrador compara os midianitas a um enxame de gafanhotos, porque os midianitas vinham em grandes números e comiam ou destruíam todas as coisas que cresciam na terra dos israelitas.</w:t>
      </w:r>
    </w:p>
    <w:p>
      <w:pPr/>
      <w:r>
        <w:rPr>
          <w:lang w:val="pt_PT" w:bidi="pt_PT"/>
        </w:rPr>
      </w:r>
      <w:r>
        <w:rPr>
          <w:lang w:val="pt_PT" w:bidi="pt_PT"/>
        </w:rPr>
        <w:t>Parem aqui e, em grupo, olhem para uma imagem de um enxame de gafanhotos. Pause este áudio aqui.</w:t>
      </w:r>
    </w:p>
    <w:p>
      <w:pPr/>
      <w:r>
        <w:rPr>
          <w:lang w:val="pt_PT" w:bidi="pt_PT"/>
        </w:rPr>
      </w:r>
      <w:r>
        <w:rPr>
          <w:lang w:val="pt_PT" w:bidi="pt_PT"/>
        </w:rPr>
        <w:t>Muitos midianitas e outros povos inimigos vieram para levar a comida e os animais dos israelitas. Vieram tantas pessoas que os israelitas não podiam nem contar quantas havia. Essas pessoas estrangeiras montavam camelos quando vieram. Camelos são animais que podem viajar longas distâncias por desertos. Os midianitas muitas vezes montavam camelos para viajar ou para atacar outros povos. Havia tantos midianitas montados nas costas de camelos que os israelitas não conseguiam contar quantos camelos havia.</w:t>
      </w:r>
    </w:p>
    <w:p>
      <w:pPr/>
      <w:r>
        <w:rPr>
          <w:lang w:val="pt_PT" w:bidi="pt_PT"/>
        </w:rPr>
      </w:r>
      <w:r>
        <w:rPr>
          <w:lang w:val="pt_PT" w:bidi="pt_PT"/>
        </w:rPr>
        <w:t>Parem aqui e olhem para uma imagem de um camelo como um grupo. Pause este áudio aqui.</w:t>
      </w:r>
    </w:p>
    <w:p>
      <w:pPr/>
      <w:r>
        <w:rPr>
          <w:lang w:val="pt_PT" w:bidi="pt_PT"/>
        </w:rPr>
      </w:r>
      <w:r>
        <w:rPr>
          <w:lang w:val="pt_PT" w:bidi="pt_PT"/>
        </w:rPr>
        <w:t>Como os midianitas e outros vieram para a terra dos israelitas e levaram ou destruíram a comida e os animais dos israelitas, os israelitas se tornaram muito pobres e começaram a passar fome. Então os israelitas clamam a Yahweh para que ele os ajude. Yahweh envia aos israelitas um profeta, um dos mensageiros especiais de Yahweh. Profetas eram pessoas que podiam entregar as mensagens de Yahweh aos israelitas. Quando um profeta falava, era como se Yahweh tivesse falado, porque as palavras vinham diretamente de Yahweh.</w:t>
      </w:r>
    </w:p>
    <w:p>
      <w:pPr/>
      <w:r>
        <w:rPr>
          <w:lang w:val="pt_PT" w:bidi="pt_PT"/>
        </w:rPr>
      </w:r>
      <w:r>
        <w:rPr>
          <w:lang w:val="pt_PT" w:bidi="pt_PT"/>
        </w:rPr>
        <w:t>O profeta conta aos israelitas a mensagem de Yahweh. Não sabemos quem é esse profeta. Desta vez, ao contrário das vezes anteriores no livro de Juízes, Yahweh mostra que ele está frustrado com os israelitas quando responde a eles. Yahweh lembra aos israelitas da promessa da aliança de Yahweh, ou acordo especial, com os israelitas desde o momento em que Yahweh os resgatou do Egito. Yahweh libertou os israelitas da mão dos egípcios, e da mão de todos os opressores dos israelitas. Essa linguagem especial significa que Yahweh tirou os israelitas do poder de todos aqueles que haviam abusado dos israelitas.</w:t>
      </w:r>
    </w:p>
    <w:p>
      <w:pPr/>
      <w:r>
        <w:rPr>
          <w:lang w:val="pt_PT" w:bidi="pt_PT"/>
        </w:rPr>
      </w:r>
      <w:r>
        <w:rPr>
          <w:lang w:val="pt_PT" w:bidi="pt_PT"/>
        </w:rPr>
        <w:t>Yahweh também diz que Yahweh expulsou os inimigos dos israelitas e deu aos israelitas as terras que uma vez haviam pertencido aos inimigos dos israelitas. Isso se refere ao fato de que a terra em que os israelitas agora vivem já pertenceu a seus inimigos, os cananeus. Mas Yahweh deu aos israelitas a capacidade de derrotar esses inimigos e tomar sua terra.</w:t>
      </w:r>
    </w:p>
    <w:p>
      <w:pPr/>
      <w:r>
        <w:rPr>
          <w:lang w:val="pt_PT" w:bidi="pt_PT"/>
        </w:rPr>
      </w:r>
      <w:r>
        <w:rPr>
          <w:lang w:val="pt_PT" w:bidi="pt_PT"/>
        </w:rPr>
        <w:t>Yahweh lembra aos israelitas de todas as coisas boas que Yahweh fez pelos israelitas. Yahweh lembra aos israelitas que Yahweh salvou e protegeu os israelitas. Agora Yahweh também lembra aos israelitas que ele deu aos israelitas um mandamento. Yahweh havia ordenado aos israelitas que, como ele era seu Deus, os israelitas não deveriam adorar os deuses dos amorreus. Os amorreus eram as pessoas que haviam vivido na terra antes de Yahweh a dar aos israelitas. Os amorreus adoravam falsos deuses em vez de Yahweh, e então Yahweh ordenou que os israelitas não adorassem esses falsos deuses uma vez que os israelitas viessem para essa terra. No entanto, os israelitas mais uma vez falharam em obedecer a esse mandamento. Isso deixou Yahweh irado. É por isso que Yahweh permitiu que os midianitas oprimissem 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6.1–10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os israelitas desobedecem a Yahweh quando começam a adorar falsos deuses mais uma vez.</w:t>
      </w:r>
    </w:p>
    <w:p>
      <w:pPr/>
      <w:r>
        <w:rPr>
          <w:lang w:val="pt_PT" w:bidi="pt_PT"/>
        </w:rPr>
      </w:r>
      <w:r>
        <w:rPr>
          <w:b/>
          <w:lang w:val="pt_PT" w:bidi="pt_PT"/>
        </w:rPr>
        <w:t>Na segunda cena:</w:t>
      </w:r>
      <w:r>
        <w:rPr>
          <w:lang w:val="pt_PT" w:bidi="pt_PT"/>
        </w:rPr>
        <w:t xml:space="preserve"> os midianitas, amalequitas e povo do leste vêm para a terra dos israelitas. Eles comem ou destroem toda a comida que os israelitas cultivam nos campos, e levam ou matam todos os animais dos israelitas.</w:t>
      </w:r>
    </w:p>
    <w:p>
      <w:pPr/>
      <w:r>
        <w:rPr>
          <w:lang w:val="pt_PT" w:bidi="pt_PT"/>
        </w:rPr>
      </w:r>
      <w:r>
        <w:rPr>
          <w:b/>
          <w:lang w:val="pt_PT" w:bidi="pt_PT"/>
        </w:rPr>
        <w:t>Na terceira cena:</w:t>
      </w:r>
      <w:r>
        <w:rPr>
          <w:lang w:val="pt_PT" w:bidi="pt_PT"/>
        </w:rPr>
        <w:t xml:space="preserve"> os israelitas fogem para suas fortalezas e os lugares onde se escondem nas colinas e montanhas para escapar dos midianitas e outros invasores.</w:t>
      </w:r>
    </w:p>
    <w:p>
      <w:pPr/>
      <w:r>
        <w:rPr>
          <w:lang w:val="pt_PT" w:bidi="pt_PT"/>
        </w:rPr>
      </w:r>
      <w:r>
        <w:rPr>
          <w:b/>
          <w:lang w:val="pt_PT" w:bidi="pt_PT"/>
        </w:rPr>
        <w:t>Na quarta cena:</w:t>
      </w:r>
      <w:r>
        <w:rPr>
          <w:lang w:val="pt_PT" w:bidi="pt_PT"/>
        </w:rPr>
        <w:t xml:space="preserve"> os israelitas começam a passar fome. Eles clamam a Yahweh e oram para que Yahweh os ajude.</w:t>
      </w:r>
    </w:p>
    <w:p>
      <w:pPr/>
      <w:r>
        <w:rPr>
          <w:lang w:val="pt_PT" w:bidi="pt_PT"/>
        </w:rPr>
      </w:r>
      <w:r>
        <w:rPr>
          <w:b/>
          <w:lang w:val="pt_PT" w:bidi="pt_PT"/>
        </w:rPr>
        <w:t>Na quinta cena:</w:t>
      </w:r>
      <w:r>
        <w:rPr>
          <w:lang w:val="pt_PT" w:bidi="pt_PT"/>
        </w:rPr>
        <w:t xml:space="preserve"> um profeta vem aos israelitas e entrega uma mensagem de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midianitas e outros invasores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o profeta.</w:t>
      </w:r>
    </w:p>
    <w:p>
      <w:pPr/>
      <w:r>
        <w:rPr>
          <w:lang w:val="pt_PT" w:bidi="pt_PT"/>
        </w:rPr>
      </w:r>
      <w:r>
        <w:rPr>
          <w:lang w:val="pt_PT" w:bidi="pt_PT"/>
        </w:rPr>
        <w:t>Em grupo, prestem atenção às partes do cenário da passagem:</w:t>
      </w:r>
    </w:p>
    <w:p>
      <w:pPr/>
      <w:r>
        <w:rPr>
          <w:lang w:val="pt_PT" w:bidi="pt_PT"/>
        </w:rPr>
      </w:r>
      <w:r>
        <w:rPr>
          <w:lang w:val="pt_PT" w:bidi="pt_PT"/>
        </w:rPr>
        <w:t>Nesse momento da história, os israelitas se estabeleceram nas terras na Península do Sinai. Os inimigos dos israelitas vêm de terras próximas ao sul e a leste da Península do Sinai.</w:t>
      </w:r>
    </w:p>
    <w:p>
      <w:pPr/>
      <w:r>
        <w:rPr>
          <w:lang w:val="pt_PT" w:bidi="pt_PT"/>
        </w:rPr>
      </w:r>
      <w:r>
        <w:rPr>
          <w:lang w:val="pt_PT" w:bidi="pt_PT"/>
        </w:rPr>
        <w:t>Parem aqui e, em grupo, olhem para um mapa do Sinai e das penínsulas arábicas. Pause este áudio aqui.</w:t>
      </w:r>
    </w:p>
    <w:p>
      <w:pPr/>
      <w:r>
        <w:rPr>
          <w:lang w:val="pt_PT" w:bidi="pt_PT"/>
        </w:rPr>
      </w:r>
      <w:r>
        <w:rPr>
          <w:lang w:val="pt_PT" w:bidi="pt_PT"/>
        </w:rPr>
        <w:t>Assim que a história começa, os israelitas começaram mais uma vez a fazer o mal aos olhos de Yahweh. Essa é outra maneira de dizer que os israelitas haviam começado a adorar deuses falsos, mesmo que em passagens anteriores, Yahweh tenha ordenado que não fizessem isso. Este é um erro terrível que os israelitas já cometeram antes, e agora eles cometem o mesmo erro novamente.</w:t>
      </w:r>
    </w:p>
    <w:p>
      <w:pPr/>
      <w:r>
        <w:rPr>
          <w:lang w:val="pt_PT" w:bidi="pt_PT"/>
        </w:rPr>
      </w:r>
      <w:r>
        <w:rPr>
          <w:lang w:val="pt_PT" w:bidi="pt_PT"/>
        </w:rPr>
        <w:t>Os midianitas vêm do sul e começam a invadir a terra dos israelitas, juntamente com outros povos estrangeiros, os amalequitas e as pessoas dos desertos orientais. Os midianitas viviam em terras ao sul dos israelitas, então algumas traduções dizem que os midianitas e os outros invasores "sobem" para a terra dos israelitas. Os midianitas e outros invasores montam camelos quando vêm. Os midianitas e outros invasores vêm em números enormes, e montam tendas para que possam ficar na terra dos israelitas por longos períodos de tempo.</w:t>
      </w:r>
    </w:p>
    <w:p>
      <w:pPr/>
      <w:r>
        <w:rPr>
          <w:lang w:val="pt_PT" w:bidi="pt_PT"/>
        </w:rPr>
      </w:r>
      <w:r>
        <w:rPr>
          <w:lang w:val="pt_PT" w:bidi="pt_PT"/>
        </w:rPr>
        <w:t>Quando os midianitas e outros invasores estrangeiros vêm para a terra dos israelitas, os israelitas fogem dos invasores. Os israelitas se escondem em cavernas, fendas e fortalezas nas colinas e montanhas para que os invasores estrangeiros não os matem ou os capturem. "Fortalezas" se refere a lugares que seriam difíceis para os inimigos encontrar ou aos quais chegar, sendo, portanto, lugares seguros para os israelitas. As cavernas seriam grandes aberturas nas laterais das colinas e montanhas onde os israelitas poderiam se esconder e não ser vistos. Fendas eram aberturas menores onde os israelitas poderiam se esconder.</w:t>
      </w:r>
    </w:p>
    <w:p>
      <w:pPr/>
      <w:r>
        <w:rPr>
          <w:lang w:val="pt_PT" w:bidi="pt_PT"/>
        </w:rPr>
      </w:r>
      <w:r>
        <w:rPr>
          <w:lang w:val="pt_PT" w:bidi="pt_PT"/>
        </w:rPr>
        <w:t>Parem aqui e olhem em grupo para uma imagem de uma caverna na montanha. Pause este áudio aqui.</w:t>
      </w:r>
    </w:p>
    <w:p>
      <w:pPr/>
      <w:r>
        <w:rPr>
          <w:lang w:val="pt_PT" w:bidi="pt_PT"/>
        </w:rPr>
      </w:r>
      <w:r>
        <w:rPr>
          <w:lang w:val="pt_PT" w:bidi="pt_PT"/>
        </w:rPr>
        <w:t>Esses invasores estrangeiros vêm quando a comida dos israelitas cresce nos campos. Os invasores levam ou destroem toda a comida, para que os israelitas não possam consumir nada. Os invasores estrangeiros também levam ou matam todos os animais mais importantes e preciosos dos israelitas, que incluem ovelhas, vacas, bois e jumentos.</w:t>
      </w:r>
    </w:p>
    <w:p>
      <w:pPr/>
      <w:r>
        <w:rPr>
          <w:lang w:val="pt_PT" w:bidi="pt_PT"/>
        </w:rPr>
      </w:r>
      <w:r>
        <w:rPr>
          <w:lang w:val="pt_PT" w:bidi="pt_PT"/>
        </w:rPr>
        <w:t>Parem aqui e, em grupo, olhem para imagens de ovelhas, vacas, bois e jumentos. Pause este áudio aqui.</w:t>
      </w:r>
    </w:p>
    <w:p>
      <w:pPr/>
      <w:r>
        <w:rPr>
          <w:lang w:val="pt_PT" w:bidi="pt_PT"/>
        </w:rPr>
      </w:r>
      <w:r>
        <w:rPr>
          <w:lang w:val="pt_PT" w:bidi="pt_PT"/>
        </w:rPr>
        <w:t>Os invasores trazem seu próprio gado, ou animais, para a terra dos israelitas, e montam tendas para que possam ficar por longos períodos de tempo na terra dos israelitas. Os invasores vêm como enxames de gafanhotos, que são insetos que vêm a lugares em números enormes e comem toda a comida que encontram nesse lugar. Quando os gafanhotos chegam a um lugar, as pessoas que vivem nesse lugar não conseguem se livrar dos gafanhotos. Então o narrador compara os midianitas a um enxame de gafanhotos, porque os midianitas vieram em grandes números e comeram ou destruíram tudo o que crescia na terra dos israelitas.</w:t>
      </w:r>
    </w:p>
    <w:p>
      <w:pPr/>
      <w:r>
        <w:rPr>
          <w:lang w:val="pt_PT" w:bidi="pt_PT"/>
        </w:rPr>
      </w:r>
      <w:r>
        <w:rPr>
          <w:lang w:val="pt_PT" w:bidi="pt_PT"/>
        </w:rPr>
        <w:t>Parem aqui em grupo e olhem para uma imagem de um único gafanhoto, e uma imagem de um enxame de gafanhotos. Conte uma história sobre uma coisa que vem ou viaja em um grande grupo. Com o que vocês comparariam um grande grupo de invasores? Pause este áudio aqui.</w:t>
      </w:r>
    </w:p>
    <w:p>
      <w:pPr/>
      <w:r>
        <w:rPr>
          <w:lang w:val="pt_PT" w:bidi="pt_PT"/>
        </w:rPr>
      </w:r>
      <w:r>
        <w:rPr>
          <w:lang w:val="pt_PT" w:bidi="pt_PT"/>
        </w:rPr>
        <w:t>O povo de Israel sente grande angústia, e as pessoas começam a passar fome. As pessoas clamam a Yahweh. Em outras palavras, as pessoas oram desesperadamente a Yahweh pedindo ajuda.</w:t>
      </w:r>
    </w:p>
    <w:p>
      <w:pPr/>
      <w:r>
        <w:rPr>
          <w:lang w:val="pt_PT" w:bidi="pt_PT"/>
        </w:rPr>
      </w:r>
      <w:r>
        <w:rPr>
          <w:lang w:val="pt_PT" w:bidi="pt_PT"/>
        </w:rPr>
        <w:t>Parem aqui e discutam em grupo como vocês descreverão a ação para clamar a Yahweh pedindo ajuda. Pause este áudio aqui.</w:t>
      </w:r>
    </w:p>
    <w:p>
      <w:pPr/>
      <w:r>
        <w:rPr>
          <w:lang w:val="pt_PT" w:bidi="pt_PT"/>
        </w:rPr>
      </w:r>
      <w:r>
        <w:rPr>
          <w:lang w:val="pt_PT" w:bidi="pt_PT"/>
        </w:rPr>
        <w:t>A passagem diz que quando os israelitas começaram a clamar a Yahweh pedindo ajuda, Yahweh enviou um profeta, ou mensageiro, aos israelitas. Isso significa que Yahweh enviou o profeta como uma resposta às orações dos israelitas. Yahweh esperou para responder até que os israelitas chamaram por Yahweh.</w:t>
      </w:r>
    </w:p>
    <w:p>
      <w:pPr/>
      <w:r>
        <w:rPr>
          <w:lang w:val="pt_PT" w:bidi="pt_PT"/>
        </w:rPr>
      </w:r>
      <w:r>
        <w:rPr>
          <w:lang w:val="pt_PT" w:bidi="pt_PT"/>
        </w:rPr>
        <w:t>Yahweh envia um profeta para entregar uma mensagem aos israelitas. O profeta diz primeiro: "Isso é o que Yahweh, o Deus de Israel, diz". Embora o profeta fale as palavras, as palavras vêm diretamente de Yahweh.</w:t>
      </w:r>
    </w:p>
    <w:p>
      <w:pPr/>
      <w:r>
        <w:rPr>
          <w:lang w:val="pt_PT" w:bidi="pt_PT"/>
        </w:rPr>
      </w:r>
      <w:r>
        <w:rPr>
          <w:lang w:val="pt_PT" w:bidi="pt_PT"/>
        </w:rPr>
        <w:t>Yahweh lembra aos israelitas que ele libertou os israelitas da escravidão no Egito. Yahweh lembra aos israelitas que Yahweh libertou os israelitas da mão dos egípcios, e da mão de todos aqueles que oprimiam os israelitas. A palavra "mão" aqui significa poder ou autoridade. Yahweh libertou os israelitas do poder dos egípcios, e do poder das pessoas que oprimiam os israelitas. Yahweh deu aos israelitas a terra em que os israelitas agora vivem.</w:t>
      </w:r>
    </w:p>
    <w:p>
      <w:pPr/>
      <w:r>
        <w:rPr>
          <w:lang w:val="pt_PT" w:bidi="pt_PT"/>
        </w:rPr>
      </w:r>
      <w:r>
        <w:rPr>
          <w:lang w:val="pt_PT" w:bidi="pt_PT"/>
        </w:rPr>
        <w:t>Parem aqui e lembrem uns aos outros como vocês traduziram que Yahweh salva alguém da "mão de" seus inimigos em histórias anteriores. Pause este áudio aqui.</w:t>
      </w:r>
    </w:p>
    <w:p>
      <w:pPr/>
      <w:r>
        <w:rPr>
          <w:lang w:val="pt_PT" w:bidi="pt_PT"/>
        </w:rPr>
      </w:r>
      <w:r>
        <w:rPr>
          <w:lang w:val="pt_PT" w:bidi="pt_PT"/>
        </w:rPr>
        <w:t>Yahweh também lembra aos israelitas do que Yahweh disse a eles no passado. Yahweh disse aos israelitas antes que ele, Yahweh, era o único Deus deles, e que quando os israelitas viessem para sua nova terra, eles não deveriam adorar nenhum deus falso. Nesse momento da história, os israelitas pediram apenas a Yahweh que os ajudasse, mas os israelitas não se arrependeram verdadeiramente, ou mostraram que se arrependeram das maneiras como iraram Yahweh. É por isso que Yahweh lembra aos israelitas de tudo o que Yahweh fez por eles. Yahweh quer que os israelitas se lembrem de sua aliança, ou acordo especial, com Yahweh, e que os israelitas se arrependam.</w:t>
      </w:r>
    </w:p>
    <w:p>
      <w:pPr/>
      <w:r>
        <w:rPr>
          <w:lang w:val="pt_PT" w:bidi="pt_PT"/>
        </w:rPr>
      </w:r>
      <w:r>
        <w:rPr>
          <w:lang w:val="pt_PT" w:bidi="pt_PT"/>
        </w:rPr>
        <w:t>Yahweh ainda fala por meio do profeta quando Yahweh diz aos israelitas que eles não ouviram a voz de Yahweh. Essa era uma maneira de dizer que os israelitas não haviam obedecido às coisas que Yahweh disse para fazer.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6.1–10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midianitas e outros invasores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o profeta.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israelitas começam a fazer o que Yahweh diz que é mau, mesmo que em passagens anteriores Yahweh tenha ordenado que não fizessem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israelita: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 Yahweh fica irado pelos israelitas terem começado a adorar deuses falsos novamente. Como punição, Yahweh permite que os midianitas, as pessoas da terra de Midiã, tenham poder sobre os israelitas por sete anos. Os midianitas invadem repetidamente a terra dos israelitas, juntamente com os amalequitas e os povos dos desertos orientais. Os midianitas e os outros invasores vêm em números enormes, e essas pessoas montam tendas e ficam na terra dos israelitas por longos períodos de tempo.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invasor midianita: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Sempre que os midianitas e outros invasores vêm, os israelitas fogem para cavernas e outros lugares seguros nas colinas e montanhas. Os israelitas se escondem nesses lugares.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israelita: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invasores levam ou destroem a comida dos israelitas e os animais dos israelitas. Os invasores fazem tudo isso em toda a terra dos israelitas, e todos os israelitas sofrem. Os israelitas começam a passar fome, e clamam a Yahweh para pedir a Yahweh que os ajude.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israelita: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envia um profeta para entregar uma mensagem aos israelitas. O profeta diz aos israelitas o que Yahweh tem a dizer a eles. Yahweh libertou os israelitas quando eles eram escravos no Egito. Yahweh os levou para fora do Egito, e Yahweh resgatou os israelitas de todos aqueles que abusavam e oprimiam os israelitas. Yahweh também deu aos israelitas a terra em que agora vivem. Yahweh lembra aos israelitas de todas essas coisas.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profeta: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também lembra aos israelitas que ele fez uma aliança, ou acordo especial, com os israelitas no passado. A aliança era que Yahweh seria o único Deus dos israelitas, e que os israelitas seriam o povo especial, escolhido de Yahweh. Yahweh também lembra aos israelitas do mandamento que Yahweh deu a eles no passado de não adorar nenhum outro deus. Mas Yahweh diz aos israelitas que eles não obedeceram a esse mandamento.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israelita: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6.1–10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w:t>
      </w:r>
      <w:r>
        <w:rPr>
          <w:b/>
          <w:lang w:val="pt_PT" w:bidi="pt_PT"/>
        </w:rPr>
        <w:t>israelitas</w:t>
      </w:r>
      <w:r>
        <w:rPr>
          <w:lang w:val="pt_PT" w:bidi="pt_PT"/>
        </w:rPr>
        <w:t xml:space="preserve"> começaram a fazer o que era </w:t>
      </w:r>
      <w:r>
        <w:rPr>
          <w:b/>
          <w:lang w:val="pt_PT" w:bidi="pt_PT"/>
        </w:rPr>
        <w:t>mau</w:t>
      </w:r>
      <w:r>
        <w:rPr>
          <w:lang w:val="pt_PT" w:bidi="pt_PT"/>
        </w:rPr>
        <w:t xml:space="preserve"> aos olhos de </w:t>
      </w:r>
      <w:r>
        <w:rPr>
          <w:b/>
          <w:lang w:val="pt_PT" w:bidi="pt_PT"/>
        </w:rPr>
        <w:t>Yahweh</w:t>
      </w:r>
      <w:r>
        <w:rPr>
          <w:lang w:val="pt_PT" w:bidi="pt_PT"/>
        </w:rPr>
        <w:t>, ou o que era maligno aos olhos de Yahweh. Isso significa que os israelitas fizeram o que Yahweh disse que era maligno. Use as mesmas palavras para traduzir "maligno", "israelitas" e "Yahweh" que você usou anteriormente. Para mais informações sobre maligno, israelita e Yahweh, consulte o Glossário Mestre.</w:t>
      </w:r>
    </w:p>
    <w:p>
      <w:pPr/>
      <w:r>
        <w:rPr>
          <w:lang w:val="pt_PT" w:bidi="pt_PT"/>
        </w:rPr>
      </w:r>
      <w:r>
        <w:rPr>
          <w:lang w:val="pt_PT" w:bidi="pt_PT"/>
        </w:rPr>
        <w:t xml:space="preserve">Yahweh permitiu que o povo de Midiã viesse para oprimir os israelitas, e os israelitas fugiram para </w:t>
      </w:r>
      <w:r>
        <w:rPr>
          <w:b/>
          <w:lang w:val="pt_PT" w:bidi="pt_PT"/>
        </w:rPr>
        <w:t>fortalezas</w:t>
      </w:r>
      <w:r>
        <w:rPr>
          <w:lang w:val="pt_PT" w:bidi="pt_PT"/>
        </w:rPr>
        <w:t xml:space="preserve"> e cavernas nas montanhas. Uma fortaleza é uma cidade com muralhas fortes ao redor, ou, nesse caso, um lugar forte onde as pessoas podem se esconder e se defender de seus inimigos.</w:t>
      </w:r>
    </w:p>
    <w:p>
      <w:pPr/>
      <w:r>
        <w:rPr>
          <w:lang w:val="pt_PT" w:bidi="pt_PT"/>
        </w:rPr>
      </w:r>
      <w:r>
        <w:rPr>
          <w:lang w:val="pt_PT" w:bidi="pt_PT"/>
        </w:rPr>
        <w:t>Parem aqui e discutam em grupo qual palavra ou frase vocês usarão para fortaleza. Para mais informações, consulte fortaleza no Glossário Mestre. Pause este áudio aqui.</w:t>
      </w:r>
    </w:p>
    <w:p>
      <w:pPr/>
      <w:r>
        <w:rPr>
          <w:lang w:val="pt_PT" w:bidi="pt_PT"/>
        </w:rPr>
      </w:r>
      <w:r>
        <w:rPr>
          <w:lang w:val="pt_PT" w:bidi="pt_PT"/>
        </w:rPr>
        <w:t xml:space="preserve">Os invasores levam ou matam todas as colheitas dos israelitas e suas </w:t>
      </w:r>
      <w:r>
        <w:rPr>
          <w:b/>
          <w:lang w:val="pt_PT" w:bidi="pt_PT"/>
        </w:rPr>
        <w:t>ovelhas</w:t>
      </w:r>
      <w:r>
        <w:rPr>
          <w:lang w:val="pt_PT" w:bidi="pt_PT"/>
        </w:rPr>
        <w:t xml:space="preserve">, </w:t>
      </w:r>
      <w:r>
        <w:rPr>
          <w:b/>
          <w:lang w:val="pt_PT" w:bidi="pt_PT"/>
        </w:rPr>
        <w:t>vacas</w:t>
      </w:r>
      <w:r>
        <w:rPr>
          <w:lang w:val="pt_PT" w:bidi="pt_PT"/>
        </w:rPr>
        <w:t xml:space="preserve">, </w:t>
      </w:r>
      <w:r>
        <w:rPr>
          <w:b/>
          <w:lang w:val="pt_PT" w:bidi="pt_PT"/>
        </w:rPr>
        <w:t>bois</w:t>
      </w:r>
      <w:r>
        <w:rPr>
          <w:lang w:val="pt_PT" w:bidi="pt_PT"/>
        </w:rPr>
        <w:t xml:space="preserve"> e </w:t>
      </w:r>
      <w:r>
        <w:rPr>
          <w:b/>
          <w:lang w:val="pt_PT" w:bidi="pt_PT"/>
        </w:rPr>
        <w:t>jumentos</w:t>
      </w:r>
      <w:r>
        <w:rPr>
          <w:lang w:val="pt_PT" w:bidi="pt_PT"/>
        </w:rPr>
        <w:t>.</w:t>
      </w:r>
    </w:p>
    <w:p>
      <w:pPr/>
      <w:r>
        <w:rPr>
          <w:lang w:val="pt_PT" w:bidi="pt_PT"/>
        </w:rPr>
      </w:r>
      <w:r>
        <w:rPr>
          <w:lang w:val="pt_PT" w:bidi="pt_PT"/>
        </w:rPr>
        <w:t>Parem aqui e olhem para imagens de ovelhas, vacas, bois e jumentos em grupo. Use as mesmas palavras para esses animais que você usou anteriormente. Pause este áudio aqui.</w:t>
      </w:r>
    </w:p>
    <w:p>
      <w:pPr/>
      <w:r>
        <w:rPr>
          <w:lang w:val="pt_PT" w:bidi="pt_PT"/>
        </w:rPr>
      </w:r>
      <w:r>
        <w:rPr>
          <w:lang w:val="pt_PT" w:bidi="pt_PT"/>
        </w:rPr>
        <w:t xml:space="preserve">A passagem compara os invasores a </w:t>
      </w:r>
      <w:r>
        <w:rPr>
          <w:b/>
          <w:lang w:val="pt_PT" w:bidi="pt_PT"/>
        </w:rPr>
        <w:t>enxames de gafanhotos</w:t>
      </w:r>
      <w:r>
        <w:rPr>
          <w:lang w:val="pt_PT" w:bidi="pt_PT"/>
        </w:rPr>
        <w:t xml:space="preserve">, que são insetos que vêm em grandes números e comem toda a comida e recursos de uma região. Tantos invasores vêm com seu </w:t>
      </w:r>
      <w:r>
        <w:rPr>
          <w:b/>
          <w:lang w:val="pt_PT" w:bidi="pt_PT"/>
        </w:rPr>
        <w:t>gado</w:t>
      </w:r>
      <w:r>
        <w:rPr>
          <w:lang w:val="pt_PT" w:bidi="pt_PT"/>
        </w:rPr>
        <w:t>, ou animais de fazenda, que tanto os invasores quanto o gado comem toda a comida dos israelitas.</w:t>
      </w:r>
    </w:p>
    <w:p>
      <w:pPr/>
      <w:r>
        <w:rPr>
          <w:lang w:val="pt_PT" w:bidi="pt_PT"/>
        </w:rPr>
      </w:r>
      <w:r>
        <w:rPr>
          <w:lang w:val="pt_PT" w:bidi="pt_PT"/>
        </w:rPr>
        <w:t>Parem aqui e discutam em grupo quais palavras ou frases vocês usarão para gado, ou animais importantes, e "um enxame de gafanhotos". Pause este áudio aqui.</w:t>
      </w:r>
    </w:p>
    <w:p>
      <w:pPr/>
      <w:r>
        <w:rPr>
          <w:lang w:val="pt_PT" w:bidi="pt_PT"/>
        </w:rPr>
      </w:r>
      <w:r>
        <w:rPr>
          <w:lang w:val="pt_PT" w:bidi="pt_PT"/>
        </w:rPr>
        <w:t xml:space="preserve">A passagem diz que os invasores montavam </w:t>
      </w:r>
      <w:r>
        <w:rPr>
          <w:b/>
          <w:lang w:val="pt_PT" w:bidi="pt_PT"/>
        </w:rPr>
        <w:t>camelos</w:t>
      </w:r>
      <w:r>
        <w:rPr>
          <w:lang w:val="pt_PT" w:bidi="pt_PT"/>
        </w:rPr>
        <w:t>, que são animais que as pessoas usam para atravessar longas distâncias de terras desérticas. Os invasores e os camelos são tão grandes em número que os israelitas não podem contá-los.</w:t>
      </w:r>
    </w:p>
    <w:p>
      <w:pPr/>
      <w:r>
        <w:rPr>
          <w:lang w:val="pt_PT" w:bidi="pt_PT"/>
        </w:rPr>
      </w:r>
      <w:r>
        <w:rPr>
          <w:lang w:val="pt_PT" w:bidi="pt_PT"/>
        </w:rPr>
        <w:t>Parem aqui e olhem para uma imagem de um camelo em grupo. Discutam qual palavra vocês usarão para camelo. Pause este áudio aqui.</w:t>
      </w:r>
    </w:p>
    <w:p>
      <w:pPr/>
      <w:r>
        <w:rPr>
          <w:lang w:val="pt_PT" w:bidi="pt_PT"/>
        </w:rPr>
      </w:r>
      <w:r>
        <w:rPr>
          <w:lang w:val="pt_PT" w:bidi="pt_PT"/>
        </w:rPr>
        <w:t xml:space="preserve">Yahweh enviou aos israelitas um </w:t>
      </w:r>
      <w:r>
        <w:rPr>
          <w:b/>
          <w:lang w:val="pt_PT" w:bidi="pt_PT"/>
        </w:rPr>
        <w:t>profeta</w:t>
      </w:r>
      <w:r>
        <w:rPr>
          <w:lang w:val="pt_PT" w:bidi="pt_PT"/>
        </w:rPr>
        <w:t>, ou mensageiro escolhido, para entregar a mensagem de Yahweh aos israelitas. Use a mesma palavra para traduzir profeta que você usou anteriormente. Para mais informações sobre profeta, consulte o Glossário Mestre.</w:t>
      </w:r>
    </w:p>
    <w:p>
      <w:pPr/>
      <w:r>
        <w:rPr>
          <w:lang w:val="pt_PT" w:bidi="pt_PT"/>
        </w:rPr>
      </w:r>
      <w:r>
        <w:rPr>
          <w:lang w:val="pt_PT" w:bidi="pt_PT"/>
        </w:rPr>
        <w:t xml:space="preserve">O profeta diz aos israelitas o que Yahweh, o </w:t>
      </w:r>
      <w:r>
        <w:rPr>
          <w:b/>
          <w:lang w:val="pt_PT" w:bidi="pt_PT"/>
        </w:rPr>
        <w:t>Deus</w:t>
      </w:r>
      <w:r>
        <w:rPr>
          <w:lang w:val="pt_PT" w:bidi="pt_PT"/>
        </w:rPr>
        <w:t xml:space="preserve"> de Israel, quer dizer aos israelitas. A frase "o Deus de Israel" significa que Yahweh é o Deus de Israel, diferente de todos os outros deuses que os povos que vivem ao redor dos israelitas adoram. Use a mesma palavra para traduzir Deus que você usou anteriormente. Para mais informações sobre Deus, consultem o Glossário Mestre.</w:t>
      </w:r>
    </w:p>
    <w:p>
      <w:pPr/>
      <w:r>
        <w:rPr>
          <w:lang w:val="pt_PT" w:bidi="pt_PT"/>
        </w:rPr>
      </w:r>
      <w:r>
        <w:rPr>
          <w:lang w:val="pt_PT" w:bidi="pt_PT"/>
        </w:rPr>
        <w:t xml:space="preserve">Yahweh libertou os israelitas da </w:t>
      </w:r>
      <w:r>
        <w:rPr>
          <w:b/>
          <w:lang w:val="pt_PT" w:bidi="pt_PT"/>
        </w:rPr>
        <w:t>escravidão</w:t>
      </w:r>
      <w:r>
        <w:rPr>
          <w:lang w:val="pt_PT" w:bidi="pt_PT"/>
        </w:rPr>
        <w:t xml:space="preserve"> no Egito. Algumas traduções dizem que Yahweh trouxe os israelitas para fora da terra da escravidão. Outros dizem que Yahweh trouxe os israelitas para fora da casa da escravidão, ou servidão. Essas são todas as maneiras de se referir à época em que os egípcios mantiveram os israelitas como escravos.</w:t>
      </w:r>
    </w:p>
    <w:p>
      <w:pPr/>
      <w:r>
        <w:rPr>
          <w:lang w:val="pt_PT" w:bidi="pt_PT"/>
        </w:rPr>
      </w:r>
      <w:r>
        <w:rPr>
          <w:lang w:val="pt_PT" w:bidi="pt_PT"/>
        </w:rPr>
        <w:t>Parem aqui e discutam em grupo qual palavra ou frase vocês usarão para "escravo. Se você já traduziu essa palavra em outro livro da Bíblia, use a mesma palavra que você usou lá. Para mais informações sobre escravo, consulte o Glossário Mestre. Pause este áudio aqui.</w:t>
      </w:r>
    </w:p>
    <w:p>
      <w:pPr/>
      <w:r>
        <w:rPr>
          <w:lang w:val="pt_PT" w:bidi="pt_PT"/>
        </w:rPr>
      </w:r>
      <w:r>
        <w:rPr>
          <w:lang w:val="pt_PT" w:bidi="pt_PT"/>
        </w:rPr>
        <w:t xml:space="preserve">A mensagem do profeta de Yahweh afirma que Yahweh deu aos israelitas um mandamento. Yahweh disse que ele era o Deus dos israelitas, e que os israelitas não deveriam temer, reverenciar ou adorar os falsos </w:t>
      </w:r>
      <w:r>
        <w:rPr>
          <w:b/>
          <w:lang w:val="pt_PT" w:bidi="pt_PT"/>
        </w:rPr>
        <w:t>deuses</w:t>
      </w:r>
      <w:r>
        <w:rPr>
          <w:lang w:val="pt_PT" w:bidi="pt_PT"/>
        </w:rPr>
        <w:t xml:space="preserve"> dos amorreus que vivem na terra. Use a mesma palavra para traduzir "deuses" que você usou anteriormente. Para mais informações sobre deuses, consultem o Glossário Mestre.</w:t>
      </w:r>
    </w:p>
    <w:p>
      <w:pPr/>
      <w:r>
        <w:rPr>
          <w:lang w:val="pt_PT" w:bidi="pt_PT"/>
        </w:rPr>
      </w:r>
      <w:r>
        <w:rPr>
          <w:lang w:val="pt_PT" w:bidi="pt_PT"/>
        </w:rPr>
        <w:t>Mas os israelitas não ouviram a voz de Yahweh. A palavra "voz" aqui significa o mandamento de Yahweh. Dizer que os israelitas não ouviram a voz de Yahweh significa que os israelitas não obedeceram ao mandamento de Yahweh de não adorar falsos deuses.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6:11–27</w:t>
      </w:r>
      <w:r>
        <w:rPr>
          <w:lang w:val="pt_PT" w:bidi="pt_PT"/>
        </w:rPr>
      </w:r>
    </w:p>
    <w:p>
      <w:pPr>
        <w:pStyle w:val="Heading3"/>
      </w:pPr>
      <w:r>
        <w:rPr>
          <w:lang w:val="pt_PT" w:bidi="pt_PT"/>
        </w:rPr>
        <w:t>Ouvir e Sentir</w:t>
      </w:r>
    </w:p>
    <w:p>
      <w:pPr/>
      <w:r>
        <w:rPr>
          <w:lang w:val="pt_PT" w:bidi="pt_PT"/>
        </w:rPr>
      </w:r>
      <w:r>
        <w:rPr>
          <w:lang w:val="pt_PT" w:bidi="pt_PT"/>
        </w:rPr>
        <w:t>Nesta etapa, ouçam Juízes 6.11–27 e guardem em seus corações.</w:t>
      </w:r>
    </w:p>
    <w:p>
      <w:pPr/>
      <w:r>
        <w:rPr>
          <w:lang w:val="pt_PT" w:bidi="pt_PT"/>
        </w:rPr>
      </w:r>
      <w:r>
        <w:rPr>
          <w:lang w:val="pt_PT" w:bidi="pt_PT"/>
        </w:rPr>
        <w:t>Ouçam uma versão em áudio de Juízes 6.11–27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6.11–27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os israelitas começaram mais uma vez a adorar deuses falsos. Isso irritou Yahweh, o único Deus verdadeiro. Yahweh puniu os israelitas quando ele permitiu que os midianitas e outros povos estrangeiros oprimissem os israelitas. Os midianitas e outros povos estrangeiros continuam a vir para a terra dos israelitas e levam todos os animais e comida dos israelitas, de modo que os israelitas começam a passar fome.</w:t>
      </w:r>
    </w:p>
    <w:p>
      <w:pPr/>
      <w:r>
        <w:rPr>
          <w:lang w:val="pt_PT" w:bidi="pt_PT"/>
        </w:rPr>
      </w:r>
      <w:r>
        <w:rPr>
          <w:lang w:val="pt_PT" w:bidi="pt_PT"/>
        </w:rPr>
        <w:t>Na história anterior, os israelitas imploraram a Yahweh que os ajudasse. Essa história começa quando o anjo de Yahweh vem visitar um homem israelita chamado Gideão. Um "anjo de Yahweh" é um anjo especial que fala com tanta autoridade que é como se o próprio Yahweh falasse.</w:t>
      </w:r>
    </w:p>
    <w:p>
      <w:pPr/>
      <w:r>
        <w:rPr>
          <w:lang w:val="pt_PT" w:bidi="pt_PT"/>
        </w:rPr>
      </w:r>
      <w:r>
        <w:rPr>
          <w:lang w:val="pt_PT" w:bidi="pt_PT"/>
        </w:rPr>
        <w:t>O anjo de Yahweh se senta sob uma árvore. Algumas traduções a chamam de carvalho. Outras traduções chamam a árvore de terebinto.</w:t>
      </w:r>
    </w:p>
    <w:p>
      <w:pPr/>
      <w:r>
        <w:rPr>
          <w:lang w:val="pt_PT" w:bidi="pt_PT"/>
        </w:rPr>
      </w:r>
      <w:r>
        <w:rPr>
          <w:lang w:val="pt_PT" w:bidi="pt_PT"/>
        </w:rPr>
        <w:t>Parem aqui e, em grupo, olhem para uma imagem de um carvalho. Pause este áudio aqui.</w:t>
      </w:r>
    </w:p>
    <w:p>
      <w:pPr/>
      <w:r>
        <w:rPr>
          <w:lang w:val="pt_PT" w:bidi="pt_PT"/>
        </w:rPr>
      </w:r>
      <w:r>
        <w:rPr>
          <w:lang w:val="pt_PT" w:bidi="pt_PT"/>
        </w:rPr>
        <w:t>A árvore sob a qual o anjo se senta está em uma cidade chamada Ofra. A árvore pertence a um homem chamado Joás, que era um abiezireu, o que significa que ele era um descendente de um antepassado cujo nome era Abiezer.</w:t>
      </w:r>
    </w:p>
    <w:p>
      <w:pPr/>
      <w:r>
        <w:rPr>
          <w:lang w:val="pt_PT" w:bidi="pt_PT"/>
        </w:rPr>
      </w:r>
      <w:r>
        <w:rPr>
          <w:lang w:val="pt_PT" w:bidi="pt_PT"/>
        </w:rPr>
        <w:t>O anjo de Yahweh vem enquanto o filho de Joás, Gideão, debulha um grão chamado trigo.</w:t>
      </w:r>
    </w:p>
    <w:p>
      <w:pPr/>
      <w:r>
        <w:rPr>
          <w:lang w:val="pt_PT" w:bidi="pt_PT"/>
        </w:rPr>
      </w:r>
      <w:r>
        <w:rPr>
          <w:lang w:val="pt_PT" w:bidi="pt_PT"/>
        </w:rPr>
        <w:t>Parem aqui e, em grupo, olhem para uma imagem de talos de trigo e uma imagem de grãos de trigo. Pause este áudio aqui.</w:t>
      </w:r>
    </w:p>
    <w:p>
      <w:pPr/>
      <w:r>
        <w:rPr>
          <w:lang w:val="pt_PT" w:bidi="pt_PT"/>
        </w:rPr>
      </w:r>
      <w:r>
        <w:rPr>
          <w:lang w:val="pt_PT" w:bidi="pt_PT"/>
        </w:rPr>
        <w:t>Gideão debulha o trigo em um lagar sob o carvalho. Um lagar não era o lugar normal para fazer esse trabalho. Um lagar era um poço quadrado ou circular abaixo do solo. As pessoas usariam um lagar para fazer a bebida chamada vinho. Gideão debulhava o trigo no lagar sob o carvalho para que os midianitas não vissem Gideão e roubassem os grãos de trigo para si mesmos.</w:t>
      </w:r>
    </w:p>
    <w:p>
      <w:pPr/>
      <w:r>
        <w:rPr>
          <w:lang w:val="pt_PT" w:bidi="pt_PT"/>
        </w:rPr>
      </w:r>
      <w:r>
        <w:rPr>
          <w:lang w:val="pt_PT" w:bidi="pt_PT"/>
        </w:rPr>
        <w:t>Parem aqui e olhem para uma imagem de um lagar em grupo. Pause este áudio aqui.</w:t>
      </w:r>
    </w:p>
    <w:p>
      <w:pPr/>
      <w:r>
        <w:rPr>
          <w:lang w:val="pt_PT" w:bidi="pt_PT"/>
        </w:rPr>
      </w:r>
      <w:r>
        <w:rPr>
          <w:lang w:val="pt_PT" w:bidi="pt_PT"/>
        </w:rPr>
        <w:t>O anjo de Yahweh vem diante de Gideão e diz que Yahweh está com Gideão, o que significa que Yahweh abençoará Gideão e ajudará Gideão. Gideão pergunta como poderia ser verdade que Yahweh está com os israelitas, uma vez que tantas coisas terríveis aconteceram com os israelitas.</w:t>
      </w:r>
    </w:p>
    <w:p>
      <w:pPr/>
      <w:r>
        <w:rPr>
          <w:lang w:val="pt_PT" w:bidi="pt_PT"/>
        </w:rPr>
      </w:r>
      <w:r>
        <w:rPr>
          <w:lang w:val="pt_PT" w:bidi="pt_PT"/>
        </w:rPr>
        <w:t>Gideão pergunta ao anjo por que Yahweh não realizou nenhum ato grande e maravilhoso para ajudar os israelitas. Gideão lembra ao anjo que os antepassados de Gideão falaram da vez em que Yahweh resgatou os israelitas da escravidão no Egito. Mas agora Gideão diz que Yahweh abandonou os israelitas e permitiu que eles caíssem na mão, ou poder, dos midianitas.</w:t>
      </w:r>
    </w:p>
    <w:p>
      <w:pPr/>
      <w:r>
        <w:rPr>
          <w:lang w:val="pt_PT" w:bidi="pt_PT"/>
        </w:rPr>
      </w:r>
      <w:r>
        <w:rPr>
          <w:lang w:val="pt_PT" w:bidi="pt_PT"/>
        </w:rPr>
        <w:t>Então Yahweh se volta para Gideão e fala. A história diz "Yahweh" aqui, não "anjo de Yahweh". Esse pode ser um lembrete de que o próprio Yahweh falou por meio do anjo, ou pode significar que Yahweh aparece diante de Gideão na forma de um anjo. Mas de qualquer forma, as palavras são as palavras de Yahweh. Yahweh diz a Gideão para ir e salvar Israel da mão de Midiã, ou do poder dos midianitas. Yahweh diz que o próprio Yahweh envia Gideão para fazer isso.</w:t>
      </w:r>
    </w:p>
    <w:p>
      <w:pPr/>
      <w:r>
        <w:rPr>
          <w:lang w:val="pt_PT" w:bidi="pt_PT"/>
        </w:rPr>
      </w:r>
      <w:r>
        <w:rPr>
          <w:lang w:val="pt_PT" w:bidi="pt_PT"/>
        </w:rPr>
        <w:t>Gideão pergunta como Gideão poderia salvar Israel, uma vez que o clã ou grupo familiar de Gideão é o mais fraco em Manassés, e uma vez que Gideão é o membro mais jovem ou menos importante de sua família. Na cultura de Gideão, geralmente eram os membros mais velhos de uma família, como um pai ou avô, que assumiam a responsabilidade de liderar os outros. Gideão está surpreso por Yahweh querer que Gideão lidere os outros, uma vez que Gideão é o membro mais jovem da família de Gideão.</w:t>
      </w:r>
    </w:p>
    <w:p>
      <w:pPr/>
      <w:r>
        <w:rPr>
          <w:lang w:val="pt_PT" w:bidi="pt_PT"/>
        </w:rPr>
      </w:r>
      <w:r>
        <w:rPr>
          <w:lang w:val="pt_PT" w:bidi="pt_PT"/>
        </w:rPr>
        <w:t>Parem aqui e discutam essa pergunta em grupo: contem uma história de uma vez em que alguém que não parecia muito talentoso ou importante surpreendeu as pessoas quando fez algo que foi grande ou importante. Pause este áudio aqui.</w:t>
      </w:r>
    </w:p>
    <w:p>
      <w:pPr/>
      <w:r>
        <w:rPr>
          <w:lang w:val="pt_PT" w:bidi="pt_PT"/>
        </w:rPr>
      </w:r>
      <w:r>
        <w:rPr>
          <w:lang w:val="pt_PT" w:bidi="pt_PT"/>
        </w:rPr>
        <w:t>Yahweh diz que ele estará com Gideão, e que Gideão será capaz de derrotar todos os midianitas tão facilmente quanto se Gideão lutasse apenas contra um homem. Gideão pede a Yahweh que dê um sinal, ou uma maneira de provar a Gideão que Yahweh é realmente aquele que fala com Gideão. Gideão pede ao anjo de Yahweh que espere nesse lugar enquanto Gideão sai para preparar uma oferta para Yahweh. Gideão oferece essa oferta de comida por duas razões. Mostrar hospitalidade aos visitantes era extremamente importante na cultura de Gideão, e Gideão espera que oferecer comida a seu visitante torne mais fácil para seu visitante dar um sinal a Gideão. A outra razão pela qual Gideão oferece o presente é porque Gideão quer ver como esse visitante reagirá ao presente. A reação do visitante ajudará Gideão a descobrir quem é o visitante. O anjo de Yahweh concorda em esperar enquanto Gideão prepara o presente.</w:t>
      </w:r>
    </w:p>
    <w:p>
      <w:pPr/>
      <w:r>
        <w:rPr>
          <w:lang w:val="pt_PT" w:bidi="pt_PT"/>
        </w:rPr>
      </w:r>
      <w:r>
        <w:rPr>
          <w:lang w:val="pt_PT" w:bidi="pt_PT"/>
        </w:rPr>
        <w:t>Parem aqui e discutam essa pergunta em grupo: em sua cultura, que tipos de ações ou costumes vocês têm para garantir que uma pessoa fale a verdade? Pause este áudio aqui.</w:t>
      </w:r>
    </w:p>
    <w:p>
      <w:pPr/>
      <w:r>
        <w:rPr>
          <w:lang w:val="pt_PT" w:bidi="pt_PT"/>
        </w:rPr>
      </w:r>
      <w:r>
        <w:rPr>
          <w:lang w:val="pt_PT" w:bidi="pt_PT"/>
        </w:rPr>
        <w:t>Gideão vai para sua casa e prepara um cabrito, o que significa que ele mata o animal e cozinha a sua carne. As cabras eram animais importantes para os israelitas. As cabras forneciam tanto leite para os israelitas beberem, quanto carne para os israelitas comerem. Um cabrito inteiro seria uma grande quantidade de comida.</w:t>
      </w:r>
    </w:p>
    <w:p>
      <w:pPr/>
      <w:r>
        <w:rPr>
          <w:lang w:val="pt_PT" w:bidi="pt_PT"/>
        </w:rPr>
      </w:r>
      <w:r>
        <w:rPr>
          <w:lang w:val="pt_PT" w:bidi="pt_PT"/>
        </w:rPr>
        <w:t>Parem aqui e, em grupo, olhem para uma imagem de uma cabra. Pause este áudio aqui.</w:t>
      </w:r>
    </w:p>
    <w:p>
      <w:pPr/>
      <w:r>
        <w:rPr>
          <w:lang w:val="pt_PT" w:bidi="pt_PT"/>
        </w:rPr>
      </w:r>
      <w:r>
        <w:rPr>
          <w:lang w:val="pt_PT" w:bidi="pt_PT"/>
        </w:rPr>
        <w:t>Gideão também prepara pão ázimo, ou pão sem qualquer fermento. Gideão usa um efá de farinha para fazer o pão. Um efá de farinha é entre 13 e 23 quilos de farinha. Essa quantidade de farinha daria para fazer uma grande quantidade de pão.</w:t>
      </w:r>
    </w:p>
    <w:p>
      <w:pPr/>
      <w:r>
        <w:rPr>
          <w:lang w:val="pt_PT" w:bidi="pt_PT"/>
        </w:rPr>
      </w:r>
      <w:r>
        <w:rPr>
          <w:lang w:val="pt_PT" w:bidi="pt_PT"/>
        </w:rPr>
        <w:t>Parem aqui e, em grupo, olhem para uma imagem de pão sem fermento. Pause este áudio aqui.</w:t>
      </w:r>
    </w:p>
    <w:p>
      <w:pPr/>
      <w:r>
        <w:rPr>
          <w:lang w:val="pt_PT" w:bidi="pt_PT"/>
        </w:rPr>
      </w:r>
      <w:r>
        <w:rPr>
          <w:lang w:val="pt_PT" w:bidi="pt_PT"/>
        </w:rPr>
        <w:t>Gideão coloca a carne do cabrito em uma cesta, e ele coloca o caldo em uma panela. O caldo é a água em que Gideão cozinhou a carne.</w:t>
      </w:r>
    </w:p>
    <w:p>
      <w:pPr/>
      <w:r>
        <w:rPr>
          <w:lang w:val="pt_PT" w:bidi="pt_PT"/>
        </w:rPr>
      </w:r>
      <w:r>
        <w:rPr>
          <w:lang w:val="pt_PT" w:bidi="pt_PT"/>
        </w:rPr>
        <w:t>Parem aqui e, em grupo, olhem para uma imagem de uma panela de caldo. Pause este áudio aqui.</w:t>
      </w:r>
    </w:p>
    <w:p>
      <w:pPr/>
      <w:r>
        <w:rPr>
          <w:lang w:val="pt_PT" w:bidi="pt_PT"/>
        </w:rPr>
      </w:r>
      <w:r>
        <w:rPr>
          <w:lang w:val="pt_PT" w:bidi="pt_PT"/>
        </w:rPr>
        <w:t>Gideão leva a carne cozida, o caldo na panela e o pão sem fermento de volta para o lagar sob a árvore e os mostra ao anjo de Yahweh. O anjo de Yahweh diz a Gideão para colocar a carne e o pão sem fermento em uma rocha, e derramar o caldo sobre a carne e o pão. Depois que Gideão faz isso, o anjo de Yahweh toca a carne e o pão sem fermento com a ponta de um cajado. A carne e o pão pegam fogo, e o fogo queima completamente a carne e o pão. Então o anjo de Yahweh desaparece.</w:t>
      </w:r>
    </w:p>
    <w:p>
      <w:pPr/>
      <w:r>
        <w:rPr>
          <w:lang w:val="pt_PT" w:bidi="pt_PT"/>
        </w:rPr>
      </w:r>
      <w:r>
        <w:rPr>
          <w:lang w:val="pt_PT" w:bidi="pt_PT"/>
        </w:rPr>
        <w:t>Agora Gideão entende plenamente que o anjo de Yahweh era aquele com quem Gideão falou todo esse tempo. Gideão está com muito medo porque Gideão viu o anjo de Yahweh. As pessoas na cultura de Gideão acreditavam que se uma pessoa visse Yahweh face a face, essa pessoa morreria. Mas a voz de Yahweh diz a Gideão para não ter medo, e garante a Gideão que Gideão não morrerá.</w:t>
      </w:r>
    </w:p>
    <w:p>
      <w:pPr/>
      <w:r>
        <w:rPr>
          <w:lang w:val="pt_PT" w:bidi="pt_PT"/>
        </w:rPr>
      </w:r>
      <w:r>
        <w:rPr>
          <w:lang w:val="pt_PT" w:bidi="pt_PT"/>
        </w:rPr>
        <w:t>Depois disso, Gideão constrói um altar a Yahweh. Um altar era um lugar onde os israelitas matavam e queimavam animais ou incenso como uma oferta a Yahweh. Gideão dedica esse altar a Yahweh e dá ao altar o nome "Yahweh é paz". O narrador diz que o altar ainda está lá na cidade de Ofra. Isso significa que o altar ainda estava no lugar no momento em que o narrador conta sobre ele.</w:t>
      </w:r>
    </w:p>
    <w:p>
      <w:pPr/>
      <w:r>
        <w:rPr>
          <w:lang w:val="pt_PT" w:bidi="pt_PT"/>
        </w:rPr>
      </w:r>
      <w:r>
        <w:rPr>
          <w:lang w:val="pt_PT" w:bidi="pt_PT"/>
        </w:rPr>
        <w:t>Parem aqui e olhem para uma imagem de um altar antigo em grupo. Pause este áudio aqui.</w:t>
      </w:r>
    </w:p>
    <w:p>
      <w:pPr/>
      <w:r>
        <w:rPr>
          <w:lang w:val="pt_PT" w:bidi="pt_PT"/>
        </w:rPr>
      </w:r>
      <w:r>
        <w:rPr>
          <w:lang w:val="pt_PT" w:bidi="pt_PT"/>
        </w:rPr>
        <w:t>Naquela noite, a voz de Yahweh fala com Gideão mais uma vez. Yahweh diz a Gideão para pegar o boi que pertence ao pai de Gideão. Esse boi era um exemplar macho adulto da espécie bovina. Os bois eram animais muito fortes, e os israelitas os valorizavam muito. Os israelitas usavam bois para fazer trabalhos difíceis, como puxar coisas pesadas. Yahweh provavelmente também diz a Gideão para levar outro boi que seja jovem, com sete anos de idade, que também pertence ao pai de Gideão.</w:t>
      </w:r>
    </w:p>
    <w:p>
      <w:pPr/>
      <w:r>
        <w:rPr>
          <w:lang w:val="pt_PT" w:bidi="pt_PT"/>
        </w:rPr>
      </w:r>
      <w:r>
        <w:rPr>
          <w:lang w:val="pt_PT" w:bidi="pt_PT"/>
        </w:rPr>
        <w:t>Parem aqui e olhem para uma imagem de um boi em grupo. Pause este áudio aqui.</w:t>
      </w:r>
    </w:p>
    <w:p>
      <w:pPr/>
      <w:r>
        <w:rPr>
          <w:lang w:val="pt_PT" w:bidi="pt_PT"/>
        </w:rPr>
      </w:r>
      <w:r>
        <w:rPr>
          <w:lang w:val="pt_PT" w:bidi="pt_PT"/>
        </w:rPr>
        <w:t>Yahweh diz a Gideão para derrubar o altar de Baal que pertence ao pai de Gideão. Baal era o nome que os cananeus e outros povos deram aos deuses falsos do sexo masculino. Os cananeus acreditavam que Baal controlava o vento e a chuva, e que Baal fazia com que alimentos e colheitas crescessem nos campos. Muitos israelitas haviam começado a adorar Baal e outros deuses falsos. A família de Gideão também adora esses deuses. É por isso que o pai de Gideão tem um altar dedicado a Baal. Yahweh ficou irado que os israelitas adorassem Baal, porque Baal não era real. Yahweh controlava a chuva e o vento e era aquele que fazia os alimentos e as colheitas crescerem, não Baal. É por isso que Yahweh quer que Gideão destrua esse altar de Baal.</w:t>
      </w:r>
    </w:p>
    <w:p>
      <w:pPr/>
      <w:r>
        <w:rPr>
          <w:lang w:val="pt_PT" w:bidi="pt_PT"/>
        </w:rPr>
      </w:r>
      <w:r>
        <w:rPr>
          <w:lang w:val="pt_PT" w:bidi="pt_PT"/>
        </w:rPr>
        <w:t>Yahweh também diz a Gideão para cortar a Aserá, ou poste de Aserá, que fica ao lado do altar de Baal. Aserá era o nome dos falsos deuses femininos que os cananeus adoravam. Assim como Yahweh quer que Gideão destrua o altar de Baal, também Yahweh quer que Gideão destrua o poste de Aserá.</w:t>
      </w:r>
    </w:p>
    <w:p>
      <w:pPr/>
      <w:r>
        <w:rPr>
          <w:lang w:val="pt_PT" w:bidi="pt_PT"/>
        </w:rPr>
      </w:r>
      <w:r>
        <w:rPr>
          <w:lang w:val="pt_PT" w:bidi="pt_PT"/>
        </w:rPr>
        <w:t>Yahweh instrui ainda Gideão a substituir o altar de Baal por um novo altar, e a dedicar o novo altar a Yahweh. Yahweh diz a Gideão para matar o touro mais jovem de sete anos e oferecer esse touro como uma oferta queimada a Yahweh. Yahweh diz a Gideão para pegar a madeira do poste de Aserá e usar essa madeira para o fogo que queimará o boi de sete anos.</w:t>
      </w:r>
    </w:p>
    <w:p>
      <w:pPr/>
      <w:r>
        <w:rPr>
          <w:lang w:val="pt_PT" w:bidi="pt_PT"/>
        </w:rPr>
      </w:r>
      <w:r>
        <w:rPr>
          <w:lang w:val="pt_PT" w:bidi="pt_PT"/>
        </w:rPr>
        <w:t>Gideão reúne 10 servos de sua família, e faz todas as coisas que Yahweh o instruiu a fazer. No entanto, Gideão está com medo de sua família e dos outros homens da cidade. Então Gideão não derruba os altares dos falsos deuses e faz um novo altar e oferta queimada a Yahweh durante o dia, quando as pessoas poderão vê-lo. Em vez disso, Gideão e seus homens seguem as instruções de Yahweh durante a noite. Gideão e os homens fazem isso para que possam destruir os altares aos falsos deuses e fazer um novo altar e oferta queimada a Yahweh em um momento em que ninguém será capaz de vê-los.</w:t>
      </w:r>
    </w:p>
    <w:p>
      <w:pPr/>
      <w:r>
        <w:rPr>
          <w:lang w:val="pt_PT" w:bidi="pt_PT"/>
        </w:rPr>
      </w:r>
      <w:r>
        <w:rPr>
          <w:lang w:val="pt_PT" w:bidi="pt_PT"/>
        </w:rPr>
        <w:t>Parem aqui e discutam esta pergunta em grupo: contem uma história sobre uma vez em que vocês ou outra pessoa queriam fazer o que era bom e certo, mas tinham medo do que os outros poderiam dizer, ou de como os outros poderiam tentar impedir vocês.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6.11–27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Gideão debulha trigo em um lagar abaixo do chão. O anjo de Yahweh vem e fala com Gideão.</w:t>
      </w:r>
    </w:p>
    <w:p>
      <w:pPr/>
      <w:r>
        <w:rPr>
          <w:lang w:val="pt_PT" w:bidi="pt_PT"/>
        </w:rPr>
      </w:r>
      <w:r>
        <w:rPr>
          <w:b/>
          <w:lang w:val="pt_PT" w:bidi="pt_PT"/>
        </w:rPr>
        <w:t>Na segunda cena:</w:t>
      </w:r>
      <w:r>
        <w:rPr>
          <w:lang w:val="pt_PT" w:bidi="pt_PT"/>
        </w:rPr>
        <w:t xml:space="preserve"> Gideão vai para sua casa para preparar uma oferta para o anjo de Yahweh.</w:t>
      </w:r>
    </w:p>
    <w:p>
      <w:pPr/>
      <w:r>
        <w:rPr>
          <w:lang w:val="pt_PT" w:bidi="pt_PT"/>
        </w:rPr>
      </w:r>
      <w:r>
        <w:rPr>
          <w:b/>
          <w:lang w:val="pt_PT" w:bidi="pt_PT"/>
        </w:rPr>
        <w:t>Na terceira cena:</w:t>
      </w:r>
      <w:r>
        <w:rPr>
          <w:lang w:val="pt_PT" w:bidi="pt_PT"/>
        </w:rPr>
        <w:t xml:space="preserve"> Gideão apresenta a oferta ao anjo de Yahweh. Yahweh dá a Gideão um sinal milagroso, e Gideão está com medo. Yahweh, que fala por meio do anjo, conforta Gideão.</w:t>
      </w:r>
    </w:p>
    <w:p>
      <w:pPr/>
      <w:r>
        <w:rPr>
          <w:lang w:val="pt_PT" w:bidi="pt_PT"/>
        </w:rPr>
      </w:r>
      <w:r>
        <w:rPr>
          <w:b/>
          <w:lang w:val="pt_PT" w:bidi="pt_PT"/>
        </w:rPr>
        <w:t>Na quarta cena:</w:t>
      </w:r>
      <w:r>
        <w:rPr>
          <w:lang w:val="pt_PT" w:bidi="pt_PT"/>
        </w:rPr>
        <w:t xml:space="preserve"> Gideão cria um altar para adorar Yahweh.</w:t>
      </w:r>
    </w:p>
    <w:p>
      <w:pPr/>
      <w:r>
        <w:rPr>
          <w:lang w:val="pt_PT" w:bidi="pt_PT"/>
        </w:rPr>
      </w:r>
      <w:r>
        <w:rPr>
          <w:b/>
          <w:lang w:val="pt_PT" w:bidi="pt_PT"/>
        </w:rPr>
        <w:t>Na quinta cena:</w:t>
      </w:r>
      <w:r>
        <w:rPr>
          <w:lang w:val="pt_PT" w:bidi="pt_PT"/>
        </w:rPr>
        <w:t xml:space="preserve"> Durante a noite, Yahweh fala com Gideão e dá instruções a Gideão.</w:t>
      </w:r>
    </w:p>
    <w:p>
      <w:pPr/>
      <w:r>
        <w:rPr>
          <w:lang w:val="pt_PT" w:bidi="pt_PT"/>
        </w:rPr>
      </w:r>
      <w:r>
        <w:rPr>
          <w:b/>
          <w:lang w:val="pt_PT" w:bidi="pt_PT"/>
        </w:rPr>
        <w:t>Na sexta cena:</w:t>
      </w:r>
      <w:r>
        <w:rPr>
          <w:lang w:val="pt_PT" w:bidi="pt_PT"/>
        </w:rPr>
        <w:t xml:space="preserve"> Gideão segue as instruções de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O anjo de Yahweh</w:t>
      </w:r>
    </w:p>
    <w:p>
      <w:pPr>
        <w:pStyle w:val="ListBullet"/>
        <w:spacing w:line="240" w:lineRule="auto"/>
        <w:ind w:left="720"/>
      </w:pPr>
      <w:r>
        <w:rPr>
          <w:lang w:val="pt_PT" w:bidi="pt_PT"/>
        </w:rPr>
      </w:r>
      <w:r>
        <w:rPr>
          <w:lang w:val="pt_PT" w:bidi="pt_PT"/>
        </w:rPr>
        <w:t>E os servos de Gideão.</w:t>
      </w:r>
    </w:p>
    <w:p>
      <w:pPr/>
      <w:r>
        <w:rPr>
          <w:lang w:val="pt_PT" w:bidi="pt_PT"/>
        </w:rPr>
      </w:r>
      <w:r>
        <w:rPr>
          <w:lang w:val="pt_PT" w:bidi="pt_PT"/>
        </w:rPr>
        <w:t>Em grupo, prestem atenção às partes do cenário da passagem: a passagem acontece em Ofra, uma cidade na terra dos israelitas. Durante esse tempo, os midianitas têm atacado os israelitas nos últimos sete anos. Os midianitas roubaram ou destruíram a comida e os animais dos israelitas, de modo que os israelitas começam a passar fome. Os israelitas chamaram a Yahweh pedindo ajuda durante esses sete anos.</w:t>
      </w:r>
    </w:p>
    <w:p>
      <w:pPr/>
      <w:r>
        <w:rPr>
          <w:lang w:val="pt_PT" w:bidi="pt_PT"/>
        </w:rPr>
      </w:r>
      <w:r>
        <w:rPr>
          <w:lang w:val="pt_PT" w:bidi="pt_PT"/>
        </w:rPr>
        <w:t>No início da passagem, Gideão está em um lagar, que é um poço no chão que os israelitas normalmente usariam para esmagar o fruto chamado uva para fazer uma bebida chamada vinho. No entanto, Gideão está no lagar para debulhar um grão chamado trigo. Isso significa que Gideão bate a planta de trigo contra o chão para separar os grãos de trigo do restante da planta de trigo. Os israelitas normalmente debulhavam trigo nos campos abertos ou no topo de colinas. No entanto, Gideão debulha trigo no lagar para que os midianitas não vejam Gideão e o ataquem. O lagar fica sob um carvalho, o que ajuda a esconder Gideão.</w:t>
      </w:r>
    </w:p>
    <w:p>
      <w:pPr/>
      <w:r>
        <w:rPr>
          <w:lang w:val="pt_PT" w:bidi="pt_PT"/>
        </w:rPr>
      </w:r>
      <w:r>
        <w:rPr>
          <w:lang w:val="pt_PT" w:bidi="pt_PT"/>
        </w:rPr>
        <w:t>Parem aqui em grupo e olhem para imagens de um carvalho, um lagar, caules de trigo e grãos de trigo. Pause este áudio aqui.</w:t>
      </w:r>
    </w:p>
    <w:p>
      <w:pPr/>
      <w:r>
        <w:rPr>
          <w:lang w:val="pt_PT" w:bidi="pt_PT"/>
        </w:rPr>
      </w:r>
      <w:r>
        <w:rPr>
          <w:lang w:val="pt_PT" w:bidi="pt_PT"/>
        </w:rPr>
        <w:t>Enquanto Gideão está no lagar para debulhar o trigo, o anjo de Yahweh vem diante de Gideão e cumprimenta Gideão. O anjo de Yahweh diz que Yahweh está com Gideão, o que significa que Yahweh abençoará e ajudará Gideão. O anjo de Yahweh chama Gideão de "guerreiro poderoso", que é um título que as pessoas davam a soldados corajosos e fortes. Nesse caso, o anjo quer dizer que Gideão é um homem de boa reputação em sua comunidade.</w:t>
      </w:r>
    </w:p>
    <w:p>
      <w:pPr/>
      <w:r>
        <w:rPr>
          <w:lang w:val="pt_PT" w:bidi="pt_PT"/>
        </w:rPr>
      </w:r>
      <w:r>
        <w:rPr>
          <w:lang w:val="pt_PT" w:bidi="pt_PT"/>
        </w:rPr>
        <w:t>Parem aqui e discutam em grupo: pensem em pessoas que vocês conhecem que lutam com bravura na batalha, ou que outros consideram muito fortes e importantes para ajudar a comunidade. Que tipos de palavras ou frases vocês usam para descrever essas pessoas? Como você falará sobre Gideão como o "guerreiro poderoso"? Pause este áudio aqui.</w:t>
      </w:r>
    </w:p>
    <w:p>
      <w:pPr/>
      <w:r>
        <w:rPr>
          <w:lang w:val="pt_PT" w:bidi="pt_PT"/>
        </w:rPr>
      </w:r>
      <w:r>
        <w:rPr>
          <w:lang w:val="pt_PT" w:bidi="pt_PT"/>
        </w:rPr>
        <w:t>Gideão se dirige ao anjo de Yahweh como "senhor" ou "mestre", uma maneira educada de cumprimentar um estranho. Gideão não percebe nesse momento da história que está falando com o anjo de Yahweh. Gideão pensa que fala com um ser humano.</w:t>
      </w:r>
    </w:p>
    <w:p>
      <w:pPr/>
      <w:r>
        <w:rPr>
          <w:lang w:val="pt_PT" w:bidi="pt_PT"/>
        </w:rPr>
      </w:r>
      <w:r>
        <w:rPr>
          <w:lang w:val="pt_PT" w:bidi="pt_PT"/>
        </w:rPr>
        <w:t>Gideão pergunta: "Se Yahweh abençoará e ajudará a nós, israelitas, então por que todas essas coisas terríveis aconteceram conosco?" Gideão também pergunta: "Onde estão todas as ações maravilhosas de Yahweh, como aquelas que nossos antepassados nos contaram, como quando Yahweh tirou os israelitas da escravidão no Egito?" Quando Gideão faz essas perguntas, Gideão desafia o anjo de Yahweh. Gideão não espera uma resposta. Gideão duvida que Yahweh poderia estar com Gideão ou com os israelitas. Gideão quer dizer algo como: "Nós, israelitas, não vimos nenhuma ação maravilhosa como aquelas que nossos antepassados nos contaram a respeito de quando Yahweh trouxe nossos antepassados para fora do Egito."</w:t>
      </w:r>
    </w:p>
    <w:p>
      <w:pPr/>
      <w:r>
        <w:rPr>
          <w:lang w:val="pt_PT" w:bidi="pt_PT"/>
        </w:rPr>
      </w:r>
      <w:r>
        <w:rPr>
          <w:lang w:val="pt_PT" w:bidi="pt_PT"/>
        </w:rPr>
        <w:t>Gideão diz em seguida que Yahweh abandonou os israelitas, e permitiu que os israelitas caíssem no poder dos midianitas. O anjo de Yahweh se volta para Gideão e olha para Gideão. Yahweh, que fala por meio do anjo, diz a Gideão para ir e salvar o povo de Israel dos midianitas. Yahweh pergunta: "Não sou eu agora quem te envia?" Yahweh faz essa pergunta como uma maneira de fazer Gideão saber com certeza que Yahweh escolheu Gideão. Yahweh quer dizer algo como: "Eu, Yahweh, envio você!"</w:t>
      </w:r>
    </w:p>
    <w:p>
      <w:pPr/>
      <w:r>
        <w:rPr>
          <w:lang w:val="pt_PT" w:bidi="pt_PT"/>
        </w:rPr>
      </w:r>
      <w:r>
        <w:rPr>
          <w:lang w:val="pt_PT" w:bidi="pt_PT"/>
        </w:rPr>
        <w:t>Gideão pergunta: "Como posso salvar o povo de Israel dos midianitas?" O fato de Gideão perguntar isso mostra que Gideão sabe ou suspeita agora que ele fala com Yahweh. Gideão usa uma pergunta para mostrar que ele não acredita que pode salvar os israelitas. Gideão quer dizer algo como: "Eu não posso de maneira alguma salvar os israelitas!"</w:t>
      </w:r>
    </w:p>
    <w:p>
      <w:pPr/>
      <w:r>
        <w:rPr>
          <w:lang w:val="pt_PT" w:bidi="pt_PT"/>
        </w:rPr>
      </w:r>
      <w:r>
        <w:rPr>
          <w:lang w:val="pt_PT" w:bidi="pt_PT"/>
        </w:rPr>
        <w:t>Gideão diz em seguida que sua família é a menor da tribo de Manassés, e que o próprio Gideão é o menor ou o mais jovem de sua família. Gideão diz essas coisas para enfatizar que ele não acredita que pode salvar os israelitas, porque a família de Gideão não é forte ou importante, e Gideão é o membro menos forte ou menos importante de sua família.</w:t>
      </w:r>
    </w:p>
    <w:p>
      <w:pPr/>
      <w:r>
        <w:rPr>
          <w:lang w:val="pt_PT" w:bidi="pt_PT"/>
        </w:rPr>
      </w:r>
      <w:r>
        <w:rPr>
          <w:lang w:val="pt_PT" w:bidi="pt_PT"/>
        </w:rPr>
        <w:t>Mas Yahweh, que fala por meio do anjo, diz: "Estarei com você". Novamente Yahweh quer dizer: "Abençoarei e ajudarei você". Yahweh diz que, com a ajuda de Yahweh, Gideão será capaz de derrotar todos os midianitas tão facilmente quanto se Gideão lutasse apenas contra um homem.</w:t>
      </w:r>
    </w:p>
    <w:p>
      <w:pPr/>
      <w:r>
        <w:rPr>
          <w:lang w:val="pt_PT" w:bidi="pt_PT"/>
        </w:rPr>
      </w:r>
      <w:r>
        <w:rPr>
          <w:lang w:val="pt_PT" w:bidi="pt_PT"/>
        </w:rPr>
        <w:t>Gideão pede a Yahweh que dê a Gideão um sinal, para que Gideão saiba que Yahweh é verdadeiramente aquele com quem Gideão fala. Gideão pede ao anjo de Yahweh que permaneça nesse lugar e espere enquanto Gideão prepara um presente para Yahweh. O anjo de Yahweh concorda em esperar.</w:t>
      </w:r>
    </w:p>
    <w:p>
      <w:pPr/>
      <w:r>
        <w:rPr>
          <w:lang w:val="pt_PT" w:bidi="pt_PT"/>
        </w:rPr>
      </w:r>
      <w:r>
        <w:rPr>
          <w:lang w:val="pt_PT" w:bidi="pt_PT"/>
        </w:rPr>
        <w:t>Na segunda cena, Gideão vai para sua casa e mata um cabrito e cozinha a carne do animal. Gideão também prepara um tipo de pão feito sem nenhum fermento. Os israelitas chamavam esse tipo de pão de pão ázimo. Gideão coloca a carne do cabrito em uma cesta e põe em uma panela o caldo ou a água em que cozinhou a carne.</w:t>
      </w:r>
    </w:p>
    <w:p>
      <w:pPr/>
      <w:r>
        <w:rPr>
          <w:lang w:val="pt_PT" w:bidi="pt_PT"/>
        </w:rPr>
      </w:r>
      <w:r>
        <w:rPr>
          <w:lang w:val="pt_PT" w:bidi="pt_PT"/>
        </w:rPr>
        <w:t>Parem aqui e, em grupo, olhem para imagens de um cabrito, pão sem fermento e caldo em uma panela. Pause este áudio aqui.</w:t>
      </w:r>
    </w:p>
    <w:p>
      <w:pPr/>
      <w:r>
        <w:rPr>
          <w:lang w:val="pt_PT" w:bidi="pt_PT"/>
        </w:rPr>
      </w:r>
      <w:r>
        <w:rPr>
          <w:lang w:val="pt_PT" w:bidi="pt_PT"/>
        </w:rPr>
        <w:t>Na terceira cena, Gideão leva a carne cozida, o caldo em uma panela e o pão sem fermento de volta para a árvore e os mostra ao anjo de Yahweh. O anjo de Yahweh diz a Gideão para colocar a carne e o pão sem fermento em uma rocha, e derramar o caldo sobre a carne e o pão. Gideão faz isso, e o anjo de Yahweh pega um cajado e toca a carne e o pão sem fermento com a ponta do cajado. Quando o anjo de Yahweh toca essas coisas com o cajado, um fogo começa imediatamente a queimar na rocha onde a carne e o pão se encontram, e o fogo queima completamente a carne e o pão. O anjo de Yahweh desaparece.</w:t>
      </w:r>
    </w:p>
    <w:p>
      <w:pPr/>
      <w:r>
        <w:rPr>
          <w:lang w:val="pt_PT" w:bidi="pt_PT"/>
        </w:rPr>
      </w:r>
      <w:r>
        <w:rPr>
          <w:lang w:val="pt_PT" w:bidi="pt_PT"/>
        </w:rPr>
        <w:t>Agora Gideão entende que ele falou com o anjo de Yahweh durante esse tempo. Gideão clama com medo, e diz: “Oh mestre Yahweh! Eu vi o anjo de Yahweh face a face!" Gideão está com muito medo aqui. As palavras de Gideão significam algo como: "Morrerei, porque vi o rosto do anjo de Yahweh!" Gideão acredita que Gideão morrerá. Mas a voz de Yahweh fala com Gideão e conforta Gideão. Yahweh diz: "Paz seja com você. Não tenha medo! Você não morrerá". "Paz seja com você" era uma maneira comum de cumprimentar as pessoas, e nesse caso, Yahweh usa essas palavras para confortar Gideão.</w:t>
      </w:r>
    </w:p>
    <w:p>
      <w:pPr/>
      <w:r>
        <w:rPr>
          <w:lang w:val="pt_PT" w:bidi="pt_PT"/>
        </w:rPr>
      </w:r>
      <w:r>
        <w:rPr>
          <w:lang w:val="pt_PT" w:bidi="pt_PT"/>
        </w:rPr>
        <w:t>Pare aqui e conte uma história onde alguém se sente surpreso e, de repente, com muito medo. Qual é a primeira coisa que essa pessoa diz? Como essa pessoa mostra surpresa e medo? Que tipos de coisas alguém diz para confortar alguém que está com medo? Como você traduzirá como Yahweh consola Gideão? Pause este áudio aqui.</w:t>
      </w:r>
    </w:p>
    <w:p>
      <w:pPr/>
      <w:r>
        <w:rPr>
          <w:lang w:val="pt_PT" w:bidi="pt_PT"/>
        </w:rPr>
      </w:r>
      <w:r>
        <w:rPr>
          <w:lang w:val="pt_PT" w:bidi="pt_PT"/>
        </w:rPr>
        <w:t>Na quarta cena, Gideão constrói um altar e o dedica a Yahweh. Gideão usará esse altar para adorar Yahweh. As pessoas geralmente construíam altares de pedra. Um altar era um lugar onde os israelitas matavam e queimavam animais ou incenso como uma oferta a Yahweh. Gideão dedica esse altar a Yahweh, e dá ao altar o nome: "Yahweh é Paz".</w:t>
      </w:r>
    </w:p>
    <w:p>
      <w:pPr/>
      <w:r>
        <w:rPr>
          <w:lang w:val="pt_PT" w:bidi="pt_PT"/>
        </w:rPr>
      </w:r>
      <w:r>
        <w:rPr>
          <w:lang w:val="pt_PT" w:bidi="pt_PT"/>
        </w:rPr>
        <w:t>Parem aqui e olhem para uma imagem de um altar antigo em grupo. Pause este áudio aqui.</w:t>
      </w:r>
    </w:p>
    <w:p>
      <w:pPr/>
      <w:r>
        <w:rPr>
          <w:lang w:val="pt_PT" w:bidi="pt_PT"/>
        </w:rPr>
      </w:r>
      <w:r>
        <w:rPr>
          <w:lang w:val="pt_PT" w:bidi="pt_PT"/>
        </w:rPr>
        <w:t>Todas essas coisas acontecem durante o dia. Na quinta cena, é a noite desse mesmo dia. Gideão ouve a voz de Yahweh que fala com Gideão. Yahweh diz a Gideão para levar o touro que pertence ao pai de Gideão, e outro touro que é jovem que também pertence ao pai de Gideão.</w:t>
      </w:r>
    </w:p>
    <w:p>
      <w:pPr/>
      <w:r>
        <w:rPr>
          <w:lang w:val="pt_PT" w:bidi="pt_PT"/>
        </w:rPr>
      </w:r>
      <w:r>
        <w:rPr>
          <w:lang w:val="pt_PT" w:bidi="pt_PT"/>
        </w:rPr>
        <w:t>Parem aqui e olhem para uma imagem de um boi em grupo. Pause este áudio aqui.</w:t>
      </w:r>
    </w:p>
    <w:p>
      <w:pPr/>
      <w:r>
        <w:rPr>
          <w:lang w:val="pt_PT" w:bidi="pt_PT"/>
        </w:rPr>
      </w:r>
      <w:r>
        <w:rPr>
          <w:lang w:val="pt_PT" w:bidi="pt_PT"/>
        </w:rPr>
        <w:t>Nesse momento da história, aprendemos que, embora Gideão e sua família sejam israelitas, e eles saibam sobre Yahweh, Gideão e sua família adoram os falsos deuses de outros povos. Gideão e os membros de sua família não entendem a aliança ou promessa dos israelitas que diz que eles não adorarão falsos deuses, ou a família de Gideão decidiu desobedecer a essa aliança. Yahweh agora diz a Gideão para derrubar o altar ao falso deus, Baal. Embora a passagem não diga isso diretamente, Yahweh provavelmente pretende que Gideão use o boi adulto forte para ajudar a derrubar o altar de Baal. Yahweh também diz a Gideão para derrubar o poste de Aserá que fica ao lado do altar. Esse era um poste de madeira, ou pode até mesmo ter sido uma pequena árvore. Os israelitas dedicaram esse poste ou pequena árvore à falsa deusa Aserá. A família de Gideão usava o altar e o poste para adorar os falsos deuses de povos estrangeiros. Yahweh diz ainda a Gideão para montar um novo altar no lugar onde Gideão derrubará o altar a Baal. Esse novo altar será para Yahweh. Yahweh diz a Gideão para colocar a madeira do poste de Aserá no novo altar, e fazer um fogo com a madeira. Yahweh diz a Gideão para matar o boi mais jovem e dá-lo como uma oferta queimada a Yahweh no novo altar.</w:t>
      </w:r>
    </w:p>
    <w:p>
      <w:pPr/>
      <w:r>
        <w:rPr>
          <w:lang w:val="pt_PT" w:bidi="pt_PT"/>
        </w:rPr>
      </w:r>
      <w:r>
        <w:rPr>
          <w:lang w:val="pt_PT" w:bidi="pt_PT"/>
        </w:rPr>
        <w:t>Na sexta cena, ainda é a mesma noite. Gideão reúne 10 servos de sua família, e Gideão faz todas as coisas que Yahweh ordenou. Primeiro, Gideão usa o boi mais velho e maior para derrubar o altar de Baal. Em segundo lugar, Gideão corta o poste de Aserá. Em terceiro lugar, Gideão constrói um novo altar a Yahweh e queima a madeira do poste de Aserá nesse novo altar. Em quarto lugar, Gideão usa esse fogo para cozinhar a carne do boi jovem, e ele oferece essa carne a Yahweh como uma oferta queimada. No entanto, Gideão e seus servos fazem todas essas coisas à noite, porque eles estão com medo de que a família de Gideão os veja. Enquanto fazem as coisas que Yahweh ordenou que eles fizessem, Gideão e os servos as fazem com medo, porque eles se preocupam que os outros israelitas os vejam.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6.11–27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O anjo de Yahweh</w:t>
      </w:r>
    </w:p>
    <w:p>
      <w:pPr>
        <w:pStyle w:val="ListBullet"/>
        <w:spacing w:line="240" w:lineRule="auto"/>
        <w:ind w:left="720"/>
      </w:pPr>
      <w:r>
        <w:rPr>
          <w:lang w:val="pt_PT" w:bidi="pt_PT"/>
        </w:rPr>
      </w:r>
      <w:r>
        <w:rPr>
          <w:lang w:val="pt_PT" w:bidi="pt_PT"/>
        </w:rPr>
        <w:t>E os servos de Gideão.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Gideão debulha trigo em um lagar, para que os midianitas não o vejam. O anjo de Yahweh vem diante de Gideão e cumprimenta Gideão. O anjo de Yahweh diz que Yahweh está com Gideão. Gideão pergunta por que tantas coisas terríveis poderiam ter acontecido com os israelitas se Yahweh estivesse verdadeiramente com eles. Gideão pergunta por que os israelitas não viram Yahweh realizar nenhuma ação maravilhosa de Yahweh, como quando Yahweh tirou os antepassados dos israelitas da escravidão no Egito. Gideão diz que Yahweh abandonou os israelitas e permitiu que eles caíssem no poder dos midianitas.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anjo de Yahweh se volta e olha para Gideão. O anjo de Yahweh diz a Gideão para salvar o povo de Israel dos midianitas. O anjo de Yahweh diz que ele próprio escolhe Gideão para fazer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Gideão pergunta como ele, Gideão, poderia salvar os israelitas. Gideão não acredita que ele possa fazer isso. Gideão diz que sua família é a menor e mais fraca da tribo de Manassés, e que o próprio Gideão é o membro mais jovem ou menos importante de sua família.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Mas Yahweh, que fala por meio do anjo, diz: "Estarei com você". Yahweh diz que, com a ajuda de Yahweh, Gideão será capaz de derrotar todos os midianitas tão facilmente quanto se Gideão lutasse apenas contra um homem.</w:t>
      </w:r>
    </w:p>
    <w:p>
      <w:pPr/>
      <w:r>
        <w:rPr>
          <w:lang w:val="pt_PT" w:bidi="pt_PT"/>
        </w:rPr>
      </w:r>
      <w:r>
        <w:rPr>
          <w:lang w:val="pt_PT" w:bidi="pt_PT"/>
        </w:rPr>
        <w:t>Gideão pede que Yahweh dê a Gideão um sinal, para que Gideão saiba que tudo isso é verdadeiro. Gideão pede ao anjo de Yahweh que espere enquanto Gideão prepara um presente para Yahweh. O anjo de Yahweh concorda em esperar.</w:t>
      </w:r>
    </w:p>
    <w:p>
      <w:pPr/>
      <w:r>
        <w:rPr>
          <w:lang w:val="pt_PT" w:bidi="pt_PT"/>
        </w:rPr>
      </w:r>
      <w:r>
        <w:rPr>
          <w:lang w:val="pt_PT" w:bidi="pt_PT"/>
        </w:rPr>
        <w:t>Na segunda cena, Gideão vai para sua casa e mata um cabrito e cozinha a carne do animal. Gideão também cozinha pão ázimo, ou pão feito sem nenhum fermento. Gideão coloca a carne cozida em uma cesta. Gideão leva a água em que cozinhou a carne e a derrama em uma panela.</w:t>
      </w:r>
    </w:p>
    <w:p>
      <w:pPr/>
      <w:r>
        <w:rPr>
          <w:lang w:val="pt_PT" w:bidi="pt_PT"/>
        </w:rPr>
      </w:r>
      <w:r>
        <w:rPr>
          <w:lang w:val="pt_PT" w:bidi="pt_PT"/>
        </w:rPr>
        <w:t>Na terceira cena, Gideão leva a carne, o caldo em sua panela e o pão sem fermento de volta para a árvore e os mostra ao anjo de Yahweh. O anjo de Yahweh diz a Gideão para colocar a carne e o pão sem fermento em uma rocha, e derramar o caldo sobre a carne e o pão. Gideão faz isso. O anjo de Yahweh segura um cajado. O anjo de Yahweh toca a carne e o pão sem fermento com a ponta do cajado. Um fogo surge imediatamente na rocha onde a carne e o pão estão, e o fogo queima completamente a carne e o pão. O anjo de Yahweh desaparece.</w:t>
      </w:r>
    </w:p>
    <w:p>
      <w:pPr/>
      <w:r>
        <w:rPr>
          <w:lang w:val="pt_PT" w:bidi="pt_PT"/>
        </w:rPr>
      </w:r>
      <w:r>
        <w:rPr>
          <w:lang w:val="pt_PT" w:bidi="pt_PT"/>
        </w:rPr>
        <w:t>Gideão percebe plenamente que ele falou com o anjo de Yahweh durante esse tempo. Gideão clama com medo e diz que ele viu o anjo de Yahweh face a face.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voz de Yahweh fala com Gideão e conforta Gideão. Yahweh diz a Gideão que Gideão não morrerá.</w:t>
      </w:r>
    </w:p>
    <w:p>
      <w:pPr/>
      <w:r>
        <w:rPr>
          <w:lang w:val="pt_PT" w:bidi="pt_PT"/>
        </w:rPr>
      </w:r>
      <w:r>
        <w:rPr>
          <w:lang w:val="pt_PT" w:bidi="pt_PT"/>
        </w:rPr>
        <w:t>Na quarta cena, Gideão constrói um altar de adoração e o dedica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quinta cena, é noite. Gideão ouve a voz de Yahweh que diz a Gideão para tomar dois bois que pertencem ao pai de Gideão — um boi adulto e um boi mais jovem de sete anos. Yahweh diz a Gideão para derrubar o altar ao falso deus, Baal, e cortar o poste de Aserá que fica ao lado do altar. Yahweh então diz a Gideão para montar um novo altar a Yahweh no lugar do altar a Baal. Yahweh diz a Gideão para matar o boi mais jovem e queimar o boi no novo altar com a madeira do poste de Aserá como uma oferta queimada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sexta cena, ainda é noite. Enquanto todos os outros estão dormindo, Gideão e 10 servos usam o boi adulto para derrubar o altar de Baal. Gideão também corta o poste de Aserá, e ele constrói um novo altar a Yahweh. Gideão pega a madeira do poste de Aserá e a usa para cozinhar a carne do boi mais jovem, como uma oferta queimada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6.11–27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Gideão debulha trigo em um </w:t>
      </w:r>
      <w:r>
        <w:rPr>
          <w:b/>
          <w:lang w:val="pt_PT" w:bidi="pt_PT"/>
        </w:rPr>
        <w:t>lagar</w:t>
      </w:r>
      <w:r>
        <w:rPr>
          <w:lang w:val="pt_PT" w:bidi="pt_PT"/>
        </w:rPr>
        <w:t xml:space="preserve">. Isso significa que Gideão está no lagar onde ele bate os caules de trigo contra o chão para separar os </w:t>
      </w:r>
      <w:r>
        <w:rPr>
          <w:b/>
          <w:lang w:val="pt_PT" w:bidi="pt_PT"/>
        </w:rPr>
        <w:t>grãos de trigo</w:t>
      </w:r>
      <w:r>
        <w:rPr>
          <w:lang w:val="pt_PT" w:bidi="pt_PT"/>
        </w:rPr>
        <w:t xml:space="preserve"> do restante da planta de trigo.</w:t>
      </w:r>
    </w:p>
    <w:p>
      <w:pPr/>
      <w:r>
        <w:rPr>
          <w:lang w:val="pt_PT" w:bidi="pt_PT"/>
        </w:rPr>
      </w:r>
      <w:r>
        <w:rPr>
          <w:lang w:val="pt_PT" w:bidi="pt_PT"/>
        </w:rPr>
        <w:t>Parem aqui e, em grupo, olhem para uma imagem de caules de trigo, uma imagem de grãos de trigo e uma imagem de um lagar. Discutam como vocês chamarão os grãos de trigo e o lagar em sua tradução. Para mais informações sobre lagares, procure lagar no Glossário Mestre. Pause este áudio aqui.</w:t>
      </w:r>
    </w:p>
    <w:p>
      <w:pPr/>
      <w:r>
        <w:rPr>
          <w:lang w:val="pt_PT" w:bidi="pt_PT"/>
        </w:rPr>
      </w:r>
      <w:r>
        <w:rPr>
          <w:lang w:val="pt_PT" w:bidi="pt_PT"/>
        </w:rPr>
        <w:t xml:space="preserve">O </w:t>
      </w:r>
      <w:r>
        <w:rPr>
          <w:b/>
          <w:lang w:val="pt_PT" w:bidi="pt_PT"/>
        </w:rPr>
        <w:t>anjo de Yahweh</w:t>
      </w:r>
      <w:r>
        <w:rPr>
          <w:lang w:val="pt_PT" w:bidi="pt_PT"/>
        </w:rPr>
        <w:t xml:space="preserve"> vem diante de Gideão e cumprimenta Gideão.</w:t>
      </w:r>
    </w:p>
    <w:p>
      <w:pPr/>
      <w:r>
        <w:rPr>
          <w:lang w:val="pt_PT" w:bidi="pt_PT"/>
        </w:rPr>
      </w:r>
      <w:r>
        <w:rPr>
          <w:lang w:val="pt_PT" w:bidi="pt_PT"/>
        </w:rPr>
        <w:t>Parem aqui e discutam em grupo qual palavra ou frase vocês usarão para traduzir "anjo de Yahweh". Traduzam "anjo de Yahweh" da mesma maneira que vocês o traduziram em passagens anteriores. Para mais informações, procure a palavra "anjo de Yahweh" no Glossário Mestre. Pause este áudio aqui.</w:t>
      </w:r>
    </w:p>
    <w:p>
      <w:pPr/>
      <w:r>
        <w:rPr>
          <w:lang w:val="pt_PT" w:bidi="pt_PT"/>
        </w:rPr>
      </w:r>
      <w:r>
        <w:rPr>
          <w:lang w:val="pt_PT" w:bidi="pt_PT"/>
        </w:rPr>
        <w:t xml:space="preserve">Lembre-se de usar a mesma palavra para </w:t>
      </w:r>
      <w:r>
        <w:rPr>
          <w:b/>
          <w:lang w:val="pt_PT" w:bidi="pt_PT"/>
        </w:rPr>
        <w:t>Yahweh</w:t>
      </w:r>
      <w:r>
        <w:rPr>
          <w:lang w:val="pt_PT" w:bidi="pt_PT"/>
        </w:rPr>
        <w:t xml:space="preserve"> nesta passagem que você usou em passagens anteriores. Para mais informações sobre Yahweh, consultem o Glossário Mestre.</w:t>
      </w:r>
    </w:p>
    <w:p>
      <w:pPr/>
      <w:r>
        <w:rPr>
          <w:lang w:val="pt_PT" w:bidi="pt_PT"/>
        </w:rPr>
      </w:r>
      <w:r>
        <w:rPr>
          <w:lang w:val="pt_PT" w:bidi="pt_PT"/>
        </w:rPr>
        <w:t xml:space="preserve">Gideão chama o anjo de </w:t>
      </w:r>
      <w:r>
        <w:rPr>
          <w:b/>
          <w:lang w:val="pt_PT" w:bidi="pt_PT"/>
        </w:rPr>
        <w:t>senhor</w:t>
      </w:r>
      <w:r>
        <w:rPr>
          <w:lang w:val="pt_PT" w:bidi="pt_PT"/>
        </w:rPr>
        <w:t>, ou mestre. Essa é uma maneira educada de cumprimentar um estranho. Use a mesma palavra para "senhor" que você usou em passagens anteriores, e consulte "senhor" no Glossário Mestre para mais informações.</w:t>
      </w:r>
    </w:p>
    <w:p>
      <w:pPr/>
      <w:r>
        <w:rPr>
          <w:lang w:val="pt_PT" w:bidi="pt_PT"/>
        </w:rPr>
      </w:r>
      <w:r>
        <w:rPr>
          <w:lang w:val="pt_PT" w:bidi="pt_PT"/>
        </w:rPr>
        <w:t xml:space="preserve">Gideão diz que sua família é a família menos importante em seu </w:t>
      </w:r>
      <w:r>
        <w:rPr>
          <w:b/>
          <w:lang w:val="pt_PT" w:bidi="pt_PT"/>
        </w:rPr>
        <w:t>clã</w:t>
      </w:r>
      <w:r>
        <w:rPr>
          <w:lang w:val="pt_PT" w:bidi="pt_PT"/>
        </w:rPr>
        <w:t xml:space="preserve">, ou o grupo de famílias em sua </w:t>
      </w:r>
      <w:r>
        <w:rPr>
          <w:b/>
          <w:lang w:val="pt_PT" w:bidi="pt_PT"/>
        </w:rPr>
        <w:t>tribo</w:t>
      </w:r>
      <w:r>
        <w:rPr>
          <w:lang w:val="pt_PT" w:bidi="pt_PT"/>
        </w:rPr>
        <w:t>.</w:t>
      </w:r>
    </w:p>
    <w:p>
      <w:pPr/>
      <w:r>
        <w:rPr>
          <w:lang w:val="pt_PT" w:bidi="pt_PT"/>
        </w:rPr>
      </w:r>
      <w:r>
        <w:rPr>
          <w:lang w:val="pt_PT" w:bidi="pt_PT"/>
        </w:rPr>
        <w:t>Parem aqui e discutam em grupo qual palavra vocês usarão para clã, ou grupo de famílias dentro de uma tribo. Usem a mesma palavra para clã, ou grupo de famílias, que vocês usaram em livros anteriores da Bíblia. Pause este áudio aqui.</w:t>
      </w:r>
    </w:p>
    <w:p>
      <w:pPr/>
      <w:r>
        <w:rPr>
          <w:lang w:val="pt_PT" w:bidi="pt_PT"/>
        </w:rPr>
      </w:r>
      <w:r>
        <w:rPr>
          <w:lang w:val="pt_PT" w:bidi="pt_PT"/>
        </w:rPr>
        <w:t xml:space="preserve">O anjo de Yahweh diz que Yahweh está com Gideão, o que significa que Yahweh abençoará ou ajudará Gideão. Yahweh diz que, com a ajuda de Yahweh, Gideão será capaz de derrotar todos os midianitas tão facilmente quanto se Gideão lutasse contra apenas um homem. Gideão pede a Yahweh que dê a Gideão um </w:t>
      </w:r>
      <w:r>
        <w:rPr>
          <w:b/>
          <w:lang w:val="pt_PT" w:bidi="pt_PT"/>
        </w:rPr>
        <w:t>sinal</w:t>
      </w:r>
      <w:r>
        <w:rPr>
          <w:lang w:val="pt_PT" w:bidi="pt_PT"/>
        </w:rPr>
        <w:t>, para que Gideão saiba que tudo isso é verdadeiro.</w:t>
      </w:r>
    </w:p>
    <w:p>
      <w:pPr/>
      <w:r>
        <w:rPr>
          <w:lang w:val="pt_PT" w:bidi="pt_PT"/>
        </w:rPr>
      </w:r>
      <w:r>
        <w:rPr>
          <w:lang w:val="pt_PT" w:bidi="pt_PT"/>
        </w:rPr>
        <w:t>Parem aqui e discutam em grupo qual palavra ou frase vocês usarão para traduzir "sinal". Se você já traduziu essa palavra em outro livro da Bíblia, use a mesma palavra que você usou lá. Para mais informações, procure sinal no Glossário Mestre. Pause este áudio aqui.</w:t>
      </w:r>
    </w:p>
    <w:p>
      <w:pPr/>
      <w:r>
        <w:rPr>
          <w:lang w:val="pt_PT" w:bidi="pt_PT"/>
        </w:rPr>
      </w:r>
      <w:r>
        <w:rPr>
          <w:lang w:val="pt_PT" w:bidi="pt_PT"/>
        </w:rPr>
        <w:t xml:space="preserve">Gideão pede ao anjo de Yahweh que espere enquanto Gideão prepara um presente, ou </w:t>
      </w:r>
      <w:r>
        <w:rPr>
          <w:b/>
          <w:lang w:val="pt_PT" w:bidi="pt_PT"/>
        </w:rPr>
        <w:t>oferta</w:t>
      </w:r>
      <w:r>
        <w:rPr>
          <w:lang w:val="pt_PT" w:bidi="pt_PT"/>
        </w:rPr>
        <w:t xml:space="preserve">, para Yahweh. Uma oferta é um presente que as pessoas dão a Deus para dar graças ou para pedir a Deus que as perdoe. O anjo de Yahweh concorda em esperar. Gideão vai para sua casa e mata um cabrito e cozinha a carne do animal. Gideão também cozinha um </w:t>
      </w:r>
      <w:r>
        <w:rPr>
          <w:b/>
          <w:lang w:val="pt_PT" w:bidi="pt_PT"/>
        </w:rPr>
        <w:t>efá</w:t>
      </w:r>
      <w:r>
        <w:rPr>
          <w:lang w:val="pt_PT" w:bidi="pt_PT"/>
        </w:rPr>
        <w:t xml:space="preserve">, ou entre 13 e 23 quilos, de farinha para fazer </w:t>
      </w:r>
      <w:r>
        <w:rPr>
          <w:b/>
          <w:lang w:val="pt_PT" w:bidi="pt_PT"/>
        </w:rPr>
        <w:t>pão ázimo</w:t>
      </w:r>
      <w:r>
        <w:rPr>
          <w:lang w:val="pt_PT" w:bidi="pt_PT"/>
        </w:rPr>
        <w:t>, ou pão feito sem nenhum fermento.</w:t>
      </w:r>
    </w:p>
    <w:p>
      <w:pPr/>
      <w:r>
        <w:rPr>
          <w:lang w:val="pt_PT" w:bidi="pt_PT"/>
        </w:rPr>
      </w:r>
      <w:r>
        <w:rPr>
          <w:lang w:val="pt_PT" w:bidi="pt_PT"/>
        </w:rPr>
        <w:t>Parem aqui e discutam em grupo quais palavras ou frases vocês usarão para oferta, efá e pão sem fermento. Se vocês já traduziram essas palavras em outro livro da Bíblia, usem as mesmas palavras que vocês usaram lá. Para mais informações, procure as palavras oferta e efá no Glossário Mestre. Pause este áudio aqui.</w:t>
      </w:r>
    </w:p>
    <w:p>
      <w:pPr/>
      <w:r>
        <w:rPr>
          <w:lang w:val="pt_PT" w:bidi="pt_PT"/>
        </w:rPr>
      </w:r>
      <w:r>
        <w:rPr>
          <w:lang w:val="pt_PT" w:bidi="pt_PT"/>
        </w:rPr>
        <w:t>Gideão leva a carne do cabrito, o caldo em que a carne estava cozida e o pão sem fermento e os mostra ao anjo de Yahweh.</w:t>
      </w:r>
    </w:p>
    <w:p>
      <w:pPr/>
      <w:r>
        <w:rPr>
          <w:lang w:val="pt_PT" w:bidi="pt_PT"/>
        </w:rPr>
      </w:r>
      <w:r>
        <w:rPr>
          <w:lang w:val="pt_PT" w:bidi="pt_PT"/>
        </w:rPr>
        <w:t>Parem aqui e olhem para imagens de uma cabra, pão sem fermento e caldo em uma panela em grupo. Pause este áudio aqui.</w:t>
      </w:r>
    </w:p>
    <w:p>
      <w:pPr/>
      <w:r>
        <w:rPr>
          <w:lang w:val="pt_PT" w:bidi="pt_PT"/>
        </w:rPr>
      </w:r>
      <w:r>
        <w:rPr>
          <w:lang w:val="pt_PT" w:bidi="pt_PT"/>
        </w:rPr>
        <w:t xml:space="preserve">O anjo de </w:t>
      </w:r>
      <w:r>
        <w:rPr>
          <w:b/>
          <w:lang w:val="pt_PT" w:bidi="pt_PT"/>
        </w:rPr>
        <w:t>Deus</w:t>
      </w:r>
      <w:r>
        <w:rPr>
          <w:lang w:val="pt_PT" w:bidi="pt_PT"/>
        </w:rPr>
        <w:t xml:space="preserve"> instrui Gideão a colocar a carne e o pão sem fermento em uma rocha, e a derramar o caldo sobre a carne e o pão. Curiosamente, aqui o anjo é chamado de anjo de Deus. Usem a mesma palavra para "Deus" que vocês usaram em passagens anteriores e lembrem-se de que "Deus" está no Glossário Mestre.</w:t>
      </w:r>
    </w:p>
    <w:p>
      <w:pPr/>
      <w:r>
        <w:rPr>
          <w:lang w:val="pt_PT" w:bidi="pt_PT"/>
        </w:rPr>
      </w:r>
      <w:r>
        <w:rPr>
          <w:lang w:val="pt_PT" w:bidi="pt_PT"/>
        </w:rPr>
        <w:t>Quando o anjo de Yahweh faz queimar a carne e os pães sem fermento, Gideão chama Yahweh, "</w:t>
      </w:r>
      <w:r>
        <w:rPr>
          <w:b/>
          <w:lang w:val="pt_PT" w:bidi="pt_PT"/>
        </w:rPr>
        <w:t>Senhor Yahweh</w:t>
      </w:r>
      <w:r>
        <w:rPr>
          <w:lang w:val="pt_PT" w:bidi="pt_PT"/>
        </w:rPr>
        <w:t>", que é um título que mostra respeito a Yahweh e significa que Yahweh é grande e poderoso. Algumas traduções dizem "Yahweh soberano ou todo-poderoso".</w:t>
      </w:r>
    </w:p>
    <w:p>
      <w:pPr/>
      <w:r>
        <w:rPr>
          <w:lang w:val="pt_PT" w:bidi="pt_PT"/>
        </w:rPr>
      </w:r>
      <w:r>
        <w:rPr>
          <w:lang w:val="pt_PT" w:bidi="pt_PT"/>
        </w:rPr>
        <w:t>Parem aqui e discutam em grupo qual título vocês usarão para o Senhor Yahweh. Se você traduziu esse título em outro livro da Bíblia, use o mesmo título aqui. Para mais informações, você também pode procurar soberano no Glossário Mestre. Pause este áudio aqui.</w:t>
      </w:r>
    </w:p>
    <w:p>
      <w:pPr/>
      <w:r>
        <w:rPr>
          <w:lang w:val="pt_PT" w:bidi="pt_PT"/>
        </w:rPr>
      </w:r>
      <w:r>
        <w:rPr>
          <w:lang w:val="pt_PT" w:bidi="pt_PT"/>
        </w:rPr>
        <w:t xml:space="preserve">Depois que o anjo de Yahweh saiu, Gideão constrói um </w:t>
      </w:r>
      <w:r>
        <w:rPr>
          <w:b/>
          <w:lang w:val="pt_PT" w:bidi="pt_PT"/>
        </w:rPr>
        <w:t>altar</w:t>
      </w:r>
      <w:r>
        <w:rPr>
          <w:lang w:val="pt_PT" w:bidi="pt_PT"/>
        </w:rPr>
        <w:t xml:space="preserve"> de adoração e o dedica a Yahweh. Gideão chama o altar de "Yahweh é </w:t>
      </w:r>
      <w:r>
        <w:rPr>
          <w:b/>
          <w:lang w:val="pt_PT" w:bidi="pt_PT"/>
        </w:rPr>
        <w:t>Paz</w:t>
      </w:r>
      <w:r>
        <w:rPr>
          <w:lang w:val="pt_PT" w:bidi="pt_PT"/>
        </w:rPr>
        <w:t>".</w:t>
      </w:r>
    </w:p>
    <w:p>
      <w:pPr/>
      <w:r>
        <w:rPr>
          <w:lang w:val="pt_PT" w:bidi="pt_PT"/>
        </w:rPr>
      </w:r>
      <w:r>
        <w:rPr>
          <w:lang w:val="pt_PT" w:bidi="pt_PT"/>
        </w:rPr>
        <w:t>Parem aqui e olhem para uma imagem de um altar antigo em grupo. Use as mesmas palavras para traduzir altar e paz que você usou anteriormente. Para mais informações, procure altar e paz no Glossário Mestre. Pause este áudio aqui.</w:t>
      </w:r>
    </w:p>
    <w:p>
      <w:pPr/>
      <w:r>
        <w:rPr>
          <w:lang w:val="pt_PT" w:bidi="pt_PT"/>
        </w:rPr>
      </w:r>
      <w:r>
        <w:rPr>
          <w:lang w:val="pt_PT" w:bidi="pt_PT"/>
        </w:rPr>
        <w:t xml:space="preserve">Naquela noite, Gideão ouve a voz de Yahweh dizer a Gideão para levar dois </w:t>
      </w:r>
      <w:r>
        <w:rPr>
          <w:b/>
          <w:lang w:val="pt_PT" w:bidi="pt_PT"/>
        </w:rPr>
        <w:t>touros</w:t>
      </w:r>
      <w:r>
        <w:rPr>
          <w:lang w:val="pt_PT" w:bidi="pt_PT"/>
        </w:rPr>
        <w:t xml:space="preserve"> que pertencem ao pai de Gideão — um touro adulto e um touro mais jovem de sete anos de idade.</w:t>
      </w:r>
    </w:p>
    <w:p>
      <w:pPr/>
      <w:r>
        <w:rPr>
          <w:lang w:val="pt_PT" w:bidi="pt_PT"/>
        </w:rPr>
      </w:r>
      <w:r>
        <w:rPr>
          <w:lang w:val="pt_PT" w:bidi="pt_PT"/>
        </w:rPr>
        <w:t>Parem aqui e olhem para uma imagem de um boi em grupo. Pause este áudio aqui.</w:t>
      </w:r>
    </w:p>
    <w:p>
      <w:pPr/>
      <w:r>
        <w:rPr>
          <w:lang w:val="pt_PT" w:bidi="pt_PT"/>
        </w:rPr>
      </w:r>
      <w:r>
        <w:rPr>
          <w:lang w:val="pt_PT" w:bidi="pt_PT"/>
        </w:rPr>
        <w:t xml:space="preserve">Yahweh diz a Gideão para derrubar o altar do falso deus, </w:t>
      </w:r>
      <w:r>
        <w:rPr>
          <w:b/>
          <w:lang w:val="pt_PT" w:bidi="pt_PT"/>
        </w:rPr>
        <w:t>Baal</w:t>
      </w:r>
      <w:r>
        <w:rPr>
          <w:lang w:val="pt_PT" w:bidi="pt_PT"/>
        </w:rPr>
        <w:t>, e cortar o poste de Aserá que fica ao lado do altar. Traduzam Baal e Aserá da mesma maneira que vocês os traduziram em passagens anteriores. Para mais informações, procure Baal no Glossário Mestre.</w:t>
      </w:r>
    </w:p>
    <w:p>
      <w:pPr/>
      <w:r>
        <w:rPr>
          <w:lang w:val="pt_PT" w:bidi="pt_PT"/>
        </w:rPr>
      </w:r>
      <w:r>
        <w:rPr>
          <w:lang w:val="pt_PT" w:bidi="pt_PT"/>
        </w:rPr>
        <w:t xml:space="preserve">Yahweh diz a Gideão para montar um novo altar a Yahweh no mesmo lugar. Yahweh diz a Gideão para matar o boi mais jovem e queimá-lo no novo altar com a madeira do poste de Aserá como uma </w:t>
      </w:r>
      <w:r>
        <w:rPr>
          <w:b/>
          <w:lang w:val="pt_PT" w:bidi="pt_PT"/>
        </w:rPr>
        <w:t>oferta queimada</w:t>
      </w:r>
      <w:r>
        <w:rPr>
          <w:lang w:val="pt_PT" w:bidi="pt_PT"/>
        </w:rPr>
        <w:t xml:space="preserve"> a Yahweh. As pessoas davam ofertas queimadas quando matavam e queimavam todo o animal no altar.</w:t>
      </w:r>
    </w:p>
    <w:p>
      <w:pPr/>
      <w:r>
        <w:rPr>
          <w:lang w:val="pt_PT" w:bidi="pt_PT"/>
        </w:rPr>
      </w:r>
      <w:r>
        <w:rPr>
          <w:lang w:val="pt_PT" w:bidi="pt_PT"/>
        </w:rPr>
        <w:t>Parem aqui e discutam em grupo qual palavra ou frase vocês usarão para oferta queimada. Se você traduziu essa palavra em outro livro da Bíblia, use as mesmas palavras que você usou lá. Para mais informações, procure oferta queimada no Glossário Mestre. Pause este áudio aqui.</w:t>
      </w:r>
    </w:p>
    <w:p>
      <w:pPr/>
      <w:r>
        <w:rPr>
          <w:lang w:val="pt_PT" w:bidi="pt_PT"/>
        </w:rPr>
      </w:r>
      <w:r>
        <w:rPr>
          <w:lang w:val="pt_PT" w:bidi="pt_PT"/>
        </w:rPr>
        <w:t xml:space="preserve">À noite, Gideão leva 10 </w:t>
      </w:r>
      <w:r>
        <w:rPr>
          <w:b/>
          <w:lang w:val="pt_PT" w:bidi="pt_PT"/>
        </w:rPr>
        <w:t>servos</w:t>
      </w:r>
      <w:r>
        <w:rPr>
          <w:lang w:val="pt_PT" w:bidi="pt_PT"/>
        </w:rPr>
        <w:t xml:space="preserve"> e faz o que Yahweh ordenou. Use a mesma palavra para "servos" que você usou em passagens anteriores, e lembre-se de que servo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6:28–40</w:t>
      </w:r>
      <w:r>
        <w:rPr>
          <w:lang w:val="pt_PT" w:bidi="pt_PT"/>
        </w:rPr>
      </w:r>
    </w:p>
    <w:p>
      <w:pPr>
        <w:pStyle w:val="Heading3"/>
      </w:pPr>
      <w:r>
        <w:rPr>
          <w:lang w:val="pt_PT" w:bidi="pt_PT"/>
        </w:rPr>
        <w:t>Ouvir e Sentir</w:t>
      </w:r>
    </w:p>
    <w:p>
      <w:pPr/>
      <w:r>
        <w:rPr>
          <w:lang w:val="pt_PT" w:bidi="pt_PT"/>
        </w:rPr>
      </w:r>
      <w:r>
        <w:rPr>
          <w:lang w:val="pt_PT" w:bidi="pt_PT"/>
        </w:rPr>
        <w:t>Nesta etapa, ouçam Juízes 6.28–40 e guardem em seus corações.</w:t>
      </w:r>
    </w:p>
    <w:p>
      <w:pPr/>
      <w:r>
        <w:rPr>
          <w:lang w:val="pt_PT" w:bidi="pt_PT"/>
        </w:rPr>
      </w:r>
      <w:r>
        <w:rPr>
          <w:lang w:val="pt_PT" w:bidi="pt_PT"/>
        </w:rPr>
        <w:t>Ouçam uma versão em áudio de Juízes 6.28–40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6.28–40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Yahweh disse ao israelita Gideão que ele, Yahweh, daria a Gideão o poder de resgatar os israelitas da opressão dos inimigos dos israelitas. Por sete anos, esses inimigos haviam continuado a roubar ou destruir a comida e os animais dos israelitas. Yahweh ordenou que Gideão destruísse os objetos que a família de Gideão usava para adorar os falsos deuses Baal e Aserá. Yahweh também ordenou que Gideão construísse um novo altar de adoração a Yahweh, e oferecesse um sacrifício a Yahweh nesse novo altar. Gideão obedeceu, mas fez todas essas coisas durante a noite, quando todos estavam dormindo, porque estava com medo do que sua família faria com ele.</w:t>
      </w:r>
    </w:p>
    <w:p>
      <w:pPr/>
      <w:r>
        <w:rPr>
          <w:lang w:val="pt_PT" w:bidi="pt_PT"/>
        </w:rPr>
      </w:r>
      <w:r>
        <w:rPr>
          <w:lang w:val="pt_PT" w:bidi="pt_PT"/>
        </w:rPr>
        <w:t>Parem aqui e discutam esta pergunta em grupo: contem uma história de quando alguém teve medo de fazer algo por receio do que os membros da sua família pensariam daquilo. Pause este áudio aqui.</w:t>
      </w:r>
    </w:p>
    <w:p>
      <w:pPr/>
      <w:r>
        <w:rPr>
          <w:lang w:val="pt_PT" w:bidi="pt_PT"/>
        </w:rPr>
      </w:r>
      <w:r>
        <w:rPr>
          <w:lang w:val="pt_PT" w:bidi="pt_PT"/>
        </w:rPr>
        <w:t>No início dessa passagem, as pessoas que vivem na cidade acordam pela manhã e descobrem que alguém destruiu o altar de Baal e o poste de madeira de Aserá. As pessoas também descobrem o novo altar com o sacrifício nele.</w:t>
      </w:r>
    </w:p>
    <w:p>
      <w:pPr/>
      <w:r>
        <w:rPr>
          <w:lang w:val="pt_PT" w:bidi="pt_PT"/>
        </w:rPr>
      </w:r>
      <w:r>
        <w:rPr>
          <w:lang w:val="pt_PT" w:bidi="pt_PT"/>
        </w:rPr>
        <w:t>Parem aqui e, em grupo, olhem para uma imagem de um altar de pedra antigo. Pause este áudio aqui.</w:t>
      </w:r>
    </w:p>
    <w:p>
      <w:pPr/>
      <w:r>
        <w:rPr>
          <w:lang w:val="pt_PT" w:bidi="pt_PT"/>
        </w:rPr>
      </w:r>
      <w:r>
        <w:rPr>
          <w:lang w:val="pt_PT" w:bidi="pt_PT"/>
        </w:rPr>
        <w:t>As pessoas perguntam umas às outras quem fez todas essas coisas. As pessoas descobrem que Gideão é aquele que fez essas coisas, então as pessoas vão até Joás, o pai de Gideão, e exigem que Joás traga Gideão para fora para que as pessoas possam matar Gideão. As pessoas estão extremamente iradas por Gideão ter desafiado os deuses que as pessoas adoram.</w:t>
      </w:r>
    </w:p>
    <w:p>
      <w:pPr/>
      <w:r>
        <w:rPr>
          <w:lang w:val="pt_PT" w:bidi="pt_PT"/>
        </w:rPr>
      </w:r>
      <w:r>
        <w:rPr>
          <w:lang w:val="pt_PT" w:bidi="pt_PT"/>
        </w:rPr>
        <w:t>Joás, o pai de Gideão, pergunta às pessoas se elas podem defender ou salvar Baal. Joás diz que se Baal é um deus, então Baal deve ser capaz de se defender. Joás também diz que se alguém na cidade tentar matar Gideão para defender Baal, então Joás matará essa pessoa antes da manhã seguinte. Isso é porque essa pessoa seria culpada do assassinato de um dos membros da família de Joás.</w:t>
      </w:r>
    </w:p>
    <w:p>
      <w:pPr/>
      <w:r>
        <w:rPr>
          <w:lang w:val="pt_PT" w:bidi="pt_PT"/>
        </w:rPr>
      </w:r>
      <w:r>
        <w:rPr>
          <w:lang w:val="pt_PT" w:bidi="pt_PT"/>
        </w:rPr>
        <w:t>As pessoas da cidade então dão a Gideão um novo nome. As pessoas chamam Gideão de "Jerubaal", que significa: "Deixe Baal lutar contra ele". Eles chamam Gideão assim porque Joás havia dito que o próprio Baal deveria lutar contra Gideão, e não as pessoas da cidade.</w:t>
      </w:r>
    </w:p>
    <w:p>
      <w:pPr/>
      <w:r>
        <w:rPr>
          <w:lang w:val="pt_PT" w:bidi="pt_PT"/>
        </w:rPr>
      </w:r>
      <w:r>
        <w:rPr>
          <w:lang w:val="pt_PT" w:bidi="pt_PT"/>
        </w:rPr>
        <w:t>Parem aqui e discutam esta pergunta em grupo: contem uma história sobre uma vez em que as pessoas deram a alguém um novo nome, ou um segundo nome, por causa de alguma coisa interessante ou incrível que essa pessoa fez. Pause este áudio aqui.</w:t>
      </w:r>
    </w:p>
    <w:p>
      <w:pPr/>
      <w:r>
        <w:rPr>
          <w:lang w:val="pt_PT" w:bidi="pt_PT"/>
        </w:rPr>
      </w:r>
      <w:r>
        <w:rPr>
          <w:lang w:val="pt_PT" w:bidi="pt_PT"/>
        </w:rPr>
        <w:t>Os povos estrangeiros que oprimiram os israelitas se reúnem. Esses inimigos são os midianitas, ou o povo da terra de Midiã; os amalequitas, que viviam perto dos midianitas; e o povo do leste, um povo que vivia no deserto a leste de Israel. Os midianitas, amalequitas e o povo do leste atravessam o rio Jordão, que é o rio que separa Israel de terras próximas ao leste. Esses povos inimigos chegam a um lugar chamado Vale de Jezreel. Um vale é uma terra com lugares altos, como colinas ou montanhas, ao seu redor. O vale de Jezreel era um lugar importante porque permitia que as pessoas viajassem facilmente para Israel.</w:t>
      </w:r>
    </w:p>
    <w:p>
      <w:pPr/>
      <w:r>
        <w:rPr>
          <w:lang w:val="pt_PT" w:bidi="pt_PT"/>
        </w:rPr>
      </w:r>
      <w:r>
        <w:rPr>
          <w:lang w:val="pt_PT" w:bidi="pt_PT"/>
        </w:rPr>
        <w:t>Parem aqui e olhem para um mapa do rio Jordão e o Vale de Jezreel em grupo. Também olhem, em grupo, para uma imagem do vale de Jezreel. Pause este áudio aqui.</w:t>
      </w:r>
    </w:p>
    <w:p>
      <w:pPr/>
      <w:r>
        <w:rPr>
          <w:lang w:val="pt_PT" w:bidi="pt_PT"/>
        </w:rPr>
      </w:r>
      <w:r>
        <w:rPr>
          <w:lang w:val="pt_PT" w:bidi="pt_PT"/>
        </w:rPr>
        <w:t>O Espírito de Yahweh vem sobre Gideão, ou toma o controle de Gideão. O Espírito de Yahweh é um poder que vem de Yahweh. Quando o Espírito de Yahweh vem sobre uma pessoa, essa pessoa recebe um poder ou capacidade especial diretamente de Yahweh. No caso de Gideão, foi a capacidade de reunir e liderar um exército de pessoas. Na passagem anterior, Gideão disse que ele era o membro mais jovem e menos importante de sua família. Mas nessa passagem, Gideão leva sua família à guerra contra seus inimigos, e os membros de sua família ouvem Gideão e obedecem a Gideão. Isso não teria acontecido se o Espírito de Yahweh não tivesse vindo sobre Gideão.</w:t>
      </w:r>
    </w:p>
    <w:p>
      <w:pPr/>
      <w:r>
        <w:rPr>
          <w:lang w:val="pt_PT" w:bidi="pt_PT"/>
        </w:rPr>
      </w:r>
      <w:r>
        <w:rPr>
          <w:lang w:val="pt_PT" w:bidi="pt_PT"/>
        </w:rPr>
        <w:t>Gideão toca uma trombeta, que era um instrumento que fazia ruídos altos. Naquela época, as pessoas faziam esse instrumento a partir do chifre de um animal chamado de carneiro. As pessoas usavam os chifres de carneiro para chamar outras pessoas para uma batalha.</w:t>
      </w:r>
    </w:p>
    <w:p>
      <w:pPr/>
      <w:r>
        <w:rPr>
          <w:lang w:val="pt_PT" w:bidi="pt_PT"/>
        </w:rPr>
      </w:r>
      <w:r>
        <w:rPr>
          <w:lang w:val="pt_PT" w:bidi="pt_PT"/>
        </w:rPr>
        <w:t>Parem aqui e, em grupo, olhem imagens de um carneiro e de uma trombeta feita de um chifre de carneiro. Discutam esta pergunta em grupo: em sua cultura, como vocês chamam as pessoas para a batalha? Pause este áudio aqui.</w:t>
      </w:r>
    </w:p>
    <w:p>
      <w:pPr/>
      <w:r>
        <w:rPr>
          <w:lang w:val="pt_PT" w:bidi="pt_PT"/>
        </w:rPr>
      </w:r>
      <w:r>
        <w:rPr>
          <w:lang w:val="pt_PT" w:bidi="pt_PT"/>
        </w:rPr>
        <w:t>O som da trombeta chama os abiezritas, que é o nome do clã ou família de Gideão. Gideão também envia mensageiros às tribos de Manassés, Aser, Zebulom e Naftali. Essas tribos eram outros grupos de israelitas que viviam perto do Vale de Jezreel. Os homens dessas tribos também seguem e obedecem a Gideão.</w:t>
      </w:r>
    </w:p>
    <w:p>
      <w:pPr/>
      <w:r>
        <w:rPr>
          <w:lang w:val="pt_PT" w:bidi="pt_PT"/>
        </w:rPr>
      </w:r>
      <w:r>
        <w:rPr>
          <w:lang w:val="pt_PT" w:bidi="pt_PT"/>
        </w:rPr>
        <w:t>Parem aqui e olhem para um mapa que mostra os territórios das 12 tribos de Israel em grupo. Pause este áudio aqui.</w:t>
      </w:r>
    </w:p>
    <w:p>
      <w:pPr/>
      <w:r>
        <w:rPr>
          <w:lang w:val="pt_PT" w:bidi="pt_PT"/>
        </w:rPr>
      </w:r>
      <w:r>
        <w:rPr>
          <w:lang w:val="pt_PT" w:bidi="pt_PT"/>
        </w:rPr>
        <w:t>Gideão fala com Yahweh. Gideão diz que ele pegará um velo de lã, que é o pelo macio e encaracolado de uma ovelha ou cabra, e colocará o velo de lã no chão. Gideão diz que se Yahweh fizer com que haja orvalho, ou gotas de água, no velo pela manhã, mas nenhum orvalho no chão ao redor do velo, então esse será um sinal de que Yahweh usará verdadeiramente Gideão para resgatar os israelitas dos inimigos dos israelitas.</w:t>
      </w:r>
    </w:p>
    <w:p>
      <w:pPr/>
      <w:r>
        <w:rPr>
          <w:lang w:val="pt_PT" w:bidi="pt_PT"/>
        </w:rPr>
      </w:r>
      <w:r>
        <w:rPr>
          <w:lang w:val="pt_PT" w:bidi="pt_PT"/>
        </w:rPr>
        <w:t>Parem aqui e, em grupo, olhem para uma imagem de um velo de lã e uma imagem de gotas de orvalho na grama. Pause este áudio aqui.</w:t>
      </w:r>
    </w:p>
    <w:p>
      <w:pPr/>
      <w:r>
        <w:rPr>
          <w:lang w:val="pt_PT" w:bidi="pt_PT"/>
        </w:rPr>
      </w:r>
      <w:r>
        <w:rPr>
          <w:lang w:val="pt_PT" w:bidi="pt_PT"/>
        </w:rPr>
        <w:t>Na manhã seguinte, Gideão vê que o chão está seco, sem orvalho, mas que o velo de lã está tão molhado de orvalho que, quando Gideão o espreme, sai água suficiente para encher uma tigela inteira. Gideão fica surpreso com isso, porque o orvalho se desenvolve em superfícies à noite, e normalmente haveria orvalho tanto no chão quanto no velo. Yahweh fez com que o orvalho se juntasse apenas no velo.</w:t>
      </w:r>
    </w:p>
    <w:p>
      <w:pPr/>
      <w:r>
        <w:rPr>
          <w:lang w:val="pt_PT" w:bidi="pt_PT"/>
        </w:rPr>
      </w:r>
      <w:r>
        <w:rPr>
          <w:lang w:val="pt_PT" w:bidi="pt_PT"/>
        </w:rPr>
        <w:t>Gideão agora pede a Yahweh mais um sinal. Gideão pede desta vez a Yahweh que faça o novelo permanecer seco, mas que faça com que haja orvalho no chão à noite. Yahweh faz o que Gideão pede a ele para fazer. Na manhã seguinte, o velo está seco, sem orvalho nele, mas há orvalho no solo ao redor do velo. Isso novamente surpreende Gideão, porque Yahweh fez o velo permanecer seco.</w:t>
      </w:r>
    </w:p>
    <w:p>
      <w:pPr/>
      <w:r>
        <w:rPr>
          <w:lang w:val="pt_PT" w:bidi="pt_PT"/>
        </w:rPr>
      </w:r>
      <w:r>
        <w:rPr>
          <w:lang w:val="pt_PT" w:bidi="pt_PT"/>
        </w:rPr>
        <w:t>Gideão pediu a Yahweh que fizesse essas coisas como um sinal, ou uma garantia de Yahweh, de que Yahweh permitiria que Gideão derrotasse os inimigos dos israelitas na batalha. Yahweh mostrou graciosidade e amor quando ele deu esses sinais, porque Yahweh havia ordenado anteriormente que os israelitas não deveriam testar Yahweh, ou pedir sinais a Yahweh. No mundo antigo, as pessoas que adoravam falsos deuses muitas vezes testavam seus deuses quando diziam: "Se o deus fizer algo que me surpreende, então saberei que deus diz a verdade". Yahweh disse aos israelitas para não fazerem isso, porque Yahweh queria que os israelitas confiassem na aliança ou acordo especial que Yahweh havia feito com os israelitas. Mas mesmo que Gideão tenha quebrado essa regra, Yahweh foi paciente e mostrou amor quando deu a Gideão o sinal que Gideão buscava.</w:t>
      </w:r>
    </w:p>
    <w:p>
      <w:pPr/>
      <w:r>
        <w:rPr>
          <w:lang w:val="pt_PT" w:bidi="pt_PT"/>
        </w:rPr>
      </w:r>
      <w:r>
        <w:rPr>
          <w:lang w:val="pt_PT" w:bidi="pt_PT"/>
        </w:rPr>
        <w:t>Parem aqui e discutam essa pergunta em grupo: por que é importante confiar em alguém?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6.28–40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as pessoas da cidade descobrem que alguém destruiu o altar de Baal e o poste de Aserá, e que alguém construiu um novo altar. As pessoas se perguntam quem poderia ter feito isso, e percebem que foi Gideão.</w:t>
      </w:r>
    </w:p>
    <w:p>
      <w:pPr/>
      <w:r>
        <w:rPr>
          <w:lang w:val="pt_PT" w:bidi="pt_PT"/>
        </w:rPr>
      </w:r>
      <w:r>
        <w:rPr>
          <w:b/>
          <w:lang w:val="pt_PT" w:bidi="pt_PT"/>
        </w:rPr>
        <w:t>Na segunda cena:</w:t>
      </w:r>
      <w:r>
        <w:rPr>
          <w:lang w:val="pt_PT" w:bidi="pt_PT"/>
        </w:rPr>
        <w:t xml:space="preserve"> as pessoas da cidade vão até Joás, o pai de Gideão, e exigem que Joás dê Gideão às pessoas para que elas possam matar Gideão. Joás se recusa e argumenta contra as pessoas da cidade.</w:t>
      </w:r>
    </w:p>
    <w:p>
      <w:pPr/>
      <w:r>
        <w:rPr>
          <w:lang w:val="pt_PT" w:bidi="pt_PT"/>
        </w:rPr>
      </w:r>
      <w:r>
        <w:rPr>
          <w:b/>
          <w:lang w:val="pt_PT" w:bidi="pt_PT"/>
        </w:rPr>
        <w:t>Na terceira cena:</w:t>
      </w:r>
      <w:r>
        <w:rPr>
          <w:lang w:val="pt_PT" w:bidi="pt_PT"/>
        </w:rPr>
        <w:t xml:space="preserve"> os exércitos dos midianitas, os amalequitas e os povos do leste se reúnem, cruzam o rio Jordão e entram em Israel. Os exércitos montam acampamento no vale de Jezreel.</w:t>
      </w:r>
    </w:p>
    <w:p>
      <w:pPr/>
      <w:r>
        <w:rPr>
          <w:lang w:val="pt_PT" w:bidi="pt_PT"/>
        </w:rPr>
      </w:r>
      <w:r>
        <w:rPr>
          <w:b/>
          <w:lang w:val="pt_PT" w:bidi="pt_PT"/>
        </w:rPr>
        <w:t>Na quarta cena:</w:t>
      </w:r>
      <w:r>
        <w:rPr>
          <w:lang w:val="pt_PT" w:bidi="pt_PT"/>
        </w:rPr>
        <w:t xml:space="preserve"> o Espírito de Yahweh vem sobre Gideão. Gideão toca uma trombeta, e seu clã, os abiezritas, se reúne e segue Gideão para a guerra.</w:t>
      </w:r>
    </w:p>
    <w:p>
      <w:pPr/>
      <w:r>
        <w:rPr>
          <w:lang w:val="pt_PT" w:bidi="pt_PT"/>
        </w:rPr>
      </w:r>
      <w:r>
        <w:rPr>
          <w:b/>
          <w:lang w:val="pt_PT" w:bidi="pt_PT"/>
        </w:rPr>
        <w:t>Na quinta cena:</w:t>
      </w:r>
      <w:r>
        <w:rPr>
          <w:lang w:val="pt_PT" w:bidi="pt_PT"/>
        </w:rPr>
        <w:t xml:space="preserve"> os mensageiros de Gideão vêm às tribos israelitas de Manassés, Aser, Zebulom e Naftali e os chamam para a batalha. Essas tribos vão encontrar Gideão e os abiezritas.</w:t>
      </w:r>
    </w:p>
    <w:p>
      <w:pPr/>
      <w:r>
        <w:rPr>
          <w:lang w:val="pt_PT" w:bidi="pt_PT"/>
        </w:rPr>
      </w:r>
      <w:r>
        <w:rPr>
          <w:b/>
          <w:lang w:val="pt_PT" w:bidi="pt_PT"/>
        </w:rPr>
        <w:t>Na sexta cena:</w:t>
      </w:r>
      <w:r>
        <w:rPr>
          <w:lang w:val="pt_PT" w:bidi="pt_PT"/>
        </w:rPr>
        <w:t xml:space="preserve"> Gideão fala com Yahweh e pede a Yahweh um sinal. Yahweh concede o pedido de Gideão.</w:t>
      </w:r>
    </w:p>
    <w:p>
      <w:pPr/>
      <w:r>
        <w:rPr>
          <w:lang w:val="pt_PT" w:bidi="pt_PT"/>
        </w:rPr>
      </w:r>
      <w:r>
        <w:rPr>
          <w:b/>
          <w:lang w:val="pt_PT" w:bidi="pt_PT"/>
        </w:rPr>
        <w:t>Na sétima cena:</w:t>
      </w:r>
      <w:r>
        <w:rPr>
          <w:lang w:val="pt_PT" w:bidi="pt_PT"/>
        </w:rPr>
        <w:t xml:space="preserve"> Gideão pede a Yahweh outro sinal, e Yahweh novamente concede o pedido de Gideão.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As pessoas da cidade</w:t>
      </w:r>
    </w:p>
    <w:p>
      <w:pPr>
        <w:pStyle w:val="ListBullet"/>
        <w:spacing w:line="240" w:lineRule="auto"/>
        <w:ind w:left="720"/>
      </w:pPr>
      <w:r>
        <w:rPr>
          <w:lang w:val="pt_PT" w:bidi="pt_PT"/>
        </w:rPr>
      </w:r>
      <w:r>
        <w:rPr>
          <w:lang w:val="pt_PT" w:bidi="pt_PT"/>
        </w:rPr>
        <w:t>Joás, o pai de Gideão</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O exército dos midianitas, amalequitas e povos do leste</w:t>
      </w:r>
    </w:p>
    <w:p>
      <w:pPr>
        <w:pStyle w:val="ListBullet"/>
        <w:spacing w:line="240" w:lineRule="auto"/>
        <w:ind w:left="720"/>
      </w:pPr>
      <w:r>
        <w:rPr>
          <w:lang w:val="pt_PT" w:bidi="pt_PT"/>
        </w:rPr>
      </w:r>
      <w:r>
        <w:rPr>
          <w:lang w:val="pt_PT" w:bidi="pt_PT"/>
        </w:rPr>
        <w:t>O clã de Gideão, os abiezritas</w:t>
      </w:r>
    </w:p>
    <w:p>
      <w:pPr>
        <w:pStyle w:val="ListBullet"/>
        <w:spacing w:line="240" w:lineRule="auto"/>
        <w:ind w:left="720"/>
      </w:pPr>
      <w:r>
        <w:rPr>
          <w:lang w:val="pt_PT" w:bidi="pt_PT"/>
        </w:rPr>
      </w:r>
      <w:r>
        <w:rPr>
          <w:lang w:val="pt_PT" w:bidi="pt_PT"/>
        </w:rPr>
        <w:t>Os mensageiros de Gideão</w:t>
      </w:r>
    </w:p>
    <w:p>
      <w:pPr>
        <w:pStyle w:val="ListBullet"/>
        <w:spacing w:line="240" w:lineRule="auto"/>
        <w:ind w:left="720"/>
      </w:pPr>
      <w:r>
        <w:rPr>
          <w:lang w:val="pt_PT" w:bidi="pt_PT"/>
        </w:rPr>
      </w:r>
      <w:r>
        <w:rPr>
          <w:lang w:val="pt_PT" w:bidi="pt_PT"/>
        </w:rPr>
        <w:t>As tribos israelitas de Manassés, Aser, Zebulom e Naftali</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No início da cena, é de manhã cedo, e as pessoas acabaram de começar a acordar. As pessoas da cidade veem que alguém quebrou o altar de pedra de Baal e cortou o poste de Aserá. As pessoas percebem que alguém deve ter feito essas coisas à noite.</w:t>
      </w:r>
    </w:p>
    <w:p>
      <w:pPr/>
      <w:r>
        <w:rPr>
          <w:lang w:val="pt_PT" w:bidi="pt_PT"/>
        </w:rPr>
      </w:r>
      <w:r>
        <w:rPr>
          <w:lang w:val="pt_PT" w:bidi="pt_PT"/>
        </w:rPr>
        <w:t>Parem aqui e olhem para uma imagem de um altar de pedra antigo em grupo. Pause este áudio aqui.</w:t>
      </w:r>
    </w:p>
    <w:p>
      <w:pPr/>
      <w:r>
        <w:rPr>
          <w:lang w:val="pt_PT" w:bidi="pt_PT"/>
        </w:rPr>
      </w:r>
      <w:r>
        <w:rPr>
          <w:lang w:val="pt_PT" w:bidi="pt_PT"/>
        </w:rPr>
        <w:t>As pessoas da cidade também veem um novo altar e percebem que alguém deve ter feito uma oferta queimada nesse novo altar, porque veem os restos do boi jovem que alguém sacrificou. As pessoas da cidade discutem quem poderia ter feito essas coisas. Eles percebem que Gideão, o filho de Joás, fez essas coisas. A passagem não diz exatamente como as pessoas percebem isso, mas de alguma forma, enquanto conversam e investigam o assunto juntas, elas descobrem que Gideão é o responsável.</w:t>
      </w:r>
    </w:p>
    <w:p>
      <w:pPr/>
      <w:r>
        <w:rPr>
          <w:lang w:val="pt_PT" w:bidi="pt_PT"/>
        </w:rPr>
      </w:r>
      <w:r>
        <w:rPr>
          <w:lang w:val="pt_PT" w:bidi="pt_PT"/>
        </w:rPr>
        <w:t>Na segunda cena, as pessoas da cidade vão para a casa de Joás. As pessoas dizem a Joás para trazer Gideão para fora para que possam matar Gideão. As pessoas dizem a Joás que querem matar Gideão, porque Gideão quebrou o altar de Baal e cortou o poste de Aserá. Mas Joás diz: "Vocês vão defender Baal? Vocês salvarão Baal?” Joás usa essas perguntas para enfatizar que um humano não deve ter que defender um deus, porque um deus deve ser capaz de se defender. Joás usa essas perguntas para dizer aos homens da cidade: "Vocês não devem ter que defender Baal".</w:t>
      </w:r>
    </w:p>
    <w:p>
      <w:pPr/>
      <w:r>
        <w:rPr>
          <w:lang w:val="pt_PT" w:bidi="pt_PT"/>
        </w:rPr>
      </w:r>
      <w:r>
        <w:rPr>
          <w:lang w:val="pt_PT" w:bidi="pt_PT"/>
        </w:rPr>
        <w:t>Joás diz que se alguém tentar matar Gideão para defender Baal, então Joás matará essa pessoa antes da manhã seguinte, o que significa que Joás matará essa pessoa no mesmo dia. Joás diz que se Baal é um deus, então as pessoas devem deixar Baal se defender ou discutir por si mesmo, uma vez que Gideão destruiu o altar de Baal. Depois que Joás diz isso, as pessoas da cidade decidem chamar Gideão de "Jerubaal", que significa: "Deixe Baal discutir contra ele".</w:t>
      </w:r>
    </w:p>
    <w:p>
      <w:pPr/>
      <w:r>
        <w:rPr>
          <w:lang w:val="pt_PT" w:bidi="pt_PT"/>
        </w:rPr>
      </w:r>
      <w:r>
        <w:rPr>
          <w:lang w:val="pt_PT" w:bidi="pt_PT"/>
        </w:rPr>
        <w:t>A terceira cena começa com uma palavra que mostra que o narrador agora começa a contar uma nova parte da história. Os midianitas, os amalequitas e todos os povos do leste se juntam. Essas pessoas atravessam o rio Jordão, que é um grande rio que separa a terra dessas pessoas das terras dos israelitas. Os midianitas, amalequitas e os povos do leste fazem um lugar para descansar e dormir no vale de Jezreel, porque eles viajaram tanto e estão cansados.</w:t>
      </w:r>
    </w:p>
    <w:p>
      <w:pPr/>
      <w:r>
        <w:rPr>
          <w:lang w:val="pt_PT" w:bidi="pt_PT"/>
        </w:rPr>
      </w:r>
      <w:r>
        <w:rPr>
          <w:lang w:val="pt_PT" w:bidi="pt_PT"/>
        </w:rPr>
        <w:t>Parem aqui e olhem para um mapa do rio Jordão e o Vale de Jezreel em grupo. Pause este áudio aqui.</w:t>
      </w:r>
    </w:p>
    <w:p>
      <w:pPr/>
      <w:r>
        <w:rPr>
          <w:lang w:val="pt_PT" w:bidi="pt_PT"/>
        </w:rPr>
      </w:r>
      <w:r>
        <w:rPr>
          <w:lang w:val="pt_PT" w:bidi="pt_PT"/>
        </w:rPr>
        <w:t>Na quarta cena, o Espírito de Yahweh vem sobre Gideão e dá a Gideão a capacidade de liderar outras pessoas. Quando isso acontece, Gideão pega uma trombeta que as pessoas fizeram do chifre de um carneiro e sopra a trombeta para fazer um som muito alto. Quando os abiezritas, o clã de Gideão, ouvem esse som, eles reúnem-se com Gideão. Os abiezritas concordam em seguir Gideão na batalha.</w:t>
      </w:r>
    </w:p>
    <w:p>
      <w:pPr/>
      <w:r>
        <w:rPr>
          <w:lang w:val="pt_PT" w:bidi="pt_PT"/>
        </w:rPr>
      </w:r>
      <w:r>
        <w:rPr>
          <w:lang w:val="pt_PT" w:bidi="pt_PT"/>
        </w:rPr>
        <w:t>Parem aqui em grupo e olhem para uma imagem de um carneiro e uma imagem do chifre de um carneiro que as pessoas usavam como uma trombeta. Pause este áudio aqui.</w:t>
      </w:r>
    </w:p>
    <w:p>
      <w:pPr/>
      <w:r>
        <w:rPr>
          <w:lang w:val="pt_PT" w:bidi="pt_PT"/>
        </w:rPr>
      </w:r>
      <w:r>
        <w:rPr>
          <w:lang w:val="pt_PT" w:bidi="pt_PT"/>
        </w:rPr>
        <w:t>Na quinta cena, Gideão envia seus mensageiros às tribos israelitas de Manassés, Aser, Zebulom e Naftali. Os povos dessas tribos vivem perto do vale de Jezreel, onde os midianitas, amalequitas e os povos do leste pararam para descansar. As pessoas das tribos de Manassés, Aser, Zebulom e Naftali vão todas com os mensageiros de Gideão para se encontrar com Gideão e os abiezritas. Embora o narrador diga apenas os nomes das tribos, ele realmente se refere às pessoas dessas tribos que vêm para lutar com Gideão.</w:t>
      </w:r>
    </w:p>
    <w:p>
      <w:pPr/>
      <w:r>
        <w:rPr>
          <w:lang w:val="pt_PT" w:bidi="pt_PT"/>
        </w:rPr>
      </w:r>
      <w:r>
        <w:rPr>
          <w:lang w:val="pt_PT" w:bidi="pt_PT"/>
        </w:rPr>
        <w:t>Parem aqui em grupo e olhem para um mapa que mostra os territórios das 12 tribos de Israel. Pause este áudio aqui.</w:t>
      </w:r>
    </w:p>
    <w:p>
      <w:pPr/>
      <w:r>
        <w:rPr>
          <w:lang w:val="pt_PT" w:bidi="pt_PT"/>
        </w:rPr>
      </w:r>
      <w:r>
        <w:rPr>
          <w:lang w:val="pt_PT" w:bidi="pt_PT"/>
        </w:rPr>
        <w:t>Na sexta cena, Gideão fala com Yahweh. Gideão pede a Yahweh que dê a Gideão um sinal, para que Gideão saiba com certeza que Yahweh usará Gideão para salvar os israelitas dos midianitas e outros inimigos. Gideão diz que ele colocará um velo de lã, o pelo macio e encaracolado de uma ovelha ou cabra, no chão. Gideão diz que se houver orvalho, ou pequenas gotas de água, no velo de lã pela manhã, mas nenhum orvalho no chão ao redor do velo, então esse será um sinal de Yahweh.</w:t>
      </w:r>
    </w:p>
    <w:p>
      <w:pPr/>
      <w:r>
        <w:rPr>
          <w:lang w:val="pt_PT" w:bidi="pt_PT"/>
        </w:rPr>
      </w:r>
      <w:r>
        <w:rPr>
          <w:lang w:val="pt_PT" w:bidi="pt_PT"/>
        </w:rPr>
        <w:t>Parem aqui e olhem para uma imagem de um velo de lã e uma imagem de gotas de orvalho na grama em grupo. Pause este áudio aqui.</w:t>
      </w:r>
    </w:p>
    <w:p>
      <w:pPr/>
      <w:r>
        <w:rPr>
          <w:lang w:val="pt_PT" w:bidi="pt_PT"/>
        </w:rPr>
      </w:r>
      <w:r>
        <w:rPr>
          <w:lang w:val="pt_PT" w:bidi="pt_PT"/>
        </w:rPr>
        <w:t>Gideão apresenta o velo de lã. Gideão se levanta cedo na manhã seguinte e descobre que o chão está seco, sem orvalho, mas que o velo de lã está muito molhado com orvalho. Gideão espreme o velo, e há orvalho suficiente para encher uma tigela inteira. Isso significa que há muito orvalho no velo.</w:t>
      </w:r>
    </w:p>
    <w:p>
      <w:pPr/>
      <w:r>
        <w:rPr>
          <w:lang w:val="pt_PT" w:bidi="pt_PT"/>
        </w:rPr>
      </w:r>
      <w:r>
        <w:rPr>
          <w:lang w:val="pt_PT" w:bidi="pt_PT"/>
        </w:rPr>
        <w:t>Na sétima cena, Gideão fala com Yahweh mais uma vez. Gideão pede a Yahweh que não fique irado com Gideão. Gideão pede permissão para falar com Yahweh mais uma vez. Gideão está preocupado que ele provocará a ira de Yahweh porque Gideão entende que ele não deve testar Yahweh ou pedir sinais a Yahweh. Gideão pede a Yahweh que forneça mais um sinal. Gideão pede a Yahweh desta vez que molhe o chão com orvalho, mas que Yahweh mantenha o velo de lã seco, sem orvalho sobre ele. Naquela noite, Yahweh faz o que Gideão pediu.</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6.28–40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As pessoas da cidade</w:t>
      </w:r>
    </w:p>
    <w:p>
      <w:pPr>
        <w:pStyle w:val="ListBullet"/>
        <w:spacing w:line="240" w:lineRule="auto"/>
        <w:ind w:left="720"/>
      </w:pPr>
      <w:r>
        <w:rPr>
          <w:lang w:val="pt_PT" w:bidi="pt_PT"/>
        </w:rPr>
      </w:r>
      <w:r>
        <w:rPr>
          <w:lang w:val="pt_PT" w:bidi="pt_PT"/>
        </w:rPr>
        <w:t>Joás, o pai de Gideão</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O exército dos midianitas, amalequitas e povos do leste</w:t>
      </w:r>
    </w:p>
    <w:p>
      <w:pPr>
        <w:pStyle w:val="ListBullet"/>
        <w:spacing w:line="240" w:lineRule="auto"/>
        <w:ind w:left="720"/>
      </w:pPr>
      <w:r>
        <w:rPr>
          <w:lang w:val="pt_PT" w:bidi="pt_PT"/>
        </w:rPr>
      </w:r>
      <w:r>
        <w:rPr>
          <w:lang w:val="pt_PT" w:bidi="pt_PT"/>
        </w:rPr>
        <w:t>O exército dos israelitas</w:t>
      </w:r>
    </w:p>
    <w:p>
      <w:pPr>
        <w:pStyle w:val="ListBullet"/>
        <w:spacing w:line="240" w:lineRule="auto"/>
        <w:ind w:left="720"/>
      </w:pPr>
      <w:r>
        <w:rPr>
          <w:lang w:val="pt_PT" w:bidi="pt_PT"/>
        </w:rPr>
      </w:r>
      <w:r>
        <w:rPr>
          <w:lang w:val="pt_PT" w:bidi="pt_PT"/>
        </w:rPr>
        <w:t>O clã de Gideão, os abiezritas</w:t>
      </w:r>
    </w:p>
    <w:p>
      <w:pPr>
        <w:pStyle w:val="ListBullet"/>
        <w:spacing w:line="240" w:lineRule="auto"/>
        <w:ind w:left="720"/>
      </w:pPr>
      <w:r>
        <w:rPr>
          <w:lang w:val="pt_PT" w:bidi="pt_PT"/>
        </w:rPr>
      </w:r>
      <w:r>
        <w:rPr>
          <w:lang w:val="pt_PT" w:bidi="pt_PT"/>
        </w:rPr>
        <w:t>Os mensageiros de Gideão</w:t>
      </w:r>
    </w:p>
    <w:p>
      <w:pPr>
        <w:pStyle w:val="ListBullet"/>
        <w:spacing w:line="240" w:lineRule="auto"/>
        <w:ind w:left="720"/>
      </w:pPr>
      <w:r>
        <w:rPr>
          <w:lang w:val="pt_PT" w:bidi="pt_PT"/>
        </w:rPr>
      </w:r>
      <w:r>
        <w:rPr>
          <w:lang w:val="pt_PT" w:bidi="pt_PT"/>
        </w:rPr>
        <w:t>As tribos israelitas de Manassés, Aser, Zebulom e Naftali</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as pessoas da cidade acordam e percebem que à noite alguém destruiu o altar de Baal, cortou o poste de Aserá e fez um sacrifício ou oferta queimada em um novo altar. As pessoas da cidade discutem quem poderia ter feito essas coisas. Eles percebem que Gideão, o filho de Joás, fez essas coisas.</w:t>
      </w:r>
    </w:p>
    <w:p>
      <w:pPr/>
      <w:r>
        <w:rPr>
          <w:lang w:val="pt_PT" w:bidi="pt_PT"/>
        </w:rPr>
      </w:r>
      <w:r>
        <w:rPr>
          <w:lang w:val="pt_PT" w:bidi="pt_PT"/>
        </w:rPr>
        <w:t>Na segunda cena, as pessoas da cidade vão para a casa de Joás e exigem que Joás dê a elas Gideão, para que possam matar Gideão.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pessoas da cidade: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Joás responde que as pessoas da cidade não devem ter que defender Baal, uma vez que Baal é um deus. Joás diz que se alguém tentar defender Baal, então Joás matará essa pessoa muito rapidamente.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Joás: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os inimigos dos israelitas — os midianitas, amalequitas e povos do leste — atravessam o rio Jordão para as terras dos israelitas. Os midianitas, amalequitas e povos do leste fazem um lugar para descansar no vale de Jezreel.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midianitas, amalequitas e povos do leste: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o Espírito de Yahweh vem sobre Gideão. Gideão, com o Espírito de Yahweh dentro dele, pega uma trombeta ou o chifre de carneiro e sopra nele para chamar o clã de Gideão, os abiezritas, para seguir Gideão na batalha.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pessoas do clã dos abiezritas: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quinta cena, os mensageiros de Gideão vêm às tribos de Manassés, Aser, Zebulom e Naftali. Os guerreiros dessas tribos vão com os mensageiros de Gideão. Eles se reúnem com Gideão e os abiezritas.</w:t>
      </w:r>
    </w:p>
    <w:p>
      <w:pPr/>
      <w:r>
        <w:rPr>
          <w:lang w:val="pt_PT" w:bidi="pt_PT"/>
        </w:rPr>
      </w:r>
      <w:r>
        <w:rPr>
          <w:lang w:val="pt_PT" w:bidi="pt_PT"/>
        </w:rPr>
        <w:t>Na sexta cena, Gideão fala com Yahweh. Gideão diz que apresentará um velo de lã, e ele pede a Yahweh que faça o orvalho que se acumula em objetos à noite cair apenas no velo de lã. Gideão diz que ele saberá que a promessa de Yahweh de derrotar os inimigos dos israelitas é verdadeira se Yahweh fizer isso. Naquela noite, Yahweh faz o orvalho se acumular apenas no velo de lã, e Yahweh não faz o orvalho se acumular no chão.</w:t>
      </w:r>
    </w:p>
    <w:p>
      <w:pPr/>
      <w:r>
        <w:rPr>
          <w:lang w:val="pt_PT" w:bidi="pt_PT"/>
        </w:rPr>
      </w:r>
      <w:r>
        <w:rPr>
          <w:lang w:val="pt_PT" w:bidi="pt_PT"/>
        </w:rPr>
        <w:t>Cedo pela manhã, Gideão descobre que o chão está seco, mas que o velo de lã está molhado com orvalho. Gideão aperta e torce o velo e descobre que há tanto orvalho no velo que pode encher uma tigela inteira.</w:t>
      </w:r>
    </w:p>
    <w:p>
      <w:pPr/>
      <w:r>
        <w:rPr>
          <w:lang w:val="pt_PT" w:bidi="pt_PT"/>
        </w:rPr>
      </w:r>
      <w:r>
        <w:rPr>
          <w:lang w:val="pt_PT" w:bidi="pt_PT"/>
        </w:rPr>
        <w:t>Na sétima cena, Gideão pede a Yahweh outro sinal com o velo. Mas Gideão também pede a Yahweh que não fique irado com Gideão.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Gideão pede a Yahweh que molhe o chão com orvalho à noite, mas que deixe o velo seco, sem orvalho. Naquela noite, Yahweh faz isso. Pela manhã, Gideão descobre que o velo de lã está seco, mesmo que o chão esteja molhado com orvalho.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6.28–40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As pessoas na cidade descobrem que alguém destruiu o </w:t>
      </w:r>
      <w:r>
        <w:rPr>
          <w:b/>
          <w:lang w:val="pt_PT" w:bidi="pt_PT"/>
        </w:rPr>
        <w:t>altar</w:t>
      </w:r>
      <w:r>
        <w:rPr>
          <w:lang w:val="pt_PT" w:bidi="pt_PT"/>
        </w:rPr>
        <w:t xml:space="preserve"> de </w:t>
      </w:r>
      <w:r>
        <w:rPr>
          <w:b/>
          <w:lang w:val="pt_PT" w:bidi="pt_PT"/>
        </w:rPr>
        <w:t>Baal</w:t>
      </w:r>
      <w:r>
        <w:rPr>
          <w:lang w:val="pt_PT" w:bidi="pt_PT"/>
        </w:rPr>
        <w:t xml:space="preserve"> e o </w:t>
      </w:r>
      <w:r>
        <w:rPr>
          <w:b/>
          <w:lang w:val="pt_PT" w:bidi="pt_PT"/>
        </w:rPr>
        <w:t>poste</w:t>
      </w:r>
      <w:r>
        <w:rPr>
          <w:lang w:val="pt_PT" w:bidi="pt_PT"/>
        </w:rPr>
        <w:t xml:space="preserve"> de madeira de </w:t>
      </w:r>
      <w:r>
        <w:rPr>
          <w:b/>
          <w:lang w:val="pt_PT" w:bidi="pt_PT"/>
        </w:rPr>
        <w:t>Aserá</w:t>
      </w:r>
      <w:r>
        <w:rPr>
          <w:lang w:val="pt_PT" w:bidi="pt_PT"/>
        </w:rPr>
        <w:t>, e que alguém fez um novo altar e ofereceu um sacrifício no novo altar. Use as mesmas palavras para traduzir o poste de Aserá e o altar de Baal que você usou anteriormente. Para mais informações, procure altar e Baal no Glossário Mestre.</w:t>
      </w:r>
    </w:p>
    <w:p>
      <w:pPr/>
      <w:r>
        <w:rPr>
          <w:lang w:val="pt_PT" w:bidi="pt_PT"/>
        </w:rPr>
      </w:r>
      <w:r>
        <w:rPr>
          <w:lang w:val="pt_PT" w:bidi="pt_PT"/>
        </w:rPr>
        <w:t>Parem aqui e olhem para uma imagem de um altar antigo em grupo. Pause este áudio aqui.</w:t>
      </w:r>
    </w:p>
    <w:p>
      <w:pPr/>
      <w:r>
        <w:rPr>
          <w:lang w:val="pt_PT" w:bidi="pt_PT"/>
        </w:rPr>
      </w:r>
      <w:r>
        <w:rPr>
          <w:lang w:val="pt_PT" w:bidi="pt_PT"/>
        </w:rPr>
        <w:t xml:space="preserve">As pessoas da cidade exigem que Joás traga seu filho, Gideão, para que as pessoas possam matar Gideão. Joás diz que se Baal é um </w:t>
      </w:r>
      <w:r>
        <w:rPr>
          <w:b/>
          <w:lang w:val="pt_PT" w:bidi="pt_PT"/>
        </w:rPr>
        <w:t>deus</w:t>
      </w:r>
      <w:r>
        <w:rPr>
          <w:lang w:val="pt_PT" w:bidi="pt_PT"/>
        </w:rPr>
        <w:t>, então o próprio Baal deve ser capaz de lutar contra aquele que destruiu o altar de Baal. Por essa razão, as pessoas da cidade então dão a Gideão um segundo nome, "</w:t>
      </w:r>
      <w:r>
        <w:rPr>
          <w:b/>
          <w:lang w:val="pt_PT" w:bidi="pt_PT"/>
        </w:rPr>
        <w:t>Jerubaal</w:t>
      </w:r>
      <w:r>
        <w:rPr>
          <w:lang w:val="pt_PT" w:bidi="pt_PT"/>
        </w:rPr>
        <w:t>", que significa: "Deixe Baal lutar contra ele". Usem a mesma palavra para deus que vocês usaram em passagens anteriores, e lembrem-se de que deuses está no Glossário Mestre.</w:t>
      </w:r>
    </w:p>
    <w:p>
      <w:pPr/>
      <w:r>
        <w:rPr>
          <w:lang w:val="pt_PT" w:bidi="pt_PT"/>
        </w:rPr>
      </w:r>
      <w:r>
        <w:rPr>
          <w:lang w:val="pt_PT" w:bidi="pt_PT"/>
        </w:rPr>
        <w:t>Parem aqui e discutam em grupo qual palavra ou frase vocês usarão para explicar o significado de "Jerubaal". Pause este áudio aqui.</w:t>
      </w:r>
    </w:p>
    <w:p>
      <w:pPr/>
      <w:r>
        <w:rPr>
          <w:lang w:val="pt_PT" w:bidi="pt_PT"/>
        </w:rPr>
      </w:r>
      <w:r>
        <w:rPr>
          <w:lang w:val="pt_PT" w:bidi="pt_PT"/>
        </w:rPr>
        <w:t xml:space="preserve">Os midianitas, amalequitas e as pessoas do leste cruzam o rio Jordão e param para descansar em um </w:t>
      </w:r>
      <w:r>
        <w:rPr>
          <w:b/>
          <w:lang w:val="pt_PT" w:bidi="pt_PT"/>
        </w:rPr>
        <w:t>vale</w:t>
      </w:r>
      <w:r>
        <w:rPr>
          <w:lang w:val="pt_PT" w:bidi="pt_PT"/>
        </w:rPr>
        <w:t xml:space="preserve"> chamado vale de Jezreel. Um vale é uma terra com lugares altos, como colinas ou montanhas, ao seu redor.</w:t>
      </w:r>
    </w:p>
    <w:p>
      <w:pPr/>
      <w:r>
        <w:rPr>
          <w:lang w:val="pt_PT" w:bidi="pt_PT"/>
        </w:rPr>
      </w:r>
      <w:r>
        <w:rPr>
          <w:lang w:val="pt_PT" w:bidi="pt_PT"/>
        </w:rPr>
        <w:t>Parem aqui e, como um grupo, olhem para uma foto do vale de Jezreel. Discutam em grupo qual palavra ou frase vocês usarão para traduzir vale. Pause este áudio aqui.</w:t>
      </w:r>
    </w:p>
    <w:p>
      <w:pPr/>
      <w:r>
        <w:rPr>
          <w:lang w:val="pt_PT" w:bidi="pt_PT"/>
        </w:rPr>
      </w:r>
      <w:r>
        <w:rPr>
          <w:lang w:val="pt_PT" w:bidi="pt_PT"/>
        </w:rPr>
        <w:t xml:space="preserve">O </w:t>
      </w:r>
      <w:r>
        <w:rPr>
          <w:b/>
          <w:lang w:val="pt_PT" w:bidi="pt_PT"/>
        </w:rPr>
        <w:t>Espírito de Yahweh</w:t>
      </w:r>
      <w:r>
        <w:rPr>
          <w:lang w:val="pt_PT" w:bidi="pt_PT"/>
        </w:rPr>
        <w:t xml:space="preserve"> vem sobre Gideão e dá a Gideão a capacidade de liderar os israelitas contra seus inimigos. Lembrem-se de que essa frase consiste apenas no nome "</w:t>
      </w:r>
      <w:r>
        <w:rPr>
          <w:b/>
          <w:lang w:val="pt_PT" w:bidi="pt_PT"/>
        </w:rPr>
        <w:t>Yahweh</w:t>
      </w:r>
      <w:r>
        <w:rPr>
          <w:lang w:val="pt_PT" w:bidi="pt_PT"/>
        </w:rPr>
        <w:t>" e na palavra normal para "espírito". As pessoas não traduzem essa frase da mesma maneira que traduzem "Espírito Santo" no Novo Testamento. No entanto, embora a frase "Espírito de Yahweh" seja o termo geral para o espírito de Deus, você pode procurar Espírito Santo no Glossário Mestre para ouvir mais sobre a obra do Espírito de Deus no Antigo Testamento. Traduzam Yahweh e "Espírito de Yahweh" da mesma maneira que vocês traduziram em passagens anteriores em Juízes, e lembrem-se de que Yahweh também está no Glossário Mestre.</w:t>
      </w:r>
    </w:p>
    <w:p>
      <w:pPr/>
      <w:r>
        <w:rPr>
          <w:lang w:val="pt_PT" w:bidi="pt_PT"/>
        </w:rPr>
      </w:r>
      <w:r>
        <w:rPr>
          <w:lang w:val="pt_PT" w:bidi="pt_PT"/>
        </w:rPr>
        <w:t xml:space="preserve">Gideão toca uma </w:t>
      </w:r>
      <w:r>
        <w:rPr>
          <w:b/>
          <w:lang w:val="pt_PT" w:bidi="pt_PT"/>
        </w:rPr>
        <w:t>trombeta</w:t>
      </w:r>
      <w:r>
        <w:rPr>
          <w:lang w:val="pt_PT" w:bidi="pt_PT"/>
        </w:rPr>
        <w:t xml:space="preserve">, que é um instrumento que as pessoas faziam do chifre de um </w:t>
      </w:r>
      <w:r>
        <w:rPr>
          <w:b/>
          <w:lang w:val="pt_PT" w:bidi="pt_PT"/>
        </w:rPr>
        <w:t>carneiro</w:t>
      </w:r>
      <w:r>
        <w:rPr>
          <w:lang w:val="pt_PT" w:bidi="pt_PT"/>
        </w:rPr>
        <w:t xml:space="preserve"> e que fazia um som alto e claro.</w:t>
      </w:r>
    </w:p>
    <w:p>
      <w:pPr/>
      <w:r>
        <w:rPr>
          <w:lang w:val="pt_PT" w:bidi="pt_PT"/>
        </w:rPr>
      </w:r>
      <w:r>
        <w:rPr>
          <w:lang w:val="pt_PT" w:bidi="pt_PT"/>
        </w:rPr>
        <w:t>Parem aqui e, em grupo, olhem para imagens de um carneiro e de uma trombeta feita do chifre de um carneiro. Discutam em grupo qual palavra ou frase vocês usarão para "carneiro" e "trombeta". Pause este áudio aqui.</w:t>
      </w:r>
    </w:p>
    <w:p>
      <w:pPr/>
      <w:r>
        <w:rPr>
          <w:lang w:val="pt_PT" w:bidi="pt_PT"/>
        </w:rPr>
      </w:r>
      <w:r>
        <w:rPr>
          <w:lang w:val="pt_PT" w:bidi="pt_PT"/>
        </w:rPr>
        <w:t xml:space="preserve">Os abiezeritas, o clã de Gideão, vêm a Gideão. Gideão envia mensageiros às tribos de Manassés, Aser, Zebulom e Naftali, e os homens dessas tribos também vêm a Gideão. Usem a mesma palavra para </w:t>
      </w:r>
      <w:r>
        <w:rPr>
          <w:b/>
          <w:lang w:val="pt_PT" w:bidi="pt_PT"/>
        </w:rPr>
        <w:t>Israel</w:t>
      </w:r>
      <w:r>
        <w:rPr>
          <w:lang w:val="pt_PT" w:bidi="pt_PT"/>
        </w:rPr>
        <w:t xml:space="preserve"> ou </w:t>
      </w:r>
      <w:r>
        <w:rPr>
          <w:b/>
          <w:lang w:val="pt_PT" w:bidi="pt_PT"/>
        </w:rPr>
        <w:t>israelitas</w:t>
      </w:r>
      <w:r>
        <w:rPr>
          <w:lang w:val="pt_PT" w:bidi="pt_PT"/>
        </w:rPr>
        <w:t xml:space="preserve"> que vocês usaram em passagens anteriores. Procure Israel ou israelitas no Glossário Mestre para mais informações sobre as tribos de Israel.</w:t>
      </w:r>
    </w:p>
    <w:p>
      <w:pPr/>
      <w:r>
        <w:rPr>
          <w:lang w:val="pt_PT" w:bidi="pt_PT"/>
        </w:rPr>
      </w:r>
      <w:r>
        <w:rPr>
          <w:lang w:val="pt_PT" w:bidi="pt_PT"/>
        </w:rPr>
        <w:t xml:space="preserve">Gideão diz a </w:t>
      </w:r>
      <w:r>
        <w:rPr>
          <w:b/>
          <w:lang w:val="pt_PT" w:bidi="pt_PT"/>
        </w:rPr>
        <w:t>Deus</w:t>
      </w:r>
      <w:r>
        <w:rPr>
          <w:lang w:val="pt_PT" w:bidi="pt_PT"/>
        </w:rPr>
        <w:t xml:space="preserve"> que Gideão pegará um </w:t>
      </w:r>
      <w:r>
        <w:rPr>
          <w:b/>
          <w:lang w:val="pt_PT" w:bidi="pt_PT"/>
        </w:rPr>
        <w:t>velo de lã</w:t>
      </w:r>
      <w:r>
        <w:rPr>
          <w:lang w:val="pt_PT" w:bidi="pt_PT"/>
        </w:rPr>
        <w:t>, que é o pelo macio e encaracolado de uma ovelha ou cabra, e colocará o velo de lã no chão. O narrador usa o título geral para Deus para o restante dessa história. Usem a mesma palavra para Deus que vocês usaram em passagens anteriores, e lembrem-se de que Deus está no Glossário Mestre.</w:t>
      </w:r>
    </w:p>
    <w:p>
      <w:pPr/>
      <w:r>
        <w:rPr>
          <w:lang w:val="pt_PT" w:bidi="pt_PT"/>
        </w:rPr>
      </w:r>
      <w:r>
        <w:rPr>
          <w:lang w:val="pt_PT" w:bidi="pt_PT"/>
        </w:rPr>
        <w:t>Parem aqui e, em grupo, olhem para uma imagem de um velo de lã. Discutam em grupo qual palavra ou frase vocês usarão para "velo de lã". Pause este áudio aqui.</w:t>
      </w:r>
    </w:p>
    <w:p>
      <w:pPr/>
      <w:r>
        <w:rPr>
          <w:lang w:val="pt_PT" w:bidi="pt_PT"/>
        </w:rPr>
      </w:r>
      <w:r>
        <w:rPr>
          <w:lang w:val="pt_PT" w:bidi="pt_PT"/>
        </w:rPr>
        <w:t xml:space="preserve">Gideão diz que se houver </w:t>
      </w:r>
      <w:r>
        <w:rPr>
          <w:b/>
          <w:lang w:val="pt_PT" w:bidi="pt_PT"/>
        </w:rPr>
        <w:t>orvalho</w:t>
      </w:r>
      <w:r>
        <w:rPr>
          <w:lang w:val="pt_PT" w:bidi="pt_PT"/>
        </w:rPr>
        <w:t>, ou gotas de água que se acumulam à noite, no velo pela manhã, mas nenhum orvalho no chão ao redor do velo, então Gideão saberá com certeza que Yahweh realmente usará Gideão para resgatar os israelitas dos inimigos dos israelitas.</w:t>
      </w:r>
    </w:p>
    <w:p>
      <w:pPr/>
      <w:r>
        <w:rPr>
          <w:lang w:val="pt_PT" w:bidi="pt_PT"/>
        </w:rPr>
      </w:r>
      <w:r>
        <w:rPr>
          <w:lang w:val="pt_PT" w:bidi="pt_PT"/>
        </w:rPr>
        <w:t>Parem aqui e, em grupo, olhem para uma imagem de gotas de orvalho na grama. Discutam em grupo qual palavra ou frase vocês usarão para "orvalho". Pause este áudio aqui.</w:t>
      </w:r>
    </w:p>
    <w:p>
      <w:pPr/>
      <w:r>
        <w:rPr>
          <w:lang w:val="pt_PT" w:bidi="pt_PT"/>
        </w:rPr>
      </w:r>
      <w:r>
        <w:rPr>
          <w:lang w:val="pt_PT" w:bidi="pt_PT"/>
        </w:rPr>
        <w:t xml:space="preserve">Gideão está aqui pedindo a Yahweh um </w:t>
      </w:r>
      <w:r>
        <w:rPr>
          <w:b/>
          <w:lang w:val="pt_PT" w:bidi="pt_PT"/>
        </w:rPr>
        <w:t>sinal</w:t>
      </w:r>
      <w:r>
        <w:rPr>
          <w:lang w:val="pt_PT" w:bidi="pt_PT"/>
        </w:rPr>
        <w:t>. Embora a passagem não diga "sinal" diretamente, você pode usar a ideia de um sinal enquanto traduz essa passagem. Usem a mesma palavra para sinal que vocês usaram em passagens anteriores. Para mais informações sobre sinal, consulte o Glossário Mestre.</w:t>
      </w:r>
    </w:p>
    <w:p>
      <w:pPr/>
      <w:r>
        <w:rPr>
          <w:lang w:val="pt_PT" w:bidi="pt_PT"/>
        </w:rPr>
      </w:r>
      <w:r>
        <w:rPr>
          <w:lang w:val="pt_PT" w:bidi="pt_PT"/>
        </w:rPr>
        <w:t>Na manhã seguinte, Gideão descobre que o chão está seco, sem orvalho, mas que o velo de lã está muito molhado com orvalho. Gideão agora pede a Deus mais um sinal. Gideão pede a Deus que deixe o velo seco, mas o chão molhado de orvalho à noite. Na manhã seguinte, o velo está seco, sem orvalho nele, mas há orvalho no chão ao redor do velo.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7:1–8</w:t>
      </w:r>
      <w:r>
        <w:rPr>
          <w:lang w:val="pt_PT" w:bidi="pt_PT"/>
        </w:rPr>
      </w:r>
    </w:p>
    <w:p>
      <w:pPr>
        <w:pStyle w:val="Heading3"/>
      </w:pPr>
      <w:r>
        <w:rPr>
          <w:lang w:val="pt_PT" w:bidi="pt_PT"/>
        </w:rPr>
        <w:t>Ouvir e Sentir</w:t>
      </w:r>
    </w:p>
    <w:p>
      <w:pPr/>
      <w:r>
        <w:rPr>
          <w:lang w:val="pt_PT" w:bidi="pt_PT"/>
        </w:rPr>
      </w:r>
      <w:r>
        <w:rPr>
          <w:lang w:val="pt_PT" w:bidi="pt_PT"/>
        </w:rPr>
        <w:t>Nesta etapa, ouçam Juízes 7.1–8 e guardem em seus corações.</w:t>
      </w:r>
    </w:p>
    <w:p>
      <w:pPr/>
      <w:r>
        <w:rPr>
          <w:lang w:val="pt_PT" w:bidi="pt_PT"/>
        </w:rPr>
      </w:r>
      <w:r>
        <w:rPr>
          <w:lang w:val="pt_PT" w:bidi="pt_PT"/>
        </w:rPr>
        <w:t>Ouçam uma versão em áudio de Juízes 7.1–8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7.1–8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o Espírito de Yahweh entrou em Gideão e deu a Gideão a capacidade de liderar os homens de Israel na batalha contra os midianitas. Os homens do clã de Gideão, os abiezritas, seguiam Gideão, e o mesmo fizeram os homens das tribos israelitas Manassés, Aser, Zebulom e Naftali. Gideão pediu a Yahweh dois sinais, ou garantias, de que Gideão e os israelitas derrotariam os midianitas. Yahweh concedeu gentilmente a Gideão ambas as garantias, para que Gideão soubesse certamente que Yahweh daria a vitória aos israelitas.</w:t>
      </w:r>
    </w:p>
    <w:p>
      <w:pPr/>
      <w:r>
        <w:rPr>
          <w:lang w:val="pt_PT" w:bidi="pt_PT"/>
        </w:rPr>
      </w:r>
      <w:r>
        <w:rPr>
          <w:lang w:val="pt_PT" w:bidi="pt_PT"/>
        </w:rPr>
        <w:t>Gideão e os homens israelitas que estão com Gideão se levantam cedo pela manhã. O narrador nos lembra que o segundo nome de Gideão é "Jerubaal". Jerubaal era um segundo nome que os israelitas deram a Gideão na passagem anterior, quando Gideão destruiu o altar de pedra do falso deus Baal. "Jerubaal" quer dizer: "Deixe Baal lutar contra ele". O nome "Jerubaal" é um lembrete de que Yahweh levou Gideão a desafiar os falsos deuses dos inimigos dos israelitas, assim como Yahweh agora levará Gideão a desafiar e derrotar os inimigos dos israelitas diretamente.</w:t>
      </w:r>
    </w:p>
    <w:p>
      <w:pPr/>
      <w:r>
        <w:rPr>
          <w:lang w:val="pt_PT" w:bidi="pt_PT"/>
        </w:rPr>
      </w:r>
      <w:r>
        <w:rPr>
          <w:lang w:val="pt_PT" w:bidi="pt_PT"/>
        </w:rPr>
        <w:t>Parem aqui e discutam essa pergunta em grupo: como vocês escolhem ou dão nomes em sua cultura? Conte uma história de uma vez em que uma pessoa recebeu um nome por causa de algo que essa pessoa fez, ou por causa de algo que se esperava que essa pessoa fizesse. Pause este áudio aqui.</w:t>
      </w:r>
    </w:p>
    <w:p>
      <w:pPr/>
      <w:r>
        <w:rPr>
          <w:lang w:val="pt_PT" w:bidi="pt_PT"/>
        </w:rPr>
      </w:r>
      <w:r>
        <w:rPr>
          <w:lang w:val="pt_PT" w:bidi="pt_PT"/>
        </w:rPr>
        <w:t>Gideão e os homens israelitas montaram seu acampamento ao lado de uma nascente, poça ou riacho de água que sai do chão. O nome da nascente era Harode, e ficava ao pé de uma montanha. O acampamento dos midianitas ficava ao norte do acampamento dos israelitas. O acampamento dos midianitas ficava ao lado de uma colina que as pessoas chamavam de Moré. A colina de Moré ficava em um vale, que é uma terra baixa cercada por lugares mais altos. Esse é o mesmo vale que a passagem anterior chamava de vale de Jezreel. A nascente de Harode ficava acima desse vale, e a colina de Moré, onde os midianitas acampavam, ficava a cerca de 13 quilômetros do acampamento dos israelitas.</w:t>
      </w:r>
    </w:p>
    <w:p>
      <w:pPr/>
      <w:r>
        <w:rPr>
          <w:lang w:val="pt_PT" w:bidi="pt_PT"/>
        </w:rPr>
      </w:r>
      <w:r>
        <w:rPr>
          <w:lang w:val="pt_PT" w:bidi="pt_PT"/>
        </w:rPr>
        <w:t>Parem aqui em grupo e olhem para um mapa que mostra a fonte de Harode, o vale de Jezreel e a colina de Moré. Pause este áudio aqui.</w:t>
      </w:r>
    </w:p>
    <w:p>
      <w:pPr/>
      <w:r>
        <w:rPr>
          <w:lang w:val="pt_PT" w:bidi="pt_PT"/>
        </w:rPr>
      </w:r>
      <w:r>
        <w:rPr>
          <w:lang w:val="pt_PT" w:bidi="pt_PT"/>
        </w:rPr>
        <w:t>Yahweh fala com Gideão. Yahweh diz que há israelitas demais no exército de Gideão. Yahweh explica que se Yahweh desse aos israelitas a vitória sobre os midianitas com tantos homens, os israelitas se vangloriariam. Os israelitas diriam: "Nós nos salvamos sem a ajuda de Yahweh". Isso seria um ato de orgulho, e Yahweh não quer que os israelitas sejam orgulhosos. Yahweh quer que os israelitas entendam que os israelitas apenas poderiam derrotar os midianitas com a ajuda de Yahweh.</w:t>
      </w:r>
    </w:p>
    <w:p>
      <w:pPr/>
      <w:r>
        <w:rPr>
          <w:lang w:val="pt_PT" w:bidi="pt_PT"/>
        </w:rPr>
      </w:r>
      <w:r>
        <w:rPr>
          <w:lang w:val="pt_PT" w:bidi="pt_PT"/>
        </w:rPr>
        <w:t>Parem aqui e discutam essa pergunta em grupo: contem uma história de uma vez em que alguém se vangloriou tolamente de ter feito algo sozinho, mesmo que outra pessoa o tenha ajudado a fazer essa coisa. Pause este áudio aqui.</w:t>
      </w:r>
    </w:p>
    <w:p>
      <w:pPr/>
      <w:r>
        <w:rPr>
          <w:lang w:val="pt_PT" w:bidi="pt_PT"/>
        </w:rPr>
      </w:r>
      <w:r>
        <w:rPr>
          <w:lang w:val="pt_PT" w:bidi="pt_PT"/>
        </w:rPr>
        <w:t>Então Yahweh diz a Gideão para falar com os homens israelitas, e dizer que se algum dos homens estiver com medo e tremer de medo, então esses homens podem deixar a montanha onde acamparam e retornar para casa. Vinte e dois mil homens israelitas vão para casa. Naquele momento, 10.000 homens israelitas continuam a ficar no exército de Gideão.</w:t>
      </w:r>
    </w:p>
    <w:p>
      <w:pPr/>
      <w:r>
        <w:rPr>
          <w:lang w:val="pt_PT" w:bidi="pt_PT"/>
        </w:rPr>
      </w:r>
      <w:r>
        <w:rPr>
          <w:lang w:val="pt_PT" w:bidi="pt_PT"/>
        </w:rPr>
        <w:t>Yahweh fala novamente com Gideão. Yahweh diz que ainda há homens demais no exército de Gideão. Yahweh diz a Gideão para levar os homens para a água, o que significa as águas da nascente de Harode. Yahweh diz a Gideão que Yahweh testará os israelitas. Quando Yahweh diz que Yahweh testará os homens, Yahweh quer dizer que ele fará algo que mostra o caráter dos homens, ou qualidades interiores. Yahweh diz a Gideão que se Yahweh disser: "Esse homem irá com você", então esse homem irá com Gideão na batalha contra os midianitas. Mas se Yahweh diz: "Esse homem não irá com você", então esse homem não irá com Gideão para a batalha. Yahweh escolherá quais homens irão entrar na batalha com Gideão, porque Yahweh, e não Gideão, está no comando.</w:t>
      </w:r>
    </w:p>
    <w:p>
      <w:pPr/>
      <w:r>
        <w:rPr>
          <w:lang w:val="pt_PT" w:bidi="pt_PT"/>
        </w:rPr>
      </w:r>
      <w:r>
        <w:rPr>
          <w:lang w:val="pt_PT" w:bidi="pt_PT"/>
        </w:rPr>
        <w:t>Gideão traz os homens às águas da nascente.</w:t>
      </w:r>
    </w:p>
    <w:p>
      <w:pPr/>
      <w:r>
        <w:rPr>
          <w:lang w:val="pt_PT" w:bidi="pt_PT"/>
        </w:rPr>
      </w:r>
      <w:r>
        <w:rPr>
          <w:lang w:val="pt_PT" w:bidi="pt_PT"/>
        </w:rPr>
        <w:t>Parem aqui e, em grupo, olhem para uma imagem da fonte de Harode. Pause este áudio aqui.</w:t>
      </w:r>
    </w:p>
    <w:p>
      <w:pPr/>
      <w:r>
        <w:rPr>
          <w:lang w:val="pt_PT" w:bidi="pt_PT"/>
        </w:rPr>
      </w:r>
      <w:r>
        <w:rPr>
          <w:lang w:val="pt_PT" w:bidi="pt_PT"/>
        </w:rPr>
        <w:t>Yahweh diz a Gideão para separar os homens em dois grupos. A maioria dos estudiosos da Bíblia acredita que Gideão colocará em um grupo cada homem que fizer uma concha com as mãos e lamber a água com a língua para beber, como faz um cão. E cada homem que se curvar, ou se ajoelhar, para lamber a água com a boca diretamente da nascente, Gideão colocará em um grupo diferente.</w:t>
      </w:r>
    </w:p>
    <w:p>
      <w:pPr/>
      <w:r>
        <w:rPr>
          <w:lang w:val="pt_PT" w:bidi="pt_PT"/>
        </w:rPr>
      </w:r>
      <w:r>
        <w:rPr>
          <w:lang w:val="pt_PT" w:bidi="pt_PT"/>
        </w:rPr>
        <w:t>Parem aqui e discutam essa pergunta em grupo: como vocês beberiam água de um riacho ou de uma poça? Se vocês estivessem lá com os israelitas, que grupo de homens vocês escolheriam para lutar ao lado — os homens que se inclinavam para beber, ou aqueles que bebiam com suas línguas? Por que vocês escolheriam esse grupo? Pause este áudio aqui.</w:t>
      </w:r>
    </w:p>
    <w:p>
      <w:pPr/>
      <w:r>
        <w:rPr>
          <w:lang w:val="pt_PT" w:bidi="pt_PT"/>
        </w:rPr>
      </w:r>
      <w:r>
        <w:rPr>
          <w:lang w:val="pt_PT" w:bidi="pt_PT"/>
        </w:rPr>
        <w:t>Apenas 300 homens pegam a água nas mãos e a bebem com suas línguas. Todos os outros se ajoelham ou se curvam para beber diretamente da água. Yahweh diz a Gideão que Yahweh salvará os israelitas e dará aos israelitas poder sobre os midianitas com os 300 homens que beberam a água de suas mãos com suas línguas. Yahweh diz a Gideão para enviar todo o restante dos homens para casa.</w:t>
      </w:r>
    </w:p>
    <w:p>
      <w:pPr/>
      <w:r>
        <w:rPr>
          <w:lang w:val="pt_PT" w:bidi="pt_PT"/>
        </w:rPr>
      </w:r>
      <w:r>
        <w:rPr>
          <w:lang w:val="pt_PT" w:bidi="pt_PT"/>
        </w:rPr>
        <w:t>Não está totalmente claro como funcionou o teste de Yahweh aos israelitas. Pode ser que os homens que se inclinavam para beber fossem mais cuidadosos, o que mostrava que esses homens estavam com mais medo. Os homens que bebiam com suas línguas das mãos, como os cães, estavam mais alertas, uma qualidade que poderia ser útil na batalha. No entanto, poderia ser que Yahweh visse esses homens como menos capazes de lutar, e Yahweh queria escolher os homens que eram menos capazes para mostrar a força de Yahweh. Ou poderia ser simplesmente que Yahweh quisesse uma maneira fácil de dividir um pequeno grupo de guerreiros de um grande grupo de guerreiros.</w:t>
      </w:r>
    </w:p>
    <w:p>
      <w:pPr/>
      <w:r>
        <w:rPr>
          <w:lang w:val="pt_PT" w:bidi="pt_PT"/>
        </w:rPr>
      </w:r>
      <w:r>
        <w:rPr>
          <w:lang w:val="pt_PT" w:bidi="pt_PT"/>
        </w:rPr>
        <w:t>Mas uma coisa é clara: Yahweh queria apenas um número muito pequeno de homens para lutar contra os midianitas. Ir lutar contra os midianitas com apenas 300 homens em vez de 30.000 homens deve ter assustado e confundido Gideão e os outros israelitas! No entanto, Yahweh tinha dois propósitos em mente. Yahweh não queria que os israelitas se gabassem de que haviam se salvado sem a ajuda de Yahweh. E Yahweh queria que Gideão e os israelitas confiassem em Yahweh.</w:t>
      </w:r>
    </w:p>
    <w:p>
      <w:pPr/>
      <w:r>
        <w:rPr>
          <w:lang w:val="pt_PT" w:bidi="pt_PT"/>
        </w:rPr>
      </w:r>
      <w:r>
        <w:rPr>
          <w:lang w:val="pt_PT" w:bidi="pt_PT"/>
        </w:rPr>
        <w:t>Parem aqui e discutam esta pergunta em grupo: contem uma história de uma vez em que vocês ou outra pessoa tiveram que confiar em alguém para ajudá-los, mesmo que fosse muito difícil entender como essa pessoa poderia ajudar. Pause este áudio aqui.</w:t>
      </w:r>
    </w:p>
    <w:p>
      <w:pPr/>
      <w:r>
        <w:rPr>
          <w:lang w:val="pt_PT" w:bidi="pt_PT"/>
        </w:rPr>
      </w:r>
      <w:r>
        <w:rPr>
          <w:lang w:val="pt_PT" w:bidi="pt_PT"/>
        </w:rPr>
        <w:t>Os 300 homens israelitas levaram as trombetas dos outros homens israelitas feitas dos chifres de carneiro, e suas provisões, ou comida e suprimentos. Então os 300 homens israelitas enviaram os outros homens israelitas de volta para suas casas.</w:t>
      </w:r>
    </w:p>
    <w:p>
      <w:pPr/>
      <w:r>
        <w:rPr>
          <w:lang w:val="pt_PT" w:bidi="pt_PT"/>
        </w:rPr>
      </w:r>
      <w:r>
        <w:rPr>
          <w:lang w:val="pt_PT" w:bidi="pt_PT"/>
        </w:rPr>
        <w:t>Parem aqui em grupo e olhem para uma imagem de uma trombeta feita de chifre de carneiro. Pause este áudio aqui.</w:t>
      </w:r>
    </w:p>
    <w:p>
      <w:pPr/>
      <w:r>
        <w:rPr>
          <w:lang w:val="pt_PT" w:bidi="pt_PT"/>
        </w:rPr>
      </w:r>
      <w:r>
        <w:rPr>
          <w:lang w:val="pt_PT" w:bidi="pt_PT"/>
        </w:rPr>
        <w:t>Gideão envia o restante dos israelitas de volta para suas tendas, ou casas, mas mantém os 300 homens que Yahweh escolheu. O acampamento de Midiã fica no vale, abaixo de Gideão e dos 300 homens.</w:t>
      </w:r>
    </w:p>
    <w:p>
      <w:pPr/>
      <w:r>
        <w:rPr>
          <w:lang w:val="pt_PT" w:bidi="pt_PT"/>
        </w:rPr>
      </w:r>
      <w:r>
        <w:rPr>
          <w:lang w:val="pt_PT" w:bidi="pt_PT"/>
        </w:rPr>
        <w:t>Parem aqui e olhem para uma imagem do vale de Jezreel em grupo.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7.1–8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Gideão e todos os homens israelitas que estão com ele se levantam cedo e montam acampamento ao lado da fonte de Harode.</w:t>
      </w:r>
    </w:p>
    <w:p>
      <w:pPr/>
      <w:r>
        <w:rPr>
          <w:lang w:val="pt_PT" w:bidi="pt_PT"/>
        </w:rPr>
      </w:r>
      <w:r>
        <w:rPr>
          <w:b/>
          <w:lang w:val="pt_PT" w:bidi="pt_PT"/>
        </w:rPr>
        <w:t>Na segunda cena:</w:t>
      </w:r>
      <w:r>
        <w:rPr>
          <w:lang w:val="pt_PT" w:bidi="pt_PT"/>
        </w:rPr>
        <w:t xml:space="preserve"> Yahweh diz a Gideão para falar com os homens israelitas, e dizer que se algum homem israelita estiver com medo de lutar contra os midianitas, então esses homens israelitas podem retornar a suas casas.</w:t>
      </w:r>
    </w:p>
    <w:p>
      <w:pPr/>
      <w:r>
        <w:rPr>
          <w:lang w:val="pt_PT" w:bidi="pt_PT"/>
        </w:rPr>
      </w:r>
      <w:r>
        <w:rPr>
          <w:b/>
          <w:lang w:val="pt_PT" w:bidi="pt_PT"/>
        </w:rPr>
        <w:t>Na terceira cena:</w:t>
      </w:r>
      <w:r>
        <w:rPr>
          <w:lang w:val="pt_PT" w:bidi="pt_PT"/>
        </w:rPr>
        <w:t xml:space="preserve"> Gideão segue as instruções de Yahweh. Vinte e dois mil homens israelitas retornam a suas casas, e 10.000 homens permanecem com Gideão.</w:t>
      </w:r>
    </w:p>
    <w:p>
      <w:pPr/>
      <w:r>
        <w:rPr>
          <w:lang w:val="pt_PT" w:bidi="pt_PT"/>
        </w:rPr>
      </w:r>
      <w:r>
        <w:rPr>
          <w:b/>
          <w:lang w:val="pt_PT" w:bidi="pt_PT"/>
        </w:rPr>
        <w:t>Na quarta cena:</w:t>
      </w:r>
      <w:r>
        <w:rPr>
          <w:lang w:val="pt_PT" w:bidi="pt_PT"/>
        </w:rPr>
        <w:t xml:space="preserve"> Yahweh diz a Gideão que ainda há homens israelitas demais. Yahweh diz a Gideão para levar os homens para a fonte de Harode e separar os homens em grupos. Yahweh diz que os homens que bebem a água das mãos com suas línguas irão em um grupo, e os homens que se curvam para beber diretamente da água irão em outro grupo.</w:t>
      </w:r>
    </w:p>
    <w:p>
      <w:pPr/>
      <w:r>
        <w:rPr>
          <w:lang w:val="pt_PT" w:bidi="pt_PT"/>
        </w:rPr>
      </w:r>
      <w:r>
        <w:rPr>
          <w:b/>
          <w:lang w:val="pt_PT" w:bidi="pt_PT"/>
        </w:rPr>
        <w:t>Na quinta cena:</w:t>
      </w:r>
      <w:r>
        <w:rPr>
          <w:lang w:val="pt_PT" w:bidi="pt_PT"/>
        </w:rPr>
        <w:t xml:space="preserve"> Gideão segue as instruções de Yahweh. Trezentos homens bebem a água da nascente das mãos com suas línguas, e Gideão os coloca em um grupo. Os outros homens se curvam para beber a água, e Gideão coloca esses homens em um segundo grupo.</w:t>
      </w:r>
    </w:p>
    <w:p>
      <w:pPr/>
      <w:r>
        <w:rPr>
          <w:lang w:val="pt_PT" w:bidi="pt_PT"/>
        </w:rPr>
      </w:r>
      <w:r>
        <w:rPr>
          <w:b/>
          <w:lang w:val="pt_PT" w:bidi="pt_PT"/>
        </w:rPr>
        <w:t>Na sexta cena:</w:t>
      </w:r>
      <w:r>
        <w:rPr>
          <w:lang w:val="pt_PT" w:bidi="pt_PT"/>
        </w:rPr>
        <w:t xml:space="preserve"> Yahweh fala com Gideão mais uma vez. Yahweh diz que Yahweh salvará os israelitas com os 300 homens que beberam a água com suas línguas. Yahweh diz a Gideão para enviar os homens que permanecem de volta para suas tendas, ou para suas casas.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temerosos homens israelitas</w:t>
      </w:r>
    </w:p>
    <w:p>
      <w:pPr>
        <w:pStyle w:val="ListBullet"/>
        <w:spacing w:line="240" w:lineRule="auto"/>
        <w:ind w:left="720"/>
      </w:pPr>
      <w:r>
        <w:rPr>
          <w:lang w:val="pt_PT" w:bidi="pt_PT"/>
        </w:rPr>
      </w:r>
      <w:r>
        <w:rPr>
          <w:lang w:val="pt_PT" w:bidi="pt_PT"/>
        </w:rPr>
        <w:t>Os homens israelitas que não estão com medo</w:t>
      </w:r>
    </w:p>
    <w:p>
      <w:pPr>
        <w:pStyle w:val="ListBullet"/>
        <w:spacing w:line="240" w:lineRule="auto"/>
        <w:ind w:left="720"/>
      </w:pPr>
      <w:r>
        <w:rPr>
          <w:lang w:val="pt_PT" w:bidi="pt_PT"/>
        </w:rPr>
      </w:r>
      <w:r>
        <w:rPr>
          <w:lang w:val="pt_PT" w:bidi="pt_PT"/>
        </w:rPr>
        <w:t>Os homens israelitas que bebem as águas da nascente de suas mãos com suas línguas</w:t>
      </w:r>
    </w:p>
    <w:p>
      <w:pPr>
        <w:pStyle w:val="ListBullet"/>
        <w:spacing w:line="240" w:lineRule="auto"/>
        <w:ind w:left="720"/>
      </w:pPr>
      <w:r>
        <w:rPr>
          <w:lang w:val="pt_PT" w:bidi="pt_PT"/>
        </w:rPr>
      </w:r>
      <w:r>
        <w:rPr>
          <w:lang w:val="pt_PT" w:bidi="pt_PT"/>
        </w:rPr>
        <w:t>E os homens israelitas que se inclinam para beber as águas diretamente da nascente.</w:t>
      </w:r>
    </w:p>
    <w:p>
      <w:pPr/>
      <w:r>
        <w:rPr>
          <w:lang w:val="pt_PT" w:bidi="pt_PT"/>
        </w:rPr>
      </w:r>
      <w:r>
        <w:rPr>
          <w:lang w:val="pt_PT" w:bidi="pt_PT"/>
        </w:rPr>
        <w:t>Em grupo, prestem atenção às partes do cenário da passagem:</w:t>
      </w:r>
    </w:p>
    <w:p>
      <w:pPr/>
      <w:r>
        <w:rPr>
          <w:lang w:val="pt_PT" w:bidi="pt_PT"/>
        </w:rPr>
      </w:r>
      <w:r>
        <w:rPr>
          <w:lang w:val="pt_PT" w:bidi="pt_PT"/>
        </w:rPr>
        <w:t>É de manhã cedo quando Gideão e os outros homens israelitas acordam. Gideão e os homens viajam para uma nascente de água que eles chamavam de nascente de Harode. Eles montaram seu acampamento ao lado das águas da nascente. Gideão e outros homens israelitas estão em um lugar alto, onde podem olhar para o vale de Jezreel. O acampamento dos midianitas fica abaixo no vale, ao lado de uma grande colina que as pessoas chamam de colina de Moré. O acampamento midianita fica ao norte do acampamento dos israelitas.</w:t>
      </w:r>
    </w:p>
    <w:p>
      <w:pPr/>
      <w:r>
        <w:rPr>
          <w:lang w:val="pt_PT" w:bidi="pt_PT"/>
        </w:rPr>
      </w:r>
      <w:r>
        <w:rPr>
          <w:lang w:val="pt_PT" w:bidi="pt_PT"/>
        </w:rPr>
        <w:t>Parem aqui em grupo e olhem para um mapa que mostra a fonte de Harode, o vale de Jezreel e a colina de Moré. Pause este áudio aqui.</w:t>
      </w:r>
    </w:p>
    <w:p>
      <w:pPr/>
      <w:r>
        <w:rPr>
          <w:lang w:val="pt_PT" w:bidi="pt_PT"/>
        </w:rPr>
      </w:r>
      <w:r>
        <w:rPr>
          <w:lang w:val="pt_PT" w:bidi="pt_PT"/>
        </w:rPr>
        <w:t>Depois que os israelitas montaram acampamento ao lado das águas da nascente, Yahweh diz a Gideão que há homens israelitas demais com Gideão. Yahweh diz que Yahweh não dará os midianitas nas mãos dos israelitas, ou dará aos israelitas poder sobre os midianitas, já que há tantos israelitas. Yahweh diz que se os israelitas derrotarem os midianitas agora, os israelitas se vangloriarão de que se salvaram por suas próprias mãos, ou por seu próprio poder. Então Yahweh diz a Gideão para dizer aos homens israelitas que se algum deles tiver medo de lutar contra os midianitas, então esses homens podem deixar o acampamento e retornar para casa.</w:t>
      </w:r>
    </w:p>
    <w:p>
      <w:pPr/>
      <w:r>
        <w:rPr>
          <w:lang w:val="pt_PT" w:bidi="pt_PT"/>
        </w:rPr>
      </w:r>
      <w:r>
        <w:rPr>
          <w:lang w:val="pt_PT" w:bidi="pt_PT"/>
        </w:rPr>
        <w:t>Parem aqui e discutam essa pergunta em grupo: em passagens anteriores, vocês falaram sobre a mão de Yahweh, que significa o poder de Yahweh, e a mão de Israel, que significa o poder de Israel. Como vocês descreveram essa frase anteriormente? Como vocês descreverão aqui? Pause este áudio aqui.</w:t>
      </w:r>
    </w:p>
    <w:p>
      <w:pPr/>
      <w:r>
        <w:rPr>
          <w:lang w:val="pt_PT" w:bidi="pt_PT"/>
        </w:rPr>
      </w:r>
      <w:r>
        <w:rPr>
          <w:lang w:val="pt_PT" w:bidi="pt_PT"/>
        </w:rPr>
        <w:t>Yahweh diz a Gideão para falar aos ouvidos dos israelitas. Falar "aos ouvidos" significa falar com toda a pessoa. Yahweh quer dizer que Gideão deve falar com todos os homens israelitas que estão reunidos com Gideão. Yahweh diz a Gideão para dizer aos israelitas que quaisquer israelitas que estejam com tanto medo que tremem de medo podem ir para casa.</w:t>
      </w:r>
    </w:p>
    <w:p>
      <w:pPr/>
      <w:r>
        <w:rPr>
          <w:lang w:val="pt_PT" w:bidi="pt_PT"/>
        </w:rPr>
      </w:r>
      <w:r>
        <w:rPr>
          <w:lang w:val="pt_PT" w:bidi="pt_PT"/>
        </w:rPr>
        <w:t>Vinte e dois mil homens israelitas vão para casa. Esses homens devem ter decidido fazer isso depois que Gideão deu a mensagem de Yahweh aos homens israelitas, embora a passagem não mostre que Gideão o fez. Mas depois que ouviram Gideão falar, 22.000 homens saem, e 10.000 homens ficam no acampamento.</w:t>
      </w:r>
    </w:p>
    <w:p>
      <w:pPr/>
      <w:r>
        <w:rPr>
          <w:lang w:val="pt_PT" w:bidi="pt_PT"/>
        </w:rPr>
      </w:r>
      <w:r>
        <w:rPr>
          <w:lang w:val="pt_PT" w:bidi="pt_PT"/>
        </w:rPr>
        <w:t>Depois que isso acontece, Yahweh diz a Gideão que ainda há homens demais no exército de Gideão. Yahweh diz a Gideão para levar os homens para as águas da nascente nas proximidades. Embora a nascente fique perto de uma montanha chamada Monte Gileade, esse não é o mesmo Monte Gileade de que ouvimos falar antes. Não temos certeza de onde essa montanha fica. Yahweh diz que Yahweh testará os homens lá na fonte, e Yahweh dirá a Gideão quais homens devem lutar contra os midianitas e quais não devem. Gideão então leva os homens para a fonte.</w:t>
      </w:r>
    </w:p>
    <w:p>
      <w:pPr/>
      <w:r>
        <w:rPr>
          <w:lang w:val="pt_PT" w:bidi="pt_PT"/>
        </w:rPr>
      </w:r>
      <w:r>
        <w:rPr>
          <w:lang w:val="pt_PT" w:bidi="pt_PT"/>
        </w:rPr>
        <w:t>Parem aqui e olhem para uma imagem da fonte de Harode em grupo. Pause este áudio aqui.</w:t>
      </w:r>
    </w:p>
    <w:p>
      <w:pPr/>
      <w:r>
        <w:rPr>
          <w:lang w:val="pt_PT" w:bidi="pt_PT"/>
        </w:rPr>
      </w:r>
      <w:r>
        <w:rPr>
          <w:lang w:val="pt_PT" w:bidi="pt_PT"/>
        </w:rPr>
        <w:t>Yahweh diz a Gideão para separar os homens em dois grupos. Gideão deve colocar em um grupo todos os homens que enchem suas mãos de água e então usam suas línguas para lamber a água para beber, como um cão faz. Gideão deve colocar em outro grupo todos os homens que se curvam para beber. Embora a passagem não diga tão diretamente, essas palavras implicam que Gideão observa como os homens bebem a água e divide os homens em dois grupos, assim como Yahweh ordenou.</w:t>
      </w:r>
    </w:p>
    <w:p>
      <w:pPr/>
      <w:r>
        <w:rPr>
          <w:lang w:val="pt_PT" w:bidi="pt_PT"/>
        </w:rPr>
      </w:r>
      <w:r>
        <w:rPr>
          <w:lang w:val="pt_PT" w:bidi="pt_PT"/>
        </w:rPr>
        <w:t>Parem aqui e discutam em grupo como vocês falarão sobre as maneiras diferentes pelas quais os homens bebiam a água. Peça ao grupo para encenar as duas maneiras diferentes de beber a água e então peça aos membros do grupo que descrevam as ações em seu próprio idioma. Pause este áudio aqui.</w:t>
      </w:r>
    </w:p>
    <w:p>
      <w:pPr/>
      <w:r>
        <w:rPr>
          <w:lang w:val="pt_PT" w:bidi="pt_PT"/>
        </w:rPr>
      </w:r>
      <w:r>
        <w:rPr>
          <w:lang w:val="pt_PT" w:bidi="pt_PT"/>
        </w:rPr>
        <w:t>Um grupo de homens com Gideão é muito menor do que o outro grupo. Apenas 300 homens pegam a água nas mãos e a bebem com suas línguas. Isso significa que os outros 9.700 homens se inclinaram para beber.</w:t>
      </w:r>
    </w:p>
    <w:p>
      <w:pPr/>
      <w:r>
        <w:rPr>
          <w:lang w:val="pt_PT" w:bidi="pt_PT"/>
        </w:rPr>
      </w:r>
      <w:r>
        <w:rPr>
          <w:lang w:val="pt_PT" w:bidi="pt_PT"/>
        </w:rPr>
        <w:t>Yahweh fala com Gideão novamente. Yahweh diz que Yahweh fará os israelitas derrotarem os midianitas com apenas os 300 homens israelitas. Yahweh diz a Gideão para deixar o restante dos homens ir para casa. Gideão envia os 9.700 homens israelitas de volta para suas tendas, que é outra maneira de dizer que Gideão enviou os homens de volta para suas casas. Gideão mantém os 300 homens que permanecem com Gideão.</w:t>
      </w:r>
    </w:p>
    <w:p>
      <w:pPr/>
      <w:r>
        <w:rPr>
          <w:lang w:val="pt_PT" w:bidi="pt_PT"/>
        </w:rPr>
      </w:r>
      <w:r>
        <w:rPr>
          <w:lang w:val="pt_PT" w:bidi="pt_PT"/>
        </w:rPr>
        <w:t>No final dessa passagem, Gideão e os 300 homens ainda estão em seu acampamento acima do vale, e os midianitas ainda estão em seu acampamento lá embaixo no vale. Mas os 300 homens agora têm as provisões de comida e as trombetas de batalha feitas de chifres de carneiro que eles receberam do restante dos homens.</w:t>
      </w:r>
    </w:p>
    <w:p>
      <w:pPr/>
      <w:r>
        <w:rPr>
          <w:lang w:val="pt_PT" w:bidi="pt_PT"/>
        </w:rPr>
      </w:r>
      <w:r>
        <w:rPr>
          <w:lang w:val="pt_PT" w:bidi="pt_PT"/>
        </w:rPr>
        <w:t>Parem aqui e, como um grupo, olhem para uma imagem do vale de Jezreel.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7.1–8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homens israelitas com medo</w:t>
      </w:r>
    </w:p>
    <w:p>
      <w:pPr>
        <w:pStyle w:val="ListBullet"/>
        <w:spacing w:line="240" w:lineRule="auto"/>
        <w:ind w:left="720"/>
      </w:pPr>
      <w:r>
        <w:rPr>
          <w:lang w:val="pt_PT" w:bidi="pt_PT"/>
        </w:rPr>
      </w:r>
      <w:r>
        <w:rPr>
          <w:lang w:val="pt_PT" w:bidi="pt_PT"/>
        </w:rPr>
        <w:t>Os homens israelitas que não estão com medo</w:t>
      </w:r>
    </w:p>
    <w:p>
      <w:pPr>
        <w:pStyle w:val="ListBullet"/>
        <w:spacing w:line="240" w:lineRule="auto"/>
        <w:ind w:left="720"/>
      </w:pPr>
      <w:r>
        <w:rPr>
          <w:lang w:val="pt_PT" w:bidi="pt_PT"/>
        </w:rPr>
      </w:r>
      <w:r>
        <w:rPr>
          <w:lang w:val="pt_PT" w:bidi="pt_PT"/>
        </w:rPr>
        <w:t>Os homens israelitas que bebem as águas da nascente de suas mãos com suas línguas</w:t>
      </w:r>
    </w:p>
    <w:p>
      <w:pPr>
        <w:pStyle w:val="ListBullet"/>
        <w:spacing w:line="240" w:lineRule="auto"/>
        <w:ind w:left="720"/>
      </w:pPr>
      <w:r>
        <w:rPr>
          <w:lang w:val="pt_PT" w:bidi="pt_PT"/>
        </w:rPr>
      </w:r>
      <w:r>
        <w:rPr>
          <w:lang w:val="pt_PT" w:bidi="pt_PT"/>
        </w:rPr>
        <w:t>E os homens israelitas que se inclinam para beber as águas diretamente da nascente.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Gideão e os outros homens israelitas acordam cedo e viajam para a fonte de Harode. Gideão e os homens montaram seu acampamento ao lado das águas da nascente. Yahweh diz a Gideão que Gideão ainda tem homens demais no exército de Gideão. Yahweh diz que Yahweh não quer que os israelitas se vangloriem e se orgulhem de que os israelitas se salvaram pelo próprio poder dos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Yahweh diz a Gideão para dar aos israelitas no exército de Gideão uma mensagem, de que se algum dos homens israelitas estiver com medo de lutar contra os midianitas, então esses homens podem deixar o acampamento e retornar para casa.</w:t>
      </w:r>
    </w:p>
    <w:p>
      <w:pPr/>
      <w:r>
        <w:rPr>
          <w:lang w:val="pt_PT" w:bidi="pt_PT"/>
        </w:rPr>
      </w:r>
      <w:r>
        <w:rPr>
          <w:lang w:val="pt_PT" w:bidi="pt_PT"/>
        </w:rPr>
        <w:t>Depois que Gideão diz aos homens do exército que qualquer um que esteja com medo pode ir para casa, 22.000 homens israelitas saem e vão para casa.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que vão embora: “O que você está pensando ou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fala com Gideão novamente e diz que Gideão ainda tem homens demais no exército de Gideão. Yahweh diz a Gideão para trazer os homens à nascente nas proximidades, onde Yahweh testará os homens. Yahweh também diz a Gideão que Yahweh então dirá a Gideão quais homens ficarão com Gideão para lutar contra os midianitas e quais homens sairão e irão para casa.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pensando ou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Gideão traz os homens à nascente. Yahweh diz a Gideão para colocar em um grupo todos os homens que pegam a água nas mãos e então a bebem com suas línguas. Yahweh diz a Gideão para colocar em outro grupo todos os homens que se curvam para beber diretamente da nascente.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homens israelitas que bebem a água com suas línguas, e à pessoa que interpreta os homens israelitas que se curvam para beber a água: “O que você está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Apenas 300 homens pegaram a água nas mãos e então a beberam com suas línguas. Os outros 9.700 homens se inclinaram para beber diretamente da água. Gideão divide os homens em dois grupos. Um grupo é muito grande, e o outro grupo é muito menor. Yahweh diz a Gideão para enviar o grande grupo de homens de volta para casa. Yahweh diz que o pequeno grupo de apenas 300 homens ficará para lutar contra os midianitas na batalha. Yahweh diz que Yahweh fará os israelitas derrotarem os midianitas com apenas os 300 homens.</w:t>
      </w:r>
    </w:p>
    <w:p>
      <w:pPr/>
      <w:r>
        <w:rPr>
          <w:lang w:val="pt_PT" w:bidi="pt_PT"/>
        </w:rPr>
      </w:r>
      <w:r>
        <w:rPr>
          <w:lang w:val="pt_PT" w:bidi="pt_PT"/>
        </w:rPr>
        <w:t>Então Gideão envia os 9.700 homens de volta às suas tendas para recolherem os pertences daqueles homens e depois voltarem para casa. No entanto, os 9.700 homens deixam para trás sua comida e as trombetas de chifre de carneiro. O pequeno grupo de 300 homens fica com Gideão. Gideão lutará contra todo o grande exército dos midianitas com apenas esses 300 homens.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pensando ou sentindo?”. A pessoa pode responder coisas como: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7.1–8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A passagem começa quando menciona que Gideão também era chamado de "</w:t>
      </w:r>
      <w:r>
        <w:rPr>
          <w:b/>
          <w:lang w:val="pt_PT" w:bidi="pt_PT"/>
        </w:rPr>
        <w:t>Jerubaal</w:t>
      </w:r>
      <w:r>
        <w:rPr>
          <w:lang w:val="pt_PT" w:bidi="pt_PT"/>
        </w:rPr>
        <w:t xml:space="preserve">". Esse segundo nome significa: "Deixe Baal lutar contra ele". Essa frase se refere a uma passagem anterior, quando Gideão destruiu o altar do falso deus Baal. Traduzam a palavra Baal e o nome "Jerubaal" da mesma maneira que vocês fizeram anteriormente. Lembrem-se de que </w:t>
      </w:r>
      <w:r>
        <w:rPr>
          <w:b/>
          <w:lang w:val="pt_PT" w:bidi="pt_PT"/>
        </w:rPr>
        <w:t>Baal</w:t>
      </w:r>
      <w:r>
        <w:rPr>
          <w:lang w:val="pt_PT" w:bidi="pt_PT"/>
        </w:rPr>
        <w:t xml:space="preserve"> está no Glossário Mestre.</w:t>
      </w:r>
    </w:p>
    <w:p>
      <w:pPr/>
      <w:r>
        <w:rPr>
          <w:lang w:val="pt_PT" w:bidi="pt_PT"/>
        </w:rPr>
      </w:r>
      <w:r>
        <w:rPr>
          <w:lang w:val="pt_PT" w:bidi="pt_PT"/>
        </w:rPr>
        <w:t xml:space="preserve">Gideão e os outros homens israelitas vão cedo pela manhã para uma </w:t>
      </w:r>
      <w:r>
        <w:rPr>
          <w:b/>
          <w:lang w:val="pt_PT" w:bidi="pt_PT"/>
        </w:rPr>
        <w:t>nascente</w:t>
      </w:r>
      <w:r>
        <w:rPr>
          <w:lang w:val="pt_PT" w:bidi="pt_PT"/>
        </w:rPr>
        <w:t>, que é um tanque ou riacho de água que sai do chão. Use a mesma palavra para traduzir "nascente" que você usou anteriormente. O nome dos israelitas para essa fonte era: "A fonte de Harode".</w:t>
      </w:r>
    </w:p>
    <w:p>
      <w:pPr/>
      <w:r>
        <w:rPr>
          <w:lang w:val="pt_PT" w:bidi="pt_PT"/>
        </w:rPr>
      </w:r>
      <w:r>
        <w:rPr>
          <w:lang w:val="pt_PT" w:bidi="pt_PT"/>
        </w:rPr>
        <w:t>Parem aqui e olhem para uma imagem da fonte de Harode em grupo. Pause este áudio aqui.</w:t>
      </w:r>
    </w:p>
    <w:p>
      <w:pPr/>
      <w:r>
        <w:rPr>
          <w:lang w:val="pt_PT" w:bidi="pt_PT"/>
        </w:rPr>
      </w:r>
      <w:r>
        <w:rPr>
          <w:lang w:val="pt_PT" w:bidi="pt_PT"/>
        </w:rPr>
        <w:t xml:space="preserve">Os midianitas estão abaixo, no </w:t>
      </w:r>
      <w:r>
        <w:rPr>
          <w:b/>
          <w:lang w:val="pt_PT" w:bidi="pt_PT"/>
        </w:rPr>
        <w:t>vale</w:t>
      </w:r>
      <w:r>
        <w:rPr>
          <w:lang w:val="pt_PT" w:bidi="pt_PT"/>
        </w:rPr>
        <w:t xml:space="preserve"> de Jezreel. Use a mesma palavra para traduzir "vale" que você usou anteriormente. O acampamento dos midianitas fica ao lado de uma colina que os israelitas chamavam de colina de Moré.</w:t>
      </w:r>
    </w:p>
    <w:p>
      <w:pPr/>
      <w:r>
        <w:rPr>
          <w:lang w:val="pt_PT" w:bidi="pt_PT"/>
        </w:rPr>
      </w:r>
      <w:r>
        <w:rPr>
          <w:lang w:val="pt_PT" w:bidi="pt_PT"/>
        </w:rPr>
        <w:t>Parem aqui em grupo e olhem para um mapa que mostra a fonte de Harode, o vale de Jezreel e a colina de Moré. Pause este áudio aqui.</w:t>
      </w:r>
    </w:p>
    <w:p>
      <w:pPr/>
      <w:r>
        <w:rPr>
          <w:lang w:val="pt_PT" w:bidi="pt_PT"/>
        </w:rPr>
      </w:r>
      <w:r>
        <w:rPr>
          <w:b/>
          <w:lang w:val="pt_PT" w:bidi="pt_PT"/>
        </w:rPr>
        <w:t>Yahweh</w:t>
      </w:r>
      <w:r>
        <w:rPr>
          <w:lang w:val="pt_PT" w:bidi="pt_PT"/>
        </w:rPr>
        <w:t xml:space="preserve"> fala com Gideão. Traduzam "Yahweh" da mesma maneira que vocês fizeram anteriormente. Para mais informações sobre esse nome, procurem </w:t>
      </w:r>
      <w:r>
        <w:rPr>
          <w:lang w:val="pt_PT" w:bidi="pt_PT"/>
        </w:rPr>
        <w:t>Yahweh</w:t>
      </w:r>
      <w:r>
        <w:rPr>
          <w:lang w:val="pt_PT" w:bidi="pt_PT"/>
        </w:rPr>
        <w:t xml:space="preserve"> no Glossário Mestre. Yahweh diz que Yahweh não quer que </w:t>
      </w:r>
      <w:r>
        <w:rPr>
          <w:b/>
          <w:lang w:val="pt_PT" w:bidi="pt_PT"/>
        </w:rPr>
        <w:t>Israel</w:t>
      </w:r>
      <w:r>
        <w:rPr>
          <w:lang w:val="pt_PT" w:bidi="pt_PT"/>
        </w:rPr>
        <w:t xml:space="preserve"> se vanglorie de que eles venceram por sua própria força. Às vezes a palavra "Israel" significa a nação de Israel, e às vezes significa "o povo da nação de Israel". Aqui "Israel" significa o povo. Use a mesma palavra para traduzir "Israel" ou "</w:t>
      </w:r>
      <w:r>
        <w:rPr>
          <w:b/>
          <w:lang w:val="pt_PT" w:bidi="pt_PT"/>
        </w:rPr>
        <w:t>israelitas</w:t>
      </w:r>
      <w:r>
        <w:rPr>
          <w:lang w:val="pt_PT" w:bidi="pt_PT"/>
        </w:rPr>
        <w:t xml:space="preserve">" que você usou anteriormente. Para mais informações, procure </w:t>
      </w:r>
      <w:r>
        <w:rPr>
          <w:lang w:val="pt_PT" w:bidi="pt_PT"/>
        </w:rPr>
        <w:t>Israel</w:t>
      </w:r>
      <w:r>
        <w:rPr>
          <w:lang w:val="pt_PT" w:bidi="pt_PT"/>
        </w:rPr>
        <w:t xml:space="preserve"> e </w:t>
      </w:r>
      <w:r>
        <w:rPr>
          <w:lang w:val="pt_PT" w:bidi="pt_PT"/>
        </w:rPr>
        <w:t>israelitas</w:t>
      </w:r>
      <w:r>
        <w:rPr>
          <w:lang w:val="pt_PT" w:bidi="pt_PT"/>
        </w:rPr>
        <w:t xml:space="preserve"> no Glossário Mestre.</w:t>
      </w:r>
    </w:p>
    <w:p>
      <w:pPr/>
      <w:r>
        <w:rPr>
          <w:lang w:val="pt_PT" w:bidi="pt_PT"/>
        </w:rPr>
      </w:r>
      <w:r>
        <w:rPr>
          <w:lang w:val="pt_PT" w:bidi="pt_PT"/>
        </w:rPr>
        <w:t xml:space="preserve">Yahweh agora diz a Gideão que Gideão ainda tem homens israelitas demais. Yahweh instrui Gideão a levar os homens israelitas para as águas da nascente para que Yahweh possa </w:t>
      </w:r>
      <w:r>
        <w:rPr>
          <w:b/>
          <w:lang w:val="pt_PT" w:bidi="pt_PT"/>
        </w:rPr>
        <w:t>testar</w:t>
      </w:r>
      <w:r>
        <w:rPr>
          <w:lang w:val="pt_PT" w:bidi="pt_PT"/>
        </w:rPr>
        <w:t xml:space="preserve"> os homens israelitas. A palavra para "teste" nessa passagem significa encontrar uma maneira de descobrir as qualidades internas ou caráter interno de uma pessoa.</w:t>
      </w:r>
    </w:p>
    <w:p>
      <w:pPr/>
      <w:r>
        <w:rPr>
          <w:lang w:val="pt_PT" w:bidi="pt_PT"/>
        </w:rPr>
      </w:r>
      <w:r>
        <w:rPr>
          <w:lang w:val="pt_PT" w:bidi="pt_PT"/>
        </w:rPr>
        <w:t>Parem aqui e discutam em grupo qual palavra ou frase vocês usarão para "teste". Pause este áudio aqui.</w:t>
      </w:r>
    </w:p>
    <w:p>
      <w:pPr/>
      <w:r>
        <w:rPr>
          <w:lang w:val="pt_PT" w:bidi="pt_PT"/>
        </w:rPr>
      </w:r>
      <w:r>
        <w:rPr>
          <w:lang w:val="pt_PT" w:bidi="pt_PT"/>
        </w:rPr>
        <w:t xml:space="preserve">Gideão leva os homens para a fonte. Yahweh diz a Gideão para separar os homens em dois grupos. Gideão coloca em um grupo todos os homens israelitas que enchem as mãos de água e então lambem a água com suas línguas para beber. Esses são apenas 300 homens. Gideão coloca todo o restante dos homens israelitas em outro grupo. Yahweh fala novamente. Yahweh diz que Yahweh usará apenas esses 300 homens para entregar os midianitas nas mãos dos israelitas, ou para dar aos israelitas poder sobre os midianitas. Todos os outros homens reúnem seus pertences e suas </w:t>
      </w:r>
      <w:r>
        <w:rPr>
          <w:b/>
          <w:lang w:val="pt_PT" w:bidi="pt_PT"/>
        </w:rPr>
        <w:t>trombetas</w:t>
      </w:r>
      <w:r>
        <w:rPr>
          <w:lang w:val="pt_PT" w:bidi="pt_PT"/>
        </w:rPr>
        <w:t>, que eram instrumentos que as pessoas faziam dos chifres de carneiro. Use a mesma palavra para traduzir "trombeta" que você usou anteriormente.</w:t>
      </w:r>
    </w:p>
    <w:p>
      <w:pPr/>
      <w:r>
        <w:rPr>
          <w:lang w:val="pt_PT" w:bidi="pt_PT"/>
        </w:rPr>
      </w:r>
      <w:r>
        <w:rPr>
          <w:lang w:val="pt_PT" w:bidi="pt_PT"/>
        </w:rPr>
        <w:t>Parem aqui e olhem para uma imagem do chifre de um carneiro usado como uma trombeta. Pause este áudio aqui.</w:t>
      </w:r>
    </w:p>
    <w:p>
      <w:pPr/>
      <w:r>
        <w:rPr>
          <w:lang w:val="pt_PT" w:bidi="pt_PT"/>
        </w:rPr>
      </w:r>
      <w:r>
        <w:rPr>
          <w:lang w:val="pt_PT" w:bidi="pt_PT"/>
        </w:rPr>
        <w:t>Gideão envia os homens de volta para suas tendas, mas mantém com ele os 300 homens que Yahweh escolheu.</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7:9–15</w:t>
      </w:r>
      <w:r>
        <w:rPr>
          <w:lang w:val="pt_PT" w:bidi="pt_PT"/>
        </w:rPr>
      </w:r>
    </w:p>
    <w:p>
      <w:pPr>
        <w:pStyle w:val="Heading3"/>
      </w:pPr>
      <w:r>
        <w:rPr>
          <w:lang w:val="pt_PT" w:bidi="pt_PT"/>
        </w:rPr>
        <w:t>Ouvir e Sentir</w:t>
      </w:r>
    </w:p>
    <w:p>
      <w:pPr/>
      <w:r>
        <w:rPr>
          <w:lang w:val="pt_PT" w:bidi="pt_PT"/>
        </w:rPr>
      </w:r>
      <w:r>
        <w:rPr>
          <w:lang w:val="pt_PT" w:bidi="pt_PT"/>
        </w:rPr>
        <w:t>Nesta etapa, ouçam Juízes 7.9–15 e guardem em seus corações.</w:t>
      </w:r>
    </w:p>
    <w:p>
      <w:pPr/>
      <w:r>
        <w:rPr>
          <w:lang w:val="pt_PT" w:bidi="pt_PT"/>
        </w:rPr>
      </w:r>
      <w:r>
        <w:rPr>
          <w:lang w:val="pt_PT" w:bidi="pt_PT"/>
        </w:rPr>
        <w:t>Ouçam uma versão em áudio de Juízes 7.9–15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7.9–15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Gideão e um grande exército de homens israelitas montaram seu acampamento acima do vale de Jezreel, na fonte de Harode. O acampamento dos inimigos dos israelitas — os midianitas, amalequitas e os povos dos desertos do leste — ficava no vale abaixo do acampamento israelita, junto ao monte Moré.</w:t>
      </w:r>
    </w:p>
    <w:p>
      <w:pPr/>
      <w:r>
        <w:rPr>
          <w:lang w:val="pt_PT" w:bidi="pt_PT"/>
        </w:rPr>
      </w:r>
      <w:r>
        <w:rPr>
          <w:lang w:val="pt_PT" w:bidi="pt_PT"/>
        </w:rPr>
        <w:t>Parem aqui e, em grupo, olhem para um mapa da fonte de Harode, do vale de Jezreel e do monte Moré. Pause este áudio aqui.</w:t>
      </w:r>
    </w:p>
    <w:p>
      <w:pPr/>
      <w:r>
        <w:rPr>
          <w:lang w:val="pt_PT" w:bidi="pt_PT"/>
        </w:rPr>
      </w:r>
      <w:r>
        <w:rPr>
          <w:lang w:val="pt_PT" w:bidi="pt_PT"/>
        </w:rPr>
        <w:t>Yahweh instruiu Gideão na passagem anterior a enviar quase todos os homens israelitas para casa, e a manter apenas 300 homens israelitas para lutar na batalha. Yahweh fez isso para que os israelitas não pensassem que os israelitas haviam derrotado seus inimigos pela própria força dos israelitas. Yahweh queria que os israelitas lutassem com apenas um pequeno número de homens, para que os israelitas soubessem com certeza que apenas Yahweh daria aos israelitas a vitória na batalha.</w:t>
      </w:r>
    </w:p>
    <w:p>
      <w:pPr/>
      <w:r>
        <w:rPr>
          <w:lang w:val="pt_PT" w:bidi="pt_PT"/>
        </w:rPr>
      </w:r>
      <w:r>
        <w:rPr>
          <w:lang w:val="pt_PT" w:bidi="pt_PT"/>
        </w:rPr>
        <w:t>Agora é noite. Os eventos na passagem anterior aconteceram mais cedo naquele dia. Yahweh fala com Gideão durante a noite e diz a Gideão que ataque o acampamento dos inimigos dos israelitas, o que é outra maneira de dizer que ataque os próprios inimigos dos israelitas. Mas Yahweh diz que se Gideão está com medo de fazer isso, então Gideão e o ajudante de Gideão, Pura, devem descer secretamente para o acampamento inimigo. Yahweh diz que Gideão deve ouvir o que os inimigos dos israelitas dizem lá. Yahweh diz que o que Gideão ouvir fortalecerá a mão de Gideão, o que significa que encorajará Gideão, para que Gideão não sinta medo de atacar os inimigos dos israelitas.</w:t>
      </w:r>
    </w:p>
    <w:p>
      <w:pPr/>
      <w:r>
        <w:rPr>
          <w:lang w:val="pt_PT" w:bidi="pt_PT"/>
        </w:rPr>
      </w:r>
      <w:r>
        <w:rPr>
          <w:lang w:val="pt_PT" w:bidi="pt_PT"/>
        </w:rPr>
        <w:t>Parem aqui e discutam essa pergunta em grupo: contem uma história de uma vez em que vocês ouviram novas informações sobre uma situação que os fez se sentir encorajados em relação a essa situação. Pause este áudio aqui.</w:t>
      </w:r>
    </w:p>
    <w:p>
      <w:pPr/>
      <w:r>
        <w:rPr>
          <w:lang w:val="pt_PT" w:bidi="pt_PT"/>
        </w:rPr>
      </w:r>
      <w:r>
        <w:rPr>
          <w:lang w:val="pt_PT" w:bidi="pt_PT"/>
        </w:rPr>
        <w:t>Gideão e Pura descem para o vale de Jezreel. Muitos midianitas, amalequitas e povos do leste enchem esse vale. Há tantos desses inimigos que eles são como um enxame de gafanhotos. Gafanhotos são insetos que vêm a um lugar em números enormes de uma só vez. Um enxame de gafanhotos pode até mesmo cobrir o chão ou cobrir as plantas. Quando o narrador diz que os midianitas, amalequitas e pessoas do leste enchem o vale como gafanhotos, significa que o exército deles é muito grande.</w:t>
      </w:r>
    </w:p>
    <w:p>
      <w:pPr/>
      <w:r>
        <w:rPr>
          <w:lang w:val="pt_PT" w:bidi="pt_PT"/>
        </w:rPr>
      </w:r>
      <w:r>
        <w:rPr>
          <w:lang w:val="pt_PT" w:bidi="pt_PT"/>
        </w:rPr>
        <w:t>Parem aqui e, em grupo, olhem para uma imagem de um enxame de gafanhotos e uma imagem de um único gafanhoto. Pause este áudio aqui.</w:t>
      </w:r>
    </w:p>
    <w:p>
      <w:pPr/>
      <w:r>
        <w:rPr>
          <w:lang w:val="pt_PT" w:bidi="pt_PT"/>
        </w:rPr>
      </w:r>
      <w:r>
        <w:rPr>
          <w:lang w:val="pt_PT" w:bidi="pt_PT"/>
        </w:rPr>
        <w:t>Os midianitas, amalequitas e as pessoas do leste também trouxeram seus camelos para o vale. Camelos são animais que podem viajar longas distâncias por desertos. Os midianitas, amalequitas e as pessoas do leste muitas vezes montavam camelos para a batalha.</w:t>
      </w:r>
    </w:p>
    <w:p>
      <w:pPr/>
      <w:r>
        <w:rPr>
          <w:lang w:val="pt_PT" w:bidi="pt_PT"/>
        </w:rPr>
      </w:r>
      <w:r>
        <w:rPr>
          <w:lang w:val="pt_PT" w:bidi="pt_PT"/>
        </w:rPr>
        <w:t>Parem aqui e, em grupo, olhem para uma imagem de um camelo. Pause este áudio aqui.</w:t>
      </w:r>
    </w:p>
    <w:p>
      <w:pPr/>
      <w:r>
        <w:rPr>
          <w:lang w:val="pt_PT" w:bidi="pt_PT"/>
        </w:rPr>
      </w:r>
      <w:r>
        <w:rPr>
          <w:lang w:val="pt_PT" w:bidi="pt_PT"/>
        </w:rPr>
        <w:t>Há tantos camelos nesse vale que ninguém consegue contar todos os camelos. Os camelos são como a areia na beira do oceano. Areia consiste em muitos grãos minúsculos e soltos, que têm uma textura áspera ao toque. Nenhuma pessoa pode contar todos os grãos de areia em um lugar, porque há tantos grãos de areia. Quando a passagem diz que os camelos são como a areia à beira do oceano, simplesmente significa que há muitos, muitos camelos.</w:t>
      </w:r>
    </w:p>
    <w:p>
      <w:pPr/>
      <w:r>
        <w:rPr>
          <w:lang w:val="pt_PT" w:bidi="pt_PT"/>
        </w:rPr>
      </w:r>
      <w:r>
        <w:rPr>
          <w:lang w:val="pt_PT" w:bidi="pt_PT"/>
        </w:rPr>
        <w:t>Parem aqui e, em grupo, olhem para uma imagem de uma costa de areia. Pause este áudio aqui.</w:t>
      </w:r>
    </w:p>
    <w:p>
      <w:pPr/>
      <w:r>
        <w:rPr>
          <w:lang w:val="pt_PT" w:bidi="pt_PT"/>
        </w:rPr>
      </w:r>
      <w:r>
        <w:rPr>
          <w:lang w:val="pt_PT" w:bidi="pt_PT"/>
        </w:rPr>
        <w:t>Gideão e Pura vão para a beira do acampamento inimigo, onde alguns homens armados estão sentados. Um desses homens inimigos teve um sonho. O homem que teve o sonho conta a seu companheiro sobre o sonho. O homem diz que ele sonhou que um pão de cevada caiu no acampamento dos midianitas. O pão de cevada era um pão comum no mundo antigo. As pessoas o faziam do grão chamado cevada. No mundo antigo, as pessoas pobres muitas vezes faziam e comiam pão de cevada, porque o grão de cevada era muito comum.</w:t>
      </w:r>
    </w:p>
    <w:p>
      <w:pPr/>
      <w:r>
        <w:rPr>
          <w:lang w:val="pt_PT" w:bidi="pt_PT"/>
        </w:rPr>
      </w:r>
      <w:r>
        <w:rPr>
          <w:lang w:val="pt_PT" w:bidi="pt_PT"/>
        </w:rPr>
        <w:t>Parem aqui e, em grupo, olhem para um pão de cevada. Pause este áudio aqui.</w:t>
      </w:r>
    </w:p>
    <w:p>
      <w:pPr/>
      <w:r>
        <w:rPr>
          <w:lang w:val="pt_PT" w:bidi="pt_PT"/>
        </w:rPr>
      </w:r>
      <w:r>
        <w:rPr>
          <w:lang w:val="pt_PT" w:bidi="pt_PT"/>
        </w:rPr>
        <w:t>O homem diz que sonhou que o pão de cevada colidiu com tanta força contra uma das tendas midianitas que a tenda virou de cabeça para baixo e caiu estendida no chão. O companheiro do homem, depois que ele ouviu o sonho, diz que o pão de cevada no sonho se refere à espada de Gideão, o israelita. O companheiro do homem diz que Deus deu todo o acampamento, ou todo o exército, dos midianitas, nas mãos de Gideão, ou no poder de Gideão.</w:t>
      </w:r>
    </w:p>
    <w:p>
      <w:pPr/>
      <w:r>
        <w:rPr>
          <w:lang w:val="pt_PT" w:bidi="pt_PT"/>
        </w:rPr>
      </w:r>
      <w:r>
        <w:rPr>
          <w:lang w:val="pt_PT" w:bidi="pt_PT"/>
        </w:rPr>
        <w:t>Parem aqui e, em grupo, olhem para uma foto de uma tenda. Pause este áudio aqui.</w:t>
      </w:r>
    </w:p>
    <w:p>
      <w:pPr/>
      <w:r>
        <w:rPr>
          <w:lang w:val="pt_PT" w:bidi="pt_PT"/>
        </w:rPr>
      </w:r>
      <w:r>
        <w:rPr>
          <w:lang w:val="pt_PT" w:bidi="pt_PT"/>
        </w:rPr>
        <w:t>No mundo antigo, as pessoas entendiam que os sonhos às vezes poderiam revelar uma mensagem sobre o que uma pessoa deveria fazer, ou uma mensagem sobre o que aconteceria. Às vezes a mensagem não era clara, e no sonho, certos objetos representariam uma coisa que aconteceria. Esse é o tipo de sonho que o homem midianita teve. Não era realmente sobre um pão de cevada. O pão se refere à espada de Gideão. A maneira como o pão destrói a tenda midianita no sonho se refere ao fato de que Gideão e seu exército derrotarão os midianitas. O pão de cevada no sonho também pode representar os israelitas, porque os povos ricos e poderosos desprezavam os israelitas, assim como as pessoas ricas e poderosas desprezavam o pão de cevada como a comida de pessoas pobres.</w:t>
      </w:r>
    </w:p>
    <w:p>
      <w:pPr/>
      <w:r>
        <w:rPr>
          <w:lang w:val="pt_PT" w:bidi="pt_PT"/>
        </w:rPr>
      </w:r>
      <w:r>
        <w:rPr>
          <w:lang w:val="pt_PT" w:bidi="pt_PT"/>
        </w:rPr>
        <w:t>Parem aqui e discutam essa pergunta em grupo: contem uma história de sua cultura sobre alguém cujo sonho continha imagens que se referiam a outros eventos. Pause este áudio aqui.</w:t>
      </w:r>
    </w:p>
    <w:p>
      <w:pPr/>
      <w:r>
        <w:rPr>
          <w:lang w:val="pt_PT" w:bidi="pt_PT"/>
        </w:rPr>
      </w:r>
      <w:r>
        <w:rPr>
          <w:lang w:val="pt_PT" w:bidi="pt_PT"/>
        </w:rPr>
        <w:t>Quando Gideão ouve os homens falarem sobre o sonho e o que ele significa, Gideão imediatamente adora a Yahweh. Gideão agora acredita firmemente que Yahweh dará aos israelitas a vitória sobre os inimigos dos israelitas, mesmo que haja apenas 300 homens israelitas para lutar contra o enorme número de homens inimigos.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7.9–15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durante a noite, Yahweh fala com Gideão e instrui Gideão a descer para o acampamento dos midianitas, juntamente com o servo de Gideão, Pura.</w:t>
      </w:r>
    </w:p>
    <w:p>
      <w:pPr/>
      <w:r>
        <w:rPr>
          <w:lang w:val="pt_PT" w:bidi="pt_PT"/>
        </w:rPr>
      </w:r>
      <w:r>
        <w:rPr>
          <w:b/>
          <w:lang w:val="pt_PT" w:bidi="pt_PT"/>
        </w:rPr>
        <w:t>Na segunda cena:</w:t>
      </w:r>
      <w:r>
        <w:rPr>
          <w:lang w:val="pt_PT" w:bidi="pt_PT"/>
        </w:rPr>
        <w:t xml:space="preserve"> Gideão ouve dois guardas midianitas discutirem um sonho que um dos guardas teve recentemente. O sonho significa a derrota dos midianitas pelos israelitas que logo acontecerá.</w:t>
      </w:r>
    </w:p>
    <w:p>
      <w:pPr/>
      <w:r>
        <w:rPr>
          <w:lang w:val="pt_PT" w:bidi="pt_PT"/>
        </w:rPr>
      </w:r>
      <w:r>
        <w:rPr>
          <w:b/>
          <w:lang w:val="pt_PT" w:bidi="pt_PT"/>
        </w:rPr>
        <w:t>Na terceira cena:</w:t>
      </w:r>
      <w:r>
        <w:rPr>
          <w:lang w:val="pt_PT" w:bidi="pt_PT"/>
        </w:rPr>
        <w:t xml:space="preserve"> Gideão, que se sente muito encorajado pelo sonho do guarda midianita, adora a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O servo de Gideão, Pura</w:t>
      </w:r>
    </w:p>
    <w:p>
      <w:pPr>
        <w:pStyle w:val="ListBullet"/>
        <w:spacing w:line="240" w:lineRule="auto"/>
        <w:ind w:left="720"/>
      </w:pPr>
      <w:r>
        <w:rPr>
          <w:lang w:val="pt_PT" w:bidi="pt_PT"/>
        </w:rPr>
      </w:r>
      <w:r>
        <w:rPr>
          <w:lang w:val="pt_PT" w:bidi="pt_PT"/>
        </w:rPr>
        <w:t>Um guarda midianita que teve um sonho</w:t>
      </w:r>
    </w:p>
    <w:p>
      <w:pPr>
        <w:pStyle w:val="ListBullet"/>
        <w:spacing w:line="240" w:lineRule="auto"/>
        <w:ind w:left="720"/>
      </w:pPr>
      <w:r>
        <w:rPr>
          <w:lang w:val="pt_PT" w:bidi="pt_PT"/>
        </w:rPr>
      </w:r>
      <w:r>
        <w:rPr>
          <w:lang w:val="pt_PT" w:bidi="pt_PT"/>
        </w:rPr>
        <w:t>O companheiro do guarda midianita</w:t>
      </w:r>
    </w:p>
    <w:p>
      <w:pPr>
        <w:pStyle w:val="ListBullet"/>
        <w:spacing w:line="240" w:lineRule="auto"/>
        <w:ind w:left="720"/>
      </w:pPr>
      <w:r>
        <w:rPr>
          <w:lang w:val="pt_PT" w:bidi="pt_PT"/>
        </w:rPr>
      </w:r>
      <w:r>
        <w:rPr>
          <w:lang w:val="pt_PT" w:bidi="pt_PT"/>
        </w:rPr>
        <w:t>E os inimigos de Israel no acampamento do exército no vale.</w:t>
      </w:r>
    </w:p>
    <w:p>
      <w:pPr/>
      <w:r>
        <w:rPr>
          <w:lang w:val="pt_PT" w:bidi="pt_PT"/>
        </w:rPr>
      </w:r>
      <w:r>
        <w:rPr>
          <w:lang w:val="pt_PT" w:bidi="pt_PT"/>
        </w:rPr>
        <w:t>Em grupo, prestem atenção às partes do cenário da passagem:</w:t>
      </w:r>
    </w:p>
    <w:p>
      <w:pPr/>
      <w:r>
        <w:rPr>
          <w:lang w:val="pt_PT" w:bidi="pt_PT"/>
        </w:rPr>
      </w:r>
      <w:r>
        <w:rPr>
          <w:lang w:val="pt_PT" w:bidi="pt_PT"/>
        </w:rPr>
        <w:t>A passagem começa à noite. Os eventos da passagem anterior aconteceram mais cedo no dia, e agora é a noite desse mesmo dia. Os israelitas estão no acampamento israelita perto da fonte de Harode, acima do vale de Jezreel. Os midianitas estão no acampamento midianita, no vale de Jezreel, perto do monte Moré.</w:t>
      </w:r>
    </w:p>
    <w:p>
      <w:pPr/>
      <w:r>
        <w:rPr>
          <w:lang w:val="pt_PT" w:bidi="pt_PT"/>
        </w:rPr>
      </w:r>
      <w:r>
        <w:rPr>
          <w:lang w:val="pt_PT" w:bidi="pt_PT"/>
        </w:rPr>
        <w:t>Parem aqui e, em grupo, olhem para um mapa da fonte de Harode, do vale de Jezreel e do monte Moré. Pause este áudio aqui.</w:t>
      </w:r>
    </w:p>
    <w:p>
      <w:pPr/>
      <w:r>
        <w:rPr>
          <w:lang w:val="pt_PT" w:bidi="pt_PT"/>
        </w:rPr>
      </w:r>
      <w:r>
        <w:rPr>
          <w:lang w:val="pt_PT" w:bidi="pt_PT"/>
        </w:rPr>
        <w:t>Yahweh fala com Gideão à noite e diz a Gideão para liderar os israelitas em um ataque contra os midianitas. Yahweh diz que se Gideão está com medo de começar o ataque, Gideão deve descer com o servo de Gideão, Purá, até o acampamento dos midianitas, onde Gideão ouvirá algo que dará coragem a Gideão.</w:t>
      </w:r>
    </w:p>
    <w:p>
      <w:pPr/>
      <w:r>
        <w:rPr>
          <w:lang w:val="pt_PT" w:bidi="pt_PT"/>
        </w:rPr>
      </w:r>
      <w:r>
        <w:rPr>
          <w:lang w:val="pt_PT" w:bidi="pt_PT"/>
        </w:rPr>
        <w:t>Gideão e Pura descem para o vale de Jezreel. Um número enorme de midianitas acampou no vale, bem como amalequitas e pessoas do leste. A passagem compara essas pessoas a gafanhotos, que é uma maneira de enfatizar o enorme número de midianitas, amalequitas e pessoas do leste que estão no vale. Gafanhotos eram insetos que chegavam aos lugares em números enormes. Tantos gafanhotos chegavam a um lugar de uma só vez que as pessoas que viviam ali não conseguiam se livrar de todos eles. Os midianitas, amalequitas e o povo do leste também têm seus camelos com eles. A passagem compara os camelos às areias da praia. Uma costa do mar é composta de tantos grãos minúsculos de areia que ninguém poderia contar todos os grãos. Isso significa que o inimigo tinha tantos camelos que os israelitas não conseguiam contar todos, o que é outra maneira de enfatizar quantos inimigos estavam lá.</w:t>
      </w:r>
    </w:p>
    <w:p>
      <w:pPr/>
      <w:r>
        <w:rPr>
          <w:lang w:val="pt_PT" w:bidi="pt_PT"/>
        </w:rPr>
      </w:r>
      <w:r>
        <w:rPr>
          <w:lang w:val="pt_PT" w:bidi="pt_PT"/>
        </w:rPr>
        <w:t>Parem aqui e discutam essa pergunta em grupo: como vocês descrevem em seu idioma números enormes de coisas? Pause este áudio aqui.</w:t>
      </w:r>
    </w:p>
    <w:p>
      <w:pPr/>
      <w:r>
        <w:rPr>
          <w:lang w:val="pt_PT" w:bidi="pt_PT"/>
        </w:rPr>
      </w:r>
      <w:r>
        <w:rPr>
          <w:lang w:val="pt_PT" w:bidi="pt_PT"/>
        </w:rPr>
        <w:t>Gideão e Pura vão para a beira do acampamento inimigo, onde dois guardas midianitas se sentam com suas armas. Esses guardas ficam logo fora do acampamento midianita para que possam parar qualquer israelita que tente entrar no acampamento. Embora a passagem não diga isso diretamente, Gideão e Pura precisam se esconder onde os guardas não podem vê-los.</w:t>
      </w:r>
    </w:p>
    <w:p>
      <w:pPr/>
      <w:r>
        <w:rPr>
          <w:lang w:val="pt_PT" w:bidi="pt_PT"/>
        </w:rPr>
      </w:r>
      <w:r>
        <w:rPr>
          <w:lang w:val="pt_PT" w:bidi="pt_PT"/>
        </w:rPr>
        <w:t>O primeiro guarda teve um sonho recentemente. Esse guarda conta esse sonho a seu companheiro, o segundo guarda. O primeiro guarda diz que sonhou que um pão de cevada veio rolando para dentro do acampamento com tanta força que, quando atingiu uma tenda midianita, a tenda caiu e ficou estendida no chão.</w:t>
      </w:r>
    </w:p>
    <w:p>
      <w:pPr/>
      <w:r>
        <w:rPr>
          <w:lang w:val="pt_PT" w:bidi="pt_PT"/>
        </w:rPr>
      </w:r>
      <w:r>
        <w:rPr>
          <w:lang w:val="pt_PT" w:bidi="pt_PT"/>
        </w:rPr>
        <w:t>Parem aqui e, em grupo, olhem para um pão de cevada e uma tenda. Pause este áudio aqui.</w:t>
      </w:r>
    </w:p>
    <w:p>
      <w:pPr/>
      <w:r>
        <w:rPr>
          <w:lang w:val="pt_PT" w:bidi="pt_PT"/>
        </w:rPr>
      </w:r>
      <w:r>
        <w:rPr>
          <w:lang w:val="pt_PT" w:bidi="pt_PT"/>
        </w:rPr>
        <w:t>O companheiro do homem diz que o pão de cevada é um sinal. O homem diz que o pão de cevada se refere à espada de Gideão, o israelita, e ele diz que o sonho significa que Deus dará aos israelitas a vitória sobre os midianitas. Quando Gideão ouve isso, Gideão adora Yahweh imediatamente. A maneira normal de adorar naquele tempo era se curvar com respeito.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7.9–15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O servo de Gideão, Pura</w:t>
      </w:r>
    </w:p>
    <w:p>
      <w:pPr>
        <w:pStyle w:val="ListBullet"/>
        <w:spacing w:line="240" w:lineRule="auto"/>
        <w:ind w:left="720"/>
      </w:pPr>
      <w:r>
        <w:rPr>
          <w:lang w:val="pt_PT" w:bidi="pt_PT"/>
        </w:rPr>
      </w:r>
      <w:r>
        <w:rPr>
          <w:lang w:val="pt_PT" w:bidi="pt_PT"/>
        </w:rPr>
        <w:t>Um guarda midianita que teve um sonho</w:t>
      </w:r>
    </w:p>
    <w:p>
      <w:pPr>
        <w:pStyle w:val="ListBullet"/>
        <w:spacing w:line="240" w:lineRule="auto"/>
        <w:ind w:left="720"/>
      </w:pPr>
      <w:r>
        <w:rPr>
          <w:lang w:val="pt_PT" w:bidi="pt_PT"/>
        </w:rPr>
      </w:r>
      <w:r>
        <w:rPr>
          <w:lang w:val="pt_PT" w:bidi="pt_PT"/>
        </w:rPr>
        <w:t>O companheiro do guarda midianita</w:t>
      </w:r>
    </w:p>
    <w:p>
      <w:pPr>
        <w:pStyle w:val="ListBullet"/>
        <w:spacing w:line="240" w:lineRule="auto"/>
        <w:ind w:left="720"/>
      </w:pPr>
      <w:r>
        <w:rPr>
          <w:lang w:val="pt_PT" w:bidi="pt_PT"/>
        </w:rPr>
      </w:r>
      <w:r>
        <w:rPr>
          <w:lang w:val="pt_PT" w:bidi="pt_PT"/>
        </w:rPr>
        <w:t>E os inimigos de Israel no acampamento do exército no vale.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fala com Gideão à noite e diz que se Gideão está com medo de atacar os midianitas, então Gideão deve ir com o servo de Gideão, Pura, para o acampamento dos midianitas e ouvir. Yahweh diz que o que Gideão ouvir lá dará a Gideão força e coragem.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Gideão e Pura descem para o vale de Jezreel. Gideão e Pura vêm em segredo à beira do acampamento midianita. Tantos midianitas acamparam no vale com seus camelos que eles parecem encher todo o vale. Há tantos que Gideão não pode contá-los.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Dois guardas midianitas se sentam na beira do acampamento midianita. Os guardas não veem Gideão e Pura. Um dos guardas teve um sonho, e ele conta ao outro guarda sobre o sonho. O guarda sonhou que um pão de cevada veio rolando para o acampamento midianita e bateu com tanta força contra uma tenda que ela desabou no chão.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guarda que teve o sonho: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segundo guarda diz que o pão de cevada é Gideão, e o sonho significa que Deus dará aos israelitas a vitória sobre os midianitas. Quando Gideão ouve isso, Gideão começa a adorar Yahweh antes de fazer qualquer outra coisa.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7.9–15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À noite, </w:t>
      </w:r>
      <w:r>
        <w:rPr>
          <w:b/>
          <w:lang w:val="pt_PT" w:bidi="pt_PT"/>
        </w:rPr>
        <w:t>Yahweh</w:t>
      </w:r>
      <w:r>
        <w:rPr>
          <w:lang w:val="pt_PT" w:bidi="pt_PT"/>
        </w:rPr>
        <w:t xml:space="preserve"> diz a Gideão para descer para atacar o </w:t>
      </w:r>
      <w:r>
        <w:rPr>
          <w:b/>
          <w:lang w:val="pt_PT" w:bidi="pt_PT"/>
        </w:rPr>
        <w:t>acampamento dos midianitas</w:t>
      </w:r>
      <w:r>
        <w:rPr>
          <w:lang w:val="pt_PT" w:bidi="pt_PT"/>
        </w:rPr>
        <w:t>. Use a mesma palavra para traduzir "Yahweh" que você usou anteriormente. Para mais informações sobre "Yahweh", consulte o Glossário Mestre. "O acampamento dos midianitas" se refere ao exército dos midianitas, que se reuniram em seu acampamento. Yahweh quer dizer que Gideão deve atacar os próprios midianitas.</w:t>
      </w:r>
    </w:p>
    <w:p>
      <w:pPr/>
      <w:r>
        <w:rPr>
          <w:lang w:val="pt_PT" w:bidi="pt_PT"/>
        </w:rPr>
      </w:r>
      <w:r>
        <w:rPr>
          <w:lang w:val="pt_PT" w:bidi="pt_PT"/>
        </w:rPr>
        <w:t>No entanto, Yahweh diz que se Gideão está com medo de atacar os midianitas, então Gideão deve descer para o acampamento midianita. Gideão ouvirá algo lá que fortalecerá Gideão, ou dará coragem a Gideão.</w:t>
      </w:r>
    </w:p>
    <w:p>
      <w:pPr/>
      <w:r>
        <w:rPr>
          <w:lang w:val="pt_PT" w:bidi="pt_PT"/>
        </w:rPr>
      </w:r>
      <w:r>
        <w:rPr>
          <w:lang w:val="pt_PT" w:bidi="pt_PT"/>
        </w:rPr>
        <w:t xml:space="preserve">Gideão e o servo de Gideão, Pura, descem até a beira do acampamento midianita. Muitos midianitas, amalequitas e pessoas dos desertos do leste acamparam ali. Tantas pessoas foram para lá que pareciam um </w:t>
      </w:r>
      <w:r>
        <w:rPr>
          <w:b/>
          <w:lang w:val="pt_PT" w:bidi="pt_PT"/>
        </w:rPr>
        <w:t>enxame de gafanhotos</w:t>
      </w:r>
      <w:r>
        <w:rPr>
          <w:lang w:val="pt_PT" w:bidi="pt_PT"/>
        </w:rPr>
        <w:t>. Gafanhotos são insetos que vêm a um lugar de uma só vez, e em números tão enormes que cobrem o chão. O narrador diz isso para enfatizar o quão enorme o exército inimigo é.</w:t>
      </w:r>
    </w:p>
    <w:p>
      <w:pPr/>
      <w:r>
        <w:rPr>
          <w:lang w:val="pt_PT" w:bidi="pt_PT"/>
        </w:rPr>
      </w:r>
      <w:r>
        <w:rPr>
          <w:lang w:val="pt_PT" w:bidi="pt_PT"/>
        </w:rPr>
        <w:t>Parem aqui e, em grupo, olhem para uma imagem de um enxame de gafanhotos e uma imagem de um único gafanhoto. Usem a mesma palavra ou frase para "enxame de gafanhotos" que vocês usaram anteriormente. Pause este áudio aqui.</w:t>
      </w:r>
    </w:p>
    <w:p>
      <w:pPr/>
      <w:r>
        <w:rPr>
          <w:lang w:val="pt_PT" w:bidi="pt_PT"/>
        </w:rPr>
      </w:r>
      <w:r>
        <w:rPr>
          <w:lang w:val="pt_PT" w:bidi="pt_PT"/>
        </w:rPr>
        <w:t xml:space="preserve">Os midianitas, amalequitas e as pessoas dos desertos do leste também trouxeram seus </w:t>
      </w:r>
      <w:r>
        <w:rPr>
          <w:b/>
          <w:lang w:val="pt_PT" w:bidi="pt_PT"/>
        </w:rPr>
        <w:t>camelos</w:t>
      </w:r>
      <w:r>
        <w:rPr>
          <w:lang w:val="pt_PT" w:bidi="pt_PT"/>
        </w:rPr>
        <w:t>.</w:t>
      </w:r>
    </w:p>
    <w:p>
      <w:pPr/>
      <w:r>
        <w:rPr>
          <w:lang w:val="pt_PT" w:bidi="pt_PT"/>
        </w:rPr>
      </w:r>
      <w:r>
        <w:rPr>
          <w:lang w:val="pt_PT" w:bidi="pt_PT"/>
        </w:rPr>
        <w:t>Parem aqui e, em grupo, olhem para uma imagem de um camelo. Usem a mesma palavra para camelo que vocês usaram anteriormente. Procurem por camelo no Glossário Mestre para mais informações. Pause este áudio aqui.</w:t>
      </w:r>
    </w:p>
    <w:p>
      <w:pPr/>
      <w:r>
        <w:rPr>
          <w:lang w:val="pt_PT" w:bidi="pt_PT"/>
        </w:rPr>
      </w:r>
      <w:r>
        <w:rPr>
          <w:lang w:val="pt_PT" w:bidi="pt_PT"/>
        </w:rPr>
        <w:t xml:space="preserve">Há tantos camelos que eles são como as </w:t>
      </w:r>
      <w:r>
        <w:rPr>
          <w:b/>
          <w:lang w:val="pt_PT" w:bidi="pt_PT"/>
        </w:rPr>
        <w:t>areias</w:t>
      </w:r>
      <w:r>
        <w:rPr>
          <w:lang w:val="pt_PT" w:bidi="pt_PT"/>
        </w:rPr>
        <w:t xml:space="preserve"> de uma costa do mar. Areia consiste em muitos grãos minúsculos e soltos, que têm uma textura áspera ao toque. Como esses grãos de areia são tão minúsculos, nenhuma pessoa seria capaz de contar todos os grãos de areia em um lugar. Da mesma maneira, há tantos camelos que Gideão não pode contá-los. Isso enfatiza pela segunda vez o quão enorme o exército inimigo é.</w:t>
      </w:r>
    </w:p>
    <w:p>
      <w:pPr/>
      <w:r>
        <w:rPr>
          <w:lang w:val="pt_PT" w:bidi="pt_PT"/>
        </w:rPr>
      </w:r>
      <w:r>
        <w:rPr>
          <w:lang w:val="pt_PT" w:bidi="pt_PT"/>
        </w:rPr>
        <w:t>Parem aqui e, em grupo, olhem para uma imagem de uma costa de areia e uma imagem de um único grão de areia. Discutam em grupo qual palavra ou frase vocês usarão para traduzir "areia". Pause este áudio aqui.</w:t>
      </w:r>
    </w:p>
    <w:p>
      <w:pPr/>
      <w:r>
        <w:rPr>
          <w:lang w:val="pt_PT" w:bidi="pt_PT"/>
        </w:rPr>
      </w:r>
      <w:r>
        <w:rPr>
          <w:lang w:val="pt_PT" w:bidi="pt_PT"/>
        </w:rPr>
        <w:t xml:space="preserve">Um guarda midianita na beira do acampamento midianita conta a seu companheiro, outro guarda, sobre um sonho que ele teve. O guarda sonhou que um </w:t>
      </w:r>
      <w:r>
        <w:rPr>
          <w:b/>
          <w:lang w:val="pt_PT" w:bidi="pt_PT"/>
        </w:rPr>
        <w:t>pão inteiro de cevada</w:t>
      </w:r>
      <w:r>
        <w:rPr>
          <w:lang w:val="pt_PT" w:bidi="pt_PT"/>
        </w:rPr>
        <w:t xml:space="preserve"> rolou no acampamento midianita. O pão de cevada era um pão que as pessoas no mundo antigo faziam do grão chamado cevada. O pão de cevada no sonho bateu em uma </w:t>
      </w:r>
      <w:r>
        <w:rPr>
          <w:b/>
          <w:lang w:val="pt_PT" w:bidi="pt_PT"/>
        </w:rPr>
        <w:t>tenda</w:t>
      </w:r>
      <w:r>
        <w:rPr>
          <w:lang w:val="pt_PT" w:bidi="pt_PT"/>
        </w:rPr>
        <w:t xml:space="preserve"> e fez a tenda cair no chão. Usem a mesma palavra para tenda que vocês usaram em passagens anteriores.</w:t>
      </w:r>
    </w:p>
    <w:p>
      <w:pPr/>
      <w:r>
        <w:rPr>
          <w:lang w:val="pt_PT" w:bidi="pt_PT"/>
        </w:rPr>
      </w:r>
      <w:r>
        <w:rPr>
          <w:lang w:val="pt_PT" w:bidi="pt_PT"/>
        </w:rPr>
        <w:t>Parem aqui e, em grupo, olhem para um pão de cevada. Discutam em grupo qual palavra ou frase vocês usarão para traduzir o pão de cevada. Pause este áudio aqui.</w:t>
      </w:r>
    </w:p>
    <w:p>
      <w:pPr/>
      <w:r>
        <w:rPr>
          <w:lang w:val="pt_PT" w:bidi="pt_PT"/>
        </w:rPr>
      </w:r>
      <w:r>
        <w:rPr>
          <w:lang w:val="pt_PT" w:bidi="pt_PT"/>
        </w:rPr>
        <w:t xml:space="preserve">O companheiro do guarda diz que esse sonho significa que </w:t>
      </w:r>
      <w:r>
        <w:rPr>
          <w:b/>
          <w:lang w:val="pt_PT" w:bidi="pt_PT"/>
        </w:rPr>
        <w:t>Deus</w:t>
      </w:r>
      <w:r>
        <w:rPr>
          <w:lang w:val="pt_PT" w:bidi="pt_PT"/>
        </w:rPr>
        <w:t xml:space="preserve"> deu os midianitas e o acampamento deles nas mãos de Gideão, ou no poder de Gideão. Os midianitas usam o termo geral "Deus" porque eles não conhecem o nome Yahweh. Traduzam "Deus" da mesma maneira que vocês fizeram anteriormente, e procurem "Deus" no Glossário Mestre para mais informações.</w:t>
      </w:r>
    </w:p>
    <w:p>
      <w:pPr/>
      <w:r>
        <w:rPr>
          <w:lang w:val="pt_PT" w:bidi="pt_PT"/>
        </w:rPr>
      </w:r>
      <w:r>
        <w:rPr>
          <w:lang w:val="pt_PT" w:bidi="pt_PT"/>
        </w:rPr>
        <w:t xml:space="preserve">Quando Gideão ouve o que o sonho significa, Gideão começa imediatamente a </w:t>
      </w:r>
      <w:r>
        <w:rPr>
          <w:b/>
          <w:lang w:val="pt_PT" w:bidi="pt_PT"/>
        </w:rPr>
        <w:t>adorar</w:t>
      </w:r>
      <w:r>
        <w:rPr>
          <w:lang w:val="pt_PT" w:bidi="pt_PT"/>
        </w:rPr>
        <w:t xml:space="preserve"> Yahweh. A língua original diz que Gideão se curvou ante Yahweh, que era uma maneira de dizer que ele adorou Yahweh. Vocês podem dizer que Gideão se curvou se seu público entender que Gideão fez isso para adorar Yahweh. Se vocês escolhem usar sua palavra ou frase para adoração, usem a mesma palavra para traduzir "adoração" que vocês usaram anteriormente e vejam o Glossário Mestre para mais informações sobre adoração.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7:16–25</w:t>
      </w:r>
      <w:r>
        <w:rPr>
          <w:lang w:val="pt_PT" w:bidi="pt_PT"/>
        </w:rPr>
      </w:r>
    </w:p>
    <w:p>
      <w:pPr>
        <w:pStyle w:val="Heading3"/>
      </w:pPr>
      <w:r>
        <w:rPr>
          <w:lang w:val="pt_PT" w:bidi="pt_PT"/>
        </w:rPr>
        <w:t>Ouvir e Sentir</w:t>
      </w:r>
    </w:p>
    <w:p>
      <w:pPr/>
      <w:r>
        <w:rPr>
          <w:lang w:val="pt_PT" w:bidi="pt_PT"/>
        </w:rPr>
      </w:r>
      <w:r>
        <w:rPr>
          <w:lang w:val="pt_PT" w:bidi="pt_PT"/>
        </w:rPr>
        <w:t>Nesta etapa, ouçam Juízes 7.16–25 e guardem em seus corações.</w:t>
      </w:r>
    </w:p>
    <w:p>
      <w:pPr/>
      <w:r>
        <w:rPr>
          <w:lang w:val="pt_PT" w:bidi="pt_PT"/>
        </w:rPr>
      </w:r>
      <w:r>
        <w:rPr>
          <w:lang w:val="pt_PT" w:bidi="pt_PT"/>
        </w:rPr>
        <w:t>Ouçam uma versão em áudio de Juízes 7.16–25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7.16–25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Gideão e os israelitas estão na fonte de Harode, e seus inimigos, os midianitas, amalequitas e povos do oriente, estão abaixo no vale de Jezreel. À noite, Gideão e seu servo, Pura, foram secretamente para o vale. Gideão e Pura vieram à beira do acampamento midianita, e eles ouviram um guarda midianita descrever um sonho que o guarda havia tido recentemente. Gideão aprendeu que o sonho era um sinal de que Gideão e os outros israelitas derrotariam os midianitas. Gideão estava tão cheio de alegria que ele se curvou imediatamente e adorou Yahweh.</w:t>
      </w:r>
    </w:p>
    <w:p>
      <w:pPr/>
      <w:r>
        <w:rPr>
          <w:lang w:val="pt_PT" w:bidi="pt_PT"/>
        </w:rPr>
      </w:r>
      <w:r>
        <w:rPr>
          <w:lang w:val="pt_PT" w:bidi="pt_PT"/>
        </w:rPr>
        <w:t>No início dessa passagem, Gideão e Pura agora deixam o acampamento midianita e voltam ao acampamento israelita. Gideão diz aos homens que estão dormindo para se levantarem. Gideão diz que Yahweh deu o exército dos midianitas ao poder dos israelitas. Gideão divide os 300 homens em três grupos. Gideão dá a todos os homens trombetas, ou instrumentos de som forte que as pessoas faziam de chifres de carneiro. Os homens israelitas usarão as trombetas na batalha que está prestes a acontecer.</w:t>
      </w:r>
    </w:p>
    <w:p>
      <w:pPr/>
      <w:r>
        <w:rPr>
          <w:lang w:val="pt_PT" w:bidi="pt_PT"/>
        </w:rPr>
      </w:r>
      <w:r>
        <w:rPr>
          <w:lang w:val="pt_PT" w:bidi="pt_PT"/>
        </w:rPr>
        <w:t>Parem aqui e, em grupo, olhem para uma imagem de um carneiro e uma imagem de uma trombeta que as pessoas faziam do chifre de carneiro. Pause este áudio aqui.</w:t>
      </w:r>
    </w:p>
    <w:p>
      <w:pPr/>
      <w:r>
        <w:rPr>
          <w:lang w:val="pt_PT" w:bidi="pt_PT"/>
        </w:rPr>
      </w:r>
      <w:r>
        <w:rPr>
          <w:lang w:val="pt_PT" w:bidi="pt_PT"/>
        </w:rPr>
        <w:t>Gideão também dá jarros, ou recipientes para todos os homens. As pessoas no mundo antigo faziam esses jarros de uma argila muito dura. Cada jarro que Gideão dá tem uma tocha nele. Gideão pode ter colocado as tochas no jarro para escondê-las do inimigo, ou Gideão pode ter colocado as tochas no jarro para que as mãos dos homens israelitas ficassem livres para tocar suas trombetas. Os homens israelitas usarão os jarros e tochas na batalha que está prestes a acontecer.</w:t>
      </w:r>
    </w:p>
    <w:p>
      <w:pPr/>
      <w:r>
        <w:rPr>
          <w:lang w:val="pt_PT" w:bidi="pt_PT"/>
        </w:rPr>
      </w:r>
      <w:r>
        <w:rPr>
          <w:lang w:val="pt_PT" w:bidi="pt_PT"/>
        </w:rPr>
        <w:t>Parem aqui e, em grupo, olhem para uma imagem de um jarro de argila antigo e uma imagem de uma tocha. Pause este áudio aqui.</w:t>
      </w:r>
    </w:p>
    <w:p>
      <w:pPr/>
      <w:r>
        <w:rPr>
          <w:lang w:val="pt_PT" w:bidi="pt_PT"/>
        </w:rPr>
      </w:r>
      <w:r>
        <w:rPr>
          <w:lang w:val="pt_PT" w:bidi="pt_PT"/>
        </w:rPr>
        <w:t>Gideão diz aos homens israelitas para assistirem a Gideão quando todos vão para o acampamento dos midianitas e outros inimigos. Gideão diz aos homens israelitas para copiarem o que Gideão fará. Quando Gideão chegar à beira do acampamento inimigo e tocar sua trombeta, todos os outros homens devem tocar suas trombetas também. Os homens estarão em todos os lados do acampamento inimigo. Gideão também diz que quando os homens israelitas tocarem suas trombetas, todos os homens devem gritar: "Por Yahweh e por Gideão!"</w:t>
      </w:r>
    </w:p>
    <w:p>
      <w:pPr/>
      <w:r>
        <w:rPr>
          <w:lang w:val="pt_PT" w:bidi="pt_PT"/>
        </w:rPr>
      </w:r>
      <w:r>
        <w:rPr>
          <w:lang w:val="pt_PT" w:bidi="pt_PT"/>
        </w:rPr>
        <w:t>Gideão e 100 dos homens israelitas chegam à beira do acampamento inimigo no momento da vigília do meio, que era por volta da meia-noite. Gideão e os 100 homens tocam as trombetas de chifre de carneiro e quebram os jarros que seguram nas mãos. Então os outros grupos de homens israelitas tocam suas próprias trombetas e quebram seus próprios jarros. Os homens israelitas seguram as tochas em suas mãos esquerdas, e as trombetas em suas mãos direitas. Então todos os homens israelitas gritam juntos: "Uma espada por Yahweh e por Gideão!" "Espada" aqui se refere a como os homens lutam. Os homens israelitas não precisarão usar suas espadas para vencer a batalha, porque Yahweh derrotará seus inimigos por eles. Então, dizer: "Uma espada por Yahweh e por Gideão" é outra maneira de dizer: "Lutamos por Yahweh e por Gideão!"</w:t>
      </w:r>
    </w:p>
    <w:p>
      <w:pPr/>
      <w:r>
        <w:rPr>
          <w:lang w:val="pt_PT" w:bidi="pt_PT"/>
        </w:rPr>
      </w:r>
      <w:r>
        <w:rPr>
          <w:lang w:val="pt_PT" w:bidi="pt_PT"/>
        </w:rPr>
        <w:t>Parem aqui e, em grupo, olhem para uma imagem de uma espada. Pause este áudio aqui.</w:t>
      </w:r>
    </w:p>
    <w:p>
      <w:pPr/>
      <w:r>
        <w:rPr>
          <w:lang w:val="pt_PT" w:bidi="pt_PT"/>
        </w:rPr>
      </w:r>
      <w:r>
        <w:rPr>
          <w:lang w:val="pt_PT" w:bidi="pt_PT"/>
        </w:rPr>
        <w:t>Os midianitas se sentem aterrorizados, provavelmente porque os sons altos das trombetas e os jarros que quebram fazem os midianitas pensarem que estão cercados por muitos homens israelitas. Os midianitas clamam e começam a fugir para escapar. Os midianitas pensam que um exército poderoso os ataca, e eles não sabem que há apenas 300 israelitas.</w:t>
      </w:r>
    </w:p>
    <w:p>
      <w:pPr/>
      <w:r>
        <w:rPr>
          <w:lang w:val="pt_PT" w:bidi="pt_PT"/>
        </w:rPr>
      </w:r>
      <w:r>
        <w:rPr>
          <w:lang w:val="pt_PT" w:bidi="pt_PT"/>
        </w:rPr>
        <w:t>Quando os homens israelitas tocam suas trombetas, Yahweh faz os midianitas atacarem uns aos outros. É assim que Yahweh dá a Gideão a vitória sobre os midianitas, assim como Yahweh havia prometido. Muitos dos midianitas agora matam uns aos outros com suas próprias espadas. Yahweh fez isso acontecer. Os israelitas não venceram a batalha pela própria força deles. Embora Gideão tenha enganado os midianitas para que os midianitas acreditassem que havia mais de 300 homens israelitas, um número tão pequeno de israelitas ainda não poderia ter derrotado tantos midianitas. Yahweh deu aos israelitas a vitória.</w:t>
      </w:r>
    </w:p>
    <w:p>
      <w:pPr/>
      <w:r>
        <w:rPr>
          <w:lang w:val="pt_PT" w:bidi="pt_PT"/>
        </w:rPr>
      </w:r>
      <w:r>
        <w:rPr>
          <w:lang w:val="pt_PT" w:bidi="pt_PT"/>
        </w:rPr>
        <w:t>Outros midianitas escapam e fogem. Alguns dos midianitas que escapam correm até a cidade de Bete-Sita, que ficava perto da cidade de Zererá, ou Zeredá. Bete-Sita ficava cerca de 4 quilômetros a leste da fonte de Harode, onde os israelitas haviam montado acampamento. Outros midianitas correm até a fronteira da cidade de Abel-Meolá, perto da cidade de Tabate, para escapar. Abel-Meolá estava no lado oeste do rio Jordão.</w:t>
      </w:r>
    </w:p>
    <w:p>
      <w:pPr/>
      <w:r>
        <w:rPr>
          <w:lang w:val="pt_PT" w:bidi="pt_PT"/>
        </w:rPr>
      </w:r>
      <w:r>
        <w:rPr>
          <w:lang w:val="pt_PT" w:bidi="pt_PT"/>
        </w:rPr>
        <w:t>Parem aqui e, em grupo, olhem para um mapa que mostra a fonte de Harode, Bete-Sita, Abel-Meolá, a região montanhosa dos efraimitas e o rio Jordão. Pause este áudio aqui.</w:t>
      </w:r>
    </w:p>
    <w:p>
      <w:pPr/>
      <w:r>
        <w:rPr>
          <w:lang w:val="pt_PT" w:bidi="pt_PT"/>
        </w:rPr>
      </w:r>
      <w:r>
        <w:rPr>
          <w:lang w:val="pt_PT" w:bidi="pt_PT"/>
        </w:rPr>
        <w:t>Gideão chama homens israelitas das tribos de Naftali, Aser e Manassés. Esses homens israelitas provavelmente eram os mesmos homens que Gideão enviou na passagem anterior, e eles provavelmente ainda estavam por perto. Esses israelitas perseguem os midianitas que tentam escapar. Gideão também envia mensageiros por toda a terra de Efraim. Os mensageiros dizem aos efraimitas, ou homens de Efraim, para descerem das colinas de Efraim e atacarem os midianitas. Os mensageiros dizem aos efraimitas para irem até as águas do rio Jordão, em um lugar chamado Bete-Bara. As águas em Bete-Bara eram os lugares rasos onde as pessoas poderiam atravessar o rio Jordão. Gideão quer que os efraimitas parem os midianitas para que os midianitas não possam escapar pelo rio. Gideão parece ter esquecido que Yahweh queria que Gideão conquistasse os midianitas com apenas 300 homens.</w:t>
      </w:r>
    </w:p>
    <w:p>
      <w:pPr/>
      <w:r>
        <w:rPr>
          <w:lang w:val="pt_PT" w:bidi="pt_PT"/>
        </w:rPr>
      </w:r>
      <w:r>
        <w:rPr>
          <w:lang w:val="pt_PT" w:bidi="pt_PT"/>
        </w:rPr>
        <w:t>Parem aqui e, em grupo, olhem novamente para o mapa que mostra a fonte de Harode, Bete-Sita, Abel-Meolá, a região montanhosa dos efraimitas e o rio Jordão. Pause este áudio aqui.</w:t>
      </w:r>
    </w:p>
    <w:p>
      <w:pPr/>
      <w:r>
        <w:rPr>
          <w:lang w:val="pt_PT" w:bidi="pt_PT"/>
        </w:rPr>
      </w:r>
      <w:r>
        <w:rPr>
          <w:lang w:val="pt_PT" w:bidi="pt_PT"/>
        </w:rPr>
        <w:t>Os efraimitas fazem o que os mensageiros dizem. Os efraimitas também capturam e matam dois midianitas muito importantes, cujos nomes eram Orebe e Zeebe. Orebe e Zeebe eram príncipes midianitas, o que significa que eles eram líderes poderosos e importantes entre os midianitas. Os efraimitas matam Orebe em um lugar que os israelitas chamam de "a rocha de Orebe", e os efraimitas matam Zeebe em um lugar que os israelitas chamam de "o lagar de Zeebe". Um lagar era um poço quadrado ou circular abaixo do chão onde as pessoas faziam a bebida chamada vinho.</w:t>
      </w:r>
    </w:p>
    <w:p>
      <w:pPr/>
      <w:r>
        <w:rPr>
          <w:lang w:val="pt_PT" w:bidi="pt_PT"/>
        </w:rPr>
      </w:r>
      <w:r>
        <w:rPr>
          <w:lang w:val="pt_PT" w:bidi="pt_PT"/>
        </w:rPr>
        <w:t>Parem aqui e, em grupo, olhem para uma imagem de um lagar. Pause este áudio aqui.</w:t>
      </w:r>
    </w:p>
    <w:p>
      <w:pPr/>
      <w:r>
        <w:rPr>
          <w:lang w:val="pt_PT" w:bidi="pt_PT"/>
        </w:rPr>
      </w:r>
      <w:r>
        <w:rPr>
          <w:lang w:val="pt_PT" w:bidi="pt_PT"/>
        </w:rPr>
        <w:t>As pessoas não chamavam esses dois lugares de "a rocha de Orebe" e "o lagar de Zeebe" na época em que a história aconteceu. A história usa esses nomes para explicar por que os israelitas mais tarde chamaram esses lugares pelos nomes desses homens. Esses eram os lugares onde os efraimitas mataram Orebe e Zeebe, o que era um evento importante porque Orebe e Zeebe eram midianitas tão poderosos e importantes.</w:t>
      </w:r>
    </w:p>
    <w:p>
      <w:pPr/>
      <w:r>
        <w:rPr>
          <w:lang w:val="pt_PT" w:bidi="pt_PT"/>
        </w:rPr>
      </w:r>
      <w:r>
        <w:rPr>
          <w:lang w:val="pt_PT" w:bidi="pt_PT"/>
        </w:rPr>
        <w:t>Parem aqui e discutam essa pergunta em grupo: falem sobre lugares em sua comunidade que receberam nomes especiais por causa das histórias de coisas importantes que aconteceram nesses lugares. Pause este áudio aqui.</w:t>
      </w:r>
    </w:p>
    <w:p>
      <w:pPr/>
      <w:r>
        <w:rPr>
          <w:lang w:val="pt_PT" w:bidi="pt_PT"/>
        </w:rPr>
      </w:r>
      <w:r>
        <w:rPr>
          <w:lang w:val="pt_PT" w:bidi="pt_PT"/>
        </w:rPr>
        <w:t>Os homens de Efraim então correm atrás dos outros midianitas que tentam escapar. Depois, os homens de Efraim trazem as cabeças de Orebe e Zeebe a Gideão.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7.16–25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Gideão e Pura deixam o acampamento midianita e retornam ao acampamento israelita. Gideão acorda os homens israelitas que estão dormindo e dá aos homens trombetas e jarros, com tochas dentro dos jarros. Gideão diz aos homens o que fazer e dizer quando descerem ao acampamento dos midianitas.</w:t>
      </w:r>
    </w:p>
    <w:p>
      <w:pPr/>
      <w:r>
        <w:rPr>
          <w:lang w:val="pt_PT" w:bidi="pt_PT"/>
        </w:rPr>
      </w:r>
      <w:r>
        <w:rPr>
          <w:b/>
          <w:lang w:val="pt_PT" w:bidi="pt_PT"/>
        </w:rPr>
        <w:t>Na segunda cena:</w:t>
      </w:r>
      <w:r>
        <w:rPr>
          <w:lang w:val="pt_PT" w:bidi="pt_PT"/>
        </w:rPr>
        <w:t xml:space="preserve"> Gideão e os outros 300 homens israelitas cercam o acampamento midianita. Os homens quebram seus jarros e seguram as tochas que estavam nos jarros, e eles tocam suas trombetas. Os midianitas pensam que estão cercados por um grande exército, e eles entram em pânico e gritam.</w:t>
      </w:r>
    </w:p>
    <w:p>
      <w:pPr/>
      <w:r>
        <w:rPr>
          <w:lang w:val="pt_PT" w:bidi="pt_PT"/>
        </w:rPr>
      </w:r>
      <w:r>
        <w:rPr>
          <w:b/>
          <w:lang w:val="pt_PT" w:bidi="pt_PT"/>
        </w:rPr>
        <w:t>Na terceira cena:</w:t>
      </w:r>
      <w:r>
        <w:rPr>
          <w:lang w:val="pt_PT" w:bidi="pt_PT"/>
        </w:rPr>
        <w:t xml:space="preserve"> enquanto os midianitas correm e tentam escapar, Yahweh faz muitos dos midianitas matarem uns aos outros com suas próprias espadas.</w:t>
      </w:r>
    </w:p>
    <w:p>
      <w:pPr/>
      <w:r>
        <w:rPr>
          <w:lang w:val="pt_PT" w:bidi="pt_PT"/>
        </w:rPr>
      </w:r>
      <w:r>
        <w:rPr>
          <w:b/>
          <w:lang w:val="pt_PT" w:bidi="pt_PT"/>
        </w:rPr>
        <w:t>Na quarta cena:</w:t>
      </w:r>
      <w:r>
        <w:rPr>
          <w:lang w:val="pt_PT" w:bidi="pt_PT"/>
        </w:rPr>
        <w:t xml:space="preserve"> alguns dos midianitas escapam. Gideão chama mais homens israelitas, das tribos de Aser, Naftali e Manassés, para perseguir os midianitas. Os mensageiros de Gideão dizem aos homens da tribo de Efraim para pararem os midianitas para que os midianitas não possam escapar pelo rio Jordão.</w:t>
      </w:r>
    </w:p>
    <w:p>
      <w:pPr/>
      <w:r>
        <w:rPr>
          <w:lang w:val="pt_PT" w:bidi="pt_PT"/>
        </w:rPr>
      </w:r>
      <w:r>
        <w:rPr>
          <w:b/>
          <w:lang w:val="pt_PT" w:bidi="pt_PT"/>
        </w:rPr>
        <w:t>Na quinta cena:</w:t>
      </w:r>
      <w:r>
        <w:rPr>
          <w:lang w:val="pt_PT" w:bidi="pt_PT"/>
        </w:rPr>
        <w:t xml:space="preserve"> os efraimitas param os midianitas para que os midianitas não possam atravessar o rio Jordão. Os efraimitas lutam contra os midianitas, e os efraimitas matam dois príncipes midianitas, Orebe e Zeebe.</w:t>
      </w:r>
    </w:p>
    <w:p>
      <w:pPr/>
      <w:r>
        <w:rPr>
          <w:lang w:val="pt_PT" w:bidi="pt_PT"/>
        </w:rPr>
      </w:r>
      <w:r>
        <w:rPr>
          <w:b/>
          <w:lang w:val="pt_PT" w:bidi="pt_PT"/>
        </w:rPr>
        <w:t>Na sexta cena:</w:t>
      </w:r>
      <w:r>
        <w:rPr>
          <w:lang w:val="pt_PT" w:bidi="pt_PT"/>
        </w:rPr>
        <w:t xml:space="preserve"> os efraimitas trazem as cabeças de Orebe e Zeebe a Gideão.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O servo de Gideão, Pura</w:t>
      </w:r>
    </w:p>
    <w:p>
      <w:pPr>
        <w:pStyle w:val="ListBullet"/>
        <w:spacing w:line="240" w:lineRule="auto"/>
        <w:ind w:left="720"/>
      </w:pPr>
      <w:r>
        <w:rPr>
          <w:lang w:val="pt_PT" w:bidi="pt_PT"/>
        </w:rPr>
      </w:r>
      <w:r>
        <w:rPr>
          <w:lang w:val="pt_PT" w:bidi="pt_PT"/>
        </w:rPr>
        <w:t>Os 300 homens israelitas</w:t>
      </w:r>
    </w:p>
    <w:p>
      <w:pPr>
        <w:pStyle w:val="ListBullet"/>
        <w:spacing w:line="240" w:lineRule="auto"/>
        <w:ind w:left="720"/>
      </w:pPr>
      <w:r>
        <w:rPr>
          <w:lang w:val="pt_PT" w:bidi="pt_PT"/>
        </w:rPr>
      </w:r>
      <w:r>
        <w:rPr>
          <w:lang w:val="pt_PT" w:bidi="pt_PT"/>
        </w:rPr>
        <w:t>Os midianitas no acampamento</w:t>
      </w:r>
    </w:p>
    <w:p>
      <w:pPr>
        <w:pStyle w:val="ListBullet"/>
        <w:spacing w:line="240" w:lineRule="auto"/>
        <w:ind w:left="720"/>
      </w:pPr>
      <w:r>
        <w:rPr>
          <w:lang w:val="pt_PT" w:bidi="pt_PT"/>
        </w:rPr>
      </w:r>
      <w:r>
        <w:rPr>
          <w:lang w:val="pt_PT" w:bidi="pt_PT"/>
        </w:rPr>
        <w:t>Os israelitas das tribos de Aser, Naftali e Manassés</w:t>
      </w:r>
    </w:p>
    <w:p>
      <w:pPr>
        <w:pStyle w:val="ListBullet"/>
        <w:spacing w:line="240" w:lineRule="auto"/>
        <w:ind w:left="720"/>
      </w:pPr>
      <w:r>
        <w:rPr>
          <w:lang w:val="pt_PT" w:bidi="pt_PT"/>
        </w:rPr>
      </w:r>
      <w:r>
        <w:rPr>
          <w:lang w:val="pt_PT" w:bidi="pt_PT"/>
        </w:rPr>
        <w:t>Os mensageiros de Gideão</w:t>
      </w:r>
    </w:p>
    <w:p>
      <w:pPr>
        <w:pStyle w:val="ListBullet"/>
        <w:spacing w:line="240" w:lineRule="auto"/>
        <w:ind w:left="720"/>
      </w:pPr>
      <w:r>
        <w:rPr>
          <w:lang w:val="pt_PT" w:bidi="pt_PT"/>
        </w:rPr>
      </w:r>
      <w:r>
        <w:rPr>
          <w:lang w:val="pt_PT" w:bidi="pt_PT"/>
        </w:rPr>
        <w:t>Os israelitas de Efraim</w:t>
      </w:r>
    </w:p>
    <w:p>
      <w:pPr>
        <w:pStyle w:val="ListBullet"/>
        <w:spacing w:line="240" w:lineRule="auto"/>
        <w:ind w:left="720"/>
      </w:pPr>
      <w:r>
        <w:rPr>
          <w:lang w:val="pt_PT" w:bidi="pt_PT"/>
        </w:rPr>
      </w:r>
      <w:r>
        <w:rPr>
          <w:lang w:val="pt_PT" w:bidi="pt_PT"/>
        </w:rPr>
        <w:t>Orebe, um príncipe midianita</w:t>
      </w:r>
    </w:p>
    <w:p>
      <w:pPr>
        <w:pStyle w:val="ListBullet"/>
        <w:spacing w:line="240" w:lineRule="auto"/>
        <w:ind w:left="720"/>
      </w:pPr>
      <w:r>
        <w:rPr>
          <w:lang w:val="pt_PT" w:bidi="pt_PT"/>
        </w:rPr>
      </w:r>
      <w:r>
        <w:rPr>
          <w:lang w:val="pt_PT" w:bidi="pt_PT"/>
        </w:rPr>
        <w:t>E Zeebe, outro príncipe midianita.</w:t>
      </w:r>
    </w:p>
    <w:p>
      <w:pPr/>
      <w:r>
        <w:rPr>
          <w:lang w:val="pt_PT" w:bidi="pt_PT"/>
        </w:rPr>
      </w:r>
      <w:r>
        <w:rPr>
          <w:lang w:val="pt_PT" w:bidi="pt_PT"/>
        </w:rPr>
        <w:t>Em grupo, prestem atenção às partes do cenário da passagem:</w:t>
      </w:r>
    </w:p>
    <w:p>
      <w:pPr/>
      <w:r>
        <w:rPr>
          <w:lang w:val="pt_PT" w:bidi="pt_PT"/>
        </w:rPr>
      </w:r>
      <w:r>
        <w:rPr>
          <w:lang w:val="pt_PT" w:bidi="pt_PT"/>
        </w:rPr>
        <w:t>A passagem começa à noite. Gideão e seu servo Pura se escondem na beira do acampamento midianita, no vale de Jezreel. Gideão acabou de adorar Yahweh, porque Gideão recebeu outro sinal de que Yahweh dará a Gideão e aos israelitas a vitória sobre os midianitas.</w:t>
      </w:r>
    </w:p>
    <w:p>
      <w:pPr/>
      <w:r>
        <w:rPr>
          <w:lang w:val="pt_PT" w:bidi="pt_PT"/>
        </w:rPr>
      </w:r>
      <w:r>
        <w:rPr>
          <w:lang w:val="pt_PT" w:bidi="pt_PT"/>
        </w:rPr>
        <w:t>Agora Gideão e Pura saem do vale e voltam para seu próprio acampamento. Os 300 homens israelitas que Yahweh escolheu para a batalha estão dormindo. Gideão acorda os homens e diz que Yahweh entregou os midianitas nas mãos, ou no poder, dos israelitas. Gideão divide os 300 homens em três grupos. Gideão dá a cada homem uma trombeta que as pessoas faziam do chifre de carneiro e um jarro com uma tocha dentro dele. Essas tochas provavelmente já estavam acesas. Enquanto as tochas estão cobertas dentro dos jarros, elas apenas ardem sem chama e não queimam plenamente.</w:t>
      </w:r>
    </w:p>
    <w:p>
      <w:pPr/>
      <w:r>
        <w:rPr>
          <w:lang w:val="pt_PT" w:bidi="pt_PT"/>
        </w:rPr>
      </w:r>
      <w:r>
        <w:rPr>
          <w:lang w:val="pt_PT" w:bidi="pt_PT"/>
        </w:rPr>
        <w:t>Parem aqui e, em grupo, olhem para uma imagem de um carneiro, uma imagem de uma trombeta feita do chifre de um carneiro, uma imagem de um jarro de argila antigo e uma imagem de uma tocha. Pause este áudio aqui.</w:t>
      </w:r>
    </w:p>
    <w:p>
      <w:pPr/>
      <w:r>
        <w:rPr>
          <w:lang w:val="pt_PT" w:bidi="pt_PT"/>
        </w:rPr>
      </w:r>
      <w:r>
        <w:rPr>
          <w:lang w:val="pt_PT" w:bidi="pt_PT"/>
        </w:rPr>
        <w:t>Gideão dá instruções aos homens israelitas. Gideão diz que quando os homens chegarem à beira do acampamento dos midianitas, Gideão soprará a trombeta de chifre de carneiro para fazer um som alto. Gideão diz que quando Gideão fizer isso, todos os outros homens israelitas devem tocar suas próprias trombetas também, e gritar: "Por Yahweh e por Gideão!" Isso significa: "Lutamos por Yahweh e por Gideão!"</w:t>
      </w:r>
    </w:p>
    <w:p>
      <w:pPr/>
      <w:r>
        <w:rPr>
          <w:lang w:val="pt_PT" w:bidi="pt_PT"/>
        </w:rPr>
      </w:r>
      <w:r>
        <w:rPr>
          <w:lang w:val="pt_PT" w:bidi="pt_PT"/>
        </w:rPr>
        <w:t>Gideão vai com 100 homens israelitas para a beira do acampamento inimigo. Os outros dois grupos de homens israelitas cercam o acampamento em lugares diferentes. Ainda é a mesma noite. Gideão e os 100 homens tocam suas trombetas com força, e eles quebram os jarros que seguram nas mãos. As tochas que estavam em brasa nos jarros irrompem em chamas quando os jarros não as cobrem mais. Então todos os homens israelitas que cercam o acampamento midianita em todos os lados também tocam suas trombetas e quebram seus jarros. Todas essas ações criam um som enorme. Os homens israelitas seguram as tochas em suas mãos esquerdas e as trombetas em suas mãos direitas. Todos os homens israelitas gritam juntos: "Uma espada por Yahweh e por Gideão!" A palavra "espada" aqui não se refere a espadas literais, uma vez que os israelitas não seguram espadas. Em vez disso, "espada" se refere à batalha em si, ou à ação que os homens tomam quando lutam.</w:t>
      </w:r>
    </w:p>
    <w:p>
      <w:pPr/>
      <w:r>
        <w:rPr>
          <w:lang w:val="pt_PT" w:bidi="pt_PT"/>
        </w:rPr>
      </w:r>
      <w:r>
        <w:rPr>
          <w:lang w:val="pt_PT" w:bidi="pt_PT"/>
        </w:rPr>
        <w:t>Parem aqui e discutam em grupo como vocês traduzirão "Uma espada por Yahweh e por Gideão!" para seu idioma. Pause este áudio aqui.</w:t>
      </w:r>
    </w:p>
    <w:p>
      <w:pPr/>
      <w:r>
        <w:rPr>
          <w:lang w:val="pt_PT" w:bidi="pt_PT"/>
        </w:rPr>
      </w:r>
      <w:r>
        <w:rPr>
          <w:lang w:val="pt_PT" w:bidi="pt_PT"/>
        </w:rPr>
        <w:t>Os midianitas acordam. Os midianitas sentem muito medo. O barulho das trombetas e dos jarros quando eles quebram, bem como os gritos dos israelitas e as luzes das tochas, enchem os midianitas de medo. Os midianitas começam a correr de um lado para o outro. Yahweh faz os midianitas começarem a matar uns aos outros com suas próprias espadas. Alguns midianitas agora matam outros midianitas.</w:t>
      </w:r>
    </w:p>
    <w:p>
      <w:pPr/>
      <w:r>
        <w:rPr>
          <w:lang w:val="pt_PT" w:bidi="pt_PT"/>
        </w:rPr>
      </w:r>
      <w:r>
        <w:rPr>
          <w:lang w:val="pt_PT" w:bidi="pt_PT"/>
        </w:rPr>
        <w:t>Parem aqui e, em grupo, olhem para uma imagem de uma espada. Pause este áudio aqui.</w:t>
      </w:r>
    </w:p>
    <w:p>
      <w:pPr/>
      <w:r>
        <w:rPr>
          <w:lang w:val="pt_PT" w:bidi="pt_PT"/>
        </w:rPr>
      </w:r>
      <w:r>
        <w:rPr>
          <w:lang w:val="pt_PT" w:bidi="pt_PT"/>
        </w:rPr>
        <w:t>Alguns outros midianitas escapam e fogem. Alguns desses homens correm todo o caminho até a cidade de Bete-Sita, que fica a cerca de 4 quilômetros além do lugar do acampamento dos israelitas. Outros midianitas correm até a fronteira da cidade de Abel-Meolá, que fica perto do rio Jordão. Esses midianitas querem atravessar o rio para escapar dos israelitas.</w:t>
      </w:r>
    </w:p>
    <w:p>
      <w:pPr/>
      <w:r>
        <w:rPr>
          <w:lang w:val="pt_PT" w:bidi="pt_PT"/>
        </w:rPr>
      </w:r>
      <w:r>
        <w:rPr>
          <w:lang w:val="pt_PT" w:bidi="pt_PT"/>
        </w:rPr>
        <w:t>Parem aqui e, em grupo, olhem para um mapa que mostra a fonte de Harode, Bete-Sita, Abel-Meolá, a região montanhosa dos efraimitas e o rio Jordão. Pause este áudio aqui.</w:t>
      </w:r>
    </w:p>
    <w:p>
      <w:pPr/>
      <w:r>
        <w:rPr>
          <w:lang w:val="pt_PT" w:bidi="pt_PT"/>
        </w:rPr>
      </w:r>
      <w:r>
        <w:rPr>
          <w:lang w:val="pt_PT" w:bidi="pt_PT"/>
        </w:rPr>
        <w:t>Gideão ordena que homens israelitas das tribos de Naftali, Aser e Manassés persigam os midianitas que tentam escapar. Isso provavelmente significa que Gideão enviou mensageiros aos homens dessas tribos para dizer aos homens que perseguissem os midianitas. Os israelitas dessas tribos fazem como Gideão diz.</w:t>
      </w:r>
    </w:p>
    <w:p>
      <w:pPr/>
      <w:r>
        <w:rPr>
          <w:lang w:val="pt_PT" w:bidi="pt_PT"/>
        </w:rPr>
      </w:r>
      <w:r>
        <w:rPr>
          <w:lang w:val="pt_PT" w:bidi="pt_PT"/>
        </w:rPr>
        <w:t>Gideão também envia mensageiros aos efraimitas, que vivem no alto das colinas. Os mensageiros dizem aos efraimitas para descerem e lutarem contra os midianitas. Os mensageiros também dizem aos efraimitas para irem para os lugares onde as pessoas atravessam o rio em Bete-Bara, que ficava perto do lugar onde os efraimitas viviam, para que os efraimitas pudessem impedir os midianitas de escapar pelo rio.</w:t>
      </w:r>
    </w:p>
    <w:p>
      <w:pPr/>
      <w:r>
        <w:rPr>
          <w:lang w:val="pt_PT" w:bidi="pt_PT"/>
        </w:rPr>
      </w:r>
      <w:r>
        <w:rPr>
          <w:lang w:val="pt_PT" w:bidi="pt_PT"/>
        </w:rPr>
        <w:t>Parem aqui e, em grupo, olhem novamente para o mapa que mostra a fonte de Harode, Bete-Sita, Abel-Meolá, a região montanhosa dos efraimitas e o rio Jordão. Pause este áudio aqui.</w:t>
      </w:r>
    </w:p>
    <w:p>
      <w:pPr/>
      <w:r>
        <w:rPr>
          <w:lang w:val="pt_PT" w:bidi="pt_PT"/>
        </w:rPr>
      </w:r>
      <w:r>
        <w:rPr>
          <w:lang w:val="pt_PT" w:bidi="pt_PT"/>
        </w:rPr>
        <w:t>Os efraimitas param os midianitas para que os midianitas não possam atravessar o rio. Os midianitas e efraimitas lutam uns contra os outros. Na batalha, os efraimitas capturam um príncipe midianita chamado Orebe. Os efraimitas matam Orebe perto de uma rocha grande, e os israelitas depois chamarão a rocha de "a rocha de Orebe". Os efraimitas também capturam outro príncipe midianita, chamado Zeebe, e eles matam Zeebe em um lagar, ou um poço onde as pessoas faziam vinho. Os israelitas depois chamarão o lagar de "o lagar de Zeebe".</w:t>
      </w:r>
    </w:p>
    <w:p>
      <w:pPr/>
      <w:r>
        <w:rPr>
          <w:lang w:val="pt_PT" w:bidi="pt_PT"/>
        </w:rPr>
      </w:r>
      <w:r>
        <w:rPr>
          <w:lang w:val="pt_PT" w:bidi="pt_PT"/>
        </w:rPr>
        <w:t>Parem aqui e, em grupo, olhem para uma imagem de um lagar. Pause este áudio aqui.</w:t>
      </w:r>
    </w:p>
    <w:p>
      <w:pPr/>
      <w:r>
        <w:rPr>
          <w:lang w:val="pt_PT" w:bidi="pt_PT"/>
        </w:rPr>
      </w:r>
      <w:r>
        <w:rPr>
          <w:lang w:val="pt_PT" w:bidi="pt_PT"/>
        </w:rPr>
        <w:t>Os homens de Efraim perseguem os midianitas que tentam escapar. Então os efraimitas trazem as cabeças de Orebe e Zeebe a Gideão.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7.16–25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O servo de Gideão, Pura</w:t>
      </w:r>
    </w:p>
    <w:p>
      <w:pPr>
        <w:pStyle w:val="ListBullet"/>
        <w:spacing w:line="240" w:lineRule="auto"/>
        <w:ind w:left="720"/>
      </w:pPr>
      <w:r>
        <w:rPr>
          <w:lang w:val="pt_PT" w:bidi="pt_PT"/>
        </w:rPr>
      </w:r>
      <w:r>
        <w:rPr>
          <w:lang w:val="pt_PT" w:bidi="pt_PT"/>
        </w:rPr>
        <w:t>Os 300 homens israelitas</w:t>
      </w:r>
    </w:p>
    <w:p>
      <w:pPr>
        <w:pStyle w:val="ListBullet"/>
        <w:spacing w:line="240" w:lineRule="auto"/>
        <w:ind w:left="720"/>
      </w:pPr>
      <w:r>
        <w:rPr>
          <w:lang w:val="pt_PT" w:bidi="pt_PT"/>
        </w:rPr>
      </w:r>
      <w:r>
        <w:rPr>
          <w:lang w:val="pt_PT" w:bidi="pt_PT"/>
        </w:rPr>
        <w:t>Os midianitas no acampamento</w:t>
      </w:r>
    </w:p>
    <w:p>
      <w:pPr>
        <w:pStyle w:val="ListBullet"/>
        <w:spacing w:line="240" w:lineRule="auto"/>
        <w:ind w:left="720"/>
      </w:pPr>
      <w:r>
        <w:rPr>
          <w:lang w:val="pt_PT" w:bidi="pt_PT"/>
        </w:rPr>
      </w:r>
      <w:r>
        <w:rPr>
          <w:lang w:val="pt_PT" w:bidi="pt_PT"/>
        </w:rPr>
        <w:t>Os israelitas das tribos de Aser, Naftali e Manassés</w:t>
      </w:r>
    </w:p>
    <w:p>
      <w:pPr>
        <w:pStyle w:val="ListBullet"/>
        <w:spacing w:line="240" w:lineRule="auto"/>
        <w:ind w:left="720"/>
      </w:pPr>
      <w:r>
        <w:rPr>
          <w:lang w:val="pt_PT" w:bidi="pt_PT"/>
        </w:rPr>
      </w:r>
      <w:r>
        <w:rPr>
          <w:lang w:val="pt_PT" w:bidi="pt_PT"/>
        </w:rPr>
        <w:t>Os mensageiros de Gideão</w:t>
      </w:r>
    </w:p>
    <w:p>
      <w:pPr>
        <w:pStyle w:val="ListBullet"/>
        <w:spacing w:line="240" w:lineRule="auto"/>
        <w:ind w:left="720"/>
      </w:pPr>
      <w:r>
        <w:rPr>
          <w:lang w:val="pt_PT" w:bidi="pt_PT"/>
        </w:rPr>
      </w:r>
      <w:r>
        <w:rPr>
          <w:lang w:val="pt_PT" w:bidi="pt_PT"/>
        </w:rPr>
        <w:t>Os israelitas de Efraim</w:t>
      </w:r>
    </w:p>
    <w:p>
      <w:pPr>
        <w:pStyle w:val="ListBullet"/>
        <w:spacing w:line="240" w:lineRule="auto"/>
        <w:ind w:left="720"/>
      </w:pPr>
      <w:r>
        <w:rPr>
          <w:lang w:val="pt_PT" w:bidi="pt_PT"/>
        </w:rPr>
      </w:r>
      <w:r>
        <w:rPr>
          <w:lang w:val="pt_PT" w:bidi="pt_PT"/>
        </w:rPr>
        <w:t>Orebe, um príncipe midianita</w:t>
      </w:r>
    </w:p>
    <w:p>
      <w:pPr>
        <w:pStyle w:val="ListBullet"/>
        <w:spacing w:line="240" w:lineRule="auto"/>
        <w:ind w:left="720"/>
      </w:pPr>
      <w:r>
        <w:rPr>
          <w:lang w:val="pt_PT" w:bidi="pt_PT"/>
        </w:rPr>
      </w:r>
      <w:r>
        <w:rPr>
          <w:lang w:val="pt_PT" w:bidi="pt_PT"/>
        </w:rPr>
        <w:t>E Zeebe, outro príncipe midianita.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Gideão e Pura então voltam ao acampamento israelita, onde os homens israelitas estão dormindo. Gideão acorda os homens e diz a eles que Yahweh entregou os midianitas ao poder dos israelitas. Gideão divide os homens em três grupos. Gideão dá a cada homem uma trombeta de chifre de carneiro e um jarro de argila. Cada jarro de argila tem uma tocha dentro dele.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homens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Gideão diz aos homens para fazerem o que Gideão fará quando eles chegarem à beira do acampamento dos midianitas. Quando Gideão tocar sua trombeta, todos os outros homens israelitas devem tocar suas próprias trombetas também, e gritar: "Por Yahweh e por Gideão!"</w:t>
      </w:r>
    </w:p>
    <w:p>
      <w:pPr/>
      <w:r>
        <w:rPr>
          <w:lang w:val="pt_PT" w:bidi="pt_PT"/>
        </w:rPr>
      </w:r>
      <w:r>
        <w:rPr>
          <w:lang w:val="pt_PT" w:bidi="pt_PT"/>
        </w:rPr>
        <w:t>Gideão e os outros israelitas cercam o acampamento dos midianitas naquela mesma noite. Gideão e um dos três grupos de 100 homens israelitas com ele tocam suas trombetas e quebram seus jarros. Então todos os outros homens israelitas fazem o mesmo, em todos os lados do acampamento midianita. Os homens israelitas também seguram suas tochas, e todos os homens gritam: "Uma espada por Yahweh e por Gideão!"</w:t>
      </w:r>
    </w:p>
    <w:p>
      <w:pPr/>
      <w:r>
        <w:rPr>
          <w:lang w:val="pt_PT" w:bidi="pt_PT"/>
        </w:rPr>
      </w:r>
      <w:r>
        <w:rPr>
          <w:lang w:val="pt_PT" w:bidi="pt_PT"/>
        </w:rPr>
        <w:t>Os sons acordam os midianitas. Os midianitas estão com muito medo quando acordam. Os midianitas entram em pânico e começam a correr de um lado para o outro.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midianitas no acampamento: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Enquanto os midianitas correm de um lado para o outro, Yahweh faz alguns midianitas matarem outros midianitas com espadas. Alguns midianitas escapam do acampamento e fogem para longe. Os mensageiros de Gideão dizem aos homens israelitas das tribos de Naftali, Aser e Manassés para perseguirem esses homens midianitas. Os homens israelitas dessas tribos perseguem os midianitas para que eles possam lutar contra os midianitas.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Alguns dos midianitas tentam atravessar o rio Jordão para escapar dos israelitas. Gideão envia mensageiros às colinas de Efraim. Os mensageiros dizem aos homens de Efraim para descerem das colinas para lutar contra os midianitas e pararem os midianitas para que os midianitas não possam escapar pelo rio.</w:t>
      </w:r>
    </w:p>
    <w:p>
      <w:pPr/>
      <w:r>
        <w:rPr>
          <w:lang w:val="pt_PT" w:bidi="pt_PT"/>
        </w:rPr>
      </w:r>
      <w:r>
        <w:rPr>
          <w:lang w:val="pt_PT" w:bidi="pt_PT"/>
        </w:rPr>
        <w:t>Os homens de Efraim fazem o que os mensageiros de Gideão disseram. Os homens de Efraim param os midianitas para que os midianitas não possam atravessar o rio, e eles lutam contra os midianitas. Os homens de Efraim capturam dois príncipes midianitas, Orebe e Zeebe. Os homens de Efraim então matam Orebe e Zeebe.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efraimitas: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os homens de Efraim cortam as cabeças de Orebe e de Zeebe e levam as cabeças a Gideão.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7.16–25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Gideão e Pura voltam ao seu próprio acampamento. Gideão diz aos outros israelitas para acordarem, porque Yahweh entregou o exército midianita </w:t>
      </w:r>
      <w:r>
        <w:rPr>
          <w:b/>
          <w:lang w:val="pt_PT" w:bidi="pt_PT"/>
        </w:rPr>
        <w:t>nas mãos deles</w:t>
      </w:r>
      <w:r>
        <w:rPr>
          <w:lang w:val="pt_PT" w:bidi="pt_PT"/>
        </w:rPr>
        <w:t xml:space="preserve">. Isso significa que Yahweh dará aos israelitas a vitória sobre os midianitas. Usem as mesmas frases para "nas mãos deles" que vocês usaram em passagens anteriores. Gideão dá a cada homem uma </w:t>
      </w:r>
      <w:r>
        <w:rPr>
          <w:b/>
          <w:lang w:val="pt_PT" w:bidi="pt_PT"/>
        </w:rPr>
        <w:t>trombeta</w:t>
      </w:r>
      <w:r>
        <w:rPr>
          <w:lang w:val="pt_PT" w:bidi="pt_PT"/>
        </w:rPr>
        <w:t xml:space="preserve"> de chifre de carneiro e um jarro de argila com uma tocha dentro dele.</w:t>
      </w:r>
    </w:p>
    <w:p>
      <w:pPr/>
      <w:r>
        <w:rPr>
          <w:lang w:val="pt_PT" w:bidi="pt_PT"/>
        </w:rPr>
      </w:r>
      <w:r>
        <w:rPr>
          <w:lang w:val="pt_PT" w:bidi="pt_PT"/>
        </w:rPr>
        <w:t>Parem aqui em grupo e olhem para uma imagem de um carneiro, uma trombeta feita do chifre de um carneiro, um jarro de argila antigo e uma tocha. Usem a mesma palavra para traduzir "trombeta" que vocês usaram anteriormente. Pause este áudio aqui.</w:t>
      </w:r>
    </w:p>
    <w:p>
      <w:pPr/>
      <w:r>
        <w:rPr>
          <w:lang w:val="pt_PT" w:bidi="pt_PT"/>
        </w:rPr>
      </w:r>
      <w:r>
        <w:rPr>
          <w:lang w:val="pt_PT" w:bidi="pt_PT"/>
        </w:rPr>
        <w:t xml:space="preserve">Gideão diz aos homens israelitas para fazerem o que Gideão faz. Quando Gideão tocar sua trombeta, todos os outros homens israelitas devem tocar suas próprias trombetas e gritar: "Por </w:t>
      </w:r>
      <w:r>
        <w:rPr>
          <w:b/>
          <w:lang w:val="pt_PT" w:bidi="pt_PT"/>
        </w:rPr>
        <w:t>Yahweh</w:t>
      </w:r>
      <w:r>
        <w:rPr>
          <w:lang w:val="pt_PT" w:bidi="pt_PT"/>
        </w:rPr>
        <w:t xml:space="preserve"> e por Gideão!" Quando Gideão e os homens israelitas cercam o acampamento dos midianitas, os israelitas tocam as suas trombetas e quebram os seus jarros. Todos os homens israelitas gritam: "Uma </w:t>
      </w:r>
      <w:r>
        <w:rPr>
          <w:b/>
          <w:lang w:val="pt_PT" w:bidi="pt_PT"/>
        </w:rPr>
        <w:t>espada</w:t>
      </w:r>
      <w:r>
        <w:rPr>
          <w:lang w:val="pt_PT" w:bidi="pt_PT"/>
        </w:rPr>
        <w:t xml:space="preserve"> por Yahweh e por Gideão!" A palavra "espada" aqui significa a batalha que os israelitas lutam. Os homens israelitas querem dizer: "Lutamos esta batalha por Yahweh e por Gideão!" Usem a mesma palavra para Yahweh que vocês usaram em passagens anteriores, e lembrem-se de que Yahweh está no Glossário Mestre.</w:t>
      </w:r>
    </w:p>
    <w:p>
      <w:pPr/>
      <w:r>
        <w:rPr>
          <w:lang w:val="pt_PT" w:bidi="pt_PT"/>
        </w:rPr>
      </w:r>
      <w:r>
        <w:rPr>
          <w:lang w:val="pt_PT" w:bidi="pt_PT"/>
        </w:rPr>
        <w:t>Parem aqui e, em grupo, olhem para uma imagem de uma espada. Usem a mesma palavra para traduzir "espada" que vocês usaram anteriormente. Pause este áudio aqui.</w:t>
      </w:r>
    </w:p>
    <w:p>
      <w:pPr/>
      <w:r>
        <w:rPr>
          <w:lang w:val="pt_PT" w:bidi="pt_PT"/>
        </w:rPr>
      </w:r>
      <w:r>
        <w:rPr>
          <w:lang w:val="pt_PT" w:bidi="pt_PT"/>
        </w:rPr>
        <w:t>Gideão envia mensageiros aos efraimitas. Os efraimitas eram outra das 12 tribos de Israel. Os mensageiros dizem aos efraimitas para capturar e controlar as passagens das águas em Bete-Bara. Essas eram águas rasas onde uma pessoa poderia atravessar o rio Jordão. Capturar ou segurar as águas significa não deixar ninguém atravessar o rio em Bete-Bara. Gideão não quer que os midianitas escapem pelo rio.</w:t>
      </w:r>
    </w:p>
    <w:p>
      <w:pPr/>
      <w:r>
        <w:rPr>
          <w:lang w:val="pt_PT" w:bidi="pt_PT"/>
        </w:rPr>
      </w:r>
      <w:r>
        <w:rPr>
          <w:lang w:val="pt_PT" w:bidi="pt_PT"/>
        </w:rPr>
        <w:t xml:space="preserve">Os efraimitas fazem o que Gideão ordenou. Os efraimitas também capturam dois </w:t>
      </w:r>
      <w:r>
        <w:rPr>
          <w:b/>
          <w:lang w:val="pt_PT" w:bidi="pt_PT"/>
        </w:rPr>
        <w:t>príncipes</w:t>
      </w:r>
      <w:r>
        <w:rPr>
          <w:lang w:val="pt_PT" w:bidi="pt_PT"/>
        </w:rPr>
        <w:t xml:space="preserve"> midianitas, ou líderes importantes, cujos nomes eram Orebe e Zeebe. As pessoas muitas vezes usam as palavras príncipe ou governante para pessoas que governam e têm autoridade, mas que não são o rei, ou </w:t>
      </w:r>
      <w:r>
        <w:rPr>
          <w:b/>
          <w:lang w:val="pt_PT" w:bidi="pt_PT"/>
        </w:rPr>
        <w:t>governante</w:t>
      </w:r>
      <w:r>
        <w:rPr>
          <w:lang w:val="pt_PT" w:bidi="pt_PT"/>
        </w:rPr>
        <w:t xml:space="preserve"> principal na terra. Usem a mesma palavra ou frase para príncipes ou governantes que vocês usaram em passagens anteriores, especialmente na canção que Débora cantou em Juízes capítulo 5.</w:t>
      </w:r>
    </w:p>
    <w:p>
      <w:pPr/>
      <w:r>
        <w:rPr>
          <w:lang w:val="pt_PT" w:bidi="pt_PT"/>
        </w:rPr>
      </w:r>
      <w:r>
        <w:rPr>
          <w:lang w:val="pt_PT" w:bidi="pt_PT"/>
        </w:rPr>
        <w:t>Parem aqui e lembrem-se em grupo de qual palavra ou frase vocês usaram para príncipe ou governante em passagens anteriores, e usem a mesma palavra aqui. Pause este áudio aqui.</w:t>
      </w:r>
    </w:p>
    <w:p>
      <w:pPr/>
      <w:r>
        <w:rPr>
          <w:lang w:val="pt_PT" w:bidi="pt_PT"/>
        </w:rPr>
      </w:r>
      <w:r>
        <w:rPr>
          <w:lang w:val="pt_PT" w:bidi="pt_PT"/>
        </w:rPr>
        <w:t xml:space="preserve">Os efraimitas matam Orebe junto a uma grande rocha. Os israelitas mais tarde chamam isso de "a rocha de Orebe", porque os efraimitas mataram Orebe naquele lugar. Os efraimitas matam Zeebe em um </w:t>
      </w:r>
      <w:r>
        <w:rPr>
          <w:b/>
          <w:lang w:val="pt_PT" w:bidi="pt_PT"/>
        </w:rPr>
        <w:t>lagar</w:t>
      </w:r>
      <w:r>
        <w:rPr>
          <w:lang w:val="pt_PT" w:bidi="pt_PT"/>
        </w:rPr>
        <w:t>, e os israelitas mais tarde chamam esse lugar de "o lagar de Zeebe", porque os efraimitas mataram Zeebe ali. Usem a mesma palavra para traduzir "lagar" que vocês usaram anteriormente. Procurem por "lagar" no Glossário Mestre para mais informações.</w:t>
      </w:r>
    </w:p>
    <w:p>
      <w:pPr/>
      <w:r>
        <w:rPr>
          <w:lang w:val="pt_PT" w:bidi="pt_PT"/>
        </w:rPr>
      </w:r>
      <w:r>
        <w:rPr>
          <w:lang w:val="pt_PT" w:bidi="pt_PT"/>
        </w:rPr>
        <w:t>Parem aqui e, em grupo, olhem para uma imagem de um lagar. Pause este áudio aqui.</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8:1–3</w:t>
      </w:r>
      <w:r>
        <w:rPr>
          <w:lang w:val="pt_PT" w:bidi="pt_PT"/>
        </w:rPr>
      </w:r>
    </w:p>
    <w:p>
      <w:pPr>
        <w:pStyle w:val="Heading3"/>
      </w:pPr>
      <w:r>
        <w:rPr>
          <w:lang w:val="pt_PT" w:bidi="pt_PT"/>
        </w:rPr>
        <w:t>Ouvir e Sentir</w:t>
      </w:r>
    </w:p>
    <w:p>
      <w:pPr/>
      <w:r>
        <w:rPr>
          <w:lang w:val="pt_PT" w:bidi="pt_PT"/>
        </w:rPr>
      </w:r>
      <w:r>
        <w:rPr>
          <w:lang w:val="pt_PT" w:bidi="pt_PT"/>
        </w:rPr>
        <w:t>Nesta etapa, ouçam Juízes 8.1–3 e guardem em seus corações.</w:t>
      </w:r>
    </w:p>
    <w:p>
      <w:pPr/>
      <w:r>
        <w:rPr>
          <w:lang w:val="pt_PT" w:bidi="pt_PT"/>
        </w:rPr>
      </w:r>
      <w:r>
        <w:rPr>
          <w:lang w:val="pt_PT" w:bidi="pt_PT"/>
        </w:rPr>
        <w:t>Ouçam uma versão em áudio de Juízes 8.1–3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8.1–3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Gideão e 300 homens israelitas atacaram o acampamento dos midianitas. Os midianitas haviam oprimido os israelitas por sete anos. Os midianitas haviam tomado ou destruído a comida e os animais dos israelitas. Mas Yahweh deu a Gideão e aos 300 israelitas a vitória sobre os midianitas. Depois que Gideão e os 300 homens israelitas atacaram, alguns dos midianitas fugiram. Os midianitas tentaram atravessar o rio Jordão para escapar dos israelitas. Gideão chamou de volta os homens israelitas que ele havia mandado embora em uma passagem anterior, e Gideão disse a esses homens para perseguirem os midianitas.</w:t>
      </w:r>
    </w:p>
    <w:p>
      <w:pPr/>
      <w:r>
        <w:rPr>
          <w:lang w:val="pt_PT" w:bidi="pt_PT"/>
        </w:rPr>
      </w:r>
      <w:r>
        <w:rPr>
          <w:lang w:val="pt_PT" w:bidi="pt_PT"/>
        </w:rPr>
        <w:t>Parem aqui e, em grupo, olhem para uma imagem do rio Jordão. Pause este áudio aqui.</w:t>
      </w:r>
    </w:p>
    <w:p>
      <w:pPr/>
      <w:r>
        <w:rPr>
          <w:lang w:val="pt_PT" w:bidi="pt_PT"/>
        </w:rPr>
      </w:r>
      <w:r>
        <w:rPr>
          <w:lang w:val="pt_PT" w:bidi="pt_PT"/>
        </w:rPr>
        <w:t>Além disso, Gideão enviou os efraimitas, ou israelitas da tribo de Efraim, para atacar os midianitas. Os efraimitas pararam os midianitas para que os midianitas não pudessem atravessar o rio e escapar. Os efraimitas também capturaram e mataram dois príncipes midianitas poderosos e importantes, chamados Orebe e Zeebe.</w:t>
      </w:r>
    </w:p>
    <w:p>
      <w:pPr/>
      <w:r>
        <w:rPr>
          <w:lang w:val="pt_PT" w:bidi="pt_PT"/>
        </w:rPr>
      </w:r>
      <w:r>
        <w:rPr>
          <w:lang w:val="pt_PT" w:bidi="pt_PT"/>
        </w:rPr>
        <w:t>No início desta passagem, os homens da tribo de Efraim vêm a Gideão. Esses homens acusam Gideão com raiva. Os efraimitas perguntam a Gideão por que Gideão não os chamou para lutar na batalha contra os midianitas. Aqui, os efraimitas se referem à primeira batalha contra os midianitas, quando Gideão e os 300 homens israelitas atacaram o acampamento midianita. Os efraimitas não estavam nessa primeira batalha, embora Gideão mais tarde tenha chamado os efraimitas pedindo ajuda para parar os midianitas a fim de que os midianitas não pudessem escapar. Os efraimitas dão a entender que Gideão não os tratou de forma justa, porque Gideão não pediu a eles que lutassem na primeira batalha.</w:t>
      </w:r>
    </w:p>
    <w:p>
      <w:pPr/>
      <w:r>
        <w:rPr>
          <w:lang w:val="pt_PT" w:bidi="pt_PT"/>
        </w:rPr>
      </w:r>
      <w:r>
        <w:rPr>
          <w:lang w:val="pt_PT" w:bidi="pt_PT"/>
        </w:rPr>
        <w:t>Parem aqui e discutam esta pergunta em grupo: contem sobre uma vez em que duas tribos não se davam bem e muitas vezes tinham ciúmes uma da outra. Quais tipos de coisas essas tribos tentaram fazer para mostrar que elas eram a melhor tribo? De que tipos de coisas eles acusaram uns aos outros? Pause este áudio aqui.</w:t>
      </w:r>
    </w:p>
    <w:p>
      <w:pPr/>
      <w:r>
        <w:rPr>
          <w:lang w:val="pt_PT" w:bidi="pt_PT"/>
        </w:rPr>
      </w:r>
      <w:r>
        <w:rPr>
          <w:lang w:val="pt_PT" w:bidi="pt_PT"/>
        </w:rPr>
        <w:t>A passagem não diz exatamente por que os efraimitas estão irados. Pode ser que os efraimitas invejassem Gideão e os outros israelitas, porque os efraimitas pensavam que Gideão e os outros haviam feito algo maior e mais importante do que os próprios efraimitas fizeram. Ou pode ser que os efraimitas estivessem preocupados com a possibilidade de os outros israelitas não lhes permitirem ficar com nenhuma parte da terra que os midianitas haviam controlado, porque os efraimitas não tinham participado da primeira batalha. Mas qualquer que seja a razão, os efraimitas estavam muito irados por Gideão não os incluir nessa primeira batalha.</w:t>
      </w:r>
    </w:p>
    <w:p>
      <w:pPr/>
      <w:r>
        <w:rPr>
          <w:lang w:val="pt_PT" w:bidi="pt_PT"/>
        </w:rPr>
      </w:r>
      <w:r>
        <w:rPr>
          <w:lang w:val="pt_PT" w:bidi="pt_PT"/>
        </w:rPr>
        <w:t>Gideão responde perguntando aos homens de Efraim: “O que eu fiz em comparação com o que vocês fizeram?”. Gideão usa essa pergunta para honrar os homens de Efraim. Gideão quer dizer: "Fiz muito pouco em comparação com o que vocês fizeram!"</w:t>
      </w:r>
    </w:p>
    <w:p>
      <w:pPr/>
      <w:r>
        <w:rPr>
          <w:lang w:val="pt_PT" w:bidi="pt_PT"/>
        </w:rPr>
      </w:r>
      <w:r>
        <w:rPr>
          <w:lang w:val="pt_PT" w:bidi="pt_PT"/>
        </w:rPr>
        <w:t>Parem aqui e discutam esta pergunta em grupo: contem uma história sobre uma vez em que um líder sábio ajudou a interromper uma discussão acalorada entre dois grupos de pessoas. Como o líder sábio fez isso? Pause este áudio aqui.</w:t>
      </w:r>
    </w:p>
    <w:p>
      <w:pPr/>
      <w:r>
        <w:rPr>
          <w:lang w:val="pt_PT" w:bidi="pt_PT"/>
        </w:rPr>
      </w:r>
      <w:r>
        <w:rPr>
          <w:lang w:val="pt_PT" w:bidi="pt_PT"/>
        </w:rPr>
        <w:t>Gideão faz outra pergunta aos efraimitas. Gideão pergunta: "A respiga das uvas de Efraim não é maior do que toda a colheita de uvas de Abiezer?" As uvas eram um fruto extremamente importante no mundo antigo. As pessoas usavam uvas para fazer a bebida chamada vinho. Uma "colheita de uvas" se refere à época do ano em que os israelitas podiam colher as uvas e usá-las. "A respiga das uvas" se refere à pequena quantidade de uvas que sobra depois de uma colheita. "Abiezer" é o nome do antepassado de Gideão, então Gideão usa o nome aqui para significar toda a família de Gideão. Gideão quer dizer: "Até mesmo a pequena quantidade de uvas que sobra de Efraim é maior do que toda a colheita de uvas de minha família!" Gideão usa isso para descrever a derrota dos midianitas como uma colheita de uvas. Gideão quer dizer que o que os efraimitas fizeram no final da batalha foi mais importante do que o que Gideão fez no início da batalha.</w:t>
      </w:r>
    </w:p>
    <w:p>
      <w:pPr/>
      <w:r>
        <w:rPr>
          <w:lang w:val="pt_PT" w:bidi="pt_PT"/>
        </w:rPr>
      </w:r>
      <w:r>
        <w:rPr>
          <w:lang w:val="pt_PT" w:bidi="pt_PT"/>
        </w:rPr>
        <w:t>Parem aqui e, em grupo, olhem para uma imagem de uvas em uma videira e uma imagem de uvas que as pessoas já colheram e colocaram em uma cesta. Pause este áudio aqui.</w:t>
      </w:r>
    </w:p>
    <w:p>
      <w:pPr/>
      <w:r>
        <w:rPr>
          <w:lang w:val="pt_PT" w:bidi="pt_PT"/>
        </w:rPr>
      </w:r>
      <w:r>
        <w:rPr>
          <w:lang w:val="pt_PT" w:bidi="pt_PT"/>
        </w:rPr>
        <w:t>Gideão então lembra aos efraimitas que Deus entregou os príncipes midianitas, Orebe e Zeebe, nas mãos dos efraimitas, o que significa que Deus deu aos efraimitas a vitória sobre os príncipes midianitas. Gideão pergunta aos efraimitas: "O que eu realizei em comparação com o que vocês realizaram?" Essa pergunta significa: "O que vocês fizeram é maior e mais importante do que aquilo que eu fiz!"</w:t>
      </w:r>
    </w:p>
    <w:p>
      <w:pPr/>
      <w:r>
        <w:rPr>
          <w:lang w:val="pt_PT" w:bidi="pt_PT"/>
        </w:rPr>
      </w:r>
      <w:r>
        <w:rPr>
          <w:lang w:val="pt_PT" w:bidi="pt_PT"/>
        </w:rPr>
        <w:t>Gideão diz essas coisas para honrar os efraimitas. Os efraimitas estavam irados por eles não terem participado da primeira batalha contra os midianitas. Gideão quer lembrar aos efraimitas que o que eles fizeram foi muito importante. Gideão faz questão de apresentar sua própria vitória como menos importante do que a vitória dos efraimitas.</w:t>
      </w:r>
    </w:p>
    <w:p>
      <w:pPr/>
      <w:r>
        <w:rPr>
          <w:lang w:val="pt_PT" w:bidi="pt_PT"/>
        </w:rPr>
      </w:r>
      <w:r>
        <w:rPr>
          <w:lang w:val="pt_PT" w:bidi="pt_PT"/>
        </w:rPr>
        <w:t>Parem aqui e discutam esta pergunta em grupo: contem uma história de uma vez que vocês disseram algo para fazer as pessoas se sentirem melhor quando se sentiam feridas, iradas ou chateadas. O que vocês disseram? Pause este áudio aqui.</w:t>
      </w:r>
    </w:p>
    <w:p>
      <w:pPr/>
      <w:r>
        <w:rPr>
          <w:lang w:val="pt_PT" w:bidi="pt_PT"/>
        </w:rPr>
      </w:r>
      <w:r>
        <w:rPr>
          <w:lang w:val="pt_PT" w:bidi="pt_PT"/>
        </w:rPr>
        <w:t>As palavras de Gideão acalmam os efraimitas. Os efraimitas não se sentem mais irados com Gideão depois que Gideão fala com eles.</w:t>
      </w:r>
    </w:p>
    <w:p>
      <w:pPr/>
      <w:r>
        <w:rPr>
          <w:lang w:val="pt_PT" w:bidi="pt_PT"/>
        </w:rPr>
      </w:r>
      <w:r>
        <w:rPr>
          <w:lang w:val="pt_PT" w:bidi="pt_PT"/>
        </w:rPr>
        <w:t>Parem aqui e discutam esta pergunta em grupo: contem uma história de uma vez em que as palavras de uma pessoa acalmaram uma pessoa irada.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8.1–3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os efraimitas acusam Gideão furiosamente de que Gideão não incluiu os efraimitas na primeira parte da batalha.</w:t>
      </w:r>
    </w:p>
    <w:p>
      <w:pPr/>
      <w:r>
        <w:rPr>
          <w:lang w:val="pt_PT" w:bidi="pt_PT"/>
        </w:rPr>
      </w:r>
      <w:r>
        <w:rPr>
          <w:b/>
          <w:lang w:val="pt_PT" w:bidi="pt_PT"/>
        </w:rPr>
        <w:t>Na segunda cena:</w:t>
      </w:r>
      <w:r>
        <w:rPr>
          <w:lang w:val="pt_PT" w:bidi="pt_PT"/>
        </w:rPr>
        <w:t xml:space="preserve"> Gideão lembra aos efraimitas que as ações dos efraimitas depois da batalha foram muito importantes e úteis.</w:t>
      </w:r>
    </w:p>
    <w:p>
      <w:pPr/>
      <w:r>
        <w:rPr>
          <w:lang w:val="pt_PT" w:bidi="pt_PT"/>
        </w:rPr>
      </w:r>
      <w:r>
        <w:rPr>
          <w:b/>
          <w:lang w:val="pt_PT" w:bidi="pt_PT"/>
        </w:rPr>
        <w:t>Na terceira cena:</w:t>
      </w:r>
      <w:r>
        <w:rPr>
          <w:lang w:val="pt_PT" w:bidi="pt_PT"/>
        </w:rPr>
        <w:t xml:space="preserve"> a ira dos efraimitas desaparece, de modo que eles deixam de sentir raiva de Gideão.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E os efraimitas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começa pouco depois dos eventos da passagem anterior. Na passagem anterior, Gideão e 300 homens israelitas, mas não os efraimitas, atacaram o acampamento dos midianitas. Deus deu a Gideão e aos 300 israelitas a vitória sobre os midianitas. Quando alguns dos midianitas tentaram atravessar o rio Jordão para escapar dos israelitas, os efraimitas e homens das tribos de Naftali, Aser e Manassés lutaram contra os midianitas e pararam os midianitas para que os midianitas não pudessem atravessar o rio. Os efraimitas também capturaram e mataram os príncipes midianitas, Orebe e Zeebe.</w:t>
      </w:r>
    </w:p>
    <w:p>
      <w:pPr/>
      <w:r>
        <w:rPr>
          <w:lang w:val="pt_PT" w:bidi="pt_PT"/>
        </w:rPr>
      </w:r>
      <w:r>
        <w:rPr>
          <w:lang w:val="pt_PT" w:bidi="pt_PT"/>
        </w:rPr>
        <w:t>Pouco depois de terem matado Orebe e Zeebe, os efraimitas devem ter ficado sabendo que Gideão e os 300 homens israelitas atacaram o acampamento midianita à noite, e que homens das tribos de Naftali, Aser e Manassés haviam ajudado a perseguir os midianitas. A passagem não diz como os efraimitas ficaram sabendo disso, mas pode ser que outros israelitas tenham dito aos efraimitas.</w:t>
      </w:r>
    </w:p>
    <w:p>
      <w:pPr/>
      <w:r>
        <w:rPr>
          <w:lang w:val="pt_PT" w:bidi="pt_PT"/>
        </w:rPr>
      </w:r>
      <w:r>
        <w:rPr>
          <w:lang w:val="pt_PT" w:bidi="pt_PT"/>
        </w:rPr>
        <w:t>Os efraimitas estão irados por eles não terem ajudado no primeiro ataque contra os midianitas. Os efraimitas vêm a Gideão e acusam Gideão furiosamente. Os efraimitas perguntam a Gideão: "O que é essa coisa que você fez conosco?" Isso significa: "Por que você nos tratou injustamente dessa maneira?" Os efraimitas usam essas perguntas para criticar Gideão e mostrar a Gideão o quão irados eles estão por Gideão não os ter chamado para atacar o acampamento midianita à noite ao lado de Gideão.</w:t>
      </w:r>
    </w:p>
    <w:p>
      <w:pPr/>
      <w:r>
        <w:rPr>
          <w:lang w:val="pt_PT" w:bidi="pt_PT"/>
        </w:rPr>
      </w:r>
      <w:r>
        <w:rPr>
          <w:lang w:val="pt_PT" w:bidi="pt_PT"/>
        </w:rPr>
        <w:t>Parem aqui e discutam esta pergunta em grupo: lembrem-se da história que vocês contaram na primeira etapa sobre duas tribos que não se dão bem. Quando as duas tribos acusam uma à outra, como elas falam uma com a outra? Como vocês descrevem essas discussões iradas? Pensem em como vocês mostrarão que os efraimitas estão muito irados com Gideão. Pause este áudio aqui.</w:t>
      </w:r>
    </w:p>
    <w:p>
      <w:pPr/>
      <w:r>
        <w:rPr>
          <w:lang w:val="pt_PT" w:bidi="pt_PT"/>
        </w:rPr>
      </w:r>
      <w:r>
        <w:rPr>
          <w:lang w:val="pt_PT" w:bidi="pt_PT"/>
        </w:rPr>
        <w:t>Na segunda cena, Gideão responde às acusações dos efraimitas. Gideão honra os efraimitas perguntando: “O que eu fiz em comparação com o que vocês fizeram?”. Essa pergunta significa: "O que vocês fizeram é mais importante do que aquilo que eu fiz!" Gideão quer dizer que ele realizou muito pouco em comparação com o que os efraimitas realizaram. Gideão diz que as uvas que sobram dos efraimitas são maiores em número do que todas as uvas que a família de Abiezer colheu. A família de Abiezer é a própria família de Gideão. Gideão não se refere a uvas reais. Gideão quer dizer que o que ele fez quando atacou o acampamento dos midianitas à noite não foi tão importante ou grande quanto o que os efraimitas fizeram quando os efraimitas pararam os midianitas para que os midianitas não pudessem atravessar o rio.</w:t>
      </w:r>
    </w:p>
    <w:p>
      <w:pPr/>
      <w:r>
        <w:rPr>
          <w:lang w:val="pt_PT" w:bidi="pt_PT"/>
        </w:rPr>
      </w:r>
      <w:r>
        <w:rPr>
          <w:lang w:val="pt_PT" w:bidi="pt_PT"/>
        </w:rPr>
        <w:t>Parem aqui em grupo e olhem para uma imagem de uvas e uma imagem de uma colheita de uvas. Discutam em grupo como os líderes sábios em sua cultura param as discussões iradas entre grupos de pessoas. Agora pensem em como Gideão honrou os efraimitas. Pratiquem como vocês traduzirão as comparações de Gideão sobre as colheitas de uvas. Pause este áudio aqui.</w:t>
      </w:r>
    </w:p>
    <w:p>
      <w:pPr/>
      <w:r>
        <w:rPr>
          <w:lang w:val="pt_PT" w:bidi="pt_PT"/>
        </w:rPr>
      </w:r>
      <w:r>
        <w:rPr>
          <w:lang w:val="pt_PT" w:bidi="pt_PT"/>
        </w:rPr>
        <w:t>Gideão então lembra aos efraimitas de outra coisa grande e importante que os efraimitas fizeram. Gideão diz que Deus deu aos efraimitas a vitória sobre os príncipes midianitas, Orebe e Zeebe. Como Orebe e Zeebe eram midianitas tão poderosos e importantes, os efraimitas devem estar orgulhosos por terem derrotado Orebe e Zeebe. Gideão diz essas coisas para lembrar aos efraimitas que Deus usou os efraimitas de uma maneira grande e importante.</w:t>
      </w:r>
    </w:p>
    <w:p>
      <w:pPr/>
      <w:r>
        <w:rPr>
          <w:lang w:val="pt_PT" w:bidi="pt_PT"/>
        </w:rPr>
      </w:r>
      <w:r>
        <w:rPr>
          <w:lang w:val="pt_PT" w:bidi="pt_PT"/>
        </w:rPr>
        <w:t>Gideão então diz novamente que o que Gideão fez quando ele atacou o acampamento midianita não é tão grande quanto o que os efraimitas fizeram. Gideão repete essas palavras para enfatizar que Gideão tenta honrar os efraimitas. O ataque de Gideão ao acampamento midianita foi muito importante, e Deus deu a Gideão a vitória assim como Deus deu aos efraimitas a própria vitória deles. No entanto, Gideão faz sua própria vitória parecer menos importante do que a dos efraimitas. Gideão faz isso para honrar os efraimitas.</w:t>
      </w:r>
    </w:p>
    <w:p>
      <w:pPr/>
      <w:r>
        <w:rPr>
          <w:lang w:val="pt_PT" w:bidi="pt_PT"/>
        </w:rPr>
      </w:r>
      <w:r>
        <w:rPr>
          <w:lang w:val="pt_PT" w:bidi="pt_PT"/>
        </w:rPr>
        <w:t>Na terceira cena, a ira dos efraimitas desaparece depois que Gideão diz todas essas coisas. Agora os efraimitas não estão mais irados com a maneira como Gideão não chamou os efraimitas para lutar na primeira batalha.</w:t>
      </w:r>
    </w:p>
    <w:p>
      <w:pPr/>
      <w:r>
        <w:rPr>
          <w:lang w:val="pt_PT" w:bidi="pt_PT"/>
        </w:rPr>
      </w:r>
      <w:r>
        <w:rPr>
          <w:lang w:val="pt_PT" w:bidi="pt_PT"/>
        </w:rPr>
        <w:t>Parem aqui e discutam em grupo: pensem em uma vez em que alguém que vocês conheciam agiu com muita raiva, mas depois não agiu com tanta raiva. Como vocês falam sobre alguém que estava muito irado, mas ficou menos irado?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8.1–3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Gideão</w:t>
      </w:r>
    </w:p>
    <w:p>
      <w:pPr>
        <w:pStyle w:val="ListBullet"/>
        <w:spacing w:line="240" w:lineRule="auto"/>
        <w:ind w:left="720"/>
      </w:pPr>
      <w:r>
        <w:rPr>
          <w:lang w:val="pt_PT" w:bidi="pt_PT"/>
        </w:rPr>
      </w:r>
      <w:r>
        <w:rPr>
          <w:lang w:val="pt_PT" w:bidi="pt_PT"/>
        </w:rPr>
        <w:t>E os efraimitas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os efraimitas vêm a Gideão e agem com muita raiva. Os efraimitas acusam Gideão de não tê-los tratado de forma justa, porque Gideão não chamou os efraimitas para ajudar no ataque ao acampamento midianita.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efraimitas: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Gideão responde e honra os efraimitas. Gideão faz isso para acalmar os efraimitas. Gideão diz que Gideão realizou pouco em comparação com as grandes coisas que os efraimitas realizaram. Gideão compara as suas realizações e as dos efraimitas a uma colheita de uvas. Gideão diz que até mesmo as uvas que sobram dos efraimitas são maiores em número do que toda a colheita de Gideão. Gideão quer dizer que o que os efraimitas fizeram no final da batalha, quando os efraimitas impediram os midianitas de atravessar o rio para escapar e mataram os príncipes midianitas, era mais importante do que o que Gideão fez no início da batalha quando Gideão atacou o acampamento midianita.</w:t>
      </w:r>
    </w:p>
    <w:p>
      <w:pPr/>
      <w:r>
        <w:rPr>
          <w:lang w:val="pt_PT" w:bidi="pt_PT"/>
        </w:rPr>
      </w:r>
      <w:r>
        <w:rPr>
          <w:lang w:val="pt_PT" w:bidi="pt_PT"/>
        </w:rPr>
        <w:t>Gideão lembra aos efraimitas que Deus deu aos efraimitas a vitória sobre os príncipes midianitas. Gideão diz essas coisas para lembrar aos efraimitas que Deus usou os efraimitas de uma maneira grande e importante.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Gideão agora diz em palavras claras que o ataque de Gideão ao acampamento midianita não foi tão grande quanto o que os efraimitas fizeram.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os efraimitas não se sentem mais irados com Gideão. As palavras de Gideão que honram os efraimitas fazem a ira dos efraimitas ir embora.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efraimitas: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8.1–3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Gideão então faz outra pergunta. Gideão pergunta se as </w:t>
      </w:r>
      <w:r>
        <w:rPr>
          <w:b/>
          <w:lang w:val="pt_PT" w:bidi="pt_PT"/>
        </w:rPr>
        <w:t>uvas</w:t>
      </w:r>
      <w:r>
        <w:rPr>
          <w:lang w:val="pt_PT" w:bidi="pt_PT"/>
        </w:rPr>
        <w:t xml:space="preserve"> que sobram dos efraimitas são maiores em número do que todas as uvas que a família de Abiezer </w:t>
      </w:r>
      <w:r>
        <w:rPr>
          <w:b/>
          <w:lang w:val="pt_PT" w:bidi="pt_PT"/>
        </w:rPr>
        <w:t>colheu</w:t>
      </w:r>
      <w:r>
        <w:rPr>
          <w:lang w:val="pt_PT" w:bidi="pt_PT"/>
        </w:rPr>
        <w:t>. As uvas eram um fruto importante que as pessoas usavam para fazer a bebida chamada vinho. A pergunta de Gideão significa: "As uvas que sobram dos efraimitas são certamente muito melhores do que todas as uvas que minha família colheu!" Essa é outra maneira de dizer que o que os efraimitas realizaram quando pararam os midianitas, para que os midianitas não pudessem escapar, era maior do que o que Gideão realizou quando Gideão atacou os midianitas.</w:t>
      </w:r>
    </w:p>
    <w:p>
      <w:pPr/>
      <w:r>
        <w:rPr>
          <w:lang w:val="pt_PT" w:bidi="pt_PT"/>
        </w:rPr>
      </w:r>
      <w:r>
        <w:rPr>
          <w:lang w:val="pt_PT" w:bidi="pt_PT"/>
        </w:rPr>
        <w:t xml:space="preserve">Parem aqui e, em grupo, olhem para uma imagem de uvas e uma imagem de uma colheita de uvas. Discutam em grupo quais palavras vocês usarão para </w:t>
      </w:r>
      <w:r>
        <w:rPr>
          <w:b/>
          <w:lang w:val="pt_PT" w:bidi="pt_PT"/>
        </w:rPr>
        <w:t>uva</w:t>
      </w:r>
      <w:r>
        <w:rPr>
          <w:lang w:val="pt_PT" w:bidi="pt_PT"/>
        </w:rPr>
        <w:t xml:space="preserve"> e para </w:t>
      </w:r>
      <w:r>
        <w:rPr>
          <w:b/>
          <w:lang w:val="pt_PT" w:bidi="pt_PT"/>
        </w:rPr>
        <w:t>colheita</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 xml:space="preserve">Gideão diz tudo isso para honrar os efraimitas. Honrar alguém significa mostrar o quão grande ou excelente essa pessoa é, ou mostrar que vocês sabem sobre as coisas boas que a pessoa fez. Gideão honra ainda mais os efraimitas quando ele lembra aos efraimitas que </w:t>
      </w:r>
      <w:r>
        <w:rPr>
          <w:b/>
          <w:lang w:val="pt_PT" w:bidi="pt_PT"/>
        </w:rPr>
        <w:t>Deus</w:t>
      </w:r>
      <w:r>
        <w:rPr>
          <w:lang w:val="pt_PT" w:bidi="pt_PT"/>
        </w:rPr>
        <w:t xml:space="preserve"> entregou os príncipes midianitas, Orebe e Zeebe, </w:t>
      </w:r>
      <w:r>
        <w:rPr>
          <w:b/>
          <w:lang w:val="pt_PT" w:bidi="pt_PT"/>
        </w:rPr>
        <w:t>nas mãos dos efraimitas</w:t>
      </w:r>
      <w:r>
        <w:rPr>
          <w:lang w:val="pt_PT" w:bidi="pt_PT"/>
        </w:rPr>
        <w:t xml:space="preserve">. Entregar os midianitas "nas mãos dos efraimitas" significa que Deus deu aos efraimitas a vitória sobre Orebe e Zeebe. Falem sobre Deus e sobre dar alguém nas mãos de outra pessoa da mesma maneira que vocês fizeram em passagens anteriores. Consultem o Glossário Mestre para mais informações sobre a palavra geral para </w:t>
      </w:r>
      <w:r>
        <w:rPr>
          <w:lang w:val="pt_PT" w:bidi="pt_PT"/>
        </w:rPr>
        <w:t>Deus</w:t>
      </w:r>
      <w:r>
        <w:rPr>
          <w:lang w:val="pt_PT" w:bidi="pt_PT"/>
        </w:rPr>
        <w:t>.</w:t>
      </w:r>
    </w:p>
    <w:p>
      <w:pPr/>
      <w:r>
        <w:rPr>
          <w:lang w:val="pt_PT" w:bidi="pt_PT"/>
        </w:rPr>
      </w:r>
      <w:r>
        <w:rPr>
          <w:lang w:val="pt_PT" w:bidi="pt_PT"/>
        </w:rPr>
        <w:t xml:space="preserve">Gideão se refere ao fato de que os efraimitas capturaram e mataram esses </w:t>
      </w:r>
      <w:r>
        <w:rPr>
          <w:b/>
          <w:lang w:val="pt_PT" w:bidi="pt_PT"/>
        </w:rPr>
        <w:t>príncipes</w:t>
      </w:r>
      <w:r>
        <w:rPr>
          <w:lang w:val="pt_PT" w:bidi="pt_PT"/>
        </w:rPr>
        <w:t xml:space="preserve"> midianitas poderosos, o que era uma realização grande e importante. Usem a mesma palavra para "príncipe" ou "governante" que vocês usaram em passagens anteriores.</w:t>
      </w:r>
    </w:p>
    <w:p>
      <w:pPr/>
      <w:r>
        <w:rPr>
          <w:lang w:val="pt_PT" w:bidi="pt_PT"/>
        </w:rPr>
      </w:r>
      <w:r>
        <w:rPr>
          <w:lang w:val="pt_PT" w:bidi="pt_PT"/>
        </w:rPr>
        <w:t>Depois que Gideão diz essas coisas, os efraimitas não se sentem mais irados.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8:4–21</w:t>
      </w:r>
      <w:r>
        <w:rPr>
          <w:lang w:val="pt_PT" w:bidi="pt_PT"/>
        </w:rPr>
      </w:r>
    </w:p>
    <w:p>
      <w:pPr>
        <w:pStyle w:val="Heading3"/>
      </w:pPr>
      <w:r>
        <w:rPr>
          <w:lang w:val="pt_PT" w:bidi="pt_PT"/>
        </w:rPr>
        <w:t>Ouvir e Sentir</w:t>
      </w:r>
    </w:p>
    <w:p>
      <w:pPr/>
      <w:r>
        <w:rPr>
          <w:lang w:val="pt_PT" w:bidi="pt_PT"/>
        </w:rPr>
      </w:r>
      <w:r>
        <w:rPr>
          <w:lang w:val="pt_PT" w:bidi="pt_PT"/>
        </w:rPr>
        <w:t>Nesta etapa, ouçam Juízes 8.4–21 e guardem em seus corações.</w:t>
      </w:r>
    </w:p>
    <w:p>
      <w:pPr/>
      <w:r>
        <w:rPr>
          <w:lang w:val="pt_PT" w:bidi="pt_PT"/>
        </w:rPr>
      </w:r>
      <w:r>
        <w:rPr>
          <w:lang w:val="pt_PT" w:bidi="pt_PT"/>
        </w:rPr>
        <w:t>Ouçam uma versão em áudio de Juízes 8.4–21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8.4–21 na tradução mais fácil de entender.</w:t>
      </w:r>
    </w:p>
    <w:p>
      <w:pPr/>
      <w:r>
        <w:rPr>
          <w:lang w:val="pt_PT" w:bidi="pt_PT"/>
        </w:rPr>
      </w:r>
      <w:r>
        <w:rPr>
          <w:lang w:val="pt_PT" w:bidi="pt_PT"/>
        </w:rPr>
        <w:t>Pause este áudio aqui.</w:t>
      </w:r>
    </w:p>
    <w:p>
      <w:pPr/>
      <w:r>
        <w:rPr>
          <w:lang w:val="pt_PT" w:bidi="pt_PT"/>
        </w:rPr>
      </w:r>
      <w:r>
        <w:rPr>
          <w:lang w:val="pt_PT" w:bidi="pt_PT"/>
        </w:rPr>
        <w:t>Embora os efraimitas tenham matado dois líderes midianitas nas passagens anteriores, ainda há dois reis que lideram o restante do exército midianita. Nessa seção, Gideão persegue esses reis. Enquanto Gideão faz isso, Gideão pede suprimentos aos líderes de duas cidades israelitas, mas os líderes se recusam a ajudar. Gideão derrota o exército midianita e captura os reis. Gideão retorna e pune os líderes das cidades que se recusaram a ajudar. Então Gideão mata os dois reis midianitas.</w:t>
      </w:r>
    </w:p>
    <w:p>
      <w:pPr/>
      <w:r>
        <w:rPr>
          <w:lang w:val="pt_PT" w:bidi="pt_PT"/>
        </w:rPr>
      </w:r>
      <w:r>
        <w:rPr>
          <w:lang w:val="pt_PT" w:bidi="pt_PT"/>
        </w:rPr>
        <w:t>Essa história começa quando Gideão persegue o exército midianita e seus reis, Zeba e Zalmuna. Esses dois homens podem ter sido reis de dois grupos diferentes de midianitas. Gideão e seu exército cruzam o rio Jordão e viajam para o leste, em direção à terra natal midianita. Gideão chega à cidade de Sucote, que fica a cerca de 7 quilômetros a leste do rio Jordão. Essa é uma cidade israelita, então Gideão pede suprimentos aos líderes. Gideão pede pães redondos e explica por que ele e seus homens vieram. Gideão provavelmente espera que os líderes ajudem, uma vez que os soldados de Gideão lutam contra os midianitas, que eram inimigos de todos os israelitas.</w:t>
      </w:r>
    </w:p>
    <w:p>
      <w:pPr/>
      <w:r>
        <w:rPr>
          <w:lang w:val="pt_PT" w:bidi="pt_PT"/>
        </w:rPr>
      </w:r>
      <w:r>
        <w:rPr>
          <w:lang w:val="pt_PT" w:bidi="pt_PT"/>
        </w:rPr>
        <w:t>Parem aqui e, em grupo, olhem para um mapa de Israel. Encontrem o rio Jordão, o território midianita e a cidade de Sucote. Também olhem para uma imagem de pães em formato redondo. Pause este áudio aqui.</w:t>
      </w:r>
    </w:p>
    <w:p>
      <w:pPr/>
      <w:r>
        <w:rPr>
          <w:lang w:val="pt_PT" w:bidi="pt_PT"/>
        </w:rPr>
      </w:r>
      <w:r>
        <w:rPr>
          <w:lang w:val="pt_PT" w:bidi="pt_PT"/>
        </w:rPr>
        <w:t>No entanto, os líderes de Sucote se recusam a ajudar. Talvez os líderes não tenham certeza de que Gideão vencerá e eles se preocupam que, se os midianitas vencerem, os midianitas punirão a cidade pela forma como ajudaram Gideão. Ou talvez eles não queiram ajudar as pessoas que não são da cidade deles. De qualquer forma, os israelitas estão tão divididos que não ajudarão uns aos outros. Os líderes zombam de Gideão e dizem que Gideão ainda não tem as mãos de Zeba e Zalmuna. Depois de uma batalha, as pessoas às vezes cortavam as mãos de seus inimigos mortos para contar quantos soldados haviam matado. Os líderes perguntam por que eles devem ajudar Gideão. Os líderes não esperam que Gideão responda a essa pergunta. Os líderes dão a entender que Gideão tem que provar sua vitória antes que eles ajudem.</w:t>
      </w:r>
    </w:p>
    <w:p>
      <w:pPr/>
      <w:r>
        <w:rPr>
          <w:lang w:val="pt_PT" w:bidi="pt_PT"/>
        </w:rPr>
      </w:r>
      <w:r>
        <w:rPr>
          <w:lang w:val="pt_PT" w:bidi="pt_PT"/>
        </w:rPr>
        <w:t>Parem aqui e discutam essa pergunta em grupo: em sua cultura, quando as pessoas vão para a guerra, quais são alguns itens que essas pessoas trazem de volta para mostrar que derrotaram um inimigo? Pause este áudio aqui.</w:t>
      </w:r>
    </w:p>
    <w:p>
      <w:pPr/>
      <w:r>
        <w:rPr>
          <w:lang w:val="pt_PT" w:bidi="pt_PT"/>
        </w:rPr>
      </w:r>
      <w:r>
        <w:rPr>
          <w:lang w:val="pt_PT" w:bidi="pt_PT"/>
        </w:rPr>
        <w:t>Gideão adverte os líderes que Gideão os punirá porque eles se recusam a ajudar. Gideão diz que Yahweh entregará os reis midianitas nas mãos de Gideão. Isso significa que Yahweh fará Gideão e o exército de Gideão derrotarem os midianitas. Gideão terá poder e controle sobre os reis midianitas, assim como uma pessoa pode controlar algo em sua mão. Então Gideão retornará e rasgará a pele dos líderes com espinhos, sarças e varas pontiagudas do deserto, que é a terra estéril onde apenas plantas resistentes crescem.</w:t>
      </w:r>
    </w:p>
    <w:p>
      <w:pPr/>
      <w:r>
        <w:rPr>
          <w:lang w:val="pt_PT" w:bidi="pt_PT"/>
        </w:rPr>
      </w:r>
      <w:r>
        <w:rPr>
          <w:lang w:val="pt_PT" w:bidi="pt_PT"/>
        </w:rPr>
        <w:t>Parem aqui e, em grupo, olhem para uma imagem de espinhos e sarças do deserto. Pause este áudio aqui.</w:t>
      </w:r>
    </w:p>
    <w:p>
      <w:pPr/>
      <w:r>
        <w:rPr>
          <w:lang w:val="pt_PT" w:bidi="pt_PT"/>
        </w:rPr>
      </w:r>
      <w:r>
        <w:rPr>
          <w:lang w:val="pt_PT" w:bidi="pt_PT"/>
        </w:rPr>
        <w:t>Então Gideão viaja para uma cidade chamada Peniel, que fica cerca de 9 quilômetros a leste de Sucote. Gideão também pede suprimentos aos líderes de Peniel. Novamente os líderes se recusam a ajudar, e novamente Gideão promete retornar e punir o povo. Desta vez, Gideão diz que ele derrubará a torre deles, que provavelmente era um edifício forte e seguro onde as pessoas poderiam se esconder.</w:t>
      </w:r>
    </w:p>
    <w:p>
      <w:pPr/>
      <w:r>
        <w:rPr>
          <w:lang w:val="pt_PT" w:bidi="pt_PT"/>
        </w:rPr>
      </w:r>
      <w:r>
        <w:rPr>
          <w:lang w:val="pt_PT" w:bidi="pt_PT"/>
        </w:rPr>
        <w:t>Parem aqui e discutam essa pergunta em grupo: em sua cultura, quando as pessoas vão para a guerra, quem dá suprimentos e comida ao exército? O que as pessoas que não estão no exército devem fazer pelo exército? O que acontece se as pessoas não fizerem isso? Pause este áudio aqui.</w:t>
      </w:r>
    </w:p>
    <w:p>
      <w:pPr/>
      <w:r>
        <w:rPr>
          <w:lang w:val="pt_PT" w:bidi="pt_PT"/>
        </w:rPr>
      </w:r>
      <w:r>
        <w:rPr>
          <w:lang w:val="pt_PT" w:bidi="pt_PT"/>
        </w:rPr>
        <w:t>Parem aqui e, em grupo, olhem para um mapa de Israel. Encontrem a cidade de Peniel. Pause este áudio aqui.</w:t>
      </w:r>
    </w:p>
    <w:p>
      <w:pPr/>
      <w:r>
        <w:rPr>
          <w:lang w:val="pt_PT" w:bidi="pt_PT"/>
        </w:rPr>
      </w:r>
      <w:r>
        <w:rPr>
          <w:lang w:val="pt_PT" w:bidi="pt_PT"/>
        </w:rPr>
        <w:t>Os reis midianitas e seu exército viajam para um lugar chamado Carcor. Não temos certeza exatamente onde Carcor ficava, mas provavelmente ficava em um vale ou planície a mais de 100 quilômetros de Peniel, na terra natal midianita.</w:t>
      </w:r>
    </w:p>
    <w:p>
      <w:pPr/>
      <w:r>
        <w:rPr>
          <w:lang w:val="pt_PT" w:bidi="pt_PT"/>
        </w:rPr>
      </w:r>
      <w:r>
        <w:rPr>
          <w:lang w:val="pt_PT" w:bidi="pt_PT"/>
        </w:rPr>
        <w:t>Parem aqui e, em grupo, olhem para um mapa de Israel. Encontrem Uádi Sirã, ou o leito seco do rio Sirã, onde Carcor pode estar. Pause este áudio aqui.</w:t>
      </w:r>
    </w:p>
    <w:p>
      <w:pPr/>
      <w:r>
        <w:rPr>
          <w:lang w:val="pt_PT" w:bidi="pt_PT"/>
        </w:rPr>
      </w:r>
      <w:r>
        <w:rPr>
          <w:lang w:val="pt_PT" w:bidi="pt_PT"/>
        </w:rPr>
        <w:t>Cento e vinte mil soldados midianitas caíram, o que significa que esses soldados morreram. Então o povo do leste, ou os midianitas, tinham apenas 15.000 soldados restantes em seu exército. Gideão e seus 300 homens viajam ao longo da rota comercial. Essa é a rota pela qual os comerciantes que vivem em tendas viajam quando vão aos mercados para vender seus produtos. Essa rota vai para o leste das cidades de Noba e Jogbeá, cidades israelitas no lado leste do Jordão. Quando o exército de Gideão ataca, os midianitas ficam surpresos. Embora os reis midianitas tentem fugir, Gideão captura os reis e derrota todo o exército deles.</w:t>
      </w:r>
    </w:p>
    <w:p>
      <w:pPr/>
      <w:r>
        <w:rPr>
          <w:lang w:val="pt_PT" w:bidi="pt_PT"/>
        </w:rPr>
      </w:r>
      <w:r>
        <w:rPr>
          <w:lang w:val="pt_PT" w:bidi="pt_PT"/>
        </w:rPr>
        <w:t>Gideão viaja de volta para Israel pela Passagem de Heres ou rota segura pelas montanhas. Não temos certeza de onde ficava essa passagem, mas Gideão pode ter tomado a mesma rota de volta, uma vez que ele volta para Sucote. Em seu caminho, Gideão captura um homem de Sucote e pergunta ao homem sobre os líderes da cidade. O homem escreve os nomes dos anciãos e oficiais da cidade. Os anciãos eram chefes de famílias, enquanto os oficiais podem ter sido líderes militares ou juízes. Gideão pode fazer isso para garantir que nenhum dos líderes escape. Ou Gideão pode estar fazendo isso para garantir que Gideão não puna mais ninguém por engano.</w:t>
      </w:r>
    </w:p>
    <w:p>
      <w:pPr/>
      <w:r>
        <w:rPr>
          <w:lang w:val="pt_PT" w:bidi="pt_PT"/>
        </w:rPr>
      </w:r>
      <w:r>
        <w:rPr>
          <w:lang w:val="pt_PT" w:bidi="pt_PT"/>
        </w:rPr>
        <w:t>Quando Gideão chega de volta a Sucote, Gideão mostra aos líderes como ele capturou os reis inimigos. Gideão repete as palavras dos líderes para eles antes de puni-los da maneira como havia prometido. Gideão bate nos líderes com espinhos afiados e varas resistentes. Essa era uma punição muito dolorosa e dura. Gideão também retorna a Peniel, derruba a torre deles e mata os homens da cidade. Essa é a primeira vez nesse livro que um israelita ataca outros israelitas. Mas em todo o livro ouviremos repetidamente como os israelitas lutam não apenas contra seus inimigos, mas uns contra os outros também.</w:t>
      </w:r>
    </w:p>
    <w:p>
      <w:pPr/>
      <w:r>
        <w:rPr>
          <w:lang w:val="pt_PT" w:bidi="pt_PT"/>
        </w:rPr>
      </w:r>
      <w:r>
        <w:rPr>
          <w:lang w:val="pt_PT" w:bidi="pt_PT"/>
        </w:rPr>
        <w:t>Em seguida, Gideão pergunta aos reis de Midiã sobre os israelitas que os midianitas mataram na cidade de Tabor. A história do ataque dos midianitas em Tabor não está incluída aqui, mas pode ter acontecido enquanto os midianitas atacavam Israel. Os reis midianitas respondem que mataram homens que eram como Gideão, os quais se pareciam com os filhos de reis.</w:t>
      </w:r>
    </w:p>
    <w:p>
      <w:pPr/>
      <w:r>
        <w:rPr>
          <w:lang w:val="pt_PT" w:bidi="pt_PT"/>
        </w:rPr>
      </w:r>
      <w:r>
        <w:rPr>
          <w:lang w:val="pt_PT" w:bidi="pt_PT"/>
        </w:rPr>
        <w:t>Parem aqui e, em grupo, olhem para um mapa de Israel. Encontrem a cidade de Tabor. Pause este áudio aqui.</w:t>
      </w:r>
    </w:p>
    <w:p>
      <w:pPr/>
      <w:r>
        <w:rPr>
          <w:lang w:val="pt_PT" w:bidi="pt_PT"/>
        </w:rPr>
      </w:r>
      <w:r>
        <w:rPr>
          <w:lang w:val="pt_PT" w:bidi="pt_PT"/>
        </w:rPr>
        <w:t>Gideão diz que esses homens eram os irmãos de Gideão. Gideão diz que se os reis tivessem deixado os irmãos de Gideão viver, então tão certamente quanto Yahweh vive, Gideão não mataria os reis. No entanto, como os reis mataram os irmãos de Gideão, Gideão dá a entender que ele tem o direito de matar os reis. Gideão ordena que seu filho mais velho, Jéter, mate os dois reis. Talvez Gideão faça isso porque é uma honra para seu filho matar duas pessoas importantes. Talvez Gideão faça isso para humilhar os dois reis, uma vez que os reis podem se sentir envergonhados por uma pessoa tão jovem matá-los. No entanto, Jéter está com medo e não puxa a espada de Jéter.</w:t>
      </w:r>
    </w:p>
    <w:p>
      <w:pPr/>
      <w:r>
        <w:rPr>
          <w:lang w:val="pt_PT" w:bidi="pt_PT"/>
        </w:rPr>
      </w:r>
      <w:r>
        <w:rPr>
          <w:lang w:val="pt_PT" w:bidi="pt_PT"/>
        </w:rPr>
        <w:t>Os reis midianitas zombam e insultam Gideão. Os reis dizem que Gideão não é forte como um homem de verdade, uma vez que Gideão não matará os reis pessoalmente. Para provar que eles estão errados, Gideão mata os dois reis e leva os ornamentos valiosos deles.</w:t>
      </w:r>
    </w:p>
    <w:p>
      <w:pPr/>
      <w:r>
        <w:rPr>
          <w:lang w:val="pt_PT" w:bidi="pt_PT"/>
        </w:rPr>
      </w:r>
      <w:r>
        <w:rPr>
          <w:lang w:val="pt_PT" w:bidi="pt_PT"/>
        </w:rPr>
        <w:t>Parem aqui e discutam essa pergunta em grupo: em sua cultura, como as pessoas esperam que os homens ajam quando há uma guerra ou quando os homens estão em uma batalha? Como um homem mostra que ele é forte? Pause este áudio aqui.</w:t>
      </w:r>
    </w:p>
    <w:p>
      <w:pPr/>
      <w:r>
        <w:rPr>
          <w:lang w:val="pt_PT" w:bidi="pt_PT"/>
        </w:rPr>
      </w:r>
      <w:r>
        <w:rPr>
          <w:lang w:val="pt_PT" w:bidi="pt_PT"/>
        </w:rPr>
        <w:t xml:space="preserve">Era importante para os israelitas que os israelitas fossem leais às suas famílias, mas Yahweh chamou Gideão para libertar, ou salvar, </w:t>
      </w:r>
      <w:r>
        <w:rPr>
          <w:b/>
          <w:lang w:val="pt_PT" w:bidi="pt_PT"/>
        </w:rPr>
        <w:t>todo</w:t>
      </w:r>
      <w:r>
        <w:rPr>
          <w:lang w:val="pt_PT" w:bidi="pt_PT"/>
        </w:rPr>
        <w:t xml:space="preserve"> o povo israelita. Gideão deveria permanecer focado para ajudar todos os israelitas. Mas em vez disso, Gideão busca vingança por sua família. De agora em diante, os juízes muitas vezes se concentrarão no que os juízes querem, e buscarão vingança para si mesmos, em vez de se concentrarem no que é melhor para todos 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8.4–21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Gideão e seu exército atravessam o rio Jordão e chegam à cidade de Sucote. Gideão pede suprimentos aos líderes da cidade. Os líderes se recusam a ajudar. Gideão adverte os líderes de que Gideão retornará e punirá os líderes.</w:t>
      </w:r>
    </w:p>
    <w:p>
      <w:pPr/>
      <w:r>
        <w:rPr>
          <w:lang w:val="pt_PT" w:bidi="pt_PT"/>
        </w:rPr>
      </w:r>
      <w:r>
        <w:rPr>
          <w:b/>
          <w:lang w:val="pt_PT" w:bidi="pt_PT"/>
        </w:rPr>
        <w:t>Na segunda cena:</w:t>
      </w:r>
      <w:r>
        <w:rPr>
          <w:lang w:val="pt_PT" w:bidi="pt_PT"/>
        </w:rPr>
        <w:t xml:space="preserve"> Gideão vai a Peniel e pede suprimentos. Novamente os líderes se recusam e novamente Gideão adverte que Gideão retornará e punirá os líderes.</w:t>
      </w:r>
    </w:p>
    <w:p>
      <w:pPr/>
      <w:r>
        <w:rPr>
          <w:lang w:val="pt_PT" w:bidi="pt_PT"/>
        </w:rPr>
      </w:r>
      <w:r>
        <w:rPr>
          <w:b/>
          <w:lang w:val="pt_PT" w:bidi="pt_PT"/>
        </w:rPr>
        <w:t>Na terceira cena:</w:t>
      </w:r>
      <w:r>
        <w:rPr>
          <w:lang w:val="pt_PT" w:bidi="pt_PT"/>
        </w:rPr>
        <w:t xml:space="preserve"> Gideão segue os midianitas até Carcor e ataca. Gideão derrota os midianitas e captura os dois reis dos midianitas.</w:t>
      </w:r>
    </w:p>
    <w:p>
      <w:pPr/>
      <w:r>
        <w:rPr>
          <w:lang w:val="pt_PT" w:bidi="pt_PT"/>
        </w:rPr>
      </w:r>
      <w:r>
        <w:rPr>
          <w:b/>
          <w:lang w:val="pt_PT" w:bidi="pt_PT"/>
        </w:rPr>
        <w:t>Na quarta cena:</w:t>
      </w:r>
      <w:r>
        <w:rPr>
          <w:lang w:val="pt_PT" w:bidi="pt_PT"/>
        </w:rPr>
        <w:t xml:space="preserve"> Gideão retorna à terra de Israel. Gideão captura um homem que diz a Gideão os nomes dos líderes de Sucote. Gideão vai para Sucote e bate nos líderes com espinhos. Então Gideão derruba a torre de Peniel e mata os homens lá.</w:t>
      </w:r>
    </w:p>
    <w:p>
      <w:pPr/>
      <w:r>
        <w:rPr>
          <w:lang w:val="pt_PT" w:bidi="pt_PT"/>
        </w:rPr>
      </w:r>
      <w:r>
        <w:rPr>
          <w:b/>
          <w:lang w:val="pt_PT" w:bidi="pt_PT"/>
        </w:rPr>
        <w:t>Na quinta cena:</w:t>
      </w:r>
      <w:r>
        <w:rPr>
          <w:lang w:val="pt_PT" w:bidi="pt_PT"/>
        </w:rPr>
        <w:t xml:space="preserve"> Gideão pergunta aos reis de Midiã sobre os homens que os midianitas mataram em Tabor. Os reis dizem que os homens eram como Gideão. Gideão declara que esses homens eram os irmãos de Gideão. Gideão diz a seu filho, Jéter, para matar os reis, mas Jéter fica com medo. Quando os reis zombam de Gideão, o próprio Gideão mata os reis. Então Gideão tira os ornamentos valiosos dos camelos dos reis.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Gideão, filho de Joás</w:t>
      </w:r>
    </w:p>
    <w:p>
      <w:pPr>
        <w:pStyle w:val="ListBullet"/>
        <w:spacing w:line="240" w:lineRule="auto"/>
        <w:ind w:left="720"/>
      </w:pPr>
      <w:r>
        <w:rPr>
          <w:lang w:val="pt_PT" w:bidi="pt_PT"/>
        </w:rPr>
      </w:r>
      <w:r>
        <w:rPr>
          <w:lang w:val="pt_PT" w:bidi="pt_PT"/>
        </w:rPr>
        <w:t>Os 300 soldados israelitas com Gideão</w:t>
      </w:r>
    </w:p>
    <w:p>
      <w:pPr>
        <w:pStyle w:val="ListBullet"/>
        <w:spacing w:line="240" w:lineRule="auto"/>
        <w:ind w:left="720"/>
      </w:pPr>
      <w:r>
        <w:rPr>
          <w:lang w:val="pt_PT" w:bidi="pt_PT"/>
        </w:rPr>
      </w:r>
      <w:r>
        <w:rPr>
          <w:lang w:val="pt_PT" w:bidi="pt_PT"/>
        </w:rPr>
        <w:t>Os anciãos e líderes de Sucote</w:t>
      </w:r>
    </w:p>
    <w:p>
      <w:pPr>
        <w:pStyle w:val="ListBullet"/>
        <w:spacing w:line="240" w:lineRule="auto"/>
        <w:ind w:left="720"/>
      </w:pPr>
      <w:r>
        <w:rPr>
          <w:lang w:val="pt_PT" w:bidi="pt_PT"/>
        </w:rPr>
      </w:r>
      <w:r>
        <w:rPr>
          <w:lang w:val="pt_PT" w:bidi="pt_PT"/>
        </w:rPr>
        <w:t>Zeba e Zalmuna, dois reis midianitas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homens de Peniel</w:t>
      </w:r>
    </w:p>
    <w:p>
      <w:pPr>
        <w:pStyle w:val="ListBullet"/>
        <w:spacing w:line="240" w:lineRule="auto"/>
        <w:ind w:left="720"/>
      </w:pPr>
      <w:r>
        <w:rPr>
          <w:lang w:val="pt_PT" w:bidi="pt_PT"/>
        </w:rPr>
      </w:r>
      <w:r>
        <w:rPr>
          <w:lang w:val="pt_PT" w:bidi="pt_PT"/>
        </w:rPr>
        <w:t>Os 15.000 soldados midianitas com Zeba e Zalmuna</w:t>
      </w:r>
    </w:p>
    <w:p>
      <w:pPr>
        <w:pStyle w:val="ListBullet"/>
        <w:spacing w:line="240" w:lineRule="auto"/>
        <w:ind w:left="720"/>
      </w:pPr>
      <w:r>
        <w:rPr>
          <w:lang w:val="pt_PT" w:bidi="pt_PT"/>
        </w:rPr>
      </w:r>
      <w:r>
        <w:rPr>
          <w:lang w:val="pt_PT" w:bidi="pt_PT"/>
        </w:rPr>
        <w:t>Um homem jovem de Sucote</w:t>
      </w:r>
    </w:p>
    <w:p>
      <w:pPr>
        <w:pStyle w:val="ListBullet"/>
        <w:spacing w:line="240" w:lineRule="auto"/>
        <w:ind w:left="720"/>
      </w:pPr>
      <w:r>
        <w:rPr>
          <w:lang w:val="pt_PT" w:bidi="pt_PT"/>
        </w:rPr>
      </w:r>
      <w:r>
        <w:rPr>
          <w:lang w:val="pt_PT" w:bidi="pt_PT"/>
        </w:rPr>
        <w:t>Os irmãos de Gideão</w:t>
      </w:r>
    </w:p>
    <w:p>
      <w:pPr>
        <w:pStyle w:val="ListBullet"/>
        <w:spacing w:line="240" w:lineRule="auto"/>
        <w:ind w:left="720"/>
      </w:pPr>
      <w:r>
        <w:rPr>
          <w:lang w:val="pt_PT" w:bidi="pt_PT"/>
        </w:rPr>
      </w:r>
      <w:r>
        <w:rPr>
          <w:lang w:val="pt_PT" w:bidi="pt_PT"/>
        </w:rPr>
        <w:t>E Jéter, o filho de Gideão.</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se concentra na vingança de Gideão. Lembrem-se de como Gideão teve uma conversa com os efraimitas no rio Jordão na última história. Essa história explica que Gideão veio ao rio Jordão porque Gideão perseguiu os dois reis midianitas, Zeba e Zalmuna. Gideão está determinado a pegar os reis, mesmo que o exército midianita fuja. O narrador não revela até mais tarde na história por que Gideão quer pegar esses dois reis. Esses dois reis mataram os irmãos de Gideão algum tempo no passado. Gideão quer capturar e matar esses reis para obter vingança. Gideão também se vinga dos israelitas de Sucote e Peniel, que não o ajudaram.</w:t>
      </w:r>
    </w:p>
    <w:p>
      <w:pPr/>
      <w:r>
        <w:rPr>
          <w:lang w:val="pt_PT" w:bidi="pt_PT"/>
        </w:rPr>
      </w:r>
      <w:r>
        <w:rPr>
          <w:lang w:val="pt_PT" w:bidi="pt_PT"/>
        </w:rPr>
        <w:t>Parem aqui e discutam essa pergunta em grupo: como uma atividade, contem uma história sobre alguém que estava muito determinado a fazer algo. Contem essa história duas vezes. Na primeira vez, não expliquem até o fim da história por que a pessoa estava determinada a fazer essa coisa. Quando vocês contarem a história pela segunda vez, expliquem no início da história por que a pessoa estava determinada. Discutam em grupo como as duas maneiras de contar a história afetaram a história. Como vocês se sentiram quando ouviram cada uma delas? De qual versão vocês gostaram mais? Pause este áudio aqui.</w:t>
      </w:r>
    </w:p>
    <w:p>
      <w:pPr/>
      <w:r>
        <w:rPr>
          <w:lang w:val="pt_PT" w:bidi="pt_PT"/>
        </w:rPr>
      </w:r>
      <w:r>
        <w:rPr>
          <w:lang w:val="pt_PT" w:bidi="pt_PT"/>
        </w:rPr>
        <w:t>Na primeira cena, Gideão e o exército de Gideão viajam para a beira da terra israelita. Apenas 300 soldados viajam com Gideão. Esses podem ser os 300 soldados da primeira luta com os midianitas. Embora os efraimitas estivessem com Gideão na última seção, os efraimitas não viajam com Gideão para perseguir os midianitas. Gideão e seus homens atravessam o rio Jordão e viajam pela cidade de Sucote. Gideão pede comida aos homens de Sucote para ajudar seus homens enquanto eles perseguem os midianitas. No entanto, os líderes se recusam a ajudar e Gideão adverte os líderes de que Gideão retornará para puni-los por sua recusa.</w:t>
      </w:r>
    </w:p>
    <w:p>
      <w:pPr/>
      <w:r>
        <w:rPr>
          <w:lang w:val="pt_PT" w:bidi="pt_PT"/>
        </w:rPr>
      </w:r>
      <w:r>
        <w:rPr>
          <w:lang w:val="pt_PT" w:bidi="pt_PT"/>
        </w:rPr>
        <w:t>Na segunda cena, Gideão viaja para a cidade de Peniel e pede ajuda aos homens lá. Aqui, e em todo o restante da história, o narrador não menciona os soldados de Gideão novamente. O narrador simplesmente diz coisas como: "Gideão vai para Peniel", ou "Gideão ataca os midianitas", mas o narrador quer dizer que os soldados de Gideão estão com Gideão quando Gideão faz todas essas coisas.</w:t>
      </w:r>
    </w:p>
    <w:p>
      <w:pPr/>
      <w:r>
        <w:rPr>
          <w:lang w:val="pt_PT" w:bidi="pt_PT"/>
        </w:rPr>
      </w:r>
      <w:r>
        <w:rPr>
          <w:lang w:val="pt_PT" w:bidi="pt_PT"/>
        </w:rPr>
        <w:t>Parem aqui e discutam essa pergunta em grupo: listem algumas coisas que seus líderes fizeram ou decisões que eles tomaram. Discutam se os líderes foram capazes de fazer essas coisas por si mesmos ou se eles tinham outras pessoas para ajudá-los. Pause este áudio aqui.</w:t>
      </w:r>
    </w:p>
    <w:p>
      <w:pPr/>
      <w:r>
        <w:rPr>
          <w:lang w:val="pt_PT" w:bidi="pt_PT"/>
        </w:rPr>
      </w:r>
      <w:r>
        <w:rPr>
          <w:lang w:val="pt_PT" w:bidi="pt_PT"/>
        </w:rPr>
        <w:t>Os homens de Peniel também se recusam a ajudar. Esses homens podem ter sido os líderes da cidade. Novamente, Gideão promete retornar a Peniel, em triunfo ou vitória, depois que Gideão derrotar os midianitas. Então Gideão punirá os homens de Peniel destruindo a torre deles.</w:t>
      </w:r>
    </w:p>
    <w:p>
      <w:pPr/>
      <w:r>
        <w:rPr>
          <w:lang w:val="pt_PT" w:bidi="pt_PT"/>
        </w:rPr>
      </w:r>
      <w:r>
        <w:rPr>
          <w:lang w:val="pt_PT" w:bidi="pt_PT"/>
        </w:rPr>
        <w:t>Na terceira cena, agora ouvimos onde os midianitas estão. O rei Zeba e o rei Zalmuna lideraram o exército deles para Carcor. Cento e vinte mil soldados morreram, então agora o exército midianita tem apenas 15.000 soldados. Os midianitas provavelmente estavam em seu próprio território ou perto dele, por isso se sentiram seguros e montaram acampamento. Os midianitas provavelmente não pensavam que os israelitas os seguiriam tão longe. No entanto, Gideão e seus homens viajaram ao longo da rota dos nômades, ou rota dos viajantes, para perseguir os midianitas. Essa jornada provavelmente levou vários dias. Gideão alcança e ataca os midianitas com seu exército israelita. Os israelitas desbaratam, ou derrotam, os midianitas. O narrador não descreve a batalha ou como Gideão derrota o exército midianita, que era muito maior. Nem o narrador menciona Yahweh. Embora os reis midianitas tentem fugir, Gideão captura os reis.</w:t>
      </w:r>
    </w:p>
    <w:p>
      <w:pPr/>
      <w:r>
        <w:rPr>
          <w:lang w:val="pt_PT" w:bidi="pt_PT"/>
        </w:rPr>
      </w:r>
      <w:r>
        <w:rPr>
          <w:lang w:val="pt_PT" w:bidi="pt_PT"/>
        </w:rPr>
        <w:t>Na quarta cena, Gideão, o filho de Joás, viaja de volta para Sucote. Gideão passa por uma passagem, que é um lugar seguro para atravessar por montanhas ou vales. Novamente, Gideão e seus homens provavelmente viajaram um caminho longo, por isso a viagem deles levou muitos dias. No caminho, Gideão encontra um homem de Sucote, e Gideão pergunta ao homem sobre os líderes de Sucote. O homem escreve os nomes de todos os líderes e anciãos de Sucote e dá a lista a Gideão. Agora Gideão sabe os nomes dos homens que se recusaram a ajudar Gideão anteriormente.</w:t>
      </w:r>
    </w:p>
    <w:p>
      <w:pPr/>
      <w:r>
        <w:rPr>
          <w:lang w:val="pt_PT" w:bidi="pt_PT"/>
        </w:rPr>
      </w:r>
      <w:r>
        <w:rPr>
          <w:lang w:val="pt_PT" w:bidi="pt_PT"/>
        </w:rPr>
        <w:t>Quando Gideão e seus soldados chegam a Sucote, Gideão fala com os homens da cidade. Gideão mostra os reis midianitas capturados a todos e repete as palavras dos líderes. Gideão diz: "Olhem, tenho provas de que posso derrotar os midianitas". Então Gideão açoita, ou castiga, os líderes com sarças, que são plantas de ramos duros e espinhos pontiagudos. As pessoas debulhavam ou batiam nas plantas com varas, para separar as sementes dos talos. Algumas traduções dizem que Gideão ensinou aos líderes uma lição. Gideão queria ensinar as pessoas a não recusarem os pedidos de Gideão novamente.</w:t>
      </w:r>
    </w:p>
    <w:p>
      <w:pPr/>
      <w:r>
        <w:rPr>
          <w:lang w:val="pt_PT" w:bidi="pt_PT"/>
        </w:rPr>
      </w:r>
      <w:r>
        <w:rPr>
          <w:lang w:val="pt_PT" w:bidi="pt_PT"/>
        </w:rPr>
        <w:t>Gideão também retorna à cidade de Peniel para punir o povo lá. Gideão pune o povo ainda mais duramente do que Gideão disse que faria. Com a ajuda de seus homens, Gideão derruba a torre de Peniel. Essa torre provavelmente era um edifício alto e forte no qual o povo da cidade poderia se esconder quando outras pessoas atacavam. Então Gideão mata os homens da cidade. Não está claro se Gideão mata apenas os líderes ou todos os homens que viviam em Peniel.</w:t>
      </w:r>
    </w:p>
    <w:p>
      <w:pPr/>
      <w:r>
        <w:rPr>
          <w:lang w:val="pt_PT" w:bidi="pt_PT"/>
        </w:rPr>
      </w:r>
      <w:r>
        <w:rPr>
          <w:lang w:val="pt_PT" w:bidi="pt_PT"/>
        </w:rPr>
        <w:t>Na quinta cena, o narrador mostra por que Gideão estava tão determinado a capturar os reis midianitas. Gideão pergunta aos reis midianitas sobre os homens israelitas que os midianitas mataram em Tabor. Gideão pergunta como eram aqueles homens israelitas. Algumas traduções dizem que Gideão pergunta onde esses homens estão. Gideão provavelmente já sabe que aqueles homens estão mortos e que os homens eram os irmãos de Gideão. Gideão pode querer ver se os reis midianitas se vangloriarão sobre o que os reis fizeram. Gideão pode querer que os outros israelitas ouçam o que os reis midianitas fizeram, para que os israelitas entendam por que Gideão perseguiu os midianitas até tão longe.</w:t>
      </w:r>
    </w:p>
    <w:p>
      <w:pPr/>
      <w:r>
        <w:rPr>
          <w:lang w:val="pt_PT" w:bidi="pt_PT"/>
        </w:rPr>
      </w:r>
      <w:r>
        <w:rPr>
          <w:lang w:val="pt_PT" w:bidi="pt_PT"/>
        </w:rPr>
        <w:t>Os reis midianitas declaram que os homens que eles mataram eram como Gideão. Os reis dizem que tanto Gideão quanto aqueles homens pareciam, ou agiam, como os filhos de um rei. Isso pode significar que os homens eram fortes, impressionantes, ou que o povo respeitava os homens.</w:t>
      </w:r>
    </w:p>
    <w:p>
      <w:pPr/>
      <w:r>
        <w:rPr>
          <w:lang w:val="pt_PT" w:bidi="pt_PT"/>
        </w:rPr>
      </w:r>
      <w:r>
        <w:rPr>
          <w:lang w:val="pt_PT" w:bidi="pt_PT"/>
        </w:rPr>
        <w:t>Parem aqui e discutam essa pergunta em grupo: descrevam como seria um rei ou líder poderoso em sua cultura. Descrevam não apenas como ele se parece, mas como ele age e como é seu caráter. Discutam sobre alguém que vocês conhecem que parece ou age assim. Pause este áudio aqui.</w:t>
      </w:r>
    </w:p>
    <w:p>
      <w:pPr/>
      <w:r>
        <w:rPr>
          <w:lang w:val="pt_PT" w:bidi="pt_PT"/>
        </w:rPr>
      </w:r>
      <w:r>
        <w:rPr>
          <w:lang w:val="pt_PT" w:bidi="pt_PT"/>
        </w:rPr>
        <w:t>Gideão revela agora que aqueles homens eram os irmãos de Gideão. Gideão enfatiza que os homens eram familiares próximos quando Gideão diz que aqueles homens eram filhos da mãe de Gideão. Se os midianitas não tivessem matado os irmãos de Gideão, Gideão não mataria os reis. Gideão faz um juramento israelita comum e diz que isso é tão certo quanto Yahweh vive.</w:t>
      </w:r>
    </w:p>
    <w:p>
      <w:pPr/>
      <w:r>
        <w:rPr>
          <w:lang w:val="pt_PT" w:bidi="pt_PT"/>
        </w:rPr>
      </w:r>
      <w:r>
        <w:rPr>
          <w:lang w:val="pt_PT" w:bidi="pt_PT"/>
        </w:rPr>
        <w:t>Parem aqui e discutam essa pergunta em grupo: em sua cultura, que palavras ou frases as pessoas usam para mostrar que algo é uma certeza absoluta? Pause este áudio aqui.</w:t>
      </w:r>
    </w:p>
    <w:p>
      <w:pPr/>
      <w:r>
        <w:rPr>
          <w:lang w:val="pt_PT" w:bidi="pt_PT"/>
        </w:rPr>
      </w:r>
      <w:r>
        <w:rPr>
          <w:lang w:val="pt_PT" w:bidi="pt_PT"/>
        </w:rPr>
        <w:t>No entanto, como os reis midianitas mataram os irmãos de Gideão, Gideão dá a entender que os reis deveriam morrer. Gideão diz a seu filho, Jéter, para matar os reis midianitas. Embora Jéter seja velho o suficiente para viajar com os soldados e lutar, Jéter ainda é jovem. Jéter provavelmente não lutou em muitas batalhas ou matou muitas pessoas. Jéter está com medo e não puxa sua espada para matar os dois reis midianitas.</w:t>
      </w:r>
    </w:p>
    <w:p>
      <w:pPr/>
      <w:r>
        <w:rPr>
          <w:lang w:val="pt_PT" w:bidi="pt_PT"/>
        </w:rPr>
      </w:r>
      <w:r>
        <w:rPr>
          <w:lang w:val="pt_PT" w:bidi="pt_PT"/>
        </w:rPr>
        <w:t>Parem aqui e, em grupo, olhem para uma imagem de uma espada. Falem sobre palavras que vocês usam para descrever um menino da idade de Jéter que é velho o suficiente para lutar, mas não muito experiente. Pause este áudio aqui.</w:t>
      </w:r>
    </w:p>
    <w:p>
      <w:pPr/>
      <w:r>
        <w:rPr>
          <w:lang w:val="pt_PT" w:bidi="pt_PT"/>
        </w:rPr>
      </w:r>
      <w:r>
        <w:rPr>
          <w:lang w:val="pt_PT" w:bidi="pt_PT"/>
        </w:rPr>
        <w:t>Os reis zombam de Gideão e dizem que se Gideão é forte, como um homem de verdade, o próprio Gideão deve matar os reis para provar isso. Então Gideão usa sua espada para matar os reis. Então Gideão tira os ornamentos, as decorações de prata e ouro, dos camelos dos reis. Os camelos eram animais grandes e fortes nos quais as pessoas se sentavam enquanto viajavam.</w:t>
      </w:r>
    </w:p>
    <w:p>
      <w:pPr/>
      <w:r>
        <w:rPr>
          <w:lang w:val="pt_PT" w:bidi="pt_PT"/>
        </w:rPr>
      </w:r>
      <w:r>
        <w:rPr>
          <w:lang w:val="pt_PT" w:bidi="pt_PT"/>
        </w:rPr>
        <w:t>Parem aqui e, em grupo, olhem para uma imagem de um camelo. Olhem também para uma imagem de ornamentos de prata e ouro.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8.4–21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Gideão, filho de Joás</w:t>
      </w:r>
    </w:p>
    <w:p>
      <w:pPr>
        <w:pStyle w:val="ListBullet"/>
        <w:spacing w:line="240" w:lineRule="auto"/>
        <w:ind w:left="720"/>
      </w:pPr>
      <w:r>
        <w:rPr>
          <w:lang w:val="pt_PT" w:bidi="pt_PT"/>
        </w:rPr>
      </w:r>
      <w:r>
        <w:rPr>
          <w:lang w:val="pt_PT" w:bidi="pt_PT"/>
        </w:rPr>
        <w:t>Os 300 soldados israelitas com Gideão</w:t>
      </w:r>
    </w:p>
    <w:p>
      <w:pPr>
        <w:pStyle w:val="ListBullet"/>
        <w:spacing w:line="240" w:lineRule="auto"/>
        <w:ind w:left="720"/>
      </w:pPr>
      <w:r>
        <w:rPr>
          <w:lang w:val="pt_PT" w:bidi="pt_PT"/>
        </w:rPr>
      </w:r>
      <w:r>
        <w:rPr>
          <w:lang w:val="pt_PT" w:bidi="pt_PT"/>
        </w:rPr>
        <w:t>Os anciãos e líderes de Sucote</w:t>
      </w:r>
    </w:p>
    <w:p>
      <w:pPr>
        <w:pStyle w:val="ListBullet"/>
        <w:spacing w:line="240" w:lineRule="auto"/>
        <w:ind w:left="720"/>
      </w:pPr>
      <w:r>
        <w:rPr>
          <w:lang w:val="pt_PT" w:bidi="pt_PT"/>
        </w:rPr>
      </w:r>
      <w:r>
        <w:rPr>
          <w:lang w:val="pt_PT" w:bidi="pt_PT"/>
        </w:rPr>
        <w:t>Zeba e Zalmuna, dois reis midianitas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homens de Peniel</w:t>
      </w:r>
    </w:p>
    <w:p>
      <w:pPr>
        <w:pStyle w:val="ListBullet"/>
        <w:spacing w:line="240" w:lineRule="auto"/>
        <w:ind w:left="720"/>
      </w:pPr>
      <w:r>
        <w:rPr>
          <w:lang w:val="pt_PT" w:bidi="pt_PT"/>
        </w:rPr>
      </w:r>
      <w:r>
        <w:rPr>
          <w:lang w:val="pt_PT" w:bidi="pt_PT"/>
        </w:rPr>
        <w:t>Os 15.000 soldados midianitas com Zeba e Zalmuna</w:t>
      </w:r>
    </w:p>
    <w:p>
      <w:pPr>
        <w:pStyle w:val="ListBullet"/>
        <w:spacing w:line="240" w:lineRule="auto"/>
        <w:ind w:left="720"/>
      </w:pPr>
      <w:r>
        <w:rPr>
          <w:lang w:val="pt_PT" w:bidi="pt_PT"/>
        </w:rPr>
      </w:r>
      <w:r>
        <w:rPr>
          <w:lang w:val="pt_PT" w:bidi="pt_PT"/>
        </w:rPr>
        <w:t>Um homem jovem de Sucote</w:t>
      </w:r>
    </w:p>
    <w:p>
      <w:pPr>
        <w:pStyle w:val="ListBullet"/>
        <w:spacing w:line="240" w:lineRule="auto"/>
        <w:ind w:left="720"/>
      </w:pPr>
      <w:r>
        <w:rPr>
          <w:lang w:val="pt_PT" w:bidi="pt_PT"/>
        </w:rPr>
      </w:r>
      <w:r>
        <w:rPr>
          <w:lang w:val="pt_PT" w:bidi="pt_PT"/>
        </w:rPr>
        <w:t>Os irmãos de Gideão</w:t>
      </w:r>
    </w:p>
    <w:p>
      <w:pPr>
        <w:pStyle w:val="ListBullet"/>
        <w:spacing w:line="240" w:lineRule="auto"/>
        <w:ind w:left="720"/>
      </w:pPr>
      <w:r>
        <w:rPr>
          <w:lang w:val="pt_PT" w:bidi="pt_PT"/>
        </w:rPr>
      </w:r>
      <w:r>
        <w:rPr>
          <w:lang w:val="pt_PT" w:bidi="pt_PT"/>
        </w:rPr>
        <w:t>E Jéter, o filho de Gideão.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Gideão e seus 300 soldados continuaram a perseguir o inimigo. Mesmo que os homens estivessem muito cansados, eles atravessaram o rio Jordão. Gideão e seus homens chegaram à cidade de Sucote. Gideão disse ao povo de Sucote: "Deem um pouco de comida aos soldados que estão comigo, porque eles estão exaustos. Estamos perseguindo Zeba e Zalmuna, os reis de Midiã".</w:t>
      </w:r>
    </w:p>
    <w:p>
      <w:pPr/>
      <w:r>
        <w:rPr>
          <w:lang w:val="pt_PT" w:bidi="pt_PT"/>
        </w:rPr>
      </w:r>
      <w:r>
        <w:rPr>
          <w:lang w:val="pt_PT" w:bidi="pt_PT"/>
        </w:rPr>
        <w:t>Mas os líderes de Sucote disseram: "Vocês ainda não capturaram Zeba e Zalmuna, então não alimentaremos seus soldados. Capturem aqueles reis primeiro e então daremos comida a vocês".</w:t>
      </w:r>
    </w:p>
    <w:p>
      <w:pPr/>
      <w:r>
        <w:rPr>
          <w:lang w:val="pt_PT" w:bidi="pt_PT"/>
        </w:rPr>
      </w:r>
      <w:r>
        <w:rPr>
          <w:lang w:val="pt_PT" w:bidi="pt_PT"/>
        </w:rPr>
        <w:t>Pause a encenação. Pergunte à pessoa que interpreta os líderes de Sucote: “O que você está sentindo ou pensando?” A pessoa pode responder coisas como:</w:t>
      </w:r>
    </w:p>
    <w:p>
      <w:pPr>
        <w:pStyle w:val="ListBullet"/>
        <w:spacing w:line="240" w:lineRule="auto"/>
        <w:ind w:left="720"/>
      </w:pPr>
      <w:r>
        <w:rPr>
          <w:lang w:val="pt_PT" w:bidi="pt_PT"/>
        </w:rPr>
      </w:r>
      <w:r>
        <w:rPr>
          <w:lang w:val="pt_PT" w:bidi="pt_PT"/>
        </w:rPr>
        <w:t>Os midianitas têm nos atacado por anos. Não temos certeza de que Gideão possa derrotar os midianitas. Se Gideão falhar, estamos com medo de que os midianitas nos punam! Ou</w:t>
      </w:r>
    </w:p>
    <w:p>
      <w:pPr>
        <w:pStyle w:val="ListBullet"/>
        <w:spacing w:line="240" w:lineRule="auto"/>
        <w:ind w:left="720"/>
      </w:pPr>
      <w:r>
        <w:rPr>
          <w:lang w:val="pt_PT" w:bidi="pt_PT"/>
        </w:rPr>
      </w:r>
      <w:r>
        <w:rPr>
          <w:lang w:val="pt_PT" w:bidi="pt_PT"/>
        </w:rPr>
        <w:t>Não queremos compartilhar nossa comida com centenas de estranhos. Juntamos a comida e os suprimentos para alimentar nossas famílias! Se doarmos a comida, podemos não ter o suficiente! Ou</w:t>
      </w:r>
    </w:p>
    <w:p>
      <w:pPr>
        <w:pStyle w:val="ListBullet"/>
        <w:spacing w:line="240" w:lineRule="auto"/>
        <w:ind w:left="720"/>
      </w:pPr>
      <w:r>
        <w:rPr>
          <w:lang w:val="pt_PT" w:bidi="pt_PT"/>
        </w:rPr>
      </w:r>
      <w:r>
        <w:rPr>
          <w:lang w:val="pt_PT" w:bidi="pt_PT"/>
        </w:rPr>
        <w:t>Não conhecemos Gideão. Não escolhemos Gideão como nosso líder. Não devemos nada a Gideão.</w:t>
      </w:r>
    </w:p>
    <w:p>
      <w:pPr/>
      <w:r>
        <w:rPr>
          <w:lang w:val="pt_PT" w:bidi="pt_PT"/>
        </w:rPr>
      </w:r>
      <w:r>
        <w:rPr>
          <w:lang w:val="pt_PT" w:bidi="pt_PT"/>
        </w:rPr>
        <w:t>Continue a encenação.</w:t>
      </w:r>
    </w:p>
    <w:p>
      <w:pPr/>
      <w:r>
        <w:rPr>
          <w:lang w:val="pt_PT" w:bidi="pt_PT"/>
        </w:rPr>
      </w:r>
      <w:r>
        <w:rPr>
          <w:lang w:val="pt_PT" w:bidi="pt_PT"/>
        </w:rPr>
        <w:t>Gideão respondeu: "Como vocês disseram essas coisas, é isso o que acontecerá. Yahweh me ajudará, e eu capturarei o rei Zeba e o rei Zalmuna. Então eu voltarei aqui e baterei em seus corpos com espinhos e ramos afiados do deserto".</w:t>
      </w:r>
    </w:p>
    <w:p>
      <w:pPr/>
      <w:r>
        <w:rPr>
          <w:lang w:val="pt_PT" w:bidi="pt_PT"/>
        </w:rPr>
      </w:r>
      <w:r>
        <w:rPr>
          <w:lang w:val="pt_PT" w:bidi="pt_PT"/>
        </w:rPr>
        <w:t>De lá, Gideão foi para a cidade de Peniel. Gideão pediu ao povo de lá que desse comida a Gideão também. Mas o povo de Peniel respondeu da mesma maneira que o povo da cidade de Sucote havia respondido. Então Gideão disse: “Vou vencer essa batalha. Então voltarei e destruirei a torre de sua cidade".</w:t>
      </w:r>
    </w:p>
    <w:p>
      <w:pPr/>
      <w:r>
        <w:rPr>
          <w:lang w:val="pt_PT" w:bidi="pt_PT"/>
        </w:rPr>
      </w:r>
      <w:r>
        <w:rPr>
          <w:lang w:val="pt_PT" w:bidi="pt_PT"/>
        </w:rPr>
        <w:t>Pause a encenação. 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Estou irado pelo povo de Sucote e Peniel me desrespeitar na frente de todos os meus soldados; ou</w:t>
      </w:r>
    </w:p>
    <w:p>
      <w:pPr>
        <w:pStyle w:val="ListBullet"/>
        <w:spacing w:line="240" w:lineRule="auto"/>
        <w:ind w:left="720"/>
      </w:pPr>
      <w:r>
        <w:rPr>
          <w:lang w:val="pt_PT" w:bidi="pt_PT"/>
        </w:rPr>
      </w:r>
      <w:r>
        <w:rPr>
          <w:lang w:val="pt_PT" w:bidi="pt_PT"/>
        </w:rPr>
        <w:t>Estou tentando cuidar de meus soldados e proteger todos em Israel! Não entendo por que esses outros israelitas não querem me ajudar!" Ou</w:t>
      </w:r>
    </w:p>
    <w:p>
      <w:pPr>
        <w:pStyle w:val="ListBullet"/>
        <w:spacing w:line="240" w:lineRule="auto"/>
        <w:ind w:left="720"/>
      </w:pPr>
      <w:r>
        <w:rPr>
          <w:lang w:val="pt_PT" w:bidi="pt_PT"/>
        </w:rPr>
      </w:r>
      <w:r>
        <w:rPr>
          <w:lang w:val="pt_PT" w:bidi="pt_PT"/>
        </w:rPr>
        <w:t>O povo de Sucote e Peniel deve nos ajudar! Todos somos israelitas e Yahweh me escolheu para liderar os israelitas. O povo dessas cidades me desobedeceu e merece punição.</w:t>
      </w:r>
    </w:p>
    <w:p>
      <w:pPr/>
      <w:r>
        <w:rPr>
          <w:lang w:val="pt_PT" w:bidi="pt_PT"/>
        </w:rPr>
      </w:r>
      <w:r>
        <w:rPr>
          <w:lang w:val="pt_PT" w:bidi="pt_PT"/>
        </w:rPr>
        <w:t>Continue a encenação.</w:t>
      </w:r>
    </w:p>
    <w:p>
      <w:pPr/>
      <w:r>
        <w:rPr>
          <w:lang w:val="pt_PT" w:bidi="pt_PT"/>
        </w:rPr>
      </w:r>
      <w:r>
        <w:rPr>
          <w:lang w:val="pt_PT" w:bidi="pt_PT"/>
        </w:rPr>
        <w:t>O rei Zeba e o rei Zalmuna estavam na cidade de Carcor com seu exército de cerca de 15.000 homens. Isso era tudo o que restou do exército do povo do leste. Cento e vinte mil de seus soldados já haviam morrido. Gideão subiu do vale do rio Jordão ao longo da estrada que os nômades, ou comerciantes viajantes, usavam, que ficava a leste das cidades de Noba e Jogbeá. Gideão e seus soldados surpreenderam os soldados midianitas e os atacaram. Os dois reis de Midiã, Zeba e Zalmuna, fugiram. Gideão os perseguiu e os pegou, e todos os soldados midianitas fugiram.</w:t>
      </w:r>
    </w:p>
    <w:p>
      <w:pPr/>
      <w:r>
        <w:rPr>
          <w:lang w:val="pt_PT" w:bidi="pt_PT"/>
        </w:rPr>
      </w:r>
      <w:r>
        <w:rPr>
          <w:lang w:val="pt_PT" w:bidi="pt_PT"/>
        </w:rPr>
        <w:t>Pause a encenação. Pergunte à pessoa que interpreta Zeba e Zalmuna: “O que você está sentindo ou pensando?” A pessoa pode responder coisas como:</w:t>
      </w:r>
    </w:p>
    <w:p>
      <w:pPr>
        <w:pStyle w:val="ListBullet"/>
        <w:spacing w:line="240" w:lineRule="auto"/>
        <w:ind w:left="720"/>
      </w:pPr>
      <w:r>
        <w:rPr>
          <w:lang w:val="pt_PT" w:bidi="pt_PT"/>
        </w:rPr>
      </w:r>
      <w:r>
        <w:rPr>
          <w:lang w:val="pt_PT" w:bidi="pt_PT"/>
        </w:rPr>
        <w:t>Agora que estamos em Carcor, devemos estar seguros. Estamos perto de nossa casa. Certamente os israelitas não nos seguirão tão longe. Não preciso dizer a meus soldados para estarem atentos a problemas; ou</w:t>
      </w:r>
    </w:p>
    <w:p>
      <w:pPr>
        <w:pStyle w:val="ListBullet"/>
        <w:spacing w:line="240" w:lineRule="auto"/>
        <w:ind w:left="720"/>
      </w:pPr>
      <w:r>
        <w:rPr>
          <w:lang w:val="pt_PT" w:bidi="pt_PT"/>
        </w:rPr>
      </w:r>
      <w:r>
        <w:rPr>
          <w:lang w:val="pt_PT" w:bidi="pt_PT"/>
        </w:rPr>
        <w:t>Não entendo como um grupo tão pequeno de soldados israelitas continua a nos vencer! Eles devem ter um deus que luta por eles; ou</w:t>
      </w:r>
    </w:p>
    <w:p>
      <w:pPr>
        <w:pStyle w:val="ListBullet"/>
        <w:spacing w:line="240" w:lineRule="auto"/>
        <w:ind w:left="720"/>
      </w:pPr>
      <w:r>
        <w:rPr>
          <w:lang w:val="pt_PT" w:bidi="pt_PT"/>
        </w:rPr>
      </w:r>
      <w:r>
        <w:rPr>
          <w:lang w:val="pt_PT" w:bidi="pt_PT"/>
        </w:rPr>
        <w:t>Não quero que os israelitas me matem ou capturem! Se eu fugir da batalha, talvez eu consiga ficar em segurança!</w:t>
      </w:r>
    </w:p>
    <w:p>
      <w:pPr/>
      <w:r>
        <w:rPr>
          <w:lang w:val="pt_PT" w:bidi="pt_PT"/>
        </w:rPr>
      </w:r>
      <w:r>
        <w:rPr>
          <w:lang w:val="pt_PT" w:bidi="pt_PT"/>
        </w:rPr>
        <w:t>Continue a encenação.</w:t>
      </w:r>
    </w:p>
    <w:p>
      <w:pPr/>
      <w:r>
        <w:rPr>
          <w:lang w:val="pt_PT" w:bidi="pt_PT"/>
        </w:rPr>
      </w:r>
      <w:r>
        <w:rPr>
          <w:lang w:val="pt_PT" w:bidi="pt_PT"/>
        </w:rPr>
        <w:t>Então Gideão, filho de Joás, retornou pela passagem de Heres. Gideão capturou um homem jovem da cidade de Sucote e perguntou ao homem sobre os líderes da cidade. O jovem escreveu os nomes de 77 oficiais e anciãos da cidade de Sucote e entregou a Gideão.</w:t>
      </w:r>
    </w:p>
    <w:p>
      <w:pPr/>
      <w:r>
        <w:rPr>
          <w:lang w:val="pt_PT" w:bidi="pt_PT"/>
        </w:rPr>
      </w:r>
      <w:r>
        <w:rPr>
          <w:lang w:val="pt_PT" w:bidi="pt_PT"/>
        </w:rPr>
        <w:t>Pause a encenação. Pergunte à pessoa que interpreta o homem jovem de Sucote: “O que você está sentindo ou pensando?” A pessoa pode responder coisas como:</w:t>
      </w:r>
    </w:p>
    <w:p>
      <w:pPr>
        <w:pStyle w:val="ListBullet"/>
        <w:spacing w:line="240" w:lineRule="auto"/>
        <w:ind w:left="720"/>
      </w:pPr>
      <w:r>
        <w:rPr>
          <w:lang w:val="pt_PT" w:bidi="pt_PT"/>
        </w:rPr>
      </w:r>
      <w:r>
        <w:rPr>
          <w:lang w:val="pt_PT" w:bidi="pt_PT"/>
        </w:rPr>
        <w:t>Estou com medo desse homem que me pegou. Esse homem tem tantos soldados, e eles acabaram de derrotar nossos inimigos, os midianitas. Farei o que este homem pedir; ou</w:t>
      </w:r>
    </w:p>
    <w:p>
      <w:pPr>
        <w:pStyle w:val="ListBullet"/>
        <w:spacing w:line="240" w:lineRule="auto"/>
        <w:ind w:left="720"/>
      </w:pPr>
      <w:r>
        <w:rPr>
          <w:lang w:val="pt_PT" w:bidi="pt_PT"/>
        </w:rPr>
      </w:r>
      <w:r>
        <w:rPr>
          <w:lang w:val="pt_PT" w:bidi="pt_PT"/>
        </w:rPr>
        <w:t>Estou envergonhado de como nossos líderes agiram quando Gideão veio à nossa cidade. Eu direi a Gideão os nomes das pessoas que zombaram dele; ou</w:t>
      </w:r>
    </w:p>
    <w:p>
      <w:pPr>
        <w:pStyle w:val="ListBullet"/>
        <w:spacing w:line="240" w:lineRule="auto"/>
        <w:ind w:left="720"/>
      </w:pPr>
      <w:r>
        <w:rPr>
          <w:lang w:val="pt_PT" w:bidi="pt_PT"/>
        </w:rPr>
      </w:r>
      <w:r>
        <w:rPr>
          <w:lang w:val="pt_PT" w:bidi="pt_PT"/>
        </w:rPr>
        <w:t>Não quero que Gideão fira o povo da minha cidade. Talvez se eu disser a ele os nomes dos líderes, Gideão não punirá a mim nem ao restante do povo na cidade.</w:t>
      </w:r>
    </w:p>
    <w:p>
      <w:pPr/>
      <w:r>
        <w:rPr>
          <w:lang w:val="pt_PT" w:bidi="pt_PT"/>
        </w:rPr>
      </w:r>
      <w:r>
        <w:rPr>
          <w:lang w:val="pt_PT" w:bidi="pt_PT"/>
        </w:rPr>
        <w:t>Continue a encenação.</w:t>
      </w:r>
    </w:p>
    <w:p>
      <w:pPr/>
      <w:r>
        <w:rPr>
          <w:lang w:val="pt_PT" w:bidi="pt_PT"/>
        </w:rPr>
      </w:r>
      <w:r>
        <w:rPr>
          <w:lang w:val="pt_PT" w:bidi="pt_PT"/>
        </w:rPr>
        <w:t>Então Gideão e os soldados de Gideão voltaram para Sucote e falaram com seus líderes. Gideão disse: "Olhem, eu capturei o rei Zeba e o rei Zalmuna. Quando eu estava aqui antes, vocês zombaram de mim. Vocês disseram que até que eu capturasse esses reis, vocês não dariam comida alguma a meus homens cansados". Então Gideão açoitou os anciãos da cidade de Sucote com espinhos e varas pontiagudas do deserto. Gideão queria punir os líderes porque os líderes se recusaram a ajudar Gideão. Gideão também destruiu a torre na cidade de Peniel e matou os homens que viviam lá.</w:t>
      </w:r>
    </w:p>
    <w:p>
      <w:pPr/>
      <w:r>
        <w:rPr>
          <w:lang w:val="pt_PT" w:bidi="pt_PT"/>
        </w:rPr>
      </w:r>
      <w:r>
        <w:rPr>
          <w:lang w:val="pt_PT" w:bidi="pt_PT"/>
        </w:rPr>
        <w:t>Pause a encenação. Pergunte à pessoa que interpreta o povo de Sucote e Peniel: “O que você está sentindo ou pensando?”. A pessoa pode responder coisas como:</w:t>
      </w:r>
    </w:p>
    <w:p>
      <w:pPr>
        <w:pStyle w:val="ListBullet"/>
        <w:spacing w:line="240" w:lineRule="auto"/>
        <w:ind w:left="720"/>
      </w:pPr>
      <w:r>
        <w:rPr>
          <w:lang w:val="pt_PT" w:bidi="pt_PT"/>
        </w:rPr>
      </w:r>
      <w:r>
        <w:rPr>
          <w:lang w:val="pt_PT" w:bidi="pt_PT"/>
        </w:rPr>
        <w:t>Estou chocado e horrorizado com essa punição dura! Agora estou com medo de Gideão e farei o que ele diz; ou</w:t>
      </w:r>
    </w:p>
    <w:p>
      <w:pPr>
        <w:pStyle w:val="ListBullet"/>
        <w:spacing w:line="240" w:lineRule="auto"/>
        <w:ind w:left="720"/>
      </w:pPr>
      <w:r>
        <w:rPr>
          <w:lang w:val="pt_PT" w:bidi="pt_PT"/>
        </w:rPr>
      </w:r>
      <w:r>
        <w:rPr>
          <w:lang w:val="pt_PT" w:bidi="pt_PT"/>
        </w:rPr>
        <w:t>Gideão e seus homens podem ser israelitas, mas eles não são como nós. Vejam o quão violentos esses homens são. É por isso que não quero ajudar ninguém que não seja de nossa cidade; ou</w:t>
      </w:r>
    </w:p>
    <w:p>
      <w:pPr>
        <w:pStyle w:val="ListBullet"/>
        <w:spacing w:line="240" w:lineRule="auto"/>
        <w:ind w:left="720"/>
      </w:pPr>
      <w:r>
        <w:rPr>
          <w:lang w:val="pt_PT" w:bidi="pt_PT"/>
        </w:rPr>
      </w:r>
      <w:r>
        <w:rPr>
          <w:lang w:val="pt_PT" w:bidi="pt_PT"/>
        </w:rPr>
        <w:t>Não entendo por que Gideão nos pune tão duramente. Gideão ainda derrotou os midianitas, mesmo que não tenhamos dado comida a eles.</w:t>
      </w:r>
    </w:p>
    <w:p>
      <w:pPr/>
      <w:r>
        <w:rPr>
          <w:lang w:val="pt_PT" w:bidi="pt_PT"/>
        </w:rPr>
      </w:r>
      <w:r>
        <w:rPr>
          <w:lang w:val="pt_PT" w:bidi="pt_PT"/>
        </w:rPr>
        <w:t>Continue a encenação.</w:t>
      </w:r>
    </w:p>
    <w:p>
      <w:pPr/>
      <w:r>
        <w:rPr>
          <w:lang w:val="pt_PT" w:bidi="pt_PT"/>
        </w:rPr>
      </w:r>
      <w:r>
        <w:rPr>
          <w:lang w:val="pt_PT" w:bidi="pt_PT"/>
        </w:rPr>
        <w:t>Então Gideão perguntou ao rei Zeba e ao rei Zalmuna: “Como eram os homens que vocês mataram em Tabor?”.</w:t>
      </w:r>
    </w:p>
    <w:p>
      <w:pPr/>
      <w:r>
        <w:rPr>
          <w:lang w:val="pt_PT" w:bidi="pt_PT"/>
        </w:rPr>
      </w:r>
      <w:r>
        <w:rPr>
          <w:lang w:val="pt_PT" w:bidi="pt_PT"/>
        </w:rPr>
        <w:t>Os reis responderam: "Eles eram homens como você. Todos eles pareciam filhos de um rei".</w:t>
      </w:r>
    </w:p>
    <w:p>
      <w:pPr/>
      <w:r>
        <w:rPr>
          <w:lang w:val="pt_PT" w:bidi="pt_PT"/>
        </w:rPr>
      </w:r>
      <w:r>
        <w:rPr>
          <w:lang w:val="pt_PT" w:bidi="pt_PT"/>
        </w:rPr>
        <w:t>Gideão disse: "Eles eram meus irmãos, os filhos de minha mãe. Eu juro, tão certamente quanto Yahweh vive, se vocês os tivessem deixado viver, eu não mataria vocês".</w:t>
      </w:r>
    </w:p>
    <w:p>
      <w:pPr/>
      <w:r>
        <w:rPr>
          <w:lang w:val="pt_PT" w:bidi="pt_PT"/>
        </w:rPr>
      </w:r>
      <w:r>
        <w:rPr>
          <w:lang w:val="pt_PT" w:bidi="pt_PT"/>
        </w:rPr>
        <w:t>Pause a encenação. 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Estou tão irado por esses reis midianitas terem matado meus irmãos. Eu os teria perseguido ainda mais longe do que Carcor para pegá-los; ou</w:t>
      </w:r>
    </w:p>
    <w:p>
      <w:pPr>
        <w:pStyle w:val="ListBullet"/>
        <w:spacing w:line="240" w:lineRule="auto"/>
        <w:ind w:left="720"/>
      </w:pPr>
      <w:r>
        <w:rPr>
          <w:lang w:val="pt_PT" w:bidi="pt_PT"/>
        </w:rPr>
      </w:r>
      <w:r>
        <w:rPr>
          <w:lang w:val="pt_PT" w:bidi="pt_PT"/>
        </w:rPr>
        <w:t>Quero que os israelitas ouçam o que os reis midianitas fizeram. Os midianitas mataram muitos membros da nossa família ao longo dos anos. Todos sabem que esses reis merecem morrer; ou</w:t>
      </w:r>
    </w:p>
    <w:p>
      <w:pPr>
        <w:pStyle w:val="ListBullet"/>
        <w:spacing w:line="240" w:lineRule="auto"/>
        <w:ind w:left="720"/>
      </w:pPr>
      <w:r>
        <w:rPr>
          <w:lang w:val="pt_PT" w:bidi="pt_PT"/>
        </w:rPr>
      </w:r>
      <w:r>
        <w:rPr>
          <w:lang w:val="pt_PT" w:bidi="pt_PT"/>
        </w:rPr>
        <w:t>Eu me importo profundamente com minha família. Não perdoarei ou pouparei ninguém que ferir minha família.</w:t>
      </w:r>
    </w:p>
    <w:p>
      <w:pPr/>
      <w:r>
        <w:rPr>
          <w:lang w:val="pt_PT" w:bidi="pt_PT"/>
        </w:rPr>
      </w:r>
      <w:r>
        <w:rPr>
          <w:lang w:val="pt_PT" w:bidi="pt_PT"/>
        </w:rPr>
        <w:t>Continue a encenação.</w:t>
      </w:r>
    </w:p>
    <w:p>
      <w:pPr/>
      <w:r>
        <w:rPr>
          <w:lang w:val="pt_PT" w:bidi="pt_PT"/>
        </w:rPr>
      </w:r>
      <w:r>
        <w:rPr>
          <w:lang w:val="pt_PT" w:bidi="pt_PT"/>
        </w:rPr>
        <w:t>Então Gideão voltou-se para seu filho mais velho, Jéter, e disse: "Mate-os".</w:t>
      </w:r>
    </w:p>
    <w:p>
      <w:pPr/>
      <w:r>
        <w:rPr>
          <w:lang w:val="pt_PT" w:bidi="pt_PT"/>
        </w:rPr>
      </w:r>
      <w:r>
        <w:rPr>
          <w:lang w:val="pt_PT" w:bidi="pt_PT"/>
        </w:rPr>
        <w:t>Mas Jéter não puxou sua espada porque ainda era apenas um menino e estava com medo.</w:t>
      </w:r>
    </w:p>
    <w:p>
      <w:pPr/>
      <w:r>
        <w:rPr>
          <w:lang w:val="pt_PT" w:bidi="pt_PT"/>
        </w:rPr>
      </w:r>
      <w:r>
        <w:rPr>
          <w:lang w:val="pt_PT" w:bidi="pt_PT"/>
        </w:rPr>
        <w:t>O rei Zeba e o rei Zalmuna disseram a Gideão: "Venha você mesmo. Se você é forte, como um homem de verdade, nos mate você mesmo para provar isso".</w:t>
      </w:r>
    </w:p>
    <w:p>
      <w:pPr/>
      <w:r>
        <w:rPr>
          <w:lang w:val="pt_PT" w:bidi="pt_PT"/>
        </w:rPr>
      </w:r>
      <w:r>
        <w:rPr>
          <w:lang w:val="pt_PT" w:bidi="pt_PT"/>
        </w:rPr>
        <w:t>Então Gideão tirou sua espada e matou ambos os reis. Então Gideão tirou os ornamentos valiosos dos pescoços dos camelos deles.</w:t>
      </w:r>
    </w:p>
    <w:p>
      <w:pPr/>
      <w:r>
        <w:rPr>
          <w:lang w:val="pt_PT" w:bidi="pt_PT"/>
        </w:rPr>
      </w:r>
      <w:r>
        <w:rPr>
          <w:lang w:val="pt_PT" w:bidi="pt_PT"/>
        </w:rPr>
        <w:t>Pause a encenação. Pergunte à pessoa que interpreta o rei Zeba e o rei Zalmuna: “O que você está sentindo ou pensando?”. A pessoa pode responder coisas como:</w:t>
      </w:r>
    </w:p>
    <w:p>
      <w:pPr>
        <w:pStyle w:val="ListBullet"/>
        <w:spacing w:line="240" w:lineRule="auto"/>
        <w:ind w:left="720"/>
      </w:pPr>
      <w:r>
        <w:rPr>
          <w:lang w:val="pt_PT" w:bidi="pt_PT"/>
        </w:rPr>
      </w:r>
      <w:r>
        <w:rPr>
          <w:lang w:val="pt_PT" w:bidi="pt_PT"/>
        </w:rPr>
        <w:t>Sabemos que morreremos de qualquer forma. Não mostraremos medo antes de morrer; ou</w:t>
      </w:r>
    </w:p>
    <w:p>
      <w:pPr>
        <w:pStyle w:val="ListBullet"/>
        <w:spacing w:line="240" w:lineRule="auto"/>
        <w:ind w:left="720"/>
      </w:pPr>
      <w:r>
        <w:rPr>
          <w:lang w:val="pt_PT" w:bidi="pt_PT"/>
        </w:rPr>
      </w:r>
      <w:r>
        <w:rPr>
          <w:lang w:val="pt_PT" w:bidi="pt_PT"/>
        </w:rPr>
        <w:t>Estamos envergonhados e irados por Gideão e seu exército nos terem derrotado. Não podemos fazer muito para nos vingarmos deles, mas podemos fazer Gideão ficar mal na frente de seus homens.</w:t>
      </w:r>
    </w:p>
    <w:p>
      <w:pPr/>
      <w:r>
        <w:rPr>
          <w:lang w:val="pt_PT" w:bidi="pt_PT"/>
        </w:rPr>
      </w:r>
      <w:r>
        <w:rPr>
          <w:lang w:val="pt_PT" w:bidi="pt_PT"/>
        </w:rPr>
        <w:t>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Quero que as pessoas respeitem meu filho. Seria uma honra matar os reis dos midianitas, que feriram Israel por tantos anos; ou</w:t>
      </w:r>
    </w:p>
    <w:p>
      <w:pPr>
        <w:pStyle w:val="ListBullet"/>
        <w:spacing w:line="240" w:lineRule="auto"/>
        <w:ind w:left="720"/>
      </w:pPr>
      <w:r>
        <w:rPr>
          <w:lang w:val="pt_PT" w:bidi="pt_PT"/>
        </w:rPr>
      </w:r>
      <w:r>
        <w:rPr>
          <w:lang w:val="pt_PT" w:bidi="pt_PT"/>
        </w:rPr>
        <w:t>Primeiro os reis midianitas matam meus irmãos, então os reis dizem que eu não sou um homem forte! Mostrarei a todos minha força quando eu matar esses reis! Ou</w:t>
      </w:r>
    </w:p>
    <w:p>
      <w:pPr>
        <w:pStyle w:val="ListBullet"/>
        <w:spacing w:line="240" w:lineRule="auto"/>
        <w:ind w:left="720"/>
      </w:pPr>
      <w:r>
        <w:rPr>
          <w:lang w:val="pt_PT" w:bidi="pt_PT"/>
        </w:rPr>
      </w:r>
      <w:r>
        <w:rPr>
          <w:lang w:val="pt_PT" w:bidi="pt_PT"/>
        </w:rPr>
        <w:t>Como eu matei os reis de Midiã, os pertences deles agora são meus.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8.4–21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Gideão e seus soldados atravessam o </w:t>
      </w:r>
      <w:r>
        <w:rPr>
          <w:b/>
          <w:lang w:val="pt_PT" w:bidi="pt_PT"/>
        </w:rPr>
        <w:t>rio Jordão</w:t>
      </w:r>
      <w:r>
        <w:rPr>
          <w:lang w:val="pt_PT" w:bidi="pt_PT"/>
        </w:rPr>
        <w:t>. O rio Jordão é um longo rio que corre por Israel do norte ao sul. Para mais informações sobre o rio Jordão, consultem o Glossário Mestre. Usem a mesma palavra ou frase para o rio Jordão que vocês usaram em passagens anteriores.</w:t>
      </w:r>
    </w:p>
    <w:p>
      <w:pPr/>
      <w:r>
        <w:rPr>
          <w:lang w:val="pt_PT" w:bidi="pt_PT"/>
        </w:rPr>
      </w:r>
      <w:r>
        <w:rPr>
          <w:lang w:val="pt_PT" w:bidi="pt_PT"/>
        </w:rPr>
        <w:t xml:space="preserve">Gideão fala com os oficiais ou </w:t>
      </w:r>
      <w:r>
        <w:rPr>
          <w:b/>
          <w:lang w:val="pt_PT" w:bidi="pt_PT"/>
        </w:rPr>
        <w:t>anciãos</w:t>
      </w:r>
      <w:r>
        <w:rPr>
          <w:lang w:val="pt_PT" w:bidi="pt_PT"/>
        </w:rPr>
        <w:t xml:space="preserve"> de Sucote. Um ancião é uma pessoa com autoridade na comunidade. Para mais informações sobre anciãos, consultem o Glossário Mestre. Usem a mesma palavra ou frase para ancião que vocês usaram em passagens anteriores.</w:t>
      </w:r>
    </w:p>
    <w:p>
      <w:pPr/>
      <w:r>
        <w:rPr>
          <w:lang w:val="pt_PT" w:bidi="pt_PT"/>
        </w:rPr>
      </w:r>
      <w:r>
        <w:rPr>
          <w:lang w:val="pt_PT" w:bidi="pt_PT"/>
        </w:rPr>
        <w:t xml:space="preserve">Gideão diz que Gideão persegue Zeba e Zalmuna, que são os </w:t>
      </w:r>
      <w:r>
        <w:rPr>
          <w:b/>
          <w:lang w:val="pt_PT" w:bidi="pt_PT"/>
        </w:rPr>
        <w:t>reis</w:t>
      </w:r>
      <w:r>
        <w:rPr>
          <w:lang w:val="pt_PT" w:bidi="pt_PT"/>
        </w:rPr>
        <w:t xml:space="preserve"> dos midianitas. Um rei é alguém que governa sobre uma cidade ou território, como uma região ou um país. Zeba e Zalmuna podem ser reis de diferentes grupos de midianitas, ou um dos reis pode ser o aliado dos midianitas de outra nação. Para mais informações sobre rei, consultem o Glossário Mestre. Usem a mesma palavra ou frase para rei que vocês usaram em passagens anteriores. </w:t>
      </w:r>
    </w:p>
    <w:p>
      <w:pPr/>
      <w:r>
        <w:rPr>
          <w:lang w:val="pt_PT" w:bidi="pt_PT"/>
        </w:rPr>
      </w:r>
      <w:r>
        <w:rPr>
          <w:lang w:val="pt_PT" w:bidi="pt_PT"/>
        </w:rPr>
        <w:t xml:space="preserve">Gideão diz que </w:t>
      </w:r>
      <w:r>
        <w:rPr>
          <w:b/>
          <w:lang w:val="pt_PT" w:bidi="pt_PT"/>
        </w:rPr>
        <w:t>Yahweh</w:t>
      </w:r>
      <w:r>
        <w:rPr>
          <w:lang w:val="pt_PT" w:bidi="pt_PT"/>
        </w:rPr>
        <w:t xml:space="preserve"> ajudará os israelitas a derrotar os midianitas. Yahweh é o nome próprio de Deus. Yahweh é um nome único porque nenhuma outra religião nas terras ao redor de Israel usava um nome como esse para seu deus. Para mais informações sobre Yahweh, consultem o Glossário Mestre. Usem a mesma palavra ou frase para Yahweh que vocês usaram em passagens anteriores.</w:t>
      </w:r>
    </w:p>
    <w:p>
      <w:pPr/>
      <w:r>
        <w:rPr>
          <w:lang w:val="pt_PT" w:bidi="pt_PT"/>
        </w:rPr>
      </w:r>
      <w:r>
        <w:rPr>
          <w:lang w:val="pt_PT" w:bidi="pt_PT"/>
        </w:rPr>
        <w:t xml:space="preserve">Quando Yahweh ajuda os israelitas a derrotar os midianitas, Gideão diz que usará espinhos do </w:t>
      </w:r>
      <w:r>
        <w:rPr>
          <w:b/>
          <w:lang w:val="pt_PT" w:bidi="pt_PT"/>
        </w:rPr>
        <w:t>deserto</w:t>
      </w:r>
      <w:r>
        <w:rPr>
          <w:lang w:val="pt_PT" w:bidi="pt_PT"/>
        </w:rPr>
        <w:t xml:space="preserve"> para açoitar os líderes de Sucote. Um deserto ou ermo é um lugar solitário e estéril, sem água. Quase não há árvores ou arbustos que cresçam em um deserto. Apenas plantas muito fortes podem crescer lá. Para mais informações sobre deserto ou ermo, consultem o Glossário Mestre. Usem a mesma palavra ou frase para deserto que vocês usaram em passagens anteriores. </w:t>
      </w:r>
    </w:p>
    <w:p>
      <w:pPr/>
      <w:r>
        <w:rPr>
          <w:lang w:val="pt_PT" w:bidi="pt_PT"/>
        </w:rPr>
      </w:r>
      <w:r>
        <w:rPr>
          <w:lang w:val="pt_PT" w:bidi="pt_PT"/>
        </w:rPr>
        <w:t>Parem aqui e, em grupo, olhem para uma imagem de espinhos e sarças do deserto, se necessário. Pause este áudio aqui.</w:t>
      </w:r>
    </w:p>
    <w:p>
      <w:pPr/>
      <w:r>
        <w:rPr>
          <w:lang w:val="pt_PT" w:bidi="pt_PT"/>
        </w:rPr>
      </w:r>
      <w:r>
        <w:rPr>
          <w:lang w:val="pt_PT" w:bidi="pt_PT"/>
        </w:rPr>
        <w:t xml:space="preserve">Gideão diz que ele punirá o povo de Peniel quando ele retornar em vitória ou </w:t>
      </w:r>
      <w:r>
        <w:rPr>
          <w:b/>
          <w:lang w:val="pt_PT" w:bidi="pt_PT"/>
        </w:rPr>
        <w:t>paz</w:t>
      </w:r>
      <w:r>
        <w:rPr>
          <w:lang w:val="pt_PT" w:bidi="pt_PT"/>
        </w:rPr>
        <w:t>. Algumas traduções dizem que Gideão retornará em paz, e algumas dizem que ele retornará em vitória. A palavra original é paz, mas nesse caso paz se refere ao fato de que os israelitas derrotaram completamente os midianitas e não têm mais que lutar. Se vocês escolherem usar a palavra para paz, usem a mesma palavra para paz que vocês usaram anteriormente, e vejam paz no Glossário Mestre para mais informações.</w:t>
      </w:r>
    </w:p>
    <w:p>
      <w:pPr/>
      <w:r>
        <w:rPr>
          <w:lang w:val="pt_PT" w:bidi="pt_PT"/>
        </w:rPr>
      </w:r>
      <w:r>
        <w:rPr>
          <w:lang w:val="pt_PT" w:bidi="pt_PT"/>
        </w:rPr>
        <w:t xml:space="preserve">Para seguir os midianitas, Gideão segue pela </w:t>
      </w:r>
      <w:r>
        <w:rPr>
          <w:b/>
          <w:lang w:val="pt_PT" w:bidi="pt_PT"/>
        </w:rPr>
        <w:t>rota dos nômades</w:t>
      </w:r>
      <w:r>
        <w:rPr>
          <w:lang w:val="pt_PT" w:bidi="pt_PT"/>
        </w:rPr>
        <w:t xml:space="preserve"> ou </w:t>
      </w:r>
      <w:r>
        <w:rPr>
          <w:b/>
          <w:lang w:val="pt_PT" w:bidi="pt_PT"/>
        </w:rPr>
        <w:t>rota das caravanas</w:t>
      </w:r>
      <w:r>
        <w:rPr>
          <w:lang w:val="pt_PT" w:bidi="pt_PT"/>
        </w:rPr>
        <w:t>. Nômades eram pessoas que viviam em tendas e viajavam em grandes grupos, chamados caravanas, por segurança. Os nômades se deslocavam e negociavam bens com as pessoas. Os nômades sabiam as melhores maneiras de viajar, então outras pessoas viajavam pelas mesmas rotas que os nômades percorriam.</w:t>
      </w:r>
    </w:p>
    <w:p>
      <w:pPr/>
      <w:r>
        <w:rPr>
          <w:lang w:val="pt_PT" w:bidi="pt_PT"/>
        </w:rPr>
      </w:r>
      <w:r>
        <w:rPr>
          <w:lang w:val="pt_PT" w:bidi="pt_PT"/>
        </w:rPr>
        <w:t>Parem aqui e discutam em grupo que palavra ou frase vocês usarão para rota de nômades ou caravanas. Se vocês já traduziram essa palavra em outro livro da Bíblia, usem a mesma palavra que vocês usaram lá. Pause este áudio aqui.</w:t>
      </w:r>
    </w:p>
    <w:p>
      <w:pPr/>
      <w:r>
        <w:rPr>
          <w:lang w:val="pt_PT" w:bidi="pt_PT"/>
        </w:rPr>
      </w:r>
      <w:r>
        <w:rPr>
          <w:lang w:val="pt_PT" w:bidi="pt_PT"/>
        </w:rPr>
        <w:t xml:space="preserve">Gideão retorna para casa por meio da </w:t>
      </w:r>
      <w:r>
        <w:rPr>
          <w:b/>
          <w:lang w:val="pt_PT" w:bidi="pt_PT"/>
        </w:rPr>
        <w:t>passagem</w:t>
      </w:r>
      <w:r>
        <w:rPr>
          <w:lang w:val="pt_PT" w:bidi="pt_PT"/>
        </w:rPr>
        <w:t xml:space="preserve"> de Heres. Uma passagem é uma rota segura por um terreno acidentado ou perigoso. Usem a mesma palavra ou frase para passagem que vocês usaram em passagens anteriores.</w:t>
      </w:r>
    </w:p>
    <w:p>
      <w:pPr/>
      <w:r>
        <w:rPr>
          <w:lang w:val="pt_PT" w:bidi="pt_PT"/>
        </w:rPr>
      </w:r>
      <w:r>
        <w:rPr>
          <w:lang w:val="pt_PT" w:bidi="pt_PT"/>
        </w:rPr>
        <w:t xml:space="preserve">Gideão tira os ornamentos, ou decorações valiosas, dos </w:t>
      </w:r>
      <w:r>
        <w:rPr>
          <w:b/>
          <w:lang w:val="pt_PT" w:bidi="pt_PT"/>
        </w:rPr>
        <w:t>camelos</w:t>
      </w:r>
      <w:r>
        <w:rPr>
          <w:lang w:val="pt_PT" w:bidi="pt_PT"/>
        </w:rPr>
        <w:t xml:space="preserve"> dos reis midianitas. Um camelo é um animal grande e forte que pode caminhar por uma distância muito longa sem comida ou água. As pessoas se sentavam em camelos enquanto viajavam, e usavam camelos para carregar bagagem. Para mais informações sobre camelo, consultem o Glossário Mestre. Usem a mesma palavra ou frase para camelo que vocês usaram em passagens anteriores.</w:t>
      </w:r>
    </w:p>
    <w:p>
      <w:pPr/>
      <w:r>
        <w:rPr>
          <w:lang w:val="pt_PT" w:bidi="pt_PT"/>
        </w:rPr>
      </w:r>
      <w:r>
        <w:rPr>
          <w:lang w:val="pt_PT" w:bidi="pt_PT"/>
        </w:rPr>
        <w:t>Parem aqui e, em grupo, olhem para uma imagem de um camelo, se necessário.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8:22–35</w:t>
      </w:r>
      <w:r>
        <w:rPr>
          <w:lang w:val="pt_PT" w:bidi="pt_PT"/>
        </w:rPr>
      </w:r>
    </w:p>
    <w:p>
      <w:pPr>
        <w:pStyle w:val="Heading3"/>
      </w:pPr>
      <w:r>
        <w:rPr>
          <w:lang w:val="pt_PT" w:bidi="pt_PT"/>
        </w:rPr>
        <w:t>Ouvir e Sentir</w:t>
      </w:r>
    </w:p>
    <w:p>
      <w:pPr/>
      <w:r>
        <w:rPr>
          <w:lang w:val="pt_PT" w:bidi="pt_PT"/>
        </w:rPr>
      </w:r>
      <w:r>
        <w:rPr>
          <w:lang w:val="pt_PT" w:bidi="pt_PT"/>
        </w:rPr>
        <w:t>Nesta etapa, ouçam Juízes 8.22–35 e guardem em seus corações.</w:t>
      </w:r>
    </w:p>
    <w:p>
      <w:pPr/>
      <w:r>
        <w:rPr>
          <w:lang w:val="pt_PT" w:bidi="pt_PT"/>
        </w:rPr>
      </w:r>
      <w:r>
        <w:rPr>
          <w:lang w:val="pt_PT" w:bidi="pt_PT"/>
        </w:rPr>
        <w:t>Ouçam uma versão em áudio de Juízes 8.22–35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8.22–35 na tradução mais fácil de entender.</w:t>
      </w:r>
    </w:p>
    <w:p>
      <w:pPr/>
      <w:r>
        <w:rPr>
          <w:lang w:val="pt_PT" w:bidi="pt_PT"/>
        </w:rPr>
      </w:r>
      <w:r>
        <w:rPr>
          <w:lang w:val="pt_PT" w:bidi="pt_PT"/>
        </w:rPr>
        <w:t>Pause este áudio aqui.</w:t>
      </w:r>
    </w:p>
    <w:p>
      <w:pPr/>
      <w:r>
        <w:rPr>
          <w:lang w:val="pt_PT" w:bidi="pt_PT"/>
        </w:rPr>
      </w:r>
      <w:r>
        <w:rPr>
          <w:lang w:val="pt_PT" w:bidi="pt_PT"/>
        </w:rPr>
        <w:t>Na última seção, Gideão e seus homens capturaram e mataram os reis midianitas. Agora os israelitas pedem a Gideão que governe sobre eles. Embora Gideão se recuse a governar, Gideão faz um éfode que os israelitas começam a adorar como um deus. Essa história conta o fim da vida de Gideão e como os israelitas se afastam de Yahweh.</w:t>
      </w:r>
    </w:p>
    <w:p>
      <w:pPr/>
      <w:r>
        <w:rPr>
          <w:lang w:val="pt_PT" w:bidi="pt_PT"/>
        </w:rPr>
      </w:r>
      <w:r>
        <w:rPr>
          <w:lang w:val="pt_PT" w:bidi="pt_PT"/>
        </w:rPr>
        <w:t>Essa história pode começar logo depois do fim da última história. Os homens israelitas estão animados depois que derrotam os midianitas. Os homens querem que Gideão governe sobre Israel. Depois da morte de Gideão, os homens querem que os descendentes de Gideão continuem a governar. Naquela época, um rei era aquele que liderava a nação com sucesso na batalha. O povo diz que Gideão, em vez de Yahweh, é aquele que salvou os israelitas da mão dos midianitas, ou do poder dos midianitas. Yahweh disse anteriormente que ele salvaria os israelitas de uma maneira que os surpreendesse para que os israelitas soubessem que Yahweh os havia salvo. No entanto, os israelitas ainda alegam que um humano, não Yahweh, os salvou.</w:t>
      </w:r>
    </w:p>
    <w:p>
      <w:pPr/>
      <w:r>
        <w:rPr>
          <w:lang w:val="pt_PT" w:bidi="pt_PT"/>
        </w:rPr>
      </w:r>
      <w:r>
        <w:rPr>
          <w:lang w:val="pt_PT" w:bidi="pt_PT"/>
        </w:rPr>
        <w:t>Parem aqui e discutam essa pergunta em grupo: em sua cultura, como as pessoas escolhem um rei ou governante? Como vocês honram um líder depois de uma batalha? Pause este áudio aqui.</w:t>
      </w:r>
    </w:p>
    <w:p>
      <w:pPr/>
      <w:r>
        <w:rPr>
          <w:lang w:val="pt_PT" w:bidi="pt_PT"/>
        </w:rPr>
      </w:r>
      <w:r>
        <w:rPr>
          <w:lang w:val="pt_PT" w:bidi="pt_PT"/>
        </w:rPr>
        <w:t>No entanto, Gideão se recusa a governar. Gideão diz que Israel não precisa de um governante porque Israel já tem um: Yahweh. Se aquele que salva pode governar, então Yahweh deve governar, uma vez que Yahweh salvou Israel! Gideão pede educadamente a cada um dos soldados que dê a Gideão um brinco das coisas que eles capturaram na guerra. Depois de uma batalha, o exército que vencesse levava coisas valiosas, como joias, armaduras e suprimentos dos corpos e do acampamento de seus inimigos. Os soldados israelitas haviam reunido muitos brincos de seus inimigos. O narrador diz que os ismaelitas gostavam de usar argolas de ouro em suas orelhas. O povo às vezes usava a palavra ismaelitas para significar qualquer um dos grupos de pessoas que se movem com frequência. Então o narrador se refere aos midianitas, que não tinham sua própria terra, mas se mudavam de um lugar para outro.</w:t>
      </w:r>
    </w:p>
    <w:p>
      <w:pPr/>
      <w:r>
        <w:rPr>
          <w:lang w:val="pt_PT" w:bidi="pt_PT"/>
        </w:rPr>
      </w:r>
      <w:r>
        <w:rPr>
          <w:lang w:val="pt_PT" w:bidi="pt_PT"/>
        </w:rPr>
        <w:t>Parem aqui e, em grupo, olhem para uma imagem de brincos de ouro. Pause este áudio aqui.</w:t>
      </w:r>
    </w:p>
    <w:p>
      <w:pPr/>
      <w:r>
        <w:rPr>
          <w:lang w:val="pt_PT" w:bidi="pt_PT"/>
        </w:rPr>
      </w:r>
      <w:r>
        <w:rPr>
          <w:lang w:val="pt_PT" w:bidi="pt_PT"/>
        </w:rPr>
        <w:t>Parem aqui e discutam essa pergunta em grupo: em sua cultura e em toda a sua história, o que os soldados fazem depois de uma batalha? Quem pode possuir as coisas valiosas que os soldados tomam do inimigo? Pause este áudio aqui.</w:t>
      </w:r>
    </w:p>
    <w:p>
      <w:pPr/>
      <w:r>
        <w:rPr>
          <w:lang w:val="pt_PT" w:bidi="pt_PT"/>
        </w:rPr>
      </w:r>
      <w:r>
        <w:rPr>
          <w:lang w:val="pt_PT" w:bidi="pt_PT"/>
        </w:rPr>
        <w:t>Os israelitas dão alegremente brincos de ouro a Gideão. Cada soldado dá um brinco, e logo Gideão tem quase 20 quilos de brincos de ouro. Gideão também tem muitas outras coisas valiosas dos midianitas. Gideão possuía ornamentos ou joias e roupas de púrpura luxuosas que os reis midianitas usavam. Gideão também tem correntes de metal precioso com pendentes que as pessoas colocam no pescoço de camelos.</w:t>
      </w:r>
    </w:p>
    <w:p>
      <w:pPr/>
      <w:r>
        <w:rPr>
          <w:lang w:val="pt_PT" w:bidi="pt_PT"/>
        </w:rPr>
      </w:r>
      <w:r>
        <w:rPr>
          <w:lang w:val="pt_PT" w:bidi="pt_PT"/>
        </w:rPr>
        <w:t>Gideão usa o ouro dos brincos para fazer um éfode. Esse éfode pode ser como o éfode dos sacerdotes no tabernáculo, que era uma peça de roupa altamente decorada que cobria o corpo dos ombros até as coxas. Os sacerdotes usavam esse éfod quando pediam a Deus orientação ou garantias sobre o futuro. Como os sacerdotes usavam o éfode quando adoravam a Deus, às vezes as pessoas associavam o éfode a Deus e também adoravam o éfode. Também é possível que o éfode que Gideão faz seja uma pequena estátua de metal de uma pessoa com as roupas que as pessoas colocam nela. Não está claro exatamente o que Gideão produz ou por que o faz. Gideão pode fazer esse éfode como uma maneira de honrar ou dar graças a Yahweh. Gideão pode fazê-lo como um sinal de que Yahweh, não Gideão, é o governante de Israel. No entanto, Gideão não deveria ter feito esse objeto de adoração, a menos que Yahweh dissesse especificamente para fazê-lo. Gideão coloca o éfode em Ofra, a cidade natal de Gideão, que fica no território da tribo de Manassés.</w:t>
      </w:r>
    </w:p>
    <w:p>
      <w:pPr/>
      <w:r>
        <w:rPr>
          <w:lang w:val="pt_PT" w:bidi="pt_PT"/>
        </w:rPr>
      </w:r>
      <w:r>
        <w:rPr>
          <w:lang w:val="pt_PT" w:bidi="pt_PT"/>
        </w:rPr>
        <w:t>Parem aqui e olhem para um mapa de Israel em grupo. Encontrem o território de Manassés. Também olhem para uma imagem do éfode de Yahweh em grupo. Pause este áudio aqui.</w:t>
      </w:r>
    </w:p>
    <w:p>
      <w:pPr/>
      <w:r>
        <w:rPr>
          <w:lang w:val="pt_PT" w:bidi="pt_PT"/>
        </w:rPr>
      </w:r>
      <w:r>
        <w:rPr>
          <w:lang w:val="pt_PT" w:bidi="pt_PT"/>
        </w:rPr>
        <w:t>Parem aqui e discutam essa questão em grupo: pensem em um objeto religioso importante em sua cultura que as pessoas mantêm em um lugar especial. Quem é responsável por fazer ou cuidar desse objeto? O que aconteceria se a pessoa errada fizesse um desses objetos? Pause este áudio aqui.</w:t>
      </w:r>
    </w:p>
    <w:p>
      <w:pPr/>
      <w:r>
        <w:rPr>
          <w:lang w:val="pt_PT" w:bidi="pt_PT"/>
        </w:rPr>
      </w:r>
      <w:r>
        <w:rPr>
          <w:lang w:val="pt_PT" w:bidi="pt_PT"/>
        </w:rPr>
        <w:t>Infelizmente, os israelitas começam a adorar esse éfode. Como homens que são infiéis a suas esposas, os israelitas são infiéis a Yahweh. Esse éfode é como uma armadilha para a família de Gideão, o que pode significar que a família de Gideão também adora o éfode.</w:t>
      </w:r>
    </w:p>
    <w:p>
      <w:pPr/>
      <w:r>
        <w:rPr>
          <w:lang w:val="pt_PT" w:bidi="pt_PT"/>
        </w:rPr>
      </w:r>
      <w:r>
        <w:rPr>
          <w:lang w:val="pt_PT" w:bidi="pt_PT"/>
        </w:rPr>
        <w:t>Enquanto Gideão vive, por mais 40 anos, a terra está em paz. Os israelitas não têm que lutar contra seus inimigos. Os midianitas não voltaram a levantar a cabeça, o que significa que não recuperaram sua força.</w:t>
      </w:r>
    </w:p>
    <w:p>
      <w:pPr/>
      <w:r>
        <w:rPr>
          <w:lang w:val="pt_PT" w:bidi="pt_PT"/>
        </w:rPr>
      </w:r>
      <w:r>
        <w:rPr>
          <w:lang w:val="pt_PT" w:bidi="pt_PT"/>
        </w:rPr>
        <w:t>Jerubaal, ou Gideão, retorna para viver em sua casa. Gideão tem 70 filhos, o que mostra que Gideão é rico e que as pessoas o respeitam. Gideão também tem muitas esposas. Embora os homens muitas vezes tivessem várias esposas naquela época, Gideão pode ter tido mais do que o habitual. Gideão também tem uma concubina, ou uma escrava que tem relações sexuais com seu mestre. Uma concubina não tem os direitos legais de uma esposa, e os filhos de uma concubina não herdam a riqueza do pai, a menos que o pai diga especificamente isso. Essa concubina tem um filho e vive na cidade de Siquém, que também está no território da tribo de Manassés.</w:t>
      </w:r>
    </w:p>
    <w:p>
      <w:pPr/>
      <w:r>
        <w:rPr>
          <w:lang w:val="pt_PT" w:bidi="pt_PT"/>
        </w:rPr>
      </w:r>
      <w:r>
        <w:rPr>
          <w:lang w:val="pt_PT" w:bidi="pt_PT"/>
        </w:rPr>
        <w:t>Parem aqui e olhem para um mapa de Israel em grupo. Encontrem a cidade de Siquém. Pause este áudio aqui.</w:t>
      </w:r>
    </w:p>
    <w:p>
      <w:pPr/>
      <w:r>
        <w:rPr>
          <w:lang w:val="pt_PT" w:bidi="pt_PT"/>
        </w:rPr>
      </w:r>
      <w:r>
        <w:rPr>
          <w:lang w:val="pt_PT" w:bidi="pt_PT"/>
        </w:rPr>
        <w:t>Gideão morre quando está velho, e o povo enterra Gideão no túmulo do pai de Gideão. Nessa época, o povo enterrava vários membros da família em cavernas especiais. Depois da morte de Gideão, os israelitas adoram Baal, um falso deus, novamente. Eles o chamam de "Baal-Berite", que significa o deus da aliança. Mas os israelitas agem com infidelidade para com o verdadeiro Deus da aliança, Yahweh! Os israelitas não servem a Yahweh. Os israelitas também não são leais à família de Gideão, mesmo que Gideão tenha feito muitas coisas boas para os israelitas. Os israelitas não reconhecem Gideão como o líder escolhido de Deus nem honram Gideão por resgatar os israelitas.</w:t>
      </w:r>
    </w:p>
    <w:p>
      <w:pPr/>
      <w:r>
        <w:rPr>
          <w:lang w:val="pt_PT" w:bidi="pt_PT"/>
        </w:rPr>
      </w:r>
      <w:r>
        <w:rPr>
          <w:lang w:val="pt_PT" w:bidi="pt_PT"/>
        </w:rPr>
        <w:t>Parem aqui e discutam esta pergunta em grupo: em sua cultura, como as pessoas honram um líder depois de sua morte? Como as pessoas devem mostrar respeito à família do líder depois que o líder morre?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8.22–35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israelitas pedem a Gideão que governe sobre eles. Gideão se recusa.</w:t>
      </w:r>
    </w:p>
    <w:p>
      <w:pPr/>
      <w:r>
        <w:rPr>
          <w:lang w:val="pt_PT" w:bidi="pt_PT"/>
        </w:rPr>
      </w:r>
      <w:r>
        <w:rPr>
          <w:b/>
          <w:lang w:val="pt_PT" w:bidi="pt_PT"/>
        </w:rPr>
        <w:t>Na segunda cena:</w:t>
      </w:r>
      <w:r>
        <w:rPr>
          <w:lang w:val="pt_PT" w:bidi="pt_PT"/>
        </w:rPr>
        <w:t xml:space="preserve"> Gideão pede aos israelitas que deem a ele brincos de ouro. Quando os israelitas fazem isso, Gideão faz um éfode e o coloca na cidade natal de Gideão. Os israelitas começam a adorar o éfode.</w:t>
      </w:r>
    </w:p>
    <w:p>
      <w:pPr/>
      <w:r>
        <w:rPr>
          <w:lang w:val="pt_PT" w:bidi="pt_PT"/>
        </w:rPr>
      </w:r>
      <w:r>
        <w:rPr>
          <w:b/>
          <w:lang w:val="pt_PT" w:bidi="pt_PT"/>
        </w:rPr>
        <w:t>Na terceira cena:</w:t>
      </w:r>
      <w:r>
        <w:rPr>
          <w:lang w:val="pt_PT" w:bidi="pt_PT"/>
        </w:rPr>
        <w:t xml:space="preserve"> os midianitas não atacam novamente durante a vida de Gideão. Gideão tem muitos filhos, incluindo Abimeleque, e vive até uma idade avançada. Quando Gideão morre, as pessoas enterram Gideão no túmulo do pai de Gideão.</w:t>
      </w:r>
    </w:p>
    <w:p>
      <w:pPr/>
      <w:r>
        <w:rPr>
          <w:lang w:val="pt_PT" w:bidi="pt_PT"/>
        </w:rPr>
      </w:r>
      <w:r>
        <w:rPr>
          <w:b/>
          <w:lang w:val="pt_PT" w:bidi="pt_PT"/>
        </w:rPr>
        <w:t>Na quarta cena:</w:t>
      </w:r>
      <w:r>
        <w:rPr>
          <w:lang w:val="pt_PT" w:bidi="pt_PT"/>
        </w:rPr>
        <w:t xml:space="preserve"> depois que Gideão morre, os israelitas adoram Baal novamente e não honram a família de Gideão.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Gideão, ou Jerubaal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midianitas, a quem o povo às vezes chama de "ismaelitas"</w:t>
      </w:r>
    </w:p>
    <w:p>
      <w:pPr>
        <w:pStyle w:val="ListBullet"/>
        <w:spacing w:line="240" w:lineRule="auto"/>
        <w:ind w:left="720"/>
      </w:pPr>
      <w:r>
        <w:rPr>
          <w:lang w:val="pt_PT" w:bidi="pt_PT"/>
        </w:rPr>
      </w:r>
      <w:r>
        <w:rPr>
          <w:lang w:val="pt_PT" w:bidi="pt_PT"/>
        </w:rPr>
        <w:t>Os reis de Midiã</w:t>
      </w:r>
    </w:p>
    <w:p>
      <w:pPr>
        <w:pStyle w:val="ListBullet"/>
        <w:spacing w:line="240" w:lineRule="auto"/>
        <w:ind w:left="720"/>
      </w:pPr>
      <w:r>
        <w:rPr>
          <w:lang w:val="pt_PT" w:bidi="pt_PT"/>
        </w:rPr>
      </w:r>
      <w:r>
        <w:rPr>
          <w:lang w:val="pt_PT" w:bidi="pt_PT"/>
        </w:rPr>
        <w:t>Joás, o pai de Gideão</w:t>
      </w:r>
    </w:p>
    <w:p>
      <w:pPr>
        <w:pStyle w:val="ListBullet"/>
        <w:spacing w:line="240" w:lineRule="auto"/>
        <w:ind w:left="720"/>
      </w:pPr>
      <w:r>
        <w:rPr>
          <w:lang w:val="pt_PT" w:bidi="pt_PT"/>
        </w:rPr>
      </w:r>
      <w:r>
        <w:rPr>
          <w:lang w:val="pt_PT" w:bidi="pt_PT"/>
        </w:rPr>
        <w:t>As esposas e os 70 filhos de Gideão</w:t>
      </w:r>
    </w:p>
    <w:p>
      <w:pPr>
        <w:pStyle w:val="ListBullet"/>
        <w:spacing w:line="240" w:lineRule="auto"/>
        <w:ind w:left="720"/>
      </w:pPr>
      <w:r>
        <w:rPr>
          <w:lang w:val="pt_PT" w:bidi="pt_PT"/>
        </w:rPr>
      </w:r>
      <w:r>
        <w:rPr>
          <w:lang w:val="pt_PT" w:bidi="pt_PT"/>
        </w:rPr>
        <w:t>E a concubina de Gideão e seu filho, Abimeleque.</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provavelmente começa logo depois do fim da última história. Os homens de Israel pedem a Gideão que governe sobre eles. Esse provavelmente não é todo o povo de Israel, mas apenas os soldados com Gideão. Esses homens ficariam animados depois de vencerem a batalha e acreditariam que Gideão era aquele que lhes deu a vitória. Os homens querem que Gideão continue a liderá-los para vencer batalhas, então os homens querem que Gideão governe. Quando Gideão morre, os homens querem que o filho de Gideão governe, em seguida o neto de Gideão e outros descendentes. Gideão se recusa. Gideão diz que Yahweh governa sobre Israel. No entanto, Gideão não corrige os israelitas e diz que Yahweh, não Gideão, salvou Israel.</w:t>
      </w:r>
    </w:p>
    <w:p>
      <w:pPr/>
      <w:r>
        <w:rPr>
          <w:lang w:val="pt_PT" w:bidi="pt_PT"/>
        </w:rPr>
      </w:r>
      <w:r>
        <w:rPr>
          <w:lang w:val="pt_PT" w:bidi="pt_PT"/>
        </w:rPr>
        <w:t>Na segunda cena, Gideão pede aos homens que deem a Gideão parte do ouro que os homens tomaram de seus inimigos. O narrador faz uma pausa para explicar que os ismaelitas, ou os midianitas, muitas vezes usavam brincos de ouro. Havia muito mais soldados midianitas do que israelitas, então cada soldado israelita provavelmente teria reunido vários brincos de ouro depois da batalha.</w:t>
      </w:r>
    </w:p>
    <w:p>
      <w:pPr/>
      <w:r>
        <w:rPr>
          <w:lang w:val="pt_PT" w:bidi="pt_PT"/>
        </w:rPr>
      </w:r>
      <w:r>
        <w:rPr>
          <w:lang w:val="pt_PT" w:bidi="pt_PT"/>
        </w:rPr>
        <w:t>Parem aqui e discutam essa pergunta em grupo: contem uma história sobre outro grupo de pessoas perto de vocês. Em algum momento da história, façam uma pausa para explicar os costumes ou hábitos desse grupo de pessoas. Prestem atenção ao momento em que escolhem explicar as informações aos seus ouvintes. Pause este áudio aqui.</w:t>
      </w:r>
    </w:p>
    <w:p>
      <w:pPr/>
      <w:r>
        <w:rPr>
          <w:lang w:val="pt_PT" w:bidi="pt_PT"/>
        </w:rPr>
      </w:r>
      <w:r>
        <w:rPr>
          <w:lang w:val="pt_PT" w:bidi="pt_PT"/>
        </w:rPr>
        <w:t>Os soldados israelitas estenderam uma roupa, ou uma peça de roupa como um casaco ou um grande cachecol, no chão. Cada homem joga ou deixa cair um brinco de ouro no pano. Eles pesam o ouro, e ele pesa cerca de 20 quilos. Isso é muito ouro! E Gideão tem ainda mais para si dos outros itens valiosos que ele tomou dos midianitas.</w:t>
      </w:r>
    </w:p>
    <w:p>
      <w:pPr/>
      <w:r>
        <w:rPr>
          <w:lang w:val="pt_PT" w:bidi="pt_PT"/>
        </w:rPr>
      </w:r>
      <w:r>
        <w:rPr>
          <w:lang w:val="pt_PT" w:bidi="pt_PT"/>
        </w:rPr>
        <w:t>Gideão usa esse ouro para fazer um éfode, e Gideão monta o éfode em sua cidade natal. Gideão pode usar o ouro para comprar os suprimentos e pagar alguém para fazer o éfode. Gideão pode colocar o éfode em um lugar especial de adoração, talvez perto do altar que ele fez em Ofra. Embora Gideão possa fazer o éfode para honrar Yahweh, esse éfode não honra Yahweh. Em vez disso, os israelitas vão até o éfode e o adoram. Os israelitas podem adorar o éfode como se fosse um deus, ou tentar adorar Yahweh junto ao éfode. No entanto, essa não é a maneira como Yahweh ordenou que os israelitas adorassem Yahweh. Esse éfode é como um laço ou armadilha para Gideão e a família de Gideão. Como uma armadilha é perigosa para os animais, o éfode é perigoso para Gideão e sua família porque o éfode leva os israelitas, incluindo a família de Gideão, para longe da adoração a Yahweh.</w:t>
      </w:r>
    </w:p>
    <w:p>
      <w:pPr/>
      <w:r>
        <w:rPr>
          <w:lang w:val="pt_PT" w:bidi="pt_PT"/>
        </w:rPr>
      </w:r>
      <w:r>
        <w:rPr>
          <w:lang w:val="pt_PT" w:bidi="pt_PT"/>
        </w:rPr>
        <w:t>Parem aqui e discutam essa pergunta em grupo: quais são alguns hábitos ruins ou atividades perigosas que as pessoas não devem fazer? Que itens vocês precisam para fazer essas atividades perigosas? Agora imaginem que vocês tivessem esses itens com vocês em sua casa, onde seus filhos poderiam vê-los e tocá-los. O que pode acontecer porque esses itens são tão fáceis de encontrar e usar? Como vocês descreveriam por que não é bom ter esses itens por perto? Pause este áudio aqui.</w:t>
      </w:r>
    </w:p>
    <w:p>
      <w:pPr/>
      <w:r>
        <w:rPr>
          <w:lang w:val="pt_PT" w:bidi="pt_PT"/>
        </w:rPr>
      </w:r>
      <w:r>
        <w:rPr>
          <w:lang w:val="pt_PT" w:bidi="pt_PT"/>
        </w:rPr>
        <w:t>Como as histórias dos outros juízes, a história de Gideão termina na cena três com uma explicação do que aconteceu com o inimigo dos israelitas, quanto tempo as pessoas desfrutaram de paz ou descanso, e então a morte e o sepultamento de Gideão. O narrador diz que Midiã não voltou a erguer a cabeça. Isso significa que Midiã não lutou contra os israelitas novamente.</w:t>
      </w:r>
    </w:p>
    <w:p>
      <w:pPr/>
      <w:r>
        <w:rPr>
          <w:lang w:val="pt_PT" w:bidi="pt_PT"/>
        </w:rPr>
      </w:r>
      <w:r>
        <w:rPr>
          <w:lang w:val="pt_PT" w:bidi="pt_PT"/>
        </w:rPr>
        <w:t>Parem aqui e discutam essa pergunta em grupo: se vocês querem dizer que um inimigo não luta mais contra vocês porque vocês conquistaram esse inimigo, como vocês falariam sobre isso? Pause este áudio aqui.</w:t>
      </w:r>
    </w:p>
    <w:p>
      <w:pPr/>
      <w:r>
        <w:rPr>
          <w:lang w:val="pt_PT" w:bidi="pt_PT"/>
        </w:rPr>
      </w:r>
      <w:r>
        <w:rPr>
          <w:lang w:val="pt_PT" w:bidi="pt_PT"/>
        </w:rPr>
        <w:t>Parem aqui e discutam essa pergunta em grupo: finjam ensinar sobre um líder importante da sua história. Descreva brevemente a vida do líder, até a morte do líder. Quais informações são importantes incluir? Prestem atenção à maneira como vocês descrevem o fim da vida desse líder. Pause este áudio aqui.</w:t>
      </w:r>
    </w:p>
    <w:p>
      <w:pPr/>
      <w:r>
        <w:rPr>
          <w:lang w:val="pt_PT" w:bidi="pt_PT"/>
        </w:rPr>
      </w:r>
      <w:r>
        <w:rPr>
          <w:lang w:val="pt_PT" w:bidi="pt_PT"/>
        </w:rPr>
        <w:t>O narrador explica que quando Gideão foi para casa para montar o éfode, ele também voltou para lá para viver, o que significa que permaneceu em sua região com sua família em vez de liderar todo Israel como fizera antes. O narrador usa o outro nome de Gideão, Jerubaal, que significa: "Deixe Baal lutar contra Gideão". Lembrem-se de que o pai de Gideão deu a Gideão esse nome depois que Gideão destruiu o altar de Baal. Talvez o narrador use esse nome para mostrar o quão inesperado é o fim da vida de Gideão. Gideão tinha esse nome para mostrar como Baal não pôde parar Gideão quando Gideão impediu as pessoas de adorar Baal. No entanto, agora Gideão leva as pessoas a adorar um éfode, e as pessoas eventualmente adoram Baal novamente. Parece que Baal derrotou Gideão.</w:t>
      </w:r>
    </w:p>
    <w:p>
      <w:pPr/>
      <w:r>
        <w:rPr>
          <w:lang w:val="pt_PT" w:bidi="pt_PT"/>
        </w:rPr>
      </w:r>
      <w:r>
        <w:rPr>
          <w:lang w:val="pt_PT" w:bidi="pt_PT"/>
        </w:rPr>
        <w:t>Gideão viveu por 40 anos em sua casa. Embora Gideão se recuse a governar, ele age como um rei. Gideão reúne muito dinheiro, tem muitas esposas e filhos, e até mesmo nomeia um de seus filhos Abimeleque, que significa "meu pai é rei". Abimeleque é o filho da concubina de Gideão, ou uma mulher com quem Gideão tem relações sexuais, embora Gideão não se case com essa mulher como uma esposa.</w:t>
      </w:r>
    </w:p>
    <w:p>
      <w:pPr/>
      <w:r>
        <w:rPr>
          <w:lang w:val="pt_PT" w:bidi="pt_PT"/>
        </w:rPr>
      </w:r>
      <w:r>
        <w:rPr>
          <w:lang w:val="pt_PT" w:bidi="pt_PT"/>
        </w:rPr>
        <w:t>Parem aqui e discutam o que vocês dirão sobre a mãe de Abimeleque. Em sua cultura, como você pode falar de uma mulher assim apropriadamente? Pause o áudio aqui.</w:t>
      </w:r>
    </w:p>
    <w:p>
      <w:pPr/>
      <w:r>
        <w:rPr>
          <w:lang w:val="pt_PT" w:bidi="pt_PT"/>
        </w:rPr>
      </w:r>
      <w:r>
        <w:rPr>
          <w:lang w:val="pt_PT" w:bidi="pt_PT"/>
        </w:rPr>
        <w:t>Gideão morreu em boa velhice, o que significa que Gideão viveu por muito tempo, e então Gideão morreu. Quando Gideão morre, sua família enterra Gideão no túmulo de Joás, o pai de Gideão. Esse túmulo ficava em Ofra, que é onde os abiezritas, ou os descendentes de um homem chamado Abiezer, viviam. Os membros da família de Gideão preparam o corpo de Gideão, então abrem o túmulo, que eles provavelmente fecharam com rochas depois do último sepultamento. Os membros da família colocariam o corpo de Gideão em uma prateleira na caverna e então fechariam a caverna novamente.</w:t>
      </w:r>
    </w:p>
    <w:p>
      <w:pPr/>
      <w:r>
        <w:rPr>
          <w:lang w:val="pt_PT" w:bidi="pt_PT"/>
        </w:rPr>
      </w:r>
      <w:r>
        <w:rPr>
          <w:lang w:val="pt_PT" w:bidi="pt_PT"/>
        </w:rPr>
        <w:t>Parem aqui e, em grupo, olhem para uma imagem de um túmulo. Pause este áudio aqui.</w:t>
      </w:r>
    </w:p>
    <w:p>
      <w:pPr/>
      <w:r>
        <w:rPr>
          <w:lang w:val="pt_PT" w:bidi="pt_PT"/>
        </w:rPr>
      </w:r>
      <w:r>
        <w:rPr>
          <w:lang w:val="pt_PT" w:bidi="pt_PT"/>
        </w:rPr>
        <w:t>O narrador nos diz que a cena quatro acontece imediatamente depois da morte de Gideão. Os israelitas voltam a adorar os ídolos de Baal imediatamente. As pessoas estabeleceram Baal-Berite como seu deus e não se lembram de Yahweh. Isso não significa que as pessoas esquecem que Yahweh existe. Isso significa que os israelitas não honram, obedecem e adoram a Yahweh como seu Deus, mesmo que Yahweh tenha salvado os israelitas de todos os inimigos ao redor deles. Os israelitas também não eram leais à família de Gideão. Os israelitas provavelmente não mostram respeito ou honra à família de Gideão como deveriam.</w:t>
      </w:r>
    </w:p>
    <w:p>
      <w:pPr/>
      <w:r>
        <w:rPr>
          <w:lang w:val="pt_PT" w:bidi="pt_PT"/>
        </w:rPr>
      </w:r>
      <w:r>
        <w:rPr>
          <w:lang w:val="pt_PT" w:bidi="pt_PT"/>
        </w:rPr>
        <w:t>Parem aqui e discutam essa pergunta em grupo: pensem em uma atividade que vocês amavam fazer quando eram crianças, mas que vocês não fazem mais. Como vocês descreveriam que essa atividade não é mais importante para vocês ou é algo que vocês não fazem mais o tempo todo?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8.22–35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Gideão, ou Jerubaal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midianitas, a quem o povo às vezes chama de "ismaelitas"</w:t>
      </w:r>
    </w:p>
    <w:p>
      <w:pPr>
        <w:pStyle w:val="ListBullet"/>
        <w:spacing w:line="240" w:lineRule="auto"/>
        <w:ind w:left="720"/>
      </w:pPr>
      <w:r>
        <w:rPr>
          <w:lang w:val="pt_PT" w:bidi="pt_PT"/>
        </w:rPr>
      </w:r>
      <w:r>
        <w:rPr>
          <w:lang w:val="pt_PT" w:bidi="pt_PT"/>
        </w:rPr>
        <w:t>Os reis de Midiã</w:t>
      </w:r>
    </w:p>
    <w:p>
      <w:pPr>
        <w:pStyle w:val="ListBullet"/>
        <w:spacing w:line="240" w:lineRule="auto"/>
        <w:ind w:left="720"/>
      </w:pPr>
      <w:r>
        <w:rPr>
          <w:lang w:val="pt_PT" w:bidi="pt_PT"/>
        </w:rPr>
      </w:r>
      <w:r>
        <w:rPr>
          <w:lang w:val="pt_PT" w:bidi="pt_PT"/>
        </w:rPr>
        <w:t>Joás, o pai de Gideão</w:t>
      </w:r>
    </w:p>
    <w:p>
      <w:pPr>
        <w:pStyle w:val="ListBullet"/>
        <w:spacing w:line="240" w:lineRule="auto"/>
        <w:ind w:left="720"/>
      </w:pPr>
      <w:r>
        <w:rPr>
          <w:lang w:val="pt_PT" w:bidi="pt_PT"/>
        </w:rPr>
      </w:r>
      <w:r>
        <w:rPr>
          <w:lang w:val="pt_PT" w:bidi="pt_PT"/>
        </w:rPr>
        <w:t>As esposas e os 70 filhos de Gideão</w:t>
      </w:r>
    </w:p>
    <w:p>
      <w:pPr>
        <w:pStyle w:val="ListBullet"/>
        <w:spacing w:line="240" w:lineRule="auto"/>
        <w:ind w:left="720"/>
      </w:pPr>
      <w:r>
        <w:rPr>
          <w:lang w:val="pt_PT" w:bidi="pt_PT"/>
        </w:rPr>
      </w:r>
      <w:r>
        <w:rPr>
          <w:lang w:val="pt_PT" w:bidi="pt_PT"/>
        </w:rPr>
        <w:t>E a concubina de Gideão e seu filho, Abimeleque.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Então os israelitas disseram a Gideão: "Queremos que você governe sobre nós. Então quando você morrer, seu filho e então seu neto governarão sobre nós, porque você nos salvou dos midianitas".</w:t>
      </w:r>
    </w:p>
    <w:p>
      <w:pPr/>
      <w:r>
        <w:rPr>
          <w:lang w:val="pt_PT" w:bidi="pt_PT"/>
        </w:rPr>
      </w:r>
      <w:r>
        <w:rPr>
          <w:lang w:val="pt_PT" w:bidi="pt_PT"/>
        </w:rPr>
        <w:t>Pause a encenação. 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Uau! Acabamos de derrotar um exército que tinha milhares de soldados a mais do que nós! Sei que não vencemos apenas por causa do tamanho de nosso exército. Devemos ter vencido porque Gideão nos liderou! Ou</w:t>
      </w:r>
    </w:p>
    <w:p>
      <w:pPr>
        <w:pStyle w:val="ListBullet"/>
        <w:spacing w:line="240" w:lineRule="auto"/>
        <w:ind w:left="720"/>
      </w:pPr>
      <w:r>
        <w:rPr>
          <w:lang w:val="pt_PT" w:bidi="pt_PT"/>
        </w:rPr>
      </w:r>
      <w:r>
        <w:rPr>
          <w:lang w:val="pt_PT" w:bidi="pt_PT"/>
        </w:rPr>
        <w:t>Celebramos porque salvamos nossa terra e agora voltamos para casa com muitas coisas valiosas. Se Gideão nos governar, certamente seremos sempre vitoriosos assim! Ou</w:t>
      </w:r>
    </w:p>
    <w:p>
      <w:pPr>
        <w:pStyle w:val="ListBullet"/>
        <w:spacing w:line="240" w:lineRule="auto"/>
        <w:ind w:left="720"/>
      </w:pPr>
      <w:r>
        <w:rPr>
          <w:lang w:val="pt_PT" w:bidi="pt_PT"/>
        </w:rPr>
      </w:r>
      <w:r>
        <w:rPr>
          <w:lang w:val="pt_PT" w:bidi="pt_PT"/>
        </w:rPr>
        <w:t>Amo como é ser uma nação forte. Não quero que nossos inimigos jamais nos derrotem novamente. Devemos ter um governante, como as outras nações, para que possamos sempre ser fortes.</w:t>
      </w:r>
    </w:p>
    <w:p>
      <w:pPr/>
      <w:r>
        <w:rPr>
          <w:lang w:val="pt_PT" w:bidi="pt_PT"/>
        </w:rPr>
      </w:r>
      <w:r>
        <w:rPr>
          <w:lang w:val="pt_PT" w:bidi="pt_PT"/>
        </w:rPr>
        <w:t>Continue a encenação.</w:t>
      </w:r>
    </w:p>
    <w:p>
      <w:pPr/>
      <w:r>
        <w:rPr>
          <w:lang w:val="pt_PT" w:bidi="pt_PT"/>
        </w:rPr>
      </w:r>
      <w:r>
        <w:rPr>
          <w:lang w:val="pt_PT" w:bidi="pt_PT"/>
        </w:rPr>
        <w:t>Gideão respondeu a eles: “Não, não governarei sobre vocês, e meu filho não governará sobre vocês. Yahweh governará sobre vocês".</w:t>
      </w:r>
    </w:p>
    <w:p>
      <w:pPr/>
      <w:r>
        <w:rPr>
          <w:lang w:val="pt_PT" w:bidi="pt_PT"/>
        </w:rPr>
      </w:r>
      <w:r>
        <w:rPr>
          <w:lang w:val="pt_PT" w:bidi="pt_PT"/>
        </w:rPr>
        <w:t>Então Gideão disse aos homens israelitas: "Há uma coisa que quero pedir a vocês. Cada um de vocês me dê um brinco do despojo que capturaram na guerra". Os midianitas gostavam de usar brincos de ouro, porque eram um povo do deserto.</w:t>
      </w:r>
    </w:p>
    <w:p>
      <w:pPr/>
      <w:r>
        <w:rPr>
          <w:lang w:val="pt_PT" w:bidi="pt_PT"/>
        </w:rPr>
      </w:r>
      <w:r>
        <w:rPr>
          <w:lang w:val="pt_PT" w:bidi="pt_PT"/>
        </w:rPr>
        <w:t>Os israelitas responderam: "Estamos felizes em dar brincos a vocês". Então eles espalharam um pano no chão. Cada homem colocou no pano uma argola das coisas que ele havia capturado. O peso das argolas de ouro que os homens de Israel deram a Gideão era de quase 20 quilos. Gideão também tinha muitas outras coisas valiosas, como ornamentos e roupas de púrpura que os reis de Midiã usavam e correntes dos pescoços de seus camelos.</w:t>
      </w:r>
    </w:p>
    <w:p>
      <w:pPr/>
      <w:r>
        <w:rPr>
          <w:lang w:val="pt_PT" w:bidi="pt_PT"/>
        </w:rPr>
      </w:r>
      <w:r>
        <w:rPr>
          <w:lang w:val="pt_PT" w:bidi="pt_PT"/>
        </w:rPr>
        <w:t>Gideão usou o ouro dos brincos para fazer um éfode, e ele colocou o éfode em sua cidade de Ofra. O povo israelita adorava esse éfode. Como homens que são infiéis a suas esposas, os israelitas foram infiéis a Yahweh. Este éfode se tornou como uma armadilha para Gideão e sua família.</w:t>
      </w:r>
    </w:p>
    <w:p>
      <w:pPr/>
      <w:r>
        <w:rPr>
          <w:lang w:val="pt_PT" w:bidi="pt_PT"/>
        </w:rPr>
      </w:r>
      <w:r>
        <w:rPr>
          <w:lang w:val="pt_PT" w:bidi="pt_PT"/>
        </w:rPr>
        <w:t>Pause a encenação. 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Estou surpreso e preocupado que os israelitas tenham me pedido para governá-los. Não quero governá-los, e também não devo! Yahweh governa e nos lidera; ou</w:t>
      </w:r>
    </w:p>
    <w:p>
      <w:pPr>
        <w:pStyle w:val="ListBullet"/>
        <w:spacing w:line="240" w:lineRule="auto"/>
        <w:ind w:left="720"/>
      </w:pPr>
      <w:r>
        <w:rPr>
          <w:lang w:val="pt_PT" w:bidi="pt_PT"/>
        </w:rPr>
      </w:r>
      <w:r>
        <w:rPr>
          <w:lang w:val="pt_PT" w:bidi="pt_PT"/>
        </w:rPr>
        <w:t>Quero honrar Yahweh e fazer algo especial para ele, uma vez que Yahweh nos ajudou a vencer. Sei que em nosso passado, as pessoas fizeram um éfode para honrar Yahweh. Farei o mesmo”. Ou</w:t>
      </w:r>
    </w:p>
    <w:p>
      <w:pPr>
        <w:pStyle w:val="ListBullet"/>
        <w:spacing w:line="240" w:lineRule="auto"/>
        <w:ind w:left="720"/>
      </w:pPr>
      <w:r>
        <w:rPr>
          <w:lang w:val="pt_PT" w:bidi="pt_PT"/>
        </w:rPr>
      </w:r>
      <w:r>
        <w:rPr>
          <w:lang w:val="pt_PT" w:bidi="pt_PT"/>
        </w:rPr>
        <w:t>Como esse éfode está em minha cidade, posso simplesmente adorar Yahweh aqui. Não terei que viajar para o lugar especial de adoração. Isso é mais fácil para mim e minha família. Fui sábio ao fazer esse éfode.</w:t>
      </w:r>
    </w:p>
    <w:p>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Estou triste por Gideão não ter corrigido os israelitas como ele deveria ter feito. Ele não explicou que ajudei os israelitas a vencer. Em vez disso, Gideão confunde mais as pessoas! Ou</w:t>
      </w:r>
    </w:p>
    <w:p>
      <w:pPr>
        <w:pStyle w:val="ListBullet"/>
        <w:spacing w:line="240" w:lineRule="auto"/>
        <w:ind w:left="720"/>
      </w:pPr>
      <w:r>
        <w:rPr>
          <w:lang w:val="pt_PT" w:bidi="pt_PT"/>
        </w:rPr>
      </w:r>
      <w:r>
        <w:rPr>
          <w:lang w:val="pt_PT" w:bidi="pt_PT"/>
        </w:rPr>
        <w:t>Criei o mundo e a maneira correta de fazer as coisas. Disse aos israelitas como eles deveriam me adorar. Se eles adorarem da maneira errada, os israelitas me desobedecem e me desonram. A adoração errada também fere os israelitas. Não quero que os israelitas se firam! Ou</w:t>
      </w:r>
    </w:p>
    <w:p>
      <w:pPr>
        <w:pStyle w:val="ListBullet"/>
        <w:spacing w:line="240" w:lineRule="auto"/>
        <w:ind w:left="720"/>
      </w:pPr>
      <w:r>
        <w:rPr>
          <w:lang w:val="pt_PT" w:bidi="pt_PT"/>
        </w:rPr>
      </w:r>
      <w:r>
        <w:rPr>
          <w:lang w:val="pt_PT" w:bidi="pt_PT"/>
        </w:rPr>
        <w:t>Eu me importo com os israelitas e os protegerei, mesmo que eles não me adorem. No entanto, haverá consequências porque eles são infiéis.</w:t>
      </w:r>
    </w:p>
    <w:p>
      <w:pPr/>
      <w:r>
        <w:rPr>
          <w:lang w:val="pt_PT" w:bidi="pt_PT"/>
        </w:rPr>
      </w:r>
      <w:r>
        <w:rPr>
          <w:lang w:val="pt_PT" w:bidi="pt_PT"/>
        </w:rPr>
        <w:t>Continue a encenação.</w:t>
      </w:r>
    </w:p>
    <w:p>
      <w:pPr/>
      <w:r>
        <w:rPr>
          <w:lang w:val="pt_PT" w:bidi="pt_PT"/>
        </w:rPr>
      </w:r>
      <w:r>
        <w:rPr>
          <w:lang w:val="pt_PT" w:bidi="pt_PT"/>
        </w:rPr>
        <w:t>Foi assim que os israelitas derrotaram os midianitas. Os midianitas não se tornaram fortes novamente. Enquanto Gideão viveu, por mais 40 anos, os israelitas tiveram paz em sua terra.</w:t>
      </w:r>
    </w:p>
    <w:p>
      <w:pPr/>
      <w:r>
        <w:rPr>
          <w:lang w:val="pt_PT" w:bidi="pt_PT"/>
        </w:rPr>
      </w:r>
      <w:r>
        <w:rPr>
          <w:lang w:val="pt_PT" w:bidi="pt_PT"/>
        </w:rPr>
        <w:t>E então Gideão, cujo nome também era Jerubaal, o filho de Joás, foi viver em sua casa. Gideão teve 70 filhos porque teve muitas esposas. A concubina de Gideão, que vivia em Siquém, também deu à luz um filho a quem Gideão chamou Abimeleque.</w:t>
      </w:r>
    </w:p>
    <w:p>
      <w:pPr/>
      <w:r>
        <w:rPr>
          <w:lang w:val="pt_PT" w:bidi="pt_PT"/>
        </w:rPr>
      </w:r>
      <w:r>
        <w:rPr>
          <w:lang w:val="pt_PT" w:bidi="pt_PT"/>
        </w:rPr>
        <w:t>Pause a encenação. Pergunte à pessoa que interpreta Gideão: “O que você está sentindo ou pensando?”. A pessoa pode responder coisas como:</w:t>
      </w:r>
    </w:p>
    <w:p>
      <w:pPr>
        <w:pStyle w:val="ListBullet"/>
        <w:spacing w:line="240" w:lineRule="auto"/>
        <w:ind w:left="720"/>
      </w:pPr>
      <w:r>
        <w:rPr>
          <w:lang w:val="pt_PT" w:bidi="pt_PT"/>
        </w:rPr>
      </w:r>
      <w:r>
        <w:rPr>
          <w:lang w:val="pt_PT" w:bidi="pt_PT"/>
        </w:rPr>
        <w:t>É normal que os líderes em uma batalha reúnam muitas coisas valiosas. É certo que eu seja rico e continue a reunir mais dinheiro; ou</w:t>
      </w:r>
    </w:p>
    <w:p>
      <w:pPr>
        <w:pStyle w:val="ListBullet"/>
        <w:spacing w:line="240" w:lineRule="auto"/>
        <w:ind w:left="720"/>
      </w:pPr>
      <w:r>
        <w:rPr>
          <w:lang w:val="pt_PT" w:bidi="pt_PT"/>
        </w:rPr>
      </w:r>
      <w:r>
        <w:rPr>
          <w:lang w:val="pt_PT" w:bidi="pt_PT"/>
        </w:rPr>
        <w:t>Liderei Israel por meio de batalhas difíceis. Agora mereço relaxar e ter muitas esposas; ou</w:t>
      </w:r>
    </w:p>
    <w:p>
      <w:pPr>
        <w:pStyle w:val="ListBullet"/>
        <w:spacing w:line="240" w:lineRule="auto"/>
        <w:ind w:left="720"/>
      </w:pPr>
      <w:r>
        <w:rPr>
          <w:lang w:val="pt_PT" w:bidi="pt_PT"/>
        </w:rPr>
      </w:r>
      <w:r>
        <w:rPr>
          <w:lang w:val="pt_PT" w:bidi="pt_PT"/>
        </w:rPr>
        <w:t>Estou feliz porque nossos inimigos não nos atacam mais, e porque tenho muitos filhos para cuidar de mim enquanto envelheço.</w:t>
      </w:r>
    </w:p>
    <w:p>
      <w:pPr/>
      <w:r>
        <w:rPr>
          <w:lang w:val="pt_PT" w:bidi="pt_PT"/>
        </w:rPr>
      </w:r>
      <w:r>
        <w:rPr>
          <w:lang w:val="pt_PT" w:bidi="pt_PT"/>
        </w:rPr>
        <w:t>Continue a encenação.</w:t>
      </w:r>
    </w:p>
    <w:p>
      <w:pPr/>
      <w:r>
        <w:rPr>
          <w:lang w:val="pt_PT" w:bidi="pt_PT"/>
        </w:rPr>
      </w:r>
      <w:r>
        <w:rPr>
          <w:lang w:val="pt_PT" w:bidi="pt_PT"/>
        </w:rPr>
        <w:t>Gideão, filho de Joás, viveu por muito tempo, e então ele morreu. Eles enterraram Gideão com Joás, seu pai, em Ofra, onde o povo de Abiezer vivia.</w:t>
      </w:r>
    </w:p>
    <w:p>
      <w:pPr/>
      <w:r>
        <w:rPr>
          <w:lang w:val="pt_PT" w:bidi="pt_PT"/>
        </w:rPr>
      </w:r>
      <w:r>
        <w:rPr>
          <w:lang w:val="pt_PT" w:bidi="pt_PT"/>
        </w:rPr>
        <w:t>Assim que Gideão morreu, os israelitas foram novamente infiéis a Yahweh e começaram a adorar os ídolos chamados Baalins. Os israelitas adoravam Baal-Berite como seu deus, e abandonaram Yahweh, seu Deus. Os israelitas esqueceram que Yahweh era aquele que os havia salvado de todos os inimigos ao seu redor. Os israelitas também não eram leais à família de Jerubaal, também chamado de Gideão, mesmo que Gideão tivesse feito muitas coisas boas por eles.</w:t>
      </w:r>
    </w:p>
    <w:p>
      <w:pPr/>
      <w:r>
        <w:rPr>
          <w:lang w:val="pt_PT" w:bidi="pt_PT"/>
        </w:rPr>
      </w:r>
      <w:r>
        <w:rPr>
          <w:lang w:val="pt_PT" w:bidi="pt_PT"/>
        </w:rPr>
        <w:t>Pause a encenação. Pergunte à pessoa que interpreta o povo de Israel: “O que você está sentindo ou pensando?”. A pessoa pode responder coisas como:</w:t>
      </w:r>
    </w:p>
    <w:p>
      <w:pPr>
        <w:pStyle w:val="ListBullet"/>
        <w:spacing w:line="240" w:lineRule="auto"/>
        <w:ind w:left="720"/>
      </w:pPr>
      <w:r>
        <w:rPr>
          <w:lang w:val="pt_PT" w:bidi="pt_PT"/>
        </w:rPr>
      </w:r>
      <w:r>
        <w:rPr>
          <w:lang w:val="pt_PT" w:bidi="pt_PT"/>
        </w:rPr>
        <w:t>É difícil demais seguir todas essas regras antigas de adoração que Yahweh nos deu. Gideão mostrou que podemos mudar nossa forma de adoração quando ele instituiu o éfode. Agora quero mudar novamente. Será muito mais fácil adorar Baal-Berite; ou</w:t>
      </w:r>
    </w:p>
    <w:p>
      <w:pPr>
        <w:pStyle w:val="ListBullet"/>
        <w:spacing w:line="240" w:lineRule="auto"/>
        <w:ind w:left="720"/>
      </w:pPr>
      <w:r>
        <w:rPr>
          <w:lang w:val="pt_PT" w:bidi="pt_PT"/>
        </w:rPr>
      </w:r>
      <w:r>
        <w:rPr>
          <w:lang w:val="pt_PT" w:bidi="pt_PT"/>
        </w:rPr>
        <w:t>Agora que Gideão está morto, não precisamos mais fazer as coisas do jeito dele. Gideão é aquele que disse que não nos governaria, nem seus filhos! Não precisamos honrar sua família; ou</w:t>
      </w:r>
    </w:p>
    <w:p>
      <w:pPr>
        <w:pStyle w:val="ListBullet"/>
        <w:spacing w:line="240" w:lineRule="auto"/>
        <w:ind w:left="720"/>
      </w:pPr>
      <w:r>
        <w:rPr>
          <w:lang w:val="pt_PT" w:bidi="pt_PT"/>
        </w:rPr>
      </w:r>
      <w:r>
        <w:rPr>
          <w:lang w:val="pt_PT" w:bidi="pt_PT"/>
        </w:rPr>
        <w:t>Olhem como tivemos paz por tantos anos! Certamente isso é porque somos tão sábios e fortes. Podemos fazer o que quisermos e ser bem-sucedidos!</w:t>
      </w:r>
    </w:p>
    <w:p>
      <w:pPr/>
      <w:r>
        <w:rPr>
          <w:lang w:val="pt_PT" w:bidi="pt_PT"/>
        </w:rPr>
      </w:r>
      <w:r>
        <w:rPr>
          <w:lang w:val="pt_PT" w:bidi="pt_PT"/>
        </w:rPr>
        <w:t>Pergunte à pessoa que interpreta a família de Gideão: “O que você está sentindo ou pensando?”. A pessoa pode responder coisas como:</w:t>
      </w:r>
    </w:p>
    <w:p>
      <w:pPr>
        <w:pStyle w:val="ListBullet"/>
        <w:spacing w:line="240" w:lineRule="auto"/>
        <w:ind w:left="720"/>
      </w:pPr>
      <w:r>
        <w:rPr>
          <w:lang w:val="pt_PT" w:bidi="pt_PT"/>
        </w:rPr>
      </w:r>
      <w:r>
        <w:rPr>
          <w:lang w:val="pt_PT" w:bidi="pt_PT"/>
        </w:rPr>
        <w:t>Estou irado pelo povo não nos honrar! Como as pessoas esqueceram que nosso pai Gideão as levou à vitória não há muito tempo? Ou</w:t>
      </w:r>
    </w:p>
    <w:p>
      <w:pPr>
        <w:pStyle w:val="ListBullet"/>
        <w:spacing w:line="240" w:lineRule="auto"/>
        <w:ind w:left="720"/>
      </w:pPr>
      <w:r>
        <w:rPr>
          <w:lang w:val="pt_PT" w:bidi="pt_PT"/>
        </w:rPr>
      </w:r>
      <w:r>
        <w:rPr>
          <w:lang w:val="pt_PT" w:bidi="pt_PT"/>
        </w:rPr>
        <w:t>Nossa cidade tem sido um lugar de adoração por muitos anos, e gostei de como as pessoas nos honravam quando vinham à nossa cidade. Sinto falta da maneira como as coisas eram; ou</w:t>
      </w:r>
    </w:p>
    <w:p>
      <w:pPr>
        <w:pStyle w:val="ListBullet"/>
        <w:spacing w:line="240" w:lineRule="auto"/>
        <w:ind w:left="720"/>
      </w:pPr>
      <w:r>
        <w:rPr>
          <w:lang w:val="pt_PT" w:bidi="pt_PT"/>
        </w:rPr>
      </w:r>
      <w:r>
        <w:rPr>
          <w:lang w:val="pt_PT" w:bidi="pt_PT"/>
        </w:rPr>
        <w:t>Olhem o quão rico e poderoso meu pai era. Os israelitas devem nos respeitar!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8.22–35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Gideão diz que </w:t>
      </w:r>
      <w:r>
        <w:rPr>
          <w:b/>
          <w:lang w:val="pt_PT" w:bidi="pt_PT"/>
        </w:rPr>
        <w:t>Yahweh</w:t>
      </w:r>
      <w:r>
        <w:rPr>
          <w:lang w:val="pt_PT" w:bidi="pt_PT"/>
        </w:rPr>
        <w:t xml:space="preserve"> governará sobre os israelitas. Yahweh é o nome próprio de Deus. Para mais informações sobre Yahweh, consulte o Glossário Mestre. Usem a mesma palavra ou frase para Yahweh que vocês usaram em passagens anteriores.</w:t>
      </w:r>
    </w:p>
    <w:p>
      <w:pPr/>
      <w:r>
        <w:rPr>
          <w:lang w:val="pt_PT" w:bidi="pt_PT"/>
        </w:rPr>
      </w:r>
      <w:r>
        <w:rPr>
          <w:lang w:val="pt_PT" w:bidi="pt_PT"/>
        </w:rPr>
        <w:t xml:space="preserve">Gideão pede aos israelitas que cada um dê a Gideão um brinco de seu </w:t>
      </w:r>
      <w:r>
        <w:rPr>
          <w:b/>
          <w:lang w:val="pt_PT" w:bidi="pt_PT"/>
        </w:rPr>
        <w:t>saque</w:t>
      </w:r>
      <w:r>
        <w:rPr>
          <w:lang w:val="pt_PT" w:bidi="pt_PT"/>
        </w:rPr>
        <w:t xml:space="preserve"> ou espólio. Um brinco é uma joia que as pessoas colocam em um furo na orelha. Saque é qualquer coisa que um exército vencedor toma de seu inimigo derrotado depois da batalha. Use a mesma palavra ou frase para saque que você usou em passagens anteriores.</w:t>
      </w:r>
    </w:p>
    <w:p>
      <w:pPr/>
      <w:r>
        <w:rPr>
          <w:lang w:val="pt_PT" w:bidi="pt_PT"/>
        </w:rPr>
      </w:r>
      <w:r>
        <w:rPr>
          <w:lang w:val="pt_PT" w:bidi="pt_PT"/>
        </w:rPr>
        <w:t>O narrador chama os midianitas de "</w:t>
      </w:r>
      <w:r>
        <w:rPr>
          <w:b/>
          <w:lang w:val="pt_PT" w:bidi="pt_PT"/>
        </w:rPr>
        <w:t>ismaelitas</w:t>
      </w:r>
      <w:r>
        <w:rPr>
          <w:lang w:val="pt_PT" w:bidi="pt_PT"/>
        </w:rPr>
        <w:t>". Ismael e Midiã eram irmãos e seus descendentes se tornaram os midianitas e os ismaelitas. Ambos os grupos de pessoas eram nômades, ou pessoas que se deslocavam pelo deserto, então às vezes o povo chamava ambos os grupos de "ismaelitas".</w:t>
      </w:r>
    </w:p>
    <w:p>
      <w:pPr/>
      <w:r>
        <w:rPr>
          <w:lang w:val="pt_PT" w:bidi="pt_PT"/>
        </w:rPr>
      </w:r>
      <w:r>
        <w:rPr>
          <w:lang w:val="pt_PT" w:bidi="pt_PT"/>
        </w:rPr>
        <w:t xml:space="preserve">O ouro que os israelitas deram a Gideão pesa 1.700 </w:t>
      </w:r>
      <w:r>
        <w:rPr>
          <w:b/>
          <w:lang w:val="pt_PT" w:bidi="pt_PT"/>
        </w:rPr>
        <w:t>siclos</w:t>
      </w:r>
      <w:r>
        <w:rPr>
          <w:lang w:val="pt_PT" w:bidi="pt_PT"/>
        </w:rPr>
        <w:t>. Um siclo é uma medida de peso de cerca de 11 gramas.</w:t>
      </w:r>
    </w:p>
    <w:p>
      <w:pPr/>
      <w:r>
        <w:rPr>
          <w:lang w:val="pt_PT" w:bidi="pt_PT"/>
        </w:rPr>
      </w:r>
      <w:r>
        <w:rPr>
          <w:lang w:val="pt_PT" w:bidi="pt_PT"/>
        </w:rPr>
        <w:t>Parem aqui e discutam em grupo qual palavra ou frase vocês usarão para siclos. Procure siclos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Gideão usa o ouro para fazer um </w:t>
      </w:r>
      <w:r>
        <w:rPr>
          <w:b/>
          <w:lang w:val="pt_PT" w:bidi="pt_PT"/>
        </w:rPr>
        <w:t>éfode</w:t>
      </w:r>
      <w:r>
        <w:rPr>
          <w:lang w:val="pt_PT" w:bidi="pt_PT"/>
        </w:rPr>
        <w:t>. Um éfode é uma peça de roupa para sacerdotes, e muitas vezes era altamente decorado. Yahweh deu instruções específicas sobre como fazer éfodes para seus sacerdotes, e as roupas cobriam o corpo dos ombros até a coxa com duas peças de ombro ou alças. Gideão poderia ter copiado os éfodes que os sacerdotes de Yahweh usavam, ou ele poderia ter feito um em um estilo diferente. Às vezes um éfode poderia significar roupas que as pessoas colocam em uma estátua de um deus. Como o éfode era uma peça de roupa tão especial, as pessoas às vezes adoravam o éfode como se fosse um deus.</w:t>
      </w:r>
    </w:p>
    <w:p>
      <w:pPr/>
      <w:r>
        <w:rPr>
          <w:lang w:val="pt_PT" w:bidi="pt_PT"/>
        </w:rPr>
      </w:r>
      <w:r>
        <w:rPr>
          <w:lang w:val="pt_PT" w:bidi="pt_PT"/>
        </w:rPr>
        <w:t>Parem aqui e discutam em grupo qual palavra ou frase vocês usarão para éfode. Procure éfode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Esse éfode é como uma </w:t>
      </w:r>
      <w:r>
        <w:rPr>
          <w:b/>
          <w:lang w:val="pt_PT" w:bidi="pt_PT"/>
        </w:rPr>
        <w:t>armadilha</w:t>
      </w:r>
      <w:r>
        <w:rPr>
          <w:lang w:val="pt_PT" w:bidi="pt_PT"/>
        </w:rPr>
        <w:t xml:space="preserve"> perigosa para Gideão e a </w:t>
      </w:r>
      <w:r>
        <w:rPr>
          <w:b/>
          <w:lang w:val="pt_PT" w:bidi="pt_PT"/>
        </w:rPr>
        <w:t>família</w:t>
      </w:r>
      <w:r>
        <w:rPr>
          <w:lang w:val="pt_PT" w:bidi="pt_PT"/>
        </w:rPr>
        <w:t xml:space="preserve"> de Gideão. Na Bíblia, uma família significa todas as pessoas que vivem juntas em uma casa.</w:t>
      </w:r>
    </w:p>
    <w:p>
      <w:pPr/>
      <w:r>
        <w:rPr>
          <w:lang w:val="pt_PT" w:bidi="pt_PT"/>
        </w:rPr>
      </w:r>
      <w:r>
        <w:rPr>
          <w:lang w:val="pt_PT" w:bidi="pt_PT"/>
        </w:rPr>
        <w:t>Parem aqui e, como um grupo, discutam qual palavra ou frase vocês usarão para casa. Procure a palavra família no Glossário Mestre para mais informações. Se você já traduziu essa palavra em outro livro da Bíblia, use a mesma palavra que você usou lá. Pause este áudio aqui.</w:t>
      </w:r>
    </w:p>
    <w:p>
      <w:pPr/>
      <w:r>
        <w:rPr>
          <w:lang w:val="pt_PT" w:bidi="pt_PT"/>
        </w:rPr>
      </w:r>
      <w:r>
        <w:rPr>
          <w:lang w:val="pt_PT" w:bidi="pt_PT"/>
        </w:rPr>
        <w:t>Pare aqui e, em grupo, olhe para uma imagem de uma armadilha. Usem a mesma palavra ou frase para armadilha ou laço que vocês usaram em passagens anteriores. Pause este áudio aqui.</w:t>
      </w:r>
    </w:p>
    <w:p>
      <w:pPr/>
      <w:r>
        <w:rPr>
          <w:lang w:val="pt_PT" w:bidi="pt_PT"/>
        </w:rPr>
      </w:r>
      <w:r>
        <w:rPr>
          <w:lang w:val="pt_PT" w:bidi="pt_PT"/>
        </w:rPr>
        <w:t xml:space="preserve">A terra teve </w:t>
      </w:r>
      <w:r>
        <w:rPr>
          <w:b/>
          <w:lang w:val="pt_PT" w:bidi="pt_PT"/>
        </w:rPr>
        <w:t>paz</w:t>
      </w:r>
      <w:r>
        <w:rPr>
          <w:lang w:val="pt_PT" w:bidi="pt_PT"/>
        </w:rPr>
        <w:t xml:space="preserve"> enquanto Gideão viveu. Nessa passagem, isso significa que os israelitas não tiveram que lutar contra seus inimigos naquele momento.</w:t>
      </w:r>
    </w:p>
    <w:p>
      <w:pPr/>
      <w:r>
        <w:rPr>
          <w:lang w:val="pt_PT" w:bidi="pt_PT"/>
        </w:rPr>
      </w:r>
      <w:r>
        <w:rPr>
          <w:lang w:val="pt_PT" w:bidi="pt_PT"/>
        </w:rPr>
        <w:t>Parem aqui e discutam em grupo como vocês dirão que a terra teve descanso ou paz. Pause este áudio aqui.</w:t>
      </w:r>
    </w:p>
    <w:p>
      <w:pPr/>
      <w:r>
        <w:rPr>
          <w:lang w:val="pt_PT" w:bidi="pt_PT"/>
        </w:rPr>
      </w:r>
      <w:r>
        <w:rPr>
          <w:lang w:val="pt_PT" w:bidi="pt_PT"/>
        </w:rPr>
        <w:t xml:space="preserve">Gideão tem uma </w:t>
      </w:r>
      <w:r>
        <w:rPr>
          <w:b/>
          <w:lang w:val="pt_PT" w:bidi="pt_PT"/>
        </w:rPr>
        <w:t>concubina</w:t>
      </w:r>
      <w:r>
        <w:rPr>
          <w:lang w:val="pt_PT" w:bidi="pt_PT"/>
        </w:rPr>
        <w:t xml:space="preserve"> que vive em Siquém. Uma concubina é uma mulher que teve relações sexuais com um homem, mas não tinha o status pleno de uma esposa. Uma concubina muitas vezes era uma escrava desse homem.</w:t>
      </w:r>
    </w:p>
    <w:p>
      <w:pPr/>
      <w:r>
        <w:rPr>
          <w:lang w:val="pt_PT" w:bidi="pt_PT"/>
        </w:rPr>
      </w:r>
      <w:r>
        <w:rPr>
          <w:lang w:val="pt_PT" w:bidi="pt_PT"/>
        </w:rPr>
        <w:t>Parem aqui e discutam em grupo qual palavra ou frase vocês usarão para concubina. Se você já traduziu essa palavra em outro livro da Bíblia, use a mesma palavra que você usou lá. Pause este áudio aqui.</w:t>
      </w:r>
    </w:p>
    <w:p>
      <w:pPr/>
      <w:r>
        <w:rPr>
          <w:lang w:val="pt_PT" w:bidi="pt_PT"/>
        </w:rPr>
      </w:r>
      <w:r>
        <w:rPr>
          <w:lang w:val="pt_PT" w:bidi="pt_PT"/>
        </w:rPr>
        <w:t xml:space="preserve">As pessoas </w:t>
      </w:r>
      <w:r>
        <w:rPr>
          <w:b/>
          <w:lang w:val="pt_PT" w:bidi="pt_PT"/>
        </w:rPr>
        <w:t>enterram</w:t>
      </w:r>
      <w:r>
        <w:rPr>
          <w:lang w:val="pt_PT" w:bidi="pt_PT"/>
        </w:rPr>
        <w:t xml:space="preserve"> Gideão no </w:t>
      </w:r>
      <w:r>
        <w:rPr>
          <w:b/>
          <w:lang w:val="pt_PT" w:bidi="pt_PT"/>
        </w:rPr>
        <w:t>túmulo</w:t>
      </w:r>
      <w:r>
        <w:rPr>
          <w:lang w:val="pt_PT" w:bidi="pt_PT"/>
        </w:rPr>
        <w:t xml:space="preserve"> de Joás. Um túmulo é o nome para um lugar onde as pessoas enterram uma pessoa morta. Na Bíblia, isso poderia ser uma caverna natural em uma rocha, ou poderia ser um buraco que as pessoas fizeram na rocha. Às vezes, as pessoas enterravam mais de uma pessoa no mesmo túmulo. Uma família podia ter um túmulo no qual eles enterravam todos os seus membros mortos da família. Dentro do túmulo podia haver prateleiras para os diferentes corpos. As pessoas fechavam o lugar aberto em um túmulo com uma pilha de rochas, ou com um grande bloco de rocha. Essa rocha seria redonda para que as pessoas pudessem rolá-la para longe.</w:t>
      </w:r>
    </w:p>
    <w:p>
      <w:pPr/>
      <w:r>
        <w:rPr>
          <w:lang w:val="pt_PT" w:bidi="pt_PT"/>
        </w:rPr>
      </w:r>
      <w:r>
        <w:rPr>
          <w:lang w:val="pt_PT" w:bidi="pt_PT"/>
        </w:rPr>
        <w:t>Parem aqui e discutam em grupo qual palavra ou frase vocês usarão para "enterrar em um túmulo". Procure túmulo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israelitas adoram </w:t>
      </w:r>
      <w:r>
        <w:rPr>
          <w:b/>
          <w:lang w:val="pt_PT" w:bidi="pt_PT"/>
        </w:rPr>
        <w:t>Baal</w:t>
      </w:r>
      <w:r>
        <w:rPr>
          <w:lang w:val="pt_PT" w:bidi="pt_PT"/>
        </w:rPr>
        <w:t xml:space="preserve"> novamente depois que Gideão morre. Baal era um falso deus que as nações ao redor de Israel adoravam. O povo fazia ídolos ou estátuas desse deus para adorá-lo. As pessoas nomeavam essa estátua de Baal-Berite, que significa "Baal da aliança" ou "o Baal com o qual temos uma promessa especial". Para mais informações sobre Baal, consulte o Glossário Mestre. Usem a mesma palavra ou frase para Baal que vocês usaram em passagens anteriores.</w:t>
      </w:r>
    </w:p>
    <w:p>
      <w:pPr/>
      <w:r>
        <w:rPr>
          <w:lang w:val="pt_PT" w:bidi="pt_PT"/>
        </w:rPr>
      </w:r>
      <w:r>
        <w:rPr>
          <w:lang w:val="pt_PT" w:bidi="pt_PT"/>
        </w:rPr>
        <w:t xml:space="preserve">Os israelitas fazem de Baal-Berite seu </w:t>
      </w:r>
      <w:r>
        <w:rPr>
          <w:b/>
          <w:lang w:val="pt_PT" w:bidi="pt_PT"/>
        </w:rPr>
        <w:t>deus</w:t>
      </w:r>
      <w:r>
        <w:rPr>
          <w:lang w:val="pt_PT" w:bidi="pt_PT"/>
        </w:rPr>
        <w:t xml:space="preserve"> e não servem a Yahweh, seu </w:t>
      </w:r>
      <w:r>
        <w:rPr>
          <w:b/>
          <w:lang w:val="pt_PT" w:bidi="pt_PT"/>
        </w:rPr>
        <w:t>Deus</w:t>
      </w:r>
      <w:r>
        <w:rPr>
          <w:lang w:val="pt_PT" w:bidi="pt_PT"/>
        </w:rPr>
        <w:t>. Essa é a palavra mais geral para Deus. Para mais informações sobre Deus e outros falsos deuses, consultem o Glossário Mestre. Usem a mesma palavra ou frase para deuses e para o termo geral para o Deus criador que vocês usaram em passagens anteriores.</w:t>
      </w:r>
    </w:p>
    <w:p>
      <w:pPr/>
      <w:r>
        <w:rPr>
          <w:lang w:val="pt_PT" w:bidi="pt_PT"/>
        </w:rPr>
      </w:r>
      <w:r>
        <w:rPr>
          <w:lang w:val="pt_PT" w:bidi="pt_PT"/>
        </w:rPr>
        <w:t xml:space="preserve">Os israelitas não mostram lealdade, nem </w:t>
      </w:r>
      <w:r>
        <w:rPr>
          <w:b/>
          <w:lang w:val="pt_PT" w:bidi="pt_PT"/>
        </w:rPr>
        <w:t>amor leal</w:t>
      </w:r>
      <w:r>
        <w:rPr>
          <w:lang w:val="pt_PT" w:bidi="pt_PT"/>
        </w:rPr>
        <w:t xml:space="preserve"> à família de Gideão. Para mais informações sobre amor leal, consulte o Glossário Mestre. Usem a mesma palavra ou frase para lealdade ou amor leal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9:1–6</w:t>
      </w:r>
      <w:r>
        <w:rPr>
          <w:lang w:val="pt_PT" w:bidi="pt_PT"/>
        </w:rPr>
      </w:r>
    </w:p>
    <w:p>
      <w:pPr>
        <w:pStyle w:val="Heading3"/>
      </w:pPr>
      <w:r>
        <w:rPr>
          <w:lang w:val="pt_PT" w:bidi="pt_PT"/>
        </w:rPr>
        <w:t>Ouvir e Sentir</w:t>
      </w:r>
    </w:p>
    <w:p>
      <w:pPr/>
      <w:r>
        <w:rPr>
          <w:lang w:val="pt_PT" w:bidi="pt_PT"/>
        </w:rPr>
      </w:r>
      <w:r>
        <w:rPr>
          <w:lang w:val="pt_PT" w:bidi="pt_PT"/>
        </w:rPr>
        <w:t>Nesta etapa, ouçam Juízes 9.1–6 e guardem em seus corações.</w:t>
      </w:r>
    </w:p>
    <w:p>
      <w:pPr/>
      <w:r>
        <w:rPr>
          <w:lang w:val="pt_PT" w:bidi="pt_PT"/>
        </w:rPr>
      </w:r>
      <w:r>
        <w:rPr>
          <w:lang w:val="pt_PT" w:bidi="pt_PT"/>
        </w:rPr>
        <w:t>Ouçam uma versão em áudio de Juízes 9.1–6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9.1–6 na tradução mais fácil de entender.</w:t>
      </w:r>
    </w:p>
    <w:p>
      <w:pPr/>
      <w:r>
        <w:rPr>
          <w:lang w:val="pt_PT" w:bidi="pt_PT"/>
        </w:rPr>
      </w:r>
      <w:r>
        <w:rPr>
          <w:lang w:val="pt_PT" w:bidi="pt_PT"/>
        </w:rPr>
        <w:t>Pause este áudio aqui.</w:t>
      </w:r>
    </w:p>
    <w:p>
      <w:pPr/>
      <w:r>
        <w:rPr>
          <w:lang w:val="pt_PT" w:bidi="pt_PT"/>
        </w:rPr>
      </w:r>
      <w:r>
        <w:rPr>
          <w:lang w:val="pt_PT" w:bidi="pt_PT"/>
        </w:rPr>
        <w:t>Como vocês se lembram, Gideão, ou Jerubaal, morreu e deixou para trás 70 filhos. Ele também tinha um filho de uma mulher diferente, uma concubina, em Siquém com quem Gideão não era casado. O filho de Gideão com essa mulher era chamado Abimeleque. Israel mais uma vez rejeitou Yahweh e voltou a adorar um dos baalins, os falsos deuses cananeus.</w:t>
      </w:r>
    </w:p>
    <w:p>
      <w:pPr/>
      <w:r>
        <w:rPr>
          <w:lang w:val="pt_PT" w:bidi="pt_PT"/>
        </w:rPr>
      </w:r>
      <w:r>
        <w:rPr>
          <w:lang w:val="pt_PT" w:bidi="pt_PT"/>
        </w:rPr>
        <w:t>Abimeleque era o filho de Jerubaal. Os israelitas chamaram Gideão de Jerubaal, o que significa: "Deixe Baal lutar contra Gideão". Os cananeus adoravam muitos falsos deuses diferentes que eles chamavam de baalins. Os israelitas chamavam Gideão de Jerubaal desde que Gideão seguiu as instruções de Yahweh e destruiu os altares de Baal em sua cidade natal. Como a mãe de Abimeleque era uma concubina, Abimeleque não tinha os mesmos direitos ou privilégios que seus meio-irmãos. Uma concubina é uma mulher que o mestre considera sua propriedade. Uma concubina não tem direitos. Não havia promessa de casamento entre uma concubina e seu mestre, apenas um contrato de propriedade. Embora o nome de Abimeleque signifique "meu pai é rei", Abimeleque não tinha chance de se tornar rei porque nenhum filho de concubinas poderia se tornar rei.</w:t>
      </w:r>
    </w:p>
    <w:p>
      <w:pPr/>
      <w:r>
        <w:rPr>
          <w:lang w:val="pt_PT" w:bidi="pt_PT"/>
        </w:rPr>
      </w:r>
      <w:r>
        <w:rPr>
          <w:lang w:val="pt_PT" w:bidi="pt_PT"/>
        </w:rPr>
        <w:t>Depois que Gideão morre, Abimeleque decide falar com os parentes de sua mãe em Siquém. Embora Gideão fosse da tribo de Manassés, Siquém era uma cidade na terra da tribo de Efraim. Siquém ficava a cerca de 50 quilômetros ao norte de Jerusalém e 25 quilômetros a oeste do rio Jordão. Como vocês podem se lembrar, Siquém ficava na extremidade sul do vale que separava Gerizim e Ebal, as montanhas da bênção da aliança e da maldição. Esse era o mesmo lugar onde Josué reuniu todo Israel para ler em voz alta a aliança de Yahweh, ou promessa vinculante, com seu povo. Josué leu todas as bênçãos e maldições que Moisés escreveu e reafirmou a identidade de Israel como o povo escolhido de Yahweh.</w:t>
      </w:r>
    </w:p>
    <w:p>
      <w:pPr/>
      <w:r>
        <w:rPr>
          <w:lang w:val="pt_PT" w:bidi="pt_PT"/>
        </w:rPr>
      </w:r>
      <w:r>
        <w:rPr>
          <w:lang w:val="pt_PT" w:bidi="pt_PT"/>
        </w:rPr>
        <w:t>Parem aqui e, em grupo, olhem para o mapa de onde Siquém e Ofra estão localizados em relação a Jerusalém e ao rio Jordão. Pause este áudio aqui.</w:t>
      </w:r>
    </w:p>
    <w:p>
      <w:pPr/>
      <w:r>
        <w:rPr>
          <w:lang w:val="pt_PT" w:bidi="pt_PT"/>
        </w:rPr>
      </w:r>
      <w:r>
        <w:rPr>
          <w:lang w:val="pt_PT" w:bidi="pt_PT"/>
        </w:rPr>
        <w:t>Abimeleque fala com todos os irmãos de sua mãe, que eram os líderes do clã ou grupo familiar de sua mãe. Abimeleque exorta sua família a falar com os líderes da cidade. Abimeleque quer que sua família pergunte aos líderes se eles querem que todos os 70 filhos de Gideão governem sobre eles, ou se eles querem que apenas um homem governe sobre eles. Quando ele diz "um homem", Abimeleque se refere a si mesmo, e ele lembra ao povo de Siquém que ele é a própria carne e sangue deles, o que significa que Abimeleque é parente de sangue deles. Abimeleque usa essa pergunta como uma maneira de convencer sua família de que Abimeleque sozinho seria um governante melhor do que seus 70 meio-irmãos que não são de Siquém. Também é provável que muitas das pessoas que viviam em Siquém fossem cananeias.</w:t>
      </w:r>
    </w:p>
    <w:p>
      <w:pPr/>
      <w:r>
        <w:rPr>
          <w:lang w:val="pt_PT" w:bidi="pt_PT"/>
        </w:rPr>
      </w:r>
      <w:r>
        <w:rPr>
          <w:lang w:val="pt_PT" w:bidi="pt_PT"/>
        </w:rPr>
        <w:t>Parem aqui e discutam com seu grupo: como alguém se torna um líder em sua cultura? Que qualidades ou habilidades as pessoas querem que um novo líder tenha? Pause este áudio aqui.</w:t>
      </w:r>
    </w:p>
    <w:p>
      <w:pPr/>
      <w:r>
        <w:rPr>
          <w:lang w:val="pt_PT" w:bidi="pt_PT"/>
        </w:rPr>
      </w:r>
      <w:r>
        <w:rPr>
          <w:lang w:val="pt_PT" w:bidi="pt_PT"/>
        </w:rPr>
        <w:t>A família de Abimeleque começa a espalhar a mensagem de Abimeleque ao povo na cidade e aos líderes. A família convence a todos e eles dizem que Abimeleque é seu irmão, ou parente de sangue. Os líderes estão tão convencidos que decidem apoiar Abimeleque ao darem a ele 70 siclos de prata, ou pedaços de prata, do templo de Baal-Berite em Siquém. Um siclo é uma unidade de medida que pesa cerca de 11,4 gramas, então 70 siclos eram dinheiro mais que suficiente para Abimeleque contratar um grupo de homens para segui-lo. Baal-Berite significa "Baal da aliança". Esse nome mostra que os cidadãos de Siquém haviam rejeitado Yahweh e, em vez disso, adoravam Baal. Os líderes tiram o dinheiro de um tesouro no templo. Um tesouro é uma sala onde os líderes guardavam o dinheiro que usavam para propósitos religiosos e políticos. O número de siclos de prata é uma prévia do que Abimeleque fará com o dinheiro.</w:t>
      </w:r>
    </w:p>
    <w:p>
      <w:pPr/>
      <w:r>
        <w:rPr>
          <w:lang w:val="pt_PT" w:bidi="pt_PT"/>
        </w:rPr>
      </w:r>
      <w:r>
        <w:rPr>
          <w:lang w:val="pt_PT" w:bidi="pt_PT"/>
        </w:rPr>
        <w:t>Parem aqui e olhem para uma imagem de um siclo de prata. Pause este áudio aqui.</w:t>
      </w:r>
    </w:p>
    <w:p>
      <w:pPr/>
      <w:r>
        <w:rPr>
          <w:lang w:val="pt_PT" w:bidi="pt_PT"/>
        </w:rPr>
      </w:r>
      <w:r>
        <w:rPr>
          <w:lang w:val="pt_PT" w:bidi="pt_PT"/>
        </w:rPr>
        <w:t>Abimeleque usa o dinheiro para contratar homens sem valor e imprudentes que começam a seguir Abimeleque. Esses são o tipo de homens que roubariam, matariam ou seguiriam qualquer tipo de ordem imoral se as pessoas pagassem a eles dinheiro suficiente para fazer isso. Esses homens então vão com Abimeleque para Ofra, o lugar onde os meio-irmãos de Abimeleque viviam. Com a ajuda dos homens, Abimeleque mata todos os seus 70 irmãos em uma pedra. Abimeleque executa formalmente seus irmãos, e isso estabelece claramente o poder de Abimeleque.</w:t>
      </w:r>
    </w:p>
    <w:p>
      <w:pPr/>
      <w:r>
        <w:rPr>
          <w:lang w:val="pt_PT" w:bidi="pt_PT"/>
        </w:rPr>
      </w:r>
      <w:r>
        <w:rPr>
          <w:lang w:val="pt_PT" w:bidi="pt_PT"/>
        </w:rPr>
        <w:t>Parem aqui e, em grupo, olhem para o mapa de onde Ofra e Siquém estão localizados em relação a Jerusalém e ao rio Jordão. Discutam com seu grupo: quando uma tribo ou grupo de pessoas derrota outro onde vocês vivem, como eles mostram a nova mudança na liderança ao povo? Pause este áudio aqui.</w:t>
      </w:r>
    </w:p>
    <w:p>
      <w:pPr/>
      <w:r>
        <w:rPr>
          <w:lang w:val="pt_PT" w:bidi="pt_PT"/>
        </w:rPr>
      </w:r>
      <w:r>
        <w:rPr>
          <w:lang w:val="pt_PT" w:bidi="pt_PT"/>
        </w:rPr>
        <w:t>Apenas Jotão, o filho mais jovem de Gideão, escapa quando ele se esconde. Os líderes de Siquém, ou Bete-Milo, a casa de Milo, então vão para o terebinto, ou carvalho, ao lado de uma coluna em Siquém. Bete-Milo provavelmente era o nome de uma grande estrutura importante que era fácil de defender, onde os eventos governamentais geralmente aconteciam. Portanto, esses líderes podem ser líderes importantes do governo na área. O narrador usa essas informações para nos dizer que algo importante está prestes a acontecer.</w:t>
      </w:r>
    </w:p>
    <w:p>
      <w:pPr/>
      <w:r>
        <w:rPr>
          <w:lang w:val="pt_PT" w:bidi="pt_PT"/>
        </w:rPr>
      </w:r>
      <w:r>
        <w:rPr>
          <w:lang w:val="pt_PT" w:bidi="pt_PT"/>
        </w:rPr>
        <w:t>Parem aqui e olhem para uma imagem de um carvalho. Pause este áudio aqui.</w:t>
      </w:r>
    </w:p>
    <w:p>
      <w:pPr/>
      <w:r>
        <w:rPr>
          <w:lang w:val="pt_PT" w:bidi="pt_PT"/>
        </w:rPr>
      </w:r>
      <w:r>
        <w:rPr>
          <w:lang w:val="pt_PT" w:bidi="pt_PT"/>
        </w:rPr>
        <w:t>Parem aqui e discutam com seu grupo: onde acontecem reuniões importantes em sua cultura? Pause este áudio aqui.</w:t>
      </w:r>
    </w:p>
    <w:p>
      <w:pPr/>
      <w:r>
        <w:rPr>
          <w:lang w:val="pt_PT" w:bidi="pt_PT"/>
        </w:rPr>
      </w:r>
      <w:r>
        <w:rPr>
          <w:lang w:val="pt_PT" w:bidi="pt_PT"/>
        </w:rPr>
        <w:t>A coluna pode ser um monumento. A coluna é provavelmente uma pedra grande que o povo erguia como um memorial para eventos importantes que ocorreram no passado. Como vocês se lembram, esse era um local importante, uma vez que era onde Josué montou anteriormente uma pedra grande como um monumento à aliança de Yahweh com o povo de Yahweh. Só que agora, o povo não depende mais de Yahweh para escolher líderes. Em vez disso, eles agora apoiam um homem que usou o dinheiro do templo de Baal para assassinar seus irmãos para se tornar rei.</w:t>
      </w:r>
    </w:p>
    <w:p>
      <w:pPr/>
      <w:r>
        <w:rPr>
          <w:lang w:val="pt_PT" w:bidi="pt_PT"/>
        </w:rPr>
      </w:r>
      <w:r>
        <w:rPr>
          <w:lang w:val="pt_PT" w:bidi="pt_PT"/>
        </w:rPr>
        <w:t>No mesmo lugar onde Josué proclamou pela última vez Israel como o povo da aliança de Yahweh, o povo de Siquém faz oficialmente Abimeleque rei. O contraste enfatiza o quão longe Israel está de Yahweh ao elegerem um líder apoiado por pessoas que adoram Baal.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9.1–6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Abimeleque vai aos irmãos de sua mãe em Siquém. Abimeleque convence seus irmãos a falarem com os líderes da cidade e a perguntarem aos líderes se eles querem que 70 homens governem sobre eles ou que apenas um homem governe sobre eles.</w:t>
      </w:r>
    </w:p>
    <w:p>
      <w:pPr/>
      <w:r>
        <w:rPr>
          <w:lang w:val="pt_PT" w:bidi="pt_PT"/>
        </w:rPr>
      </w:r>
      <w:r>
        <w:rPr>
          <w:b/>
          <w:lang w:val="pt_PT" w:bidi="pt_PT"/>
        </w:rPr>
        <w:t>Na segunda cena:</w:t>
      </w:r>
      <w:r>
        <w:rPr>
          <w:lang w:val="pt_PT" w:bidi="pt_PT"/>
        </w:rPr>
        <w:t xml:space="preserve"> a família de Abimeleque convence os governantes de Siquém a apoiar Abimeleque. Os líderes pegam 70 siclos do templo de Baal-Berite em Siquém e dão o dinheiro a Abimeleque.</w:t>
      </w:r>
    </w:p>
    <w:p>
      <w:pPr/>
      <w:r>
        <w:rPr>
          <w:lang w:val="pt_PT" w:bidi="pt_PT"/>
        </w:rPr>
      </w:r>
      <w:r>
        <w:rPr>
          <w:b/>
          <w:lang w:val="pt_PT" w:bidi="pt_PT"/>
        </w:rPr>
        <w:t>Na terceira cena:</w:t>
      </w:r>
      <w:r>
        <w:rPr>
          <w:lang w:val="pt_PT" w:bidi="pt_PT"/>
        </w:rPr>
        <w:t xml:space="preserve"> Abimeleque usa o dinheiro para contratar homens imprudentes para seguir Abimeleque. Os homens viajam para Ofrá e matam 69 dos meio-irmãos de Abimeleque em uma pedra. Apenas Jotão, o meio-irmão mais novo, escapa de Abimeleque ao se esconder.</w:t>
      </w:r>
    </w:p>
    <w:p>
      <w:pPr/>
      <w:r>
        <w:rPr>
          <w:lang w:val="pt_PT" w:bidi="pt_PT"/>
        </w:rPr>
      </w:r>
      <w:r>
        <w:rPr>
          <w:b/>
          <w:lang w:val="pt_PT" w:bidi="pt_PT"/>
        </w:rPr>
        <w:t>Na quarta cena:</w:t>
      </w:r>
      <w:r>
        <w:rPr>
          <w:lang w:val="pt_PT" w:bidi="pt_PT"/>
        </w:rPr>
        <w:t xml:space="preserve"> Abimeleque e seus homens retornam a Siquém. Os líderes e o povo de Siquém se reúnem em um lugar importante perto de um carvalho e eles fazem de Abimeleque rei.</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70 meio-irmãos, que incluem Jotão</w:t>
      </w:r>
    </w:p>
    <w:p>
      <w:pPr>
        <w:pStyle w:val="ListBullet"/>
        <w:spacing w:line="240" w:lineRule="auto"/>
        <w:ind w:left="720"/>
      </w:pPr>
      <w:r>
        <w:rPr>
          <w:lang w:val="pt_PT" w:bidi="pt_PT"/>
        </w:rPr>
      </w:r>
      <w:r>
        <w:rPr>
          <w:lang w:val="pt_PT" w:bidi="pt_PT"/>
        </w:rPr>
        <w:t>Os irmãos da mãe de Abimeleque</w:t>
      </w:r>
    </w:p>
    <w:p>
      <w:pPr>
        <w:pStyle w:val="ListBullet"/>
        <w:spacing w:line="240" w:lineRule="auto"/>
        <w:ind w:left="720"/>
      </w:pPr>
      <w:r>
        <w:rPr>
          <w:lang w:val="pt_PT" w:bidi="pt_PT"/>
        </w:rPr>
      </w:r>
      <w:r>
        <w:rPr>
          <w:lang w:val="pt_PT" w:bidi="pt_PT"/>
        </w:rPr>
        <w:t>Os líderes de Siquém</w:t>
      </w:r>
    </w:p>
    <w:p>
      <w:pPr>
        <w:pStyle w:val="ListBullet"/>
        <w:spacing w:line="240" w:lineRule="auto"/>
        <w:ind w:left="720"/>
      </w:pPr>
      <w:r>
        <w:rPr>
          <w:lang w:val="pt_PT" w:bidi="pt_PT"/>
        </w:rPr>
      </w:r>
      <w:r>
        <w:rPr>
          <w:lang w:val="pt_PT" w:bidi="pt_PT"/>
        </w:rPr>
        <w:t>E um grupo de homens imprudentes.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a história de Gideão começou quando Gideão obedeceu a Yahweh e derrubou os altares de Baal. Mas agora, os israelitas rejeitaram Yahweh e voltaram a adorar o falso deus Baal.</w:t>
      </w:r>
    </w:p>
    <w:p>
      <w:pPr/>
      <w:r>
        <w:rPr>
          <w:lang w:val="pt_PT" w:bidi="pt_PT"/>
        </w:rPr>
      </w:r>
      <w:r>
        <w:rPr>
          <w:lang w:val="pt_PT" w:bidi="pt_PT"/>
        </w:rPr>
        <w:t>É importante lembrar que Gideão e os seus 70 filhos viviam em Ofra. Como a mãe de Abimeleque era uma concubina, Abimeleque não vivia com Gideão e seus outros filhos, nem tinha os mesmos direitos de herança.</w:t>
      </w:r>
    </w:p>
    <w:p>
      <w:pPr/>
      <w:r>
        <w:rPr>
          <w:lang w:val="pt_PT" w:bidi="pt_PT"/>
        </w:rPr>
      </w:r>
      <w:r>
        <w:rPr>
          <w:lang w:val="pt_PT" w:bidi="pt_PT"/>
        </w:rPr>
        <w:t>É importante observar que o narrador não menciona o nome real de Gideão, mas se refere a Gideão como Jerubaal, ou "aquele que luta contra Baal".</w:t>
      </w:r>
    </w:p>
    <w:p>
      <w:pPr/>
      <w:r>
        <w:rPr>
          <w:lang w:val="pt_PT" w:bidi="pt_PT"/>
        </w:rPr>
      </w:r>
      <w:r>
        <w:rPr>
          <w:lang w:val="pt_PT" w:bidi="pt_PT"/>
        </w:rPr>
        <w:t>Abimeleque fala com os irmãos de sua mãe em Siquém, uma vez que eles representavam toda a família de sua mãe. Abimeleque diz aos irmãos para perguntarem aos líderes da cidade se esses líderes querem que 70 homens governem sobre eles ou apenas um homem que seja da sua própria carne e osso. É importante observar que Abimeleque usa essa pergunta para convencer os líderes de Siquém de que Abimeleque poderia governá-los melhor do que seus 70 meio-irmãos. "Sou sua carne e osso" é uma linguagem especial que significa que Abimeleque era um parente de sangue de sua família em Siquém e, portanto, se importa com os interesses deles.</w:t>
      </w:r>
    </w:p>
    <w:p>
      <w:pPr/>
      <w:r>
        <w:rPr>
          <w:lang w:val="pt_PT" w:bidi="pt_PT"/>
        </w:rPr>
      </w:r>
      <w:r>
        <w:rPr>
          <w:lang w:val="pt_PT" w:bidi="pt_PT"/>
        </w:rPr>
        <w:t>A família de Abimeleque fala com o povo e os líderes, ou baalins, de Siquém. É importante observar que a palavra usada para líderes nessa passagem é Baal. Isso mostra o tema de que Abimeleque sempre estará ligado aos baalins, ou falsos deuses cananeus.</w:t>
      </w:r>
    </w:p>
    <w:p>
      <w:pPr/>
      <w:r>
        <w:rPr>
          <w:lang w:val="pt_PT" w:bidi="pt_PT"/>
        </w:rPr>
      </w:r>
      <w:r>
        <w:rPr>
          <w:lang w:val="pt_PT" w:bidi="pt_PT"/>
        </w:rPr>
        <w:t>"Os corações deles estavam inclinados a seguir Abimeleque" é uma linguagem especial que significa que os líderes estavam convencidos e queriam apoiar Abimeleque. Os líderes estão convencidos porque Abimeleque era seu "irmão". Aqui, irmão não se refere a um irmão real, mas a um parente de sangue.</w:t>
      </w:r>
    </w:p>
    <w:p>
      <w:pPr/>
      <w:r>
        <w:rPr>
          <w:lang w:val="pt_PT" w:bidi="pt_PT"/>
        </w:rPr>
      </w:r>
      <w:r>
        <w:rPr>
          <w:lang w:val="pt_PT" w:bidi="pt_PT"/>
        </w:rPr>
        <w:t>Os líderes de Siquém então pegam 70 siclos de prata do templo de Baal-Berite em Siquém e dão as peças de prata a Abimeleque. A presença do templo em Siquém mostra que o povo de Siquém adorava Baal.</w:t>
      </w:r>
    </w:p>
    <w:p>
      <w:pPr/>
      <w:r>
        <w:rPr>
          <w:lang w:val="pt_PT" w:bidi="pt_PT"/>
        </w:rPr>
      </w:r>
      <w:r>
        <w:rPr>
          <w:lang w:val="pt_PT" w:bidi="pt_PT"/>
        </w:rPr>
        <w:t>Abimeleque usa o dinheiro para contratar um grupo de homens sem escrúpulos que seguiriam suas ordens sem fazer perguntas. Esses homens marcham para Ofra e capturam os 70 meio-irmãos de Abimeleque. Apenas um dos meio-irmãos de Abimeleque, Jotão, escapa ao se esconder. Embora o narrador diga que Abimeleque mata todos os seus 70 irmãos, sabemos que, como Jotão escapa, Abimeleque na verdade mata 69 de seus irmãos. Com a ajuda dos homens, Abimeleque executou ou matou formalmente todos esses 69 irmãos na mesma rocha. Não sabemos exatamente como Abimeleque matou os irmãos, mas ele executou formalmente cada homem.</w:t>
      </w:r>
    </w:p>
    <w:p>
      <w:pPr/>
      <w:r>
        <w:rPr>
          <w:lang w:val="pt_PT" w:bidi="pt_PT"/>
        </w:rPr>
      </w:r>
      <w:r>
        <w:rPr>
          <w:lang w:val="pt_PT" w:bidi="pt_PT"/>
        </w:rPr>
        <w:t>Abimeleque retorna a Siquém e todos os líderes e o povo se reúnem em um lugar importante ao lado de um carvalho. Os líderes fazem de Abimeleque rei.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9.1–6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70 meio-irmãos, que incluem Jotão</w:t>
      </w:r>
    </w:p>
    <w:p>
      <w:pPr>
        <w:pStyle w:val="ListBullet"/>
        <w:spacing w:line="240" w:lineRule="auto"/>
        <w:ind w:left="720"/>
      </w:pPr>
      <w:r>
        <w:rPr>
          <w:lang w:val="pt_PT" w:bidi="pt_PT"/>
        </w:rPr>
      </w:r>
      <w:r>
        <w:rPr>
          <w:lang w:val="pt_PT" w:bidi="pt_PT"/>
        </w:rPr>
        <w:t>Os irmãos da mãe de Abimeleque</w:t>
      </w:r>
    </w:p>
    <w:p>
      <w:pPr>
        <w:pStyle w:val="ListBullet"/>
        <w:spacing w:line="240" w:lineRule="auto"/>
        <w:ind w:left="720"/>
      </w:pPr>
      <w:r>
        <w:rPr>
          <w:lang w:val="pt_PT" w:bidi="pt_PT"/>
        </w:rPr>
      </w:r>
      <w:r>
        <w:rPr>
          <w:lang w:val="pt_PT" w:bidi="pt_PT"/>
        </w:rPr>
        <w:t>Os líderes de Siquém</w:t>
      </w:r>
    </w:p>
    <w:p>
      <w:pPr>
        <w:pStyle w:val="ListBullet"/>
        <w:spacing w:line="240" w:lineRule="auto"/>
        <w:ind w:left="720"/>
      </w:pPr>
      <w:r>
        <w:rPr>
          <w:lang w:val="pt_PT" w:bidi="pt_PT"/>
        </w:rPr>
      </w:r>
      <w:r>
        <w:rPr>
          <w:lang w:val="pt_PT" w:bidi="pt_PT"/>
        </w:rPr>
        <w:t>E um grupo de homens imprudentes.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 papel de Abimeleque no momento em que ele vai falar com os irmãos de sua mãe em Siquém. Abimeleque convence os irmãos a falarem com os líderes da cidade e perguntarem aos líderes se eles querem que 70 homens governem sobre eles ou apenas um homem.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Abimeleque: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a família de Abimeleque saindo para falar com os governantes da cidade. Os irmãos de Abimeleque convencem os governantes a apoiar Abimeleque porque Abimeleque é parente deles. Os líderes mostram seu apoio quando pegam 70 siclos do templo de Baal-Berite e dão o dinheiro a Abimeleque.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líderes da cidade: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Abimeleque enquanto ele usa o dinheiro para contratar homens imprudentes para segui-lo. Abimeleque e o restante dos homens viajam para Ofra e matam 69 dos meio-irmãos de Abimeleque na mesma pedra. O meio-irmão mais jovem, Jotão, escapa de Abimeleque ao se esconder.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Jotão: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Abimeleque e seus homens retornam a Siquém. Os líderes e o povo de Siquém se reúnem em um lugar importante perto de um carvalho e eles fazem de Abimeleque rei.</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9.1–6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Abimeleque vai a Siquém para falar com o </w:t>
      </w:r>
      <w:r>
        <w:rPr>
          <w:b/>
          <w:lang w:val="pt_PT" w:bidi="pt_PT"/>
        </w:rPr>
        <w:t>clã</w:t>
      </w:r>
      <w:r>
        <w:rPr>
          <w:lang w:val="pt_PT" w:bidi="pt_PT"/>
        </w:rPr>
        <w:t xml:space="preserve"> da família de sua mãe. Como vocês se lembram, um clã se refere a um grupo de parentes. Os irmãos da mãe de Abimeleque eram líderes em sua família. Os irmãos tinham uma posição mais alta na comunidade do que Abimeleque para serem capazes de falar com os líderes da cidade. Certifiquem-se de traduzir clã da mesma maneira que vocês o traduziram em passagens anteriores.</w:t>
      </w:r>
    </w:p>
    <w:p>
      <w:pPr/>
      <w:r>
        <w:rPr>
          <w:lang w:val="pt_PT" w:bidi="pt_PT"/>
        </w:rPr>
      </w:r>
      <w:r>
        <w:rPr>
          <w:lang w:val="pt_PT" w:bidi="pt_PT"/>
        </w:rPr>
        <w:t xml:space="preserve">Nessa passagem, os </w:t>
      </w:r>
      <w:r>
        <w:rPr>
          <w:b/>
          <w:lang w:val="pt_PT" w:bidi="pt_PT"/>
        </w:rPr>
        <w:t>líderes</w:t>
      </w:r>
      <w:r>
        <w:rPr>
          <w:lang w:val="pt_PT" w:bidi="pt_PT"/>
        </w:rPr>
        <w:t xml:space="preserve"> da cidade, ou cidadãos, são chamados de "baalins", ou pequenos deuses. No entanto, a maioria das traduções apenas os chama de principais cidadãos da cidade, ou líderes da cidade.</w:t>
      </w:r>
    </w:p>
    <w:p>
      <w:pPr/>
      <w:r>
        <w:rPr>
          <w:lang w:val="pt_PT" w:bidi="pt_PT"/>
        </w:rPr>
      </w:r>
      <w:r>
        <w:rPr>
          <w:lang w:val="pt_PT" w:bidi="pt_PT"/>
        </w:rPr>
        <w:t>Parem aqui e discutam qual palavra vocês usarão para os líderes da cidade. Se você já traduziu essa palavra em outro livro da Bíblia, use a mesma palavra que você usou lá. Pause este áudio aqui.</w:t>
      </w:r>
    </w:p>
    <w:p>
      <w:pPr/>
      <w:r>
        <w:rPr>
          <w:lang w:val="pt_PT" w:bidi="pt_PT"/>
        </w:rPr>
      </w:r>
      <w:r>
        <w:rPr>
          <w:lang w:val="pt_PT" w:bidi="pt_PT"/>
        </w:rPr>
        <w:t xml:space="preserve">Os </w:t>
      </w:r>
      <w:r>
        <w:rPr>
          <w:b/>
          <w:lang w:val="pt_PT" w:bidi="pt_PT"/>
        </w:rPr>
        <w:t>corações</w:t>
      </w:r>
      <w:r>
        <w:rPr>
          <w:lang w:val="pt_PT" w:bidi="pt_PT"/>
        </w:rPr>
        <w:t xml:space="preserve"> dos líderes estavam inclinados a seguir Abimeleque. Aqui, coração se refere à parte de uma pessoa onde pensamentos, sentimentos e decisões acontecem. Nessa história, os líderes queriam seguir Abimeleque. Se vocês usarem a palavra para coração, usem a mesma palavra ou frase para coração que vocês usaram em passagens anteriores. Para mais informações sobre coração, consulte o Glossário Mestre.</w:t>
      </w:r>
    </w:p>
    <w:p>
      <w:pPr/>
      <w:r>
        <w:rPr>
          <w:lang w:val="pt_PT" w:bidi="pt_PT"/>
        </w:rPr>
      </w:r>
      <w:r>
        <w:rPr>
          <w:lang w:val="pt_PT" w:bidi="pt_PT"/>
        </w:rPr>
        <w:t xml:space="preserve">Os líderes pegam 70 </w:t>
      </w:r>
      <w:r>
        <w:rPr>
          <w:b/>
          <w:lang w:val="pt_PT" w:bidi="pt_PT"/>
        </w:rPr>
        <w:t>siclos</w:t>
      </w:r>
      <w:r>
        <w:rPr>
          <w:lang w:val="pt_PT" w:bidi="pt_PT"/>
        </w:rPr>
        <w:t xml:space="preserve"> de prata do </w:t>
      </w:r>
      <w:r>
        <w:rPr>
          <w:b/>
          <w:lang w:val="pt_PT" w:bidi="pt_PT"/>
        </w:rPr>
        <w:t>templo</w:t>
      </w:r>
      <w:r>
        <w:rPr>
          <w:lang w:val="pt_PT" w:bidi="pt_PT"/>
        </w:rPr>
        <w:t xml:space="preserve"> de Baal-Berite e o dão a Abimeleque. Um siclo é uma unidade de medida que pesa cerca de 11 gramas. Nessa história, esses siclos são especificamente peças de prata. Usem a mesma palavra para siclo que vocês usaram em passagens anteriores, e consultem o Glossário Mestre para mais informações sobre siclo.</w:t>
      </w:r>
    </w:p>
    <w:p>
      <w:pPr/>
      <w:r>
        <w:rPr>
          <w:lang w:val="pt_PT" w:bidi="pt_PT"/>
        </w:rPr>
      </w:r>
      <w:r>
        <w:rPr>
          <w:lang w:val="pt_PT" w:bidi="pt_PT"/>
        </w:rPr>
        <w:t xml:space="preserve">Os líderes pegam os siclos de prata do tesouro no </w:t>
      </w:r>
      <w:r>
        <w:rPr>
          <w:b/>
          <w:lang w:val="pt_PT" w:bidi="pt_PT"/>
        </w:rPr>
        <w:t>templo</w:t>
      </w:r>
      <w:r>
        <w:rPr>
          <w:lang w:val="pt_PT" w:bidi="pt_PT"/>
        </w:rPr>
        <w:t xml:space="preserve"> de Baal-Berite. O templo era um lugar onde as pessoas adoravam e sacrificavam a seus deuses. Esse templo era um lugar de adoração cananeu onde as pessoas adoravam e faziam sacrifícios ao falso deus Baal-Berite. Baal-Berite era um dos muitos baalins, ou falsos deuses, que os cananeus adoravam. Usem a mesma palavra ou frase para um templo que não era para Yahweh que vocês usaram em passagens anteriores. Para mais informações sobre Templo, consulte o Glossário Mestre.</w:t>
      </w:r>
    </w:p>
    <w:p>
      <w:pPr/>
      <w:r>
        <w:rPr>
          <w:lang w:val="pt_PT" w:bidi="pt_PT"/>
        </w:rPr>
      </w:r>
      <w:r>
        <w:rPr>
          <w:lang w:val="pt_PT" w:bidi="pt_PT"/>
        </w:rPr>
        <w:t xml:space="preserve">Depois que Abimeleque matou seus meio-irmãos, Abimeleque viaja de volta para Siquém e os líderes lá fazem de Abimeleque </w:t>
      </w:r>
      <w:r>
        <w:rPr>
          <w:b/>
          <w:lang w:val="pt_PT" w:bidi="pt_PT"/>
        </w:rPr>
        <w:t>rei</w:t>
      </w:r>
      <w:r>
        <w:rPr>
          <w:lang w:val="pt_PT" w:bidi="pt_PT"/>
        </w:rPr>
        <w:t>. Um rei é alguém que governa sobre uma cidade ou território. Usem a mesma palavra ou frase para rei que vocês usaram em passagens anteriores. Para mais informações sobre rei,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9:7–21</w:t>
      </w:r>
      <w:r>
        <w:rPr>
          <w:lang w:val="pt_PT" w:bidi="pt_PT"/>
        </w:rPr>
      </w:r>
    </w:p>
    <w:p>
      <w:pPr>
        <w:pStyle w:val="Heading3"/>
      </w:pPr>
      <w:r>
        <w:rPr>
          <w:lang w:val="pt_PT" w:bidi="pt_PT"/>
        </w:rPr>
        <w:t>Ouvir e Sentir</w:t>
      </w:r>
    </w:p>
    <w:p>
      <w:pPr/>
      <w:r>
        <w:rPr>
          <w:lang w:val="pt_PT" w:bidi="pt_PT"/>
        </w:rPr>
      </w:r>
      <w:r>
        <w:rPr>
          <w:lang w:val="pt_PT" w:bidi="pt_PT"/>
        </w:rPr>
        <w:t>Nesta etapa, ouçam Juízes 9.7–21 e guardem em seus corações.</w:t>
      </w:r>
    </w:p>
    <w:p>
      <w:pPr/>
      <w:r>
        <w:rPr>
          <w:lang w:val="pt_PT" w:bidi="pt_PT"/>
        </w:rPr>
      </w:r>
      <w:r>
        <w:rPr>
          <w:lang w:val="pt_PT" w:bidi="pt_PT"/>
        </w:rPr>
        <w:t>Ouçam uma versão em áudio de Juízes 9.7–21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9.7–21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o filho de Gideão, Abimeleque, assassinou 69 dos seus meio-irmãos, e o povo de Siquém fez de Abimeleque rei. Apenas o meio-irmão mais jovem de Abimeleque, Jotão, escapou quando ele se escondeu. Agora, Jotão falará contra Abimeleque.</w:t>
      </w:r>
    </w:p>
    <w:p>
      <w:pPr/>
      <w:r>
        <w:rPr>
          <w:lang w:val="pt_PT" w:bidi="pt_PT"/>
        </w:rPr>
      </w:r>
      <w:r>
        <w:rPr>
          <w:lang w:val="pt_PT" w:bidi="pt_PT"/>
        </w:rPr>
        <w:t>Depois que Jotão escapou de ser morto por Abimeleque, Jotão ouve que os líderes de Siquém fizeram de Abimeleque rei. Jotão sai do lugar onde ele se escondeu e viaja para o topo do monte Gerizim. A montanha é uma parede íngreme de rocha a cerca de 244 metros acima do vale de Siquém, no lado sul da cidade. Se vocês se lembram, os israelitas se referiam a essa montanha como a montanha da bênção. Em contraste, Jotão clama em voz alta uma mensagem de julgamento sobre os líderes de Siquém. Jotão fala como um profeta, ou um mensageiro de Yahweh, quando ele diz que Yahweh apenas ouvirá o povo de Siquém se o povo ouvir a sua mensagem.</w:t>
      </w:r>
    </w:p>
    <w:p>
      <w:pPr/>
      <w:r>
        <w:rPr>
          <w:lang w:val="pt_PT" w:bidi="pt_PT"/>
        </w:rPr>
      </w:r>
      <w:r>
        <w:rPr>
          <w:lang w:val="pt_PT" w:bidi="pt_PT"/>
        </w:rPr>
        <w:t>Parem aqui e olhem em grupo para um mapa que mostra o vale de Siquém, o monte Gerizim e Jerusalém. Pause este áudio aqui.</w:t>
      </w:r>
    </w:p>
    <w:p>
      <w:pPr/>
      <w:r>
        <w:rPr>
          <w:lang w:val="pt_PT" w:bidi="pt_PT"/>
        </w:rPr>
      </w:r>
      <w:r>
        <w:rPr>
          <w:lang w:val="pt_PT" w:bidi="pt_PT"/>
        </w:rPr>
        <w:t>Jotão então conta uma fábula, ou um tipo especial de história que ensina uma lição sobre o que é certo e o que está errado. As fábulas usam criaturas e objetos que agem como pessoas quando mostram emoções e pensamentos. Na história de Jotão, as árvores querem ungir um rei. Quando as pessoas ungiam um rei, o povo derramava óleo na cabeça dessa pessoa para mostrar que Deus havia escolhido o rei. Nessa história, as árvores representam homens que querem escolher um novo rei.</w:t>
      </w:r>
    </w:p>
    <w:p>
      <w:pPr/>
      <w:r>
        <w:rPr>
          <w:lang w:val="pt_PT" w:bidi="pt_PT"/>
        </w:rPr>
      </w:r>
      <w:r>
        <w:rPr>
          <w:lang w:val="pt_PT" w:bidi="pt_PT"/>
        </w:rPr>
        <w:t>Parem aqui e discutam esta pergunta em grupo: que tipo de histórias as pessoas contam em sua cultura? Se as pessoas usam histórias com animais como personagens, contem uma história curta que ensina uma lição moral de sua cultura. Prestem atenção às frases que vocês usam para apresentar e terminar a história. Pause este áudio aqui.</w:t>
      </w:r>
    </w:p>
    <w:p>
      <w:pPr/>
      <w:r>
        <w:rPr>
          <w:lang w:val="pt_PT" w:bidi="pt_PT"/>
        </w:rPr>
      </w:r>
      <w:r>
        <w:rPr>
          <w:lang w:val="pt_PT" w:bidi="pt_PT"/>
        </w:rPr>
        <w:t>Primeiro, as árvores pedem à oliveira que seja seu rei.</w:t>
      </w:r>
    </w:p>
    <w:p>
      <w:pPr/>
      <w:r>
        <w:rPr>
          <w:lang w:val="pt_PT" w:bidi="pt_PT"/>
        </w:rPr>
      </w:r>
      <w:r>
        <w:rPr>
          <w:lang w:val="pt_PT" w:bidi="pt_PT"/>
        </w:rPr>
        <w:t>Parem aqui e, em grupo, olhem para uma imagem de uma oliveira. Pause este áudio aqui.</w:t>
      </w:r>
    </w:p>
    <w:p>
      <w:pPr/>
      <w:r>
        <w:rPr>
          <w:lang w:val="pt_PT" w:bidi="pt_PT"/>
        </w:rPr>
      </w:r>
      <w:r>
        <w:rPr>
          <w:lang w:val="pt_PT" w:bidi="pt_PT"/>
        </w:rPr>
        <w:t>Mas a oliveira responde com uma pergunta. A oliveira pergunta se ela não deve mais produzir óleo. O azeite é uma coisa que trouxe honra aos homens e aos deuses. Naqueles tempos, as pessoas derramavam óleo na cabeça de uma pessoa para ungir, ou para mostrar que Deus escolheu especialmente essa pessoa. A oliveira usa a pergunta para dizer que ela não pode deixar seu verdadeiro propósito, que é produzir óleo para se tornar o rei das árvores. Então as árvores pedem à figueira que se torne rei.</w:t>
      </w:r>
    </w:p>
    <w:p>
      <w:pPr/>
      <w:r>
        <w:rPr>
          <w:lang w:val="pt_PT" w:bidi="pt_PT"/>
        </w:rPr>
      </w:r>
      <w:r>
        <w:rPr>
          <w:lang w:val="pt_PT" w:bidi="pt_PT"/>
        </w:rPr>
        <w:t>Parem aqui e olhem em grupo para uma imagem de uma figueira. Pause este áudio aqui.</w:t>
      </w:r>
    </w:p>
    <w:p>
      <w:pPr/>
      <w:r>
        <w:rPr>
          <w:lang w:val="pt_PT" w:bidi="pt_PT"/>
        </w:rPr>
      </w:r>
      <w:r>
        <w:rPr>
          <w:lang w:val="pt_PT" w:bidi="pt_PT"/>
        </w:rPr>
        <w:t>Quando as árvores pedem à figueira que se torne rei, a figueira responde da mesma maneira. A figueira diz que não deixará de produzir seus frutos bons e doces para ser rei. Então as árvores pedem à videira que se torne rei.</w:t>
      </w:r>
    </w:p>
    <w:p>
      <w:pPr/>
      <w:r>
        <w:rPr>
          <w:lang w:val="pt_PT" w:bidi="pt_PT"/>
        </w:rPr>
      </w:r>
      <w:r>
        <w:rPr>
          <w:lang w:val="pt_PT" w:bidi="pt_PT"/>
        </w:rPr>
        <w:t>Parem aqui e, em grupo, olhem para uma imagem de uma videira. Pause este áudio aqui.</w:t>
      </w:r>
    </w:p>
    <w:p>
      <w:pPr/>
      <w:r>
        <w:rPr>
          <w:lang w:val="pt_PT" w:bidi="pt_PT"/>
        </w:rPr>
      </w:r>
      <w:r>
        <w:rPr>
          <w:lang w:val="pt_PT" w:bidi="pt_PT"/>
        </w:rPr>
        <w:t>Quando as árvores pedem à videira, a videira responde da mesma maneira. A videira não deveria mais produzir vinho que agradasse aos homens e aos deuses? A resposta para todas as três árvores é não, elas não querem parar seu trabalho e se tornar rei. Essa história usa o termo "deuses" para mostrar muitos deuses. Isso significa que essa provavelmente era uma fábula cananeia, porque os cananeus adoravam muitos deuses.</w:t>
      </w:r>
    </w:p>
    <w:p>
      <w:pPr/>
      <w:r>
        <w:rPr>
          <w:lang w:val="pt_PT" w:bidi="pt_PT"/>
        </w:rPr>
      </w:r>
      <w:r>
        <w:rPr>
          <w:lang w:val="pt_PT" w:bidi="pt_PT"/>
        </w:rPr>
        <w:t>É importante lembrar que as pessoas usavam o fruto das oliveiras para fazer azeite, elas colhiam figos doces das figueiras, e prensavam as uvas das videiras para fazer vinho. Esses eram os três produtos mais importantes na terra de Canaã.</w:t>
      </w:r>
    </w:p>
    <w:p>
      <w:pPr/>
      <w:r>
        <w:rPr>
          <w:lang w:val="pt_PT" w:bidi="pt_PT"/>
        </w:rPr>
      </w:r>
      <w:r>
        <w:rPr>
          <w:lang w:val="pt_PT" w:bidi="pt_PT"/>
        </w:rPr>
        <w:t>Parem aqui e discutam esta pergunta em grupo: que tipos de plantas ou árvores as pessoas valorizam mais onde vocês vivem? Por quê? Quais plantas são as menos desejáveis? Pause este áudio aqui.</w:t>
      </w:r>
    </w:p>
    <w:p>
      <w:pPr/>
      <w:r>
        <w:rPr>
          <w:lang w:val="pt_PT" w:bidi="pt_PT"/>
        </w:rPr>
      </w:r>
      <w:r>
        <w:rPr>
          <w:lang w:val="pt_PT" w:bidi="pt_PT"/>
        </w:rPr>
        <w:t>Finalmente, as árvores pedem ao espinheiro que seja seu rei. O espinheiro é uma planta silvestre com espinhos que pode crescer em lugares remotos.</w:t>
      </w:r>
    </w:p>
    <w:p>
      <w:pPr/>
      <w:r>
        <w:rPr>
          <w:lang w:val="pt_PT" w:bidi="pt_PT"/>
        </w:rPr>
      </w:r>
      <w:r>
        <w:rPr>
          <w:lang w:val="pt_PT" w:bidi="pt_PT"/>
        </w:rPr>
        <w:t>Parem aqui e olhem em grupo para uma imagem de um arbusto espinhoso. Pause este áudio aqui.</w:t>
      </w:r>
    </w:p>
    <w:p>
      <w:pPr/>
      <w:r>
        <w:rPr>
          <w:lang w:val="pt_PT" w:bidi="pt_PT"/>
        </w:rPr>
      </w:r>
      <w:r>
        <w:rPr>
          <w:lang w:val="pt_PT" w:bidi="pt_PT"/>
        </w:rPr>
        <w:t>Ao contrário das outras árvores, o espinheiro não produz nada que agrade às pessoas ou aos deuses. O espinheiro diz que se as árvores tiverem fé, ou confiarem no espinheiro como rei, então as árvores podem se abrigar na sombra do espinheiro. Essa não era uma grande promessa, uma vez que os espinheiros são baixos em relação ao chão e não fornecem muita sombra. O espinheiro então ameaça as árvores quando ele diz que se as árvores não fizerem do espinheiro rei, então o fogo queimará as árvores. Os espinheiros são plantas imprevisíveis que podem pegar fogo facilmente. Isso torna os espinheiros perigosos para as pessoas. O espinheiro diz que o fogo que vem dele queimará até mesmo os cedros do Líbano. O povo sabia que os cedros do Líbano eram muito altos e fortes.</w:t>
      </w:r>
    </w:p>
    <w:p>
      <w:pPr/>
      <w:r>
        <w:rPr>
          <w:lang w:val="pt_PT" w:bidi="pt_PT"/>
        </w:rPr>
      </w:r>
      <w:r>
        <w:rPr>
          <w:lang w:val="pt_PT" w:bidi="pt_PT"/>
        </w:rPr>
        <w:t>Parem aqui e, em grupo, olhem para uma imagem dos cedros do Líbano. Pause este áudio aqui.</w:t>
      </w:r>
    </w:p>
    <w:p>
      <w:pPr/>
      <w:r>
        <w:rPr>
          <w:lang w:val="pt_PT" w:bidi="pt_PT"/>
        </w:rPr>
      </w:r>
      <w:r>
        <w:rPr>
          <w:lang w:val="pt_PT" w:bidi="pt_PT"/>
        </w:rPr>
        <w:t>Na fábula, o espinheiro representa Abimeleque. Jotão usa a história para contar aos líderes de Siquém que Abimeleque é perigoso. Jotão pergunta aos líderes se os líderes agiram de forma honrada e fizeram a coisa certa quando fizeram de Abimeleque rei. Jotão pensa claramente que a resposta é "não", porque quando eles apoiaram Abimeleque com dinheiro de seu templo, os líderes apoiaram o assassinato dos 69 irmãos de Jotão. Jotão diz que os líderes não agiram de forma justa em relação à família de Gideão — ou de Jerubaal — mesmo depois que Gideão resgatou os líderes de Midiã. Em vez disso, os líderes escolheram Abimeleque para ser rei simplesmente porque Abimeleque era um parente de sangue, uma vez que a mãe de Abimeleque era de Siquém. Jotão se refere à mãe de Abimeleque como uma escrava, uma vez que ela era a concubina de Gideão. Essa era uma maneira de Jotão insultar e questionar o direito de Abimeleque de até mesmo ser considerado como rei.</w:t>
      </w:r>
    </w:p>
    <w:p>
      <w:pPr/>
      <w:r>
        <w:rPr>
          <w:lang w:val="pt_PT" w:bidi="pt_PT"/>
        </w:rPr>
      </w:r>
      <w:r>
        <w:rPr>
          <w:lang w:val="pt_PT" w:bidi="pt_PT"/>
        </w:rPr>
        <w:t>Jotão termina sua mensagem quando ele diz que se o povo tiver agido fielmente e honradamente com Gideão, então os líderes de Siquém terão alegria em Abimeleque. Mas se os líderes não agiram fielmente com Gideão, e está claro que não o fizeram, então Abimeleque fará sair fogo sobre eles e Bete-Milo. Se vocês se lembram, Bete-Milo, ou a casa de Milo, representava uma grande estrutura em Siquém onde o povo tomava decisões importantes, como a de fazer de Abimeleque rei. Aqui, o fogo representa julgamento e destruição. Então Jotão os amaldiçoa quando ele diz que Abimeleque e os líderes de Siquém acabarão destruindo uns aos outros.</w:t>
      </w:r>
    </w:p>
    <w:p>
      <w:pPr/>
      <w:r>
        <w:rPr>
          <w:lang w:val="pt_PT" w:bidi="pt_PT"/>
        </w:rPr>
      </w:r>
      <w:r>
        <w:rPr>
          <w:lang w:val="pt_PT" w:bidi="pt_PT"/>
        </w:rPr>
        <w:t>Jotão então foge e se esconde em Beer, que significa "poço". Não sabemos a localização de Beer, mas provavelmente era um lugar na beira do deserto onde as pessoas paravam e davam água aos animais enquanto viajavam entre Moabe e Canaã.</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9.7–21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Jotão ouve que Abimeleque é rei. Jotão sai do lugar onde ele se escondeu e vai para o topo do monte Gerizim. Jotão grita uma mensagem aos líderes de Siquém. Jotão diz aos líderes para ouvirem a mensagem de Jotão para que Deus ouça os líderes.</w:t>
      </w:r>
    </w:p>
    <w:p>
      <w:pPr/>
      <w:r>
        <w:rPr>
          <w:lang w:val="pt_PT" w:bidi="pt_PT"/>
        </w:rPr>
      </w:r>
      <w:r>
        <w:rPr>
          <w:b/>
          <w:lang w:val="pt_PT" w:bidi="pt_PT"/>
        </w:rPr>
        <w:t>Na segunda cena:</w:t>
      </w:r>
      <w:r>
        <w:rPr>
          <w:lang w:val="pt_PT" w:bidi="pt_PT"/>
        </w:rPr>
        <w:t xml:space="preserve"> Jotão conta uma história aos líderes de Siquém sobre árvores que querem encontrar um rei. A oliveira, a figueira e a videira recusam a oferta para ser rei, então as árvores pedem ao espinheiro que governe sobre as árvores. O espinheiro diz às árvores que ele dará abrigo a elas, mas se as árvores não aceitarem o espinheiro como rei, então o espinheiro queimará as árvores com fogo.</w:t>
      </w:r>
    </w:p>
    <w:p>
      <w:pPr/>
      <w:r>
        <w:rPr>
          <w:lang w:val="pt_PT" w:bidi="pt_PT"/>
        </w:rPr>
      </w:r>
      <w:r>
        <w:rPr>
          <w:b/>
          <w:lang w:val="pt_PT" w:bidi="pt_PT"/>
        </w:rPr>
        <w:t>Na terceira cena:</w:t>
      </w:r>
      <w:r>
        <w:rPr>
          <w:lang w:val="pt_PT" w:bidi="pt_PT"/>
        </w:rPr>
        <w:t xml:space="preserve"> Jotão explica a história. Jotão diz que Abimeleque é como o espinheiro. Se o povo agisse de boa fé e lidasse bem com a família de Gideão, então o povo poderia se alegrar com Abimeleque como o rei do povo. Mas se o povo não lidasse bem com a família de Gideão, então o povo poderia esperar destruição de Abimeleque.</w:t>
      </w:r>
    </w:p>
    <w:p>
      <w:pPr/>
      <w:r>
        <w:rPr>
          <w:lang w:val="pt_PT" w:bidi="pt_PT"/>
        </w:rPr>
      </w:r>
      <w:r>
        <w:rPr>
          <w:b/>
          <w:lang w:val="pt_PT" w:bidi="pt_PT"/>
        </w:rPr>
        <w:t>Na quarta cena:</w:t>
      </w:r>
      <w:r>
        <w:rPr>
          <w:lang w:val="pt_PT" w:bidi="pt_PT"/>
        </w:rPr>
        <w:t xml:space="preserve"> Jotão então escapa para Beer para estar longe de Abimeleque.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Jotão</w:t>
      </w:r>
    </w:p>
    <w:p>
      <w:pPr>
        <w:pStyle w:val="ListBullet"/>
        <w:spacing w:line="240" w:lineRule="auto"/>
        <w:ind w:left="720"/>
      </w:pPr>
      <w:r>
        <w:rPr>
          <w:lang w:val="pt_PT" w:bidi="pt_PT"/>
        </w:rPr>
      </w:r>
      <w:r>
        <w:rPr>
          <w:lang w:val="pt_PT" w:bidi="pt_PT"/>
        </w:rPr>
        <w:t>Os líderes de Siquém</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As árvores</w:t>
      </w:r>
    </w:p>
    <w:p>
      <w:pPr>
        <w:pStyle w:val="ListBullet"/>
        <w:spacing w:line="240" w:lineRule="auto"/>
        <w:ind w:left="720"/>
      </w:pPr>
      <w:r>
        <w:rPr>
          <w:lang w:val="pt_PT" w:bidi="pt_PT"/>
        </w:rPr>
      </w:r>
      <w:r>
        <w:rPr>
          <w:lang w:val="pt_PT" w:bidi="pt_PT"/>
        </w:rPr>
        <w:t>A oliveira</w:t>
      </w:r>
    </w:p>
    <w:p>
      <w:pPr>
        <w:pStyle w:val="ListBullet"/>
        <w:spacing w:line="240" w:lineRule="auto"/>
        <w:ind w:left="720"/>
      </w:pPr>
      <w:r>
        <w:rPr>
          <w:lang w:val="pt_PT" w:bidi="pt_PT"/>
        </w:rPr>
      </w:r>
      <w:r>
        <w:rPr>
          <w:lang w:val="pt_PT" w:bidi="pt_PT"/>
        </w:rPr>
        <w:t>A figueira</w:t>
      </w:r>
    </w:p>
    <w:p>
      <w:pPr>
        <w:pStyle w:val="ListBullet"/>
        <w:spacing w:line="240" w:lineRule="auto"/>
        <w:ind w:left="720"/>
      </w:pPr>
      <w:r>
        <w:rPr>
          <w:lang w:val="pt_PT" w:bidi="pt_PT"/>
        </w:rPr>
      </w:r>
      <w:r>
        <w:rPr>
          <w:lang w:val="pt_PT" w:bidi="pt_PT"/>
        </w:rPr>
        <w:t>A videira</w:t>
      </w:r>
    </w:p>
    <w:p>
      <w:pPr>
        <w:pStyle w:val="ListBullet"/>
        <w:spacing w:line="240" w:lineRule="auto"/>
        <w:ind w:left="720"/>
      </w:pPr>
      <w:r>
        <w:rPr>
          <w:lang w:val="pt_PT" w:bidi="pt_PT"/>
        </w:rPr>
      </w:r>
      <w:r>
        <w:rPr>
          <w:lang w:val="pt_PT" w:bidi="pt_PT"/>
        </w:rPr>
        <w:t>E o espinheiro.</w:t>
      </w:r>
    </w:p>
    <w:p>
      <w:pPr/>
      <w:r>
        <w:rPr>
          <w:lang w:val="pt_PT" w:bidi="pt_PT"/>
        </w:rPr>
      </w:r>
      <w:r>
        <w:rPr>
          <w:lang w:val="pt_PT" w:bidi="pt_PT"/>
        </w:rPr>
        <w:t>Em grupo, prestem atenção às partes do cenário da passagem:</w:t>
      </w:r>
    </w:p>
    <w:p>
      <w:pPr/>
      <w:r>
        <w:rPr>
          <w:lang w:val="pt_PT" w:bidi="pt_PT"/>
        </w:rPr>
      </w:r>
      <w:r>
        <w:rPr>
          <w:lang w:val="pt_PT" w:bidi="pt_PT"/>
        </w:rPr>
        <w:t>Jotão ouve que os líderes de Siquém fizeram de Abimeleque rei. Jotão sai do lugar onde ele se escondeu e vai para o monte Gerizim. Jotão grita, ou fala em voz alta, com os líderes de Siquém. Jotão diz aos líderes: "Ouçam-me para que Deus possa ouvir vocês".</w:t>
      </w:r>
    </w:p>
    <w:p>
      <w:pPr/>
      <w:r>
        <w:rPr>
          <w:lang w:val="pt_PT" w:bidi="pt_PT"/>
        </w:rPr>
      </w:r>
      <w:r>
        <w:rPr>
          <w:lang w:val="pt_PT" w:bidi="pt_PT"/>
        </w:rPr>
        <w:t>É importante se lembrar que a cidade de Siquém ficava no vale de Siquém, entre duas montanhas. Isso significa que quando alguém falava em voz alta, as pessoas podiam ouvir essa pessoa de muito longe por causa dos ecos. Jotão gritou para os líderes de uma distância onde eles não podiam alcançá-lo, mas as pessoas ainda podiam ouvi-lo. O monte Gerizim ficava a cerca de 244 metros acima do vale de Siquém, no lado sul da cidade.</w:t>
      </w:r>
    </w:p>
    <w:p>
      <w:pPr/>
      <w:r>
        <w:rPr>
          <w:lang w:val="pt_PT" w:bidi="pt_PT"/>
        </w:rPr>
      </w:r>
      <w:r>
        <w:rPr>
          <w:lang w:val="pt_PT" w:bidi="pt_PT"/>
        </w:rPr>
        <w:t>É importante observar que o que Jotão diz significa que se os líderes ouvirem Jotão, Deus pode ouvir os líderes e ajudá-los. Jotão dá a entender que os líderes de Siquém eventualmente clamarão a Deus e vão querer que Deus os ouça.</w:t>
      </w:r>
    </w:p>
    <w:p>
      <w:pPr/>
      <w:r>
        <w:rPr>
          <w:lang w:val="pt_PT" w:bidi="pt_PT"/>
        </w:rPr>
      </w:r>
      <w:r>
        <w:rPr>
          <w:lang w:val="pt_PT" w:bidi="pt_PT"/>
        </w:rPr>
        <w:t>Jotão então conta uma história sobre árvores que querem um rei.</w:t>
      </w:r>
    </w:p>
    <w:p>
      <w:pPr/>
      <w:r>
        <w:rPr>
          <w:lang w:val="pt_PT" w:bidi="pt_PT"/>
        </w:rPr>
      </w:r>
      <w:r>
        <w:rPr>
          <w:lang w:val="pt_PT" w:bidi="pt_PT"/>
        </w:rPr>
        <w:t>Parem aqui em grupo e discutam como vocês encenarão essa parte da história. Uma maneira de mostrar como Jotão grita lá do alto para os líderes é fazer com que o ator que interpreta Jotão fique em cima de uma grande rocha ou cadeira para que essa pessoa esteja acima das pessoas que interpretam os líderes de Siquém. Além disso, uma maneira de visualizar a fábula é fazer com que o ator de Abimeleque atue como o espinheiro. Pause este áudio aqui.</w:t>
      </w:r>
    </w:p>
    <w:p>
      <w:pPr/>
      <w:r>
        <w:rPr>
          <w:lang w:val="pt_PT" w:bidi="pt_PT"/>
        </w:rPr>
      </w:r>
      <w:r>
        <w:rPr>
          <w:lang w:val="pt_PT" w:bidi="pt_PT"/>
        </w:rPr>
        <w:t>É importante observar que a história que Jotão conta é uma fábula. Jotão não quis dizer que as árvores podiam realmente falar quando Jotão vivia. A história não é uma visão, nem significa que Jotão tinha a capacidade de ouvir as árvores falarem. Em vez disso, Jotão conta uma história que não é real, mas que ensina uma lição. Na história de Jotão, as árvores adquirem características humanas, como a capacidade de pensar e falar. Jotão usa a fábula para fazer os líderes de Siquém pensarem em suas próprias ações. Dessa maneira, Jotão não tem que dizer aos líderes diretamente o que os líderes fizeram.</w:t>
      </w:r>
    </w:p>
    <w:p>
      <w:pPr/>
      <w:r>
        <w:rPr>
          <w:lang w:val="pt_PT" w:bidi="pt_PT"/>
        </w:rPr>
      </w:r>
      <w:r>
        <w:rPr>
          <w:lang w:val="pt_PT" w:bidi="pt_PT"/>
        </w:rPr>
        <w:t>Parem aqui e discutam em grupo: como as pessoas em sua cultura apresentam histórias que não são reais ou verdadeiras, mas que usam animais ou plantas que agem como pessoas para ensinar uma lição? Pause este áudio aqui.</w:t>
      </w:r>
    </w:p>
    <w:p>
      <w:pPr/>
      <w:r>
        <w:rPr>
          <w:lang w:val="pt_PT" w:bidi="pt_PT"/>
        </w:rPr>
      </w:r>
      <w:r>
        <w:rPr>
          <w:lang w:val="pt_PT" w:bidi="pt_PT"/>
        </w:rPr>
        <w:t>Na história, as árvores pedem à oliveira, à figueira e à videira que governem sobre as outras árvores, mas a oliveira, a figueira e a videira recusam a oferta para ser rei. A oliveira, a figueira e a videira respondem cada uma com uma pergunta. Eles devem deixar o que produzem apenas para acenar por cima das árvores? "Acenar por cima das árvores" é uma linguagem especial que significa que a oliveira, a figueira e a videira governariam sobre, ou seriam rei sobre as outras árvores. A oliveira, a figueira e a videira não esperam que ninguém responda às suas perguntas, porque a resposta é óbvia. Elas não deixarão de ser árvores frutíferas apenas para acenar por cima das outras árvores.</w:t>
      </w:r>
    </w:p>
    <w:p>
      <w:pPr/>
      <w:r>
        <w:rPr>
          <w:lang w:val="pt_PT" w:bidi="pt_PT"/>
        </w:rPr>
      </w:r>
      <w:r>
        <w:rPr>
          <w:lang w:val="pt_PT" w:bidi="pt_PT"/>
        </w:rPr>
        <w:t>Finalmente, as árvores pedem ao espinheiro que seja rei. É importante se lembrar que um espinheiro é cheio de espinhos, cresce no deserto e pega fogo facilmente. O espinheiro aceita o papel de rei e promete abrigo.</w:t>
      </w:r>
    </w:p>
    <w:p>
      <w:pPr/>
      <w:r>
        <w:rPr>
          <w:lang w:val="pt_PT" w:bidi="pt_PT"/>
        </w:rPr>
      </w:r>
      <w:r>
        <w:rPr>
          <w:lang w:val="pt_PT" w:bidi="pt_PT"/>
        </w:rPr>
        <w:t>O espinheiro diz que se as árvores não o fizerem rei, então o fogo do espinheiro queimará até mesmo os cedros do Líbano. É importante se lembrar que os cedros são árvores altas e fortes.</w:t>
      </w:r>
    </w:p>
    <w:p>
      <w:pPr/>
      <w:r>
        <w:rPr>
          <w:lang w:val="pt_PT" w:bidi="pt_PT"/>
        </w:rPr>
      </w:r>
      <w:r>
        <w:rPr>
          <w:lang w:val="pt_PT" w:bidi="pt_PT"/>
        </w:rPr>
        <w:t>Jotão então explica parte da fábula. Jotão diz que se os líderes agissem honradamente com o pai de Jotão, Gideão, então os líderes teriam alegria em Abimeleque como seu rei. Mas se os líderes não tiverem agido honradamente em relação à família de Gideão, então o fogo de Abimeleque destruirá os líderes e Abimeleque.</w:t>
      </w:r>
    </w:p>
    <w:p>
      <w:pPr/>
      <w:r>
        <w:rPr>
          <w:lang w:val="pt_PT" w:bidi="pt_PT"/>
        </w:rPr>
      </w:r>
      <w:r>
        <w:rPr>
          <w:lang w:val="pt_PT" w:bidi="pt_PT"/>
        </w:rPr>
        <w:t>É importante observar que Jotão pensa que os líderes são responsáveis pela execução, ou morte, de seus 69 irmãos. Mesmo que os líderes não tenham matado fisicamente seus irmãos na pedra, os líderes deram a Abimeleque o dinheiro para contratar homens que ajudaram Abimeleque a matar os filhos de Gideão.</w:t>
      </w:r>
    </w:p>
    <w:p>
      <w:pPr/>
      <w:r>
        <w:rPr>
          <w:lang w:val="pt_PT" w:bidi="pt_PT"/>
        </w:rPr>
      </w:r>
      <w:r>
        <w:rPr>
          <w:lang w:val="pt_PT" w:bidi="pt_PT"/>
        </w:rPr>
        <w:t>Também é importante observar que quando Jotão diz que Gideão resgatou Siquém "da mão de" Midiã, essa é uma linguagem especial que significa que Gideão os resgatou do poder dos midianitas. Gideão não permitiu que os midianitas derrotassem a cidade de Siquém.</w:t>
      </w:r>
    </w:p>
    <w:p>
      <w:pPr/>
      <w:r>
        <w:rPr>
          <w:lang w:val="pt_PT" w:bidi="pt_PT"/>
        </w:rPr>
      </w:r>
      <w:r>
        <w:rPr>
          <w:lang w:val="pt_PT" w:bidi="pt_PT"/>
        </w:rPr>
        <w:t>Depois que Jotão termina sua mensagem, Jotão foge para Beer para escapar do irmão de Jotão, Abimeleque. A palavra Ber significa “poço”. Esse era um lugar remoto na beira do deserto onde as pessoas paravam e davam água a seus animais enquanto viajavam entre Moabe e Canaã.</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9.7–21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Jotão</w:t>
      </w:r>
    </w:p>
    <w:p>
      <w:pPr>
        <w:pStyle w:val="ListBullet"/>
        <w:spacing w:line="240" w:lineRule="auto"/>
        <w:ind w:left="720"/>
      </w:pPr>
      <w:r>
        <w:rPr>
          <w:lang w:val="pt_PT" w:bidi="pt_PT"/>
        </w:rPr>
      </w:r>
      <w:r>
        <w:rPr>
          <w:lang w:val="pt_PT" w:bidi="pt_PT"/>
        </w:rPr>
        <w:t>Os líderes de Siquém</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As árvores</w:t>
      </w:r>
    </w:p>
    <w:p>
      <w:pPr>
        <w:pStyle w:val="ListBullet"/>
        <w:spacing w:line="240" w:lineRule="auto"/>
        <w:ind w:left="720"/>
      </w:pPr>
      <w:r>
        <w:rPr>
          <w:lang w:val="pt_PT" w:bidi="pt_PT"/>
        </w:rPr>
      </w:r>
      <w:r>
        <w:rPr>
          <w:lang w:val="pt_PT" w:bidi="pt_PT"/>
        </w:rPr>
        <w:t>A oliveira</w:t>
      </w:r>
    </w:p>
    <w:p>
      <w:pPr>
        <w:pStyle w:val="ListBullet"/>
        <w:spacing w:line="240" w:lineRule="auto"/>
        <w:ind w:left="720"/>
      </w:pPr>
      <w:r>
        <w:rPr>
          <w:lang w:val="pt_PT" w:bidi="pt_PT"/>
        </w:rPr>
      </w:r>
      <w:r>
        <w:rPr>
          <w:lang w:val="pt_PT" w:bidi="pt_PT"/>
        </w:rPr>
        <w:t>A figueira</w:t>
      </w:r>
    </w:p>
    <w:p>
      <w:pPr>
        <w:pStyle w:val="ListBullet"/>
        <w:spacing w:line="240" w:lineRule="auto"/>
        <w:ind w:left="720"/>
      </w:pPr>
      <w:r>
        <w:rPr>
          <w:lang w:val="pt_PT" w:bidi="pt_PT"/>
        </w:rPr>
      </w:r>
      <w:r>
        <w:rPr>
          <w:lang w:val="pt_PT" w:bidi="pt_PT"/>
        </w:rPr>
        <w:t>A videira</w:t>
      </w:r>
    </w:p>
    <w:p>
      <w:pPr>
        <w:pStyle w:val="ListBullet"/>
        <w:spacing w:line="240" w:lineRule="auto"/>
        <w:ind w:left="720"/>
      </w:pPr>
      <w:r>
        <w:rPr>
          <w:lang w:val="pt_PT" w:bidi="pt_PT"/>
        </w:rPr>
      </w:r>
      <w:r>
        <w:rPr>
          <w:lang w:val="pt_PT" w:bidi="pt_PT"/>
        </w:rPr>
        <w:t>E o espinheiro.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Jotão quando ele ouve que Abimeleque é rei. Jotão sai do lugar onde se escondeu e vai para o topo do monte Gerizim. Jotão grita uma mensagem aos líderes de Siquém. Jotão diz aos líderes para ouvirem sua mensagem para que Deus ouça os líderes.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Jotão: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como Jotão conta uma fábula aos líderes de Siquém sobre árvores que querem encontrar um rei. A oliveira, a figueira e a videira recusam a oferta para ser rei, então as árvores pedem ao espinheiro que governe sobre elas. O espinheiro diz às árvores que ele dará abrigo a elas, mas se as árvores não aceitarem o espinheiro como rei, então o fogo queimará até mesmo os cedros do Líbano.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líderes de Siquém: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 papel de Jotão enquanto ele explica a história. Jotão diz que Abimeleque é como o espinheiro. Se o povo agisse de boa fé, e lidasse bem com a família de Gideão, então o povo poderia se alegrar com Abimeleque como seu rei. Mas se o povo não lidasse bem com a família de Gideão, então o povo poderia esperar destruição de Abimeleque, e Abimeleque também seria destruído.</w:t>
      </w:r>
    </w:p>
    <w:p>
      <w:pPr/>
      <w:r>
        <w:rPr>
          <w:lang w:val="pt_PT" w:bidi="pt_PT"/>
        </w:rPr>
      </w:r>
      <w:r>
        <w:rPr>
          <w:lang w:val="pt_PT" w:bidi="pt_PT"/>
        </w:rPr>
        <w:t>Encenem o papel de Jotão enquanto ele foge para Beer para ficar longe de Abimeleque.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Jotão: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9.7–21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Jotão sobe ao topo do monte Gerizim e grita ao povo em Siquém: "Ouçam-me, </w:t>
      </w:r>
      <w:r>
        <w:rPr>
          <w:b/>
          <w:lang w:val="pt_PT" w:bidi="pt_PT"/>
        </w:rPr>
        <w:t>líderes de Siquém</w:t>
      </w:r>
      <w:r>
        <w:rPr>
          <w:lang w:val="pt_PT" w:bidi="pt_PT"/>
        </w:rPr>
        <w:t>!" Essa é a mesma palavra para líderes, cidadãos principais, ou "pequenos baalins", como na passagem anterior, então use a mesma palavra aqui para líderes de Siquém que você usou anteriormente.</w:t>
      </w:r>
    </w:p>
    <w:p>
      <w:pPr/>
      <w:r>
        <w:rPr>
          <w:lang w:val="pt_PT" w:bidi="pt_PT"/>
        </w:rPr>
      </w:r>
      <w:r>
        <w:rPr>
          <w:lang w:val="pt_PT" w:bidi="pt_PT"/>
        </w:rPr>
        <w:t xml:space="preserve">Na fábula de Jotão, as árvores querem </w:t>
      </w:r>
      <w:r>
        <w:rPr>
          <w:b/>
          <w:lang w:val="pt_PT" w:bidi="pt_PT"/>
        </w:rPr>
        <w:t>ungir</w:t>
      </w:r>
      <w:r>
        <w:rPr>
          <w:lang w:val="pt_PT" w:bidi="pt_PT"/>
        </w:rPr>
        <w:t xml:space="preserve"> um </w:t>
      </w:r>
      <w:r>
        <w:rPr>
          <w:b/>
          <w:lang w:val="pt_PT" w:bidi="pt_PT"/>
        </w:rPr>
        <w:t>rei</w:t>
      </w:r>
      <w:r>
        <w:rPr>
          <w:lang w:val="pt_PT" w:bidi="pt_PT"/>
        </w:rPr>
        <w:t xml:space="preserve"> para governar sobre as árvores. Um rei é alguém que governa sobre uma cidade ou território. Quando as pessoas ungem um rei, derramam óleo na cabeça da pessoa para mostrar que Deus escolheu o rei. Use o mesmo termo para rei que você usou em passagens anteriores. Para mais informações, o termo rei está no Glossário Mestre.</w:t>
      </w:r>
    </w:p>
    <w:p>
      <w:pPr/>
      <w:r>
        <w:rPr>
          <w:lang w:val="pt_PT" w:bidi="pt_PT"/>
        </w:rPr>
      </w:r>
      <w:r>
        <w:rPr>
          <w:lang w:val="pt_PT" w:bidi="pt_PT"/>
        </w:rPr>
        <w:t>Parem aqui e discutam em grupo que palavra ou frase vocês usarão para ungir. Procurem a palavra ungir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As árvores pedem à videira que seja seu rei, mas a videira não quer parar de produzir </w:t>
      </w:r>
      <w:r>
        <w:rPr>
          <w:b/>
          <w:lang w:val="pt_PT" w:bidi="pt_PT"/>
        </w:rPr>
        <w:t>vinho</w:t>
      </w:r>
      <w:r>
        <w:rPr>
          <w:lang w:val="pt_PT" w:bidi="pt_PT"/>
        </w:rPr>
        <w:t xml:space="preserve"> que alegra humanos e </w:t>
      </w:r>
      <w:r>
        <w:rPr>
          <w:b/>
          <w:lang w:val="pt_PT" w:bidi="pt_PT"/>
        </w:rPr>
        <w:t>deuses</w:t>
      </w:r>
      <w:r>
        <w:rPr>
          <w:lang w:val="pt_PT" w:bidi="pt_PT"/>
        </w:rPr>
        <w:t xml:space="preserve"> apenas para que a videira possa ser rei. O vinho é uma bebida fermentada que as pessoas fazem a partir de uvas prensadas. Aqui, deuses se referem a deuses de outras nações e não ao único, verdadeiro Deus — Yahweh. Muitas vezes as pessoas faziam ídolos de madeira ou metal para representar seus deuses. Use a mesma palavra para deuses que você usou em passagens anteriores, e lembre-se de que deuses está no Glossário Mestre.</w:t>
      </w:r>
    </w:p>
    <w:p>
      <w:pPr/>
      <w:r>
        <w:rPr>
          <w:lang w:val="pt_PT" w:bidi="pt_PT"/>
        </w:rPr>
      </w:r>
      <w:r>
        <w:rPr>
          <w:lang w:val="pt_PT" w:bidi="pt_PT"/>
        </w:rPr>
        <w:t>Parem aqui e, como um grupo, discutam qual palavra ou frase vocês usarão para vinho. Procure a palavra vinho no Glossário Mestre para mais informações. Se vocês já traduziram essa palavra em outro livro da Bíblia, usem a mesma palavra que vocês usaram lá.</w:t>
      </w:r>
    </w:p>
    <w:p>
      <w:pPr/>
      <w:r>
        <w:rPr>
          <w:lang w:val="pt_PT" w:bidi="pt_PT"/>
        </w:rPr>
      </w:r>
      <w:r>
        <w:rPr>
          <w:lang w:val="pt_PT" w:bidi="pt_PT"/>
        </w:rPr>
        <w:t xml:space="preserve">Jotão pergunta aos líderes de Siquém se os líderes agiram de boa </w:t>
      </w:r>
      <w:r>
        <w:rPr>
          <w:b/>
          <w:lang w:val="pt_PT" w:bidi="pt_PT"/>
        </w:rPr>
        <w:t>fé</w:t>
      </w:r>
      <w:r>
        <w:rPr>
          <w:lang w:val="pt_PT" w:bidi="pt_PT"/>
        </w:rPr>
        <w:t xml:space="preserve"> em relação a Gideão e sua casa, ou </w:t>
      </w:r>
      <w:r>
        <w:rPr>
          <w:b/>
          <w:lang w:val="pt_PT" w:bidi="pt_PT"/>
        </w:rPr>
        <w:t>família</w:t>
      </w:r>
      <w:r>
        <w:rPr>
          <w:lang w:val="pt_PT" w:bidi="pt_PT"/>
        </w:rPr>
        <w:t>. Use a mesma palavra para família que você usou em passagens anteriores, e lembre-se de que família está no Glossário Mestre. Se você tem fé em alguém, você confia no que essa pessoa diz e está comprometido a fazer o que essa pessoa lhe diz para fazer. Aqui, se os líderes tivessem agido de boa fé em relação a Gideão, então os líderes teriam agido de forma justa e sincera quando escolheram o próximo rei. Em vez disso, eles deram dinheiro a Abimeleque para que Abimeleque pudesse matar 69 de seus irmãos e se tornar rei.</w:t>
      </w:r>
    </w:p>
    <w:p>
      <w:pPr/>
      <w:r>
        <w:rPr>
          <w:lang w:val="pt_PT" w:bidi="pt_PT"/>
        </w:rPr>
      </w:r>
      <w:r>
        <w:rPr>
          <w:lang w:val="pt_PT" w:bidi="pt_PT"/>
        </w:rPr>
        <w:t>Pare aqui e discuta como um grupo qual palavra ou frase você usará para fé. Procure a palavra fé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Jotão diz que os líderes de Siquém fizeram de Abimeleque, o filho de uma </w:t>
      </w:r>
      <w:r>
        <w:rPr>
          <w:b/>
          <w:lang w:val="pt_PT" w:bidi="pt_PT"/>
        </w:rPr>
        <w:t>serva</w:t>
      </w:r>
      <w:r>
        <w:rPr>
          <w:lang w:val="pt_PT" w:bidi="pt_PT"/>
        </w:rPr>
        <w:t>, o rei. Use a mesma palavra para serva que você usou em passagens anteriores, mas lembre-se de que isso se refere a servas especificamente. Vocês podem se referir a servo no Glossário Mestre para mais informações.</w:t>
      </w:r>
    </w:p>
    <w:p>
      <w:pPr/>
      <w:r>
        <w:rPr>
          <w:lang w:val="pt_PT" w:bidi="pt_PT"/>
        </w:rPr>
      </w:r>
      <w:r>
        <w:rPr>
          <w:lang w:val="pt_PT" w:bidi="pt_PT"/>
        </w:rPr>
        <w:t>Parem aqui e discutam em grupo que palavra ou frase vocês usarão para uma serva que é uma mulher.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9:22–29</w:t>
      </w:r>
      <w:r>
        <w:rPr>
          <w:lang w:val="pt_PT" w:bidi="pt_PT"/>
        </w:rPr>
      </w:r>
    </w:p>
    <w:p>
      <w:pPr>
        <w:pStyle w:val="Heading3"/>
      </w:pPr>
      <w:r>
        <w:rPr>
          <w:lang w:val="pt_PT" w:bidi="pt_PT"/>
        </w:rPr>
        <w:t>Ouvir e Sentir</w:t>
      </w:r>
    </w:p>
    <w:p>
      <w:pPr/>
      <w:r>
        <w:rPr>
          <w:lang w:val="pt_PT" w:bidi="pt_PT"/>
        </w:rPr>
      </w:r>
      <w:r>
        <w:rPr>
          <w:lang w:val="pt_PT" w:bidi="pt_PT"/>
        </w:rPr>
        <w:t>Nesta etapa, ouçam Juízes 9.22–29 e guardem em seus corações.</w:t>
      </w:r>
    </w:p>
    <w:p>
      <w:pPr/>
      <w:r>
        <w:rPr>
          <w:lang w:val="pt_PT" w:bidi="pt_PT"/>
        </w:rPr>
      </w:r>
      <w:r>
        <w:rPr>
          <w:lang w:val="pt_PT" w:bidi="pt_PT"/>
        </w:rPr>
        <w:t>Ouçam uma versão em áudio de Juízes 9.22–29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9.22–29 na tradução mais fácil de entender.</w:t>
      </w:r>
    </w:p>
    <w:p>
      <w:pPr/>
      <w:r>
        <w:rPr>
          <w:lang w:val="pt_PT" w:bidi="pt_PT"/>
        </w:rPr>
      </w:r>
      <w:r>
        <w:rPr>
          <w:lang w:val="pt_PT" w:bidi="pt_PT"/>
        </w:rPr>
        <w:t>Pause este áudio aqui.</w:t>
      </w:r>
    </w:p>
    <w:p>
      <w:pPr/>
      <w:r>
        <w:rPr>
          <w:lang w:val="pt_PT" w:bidi="pt_PT"/>
        </w:rPr>
      </w:r>
      <w:r>
        <w:rPr>
          <w:lang w:val="pt_PT" w:bidi="pt_PT"/>
        </w:rPr>
        <w:t>Anteriormente, Abimeleque usou dinheiro dos líderes de Siquém para matar todos os seus meio-irmãos para que Abimeleque pudesse se tornar rei. Apenas Jotão sobreviveu quando Abimeleque matou todos os seus meio-irmãos. Jotão falou contra seu meio-irmão Abimeleque e os líderes de Siquém antes de Jotão fugir. Jotão disse aos líderes de Siquém que os líderes trariam destruição uns aos outros. Agora, os líderes de Siquém se rebelarão contra Abimeleque.</w:t>
      </w:r>
    </w:p>
    <w:p>
      <w:pPr/>
      <w:r>
        <w:rPr>
          <w:lang w:val="pt_PT" w:bidi="pt_PT"/>
        </w:rPr>
      </w:r>
      <w:r>
        <w:rPr>
          <w:lang w:val="pt_PT" w:bidi="pt_PT"/>
        </w:rPr>
        <w:t>Como vocês se lembram, Abimeleque era o filho de Gideão, ou Jerubaal, e a mãe de Abimeleque era uma concubina de Siquém. Em todo o livro de Juízes, Yahweh escolheu líderes para Israel. No entanto, nessa história, Abimeleque se fez rei. Então Abimeleque se tornou rei e governou Israel por três anos. Esse foi um período de tempo muito curto para governar como rei. Mas o autor não fala sobre o que Abimeleque fez enquanto Abimeleque reinava. Em vez disso, o autor nos conta apenas sobre a queda do governo de Abimeleque. Aqui, a palavra original para "governar" implica que Abimeleque provavelmente usou força e violência para governar sobre todo Israel.</w:t>
      </w:r>
    </w:p>
    <w:p>
      <w:pPr/>
      <w:r>
        <w:rPr>
          <w:lang w:val="pt_PT" w:bidi="pt_PT"/>
        </w:rPr>
      </w:r>
      <w:r>
        <w:rPr>
          <w:lang w:val="pt_PT" w:bidi="pt_PT"/>
        </w:rPr>
        <w:t>Parem aqui e discutam essa pergunta em grupo: como as pessoas escolhem líderes onde vocês vivem? Em sua cultura, o que acontece quando as pessoas estão infelizes com o líder que têm? Pause este áudio aqui.</w:t>
      </w:r>
    </w:p>
    <w:p>
      <w:pPr/>
      <w:r>
        <w:rPr>
          <w:lang w:val="pt_PT" w:bidi="pt_PT"/>
        </w:rPr>
      </w:r>
      <w:r>
        <w:rPr>
          <w:lang w:val="pt_PT" w:bidi="pt_PT"/>
        </w:rPr>
        <w:t>No terceiro ano em que Abimeleque governa Israel, Yahweh envia um espírito mau para causar problemas entre Abimeleque e os líderes de Siquém. Um espírito mau, ou demônio, é um ser espiritual sobrenatural que tenta destruir e enganar as pessoas. Embora espíritos maus sejam espíritos que se rebelaram contra Yahweh como o criador dos espíritos, Yahweh ainda está no controle de todas as coisas. Aqui, Yahweh envia o espírito mau para trazer destruição a Abimeleque e aos líderes de Siquém como uma punição pelas coisas erradas que fizeram. Por meio do espírito mau, o sangue do assassinato dos 70 filhos de Jerubaal será colocado não apenas sobre Abimeleque, mas também sobre os líderes de Siquém. Em outras palavras, Yahweh responsabilizará tanto Abimeleque quanto os líderes de Siquém pelo assassinato dos filhos de Jerubaal. Os líderes haviam fortalecido as mãos de Abimeleque, ou tornado Abimeleque mais poderoso, quando deram dinheiro a Abimeleque para assassinar os seus irmãos.</w:t>
      </w:r>
    </w:p>
    <w:p>
      <w:pPr/>
      <w:r>
        <w:rPr>
          <w:lang w:val="pt_PT" w:bidi="pt_PT"/>
        </w:rPr>
      </w:r>
      <w:r>
        <w:rPr>
          <w:lang w:val="pt_PT" w:bidi="pt_PT"/>
        </w:rPr>
        <w:t>O espírito mau faz os líderes de Siquém agirem traiçoeiramente, ou serem falsos e desleais para com Abimeleque. Os líderes enviam homens para preparar uma emboscada a Abimeleque nas montanhas ao longo da estrada para Siquém. Como vocês se lembram, o monte Gerizim e o monte Ebal tinham vista para Siquém do sudoeste e noroeste.</w:t>
      </w:r>
    </w:p>
    <w:p>
      <w:pPr/>
      <w:r>
        <w:rPr>
          <w:lang w:val="pt_PT" w:bidi="pt_PT"/>
        </w:rPr>
      </w:r>
      <w:r>
        <w:rPr>
          <w:lang w:val="pt_PT" w:bidi="pt_PT"/>
        </w:rPr>
        <w:t>Parem aqui e, em grupo, olhem para um mapa de Siquém, o monte Gerizim e o monte Ebal. Pause este áudio aqui.</w:t>
      </w:r>
    </w:p>
    <w:p>
      <w:pPr/>
      <w:r>
        <w:rPr>
          <w:lang w:val="pt_PT" w:bidi="pt_PT"/>
        </w:rPr>
      </w:r>
      <w:r>
        <w:rPr>
          <w:lang w:val="pt_PT" w:bidi="pt_PT"/>
        </w:rPr>
        <w:t>Uma emboscada é quando homens se escondem da vista para atacar e roubar pessoas que passam. Os homens provavelmente se esconderam nas encostas das montanhas onde podiam ver facilmente qualquer um que se aproximasse da estrada estreita que levava a Siquém, lá embaixo. Como os homens roubaram a todos que passavam por lá, isso teria criado problemas para o reino de Abimeleque. Não apenas as emboscadas poderiam ter ferido Abimeleque, mas as emboscadas a outras pessoas também poderiam ter feito o povo duvidar se Abimeleque era capaz de governar bem seu reino.</w:t>
      </w:r>
    </w:p>
    <w:p>
      <w:pPr/>
      <w:r>
        <w:rPr>
          <w:lang w:val="pt_PT" w:bidi="pt_PT"/>
        </w:rPr>
      </w:r>
      <w:r>
        <w:rPr>
          <w:lang w:val="pt_PT" w:bidi="pt_PT"/>
        </w:rPr>
        <w:t>Alguém conta a Abimeleque sobre as emboscadas, mas antes de Abimeleque poder responder à ameaça a seu reino, outra trama acontece contra Abimeleque. Gaal, o filho de Ebede, se muda de volta para Siquém com os seus irmãos, ou parentes. Não sabemos muito sobre Gaal, apenas que ele alegará ser um descendente do fundador de Siquém. O que está claro é que Gaal viaja com um grupo, e Gaal trouxe seus próprios apoiadores. Gaal ganha rapidamente a confiança dos líderes de Siquém que já estão descontentes com Abimeleque como rei.</w:t>
      </w:r>
    </w:p>
    <w:p>
      <w:pPr/>
      <w:r>
        <w:rPr>
          <w:lang w:val="pt_PT" w:bidi="pt_PT"/>
        </w:rPr>
      </w:r>
      <w:r>
        <w:rPr>
          <w:lang w:val="pt_PT" w:bidi="pt_PT"/>
        </w:rPr>
        <w:t>Gaal chega na época da colheita das uvas. Isso permite que Gaal e os líderes de Siquém se encontrem e conspirem contra Abimeleque enquanto todos estão ocupados celebrando uma festa religiosa. Naquela época, o povo de Siquém colheu uvas de suas vinhas e prensou as uvas para fazer vinho. O vinho é um suco de uva fermentado.</w:t>
      </w:r>
    </w:p>
    <w:p>
      <w:pPr/>
      <w:r>
        <w:rPr>
          <w:lang w:val="pt_PT" w:bidi="pt_PT"/>
        </w:rPr>
      </w:r>
      <w:r>
        <w:rPr>
          <w:lang w:val="pt_PT" w:bidi="pt_PT"/>
        </w:rPr>
        <w:t>Parem aqui e, em grupo, olhem para imagens de videiras, uvas e vinho. Pause este áudio aqui.</w:t>
      </w:r>
    </w:p>
    <w:p>
      <w:pPr/>
      <w:r>
        <w:rPr>
          <w:lang w:val="pt_PT" w:bidi="pt_PT"/>
        </w:rPr>
      </w:r>
      <w:r>
        <w:rPr>
          <w:lang w:val="pt_PT" w:bidi="pt_PT"/>
        </w:rPr>
        <w:t>Então eles celebraram enquanto comiam e bebiam no templo de Baal-Berite, um dos falsos deuses cananeus. No templo, o povo amaldiçoou Abimeleque enquanto estava bêbado durante suas refeições sacrificiais. Quando vocês amaldiçoam alguém, vocês desejam que uma coisa ruim aconteça com essa pessoa e acreditam que a maldição se tornará realidade.</w:t>
      </w:r>
    </w:p>
    <w:p>
      <w:pPr/>
      <w:r>
        <w:rPr>
          <w:lang w:val="pt_PT" w:bidi="pt_PT"/>
        </w:rPr>
      </w:r>
      <w:r>
        <w:rPr>
          <w:lang w:val="pt_PT" w:bidi="pt_PT"/>
        </w:rPr>
        <w:t>Parem aqui e discutam essa pergunta em grupo: quando alguém amaldiçoa outra pessoa em sua cultura? Quem ou que poder faz maldições se tornarem realidade onde vocês vivem? Pause este áudio aqui.</w:t>
      </w:r>
    </w:p>
    <w:p>
      <w:pPr/>
      <w:r>
        <w:rPr>
          <w:lang w:val="pt_PT" w:bidi="pt_PT"/>
        </w:rPr>
      </w:r>
      <w:r>
        <w:rPr>
          <w:lang w:val="pt_PT" w:bidi="pt_PT"/>
        </w:rPr>
        <w:t>Gaal então fala com os líderes de Siquém e desafia os líderes quando faz várias perguntas. Gaal faz um contraste entre quem Abimeleque é e o povo de Siquém. Como Abimeleque fez antes, Gaal argumenta perante os líderes que ele, Gaal, deve ser rei com base em quem é mais aparentado com o povo de Siquém. Gaal argumenta que Abimeleque não deve ser rei de Siquém porque o pai de Abimeleque era Jerubaal, que derrubou os altares de Baal, um dos deuses a que o povo de Siquém servia. Abimeleque estava relacionado apenas ao povo de Siquém por meio de sua mãe, enquanto Gaal alegava ser um descendente direto de Hamor, que era o fundador de Siquém. Gaal também se opõe a Zebul, o governador, ou assistente, que Abimeleque colocou no comando de Siquém, uma vez que Abimeleque não vivia de fato na cidade. Como um governador, Zebul recebeu ordens de Abimeleque e ajudou Abimeleque a governar Siquém.</w:t>
      </w:r>
    </w:p>
    <w:p>
      <w:pPr/>
      <w:r>
        <w:rPr>
          <w:lang w:val="pt_PT" w:bidi="pt_PT"/>
        </w:rPr>
      </w:r>
      <w:r>
        <w:rPr>
          <w:lang w:val="pt_PT" w:bidi="pt_PT"/>
        </w:rPr>
        <w:t>Então Gaal desafia o povo a torná-lo seu líder. Gaal está confiante de que ele pode se livrar de Abimeleque. Gaal diz que se Gaal estivesse no comando, Gaal chamaria Abimeleque e diria a Abimeleque para reunir a maior quantidade de soldados que Abimeleque pudesse e que saísse para encontrar Gaal para a batalha. Gaal provavelmente usa uma linguagem tão ousada para inspirar confiança no povo que ele esperava persuadir a seguir Gaal. No entanto, como veremos na próxima passagem, parece que nem todos estão convencidos a seguir Gaal, uma vez que alguém relata tudo o que Gaal disse a Abimeleque.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9.22–29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Abimeleque é rei há três anos quando Yahweh envia um espírito mau entre Abimeleque e os líderes de Siquém para puni-los pelas coisas erradas que fizeram.</w:t>
      </w:r>
    </w:p>
    <w:p>
      <w:pPr/>
      <w:r>
        <w:rPr>
          <w:lang w:val="pt_PT" w:bidi="pt_PT"/>
        </w:rPr>
      </w:r>
      <w:r>
        <w:rPr>
          <w:b/>
          <w:lang w:val="pt_PT" w:bidi="pt_PT"/>
        </w:rPr>
        <w:t>Na segunda cena:</w:t>
      </w:r>
      <w:r>
        <w:rPr>
          <w:lang w:val="pt_PT" w:bidi="pt_PT"/>
        </w:rPr>
        <w:t xml:space="preserve"> Os líderes de Siquém montaram uma emboscada a Abimeleque nas montanhas ao longo da estrada para Siquém. Os homens nas montanhas roubam e atacam qualquer um que tente passar por lá. Alguém relata as emboscadas a Abimeleque.</w:t>
      </w:r>
    </w:p>
    <w:p>
      <w:pPr/>
      <w:r>
        <w:rPr>
          <w:lang w:val="pt_PT" w:bidi="pt_PT"/>
        </w:rPr>
      </w:r>
      <w:r>
        <w:rPr>
          <w:b/>
          <w:lang w:val="pt_PT" w:bidi="pt_PT"/>
        </w:rPr>
        <w:t>Na terceira cena:</w:t>
      </w:r>
      <w:r>
        <w:rPr>
          <w:lang w:val="pt_PT" w:bidi="pt_PT"/>
        </w:rPr>
        <w:t xml:space="preserve"> Gaal e os seus irmãos viajam para Siquém na época em que as pessoas celebram a colheita das uvas. O povo colhe e prensa suas uvas. Gaal se encontra com os líderes de Siquém e Gaal ganha a confiança deles. O povo celebra no templo de Baal.</w:t>
      </w:r>
    </w:p>
    <w:p>
      <w:pPr/>
      <w:r>
        <w:rPr>
          <w:lang w:val="pt_PT" w:bidi="pt_PT"/>
        </w:rPr>
      </w:r>
      <w:r>
        <w:rPr>
          <w:b/>
          <w:lang w:val="pt_PT" w:bidi="pt_PT"/>
        </w:rPr>
        <w:t>Na quarta cena:</w:t>
      </w:r>
      <w:r>
        <w:rPr>
          <w:lang w:val="pt_PT" w:bidi="pt_PT"/>
        </w:rPr>
        <w:t xml:space="preserve"> No templo, o povo come, bebe e amaldiçoa Abimeleque. Gaal desafia a liderança de Abimeleque. Gaal diz que é um rei melhor para Siquém porque Gaal é um descendente de Hamor, o fundador de Siquém. Gaal diz que pode se livrar de Abimeleque e dirá a Abimeleque para trazer todos os homens de Abimeleque para lutar.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espírito maligno</w:t>
      </w:r>
    </w:p>
    <w:p>
      <w:pPr>
        <w:pStyle w:val="ListBullet"/>
        <w:spacing w:line="240" w:lineRule="auto"/>
        <w:ind w:left="720"/>
      </w:pPr>
      <w:r>
        <w:rPr>
          <w:lang w:val="pt_PT" w:bidi="pt_PT"/>
        </w:rPr>
      </w:r>
      <w:r>
        <w:rPr>
          <w:lang w:val="pt_PT" w:bidi="pt_PT"/>
        </w:rPr>
        <w:t>Os líderes de Siquém</w:t>
      </w:r>
    </w:p>
    <w:p>
      <w:pPr>
        <w:pStyle w:val="ListBullet"/>
        <w:spacing w:line="240" w:lineRule="auto"/>
        <w:ind w:left="720"/>
      </w:pPr>
      <w:r>
        <w:rPr>
          <w:lang w:val="pt_PT" w:bidi="pt_PT"/>
        </w:rPr>
      </w:r>
      <w:r>
        <w:rPr>
          <w:lang w:val="pt_PT" w:bidi="pt_PT"/>
        </w:rPr>
        <w:t>O povo que vivia na cidade de Siquém</w:t>
      </w:r>
    </w:p>
    <w:p>
      <w:pPr>
        <w:pStyle w:val="ListBullet"/>
        <w:spacing w:line="240" w:lineRule="auto"/>
        <w:ind w:left="720"/>
      </w:pPr>
      <w:r>
        <w:rPr>
          <w:lang w:val="pt_PT" w:bidi="pt_PT"/>
        </w:rPr>
      </w:r>
      <w:r>
        <w:rPr>
          <w:lang w:val="pt_PT" w:bidi="pt_PT"/>
        </w:rPr>
        <w:t>Os homens que fazem parte da emboscada</w:t>
      </w:r>
    </w:p>
    <w:p>
      <w:pPr>
        <w:pStyle w:val="ListBullet"/>
        <w:spacing w:line="240" w:lineRule="auto"/>
        <w:ind w:left="720"/>
      </w:pPr>
      <w:r>
        <w:rPr>
          <w:lang w:val="pt_PT" w:bidi="pt_PT"/>
        </w:rPr>
      </w:r>
      <w:r>
        <w:rPr>
          <w:lang w:val="pt_PT" w:bidi="pt_PT"/>
        </w:rPr>
        <w:t>O mensageiro que diz a Abimeleque</w:t>
      </w:r>
    </w:p>
    <w:p>
      <w:pPr>
        <w:pStyle w:val="ListBullet"/>
        <w:spacing w:line="240" w:lineRule="auto"/>
        <w:ind w:left="720"/>
      </w:pPr>
      <w:r>
        <w:rPr>
          <w:lang w:val="pt_PT" w:bidi="pt_PT"/>
        </w:rPr>
      </w:r>
      <w:r>
        <w:rPr>
          <w:lang w:val="pt_PT" w:bidi="pt_PT"/>
        </w:rPr>
        <w:t>Zebul</w:t>
      </w:r>
    </w:p>
    <w:p>
      <w:pPr>
        <w:pStyle w:val="ListBullet"/>
        <w:spacing w:line="240" w:lineRule="auto"/>
        <w:ind w:left="720"/>
      </w:pPr>
      <w:r>
        <w:rPr>
          <w:lang w:val="pt_PT" w:bidi="pt_PT"/>
        </w:rPr>
      </w:r>
      <w:r>
        <w:rPr>
          <w:lang w:val="pt_PT" w:bidi="pt_PT"/>
        </w:rPr>
        <w:t>E Gaal e os irmãos de Gaal</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Abimeleque se tornou rei por meio da força e não porque o espírito de Yahweh o escolheu, assim como o espírito de Yahweh escolheu os outros juízes.</w:t>
      </w:r>
    </w:p>
    <w:p>
      <w:pPr/>
      <w:r>
        <w:rPr>
          <w:lang w:val="pt_PT" w:bidi="pt_PT"/>
        </w:rPr>
      </w:r>
      <w:r>
        <w:rPr>
          <w:lang w:val="pt_PT" w:bidi="pt_PT"/>
        </w:rPr>
        <w:t>É importante lembrar que Jotão disse aos líderes de Siquém e Abimeleque que eles levariam à destruição um do outro. Agora, os líderes de Siquém querem agir de forma desleal em relação a Abimeleque.</w:t>
      </w:r>
    </w:p>
    <w:p>
      <w:pPr/>
      <w:r>
        <w:rPr>
          <w:lang w:val="pt_PT" w:bidi="pt_PT"/>
        </w:rPr>
      </w:r>
      <w:r>
        <w:rPr>
          <w:lang w:val="pt_PT" w:bidi="pt_PT"/>
        </w:rPr>
        <w:t>Abimeleque governou por três anos quando Yahweh envia um espírito mau para causar problemas entre Abimeleque e os líderes de Siquém. É importante observar que Yahweh não é mau, mas Yahweh ainda está no controle de toda a sua criação, o que inclui os espíritos maus.</w:t>
      </w:r>
    </w:p>
    <w:p>
      <w:pPr/>
      <w:r>
        <w:rPr>
          <w:lang w:val="pt_PT" w:bidi="pt_PT"/>
        </w:rPr>
      </w:r>
      <w:r>
        <w:rPr>
          <w:lang w:val="pt_PT" w:bidi="pt_PT"/>
        </w:rPr>
        <w:t>Parem aqui e discutam com seu grupo: em seu idioma, como vocês falarão sobre como Yahweh envia um espírito mau? Pause este áudio aqui.</w:t>
      </w:r>
    </w:p>
    <w:p>
      <w:pPr/>
      <w:r>
        <w:rPr>
          <w:lang w:val="pt_PT" w:bidi="pt_PT"/>
        </w:rPr>
      </w:r>
      <w:r>
        <w:rPr>
          <w:lang w:val="pt_PT" w:bidi="pt_PT"/>
        </w:rPr>
        <w:t>O espírito mau faz os líderes de Siquém lidarem traiçoeiramente com Abimeleque. Quando alguém age traiçoeiramente, essa pessoa não age com lealdade e as pessoas não podem confiar nessa pessoa. Em vez disso, essa pessoa tenta causar dano intencionalmente a outra pessoa ou a outras pessoas.</w:t>
      </w:r>
    </w:p>
    <w:p>
      <w:pPr/>
      <w:r>
        <w:rPr>
          <w:lang w:val="pt_PT" w:bidi="pt_PT"/>
        </w:rPr>
      </w:r>
      <w:r>
        <w:rPr>
          <w:lang w:val="pt_PT" w:bidi="pt_PT"/>
        </w:rPr>
        <w:t>Parem aqui e discutam com seu grupo: Pensem em exemplos de como alguém agiria traiçoeiramente em relação a outra pessoa. Como vocês descreveriam essa pessoa em seu idioma? Pausem esse exemplo aqui.</w:t>
      </w:r>
    </w:p>
    <w:p>
      <w:pPr/>
      <w:r>
        <w:rPr>
          <w:lang w:val="pt_PT" w:bidi="pt_PT"/>
        </w:rPr>
      </w:r>
      <w:r>
        <w:rPr>
          <w:lang w:val="pt_PT" w:bidi="pt_PT"/>
        </w:rPr>
        <w:t>Yahweh envia o espírito mau para punir Abimeleque pela maneira como ele derramou o sangue de, ou assassinou, os 70 filhos de Gideão, e para punir os líderes de Siquém pela maneira como eles apoiaram Abimeleque com dinheiro. Essa frase, "o sangue deles seja colocado sobre Abimeleque", não se refere a sangue físico. Essa é uma linguagem especial que significa que Yahweh responsabiliza tanto Abimeleque quanto os líderes de Siquém pelo assassinato dos filhos de Jerubaal.</w:t>
      </w:r>
    </w:p>
    <w:p>
      <w:pPr/>
      <w:r>
        <w:rPr>
          <w:lang w:val="pt_PT" w:bidi="pt_PT"/>
        </w:rPr>
      </w:r>
      <w:r>
        <w:rPr>
          <w:lang w:val="pt_PT" w:bidi="pt_PT"/>
        </w:rPr>
        <w:t>Os homens de Siquém fortaleceram as mãos de Abimeleque para que Abimeleque pudesse matar seus irmãos. Essa é uma linguagem especial que mostra que os líderes ajudaram Abimeleque a se tornar mais poderoso quando lhe deram dinheiro para contratar homens para segui-lo.</w:t>
      </w:r>
    </w:p>
    <w:p>
      <w:pPr/>
      <w:r>
        <w:rPr>
          <w:lang w:val="pt_PT" w:bidi="pt_PT"/>
        </w:rPr>
      </w:r>
      <w:r>
        <w:rPr>
          <w:lang w:val="pt_PT" w:bidi="pt_PT"/>
        </w:rPr>
        <w:t>Os líderes de Siquém enviaram homens para preparar uma emboscada a Abimeleque na passagem montanhosa que levava a Siquém. Não está claro se os líderes prepararam a emboscada para ajudar Abimeleque, ou se os líderes prepararam a emboscada contra Abimeleque para causar dano a Abimeleque. Os homens que os líderes contrataram para realizar a emboscada atacam e roubam todas as pessoas que passam. Alguém ouve o que os homens fazem e diz a Abimeleque sobre a emboscada. Não sabemos quem é essa pessoa. É importante lembrar que Abimeleque não vivia na cidade de Siquém, mas em uma cidade próxima.</w:t>
      </w:r>
    </w:p>
    <w:p>
      <w:pPr/>
      <w:r>
        <w:rPr>
          <w:lang w:val="pt_PT" w:bidi="pt_PT"/>
        </w:rPr>
      </w:r>
      <w:r>
        <w:rPr>
          <w:lang w:val="pt_PT" w:bidi="pt_PT"/>
        </w:rPr>
        <w:t>Podemos ouvir na história que um novo evento acontece: Gaal e seus irmãos chegam a Siquém.</w:t>
      </w:r>
    </w:p>
    <w:p>
      <w:pPr/>
      <w:r>
        <w:rPr>
          <w:lang w:val="pt_PT" w:bidi="pt_PT"/>
        </w:rPr>
      </w:r>
      <w:r>
        <w:rPr>
          <w:lang w:val="pt_PT" w:bidi="pt_PT"/>
        </w:rPr>
        <w:t>Parem aqui e discutam em grupo: como vocês apresentam novos eventos e novos personagens em suas histórias? Pause este áudio aqui.</w:t>
      </w:r>
    </w:p>
    <w:p>
      <w:pPr/>
      <w:r>
        <w:rPr>
          <w:lang w:val="pt_PT" w:bidi="pt_PT"/>
        </w:rPr>
      </w:r>
      <w:r>
        <w:rPr>
          <w:lang w:val="pt_PT" w:bidi="pt_PT"/>
        </w:rPr>
        <w:t>Gaal é o filho de um homem chamado Ebede. Não sabemos o que Gaal fez, mas de alguma forma Gaal fez o povo em Siquém confiar em Gaal.</w:t>
      </w:r>
    </w:p>
    <w:p>
      <w:pPr/>
      <w:r>
        <w:rPr>
          <w:lang w:val="pt_PT" w:bidi="pt_PT"/>
        </w:rPr>
      </w:r>
      <w:r>
        <w:rPr>
          <w:lang w:val="pt_PT" w:bidi="pt_PT"/>
        </w:rPr>
        <w:t>Gaal chega na época em que o povo de Siquém colhe as uvas de suas vinhas e prensa as uvas para fazer vinho. O povo colhe as uvas durante uma festa religiosa.</w:t>
      </w:r>
    </w:p>
    <w:p>
      <w:pPr/>
      <w:r>
        <w:rPr>
          <w:lang w:val="pt_PT" w:bidi="pt_PT"/>
        </w:rPr>
      </w:r>
      <w:r>
        <w:rPr>
          <w:lang w:val="pt_PT" w:bidi="pt_PT"/>
        </w:rPr>
        <w:t>Na festa religiosa, Gaal encontra os líderes de Siquém no templo de Baal-Berite, um dos falsos deuses cananeus. O povo come e bebe bebidas fermentadas lá no templo. Gaal ganha a confiança do povo e o povo amaldiçoa Abimeleque.</w:t>
      </w:r>
    </w:p>
    <w:p>
      <w:pPr/>
      <w:r>
        <w:rPr>
          <w:lang w:val="pt_PT" w:bidi="pt_PT"/>
        </w:rPr>
      </w:r>
      <w:r>
        <w:rPr>
          <w:lang w:val="pt_PT" w:bidi="pt_PT"/>
        </w:rPr>
        <w:t>É importante lembrar que quando os líderes montam uma emboscada e dão seu apoio a Gaal, essas coisas são um resultado do espírito mau que Yahweh enviou.</w:t>
      </w:r>
    </w:p>
    <w:p>
      <w:pPr/>
      <w:r>
        <w:rPr>
          <w:lang w:val="pt_PT" w:bidi="pt_PT"/>
        </w:rPr>
      </w:r>
      <w:r>
        <w:rPr>
          <w:lang w:val="pt_PT" w:bidi="pt_PT"/>
        </w:rPr>
        <w:t>Gaal fala e desafia a liderança de Abimeleque sobre o povo. Gaal faz as perguntas: "Quem é Abimeleque?" e "Quem é o povo de Siquém?" não porque Gaal não saiba a resposta, mas como uma maneira de mostrar desaprovação ou desprezo por Abimeleque. Gaal diz que Gaal seria um líder melhor de Siquém porque ele é um descendente de Hamor, o fundador de Siquém.</w:t>
      </w:r>
    </w:p>
    <w:p>
      <w:pPr/>
      <w:r>
        <w:rPr>
          <w:lang w:val="pt_PT" w:bidi="pt_PT"/>
        </w:rPr>
      </w:r>
      <w:r>
        <w:rPr>
          <w:lang w:val="pt_PT" w:bidi="pt_PT"/>
        </w:rPr>
        <w:t>Gaal pergunta: "Zebul não é seu governador?" Como vocês se lembram, Abimeleque não vivia em Siquém, então ele colocou alguém de sua confiança no comando da cidade. O nome do homem que Abimeleque colocou no comando era Zebul. Embora Zebul vivesse e governasse sobre Siquém, ele ainda estava sob a autoridade de Abimeleque e relatava a Abimeleque.</w:t>
      </w:r>
    </w:p>
    <w:p>
      <w:pPr/>
      <w:r>
        <w:rPr>
          <w:lang w:val="pt_PT" w:bidi="pt_PT"/>
        </w:rPr>
      </w:r>
      <w:r>
        <w:rPr>
          <w:lang w:val="pt_PT" w:bidi="pt_PT"/>
        </w:rPr>
        <w:t>Então Gaal faz uma pergunta que não espera que ninguém responda: "Quem entregará esse povo em minhas mãos?" Essa pergunta usa uma linguagem especial que quer dizer que Gaal desafia o povo a fazer Gaal o líder deles. Vocês se lembrarão de que quando alguém segura algo na mão, tem controle sobre essa coisa. Gaal quer o controle sobre o povo. Gaal diz que ele se livrará de Abimeleque se o povo apoiar Gaal. Gaal diz que se Gaal fosse o líder deles, ele desafiaria Abimeleque a trazer todos os soldados de Abimeleque para lutar.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9.22–29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espírito maligno</w:t>
      </w:r>
    </w:p>
    <w:p>
      <w:pPr>
        <w:pStyle w:val="ListBullet"/>
        <w:spacing w:line="240" w:lineRule="auto"/>
        <w:ind w:left="720"/>
      </w:pPr>
      <w:r>
        <w:rPr>
          <w:lang w:val="pt_PT" w:bidi="pt_PT"/>
        </w:rPr>
      </w:r>
      <w:r>
        <w:rPr>
          <w:lang w:val="pt_PT" w:bidi="pt_PT"/>
        </w:rPr>
        <w:t>Os líderes de Siquém</w:t>
      </w:r>
    </w:p>
    <w:p>
      <w:pPr>
        <w:pStyle w:val="ListBullet"/>
        <w:spacing w:line="240" w:lineRule="auto"/>
        <w:ind w:left="720"/>
      </w:pPr>
      <w:r>
        <w:rPr>
          <w:lang w:val="pt_PT" w:bidi="pt_PT"/>
        </w:rPr>
      </w:r>
      <w:r>
        <w:rPr>
          <w:lang w:val="pt_PT" w:bidi="pt_PT"/>
        </w:rPr>
        <w:t>O povo que vivia na cidade de Siquém</w:t>
      </w:r>
    </w:p>
    <w:p>
      <w:pPr>
        <w:pStyle w:val="ListBullet"/>
        <w:spacing w:line="240" w:lineRule="auto"/>
        <w:ind w:left="720"/>
      </w:pPr>
      <w:r>
        <w:rPr>
          <w:lang w:val="pt_PT" w:bidi="pt_PT"/>
        </w:rPr>
      </w:r>
      <w:r>
        <w:rPr>
          <w:lang w:val="pt_PT" w:bidi="pt_PT"/>
        </w:rPr>
        <w:t>Os homens que fazem parte da emboscada</w:t>
      </w:r>
    </w:p>
    <w:p>
      <w:pPr>
        <w:pStyle w:val="ListBullet"/>
        <w:spacing w:line="240" w:lineRule="auto"/>
        <w:ind w:left="720"/>
      </w:pPr>
      <w:r>
        <w:rPr>
          <w:lang w:val="pt_PT" w:bidi="pt_PT"/>
        </w:rPr>
      </w:r>
      <w:r>
        <w:rPr>
          <w:lang w:val="pt_PT" w:bidi="pt_PT"/>
        </w:rPr>
        <w:t>O mensageiro que diz a Abimeleque</w:t>
      </w:r>
    </w:p>
    <w:p>
      <w:pPr>
        <w:pStyle w:val="ListBullet"/>
        <w:spacing w:line="240" w:lineRule="auto"/>
        <w:ind w:left="720"/>
      </w:pPr>
      <w:r>
        <w:rPr>
          <w:lang w:val="pt_PT" w:bidi="pt_PT"/>
        </w:rPr>
      </w:r>
      <w:r>
        <w:rPr>
          <w:lang w:val="pt_PT" w:bidi="pt_PT"/>
        </w:rPr>
        <w:t>Zebul</w:t>
      </w:r>
    </w:p>
    <w:p>
      <w:pPr>
        <w:pStyle w:val="ListBullet"/>
        <w:spacing w:line="240" w:lineRule="auto"/>
        <w:ind w:left="720"/>
      </w:pPr>
      <w:r>
        <w:rPr>
          <w:lang w:val="pt_PT" w:bidi="pt_PT"/>
        </w:rPr>
      </w:r>
      <w:r>
        <w:rPr>
          <w:lang w:val="pt_PT" w:bidi="pt_PT"/>
        </w:rPr>
        <w:t>E Gaal e os irmãos de Gaal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Abimeleque é rei há três anos quando Yahweh envia um espírito mau entre Abimeleque e os líderes de Siquém para puni-los pelas coisas erradas que fizeram.</w:t>
      </w:r>
    </w:p>
    <w:p>
      <w:pPr/>
      <w:r>
        <w:rPr>
          <w:lang w:val="pt_PT" w:bidi="pt_PT"/>
        </w:rPr>
      </w:r>
      <w:r>
        <w:rPr>
          <w:lang w:val="pt_PT" w:bidi="pt_PT"/>
        </w:rPr>
        <w:t>Encenem os líderes de Siquém enquanto montam uma emboscada a Abimeleque nas montanhas ao longo da estrada para Siquém. Os homens nas montanhas roubam e atacam qualquer um que tente passar por lá. Alguém relata as emboscadas a Abimeleque.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Abimeleque: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Gaal e os seus irmãos enquanto viajam para Siquém na época em que o povo colhe as uvas. Encenem o povo enquanto colhe e prensa as uvas. Gaal se encontra com os líderes de Siquém e ganha a confiança dos líderes. O povo celebra no templo.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líderes de Siquém: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como o povo come, bebe e amaldiçoa Abimeleque. Gaal desafia a liderança de Abimeleque. Gaal diz que é um rei melhor para Siquém porque Gaal é um descendente de Hamor, o fundador de Siquém. Gaal diz que ele pode se livrar de Abimeleque e que Gaal dirá a Abimeleque para trazer todos os homens de Abimeleque para lutar.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de Siquém: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9.22–29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Depois que Abimeleque governou por três anos, Yahweh enviou um </w:t>
      </w:r>
      <w:r>
        <w:rPr>
          <w:b/>
          <w:lang w:val="pt_PT" w:bidi="pt_PT"/>
        </w:rPr>
        <w:t>espírito mau</w:t>
      </w:r>
      <w:r>
        <w:rPr>
          <w:lang w:val="pt_PT" w:bidi="pt_PT"/>
        </w:rPr>
        <w:t xml:space="preserve"> entre Abimeleque e os </w:t>
      </w:r>
      <w:r>
        <w:rPr>
          <w:b/>
          <w:lang w:val="pt_PT" w:bidi="pt_PT"/>
        </w:rPr>
        <w:t>líderes de Siquém</w:t>
      </w:r>
      <w:r>
        <w:rPr>
          <w:lang w:val="pt_PT" w:bidi="pt_PT"/>
        </w:rPr>
        <w:t>. Use a mesma palavra para líderes de Siquém que você usou em passagens anteriores. Um espírito mau, ou demônio, é um ser sobrenatural e não físico que tenta destruir e enganar as pessoas. Espíritos maus são espíritos que se rebelaram contra Yahweh como seu criador.</w:t>
      </w:r>
    </w:p>
    <w:p>
      <w:pPr/>
      <w:r>
        <w:rPr>
          <w:lang w:val="pt_PT" w:bidi="pt_PT"/>
        </w:rPr>
      </w:r>
      <w:r>
        <w:rPr>
          <w:lang w:val="pt_PT" w:bidi="pt_PT"/>
        </w:rPr>
        <w:t>Parem aqui e, como um grupo, discutam qual palavra ou frase vocês usarão para "espírito mau". Procure a palavra espírito maligno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Abimeleque era o governante de </w:t>
      </w:r>
      <w:r>
        <w:rPr>
          <w:b/>
          <w:lang w:val="pt_PT" w:bidi="pt_PT"/>
        </w:rPr>
        <w:t>Israel</w:t>
      </w:r>
      <w:r>
        <w:rPr>
          <w:lang w:val="pt_PT" w:bidi="pt_PT"/>
        </w:rPr>
        <w:t xml:space="preserve">. Aqui, a palavra Israel se refere a todos os descendentes de Jacó juntos. Isso então significa o mesmo que </w:t>
      </w:r>
      <w:r>
        <w:rPr>
          <w:b/>
          <w:lang w:val="pt_PT" w:bidi="pt_PT"/>
        </w:rPr>
        <w:t>israelitas</w:t>
      </w:r>
      <w:r>
        <w:rPr>
          <w:lang w:val="pt_PT" w:bidi="pt_PT"/>
        </w:rPr>
        <w:t>, ou que o povo de Israel. Usem a mesma palavra para Israel que vocês usaram em passagens anteriores. Para mais informações sobre Israel e israelitas, consultem o Glossário Mestre.</w:t>
      </w:r>
    </w:p>
    <w:p>
      <w:pPr/>
      <w:r>
        <w:rPr>
          <w:lang w:val="pt_PT" w:bidi="pt_PT"/>
        </w:rPr>
      </w:r>
      <w:r>
        <w:rPr>
          <w:lang w:val="pt_PT" w:bidi="pt_PT"/>
        </w:rPr>
        <w:t xml:space="preserve">Os líderes de Siquém enviam homens para preparar uma </w:t>
      </w:r>
      <w:r>
        <w:rPr>
          <w:b/>
          <w:lang w:val="pt_PT" w:bidi="pt_PT"/>
        </w:rPr>
        <w:t>emboscada</w:t>
      </w:r>
      <w:r>
        <w:rPr>
          <w:lang w:val="pt_PT" w:bidi="pt_PT"/>
        </w:rPr>
        <w:t xml:space="preserve"> na estrada para Siquém. Uma emboscada é um tipo de ataque surpresa. Nesse caso, os homens se esconderam à beira da estrada com o propósito de surpreender os viajantes ao pularem para feri-los ou roubá-los.</w:t>
      </w:r>
    </w:p>
    <w:p>
      <w:pPr/>
      <w:r>
        <w:rPr>
          <w:lang w:val="pt_PT" w:bidi="pt_PT"/>
        </w:rPr>
      </w:r>
      <w:r>
        <w:rPr>
          <w:lang w:val="pt_PT" w:bidi="pt_PT"/>
        </w:rPr>
        <w:t>Parem aqui e discutam com seu grupo: como vocês falarão sobre uma emboscada em seu idioma? Pause este áudio aqui.</w:t>
      </w:r>
    </w:p>
    <w:p>
      <w:pPr/>
      <w:r>
        <w:rPr>
          <w:lang w:val="pt_PT" w:bidi="pt_PT"/>
        </w:rPr>
      </w:r>
      <w:r>
        <w:rPr>
          <w:lang w:val="pt_PT" w:bidi="pt_PT"/>
        </w:rPr>
        <w:t xml:space="preserve">Gaal chega a Siquém para a colheita das uvas e ganha a confiança dos líderes de Siquém. Os líderes têm uma festa na casa de seu deus, ou seu </w:t>
      </w:r>
      <w:r>
        <w:rPr>
          <w:b/>
          <w:lang w:val="pt_PT" w:bidi="pt_PT"/>
        </w:rPr>
        <w:t>templo</w:t>
      </w:r>
      <w:r>
        <w:rPr>
          <w:lang w:val="pt_PT" w:bidi="pt_PT"/>
        </w:rPr>
        <w:t>. Vocês podem usar "casa do deus deles" ou a palavra para um templo. Usem a mesma palavra para esse templo ou casa dos deuses deles que vocês usaram em passagens anteriores. Para mais informações sobre Templo, consulte o Glossário Mestre.</w:t>
      </w:r>
    </w:p>
    <w:p>
      <w:pPr/>
      <w:r>
        <w:rPr>
          <w:lang w:val="pt_PT" w:bidi="pt_PT"/>
        </w:rPr>
      </w:r>
      <w:r>
        <w:rPr>
          <w:lang w:val="pt_PT" w:bidi="pt_PT"/>
        </w:rPr>
        <w:t xml:space="preserve">Esse templo em particular era um lugar de adoração cananeu onde as pessoas adoravam e faziam sacrifícios a um dos falsos </w:t>
      </w:r>
      <w:r>
        <w:rPr>
          <w:b/>
          <w:lang w:val="pt_PT" w:bidi="pt_PT"/>
        </w:rPr>
        <w:t>deuses</w:t>
      </w:r>
      <w:r>
        <w:rPr>
          <w:lang w:val="pt_PT" w:bidi="pt_PT"/>
        </w:rPr>
        <w:t xml:space="preserve"> cananeus, Baal. Os deuses de outras nações não são os mesmos que o único Deus verdadeiro, Yahweh. Yahweh disse ao povo de Israel para não adorar ou seguir nenhum outro deus, mas Yahweh. Às vezes, as pessoas de outras nações usavam madeira ou metal para fazer estátuas ou pilares para representar seus deuses. Esses eram chamados de ídolos. Use a mesma palavra para deus que você usou em passagens anteriores. Para mais informações sobre deuses, consultem o Glossário Mestre.</w:t>
      </w:r>
    </w:p>
    <w:p>
      <w:pPr/>
      <w:r>
        <w:rPr>
          <w:lang w:val="pt_PT" w:bidi="pt_PT"/>
        </w:rPr>
      </w:r>
      <w:r>
        <w:rPr>
          <w:lang w:val="pt_PT" w:bidi="pt_PT"/>
        </w:rPr>
        <w:t xml:space="preserve">No templo, o povo comeu, bebeu e </w:t>
      </w:r>
      <w:r>
        <w:rPr>
          <w:b/>
          <w:lang w:val="pt_PT" w:bidi="pt_PT"/>
        </w:rPr>
        <w:t>amaldiçoou</w:t>
      </w:r>
      <w:r>
        <w:rPr>
          <w:lang w:val="pt_PT" w:bidi="pt_PT"/>
        </w:rPr>
        <w:t xml:space="preserve"> Abimeleque. Maldições são o oposto das bênçãos. Quando vocês amaldiçoam alguém, vocês desejam que algo ruim aconteça com essa pessoa e acreditam que a maldição se tornará realidade. Usem a mesma palavra ou frase para amaldiçoar que vocês usaram em passagens anteriores. Para mais informações sobre amaldiçoar, consultem o Glossário Mestre.</w:t>
      </w:r>
    </w:p>
    <w:p>
      <w:pPr/>
      <w:r>
        <w:rPr>
          <w:lang w:val="pt_PT" w:bidi="pt_PT"/>
        </w:rPr>
      </w:r>
      <w:r>
        <w:rPr>
          <w:lang w:val="pt_PT" w:bidi="pt_PT"/>
        </w:rPr>
        <w:t xml:space="preserve">Gaal diz que Zebul é o </w:t>
      </w:r>
      <w:r>
        <w:rPr>
          <w:b/>
          <w:lang w:val="pt_PT" w:bidi="pt_PT"/>
        </w:rPr>
        <w:t>governador</w:t>
      </w:r>
      <w:r>
        <w:rPr>
          <w:lang w:val="pt_PT" w:bidi="pt_PT"/>
        </w:rPr>
        <w:t xml:space="preserve"> de Abimeleque. Um governador é um oficial que governa uma cidade em nome do rei da cidade. Como um governador, Zebul ainda estava sob a autoridade de Abimeleque e reportava a Abimeleque. Zebul vivia em Siquém e governava sobre Siquém diariamente, enquanto Abimeleque vivia fora da cidade.</w:t>
      </w:r>
    </w:p>
    <w:p>
      <w:pPr/>
      <w:r>
        <w:rPr>
          <w:lang w:val="pt_PT" w:bidi="pt_PT"/>
        </w:rPr>
      </w:r>
      <w:r>
        <w:rPr>
          <w:lang w:val="pt_PT" w:bidi="pt_PT"/>
        </w:rPr>
        <w:t>Parem aqui e discutam com seu grupo: como vocês falarão sobre o papel de um governador em seu idioma? Pause este áudio aqui.</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9:30–41</w:t>
      </w:r>
      <w:r>
        <w:rPr>
          <w:lang w:val="pt_PT" w:bidi="pt_PT"/>
        </w:rPr>
      </w:r>
    </w:p>
    <w:p>
      <w:pPr>
        <w:pStyle w:val="Heading3"/>
      </w:pPr>
      <w:r>
        <w:rPr>
          <w:lang w:val="pt_PT" w:bidi="pt_PT"/>
        </w:rPr>
        <w:t>Ouvir e Sentir</w:t>
      </w:r>
    </w:p>
    <w:p>
      <w:pPr/>
      <w:r>
        <w:rPr>
          <w:lang w:val="pt_PT" w:bidi="pt_PT"/>
        </w:rPr>
      </w:r>
      <w:r>
        <w:rPr>
          <w:lang w:val="pt_PT" w:bidi="pt_PT"/>
        </w:rPr>
        <w:t>Nesta etapa, ouçam Juízes 9.30–41 e guardem em seus corações.</w:t>
      </w:r>
    </w:p>
    <w:p>
      <w:pPr/>
      <w:r>
        <w:rPr>
          <w:lang w:val="pt_PT" w:bidi="pt_PT"/>
        </w:rPr>
      </w:r>
      <w:r>
        <w:rPr>
          <w:lang w:val="pt_PT" w:bidi="pt_PT"/>
        </w:rPr>
        <w:t>Ouçam uma versão em áudio de Juízes 9.30–41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9.30–41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Yahweh enviou um espírito mau para causar divisão entre os líderes de Siquém e Abimeleque. Um homem chamado Gaal veio para Siquém e ganhou a confiança dos líderes de Siquém. Gaal desafiou o governo de Abimeleque de Siquém como rei, e disse que Gaal faria um líder melhor do que Abimeleque. Agora, Zebul ouve sobre o desafio de Gaal e relata o problema a Abimeleque.</w:t>
      </w:r>
    </w:p>
    <w:p>
      <w:pPr/>
      <w:r>
        <w:rPr>
          <w:lang w:val="pt_PT" w:bidi="pt_PT"/>
        </w:rPr>
      </w:r>
      <w:r>
        <w:rPr>
          <w:lang w:val="pt_PT" w:bidi="pt_PT"/>
        </w:rPr>
        <w:t>Como vocês se lembram, Abimeleque não vivia em Siquém, mas ele estabeleceu seu oficial comandante, Zebul, para governar Siquém e prestar contas a Abimeleque. Alguém relata o que Gaal disse a Zebul, e isso deixa Zebul muito irado. Zebul não apenas relata a Abimeleque o plano de Gaal para fazer a cidade se rebelar contra Abimeleque, mas Zebul também diz a Abimeleque o que deve fazer em resposta à ameaça de Gaal. Em vez de atacar a cidade diretamente, Zebul diz que Abimeleque deve vir com os seus soldados à noite e preparar uma emboscada, ou se esconder nos campos e esperar até o próximo dia para atacar. Zebul diz que Abimeleque e os seus soldados devem atacar a cidade assim que o sol nascer. As condições da luz naquela hora do dia tornariam difícil para Gaal ver à distância. Como vocês se lembram, os líderes de Siquém foram os primeiros a montar uma emboscada contra Abimeleque. Agora Abimeleque fará a mesma coisa contra os líderes de Siquém.</w:t>
      </w:r>
    </w:p>
    <w:p>
      <w:pPr/>
      <w:r>
        <w:rPr>
          <w:lang w:val="pt_PT" w:bidi="pt_PT"/>
        </w:rPr>
      </w:r>
      <w:r>
        <w:rPr>
          <w:lang w:val="pt_PT" w:bidi="pt_PT"/>
        </w:rPr>
        <w:t>Parem aqui em grupo: contem uma história de uma batalha que as pessoas venceram porque os líderes tinham um bom plano. Pause este áudio aqui.</w:t>
      </w:r>
    </w:p>
    <w:p>
      <w:pPr/>
      <w:r>
        <w:rPr>
          <w:lang w:val="pt_PT" w:bidi="pt_PT"/>
        </w:rPr>
      </w:r>
      <w:r>
        <w:rPr>
          <w:lang w:val="pt_PT" w:bidi="pt_PT"/>
        </w:rPr>
        <w:t>Então aprendemos mais sobre o plano de ataque de Abimeleque. Abimeleque planeja uma emboscada e divide seus soldados em quatro companhias, ou grupos. Isso permitirá que Abimeleque envie os seus soldados para atacar a cidade em momentos diferentes e confunda Gaal sobre quantos soldados Abimeleque tem. Zebul diz a Abimeleque que uma vez que Abimeleque tenha derrotado Gaal e seus soldados, Abimeleque poderá fazer, "o que a sua mão achar para fazer". Essa era outra maneira de dizer que Abimeleque poderia derrotá-los da maneira que quisesse.</w:t>
      </w:r>
    </w:p>
    <w:p>
      <w:pPr/>
      <w:r>
        <w:rPr>
          <w:lang w:val="pt_PT" w:bidi="pt_PT"/>
        </w:rPr>
      </w:r>
      <w:r>
        <w:rPr>
          <w:lang w:val="pt_PT" w:bidi="pt_PT"/>
        </w:rPr>
        <w:t>Abimeleque ouve o conselho de Zebul e vai com seus soldados à noite para montar uma emboscada contra Gaal. Abimeleque divide os soldados em quatro grupos, e cada grupo se esconde em um lugar diferente. Na manhã seguinte, Gaal sai e fica na entrada da cidade. É provável que Gaal já tivesse o controle de Siquém naquele momento, uma vez que ele havia convencido a cidade a se rebelar contra Abimeleque. Também é provável que Zebul tenha entregado a cidade a Gaal sem uma luta, uma vez que Zebul agora está ao lado de Gaal e fala com ele. Isso, é claro, é um truque, pois Zebul sabe que Abimeleque está prestes a atacar.</w:t>
      </w:r>
    </w:p>
    <w:p>
      <w:pPr/>
      <w:r>
        <w:rPr>
          <w:lang w:val="pt_PT" w:bidi="pt_PT"/>
        </w:rPr>
      </w:r>
      <w:r>
        <w:rPr>
          <w:lang w:val="pt_PT" w:bidi="pt_PT"/>
        </w:rPr>
        <w:t>Abimeleque, que está escondido com um dos quatro grupos de soldados, levanta-se do lugar onde se escondeu e corre para atacar a cidade. À distância, Gaal vê imediatamente Abimeleque e os homens descerem das montanhas. Como vocês se lembram, o monte Gerizim e o monte Ebal ficavam localizados a sudoeste e noroeste de Siquém.</w:t>
      </w:r>
    </w:p>
    <w:p>
      <w:pPr/>
      <w:r>
        <w:rPr>
          <w:lang w:val="pt_PT" w:bidi="pt_PT"/>
        </w:rPr>
      </w:r>
      <w:r>
        <w:rPr>
          <w:lang w:val="pt_PT" w:bidi="pt_PT"/>
        </w:rPr>
        <w:t>Parem aqui em grupo e olhem para um mapa de Siquém, do monte Gerizim e do monte Ebal. Pause este áudio aqui.</w:t>
      </w:r>
    </w:p>
    <w:p>
      <w:pPr/>
      <w:r>
        <w:rPr>
          <w:lang w:val="pt_PT" w:bidi="pt_PT"/>
        </w:rPr>
      </w:r>
      <w:r>
        <w:rPr>
          <w:lang w:val="pt_PT" w:bidi="pt_PT"/>
        </w:rPr>
        <w:t>Gaal aponta a Zebul os soldados que se aproximam e diz que os homens descem dos topos das montanhas. Zebul tenta enganar Gaal quando Zebul diz que não são os homens que Gaal vê, mas apenas as sombras das montanhas. Gaal olha novamente e então grita de surpresa: "Olhem!" Gaal está chocado ao ver mais dois grupos de homens vindo para atacar a cidade de direções diferentes. Gaal descreve um grupo de homens como "descendo do centro da região". Não está claro a que lugar exatamente Gaal se referia, mas era uma parte da terra em uma elevação mais alta do que Siquém, que ficava no fundo de um vale. É possível que o "centro da região" possa ter sido um marco perceptível, como o monte Gerizim.</w:t>
      </w:r>
    </w:p>
    <w:p>
      <w:pPr/>
      <w:r>
        <w:rPr>
          <w:lang w:val="pt_PT" w:bidi="pt_PT"/>
        </w:rPr>
      </w:r>
      <w:r>
        <w:rPr>
          <w:lang w:val="pt_PT" w:bidi="pt_PT"/>
        </w:rPr>
        <w:t>Gaal descreve o segundo grupo de homens como "vindo do carvalho do adivinho". Yahweh havia ordenado que os israelitas não fizessem adivinhação, o que significava que os israelitas não poderiam usar espíritos para prever o futuro de alguém. Um carvalho é um tipo de árvore.</w:t>
      </w:r>
    </w:p>
    <w:p>
      <w:pPr/>
      <w:r>
        <w:rPr>
          <w:lang w:val="pt_PT" w:bidi="pt_PT"/>
        </w:rPr>
      </w:r>
      <w:r>
        <w:rPr>
          <w:lang w:val="pt_PT" w:bidi="pt_PT"/>
        </w:rPr>
        <w:t>Parem aqui e, em grupo, olhem para uma imagem de um carvalho. Pause este áudio aqui.</w:t>
      </w:r>
    </w:p>
    <w:p>
      <w:pPr/>
      <w:r>
        <w:rPr>
          <w:lang w:val="pt_PT" w:bidi="pt_PT"/>
        </w:rPr>
      </w:r>
      <w:r>
        <w:rPr>
          <w:lang w:val="pt_PT" w:bidi="pt_PT"/>
        </w:rPr>
        <w:t>Novamente, não está claro onde essa árvore estava localizada. Provavelmente era um carvalho com algum significado cerimonial em um lugar visível da cidade, mas a alguma distância da cidade. Agora que Gaal pode ver três grupos de soldados que se aproximam da cidade, Gaal não tem certeza do que fazer. Gaal deveria ir e atacar ou arriscar que os soldados pudessem cercá-lo e prendê-lo na cidade? Gaal não tem como saber o tamanho do exército que se aproxima porque Abimeleque dividiu os homens em grupos diferentes.</w:t>
      </w:r>
    </w:p>
    <w:p>
      <w:pPr/>
      <w:r>
        <w:rPr>
          <w:lang w:val="pt_PT" w:bidi="pt_PT"/>
        </w:rPr>
      </w:r>
      <w:r>
        <w:rPr>
          <w:lang w:val="pt_PT" w:bidi="pt_PT"/>
        </w:rPr>
        <w:t>Zebul não finge mais ajudar Gaal. Em vez disso, Zebul zomba abertamente de Gaal. Zebul diz: “Onde está sua boca agora?”. Isso significa que todos os discursos ousados de Gaal sobre como Gaal derrotaria Abimeleque agora são inúteis. Zebul lembra Gaal, de que Gaal disse: “Quem é Abimeleque para que o sirvamos?”. quando Gaal desafiou Abimeleque como rei. Zebul pergunta: “Esses não são os homens que vocês desprezavam?”. Zebul diz isso para enfatizar que o povo que Gaal pensava ser fraco agora usa um plano estratégico de ataque para derrotar Gaal. Zebul diz a Gaal para sair e lutar contra os homens exatamente como Gaal disse que faria.</w:t>
      </w:r>
    </w:p>
    <w:p>
      <w:pPr/>
      <w:r>
        <w:rPr>
          <w:lang w:val="pt_PT" w:bidi="pt_PT"/>
        </w:rPr>
      </w:r>
      <w:r>
        <w:rPr>
          <w:lang w:val="pt_PT" w:bidi="pt_PT"/>
        </w:rPr>
        <w:t>Parem aqui e discutam esta pergunta em grupo: Em sua cultura, por que alguém lembraria outra pessoa de palavras que ela disse no passado? Como a forma como as pessoas pronunciam as palavras muda o significado ou a intenção dessas palavras? Pause este áudio aqui.</w:t>
      </w:r>
    </w:p>
    <w:p>
      <w:pPr/>
      <w:r>
        <w:rPr>
          <w:lang w:val="pt_PT" w:bidi="pt_PT"/>
        </w:rPr>
      </w:r>
      <w:r>
        <w:rPr>
          <w:lang w:val="pt_PT" w:bidi="pt_PT"/>
        </w:rPr>
        <w:t>Então Gaal sai da cidade e lidera os líderes de Siquém e o povo de Siquém em uma batalha contra Abimeleque. Abimeleque e seus soldados lutam contra Gaal e os homens de Gaal até que Gaal e seus homens correm de volta para a cidade. Abimeleque persegue Gaal até o portão ou entrada da cidade. Os soldados de Abimeleque pegam e matam muitos dos soldados de Gaal antes que esses soldados possam chegar à cidade.</w:t>
      </w:r>
    </w:p>
    <w:p>
      <w:pPr/>
      <w:r>
        <w:rPr>
          <w:lang w:val="pt_PT" w:bidi="pt_PT"/>
        </w:rPr>
      </w:r>
      <w:r>
        <w:rPr>
          <w:lang w:val="pt_PT" w:bidi="pt_PT"/>
        </w:rPr>
        <w:t>Depois que eles vencem a batalha, Abimeleque retorna a Arumá, a cidade próxima onde Abimeleque vive. Zebul fica em Siquém e força Gaal e a família de Gaal a deixar a cidade.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9.30–41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 oficial comandante de Abimeleque, Zebul, fica sabendo que Gaal indispõe o povo de Siquém contra Abimeleque quando Gaal fala contra Abimeleque. Zebul está furioso. Zebul envia mensageiros a Abimeleque para dizer a Abimeleque que Gaal e a família de Gaal agora vivem em Siquém e fizeram o povo se rebelar contra Abimeleque. Zebul diz a Abimeleque para montar uma emboscada à noite contra Gaal.</w:t>
      </w:r>
    </w:p>
    <w:p>
      <w:pPr/>
      <w:r>
        <w:rPr>
          <w:lang w:val="pt_PT" w:bidi="pt_PT"/>
        </w:rPr>
      </w:r>
      <w:r>
        <w:rPr>
          <w:b/>
          <w:lang w:val="pt_PT" w:bidi="pt_PT"/>
        </w:rPr>
        <w:t>Na segunda cena:</w:t>
      </w:r>
      <w:r>
        <w:rPr>
          <w:lang w:val="pt_PT" w:bidi="pt_PT"/>
        </w:rPr>
        <w:t xml:space="preserve"> Abimeleque segue o conselho de Zebul e planeja uma emboscada. Abimeleque divide seus homens em quatro grupos que cercam Siquém. Os homens se escondem nos campos e montanhas. Na manhã seguinte, Gaal vai para o portão da cidade e vê Abimeleque e os seus soldados que começam a descer dos topos das colinas. Zebul diz a Gaal que o que Gaal vê são apenas sombras. Gaal está surpreso ao ver mais dois grupos de homens vindo em direção a Siquém de direções diferentes. Zebul zomba de Gaal e diz a Gaal para ir lutar contra Abimeleque e os homens de Abimeleque, assim como Gaal disse que faria.</w:t>
      </w:r>
    </w:p>
    <w:p>
      <w:pPr/>
      <w:r>
        <w:rPr>
          <w:lang w:val="pt_PT" w:bidi="pt_PT"/>
        </w:rPr>
      </w:r>
      <w:r>
        <w:rPr>
          <w:b/>
          <w:lang w:val="pt_PT" w:bidi="pt_PT"/>
        </w:rPr>
        <w:t>Na terceira cena:</w:t>
      </w:r>
      <w:r>
        <w:rPr>
          <w:lang w:val="pt_PT" w:bidi="pt_PT"/>
        </w:rPr>
        <w:t xml:space="preserve"> Gaal leva o povo de Siquém para fora da cidade para lutar contra Abimeleque. Abimeleque derrota Gaal e persegue Gaal de volta para os portões da cidade. Os soldados de Abimeleque matam muitos dos homens de Gaal antes que os homens possam chegar à cidade.</w:t>
      </w:r>
    </w:p>
    <w:p>
      <w:pPr/>
      <w:r>
        <w:rPr>
          <w:lang w:val="pt_PT" w:bidi="pt_PT"/>
        </w:rPr>
      </w:r>
      <w:r>
        <w:rPr>
          <w:b/>
          <w:lang w:val="pt_PT" w:bidi="pt_PT"/>
        </w:rPr>
        <w:t>Na quarta cena:</w:t>
      </w:r>
      <w:r>
        <w:rPr>
          <w:lang w:val="pt_PT" w:bidi="pt_PT"/>
        </w:rPr>
        <w:t xml:space="preserve"> Abimeleque retorna a Arumá. Zebul força Gaal e os irmãos de Gaal a deixar Siquém.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Zebul</w:t>
      </w:r>
    </w:p>
    <w:p>
      <w:pPr>
        <w:pStyle w:val="ListBullet"/>
        <w:spacing w:line="240" w:lineRule="auto"/>
        <w:ind w:left="720"/>
      </w:pPr>
      <w:r>
        <w:rPr>
          <w:lang w:val="pt_PT" w:bidi="pt_PT"/>
        </w:rPr>
      </w:r>
      <w:r>
        <w:rPr>
          <w:lang w:val="pt_PT" w:bidi="pt_PT"/>
        </w:rPr>
        <w:t>Os mensageiros que Zebul envia</w:t>
      </w:r>
    </w:p>
    <w:p>
      <w:pPr>
        <w:pStyle w:val="ListBullet"/>
        <w:spacing w:line="240" w:lineRule="auto"/>
        <w:ind w:left="720"/>
      </w:pPr>
      <w:r>
        <w:rPr>
          <w:lang w:val="pt_PT" w:bidi="pt_PT"/>
        </w:rPr>
      </w:r>
      <w:r>
        <w:rPr>
          <w:lang w:val="pt_PT" w:bidi="pt_PT"/>
        </w:rPr>
        <w:t>Gaal</w:t>
      </w:r>
    </w:p>
    <w:p>
      <w:pPr>
        <w:pStyle w:val="ListBullet"/>
        <w:spacing w:line="240" w:lineRule="auto"/>
        <w:ind w:left="720"/>
      </w:pPr>
      <w:r>
        <w:rPr>
          <w:lang w:val="pt_PT" w:bidi="pt_PT"/>
        </w:rPr>
      </w:r>
      <w:r>
        <w:rPr>
          <w:lang w:val="pt_PT" w:bidi="pt_PT"/>
        </w:rPr>
        <w:t>A família de Gaal</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Homens de Siquém</w:t>
      </w:r>
    </w:p>
    <w:p>
      <w:pPr>
        <w:pStyle w:val="ListBullet"/>
        <w:spacing w:line="240" w:lineRule="auto"/>
        <w:ind w:left="720"/>
      </w:pPr>
      <w:r>
        <w:rPr>
          <w:lang w:val="pt_PT" w:bidi="pt_PT"/>
        </w:rPr>
      </w:r>
      <w:r>
        <w:rPr>
          <w:lang w:val="pt_PT" w:bidi="pt_PT"/>
        </w:rPr>
        <w:t>E o exército de Abimeleque.</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Gaal tinha acabado de falar com ousadia contra Abimeleque e disse que desafiaria Abimeleque a sair e lutar contra ele.</w:t>
      </w:r>
    </w:p>
    <w:p>
      <w:pPr/>
      <w:r>
        <w:rPr>
          <w:lang w:val="pt_PT" w:bidi="pt_PT"/>
        </w:rPr>
      </w:r>
      <w:r>
        <w:rPr>
          <w:lang w:val="pt_PT" w:bidi="pt_PT"/>
        </w:rPr>
        <w:t>Alguém diz a Zebul o que Gaal disse, e isso deixa Zebul irado. A "ira de Zebul se acendeu", que é uma linguagem especial que significa que Zebul ficou muito irado. Assim como uma pessoa acrescenta gravetos, ou pequenos galhos, a um fogo para fazê-lo queimar, as circunstâncias podem atiçar a ira para que uma pessoa fique muito irada.</w:t>
      </w:r>
    </w:p>
    <w:p>
      <w:pPr/>
      <w:r>
        <w:rPr>
          <w:lang w:val="pt_PT" w:bidi="pt_PT"/>
        </w:rPr>
      </w:r>
      <w:r>
        <w:rPr>
          <w:lang w:val="pt_PT" w:bidi="pt_PT"/>
        </w:rPr>
        <w:t>Em segredo, Zebul envia uma mensagem a Abimeleque. A mensagem explica que Gaal e a sua família estão em Siquém, onde eles dizem ao povo para se rebelar contra Abimeleque. Na mensagem, Zebul aconselha Abimeleque a preparar emboscadas a Gaal à noite.</w:t>
      </w:r>
    </w:p>
    <w:p>
      <w:pPr/>
      <w:r>
        <w:rPr>
          <w:lang w:val="pt_PT" w:bidi="pt_PT"/>
        </w:rPr>
      </w:r>
      <w:r>
        <w:rPr>
          <w:lang w:val="pt_PT" w:bidi="pt_PT"/>
        </w:rPr>
        <w:t>Zebul diz a Abimeleque para "fazer com eles o que a sua mão achar para fazer", quando ele relata o comportamento de Gaal a Abimeleque. Essa é uma linguagem especial que significa que Abimeleque pode lidar com Gaal da maneira que Abimeleque quiser.</w:t>
      </w:r>
    </w:p>
    <w:p>
      <w:pPr/>
      <w:r>
        <w:rPr>
          <w:lang w:val="pt_PT" w:bidi="pt_PT"/>
        </w:rPr>
      </w:r>
      <w:r>
        <w:rPr>
          <w:lang w:val="pt_PT" w:bidi="pt_PT"/>
        </w:rPr>
        <w:t>Depois que Abimeleque ouve a mensagem, Abimeleque divide seus homens em quatro grupos e cerca Siquém à noite. Os quatro grupos de soldados se escondem em lugares diferentes.</w:t>
      </w:r>
    </w:p>
    <w:p>
      <w:pPr/>
      <w:r>
        <w:rPr>
          <w:lang w:val="pt_PT" w:bidi="pt_PT"/>
        </w:rPr>
      </w:r>
      <w:r>
        <w:rPr>
          <w:lang w:val="pt_PT" w:bidi="pt_PT"/>
        </w:rPr>
        <w:t>No dia seguinte, Gaal vai até os portões da cidade e vê as pessoas descendo das montanhas. Zebul diz a Gaal que as pessoas são apenas sombras. Como vocês se lembram, as pessoas construíam muralhas ao redor de uma cidade como uma maneira de defender a cidade. As pessoas colocaram o portão da cidade na muralha, e o portão era o único acesso para entrar e sair da cidade.</w:t>
      </w:r>
    </w:p>
    <w:p>
      <w:pPr/>
      <w:r>
        <w:rPr>
          <w:lang w:val="pt_PT" w:bidi="pt_PT"/>
        </w:rPr>
      </w:r>
      <w:r>
        <w:rPr>
          <w:lang w:val="pt_PT" w:bidi="pt_PT"/>
        </w:rPr>
        <w:t>Parem aqui em grupo e olhem para uma imagem do monte Gerizim e do monte Ebal. Falem sobre uma vez em que as sombras pregaram peças em seus olhos, ou tornaram difícil ter certeza do que vocês viram. Em quais horários do dia é mais difícil de ver? Pause este áudio aqui.</w:t>
      </w:r>
    </w:p>
    <w:p>
      <w:pPr/>
      <w:r>
        <w:rPr>
          <w:lang w:val="pt_PT" w:bidi="pt_PT"/>
        </w:rPr>
      </w:r>
      <w:r>
        <w:rPr>
          <w:lang w:val="pt_PT" w:bidi="pt_PT"/>
        </w:rPr>
        <w:t>Então Gaal fica surpreso ao ver mais dois grupos de pessoas virem em direção a Siquém. Um grupo vem de um terreno mais alto e o outro grupo vem da direção do Carvalho do Adivinho. O Carvalho do Adivinho provavelmente era uma árvore que marcava um local cerimonial cananeu.</w:t>
      </w:r>
    </w:p>
    <w:p>
      <w:pPr/>
      <w:r>
        <w:rPr>
          <w:lang w:val="pt_PT" w:bidi="pt_PT"/>
        </w:rPr>
      </w:r>
      <w:r>
        <w:rPr>
          <w:lang w:val="pt_PT" w:bidi="pt_PT"/>
        </w:rPr>
        <w:t>Agora, Zebul pergunta a Gaal: “Onde está sua boca?”. Essa é uma pergunta que Zebul não espera que Gaal responda. Zebul diz isso para significar que Gaal não falou a verdade quando disse que poderia derrotar Abimeleque em uma luta. Zebul diz isso para desafiar Gaal a agir da maneira que Gaal disse que faria.</w:t>
      </w:r>
    </w:p>
    <w:p>
      <w:pPr/>
      <w:r>
        <w:rPr>
          <w:lang w:val="pt_PT" w:bidi="pt_PT"/>
        </w:rPr>
      </w:r>
      <w:r>
        <w:rPr>
          <w:lang w:val="pt_PT" w:bidi="pt_PT"/>
        </w:rPr>
        <w:t>Parem aqui e discutam esta pergunta em grupo: como vocês desafiariam alguém em sua cultura a fazer algo que essa pessoa disse que faria? Pause este áudio aqui.</w:t>
      </w:r>
    </w:p>
    <w:p>
      <w:pPr/>
      <w:r>
        <w:rPr>
          <w:lang w:val="pt_PT" w:bidi="pt_PT"/>
        </w:rPr>
      </w:r>
      <w:r>
        <w:rPr>
          <w:lang w:val="pt_PT" w:bidi="pt_PT"/>
        </w:rPr>
        <w:t>Zebul lembra a Gaal das palavras que Gaal disse na frente do povo de Siquém. Zebul termina quando ele diz a Gaal para sair e lutar contra Abimeleque.</w:t>
      </w:r>
    </w:p>
    <w:p>
      <w:pPr/>
      <w:r>
        <w:rPr>
          <w:lang w:val="pt_PT" w:bidi="pt_PT"/>
        </w:rPr>
      </w:r>
      <w:r>
        <w:rPr>
          <w:lang w:val="pt_PT" w:bidi="pt_PT"/>
        </w:rPr>
        <w:t>Gaal leva o povo de Siquém a lutar contra Abimeleque. Abimeleque derrota Gaal e persegue Gaal de volta para o portão da cidade. Gaal foge de Abimeleque. Os homens de Abimeleque ferem e matam muitos do povo de Siquém que lutaram contra os homens de Abimeleque.</w:t>
      </w:r>
    </w:p>
    <w:p>
      <w:pPr/>
      <w:r>
        <w:rPr>
          <w:lang w:val="pt_PT" w:bidi="pt_PT"/>
        </w:rPr>
      </w:r>
      <w:r>
        <w:rPr>
          <w:lang w:val="pt_PT" w:bidi="pt_PT"/>
        </w:rPr>
        <w:t>Abimeleque retorna a Arumá para viver enquanto Zebul força Gaal e os parentes de Gaal a deixar Siquém. Arumá era uma cidade próxima que ficava a cerca de 8 quilômetros a sudeste de Siquém.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9.30–41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Zebul</w:t>
      </w:r>
    </w:p>
    <w:p>
      <w:pPr>
        <w:pStyle w:val="ListBullet"/>
        <w:spacing w:line="240" w:lineRule="auto"/>
        <w:ind w:left="720"/>
      </w:pPr>
      <w:r>
        <w:rPr>
          <w:lang w:val="pt_PT" w:bidi="pt_PT"/>
        </w:rPr>
      </w:r>
      <w:r>
        <w:rPr>
          <w:lang w:val="pt_PT" w:bidi="pt_PT"/>
        </w:rPr>
        <w:t>Os mensageiros que Zebul envia</w:t>
      </w:r>
    </w:p>
    <w:p>
      <w:pPr>
        <w:pStyle w:val="ListBullet"/>
        <w:spacing w:line="240" w:lineRule="auto"/>
        <w:ind w:left="720"/>
      </w:pPr>
      <w:r>
        <w:rPr>
          <w:lang w:val="pt_PT" w:bidi="pt_PT"/>
        </w:rPr>
      </w:r>
      <w:r>
        <w:rPr>
          <w:lang w:val="pt_PT" w:bidi="pt_PT"/>
        </w:rPr>
        <w:t>Gaal</w:t>
      </w:r>
    </w:p>
    <w:p>
      <w:pPr>
        <w:pStyle w:val="ListBullet"/>
        <w:spacing w:line="240" w:lineRule="auto"/>
        <w:ind w:left="720"/>
      </w:pPr>
      <w:r>
        <w:rPr>
          <w:lang w:val="pt_PT" w:bidi="pt_PT"/>
        </w:rPr>
      </w:r>
      <w:r>
        <w:rPr>
          <w:lang w:val="pt_PT" w:bidi="pt_PT"/>
        </w:rPr>
        <w:t>A família de Gaal</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Homens de Siquém</w:t>
      </w:r>
    </w:p>
    <w:p>
      <w:pPr>
        <w:pStyle w:val="ListBullet"/>
        <w:spacing w:line="240" w:lineRule="auto"/>
        <w:ind w:left="720"/>
      </w:pPr>
      <w:r>
        <w:rPr>
          <w:lang w:val="pt_PT" w:bidi="pt_PT"/>
        </w:rPr>
      </w:r>
      <w:r>
        <w:rPr>
          <w:lang w:val="pt_PT" w:bidi="pt_PT"/>
        </w:rPr>
        <w:t>E o exército de Abimeleque.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alguém contando a Zebul sobre como Gaal está desafiando a liderança de Abimeleque. Encenem Zebul enviando mensageiros em segredo a Abimeleque e dizendo a Abimeleque o que aconteceu e o que Abimeleque deve fazer.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mensageiros: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Abimeleque ouve a mensagem de Zebul em Arumá.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Abimeleque: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Abimeleque segue as sugestões de Zebul. Abimeleque divide seus homens em quatro grupos. À noite, Abimeleque ordena que seus homens cerquem Siquém e se escondam em lugares diferentes. Na manhã seguinte, encenem que Gaal sai do portão da cidade. Gaal está com Zebul e vê as pessoas descendo do topo das montanhas. Zebul diz a Gaal que os homens são apenas sombras. Gaal insiste que eles são pessoas e Gaal aponta mais dois grupos de homens enquanto esses homens vêm em direção a Gaal e Zebul.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Zebul: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Zebul desafia Gaal a sair para lutar como Gaal disse que faria antes. Gaal lidera o povo de Siquém e sai da cidade para lutar contra Abimeleque. Encenem que Abimeleque derrota Gaal. Gaal foge e Abimeleque persegue Gaal até o portão da cidade. Os homens de Abimeleque ferem e matam o povo de Siquém que ajudou Gaal. Abimeleque retorna a Arumá, e Zebul força Gaal e os parentes de Gaal a deixar Siquém.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Gaal: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9.30–41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Aqui, o narrador se refere a Zebul como </w:t>
      </w:r>
      <w:r>
        <w:rPr>
          <w:b/>
          <w:lang w:val="pt_PT" w:bidi="pt_PT"/>
        </w:rPr>
        <w:t>o governante da cidade</w:t>
      </w:r>
      <w:r>
        <w:rPr>
          <w:lang w:val="pt_PT" w:bidi="pt_PT"/>
        </w:rPr>
        <w:t>. Como vocês se lembram, Zebul era o governador de Abimeleque e governava a cidade de Siquém em nome de Abimeleque, mesmo que Zebul ainda estivesse sob a autoridade de Abimeleque.</w:t>
      </w:r>
    </w:p>
    <w:p>
      <w:pPr/>
      <w:r>
        <w:rPr>
          <w:lang w:val="pt_PT" w:bidi="pt_PT"/>
        </w:rPr>
      </w:r>
      <w:r>
        <w:rPr>
          <w:lang w:val="pt_PT" w:bidi="pt_PT"/>
        </w:rPr>
        <w:t>Parem aqui e discutam como vocês chamarão Zebul em sua tradução. Pause este áudio aqui.</w:t>
      </w:r>
    </w:p>
    <w:p>
      <w:pPr/>
      <w:r>
        <w:rPr>
          <w:lang w:val="pt_PT" w:bidi="pt_PT"/>
        </w:rPr>
      </w:r>
      <w:r>
        <w:rPr>
          <w:lang w:val="pt_PT" w:bidi="pt_PT"/>
        </w:rPr>
        <w:t xml:space="preserve">Zebul ouve sobre as palavras de Gaal e </w:t>
      </w:r>
      <w:r>
        <w:rPr>
          <w:b/>
          <w:lang w:val="pt_PT" w:bidi="pt_PT"/>
        </w:rPr>
        <w:t>sua ira fica acesa</w:t>
      </w:r>
      <w:r>
        <w:rPr>
          <w:lang w:val="pt_PT" w:bidi="pt_PT"/>
        </w:rPr>
        <w:t>, ou ele fica muito irado. Certifiquem-se de traduzir essa frase da mesma maneira que vocês traduziram em passagens anteriores.</w:t>
      </w:r>
    </w:p>
    <w:p>
      <w:pPr/>
      <w:r>
        <w:rPr>
          <w:lang w:val="pt_PT" w:bidi="pt_PT"/>
        </w:rPr>
      </w:r>
      <w:r>
        <w:rPr>
          <w:lang w:val="pt_PT" w:bidi="pt_PT"/>
        </w:rPr>
        <w:t xml:space="preserve">Zebul envia </w:t>
      </w:r>
      <w:r>
        <w:rPr>
          <w:b/>
          <w:lang w:val="pt_PT" w:bidi="pt_PT"/>
        </w:rPr>
        <w:t>mensageiros</w:t>
      </w:r>
      <w:r>
        <w:rPr>
          <w:lang w:val="pt_PT" w:bidi="pt_PT"/>
        </w:rPr>
        <w:t xml:space="preserve"> a Abimeleque para dizer a ele o que está acontecendo na cidade. Essas eram pessoas que carregavam cartas ou mensagens importantes entre pessoas que tinham autoridade. Certifiquem-se de traduzir mensageiro da mesma maneira que vocês traduziram em passagens anteriores.</w:t>
      </w:r>
    </w:p>
    <w:p>
      <w:pPr/>
      <w:r>
        <w:rPr>
          <w:lang w:val="pt_PT" w:bidi="pt_PT"/>
        </w:rPr>
      </w:r>
      <w:r>
        <w:rPr>
          <w:lang w:val="pt_PT" w:bidi="pt_PT"/>
        </w:rPr>
        <w:t>Zebul diz a Abimeleque que Gaal e seu clã, ou parentes, estão se rebelando contra ele. Um clã é um pequeno grupo de parentes. Usem a mesma palavra para clã que vocês usam em passagens anteriores.</w:t>
      </w:r>
    </w:p>
    <w:p>
      <w:pPr/>
      <w:r>
        <w:rPr>
          <w:lang w:val="pt_PT" w:bidi="pt_PT"/>
        </w:rPr>
      </w:r>
      <w:r>
        <w:rPr>
          <w:lang w:val="pt_PT" w:bidi="pt_PT"/>
        </w:rPr>
        <w:t xml:space="preserve">Quando Abimeleque fica sabendo que Gaal está instigando o povo de Siquém contra ele, ele planeja uma emboscada e divide seus homens em quatro companhias. </w:t>
      </w:r>
      <w:r>
        <w:rPr>
          <w:b/>
          <w:lang w:val="pt_PT" w:bidi="pt_PT"/>
        </w:rPr>
        <w:t>Companhias</w:t>
      </w:r>
      <w:r>
        <w:rPr>
          <w:lang w:val="pt_PT" w:bidi="pt_PT"/>
        </w:rPr>
        <w:t xml:space="preserve"> é um termo militar e se refere a grupos de homens combatentes. Certifiquem-se de usar a mesma palavra ou frase para emboscada e companhias em Juízes.</w:t>
      </w:r>
    </w:p>
    <w:p>
      <w:pPr/>
      <w:r>
        <w:rPr>
          <w:lang w:val="pt_PT" w:bidi="pt_PT"/>
        </w:rPr>
      </w:r>
      <w:r>
        <w:rPr>
          <w:lang w:val="pt_PT" w:bidi="pt_PT"/>
        </w:rPr>
        <w:t xml:space="preserve">Gaal fica no portão da cidade quando ele vê pela primeira vez os homens de Abimeleque vindo em direção à cidade. Os portões da cidade, ou a entrada de uma cidade, eram muito importantes durante esse tempo. </w:t>
      </w:r>
      <w:r>
        <w:rPr>
          <w:b/>
          <w:lang w:val="pt_PT" w:bidi="pt_PT"/>
        </w:rPr>
        <w:t>O portão da cidade</w:t>
      </w:r>
      <w:r>
        <w:rPr>
          <w:lang w:val="pt_PT" w:bidi="pt_PT"/>
        </w:rPr>
        <w:t>, que se abria e fechava para permitir que as pessoas entrassem, ficava nas muralhas ao redor da cidade e era a única maneira de as pessoas entrarem ou saírem. Se alguém fechava o portão, era muito difícil para o inimigo entrar na cidade.</w:t>
      </w:r>
    </w:p>
    <w:p>
      <w:pPr/>
      <w:r>
        <w:rPr>
          <w:lang w:val="pt_PT" w:bidi="pt_PT"/>
        </w:rPr>
      </w:r>
      <w:r>
        <w:rPr>
          <w:lang w:val="pt_PT" w:bidi="pt_PT"/>
        </w:rPr>
        <w:t xml:space="preserve">Um dos lugares de onde os soldados de Abimeleque estavam vindo era </w:t>
      </w:r>
      <w:r>
        <w:rPr>
          <w:b/>
          <w:lang w:val="pt_PT" w:bidi="pt_PT"/>
        </w:rPr>
        <w:t>o carvalho dos adivinhos</w:t>
      </w:r>
      <w:r>
        <w:rPr>
          <w:lang w:val="pt_PT" w:bidi="pt_PT"/>
        </w:rPr>
        <w:t>. Essa provavelmente era uma árvore que marcava um local cerimonial cananeu. Adivinhar, ou usar espíritos para contar o futuro de alguém, era uma prática proibida pela lei de Yahweh. Não está claro onde essa árvore estava localizada, apenas que era visível a uma certa distância da entrada de Siquém.</w:t>
      </w:r>
    </w:p>
    <w:p>
      <w:pPr/>
      <w:r>
        <w:rPr>
          <w:lang w:val="pt_PT" w:bidi="pt_PT"/>
        </w:rPr>
      </w:r>
      <w:r>
        <w:rPr>
          <w:lang w:val="pt_PT" w:bidi="pt_PT"/>
        </w:rPr>
        <w:t>Parem aqui e discutam em grupo como vocês falarão sobre o carvalho do adivinho. Olhe novamente para a foto do carvalho, se necessário. Para mais informações sobre adivinhação,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9:42–49</w:t>
      </w:r>
      <w:r>
        <w:rPr>
          <w:lang w:val="pt_PT" w:bidi="pt_PT"/>
        </w:rPr>
      </w:r>
    </w:p>
    <w:p>
      <w:pPr>
        <w:pStyle w:val="Heading3"/>
      </w:pPr>
      <w:r>
        <w:rPr>
          <w:lang w:val="pt_PT" w:bidi="pt_PT"/>
        </w:rPr>
        <w:t>Ouvir e Sentir</w:t>
      </w:r>
    </w:p>
    <w:p>
      <w:pPr/>
      <w:r>
        <w:rPr>
          <w:lang w:val="pt_PT" w:bidi="pt_PT"/>
        </w:rPr>
      </w:r>
      <w:r>
        <w:rPr>
          <w:lang w:val="pt_PT" w:bidi="pt_PT"/>
        </w:rPr>
        <w:t>Nesta etapa, ouçam Juízes 9.42–49 e guardem em seus corações.</w:t>
      </w:r>
    </w:p>
    <w:p>
      <w:pPr/>
      <w:r>
        <w:rPr>
          <w:lang w:val="pt_PT" w:bidi="pt_PT"/>
        </w:rPr>
      </w:r>
      <w:r>
        <w:rPr>
          <w:lang w:val="pt_PT" w:bidi="pt_PT"/>
        </w:rPr>
        <w:t>Ouçam uma versão em áudio de Juízes 9.42–49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9.42–49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Abimeleque descobriu sobre o plano de Gaal de se rebelar contra Abimeleque com os líderes de Siquém. Abimeleque planejou uma emboscada à noite e então atacou Siquém no dia seguinte. Abimeleque derrotou Gaal e Zebul forçou Gaal a deixar Siquém antes de Abimeleque retornar a sua cidade. Agora, Abimeleque voltará e destruirá completamente a cidade.</w:t>
      </w:r>
    </w:p>
    <w:p>
      <w:pPr/>
      <w:r>
        <w:rPr>
          <w:lang w:val="pt_PT" w:bidi="pt_PT"/>
        </w:rPr>
      </w:r>
      <w:r>
        <w:rPr>
          <w:lang w:val="pt_PT" w:bidi="pt_PT"/>
        </w:rPr>
        <w:t>No dia depois que Abimeleque derrota Gaal em batalha, o povo de Siquém deixa a cidade e sai para seus campos. Como vocês se lembram, na última vez que o povo estava em seus campos e vinhas, os líderes de Siquém conspiraram com Gaal contra Abimeleque. Agora, porém, as pessoas provavelmente estão desarmadas e verificam os danos causados em seus campos por causa da batalha ou retornam a trabalhar nos campos. Assim como antes, alguém relata a Abimeleque que o povo de Siquém sai para seus campos. Como sabemos, Yahweh enviou um espírito mau para causar conflito entre Abimeleque e os líderes de Siquém. Agora podemos ver que Abimeleque e os líderes de Siquém não confiam nem um pouco uns nos outros. Algo tão inofensivo quanto os agricultores verificarem seus campos faz Abimeleque responder de forma rápida e firme.</w:t>
      </w:r>
    </w:p>
    <w:p>
      <w:pPr/>
      <w:r>
        <w:rPr>
          <w:lang w:val="pt_PT" w:bidi="pt_PT"/>
        </w:rPr>
      </w:r>
      <w:r>
        <w:rPr>
          <w:lang w:val="pt_PT" w:bidi="pt_PT"/>
        </w:rPr>
        <w:t>Parem aqui e discutam em grupo: descrevam uma vez em que alguém reagiu exageradamente porque estava com medo do que poderia acontecer. Quais foram os resultados? Pause este áudio aqui.</w:t>
      </w:r>
    </w:p>
    <w:p>
      <w:pPr/>
      <w:r>
        <w:rPr>
          <w:lang w:val="pt_PT" w:bidi="pt_PT"/>
        </w:rPr>
      </w:r>
      <w:r>
        <w:rPr>
          <w:lang w:val="pt_PT" w:bidi="pt_PT"/>
        </w:rPr>
        <w:t>Como vocês se lembram, Zebul era o oficial de Abimeleque que vivia em Siquém. Mas, desta vez, Abimeleque não precisou do conselho de Zebul. Em vez disso, Abimeleque usa a mesma estratégia que usou antes e divide os homens que lutam por Abimeleque em três companhias, ou grupos menores. Abimeleque ordena que dois dos grupos de homens preparem uma emboscada, ou ataque surpresa, nos campos contra o povo de Siquém. Quando parte do povo de Siquém sai da cidade, Abimeleque e seus homens saem dos lugares onde estavam escondidos. Abimeleque e seus homens atacam e matam as pessoas.</w:t>
      </w:r>
    </w:p>
    <w:p>
      <w:pPr/>
      <w:r>
        <w:rPr>
          <w:lang w:val="pt_PT" w:bidi="pt_PT"/>
        </w:rPr>
      </w:r>
      <w:r>
        <w:rPr>
          <w:lang w:val="pt_PT" w:bidi="pt_PT"/>
        </w:rPr>
        <w:t>Abimeleque então vai com o terceiro grupo de homens combatentes para bloquear o portão ou entrada da cidade de Siquém. Os outros dois grupos de homens combatentes atacam e matam todas as pessoas que estão em seus campos. Abimeleque e seu grupo impedem e matam qualquer pessoa que tente correr de volta para a segurança da cidade. Ao bloquearem o portão da cidade, eles também impediram que os homens de guerra saíssem de Siquém para ajudar o povo que estava do lado de fora. Assim que os homens de Abimeleque tiverem matado todos fora da cidade, Abimeleque e todos os seus homens entram na cidade. No restante do dia, Abimeleque mata todas as pessoas e destrói todos os edifícios dentro da cidade. Quando Abimeleque e seus homens fazem isso, eles não apenas capturam a cidade, mas arrasam, ou destroem completamente a cidade. A última coisa que Abimeleque faz é espalhar sal por toda a cidade. O sal tornaria a terra incapaz de produzir colheitas. Provavelmente era uma maneira de Abimeleque mostrar seu ódio pela cidade e amaldiçoar a cidade, ou marcar a cidade como um lugar onde ninguém poderia viver e nada poderia crescer.</w:t>
      </w:r>
    </w:p>
    <w:p>
      <w:pPr/>
      <w:r>
        <w:rPr>
          <w:lang w:val="pt_PT" w:bidi="pt_PT"/>
        </w:rPr>
      </w:r>
      <w:r>
        <w:rPr>
          <w:lang w:val="pt_PT" w:bidi="pt_PT"/>
        </w:rPr>
        <w:t>Enquanto Abimeleque ataca as pessoas e destrói a parte principal da cidade, os líderes de Siquém ouvem sobre essas coisas que Abimeleque faz. Os líderes correm para se esconder na fortaleza do templo de El-Berite. Como vocês se lembram, Bete-Milo era o lugar onde os líderes de Siquém fizeram de Abimeleque rei, e Bete-Milo era uma fortaleza ou torre bem protegida. Bete-Milo provavelmente era uma estrutura composta de três partes: uma torre onde as pessoas dentro podiam olhar para fora e ver os inimigos que vinham, a fortaleza onde as pessoas podiam se trancar e permanecer seguras dos inimigos, e o templo onde as pessoas adoravam seu deus e confiavam em sua proteção.</w:t>
      </w:r>
    </w:p>
    <w:p>
      <w:pPr/>
      <w:r>
        <w:rPr>
          <w:lang w:val="pt_PT" w:bidi="pt_PT"/>
        </w:rPr>
      </w:r>
      <w:r>
        <w:rPr>
          <w:lang w:val="pt_PT" w:bidi="pt_PT"/>
        </w:rPr>
        <w:t>Parem aqui e, em grupo, olhem para uma imagem de Bete-Milo. Pause este áudio aqui.</w:t>
      </w:r>
    </w:p>
    <w:p>
      <w:pPr/>
      <w:r>
        <w:rPr>
          <w:lang w:val="pt_PT" w:bidi="pt_PT"/>
        </w:rPr>
      </w:r>
      <w:r>
        <w:rPr>
          <w:lang w:val="pt_PT" w:bidi="pt_PT"/>
        </w:rPr>
        <w:t>El-Berite é outro nome de Baal-Berite, ou Baal da aliança. Esse nome se refere a um dos deuses cananeus. É mais provável que Bete-Milo estivesse localizada a uma certa distância da parte principal de Siquém e tivesse vista para a cidade. Esse é o mesmo templo onde Gaal e os líderes de Siquém comeram, beberam e amaldiçoaram Abimeleque anteriormente.</w:t>
      </w:r>
    </w:p>
    <w:p>
      <w:pPr/>
      <w:r>
        <w:rPr>
          <w:lang w:val="pt_PT" w:bidi="pt_PT"/>
        </w:rPr>
      </w:r>
      <w:r>
        <w:rPr>
          <w:lang w:val="pt_PT" w:bidi="pt_PT"/>
        </w:rPr>
        <w:t>Parem aqui e discutam em grupo: descrevam estruturas ou edifícios importantes em sua cultura onde os líderes tomam decisões políticas ou religiosas importantes. Como as pessoas constroem essas estruturas para manter as pessoas que estão dentro seguras? Pause este áudio aqui.</w:t>
      </w:r>
    </w:p>
    <w:p>
      <w:pPr/>
      <w:r>
        <w:rPr>
          <w:lang w:val="pt_PT" w:bidi="pt_PT"/>
        </w:rPr>
      </w:r>
      <w:r>
        <w:rPr>
          <w:lang w:val="pt_PT" w:bidi="pt_PT"/>
        </w:rPr>
        <w:t>Assim como antes, alguém informa a Abimeleque que todos os líderes de Siquém estão escondidos na torre de Siquém. Abimeleque leva seus homens ao monte Salmom, ou "o monte da sombra". Não está claro a qual montanha isso se refere, embora provavelmente se refira ao monte Gerizim ou ao monte Ebal. Como vocês se lembram, Jotão gritou lá de cima para Abimeleque e os líderes de Siquém daquelas mesmas montanhas. A mensagem de Jotão era uma história sobre árvores que fazem de um espinheiro seu rei, e como esse espinheiro acaba queimando todas as árvores como resultado. Agora, Abimeleque pega um machado e corta alguns galhos de uma árvore.</w:t>
      </w:r>
    </w:p>
    <w:p>
      <w:pPr/>
      <w:r>
        <w:rPr>
          <w:lang w:val="pt_PT" w:bidi="pt_PT"/>
        </w:rPr>
      </w:r>
      <w:r>
        <w:rPr>
          <w:lang w:val="pt_PT" w:bidi="pt_PT"/>
        </w:rPr>
        <w:t>Parem aqui e, em grupo, olhem para uma imagem de um machado. Pause este áudio aqui.</w:t>
      </w:r>
    </w:p>
    <w:p>
      <w:pPr/>
      <w:r>
        <w:rPr>
          <w:lang w:val="pt_PT" w:bidi="pt_PT"/>
        </w:rPr>
      </w:r>
      <w:r>
        <w:rPr>
          <w:lang w:val="pt_PT" w:bidi="pt_PT"/>
        </w:rPr>
        <w:t>Abimeleque diz a seus homens para se apressarem e fazerem o mesmo. Os homens retornam da montanha e carregam os galhos para a fortaleza da torre de Siquém. Abimeleque e seus homens colocam os galhos junto à fortaleza e os incendeiam. É possível que os homens tenham incendiado o telhado da fortaleza, uma vez que a história diz que os homens atearam fogo sobre os líderes de Siquém. A fortaleza e a torre queimam juntamente com todas as pessoas que estão dentro. Cerca de 1.000 pessoas, incluindo homens e mulheres, morrem por causa do fogo.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9.42–49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alguns do povo de Siquém deixam a cidade e saem para seus campos. Alguém vê que o povo faz isso e envia imediatamente uma mensagem a Abimeleque.</w:t>
      </w:r>
    </w:p>
    <w:p>
      <w:pPr/>
      <w:r>
        <w:rPr>
          <w:lang w:val="pt_PT" w:bidi="pt_PT"/>
        </w:rPr>
      </w:r>
      <w:r>
        <w:rPr>
          <w:b/>
          <w:lang w:val="pt_PT" w:bidi="pt_PT"/>
        </w:rPr>
        <w:t>Na segunda cena:</w:t>
      </w:r>
      <w:r>
        <w:rPr>
          <w:lang w:val="pt_PT" w:bidi="pt_PT"/>
        </w:rPr>
        <w:t xml:space="preserve"> Abimeleque ouve como o povo de Siquém vai para seus campos. Abimeleque divide os homens que lutam por ele em três grupos, viaja para Siquém e faz com que os homens se escondam nos campos. Quando mais pessoas saem do portão de Siquém, os homens de Abimeleque saem dos lugares onde estão escondidos e atacam o povo de Siquém.</w:t>
      </w:r>
    </w:p>
    <w:p>
      <w:pPr/>
      <w:r>
        <w:rPr>
          <w:lang w:val="pt_PT" w:bidi="pt_PT"/>
        </w:rPr>
      </w:r>
      <w:r>
        <w:rPr>
          <w:b/>
          <w:lang w:val="pt_PT" w:bidi="pt_PT"/>
        </w:rPr>
        <w:t>Na terceira cena:</w:t>
      </w:r>
      <w:r>
        <w:rPr>
          <w:lang w:val="pt_PT" w:bidi="pt_PT"/>
        </w:rPr>
        <w:t xml:space="preserve"> Abimeleque e seu grupo correm para o portão de Siquém. Os outros dois grupos matam todas as pessoas nos campos. Abimeleque mata qualquer um que tente escapar de volta para a cidade. Abimeleque e seus homens entram em Siquém e leva o dia todo para matar todas as pessoas e destruir todos os edifícios. Finalmente, Abimeleque espalha sal na cidade.</w:t>
      </w:r>
    </w:p>
    <w:p>
      <w:pPr/>
      <w:r>
        <w:rPr>
          <w:lang w:val="pt_PT" w:bidi="pt_PT"/>
        </w:rPr>
      </w:r>
      <w:r>
        <w:rPr>
          <w:b/>
          <w:lang w:val="pt_PT" w:bidi="pt_PT"/>
        </w:rPr>
        <w:t>Na quarta cena:</w:t>
      </w:r>
      <w:r>
        <w:rPr>
          <w:lang w:val="pt_PT" w:bidi="pt_PT"/>
        </w:rPr>
        <w:t xml:space="preserve"> enquanto Abimeleque ataca a cidade, os líderes de Siquém se escondem na torre de Siquém. Alguém vê os líderes e diz a Abimeleque onde os líderes se esconderam.</w:t>
      </w:r>
    </w:p>
    <w:p>
      <w:pPr/>
      <w:r>
        <w:rPr>
          <w:lang w:val="pt_PT" w:bidi="pt_PT"/>
        </w:rPr>
      </w:r>
      <w:r>
        <w:rPr>
          <w:b/>
          <w:lang w:val="pt_PT" w:bidi="pt_PT"/>
        </w:rPr>
        <w:t>Na quinta cena:</w:t>
      </w:r>
      <w:r>
        <w:rPr>
          <w:lang w:val="pt_PT" w:bidi="pt_PT"/>
        </w:rPr>
        <w:t xml:space="preserve"> Abimeleque leva seus homens ao monte Salmom. Abimeleque traz um machado e corta alguns galhos de árvores. Abimeleque diz a seus homens para se apressarem e fazerem o mesmo. Todos eles trazem os galhos para a fortaleza, os colocam no telhado e incendeiam os galhos. Todas as pessoas dentro da torre morrem.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Pessoas que vivem na cidade de Siquém</w:t>
      </w:r>
    </w:p>
    <w:p>
      <w:pPr>
        <w:pStyle w:val="ListBullet"/>
        <w:spacing w:line="240" w:lineRule="auto"/>
        <w:ind w:left="720"/>
      </w:pPr>
      <w:r>
        <w:rPr>
          <w:lang w:val="pt_PT" w:bidi="pt_PT"/>
        </w:rPr>
      </w:r>
      <w:r>
        <w:rPr>
          <w:lang w:val="pt_PT" w:bidi="pt_PT"/>
        </w:rPr>
        <w:t>Mensageiros que informam Abimeleque</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Os homens que lutam por Abimeleque</w:t>
      </w:r>
    </w:p>
    <w:p>
      <w:pPr>
        <w:pStyle w:val="ListBullet"/>
        <w:spacing w:line="240" w:lineRule="auto"/>
        <w:ind w:left="720"/>
      </w:pPr>
      <w:r>
        <w:rPr>
          <w:lang w:val="pt_PT" w:bidi="pt_PT"/>
        </w:rPr>
      </w:r>
      <w:r>
        <w:rPr>
          <w:lang w:val="pt_PT" w:bidi="pt_PT"/>
        </w:rPr>
        <w:t>E os líderes de Siquém.</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no dia anterior, Abimeleque e os soldados de Abimeleque derrotaram Gaal e o povo de Siquém que o seguiu na batalha.</w:t>
      </w:r>
    </w:p>
    <w:p>
      <w:pPr/>
      <w:r>
        <w:rPr>
          <w:lang w:val="pt_PT" w:bidi="pt_PT"/>
        </w:rPr>
      </w:r>
      <w:r>
        <w:rPr>
          <w:lang w:val="pt_PT" w:bidi="pt_PT"/>
        </w:rPr>
        <w:t>No dia seguinte, o povo de Siquém sai da cidade e vai para seus campos. Alguém relata as ações do povo a Abimeleque, que está em uma cidade diferente, que não fica longe.</w:t>
      </w:r>
    </w:p>
    <w:p>
      <w:pPr/>
      <w:r>
        <w:rPr>
          <w:lang w:val="pt_PT" w:bidi="pt_PT"/>
        </w:rPr>
      </w:r>
      <w:r>
        <w:rPr>
          <w:lang w:val="pt_PT" w:bidi="pt_PT"/>
        </w:rPr>
        <w:t>Como vocês se lembram, Yahweh enviou um espírito mau para causar desconfiança entre Abimeleque e os líderes de Siquém.</w:t>
      </w:r>
    </w:p>
    <w:p>
      <w:pPr/>
      <w:r>
        <w:rPr>
          <w:lang w:val="pt_PT" w:bidi="pt_PT"/>
        </w:rPr>
      </w:r>
      <w:r>
        <w:rPr>
          <w:lang w:val="pt_PT" w:bidi="pt_PT"/>
        </w:rPr>
        <w:t>Abimeleque divide os homens que lutam por Abimeleque em três grupos menores e os homens viajam para Siquém em segredo. Os homens se escondem nos campos até ver o povo de Siquém começar a sair da cidade. Abimeleque e seu grupo se levantam, atacam e matam as pessoas que estão saindo da cidade. Abimeleque ordena que os dois outros grupos de homens saiam de onde estão escondidos e matem as pessoas que já estavam nos campos.</w:t>
      </w:r>
    </w:p>
    <w:p>
      <w:pPr/>
      <w:r>
        <w:rPr>
          <w:lang w:val="pt_PT" w:bidi="pt_PT"/>
        </w:rPr>
      </w:r>
      <w:r>
        <w:rPr>
          <w:lang w:val="pt_PT" w:bidi="pt_PT"/>
        </w:rPr>
        <w:t>Abimeleque e seu grupo correm para bloquear o portão da cidade. É importante lembrar que essa era a única maneira pela qual as pessoas podiam entrar ou sair da cidade. Quando Abimeleque bloqueia o portão, ele impede que as pessoas nos campos voltem correndo para um ambiente seguro, e Abimeleque impede as pessoas dentro da cidade de sair para ajudar.</w:t>
      </w:r>
    </w:p>
    <w:p>
      <w:pPr/>
      <w:r>
        <w:rPr>
          <w:lang w:val="pt_PT" w:bidi="pt_PT"/>
        </w:rPr>
      </w:r>
      <w:r>
        <w:rPr>
          <w:lang w:val="pt_PT" w:bidi="pt_PT"/>
        </w:rPr>
        <w:t>Pare aqui e discuta com seu grupo: quais são estratégias de batalha comuns em sua cultura? Por que vocês acham que Abimeleque usou essa estratégia nessa situação? Pause este áudio aqui.</w:t>
      </w:r>
    </w:p>
    <w:p>
      <w:pPr/>
      <w:r>
        <w:rPr>
          <w:lang w:val="pt_PT" w:bidi="pt_PT"/>
        </w:rPr>
      </w:r>
      <w:r>
        <w:rPr>
          <w:lang w:val="pt_PT" w:bidi="pt_PT"/>
        </w:rPr>
        <w:t>Depois que ele mata todos fora da cidade, Abimeleque e seus soldados matam todos dentro da cidade e queimam todos os edifícios. Abimeleque leva o dia todo para arrasar, ou destruir completamente, a cidade.</w:t>
      </w:r>
    </w:p>
    <w:p>
      <w:pPr/>
      <w:r>
        <w:rPr>
          <w:lang w:val="pt_PT" w:bidi="pt_PT"/>
        </w:rPr>
      </w:r>
      <w:r>
        <w:rPr>
          <w:lang w:val="pt_PT" w:bidi="pt_PT"/>
        </w:rPr>
        <w:t>Abimeleque espalha sal por toda a cidade para amaldiçoá-la ou torná-la um lugar desolado onde nada e ninguém pode habitar.</w:t>
      </w:r>
    </w:p>
    <w:p>
      <w:pPr/>
      <w:r>
        <w:rPr>
          <w:lang w:val="pt_PT" w:bidi="pt_PT"/>
        </w:rPr>
      </w:r>
      <w:r>
        <w:rPr>
          <w:lang w:val="pt_PT" w:bidi="pt_PT"/>
        </w:rPr>
        <w:t>Ao mesmo tempo que Abimeleque destrói a cidade, os líderes de Siquém descobrem o que Abimeleque faz e correm para se esconder na fortaleza. É importante lembrar que essa estrutura ficava a uma pequena distância da parte principal de Siquém e provavelmente tinha vista para a cidade. A estrutura incluía uma torre, uma fortaleza e o templo de El-Berite ou Baal-Berite, um dos deuses cananeus.</w:t>
      </w:r>
    </w:p>
    <w:p>
      <w:pPr/>
      <w:r>
        <w:rPr>
          <w:lang w:val="pt_PT" w:bidi="pt_PT"/>
        </w:rPr>
      </w:r>
      <w:r>
        <w:rPr>
          <w:lang w:val="pt_PT" w:bidi="pt_PT"/>
        </w:rPr>
        <w:t>Alguém diz a Abimeleque onde os líderes se esconderam. Abimeleque leva seus soldados ao monte Salmom. Abimeleque usa um machado para cortar galhos de uma árvore e diz a seus soldados para se apressarem e fazerem o mesmo. Abimeleque e os soldados carregam os galhos nos ombros e os levam para a fortaleza. Os homens empilham os galhos contra o telhado da fortaleza e incendeiam os galhos.</w:t>
      </w:r>
    </w:p>
    <w:p>
      <w:pPr/>
      <w:r>
        <w:rPr>
          <w:lang w:val="pt_PT" w:bidi="pt_PT"/>
        </w:rPr>
      </w:r>
      <w:r>
        <w:rPr>
          <w:lang w:val="pt_PT" w:bidi="pt_PT"/>
        </w:rPr>
        <w:t>Toda a torre queima, incluindo todas as pessoas que estão dentro, tanto homens quanto mulheres. Mil pessoas morreram por causa do fogo. Essas pessoas incluíam os líderes de Siquém.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9.42–49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Pessoas que vivem na cidade de Siquém</w:t>
      </w:r>
    </w:p>
    <w:p>
      <w:pPr>
        <w:pStyle w:val="ListBullet"/>
        <w:spacing w:line="240" w:lineRule="auto"/>
        <w:ind w:left="720"/>
      </w:pPr>
      <w:r>
        <w:rPr>
          <w:lang w:val="pt_PT" w:bidi="pt_PT"/>
        </w:rPr>
      </w:r>
      <w:r>
        <w:rPr>
          <w:lang w:val="pt_PT" w:bidi="pt_PT"/>
        </w:rPr>
        <w:t>Mensageiros que informam Abimeleque</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Os homens que lutam por Abimeleque</w:t>
      </w:r>
    </w:p>
    <w:p>
      <w:pPr>
        <w:pStyle w:val="ListBullet"/>
        <w:spacing w:line="240" w:lineRule="auto"/>
        <w:ind w:left="720"/>
      </w:pPr>
      <w:r>
        <w:rPr>
          <w:lang w:val="pt_PT" w:bidi="pt_PT"/>
        </w:rPr>
      </w:r>
      <w:r>
        <w:rPr>
          <w:lang w:val="pt_PT" w:bidi="pt_PT"/>
        </w:rPr>
        <w:t>E os líderes de Siquém.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que alguns do povo de Siquém deixam a cidade e saem para seus campos. Alguém vê quando o povo faz isso e imediatamente informa Abimeleque.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Abimeleque: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Abimeleque divide os homens que lutam por ele em três grupos, se desloca até Siquém e ordena que seus homens se escondam nos campos. Quando as pessoas saem do portão de Siquém, os homens de Abimeleque saem dos lugares onde estão escondidos e atacam o povo de Siquém.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de Siquém: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Abimeleque e seu grupo correm para o portão de Siquém. Os outros dois grupos matam todas as pessoas nos campos. Abimeleque mata qualquer um que tente escapar de volta para a cidade. Abimeleque e seus homens entram em Siquém e levam o restante do dia para matar todas as pessoas e destruir todos os edifícios. Encenem que Abimeleque espalha sal na cidade.</w:t>
      </w:r>
    </w:p>
    <w:p>
      <w:pPr/>
      <w:r>
        <w:rPr>
          <w:lang w:val="pt_PT" w:bidi="pt_PT"/>
        </w:rPr>
      </w:r>
      <w:r>
        <w:rPr>
          <w:lang w:val="pt_PT" w:bidi="pt_PT"/>
        </w:rPr>
        <w:t>Ao mesmo tempo, encenem que os líderes de Siquém ouvem sobre o ataque e se escondem na torre de Siquém. Alguém vê os líderes e diz a Abimeleque onde os líderes se esconderam.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líderes de Siquém: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Abimeleque sobe com seus homens ao monte Salmom. Abimeleque traz um machado e corta alguns galhos de árvores. Abimeleque diz a seus homens para se apressarem e fazerem o mesmo. Todos os homens trazem os galhos para a fortaleza, os colocam no telhado e os incendeiam. Todas as pessoas dentro da torre morrem.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9.42–49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Abimeleque ouve que as pessoas de Siquém saem para seus campos. Abimeleque reage imediatamente quando divide os homens que lutam por ele em três </w:t>
      </w:r>
      <w:r>
        <w:rPr>
          <w:b/>
          <w:lang w:val="pt_PT" w:bidi="pt_PT"/>
        </w:rPr>
        <w:t>companhias</w:t>
      </w:r>
      <w:r>
        <w:rPr>
          <w:lang w:val="pt_PT" w:bidi="pt_PT"/>
        </w:rPr>
        <w:t>. Uma companhia é um pequeno grupo de soldados. Usem a mesma palavra ou frase para companhia que vocês usaram em passagens anteriores.</w:t>
      </w:r>
    </w:p>
    <w:p>
      <w:pPr/>
      <w:r>
        <w:rPr>
          <w:lang w:val="pt_PT" w:bidi="pt_PT"/>
        </w:rPr>
      </w:r>
      <w:r>
        <w:rPr>
          <w:lang w:val="pt_PT" w:bidi="pt_PT"/>
        </w:rPr>
        <w:t xml:space="preserve">Abimeleque prepara uma </w:t>
      </w:r>
      <w:r>
        <w:rPr>
          <w:b/>
          <w:lang w:val="pt_PT" w:bidi="pt_PT"/>
        </w:rPr>
        <w:t>emboscada</w:t>
      </w:r>
      <w:r>
        <w:rPr>
          <w:lang w:val="pt_PT" w:bidi="pt_PT"/>
        </w:rPr>
        <w:t>, ou ataque surpresa, para o povo de Siquém que está em seus campos. Usem a mesma palavra para emboscada que vocês usaram em passagens anteriores.</w:t>
      </w:r>
    </w:p>
    <w:p>
      <w:pPr/>
      <w:r>
        <w:rPr>
          <w:lang w:val="pt_PT" w:bidi="pt_PT"/>
        </w:rPr>
      </w:r>
      <w:r>
        <w:rPr>
          <w:lang w:val="pt_PT" w:bidi="pt_PT"/>
        </w:rPr>
        <w:t xml:space="preserve">Abimeleque leva seu grupo e bloqueia a entrada do </w:t>
      </w:r>
      <w:r>
        <w:rPr>
          <w:b/>
          <w:lang w:val="pt_PT" w:bidi="pt_PT"/>
        </w:rPr>
        <w:t>portão da cidade</w:t>
      </w:r>
      <w:r>
        <w:rPr>
          <w:lang w:val="pt_PT" w:bidi="pt_PT"/>
        </w:rPr>
        <w:t>. Como vocês se lembram, o portão da cidade, que se abria e fechava para permitir que as pessoas entrassem, ficava nas muralhas ao redor da cidade e era a única maneira de entrar ou sair. Usem a mesma palavra ou frase para portão da cidade que vocês usaram em passagens anteriores.</w:t>
      </w:r>
    </w:p>
    <w:p>
      <w:pPr/>
      <w:r>
        <w:rPr>
          <w:lang w:val="pt_PT" w:bidi="pt_PT"/>
        </w:rPr>
      </w:r>
      <w:r>
        <w:rPr>
          <w:lang w:val="pt_PT" w:bidi="pt_PT"/>
        </w:rPr>
        <w:t xml:space="preserve">Abimeleque faz com que seus soldados levem </w:t>
      </w:r>
      <w:r>
        <w:rPr>
          <w:b/>
          <w:lang w:val="pt_PT" w:bidi="pt_PT"/>
        </w:rPr>
        <w:t>machados</w:t>
      </w:r>
      <w:r>
        <w:rPr>
          <w:lang w:val="pt_PT" w:bidi="pt_PT"/>
        </w:rPr>
        <w:t xml:space="preserve"> para cortar galhos na montanha. Um machado é uma ferramenta com um cabo de madeira e uma lâmina afiada na extremidade que as pessoas usavam para cortar madeira.</w:t>
      </w:r>
    </w:p>
    <w:p>
      <w:pPr/>
      <w:r>
        <w:rPr>
          <w:lang w:val="pt_PT" w:bidi="pt_PT"/>
        </w:rPr>
      </w:r>
      <w:r>
        <w:rPr>
          <w:lang w:val="pt_PT" w:bidi="pt_PT"/>
        </w:rPr>
        <w:t>Pare aqui e olhe para a imagem de um machado com seu grupo. Que palavra vocês usarão para essa ferramenta em seu idioma? Pause este áudio aqui.</w:t>
      </w:r>
    </w:p>
    <w:p>
      <w:pPr/>
      <w:r>
        <w:rPr>
          <w:lang w:val="pt_PT" w:bidi="pt_PT"/>
        </w:rPr>
      </w:r>
      <w:r>
        <w:rPr>
          <w:lang w:val="pt_PT" w:bidi="pt_PT"/>
        </w:rPr>
        <w:t xml:space="preserve">Abimeleque e seus soldados levam os galhos cortados para a fortaleza do </w:t>
      </w:r>
      <w:r>
        <w:rPr>
          <w:b/>
          <w:lang w:val="pt_PT" w:bidi="pt_PT"/>
        </w:rPr>
        <w:t>templo</w:t>
      </w:r>
      <w:r>
        <w:rPr>
          <w:lang w:val="pt_PT" w:bidi="pt_PT"/>
        </w:rPr>
        <w:t xml:space="preserve"> de El-Berite, ou </w:t>
      </w:r>
      <w:r>
        <w:rPr>
          <w:b/>
          <w:lang w:val="pt_PT" w:bidi="pt_PT"/>
        </w:rPr>
        <w:t>casa do deus</w:t>
      </w:r>
      <w:r>
        <w:rPr>
          <w:lang w:val="pt_PT" w:bidi="pt_PT"/>
        </w:rPr>
        <w:t xml:space="preserve"> de El-Berite. Usem a mesma palavra ou frase para "templo" ou "casa do deus" que vocês usaram em passagens anteriores. Templo está no Glossário Mestre.</w:t>
      </w:r>
    </w:p>
    <w:p>
      <w:pPr/>
      <w:r>
        <w:rPr>
          <w:lang w:val="pt_PT" w:bidi="pt_PT"/>
        </w:rPr>
      </w:r>
      <w:r>
        <w:rPr>
          <w:lang w:val="pt_PT" w:bidi="pt_PT"/>
        </w:rPr>
        <w:t xml:space="preserve">Bete-Milo era a fortaleza onde os líderes de Siquém se esconderam. Essa provavelmente era uma grande estrutura de pedra que consistia em três partes: a torre, o templo e a </w:t>
      </w:r>
      <w:r>
        <w:rPr>
          <w:b/>
          <w:lang w:val="pt_PT" w:bidi="pt_PT"/>
        </w:rPr>
        <w:t>fortaleza</w:t>
      </w:r>
      <w:r>
        <w:rPr>
          <w:lang w:val="pt_PT" w:bidi="pt_PT"/>
        </w:rPr>
        <w:t xml:space="preserve"> ou câmara interna. A torre era a parte mais alta da estrutura e permitia que as pessoas que estavam dentro subissem e vissem as coisas que aconteciam à distância. A fortaleza era a parte mais interna da estrutura, onde as pessoas podiam trancar as portas e se esconder dentro. Finalmente, o templo era a parte da estrutura onde as pessoas adoravam um dos falsos deuses cananeus, El-Berite.</w:t>
      </w:r>
    </w:p>
    <w:p>
      <w:pPr/>
      <w:r>
        <w:rPr>
          <w:lang w:val="pt_PT" w:bidi="pt_PT"/>
        </w:rPr>
      </w:r>
      <w:r>
        <w:rPr>
          <w:lang w:val="pt_PT" w:bidi="pt_PT"/>
        </w:rPr>
        <w:t>Parem aqui e, em grupo, olhem para uma imagem da fortaleza. Discutam como vocês descreverão as três partes da fortaleza em seu idioma. "Fortaleza" é um termo discutido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9:50–57</w:t>
      </w:r>
      <w:r>
        <w:rPr>
          <w:lang w:val="pt_PT" w:bidi="pt_PT"/>
        </w:rPr>
      </w:r>
    </w:p>
    <w:p>
      <w:pPr>
        <w:pStyle w:val="Heading3"/>
      </w:pPr>
      <w:r>
        <w:rPr>
          <w:lang w:val="pt_PT" w:bidi="pt_PT"/>
        </w:rPr>
        <w:t>Ouvir e Sentir</w:t>
      </w:r>
    </w:p>
    <w:p>
      <w:pPr/>
      <w:r>
        <w:rPr>
          <w:lang w:val="pt_PT" w:bidi="pt_PT"/>
        </w:rPr>
      </w:r>
      <w:r>
        <w:rPr>
          <w:lang w:val="pt_PT" w:bidi="pt_PT"/>
        </w:rPr>
        <w:t>Nesta etapa, ouçam Juízes 9.50–57 e guardem em seus corações.</w:t>
      </w:r>
    </w:p>
    <w:p>
      <w:pPr/>
      <w:r>
        <w:rPr>
          <w:lang w:val="pt_PT" w:bidi="pt_PT"/>
        </w:rPr>
      </w:r>
      <w:r>
        <w:rPr>
          <w:lang w:val="pt_PT" w:bidi="pt_PT"/>
        </w:rPr>
        <w:t>Ouçam uma versão em áudio de Juízes 9.50–57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9.50–57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no dia depois que ele derrotou Gaal, Abimeleque ouviu que o povo de Siquém saiu para seus campos. Abimeleque atacou e destruiu completamente a cidade de Siquém. Abimeleque matou todos, incluindo os líderes de Siquém a quem ele queimou até a morte quando incendiou a torre de Siquém. Agora, Abimeleque atacará uma cidade próxima.</w:t>
      </w:r>
    </w:p>
    <w:p>
      <w:pPr/>
      <w:r>
        <w:rPr>
          <w:lang w:val="pt_PT" w:bidi="pt_PT"/>
        </w:rPr>
      </w:r>
      <w:r>
        <w:rPr>
          <w:lang w:val="pt_PT" w:bidi="pt_PT"/>
        </w:rPr>
        <w:t>Como vocês se lembram, Yahweh enviou um espírito mau para causar conflito entre Abimeleque e os líderes de Siquém. Yahweh fez isso porque eles conspiraram contra os 70 filhos de Gideão e os mataram. Depois que Abimeleque queima a torre em Siquém, Abimeleque vai com seus soldados para uma cidade próxima chamada Tebes. Não está claro onde Tebes está localizada, embora muitos estudiosos acreditem que pode ser a moderna Tubas, que fica a cerca de 21 quilômetros a nordeste de Siquém.</w:t>
      </w:r>
    </w:p>
    <w:p>
      <w:pPr/>
      <w:r>
        <w:rPr>
          <w:lang w:val="pt_PT" w:bidi="pt_PT"/>
        </w:rPr>
      </w:r>
      <w:r>
        <w:rPr>
          <w:lang w:val="pt_PT" w:bidi="pt_PT"/>
        </w:rPr>
        <w:t>Parem aqui e, em grupo, olhem para um mapa de Siquém e Tubas. Pause este áudio aqui.</w:t>
      </w:r>
    </w:p>
    <w:p>
      <w:pPr/>
      <w:r>
        <w:rPr>
          <w:lang w:val="pt_PT" w:bidi="pt_PT"/>
        </w:rPr>
      </w:r>
      <w:r>
        <w:rPr>
          <w:lang w:val="pt_PT" w:bidi="pt_PT"/>
        </w:rPr>
        <w:t>Não sabemos por que Abimeleque ataca Tebes, mas sabemos que ele não confiou no povo que vivia em Siquém depois que o povo se rebelou contra ele. Abimeleque está determinado a impedir qualquer ameaça ao seu poder como rei. Assim como ele fez em Siquém, Abimeleque captura Tebes e a derrota facilmente. A história não menciona que as pessoas lutam contra Abimeleque. Em vez disso, todos os homens, mulheres e líderes da cidade que escapam do primeiro ataque de Abimeleque à cidade se abrigam em uma torre forte. As pessoas se fecham dentro da torre, ou se trancam lá dentro. O povo não se esconde na fortaleza interna da torre como fez o povo de Siquém. Em vez disso, o povo de Tebes sobe no telhado para observar o que acontece abaixo deles. Isso permite que eles saibam o que seus inimigos fazem e dá a eles um ângulo melhor para arremessar ou atirar coisas em seus inimigos.</w:t>
      </w:r>
    </w:p>
    <w:p>
      <w:pPr/>
      <w:r>
        <w:rPr>
          <w:lang w:val="pt_PT" w:bidi="pt_PT"/>
        </w:rPr>
      </w:r>
      <w:r>
        <w:rPr>
          <w:lang w:val="pt_PT" w:bidi="pt_PT"/>
        </w:rPr>
        <w:t>Parem aqui e discutam essa pergunta em grupo: em sua cultura, quais são estratégias comuns que cidades ou vilas usam para se defender de inimigos? Pause este áudio aqui.</w:t>
      </w:r>
    </w:p>
    <w:p>
      <w:pPr/>
      <w:r>
        <w:rPr>
          <w:lang w:val="pt_PT" w:bidi="pt_PT"/>
        </w:rPr>
      </w:r>
      <w:r>
        <w:rPr>
          <w:lang w:val="pt_PT" w:bidi="pt_PT"/>
        </w:rPr>
        <w:t>Abimeleque se aproxima da porta para tentar queimá-la. É provável que a torre tenha uma porta de madeira que seria fácil de incendiar. No entanto, as pessoas no topo da torre conseguem ver o que Abimeleque está fazendo lá embaixo. Uma mulher derruba uma pedra de moinho do topo da torre e ela cai na cabeça de Abimeleque e esmaga seu crânio. A mulher provavelmente jogou uma pedra superior de moinho. Essa era a pedra menor, a pedra de cima, que girava sobre a outra em um par de pedras que as pessoas usavam para moer grãos. A pedra superior de moinho poderia ter pesado cerca de 2,5 quilos.</w:t>
      </w:r>
    </w:p>
    <w:p>
      <w:pPr/>
      <w:r>
        <w:rPr>
          <w:lang w:val="pt_PT" w:bidi="pt_PT"/>
        </w:rPr>
      </w:r>
      <w:r>
        <w:rPr>
          <w:lang w:val="pt_PT" w:bidi="pt_PT"/>
        </w:rPr>
        <w:t>Parem aqui e, em grupo, olhem para uma imagem de uma pessoa que usa uma pedra de moinho para moer grãos. Observem como a pedra de moinho funciona e qual pedra é a pedra superior que gira. Pause este áudio aqui.</w:t>
      </w:r>
    </w:p>
    <w:p>
      <w:pPr/>
      <w:r>
        <w:rPr>
          <w:lang w:val="pt_PT" w:bidi="pt_PT"/>
        </w:rPr>
      </w:r>
      <w:r>
        <w:rPr>
          <w:lang w:val="pt_PT" w:bidi="pt_PT"/>
        </w:rPr>
        <w:t>Embora a pedra de moinho fosse pequena, ela poderia ter sido mais pesada do que uma única mulher conseguiria levantar e lançar. Alguém provavelmente ajudou a mulher, mas o narrador traz mais vergonha sobre Abimeleque quando o narrador enfatiza que uma mulher matou Abimeleque. Na cultura de guerreiros daquele tempo, era honroso que um soldado fosse morto por alguém de força igual ou superior à sua. Abimeleque, como rei, teria ficado envergonhado se uma mulher o tivesse matado.</w:t>
      </w:r>
    </w:p>
    <w:p>
      <w:pPr/>
      <w:r>
        <w:rPr>
          <w:lang w:val="pt_PT" w:bidi="pt_PT"/>
        </w:rPr>
      </w:r>
      <w:r>
        <w:rPr>
          <w:lang w:val="pt_PT" w:bidi="pt_PT"/>
        </w:rPr>
        <w:t>Enquanto Abimeleque está morrendo, ele chama o homem jovem que é seu escudeiro, ou a pessoa que carrega suas armas. Abimeleque ordena que o homem o mate com uma espada para que as pessoas não digam que uma mulher matou Abimeleque. Então o jovem mata Abimeleque com sua espada.</w:t>
      </w:r>
    </w:p>
    <w:p>
      <w:pPr/>
      <w:r>
        <w:rPr>
          <w:lang w:val="pt_PT" w:bidi="pt_PT"/>
        </w:rPr>
      </w:r>
      <w:r>
        <w:rPr>
          <w:lang w:val="pt_PT" w:bidi="pt_PT"/>
        </w:rPr>
        <w:t>Parem aqui e discutam essa pergunta em grupo: em sua cultura, quais são as histórias de formas vergonhosas de líderes ou soldados morrerem em guerra? Quais são as histórias de formas dignas de líderes ou soldados morrerem, e por quê? Pause este áudio aqui.</w:t>
      </w:r>
    </w:p>
    <w:p>
      <w:pPr/>
      <w:r>
        <w:rPr>
          <w:lang w:val="pt_PT" w:bidi="pt_PT"/>
        </w:rPr>
      </w:r>
      <w:r>
        <w:rPr>
          <w:lang w:val="pt_PT" w:bidi="pt_PT"/>
        </w:rPr>
        <w:t>Quando os israelitas que seguiram Abimeleque veem que Abimeleque está morto, não lutam mais e todos voltam para suas casas. Dessa maneira, Yahweh pune Abimeleque pelo mal que Abimeleque fez quando assassinou seus 70 meio-irmãos para se tornar rei. Como vocês se lembram, Abimeleque assassinou todos os seus irmãos sobre uma única pedra. Agora uma pedra mata Abimeleque. Yahweh também fez todo o mal retornar sobre as cabeças dos líderes de Siquém. Isso significa que Yahweh permitiu que Abimeleque matasse os líderes de Siquém porque esses líderes apoiaram Abimeleque a matar seus irmãos para que ele pudesse se tornar rei.</w:t>
      </w:r>
    </w:p>
    <w:p>
      <w:pPr/>
      <w:r>
        <w:rPr>
          <w:lang w:val="pt_PT" w:bidi="pt_PT"/>
        </w:rPr>
      </w:r>
      <w:r>
        <w:rPr>
          <w:lang w:val="pt_PT" w:bidi="pt_PT"/>
        </w:rPr>
        <w:t>Finalmente, o narrador nos lembra que a maldição de Jotão veio sobre Abimeleque e os líderes de Siquém. Como vocês se lembram, Jotão era o único filho de Jerubaal, ou Gideão, que Abimeleque não matou. Jotão amaldiçoou, ou desejou a punição de Yahweh para Abimeleque e os líderes de Siquém. Jotão usou uma história para dizer a eles que Abimeleque causaria a destruição tanto de Abimeleque quanto dos líderes de Siquém. Os líderes rejeitaram a advertência de Jotão, o que, no final, levou à destruição deles. Agora, vemos que Yahweh fez essa maldição se tornar realidade.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9.50–57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Abimeleque ataca Tebes e a conquista. O povo de Tebes que escapou se trancou em uma torre fortificada dentro da cidade. O povo sobe até o telhado da torre. Abimeleque segue o povo de Tebes e começa a atacar a torre. Abimeleque se aproxima da porta da frente para incendiar a porta.</w:t>
      </w:r>
    </w:p>
    <w:p>
      <w:pPr/>
      <w:r>
        <w:rPr>
          <w:lang w:val="pt_PT" w:bidi="pt_PT"/>
        </w:rPr>
      </w:r>
      <w:r>
        <w:rPr>
          <w:b/>
          <w:lang w:val="pt_PT" w:bidi="pt_PT"/>
        </w:rPr>
        <w:t>Na segunda cena:</w:t>
      </w:r>
      <w:r>
        <w:rPr>
          <w:lang w:val="pt_PT" w:bidi="pt_PT"/>
        </w:rPr>
        <w:t xml:space="preserve"> uma mulher deixa cair uma grande pedra na cabeça de Abimeleque. A pedra esmaga o crânio de Abimeleque. Abimeleque chama seu escudeiro. Abimeleque pede a seu escudeiro que mate Abimeleque para que ninguém possa dizer que uma mulher matou Abimeleque. O jovem mata Abimeleque com uma espada.</w:t>
      </w:r>
    </w:p>
    <w:p>
      <w:pPr/>
      <w:r>
        <w:rPr>
          <w:lang w:val="pt_PT" w:bidi="pt_PT"/>
        </w:rPr>
      </w:r>
      <w:r>
        <w:rPr>
          <w:b/>
          <w:lang w:val="pt_PT" w:bidi="pt_PT"/>
        </w:rPr>
        <w:t>Na terceira cena:</w:t>
      </w:r>
      <w:r>
        <w:rPr>
          <w:lang w:val="pt_PT" w:bidi="pt_PT"/>
        </w:rPr>
        <w:t xml:space="preserve"> os homens de Abimeleque retornam para suas casas. A maldição de Jotão se torna realidade — Abimeleque e os líderes de Siquém são destruídos. Yahweh puniu Abimeleque e os homens de Siquém por causa do mal que fizeram.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Homens que seguem Abimeleque</w:t>
      </w:r>
    </w:p>
    <w:p>
      <w:pPr>
        <w:pStyle w:val="ListBullet"/>
        <w:spacing w:line="240" w:lineRule="auto"/>
        <w:ind w:left="720"/>
      </w:pPr>
      <w:r>
        <w:rPr>
          <w:lang w:val="pt_PT" w:bidi="pt_PT"/>
        </w:rPr>
      </w:r>
      <w:r>
        <w:rPr>
          <w:lang w:val="pt_PT" w:bidi="pt_PT"/>
        </w:rPr>
        <w:t>Povo de Tebes</w:t>
      </w:r>
    </w:p>
    <w:p>
      <w:pPr>
        <w:pStyle w:val="ListBullet"/>
        <w:spacing w:line="240" w:lineRule="auto"/>
        <w:ind w:left="720"/>
      </w:pPr>
      <w:r>
        <w:rPr>
          <w:lang w:val="pt_PT" w:bidi="pt_PT"/>
        </w:rPr>
      </w:r>
      <w:r>
        <w:rPr>
          <w:lang w:val="pt_PT" w:bidi="pt_PT"/>
        </w:rPr>
        <w:t>A mulher que derrubou a pedra</w:t>
      </w:r>
    </w:p>
    <w:p>
      <w:pPr>
        <w:pStyle w:val="ListBullet"/>
        <w:spacing w:line="240" w:lineRule="auto"/>
        <w:ind w:left="720"/>
      </w:pPr>
      <w:r>
        <w:rPr>
          <w:lang w:val="pt_PT" w:bidi="pt_PT"/>
        </w:rPr>
      </w:r>
      <w:r>
        <w:rPr>
          <w:lang w:val="pt_PT" w:bidi="pt_PT"/>
        </w:rPr>
        <w:t>O escudeiro de Abimeleque</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Abimeleque acabou de destruir Siquém e todo o povo nessa cidade.</w:t>
      </w:r>
    </w:p>
    <w:p>
      <w:pPr/>
      <w:r>
        <w:rPr>
          <w:lang w:val="pt_PT" w:bidi="pt_PT"/>
        </w:rPr>
      </w:r>
      <w:r>
        <w:rPr>
          <w:lang w:val="pt_PT" w:bidi="pt_PT"/>
        </w:rPr>
        <w:t>Abimeleque acampa diante da cidade de Tebes. Isso significa que Abimeleque e seu exército acamparam fora da cidade em tendas e depois começaram a atacar a cidade. Como vocês se lembram, pequenas cidades naquele tempo tinham muralhas ao redor da cidade e um portão da cidade que era a única entrada para a cidade.</w:t>
      </w:r>
    </w:p>
    <w:p>
      <w:pPr/>
      <w:r>
        <w:rPr>
          <w:lang w:val="pt_PT" w:bidi="pt_PT"/>
        </w:rPr>
      </w:r>
      <w:r>
        <w:rPr>
          <w:lang w:val="pt_PT" w:bidi="pt_PT"/>
        </w:rPr>
        <w:t>Parem aqui e discutam com seu grupo: descrevam como os exércitos atacam cidades em sua cultura. Como vocês descreveriam o que os exércitos fazem para entrar na cidade e conquistá-la? Pause este áudio aqui.</w:t>
      </w:r>
    </w:p>
    <w:p>
      <w:pPr/>
      <w:r>
        <w:rPr>
          <w:lang w:val="pt_PT" w:bidi="pt_PT"/>
        </w:rPr>
      </w:r>
      <w:r>
        <w:rPr>
          <w:lang w:val="pt_PT" w:bidi="pt_PT"/>
        </w:rPr>
        <w:t>Quando Abimeleque ataca a cidade, os líderes de Tebes e outros homens e mulheres correm para a torre na cidade e se trancam dentro dela. As pessoas sobem para o telhado para defender a torre. A torre é uma estrutura de pedra alta que permite que as pessoas vejam seus inimigos à distância. Também há uma câmara interna, ou fortaleza, onde as pessoas podem se trancar. As pessoas de Tebes escolhem subir até o topo da torre para que possam ver seus inimigos abaixo. Abimeleque corre atrás do povo e começa a atacar a torre. Abimeleque se aproxima da porta da frente, que provavelmente é feita de madeira, e Abimeleque está prestes a incendiar a porta.</w:t>
      </w:r>
    </w:p>
    <w:p>
      <w:pPr/>
      <w:r>
        <w:rPr>
          <w:lang w:val="pt_PT" w:bidi="pt_PT"/>
        </w:rPr>
      </w:r>
      <w:r>
        <w:rPr>
          <w:lang w:val="pt_PT" w:bidi="pt_PT"/>
        </w:rPr>
        <w:t>É importante lembrar que as pessoas no telhado da torre podem ver o que Abimeleque está prestes a fazer abaixo delas.</w:t>
      </w:r>
    </w:p>
    <w:p>
      <w:pPr/>
      <w:r>
        <w:rPr>
          <w:lang w:val="pt_PT" w:bidi="pt_PT"/>
        </w:rPr>
      </w:r>
      <w:r>
        <w:rPr>
          <w:lang w:val="pt_PT" w:bidi="pt_PT"/>
        </w:rPr>
        <w:t>Uma mulher deixa cair da torre uma pedra grande que as pessoas usavam para moer grãos. A pedra esmaga o crânio de Abimeleque. É provável que outra pessoa tenha ajudado a mulher a pegar e soltar a pedra pesada.</w:t>
      </w:r>
    </w:p>
    <w:p>
      <w:pPr/>
      <w:r>
        <w:rPr>
          <w:lang w:val="pt_PT" w:bidi="pt_PT"/>
        </w:rPr>
      </w:r>
      <w:r>
        <w:rPr>
          <w:lang w:val="pt_PT" w:bidi="pt_PT"/>
        </w:rPr>
        <w:t>Ao morrer, Abimeleque rapidamente chama seu escudeiro. Abimeleque ordena que o jovem o mate para que ninguém possa dizer que uma mulher matou Abimeleque. É importante lembrar que naquela época as mulheres tinham pouco valor.</w:t>
      </w:r>
    </w:p>
    <w:p>
      <w:pPr/>
      <w:r>
        <w:rPr>
          <w:lang w:val="pt_PT" w:bidi="pt_PT"/>
        </w:rPr>
      </w:r>
      <w:r>
        <w:rPr>
          <w:lang w:val="pt_PT" w:bidi="pt_PT"/>
        </w:rPr>
        <w:t>O jovem atravessa Abimeleque com uma espada e Abimeleque morre. Quando os homens de Abimeleque veem Abimeleque morrer, todos eles retornam para suas casas.</w:t>
      </w:r>
    </w:p>
    <w:p>
      <w:pPr/>
      <w:r>
        <w:rPr>
          <w:lang w:val="pt_PT" w:bidi="pt_PT"/>
        </w:rPr>
      </w:r>
      <w:r>
        <w:rPr>
          <w:lang w:val="pt_PT" w:bidi="pt_PT"/>
        </w:rPr>
        <w:t>É importante observar que o narrador muda quando não fala mais sobre a batalha e começa a falar sobre Deus e como Deus estava agindo na história. Esse narrador diz que os eventos que aconteceram são o cumprimento da maldição que Jotão pronunciou contra Abimeleque e os líderes de Siquém.</w:t>
      </w:r>
    </w:p>
    <w:p>
      <w:pPr/>
      <w:r>
        <w:rPr>
          <w:lang w:val="pt_PT" w:bidi="pt_PT"/>
        </w:rPr>
      </w:r>
      <w:r>
        <w:rPr>
          <w:lang w:val="pt_PT" w:bidi="pt_PT"/>
        </w:rPr>
        <w:t>Pare aqui e discuta com seu grupo: como vocês mostrarão que os eventos de batalha cumpriram a maldição de Jotão? Pause este áudio aqui.</w:t>
      </w:r>
    </w:p>
    <w:p>
      <w:pPr/>
      <w:r>
        <w:rPr>
          <w:lang w:val="pt_PT" w:bidi="pt_PT"/>
        </w:rPr>
      </w:r>
      <w:r>
        <w:rPr>
          <w:lang w:val="pt_PT" w:bidi="pt_PT"/>
        </w:rPr>
        <w:t>Quando o narrador diz que Deus fez recair o mal sobre as cabeças deles, o narrador usa uma linguagem especial que significa que Deus puniu os líderes de Siquém pela maneira como eles apoiaram Abimeleque e fizeram de Abimeleque rei.</w:t>
      </w:r>
    </w:p>
    <w:p>
      <w:pPr/>
      <w:r>
        <w:rPr>
          <w:lang w:val="pt_PT" w:bidi="pt_PT"/>
        </w:rPr>
      </w:r>
      <w:r>
        <w:rPr>
          <w:lang w:val="pt_PT" w:bidi="pt_PT"/>
        </w:rPr>
        <w:t>Pare aqui e discuta em grupo: como vocês falariam sobre alguém que paga pelo mal que fez?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9.50–57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Homens que seguem Abimeleque</w:t>
      </w:r>
    </w:p>
    <w:p>
      <w:pPr>
        <w:pStyle w:val="ListBullet"/>
        <w:spacing w:line="240" w:lineRule="auto"/>
        <w:ind w:left="720"/>
      </w:pPr>
      <w:r>
        <w:rPr>
          <w:lang w:val="pt_PT" w:bidi="pt_PT"/>
        </w:rPr>
      </w:r>
      <w:r>
        <w:rPr>
          <w:lang w:val="pt_PT" w:bidi="pt_PT"/>
        </w:rPr>
        <w:t>Povo de Tebes</w:t>
      </w:r>
    </w:p>
    <w:p>
      <w:pPr>
        <w:pStyle w:val="ListBullet"/>
        <w:spacing w:line="240" w:lineRule="auto"/>
        <w:ind w:left="720"/>
      </w:pPr>
      <w:r>
        <w:rPr>
          <w:lang w:val="pt_PT" w:bidi="pt_PT"/>
        </w:rPr>
      </w:r>
      <w:r>
        <w:rPr>
          <w:lang w:val="pt_PT" w:bidi="pt_PT"/>
        </w:rPr>
        <w:t>A mulher que deixou a pedra cair</w:t>
      </w:r>
    </w:p>
    <w:p>
      <w:pPr>
        <w:pStyle w:val="ListBullet"/>
        <w:spacing w:line="240" w:lineRule="auto"/>
        <w:ind w:left="720"/>
      </w:pPr>
      <w:r>
        <w:rPr>
          <w:lang w:val="pt_PT" w:bidi="pt_PT"/>
        </w:rPr>
      </w:r>
      <w:r>
        <w:rPr>
          <w:lang w:val="pt_PT" w:bidi="pt_PT"/>
        </w:rPr>
        <w:t>O escudeiro de Abimeleque</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que Abimeleque ataca Tebes e a conquista com os soldados de Abimeleque. O povo de Tebes que escapa desse primeiro ataque se tranca em uma torre forte dentro da cidade. O povo sobe até o telhado da torre. Abimeleque segue o povo de Tebes e começa a atacar a torre. O povo observa Abimeleque do terraço da torre. Encenem que Abimeleque se aproxima da porta da frente para incendiar a porta.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Abimeleque: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uma mulher olha para baixo para Abimeleque enquanto ele se aproxima da porta. Com ajuda, a mulher derruba uma pedra grande na cabeça de Abimeleque. A rocha esmaga o crânio de Abimeleque. Encenem que Abimeleque chama seu escudeiro enquanto Abimeleque morre lentamente. Abimeleque pede ao jovem que mate Abimeleque para que ninguém possa dizer que uma mulher matou Abimeleque. O jovem mata Abimeleque com uma espada.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mulher: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os homens de Abimeleque retornam para suas casas. Deus cumpriu a maldição de Jotão e puniu Abimeleque e os homens de Siquém pelo mal que esses homens fizeram.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9.50–57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Abimeleque acampa contra a </w:t>
      </w:r>
      <w:r>
        <w:rPr>
          <w:b/>
          <w:lang w:val="pt_PT" w:bidi="pt_PT"/>
        </w:rPr>
        <w:t>cidade</w:t>
      </w:r>
      <w:r>
        <w:rPr>
          <w:lang w:val="pt_PT" w:bidi="pt_PT"/>
        </w:rPr>
        <w:t xml:space="preserve"> de Tebes e a ataca. É importante lembrar que uma cidade é uma povoação maior ao redor da qual as pessoas geralmente constroem uma muralha. Usem a mesma palavra para cidade que vocês usaram em passagens anteriores.</w:t>
      </w:r>
    </w:p>
    <w:p>
      <w:pPr/>
      <w:r>
        <w:rPr>
          <w:lang w:val="pt_PT" w:bidi="pt_PT"/>
        </w:rPr>
      </w:r>
      <w:r>
        <w:rPr>
          <w:lang w:val="pt_PT" w:bidi="pt_PT"/>
        </w:rPr>
        <w:t xml:space="preserve">O povo de Tebes corre e se esconde na </w:t>
      </w:r>
      <w:r>
        <w:rPr>
          <w:b/>
          <w:lang w:val="pt_PT" w:bidi="pt_PT"/>
        </w:rPr>
        <w:t>torre</w:t>
      </w:r>
      <w:r>
        <w:rPr>
          <w:lang w:val="pt_PT" w:bidi="pt_PT"/>
        </w:rPr>
        <w:t xml:space="preserve"> da cidade. Essa era uma estrutura de pedra alta que estava ligada a uma fortaleza ou câmara interna. Usem a mesma palavra para torre que vocês usaram em passagens anteriores.</w:t>
      </w:r>
    </w:p>
    <w:p>
      <w:pPr/>
      <w:r>
        <w:rPr>
          <w:lang w:val="pt_PT" w:bidi="pt_PT"/>
        </w:rPr>
      </w:r>
      <w:r>
        <w:rPr>
          <w:lang w:val="pt_PT" w:bidi="pt_PT"/>
        </w:rPr>
        <w:t xml:space="preserve">Depois que Abimeleque morreu, os homens de </w:t>
      </w:r>
      <w:r>
        <w:rPr>
          <w:b/>
          <w:lang w:val="pt_PT" w:bidi="pt_PT"/>
        </w:rPr>
        <w:t>Israel</w:t>
      </w:r>
      <w:r>
        <w:rPr>
          <w:lang w:val="pt_PT" w:bidi="pt_PT"/>
        </w:rPr>
        <w:t xml:space="preserve"> não lutaram mais e, em vez disso, retornaram para suas casas. Israel geralmente se refere a todos os descendentes de Jacó. Aqui, os homens de Israel se referem aos soldados </w:t>
      </w:r>
      <w:r>
        <w:rPr>
          <w:b/>
          <w:lang w:val="pt_PT" w:bidi="pt_PT"/>
        </w:rPr>
        <w:t>israelitas</w:t>
      </w:r>
      <w:r>
        <w:rPr>
          <w:lang w:val="pt_PT" w:bidi="pt_PT"/>
        </w:rPr>
        <w:t xml:space="preserve"> que seguiram Abimeleque. Usem a mesma palavra ou frase para "Israel" que vocês usaram em passagens anteriores. Para mais informações sobre Israel e israelitas, consultem o Glossário Mestre.</w:t>
      </w:r>
    </w:p>
    <w:p>
      <w:pPr/>
      <w:r>
        <w:rPr>
          <w:lang w:val="pt_PT" w:bidi="pt_PT"/>
        </w:rPr>
      </w:r>
      <w:r>
        <w:rPr>
          <w:lang w:val="pt_PT" w:bidi="pt_PT"/>
        </w:rPr>
        <w:t xml:space="preserve">Yahweh retribui o </w:t>
      </w:r>
      <w:r>
        <w:rPr>
          <w:b/>
          <w:lang w:val="pt_PT" w:bidi="pt_PT"/>
        </w:rPr>
        <w:t>mal</w:t>
      </w:r>
      <w:r>
        <w:rPr>
          <w:lang w:val="pt_PT" w:bidi="pt_PT"/>
        </w:rPr>
        <w:t xml:space="preserve"> de Abimeleque e dos líderes de Siquém. O mal é o oposto do bem. Uma pessoa má não obedece a Yahweh e voluntariamente faz coisas ruins para ferir outras pessoas. Usem a mesma palavra ou frase para mal que vocês usaram em passagens anteriores. Para mais informações sobre Mal, consulte o Glossário Mestre.</w:t>
      </w:r>
    </w:p>
    <w:p>
      <w:pPr/>
      <w:r>
        <w:rPr>
          <w:lang w:val="pt_PT" w:bidi="pt_PT"/>
        </w:rPr>
      </w:r>
      <w:r>
        <w:rPr>
          <w:lang w:val="pt_PT" w:bidi="pt_PT"/>
        </w:rPr>
        <w:t xml:space="preserve">Yahweh faz a </w:t>
      </w:r>
      <w:r>
        <w:rPr>
          <w:b/>
          <w:lang w:val="pt_PT" w:bidi="pt_PT"/>
        </w:rPr>
        <w:t>maldição</w:t>
      </w:r>
      <w:r>
        <w:rPr>
          <w:lang w:val="pt_PT" w:bidi="pt_PT"/>
        </w:rPr>
        <w:t xml:space="preserve"> de Jotão vir sobre Abimeleque e os líderes de Siquém. Quando alguém amaldiçoa outra pessoa, deseja que algo ruim aconteça com essa pessoa. Usem a mesma palavra ou frase para maldição que vocês usaram em passagens anteriores. Para mais informações sobre amaldiçoar, consultem o Glossário Mestre.</w:t>
      </w:r>
    </w:p>
    <w:p>
      <w:pPr/>
      <w:r>
        <w:rPr>
          <w:lang w:val="pt_PT" w:bidi="pt_PT"/>
        </w:rPr>
      </w:r>
      <w:r>
        <w:rPr>
          <w:b/>
          <w:lang w:val="pt_PT" w:bidi="pt_PT"/>
        </w:rPr>
        <w:t>Deus</w:t>
      </w:r>
      <w:r>
        <w:rPr>
          <w:lang w:val="pt_PT" w:bidi="pt_PT"/>
        </w:rPr>
        <w:t xml:space="preserve"> faz cumprir a maldição de Jotão por meio dos eventos da batalha. Aqui, Deus se refere a Yahweh, o único e verdadeiro Deus Criador. Usem a mesma palavra para Deus que vocês usaram em passagens anteriores. Para mais informações sobre Deus,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10:1–5</w:t>
      </w:r>
      <w:r>
        <w:rPr>
          <w:lang w:val="pt_PT" w:bidi="pt_PT"/>
        </w:rPr>
      </w:r>
    </w:p>
    <w:p>
      <w:pPr>
        <w:pStyle w:val="Heading3"/>
      </w:pPr>
      <w:r>
        <w:rPr>
          <w:lang w:val="pt_PT" w:bidi="pt_PT"/>
        </w:rPr>
        <w:t>Ouvir e Sentir</w:t>
      </w:r>
    </w:p>
    <w:p>
      <w:pPr/>
      <w:r>
        <w:rPr>
          <w:lang w:val="pt_PT" w:bidi="pt_PT"/>
        </w:rPr>
      </w:r>
      <w:r>
        <w:rPr>
          <w:lang w:val="pt_PT" w:bidi="pt_PT"/>
        </w:rPr>
        <w:t>Nesta etapa, ouçam Juízes 10.1–5 e guardem em seus corações.</w:t>
      </w:r>
    </w:p>
    <w:p>
      <w:pPr/>
      <w:r>
        <w:rPr>
          <w:lang w:val="pt_PT" w:bidi="pt_PT"/>
        </w:rPr>
      </w:r>
      <w:r>
        <w:rPr>
          <w:lang w:val="pt_PT" w:bidi="pt_PT"/>
        </w:rPr>
        <w:t>Ouçam uma versão em áudio de Juízes 10.1–5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10.1–5 na tradução mais fácil de entender.</w:t>
      </w:r>
    </w:p>
    <w:p>
      <w:pPr/>
      <w:r>
        <w:rPr>
          <w:lang w:val="pt_PT" w:bidi="pt_PT"/>
        </w:rPr>
      </w:r>
      <w:r>
        <w:rPr>
          <w:lang w:val="pt_PT" w:bidi="pt_PT"/>
        </w:rPr>
        <w:t>Pause este áudio aqui.</w:t>
      </w:r>
    </w:p>
    <w:p>
      <w:pPr/>
      <w:r>
        <w:rPr>
          <w:lang w:val="pt_PT" w:bidi="pt_PT"/>
        </w:rPr>
      </w:r>
      <w:r>
        <w:rPr>
          <w:lang w:val="pt_PT" w:bidi="pt_PT"/>
        </w:rPr>
        <w:t>Antes dessa passagem, Abimeleque, o filho do juiz Gideão, matou 69 de seus 70 meio-irmãos. Abimeleque governou sobre Israel por três anos, e lutou e matou muitas pessoas em Siquém. Enquanto Abimeleque lutava em uma batalha, uma mulher derrubou uma pedra de moinho na cabeça de Abimeleque. Então Abimeleque morreu porque Yahweh queria puni-lo pela maneira como Abimeleque havia matado seus meio-irmãos. Agora, essa passagem é sobre Tolá e Jair, que são os próximos dois juízes que lideraram Israel depois que Abimeleque morreu.</w:t>
      </w:r>
    </w:p>
    <w:p>
      <w:pPr/>
      <w:r>
        <w:rPr>
          <w:lang w:val="pt_PT" w:bidi="pt_PT"/>
        </w:rPr>
      </w:r>
      <w:r>
        <w:rPr>
          <w:lang w:val="pt_PT" w:bidi="pt_PT"/>
        </w:rPr>
        <w:t>No livro de Juízes, já ouvimos sobre quatro dos principais juízes de Israel: Eúde, Otoniel, Débora e Gideão. Os dois principais juízes que vêm em seguida são Jefté e Sansão. Sabemos muito mais detalhes sobre a liderança dos juízes principais do que sobre a dos juízes menores. Há seis juízes menores, e já aprendemos sobre um desses juízes: Sangar. Agora, vemos os longos e pacíficos períodos de governo dos juízes menores Tolá e Jair. O livro de Juízes não inclui muitos detalhes sobre Tolá e Jair. Essa passagem mostra um contraste com os juízes violentos e guerreiros do restante do livro.</w:t>
      </w:r>
    </w:p>
    <w:p>
      <w:pPr/>
      <w:r>
        <w:rPr>
          <w:lang w:val="pt_PT" w:bidi="pt_PT"/>
        </w:rPr>
      </w:r>
      <w:r>
        <w:rPr>
          <w:lang w:val="pt_PT" w:bidi="pt_PT"/>
        </w:rPr>
        <w:t>É surpreendente que algumas coisas não estejam nessa passagem. Primeiro, passagens semelhantes começam quando dizem que Israel fez o mal aos olhos de Yahweh, mas essa passagem não usa essa frase. Essa passagem também não menciona Yahweh.</w:t>
      </w:r>
    </w:p>
    <w:p>
      <w:pPr/>
      <w:r>
        <w:rPr>
          <w:lang w:val="pt_PT" w:bidi="pt_PT"/>
        </w:rPr>
      </w:r>
      <w:r>
        <w:rPr>
          <w:lang w:val="pt_PT" w:bidi="pt_PT"/>
        </w:rPr>
        <w:t>O propósito geral dessa passagem é mostrar um contraste entre o caos e a violência de Abimeleque na última passagem, e a paz e a prosperidade dos longos períodos de governo de Tolá e Jair. Além disso, essa passagem mostra um contraste entre a grande família de Jair e do próximo juiz, Jefté, que tinha apenas uma filha. Depois da história de Jefté, ouvimos sobre três outros juízes menores, e dois desses três juízes menores também tinham famílias muito grandes. As famílias maiores podem indicar que os líderes de Israel pensavam que não precisavam seguir as leis de Yahweh, e que eles poderiam um dia governar como uma família, à semelhança de um rei e seus filhos.</w:t>
      </w:r>
    </w:p>
    <w:p>
      <w:pPr/>
      <w:r>
        <w:rPr>
          <w:lang w:val="pt_PT" w:bidi="pt_PT"/>
        </w:rPr>
      </w:r>
      <w:r>
        <w:rPr>
          <w:lang w:val="pt_PT" w:bidi="pt_PT"/>
        </w:rPr>
        <w:t>Parem aqui e discutam essa pergunta em grupo: as histórias dessa passagem mostram como Israel e seus juízes mudaram com o passar do tempo. Conte algumas histórias da sua cultura que mostram como as coisas mudaram com o tempo. Prestem atenção a como as pessoas mostram que as coisas mudaram com o tempo. Pause este áudio aqui.</w:t>
      </w:r>
    </w:p>
    <w:p>
      <w:pPr/>
      <w:r>
        <w:rPr>
          <w:lang w:val="pt_PT" w:bidi="pt_PT"/>
        </w:rPr>
      </w:r>
      <w:r>
        <w:rPr>
          <w:lang w:val="pt_PT" w:bidi="pt_PT"/>
        </w:rPr>
        <w:t>À medida que essa passagem começa, Abimeleque já morreu, e agora há um novo líder de Israel. O novo líder se chama Tolá. Tolá é o filho de Puá, que é o filho de Dodo, o que significa que Tola é o neto de Dodo. Tolá é da tribo de Issacar, uma das 12 tribos de Israel. Issacar é uma das tribos menores de Israel.</w:t>
      </w:r>
    </w:p>
    <w:p>
      <w:pPr/>
      <w:r>
        <w:rPr>
          <w:lang w:val="pt_PT" w:bidi="pt_PT"/>
        </w:rPr>
      </w:r>
      <w:r>
        <w:rPr>
          <w:lang w:val="pt_PT" w:bidi="pt_PT"/>
        </w:rPr>
        <w:t>Parem aqui e discutam essa pergunta em grupo: quando vocês se apresentam ou apresentam outra pessoa, que informações vocês incluem sobre seu pai, avô ou outros parentes? Pause este áudio aqui.</w:t>
      </w:r>
    </w:p>
    <w:p>
      <w:pPr/>
      <w:r>
        <w:rPr>
          <w:lang w:val="pt_PT" w:bidi="pt_PT"/>
        </w:rPr>
      </w:r>
      <w:r>
        <w:rPr>
          <w:lang w:val="pt_PT" w:bidi="pt_PT"/>
        </w:rPr>
        <w:t>Tolá levantou-se para salvar Israel, o que pode significar que Israel tinha um novo problema ou inimigo. No entanto, é mais provável que Tolá tenha resgatado Israel de todos os problemas que Abimeleque causou na vida de Abimeleque. Tolá fornece estabilidade e paz, em vez de assassinato e guerra como Abimeleque proporcionou. Não há menção de guerra durante o tempo de Tolá.</w:t>
      </w:r>
    </w:p>
    <w:p>
      <w:pPr/>
      <w:r>
        <w:rPr>
          <w:lang w:val="pt_PT" w:bidi="pt_PT"/>
        </w:rPr>
      </w:r>
      <w:r>
        <w:rPr>
          <w:lang w:val="pt_PT" w:bidi="pt_PT"/>
        </w:rPr>
        <w:t>Tolá é da terra da tribo do norte de Issacar, mas Tolá vive e governa de uma cidade chamada Samir, na região montanhosa de Efraim. Algumas pessoas pensam que Samir é o mesmo lugar que Samaria porque os sons desses nomes são semelhantes na língua original. Outras pessoas pensam que Samir estava em um lugar diferente de Samaria. Uma colina é uma área de terra naturalmente elevada. Uma colina é menor do que uma montanha. Região montanhosa é uma área onde há muitos montes.</w:t>
      </w:r>
    </w:p>
    <w:p>
      <w:pPr/>
      <w:r>
        <w:rPr>
          <w:lang w:val="pt_PT" w:bidi="pt_PT"/>
        </w:rPr>
      </w:r>
      <w:r>
        <w:rPr>
          <w:lang w:val="pt_PT" w:bidi="pt_PT"/>
        </w:rPr>
        <w:t>Parem aqui e olhem em grupo para um mapa da localização provável de Samir e uma imagem de uma região montanhosa, se necessário. Pause este áudio aqui.</w:t>
      </w:r>
    </w:p>
    <w:p>
      <w:pPr/>
      <w:r>
        <w:rPr>
          <w:lang w:val="pt_PT" w:bidi="pt_PT"/>
        </w:rPr>
      </w:r>
      <w:r>
        <w:rPr>
          <w:lang w:val="pt_PT" w:bidi="pt_PT"/>
        </w:rPr>
        <w:t>Tolá governou Israel por 23 anos, e então Tolá morreu. O povo enterrou Tolá em Samir, na região montanhosa da terra da tribo de Efraim. A história não dá outros detalhes sobre Tolá.</w:t>
      </w:r>
    </w:p>
    <w:p>
      <w:pPr/>
      <w:r>
        <w:rPr>
          <w:lang w:val="pt_PT" w:bidi="pt_PT"/>
        </w:rPr>
      </w:r>
      <w:r>
        <w:rPr>
          <w:lang w:val="pt_PT" w:bidi="pt_PT"/>
        </w:rPr>
        <w:t>O outro juiz menor nessa passagem é Jair. Jair é de um lugar chamado Gileade, que fica a leste do rio Jordão, na terra da tribo de Manassés. As pessoas de Gileade eram chamadas de gileaditas, e eram um grupo forte. Os gileaditas eram descendentes da tribo de Manassés. Jair liderou Israel como juiz por 22 anos. Durante seu tempo, as pessoas não lutaram em nenhuma guerra, e Israel mais uma vez experimentou um tempo de paz.</w:t>
      </w:r>
    </w:p>
    <w:p>
      <w:pPr/>
      <w:r>
        <w:rPr>
          <w:lang w:val="pt_PT" w:bidi="pt_PT"/>
        </w:rPr>
      </w:r>
      <w:r>
        <w:rPr>
          <w:lang w:val="pt_PT" w:bidi="pt_PT"/>
        </w:rPr>
        <w:t>Parem aqui e, em grupo, olhem para um mapa da localização de Gileade. Pause este áudio aqui.</w:t>
      </w:r>
    </w:p>
    <w:p>
      <w:pPr/>
      <w:r>
        <w:rPr>
          <w:lang w:val="pt_PT" w:bidi="pt_PT"/>
        </w:rPr>
      </w:r>
      <w:r>
        <w:rPr>
          <w:lang w:val="pt_PT" w:bidi="pt_PT"/>
        </w:rPr>
        <w:t>Ouvimos informações sobre o pai e o avô de Tolá, mas as informações sobre Jair nessa passagem são sobre seus descendentes, ou filhos. Jair tinha 30 filhos. É provável que Jair tivesse várias esposas para conseguir ter tantos filhos. Jair provavelmente também era muito rico por ter tantas esposas. Cada um dos 30 filhos de Jair montava um burro, que é um animal doméstico como um cavalo, mas menor em tamanho e com orelhas mais longas.</w:t>
      </w:r>
    </w:p>
    <w:p>
      <w:pPr/>
      <w:r>
        <w:rPr>
          <w:lang w:val="pt_PT" w:bidi="pt_PT"/>
        </w:rPr>
      </w:r>
      <w:r>
        <w:rPr>
          <w:lang w:val="pt_PT" w:bidi="pt_PT"/>
        </w:rPr>
        <w:t>Parem aqui e olhem para uma imagem de um burro em grupo, se necessário. Pause este áudio aqui.</w:t>
      </w:r>
    </w:p>
    <w:p>
      <w:pPr/>
      <w:r>
        <w:rPr>
          <w:lang w:val="pt_PT" w:bidi="pt_PT"/>
        </w:rPr>
      </w:r>
      <w:r>
        <w:rPr>
          <w:lang w:val="pt_PT" w:bidi="pt_PT"/>
        </w:rPr>
        <w:t>Jair era um juiz rico. A maneira como os filhos de Jair montavam em burros é semelhante a como um rei governava sua terra com seus filhos para ajudá-lo a governar. Naquela época, quando um homem montava em um burro, isso mostrava que o homem vinha em paz. Um guerreiro montava um cavalo de guerra para ir à batalha.</w:t>
      </w:r>
    </w:p>
    <w:p>
      <w:pPr/>
      <w:r>
        <w:rPr>
          <w:lang w:val="pt_PT" w:bidi="pt_PT"/>
        </w:rPr>
      </w:r>
      <w:r>
        <w:rPr>
          <w:lang w:val="pt_PT" w:bidi="pt_PT"/>
        </w:rPr>
        <w:t>Parem aqui e discutam essa pergunta em grupo: como os governantes em sua comunidade se locomovem? Pause este áudio aqui.</w:t>
      </w:r>
    </w:p>
    <w:p>
      <w:pPr/>
      <w:r>
        <w:rPr>
          <w:lang w:val="pt_PT" w:bidi="pt_PT"/>
        </w:rPr>
      </w:r>
      <w:r>
        <w:rPr>
          <w:lang w:val="pt_PT" w:bidi="pt_PT"/>
        </w:rPr>
        <w:t>Os 30 filhos de Jair também tinham 30 cidades na terra de Gileade, o que também mostra que Jair era poderoso e rico. Quando o autor escreveu o livro de Juízes, as pessoas ainda chamavam essas 30 cidades de Havote-Jair, que significa "os povoados de tendas de Jair". Na verdade, esses eram provavelmente agrupamentos de tendas onde as pessoas viviam juntas. Na língua original, as palavras para Jair, burro e cidade são muito semelhantes, e seria engraçado para o público original ouvir essas palavras semelhantes juntas na descrição sobre Jair.</w:t>
      </w:r>
    </w:p>
    <w:p>
      <w:pPr/>
      <w:r>
        <w:rPr>
          <w:lang w:val="pt_PT" w:bidi="pt_PT"/>
        </w:rPr>
      </w:r>
      <w:r>
        <w:rPr>
          <w:lang w:val="pt_PT" w:bidi="pt_PT"/>
        </w:rPr>
        <w:t>Parem aqui e discutam essa pergunta em grupo: contem uma história e incluam palavras na história que soem semelhantes. Como essas palavras que soam semelhantes tornam a história engraçada ou interessante? Pause este áudio aqui.</w:t>
      </w:r>
    </w:p>
    <w:p>
      <w:pPr/>
      <w:r>
        <w:rPr>
          <w:lang w:val="pt_PT" w:bidi="pt_PT"/>
        </w:rPr>
      </w:r>
      <w:r>
        <w:rPr>
          <w:lang w:val="pt_PT" w:bidi="pt_PT"/>
        </w:rPr>
        <w:t>Jair morreu e o povo enterrou Jair na cidade chamada Camom, que provavelmente também ficava em Gileade. Camom também era possivelmente a cidade natal de Jair.</w:t>
      </w:r>
    </w:p>
    <w:p>
      <w:pPr/>
      <w:r>
        <w:rPr>
          <w:lang w:val="pt_PT" w:bidi="pt_PT"/>
        </w:rPr>
      </w:r>
      <w:r>
        <w:rPr>
          <w:lang w:val="pt_PT" w:bidi="pt_PT"/>
        </w:rPr>
        <w:t>Parem aqui e olhem para um mapa da provável localização de Camom.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10.1–5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Tolá foi juiz de Israel por 23 anos. Tolá era da tribo de Issacar e vivia na região montanhosa de Efraim.</w:t>
      </w:r>
    </w:p>
    <w:p>
      <w:pPr/>
      <w:r>
        <w:rPr>
          <w:lang w:val="pt_PT" w:bidi="pt_PT"/>
        </w:rPr>
      </w:r>
      <w:r>
        <w:rPr>
          <w:b/>
          <w:lang w:val="pt_PT" w:bidi="pt_PT"/>
        </w:rPr>
        <w:t>Na segunda cena:</w:t>
      </w:r>
      <w:r>
        <w:rPr>
          <w:lang w:val="pt_PT" w:bidi="pt_PT"/>
        </w:rPr>
        <w:t xml:space="preserve"> Jair foi juiz de Israel por 22 anos. Jair era um gileadita, e Jair tinha 30 filhos que montavam 30 jumentos. Os filhos de Jair possuíam 30 cidades.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Tolá</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Jair</w:t>
      </w:r>
    </w:p>
    <w:p>
      <w:pPr>
        <w:pStyle w:val="ListBullet"/>
        <w:spacing w:line="240" w:lineRule="auto"/>
        <w:ind w:left="720"/>
      </w:pPr>
      <w:r>
        <w:rPr>
          <w:lang w:val="pt_PT" w:bidi="pt_PT"/>
        </w:rPr>
      </w:r>
      <w:r>
        <w:rPr>
          <w:lang w:val="pt_PT" w:bidi="pt_PT"/>
        </w:rPr>
        <w:t>E os 30 filhos de Jair.</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essa passagem vem depois do tempo de Abimeleque. Lembrem-se de que Abimeleque matou 69 de seus 70 meio-irmãos e que Yahweh mais tarde puniu Abimeleque por isso quando Abimeleque morreu. Abimeleque governou por apenas três anos, mas os dois juízes dessa passagem governaram por 23 e 22 anos, respectivamente, o que era um tempo muito mais longo. Além disso, lembrem-se de que Israel experimenta paz enquanto Tolá e Jair governam, e que essa passagem mostra um contraste com o governo violento de Abimeleque antes disso, e Jefté e Sansão depois disso.</w:t>
      </w:r>
    </w:p>
    <w:p>
      <w:pPr/>
      <w:r>
        <w:rPr>
          <w:lang w:val="pt_PT" w:bidi="pt_PT"/>
        </w:rPr>
      </w:r>
      <w:r>
        <w:rPr>
          <w:lang w:val="pt_PT" w:bidi="pt_PT"/>
        </w:rPr>
        <w:t>Na primeira cena, lembrem-se de que essa passagem começa depois do tempo de Abimeleque. Na língua original, a passagem não diz "depois que Abimeleque morreu". No entanto, sabemos pela passagem anterior que Abimeleque já morreu, e muitas traduções incluem a informação de que essa passagem acontece depois que Abimeleque morreu.</w:t>
      </w:r>
    </w:p>
    <w:p>
      <w:pPr/>
      <w:r>
        <w:rPr>
          <w:lang w:val="pt_PT" w:bidi="pt_PT"/>
        </w:rPr>
      </w:r>
      <w:r>
        <w:rPr>
          <w:lang w:val="pt_PT" w:bidi="pt_PT"/>
        </w:rPr>
        <w:t>Parem aqui e discutam essa pergunta em grupo: seria melhor começar a passagem com as palavras "depois do tempo de Abimeleque", "depois que Abimeleque morreu", ou outra coisa? Pause este áudio aqui.</w:t>
      </w:r>
    </w:p>
    <w:p>
      <w:pPr/>
      <w:r>
        <w:rPr>
          <w:lang w:val="pt_PT" w:bidi="pt_PT"/>
        </w:rPr>
      </w:r>
      <w:r>
        <w:rPr>
          <w:lang w:val="pt_PT" w:bidi="pt_PT"/>
        </w:rPr>
        <w:t>Tolá, o filho de Puá, o filho de Dodo, se tornou o novo juiz de Israel. Lembrem-se de que Tolá é da tribo de Issacar.</w:t>
      </w:r>
    </w:p>
    <w:p>
      <w:pPr/>
      <w:r>
        <w:rPr>
          <w:lang w:val="pt_PT" w:bidi="pt_PT"/>
        </w:rPr>
      </w:r>
      <w:r>
        <w:rPr>
          <w:lang w:val="pt_PT" w:bidi="pt_PT"/>
        </w:rPr>
        <w:t>Parem aqui e discutam essa pergunta em grupo: como vocês traduzirão filho de Puá, filho de Dodo? Em vez disso, seria mais fácil dizer "neto de Dodo"? Pause este áudio aqui.</w:t>
      </w:r>
    </w:p>
    <w:p>
      <w:pPr/>
      <w:r>
        <w:rPr>
          <w:lang w:val="pt_PT" w:bidi="pt_PT"/>
        </w:rPr>
      </w:r>
      <w:r>
        <w:rPr>
          <w:lang w:val="pt_PT" w:bidi="pt_PT"/>
        </w:rPr>
        <w:t>Lembrem-se de que Tolá se levantou, ou se tornou um líder importante, para salvar Israel. "Tolá se levantou para salvar Israel" é uma linguagem especial que pode significar que Tolá salva Israel de algo ou alguém, ou que Tolá resgata Israel dos problemas que Abimeleque causou. A passagem também inclui informações de contexto que Tolá vivia em Samir, na região montanhosa de Efraim. Tolá deve ter se mudado da terra da tribo de Issacar no norte de Israel para a terra da tribo de Efraim, que fica no centro de Israel.</w:t>
      </w:r>
    </w:p>
    <w:p>
      <w:pPr/>
      <w:r>
        <w:rPr>
          <w:lang w:val="pt_PT" w:bidi="pt_PT"/>
        </w:rPr>
      </w:r>
      <w:r>
        <w:rPr>
          <w:lang w:val="pt_PT" w:bidi="pt_PT"/>
        </w:rPr>
        <w:t>Parem aqui e olhem em grupo para um mapa da localização provável de Samir e uma imagem de uma região montanhosa, se necessário. Pause este áudio aqui.</w:t>
      </w:r>
    </w:p>
    <w:p>
      <w:pPr/>
      <w:r>
        <w:rPr>
          <w:lang w:val="pt_PT" w:bidi="pt_PT"/>
        </w:rPr>
      </w:r>
      <w:r>
        <w:rPr>
          <w:lang w:val="pt_PT" w:bidi="pt_PT"/>
        </w:rPr>
        <w:t>Além disso, parem aqui e discutam essa pergunta em grupo: como vocês incluirão as informações de contexto de que Tolá vivia em Samir, e não na terra da tribo de Issacar? Pause este áudio aqui.</w:t>
      </w:r>
    </w:p>
    <w:p>
      <w:pPr/>
      <w:r>
        <w:rPr>
          <w:lang w:val="pt_PT" w:bidi="pt_PT"/>
        </w:rPr>
      </w:r>
      <w:r>
        <w:rPr>
          <w:lang w:val="pt_PT" w:bidi="pt_PT"/>
        </w:rPr>
        <w:t>A parte final da primeira cena conta como Tolá governou como juiz de Israel por 23 anos. Também diz que Tolá morreu, e que as pessoas enterraram Tolá em Samir.</w:t>
      </w:r>
    </w:p>
    <w:p>
      <w:pPr/>
      <w:r>
        <w:rPr>
          <w:lang w:val="pt_PT" w:bidi="pt_PT"/>
        </w:rPr>
      </w:r>
      <w:r>
        <w:rPr>
          <w:lang w:val="pt_PT" w:bidi="pt_PT"/>
        </w:rPr>
        <w:t>Na segunda cena, Jair se torna o próximo juiz de Israel depois que Tolá morre. Lembrem-se de que Jair é de Gileade, que é um lugar a leste do rio Jordão, na terra da tribo de Manassés. Jair governa Israel por 22 anos.</w:t>
      </w:r>
    </w:p>
    <w:p>
      <w:pPr/>
      <w:r>
        <w:rPr>
          <w:lang w:val="pt_PT" w:bidi="pt_PT"/>
        </w:rPr>
      </w:r>
      <w:r>
        <w:rPr>
          <w:lang w:val="pt_PT" w:bidi="pt_PT"/>
        </w:rPr>
        <w:t>Parem aqui e, em grupo, olhem para um mapa da localização de Gileade. Pause este áudio aqui.</w:t>
      </w:r>
    </w:p>
    <w:p>
      <w:pPr/>
      <w:r>
        <w:rPr>
          <w:lang w:val="pt_PT" w:bidi="pt_PT"/>
        </w:rPr>
      </w:r>
      <w:r>
        <w:rPr>
          <w:lang w:val="pt_PT" w:bidi="pt_PT"/>
        </w:rPr>
        <w:t>A parte do meio da segunda cena é toda composta por informações de contexto sobre Jair. Jair tinha 30 filhos, e cada filho montava em um burro e tinha uma cidade. Lembrem-se de que é provável que essa descrição mostre que Jair tinha muitas esposas, era rico e governava na terra de Gileade da mesma maneira que um rei governaria seu povo. Lembrem-se de que a passagem não diz que os filhos de Jair se prepararam para a batalha ou estavam prontos para uma invasão. Uma invasão acontecerá na próxima história, e Jair e seus filhos não haviam preparado Israel para isso.</w:t>
      </w:r>
    </w:p>
    <w:p>
      <w:pPr/>
      <w:r>
        <w:rPr>
          <w:lang w:val="pt_PT" w:bidi="pt_PT"/>
        </w:rPr>
      </w:r>
      <w:r>
        <w:rPr>
          <w:lang w:val="pt_PT" w:bidi="pt_PT"/>
        </w:rPr>
        <w:t>Parem aqui em grupo e olhem para uma imagem de um burro novamente, se necessário. Pause este áudio aqui.</w:t>
      </w:r>
    </w:p>
    <w:p>
      <w:pPr/>
      <w:r>
        <w:rPr>
          <w:lang w:val="pt_PT" w:bidi="pt_PT"/>
        </w:rPr>
      </w:r>
      <w:r>
        <w:rPr>
          <w:lang w:val="pt_PT" w:bidi="pt_PT"/>
        </w:rPr>
        <w:t>As 30 cidades dos filhos de Jair eram chamadas de Havote-Jair, que significa as aldeias de tendas de Jair. Lembrem-se de que as pessoas geralmente constroem muralhas ao redor de uma cidade para protegê-la de um ataque inimigo, mas essas cidades de Jair provavelmente são cidades sem muralhas. As cidades de Jair provavelmente são grupos menores de tendas onde as pessoas vivem juntas. É possível que o narrador tenha incluído a palavra para cidade aqui nessa passagem porque soa bem semelhante às palavras para Jair e burro, mesmo que as cidades de Jair sejam na verdade aldeias de tendas sem nenhuma muralha ao seu redor. É possível que Jair e os filhos de Jair não esperassem que um inimigo atacasse, e é por isso que eles não construíram muralhas ao redor de suas cidades.</w:t>
      </w:r>
    </w:p>
    <w:p>
      <w:pPr/>
      <w:r>
        <w:rPr>
          <w:lang w:val="pt_PT" w:bidi="pt_PT"/>
        </w:rPr>
      </w:r>
      <w:r>
        <w:rPr>
          <w:lang w:val="pt_PT" w:bidi="pt_PT"/>
        </w:rPr>
        <w:t>Parem aqui e discutam essa pergunta em grupo: como vocês traduzirão o nome de Havote-Jair, agora que vocês sabem que naquela época esses provavelmente eram assentamentos pequenos formados por várias tendas? Se for mais claro em seu idioma, vocês podem chamar esses lugares de aldeias ou assentamentos. Pause este áudio aqui.</w:t>
      </w:r>
    </w:p>
    <w:p>
      <w:pPr/>
      <w:r>
        <w:rPr>
          <w:lang w:val="pt_PT" w:bidi="pt_PT"/>
        </w:rPr>
      </w:r>
      <w:r>
        <w:rPr>
          <w:lang w:val="pt_PT" w:bidi="pt_PT"/>
        </w:rPr>
        <w:t>No final da segunda cena, Jair morre, e o povo enterra Jair na cidade chamada Camom. Lembrem-se de que Camom provavelmente está em Gileade, cerca de 24 quilômetros a leste do rio Jordão.</w:t>
      </w:r>
    </w:p>
    <w:p>
      <w:pPr/>
      <w:r>
        <w:rPr>
          <w:lang w:val="pt_PT" w:bidi="pt_PT"/>
        </w:rPr>
      </w:r>
      <w:r>
        <w:rPr>
          <w:lang w:val="pt_PT" w:bidi="pt_PT"/>
        </w:rPr>
        <w:t>Parem aqui e olhem para um mapa da provável localização de Camom.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10.1–5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Tolá</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Jair</w:t>
      </w:r>
    </w:p>
    <w:p>
      <w:pPr>
        <w:pStyle w:val="ListBullet"/>
        <w:spacing w:line="240" w:lineRule="auto"/>
        <w:ind w:left="720"/>
      </w:pPr>
      <w:r>
        <w:rPr>
          <w:lang w:val="pt_PT" w:bidi="pt_PT"/>
        </w:rPr>
      </w:r>
      <w:r>
        <w:rPr>
          <w:lang w:val="pt_PT" w:bidi="pt_PT"/>
        </w:rPr>
        <w:t>E os 30 filhos de Jair.</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Depois que Abimeleque morreu, Tolá se tornou juiz de Israel. Tolá era o filho de Puá e o neto de Dodo, e ele era da tribo de Issacar. Tolá levantou-se para libertar Israel. Tolá vivia em Samir, na região montanhosa de Efraim. Tolá foi juiz de Israel por 23 anos. Quando Tolá morreu, o povo enterrou Tolá em Samir.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As pessoas podem responder coisas como:</w:t>
      </w:r>
    </w:p>
    <w:p>
      <w:pPr>
        <w:pStyle w:val="ListBullet"/>
        <w:spacing w:line="240" w:lineRule="auto"/>
        <w:ind w:left="720"/>
      </w:pPr>
      <w:r>
        <w:rPr>
          <w:lang w:val="pt_PT" w:bidi="pt_PT"/>
        </w:rPr>
      </w:r>
      <w:r>
        <w:rPr>
          <w:lang w:val="pt_PT" w:bidi="pt_PT"/>
        </w:rPr>
        <w:t>Além disso, pergunte à pessoa que interpreta Tolá: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da morte de Tolá, Jair era o juiz de Israel. Jair era de Gileade, que era um lugar na terra da tribo de Manassés, no lado leste do rio Jordão. Jair liderou Israel por 22 anos. Jair tinha 30 filhos, e cada um deles montava em um burro, e cada um de seus filhos também possuía uma cidade em Gileade. As 30 cidades ainda são chamadas de Havote-Jair, as aldeias de tendas de Jair. Jair morreu e o povo enterrou Jair em Camom.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30 filhos de Jair: "O que vocês estão sentindo ou pensando?" As pessoas podem responder coisas como:</w:t>
      </w:r>
    </w:p>
    <w:p>
      <w:pPr>
        <w:pStyle w:val="ListBullet"/>
        <w:spacing w:line="240" w:lineRule="auto"/>
        <w:ind w:left="720"/>
      </w:pPr>
      <w:r>
        <w:rPr>
          <w:lang w:val="pt_PT" w:bidi="pt_PT"/>
        </w:rPr>
      </w:r>
      <w:r>
        <w:rPr>
          <w:lang w:val="pt_PT" w:bidi="pt_PT"/>
        </w:rPr>
        <w:t>Além disso, pergunte à pessoa que interpreta Jair: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 povo de Israel: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10.1–5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Depois que Abimeleque morreu, Tolá era </w:t>
      </w:r>
      <w:r>
        <w:rPr>
          <w:b/>
          <w:lang w:val="pt_PT" w:bidi="pt_PT"/>
        </w:rPr>
        <w:t>juiz</w:t>
      </w:r>
      <w:r>
        <w:rPr>
          <w:lang w:val="pt_PT" w:bidi="pt_PT"/>
        </w:rPr>
        <w:t xml:space="preserve"> e líder na terra de Israel. Lembrem-se de que o papel principal desses juízes não era governar sobre casos judiciais, mas liderar o povo e resgatá-lo de seus inimigos. Usem a mesma palavra para líder ou juiz que vocês usaram em passagens anteriores que tratam dos juízes de Israel. Para mais informações, consulte "juiz" no Glossário Mestre.</w:t>
      </w:r>
    </w:p>
    <w:p>
      <w:pPr/>
      <w:r>
        <w:rPr>
          <w:lang w:val="pt_PT" w:bidi="pt_PT"/>
        </w:rPr>
      </w:r>
      <w:r>
        <w:rPr>
          <w:lang w:val="pt_PT" w:bidi="pt_PT"/>
        </w:rPr>
        <w:t xml:space="preserve">Tolá era da tribo de Issacar, que é uma das 12 tribos de </w:t>
      </w:r>
      <w:r>
        <w:rPr>
          <w:b/>
          <w:lang w:val="pt_PT" w:bidi="pt_PT"/>
        </w:rPr>
        <w:t>Israel</w:t>
      </w:r>
      <w:r>
        <w:rPr>
          <w:lang w:val="pt_PT" w:bidi="pt_PT"/>
        </w:rPr>
        <w:t>. Tolá levantou-se como líder para libertar Israel, que aqui significa o povo de Israel. Tolá vivia em Samir, na região montanhosa de Efraim. Uma colina é uma área de terra naturalmente elevada. Uma colina é menor do que uma montanha. Região montanhosa é uma área onde há muitas colinas. Traduzam região montanhosa da mesma forma que vocês traduziram em passagens anteriores. Efraim também é uma das 12 tribos de Israel. Para mais informações sobre Issacar e Efraim, consultem Israel e israelitas no Glossário Mestre.</w:t>
      </w:r>
    </w:p>
    <w:p>
      <w:pPr/>
      <w:r>
        <w:rPr>
          <w:lang w:val="pt_PT" w:bidi="pt_PT"/>
        </w:rPr>
      </w:r>
      <w:r>
        <w:rPr>
          <w:lang w:val="pt_PT" w:bidi="pt_PT"/>
        </w:rPr>
        <w:t xml:space="preserve">Jair era de Gileade, que ficava na terra da tribo de Manassés, no lado leste do rio Jordão. Jair tinha 30 filhos que montavam em 30 </w:t>
      </w:r>
      <w:r>
        <w:rPr>
          <w:b/>
          <w:lang w:val="pt_PT" w:bidi="pt_PT"/>
        </w:rPr>
        <w:t>burros</w:t>
      </w:r>
      <w:r>
        <w:rPr>
          <w:lang w:val="pt_PT" w:bidi="pt_PT"/>
        </w:rPr>
        <w:t>. Lembrem-se de que um burro é um animal doméstico como um cavalo, mas menor. Os burros mostraram que uma pessoa veio em paz em vez de vir para a guerra. Traduzam burro da mesma forma que vocês traduziram em passagens anteriores. Para mais informações sobre burro, consulte o Glossário Mestre.</w:t>
      </w:r>
    </w:p>
    <w:p>
      <w:pPr/>
      <w:r>
        <w:rPr>
          <w:lang w:val="pt_PT" w:bidi="pt_PT"/>
        </w:rPr>
      </w:r>
      <w:r>
        <w:rPr>
          <w:lang w:val="pt_PT" w:bidi="pt_PT"/>
        </w:rPr>
        <w:t>Parem aqui em grupo e olhem para uma imagem de um burro novamente, se necessário. Pause este áudio aqui.</w:t>
      </w:r>
    </w:p>
    <w:p>
      <w:pPr/>
      <w:r>
        <w:rPr>
          <w:lang w:val="pt_PT" w:bidi="pt_PT"/>
        </w:rPr>
      </w:r>
      <w:r>
        <w:rPr>
          <w:lang w:val="pt_PT" w:bidi="pt_PT"/>
        </w:rPr>
        <w:t>Os 30 filhos de Jair também possuíam 30 cidades em Gileade. O nome dessas cidades era Havote-Jair, que significa aldeias de tendas de Jair. Lembrem-se de que uma cidade geralmente é maior do que uma aldeia, e muitas vezes tem muralhas ao seu redor para protegê-la de um ataque inimigo. No entanto, essas cidades de Jair provavelmente são cidades sem muralhas. Mesmo que essas sejam chamadas de cidades na passagem, é mais provável que sejam grupos menores de tendas onde as pessoas viviam juntas.</w:t>
      </w:r>
    </w:p>
    <w:p>
      <w:pPr/>
      <w:r>
        <w:rPr>
          <w:lang w:val="pt_PT" w:bidi="pt_PT"/>
        </w:rPr>
      </w:r>
      <w:r>
        <w:rPr>
          <w:lang w:val="pt_PT" w:bidi="pt_PT"/>
        </w:rPr>
        <w:t>As pessoas enterraram tanto Tolá quanto Jair. Usem as mesmas palavras para descrever como as pessoas enterram um corpo, provavelmente em uma caverna ou em um buraco em uma região rochosa,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10:6–16</w:t>
      </w:r>
      <w:r>
        <w:rPr>
          <w:lang w:val="pt_PT" w:bidi="pt_PT"/>
        </w:rPr>
      </w:r>
    </w:p>
    <w:p>
      <w:pPr>
        <w:pStyle w:val="Heading3"/>
      </w:pPr>
      <w:r>
        <w:rPr>
          <w:lang w:val="pt_PT" w:bidi="pt_PT"/>
        </w:rPr>
        <w:t>Ouvir e Sentir</w:t>
      </w:r>
    </w:p>
    <w:p>
      <w:pPr/>
      <w:r>
        <w:rPr>
          <w:lang w:val="pt_PT" w:bidi="pt_PT"/>
        </w:rPr>
      </w:r>
      <w:r>
        <w:rPr>
          <w:lang w:val="pt_PT" w:bidi="pt_PT"/>
        </w:rPr>
        <w:t>Nesta etapa, ouçam Juízes 10.6–16 e guardem em seus corações.</w:t>
      </w:r>
    </w:p>
    <w:p>
      <w:pPr/>
      <w:r>
        <w:rPr>
          <w:lang w:val="pt_PT" w:bidi="pt_PT"/>
        </w:rPr>
      </w:r>
      <w:r>
        <w:rPr>
          <w:lang w:val="pt_PT" w:bidi="pt_PT"/>
        </w:rPr>
        <w:t>Ouçam uma versão em áudio de Juízes 10.6–16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10.6–16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Israel experimentou um tempo de paz sob a liderança dos juízes Tola e Jair. Agora, vemos que o tempo de paz está chegando ao fim. Israel novamente faz o mal aos olhos de Yahweh. Em vez de enviar alguém para libertar Israel, ou livrar Israel de seus inimigos, Yahweh deixa que os amonitas oprimam, ou derrotem completamente, os israelitas por 18 anos. Israel clama a Yahweh pedindo ajuda, e Israel e Yahweh falam sobre o pecado de Israel e se Yahweh salvará ou não Israel desta vez.</w:t>
      </w:r>
    </w:p>
    <w:p>
      <w:pPr/>
      <w:r>
        <w:rPr>
          <w:lang w:val="pt_PT" w:bidi="pt_PT"/>
        </w:rPr>
      </w:r>
      <w:r>
        <w:rPr>
          <w:lang w:val="pt_PT" w:bidi="pt_PT"/>
        </w:rPr>
        <w:t>À medida que a passagem se inicia, os israelitas novamente fazem o que é mal aos olhos de Yahweh. Essa mesma descrição está em outras partes do livro de Juízes, e isso mostra que os israelitas continuam a fazer o mal, assim como antes. Em todo o livro de Juízes, essa história tem a descrição mais longa do tipo de mal que os israelitas fazem.</w:t>
      </w:r>
    </w:p>
    <w:p>
      <w:pPr/>
      <w:r>
        <w:rPr>
          <w:lang w:val="pt_PT" w:bidi="pt_PT"/>
        </w:rPr>
      </w:r>
      <w:r>
        <w:rPr>
          <w:lang w:val="pt_PT" w:bidi="pt_PT"/>
        </w:rPr>
        <w:t>Os israelitas servem e adoram deuses de outras nações ao redor de Israel. Os israelitas adoram os baalins e as astarotes, o que pode significar que eles servem a vários baalins e várias astarotes. Muitas cidades ou lugares tinham seu próprio tipo de Baal ou Astarote com seu próprio nome. Os baalins são os deuses do sexo masculino da região e as astarotes são as deusas do sexo feminino da região. Os israelitas também servem aos deuses de Arã e Moabe, que são ambas nações que costumavam governar Israel. Os israelitas servem aos deuses de Sidom. Sidom provavelmente é um lugar onde Yahweh disse à tribo de Aser para que forçasse os habitantes a saírem. Finalmente, os israelitas também servem aos deuses dos amonitas e filisteus. Os amonitas são pessoas que vivem a leste do rio Jordão, e os filisteus são as pessoas que vivem a oeste de Israel ao longo do Mar Mediterrâneo.</w:t>
      </w:r>
    </w:p>
    <w:p>
      <w:pPr/>
      <w:r>
        <w:rPr>
          <w:lang w:val="pt_PT" w:bidi="pt_PT"/>
        </w:rPr>
      </w:r>
      <w:r>
        <w:rPr>
          <w:lang w:val="pt_PT" w:bidi="pt_PT"/>
        </w:rPr>
        <w:t>Parem aqui e discutam essa pergunta em grupo: quem são os deuses que as pessoas adoram em sua comunidade ou em comunidades próximas? O que as pessoas fazem para mostrar que adoram ou servem a esses deuses? Por que as pessoas servem a esses deuses? O que as pessoas esperam que os deuses façam por elas? Pause este áudio aqui.</w:t>
      </w:r>
    </w:p>
    <w:p>
      <w:pPr/>
      <w:r>
        <w:rPr>
          <w:lang w:val="pt_PT" w:bidi="pt_PT"/>
        </w:rPr>
      </w:r>
      <w:r>
        <w:rPr>
          <w:lang w:val="pt_PT" w:bidi="pt_PT"/>
        </w:rPr>
        <w:t>Yahweh havia dito aos israelitas para não viverem como essas outras nações e não seguirem seus deuses, mas os israelitas não obedeceram a Yahweh. Em vez disso, os israelitas abandonam Yahweh e não servem mais a Yahweh. Yahweh está irado com os israelitas porque eles começaram a servir a outros deuses, e então Yahweh pune os israelitas ao permitir que os filisteus e os amonitas ataquem os israelitas. Essa história é uma introdução às histórias sobre como os amonitas e os filisteus governaram sobre os israelitas. Nessa história e nas histórias sobre Jefté que se seguem, vemos o que acontece quando os amonitas governam sobre os israelitas. Mais tarde, durante a história de Sansão, veremos como os filisteus governam sobre os israelitas.</w:t>
      </w:r>
    </w:p>
    <w:p>
      <w:pPr/>
      <w:r>
        <w:rPr>
          <w:lang w:val="pt_PT" w:bidi="pt_PT"/>
        </w:rPr>
      </w:r>
      <w:r>
        <w:rPr>
          <w:lang w:val="pt_PT" w:bidi="pt_PT"/>
        </w:rPr>
        <w:t>Os amonitas governam completamente os israelitas, provavelmente no mesmo ano em que Yahweh vendeu os israelitas aos amonitas, ou os deu aos amonitas. Primeiro, os amonitas oprimem os israelitas por 18 anos no lado leste do rio Jordão, no país amorreu de Gileade. Os amorreus são as pessoas que viviam a leste do rio Jordão antes dos israelitas chegarem. Gileade pode se referir a toda a terra israelita a leste do rio Jordão. Veremos que na próxima passagem, Jefté, o próximo juiz de Israel, é de Gileade.</w:t>
      </w:r>
    </w:p>
    <w:p>
      <w:pPr/>
      <w:r>
        <w:rPr>
          <w:lang w:val="pt_PT" w:bidi="pt_PT"/>
        </w:rPr>
      </w:r>
      <w:r>
        <w:rPr>
          <w:lang w:val="pt_PT" w:bidi="pt_PT"/>
        </w:rPr>
        <w:t>Então, os amonitas atravessam o rio Jordão para o lado oeste para lutar contra as tribos israelitas de Judá, Benjamim e a casa, ou família, da tribo de Efraim. Os futuros líderes de Israel mais tarde virão dessas três tribos de Judá, Benjamim e Efraim. Os israelitas sofreram muito durante esses 18 anos de opressão.</w:t>
      </w:r>
    </w:p>
    <w:p>
      <w:pPr/>
      <w:r>
        <w:rPr>
          <w:lang w:val="pt_PT" w:bidi="pt_PT"/>
        </w:rPr>
      </w:r>
      <w:r>
        <w:rPr>
          <w:lang w:val="pt_PT" w:bidi="pt_PT"/>
        </w:rPr>
        <w:t>Parem aqui em grupo e olhem para um mapa que inclui o rio Jordão, Gileade e a terra das tribos de Judá, Benjamim e Efraim. Pause este áudio aqui.</w:t>
      </w:r>
    </w:p>
    <w:p>
      <w:pPr/>
      <w:r>
        <w:rPr>
          <w:lang w:val="pt_PT" w:bidi="pt_PT"/>
        </w:rPr>
      </w:r>
      <w:r>
        <w:rPr>
          <w:lang w:val="pt_PT" w:bidi="pt_PT"/>
        </w:rPr>
        <w:t>Israel clama a Yahweh pedindo ajuda enquanto eles sofrem muito. Essa é a única vez no livro de Juízes em que o povo de Israel diz que pecou ou cometeu ações erradas contra Yahweh. Os israelitas também contam maneiras específicas em que pecaram. Os israelitas dizem como pecaram quando abandonaram Yahweh e adoraram os baalins, ou falsos deuses. Antes mesmo de Israel poder pedir ajuda diretamente a Yahweh, Yahweh responde aos israelitas quando diz a eles, de maneira muito severa, que estão errados. Outras vezes em Juízes, quando o povo de Israel clama por ajuda depois que se afastou de Yahweh, Yahweh envia alguém para libertar seu povo, mas aqui Yahweh não faz isso.</w:t>
      </w:r>
    </w:p>
    <w:p>
      <w:pPr/>
      <w:r>
        <w:rPr>
          <w:lang w:val="pt_PT" w:bidi="pt_PT"/>
        </w:rPr>
      </w:r>
      <w:r>
        <w:rPr>
          <w:lang w:val="pt_PT" w:bidi="pt_PT"/>
        </w:rPr>
        <w:t>Não sabemos exatamente como os israelitas ouviram a resposta de Yahweh. Talvez Yahweh tenha falado por meio de um sumo sacerdote ou talvez Yahweh tenha falado dentro dos corações das pessoas para que elas pudessem entender Yahweh. Também é possível que Yahweh tenha falado diretamente com o povo de Israel para mostrar o quão irado Yahweh está com seu povo por como eles cometem pecado novamente ao servir outros deuses.</w:t>
      </w:r>
    </w:p>
    <w:p>
      <w:pPr/>
      <w:r>
        <w:rPr>
          <w:lang w:val="pt_PT" w:bidi="pt_PT"/>
        </w:rPr>
      </w:r>
      <w:r>
        <w:rPr>
          <w:lang w:val="pt_PT" w:bidi="pt_PT"/>
        </w:rPr>
        <w:t>Yahweh lembra ao povo de Israel que Yahweh já resgatou os israelitas sete vezes de seus inimigos. Yahweh resgatou os israelitas dos egípcios e dos amorreus enquanto os israelitas vinham para a Terra Prometida. Yahweh também resgatou os israelitas dos amonitas quando os israelitas chegaram à Terra Prometida, e dos filisteus quando Sangar libertou os israelitas. Finalmente, Yahweh resgatou os israelitas dos sidônios que Baraque derrotou, dos moabitas e dos amalequitas que atacaram Israel em Horebe. Algumas pessoas acham que os moanitas poderiam ser os mesmos midianitas dos quais Gideão resgatou os israelitas. Yahweh lembra aos israelitas que toda vez que os israelitas clamavam por ajuda, Yahweh resgatava ou libertava os israelitas. Mas toda vez, os israelitas não agradeciam a Yahweh e não o serviam fielmente, mas em vez disso voltavam para servir a outros deuses.</w:t>
      </w:r>
    </w:p>
    <w:p>
      <w:pPr/>
      <w:r>
        <w:rPr>
          <w:lang w:val="pt_PT" w:bidi="pt_PT"/>
        </w:rPr>
      </w:r>
      <w:r>
        <w:rPr>
          <w:lang w:val="pt_PT" w:bidi="pt_PT"/>
        </w:rPr>
        <w:t>Parem aqui e discutam essa pergunta em grupo: discutam uma vez que vocês clamaram a Yahweh ou a outro deus pedindo ajuda. O que aconteceu? Pause este áudio aqui.</w:t>
      </w:r>
    </w:p>
    <w:p>
      <w:pPr/>
      <w:r>
        <w:rPr>
          <w:lang w:val="pt_PT" w:bidi="pt_PT"/>
        </w:rPr>
      </w:r>
      <w:r>
        <w:rPr>
          <w:lang w:val="pt_PT" w:bidi="pt_PT"/>
        </w:rPr>
        <w:t>Além disso, parem aqui em grupo e olhem para um mapa das possíveis localizações dos egípcios, dos amorreus, dos filisteus, dos sidônios, dos moabitas e dos amalequitas. Pause este áudio aqui.</w:t>
      </w:r>
    </w:p>
    <w:p>
      <w:pPr/>
      <w:r>
        <w:rPr>
          <w:lang w:val="pt_PT" w:bidi="pt_PT"/>
        </w:rPr>
      </w:r>
      <w:r>
        <w:rPr>
          <w:lang w:val="pt_PT" w:bidi="pt_PT"/>
        </w:rPr>
        <w:t>Yahweh diz que ele não resgatará os israelitas de seus inimigos desta vez. Yahweh diz ao povo de Israel que o povo deve ir pedir aos outros deuses que eles servem para ajudar os israelitas. Yahweh não acha que esses outros deuses podem salvar os israelitas, mas ele diz isso para mostrar que o povo de Israel parece confiar nesses outros deuses mais do que em Yahweh, então esses outros deuses devem ser responsáveis por salvar os israelitas agora.</w:t>
      </w:r>
    </w:p>
    <w:p>
      <w:pPr/>
      <w:r>
        <w:rPr>
          <w:lang w:val="pt_PT" w:bidi="pt_PT"/>
        </w:rPr>
      </w:r>
      <w:r>
        <w:rPr>
          <w:lang w:val="pt_PT" w:bidi="pt_PT"/>
        </w:rPr>
        <w:t>O povo de Israel confessa novamente que pecou. O povo está desesperado para que Yahweh o salve. O povo diz que aceitará qualquer punição de Yahweh, apenas, por favor, nos resgate hoje! O povo de Israel joga fora seus outros deuses, o que significa que os israelitas jogam fora os ídolos de madeira ou metal desses deuses, e começam a servir a Yahweh em vez disso. Algumas pessoas pensam que o povo de Israel é sincero e está preparado para servir apenas a Yahweh agora. Outras pessoas pensam que Israel não é genuíno quando confessa seus pecados, e que os israelitas querem apenas que Yahweh os resgate. Então os israelitas provavelmente voltarão para servir aos outros deuses, assim como os israelitas fizeram todas as outras vezes depois que Yahweh os resgatou.</w:t>
      </w:r>
    </w:p>
    <w:p>
      <w:pPr/>
      <w:r>
        <w:rPr>
          <w:lang w:val="pt_PT" w:bidi="pt_PT"/>
        </w:rPr>
      </w:r>
      <w:r>
        <w:rPr>
          <w:lang w:val="pt_PT" w:bidi="pt_PT"/>
        </w:rPr>
        <w:t>A última parte dessa passagem é novamente sobre Yahweh. Na língua original, diz: "O espírito de Yahweh ficou impaciente com o sofrimento de Israel". O espírito é a parte interna de uma pessoa. Outras maneiras de traduzir isso são: "Yahweh ficou cansado de ver Israel sofrer tanto", ou "Yahweh não podia mais tolerar a miséria dos israelitas". Também pode significar que Yahweh não pode mais suportar ver como os israelitas sofrem, e que Yahweh está frustrado ou irritado com o modo como os israelitas continuam a voltar a servir outros deuses.</w:t>
      </w:r>
    </w:p>
    <w:p>
      <w:pPr/>
      <w:r>
        <w:rPr>
          <w:lang w:val="pt_PT" w:bidi="pt_PT"/>
        </w:rPr>
      </w:r>
      <w:r>
        <w:rPr>
          <w:lang w:val="pt_PT" w:bidi="pt_PT"/>
        </w:rPr>
        <w:t>Parem aqui e discutam essa pergunta em grupo: conversem sobre uma vez que vocês ficaram tão frustrados ou impacientes com uma situação que não conseguiram mais suportá-la.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10.6–16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israelitas fazem o mal aos olhos de Yahweh. Os israelitas não servem mais a Yahweh. Os israelitas servem a outros deuses das outras nações ao seu redor.</w:t>
      </w:r>
    </w:p>
    <w:p>
      <w:pPr/>
      <w:r>
        <w:rPr>
          <w:lang w:val="pt_PT" w:bidi="pt_PT"/>
        </w:rPr>
      </w:r>
      <w:r>
        <w:rPr>
          <w:b/>
          <w:lang w:val="pt_PT" w:bidi="pt_PT"/>
        </w:rPr>
        <w:t>Na segunda cena:</w:t>
      </w:r>
      <w:r>
        <w:rPr>
          <w:lang w:val="pt_PT" w:bidi="pt_PT"/>
        </w:rPr>
        <w:t xml:space="preserve"> Yahweh fica irado com os israelitas. Yahweh entrega os israelitas aos filisteus e aos amonitas. Os amonitas oprimem Israel por 18 anos no lado leste do rio Jordão. Então os amonitas passam para o lado oeste do rio Jordão para oprimir os israelitas lá também.</w:t>
      </w:r>
    </w:p>
    <w:p>
      <w:pPr/>
      <w:r>
        <w:rPr>
          <w:lang w:val="pt_PT" w:bidi="pt_PT"/>
        </w:rPr>
      </w:r>
      <w:r>
        <w:rPr>
          <w:b/>
          <w:lang w:val="pt_PT" w:bidi="pt_PT"/>
        </w:rPr>
        <w:t>Na terceira cena:</w:t>
      </w:r>
      <w:r>
        <w:rPr>
          <w:lang w:val="pt_PT" w:bidi="pt_PT"/>
        </w:rPr>
        <w:t xml:space="preserve"> os israelitas clamam a Yahweh pedindo ajuda, e Yahweh diz que os israelitas devem pedir ajuda aos outros deuses que os israelitas servem.</w:t>
      </w:r>
    </w:p>
    <w:p>
      <w:pPr/>
      <w:r>
        <w:rPr>
          <w:lang w:val="pt_PT" w:bidi="pt_PT"/>
        </w:rPr>
      </w:r>
      <w:r>
        <w:rPr>
          <w:b/>
          <w:lang w:val="pt_PT" w:bidi="pt_PT"/>
        </w:rPr>
        <w:t>Na quarta cena:</w:t>
      </w:r>
      <w:r>
        <w:rPr>
          <w:lang w:val="pt_PT" w:bidi="pt_PT"/>
        </w:rPr>
        <w:t xml:space="preserve"> os israelitas clamam a Yahweh pedindo ajuda pela segunda vez. Os israelitas deixam de seguir os outros deuses das nações ao seu redor. Yahweh fica cansado de ver o sofrimento dos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filisteus</w:t>
      </w:r>
    </w:p>
    <w:p>
      <w:pPr>
        <w:pStyle w:val="ListBullet"/>
        <w:spacing w:line="240" w:lineRule="auto"/>
        <w:ind w:left="720"/>
      </w:pPr>
      <w:r>
        <w:rPr>
          <w:lang w:val="pt_PT" w:bidi="pt_PT"/>
        </w:rPr>
      </w:r>
      <w:r>
        <w:rPr>
          <w:lang w:val="pt_PT" w:bidi="pt_PT"/>
        </w:rPr>
        <w:t>E os amonitas.</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antes dessa passagem, Israel experimentou um tempo de paz sob os juízes Tolá e Jair. Lembrem-se de que nessa passagem, os israelitas fazem o mal, e Yahweh permite que os amonitas oprimam os israelitas. Os israelitas clamam a Yahweh pedindo ajuda, mas Yahweh diz que os israelitas devem pedir ajuda aos outros deuses que os israelitas servem. Os israelitas sofrem muito nessa passagem.</w:t>
      </w:r>
    </w:p>
    <w:p>
      <w:pPr/>
      <w:r>
        <w:rPr>
          <w:lang w:val="pt_PT" w:bidi="pt_PT"/>
        </w:rPr>
      </w:r>
      <w:r>
        <w:rPr>
          <w:lang w:val="pt_PT" w:bidi="pt_PT"/>
        </w:rPr>
        <w:t>A primeira cena começa de uma maneira semelhante a outras passagens no livro de Juízes quando diz: "Os israelitas fizeram o mal novamente aos olhos de Yahweh". O mal é o oposto do bem. Quando alguém faz o mal aos olhos de Yahweh, essa pessoa não segue Yahweh ou os mandamentos de Yahweh.</w:t>
      </w:r>
    </w:p>
    <w:p>
      <w:pPr/>
      <w:r>
        <w:rPr>
          <w:lang w:val="pt_PT" w:bidi="pt_PT"/>
        </w:rPr>
      </w:r>
      <w:r>
        <w:rPr>
          <w:lang w:val="pt_PT" w:bidi="pt_PT"/>
        </w:rPr>
        <w:t>Parem aqui e discutam essa pergunta em grupo: conversem sobre um momento em que um grupo de pessoas não seguiu as instruções de seu deus ou dos seus deuses. Nesse caso, os israelitas não seguem os mandamentos de Yahweh, por isso, aquilo que os israelitas fazem Yahweh considera mal. Como vocês traduzirão a ideia de que os israelitas fazem o mal novamente aos olhos de Yahweh? Pause este áudio aqui.</w:t>
      </w:r>
    </w:p>
    <w:p>
      <w:pPr/>
      <w:r>
        <w:rPr>
          <w:lang w:val="pt_PT" w:bidi="pt_PT"/>
        </w:rPr>
      </w:r>
      <w:r>
        <w:rPr>
          <w:lang w:val="pt_PT" w:bidi="pt_PT"/>
        </w:rPr>
        <w:t>Os israelitas servem e adoram os baalins, as astarotes e os deuses de Arã, Moabe, Sidom, dos amonitas e dos filisteus. Lembrem-se de que Yahweh havia dito aos israelitas para não servir aos deuses dessas outras nações, mas para servir apenas a Yahweh. Lembrem-se de que muitas dessas nações são inimigas dos israelitas, e muitas dessas nações já governaram sobre os israelitas, então não é uma surpresa que os israelitas começassem a seguir os deuses de seus inimigos! Na língua original, a história diz que os israelitas adoravam os deuses de Arã, os deuses de Moabe, os deuses de Sidom, os deuses dos amonitas e os deuses dos filisteus. Cada uma dessas nações tinha deuses diferentes, e os israelitas adoravam esses tipos diferentes de deuses.</w:t>
      </w:r>
    </w:p>
    <w:p>
      <w:pPr/>
      <w:r>
        <w:rPr>
          <w:lang w:val="pt_PT" w:bidi="pt_PT"/>
        </w:rPr>
      </w:r>
      <w:r>
        <w:rPr>
          <w:lang w:val="pt_PT" w:bidi="pt_PT"/>
        </w:rPr>
        <w:t>Parem aqui e discutam essa pergunta em grupo: enquanto vocês pensam em listar esses deuses diferentes, qual é a maneira mais natural de fazê-lo em seu idioma? Pause este áudio aqui.</w:t>
      </w:r>
    </w:p>
    <w:p>
      <w:pPr/>
      <w:r>
        <w:rPr>
          <w:lang w:val="pt_PT" w:bidi="pt_PT"/>
        </w:rPr>
      </w:r>
      <w:r>
        <w:rPr>
          <w:lang w:val="pt_PT" w:bidi="pt_PT"/>
        </w:rPr>
        <w:t>Na segunda cena, Yahweh fica irado com os israelitas porque eles seguem esses outros deuses. Na língua original, a história diz que Yahweh queima de ira contra os israelitas. Essa é uma maneira pela qual os narradores muitas vezes falam sobre a ira de Yahweh. Yahweh muitas vezes fica irado quando vê que os israelitas não lhe obedecem.</w:t>
      </w:r>
    </w:p>
    <w:p>
      <w:pPr/>
      <w:r>
        <w:rPr>
          <w:lang w:val="pt_PT" w:bidi="pt_PT"/>
        </w:rPr>
      </w:r>
      <w:r>
        <w:rPr>
          <w:lang w:val="pt_PT" w:bidi="pt_PT"/>
        </w:rPr>
        <w:t>Parem aqui e discutam essa pergunta em grupo: conversem sobre uma vez em que um líder, ou um deus, ficou muito irado. Como vocês descreveram esse líder ou a ira de Deus? Como vocês descreverão que a ira de Yahweh se acendeu? Pause este áudio aqui.</w:t>
      </w:r>
    </w:p>
    <w:p>
      <w:pPr/>
      <w:r>
        <w:rPr>
          <w:lang w:val="pt_PT" w:bidi="pt_PT"/>
        </w:rPr>
      </w:r>
      <w:r>
        <w:rPr>
          <w:lang w:val="pt_PT" w:bidi="pt_PT"/>
        </w:rPr>
        <w:t>Yahweh entrega os israelitas às mãos, ou domínio, dos filisteus e dos amonitas. Isso significa que Yahweh permite que os filisteus e os amonitas derrotem os israelitas como se Yahweh entregasse os israelitas aos filisteus e aos amonitas. Observem que aqui a passagem menciona os filisteus primeiro e os amonitas em segundo; mas, anteriormente, quando vimos uma lista de todos os deuses que os israelitas serviam, os amonitas eram os primeiros e os filisteus eram os segundos. É provável que os amonitas apareçam em segundo lugar aqui porque o relato de como os amonitas derrotaram Israel surge em uma narrativa posterior a esta, e então a história sobre os filisteus e Sansão vem logo em seguida.</w:t>
      </w:r>
    </w:p>
    <w:p>
      <w:pPr/>
      <w:r>
        <w:rPr>
          <w:lang w:val="pt_PT" w:bidi="pt_PT"/>
        </w:rPr>
      </w:r>
      <w:r>
        <w:rPr>
          <w:lang w:val="pt_PT" w:bidi="pt_PT"/>
        </w:rPr>
        <w:t>Parem aqui e discutam essa pergunta em grupo: em sua cultura, como vocês falam sobre como alguém trai ou entrega alguém a seus inimigos para conquistar os inimigos? Como vocês traduzirão a ideia de que Yahweh entrega os israelitas às mãos dos filisteus e dos amonitas? Pause este áudio aqui.</w:t>
      </w:r>
    </w:p>
    <w:p>
      <w:pPr/>
      <w:r>
        <w:rPr>
          <w:lang w:val="pt_PT" w:bidi="pt_PT"/>
        </w:rPr>
      </w:r>
      <w:r>
        <w:rPr>
          <w:lang w:val="pt_PT" w:bidi="pt_PT"/>
        </w:rPr>
        <w:t>Lembrem-se de que os amonitas despedaçam e esmagam os israelitas, assim como uma pessoa quebra e depois esmaga um pedaço de cerâmica ou vidro. Isso provavelmente acontece logo depois que Yahweh entrega os israelitas aos amonitas. Isso significa que os amonitas atacaram os israelitas e derrotaram completamente os israelitas. As palavras "despedaçar" e "esmagar" soam semelhantes uma à outra na língua original, e juntas essas palavras enfatizam o quão terrivelmente os amonitas derrotam e oprimem os israelitas. Outras maneiras de traduzir "despedaçar e esmagar" são "oprimir impiedosamente" ou "derrotar e oprimir completamente".</w:t>
      </w:r>
    </w:p>
    <w:p>
      <w:pPr/>
      <w:r>
        <w:rPr>
          <w:lang w:val="pt_PT" w:bidi="pt_PT"/>
        </w:rPr>
      </w:r>
      <w:r>
        <w:rPr>
          <w:lang w:val="pt_PT" w:bidi="pt_PT"/>
        </w:rPr>
        <w:t>Parem aqui e discutam essa pergunta em grupo: como vocês traduzirão essa parte da passagem em que os amonitas despedaçam e esmagam os israelitas? Pause este áudio aqui.</w:t>
      </w:r>
    </w:p>
    <w:p>
      <w:pPr/>
      <w:r>
        <w:rPr>
          <w:lang w:val="pt_PT" w:bidi="pt_PT"/>
        </w:rPr>
      </w:r>
      <w:r>
        <w:rPr>
          <w:lang w:val="pt_PT" w:bidi="pt_PT"/>
        </w:rPr>
        <w:t>Em seguida, vemos informações de contexto de que os amonitas oprimiram os israelitas por 18 anos no lado leste do Rio Jordão. Lembrem-se de que isso inclui a região chamada Gileade, na terra dos amorreus.</w:t>
      </w:r>
    </w:p>
    <w:p>
      <w:pPr/>
      <w:r>
        <w:rPr>
          <w:lang w:val="pt_PT" w:bidi="pt_PT"/>
        </w:rPr>
      </w:r>
      <w:r>
        <w:rPr>
          <w:lang w:val="pt_PT" w:bidi="pt_PT"/>
        </w:rPr>
        <w:t>Parem aqui e discutam esta pergunta em grupo: contem uma história que inclua alguns detalhes de contexto sobre algumas das ações e onde elas acontecem. Como vocês incluem essa informação na história? Pause este áudio aqui.</w:t>
      </w:r>
    </w:p>
    <w:p>
      <w:pPr/>
      <w:r>
        <w:rPr>
          <w:lang w:val="pt_PT" w:bidi="pt_PT"/>
        </w:rPr>
      </w:r>
      <w:r>
        <w:rPr>
          <w:lang w:val="pt_PT" w:bidi="pt_PT"/>
        </w:rPr>
        <w:t>Depois de 18 anos, os amonitas atravessam o rio Jordão e também vêm para atacar as tribos israelitas no lado oeste do rio Jordão. Essas são as tribos de Judá, Benjamim e Efraim. Aqui o narrador chama a tribo de Efraim de casa de Efraim, mas essa é apenas outra maneira de chamar a tribo de Efraim. Lembrem-se de que esses ataques em ambos os lados do rio Jordão tornaram a vida dos israelitas miserável.</w:t>
      </w:r>
    </w:p>
    <w:p>
      <w:pPr/>
      <w:r>
        <w:rPr>
          <w:lang w:val="pt_PT" w:bidi="pt_PT"/>
        </w:rPr>
      </w:r>
      <w:r>
        <w:rPr>
          <w:lang w:val="pt_PT" w:bidi="pt_PT"/>
        </w:rPr>
        <w:t>Parem aqui em grupo e olhem para um mapa que inclui o rio Jordão, Gileade e a terra das tribos de Judá, Benjamim e Efraim, se necessário. Pause este áudio aqui.</w:t>
      </w:r>
    </w:p>
    <w:p>
      <w:pPr/>
      <w:r>
        <w:rPr>
          <w:lang w:val="pt_PT" w:bidi="pt_PT"/>
        </w:rPr>
      </w:r>
      <w:r>
        <w:rPr>
          <w:lang w:val="pt_PT" w:bidi="pt_PT"/>
        </w:rPr>
        <w:t>Além disso, parem aqui e discutam essa pergunta em grupo: como vocês contam uma história onde muitos anos se passam entre os acontecimentos? Contem uma história que inclua coisas que acontecem com muitos anos de diferença entre si. Pause este áudio aqui.</w:t>
      </w:r>
    </w:p>
    <w:p>
      <w:pPr/>
      <w:r>
        <w:rPr>
          <w:lang w:val="pt_PT" w:bidi="pt_PT"/>
        </w:rPr>
      </w:r>
      <w:r>
        <w:rPr>
          <w:lang w:val="pt_PT" w:bidi="pt_PT"/>
        </w:rPr>
        <w:t>A terceira e quarta cenas são semelhantes porque ambas começam quando os israelitas clamam a Yahweh pedindo ajuda, e ambas terminam quando Yahweh responde. No início da terceira cena, os israelitas oram e pedem a Yahweh que salve os israelitas. Os israelitas dizem a Yahweh que eles pecaram ou fizeram coisas erradas contra Yahweh. Então os israelitas mencionam as duas formas específicas pelas quais os israelitas pecaram: os israelitas abandonaram Yahweh, e os israelitas serviram aos baalins, ou deuses das regiões que cercam os israelitas. Lembrem-se de que essa é a única vez no livro de Juízes em que o povo de Israel diz que o povo pecou, e então o povo lista maneiras específicas de como pecou contra Yahweh.</w:t>
      </w:r>
    </w:p>
    <w:p>
      <w:pPr/>
      <w:r>
        <w:rPr>
          <w:lang w:val="pt_PT" w:bidi="pt_PT"/>
        </w:rPr>
      </w:r>
      <w:r>
        <w:rPr>
          <w:lang w:val="pt_PT" w:bidi="pt_PT"/>
        </w:rPr>
        <w:t>Parem aqui e discutam essa pergunta em grupo: como vocês mostrarão em sua tradução que primeiro os israelitas dizem que pecaram, e em seguida, os israelitas contam as duas maneiras que os israelitas pecaram contra Yahweh? Pause este áudio aqui.</w:t>
      </w:r>
    </w:p>
    <w:p>
      <w:pPr/>
      <w:r>
        <w:rPr>
          <w:lang w:val="pt_PT" w:bidi="pt_PT"/>
        </w:rPr>
      </w:r>
      <w:r>
        <w:rPr>
          <w:lang w:val="pt_PT" w:bidi="pt_PT"/>
        </w:rPr>
        <w:t>O restante da terceira cena é a resposta de Yahweh aos israelitas. Yahweh está irado com os israelitas, e Yahweh repreende duramente os israelitas, dizendo que o que eles fizeram é errado. Yahweh não promete resgatar os israelitas desta vez como Yahweh fez outras vezes em que os israelitas clamavam a ele pedindo ajuda.</w:t>
      </w:r>
    </w:p>
    <w:p>
      <w:pPr/>
      <w:r>
        <w:rPr>
          <w:lang w:val="pt_PT" w:bidi="pt_PT"/>
        </w:rPr>
      </w:r>
      <w:r>
        <w:rPr>
          <w:lang w:val="pt_PT" w:bidi="pt_PT"/>
        </w:rPr>
        <w:t>Primeiro, Yahweh faz aos israelitas uma pergunta. Yahweh já sabe que a resposta a essa pergunta é "sim", mas Yahweh faz a pergunta para mostrar aos israelitas que ele salvou os israelitas das mãos de seus inimigos, ou resgatou os israelitas, toda vez que os israelitas clamavam pedindo a ajuda de Yahweh. Yahweh lembra aos israelitas como Yahweh salvou os israelitas de seus inimigos sete vezes. Yahweh salvou os israelitas dos egípcios, dos amorreus, dos amonitas, dos filisteus, dos sidônios, dos moanitas e dos amalequitas.</w:t>
      </w:r>
    </w:p>
    <w:p>
      <w:pPr/>
      <w:r>
        <w:rPr>
          <w:lang w:val="pt_PT" w:bidi="pt_PT"/>
        </w:rPr>
      </w:r>
      <w:r>
        <w:rPr>
          <w:lang w:val="pt_PT" w:bidi="pt_PT"/>
        </w:rPr>
        <w:t>Parem aqui e discutam essa pergunta em grupo: seria melhor traduzir as maneiras como Yahweh salvou Israel como uma pergunta ou como uma declaração? Por exemplo:</w:t>
      </w:r>
    </w:p>
    <w:p>
      <w:pPr/>
      <w:r>
        <w:rPr>
          <w:lang w:val="pt_PT" w:bidi="pt_PT"/>
        </w:rPr>
      </w:r>
      <w:r>
        <w:rPr>
          <w:lang w:val="pt_PT" w:bidi="pt_PT"/>
        </w:rPr>
        <w:t>Além disso, parem aqui em grupo e olhem novamente para um mapa das localizações prováveis dos egípcios, dos amorreus, dos filisteus, dos sidônios, dos moanitas e dos amalequitas, se necessário. Pause este áudio aqui.</w:t>
      </w:r>
    </w:p>
    <w:p>
      <w:pPr/>
      <w:r>
        <w:rPr>
          <w:lang w:val="pt_PT" w:bidi="pt_PT"/>
        </w:rPr>
      </w:r>
      <w:r>
        <w:rPr>
          <w:lang w:val="pt_PT" w:bidi="pt_PT"/>
        </w:rPr>
        <w:t>Yahweh diz que as duas razões pelas quais Yahweh não salvará os israelitas desta vez são porque os israelitas abandonaram Yahweh, e os israelitas serviram a outros deuses. Essas são as mesmas duas coisas que os israelitas disseram que os israelitas fizeram.</w:t>
      </w:r>
    </w:p>
    <w:p>
      <w:pPr/>
      <w:r>
        <w:rPr>
          <w:lang w:val="pt_PT" w:bidi="pt_PT"/>
        </w:rPr>
      </w:r>
      <w:r>
        <w:rPr>
          <w:lang w:val="pt_PT" w:bidi="pt_PT"/>
        </w:rPr>
        <w:t>Na última parte da terceira cena, Yahweh diz aos israelitas que eles devem ir pedir ajuda aos outros deuses que os israelitas servem. Lembrem-se de que Yahweh não pensa que esses outros deuses podem ajudar os israelitas, mas os israelitas escolheram esses deuses agora, e esses deuses devem ser aqueles a quem os israelitas pedem ajuda em vez de Yahweh. Por que os israelitas escolheriam servir a deuses que não podem ajudá-los? Yahweh está irado e desapontado pelo fato de os israelitas terem abandonado Yahweh e servirem a outros deuses, e Yahweh quer mostrar aos israelitas como os deuses que eles agora servem são impotentes para salvar os israelitas.</w:t>
      </w:r>
    </w:p>
    <w:p>
      <w:pPr/>
      <w:r>
        <w:rPr>
          <w:lang w:val="pt_PT" w:bidi="pt_PT"/>
        </w:rPr>
      </w:r>
      <w:r>
        <w:rPr>
          <w:lang w:val="pt_PT" w:bidi="pt_PT"/>
        </w:rPr>
        <w:t>Parem aqui e discutam essa pergunta em grupo: como vocês traduzirão o que Yahweh diz a Israel sobre como Israel deve ir pedir ajuda aos outros deuses que os israelitas servem? Pause este áudio aqui.</w:t>
      </w:r>
    </w:p>
    <w:p>
      <w:pPr/>
      <w:r>
        <w:rPr>
          <w:lang w:val="pt_PT" w:bidi="pt_PT"/>
        </w:rPr>
      </w:r>
      <w:r>
        <w:rPr>
          <w:lang w:val="pt_PT" w:bidi="pt_PT"/>
        </w:rPr>
        <w:t>No início da quarta cena, os israelitas não vão pedir ajuda a seus outros deuses. Em vez disso, os israelitas repetem sua confissão a Yahweh, e desta vez os israelitas também destroem ou se livram de seus ídolos. Esses ídolos são os objetos que os israelitas usam para representar os deuses que os israelitas servem.</w:t>
      </w:r>
    </w:p>
    <w:p>
      <w:pPr/>
      <w:r>
        <w:rPr>
          <w:lang w:val="pt_PT" w:bidi="pt_PT"/>
        </w:rPr>
      </w:r>
      <w:r>
        <w:rPr>
          <w:lang w:val="pt_PT" w:bidi="pt_PT"/>
        </w:rPr>
        <w:t>Primeiro, os israelitas clamam a Yahweh pedindo ajuda novamente. Novamente, os israelitas dizem: “Pecamos!” Os israelitas não repetem as duas formas pelas quais pecaram novamente. Os israelitas pedem a Yahweh que, por favor, faça o que Yahweh quiser para punir os israelitas, mas por favor salve os israelitas hoje! Na língua original, a história diz: "Faça o que parece certo a seus olhos". Isso significa que os israelitas querem que Yahweh faça o que Yahweh pensa que é bom para puni-los porque os israelitas sabem que merecem punição de Yahweh por como abandonaram Yahweh e serviram a outros deuses.</w:t>
      </w:r>
    </w:p>
    <w:p>
      <w:pPr/>
      <w:r>
        <w:rPr>
          <w:lang w:val="pt_PT" w:bidi="pt_PT"/>
        </w:rPr>
      </w:r>
      <w:r>
        <w:rPr>
          <w:lang w:val="pt_PT" w:bidi="pt_PT"/>
        </w:rPr>
        <w:t>Então, os israelitas jogam fora seus outros deuses e servem a Yahweh. Algumas pessoas pensam que essa ação mostra que os israelitas são genuínos e querem verdadeiramente servir a Yahweh. Lembrem-se de que outras pessoas pensam que é possível que os israelitas retornem para servir aos outros deuses dos israelitas assim que Yahweh os resgatar, e que os israelitas não sejam sinceros em sua confissão.</w:t>
      </w:r>
    </w:p>
    <w:p>
      <w:pPr/>
      <w:r>
        <w:rPr>
          <w:lang w:val="pt_PT" w:bidi="pt_PT"/>
        </w:rPr>
      </w:r>
      <w:r>
        <w:rPr>
          <w:lang w:val="pt_PT" w:bidi="pt_PT"/>
        </w:rPr>
        <w:t>Finalmente, a última parte da quarta cena conta a reação de Yahweh às palavras e ações dos israelitas. Lembrem-se de que essa parte é difícil de entender. Algumas pessoas pensam que essa parte significa que Yahweh acredita que os israelitas são genuínos em seu arrependimento, mas outras pessoas pensam que mostra que Yahweh está irritado ou impaciente com Israel. Mesmo que os israelitas tenham se livrado de seus outros deuses, Yahweh pode pensar que os israelitas retornarão a seus outros deuses assim que Yahweh salvar os israelitas dos amonitas. Lembrem-se de que a língua original diz: "Seu espírito ficou impaciente com o sofrimento de Israel".</w:t>
      </w:r>
    </w:p>
    <w:p>
      <w:pPr/>
      <w:r>
        <w:rPr>
          <w:lang w:val="pt_PT" w:bidi="pt_PT"/>
        </w:rPr>
      </w:r>
      <w:r>
        <w:rPr>
          <w:lang w:val="pt_PT" w:bidi="pt_PT"/>
        </w:rPr>
        <w:t>Parem aqui e discutam essa pergunta em grupo: como vocês traduzirão a reação de Yahweh às palavras e ações dos israelitas? Se possível, tente traduzir essa parte para que seja possível que Yahweh tenha sentido verdadeiramente pena dos israelitas, ou que Yahweh tenha ficado irritado e impaciente com os israelitas.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10.6–16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filisteus</w:t>
      </w:r>
    </w:p>
    <w:p>
      <w:pPr>
        <w:pStyle w:val="ListBullet"/>
        <w:spacing w:line="240" w:lineRule="auto"/>
        <w:ind w:left="720"/>
      </w:pPr>
      <w:r>
        <w:rPr>
          <w:lang w:val="pt_PT" w:bidi="pt_PT"/>
        </w:rPr>
      </w:r>
      <w:r>
        <w:rPr>
          <w:lang w:val="pt_PT" w:bidi="pt_PT"/>
        </w:rPr>
        <w:t>E os amonitas.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israelitas fazem o mal novamente diante dos olhos de Yahweh. Os israelitas adoram e servem a outros deuses. Os israelitas servem aos baalins, às astarotes e aos deuses da Síria, Sidom, Moabe, dos amonitas e dos filisteus. Os israelitas abandonam e não servem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está irado com os israelitas porque eles abandonaram Yahweh e servem a outros deuses. Yahweh permite que os filisteus e os amonitas ataquem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amonitas destroem os exércitos israelitas naquele ano e derrotam totalmente o povo israelita. Por 18 anos, os amonitas oprimem os israelitas no lado leste do rio Jordão, em Gileade, a terra dos amorreus. Então, os amonitas atravessam o rio Jordão e lutam contra as tribos israelitas de Judá, Benjamim e a casa, ou família, de Efraim. O povo de Israel sofre muito.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amonitas: “O que vocês estão sentindo ou pensando?” As pessoas podem responder coisas como:</w:t>
      </w:r>
    </w:p>
    <w:p>
      <w:pPr>
        <w:pStyle w:val="ListBullet"/>
        <w:spacing w:line="240" w:lineRule="auto"/>
        <w:ind w:left="720"/>
      </w:pPr>
      <w:r>
        <w:rPr>
          <w:lang w:val="pt_PT" w:bidi="pt_PT"/>
        </w:rPr>
      </w:r>
      <w:r>
        <w:rPr>
          <w:lang w:val="pt_PT" w:bidi="pt_PT"/>
        </w:rPr>
        <w:t>Além disso, 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clamam a Yahweh pedindo ajuda. Os israelitas dizem: "Pecamos contra ti. Não seguimos mais você, nosso Deus, e servimos aos baalins".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aos israelitas: "Eu salvei vocês dos egípcios, dos amorreus, dos amonitas, dos filisteus, dos sidônios, dos amalequitas e dos moabitas no passado. Lembrem-se de que, todas as vezes, vocês clamaram pedindo ajuda, e eu resgatei vocês de cada um desses grupos de pessoas. Mas agora vocês me abandonaram e adoraram outros deuses. Desta vez, não salvarei vocês de seus inimigos. Vocês devem ir pedir aos deuses que vocês escolheram. Deixem esses deuses salvarem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dizem a Yahweh novamente: "Pecamos. Por favor, nos puna da maneira que quiser. Mas por favor, resgate-nos agora!" Os israelitas se livram de seus outros deuses, e começam a seguir Yahweh novamente. Yahweh se cansa de ver o quanto os israelitas sofrem.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Além disso, pergunte à pessoa que interpreta Yahweh: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10.6–16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w:t>
      </w:r>
      <w:r>
        <w:rPr>
          <w:b/>
          <w:lang w:val="pt_PT" w:bidi="pt_PT"/>
        </w:rPr>
        <w:t>israelitas</w:t>
      </w:r>
      <w:r>
        <w:rPr>
          <w:lang w:val="pt_PT" w:bidi="pt_PT"/>
        </w:rPr>
        <w:t xml:space="preserve"> fazem o </w:t>
      </w:r>
      <w:r>
        <w:rPr>
          <w:b/>
          <w:lang w:val="pt_PT" w:bidi="pt_PT"/>
        </w:rPr>
        <w:t>mal</w:t>
      </w:r>
      <w:r>
        <w:rPr>
          <w:lang w:val="pt_PT" w:bidi="pt_PT"/>
        </w:rPr>
        <w:t xml:space="preserve"> aos olhos de </w:t>
      </w:r>
      <w:r>
        <w:rPr>
          <w:b/>
          <w:lang w:val="pt_PT" w:bidi="pt_PT"/>
        </w:rPr>
        <w:t>Yahweh</w:t>
      </w:r>
      <w:r>
        <w:rPr>
          <w:lang w:val="pt_PT" w:bidi="pt_PT"/>
        </w:rPr>
        <w:t xml:space="preserve"> novamente. Yahweh é o nome pessoal de Deus. Os israelitas são as 12 tribos, os descendentes de Jacó, que Yahweh escolheu. Essa passagem inclui tanto os israelitas quanto </w:t>
      </w:r>
      <w:r>
        <w:rPr>
          <w:b/>
          <w:lang w:val="pt_PT" w:bidi="pt_PT"/>
        </w:rPr>
        <w:t>Israel</w:t>
      </w:r>
      <w:r>
        <w:rPr>
          <w:lang w:val="pt_PT" w:bidi="pt_PT"/>
        </w:rPr>
        <w:t>. Aqui, ambos se referem ao povo de Israel, os israelitas. O único lugar onde essa passagem usa o termo Israel é onde diz que Yahweh ficou impaciente com o sofrimento de Israel. Alguém que faz o mal não obedece a Yahweh. Traduzam essa descrição de como os israelitas fazem o mal aos olhos de Yahweh da mesma maneira que vocês fizeram em passagens anteriores. Para mais informações sobre Israel, israelitas, mal e Yahweh, consultem o Glossário Mestre.</w:t>
      </w:r>
    </w:p>
    <w:p>
      <w:pPr/>
      <w:r>
        <w:rPr>
          <w:lang w:val="pt_PT" w:bidi="pt_PT"/>
        </w:rPr>
      </w:r>
      <w:r>
        <w:rPr>
          <w:lang w:val="pt_PT" w:bidi="pt_PT"/>
        </w:rPr>
        <w:t xml:space="preserve">Os israelitas servem, ou </w:t>
      </w:r>
      <w:r>
        <w:rPr>
          <w:b/>
          <w:lang w:val="pt_PT" w:bidi="pt_PT"/>
        </w:rPr>
        <w:t>adoram</w:t>
      </w:r>
      <w:r>
        <w:rPr>
          <w:lang w:val="pt_PT" w:bidi="pt_PT"/>
        </w:rPr>
        <w:t>, aos baalins e às astarotes. Quando as pessoas servem, elas realizam atos de adoração. Traduzam servir, ou adorar, da mesma maneira que vocês traduziram em passagens anteriores. Para mais informações sobre adoração verdadeira, consultem adoração no Glossário Mestre.</w:t>
      </w:r>
    </w:p>
    <w:p>
      <w:pPr/>
      <w:r>
        <w:rPr>
          <w:lang w:val="pt_PT" w:bidi="pt_PT"/>
        </w:rPr>
      </w:r>
      <w:r>
        <w:rPr>
          <w:lang w:val="pt_PT" w:bidi="pt_PT"/>
        </w:rPr>
        <w:t xml:space="preserve">Os </w:t>
      </w:r>
      <w:r>
        <w:rPr>
          <w:b/>
          <w:lang w:val="pt_PT" w:bidi="pt_PT"/>
        </w:rPr>
        <w:t>baalins</w:t>
      </w:r>
      <w:r>
        <w:rPr>
          <w:lang w:val="pt_PT" w:bidi="pt_PT"/>
        </w:rPr>
        <w:t xml:space="preserve"> e as </w:t>
      </w:r>
      <w:r>
        <w:rPr>
          <w:b/>
          <w:lang w:val="pt_PT" w:bidi="pt_PT"/>
        </w:rPr>
        <w:t>astarotes</w:t>
      </w:r>
      <w:r>
        <w:rPr>
          <w:lang w:val="pt_PT" w:bidi="pt_PT"/>
        </w:rPr>
        <w:t xml:space="preserve"> são os </w:t>
      </w:r>
      <w:r>
        <w:rPr>
          <w:b/>
          <w:lang w:val="pt_PT" w:bidi="pt_PT"/>
        </w:rPr>
        <w:t>deuses</w:t>
      </w:r>
      <w:r>
        <w:rPr>
          <w:lang w:val="pt_PT" w:bidi="pt_PT"/>
        </w:rPr>
        <w:t xml:space="preserve"> das outras nações ao redor de Israel. Os israelitas também servem aos deuses de Arã, Moabe, Sidom, dos amonitas e dos filisteus. Esses são os falsos deuses dessa região, e não o único Deus verdadeiro. As pessoas usavam estátuas de madeira ou metal chamadas ídolos para representar esses deuses. Traduzam Baal, Astarote e deuses da mesma forma que vocês traduziram em passagens anteriores. Para mais informações sobre Baal e deuses, consultem o Glossário Mestre.</w:t>
      </w:r>
    </w:p>
    <w:p>
      <w:pPr/>
      <w:r>
        <w:rPr>
          <w:lang w:val="pt_PT" w:bidi="pt_PT"/>
        </w:rPr>
      </w:r>
      <w:r>
        <w:rPr>
          <w:lang w:val="pt_PT" w:bidi="pt_PT"/>
        </w:rPr>
        <w:t xml:space="preserve">Os amonitas oprimiram os israelitas por 18 anos no lado leste do </w:t>
      </w:r>
      <w:r>
        <w:rPr>
          <w:b/>
          <w:lang w:val="pt_PT" w:bidi="pt_PT"/>
        </w:rPr>
        <w:t>rio Jordão</w:t>
      </w:r>
      <w:r>
        <w:rPr>
          <w:lang w:val="pt_PT" w:bidi="pt_PT"/>
        </w:rPr>
        <w:t>. O rio Jordão é um rio que atravessa Israel do norte ao sul. A região a leste do rio Jordão é a terra dos amorreus, que viviam lá antes dos israelitas virem. As pessoas também chamaram essa terra de Gileade. Para mais informações sobre o Rio Jordão, consultem o Glossário Mestre.</w:t>
      </w:r>
    </w:p>
    <w:p>
      <w:pPr/>
      <w:r>
        <w:rPr>
          <w:lang w:val="pt_PT" w:bidi="pt_PT"/>
        </w:rPr>
      </w:r>
      <w:r>
        <w:rPr>
          <w:lang w:val="pt_PT" w:bidi="pt_PT"/>
        </w:rPr>
        <w:t>Os amonitas atravessaram o rio Jordão para lutar contra as tribos de Judá, Benjamim e Efraim. A "</w:t>
      </w:r>
      <w:r>
        <w:rPr>
          <w:b/>
          <w:lang w:val="pt_PT" w:bidi="pt_PT"/>
        </w:rPr>
        <w:t>casa</w:t>
      </w:r>
      <w:r>
        <w:rPr>
          <w:lang w:val="pt_PT" w:bidi="pt_PT"/>
        </w:rPr>
        <w:t xml:space="preserve"> de Efraim" significa todas as pessoas que pertencem à tribo de Efraim. Traduzam casa da mesma maneira que vocês traduziram em passagens anteriores.</w:t>
      </w:r>
    </w:p>
    <w:p>
      <w:pPr/>
      <w:r>
        <w:rPr>
          <w:lang w:val="pt_PT" w:bidi="pt_PT"/>
        </w:rPr>
      </w:r>
      <w:r>
        <w:rPr>
          <w:lang w:val="pt_PT" w:bidi="pt_PT"/>
        </w:rPr>
        <w:t xml:space="preserve">Os israelitas clamam a Yahweh. Os israelitas dizem que pecaram. </w:t>
      </w:r>
      <w:r>
        <w:rPr>
          <w:b/>
          <w:lang w:val="pt_PT" w:bidi="pt_PT"/>
        </w:rPr>
        <w:t>Pecado</w:t>
      </w:r>
      <w:r>
        <w:rPr>
          <w:lang w:val="pt_PT" w:bidi="pt_PT"/>
        </w:rPr>
        <w:t xml:space="preserve"> significa fazer ações erradas contra Yahweh e não obedecer às leis de Yahweh. Para mais informações sobre pecado, consulte o Glossário Mestre.</w:t>
      </w:r>
    </w:p>
    <w:p>
      <w:pPr/>
      <w:r>
        <w:rPr>
          <w:lang w:val="pt_PT" w:bidi="pt_PT"/>
        </w:rPr>
      </w:r>
      <w:r>
        <w:rPr>
          <w:lang w:val="pt_PT" w:bidi="pt_PT"/>
        </w:rPr>
        <w:t>Parem aqui e discutam essa pergunta em grupo: como vocês traduzirão pecado nessa passagem? Traduzam pecado da mesma forma que vocês traduziram em outras partes do Antigo Testamento. Pause este áudio aqui.</w:t>
      </w:r>
    </w:p>
    <w:p>
      <w:pPr/>
      <w:r>
        <w:rPr>
          <w:lang w:val="pt_PT" w:bidi="pt_PT"/>
        </w:rPr>
      </w:r>
      <w:r>
        <w:rPr>
          <w:lang w:val="pt_PT" w:bidi="pt_PT"/>
        </w:rPr>
        <w:t xml:space="preserve">Os israelitas também dizem que abandonaram seu </w:t>
      </w:r>
      <w:r>
        <w:rPr>
          <w:b/>
          <w:lang w:val="pt_PT" w:bidi="pt_PT"/>
        </w:rPr>
        <w:t>Deus</w:t>
      </w:r>
      <w:r>
        <w:rPr>
          <w:lang w:val="pt_PT" w:bidi="pt_PT"/>
        </w:rPr>
        <w:t>. Esse é o termo mais geral usado para Deus. Traduzam Deus da mesma forma que vocês traduziram em passagens anteriores. Para mais informações sobre Deus,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10:17–11:11</w:t>
      </w:r>
      <w:r>
        <w:rPr>
          <w:lang w:val="pt_PT" w:bidi="pt_PT"/>
        </w:rPr>
      </w:r>
    </w:p>
    <w:p>
      <w:pPr>
        <w:pStyle w:val="Heading3"/>
      </w:pPr>
      <w:r>
        <w:rPr>
          <w:lang w:val="pt_PT" w:bidi="pt_PT"/>
        </w:rPr>
        <w:t>Ouvir e Sentir</w:t>
      </w:r>
    </w:p>
    <w:p>
      <w:pPr/>
      <w:r>
        <w:rPr>
          <w:lang w:val="pt_PT" w:bidi="pt_PT"/>
        </w:rPr>
      </w:r>
      <w:r>
        <w:rPr>
          <w:lang w:val="pt_PT" w:bidi="pt_PT"/>
        </w:rPr>
        <w:t>Nesta etapa, ouçam Juízes 10.17–11.11 e guardem em seus corações.</w:t>
      </w:r>
    </w:p>
    <w:p>
      <w:pPr/>
      <w:r>
        <w:rPr>
          <w:lang w:val="pt_PT" w:bidi="pt_PT"/>
        </w:rPr>
      </w:r>
      <w:r>
        <w:rPr>
          <w:lang w:val="pt_PT" w:bidi="pt_PT"/>
        </w:rPr>
        <w:t>Ouçam uma versão em áudio de Juízes 10.17–11.11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10.17–11.11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os israelitas abandonaram Yahweh, então ele deixou os amonitas atacarem os israelitas. Os israelitas clamaram a Yahweh pedindo ajuda, mas ele não resgatou os israelitas, provavelmente porque Yahweh sabia que os israelitas sempre retornavam para seguir outros deuses. Agora, os amonitas se preparam para a batalha em Gileade, e os israelitas procuram alguém que os lidere na batalha contra os amonitas. Jefté, de Gileade, concorda em liderar os israelitas na batalha.</w:t>
      </w:r>
    </w:p>
    <w:p>
      <w:pPr/>
      <w:r>
        <w:rPr>
          <w:lang w:val="pt_PT" w:bidi="pt_PT"/>
        </w:rPr>
      </w:r>
      <w:r>
        <w:rPr>
          <w:lang w:val="pt_PT" w:bidi="pt_PT"/>
        </w:rPr>
        <w:t>À medida que a passagem começa, os líderes dos amonitas convocam seus homens para lutar. Os amonitas são as pessoas que vivem a leste do rio Jordão. Os amonitas oprimiram os israelitas por 18 anos. Os amonitas acampam em Gileade, ou seja, montam suas tendas enquanto se preparam para a batalha contra os israelitas. Gileade é a terra a leste do rio Jordão. Os israelitas também se reúnem para se preparar para a batalha, mas eles não têm um líder principal. É importante que todos os israelitas ajudem a lutar contra os amonitas, porque se os amonitas conquistarem Gileade, os amonitas também poderiam conquistar o resto de Israel. Os israelitas acampam em Mispa, que é uma cidade na região de Gileade. Na língua original, Mispa significa "torre de vigia".</w:t>
      </w:r>
    </w:p>
    <w:p>
      <w:pPr/>
      <w:r>
        <w:rPr>
          <w:lang w:val="pt_PT" w:bidi="pt_PT"/>
        </w:rPr>
      </w:r>
      <w:r>
        <w:rPr>
          <w:lang w:val="pt_PT" w:bidi="pt_PT"/>
        </w:rPr>
        <w:t>Parem aqui em grupo e olhem para um mapa que mostra Gileade e Mispa. Pause este áudio aqui.</w:t>
      </w:r>
    </w:p>
    <w:p>
      <w:pPr/>
      <w:r>
        <w:rPr>
          <w:lang w:val="pt_PT" w:bidi="pt_PT"/>
        </w:rPr>
      </w:r>
      <w:r>
        <w:rPr>
          <w:lang w:val="pt_PT" w:bidi="pt_PT"/>
        </w:rPr>
        <w:t>Embora todos os israelitas se reúnam, são os líderes de Gileade especificamente que perguntam uns aos outros quem pode liderá-los contra os amonitas. Isso provavelmente é porque os líderes de Gileade são israelitas que vivem na terra de Gileade, que incluía a terra das tribos de Rúben, Gade e Manassés. Os líderes de Gileade dizem que quem puder liderá-los contra os amonitas se tornará o governante de todas as pessoas que vivem em Gileade. Em outras partes do livro de Juízes, os israelitas pedem ajuda a Yahweh, e Yahweh fornece alguém para salvar os israelitas de seus inimigos. Aqui, os israelitas não pedem ajuda a Yahweh, e eles tentam encontrar alguém para os salvar.</w:t>
      </w:r>
    </w:p>
    <w:p>
      <w:pPr/>
      <w:r>
        <w:rPr>
          <w:lang w:val="pt_PT" w:bidi="pt_PT"/>
        </w:rPr>
      </w:r>
      <w:r>
        <w:rPr>
          <w:lang w:val="pt_PT" w:bidi="pt_PT"/>
        </w:rPr>
        <w:t>Mais tarde nesta história, os líderes de Gileade pedirão a um homem chamado Jefté que os lidere na batalha. Primeiro, aprendemos sobre a história de Jefté. Jefté era o filho de um homem chamado Gileade, e Jefté era um guerreiro corajoso. A mãe de Jefté era uma prostituta. Uma prostituta é alguém a quem uma pessoa dá dinheiro em troca de sexo. O pai de Jefté, Gileade, tinha uma esposa e filhos. Esses filhos, os meio-irmãos de Jefté, forçaram Jefté a se afastar da casa de sua família quando Jefté cresceu porque não queriam que Jefté obtivesse uma herança de seu pai. Uma herança é o dinheiro ou propriedade do pai que seus filhos recebem quando seu pai morre.</w:t>
      </w:r>
    </w:p>
    <w:p>
      <w:pPr/>
      <w:r>
        <w:rPr>
          <w:lang w:val="pt_PT" w:bidi="pt_PT"/>
        </w:rPr>
      </w:r>
      <w:r>
        <w:rPr>
          <w:lang w:val="pt_PT" w:bidi="pt_PT"/>
        </w:rPr>
        <w:t>Parem aqui e discutam essa questão em grupo: conversem sobre uma ocasião em que alguém forçou outro membro da família a deixar a casa da família. Por que eles fizeram o membro da família deles sair? Como o membro da família se sentiu quando teve que sair? Pause este áudio aqui.</w:t>
      </w:r>
    </w:p>
    <w:p>
      <w:pPr/>
      <w:r>
        <w:rPr>
          <w:lang w:val="pt_PT" w:bidi="pt_PT"/>
        </w:rPr>
      </w:r>
      <w:r>
        <w:rPr>
          <w:lang w:val="pt_PT" w:bidi="pt_PT"/>
        </w:rPr>
        <w:t>Os meio-irmãos de Jefté disseram que ele não merecia uma herança porque a mãe de Jefté era uma prostituta. De acordo com a lei israelita, apenas os filhos de um marido e de uma esposa que eram casados poderiam obter uma herança quando o pai falecesse. Portanto, Jefté, como filho de uma prostituta, não poderia obter uma herança de seu pai, Gileade.</w:t>
      </w:r>
    </w:p>
    <w:p>
      <w:pPr/>
      <w:r>
        <w:rPr>
          <w:lang w:val="pt_PT" w:bidi="pt_PT"/>
        </w:rPr>
      </w:r>
      <w:r>
        <w:rPr>
          <w:lang w:val="pt_PT" w:bidi="pt_PT"/>
        </w:rPr>
        <w:t>Parem aqui e discutam essa questão em grupo: quem recebe uma herança em sua cultura depois que um pai ou uma mãe morre? Quais são alguns exemplos de situações em que alguém pode não ser capaz de receber sua herança depois que seu pai ou mãe morre? Pause este áudio aqui.</w:t>
      </w:r>
    </w:p>
    <w:p>
      <w:pPr/>
      <w:r>
        <w:rPr>
          <w:lang w:val="pt_PT" w:bidi="pt_PT"/>
        </w:rPr>
      </w:r>
      <w:r>
        <w:rPr>
          <w:lang w:val="pt_PT" w:bidi="pt_PT"/>
        </w:rPr>
        <w:t>Jefté deixou a casa de seu pai em Gileade e foi viver na terra de Tobe. "Tobe" significa "a boa terra" na língua original. Enquanto Jefté estava em Tobe, "homens vadios" começaram a seguir Jefté. Esses homens eram sem lei ou sem valor, o que provavelmente significa que eles não seguiam a lei. Isso é semelhante aos homens sem lei que seguiam Abimeleque em uma história anterior.</w:t>
      </w:r>
    </w:p>
    <w:p>
      <w:pPr/>
      <w:r>
        <w:rPr>
          <w:lang w:val="pt_PT" w:bidi="pt_PT"/>
        </w:rPr>
      </w:r>
      <w:r>
        <w:rPr>
          <w:lang w:val="pt_PT" w:bidi="pt_PT"/>
        </w:rPr>
        <w:t>Parem aqui em grupo e olhem para um mapa que inclui Gileade e Tobe. Pause este áudio aqui.</w:t>
      </w:r>
    </w:p>
    <w:p>
      <w:pPr/>
      <w:r>
        <w:rPr>
          <w:lang w:val="pt_PT" w:bidi="pt_PT"/>
        </w:rPr>
      </w:r>
      <w:r>
        <w:rPr>
          <w:lang w:val="pt_PT" w:bidi="pt_PT"/>
        </w:rPr>
        <w:t>Além disso, parem aqui e discutam esta pergunta em grupo: descrevam as pessoas que vocês consideram "sem lei". Que tipos de coisas as pessoas sem lei fazem? Pause este áudio aqui.</w:t>
      </w:r>
    </w:p>
    <w:p>
      <w:pPr/>
      <w:r>
        <w:rPr>
          <w:lang w:val="pt_PT" w:bidi="pt_PT"/>
        </w:rPr>
      </w:r>
      <w:r>
        <w:rPr>
          <w:lang w:val="pt_PT" w:bidi="pt_PT"/>
        </w:rPr>
        <w:t>Agora, aprendemos que os líderes de Gileade pedem a Jefté que volte da terra de Tobe. Os amonitas atacaram os israelitas, e os líderes de Gileade querem que Jefté os lidere na batalha contra os amonitas. Isso é uma surpresa porque os meio-irmãos de Jefté o forçaram a deixar a casa da família. Jefté não é bem-vindo em sua própria comunidade, mas agora os líderes de Gileade querem um guerreiro corajoso como Jefté, para os liderar como seu comandante na batalha.</w:t>
      </w:r>
    </w:p>
    <w:p>
      <w:pPr/>
      <w:r>
        <w:rPr>
          <w:lang w:val="pt_PT" w:bidi="pt_PT"/>
        </w:rPr>
      </w:r>
      <w:r>
        <w:rPr>
          <w:lang w:val="pt_PT" w:bidi="pt_PT"/>
        </w:rPr>
        <w:t>Jefté não concorda imediatamente em voltar com os líderes de Gileade para liderá-los na batalha. Jefté diz que esses líderes odiavam Jefté e o fizeram deixar a casa de seu pai. Isso parece uma surpresa, porque anteriormente na história ouvimos que foram os meio-irmãos de Jefté que fizeram Jefté deixar sua casa. É possível que os meio-irmãos de Jefté o tenham levado ao tribunal por causa da herança, e então os líderes de Gileade podem ter decidido que ele deveria deixar a casa de sua família. Jefté quer saber por que os líderes estão vindo até ele agora, justamente quando eles estão com problemas e precisam de ajuda. Algumas pessoas pensam que Jefté não concorda com a oferta dos líderes imediatamente porque Jefté tenta negociar, ou fazer um acordo, com os líderes de Gileade para obter mais poder do que apenas ser seu comandante.</w:t>
      </w:r>
    </w:p>
    <w:p>
      <w:pPr/>
      <w:r>
        <w:rPr>
          <w:lang w:val="pt_PT" w:bidi="pt_PT"/>
        </w:rPr>
      </w:r>
      <w:r>
        <w:rPr>
          <w:lang w:val="pt_PT" w:bidi="pt_PT"/>
        </w:rPr>
        <w:t>Parem aqui e discutam esta pergunta em grupo: descrevam um momento em que vocês fizeram uma oferta ou receberam uma oferta de outra pessoa, e depois vocês tentaram chegar a um acordo com essa pessoa. Por exemplo, se vocês quisessem comprar o animal de alguém, como vocês decidiriam juntos quanto dinheiro deveriam pagar pelo animal? Pause este áudio aqui.</w:t>
      </w:r>
    </w:p>
    <w:p>
      <w:pPr/>
      <w:r>
        <w:rPr>
          <w:lang w:val="pt_PT" w:bidi="pt_PT"/>
        </w:rPr>
      </w:r>
      <w:r>
        <w:rPr>
          <w:lang w:val="pt_PT" w:bidi="pt_PT"/>
        </w:rPr>
        <w:t>Os líderes de Gileade pedem a Jefté novamente que venha lutar contra os amonitas. Desta vez, os líderes prometem fazer de Jefté seu governante, e não apenas um comandante na batalha. Na língua original, os líderes usam a palavra para "cabeça", ou governante ou governador, sobre todas as pessoas que vivem em Gileade. Essa é a mesma palavra que os líderes de Gileade usaram no início dessa história quando disseram que quem os liderar na batalha se tornará o governante de todas as pessoas em Gileade. Desta vez, Jefté concorda com a oferta deles. Jefté diz que se Yahweh ajudar Jefté a vencer a batalha contra os amonitas, então Jefté se tornará o governante do povo em Gileade.</w:t>
      </w:r>
    </w:p>
    <w:p>
      <w:pPr/>
      <w:r>
        <w:rPr>
          <w:lang w:val="pt_PT" w:bidi="pt_PT"/>
        </w:rPr>
      </w:r>
      <w:r>
        <w:rPr>
          <w:lang w:val="pt_PT" w:bidi="pt_PT"/>
        </w:rPr>
        <w:t>Os líderes de Gileade fazem um juramento, ou promessa, de que concordam com o que Jefté diz. Os líderes dizem que Yahweh é sua testemunha ou juiz de que os líderes farão o que dizem que farão. Na língua original, os líderes dizem: "Yahweh ouvirá entre nós se não fizermos o que dizemos".</w:t>
      </w:r>
    </w:p>
    <w:p>
      <w:pPr/>
      <w:r>
        <w:rPr>
          <w:lang w:val="pt_PT" w:bidi="pt_PT"/>
        </w:rPr>
      </w:r>
      <w:r>
        <w:rPr>
          <w:lang w:val="pt_PT" w:bidi="pt_PT"/>
        </w:rPr>
        <w:t>Parem aqui e discutam esta pergunta em grupo: descrevam um momento em que vocês fizeram um juramento ou uma promessa. O que você prometeu fazer, e o que você disse para fazer as pessoas acreditarem que você realmente faria o que prometeu? Pause este áudio aqui.</w:t>
      </w:r>
    </w:p>
    <w:p>
      <w:pPr/>
      <w:r>
        <w:rPr>
          <w:lang w:val="pt_PT" w:bidi="pt_PT"/>
        </w:rPr>
      </w:r>
      <w:r>
        <w:rPr>
          <w:lang w:val="pt_PT" w:bidi="pt_PT"/>
        </w:rPr>
        <w:t>Jefté e os líderes de Gileade voltam a Gileade, e as pessoas fazem de Jefté seu comandante e governante, mesmo antes de Jefté lutar contra os amonitas. Em Mispa, Jefté repete o acordo que fez com os líderes de Gileade para fazer oficialmente de Jefté o novo governante. Jefté, provavelmente, falou na frente de todo o povo de Gileade. Jefté também falou na frente de Yahweh, mas não há nada na história que mostre que Yahweh escolheu Jefté como o líder dos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10.17–11.11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os amonitas e os israelitas se preparam para a batalha. Os líderes de Gileade procuram um comandante para liderá-los em sua luta contra os amonitas.</w:t>
      </w:r>
    </w:p>
    <w:p>
      <w:pPr/>
      <w:r>
        <w:rPr>
          <w:lang w:val="pt_PT" w:bidi="pt_PT"/>
        </w:rPr>
      </w:r>
      <w:r>
        <w:rPr>
          <w:b/>
          <w:lang w:val="pt_PT" w:bidi="pt_PT"/>
        </w:rPr>
        <w:t>Na segunda cena:</w:t>
      </w:r>
      <w:r>
        <w:rPr>
          <w:lang w:val="pt_PT" w:bidi="pt_PT"/>
        </w:rPr>
        <w:t xml:space="preserve"> vemos informações de contexto sobre Jefté. A mãe de Jefté era uma prostituta. Os meio-irmãos de Jefté forçaram Jefté a deixar a casa de sua família, então Jefté foi viver em Tobe.</w:t>
      </w:r>
    </w:p>
    <w:p>
      <w:pPr/>
      <w:r>
        <w:rPr>
          <w:lang w:val="pt_PT" w:bidi="pt_PT"/>
        </w:rPr>
      </w:r>
      <w:r>
        <w:rPr>
          <w:b/>
          <w:lang w:val="pt_PT" w:bidi="pt_PT"/>
        </w:rPr>
        <w:t>Na terceira cena:</w:t>
      </w:r>
      <w:r>
        <w:rPr>
          <w:lang w:val="pt_PT" w:bidi="pt_PT"/>
        </w:rPr>
        <w:t xml:space="preserve"> os amonitas atacam Israel. Os líderes de Gileade pedem a Jefté que se torne seu comandante. Jefté não concorda em se tornar o comandante deles.</w:t>
      </w:r>
    </w:p>
    <w:p>
      <w:pPr/>
      <w:r>
        <w:rPr>
          <w:lang w:val="pt_PT" w:bidi="pt_PT"/>
        </w:rPr>
      </w:r>
      <w:r>
        <w:rPr>
          <w:b/>
          <w:lang w:val="pt_PT" w:bidi="pt_PT"/>
        </w:rPr>
        <w:t>Na quarta cena:</w:t>
      </w:r>
      <w:r>
        <w:rPr>
          <w:lang w:val="pt_PT" w:bidi="pt_PT"/>
        </w:rPr>
        <w:t xml:space="preserve"> os líderes de Gileade pedem ajuda a Jefté novamente, e prometem que Jefté se tornará o governante do povo em Gileade se ele lutar contra os amonitas por eles. Desta vez, Jefté concorda.</w:t>
      </w:r>
    </w:p>
    <w:p>
      <w:pPr/>
      <w:r>
        <w:rPr>
          <w:lang w:val="pt_PT" w:bidi="pt_PT"/>
        </w:rPr>
      </w:r>
      <w:r>
        <w:rPr>
          <w:b/>
          <w:lang w:val="pt_PT" w:bidi="pt_PT"/>
        </w:rPr>
        <w:t>Na quinta cena:</w:t>
      </w:r>
      <w:r>
        <w:rPr>
          <w:lang w:val="pt_PT" w:bidi="pt_PT"/>
        </w:rPr>
        <w:t xml:space="preserve"> Jefté vai com os líderes de Gileade, e o povo faz de Jefté seu líder e comandante. Jefté repete as palavras do acordo em Mispa.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amonitas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líderes de Gileade</w:t>
      </w:r>
    </w:p>
    <w:p>
      <w:pPr>
        <w:pStyle w:val="ListBullet"/>
        <w:spacing w:line="240" w:lineRule="auto"/>
        <w:ind w:left="720"/>
      </w:pPr>
      <w:r>
        <w:rPr>
          <w:lang w:val="pt_PT" w:bidi="pt_PT"/>
        </w:rPr>
      </w:r>
      <w:r>
        <w:rPr>
          <w:lang w:val="pt_PT" w:bidi="pt_PT"/>
        </w:rPr>
        <w:t>Jefté</w:t>
      </w:r>
    </w:p>
    <w:p>
      <w:pPr>
        <w:pStyle w:val="ListBullet"/>
        <w:spacing w:line="240" w:lineRule="auto"/>
        <w:ind w:left="720"/>
      </w:pPr>
      <w:r>
        <w:rPr>
          <w:lang w:val="pt_PT" w:bidi="pt_PT"/>
        </w:rPr>
      </w:r>
      <w:r>
        <w:rPr>
          <w:lang w:val="pt_PT" w:bidi="pt_PT"/>
        </w:rPr>
        <w:t>A mãe de Jefté, a prostituta</w:t>
      </w:r>
    </w:p>
    <w:p>
      <w:pPr>
        <w:pStyle w:val="ListBullet"/>
        <w:spacing w:line="240" w:lineRule="auto"/>
        <w:ind w:left="720"/>
      </w:pPr>
      <w:r>
        <w:rPr>
          <w:lang w:val="pt_PT" w:bidi="pt_PT"/>
        </w:rPr>
      </w:r>
      <w:r>
        <w:rPr>
          <w:lang w:val="pt_PT" w:bidi="pt_PT"/>
        </w:rPr>
        <w:t>O pai de Jefté, Gileade</w:t>
      </w:r>
    </w:p>
    <w:p>
      <w:pPr>
        <w:pStyle w:val="ListBullet"/>
        <w:spacing w:line="240" w:lineRule="auto"/>
        <w:ind w:left="720"/>
      </w:pPr>
      <w:r>
        <w:rPr>
          <w:lang w:val="pt_PT" w:bidi="pt_PT"/>
        </w:rPr>
      </w:r>
      <w:r>
        <w:rPr>
          <w:lang w:val="pt_PT" w:bidi="pt_PT"/>
        </w:rPr>
        <w:t>Os meio-irmãos de Jefté, os filhos da esposa de Gileade</w:t>
      </w:r>
    </w:p>
    <w:p>
      <w:pPr>
        <w:pStyle w:val="ListBullet"/>
        <w:spacing w:line="240" w:lineRule="auto"/>
        <w:ind w:left="720"/>
      </w:pPr>
      <w:r>
        <w:rPr>
          <w:lang w:val="pt_PT" w:bidi="pt_PT"/>
        </w:rPr>
      </w:r>
      <w:r>
        <w:rPr>
          <w:lang w:val="pt_PT" w:bidi="pt_PT"/>
        </w:rPr>
        <w:t>Homens sem lei que seguem Jefté</w:t>
      </w:r>
    </w:p>
    <w:p>
      <w:pPr>
        <w:pStyle w:val="ListBullet"/>
        <w:spacing w:line="240" w:lineRule="auto"/>
        <w:ind w:left="720"/>
      </w:pPr>
      <w:r>
        <w:rPr>
          <w:lang w:val="pt_PT" w:bidi="pt_PT"/>
        </w:rPr>
      </w:r>
      <w:r>
        <w:rPr>
          <w:lang w:val="pt_PT" w:bidi="pt_PT"/>
        </w:rPr>
        <w:t>O povo de Gileade</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conecta a história anterior com essa história. Lembrem-se de que os amonitas lutam contra os israelitas. Yahweh deixou os amonitas atacarem os israelitas porque os israelitas começaram a seguir outros deuses. Agora, tanto os amonitas quanto os israelitas se preparam para a batalha. Na língua original, diz que alguém chamou os amonitas, e os amonitas acamparam em Gileade, e os israelitas se reuniram e acamparam em Mispa. As pessoas não sabem exatamente onde Mispa está, mas está em algum lugar em Gileade, e Gileade é a terra no lado leste do rio Jordão. É provável que os líderes dos amonitas chamem seus homens para lutar, mas os israelitas não têm líder.</w:t>
      </w:r>
    </w:p>
    <w:p>
      <w:pPr/>
      <w:r>
        <w:rPr>
          <w:lang w:val="pt_PT" w:bidi="pt_PT"/>
        </w:rPr>
      </w:r>
      <w:r>
        <w:rPr>
          <w:lang w:val="pt_PT" w:bidi="pt_PT"/>
        </w:rPr>
        <w:t>Parem aqui e discutam esta pergunta em grupo: como vocês mostrarão em seu idioma a diferença entre como os líderes dos amonitas chamam seus homens para lutar, e como os israelitas se reúnem sem um líder? Pause este áudio aqui.</w:t>
      </w:r>
    </w:p>
    <w:p>
      <w:pPr/>
      <w:r>
        <w:rPr>
          <w:lang w:val="pt_PT" w:bidi="pt_PT"/>
        </w:rPr>
      </w:r>
      <w:r>
        <w:rPr>
          <w:lang w:val="pt_PT" w:bidi="pt_PT"/>
        </w:rPr>
        <w:t>Além disso, parem aqui e, em grupo, olhem para um mapa que mostra Gileade e Mispa novamente, se necessário. Pause este áudio aqui.</w:t>
      </w:r>
    </w:p>
    <w:p>
      <w:pPr/>
      <w:r>
        <w:rPr>
          <w:lang w:val="pt_PT" w:bidi="pt_PT"/>
        </w:rPr>
      </w:r>
      <w:r>
        <w:rPr>
          <w:lang w:val="pt_PT" w:bidi="pt_PT"/>
        </w:rPr>
        <w:t>Em seguida, os líderes de Gileade perguntam uns aos outros quem os liderará em sua luta contra os amonitas. Esses líderes de Gileade não são os líderes de todo o povo de Israel, mas apenas os líderes da região específica de Israel que os amonitas estão atacando naquele momento. Os líderes de Gileade são semelhantes aos anciãos ou oficiais que tomam decisões em uma comunidade. Eles também são homens que lutam em uma batalha, e podem ser chamados de capitães.</w:t>
      </w:r>
    </w:p>
    <w:p>
      <w:pPr/>
      <w:r>
        <w:rPr>
          <w:lang w:val="pt_PT" w:bidi="pt_PT"/>
        </w:rPr>
      </w:r>
      <w:r>
        <w:rPr>
          <w:lang w:val="pt_PT" w:bidi="pt_PT"/>
        </w:rPr>
        <w:t>Parem aqui e discutam essa pergunta em grupo: qual é a melhor maneira de traduzir "os líderes de Gileade?" Como vocês podem mostrar que esses líderes tomam decisões na comunidade como os anciãos fazem, e eles são líderes no exército israelita em Gileade? Pause este áudio aqui.</w:t>
      </w:r>
    </w:p>
    <w:p>
      <w:pPr/>
      <w:r>
        <w:rPr>
          <w:lang w:val="pt_PT" w:bidi="pt_PT"/>
        </w:rPr>
      </w:r>
      <w:r>
        <w:rPr>
          <w:lang w:val="pt_PT" w:bidi="pt_PT"/>
        </w:rPr>
        <w:t>Lembrem-se de que os amonitas já lutaram contra os israelitas em Gileade e no lado oeste do rio Jordão na história anterior, e os israelitas sofreram muito. Os líderes de Gileade dizem que quem concordar em liderá-los como um comandante na batalha contra os amonitas se tornará o líder de todas as pessoas que vivem em Gileade.</w:t>
      </w:r>
    </w:p>
    <w:p>
      <w:pPr/>
      <w:r>
        <w:rPr>
          <w:lang w:val="pt_PT" w:bidi="pt_PT"/>
        </w:rPr>
      </w:r>
      <w:r>
        <w:rPr>
          <w:lang w:val="pt_PT" w:bidi="pt_PT"/>
        </w:rPr>
        <w:t>Parem aqui e discutam essa pergunta em grupo: seria melhor traduzir o que os líderes de Gileade dizem como uma pergunta ou como uma declaração? Por exemplo: "Quem pode nos liderar na luta contra os amonitas?" Pause este áudio aqui.</w:t>
      </w:r>
    </w:p>
    <w:p>
      <w:pPr/>
      <w:r>
        <w:rPr>
          <w:lang w:val="pt_PT" w:bidi="pt_PT"/>
        </w:rPr>
      </w:r>
      <w:r>
        <w:rPr>
          <w:lang w:val="pt_PT" w:bidi="pt_PT"/>
        </w:rPr>
        <w:t>A segunda cena fornece informações de contexto sobre Jefté, que mais tarde se torna o líder do povo de Gileade. Essa informação ocorre antes da ação principal dessa história.</w:t>
      </w:r>
    </w:p>
    <w:p>
      <w:pPr/>
      <w:r>
        <w:rPr>
          <w:lang w:val="pt_PT" w:bidi="pt_PT"/>
        </w:rPr>
      </w:r>
      <w:r>
        <w:rPr>
          <w:lang w:val="pt_PT" w:bidi="pt_PT"/>
        </w:rPr>
        <w:t>Parem aqui e discutam essa pergunta em grupo: contem uma história, mas também deem algumas informações de contexto sobre um dos personagens principais da história. Como vocês apresentaram as informações de contexto sobre esse personagem? Pause este áudio aqui.</w:t>
      </w:r>
    </w:p>
    <w:p>
      <w:pPr/>
      <w:r>
        <w:rPr>
          <w:lang w:val="pt_PT" w:bidi="pt_PT"/>
        </w:rPr>
      </w:r>
      <w:r>
        <w:rPr>
          <w:lang w:val="pt_PT" w:bidi="pt_PT"/>
        </w:rPr>
        <w:t>Lembrem-se de que Jefté era um guerreiro corajoso, de Gileade. O pai de Jefté se chamava Gileade, mas sua mãe era uma prostituta. Nessa passagem, a palavra para prostituta poderia significar alguém que recebe dinheiro em troca de sexo, ou uma mulher que teve relação sexual fora do casamento. Lembrem-se de que o pai de Jefté não era casado com a mãe de Jefté, por isso Jefté não tinha todos os mesmos direitos que os filhos da esposa legal de seu pai.</w:t>
      </w:r>
    </w:p>
    <w:p>
      <w:pPr/>
      <w:r>
        <w:rPr>
          <w:lang w:val="pt_PT" w:bidi="pt_PT"/>
        </w:rPr>
      </w:r>
      <w:r>
        <w:rPr>
          <w:lang w:val="pt_PT" w:bidi="pt_PT"/>
        </w:rPr>
        <w:t>Pare aqui e discutam essa pergunta em grupo. Como vocês falam sobre alguém em sua comunidade que é filho de uma prostituta ou filho de uma mulher que tem relações sexuais fora do casamento? Qual é a melhor maneira de traduzir "filho de uma prostituta" aqui? Pause este áudio aqui.</w:t>
      </w:r>
    </w:p>
    <w:p>
      <w:pPr/>
      <w:r>
        <w:rPr>
          <w:lang w:val="pt_PT" w:bidi="pt_PT"/>
        </w:rPr>
      </w:r>
      <w:r>
        <w:rPr>
          <w:lang w:val="pt_PT" w:bidi="pt_PT"/>
        </w:rPr>
        <w:t>Lembrem-se de que o pai de Jefté tinha uma esposa, e o pai de Jefté e essa esposa tinham outros filhos. Esses filhos são os meio-irmãos de Jefté, e não queriam que seu pai desse a Jefté uma herança como o pai deles daria a eles. Os meio-irmãos de Jefté forçaram Jefté a deixar sua casa em Gileade porque Jefté era o filho de uma prostituta.</w:t>
      </w:r>
    </w:p>
    <w:p>
      <w:pPr/>
      <w:r>
        <w:rPr>
          <w:lang w:val="pt_PT" w:bidi="pt_PT"/>
        </w:rPr>
      </w:r>
      <w:r>
        <w:rPr>
          <w:lang w:val="pt_PT" w:bidi="pt_PT"/>
        </w:rPr>
        <w:t>Jefté deixou a casa de sua família e foi viver na terra de Tobe. Tobe provavelmente fica a nordeste da terra de Gileade. Lembrem-se de que homens vadios começaram a seguir Jefté em Tobe. Outras maneiras de traduzir "homens vadios" poderiam ser aventureiros, homens sem valor, homens sem lei ou canalhas. Pode significar que esses homens fariam qualquer coisa para obter dinheiro, como roubar ou quebrar outras leis.</w:t>
      </w:r>
    </w:p>
    <w:p>
      <w:pPr/>
      <w:r>
        <w:rPr>
          <w:lang w:val="pt_PT" w:bidi="pt_PT"/>
        </w:rPr>
      </w:r>
      <w:r>
        <w:rPr>
          <w:lang w:val="pt_PT" w:bidi="pt_PT"/>
        </w:rPr>
        <w:t>Parem aqui e discutam essa pergunta em grupo: pensem em sua discussão na etapa anterior sobre homens sem lei. Qual é a melhor maneira de descrever os homens vãos aqui que seguem Jefté na terra de Tobe? Pause este áudio aqui.</w:t>
      </w:r>
    </w:p>
    <w:p>
      <w:pPr/>
      <w:r>
        <w:rPr>
          <w:lang w:val="pt_PT" w:bidi="pt_PT"/>
        </w:rPr>
      </w:r>
      <w:r>
        <w:rPr>
          <w:lang w:val="pt_PT" w:bidi="pt_PT"/>
        </w:rPr>
        <w:t>Além disso, parem aqui em grupo e olhem para um mapa que inclui Gileade e Tobe novamente, se necessário. Pause este áudio aqui.</w:t>
      </w:r>
    </w:p>
    <w:p>
      <w:pPr/>
      <w:r>
        <w:rPr>
          <w:lang w:val="pt_PT" w:bidi="pt_PT"/>
        </w:rPr>
      </w:r>
      <w:r>
        <w:rPr>
          <w:lang w:val="pt_PT" w:bidi="pt_PT"/>
        </w:rPr>
        <w:t>A terceira cena retorna à ação principal da passagem. Algum tempo depois, ou seja, depois que Jefté já tinha deixado Gileade e tinha começado a viver na terra de Tobe, os amonitas atacaram os israelitas em Gileade. Os líderes de Gileade vão para a terra de Tobe para pedir a Jefté que volte com eles para Gileade.</w:t>
      </w:r>
    </w:p>
    <w:p>
      <w:pPr/>
      <w:r>
        <w:rPr>
          <w:lang w:val="pt_PT" w:bidi="pt_PT"/>
        </w:rPr>
      </w:r>
      <w:r>
        <w:rPr>
          <w:lang w:val="pt_PT" w:bidi="pt_PT"/>
        </w:rPr>
        <w:t>Parem aqui e discutam essa pergunta em grupo: pensem na história que vocês contaram anteriormente que incluía informações de contexto sobre um personagem. Como vocês retomaram a ação principal da história depois de terminar de apresentar as informações de contexto? Como vocês mostrarão agora que a história sobre como os amonitas atacam os israelitas continua? Pause este áudio aqui.</w:t>
      </w:r>
    </w:p>
    <w:p>
      <w:pPr/>
      <w:r>
        <w:rPr>
          <w:lang w:val="pt_PT" w:bidi="pt_PT"/>
        </w:rPr>
      </w:r>
      <w:r>
        <w:rPr>
          <w:lang w:val="pt_PT" w:bidi="pt_PT"/>
        </w:rPr>
        <w:t>Na terceira cena, os líderes de Gileade querem que Jefté venha ser o comandante deles. Lembrem-se de que os líderes precisam de alguém para liderá-los na batalha. Na língua original, isso significa alguém que é responsável por homens que lutam em uma batalha ou uma guerra. Vocês poderiam traduzi-lo como comandante ou general, ou alguém que lidera os homens de Gileade que lutam em batalha.</w:t>
      </w:r>
    </w:p>
    <w:p>
      <w:pPr/>
      <w:r>
        <w:rPr>
          <w:lang w:val="pt_PT" w:bidi="pt_PT"/>
        </w:rPr>
      </w:r>
      <w:r>
        <w:rPr>
          <w:lang w:val="pt_PT" w:bidi="pt_PT"/>
        </w:rPr>
        <w:t>Parem aqui e discutam essa pergunta em grupo: falem sobre quem lidera as pessoas na batalha em sua comunidade. Quais são os diferentes tipos de líderes, e quem é o principal líder de todas as pessoas que vão lutar? Como vocês traduzirão comandante ou general aqui? Pause este áudio aqui.</w:t>
      </w:r>
    </w:p>
    <w:p>
      <w:pPr/>
      <w:r>
        <w:rPr>
          <w:lang w:val="pt_PT" w:bidi="pt_PT"/>
        </w:rPr>
      </w:r>
      <w:r>
        <w:rPr>
          <w:lang w:val="pt_PT" w:bidi="pt_PT"/>
        </w:rPr>
        <w:t>Jefté não aceita vir para ser o comandante dos homens de Gileade na luta contra os amonitas. Em vez disso, Jefté faz algumas perguntas a eles. Essas perguntas mostram que Jefté se lembra do que aconteceu quando seus meio-irmãos o forçaram a deixar a casa de sua família em Gileade, e que Jefté culpa os líderes de Gileade por isso também. Jefté enfatiza que "vocês", os líderes de Gileade, são aqueles que fizeram Jefté deixar a casa de seu pai.</w:t>
      </w:r>
    </w:p>
    <w:p>
      <w:pPr/>
      <w:r>
        <w:rPr>
          <w:lang w:val="pt_PT" w:bidi="pt_PT"/>
        </w:rPr>
      </w:r>
      <w:r>
        <w:rPr>
          <w:lang w:val="pt_PT" w:bidi="pt_PT"/>
        </w:rPr>
        <w:t>Parem aqui e discutam essa pergunta em grupo: seria mais impactante traduzir o que Jefté diz como perguntas ou declarações? Por exemplo: "Sei que você me odeia. Vocês foram os que me forçaram a deixar a casa de meu pai. Vocês vêm a mim agora apenas porque estão com problemas". Pause este áudio aqui.</w:t>
      </w:r>
    </w:p>
    <w:p>
      <w:pPr/>
      <w:r>
        <w:rPr>
          <w:lang w:val="pt_PT" w:bidi="pt_PT"/>
        </w:rPr>
      </w:r>
      <w:r>
        <w:rPr>
          <w:lang w:val="pt_PT" w:bidi="pt_PT"/>
        </w:rPr>
        <w:t>Na quarta cena, os líderes de Gileade pedem a Jefté novamente que seja o líder deles. Os líderes estão desesperados pela ajuda de Jefté. Isso é semelhante ao desespero que os israelitas sentiram na passagem anterior quando clamaram a Yahweh pedindo ajuda. É provável que os líderes de Gileade não estivessem verdadeiramente arrependidos por forçarem Jefté a deixar a casa de sua família, da mesma maneira que os israelitas provavelmente não estavam verdadeiramente arrependidos por se afastarem de Yahweh. Os líderes de Gileade fazem a Jefté uma oferta maior do que antes. Os líderes propõem que Jefté seja o chefe, ou governante, sobre todo o povo que vive em Gileade se Jefté os liderar na batalha.</w:t>
      </w:r>
    </w:p>
    <w:p>
      <w:pPr/>
      <w:r>
        <w:rPr>
          <w:lang w:val="pt_PT" w:bidi="pt_PT"/>
        </w:rPr>
      </w:r>
      <w:r>
        <w:rPr>
          <w:lang w:val="pt_PT" w:bidi="pt_PT"/>
        </w:rPr>
        <w:t>Parem aqui e discutam essa pergunta em grupo: falem sobre como vocês descrevem um governante em sua cidade ou região. Decidam como vocês traduzirão as duas ideias diferentes aqui para um comandante de um grupo de homens que lutam e um governante do povo. Pause este áudio aqui.</w:t>
      </w:r>
    </w:p>
    <w:p>
      <w:pPr/>
      <w:r>
        <w:rPr>
          <w:lang w:val="pt_PT" w:bidi="pt_PT"/>
        </w:rPr>
      </w:r>
      <w:r>
        <w:rPr>
          <w:lang w:val="pt_PT" w:bidi="pt_PT"/>
        </w:rPr>
        <w:t>Jefté responde aos líderes de Gileade. Algumas pessoas pensam que Jefté pergunta a elas: "Se eu lutar contra os amonitas e Yahweh me ajudar a derrotá-los, vocês me farão verdadeiramente seu líder?" Isso poderia mostrar que Jefté não acredita nos líderes. Outras pessoas pensam que é melhor traduzir isso como uma declaração que Jefté repete de uma maneira oficial para mostrar como ele se tornará o líder do povo de Gileade.</w:t>
      </w:r>
    </w:p>
    <w:p>
      <w:pPr/>
      <w:r>
        <w:rPr>
          <w:lang w:val="pt_PT" w:bidi="pt_PT"/>
        </w:rPr>
      </w:r>
      <w:r>
        <w:rPr>
          <w:lang w:val="pt_PT" w:bidi="pt_PT"/>
        </w:rPr>
        <w:t>Parem aqui e discutam essa pergunta em grupo: vocês devem traduzir isso como uma pergunta que Jefté faz aos líderes de Gileade, ou uma declaração que Jefté diz para tornar a oferta dos líderes oficial? Pause este áudio aqui.</w:t>
      </w:r>
    </w:p>
    <w:p>
      <w:pPr/>
      <w:r>
        <w:rPr>
          <w:lang w:val="pt_PT" w:bidi="pt_PT"/>
        </w:rPr>
      </w:r>
      <w:r>
        <w:rPr>
          <w:lang w:val="pt_PT" w:bidi="pt_PT"/>
        </w:rPr>
        <w:t>Os líderes de Gileade fazem um juramento ou promessa na parte final da quarta cena. Os líderes de Gileade prometem fazer de Jefté seu governante. Os líderes dizem que Yahweh será o juiz deles ou testemunha de sua promessa.</w:t>
      </w:r>
    </w:p>
    <w:p>
      <w:pPr/>
      <w:r>
        <w:rPr>
          <w:lang w:val="pt_PT" w:bidi="pt_PT"/>
        </w:rPr>
      </w:r>
      <w:r>
        <w:rPr>
          <w:lang w:val="pt_PT" w:bidi="pt_PT"/>
        </w:rPr>
        <w:t>Na quinta cena, Jefté deixa Tobe, e volta com os líderes de Gileade para Gileade. O povo de Gileade faz de Jefté seu comandante militar e seu governante. Lembrem-se que isso é antes de Jefté lutar contra os amonitas, e é o povo que faz de Jefté seu comandante e governante, e não os líderes de Gileade. Em Mispa, Jefté diz o acordo novamente na frente de Yahweh. Isso provavelmente mostra que o acordo é oficial. Lembrem-se de que essa passagem começou em Mispa, em Gileade, e agora também termina em Mispa, em Gileade.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10.17–11.11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amonitas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líderes de Gileade</w:t>
      </w:r>
    </w:p>
    <w:p>
      <w:pPr>
        <w:pStyle w:val="ListBullet"/>
        <w:spacing w:line="240" w:lineRule="auto"/>
        <w:ind w:left="720"/>
      </w:pPr>
      <w:r>
        <w:rPr>
          <w:lang w:val="pt_PT" w:bidi="pt_PT"/>
        </w:rPr>
      </w:r>
      <w:r>
        <w:rPr>
          <w:lang w:val="pt_PT" w:bidi="pt_PT"/>
        </w:rPr>
        <w:t>Jefté</w:t>
      </w:r>
    </w:p>
    <w:p>
      <w:pPr>
        <w:pStyle w:val="ListBullet"/>
        <w:spacing w:line="240" w:lineRule="auto"/>
        <w:ind w:left="720"/>
      </w:pPr>
      <w:r>
        <w:rPr>
          <w:lang w:val="pt_PT" w:bidi="pt_PT"/>
        </w:rPr>
      </w:r>
      <w:r>
        <w:rPr>
          <w:lang w:val="pt_PT" w:bidi="pt_PT"/>
        </w:rPr>
        <w:t>A mãe de Jefté, a prostituta</w:t>
      </w:r>
    </w:p>
    <w:p>
      <w:pPr>
        <w:pStyle w:val="ListBullet"/>
        <w:spacing w:line="240" w:lineRule="auto"/>
        <w:ind w:left="720"/>
      </w:pPr>
      <w:r>
        <w:rPr>
          <w:lang w:val="pt_PT" w:bidi="pt_PT"/>
        </w:rPr>
      </w:r>
      <w:r>
        <w:rPr>
          <w:lang w:val="pt_PT" w:bidi="pt_PT"/>
        </w:rPr>
        <w:t>O pai de Jefté, Gileade</w:t>
      </w:r>
    </w:p>
    <w:p>
      <w:pPr>
        <w:pStyle w:val="ListBullet"/>
        <w:spacing w:line="240" w:lineRule="auto"/>
        <w:ind w:left="720"/>
      </w:pPr>
      <w:r>
        <w:rPr>
          <w:lang w:val="pt_PT" w:bidi="pt_PT"/>
        </w:rPr>
      </w:r>
      <w:r>
        <w:rPr>
          <w:lang w:val="pt_PT" w:bidi="pt_PT"/>
        </w:rPr>
        <w:t>Os meio-irmãos de Jefté, os filhos da esposa de Gileade</w:t>
      </w:r>
    </w:p>
    <w:p>
      <w:pPr>
        <w:pStyle w:val="ListBullet"/>
        <w:spacing w:line="240" w:lineRule="auto"/>
        <w:ind w:left="720"/>
      </w:pPr>
      <w:r>
        <w:rPr>
          <w:lang w:val="pt_PT" w:bidi="pt_PT"/>
        </w:rPr>
      </w:r>
      <w:r>
        <w:rPr>
          <w:lang w:val="pt_PT" w:bidi="pt_PT"/>
        </w:rPr>
        <w:t>Homens sem lei que seguem Jefté</w:t>
      </w:r>
    </w:p>
    <w:p>
      <w:pPr>
        <w:pStyle w:val="ListBullet"/>
        <w:spacing w:line="240" w:lineRule="auto"/>
        <w:ind w:left="720"/>
      </w:pPr>
      <w:r>
        <w:rPr>
          <w:lang w:val="pt_PT" w:bidi="pt_PT"/>
        </w:rPr>
      </w:r>
      <w:r>
        <w:rPr>
          <w:lang w:val="pt_PT" w:bidi="pt_PT"/>
        </w:rPr>
        <w:t>O povo de Gileade</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líderes dos amonitas convocam os amonitas para lutar. Os amonitas acampam em Gileade. Os israelitas se reúnem e acampam na cidade de Mispa. Os líderes de Gileade perguntam uns aos outros: "Quem pode liderar o ataque contra os amonitas? Quem começar o ataque por nós será o líder de todas as pessoas que vivem em Gileade".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Além disso, pergunte às pessoas que interpretam os amonitas: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era um guerreiro corajoso. Jefté era de Gileade, e seu pai se chamava Gileade. A mãe de Jefté era uma prostituta. O pai de Jefté tinha uma esposa, e essa esposa também havia tido alguns filhos anteriormente. Esses filhos eram os meio-irmãos de Jefté. Esses meio-irmãos forçaram Jefté a deixar sua casa quando cresceram. Esses meio-irmãos disseram a Jefté: "Você não pode ter nada da herança de nosso pai quando ele morrer porque você é o filho de uma prostituta".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 pessoa que interpreta o pai de Jefté, Gileade: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os meio-irmãos de Jefté: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deixou sua casa e foi viver na terra de Tobe. Havia homens sem lei em Tobe, e esses homens começaram a seguir Jefté como seu líder.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os homens sem lei que seguem Jefté: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Mais tarde, os amonitas lutaram contra Israel. Os líderes de Gileade foram de Gileade para a terra de Tobe para trazer Jefté de volta com eles. Os líderes de Gileade disseram a Jefté: "Volte conosco e seja nosso comandante para que possamos lutar contra os amonitas". Jefté respondeu aos líderes de Gileade: "Vocês não me odeiam? Vocês não são as pessoas que me forçaram a deixar a casa de meu pai e minha família em Gileade? Por que vocês vêm a mim agora que estão com problemas?”.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líderes de Gileade: “O que vocês estão sentindo ou pensando?”. As pessoas podem responder coisas como:</w:t>
      </w:r>
    </w:p>
    <w:p>
      <w:pPr>
        <w:pStyle w:val="ListBullet"/>
        <w:spacing w:line="240" w:lineRule="auto"/>
        <w:ind w:left="720"/>
      </w:pPr>
      <w:r>
        <w:rPr>
          <w:lang w:val="pt_PT" w:bidi="pt_PT"/>
        </w:rPr>
      </w:r>
      <w:r>
        <w:rPr>
          <w:lang w:val="pt_PT" w:bidi="pt_PT"/>
        </w:rPr>
        <w:t>Além disso, 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líderes de Gileade pedem a Jefté novamente que volte a Gileade com eles. Os líderes dizem: "Sim, estamos com problemas, e essa é a razão pela qual pedimos a você que venha nos ajudar. Volte e lute contra os amonitas conosco, e faremos de você nosso governante sobre todos que vivem em Gileade". Jefté pergunta aos líderes de Gileade: "Se eu voltar a Gileade e lutar contra os amonitas por vocês, e Yahweh me ajudar a derrotá-los, vocês realmente me farão seu líder?" Os líderes de Gileade dizem a Jefté que Yahweh é a testemunha deles do que eles disseram a Jefté. Os líderes prometem fazer tudo o que dizem.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os líderes de Gileade: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vai com os líderes de Gileade de volta para Gileade. O povo de Gileade torna Jefté o comandante de seu exército e o torna seu governante. Jefté repetiu todas as palavras do acordo na frente de Yahweh e na frente das pessoas em Mispa.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Gileade: “O que vocês estão sentindo ou pensando?”. As pessoas podem responder coisas como:</w:t>
      </w:r>
    </w:p>
    <w:p>
      <w:pPr>
        <w:pStyle w:val="ListBullet"/>
        <w:spacing w:line="240" w:lineRule="auto"/>
        <w:ind w:left="720"/>
      </w:pPr>
      <w:r>
        <w:rPr>
          <w:lang w:val="pt_PT" w:bidi="pt_PT"/>
        </w:rPr>
      </w:r>
      <w:r>
        <w:rPr>
          <w:lang w:val="pt_PT" w:bidi="pt_PT"/>
        </w:rPr>
        <w:t>Além disso, pergunte às pessoas que interpretam os meio-irmãos de Jefté: “O que vocês estão sentindo ou pensando?”. As pessoas podem responder coisas como:</w:t>
      </w:r>
    </w:p>
    <w:p>
      <w:pPr>
        <w:pStyle w:val="ListBullet"/>
        <w:spacing w:line="240" w:lineRule="auto"/>
        <w:ind w:left="720"/>
      </w:pPr>
      <w:r>
        <w:rPr>
          <w:lang w:val="pt_PT" w:bidi="pt_PT"/>
        </w:rPr>
      </w:r>
      <w:r>
        <w:rPr>
          <w:lang w:val="pt_PT" w:bidi="pt_PT"/>
        </w:rPr>
        <w:t>Além disso, pergunte à pessoa que interpreta Jefté: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10.17–11.11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Os amonitas se reúnem para se preparar para a batalha. Os amonitas acampam em Gileade. Gileade é a terra a leste do rio Jordão, onde algumas tribos israelitas vivem. Os amonitas são os descendentes de Ló, o sobrinho de Abraão.</w:t>
      </w:r>
    </w:p>
    <w:p>
      <w:pPr/>
      <w:r>
        <w:rPr>
          <w:lang w:val="pt_PT" w:bidi="pt_PT"/>
        </w:rPr>
      </w:r>
      <w:r>
        <w:rPr>
          <w:lang w:val="pt_PT" w:bidi="pt_PT"/>
        </w:rPr>
        <w:t xml:space="preserve">Os </w:t>
      </w:r>
      <w:r>
        <w:rPr>
          <w:b/>
          <w:lang w:val="pt_PT" w:bidi="pt_PT"/>
        </w:rPr>
        <w:t>israelitas</w:t>
      </w:r>
      <w:r>
        <w:rPr>
          <w:lang w:val="pt_PT" w:bidi="pt_PT"/>
        </w:rPr>
        <w:t xml:space="preserve"> também se reúnem e acampam em Mispa. No livro de Juízes, o termo israelitas geralmente se refere às 12 tribos que Yahweh escolheu para serem seu povo. Nessa passagem, o termo "israelitas" provavelmente refere-se aos homens que lutam por Israel. Esses podem ser principalmente homens das tribos de Israel que vivem no lado leste do rio Jordão, isto é, das tribos de Rúben, Gade e Manassés. Mispa é uma cidade situada em algum lugar da terra de Gileade. Em uma história posterior, aprendemos que Mispa é a cidade natal de Jefté. Traduzam israelitas da mesma forma que vocês traduziram em passagens anteriores. Para mais informações sobre israelitas, consultem o Glossário Mestre.</w:t>
      </w:r>
    </w:p>
    <w:p>
      <w:pPr/>
      <w:r>
        <w:rPr>
          <w:lang w:val="pt_PT" w:bidi="pt_PT"/>
        </w:rPr>
      </w:r>
      <w:r>
        <w:rPr>
          <w:lang w:val="pt_PT" w:bidi="pt_PT"/>
        </w:rPr>
        <w:t xml:space="preserve">Jefté é o filho de uma </w:t>
      </w:r>
      <w:r>
        <w:rPr>
          <w:b/>
          <w:lang w:val="pt_PT" w:bidi="pt_PT"/>
        </w:rPr>
        <w:t>prostituta</w:t>
      </w:r>
      <w:r>
        <w:rPr>
          <w:lang w:val="pt_PT" w:bidi="pt_PT"/>
        </w:rPr>
        <w:t>. Uma prostituta é uma pessoa que tem relações sexuais com alguém em troca de dinheiro. Traduzam "prostituta" da mesma forma que vocês traduziram em passagens anteriores.</w:t>
      </w:r>
    </w:p>
    <w:p>
      <w:pPr/>
      <w:r>
        <w:rPr>
          <w:lang w:val="pt_PT" w:bidi="pt_PT"/>
        </w:rPr>
      </w:r>
      <w:r>
        <w:rPr>
          <w:lang w:val="pt_PT" w:bidi="pt_PT"/>
        </w:rPr>
        <w:t xml:space="preserve">Os meio-irmãos de Jefté o forçam a deixar a casa de Jefté em Gileade. Os meio-irmãos de Jefté lhe dizem que ele não receberá nenhuma </w:t>
      </w:r>
      <w:r>
        <w:rPr>
          <w:b/>
          <w:lang w:val="pt_PT" w:bidi="pt_PT"/>
        </w:rPr>
        <w:t>herança</w:t>
      </w:r>
      <w:r>
        <w:rPr>
          <w:lang w:val="pt_PT" w:bidi="pt_PT"/>
        </w:rPr>
        <w:t xml:space="preserve"> de seu pai porque ele é o filho de uma prostituta. Uma herança é o dinheiro e a propriedade que vão para os filhos de um pai depois que o pai morre. O filho mais velho recebe o dobro da herança de seu pai.</w:t>
      </w:r>
    </w:p>
    <w:p>
      <w:pPr/>
      <w:r>
        <w:rPr>
          <w:lang w:val="pt_PT" w:bidi="pt_PT"/>
        </w:rPr>
      </w:r>
      <w:r>
        <w:rPr>
          <w:lang w:val="pt_PT" w:bidi="pt_PT"/>
        </w:rPr>
        <w:t>Parem aqui e discutam essa pergunta em grupo: como vocês traduzirão herança nessa passagem? Para mais informações sobre herança, consultem herdeiro no Glossário Mestre.</w:t>
      </w:r>
    </w:p>
    <w:p>
      <w:pPr/>
      <w:r>
        <w:rPr>
          <w:lang w:val="pt_PT" w:bidi="pt_PT"/>
        </w:rPr>
      </w:r>
      <w:r>
        <w:rPr>
          <w:lang w:val="pt_PT" w:bidi="pt_PT"/>
        </w:rPr>
        <w:t xml:space="preserve">Os líderes, ou </w:t>
      </w:r>
      <w:r>
        <w:rPr>
          <w:b/>
          <w:lang w:val="pt_PT" w:bidi="pt_PT"/>
        </w:rPr>
        <w:t>anciãos</w:t>
      </w:r>
      <w:r>
        <w:rPr>
          <w:lang w:val="pt_PT" w:bidi="pt_PT"/>
        </w:rPr>
        <w:t>, de Gileade pedem a Jefté que volte e seja o comandante deles. Os anciãos são os líderes de uma comunidade. Traduzam anciãos da mesma forma que vocês traduziram em passagens anteriores. Para mais informações sobre anciãos, consultem o Glossário Mestre.</w:t>
      </w:r>
    </w:p>
    <w:p>
      <w:pPr/>
      <w:r>
        <w:rPr>
          <w:lang w:val="pt_PT" w:bidi="pt_PT"/>
        </w:rPr>
      </w:r>
      <w:r>
        <w:rPr>
          <w:lang w:val="pt_PT" w:bidi="pt_PT"/>
        </w:rPr>
        <w:t xml:space="preserve">Jefté pergunta aos líderes de Gileade: “Vocês não me fizeram deixar a </w:t>
      </w:r>
      <w:r>
        <w:rPr>
          <w:b/>
          <w:lang w:val="pt_PT" w:bidi="pt_PT"/>
        </w:rPr>
        <w:t>casa</w:t>
      </w:r>
      <w:r>
        <w:rPr>
          <w:lang w:val="pt_PT" w:bidi="pt_PT"/>
        </w:rPr>
        <w:t xml:space="preserve"> de meu pai?”. A casa do pai de Jefté significa todas as pessoas que vivem na casa de seu pai. Isso poderia incluir a esposa do pai, seus filhos solteiros, seus filhos casados e as respectivas esposas e filhos destes, e outros parentes ou servos. Traduzam casa da mesma forma que vocês traduziram em passagens anteriores. Para mais informações sobre casa, consultem "família" no Glossário Mestre.</w:t>
      </w:r>
    </w:p>
    <w:p>
      <w:pPr/>
      <w:r>
        <w:rPr>
          <w:lang w:val="pt_PT" w:bidi="pt_PT"/>
        </w:rPr>
      </w:r>
      <w:r>
        <w:rPr>
          <w:lang w:val="pt_PT" w:bidi="pt_PT"/>
        </w:rPr>
        <w:t xml:space="preserve">Jefté pergunta aos líderes de Gileade se, caso ele vá com eles e lute contra os amonitas, e se </w:t>
      </w:r>
      <w:r>
        <w:rPr>
          <w:b/>
          <w:lang w:val="pt_PT" w:bidi="pt_PT"/>
        </w:rPr>
        <w:t>Yahweh</w:t>
      </w:r>
      <w:r>
        <w:rPr>
          <w:lang w:val="pt_PT" w:bidi="pt_PT"/>
        </w:rPr>
        <w:t xml:space="preserve"> o ajudar a derrotar os amonitas, eles realmente o farão seu líder? Yahweh é o nome pessoal de Deus. Traduzam Yahweh da mesma maneira que vocês traduziram em passagens anteriores. Para mais informações sobre Yahweh,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11:12–28</w:t>
      </w:r>
      <w:r>
        <w:rPr>
          <w:lang w:val="pt_PT" w:bidi="pt_PT"/>
        </w:rPr>
      </w:r>
    </w:p>
    <w:p>
      <w:pPr>
        <w:pStyle w:val="Heading3"/>
      </w:pPr>
      <w:r>
        <w:rPr>
          <w:lang w:val="pt_PT" w:bidi="pt_PT"/>
        </w:rPr>
        <w:t>Ouvir e Sentir</w:t>
      </w:r>
    </w:p>
    <w:p>
      <w:pPr/>
      <w:r>
        <w:rPr>
          <w:lang w:val="pt_PT" w:bidi="pt_PT"/>
        </w:rPr>
      </w:r>
      <w:r>
        <w:rPr>
          <w:lang w:val="pt_PT" w:bidi="pt_PT"/>
        </w:rPr>
        <w:t>Nesta etapa, ouçam Josué 11.12–28 e guardem em seus corações.</w:t>
      </w:r>
    </w:p>
    <w:p>
      <w:pPr/>
      <w:r>
        <w:rPr>
          <w:lang w:val="pt_PT" w:bidi="pt_PT"/>
        </w:rPr>
      </w:r>
      <w:r>
        <w:rPr>
          <w:lang w:val="pt_PT" w:bidi="pt_PT"/>
        </w:rPr>
        <w:t>Ouçam uma versão em áudio de Juízes 11.12–28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11.12–28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os líderes de Gileade procuraram um comandante para ajudá-los a lutar contra os amonitas. Jefté de Gileade se tornou tanto o comandante quanto o governante do povo de Gileade. Agora, Jefté envia uma mensagem ao rei dos amonitas para descobrir por que os amonitas atacaram Gileade. O rei amonita diz que aquela é uma terra amonita, e que os israelitas a tomaram dos amonitas. Jefté envia uma mensagem ao rei amonita sobre a história de Israel, e Jefté mostra cuidadosamente que os israelitas nunca tomaram nenhuma terra dos amonitas. O rei amonita ignora as mensagens de Jefté.</w:t>
      </w:r>
    </w:p>
    <w:p>
      <w:pPr/>
      <w:r>
        <w:rPr>
          <w:lang w:val="pt_PT" w:bidi="pt_PT"/>
        </w:rPr>
      </w:r>
      <w:r>
        <w:rPr>
          <w:lang w:val="pt_PT" w:bidi="pt_PT"/>
        </w:rPr>
        <w:t>A primeira ação que Jefté toma como governante do povo de Gileade é enviar mensageiros ao rei dos amonitas. Os amonitas são os descendentes de Ló, o sobrinho de Abraão, então os amonitas são parentes dos israelitas. Yahweh deu uma terra aos amonitas a leste do rio Jordão. Jefté pergunta por que os amonitas agora atacam a terra de Jefté, o que significa sua casa em Gileade. Isso é normalmente o que um rei faria quando duas nações tentam resolver um problema com palavras para que as nações não tenham que lutar uma batalha. Jefté provavelmente não pensa que sua mensagem levará à paz com os amonitas. Em vez disso, é possível que Jefté queira tempo extra para encontrar mais homens para lutar por ele, e Jefté também possa querer mostrar que Israel possui a terra e que os amonitas não devem lutar contra os israelitas.</w:t>
      </w:r>
    </w:p>
    <w:p>
      <w:pPr/>
      <w:r>
        <w:rPr>
          <w:lang w:val="pt_PT" w:bidi="pt_PT"/>
        </w:rPr>
      </w:r>
      <w:r>
        <w:rPr>
          <w:lang w:val="pt_PT" w:bidi="pt_PT"/>
        </w:rPr>
        <w:t>Parem aqui e discutam essa pergunta em grupo: se dois grupos de pessoas têm um conflito em sua comunidade, como eles tentam resolver o conflito para que os dois grupos de pessoas não tenham que lutar uns contra os outros? Pause este áudio aqui.</w:t>
      </w:r>
    </w:p>
    <w:p>
      <w:pPr/>
      <w:r>
        <w:rPr>
          <w:lang w:val="pt_PT" w:bidi="pt_PT"/>
        </w:rPr>
      </w:r>
      <w:r>
        <w:rPr>
          <w:lang w:val="pt_PT" w:bidi="pt_PT"/>
        </w:rPr>
        <w:t>A resposta do rei amonita aos mensageiros de Jefté mostra que os amonitas têm uma versão diferente da história do que aconteceu quando os israelitas vieram pela primeira vez para a terra. Os amonitas dizem que os israelitas roubaram a terra dos amonitas, que é Gileade. Essa é a terra que vai do rio Arnom, no norte, até o rio Jaboque, no sul, e até o rio Jordão, no oeste. Os amonitas querem que os israelitas devolvam essa terra aos amonitas.</w:t>
      </w:r>
    </w:p>
    <w:p>
      <w:pPr/>
      <w:r>
        <w:rPr>
          <w:lang w:val="pt_PT" w:bidi="pt_PT"/>
        </w:rPr>
      </w:r>
      <w:r>
        <w:rPr>
          <w:lang w:val="pt_PT" w:bidi="pt_PT"/>
        </w:rPr>
        <w:t>Parem aqui e olhem para um mapa de Gileade em grupo. Pause este áudio aqui.</w:t>
      </w:r>
    </w:p>
    <w:p>
      <w:pPr/>
      <w:r>
        <w:rPr>
          <w:lang w:val="pt_PT" w:bidi="pt_PT"/>
        </w:rPr>
      </w:r>
      <w:r>
        <w:rPr>
          <w:lang w:val="pt_PT" w:bidi="pt_PT"/>
        </w:rPr>
        <w:t>Jefté não quer retornar a terra aos amonitas. Jefté envia seus mensageiros de volta ao rei amonita com uma longa mensagem. Jefté fala como um rei em sua mensagem ao rei amonita, e Jefté fala por todos os israelitas, não apenas pelo povo de Gileade. Jefté diz que os israelitas não roubaram a terra de Moabe, que é a terra dos amonitas. Os amorreus, que às vezes são chamados de cananeus, também costumavam possuir essa mesma terra. Jefté menciona a terra de Moabe aqui porque Jefté está prestes a compartilhar toda a história de Israel, e porque Moabe costumava governar a terra muito antes dos amonitas o fazer. Para mostrar que os israelitas não roubaram a terra, Jefté dá a história de para onde os israelitas foram quando deixaram o Egito. O livro de Números tem a mesma história sobre os israelitas, e isso mostra que o que Jefté diz é verdadeiro.</w:t>
      </w:r>
    </w:p>
    <w:p>
      <w:pPr/>
      <w:r>
        <w:rPr>
          <w:lang w:val="pt_PT" w:bidi="pt_PT"/>
        </w:rPr>
      </w:r>
      <w:r>
        <w:rPr>
          <w:lang w:val="pt_PT" w:bidi="pt_PT"/>
        </w:rPr>
        <w:t>Parem aqui e discutam essa pergunta em grupo: contem a história de seu povo. Que terra seu povo teve durante diferentes partes de sua história? Fale sobre a terra em sua comunidade que diferentes pessoas possuíram em diferentes momentos da história. Pause este áudio aqui.</w:t>
      </w:r>
    </w:p>
    <w:p>
      <w:pPr/>
      <w:r>
        <w:rPr>
          <w:lang w:val="pt_PT" w:bidi="pt_PT"/>
        </w:rPr>
      </w:r>
      <w:r>
        <w:rPr>
          <w:lang w:val="pt_PT" w:bidi="pt_PT"/>
        </w:rPr>
        <w:t>Jefté diz que os israelitas viajaram do Egito pelo deserto até o Mar Vermelho, e então para Cades. Os israelitas enviaram mensagens aos reis de Edom e Moabe para pedir permissão para viajar pelas terras desses reis, mas os reis de Edom e Moabe disseram que os israelitas não poderiam passar por Edom ou Moabe. Os edomitas e moabitas são parentes dos israelitas. Jefté também diz que os israelitas não foram para a terra moabita, mas os israelitas acamparam no lado norte do rio Arnom. Jefté mostra que o rei amonita nessa passagem é semelhante aos reis de Edom e Moabe no passado, que se recusaram a ouvir os israelitas quando se recusaram a deixar os israelitas passarem pelas terras de Edom e Moabe.</w:t>
      </w:r>
    </w:p>
    <w:p>
      <w:pPr/>
      <w:r>
        <w:rPr>
          <w:lang w:val="pt_PT" w:bidi="pt_PT"/>
        </w:rPr>
      </w:r>
      <w:r>
        <w:rPr>
          <w:lang w:val="pt_PT" w:bidi="pt_PT"/>
        </w:rPr>
        <w:t>Parem aqui e olhem para um mapa de onde os israelitas viajaram depois que deixaram o Egito. Pause este áudio aqui.</w:t>
      </w:r>
    </w:p>
    <w:p>
      <w:pPr/>
      <w:r>
        <w:rPr>
          <w:lang w:val="pt_PT" w:bidi="pt_PT"/>
        </w:rPr>
      </w:r>
      <w:r>
        <w:rPr>
          <w:lang w:val="pt_PT" w:bidi="pt_PT"/>
        </w:rPr>
        <w:t>Jefté também diz que os israelitas perguntaram ao rei dos amorreus, o rei Seom, se os israelitas poderiam passar com segurança pela terra dos amorreus. Os amorreus também são parentes dos israelitas. O rei Seom dos amorreus governou de Hesbom, na terra de Gileade, durante o tempo em que os israelitas estavam acampados perto do rio Arnom. Antes dos amorreus e do rei Seom governarem a terra de Gileade, os moabitas eram os governantes de Gileade.</w:t>
      </w:r>
    </w:p>
    <w:p>
      <w:pPr/>
      <w:r>
        <w:rPr>
          <w:lang w:val="pt_PT" w:bidi="pt_PT"/>
        </w:rPr>
      </w:r>
      <w:r>
        <w:rPr>
          <w:lang w:val="pt_PT" w:bidi="pt_PT"/>
        </w:rPr>
        <w:t>Jefté diz que o rei Seom se recusou a deixar os israelitas viajarem por sua terra, e o rei Seom reuniu um exército de amorreus em Jaza para lutar contra os israelitas. Os israelitas derrotaram os amorreus porque Yahweh, o Deus dos israelitas, deu aos israelitas a vitória sobre o rei Seom e os amorreus. Os israelitas tomaram toda a terra dos amorreus, que era a terra desde o rio Arnom, no sul, até o rio Jaboque, no norte, e do deserto no leste até o rio Jordão, no oeste. Lembrem-se de que essa é a mesma terra que os amonitas agora querem dos israelitas.</w:t>
      </w:r>
    </w:p>
    <w:p>
      <w:pPr/>
      <w:r>
        <w:rPr>
          <w:lang w:val="pt_PT" w:bidi="pt_PT"/>
        </w:rPr>
      </w:r>
      <w:r>
        <w:rPr>
          <w:lang w:val="pt_PT" w:bidi="pt_PT"/>
        </w:rPr>
        <w:t>Parem aqui e olhem para um mapa de Gileade em grupo. Encontrem as cidades de Hesbom e Jaza. Pause este áudio aqui.</w:t>
      </w:r>
    </w:p>
    <w:p>
      <w:pPr/>
      <w:r>
        <w:rPr>
          <w:lang w:val="pt_PT" w:bidi="pt_PT"/>
        </w:rPr>
      </w:r>
      <w:r>
        <w:rPr>
          <w:lang w:val="pt_PT" w:bidi="pt_PT"/>
        </w:rPr>
        <w:t>Jefté diz que, como Yahweh deu aos israelitas essa terra de Gileade dos amorreus, os amonitas não têm o direito de tomar essa terra. Jefté diz que os amonitas podem ter a terra que o deus dos amonitas, Quemos, dá a eles. Sabemos por outras partes do Antigo Testamento que Yahweh é aquele que deu certa terra aos edomitas, aos moabitas e aos amonitas. Algumas pessoas pensam que Jefté acredita em mais de um deus porque Jefté diz que o deus Quemos, deu uma terra aos amonitas. Ou, talvez Jefté não acredite que Quemos, mas Jefté diz apenas que Quemos, deu aos amonitas uma terra para ajudar os amonitas a entender que, da mesma maneira, Yahweh deu a terra aos israelitas.</w:t>
      </w:r>
    </w:p>
    <w:p>
      <w:pPr/>
      <w:r>
        <w:rPr>
          <w:lang w:val="pt_PT" w:bidi="pt_PT"/>
        </w:rPr>
      </w:r>
      <w:r>
        <w:rPr>
          <w:lang w:val="pt_PT" w:bidi="pt_PT"/>
        </w:rPr>
        <w:t>Parem aqui e discutam essa pergunta em grupo: em sua comunidade, como as pessoas falam sobre como os deuses dão a vocês uma terra, especialmente quando há um conflito sobre quem possui uma terra? Pause este áudio aqui.</w:t>
      </w:r>
    </w:p>
    <w:p>
      <w:pPr/>
      <w:r>
        <w:rPr>
          <w:lang w:val="pt_PT" w:bidi="pt_PT"/>
        </w:rPr>
      </w:r>
      <w:r>
        <w:rPr>
          <w:lang w:val="pt_PT" w:bidi="pt_PT"/>
        </w:rPr>
        <w:t>Algumas pessoas pensam que Jefté comete um erro quando Jefté diz que Quemos, é o deus dos amonitas, porque Quemos, é o deus dos moabitas. No entanto, era comum as pessoas adotarem os deuses da terra que tomaram, então talvez os amonitas adotaram Quemos, como seu próprio deus quando os amonitas tomaram a terra que os moabitas e então os amorreus costumavam possuir.</w:t>
      </w:r>
    </w:p>
    <w:p>
      <w:pPr/>
      <w:r>
        <w:rPr>
          <w:lang w:val="pt_PT" w:bidi="pt_PT"/>
        </w:rPr>
      </w:r>
      <w:r>
        <w:rPr>
          <w:lang w:val="pt_PT" w:bidi="pt_PT"/>
        </w:rPr>
        <w:t>Jefté também compara o rei amonita a Balaque, o rei de Moabe. Vocês se lembrarão do livro de Números que Balaque contratou Balaão para amaldiçoar os israelitas três vezes, mas Balaão abençoou os israelitas três vezes em vez disso. Jefté lembra ao rei amonita que Balaque, o rei de Moabe, não ousou lutar contra os israelitas, então o rei amonita também não deve lutar contra os israelitas.</w:t>
      </w:r>
    </w:p>
    <w:p>
      <w:pPr/>
      <w:r>
        <w:rPr>
          <w:lang w:val="pt_PT" w:bidi="pt_PT"/>
        </w:rPr>
      </w:r>
      <w:r>
        <w:rPr>
          <w:lang w:val="pt_PT" w:bidi="pt_PT"/>
        </w:rPr>
        <w:t>Jefté diz que os israelitas têm vivido na terra de Gileade por 300 anos. Os israelitas viviam na cidade de Hesbom e suas cidades, em Aroer e suas cidades, e em todas as cidades ao longo do rio Arnom. Durante esses 300 anos, todos os reis moabitas e amonitas anteriores aceitaram que os israelitas viviam na terra de Gileade, e o atual rei amonita também deveria aceitar isso e não lutar contra os israelitas.</w:t>
      </w:r>
    </w:p>
    <w:p>
      <w:pPr/>
      <w:r>
        <w:rPr>
          <w:lang w:val="pt_PT" w:bidi="pt_PT"/>
        </w:rPr>
      </w:r>
      <w:r>
        <w:rPr>
          <w:lang w:val="pt_PT" w:bidi="pt_PT"/>
        </w:rPr>
        <w:t>Parem aqui e discutam essa pergunta em grupo: quanto tempo uma nação precisa possuir um território antes de se tornar deles, e outras pessoas não podem tomar o território de volta? Pause este áudio aqui.</w:t>
      </w:r>
    </w:p>
    <w:p>
      <w:pPr/>
      <w:r>
        <w:rPr>
          <w:lang w:val="pt_PT" w:bidi="pt_PT"/>
        </w:rPr>
      </w:r>
      <w:r>
        <w:rPr>
          <w:lang w:val="pt_PT" w:bidi="pt_PT"/>
        </w:rPr>
        <w:t>Jefté termina sua longa mensagem ao rei amorreu. Jefté diz que ele não pecou contra o rei dos amonitas, mas que os amonitas pecaram contra ou fizeram o mal contra os israelitas quando atacaram os israelitas. Jefté diz que Yahweh é o juiz entre os israelitas e os amonitas sobre quem deve possuir a terra de Gileade. Algumas pessoas pensam que as palavras finais de Jefté mostram que Jefté está pronto para uma guerra contra os amonitas.</w:t>
      </w:r>
    </w:p>
    <w:p>
      <w:pPr/>
      <w:r>
        <w:rPr>
          <w:lang w:val="pt_PT" w:bidi="pt_PT"/>
        </w:rPr>
      </w:r>
      <w:r>
        <w:rPr>
          <w:lang w:val="pt_PT" w:bidi="pt_PT"/>
        </w:rPr>
        <w:t>O rei amonita recebe a mensagem de Jefté, mas o rei amonita não ouve a mensagem de Jefté.</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11.12–28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Jefté envia mensageiros ao rei amonita para perguntar por que os amonitas atacaram os israelitas. O rei amonita diz que os israelitas roubaram a terra dos amonitas, e os amonitas querem sua terra de volta.</w:t>
      </w:r>
    </w:p>
    <w:p>
      <w:pPr/>
      <w:r>
        <w:rPr>
          <w:lang w:val="pt_PT" w:bidi="pt_PT"/>
        </w:rPr>
      </w:r>
      <w:r>
        <w:rPr>
          <w:b/>
          <w:lang w:val="pt_PT" w:bidi="pt_PT"/>
        </w:rPr>
        <w:t>Na segunda cena:</w:t>
      </w:r>
      <w:r>
        <w:rPr>
          <w:lang w:val="pt_PT" w:bidi="pt_PT"/>
        </w:rPr>
        <w:t xml:space="preserve"> Jefté diz que os israelitas não tomaram a terra dos amonitas. Jefté conta a história dos israelitas depois que eles deixaram o Egito. Os israelitas não passaram pelas terras de Edom ou Moabe. Os israelitas acamparam ao norte do rio Arnom, fora de Moabe.</w:t>
      </w:r>
    </w:p>
    <w:p>
      <w:pPr/>
      <w:r>
        <w:rPr>
          <w:lang w:val="pt_PT" w:bidi="pt_PT"/>
        </w:rPr>
      </w:r>
      <w:r>
        <w:rPr>
          <w:b/>
          <w:lang w:val="pt_PT" w:bidi="pt_PT"/>
        </w:rPr>
        <w:t>Na terceira cena:</w:t>
      </w:r>
      <w:r>
        <w:rPr>
          <w:lang w:val="pt_PT" w:bidi="pt_PT"/>
        </w:rPr>
        <w:t xml:space="preserve"> Jefté diz que os israelitas pediram ao rei Seom dos amorreus permissão para passar pela terra dos amorreus. O rei Seom se recusou, e ele atacou os israelitas. Yahweh entregou o rei Seom aos israelitas, e os israelitas tomaram a terra dos amorreus do rei Seom.</w:t>
      </w:r>
    </w:p>
    <w:p>
      <w:pPr/>
      <w:r>
        <w:rPr>
          <w:lang w:val="pt_PT" w:bidi="pt_PT"/>
        </w:rPr>
      </w:r>
      <w:r>
        <w:rPr>
          <w:b/>
          <w:lang w:val="pt_PT" w:bidi="pt_PT"/>
        </w:rPr>
        <w:t>Na quarta cena:</w:t>
      </w:r>
      <w:r>
        <w:rPr>
          <w:lang w:val="pt_PT" w:bidi="pt_PT"/>
        </w:rPr>
        <w:t xml:space="preserve"> Jefté diz que Yahweh deu aos israelitas a terra dos amorreus. Os israelitas estão nesta terra há 300 anos. Yahweh é o juiz de quem deve possuir a terra.</w:t>
      </w:r>
    </w:p>
    <w:p>
      <w:pPr/>
      <w:r>
        <w:rPr>
          <w:lang w:val="pt_PT" w:bidi="pt_PT"/>
        </w:rPr>
      </w:r>
      <w:r>
        <w:rPr>
          <w:b/>
          <w:lang w:val="pt_PT" w:bidi="pt_PT"/>
        </w:rPr>
        <w:t>Na quinta cena:</w:t>
      </w:r>
      <w:r>
        <w:rPr>
          <w:lang w:val="pt_PT" w:bidi="pt_PT"/>
        </w:rPr>
        <w:t xml:space="preserve"> o rei dos amonitas ignorou o que Jefté havia dito.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Jefté</w:t>
      </w:r>
    </w:p>
    <w:p>
      <w:pPr>
        <w:pStyle w:val="ListBullet"/>
        <w:spacing w:line="240" w:lineRule="auto"/>
        <w:ind w:left="720"/>
      </w:pPr>
      <w:r>
        <w:rPr>
          <w:lang w:val="pt_PT" w:bidi="pt_PT"/>
        </w:rPr>
      </w:r>
      <w:r>
        <w:rPr>
          <w:lang w:val="pt_PT" w:bidi="pt_PT"/>
        </w:rPr>
        <w:t>Mensageiros israelitas</w:t>
      </w:r>
    </w:p>
    <w:p>
      <w:pPr>
        <w:pStyle w:val="ListBullet"/>
        <w:spacing w:line="240" w:lineRule="auto"/>
        <w:ind w:left="720"/>
      </w:pPr>
      <w:r>
        <w:rPr>
          <w:lang w:val="pt_PT" w:bidi="pt_PT"/>
        </w:rPr>
      </w:r>
      <w:r>
        <w:rPr>
          <w:lang w:val="pt_PT" w:bidi="pt_PT"/>
        </w:rPr>
        <w:t>O rei amonita</w:t>
      </w:r>
    </w:p>
    <w:p>
      <w:pPr>
        <w:pStyle w:val="ListBullet"/>
        <w:spacing w:line="240" w:lineRule="auto"/>
        <w:ind w:left="720"/>
      </w:pPr>
      <w:r>
        <w:rPr>
          <w:lang w:val="pt_PT" w:bidi="pt_PT"/>
        </w:rPr>
      </w:r>
      <w:r>
        <w:rPr>
          <w:lang w:val="pt_PT" w:bidi="pt_PT"/>
        </w:rPr>
        <w:t>O rei de Edom</w:t>
      </w:r>
    </w:p>
    <w:p>
      <w:pPr>
        <w:pStyle w:val="ListBullet"/>
        <w:spacing w:line="240" w:lineRule="auto"/>
        <w:ind w:left="720"/>
      </w:pPr>
      <w:r>
        <w:rPr>
          <w:lang w:val="pt_PT" w:bidi="pt_PT"/>
        </w:rPr>
      </w:r>
      <w:r>
        <w:rPr>
          <w:lang w:val="pt_PT" w:bidi="pt_PT"/>
        </w:rPr>
        <w:t>O rei de Moabe</w:t>
      </w:r>
    </w:p>
    <w:p>
      <w:pPr>
        <w:pStyle w:val="ListBullet"/>
        <w:spacing w:line="240" w:lineRule="auto"/>
        <w:ind w:left="720"/>
      </w:pPr>
      <w:r>
        <w:rPr>
          <w:lang w:val="pt_PT" w:bidi="pt_PT"/>
        </w:rPr>
      </w:r>
      <w:r>
        <w:rPr>
          <w:lang w:val="pt_PT" w:bidi="pt_PT"/>
        </w:rPr>
        <w:t>O rei Seom dos amorreus</w:t>
      </w:r>
    </w:p>
    <w:p>
      <w:pPr>
        <w:pStyle w:val="ListBullet"/>
        <w:spacing w:line="240" w:lineRule="auto"/>
        <w:ind w:left="720"/>
      </w:pPr>
      <w:r>
        <w:rPr>
          <w:lang w:val="pt_PT" w:bidi="pt_PT"/>
        </w:rPr>
      </w:r>
      <w:r>
        <w:rPr>
          <w:lang w:val="pt_PT" w:bidi="pt_PT"/>
        </w:rPr>
        <w:t>Os amorreus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Balaque, rei de Moabe.</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na passagem anterior, Jefté se tornou o governante e comandante do povo de Gileade. O povo de Gileade queria que Jefté os liderasse para lutar contra os amonitas. Agora, em vez de começar uma batalha com os amonitas, Jefté envia mensagens ao rei amonita. Essas mensagens entre Jefté e o rei amonita retardam a ação da história. As mensagens também contam a história de Israel e, ao final, as mensagens mostrarão que Jefté e os amonitas não podem resolver seu conflito por meio do diálogo.</w:t>
      </w:r>
    </w:p>
    <w:p>
      <w:pPr/>
      <w:r>
        <w:rPr>
          <w:lang w:val="pt_PT" w:bidi="pt_PT"/>
        </w:rPr>
      </w:r>
      <w:r>
        <w:rPr>
          <w:lang w:val="pt_PT" w:bidi="pt_PT"/>
        </w:rPr>
        <w:t>Parem aqui e discutam essa pergunta em grupo: contem uma história que inclui partes onde os personagens fazem muitas ações, e partes onde os personagens fazem menos ações e falam mais juntos. Prestem atenção a como a história diminui a velocidade nas partes com menos ação. Pause este áudio aqui.</w:t>
      </w:r>
    </w:p>
    <w:p>
      <w:pPr/>
      <w:r>
        <w:rPr>
          <w:lang w:val="pt_PT" w:bidi="pt_PT"/>
        </w:rPr>
      </w:r>
      <w:r>
        <w:rPr>
          <w:lang w:val="pt_PT" w:bidi="pt_PT"/>
        </w:rPr>
        <w:t>Na primeira cena, Jefté e o rei amonita enviam suas primeiras mensagens um ao outro. Primeiro, Jefté envia mensageiros ao rei amonita para perguntar por que os amonitas atacaram a terra de Jefté. Lembrem-se de que Jefté está em Gileade, e os amonitas têm terras a leste de Gileade. Lembrem-se também de que aqui Jefté age como um rei quando ele envia uma mensagem ao rei amonita. Não sabemos o nome do rei amonita, e é possível que Jefté não tenha usado o nome do rei amonita para insultar o rei amonita.</w:t>
      </w:r>
    </w:p>
    <w:p>
      <w:pPr/>
      <w:r>
        <w:rPr>
          <w:lang w:val="pt_PT" w:bidi="pt_PT"/>
        </w:rPr>
      </w:r>
      <w:r>
        <w:rPr>
          <w:lang w:val="pt_PT" w:bidi="pt_PT"/>
        </w:rPr>
        <w:t>Na segunda parte da primeira cena, o rei amonita diz aos mensageiros de Jefté que a terra de Gileade pertence aos amonitas. O rei amonita diz que os israelitas roubaram a terra quando vieram do Egito. Lembrem-se de que a terra sobre a qual Jefté e o rei amonita falam aqui é do rio Arnom, no sul, até o rio Jaboque, no norte, e a oeste até o rio Jordão. O rei amonita quer essa terra de volta. Os mensageiros de Jefté voltam a Jefté, e eles dizem a Jefté o que o rei amonita disse aos mensageiros.</w:t>
      </w:r>
    </w:p>
    <w:p>
      <w:pPr/>
      <w:r>
        <w:rPr>
          <w:lang w:val="pt_PT" w:bidi="pt_PT"/>
        </w:rPr>
      </w:r>
      <w:r>
        <w:rPr>
          <w:lang w:val="pt_PT" w:bidi="pt_PT"/>
        </w:rPr>
        <w:t>Parem aqui e olhem para um mapa de Gileade novamente em grupo, se necessário. Pause este áudio aqui.</w:t>
      </w:r>
    </w:p>
    <w:p>
      <w:pPr/>
      <w:r>
        <w:rPr>
          <w:lang w:val="pt_PT" w:bidi="pt_PT"/>
        </w:rPr>
      </w:r>
      <w:r>
        <w:rPr>
          <w:lang w:val="pt_PT" w:bidi="pt_PT"/>
        </w:rPr>
        <w:t>Na segunda cena, Jefté envia seus mensageiros de volta ao rei amonita com outra mensagem. A segunda, terceira e quarta cenas têm essa longa mensagem de Jefté ao rei amonita. Lembrem-se de que Jefté começa sua mensagem com: "Isso é o que Jefté diz", o que é semelhante a como um rei poderoso fala com alguém que é menos poderoso do que ele é.</w:t>
      </w:r>
    </w:p>
    <w:p>
      <w:pPr/>
      <w:r>
        <w:rPr>
          <w:lang w:val="pt_PT" w:bidi="pt_PT"/>
        </w:rPr>
      </w:r>
      <w:r>
        <w:rPr>
          <w:lang w:val="pt_PT" w:bidi="pt_PT"/>
        </w:rPr>
        <w:t>Parem aqui e discutam essa pergunta em grupo: como um governante ou rei poderoso em sua comunidade começa uma mensagem para pessoas que têm menos poder do que ele? Pause este áudio aqui.</w:t>
      </w:r>
    </w:p>
    <w:p>
      <w:pPr/>
      <w:r>
        <w:rPr>
          <w:lang w:val="pt_PT" w:bidi="pt_PT"/>
        </w:rPr>
      </w:r>
      <w:r>
        <w:rPr>
          <w:lang w:val="pt_PT" w:bidi="pt_PT"/>
        </w:rPr>
        <w:t>Jefté começa sua mensagem quando ele diz que os israelitas não tomaram a terra dos moabitas ou a terra dos amonitas. Mais tarde na mensagem de Jefté, aprendemos que Jefté fala sobre os moabitas porque os moabitas costumavam possuir a terra de Gileade antes dos amorreus possuírem a terra de Gileade. Para mostrar que os israelitas não tomaram nenhuma terra dos amonitas, Jefté conta a história dos israelitas. Jefté não dá todos os detalhes da jornada dos israelitas, mas Jefté compartilha detalhes importantes que ele quer que o rei amonita saiba.</w:t>
      </w:r>
    </w:p>
    <w:p>
      <w:pPr/>
      <w:r>
        <w:rPr>
          <w:lang w:val="pt_PT" w:bidi="pt_PT"/>
        </w:rPr>
      </w:r>
      <w:r>
        <w:rPr>
          <w:lang w:val="pt_PT" w:bidi="pt_PT"/>
        </w:rPr>
        <w:t>Lembrem-se de que na segunda cena, Jefté conta a parte da história que começa quando os israelitas deixaram o Egito. Os israelitas viajaram do Egito pelo deserto até o Mar Vermelho, e então os israelitas foram para a cidade de Cades. Outro nome para Cades é Cades-Barneia. Cades ficava a oeste da terra de Edom, e a terra de Edom ficava ao sul do Mar Morto. Lembrem-se de que os israelitas enviaram mensageiros ao rei de Edom para perguntar se os israelitas poderiam ir para o oeste pela terra de Edom até a terra no outro lado. O rei de Edom "não ouviu os israelitas", o que significa que o rei se recusou a deixar os israelitas viajarem pela terra do rei.</w:t>
      </w:r>
    </w:p>
    <w:p>
      <w:pPr/>
      <w:r>
        <w:rPr>
          <w:lang w:val="pt_PT" w:bidi="pt_PT"/>
        </w:rPr>
      </w:r>
      <w:r>
        <w:rPr>
          <w:lang w:val="pt_PT" w:bidi="pt_PT"/>
        </w:rPr>
        <w:t>Então, os israelitas viajaram para o leste ao redor da terra de Edom. Lembrem-se de que os israelitas também pediram ao rei de Moabe permissão para ir para o oeste pela terra de Moabe até a terra do outro lado, mas o rei de Moabe também se recusou. A terra de Moabe ficava a leste do Mar Morto. Então, os israelitas viajaram para o leste ao redor da terra de Moabe. Os israelitas acamparam em suas tendas no lado norte do rio Arnom. O rio Arnom era a fronteira da terra moabita. Os israelitas não entraram na terra moabita. Jefté conta essa história ao rei amonita para mostrar que os israelitas não entraram na terra edomita ou moabita.</w:t>
      </w:r>
    </w:p>
    <w:p>
      <w:pPr/>
      <w:r>
        <w:rPr>
          <w:lang w:val="pt_PT" w:bidi="pt_PT"/>
        </w:rPr>
      </w:r>
      <w:r>
        <w:rPr>
          <w:lang w:val="pt_PT" w:bidi="pt_PT"/>
        </w:rPr>
        <w:t>Parem aqui em grupo e novamente olhem para um mapa de onde os israelitas viajaram depois que deixaram o Egito, se necessário. Pause este áudio aqui.</w:t>
      </w:r>
    </w:p>
    <w:p>
      <w:pPr/>
      <w:r>
        <w:rPr>
          <w:lang w:val="pt_PT" w:bidi="pt_PT"/>
        </w:rPr>
      </w:r>
      <w:r>
        <w:rPr>
          <w:lang w:val="pt_PT" w:bidi="pt_PT"/>
        </w:rPr>
        <w:t>Na terceira cena, Jefté continua a contar a história dos israelitas. Essa cena tem mais detalhes do que a segunda cena tinha. Enquanto os israelitas acampavam no lado norte do rio Arnom, os israelitas enviaram mensageiros ao rei Seom dos amorreus para perguntar se eles poderiam passar pela terra dos amorreus. Os israelitas queriam viajar para o norte ao redor do Mar Morto, e então para o oeste para viajar para a terra que Yahweh havia prometido aos israelitas.</w:t>
      </w:r>
    </w:p>
    <w:p>
      <w:pPr/>
      <w:r>
        <w:rPr>
          <w:lang w:val="pt_PT" w:bidi="pt_PT"/>
        </w:rPr>
      </w:r>
      <w:r>
        <w:rPr>
          <w:lang w:val="pt_PT" w:bidi="pt_PT"/>
        </w:rPr>
        <w:t>O rei Seom governou os amorreus da cidade de Hesbom, que fica ao norte do rio Arnom. Hesbom estava no centro da terra amorreia de Gileade, desde o rio Arnom, no sul, até o rio Jaboque, no norte. Lembrem-se de que os amonitas não governavam a terra de Gileade nesse momento. Nessa época, os amorreus governavam essa terra. O rei Seom dos amorreus se recusou a deixar os israelitas passarem pela terra dos amorreus. A linguagem original diz que o rei Seom não confiou que os israelitas passariam por sua terra em paz.</w:t>
      </w:r>
    </w:p>
    <w:p>
      <w:pPr/>
      <w:r>
        <w:rPr>
          <w:lang w:val="pt_PT" w:bidi="pt_PT"/>
        </w:rPr>
      </w:r>
      <w:r>
        <w:rPr>
          <w:lang w:val="pt_PT" w:bidi="pt_PT"/>
        </w:rPr>
        <w:t>O rei Seom até mesmo reuniu seu exército de homens e acampou na cidade de Jaza, que ficava a cerca de 15 quilômetros ao sul de Hesbom. Então, o rei Seom dos amorreus atacou os israelitas.</w:t>
      </w:r>
    </w:p>
    <w:p>
      <w:pPr/>
      <w:r>
        <w:rPr>
          <w:lang w:val="pt_PT" w:bidi="pt_PT"/>
        </w:rPr>
      </w:r>
      <w:r>
        <w:rPr>
          <w:lang w:val="pt_PT" w:bidi="pt_PT"/>
        </w:rPr>
        <w:t>Parem aqui e olhem para um mapa de Gileade novamente em grupo, se necessário. Certifiquem-se de ver onde estão as cidades de Hesbom e Jaza. Pause este áudio aqui.</w:t>
      </w:r>
    </w:p>
    <w:p>
      <w:pPr/>
      <w:r>
        <w:rPr>
          <w:lang w:val="pt_PT" w:bidi="pt_PT"/>
        </w:rPr>
      </w:r>
      <w:r>
        <w:rPr>
          <w:lang w:val="pt_PT" w:bidi="pt_PT"/>
        </w:rPr>
        <w:t>Os israelitas venceram a batalha com os amorreus porque Yahweh, o Deus dos israelitas, entregou o rei Seom e todo o seu exército aos israelitas. Os israelitas tomaram toda a terra dos amorreus, que é a terra de Gileade, depois que venceram a batalha com os amorreus.</w:t>
      </w:r>
    </w:p>
    <w:p>
      <w:pPr/>
      <w:r>
        <w:rPr>
          <w:lang w:val="pt_PT" w:bidi="pt_PT"/>
        </w:rPr>
      </w:r>
      <w:r>
        <w:rPr>
          <w:lang w:val="pt_PT" w:bidi="pt_PT"/>
        </w:rPr>
        <w:t>Na quarta cena, Jefté quer saber por que os amonitas pensam que podem tomar de volta a terra que Yahweh, o Deus que os israelitas adoram, deu aos israelitas. Jefté já sabe a resposta a essas perguntas, porque Jefté pensa que os amonitas não têm o direito de tomar de volta a terra que os israelitas tomaram dos amorreus, que provavelmente a haviam tomado anteriormente dos amonitas.</w:t>
      </w:r>
    </w:p>
    <w:p>
      <w:pPr/>
      <w:r>
        <w:rPr>
          <w:lang w:val="pt_PT" w:bidi="pt_PT"/>
        </w:rPr>
      </w:r>
      <w:r>
        <w:rPr>
          <w:lang w:val="pt_PT" w:bidi="pt_PT"/>
        </w:rPr>
        <w:t>Parem aqui e discutam essa pergunta em grupo: seria mais forte traduzir o que Jefté diz nessa cena como declarações ou perguntas? Por exemplo, quando Jefté diz que os amonitas não devem fazer os israelitas deixarem a terra, Jefté pode dizer: "Vocês não têm o direito de tomá-la de volta", ou "Então vocês agora pensam que podem nos forçar a sair?" Além disso, Jefté pode dizer: "Você toma posse do que seu deus Quemos dá a você, não é?" ou "Vocês vivem na terra que seu deus Quemos dá a vocês". Pause este áudio aqui.</w:t>
      </w:r>
    </w:p>
    <w:p>
      <w:pPr/>
      <w:r>
        <w:rPr>
          <w:lang w:val="pt_PT" w:bidi="pt_PT"/>
        </w:rPr>
      </w:r>
      <w:r>
        <w:rPr>
          <w:lang w:val="pt_PT" w:bidi="pt_PT"/>
        </w:rPr>
        <w:t>Jefté também compara o rei amonita a Balaque, o rei dos moabitas. Jefté faz perguntas para as quais Jefté já sabe a resposta. Jefté faz isso para mostrar que o rei amonita também não deve lutar contra os israelitas, assim como o rei Balaque dos moabitas não lutou contra os israelitas.</w:t>
      </w:r>
    </w:p>
    <w:p>
      <w:pPr/>
      <w:r>
        <w:rPr>
          <w:lang w:val="pt_PT" w:bidi="pt_PT"/>
        </w:rPr>
      </w:r>
      <w:r>
        <w:rPr>
          <w:lang w:val="pt_PT" w:bidi="pt_PT"/>
        </w:rPr>
        <w:t>Parem aqui e discutam essa pergunta em grupo: qual é a melhor maneira de comparar o rei Balaque dos moabitas com o rei amonita? Por exemplo: "Você não é melhor do que Balaque, o rei moabita. Ele nunca lutou com Israel", ou "Você é melhor do que Balaque, o rei moabita? Ele alguma vez lutou contra Israel?”. Pause este áudio aqui.</w:t>
      </w:r>
    </w:p>
    <w:p>
      <w:pPr/>
      <w:r>
        <w:rPr>
          <w:lang w:val="pt_PT" w:bidi="pt_PT"/>
        </w:rPr>
      </w:r>
      <w:r>
        <w:rPr>
          <w:lang w:val="pt_PT" w:bidi="pt_PT"/>
        </w:rPr>
        <w:t>Jefté diz que os israelitas viveram na terra de Gileade por 300 anos, incluindo em Hesbom e suas cidades, em Aroer e suas cidades, e em todas as cidades ao longo do rio Arnom. É provável que durante o tempo de Jefté os amonitas tenham governado a terra ao sul do rio Arnom que costumava ser território moabita. Jefté mostra que os amonitas tiveram 300 anos para atacar os israelitas ao norte do rio Arnom, mas os amonitas nunca o fizeram.</w:t>
      </w:r>
    </w:p>
    <w:p>
      <w:pPr/>
      <w:r>
        <w:rPr>
          <w:lang w:val="pt_PT" w:bidi="pt_PT"/>
        </w:rPr>
      </w:r>
      <w:r>
        <w:rPr>
          <w:lang w:val="pt_PT" w:bidi="pt_PT"/>
        </w:rPr>
        <w:t>Parem aqui e olhem para um mapa de Gileade que inclui Hesbom, Aroer e o rio Arnom. Pause este áudio aqui.</w:t>
      </w:r>
    </w:p>
    <w:p>
      <w:pPr/>
      <w:r>
        <w:rPr>
          <w:lang w:val="pt_PT" w:bidi="pt_PT"/>
        </w:rPr>
      </w:r>
      <w:r>
        <w:rPr>
          <w:lang w:val="pt_PT" w:bidi="pt_PT"/>
        </w:rPr>
        <w:t>Na parte final da quarta cena, Jefté usa uma linguagem forte para dizer que Jefté não pecou ou fez algo errado com os amonitas. Em vez disso, os amonitas pecaram contra os israelitas quando os amonitas atacaram os israelitas. Jefté diz que Yahweh, o juiz, julgará entre os israelitas e os amonitas sobre se os israelitas estão certos ou os amonitas estão certos.</w:t>
      </w:r>
    </w:p>
    <w:p>
      <w:pPr/>
      <w:r>
        <w:rPr>
          <w:lang w:val="pt_PT" w:bidi="pt_PT"/>
        </w:rPr>
      </w:r>
      <w:r>
        <w:rPr>
          <w:lang w:val="pt_PT" w:bidi="pt_PT"/>
        </w:rPr>
        <w:t>Na quinta cena, o rei amonita não ouve nem concorda com a mensagem de Jefté. Isso é diferente da conversa de Jefté com os líderes de Gileade na história anterior, quando Jefté fala com os líderes de Gileade e finalmente concorda em se tornar tanto o governante deles quanto o comandante. Nessa história, as histórias e ideias de Jefté não convencem o rei amonita a ouvir Jefté. Quando a história termina, não sabemos se uma batalha acontecerá em seguida ou não.</w:t>
      </w:r>
    </w:p>
    <w:p>
      <w:pPr/>
      <w:r>
        <w:rPr>
          <w:lang w:val="pt_PT" w:bidi="pt_PT"/>
        </w:rPr>
      </w:r>
      <w:r>
        <w:rPr>
          <w:lang w:val="pt_PT" w:bidi="pt_PT"/>
        </w:rPr>
        <w:t>Agora, o grupo deve elaborar o roteiro, desenhar ou usar objetos para visualizar a passagem e a atuação nela. Certifiquem-se de usar objetos para mostrar a jornada dos israelitas na segunda, terceira e quarta cenas. Além disso, pensem em como vocês mostrarão quem possui a terra de Gileade em diferentes partes da história, uma vez que Gileade é a terra que pertenceu primeiro aos moabitas, depois aos amonitas, em seguida aos amorreus e, por fim, aos israelitas em diferentes pontos da história.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11.12–28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Jefté</w:t>
      </w:r>
    </w:p>
    <w:p>
      <w:pPr>
        <w:pStyle w:val="ListBullet"/>
        <w:spacing w:line="240" w:lineRule="auto"/>
        <w:ind w:left="720"/>
      </w:pPr>
      <w:r>
        <w:rPr>
          <w:lang w:val="pt_PT" w:bidi="pt_PT"/>
        </w:rPr>
      </w:r>
      <w:r>
        <w:rPr>
          <w:lang w:val="pt_PT" w:bidi="pt_PT"/>
        </w:rPr>
        <w:t>Mensageiros israelitas</w:t>
      </w:r>
    </w:p>
    <w:p>
      <w:pPr>
        <w:pStyle w:val="ListBullet"/>
        <w:spacing w:line="240" w:lineRule="auto"/>
        <w:ind w:left="720"/>
      </w:pPr>
      <w:r>
        <w:rPr>
          <w:lang w:val="pt_PT" w:bidi="pt_PT"/>
        </w:rPr>
      </w:r>
      <w:r>
        <w:rPr>
          <w:lang w:val="pt_PT" w:bidi="pt_PT"/>
        </w:rPr>
        <w:t>O rei amonita</w:t>
      </w:r>
    </w:p>
    <w:p>
      <w:pPr>
        <w:pStyle w:val="ListBullet"/>
        <w:spacing w:line="240" w:lineRule="auto"/>
        <w:ind w:left="720"/>
      </w:pPr>
      <w:r>
        <w:rPr>
          <w:lang w:val="pt_PT" w:bidi="pt_PT"/>
        </w:rPr>
      </w:r>
      <w:r>
        <w:rPr>
          <w:lang w:val="pt_PT" w:bidi="pt_PT"/>
        </w:rPr>
        <w:t>O rei de Edom</w:t>
      </w:r>
    </w:p>
    <w:p>
      <w:pPr>
        <w:pStyle w:val="ListBullet"/>
        <w:spacing w:line="240" w:lineRule="auto"/>
        <w:ind w:left="720"/>
      </w:pPr>
      <w:r>
        <w:rPr>
          <w:lang w:val="pt_PT" w:bidi="pt_PT"/>
        </w:rPr>
      </w:r>
      <w:r>
        <w:rPr>
          <w:lang w:val="pt_PT" w:bidi="pt_PT"/>
        </w:rPr>
        <w:t>O rei de Moabe</w:t>
      </w:r>
    </w:p>
    <w:p>
      <w:pPr>
        <w:pStyle w:val="ListBullet"/>
        <w:spacing w:line="240" w:lineRule="auto"/>
        <w:ind w:left="720"/>
      </w:pPr>
      <w:r>
        <w:rPr>
          <w:lang w:val="pt_PT" w:bidi="pt_PT"/>
        </w:rPr>
      </w:r>
      <w:r>
        <w:rPr>
          <w:lang w:val="pt_PT" w:bidi="pt_PT"/>
        </w:rPr>
        <w:t>O rei Seom dos amorreus</w:t>
      </w:r>
    </w:p>
    <w:p>
      <w:pPr>
        <w:pStyle w:val="ListBullet"/>
        <w:spacing w:line="240" w:lineRule="auto"/>
        <w:ind w:left="720"/>
      </w:pPr>
      <w:r>
        <w:rPr>
          <w:lang w:val="pt_PT" w:bidi="pt_PT"/>
        </w:rPr>
      </w:r>
      <w:r>
        <w:rPr>
          <w:lang w:val="pt_PT" w:bidi="pt_PT"/>
        </w:rPr>
        <w:t>Os amorreus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Balaque, rei de Moabe.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Jefté envia mensageiros ao rei dos amonitas. Os mensageiros perguntam ao rei amonita por que o rei atacou a terra de Jefté.</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O rei amonita diz aos mensageiros de Jefté que os amonitas lutam contra os israelitas porque os israelitas tomaram a terra dos amonitas. O rei amonita diz que os israelitas tomaram a terra quando vieram do Egito. A terra vai desde o rio Arnom, no sul, até o rio Jaboque, no norte, e o rio Jordão, no oeste. O rei amonita diz que Jefté precisa devolver essa terra aos amonitas.</w:t>
      </w:r>
    </w:p>
    <w:p>
      <w:pPr>
        <w:pStyle w:val="ListBullet"/>
        <w:spacing w:line="240" w:lineRule="auto"/>
        <w:ind w:left="720"/>
      </w:pPr>
      <w:r>
        <w:rPr>
          <w:lang w:val="pt_PT" w:bidi="pt_PT"/>
        </w:rPr>
      </w:r>
      <w:r>
        <w:rPr>
          <w:lang w:val="pt_PT" w:bidi="pt_PT"/>
        </w:rPr>
        <w:t>Continue a encenação.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amonita: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os mensageiros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mensageiros voltam a Jefté e dizem a Jefté o que o rei amonita disse. Jefté envia seus mensageiros novamente ao rei amonita. Jefté diz: "Isso é o que Jefté diz. Os israelitas não tomaram a terra de Moabe ou a terra de Amom. Os israelitas deixaram o Egito, viajaram pelo deserto até o Mar Vermelho, e então os israelitas foram para Cades. Os israelitas enviaram mensageiros ao rei de Edom para perguntar se poderiam passar pela terra de Edom para sua própria terra, mas o rei de Edom se recusou. Os israelitas também enviaram mensageiros ao rei de Moabe para perguntar se poderiam viajar pela terra de Moabe, mas o rei de Moabe também se recusou. Os israelitas viajaram ao redor da terra de Edom e ao redor da terra de Moabe. Os israelitas acamparam no lado norte do rio Arnom. Os israelitas não foram para a terra moabita no outro lado do rio Arnom".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os israelitas na história de Jefté sobre o que aconteceu no passado: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continua a contar ao rei amonita a história dos israelitas. Jefté diz: "Os israelitas perguntaram ao rei Seom, o rei dos amorreus, se os israelitas poderiam passar pela terra amorreia em seu caminho para a terra israelita. O rei Seom governou em Hesbom. O rei Seom não confiou nos israelitas para passarem pela terra amorreia pacificamente".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Seom dos amorreus na história de Jefté sobre o que aconteceu no passado: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continua: "O rei Seom reuniu seu exército em Jaza e lutou contra os israelitas. Mas Yahweh, o Deus dos israelitas, deu aos israelitas a vitória sobre os amorreus. Os israelitas tomaram toda a terra dos amorreus, do rio Arnom, no sul, até o rio Jaboque, no norte, e do deserto no leste até o rio Jordão, no oeste.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amorreus na história de Jefté sobre o que aconteceu no passado: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continua: "Yahweh, o Deus dos israelitas, deu aos israelitas a terra dos amorreus". Jefté diz ao rei amonita: "Você não tem o direito de tomar de volta a terra que Yahweh deu aos israelitas. Vocês podem ter a terra que seu deus Quemos dá a vocês. Teremos a terra que Yahweh, nosso Deus, nos dá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amonita: “O que você está sentindo ou pensando?”. A pessoa pode responder coisas como:</w:t>
      </w:r>
    </w:p>
    <w:p>
      <w:pPr>
        <w:pStyle w:val="ListBullet"/>
        <w:spacing w:line="240" w:lineRule="auto"/>
        <w:ind w:left="720"/>
      </w:pPr>
      <w:r>
        <w:rPr>
          <w:lang w:val="pt_PT" w:bidi="pt_PT"/>
        </w:rPr>
      </w:r>
      <w:r>
        <w:rPr>
          <w:lang w:val="pt_PT" w:bidi="pt_PT"/>
        </w:rPr>
        <w:t>Além disso, 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também pergunta ao rei dos amonitas: "Você é melhor do que Balaque, filho de Zípor, que era o rei de Moabe? Balaque não discutiu ou lutou com os israelitas. Por 300 anos, Israel viveu em Hesbom e suas cidades, em Aroer e suas cidades, e em todas as cidades no rio Arnom. Por que vocês, amonitas, não tomaram de volta a terra durante esse tempo?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continua: "Não fiz nada de errado com você, mas você pecou contra mim quando atacou a mim e a meu povo. Yahweh é o juiz hoje que decide se os israelitas fazem o que é certo, ou os amonitas fazem o que é certo". Mas o rei amonita não ouve ou concorda com o que Jefté diz.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amonita: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11.12–28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Jefté enviou </w:t>
      </w:r>
      <w:r>
        <w:rPr>
          <w:b/>
          <w:lang w:val="pt_PT" w:bidi="pt_PT"/>
        </w:rPr>
        <w:t>mensageiros</w:t>
      </w:r>
      <w:r>
        <w:rPr>
          <w:lang w:val="pt_PT" w:bidi="pt_PT"/>
        </w:rPr>
        <w:t xml:space="preserve"> ao </w:t>
      </w:r>
      <w:r>
        <w:rPr>
          <w:b/>
          <w:lang w:val="pt_PT" w:bidi="pt_PT"/>
        </w:rPr>
        <w:t>rei</w:t>
      </w:r>
      <w:r>
        <w:rPr>
          <w:lang w:val="pt_PT" w:bidi="pt_PT"/>
        </w:rPr>
        <w:t xml:space="preserve"> dos amonitas. Mensageiros são pessoas que levam mensagens. Às vezes, os mensageiros levam mensagens que as pessoas escrevem, e às vezes os mensageiros levam mensagens que as pessoas falaram. Na Bíblia, um mensageiro pode levar uma mensagem de Yahweh, ou de uma pessoa para outra pessoa. Um rei é alguém que governa sobre uma cidade ou área de terra. Traduzam mensageiros e rei da mesma forma que vocês traduziram em passagens anteriores. Para mais informações sobre rei, consultem o Glossário Mestre.</w:t>
      </w:r>
    </w:p>
    <w:p>
      <w:pPr/>
      <w:r>
        <w:rPr>
          <w:lang w:val="pt_PT" w:bidi="pt_PT"/>
        </w:rPr>
      </w:r>
      <w:r>
        <w:rPr>
          <w:lang w:val="pt_PT" w:bidi="pt_PT"/>
        </w:rPr>
        <w:t xml:space="preserve">O rei amonita diz que os </w:t>
      </w:r>
      <w:r>
        <w:rPr>
          <w:b/>
          <w:lang w:val="pt_PT" w:bidi="pt_PT"/>
        </w:rPr>
        <w:t>israelitas</w:t>
      </w:r>
      <w:r>
        <w:rPr>
          <w:lang w:val="pt_PT" w:bidi="pt_PT"/>
        </w:rPr>
        <w:t xml:space="preserve"> tomaram a terra dos amonitas quando os israelitas saíram do Egito. Israel se refere ao povo de Israel, os israelitas. O Egito é o lugar onde os israelitas foram escravos por 400 anos antes de Yahweh resgatar os israelitas. Traduzam israelitas da mesma forma que vocês traduziram em passagens anteriores. Para mais informações sobre os israelitas, consultem o Glossário Mestre.</w:t>
      </w:r>
    </w:p>
    <w:p>
      <w:pPr/>
      <w:r>
        <w:rPr>
          <w:lang w:val="pt_PT" w:bidi="pt_PT"/>
        </w:rPr>
      </w:r>
      <w:r>
        <w:rPr>
          <w:lang w:val="pt_PT" w:bidi="pt_PT"/>
        </w:rPr>
        <w:t xml:space="preserve">O rei amonita diz que os israelitas tomaram a terra de Gileade, do rio Arnom, no sul, até o rio Jaboque, no norte, e para o </w:t>
      </w:r>
      <w:r>
        <w:rPr>
          <w:b/>
          <w:lang w:val="pt_PT" w:bidi="pt_PT"/>
        </w:rPr>
        <w:t>rio Jordão</w:t>
      </w:r>
      <w:r>
        <w:rPr>
          <w:lang w:val="pt_PT" w:bidi="pt_PT"/>
        </w:rPr>
        <w:t>, no oeste. O rio Jordão é o rio que vai do norte ao sul na fronteira oeste da terra de Gileade. Traduzam rio Jordão da mesma forma que vocês traduziram em passagens anteriores. Para mais informações sobre o Rio Jordão, consultem o Glossário Mestre.</w:t>
      </w:r>
    </w:p>
    <w:p>
      <w:pPr/>
      <w:r>
        <w:rPr>
          <w:lang w:val="pt_PT" w:bidi="pt_PT"/>
        </w:rPr>
      </w:r>
      <w:r>
        <w:rPr>
          <w:lang w:val="pt_PT" w:bidi="pt_PT"/>
        </w:rPr>
        <w:t xml:space="preserve">Jefté diz que os israelitas viajaram no </w:t>
      </w:r>
      <w:r>
        <w:rPr>
          <w:b/>
          <w:lang w:val="pt_PT" w:bidi="pt_PT"/>
        </w:rPr>
        <w:t>deserto</w:t>
      </w:r>
      <w:r>
        <w:rPr>
          <w:lang w:val="pt_PT" w:bidi="pt_PT"/>
        </w:rPr>
        <w:t xml:space="preserve"> depois que deixaram o Egito. O deserto, ou região selvagem, é um lugar sem água ou plantas. As pessoas não vivem no deserto. Traduzam deserto da mesma forma que vocês traduziram em passagens anteriores. Para mais informações sobre deserto, consultem o Glossário Mestre.</w:t>
      </w:r>
    </w:p>
    <w:p>
      <w:pPr/>
      <w:r>
        <w:rPr>
          <w:lang w:val="pt_PT" w:bidi="pt_PT"/>
        </w:rPr>
      </w:r>
      <w:r>
        <w:rPr>
          <w:lang w:val="pt_PT" w:bidi="pt_PT"/>
        </w:rPr>
        <w:t xml:space="preserve">Os amonitas, edomitas, moabitas e amorreus aparecem nessa passagem, e todos esses grupos de pessoas vivem na terra de </w:t>
      </w:r>
      <w:r>
        <w:rPr>
          <w:b/>
          <w:lang w:val="pt_PT" w:bidi="pt_PT"/>
        </w:rPr>
        <w:t>Canaã</w:t>
      </w:r>
      <w:r>
        <w:rPr>
          <w:lang w:val="pt_PT" w:bidi="pt_PT"/>
        </w:rPr>
        <w:t>. Às vezes todos os amorreus também são chamados de cananeus. Para mais informações sobre as pessoas que viviam em Canaã, consultem Canaã no Glossário Mestre.</w:t>
      </w:r>
    </w:p>
    <w:p>
      <w:pPr/>
      <w:r>
        <w:rPr>
          <w:lang w:val="pt_PT" w:bidi="pt_PT"/>
        </w:rPr>
      </w:r>
      <w:r>
        <w:rPr>
          <w:b/>
          <w:lang w:val="pt_PT" w:bidi="pt_PT"/>
        </w:rPr>
        <w:t>Yahweh</w:t>
      </w:r>
      <w:r>
        <w:rPr>
          <w:lang w:val="pt_PT" w:bidi="pt_PT"/>
        </w:rPr>
        <w:t xml:space="preserve">, o </w:t>
      </w:r>
      <w:r>
        <w:rPr>
          <w:b/>
          <w:lang w:val="pt_PT" w:bidi="pt_PT"/>
        </w:rPr>
        <w:t>Deus</w:t>
      </w:r>
      <w:r>
        <w:rPr>
          <w:lang w:val="pt_PT" w:bidi="pt_PT"/>
        </w:rPr>
        <w:t xml:space="preserve"> do povo de Israel, deu aos israelitas a vitória sobre o rei Seom dos amorreus e o exército amorreu. Yahweh é o nome pessoal de Deus, e Deus é o nome geral para o Deus que os israelitas seguem. Traduzam Yahweh e Deus da mesma forma que vocês traduziram em passagens anteriores. Para mais informações sobre Yahweh e Deus, consultem o Glossário Mestre.</w:t>
      </w:r>
    </w:p>
    <w:p>
      <w:pPr/>
      <w:r>
        <w:rPr>
          <w:lang w:val="pt_PT" w:bidi="pt_PT"/>
        </w:rPr>
      </w:r>
      <w:r>
        <w:rPr>
          <w:lang w:val="pt_PT" w:bidi="pt_PT"/>
        </w:rPr>
        <w:t xml:space="preserve">Jefté diz que os amonitas podem ter a terra que seu </w:t>
      </w:r>
      <w:r>
        <w:rPr>
          <w:b/>
          <w:lang w:val="pt_PT" w:bidi="pt_PT"/>
        </w:rPr>
        <w:t>deus</w:t>
      </w:r>
      <w:r>
        <w:rPr>
          <w:lang w:val="pt_PT" w:bidi="pt_PT"/>
        </w:rPr>
        <w:t>, Quemos, dá a eles. Quemos era o deus dos moabitas, e mais tarde os amonitas provavelmente também adotaram o deus Quemos como seu próprio deus quando os amonitas tomaram a terra moabita. Para mais informações sobre Quemos, consultem deuses no Glossário Mestre.</w:t>
      </w:r>
    </w:p>
    <w:p>
      <w:pPr/>
      <w:r>
        <w:rPr>
          <w:lang w:val="pt_PT" w:bidi="pt_PT"/>
        </w:rPr>
      </w:r>
      <w:r>
        <w:rPr>
          <w:lang w:val="pt_PT" w:bidi="pt_PT"/>
        </w:rPr>
        <w:t xml:space="preserve">Jefté diz que os israelitas viveram nas </w:t>
      </w:r>
      <w:r>
        <w:rPr>
          <w:b/>
          <w:lang w:val="pt_PT" w:bidi="pt_PT"/>
        </w:rPr>
        <w:t>cidades</w:t>
      </w:r>
      <w:r>
        <w:rPr>
          <w:lang w:val="pt_PT" w:bidi="pt_PT"/>
        </w:rPr>
        <w:t xml:space="preserve"> e </w:t>
      </w:r>
      <w:r>
        <w:rPr>
          <w:b/>
          <w:lang w:val="pt_PT" w:bidi="pt_PT"/>
        </w:rPr>
        <w:t>aldeias</w:t>
      </w:r>
      <w:r>
        <w:rPr>
          <w:lang w:val="pt_PT" w:bidi="pt_PT"/>
        </w:rPr>
        <w:t xml:space="preserve"> que Yahweh deu aos israelitas. Lembrem-se de que as cidades geralmente têm muralhas ao seu redor, e as aldeias são menores e não têm muralhas ao seu redor. Traduzam cidades e aldeias da mesma forma que vocês traduziram em passagens anteriores.</w:t>
      </w:r>
    </w:p>
    <w:p>
      <w:pPr/>
      <w:r>
        <w:rPr>
          <w:lang w:val="pt_PT" w:bidi="pt_PT"/>
        </w:rPr>
      </w:r>
      <w:r>
        <w:rPr>
          <w:lang w:val="pt_PT" w:bidi="pt_PT"/>
        </w:rPr>
        <w:t xml:space="preserve">Jefté diz que Jefté não </w:t>
      </w:r>
      <w:r>
        <w:rPr>
          <w:b/>
          <w:lang w:val="pt_PT" w:bidi="pt_PT"/>
        </w:rPr>
        <w:t>pecou</w:t>
      </w:r>
      <w:r>
        <w:rPr>
          <w:lang w:val="pt_PT" w:bidi="pt_PT"/>
        </w:rPr>
        <w:t xml:space="preserve"> contra o rei amonita. Jefté diz que o rei amonita pecou contra Jefté quando os amonitas atacaram os israelitas. Pecado significa fazer ações erradas contra outra pessoa. Quando uma pessoa peca, essa pessoa também age erradamente contra Yahweh quando não obedece às leis de Yahweh. Traduzam pecado da mesma forma que vocês traduziram em passagens anteriores. Para mais informações sobre pecado, consulte o Glossário Mestre.</w:t>
      </w:r>
    </w:p>
    <w:p>
      <w:pPr/>
      <w:r>
        <w:rPr>
          <w:lang w:val="pt_PT" w:bidi="pt_PT"/>
        </w:rPr>
      </w:r>
      <w:r>
        <w:rPr>
          <w:lang w:val="pt_PT" w:bidi="pt_PT"/>
        </w:rPr>
        <w:t xml:space="preserve">Jefté diz que Yahweh é o </w:t>
      </w:r>
      <w:r>
        <w:rPr>
          <w:b/>
          <w:lang w:val="pt_PT" w:bidi="pt_PT"/>
        </w:rPr>
        <w:t>juiz</w:t>
      </w:r>
      <w:r>
        <w:rPr>
          <w:lang w:val="pt_PT" w:bidi="pt_PT"/>
        </w:rPr>
        <w:t xml:space="preserve"> entre os israelitas e os amonitas. Um juiz é alguém que decide o que é certo quando duas pessoas, ou grupos de pessoas, têm um problema ou conflito. Yahweh é o juiz supremo de todas as pessoas. Traduzam juiz da mesma forma que vocês traduziram em passagens anteriores. Para mais informações sobre juiz,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11:29–33</w:t>
      </w:r>
      <w:r>
        <w:rPr>
          <w:lang w:val="pt_PT" w:bidi="pt_PT"/>
        </w:rPr>
      </w:r>
    </w:p>
    <w:p>
      <w:pPr>
        <w:pStyle w:val="Heading3"/>
      </w:pPr>
      <w:r>
        <w:rPr>
          <w:lang w:val="pt_PT" w:bidi="pt_PT"/>
        </w:rPr>
        <w:t>Ouvir e Sentir</w:t>
      </w:r>
    </w:p>
    <w:p>
      <w:pPr/>
      <w:r>
        <w:rPr>
          <w:lang w:val="pt_PT" w:bidi="pt_PT"/>
        </w:rPr>
      </w:r>
      <w:r>
        <w:rPr>
          <w:lang w:val="pt_PT" w:bidi="pt_PT"/>
        </w:rPr>
        <w:t>Nesta etapa, ouçam Juízes 11.29–33 e guardem em seus corações.</w:t>
      </w:r>
    </w:p>
    <w:p>
      <w:pPr/>
      <w:r>
        <w:rPr>
          <w:lang w:val="pt_PT" w:bidi="pt_PT"/>
        </w:rPr>
      </w:r>
      <w:r>
        <w:rPr>
          <w:lang w:val="pt_PT" w:bidi="pt_PT"/>
        </w:rPr>
        <w:t>Ouçam uma versão em áudio de Juízes 11.29–33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Antes de vocês terem qualquer discussão em grupo sobre essa passagem, parem e decidam em grupo como vocês querem falar sobre isso. Nessa passagem, vocês devem falar sobre sacrifício infantil, o que pode ser difícil para algumas pessoas, especialmente aquelas que têm experiência com assassinatos de honra ou violência familiar. Você quer trabalhar de uma maneira diferente do que fez em outras seções?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11.29–33 na tradução mais fácil de entender.</w:t>
      </w:r>
    </w:p>
    <w:p>
      <w:pPr/>
      <w:r>
        <w:rPr>
          <w:lang w:val="pt_PT" w:bidi="pt_PT"/>
        </w:rPr>
      </w:r>
      <w:r>
        <w:rPr>
          <w:lang w:val="pt_PT" w:bidi="pt_PT"/>
        </w:rPr>
        <w:t>Pause este áudio aqui.</w:t>
      </w:r>
    </w:p>
    <w:p>
      <w:pPr/>
      <w:r>
        <w:rPr>
          <w:lang w:val="pt_PT" w:bidi="pt_PT"/>
        </w:rPr>
      </w:r>
      <w:r>
        <w:rPr>
          <w:lang w:val="pt_PT" w:bidi="pt_PT"/>
        </w:rPr>
        <w:t>Jefté enviou mensagens ao rei amonita na passagem anterior. Jefté mostrou que os israelitas nunca tomaram a terra dos amonitas, mas o rei amonita não ouviu a mensagem de Jefté. Agora, o Espírito de Yahweh está em Jefté. Jefté faz um voto insensato a Yahweh para sacrificar a primeira coisa que vem ao encontro de Jefté se Yahweh der a ele a vitória sobre os amonitas. Jefté é vitorioso sobre os amonitas. Essa é a primeira parte de uma passagem de duas partes.</w:t>
      </w:r>
    </w:p>
    <w:p>
      <w:pPr/>
      <w:r>
        <w:rPr>
          <w:lang w:val="pt_PT" w:bidi="pt_PT"/>
        </w:rPr>
      </w:r>
      <w:r>
        <w:rPr>
          <w:lang w:val="pt_PT" w:bidi="pt_PT"/>
        </w:rPr>
        <w:t>Lembrem-se de que essa passagem fala sobre sacrifício infantil, o que pode ser difícil para algumas pessoas, especialmente aquelas que têm experiência com assassinatos de honra ou violência familiar.</w:t>
      </w:r>
    </w:p>
    <w:p>
      <w:pPr/>
      <w:r>
        <w:rPr>
          <w:lang w:val="pt_PT" w:bidi="pt_PT"/>
        </w:rPr>
      </w:r>
      <w:r>
        <w:rPr>
          <w:lang w:val="pt_PT" w:bidi="pt_PT"/>
        </w:rPr>
        <w:t>Assim que a passagem começa, o Espírito de Yahweh vem sobre Jefté. Essa é a primeira vez que Yahweh tem um papel na história de Jefté. Homens israelitas escolheram Jefté para ser seu líder; Yahweh não escolheu Jefté. Mas agora, sabemos que Yahweh escolhe usar Jefté porque o Espírito de Yahweh está sobre Jefté. Isso é semelhante a como o Espírito de Yahweh vem sobre outros juízes em Israel, incluindo Otoniel, Gideão e mais tarde Sansão. Isso não significa que Yahweh aprove o voto que Jefté faz, no entanto. O voto de Jefté é a própria ideia de Jefté.</w:t>
      </w:r>
    </w:p>
    <w:p>
      <w:pPr/>
      <w:r>
        <w:rPr>
          <w:lang w:val="pt_PT" w:bidi="pt_PT"/>
        </w:rPr>
      </w:r>
      <w:r>
        <w:rPr>
          <w:lang w:val="pt_PT" w:bidi="pt_PT"/>
        </w:rPr>
        <w:t>Na história anterior, Jefté e o rei amonita enviaram mensagens um ao outro, mas agora Jefté não fala mais e, em vez disso, começa a se mover ao redor da terra de Israel. É provável que o Espírito de Yahweh leve Jefté a se preparar para a batalha contra os amonitas. Jefté passa por Gileade, Manassés e a cidade de Mispa de Gileade. É possível que Jefté viaje pela terra para mostrar que Jefté é o líder do povo de Israel. Jefté também pode querer encontrar mais homens para lutar contra os amonitas com Jefté. Lembrem-se de que os amonitas oprimiram os israelitas por 18 anos, e os amonitas vivem perto da terra de Gileade.</w:t>
      </w:r>
    </w:p>
    <w:p>
      <w:pPr/>
      <w:r>
        <w:rPr>
          <w:lang w:val="pt_PT" w:bidi="pt_PT"/>
        </w:rPr>
      </w:r>
      <w:r>
        <w:rPr>
          <w:lang w:val="pt_PT" w:bidi="pt_PT"/>
        </w:rPr>
        <w:t>Parem aqui em grupo e olhem para um mapa de Gileade, Manassés e Mispa em Gileade. Pause este áudio aqui.</w:t>
      </w:r>
    </w:p>
    <w:p>
      <w:pPr/>
      <w:r>
        <w:rPr>
          <w:lang w:val="pt_PT" w:bidi="pt_PT"/>
        </w:rPr>
      </w:r>
      <w:r>
        <w:rPr>
          <w:lang w:val="pt_PT" w:bidi="pt_PT"/>
        </w:rPr>
        <w:t>Antes da batalha começar, Jefté fala diretamente com Yahweh pela primeira vez na história de Jefté. Jefté faz um voto a Yahweh. Um voto é uma promessa de fazer uma certa coisa se Yahweh responder a um pedido. As pessoas não precisam fazer votos, mas as pessoas devem manter os votos que as pessoas fazem.</w:t>
      </w:r>
    </w:p>
    <w:p>
      <w:pPr/>
      <w:r>
        <w:rPr>
          <w:lang w:val="pt_PT" w:bidi="pt_PT"/>
        </w:rPr>
      </w:r>
      <w:r>
        <w:rPr>
          <w:lang w:val="pt_PT" w:bidi="pt_PT"/>
        </w:rPr>
        <w:t>Parem aqui e discutam essa pergunta em grupo: falem sobre uma vez que vocês ou alguém que vocês conhecem pediu algo de seu deus ou deuses. Que voto vocês fizeram ou prometeram fazer em troca se seu deus ou deuses fizessem algo por vocês? Pause este áudio aqui.</w:t>
      </w:r>
    </w:p>
    <w:p>
      <w:pPr/>
      <w:r>
        <w:rPr>
          <w:lang w:val="pt_PT" w:bidi="pt_PT"/>
        </w:rPr>
      </w:r>
      <w:r>
        <w:rPr>
          <w:lang w:val="pt_PT" w:bidi="pt_PT"/>
        </w:rPr>
        <w:t>Jefté provavelmente faz o voto porque Jefté não tem certeza se ele pode vencer os amonitas. Jefté pode estar com medo de que ele perca o respeito das pessoas e seu papel como líder dos homens de Gileade, então Jefté quer garantir que Yahweh o ajudará a vencer contra os amonitas. O voto de Jefté é como um suborno, que é quando uma pessoa oferece dinheiro ou outra coisa para levar alguém a fazer uma certa coisa por essa pessoa. No entanto, sabemos que o Espírito de Yahweh já está sobre Jefté, então Yahweh já planeja ajudar Jefté a vencer a batalha, e não há necessidade de Jefté fazer nenhum voto.</w:t>
      </w:r>
    </w:p>
    <w:p>
      <w:pPr/>
      <w:r>
        <w:rPr>
          <w:lang w:val="pt_PT" w:bidi="pt_PT"/>
        </w:rPr>
      </w:r>
      <w:r>
        <w:rPr>
          <w:lang w:val="pt_PT" w:bidi="pt_PT"/>
        </w:rPr>
        <w:t>Jefté quer que Yahweh dê a Jefté a vitória sobre os amonitas, e Jefté também quer retornar para casa com segurança depois da batalha. Em troca, Jefté promete que dará a Yahweh o que sair da casa de Jefté primeiro para encontrar Jefté quando ele retornar para casa, e Jefté sacrificará essa coisa como uma oferta queimada a Yahweh. Para uma oferta queimada, os israelitas matavam um animal e o queimavam em um altar como um presente a Yahweh. Yahweh nunca pediu a seu povo que sacrificasse seus filhos a Yahweh. Algumas pessoas pensam que Jefté imagina que um ser humano sairia de sua casa primeiro, mas outras pessoas pensam que Jefté imagina que seria um animal como uma cabra ou uma ovelha.</w:t>
      </w:r>
    </w:p>
    <w:p>
      <w:pPr/>
      <w:r>
        <w:rPr>
          <w:lang w:val="pt_PT" w:bidi="pt_PT"/>
        </w:rPr>
      </w:r>
      <w:r>
        <w:rPr>
          <w:lang w:val="pt_PT" w:bidi="pt_PT"/>
        </w:rPr>
        <w:t>Algumas pessoas pensam que Jefté não disse um animal ou pessoa específica em seu voto para que Jefté pudesse enganar Yahweh. Talvez Jefté esperasse que Yahweh pensasse que Jefté ofereceu sua única filha, mesmo que Jefté esperasse secretamente que um animal ou pessoa diferente viesse ao encontro de Jefté. Outros pensam que Jefté sabia que sua filha era a pessoa mais provável de encontrá-lo depois da luta contra os amonitas. Essas pessoas pensam que Jefté aceitava esse risco para a filha de Jefté porque Jefté estava muito desesperado para vencer os amonitas e proteger seu papel como líder dos homens de Gileade.</w:t>
      </w:r>
    </w:p>
    <w:p>
      <w:pPr/>
      <w:r>
        <w:rPr>
          <w:lang w:val="pt_PT" w:bidi="pt_PT"/>
        </w:rPr>
      </w:r>
      <w:r>
        <w:rPr>
          <w:lang w:val="pt_PT" w:bidi="pt_PT"/>
        </w:rPr>
        <w:t>Jefté luta contra os amonitas, e Yahweh dá a Jefté a vitória sobre os amonitas. Jefté derrota os amonitas em 20 de suas cidades, de Aroer até Minite e Abel-Queramim. Jefté abate ou mata muitos dos amonitas. Os israelitas subjugaram ou humilharam os amonitas, o que significa que os israelitas derrotaram totalmente os amonitas. A história não dá nenhum outro detalhe sobre a batalha contra os amonitas.</w:t>
      </w:r>
    </w:p>
    <w:p>
      <w:pPr/>
      <w:r>
        <w:rPr>
          <w:lang w:val="pt_PT" w:bidi="pt_PT"/>
        </w:rPr>
      </w:r>
      <w:r>
        <w:rPr>
          <w:lang w:val="pt_PT" w:bidi="pt_PT"/>
        </w:rPr>
        <w:t>Parem aqui e, em grupo, olhem para um mapa das localizações prováveis de Aroer, Minite e Abel-Queramim.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11.29–33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 Espírito de Yahweh vem sobre Jefté. Jefté viaja por Gileade para se preparar para lutar contra os amonitas.</w:t>
      </w:r>
    </w:p>
    <w:p>
      <w:pPr/>
      <w:r>
        <w:rPr>
          <w:lang w:val="pt_PT" w:bidi="pt_PT"/>
        </w:rPr>
      </w:r>
      <w:r>
        <w:rPr>
          <w:b/>
          <w:lang w:val="pt_PT" w:bidi="pt_PT"/>
        </w:rPr>
        <w:t>Na segunda cena:</w:t>
      </w:r>
      <w:r>
        <w:rPr>
          <w:lang w:val="pt_PT" w:bidi="pt_PT"/>
        </w:rPr>
        <w:t xml:space="preserve"> Jefté faz um voto a Yahweh. Jefté diz que se Yahweh ajudar Jefté a derrotar os amonitas, Jefté sacrificará o que sair da porta de Jefté primeiro para encontrá-lo quando Jefté retornar para casa depois da batalha.</w:t>
      </w:r>
    </w:p>
    <w:p>
      <w:pPr/>
      <w:r>
        <w:rPr>
          <w:lang w:val="pt_PT" w:bidi="pt_PT"/>
        </w:rPr>
      </w:r>
      <w:r>
        <w:rPr>
          <w:b/>
          <w:lang w:val="pt_PT" w:bidi="pt_PT"/>
        </w:rPr>
        <w:t>Na terceira cena:</w:t>
      </w:r>
      <w:r>
        <w:rPr>
          <w:lang w:val="pt_PT" w:bidi="pt_PT"/>
        </w:rPr>
        <w:t xml:space="preserve"> Yahweh dá a Jefté a vitória sobre os amonitas.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Jefté</w:t>
      </w:r>
    </w:p>
    <w:p>
      <w:pPr>
        <w:pStyle w:val="ListBullet"/>
        <w:spacing w:line="240" w:lineRule="auto"/>
        <w:ind w:left="720"/>
      </w:pPr>
      <w:r>
        <w:rPr>
          <w:lang w:val="pt_PT" w:bidi="pt_PT"/>
        </w:rPr>
      </w:r>
      <w:r>
        <w:rPr>
          <w:lang w:val="pt_PT" w:bidi="pt_PT"/>
        </w:rPr>
        <w:t>O exército de Jefté</w:t>
      </w:r>
    </w:p>
    <w:p>
      <w:pPr>
        <w:pStyle w:val="ListBullet"/>
        <w:spacing w:line="240" w:lineRule="auto"/>
        <w:ind w:left="720"/>
      </w:pPr>
      <w:r>
        <w:rPr>
          <w:lang w:val="pt_PT" w:bidi="pt_PT"/>
        </w:rPr>
      </w:r>
      <w:r>
        <w:rPr>
          <w:lang w:val="pt_PT" w:bidi="pt_PT"/>
        </w:rPr>
        <w:t>Espírito de Yahweh</w:t>
      </w:r>
    </w:p>
    <w:p>
      <w:pPr>
        <w:pStyle w:val="ListBullet"/>
        <w:spacing w:line="240" w:lineRule="auto"/>
        <w:ind w:left="720"/>
      </w:pPr>
      <w:r>
        <w:rPr>
          <w:lang w:val="pt_PT" w:bidi="pt_PT"/>
        </w:rPr>
      </w:r>
      <w:r>
        <w:rPr>
          <w:lang w:val="pt_PT" w:bidi="pt_PT"/>
        </w:rPr>
        <w:t>Os amonitas</w:t>
      </w:r>
    </w:p>
    <w:p>
      <w:pPr>
        <w:pStyle w:val="ListBullet"/>
        <w:spacing w:line="240" w:lineRule="auto"/>
        <w:ind w:left="720"/>
      </w:pPr>
      <w:r>
        <w:rPr>
          <w:lang w:val="pt_PT" w:bidi="pt_PT"/>
        </w:rPr>
      </w:r>
      <w:r>
        <w:rPr>
          <w:lang w:val="pt_PT" w:bidi="pt_PT"/>
        </w:rPr>
        <w:t>E a única filha de Jefté.</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no final da história anterior, Jefté enviou uma mensagem ao rei amonita sobre a história dos israelitas na terra de Gileade e na região. Jefté mostrou ao rei amonita que os israelitas nunca tomaram nenhuma terra dos amonitas. O rei amonita ignorou a mensagem de Jefté, e agora o tempo de conversa acabou. Nessa passagem, Jefté e os amonitas agora lutam entre si.</w:t>
      </w:r>
    </w:p>
    <w:p>
      <w:pPr/>
      <w:r>
        <w:rPr>
          <w:lang w:val="pt_PT" w:bidi="pt_PT"/>
        </w:rPr>
      </w:r>
      <w:r>
        <w:rPr>
          <w:lang w:val="pt_PT" w:bidi="pt_PT"/>
        </w:rPr>
        <w:t>Duas histórias principais acontecem nessa passagem. Uma é a batalha que Jefté luta e vence contra os amonitas. A outra história é o voto que Jefté faz a Yahweh, e os resultados desse voto. A ação da passagem vai e volta entre essas duas histórias. As pessoas podem esperar que a parte mais importante da passagem seja a vitória de Jefté sobre os amonitas. No entanto, nessa passagem, vemos que o voto de Jefté e os resultados posteriores do voto de Jefté são a parte mais importante da história de Jefté.</w:t>
      </w:r>
    </w:p>
    <w:p>
      <w:pPr/>
      <w:r>
        <w:rPr>
          <w:lang w:val="pt_PT" w:bidi="pt_PT"/>
        </w:rPr>
      </w:r>
      <w:r>
        <w:rPr>
          <w:lang w:val="pt_PT" w:bidi="pt_PT"/>
        </w:rPr>
        <w:t>Parem aqui e discutam esta pergunta em grupo: contem uma história que apresente duas tramas principais ocorrendo dentro dela. Como vocês contam as duas histórias diferentes? Como vocês mostram qual história é a mais importante em geral? Pause este áudio aqui.</w:t>
      </w:r>
    </w:p>
    <w:p>
      <w:pPr/>
      <w:r>
        <w:rPr>
          <w:lang w:val="pt_PT" w:bidi="pt_PT"/>
        </w:rPr>
      </w:r>
      <w:r>
        <w:rPr>
          <w:lang w:val="pt_PT" w:bidi="pt_PT"/>
        </w:rPr>
        <w:t>Na primeira cena, a história é sobre como Jefté luta contra os amonitas. O Espírito de Yahweh vem sobre Jefté. Lembrem-se de que essa é a primeira vez que Yahweh assume um papel na história de Jefté, e mostra que Yahweh escolhe usar Jefté como líder de Israel. Lembrem-se também de que não há nada na história para mostrar que Jefté faz seu voto como resultado de como o Espírito de Yahweh vem sobre Jefté. Jefté faz o voto por conta própria.</w:t>
      </w:r>
    </w:p>
    <w:p>
      <w:pPr/>
      <w:r>
        <w:rPr>
          <w:lang w:val="pt_PT" w:bidi="pt_PT"/>
        </w:rPr>
      </w:r>
      <w:r>
        <w:rPr>
          <w:lang w:val="pt_PT" w:bidi="pt_PT"/>
        </w:rPr>
        <w:t>Jefté passa por Gileade, Jefté continua por Manassés, e Jefté continua por Mispa de Gileade, provavelmente porque o Espírito de Yahweh leva Jefté para esses lugares. Gileade é a terra a leste do rio Jordão. Manassés é a terra da tribo de Manassés. Essa terra inclui Manassés no leste do rio Jordão, e também pode incluir o oeste de Manassés, no lado oeste do rio Jordão. Lembrem-se de que Mispa de Gileade é onde os homens de Gileade haviam se reunido para lutar contra os amonitas em uma passagem anterior. Jefté agora se prepara para lutar uma batalha contra os amonitas, e Jefté também pode reunir homens para lutar com Jefté.</w:t>
      </w:r>
    </w:p>
    <w:p>
      <w:pPr/>
      <w:r>
        <w:rPr>
          <w:lang w:val="pt_PT" w:bidi="pt_PT"/>
        </w:rPr>
      </w:r>
      <w:r>
        <w:rPr>
          <w:lang w:val="pt_PT" w:bidi="pt_PT"/>
        </w:rPr>
        <w:t>Parem aqui em grupo e olhem para um mapa de Gileade, Manassés e Mispa em Gileade novamente, se necessário. Pause este áudio aqui.</w:t>
      </w:r>
    </w:p>
    <w:p>
      <w:pPr/>
      <w:r>
        <w:rPr>
          <w:lang w:val="pt_PT" w:bidi="pt_PT"/>
        </w:rPr>
      </w:r>
      <w:r>
        <w:rPr>
          <w:lang w:val="pt_PT" w:bidi="pt_PT"/>
        </w:rPr>
        <w:t>Além disso, parem aqui e discutam essa pergunta em grupo. Descrevam uma vez que vocês ou alguém que vocês conhecem viajou para vários lugares diferentes em pouco tempo. Como vocês descreverão como Jefté viaja por Gileade, Manassés e Mispa? Pause este áudio aqui.</w:t>
      </w:r>
    </w:p>
    <w:p>
      <w:pPr/>
      <w:r>
        <w:rPr>
          <w:lang w:val="pt_PT" w:bidi="pt_PT"/>
        </w:rPr>
      </w:r>
      <w:r>
        <w:rPr>
          <w:lang w:val="pt_PT" w:bidi="pt_PT"/>
        </w:rPr>
        <w:t>Na segunda cena, Jefté faz um voto a Yahweh. Lembrem-se de que um voto é uma promessa que uma pessoa faz a seu deus para fazer uma certa coisa se seu deus responder à oração ou pedido dessa pessoa. Jefté tem duas coisas que ele quer que Yahweh faça por ele. Primeiro, Jefté quer que Yahweh dê os amonitas nas mãos de Jefté. "Em suas mãos" é uma linguagem especial que significa que Jefté quer que Yahweh ajude Jefté a vencer a luta contra os amonitas. Observem que Jefté não diz que ele quer que Yahweh dê a vitória aos israelitas, mas a Jefté. Segundo, Jefté quer que Yahweh o leve de volta para casa em paz Isso significa que Jefté terá vencido a batalha e não haverá mais necessidade de lutar. Algumas traduções dizem que Jefté quer retornar para casa com vitória.</w:t>
      </w:r>
    </w:p>
    <w:p>
      <w:pPr/>
      <w:r>
        <w:rPr>
          <w:lang w:val="pt_PT" w:bidi="pt_PT"/>
        </w:rPr>
      </w:r>
      <w:r>
        <w:rPr>
          <w:lang w:val="pt_PT" w:bidi="pt_PT"/>
        </w:rPr>
        <w:t>Se Yahweh fizer essas duas coisas por Jefté, Jefté diz que ele dará a Yahweh o que sair da casa de Jefté primeiro para encontrar Jefté quando ele retornar para casa da batalha. Jefté também diz que oferecerá essa coisa em sacrifício como uma oferta queimada a Yahweh. Lembrem-se de que Yahweh disse a seu povo, os israelitas, para fazerem ofertas queimadas, mas Yahweh nunca pediu aos israelitas que fizessem o sacrifício de seus filhos. Yahweh odeia o sacrifício infantil, e Yahweh diz para não fazer esse tipo de sacrifício.</w:t>
      </w:r>
    </w:p>
    <w:p>
      <w:pPr/>
      <w:r>
        <w:rPr>
          <w:lang w:val="pt_PT" w:bidi="pt_PT"/>
        </w:rPr>
      </w:r>
      <w:r>
        <w:rPr>
          <w:lang w:val="pt_PT" w:bidi="pt_PT"/>
        </w:rPr>
        <w:t>Lembrem-se de que Jefté não tem certeza de que ele pode vencer os amonitas, então Jefté faz esse voto a Yahweh. É possível que Jefté faça isso para tentar enganar Yahweh ou obter o melhor negócio possível. Isso é semelhante a como Jefté fez uma oferta aos líderes de Gileade em uma passagem anterior, e então Jefté se tornou o governante sobre todo o povo de Gileade. Desta vez, veremos que a oferta de Jefté não pode enganar Yahweh.</w:t>
      </w:r>
    </w:p>
    <w:p>
      <w:pPr/>
      <w:r>
        <w:rPr>
          <w:lang w:val="pt_PT" w:bidi="pt_PT"/>
        </w:rPr>
      </w:r>
      <w:r>
        <w:rPr>
          <w:lang w:val="pt_PT" w:bidi="pt_PT"/>
        </w:rPr>
        <w:t>Na língua original, não está claro se Jefté espera que uma pessoa ou um animal saia para encontrar Jefté depois da batalha com os amonitas. Lembrem-se também de que é possível que Jefté soubesse que sua filha sairia para encontrá-lo depois da batalha, e não um animal.</w:t>
      </w:r>
    </w:p>
    <w:p>
      <w:pPr/>
      <w:r>
        <w:rPr>
          <w:lang w:val="pt_PT" w:bidi="pt_PT"/>
        </w:rPr>
      </w:r>
      <w:r>
        <w:rPr>
          <w:lang w:val="pt_PT" w:bidi="pt_PT"/>
        </w:rPr>
        <w:t>Parem aqui e discutam essa pergunta em grupo: como vocês traduzirão o voto de Jefté a Yahweh? Como vocês mostrarão que Jefté pode esperar que um humano ou um animal encontre Jefté depois da batalha? Pause este áudio aqui.</w:t>
      </w:r>
    </w:p>
    <w:p>
      <w:pPr/>
      <w:r>
        <w:rPr>
          <w:lang w:val="pt_PT" w:bidi="pt_PT"/>
        </w:rPr>
      </w:r>
      <w:r>
        <w:rPr>
          <w:lang w:val="pt_PT" w:bidi="pt_PT"/>
        </w:rPr>
        <w:t>Na terceira cena, a passagem volta à história sobre como Jefté luta contra os amonitas. A cena começa quando diz: "Jefté foi até os amonitas", que é como a primeira cena terminou quando Jefté se preparou para lutar contra os amonitas. Isso mostra que o voto de Jefté na cena dois é separado da história sobre como ele luta contra os amonitas, e Jefté não precisou fazer um voto a Yahweh para vencer os amonitas. Jefté já tinha o Espírito de Yahweh com Jefté.</w:t>
      </w:r>
    </w:p>
    <w:p>
      <w:pPr/>
      <w:r>
        <w:rPr>
          <w:lang w:val="pt_PT" w:bidi="pt_PT"/>
        </w:rPr>
      </w:r>
      <w:r>
        <w:rPr>
          <w:lang w:val="pt_PT" w:bidi="pt_PT"/>
        </w:rPr>
        <w:t>Jefté derrota os amonitas porque Yahweh dá os amonitas nas mãos de Jefté. Lembrem-se de que Yahweh não dá a Jefté a vitória por causa do voto de Jefté, mas porque Yahweh escolheu salvar o povo de Yahweh, os israelitas, dos amonitas. Lembrem-se de que Yahweh havia dito em uma história anterior que Yahweh não resgataria Israel desta vez porque os israelitas sempre se voltam para outros deuses. No entanto, Yahweh dá a Jefté a vitória sobre os amonitas.</w:t>
      </w:r>
    </w:p>
    <w:p>
      <w:pPr/>
      <w:r>
        <w:rPr>
          <w:lang w:val="pt_PT" w:bidi="pt_PT"/>
        </w:rPr>
      </w:r>
      <w:r>
        <w:rPr>
          <w:lang w:val="pt_PT" w:bidi="pt_PT"/>
        </w:rPr>
        <w:t>Jefté derrota os amonitas em 20 cidades de Aroer até Minite e Abel-Queramim. É possível que essas 20 cidades amonitas estejam ao longo do rio Arnom na fronteira da terra dos amonitas. Outras pessoas pensam que essas 20 cidades estão na terra da tribo de Gade, perto da moderna Amã, na Jordânia. Não sabemos as localizações de Minite e Abel-Queramim, mas Minite pode ficar 7 quilômetros a leste de Hesbom, e Abel-Queramim provavelmente está mais longe ao norte na região.</w:t>
      </w:r>
    </w:p>
    <w:p>
      <w:pPr/>
      <w:r>
        <w:rPr>
          <w:lang w:val="pt_PT" w:bidi="pt_PT"/>
        </w:rPr>
      </w:r>
      <w:r>
        <w:rPr>
          <w:lang w:val="pt_PT" w:bidi="pt_PT"/>
        </w:rPr>
        <w:t>Parem aqui em grupo e olhem para um mapa das possíveis localizações de Aroer, Minite e Abel-Queramim novamente, se necessário. Pause este áudio aqui.</w:t>
      </w:r>
    </w:p>
    <w:p>
      <w:pPr/>
      <w:r>
        <w:rPr>
          <w:lang w:val="pt_PT" w:bidi="pt_PT"/>
        </w:rPr>
      </w:r>
      <w:r>
        <w:rPr>
          <w:lang w:val="pt_PT" w:bidi="pt_PT"/>
        </w:rPr>
        <w:t>A parte importante dessa cena é que Jefté derrota os amonitas com uma grande matança, e Israel submete, ou derrota, os amonitas. Isso significa que o povo de Israel matou muitos amonitas em sua vitória sobre os amonitas.</w:t>
      </w:r>
    </w:p>
    <w:p>
      <w:pPr/>
      <w:r>
        <w:rPr>
          <w:lang w:val="pt_PT" w:bidi="pt_PT"/>
        </w:rPr>
      </w:r>
      <w:r>
        <w:rPr>
          <w:lang w:val="pt_PT" w:bidi="pt_PT"/>
        </w:rPr>
        <w:t>Parem aqui e discutam essa pergunta em grupo: como vocês traduzirão a vitória dos israelitas sobre os amonitas? Por exemplo, vocês poderiam dizer que os israelitas derrotam, destroem ou devastam as 20 cidades dos amonitas. Ou, vocês poderiam dizer: "Jefté os derrotou com uma grande matança".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11.29–33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Jefté</w:t>
      </w:r>
    </w:p>
    <w:p>
      <w:pPr>
        <w:pStyle w:val="ListBullet"/>
        <w:spacing w:line="240" w:lineRule="auto"/>
        <w:ind w:left="720"/>
      </w:pPr>
      <w:r>
        <w:rPr>
          <w:lang w:val="pt_PT" w:bidi="pt_PT"/>
        </w:rPr>
      </w:r>
      <w:r>
        <w:rPr>
          <w:lang w:val="pt_PT" w:bidi="pt_PT"/>
        </w:rPr>
        <w:t>O exército de Jefté</w:t>
      </w:r>
    </w:p>
    <w:p>
      <w:pPr>
        <w:pStyle w:val="ListBullet"/>
        <w:spacing w:line="240" w:lineRule="auto"/>
        <w:ind w:left="720"/>
      </w:pPr>
      <w:r>
        <w:rPr>
          <w:lang w:val="pt_PT" w:bidi="pt_PT"/>
        </w:rPr>
      </w:r>
      <w:r>
        <w:rPr>
          <w:lang w:val="pt_PT" w:bidi="pt_PT"/>
        </w:rPr>
        <w:t>Espírito de Yahweh</w:t>
      </w:r>
    </w:p>
    <w:p>
      <w:pPr>
        <w:pStyle w:val="ListBullet"/>
        <w:spacing w:line="240" w:lineRule="auto"/>
        <w:ind w:left="720"/>
      </w:pPr>
      <w:r>
        <w:rPr>
          <w:lang w:val="pt_PT" w:bidi="pt_PT"/>
        </w:rPr>
      </w:r>
      <w:r>
        <w:rPr>
          <w:lang w:val="pt_PT" w:bidi="pt_PT"/>
        </w:rPr>
        <w:t>Os amonitas</w:t>
      </w:r>
    </w:p>
    <w:p>
      <w:pPr>
        <w:pStyle w:val="ListBullet"/>
        <w:spacing w:line="240" w:lineRule="auto"/>
        <w:ind w:left="720"/>
      </w:pPr>
      <w:r>
        <w:rPr>
          <w:lang w:val="pt_PT" w:bidi="pt_PT"/>
        </w:rPr>
      </w:r>
      <w:r>
        <w:rPr>
          <w:lang w:val="pt_PT" w:bidi="pt_PT"/>
        </w:rPr>
        <w:t>E a única filha de Jefté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Espírito de Yahweh vem sobre Jefté. Jefté se move por Gileade, Manassés e Mispa em Gileade. Jefté se prepara para lutar contra os amonitas.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faz um voto a Yahweh. Jefté diz que se Yahweh der a Jefté a vitória sobre os amonitas, Jefté dará a Yahweh um presente. Quando Jefté retornar para casa depois da batalha, Jefté dará a Yahweh o que sair da casa de Jefté primeiro para encontrá-lo. Jefté diz que também sacrificará essa coisa como uma oferta queimada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luta contra os amonitas. Yahweh ajuda Jefté a derrotar os amonitas. Jefté destrói 20 cidades de Aroer até Minite e até Abel-Queramim. É assim que os israelitas derrotam os amonitas.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os amonitas: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11.29–33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w:t>
      </w:r>
      <w:r>
        <w:rPr>
          <w:b/>
          <w:lang w:val="pt_PT" w:bidi="pt_PT"/>
        </w:rPr>
        <w:t>Espírito de Yahweh</w:t>
      </w:r>
      <w:r>
        <w:rPr>
          <w:lang w:val="pt_PT" w:bidi="pt_PT"/>
        </w:rPr>
        <w:t xml:space="preserve"> vem sobre Jefté. Yahweh é o nome pessoal para Deus. O Espírito de Yahweh também é chamado de Espírito Santo, ou o Espírito de Deus, em outras partes da Bíblia. Quando o Espírito de Yahweh vem sobre uma pessoa, essa pessoa recebe poder ou capacidade especial. Traduzam o Espírito de Yahweh da mesma forma que vocês traduziram em passagens anteriores. Para mais informações sobre Yahweh, consultem Yahweh no Glossário Mestre. Para mais informações sobre o Espírito de Yahweh, consultem Espírito Santo no Glossário Mestre. Lembrem-se, no entanto, de que devemos traduzir "Espírito de Yahweh", como aparece nessa passagem.</w:t>
      </w:r>
    </w:p>
    <w:p>
      <w:pPr/>
      <w:r>
        <w:rPr>
          <w:lang w:val="pt_PT" w:bidi="pt_PT"/>
        </w:rPr>
      </w:r>
      <w:r>
        <w:rPr>
          <w:lang w:val="pt_PT" w:bidi="pt_PT"/>
        </w:rPr>
        <w:t xml:space="preserve">Jefté faz um </w:t>
      </w:r>
      <w:r>
        <w:rPr>
          <w:b/>
          <w:lang w:val="pt_PT" w:bidi="pt_PT"/>
        </w:rPr>
        <w:t>voto</w:t>
      </w:r>
      <w:r>
        <w:rPr>
          <w:lang w:val="pt_PT" w:bidi="pt_PT"/>
        </w:rPr>
        <w:t xml:space="preserve"> a Yahweh. Um voto é uma promessa que alguém faz a Yahweh. A pessoa promete fazer algo por Yahweh se Yahweh fizer algo que a pessoa pedir. As pessoas não têm que fazer votos, mas uma pessoa deve cumprir seus votos. Traduzam voto da mesma forma que vocês traduziram em outras partes do Antigo Testamento. Por exemplo, em Gênesis, Jacó faz um voto a Yahweh de que Jacó adorará Yahweh se Yahweh trouxer Jacó de volta para a terra do pai de Jacó. Para mais informações sobre voto, consultem o Glossário Mestre. </w:t>
      </w:r>
    </w:p>
    <w:p>
      <w:pPr/>
      <w:r>
        <w:rPr>
          <w:lang w:val="pt_PT" w:bidi="pt_PT"/>
        </w:rPr>
      </w:r>
      <w:r>
        <w:rPr>
          <w:lang w:val="pt_PT" w:bidi="pt_PT"/>
        </w:rPr>
        <w:t>Parem aqui e discutam essa pergunta em grupo: como vocês traduzirão voto nessa passagem? Pause este áudio aqui.</w:t>
      </w:r>
    </w:p>
    <w:p>
      <w:pPr/>
      <w:r>
        <w:rPr>
          <w:lang w:val="pt_PT" w:bidi="pt_PT"/>
        </w:rPr>
      </w:r>
      <w:r>
        <w:rPr>
          <w:lang w:val="pt_PT" w:bidi="pt_PT"/>
        </w:rPr>
        <w:t>Jefté pede a Yahweh que dê os amonitas "</w:t>
      </w:r>
      <w:r>
        <w:rPr>
          <w:b/>
          <w:lang w:val="pt_PT" w:bidi="pt_PT"/>
        </w:rPr>
        <w:t>em suas mãos</w:t>
      </w:r>
      <w:r>
        <w:rPr>
          <w:lang w:val="pt_PT" w:bidi="pt_PT"/>
        </w:rPr>
        <w:t>". Isso significa que Jefté quer que Yahweh dê a Jefté a vitória sobre os amonitas. Traduzam "em suas mãos" da mesma maneira que vocês traduziram em uma passagem anterior em Juízes.</w:t>
      </w:r>
    </w:p>
    <w:p>
      <w:pPr/>
      <w:r>
        <w:rPr>
          <w:lang w:val="pt_PT" w:bidi="pt_PT"/>
        </w:rPr>
      </w:r>
      <w:r>
        <w:rPr>
          <w:lang w:val="pt_PT" w:bidi="pt_PT"/>
        </w:rPr>
        <w:t xml:space="preserve">Jefté fala sobre retornar para sua casa em </w:t>
      </w:r>
      <w:r>
        <w:rPr>
          <w:b/>
          <w:lang w:val="pt_PT" w:bidi="pt_PT"/>
        </w:rPr>
        <w:t>paz</w:t>
      </w:r>
      <w:r>
        <w:rPr>
          <w:lang w:val="pt_PT" w:bidi="pt_PT"/>
        </w:rPr>
        <w:t>, ou em vitória. Na língua original, a história diz que Jefté fala sobre como ele retornará em paz. Nesse caso, paz significa que não há mais necessidade de lutar porque Jefté venceu a batalha. Vocês podem dizer que Jefté retornará em paz ou em vitória. Se vocês usarem o termo para paz, usem a mesma palavra que vocês usaram em passagens anteriores para paz e consultem paz no Glossário Mestre para mais informações.</w:t>
      </w:r>
    </w:p>
    <w:p>
      <w:pPr/>
      <w:r>
        <w:rPr>
          <w:lang w:val="pt_PT" w:bidi="pt_PT"/>
        </w:rPr>
      </w:r>
      <w:r>
        <w:rPr>
          <w:lang w:val="pt_PT" w:bidi="pt_PT"/>
        </w:rPr>
        <w:t xml:space="preserve">No voto de Jefté, ele promete dar uma </w:t>
      </w:r>
      <w:r>
        <w:rPr>
          <w:b/>
          <w:lang w:val="pt_PT" w:bidi="pt_PT"/>
        </w:rPr>
        <w:t>oferta queimada</w:t>
      </w:r>
      <w:r>
        <w:rPr>
          <w:lang w:val="pt_PT" w:bidi="pt_PT"/>
        </w:rPr>
        <w:t xml:space="preserve"> a Yahweh. Para fazer uma oferta queimada, uma pessoa mata um animal e então queima o animal completamente no altar de Yahweh. Traduzam oferta queimada da mesma forma que vocês traduziram em passagens anteriores em Juízes e em outras partes do Antigo Testamento. Para mais informações sobre oferta queimada, consultem o Glossário Mestre. </w:t>
      </w:r>
    </w:p>
    <w:p>
      <w:pPr/>
      <w:r>
        <w:rPr>
          <w:lang w:val="pt_PT" w:bidi="pt_PT"/>
        </w:rPr>
      </w:r>
      <w:r>
        <w:rPr>
          <w:lang w:val="pt_PT" w:bidi="pt_PT"/>
        </w:rPr>
        <w:t xml:space="preserve">Yahweh dá a Jefté a vitória sobre os amonitas. Os amonitas são as pessoas que viviam perto de Gileade, e os amonitas oprimiram os israelitas por 18 anos. Jefté derrota os amonitas em 20 de suas </w:t>
      </w:r>
      <w:r>
        <w:rPr>
          <w:b/>
          <w:lang w:val="pt_PT" w:bidi="pt_PT"/>
        </w:rPr>
        <w:t>cidades</w:t>
      </w:r>
      <w:r>
        <w:rPr>
          <w:lang w:val="pt_PT" w:bidi="pt_PT"/>
        </w:rPr>
        <w:t>, de Aroer até Minite e até Abel-Queramim. As cidades são maiores do que as vilas e geralmente têm muralhas ao seu redor. Traduzam cidades da mesma forma que vocês traduziram em passagens anteriores.</w:t>
      </w:r>
    </w:p>
    <w:p>
      <w:pPr/>
      <w:r>
        <w:rPr>
          <w:lang w:val="pt_PT" w:bidi="pt_PT"/>
        </w:rPr>
      </w:r>
      <w:r>
        <w:rPr>
          <w:lang w:val="pt_PT" w:bidi="pt_PT"/>
        </w:rPr>
        <w:t xml:space="preserve">Os filhos de Israel, ou os </w:t>
      </w:r>
      <w:r>
        <w:rPr>
          <w:b/>
          <w:lang w:val="pt_PT" w:bidi="pt_PT"/>
        </w:rPr>
        <w:t>israelitas</w:t>
      </w:r>
      <w:r>
        <w:rPr>
          <w:lang w:val="pt_PT" w:bidi="pt_PT"/>
        </w:rPr>
        <w:t>, humilham os amonitas quando os israelitas derrotam os amonitas. Os israelitas incluem o povo de Gileade, terra natal de Jefté, e provavelmente também homens de outras partes de Israel que se juntam a Jefté para lutar contra os amonitas. Traduzam israelitas da mesma forma que vocês traduziram em passagens anteriores. Para mais informações sobre os israelitas,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11:34–40</w:t>
      </w:r>
      <w:r>
        <w:rPr>
          <w:lang w:val="pt_PT" w:bidi="pt_PT"/>
        </w:rPr>
      </w:r>
    </w:p>
    <w:p>
      <w:pPr>
        <w:pStyle w:val="Heading3"/>
      </w:pPr>
      <w:r>
        <w:rPr>
          <w:lang w:val="pt_PT" w:bidi="pt_PT"/>
        </w:rPr>
        <w:t>Ouvir e Sentir</w:t>
      </w:r>
    </w:p>
    <w:p>
      <w:pPr/>
      <w:r>
        <w:rPr>
          <w:lang w:val="pt_PT" w:bidi="pt_PT"/>
        </w:rPr>
      </w:r>
      <w:r>
        <w:rPr>
          <w:lang w:val="pt_PT" w:bidi="pt_PT"/>
        </w:rPr>
        <w:t>Nesta etapa, ouçam Juízes 11.34–40 e guardem em seus corações.</w:t>
      </w:r>
    </w:p>
    <w:p>
      <w:pPr/>
      <w:r>
        <w:rPr>
          <w:lang w:val="pt_PT" w:bidi="pt_PT"/>
        </w:rPr>
      </w:r>
      <w:r>
        <w:rPr>
          <w:lang w:val="pt_PT" w:bidi="pt_PT"/>
        </w:rPr>
        <w:t>Ouçam uma versão em áudio de Juízes 11.34–40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Antes de vocês terem qualquer discussão em grupo sobre essa passagem, parem e decidam em grupo como vocês querem falar sobre isso. Nessa passagem, vocês devem falar sobre sacrifício infantil, o que pode ser difícil para algumas pessoas, especialmente aquelas que têm experiência com assassinatos de honra ou violência familiar. Você quer trabalhar de uma maneira diferente do que fez em outras seções?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11.34–40 na tradução mais fácil de entender.</w:t>
      </w:r>
    </w:p>
    <w:p>
      <w:pPr/>
      <w:r>
        <w:rPr>
          <w:lang w:val="pt_PT" w:bidi="pt_PT"/>
        </w:rPr>
      </w:r>
      <w:r>
        <w:rPr>
          <w:lang w:val="pt_PT" w:bidi="pt_PT"/>
        </w:rPr>
        <w:t>Pause este áudio aqui.</w:t>
      </w:r>
    </w:p>
    <w:p>
      <w:pPr/>
      <w:r>
        <w:rPr>
          <w:lang w:val="pt_PT" w:bidi="pt_PT"/>
        </w:rPr>
      </w:r>
      <w:r>
        <w:rPr>
          <w:lang w:val="pt_PT" w:bidi="pt_PT"/>
        </w:rPr>
        <w:t>Lembrem-se de que essa é a segunda parte de uma história de duas partes. Na primeira parte dessa história de duas partes, Jefté faz um voto insensato a Yahweh. Jefté faz o voto de sacrificar a primeira coisa que vier ao encontro de Jefté se Yahweh der a Jefté a vitória sobre os amonitas. No final da primeira parte, Jefté vence os amonitas. Agora, vemos o que acontece quando Jefté retorna para casa. A única filha de Jefté vem ao seu encontro, e Jefté mantém seu voto a Yahweh. Jefté sacrifica sua única filha.</w:t>
      </w:r>
    </w:p>
    <w:p>
      <w:pPr/>
      <w:r>
        <w:rPr>
          <w:lang w:val="pt_PT" w:bidi="pt_PT"/>
        </w:rPr>
      </w:r>
      <w:r>
        <w:rPr>
          <w:lang w:val="pt_PT" w:bidi="pt_PT"/>
        </w:rPr>
        <w:t>Lembrem-se de que essa passagem fala sobre sacrifício infantil, o que pode ser difícil para algumas pessoas, especialmente aquelas que têm experiência com assassinatos de honra ou violência familiar.</w:t>
      </w:r>
    </w:p>
    <w:p>
      <w:pPr/>
      <w:r>
        <w:rPr>
          <w:lang w:val="pt_PT" w:bidi="pt_PT"/>
        </w:rPr>
      </w:r>
      <w:r>
        <w:rPr>
          <w:lang w:val="pt_PT" w:bidi="pt_PT"/>
        </w:rPr>
        <w:t>Depois da batalha, Jefté retorna em segurança para sua casa em Mispa, que fica em Gileade. Ninguém feriu ou matou Jefté em sua luta com os amonitas. Lembrem-se de que em seu voto, Jefté pediu a Yahweh que trouxesse Jefté para casa com segurança, e agora Yahweh traz Jefté para casa com segurança. No entanto, lembrem-se de que Yahweh escolheu Jefté para salvar os israelitas. Yahweh deu a Jefté a vitória, e Yahweh protegeu Jefté porque Yahweh escolheu Jefté, não porque Jefté fez um voto.</w:t>
      </w:r>
    </w:p>
    <w:p>
      <w:pPr/>
      <w:r>
        <w:rPr>
          <w:lang w:val="pt_PT" w:bidi="pt_PT"/>
        </w:rPr>
      </w:r>
      <w:r>
        <w:rPr>
          <w:lang w:val="pt_PT" w:bidi="pt_PT"/>
        </w:rPr>
        <w:t>Parem aqui e, em grupo, olhem para um mapa de Mispa em Gileade. Pause este áudio aqui.</w:t>
      </w:r>
    </w:p>
    <w:p>
      <w:pPr/>
      <w:r>
        <w:rPr>
          <w:lang w:val="pt_PT" w:bidi="pt_PT"/>
        </w:rPr>
      </w:r>
      <w:r>
        <w:rPr>
          <w:lang w:val="pt_PT" w:bidi="pt_PT"/>
        </w:rPr>
        <w:t>A primeira pessoa a vir ao encontro de Jefté depois que ele retorna para casa em Mispa é a única filha de Jefté. A filha de Jefté dança com tamborins, que são pequenos tambores de mão. Dançar e tocar o pandeiro era uma maneira comum de celebrar na época de Jefté. Isso é semelhante a como Miriã celebrou a vitória de Yahweh no Êxodo quando os israelitas escaparam do Egito.</w:t>
      </w:r>
    </w:p>
    <w:p>
      <w:pPr/>
      <w:r>
        <w:rPr>
          <w:lang w:val="pt_PT" w:bidi="pt_PT"/>
        </w:rPr>
      </w:r>
      <w:r>
        <w:rPr>
          <w:lang w:val="pt_PT" w:bidi="pt_PT"/>
        </w:rPr>
        <w:t>Parem aqui e olhem para uma imagem de um tamborim. Pause este áudio aqui.</w:t>
      </w:r>
    </w:p>
    <w:p>
      <w:pPr/>
      <w:r>
        <w:rPr>
          <w:lang w:val="pt_PT" w:bidi="pt_PT"/>
        </w:rPr>
      </w:r>
      <w:r>
        <w:rPr>
          <w:lang w:val="pt_PT" w:bidi="pt_PT"/>
        </w:rPr>
        <w:t>Além disso, parem aqui e discutam essa pergunta em grupo: falem sobre como vocês celebram algo em sua comunidade. Que tipos de dança, música ou outras celebrações vocês têm? Pause este áudio aqui.</w:t>
      </w:r>
    </w:p>
    <w:p>
      <w:pPr/>
      <w:r>
        <w:rPr>
          <w:lang w:val="pt_PT" w:bidi="pt_PT"/>
        </w:rPr>
      </w:r>
      <w:r>
        <w:rPr>
          <w:lang w:val="pt_PT" w:bidi="pt_PT"/>
        </w:rPr>
        <w:t>Jefté fica muito abalado ao ver sua filha. Jefté rasga suas roupas, o que é algo que as pessoas faziam durante a época de Jefté para mostrar profunda tristeza e prantear uma pessoa morta. Jefté clama que sua filha arruinou Jefté e lhe trouxe desgraça porque ela é quem vem ao encontro de Jefté. Jefté culpa sua filha, possivelmente porque ela arruinou o plano de Jefté de enganar Yahweh com o voto de Jefté. Em sua dor, Jefté pensa apenas em si mesmo e como o voto que Jefté fez o ferirá. Jefté não pensa em como o voto ferirá a única filha de Jefté.</w:t>
      </w:r>
    </w:p>
    <w:p>
      <w:pPr/>
      <w:r>
        <w:rPr>
          <w:lang w:val="pt_PT" w:bidi="pt_PT"/>
        </w:rPr>
      </w:r>
      <w:r>
        <w:rPr>
          <w:lang w:val="pt_PT" w:bidi="pt_PT"/>
        </w:rPr>
        <w:t>Parem aqui e discutam essa pergunta em grupo: falem sobre uma vez em que vocês ou alguém que vocês conhecem ficou muito chateado e triste. Como vocês ou essa pessoa demonstrou o luto e a tristeza? Pause este áudio aqui.</w:t>
      </w:r>
    </w:p>
    <w:p>
      <w:pPr/>
      <w:r>
        <w:rPr>
          <w:lang w:val="pt_PT" w:bidi="pt_PT"/>
        </w:rPr>
      </w:r>
      <w:r>
        <w:rPr>
          <w:lang w:val="pt_PT" w:bidi="pt_PT"/>
        </w:rPr>
        <w:t>Jefté diz que ele já fez seu voto a Yahweh, e Jefté deve manter seu voto. Algumas pessoas pensam que isso mostra que Jefté se responsabiliza pelo voto que ele fez. Outras pessoas pensam que Jefté não assume nenhuma responsabilidade pelo voto que ele fez, e que Jefté culpa sua filha por como ela o faz manter seu voto. Lembrem-se de que os meio-irmãos de Jefté forçaram Jefté a deixar sua casa e Jefté perdeu sua herança. Agora, Jefté não será capaz de passar nenhuma herança a sua única filha por causa do voto que ele fez. Durante o tempo de Jefté, era muito importante ter filhos para que os descendentes de uma pessoa pudessem dar continuidade ao nome da família e preservar a memória de seu pai. Jefté agora não teria ninguém para lhe suceder. Também era vergonhoso não ter nenhum filho na cultura de Jefté.</w:t>
      </w:r>
    </w:p>
    <w:p>
      <w:pPr/>
      <w:r>
        <w:rPr>
          <w:lang w:val="pt_PT" w:bidi="pt_PT"/>
        </w:rPr>
      </w:r>
      <w:r>
        <w:rPr>
          <w:lang w:val="pt_PT" w:bidi="pt_PT"/>
        </w:rPr>
        <w:t>A filha de Jefté concorda que Jefté deve manter o voto que ele fez a Yahweh. A filha de Jefté sabe que Yahweh deu a Jefté a vitória sobre os amonitas. A filha de Jefté pede para ir para as colinas com suas amigas para lamentar e chorar. Colinas são áreas de terra elevada que são menores do que as montanhas.</w:t>
      </w:r>
    </w:p>
    <w:p>
      <w:pPr/>
      <w:r>
        <w:rPr>
          <w:lang w:val="pt_PT" w:bidi="pt_PT"/>
        </w:rPr>
      </w:r>
      <w:r>
        <w:rPr>
          <w:lang w:val="pt_PT" w:bidi="pt_PT"/>
        </w:rPr>
        <w:t>Parem aqui e, em grupo, olhem para uma imagem de colinas. Pause este áudio aqui.</w:t>
      </w:r>
    </w:p>
    <w:p>
      <w:pPr/>
      <w:r>
        <w:rPr>
          <w:lang w:val="pt_PT" w:bidi="pt_PT"/>
        </w:rPr>
      </w:r>
      <w:r>
        <w:rPr>
          <w:lang w:val="pt_PT" w:bidi="pt_PT"/>
        </w:rPr>
        <w:t>A filha de Jefté quer ir caminhar nas colinas para chorar com suas amigas, porque a filha de Jefté nunca se casará, e ela sempre será virgem. Uma virgem é uma mulher que nunca teve relações sexuais com um homem, e uma virgem não tem filhos. Em Israel, era vergonhoso morrer sem filhos, e a filha de Jefté sabia que não teria nenhum filho.</w:t>
      </w:r>
    </w:p>
    <w:p>
      <w:pPr/>
      <w:r>
        <w:rPr>
          <w:lang w:val="pt_PT" w:bidi="pt_PT"/>
        </w:rPr>
      </w:r>
      <w:r>
        <w:rPr>
          <w:lang w:val="pt_PT" w:bidi="pt_PT"/>
        </w:rPr>
        <w:t>Parem aqui e discutam essa pergunta em grupo: o que significa em sua cultura se alguém morre sem filhos? Pause este áudio aqui.</w:t>
      </w:r>
    </w:p>
    <w:p>
      <w:pPr/>
      <w:r>
        <w:rPr>
          <w:lang w:val="pt_PT" w:bidi="pt_PT"/>
        </w:rPr>
      </w:r>
      <w:r>
        <w:rPr>
          <w:lang w:val="pt_PT" w:bidi="pt_PT"/>
        </w:rPr>
        <w:t>Jefté deixa sua filha ir por dois meses como ela pede. Depois de dois meses, a filha de Jefté retorna a seu pai. Então, Jefté faz com ela como ele havia prometido a Yahweh, e ela morre sem nunca se casar. Isso significa que Jefté mata sua filha e a oferece como sacrifício queimado a Yahweh. Isso é semelhante à vez em que Abraão quase sacrificou seu filho Isaque, mas naquela história, Yahweh disse a Abraão para sacrificar o filho de Abraão. Aqui, Jefté faz um voto por conta própria. Yahweh também forneceu um substituto a Abraão para sacrificar um animal em vez de seu filho, mas nesta passagem, não há substituto.</w:t>
      </w:r>
    </w:p>
    <w:p>
      <w:pPr/>
      <w:r>
        <w:rPr>
          <w:lang w:val="pt_PT" w:bidi="pt_PT"/>
        </w:rPr>
      </w:r>
      <w:r>
        <w:rPr>
          <w:lang w:val="pt_PT" w:bidi="pt_PT"/>
        </w:rPr>
        <w:t>Algumas pessoas pensam que Jefté dedicou sua filha a Yahweh como virgem em vez de sacrificá-la como uma oferta queimada. Essas pessoas pensam que a filha de Jefté chorou nas colinas por dois meses porque ela sabia que permaneceria virgem pelo restante de sua vida. Essas pessoas também pensam que era impossível para Jefté sacrificar sua filha por conta própria sem um sacerdote ou o tabernáculo. Essas pessoas pensam que se Jefté tivesse sacrificado sua filha por conta própria, teria sido um sacrifício a outro deus, e não a Yahweh. Essas pessoas também pensam que Jefté fez um sacrifício espiritual de sua filha, e não um sacrifício físico.</w:t>
      </w:r>
    </w:p>
    <w:p>
      <w:pPr/>
      <w:r>
        <w:rPr>
          <w:lang w:val="pt_PT" w:bidi="pt_PT"/>
        </w:rPr>
      </w:r>
      <w:r>
        <w:rPr>
          <w:lang w:val="pt_PT" w:bidi="pt_PT"/>
        </w:rPr>
        <w:t>No entanto, a maioria das pessoas ainda acredita que Jefté de fato fez o sacrifício de sua única filha como uma oferta queimada, e que quando Jefté a sacrificou, ela era virgem quando morreu. A história não dá detalhes específicos sobre como Jefté sacrificou sua filha, mas talvez isso seja porque foi algo muito triste. Em outras partes do Antigo Testamento, somos informados de que Yahweh odeia o sacrifício humano. Além disso, a lei de Yahweh em Levítico diz que se alguém fizer um voto e perceber que é um voto mau, essa pessoa deve trazer uma oferta pelo pecado. É possível que Jefté não soubesse sobre essa lei ou como a lei dava uma maneira de ele resgatar a vida de sua filha. Quando Jefté sacrificou sua filha, Jefté agiu como os amonitas, que sacrificavam seus filhos a seu deus, Moloque.</w:t>
      </w:r>
    </w:p>
    <w:p>
      <w:pPr/>
      <w:r>
        <w:rPr>
          <w:lang w:val="pt_PT" w:bidi="pt_PT"/>
        </w:rPr>
      </w:r>
      <w:r>
        <w:rPr>
          <w:lang w:val="pt_PT" w:bidi="pt_PT"/>
        </w:rPr>
        <w:t>Depois que a filha de Jefté morreu, o povo de Israel criou um novo costume ou tradição para lembrar dela em Israel. Todos os anos, as moças de Israel caminhavam nas colinas por quatro dias para se lembrar da filha de Jefté. As moças provavelmente choravam e pranteavam enquanto se lembravam de sua história triste. O nome da filha de Jefté não está nessa história, mas todas as mulheres em Israel se lembravam dela todos os anos.</w:t>
      </w:r>
    </w:p>
    <w:p>
      <w:pPr/>
      <w:r>
        <w:rPr>
          <w:lang w:val="pt_PT" w:bidi="pt_PT"/>
        </w:rPr>
      </w:r>
      <w:r>
        <w:rPr>
          <w:lang w:val="pt_PT" w:bidi="pt_PT"/>
        </w:rPr>
        <w:t>Parem aqui e discutam essa pergunta em grupo: descrevam um costume ou tradição que vocês têm em sua comunidade para se lembrar de uma pessoa importante em sua cultura. Pause este áudio aqui.</w:t>
      </w:r>
    </w:p>
    <w:p>
      <w:pPr/>
      <w:r>
        <w:rPr>
          <w:lang w:val="pt_PT" w:bidi="pt_PT"/>
        </w:rPr>
      </w:r>
      <w:r>
        <w:rPr>
          <w:lang w:val="pt_PT" w:bidi="pt_PT"/>
        </w:rPr>
        <w:t>O narrador chama Jefté de gileadita, o que significa que Jefté era de Gileade. Jefté era o filho de uma prostituta, e seus meio-irmãos o forçaram a deixar sua casa em Gileade, mas agora ele é chamado de gileadita.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11.34–40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Jefté retorna para casa. A única filha de Jefté é a primeira a vir ao encontro de Jefté. Jefté culpa sua filha por arruiná-lo. A filha de Jefté pede para passar dois meses nas colinas com suas amigas para chorar o fato de que morrerá virgem. Jefté concorda com sua ideia.</w:t>
      </w:r>
    </w:p>
    <w:p>
      <w:pPr/>
      <w:r>
        <w:rPr>
          <w:lang w:val="pt_PT" w:bidi="pt_PT"/>
        </w:rPr>
      </w:r>
      <w:r>
        <w:rPr>
          <w:b/>
          <w:lang w:val="pt_PT" w:bidi="pt_PT"/>
        </w:rPr>
        <w:t>Na segunda cena:</w:t>
      </w:r>
      <w:r>
        <w:rPr>
          <w:lang w:val="pt_PT" w:bidi="pt_PT"/>
        </w:rPr>
        <w:t xml:space="preserve"> a filha de Jefté vai para as colinas por dois meses. Então, a filha de Jefté retorna para sua casa. Jefté completa seu voto e sacrifica sua filha.</w:t>
      </w:r>
    </w:p>
    <w:p>
      <w:pPr/>
      <w:r>
        <w:rPr>
          <w:lang w:val="pt_PT" w:bidi="pt_PT"/>
        </w:rPr>
      </w:r>
      <w:r>
        <w:rPr>
          <w:b/>
          <w:lang w:val="pt_PT" w:bidi="pt_PT"/>
        </w:rPr>
        <w:t>Na terceira cena:</w:t>
      </w:r>
      <w:r>
        <w:rPr>
          <w:lang w:val="pt_PT" w:bidi="pt_PT"/>
        </w:rPr>
        <w:t xml:space="preserve"> As mulheres de Israel criam o costume de lembrar da filha de Jefté por quatro dias a cada ano.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Jefté</w:t>
      </w:r>
    </w:p>
    <w:p>
      <w:pPr>
        <w:pStyle w:val="ListBullet"/>
        <w:spacing w:line="240" w:lineRule="auto"/>
        <w:ind w:left="720"/>
      </w:pPr>
      <w:r>
        <w:rPr>
          <w:lang w:val="pt_PT" w:bidi="pt_PT"/>
        </w:rPr>
      </w:r>
      <w:r>
        <w:rPr>
          <w:lang w:val="pt_PT" w:bidi="pt_PT"/>
        </w:rPr>
        <w:t>A única filha de Jefté</w:t>
      </w:r>
    </w:p>
    <w:p>
      <w:pPr>
        <w:pStyle w:val="ListBullet"/>
        <w:spacing w:line="240" w:lineRule="auto"/>
        <w:ind w:left="720"/>
      </w:pPr>
      <w:r>
        <w:rPr>
          <w:lang w:val="pt_PT" w:bidi="pt_PT"/>
        </w:rPr>
      </w:r>
      <w:r>
        <w:rPr>
          <w:lang w:val="pt_PT" w:bidi="pt_PT"/>
        </w:rPr>
        <w:t>As amigas da filha de Jefté</w:t>
      </w:r>
    </w:p>
    <w:p>
      <w:pPr>
        <w:pStyle w:val="ListBullet"/>
        <w:spacing w:line="240" w:lineRule="auto"/>
        <w:ind w:left="720"/>
      </w:pPr>
      <w:r>
        <w:rPr>
          <w:lang w:val="pt_PT" w:bidi="pt_PT"/>
        </w:rPr>
      </w:r>
      <w:r>
        <w:rPr>
          <w:lang w:val="pt_PT" w:bidi="pt_PT"/>
        </w:rPr>
        <w:t>E mulheres israelitas.</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essa é a segunda parte de uma história de duas partes. Na primeira parte da história, Jefté faz o voto a Yahweh de fazer o sacrifício da primeira coisa que vier ao encontro de Jefté. Jefté é vitorioso sobre os amonitas. Lembrem-se de que nessa segunda metade da história, Jefté retorna para casa e vemos quem vem para encontrar Jefté. Também vemos se Jefté mantém seu voto a Yahweh.</w:t>
      </w:r>
    </w:p>
    <w:p>
      <w:pPr/>
      <w:r>
        <w:rPr>
          <w:lang w:val="pt_PT" w:bidi="pt_PT"/>
        </w:rPr>
      </w:r>
      <w:r>
        <w:rPr>
          <w:lang w:val="pt_PT" w:bidi="pt_PT"/>
        </w:rPr>
        <w:t>Na primeira cena, Jefté retorna para casa com segurança de sua batalha com os amonitas, e Jefté vê sua única filha vindo ao seu encontro. Na língua original, a história diz: "Vejam só!" para mostrar a ação pelos olhos de Jefté enquanto ele vê sua filha. A filha de Jefté dança ao som de pandeiros, que são pequenos tambores de mão. Lembrem-se de que essa era uma maneira comum de celebrar quando um líder vencia batalhas sobre seu inimigo naqueles tempos.</w:t>
      </w:r>
    </w:p>
    <w:p>
      <w:pPr/>
      <w:r>
        <w:rPr>
          <w:lang w:val="pt_PT" w:bidi="pt_PT"/>
        </w:rPr>
      </w:r>
      <w:r>
        <w:rPr>
          <w:lang w:val="pt_PT" w:bidi="pt_PT"/>
        </w:rPr>
        <w:t>Parem aqui em grupo e olhem para uma imagem de um pandeiro novamente, se necessário. Pause este áudio aqui.</w:t>
      </w:r>
    </w:p>
    <w:p>
      <w:pPr/>
      <w:r>
        <w:rPr>
          <w:lang w:val="pt_PT" w:bidi="pt_PT"/>
        </w:rPr>
      </w:r>
      <w:r>
        <w:rPr>
          <w:lang w:val="pt_PT" w:bidi="pt_PT"/>
        </w:rPr>
        <w:t>Além disso, parem aqui e discutam essa pergunta em grupo: contem uma história com vários personagens. Incluam uma parte onde um novo personagem entra na história, e outro personagem fica chateado ao ver o novo personagem. Prestem atenção a como vocês apresentam o novo personagem. Como vocês podem traduzir a parte dessa passagem em que Jefté vê primeiro sua filha vir ao seu encontro? Pause este áudio aqui.</w:t>
      </w:r>
    </w:p>
    <w:p>
      <w:pPr/>
      <w:r>
        <w:rPr>
          <w:lang w:val="pt_PT" w:bidi="pt_PT"/>
        </w:rPr>
      </w:r>
      <w:r>
        <w:rPr>
          <w:lang w:val="pt_PT" w:bidi="pt_PT"/>
        </w:rPr>
        <w:t>Em seguida, a história dá informações de contexto sobre a filha de Jefté. Aprendemos que ela é a única filha de Jefté e, com exceção dela, Jefté não tem nenhum outro filho ou filha. Essas informações de contexto sobre a filha de Jefté mostram o quão terrível é para Jefté que seu voto signifique que ele deve sacrificar sua única filha. Era muito vergonhoso para Jefté que ele não deixaria nenhum filho ou filha depois dele quando morresse.</w:t>
      </w:r>
    </w:p>
    <w:p>
      <w:pPr/>
      <w:r>
        <w:rPr>
          <w:lang w:val="pt_PT" w:bidi="pt_PT"/>
        </w:rPr>
      </w:r>
      <w:r>
        <w:rPr>
          <w:lang w:val="pt_PT" w:bidi="pt_PT"/>
        </w:rPr>
        <w:t>Parem aqui e discutam essa pergunta em grupo: contem uma história e incluam algumas informações de contexto na história. Prestem atenção a como vocês incluem as informações de contexto. Pause este áudio aqui.</w:t>
      </w:r>
    </w:p>
    <w:p>
      <w:pPr/>
      <w:r>
        <w:rPr>
          <w:lang w:val="pt_PT" w:bidi="pt_PT"/>
        </w:rPr>
      </w:r>
      <w:r>
        <w:rPr>
          <w:lang w:val="pt_PT" w:bidi="pt_PT"/>
        </w:rPr>
        <w:t>Na próxima parte da primeira cena, Jefté está profundamente abalado. Jefté rasga suas roupas em sinal de dor. Jefté também culpa sua filha por ela trazer esse problema e desastre sobre Jefté. Na língua original, Jefté diz: "Você me abateu profundamente".</w:t>
      </w:r>
    </w:p>
    <w:p>
      <w:pPr/>
      <w:r>
        <w:rPr>
          <w:lang w:val="pt_PT" w:bidi="pt_PT"/>
        </w:rPr>
      </w:r>
      <w:r>
        <w:rPr>
          <w:lang w:val="pt_PT" w:bidi="pt_PT"/>
        </w:rPr>
        <w:t>Parem aqui e discutam essa pergunta em grupo: falem sobre um problema que alguém causou a vocês ou outra pessoa que vocês conhecem. Como vocês falam sobre como vocês culparam uma pessoa por um problema ou desastre? Pause este áudio aqui.</w:t>
      </w:r>
    </w:p>
    <w:p>
      <w:pPr/>
      <w:r>
        <w:rPr>
          <w:lang w:val="pt_PT" w:bidi="pt_PT"/>
        </w:rPr>
      </w:r>
      <w:r>
        <w:rPr>
          <w:lang w:val="pt_PT" w:bidi="pt_PT"/>
        </w:rPr>
        <w:t>Jefté diz à sua filha que ele abriu sua boca para Yahweh. "Abriu sua boca" significa que Jefté fez um voto a Yahweh. Jefté diz que não pode quebrar o voto a Yahweh. Lembrem-se de que há partes do Antigo Testamento, como Levítico, que mostram que uma pessoa pode quebrar seu voto se descobrir que fez algo mal. Além disso, uma pessoa pode fazer um voto de algo a Yahweh e então comprar de volta a pessoa sobre a qual fez o voto se trouxer um sacrifício diferente a Yahweh. Lembrem-se de que não está claro se Jefté sabe sobre essas partes da lei de Yahweh.</w:t>
      </w:r>
    </w:p>
    <w:p>
      <w:pPr/>
      <w:r>
        <w:rPr>
          <w:lang w:val="pt_PT" w:bidi="pt_PT"/>
        </w:rPr>
      </w:r>
      <w:r>
        <w:rPr>
          <w:lang w:val="pt_PT" w:bidi="pt_PT"/>
        </w:rPr>
        <w:t>Na segunda cena, a filha de Jefté diz que aceita o que quer que seu pai tenha prometido a Yahweh. A filha de Jefté quer que seu pai faça conforme o voto que ele fez, porque Yahweh deu a seu pai a vitória sobre os amonitas. Talvez a filha de Jefté pense que se Jefté não mantiver seu voto, então Israel estará em perigo novamente. Lembrem-se de que a filha de Jefté pede apenas para ir para as colinas por dois meses com suas amigas. Lembrem-se de que colinas são áreas de terra elevada que são menores do que as montanhas.</w:t>
      </w:r>
    </w:p>
    <w:p>
      <w:pPr/>
      <w:r>
        <w:rPr>
          <w:lang w:val="pt_PT" w:bidi="pt_PT"/>
        </w:rPr>
      </w:r>
      <w:r>
        <w:rPr>
          <w:lang w:val="pt_PT" w:bidi="pt_PT"/>
        </w:rPr>
        <w:t>Parem aqui e olhem para uma imagem de colinas novamente em grupo, se necessário. Pause este áudio aqui.</w:t>
      </w:r>
    </w:p>
    <w:p>
      <w:pPr/>
      <w:r>
        <w:rPr>
          <w:lang w:val="pt_PT" w:bidi="pt_PT"/>
        </w:rPr>
      </w:r>
      <w:r>
        <w:rPr>
          <w:lang w:val="pt_PT" w:bidi="pt_PT"/>
        </w:rPr>
        <w:t>A razão pela qual a filha de Jefté quer ir caminhar nas colinas é para chorar com suas amigas porque ela morrerá virgem. Lembrem-se de que uma virgem é uma mulher que não teve relações sexuais com um homem, e na cultura de Jefté, era vergonhoso que uma pessoa morresse e não tivesse filhos.</w:t>
      </w:r>
    </w:p>
    <w:p>
      <w:pPr/>
      <w:r>
        <w:rPr>
          <w:lang w:val="pt_PT" w:bidi="pt_PT"/>
        </w:rPr>
      </w:r>
      <w:r>
        <w:rPr>
          <w:lang w:val="pt_PT" w:bidi="pt_PT"/>
        </w:rPr>
        <w:t>Parem aqui e discutam essa pergunta em grupo: como vocês traduzirão "virgem"? Lembrem-se de que isso significa uma mulher que não teve relações sexuais com um homem. Pause este áudio aqui.</w:t>
      </w:r>
    </w:p>
    <w:p>
      <w:pPr/>
      <w:r>
        <w:rPr>
          <w:lang w:val="pt_PT" w:bidi="pt_PT"/>
        </w:rPr>
      </w:r>
      <w:r>
        <w:rPr>
          <w:lang w:val="pt_PT" w:bidi="pt_PT"/>
        </w:rPr>
        <w:t>Jefté diz que sua filha pode ir para as colinas por dois meses, como ela pediu. Então, a filha dele vai para as colinas por dois meses com as amigas para chorar o fato de que morrerá virgem e sem nenhum filho.</w:t>
      </w:r>
    </w:p>
    <w:p>
      <w:pPr/>
      <w:r>
        <w:rPr>
          <w:lang w:val="pt_PT" w:bidi="pt_PT"/>
        </w:rPr>
      </w:r>
      <w:r>
        <w:rPr>
          <w:lang w:val="pt_PT" w:bidi="pt_PT"/>
        </w:rPr>
        <w:t>A parte mais importante da história acontece na segunda cena. A filha de Jefté retorna para casa no final dos dois meses, e Jefté "faz com ela conforme o voto que havia feito". Isso significa que Jefté mantém sua promessa a Yahweh de que sacrificaria o que viesse ao encontro de Jefté primeiro quando ele retornasse para casa da batalha com os amonitas. As mesmas palavras estão nesta história onde Jefté faz seu voto de dar uma oferta queimada a Yahweh, assim como na história de 2 Reis onde o rei de Moabe oferece seu filho como um sacrifício. Isso parece mostrar que Jefté sacrificou fisicamente sua filha. Isso era uma coisa comum para os inimigos de Jefté, os amonitas, fazerem, mas era algo que Yahweh odiava.</w:t>
      </w:r>
    </w:p>
    <w:p>
      <w:pPr/>
      <w:r>
        <w:rPr>
          <w:lang w:val="pt_PT" w:bidi="pt_PT"/>
        </w:rPr>
      </w:r>
      <w:r>
        <w:rPr>
          <w:lang w:val="pt_PT" w:bidi="pt_PT"/>
        </w:rPr>
        <w:t>Lembrem-se de que algumas pessoas pensam que Jefté não matou sua filha nem a ofereceu como oferta queimada a Yahweh. Essas pessoas pensam que Jefté dedicou sua filha a Yahweh para permanecer virgem por toda a sua vida. No entanto, a maioria das pessoas pensa que "ela morre virgem" não significa que ela vive o restante de sua vida como virgem, mas que Jefté a sacrifica a Yahweh, e ela morre naquela época como virgem.</w:t>
      </w:r>
    </w:p>
    <w:p>
      <w:pPr/>
      <w:r>
        <w:rPr>
          <w:lang w:val="pt_PT" w:bidi="pt_PT"/>
        </w:rPr>
      </w:r>
      <w:r>
        <w:rPr>
          <w:lang w:val="pt_PT" w:bidi="pt_PT"/>
        </w:rPr>
        <w:t>Parem aqui e discutam essa pergunta em grupo: falem sobre o voto de Jefté e como Jefté completou seu voto. Qual é a melhor maneira de traduzir essa parte da cena onde diz que Jefté "fez com ela conforme o voto que havia feito"? Pause este áudio aqui.</w:t>
      </w:r>
    </w:p>
    <w:p>
      <w:pPr/>
      <w:r>
        <w:rPr>
          <w:lang w:val="pt_PT" w:bidi="pt_PT"/>
        </w:rPr>
      </w:r>
      <w:r>
        <w:rPr>
          <w:lang w:val="pt_PT" w:bidi="pt_PT"/>
        </w:rPr>
        <w:t>A última cena acontece depois da ação da passagem. Na última cena, é dito que as mulheres israelitas se lembravam da filha de Jefté a cada ano porque ela morreu enquanto ainda era virgem. A filha de Jefté nunca teve filhos, e isso é muito triste e vergonhoso na cultura israelita. Lembrem-se de que as mulheres israelitas se lembravam da filha de Jefté por quatro dias todos os anos. Os israelitas provavelmente choraram e prantearam enquanto se lembravam da filha de Jefté.</w:t>
      </w:r>
    </w:p>
    <w:p>
      <w:pPr/>
      <w:r>
        <w:rPr>
          <w:lang w:val="pt_PT" w:bidi="pt_PT"/>
        </w:rPr>
      </w:r>
      <w:r>
        <w:rPr>
          <w:lang w:val="pt_PT" w:bidi="pt_PT"/>
        </w:rPr>
        <w:t>Finalmente, lembrem-se de que o fim dessa passagem chama Jefté de "o gileadita". Isso é importante porque nos lembra que Jefté era de Gileade, mesmo que seus meio-irmãos o tenham forçado a deixar sua casa anteriormente na vida de Jefté.</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11.34–40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Jefté</w:t>
      </w:r>
    </w:p>
    <w:p>
      <w:pPr>
        <w:pStyle w:val="ListBullet"/>
        <w:spacing w:line="240" w:lineRule="auto"/>
        <w:ind w:left="720"/>
      </w:pPr>
      <w:r>
        <w:rPr>
          <w:lang w:val="pt_PT" w:bidi="pt_PT"/>
        </w:rPr>
      </w:r>
      <w:r>
        <w:rPr>
          <w:lang w:val="pt_PT" w:bidi="pt_PT"/>
        </w:rPr>
        <w:t>A única filha de Jefté</w:t>
      </w:r>
    </w:p>
    <w:p>
      <w:pPr>
        <w:pStyle w:val="ListBullet"/>
        <w:spacing w:line="240" w:lineRule="auto"/>
        <w:ind w:left="720"/>
      </w:pPr>
      <w:r>
        <w:rPr>
          <w:lang w:val="pt_PT" w:bidi="pt_PT"/>
        </w:rPr>
      </w:r>
      <w:r>
        <w:rPr>
          <w:lang w:val="pt_PT" w:bidi="pt_PT"/>
        </w:rPr>
        <w:t>As amigas da filha de Jefté</w:t>
      </w:r>
    </w:p>
    <w:p>
      <w:pPr>
        <w:pStyle w:val="ListBullet"/>
        <w:spacing w:line="240" w:lineRule="auto"/>
        <w:ind w:left="720"/>
      </w:pPr>
      <w:r>
        <w:rPr>
          <w:lang w:val="pt_PT" w:bidi="pt_PT"/>
        </w:rPr>
      </w:r>
      <w:r>
        <w:rPr>
          <w:lang w:val="pt_PT" w:bidi="pt_PT"/>
        </w:rPr>
        <w:t>E mulheres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Jefté retorna para sua casa em Mispa, em Gileade. Jefté vê sua única filha sair para encontrá-lo. A filha de Jefté dança ao som de tamborins. Ela é a única filha de Jefté, e Jefté não tem outros filhos e filhas além dela. Jefté rasga suas roupas e diz: "Minha filha! Você me arruinou e trouxe um desastre para mim. Fiz um voto a Yahweh que devo manter".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 pessoa que interpreta a filha de Jefté: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filha de Jefté diz a seu pai: "Você fez um voto a Yahweh, então você deve manter essa promessa. Você deve fazer o que você jurou a Yahweh porque Yahweh deu a você a vitória sobre seus inimigos, os amonitas. Mas, por favor, faça uma coisa por mim primeiro. Deixe-me ir para as colinas por dois meses para chorar com minhas amigas porque nunca me casarei".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filha de Jefté: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Jefté diz à sua filha que ela pode ir caminhar nas colinas por dois meses para chorar porque ela nunca se casará. Então, a filha de Jefté vai com suas amigas por dois meses para chorar nas colinas porque ela nunca se casará.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 pessoa que interpreta a filha de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as amigas da filha de Jefté: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filha de Jefté retornou a ele depois de dois meses. Jefté fez com sua filha o que ele havia prometido fazer. A filha de Jefté nunca se casou.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Jefté: “O que você está sentindo ou pensando?”. A pessoa pode responder coisas como:</w:t>
      </w:r>
    </w:p>
    <w:p>
      <w:pPr>
        <w:pStyle w:val="ListBullet"/>
        <w:spacing w:line="240" w:lineRule="auto"/>
        <w:ind w:left="720"/>
      </w:pPr>
      <w:r>
        <w:rPr>
          <w:lang w:val="pt_PT" w:bidi="pt_PT"/>
        </w:rPr>
      </w:r>
      <w:r>
        <w:rPr>
          <w:lang w:val="pt_PT" w:bidi="pt_PT"/>
        </w:rPr>
        <w:t>Além disso, 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Todos os anos, mulheres israelitas caminham nas colinas por quatro dias para se lembrar da filha de Jefté. As mulheres se lembram da filha de Jefté, o homem de Gileade.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mulheres israelitas: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11.34–40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filha de Jefté vem ao encontro de Jefté. A filha de Jefté dança com </w:t>
      </w:r>
      <w:r>
        <w:rPr>
          <w:b/>
          <w:lang w:val="pt_PT" w:bidi="pt_PT"/>
        </w:rPr>
        <w:t>pandeiros</w:t>
      </w:r>
      <w:r>
        <w:rPr>
          <w:lang w:val="pt_PT" w:bidi="pt_PT"/>
        </w:rPr>
        <w:t>. Lembrem-se de que um pandeiro é um pequeno tambor de mão. Dançar e tocar o pandeiro eram maneiras comuns de celebrar no tempo de Jefté.</w:t>
      </w:r>
    </w:p>
    <w:p>
      <w:pPr/>
      <w:r>
        <w:rPr>
          <w:lang w:val="pt_PT" w:bidi="pt_PT"/>
        </w:rPr>
      </w:r>
      <w:r>
        <w:rPr>
          <w:lang w:val="pt_PT" w:bidi="pt_PT"/>
        </w:rPr>
        <w:t>Parem aqui e olhem para uma imagem de um pandeiro. Pause este áudio aqui.</w:t>
      </w:r>
    </w:p>
    <w:p>
      <w:pPr/>
      <w:r>
        <w:rPr>
          <w:lang w:val="pt_PT" w:bidi="pt_PT"/>
        </w:rPr>
      </w:r>
      <w:r>
        <w:rPr>
          <w:lang w:val="pt_PT" w:bidi="pt_PT"/>
        </w:rPr>
        <w:t>Além disso, parem aqui e discutam essa pergunta em grupo: como vocês traduzirão a palavra pandeiro? Pause este áudio aqui.</w:t>
      </w:r>
    </w:p>
    <w:p>
      <w:pPr/>
      <w:r>
        <w:rPr>
          <w:lang w:val="pt_PT" w:bidi="pt_PT"/>
        </w:rPr>
      </w:r>
      <w:r>
        <w:rPr>
          <w:lang w:val="pt_PT" w:bidi="pt_PT"/>
        </w:rPr>
        <w:t xml:space="preserve">Jefté diz à sua filha que ele fez um </w:t>
      </w:r>
      <w:r>
        <w:rPr>
          <w:b/>
          <w:lang w:val="pt_PT" w:bidi="pt_PT"/>
        </w:rPr>
        <w:t>voto</w:t>
      </w:r>
      <w:r>
        <w:rPr>
          <w:lang w:val="pt_PT" w:bidi="pt_PT"/>
        </w:rPr>
        <w:t xml:space="preserve"> a Yahweh que ele não pode quebrar. Um voto é uma promessa que alguém faz a Yahweh. Yahweh é o nome pessoal para Deus. Traduzam Yahweh e voto da mesma forma que vocês traduziram em passagens anteriores. Para mais informações sobre Yahweh e voto, consultem o Glossário Mestre.</w:t>
      </w:r>
    </w:p>
    <w:p>
      <w:pPr/>
      <w:r>
        <w:rPr>
          <w:lang w:val="pt_PT" w:bidi="pt_PT"/>
        </w:rPr>
      </w:r>
      <w:r>
        <w:rPr>
          <w:lang w:val="pt_PT" w:bidi="pt_PT"/>
        </w:rPr>
        <w:t xml:space="preserve">A filha de Jefté pergunta a seu pai se ela pode ir caminhar nas </w:t>
      </w:r>
      <w:r>
        <w:rPr>
          <w:b/>
          <w:lang w:val="pt_PT" w:bidi="pt_PT"/>
        </w:rPr>
        <w:t>colinas</w:t>
      </w:r>
      <w:r>
        <w:rPr>
          <w:lang w:val="pt_PT" w:bidi="pt_PT"/>
        </w:rPr>
        <w:t xml:space="preserve"> por dois meses. Colinas são áreas elevadas de terra que são menores do que as montanhas. Traduzam colinas da mesma forma que vocês traduziram em passagens anteriores.</w:t>
      </w:r>
    </w:p>
    <w:p>
      <w:pPr/>
      <w:r>
        <w:rPr>
          <w:lang w:val="pt_PT" w:bidi="pt_PT"/>
        </w:rPr>
      </w:r>
      <w:r>
        <w:rPr>
          <w:lang w:val="pt_PT" w:bidi="pt_PT"/>
        </w:rPr>
        <w:t xml:space="preserve">A filha de Jefté quer estar nas colinas por dois meses com suas amigas para que possa lamentar o fato de que morrerá </w:t>
      </w:r>
      <w:r>
        <w:rPr>
          <w:b/>
          <w:lang w:val="pt_PT" w:bidi="pt_PT"/>
        </w:rPr>
        <w:t>virgem</w:t>
      </w:r>
      <w:r>
        <w:rPr>
          <w:lang w:val="pt_PT" w:bidi="pt_PT"/>
        </w:rPr>
        <w:t>. Uma virgem é uma mulher que nunca teve relações sexuais com um homem. Uma virgem não é casada e não tem filhos. Traduzam virgem da mesma forma que vocês traduziram em passagens anteriores e em outras partes do Antigo Testamento.</w:t>
      </w:r>
    </w:p>
    <w:p>
      <w:pPr/>
      <w:r>
        <w:rPr>
          <w:lang w:val="pt_PT" w:bidi="pt_PT"/>
        </w:rPr>
      </w:r>
      <w:r>
        <w:rPr>
          <w:lang w:val="pt_PT" w:bidi="pt_PT"/>
        </w:rPr>
        <w:t>Parem aqui e discutam essa pergunta em grupo: como vocês traduzirão virgem nessa passagem? Pause este áudio aqui.</w:t>
      </w:r>
    </w:p>
    <w:p>
      <w:pPr/>
      <w:r>
        <w:rPr>
          <w:lang w:val="pt_PT" w:bidi="pt_PT"/>
        </w:rPr>
      </w:r>
      <w:r>
        <w:rPr>
          <w:lang w:val="pt_PT" w:bidi="pt_PT"/>
        </w:rPr>
        <w:t xml:space="preserve">Todos os anos, as mulheres </w:t>
      </w:r>
      <w:r>
        <w:rPr>
          <w:b/>
          <w:lang w:val="pt_PT" w:bidi="pt_PT"/>
        </w:rPr>
        <w:t>israelitas</w:t>
      </w:r>
      <w:r>
        <w:rPr>
          <w:lang w:val="pt_PT" w:bidi="pt_PT"/>
        </w:rPr>
        <w:t xml:space="preserve"> se lembram da filha de Jefté enquanto caminham nas colinas por quatro dias. Essa é uma tradição em </w:t>
      </w:r>
      <w:r>
        <w:rPr>
          <w:b/>
          <w:lang w:val="pt_PT" w:bidi="pt_PT"/>
        </w:rPr>
        <w:t>Israel</w:t>
      </w:r>
      <w:r>
        <w:rPr>
          <w:lang w:val="pt_PT" w:bidi="pt_PT"/>
        </w:rPr>
        <w:t>. Traduzam Israel e israelita da mesma forma que vocês traduziram em passagens anteriores. Para mais informações sobre Israel e os israelitas,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18:1–10</w:t>
      </w:r>
      <w:r>
        <w:rPr>
          <w:lang w:val="pt_PT" w:bidi="pt_PT"/>
        </w:rPr>
      </w:r>
    </w:p>
    <w:p>
      <w:pPr>
        <w:pStyle w:val="Heading3"/>
      </w:pPr>
      <w:r>
        <w:rPr>
          <w:lang w:val="pt_PT" w:bidi="pt_PT"/>
        </w:rPr>
        <w:t>Ouvir e Sentir</w:t>
      </w:r>
    </w:p>
    <w:p>
      <w:pPr/>
      <w:r>
        <w:rPr>
          <w:lang w:val="pt_PT" w:bidi="pt_PT"/>
        </w:rPr>
      </w:r>
      <w:r>
        <w:rPr>
          <w:lang w:val="pt_PT" w:bidi="pt_PT"/>
        </w:rPr>
        <w:t>Nesta etapa, ouçam Juízes 18.1–10 e guardem em seus corações.</w:t>
      </w:r>
    </w:p>
    <w:p>
      <w:pPr/>
      <w:r>
        <w:rPr>
          <w:lang w:val="pt_PT" w:bidi="pt_PT"/>
        </w:rPr>
      </w:r>
      <w:r>
        <w:rPr>
          <w:lang w:val="pt_PT" w:bidi="pt_PT"/>
        </w:rPr>
        <w:t>Ouçam uma versão em áudio de Juízes 18.1–10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18.1–10 na tradução mais fácil de entender.</w:t>
      </w:r>
    </w:p>
    <w:p>
      <w:pPr/>
      <w:r>
        <w:rPr>
          <w:lang w:val="pt_PT" w:bidi="pt_PT"/>
        </w:rPr>
      </w:r>
      <w:r>
        <w:rPr>
          <w:lang w:val="pt_PT" w:bidi="pt_PT"/>
        </w:rPr>
        <w:t>Pause este áudio aqui.</w:t>
      </w:r>
    </w:p>
    <w:p>
      <w:pPr/>
      <w:r>
        <w:rPr>
          <w:lang w:val="pt_PT" w:bidi="pt_PT"/>
        </w:rPr>
      </w:r>
      <w:r>
        <w:rPr>
          <w:lang w:val="pt_PT" w:bidi="pt_PT"/>
        </w:rPr>
        <w:t>Essa história continua da última seção, e acrescenta um novo grupo de personagens que são o povo da tribo israelita de Dã. Os danitas são incapazes de conquistar a terra que Yahweh havia dado a eles, então os danitas procuram um novo lugar para morar. Enquanto um pequeno grupo de homens danitas busca uma nova terra, os homens passam pela casa de Mica e encontram o sacerdote levita dele. Depois que os homens danitas encontram uma cidade rica no norte, os homens retornam para casa e exortam seu povo a atacar essa cidade. Como Mica, os danitas buscam Yahweh incorretamente. Os danitas presumem que Yahweh abençoará e ajudará os danitas a fazerem o que os danitas quiserem.</w:t>
      </w:r>
    </w:p>
    <w:p>
      <w:pPr/>
      <w:r>
        <w:rPr>
          <w:lang w:val="pt_PT" w:bidi="pt_PT"/>
        </w:rPr>
      </w:r>
      <w:r>
        <w:rPr>
          <w:lang w:val="pt_PT" w:bidi="pt_PT"/>
        </w:rPr>
        <w:t>Os danitas têm problemas com sua terra. Anteriormente, os líderes israelitas haviam dividido a terra entre cada uma das tribos. Essa era a herança deles, ou a posse legítima deles vinda de Yahweh. Os líderes israelitas haviam designado terra à tribo de Dã, mas os danitas não puderam derrotar plenamente o povo cananeu que atualmente vivia nessa terra. Esses danitas não confiam em Yahweh ou pedem ajuda a Yahweh. Os danitas nem mesmo pedem ajuda de outros israelitas. Em vez disso, os danitas decidem procurar uma terra que seja mais fácil de tomar. Assim como Mica na última seção, os danitas não buscam a orientação de Yahweh, nem os danitas têm um rei humano para ajudá-los.</w:t>
      </w:r>
    </w:p>
    <w:p>
      <w:pPr/>
      <w:r>
        <w:rPr>
          <w:lang w:val="pt_PT" w:bidi="pt_PT"/>
        </w:rPr>
      </w:r>
      <w:r>
        <w:rPr>
          <w:lang w:val="pt_PT" w:bidi="pt_PT"/>
        </w:rPr>
        <w:t>Os danitas escolhem cinco homens capazes e fortes de Zorá e Estaol, duas das cidades em que os danitas vivem atualmente. Como a terra designada aos danitas fica no meio de terras de outras tribos israelitas, os danitas começam a se dirigir para o norte para encontrar terra fora da fronteira de Israel. Enquanto os danitas viajam, eles passam pela região montanhosa da tribo de Efraim e chegam à casa de Mica. Os danitas não planejam especificamente ir para a casa de Mica, mas a casa dele parece estar na rota dos homens. Enquanto os homens passam pela casa de Mica, os homens ouvem e reconhecem a maneira como o levita fala. O levita pode ter soado diferente dos efraimitas. Talvez o levita tivesse um sotaque do sul ou da Judeia, ou os homens podem ter encontrado esse levita antes.</w:t>
      </w:r>
    </w:p>
    <w:p>
      <w:pPr/>
      <w:r>
        <w:rPr>
          <w:lang w:val="pt_PT" w:bidi="pt_PT"/>
        </w:rPr>
      </w:r>
      <w:r>
        <w:rPr>
          <w:lang w:val="pt_PT" w:bidi="pt_PT"/>
        </w:rPr>
        <w:t>Parem aqui e olhem para um mapa de Israel em grupo. Encontrem a terra designada aos danitas, e as cidades de Zorá e Estaol. Encontrem a região montanhosa de Efraim. Pause este áudio aqui.</w:t>
      </w:r>
    </w:p>
    <w:p>
      <w:pPr/>
      <w:r>
        <w:rPr>
          <w:lang w:val="pt_PT" w:bidi="pt_PT"/>
        </w:rPr>
      </w:r>
      <w:r>
        <w:rPr>
          <w:lang w:val="pt_PT" w:bidi="pt_PT"/>
        </w:rPr>
        <w:t>Os cinco homens danitas se sentem curiosos, então os homens perguntam ao levita o que ele faz e quem o trouxe aqui. O levita conta sua história e explica que Mica contratou o levita como sacerdote dele.</w:t>
      </w:r>
    </w:p>
    <w:p>
      <w:pPr/>
      <w:r>
        <w:rPr>
          <w:lang w:val="pt_PT" w:bidi="pt_PT"/>
        </w:rPr>
      </w:r>
      <w:r>
        <w:rPr>
          <w:lang w:val="pt_PT" w:bidi="pt_PT"/>
        </w:rPr>
        <w:t>Os cinco homens danitas querem toda a ajuda que possam obter, então os homens pedem ao levita que pergunte a Deus se Ele fará com que a missão dos homens de encontrar uma nova terra seja bem-sucedida. Observem que os homens não usam o nome pessoal de Deus, Yahweh. Os homens também podem pedir ao levita que verifique com os deuses domésticos, que estavam no santuário de Mica.</w:t>
      </w:r>
    </w:p>
    <w:p>
      <w:pPr/>
      <w:r>
        <w:rPr>
          <w:lang w:val="pt_PT" w:bidi="pt_PT"/>
        </w:rPr>
      </w:r>
      <w:r>
        <w:rPr>
          <w:lang w:val="pt_PT" w:bidi="pt_PT"/>
        </w:rPr>
        <w:t>O escritor não menciona que o levita fala com Yahweh. Isso pode significar que o levita não perguntou a Yahweh ou a quaisquer outros deuses. O levita pode apenas dizer aos danitas para irem em paz e continuarem em sua jornada sem nenhuma preocupação. O levita diz vagamente que Yahweh estará com os homens em sua jornada. O levita pode não responder especificamente à pergunta dos homens.</w:t>
      </w:r>
    </w:p>
    <w:p>
      <w:pPr/>
      <w:r>
        <w:rPr>
          <w:lang w:val="pt_PT" w:bidi="pt_PT"/>
        </w:rPr>
      </w:r>
      <w:r>
        <w:rPr>
          <w:lang w:val="pt_PT" w:bidi="pt_PT"/>
        </w:rPr>
        <w:t>Parem aqui e discutam essa pergunta em grupo: As pessoas usavam a frase "vão em paz" tanto como uma despedida quanto como uma garantia para não temer ou se preocupar. Em sua cultura, que tipo de frases vocês usam para dar conforto ou em despedidas? Pause este áudio aqui.</w:t>
      </w:r>
    </w:p>
    <w:p>
      <w:pPr/>
      <w:r>
        <w:rPr>
          <w:lang w:val="pt_PT" w:bidi="pt_PT"/>
        </w:rPr>
      </w:r>
      <w:r>
        <w:rPr>
          <w:lang w:val="pt_PT" w:bidi="pt_PT"/>
        </w:rPr>
        <w:t>Os homens danitas passam a noite na casa de Mica e então continuam em sua jornada. Finalmente, os homens chegam à fronteira da terra israelita, à cidade cananeia de Laís. As pessoas também chamavam essa cidade de Lesém, e era uma cidade rica nas nascentes das águas do rio Jordão. As pessoas que viviam nessa cidade eram pacíficas e seguras, como na cidade rica de Sidom. O povo de Laís pode ter tido conexões com Sidom, mas eles viviam longe de Sidom e não tinham outros aliados que pudessem ajudá-los se alguém atacasse Laís. Nenhum outro grupo atacou ou incomodou os sidônios, então o povo de Laís não estava preocupado e não ficou atento aos inimigos. Os cinco homens danitas decidem que esse é o lugar perfeito para seu povo.</w:t>
      </w:r>
    </w:p>
    <w:p>
      <w:pPr/>
      <w:r>
        <w:rPr>
          <w:lang w:val="pt_PT" w:bidi="pt_PT"/>
        </w:rPr>
      </w:r>
      <w:r>
        <w:rPr>
          <w:lang w:val="pt_PT" w:bidi="pt_PT"/>
        </w:rPr>
        <w:t>Parem aqui e, em grupo, olhem para o mapa de Israel. Encontrem Laís e Sidom no mapa. Pause este áudio aqui.</w:t>
      </w:r>
    </w:p>
    <w:p>
      <w:pPr/>
      <w:r>
        <w:rPr>
          <w:lang w:val="pt_PT" w:bidi="pt_PT"/>
        </w:rPr>
      </w:r>
      <w:r>
        <w:rPr>
          <w:lang w:val="pt_PT" w:bidi="pt_PT"/>
        </w:rPr>
        <w:t>Quando os homens retornam a seu povo em Zorá e Estaol, os outros danitas perguntam aos exploradores o que eles encontraram. Os cinco homens começam a descrever Laís. Eles exortam os danitas a não hesitarem, mas a atacar a cidade, porque a terra é boa. Essa terra terá tudo o que eles precisam! O povo de Laís não espera nenhum ataque, por isso será fácil derrotá-lo. Como a cidade parece um alvo fácil, os danitas presumem que Deus dá a eles essa terra. Novamente, eles usam uma palavra mais geral para Deus em vez do nome de Yahweh. E novamente, eles não perguntam de fato a Yahweh se é isso o que Yahweh quer que eles façam.</w:t>
      </w:r>
    </w:p>
    <w:p>
      <w:pPr/>
      <w:r>
        <w:rPr>
          <w:lang w:val="pt_PT" w:bidi="pt_PT"/>
        </w:rPr>
      </w:r>
      <w:r>
        <w:rPr>
          <w:lang w:val="pt_PT" w:bidi="pt_PT"/>
        </w:rPr>
        <w:t>Em vez de buscar a ajuda de Yahweh ou seguir a orientação de Yahweh, os danitas tentam controlar seu próprio futuro. Os danitas saem em busca de outras terras que sejam mais fáceis de conquistar, em vez da herança que Yahweh deu aos danitas. Os danitas pensam que podem lidar melhor com suas vidas quando desobedecem a Yahweh do que se seguirem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18.1–10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Quando os danitas desistem de tentar tomar o controle de sua terra distribuída, eles decidem procurar outro lugar para morar. Os danitas escolhem cinco homens capazes, e enviam esses homens para explorar a terra e encontrar um bom lugar.</w:t>
      </w:r>
    </w:p>
    <w:p>
      <w:pPr/>
      <w:r>
        <w:rPr>
          <w:lang w:val="pt_PT" w:bidi="pt_PT"/>
        </w:rPr>
      </w:r>
      <w:r>
        <w:rPr>
          <w:b/>
          <w:lang w:val="pt_PT" w:bidi="pt_PT"/>
        </w:rPr>
        <w:t>Na segunda cena:</w:t>
      </w:r>
      <w:r>
        <w:rPr>
          <w:lang w:val="pt_PT" w:bidi="pt_PT"/>
        </w:rPr>
        <w:t xml:space="preserve"> Em seu caminho, os cinco homens danitas encontram o sacerdote levita na casa de Mica. Os homens pedem ao levita que pergunte a Deus se a missão deles será bem-sucedida. O levita responde rapidamente que os homens não precisam se preocupar e que Yahweh estará com os homens. Os homens danitas passam a noite na casa de Mica.</w:t>
      </w:r>
    </w:p>
    <w:p>
      <w:pPr/>
      <w:r>
        <w:rPr>
          <w:lang w:val="pt_PT" w:bidi="pt_PT"/>
        </w:rPr>
      </w:r>
      <w:r>
        <w:rPr>
          <w:b/>
          <w:lang w:val="pt_PT" w:bidi="pt_PT"/>
        </w:rPr>
        <w:t>Na terceira cena:</w:t>
      </w:r>
      <w:r>
        <w:rPr>
          <w:lang w:val="pt_PT" w:bidi="pt_PT"/>
        </w:rPr>
        <w:t xml:space="preserve"> Os homens danitas chegam a Laís e descobrem que a cidade fica em uma boa área e o povo rico não está preparado para se defender.</w:t>
      </w:r>
    </w:p>
    <w:p>
      <w:pPr/>
      <w:r>
        <w:rPr>
          <w:lang w:val="pt_PT" w:bidi="pt_PT"/>
        </w:rPr>
      </w:r>
      <w:r>
        <w:rPr>
          <w:b/>
          <w:lang w:val="pt_PT" w:bidi="pt_PT"/>
        </w:rPr>
        <w:t>Na quarta cena:</w:t>
      </w:r>
      <w:r>
        <w:rPr>
          <w:lang w:val="pt_PT" w:bidi="pt_PT"/>
        </w:rPr>
        <w:t xml:space="preserve"> Os cinco homens danitas retornam para casa e o povo deles pergunta aos homens o que eles encontraram. Os cinco homens exortam sua tribo a ir atacar Laís. Os homens dizem que é uma boa terra, e como parece fácil de conquistar, Deus deve querer dar essa terra aos danitas.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tribo dos danitas</w:t>
      </w:r>
    </w:p>
    <w:p>
      <w:pPr>
        <w:pStyle w:val="ListBullet"/>
        <w:spacing w:line="240" w:lineRule="auto"/>
        <w:ind w:left="720"/>
      </w:pPr>
      <w:r>
        <w:rPr>
          <w:lang w:val="pt_PT" w:bidi="pt_PT"/>
        </w:rPr>
      </w:r>
      <w:r>
        <w:rPr>
          <w:lang w:val="pt_PT" w:bidi="pt_PT"/>
        </w:rPr>
        <w:t>Os cinco homens ou espiões danitas</w:t>
      </w:r>
    </w:p>
    <w:p>
      <w:pPr>
        <w:pStyle w:val="ListBullet"/>
        <w:spacing w:line="240" w:lineRule="auto"/>
        <w:ind w:left="720"/>
      </w:pPr>
      <w:r>
        <w:rPr>
          <w:lang w:val="pt_PT" w:bidi="pt_PT"/>
        </w:rPr>
      </w:r>
      <w:r>
        <w:rPr>
          <w:lang w:val="pt_PT" w:bidi="pt_PT"/>
        </w:rPr>
        <w:t>Miqueias</w:t>
      </w:r>
    </w:p>
    <w:p>
      <w:pPr>
        <w:pStyle w:val="ListBullet"/>
        <w:spacing w:line="240" w:lineRule="auto"/>
        <w:ind w:left="720"/>
      </w:pPr>
      <w:r>
        <w:rPr>
          <w:lang w:val="pt_PT" w:bidi="pt_PT"/>
        </w:rPr>
      </w:r>
      <w:r>
        <w:rPr>
          <w:lang w:val="pt_PT" w:bidi="pt_PT"/>
        </w:rPr>
        <w:t>O sacerdote levita de Mica</w:t>
      </w:r>
    </w:p>
    <w:p>
      <w:pPr>
        <w:pStyle w:val="ListBullet"/>
        <w:spacing w:line="240" w:lineRule="auto"/>
        <w:ind w:left="720"/>
      </w:pPr>
      <w:r>
        <w:rPr>
          <w:lang w:val="pt_PT" w:bidi="pt_PT"/>
        </w:rPr>
      </w:r>
      <w:r>
        <w:rPr>
          <w:lang w:val="pt_PT" w:bidi="pt_PT"/>
        </w:rPr>
        <w:t>O povo de Laís</w:t>
      </w:r>
    </w:p>
    <w:p>
      <w:pPr>
        <w:pStyle w:val="ListBullet"/>
        <w:spacing w:line="240" w:lineRule="auto"/>
        <w:ind w:left="720"/>
      </w:pPr>
      <w:r>
        <w:rPr>
          <w:lang w:val="pt_PT" w:bidi="pt_PT"/>
        </w:rPr>
      </w:r>
      <w:r>
        <w:rPr>
          <w:lang w:val="pt_PT" w:bidi="pt_PT"/>
        </w:rPr>
        <w:t>E o povo de Sidom.</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os danitas decidem procurar uma nova terra. Essa seção começa com uma versão mais curta da ideia-chave da última seção: Naquele tempo, os israelitas não tinham rei. Embora os danitas sejam os personagens principais dessa seção, essa frase mostra que essa seção ainda é parte da mesma história que a última seção. Essa frase é um lembrete de que essa história mostra como os israelitas fazem o que querem sem um líder forte para unir os israelitas.</w:t>
      </w:r>
    </w:p>
    <w:p>
      <w:pPr/>
      <w:r>
        <w:rPr>
          <w:lang w:val="pt_PT" w:bidi="pt_PT"/>
        </w:rPr>
      </w:r>
      <w:r>
        <w:rPr>
          <w:lang w:val="pt_PT" w:bidi="pt_PT"/>
        </w:rPr>
        <w:t>Parem aqui e discutam essa pergunta em grupo: pensem em histórias de uma série, ou histórias que tenham muitos personagens para apresentar. Se vocês contassem uma história assim, como mostrariam que cada parte ainda é uma parte da mesma grande história? Que tipos de frases ou maneiras de falar vocês usam para lembrar ao seu ouvinte que esses personagens ou eventos estão conectados? Pause este áudio aqui.</w:t>
      </w:r>
    </w:p>
    <w:p>
      <w:pPr/>
      <w:r>
        <w:rPr>
          <w:lang w:val="pt_PT" w:bidi="pt_PT"/>
        </w:rPr>
      </w:r>
      <w:r>
        <w:rPr>
          <w:lang w:val="pt_PT" w:bidi="pt_PT"/>
        </w:rPr>
        <w:t>Os danitas decidiram que a terra designada a eles é difícil demais de conquistar. Algumas traduções em inglês dizem que nenhuma herança lhes havia cabido. Isso provavelmente significa que os danitas não haviam sido capazes de tomar posse de sua herança, que é a terra que Deus havia dado aos danitas. A terra dos danitas fica no meio da terra israelita. Os grupos de pessoas que vivem lá lutaram contra os danitas. Os danitas têm apenas algumas cidades montanhosas, o que não é todo o espaço que eles querem. Os danitas perdem a esperança de que serão capazes de controlar sua terra e decidem encontrar uma nova terra no norte. Os danitas escolhem cinco homens capazes de Zorá e Estaol, duas das cidades que os danitas possuem e em que vivem. Os danitas dizem aos homens para irem espiar ou explorar a terra e encontrarem um bom lugar para os danitas viverem. Os cinco homens saem e seguem para o norte.</w:t>
      </w:r>
    </w:p>
    <w:p>
      <w:pPr/>
      <w:r>
        <w:rPr>
          <w:lang w:val="pt_PT" w:bidi="pt_PT"/>
        </w:rPr>
      </w:r>
      <w:r>
        <w:rPr>
          <w:lang w:val="pt_PT" w:bidi="pt_PT"/>
        </w:rPr>
        <w:t>Na segunda cena, os cinco homens viajam e chegam à casa de Mica. A casa de Mica provavelmente fica em uma rota principal de viagem, uma vez que tanto os cinco homens danitas quanto o levita chegaram a ela enquanto viajavam. Quando os homens ouvem a conversa do levita, os homens reconhecem a voz ou o sotaque do levita. Os homens estão curiosos por que o levita está aqui, então os homens perguntam ao levita o que ele faz, por que ele está aqui e se alguém o trouxe para cá. Aqui, o autor não conta a história do levita novamente, mas em vez disso resume o que o levita disse com uma frase que significa que o levita explica sua situação.</w:t>
      </w:r>
    </w:p>
    <w:p>
      <w:pPr/>
      <w:r>
        <w:rPr>
          <w:lang w:val="pt_PT" w:bidi="pt_PT"/>
        </w:rPr>
      </w:r>
      <w:r>
        <w:rPr>
          <w:lang w:val="pt_PT" w:bidi="pt_PT"/>
        </w:rPr>
        <w:t>Parem aqui e discutam essa pergunta em grupo: Quando vocês contam uma história, e alguém em sua história conta informações que seus ouvintes já sabem, como vocês explicam isso de uma maneira que não precisem se repetir? Que tipo de frases vocês usam? Pause este áudio aqui.</w:t>
      </w:r>
    </w:p>
    <w:p>
      <w:pPr/>
      <w:r>
        <w:rPr>
          <w:lang w:val="pt_PT" w:bidi="pt_PT"/>
        </w:rPr>
      </w:r>
      <w:r>
        <w:rPr>
          <w:lang w:val="pt_PT" w:bidi="pt_PT"/>
        </w:rPr>
        <w:t>Agora, depois que eles já começaram sua jornada, os danitas param para perguntar a Deus sobre a jornada deles. Os homens pedem ao levita que fale com Deus porque os homens provavelmente sabem que os levitas e os sacerdotes devem ter uma conexão especial com Deus. Os homens apenas perguntam se a viagem deles será bem-sucedida. Os homens não declaram exatamente a qual deus querem que o levita pergunte.</w:t>
      </w:r>
    </w:p>
    <w:p>
      <w:pPr/>
      <w:r>
        <w:rPr>
          <w:lang w:val="pt_PT" w:bidi="pt_PT"/>
        </w:rPr>
      </w:r>
      <w:r>
        <w:rPr>
          <w:lang w:val="pt_PT" w:bidi="pt_PT"/>
        </w:rPr>
        <w:t>O levita não parece realmente orar ou fazer nenhum ritual para pedir aos outros deuses. O levita diz que os danitas devem continuar sem preocupação. Yahweh estará com os homens enquanto eles viajam, e Yahweh aprova. Os cinco homens passam a noite na casa de Mica.</w:t>
      </w:r>
    </w:p>
    <w:p>
      <w:pPr/>
      <w:r>
        <w:rPr>
          <w:lang w:val="pt_PT" w:bidi="pt_PT"/>
        </w:rPr>
      </w:r>
      <w:r>
        <w:rPr>
          <w:lang w:val="pt_PT" w:bidi="pt_PT"/>
        </w:rPr>
        <w:t>Parem aqui e discutam essa pergunta em grupo: Na língua original, o autor diz que os danitas passaram a noite na casa de Mica, e então o autor explica por que os homens pararam na casa dele. Como uma atividade, anunciem que vocês estão prestes a contar uma história sobre um evento, e então expliquem como e por que esse evento aconteceu. Discutam se isso é algo que vocês fariam no meio de uma história da maneira como sua cultura conta histórias. Discutam como vocês querem organizar essa seção da história. Pause este áudio aqui.</w:t>
      </w:r>
    </w:p>
    <w:p>
      <w:pPr/>
      <w:r>
        <w:rPr>
          <w:lang w:val="pt_PT" w:bidi="pt_PT"/>
        </w:rPr>
      </w:r>
      <w:r>
        <w:rPr>
          <w:lang w:val="pt_PT" w:bidi="pt_PT"/>
        </w:rPr>
        <w:t>Na terceira cena, os cinco homens continuam a viajar até chegarem a Laís, que eles acham ser um bom lugar para morar. A cidade fica logo depois do limite norte da terra israelita. As pessoas de lá são ricas e vivem lá em segurança. Como o povo de Laís não está preocupado com ataques, o povo não fez alianças ou acordos com nenhum outro povo em caso de problemas. Embora Laís fique longe da cidade de Sidom, o autor compara a boa maneira como o povo vive em Laís com a forma como os sidônios vivem em sua cidade rica. O povo de Laís é capaz de obter tudo o que precisa da terra ao seu redor.</w:t>
      </w:r>
    </w:p>
    <w:p>
      <w:pPr/>
      <w:r>
        <w:rPr>
          <w:lang w:val="pt_PT" w:bidi="pt_PT"/>
        </w:rPr>
      </w:r>
      <w:r>
        <w:rPr>
          <w:lang w:val="pt_PT" w:bidi="pt_PT"/>
        </w:rPr>
        <w:t>Na quarta cena, os cinco homens retornam a seu povo porque os homens encontraram um novo lugar para os danitas viverem. Quando os cinco homens chegam de volta a Zorá e Estaol, o povo pergunta aos homens o que eles encontraram. Os cinco homens respondem que os danitas devem ir atacar Laís agora! Os homens tentam deixar o povo animado. Os homens descrevem o quão boa a terra é e exortam o povo a não hesitar. O povo de Laís não fica atento a ataques, então essa será uma vitória fácil! Ao contrário de aqui em Zorá e Estaol, os danitas terão muito espaço em Laís. Deus nos deu essa terra, os homens dizem! Essa é uma terra que tem tudo o que os danitas precisarão!</w:t>
      </w:r>
    </w:p>
    <w:p>
      <w:pPr/>
      <w:r>
        <w:rPr>
          <w:lang w:val="pt_PT" w:bidi="pt_PT"/>
        </w:rPr>
      </w:r>
      <w:r>
        <w:rPr>
          <w:lang w:val="pt_PT" w:bidi="pt_PT"/>
        </w:rPr>
        <w:t>Parem aqui e discutam essa pergunta em grupo: Como atividade, contem ao grupo sobre um lugar belo ou divertido para visitar. Tente convencer seu grupo de que eles devem visitar esse lugar em breve. Prestem atenção às frases que o orador usa ou às maneiras como ele tenta deixar o grupo animado com esse lugar.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18.1–10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tribo dos danitas</w:t>
      </w:r>
    </w:p>
    <w:p>
      <w:pPr>
        <w:pStyle w:val="ListBullet"/>
        <w:spacing w:line="240" w:lineRule="auto"/>
        <w:ind w:left="720"/>
      </w:pPr>
      <w:r>
        <w:rPr>
          <w:lang w:val="pt_PT" w:bidi="pt_PT"/>
        </w:rPr>
      </w:r>
      <w:r>
        <w:rPr>
          <w:lang w:val="pt_PT" w:bidi="pt_PT"/>
        </w:rPr>
        <w:t>Os cinco homens ou espiões danitas</w:t>
      </w:r>
    </w:p>
    <w:p>
      <w:pPr>
        <w:pStyle w:val="ListBullet"/>
        <w:spacing w:line="240" w:lineRule="auto"/>
        <w:ind w:left="720"/>
      </w:pPr>
      <w:r>
        <w:rPr>
          <w:lang w:val="pt_PT" w:bidi="pt_PT"/>
        </w:rPr>
      </w:r>
      <w:r>
        <w:rPr>
          <w:lang w:val="pt_PT" w:bidi="pt_PT"/>
        </w:rPr>
        <w:t>Miqueias</w:t>
      </w:r>
    </w:p>
    <w:p>
      <w:pPr>
        <w:pStyle w:val="ListBullet"/>
        <w:spacing w:line="240" w:lineRule="auto"/>
        <w:ind w:left="720"/>
      </w:pPr>
      <w:r>
        <w:rPr>
          <w:lang w:val="pt_PT" w:bidi="pt_PT"/>
        </w:rPr>
      </w:r>
      <w:r>
        <w:rPr>
          <w:lang w:val="pt_PT" w:bidi="pt_PT"/>
        </w:rPr>
        <w:t>O sacerdote levita de Mica</w:t>
      </w:r>
    </w:p>
    <w:p>
      <w:pPr>
        <w:pStyle w:val="ListBullet"/>
        <w:spacing w:line="240" w:lineRule="auto"/>
        <w:ind w:left="720"/>
      </w:pPr>
      <w:r>
        <w:rPr>
          <w:lang w:val="pt_PT" w:bidi="pt_PT"/>
        </w:rPr>
      </w:r>
      <w:r>
        <w:rPr>
          <w:lang w:val="pt_PT" w:bidi="pt_PT"/>
        </w:rPr>
        <w:t>O povo de Laís</w:t>
      </w:r>
    </w:p>
    <w:p>
      <w:pPr>
        <w:pStyle w:val="ListBullet"/>
        <w:spacing w:line="240" w:lineRule="auto"/>
        <w:ind w:left="720"/>
      </w:pPr>
      <w:r>
        <w:rPr>
          <w:lang w:val="pt_PT" w:bidi="pt_PT"/>
        </w:rPr>
      </w:r>
      <w:r>
        <w:rPr>
          <w:lang w:val="pt_PT" w:bidi="pt_PT"/>
        </w:rPr>
        <w:t>E o povo de Sidom.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Israel não tinha um rei naquela época, e a tribo de Dã ainda tentou encontrar seu próprio lugar para morar. Os danitas não haviam sido capazes de conquistar a terra que seria a herança deles entre as outras tribos de Israel.</w:t>
      </w:r>
    </w:p>
    <w:p>
      <w:pPr/>
      <w:r>
        <w:rPr>
          <w:lang w:val="pt_PT" w:bidi="pt_PT"/>
        </w:rPr>
      </w:r>
      <w:r>
        <w:rPr>
          <w:lang w:val="pt_PT" w:bidi="pt_PT"/>
        </w:rPr>
        <w:t>Então o povo de Dã escolheu cinco homens capazes para procurar uma nova terra. Esses homens eram das cidades de Zorá e Estaol, e esses homens representavam todo o povo de Dã. Esses homens foram em frente como espiões para explorar a terra e encontrar um lugar para morar. O povo disse a esses homens: "Vão explorar a terra".</w:t>
      </w:r>
    </w:p>
    <w:p>
      <w:pPr/>
      <w:r>
        <w:rPr>
          <w:lang w:val="pt_PT" w:bidi="pt_PT"/>
        </w:rPr>
      </w:r>
      <w:r>
        <w:rPr>
          <w:lang w:val="pt_PT" w:bidi="pt_PT"/>
        </w:rPr>
        <w:t>Pause a encenação. Perguntem à pessoa que interpreta os danitas: “O que você está sentindo ou pensando?”. A pessoa pode responder coisas como:</w:t>
      </w:r>
    </w:p>
    <w:p>
      <w:pPr>
        <w:pStyle w:val="ListBullet"/>
        <w:spacing w:line="240" w:lineRule="auto"/>
        <w:ind w:left="720"/>
      </w:pPr>
      <w:r>
        <w:rPr>
          <w:lang w:val="pt_PT" w:bidi="pt_PT"/>
        </w:rPr>
      </w:r>
      <w:r>
        <w:rPr>
          <w:lang w:val="pt_PT" w:bidi="pt_PT"/>
        </w:rPr>
        <w:t>O povo dessa terra é forte demais para nós! Não acho que algum dia seremos capazes de vencê-los. Estou confuso por que Deus nos daria uma terra que nunca seremos capazes de conquistar; ou</w:t>
      </w:r>
    </w:p>
    <w:p>
      <w:pPr>
        <w:pStyle w:val="ListBullet"/>
        <w:spacing w:line="240" w:lineRule="auto"/>
        <w:ind w:left="720"/>
      </w:pPr>
      <w:r>
        <w:rPr>
          <w:lang w:val="pt_PT" w:bidi="pt_PT"/>
        </w:rPr>
      </w:r>
      <w:r>
        <w:rPr>
          <w:lang w:val="pt_PT" w:bidi="pt_PT"/>
        </w:rPr>
        <w:t>Estou cansado de lutar para tomar essa terra. Prefiro encontrar outro lugar, onde o povo não seja tão forte, mas a terra ainda seja boa; ou</w:t>
      </w:r>
    </w:p>
    <w:p>
      <w:pPr>
        <w:pStyle w:val="ListBullet"/>
        <w:spacing w:line="240" w:lineRule="auto"/>
        <w:ind w:left="720"/>
      </w:pPr>
      <w:r>
        <w:rPr>
          <w:lang w:val="pt_PT" w:bidi="pt_PT"/>
        </w:rPr>
      </w:r>
      <w:r>
        <w:rPr>
          <w:lang w:val="pt_PT" w:bidi="pt_PT"/>
        </w:rPr>
        <w:t>Estou envergonhado por não termos sido capazes de tomar posse de nossa terra designada. Certamente as outras tribos ririam de nós se pedíssemos ajuda a elas! Em vez disso, apenas descobriremos isso por conta própria.</w:t>
      </w:r>
    </w:p>
    <w:p>
      <w:pPr/>
      <w:r>
        <w:rPr>
          <w:lang w:val="pt_PT" w:bidi="pt_PT"/>
        </w:rPr>
      </w:r>
      <w:r>
        <w:rPr>
          <w:lang w:val="pt_PT" w:bidi="pt_PT"/>
        </w:rPr>
        <w:t>Continue a encenação.</w:t>
      </w:r>
    </w:p>
    <w:p>
      <w:pPr/>
      <w:r>
        <w:rPr>
          <w:lang w:val="pt_PT" w:bidi="pt_PT"/>
        </w:rPr>
      </w:r>
      <w:r>
        <w:rPr>
          <w:lang w:val="pt_PT" w:bidi="pt_PT"/>
        </w:rPr>
        <w:t>Esses cinco homens danitas viajaram para as colinas do clã de Efraim. Quando os homens chegaram à casa de Mica, os homens pararam lá para passar a noite. Os homens pararam lá porque quando estavam perto da casa de Mica, eles ouviram o sotaque do jovem levita. Os homens sabiam que o levita era do sul, assim como esses homens eram.</w:t>
      </w:r>
    </w:p>
    <w:p>
      <w:pPr/>
      <w:r>
        <w:rPr>
          <w:lang w:val="pt_PT" w:bidi="pt_PT"/>
        </w:rPr>
      </w:r>
      <w:r>
        <w:rPr>
          <w:lang w:val="pt_PT" w:bidi="pt_PT"/>
        </w:rPr>
        <w:t>Os homens se aproximaram e perguntaram ao levita: "Quem ajudou você a chegar aqui? O que vocês estão fazendo aqui? Por que vocês vivem aqui?”.</w:t>
      </w:r>
    </w:p>
    <w:p>
      <w:pPr/>
      <w:r>
        <w:rPr>
          <w:lang w:val="pt_PT" w:bidi="pt_PT"/>
        </w:rPr>
      </w:r>
      <w:r>
        <w:rPr>
          <w:lang w:val="pt_PT" w:bidi="pt_PT"/>
        </w:rPr>
        <w:t>Então o levita contou aos homens sobre seu acordo com Mica. O levita disse: "Mica me contratou e eu sou sacerdote dele".</w:t>
      </w:r>
    </w:p>
    <w:p>
      <w:pPr/>
      <w:r>
        <w:rPr>
          <w:lang w:val="pt_PT" w:bidi="pt_PT"/>
        </w:rPr>
      </w:r>
      <w:r>
        <w:rPr>
          <w:lang w:val="pt_PT" w:bidi="pt_PT"/>
        </w:rPr>
        <w:t>Então os homens pediram ao levita: "Por favor, consulte a Deus por nós, para sabermos se a nossa missão será bem-sucedida".</w:t>
      </w:r>
    </w:p>
    <w:p>
      <w:pPr/>
      <w:r>
        <w:rPr>
          <w:lang w:val="pt_PT" w:bidi="pt_PT"/>
        </w:rPr>
      </w:r>
      <w:r>
        <w:rPr>
          <w:lang w:val="pt_PT" w:bidi="pt_PT"/>
        </w:rPr>
        <w:t>O sacerdote disse aos homens: "Prossigam em seu caminho em paz. Yahweh aprova sua missão".</w:t>
      </w:r>
    </w:p>
    <w:p>
      <w:pPr/>
      <w:r>
        <w:rPr>
          <w:lang w:val="pt_PT" w:bidi="pt_PT"/>
        </w:rPr>
      </w:r>
      <w:r>
        <w:rPr>
          <w:lang w:val="pt_PT" w:bidi="pt_PT"/>
        </w:rPr>
        <w:t>Pause a encenação. Perguntem à pessoa que interpreta os cinco homens: “O que você está sentindo ou pensando?”. A pessoa pode responder coisas como:</w:t>
      </w:r>
    </w:p>
    <w:p>
      <w:pPr>
        <w:pStyle w:val="ListBullet"/>
        <w:spacing w:line="240" w:lineRule="auto"/>
        <w:ind w:left="720"/>
      </w:pPr>
      <w:r>
        <w:rPr>
          <w:lang w:val="pt_PT" w:bidi="pt_PT"/>
        </w:rPr>
      </w:r>
      <w:r>
        <w:rPr>
          <w:lang w:val="pt_PT" w:bidi="pt_PT"/>
        </w:rPr>
        <w:t>Tenho estado preocupado com nosso povo, uma vez que não temos espaço suficiente para viver. Farei tudo o que puder para encontrar um lugar seguro para nosso povo viver; ou</w:t>
      </w:r>
    </w:p>
    <w:p>
      <w:pPr>
        <w:pStyle w:val="ListBullet"/>
        <w:spacing w:line="240" w:lineRule="auto"/>
        <w:ind w:left="720"/>
      </w:pPr>
      <w:r>
        <w:rPr>
          <w:lang w:val="pt_PT" w:bidi="pt_PT"/>
        </w:rPr>
      </w:r>
      <w:r>
        <w:rPr>
          <w:lang w:val="pt_PT" w:bidi="pt_PT"/>
        </w:rPr>
        <w:t>Isso é conveniente! Nem mesmo temos que ir a nenhum lugar especial para pedir ajuda a Deus! Ou</w:t>
      </w:r>
    </w:p>
    <w:p>
      <w:pPr>
        <w:pStyle w:val="ListBullet"/>
        <w:spacing w:line="240" w:lineRule="auto"/>
        <w:ind w:left="720"/>
      </w:pPr>
      <w:r>
        <w:rPr>
          <w:lang w:val="pt_PT" w:bidi="pt_PT"/>
        </w:rPr>
      </w:r>
      <w:r>
        <w:rPr>
          <w:lang w:val="pt_PT" w:bidi="pt_PT"/>
        </w:rPr>
        <w:t>Fiquei tão surpreso ao ouvir o sotaque familiar do homem levita aqui em Efraim! Acho que não somos as únicas pessoas que procuram novos lugares para morar.</w:t>
      </w:r>
    </w:p>
    <w:p>
      <w:pPr/>
      <w:r>
        <w:rPr>
          <w:lang w:val="pt_PT" w:bidi="pt_PT"/>
        </w:rPr>
      </w:r>
      <w:r>
        <w:rPr>
          <w:lang w:val="pt_PT" w:bidi="pt_PT"/>
        </w:rPr>
        <w:t>Perguntem à pessoa que interpreta o levita: “O que você está sentindo ou pensando?”. A pessoa pode responder coisas como:</w:t>
      </w:r>
    </w:p>
    <w:p>
      <w:pPr>
        <w:pStyle w:val="ListBullet"/>
        <w:spacing w:line="240" w:lineRule="auto"/>
        <w:ind w:left="720"/>
      </w:pPr>
      <w:r>
        <w:rPr>
          <w:lang w:val="pt_PT" w:bidi="pt_PT"/>
        </w:rPr>
      </w:r>
      <w:r>
        <w:rPr>
          <w:lang w:val="pt_PT" w:bidi="pt_PT"/>
        </w:rPr>
        <w:t>Até mesmo as pessoas de outras tribos me pedem conselhos e orientação. Isso me faz sentir importante e feliz; ou</w:t>
      </w:r>
    </w:p>
    <w:p>
      <w:pPr>
        <w:pStyle w:val="ListBullet"/>
        <w:spacing w:line="240" w:lineRule="auto"/>
        <w:ind w:left="720"/>
      </w:pPr>
      <w:r>
        <w:rPr>
          <w:lang w:val="pt_PT" w:bidi="pt_PT"/>
        </w:rPr>
      </w:r>
      <w:r>
        <w:rPr>
          <w:lang w:val="pt_PT" w:bidi="pt_PT"/>
        </w:rPr>
        <w:t>Apenas direi a esses homens o que eles querem ouvir. Não é como se qualquer um desses ídolos respondesse quando oro a eles de qualquer forma; ou</w:t>
      </w:r>
    </w:p>
    <w:p>
      <w:pPr>
        <w:pStyle w:val="ListBullet"/>
        <w:spacing w:line="240" w:lineRule="auto"/>
        <w:ind w:left="720"/>
      </w:pPr>
      <w:r>
        <w:rPr>
          <w:lang w:val="pt_PT" w:bidi="pt_PT"/>
        </w:rPr>
      </w:r>
      <w:r>
        <w:rPr>
          <w:lang w:val="pt_PT" w:bidi="pt_PT"/>
        </w:rPr>
        <w:t>Gostei de falar com esses homens. Gosto desses homens e quero encorajá-los, então agirei como sacerdote deles, mesmo que eu seja o sacerdote de Mica, não o deles.</w:t>
      </w:r>
    </w:p>
    <w:p>
      <w:pPr/>
      <w:r>
        <w:rPr>
          <w:lang w:val="pt_PT" w:bidi="pt_PT"/>
        </w:rPr>
      </w:r>
      <w:r>
        <w:rPr>
          <w:lang w:val="pt_PT" w:bidi="pt_PT"/>
        </w:rPr>
        <w:t>Continue a encenação.</w:t>
      </w:r>
    </w:p>
    <w:p>
      <w:pPr/>
      <w:r>
        <w:rPr>
          <w:lang w:val="pt_PT" w:bidi="pt_PT"/>
        </w:rPr>
      </w:r>
      <w:r>
        <w:rPr>
          <w:lang w:val="pt_PT" w:bidi="pt_PT"/>
        </w:rPr>
        <w:t>Então os cinco homens deixaram a casa de Mica e foram para a cidade de Laís. Os homens viram que as pessoas que viviam em Laís estavam a salvo de ataques. Assim como o povo de Sidom vivia em paz e segurança, o povo de Laís também vivia. O povo de Laís tinha tudo o que precisava, porque a terra deles era boa. Além disso, o povo de Laís vivia longe de Sidom e não tinha alianças com nenhuma outra cidade.</w:t>
      </w:r>
    </w:p>
    <w:p>
      <w:pPr/>
      <w:r>
        <w:rPr>
          <w:lang w:val="pt_PT" w:bidi="pt_PT"/>
        </w:rPr>
      </w:r>
      <w:r>
        <w:rPr>
          <w:lang w:val="pt_PT" w:bidi="pt_PT"/>
        </w:rPr>
        <w:t>Pause a encenação. Perguntem à pessoa que interpreta o povo de Laís: “O que você está sentindo ou pensando?”. A pessoa pode responder coisas como:</w:t>
      </w:r>
    </w:p>
    <w:p>
      <w:pPr>
        <w:pStyle w:val="ListBullet"/>
        <w:spacing w:line="240" w:lineRule="auto"/>
        <w:ind w:left="720"/>
      </w:pPr>
      <w:r>
        <w:rPr>
          <w:lang w:val="pt_PT" w:bidi="pt_PT"/>
        </w:rPr>
      </w:r>
      <w:r>
        <w:rPr>
          <w:lang w:val="pt_PT" w:bidi="pt_PT"/>
        </w:rPr>
        <w:t>Não há razão para ter guardas ou vigias para estarem atentos a problemas. Faz tanto tempo que ninguém nos incomoda que nem estamos preocupados com ataques! Ou</w:t>
      </w:r>
    </w:p>
    <w:p>
      <w:pPr>
        <w:pStyle w:val="ListBullet"/>
        <w:spacing w:line="240" w:lineRule="auto"/>
        <w:ind w:left="720"/>
      </w:pPr>
      <w:r>
        <w:rPr>
          <w:lang w:val="pt_PT" w:bidi="pt_PT"/>
        </w:rPr>
      </w:r>
      <w:r>
        <w:rPr>
          <w:lang w:val="pt_PT" w:bidi="pt_PT"/>
        </w:rPr>
        <w:t>Já obtemos tudo o que precisamos da boa terra em que vivemos. Não precisamos fazer alianças com outras cidades para proteção ou comércio. Não precisamos da ajuda de mais ninguém.</w:t>
      </w:r>
    </w:p>
    <w:p>
      <w:pPr/>
      <w:r>
        <w:rPr>
          <w:lang w:val="pt_PT" w:bidi="pt_PT"/>
        </w:rPr>
      </w:r>
      <w:r>
        <w:rPr>
          <w:lang w:val="pt_PT" w:bidi="pt_PT"/>
        </w:rPr>
        <w:t>Continue a encenação.</w:t>
      </w:r>
    </w:p>
    <w:p>
      <w:pPr/>
      <w:r>
        <w:rPr>
          <w:lang w:val="pt_PT" w:bidi="pt_PT"/>
        </w:rPr>
      </w:r>
      <w:r>
        <w:rPr>
          <w:lang w:val="pt_PT" w:bidi="pt_PT"/>
        </w:rPr>
        <w:t>Quando os cinco homens retornaram a Zorá e Estaol, o povo de Dã perguntou aos homens: “O que vocês aprenderam?”.</w:t>
      </w:r>
    </w:p>
    <w:p>
      <w:pPr/>
      <w:r>
        <w:rPr>
          <w:lang w:val="pt_PT" w:bidi="pt_PT"/>
        </w:rPr>
      </w:r>
      <w:r>
        <w:rPr>
          <w:lang w:val="pt_PT" w:bidi="pt_PT"/>
        </w:rPr>
        <w:t>Os homens responderam: "Devemos atacá-los! Vimos como a terra é boa. Não esperem mais! Vão, ataquem-nos e tomem a terra. Vocês encontrarão pessoas que não esperam ser atacadas. A terra é grande, e Deus a dá a nós. A terra tem tudo o que vamos querer ou precisar".</w:t>
      </w:r>
    </w:p>
    <w:p>
      <w:pPr/>
      <w:r>
        <w:rPr>
          <w:lang w:val="pt_PT" w:bidi="pt_PT"/>
        </w:rPr>
      </w:r>
      <w:r>
        <w:rPr>
          <w:lang w:val="pt_PT" w:bidi="pt_PT"/>
        </w:rPr>
        <w:t>Pause a encenação. Perguntem à pessoa que interpreta os cinco homens: “O que você está sentindo ou pensando?”. A pessoa pode responder coisas como:</w:t>
      </w:r>
    </w:p>
    <w:p>
      <w:pPr>
        <w:pStyle w:val="ListBullet"/>
        <w:spacing w:line="240" w:lineRule="auto"/>
        <w:ind w:left="720"/>
      </w:pPr>
      <w:r>
        <w:rPr>
          <w:lang w:val="pt_PT" w:bidi="pt_PT"/>
        </w:rPr>
      </w:r>
      <w:r>
        <w:rPr>
          <w:lang w:val="pt_PT" w:bidi="pt_PT"/>
        </w:rPr>
        <w:t>Quando vi a terra de Laís, fiquei tão animado! Sei que esse será um bom lugar para nosso povo. Já penso em onde quero que minha nova casa fique nessa nova terra! Ou</w:t>
      </w:r>
    </w:p>
    <w:p>
      <w:pPr>
        <w:pStyle w:val="ListBullet"/>
        <w:spacing w:line="240" w:lineRule="auto"/>
        <w:ind w:left="720"/>
      </w:pPr>
      <w:r>
        <w:rPr>
          <w:lang w:val="pt_PT" w:bidi="pt_PT"/>
        </w:rPr>
      </w:r>
      <w:r>
        <w:rPr>
          <w:lang w:val="pt_PT" w:bidi="pt_PT"/>
        </w:rPr>
        <w:t>Temos que deixar nossos parentes e companheiros danitas animados com essa nova terra. É difícil fazer um grande grupo de pessoas se mover se elas não estão animadas. Direi o que puder para despertar o povo, porque realmente quero viver nessa nova terra; ou</w:t>
      </w:r>
    </w:p>
    <w:p>
      <w:pPr>
        <w:pStyle w:val="ListBullet"/>
        <w:spacing w:line="240" w:lineRule="auto"/>
        <w:ind w:left="720"/>
      </w:pPr>
      <w:r>
        <w:rPr>
          <w:lang w:val="pt_PT" w:bidi="pt_PT"/>
        </w:rPr>
      </w:r>
      <w:r>
        <w:rPr>
          <w:lang w:val="pt_PT" w:bidi="pt_PT"/>
        </w:rPr>
        <w:t>A cidade de Laís é um lugar tão bom que outra pessoa pode vir primeiro e tomar posse dela antes de nós. Precisamos nos mover rápido para não perdermos nossa oportunidade!</w:t>
      </w:r>
    </w:p>
    <w:p>
      <w:pPr/>
      <w:r>
        <w:rPr>
          <w:lang w:val="pt_PT" w:bidi="pt_PT"/>
        </w:rPr>
      </w:r>
      <w:r>
        <w:rPr>
          <w:lang w:val="pt_PT" w:bidi="pt_PT"/>
        </w:rPr>
        <w:t>Perguntem à pessoa que interpreta os danitas: “O que você está sentindo ou pensando?”. A pessoa pode responder coisas como:</w:t>
      </w:r>
    </w:p>
    <w:p>
      <w:pPr>
        <w:pStyle w:val="ListBullet"/>
        <w:spacing w:line="240" w:lineRule="auto"/>
        <w:ind w:left="720"/>
      </w:pPr>
      <w:r>
        <w:rPr>
          <w:lang w:val="pt_PT" w:bidi="pt_PT"/>
        </w:rPr>
      </w:r>
      <w:r>
        <w:rPr>
          <w:lang w:val="pt_PT" w:bidi="pt_PT"/>
        </w:rPr>
        <w:t>Estou feliz que os exploradores não apenas retornaram em segurança, mas também que tenham boas notícias para compartilhar conosco! Ou</w:t>
      </w:r>
    </w:p>
    <w:p>
      <w:pPr>
        <w:pStyle w:val="ListBullet"/>
        <w:spacing w:line="240" w:lineRule="auto"/>
        <w:ind w:left="720"/>
      </w:pPr>
      <w:r>
        <w:rPr>
          <w:lang w:val="pt_PT" w:bidi="pt_PT"/>
        </w:rPr>
      </w:r>
      <w:r>
        <w:rPr>
          <w:lang w:val="pt_PT" w:bidi="pt_PT"/>
        </w:rPr>
        <w:t>Estou preocupado com esse novo lugar. Pode ser tão difícil de tomar o controle quanto a terra em que estamos agora. Seria horrível se viajássemos até lá apenas para falhar novamente; ou</w:t>
      </w:r>
    </w:p>
    <w:p>
      <w:pPr>
        <w:pStyle w:val="ListBullet"/>
        <w:spacing w:line="240" w:lineRule="auto"/>
        <w:ind w:left="720"/>
      </w:pPr>
      <w:r>
        <w:rPr>
          <w:lang w:val="pt_PT" w:bidi="pt_PT"/>
        </w:rPr>
      </w:r>
      <w:r>
        <w:rPr>
          <w:lang w:val="pt_PT" w:bidi="pt_PT"/>
        </w:rPr>
        <w:t>Essa é uma grande decisão, mover nosso povo para o norte. Acho que devemos levar algum tempo para pensar nisso, mas esses homens dizem que precisamos agir rápido. Estou certo de que um sacerdote levita nos disse que Deus nos dá essa terra.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18.1–10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Essa história começa com: "Naqueles dias, </w:t>
      </w:r>
      <w:r>
        <w:rPr>
          <w:b/>
          <w:lang w:val="pt_PT" w:bidi="pt_PT"/>
        </w:rPr>
        <w:t>Israel</w:t>
      </w:r>
      <w:r>
        <w:rPr>
          <w:lang w:val="pt_PT" w:bidi="pt_PT"/>
        </w:rPr>
        <w:t xml:space="preserve"> não tinha um </w:t>
      </w:r>
      <w:r>
        <w:rPr>
          <w:b/>
          <w:lang w:val="pt_PT" w:bidi="pt_PT"/>
        </w:rPr>
        <w:t>rei</w:t>
      </w:r>
      <w:r>
        <w:rPr>
          <w:lang w:val="pt_PT" w:bidi="pt_PT"/>
        </w:rPr>
        <w:t>". Usem as mesmas palavras para Israel e rei que vocês usaram em passagens anteriores, e consultem Israel e rei no Glossário Mestre para mais informações.</w:t>
      </w:r>
    </w:p>
    <w:p>
      <w:pPr/>
      <w:r>
        <w:rPr>
          <w:lang w:val="pt_PT" w:bidi="pt_PT"/>
        </w:rPr>
      </w:r>
      <w:r>
        <w:rPr>
          <w:lang w:val="pt_PT" w:bidi="pt_PT"/>
        </w:rPr>
        <w:t xml:space="preserve">A tribo de Dã ou os danitas foram incapazes de conquistar sua </w:t>
      </w:r>
      <w:r>
        <w:rPr>
          <w:b/>
          <w:lang w:val="pt_PT" w:bidi="pt_PT"/>
        </w:rPr>
        <w:t>herança</w:t>
      </w:r>
      <w:r>
        <w:rPr>
          <w:lang w:val="pt_PT" w:bidi="pt_PT"/>
        </w:rPr>
        <w:t>. Normalmente, uma herança consiste nas posses e terras que uma pessoa deixa a seus filhos após a sua morte. A terra de Israel é a herança dos israelitas vinda de Deus, embora Deus ainda viva nela e seja o seu dono. Deus permitiu que os israelitas, seus filhos, vivessem nessa terra, e Deus requer que os israelitas o obedeçam e sirvam para manter a terra. Usem a mesma palavra ou frase para herança que vocês usaram em passagens anteriores.</w:t>
      </w:r>
    </w:p>
    <w:p>
      <w:pPr/>
      <w:r>
        <w:rPr>
          <w:lang w:val="pt_PT" w:bidi="pt_PT"/>
        </w:rPr>
      </w:r>
      <w:r>
        <w:rPr>
          <w:lang w:val="pt_PT" w:bidi="pt_PT"/>
        </w:rPr>
        <w:t xml:space="preserve">Os danitas enviam cinco homens para </w:t>
      </w:r>
      <w:r>
        <w:rPr>
          <w:b/>
          <w:lang w:val="pt_PT" w:bidi="pt_PT"/>
        </w:rPr>
        <w:t>espiar</w:t>
      </w:r>
      <w:r>
        <w:rPr>
          <w:lang w:val="pt_PT" w:bidi="pt_PT"/>
        </w:rPr>
        <w:t xml:space="preserve"> a terra, ou para explorar, reunir informações e encontrar lugares que os danitas poderiam conquistar facilmente. Usem as mesmas palavras para espião que vocês usaram em passagens anteriores.</w:t>
      </w:r>
    </w:p>
    <w:p>
      <w:pPr/>
      <w:r>
        <w:rPr>
          <w:lang w:val="pt_PT" w:bidi="pt_PT"/>
        </w:rPr>
      </w:r>
      <w:r>
        <w:rPr>
          <w:lang w:val="pt_PT" w:bidi="pt_PT"/>
        </w:rPr>
        <w:t xml:space="preserve">Os cinco homens danitas que exploram a terra param na casa de Mica quando ouvem o sotaque do </w:t>
      </w:r>
      <w:r>
        <w:rPr>
          <w:b/>
          <w:lang w:val="pt_PT" w:bidi="pt_PT"/>
        </w:rPr>
        <w:t>levita</w:t>
      </w:r>
      <w:r>
        <w:rPr>
          <w:lang w:val="pt_PT" w:bidi="pt_PT"/>
        </w:rPr>
        <w:t>. Os levitas eram descendentes de Levi e eles deveriam servir a Yahweh. Para mais informações sobre levita, consultem o Glossário Mestre. Usem a mesma palavra ou frase para levita que vocês usaram em passagens anteriores.</w:t>
      </w:r>
    </w:p>
    <w:p>
      <w:pPr/>
      <w:r>
        <w:rPr>
          <w:lang w:val="pt_PT" w:bidi="pt_PT"/>
        </w:rPr>
      </w:r>
      <w:r>
        <w:rPr>
          <w:lang w:val="pt_PT" w:bidi="pt_PT"/>
        </w:rPr>
        <w:t xml:space="preserve">Quando os homens perguntam ao levita por que ele está aqui, o levita diz aos homens como Mica contratou o levita como seu </w:t>
      </w:r>
      <w:r>
        <w:rPr>
          <w:b/>
          <w:lang w:val="pt_PT" w:bidi="pt_PT"/>
        </w:rPr>
        <w:t>sacerdote</w:t>
      </w:r>
      <w:r>
        <w:rPr>
          <w:lang w:val="pt_PT" w:bidi="pt_PT"/>
        </w:rPr>
        <w:t xml:space="preserve">. Um sacerdote é uma pessoa que serve a um deus. Um sacerdote apresenta ofertas e orações em nome de outras pessoas. Yahweh tinha sacerdotes para trabalhar no tabernáculo e servir a Yahweh de uma maneira específica. O levita não servia a Yahweh da maneira como Yahweh havia dito, então o levita não era sacerdote de Yahweh. Para mais informações sobre sacerdote, consultem o Glossário Mestre. Usem a mesma palavra ou frase para "sacerdote" que vocês usaram em passagens anteriores. </w:t>
      </w:r>
    </w:p>
    <w:p>
      <w:pPr/>
      <w:r>
        <w:rPr>
          <w:lang w:val="pt_PT" w:bidi="pt_PT"/>
        </w:rPr>
      </w:r>
      <w:r>
        <w:rPr>
          <w:lang w:val="pt_PT" w:bidi="pt_PT"/>
        </w:rPr>
        <w:t xml:space="preserve">Os cinco homens pedem ao levita que pergunte a </w:t>
      </w:r>
      <w:r>
        <w:rPr>
          <w:b/>
          <w:lang w:val="pt_PT" w:bidi="pt_PT"/>
        </w:rPr>
        <w:t>Deus</w:t>
      </w:r>
      <w:r>
        <w:rPr>
          <w:lang w:val="pt_PT" w:bidi="pt_PT"/>
        </w:rPr>
        <w:t xml:space="preserve"> se a jornada deles será bem-sucedida. Em vez de "Yahweh", o nome pessoal de Deus, os homens usam uma palavra geral para Deus, que poderia se referir a outros deuses. Novamente, mais tarde, quando os homens falam com seu povo, eles dizem que Deus deu a cidade de Laís a eles. Para mais informações sobre Deus ou deuses, consultem o Glossário Mestre. Usem a mesma palavra ou frase para Deus que vocês usaram em passagens anteriores.</w:t>
      </w:r>
    </w:p>
    <w:p>
      <w:pPr/>
      <w:r>
        <w:rPr>
          <w:lang w:val="pt_PT" w:bidi="pt_PT"/>
        </w:rPr>
      </w:r>
      <w:r>
        <w:rPr>
          <w:lang w:val="pt_PT" w:bidi="pt_PT"/>
        </w:rPr>
        <w:t xml:space="preserve">O levita diz aos homens para </w:t>
      </w:r>
      <w:r>
        <w:rPr>
          <w:b/>
          <w:lang w:val="pt_PT" w:bidi="pt_PT"/>
        </w:rPr>
        <w:t>irem em paz</w:t>
      </w:r>
      <w:r>
        <w:rPr>
          <w:lang w:val="pt_PT" w:bidi="pt_PT"/>
        </w:rPr>
        <w:t>. Essa frase era muitas vezes uma bênção, uma despedida e um conforto. Aqui, o levita usa essa frase para encorajar os homens a continuarem em sua jornada e não se preocuparem.</w:t>
      </w:r>
    </w:p>
    <w:p>
      <w:pPr/>
      <w:r>
        <w:rPr>
          <w:lang w:val="pt_PT" w:bidi="pt_PT"/>
        </w:rPr>
      </w:r>
      <w:r>
        <w:rPr>
          <w:lang w:val="pt_PT" w:bidi="pt_PT"/>
        </w:rPr>
        <w:t>Parem aqui e discutam em grupo qual frase vocês usarão para "vão em paz". Procure por "ir em paz"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levita diz que os cinco homens não devem se preocupar porque </w:t>
      </w:r>
      <w:r>
        <w:rPr>
          <w:b/>
          <w:lang w:val="pt_PT" w:bidi="pt_PT"/>
        </w:rPr>
        <w:t>Yahweh</w:t>
      </w:r>
      <w:r>
        <w:rPr>
          <w:lang w:val="pt_PT" w:bidi="pt_PT"/>
        </w:rPr>
        <w:t xml:space="preserve"> estará com os homens enquanto eles viajam. Yahweh é o nome próprio de Deus. Essa é a única vez que Yahweh é usado nessa passagem. Para mais informações sobre Yahweh, consultem o Glossário Mestre. Usem a mesma palavra ou frase para Yahweh que vocês usaram em passagens anteriores.</w:t>
      </w:r>
    </w:p>
    <w:p>
      <w:pPr/>
      <w:r>
        <w:rPr>
          <w:lang w:val="pt_PT" w:bidi="pt_PT"/>
        </w:rPr>
      </w:r>
      <w:r>
        <w:rPr>
          <w:lang w:val="pt_PT" w:bidi="pt_PT"/>
        </w:rPr>
        <w:t xml:space="preserve">Quando os cinco homens retornaram a Zorá e Estaol, os </w:t>
      </w:r>
      <w:r>
        <w:rPr>
          <w:b/>
          <w:lang w:val="pt_PT" w:bidi="pt_PT"/>
        </w:rPr>
        <w:t>irmãos</w:t>
      </w:r>
      <w:r>
        <w:rPr>
          <w:lang w:val="pt_PT" w:bidi="pt_PT"/>
        </w:rPr>
        <w:t xml:space="preserve"> deles, ou companheiros danitas, perguntaram aos homens o que encontraram. Os narradores às vezes usam o termo irmãos para falar sobre companheiros israelitas ou homens da mesma tribo, mesmo que eles não sejam irmãos do mesmo pai e da mesma mãe.</w:t>
      </w:r>
    </w:p>
    <w:p>
      <w:pPr/>
      <w:r>
        <w:rPr>
          <w:lang w:val="pt_PT" w:bidi="pt_PT"/>
        </w:rPr>
      </w:r>
      <w:r>
        <w:rPr>
          <w:lang w:val="pt_PT" w:bidi="pt_PT"/>
        </w:rPr>
        <w:t>Parem aqui e discutam em grupo como vocês traduzirão companheiros danitas, ou irmãos.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18:11–21</w:t>
      </w:r>
      <w:r>
        <w:rPr>
          <w:lang w:val="pt_PT" w:bidi="pt_PT"/>
        </w:rPr>
      </w:r>
    </w:p>
    <w:p>
      <w:pPr>
        <w:pStyle w:val="Heading3"/>
      </w:pPr>
      <w:r>
        <w:rPr>
          <w:lang w:val="pt_PT" w:bidi="pt_PT"/>
        </w:rPr>
        <w:t>Ouvir e Sentir</w:t>
      </w:r>
    </w:p>
    <w:p>
      <w:pPr/>
      <w:r>
        <w:rPr>
          <w:lang w:val="pt_PT" w:bidi="pt_PT"/>
        </w:rPr>
      </w:r>
      <w:r>
        <w:rPr>
          <w:lang w:val="pt_PT" w:bidi="pt_PT"/>
        </w:rPr>
        <w:t>Nesta etapa, ouçam Juízes 18.11–21 e guardem em seus corações.</w:t>
      </w:r>
    </w:p>
    <w:p>
      <w:pPr/>
      <w:r>
        <w:rPr>
          <w:lang w:val="pt_PT" w:bidi="pt_PT"/>
        </w:rPr>
      </w:r>
      <w:r>
        <w:rPr>
          <w:lang w:val="pt_PT" w:bidi="pt_PT"/>
        </w:rPr>
        <w:t>Ouçam uma versão em áudio de Juízes 18.11–21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18.11–21 na tradução mais fácil de entender.</w:t>
      </w:r>
    </w:p>
    <w:p>
      <w:pPr/>
      <w:r>
        <w:rPr>
          <w:lang w:val="pt_PT" w:bidi="pt_PT"/>
        </w:rPr>
      </w:r>
      <w:r>
        <w:rPr>
          <w:lang w:val="pt_PT" w:bidi="pt_PT"/>
        </w:rPr>
        <w:t>Pause este áudio aqui.</w:t>
      </w:r>
    </w:p>
    <w:p>
      <w:pPr/>
      <w:r>
        <w:rPr>
          <w:lang w:val="pt_PT" w:bidi="pt_PT"/>
        </w:rPr>
      </w:r>
      <w:r>
        <w:rPr>
          <w:lang w:val="pt_PT" w:bidi="pt_PT"/>
        </w:rPr>
        <w:t>Seiscentos homens danitas e suas famílias partiram para a terra que os cinco exploradores encontraram na última seção. Em seu caminho para o norte, o povo passa pela casa de Mica e rouba os ídolos dele, e o povo convence o sacerdote levita a se juntar a eles também. Como Mica e outros israelitas nessa época, os danitas pensam que podem fazer com que Deus os abençoe apenas porque possuem itens religiosos ou realizam vários rituais.</w:t>
      </w:r>
    </w:p>
    <w:p>
      <w:pPr/>
      <w:r>
        <w:rPr>
          <w:lang w:val="pt_PT" w:bidi="pt_PT"/>
        </w:rPr>
      </w:r>
      <w:r>
        <w:rPr>
          <w:lang w:val="pt_PT" w:bidi="pt_PT"/>
        </w:rPr>
        <w:t>Depois que eles ouvem que Laís é um bom lugar, um grupo de danitas de Zorá e Estaol decide ir atacar Laís. Seiscentos homens com suas armas estão prontos para lutar, então esses homens deixam o território de Dã. Esses homens também trazem consigo suas famílias e as coisas que pertencem a esses homens, como o narrador menciona mais tarde. Esse é um movimento oficial e os homens não planejam voltar. Pode ser a tribo inteira ou apenas uma parte dela que decida ir.</w:t>
      </w:r>
    </w:p>
    <w:p>
      <w:pPr/>
      <w:r>
        <w:rPr>
          <w:lang w:val="pt_PT" w:bidi="pt_PT"/>
        </w:rPr>
      </w:r>
      <w:r>
        <w:rPr>
          <w:lang w:val="pt_PT" w:bidi="pt_PT"/>
        </w:rPr>
        <w:t>Em seu caminho, o povo para e monta seu acampamento a oeste da cidade de Quiriate-Jearim em Judá. Essa área era tão grande, e as pessoas se lembravam tanto dela, que, mesmo no tempo do narrador, as pessoas ainda chamavam essa área de Maané-Dã, que significa "Campo de Dã".</w:t>
      </w:r>
    </w:p>
    <w:p>
      <w:pPr/>
      <w:r>
        <w:rPr>
          <w:lang w:val="pt_PT" w:bidi="pt_PT"/>
        </w:rPr>
      </w:r>
      <w:r>
        <w:rPr>
          <w:lang w:val="pt_PT" w:bidi="pt_PT"/>
        </w:rPr>
        <w:t>Parem aqui e olhem para um mapa de Israel em grupo. Encontrem Quiriate-Jearim e a região de Dã e Judá no mapa. Pause este áudio aqui.</w:t>
      </w:r>
    </w:p>
    <w:p>
      <w:pPr/>
      <w:r>
        <w:rPr>
          <w:lang w:val="pt_PT" w:bidi="pt_PT"/>
        </w:rPr>
      </w:r>
      <w:r>
        <w:rPr>
          <w:lang w:val="pt_PT" w:bidi="pt_PT"/>
        </w:rPr>
        <w:t>Enquanto o povo continua sua jornada pela região montanhosa de Efraim, os danitas passam pela casa de Mica. Os cinco homens que viajaram para Laís como espiões na última seção podem liderar o grupo, e eles tomam a mesma rota para o norte. Os espiões apontam o santuário de Mica entre as casas. Mica poderia ter tido vários edifícios, ou a casa dele poderia estar em uma cidade. Embora os espiões perguntem se os outros sabem sobre o santuário, os espiões realmente dizem isso para dizer ao povo que Mica tem um éfode, alguns deuses domésticos e ídolos.</w:t>
      </w:r>
    </w:p>
    <w:p>
      <w:pPr/>
      <w:r>
        <w:rPr>
          <w:lang w:val="pt_PT" w:bidi="pt_PT"/>
        </w:rPr>
      </w:r>
      <w:r>
        <w:rPr>
          <w:lang w:val="pt_PT" w:bidi="pt_PT"/>
        </w:rPr>
        <w:t>Parem aqui e, em grupo, olhem para uma imagem dos ídolos, conforme necessário. Pause este áudio aqui.</w:t>
      </w:r>
    </w:p>
    <w:p>
      <w:pPr/>
      <w:r>
        <w:rPr>
          <w:lang w:val="pt_PT" w:bidi="pt_PT"/>
        </w:rPr>
      </w:r>
      <w:r>
        <w:rPr>
          <w:lang w:val="pt_PT" w:bidi="pt_PT"/>
        </w:rPr>
        <w:t>Em algumas traduções, os espiões perguntam: “O que faremos?”. Em outras traduções, os homens dizem: "Vocês sabem o que devem fazer". A lei de Yahweh diz que o povo deve destruir o santuário, porque o santuário não é para Yahweh. No entanto, isso não é o que os espiões insinuam. Em vez disso, os espiões encorajam seus parentes a levarem esses itens para que o povo possa ter um santuário próprio. Os espiões pensam que esses ídolos trarão sorte ou prosperidade ao povo.</w:t>
      </w:r>
    </w:p>
    <w:p>
      <w:pPr/>
      <w:r>
        <w:rPr>
          <w:lang w:val="pt_PT" w:bidi="pt_PT"/>
        </w:rPr>
      </w:r>
      <w:r>
        <w:rPr>
          <w:lang w:val="pt_PT" w:bidi="pt_PT"/>
        </w:rPr>
        <w:t>Parem aqui e discutam essa pergunta em grupo: Em sua cultura, se vocês não quisessem dizer para fazer algo em voz alta, como vocês dariam uma dica ou sinalizariam isso? Quais são algumas razões pelas quais alguém não gostaria de dizer sua sugestão em voz alta? Pause este áudio aqui.</w:t>
      </w:r>
    </w:p>
    <w:p>
      <w:pPr/>
      <w:r>
        <w:rPr>
          <w:lang w:val="pt_PT" w:bidi="pt_PT"/>
        </w:rPr>
      </w:r>
      <w:r>
        <w:rPr>
          <w:lang w:val="pt_PT" w:bidi="pt_PT"/>
        </w:rPr>
        <w:t>Os outros danitas parecem concordar, porque param na casa de Mica e ficam no portão enquanto os cinco espiões entram. Mica provavelmente tem uma muralha ao redor de seus edifícios com um portão na entrada. Todos os 600 homens estão lá com suas armas. Esses homens guardam a entrada, o que deve ter assustado outras pessoas ao verem! Os cinco espiões vão para a casa na propriedade de Mica onde o levita vivia. Os espiões apenas cumprimentam o levita, o que provavelmente significa que Mica não estava lá naquele momento.</w:t>
      </w:r>
    </w:p>
    <w:p>
      <w:pPr/>
      <w:r>
        <w:rPr>
          <w:lang w:val="pt_PT" w:bidi="pt_PT"/>
        </w:rPr>
      </w:r>
      <w:r>
        <w:rPr>
          <w:lang w:val="pt_PT" w:bidi="pt_PT"/>
        </w:rPr>
        <w:t>Então os cinco homens vão para o santuário e levam a estátua esculpida, as roupas do sacerdote, os ídolos da família e a estátua de metal. Novamente, o narrador repete que os 600 homens com suas armas estão no portão e assustam qualquer um que possa ter desejado pará-los. O sacerdote levita fica lá com eles.</w:t>
      </w:r>
    </w:p>
    <w:p>
      <w:pPr/>
      <w:r>
        <w:rPr>
          <w:lang w:val="pt_PT" w:bidi="pt_PT"/>
        </w:rPr>
      </w:r>
      <w:r>
        <w:rPr>
          <w:lang w:val="pt_PT" w:bidi="pt_PT"/>
        </w:rPr>
        <w:t>Quando o sacerdote vê os cinco espiões levarem os ídolos e o éfode, o sacerdote pergunta aos espiões o que eles estão fazendo. Os espiões dizem ao levita para ficar em silêncio! Os espiões querem que o levita não avise seu empregador, Mica. Os espiões oferecem ao levita um acordo. Os espiões pedem ao levita que venha com eles para ser um pai, ou um conselheiro espiritual, e sacerdote para os danitas! Os cinco homens pedem ao sacerdote que decida se seria melhor, ou mais importante, ser sacerdote para apenas uma família ou para uma tribo e clã inteiros. Os homens podem ter dito "tribo e clã" porque, embora não sejam mais tão grandes quanto uma tribo por causa de suas dificuldades, os homens esperam ser uma tribo novamente.</w:t>
      </w:r>
    </w:p>
    <w:p>
      <w:pPr/>
      <w:r>
        <w:rPr>
          <w:lang w:val="pt_PT" w:bidi="pt_PT"/>
        </w:rPr>
      </w:r>
      <w:r>
        <w:rPr>
          <w:lang w:val="pt_PT" w:bidi="pt_PT"/>
        </w:rPr>
        <w:t>Parem aqui e discutam essa pergunta em grupo: Em sua cultura, que tipo de termos vocês usam para grupos de pessoas ou grandes grupos familiares? Que termos vocês usam na maior parte do tempo? Pause este áudio aqui.</w:t>
      </w:r>
    </w:p>
    <w:p>
      <w:pPr/>
      <w:r>
        <w:rPr>
          <w:lang w:val="pt_PT" w:bidi="pt_PT"/>
        </w:rPr>
      </w:r>
      <w:r>
        <w:rPr>
          <w:lang w:val="pt_PT" w:bidi="pt_PT"/>
        </w:rPr>
        <w:t>O sacerdote está muito satisfeito com essa oferta, então ele aceita. O sacerdote pega os bens roubados e se torna ele próprio um ladrão. Então o sacerdote se move para o meio do grupo danita, o que mostra que ele agora também faz parte do grupo deles.</w:t>
      </w:r>
    </w:p>
    <w:p>
      <w:pPr/>
      <w:r>
        <w:rPr>
          <w:lang w:val="pt_PT" w:bidi="pt_PT"/>
        </w:rPr>
      </w:r>
      <w:r>
        <w:rPr>
          <w:lang w:val="pt_PT" w:bidi="pt_PT"/>
        </w:rPr>
        <w:t>Agora os danitas deixam a casa de Mica. Os danitas provavelmente esperam que Mica os persiga. Os danitas colocaram seus pequenos, o que provavelmente significa suas crianças, mulheres e idosos, na frente do grupo. Os danitas também colocam seu gado e objetos de valor na frente, e então os homens que podem lutar seguem atrás. Dessa maneira, se alguém seguir os danitas e tentar atacá-los por causa do que eles acabaram de fazer, os guerreiros podem proteger os outros do grupo.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18.11–21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Seiscentos guerreiros danitas deixam Zorá e Estaol e seguem para o norte com suas famílias e as coisas que pertencem a eles. Em seu caminho, o povo acampa fora da cidade de Quiriate-Jearim.</w:t>
      </w:r>
    </w:p>
    <w:p>
      <w:pPr/>
      <w:r>
        <w:rPr>
          <w:lang w:val="pt_PT" w:bidi="pt_PT"/>
        </w:rPr>
      </w:r>
      <w:r>
        <w:rPr>
          <w:b/>
          <w:lang w:val="pt_PT" w:bidi="pt_PT"/>
        </w:rPr>
        <w:t>Na segunda cena:</w:t>
      </w:r>
      <w:r>
        <w:rPr>
          <w:lang w:val="pt_PT" w:bidi="pt_PT"/>
        </w:rPr>
        <w:t xml:space="preserve"> O povo continua a viajar pela região montanhosa de Efraim até chegar à casa de Mica. Os cinco espiões sugerem que o povo deve roubar os ídolos de Mica.</w:t>
      </w:r>
    </w:p>
    <w:p>
      <w:pPr/>
      <w:r>
        <w:rPr>
          <w:lang w:val="pt_PT" w:bidi="pt_PT"/>
        </w:rPr>
      </w:r>
      <w:r>
        <w:rPr>
          <w:b/>
          <w:lang w:val="pt_PT" w:bidi="pt_PT"/>
        </w:rPr>
        <w:t>Na terceira cena:</w:t>
      </w:r>
      <w:r>
        <w:rPr>
          <w:lang w:val="pt_PT" w:bidi="pt_PT"/>
        </w:rPr>
        <w:t xml:space="preserve"> Os cinco espiões entram na casa de Mica e cumprimentam o sacerdote levita. Então os espiões roubam os itens no santuário de Mica. Quando o sacerdote levita pergunta aos homens o que eles estão fazendo, os homens dizem ao sacerdote para ficar em silêncio. Os homens oferecem ao levita um trabalho como sacerdote deles, e o sacerdote concorda e se junta aos danitas. Com suas famílias e tudo o que pertence a eles na frente do grupo, os danitas deixam a casa de Mica.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Seiscentos homens danitas que podem lutar</w:t>
      </w:r>
    </w:p>
    <w:p>
      <w:pPr>
        <w:pStyle w:val="ListBullet"/>
        <w:spacing w:line="240" w:lineRule="auto"/>
        <w:ind w:left="720"/>
      </w:pPr>
      <w:r>
        <w:rPr>
          <w:lang w:val="pt_PT" w:bidi="pt_PT"/>
        </w:rPr>
      </w:r>
      <w:r>
        <w:rPr>
          <w:lang w:val="pt_PT" w:bidi="pt_PT"/>
        </w:rPr>
        <w:t>As famílias dos 600 homens</w:t>
      </w:r>
    </w:p>
    <w:p>
      <w:pPr>
        <w:pStyle w:val="ListBullet"/>
        <w:spacing w:line="240" w:lineRule="auto"/>
        <w:ind w:left="720"/>
      </w:pPr>
      <w:r>
        <w:rPr>
          <w:lang w:val="pt_PT" w:bidi="pt_PT"/>
        </w:rPr>
      </w:r>
      <w:r>
        <w:rPr>
          <w:lang w:val="pt_PT" w:bidi="pt_PT"/>
        </w:rPr>
        <w:t>Os cinco homens ou espiões que viajaram para Laís</w:t>
      </w:r>
    </w:p>
    <w:p>
      <w:pPr>
        <w:pStyle w:val="ListBullet"/>
        <w:spacing w:line="240" w:lineRule="auto"/>
        <w:ind w:left="720"/>
      </w:pPr>
      <w:r>
        <w:rPr>
          <w:lang w:val="pt_PT" w:bidi="pt_PT"/>
        </w:rPr>
      </w:r>
      <w:r>
        <w:rPr>
          <w:lang w:val="pt_PT" w:bidi="pt_PT"/>
        </w:rPr>
        <w:t>Miqueias</w:t>
      </w:r>
    </w:p>
    <w:p>
      <w:pPr>
        <w:pStyle w:val="ListBullet"/>
        <w:spacing w:line="240" w:lineRule="auto"/>
        <w:ind w:left="720"/>
      </w:pPr>
      <w:r>
        <w:rPr>
          <w:lang w:val="pt_PT" w:bidi="pt_PT"/>
        </w:rPr>
      </w:r>
      <w:r>
        <w:rPr>
          <w:lang w:val="pt_PT" w:bidi="pt_PT"/>
        </w:rPr>
        <w:t>E o sacerdote levita.</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um grupo de danitas deixa seu território designado para ir para o norte. Seiscentos homens têm armas e estão prontos para lutar para tomar a cidade de Laís. Esses homens trazem suas famílias e tudo o que lhes pertence com eles. Todas essas pessoas se movem mais devagar do que os cinco espiões fizeram, e o povo acampa primeiro fora da cidade de Quiriate-Jearim. Essa cidade ficava no território de Judá, e os danitas acamparam a oeste dessa cidade. O narrador explica que o acampamento deles é tão grande que as pessoas se lembram dele por muito tempo. Mesmo no tempo do narrador, as pessoas ainda chamam essa área de Maané-Dã, que significa "Campo de Dã".</w:t>
      </w:r>
    </w:p>
    <w:p>
      <w:pPr/>
      <w:r>
        <w:rPr>
          <w:lang w:val="pt_PT" w:bidi="pt_PT"/>
        </w:rPr>
      </w:r>
      <w:r>
        <w:rPr>
          <w:lang w:val="pt_PT" w:bidi="pt_PT"/>
        </w:rPr>
        <w:t>Parem aqui e discutam essa pergunta em grupo: como uma atividade, contem uma história sobre uma localização perto de vocês. Contem como as pessoas nomearam esse lugar ou um evento importante que aconteceu nesse lugar. Prestem atenção a como e quando vocês escolhem parar e contar a seus ouvintes sobre informações que se conectam a como o lugar está agora. Pause este áudio aqui.</w:t>
      </w:r>
    </w:p>
    <w:p>
      <w:pPr/>
      <w:r>
        <w:rPr>
          <w:lang w:val="pt_PT" w:bidi="pt_PT"/>
        </w:rPr>
      </w:r>
      <w:r>
        <w:rPr>
          <w:lang w:val="pt_PT" w:bidi="pt_PT"/>
        </w:rPr>
        <w:t>Na segunda cena, os danitas continuam a viajar para a região montanhosa de Efraim, e o povo chega à casa de Mica. A casa de Mica provavelmente ficava perto de uma estrada principal, e os cinco espiões provavelmente levaram o grupo pelo mesmo caminho que os espiões haviam percorrido antes. Nesse lugar havia um grupo de casas. Mica poderia ter vários edifícios para os membros de sua família, os animais e o santuário. Mica provavelmente também está perto de uma pequena aldeia.</w:t>
      </w:r>
    </w:p>
    <w:p>
      <w:pPr/>
      <w:r>
        <w:rPr>
          <w:lang w:val="pt_PT" w:bidi="pt_PT"/>
        </w:rPr>
      </w:r>
      <w:r>
        <w:rPr>
          <w:lang w:val="pt_PT" w:bidi="pt_PT"/>
        </w:rPr>
        <w:t>Quando os danitas se aproximam da casa de Mica, os espiões dizem aos outros que Mica tem um éfode, deuses domésticos e ídolos na casa de Mica. Embora os espiões não digam diretamente, os espiões sugerem que os danitas devem roubar esses itens.</w:t>
      </w:r>
    </w:p>
    <w:p>
      <w:pPr/>
      <w:r>
        <w:rPr>
          <w:lang w:val="pt_PT" w:bidi="pt_PT"/>
        </w:rPr>
      </w:r>
      <w:r>
        <w:rPr>
          <w:lang w:val="pt_PT" w:bidi="pt_PT"/>
        </w:rPr>
        <w:t>Parem aqui e discutam essa pergunta em grupo: Como uma atividade, caminhem juntos pela sala ou pelo espaço em que vocês estão. Apontem coisas e deem informações sobre essas coisas que os outros no grupo podem não saber. Discutam as diferentes maneiras pelas quais vocês apontam ou compartilham informações que os outros desconhecem. Pause este áudio aqui.</w:t>
      </w:r>
    </w:p>
    <w:p>
      <w:pPr/>
      <w:r>
        <w:rPr>
          <w:lang w:val="pt_PT" w:bidi="pt_PT"/>
        </w:rPr>
      </w:r>
      <w:r>
        <w:rPr>
          <w:lang w:val="pt_PT" w:bidi="pt_PT"/>
        </w:rPr>
        <w:t>Na terceira cena, os outros danitas parecem concordar com os espiões. O povo se desvia de sua rota e vai para o portão de Mica. Enquanto os 600 homens com suas armas ficam fora do portão, os cinco espiões entram. Os espiões vão para onde o levita vive e o cumprimentam. Então os cinco homens vão para o santuário de Mica e levam o ídolo esculpido, o éfode, os deuses domésticos e o ídolo de metal.</w:t>
      </w:r>
    </w:p>
    <w:p>
      <w:pPr/>
      <w:r>
        <w:rPr>
          <w:lang w:val="pt_PT" w:bidi="pt_PT"/>
        </w:rPr>
      </w:r>
      <w:r>
        <w:rPr>
          <w:lang w:val="pt_PT" w:bidi="pt_PT"/>
        </w:rPr>
        <w:t>O narrador repete que os 600 homens continuam a ficar no portão enquanto os cinco homens roubam os itens. Esse é um lembrete de que os 600 homens impediram que qualquer um na família parasse os cinco homens.</w:t>
      </w:r>
    </w:p>
    <w:p>
      <w:pPr/>
      <w:r>
        <w:rPr>
          <w:lang w:val="pt_PT" w:bidi="pt_PT"/>
        </w:rPr>
      </w:r>
      <w:r>
        <w:rPr>
          <w:lang w:val="pt_PT" w:bidi="pt_PT"/>
        </w:rPr>
        <w:t>Parem aqui e discutam essa pergunta em grupo: Contem uma história sobre uma situação perigosa, como uma tempestade ou um encontro com animais selvagens. Enquanto vocês contam essa história, prestem atenção a como vocês descrevem o perigo. Como vocês mostram que essa coisa era perigosa? Que descrições ou ações da coisa perigosa vocês enfatizam ou repetem? Por que vocês repetem essas partes ou pedaços de informação? Pause este áudio aqui.</w:t>
      </w:r>
    </w:p>
    <w:p>
      <w:pPr/>
      <w:r>
        <w:rPr>
          <w:lang w:val="pt_PT" w:bidi="pt_PT"/>
        </w:rPr>
      </w:r>
      <w:r>
        <w:rPr>
          <w:lang w:val="pt_PT" w:bidi="pt_PT"/>
        </w:rPr>
        <w:t>O sacerdote levita também fica com os 600 homens. O sacerdote pode ser capaz de ver os cinco espiões enquanto eles roubam, mas o sacerdote ainda pergunta aos homens o que é que eles fazem. Os cinco homens provavelmente saem em direção ao sacerdote com os itens roubados. Os cinco homens dizem ao sacerdote para ficar em silêncio. Então os homens oferecem ao levita um trabalho como sacerdote deles. Os cinco homens implicam que o levita seria mais útil ou importante como sacerdote para uma tribo inteira, em vez de apenas para um homem.</w:t>
      </w:r>
    </w:p>
    <w:p>
      <w:pPr/>
      <w:r>
        <w:rPr>
          <w:lang w:val="pt_PT" w:bidi="pt_PT"/>
        </w:rPr>
      </w:r>
      <w:r>
        <w:rPr>
          <w:lang w:val="pt_PT" w:bidi="pt_PT"/>
        </w:rPr>
        <w:t>Satisfeito com a oferta de trabalho, o sacerdote levita aceita. O levita pega os itens roubados dos homens e se move para o centro do grupo de danitas. Os danitas então organizam seu grupo para a viagem. As famílias dos homens, que carregam tudo o que lhes pertence, estão na frente do grupo, enquanto os guerreiros estão atrás. Dessa maneira, se Mica seguir o povo com quaisquer pessoas do seu povo para atacar os danitas, os danitas serão capazes de proteger suas famílias. Então o povo deixa a casa de Mica e continua em sua jornada para o norte.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18.11–21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Seiscentos homens danitas que podem lutar</w:t>
      </w:r>
    </w:p>
    <w:p>
      <w:pPr>
        <w:pStyle w:val="ListBullet"/>
        <w:spacing w:line="240" w:lineRule="auto"/>
        <w:ind w:left="720"/>
      </w:pPr>
      <w:r>
        <w:rPr>
          <w:lang w:val="pt_PT" w:bidi="pt_PT"/>
        </w:rPr>
      </w:r>
      <w:r>
        <w:rPr>
          <w:lang w:val="pt_PT" w:bidi="pt_PT"/>
        </w:rPr>
        <w:t>As famílias dos 600 homens</w:t>
      </w:r>
    </w:p>
    <w:p>
      <w:pPr>
        <w:pStyle w:val="ListBullet"/>
        <w:spacing w:line="240" w:lineRule="auto"/>
        <w:ind w:left="720"/>
      </w:pPr>
      <w:r>
        <w:rPr>
          <w:lang w:val="pt_PT" w:bidi="pt_PT"/>
        </w:rPr>
      </w:r>
      <w:r>
        <w:rPr>
          <w:lang w:val="pt_PT" w:bidi="pt_PT"/>
        </w:rPr>
        <w:t>Os cinco espiões</w:t>
      </w:r>
    </w:p>
    <w:p>
      <w:pPr>
        <w:pStyle w:val="ListBullet"/>
        <w:spacing w:line="240" w:lineRule="auto"/>
        <w:ind w:left="720"/>
      </w:pPr>
      <w:r>
        <w:rPr>
          <w:lang w:val="pt_PT" w:bidi="pt_PT"/>
        </w:rPr>
      </w:r>
      <w:r>
        <w:rPr>
          <w:lang w:val="pt_PT" w:bidi="pt_PT"/>
        </w:rPr>
        <w:t>Miqueias</w:t>
      </w:r>
    </w:p>
    <w:p>
      <w:pPr>
        <w:pStyle w:val="ListBullet"/>
        <w:spacing w:line="240" w:lineRule="auto"/>
        <w:ind w:left="720"/>
      </w:pPr>
      <w:r>
        <w:rPr>
          <w:lang w:val="pt_PT" w:bidi="pt_PT"/>
        </w:rPr>
      </w:r>
      <w:r>
        <w:rPr>
          <w:lang w:val="pt_PT" w:bidi="pt_PT"/>
        </w:rPr>
        <w:t>E o sacerdote levita.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Seiscentos soldados do clã de Dã partiram das cidades de Zorá e Estaol. Todos esses homens levaram suas armas consigo. Em seu caminho, o povo acampou perto de Quiriate-Jearim na terra de Judá. O povo acampou a oeste de Quiriate-Jearim, e as pessoas ainda se referem a essa área como Maané-Dã, que significa "Campo de Dã".</w:t>
      </w:r>
    </w:p>
    <w:p>
      <w:pPr/>
      <w:r>
        <w:rPr>
          <w:lang w:val="pt_PT" w:bidi="pt_PT"/>
        </w:rPr>
      </w:r>
      <w:r>
        <w:rPr>
          <w:lang w:val="pt_PT" w:bidi="pt_PT"/>
        </w:rPr>
        <w:t>Então os danitas foram para a região montanhosa de Efraim até chegarem à casa de Mica. Os cinco homens que haviam explorado a terra ao redor de Laís disseram ao povo de Dã: "Há uma casa aqui que tem roupas de sacerdote, alguns ídolos da família, uma estátua esculpida e uma estátua de metal. O que vocês acham que devemos fazer?”.</w:t>
      </w:r>
    </w:p>
    <w:p>
      <w:pPr/>
      <w:r>
        <w:rPr>
          <w:lang w:val="pt_PT" w:bidi="pt_PT"/>
        </w:rPr>
      </w:r>
      <w:r>
        <w:rPr>
          <w:lang w:val="pt_PT" w:bidi="pt_PT"/>
        </w:rPr>
        <w:t>Pause a encenação. Perguntem à pessoa que interpreta cinco espiões: “O que você está sentindo ou pensando?”. A pessoa pode responder coisas como:</w:t>
      </w:r>
    </w:p>
    <w:p>
      <w:pPr>
        <w:pStyle w:val="ListBullet"/>
        <w:spacing w:line="240" w:lineRule="auto"/>
        <w:ind w:left="720"/>
      </w:pPr>
      <w:r>
        <w:rPr>
          <w:lang w:val="pt_PT" w:bidi="pt_PT"/>
        </w:rPr>
      </w:r>
      <w:r>
        <w:rPr>
          <w:lang w:val="pt_PT" w:bidi="pt_PT"/>
        </w:rPr>
        <w:t>Na última vez que estivemos aqui, o sacerdote nos disse coisas boas e nossa viagem foi bem-sucedida. Sempre quero ter a bênção de Deus quando fazemos coisas; ou</w:t>
      </w:r>
    </w:p>
    <w:p>
      <w:pPr>
        <w:pStyle w:val="ListBullet"/>
        <w:spacing w:line="240" w:lineRule="auto"/>
        <w:ind w:left="720"/>
      </w:pPr>
      <w:r>
        <w:rPr>
          <w:lang w:val="pt_PT" w:bidi="pt_PT"/>
        </w:rPr>
      </w:r>
      <w:r>
        <w:rPr>
          <w:lang w:val="pt_PT" w:bidi="pt_PT"/>
        </w:rPr>
        <w:t>Certamente se tivéssemos um santuário, Deus ficaria feliz conosco e nos abençoaria; ou</w:t>
      </w:r>
    </w:p>
    <w:p>
      <w:pPr>
        <w:pStyle w:val="ListBullet"/>
        <w:spacing w:line="240" w:lineRule="auto"/>
        <w:ind w:left="720"/>
      </w:pPr>
      <w:r>
        <w:rPr>
          <w:lang w:val="pt_PT" w:bidi="pt_PT"/>
        </w:rPr>
      </w:r>
      <w:r>
        <w:rPr>
          <w:lang w:val="pt_PT" w:bidi="pt_PT"/>
        </w:rPr>
        <w:t>Não direi que devemos roubar os itens no santuário, caso os outros pensem que seria ruim roubar. Dessa maneira ninguém pode me acusar. Mas darei a entender, caso eles queiram roubá-lo também!</w:t>
      </w:r>
    </w:p>
    <w:p>
      <w:pPr/>
      <w:r>
        <w:rPr>
          <w:lang w:val="pt_PT" w:bidi="pt_PT"/>
        </w:rPr>
      </w:r>
      <w:r>
        <w:rPr>
          <w:lang w:val="pt_PT" w:bidi="pt_PT"/>
        </w:rPr>
        <w:t>Perguntem à pessoa que interpreta os danitas: “O que você está sentindo ou pensando?”. A pessoa pode responder coisas como:</w:t>
      </w:r>
    </w:p>
    <w:p>
      <w:pPr>
        <w:pStyle w:val="ListBullet"/>
        <w:spacing w:line="240" w:lineRule="auto"/>
        <w:ind w:left="720"/>
      </w:pPr>
      <w:r>
        <w:rPr>
          <w:lang w:val="pt_PT" w:bidi="pt_PT"/>
        </w:rPr>
      </w:r>
      <w:r>
        <w:rPr>
          <w:lang w:val="pt_PT" w:bidi="pt_PT"/>
        </w:rPr>
        <w:t>Nossas últimas batalhas não correram bem, e não fomos capazes de tomar nossa terra. Agora temos outra batalha que precisaremos travar, e precisaremos de toda a ajuda que pudermos obter; ou</w:t>
      </w:r>
    </w:p>
    <w:p>
      <w:pPr>
        <w:pStyle w:val="ListBullet"/>
        <w:spacing w:line="240" w:lineRule="auto"/>
        <w:ind w:left="720"/>
      </w:pPr>
      <w:r>
        <w:rPr>
          <w:lang w:val="pt_PT" w:bidi="pt_PT"/>
        </w:rPr>
      </w:r>
      <w:r>
        <w:rPr>
          <w:lang w:val="pt_PT" w:bidi="pt_PT"/>
        </w:rPr>
        <w:t>Posso ver o quão rica é a família desse homem. Deve ser porque esse homem tem um santuário em sua casa! Devemos levá-lo para que possamos ter bênçãos e proteção para nosso povo; ou</w:t>
      </w:r>
    </w:p>
    <w:p>
      <w:pPr>
        <w:pStyle w:val="ListBullet"/>
        <w:spacing w:line="240" w:lineRule="auto"/>
        <w:ind w:left="720"/>
      </w:pPr>
      <w:r>
        <w:rPr>
          <w:lang w:val="pt_PT" w:bidi="pt_PT"/>
        </w:rPr>
      </w:r>
      <w:r>
        <w:rPr>
          <w:lang w:val="pt_PT" w:bidi="pt_PT"/>
        </w:rPr>
        <w:t>Precisamos dos ídolos muito mais do que Mica. Temos muito mais pessoas, e temos uma batalha para vencer, enquanto Mica vive aqui em paz e segurança.</w:t>
      </w:r>
    </w:p>
    <w:p>
      <w:pPr/>
      <w:r>
        <w:rPr>
          <w:lang w:val="pt_PT" w:bidi="pt_PT"/>
        </w:rPr>
      </w:r>
      <w:r>
        <w:rPr>
          <w:lang w:val="pt_PT" w:bidi="pt_PT"/>
        </w:rPr>
        <w:t>Continue a encenação.</w:t>
      </w:r>
    </w:p>
    <w:p>
      <w:pPr/>
      <w:r>
        <w:rPr>
          <w:lang w:val="pt_PT" w:bidi="pt_PT"/>
        </w:rPr>
      </w:r>
      <w:r>
        <w:rPr>
          <w:lang w:val="pt_PT" w:bidi="pt_PT"/>
        </w:rPr>
        <w:t>Então o povo deixou a estrada e foi para a casa onde o jovem levita vivia na propriedade de Mica, e eles cumprimentaram o levita. Os 600 homens de Dã, armados e prontos para a batalha, esperaram na entrada do portão. Então os cinco espiões entraram e pegaram a estátua esculpida, as roupas do sacerdote, os ídolos da família e a estátua de metal. O sacerdote ficou na entrada do portão com os 600 homens que estavam armados e prontos para a batalha.</w:t>
      </w:r>
    </w:p>
    <w:p>
      <w:pPr/>
      <w:r>
        <w:rPr>
          <w:lang w:val="pt_PT" w:bidi="pt_PT"/>
        </w:rPr>
      </w:r>
      <w:r>
        <w:rPr>
          <w:lang w:val="pt_PT" w:bidi="pt_PT"/>
        </w:rPr>
        <w:t>Quando os cinco espiões entraram na casa de Mica e levaram a estátua esculpida, o éfode do sacerdote, os ídolos pessoais e a estátua de metal, o sacerdote falou com os homens. O sacerdote perguntou aos homens: “O que vocês estão fazendo?”.</w:t>
      </w:r>
    </w:p>
    <w:p>
      <w:pPr/>
      <w:r>
        <w:rPr>
          <w:lang w:val="pt_PT" w:bidi="pt_PT"/>
        </w:rPr>
      </w:r>
      <w:r>
        <w:rPr>
          <w:lang w:val="pt_PT" w:bidi="pt_PT"/>
        </w:rPr>
        <w:t>Pause a encenação. Perguntem à pessoa que interpreta o sacerdote: “O que você está sentindo ou pensando?”. A pessoa pode responder coisas como:</w:t>
      </w:r>
    </w:p>
    <w:p>
      <w:pPr>
        <w:pStyle w:val="ListBullet"/>
        <w:spacing w:line="240" w:lineRule="auto"/>
        <w:ind w:left="720"/>
      </w:pPr>
      <w:r>
        <w:rPr>
          <w:lang w:val="pt_PT" w:bidi="pt_PT"/>
        </w:rPr>
      </w:r>
      <w:r>
        <w:rPr>
          <w:lang w:val="pt_PT" w:bidi="pt_PT"/>
        </w:rPr>
        <w:t>Estou um pouco nervoso para falar, porque todos esses homens com suas armas poderiam me ferir se eu protestasse. Então não criticarei os homens. Em vez disso, apenas perguntarei o que os homens estão fazendo; ou</w:t>
      </w:r>
    </w:p>
    <w:p>
      <w:pPr>
        <w:pStyle w:val="ListBullet"/>
        <w:spacing w:line="240" w:lineRule="auto"/>
        <w:ind w:left="720"/>
      </w:pPr>
      <w:r>
        <w:rPr>
          <w:lang w:val="pt_PT" w:bidi="pt_PT"/>
        </w:rPr>
      </w:r>
      <w:r>
        <w:rPr>
          <w:lang w:val="pt_PT" w:bidi="pt_PT"/>
        </w:rPr>
        <w:t>Se Mica não tiver um santuário, ele não precisará de um sacerdote, e não me pagará mais. Talvez Mica me chute para fora de sua casa! Agora estou preocupado! Ou</w:t>
      </w:r>
    </w:p>
    <w:p>
      <w:pPr>
        <w:pStyle w:val="ListBullet"/>
        <w:spacing w:line="240" w:lineRule="auto"/>
        <w:ind w:left="720"/>
      </w:pPr>
      <w:r>
        <w:rPr>
          <w:lang w:val="pt_PT" w:bidi="pt_PT"/>
        </w:rPr>
      </w:r>
      <w:r>
        <w:rPr>
          <w:lang w:val="pt_PT" w:bidi="pt_PT"/>
        </w:rPr>
        <w:t>Se os danitas levarem os ídolos, eles precisarão de um sacerdote. Talvez eles queiram me contratar como Mica fez.</w:t>
      </w:r>
    </w:p>
    <w:p>
      <w:pPr/>
      <w:r>
        <w:rPr>
          <w:lang w:val="pt_PT" w:bidi="pt_PT"/>
        </w:rPr>
      </w:r>
      <w:r>
        <w:rPr>
          <w:lang w:val="pt_PT" w:bidi="pt_PT"/>
        </w:rPr>
        <w:t>Continue a encenação.</w:t>
      </w:r>
    </w:p>
    <w:p>
      <w:pPr/>
      <w:r>
        <w:rPr>
          <w:lang w:val="pt_PT" w:bidi="pt_PT"/>
        </w:rPr>
      </w:r>
      <w:r>
        <w:rPr>
          <w:lang w:val="pt_PT" w:bidi="pt_PT"/>
        </w:rPr>
        <w:t>Mas os cinco espiões responderam: "Parem de falar. Não digam outra palavra. Venha morar conosco. Nos dê conselhos como um pai e seja um sacerdote para nós. Não é melhor ser um sacerdote para um clã e tribo de Israel inteiro do que para a família de apenas um homem?”.</w:t>
      </w:r>
    </w:p>
    <w:p>
      <w:pPr/>
      <w:r>
        <w:rPr>
          <w:lang w:val="pt_PT" w:bidi="pt_PT"/>
        </w:rPr>
      </w:r>
      <w:r>
        <w:rPr>
          <w:lang w:val="pt_PT" w:bidi="pt_PT"/>
        </w:rPr>
        <w:t>Essa sugestão deixou o sacerdote muito feliz, então o sacerdote levou o éfode dele, e os ídolos pessoais, e a estátua esculpida, e ele foi com os homens.</w:t>
      </w:r>
    </w:p>
    <w:p>
      <w:pPr/>
      <w:r>
        <w:rPr>
          <w:lang w:val="pt_PT" w:bidi="pt_PT"/>
        </w:rPr>
      </w:r>
      <w:r>
        <w:rPr>
          <w:lang w:val="pt_PT" w:bidi="pt_PT"/>
        </w:rPr>
        <w:t>Então todo o grupo deixou a casa de Mica, e eles caminharam com os pequenos na frente, juntamente com o gado e todas as coisas valiosas deles.</w:t>
      </w:r>
    </w:p>
    <w:p>
      <w:pPr/>
      <w:r>
        <w:rPr>
          <w:lang w:val="pt_PT" w:bidi="pt_PT"/>
        </w:rPr>
      </w:r>
      <w:r>
        <w:rPr>
          <w:lang w:val="pt_PT" w:bidi="pt_PT"/>
        </w:rPr>
        <w:t>Pause a encenação. Perguntem à pessoa que interpreta os danitas: “O que você está sentindo ou pensando?”. A pessoa pode responder coisas como:</w:t>
      </w:r>
    </w:p>
    <w:p>
      <w:pPr>
        <w:pStyle w:val="ListBullet"/>
        <w:spacing w:line="240" w:lineRule="auto"/>
        <w:ind w:left="720"/>
      </w:pPr>
      <w:r>
        <w:rPr>
          <w:lang w:val="pt_PT" w:bidi="pt_PT"/>
        </w:rPr>
      </w:r>
      <w:r>
        <w:rPr>
          <w:lang w:val="pt_PT" w:bidi="pt_PT"/>
        </w:rPr>
        <w:t>Uau! Agora temos alguns itens religiosos novos e um sacerdote! Esse deve ser um sinal de que Deus nos abençoa. Agora não estou tão preocupado para atacar Laís; ou</w:t>
      </w:r>
    </w:p>
    <w:p>
      <w:pPr>
        <w:pStyle w:val="ListBullet"/>
        <w:spacing w:line="240" w:lineRule="auto"/>
        <w:ind w:left="720"/>
      </w:pPr>
      <w:r>
        <w:rPr>
          <w:lang w:val="pt_PT" w:bidi="pt_PT"/>
        </w:rPr>
      </w:r>
      <w:r>
        <w:rPr>
          <w:lang w:val="pt_PT" w:bidi="pt_PT"/>
        </w:rPr>
        <w:t>Estou preocupado que Mica reúna seus parentes e vizinhos e venha atrás de nós. Viajaremos de uma certa maneira para que possamos proteger facilmente nossas famílias; ou</w:t>
      </w:r>
    </w:p>
    <w:p>
      <w:pPr>
        <w:pStyle w:val="ListBullet"/>
        <w:spacing w:line="240" w:lineRule="auto"/>
        <w:ind w:left="720"/>
      </w:pPr>
      <w:r>
        <w:rPr>
          <w:lang w:val="pt_PT" w:bidi="pt_PT"/>
        </w:rPr>
      </w:r>
      <w:r>
        <w:rPr>
          <w:lang w:val="pt_PT" w:bidi="pt_PT"/>
        </w:rPr>
        <w:t>Se tivermos um sacerdote e ídolos para um santuário, nunca teremos que voltar para o sul para adorar a Deus ou pedir ajuda a Deus. Estou feliz por não termos que viajar muito mais. Estou pronto para me estabelecer e viver em minha nova terra.</w:t>
      </w:r>
    </w:p>
    <w:p>
      <w:pPr/>
      <w:r>
        <w:rPr>
          <w:lang w:val="pt_PT" w:bidi="pt_PT"/>
        </w:rPr>
      </w:r>
      <w:r>
        <w:rPr>
          <w:lang w:val="pt_PT" w:bidi="pt_PT"/>
        </w:rPr>
        <w:t>Perguntem à pessoa que interpreta o sacerdote: “O que você está sentindo ou pensando?”. A pessoa pode responder coisas como:</w:t>
      </w:r>
    </w:p>
    <w:p>
      <w:pPr>
        <w:pStyle w:val="ListBullet"/>
        <w:spacing w:line="240" w:lineRule="auto"/>
        <w:ind w:left="720"/>
      </w:pPr>
      <w:r>
        <w:rPr>
          <w:lang w:val="pt_PT" w:bidi="pt_PT"/>
        </w:rPr>
      </w:r>
      <w:r>
        <w:rPr>
          <w:lang w:val="pt_PT" w:bidi="pt_PT"/>
        </w:rPr>
        <w:t>Embora tenha sido bom viver na casa de Mica e ser seu sacerdote, agora serei ainda mais importante como sacerdote de uma tribo inteira! Estou animado com esse novo trabalho; ou</w:t>
      </w:r>
    </w:p>
    <w:p>
      <w:pPr>
        <w:pStyle w:val="ListBullet"/>
        <w:spacing w:line="240" w:lineRule="auto"/>
        <w:ind w:left="720"/>
      </w:pPr>
      <w:r>
        <w:rPr>
          <w:lang w:val="pt_PT" w:bidi="pt_PT"/>
        </w:rPr>
      </w:r>
      <w:r>
        <w:rPr>
          <w:lang w:val="pt_PT" w:bidi="pt_PT"/>
        </w:rPr>
        <w:t>Estou um pouco preocupado com a batalha que os danitas têm que travar, mas pelo menos eles não esperarão que eu lute; ou</w:t>
      </w:r>
    </w:p>
    <w:p>
      <w:pPr>
        <w:pStyle w:val="ListBullet"/>
        <w:spacing w:line="240" w:lineRule="auto"/>
        <w:ind w:left="720"/>
      </w:pPr>
      <w:r>
        <w:rPr>
          <w:lang w:val="pt_PT" w:bidi="pt_PT"/>
        </w:rPr>
      </w:r>
      <w:r>
        <w:rPr>
          <w:lang w:val="pt_PT" w:bidi="pt_PT"/>
        </w:rPr>
        <w:t>Não me sinto realmente culpado por vir com os danitas. Havia homens demais para que eu parasse, e ser sacerdote de Mica era apenas um trabalho. Agora tenho outro trabalho, e Mica não será capaz de parar os danitas, nem a mim.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18.11–21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Enquanto passam pela casa de Mica, os cinco </w:t>
      </w:r>
      <w:r>
        <w:rPr>
          <w:b/>
          <w:lang w:val="pt_PT" w:bidi="pt_PT"/>
        </w:rPr>
        <w:t>espiões</w:t>
      </w:r>
      <w:r>
        <w:rPr>
          <w:lang w:val="pt_PT" w:bidi="pt_PT"/>
        </w:rPr>
        <w:t xml:space="preserve"> falam com seus companheiros danitas, ou </w:t>
      </w:r>
      <w:r>
        <w:rPr>
          <w:b/>
          <w:lang w:val="pt_PT" w:bidi="pt_PT"/>
        </w:rPr>
        <w:t>irmãos</w:t>
      </w:r>
      <w:r>
        <w:rPr>
          <w:lang w:val="pt_PT" w:bidi="pt_PT"/>
        </w:rPr>
        <w:t>. Usem as mesmas palavras para espiões e para irmãos que vocês usaram em passagens anteriores.</w:t>
      </w:r>
    </w:p>
    <w:p>
      <w:pPr/>
      <w:r>
        <w:rPr>
          <w:lang w:val="pt_PT" w:bidi="pt_PT"/>
        </w:rPr>
      </w:r>
      <w:r>
        <w:rPr>
          <w:lang w:val="pt_PT" w:bidi="pt_PT"/>
        </w:rPr>
        <w:t xml:space="preserve">Os cinco homens apontam que Mica tem um </w:t>
      </w:r>
      <w:r>
        <w:rPr>
          <w:b/>
          <w:lang w:val="pt_PT" w:bidi="pt_PT"/>
        </w:rPr>
        <w:t>éfode</w:t>
      </w:r>
      <w:r>
        <w:rPr>
          <w:lang w:val="pt_PT" w:bidi="pt_PT"/>
        </w:rPr>
        <w:t>. Um éfode é uma peça de roupa para sacerdotes, e tem muitas decorações e desenhos belos. Às vezes, como o éfode era uma peça de roupa tão especial, as pessoas adoravam o éfode como se fosse um deus. Para mais informações sobre éfode, consultem o Glossário Mestre. Usem a mesma palavra ou frase para éfode que vocês usaram em passagens anteriores.</w:t>
      </w:r>
    </w:p>
    <w:p>
      <w:pPr/>
      <w:r>
        <w:rPr>
          <w:lang w:val="pt_PT" w:bidi="pt_PT"/>
        </w:rPr>
      </w:r>
      <w:r>
        <w:rPr>
          <w:lang w:val="pt_PT" w:bidi="pt_PT"/>
        </w:rPr>
        <w:t xml:space="preserve">Os espiões também mencionam que Mica tem algumas </w:t>
      </w:r>
      <w:r>
        <w:rPr>
          <w:b/>
          <w:lang w:val="pt_PT" w:bidi="pt_PT"/>
        </w:rPr>
        <w:t>imagens</w:t>
      </w:r>
      <w:r>
        <w:rPr>
          <w:lang w:val="pt_PT" w:bidi="pt_PT"/>
        </w:rPr>
        <w:t xml:space="preserve"> ou </w:t>
      </w:r>
      <w:r>
        <w:rPr>
          <w:b/>
          <w:lang w:val="pt_PT" w:bidi="pt_PT"/>
        </w:rPr>
        <w:t>ídolos</w:t>
      </w:r>
      <w:r>
        <w:rPr>
          <w:lang w:val="pt_PT" w:bidi="pt_PT"/>
        </w:rPr>
        <w:t xml:space="preserve"> esculpidos e de metal. Um ídolo é um objeto que as pessoas fazem para adorar um deus. As pessoas fazem um objeto — uma imagem — de um deus e adoram esse objeto como se fosse esse deus. Para mais informações sobre ídolo, consulte o Glossário Mestre. Usem a mesma palavra ou frase para ídolo ou imagem que vocês usaram em passagens anteriores.</w:t>
      </w:r>
    </w:p>
    <w:p>
      <w:pPr/>
      <w:r>
        <w:rPr>
          <w:lang w:val="pt_PT" w:bidi="pt_PT"/>
        </w:rPr>
      </w:r>
      <w:r>
        <w:rPr>
          <w:lang w:val="pt_PT" w:bidi="pt_PT"/>
        </w:rPr>
        <w:t xml:space="preserve">Mica também tem ídolos domésticos, que ele usou para adorar </w:t>
      </w:r>
      <w:r>
        <w:rPr>
          <w:b/>
          <w:lang w:val="pt_PT" w:bidi="pt_PT"/>
        </w:rPr>
        <w:t>deuses</w:t>
      </w:r>
      <w:r>
        <w:rPr>
          <w:lang w:val="pt_PT" w:bidi="pt_PT"/>
        </w:rPr>
        <w:t xml:space="preserve"> do lar. Esses eram falsos deuses que as pessoas pensavam que traziam sorte e prosperidade à família. Embora a história não use a palavra para falsos deuses, vocês podem escolher usar a palavra para deuses para mostrar que esses ídolos eram para adorar esses deuses. Para mais informações sobre deuses, consultem o Glossário Mestre. Usem a mesma palavra ou frase para deuses que vocês usaram em passagens anteriores.</w:t>
      </w:r>
    </w:p>
    <w:p>
      <w:pPr/>
      <w:r>
        <w:rPr>
          <w:lang w:val="pt_PT" w:bidi="pt_PT"/>
        </w:rPr>
      </w:r>
      <w:r>
        <w:rPr>
          <w:lang w:val="pt_PT" w:bidi="pt_PT"/>
        </w:rPr>
        <w:t xml:space="preserve">Quando eles entram na casa de Mica, os cinco espiões cumprimentam o sacerdote </w:t>
      </w:r>
      <w:r>
        <w:rPr>
          <w:b/>
          <w:lang w:val="pt_PT" w:bidi="pt_PT"/>
        </w:rPr>
        <w:t>levita</w:t>
      </w:r>
      <w:r>
        <w:rPr>
          <w:lang w:val="pt_PT" w:bidi="pt_PT"/>
        </w:rPr>
        <w:t>. Os levitas eram descendentes de Levi e eles deveriam servir a Yahweh. Para mais informações sobre levita, consultem o Glossário Mestre. Usem a mesma palavra ou frase para levita que vocês usaram em passagens anteriores.</w:t>
      </w:r>
    </w:p>
    <w:p>
      <w:pPr/>
      <w:r>
        <w:rPr>
          <w:lang w:val="pt_PT" w:bidi="pt_PT"/>
        </w:rPr>
      </w:r>
      <w:r>
        <w:rPr>
          <w:lang w:val="pt_PT" w:bidi="pt_PT"/>
        </w:rPr>
        <w:t xml:space="preserve">Um </w:t>
      </w:r>
      <w:r>
        <w:rPr>
          <w:b/>
          <w:lang w:val="pt_PT" w:bidi="pt_PT"/>
        </w:rPr>
        <w:t>sacerdote</w:t>
      </w:r>
      <w:r>
        <w:rPr>
          <w:lang w:val="pt_PT" w:bidi="pt_PT"/>
        </w:rPr>
        <w:t xml:space="preserve"> é uma pessoa que serve a um deus. Um sacerdote apresenta ofertas e orações em nome de outras pessoas. Para mais informações sobre sacerdote, consultem o Glossário Mestre. Usem a mesma palavra ou frase para "sacerdote" que vocês usaram em passagens anteriores. </w:t>
      </w:r>
    </w:p>
    <w:p>
      <w:pPr/>
      <w:r>
        <w:rPr>
          <w:lang w:val="pt_PT" w:bidi="pt_PT"/>
        </w:rPr>
      </w:r>
      <w:r>
        <w:rPr>
          <w:lang w:val="pt_PT" w:bidi="pt_PT"/>
        </w:rPr>
        <w:t xml:space="preserve">Os danitas colocaram suas mulheres, crianças e idosos na frente com seu </w:t>
      </w:r>
      <w:r>
        <w:rPr>
          <w:b/>
          <w:lang w:val="pt_PT" w:bidi="pt_PT"/>
        </w:rPr>
        <w:t>gado</w:t>
      </w:r>
      <w:r>
        <w:rPr>
          <w:lang w:val="pt_PT" w:bidi="pt_PT"/>
        </w:rPr>
        <w:t xml:space="preserve">, ou </w:t>
      </w:r>
      <w:r>
        <w:rPr>
          <w:b/>
          <w:lang w:val="pt_PT" w:bidi="pt_PT"/>
        </w:rPr>
        <w:t>animais de fazenda</w:t>
      </w:r>
      <w:r>
        <w:rPr>
          <w:lang w:val="pt_PT" w:bidi="pt_PT"/>
        </w:rPr>
        <w:t>, como ovelhas, cabras, bois e burros. Usem a mesma palavra para gado, ou animais,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18:22–31</w:t>
      </w:r>
      <w:r>
        <w:rPr>
          <w:lang w:val="pt_PT" w:bidi="pt_PT"/>
        </w:rPr>
      </w:r>
    </w:p>
    <w:p>
      <w:pPr>
        <w:pStyle w:val="Heading3"/>
      </w:pPr>
      <w:r>
        <w:rPr>
          <w:lang w:val="pt_PT" w:bidi="pt_PT"/>
        </w:rPr>
        <w:t>Ouvir e Sentir</w:t>
      </w:r>
    </w:p>
    <w:p>
      <w:pPr/>
      <w:r>
        <w:rPr>
          <w:lang w:val="pt_PT" w:bidi="pt_PT"/>
        </w:rPr>
      </w:r>
      <w:r>
        <w:rPr>
          <w:lang w:val="pt_PT" w:bidi="pt_PT"/>
        </w:rPr>
        <w:t>Nesta etapa, ouçam Juízes 18.22–31 e guardem em seus corações.</w:t>
      </w:r>
    </w:p>
    <w:p>
      <w:pPr/>
      <w:r>
        <w:rPr>
          <w:lang w:val="pt_PT" w:bidi="pt_PT"/>
        </w:rPr>
      </w:r>
      <w:r>
        <w:rPr>
          <w:lang w:val="pt_PT" w:bidi="pt_PT"/>
        </w:rPr>
        <w:t>Ouçam uma versão em áudio de Juízes 18.22–31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18.22–31 na tradução mais fácil de entender.</w:t>
      </w:r>
    </w:p>
    <w:p>
      <w:pPr/>
      <w:r>
        <w:rPr>
          <w:lang w:val="pt_PT" w:bidi="pt_PT"/>
        </w:rPr>
      </w:r>
      <w:r>
        <w:rPr>
          <w:lang w:val="pt_PT" w:bidi="pt_PT"/>
        </w:rPr>
        <w:t>Pause este áudio aqui.</w:t>
      </w:r>
    </w:p>
    <w:p>
      <w:pPr/>
      <w:r>
        <w:rPr>
          <w:lang w:val="pt_PT" w:bidi="pt_PT"/>
        </w:rPr>
      </w:r>
      <w:r>
        <w:rPr>
          <w:lang w:val="pt_PT" w:bidi="pt_PT"/>
        </w:rPr>
        <w:t>Nessa seção, Mica persegue os danitas e confronta os danitas porque eles roubaram os ídolos de Mica. Mas quando os danitas o ameaçam, Mica tem que retornar para casa sem sua propriedade. Os danitas tomam Laís com sucesso e se estabelecem com seus ídolos e o sacerdote deles. O sacerdote e seus descendentes continuam a liderar os danitas na adoração de ídolos até que os inimigos dos danitas os derrotem e levem os danitas para fora de sua terra. Os danitas, como os outros israelitas, agiram e adoraram da maneira como queriam. Os danitas esperavam que Deus os abençoasse, mas a desobediência dos danitas eventualmente trouxe a punição de Deus.</w:t>
      </w:r>
    </w:p>
    <w:p>
      <w:pPr/>
      <w:r>
        <w:rPr>
          <w:lang w:val="pt_PT" w:bidi="pt_PT"/>
        </w:rPr>
      </w:r>
      <w:r>
        <w:rPr>
          <w:lang w:val="pt_PT" w:bidi="pt_PT"/>
        </w:rPr>
        <w:t>Quando Mica descobre que os danitas roubaram seus ídolos, Mica chama os homens que vivem perto dele. Mica provavelmente é um homem respeitado em sua comunidade, visto que os homens chegam e alcançam rapidamente os danitas, mesmo que os danitas já tivessem percorrido uma certa distância. Mica e seus vizinhos gritam para os danitas para fazê-los parar. Quando os danitas ouvem Mica, os danitas zombam dele quando perguntam: “O que está errado? Por que você está aqui?”. mesmo que eles esperassem que Mica os perseguisse.</w:t>
      </w:r>
    </w:p>
    <w:p>
      <w:pPr/>
      <w:r>
        <w:rPr>
          <w:lang w:val="pt_PT" w:bidi="pt_PT"/>
        </w:rPr>
      </w:r>
      <w:r>
        <w:rPr>
          <w:lang w:val="pt_PT" w:bidi="pt_PT"/>
        </w:rPr>
        <w:t>Mica acusa os danitas. Mica diz que os danitas levaram os deuses que Mica fez, bem como o sacerdote de Mica. Mica pergunta o que lhe resta sem seus ídolos e sacerdote, o que significa que essas eram as coisas mais importantes de Mica. Quando os danitas levaram esses itens, era como se eles tivessem levado tudo de Mica. Mica pergunta aos danitas por que eles perguntariam: “O que está errado?”. mesmo que os danitas saibam o que está errado.</w:t>
      </w:r>
    </w:p>
    <w:p>
      <w:pPr/>
      <w:r>
        <w:rPr>
          <w:lang w:val="pt_PT" w:bidi="pt_PT"/>
        </w:rPr>
      </w:r>
      <w:r>
        <w:rPr>
          <w:lang w:val="pt_PT" w:bidi="pt_PT"/>
        </w:rPr>
        <w:t>Parem aqui e discutam essa pergunta em grupo: falem sobre uma vez em que alguém tratou vocês ou alguém que vocês conhecem injustamente ou roubou algo de vocês. Como vocês reagiram? O que vocês disseram quando falaram com as pessoas que os trataram mal? Pause este áudio aqui.</w:t>
      </w:r>
    </w:p>
    <w:p>
      <w:pPr/>
      <w:r>
        <w:rPr>
          <w:lang w:val="pt_PT" w:bidi="pt_PT"/>
        </w:rPr>
      </w:r>
      <w:r>
        <w:rPr>
          <w:lang w:val="pt_PT" w:bidi="pt_PT"/>
        </w:rPr>
        <w:t>Os danitas respondem duramente. Os danitas dizem a Mica para não discutir com eles ou alguns de seus guerreiros ficarão irados. Os guerreiros atacariam Mica e a família dele e os matariam. Os homens mostram desrespeito a Mica quando se viram e continuam em sua jornada, como se Mica nem estivesse lá. Mica vê que os danitas têm mais homens do que ele. Mica sabe que os danitas venceriam em uma luta, então Mica retorna para casa sem os ídolos que tinha ido buscar.</w:t>
      </w:r>
    </w:p>
    <w:p>
      <w:pPr/>
      <w:r>
        <w:rPr>
          <w:lang w:val="pt_PT" w:bidi="pt_PT"/>
        </w:rPr>
      </w:r>
      <w:r>
        <w:rPr>
          <w:lang w:val="pt_PT" w:bidi="pt_PT"/>
        </w:rPr>
        <w:t>Os danitas continuam a viajar e chegam a Laís, onde atacam e vencem. Os danitas também queimam a cidade. Essa não é uma vitória impressionante, pois o povo de Laís era pacífico e não suspeitava que alguém atacaria. Não havia ninguém para ajudar o povo de Laís, pois eles não tinham nenhum aliado por perto. Laís não estava perto de nenhuma outra cidade, pois ficava em um vale perto de Bete-Reobe. Agora os danitas têm terra. No entanto, essa não é a terra que Deus deu a eles, mas a terra que os danitas ganharam quando destruíram um povo pacífico.</w:t>
      </w:r>
    </w:p>
    <w:p>
      <w:pPr/>
      <w:r>
        <w:rPr>
          <w:lang w:val="pt_PT" w:bidi="pt_PT"/>
        </w:rPr>
      </w:r>
      <w:r>
        <w:rPr>
          <w:lang w:val="pt_PT" w:bidi="pt_PT"/>
        </w:rPr>
        <w:t>Parem aqui e, em grupo, olhem para um mapa de Laís, Sidom e o vale de Bete-Reobe. Pause este áudio aqui.</w:t>
      </w:r>
    </w:p>
    <w:p>
      <w:pPr/>
      <w:r>
        <w:rPr>
          <w:lang w:val="pt_PT" w:bidi="pt_PT"/>
        </w:rPr>
      </w:r>
      <w:r>
        <w:rPr>
          <w:lang w:val="pt_PT" w:bidi="pt_PT"/>
        </w:rPr>
        <w:t>Os danitas reconstroem a cidade e a renomeiam Dã, em homenagem ao seu antepassado Dã, que era o filho de Israel. Os danitas se estabelecem e montam seus ídolos roubados para adoração.</w:t>
      </w:r>
    </w:p>
    <w:p>
      <w:pPr/>
      <w:r>
        <w:rPr>
          <w:lang w:val="pt_PT" w:bidi="pt_PT"/>
        </w:rPr>
      </w:r>
      <w:r>
        <w:rPr>
          <w:lang w:val="pt_PT" w:bidi="pt_PT"/>
        </w:rPr>
        <w:t>Parem aqui e discutam essa pergunta em grupo: pensem em alguns nomes de cidades ou vilas em sua área. Quem nomeou essas cidades? O que esses nomes significam? As pessoas mudaram algum dos nomes das cidades ao longo dos anos? Como e por que as pessoas mudaram esses nomes? Pause este áudio aqui.</w:t>
      </w:r>
    </w:p>
    <w:p>
      <w:pPr/>
      <w:r>
        <w:rPr>
          <w:lang w:val="pt_PT" w:bidi="pt_PT"/>
        </w:rPr>
      </w:r>
      <w:r>
        <w:rPr>
          <w:lang w:val="pt_PT" w:bidi="pt_PT"/>
        </w:rPr>
        <w:t>Agora o escritor revela o nome e a família do sacerdote levita. O nome do sacerdote é Jônatas e ele é um descendente de Moisés. Isso seria um choque para os israelitas, que um descendente de um homem tão piedoso como Moisés liderasse os danitas em sua adoração de ídolos. Algumas traduções podem dizer "filho de Manassés", em vez de Moisés. É possível que algumas pessoas não quisessem desonrar Moisés com as ações de Jônatas, então elas mudaram o nome em algumas versões. O escritor diz que Jônatas é o filho de Gérson, o filho de Moisés. Às vezes, as pessoas usavam a palavra "filho" para significar descendente. Gérson era o filho de Moisés, mas Jônatas provavelmente era um descendente de Gérson.</w:t>
      </w:r>
    </w:p>
    <w:p>
      <w:pPr/>
      <w:r>
        <w:rPr>
          <w:lang w:val="pt_PT" w:bidi="pt_PT"/>
        </w:rPr>
      </w:r>
      <w:r>
        <w:rPr>
          <w:lang w:val="pt_PT" w:bidi="pt_PT"/>
        </w:rPr>
        <w:t>Parem aqui e discutam essa pergunta em grupo: Pensem em uma pessoa bem conhecida cujos filhos ou descendentes agiram de uma maneira perversa ou má. Quando as pessoas falam sobre as ações desenfreadas das crianças, como elas mencionam ou falam sobre a pessoa famosa? Como as ações desenfreadas das crianças afetam a maneira como as pessoas falam sobre a pessoa famosa? Pause este áudio aqui.</w:t>
      </w:r>
    </w:p>
    <w:p>
      <w:pPr/>
      <w:r>
        <w:rPr>
          <w:lang w:val="pt_PT" w:bidi="pt_PT"/>
        </w:rPr>
      </w:r>
      <w:r>
        <w:rPr>
          <w:lang w:val="pt_PT" w:bidi="pt_PT"/>
        </w:rPr>
        <w:t>Jônatas e seus filhos, ou seus descendentes, eram sacerdotes para a tribo de Dã até que seus inimigos os derrotaram e os levaram para fora de sua terra para o exílio muitos anos depois. Os danitas pensavam que ter esse levita e seus descendentes como seus sacerdotes agradaria a Yahweh. Em vez disso, Yahweh punirá os danitas por sua desobediência. Com o tempo, assim como os danitas roubaram ídolos no santuário de Mica, outras pessoas invadirão e roubarão dos danitas.</w:t>
      </w:r>
    </w:p>
    <w:p>
      <w:pPr/>
      <w:r>
        <w:rPr>
          <w:lang w:val="pt_PT" w:bidi="pt_PT"/>
        </w:rPr>
      </w:r>
      <w:r>
        <w:rPr>
          <w:lang w:val="pt_PT" w:bidi="pt_PT"/>
        </w:rPr>
        <w:t>Os danitas usam os ídolos de Mica por um tempo mais curto, apenas enquanto a casa de Deus estava em Siló. Os israelitas montaram o tabernáculo, ou a casa de Deus, em Siló depois que chegaram pela primeira vez a Canaã, e os israelitas o mantiveram lá até depois do tempo dos juízes. Mais tarde, muitos anos depois que os israelitas moveram o tabernáculo, os danitas montarão um ídolo diferente que os descendentes de Jônatas levarão os danitas a adorar.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18.22–31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Mica e seus vizinhos perseguem os danitas e os acusam de roubo. Os danitas ameaçam Mica. Quando Mica vê que os danitas têm mais homens do que ele, Mica retorna para casa sem seus ídolos.</w:t>
      </w:r>
    </w:p>
    <w:p>
      <w:pPr/>
      <w:r>
        <w:rPr>
          <w:lang w:val="pt_PT" w:bidi="pt_PT"/>
        </w:rPr>
      </w:r>
      <w:r>
        <w:rPr>
          <w:b/>
          <w:lang w:val="pt_PT" w:bidi="pt_PT"/>
        </w:rPr>
        <w:t>Na segunda cena:</w:t>
      </w:r>
      <w:r>
        <w:rPr>
          <w:lang w:val="pt_PT" w:bidi="pt_PT"/>
        </w:rPr>
        <w:t xml:space="preserve"> Os danitas viajam para Laís e atacam a cidade. Os danitas matam as pessoas e queimam a cidade.</w:t>
      </w:r>
    </w:p>
    <w:p>
      <w:pPr/>
      <w:r>
        <w:rPr>
          <w:lang w:val="pt_PT" w:bidi="pt_PT"/>
        </w:rPr>
      </w:r>
      <w:r>
        <w:rPr>
          <w:b/>
          <w:lang w:val="pt_PT" w:bidi="pt_PT"/>
        </w:rPr>
        <w:t>Na terceira cena:</w:t>
      </w:r>
      <w:r>
        <w:rPr>
          <w:lang w:val="pt_PT" w:bidi="pt_PT"/>
        </w:rPr>
        <w:t xml:space="preserve"> Os danitas reconstroem a cidade e dão a ela o nome de Dã. Os danitas erguem o ídolo e o adoram. O sacerdote levita, que é um descendente de Moisés, assim como seus filhos, atuam como sacerdotes para os danitas até que os israelitas sejam levados para o exílio muitos anos depois.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Miqueias</w:t>
      </w:r>
    </w:p>
    <w:p>
      <w:pPr>
        <w:pStyle w:val="ListBullet"/>
        <w:spacing w:line="240" w:lineRule="auto"/>
        <w:ind w:left="720"/>
      </w:pPr>
      <w:r>
        <w:rPr>
          <w:lang w:val="pt_PT" w:bidi="pt_PT"/>
        </w:rPr>
      </w:r>
      <w:r>
        <w:rPr>
          <w:lang w:val="pt_PT" w:bidi="pt_PT"/>
        </w:rPr>
        <w:t>Os vizinhos de Mica</w:t>
      </w:r>
    </w:p>
    <w:p>
      <w:pPr>
        <w:pStyle w:val="ListBullet"/>
        <w:spacing w:line="240" w:lineRule="auto"/>
        <w:ind w:left="720"/>
      </w:pPr>
      <w:r>
        <w:rPr>
          <w:lang w:val="pt_PT" w:bidi="pt_PT"/>
        </w:rPr>
      </w:r>
      <w:r>
        <w:rPr>
          <w:lang w:val="pt_PT" w:bidi="pt_PT"/>
        </w:rPr>
        <w:t>Os danitas</w:t>
      </w:r>
    </w:p>
    <w:p>
      <w:pPr>
        <w:pStyle w:val="ListBullet"/>
        <w:spacing w:line="240" w:lineRule="auto"/>
        <w:ind w:left="720"/>
      </w:pPr>
      <w:r>
        <w:rPr>
          <w:lang w:val="pt_PT" w:bidi="pt_PT"/>
        </w:rPr>
      </w:r>
      <w:r>
        <w:rPr>
          <w:lang w:val="pt_PT" w:bidi="pt_PT"/>
        </w:rPr>
        <w:t>O povo de Laís</w:t>
      </w:r>
    </w:p>
    <w:p>
      <w:pPr>
        <w:pStyle w:val="ListBullet"/>
        <w:spacing w:line="240" w:lineRule="auto"/>
        <w:ind w:left="720"/>
      </w:pPr>
      <w:r>
        <w:rPr>
          <w:lang w:val="pt_PT" w:bidi="pt_PT"/>
        </w:rPr>
      </w:r>
      <w:r>
        <w:rPr>
          <w:lang w:val="pt_PT" w:bidi="pt_PT"/>
        </w:rPr>
        <w:t>O sacerdote levita, cujo nome é Jônatas</w:t>
      </w:r>
    </w:p>
    <w:p>
      <w:pPr>
        <w:pStyle w:val="ListBullet"/>
        <w:spacing w:line="240" w:lineRule="auto"/>
        <w:ind w:left="720"/>
      </w:pPr>
      <w:r>
        <w:rPr>
          <w:lang w:val="pt_PT" w:bidi="pt_PT"/>
        </w:rPr>
      </w:r>
      <w:r>
        <w:rPr>
          <w:lang w:val="pt_PT" w:bidi="pt_PT"/>
        </w:rPr>
        <w:t>E os descendentes de Jônatas.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não muito tempo depois que os danitas saem, Mica descobre que os danitas roubaram seus ídolos. Mica reúne outros homens que moram perto dele para perseguir os danitas. Esses homens também podem ter trazido armas consigo para atacar ou lutar contra os danitas. O grupo de Mica alcança os danitas, porque o grupo de Mica não é atrasado por crianças e pertences.</w:t>
      </w:r>
    </w:p>
    <w:p>
      <w:pPr/>
      <w:r>
        <w:rPr>
          <w:lang w:val="pt_PT" w:bidi="pt_PT"/>
        </w:rPr>
      </w:r>
      <w:r>
        <w:rPr>
          <w:lang w:val="pt_PT" w:bidi="pt_PT"/>
        </w:rPr>
        <w:t>Quando as pessoas estão próximas o suficiente para ouvir umas às outras, o grupo de Mica grita com os danitas e provavelmente manda que eles parem. Os danitas param e se viram para enfrentar Mica. Os danitas perguntam a Mica o que está errado.</w:t>
      </w:r>
    </w:p>
    <w:p>
      <w:pPr/>
      <w:r>
        <w:rPr>
          <w:lang w:val="pt_PT" w:bidi="pt_PT"/>
        </w:rPr>
      </w:r>
      <w:r>
        <w:rPr>
          <w:lang w:val="pt_PT" w:bidi="pt_PT"/>
        </w:rPr>
        <w:t>Parem aqui e discutam esta pergunta em grupo: quando alguém vem falar com vocês, que tipo de frases vocês usam para perguntar sobre o que essa pessoa quer falar? Quais são algumas frases respeitosas? Quais são algumas frases que são mais informais ou desrespeitosas? Pause este áudio aqui.</w:t>
      </w:r>
    </w:p>
    <w:p>
      <w:pPr/>
      <w:r>
        <w:rPr>
          <w:lang w:val="pt_PT" w:bidi="pt_PT"/>
        </w:rPr>
      </w:r>
      <w:r>
        <w:rPr>
          <w:lang w:val="pt_PT" w:bidi="pt_PT"/>
        </w:rPr>
        <w:t>Mica, que está perto o suficiente para falar agora, diz que os danitas levaram os ídolos de Mica e seu sacerdote. Mica reclama que, sem aquelas coisas, não lhe resta mais nada importante. Mica se pergunta por que os danitas zombariam dele, fingindo não saber por que ele veio.</w:t>
      </w:r>
    </w:p>
    <w:p>
      <w:pPr/>
      <w:r>
        <w:rPr>
          <w:lang w:val="pt_PT" w:bidi="pt_PT"/>
        </w:rPr>
      </w:r>
      <w:r>
        <w:rPr>
          <w:lang w:val="pt_PT" w:bidi="pt_PT"/>
        </w:rPr>
        <w:t>Parem aqui e discutam esta pergunta em grupo: quando alguém age de uma maneira que confunde ou preocupa vocês, como vocês perguntam a essa pessoa por que ela fez isso? Que tipo de frases vocês usariam para dizer isso? Pause este áudio aqui.</w:t>
      </w:r>
    </w:p>
    <w:p>
      <w:pPr/>
      <w:r>
        <w:rPr>
          <w:lang w:val="pt_PT" w:bidi="pt_PT"/>
        </w:rPr>
      </w:r>
      <w:r>
        <w:rPr>
          <w:lang w:val="pt_PT" w:bidi="pt_PT"/>
        </w:rPr>
        <w:t>Os danitas respondem com ameaças. Os danitas dizem a Mica para não discutir ou falar duramente com eles. Os danitas advertem que alguns de seus homens podem ficar irados e matar tanto Mica quanto a família dele. Embora os danitas falem isso como se estivessem advertindo Mica, eles realmente querem dizer que ferirão Mica se ele continuar a acusá-los.</w:t>
      </w:r>
    </w:p>
    <w:p>
      <w:pPr/>
      <w:r>
        <w:rPr>
          <w:lang w:val="pt_PT" w:bidi="pt_PT"/>
        </w:rPr>
      </w:r>
      <w:r>
        <w:rPr>
          <w:lang w:val="pt_PT" w:bidi="pt_PT"/>
        </w:rPr>
        <w:t>Parem aqui e discutam esta pergunta em grupo: pensem em histórias que vocês ouviram em que uma pessoa ameaça outra pessoa. Que tipo de ameaças ou frases essas pessoas usam? Quando essas pessoas usam ameaças claras e quando apenas insinuam ou escondem a ameaça que realmente pretendem fazer? Pause este áudio aqui.</w:t>
      </w:r>
    </w:p>
    <w:p>
      <w:pPr/>
      <w:r>
        <w:rPr>
          <w:lang w:val="pt_PT" w:bidi="pt_PT"/>
        </w:rPr>
      </w:r>
      <w:r>
        <w:rPr>
          <w:lang w:val="pt_PT" w:bidi="pt_PT"/>
        </w:rPr>
        <w:t>Então, sem dizer mais nada, os danitas se viram e continuam sua viagem. Mica pode ver que o grupo de danitas de 600 homens guerreiros é muito maior do que o grupo de Mica. O grupo de Mica não conseguiria recuperar os ídolos se lutasse contra os danitas. Então, Mica dá meia-volta e retorna para sua casa.</w:t>
      </w:r>
    </w:p>
    <w:p>
      <w:pPr/>
      <w:r>
        <w:rPr>
          <w:lang w:val="pt_PT" w:bidi="pt_PT"/>
        </w:rPr>
      </w:r>
      <w:r>
        <w:rPr>
          <w:lang w:val="pt_PT" w:bidi="pt_PT"/>
        </w:rPr>
        <w:t>Na segunda cena, os danitas continuam sua viagem, com os ídolos e o sacerdote, até chegarem a Laís. Os danitas atacam o povo de Laís sem nenhum aviso. O narrador mostra que os danitas vencem, mas a vitória deles não é por causa da própria força ou estratégia dos danitas. Em vez disso, o povo de Laís é pacífico e não está preparado para uma batalha. Os danitas surpreendem o povo de Laís, que não suspeita de um ataque. Os danitas atacam com a espada, o que significa que eles usam suas espadas para matar as pessoas e depois destroem a cidade com fogo.</w:t>
      </w:r>
    </w:p>
    <w:p>
      <w:pPr/>
      <w:r>
        <w:rPr>
          <w:lang w:val="pt_PT" w:bidi="pt_PT"/>
        </w:rPr>
      </w:r>
      <w:r>
        <w:rPr>
          <w:lang w:val="pt_PT" w:bidi="pt_PT"/>
        </w:rPr>
        <w:t>O narrador faz uma pausa para nos lembrar que ninguém mais veio ajudar o povo de Laís, porque eles viviam longe de Sidom, cujos habitantes poderiam ter sido seus aliados. A cidade de Bete-Reobe ficava no mesmo vale que Laís, mas o povo de Laís não tinha tratados ou acordos com eles ou com mais ninguém. Em toda essa história, o narrador parece ter simpatia pelas pessoas em Laís.</w:t>
      </w:r>
    </w:p>
    <w:p>
      <w:pPr/>
      <w:r>
        <w:rPr>
          <w:lang w:val="pt_PT" w:bidi="pt_PT"/>
        </w:rPr>
      </w:r>
      <w:r>
        <w:rPr>
          <w:lang w:val="pt_PT" w:bidi="pt_PT"/>
        </w:rPr>
        <w:t>Parem aqui e discutam esta pergunta em grupo: contem uma história sobre uma vez em que vocês estavam em um lugar longe de qualquer cidade grande e precisaram de algo que não puderam obter. Prestem atenção a como e quando vocês descrevem o quanto o lugar é remoto. Pause este áudio aqui.</w:t>
      </w:r>
    </w:p>
    <w:p>
      <w:pPr/>
      <w:r>
        <w:rPr>
          <w:lang w:val="pt_PT" w:bidi="pt_PT"/>
        </w:rPr>
      </w:r>
      <w:r>
        <w:rPr>
          <w:lang w:val="pt_PT" w:bidi="pt_PT"/>
        </w:rPr>
        <w:t>Na terceira cena, os danitas reconstroem a cidade e se estabelecem lá. Os danitas reivindicam completamente a cidade e a terra. Embora a cidade antes se chamasse Laís, os danitas mudam seu nome para Dã, em homenagem ao antepassado Dã, que era o filho de Israel. Os danitas também levantaram os ídolos que roubaram de Mica. Os danitas usam esses ídolos durante todo o tempo em que a casa de Deus, ou o tabernáculo, permanece em Siló. Siló era uma cidade na região montanhosa de Efraim onde os israelitas montaram o tabernáculo. Por volta da mesma época em que os israelitas moveram o tabernáculo, os danitas provavelmente montaram novos ídolos.</w:t>
      </w:r>
    </w:p>
    <w:p>
      <w:pPr/>
      <w:r>
        <w:rPr>
          <w:lang w:val="pt_PT" w:bidi="pt_PT"/>
        </w:rPr>
      </w:r>
      <w:r>
        <w:rPr>
          <w:lang w:val="pt_PT" w:bidi="pt_PT"/>
        </w:rPr>
        <w:t>O sacerdote levita que veio com os danitas cuida dos ídolos. Agora o escritor revela o nome e a linhagem familiar do sacerdote levita. O escritor diz que o nome do sacerdote é Jônatas e ele é o filho de Gérson, que é o filho de Moisés. Os israelitas usavam "filho" para significar tanto um filho real quanto um descendente. Gérson era filho de Moisés, mas como não está claro quando essa história acontece, é possível que Jônatas fosse um neto ou descendente de Gérson.</w:t>
      </w:r>
    </w:p>
    <w:p>
      <w:pPr/>
      <w:r>
        <w:rPr>
          <w:lang w:val="pt_PT" w:bidi="pt_PT"/>
        </w:rPr>
      </w:r>
      <w:r>
        <w:rPr>
          <w:lang w:val="pt_PT" w:bidi="pt_PT"/>
        </w:rPr>
        <w:t>Parem aqui e discutam esta pergunta em grupo: discutam quais palavras vocês usam para filhos, netos e descendentes. Pensem em pessoas importantes ou famosas da sua linhagem familiar ou da linhagem de seus amigos. Como vocês dizem que vocês ou esse amigo é parente dessa pessoa famosa? Pause este áudio aqui.</w:t>
      </w:r>
    </w:p>
    <w:p>
      <w:pPr/>
      <w:r>
        <w:rPr>
          <w:lang w:val="pt_PT" w:bidi="pt_PT"/>
        </w:rPr>
      </w:r>
      <w:r>
        <w:rPr>
          <w:lang w:val="pt_PT" w:bidi="pt_PT"/>
        </w:rPr>
        <w:t>Os filhos de Jônatas e descendentes posteriores também eram sacerdotes para o povo de Dã, mesmo depois que os danitas mudaram os ídolos e moveram o santuário. Esses descendentes continuaram a ser sacerdotes até que outras nações derrotaram a nação de Israel e levaram as pessoas para o exílio muitos anos depois.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18.22–31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Miqueias</w:t>
      </w:r>
    </w:p>
    <w:p>
      <w:pPr>
        <w:pStyle w:val="ListBullet"/>
        <w:spacing w:line="240" w:lineRule="auto"/>
        <w:ind w:left="720"/>
      </w:pPr>
      <w:r>
        <w:rPr>
          <w:lang w:val="pt_PT" w:bidi="pt_PT"/>
        </w:rPr>
      </w:r>
      <w:r>
        <w:rPr>
          <w:lang w:val="pt_PT" w:bidi="pt_PT"/>
        </w:rPr>
        <w:t>Os vizinhos de Mica</w:t>
      </w:r>
    </w:p>
    <w:p>
      <w:pPr>
        <w:pStyle w:val="ListBullet"/>
        <w:spacing w:line="240" w:lineRule="auto"/>
        <w:ind w:left="720"/>
      </w:pPr>
      <w:r>
        <w:rPr>
          <w:lang w:val="pt_PT" w:bidi="pt_PT"/>
        </w:rPr>
      </w:r>
      <w:r>
        <w:rPr>
          <w:lang w:val="pt_PT" w:bidi="pt_PT"/>
        </w:rPr>
        <w:t>Os danitas</w:t>
      </w:r>
    </w:p>
    <w:p>
      <w:pPr>
        <w:pStyle w:val="ListBullet"/>
        <w:spacing w:line="240" w:lineRule="auto"/>
        <w:ind w:left="720"/>
      </w:pPr>
      <w:r>
        <w:rPr>
          <w:lang w:val="pt_PT" w:bidi="pt_PT"/>
        </w:rPr>
      </w:r>
      <w:r>
        <w:rPr>
          <w:lang w:val="pt_PT" w:bidi="pt_PT"/>
        </w:rPr>
        <w:t>O povo de Laís</w:t>
      </w:r>
    </w:p>
    <w:p>
      <w:pPr>
        <w:pStyle w:val="ListBullet"/>
        <w:spacing w:line="240" w:lineRule="auto"/>
        <w:ind w:left="720"/>
      </w:pPr>
      <w:r>
        <w:rPr>
          <w:lang w:val="pt_PT" w:bidi="pt_PT"/>
        </w:rPr>
      </w:r>
      <w:r>
        <w:rPr>
          <w:lang w:val="pt_PT" w:bidi="pt_PT"/>
        </w:rPr>
        <w:t>O sacerdote levita, cujo nome é Jônatas</w:t>
      </w:r>
    </w:p>
    <w:p>
      <w:pPr>
        <w:pStyle w:val="ListBullet"/>
        <w:spacing w:line="240" w:lineRule="auto"/>
        <w:ind w:left="720"/>
      </w:pPr>
      <w:r>
        <w:rPr>
          <w:lang w:val="pt_PT" w:bidi="pt_PT"/>
        </w:rPr>
      </w:r>
      <w:r>
        <w:rPr>
          <w:lang w:val="pt_PT" w:bidi="pt_PT"/>
        </w:rPr>
        <w:t>E os descendentes de Jônatas.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Quando os danitas estavam a uma longa distância, Mica chamou os homens que moravam próximo para se reunirem. Os homens perseguiram e alcançaram o povo de Dã. Mica e seus homens gritaram com os danitas para fazê-los parar.</w:t>
      </w:r>
    </w:p>
    <w:p>
      <w:pPr/>
      <w:r>
        <w:rPr>
          <w:lang w:val="pt_PT" w:bidi="pt_PT"/>
        </w:rPr>
      </w:r>
      <w:r>
        <w:rPr>
          <w:lang w:val="pt_PT" w:bidi="pt_PT"/>
        </w:rPr>
        <w:t>Pause a encenação. Perguntem à pessoa que interpreta os vizinhos de Mica: “O que você está sentindo ou pensando?” A pessoa pode responder coisas como:</w:t>
      </w:r>
    </w:p>
    <w:p>
      <w:pPr>
        <w:pStyle w:val="ListBullet"/>
        <w:spacing w:line="240" w:lineRule="auto"/>
        <w:ind w:left="720"/>
      </w:pPr>
      <w:r>
        <w:rPr>
          <w:lang w:val="pt_PT" w:bidi="pt_PT"/>
        </w:rPr>
      </w:r>
      <w:r>
        <w:rPr>
          <w:lang w:val="pt_PT" w:bidi="pt_PT"/>
        </w:rPr>
        <w:t>Estou irado porque essas outras pessoas vieram e roubaram do meu vizinho! Esses danitas não apenas desrespeitaram Mica, mas mostraram desrespeito por nossa tribo quando roubaram dele! Ou</w:t>
      </w:r>
    </w:p>
    <w:p>
      <w:pPr>
        <w:pStyle w:val="ListBullet"/>
        <w:spacing w:line="240" w:lineRule="auto"/>
        <w:ind w:left="720"/>
      </w:pPr>
      <w:r>
        <w:rPr>
          <w:lang w:val="pt_PT" w:bidi="pt_PT"/>
        </w:rPr>
      </w:r>
      <w:r>
        <w:rPr>
          <w:lang w:val="pt_PT" w:bidi="pt_PT"/>
        </w:rPr>
        <w:t>Vi os danitas passarem por nossa área e, uau, eram muitas pessoas! Espero que realmente não tenhamos que lutar quando alcançarmos os danitas!</w:t>
      </w:r>
    </w:p>
    <w:p>
      <w:pPr/>
      <w:r>
        <w:rPr>
          <w:lang w:val="pt_PT" w:bidi="pt_PT"/>
        </w:rPr>
      </w:r>
      <w:r>
        <w:rPr>
          <w:lang w:val="pt_PT" w:bidi="pt_PT"/>
        </w:rPr>
        <w:t>Continue a encenação.</w:t>
      </w:r>
    </w:p>
    <w:p>
      <w:pPr/>
      <w:r>
        <w:rPr>
          <w:lang w:val="pt_PT" w:bidi="pt_PT"/>
        </w:rPr>
      </w:r>
      <w:r>
        <w:rPr>
          <w:lang w:val="pt_PT" w:bidi="pt_PT"/>
        </w:rPr>
        <w:t>Mas os danitas gritaram de volta com Mica e perguntaram: “Por que você reuniu seu povo para lutar conosco?”</w:t>
      </w:r>
    </w:p>
    <w:p>
      <w:pPr/>
      <w:r>
        <w:rPr>
          <w:lang w:val="pt_PT" w:bidi="pt_PT"/>
        </w:rPr>
      </w:r>
      <w:r>
        <w:rPr>
          <w:lang w:val="pt_PT" w:bidi="pt_PT"/>
        </w:rPr>
        <w:t>Mica respondeu: "Você roubou os ídolos que eu fiz, levou meu sacerdote e foi embora. Agora o que me restou? Vocês não entendem por que estou irado?”.</w:t>
      </w:r>
    </w:p>
    <w:p>
      <w:pPr/>
      <w:r>
        <w:rPr>
          <w:lang w:val="pt_PT" w:bidi="pt_PT"/>
        </w:rPr>
      </w:r>
      <w:r>
        <w:rPr>
          <w:lang w:val="pt_PT" w:bidi="pt_PT"/>
        </w:rPr>
        <w:t>Pause a encenação. Perguntem à pessoa que interpreta Mica: “O que você está sentindo ou pensando?”. A pessoa pode responder coisas como:</w:t>
      </w:r>
    </w:p>
    <w:p>
      <w:pPr>
        <w:pStyle w:val="ListBullet"/>
        <w:spacing w:line="240" w:lineRule="auto"/>
        <w:ind w:left="720"/>
      </w:pPr>
      <w:r>
        <w:rPr>
          <w:lang w:val="pt_PT" w:bidi="pt_PT"/>
        </w:rPr>
      </w:r>
      <w:r>
        <w:rPr>
          <w:lang w:val="pt_PT" w:bidi="pt_PT"/>
        </w:rPr>
        <w:t>Estou irado porque os danitas me roubaram e, mesmo que possa ver quantos homens eles têm, os confrontarei pelo que fizeram; ou</w:t>
      </w:r>
    </w:p>
    <w:p>
      <w:pPr>
        <w:pStyle w:val="ListBullet"/>
        <w:spacing w:line="240" w:lineRule="auto"/>
        <w:ind w:left="720"/>
      </w:pPr>
      <w:r>
        <w:rPr>
          <w:lang w:val="pt_PT" w:bidi="pt_PT"/>
        </w:rPr>
      </w:r>
      <w:r>
        <w:rPr>
          <w:lang w:val="pt_PT" w:bidi="pt_PT"/>
        </w:rPr>
        <w:t>Estou ofendido pelo fato dos danitas terem respondido a mim assim! Os danitas agem como se não tivessem feito nada de errado; ou</w:t>
      </w:r>
    </w:p>
    <w:p>
      <w:pPr>
        <w:pStyle w:val="ListBullet"/>
        <w:spacing w:line="240" w:lineRule="auto"/>
        <w:ind w:left="720"/>
      </w:pPr>
      <w:r>
        <w:rPr>
          <w:lang w:val="pt_PT" w:bidi="pt_PT"/>
        </w:rPr>
      </w:r>
      <w:r>
        <w:rPr>
          <w:lang w:val="pt_PT" w:bidi="pt_PT"/>
        </w:rPr>
        <w:t>Espero que os danitas me devolvam meus ídolos e meu sacerdote. Sem essas coisas, me tornarei menos importante e Deus não me abençoará mais por minhas boas obras.</w:t>
      </w:r>
    </w:p>
    <w:p>
      <w:pPr/>
      <w:r>
        <w:rPr>
          <w:lang w:val="pt_PT" w:bidi="pt_PT"/>
        </w:rPr>
      </w:r>
      <w:r>
        <w:rPr>
          <w:lang w:val="pt_PT" w:bidi="pt_PT"/>
        </w:rPr>
        <w:t>Continue a encenação.</w:t>
      </w:r>
    </w:p>
    <w:p>
      <w:pPr/>
      <w:r>
        <w:rPr>
          <w:lang w:val="pt_PT" w:bidi="pt_PT"/>
        </w:rPr>
      </w:r>
      <w:r>
        <w:rPr>
          <w:lang w:val="pt_PT" w:bidi="pt_PT"/>
        </w:rPr>
        <w:t>Os danitas responderam: "Cuidado com o que vocês dizem ou alguns de nossos homens vão ficar irados e atacar vocês. Então você e sua família morrerão".</w:t>
      </w:r>
    </w:p>
    <w:p>
      <w:pPr/>
      <w:r>
        <w:rPr>
          <w:lang w:val="pt_PT" w:bidi="pt_PT"/>
        </w:rPr>
      </w:r>
      <w:r>
        <w:rPr>
          <w:lang w:val="pt_PT" w:bidi="pt_PT"/>
        </w:rPr>
        <w:t>Então o povo de Dã continuou caminhando. Mica percebeu que os danitas eram mais fortes do que ele e seus homens, então Mica voltou e foi para casa.</w:t>
      </w:r>
    </w:p>
    <w:p>
      <w:pPr/>
      <w:r>
        <w:rPr>
          <w:lang w:val="pt_PT" w:bidi="pt_PT"/>
        </w:rPr>
      </w:r>
      <w:r>
        <w:rPr>
          <w:lang w:val="pt_PT" w:bidi="pt_PT"/>
        </w:rPr>
        <w:t>Pause a encenação. Perguntem à pessoa que interpreta os danitas: “O que você está sentindo ou pensando?”. A pessoa pode responder coisas como:</w:t>
      </w:r>
    </w:p>
    <w:p>
      <w:pPr>
        <w:pStyle w:val="ListBullet"/>
        <w:spacing w:line="240" w:lineRule="auto"/>
        <w:ind w:left="720"/>
      </w:pPr>
      <w:r>
        <w:rPr>
          <w:lang w:val="pt_PT" w:bidi="pt_PT"/>
        </w:rPr>
      </w:r>
      <w:r>
        <w:rPr>
          <w:lang w:val="pt_PT" w:bidi="pt_PT"/>
        </w:rPr>
        <w:t>Mica e seus vizinhos não nos preocupam. Somos um grande grupo de guerreiros, e estamos preparados para a batalha. Não há como Mica nos derrotar e levar de volta seu ídolo; ou</w:t>
      </w:r>
    </w:p>
    <w:p>
      <w:pPr>
        <w:pStyle w:val="ListBullet"/>
        <w:spacing w:line="240" w:lineRule="auto"/>
        <w:ind w:left="720"/>
      </w:pPr>
      <w:r>
        <w:rPr>
          <w:lang w:val="pt_PT" w:bidi="pt_PT"/>
        </w:rPr>
      </w:r>
      <w:r>
        <w:rPr>
          <w:lang w:val="pt_PT" w:bidi="pt_PT"/>
        </w:rPr>
        <w:t>Não me sinto envergonhado porque pegamos os ídolos. Mica pode ser um israelita, mas ele não está em minha tribo, então não me preocupo nem ligo para Mica; ou</w:t>
      </w:r>
    </w:p>
    <w:p>
      <w:pPr>
        <w:pStyle w:val="ListBullet"/>
        <w:spacing w:line="240" w:lineRule="auto"/>
        <w:ind w:left="720"/>
      </w:pPr>
      <w:r>
        <w:rPr>
          <w:lang w:val="pt_PT" w:bidi="pt_PT"/>
        </w:rPr>
      </w:r>
      <w:r>
        <w:rPr>
          <w:lang w:val="pt_PT" w:bidi="pt_PT"/>
        </w:rPr>
        <w:t>Essa conversa com Mica não é importante e nos atrasa. Quero me apressar e chegar a esta nova terra!</w:t>
      </w:r>
    </w:p>
    <w:p>
      <w:pPr/>
      <w:r>
        <w:rPr>
          <w:lang w:val="pt_PT" w:bidi="pt_PT"/>
        </w:rPr>
      </w:r>
      <w:r>
        <w:rPr>
          <w:lang w:val="pt_PT" w:bidi="pt_PT"/>
        </w:rPr>
        <w:t>Continue a encenação.</w:t>
      </w:r>
    </w:p>
    <w:p>
      <w:pPr/>
      <w:r>
        <w:rPr>
          <w:lang w:val="pt_PT" w:bidi="pt_PT"/>
        </w:rPr>
      </w:r>
      <w:r>
        <w:rPr>
          <w:lang w:val="pt_PT" w:bidi="pt_PT"/>
        </w:rPr>
        <w:t>Então os danitas levaram os ídolos de Mica e o sacerdote de Mica e foram atacar Laís. O povo de Laís vivia em paz e segurança. Os danitas mataram o povo de Laís ao fio da espada e incendiaram a cidade. Nenhuma outra pessoa veio em resgate do povo de Laís, porque viviam longe de Sidom e não tinham amigos em nenhuma outra cidade. Laís estava em um vale perto de Bete-Reobe.</w:t>
      </w:r>
    </w:p>
    <w:p>
      <w:pPr/>
      <w:r>
        <w:rPr>
          <w:lang w:val="pt_PT" w:bidi="pt_PT"/>
        </w:rPr>
      </w:r>
      <w:r>
        <w:rPr>
          <w:lang w:val="pt_PT" w:bidi="pt_PT"/>
        </w:rPr>
        <w:t>Os descendentes de Dã reconstruíram a cidade e nela viveram. Os danitas chamaram a cidade de Dã em homenagem a seu antepassado Dã, um filho de Israel, embora a cidade costumasse se chamar Laís.</w:t>
      </w:r>
    </w:p>
    <w:p>
      <w:pPr/>
      <w:r>
        <w:rPr>
          <w:lang w:val="pt_PT" w:bidi="pt_PT"/>
        </w:rPr>
      </w:r>
      <w:r>
        <w:rPr>
          <w:lang w:val="pt_PT" w:bidi="pt_PT"/>
        </w:rPr>
        <w:t>Pause a encenação. Perguntem à pessoa que interpreta os danitas: “O que você está sentindo ou pensando?”. A pessoa pode responder coisas como:</w:t>
      </w:r>
    </w:p>
    <w:p>
      <w:pPr>
        <w:pStyle w:val="ListBullet"/>
        <w:spacing w:line="240" w:lineRule="auto"/>
        <w:ind w:left="720"/>
      </w:pPr>
      <w:r>
        <w:rPr>
          <w:lang w:val="pt_PT" w:bidi="pt_PT"/>
        </w:rPr>
      </w:r>
      <w:r>
        <w:rPr>
          <w:lang w:val="pt_PT" w:bidi="pt_PT"/>
        </w:rPr>
        <w:t>Certamente Deus nos abençoa, uma vez que tomamos esta cidade tão facilmente e temos belos ídolos com os quais adorar a Deus. Devemos ter agido da maneira correta; ou</w:t>
      </w:r>
    </w:p>
    <w:p>
      <w:pPr>
        <w:pStyle w:val="ListBullet"/>
        <w:spacing w:line="240" w:lineRule="auto"/>
        <w:ind w:left="720"/>
      </w:pPr>
      <w:r>
        <w:rPr>
          <w:lang w:val="pt_PT" w:bidi="pt_PT"/>
        </w:rPr>
      </w:r>
      <w:r>
        <w:rPr>
          <w:lang w:val="pt_PT" w:bidi="pt_PT"/>
        </w:rPr>
        <w:t>Chamaremos essa cidade de Dã, para mostrar que essa terra é nossa e realmente pertencemos aqui, mesmo que essa não seja a terra que Deus nos disse para tomar; ou</w:t>
      </w:r>
    </w:p>
    <w:p>
      <w:pPr>
        <w:pStyle w:val="ListBullet"/>
        <w:spacing w:line="240" w:lineRule="auto"/>
        <w:ind w:left="720"/>
      </w:pPr>
      <w:r>
        <w:rPr>
          <w:lang w:val="pt_PT" w:bidi="pt_PT"/>
        </w:rPr>
      </w:r>
      <w:r>
        <w:rPr>
          <w:lang w:val="pt_PT" w:bidi="pt_PT"/>
        </w:rPr>
        <w:t>Se matarmos todas as pessoas de Laís, então elas não revidarão nem obterão ajuda de outras cidades. Acho que é uma coisa boa a fazer.</w:t>
      </w:r>
    </w:p>
    <w:p>
      <w:pPr/>
      <w:r>
        <w:rPr>
          <w:lang w:val="pt_PT" w:bidi="pt_PT"/>
        </w:rPr>
      </w:r>
      <w:r>
        <w:rPr>
          <w:lang w:val="pt_PT" w:bidi="pt_PT"/>
        </w:rPr>
        <w:t>Continue a encenação.</w:t>
      </w:r>
    </w:p>
    <w:p>
      <w:pPr/>
      <w:r>
        <w:rPr>
          <w:lang w:val="pt_PT" w:bidi="pt_PT"/>
        </w:rPr>
      </w:r>
      <w:r>
        <w:rPr>
          <w:lang w:val="pt_PT" w:bidi="pt_PT"/>
        </w:rPr>
        <w:t>Os danitas colocaram o ídolo esculpido e o ídolo de metal lá para adorá-lo. Jônatas, que era um descendente de Gérson, o filho de Moisés, era sacerdote deles. Jônatas e seus descendentes eram sacerdotes da tribo até que seus inimigos levaram o povo para o exílio. O povo de Dã continuou a adorar o ídolo feito por Mica, mesmo que a casa de Deus estivesse em Siló.</w:t>
      </w:r>
    </w:p>
    <w:p>
      <w:pPr/>
      <w:r>
        <w:rPr>
          <w:lang w:val="pt_PT" w:bidi="pt_PT"/>
        </w:rPr>
      </w:r>
      <w:r>
        <w:rPr>
          <w:lang w:val="pt_PT" w:bidi="pt_PT"/>
        </w:rPr>
        <w:t>Pause a encenação. Perguntem à pessoa que interpreta Jônatas: “O que você está sentindo ou pensando?” A pessoa pode responder coisas como:</w:t>
      </w:r>
    </w:p>
    <w:p>
      <w:pPr>
        <w:pStyle w:val="ListBullet"/>
        <w:spacing w:line="240" w:lineRule="auto"/>
        <w:ind w:left="720"/>
      </w:pPr>
      <w:r>
        <w:rPr>
          <w:lang w:val="pt_PT" w:bidi="pt_PT"/>
        </w:rPr>
      </w:r>
      <w:r>
        <w:rPr>
          <w:lang w:val="pt_PT" w:bidi="pt_PT"/>
        </w:rPr>
        <w:t>Sinto-me muito importante como sacerdote de uma tribo inteira! Estou feliz por ter deixado a casa de Mica! Ou</w:t>
      </w:r>
    </w:p>
    <w:p>
      <w:pPr>
        <w:pStyle w:val="ListBullet"/>
        <w:spacing w:line="240" w:lineRule="auto"/>
        <w:ind w:left="720"/>
      </w:pPr>
      <w:r>
        <w:rPr>
          <w:lang w:val="pt_PT" w:bidi="pt_PT"/>
        </w:rPr>
      </w:r>
      <w:r>
        <w:rPr>
          <w:lang w:val="pt_PT" w:bidi="pt_PT"/>
        </w:rPr>
        <w:t>Não estou preocupado, com o fato de que preciso adorar da mesma maneira que outros israelitas, então não irei a Siló para aprender com os sacerdotes lá. Eu simplesmente decidirei como conduzir a adoração aqui; ou</w:t>
      </w:r>
    </w:p>
    <w:p>
      <w:pPr>
        <w:pStyle w:val="ListBullet"/>
        <w:spacing w:line="240" w:lineRule="auto"/>
        <w:ind w:left="720"/>
      </w:pPr>
      <w:r>
        <w:rPr>
          <w:lang w:val="pt_PT" w:bidi="pt_PT"/>
        </w:rPr>
      </w:r>
      <w:r>
        <w:rPr>
          <w:lang w:val="pt_PT" w:bidi="pt_PT"/>
        </w:rPr>
        <w:t>Quando era mais jovem, lembro-me de que ouvi algo sobre como os sacerdotes deveriam agir, mas agi como queria, e as coisas estão indo bem. Deus deve estar satisfeito comigo, então continuarei a fazer as coisas como quero.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18.22–31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Mica acusa os danitas de terem levado seus </w:t>
      </w:r>
      <w:r>
        <w:rPr>
          <w:b/>
          <w:lang w:val="pt_PT" w:bidi="pt_PT"/>
        </w:rPr>
        <w:t>deuses</w:t>
      </w:r>
      <w:r>
        <w:rPr>
          <w:lang w:val="pt_PT" w:bidi="pt_PT"/>
        </w:rPr>
        <w:t xml:space="preserve">, que são os </w:t>
      </w:r>
      <w:r>
        <w:rPr>
          <w:b/>
          <w:lang w:val="pt_PT" w:bidi="pt_PT"/>
        </w:rPr>
        <w:t>ídolos</w:t>
      </w:r>
      <w:r>
        <w:rPr>
          <w:lang w:val="pt_PT" w:bidi="pt_PT"/>
        </w:rPr>
        <w:t xml:space="preserve"> que os danitas roubaram. Um ídolo é um objeto que as pessoas fazem para adorar um deus. Mica usava ídolos para adorar tanto Yahweh quanto outros falsos deuses. Para mais informações sobre deus e ídolo, consultem o Glossário Mestre. Usem as mesmas palavras ou frases para deuses, ídolo e imagem que vocês usaram em passagens anteriores.</w:t>
      </w:r>
    </w:p>
    <w:p>
      <w:pPr/>
      <w:r>
        <w:rPr>
          <w:lang w:val="pt_PT" w:bidi="pt_PT"/>
        </w:rPr>
      </w:r>
      <w:r>
        <w:rPr>
          <w:lang w:val="pt_PT" w:bidi="pt_PT"/>
        </w:rPr>
        <w:t xml:space="preserve">Mica também diz que os danitas levaram seu </w:t>
      </w:r>
      <w:r>
        <w:rPr>
          <w:b/>
          <w:lang w:val="pt_PT" w:bidi="pt_PT"/>
        </w:rPr>
        <w:t>sacerdote</w:t>
      </w:r>
      <w:r>
        <w:rPr>
          <w:lang w:val="pt_PT" w:bidi="pt_PT"/>
        </w:rPr>
        <w:t xml:space="preserve">. Um sacerdote é uma pessoa que serve a um deus. Um sacerdote apresenta ofertas e orações em nome de outras pessoas. Para mais informações sobre sacerdote, consultem o Glossário Mestre. Usem a mesma palavra ou frase para "sacerdote" que vocês usaram em passagens anteriores. </w:t>
      </w:r>
    </w:p>
    <w:p>
      <w:pPr/>
      <w:r>
        <w:rPr>
          <w:lang w:val="pt_PT" w:bidi="pt_PT"/>
        </w:rPr>
      </w:r>
      <w:r>
        <w:rPr>
          <w:lang w:val="pt_PT" w:bidi="pt_PT"/>
        </w:rPr>
        <w:t>Os danitas atacam Laís e matam as pessoas nessa cidade com espadas. Usem as mesmas palavras e frases para "</w:t>
      </w:r>
      <w:r>
        <w:rPr>
          <w:b/>
          <w:lang w:val="pt_PT" w:bidi="pt_PT"/>
        </w:rPr>
        <w:t>feri-los à espada</w:t>
      </w:r>
      <w:r>
        <w:rPr>
          <w:lang w:val="pt_PT" w:bidi="pt_PT"/>
        </w:rPr>
        <w:t>" que vocês usaram em passagens anteriores.</w:t>
      </w:r>
    </w:p>
    <w:p>
      <w:pPr/>
      <w:r>
        <w:rPr>
          <w:lang w:val="pt_PT" w:bidi="pt_PT"/>
        </w:rPr>
      </w:r>
      <w:r>
        <w:rPr>
          <w:lang w:val="pt_PT" w:bidi="pt_PT"/>
        </w:rPr>
        <w:t xml:space="preserve">Os danitas mudam o nome de sua cidade para Dã, em homenagem a Dã, filho de </w:t>
      </w:r>
      <w:r>
        <w:rPr>
          <w:b/>
          <w:lang w:val="pt_PT" w:bidi="pt_PT"/>
        </w:rPr>
        <w:t>Israel</w:t>
      </w:r>
      <w:r>
        <w:rPr>
          <w:lang w:val="pt_PT" w:bidi="pt_PT"/>
        </w:rPr>
        <w:t xml:space="preserve">. Israel é o nome que Deus deu a Jacó, e os descendentes de Jacó são os israelitas. Para mais informações sobre Israel, consulte o Glossário Mestre. Usem a mesma palavra ou frase para "Israel" que vocês usaram em passagens anteriores. </w:t>
      </w:r>
    </w:p>
    <w:p>
      <w:pPr/>
      <w:r>
        <w:rPr>
          <w:lang w:val="pt_PT" w:bidi="pt_PT"/>
        </w:rPr>
      </w:r>
      <w:r>
        <w:rPr>
          <w:lang w:val="pt_PT" w:bidi="pt_PT"/>
        </w:rPr>
        <w:t xml:space="preserve">Jônatas e seus descendentes continuam servindo como sacerdotes para os danitas até o tempo do </w:t>
      </w:r>
      <w:r>
        <w:rPr>
          <w:b/>
          <w:lang w:val="pt_PT" w:bidi="pt_PT"/>
        </w:rPr>
        <w:t>exílio</w:t>
      </w:r>
      <w:r>
        <w:rPr>
          <w:lang w:val="pt_PT" w:bidi="pt_PT"/>
        </w:rPr>
        <w:t xml:space="preserve"> ou do </w:t>
      </w:r>
      <w:r>
        <w:rPr>
          <w:b/>
          <w:lang w:val="pt_PT" w:bidi="pt_PT"/>
        </w:rPr>
        <w:t>cativeiro da terra</w:t>
      </w:r>
      <w:r>
        <w:rPr>
          <w:lang w:val="pt_PT" w:bidi="pt_PT"/>
        </w:rPr>
        <w:t>. Um exílio é um momento em que as pessoas são expulsas ou mantidas longe de sua própria terra. Foi quando os inimigos de Israel capturaram os israelitas e os levaram para longe de sua terra. Essa foi uma punição de Deus porque Israel não havia obedecido a Deus.</w:t>
      </w:r>
    </w:p>
    <w:p>
      <w:pPr/>
      <w:r>
        <w:rPr>
          <w:lang w:val="pt_PT" w:bidi="pt_PT"/>
        </w:rPr>
      </w:r>
      <w:r>
        <w:rPr>
          <w:lang w:val="pt_PT" w:bidi="pt_PT"/>
        </w:rPr>
        <w:t>Parem aqui e discutam em grupo qual palavra ou frase vocês usarão para exílio ou "cativeiro da terra". Se vocês já traduziram essa palavra em outro livro da Bíblia, usem a mesma palavra que vocês usaram lá. Pause este áudio aqui.</w:t>
      </w:r>
    </w:p>
    <w:p>
      <w:pPr/>
      <w:r>
        <w:rPr>
          <w:lang w:val="pt_PT" w:bidi="pt_PT"/>
        </w:rPr>
      </w:r>
      <w:r>
        <w:rPr>
          <w:lang w:val="pt_PT" w:bidi="pt_PT"/>
        </w:rPr>
        <w:t xml:space="preserve">Os danitas usaram o ídolo de Mica durante todo o tempo em que </w:t>
      </w:r>
      <w:r>
        <w:rPr>
          <w:b/>
          <w:lang w:val="pt_PT" w:bidi="pt_PT"/>
        </w:rPr>
        <w:t>casa de Deus</w:t>
      </w:r>
      <w:r>
        <w:rPr>
          <w:lang w:val="pt_PT" w:bidi="pt_PT"/>
        </w:rPr>
        <w:t xml:space="preserve"> ou o </w:t>
      </w:r>
      <w:r>
        <w:rPr>
          <w:b/>
          <w:lang w:val="pt_PT" w:bidi="pt_PT"/>
        </w:rPr>
        <w:t>tabernáculo</w:t>
      </w:r>
      <w:r>
        <w:rPr>
          <w:lang w:val="pt_PT" w:bidi="pt_PT"/>
        </w:rPr>
        <w:t>, esteve em Siló. O tabernáculo, que as pessoas muitas vezes chamavam de casa de Deus, é uma grande tenda que as pessoas moviam de um lugar para outro onde os antepassados judeus adoravam a Deus. Esse era um lugar onde os sacerdotes ofereciam sacrifícios em favor do povo.</w:t>
      </w:r>
    </w:p>
    <w:p>
      <w:pPr/>
      <w:r>
        <w:rPr>
          <w:lang w:val="pt_PT" w:bidi="pt_PT"/>
        </w:rPr>
      </w:r>
      <w:r>
        <w:rPr>
          <w:lang w:val="pt_PT" w:bidi="pt_PT"/>
        </w:rPr>
        <w:t>Parem aqui e discutam em grupo qual palavra ou frase vocês usarão para "casa de Deus" ou tabernáculo. Procurem a palavra tabernáculo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19:1–10</w:t>
      </w:r>
      <w:r>
        <w:rPr>
          <w:lang w:val="pt_PT" w:bidi="pt_PT"/>
        </w:rPr>
      </w:r>
    </w:p>
    <w:p>
      <w:pPr>
        <w:pStyle w:val="Heading3"/>
      </w:pPr>
      <w:r>
        <w:rPr>
          <w:lang w:val="pt_PT" w:bidi="pt_PT"/>
        </w:rPr>
        <w:t>Ouvir e Sentir</w:t>
      </w:r>
    </w:p>
    <w:p>
      <w:pPr/>
      <w:r>
        <w:rPr>
          <w:lang w:val="pt_PT" w:bidi="pt_PT"/>
        </w:rPr>
      </w:r>
      <w:r>
        <w:rPr>
          <w:lang w:val="pt_PT" w:bidi="pt_PT"/>
        </w:rPr>
        <w:t>Nesta etapa, ouçam Juízes 19.1–10 e guardem em seus corações.</w:t>
      </w:r>
    </w:p>
    <w:p>
      <w:pPr/>
      <w:r>
        <w:rPr>
          <w:lang w:val="pt_PT" w:bidi="pt_PT"/>
        </w:rPr>
      </w:r>
      <w:r>
        <w:rPr>
          <w:lang w:val="pt_PT" w:bidi="pt_PT"/>
        </w:rPr>
        <w:t>Ouçam uma versão em áudio de Juízes 19.1–10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19.1–10 na tradução mais fácil de entender.</w:t>
      </w:r>
    </w:p>
    <w:p>
      <w:pPr/>
      <w:r>
        <w:rPr>
          <w:lang w:val="pt_PT" w:bidi="pt_PT"/>
        </w:rPr>
      </w:r>
      <w:r>
        <w:rPr>
          <w:lang w:val="pt_PT" w:bidi="pt_PT"/>
        </w:rPr>
        <w:t>Pause este áudio aqui.</w:t>
      </w:r>
    </w:p>
    <w:p>
      <w:pPr/>
      <w:r>
        <w:rPr>
          <w:lang w:val="pt_PT" w:bidi="pt_PT"/>
        </w:rPr>
      </w:r>
      <w:r>
        <w:rPr>
          <w:lang w:val="pt_PT" w:bidi="pt_PT"/>
        </w:rPr>
        <w:t>Essa história é o início da segunda história no final do livro de Juízes. Isso vem depois da primeira história sobre Mica, o levita e os danitas. O escritor usa uma segunda história para nos contar sobre o caráter do povo de Israel. Yahweh deu muitas instruções a Israel sobre como viver e ter uma boa sociedade depois que os israelitas deixaram o Egito. Depois que Josué morreu, o povo de Israel não vive da maneira que Yahweh quer que viva, e isso coloca o povo de Israel em perigo. Sabemos por momentos posteriores no livro de Juízes que o evento nessa história ocorreu quando Fineias era o sumo sacerdote e depois que Josué morreu.</w:t>
      </w:r>
    </w:p>
    <w:p>
      <w:pPr/>
      <w:r>
        <w:rPr>
          <w:lang w:val="pt_PT" w:bidi="pt_PT"/>
        </w:rPr>
      </w:r>
      <w:r>
        <w:rPr>
          <w:lang w:val="pt_PT" w:bidi="pt_PT"/>
        </w:rPr>
        <w:t>O escritor da passagem começa quando diz que essa história vem do tempo dos juízes, antes de Israel ter um rei. Na época em que essa história se passa, o povo de Israel não tinha uma liderança eficaz centralizada em um único lugar ou em uma única pessoa. Embora o autor tenha escrito essa história depois que Israel teve reis, o autor quer lembrar a seu público que antes de Israel ter reis, foi um tempo difícil em Israel. Quando os reis começaram a governar, eles, a princípio, tornaram a vida melhor para os israelitas.</w:t>
      </w:r>
    </w:p>
    <w:p>
      <w:pPr/>
      <w:r>
        <w:rPr>
          <w:lang w:val="pt_PT" w:bidi="pt_PT"/>
        </w:rPr>
      </w:r>
      <w:r>
        <w:rPr>
          <w:lang w:val="pt_PT" w:bidi="pt_PT"/>
        </w:rPr>
        <w:t>Parem aqui e discutam essa pergunta em grupo: contem uma história de sua cultura sobre um período difícil em sua história. Pause este áudio aqui.</w:t>
      </w:r>
    </w:p>
    <w:p>
      <w:pPr/>
      <w:r>
        <w:rPr>
          <w:lang w:val="pt_PT" w:bidi="pt_PT"/>
        </w:rPr>
      </w:r>
      <w:r>
        <w:rPr>
          <w:lang w:val="pt_PT" w:bidi="pt_PT"/>
        </w:rPr>
        <w:t>Durante os tempos difíceis em que Israel não tinha rei, um homem levita, um israelita da tribo de Levi, vivia em Efraim. O homem levita não vivia em um povoado ou em uma cidade que Yahweh deu à tribo levita. O homem levita provavelmente vivia e dependia de uma família efraimita nas colinas, longe de um povoado ou de uma cidade. Vocês se lembrarão de que não é aqui que Yahweh ordenou que os levitas vivessem. O homem levita levou uma mulher para viver com ele. Não sabemos se a mulher queria ir viver com o homem levita. A mulher não é uma levita, mas vem da cidade de Belém, nas terras que Yahweh deu à tribo de Judá. A mulher provavelmente era da tribo de Judá. O homem levou a mulher como sua concubina. Uma concubina é uma mulher que vive com um homem em um relacionamento pleno, mas não tem o status pleno e as responsabilidades que uma esposa teria. A palavra concubina na língua original da história nos mostra que a mulher provavelmente era uma esposa de status ou posição mais baixa na família. Naquela época, era comum que os homens israelitas tivessem uma primeira esposa e uma esposa secundária ou outras esposas. O homem levita não deu à mulher de Belém a posição e a honra para ser a principal ou primeira esposa, mesmo que o homem levita pareça não ter uma primeira esposa em sua família.</w:t>
      </w:r>
    </w:p>
    <w:p>
      <w:pPr/>
      <w:r>
        <w:rPr>
          <w:lang w:val="pt_PT" w:bidi="pt_PT"/>
        </w:rPr>
      </w:r>
      <w:r>
        <w:rPr>
          <w:lang w:val="pt_PT" w:bidi="pt_PT"/>
        </w:rPr>
        <w:t>Parem aqui e discutam esta pergunta em grupo: em sua comunidade, uma mulher pode se juntar à família de um homem, mas não ser a esposa do homem? Se isso acontecer, qual é a posição da mulher na família? Contem uma história sobre uma mulher em sua cultura que vivia na família de um homem, mas não tinha o status pleno de uma esposa. Pause este áudio aqui.</w:t>
      </w:r>
    </w:p>
    <w:p>
      <w:pPr/>
      <w:r>
        <w:rPr>
          <w:lang w:val="pt_PT" w:bidi="pt_PT"/>
        </w:rPr>
      </w:r>
      <w:r>
        <w:rPr>
          <w:lang w:val="pt_PT" w:bidi="pt_PT"/>
        </w:rPr>
        <w:t>A mulher estava irada e infeliz no relacionamento. A história diz que a mulher quebrou o acordo que ela tinha com o homem levita. A mulher deixou o homem levita em Efraim e voltou para a casa de seus pais em Belém, em Judá. Algumas pessoas diriam que essa mulher foi infiel ao homem levita. No entanto, é improvável que a mulher tenha cometido adultério ou tido relações sexuais com outro homem. Se a mulher tivesse cometido adultério, a lei de Israel permitiria que o homem levita matasse a mulher. Mas a história diz que o homem levita queria que a mulher voltasse para casa.</w:t>
      </w:r>
    </w:p>
    <w:p>
      <w:pPr/>
      <w:r>
        <w:rPr>
          <w:lang w:val="pt_PT" w:bidi="pt_PT"/>
        </w:rPr>
      </w:r>
      <w:r>
        <w:rPr>
          <w:lang w:val="pt_PT" w:bidi="pt_PT"/>
        </w:rPr>
        <w:t>Parem aqui e olhem para um mapa das terras nessa história. Observem que a região montanhosa de Efraim fica ao norte de Belém em Judá e separada de Judá por uma terra pertencente à tribo de Benjamim. Pause este áudio aqui.</w:t>
      </w:r>
    </w:p>
    <w:p>
      <w:pPr/>
      <w:r>
        <w:rPr>
          <w:lang w:val="pt_PT" w:bidi="pt_PT"/>
        </w:rPr>
      </w:r>
      <w:r>
        <w:rPr>
          <w:lang w:val="pt_PT" w:bidi="pt_PT"/>
        </w:rPr>
        <w:t>O homem levita esperou quatro meses antes de ir atrás da mulher. Um mês é o período de tempo de uma lua nova até a próxima lua nova. Não sabemos por que o homem levita esperou tanto tempo para ir e tentar trazê-la de volta. O homem levita vai persuadir a mulher, usando palavras ou ações para tentar fazer com que ela mude como se sente e volte para casa. O homem levita quer mudar a maneira como a mulher se sente em seu coração sobre o homem levita. As pessoas israelitas pensavam no coração como a parte do corpo conectada aos sentimentos e ao amor de uma pessoa. O homem levita queria falar ao coração da mulher para mudar a maneira como a mulher se sentia em relação a ele.</w:t>
      </w:r>
    </w:p>
    <w:p>
      <w:pPr/>
      <w:r>
        <w:rPr>
          <w:lang w:val="pt_PT" w:bidi="pt_PT"/>
        </w:rPr>
      </w:r>
      <w:r>
        <w:rPr>
          <w:lang w:val="pt_PT" w:bidi="pt_PT"/>
        </w:rPr>
        <w:t>Parem aqui e discutam esta pergunta em grupo: quando alguém persuadiu vocês a mudar a maneira como pensavam ou se sentiam sobre algo ou alguém? O que eles fizeram ou disseram para ajudar vocês a mudar o que pensavam? Pause este áudio aqui.</w:t>
      </w:r>
    </w:p>
    <w:p>
      <w:pPr/>
      <w:r>
        <w:rPr>
          <w:lang w:val="pt_PT" w:bidi="pt_PT"/>
        </w:rPr>
      </w:r>
      <w:r>
        <w:rPr>
          <w:lang w:val="pt_PT" w:bidi="pt_PT"/>
        </w:rPr>
        <w:t>Quando o homem levita deixou Efraim, o homem levita levou seu servo, um jovem que trabalhava para ele, e dois burros, ou asnos. As pessoas usavam burros para carregar pertences e para montar neles.</w:t>
      </w:r>
    </w:p>
    <w:p>
      <w:pPr/>
      <w:r>
        <w:rPr>
          <w:lang w:val="pt_PT" w:bidi="pt_PT"/>
        </w:rPr>
      </w:r>
      <w:r>
        <w:rPr>
          <w:lang w:val="pt_PT" w:bidi="pt_PT"/>
        </w:rPr>
        <w:t>Parem aqui e olhem para uma imagem de um burro com uma sela sobre o dorso. Pause este áudio aqui.</w:t>
      </w:r>
    </w:p>
    <w:p>
      <w:pPr/>
      <w:r>
        <w:rPr>
          <w:lang w:val="pt_PT" w:bidi="pt_PT"/>
        </w:rPr>
      </w:r>
      <w:r>
        <w:rPr>
          <w:lang w:val="pt_PT" w:bidi="pt_PT"/>
        </w:rPr>
        <w:t>O homem levita viajou para Belém em Judá. A mulher levou o homem levita para a casa de seu pai, e o pai da mulher recebeu o homem levita em sua casa em Belém. O pai da mulher é o sogro do homem levita, isto é, o pai do homem levita por casamento. Como a história diz que o pai é o sogro do levita, sabemos que o pai e o levita consideram a mulher esposa do homem levita. A mulher está em um relacionamento formal com o homem levita. O pai da mulher deu ao homem levita comida, bebida e abrigo por três dias. O pai da mulher se comportou adequadamente com o homem levita que era convidado em sua casa. A boa recepção tanto da mulher quanto de seu pai mostra que tanto a mulher quanto seu pai queriam que o relacionamento entre a mulher e o homem levita melhorasse. O homem levita ficou na casa do pai da mulher por três dias.</w:t>
      </w:r>
    </w:p>
    <w:p>
      <w:pPr/>
      <w:r>
        <w:rPr>
          <w:lang w:val="pt_PT" w:bidi="pt_PT"/>
        </w:rPr>
      </w:r>
      <w:r>
        <w:rPr>
          <w:lang w:val="pt_PT" w:bidi="pt_PT"/>
        </w:rPr>
        <w:t>Parem aqui e discutam esta pergunta em grupo: como vocês recebem os genros que vêm para ficar em suas casas? Como as famílias podem demonstrar satisfação ou insatisfação com a visita? Pause este áudio aqui.</w:t>
      </w:r>
    </w:p>
    <w:p>
      <w:pPr/>
      <w:r>
        <w:rPr>
          <w:lang w:val="pt_PT" w:bidi="pt_PT"/>
        </w:rPr>
      </w:r>
      <w:r>
        <w:rPr>
          <w:lang w:val="pt_PT" w:bidi="pt_PT"/>
        </w:rPr>
        <w:t>Depois de quatro dias, a mulher concorda em ir para casa com o homem levita. O homem levita e a mulher decidem deixar Belém e se levantam cedo pela manhã para ir. O pai da mulher pede ao homem levita que fique e coma um pouco antes de o homem levita sair com a mulher. O pai da mulher fala sobre como o homem levita precisa de alimento para fortalecer o seu coração, ou para ajudar o homem levita a sentir-se bem e animado em seu coração. O pai da mulher quer que o homem levita se sinta bem e seja gentil com a família da mulher. O homem levita não sai. O homem levita se senta para fazer uma refeição com o pai. O pai da mulher então convida o homem levita a ficar mais uma noite e aproveitar o tempo em sua casa. Novamente, o pai da mulher diz que quer que o homem levita se sinta bem em seu coração, isto é, em relação ao que ele está sentindo. O homem levita se levanta para sair, mas o pai da mulher encoraja o homem levita a ficar mais uma noite. A mulher também fica por mais uma noite. Não sabemos por que o pai da mulher quer que o homem levita fique por mais tempo.</w:t>
      </w:r>
    </w:p>
    <w:p>
      <w:pPr/>
      <w:r>
        <w:rPr>
          <w:lang w:val="pt_PT" w:bidi="pt_PT"/>
        </w:rPr>
      </w:r>
      <w:r>
        <w:rPr>
          <w:lang w:val="pt_PT" w:bidi="pt_PT"/>
        </w:rPr>
        <w:t>Na manhã seguinte, o homem levita se prepara para viajar para casa e seu sogro convida o homem levita a ficar por mais tempo. O pai convida o homem levita a comer, para deixar a comida tornar seu corpo mais forte e a esperar até a tarde para sair. O pai e o homem levita compartilham outra refeição juntos. Depois da refeição, à tarde, o homem levita se prepara para sair com sua concubina e seu servo. O pai da concubina tenta persuadir o homem levita a ficar, porque já é tarde. O homem levita, a concubina e seu servo não podem viajar muito longe antes de precisarem parar para passar a noite. O pai da concubina quer que o homem levita fique por mais tempo, aproveite o tempo e depois comece a jornada na manhã seguinte.</w:t>
      </w:r>
    </w:p>
    <w:p>
      <w:pPr/>
      <w:r>
        <w:rPr>
          <w:lang w:val="pt_PT" w:bidi="pt_PT"/>
        </w:rPr>
      </w:r>
      <w:r>
        <w:rPr>
          <w:lang w:val="pt_PT" w:bidi="pt_PT"/>
        </w:rPr>
        <w:t>Parem aqui e discutam esta pergunta em grupo: quando vocês querem fazer uma longa viagem de mais de um dia, a que horas vocês se levantam e saem? Vocês já se atrasaram para sair em uma viagem, e isso causou algum problema? Como vocês se sentiram? Pause este áudio aqui.</w:t>
      </w:r>
    </w:p>
    <w:p>
      <w:pPr/>
      <w:r>
        <w:rPr>
          <w:lang w:val="pt_PT" w:bidi="pt_PT"/>
        </w:rPr>
      </w:r>
      <w:r>
        <w:rPr>
          <w:lang w:val="pt_PT" w:bidi="pt_PT"/>
        </w:rPr>
        <w:t>O homem levita não queria mais ficar. O homem levita deixou a casa de seu sogro na tarde do quinto dia. O homem levita viajou em direção à cidade de Jebus, também chamada de Jerusalém, com seus burros e sua concubina. O servo colocou selas nos burros para que as pessoas pudessem montar nos burros.</w:t>
      </w:r>
    </w:p>
    <w:p>
      <w:pPr/>
      <w:r>
        <w:rPr>
          <w:lang w:val="pt_PT" w:bidi="pt_PT"/>
        </w:rPr>
      </w:r>
      <w:r>
        <w:rPr>
          <w:lang w:val="pt_PT" w:bidi="pt_PT"/>
        </w:rPr>
        <w:t>Parem aqui e olhem para um mapa das terras nessa história novamente, se necessário. Observem como Belém e Jebus, ou Jerusalém, estão perto uma da outra.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19.1–10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Quando Israel não tinha rei, um homem levita vivia nas colinas de Efraim com uma mulher de Belém. Havia um problema no relacionamento entre a mulher e o homem levita, então a mulher saiu para ir à casa de sua família em Belém de Judá.</w:t>
      </w:r>
    </w:p>
    <w:p>
      <w:pPr/>
      <w:r>
        <w:rPr>
          <w:lang w:val="pt_PT" w:bidi="pt_PT"/>
        </w:rPr>
      </w:r>
      <w:r>
        <w:rPr>
          <w:b/>
          <w:lang w:val="pt_PT" w:bidi="pt_PT"/>
        </w:rPr>
        <w:t>Na segunda cena:</w:t>
      </w:r>
      <w:r>
        <w:rPr>
          <w:lang w:val="pt_PT" w:bidi="pt_PT"/>
        </w:rPr>
        <w:t xml:space="preserve"> Quatro meses depois, o homem levita foi para Belém para tentar trazer a mulher para casa. A mulher e seu pai receberam o homem levita em sua casa, e o homem levita ficou por três dias.</w:t>
      </w:r>
    </w:p>
    <w:p>
      <w:pPr/>
      <w:r>
        <w:rPr>
          <w:lang w:val="pt_PT" w:bidi="pt_PT"/>
        </w:rPr>
      </w:r>
      <w:r>
        <w:rPr>
          <w:b/>
          <w:lang w:val="pt_PT" w:bidi="pt_PT"/>
        </w:rPr>
        <w:t>Na terceira cena</w:t>
      </w:r>
      <w:r>
        <w:rPr>
          <w:lang w:val="pt_PT" w:bidi="pt_PT"/>
        </w:rPr>
        <w:t>: No quarto dia, o homem levita e a mulher tentaram sair, mas o pai persuadiu o homem levita a ficar por mais um dia.</w:t>
      </w:r>
    </w:p>
    <w:p>
      <w:pPr/>
      <w:r>
        <w:rPr>
          <w:lang w:val="pt_PT" w:bidi="pt_PT"/>
        </w:rPr>
      </w:r>
      <w:r>
        <w:rPr>
          <w:b/>
          <w:lang w:val="pt_PT" w:bidi="pt_PT"/>
        </w:rPr>
        <w:t>Na quarta cena:</w:t>
      </w:r>
      <w:r>
        <w:rPr>
          <w:lang w:val="pt_PT" w:bidi="pt_PT"/>
        </w:rPr>
        <w:t xml:space="preserve"> No quinto dia, o homem levita tentou sair novamente, mas o pai persuadiu o homem levita a ficar para outra refeição.</w:t>
      </w:r>
    </w:p>
    <w:p>
      <w:pPr/>
      <w:r>
        <w:rPr>
          <w:lang w:val="pt_PT" w:bidi="pt_PT"/>
        </w:rPr>
      </w:r>
      <w:r>
        <w:rPr>
          <w:b/>
          <w:lang w:val="pt_PT" w:bidi="pt_PT"/>
        </w:rPr>
        <w:t>Na quinta cena:</w:t>
      </w:r>
      <w:r>
        <w:rPr>
          <w:lang w:val="pt_PT" w:bidi="pt_PT"/>
        </w:rPr>
        <w:t xml:space="preserve"> Na tarde do quinto dia, o homem levita decidiu sair com sua mulher e seu servo. O pai queria que o homem levita ficasse, mas o levita e sua mulher saíram e viajaram em direção a Jebus, ou Jerusalém.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levita</w:t>
      </w:r>
    </w:p>
    <w:p>
      <w:pPr>
        <w:pStyle w:val="ListBullet"/>
        <w:spacing w:line="240" w:lineRule="auto"/>
        <w:ind w:left="720"/>
      </w:pPr>
      <w:r>
        <w:rPr>
          <w:lang w:val="pt_PT" w:bidi="pt_PT"/>
        </w:rPr>
      </w:r>
      <w:r>
        <w:rPr>
          <w:lang w:val="pt_PT" w:bidi="pt_PT"/>
        </w:rPr>
        <w:t>A mulher, que é a concubina do homem levita</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E o pai da mulher.</w:t>
      </w:r>
    </w:p>
    <w:p>
      <w:pPr/>
      <w:r>
        <w:rPr>
          <w:lang w:val="pt_PT" w:bidi="pt_PT"/>
        </w:rPr>
      </w:r>
      <w:r>
        <w:rPr>
          <w:lang w:val="pt_PT" w:bidi="pt_PT"/>
        </w:rPr>
        <w:t>Em grupo, prestem atenção às partes do cenário da passagem:</w:t>
      </w:r>
    </w:p>
    <w:p>
      <w:pPr/>
      <w:r>
        <w:rPr>
          <w:lang w:val="pt_PT" w:bidi="pt_PT"/>
        </w:rPr>
      </w:r>
      <w:r>
        <w:rPr>
          <w:lang w:val="pt_PT" w:bidi="pt_PT"/>
        </w:rPr>
        <w:t>Embora essa história seja escrita depois do tempo dos juízes em Israel, o narrador nos diz que essa história acontece durante um tempo no passado antes de Israel ter um rei. Vocês se lembrarão de que a história antes dessa começou de uma maneira semelhante.</w:t>
      </w:r>
    </w:p>
    <w:p>
      <w:pPr/>
      <w:r>
        <w:rPr>
          <w:lang w:val="pt_PT" w:bidi="pt_PT"/>
        </w:rPr>
      </w:r>
      <w:r>
        <w:rPr>
          <w:lang w:val="pt_PT" w:bidi="pt_PT"/>
        </w:rPr>
        <w:t>Parem aqui e discutam esta pergunta em grupo: pensem novamente na história que vocês contaram na etapa dois sobre um período difícil na história de vocês. Como você começou a história? O início de sua história deu uma ideia clara de quando a história aconteceu? Quais são algumas frases iniciais de outras histórias que vocês conhecem e que indicam quando essas histórias aconteceram? Pause este áudio aqui.</w:t>
      </w:r>
    </w:p>
    <w:p>
      <w:pPr/>
      <w:r>
        <w:rPr>
          <w:lang w:val="pt_PT" w:bidi="pt_PT"/>
        </w:rPr>
      </w:r>
      <w:r>
        <w:rPr>
          <w:lang w:val="pt_PT" w:bidi="pt_PT"/>
        </w:rPr>
        <w:t>A história começa quando nos conta sobre um homem levita que vive na região montanhosa de Efraim. O homem levou uma mulher de Belém, em Judá, para viver com ele como esposa, mas o homem não dá a essa mulher a honra que um homem normalmente dá a uma primeira esposa nessa cultura.</w:t>
      </w:r>
    </w:p>
    <w:p>
      <w:pPr/>
      <w:r>
        <w:rPr>
          <w:lang w:val="pt_PT" w:bidi="pt_PT"/>
        </w:rPr>
      </w:r>
      <w:r>
        <w:rPr>
          <w:lang w:val="pt_PT" w:bidi="pt_PT"/>
        </w:rPr>
        <w:t>Parem aqui e olhem para um mapa das terras nessa história, se necessário. Pause este áudio aqui.</w:t>
      </w:r>
    </w:p>
    <w:p>
      <w:pPr/>
      <w:r>
        <w:rPr>
          <w:lang w:val="pt_PT" w:bidi="pt_PT"/>
        </w:rPr>
      </w:r>
      <w:r>
        <w:rPr>
          <w:lang w:val="pt_PT" w:bidi="pt_PT"/>
        </w:rPr>
        <w:t>A mulher e o homem levita tinham um problema em seu relacionamento. A história descreve a mulher como infiel ao homem levita. Em outras palavras, a mulher deixou o homem levita e voltou para a casa de sua família, a casa de seu pai, em Belém de Judá.</w:t>
      </w:r>
    </w:p>
    <w:p>
      <w:pPr/>
      <w:r>
        <w:rPr>
          <w:lang w:val="pt_PT" w:bidi="pt_PT"/>
        </w:rPr>
      </w:r>
      <w:r>
        <w:rPr>
          <w:lang w:val="pt_PT" w:bidi="pt_PT"/>
        </w:rPr>
        <w:t>Parem aqui e discutam esta pergunta em grupo: como vocês descreveriam uma mulher que deixou seu marido? Nesse caso, a mulher não necessariamente havia tido relações sexuais com outro homem. Essa mulher deixou seu marido por outras razões. Pause este áudio aqui.</w:t>
      </w:r>
    </w:p>
    <w:p>
      <w:pPr/>
      <w:r>
        <w:rPr>
          <w:lang w:val="pt_PT" w:bidi="pt_PT"/>
        </w:rPr>
      </w:r>
      <w:r>
        <w:rPr>
          <w:lang w:val="pt_PT" w:bidi="pt_PT"/>
        </w:rPr>
        <w:t>A mulher estava de volta na casa de seu pai em Belém por quatro meses antes de o homem levita decidir ir atrás dela. Quatro meses significam que houve quatro luas novas desde o momento em que a mulher deixou o homem levita e quando o homem foi para Belém. O homem levita quer persuadir a mulher a voltar e mudar a maneira como o coração da mulher se sente em relação ao homem levita. Essa é a primeira menção na história de uma pessoa que tenta mudar o coração, ou os sentimentos, de outra pessoa. O homem levita teria levado alguns dias para viajar de Efraim para Belém. O servo viajou com o homem levita para Belém. O levita levou dois burros consigo. O homem levita foi para Belém para falar gentilmente com a mulher e fazê-la voltar para a casa deles em Efraim.</w:t>
      </w:r>
    </w:p>
    <w:p>
      <w:pPr/>
      <w:r>
        <w:rPr>
          <w:lang w:val="pt_PT" w:bidi="pt_PT"/>
        </w:rPr>
      </w:r>
      <w:r>
        <w:rPr>
          <w:lang w:val="pt_PT" w:bidi="pt_PT"/>
        </w:rPr>
        <w:t>Quando o levita chegou a Belém, a mulher que era a concubina do levita encontrou o homem levita. A mulher convidou o homem levita para a casa de sua família. O pai da mulher vivia na casa da família. O pai da mulher estava feliz por ter o homem levita em sua casa e queria que o homem levita ficasse em sua casa em Belém. O pai da mulher fala com o homem levita para fazer o homem levita ficar. O pai da mulher deixou o homem levita confortável e deu a ele comida, bebida e um lugar para dormir. O homem levita ficou com o pai da mulher em Belém por três dias.</w:t>
      </w:r>
    </w:p>
    <w:p>
      <w:pPr/>
      <w:r>
        <w:rPr>
          <w:lang w:val="pt_PT" w:bidi="pt_PT"/>
        </w:rPr>
      </w:r>
      <w:r>
        <w:rPr>
          <w:lang w:val="pt_PT" w:bidi="pt_PT"/>
        </w:rPr>
        <w:t>Parem aqui e discutam esta pergunta em grupo: contem uma história sobre uma vez em que alguém ofereceu a vocês comida, ou um lugar para dormir, mas vocês não queriam realmente ficar nesse lugar. O que a pessoa ou as pessoas disseram para tentar fazer você ficar e aceitar a comida ou o lugar para dormir? Pause este áudio aqui.</w:t>
      </w:r>
    </w:p>
    <w:p>
      <w:pPr/>
      <w:r>
        <w:rPr>
          <w:lang w:val="pt_PT" w:bidi="pt_PT"/>
        </w:rPr>
      </w:r>
      <w:r>
        <w:rPr>
          <w:lang w:val="pt_PT" w:bidi="pt_PT"/>
        </w:rPr>
        <w:t>Depois de três dias, na manhã do quarto dia, o homem levita, a mulher e o servo do homem se prepararam para deixar a casa do pai. O homem levita e a mulher levantaram cedo pela manhã para que houvesse tempo suficiente no dia para viajar de volta em direção a Efraim.</w:t>
      </w:r>
    </w:p>
    <w:p>
      <w:pPr/>
      <w:r>
        <w:rPr>
          <w:lang w:val="pt_PT" w:bidi="pt_PT"/>
        </w:rPr>
      </w:r>
      <w:r>
        <w:rPr>
          <w:lang w:val="pt_PT" w:bidi="pt_PT"/>
        </w:rPr>
        <w:t>O pai da mulher falou com seu genro, o homem levita. O pai da mulher queria impedir que o homem levita saísse. O pai da mulher ofereceu ao homem levita algo para comer antes de o homem levita começar sua jornada. O pai da mulher queria que o homem levita se sentisse bem em seu coração em relação à família da mulher. O pai e o homem levita comeram juntos. Depois que o homem levita comeu, o pai da mulher falou com o homem levita para encorajá-lo a ficar por mais uma noite. Quando o levita tentou sair novamente mais tarde naquele dia, o pai da mulher queria que o levita ficasse por mais tempo, então ele persuadiu ou convenceu o homem levita a ficar por mais uma noite. Novamente, o pai da mulher queria que o homem levita se sentisse bem em seu coração. Aqui, a história repete a ideia de como uma pessoa quer mudar a maneira como outra pessoa se sente em seu coração em relação a outra pessoa.</w:t>
      </w:r>
    </w:p>
    <w:p>
      <w:pPr/>
      <w:r>
        <w:rPr>
          <w:lang w:val="pt_PT" w:bidi="pt_PT"/>
        </w:rPr>
      </w:r>
      <w:r>
        <w:rPr>
          <w:lang w:val="pt_PT" w:bidi="pt_PT"/>
        </w:rPr>
        <w:t>Pare aqui e faça esta atividade em grupo: escolha alguém para ser o homem levita e outra pessoa para ser o pai da mulher. Encenem como o homem levita tenta sair três vezes no quarto dia, mas o pai da mulher persuade o levita a ficar e comer, e então a ficar por mais uma noite. Pause este áudio aqui.</w:t>
      </w:r>
    </w:p>
    <w:p>
      <w:pPr/>
      <w:r>
        <w:rPr>
          <w:lang w:val="pt_PT" w:bidi="pt_PT"/>
        </w:rPr>
      </w:r>
      <w:r>
        <w:rPr>
          <w:lang w:val="pt_PT" w:bidi="pt_PT"/>
        </w:rPr>
        <w:t>No quinto dia, pela manhã, o homem levita tentou sair novamente. O pai da mulher novamente tentou impedir o homem levita. O pai da mulher queria que o homem levita esperasse e saísse mais tarde naquele dia, à tarde. O homem levita ficou e comeu com o pai da mulher. À tarde, o homem levita, a mulher e o servo dos levitas se prepararam para sair. Novamente, o pai da mulher tentou impedir o homem levita. O pai da mulher disse que estava tarde para começar uma viagem. Desta vez, o pai da mulher não persuadiu o homem levita a ficar, e o homem levita decidiu sair. O homem levita, o servo, os burros e a mulher viajaram em direção a Jebus, que também é conhecida como Jerusalém. O narrador menciona os burros na história antes da concubina. O narrador nos mostra que a mulher é menos importante do que os burros. A cidade de Jebus fica na terra de Benjamim, e fica perto da fronteira entre a terra de Judá e a terra de Benjamim. Jebus fica ao norte de Belém.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19.1–10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levita</w:t>
      </w:r>
    </w:p>
    <w:p>
      <w:pPr>
        <w:pStyle w:val="ListBullet"/>
        <w:spacing w:line="240" w:lineRule="auto"/>
        <w:ind w:left="720"/>
      </w:pPr>
      <w:r>
        <w:rPr>
          <w:lang w:val="pt_PT" w:bidi="pt_PT"/>
        </w:rPr>
      </w:r>
      <w:r>
        <w:rPr>
          <w:lang w:val="pt_PT" w:bidi="pt_PT"/>
        </w:rPr>
        <w:t>A mulher, que é a concubina do homem levita</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E o pai da mulher.</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Quando Israel não tinha rei, um homem levita vivia nas colinas de Efraim com uma mulher de Belém.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Havia um problema no relacionamento entre a mulher e o homem levita, então a mulher saiu para ir à casa de sua família em Belém de Judá.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a mulher, a concubina: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de quatro meses, o homem levita partiu com seu servo para tentar fazer a mulher voltar de Belém.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servo: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Belém, o homem levita foi encontrado pela mulher e levado para a casa de sua família. O pai da mulher recebeu o homem levita e o persuadiu a ficar em casa.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a concubina: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pai da mulher: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que ele ficou por três dias, o homem levita, a mulher e o servo tentaram sair no quarto dia. O pai da mulher encorajou o levita a ficar por mais tempo, a fazer uma refeição e então a ficar por mais uma noite.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servo: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 quinto dia, o homem levita tenta sair novamente. O pai da mulher persuade o homem levita a ficar para mais uma refeição e até a tarde. O pai da mulher quer que o homem levita fique por mais tempo, mas o homem levita, a mulher e o servo saem e viajam em direção a Jebus.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pai da mulher: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a mulher: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19.1–10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Na época da história, </w:t>
      </w:r>
      <w:r>
        <w:rPr>
          <w:b/>
          <w:lang w:val="pt_PT" w:bidi="pt_PT"/>
        </w:rPr>
        <w:t>Israel</w:t>
      </w:r>
      <w:r>
        <w:rPr>
          <w:lang w:val="pt_PT" w:bidi="pt_PT"/>
        </w:rPr>
        <w:t xml:space="preserve"> não tinha um </w:t>
      </w:r>
      <w:r>
        <w:rPr>
          <w:b/>
          <w:lang w:val="pt_PT" w:bidi="pt_PT"/>
        </w:rPr>
        <w:t>rei</w:t>
      </w:r>
      <w:r>
        <w:rPr>
          <w:lang w:val="pt_PT" w:bidi="pt_PT"/>
        </w:rPr>
        <w:t>. Usem a mesma palavra ou frase para Israel e rei que vocês usaram em passagens anteriores. Para mais informações sobre Israel e rei, consultem o Glossário Mestre.</w:t>
      </w:r>
    </w:p>
    <w:p>
      <w:pPr/>
      <w:r>
        <w:rPr>
          <w:lang w:val="pt_PT" w:bidi="pt_PT"/>
        </w:rPr>
      </w:r>
      <w:r>
        <w:rPr>
          <w:lang w:val="pt_PT" w:bidi="pt_PT"/>
        </w:rPr>
        <w:t xml:space="preserve">O homem </w:t>
      </w:r>
      <w:r>
        <w:rPr>
          <w:b/>
          <w:lang w:val="pt_PT" w:bidi="pt_PT"/>
        </w:rPr>
        <w:t>levita</w:t>
      </w:r>
      <w:r>
        <w:rPr>
          <w:lang w:val="pt_PT" w:bidi="pt_PT"/>
        </w:rPr>
        <w:t xml:space="preserve"> morava temporariamente, ou vivia em uma parte </w:t>
      </w:r>
      <w:r>
        <w:rPr>
          <w:b/>
          <w:lang w:val="pt_PT" w:bidi="pt_PT"/>
        </w:rPr>
        <w:t>remota</w:t>
      </w:r>
      <w:r>
        <w:rPr>
          <w:lang w:val="pt_PT" w:bidi="pt_PT"/>
        </w:rPr>
        <w:t xml:space="preserve"> da região montanhosa de Efraim. Um lugar remoto é um lugar longe dos lugares onde muitas pessoas vivem. Usem a mesma palavra para levita que vocês usaram em passagens anteriores, e consultem levita no Glossário Mestre para mais informações.</w:t>
      </w:r>
    </w:p>
    <w:p>
      <w:pPr/>
      <w:r>
        <w:rPr>
          <w:lang w:val="pt_PT" w:bidi="pt_PT"/>
        </w:rPr>
      </w:r>
      <w:r>
        <w:rPr>
          <w:lang w:val="pt_PT" w:bidi="pt_PT"/>
        </w:rPr>
        <w:t>Parem aqui e discutam em grupo qual palavra ou frase vocês usarão para remoto. Se vocês já traduziram essa palavra em outro livro da Bíblia, usem a mesma palavra que vocês usaram lá. Pause este áudio aqui.</w:t>
      </w:r>
    </w:p>
    <w:p>
      <w:pPr/>
      <w:r>
        <w:rPr>
          <w:lang w:val="pt_PT" w:bidi="pt_PT"/>
        </w:rPr>
      </w:r>
      <w:r>
        <w:rPr>
          <w:lang w:val="pt_PT" w:bidi="pt_PT"/>
        </w:rPr>
        <w:t xml:space="preserve">O homem levita levou uma </w:t>
      </w:r>
      <w:r>
        <w:rPr>
          <w:b/>
          <w:lang w:val="pt_PT" w:bidi="pt_PT"/>
        </w:rPr>
        <w:t>concubina</w:t>
      </w:r>
      <w:r>
        <w:rPr>
          <w:lang w:val="pt_PT" w:bidi="pt_PT"/>
        </w:rPr>
        <w:t xml:space="preserve"> de </w:t>
      </w:r>
      <w:r>
        <w:rPr>
          <w:b/>
          <w:lang w:val="pt_PT" w:bidi="pt_PT"/>
        </w:rPr>
        <w:t>Belém</w:t>
      </w:r>
      <w:r>
        <w:rPr>
          <w:lang w:val="pt_PT" w:bidi="pt_PT"/>
        </w:rPr>
        <w:t xml:space="preserve"> em Judá. Uma concubina é uma mulher que vive com um homem em um relacionamento conjugal, mas não tem o status completo e as responsabilidades que uma esposa tem. Usem a mesma palavra ou frase para concubina que vocês usaram em passagens anteriores. Para mais informações sobre Belém, consultem o Glossário Mestre.</w:t>
      </w:r>
    </w:p>
    <w:p>
      <w:pPr/>
      <w:r>
        <w:rPr>
          <w:lang w:val="pt_PT" w:bidi="pt_PT"/>
        </w:rPr>
      </w:r>
      <w:r>
        <w:rPr>
          <w:lang w:val="pt_PT" w:bidi="pt_PT"/>
        </w:rPr>
        <w:t xml:space="preserve">A concubina foi </w:t>
      </w:r>
      <w:r>
        <w:rPr>
          <w:b/>
          <w:lang w:val="pt_PT" w:bidi="pt_PT"/>
        </w:rPr>
        <w:t>infiel</w:t>
      </w:r>
      <w:r>
        <w:rPr>
          <w:lang w:val="pt_PT" w:bidi="pt_PT"/>
        </w:rPr>
        <w:t xml:space="preserve"> ao homem levita. A mulher detestava fortemente o homem levita. A mulher não se comportou corretamente com o homem levita e quebrou o acordo entre ela mesma e o homem levita.</w:t>
      </w:r>
    </w:p>
    <w:p>
      <w:pPr/>
      <w:r>
        <w:rPr>
          <w:lang w:val="pt_PT" w:bidi="pt_PT"/>
        </w:rPr>
      </w:r>
      <w:r>
        <w:rPr>
          <w:lang w:val="pt_PT" w:bidi="pt_PT"/>
        </w:rPr>
        <w:t>Parem aqui e discutam em grupo qual palavra ou frase vocês usarão para infiel. Se vocês já traduziram essa palavra em outro livro da Bíblia, usem a mesma palavra que vocês usaram lá. Pause este áudio aqui.</w:t>
      </w:r>
    </w:p>
    <w:p>
      <w:pPr/>
      <w:r>
        <w:rPr>
          <w:lang w:val="pt_PT" w:bidi="pt_PT"/>
        </w:rPr>
      </w:r>
      <w:r>
        <w:rPr>
          <w:lang w:val="pt_PT" w:bidi="pt_PT"/>
        </w:rPr>
        <w:t xml:space="preserve">Nessa história, o homem levita é chamado de </w:t>
      </w:r>
      <w:r>
        <w:rPr>
          <w:b/>
          <w:lang w:val="pt_PT" w:bidi="pt_PT"/>
        </w:rPr>
        <w:t>genro</w:t>
      </w:r>
      <w:r>
        <w:rPr>
          <w:lang w:val="pt_PT" w:bidi="pt_PT"/>
        </w:rPr>
        <w:t xml:space="preserve"> do pai, porque ele era casado com a filha do pai. O pai é chamado de </w:t>
      </w:r>
      <w:r>
        <w:rPr>
          <w:b/>
          <w:lang w:val="pt_PT" w:bidi="pt_PT"/>
        </w:rPr>
        <w:t>sogro</w:t>
      </w:r>
      <w:r>
        <w:rPr>
          <w:lang w:val="pt_PT" w:bidi="pt_PT"/>
        </w:rPr>
        <w:t xml:space="preserve"> do homem levita, porque a filha do pai é casada com o homem levita.</w:t>
      </w:r>
    </w:p>
    <w:p>
      <w:pPr/>
      <w:r>
        <w:rPr>
          <w:lang w:val="pt_PT" w:bidi="pt_PT"/>
        </w:rPr>
      </w:r>
      <w:r>
        <w:rPr>
          <w:lang w:val="pt_PT" w:bidi="pt_PT"/>
        </w:rPr>
        <w:t>Parem aqui e discutam em grupo quais palavras ou frases vocês usarão para genro e sogro. Pause este áudio aqui.</w:t>
      </w:r>
    </w:p>
    <w:p>
      <w:pPr/>
      <w:r>
        <w:rPr>
          <w:lang w:val="pt_PT" w:bidi="pt_PT"/>
        </w:rPr>
      </w:r>
      <w:r>
        <w:rPr>
          <w:lang w:val="pt_PT" w:bidi="pt_PT"/>
        </w:rPr>
        <w:t xml:space="preserve">O homem levita esperou quatro </w:t>
      </w:r>
      <w:r>
        <w:rPr>
          <w:b/>
          <w:lang w:val="pt_PT" w:bidi="pt_PT"/>
        </w:rPr>
        <w:t>meses</w:t>
      </w:r>
      <w:r>
        <w:rPr>
          <w:lang w:val="pt_PT" w:bidi="pt_PT"/>
        </w:rPr>
        <w:t xml:space="preserve"> antes de viajar para sua concubina em Belém. Um mês é o período de tempo de uma lua nova até a próxima lua nova.</w:t>
      </w:r>
    </w:p>
    <w:p>
      <w:pPr/>
      <w:r>
        <w:rPr>
          <w:lang w:val="pt_PT" w:bidi="pt_PT"/>
        </w:rPr>
      </w:r>
      <w:r>
        <w:rPr>
          <w:lang w:val="pt_PT" w:bidi="pt_PT"/>
        </w:rPr>
        <w:t>Parem aqui e discutam em grupo qual palavra ou frase vocês usarão para "meses". Se vocês já traduziram essa palavra em outro livro da Bíblia, usem a mesma palavra que vocês usaram lá. Pause este áudio aqui.</w:t>
      </w:r>
    </w:p>
    <w:p>
      <w:pPr/>
      <w:r>
        <w:rPr>
          <w:lang w:val="pt_PT" w:bidi="pt_PT"/>
        </w:rPr>
      </w:r>
      <w:r>
        <w:rPr>
          <w:lang w:val="pt_PT" w:bidi="pt_PT"/>
        </w:rPr>
        <w:t xml:space="preserve">O homem levita viajou para Belém com seu </w:t>
      </w:r>
      <w:r>
        <w:rPr>
          <w:b/>
          <w:lang w:val="pt_PT" w:bidi="pt_PT"/>
        </w:rPr>
        <w:t>servo</w:t>
      </w:r>
      <w:r>
        <w:rPr>
          <w:lang w:val="pt_PT" w:bidi="pt_PT"/>
        </w:rPr>
        <w:t>. Usem a mesma palavra ou frase para “servo” que vocês usaram em passagens anteriores. Para mais informações sobre servo, consultem o Glossário Mestre.</w:t>
      </w:r>
    </w:p>
    <w:p>
      <w:pPr/>
      <w:r>
        <w:rPr>
          <w:lang w:val="pt_PT" w:bidi="pt_PT"/>
        </w:rPr>
      </w:r>
      <w:r>
        <w:rPr>
          <w:lang w:val="pt_PT" w:bidi="pt_PT"/>
        </w:rPr>
        <w:t xml:space="preserve">O homem levita viajou com dois </w:t>
      </w:r>
      <w:r>
        <w:rPr>
          <w:b/>
          <w:lang w:val="pt_PT" w:bidi="pt_PT"/>
        </w:rPr>
        <w:t>burros</w:t>
      </w:r>
      <w:r>
        <w:rPr>
          <w:lang w:val="pt_PT" w:bidi="pt_PT"/>
        </w:rPr>
        <w:t>. Usem a mesma palavra ou frase para burros que vocês usaram em passagens anteriores. Para mais informações sobre burros,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19:11–21</w:t>
      </w:r>
      <w:r>
        <w:rPr>
          <w:lang w:val="pt_PT" w:bidi="pt_PT"/>
        </w:rPr>
      </w:r>
    </w:p>
    <w:p>
      <w:pPr>
        <w:pStyle w:val="Heading3"/>
      </w:pPr>
      <w:r>
        <w:rPr>
          <w:lang w:val="pt_PT" w:bidi="pt_PT"/>
        </w:rPr>
        <w:t>Ouvir e Sentir</w:t>
      </w:r>
    </w:p>
    <w:p>
      <w:pPr/>
      <w:r>
        <w:rPr>
          <w:lang w:val="pt_PT" w:bidi="pt_PT"/>
        </w:rPr>
      </w:r>
      <w:r>
        <w:rPr>
          <w:lang w:val="pt_PT" w:bidi="pt_PT"/>
        </w:rPr>
        <w:t>Nesta etapa, ouçam Juízes 19.11–21 e guardem em seus corações.</w:t>
      </w:r>
    </w:p>
    <w:p>
      <w:pPr/>
      <w:r>
        <w:rPr>
          <w:lang w:val="pt_PT" w:bidi="pt_PT"/>
        </w:rPr>
      </w:r>
      <w:r>
        <w:rPr>
          <w:lang w:val="pt_PT" w:bidi="pt_PT"/>
        </w:rPr>
        <w:t>Ouçam uma versão em áudio de Juízes 19.11–21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19.11–21 na tradução mais fácil de entender.</w:t>
      </w:r>
    </w:p>
    <w:p>
      <w:pPr/>
      <w:r>
        <w:rPr>
          <w:lang w:val="pt_PT" w:bidi="pt_PT"/>
        </w:rPr>
      </w:r>
      <w:r>
        <w:rPr>
          <w:lang w:val="pt_PT" w:bidi="pt_PT"/>
        </w:rPr>
        <w:t>Pause este áudio aqui.</w:t>
      </w:r>
    </w:p>
    <w:p>
      <w:pPr/>
      <w:r>
        <w:rPr>
          <w:lang w:val="pt_PT" w:bidi="pt_PT"/>
        </w:rPr>
      </w:r>
      <w:r>
        <w:rPr>
          <w:lang w:val="pt_PT" w:bidi="pt_PT"/>
        </w:rPr>
        <w:t>Essa passagem continua a história do homem levita que viajou com sua concubina, uma mulher que é como uma esposa para ele. Vocês se lembrarão de que o homem levita foi para Belém, em Judá, para falar com sua concubina depois que a concubina deixou o homem levita em sua casa em Efraim. Em Belém, o pai da concubina deu as boas-vindas ao homem levita e queria que o homem levita e a concubina vivessem juntos novamente. O pai da concubina queria que o homem levita ficasse por mais tempo em Belém, mas o homem levita queria ir para casa. O homem levita deixou Belém à tarde com seu servo, burros e concubina. Eles viajaram em direção à cidade de Jebus, que mais tarde é chamada de Jerusalém.</w:t>
      </w:r>
    </w:p>
    <w:p>
      <w:pPr/>
      <w:r>
        <w:rPr>
          <w:lang w:val="pt_PT" w:bidi="pt_PT"/>
        </w:rPr>
      </w:r>
      <w:r>
        <w:rPr>
          <w:lang w:val="pt_PT" w:bidi="pt_PT"/>
        </w:rPr>
        <w:t>Parem aqui e olhem para um mapa que mostra Belém, Jebus, Ramá, Gibeá e Efraim. Pause este áudio aqui.</w:t>
      </w:r>
    </w:p>
    <w:p>
      <w:pPr/>
      <w:r>
        <w:rPr>
          <w:lang w:val="pt_PT" w:bidi="pt_PT"/>
        </w:rPr>
      </w:r>
      <w:r>
        <w:rPr>
          <w:lang w:val="pt_PT" w:bidi="pt_PT"/>
        </w:rPr>
        <w:t>O homem levita com seu servo e com sua concubina viajou por cerca de duas horas de Belém até chegar perto de Jebus, no final da tarde. O grupo não queria viajar depois do pôr do sol porque estaria escuro e possivelmente perigoso. O servo do homem levita queria parar e dormir em Jebus. Vocês podem se lembrar de passagens anteriores que o povo jebuseu possuía e vivia em Jebus. Na época dessa história, as pessoas da tribo de Benjamim, os benjamitas, viviam na terra ao redor de Jebus. Josué derrotou o rei de Jebus, e os homens de Judá atacaram Jebus, mas os benjamitas não fizeram todos os jebuseus saírem. Muitos anos depois, as pessoas mudaram o nome da cidade de Jebus para Jerusalém. O homem levita na história não queria dormir em uma cidade de pessoas que não eram israelitas. Os jebuseus e os israelitas não tinham um bom relacionamento.</w:t>
      </w:r>
    </w:p>
    <w:p>
      <w:pPr/>
      <w:r>
        <w:rPr>
          <w:lang w:val="pt_PT" w:bidi="pt_PT"/>
        </w:rPr>
      </w:r>
      <w:r>
        <w:rPr>
          <w:lang w:val="pt_PT" w:bidi="pt_PT"/>
        </w:rPr>
        <w:t>O homem levita decidiu continuar viajando um pouco mais até as cidades de Gibeá ou Ramá. Gibeá e Ramá estão a cerca de 2,5 horas de caminhada de Jebus. As cidades de Gibeá e Ramá ficam a cerca de uma hora de caminhada uma da outra, com Gibeá de um lado do vale e Ramá do outro lado. Os benjamitas possuíam e viviam em Gibeá e Ramá. O grupo viajou para Gibeá enquanto o sol estava prestes a se pôr.</w:t>
      </w:r>
    </w:p>
    <w:p>
      <w:pPr/>
      <w:r>
        <w:rPr>
          <w:lang w:val="pt_PT" w:bidi="pt_PT"/>
        </w:rPr>
      </w:r>
      <w:r>
        <w:rPr>
          <w:lang w:val="pt_PT" w:bidi="pt_PT"/>
        </w:rPr>
        <w:t>Parem aqui e discutam esta pergunta em grupo: contem uma história de um momento em que vocês precisaram descansar em uma viagem e um lugar foi melhor ou mais seguro para descansar do que outro. Pause este áudio aqui.</w:t>
      </w:r>
    </w:p>
    <w:p>
      <w:pPr/>
      <w:r>
        <w:rPr>
          <w:lang w:val="pt_PT" w:bidi="pt_PT"/>
        </w:rPr>
      </w:r>
      <w:r>
        <w:rPr>
          <w:lang w:val="pt_PT" w:bidi="pt_PT"/>
        </w:rPr>
        <w:t>Os viajantes pararam em Gibeá para passar a noite. Quando os viajantes chegaram, eles não foram recebidos pelas pessoas da cidade. Os viajantes se sentaram em uma parte aberta da cidade em um espaço onde as pessoas de Gibeá podiam vê-los. O homem levita esperava que o povo de Gibeá oferecesse a ele comida e um lugar para ficar. As tribos israelitas deveriam sustentar a tribo levita e oferecer hospitalidade aos viajantes israelitas.</w:t>
      </w:r>
    </w:p>
    <w:p>
      <w:pPr/>
      <w:r>
        <w:rPr>
          <w:lang w:val="pt_PT" w:bidi="pt_PT"/>
        </w:rPr>
      </w:r>
      <w:r>
        <w:rPr>
          <w:lang w:val="pt_PT" w:bidi="pt_PT"/>
        </w:rPr>
        <w:t>Parem aqui e discutam esta pergunta em grupo: Descrevam a forma de sua aldeia, vila ou cidade uns para os outros. Onde as pessoas se reúnem para se encontrar? Como se chama a região? A região está do lado de dentro ou do lado de fora? Pause este áudio aqui.</w:t>
      </w:r>
    </w:p>
    <w:p>
      <w:pPr/>
      <w:r>
        <w:rPr>
          <w:lang w:val="pt_PT" w:bidi="pt_PT"/>
        </w:rPr>
      </w:r>
      <w:r>
        <w:rPr>
          <w:lang w:val="pt_PT" w:bidi="pt_PT"/>
        </w:rPr>
        <w:t>Ninguém ofereceu aos viajantes um lugar para dormir. Essa não é a maneira como os israelitas normalmente tratariam outros israelitas que viajavam. Normalmente, as pessoas da cidade dariam aos viajantes um lugar para dormir, além de comida e bebida.</w:t>
      </w:r>
    </w:p>
    <w:p>
      <w:pPr/>
      <w:r>
        <w:rPr>
          <w:lang w:val="pt_PT" w:bidi="pt_PT"/>
        </w:rPr>
      </w:r>
      <w:r>
        <w:rPr>
          <w:lang w:val="pt_PT" w:bidi="pt_PT"/>
        </w:rPr>
        <w:t>Parem aqui e discutam esta pergunta em grupo: como as pessoas em sua comunidade tratam os viajantes que chegam em sua comunidade? Há lugares específicos para os viajantes ficarem? Os viajantes comem sua própria comida, ou a comunidade oferece comida aos viajantes? Pause este áudio aqui.</w:t>
      </w:r>
    </w:p>
    <w:p>
      <w:pPr/>
      <w:r>
        <w:rPr>
          <w:lang w:val="pt_PT" w:bidi="pt_PT"/>
        </w:rPr>
      </w:r>
      <w:r>
        <w:rPr>
          <w:lang w:val="pt_PT" w:bidi="pt_PT"/>
        </w:rPr>
        <w:t>A história nos conta sobre um homem idoso que vivia em Gibeá, mas que não era um benjamita. O homem idoso era um efraimita, nascido nas colinas de Efraim. O homem levita estava viajando para casa, na região montanhosa de Efraim. O homem idoso vivia em Gibeá, mas ele não fazia totalmente parte da comunidade. O povo de Gibeá tratava o homem idoso como uma pessoa estrangeira na cidade. O homem idoso trabalhava nos campos fora de Gibeá, mas ele provavelmente não possuía a terra.</w:t>
      </w:r>
    </w:p>
    <w:p>
      <w:pPr/>
      <w:r>
        <w:rPr>
          <w:lang w:val="pt_PT" w:bidi="pt_PT"/>
        </w:rPr>
      </w:r>
      <w:r>
        <w:rPr>
          <w:lang w:val="pt_PT" w:bidi="pt_PT"/>
        </w:rPr>
        <w:t>Parem aqui e discutam esta pergunta em grupo: quem, se houver alguém, em sua comunidade trabalha cultivando alimentos na terra ao redor de sua casa? Essas pessoas possuem a terra ou trabalham para outras pessoas? Pause este áudio aqui.</w:t>
      </w:r>
    </w:p>
    <w:p>
      <w:pPr/>
      <w:r>
        <w:rPr>
          <w:lang w:val="pt_PT" w:bidi="pt_PT"/>
        </w:rPr>
      </w:r>
      <w:r>
        <w:rPr>
          <w:lang w:val="pt_PT" w:bidi="pt_PT"/>
        </w:rPr>
        <w:t>O homem idoso viu o homem levita e perguntou ao levita para onde ele estava indo e de onde havia vindo. O homem idoso falou apenas com o homem levita. O homem idoso não achava que o servo e a mulher fossem importantes.</w:t>
      </w:r>
    </w:p>
    <w:p>
      <w:pPr/>
      <w:r>
        <w:rPr>
          <w:lang w:val="pt_PT" w:bidi="pt_PT"/>
        </w:rPr>
      </w:r>
      <w:r>
        <w:rPr>
          <w:lang w:val="pt_PT" w:bidi="pt_PT"/>
        </w:rPr>
        <w:t>O homem levita disse ao homem idoso que o grupo de viajantes estava a caminho de Belém de volta para a casa do homem levita em uma área remota da região montanhosa de Efraim. O homem levita diz que ele esteve em Belém de Judá. O homem levita fala sobre ir para a casa de Yahweh, que geralmente é outro nome para o tabernáculo, ou o lugar onde os israelitas adoram e oferecem sacrifícios a Yahweh. O levita provavelmente não irá para o tabernáculo. O homem levita pode querer dizer que ele viaja para servir a Yahweh como levita e quer que o homem idoso saiba o quanto ele serve a Yahweh. O homem levita diz que ele é diferente do povo de Gibeá. O homem é um levita, não um benjamita, e é por isso que o povo de Gibeá não ofereceu abrigo ou comida para a noite. O homem levita, seu servo e sua concubina são estranhos para o povo de Gibeá, e o povo de Gibeá não recebe estranhos.</w:t>
      </w:r>
    </w:p>
    <w:p>
      <w:pPr/>
      <w:r>
        <w:rPr>
          <w:lang w:val="pt_PT" w:bidi="pt_PT"/>
        </w:rPr>
      </w:r>
      <w:r>
        <w:rPr>
          <w:lang w:val="pt_PT" w:bidi="pt_PT"/>
        </w:rPr>
        <w:t>O homem levita se refere a todo o grupo de viajantes como servos do homem idoso. O homem idoso pode decidir o que acontece com os viajantes, assim como um senhor decide o que acontece com um servo. O grupo está à mercê do homem idoso, e o homem idoso pode escolher se os viajantes têm um lugar para ficar ou devem dormir do lado de fora. O homem levita diz ao homem idoso que os viajantes têm palha e forragem para os burros. Palha é o conjunto de talos do trigo ou da cevada. As pessoas usam palha para fazer uma cama para os animais. A forragem é alimento para animais. A forragem para burros pode ser grama seca e outras plantas ou grãos.</w:t>
      </w:r>
    </w:p>
    <w:p>
      <w:pPr/>
      <w:r>
        <w:rPr>
          <w:lang w:val="pt_PT" w:bidi="pt_PT"/>
        </w:rPr>
      </w:r>
      <w:r>
        <w:rPr>
          <w:lang w:val="pt_PT" w:bidi="pt_PT"/>
        </w:rPr>
        <w:t>Parem aqui e, em grupo, olhem para uma imagem de palha em que os animais dormem. Pause este áudio aqui.</w:t>
      </w:r>
    </w:p>
    <w:p>
      <w:pPr/>
      <w:r>
        <w:rPr>
          <w:lang w:val="pt_PT" w:bidi="pt_PT"/>
        </w:rPr>
      </w:r>
      <w:r>
        <w:rPr>
          <w:lang w:val="pt_PT" w:bidi="pt_PT"/>
        </w:rPr>
        <w:t>Parem aqui e, em grupo, olhem para uma imagem de grama seca e de grãos que os animais comem como alimento. Pause este áudio aqui.</w:t>
      </w:r>
    </w:p>
    <w:p>
      <w:pPr/>
      <w:r>
        <w:rPr>
          <w:lang w:val="pt_PT" w:bidi="pt_PT"/>
        </w:rPr>
      </w:r>
      <w:r>
        <w:rPr>
          <w:lang w:val="pt_PT" w:bidi="pt_PT"/>
        </w:rPr>
        <w:t>Parem aqui e, em grupo, olhem para uma imagem de um burro. Pause este áudio aqui.</w:t>
      </w:r>
    </w:p>
    <w:p>
      <w:pPr/>
      <w:r>
        <w:rPr>
          <w:lang w:val="pt_PT" w:bidi="pt_PT"/>
        </w:rPr>
      </w:r>
      <w:r>
        <w:rPr>
          <w:lang w:val="pt_PT" w:bidi="pt_PT"/>
        </w:rPr>
        <w:t>O homem levita também diz ao homem idoso que os viajantes têm comida, pão e vinho suficientes para se alimentarem. O pão é um alimento que as pessoas tipicamente fazem de trigo moído e que pode ser achatado ou crescer com fermento. O vinho é uma bebida que as pessoas tipicamente fazem com suco de uva fermentado. O vinho contém álcool. O homem idoso não terá que usar sua comida para cuidar dos viajantes se o homem idoso deixar os viajantes ficarem em sua casa.</w:t>
      </w:r>
    </w:p>
    <w:p>
      <w:pPr/>
      <w:r>
        <w:rPr>
          <w:lang w:val="pt_PT" w:bidi="pt_PT"/>
        </w:rPr>
      </w:r>
      <w:r>
        <w:rPr>
          <w:lang w:val="pt_PT" w:bidi="pt_PT"/>
        </w:rPr>
        <w:t>Pare aqui e, em grupo, olhem para uma imagem de pão. Pause este áudio aqui.</w:t>
      </w:r>
    </w:p>
    <w:p>
      <w:pPr/>
      <w:r>
        <w:rPr>
          <w:lang w:val="pt_PT" w:bidi="pt_PT"/>
        </w:rPr>
      </w:r>
      <w:r>
        <w:rPr>
          <w:lang w:val="pt_PT" w:bidi="pt_PT"/>
        </w:rPr>
        <w:t>Pare aqui e olhe para uma imagem de vinho como um grupo. Pause este áudio aqui.</w:t>
      </w:r>
    </w:p>
    <w:p>
      <w:pPr/>
      <w:r>
        <w:rPr>
          <w:lang w:val="pt_PT" w:bidi="pt_PT"/>
        </w:rPr>
      </w:r>
      <w:r>
        <w:rPr>
          <w:lang w:val="pt_PT" w:bidi="pt_PT"/>
        </w:rPr>
        <w:t>O homem idoso cumprimenta o homem levita e deseja paz ao homem levita. Essa é uma maneira tradicional pela qual os israelitas cumprimentam uns aos outros. Isso mostra que o homem idoso acolhe os viajantes em sua casa. O homem idoso mostra boa hospitalidade e fornece tudo o que os viajantes precisam. O homem idoso não quer que os viajantes passem a noite do lado de fora na área aberta. Não sabemos se o homem idoso estava preocupado com o povo de Gibeá ou se ele apenas não queria que os viajantes dormissem do lado de fora.</w:t>
      </w:r>
    </w:p>
    <w:p>
      <w:pPr/>
      <w:r>
        <w:rPr>
          <w:lang w:val="pt_PT" w:bidi="pt_PT"/>
        </w:rPr>
      </w:r>
      <w:r>
        <w:rPr>
          <w:lang w:val="pt_PT" w:bidi="pt_PT"/>
        </w:rPr>
        <w:t>Parem aqui e discutam esta pergunta em grupo: de que maneiras tradicionais as pessoas cumprimentam outras pessoas em sua comunidade? Quais são as diferentes saudações para pessoas da família e para aquelas que você ainda não conhece? Pause este áudio aqui.</w:t>
      </w:r>
    </w:p>
    <w:p>
      <w:pPr/>
      <w:r>
        <w:rPr>
          <w:lang w:val="pt_PT" w:bidi="pt_PT"/>
        </w:rPr>
      </w:r>
      <w:r>
        <w:rPr>
          <w:lang w:val="pt_PT" w:bidi="pt_PT"/>
        </w:rPr>
        <w:t>O homem idoso levou o homem levita para sua casa em Gibeá. O homem idoso deu comida para os burros comerem. O servo e a concubina também foram para a casa do homem idoso. Todos os viajantes lavaram os pés, comeram alimentos e beberam. Era normal que as pessoas lavassem seus pés quando entravam em uma casa. O chão estava empoeirado e os pés estavam sujos. As pessoas forneciam água para lavar os pés para dar as boas-vindas aos visitantes na casa. Uma pessoa que não lavava os pés era rude e ofensiva.</w:t>
      </w:r>
    </w:p>
    <w:p>
      <w:pPr/>
      <w:r>
        <w:rPr>
          <w:lang w:val="pt_PT" w:bidi="pt_PT"/>
        </w:rPr>
      </w:r>
      <w:r>
        <w:rPr>
          <w:lang w:val="pt_PT" w:bidi="pt_PT"/>
        </w:rPr>
        <w:t>Parem aqui e discutam esta pergunta em grupo: conversem sobre quando vocês entram em uma casa. Quais roupas vocês tiram ou que parte do corpo de vocês lavam para ajudar a manter a casa limpa? Isso é algo particular da sua família, ou é algo que todos em sua comunidade fazem?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19.11–21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 homem levita, o servo, os burros e a concubina se aproximam de Jebus. O servo quer parar e dormir em Jebus, mas o homem levita quer dormir na cidade israelita de Gibeá.</w:t>
      </w:r>
    </w:p>
    <w:p>
      <w:pPr/>
      <w:r>
        <w:rPr>
          <w:lang w:val="pt_PT" w:bidi="pt_PT"/>
        </w:rPr>
      </w:r>
      <w:r>
        <w:rPr>
          <w:b/>
          <w:lang w:val="pt_PT" w:bidi="pt_PT"/>
        </w:rPr>
        <w:t>Na segunda cena:</w:t>
      </w:r>
      <w:r>
        <w:rPr>
          <w:lang w:val="pt_PT" w:bidi="pt_PT"/>
        </w:rPr>
        <w:t xml:space="preserve"> Ao pôr do sol, os viajantes chegam a Gibeá. Os viajantes vão para o espaço aberto onde as pessoas se encontram, e os viajantes se sentam. Os viajantes não têm abrigo.</w:t>
      </w:r>
    </w:p>
    <w:p>
      <w:pPr/>
      <w:r>
        <w:rPr>
          <w:lang w:val="pt_PT" w:bidi="pt_PT"/>
        </w:rPr>
      </w:r>
      <w:r>
        <w:rPr>
          <w:b/>
          <w:lang w:val="pt_PT" w:bidi="pt_PT"/>
        </w:rPr>
        <w:t>Na terceira cena:</w:t>
      </w:r>
      <w:r>
        <w:rPr>
          <w:lang w:val="pt_PT" w:bidi="pt_PT"/>
        </w:rPr>
        <w:t xml:space="preserve"> Um homem idoso de Efraim que vive em Gibeá encontra os viajantes e pergunta ao homem levita para onde o homem levita vai e de onde veio. O homem levita conta ao homem idoso sobre a jornada de Efraim para Belém e o retorno em direção a Efraim. O homem levita diz que ele e os outros viajantes precisam de um lugar para passar a noite e que os viajantes podem fornecer tudo o que eles precisam para comer. O homem idoso acolhe os viajantes. O homem idoso não quer que os viajantes durmam ao relento.</w:t>
      </w:r>
    </w:p>
    <w:p>
      <w:pPr/>
      <w:r>
        <w:rPr>
          <w:lang w:val="pt_PT" w:bidi="pt_PT"/>
        </w:rPr>
      </w:r>
      <w:r>
        <w:rPr>
          <w:b/>
          <w:lang w:val="pt_PT" w:bidi="pt_PT"/>
        </w:rPr>
        <w:t>Na quarta cena</w:t>
      </w:r>
      <w:r>
        <w:rPr>
          <w:lang w:val="pt_PT" w:bidi="pt_PT"/>
        </w:rPr>
        <w:t>: O homem idoso leva os viajantes para sua casa, alimenta os burros e deixa todos confortáveis.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levita</w:t>
      </w:r>
    </w:p>
    <w:p>
      <w:pPr>
        <w:pStyle w:val="ListBullet"/>
        <w:spacing w:line="240" w:lineRule="auto"/>
        <w:ind w:left="720"/>
      </w:pPr>
      <w:r>
        <w:rPr>
          <w:lang w:val="pt_PT" w:bidi="pt_PT"/>
        </w:rPr>
      </w:r>
      <w:r>
        <w:rPr>
          <w:lang w:val="pt_PT" w:bidi="pt_PT"/>
        </w:rPr>
        <w:t>O servo do homem levita</w:t>
      </w:r>
    </w:p>
    <w:p>
      <w:pPr>
        <w:pStyle w:val="ListBullet"/>
        <w:spacing w:line="240" w:lineRule="auto"/>
        <w:ind w:left="720"/>
      </w:pPr>
      <w:r>
        <w:rPr>
          <w:lang w:val="pt_PT" w:bidi="pt_PT"/>
        </w:rPr>
      </w:r>
      <w:r>
        <w:rPr>
          <w:lang w:val="pt_PT" w:bidi="pt_PT"/>
        </w:rPr>
        <w:t>A mulher, que é a concubina do homem levita</w:t>
      </w:r>
    </w:p>
    <w:p>
      <w:pPr>
        <w:pStyle w:val="ListBullet"/>
        <w:spacing w:line="240" w:lineRule="auto"/>
        <w:ind w:left="720"/>
      </w:pPr>
      <w:r>
        <w:rPr>
          <w:lang w:val="pt_PT" w:bidi="pt_PT"/>
        </w:rPr>
      </w:r>
      <w:r>
        <w:rPr>
          <w:lang w:val="pt_PT" w:bidi="pt_PT"/>
        </w:rPr>
        <w:t>O povo de Gibeá</w:t>
      </w:r>
    </w:p>
    <w:p>
      <w:pPr>
        <w:pStyle w:val="ListBullet"/>
        <w:spacing w:line="240" w:lineRule="auto"/>
        <w:ind w:left="720"/>
      </w:pPr>
      <w:r>
        <w:rPr>
          <w:lang w:val="pt_PT" w:bidi="pt_PT"/>
        </w:rPr>
      </w:r>
      <w:r>
        <w:rPr>
          <w:lang w:val="pt_PT" w:bidi="pt_PT"/>
        </w:rPr>
        <w:t>O homem idoso</w:t>
      </w:r>
    </w:p>
    <w:p>
      <w:pPr>
        <w:pStyle w:val="ListBullet"/>
        <w:spacing w:line="240" w:lineRule="auto"/>
        <w:ind w:left="720"/>
      </w:pPr>
      <w:r>
        <w:rPr>
          <w:lang w:val="pt_PT" w:bidi="pt_PT"/>
        </w:rPr>
      </w:r>
      <w:r>
        <w:rPr>
          <w:lang w:val="pt_PT" w:bidi="pt_PT"/>
        </w:rPr>
        <w:t>E os burros.</w:t>
      </w:r>
    </w:p>
    <w:p>
      <w:pPr/>
      <w:r>
        <w:rPr>
          <w:lang w:val="pt_PT" w:bidi="pt_PT"/>
        </w:rPr>
      </w:r>
      <w:r>
        <w:rPr>
          <w:lang w:val="pt_PT" w:bidi="pt_PT"/>
        </w:rPr>
        <w:t>Em grupo, prestem atenção às partes do cenário da passagem:</w:t>
      </w:r>
    </w:p>
    <w:p>
      <w:pPr/>
      <w:r>
        <w:rPr>
          <w:lang w:val="pt_PT" w:bidi="pt_PT"/>
        </w:rPr>
      </w:r>
      <w:r>
        <w:rPr>
          <w:lang w:val="pt_PT" w:bidi="pt_PT"/>
        </w:rPr>
        <w:t>O homem levita, seu servo, a concubina e os burros viajam à tarde. Sabemos pela história anterior que os viajantes não começaram suas viagens até o período da tarde. Já é fim de tarde quando o grupo se aproxima de Jebus. Os viajantes não vão para a cidade de Jebus. Os viajantes passam pela cidade de Jebus e viajam para o norte, até Gibeá. Os viajantes chegam a Gibeá ao pôr do sol. Os viajantes caminham pela cidade de Gibeá em direção a um espaço aberto na cidade, às vezes chamado de praça da vila ou da cidade. Uma praça de uma cidade ou vila é uma área grande e livre em uma cidade ou vila onde as pessoas podem se reunir ou comprar e vender coisas. O espaço aberto e livre pode ser de qualquer formato, não apenas um quadrado. Enquanto os viajantes estão sentados no espaço aberto, a noite chega e começa a ficar escuro.</w:t>
      </w:r>
    </w:p>
    <w:p>
      <w:pPr/>
      <w:r>
        <w:rPr>
          <w:lang w:val="pt_PT" w:bidi="pt_PT"/>
        </w:rPr>
      </w:r>
      <w:r>
        <w:rPr>
          <w:lang w:val="pt_PT" w:bidi="pt_PT"/>
        </w:rPr>
        <w:t>Parem aqui e discutam esta pergunta em grupo: como vocês se sentiriam se chegassem a uma cidade estranha ao pôr do sol sem ter onde ficar? Para onde vocês iriam para tentar encontrar um lugar para ficar? Pause este áudio aqui.</w:t>
      </w:r>
    </w:p>
    <w:p>
      <w:pPr/>
      <w:r>
        <w:rPr>
          <w:lang w:val="pt_PT" w:bidi="pt_PT"/>
        </w:rPr>
      </w:r>
      <w:r>
        <w:rPr>
          <w:lang w:val="pt_PT" w:bidi="pt_PT"/>
        </w:rPr>
        <w:t>Enquanto os viajantes estão sentados no espaço aberto, um homem idoso vem dos campos fora de Gibeá e caminha pela cidade em direção à sua casa. Enquanto o homem caminha por Gibeá, ele caminha pelo espaço aberto e vê os viajantes.</w:t>
      </w:r>
    </w:p>
    <w:p>
      <w:pPr/>
      <w:r>
        <w:rPr>
          <w:lang w:val="pt_PT" w:bidi="pt_PT"/>
        </w:rPr>
      </w:r>
      <w:r>
        <w:rPr>
          <w:lang w:val="pt_PT" w:bidi="pt_PT"/>
        </w:rPr>
        <w:t>Parem aqui e discutam esta pergunta em grupo: se sua comunidade cultiva alimentos ao redor de sua cidade, vila ou aldeia, onde estão os campos e a que distância estão? Pause este áudio aqui.</w:t>
      </w:r>
    </w:p>
    <w:p>
      <w:pPr/>
      <w:r>
        <w:rPr>
          <w:lang w:val="pt_PT" w:bidi="pt_PT"/>
        </w:rPr>
      </w:r>
      <w:r>
        <w:rPr>
          <w:lang w:val="pt_PT" w:bidi="pt_PT"/>
        </w:rPr>
        <w:t>O narrador nos dá algumas informações extras sobre o homem idoso. O homem idoso é de Efraim e é parte da tribo de Efraim. As pessoas de Gibeá são da tribo de Benjamim. O narrador quer mostrar que o homem idoso é diferente do povo de Gibeá e se comporta de forma diferente.</w:t>
      </w:r>
    </w:p>
    <w:p>
      <w:pPr/>
      <w:r>
        <w:rPr>
          <w:lang w:val="pt_PT" w:bidi="pt_PT"/>
        </w:rPr>
      </w:r>
      <w:r>
        <w:rPr>
          <w:lang w:val="pt_PT" w:bidi="pt_PT"/>
        </w:rPr>
        <w:t>Parem aqui e discutam esta pergunta em grupo: como vocês falariam sobre informações extras do passado de alguém no meio de uma história? Pause este áudio aqui.</w:t>
      </w:r>
    </w:p>
    <w:p>
      <w:pPr/>
      <w:r>
        <w:rPr>
          <w:lang w:val="pt_PT" w:bidi="pt_PT"/>
        </w:rPr>
      </w:r>
      <w:r>
        <w:rPr>
          <w:lang w:val="pt_PT" w:bidi="pt_PT"/>
        </w:rPr>
        <w:t>O homem idoso para e fala com o homem levita. O homem idoso não fala com as pessoas como um grupo. O homem levita conta ao homem idoso sobre a viagem deles.</w:t>
      </w:r>
    </w:p>
    <w:p>
      <w:pPr/>
      <w:r>
        <w:rPr>
          <w:lang w:val="pt_PT" w:bidi="pt_PT"/>
        </w:rPr>
      </w:r>
      <w:r>
        <w:rPr>
          <w:lang w:val="pt_PT" w:bidi="pt_PT"/>
        </w:rPr>
        <w:t>Parem aqui e façam esta atividade em grupo: desenhem em um pedaço de papel ou no chão os lugares que aparecem na história. Usem círculos ou pedras para mostrar as cidades. Então desenhem linhas para mostrar as viagens das colinas de Efraim para Belém, e então de Belém, passando por Jebus até Gibeá, no caminho de volta para as colinas de Efraim. Pause este áudio aqui.</w:t>
      </w:r>
    </w:p>
    <w:p>
      <w:pPr/>
      <w:r>
        <w:rPr>
          <w:lang w:val="pt_PT" w:bidi="pt_PT"/>
        </w:rPr>
      </w:r>
      <w:r>
        <w:rPr>
          <w:lang w:val="pt_PT" w:bidi="pt_PT"/>
        </w:rPr>
        <w:t>O homem levita diz que eles não têm nenhum lugar para dormir naquela noite. Essa é a noite que começou quando os viajantes entraram em Gibeá. O homem levita tem toda a comida e bebida que ele e os outros viajantes precisam, mas o levita não tem abrigo. Ninguém em Gibeá ofereceu abrigo aos viajantes durante a noite.</w:t>
      </w:r>
    </w:p>
    <w:p>
      <w:pPr/>
      <w:r>
        <w:rPr>
          <w:lang w:val="pt_PT" w:bidi="pt_PT"/>
        </w:rPr>
      </w:r>
      <w:r>
        <w:rPr>
          <w:lang w:val="pt_PT" w:bidi="pt_PT"/>
        </w:rPr>
        <w:t>O homem idoso cumprimenta o homem levita da maneira apropriada e oferece aos viajantes um lugar para ficar. O homem idoso não quer que os viajantes durmam do lado de fora no espaço aberto. Os viajantes vão com o homem idoso para a casa do homem idoso. O homem idoso dá aos viajantes tudo o que eles precisam, o que inclui comida para os burros. Os viajantes lavam a sujeira de seus pés. Quando os viajantes estão limpos, eles comem e bebem.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19.11–21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levita</w:t>
      </w:r>
    </w:p>
    <w:p>
      <w:pPr>
        <w:pStyle w:val="ListBullet"/>
        <w:spacing w:line="240" w:lineRule="auto"/>
        <w:ind w:left="720"/>
      </w:pPr>
      <w:r>
        <w:rPr>
          <w:lang w:val="pt_PT" w:bidi="pt_PT"/>
        </w:rPr>
      </w:r>
      <w:r>
        <w:rPr>
          <w:lang w:val="pt_PT" w:bidi="pt_PT"/>
        </w:rPr>
        <w:t>O servo do homem levita</w:t>
      </w:r>
    </w:p>
    <w:p>
      <w:pPr>
        <w:pStyle w:val="ListBullet"/>
        <w:spacing w:line="240" w:lineRule="auto"/>
        <w:ind w:left="720"/>
      </w:pPr>
      <w:r>
        <w:rPr>
          <w:lang w:val="pt_PT" w:bidi="pt_PT"/>
        </w:rPr>
      </w:r>
      <w:r>
        <w:rPr>
          <w:lang w:val="pt_PT" w:bidi="pt_PT"/>
        </w:rPr>
        <w:t>A mulher, que é a concubina do homem levita</w:t>
      </w:r>
    </w:p>
    <w:p>
      <w:pPr>
        <w:pStyle w:val="ListBullet"/>
        <w:spacing w:line="240" w:lineRule="auto"/>
        <w:ind w:left="720"/>
      </w:pPr>
      <w:r>
        <w:rPr>
          <w:lang w:val="pt_PT" w:bidi="pt_PT"/>
        </w:rPr>
      </w:r>
      <w:r>
        <w:rPr>
          <w:lang w:val="pt_PT" w:bidi="pt_PT"/>
        </w:rPr>
        <w:t>O povo de Gibeá</w:t>
      </w:r>
    </w:p>
    <w:p>
      <w:pPr>
        <w:pStyle w:val="ListBullet"/>
        <w:spacing w:line="240" w:lineRule="auto"/>
        <w:ind w:left="720"/>
      </w:pPr>
      <w:r>
        <w:rPr>
          <w:lang w:val="pt_PT" w:bidi="pt_PT"/>
        </w:rPr>
      </w:r>
      <w:r>
        <w:rPr>
          <w:lang w:val="pt_PT" w:bidi="pt_PT"/>
        </w:rPr>
        <w:t>O homem idoso</w:t>
      </w:r>
    </w:p>
    <w:p>
      <w:pPr>
        <w:pStyle w:val="ListBullet"/>
        <w:spacing w:line="240" w:lineRule="auto"/>
        <w:ind w:left="720"/>
      </w:pPr>
      <w:r>
        <w:rPr>
          <w:lang w:val="pt_PT" w:bidi="pt_PT"/>
        </w:rPr>
      </w:r>
      <w:r>
        <w:rPr>
          <w:lang w:val="pt_PT" w:bidi="pt_PT"/>
        </w:rPr>
        <w:t>E os burros.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homem levita, seu servo e sua concubina viajaram com dois burros até se aproximarem de Jebus. O servo pediu ao homem levita que parasse em Jebus para ficar durante a noite. O homem levita não queria ficar em Jebus. O homem levita queria ficar em uma cidade israelita.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servo: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viajantes chegaram a Gibeá ao pôr do sol e foram para o espaço aberto.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a mulher: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Um homem idoso volta para casa, vindo dos campos fora de Gibeá, e vê os viajantes. O homem idoso pergunta aos viajantes para onde eles vão e de onde vieram. O homem levita conta ao homem idoso sobre a viagem do levita.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idoso: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homem idoso diz ao homem levita que o homem levita e os outros viajantes podem ficar na casa do homem idoso. O homem idoso dará aos viajantes tudo o que eles precisam. O homem idoso não quer que os viajantes durmam do lado de fora na área aberta.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idoso: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homem idoso levou os viajantes para sua casa. O homem idoso alimentou os burros. Os viajantes lavaram os pés dos viajantes e comeram e beberam a comida do homem idoso.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idoso: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19.11–21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homem levita, seu </w:t>
      </w:r>
      <w:r>
        <w:rPr>
          <w:b/>
          <w:lang w:val="pt_PT" w:bidi="pt_PT"/>
        </w:rPr>
        <w:t>servo</w:t>
      </w:r>
      <w:r>
        <w:rPr>
          <w:lang w:val="pt_PT" w:bidi="pt_PT"/>
        </w:rPr>
        <w:t xml:space="preserve">, sua </w:t>
      </w:r>
      <w:r>
        <w:rPr>
          <w:b/>
          <w:lang w:val="pt_PT" w:bidi="pt_PT"/>
        </w:rPr>
        <w:t>concubina</w:t>
      </w:r>
      <w:r>
        <w:rPr>
          <w:lang w:val="pt_PT" w:bidi="pt_PT"/>
        </w:rPr>
        <w:t xml:space="preserve"> e seus burros viajaram para o norte, saindo de Belém, e chegaram perto da cidade de Jebus. Traduzam concubina e servo da mesma maneira que vocês traduziram antes, e para mais informações sobre servo, consultem o Glossário Mestre.</w:t>
      </w:r>
    </w:p>
    <w:p>
      <w:pPr/>
      <w:r>
        <w:rPr>
          <w:lang w:val="pt_PT" w:bidi="pt_PT"/>
        </w:rPr>
      </w:r>
      <w:r>
        <w:rPr>
          <w:lang w:val="pt_PT" w:bidi="pt_PT"/>
        </w:rPr>
        <w:t xml:space="preserve">O servo queria parar, mas o homem levita, seu </w:t>
      </w:r>
      <w:r>
        <w:rPr>
          <w:b/>
          <w:lang w:val="pt_PT" w:bidi="pt_PT"/>
        </w:rPr>
        <w:t>senhor</w:t>
      </w:r>
      <w:r>
        <w:rPr>
          <w:lang w:val="pt_PT" w:bidi="pt_PT"/>
        </w:rPr>
        <w:t>, não queria parar. Um mestre é um título respeitoso geral para alguém em uma alta posição ou status. É interessante observar que o narrador, ao longo dessa história, chama o levita de senhor ou viajante.</w:t>
      </w:r>
    </w:p>
    <w:p>
      <w:pPr/>
      <w:r>
        <w:rPr>
          <w:lang w:val="pt_PT" w:bidi="pt_PT"/>
        </w:rPr>
      </w:r>
      <w:r>
        <w:rPr>
          <w:lang w:val="pt_PT" w:bidi="pt_PT"/>
        </w:rPr>
        <w:t>Pare aqui e discuta em grupo qual palavra ou frase você usará para senhor. Procure a palavra mestre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homem levita não queria parar em uma cidade de </w:t>
      </w:r>
      <w:r>
        <w:rPr>
          <w:b/>
          <w:lang w:val="pt_PT" w:bidi="pt_PT"/>
        </w:rPr>
        <w:t>estrangeiros</w:t>
      </w:r>
      <w:r>
        <w:rPr>
          <w:lang w:val="pt_PT" w:bidi="pt_PT"/>
        </w:rPr>
        <w:t xml:space="preserve">, um povo de uma cultura e comunidade diferentes. Em vez disso, o homem levita queria ir para uma cidade de </w:t>
      </w:r>
      <w:r>
        <w:rPr>
          <w:b/>
          <w:lang w:val="pt_PT" w:bidi="pt_PT"/>
        </w:rPr>
        <w:t>israelitas</w:t>
      </w:r>
      <w:r>
        <w:rPr>
          <w:lang w:val="pt_PT" w:bidi="pt_PT"/>
        </w:rPr>
        <w:t>. Para mais informações sobre israelitas, consultem o Glossário Mestre.</w:t>
      </w:r>
    </w:p>
    <w:p>
      <w:pPr/>
      <w:r>
        <w:rPr>
          <w:lang w:val="pt_PT" w:bidi="pt_PT"/>
        </w:rPr>
      </w:r>
      <w:r>
        <w:rPr>
          <w:lang w:val="pt_PT" w:bidi="pt_PT"/>
        </w:rPr>
        <w:t>Parem aqui e discutam em grupo qual palavra ou frase vocês usarão para estrangeiros. Procure estrangeiro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viajantes foram para a cidade benjamita de Gibeá e entraram na cidade enquanto o sol se punha. Os viajantes foram para a </w:t>
      </w:r>
      <w:r>
        <w:rPr>
          <w:b/>
          <w:lang w:val="pt_PT" w:bidi="pt_PT"/>
        </w:rPr>
        <w:t>área aberta para encontrar pessoas</w:t>
      </w:r>
      <w:r>
        <w:rPr>
          <w:lang w:val="pt_PT" w:bidi="pt_PT"/>
        </w:rPr>
        <w:t xml:space="preserve">, ou a </w:t>
      </w:r>
      <w:r>
        <w:rPr>
          <w:b/>
          <w:lang w:val="pt_PT" w:bidi="pt_PT"/>
        </w:rPr>
        <w:t>praça da cidade</w:t>
      </w:r>
      <w:r>
        <w:rPr>
          <w:lang w:val="pt_PT" w:bidi="pt_PT"/>
        </w:rPr>
        <w:t>, em Gibeá.</w:t>
      </w:r>
    </w:p>
    <w:p>
      <w:pPr/>
      <w:r>
        <w:rPr>
          <w:lang w:val="pt_PT" w:bidi="pt_PT"/>
        </w:rPr>
      </w:r>
      <w:r>
        <w:rPr>
          <w:lang w:val="pt_PT" w:bidi="pt_PT"/>
        </w:rPr>
        <w:t>Parem aqui e discutam em grupo qual palavra ou frase vocês usarão para "espaço aberto para encontrar pessoas" ou "praça da cidade". Se vocês já traduziram essa palavra em outro livro da Bíblia, usem a mesma palavra que vocês usaram lá. Pause este áudio aqui.</w:t>
      </w:r>
    </w:p>
    <w:p>
      <w:pPr/>
      <w:r>
        <w:rPr>
          <w:lang w:val="pt_PT" w:bidi="pt_PT"/>
        </w:rPr>
      </w:r>
      <w:r>
        <w:rPr>
          <w:lang w:val="pt_PT" w:bidi="pt_PT"/>
        </w:rPr>
        <w:t xml:space="preserve">Um homem idoso veio dos campos para a praça da cidade. O homem idoso vivia em Gibeá. O homem idoso perguntou ao levita para onde ele estava viajando e de onde vinha. O homem levita disse que os viajantes vieram de </w:t>
      </w:r>
      <w:r>
        <w:rPr>
          <w:b/>
          <w:lang w:val="pt_PT" w:bidi="pt_PT"/>
        </w:rPr>
        <w:t>Belém</w:t>
      </w:r>
      <w:r>
        <w:rPr>
          <w:lang w:val="pt_PT" w:bidi="pt_PT"/>
        </w:rPr>
        <w:t>. Para mais informações sobre Belém, consultem o Glossário Mestre.</w:t>
      </w:r>
    </w:p>
    <w:p>
      <w:pPr/>
      <w:r>
        <w:rPr>
          <w:lang w:val="pt_PT" w:bidi="pt_PT"/>
        </w:rPr>
      </w:r>
      <w:r>
        <w:rPr>
          <w:lang w:val="pt_PT" w:bidi="pt_PT"/>
        </w:rPr>
        <w:t xml:space="preserve">O homem levita diz que vai para a casa de </w:t>
      </w:r>
      <w:r>
        <w:rPr>
          <w:b/>
          <w:lang w:val="pt_PT" w:bidi="pt_PT"/>
        </w:rPr>
        <w:t>Yahweh</w:t>
      </w:r>
      <w:r>
        <w:rPr>
          <w:lang w:val="pt_PT" w:bidi="pt_PT"/>
        </w:rPr>
        <w:t>. Yahweh é o nome pessoal para Deus. Nessa passagem, Deus é chamado de Yahweh. Certifiquem-se de traduzir Yahweh da mesma maneira que vocês traduziram em passagens anteriores, e lembrem-se de que Yahweh está no Glossário Mestre.</w:t>
      </w:r>
    </w:p>
    <w:p>
      <w:pPr/>
      <w:r>
        <w:rPr>
          <w:lang w:val="pt_PT" w:bidi="pt_PT"/>
        </w:rPr>
      </w:r>
      <w:r>
        <w:rPr>
          <w:lang w:val="pt_PT" w:bidi="pt_PT"/>
        </w:rPr>
        <w:t xml:space="preserve">O homem levita diz ao homem idoso que os viajantes têm </w:t>
      </w:r>
      <w:r>
        <w:rPr>
          <w:b/>
          <w:lang w:val="pt_PT" w:bidi="pt_PT"/>
        </w:rPr>
        <w:t>palha</w:t>
      </w:r>
      <w:r>
        <w:rPr>
          <w:lang w:val="pt_PT" w:bidi="pt_PT"/>
        </w:rPr>
        <w:t xml:space="preserve"> e </w:t>
      </w:r>
      <w:r>
        <w:rPr>
          <w:b/>
          <w:lang w:val="pt_PT" w:bidi="pt_PT"/>
        </w:rPr>
        <w:t>forragem</w:t>
      </w:r>
      <w:r>
        <w:rPr>
          <w:lang w:val="pt_PT" w:bidi="pt_PT"/>
        </w:rPr>
        <w:t>, ou comida animal, para os burros.</w:t>
      </w:r>
    </w:p>
    <w:p>
      <w:pPr/>
      <w:r>
        <w:rPr>
          <w:lang w:val="pt_PT" w:bidi="pt_PT"/>
        </w:rPr>
      </w:r>
      <w:r>
        <w:rPr>
          <w:lang w:val="pt_PT" w:bidi="pt_PT"/>
        </w:rPr>
        <w:t>Parem aqui e, em grupo, olhem para uma imagem de palha usada para os animais dormirem, se necessário. Pause este áudio aqui.</w:t>
      </w:r>
    </w:p>
    <w:p>
      <w:pPr/>
      <w:r>
        <w:rPr>
          <w:lang w:val="pt_PT" w:bidi="pt_PT"/>
        </w:rPr>
      </w:r>
      <w:r>
        <w:rPr>
          <w:lang w:val="pt_PT" w:bidi="pt_PT"/>
        </w:rPr>
        <w:t>Parem aqui e discutam em grupo qual palavra ou frase vocês usarão para palha. Se vocês já traduziram essa palavra em outro livro da Bíblia, usem a mesma palavra que vocês usaram lá. Pause este áudio aqui.</w:t>
      </w:r>
    </w:p>
    <w:p>
      <w:pPr/>
      <w:r>
        <w:rPr>
          <w:lang w:val="pt_PT" w:bidi="pt_PT"/>
        </w:rPr>
      </w:r>
      <w:r>
        <w:rPr>
          <w:lang w:val="pt_PT" w:bidi="pt_PT"/>
        </w:rPr>
        <w:t>Parem aqui e, em grupo, olhem para uma imagem de grama seca e de grãos que os animais comem como alimento, se necessário. Pause este áudio aqui.</w:t>
      </w:r>
    </w:p>
    <w:p>
      <w:pPr/>
      <w:r>
        <w:rPr>
          <w:lang w:val="pt_PT" w:bidi="pt_PT"/>
        </w:rPr>
      </w:r>
      <w:r>
        <w:rPr>
          <w:lang w:val="pt_PT" w:bidi="pt_PT"/>
        </w:rPr>
        <w:t>Parem aqui e discutam em grupo qual palavra ou frase vocês usarão para forragem, ou comida animal. Se vocês já traduziram essa palavra em outro livro da Bíblia, usem a mesma palavra que vocês usaram lá. Pause este áudio aqui.</w:t>
      </w:r>
    </w:p>
    <w:p>
      <w:pPr/>
      <w:r>
        <w:rPr>
          <w:lang w:val="pt_PT" w:bidi="pt_PT"/>
        </w:rPr>
      </w:r>
      <w:r>
        <w:rPr>
          <w:lang w:val="pt_PT" w:bidi="pt_PT"/>
        </w:rPr>
        <w:t xml:space="preserve">Usem a mesma palavra ou frase para </w:t>
      </w:r>
      <w:r>
        <w:rPr>
          <w:b/>
          <w:lang w:val="pt_PT" w:bidi="pt_PT"/>
        </w:rPr>
        <w:t>burro</w:t>
      </w:r>
      <w:r>
        <w:rPr>
          <w:lang w:val="pt_PT" w:bidi="pt_PT"/>
        </w:rPr>
        <w:t xml:space="preserve"> que vocês usaram em passagens anteriores.</w:t>
      </w:r>
    </w:p>
    <w:p>
      <w:pPr/>
      <w:r>
        <w:rPr>
          <w:lang w:val="pt_PT" w:bidi="pt_PT"/>
        </w:rPr>
      </w:r>
      <w:r>
        <w:rPr>
          <w:lang w:val="pt_PT" w:bidi="pt_PT"/>
        </w:rPr>
        <w:t xml:space="preserve">O homem levita tem pão e </w:t>
      </w:r>
      <w:r>
        <w:rPr>
          <w:b/>
          <w:lang w:val="pt_PT" w:bidi="pt_PT"/>
        </w:rPr>
        <w:t>vinho</w:t>
      </w:r>
      <w:r>
        <w:rPr>
          <w:lang w:val="pt_PT" w:bidi="pt_PT"/>
        </w:rPr>
        <w:t xml:space="preserve"> suficientes para si mesmo, seu servo e sua concubina. Para mais informações sobre vinho, consultem o Glossário Mestre.</w:t>
      </w:r>
    </w:p>
    <w:p>
      <w:pPr/>
      <w:r>
        <w:rPr>
          <w:lang w:val="pt_PT" w:bidi="pt_PT"/>
        </w:rPr>
      </w:r>
      <w:r>
        <w:rPr>
          <w:lang w:val="pt_PT" w:bidi="pt_PT"/>
        </w:rPr>
        <w:t>Parem aqui e, em grupo, olhem para uma imagem de pão, se necessário. Pause este áudio aqui.</w:t>
      </w:r>
    </w:p>
    <w:p>
      <w:pPr/>
      <w:r>
        <w:rPr>
          <w:lang w:val="pt_PT" w:bidi="pt_PT"/>
        </w:rPr>
      </w:r>
      <w:r>
        <w:rPr>
          <w:lang w:val="pt_PT" w:bidi="pt_PT"/>
        </w:rPr>
        <w:t>Parem aqui e, em grupo, olhem para uma imagem de vinho, se necessário. Pause este áudio aqui.</w:t>
      </w:r>
    </w:p>
    <w:p>
      <w:pPr/>
      <w:r>
        <w:rPr>
          <w:lang w:val="pt_PT" w:bidi="pt_PT"/>
        </w:rPr>
      </w:r>
      <w:r>
        <w:rPr>
          <w:lang w:val="pt_PT" w:bidi="pt_PT"/>
        </w:rPr>
        <w:t>O homem idoso acolhe os viajantes em sua casa e alimenta os burros. Na casa do homem idoso, os viajantes lavam seus pés, comem e bebem.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19:22–30</w:t>
      </w:r>
      <w:r>
        <w:rPr>
          <w:lang w:val="pt_PT" w:bidi="pt_PT"/>
        </w:rPr>
      </w:r>
    </w:p>
    <w:p>
      <w:pPr>
        <w:pStyle w:val="Heading3"/>
      </w:pPr>
      <w:r>
        <w:rPr>
          <w:lang w:val="pt_PT" w:bidi="pt_PT"/>
        </w:rPr>
        <w:t>Ouvir e Sentir</w:t>
      </w:r>
    </w:p>
    <w:p>
      <w:pPr/>
      <w:r>
        <w:rPr>
          <w:lang w:val="pt_PT" w:bidi="pt_PT"/>
        </w:rPr>
      </w:r>
      <w:r>
        <w:rPr>
          <w:lang w:val="pt_PT" w:bidi="pt_PT"/>
        </w:rPr>
        <w:t>Nesta etapa, ouçam Juízes 19.22–30 e guardem em seus corações.</w:t>
      </w:r>
    </w:p>
    <w:p>
      <w:pPr/>
      <w:r>
        <w:rPr>
          <w:lang w:val="pt_PT" w:bidi="pt_PT"/>
        </w:rPr>
      </w:r>
      <w:r>
        <w:rPr>
          <w:lang w:val="pt_PT" w:bidi="pt_PT"/>
        </w:rPr>
        <w:t>Essa passagem nos conta sobre um evento violento. Vocês podem perceber que essa passagem os deixa perturbados ou os faz lembrar de acontecimentos que ocorreram com vocês ou com pessoas que vocês conhecem. Se vocês acharem essa passagem difícil de ler, vocês podem decidir não trabalhar na tradução dessa passagem. Se você trabalhar na tradução dessa passagem e o conteúdo o deixar perturbado, por favor, converse com alguém sobre como você se sente.</w:t>
      </w:r>
    </w:p>
    <w:p>
      <w:pPr/>
      <w:r>
        <w:rPr>
          <w:lang w:val="pt_PT" w:bidi="pt_PT"/>
        </w:rPr>
      </w:r>
      <w:r>
        <w:rPr>
          <w:lang w:val="pt_PT" w:bidi="pt_PT"/>
        </w:rPr>
        <w:t>Ouçam uma versão em áudio de Juízes 19.22–30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19.22–30 na tradução mais fácil de entender.</w:t>
      </w:r>
    </w:p>
    <w:p>
      <w:pPr/>
      <w:r>
        <w:rPr>
          <w:lang w:val="pt_PT" w:bidi="pt_PT"/>
        </w:rPr>
      </w:r>
      <w:r>
        <w:rPr>
          <w:lang w:val="pt_PT" w:bidi="pt_PT"/>
        </w:rPr>
        <w:t>Pause este áudio aqui.</w:t>
      </w:r>
    </w:p>
    <w:p>
      <w:pPr/>
      <w:r>
        <w:rPr>
          <w:lang w:val="pt_PT" w:bidi="pt_PT"/>
        </w:rPr>
      </w:r>
      <w:r>
        <w:rPr>
          <w:lang w:val="pt_PT" w:bidi="pt_PT"/>
        </w:rPr>
        <w:t>Nessa passagem, a história do homem levita e sua concubina continua. O homem levita, sua concubina e seu servo estão na cidade de Gibeá e na casa de um homem velho. O homem idoso vive em Gibeá, mas ele vem de Efraim. Gibeá pertence ao povo da tribo de Benjamim. O homem idoso convida os viajantes a ficarem em sua casa. O homem idoso não quer que os viajantes durmam do lado de fora na praça da cidade.</w:t>
      </w:r>
    </w:p>
    <w:p>
      <w:pPr/>
      <w:r>
        <w:rPr>
          <w:lang w:val="pt_PT" w:bidi="pt_PT"/>
        </w:rPr>
      </w:r>
      <w:r>
        <w:rPr>
          <w:lang w:val="pt_PT" w:bidi="pt_PT"/>
        </w:rPr>
        <w:t>Essa passagem nos conta sobre um evento violento. Vocês podem achar que a passagem é perturbadora ou ela pode fazê-los lembrar de eventos que aconteceram com vocês ou com pessoas que vocês conhecem. Se vocês acharem essa passagem difícil de ler, vocês podem decidir não trabalhar na tradução dessa passagem. Se você trabalhar na tradução dessa passagem e o conteúdo o deixar perturbado, por favor, converse com alguém sobre como você se sente.</w:t>
      </w:r>
    </w:p>
    <w:p>
      <w:pPr/>
      <w:r>
        <w:rPr>
          <w:lang w:val="pt_PT" w:bidi="pt_PT"/>
        </w:rPr>
      </w:r>
      <w:r>
        <w:rPr>
          <w:lang w:val="pt_PT" w:bidi="pt_PT"/>
        </w:rPr>
        <w:t>Na casa do homem idoso, os viajantes e o homem idoso se divertem juntos. O homem idoso e o homem levita estão alegrando seus corações. Vocês se lembrarão de que nessa história, o narrador fala sobre como pessoas diferentes mudam o coração ou os sentimentos de uma pessoa. Vocês se lembrarão de que o coração de uma pessoa se conecta a como uma pessoa se sente. Se uma pessoa está feliz em seu coração, ela se sente feliz. Na casa do homem idoso, ele faz os viajantes se sentirem bem-vindos e proporciona aos viajantes um tempo agradável. Ao mesmo tempo, alguns homens de Gibeá vêm e cercam a parte de fora da casa do homem idoso. Os homens são israelitas da tribo de Benjamim. O escritor chama os homens de filhos de Belial. Isso significa que os homens vêm da perversão. Os homens não têm valor e são de mau caráter. Os homens vêm de uma comunidade em Gibeá que não segue as instruções de Yahweh aos israelitas. Os homens batem à porta. Os homens batem na porta com os nós dos dedos para fazer um som alto e chamar a atenção das pessoas que estão dentro. Os homens batem cada vez mais forte e mais alto e não param.</w:t>
      </w:r>
    </w:p>
    <w:p>
      <w:pPr/>
      <w:r>
        <w:rPr>
          <w:lang w:val="pt_PT" w:bidi="pt_PT"/>
        </w:rPr>
      </w:r>
      <w:r>
        <w:rPr>
          <w:lang w:val="pt_PT" w:bidi="pt_PT"/>
        </w:rPr>
        <w:t>Parem aqui e discutam essa pergunta em grupo: como vocês atraem a atenção de alguém dentro de uma casa para fazê-lo sair? Peça a uma pessoa que bata três vezes em uma superfície dura rapidamente. Essa pode ser uma maneira educada de obter a atenção de alguém. Agora, faça com que várias pessoas batam com mais força e por mais tempo. Como vocês se sentem ao ouvir isso? Pause este áudio aqui.</w:t>
      </w:r>
    </w:p>
    <w:p>
      <w:pPr/>
      <w:r>
        <w:rPr>
          <w:lang w:val="pt_PT" w:bidi="pt_PT"/>
        </w:rPr>
      </w:r>
      <w:r>
        <w:rPr>
          <w:lang w:val="pt_PT" w:bidi="pt_PT"/>
        </w:rPr>
        <w:t>Os homens de Gibeá gritam com o homem idoso. Os homens dizem que eles querem o homem levita que está na casa do homem idoso. Os homens querem conhecer o homem levita, ou conhecê-lo plenamente e intimamente. Nesse momento da passagem, quando os homens dizem que querem conhecer o homem levita, eles querem dizer que desejam ter relações sexuais com o homem levita. Os homens de Gibeá não estão interessados ou atraídos pelo homem levita como pessoa. Os homens querem envergonhar o homem levita ao estuprá-lo ou ao forçá-lo a ter relações sexuais.</w:t>
      </w:r>
    </w:p>
    <w:p>
      <w:pPr/>
      <w:r>
        <w:rPr>
          <w:lang w:val="pt_PT" w:bidi="pt_PT"/>
        </w:rPr>
      </w:r>
      <w:r>
        <w:rPr>
          <w:lang w:val="pt_PT" w:bidi="pt_PT"/>
        </w:rPr>
        <w:t>O povo benjamita de Gibeá não segue as instruções de Yahweh para os israelitas. O povo de Gibeá não ofereceu um lugar para os viajantes ficarem, e agora o povo de Gibeá quer ferir um compatriota israelita e estuprá-lo. Yahweh disse aos israelitas para oferecerem hospitalidade aos israelitas que viajam e para manter os convidados seguros. Yahweh também proibiu os israelitas de terem relações sexuais entre dois homens.</w:t>
      </w:r>
    </w:p>
    <w:p>
      <w:pPr/>
      <w:r>
        <w:rPr>
          <w:lang w:val="pt_PT" w:bidi="pt_PT"/>
        </w:rPr>
      </w:r>
      <w:r>
        <w:rPr>
          <w:lang w:val="pt_PT" w:bidi="pt_PT"/>
        </w:rPr>
        <w:t>O homem idoso é o senhor de sua casa e das pessoas na casa. O homem idoso é responsável pelas pessoas em sua casa. O homem idoso estava seguro dentro de sua casa, mas agora o homem idoso vai para fora de sua casa para falar com os homens de Gibeá. O homem idoso não deixa que os homens de Gibeá levem o homem levita. O homem idoso diz aos homens de Gibeá que o que os homens querem fazer é errado e não como a comunidade israelita deve se comportar. O homem idoso chama os homens de Gibeá de seus irmãos enquanto tenta persuadi-los a não ferir o homem levita. O homem idoso e os homens de Gibeá não são irmãos com o mesmo pai e a mesma mãe. Essa é uma maneira de o homem idoso lembrar aos homens de Gibeá de que ele, o homem idoso, e os homens de Gibeá são todos israelitas, e que eles são o povo especial de Yahweh. O homem idoso diz aos homens de Gibeá para não fazerem algo que seja contra a maneira como Yahweh quer que os israelitas vivam. O homem idoso não quer que os homens sejam tolos e coloquem a comunidade israelita em perigo.</w:t>
      </w:r>
    </w:p>
    <w:p>
      <w:pPr/>
      <w:r>
        <w:rPr>
          <w:lang w:val="pt_PT" w:bidi="pt_PT"/>
        </w:rPr>
      </w:r>
      <w:r>
        <w:rPr>
          <w:lang w:val="pt_PT" w:bidi="pt_PT"/>
        </w:rPr>
        <w:t>Parem aqui e discutam essa pergunta em grupo: como um anfitrião trata os convidados em sua comunidade? Quais costumes ou regras vocês têm para que os anfitriões protejam os hóspedes em sua comunidade? Pause este áudio aqui.</w:t>
      </w:r>
    </w:p>
    <w:p>
      <w:pPr/>
      <w:r>
        <w:rPr>
          <w:lang w:val="pt_PT" w:bidi="pt_PT"/>
        </w:rPr>
      </w:r>
      <w:r>
        <w:rPr>
          <w:lang w:val="pt_PT" w:bidi="pt_PT"/>
        </w:rPr>
        <w:t>Então o homem idoso oferece aos homens de Gibeá sua filha, uma virgem, uma mulher solteira que nunca teve relações sexuais. Yahweh instruiu homens israelitas a proteger as mulheres em suas famílias. Yahweh disse aos israelitas que a relação sexual deveria acontecer apenas entre um homem e uma mulher casados um com o outro. O homem idoso também oferece a concubina do homem levita aos homens de Gibeá. A mulher pertencia ao homem levita, não ao homem idoso. A concubina é uma convidada na casa do homem idoso, e o homem idoso deve proteger a concubina. O homem idoso diz que os homens de Gibeá podem fazer o que querem com as mulheres. Os homens podem fazer o que parece certo para eles, não o que Yahweh diz aos israelitas que é certo. O homem idoso faz essas coisas para barganhar com os homens. O homem idoso oferece as duas mulheres em vez do homem levita. O que o homem idoso faz é terrível, mas ele faz o que pensa que é certo. O homem idoso pode pensar que é melhor para os homens de Gibeá forçarem as mulheres a terem relações sexuais do que forçarem um homem a ter relações sexuais com eles. No entanto, o homem idoso não segue as instruções de Yahweh para os israelitas.</w:t>
      </w:r>
    </w:p>
    <w:p>
      <w:pPr/>
      <w:r>
        <w:rPr>
          <w:lang w:val="pt_PT" w:bidi="pt_PT"/>
        </w:rPr>
      </w:r>
      <w:r>
        <w:rPr>
          <w:lang w:val="pt_PT" w:bidi="pt_PT"/>
        </w:rPr>
        <w:t>Parem aqui e discutam essa pergunta em grupo: contem uma história de uma vez em que uma pessoa ou um grupo de pessoas em sua comunidade quebrou as regras de sua comunidade e feriu alguém ou um grupo de pessoas em sua comunidade. Quem, se é que alguém, tentou parar o que aconteceu? Pause este áudio aqui.</w:t>
      </w:r>
    </w:p>
    <w:p>
      <w:pPr/>
      <w:r>
        <w:rPr>
          <w:lang w:val="pt_PT" w:bidi="pt_PT"/>
        </w:rPr>
      </w:r>
      <w:r>
        <w:rPr>
          <w:lang w:val="pt_PT" w:bidi="pt_PT"/>
        </w:rPr>
        <w:t>Os homens de Gibeá não ouviram o homem idoso e não concordaram com o acordo dele. O homem levita provavelmente colocou sua concubina fora da casa para dá-la aos homens de Gibeá. O homem levita deu a mulher aos homens como um sacrifício para manter seu próprio corpo e reputação seguros.</w:t>
      </w:r>
    </w:p>
    <w:p>
      <w:pPr/>
      <w:r>
        <w:rPr>
          <w:lang w:val="pt_PT" w:bidi="pt_PT"/>
        </w:rPr>
      </w:r>
      <w:r>
        <w:rPr>
          <w:lang w:val="pt_PT" w:bidi="pt_PT"/>
        </w:rPr>
        <w:t>Parem aqui e discutam essa pergunta em grupo: se possível, contem uma história de uma vez em que alguém fez algo ruim com outra pessoa para impedir que algo ruim acontecesse com vocês mesmos. Pause este áudio aqui.</w:t>
      </w:r>
    </w:p>
    <w:p>
      <w:pPr/>
      <w:r>
        <w:rPr>
          <w:lang w:val="pt_PT" w:bidi="pt_PT"/>
        </w:rPr>
      </w:r>
      <w:r>
        <w:rPr>
          <w:lang w:val="pt_PT" w:bidi="pt_PT"/>
        </w:rPr>
        <w:t>Os homens de Gibeá conheceram a concubina. Novamente, isso não significa que os homens de Gibeá encontraram e entenderam a mulher. A história usa a palavra "conhecer" como uma maneira educada de dizer que os homens tiveram relações sexuais forçadas com a mulher a noite toda. Não sabemos se os homens levaram a mulher para longe da casa ou se eles ficaram perto da casa. Os homens de Gibeá abusaram ou trataram muito mal a mulher durante a noite toda. Os homens de Gibeá deixaram a mulher no final da noite, quando a manhã começou. A mulher retornou à casa do homem idoso, onde seu senhor, o levita, permanecia, quando o amanhecer começou e a luz do sol apareceu no céu. A mulher caiu na porta da casa do homem idoso e ficou na porta até que houvesse luz e fosse dia.</w:t>
      </w:r>
    </w:p>
    <w:p>
      <w:pPr/>
      <w:r>
        <w:rPr>
          <w:lang w:val="pt_PT" w:bidi="pt_PT"/>
        </w:rPr>
      </w:r>
      <w:r>
        <w:rPr>
          <w:lang w:val="pt_PT" w:bidi="pt_PT"/>
        </w:rPr>
        <w:t>O homem levita, o senhor da mulher, acordou depois que dormiu na casa do homem idoso. O homem levita não procurou sua concubina, e a história não diz que o homem levita se preocupou com ela. O homem levita se levantou para continuar sua jornada para sua casa. O homem levita encontrou a mulher na porta da casa do homem idoso. A mulher estava deitada na abertura da porta com as mãos na soleira. A soleira de uma porta é a parte do piso localizada no vão da porta e marca a entrada de uma casa. O homem levita disse à mulher para se levantar e ir com ele. A mulher não respondeu ao homem levita. Não sabemos se a mulher estava morta ou viva, mas ela não conseguia falar. O homem levita colocou a mulher em um de seus burros e deixou a casa do homem idoso para voltar a Efraim. Não sabemos o que aconteceu com o servo do homem levita.</w:t>
      </w:r>
    </w:p>
    <w:p>
      <w:pPr/>
      <w:r>
        <w:rPr>
          <w:lang w:val="pt_PT" w:bidi="pt_PT"/>
        </w:rPr>
      </w:r>
      <w:r>
        <w:rPr>
          <w:lang w:val="pt_PT" w:bidi="pt_PT"/>
        </w:rPr>
        <w:t>O homem levita retornou a sua casa em Efraim. Não sabemos quanto tempo o levita levou para viajar para casa. A jornada provavelmente levou cerca de dois dias.</w:t>
      </w:r>
    </w:p>
    <w:p>
      <w:pPr/>
      <w:r>
        <w:rPr>
          <w:lang w:val="pt_PT" w:bidi="pt_PT"/>
        </w:rPr>
      </w:r>
      <w:r>
        <w:rPr>
          <w:lang w:val="pt_PT" w:bidi="pt_PT"/>
        </w:rPr>
        <w:t>Parem aqui e olhem para um mapa das cidades nessa história. Observem a distância entre Jebus e Gibeá, e também a distância entre Gibeá e as colinas de Efraim. Pause este áudio aqui.</w:t>
      </w:r>
    </w:p>
    <w:p>
      <w:pPr/>
      <w:r>
        <w:rPr>
          <w:lang w:val="pt_PT" w:bidi="pt_PT"/>
        </w:rPr>
      </w:r>
      <w:r>
        <w:rPr>
          <w:lang w:val="pt_PT" w:bidi="pt_PT"/>
        </w:rPr>
        <w:t>Não sabemos se a mulher, a concubina do homem levita, estava morta ou viva quando ela chegou à casa do homem levita em Efraim. O homem levita pegou uma faca e cortou o corpo de sua concubina em 12 pedaços. Não sabemos se a mulher estava viva ou morta quando o homem levita a cortou em 12 pedaços. O homem levita cortou a mulher da mesma maneira que uma pessoa corta um animal como um sacrifício a Yahweh. Yahweh instruiu os israelitas a separar um animal para sacrifício em cabeça, pele, sangue, gordura, órgãos internos ou entranhas e pernas. Não sabemos exatamente como o homem levita cortou a mulher para fazer 12 partes de seu corpo. O homem levita não seguiu práticas normais para cuidar de uma pessoa morta. O homem levita não tratou o corpo da mulher com respeito.</w:t>
      </w:r>
    </w:p>
    <w:p>
      <w:pPr/>
      <w:r>
        <w:rPr>
          <w:lang w:val="pt_PT" w:bidi="pt_PT"/>
        </w:rPr>
      </w:r>
      <w:r>
        <w:rPr>
          <w:lang w:val="pt_PT" w:bidi="pt_PT"/>
        </w:rPr>
        <w:t>Parem aqui e discutam essa pergunta em grupo: conversem sobre o que sua comunidade faz com o corpo de uma pessoa depois que uma pessoa morreu. Como vocês se sentiriam se as pessoas não seguissem práticas normais para uma pessoa morta em sua comunidade? Pause este áudio aqui.</w:t>
      </w:r>
    </w:p>
    <w:p>
      <w:pPr/>
      <w:r>
        <w:rPr>
          <w:lang w:val="pt_PT" w:bidi="pt_PT"/>
        </w:rPr>
      </w:r>
      <w:r>
        <w:rPr>
          <w:lang w:val="pt_PT" w:bidi="pt_PT"/>
        </w:rPr>
        <w:t>O homem levita mandou uma parte do corpo da mulher para cada região onde cada tribo israelita vivia. Os mensageiros provavelmente levaram as partes do corpo para diferentes lugares em Israel. Os mensageiros provavelmente disseram aos israelitas o que havia acontecido com o homem levita e sua concubina em Gibeá.</w:t>
      </w:r>
    </w:p>
    <w:p>
      <w:pPr/>
      <w:r>
        <w:rPr>
          <w:lang w:val="pt_PT" w:bidi="pt_PT"/>
        </w:rPr>
      </w:r>
      <w:r>
        <w:rPr>
          <w:lang w:val="pt_PT" w:bidi="pt_PT"/>
        </w:rPr>
        <w:t>Parem aqui e discutam essa pergunta em grupo: conversem sobre uma vez em que sua comunidade precisou que pessoas de outras comunidades viessem para apoiar sua comunidade ou para lutar ao lado de vocês. Como vocês contaram às outras pessoas sobre o problema? Qual foi a resposta deles? Pause este áudio aqui.</w:t>
      </w:r>
    </w:p>
    <w:p>
      <w:pPr/>
      <w:r>
        <w:rPr>
          <w:lang w:val="pt_PT" w:bidi="pt_PT"/>
        </w:rPr>
      </w:r>
      <w:r>
        <w:rPr>
          <w:lang w:val="pt_PT" w:bidi="pt_PT"/>
        </w:rPr>
        <w:t>Os israelitas que viram uma parte do corpo da mulher falaram uns com os outros. Os israelitas disseram que o abuso da mulher não era algo que havia acontecido desde que os israelitas deixaram o Egito. Os israelitas pensaram que o abuso em Gibeá foi pior do que qualquer coisa que tivesse acontecido desde que deixaram o Egito. Os israelitas não disseram que Yahweh os levou para fora do Egito. Os israelitas disseram uns aos outros que refletissem sobre o que os homens de Gibeá fizeram, conversassem uns com os outros e dissessem como os israelitas deveriam punir os homens de Gibeá. Os israelitas queriam que seus líderes respondessem à mensagem do homem levita.</w:t>
      </w:r>
    </w:p>
    <w:p>
      <w:pPr/>
      <w:r>
        <w:rPr>
          <w:lang w:val="pt_PT" w:bidi="pt_PT"/>
        </w:rPr>
      </w:r>
      <w:r>
        <w:rPr>
          <w:lang w:val="pt_PT" w:bidi="pt_PT"/>
        </w:rPr>
        <w:t>Parem aqui e discutam essa pergunta em grupo: conversem sobre uma vez em que alguém fez algo muito ruim em sua comunidade. Como as pessoas falaram sobre o que aconteceu? Como as pessoas queriam punir a pessoa que cometeu o crime? Pause este áudio aqui.</w:t>
      </w:r>
    </w:p>
    <w:p>
      <w:pPr/>
      <w:r>
        <w:rPr>
          <w:lang w:val="pt_PT" w:bidi="pt_PT"/>
        </w:rPr>
      </w:r>
      <w:r>
        <w:rPr>
          <w:lang w:val="pt_PT" w:bidi="pt_PT"/>
        </w:rPr>
        <w:t>O homem levita não se comportou como um marido, e ele não tratou a mulher como sua esposa. O homem levita usou a mulher como algo que ele possuía. O homem levita fez o que queria com a mulher.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19.22–30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O homem levita, o homem idoso e a concubina estão juntos dentro da casa. Alguns homens de Gibeá estão fora da casa. Esses homens batem na porta e gritam pelo homem levita.</w:t>
      </w:r>
    </w:p>
    <w:p>
      <w:pPr/>
      <w:r>
        <w:rPr>
          <w:lang w:val="pt_PT" w:bidi="pt_PT"/>
        </w:rPr>
      </w:r>
      <w:r>
        <w:rPr>
          <w:b/>
          <w:lang w:val="pt_PT" w:bidi="pt_PT"/>
        </w:rPr>
        <w:t>Na segunda cena:</w:t>
      </w:r>
      <w:r>
        <w:rPr>
          <w:lang w:val="pt_PT" w:bidi="pt_PT"/>
        </w:rPr>
        <w:t xml:space="preserve"> O homem idoso sai para impedir os homens. O homem idoso oferece duas mulheres aos homens de Gibeá em vez do homem levita. Os homens de Gibeá recusam a oferta do homem idoso. O homem levita coloca sua concubina do lado de fora, e os homens de Gibeá levam a mulher.</w:t>
      </w:r>
    </w:p>
    <w:p>
      <w:pPr/>
      <w:r>
        <w:rPr>
          <w:lang w:val="pt_PT" w:bidi="pt_PT"/>
        </w:rPr>
      </w:r>
      <w:r>
        <w:rPr>
          <w:b/>
          <w:lang w:val="pt_PT" w:bidi="pt_PT"/>
        </w:rPr>
        <w:t>Na terceira cena:</w:t>
      </w:r>
      <w:r>
        <w:rPr>
          <w:lang w:val="pt_PT" w:bidi="pt_PT"/>
        </w:rPr>
        <w:t xml:space="preserve"> Os homens de Gibeá estupram e ferem a concubina a noite toda.</w:t>
      </w:r>
    </w:p>
    <w:p>
      <w:pPr/>
      <w:r>
        <w:rPr>
          <w:lang w:val="pt_PT" w:bidi="pt_PT"/>
        </w:rPr>
      </w:r>
      <w:r>
        <w:rPr>
          <w:b/>
          <w:lang w:val="pt_PT" w:bidi="pt_PT"/>
        </w:rPr>
        <w:t>Na quarta cena:</w:t>
      </w:r>
      <w:r>
        <w:rPr>
          <w:lang w:val="pt_PT" w:bidi="pt_PT"/>
        </w:rPr>
        <w:t xml:space="preserve"> No final da noite, os homens de Gibeá deixam a mulher ir. A mulher volta à casa do homem idoso onde o homem levita dorme. A mulher desmaia junto à porta.</w:t>
      </w:r>
    </w:p>
    <w:p>
      <w:pPr/>
      <w:r>
        <w:rPr>
          <w:lang w:val="pt_PT" w:bidi="pt_PT"/>
        </w:rPr>
      </w:r>
      <w:r>
        <w:rPr>
          <w:b/>
          <w:lang w:val="pt_PT" w:bidi="pt_PT"/>
        </w:rPr>
        <w:t>Na quinta cena:</w:t>
      </w:r>
      <w:r>
        <w:rPr>
          <w:lang w:val="pt_PT" w:bidi="pt_PT"/>
        </w:rPr>
        <w:t xml:space="preserve"> pela manhã, o homem levita acorda e abre a porta da casa do homem idoso. O homem levita encontra a concubina. O homem levita diz a sua concubina para se levantar e vir com ele de volta para Efraim. A concubina não fala, e o homem levita coloca a mulher em seu burro e viaja de volta para Efraim.</w:t>
      </w:r>
    </w:p>
    <w:p>
      <w:pPr/>
      <w:r>
        <w:rPr>
          <w:lang w:val="pt_PT" w:bidi="pt_PT"/>
        </w:rPr>
      </w:r>
      <w:r>
        <w:rPr>
          <w:b/>
          <w:lang w:val="pt_PT" w:bidi="pt_PT"/>
        </w:rPr>
        <w:t>Na sexta cena:</w:t>
      </w:r>
      <w:r>
        <w:rPr>
          <w:lang w:val="pt_PT" w:bidi="pt_PT"/>
        </w:rPr>
        <w:t xml:space="preserve"> na casa do homem levita em Efraim, o homem levita corta a concubina em 12 pedaços. O homem levita envia os pedaços do corpo da mulher às tribos de Israel.</w:t>
      </w:r>
    </w:p>
    <w:p>
      <w:pPr/>
      <w:r>
        <w:rPr>
          <w:lang w:val="pt_PT" w:bidi="pt_PT"/>
        </w:rPr>
      </w:r>
      <w:r>
        <w:rPr>
          <w:b/>
          <w:lang w:val="pt_PT" w:bidi="pt_PT"/>
        </w:rPr>
        <w:t>Na sétima cena:</w:t>
      </w:r>
      <w:r>
        <w:rPr>
          <w:lang w:val="pt_PT" w:bidi="pt_PT"/>
        </w:rPr>
        <w:t xml:space="preserve"> Os israelitas veem pedaços do corpo da mulher e falam uns com os outros. Os israelitas dizem que Israel deve responder ao que aconteceu em Gibeá.</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idoso</w:t>
      </w:r>
    </w:p>
    <w:p>
      <w:pPr>
        <w:pStyle w:val="ListBullet"/>
        <w:spacing w:line="240" w:lineRule="auto"/>
        <w:ind w:left="720"/>
      </w:pPr>
      <w:r>
        <w:rPr>
          <w:lang w:val="pt_PT" w:bidi="pt_PT"/>
        </w:rPr>
      </w:r>
      <w:r>
        <w:rPr>
          <w:lang w:val="pt_PT" w:bidi="pt_PT"/>
        </w:rPr>
        <w:t>O homem levita</w:t>
      </w:r>
    </w:p>
    <w:p>
      <w:pPr>
        <w:pStyle w:val="ListBullet"/>
        <w:spacing w:line="240" w:lineRule="auto"/>
        <w:ind w:left="720"/>
      </w:pPr>
      <w:r>
        <w:rPr>
          <w:lang w:val="pt_PT" w:bidi="pt_PT"/>
        </w:rPr>
      </w:r>
      <w:r>
        <w:rPr>
          <w:lang w:val="pt_PT" w:bidi="pt_PT"/>
        </w:rPr>
        <w:t>Alguns homens benjamitas de Gibeá</w:t>
      </w:r>
    </w:p>
    <w:p>
      <w:pPr>
        <w:pStyle w:val="ListBullet"/>
        <w:spacing w:line="240" w:lineRule="auto"/>
        <w:ind w:left="720"/>
      </w:pPr>
      <w:r>
        <w:rPr>
          <w:lang w:val="pt_PT" w:bidi="pt_PT"/>
        </w:rPr>
      </w:r>
      <w:r>
        <w:rPr>
          <w:lang w:val="pt_PT" w:bidi="pt_PT"/>
        </w:rPr>
        <w:t>A filha do homem idoso</w:t>
      </w:r>
    </w:p>
    <w:p>
      <w:pPr>
        <w:pStyle w:val="ListBullet"/>
        <w:spacing w:line="240" w:lineRule="auto"/>
        <w:ind w:left="720"/>
      </w:pPr>
      <w:r>
        <w:rPr>
          <w:lang w:val="pt_PT" w:bidi="pt_PT"/>
        </w:rPr>
      </w:r>
      <w:r>
        <w:rPr>
          <w:lang w:val="pt_PT" w:bidi="pt_PT"/>
        </w:rPr>
        <w:t>A concubina do homem levita</w:t>
      </w:r>
    </w:p>
    <w:p>
      <w:pPr>
        <w:pStyle w:val="ListBullet"/>
        <w:spacing w:line="240" w:lineRule="auto"/>
        <w:ind w:left="720"/>
      </w:pPr>
      <w:r>
        <w:rPr>
          <w:lang w:val="pt_PT" w:bidi="pt_PT"/>
        </w:rPr>
      </w:r>
      <w:r>
        <w:rPr>
          <w:lang w:val="pt_PT" w:bidi="pt_PT"/>
        </w:rPr>
        <w:t>E o povo israelita.</w:t>
      </w:r>
    </w:p>
    <w:p>
      <w:pPr/>
      <w:r>
        <w:rPr>
          <w:lang w:val="pt_PT" w:bidi="pt_PT"/>
        </w:rPr>
      </w:r>
      <w:r>
        <w:rPr>
          <w:lang w:val="pt_PT" w:bidi="pt_PT"/>
        </w:rPr>
        <w:t>Em grupo, prestem atenção às partes do cenário da passagem:</w:t>
      </w:r>
    </w:p>
    <w:p>
      <w:pPr/>
      <w:r>
        <w:rPr>
          <w:lang w:val="pt_PT" w:bidi="pt_PT"/>
        </w:rPr>
      </w:r>
      <w:r>
        <w:rPr>
          <w:lang w:val="pt_PT" w:bidi="pt_PT"/>
        </w:rPr>
        <w:t>A história começa quando nos diz que os viajantes estão dentro da casa do homem idoso e se sentem bem e felizes. Ao mesmo tempo, alguns homens benjamitas da cidade de Gibeá vêm para a casa do homem idoso. Os homens de Gibeá que vêm à casa são pessoas más, conhecidas como filhos de Belial. Os homens são benjamitas israelitas, mas eles não seguem Yahweh. Os homens de Gibeá batem com força à porta da casa do homem idoso. Os homens de Gibeá batem ainda mais e mais alto. Os homens de Gibeá também gritam para o homem idoso que está dentro da casa. Os homens de Gibeá querem que o homem idoso traga para fora o homem levita para que os homens de Gibeá possam conhecer o homem levita, ou ter relações sexuais com ele.</w:t>
      </w:r>
    </w:p>
    <w:p>
      <w:pPr/>
      <w:r>
        <w:rPr>
          <w:lang w:val="pt_PT" w:bidi="pt_PT"/>
        </w:rPr>
      </w:r>
      <w:r>
        <w:rPr>
          <w:lang w:val="pt_PT" w:bidi="pt_PT"/>
        </w:rPr>
        <w:t>Parem aqui e discutam esta pergunta em grupo: às vezes as pessoas usam uma palavra ou frase de maneira educada para se referir a coisas sobre as quais as pessoas podem se sentir chateadas ou envergonhadas de falar. Que palavras ou frases, se houver alguma, vocês usariam dessa maneira para falar sobre relações sexuais? Pause este áudio aqui.</w:t>
      </w:r>
    </w:p>
    <w:p>
      <w:pPr/>
      <w:r>
        <w:rPr>
          <w:lang w:val="pt_PT" w:bidi="pt_PT"/>
        </w:rPr>
      </w:r>
      <w:r>
        <w:rPr>
          <w:lang w:val="pt_PT" w:bidi="pt_PT"/>
        </w:rPr>
        <w:t>O homem idoso sai de sua casa para falar com os homens de Gibeá. O homem idoso chama os homens de Gibeá de irmãos ou amigos para mostrar que ele, o homem idoso, é um israelita como esses homens. O homem idoso tenta persuadir os homens de Gibeá a não fazerem nada de ruim com o homem levita. O homem idoso lembra aos homens de Gibeá que os israelitas devem cuidar dos convidados e que, para os israelitas, o sexo entre homens não é permitido. Os homens de Gibeá estão colocando a comunidade de Gibeá em perigo.</w:t>
      </w:r>
    </w:p>
    <w:p>
      <w:pPr/>
      <w:r>
        <w:rPr>
          <w:lang w:val="pt_PT" w:bidi="pt_PT"/>
        </w:rPr>
      </w:r>
      <w:r>
        <w:rPr>
          <w:lang w:val="pt_PT" w:bidi="pt_PT"/>
        </w:rPr>
        <w:t>Parem aqui e discutam esta pergunta em grupo: que palavras ou frases vocês usariam para falar com as pessoas em sua comunidade se quisessem persuadi-las de algo e ajudá-las a entender que vocês fazem parte da mesma comunidade que elas? Pause este áudio aqui.</w:t>
      </w:r>
    </w:p>
    <w:p>
      <w:pPr/>
      <w:r>
        <w:rPr>
          <w:lang w:val="pt_PT" w:bidi="pt_PT"/>
        </w:rPr>
      </w:r>
      <w:r>
        <w:rPr>
          <w:lang w:val="pt_PT" w:bidi="pt_PT"/>
        </w:rPr>
        <w:t>O homem idoso muda de repente a maneira como fala com os homens. Em vez disso, o homem idoso tenta oferecer as mulheres que estão na casa aos homens. O homem idoso diz aos homens de Gibeá para prestarem atenção e considerarem uma solução alternativa. Não sabemos se o homem idoso de repente pensa em oferecer as duas mulheres aos homens de Gibeá, ou se o homem idoso pensou nas mulheres antes, mas decidiu esperar e oferecer as mulheres apenas se os homens de Gibeá não parassem de pedir alguém.</w:t>
      </w:r>
    </w:p>
    <w:p>
      <w:pPr/>
      <w:r>
        <w:rPr>
          <w:lang w:val="pt_PT" w:bidi="pt_PT"/>
        </w:rPr>
      </w:r>
      <w:r>
        <w:rPr>
          <w:lang w:val="pt_PT" w:bidi="pt_PT"/>
        </w:rPr>
        <w:t>Parem aqui e discutam esta pergunta em grupo: como vocês chamam a atenção de alguém para algo que vocês querem que essa pessoa veja ou note particularmente? O que vocês fazem para acalmar as pessoas iradas? Há palavras específicas que vocês usariam para a multidão de pessoas? Pause este áudio aqui.</w:t>
      </w:r>
    </w:p>
    <w:p>
      <w:pPr/>
      <w:r>
        <w:rPr>
          <w:lang w:val="pt_PT" w:bidi="pt_PT"/>
        </w:rPr>
      </w:r>
      <w:r>
        <w:rPr>
          <w:lang w:val="pt_PT" w:bidi="pt_PT"/>
        </w:rPr>
        <w:t>O homem idoso diz aos homens fora da casa que ele trará para fora a concubina e a sua própria filha. O homem idoso diz aos homens que eles podem fazer o que quiserem com as mulheres. O homem idoso oferece as mulheres em troca de manter o homem levita seguro. Os homens de Gibeá não ouvem o homem idoso. Então o homem levita decide agir, porque os homens de Gibeá ainda querem o homem levita. O homem levita leva sua concubina e a coloca do lado de fora. Os homens de Gibeá param de querer o homem levita e levam a mulher.</w:t>
      </w:r>
    </w:p>
    <w:p>
      <w:pPr/>
      <w:r>
        <w:rPr>
          <w:lang w:val="pt_PT" w:bidi="pt_PT"/>
        </w:rPr>
      </w:r>
      <w:r>
        <w:rPr>
          <w:lang w:val="pt_PT" w:bidi="pt_PT"/>
        </w:rPr>
        <w:t>Parem aqui e discutam esta pergunta em grupo: quando vocês contam uma história, o que vocês dizem para mostrar que uma coisa acontece como resultado de outra coisa que aconteceu antes? Pause este áudio aqui.</w:t>
      </w:r>
    </w:p>
    <w:p>
      <w:pPr/>
      <w:r>
        <w:rPr>
          <w:lang w:val="pt_PT" w:bidi="pt_PT"/>
        </w:rPr>
      </w:r>
      <w:r>
        <w:rPr>
          <w:lang w:val="pt_PT" w:bidi="pt_PT"/>
        </w:rPr>
        <w:t>Os homens de Gibeá estupram e ferem a mulher durante a noite. Os homens de Gibeá deixam a mulher ir no final da noite, justamente quando o céu começa a ficar claro. Assim que o dia começa e o sol nasce no céu, a mulher volta à casa do homem idoso. O narrador já não chama o homem levita que está na casa de marido da mulher. Em vez disso, ele chama o homem levita de senhor dela. A mulher cai à porta da casa do homem idoso e fica deitada ali até o dia clarear completamente.</w:t>
      </w:r>
    </w:p>
    <w:p>
      <w:pPr/>
      <w:r>
        <w:rPr>
          <w:lang w:val="pt_PT" w:bidi="pt_PT"/>
        </w:rPr>
      </w:r>
      <w:r>
        <w:rPr>
          <w:lang w:val="pt_PT" w:bidi="pt_PT"/>
        </w:rPr>
        <w:t>Parem aqui e discutam esta pergunta em grupo: de que forma o céu muda à medida que a noite termina e a manhã começa? Que palavras vocês usam para descrever ou nomear os diferentes momentos em que a noite muda para dia? Pause este áudio aqui.</w:t>
      </w:r>
    </w:p>
    <w:p>
      <w:pPr/>
      <w:r>
        <w:rPr>
          <w:lang w:val="pt_PT" w:bidi="pt_PT"/>
        </w:rPr>
      </w:r>
      <w:r>
        <w:rPr>
          <w:lang w:val="pt_PT" w:bidi="pt_PT"/>
        </w:rPr>
        <w:t>Na manhã seguinte à noite em que os homens estupraram a concubina, o homem levita se levanta da cama e se prepara para sair e voltar para casa, em Efraim. O homem levita abre a porta da casa do homem idoso e sai para viajar para casa. O homem levita vê a concubina deitada no chão. As mãos da mulher estão no chão na entrada da casa. O homem levita diz a ela para se levantar e ir com ele. A mulher não responde. O homem levita coloca sua concubina em seu burro e começa sua jornada para ir para casa, em Efraim.</w:t>
      </w:r>
    </w:p>
    <w:p>
      <w:pPr/>
      <w:r>
        <w:rPr>
          <w:lang w:val="pt_PT" w:bidi="pt_PT"/>
        </w:rPr>
      </w:r>
      <w:r>
        <w:rPr>
          <w:lang w:val="pt_PT" w:bidi="pt_PT"/>
        </w:rPr>
        <w:t>O homem levita chega de volta em casa, em Efraim. Na casa do homem levita, ele usa uma faca especial para cortar sua concubina. O homem levita corta a mulher da mesma maneira que um sacerdote levita corta um animal que as pessoas oferecem como sacrifício a Yahweh. O homem levita corta a mulher em 12 partes diferentes.</w:t>
      </w:r>
    </w:p>
    <w:p>
      <w:pPr/>
      <w:r>
        <w:rPr>
          <w:lang w:val="pt_PT" w:bidi="pt_PT"/>
        </w:rPr>
      </w:r>
      <w:r>
        <w:rPr>
          <w:lang w:val="pt_PT" w:bidi="pt_PT"/>
        </w:rPr>
        <w:t>Parem aqui e discutam esta atividade em grupo: se possível, conversem sobre uma vez em que vocês viram uma pessoa ou um animal e não souberam se essa pessoa ou animal estava vivo ou morto. Observem quais palavras vocês usam para um animal ou pessoa viva em comparação a um animal ou pessoa morta. Pause este áudio aqui.</w:t>
      </w:r>
    </w:p>
    <w:p>
      <w:pPr/>
      <w:r>
        <w:rPr>
          <w:lang w:val="pt_PT" w:bidi="pt_PT"/>
        </w:rPr>
      </w:r>
      <w:r>
        <w:rPr>
          <w:lang w:val="pt_PT" w:bidi="pt_PT"/>
        </w:rPr>
        <w:t>O homem levita envia as 12 partes do corpo da mulher para todas as áreas diferentes em Israel. O homem levita provavelmente envia uma mensagem às 12 tribos de Israel. Os mensageiros que contam a história do homem levita e da concubina carregam as partes do corpo consigo.</w:t>
      </w:r>
    </w:p>
    <w:p>
      <w:pPr/>
      <w:r>
        <w:rPr>
          <w:lang w:val="pt_PT" w:bidi="pt_PT"/>
        </w:rPr>
      </w:r>
      <w:r>
        <w:rPr>
          <w:lang w:val="pt_PT" w:bidi="pt_PT"/>
        </w:rPr>
        <w:t>Os israelitas em diferentes partes de Israel veem as partes do corpo e ouvem a história do homem levita e da concubina. Os israelitas estão chocados e dizem que nada como essa história aconteceu desde que os israelitas deixaram o Egito. Os israelitas falam uns com os outros e dizem que as pessoas precisam falar abertamente e fazer algo. Israel precisa responder à mensagem do homem levita.</w:t>
      </w:r>
    </w:p>
    <w:p>
      <w:pPr/>
      <w:r>
        <w:rPr>
          <w:lang w:val="pt_PT" w:bidi="pt_PT"/>
        </w:rPr>
      </w:r>
      <w:r>
        <w:rPr>
          <w:lang w:val="pt_PT" w:bidi="pt_PT"/>
        </w:rPr>
        <w:t>Parem aqui e discutam esta pergunta em grupo: peça a uma pessoa que conte uma história de uma vez em que alguém fez algo terrível com outra pessoa. O que as pessoas disseram quando ouviram sobre o que aconteceu? Como a comunidade pediu aos líderes que respondessem ou punissem a pessoa que fez algo terrível?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19.22–30 na tradução mais fácil de entender.</w:t>
      </w:r>
    </w:p>
    <w:p>
      <w:pPr/>
      <w:r>
        <w:rPr>
          <w:lang w:val="pt_PT" w:bidi="pt_PT"/>
        </w:rPr>
      </w:r>
      <w:r>
        <w:rPr>
          <w:lang w:val="pt_PT" w:bidi="pt_PT"/>
        </w:rPr>
        <w:t>Pause este áudio aqui.</w:t>
      </w:r>
    </w:p>
    <w:p>
      <w:pPr/>
      <w:r>
        <w:rPr>
          <w:lang w:val="pt_PT" w:bidi="pt_PT"/>
        </w:rPr>
      </w:r>
      <w:r>
        <w:rPr>
          <w:lang w:val="pt_PT" w:bidi="pt_PT"/>
        </w:rPr>
        <w:t>A história dessa passagem é muito violenta, então o grupo não interpretará a passagem nesta etapa.</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idoso</w:t>
      </w:r>
    </w:p>
    <w:p>
      <w:pPr>
        <w:pStyle w:val="ListBullet"/>
        <w:spacing w:line="240" w:lineRule="auto"/>
        <w:ind w:left="720"/>
      </w:pPr>
      <w:r>
        <w:rPr>
          <w:lang w:val="pt_PT" w:bidi="pt_PT"/>
        </w:rPr>
      </w:r>
      <w:r>
        <w:rPr>
          <w:lang w:val="pt_PT" w:bidi="pt_PT"/>
        </w:rPr>
        <w:t>O homem levita</w:t>
      </w:r>
    </w:p>
    <w:p>
      <w:pPr>
        <w:pStyle w:val="ListBullet"/>
        <w:spacing w:line="240" w:lineRule="auto"/>
        <w:ind w:left="720"/>
      </w:pPr>
      <w:r>
        <w:rPr>
          <w:lang w:val="pt_PT" w:bidi="pt_PT"/>
        </w:rPr>
      </w:r>
      <w:r>
        <w:rPr>
          <w:lang w:val="pt_PT" w:bidi="pt_PT"/>
        </w:rPr>
        <w:t>Alguns homens benjamitas de Gibeá</w:t>
      </w:r>
    </w:p>
    <w:p>
      <w:pPr>
        <w:pStyle w:val="ListBullet"/>
        <w:spacing w:line="240" w:lineRule="auto"/>
        <w:ind w:left="720"/>
      </w:pPr>
      <w:r>
        <w:rPr>
          <w:lang w:val="pt_PT" w:bidi="pt_PT"/>
        </w:rPr>
      </w:r>
      <w:r>
        <w:rPr>
          <w:lang w:val="pt_PT" w:bidi="pt_PT"/>
        </w:rPr>
        <w:t>A filha do homem idoso</w:t>
      </w:r>
    </w:p>
    <w:p>
      <w:pPr>
        <w:pStyle w:val="ListBullet"/>
        <w:spacing w:line="240" w:lineRule="auto"/>
        <w:ind w:left="720"/>
      </w:pPr>
      <w:r>
        <w:rPr>
          <w:lang w:val="pt_PT" w:bidi="pt_PT"/>
        </w:rPr>
      </w:r>
      <w:r>
        <w:rPr>
          <w:lang w:val="pt_PT" w:bidi="pt_PT"/>
        </w:rPr>
        <w:t>A concubina do homem levita</w:t>
      </w:r>
    </w:p>
    <w:p>
      <w:pPr>
        <w:pStyle w:val="ListBullet"/>
        <w:spacing w:line="240" w:lineRule="auto"/>
        <w:ind w:left="720"/>
      </w:pPr>
      <w:r>
        <w:rPr>
          <w:lang w:val="pt_PT" w:bidi="pt_PT"/>
        </w:rPr>
      </w:r>
      <w:r>
        <w:rPr>
          <w:lang w:val="pt_PT" w:bidi="pt_PT"/>
        </w:rPr>
        <w:t>E o povo israelita.</w:t>
      </w:r>
    </w:p>
    <w:p>
      <w:pPr/>
      <w:r>
        <w:rPr>
          <w:lang w:val="pt_PT" w:bidi="pt_PT"/>
        </w:rPr>
      </w:r>
      <w:r>
        <w:rPr>
          <w:lang w:val="pt_PT" w:bidi="pt_PT"/>
        </w:rPr>
        <w:t>Nas cenas um, dois e três, o homem levita, o homem idoso e a concubina estão juntos dentro da casa. Alguns homens de Gibeá estão fora da casa, batendo na porta e gritando pelo homem levita. O homem idoso sai para impedir os homens. O homem idoso oferece duas mulheres aos homens de Gibeá em vez do homem levita. Os homens de Gibeá recusam a oferta do homem idoso. O homem levita coloca sua concubina do lado de fora, e os homens de Gibeá levam a mulher. Os homens de Gibeá estupram e ferem a concubina durante a noite toda.</w:t>
      </w:r>
    </w:p>
    <w:p>
      <w:pPr/>
      <w:r>
        <w:rPr>
          <w:lang w:val="pt_PT" w:bidi="pt_PT"/>
        </w:rPr>
      </w:r>
      <w:r>
        <w:rPr>
          <w:lang w:val="pt_PT" w:bidi="pt_PT"/>
        </w:rPr>
        <w:t>Parem aqui e discutam em grupo o que o homem idoso está sentindo ou pensando. Pause este áudio aqui.</w:t>
      </w:r>
    </w:p>
    <w:p>
      <w:pPr/>
      <w:r>
        <w:rPr>
          <w:lang w:val="pt_PT" w:bidi="pt_PT"/>
        </w:rPr>
      </w:r>
      <w:r>
        <w:rPr>
          <w:lang w:val="pt_PT" w:bidi="pt_PT"/>
        </w:rPr>
        <w:t>Parem aqui e discutam em grupo o que o homem levita está sentindo ou pensando. Pause este áudio aqui.</w:t>
      </w:r>
    </w:p>
    <w:p>
      <w:pPr/>
      <w:r>
        <w:rPr>
          <w:lang w:val="pt_PT" w:bidi="pt_PT"/>
        </w:rPr>
      </w:r>
      <w:r>
        <w:rPr>
          <w:lang w:val="pt_PT" w:bidi="pt_PT"/>
        </w:rPr>
        <w:t>Parem aqui e discutam em grupo o que os homens de Gibeá estão sentindo ou pensando. Pause este áudio aqui.</w:t>
      </w:r>
    </w:p>
    <w:p>
      <w:pPr/>
      <w:r>
        <w:rPr>
          <w:lang w:val="pt_PT" w:bidi="pt_PT"/>
        </w:rPr>
      </w:r>
      <w:r>
        <w:rPr>
          <w:lang w:val="pt_PT" w:bidi="pt_PT"/>
        </w:rPr>
        <w:t>Parem aqui e discutam em grupo o que a concubina do homem levita está sentindo ou pensando. Pause este áudio aqui.</w:t>
      </w:r>
    </w:p>
    <w:p>
      <w:pPr/>
      <w:r>
        <w:rPr>
          <w:lang w:val="pt_PT" w:bidi="pt_PT"/>
        </w:rPr>
      </w:r>
      <w:r>
        <w:rPr>
          <w:lang w:val="pt_PT" w:bidi="pt_PT"/>
        </w:rPr>
        <w:t>Nas cenas quatro e cinco, no final da noite, os homens de Gibeá deixaram a mulher ir. A mulher volta à casa do homem idoso onde o homem levita dormia. A mulher desmaia junto à porta. Pela manhã, o homem levita acorda e abre a porta da casa do homem idoso. O homem levita encontra a concubina. O homem levita diz a sua concubina para se levantar e vir com ele de volta para Efraim. A concubina não fala, e o homem levita coloca a mulher em seu burro e viaja de volta para Efraim.</w:t>
      </w:r>
    </w:p>
    <w:p>
      <w:pPr/>
      <w:r>
        <w:rPr>
          <w:lang w:val="pt_PT" w:bidi="pt_PT"/>
        </w:rPr>
      </w:r>
      <w:r>
        <w:rPr>
          <w:lang w:val="pt_PT" w:bidi="pt_PT"/>
        </w:rPr>
        <w:t>Parem aqui e discutam em grupo o que o homem levita está sentindo ou pensando. Pause este áudio aqui.</w:t>
      </w:r>
    </w:p>
    <w:p>
      <w:pPr/>
      <w:r>
        <w:rPr>
          <w:lang w:val="pt_PT" w:bidi="pt_PT"/>
        </w:rPr>
      </w:r>
      <w:r>
        <w:rPr>
          <w:lang w:val="pt_PT" w:bidi="pt_PT"/>
        </w:rPr>
        <w:t>Parem aqui e discutam em grupo o que a concubina do homem levita está sentindo ou pensando. Pause este áudio aqui.</w:t>
      </w:r>
    </w:p>
    <w:p>
      <w:pPr/>
      <w:r>
        <w:rPr>
          <w:lang w:val="pt_PT" w:bidi="pt_PT"/>
        </w:rPr>
      </w:r>
      <w:r>
        <w:rPr>
          <w:lang w:val="pt_PT" w:bidi="pt_PT"/>
        </w:rPr>
        <w:t>Nas cenas seis e sete, na casa do homem levita em Efraim, o homem levita corta a concubina em 12 pedaços. O homem levita envia os pedaços do corpo da mulher para as tribos de Israel. Os israelitas veem pedaços do corpo da mulher e conversam uns com os outros. Os israelitas dizem que Israel deve responder ao que aconteceu em Gibeá.</w:t>
      </w:r>
    </w:p>
    <w:p>
      <w:pPr/>
      <w:r>
        <w:rPr>
          <w:lang w:val="pt_PT" w:bidi="pt_PT"/>
        </w:rPr>
      </w:r>
      <w:r>
        <w:rPr>
          <w:lang w:val="pt_PT" w:bidi="pt_PT"/>
        </w:rPr>
        <w:t>Parem aqui e discutam em grupo o que o homem levita está sentindo ou pensando. Pause este áudio aqui.</w:t>
      </w:r>
    </w:p>
    <w:p>
      <w:pPr/>
      <w:r>
        <w:rPr>
          <w:lang w:val="pt_PT" w:bidi="pt_PT"/>
        </w:rPr>
      </w:r>
      <w:r>
        <w:rPr>
          <w:lang w:val="pt_PT" w:bidi="pt_PT"/>
        </w:rPr>
        <w:t>Parem aqui e discutam em grupo o que o povo israelita está sentindo ou pensando. Pause este áudio aqui.</w:t>
      </w:r>
    </w:p>
    <w:p>
      <w:pPr/>
      <w:r>
        <w:rPr>
          <w:lang w:val="pt_PT" w:bidi="pt_PT"/>
        </w:rPr>
      </w:r>
      <w:r>
        <w:rPr>
          <w:lang w:val="pt_PT" w:bidi="pt_PT"/>
        </w:rPr>
        <w:t>Pare aqui e discuta em um grupo como essa história faz você sentir e pensar. Você precisa de algum tempo para pensar ou falar sobre essa história com alguém em sua equipe, ou outra pessoa? O que você pode fazer para cuidar de si mesmo enquanto pensa sobre uma história como essa?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19.22–30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homem idoso e o homem levita se divertiram. Ao mesmo tempo, alguns </w:t>
      </w:r>
      <w:r>
        <w:rPr>
          <w:b/>
          <w:lang w:val="pt_PT" w:bidi="pt_PT"/>
        </w:rPr>
        <w:t>homens perversos ou sem valor</w:t>
      </w:r>
      <w:r>
        <w:rPr>
          <w:lang w:val="pt_PT" w:bidi="pt_PT"/>
        </w:rPr>
        <w:t xml:space="preserve"> cercaram a casa do homem idoso. O povo israelita pensava que esses homens, chamados de filhos de Belial, não tinham valor na comunidade. Esses eram homens de mau caráter. Esses homens nasceram, ou vieram, de uma comunidade ruim.</w:t>
      </w:r>
    </w:p>
    <w:p>
      <w:pPr/>
      <w:r>
        <w:rPr>
          <w:lang w:val="pt_PT" w:bidi="pt_PT"/>
        </w:rPr>
      </w:r>
      <w:r>
        <w:rPr>
          <w:lang w:val="pt_PT" w:bidi="pt_PT"/>
        </w:rPr>
        <w:t>Parem aqui e discutam em grupo qual palavra ou frase vocês usarão para "homens perversos ou sem valor". Se vocês já traduziram essas palavras em outro livro da Bíblia, usem a mesma palavra que vocês usaram lá. Pause este áudio aqui.</w:t>
      </w:r>
    </w:p>
    <w:p>
      <w:pPr/>
      <w:r>
        <w:rPr>
          <w:lang w:val="pt_PT" w:bidi="pt_PT"/>
        </w:rPr>
      </w:r>
      <w:r>
        <w:rPr>
          <w:lang w:val="pt_PT" w:bidi="pt_PT"/>
        </w:rPr>
        <w:t xml:space="preserve">Os homens de Gibeá </w:t>
      </w:r>
      <w:r>
        <w:rPr>
          <w:b/>
          <w:lang w:val="pt_PT" w:bidi="pt_PT"/>
        </w:rPr>
        <w:t>bateram com força</w:t>
      </w:r>
      <w:r>
        <w:rPr>
          <w:lang w:val="pt_PT" w:bidi="pt_PT"/>
        </w:rPr>
        <w:t xml:space="preserve"> ou </w:t>
      </w:r>
      <w:r>
        <w:rPr>
          <w:b/>
          <w:lang w:val="pt_PT" w:bidi="pt_PT"/>
        </w:rPr>
        <w:t>esmurraram</w:t>
      </w:r>
      <w:r>
        <w:rPr>
          <w:lang w:val="pt_PT" w:bidi="pt_PT"/>
        </w:rPr>
        <w:t xml:space="preserve"> a porta. Os homens de Gibeá bateram com força na porta, usando as mãos ou objetos duros. Os homens bateram na porta repetidamente e fizeram um barulho mais alto.</w:t>
      </w:r>
    </w:p>
    <w:p>
      <w:pPr/>
      <w:r>
        <w:rPr>
          <w:lang w:val="pt_PT" w:bidi="pt_PT"/>
        </w:rPr>
      </w:r>
      <w:r>
        <w:rPr>
          <w:lang w:val="pt_PT" w:bidi="pt_PT"/>
        </w:rPr>
        <w:t>Parem aqui e discutam em grupo qual palavra ou frase vocês usarão para "bateu com força" ou "esmurrou" a porta. Pause este áudio aqui.</w:t>
      </w:r>
    </w:p>
    <w:p>
      <w:pPr/>
      <w:r>
        <w:rPr>
          <w:lang w:val="pt_PT" w:bidi="pt_PT"/>
        </w:rPr>
      </w:r>
      <w:r>
        <w:rPr>
          <w:lang w:val="pt_PT" w:bidi="pt_PT"/>
        </w:rPr>
        <w:t xml:space="preserve">O homem idoso, o </w:t>
      </w:r>
      <w:r>
        <w:rPr>
          <w:b/>
          <w:lang w:val="pt_PT" w:bidi="pt_PT"/>
        </w:rPr>
        <w:t>senhor</w:t>
      </w:r>
      <w:r>
        <w:rPr>
          <w:lang w:val="pt_PT" w:bidi="pt_PT"/>
        </w:rPr>
        <w:t xml:space="preserve"> da casa, saiu para falar com os homens de Gibeá. Usem a mesma palavra ou frase para "senhor' que vocês usaram em passagens anteriores. Para mais informações sobre senhor, consultem o Glossário Mestre.</w:t>
      </w:r>
    </w:p>
    <w:p>
      <w:pPr/>
      <w:r>
        <w:rPr>
          <w:lang w:val="pt_PT" w:bidi="pt_PT"/>
        </w:rPr>
      </w:r>
      <w:r>
        <w:rPr>
          <w:lang w:val="pt_PT" w:bidi="pt_PT"/>
        </w:rPr>
        <w:t xml:space="preserve">Os homens de Gibeá queriam </w:t>
      </w:r>
      <w:r>
        <w:rPr>
          <w:b/>
          <w:lang w:val="pt_PT" w:bidi="pt_PT"/>
        </w:rPr>
        <w:t>conhecer</w:t>
      </w:r>
      <w:r>
        <w:rPr>
          <w:lang w:val="pt_PT" w:bidi="pt_PT"/>
        </w:rPr>
        <w:t xml:space="preserve"> ou ter relações sexuais com o homem levita.</w:t>
      </w:r>
    </w:p>
    <w:p>
      <w:pPr/>
      <w:r>
        <w:rPr>
          <w:lang w:val="pt_PT" w:bidi="pt_PT"/>
        </w:rPr>
      </w:r>
      <w:r>
        <w:rPr>
          <w:lang w:val="pt_PT" w:bidi="pt_PT"/>
        </w:rPr>
        <w:t>Parem aqui e discutam qual palavra ou frase vocês usarão para "conhecer", que é uma maneira educada de dizer relações sexuais. Pensem na discussão que vocês tiveram sobre essa frase quando definiram as cenas na etapa três. Se vocês já traduziram essa ideia em outro livro da Bíblia, usem as mesmas palavras ou frases que vocês usaram lá. Pause este áudio aqui.</w:t>
      </w:r>
    </w:p>
    <w:p>
      <w:pPr/>
      <w:r>
        <w:rPr>
          <w:lang w:val="pt_PT" w:bidi="pt_PT"/>
        </w:rPr>
      </w:r>
      <w:r>
        <w:rPr>
          <w:lang w:val="pt_PT" w:bidi="pt_PT"/>
        </w:rPr>
        <w:t xml:space="preserve">O homem idoso chamou os homens de Gibeá de </w:t>
      </w:r>
      <w:r>
        <w:rPr>
          <w:b/>
          <w:lang w:val="pt_PT" w:bidi="pt_PT"/>
        </w:rPr>
        <w:t>irmãos</w:t>
      </w:r>
      <w:r>
        <w:rPr>
          <w:lang w:val="pt_PT" w:bidi="pt_PT"/>
        </w:rPr>
        <w:t>. Usem a mesma palavra ou frase para "irmãos" ou" companheiros" israelitas que vocês usaram em passagens anteriores.</w:t>
      </w:r>
    </w:p>
    <w:p>
      <w:pPr/>
      <w:r>
        <w:rPr>
          <w:lang w:val="pt_PT" w:bidi="pt_PT"/>
        </w:rPr>
      </w:r>
      <w:r>
        <w:rPr>
          <w:lang w:val="pt_PT" w:bidi="pt_PT"/>
        </w:rPr>
        <w:t xml:space="preserve">O homem idoso pediu aos homens de Gibeá que não fizessem algo </w:t>
      </w:r>
      <w:r>
        <w:rPr>
          <w:b/>
          <w:lang w:val="pt_PT" w:bidi="pt_PT"/>
        </w:rPr>
        <w:t>perverso</w:t>
      </w:r>
      <w:r>
        <w:rPr>
          <w:lang w:val="pt_PT" w:bidi="pt_PT"/>
        </w:rPr>
        <w:t>, ultrajante ou vergonhoso. O homem idoso não queria que os homens de Gibeá fizessem algo que quebrasse as regras da comunidade israelita ou danificasse a comunidade israelita.</w:t>
      </w:r>
    </w:p>
    <w:p>
      <w:pPr/>
      <w:r>
        <w:rPr>
          <w:lang w:val="pt_PT" w:bidi="pt_PT"/>
        </w:rPr>
      </w:r>
      <w:r>
        <w:rPr>
          <w:lang w:val="pt_PT" w:bidi="pt_PT"/>
        </w:rPr>
        <w:t>Parem aqui e discutam em grupo qual palavra ou frase vocês usarão para algo perverso, ultrajante ou vergonhoso. Procure perversão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homem idoso ofereceu sua filha </w:t>
      </w:r>
      <w:r>
        <w:rPr>
          <w:b/>
          <w:lang w:val="pt_PT" w:bidi="pt_PT"/>
        </w:rPr>
        <w:t>virgem</w:t>
      </w:r>
      <w:r>
        <w:rPr>
          <w:lang w:val="pt_PT" w:bidi="pt_PT"/>
        </w:rPr>
        <w:t xml:space="preserve"> aos homens de Gibeá. Uma virgem é uma pessoa solteira que não teve relações sexuais.</w:t>
      </w:r>
    </w:p>
    <w:p>
      <w:pPr/>
      <w:r>
        <w:rPr>
          <w:lang w:val="pt_PT" w:bidi="pt_PT"/>
        </w:rPr>
      </w:r>
      <w:r>
        <w:rPr>
          <w:lang w:val="pt_PT" w:bidi="pt_PT"/>
        </w:rPr>
        <w:t>Parem aqui e discutam em grupo qual palavra ou frase vocês usarão para virgem. Se vocês já traduziram essa palavra em outro livro da Bíblia, usem a mesma palavra que vocês usaram lá. Pause este áudio aqui.</w:t>
      </w:r>
    </w:p>
    <w:p>
      <w:pPr/>
      <w:r>
        <w:rPr>
          <w:lang w:val="pt_PT" w:bidi="pt_PT"/>
        </w:rPr>
      </w:r>
      <w:r>
        <w:rPr>
          <w:lang w:val="pt_PT" w:bidi="pt_PT"/>
        </w:rPr>
        <w:t xml:space="preserve">O homem idoso ofereceu a </w:t>
      </w:r>
      <w:r>
        <w:rPr>
          <w:b/>
          <w:lang w:val="pt_PT" w:bidi="pt_PT"/>
        </w:rPr>
        <w:t>concubina</w:t>
      </w:r>
      <w:r>
        <w:rPr>
          <w:lang w:val="pt_PT" w:bidi="pt_PT"/>
        </w:rPr>
        <w:t xml:space="preserve"> do homem levita aos homens de Gibeá. Usem a mesma palavra ou frase para concubina que vocês usaram em passagens anteriores.</w:t>
      </w:r>
    </w:p>
    <w:p>
      <w:pPr/>
      <w:r>
        <w:rPr>
          <w:lang w:val="pt_PT" w:bidi="pt_PT"/>
        </w:rPr>
      </w:r>
      <w:r>
        <w:rPr>
          <w:lang w:val="pt_PT" w:bidi="pt_PT"/>
        </w:rPr>
        <w:t xml:space="preserve">Os homens de Gibeá </w:t>
      </w:r>
      <w:r>
        <w:rPr>
          <w:b/>
          <w:lang w:val="pt_PT" w:bidi="pt_PT"/>
        </w:rPr>
        <w:t>conheceram</w:t>
      </w:r>
      <w:r>
        <w:rPr>
          <w:lang w:val="pt_PT" w:bidi="pt_PT"/>
        </w:rPr>
        <w:t xml:space="preserve"> ou tiveram relações sexuais com a concubina do homem levita. A palavra usada na passagem para relações sexuais pode descrever tanto uma relação sexual consentida por ambas as pessoas quanto uma relação sexual que uma pessoa força sobre a outra. A relação sexual entre os homens e a concubina foi forçada sobre a mulher. A mulher não queria ter relações sexuais com os homens de Gibeá. Os homens de Gibeá estupraram a mulher.</w:t>
      </w:r>
    </w:p>
    <w:p>
      <w:pPr/>
      <w:r>
        <w:rPr>
          <w:lang w:val="pt_PT" w:bidi="pt_PT"/>
        </w:rPr>
      </w:r>
      <w:r>
        <w:rPr>
          <w:lang w:val="pt_PT" w:bidi="pt_PT"/>
        </w:rPr>
        <w:t>Parem aqui e discutam em grupo qual palavra ou frase vocês usarão para "conheceram" ou estupraram quando as pessoas forçam outra pessoa a ter relações sexuais. Pause este áudio aqui.</w:t>
      </w:r>
    </w:p>
    <w:p>
      <w:pPr/>
      <w:r>
        <w:rPr>
          <w:lang w:val="pt_PT" w:bidi="pt_PT"/>
        </w:rPr>
      </w:r>
      <w:r>
        <w:rPr>
          <w:lang w:val="pt_PT" w:bidi="pt_PT"/>
        </w:rPr>
        <w:t xml:space="preserve">Os homens de Gibeá deixaram a mulher ir ao </w:t>
      </w:r>
      <w:r>
        <w:rPr>
          <w:b/>
          <w:lang w:val="pt_PT" w:bidi="pt_PT"/>
        </w:rPr>
        <w:t>amanhecer</w:t>
      </w:r>
      <w:r>
        <w:rPr>
          <w:lang w:val="pt_PT" w:bidi="pt_PT"/>
        </w:rPr>
        <w:t>, no final da noite, quando o céu começa a ficar claro.</w:t>
      </w:r>
    </w:p>
    <w:p>
      <w:pPr/>
      <w:r>
        <w:rPr>
          <w:lang w:val="pt_PT" w:bidi="pt_PT"/>
        </w:rPr>
      </w:r>
      <w:r>
        <w:rPr>
          <w:lang w:val="pt_PT" w:bidi="pt_PT"/>
        </w:rPr>
        <w:t>Parem aqui e discutam em grupo qual palavra ou frase vocês usarão para "amanhecer". Se vocês já traduziram essa palavra em outro livro da Bíblia, usem a mesma palavra que vocês usaram lá. Pause este áudio aqui.</w:t>
      </w:r>
    </w:p>
    <w:p>
      <w:pPr/>
      <w:r>
        <w:rPr>
          <w:lang w:val="pt_PT" w:bidi="pt_PT"/>
        </w:rPr>
      </w:r>
      <w:r>
        <w:rPr>
          <w:lang w:val="pt_PT" w:bidi="pt_PT"/>
        </w:rPr>
        <w:t xml:space="preserve">A mulher caiu na porta da casa do homem idoso onde seu senhor dormia. O senhor da mulher, o homem levita, se levantou pela manhã e abriu a porta da casa. O homem levita encontrou sua concubina onde ela estava deitada à porta com as mãos sobre a </w:t>
      </w:r>
      <w:r>
        <w:rPr>
          <w:b/>
          <w:lang w:val="pt_PT" w:bidi="pt_PT"/>
        </w:rPr>
        <w:t>soleira</w:t>
      </w:r>
      <w:r>
        <w:rPr>
          <w:lang w:val="pt_PT" w:bidi="pt_PT"/>
        </w:rPr>
        <w:t>.</w:t>
      </w:r>
    </w:p>
    <w:p>
      <w:pPr/>
      <w:r>
        <w:rPr>
          <w:lang w:val="pt_PT" w:bidi="pt_PT"/>
        </w:rPr>
      </w:r>
      <w:r>
        <w:rPr>
          <w:lang w:val="pt_PT" w:bidi="pt_PT"/>
        </w:rPr>
        <w:t>Parem aqui e discutam em grupo qual palavra ou frase vocês usarão para soleira. Se vocês já traduziram essa palavra em outro livro da Bíblia, usem a mesma palavra que vocês usaram lá. Pause este áudio aqui.</w:t>
      </w:r>
    </w:p>
    <w:p>
      <w:pPr/>
      <w:r>
        <w:rPr>
          <w:lang w:val="pt_PT" w:bidi="pt_PT"/>
        </w:rPr>
      </w:r>
      <w:r>
        <w:rPr>
          <w:lang w:val="pt_PT" w:bidi="pt_PT"/>
        </w:rPr>
        <w:t xml:space="preserve">O homem levita disse à mulher para se levantar e viajar para casa. A mulher não respondeu ao homem levita. O homem levita colocou sua concubina em seu burro e foi para casa, em Efraim. Em casa, o levita pegou uma faca e cortou a mulher, </w:t>
      </w:r>
      <w:r>
        <w:rPr>
          <w:b/>
          <w:lang w:val="pt_PT" w:bidi="pt_PT"/>
        </w:rPr>
        <w:t>membro por membro</w:t>
      </w:r>
      <w:r>
        <w:rPr>
          <w:lang w:val="pt_PT" w:bidi="pt_PT"/>
        </w:rPr>
        <w:t>. Isso significa que ele cortou diferentes partes do corpo dela.</w:t>
      </w:r>
    </w:p>
    <w:p>
      <w:pPr/>
      <w:r>
        <w:rPr>
          <w:lang w:val="pt_PT" w:bidi="pt_PT"/>
        </w:rPr>
      </w:r>
      <w:r>
        <w:rPr>
          <w:lang w:val="pt_PT" w:bidi="pt_PT"/>
        </w:rPr>
        <w:t>Parem aqui e discutam em grupo qual palavra ou frase vocês usarão para membro por membro. Pause este áudio aqui.</w:t>
      </w:r>
    </w:p>
    <w:p>
      <w:pPr/>
      <w:r>
        <w:rPr>
          <w:lang w:val="pt_PT" w:bidi="pt_PT"/>
        </w:rPr>
      </w:r>
      <w:r>
        <w:rPr>
          <w:lang w:val="pt_PT" w:bidi="pt_PT"/>
        </w:rPr>
        <w:t xml:space="preserve">O homem levita mandou os pedaços do corpo da mulher para as diferentes áreas tribais na terra de Israel. Os </w:t>
      </w:r>
      <w:r>
        <w:rPr>
          <w:b/>
          <w:lang w:val="pt_PT" w:bidi="pt_PT"/>
        </w:rPr>
        <w:t>israelitas</w:t>
      </w:r>
      <w:r>
        <w:rPr>
          <w:lang w:val="pt_PT" w:bidi="pt_PT"/>
        </w:rPr>
        <w:t xml:space="preserve"> viram os pedaços do corpo da mulher e ficaram chocados com a história do homem levita e sua concubina. Os israelitas falaram sobre a história e queriam que os líderes das tribos israelitas falassem abertamente. Usem a mesma palavra para israelitas que vocês usaram em passagens anteriores e consultem israelitas no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20:1–11</w:t>
      </w:r>
      <w:r>
        <w:rPr>
          <w:lang w:val="pt_PT" w:bidi="pt_PT"/>
        </w:rPr>
      </w:r>
    </w:p>
    <w:p>
      <w:pPr>
        <w:pStyle w:val="Heading3"/>
      </w:pPr>
      <w:r>
        <w:rPr>
          <w:lang w:val="pt_PT" w:bidi="pt_PT"/>
        </w:rPr>
        <w:t>Ouvir e Sentir</w:t>
      </w:r>
    </w:p>
    <w:p>
      <w:pPr/>
      <w:r>
        <w:rPr>
          <w:lang w:val="pt_PT" w:bidi="pt_PT"/>
        </w:rPr>
      </w:r>
      <w:r>
        <w:rPr>
          <w:lang w:val="pt_PT" w:bidi="pt_PT"/>
        </w:rPr>
        <w:t>Nesta etapa, ouçam Juízes 20.1–11 e guardem em seus corações.</w:t>
      </w:r>
    </w:p>
    <w:p>
      <w:pPr/>
      <w:r>
        <w:rPr>
          <w:lang w:val="pt_PT" w:bidi="pt_PT"/>
        </w:rPr>
      </w:r>
      <w:r>
        <w:rPr>
          <w:lang w:val="pt_PT" w:bidi="pt_PT"/>
        </w:rPr>
        <w:t>Ouçam uma versão em áudio de Juízes 20.1–11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20.1–11 na tradução mais fácil de entender.</w:t>
      </w:r>
    </w:p>
    <w:p>
      <w:pPr/>
      <w:r>
        <w:rPr>
          <w:lang w:val="pt_PT" w:bidi="pt_PT"/>
        </w:rPr>
      </w:r>
      <w:r>
        <w:rPr>
          <w:lang w:val="pt_PT" w:bidi="pt_PT"/>
        </w:rPr>
        <w:t>Pause este áudio aqui.</w:t>
      </w:r>
    </w:p>
    <w:p>
      <w:pPr/>
      <w:r>
        <w:rPr>
          <w:lang w:val="pt_PT" w:bidi="pt_PT"/>
        </w:rPr>
      </w:r>
      <w:r>
        <w:rPr>
          <w:lang w:val="pt_PT" w:bidi="pt_PT"/>
        </w:rPr>
        <w:t>Essa passagem continua a história do homem levita depois que o homem levita retornou a Efraim e enviou pedaços de sua concubina para todas as tribos de Israel. O homem levita enviou os pedaços da mulher como uma mensagem para reunir o povo israelita.</w:t>
      </w:r>
    </w:p>
    <w:p>
      <w:pPr/>
      <w:r>
        <w:rPr>
          <w:lang w:val="pt_PT" w:bidi="pt_PT"/>
        </w:rPr>
      </w:r>
      <w:r>
        <w:rPr>
          <w:lang w:val="pt_PT" w:bidi="pt_PT"/>
        </w:rPr>
        <w:t>Depois que os israelitas receberam a mensagem do homem levita, pessoas das diferentes tribos de Israel viajaram para se reunir em Mispa. Mispa era uma aldeia no território de Benjamim. Os israelitas viajaram para Mispa de todas as terras diferentes que Yahweh deu às tribos de Israel. A tribo de Dã vivia na fronteira norte das terras israelitas. Berseba é a cidade mais ao sul das terras que Yahweh deu aos israelitas. Gileade é o lar dos israelitas que viviam a leste do rio Jordão. As pessoas da tribo de Benjamim, os benjamitas, não vieram para Mispa. Todos os líderes de Israel se reuniram, mas os benjamitas não estavam com os israelitas. Os benjamitas responderam à mensagem de forma diferente. A história mostra uma separação entre a tribo de Benjamim e as outras tribos de Israel.</w:t>
      </w:r>
    </w:p>
    <w:p>
      <w:pPr/>
      <w:r>
        <w:rPr>
          <w:lang w:val="pt_PT" w:bidi="pt_PT"/>
        </w:rPr>
      </w:r>
      <w:r>
        <w:rPr>
          <w:lang w:val="pt_PT" w:bidi="pt_PT"/>
        </w:rPr>
        <w:t>Parem aqui e olhem para um mapa das terras dos israelitas que mostra onde cada tribo vivia, incluindo a cidade de Berseba, a terra de Gileade, a cidade de Siló, a cidade de Gibeá e a aldeia de Mispa. Pause este áudio aqui.</w:t>
      </w:r>
    </w:p>
    <w:p>
      <w:pPr/>
      <w:r>
        <w:rPr>
          <w:lang w:val="pt_PT" w:bidi="pt_PT"/>
        </w:rPr>
      </w:r>
      <w:r>
        <w:rPr>
          <w:lang w:val="pt_PT" w:bidi="pt_PT"/>
        </w:rPr>
        <w:t>Não sabemos por que os israelitas se encontraram em Mispa. O tabernáculo e Fineias, o sumo sacerdote, estavam em Siló, na região montanhosa de Efraim. Talvez os israelitas tenham vindo para Mispa porque Mispa ficava mais perto de Gibeá do que Siló e estava no centro das terras dos israelitas. Os israelitas se reuniram como um povo que Yahweh liderava. Os israelitas são o povo de Yahweh.</w:t>
      </w:r>
    </w:p>
    <w:p>
      <w:pPr/>
      <w:r>
        <w:rPr>
          <w:lang w:val="pt_PT" w:bidi="pt_PT"/>
        </w:rPr>
      </w:r>
      <w:r>
        <w:rPr>
          <w:lang w:val="pt_PT" w:bidi="pt_PT"/>
        </w:rPr>
        <w:t>As comunidades respeitavam os líderes das diferentes tribos israelitas. Os líderes tribais israelitas apoiaram as comunidades israelitas e ajudaram as comunidades israelitas a seguir as instruções de Yahweh aos israelitas. Os israelitas seguiram Yahweh como líder dos israelitas. A história nos diz que os israelitas estavam unidos como um povo que pertencia ao seu Deus. O narrador não usa o nome de Yahweh quando diz que as pessoas pertenciam a Deus. Talvez isso seja porque uma tribo de israelitas, os benjamitas, não havia comparecido e, por isso, o povo não estava verdadeiramente unido entre si.</w:t>
      </w:r>
    </w:p>
    <w:p>
      <w:pPr/>
      <w:r>
        <w:rPr>
          <w:lang w:val="pt_PT" w:bidi="pt_PT"/>
        </w:rPr>
      </w:r>
      <w:r>
        <w:rPr>
          <w:lang w:val="pt_PT" w:bidi="pt_PT"/>
        </w:rPr>
        <w:t>Um grande número de israelitas se reuniu em Mispa. O narrador diz que havia 400.000 homens. Esse número de homens provavelmente é uma estimativa. O narrador quer nos mostrar o quão irados os israelitas estão com o que aconteceu. Os homens israelitas estavam prontos para lutar a pé com espadas, que é como eles normalmente lutavam.</w:t>
      </w:r>
    </w:p>
    <w:p>
      <w:pPr/>
      <w:r>
        <w:rPr>
          <w:lang w:val="pt_PT" w:bidi="pt_PT"/>
        </w:rPr>
      </w:r>
      <w:r>
        <w:rPr>
          <w:lang w:val="pt_PT" w:bidi="pt_PT"/>
        </w:rPr>
        <w:t>Parem aqui e olhem para uma imagem de um soldado israelita com uma espada, do tempo dos Juízes. Pause este áudio aqui.</w:t>
      </w:r>
    </w:p>
    <w:p>
      <w:pPr/>
      <w:r>
        <w:rPr>
          <w:lang w:val="pt_PT" w:bidi="pt_PT"/>
        </w:rPr>
      </w:r>
      <w:r>
        <w:rPr>
          <w:lang w:val="pt_PT" w:bidi="pt_PT"/>
        </w:rPr>
        <w:t>O narrador nos dá uma informação extra de que os israelitas da tribo de Benjamim, os benjamitas, sabiam que pessoas das outras tribos de Israel haviam se reunido em Mispa. Os benjamitas haviam recebido a mensagem, mas não se juntaram aos outros israelitas em Mispa. Não sabemos por que os benjamitas escolheram não ir para Mispa.</w:t>
      </w:r>
    </w:p>
    <w:p>
      <w:pPr/>
      <w:r>
        <w:rPr>
          <w:lang w:val="pt_PT" w:bidi="pt_PT"/>
        </w:rPr>
      </w:r>
      <w:r>
        <w:rPr>
          <w:lang w:val="pt_PT" w:bidi="pt_PT"/>
        </w:rPr>
        <w:t>Os mensageiros haviam contado aos israelitas um pouco da história do homem levita e da concubina quando receberam a parte do corpo e o chamado para se reunir. Agora, os israelitas em Mispa pediram ao homem levita que explicasse aos israelitas a história completa.</w:t>
      </w:r>
    </w:p>
    <w:p>
      <w:pPr/>
      <w:r>
        <w:rPr>
          <w:lang w:val="pt_PT" w:bidi="pt_PT"/>
        </w:rPr>
      </w:r>
      <w:r>
        <w:rPr>
          <w:lang w:val="pt_PT" w:bidi="pt_PT"/>
        </w:rPr>
        <w:t>O narrador agora nos lembra que o homem é tanto um levita quanto o marido da mulher que morreu. No entanto, o homem não se comportou como um levita ou um bom marido. Os israelitas esperavam que os levitas fossem líderes na comunidade e fossem exemplos de bom comportamento. As pessoas esperavam que um marido protegesse sua concubina. O narrador nos lembra que alguém matou a mulher de propósito e contra a lei de Israel. O homem levita conta a história, mas o levita muda alguns dos detalhes da história. O homem levita culpa todos os líderes e homens de Gibeá pelo que aconteceu. O homem levita mostra mais preocupação com sua concubina nessa história do que ele parecia mostrar na história anterior. O homem levita não inclui partes da história que fazem o homem levita parecer mau como levita e como marido.</w:t>
      </w:r>
    </w:p>
    <w:p>
      <w:pPr/>
      <w:r>
        <w:rPr>
          <w:lang w:val="pt_PT" w:bidi="pt_PT"/>
        </w:rPr>
      </w:r>
      <w:r>
        <w:rPr>
          <w:lang w:val="pt_PT" w:bidi="pt_PT"/>
        </w:rPr>
        <w:t>Parem aqui e discutam esta pergunta em grupo: conversem sobre uma vez em que alguém que vocês conhecem contou uma história que não disse toda a verdade. Como e por que a pessoa mudou os fatos? Todos acreditaram na pessoa que contou a história? Pause este áudio aqui.</w:t>
      </w:r>
    </w:p>
    <w:p>
      <w:pPr/>
      <w:r>
        <w:rPr>
          <w:lang w:val="pt_PT" w:bidi="pt_PT"/>
        </w:rPr>
      </w:r>
      <w:r>
        <w:rPr>
          <w:lang w:val="pt_PT" w:bidi="pt_PT"/>
        </w:rPr>
        <w:t>O homem levita diz aos israelitas que o levita cortou sua concubina e enviou um pedaço do corpo dela para cada região de Israel. Vocês se lembrarão do livro de Números que Yahweh deu diferentes regiões da Terra Prometida aos israelitas como uma herança para todos os israelitas de uma geração para outra. O homem levita se refere à terra como herança de Israel para fazer os israelitas pensarem que o evento em Gibeá ameaça o presente que Yahweh deu ao povo de Israel. O homem levita convoca as tribos israelitas para responderem ao que aconteceu com a concubina do levita. O homem levita convocou os israelitas para trazer julgamento sobre o povo de Gibeá. O homem levita usa suas palavras para deixar os israelitas irados, para que eles queiram destruir Gibeá. O homem levita sugere que os israelitas punam as pessoas em Gibeá da mesma maneira que Yahweh pune as pessoas em uma cidade que não segue Yahweh.</w:t>
      </w:r>
    </w:p>
    <w:p>
      <w:pPr/>
      <w:r>
        <w:rPr>
          <w:lang w:val="pt_PT" w:bidi="pt_PT"/>
        </w:rPr>
      </w:r>
      <w:r>
        <w:rPr>
          <w:lang w:val="pt_PT" w:bidi="pt_PT"/>
        </w:rPr>
        <w:t>Parem aqui e discutam esta pergunta em grupo: conversem sobre uma vez em que vocês ouviram alguém falar com um grupo de pessoas de uma maneira que deixou o grupo irado, de modo que o grupo queria vingar-se ou julgar uma pessoa ou outro grupo de pessoas. Pause este áudio aqui.</w:t>
      </w:r>
    </w:p>
    <w:p>
      <w:pPr/>
      <w:r>
        <w:rPr>
          <w:lang w:val="pt_PT" w:bidi="pt_PT"/>
        </w:rPr>
      </w:r>
      <w:r>
        <w:rPr>
          <w:lang w:val="pt_PT" w:bidi="pt_PT"/>
        </w:rPr>
        <w:t>Os israelitas ouviram o homem levita e acreditaram no que o homem levita disse. Os israelitas não tentaram encontrar mais ninguém que soubesse o que aconteceu em Gibeá. Os israelitas não procuraram descobrir cuidadosamente a verdade antes de fazerem um julgamento. Os israelitas não consultaram Yahweh nem seguiram as instruções de Yahweh. Em vez disso, os israelitas fizeram o que pensavam ser certo. Os israelitas estavam unidos em sua resposta ao homem levita. Os israelitas disseram que ninguém em Mispa voltaria para a casa onde normalmente vivia. Os israelitas trariam seu julgamento sobre Gibeá quando lançassem sortes. Não temos certeza do que isso significa, mas é possível que os israelitas tenham lançado, ou atirado, sortes para decidir quais homens iriam a Gibeá e em que ordem. Alternativamente, os israelitas podem ter lançado sortes para decidir como distribuiriam a terra de Gibeá depois de terem destruído a cidade e as pessoas nela. Aqui, os israelitas usam suas próprias tradições, mas não buscam ajuda e orientação de Yahweh. O sumo sacerdote de Yahweh e o Urim e Tumim, que o sacerdote usava para lançar sortes, estavam em Siló, não em Mispa.</w:t>
      </w:r>
    </w:p>
    <w:p>
      <w:pPr/>
      <w:r>
        <w:rPr>
          <w:lang w:val="pt_PT" w:bidi="pt_PT"/>
        </w:rPr>
      </w:r>
      <w:r>
        <w:rPr>
          <w:lang w:val="pt_PT" w:bidi="pt_PT"/>
        </w:rPr>
        <w:t>Parem aqui e discutam esta pergunta em grupo: discutam uma vez em que alguém usou as tradições ou cerimônias de sua comunidade de uma maneira errada ou incompleta. Por que essa pessoa fez isso? Pause este áudio aqui.</w:t>
      </w:r>
    </w:p>
    <w:p>
      <w:pPr/>
      <w:r>
        <w:rPr>
          <w:lang w:val="pt_PT" w:bidi="pt_PT"/>
        </w:rPr>
      </w:r>
      <w:r>
        <w:rPr>
          <w:lang w:val="pt_PT" w:bidi="pt_PT"/>
        </w:rPr>
        <w:t>Os israelitas se preparam para abastecer o exército contra Gibeá. Os israelitas selecionam uma parte dos homens de cada grupo, os quais cuidarão da alimentação e de outras necessidades do exército. Isso tornará possível que o exército lute contra Gibeá.</w:t>
      </w:r>
    </w:p>
    <w:p>
      <w:pPr/>
      <w:r>
        <w:rPr>
          <w:lang w:val="pt_PT" w:bidi="pt_PT"/>
        </w:rPr>
      </w:r>
      <w:r>
        <w:rPr>
          <w:lang w:val="pt_PT" w:bidi="pt_PT"/>
        </w:rPr>
        <w:t>Parem aqui e discutam esta pergunta em grupo: em sua comunidade ou nação, quem é responsável por fornecer comida e armas às pessoas que lutam? Essas pessoas fazem parte do grupo que luta, ou essas pessoas são separadas do grupo que luta? Pause este áudio aqui.</w:t>
      </w:r>
    </w:p>
    <w:p>
      <w:pPr/>
      <w:r>
        <w:rPr>
          <w:lang w:val="pt_PT" w:bidi="pt_PT"/>
        </w:rPr>
      </w:r>
      <w:r>
        <w:rPr>
          <w:lang w:val="pt_PT" w:bidi="pt_PT"/>
        </w:rPr>
        <w:t>A proporção de homens de cada grupo é um décimo do número de homens no grupo.</w:t>
      </w:r>
    </w:p>
    <w:p>
      <w:pPr/>
      <w:r>
        <w:rPr>
          <w:lang w:val="pt_PT" w:bidi="pt_PT"/>
        </w:rPr>
      </w:r>
      <w:r>
        <w:rPr>
          <w:lang w:val="pt_PT" w:bidi="pt_PT"/>
        </w:rPr>
        <w:t>Parem aqui e façam esta atividade em grupo: façam 10 marcas juntas em uma folha de papel ou no chão e, depois, circulem 1 das marcas do grupo. Agora façam 100 marcas em um novo grupo no papel ou no chão e circulem 10 marcas do grupo. As marcas que vocês circulam são um décimo de cada grupo de marcas. Pause este áudio aqui.</w:t>
      </w:r>
    </w:p>
    <w:p>
      <w:pPr/>
      <w:r>
        <w:rPr>
          <w:lang w:val="pt_PT" w:bidi="pt_PT"/>
        </w:rPr>
      </w:r>
      <w:r>
        <w:rPr>
          <w:lang w:val="pt_PT" w:bidi="pt_PT"/>
        </w:rPr>
        <w:t>Todos os israelitas trabalham juntos contra a cidade de Gibeá. No entanto, a tribo de Benjamim não está com 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20.1–11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As tribos de Israel e os líderes das tribos se reúnem em Mispa prontos para lutar. A tribo de Benjamim não vem a Mispa. As pessoas pedem ao homem levita que conte a sua história do que aconteceu em Gibeá.</w:t>
      </w:r>
    </w:p>
    <w:p>
      <w:pPr/>
      <w:r>
        <w:rPr>
          <w:lang w:val="pt_PT" w:bidi="pt_PT"/>
        </w:rPr>
      </w:r>
      <w:r>
        <w:rPr>
          <w:b/>
          <w:lang w:val="pt_PT" w:bidi="pt_PT"/>
        </w:rPr>
        <w:t>Na segunda cena:</w:t>
      </w:r>
      <w:r>
        <w:rPr>
          <w:lang w:val="pt_PT" w:bidi="pt_PT"/>
        </w:rPr>
        <w:t xml:space="preserve"> O homem levita conta sua história do que aconteceu em Gibeá. O homem levita desafia o povo de Israel a trazer seu julgamento sobre a cidade de Gibeá.</w:t>
      </w:r>
    </w:p>
    <w:p>
      <w:pPr/>
      <w:r>
        <w:rPr>
          <w:lang w:val="pt_PT" w:bidi="pt_PT"/>
        </w:rPr>
      </w:r>
      <w:r>
        <w:rPr>
          <w:b/>
          <w:lang w:val="pt_PT" w:bidi="pt_PT"/>
        </w:rPr>
        <w:t>Na terceira cena:</w:t>
      </w:r>
      <w:r>
        <w:rPr>
          <w:lang w:val="pt_PT" w:bidi="pt_PT"/>
        </w:rPr>
        <w:t xml:space="preserve"> Os homens israelitas decidem destruir a cidade de Gibeá. Uma parte dos homens guerreiros será responsável por fornecer o que o exército precisa.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Homens guerreiros das tribos de Israel</w:t>
      </w:r>
    </w:p>
    <w:p>
      <w:pPr>
        <w:pStyle w:val="ListBullet"/>
        <w:spacing w:line="240" w:lineRule="auto"/>
        <w:ind w:left="720"/>
      </w:pPr>
      <w:r>
        <w:rPr>
          <w:lang w:val="pt_PT" w:bidi="pt_PT"/>
        </w:rPr>
      </w:r>
      <w:r>
        <w:rPr>
          <w:lang w:val="pt_PT" w:bidi="pt_PT"/>
        </w:rPr>
        <w:t>Os líderes das tribos de Israel</w:t>
      </w:r>
    </w:p>
    <w:p>
      <w:pPr>
        <w:pStyle w:val="ListBullet"/>
        <w:spacing w:line="240" w:lineRule="auto"/>
        <w:ind w:left="720"/>
      </w:pPr>
      <w:r>
        <w:rPr>
          <w:lang w:val="pt_PT" w:bidi="pt_PT"/>
        </w:rPr>
      </w:r>
      <w:r>
        <w:rPr>
          <w:lang w:val="pt_PT" w:bidi="pt_PT"/>
        </w:rPr>
        <w:t>E o homem levita.</w:t>
      </w:r>
    </w:p>
    <w:p>
      <w:pPr/>
      <w:r>
        <w:rPr>
          <w:lang w:val="pt_PT" w:bidi="pt_PT"/>
        </w:rPr>
      </w:r>
      <w:r>
        <w:rPr>
          <w:lang w:val="pt_PT" w:bidi="pt_PT"/>
        </w:rPr>
        <w:t>Em grupo, prestem atenção às partes do cenário da passagem:</w:t>
      </w:r>
    </w:p>
    <w:p>
      <w:pPr/>
      <w:r>
        <w:rPr>
          <w:lang w:val="pt_PT" w:bidi="pt_PT"/>
        </w:rPr>
      </w:r>
      <w:r>
        <w:rPr>
          <w:lang w:val="pt_PT" w:bidi="pt_PT"/>
        </w:rPr>
        <w:t>Algum tempo passou desde que o homem levita enviou os pedaços do corpo de sua concubina. Não sabemos quanto tempo passou, mas já foi tempo suficiente para as pessoas viajarem para a aldeia de Mispa de todas as terras de Israel. Os líderes das tribos de Rúben, Simeão, Levi, Judá, Issacar, Zebulom, Manassés, Efraim, Dã, Naftali, Gade e Aser se reuniram juntamente com muitos homens guerreiros.</w:t>
      </w:r>
    </w:p>
    <w:p>
      <w:pPr/>
      <w:r>
        <w:rPr>
          <w:lang w:val="pt_PT" w:bidi="pt_PT"/>
        </w:rPr>
      </w:r>
      <w:r>
        <w:rPr>
          <w:lang w:val="pt_PT" w:bidi="pt_PT"/>
        </w:rPr>
        <w:t>Parem aqui e olhem para um mapa das terras dos israelitas que mostra onde cada tribo vivia, a cidade de Berseba, a terra de Gileade e a aldeia de Mispa, se necessário. Pause este áudio aqui.</w:t>
      </w:r>
    </w:p>
    <w:p>
      <w:pPr/>
      <w:r>
        <w:rPr>
          <w:lang w:val="pt_PT" w:bidi="pt_PT"/>
        </w:rPr>
      </w:r>
      <w:r>
        <w:rPr>
          <w:lang w:val="pt_PT" w:bidi="pt_PT"/>
        </w:rPr>
        <w:t>Homens guerreiros de todas as tribos de Israel, exceto Benjamim, se reuniram em Mispa. Esses homens vieram de lugares tão ao norte quanto Dã e tão ao sul quanto a cidade de Berseba, e até mesmo do lado leste do rio Jordão, de Gileade. Todos esses israelitas se reuniram como um único homem diante de Yahweh. Isso significa que as tribos estavam unidas em propósito e pensamento como o povo de Israel, o povo de Yahweh. Toda a congregação, ou comunidade, de israelitas se reuniu em assembleia. Uma assembleia era uma reunião formal de pessoas. Os líderes de cada tribo se reuniram na assembleia.</w:t>
      </w:r>
    </w:p>
    <w:p>
      <w:pPr/>
      <w:r>
        <w:rPr>
          <w:lang w:val="pt_PT" w:bidi="pt_PT"/>
        </w:rPr>
      </w:r>
      <w:r>
        <w:rPr>
          <w:lang w:val="pt_PT" w:bidi="pt_PT"/>
        </w:rPr>
        <w:t>Parem aqui e discutam esta pergunta em grupo: como as pessoas em sua comunidade se reúnem formalmente para tomar decisões? Como vocês chamam esses momentos especiais em que se encontram? Como vocês descrevem que todas essas pessoas de Israel estão unidas e agem juntas como uma única pessoa? Pause este áudio aqui.</w:t>
      </w:r>
    </w:p>
    <w:p>
      <w:pPr/>
      <w:r>
        <w:rPr>
          <w:lang w:val="pt_PT" w:bidi="pt_PT"/>
        </w:rPr>
      </w:r>
      <w:r>
        <w:rPr>
          <w:lang w:val="pt_PT" w:bidi="pt_PT"/>
        </w:rPr>
        <w:t>Não há pessoas da tribo de Benjamim em Mispa, mesmo que Mispa esteja nas terras da tribo de Benjamim. O narrador faz uma pausa na história e nos diz que os benjamitas ouviram sobre como as pessoas se reuniram, mas os benjamitas não vieram.</w:t>
      </w:r>
    </w:p>
    <w:p>
      <w:pPr/>
      <w:r>
        <w:rPr>
          <w:lang w:val="pt_PT" w:bidi="pt_PT"/>
        </w:rPr>
      </w:r>
      <w:r>
        <w:rPr>
          <w:lang w:val="pt_PT" w:bidi="pt_PT"/>
        </w:rPr>
        <w:t>Parem aqui e discutam esta pergunta em grupo: quando vocês contam uma história, como vocês dão informações extras que não estão na narrativa principal de uma história? Pause este áudio aqui.</w:t>
      </w:r>
    </w:p>
    <w:p>
      <w:pPr/>
      <w:r>
        <w:rPr>
          <w:lang w:val="pt_PT" w:bidi="pt_PT"/>
        </w:rPr>
      </w:r>
      <w:r>
        <w:rPr>
          <w:lang w:val="pt_PT" w:bidi="pt_PT"/>
        </w:rPr>
        <w:t>Depois que as pessoas se reúnem em Mispa, os israelitas pedem ao homem levita que conte sua história às pessoas reunidas. O homem levita diz aos israelitas o que aconteceu com ele e sua concubina quando viajaram para Gibeá de Belém. O homem levita muda a história para se fazer parecer melhor e para tornar os líderes de Gibeá responsáveis pelo que aconteceu com a concubina do levita. O homem levita culpa todos os homens e os líderes de Gibeá pelo que aconteceu. O homem levita não culpa apenas os poucos homens perversos que vieram à porta da casa do homem idoso. Os homens de Gibeá foram atrás do homem levita. Os homens vieram ao mesmo lugar que o homem levita e queriam atacar o homem levita. O homem levita acusou os líderes e homens de Gibeá. O levita diz que esses homens queriam matar o homem levita, mesmo que os homens não tenham dito que queriam matar o homem levita. O homem levita diz que os líderes e homens de Gibeá feriram e abusaram da concubina do homem levita quando tiveram relações sexuais com ela. O homem levita diz que os homens de Gibeá mataram a concubina do levita. O homem levita culpa os homens de Gibeá pela morte da concubina, mesmo que a concubina tenha morrido depois. Vocês se lembrarão, pela passagem anterior, que o levita possivelmente matou a concubina quando cortou o corpo dela. O homem levita diz aos israelitas para julgarem a cidade de Gibeá e decidirem o que deve acontecer com a cidade.</w:t>
      </w:r>
    </w:p>
    <w:p>
      <w:pPr/>
      <w:r>
        <w:rPr>
          <w:lang w:val="pt_PT" w:bidi="pt_PT"/>
        </w:rPr>
      </w:r>
      <w:r>
        <w:rPr>
          <w:lang w:val="pt_PT" w:bidi="pt_PT"/>
        </w:rPr>
        <w:t>Depois que o levita contou sua história, todos os israelitas em Mispa se levantaram juntos, "como um único homem". Essa é uma maneira de dizer que todos os líderes israelitas estão unidos em propósito e que os líderes tomam essa decisão juntos. Os líderes israelitas decidem que os israelitas não irão para casa, mas que os israelitas lutarão e destruirão a cidade de Gibeá. Não sabemos se os israelitas tomam sua decisão imediatamente depois que o homem levita termina sua história ou se os israelitas levam tempo para decidir o que fazer.</w:t>
      </w:r>
    </w:p>
    <w:p>
      <w:pPr/>
      <w:r>
        <w:rPr>
          <w:lang w:val="pt_PT" w:bidi="pt_PT"/>
        </w:rPr>
      </w:r>
      <w:r>
        <w:rPr>
          <w:lang w:val="pt_PT" w:bidi="pt_PT"/>
        </w:rPr>
        <w:t>Agora, os israelitas fazem um plano para lutar e destruir a cidade de Gibeá. Os israelitas dizem que sustentarão o exército de combatentes. Os israelitas levarão uma parte — um décimo — de cada grupo de homens. Mais tarde, esse décimo pegará provisões, como comida, armas e água para o restante do exército. Esse plano tornará possível que os israelitas lutem contra as pessoas da cidade de Gibeá e tragam o julgamento dos israelitas sobre Gibeá. Agora, os israelitas em Mispa trabalharam e concordaram juntos em seu julgamento sobre a cidade de Gibeá.</w:t>
      </w:r>
    </w:p>
    <w:p>
      <w:pPr/>
      <w:r>
        <w:rPr>
          <w:lang w:val="pt_PT" w:bidi="pt_PT"/>
        </w:rPr>
      </w:r>
      <w:r>
        <w:rPr>
          <w:lang w:val="pt_PT" w:bidi="pt_PT"/>
        </w:rPr>
        <w:t>Parem aqui e façam esta atividade em grupo: conversem sobre o que vocês fazem agora. Então conversem sobre o que vocês farão mais tarde. Então retornem para conversar novamente sobre o que vocês fazem agora.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20.1–11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Homens guerreiros das tribos de Israel</w:t>
      </w:r>
    </w:p>
    <w:p>
      <w:pPr>
        <w:pStyle w:val="ListBullet"/>
        <w:spacing w:line="240" w:lineRule="auto"/>
        <w:ind w:left="720"/>
      </w:pPr>
      <w:r>
        <w:rPr>
          <w:lang w:val="pt_PT" w:bidi="pt_PT"/>
        </w:rPr>
      </w:r>
      <w:r>
        <w:rPr>
          <w:lang w:val="pt_PT" w:bidi="pt_PT"/>
        </w:rPr>
        <w:t>Os líderes das tribos de Israel</w:t>
      </w:r>
    </w:p>
    <w:p>
      <w:pPr>
        <w:pStyle w:val="ListBullet"/>
        <w:spacing w:line="240" w:lineRule="auto"/>
        <w:ind w:left="720"/>
      </w:pPr>
      <w:r>
        <w:rPr>
          <w:lang w:val="pt_PT" w:bidi="pt_PT"/>
        </w:rPr>
      </w:r>
      <w:r>
        <w:rPr>
          <w:lang w:val="pt_PT" w:bidi="pt_PT"/>
        </w:rPr>
        <w:t>E o homem levita.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As tribos de Israel e os líderes das tribos se reúnem em Mispa prontos para lutar. Os israelitas em Mispa pedem ao homem levita que conte sua história do que aconteceu em Gibeá.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guerreiros das tribos de Israel: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os líderes das tribos de Israel: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homem levita conta sua história do que aconteceu em Gibeá. O homem levita desafia o povo de Israel a trazer seu julgamento sobre a cidade de Gibeá.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levita: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homens israelitas decidem destruir a cidade de Gibeá. Uma parte dos homens guerreiros será responsável por fornecer o que o exército precisa.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guerreiros das tribos de Israel: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20.1–11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Homens guerreiros de todas as tribos de Israel, exceto Benjamim, se reuniram em Mispa. Usem a mesma palavra ou frase para </w:t>
      </w:r>
      <w:r>
        <w:rPr>
          <w:b/>
          <w:lang w:val="pt_PT" w:bidi="pt_PT"/>
        </w:rPr>
        <w:t>Israel</w:t>
      </w:r>
      <w:r>
        <w:rPr>
          <w:lang w:val="pt_PT" w:bidi="pt_PT"/>
        </w:rPr>
        <w:t xml:space="preserve"> que vocês usaram em passagens anteriores. Para mais informações sobre Israel, consultem o Glossário Mestre.</w:t>
      </w:r>
    </w:p>
    <w:p>
      <w:pPr/>
      <w:r>
        <w:rPr>
          <w:lang w:val="pt_PT" w:bidi="pt_PT"/>
        </w:rPr>
      </w:r>
      <w:r>
        <w:rPr>
          <w:lang w:val="pt_PT" w:bidi="pt_PT"/>
        </w:rPr>
        <w:t xml:space="preserve">Os </w:t>
      </w:r>
      <w:r>
        <w:rPr>
          <w:b/>
          <w:lang w:val="pt_PT" w:bidi="pt_PT"/>
        </w:rPr>
        <w:t>israelitas</w:t>
      </w:r>
      <w:r>
        <w:rPr>
          <w:lang w:val="pt_PT" w:bidi="pt_PT"/>
        </w:rPr>
        <w:t xml:space="preserve"> se reuniram </w:t>
      </w:r>
      <w:r>
        <w:rPr>
          <w:b/>
          <w:lang w:val="pt_PT" w:bidi="pt_PT"/>
        </w:rPr>
        <w:t>como um único homem</w:t>
      </w:r>
      <w:r>
        <w:rPr>
          <w:lang w:val="pt_PT" w:bidi="pt_PT"/>
        </w:rPr>
        <w:t xml:space="preserve"> diante de Yahweh. Usem a mesma palavra ou frase para israelitas que vocês usaram em passagens anteriores. Para mais informações sobre israelitas, consultem o Glossário Mestre.</w:t>
      </w:r>
    </w:p>
    <w:p>
      <w:pPr/>
      <w:r>
        <w:rPr>
          <w:lang w:val="pt_PT" w:bidi="pt_PT"/>
        </w:rPr>
      </w:r>
      <w:r>
        <w:rPr>
          <w:lang w:val="pt_PT" w:bidi="pt_PT"/>
        </w:rPr>
        <w:t>Parem aqui e discutam em grupo qual palavra ou frase vocês usarão para "juntos como um único homem". Se vocês já traduziram essa frase em outro livro da Bíblia, usem a mesma palavra ou frase que vocês usaram lá. Pause este áudio aqui.</w:t>
      </w:r>
    </w:p>
    <w:p>
      <w:pPr/>
      <w:r>
        <w:rPr>
          <w:lang w:val="pt_PT" w:bidi="pt_PT"/>
        </w:rPr>
      </w:r>
      <w:r>
        <w:rPr>
          <w:b/>
          <w:lang w:val="pt_PT" w:bidi="pt_PT"/>
        </w:rPr>
        <w:t>Yahweh</w:t>
      </w:r>
      <w:r>
        <w:rPr>
          <w:lang w:val="pt_PT" w:bidi="pt_PT"/>
        </w:rPr>
        <w:t xml:space="preserve"> é o nome pessoal de Deus. Nessa passagem, Deus é chamado de Yahweh. Certifiquem-se de traduzir Yahweh da mesma maneira que vocês traduziram em passagens anteriores, e lembrem-se de que Yahweh está no Glossário Mestre.</w:t>
      </w:r>
    </w:p>
    <w:p>
      <w:pPr/>
      <w:r>
        <w:rPr>
          <w:lang w:val="pt_PT" w:bidi="pt_PT"/>
        </w:rPr>
      </w:r>
      <w:r>
        <w:rPr>
          <w:lang w:val="pt_PT" w:bidi="pt_PT"/>
        </w:rPr>
        <w:t xml:space="preserve">Quatrocentos mil </w:t>
      </w:r>
      <w:r>
        <w:rPr>
          <w:b/>
          <w:lang w:val="pt_PT" w:bidi="pt_PT"/>
        </w:rPr>
        <w:t>guerreiros</w:t>
      </w:r>
      <w:r>
        <w:rPr>
          <w:lang w:val="pt_PT" w:bidi="pt_PT"/>
        </w:rPr>
        <w:t xml:space="preserve"> vieram a pé carregando </w:t>
      </w:r>
      <w:r>
        <w:rPr>
          <w:b/>
          <w:lang w:val="pt_PT" w:bidi="pt_PT"/>
        </w:rPr>
        <w:t>espadas</w:t>
      </w:r>
      <w:r>
        <w:rPr>
          <w:lang w:val="pt_PT" w:bidi="pt_PT"/>
        </w:rPr>
        <w:t>. Isso significa que esses homens não montavam a cavalo nem usavam um carro de guerra para lutar. Usem as mesmas palavras ou frases para homens guerreiros e espadas que vocês usaram em passagens anteriores.</w:t>
      </w:r>
    </w:p>
    <w:p>
      <w:pPr/>
      <w:r>
        <w:rPr>
          <w:lang w:val="pt_PT" w:bidi="pt_PT"/>
        </w:rPr>
      </w:r>
      <w:r>
        <w:rPr>
          <w:lang w:val="pt_PT" w:bidi="pt_PT"/>
        </w:rPr>
        <w:t xml:space="preserve">O </w:t>
      </w:r>
      <w:r>
        <w:rPr>
          <w:b/>
          <w:lang w:val="pt_PT" w:bidi="pt_PT"/>
        </w:rPr>
        <w:t>levita</w:t>
      </w:r>
      <w:r>
        <w:rPr>
          <w:lang w:val="pt_PT" w:bidi="pt_PT"/>
        </w:rPr>
        <w:t xml:space="preserve"> era o marido da mulher que as pessoas </w:t>
      </w:r>
      <w:r>
        <w:rPr>
          <w:b/>
          <w:lang w:val="pt_PT" w:bidi="pt_PT"/>
        </w:rPr>
        <w:t>assassinaram</w:t>
      </w:r>
      <w:r>
        <w:rPr>
          <w:lang w:val="pt_PT" w:bidi="pt_PT"/>
        </w:rPr>
        <w:t>. Assassinato é quando alguém mata uma pessoa de forma deliberada e ilegal. Usem as mesmas palavras ou frases para "levita" e "assassinaram" que vocês usaram em passagens anteriores. Para mais informações sobre levita, consultem o Glossário Mestre.</w:t>
      </w:r>
    </w:p>
    <w:p>
      <w:pPr/>
      <w:r>
        <w:rPr>
          <w:lang w:val="pt_PT" w:bidi="pt_PT"/>
        </w:rPr>
      </w:r>
      <w:r>
        <w:rPr>
          <w:lang w:val="pt_PT" w:bidi="pt_PT"/>
        </w:rPr>
        <w:t xml:space="preserve">A mulher era a </w:t>
      </w:r>
      <w:r>
        <w:rPr>
          <w:b/>
          <w:lang w:val="pt_PT" w:bidi="pt_PT"/>
        </w:rPr>
        <w:t>concubina</w:t>
      </w:r>
      <w:r>
        <w:rPr>
          <w:lang w:val="pt_PT" w:bidi="pt_PT"/>
        </w:rPr>
        <w:t xml:space="preserve"> do homem levita. Usem a mesma palavra ou frase para concubina que vocês usaram em passagens anteriores.</w:t>
      </w:r>
    </w:p>
    <w:p>
      <w:pPr/>
      <w:r>
        <w:rPr>
          <w:lang w:val="pt_PT" w:bidi="pt_PT"/>
        </w:rPr>
      </w:r>
      <w:r>
        <w:rPr>
          <w:lang w:val="pt_PT" w:bidi="pt_PT"/>
        </w:rPr>
        <w:t xml:space="preserve">Os homens de Gibeá foram atrás do homem levita. Os homens de Gibeá eram os proprietários de terras e as pessoas que tinham autoridade na cidade de Gibeá. Usem a mesma palavra ou frase para </w:t>
      </w:r>
      <w:r>
        <w:rPr>
          <w:b/>
          <w:lang w:val="pt_PT" w:bidi="pt_PT"/>
        </w:rPr>
        <w:t>homens com autoridade</w:t>
      </w:r>
      <w:r>
        <w:rPr>
          <w:lang w:val="pt_PT" w:bidi="pt_PT"/>
        </w:rPr>
        <w:t xml:space="preserve"> ou </w:t>
      </w:r>
      <w:r>
        <w:rPr>
          <w:b/>
          <w:lang w:val="pt_PT" w:bidi="pt_PT"/>
        </w:rPr>
        <w:t>homens que são proprietários de terra</w:t>
      </w:r>
      <w:r>
        <w:rPr>
          <w:lang w:val="pt_PT" w:bidi="pt_PT"/>
        </w:rPr>
        <w:t xml:space="preserve"> que vocês usaram em passagens anteriores.</w:t>
      </w:r>
    </w:p>
    <w:p>
      <w:pPr/>
      <w:r>
        <w:rPr>
          <w:lang w:val="pt_PT" w:bidi="pt_PT"/>
        </w:rPr>
      </w:r>
      <w:r>
        <w:rPr>
          <w:lang w:val="pt_PT" w:bidi="pt_PT"/>
        </w:rPr>
        <w:t xml:space="preserve">Os homens </w:t>
      </w:r>
      <w:r>
        <w:rPr>
          <w:b/>
          <w:lang w:val="pt_PT" w:bidi="pt_PT"/>
        </w:rPr>
        <w:t>estupraram</w:t>
      </w:r>
      <w:r>
        <w:rPr>
          <w:lang w:val="pt_PT" w:bidi="pt_PT"/>
        </w:rPr>
        <w:t xml:space="preserve"> a concubina do homem levita. Usem a mesma palavra ou frase para "estupro" que vocês usaram em passagens anteriores.</w:t>
      </w:r>
    </w:p>
    <w:p>
      <w:pPr/>
      <w:r>
        <w:rPr>
          <w:lang w:val="pt_PT" w:bidi="pt_PT"/>
        </w:rPr>
      </w:r>
      <w:r>
        <w:rPr>
          <w:lang w:val="pt_PT" w:bidi="pt_PT"/>
        </w:rPr>
        <w:t xml:space="preserve">O homem levita enviou pedaços da concubina morta para cada região da </w:t>
      </w:r>
      <w:r>
        <w:rPr>
          <w:b/>
          <w:lang w:val="pt_PT" w:bidi="pt_PT"/>
        </w:rPr>
        <w:t>herança</w:t>
      </w:r>
      <w:r>
        <w:rPr>
          <w:lang w:val="pt_PT" w:bidi="pt_PT"/>
        </w:rPr>
        <w:t xml:space="preserve"> de Israel. Usem a mesma palavra ou frase para herança que vocês usaram em passagens anteriores.</w:t>
      </w:r>
    </w:p>
    <w:p>
      <w:pPr/>
      <w:r>
        <w:rPr>
          <w:lang w:val="pt_PT" w:bidi="pt_PT"/>
        </w:rPr>
      </w:r>
      <w:r>
        <w:rPr>
          <w:lang w:val="pt_PT" w:bidi="pt_PT"/>
        </w:rPr>
        <w:t xml:space="preserve">Os israelitas atacarão Gibeá lançando </w:t>
      </w:r>
      <w:r>
        <w:rPr>
          <w:b/>
          <w:lang w:val="pt_PT" w:bidi="pt_PT"/>
        </w:rPr>
        <w:t>sortes</w:t>
      </w:r>
      <w:r>
        <w:rPr>
          <w:lang w:val="pt_PT" w:bidi="pt_PT"/>
        </w:rPr>
        <w:t>. Lançar sortes provavelmente se refere a como as pessoas colocam objetos marcados, ou sortes, em um saco ou recipiente. Esses objetos geralmente eram seixos. As pessoas marcavam esses objetos seja com cores diferentes, símbolos diferentes ou nomes diferentes. Então uma pessoa sacudia o saco até que um dos objetos caísse. O sumo sacerdote dos israelitas lança sortes para ajudar a tomar decisões importantes.</w:t>
      </w:r>
    </w:p>
    <w:p>
      <w:pPr/>
      <w:r>
        <w:rPr>
          <w:lang w:val="pt_PT" w:bidi="pt_PT"/>
        </w:rPr>
      </w:r>
      <w:r>
        <w:rPr>
          <w:lang w:val="pt_PT" w:bidi="pt_PT"/>
        </w:rPr>
        <w:t>Parem aqui e discutam em grupo qual palavra ou frase vocês usarão para "lançar sortes". Se vocês já traduziram essa palavra em outro livro da Bíblia, usem a mesma palavra que vocês usaram lá. Pause este áudio aqui.</w:t>
      </w:r>
    </w:p>
    <w:p>
      <w:pPr/>
      <w:r>
        <w:rPr>
          <w:lang w:val="pt_PT" w:bidi="pt_PT"/>
        </w:rPr>
      </w:r>
      <w:r>
        <w:rPr>
          <w:lang w:val="pt_PT" w:bidi="pt_PT"/>
        </w:rPr>
        <w:t xml:space="preserve">Os israelitas planejam levar alguns homens de cada grupo de homens para obter </w:t>
      </w:r>
      <w:r>
        <w:rPr>
          <w:b/>
          <w:lang w:val="pt_PT" w:bidi="pt_PT"/>
        </w:rPr>
        <w:t>mantimentos</w:t>
      </w:r>
      <w:r>
        <w:rPr>
          <w:lang w:val="pt_PT" w:bidi="pt_PT"/>
        </w:rPr>
        <w:t xml:space="preserve"> para o </w:t>
      </w:r>
      <w:r>
        <w:rPr>
          <w:b/>
          <w:lang w:val="pt_PT" w:bidi="pt_PT"/>
        </w:rPr>
        <w:t>exército</w:t>
      </w:r>
      <w:r>
        <w:rPr>
          <w:lang w:val="pt_PT" w:bidi="pt_PT"/>
        </w:rPr>
        <w:t>, os homens que estão reunidos para lutar. Usem as mesmas palavras para mantimentos e exército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20:12–25</w:t>
      </w:r>
      <w:r>
        <w:rPr>
          <w:lang w:val="pt_PT" w:bidi="pt_PT"/>
        </w:rPr>
      </w:r>
    </w:p>
    <w:p>
      <w:pPr>
        <w:pStyle w:val="Heading3"/>
      </w:pPr>
      <w:r>
        <w:rPr>
          <w:lang w:val="pt_PT" w:bidi="pt_PT"/>
        </w:rPr>
        <w:t>Ouvir e Sentir</w:t>
      </w:r>
    </w:p>
    <w:p>
      <w:pPr/>
      <w:r>
        <w:rPr>
          <w:lang w:val="pt_PT" w:bidi="pt_PT"/>
        </w:rPr>
      </w:r>
      <w:r>
        <w:rPr>
          <w:lang w:val="pt_PT" w:bidi="pt_PT"/>
        </w:rPr>
        <w:t>Nesta etapa, ouçam Juízes 20.12–25 e guardem em seus corações.</w:t>
      </w:r>
    </w:p>
    <w:p>
      <w:pPr/>
      <w:r>
        <w:rPr>
          <w:lang w:val="pt_PT" w:bidi="pt_PT"/>
        </w:rPr>
      </w:r>
      <w:r>
        <w:rPr>
          <w:lang w:val="pt_PT" w:bidi="pt_PT"/>
        </w:rPr>
        <w:t>Ouçam uma versão em áudio de Juízes 20.12–25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20.12–25 na tradução mais fácil de entender.</w:t>
      </w:r>
    </w:p>
    <w:p>
      <w:pPr/>
      <w:r>
        <w:rPr>
          <w:lang w:val="pt_PT" w:bidi="pt_PT"/>
        </w:rPr>
      </w:r>
      <w:r>
        <w:rPr>
          <w:lang w:val="pt_PT" w:bidi="pt_PT"/>
        </w:rPr>
        <w:t>Pause este áudio aqui.</w:t>
      </w:r>
    </w:p>
    <w:p>
      <w:pPr/>
      <w:r>
        <w:rPr>
          <w:lang w:val="pt_PT" w:bidi="pt_PT"/>
        </w:rPr>
      </w:r>
      <w:r>
        <w:rPr>
          <w:lang w:val="pt_PT" w:bidi="pt_PT"/>
        </w:rPr>
        <w:t>Vocês se lembrarão da passagem anterior que homens guerreiros e líderes das tribos de Israel se reuniram em Mispa. Em Mispa, o povo se reuniu para ouvir o homem levita contar sua história sobre como a concubina do levita morreu. As pessoas da tribo de Benjamim não vieram para Mispa. Os israelitas em Mispa estavam irados. Todos os israelitas em Mispa queriam punir o povo de Gibeá, da tribo de Benjamim. Os israelitas em Mispa se prepararam para lutar contra o povo de Gibeá. Nessa passagem, Israel e os israelitas significam pessoas de todas as tribos de Israel, exceto a tribo de Benjamim.</w:t>
      </w:r>
    </w:p>
    <w:p>
      <w:pPr/>
      <w:r>
        <w:rPr>
          <w:lang w:val="pt_PT" w:bidi="pt_PT"/>
        </w:rPr>
      </w:r>
      <w:r>
        <w:rPr>
          <w:lang w:val="pt_PT" w:bidi="pt_PT"/>
        </w:rPr>
        <w:t>Os israelitas em Mispa enviaram homens que transmitiram uma mensagem ao povo na tribo de Benjamim. Os israelitas queriam que a tribo de Benjamim respondesse ao mal que os homens em Gibeá fizeram. Não sabemos se os israelitas em Mispa esperavam que a tribo de Benjamim respondesse bem à mensagem ou se os israelitas apenas precisavam de algum tempo para organizar o exército. Os mensageiros disseram à tribo de Benjamim que entregasse os homens de Gibeá ao restante dos israelitas. Os israelitas em Mispa queriam matar os homens de Gibeá como punição pelo que os homens de Gibeá fizeram com a concubina do homem levita. De acordo com as leis que Yahweh deu ao povo de Israel, se um homem tivesse relações sexuais com a esposa de outro homem, o povo de Israel mataria o homem e a mulher para remover o mal do povo de Israel. Os israelitas queriam punir o povo de Gibeá mais do que Yahweh disse aos israelitas para fazerem.</w:t>
      </w:r>
    </w:p>
    <w:p>
      <w:pPr/>
      <w:r>
        <w:rPr>
          <w:lang w:val="pt_PT" w:bidi="pt_PT"/>
        </w:rPr>
      </w:r>
      <w:r>
        <w:rPr>
          <w:lang w:val="pt_PT" w:bidi="pt_PT"/>
        </w:rPr>
        <w:t>Parem aqui e discutam essa pergunta em grupo: quais ações as pessoas de sua comunidade chamam de ações más, ou ações que são contra as leis de sua comunidade? Qual é a punição por ações muito más? Descrevam uma vez, se houver, na história de sua comunidade em que as pessoas executaram alguém como punição por algo mau que a pessoa fez. Pause este áudio aqui.</w:t>
      </w:r>
    </w:p>
    <w:p>
      <w:pPr/>
      <w:r>
        <w:rPr>
          <w:lang w:val="pt_PT" w:bidi="pt_PT"/>
        </w:rPr>
      </w:r>
      <w:r>
        <w:rPr>
          <w:lang w:val="pt_PT" w:bidi="pt_PT"/>
        </w:rPr>
        <w:t>Os israelitas em Mispa dão aos homens de Gibeá o mesmo nome que o narrador dá aos homens anteriormente quando aprendemos o que acontece em Gibeá. O narrador chama esses homens por um nome que significa que eles não têm valor e têm caráter ruim. Não foi assim que o homem levita chamou os homens quando contou sua história aos israelitas em Mispa. Os israelitas em Mispa não seguem o homem levita e o homem levita não é mais importante.</w:t>
      </w:r>
    </w:p>
    <w:p>
      <w:pPr/>
      <w:r>
        <w:rPr>
          <w:lang w:val="pt_PT" w:bidi="pt_PT"/>
        </w:rPr>
      </w:r>
      <w:r>
        <w:rPr>
          <w:lang w:val="pt_PT" w:bidi="pt_PT"/>
        </w:rPr>
        <w:t>Parem aqui e façam essa atividade em grupo: contem uma história sobre pessoas que agem de uma maneira que mostra que têm um caráter ruim e não têm valor. Pause este áudio aqui.</w:t>
      </w:r>
    </w:p>
    <w:p>
      <w:pPr/>
      <w:r>
        <w:rPr>
          <w:lang w:val="pt_PT" w:bidi="pt_PT"/>
        </w:rPr>
      </w:r>
      <w:r>
        <w:rPr>
          <w:lang w:val="pt_PT" w:bidi="pt_PT"/>
        </w:rPr>
        <w:t>O povo da tribo de Benjamim não ouve seus "irmãos", o povo das tribos de Israel que é como família para a tribo de Benjamim. A tribo de Benjamim não entrega os homens de Gibeá aos israelitas em Mispa. Não sabemos por que a tribo de Benjamim escolhe ficar ao lado dos homens de Gibeá. A tribo de Benjamim quebra os laços familiares entre as tribos de Israel e decide lutar contra o restante de Israel.</w:t>
      </w:r>
    </w:p>
    <w:p>
      <w:pPr/>
      <w:r>
        <w:rPr>
          <w:lang w:val="pt_PT" w:bidi="pt_PT"/>
        </w:rPr>
      </w:r>
      <w:r>
        <w:rPr>
          <w:lang w:val="pt_PT" w:bidi="pt_PT"/>
        </w:rPr>
        <w:t>Parem aqui e discutam essa pergunta em grupo: descrevam uma vez na história de sua família ou comunidade em que uma parte da família ou da comunidade se tornou completamente separada do restante da família ou da comunidade devido a uma discussão ou algo semelhante. Como os dois grupos de pessoas lutaram ou discutiram entre si? Pause este áudio aqui.</w:t>
      </w:r>
    </w:p>
    <w:p>
      <w:pPr/>
      <w:r>
        <w:rPr>
          <w:lang w:val="pt_PT" w:bidi="pt_PT"/>
        </w:rPr>
      </w:r>
      <w:r>
        <w:rPr>
          <w:lang w:val="pt_PT" w:bidi="pt_PT"/>
        </w:rPr>
        <w:t>A tribo de Benjamim convocou os guerreiros das cidades, ou de qualquer lugar em que o povo da tribo de Benjamim vivesse. A tribo de Benjamim reuniu 26.000 homens que lutavam com espadas. O povo da cidade de Gibeá forneceu 700 guerreiros ao exército da tribo de Benjamim. Dentro do exército da tribo de Benjamim, também havia 700 homens que eram guerreiros especiais. O narrador descreve esses guerreiros especiais como canhotos. Ser canhoto significa ter uma mão direita que não funciona tão bem quanto a mão esquerda. Vocês podem se lembrar de que anteriormente no livro de Juízes, Eúde, o juiz benjamita, também foi chamado de canhoto. Guerreiros canhotos provavelmente usavam sua mão esquerda para segurar a espada em vez de sua mão direita. É possível que esse fosse um tipo especial de guerreiro apenas na tribo de Benjamim. Guerreiros destros acharão guerreiros canhotos mais difíceis de lutar, porque os guerreiros canhotos lutam de forma diferente dos guerreiros destros.</w:t>
      </w:r>
    </w:p>
    <w:p>
      <w:pPr/>
      <w:r>
        <w:rPr>
          <w:lang w:val="pt_PT" w:bidi="pt_PT"/>
        </w:rPr>
      </w:r>
      <w:r>
        <w:rPr>
          <w:lang w:val="pt_PT" w:bidi="pt_PT"/>
        </w:rPr>
        <w:t>Pare aqui e faça essa atividade em grupo: peça a duas pessoas do grupo que peguem, cada uma, um lápis, uma caneta ou um graveto e os segurem com a mão direita. Agora peça a essas duas pessoas que lutem uma contra a outra, cuidadosamente, com os gravetos. Agora peça a uma nova pessoa que segure um lápis, uma caneta ou um graveto na mão esquerda e participe da luta. Qual é a diferença ao tentar lutar contra a pessoa que segura o graveto com a mão esquerda? Pause este áudio aqui.</w:t>
      </w:r>
    </w:p>
    <w:p>
      <w:pPr/>
      <w:r>
        <w:rPr>
          <w:lang w:val="pt_PT" w:bidi="pt_PT"/>
        </w:rPr>
      </w:r>
      <w:r>
        <w:rPr>
          <w:lang w:val="pt_PT" w:bidi="pt_PT"/>
        </w:rPr>
        <w:t>A passagem também nos diz que esses guerreiros especiais conseguem usar muito bem uma funda para lançar uma pedra. Uma funda é uma arma simples na forma de uma alça ou laço de couro ou material que as pessoas seguram em suas mãos e usam para atirar pedras ou outros itens duros. Os israelitas usavam fundas e pedras para manter animais e pássaros longe de suas ovelhas e cabras, e das colheitas que os israelitas cultivavam. Além disso, os guerreiros usavam fundas e pedras para ferir as pessoas à distância. Os combatentes especiais sabiam usar muito bem uma funda para lançar uma pedra, porque podiam atingir um fio de cabelo, um alvo muito pequeno. Guerreiros com uma funda podem ferir outra pessoa antes de ela se aproximar o suficiente para ferir o guerreiro.</w:t>
      </w:r>
    </w:p>
    <w:p>
      <w:pPr/>
      <w:r>
        <w:rPr>
          <w:lang w:val="pt_PT" w:bidi="pt_PT"/>
        </w:rPr>
      </w:r>
      <w:r>
        <w:rPr>
          <w:lang w:val="pt_PT" w:bidi="pt_PT"/>
        </w:rPr>
        <w:t>Parem aqui e olhem para uma imagem de uma pessoa que segura uma funda e algumas pedras. Pause este áudio aqui.</w:t>
      </w:r>
    </w:p>
    <w:p>
      <w:pPr/>
      <w:r>
        <w:rPr>
          <w:lang w:val="pt_PT" w:bidi="pt_PT"/>
        </w:rPr>
      </w:r>
      <w:r>
        <w:rPr>
          <w:lang w:val="pt_PT" w:bidi="pt_PT"/>
        </w:rPr>
        <w:t>Parem aqui e discutam essa pergunta em grupo: quais combatentes especiais vocês têm como parte de seu exército regular? Que tipo de treinamento especial e de armas esses combatentes têm que os diferenciam dos outros? Pause este áudio aqui.</w:t>
      </w:r>
    </w:p>
    <w:p>
      <w:pPr/>
      <w:r>
        <w:rPr>
          <w:lang w:val="pt_PT" w:bidi="pt_PT"/>
        </w:rPr>
      </w:r>
      <w:r>
        <w:rPr>
          <w:lang w:val="pt_PT" w:bidi="pt_PT"/>
        </w:rPr>
        <w:t>Os homens de Israel em Mispa reuniram 400.000 homens de guerra armados de espadas. Todos os homens da tribo de Benjamim, e os homens que se reuniram do restante das tribos de Israel, eram guerreiros preparados para ir à guerra. Assim como em outras passagens da Bíblia, não sabemos se o número de homens era um número exato ou se as palavras representam unidades de combatentes. Sabemos que o número de guerreiros das tribos de Israel em Mispa era muito maior do que os guerreiros de apenas uma tribo, a de Benjamim.</w:t>
      </w:r>
    </w:p>
    <w:p>
      <w:pPr/>
      <w:r>
        <w:rPr>
          <w:lang w:val="pt_PT" w:bidi="pt_PT"/>
        </w:rPr>
      </w:r>
      <w:r>
        <w:rPr>
          <w:lang w:val="pt_PT" w:bidi="pt_PT"/>
        </w:rPr>
        <w:t>Depois que a tribo de Benjamim mostrou aos israelitas em Mispa que a tribo de Benjamim apoiou Gibeá e lutaria ao lado de Gibeá, os israelitas quiseram falar com seu Deus. Os israelitas provavelmente viajaram para a cidade de Betel, que fica a cerca de duas horas de caminhada de Mispa. Vocês podem se lembrar de que Jacó fez um altar a Yahweh em Betel, e Betel era um lugar importante para os israelitas.</w:t>
      </w:r>
    </w:p>
    <w:p>
      <w:pPr/>
      <w:r>
        <w:rPr>
          <w:lang w:val="pt_PT" w:bidi="pt_PT"/>
        </w:rPr>
      </w:r>
      <w:r>
        <w:rPr>
          <w:lang w:val="pt_PT" w:bidi="pt_PT"/>
        </w:rPr>
        <w:t>Parem aqui e olhem para um mapa das cidades de Gibeá, Mispa, Betel e Siló. Pause este áudio aqui.</w:t>
      </w:r>
    </w:p>
    <w:p>
      <w:pPr/>
      <w:r>
        <w:rPr>
          <w:lang w:val="pt_PT" w:bidi="pt_PT"/>
        </w:rPr>
      </w:r>
      <w:r>
        <w:rPr>
          <w:lang w:val="pt_PT" w:bidi="pt_PT"/>
        </w:rPr>
        <w:t>Aprendemos mais tarde no livro de Juízes que os sacerdotes e ajudantes levitas trouxeram a arca da aliança para Betel. Não sabemos quando os sacerdotes moveram a arca da aliança. Não sabemos se a arca da aliança e Fineias, o sumo sacerdote, estavam em Betel quando os israelitas vieram para fazer perguntas ao seu Deus. Na história, o narrador usa o nome Deus em vez do nome pessoal dos israelitas para Deus, Yahweh. Os israelitas não perguntam a Yahweh o que os israelitas devem fazer. Os israelitas apenas perguntam a Yahweh como os israelitas devem começar a luta. Os israelitas não mostram respeito a Yahweh. Em vez disso, os israelitas fazem o que pensam que é certo. Yahweh responde aos israelitas e lhes diz que Judá deve liderar a luta. É possível que Yahweh tenha escolhido Judá porque a concubina do levita veio de Judá. A lei de Yahweh afirma que quando alguém mata uma pessoa, um parente próximo da pessoa morta pode ir buscar justiça por ela.</w:t>
      </w:r>
    </w:p>
    <w:p>
      <w:pPr/>
      <w:r>
        <w:rPr>
          <w:lang w:val="pt_PT" w:bidi="pt_PT"/>
        </w:rPr>
      </w:r>
      <w:r>
        <w:rPr>
          <w:lang w:val="pt_PT" w:bidi="pt_PT"/>
        </w:rPr>
        <w:t>Depois que os israelitas receberam instruções de Yahweh, os israelitas deixaram Mispa pela manhã e se mudaram para montar um novo acampamento perto de Gibeá. Os guerreiros saíram do lugar onde estavam acampados e se organizaram prontos para lutar contra o povo da tribo de Benjamim. Os guerreiros da tribo de Benjamim saíram de Gibeá e mataram, ou derrubaram, 22.000 homens israelitas.</w:t>
      </w:r>
    </w:p>
    <w:p>
      <w:pPr/>
      <w:r>
        <w:rPr>
          <w:lang w:val="pt_PT" w:bidi="pt_PT"/>
        </w:rPr>
      </w:r>
      <w:r>
        <w:rPr>
          <w:lang w:val="pt_PT" w:bidi="pt_PT"/>
        </w:rPr>
        <w:t>Parem aqui e façam essa atividade em grupo: no chão ou em um pedaço de papel, desenhem um círculo para mostrar a cidade de Gibeá. Fora do círculo, de um lado coloque 40 pedras pequenas para representar os israelitas. Dentro do círculo, coloque três pequenas pedras para representar a tribo de Benjamim. Agora mova as três pedras para fora do círculo e em direção às pedras israelitas. Cubram duas pedras que representam os israelitas com pequenos pedaços de papel ou folhas para mostrar o número de israelitas que caíram mortos no chão. Pause este áudio aqui.</w:t>
      </w:r>
    </w:p>
    <w:p>
      <w:pPr/>
      <w:r>
        <w:rPr>
          <w:lang w:val="pt_PT" w:bidi="pt_PT"/>
        </w:rPr>
      </w:r>
      <w:r>
        <w:rPr>
          <w:lang w:val="pt_PT" w:bidi="pt_PT"/>
        </w:rPr>
        <w:t>Os israelitas provavelmente se sentiram chocados porque tantos guerreiros israelitas morreram no primeiro dia da luta. Os israelitas provavelmente esperavam matar todos os guerreiros benjamitas porque havia muito mais guerreiros israelitas do que guerreiros benjamitas. Não sabemos se algum guerreiro benjamita morreu no primeiro dia da luta. Os israelitas encorajaram uns aos outros e se prepararam para lutar novamente no mesmo lugar que no primeiro dia da luta.</w:t>
      </w:r>
    </w:p>
    <w:p>
      <w:pPr/>
      <w:r>
        <w:rPr>
          <w:lang w:val="pt_PT" w:bidi="pt_PT"/>
        </w:rPr>
      </w:r>
      <w:r>
        <w:rPr>
          <w:lang w:val="pt_PT" w:bidi="pt_PT"/>
        </w:rPr>
        <w:t>O narrador nos conta um pouco mais sobre o que aconteceu depois do primeiro dia da luta antes de os israelitas se prepararem novamente. Depois do primeiro dia da luta, quando os israelitas se sentiram chocados e tristes, eles saíram das proximidades de Gibeá para falar com Yahweh. As pessoas que foram para Betel estavam muito tristes e choraram na frente de Yahweh. Os israelitas provavelmente choraram no altar em Betel ou na frente da arca da aliança, se a arca da aliança já estava em Betel. Desta vez, os israelitas queriam orientação de Yahweh. Os israelitas perguntaram a Yahweh se eles deveriam lutar contra sua família, a tribo de Benjamim. Yahweh disse aos israelitas que subissem contra os benjamitas, mas Yahweh não deu aos israelitas novas instruções, e Yahweh não prometeu que os israelitas venceriam a batalha. Yahweh não disse claramente aos israelitas para lutarem contra a tribo de Benjamim. Isso é muito diferente da resposta de Yahweh a pedidos de orientação no início do livro de Juízes, quando Yahweh prometeu a vitória aos israelitas.</w:t>
      </w:r>
    </w:p>
    <w:p>
      <w:pPr/>
      <w:r>
        <w:rPr>
          <w:lang w:val="pt_PT" w:bidi="pt_PT"/>
        </w:rPr>
      </w:r>
      <w:r>
        <w:rPr>
          <w:lang w:val="pt_PT" w:bidi="pt_PT"/>
        </w:rPr>
        <w:t>O povo de Israel retornou a Gibeá e se preparou para lutar no segundo dia de luta. Não sabemos quanto tempo passou entre o primeiro e o segundo dia de luta. Os guerreiros de Benjamim saíram de Gibeá e mataram outros 18.000 guerreiros israelitas. Os homens israelitas eram homens que usavam espadas. Esses homens não eram combatentes especiais.</w:t>
      </w:r>
    </w:p>
    <w:p>
      <w:pPr/>
      <w:r>
        <w:rPr>
          <w:lang w:val="pt_PT" w:bidi="pt_PT"/>
        </w:rPr>
      </w:r>
      <w:r>
        <w:rPr>
          <w:lang w:val="pt_PT" w:bidi="pt_PT"/>
        </w:rPr>
        <w:t>Parem aqui e façam essa atividade em grupo: cubram mais duas pedras israelitas fora do círculo para mostrar o número de homens israelitas que caíram mortos no chão no segundo dia de luta.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20.12–25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Os israelitas em Mispa enviaram mensageiros para a tribo de Benjamim. A tribo de Benjamim não deu ouvidos às outras tribos. Em vez disso, a tribo de Benjamim escolheu apoiar o povo de Gibeá. A tribo de Benjamim formou um exército de homens guerreiros regulares e especiais de todas as cidades de Benjamim. O exército israelita de homens guerreiros era muito maior do que o exército benjamita.</w:t>
      </w:r>
    </w:p>
    <w:p>
      <w:pPr/>
      <w:r>
        <w:rPr>
          <w:lang w:val="pt_PT" w:bidi="pt_PT"/>
        </w:rPr>
      </w:r>
      <w:r>
        <w:rPr>
          <w:b/>
          <w:lang w:val="pt_PT" w:bidi="pt_PT"/>
        </w:rPr>
        <w:t>Na segunda cena:</w:t>
      </w:r>
      <w:r>
        <w:rPr>
          <w:lang w:val="pt_PT" w:bidi="pt_PT"/>
        </w:rPr>
        <w:t xml:space="preserve"> Alguns israelitas deixaram Mispa e foram para Betel para perguntar a Deus quem deveria lutar contra os benjamitas primeiro. Yahweh disse aos israelitas que Judá deveria ir primeiro.</w:t>
      </w:r>
    </w:p>
    <w:p>
      <w:pPr/>
      <w:r>
        <w:rPr>
          <w:lang w:val="pt_PT" w:bidi="pt_PT"/>
        </w:rPr>
      </w:r>
      <w:r>
        <w:rPr>
          <w:b/>
          <w:lang w:val="pt_PT" w:bidi="pt_PT"/>
        </w:rPr>
        <w:t>Na terceira cena:</w:t>
      </w:r>
      <w:r>
        <w:rPr>
          <w:lang w:val="pt_PT" w:bidi="pt_PT"/>
        </w:rPr>
        <w:t xml:space="preserve"> Os israelitas deixaram Mispa e se mudaram para acampar em Gibeá. Os guerreiros se prepararam para lutar, e os benjamitas saíram de Gibeá e mataram 22.000 israelitas.</w:t>
      </w:r>
    </w:p>
    <w:p>
      <w:pPr/>
      <w:r>
        <w:rPr>
          <w:lang w:val="pt_PT" w:bidi="pt_PT"/>
        </w:rPr>
      </w:r>
      <w:r>
        <w:rPr>
          <w:b/>
          <w:lang w:val="pt_PT" w:bidi="pt_PT"/>
        </w:rPr>
        <w:t>Na quarta cena:</w:t>
      </w:r>
      <w:r>
        <w:rPr>
          <w:lang w:val="pt_PT" w:bidi="pt_PT"/>
        </w:rPr>
        <w:t xml:space="preserve"> Os israelitas se prepararam para lutar novamente. Naquele momento, alguns israelitas foram para Betel para perguntar a Deus se os israelitas deveriam lutar contra os benjamitas novamente. Yahweh respondeu e os israelitas retornaram a Gibeá.</w:t>
      </w:r>
    </w:p>
    <w:p>
      <w:pPr/>
      <w:r>
        <w:rPr>
          <w:lang w:val="pt_PT" w:bidi="pt_PT"/>
        </w:rPr>
      </w:r>
      <w:r>
        <w:rPr>
          <w:b/>
          <w:lang w:val="pt_PT" w:bidi="pt_PT"/>
        </w:rPr>
        <w:t>Na quinta cena:</w:t>
      </w:r>
      <w:r>
        <w:rPr>
          <w:lang w:val="pt_PT" w:bidi="pt_PT"/>
        </w:rPr>
        <w:t xml:space="preserve"> O segundo dia da luta começou e os guerreiros de Benjamim saíram de Gibeá e mataram 18.000 homens israelitas combatentes.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Mensageiros israelitas</w:t>
      </w:r>
    </w:p>
    <w:p>
      <w:pPr>
        <w:pStyle w:val="ListBullet"/>
        <w:spacing w:line="240" w:lineRule="auto"/>
        <w:ind w:left="720"/>
      </w:pPr>
      <w:r>
        <w:rPr>
          <w:lang w:val="pt_PT" w:bidi="pt_PT"/>
        </w:rPr>
      </w:r>
      <w:r>
        <w:rPr>
          <w:lang w:val="pt_PT" w:bidi="pt_PT"/>
        </w:rPr>
        <w:t>Tribo de Benjamim</w:t>
      </w:r>
    </w:p>
    <w:p>
      <w:pPr>
        <w:pStyle w:val="ListBullet"/>
        <w:spacing w:line="240" w:lineRule="auto"/>
        <w:ind w:left="720"/>
      </w:pPr>
      <w:r>
        <w:rPr>
          <w:lang w:val="pt_PT" w:bidi="pt_PT"/>
        </w:rPr>
      </w:r>
      <w:r>
        <w:rPr>
          <w:lang w:val="pt_PT" w:bidi="pt_PT"/>
        </w:rPr>
        <w:t>Homens guerreiros da tribo de Benjamim</w:t>
      </w:r>
    </w:p>
    <w:p>
      <w:pPr>
        <w:pStyle w:val="ListBullet"/>
        <w:spacing w:line="240" w:lineRule="auto"/>
        <w:ind w:left="720"/>
      </w:pPr>
      <w:r>
        <w:rPr>
          <w:lang w:val="pt_PT" w:bidi="pt_PT"/>
        </w:rPr>
      </w:r>
      <w:r>
        <w:rPr>
          <w:lang w:val="pt_PT" w:bidi="pt_PT"/>
        </w:rPr>
        <w:t>Guerreiros canhotos especiais</w:t>
      </w:r>
    </w:p>
    <w:p>
      <w:pPr>
        <w:pStyle w:val="ListBullet"/>
        <w:spacing w:line="240" w:lineRule="auto"/>
        <w:ind w:left="720"/>
      </w:pPr>
      <w:r>
        <w:rPr>
          <w:lang w:val="pt_PT" w:bidi="pt_PT"/>
        </w:rPr>
      </w:r>
      <w:r>
        <w:rPr>
          <w:lang w:val="pt_PT" w:bidi="pt_PT"/>
        </w:rPr>
        <w:t>Homens guerreiros das tribos israelitas</w:t>
      </w:r>
    </w:p>
    <w:p>
      <w:pPr>
        <w:pStyle w:val="ListBullet"/>
        <w:spacing w:line="240" w:lineRule="auto"/>
        <w:ind w:left="720"/>
      </w:pPr>
      <w:r>
        <w:rPr>
          <w:lang w:val="pt_PT" w:bidi="pt_PT"/>
        </w:rPr>
      </w:r>
      <w:r>
        <w:rPr>
          <w:lang w:val="pt_PT" w:bidi="pt_PT"/>
        </w:rPr>
        <w:t>Grupo de líderes 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As tribos israelitas se reuniram em Mispa, mas a tribo de Benjamim não veio. Depois que as pessoas em Mispa ouviram a história do homem levita, as tribos de Israel em Mispa enviaram mensageiros para a tribo de Benjamim. Não sabemos quanto tempo passou entre o momento em que o homem levita contou sua história e o momento em que as tribos israelitas enviaram mensageiros às diferentes partes da terra pertencente à tribo de Benjamim. Os mensageiros israelitas queriam que a tribo de Benjamim concordasse que os homens de Gibeá tinham feito algo muito errado. Os mensageiros israelitas chamaram os homens de Gibeá de perversos, sem valor e de mau caráter.</w:t>
      </w:r>
    </w:p>
    <w:p>
      <w:pPr/>
      <w:r>
        <w:rPr>
          <w:lang w:val="pt_PT" w:bidi="pt_PT"/>
        </w:rPr>
      </w:r>
      <w:r>
        <w:rPr>
          <w:lang w:val="pt_PT" w:bidi="pt_PT"/>
        </w:rPr>
        <w:t>Parem aqui e discutam esta pergunta em grupo: como vocês chamarão os homens de Gibeá em sua tradução? Lembrem-se de que os homens são de mau caráter, sem valor e perversos. Pause este áudio aqui.</w:t>
      </w:r>
    </w:p>
    <w:p>
      <w:pPr/>
      <w:r>
        <w:rPr>
          <w:lang w:val="pt_PT" w:bidi="pt_PT"/>
        </w:rPr>
      </w:r>
      <w:r>
        <w:rPr>
          <w:lang w:val="pt_PT" w:bidi="pt_PT"/>
        </w:rPr>
        <w:t>Os mensageiros querem que a tribo de Benjamim entregue os homens de Gibeá aos israelitas em Mispa. Os israelitas querem matar os homens de Gibeá que feriram a mulher. Os israelitas querem seguir a lei que Yahweh deu a Israel.</w:t>
      </w:r>
    </w:p>
    <w:p>
      <w:pPr/>
      <w:r>
        <w:rPr>
          <w:lang w:val="pt_PT" w:bidi="pt_PT"/>
        </w:rPr>
      </w:r>
      <w:r>
        <w:rPr>
          <w:lang w:val="pt_PT" w:bidi="pt_PT"/>
        </w:rPr>
        <w:t>Quando a tribo de Benjamim ouviu os mensageiros, os benjamitas não concordaram com a mensagem dos outros israelitas. Os benjamitas das cidades da terra que pertencia à tribo de Benjamim se reuniram em Gibeá. As pessoas que vieram para Gibeá eram guerreiros, ou homens que usavam uma espada para lutar. Quando a tribo de Benjamim contou os guerreiros no momento em que eles se reuniram, constataram que havia 26.000 homens. Também havia 700 homens guerreiros da cidade de Gibeá. Alguns dos 26.000 homens eram guerreiros especiais. Os guerreiros especiais eram canhotos, o que significa que eles foram treinados para usar a mão esquerda para lutar em uma batalha. Os guerreiros especiais também podiam usar muito bem uma funda para lançar pedras e lutar contra pessoas em uma batalha.</w:t>
      </w:r>
    </w:p>
    <w:p>
      <w:pPr/>
      <w:r>
        <w:rPr>
          <w:lang w:val="pt_PT" w:bidi="pt_PT"/>
        </w:rPr>
      </w:r>
      <w:r>
        <w:rPr>
          <w:lang w:val="pt_PT" w:bidi="pt_PT"/>
        </w:rPr>
        <w:t>Parem aqui e olhem para uma imagem de uma pessoa que segura uma funda e algumas pedras, se necessário. Pause este áudio aqui.</w:t>
      </w:r>
    </w:p>
    <w:p>
      <w:pPr/>
      <w:r>
        <w:rPr>
          <w:lang w:val="pt_PT" w:bidi="pt_PT"/>
        </w:rPr>
      </w:r>
      <w:r>
        <w:rPr>
          <w:lang w:val="pt_PT" w:bidi="pt_PT"/>
        </w:rPr>
        <w:t>Ao mesmo tempo, em Mispa, havia 400.000 homens guerreiros israelitas com espadas.</w:t>
      </w:r>
    </w:p>
    <w:p>
      <w:pPr/>
      <w:r>
        <w:rPr>
          <w:lang w:val="pt_PT" w:bidi="pt_PT"/>
        </w:rPr>
      </w:r>
      <w:r>
        <w:rPr>
          <w:lang w:val="pt_PT" w:bidi="pt_PT"/>
        </w:rPr>
        <w:t>Depois que os benjamitas se reuniram em Gibeá, os israelitas se prepararam para lutar. Os israelitas queriam saber o que fazer na batalha. Alguns israelitas deixaram Mispa e foram para Betel pedir orientação de Deus. É improvável que todas as pessoas em Mispa tenham deixado Mispa. Provavelmente foram os líderes que viajaram até onde havia um altar. Levaria cerca de duas horas para as pessoas caminharem de Mispa para Betel. Não sabemos quanto tempo os israelitas ficaram em Betel. Na passagem, o narrador nos diz que os israelitas pediram orientação a Deus, mas o narrador diz que Yahweh respondeu e disse aos israelitas em Betel que Judá deveria ir primeiro.</w:t>
      </w:r>
    </w:p>
    <w:p>
      <w:pPr/>
      <w:r>
        <w:rPr>
          <w:lang w:val="pt_PT" w:bidi="pt_PT"/>
        </w:rPr>
      </w:r>
      <w:r>
        <w:rPr>
          <w:lang w:val="pt_PT" w:bidi="pt_PT"/>
        </w:rPr>
        <w:t>Os israelitas voltaram para Mispa e se juntaram ao restante dos israelitas. Na manhã seguinte, os israelitas deixaram Mispa e fizeram um novo acampamento, ou um lugar temporário para ficar, perto de Gibeá.</w:t>
      </w:r>
    </w:p>
    <w:p>
      <w:pPr/>
      <w:r>
        <w:rPr>
          <w:lang w:val="pt_PT" w:bidi="pt_PT"/>
        </w:rPr>
      </w:r>
      <w:r>
        <w:rPr>
          <w:lang w:val="pt_PT" w:bidi="pt_PT"/>
        </w:rPr>
        <w:t>Parem aqui e olhem para um mapa das cidades de Gibeá, Mispa, Betel e Siló, se necessário. Pause este áudio aqui.</w:t>
      </w:r>
    </w:p>
    <w:p>
      <w:pPr/>
      <w:r>
        <w:rPr>
          <w:lang w:val="pt_PT" w:bidi="pt_PT"/>
        </w:rPr>
      </w:r>
      <w:r>
        <w:rPr>
          <w:lang w:val="pt_PT" w:bidi="pt_PT"/>
        </w:rPr>
        <w:t>Depois que os israelitas se mudam para perto de Gibeá, os israelitas se preparam para lutar contra os benjamitas. No primeiro dia da luta, os israelitas organizam seus guerreiros prontos para encontrar e lutar contra os benjamitas. Os guerreiros israelitas podem ter ficado em filas, ou podem ter se organizado de outra forma, prontos para lutar.</w:t>
      </w:r>
    </w:p>
    <w:p>
      <w:pPr/>
      <w:r>
        <w:rPr>
          <w:lang w:val="pt_PT" w:bidi="pt_PT"/>
        </w:rPr>
      </w:r>
      <w:r>
        <w:rPr>
          <w:lang w:val="pt_PT" w:bidi="pt_PT"/>
        </w:rPr>
        <w:t>Parem aqui e discutam esta pergunta em grupo: como seus guerreiros se organizam para lutar contra um inimigo? Como vocês poderiam descrever como os guerreiros israelitas se posicionam e se preparam para lutar? Pause este áudio aqui.</w:t>
      </w:r>
    </w:p>
    <w:p>
      <w:pPr/>
      <w:r>
        <w:rPr>
          <w:lang w:val="pt_PT" w:bidi="pt_PT"/>
        </w:rPr>
      </w:r>
      <w:r>
        <w:rPr>
          <w:lang w:val="pt_PT" w:bidi="pt_PT"/>
        </w:rPr>
        <w:t>Os guerreiros benjamitas saíram da cidade de Gibeá e mataram 22.000 guerreiros israelitas. Quando os homens israelitas morreram, o narrador diz que os homens israelitas foram abatidos e caíram no chão. Depois da luta no primeiro dia, os israelitas encorajaram uns aos outros e organizaram os guerreiros da mesma maneira que antes, prontos para lutar novamente.</w:t>
      </w:r>
    </w:p>
    <w:p>
      <w:pPr/>
      <w:r>
        <w:rPr>
          <w:lang w:val="pt_PT" w:bidi="pt_PT"/>
        </w:rPr>
      </w:r>
      <w:r>
        <w:rPr>
          <w:lang w:val="pt_PT" w:bidi="pt_PT"/>
        </w:rPr>
        <w:t>O narrador então nos diz mais sobre o que os israelitas fizeram depois do primeiro dia da luta. Não é provável que todos os israelitas tenham deixado Gibeá. Provavelmente foram os líderes da comunidade que deixaram os guerreiros em Gibeá e foram para Betel novamente. Não sabemos para onde os israelitas foram para consultar Yahweh, mas os israelitas provavelmente voltaram para Betel. Quando os israelitas chegaram ao lugar onde podiam ouvir a voz de Yahweh, os israelitas choraram. Os israelitas choraram até o final do dia. Esse provavelmente é um dia diferente do primeiro dia da luta. Os israelitas perguntaram a Yahweh se os israelitas deveriam lutar contra os benjamitas. Yahweh disse aos israelitas que fossem lutar contra os benjamitas. Não está claro o que Yahweh queria dizer quando Yahweh disse isso.</w:t>
      </w:r>
    </w:p>
    <w:p>
      <w:pPr/>
      <w:r>
        <w:rPr>
          <w:lang w:val="pt_PT" w:bidi="pt_PT"/>
        </w:rPr>
      </w:r>
      <w:r>
        <w:rPr>
          <w:lang w:val="pt_PT" w:bidi="pt_PT"/>
        </w:rPr>
        <w:t>A passagem não nos diz que os israelitas retornaram de Betel para Gibeá, mas é muito provável que os israelitas tenham voltado para Gibeá. Os israelitas se prepararam para lutar novamente. Não sabemos quantos dias passaram entre o primeiro e o segundo dia da luta. No segundo dia da luta, os benjamitas saíram de Gibeá e mataram outros 18.000 homens guerreiros das tribos de Israel.</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20.12–25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Mensageiros israelitas</w:t>
      </w:r>
    </w:p>
    <w:p>
      <w:pPr>
        <w:pStyle w:val="ListBullet"/>
        <w:spacing w:line="240" w:lineRule="auto"/>
        <w:ind w:left="720"/>
      </w:pPr>
      <w:r>
        <w:rPr>
          <w:lang w:val="pt_PT" w:bidi="pt_PT"/>
        </w:rPr>
      </w:r>
      <w:r>
        <w:rPr>
          <w:lang w:val="pt_PT" w:bidi="pt_PT"/>
        </w:rPr>
        <w:t>Tribo de Benjamim</w:t>
      </w:r>
    </w:p>
    <w:p>
      <w:pPr>
        <w:pStyle w:val="ListBullet"/>
        <w:spacing w:line="240" w:lineRule="auto"/>
        <w:ind w:left="720"/>
      </w:pPr>
      <w:r>
        <w:rPr>
          <w:lang w:val="pt_PT" w:bidi="pt_PT"/>
        </w:rPr>
      </w:r>
      <w:r>
        <w:rPr>
          <w:lang w:val="pt_PT" w:bidi="pt_PT"/>
        </w:rPr>
        <w:t>Homens guerreiros da tribo de Benjamim</w:t>
      </w:r>
    </w:p>
    <w:p>
      <w:pPr>
        <w:pStyle w:val="ListBullet"/>
        <w:spacing w:line="240" w:lineRule="auto"/>
        <w:ind w:left="720"/>
      </w:pPr>
      <w:r>
        <w:rPr>
          <w:lang w:val="pt_PT" w:bidi="pt_PT"/>
        </w:rPr>
      </w:r>
      <w:r>
        <w:rPr>
          <w:lang w:val="pt_PT" w:bidi="pt_PT"/>
        </w:rPr>
        <w:t>Guerreiros canhotos especiais</w:t>
      </w:r>
    </w:p>
    <w:p>
      <w:pPr>
        <w:pStyle w:val="ListBullet"/>
        <w:spacing w:line="240" w:lineRule="auto"/>
        <w:ind w:left="720"/>
      </w:pPr>
      <w:r>
        <w:rPr>
          <w:lang w:val="pt_PT" w:bidi="pt_PT"/>
        </w:rPr>
      </w:r>
      <w:r>
        <w:rPr>
          <w:lang w:val="pt_PT" w:bidi="pt_PT"/>
        </w:rPr>
        <w:t>Homens guerreiros das tribos israelitas</w:t>
      </w:r>
    </w:p>
    <w:p>
      <w:pPr>
        <w:pStyle w:val="ListBullet"/>
        <w:spacing w:line="240" w:lineRule="auto"/>
        <w:ind w:left="720"/>
      </w:pPr>
      <w:r>
        <w:rPr>
          <w:lang w:val="pt_PT" w:bidi="pt_PT"/>
        </w:rPr>
      </w:r>
      <w:r>
        <w:rPr>
          <w:lang w:val="pt_PT" w:bidi="pt_PT"/>
        </w:rPr>
        <w:t>Grupo de líderes 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israelitas em Mispa enviaram mensageiros à tribo de Benjamim. A tribo de Benjamim não deu ouvidos às outras tribos. Em vez disso, a tribo de Benjamim escolheu apoiar o povo de Gibeá. A tribo de Benjamim formou um exército de homens guerreiros regulares e especiais de todas as cidades de Benjamim. O exército israelita de homens guerreiros era muito maior do que o exército benjamita.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mensageiros israelitas: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a tribo de Benjamim: "O que você está sentindo ou pensando?" A pessoa pode responder coisas como:</w:t>
      </w:r>
    </w:p>
    <w:p>
      <w:pPr>
        <w:pStyle w:val="ListBullet"/>
        <w:spacing w:line="240" w:lineRule="auto"/>
        <w:ind w:left="720"/>
      </w:pPr>
      <w:r>
        <w:rPr>
          <w:lang w:val="pt_PT" w:bidi="pt_PT"/>
        </w:rPr>
      </w:r>
      <w:r>
        <w:rPr>
          <w:lang w:val="pt_PT" w:bidi="pt_PT"/>
        </w:rPr>
        <w:t>Pergunte aos guerreiros da tribo de Benjamim: “O que vocês estão sentindo ou pensando?”. A pessoa pode responder coisas como:</w:t>
      </w:r>
    </w:p>
    <w:p>
      <w:pPr>
        <w:pStyle w:val="ListBullet"/>
        <w:spacing w:line="240" w:lineRule="auto"/>
        <w:ind w:left="720"/>
      </w:pPr>
      <w:r>
        <w:rPr>
          <w:lang w:val="pt_PT" w:bidi="pt_PT"/>
        </w:rPr>
      </w:r>
      <w:r>
        <w:rPr>
          <w:lang w:val="pt_PT" w:bidi="pt_PT"/>
        </w:rPr>
        <w:t>Perguntem aos guerreiros especiais canhotos: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Alguns israelitas deixaram Mispa e foram para Betel para perguntar a Deus quem deveria lutar contra os benjamitas primeiro. Yahweh disse aos israelitas que Judá deveria ir primeiro.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grupo do povo israelita: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deixaram Mispa e foram se acampar em Gibeá. Os guerreiros se prepararam para lutar, e os benjamitas saíram de Gibeá e mataram 22.000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das tribos israelitas: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guerreiros da tribo de Benjamim: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se prepararam para lutar novamente. Naquele momento, alguns israelitas foram para Betel para perguntar a Deus se os israelitas deveriam lutar contra os benjamitas novamente. Yahweh respondeu e os israelitas retornaram a Gibeá.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das tribos israelitas: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grupo do povo israelita: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segundo dia da luta começa e os homens combatentes de Benjamim saem de Gibeá e matam 18.000 guerreiros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da tribo de Benjamim: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20.12–25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As tribos de </w:t>
      </w:r>
      <w:r>
        <w:rPr>
          <w:b/>
          <w:lang w:val="pt_PT" w:bidi="pt_PT"/>
        </w:rPr>
        <w:t>Israel</w:t>
      </w:r>
      <w:r>
        <w:rPr>
          <w:lang w:val="pt_PT" w:bidi="pt_PT"/>
        </w:rPr>
        <w:t xml:space="preserve"> estavam em Mispa. Nessa passagem, Israel e os israelitas se referem às pessoas de todas as tribos de Israel, exceto a tribo de Benjamim. Para informações sobre Israel, consultem o Glossário Mestre.</w:t>
      </w:r>
    </w:p>
    <w:p>
      <w:pPr/>
      <w:r>
        <w:rPr>
          <w:lang w:val="pt_PT" w:bidi="pt_PT"/>
        </w:rPr>
      </w:r>
      <w:r>
        <w:rPr>
          <w:lang w:val="pt_PT" w:bidi="pt_PT"/>
        </w:rPr>
        <w:t>As tribos de Israel enviaram homens para falar com todas as pessoas da tribo de Benjamim e dar a eles uma mensagem das tribos de Israel.</w:t>
      </w:r>
    </w:p>
    <w:p>
      <w:pPr/>
      <w:r>
        <w:rPr>
          <w:lang w:val="pt_PT" w:bidi="pt_PT"/>
        </w:rPr>
      </w:r>
      <w:r>
        <w:rPr>
          <w:lang w:val="pt_PT" w:bidi="pt_PT"/>
        </w:rPr>
        <w:t xml:space="preserve">Parem aqui e discutam qual palavra ou frase vocês usarão para </w:t>
      </w:r>
      <w:r>
        <w:rPr>
          <w:b/>
          <w:lang w:val="pt_PT" w:bidi="pt_PT"/>
        </w:rPr>
        <w:t>homens que levam mensagens</w:t>
      </w:r>
      <w:r>
        <w:rPr>
          <w:lang w:val="pt_PT" w:bidi="pt_PT"/>
        </w:rPr>
        <w:t>. Se vocês já traduziram essa frase em outro livro da Bíblia, usem a mesma palavra ou frase que vocês usaram lá. Pause este áudio aqui.</w:t>
      </w:r>
    </w:p>
    <w:p>
      <w:pPr/>
      <w:r>
        <w:rPr>
          <w:lang w:val="pt_PT" w:bidi="pt_PT"/>
        </w:rPr>
      </w:r>
      <w:r>
        <w:rPr>
          <w:lang w:val="pt_PT" w:bidi="pt_PT"/>
        </w:rPr>
        <w:t xml:space="preserve">Os mensageiros perguntam à tribo de Benjamim o que a tribo de Benjamim fará sobre a </w:t>
      </w:r>
      <w:r>
        <w:rPr>
          <w:b/>
          <w:lang w:val="pt_PT" w:bidi="pt_PT"/>
        </w:rPr>
        <w:t>perversão</w:t>
      </w:r>
      <w:r>
        <w:rPr>
          <w:lang w:val="pt_PT" w:bidi="pt_PT"/>
        </w:rPr>
        <w:t xml:space="preserve"> ou o </w:t>
      </w:r>
      <w:r>
        <w:rPr>
          <w:b/>
          <w:lang w:val="pt_PT" w:bidi="pt_PT"/>
        </w:rPr>
        <w:t>mal</w:t>
      </w:r>
      <w:r>
        <w:rPr>
          <w:lang w:val="pt_PT" w:bidi="pt_PT"/>
        </w:rPr>
        <w:t xml:space="preserve"> que as pessoas fizeram. Usem a mesma palavra para perversão ou mal que vocês usaram em passagens anteriores. Para mais informações sobre perversão ou mal, consultem o Glossário Mestre.</w:t>
      </w:r>
    </w:p>
    <w:p>
      <w:pPr/>
      <w:r>
        <w:rPr>
          <w:lang w:val="pt_PT" w:bidi="pt_PT"/>
        </w:rPr>
      </w:r>
      <w:r>
        <w:rPr>
          <w:lang w:val="pt_PT" w:bidi="pt_PT"/>
        </w:rPr>
        <w:t xml:space="preserve">Os mensageiros pedem à tribo de Benjamim que entregue os </w:t>
      </w:r>
      <w:r>
        <w:rPr>
          <w:b/>
          <w:lang w:val="pt_PT" w:bidi="pt_PT"/>
        </w:rPr>
        <w:t>perversos</w:t>
      </w:r>
      <w:r>
        <w:rPr>
          <w:lang w:val="pt_PT" w:bidi="pt_PT"/>
        </w:rPr>
        <w:t xml:space="preserve"> ou </w:t>
      </w:r>
      <w:r>
        <w:rPr>
          <w:b/>
          <w:lang w:val="pt_PT" w:bidi="pt_PT"/>
        </w:rPr>
        <w:t>homens sem valor</w:t>
      </w:r>
      <w:r>
        <w:rPr>
          <w:lang w:val="pt_PT" w:bidi="pt_PT"/>
        </w:rPr>
        <w:t xml:space="preserve"> em Gibeá aos israelitas em Mispa. Usem a mesma palavra ou frase para perversos ou sem valor que vocês usaram em passagens anteriores.</w:t>
      </w:r>
    </w:p>
    <w:p>
      <w:pPr/>
      <w:r>
        <w:rPr>
          <w:lang w:val="pt_PT" w:bidi="pt_PT"/>
        </w:rPr>
      </w:r>
      <w:r>
        <w:rPr>
          <w:lang w:val="pt_PT" w:bidi="pt_PT"/>
        </w:rPr>
        <w:t xml:space="preserve">Os israelitas em Mispa querem matar os homens de Gibeá para </w:t>
      </w:r>
      <w:r>
        <w:rPr>
          <w:b/>
          <w:lang w:val="pt_PT" w:bidi="pt_PT"/>
        </w:rPr>
        <w:t>expurgar</w:t>
      </w:r>
      <w:r>
        <w:rPr>
          <w:lang w:val="pt_PT" w:bidi="pt_PT"/>
        </w:rPr>
        <w:t xml:space="preserve"> o mal de Israel. Expurgar significa remover algo completamente.</w:t>
      </w:r>
    </w:p>
    <w:p>
      <w:pPr/>
      <w:r>
        <w:rPr>
          <w:lang w:val="pt_PT" w:bidi="pt_PT"/>
        </w:rPr>
      </w:r>
      <w:r>
        <w:rPr>
          <w:lang w:val="pt_PT" w:bidi="pt_PT"/>
        </w:rPr>
        <w:t>Parem aqui e discutam em grupo qual palavra ou frase vocês usarão para expurgar. Se vocês já traduziram essa palavra em outro livro da Bíblia, usem a mesma palavra que vocês usaram lá. Pause este áudio aqui.</w:t>
      </w:r>
    </w:p>
    <w:p>
      <w:pPr/>
      <w:r>
        <w:rPr>
          <w:lang w:val="pt_PT" w:bidi="pt_PT"/>
        </w:rPr>
      </w:r>
      <w:r>
        <w:rPr>
          <w:lang w:val="pt_PT" w:bidi="pt_PT"/>
        </w:rPr>
        <w:t xml:space="preserve">Os benjamitas não deram ouvidos aos seus </w:t>
      </w:r>
      <w:r>
        <w:rPr>
          <w:b/>
          <w:lang w:val="pt_PT" w:bidi="pt_PT"/>
        </w:rPr>
        <w:t>irmãos</w:t>
      </w:r>
      <w:r>
        <w:rPr>
          <w:lang w:val="pt_PT" w:bidi="pt_PT"/>
        </w:rPr>
        <w:t>. Aqui, irmãos é uma maneira de falar sobre tribos irmãs de Israel. Usem a mesma palavra ou frase para irmãos que vocês usaram em passagens anteriores.</w:t>
      </w:r>
    </w:p>
    <w:p>
      <w:pPr/>
      <w:r>
        <w:rPr>
          <w:lang w:val="pt_PT" w:bidi="pt_PT"/>
        </w:rPr>
      </w:r>
      <w:r>
        <w:rPr>
          <w:lang w:val="pt_PT" w:bidi="pt_PT"/>
        </w:rPr>
        <w:t xml:space="preserve">A tribo de Benjamim </w:t>
      </w:r>
      <w:r>
        <w:rPr>
          <w:b/>
          <w:lang w:val="pt_PT" w:bidi="pt_PT"/>
        </w:rPr>
        <w:t>mobilizou</w:t>
      </w:r>
      <w:r>
        <w:rPr>
          <w:lang w:val="pt_PT" w:bidi="pt_PT"/>
        </w:rPr>
        <w:t xml:space="preserve"> 26.000 guerreiros armados de espadas de suas cidades. Mobilizar significa chamar e reunir um grupo de pessoas guerreiras.</w:t>
      </w:r>
    </w:p>
    <w:p>
      <w:pPr/>
      <w:r>
        <w:rPr>
          <w:lang w:val="pt_PT" w:bidi="pt_PT"/>
        </w:rPr>
      </w:r>
      <w:r>
        <w:rPr>
          <w:lang w:val="pt_PT" w:bidi="pt_PT"/>
        </w:rPr>
        <w:t>Parem aqui e discutam em grupo qual palavra ou frase vocês usarão para mobilizar. Se vocês já traduziram essa palavra em outro livro da Bíblia, usem a mesma palavra que vocês usaram lá. Pause este áudio aqui.</w:t>
      </w:r>
    </w:p>
    <w:p>
      <w:pPr/>
      <w:r>
        <w:rPr>
          <w:lang w:val="pt_PT" w:bidi="pt_PT"/>
        </w:rPr>
      </w:r>
      <w:r>
        <w:rPr>
          <w:lang w:val="pt_PT" w:bidi="pt_PT"/>
        </w:rPr>
        <w:t xml:space="preserve">As </w:t>
      </w:r>
      <w:r>
        <w:rPr>
          <w:b/>
          <w:lang w:val="pt_PT" w:bidi="pt_PT"/>
        </w:rPr>
        <w:t>cidades</w:t>
      </w:r>
      <w:r>
        <w:rPr>
          <w:lang w:val="pt_PT" w:bidi="pt_PT"/>
        </w:rPr>
        <w:t xml:space="preserve"> são maiores do que as vilas e geralmente têm uma muralha ao seu redor. Usem a mesma palavra para cidade que vocês usaram em passagens anteriores.</w:t>
      </w:r>
    </w:p>
    <w:p>
      <w:pPr/>
      <w:r>
        <w:rPr>
          <w:lang w:val="pt_PT" w:bidi="pt_PT"/>
        </w:rPr>
      </w:r>
      <w:r>
        <w:rPr>
          <w:lang w:val="pt_PT" w:bidi="pt_PT"/>
        </w:rPr>
        <w:t xml:space="preserve">Usem a mesma palavra ou frase para </w:t>
      </w:r>
      <w:r>
        <w:rPr>
          <w:b/>
          <w:lang w:val="pt_PT" w:bidi="pt_PT"/>
        </w:rPr>
        <w:t>lutar contra homens com espadas</w:t>
      </w:r>
      <w:r>
        <w:rPr>
          <w:lang w:val="pt_PT" w:bidi="pt_PT"/>
        </w:rPr>
        <w:t xml:space="preserve"> que vocês usaram em passagens anteriores.</w:t>
      </w:r>
    </w:p>
    <w:p>
      <w:pPr/>
      <w:r>
        <w:rPr>
          <w:lang w:val="pt_PT" w:bidi="pt_PT"/>
        </w:rPr>
      </w:r>
      <w:r>
        <w:rPr>
          <w:lang w:val="pt_PT" w:bidi="pt_PT"/>
        </w:rPr>
        <w:t>Parem aqui e olhem para uma imagem de um soldado israelita com uma espada, do tempo dos Juízes. Pause este áudio aqui.</w:t>
      </w:r>
    </w:p>
    <w:p>
      <w:pPr/>
      <w:r>
        <w:rPr>
          <w:lang w:val="pt_PT" w:bidi="pt_PT"/>
        </w:rPr>
      </w:r>
      <w:r>
        <w:rPr>
          <w:lang w:val="pt_PT" w:bidi="pt_PT"/>
        </w:rPr>
        <w:t xml:space="preserve">A tribo de Benjamim tinha 700 </w:t>
      </w:r>
      <w:r>
        <w:rPr>
          <w:b/>
          <w:lang w:val="pt_PT" w:bidi="pt_PT"/>
        </w:rPr>
        <w:t>guerreiros especiais canhotos</w:t>
      </w:r>
      <w:r>
        <w:rPr>
          <w:lang w:val="pt_PT" w:bidi="pt_PT"/>
        </w:rPr>
        <w:t>. Usem a mesma palavra ou frase para guerreiro especial canhoto que vocês usaram em passagens anteriores.</w:t>
      </w:r>
    </w:p>
    <w:p>
      <w:pPr/>
      <w:r>
        <w:rPr>
          <w:lang w:val="pt_PT" w:bidi="pt_PT"/>
        </w:rPr>
      </w:r>
      <w:r>
        <w:rPr>
          <w:lang w:val="pt_PT" w:bidi="pt_PT"/>
        </w:rPr>
        <w:t xml:space="preserve">Os guerreiros especiais podiam </w:t>
      </w:r>
      <w:r>
        <w:rPr>
          <w:b/>
          <w:lang w:val="pt_PT" w:bidi="pt_PT"/>
        </w:rPr>
        <w:t>lançar uma pedra</w:t>
      </w:r>
      <w:r>
        <w:rPr>
          <w:lang w:val="pt_PT" w:bidi="pt_PT"/>
        </w:rPr>
        <w:t xml:space="preserve"> muito bem. Lançar uma pedra significa usar uma funda para atirar uma pedra.</w:t>
      </w:r>
    </w:p>
    <w:p>
      <w:pPr/>
      <w:r>
        <w:rPr>
          <w:lang w:val="pt_PT" w:bidi="pt_PT"/>
        </w:rPr>
      </w:r>
      <w:r>
        <w:rPr>
          <w:lang w:val="pt_PT" w:bidi="pt_PT"/>
        </w:rPr>
        <w:t>Parem aqui e olhem para uma imagem de uma pessoa que segura uma funda e algumas pedras, se necessário. Pause este áudio aqui.</w:t>
      </w:r>
    </w:p>
    <w:p>
      <w:pPr/>
      <w:r>
        <w:rPr>
          <w:lang w:val="pt_PT" w:bidi="pt_PT"/>
        </w:rPr>
      </w:r>
      <w:r>
        <w:rPr>
          <w:lang w:val="pt_PT" w:bidi="pt_PT"/>
        </w:rPr>
        <w:t>Parem aqui e discutam em grupo qual palavra ou frase vocês usarão para lançar uma pedra. Se vocês já traduziram essa palavra em outro livro da Bíblia, usem a mesma palavra que vocês usaram lá. Pause este áudio aqui.</w:t>
      </w:r>
    </w:p>
    <w:p>
      <w:pPr/>
      <w:r>
        <w:rPr>
          <w:lang w:val="pt_PT" w:bidi="pt_PT"/>
        </w:rPr>
      </w:r>
      <w:r>
        <w:rPr>
          <w:lang w:val="pt_PT" w:bidi="pt_PT"/>
        </w:rPr>
        <w:t xml:space="preserve">Os israelitas foram até Betel para fazer perguntas a </w:t>
      </w:r>
      <w:r>
        <w:rPr>
          <w:b/>
          <w:lang w:val="pt_PT" w:bidi="pt_PT"/>
        </w:rPr>
        <w:t>Deus</w:t>
      </w:r>
      <w:r>
        <w:rPr>
          <w:lang w:val="pt_PT" w:bidi="pt_PT"/>
        </w:rPr>
        <w:t xml:space="preserve">. Os israelitas usaram o título geral para Deus quando os israelitas foram para Betel para fazer perguntas a Deus. Então o narrador usa </w:t>
      </w:r>
      <w:r>
        <w:rPr>
          <w:b/>
          <w:lang w:val="pt_PT" w:bidi="pt_PT"/>
        </w:rPr>
        <w:t>Yahweh</w:t>
      </w:r>
      <w:r>
        <w:rPr>
          <w:lang w:val="pt_PT" w:bidi="pt_PT"/>
        </w:rPr>
        <w:t xml:space="preserve"> quando Yahweh responde aos israelitas. Traduzam Deus e Yahweh da mesma maneira que vocês usaram em passagens anteriores. Para mais informações sobre Deus e Yahweh, consultem o Glossário Mestre.</w:t>
      </w:r>
    </w:p>
    <w:p>
      <w:pPr/>
      <w:r>
        <w:rPr>
          <w:lang w:val="pt_PT" w:bidi="pt_PT"/>
        </w:rPr>
      </w:r>
      <w:r>
        <w:rPr>
          <w:lang w:val="pt_PT" w:bidi="pt_PT"/>
        </w:rPr>
        <w:t xml:space="preserve">Os israelitas acamparam em Gibeá, prontos para lutar. Os israelitas foram lutar contra os benjamitas e </w:t>
      </w:r>
      <w:r>
        <w:rPr>
          <w:b/>
          <w:lang w:val="pt_PT" w:bidi="pt_PT"/>
        </w:rPr>
        <w:t>tomaram</w:t>
      </w:r>
      <w:r>
        <w:rPr>
          <w:lang w:val="pt_PT" w:bidi="pt_PT"/>
        </w:rPr>
        <w:t xml:space="preserve"> </w:t>
      </w:r>
      <w:r>
        <w:rPr>
          <w:b/>
          <w:lang w:val="pt_PT" w:bidi="pt_PT"/>
        </w:rPr>
        <w:t>posições de batalha</w:t>
      </w:r>
      <w:r>
        <w:rPr>
          <w:lang w:val="pt_PT" w:bidi="pt_PT"/>
        </w:rPr>
        <w:t xml:space="preserve"> ou </w:t>
      </w:r>
      <w:r>
        <w:rPr>
          <w:b/>
          <w:lang w:val="pt_PT" w:bidi="pt_PT"/>
        </w:rPr>
        <w:t>formaram uma linha de batalha</w:t>
      </w:r>
      <w:r>
        <w:rPr>
          <w:lang w:val="pt_PT" w:bidi="pt_PT"/>
        </w:rPr>
        <w:t xml:space="preserve"> contra os benjamitas. Os israelitas organizaram seus guerreiros em filas, em um padrão diferente ou em posições de prontidão para a luta.</w:t>
      </w:r>
    </w:p>
    <w:p>
      <w:pPr/>
      <w:r>
        <w:rPr>
          <w:lang w:val="pt_PT" w:bidi="pt_PT"/>
        </w:rPr>
      </w:r>
      <w:r>
        <w:rPr>
          <w:lang w:val="pt_PT" w:bidi="pt_PT"/>
        </w:rPr>
        <w:t>Parem aqui e discutam em grupo qual palavra ou frase vocês usarão para "tomaram posições de batalha" ou "formaram uma linha de batalha". Se vocês já traduziram essa ideia em outro livro da Bíblia, usem as mesmas palavras ou frases que vocês usaram lá. Pause este áudio aqui.</w:t>
      </w:r>
    </w:p>
    <w:p>
      <w:pPr/>
      <w:r>
        <w:rPr>
          <w:lang w:val="pt_PT" w:bidi="pt_PT"/>
        </w:rPr>
      </w:r>
      <w:r>
        <w:rPr>
          <w:lang w:val="pt_PT" w:bidi="pt_PT"/>
        </w:rPr>
        <w:t xml:space="preserve">Os benjamitas </w:t>
      </w:r>
      <w:r>
        <w:rPr>
          <w:b/>
          <w:lang w:val="pt_PT" w:bidi="pt_PT"/>
        </w:rPr>
        <w:t>cortaram</w:t>
      </w:r>
      <w:r>
        <w:rPr>
          <w:lang w:val="pt_PT" w:bidi="pt_PT"/>
        </w:rPr>
        <w:t xml:space="preserve">, </w:t>
      </w:r>
      <w:r>
        <w:rPr>
          <w:b/>
          <w:lang w:val="pt_PT" w:bidi="pt_PT"/>
        </w:rPr>
        <w:t>destruíram</w:t>
      </w:r>
      <w:r>
        <w:rPr>
          <w:lang w:val="pt_PT" w:bidi="pt_PT"/>
        </w:rPr>
        <w:t xml:space="preserve"> ou fizeram homens cair no chão quando os benjamitas mataram os israelitas.</w:t>
      </w:r>
    </w:p>
    <w:p>
      <w:pPr/>
      <w:r>
        <w:rPr>
          <w:lang w:val="pt_PT" w:bidi="pt_PT"/>
        </w:rPr>
      </w:r>
      <w:r>
        <w:rPr>
          <w:lang w:val="pt_PT" w:bidi="pt_PT"/>
        </w:rPr>
        <w:t>Parem aqui e discutam em grupo qual palavra ou frase vocês usarão para derrubado ou destruído. Se vocês já traduziram essa palavra em outro livro da Bíblia, usem a mesma palavra que vocês usaram lá. Pause este áudio aqui.</w:t>
      </w:r>
    </w:p>
    <w:p>
      <w:pPr/>
      <w:r>
        <w:rPr>
          <w:lang w:val="pt_PT" w:bidi="pt_PT"/>
        </w:rPr>
      </w:r>
      <w:r>
        <w:rPr>
          <w:lang w:val="pt_PT" w:bidi="pt_PT"/>
        </w:rPr>
        <w:t>Os israelitas foram e clamaram diante de Yahweh. Os israelitas pediram orientação a Yahweh. Yahweh disse aos israelitas para irem contra os benjamitas. No segundo dia da luta, os israelitas se aproximaram dos benjamitas e os benjamitas mataram outros 18.000 guerreiros israelitas com espadas.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20:26–35</w:t>
      </w:r>
      <w:r>
        <w:rPr>
          <w:lang w:val="pt_PT" w:bidi="pt_PT"/>
        </w:rPr>
      </w:r>
    </w:p>
    <w:p>
      <w:pPr>
        <w:pStyle w:val="Heading3"/>
      </w:pPr>
      <w:r>
        <w:rPr>
          <w:lang w:val="pt_PT" w:bidi="pt_PT"/>
        </w:rPr>
        <w:t>Ouvir e Sentir</w:t>
      </w:r>
    </w:p>
    <w:p>
      <w:pPr/>
      <w:r>
        <w:rPr>
          <w:lang w:val="pt_PT" w:bidi="pt_PT"/>
        </w:rPr>
      </w:r>
      <w:r>
        <w:rPr>
          <w:lang w:val="pt_PT" w:bidi="pt_PT"/>
        </w:rPr>
        <w:t>Nesta etapa, ouçam Juízes 20.26–35 e guardem em seus corações.</w:t>
      </w:r>
    </w:p>
    <w:p>
      <w:pPr/>
      <w:r>
        <w:rPr>
          <w:lang w:val="pt_PT" w:bidi="pt_PT"/>
        </w:rPr>
      </w:r>
      <w:r>
        <w:rPr>
          <w:lang w:val="pt_PT" w:bidi="pt_PT"/>
        </w:rPr>
        <w:t>Ouçam uma versão em áudio de Juízes 20.26–35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20.26–35 na tradução mais fácil de entender.</w:t>
      </w:r>
    </w:p>
    <w:p>
      <w:pPr/>
      <w:r>
        <w:rPr>
          <w:lang w:val="pt_PT" w:bidi="pt_PT"/>
        </w:rPr>
      </w:r>
      <w:r>
        <w:rPr>
          <w:lang w:val="pt_PT" w:bidi="pt_PT"/>
        </w:rPr>
        <w:t>Pause este áudio aqui.</w:t>
      </w:r>
    </w:p>
    <w:p>
      <w:pPr/>
      <w:r>
        <w:rPr>
          <w:lang w:val="pt_PT" w:bidi="pt_PT"/>
        </w:rPr>
      </w:r>
      <w:r>
        <w:rPr>
          <w:lang w:val="pt_PT" w:bidi="pt_PT"/>
        </w:rPr>
        <w:t>Nessa história, Israel e os israelitas se referem às pessoas de todas as tribos de Israel, exceto a tribo de Benjamim. As tribos de Israel se reuniram em Gibeá para punir o povo de Gibeá e a tribo de Benjamim. Os guerreiros israelitas lutaram contra os guerreiros benjamitas em dois dias separados. Os guerreiros da tribo de Benjamim mataram muitos israelitas e venceram ambas as batalhas.</w:t>
      </w:r>
    </w:p>
    <w:p>
      <w:pPr/>
      <w:r>
        <w:rPr>
          <w:lang w:val="pt_PT" w:bidi="pt_PT"/>
        </w:rPr>
      </w:r>
      <w:r>
        <w:rPr>
          <w:lang w:val="pt_PT" w:bidi="pt_PT"/>
        </w:rPr>
        <w:t>Depois do segundo dia da luta, todas as pessoas das tribos de Israel que se reuniram em Mispa e que lutaram perto de Gibeá deixaram seus acampamentos. Todas as pessoas foram para Betel. Vocês podem se lembrar de que Jacó fez um altar a Yahweh em Betel, e Betel era um lugar importante para os israelitas. Levaria às pessoas cerca de meio dia para caminharem de Gibeá até Betel.</w:t>
      </w:r>
    </w:p>
    <w:p>
      <w:pPr/>
      <w:r>
        <w:rPr>
          <w:lang w:val="pt_PT" w:bidi="pt_PT"/>
        </w:rPr>
      </w:r>
      <w:r>
        <w:rPr>
          <w:lang w:val="pt_PT" w:bidi="pt_PT"/>
        </w:rPr>
        <w:t>Parem aqui e olhem para um mapa das cidades de Gibeá, Mispa, Betel e Siló, e a localização de Baal-Tamar. Pause este áudio aqui.</w:t>
      </w:r>
    </w:p>
    <w:p>
      <w:pPr/>
      <w:r>
        <w:rPr>
          <w:lang w:val="pt_PT" w:bidi="pt_PT"/>
        </w:rPr>
      </w:r>
      <w:r>
        <w:rPr>
          <w:lang w:val="pt_PT" w:bidi="pt_PT"/>
        </w:rPr>
        <w:t>Todos em Betel choraram. O povo de Israel se sentiu muito triste. As pessoas se sentaram diante de Yahweh. O povo se sentou no chão na frente da presença de Yahweh. A presença de Yahweh estava com a arca da aliança. Vocês se lembrarão de que a arca da aliança era uma caixa especial que tinha as leis de Yahweh dentro dela. Não sabemos se a arca da aliança estava no tabernáculo ou se a arca da aliança estava descoberta e não dentro do tabernáculo. Os israelitas lamentaram as mortes dos guerreiros e como os israelitas perderam a batalha. Os israelitas jejuaram até a noite. Isso significa que os israelitas não comeram certos alimentos ou possivelmente nenhuma comida ou bebida até a noite. Jejuar era parte de como os israelitas lamentavam pelas pessoas. Através do jejum, ficou demonstrado que os israelitas se submeteram a Yahweh.</w:t>
      </w:r>
    </w:p>
    <w:p>
      <w:pPr/>
      <w:r>
        <w:rPr>
          <w:lang w:val="pt_PT" w:bidi="pt_PT"/>
        </w:rPr>
      </w:r>
      <w:r>
        <w:rPr>
          <w:lang w:val="pt_PT" w:bidi="pt_PT"/>
        </w:rPr>
        <w:t>Parem aqui e discutam essa pergunta em grupo: Em sua comunidade, como as pessoas demonstram sua tristeza e luto pelos mortos? Pause este áudio aqui.</w:t>
      </w:r>
    </w:p>
    <w:p>
      <w:pPr/>
      <w:r>
        <w:rPr>
          <w:lang w:val="pt_PT" w:bidi="pt_PT"/>
        </w:rPr>
      </w:r>
      <w:r>
        <w:rPr>
          <w:lang w:val="pt_PT" w:bidi="pt_PT"/>
        </w:rPr>
        <w:t>Desta vez, os israelitas em Betel mostraram respeito por Yahweh. Os israelitas adoraram Yahweh quando deram ofertas a Yahweh. Ofertas queimadas era quando o povo dava um animal ao sacerdote para Yahweh. O sacerdote matava o animal e o queimava no altar como um presente a Yahweh. Os israelitas deram ofertas queimadas para agradar a Yahweh. Ofertas de paz ou comunhão são quando o povo dava um animal ao sacerdote para compartilhar entre Yahweh, o sacerdote e o povo. O sacerdote matava o animal e queimava parte do animal no altar. Então o sacerdote dividia o restante do animal queimado entre o sacerdote e o povo. Os israelitas davam ofertas de comunhão para lembrar aos israelitas de seu relacionamento com Yahweh.</w:t>
      </w:r>
    </w:p>
    <w:p>
      <w:pPr/>
      <w:r>
        <w:rPr>
          <w:lang w:val="pt_PT" w:bidi="pt_PT"/>
        </w:rPr>
      </w:r>
      <w:r>
        <w:rPr>
          <w:lang w:val="pt_PT" w:bidi="pt_PT"/>
        </w:rPr>
        <w:t>Parem aqui e discutam essa pergunta em grupo: o que vocês fazem para se lembrar de seu relacionamento com Deus e ajudar vocês a se sentirem mais pertos de Deus? Pause este áudio aqui.</w:t>
      </w:r>
    </w:p>
    <w:p>
      <w:pPr/>
      <w:r>
        <w:rPr>
          <w:lang w:val="pt_PT" w:bidi="pt_PT"/>
        </w:rPr>
      </w:r>
      <w:r>
        <w:rPr>
          <w:lang w:val="pt_PT" w:bidi="pt_PT"/>
        </w:rPr>
        <w:t>Os israelitas pediram orientação a Yahweh sobre o caminho certo desta vez. Não sabemos se essa é a primeira vez que os israelitas pediram ajuda a Yahweh por meio do sumo sacerdote junto à arca da aliança. Não sabemos quando os levitas e os sacerdotes moveram a arca da aliança de Siló para Betel. A arca é um símbolo da presença de Yahweh com Israel. A presença de Yahweh na arca da aliança guiava Israel na guerra no tempo de Josué. Não sabemos se os levitas moveram todas as estruturas do tabernáculo para Betel ou apenas a arca da aliança. Agora Israel estava em guerra novamente, e os israelitas precisavam da arca da aliança por perto.</w:t>
      </w:r>
    </w:p>
    <w:p>
      <w:pPr/>
      <w:r>
        <w:rPr>
          <w:lang w:val="pt_PT" w:bidi="pt_PT"/>
        </w:rPr>
      </w:r>
      <w:r>
        <w:rPr>
          <w:lang w:val="pt_PT" w:bidi="pt_PT"/>
        </w:rPr>
        <w:t>Essa é a primeira vez que a passagem nos diz que o sumo sacerdote, Fineias, um descendente de Arão, estava com a arca da aliança em Betel. Isso nos diz que essa história é do início do tempo dos juízes em Israel. O autor do livro de Juízes colocou essa história separadamente e no final do livro de Juízes porque essa história é uma advertência muito importante para Israel.</w:t>
      </w:r>
    </w:p>
    <w:p>
      <w:pPr/>
      <w:r>
        <w:rPr>
          <w:lang w:val="pt_PT" w:bidi="pt_PT"/>
        </w:rPr>
      </w:r>
      <w:r>
        <w:rPr>
          <w:lang w:val="pt_PT" w:bidi="pt_PT"/>
        </w:rPr>
        <w:t>Os israelitas perguntaram a Yahweh se os israelitas deveriam lutar contra seus irmãos da tribo de Benjamim ou se eles deveriam parar a luta. Essa foi a primeira vez que os israelitas deram outra opção além de lutar. Os israelitas declararam o relacionamento familiar próximo entre os israelitas e a tribo de Benjamim. Yahweh disse aos israelitas para irem e lutarem novamente. Yahweh disse aos israelitas que Yahweh daria a vitória aos israelitas. Yahweh entregaria a tribo de Benjamim na mão, ou poder, dos israelitas.</w:t>
      </w:r>
    </w:p>
    <w:p>
      <w:pPr/>
      <w:r>
        <w:rPr>
          <w:lang w:val="pt_PT" w:bidi="pt_PT"/>
        </w:rPr>
      </w:r>
      <w:r>
        <w:rPr>
          <w:lang w:val="pt_PT" w:bidi="pt_PT"/>
        </w:rPr>
        <w:t>Os israelitas agora sabiam que os israelitas deveriam lutar contra os benjamitas novamente e que Israel venceria a batalha. Os israelitas deixaram Betel e voltaram para Gibeá. Desta vez, Israel tentou uma nova maneira de lutar contra os benjamitas. Israel colocou homens em posição para uma emboscada. Uma emboscada consiste em um atacante ou grupo de atacantes que se escondem à espera para realizar um ataque surpresa. Vocês podem se lembrar de quando Yahweh disse aos israelitas para usarem uma emboscada para atacar Ai no livro de Josué. Desta vez, Yahweh não disse aos israelitas para usarem uma emboscada, mas os israelitas sabiam que uma emboscada era uma boa maneira de vencer uma batalha. Os israelitas fizeram grupos de guerreiros e deixaram os homens em posições diferentes.</w:t>
      </w:r>
    </w:p>
    <w:p>
      <w:pPr/>
      <w:r>
        <w:rPr>
          <w:lang w:val="pt_PT" w:bidi="pt_PT"/>
        </w:rPr>
      </w:r>
      <w:r>
        <w:rPr>
          <w:lang w:val="pt_PT" w:bidi="pt_PT"/>
        </w:rPr>
        <w:t>Parem aqui e façam essa atividade em grupo: se possível, contem uma história de uma vez em que algumas pessoas usaram uma emboscada para lutar contra outras pessoas ou para caçar comida. Pause este áudio aqui.</w:t>
      </w:r>
    </w:p>
    <w:p>
      <w:pPr/>
      <w:r>
        <w:rPr>
          <w:lang w:val="pt_PT" w:bidi="pt_PT"/>
        </w:rPr>
      </w:r>
      <w:r>
        <w:rPr>
          <w:lang w:val="pt_PT" w:bidi="pt_PT"/>
        </w:rPr>
        <w:t>Um grupo de guerreiros israelitas voltou para o mesmo lugar de luta, perto de Gibeá. Os israelitas perto de Gibeá se prepararam para lutar no mesmo arranjo de homens que os israelitas usaram nos dois primeiros dias da luta. Guerreiros da tribo de Benjamim saíram da cidade de Gibeá para lutar contra os israelitas. Os israelitas não ficaram no lugar da luta, mas começaram a se afastar. Alguns dos israelitas subiram pela estrada em direção a Betel e alguns desceram pela estrada em direção a Gibeá. Os benjamitas mataram cerca de 30 israelitas no lugar onde lutaram e enquanto os israelitas desciam pelas estradas. O narrador nos diz que os dois grupos de pessoas que lutavam na batalha tinham pensamentos diferentes sobre o que acontecia. Os benjamitas pensavam que os benjamitas estavam vencendo como nos dois primeiros dias da luta. No entanto, os israelitas seguiram o plano israelita para uma emboscada. Os israelitas fizeram os guerreiros benjamitas seguirem os israelitas. Os israelitas queriam que os benjamitas se afastassem de Gibeá e seguissem pelas estradas perto da cidade.</w:t>
      </w:r>
    </w:p>
    <w:p>
      <w:pPr/>
      <w:r>
        <w:rPr>
          <w:lang w:val="pt_PT" w:bidi="pt_PT"/>
        </w:rPr>
      </w:r>
      <w:r>
        <w:rPr>
          <w:lang w:val="pt_PT" w:bidi="pt_PT"/>
        </w:rPr>
        <w:t>Parem aqui e façam essa atividade em grupo: em um pedaço de papel ou no chão, desenhem um círculo para a cidade de Gibeá e linhas para mostrar estradas de Gibeá em direção a Betel. Usem algumas pedras para colocar os guerreiros israelitas perto da cidade, no lado norte. Usem algumas folhas ou outra coisa para colocar os guerreiros benjamitas ao lado dos guerreiros israelitas na batalha. Agora mova seus marcadores para mostrar como os guerreiros se afastam da cidade. Pause este áudio aqui.</w:t>
      </w:r>
    </w:p>
    <w:p>
      <w:pPr/>
      <w:r>
        <w:rPr>
          <w:lang w:val="pt_PT" w:bidi="pt_PT"/>
        </w:rPr>
      </w:r>
      <w:r>
        <w:rPr>
          <w:lang w:val="pt_PT" w:bidi="pt_PT"/>
        </w:rPr>
        <w:t>A batalha se tornou mais complicada. Os israelitas tinham a maioria de seus guerreiros ao norte e nordeste de Gibeá. Os guerreiros israelitas que começaram a batalha em Gibeá se deslocaram para um lugar chamado Baal-Tamar. Baal-Tamar provavelmente ficava a uma curta distância a nordeste de Gibeá. Outros guerreiros israelitas se juntaram ao grupo em Baal-Tamar. Não sabemos se guerreiros israelitas esperaram em Baal-Tamar ou se guerreiros israelitas se esconderam ou esperaram perto de Baal-Tamar. Os guerreiros israelitas se organizaram de forma a estarem prontos para lutar em Baal-Tamar.</w:t>
      </w:r>
    </w:p>
    <w:p>
      <w:pPr/>
      <w:r>
        <w:rPr>
          <w:lang w:val="pt_PT" w:bidi="pt_PT"/>
        </w:rPr>
      </w:r>
      <w:r>
        <w:rPr>
          <w:lang w:val="pt_PT" w:bidi="pt_PT"/>
        </w:rPr>
        <w:t>Parem aqui e façam essa atividade em grupo: usem a imagem que vocês fizeram antes para mostrar os movimentos dos guerreiros na batalha. Adicione um círculo para Baal-Tamar, a nordeste de Gibeá, e mova seus marcadores israelitas para este local. Adicione mais pedras para mais israelitas. Mova seus marcadores benjamitas em direção a Baal-Tamar. Pause este áudio aqui.</w:t>
      </w:r>
    </w:p>
    <w:p>
      <w:pPr/>
      <w:r>
        <w:rPr>
          <w:lang w:val="pt_PT" w:bidi="pt_PT"/>
        </w:rPr>
      </w:r>
      <w:r>
        <w:rPr>
          <w:lang w:val="pt_PT" w:bidi="pt_PT"/>
        </w:rPr>
        <w:t>Enquanto os israelitas lutavam fora de Gibeá, um pequeno grupo de guerreiros israelitas esperava em emboscada, possivelmente a oeste de Gibeá. Esse pequeno grupo de guerreiros israelitas estava separado da força principal de guerreiros israelitas. Os benjamitas não podiam ver esse pequeno grupo de israelitas. Depois que os benjamitas seguiram os israelitas em direção a Baal-Tamar, o pequeno grupo de guerreiros deixou o lugar onde se esconderam, ao qual as pessoas às vezes chamavam de Maaré-Geba. Os guerreiros israelitas rapidamente cruzaram por terreno aberto em direção à cidade de Gibeá. Havia 10.000 guerreiros nesse pequeno grupo que atacou Gibeá.</w:t>
      </w:r>
    </w:p>
    <w:p>
      <w:pPr/>
      <w:r>
        <w:rPr>
          <w:lang w:val="pt_PT" w:bidi="pt_PT"/>
        </w:rPr>
      </w:r>
      <w:r>
        <w:rPr>
          <w:lang w:val="pt_PT" w:bidi="pt_PT"/>
        </w:rPr>
        <w:t>Parem aqui e façam essa atividade em grupo: coloquem um novo grupo de pedras para os israelitas a oeste de Gibeá e então movam-nas para a cidade de Gibeá. Pause este áudio aqui.</w:t>
      </w:r>
    </w:p>
    <w:p>
      <w:pPr/>
      <w:r>
        <w:rPr>
          <w:lang w:val="pt_PT" w:bidi="pt_PT"/>
        </w:rPr>
      </w:r>
      <w:r>
        <w:rPr>
          <w:lang w:val="pt_PT" w:bidi="pt_PT"/>
        </w:rPr>
        <w:t>As pessoas lutaram arduamente na batalha. Os benjamitas lutaram arduamente em Baal-Tamar. Os israelitas lutaram duramente em Baal-Tamar e na cidade de Gibeá. Os benjamitas não sabiam que os israelitas estavam prestes a derrotá-los. Yahweh derrotou a tribo de Benjamim e deu a Israel a vitória. Os guerreiros de Israel mataram 25.100 homens benjamitas. Todos os homens eram guerreiros que usavam espadas. Não sabemos o que aconteceu com os 700 guerreiros benjamitas especiais. Vocês podem se lembrar de que os benjamitas e a cidade de Gibeá reuniram 26.700 guerreiros. A maioria dos guerreiros benjamitas foi morta no terceiro dia da luta.</w:t>
      </w:r>
    </w:p>
    <w:p>
      <w:pPr/>
      <w:r>
        <w:rPr>
          <w:lang w:val="pt_PT" w:bidi="pt_PT"/>
        </w:rPr>
      </w:r>
      <w:r>
        <w:rPr>
          <w:lang w:val="pt_PT" w:bidi="pt_PT"/>
        </w:rPr>
        <w:t>Parem aqui e discutam essa pergunta em grupo: se possível, falem sobre uma vez na história de seu povo em que as pessoas lutaram e quase todo o grupo de pessoas foi morto. Por que tantas pessoas foram mortas?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20.26–35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Os israelitas vão para Betel e choram diante de Yahweh na arca da aliança. Os israelitas adoram Yahweh e pedem orientação a Yahweh. Yahweh diz aos israelitas que Yahweh dará aos israelitas a vitória sobre os benjamitas. Fineias é o sumo sacerdote.</w:t>
      </w:r>
    </w:p>
    <w:p>
      <w:pPr/>
      <w:r>
        <w:rPr>
          <w:lang w:val="pt_PT" w:bidi="pt_PT"/>
        </w:rPr>
      </w:r>
      <w:r>
        <w:rPr>
          <w:b/>
          <w:lang w:val="pt_PT" w:bidi="pt_PT"/>
        </w:rPr>
        <w:t>Na segunda cena:</w:t>
      </w:r>
      <w:r>
        <w:rPr>
          <w:lang w:val="pt_PT" w:bidi="pt_PT"/>
        </w:rPr>
        <w:t xml:space="preserve"> Os israelitas preparam uma emboscada para os benjamitas.</w:t>
      </w:r>
    </w:p>
    <w:p>
      <w:pPr/>
      <w:r>
        <w:rPr>
          <w:lang w:val="pt_PT" w:bidi="pt_PT"/>
        </w:rPr>
      </w:r>
      <w:r>
        <w:rPr>
          <w:b/>
          <w:lang w:val="pt_PT" w:bidi="pt_PT"/>
        </w:rPr>
        <w:t>Na terceira cena:</w:t>
      </w:r>
      <w:r>
        <w:rPr>
          <w:lang w:val="pt_PT" w:bidi="pt_PT"/>
        </w:rPr>
        <w:t xml:space="preserve"> Alguns dos guerreiros israelitas se preparam para lutar em Gibeá. Os benjamitas saem para lutar contra os israelitas. Os benjamitas matam alguns israelitas, mas o restante dos israelitas foge para fazer os benjamitas seguirem e se afastarem de Gibeá.</w:t>
      </w:r>
    </w:p>
    <w:p>
      <w:pPr/>
      <w:r>
        <w:rPr>
          <w:lang w:val="pt_PT" w:bidi="pt_PT"/>
        </w:rPr>
      </w:r>
      <w:r>
        <w:rPr>
          <w:b/>
          <w:lang w:val="pt_PT" w:bidi="pt_PT"/>
        </w:rPr>
        <w:t>Na quarta cena:</w:t>
      </w:r>
      <w:r>
        <w:rPr>
          <w:lang w:val="pt_PT" w:bidi="pt_PT"/>
        </w:rPr>
        <w:t xml:space="preserve"> Os guerreiros israelitas se reúnem em Baal-Tamar e lutam contra os benjamitas.</w:t>
      </w:r>
    </w:p>
    <w:p>
      <w:pPr/>
      <w:r>
        <w:rPr>
          <w:lang w:val="pt_PT" w:bidi="pt_PT"/>
        </w:rPr>
      </w:r>
      <w:r>
        <w:rPr>
          <w:b/>
          <w:lang w:val="pt_PT" w:bidi="pt_PT"/>
        </w:rPr>
        <w:t>Na quinta cena:</w:t>
      </w:r>
      <w:r>
        <w:rPr>
          <w:lang w:val="pt_PT" w:bidi="pt_PT"/>
        </w:rPr>
        <w:t xml:space="preserve"> Dez mil guerreiros israelitas escolhidos saem do lugar onde se esconderam e atacam Gibeá.</w:t>
      </w:r>
    </w:p>
    <w:p>
      <w:pPr/>
      <w:r>
        <w:rPr>
          <w:lang w:val="pt_PT" w:bidi="pt_PT"/>
        </w:rPr>
      </w:r>
      <w:r>
        <w:rPr>
          <w:b/>
          <w:lang w:val="pt_PT" w:bidi="pt_PT"/>
        </w:rPr>
        <w:t>Na sexta cena:</w:t>
      </w:r>
      <w:r>
        <w:rPr>
          <w:lang w:val="pt_PT" w:bidi="pt_PT"/>
        </w:rPr>
        <w:t xml:space="preserve"> Yahweh derrota os benjamitas através dos israelitas, matando a maioria dos benjamitas.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Fineias, o sumo sacerdote</w:t>
      </w:r>
    </w:p>
    <w:p>
      <w:pPr>
        <w:pStyle w:val="ListBullet"/>
        <w:spacing w:line="240" w:lineRule="auto"/>
        <w:ind w:left="720"/>
      </w:pPr>
      <w:r>
        <w:rPr>
          <w:lang w:val="pt_PT" w:bidi="pt_PT"/>
        </w:rPr>
      </w:r>
      <w:r>
        <w:rPr>
          <w:lang w:val="pt_PT" w:bidi="pt_PT"/>
        </w:rPr>
        <w:t>Guerreiros das tribos de Israel</w:t>
      </w:r>
    </w:p>
    <w:p>
      <w:pPr>
        <w:pStyle w:val="ListBullet"/>
        <w:spacing w:line="240" w:lineRule="auto"/>
        <w:ind w:left="720"/>
      </w:pPr>
      <w:r>
        <w:rPr>
          <w:lang w:val="pt_PT" w:bidi="pt_PT"/>
        </w:rPr>
      </w:r>
      <w:r>
        <w:rPr>
          <w:lang w:val="pt_PT" w:bidi="pt_PT"/>
        </w:rPr>
        <w:t>Guerreiros da tribo de Benjamim</w:t>
      </w:r>
    </w:p>
    <w:p>
      <w:pPr>
        <w:pStyle w:val="ListBullet"/>
        <w:spacing w:line="240" w:lineRule="auto"/>
        <w:ind w:left="720"/>
      </w:pPr>
      <w:r>
        <w:rPr>
          <w:lang w:val="pt_PT" w:bidi="pt_PT"/>
        </w:rPr>
      </w:r>
      <w:r>
        <w:rPr>
          <w:lang w:val="pt_PT" w:bidi="pt_PT"/>
        </w:rPr>
        <w:t>Dez mil guerreiros israelitas escolhidos</w:t>
      </w:r>
    </w:p>
    <w:p>
      <w:pPr>
        <w:pStyle w:val="ListBullet"/>
        <w:spacing w:line="240" w:lineRule="auto"/>
        <w:ind w:left="720"/>
      </w:pPr>
      <w:r>
        <w:rPr>
          <w:lang w:val="pt_PT" w:bidi="pt_PT"/>
        </w:rPr>
      </w:r>
      <w:r>
        <w:rPr>
          <w:lang w:val="pt_PT" w:bidi="pt_PT"/>
        </w:rPr>
        <w:t>E o povo na cidade de Gibeá.</w:t>
      </w:r>
    </w:p>
    <w:p>
      <w:pPr/>
      <w:r>
        <w:rPr>
          <w:lang w:val="pt_PT" w:bidi="pt_PT"/>
        </w:rPr>
      </w:r>
      <w:r>
        <w:rPr>
          <w:lang w:val="pt_PT" w:bidi="pt_PT"/>
        </w:rPr>
        <w:t>Em grupo, prestem atenção às partes do cenário da passagem:</w:t>
      </w:r>
    </w:p>
    <w:p>
      <w:pPr/>
      <w:r>
        <w:rPr>
          <w:lang w:val="pt_PT" w:bidi="pt_PT"/>
        </w:rPr>
      </w:r>
      <w:r>
        <w:rPr>
          <w:lang w:val="pt_PT" w:bidi="pt_PT"/>
        </w:rPr>
        <w:t>Os eventos nessa passagem acontecem imediatamente depois dos eventos na passagem anterior. Depois que os benjamitas derrotaram os israelitas pela segunda vez no segundo dia da luta, os israelitas deixaram seu acampamento perto de Gibeá e foram para Betel.</w:t>
      </w:r>
    </w:p>
    <w:p>
      <w:pPr/>
      <w:r>
        <w:rPr>
          <w:lang w:val="pt_PT" w:bidi="pt_PT"/>
        </w:rPr>
      </w:r>
      <w:r>
        <w:rPr>
          <w:lang w:val="pt_PT" w:bidi="pt_PT"/>
        </w:rPr>
        <w:t>Parem aqui e olhem para um mapa das cidades de Gibeá, Mispa, Betel e Siló, e a localização de Baal-Tamar, se necessário. Pause este áudio aqui.</w:t>
      </w:r>
    </w:p>
    <w:p>
      <w:pPr/>
      <w:r>
        <w:rPr>
          <w:lang w:val="pt_PT" w:bidi="pt_PT"/>
        </w:rPr>
      </w:r>
      <w:r>
        <w:rPr>
          <w:lang w:val="pt_PT" w:bidi="pt_PT"/>
        </w:rPr>
        <w:t>Quando os israelitas chegaram a Betel, os israelitas se sentaram na frente de Yahweh. Isso significa que os israelitas estavam na frente da arca da aliança. Não sabemos se todo o tabernáculo estava lá ou não. Os israelitas passaram pelo menos um dia em Betel. Durante o dia, os israelitas choraram e jejuaram e fizeram ofertas a Yahweh. Naquele dia, ou em um dia logo depois, os israelitas pediram orientação a Yahweh. Não sabemos quanto tempo Yahweh levou para responder aos israelitas. Yahweh disse aos israelitas para voltarem para lutar porque então Yahweh entregaria os benjamitas nas mãos dos israelitas. Os israelitas teriam poder sobre a tribo de Benjamim. Yahweh usou palavras semelhantes no início do livro de Juízes quando Yahweh deu a terra na mão de Judá. Yahweh disse aos israelitas que a vitória viria amanhã ou no futuro. Yahweh não deu a vitória aos israelitas antes da luta.</w:t>
      </w:r>
    </w:p>
    <w:p>
      <w:pPr/>
      <w:r>
        <w:rPr>
          <w:lang w:val="pt_PT" w:bidi="pt_PT"/>
        </w:rPr>
      </w:r>
      <w:r>
        <w:rPr>
          <w:lang w:val="pt_PT" w:bidi="pt_PT"/>
        </w:rPr>
        <w:t>Depois que Yahweh disse aos israelitas que Yahweh entregaria os benjamitas ao poder dos israelitas, os israelitas deixaram Betel. Os israelitas se prepararam para lutar contra os benjamitas novamente, mas os israelitas organizaram seus guerreiros de uma maneira diferente. Dez mil guerreiros israelitas se esconderam ao redor da cidade de Gibeá como uma emboscada. Alguns dos guerreiros voltaram para perto de Gibeá e se prepararam para lutar com os homens no mesmo lugar e disposição de antes. Alguns dos guerreiros israelitas podem ter estado entre Gibeá e Baal-Tamar, ou em Baal-Tamar.</w:t>
      </w:r>
    </w:p>
    <w:p>
      <w:pPr/>
      <w:r>
        <w:rPr>
          <w:lang w:val="pt_PT" w:bidi="pt_PT"/>
        </w:rPr>
      </w:r>
      <w:r>
        <w:rPr>
          <w:lang w:val="pt_PT" w:bidi="pt_PT"/>
        </w:rPr>
        <w:t>No terceiro dia da luta entre os israelitas e a tribo de Benjamim, os guerreiros israelitas se prepararam para lutar perto de Gibeá. Os guerreiros benjamitas deixaram a cidade de Gibeá e foram lutar contra os israelitas. Os guerreiros israelitas não ficaram no mesmo lugar, mas se moveram ao longo das estradas por perto. Os guerreiros israelitas atraíram os guerreiros benjamitas para longe de Gibeá. Os guerreiros israelitas enganaram os guerreiros benjamitas para que os guerreiros benjamitas seguissem os guerreiros israelitas.</w:t>
      </w:r>
    </w:p>
    <w:p>
      <w:pPr/>
      <w:r>
        <w:rPr>
          <w:lang w:val="pt_PT" w:bidi="pt_PT"/>
        </w:rPr>
      </w:r>
      <w:r>
        <w:rPr>
          <w:lang w:val="pt_PT" w:bidi="pt_PT"/>
        </w:rPr>
        <w:t>Parem aqui e discutam essa pergunta em grupo: Quando vocês usaram uma isca para fazer uma pessoa ou um animal fazer algo que não deveriam fazer ou ir por um certo caminho? O que vocês fizeram para enganar a pessoa ou animal? Pause este áudio aqui.</w:t>
      </w:r>
    </w:p>
    <w:p>
      <w:pPr/>
      <w:r>
        <w:rPr>
          <w:lang w:val="pt_PT" w:bidi="pt_PT"/>
        </w:rPr>
      </w:r>
      <w:r>
        <w:rPr>
          <w:lang w:val="pt_PT" w:bidi="pt_PT"/>
        </w:rPr>
        <w:t>Parem aqui e discutam essa pergunta em grupo: como vocês falarão sobre como os israelitas afastaram os guerreiros benjamitas de Gibeá? Pause este áudio aqui.</w:t>
      </w:r>
    </w:p>
    <w:p>
      <w:pPr/>
      <w:r>
        <w:rPr>
          <w:lang w:val="pt_PT" w:bidi="pt_PT"/>
        </w:rPr>
      </w:r>
      <w:r>
        <w:rPr>
          <w:lang w:val="pt_PT" w:bidi="pt_PT"/>
        </w:rPr>
        <w:t>As estradas vão em direções diferentes. Uma estrada vai em direção a Betel e outra estrada vai em direção a Gibeá. O narrador nos dá duas visões diferentes da batalha. Os guerreiros benjamitas pensam que os guerreiros israelitas começaram a fugir, então os benjamitas seguem os israelitas. Os israelitas levam os guerreiros benjamitas para longe de Gibeá.</w:t>
      </w:r>
    </w:p>
    <w:p>
      <w:pPr/>
      <w:r>
        <w:rPr>
          <w:lang w:val="pt_PT" w:bidi="pt_PT"/>
        </w:rPr>
      </w:r>
      <w:r>
        <w:rPr>
          <w:lang w:val="pt_PT" w:bidi="pt_PT"/>
        </w:rPr>
        <w:t>Parem aqui e façam essa atividade em grupo: falem sobre uma situação em que uma pessoa pensou que uma coisa aconteceu, mas outra pessoa viu a mesma coisa e pensou que algo diferente aconteceu. Pause este áudio aqui.</w:t>
      </w:r>
    </w:p>
    <w:p>
      <w:pPr/>
      <w:r>
        <w:rPr>
          <w:lang w:val="pt_PT" w:bidi="pt_PT"/>
        </w:rPr>
      </w:r>
      <w:r>
        <w:rPr>
          <w:lang w:val="pt_PT" w:bidi="pt_PT"/>
        </w:rPr>
        <w:t>Os israelitas começaram a próxima parte do plano de batalha. Todo o grupo principal de guerreiros israelitas se encontrou em Baal-Tamar e se preparou para lutar contra os guerreiros benjamitas. Os guerreiros benjamitas estavam longe de Gibeá. Ao mesmo tempo, os 10.000 guerreiros israelitas que se esconderam fora de Gibeá correram em direção a Gibeá e atacaram a cidade de Gibeá. Os homens lutaram duramente em todos os lugares. Os guerreiros tiveram muita luta, e isso foi difícil e intenso. Os guerreiros acharam a quantidade de lutas difícil de gerenciar.</w:t>
      </w:r>
    </w:p>
    <w:p>
      <w:pPr/>
      <w:r>
        <w:rPr>
          <w:lang w:val="pt_PT" w:bidi="pt_PT"/>
        </w:rPr>
      </w:r>
      <w:r>
        <w:rPr>
          <w:lang w:val="pt_PT" w:bidi="pt_PT"/>
        </w:rPr>
        <w:t>Parem aqui e discutam essa pergunta em grupo: como vocês descreverão os combates intensos em sua tradução? Pause este áudio aqui.</w:t>
      </w:r>
    </w:p>
    <w:p>
      <w:pPr/>
      <w:r>
        <w:rPr>
          <w:lang w:val="pt_PT" w:bidi="pt_PT"/>
        </w:rPr>
      </w:r>
      <w:r>
        <w:rPr>
          <w:lang w:val="pt_PT" w:bidi="pt_PT"/>
        </w:rPr>
        <w:t>Os benjamitas não perceberam que os homens da tribo de Benjamim estavam prestes a perder a batalha.</w:t>
      </w:r>
    </w:p>
    <w:p>
      <w:pPr/>
      <w:r>
        <w:rPr>
          <w:lang w:val="pt_PT" w:bidi="pt_PT"/>
        </w:rPr>
      </w:r>
      <w:r>
        <w:rPr>
          <w:lang w:val="pt_PT" w:bidi="pt_PT"/>
        </w:rPr>
        <w:t>Parem aqui e façam esta atividade em grupo: usem a imagem dos movimentos da batalha da etapa dois para conversar sobre os movimentos dos israelitas e benjamitas na batalha. Prestem atenção a quando as pessoas se movem ao mesmo tempo ou em momentos diferentes umas das outras. Pause este áudio aqui.</w:t>
      </w:r>
    </w:p>
    <w:p>
      <w:pPr/>
      <w:r>
        <w:rPr>
          <w:lang w:val="pt_PT" w:bidi="pt_PT"/>
        </w:rPr>
      </w:r>
      <w:r>
        <w:rPr>
          <w:lang w:val="pt_PT" w:bidi="pt_PT"/>
        </w:rPr>
        <w:t>O narrador muda a visão da batalha. Agora vemos o papel de Yahweh na batalha. Yahweh causou a derrota da tribo de Benjamim. O narrador nos dá um resumo de quantas pessoas da tribo de Benjamim morreram e nos diz que todos os homens eram guerreiros.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20.26–35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Fineias, o sumo sacerdote</w:t>
      </w:r>
    </w:p>
    <w:p>
      <w:pPr>
        <w:pStyle w:val="ListBullet"/>
        <w:spacing w:line="240" w:lineRule="auto"/>
        <w:ind w:left="720"/>
      </w:pPr>
      <w:r>
        <w:rPr>
          <w:lang w:val="pt_PT" w:bidi="pt_PT"/>
        </w:rPr>
      </w:r>
      <w:r>
        <w:rPr>
          <w:lang w:val="pt_PT" w:bidi="pt_PT"/>
        </w:rPr>
        <w:t>Guerreiros das tribos de Israel</w:t>
      </w:r>
    </w:p>
    <w:p>
      <w:pPr>
        <w:pStyle w:val="ListBullet"/>
        <w:spacing w:line="240" w:lineRule="auto"/>
        <w:ind w:left="720"/>
      </w:pPr>
      <w:r>
        <w:rPr>
          <w:lang w:val="pt_PT" w:bidi="pt_PT"/>
        </w:rPr>
      </w:r>
      <w:r>
        <w:rPr>
          <w:lang w:val="pt_PT" w:bidi="pt_PT"/>
        </w:rPr>
        <w:t>Guerreiros da tribo de Benjamim</w:t>
      </w:r>
    </w:p>
    <w:p>
      <w:pPr>
        <w:pStyle w:val="ListBullet"/>
        <w:spacing w:line="240" w:lineRule="auto"/>
        <w:ind w:left="720"/>
      </w:pPr>
      <w:r>
        <w:rPr>
          <w:lang w:val="pt_PT" w:bidi="pt_PT"/>
        </w:rPr>
      </w:r>
      <w:r>
        <w:rPr>
          <w:lang w:val="pt_PT" w:bidi="pt_PT"/>
        </w:rPr>
        <w:t>Dez mil guerreiros israelitas escolhidos</w:t>
      </w:r>
    </w:p>
    <w:p>
      <w:pPr>
        <w:pStyle w:val="ListBullet"/>
        <w:spacing w:line="240" w:lineRule="auto"/>
        <w:ind w:left="720"/>
      </w:pPr>
      <w:r>
        <w:rPr>
          <w:lang w:val="pt_PT" w:bidi="pt_PT"/>
        </w:rPr>
      </w:r>
      <w:r>
        <w:rPr>
          <w:lang w:val="pt_PT" w:bidi="pt_PT"/>
        </w:rPr>
        <w:t>E o povo da cidade de Gibeá.</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israelitas vão para Betel e clamam na frente de Yahweh na arca da aliança. Os israelitas adoram Yahweh e pedem orientação a Yahweh. Yahweh diz aos israelitas que Yahweh dará aos israelitas a vitória sobre os benjamitas. Fineias é o sumo sacerdote.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de Israel: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Fineias, o sumo sacerdote: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preparam uma emboscada para os benjamitas.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das tribos de Israel: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Alguns dos guerreiros israelitas se preparam para lutar em Gibeá. Os benjamitas saem para lutar contra os israelitas. Os benjamitas matam alguns dos israelitas, mas o restante dos israelitas foge para fazer os benjamitas seguirem e se afastarem de Gibeá.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guerreiros das tribos de Israel: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guerreiros da tribo de Benjamim: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guerreiros israelitas se reúnem em Baal-Tamar e lutam contra os benjamitas.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das tribos de Israel: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guerreiros da tribo de Benjamim: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Dez mil guerreiros israelitas escolhidos saem do lugar onde se esconderam e atacam Gibeá.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10.000 guerreiros israelitas escolhidos: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as pessoas na cidade de Gibeá: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derrota os benjamitas enquanto os israelitas matam a maioria dos benjamitas.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guerreiros da tribo de Benjamim: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20.26–35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povo de Israel foi para Betel. Nessa passagem, </w:t>
      </w:r>
      <w:r>
        <w:rPr>
          <w:b/>
          <w:lang w:val="pt_PT" w:bidi="pt_PT"/>
        </w:rPr>
        <w:t>Israel</w:t>
      </w:r>
      <w:r>
        <w:rPr>
          <w:lang w:val="pt_PT" w:bidi="pt_PT"/>
        </w:rPr>
        <w:t xml:space="preserve"> e os </w:t>
      </w:r>
      <w:r>
        <w:rPr>
          <w:b/>
          <w:lang w:val="pt_PT" w:bidi="pt_PT"/>
        </w:rPr>
        <w:t>israelitas</w:t>
      </w:r>
      <w:r>
        <w:rPr>
          <w:lang w:val="pt_PT" w:bidi="pt_PT"/>
        </w:rPr>
        <w:t xml:space="preserve"> se referem aos homens de todas as tribos de Israel, exceto a tribo de Benjamim. Para mais informações sobre Israel e israelitas, consultem o Glossário Mestre.</w:t>
      </w:r>
    </w:p>
    <w:p>
      <w:pPr/>
      <w:r>
        <w:rPr>
          <w:lang w:val="pt_PT" w:bidi="pt_PT"/>
        </w:rPr>
      </w:r>
      <w:r>
        <w:rPr>
          <w:lang w:val="pt_PT" w:bidi="pt_PT"/>
        </w:rPr>
        <w:t xml:space="preserve">Os israelitas </w:t>
      </w:r>
      <w:r>
        <w:rPr>
          <w:b/>
          <w:lang w:val="pt_PT" w:bidi="pt_PT"/>
        </w:rPr>
        <w:t>se sentaram diante de</w:t>
      </w:r>
      <w:r>
        <w:rPr>
          <w:lang w:val="pt_PT" w:bidi="pt_PT"/>
        </w:rPr>
        <w:t xml:space="preserve"> Yahweh. O povo se sentou diante da presença de Yahweh. Usem a mesma palavra ou frase para diante de Yahweh que vocês usaram em passagens anteriores.</w:t>
      </w:r>
    </w:p>
    <w:p>
      <w:pPr/>
      <w:r>
        <w:rPr>
          <w:lang w:val="pt_PT" w:bidi="pt_PT"/>
        </w:rPr>
      </w:r>
      <w:r>
        <w:rPr>
          <w:b/>
          <w:lang w:val="pt_PT" w:bidi="pt_PT"/>
        </w:rPr>
        <w:t>Yahweh</w:t>
      </w:r>
      <w:r>
        <w:rPr>
          <w:lang w:val="pt_PT" w:bidi="pt_PT"/>
        </w:rPr>
        <w:t xml:space="preserve"> é o nome pessoal de Deus. Nessa passagem, Deus é chamado de Yahweh. Certifiquem-se de traduzir Yahweh da mesma maneira que vocês traduziram em passagens anteriores, e lembrem-se de que Yahweh está no Glossário Mestre.</w:t>
      </w:r>
    </w:p>
    <w:p>
      <w:pPr/>
      <w:r>
        <w:rPr>
          <w:lang w:val="pt_PT" w:bidi="pt_PT"/>
        </w:rPr>
      </w:r>
      <w:r>
        <w:rPr>
          <w:lang w:val="pt_PT" w:bidi="pt_PT"/>
        </w:rPr>
        <w:t xml:space="preserve">Os israelitas </w:t>
      </w:r>
      <w:r>
        <w:rPr>
          <w:b/>
          <w:lang w:val="pt_PT" w:bidi="pt_PT"/>
        </w:rPr>
        <w:t>jejuaram</w:t>
      </w:r>
      <w:r>
        <w:rPr>
          <w:lang w:val="pt_PT" w:bidi="pt_PT"/>
        </w:rPr>
        <w:t>. Quando uma pessoa jejua, essa pessoa não come ou bebe nada por um certo tempo.</w:t>
      </w:r>
    </w:p>
    <w:p>
      <w:pPr/>
      <w:r>
        <w:rPr>
          <w:lang w:val="pt_PT" w:bidi="pt_PT"/>
        </w:rPr>
      </w:r>
      <w:r>
        <w:rPr>
          <w:lang w:val="pt_PT" w:bidi="pt_PT"/>
        </w:rPr>
        <w:t>Parem aqui e discutam em grupo qual palavra ou frase vocês usarão para jejuaram. Procure jejum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 povo deu </w:t>
      </w:r>
      <w:r>
        <w:rPr>
          <w:b/>
          <w:lang w:val="pt_PT" w:bidi="pt_PT"/>
        </w:rPr>
        <w:t>ofertas queimadas</w:t>
      </w:r>
      <w:r>
        <w:rPr>
          <w:lang w:val="pt_PT" w:bidi="pt_PT"/>
        </w:rPr>
        <w:t xml:space="preserve"> a Yahweh. Usem a mesma palavra ou frase para ofertas queimadas que vocês usaram em passagens anteriores. Para mais informações sobre oferta queimada, consultem o Glossário Mestre. </w:t>
      </w:r>
    </w:p>
    <w:p>
      <w:pPr/>
      <w:r>
        <w:rPr>
          <w:lang w:val="pt_PT" w:bidi="pt_PT"/>
        </w:rPr>
      </w:r>
      <w:r>
        <w:rPr>
          <w:lang w:val="pt_PT" w:bidi="pt_PT"/>
        </w:rPr>
        <w:t xml:space="preserve">O povo deu </w:t>
      </w:r>
      <w:r>
        <w:rPr>
          <w:b/>
          <w:lang w:val="pt_PT" w:bidi="pt_PT"/>
        </w:rPr>
        <w:t>ofertas de comunhão ou paz</w:t>
      </w:r>
      <w:r>
        <w:rPr>
          <w:lang w:val="pt_PT" w:bidi="pt_PT"/>
        </w:rPr>
        <w:t xml:space="preserve"> a Yahweh. Uma oferta é um presente ou sacrifício que as pessoas oferecem em um ritual a Deus, geralmente no templo ou em um altar especial.</w:t>
      </w:r>
    </w:p>
    <w:p>
      <w:pPr/>
      <w:r>
        <w:rPr>
          <w:lang w:val="pt_PT" w:bidi="pt_PT"/>
        </w:rPr>
      </w:r>
      <w:r>
        <w:rPr>
          <w:lang w:val="pt_PT" w:bidi="pt_PT"/>
        </w:rPr>
        <w:t>Parem aqui e discutam em grupo qual palavra ou frase vocês usarão para "comunhão ou oferta de paz". Procure oferta de comunhão ou de paz no Glossário Mestre para mais informações. Se vocês já traduziram essa palavra em outro livro da Bíblia, usem as mesmas palavras ou frases que vocês usaram lá. Pause este áudio aqui.</w:t>
      </w:r>
    </w:p>
    <w:p>
      <w:pPr/>
      <w:r>
        <w:rPr>
          <w:lang w:val="pt_PT" w:bidi="pt_PT"/>
        </w:rPr>
      </w:r>
      <w:r>
        <w:rPr>
          <w:lang w:val="pt_PT" w:bidi="pt_PT"/>
        </w:rPr>
        <w:t xml:space="preserve">Os israelitas questionaram Yahweh. Os israelitas pediram orientação de Yahweh diante da </w:t>
      </w:r>
      <w:r>
        <w:rPr>
          <w:b/>
          <w:lang w:val="pt_PT" w:bidi="pt_PT"/>
        </w:rPr>
        <w:t>arca da aliança de Deus</w:t>
      </w:r>
      <w:r>
        <w:rPr>
          <w:lang w:val="pt_PT" w:bidi="pt_PT"/>
        </w:rPr>
        <w:t>. A arca da aliança era uma caixa de madeira que Yahweh pediu a Moisés que fizesse. Os israelitas acreditavam que Yahweh estava literalmente no espaço diretamente acima da arca.</w:t>
      </w:r>
    </w:p>
    <w:p>
      <w:pPr/>
      <w:r>
        <w:rPr>
          <w:lang w:val="pt_PT" w:bidi="pt_PT"/>
        </w:rPr>
      </w:r>
      <w:r>
        <w:rPr>
          <w:lang w:val="pt_PT" w:bidi="pt_PT"/>
        </w:rPr>
        <w:t>Parem aqui e discutam em grupo qual palavra ou frase vocês usarão para a "arca da aliança de Deus". Procure "arca da aliança" e Deus no Glossário Mestre para mais informações. Se vocês já traduziram essas palavras em outro livro da Bíblia, usem a mesma palavra ou frase que vocês usaram lá. Pause este áudio aqui.</w:t>
      </w:r>
    </w:p>
    <w:p>
      <w:pPr/>
      <w:r>
        <w:rPr>
          <w:lang w:val="pt_PT" w:bidi="pt_PT"/>
        </w:rPr>
      </w:r>
      <w:r>
        <w:rPr>
          <w:lang w:val="pt_PT" w:bidi="pt_PT"/>
        </w:rPr>
        <w:t xml:space="preserve">Os israelitas pediram orientação a Yahweh com Fineias, o sumo sacerdote. Fineias era o </w:t>
      </w:r>
      <w:r>
        <w:rPr>
          <w:b/>
          <w:lang w:val="pt_PT" w:bidi="pt_PT"/>
        </w:rPr>
        <w:t>filho</w:t>
      </w:r>
      <w:r>
        <w:rPr>
          <w:lang w:val="pt_PT" w:bidi="pt_PT"/>
        </w:rPr>
        <w:t xml:space="preserve">, ou um </w:t>
      </w:r>
      <w:r>
        <w:rPr>
          <w:b/>
          <w:lang w:val="pt_PT" w:bidi="pt_PT"/>
        </w:rPr>
        <w:t>descendente</w:t>
      </w:r>
      <w:r>
        <w:rPr>
          <w:lang w:val="pt_PT" w:bidi="pt_PT"/>
        </w:rPr>
        <w:t xml:space="preserve"> do sexo masculino, de Arão. Usem a mesma palavra ou frase para filho ou descendente que vocês usaram em passagens anteriores.</w:t>
      </w:r>
    </w:p>
    <w:p>
      <w:pPr/>
      <w:r>
        <w:rPr>
          <w:lang w:val="pt_PT" w:bidi="pt_PT"/>
        </w:rPr>
      </w:r>
      <w:r>
        <w:rPr>
          <w:lang w:val="pt_PT" w:bidi="pt_PT"/>
        </w:rPr>
        <w:t xml:space="preserve">Os israelitas perguntaram a Yahweh se eles deveriam lutar contra seus </w:t>
      </w:r>
      <w:r>
        <w:rPr>
          <w:b/>
          <w:lang w:val="pt_PT" w:bidi="pt_PT"/>
        </w:rPr>
        <w:t>irmãos</w:t>
      </w:r>
      <w:r>
        <w:rPr>
          <w:lang w:val="pt_PT" w:bidi="pt_PT"/>
        </w:rPr>
        <w:t xml:space="preserve"> </w:t>
      </w:r>
      <w:r>
        <w:rPr>
          <w:b/>
          <w:lang w:val="pt_PT" w:bidi="pt_PT"/>
        </w:rPr>
        <w:t>da tribo de Benjamim</w:t>
      </w:r>
      <w:r>
        <w:rPr>
          <w:lang w:val="pt_PT" w:bidi="pt_PT"/>
        </w:rPr>
        <w:t>. Usem a mesma palavra ou frase para "irmãos da tribo de Benjamim" que vocês usaram em passagens anteriores.</w:t>
      </w:r>
    </w:p>
    <w:p>
      <w:pPr/>
      <w:r>
        <w:rPr>
          <w:lang w:val="pt_PT" w:bidi="pt_PT"/>
        </w:rPr>
      </w:r>
      <w:r>
        <w:rPr>
          <w:lang w:val="pt_PT" w:bidi="pt_PT"/>
        </w:rPr>
        <w:t xml:space="preserve">Yahweh disse aos israelitas que Yahweh entregaria os benjamitas </w:t>
      </w:r>
      <w:r>
        <w:rPr>
          <w:b/>
          <w:lang w:val="pt_PT" w:bidi="pt_PT"/>
        </w:rPr>
        <w:t>nas mãos dos</w:t>
      </w:r>
      <w:r>
        <w:rPr>
          <w:lang w:val="pt_PT" w:bidi="pt_PT"/>
        </w:rPr>
        <w:t xml:space="preserve"> israelitas. Usem a mesma palavra ou frase para "entregar nas mãos" de alguém que vocês usaram em passagens anteriores.</w:t>
      </w:r>
    </w:p>
    <w:p>
      <w:pPr/>
      <w:r>
        <w:rPr>
          <w:lang w:val="pt_PT" w:bidi="pt_PT"/>
        </w:rPr>
      </w:r>
      <w:r>
        <w:rPr>
          <w:lang w:val="pt_PT" w:bidi="pt_PT"/>
        </w:rPr>
        <w:t xml:space="preserve">Israel preparou uma </w:t>
      </w:r>
      <w:r>
        <w:rPr>
          <w:b/>
          <w:lang w:val="pt_PT" w:bidi="pt_PT"/>
        </w:rPr>
        <w:t>emboscada</w:t>
      </w:r>
      <w:r>
        <w:rPr>
          <w:lang w:val="pt_PT" w:bidi="pt_PT"/>
        </w:rPr>
        <w:t xml:space="preserve"> ao redor de Gibeá. Usem a mesma palavra ou frase para emboscada que vocês usaram em passagens anteriores.</w:t>
      </w:r>
    </w:p>
    <w:p>
      <w:pPr/>
      <w:r>
        <w:rPr>
          <w:lang w:val="pt_PT" w:bidi="pt_PT"/>
        </w:rPr>
      </w:r>
      <w:r>
        <w:rPr>
          <w:lang w:val="pt_PT" w:bidi="pt_PT"/>
        </w:rPr>
        <w:t>Os guerreiros israelitas afastaram os guerreiros benjamitas de Gibeá. Os guerreiros benjamitas se afastaram da cidade de Gibeá porque os guerreiros benjamitas seguiram os guerreiros israelitas. Os guerreiros israelitas se reuniram em Baal-Tamar. Os 10.000 guerreiros israelitas avançaram do lugar onde estavam escondidos e atacaram Gibeá. Os guerreiros acharam a quantidade de luta difícil e intensa.</w:t>
      </w:r>
    </w:p>
    <w:p>
      <w:pPr/>
      <w:r>
        <w:rPr>
          <w:lang w:val="pt_PT" w:bidi="pt_PT"/>
        </w:rPr>
      </w:r>
      <w:r>
        <w:rPr>
          <w:lang w:val="pt_PT" w:bidi="pt_PT"/>
        </w:rPr>
        <w:t xml:space="preserve">Yahweh derrotou a tribo de Benjamim diante, ou na frente, das tribos de Israel. Os israelitas mataram 25.100 </w:t>
      </w:r>
      <w:r>
        <w:rPr>
          <w:b/>
          <w:lang w:val="pt_PT" w:bidi="pt_PT"/>
        </w:rPr>
        <w:t>guerreiros</w:t>
      </w:r>
      <w:r>
        <w:rPr>
          <w:lang w:val="pt_PT" w:bidi="pt_PT"/>
        </w:rPr>
        <w:t xml:space="preserve"> da tribo de Benjamim que tinham </w:t>
      </w:r>
      <w:r>
        <w:rPr>
          <w:b/>
          <w:lang w:val="pt_PT" w:bidi="pt_PT"/>
        </w:rPr>
        <w:t>espadas</w:t>
      </w:r>
      <w:r>
        <w:rPr>
          <w:lang w:val="pt_PT" w:bidi="pt_PT"/>
        </w:rPr>
        <w:t>. Usem as mesmas palavras e frases para guerreiros e espadas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20:36–48</w:t>
      </w:r>
      <w:r>
        <w:rPr>
          <w:lang w:val="pt_PT" w:bidi="pt_PT"/>
        </w:rPr>
      </w:r>
    </w:p>
    <w:p>
      <w:pPr>
        <w:pStyle w:val="Heading3"/>
      </w:pPr>
      <w:r>
        <w:rPr>
          <w:lang w:val="pt_PT" w:bidi="pt_PT"/>
        </w:rPr>
        <w:t>Ouvir e Sentir</w:t>
      </w:r>
    </w:p>
    <w:p>
      <w:pPr/>
      <w:r>
        <w:rPr>
          <w:lang w:val="pt_PT" w:bidi="pt_PT"/>
        </w:rPr>
      </w:r>
      <w:r>
        <w:rPr>
          <w:lang w:val="pt_PT" w:bidi="pt_PT"/>
        </w:rPr>
        <w:t>Nesta etapa, ouçam Juízes 20.36–48 e guardem em seus corações.</w:t>
      </w:r>
    </w:p>
    <w:p>
      <w:pPr/>
      <w:r>
        <w:rPr>
          <w:lang w:val="pt_PT" w:bidi="pt_PT"/>
        </w:rPr>
      </w:r>
      <w:r>
        <w:rPr>
          <w:lang w:val="pt_PT" w:bidi="pt_PT"/>
        </w:rPr>
        <w:t>Ouçam uma versão em áudio de Juízes 20.36–48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20.36–48 na tradução mais fácil de entender.</w:t>
      </w:r>
    </w:p>
    <w:p>
      <w:pPr/>
      <w:r>
        <w:rPr>
          <w:lang w:val="pt_PT" w:bidi="pt_PT"/>
        </w:rPr>
      </w:r>
      <w:r>
        <w:rPr>
          <w:lang w:val="pt_PT" w:bidi="pt_PT"/>
        </w:rPr>
        <w:t>Pause este áudio aqui.</w:t>
      </w:r>
    </w:p>
    <w:p>
      <w:pPr/>
      <w:r>
        <w:rPr>
          <w:lang w:val="pt_PT" w:bidi="pt_PT"/>
        </w:rPr>
      </w:r>
      <w:r>
        <w:rPr>
          <w:lang w:val="pt_PT" w:bidi="pt_PT"/>
        </w:rPr>
        <w:t>Nessa passagem, Israel e os israelitas se referem às pessoas de todas as tribos de Israel, exceto a tribo de Benjamim. Na passagem anterior, os israelitas pediram a Yahweh que guiasse os israelitas e ajudasse os israelitas a punir os benjamitas pelos crimes em Gibeá. Yahweh disse aos israelitas que Yahweh entregaria os benjamitas aos israelitas. Os israelitas se prepararam para lutar novamente em Gibeá e armaram uma emboscada. Os israelitas lutaram contra os benjamitas e venceram no terceiro dia da luta. A maioria dos guerreiros da tribo de Benjamim morreu.</w:t>
      </w:r>
    </w:p>
    <w:p>
      <w:pPr/>
      <w:r>
        <w:rPr>
          <w:lang w:val="pt_PT" w:bidi="pt_PT"/>
        </w:rPr>
      </w:r>
      <w:r>
        <w:rPr>
          <w:lang w:val="pt_PT" w:bidi="pt_PT"/>
        </w:rPr>
        <w:t>Nessa passagem, aprendemos mais sobre o terceiro dia da luta entre os israelitas e os benjamitas. O início dessa passagem provavelmente está relacionado ao fim da última passagem. O narrador provavelmente nos diz que os benjamitas viram quantos benjamitas os israelitas haviam matado até aquele momento na batalha, e os benjamitas perceberam que os israelitas haviam derrotado a tribo de Benjamim. Algumas pessoas pensam que o narrador nos diz que os benjamitas pensavam que os benjamitas haviam derrotado os israelitas. Essas pessoas pensam isso porque a próxima parte da história nos lembra que os israelitas fugiram de Benjamim no início da batalha. No entanto, é mais provável que a história nos diga que os benjamitas sabem que os israelitas haviam derrotado os benjamitas.</w:t>
      </w:r>
    </w:p>
    <w:p>
      <w:pPr/>
      <w:r>
        <w:rPr>
          <w:lang w:val="pt_PT" w:bidi="pt_PT"/>
        </w:rPr>
      </w:r>
      <w:r>
        <w:rPr>
          <w:lang w:val="pt_PT" w:bidi="pt_PT"/>
        </w:rPr>
        <w:t>Parem aqui e discutam essa pergunta em grupo: o que ajudou vocês a saber quando venceram, ou perderam, uma discussão ou luta séria? Que evento, ação ou troca de palavras em particular aconteceu? Pause este áudio aqui.</w:t>
      </w:r>
    </w:p>
    <w:p>
      <w:pPr/>
      <w:r>
        <w:rPr>
          <w:lang w:val="pt_PT" w:bidi="pt_PT"/>
        </w:rPr>
      </w:r>
      <w:r>
        <w:rPr>
          <w:lang w:val="pt_PT" w:bidi="pt_PT"/>
        </w:rPr>
        <w:t>Vocês se lembrarão, pela história anterior, que, no início da batalha, um grupo de guerreiros israelitas estava fora de Gibeá, um grupo de guerreiros israelitas esperava em Baal-Tamar e um grupo de guerreiros israelitas se escondeu em emboscada a oeste de Gibeá. Os homens fora de Gibeá recuaram e se afastaram quando os guerreiros de Benjamim saíram de Gibeá. Os israelitas cederam porque os israelitas tinham um plano para usar a emboscada para vencer a batalha. Os guerreiros israelitas de emboscada correram para Gibeá e entraram na cidade. Os guerreiros israelitas da emboscada usaram espadas para matar as pessoas na cidade. Os guerreiros israelitas provavelmente mataram todas as pessoas na cidade. Entre as pessoas estavam homens não combatentes, mulheres e crianças. Os guerreiros israelitas puniram a cidade como se fosse uma cidade cananeia, mesmo que a cidade pertencesse à tribo de Benjamim, parte do povo escolhido de Yahweh.</w:t>
      </w:r>
    </w:p>
    <w:p>
      <w:pPr/>
      <w:r>
        <w:rPr>
          <w:lang w:val="pt_PT" w:bidi="pt_PT"/>
        </w:rPr>
      </w:r>
      <w:r>
        <w:rPr>
          <w:lang w:val="pt_PT" w:bidi="pt_PT"/>
        </w:rPr>
        <w:t>Os israelitas planejavam usar a fumaça que os israelitas produziram quando queimaram Gibeá como um sinal para se comunicar entre os grupos de guerreiros. Os guerreiros israelitas de fora de Gibeá, e os guerreiros em Baal-Tamar, planejavam parar de correr, dar meia volta e começar a lutar contra os guerreiros benjamitas quando os guerreiros israelitas vissem a fumaça. Vocês podem se lembrar de que os israelitas usaram esse plano para lutar contra o povo da cidade de Ai no livro de Josué. Os guerreiros israelitas da emboscada planejavam incendiar Gibeá ou acender fogueiras de sinalização ao redor de Gibeá para produzir uma grande quantidade de fumaça. Haveria tanta fumaça que ela se pareceria com uma nuvem que subiu da cidade.</w:t>
      </w:r>
    </w:p>
    <w:p>
      <w:pPr/>
      <w:r>
        <w:rPr>
          <w:lang w:val="pt_PT" w:bidi="pt_PT"/>
        </w:rPr>
      </w:r>
      <w:r>
        <w:rPr>
          <w:lang w:val="pt_PT" w:bidi="pt_PT"/>
        </w:rPr>
        <w:t>Parem aqui e discutam essa pergunta em grupo: falem sobre quando vocês viram fumaça de um grande incêndio subir à distância. A que distância estava o fogo? Por que o fogo queimou? Pause este áudio aqui.</w:t>
      </w:r>
    </w:p>
    <w:p>
      <w:pPr/>
      <w:r>
        <w:rPr>
          <w:lang w:val="pt_PT" w:bidi="pt_PT"/>
        </w:rPr>
      </w:r>
      <w:r>
        <w:rPr>
          <w:lang w:val="pt_PT" w:bidi="pt_PT"/>
        </w:rPr>
        <w:t>No início da batalha, guerreiros da tribo de Benjamim começaram a lutar e matar os guerreiros israelitas fora de Gibeá. Vocês se lembrarão da passagem anterior que os guerreiros benjamitas seguiram um grupo de guerreiros israelitas para longe de Gibeá. Os guerreiros benjamitas mataram cerca de 30 guerreiros israelitas. Os guerreiros benjamitas se sentiram encorajados e pensaram que a tribo de Benjamim venceria a luta novamente, assim como na primeira batalha fora de Gibeá. No entanto, os benjamitas viram a fumaça sair da cidade de Gibeá. Os benjamitas podiam ver que a cidade estava em chamas. A cidade queimou e a fumaça subiu alto no céu. Os guerreiros israelitas também viram o sinal de fumaça. Os guerreiros israelitas perto de Baal-Tamar usaram o sinal para saber quando se reunir, dar meia volta e lutar contra os guerreiros benjamitas. Os guerreiros israelitas se voltaram para lutar e fizeram um contra-ataque. Os israelitas lutaram contra os benjamitas.</w:t>
      </w:r>
    </w:p>
    <w:p>
      <w:pPr/>
      <w:r>
        <w:rPr>
          <w:lang w:val="pt_PT" w:bidi="pt_PT"/>
        </w:rPr>
      </w:r>
      <w:r>
        <w:rPr>
          <w:lang w:val="pt_PT" w:bidi="pt_PT"/>
        </w:rPr>
        <w:t>Parem aqui e olhem para um mapa de Gibeá, Baal-Tamar e os possíveis locais para a Rocha de Rimom e Gidom, para onde os guerreiros benjamitas fugiram. Pause este áudio aqui.</w:t>
      </w:r>
    </w:p>
    <w:p>
      <w:pPr/>
      <w:r>
        <w:rPr>
          <w:lang w:val="pt_PT" w:bidi="pt_PT"/>
        </w:rPr>
      </w:r>
      <w:r>
        <w:rPr>
          <w:lang w:val="pt_PT" w:bidi="pt_PT"/>
        </w:rPr>
        <w:t>Parem aqui e façam esta atividade em grupo: em um pedaço de papel ou no chão, desenhem um círculo para a cidade de Gibeá. Usem algumas pedras para colocar os grupos de guerreiros israelitas perto da cidade, no lado norte, fora da cidade, no lado oeste, e para o norte, em Baal-Tamar. Usem algumas folhas ou outra coisa para colocar os guerreiros benjamitas ao lado dos guerreiros israelitas perto da cidade. Mova suas pedras e folhas para mostrar o movimento dos guerreiros israelitas e benjamitas para longe de Gibeá e para dentro de Gibe. Usem algo para mostrar a fumaça que vem da cidade. Juntem suas pedras e folhas para mostrar a luta perto de Baal-Tamar. Pause este áudio aqui.</w:t>
      </w:r>
    </w:p>
    <w:p>
      <w:pPr/>
      <w:r>
        <w:rPr>
          <w:lang w:val="pt_PT" w:bidi="pt_PT"/>
        </w:rPr>
      </w:r>
      <w:r>
        <w:rPr>
          <w:lang w:val="pt_PT" w:bidi="pt_PT"/>
        </w:rPr>
        <w:t>Os guerreiros da tribo de Benjamim se sentiram tristes, preocupados e com medo. Os guerreiros de Benjamim sabiam que havia mais guerreiros israelitas do que guerreiros benjamitas e que os benjamitas estavam prestes a perder a batalha. Os guerreiros benjamitas fugiram do local de batalha perto de Baal-Tamar em direção ao deserto a leste de Gibeá. Os guerreiros benjamitas não chegaram ao deserto, porque os guerreiros israelitas seguiram e alcançaram os benjamitas. Os guerreiros benjamitas não puderam se afastar dos guerreiros israelitas.</w:t>
      </w:r>
    </w:p>
    <w:p>
      <w:pPr/>
      <w:r>
        <w:rPr>
          <w:lang w:val="pt_PT" w:bidi="pt_PT"/>
        </w:rPr>
      </w:r>
      <w:r>
        <w:rPr>
          <w:lang w:val="pt_PT" w:bidi="pt_PT"/>
        </w:rPr>
        <w:t>O narrador fala sobre como as pessoas vêm das cidades para ajudar a lutar. Não sabemos se as pessoas das cidades eram guerreiros benjamitas de outras cidades ou guerreiros israelitas que se juntaram à luta de cidades diferentes. Algumas pessoas pensam que o narrador quer dizer que os guerreiros benjamitas das cidades próximas foram mortos. Outras pessoas pensam que o narrador quer dizer que os guerreiros israelitas das cidades ao redor mataram os guerreiros benjamitas. A batalha é confusa. Guerreiros se reúnem de direções diferentes e os israelitas matam guerreiros benjamitas. Os guerreiros israelitas de emboscada provavelmente deixaram Gibeá e se juntaram à batalha. O lugar onde os guerreiros israelitas alcançaram os guerreiros benjamitas e mataram muitos guerreiros benjamitas às vezes é chamado de Menuá. Menuá não era uma cidade, mas uma área de terra em algum lugar perto de Gibeá.</w:t>
      </w:r>
    </w:p>
    <w:p>
      <w:pPr/>
      <w:r>
        <w:rPr>
          <w:lang w:val="pt_PT" w:bidi="pt_PT"/>
        </w:rPr>
      </w:r>
      <w:r>
        <w:rPr>
          <w:lang w:val="pt_PT" w:bidi="pt_PT"/>
        </w:rPr>
        <w:t>Parem aqui e façam essa atividade em grupo: usem a imagem que vocês fizeram na atividade anterior. Mova suas pedras e folhas para mostrar o movimento de guerreiros israelitas e benjamitas para o sudeste, longe de Baal-Tamar. Mova os guerreiros israelitas de emboscada para fora de Gibeá e para a batalha com os guerreiros benjamitas. Pause este áudio aqui.</w:t>
      </w:r>
    </w:p>
    <w:p>
      <w:pPr/>
      <w:r>
        <w:rPr>
          <w:lang w:val="pt_PT" w:bidi="pt_PT"/>
        </w:rPr>
      </w:r>
      <w:r>
        <w:rPr>
          <w:lang w:val="pt_PT" w:bidi="pt_PT"/>
        </w:rPr>
        <w:t>Os guerreiros israelitas lutaram contra os guerreiros benjamitas até um lugar a leste de Gibeá. Os guerreiros israelitas mataram 18.000 guerreiros benjamitas durante a batalha em Menuá e em direção ao lugar a leste de Gibeá. Os guerreiros benjamitas se viraram do lugar a leste de Gibeá e se moveram ao longo das estradas. Os guerreiros benjamitas tentaram se afastar dos israelitas para um lugar de segurança. Os guerreiros benjamitas se moveram em direção ao deserto para um lugar chamado Rocha de Rimom. Não sabemos onde está a rocha de Rimom. Rimom significa romã na língua original, e uma romã é um fruto com seções diferentes dentro dela. A rocha de Rimom pode ser uma colina que fica a cerca de 10 quilômetros, ou uma caminhada de três horas, ao norte-nordeste de Gibeá e a cerca de 5 quilômetros a leste de Betel. Alternativamente, a rocha de Rimom pode ser um grupo de cavernas a pouco mais de um quilômetro, ou uma caminhada de uns 30 minutos, a leste de Gibeá. Os benjamitas foram para um lugar onde os benjamitas poderiam se defender e estar seguros.</w:t>
      </w:r>
    </w:p>
    <w:p>
      <w:pPr/>
      <w:r>
        <w:rPr>
          <w:lang w:val="pt_PT" w:bidi="pt_PT"/>
        </w:rPr>
      </w:r>
      <w:r>
        <w:rPr>
          <w:lang w:val="pt_PT" w:bidi="pt_PT"/>
        </w:rPr>
        <w:t>Parem aqui e olhem para uma imagem da colina que pode ser a rocha de Rimom. Pause este áudio aqui.</w:t>
      </w:r>
    </w:p>
    <w:p>
      <w:pPr/>
      <w:r>
        <w:rPr>
          <w:lang w:val="pt_PT" w:bidi="pt_PT"/>
        </w:rPr>
      </w:r>
      <w:r>
        <w:rPr>
          <w:lang w:val="pt_PT" w:bidi="pt_PT"/>
        </w:rPr>
        <w:t>Nas estradas, no caminho para a rocha de Rimom, os israelitas mataram 5.000 guerreiros benjamitas. Os israelitas continuaram a seguir os benjamitas até um lugar chamado Gidom. Gidom significa cortar ou cortar em pedaços na língua original. É possível que o lugar se chame Gidom porque foi onde os israelitas abateram e mataram 2.000 guerreiros benjamitas. Esses guerreiros foram os últimos guerreiros que os israelitas mataram na batalha.</w:t>
      </w:r>
    </w:p>
    <w:p>
      <w:pPr/>
      <w:r>
        <w:rPr>
          <w:lang w:val="pt_PT" w:bidi="pt_PT"/>
        </w:rPr>
      </w:r>
      <w:r>
        <w:rPr>
          <w:lang w:val="pt_PT" w:bidi="pt_PT"/>
        </w:rPr>
        <w:t>Parem aqui e façam essa atividade em grupo: usem a imagem que vocês fizeram na atividade anterior. Mova suas pedras e folhas para mostrar o movimento de guerreiros israelitas e benjamitas de Menuá, ao longo das estradas em direção à rocha de Rimom. Deixem algumas das folhas para trás em cada lugar para mostrar os guerreiros benjamitas mortos. Pause este áudio aqui.</w:t>
      </w:r>
    </w:p>
    <w:p>
      <w:pPr/>
      <w:r>
        <w:rPr>
          <w:lang w:val="pt_PT" w:bidi="pt_PT"/>
        </w:rPr>
      </w:r>
      <w:r>
        <w:rPr>
          <w:lang w:val="pt_PT" w:bidi="pt_PT"/>
        </w:rPr>
        <w:t>Vinte e cinco mil guerreiros benjamitas morreram no terceiro dia da luta em Gibeá. Todos os guerreiros benjamitas mortos eram corajosos e lutaram bem. Seiscentos guerreiros benjamitas sobreviveram à batalha e escaparam em direção ao deserto. Os guerreiros benjamitas foram para a rocha de Rimom e ficaram na rocha de Rimom por quatro meses. Os guerreiros israelitas não seguiram o restante dos guerreiros benjamitas até a rocha de Rimom.</w:t>
      </w:r>
    </w:p>
    <w:p>
      <w:pPr/>
      <w:r>
        <w:rPr>
          <w:lang w:val="pt_PT" w:bidi="pt_PT"/>
        </w:rPr>
      </w:r>
      <w:r>
        <w:rPr>
          <w:lang w:val="pt_PT" w:bidi="pt_PT"/>
        </w:rPr>
        <w:t>Os homens de Israel, os guerreiros israelitas, retornaram ou voltaram sua atenção para o povo da tribo de Benjamim. Se a rocha de Rimom ficava ao norte-nordeste de Gibeá, possivelmente ficava na beira das terras da tribo de Benjamim ou na terra da tribo de Efraim. Os guerreiros israelitas mataram tudo o que vivia nas cidades na terra da tribo de Benjamim. Os israelitas mataram homens não combatentes, mulheres, crianças e os animais daquelas pessoas. Os israelitas queimaram todas as cidades. Os israelitas trataram as cidades e as pessoas da tribo de Benjamim como cidades e pessoas estrangeiras ou cananeias. Os israelitas não seguiram as instruções de Yahweh para o povo de Yahweh.</w:t>
      </w:r>
    </w:p>
    <w:p>
      <w:pPr/>
      <w:r>
        <w:rPr>
          <w:lang w:val="pt_PT" w:bidi="pt_PT"/>
        </w:rPr>
      </w:r>
      <w:r>
        <w:rPr>
          <w:lang w:val="pt_PT" w:bidi="pt_PT"/>
        </w:rPr>
        <w:t>Parem aqui e discutam esta pergunta em grupo: Em sua comunidade ou família, quando aconteceu de alguém punir outra pessoa ou grupo de pessoas demais ou com severidade excessiva? Por que vocês acham que a pessoa fez mais do que precisava?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20.36–48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nove cenas.</w:t>
      </w:r>
    </w:p>
    <w:p>
      <w:pPr/>
      <w:r>
        <w:rPr>
          <w:lang w:val="pt_PT" w:bidi="pt_PT"/>
        </w:rPr>
      </w:r>
      <w:r>
        <w:rPr>
          <w:b/>
          <w:lang w:val="pt_PT" w:bidi="pt_PT"/>
        </w:rPr>
        <w:t>Na primeira cena:</w:t>
      </w:r>
      <w:r>
        <w:rPr>
          <w:lang w:val="pt_PT" w:bidi="pt_PT"/>
        </w:rPr>
        <w:t xml:space="preserve"> Os guerreiros benjamitas sabem que perderam a batalha com os guerreiros israelitas.</w:t>
      </w:r>
    </w:p>
    <w:p>
      <w:pPr/>
      <w:r>
        <w:rPr>
          <w:lang w:val="pt_PT" w:bidi="pt_PT"/>
        </w:rPr>
      </w:r>
      <w:r>
        <w:rPr>
          <w:b/>
          <w:lang w:val="pt_PT" w:bidi="pt_PT"/>
        </w:rPr>
        <w:t>Na segunda cena:</w:t>
      </w:r>
      <w:r>
        <w:rPr>
          <w:lang w:val="pt_PT" w:bidi="pt_PT"/>
        </w:rPr>
        <w:t xml:space="preserve"> Os guerreiros israelitas perto de Gibeá fogem dos guerreiros benjamitas.</w:t>
      </w:r>
    </w:p>
    <w:p>
      <w:pPr/>
      <w:r>
        <w:rPr>
          <w:lang w:val="pt_PT" w:bidi="pt_PT"/>
        </w:rPr>
      </w:r>
      <w:r>
        <w:rPr>
          <w:b/>
          <w:lang w:val="pt_PT" w:bidi="pt_PT"/>
        </w:rPr>
        <w:t>Na terceira cena:</w:t>
      </w:r>
      <w:r>
        <w:rPr>
          <w:lang w:val="pt_PT" w:bidi="pt_PT"/>
        </w:rPr>
        <w:t xml:space="preserve"> Os guerreiros israelitas que se esconderam na emboscada foram em direção a Gibeá e atacaram Gibeá com as espadas dos israelitas.</w:t>
      </w:r>
    </w:p>
    <w:p>
      <w:pPr/>
      <w:r>
        <w:rPr>
          <w:lang w:val="pt_PT" w:bidi="pt_PT"/>
        </w:rPr>
      </w:r>
      <w:r>
        <w:rPr>
          <w:b/>
          <w:lang w:val="pt_PT" w:bidi="pt_PT"/>
        </w:rPr>
        <w:t>Na quarta cena:</w:t>
      </w:r>
      <w:r>
        <w:rPr>
          <w:lang w:val="pt_PT" w:bidi="pt_PT"/>
        </w:rPr>
        <w:t xml:space="preserve"> Os israelitas planejaram um sinal entre os guerreiros da emboscada em Gibeá e os israelitas fora da cidade. Um sinal de fumaça dos guerreiros israelitas em Gibeá informou os guerreiros israelitas longe de Gibeá para não fugirem mais e se voltarem para lutar.</w:t>
      </w:r>
    </w:p>
    <w:p>
      <w:pPr/>
      <w:r>
        <w:rPr>
          <w:lang w:val="pt_PT" w:bidi="pt_PT"/>
        </w:rPr>
      </w:r>
      <w:r>
        <w:rPr>
          <w:b/>
          <w:lang w:val="pt_PT" w:bidi="pt_PT"/>
        </w:rPr>
        <w:t>Na quinta cena:</w:t>
      </w:r>
      <w:r>
        <w:rPr>
          <w:lang w:val="pt_PT" w:bidi="pt_PT"/>
        </w:rPr>
        <w:t xml:space="preserve"> Os guerreiros benjamitas lutaram contra os guerreiros israelitas perto de Gibeá e mataram cerca de 30 israelitas enquanto ambos os grupos de guerreiros se afastavam de Gibeá. Os benjamitas pensavam que os benjamitas venceriam.</w:t>
      </w:r>
    </w:p>
    <w:p>
      <w:pPr/>
      <w:r>
        <w:rPr>
          <w:lang w:val="pt_PT" w:bidi="pt_PT"/>
        </w:rPr>
      </w:r>
      <w:r>
        <w:rPr>
          <w:b/>
          <w:lang w:val="pt_PT" w:bidi="pt_PT"/>
        </w:rPr>
        <w:t>Na sexta cena:</w:t>
      </w:r>
      <w:r>
        <w:rPr>
          <w:lang w:val="pt_PT" w:bidi="pt_PT"/>
        </w:rPr>
        <w:t xml:space="preserve"> O sinal de fumaça de Gibeá subiu até o céu. Todos os guerreiros viram a fumaça. Os guerreiros israelitas começaram a lutar contra os guerreiros benjamitas, e os guerreiros benjamitas estavam preocupados e com medo.</w:t>
      </w:r>
    </w:p>
    <w:p>
      <w:pPr/>
      <w:r>
        <w:rPr>
          <w:lang w:val="pt_PT" w:bidi="pt_PT"/>
        </w:rPr>
      </w:r>
      <w:r>
        <w:rPr>
          <w:b/>
          <w:lang w:val="pt_PT" w:bidi="pt_PT"/>
        </w:rPr>
        <w:t>Na sétima cena:</w:t>
      </w:r>
      <w:r>
        <w:rPr>
          <w:lang w:val="pt_PT" w:bidi="pt_PT"/>
        </w:rPr>
        <w:t xml:space="preserve"> Os guerreiros benjamitas tentaram fugir dos guerreiros israelitas. Os guerreiros israelitas cercaram os benjamitas e mataram os benjamitas. Os israelitas mataram 18.000 guerreiros benjamitas.</w:t>
      </w:r>
    </w:p>
    <w:p>
      <w:pPr/>
      <w:r>
        <w:rPr>
          <w:lang w:val="pt_PT" w:bidi="pt_PT"/>
        </w:rPr>
      </w:r>
      <w:r>
        <w:rPr>
          <w:b/>
          <w:lang w:val="pt_PT" w:bidi="pt_PT"/>
        </w:rPr>
        <w:t>Na oitava cena:</w:t>
      </w:r>
      <w:r>
        <w:rPr>
          <w:lang w:val="pt_PT" w:bidi="pt_PT"/>
        </w:rPr>
        <w:t xml:space="preserve"> Os guerreiros benjamitas fugiram dos guerreiros israelitas pelas estradas em direção ao deserto e à rocha de Rimom. Os guerreiros israelitas mataram 5.000 benjamitas enquanto os benjamitas corriam pelas estradas. Os guerreiros israelitas seguiram os guerreiros benjamitas até um lugar chamado Gidom e mataram mais 2.000 benjamitas. Os israelitas mataram 25.000 benjamitas no dia da luta. Seiscentos guerreiros benjamitas escaparam em direção ao deserto e ficaram na rocha de Rimom por quatro meses depois da batalha.</w:t>
      </w:r>
    </w:p>
    <w:p>
      <w:pPr/>
      <w:r>
        <w:rPr>
          <w:lang w:val="pt_PT" w:bidi="pt_PT"/>
        </w:rPr>
      </w:r>
      <w:r>
        <w:rPr>
          <w:b/>
          <w:lang w:val="pt_PT" w:bidi="pt_PT"/>
        </w:rPr>
        <w:t>Na nona cena:</w:t>
      </w:r>
      <w:r>
        <w:rPr>
          <w:lang w:val="pt_PT" w:bidi="pt_PT"/>
        </w:rPr>
        <w:t xml:space="preserve"> Os guerreiros israelitas viajaram pela terra da tribo de Benjamim e mataram todos os benjamitas e os animais dos benjamitas nas cidades. Os israelitas queimaram as cidades.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guerreiros benjamitas</w:t>
      </w:r>
    </w:p>
    <w:p>
      <w:pPr>
        <w:pStyle w:val="ListBullet"/>
        <w:spacing w:line="240" w:lineRule="auto"/>
        <w:ind w:left="720"/>
      </w:pPr>
      <w:r>
        <w:rPr>
          <w:lang w:val="pt_PT" w:bidi="pt_PT"/>
        </w:rPr>
      </w:r>
      <w:r>
        <w:rPr>
          <w:lang w:val="pt_PT" w:bidi="pt_PT"/>
        </w:rPr>
        <w:t>Os guerreiros israelitas</w:t>
      </w:r>
    </w:p>
    <w:p>
      <w:pPr>
        <w:pStyle w:val="ListBullet"/>
        <w:spacing w:line="240" w:lineRule="auto"/>
        <w:ind w:left="720"/>
      </w:pPr>
      <w:r>
        <w:rPr>
          <w:lang w:val="pt_PT" w:bidi="pt_PT"/>
        </w:rPr>
      </w:r>
      <w:r>
        <w:rPr>
          <w:lang w:val="pt_PT" w:bidi="pt_PT"/>
        </w:rPr>
        <w:t>Os guerreiros israelitas na emboscada</w:t>
      </w:r>
    </w:p>
    <w:p>
      <w:pPr>
        <w:pStyle w:val="ListBullet"/>
        <w:spacing w:line="240" w:lineRule="auto"/>
        <w:ind w:left="720"/>
      </w:pPr>
      <w:r>
        <w:rPr>
          <w:lang w:val="pt_PT" w:bidi="pt_PT"/>
        </w:rPr>
      </w:r>
      <w:r>
        <w:rPr>
          <w:lang w:val="pt_PT" w:bidi="pt_PT"/>
        </w:rPr>
        <w:t>As pessoas na cidade de Gibeá</w:t>
      </w:r>
    </w:p>
    <w:p>
      <w:pPr>
        <w:pStyle w:val="ListBullet"/>
        <w:spacing w:line="240" w:lineRule="auto"/>
        <w:ind w:left="720"/>
      </w:pPr>
      <w:r>
        <w:rPr>
          <w:lang w:val="pt_PT" w:bidi="pt_PT"/>
        </w:rPr>
      </w:r>
      <w:r>
        <w:rPr>
          <w:lang w:val="pt_PT" w:bidi="pt_PT"/>
        </w:rPr>
        <w:t>E as pessoas da tribo de Benjamim.</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a continuação da passagem anterior e se conecta com ela. Os benjamitas sabiam que os israelitas haviam derrotado os guerreiros benjamitas, porque a maioria dos guerreiros benjamitas morreu na luta.</w:t>
      </w:r>
    </w:p>
    <w:p>
      <w:pPr/>
      <w:r>
        <w:rPr>
          <w:lang w:val="pt_PT" w:bidi="pt_PT"/>
        </w:rPr>
      </w:r>
      <w:r>
        <w:rPr>
          <w:lang w:val="pt_PT" w:bidi="pt_PT"/>
        </w:rPr>
        <w:t>Então, o narrador nos conta sobre a batalha de uma maneira diferente. O narrador retorna ao início da luta no dia da batalha. O narrador nos diz que os guerreiros israelitas cederam, ou desistiram, do terreno em que os israelitas estavam e fugiram dos benjamitas. Os israelitas estavam confiantes em seu plano e confiaram nos guerreiros israelitas na emboscada.</w:t>
      </w:r>
    </w:p>
    <w:p>
      <w:pPr/>
      <w:r>
        <w:rPr>
          <w:lang w:val="pt_PT" w:bidi="pt_PT"/>
        </w:rPr>
      </w:r>
      <w:r>
        <w:rPr>
          <w:lang w:val="pt_PT" w:bidi="pt_PT"/>
        </w:rPr>
        <w:t>Depois que os guerreiros israelitas recuaram e se afastaram de Gibeá, os guerreiros israelitas na emboscada se moveram e atacaram a cidade de Gibeá. Os guerreiros israelitas na emboscada mataram as pessoas em Gibeá.</w:t>
      </w:r>
    </w:p>
    <w:p>
      <w:pPr/>
      <w:r>
        <w:rPr>
          <w:lang w:val="pt_PT" w:bidi="pt_PT"/>
        </w:rPr>
      </w:r>
      <w:r>
        <w:rPr>
          <w:lang w:val="pt_PT" w:bidi="pt_PT"/>
        </w:rPr>
        <w:t>O narrador agora faz uma pausa enquanto conta novamente a batalha. O narrador nos diz que os israelitas tinham um plano. Os grupos de guerreiros israelitas precisavam se comunicar uns com os outros à distância. Antes da batalha começar, os israelitas concordaram que os guerreiros israelitas na emboscada deveriam usar a fumaça dos fogos em Gibeá para dizer aos israelitas que estavam longe de Gibeá que os guerreiros da emboscada haviam atacado a cidade de Gibeá com sucesso. O sinal era a indicação para que os guerreiros israelitas não fugissem mais e para que se voltassem e lutassem.</w:t>
      </w:r>
    </w:p>
    <w:p>
      <w:pPr/>
      <w:r>
        <w:rPr>
          <w:lang w:val="pt_PT" w:bidi="pt_PT"/>
        </w:rPr>
      </w:r>
      <w:r>
        <w:rPr>
          <w:lang w:val="pt_PT" w:bidi="pt_PT"/>
        </w:rPr>
        <w:t>O narrador agora retorna a como ele conta novamente a luta. Os guerreiros benjamitas mataram alguns guerreiros israelitas enquanto os guerreiros israelitas se retiravam dos guerreiros benjamitas. Os guerreiros benjamitas pensavam que os guerreiros benjamitas estavam vencendo, assim como em outros dias em que lutaram perto de Gibeá. Mas então os guerreiros benjamitas viram o sinal de fumaça e como a cidade de Gibeá queimava. A cidade queimava e a fumaça subiu alto no céu. Algumas traduções dizem que a fumaça subiu até o céu. Nesse caso, céu significa alto no céu físico, que vemos.</w:t>
      </w:r>
    </w:p>
    <w:p>
      <w:pPr/>
      <w:r>
        <w:rPr>
          <w:lang w:val="pt_PT" w:bidi="pt_PT"/>
        </w:rPr>
      </w:r>
      <w:r>
        <w:rPr>
          <w:lang w:val="pt_PT" w:bidi="pt_PT"/>
        </w:rPr>
        <w:t>Os guerreiros israelitas também viram o sinal de fumaça. Os guerreiros israelitas pararam de fugir e se voltaram para lutar contra os guerreiros benjamitas. Os guerreiros benjamitas se sentiram preocupados e com medo e viram que os benjamitas provavelmente estavam derrotados.</w:t>
      </w:r>
    </w:p>
    <w:p>
      <w:pPr/>
      <w:r>
        <w:rPr>
          <w:lang w:val="pt_PT" w:bidi="pt_PT"/>
        </w:rPr>
      </w:r>
      <w:r>
        <w:rPr>
          <w:lang w:val="pt_PT" w:bidi="pt_PT"/>
        </w:rPr>
        <w:t>Os benjamitas fugiram dos guerreiros israelitas porque os benjamitas sabiam que os benjamitas provavelmente estavam derrotados. Os guerreiros israelitas seguiram os guerreiros benjamitas e alcançaram os guerreiros benjamitas. O grande número de guerreiros israelitas cercou os guerreiros benjamitas e matou muitos guerreiros benjamitas. Os benjamitas e israelitas lutaram desde um lugar chamado Menuá até chegarem a leste de Gibeá. Nesse tempo de luta, os israelitas mataram 18.000 guerreiros benjamitas.</w:t>
      </w:r>
    </w:p>
    <w:p>
      <w:pPr/>
      <w:r>
        <w:rPr>
          <w:lang w:val="pt_PT" w:bidi="pt_PT"/>
        </w:rPr>
      </w:r>
      <w:r>
        <w:rPr>
          <w:lang w:val="pt_PT" w:bidi="pt_PT"/>
        </w:rPr>
        <w:t>Os guerreiros benjamitas tentaram fugir novamente. Os guerreiros benjamitas correram em direção ao deserto e à rocha de Rimom. Os guerreiros israelitas mataram 5.000 guerreiros benjamitas nas estradas em direção à rocha de Rimom. Os guerreiros benjamitas lutaram contra os guerreiros israelitas em Gidom, e os guerreiros israelitas mataram outros 2.000 guerreiros benjamitas. O narrador nos diz que os israelitas mataram 25.000 guerreiros benjamitas no dia da luta. Não sabemos por que o número de guerreiros benjamitas mortos nessa história é menor do que o número de guerreiros benjamitas mortos na história anterior. A batalha é caótica, e o narrador conta a história de uma maneira caótica. A história também nos diz que 600 guerreiros benjamitas correram dos guerreiros israelitas em direção ao deserto. Os 600 guerreiros benjamitas chegaram à rocha de Rimom e então ficaram na rocha de Rimom por quatro meses depois da luta em Gibeá.</w:t>
      </w:r>
    </w:p>
    <w:p>
      <w:pPr/>
      <w:r>
        <w:rPr>
          <w:lang w:val="pt_PT" w:bidi="pt_PT"/>
        </w:rPr>
      </w:r>
      <w:r>
        <w:rPr>
          <w:lang w:val="pt_PT" w:bidi="pt_PT"/>
        </w:rPr>
        <w:t>Parem aqui e façam esta atividade em grupo: usem sua imagem dos movimentos de batalha da etapa dois para falar sobre os movimentos dos israelitas e benjamitas na batalha e no sinal de fumaça. Prestem atenção a quando as pessoas se movem ao mesmo tempo ou em momentos diferentes umas das outras. Pause este áudio aqui.</w:t>
      </w:r>
    </w:p>
    <w:p>
      <w:pPr/>
      <w:r>
        <w:rPr>
          <w:lang w:val="pt_PT" w:bidi="pt_PT"/>
        </w:rPr>
      </w:r>
      <w:r>
        <w:rPr>
          <w:lang w:val="pt_PT" w:bidi="pt_PT"/>
        </w:rPr>
        <w:t>Os guerreiros israelitas não seguiram os guerreiros benjamitas até a rocha de Rimom. Depois do dia da luta, os guerreiros israelitas viajaram pelas terras da tribo de Benjamim. Os guerreiros mataram as pessoas de Benjamim em todas as cidades. Não sabemos quanto tempo os israelitas levaram para matar o povo de Benjamim e destruir as cidades de Benjamim.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20.36–48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nove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guerreiros benjamitas</w:t>
      </w:r>
    </w:p>
    <w:p>
      <w:pPr>
        <w:pStyle w:val="ListBullet"/>
        <w:spacing w:line="240" w:lineRule="auto"/>
        <w:ind w:left="720"/>
      </w:pPr>
      <w:r>
        <w:rPr>
          <w:lang w:val="pt_PT" w:bidi="pt_PT"/>
        </w:rPr>
      </w:r>
      <w:r>
        <w:rPr>
          <w:lang w:val="pt_PT" w:bidi="pt_PT"/>
        </w:rPr>
        <w:t>Os guerreiros israelitas</w:t>
      </w:r>
    </w:p>
    <w:p>
      <w:pPr>
        <w:pStyle w:val="ListBullet"/>
        <w:spacing w:line="240" w:lineRule="auto"/>
        <w:ind w:left="720"/>
      </w:pPr>
      <w:r>
        <w:rPr>
          <w:lang w:val="pt_PT" w:bidi="pt_PT"/>
        </w:rPr>
      </w:r>
      <w:r>
        <w:rPr>
          <w:lang w:val="pt_PT" w:bidi="pt_PT"/>
        </w:rPr>
        <w:t>Os guerreiros israelitas na emboscada</w:t>
      </w:r>
    </w:p>
    <w:p>
      <w:pPr>
        <w:pStyle w:val="ListBullet"/>
        <w:spacing w:line="240" w:lineRule="auto"/>
        <w:ind w:left="720"/>
      </w:pPr>
      <w:r>
        <w:rPr>
          <w:lang w:val="pt_PT" w:bidi="pt_PT"/>
        </w:rPr>
      </w:r>
      <w:r>
        <w:rPr>
          <w:lang w:val="pt_PT" w:bidi="pt_PT"/>
        </w:rPr>
        <w:t>As pessoas da cidade de Gibeá</w:t>
      </w:r>
    </w:p>
    <w:p>
      <w:pPr>
        <w:pStyle w:val="ListBullet"/>
        <w:spacing w:line="240" w:lineRule="auto"/>
        <w:ind w:left="720"/>
      </w:pPr>
      <w:r>
        <w:rPr>
          <w:lang w:val="pt_PT" w:bidi="pt_PT"/>
        </w:rPr>
      </w:r>
      <w:r>
        <w:rPr>
          <w:lang w:val="pt_PT" w:bidi="pt_PT"/>
        </w:rPr>
        <w:t>E as pessoas da tribo de Benjamim.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guerreiros benjamitas sabem que perderam a batalha contra os guerreiros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benjamitas: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história da batalha começa novamente. Os guerreiros israelitas perto de Gibeá fogem dos guerreiros benjamitas.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guerreiros israelitas que se esconderam na emboscada se moveram em direção a Gibeá e atacaram Gibeá com suas espadas.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israelitas na emboscada: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as pessoas da cidade de Gibeá: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planejaram um sinal entre os guerreiros da emboscada em Gibeá e os israelitas fora da cidade. Um sinal de fumaça dos guerreiros israelitas em Gibeá informou os guerreiros israelitas longe de Gibeá para não fugirem mais e se voltarem para lutar.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guerreiros benjamitas lutaram contra os guerreiros israelitas perto de Gibeá e mataram cerca de 30 israelitas enquanto ambos os grupos de guerreiros se afastavam de Gibeá. Os benjamitas pensavam que os benjamitas venceriam.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benjamitas: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sinal de fumaça de Gibeá subiu até o céu. Todos os guerreiros viram a fumaça. Os guerreiros israelitas começaram a lutar contra os guerreiros benjamitas, e os guerreiros benjamitas se sentiram preocupados e com medo.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israelitas: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guerreiros benjamitas: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guerreiros benjamitas tentaram fugir dos guerreiros israelitas. Os guerreiros israelitas cercaram os benjamitas e os mataram. Os israelitas mataram 18.000 guerreiros benjamitas.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benjamitas: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guerreiros benjamitas correram dos guerreiros israelitas pelas estradas em direção ao deserto e à rocha de Rimom. Os guerreiros israelitas mataram mais 5.000 benjamitas enquanto os benjamitas corriam pelas estradas. Os guerreiros israelitas seguiram os guerreiros benjamitas e mataram mais 2.000 benjamitas. Os israelitas mataram 25.000 benjamitas no dia da luta. Seiscentos guerreiros benjamitas escaparam em direção ao deserto e ficaram na rocha de Rimom por quatro meses depois da batalha.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benjamitas: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guerreiros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guerreiros israelitas viajaram pela terra da tribo de Benjamim e mataram todos os benjamitas e os animais dos benjamitas nas cidades. Os israelitas queimaram as cidades.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guerreiros israelitas: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as pessoas da tribo de Benjamim: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20.36–48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benjamitas viram que os israelitas </w:t>
      </w:r>
      <w:r>
        <w:rPr>
          <w:b/>
          <w:lang w:val="pt_PT" w:bidi="pt_PT"/>
        </w:rPr>
        <w:t>derrotaram</w:t>
      </w:r>
      <w:r>
        <w:rPr>
          <w:lang w:val="pt_PT" w:bidi="pt_PT"/>
        </w:rPr>
        <w:t xml:space="preserve"> os benjamitas. Usem a mesma palavra ou frase para derrotado que vocês usaram em passagens anteriores.</w:t>
      </w:r>
    </w:p>
    <w:p>
      <w:pPr/>
      <w:r>
        <w:rPr>
          <w:lang w:val="pt_PT" w:bidi="pt_PT"/>
        </w:rPr>
      </w:r>
      <w:r>
        <w:rPr>
          <w:lang w:val="pt_PT" w:bidi="pt_PT"/>
        </w:rPr>
        <w:t xml:space="preserve">Os israelitas </w:t>
      </w:r>
      <w:r>
        <w:rPr>
          <w:b/>
          <w:lang w:val="pt_PT" w:bidi="pt_PT"/>
        </w:rPr>
        <w:t>cederam</w:t>
      </w:r>
      <w:r>
        <w:rPr>
          <w:lang w:val="pt_PT" w:bidi="pt_PT"/>
        </w:rPr>
        <w:t xml:space="preserve"> e fugiram dos benjamitas. Ceder significa que os israelitas desistiram do terreno onde os israelitas estavam e fugiram dos benjamitas.</w:t>
      </w:r>
    </w:p>
    <w:p>
      <w:pPr/>
      <w:r>
        <w:rPr>
          <w:lang w:val="pt_PT" w:bidi="pt_PT"/>
        </w:rPr>
      </w:r>
      <w:r>
        <w:rPr>
          <w:lang w:val="pt_PT" w:bidi="pt_PT"/>
        </w:rPr>
        <w:t>Parem aqui e discutam em grupo qual palavra ou frase vocês usarão para "cedeu". Pause este áudio aqui.</w:t>
      </w:r>
    </w:p>
    <w:p>
      <w:pPr/>
      <w:r>
        <w:rPr>
          <w:lang w:val="pt_PT" w:bidi="pt_PT"/>
        </w:rPr>
      </w:r>
      <w:r>
        <w:rPr>
          <w:lang w:val="pt_PT" w:bidi="pt_PT"/>
        </w:rPr>
        <w:t xml:space="preserve">Os israelitas confiaram na </w:t>
      </w:r>
      <w:r>
        <w:rPr>
          <w:b/>
          <w:lang w:val="pt_PT" w:bidi="pt_PT"/>
        </w:rPr>
        <w:t>emboscada</w:t>
      </w:r>
      <w:r>
        <w:rPr>
          <w:lang w:val="pt_PT" w:bidi="pt_PT"/>
        </w:rPr>
        <w:t>. Usem a mesma palavra ou frase para emboscada que vocês usaram em passagens anteriores.</w:t>
      </w:r>
    </w:p>
    <w:p>
      <w:pPr/>
      <w:r>
        <w:rPr>
          <w:lang w:val="pt_PT" w:bidi="pt_PT"/>
        </w:rPr>
      </w:r>
      <w:r>
        <w:rPr>
          <w:lang w:val="pt_PT" w:bidi="pt_PT"/>
        </w:rPr>
        <w:t xml:space="preserve">Os guerreiros israelitas enviariam uma </w:t>
      </w:r>
      <w:r>
        <w:rPr>
          <w:b/>
          <w:lang w:val="pt_PT" w:bidi="pt_PT"/>
        </w:rPr>
        <w:t>grande nuvem de fumaça</w:t>
      </w:r>
      <w:r>
        <w:rPr>
          <w:lang w:val="pt_PT" w:bidi="pt_PT"/>
        </w:rPr>
        <w:t>. Isso significa que o fogo criou tanta fumaça que ela parecia uma nuvem que subia da cidade.</w:t>
      </w:r>
    </w:p>
    <w:p>
      <w:pPr/>
      <w:r>
        <w:rPr>
          <w:lang w:val="pt_PT" w:bidi="pt_PT"/>
        </w:rPr>
      </w:r>
      <w:r>
        <w:rPr>
          <w:lang w:val="pt_PT" w:bidi="pt_PT"/>
        </w:rPr>
        <w:t>Parem aqui e discutam em grupo qual palavra ou frase vocês usarão para "grande nuvem de fumaça". Se vocês já traduziram essa palavra em outro livro da Bíblia, usem a mesma palavra que vocês usaram lá. Pause este áudio aqui.</w:t>
      </w:r>
    </w:p>
    <w:p>
      <w:pPr/>
      <w:r>
        <w:rPr>
          <w:lang w:val="pt_PT" w:bidi="pt_PT"/>
        </w:rPr>
      </w:r>
      <w:r>
        <w:rPr>
          <w:lang w:val="pt_PT" w:bidi="pt_PT"/>
        </w:rPr>
        <w:t xml:space="preserve">A </w:t>
      </w:r>
      <w:r>
        <w:rPr>
          <w:b/>
          <w:lang w:val="pt_PT" w:bidi="pt_PT"/>
        </w:rPr>
        <w:t>coluna</w:t>
      </w:r>
      <w:r>
        <w:rPr>
          <w:lang w:val="pt_PT" w:bidi="pt_PT"/>
        </w:rPr>
        <w:t xml:space="preserve"> de fumaça começou a erguer-se da cidade. Uma coluna é algo com uma forma alta e estreita.</w:t>
      </w:r>
    </w:p>
    <w:p>
      <w:pPr/>
      <w:r>
        <w:rPr>
          <w:lang w:val="pt_PT" w:bidi="pt_PT"/>
        </w:rPr>
      </w:r>
      <w:r>
        <w:rPr>
          <w:lang w:val="pt_PT" w:bidi="pt_PT"/>
        </w:rPr>
        <w:t>Parem aqui e discutam em grupo qual palavra ou frase vocês usarão para coluna. Se vocês já traduziram essa palavra em outro livro da Bíblia, usem a mesma palavra que vocês usaram lá. Pause este áudio aqui.</w:t>
      </w:r>
    </w:p>
    <w:p>
      <w:pPr/>
      <w:r>
        <w:rPr>
          <w:lang w:val="pt_PT" w:bidi="pt_PT"/>
        </w:rPr>
      </w:r>
      <w:r>
        <w:rPr>
          <w:lang w:val="pt_PT" w:bidi="pt_PT"/>
        </w:rPr>
        <w:t xml:space="preserve">Os israelitas se voltaram para lutar ou </w:t>
      </w:r>
      <w:r>
        <w:rPr>
          <w:b/>
          <w:lang w:val="pt_PT" w:bidi="pt_PT"/>
        </w:rPr>
        <w:t>contra-atacaram</w:t>
      </w:r>
      <w:r>
        <w:rPr>
          <w:lang w:val="pt_PT" w:bidi="pt_PT"/>
        </w:rPr>
        <w:t xml:space="preserve"> os benjamitas. Quando um grupo de pessoas contra-ataca, significa que as pessoas lutam contra as pessoas que as atacaram primeiro.</w:t>
      </w:r>
    </w:p>
    <w:p>
      <w:pPr/>
      <w:r>
        <w:rPr>
          <w:lang w:val="pt_PT" w:bidi="pt_PT"/>
        </w:rPr>
      </w:r>
      <w:r>
        <w:rPr>
          <w:lang w:val="pt_PT" w:bidi="pt_PT"/>
        </w:rPr>
        <w:t>Parem aqui e discutam em grupo qual palavra ou frase vocês usarão para contra-atacou. Se vocês já traduziram essa palavra em outro livro da Bíblia, usem a mesma palavra que vocês usaram lá. Pause este áudio aqui.</w:t>
      </w:r>
    </w:p>
    <w:p>
      <w:pPr/>
      <w:r>
        <w:rPr>
          <w:lang w:val="pt_PT" w:bidi="pt_PT"/>
        </w:rPr>
      </w:r>
      <w:r>
        <w:rPr>
          <w:lang w:val="pt_PT" w:bidi="pt_PT"/>
        </w:rPr>
        <w:t xml:space="preserve">Os benjamitas correram em direção ao </w:t>
      </w:r>
      <w:r>
        <w:rPr>
          <w:b/>
          <w:lang w:val="pt_PT" w:bidi="pt_PT"/>
        </w:rPr>
        <w:t>deserto</w:t>
      </w:r>
      <w:r>
        <w:rPr>
          <w:lang w:val="pt_PT" w:bidi="pt_PT"/>
        </w:rPr>
        <w:t>. Usem a mesma palavra ou frase para deserto que vocês usaram em passagens anteriores. Para mais informações sobre deserto, consultem o Glossário Mestre.</w:t>
      </w:r>
    </w:p>
    <w:p>
      <w:pPr/>
      <w:r>
        <w:rPr>
          <w:lang w:val="pt_PT" w:bidi="pt_PT"/>
        </w:rPr>
      </w:r>
      <w:r>
        <w:rPr>
          <w:lang w:val="pt_PT" w:bidi="pt_PT"/>
        </w:rPr>
        <w:t xml:space="preserve">Os israelitas </w:t>
      </w:r>
      <w:r>
        <w:rPr>
          <w:b/>
          <w:lang w:val="pt_PT" w:bidi="pt_PT"/>
        </w:rPr>
        <w:t>abateram</w:t>
      </w:r>
      <w:r>
        <w:rPr>
          <w:lang w:val="pt_PT" w:bidi="pt_PT"/>
        </w:rPr>
        <w:t xml:space="preserve"> ou mataram os benjamitas ao longo das estradas ou vias por todo o caminho até Gidom. Vinte e cinco mil benjamitas morreram no dia da batalha, mas seiscentos benjamitas </w:t>
      </w:r>
      <w:r>
        <w:rPr>
          <w:b/>
          <w:lang w:val="pt_PT" w:bidi="pt_PT"/>
        </w:rPr>
        <w:t>fugiram</w:t>
      </w:r>
      <w:r>
        <w:rPr>
          <w:lang w:val="pt_PT" w:bidi="pt_PT"/>
        </w:rPr>
        <w:t xml:space="preserve"> para a rocha de Rimom. Usem as mesmas palavras ou frases para fugiram e abateram que vocês usaram em passagens anteriores.</w:t>
      </w:r>
    </w:p>
    <w:p>
      <w:pPr/>
      <w:r>
        <w:rPr>
          <w:lang w:val="pt_PT" w:bidi="pt_PT"/>
        </w:rPr>
      </w:r>
      <w:r>
        <w:rPr>
          <w:lang w:val="pt_PT" w:bidi="pt_PT"/>
        </w:rPr>
        <w:t xml:space="preserve">Os israelitas </w:t>
      </w:r>
      <w:r>
        <w:rPr>
          <w:b/>
          <w:lang w:val="pt_PT" w:bidi="pt_PT"/>
        </w:rPr>
        <w:t>passaram todas as cidades ao fio da espada</w:t>
      </w:r>
      <w:r>
        <w:rPr>
          <w:lang w:val="pt_PT" w:bidi="pt_PT"/>
        </w:rPr>
        <w:t>. Os israelitas usaram espadas para matar todas as pessoas. Usem a mesma palavra ou frase para "passar todas as cidades ao fio da espada"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21:1–12</w:t>
      </w:r>
      <w:r>
        <w:rPr>
          <w:lang w:val="pt_PT" w:bidi="pt_PT"/>
        </w:rPr>
      </w:r>
    </w:p>
    <w:p>
      <w:pPr>
        <w:pStyle w:val="Heading3"/>
      </w:pPr>
      <w:r>
        <w:rPr>
          <w:lang w:val="pt_PT" w:bidi="pt_PT"/>
        </w:rPr>
        <w:t>Ouvir e Sentir</w:t>
      </w:r>
    </w:p>
    <w:p>
      <w:pPr/>
      <w:r>
        <w:rPr>
          <w:lang w:val="pt_PT" w:bidi="pt_PT"/>
        </w:rPr>
      </w:r>
      <w:r>
        <w:rPr>
          <w:lang w:val="pt_PT" w:bidi="pt_PT"/>
        </w:rPr>
        <w:t>Nesta etapa, ouçam Juízes 21.1–12 e guardem em seus corações.</w:t>
      </w:r>
    </w:p>
    <w:p>
      <w:pPr/>
      <w:r>
        <w:rPr>
          <w:lang w:val="pt_PT" w:bidi="pt_PT"/>
        </w:rPr>
      </w:r>
      <w:r>
        <w:rPr>
          <w:lang w:val="pt_PT" w:bidi="pt_PT"/>
        </w:rPr>
        <w:t>Ouçam uma versão em áudio de Juízes 21.1–12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21.1–12 na tradução mais fácil de entender.</w:t>
      </w:r>
    </w:p>
    <w:p>
      <w:pPr/>
      <w:r>
        <w:rPr>
          <w:lang w:val="pt_PT" w:bidi="pt_PT"/>
        </w:rPr>
      </w:r>
      <w:r>
        <w:rPr>
          <w:lang w:val="pt_PT" w:bidi="pt_PT"/>
        </w:rPr>
        <w:t>Pause este áudio aqui.</w:t>
      </w:r>
    </w:p>
    <w:p>
      <w:pPr/>
      <w:r>
        <w:rPr>
          <w:lang w:val="pt_PT" w:bidi="pt_PT"/>
        </w:rPr>
      </w:r>
      <w:r>
        <w:rPr>
          <w:lang w:val="pt_PT" w:bidi="pt_PT"/>
        </w:rPr>
        <w:t>Nas histórias anteriores, ouvimos sobre homens que faziam coisas perversas na cidade de Gibeá, no território de Benjamim. Aprendemos como os homens de Israel se reuniram em Mispa e como os homens lutaram com a tribo de Benjamim para punir a tribo de Benjamim pelas coisas perversas que Benjamim havia permitido que acontecessem em seu território. Também aprendemos como os israelitas mataram todos os benjamitas na batalha, exceto por 600 homens benjamitas que escaparam para a rocha de Rimom no deserto.</w:t>
      </w:r>
    </w:p>
    <w:p>
      <w:pPr/>
      <w:r>
        <w:rPr>
          <w:lang w:val="pt_PT" w:bidi="pt_PT"/>
        </w:rPr>
      </w:r>
      <w:r>
        <w:rPr>
          <w:lang w:val="pt_PT" w:bidi="pt_PT"/>
        </w:rPr>
        <w:t>Parem aqui e, em grupo, olhem para o mapa de Canaã. Encontrem onde Gibeá, Mispa e a rocha de Rimom estão localizadas. Pause este áudio aqui.</w:t>
      </w:r>
    </w:p>
    <w:p>
      <w:pPr/>
      <w:r>
        <w:rPr>
          <w:lang w:val="pt_PT" w:bidi="pt_PT"/>
        </w:rPr>
      </w:r>
      <w:r>
        <w:rPr>
          <w:lang w:val="pt_PT" w:bidi="pt_PT"/>
        </w:rPr>
        <w:t>Nessa passagem, agora aprendemos que antes dos homens de Israel lutarem contra Benjamim, os homens de Israel fizeram um juramento em Mispa de não dar suas filhas em casamento aos benjamitas. Fazer um juramento significa fazer uma promessa especial que diz: "Se eu não mantiver minha promessa, Deus pode me punir". Esse juramento não era algo que Yahweh disse aos homens de Israel para fazerem. Em vez disso, parece que os israelitas fizeram esse juramento rapidamente e sem pensar muito enquanto estavam irados com a tribo de Benjamim. Como os homens de Israel fizeram um juramento, os homens teriam muito medo de não cumprir sua promessa. Se os homens não mantivessem sua promessa, Yahweh poderia punir os homens.</w:t>
      </w:r>
    </w:p>
    <w:p>
      <w:pPr/>
      <w:r>
        <w:rPr>
          <w:lang w:val="pt_PT" w:bidi="pt_PT"/>
        </w:rPr>
      </w:r>
      <w:r>
        <w:rPr>
          <w:lang w:val="pt_PT" w:bidi="pt_PT"/>
        </w:rPr>
        <w:t>Parem aqui em grupo e discutam esta pergunta: contem uma história sobre uma vez em que vocês tomaram uma decisão enquanto estavam com raiva e que mais tarde desejaram não ter tomado. O que aconteceu por causa de sua decisão? O que vocês gostariam de ter feito de forma diferente? Pause este áudio aqui.</w:t>
      </w:r>
    </w:p>
    <w:p>
      <w:pPr/>
      <w:r>
        <w:rPr>
          <w:lang w:val="pt_PT" w:bidi="pt_PT"/>
        </w:rPr>
      </w:r>
      <w:r>
        <w:rPr>
          <w:lang w:val="pt_PT" w:bidi="pt_PT"/>
        </w:rPr>
        <w:t>Nessa história, agora que todos, exceto 600 dos benjamitas, estão mortos, os israelitas não se sentem mais irados. Em vez disso, o narrador diz que os israelitas sentem compaixão pelos homens benjamitas. Os israelitas parecem perceber de repente a coisa ruim que aconteceu por causa do juramento que fizeram em ira em Mispa. Como os israelitas mataram todas as mulheres benjamitas, e fizeram um juramento de que os homens israelitas não dariam nenhuma de suas filhas em casamento aos benjamitas, agora os 600 homens benjamitas que ainda estão vivos não podem se casar e ter filhos. Isso significa que a tribo de Benjamim não existirá mais quando os 600 homens envelhecerem e morrerem.</w:t>
      </w:r>
    </w:p>
    <w:p>
      <w:pPr/>
      <w:r>
        <w:rPr>
          <w:lang w:val="pt_PT" w:bidi="pt_PT"/>
        </w:rPr>
      </w:r>
      <w:r>
        <w:rPr>
          <w:lang w:val="pt_PT" w:bidi="pt_PT"/>
        </w:rPr>
        <w:t>Os israelitas começam a chorar e clamar a Deus, porque agora os israelitas sentem compaixão pelos homens benjamitas. Os israelitas perguntam a Deus por que a tribo de Benjamim teve que ser removida, ou cortada, das tribos de Israel e morrer. Os israelitas usam o nome pessoal de Deus, Yahweh, para lembrar a Deus que ele realmente é o Deus especial deles. Os israelitas fazem essa pergunta a Yahweh como se Yahweh tivesse criado esse problema, não os israelitas. Os israelitas falam como se os israelitas culpassem Yahweh por não proteger os israelitas.</w:t>
      </w:r>
    </w:p>
    <w:p>
      <w:pPr/>
      <w:r>
        <w:rPr>
          <w:lang w:val="pt_PT" w:bidi="pt_PT"/>
        </w:rPr>
      </w:r>
      <w:r>
        <w:rPr>
          <w:lang w:val="pt_PT" w:bidi="pt_PT"/>
        </w:rPr>
        <w:t>Parem aqui e, como um grupo, discutam estas perguntas: contem uma história sobre uma vez em que alguém culpou outra pessoa por uma situação ruim e não assumiu a responsabilidade por suas próprias ações. O que aconteceu quando essa pessoa culpou outra pessoa? Como a outra pessoa respondeu, ou não respondeu, quando a primeira pessoa culpou essa pessoa pelo que aconteceu? Pause este áudio aqui.</w:t>
      </w:r>
    </w:p>
    <w:p>
      <w:pPr/>
      <w:r>
        <w:rPr>
          <w:lang w:val="pt_PT" w:bidi="pt_PT"/>
        </w:rPr>
      </w:r>
      <w:r>
        <w:rPr>
          <w:lang w:val="pt_PT" w:bidi="pt_PT"/>
        </w:rPr>
        <w:t>Os israelitas constroem um altar em Betel e fazem ofertas a Yahweh. Vocês se lembrarão de que os israelitas já haviam feito ofertas em um altar em Betel na última história durante a guerra com Benjamim. Os israelitas fizeram ofertas em Betel porque era lá que a arca da aliança estava. Esse era o lugar normal para fazer ofertas. Não temos certeza por que nessa história os israelitas constroem um novo altar, mas é possível que o primeiro altar não seja grande o suficiente para todas as ofertas que os israelitas fazem a Yahweh agora. Não sabemos exatamente quantos israelitas se reuniram para fazer essas ofertas, mas sabemos que são milhares de pessoas, se não mais.</w:t>
      </w:r>
    </w:p>
    <w:p>
      <w:pPr/>
      <w:r>
        <w:rPr>
          <w:lang w:val="pt_PT" w:bidi="pt_PT"/>
        </w:rPr>
      </w:r>
      <w:r>
        <w:rPr>
          <w:lang w:val="pt_PT" w:bidi="pt_PT"/>
        </w:rPr>
        <w:t>Parem aqui e, em grupo, olhem para o mapa de Canaã. Encontrem onde Betel está localizada. Pause este áudio aqui.</w:t>
      </w:r>
    </w:p>
    <w:p>
      <w:pPr/>
      <w:r>
        <w:rPr>
          <w:lang w:val="pt_PT" w:bidi="pt_PT"/>
        </w:rPr>
      </w:r>
      <w:r>
        <w:rPr>
          <w:lang w:val="pt_PT" w:bidi="pt_PT"/>
        </w:rPr>
        <w:t>Depois que constroem o novo altar, os israelitas fazem tanto ofertas queimadas quanto ofertas de paz ou comunhão. Vocês se lembrarão de que os israelitas fizeram essas ofertas para mostrar a devoção dos israelitas a Yahweh e para restaurar o relacionamento dos israelitas com Yahweh depois que os israelitas pecaram. Os israelitas sabem que para resolver esse problema, os israelitas precisam da ajuda de Yahweh. Mas Yahweh não aceita a culpa pela situação dos israelitas. Yahweh não responde às perguntas ou ofertas dos israelitas, e Yahweh não fornece uma solução para o problema que os israelitas criaram.</w:t>
      </w:r>
    </w:p>
    <w:p>
      <w:pPr/>
      <w:r>
        <w:rPr>
          <w:lang w:val="pt_PT" w:bidi="pt_PT"/>
        </w:rPr>
      </w:r>
      <w:r>
        <w:rPr>
          <w:lang w:val="pt_PT" w:bidi="pt_PT"/>
        </w:rPr>
        <w:t>Em vez disso, os israelitas criam seu próprio plano para resolver o problema. Quando os israelitas vieram pela primeira vez a Mispa para fazer guerra contra os benjamitas, os israelitas haviam feito um "grande juramento" de que qualquer uma das tribos que não se juntasse aos outros israelitas em Mispa seria morta. Se uma tribo não viesse para Mispa, seria como se essa tribo apoiasse Gibeá e Benjamim, então a punição seria a morte.</w:t>
      </w:r>
    </w:p>
    <w:p>
      <w:pPr/>
      <w:r>
        <w:rPr>
          <w:lang w:val="pt_PT" w:bidi="pt_PT"/>
        </w:rPr>
      </w:r>
      <w:r>
        <w:rPr>
          <w:lang w:val="pt_PT" w:bidi="pt_PT"/>
        </w:rPr>
        <w:t>Na época em que os israelitas fizeram o "grande juramento" em Mispa, eles não relataram que alguma tribo estivesse faltando. No entanto, agora que os israelitas querem encontrar noivas para os 600 homens benjamitas, os israelitas decidem verificar cuidadosamente para ver se alguém estava faltando da assembleia em Mispa. Apesar das leis dos israelitas permitirem que os israelitas matem qualquer um que tenha quebrado o juramento e não tenha ido para Mispa, é importante observar que os israelitas não decidiram executar essa sentença até agora, quando precisaram de esposas para os homens benjamitas. Embora as leis dos israelitas possam permitir que os israelitas realizem essa punição, parece que os israelitas fazem isso para obter o que querem e não porque é importante se livrar da perversão e obedecer a Yahweh.</w:t>
      </w:r>
    </w:p>
    <w:p>
      <w:pPr/>
      <w:r>
        <w:rPr>
          <w:lang w:val="pt_PT" w:bidi="pt_PT"/>
        </w:rPr>
      </w:r>
      <w:r>
        <w:rPr>
          <w:lang w:val="pt_PT" w:bidi="pt_PT"/>
        </w:rPr>
        <w:t>Parem aqui e, em grupo, discutam estas perguntas: as leis e regras da sua cultura são projetadas para proteger as pessoas ou para prejudicá-las? Se alguém faz o que a lei permite que faça, mas essa pessoa faz isso por razões egoístas e causa dano aos outros, a culpa é da lei ou da pessoa que tomou a decisão? Pause este áudio aqui.</w:t>
      </w:r>
    </w:p>
    <w:p>
      <w:pPr/>
      <w:r>
        <w:rPr>
          <w:lang w:val="pt_PT" w:bidi="pt_PT"/>
        </w:rPr>
      </w:r>
      <w:r>
        <w:rPr>
          <w:lang w:val="pt_PT" w:bidi="pt_PT"/>
        </w:rPr>
        <w:t>Quando os israelitas verificam quem não havia vindo para Mispa, os israelitas descobrem que ninguém da cidade de Jabes-Gileade havia vindo. Vocês se lembrarão de que o "grande juramento" dizia apenas que algumas pessoas de todas as tribos precisavam vir. O juramento não dizia que todos deveriam vir, ou até mesmo que alguém de cada cidade deveria vir. Mas agora os israelitas usam o juramento como uma maneira de punir Jabes-Gileade por não ter participado da batalha, mesmo que Jabes-Gileade não tenha realmente quebrado o juramento. Os israelitas enviam 12.000 guerreiros para Jabes-Gileade com instruções para matar todos nessa cidade, exceto as jovens mulheres que nunca tiveram relações sexuais com um homem. Os guerreiros israelitas seguem essas instruções e encontram 400 mulheres jovens que nunca tiveram relações sexuais com um homem. Os guerreiros israelitas trazem essas jovens mulheres para o acampamento em Siló, que, como a passagem nos lembra, está "na terra de Canaã". Vocês se lembrarão de que no início do livro de Juízes, as tribos de Israel não tomaram toda a terra de Canaã como Yahweh havia dito aos israelitas para fazerem. Em vez disso, os israelitas haviam deixado parte do povo cananeu vivendo em diferentes partes da terra. Então essa passagem nos lembra que os israelitas ainda vivem em uma terra estrangeira. Essa terra não é "Israel", é "Canaã".</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21.1–12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Aprendemos sobre um juramento que os homens de Israel fizeram em uma passagem anterior quando os homens se reuniram em Mispa. Os homens fizeram um juramento de que nenhum dos homens daria suas filhas em casamento a homens da tribo de Benjamim.</w:t>
      </w:r>
    </w:p>
    <w:p>
      <w:pPr/>
      <w:r>
        <w:rPr>
          <w:lang w:val="pt_PT" w:bidi="pt_PT"/>
        </w:rPr>
      </w:r>
      <w:r>
        <w:rPr>
          <w:b/>
          <w:lang w:val="pt_PT" w:bidi="pt_PT"/>
        </w:rPr>
        <w:t>Na segunda cena:</w:t>
      </w:r>
      <w:r>
        <w:rPr>
          <w:lang w:val="pt_PT" w:bidi="pt_PT"/>
        </w:rPr>
        <w:t xml:space="preserve"> O povo de Israel vem para Betel, onde choram e clamam e perguntam a Deus por que os benjamitas tiveram que ser removidos, ou cortados, das tribos de Israel para morrer.</w:t>
      </w:r>
    </w:p>
    <w:p>
      <w:pPr/>
      <w:r>
        <w:rPr>
          <w:lang w:val="pt_PT" w:bidi="pt_PT"/>
        </w:rPr>
      </w:r>
      <w:r>
        <w:rPr>
          <w:b/>
          <w:lang w:val="pt_PT" w:bidi="pt_PT"/>
        </w:rPr>
        <w:t>Na terceira cena:</w:t>
      </w:r>
      <w:r>
        <w:rPr>
          <w:lang w:val="pt_PT" w:bidi="pt_PT"/>
        </w:rPr>
        <w:t xml:space="preserve"> O povo de Israel constrói um novo altar em Betel e faz ofertas queimadas e ofertas de comunhão a Yahweh.</w:t>
      </w:r>
    </w:p>
    <w:p>
      <w:pPr/>
      <w:r>
        <w:rPr>
          <w:lang w:val="pt_PT" w:bidi="pt_PT"/>
        </w:rPr>
      </w:r>
      <w:r>
        <w:rPr>
          <w:b/>
          <w:lang w:val="pt_PT" w:bidi="pt_PT"/>
        </w:rPr>
        <w:t>Na quarta cena:</w:t>
      </w:r>
      <w:r>
        <w:rPr>
          <w:lang w:val="pt_PT" w:bidi="pt_PT"/>
        </w:rPr>
        <w:t xml:space="preserve"> O povo de Israel verifica quem quebrou o "grande juramento" e não se juntou ao restante de Israel em Mispa. Os israelitas descobrem que Jabes-Gileade não havia vindo para Mispa.</w:t>
      </w:r>
    </w:p>
    <w:p>
      <w:pPr/>
      <w:r>
        <w:rPr>
          <w:lang w:val="pt_PT" w:bidi="pt_PT"/>
        </w:rPr>
      </w:r>
      <w:r>
        <w:rPr>
          <w:b/>
          <w:lang w:val="pt_PT" w:bidi="pt_PT"/>
        </w:rPr>
        <w:t>Na quinta cena:</w:t>
      </w:r>
      <w:r>
        <w:rPr>
          <w:lang w:val="pt_PT" w:bidi="pt_PT"/>
        </w:rPr>
        <w:t xml:space="preserve"> O povo de Israel envia 12.000 guerreiros para Gileade para matar todas as pessoas nessa cidade, exceto as jovens mulheres que nunca haviam tido relações sexuais com um homem.</w:t>
      </w:r>
    </w:p>
    <w:p>
      <w:pPr/>
      <w:r>
        <w:rPr>
          <w:lang w:val="pt_PT" w:bidi="pt_PT"/>
        </w:rPr>
      </w:r>
      <w:r>
        <w:rPr>
          <w:b/>
          <w:lang w:val="pt_PT" w:bidi="pt_PT"/>
        </w:rPr>
        <w:t>Na sexta cena:</w:t>
      </w:r>
      <w:r>
        <w:rPr>
          <w:lang w:val="pt_PT" w:bidi="pt_PT"/>
        </w:rPr>
        <w:t xml:space="preserve"> Os 12.000 guerreiros capturam 400 jovens mulheres de Jabes-Gileade que nunca haviam tido relações sexuais com um homem. Os guerreiros levam essas jovens mulheres para o acampamento em Siló, que está na terra de Canaã.</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600 homens benjamitas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Povo de Jabes-Gileade</w:t>
      </w:r>
    </w:p>
    <w:p>
      <w:pPr>
        <w:pStyle w:val="ListBullet"/>
        <w:spacing w:line="240" w:lineRule="auto"/>
        <w:ind w:left="720"/>
      </w:pPr>
      <w:r>
        <w:rPr>
          <w:lang w:val="pt_PT" w:bidi="pt_PT"/>
        </w:rPr>
      </w:r>
      <w:r>
        <w:rPr>
          <w:lang w:val="pt_PT" w:bidi="pt_PT"/>
        </w:rPr>
        <w:t>12.000 guerreiros israelitas</w:t>
      </w:r>
    </w:p>
    <w:p>
      <w:pPr>
        <w:pStyle w:val="ListBullet"/>
        <w:spacing w:line="240" w:lineRule="auto"/>
        <w:ind w:left="720"/>
      </w:pPr>
      <w:r>
        <w:rPr>
          <w:lang w:val="pt_PT" w:bidi="pt_PT"/>
        </w:rPr>
      </w:r>
      <w:r>
        <w:rPr>
          <w:lang w:val="pt_PT" w:bidi="pt_PT"/>
        </w:rPr>
        <w:t>E 400 jovens mulheres de Jabes-Gileade.</w:t>
      </w:r>
    </w:p>
    <w:p>
      <w:pPr/>
      <w:r>
        <w:rPr>
          <w:lang w:val="pt_PT" w:bidi="pt_PT"/>
        </w:rPr>
      </w:r>
      <w:r>
        <w:rPr>
          <w:lang w:val="pt_PT" w:bidi="pt_PT"/>
        </w:rPr>
        <w:t>Em grupo, prestem atenção às partes do cenário da passagem:</w:t>
      </w:r>
    </w:p>
    <w:p>
      <w:pPr/>
      <w:r>
        <w:rPr>
          <w:lang w:val="pt_PT" w:bidi="pt_PT"/>
        </w:rPr>
      </w:r>
      <w:r>
        <w:rPr>
          <w:lang w:val="pt_PT" w:bidi="pt_PT"/>
        </w:rPr>
        <w:t>No início da história, ficamos sabendo pela primeira vez sobre um juramento que os homens de Israel fizeram em uma passagem anterior. Quando os homens de Israel se reuniram em Mispa para fazer guerra contra Benjamim por causa da perversão que aconteceu na cidade de Gibeá, os homens fizeram um juramento de que os homens não dariam nenhuma de suas filhas em casamento aos homens de Benjamim.</w:t>
      </w:r>
    </w:p>
    <w:p>
      <w:pPr/>
      <w:r>
        <w:rPr>
          <w:lang w:val="pt_PT" w:bidi="pt_PT"/>
        </w:rPr>
      </w:r>
      <w:r>
        <w:rPr>
          <w:lang w:val="pt_PT" w:bidi="pt_PT"/>
        </w:rPr>
        <w:t>Depois que o narrador nos conta sobre o juramento que os homens israelitas fizeram na história anterior, o narrador começa a nos dizer o que os israelitas fazem agora. Os israelitas agora se reúnem em Betel, que fica a um pouco menos de 20 quilômetros ao norte de Jerusalém.</w:t>
      </w:r>
    </w:p>
    <w:p>
      <w:pPr/>
      <w:r>
        <w:rPr>
          <w:lang w:val="pt_PT" w:bidi="pt_PT"/>
        </w:rPr>
      </w:r>
      <w:r>
        <w:rPr>
          <w:lang w:val="pt_PT" w:bidi="pt_PT"/>
        </w:rPr>
        <w:t>Parem aqui e, em grupo, olhem para o mapa. Encontrem onde Betel está localizada. Pause este áudio aqui.</w:t>
      </w:r>
    </w:p>
    <w:p>
      <w:pPr/>
      <w:r>
        <w:rPr>
          <w:lang w:val="pt_PT" w:bidi="pt_PT"/>
        </w:rPr>
      </w:r>
      <w:r>
        <w:rPr>
          <w:lang w:val="pt_PT" w:bidi="pt_PT"/>
        </w:rPr>
        <w:t>Parem aqui e discutam esta pergunta em grupo: contem uma história sobre algo que aconteceu hoje, mas contem primeiro sobre algo que aconteceu alguns dias ou semanas antes e que as pessoas devem saber para entender sua história sobre hoje. Como vocês ajudam as pessoas a entender qual parte da história aconteceu no passado e qual parte aconteceu hoje? Pause este áudio aqui.</w:t>
      </w:r>
    </w:p>
    <w:p>
      <w:pPr/>
      <w:r>
        <w:rPr>
          <w:lang w:val="pt_PT" w:bidi="pt_PT"/>
        </w:rPr>
      </w:r>
      <w:r>
        <w:rPr>
          <w:lang w:val="pt_PT" w:bidi="pt_PT"/>
        </w:rPr>
        <w:t>A passagem diz que o povo de Israel vem para Betel. Betel é onde está a arca da aliança. Em Betel, o povo de Israel chora em voz alta diante de Deus. Aqui, o narrador usa a palavra geral para Deus em vez do nome pessoal de Deus, Yahweh. O narrador provavelmente quer que entendamos que os israelitas não estão perto de Yahweh nesse momento. Os israelitas não obedeceram a Yahweh nem trataram Yahweh como santo. Em vez disso, os israelitas tratam Yahweh como os cananeus tratam os falsos deuses dos cananeus.</w:t>
      </w:r>
    </w:p>
    <w:p>
      <w:pPr/>
      <w:r>
        <w:rPr>
          <w:lang w:val="pt_PT" w:bidi="pt_PT"/>
        </w:rPr>
      </w:r>
      <w:r>
        <w:rPr>
          <w:lang w:val="pt_PT" w:bidi="pt_PT"/>
        </w:rPr>
        <w:t>Os israelitas agora culpam Deus por esse problema. Os israelitas culpam Deus na forma de uma pergunta que os israelitas não esperam que Deus responda. Os israelitas perguntam por que os benjamitas tiveram que ser removidos das tribos de Israel, vindo a desaparecer. Aqui o narrador diz que os israelitas usam o nome especial de Deus, Yahweh, quando os israelitas fazem sua pergunta. Os israelitas provavelmente usam o nome especial de Yahweh para lembrar a Yahweh que os israelitas são o povo de Yahweh e que Yahweh "deve" tratar bem os israelitas. Os israelitas não apenas culpam Yahweh pelo problema, mas os israelitas também esperam que Yahweh conserte o problema para os israelitas.</w:t>
      </w:r>
    </w:p>
    <w:p>
      <w:pPr/>
      <w:r>
        <w:rPr>
          <w:lang w:val="pt_PT" w:bidi="pt_PT"/>
        </w:rPr>
      </w:r>
      <w:r>
        <w:rPr>
          <w:lang w:val="pt_PT" w:bidi="pt_PT"/>
        </w:rPr>
        <w:t>Parem aqui e discutam esta pergunta em grupo: contem uma história sobre uma pessoa que agiu mal em relação a outra pessoa repetidamente. Contem como essa pessoa finalmente fez algo agradável, não porque essa pessoa se importava com a outra pessoa, mas porque essa pessoa queria obter algo agradável em troca. Como vocês descrevem o fato das ações dessa pessoa parecerem gentis por fora, mas serem na verdade egoístas? Pause este áudio aqui.</w:t>
      </w:r>
    </w:p>
    <w:p>
      <w:pPr/>
      <w:r>
        <w:rPr>
          <w:lang w:val="pt_PT" w:bidi="pt_PT"/>
        </w:rPr>
      </w:r>
      <w:r>
        <w:rPr>
          <w:lang w:val="pt_PT" w:bidi="pt_PT"/>
        </w:rPr>
        <w:t>Os israelitas constroem um novo altar em Betel. Os israelitas oferecem ofertas queimadas e ofertas de paz, ou de comunhão, a Yahweh. Essas são ofertas que as pessoas normalmente fazem para pedir o perdão de Yahweh e para mostrar a Yahweh que os israelitas mudarão seu comportamento. No entanto, os israelitas culpam Yahweh em vez de admitir que os israelitas estão errados. Então Yahweh permanece em silêncio.</w:t>
      </w:r>
    </w:p>
    <w:p>
      <w:pPr/>
      <w:r>
        <w:rPr>
          <w:lang w:val="pt_PT" w:bidi="pt_PT"/>
        </w:rPr>
      </w:r>
      <w:r>
        <w:rPr>
          <w:lang w:val="pt_PT" w:bidi="pt_PT"/>
        </w:rPr>
        <w:t>Os israelitas começam a perguntar uns aos outros quem entre as tribos de Israel não se reuniu em Mispa quando os homens de Israel foram à guerra contra os benjamitas na história anterior. O narrador explica por que essa pergunta é importante. O narrador diz que os israelitas fizeram um segundo juramento em Mispa de que os israelitas matariam qualquer tribo que não se reunisse em Mispa. O narrador mostra que esse segundo juramento era ainda mais sério do que o primeiro quando chama o juramento de "grande juramento". O autor usa a palavra "grande", ou "importante", porque se um israelita não mantivesse essa promessa, os outros israelitas matariam esse israelita. Além disso, o juramento era "grande" porque todos em Israel sabiam sobre o juramento.</w:t>
      </w:r>
    </w:p>
    <w:p>
      <w:pPr/>
      <w:r>
        <w:rPr>
          <w:lang w:val="pt_PT" w:bidi="pt_PT"/>
        </w:rPr>
      </w:r>
      <w:r>
        <w:rPr>
          <w:lang w:val="pt_PT" w:bidi="pt_PT"/>
        </w:rPr>
        <w:t>Parem aqui e discutam como vocês descreverão como todos em Israel sabiam sobre esse juramento. Lembrem-se de que todos em Israel também incluíam as pessoas que não estavam presentes em Mispa quando os homens de Israel fizeram o juramento. Pause este áudio aqui.</w:t>
      </w:r>
    </w:p>
    <w:p>
      <w:pPr/>
      <w:r>
        <w:rPr>
          <w:lang w:val="pt_PT" w:bidi="pt_PT"/>
        </w:rPr>
      </w:r>
      <w:r>
        <w:rPr>
          <w:lang w:val="pt_PT" w:bidi="pt_PT"/>
        </w:rPr>
        <w:t>Aqui, a passagem diz novamente como os israelitas sentiram pena dos 600 homens de Benjamim. A passagem nos diz as perguntas que os israelitas fizeram uns aos outros. Os israelitas perguntaram uns aos outros o que os israelitas deveriam fazer para fornecer esposas aos homens benjamitas. Então os israelitas perguntaram qual das tribos de Israel não havia vindo para a assembleia em Mispa. Quando o autor diz essas duas perguntas, uma após a outra, o autor mostra que a razão pela qual os israelitas queriam punir as pessoas que não vieram para Mispa não era porque os israelitas queriam obedecer a Yahweh, mas porque essa era uma maneira de obter esposas para os benjamitas.</w:t>
      </w:r>
    </w:p>
    <w:p>
      <w:pPr/>
      <w:r>
        <w:rPr>
          <w:lang w:val="pt_PT" w:bidi="pt_PT"/>
        </w:rPr>
      </w:r>
      <w:r>
        <w:rPr>
          <w:lang w:val="pt_PT" w:bidi="pt_PT"/>
        </w:rPr>
        <w:t>Quando o povo de Israel verifica quem quebrou o "grande juramento" e não se juntou ao restante de Israel em Mispa, os israelitas descobrem que Jabes-Gileade não havia vindo para Mispa. A localização exata de Jabes-Gileade é incerta, mas as pessoas acreditam que Jabes-Gileade ficava a cerca de 35 quilômetros ao sul do Mar da Galileia e apenas um pouco a leste do rio Jordão.</w:t>
      </w:r>
    </w:p>
    <w:p>
      <w:pPr/>
      <w:r>
        <w:rPr>
          <w:lang w:val="pt_PT" w:bidi="pt_PT"/>
        </w:rPr>
      </w:r>
      <w:r>
        <w:rPr>
          <w:lang w:val="pt_PT" w:bidi="pt_PT"/>
        </w:rPr>
        <w:t>Parem aqui e, em grupo, olhem para o mapa. Encontrem o mar da Galileia, o rio Jordão e a localização aproximada de Jabes-Gileade. Pause este áudio aqui.</w:t>
      </w:r>
    </w:p>
    <w:p>
      <w:pPr/>
      <w:r>
        <w:rPr>
          <w:lang w:val="pt_PT" w:bidi="pt_PT"/>
        </w:rPr>
      </w:r>
      <w:r>
        <w:rPr>
          <w:lang w:val="pt_PT" w:bidi="pt_PT"/>
        </w:rPr>
        <w:t>O povo de Israel envia 12.000 de seus guerreiros para Jabes-Gileade para matar todas as pessoas nessa cidade, exceto as jovens mulheres que nunca haviam tido relações sexuais com um homem. A cidade de Jabes-Gileade era uma cidade fortificada, o que significa que tinha muralhas altas e fortes por todo o redor para protegê-la dos inimigos. No entanto, a história não diz que o povo de Jabes-Gileade resiste ao ataque. É muito possível que o povo tenha sido pego de surpresa, uma vez que os israelitas tomaram rapidamente essa decisão de realizar essa punição. O narrador não descreve a batalha e como os israelitas matam o povo. Mas a passagem diz que os 12.000 guerreiros capturam 400 jovens mulheres de Jabes-Gileade que nunca tiveram relações sexuais com um homem.</w:t>
      </w:r>
    </w:p>
    <w:p>
      <w:pPr/>
      <w:r>
        <w:rPr>
          <w:lang w:val="pt_PT" w:bidi="pt_PT"/>
        </w:rPr>
      </w:r>
      <w:r>
        <w:rPr>
          <w:lang w:val="pt_PT" w:bidi="pt_PT"/>
        </w:rPr>
        <w:t>A história termina quando nos diz que os guerreiros levam essas jovens mulheres para o acampamento em Siló, onde parece que os israelitas transferiram seu acampamento depois das batalhas. Siló ficava a cerca de 21 quilômetros ao norte de Betel. A passagem nos lembra que Siló está na terra de Canaã. Já sabemos esta informação, então o autor provavelmente diz isso aqui para nos lembrar que depois de todos os eventos no livro de Juízes, Israel ainda vive em uma terra estrangeira.</w:t>
      </w:r>
    </w:p>
    <w:p>
      <w:pPr/>
      <w:r>
        <w:rPr>
          <w:lang w:val="pt_PT" w:bidi="pt_PT"/>
        </w:rPr>
      </w:r>
      <w:r>
        <w:rPr>
          <w:lang w:val="pt_PT" w:bidi="pt_PT"/>
        </w:rPr>
        <w:t>Parem aqui e, em grupo, olhem para o mapa. Encontrem onde Siló está localizada.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21.1–12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600 homens benjamitas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Povo de Jabes-Gileade</w:t>
      </w:r>
    </w:p>
    <w:p>
      <w:pPr>
        <w:pStyle w:val="ListBullet"/>
        <w:spacing w:line="240" w:lineRule="auto"/>
        <w:ind w:left="720"/>
      </w:pPr>
      <w:r>
        <w:rPr>
          <w:lang w:val="pt_PT" w:bidi="pt_PT"/>
        </w:rPr>
      </w:r>
      <w:r>
        <w:rPr>
          <w:lang w:val="pt_PT" w:bidi="pt_PT"/>
        </w:rPr>
        <w:t>12.000 guerreiros israelitas</w:t>
      </w:r>
    </w:p>
    <w:p>
      <w:pPr>
        <w:pStyle w:val="ListBullet"/>
        <w:spacing w:line="240" w:lineRule="auto"/>
        <w:ind w:left="720"/>
      </w:pPr>
      <w:r>
        <w:rPr>
          <w:lang w:val="pt_PT" w:bidi="pt_PT"/>
        </w:rPr>
      </w:r>
      <w:r>
        <w:rPr>
          <w:lang w:val="pt_PT" w:bidi="pt_PT"/>
        </w:rPr>
        <w:t>E 400 jovens mulheres de Jabes-Gileade.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Em uma passagem anterior, os homens de Israel se reuniram em Mispa para fazer guerra contra Benjamim por causa das coisas perversas que as pessoas faziam em Gileade. Encenem como esses homens se reuniram em Mispa e como os homens fizeram um juramento, enquanto estavam irados, de não dar nenhuma de suas filhas em casamento aos homens de Benjamim.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homens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como os israelitas se reúnem em Betel, choram e clamam diante de Deus, e perguntam a Deus por que os benjamitas devem ser removidos das tribos de Israel para morrer.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Perguntem às pessoas que interpretam os 600 homens de Benjamim: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como os israelitas constroem um novo altar em Betel e fazem ofertas queimadas e ofertas de comunhão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como os israelitas perguntam uns aos outros como devem obter esposas para os homens de Benjamim.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encenem como os israelitas perguntam uns aos outros qual das tribos não foi para Mispa, e como os israelitas relatam que Jabes-Gileade não foi para Mispa.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como os israelitas enviam 12.000 dos guerreiros dos israelitas para Jabes-Gileade para matar todas as pessoas nessa cidade, exceto as jovens mulheres que nunca haviam tido relações sexuais com um homem.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12.000 guerreiros: “O que vocês estão sentindo ou pensando?”. As pessoas podem responder coisas como:</w:t>
      </w:r>
    </w:p>
    <w:p>
      <w:pPr>
        <w:pStyle w:val="ListBullet"/>
        <w:spacing w:line="240" w:lineRule="auto"/>
        <w:ind w:left="720"/>
      </w:pPr>
      <w:r>
        <w:rPr>
          <w:lang w:val="pt_PT" w:bidi="pt_PT"/>
        </w:rPr>
      </w:r>
      <w:r>
        <w:rPr>
          <w:lang w:val="pt_PT" w:bidi="pt_PT"/>
        </w:rPr>
        <w:t>Perguntem às pessoas que interpretam o povo de Jabes-Gileade: “O que vocês estão sentindo ou pensando?”. As pessoas podem responder coisas como:</w:t>
      </w:r>
    </w:p>
    <w:p>
      <w:pPr>
        <w:pStyle w:val="ListBullet"/>
        <w:spacing w:line="240" w:lineRule="auto"/>
        <w:ind w:left="720"/>
      </w:pPr>
      <w:r>
        <w:rPr>
          <w:lang w:val="pt_PT" w:bidi="pt_PT"/>
        </w:rPr>
      </w:r>
      <w:r>
        <w:rPr>
          <w:lang w:val="pt_PT" w:bidi="pt_PT"/>
        </w:rPr>
        <w:t>Pause a encenação.</w:t>
      </w:r>
    </w:p>
    <w:p>
      <w:pPr/>
      <w:r>
        <w:rPr>
          <w:lang w:val="pt_PT" w:bidi="pt_PT"/>
        </w:rPr>
      </w:r>
      <w:r>
        <w:rPr>
          <w:lang w:val="pt_PT" w:bidi="pt_PT"/>
        </w:rPr>
        <w:t>Encenem como os 12.000 guerreiros capturam as 400 jovens mulheres de Jabes-Gileade e levam as mulheres para o acampamento em Siló.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as 400 jovens mulheres: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21.1–12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No início dessa passagem, aprendemos que em uma passagem anterior, os homens de </w:t>
      </w:r>
      <w:r>
        <w:rPr>
          <w:b/>
          <w:lang w:val="pt_PT" w:bidi="pt_PT"/>
        </w:rPr>
        <w:t>Israel</w:t>
      </w:r>
      <w:r>
        <w:rPr>
          <w:lang w:val="pt_PT" w:bidi="pt_PT"/>
        </w:rPr>
        <w:t xml:space="preserve">, ou os </w:t>
      </w:r>
      <w:r>
        <w:rPr>
          <w:b/>
          <w:lang w:val="pt_PT" w:bidi="pt_PT"/>
        </w:rPr>
        <w:t>israelitas</w:t>
      </w:r>
      <w:r>
        <w:rPr>
          <w:lang w:val="pt_PT" w:bidi="pt_PT"/>
        </w:rPr>
        <w:t>, fizeram um juramento de que nenhum dos homens daria suas filhas em casamento à tribo de Benjamim. O povo de Israel, ou os israelitas, são os descendentes de Jacó, que mais tarde foi chamado de Israel. Jacó era o neto de Abraão. Usem as mesmas palavras para Israel e israelitas que vocês usaram em passagens anteriores, e lembrem-se de que Israel e os israelitas estão no Glossário Mestre.</w:t>
      </w:r>
    </w:p>
    <w:p>
      <w:pPr/>
      <w:r>
        <w:rPr>
          <w:lang w:val="pt_PT" w:bidi="pt_PT"/>
        </w:rPr>
      </w:r>
      <w:r>
        <w:rPr>
          <w:lang w:val="pt_PT" w:bidi="pt_PT"/>
        </w:rPr>
        <w:t xml:space="preserve">Um </w:t>
      </w:r>
      <w:r>
        <w:rPr>
          <w:b/>
          <w:lang w:val="pt_PT" w:bidi="pt_PT"/>
        </w:rPr>
        <w:t>juramento</w:t>
      </w:r>
      <w:r>
        <w:rPr>
          <w:lang w:val="pt_PT" w:bidi="pt_PT"/>
        </w:rPr>
        <w:t xml:space="preserve"> é uma promessa que usa palavras especiais para tornar essa promessa ainda mais séria. Quando alguém faz um juramento, essa pessoa diz: "Manterei absolutamente minha promessa. Se eu não o fizer, Deus pode me punir”.</w:t>
      </w:r>
    </w:p>
    <w:p>
      <w:pPr/>
      <w:r>
        <w:rPr>
          <w:lang w:val="pt_PT" w:bidi="pt_PT"/>
        </w:rPr>
      </w:r>
      <w:r>
        <w:rPr>
          <w:lang w:val="pt_PT" w:bidi="pt_PT"/>
        </w:rPr>
        <w:t>Parem aqui e discutam em grupo qual palavra ou frase vocês usarão para juramento. Procure a palavra juramento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A passagem inclui duas palavras diferentes para </w:t>
      </w:r>
      <w:r>
        <w:rPr>
          <w:b/>
          <w:lang w:val="pt_PT" w:bidi="pt_PT"/>
        </w:rPr>
        <w:t>Deus</w:t>
      </w:r>
      <w:r>
        <w:rPr>
          <w:lang w:val="pt_PT" w:bidi="pt_PT"/>
        </w:rPr>
        <w:t xml:space="preserve">. Quando o narrador diz como os israelitas agiram em relação a Deus, o narrador usa a palavra geral para Deus. Mas quando o narrador diz o que os israelitas disseram a Deus, o narrador diz que os israelitas usaram o nome pessoal de Deus, </w:t>
      </w:r>
      <w:r>
        <w:rPr>
          <w:b/>
          <w:lang w:val="pt_PT" w:bidi="pt_PT"/>
        </w:rPr>
        <w:t>Yahweh</w:t>
      </w:r>
      <w:r>
        <w:rPr>
          <w:lang w:val="pt_PT" w:bidi="pt_PT"/>
        </w:rPr>
        <w:t>. Certifiquem-se de usar as mesmas palavras para Deus e para Yahweh que vocês usaram em passagens anteriores, e lembrem-se de que Deus e Yahweh estão no Glossário Mestre.</w:t>
      </w:r>
    </w:p>
    <w:p>
      <w:pPr/>
      <w:r>
        <w:rPr>
          <w:lang w:val="pt_PT" w:bidi="pt_PT"/>
        </w:rPr>
      </w:r>
      <w:r>
        <w:rPr>
          <w:lang w:val="pt_PT" w:bidi="pt_PT"/>
        </w:rPr>
        <w:t xml:space="preserve">O povo de Israel diz que a tribo de Benjamim foi </w:t>
      </w:r>
      <w:r>
        <w:rPr>
          <w:b/>
          <w:lang w:val="pt_PT" w:bidi="pt_PT"/>
        </w:rPr>
        <w:t>cortada</w:t>
      </w:r>
      <w:r>
        <w:rPr>
          <w:lang w:val="pt_PT" w:bidi="pt_PT"/>
        </w:rPr>
        <w:t xml:space="preserve"> de Israel. Cortar fora significa usar um objeto afiado para remover algo ou interromper o fornecimento de algo.</w:t>
      </w:r>
    </w:p>
    <w:p>
      <w:pPr/>
      <w:r>
        <w:rPr>
          <w:lang w:val="pt_PT" w:bidi="pt_PT"/>
        </w:rPr>
      </w:r>
      <w:r>
        <w:rPr>
          <w:lang w:val="pt_PT" w:bidi="pt_PT"/>
        </w:rPr>
        <w:t>Parem aqui e discutam em grupo qual palavra ou frase vocês usarão para "cortar". Se vocês já traduziram essa palavra em outro livro da Bíblia, usem a mesma palavra que vocês usaram lá. Pause este áudio aqui.</w:t>
      </w:r>
    </w:p>
    <w:p>
      <w:pPr/>
      <w:r>
        <w:rPr>
          <w:lang w:val="pt_PT" w:bidi="pt_PT"/>
        </w:rPr>
      </w:r>
      <w:r>
        <w:rPr>
          <w:lang w:val="pt_PT" w:bidi="pt_PT"/>
        </w:rPr>
        <w:t xml:space="preserve">Os israelitas fazem </w:t>
      </w:r>
      <w:r>
        <w:rPr>
          <w:b/>
          <w:lang w:val="pt_PT" w:bidi="pt_PT"/>
        </w:rPr>
        <w:t>ofertas queimadas</w:t>
      </w:r>
      <w:r>
        <w:rPr>
          <w:lang w:val="pt_PT" w:bidi="pt_PT"/>
        </w:rPr>
        <w:t xml:space="preserve"> e </w:t>
      </w:r>
      <w:r>
        <w:rPr>
          <w:b/>
          <w:lang w:val="pt_PT" w:bidi="pt_PT"/>
        </w:rPr>
        <w:t>ofertas de paz ou de comunhão</w:t>
      </w:r>
      <w:r>
        <w:rPr>
          <w:lang w:val="pt_PT" w:bidi="pt_PT"/>
        </w:rPr>
        <w:t xml:space="preserve"> a Yahweh em um </w:t>
      </w:r>
      <w:r>
        <w:rPr>
          <w:b/>
          <w:lang w:val="pt_PT" w:bidi="pt_PT"/>
        </w:rPr>
        <w:t>altar</w:t>
      </w:r>
      <w:r>
        <w:rPr>
          <w:lang w:val="pt_PT" w:bidi="pt_PT"/>
        </w:rPr>
        <w:t xml:space="preserve"> depois que pedem a Yahweh que ajude a corrigir esse problema. Uma oferta é um presente ou sacrifício que as pessoas oferecem em um ritual a Deus. As pessoas podem fazer ofertas por muitas razões, incluindo para dar graças, para serem purificadas ou para pedir perdão pelo pecado. Um altar é onde as pessoas fazem esses sacrifícios. Um altar é como uma mesa ou uma plataforma que as pessoas fazem de terra ou pedras grandes. Usem as mesmas palavras ou frases para oferta queimada, oferta de paz ou de comunhão, e altar que vocês usaram em passagens anteriores. Para mais informações sobre oferta queimada, oferta de paz ou de comunhão, e altar, consultem o Glossário Mestre.</w:t>
      </w:r>
    </w:p>
    <w:p>
      <w:pPr/>
      <w:r>
        <w:rPr>
          <w:lang w:val="pt_PT" w:bidi="pt_PT"/>
        </w:rPr>
      </w:r>
      <w:r>
        <w:rPr>
          <w:lang w:val="pt_PT" w:bidi="pt_PT"/>
        </w:rPr>
        <w:t xml:space="preserve">A </w:t>
      </w:r>
      <w:r>
        <w:rPr>
          <w:b/>
          <w:lang w:val="pt_PT" w:bidi="pt_PT"/>
        </w:rPr>
        <w:t>congregação de Israel</w:t>
      </w:r>
      <w:r>
        <w:rPr>
          <w:lang w:val="pt_PT" w:bidi="pt_PT"/>
        </w:rPr>
        <w:t xml:space="preserve"> enviou 12.000 homens para Jabes-Gileade. "Congregação de Israel" significa povo de Israel.</w:t>
      </w:r>
    </w:p>
    <w:p>
      <w:pPr/>
      <w:r>
        <w:rPr>
          <w:lang w:val="pt_PT" w:bidi="pt_PT"/>
        </w:rPr>
      </w:r>
      <w:r>
        <w:rPr>
          <w:lang w:val="pt_PT" w:bidi="pt_PT"/>
        </w:rPr>
        <w:t>Parem aqui e discutam em grupo como vocês traduzirão "congregação de Israel". Se vocês traduziram congregação de Israel em outro livro da Bíblia, usem a mesma palavra ou frase que vocês usaram lá. Pause este áudio aqui.</w:t>
      </w:r>
    </w:p>
    <w:p>
      <w:pPr/>
      <w:r>
        <w:rPr>
          <w:lang w:val="pt_PT" w:bidi="pt_PT"/>
        </w:rPr>
      </w:r>
      <w:r>
        <w:rPr>
          <w:lang w:val="pt_PT" w:bidi="pt_PT"/>
        </w:rPr>
        <w:t xml:space="preserve">A congregação de Israel instruiu os 12.000 homens a </w:t>
      </w:r>
      <w:r>
        <w:rPr>
          <w:b/>
          <w:lang w:val="pt_PT" w:bidi="pt_PT"/>
        </w:rPr>
        <w:t>colocar à espada</w:t>
      </w:r>
      <w:r>
        <w:rPr>
          <w:lang w:val="pt_PT" w:bidi="pt_PT"/>
        </w:rPr>
        <w:t xml:space="preserve"> o povo de Jabes-Gileade. "Colocar à espada" significa matar as pessoas com espadas. Usem a mesma palavra ou frase para colocar à espada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Juízes 21:13–25</w:t>
      </w:r>
      <w:r>
        <w:rPr>
          <w:lang w:val="pt_PT" w:bidi="pt_PT"/>
        </w:rPr>
      </w:r>
    </w:p>
    <w:p>
      <w:pPr>
        <w:pStyle w:val="Heading3"/>
      </w:pPr>
      <w:r>
        <w:rPr>
          <w:lang w:val="pt_PT" w:bidi="pt_PT"/>
        </w:rPr>
        <w:t>Ouvir e Sentir</w:t>
      </w:r>
    </w:p>
    <w:p>
      <w:pPr/>
      <w:r>
        <w:rPr>
          <w:lang w:val="pt_PT" w:bidi="pt_PT"/>
        </w:rPr>
      </w:r>
      <w:r>
        <w:rPr>
          <w:lang w:val="pt_PT" w:bidi="pt_PT"/>
        </w:rPr>
        <w:t>Nesta etapa, ouçam Juízes 21.13–25 e guardem em seus corações.</w:t>
      </w:r>
    </w:p>
    <w:p>
      <w:pPr/>
      <w:r>
        <w:rPr>
          <w:lang w:val="pt_PT" w:bidi="pt_PT"/>
        </w:rPr>
      </w:r>
      <w:r>
        <w:rPr>
          <w:lang w:val="pt_PT" w:bidi="pt_PT"/>
        </w:rPr>
        <w:t>Ouçam uma versão em áudio de Juízes 21.13–25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Juízes 21.13–25 na tradução mais fácil de entender.</w:t>
      </w:r>
    </w:p>
    <w:p>
      <w:pPr/>
      <w:r>
        <w:rPr>
          <w:lang w:val="pt_PT" w:bidi="pt_PT"/>
        </w:rPr>
      </w:r>
      <w:r>
        <w:rPr>
          <w:lang w:val="pt_PT" w:bidi="pt_PT"/>
        </w:rPr>
        <w:t>Na história anterior, o povo de Israel fez um plano para obter esposas para os 600 homens de Benjamim que não haviam sido mortos na batalha. Os israelitas enviaram homens para Jabes-Gileade para matar o povo nessa cidade porque o povo não havia se juntado ao restante dos israelitas na guerra contra Benjamim. Mas os israelitas mantiveram 400 jovens mulheres de Jabes-Gileade vivas. Os israelitas trouxeram essas mulheres de volta para o acampamento em Siló.</w:t>
      </w:r>
    </w:p>
    <w:p>
      <w:pPr/>
      <w:r>
        <w:rPr>
          <w:lang w:val="pt_PT" w:bidi="pt_PT"/>
        </w:rPr>
      </w:r>
      <w:r>
        <w:rPr>
          <w:lang w:val="pt_PT" w:bidi="pt_PT"/>
        </w:rPr>
        <w:t>Nessa história, os israelitas agora enviam uma mensagem de paz aos 600 homens benjamitas que ainda se escondem na rocha de Rimom no deserto. A assembleia de Israel, ou todo o povo de Israel, dá as 400 jovens mulheres de Jabes-Gileade aos 600 homens benjamitas como esposas. Os homens benjamitas então retornam a suas casas com essas mulheres como esposas.</w:t>
      </w:r>
    </w:p>
    <w:p>
      <w:pPr/>
      <w:r>
        <w:rPr>
          <w:lang w:val="pt_PT" w:bidi="pt_PT"/>
        </w:rPr>
      </w:r>
      <w:r>
        <w:rPr>
          <w:lang w:val="pt_PT" w:bidi="pt_PT"/>
        </w:rPr>
        <w:t>Parem aqui e, em grupo, olhem para um mapa de Canaã que mostra a localização da rocha de Rimom em relação à região de Benjamim. Pause este áudio aqui.</w:t>
      </w:r>
    </w:p>
    <w:p>
      <w:pPr/>
      <w:r>
        <w:rPr>
          <w:lang w:val="pt_PT" w:bidi="pt_PT"/>
        </w:rPr>
      </w:r>
      <w:r>
        <w:rPr>
          <w:lang w:val="pt_PT" w:bidi="pt_PT"/>
        </w:rPr>
        <w:t>No entanto, ainda não há esposas suficientes para todos os benjamitas, porque as 400 jovens mulheres não eram esposas suficientes para 600 homens. Mais uma vez, o povo de Israel teve compaixão de Benjamim porque Yahweh havia criado uma lacuna nas tribos de Israel, eliminando uma delas.</w:t>
      </w:r>
    </w:p>
    <w:p>
      <w:pPr/>
      <w:r>
        <w:rPr>
          <w:lang w:val="pt_PT" w:bidi="pt_PT"/>
        </w:rPr>
      </w:r>
      <w:r>
        <w:rPr>
          <w:lang w:val="pt_PT" w:bidi="pt_PT"/>
        </w:rPr>
        <w:t>Encontrar esposas para cada um dos benjamitas parece importante para os israelitas, não apenas para que os benjamitas sobrevivam como uma tribo, mas também como uma maneira de criar um acordo de paz. Nessa parte do mundo, nos tempos da Bíblia, as pessoas muitas vezes davam e recebiam mulheres como esposas como uma maneira de formar acordos de paz entre grupos de pessoas ou reinos.</w:t>
      </w:r>
    </w:p>
    <w:p>
      <w:pPr/>
      <w:r>
        <w:rPr>
          <w:lang w:val="pt_PT" w:bidi="pt_PT"/>
        </w:rPr>
      </w:r>
      <w:r>
        <w:rPr>
          <w:lang w:val="pt_PT" w:bidi="pt_PT"/>
        </w:rPr>
        <w:t>Parem aqui e discutam esta pergunta em grupo: em sua cultura, se dois grupos de pessoas têm uma briga ou desacordo, e um grupo quer fazer a paz com o outro grupo, quais são as tradições ou rituais que o grupo pode seguir para trazer paz? Por exemplo, há uma ordem específica de coisas que o grupo deve fazer ou dizer, ou há certos presentes ou ofertas que o grupo deve fazer ao outro grupo? Pause este áudio aqui.</w:t>
      </w:r>
    </w:p>
    <w:p>
      <w:pPr/>
      <w:r>
        <w:rPr>
          <w:lang w:val="pt_PT" w:bidi="pt_PT"/>
        </w:rPr>
      </w:r>
      <w:r>
        <w:rPr>
          <w:lang w:val="pt_PT" w:bidi="pt_PT"/>
        </w:rPr>
        <w:t>Os anciãos de Israel, ou os membros mais antigos e responsáveis da assembleia, agora começam a perguntar uns aos outros o que devem fazer para obter mais esposas para os homens de Benjamim. Parece que os anciãos ficaram sem ideias sobre como corrigir esse problema. Os anciãos dizem novamente o quão importante é para os homens da tribo de Benjamim terem filhos que herdarão a terra que foi dada a Benjamim. Mas os anciãos também lembram uns aos outros novamente do juramento que os homens de Israel fizeram em Mispa de não dar suas filhas a Benjamim como esposas. Os anciãos falam de uma maneira que parece mostrar que eles se sentem ansiosos e incertos sobre o que fazer.</w:t>
      </w:r>
    </w:p>
    <w:p>
      <w:pPr/>
      <w:r>
        <w:rPr>
          <w:lang w:val="pt_PT" w:bidi="pt_PT"/>
        </w:rPr>
      </w:r>
      <w:r>
        <w:rPr>
          <w:lang w:val="pt_PT" w:bidi="pt_PT"/>
        </w:rPr>
        <w:t>De repente, os anciãos têm uma ideia. Os anciãos lembram uns aos outros que as pessoas fazem uma festa a cada ano em Siló onde as filhas, ou jovens mulheres solteiras, saem para dançar à noite. Os anciãos falam com os homens de Benjamim e dão instruções aos homens. Os anciãos dizem aos homens de Benjamim para se esconderem nas vinhas, ou videiras, em Siló na noite da festa, ou festival. Os anciãos dizem aos homens benjamitas que, quando as moças de Siló saírem para dançar, os homens benjamitas devem raptar, ou levar consigo, algumas das moças. Os anciãos dizem que os homens benjamitas devem levar as mulheres jovens de volta para as casas dos homens benjamitas para se tornarem as esposas dos homens benjamitas.</w:t>
      </w:r>
    </w:p>
    <w:p>
      <w:pPr/>
      <w:r>
        <w:rPr>
          <w:lang w:val="pt_PT" w:bidi="pt_PT"/>
        </w:rPr>
      </w:r>
      <w:r>
        <w:rPr>
          <w:lang w:val="pt_PT" w:bidi="pt_PT"/>
        </w:rPr>
        <w:t>Não está claro exatamente o que era esse festival. Pode ter sido uma das festas anuais que a lei de Moisés instituiu. No entanto, no livro de Juízes, os israelitas parecem ter negligenciado essas festas e leis por muito tempo ou até mesmo mudaram as festas para se assemelharem às práticas dos cananeus. A descrição nessa história de como as jovens mulheres dançam também parece diferente das festas originais que Yahweh ordenou. Essa dança pode até mesmo vir da adoração dos ídolos cananeus. Mas a história não nos dá essa informação.</w:t>
      </w:r>
    </w:p>
    <w:p>
      <w:pPr/>
      <w:r>
        <w:rPr>
          <w:lang w:val="pt_PT" w:bidi="pt_PT"/>
        </w:rPr>
      </w:r>
      <w:r>
        <w:rPr>
          <w:lang w:val="pt_PT" w:bidi="pt_PT"/>
        </w:rPr>
        <w:t>Esse festival, ou festa, acontecerá em Siló. Siló ficava ao norte de Betel, mas a leste da estrada que ia da cidade de Betel para a cidade de Siquém, e ao sul da cidade de Leboná. Vocês se lembrarão, pela última passagem, que Siló ficava a cerca de 21 quilômetros ao norte de Betel.</w:t>
      </w:r>
    </w:p>
    <w:p>
      <w:pPr/>
      <w:r>
        <w:rPr>
          <w:lang w:val="pt_PT" w:bidi="pt_PT"/>
        </w:rPr>
      </w:r>
      <w:r>
        <w:rPr>
          <w:lang w:val="pt_PT" w:bidi="pt_PT"/>
        </w:rPr>
        <w:t>Parem aqui e, em grupo, olhem para um mapa de Canaã que mostra a localização de Siló. Pause este áudio aqui.</w:t>
      </w:r>
    </w:p>
    <w:p>
      <w:pPr/>
      <w:r>
        <w:rPr>
          <w:lang w:val="pt_PT" w:bidi="pt_PT"/>
        </w:rPr>
      </w:r>
      <w:r>
        <w:rPr>
          <w:lang w:val="pt_PT" w:bidi="pt_PT"/>
        </w:rPr>
        <w:t>Os anciãos sabem que os pais e irmãos reclamarão que os benjamitas roubaram suas jovens mulheres. Os anciãos explicam aos benjamitas o que os benjamitas dirão aos pais e irmãos quando os pais e irmãos reclamarem. Os anciãos dizem que os benjamitas lembrarão aos pais e irmãos que os pais e irmãos não deram as jovens mulheres aos benjamitas, então os pais e irmãos não são culpados de quebrar seu voto. Os anciãos também pedirão aos pais e irmãos que mostrem compaixão pelos homens de Benjamim e não tentem punir os homens de Benjamim, porque os benjamitas não atacaram os israelitas na batalha, então não há necessidade de começar uma guerra. Os anciãos pedirão aos pais e irmãos que aceitem o que aconteceu e não façam mais nada sobre a situação, porque os pais e irmãos devem colocar as necessidades da tribo e da nação à frente das necessidades de seus próprios interesses pessoais e familiares.</w:t>
      </w:r>
    </w:p>
    <w:p>
      <w:pPr/>
      <w:r>
        <w:rPr>
          <w:lang w:val="pt_PT" w:bidi="pt_PT"/>
        </w:rPr>
      </w:r>
      <w:r>
        <w:rPr>
          <w:lang w:val="pt_PT" w:bidi="pt_PT"/>
        </w:rPr>
        <w:t>Parem aqui e discutam esta pergunta em grupo: contem uma história sobre uma vez em que houve uma luta entre dois grupos de pessoas que já durava algum tempo, mas então um grupo decidiu não se vingar ou lutar mais para que pudesse haver paz. Pause este áudio aqui.</w:t>
      </w:r>
    </w:p>
    <w:p>
      <w:pPr/>
      <w:r>
        <w:rPr>
          <w:lang w:val="pt_PT" w:bidi="pt_PT"/>
        </w:rPr>
      </w:r>
      <w:r>
        <w:rPr>
          <w:lang w:val="pt_PT" w:bidi="pt_PT"/>
        </w:rPr>
        <w:t>A passagem diz que os homens de Benjamim fizeram exatamente o que os anciãos de Israel disseram a eles para fazer. Cada homem que precisava de uma esposa roubou uma das jovens mulheres durante a noite da festa e a levou para casa para ser sua esposa. E os homens benjamitas reconstruíram as cidades em sua terra que haviam sido destruídas durante as batalhas nas passagens anteriores.</w:t>
      </w:r>
    </w:p>
    <w:p>
      <w:pPr/>
      <w:r>
        <w:rPr>
          <w:lang w:val="pt_PT" w:bidi="pt_PT"/>
        </w:rPr>
      </w:r>
      <w:r>
        <w:rPr>
          <w:lang w:val="pt_PT" w:bidi="pt_PT"/>
        </w:rPr>
        <w:t>Essa passagem termina dizendo que naqueles dias, ou durante esse tempo na história de Israel, cada pessoa fazia o que era certo aos seus próprios olhos. A frase "aos seus próprios olhos" significa o que quer que essa pessoa tenha decidido que achava ser certo. Isso significa que, em vez de todos seguirem as mesmas regras e leis de vida que Yahweh dera aos israelitas por meio de Moisés para obedecer, cada pessoa criou suas próprias regras. Talvez o escritor tenha colocado isso aqui no final do livro de Juízes para nos ajudar a entender a história sobre Benjamim, ou talvez para nos ajudar a entender todo o livro de Juízes. Vocês se lembrarão de que no início do livro de Juízes, os israelitas falharam em expulsar todos os cananeus da terra como Yahweh havia dito a eles para fazer, e o povo de Israel começou a adorar os ídolos dos cananeus e seguir suas maneiras de viver. Então pode ser que o escritor esteja nos lembrando que as coisas ruins que aconteceram em cada uma das histórias no livro de Juízes aconteceram porque o povo de Israel não tem seguido Yahweh nem obedecido às regras que Yahweh deu aos israelitas para mostrar a eles a maneira correta de viver.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Juízes 21.13–25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Os israelitas enviam uma mensagem de paz aos benjamitas que se escondem na rocha de Rimom.</w:t>
      </w:r>
    </w:p>
    <w:p>
      <w:pPr/>
      <w:r>
        <w:rPr>
          <w:lang w:val="pt_PT" w:bidi="pt_PT"/>
        </w:rPr>
      </w:r>
      <w:r>
        <w:rPr>
          <w:b/>
          <w:lang w:val="pt_PT" w:bidi="pt_PT"/>
        </w:rPr>
        <w:t>Na segunda cena:</w:t>
      </w:r>
      <w:r>
        <w:rPr>
          <w:lang w:val="pt_PT" w:bidi="pt_PT"/>
        </w:rPr>
        <w:t xml:space="preserve"> Os israelitas dão as 400 mulheres de Jabes-Gileade aos 600 homens benjamitas como esposas. Então os benjamitas retornam para as suas próprias casas. No entanto, não há esposas suficientes para todos os homens.</w:t>
      </w:r>
    </w:p>
    <w:p>
      <w:pPr/>
      <w:r>
        <w:rPr>
          <w:lang w:val="pt_PT" w:bidi="pt_PT"/>
        </w:rPr>
      </w:r>
      <w:r>
        <w:rPr>
          <w:b/>
          <w:lang w:val="pt_PT" w:bidi="pt_PT"/>
        </w:rPr>
        <w:t>Na terceira cena:</w:t>
      </w:r>
      <w:r>
        <w:rPr>
          <w:lang w:val="pt_PT" w:bidi="pt_PT"/>
        </w:rPr>
        <w:t xml:space="preserve"> Os israelitas novamente mostram sua dor por Benjamim. Os israelitas culpam Deus e dizem que Deus cortou Benjamim das outras tribos de Israel.</w:t>
      </w:r>
    </w:p>
    <w:p>
      <w:pPr/>
      <w:r>
        <w:rPr>
          <w:lang w:val="pt_PT" w:bidi="pt_PT"/>
        </w:rPr>
      </w:r>
      <w:r>
        <w:rPr>
          <w:b/>
          <w:lang w:val="pt_PT" w:bidi="pt_PT"/>
        </w:rPr>
        <w:t>Na quarta cena:</w:t>
      </w:r>
      <w:r>
        <w:rPr>
          <w:lang w:val="pt_PT" w:bidi="pt_PT"/>
        </w:rPr>
        <w:t xml:space="preserve"> Os anciãos de Israel perguntam uns aos outros como os anciãos devem obter esposas para os homens de Benjamim. Os anciãos dizem o quão importante isso é para que a tribo de Benjamim sobreviva e herde a terra. Então, enquanto os anciãos conversam, os anciãos de repente pensam em uma solução para o problema.</w:t>
      </w:r>
    </w:p>
    <w:p>
      <w:pPr/>
      <w:r>
        <w:rPr>
          <w:lang w:val="pt_PT" w:bidi="pt_PT"/>
        </w:rPr>
      </w:r>
      <w:r>
        <w:rPr>
          <w:b/>
          <w:lang w:val="pt_PT" w:bidi="pt_PT"/>
        </w:rPr>
        <w:t>Na quinta cena:</w:t>
      </w:r>
      <w:r>
        <w:rPr>
          <w:lang w:val="pt_PT" w:bidi="pt_PT"/>
        </w:rPr>
        <w:t xml:space="preserve"> Os anciãos de Israel se encontram com os benjamitas e dizem aos homens benjamitas como realizar o plano dos anciãos. Os anciãos dizem aos homens benjamitas para se esconderem nas vinhas de Siló durante o festival e raptarem algumas das jovens que dançam para serem as esposas dos homens. Os anciãos também explicam aos homens benjamitas o que os anciãos dirão aos pais e irmãos das jovens quando os pais e irmãos reclamarem sobre como os benjamitas roubaram as mulheres.</w:t>
      </w:r>
    </w:p>
    <w:p>
      <w:pPr/>
      <w:r>
        <w:rPr>
          <w:lang w:val="pt_PT" w:bidi="pt_PT"/>
        </w:rPr>
      </w:r>
      <w:r>
        <w:rPr>
          <w:b/>
          <w:lang w:val="pt_PT" w:bidi="pt_PT"/>
        </w:rPr>
        <w:t>Na sexta cena:</w:t>
      </w:r>
      <w:r>
        <w:rPr>
          <w:lang w:val="pt_PT" w:bidi="pt_PT"/>
        </w:rPr>
        <w:t xml:space="preserve"> Os homens benjamitas fazem o que os anciãos disseram aos homens para fazer. Os homens levam as jovens para serem suas esposas e retornam à sua própria terra para reconstruir suas cidades.</w:t>
      </w:r>
    </w:p>
    <w:p>
      <w:pPr/>
      <w:r>
        <w:rPr>
          <w:lang w:val="pt_PT" w:bidi="pt_PT"/>
        </w:rPr>
      </w:r>
      <w:r>
        <w:rPr>
          <w:b/>
          <w:lang w:val="pt_PT" w:bidi="pt_PT"/>
        </w:rPr>
        <w:t>Na sétima cena:</w:t>
      </w:r>
      <w:r>
        <w:rPr>
          <w:lang w:val="pt_PT" w:bidi="pt_PT"/>
        </w:rPr>
        <w:t xml:space="preserve"> O escritor termina a passagem e todo o livro de Juízes quando diz que naqueles dias não havia rei em Israel e todos faziam o que era certo aos seus próprios olhos.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assembleia, ou povo, de Israel</w:t>
      </w:r>
    </w:p>
    <w:p>
      <w:pPr>
        <w:pStyle w:val="ListBullet"/>
        <w:spacing w:line="240" w:lineRule="auto"/>
        <w:ind w:left="720"/>
      </w:pPr>
      <w:r>
        <w:rPr>
          <w:lang w:val="pt_PT" w:bidi="pt_PT"/>
        </w:rPr>
      </w:r>
      <w:r>
        <w:rPr>
          <w:lang w:val="pt_PT" w:bidi="pt_PT"/>
        </w:rPr>
        <w:t>600 homens benjamitas</w:t>
      </w:r>
    </w:p>
    <w:p>
      <w:pPr>
        <w:pStyle w:val="ListBullet"/>
        <w:spacing w:line="240" w:lineRule="auto"/>
        <w:ind w:left="720"/>
      </w:pPr>
      <w:r>
        <w:rPr>
          <w:lang w:val="pt_PT" w:bidi="pt_PT"/>
        </w:rPr>
      </w:r>
      <w:r>
        <w:rPr>
          <w:lang w:val="pt_PT" w:bidi="pt_PT"/>
        </w:rPr>
        <w:t>400 jovens mulheres de Jabes-Gileade</w:t>
      </w:r>
    </w:p>
    <w:p>
      <w:pPr>
        <w:pStyle w:val="ListBullet"/>
        <w:spacing w:line="240" w:lineRule="auto"/>
        <w:ind w:left="720"/>
      </w:pPr>
      <w:r>
        <w:rPr>
          <w:lang w:val="pt_PT" w:bidi="pt_PT"/>
        </w:rPr>
      </w:r>
      <w:r>
        <w:rPr>
          <w:lang w:val="pt_PT" w:bidi="pt_PT"/>
        </w:rPr>
        <w:t>Anciãos de Israel</w:t>
      </w:r>
    </w:p>
    <w:p>
      <w:pPr>
        <w:pStyle w:val="ListBullet"/>
        <w:spacing w:line="240" w:lineRule="auto"/>
        <w:ind w:left="720"/>
      </w:pPr>
      <w:r>
        <w:rPr>
          <w:lang w:val="pt_PT" w:bidi="pt_PT"/>
        </w:rPr>
      </w:r>
      <w:r>
        <w:rPr>
          <w:lang w:val="pt_PT" w:bidi="pt_PT"/>
        </w:rPr>
        <w:t>Jovens mulheres em Siló.</w:t>
      </w:r>
    </w:p>
    <w:p>
      <w:pPr>
        <w:pStyle w:val="ListBullet"/>
        <w:spacing w:line="240" w:lineRule="auto"/>
        <w:ind w:left="720"/>
      </w:pPr>
      <w:r>
        <w:rPr>
          <w:lang w:val="pt_PT" w:bidi="pt_PT"/>
        </w:rPr>
      </w:r>
      <w:r>
        <w:rPr>
          <w:lang w:val="pt_PT" w:bidi="pt_PT"/>
        </w:rPr>
        <w:t>Pais e irmãos das jovens mulheres em Siló</w:t>
      </w:r>
    </w:p>
    <w:p>
      <w:pPr>
        <w:pStyle w:val="ListBullet"/>
        <w:spacing w:line="240" w:lineRule="auto"/>
        <w:ind w:left="720"/>
      </w:pPr>
      <w:r>
        <w:rPr>
          <w:lang w:val="pt_PT" w:bidi="pt_PT"/>
        </w:rPr>
      </w:r>
      <w:r>
        <w:rPr>
          <w:lang w:val="pt_PT" w:bidi="pt_PT"/>
        </w:rPr>
        <w:t>E o escritor da passagem.</w:t>
      </w:r>
    </w:p>
    <w:p>
      <w:pPr/>
      <w:r>
        <w:rPr>
          <w:lang w:val="pt_PT" w:bidi="pt_PT"/>
        </w:rPr>
      </w:r>
      <w:r>
        <w:rPr>
          <w:lang w:val="pt_PT" w:bidi="pt_PT"/>
        </w:rPr>
        <w:t>Em grupo, prestem atenção às partes do cenário da passagem:</w:t>
      </w:r>
    </w:p>
    <w:p>
      <w:pPr/>
      <w:r>
        <w:rPr>
          <w:lang w:val="pt_PT" w:bidi="pt_PT"/>
        </w:rPr>
      </w:r>
      <w:r>
        <w:rPr>
          <w:lang w:val="pt_PT" w:bidi="pt_PT"/>
        </w:rPr>
        <w:t>A história começa quando os israelitas enviam uma mensagem de paz aos homens benjamitas e dão aos homens 400 mulheres de Jabes-Gileade como esposas. Dar e receber esposas era uma maneira de estabelecer a paz e fortalecer os relacionamentos entre grupos de pessoas e comunidades nos tempos bíblicos. Yahweh havia dito ao povo de Israel para nunca se casar ou formar relacionamentos de paz com os cananeus. Mas anteriormente no livro de Juízes, os israelitas desobedeceram a Yahweh quando se casaram com as cananitas. Então é interessante que os israelitas não se preocuparam com as consequências quando se casaram com as cananitas, mas se preocupam agora com as consequências se os israelitas quebrarem esse juramento.</w:t>
      </w:r>
    </w:p>
    <w:p>
      <w:pPr/>
      <w:r>
        <w:rPr>
          <w:lang w:val="pt_PT" w:bidi="pt_PT"/>
        </w:rPr>
      </w:r>
      <w:r>
        <w:rPr>
          <w:lang w:val="pt_PT" w:bidi="pt_PT"/>
        </w:rPr>
        <w:t>Parem aqui e discutam esta pergunta em grupo: contem uma história sobre uma vez em que um dos pais deu instruções a seu filho ou filha sobre como fazer uma tarefa. Contem como a criança foi muito cuidadosa ao seguir certas partes das instruções, mas a criança ignorou outras partes das instruções. Quão bem a criança fez a tarefa? O pai estava satisfeito? Por que ou por que não? Pause este áudio aqui.</w:t>
      </w:r>
    </w:p>
    <w:p>
      <w:pPr/>
      <w:r>
        <w:rPr>
          <w:lang w:val="pt_PT" w:bidi="pt_PT"/>
        </w:rPr>
      </w:r>
      <w:r>
        <w:rPr>
          <w:lang w:val="pt_PT" w:bidi="pt_PT"/>
        </w:rPr>
        <w:t>Quando os israelitas percebem que ainda não há esposas suficientes para os homens benjamitas, o narrador diz novamente que o povo sentiu pena ou teve compaixão por Benjamim. Na língua original, o narrador usa uma palavra que significa que Yahweh fez uma lacuna nas tribos de Israel, ou fez um corte entre as tribos. Essa é uma linguagem especial que compara Israel às muralhas seguras de uma cidade e compara a tribo de Benjamim a uma lacuna nessa muralha. Como os israelitas destruíram quase completamente os benjamitas, Israel agora é mais vulnerável contra seus inimigos, uma vez que não há pessoas suficientes para defender a terra de Benjamim. A palavra na língua original também é uma linguagem especial para mostrar como a tribo de Benjamim foi cortada do restante de Israel, como alguém poderia cortar uma parte do corpo do restante de um corpo.</w:t>
      </w:r>
    </w:p>
    <w:p>
      <w:pPr/>
      <w:r>
        <w:rPr>
          <w:lang w:val="pt_PT" w:bidi="pt_PT"/>
        </w:rPr>
      </w:r>
      <w:r>
        <w:rPr>
          <w:lang w:val="pt_PT" w:bidi="pt_PT"/>
        </w:rPr>
        <w:t>Parem aqui e, em grupo, olhem para uma imagem de uma brecha, ou lacuna, em uma muralha da cidade. Pause este áudio aqui.</w:t>
      </w:r>
    </w:p>
    <w:p>
      <w:pPr/>
      <w:r>
        <w:rPr>
          <w:lang w:val="pt_PT" w:bidi="pt_PT"/>
        </w:rPr>
      </w:r>
      <w:r>
        <w:rPr>
          <w:lang w:val="pt_PT" w:bidi="pt_PT"/>
        </w:rPr>
        <w:t>Parem aqui e discutam esta pergunta em grupo: em sua cultura, como vocês falam sobre pessoas que vocês cortaram ou expulsaram de sua comunidade ou família? Quais são alguns motivos pelos quais vocês cortariam relações com alguém? Pause este áudio aqui.</w:t>
      </w:r>
    </w:p>
    <w:p>
      <w:pPr/>
      <w:r>
        <w:rPr>
          <w:lang w:val="pt_PT" w:bidi="pt_PT"/>
        </w:rPr>
      </w:r>
      <w:r>
        <w:rPr>
          <w:lang w:val="pt_PT" w:bidi="pt_PT"/>
        </w:rPr>
        <w:t>Não está claro se o narrador diz que Yahweh pretendia que os israelitas matassem tantos benjamitas quanto os israelitas fizeram, ou se o narrador diz apenas que os israelitas pensam que Yahweh é o culpado. Em uma história anterior, Yahweh disse aos israelitas para irem em frente e atacarem os benjamitas quando os israelitas já estavam em guerra e perguntaram a Yahweh se deveriam atacar novamente. Mas em nenhum lugar dessa história o narrador disse que Yahweh ordenou aos israelitas que matassem toda a tribo de Benjamim. Parece que os israelitas tomaram essa decisão em ira e não perguntaram a Deus primeiro.</w:t>
      </w:r>
    </w:p>
    <w:p>
      <w:pPr/>
      <w:r>
        <w:rPr>
          <w:lang w:val="pt_PT" w:bidi="pt_PT"/>
        </w:rPr>
      </w:r>
      <w:r>
        <w:rPr>
          <w:lang w:val="pt_PT" w:bidi="pt_PT"/>
        </w:rPr>
        <w:t>Embora não saibamos se Yahweh queria que Israel matasse tantos benjamitas, é importante observar que nessas histórias, não são apenas os benjamitas que desobedecem a Yahweh. Todos os israelitas desobedecem a Yahweh de maneiras diferentes, e todos os israelitas experimentam as consequências dessa desobediência.</w:t>
      </w:r>
    </w:p>
    <w:p>
      <w:pPr/>
      <w:r>
        <w:rPr>
          <w:lang w:val="pt_PT" w:bidi="pt_PT"/>
        </w:rPr>
      </w:r>
      <w:r>
        <w:rPr>
          <w:lang w:val="pt_PT" w:bidi="pt_PT"/>
        </w:rPr>
        <w:t>Parem aqui e discutam esta pergunta em grupo: contem uma história sobre uma vez em que uma ferramenta ou peça de equipamento quebrou ou se despedaçou. O que fez esse item quebrar ou se despedaçar? Foi apenas uma situação, ou a ação de uma pessoa, que fez isso quebrar? Ou múltiplas ações ao longo do tempo fizeram o item se desgastar? Pause este áudio aqui.</w:t>
      </w:r>
    </w:p>
    <w:p>
      <w:pPr/>
      <w:r>
        <w:rPr>
          <w:lang w:val="pt_PT" w:bidi="pt_PT"/>
        </w:rPr>
      </w:r>
      <w:r>
        <w:rPr>
          <w:lang w:val="pt_PT" w:bidi="pt_PT"/>
        </w:rPr>
        <w:t>Os anciãos contam uns aos outros o problema novamente. Os benjamitas precisam de mais esposas, mas os homens de Israel fizeram um juramento, então os homens não podem dar suas filhas aos benjamitas. O que os anciãos podem fazer? O narrador usa uma palavra na língua original que mostra que os anciãos de repente têm uma ideia criativa para resolver o problema.</w:t>
      </w:r>
    </w:p>
    <w:p>
      <w:pPr/>
      <w:r>
        <w:rPr>
          <w:lang w:val="pt_PT" w:bidi="pt_PT"/>
        </w:rPr>
      </w:r>
      <w:r>
        <w:rPr>
          <w:lang w:val="pt_PT" w:bidi="pt_PT"/>
        </w:rPr>
        <w:t>Parem aqui e discutam quais palavras ou frases vocês usam para descrever quando alguém de repente pensa em uma boa ideia. Pause este áudio aqui.</w:t>
      </w:r>
    </w:p>
    <w:p>
      <w:pPr/>
      <w:r>
        <w:rPr>
          <w:lang w:val="pt_PT" w:bidi="pt_PT"/>
        </w:rPr>
      </w:r>
      <w:r>
        <w:rPr>
          <w:lang w:val="pt_PT" w:bidi="pt_PT"/>
        </w:rPr>
        <w:t>Os anciãos decidem que os homens benjamitas devem roubar jovens mulheres durante a noite de um festival em Siló. Na língua original, os anciãos usam uma palavra que raramente ouvimos na Bíblia. A palavra significa que cada um dos homens de Benjamim deve "pegar" uma jovem mulher. Os líderes querem dizer que as mulheres não irão por vontade própria. Os homens devem raptar ou sequestrar as mulheres. É interessante observar que a batalha com Benjamim começou sobre uma situação em que uma mulher foi abusada, e agora a solução mais uma vez abusará das mulheres quando os homens forçarem as mulheres a se tornarem suas esposas.</w:t>
      </w:r>
    </w:p>
    <w:p>
      <w:pPr/>
      <w:r>
        <w:rPr>
          <w:lang w:val="pt_PT" w:bidi="pt_PT"/>
        </w:rPr>
      </w:r>
      <w:r>
        <w:rPr>
          <w:lang w:val="pt_PT" w:bidi="pt_PT"/>
        </w:rPr>
        <w:t>Agora o narrador diz que os benjamitas retornaram para casa e reconstruíram suas cidades. O narrador também diz que o restante dos israelitas deixou Siló, e todos voltaram para a terra de sua própria tribo e família. Aqui, o escritor enfatiza que tudo voltou à maneira como era antes. Os israelitas mataram muitas pessoas e fizeram muitas coisas erradas, mas os israelitas não chegaram a nada. O povo de Israel não voltou a seguir e obedecer a Yahweh.</w:t>
      </w:r>
    </w:p>
    <w:p>
      <w:pPr/>
      <w:r>
        <w:rPr>
          <w:lang w:val="pt_PT" w:bidi="pt_PT"/>
        </w:rPr>
      </w:r>
      <w:r>
        <w:rPr>
          <w:lang w:val="pt_PT" w:bidi="pt_PT"/>
        </w:rPr>
        <w:t>Quando a história termina, todos vão para casa em direções diferentes. Vemos o quão separadas e desunidas são as tribos. O narrador diz que naqueles dias não havia rei em Israel e todos faziam o que era certo aos seus próprios olhos. Isso significa que as pessoas faziam o que queriam porque o povo não tinha um rei para fazer o povo seguir as leis de Yahweh. Um rei poderia ter impedido Israel desse desastre com os benjamitas.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Juízes 21.13–25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assembleia, ou povo, de Israel</w:t>
      </w:r>
    </w:p>
    <w:p>
      <w:pPr>
        <w:pStyle w:val="ListBullet"/>
        <w:spacing w:line="240" w:lineRule="auto"/>
        <w:ind w:left="720"/>
      </w:pPr>
      <w:r>
        <w:rPr>
          <w:lang w:val="pt_PT" w:bidi="pt_PT"/>
        </w:rPr>
      </w:r>
      <w:r>
        <w:rPr>
          <w:lang w:val="pt_PT" w:bidi="pt_PT"/>
        </w:rPr>
        <w:t>600 homens benjamitas</w:t>
      </w:r>
    </w:p>
    <w:p>
      <w:pPr>
        <w:pStyle w:val="ListBullet"/>
        <w:spacing w:line="240" w:lineRule="auto"/>
        <w:ind w:left="720"/>
      </w:pPr>
      <w:r>
        <w:rPr>
          <w:lang w:val="pt_PT" w:bidi="pt_PT"/>
        </w:rPr>
      </w:r>
      <w:r>
        <w:rPr>
          <w:lang w:val="pt_PT" w:bidi="pt_PT"/>
        </w:rPr>
        <w:t>400 jovens mulheres de Jabes-Gileade</w:t>
      </w:r>
    </w:p>
    <w:p>
      <w:pPr>
        <w:pStyle w:val="ListBullet"/>
        <w:spacing w:line="240" w:lineRule="auto"/>
        <w:ind w:left="720"/>
      </w:pPr>
      <w:r>
        <w:rPr>
          <w:lang w:val="pt_PT" w:bidi="pt_PT"/>
        </w:rPr>
      </w:r>
      <w:r>
        <w:rPr>
          <w:lang w:val="pt_PT" w:bidi="pt_PT"/>
        </w:rPr>
        <w:t>Anciãos de Israel</w:t>
      </w:r>
    </w:p>
    <w:p>
      <w:pPr>
        <w:pStyle w:val="ListBullet"/>
        <w:spacing w:line="240" w:lineRule="auto"/>
        <w:ind w:left="720"/>
      </w:pPr>
      <w:r>
        <w:rPr>
          <w:lang w:val="pt_PT" w:bidi="pt_PT"/>
        </w:rPr>
      </w:r>
      <w:r>
        <w:rPr>
          <w:lang w:val="pt_PT" w:bidi="pt_PT"/>
        </w:rPr>
        <w:t>Jovens mulheres em Siló.</w:t>
      </w:r>
    </w:p>
    <w:p>
      <w:pPr>
        <w:pStyle w:val="ListBullet"/>
        <w:spacing w:line="240" w:lineRule="auto"/>
        <w:ind w:left="720"/>
      </w:pPr>
      <w:r>
        <w:rPr>
          <w:lang w:val="pt_PT" w:bidi="pt_PT"/>
        </w:rPr>
      </w:r>
      <w:r>
        <w:rPr>
          <w:lang w:val="pt_PT" w:bidi="pt_PT"/>
        </w:rPr>
        <w:t>Pais e irmãos das jovens mulheres em Siló</w:t>
      </w:r>
    </w:p>
    <w:p>
      <w:pPr>
        <w:pStyle w:val="ListBullet"/>
        <w:spacing w:line="240" w:lineRule="auto"/>
        <w:ind w:left="720"/>
      </w:pPr>
      <w:r>
        <w:rPr>
          <w:lang w:val="pt_PT" w:bidi="pt_PT"/>
        </w:rPr>
      </w:r>
      <w:r>
        <w:rPr>
          <w:lang w:val="pt_PT" w:bidi="pt_PT"/>
        </w:rPr>
        <w:t>E o escritor da passagem.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passagem começa quando os israelitas enviam uma mensagem de paz aos benjamitas que se escondem na rocha de Rimom.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os israelitas dão as 400 mulheres de Jabes-Gileade aos 600 homens benjamitas como esposas. Os benjamitas retornam a suas próprias casas, mas nem todos os homens têm uma esposa.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homens de Benjamim: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os israelitas novamente expressam sua dor porque Benjamim foi eliminado. Os israelitas culpam Deus por esses problemas.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os anciãos de Israel perguntam uns aos outros como devem obter esposas para os homens de Benjamim. Os anciãos dizem o quão importante isso é para que a tribo de Benjamim sobreviva e herde a terra. Então, enquanto os anciãos conversam, os anciãos de repente pensam em uma solução para o problema.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anciãos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anciãos de Israel se encontram com os benjamitas e dizem aos homens benjamitas como realizar o plano dos anciãos. Os anciãos também dizem aos benjamitas o que os anciãos dirão quando os pais e irmãos vierem reclamar.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homens benjamitas: “O que vocês estão sentindo ou pensando?”. As pessoas podem responder coisas como:</w:t>
      </w:r>
    </w:p>
    <w:p>
      <w:pPr>
        <w:pStyle w:val="ListBullet"/>
        <w:spacing w:line="240" w:lineRule="auto"/>
        <w:ind w:left="720"/>
      </w:pPr>
      <w:r>
        <w:rPr>
          <w:lang w:val="pt_PT" w:bidi="pt_PT"/>
        </w:rPr>
      </w:r>
      <w:r>
        <w:rPr>
          <w:lang w:val="pt_PT" w:bidi="pt_PT"/>
        </w:rPr>
        <w:t>Perguntem aos anciãos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sexta cena, os homens de Benjamim levam suas esposas e retornam à sua terra para reconstruir suas cidades.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as jovens mulheres de Siló: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final, o escritor termina a passagem quando diz que naqueles dias, não havia rei em Israel e todos faziam o que era certo aos seus próprios olhos.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escritor da passagem: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Juízes 21.13–25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passagem começa quando diz que toda a </w:t>
      </w:r>
      <w:r>
        <w:rPr>
          <w:b/>
          <w:lang w:val="pt_PT" w:bidi="pt_PT"/>
        </w:rPr>
        <w:t>congregação</w:t>
      </w:r>
      <w:r>
        <w:rPr>
          <w:lang w:val="pt_PT" w:bidi="pt_PT"/>
        </w:rPr>
        <w:t xml:space="preserve"> ou </w:t>
      </w:r>
      <w:r>
        <w:rPr>
          <w:b/>
          <w:lang w:val="pt_PT" w:bidi="pt_PT"/>
        </w:rPr>
        <w:t>comunidade de Israel</w:t>
      </w:r>
      <w:r>
        <w:rPr>
          <w:lang w:val="pt_PT" w:bidi="pt_PT"/>
        </w:rPr>
        <w:t xml:space="preserve"> envia uma mensagem de </w:t>
      </w:r>
      <w:r>
        <w:rPr>
          <w:b/>
          <w:lang w:val="pt_PT" w:bidi="pt_PT"/>
        </w:rPr>
        <w:t>paz</w:t>
      </w:r>
      <w:r>
        <w:rPr>
          <w:lang w:val="pt_PT" w:bidi="pt_PT"/>
        </w:rPr>
        <w:t xml:space="preserve"> aos benjamitas. Nessa passagem, paz significa viver em harmonia uns com os outros e não lutar. No entanto, a Bíblia fala sobre a paz verdadeira como algo que vai além da ausência de conflitos. A verdadeira paz como Yahweh planejou significa que todas as pessoas na comunidade estão contentes. Todas as pessoas vivem em harmonia umas com as outras e com Deus. Nessa passagem, embora Israel e os benjamitas não lutem mais, eles continuam a ferir as pessoas — particularmente as mulheres — e a desobedecer a Yahweh de outras maneiras. Usem as mesmas palavras ou frases para paz, e para congregação ou comunidade de Israel, que vocês usaram em passagens anteriores. Para aprender mais sobre paz, consulte o Glossário Mestre.</w:t>
      </w:r>
    </w:p>
    <w:p>
      <w:pPr/>
      <w:r>
        <w:rPr>
          <w:lang w:val="pt_PT" w:bidi="pt_PT"/>
        </w:rPr>
      </w:r>
      <w:r>
        <w:rPr>
          <w:lang w:val="pt_PT" w:bidi="pt_PT"/>
        </w:rPr>
        <w:t xml:space="preserve">A passagem nos lembra novamente que o povo sentiu </w:t>
      </w:r>
      <w:r>
        <w:rPr>
          <w:b/>
          <w:lang w:val="pt_PT" w:bidi="pt_PT"/>
        </w:rPr>
        <w:t>compaixão</w:t>
      </w:r>
      <w:r>
        <w:rPr>
          <w:lang w:val="pt_PT" w:bidi="pt_PT"/>
        </w:rPr>
        <w:t xml:space="preserve"> pelos benjamitas. Quando alguém tem compaixão por alguém, essa pessoa tem uma profunda afeição ou amor por essa pessoa.</w:t>
      </w:r>
    </w:p>
    <w:p>
      <w:pPr/>
      <w:r>
        <w:rPr>
          <w:lang w:val="pt_PT" w:bidi="pt_PT"/>
        </w:rPr>
      </w:r>
      <w:r>
        <w:rPr>
          <w:lang w:val="pt_PT" w:bidi="pt_PT"/>
        </w:rPr>
        <w:t>Parem aqui e discutam em grupo qual palavra ou frase vocês usarão para compaixão. Procure compaixão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 passagem diz que Yahweh abriu uma </w:t>
      </w:r>
      <w:r>
        <w:rPr>
          <w:b/>
          <w:lang w:val="pt_PT" w:bidi="pt_PT"/>
        </w:rPr>
        <w:t>brecha</w:t>
      </w:r>
      <w:r>
        <w:rPr>
          <w:lang w:val="pt_PT" w:bidi="pt_PT"/>
        </w:rPr>
        <w:t xml:space="preserve"> nas tribos de Israel, ou as </w:t>
      </w:r>
      <w:r>
        <w:rPr>
          <w:b/>
          <w:lang w:val="pt_PT" w:bidi="pt_PT"/>
        </w:rPr>
        <w:t>partiu</w:t>
      </w:r>
      <w:r>
        <w:rPr>
          <w:lang w:val="pt_PT" w:bidi="pt_PT"/>
        </w:rPr>
        <w:t xml:space="preserve">. </w:t>
      </w:r>
      <w:r>
        <w:rPr>
          <w:b/>
          <w:lang w:val="pt_PT" w:bidi="pt_PT"/>
        </w:rPr>
        <w:t>Yahweh</w:t>
      </w:r>
      <w:r>
        <w:rPr>
          <w:lang w:val="pt_PT" w:bidi="pt_PT"/>
        </w:rPr>
        <w:t xml:space="preserve"> é o nome pessoal de Deus. Para mais informações sobre Yahweh, consultem o Glossário Mestre. Usem a mesma palavra ou frase para Yahweh que vocês usaram em passagens anteriores.</w:t>
      </w:r>
    </w:p>
    <w:p>
      <w:pPr/>
      <w:r>
        <w:rPr>
          <w:lang w:val="pt_PT" w:bidi="pt_PT"/>
        </w:rPr>
      </w:r>
      <w:r>
        <w:rPr>
          <w:lang w:val="pt_PT" w:bidi="pt_PT"/>
        </w:rPr>
        <w:t>Parem aqui e discutam em grupo qual palavra ou frase vocês usarão para brecha, ou cortar. Uma brecha é uma abertura em uma muralha da cidade. Cortar é remover com um objeto afiado, como uma faca. Se vocês já traduziram brecha, ou cortar, em outro livro da Bíblia, usem a mesma palavra que vocês usaram lá. Pause este áudio aqui.</w:t>
      </w:r>
    </w:p>
    <w:p>
      <w:pPr/>
      <w:r>
        <w:rPr>
          <w:lang w:val="pt_PT" w:bidi="pt_PT"/>
        </w:rPr>
      </w:r>
      <w:r>
        <w:rPr>
          <w:lang w:val="pt_PT" w:bidi="pt_PT"/>
        </w:rPr>
        <w:t xml:space="preserve">Os anciãos de Israel perguntam uns aos outros como os anciãos devem obter esposas para os homens de Benjamim. Os anciãos dizem o quão importante isso é para que a tribo de Benjamim sobreviva e </w:t>
      </w:r>
      <w:r>
        <w:rPr>
          <w:b/>
          <w:lang w:val="pt_PT" w:bidi="pt_PT"/>
        </w:rPr>
        <w:t>herde</w:t>
      </w:r>
      <w:r>
        <w:rPr>
          <w:lang w:val="pt_PT" w:bidi="pt_PT"/>
        </w:rPr>
        <w:t xml:space="preserve"> a terra. Herdar significa receber a propriedade ou riqueza de uma pessoa depois que essa pessoa morre. A pessoa que recebe essa propriedade ou riqueza é chamada de "herdeiro". Para as pessoas que viviam no tempo da Bíblia, quando um pai morria, sua propriedade ia para seu filho, ou filhos. Então ter filhos era muito importante. Usem a mesma palavra ou frase para herdar, ou herança, que vocês usaram em passagens anteriores. Para aprender mais sobre herança, procure a palavra "herdeiro" no Glossário Mestre.</w:t>
      </w:r>
    </w:p>
    <w:p>
      <w:pPr/>
      <w:r>
        <w:rPr>
          <w:lang w:val="pt_PT" w:bidi="pt_PT"/>
        </w:rPr>
      </w:r>
      <w:r>
        <w:rPr>
          <w:lang w:val="pt_PT" w:bidi="pt_PT"/>
        </w:rPr>
        <w:t xml:space="preserve">Os </w:t>
      </w:r>
      <w:r>
        <w:rPr>
          <w:b/>
          <w:lang w:val="pt_PT" w:bidi="pt_PT"/>
        </w:rPr>
        <w:t>israelitas</w:t>
      </w:r>
      <w:r>
        <w:rPr>
          <w:lang w:val="pt_PT" w:bidi="pt_PT"/>
        </w:rPr>
        <w:t xml:space="preserve"> não puderam dar suas filhas aos homens de Benjamim, porque em uma história anterior, os homens israelitas haviam feito um </w:t>
      </w:r>
      <w:r>
        <w:rPr>
          <w:b/>
          <w:lang w:val="pt_PT" w:bidi="pt_PT"/>
        </w:rPr>
        <w:t>juramento</w:t>
      </w:r>
      <w:r>
        <w:rPr>
          <w:lang w:val="pt_PT" w:bidi="pt_PT"/>
        </w:rPr>
        <w:t xml:space="preserve"> de que nunca fariam isso. Usem as mesmas palavras ou frases para Israel, israelitas e juramento que vocês usaram nas passagens anteriores, e lembrem-se de que Israel, israelitas e juramento estão todos no Glossário Mestre.</w:t>
      </w:r>
    </w:p>
    <w:p>
      <w:pPr/>
      <w:r>
        <w:rPr>
          <w:lang w:val="pt_PT" w:bidi="pt_PT"/>
        </w:rPr>
      </w:r>
      <w:r>
        <w:rPr>
          <w:lang w:val="pt_PT" w:bidi="pt_PT"/>
        </w:rPr>
        <w:t xml:space="preserve">Nessa história, os anciãos dizem que quando os homens de Israel fizeram o juramento e disseram que não dariam suas filhas como esposas a Benjamim, os homens de Israel disseram que qualquer um que desse sua filha como esposa a um benjamita seria </w:t>
      </w:r>
      <w:r>
        <w:rPr>
          <w:b/>
          <w:lang w:val="pt_PT" w:bidi="pt_PT"/>
        </w:rPr>
        <w:t>amaldiçoado</w:t>
      </w:r>
      <w:r>
        <w:rPr>
          <w:lang w:val="pt_PT" w:bidi="pt_PT"/>
        </w:rPr>
        <w:t>. Quando você amaldiçoa alguém, significa que você deseja que algo ruim aconteça com essa pessoa. As pessoas acreditavam que uma maldição se tornaria realidade, então isso deixava as pessoas com muito medo. Usem a mesma palavra ou frase para maldição que vocês usaram em passagens anteriores. Vocês podem encontrar mais sobre maldição no Glossário Mestre.</w:t>
      </w:r>
    </w:p>
    <w:p>
      <w:pPr/>
      <w:r>
        <w:rPr>
          <w:lang w:val="pt_PT" w:bidi="pt_PT"/>
        </w:rPr>
      </w:r>
      <w:r>
        <w:rPr>
          <w:lang w:val="pt_PT" w:bidi="pt_PT"/>
        </w:rPr>
        <w:t xml:space="preserve">Os anciãos de Israel disseram aos homens benjamitas para se esconderem nas </w:t>
      </w:r>
      <w:r>
        <w:rPr>
          <w:b/>
          <w:lang w:val="pt_PT" w:bidi="pt_PT"/>
        </w:rPr>
        <w:t>vinhas</w:t>
      </w:r>
      <w:r>
        <w:rPr>
          <w:lang w:val="pt_PT" w:bidi="pt_PT"/>
        </w:rPr>
        <w:t>. Uma vinha é um jardim onde as pessoas cultivam uvas. Uma vinha geralmente tinha uma parede em torno dela para que os animais selvagens ou ladrões não pudessem entrar no jardim. Usem a mesma palavra ou frase para vinha que vocês usaram em passagens anteriores. Vocês podem encontrar mais sobre vinha no Glossário Mestre.</w:t>
      </w:r>
    </w:p>
    <w:p>
      <w:pPr/>
      <w:r>
        <w:rPr>
          <w:lang w:val="pt_PT" w:bidi="pt_PT"/>
        </w:rPr>
      </w:r>
      <w:r>
        <w:rPr>
          <w:lang w:val="pt_PT" w:bidi="pt_PT"/>
        </w:rPr>
        <w:t xml:space="preserve">No final da passagem, diz que Israel não tinha </w:t>
      </w:r>
      <w:r>
        <w:rPr>
          <w:b/>
          <w:lang w:val="pt_PT" w:bidi="pt_PT"/>
        </w:rPr>
        <w:t>rei</w:t>
      </w:r>
      <w:r>
        <w:rPr>
          <w:lang w:val="pt_PT" w:bidi="pt_PT"/>
        </w:rPr>
        <w:t xml:space="preserve">, e todos faziam o que era certo </w:t>
      </w:r>
      <w:r>
        <w:rPr>
          <w:b/>
          <w:lang w:val="pt_PT" w:bidi="pt_PT"/>
        </w:rPr>
        <w:t>aos seus próprios olhos</w:t>
      </w:r>
      <w:r>
        <w:rPr>
          <w:lang w:val="pt_PT" w:bidi="pt_PT"/>
        </w:rPr>
        <w:t>. Essa é uma linguagem especial que significa que cada pessoa tomava suas próprias decisões sobre o que fazer ou não fazer com base no que essa pessoa sentia ser certo ou errado. Em outras palavras, o povo não seguiu as mesmas regras ou leis sobre o que era certo ou errado, e certamente não seguiu as instruções que Yahweh havia dado a Moisés. Usem a mesma palavra ou frase para rei e "aos seus próprios olhos" que vocês usaram em passagens anteriores. Rei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