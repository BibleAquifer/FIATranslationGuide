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JHN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João 1:1–5</w:t>
      </w:r>
      <w:r>
        <w:rPr>
          <w:lang w:val="pt_PT" w:bidi="pt_PT"/>
        </w:rPr>
      </w:r>
    </w:p>
    <w:p>
      <w:pPr>
        <w:pStyle w:val="Heading3"/>
      </w:pPr>
      <w:r>
        <w:rPr>
          <w:lang w:val="pt_PT" w:bidi="pt_PT"/>
        </w:rPr>
        <w:t>Ouvir e Sentir</w:t>
      </w:r>
    </w:p>
    <w:p>
      <w:pPr/>
      <w:r>
        <w:rPr>
          <w:lang w:val="pt_PT" w:bidi="pt_PT"/>
        </w:rPr>
      </w:r>
      <w:r>
        <w:rPr>
          <w:lang w:val="pt_PT" w:bidi="pt_PT"/>
        </w:rPr>
        <w:t>Nesta etapa, ouçam João 1:1–5 e a guardem em seus corações.</w:t>
      </w:r>
    </w:p>
    <w:p>
      <w:pPr/>
      <w:r>
        <w:rPr>
          <w:lang w:val="pt_PT" w:bidi="pt_PT"/>
        </w:rPr>
      </w:r>
      <w:r>
        <w:rPr>
          <w:lang w:val="pt_PT" w:bidi="pt_PT"/>
        </w:rPr>
        <w:t>Ouçam uma versão em áudio de João 1:1–5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história?</w:t>
      </w:r>
    </w:p>
    <w:p>
      <w:pPr>
        <w:pStyle w:val="ListBullet"/>
        <w:spacing w:line="240" w:lineRule="auto"/>
        <w:ind w:left="720"/>
      </w:pPr>
      <w:r>
        <w:rPr>
          <w:lang w:val="pt_PT" w:bidi="pt_PT"/>
        </w:rPr>
      </w:r>
      <w:r>
        <w:rPr>
          <w:lang w:val="pt_PT" w:bidi="pt_PT"/>
        </w:rPr>
        <w:t>Do que vocês não gostam ou o que não compreendem?</w:t>
      </w:r>
    </w:p>
    <w:p>
      <w:pPr>
        <w:pStyle w:val="ListBullet"/>
        <w:spacing w:line="240" w:lineRule="auto"/>
        <w:ind w:left="720"/>
      </w:pPr>
      <w:r>
        <w:rPr>
          <w:lang w:val="pt_PT" w:bidi="pt_PT"/>
        </w:rPr>
      </w:r>
      <w:r>
        <w:rPr>
          <w:lang w:val="pt_PT" w:bidi="pt_PT"/>
        </w:rPr>
        <w:t>O que essa história nos conta sobre Deus e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1:1–5 na tradução de melhor compreensão.</w:t>
      </w:r>
    </w:p>
    <w:p>
      <w:pPr/>
      <w:r>
        <w:rPr>
          <w:lang w:val="pt_PT" w:bidi="pt_PT"/>
        </w:rPr>
      </w:r>
      <w:r>
        <w:rPr>
          <w:lang w:val="pt_PT" w:bidi="pt_PT"/>
        </w:rPr>
        <w:t>Todos os Evangelhos começam a contar a história de Jesus a partir de um certo ponto no tempo. Marcos começa contando sobre o trabalho de João Batista; Lucas começa contando sobre o nascimento de João Batista e Mateus começa falando sobre Abraão, que viveu milhares de anos antes. Mas João começa seu evangelho o mais cedo possível — até mesmo antes da criação!</w:t>
      </w:r>
    </w:p>
    <w:p>
      <w:pPr/>
      <w:r>
        <w:rPr>
          <w:lang w:val="pt_PT" w:bidi="pt_PT"/>
        </w:rPr>
      </w:r>
      <w:r>
        <w:rPr>
          <w:lang w:val="pt_PT" w:bidi="pt_PT"/>
        </w:rPr>
        <w:t xml:space="preserve">“No princípio” era “a Palavra”. João está usando essa palavra para apresentar uma pessoa. Ele está falando sobre uma pessoa chamada “Palavra”. Essa “palavra pessoa” já existia no início de todas as coisas, diz João. Mesmo antes de Deus criar tudo, essa pessoa estava com Deus. Não apenas isso, essa pessoa </w:t>
      </w:r>
      <w:r>
        <w:rPr>
          <w:b/>
          <w:lang w:val="pt_PT" w:bidi="pt_PT"/>
        </w:rPr>
        <w:t>era</w:t>
      </w:r>
      <w:r>
        <w:rPr>
          <w:lang w:val="pt_PT" w:bidi="pt_PT"/>
        </w:rPr>
        <w:t xml:space="preserve"> Deus!</w:t>
      </w:r>
    </w:p>
    <w:p>
      <w:pPr/>
      <w:r>
        <w:rPr>
          <w:lang w:val="pt_PT" w:bidi="pt_PT"/>
        </w:rPr>
      </w:r>
      <w:r>
        <w:rPr>
          <w:lang w:val="pt_PT" w:bidi="pt_PT"/>
        </w:rPr>
        <w:t>Então, João diz que essa pessoa estava envolvida em fazer a criação. Deus usou essa “palavra pessoa” para criar tudo. Ele não criou nada sem usar essa “palavra pessoa”.</w:t>
      </w:r>
    </w:p>
    <w:p>
      <w:pPr/>
      <w:r>
        <w:rPr>
          <w:lang w:val="pt_PT" w:bidi="pt_PT"/>
        </w:rPr>
      </w:r>
      <w:r>
        <w:rPr>
          <w:lang w:val="pt_PT" w:bidi="pt_PT"/>
        </w:rPr>
        <w:t>Essa “palavra pessoa” dava vida às pessoas. Essa vida dava luz às pessoas. Essa luz brilhava a fim de que não houvesse mais escuridão. João agora faz “luz” parecer uma pessoa ou um poder. E há outro poder que é a “escuridão”. Essa escuridão tentou parar a luz, mas não é capaz de fazer isso.</w:t>
      </w:r>
    </w:p>
    <w:p>
      <w:pPr/>
      <w:r>
        <w:rPr>
          <w:lang w:val="pt_PT" w:bidi="pt_PT"/>
        </w:rPr>
      </w:r>
      <w:r>
        <w:rPr>
          <w:lang w:val="pt_PT" w:bidi="pt_PT"/>
        </w:rPr>
        <w:t>Quem é essa “palavra pessoa”?</w:t>
      </w:r>
    </w:p>
    <w:p>
      <w:pPr/>
      <w:r>
        <w:rPr>
          <w:lang w:val="pt_PT" w:bidi="pt_PT"/>
        </w:rPr>
      </w:r>
      <w:r>
        <w:rPr>
          <w:lang w:val="pt_PT" w:bidi="pt_PT"/>
        </w:rPr>
        <w:t xml:space="preserve">Sabemos que João está falando sobre Jesus, mesmo que ele ainda não nos diga seu nome. João está dizendo a seus ouvintes que Jesus era Deus. Mas ele também estava “com Deus”. Então havia outra pessoa </w:t>
      </w:r>
      <w:r>
        <w:rPr>
          <w:b/>
          <w:lang w:val="pt_PT" w:bidi="pt_PT"/>
        </w:rPr>
        <w:t>com</w:t>
      </w:r>
      <w:r>
        <w:rPr>
          <w:lang w:val="pt_PT" w:bidi="pt_PT"/>
        </w:rPr>
        <w:t xml:space="preserve"> Jesus, que também era Deus. Eles não são dois deuses diferentes, mas duas pessoas diferentes que juntas são Deus. Muitas vezes chamamos essa outra pessoa de “Deus Pai”. Deus Pai e Jesus juntos são Deus, e mais tarde também aprenderemos sobre o Espírito Santo, que também é Deus. Juntas, a igreja chama essas três pessoas que são Deus de “Trindade”.</w:t>
      </w:r>
    </w:p>
    <w:p>
      <w:pPr/>
      <w:r>
        <w:rPr>
          <w:lang w:val="pt_PT" w:bidi="pt_PT"/>
        </w:rPr>
      </w:r>
      <w:r>
        <w:rPr>
          <w:lang w:val="pt_PT" w:bidi="pt_PT"/>
        </w:rPr>
        <w:t>Os ouvintes de João que o ouvissem dizer “a palavra” teriam imediatamente certos pensamentos em suas mentes. No Antigo Testamento, “a palavra” tem a ver com o poder de Deus — porque Deus criou o mundo apenas falando. Deus fala e as coisas acontecem. A palavra de Deus tem poder. E Deus também fala quando Ele dá Suas mensagens às pessoas por meio de Seus profetas. As pessoas conhecem a Deus porque Deus fala. Então, ao chamar Jesus de “palavra”, João está dizendo às pessoas que Deus está falando e agindo por meio de Jesus.</w:t>
      </w:r>
    </w:p>
    <w:p>
      <w:pPr/>
      <w:r>
        <w:rPr>
          <w:lang w:val="pt_PT" w:bidi="pt_PT"/>
        </w:rPr>
      </w:r>
      <w:r>
        <w:rPr>
          <w:lang w:val="pt_PT" w:bidi="pt_PT"/>
        </w:rPr>
        <w:t>Então, o que João está nos dizendo nessa passagem sobre Jesus?</w:t>
      </w:r>
    </w:p>
    <w:p>
      <w:pPr>
        <w:pStyle w:val="ListBullet"/>
        <w:spacing w:line="240" w:lineRule="auto"/>
        <w:ind w:left="720"/>
      </w:pPr>
      <w:r>
        <w:rPr>
          <w:lang w:val="pt_PT" w:bidi="pt_PT"/>
        </w:rPr>
      </w:r>
      <w:r>
        <w:rPr>
          <w:lang w:val="pt_PT" w:bidi="pt_PT"/>
        </w:rPr>
        <w:t>Jesus está com Deus e é o próprio Deus</w:t>
      </w:r>
    </w:p>
    <w:p>
      <w:pPr>
        <w:pStyle w:val="ListBullet"/>
        <w:spacing w:line="240" w:lineRule="auto"/>
        <w:ind w:left="720"/>
      </w:pPr>
      <w:r>
        <w:rPr>
          <w:lang w:val="pt_PT" w:bidi="pt_PT"/>
        </w:rPr>
      </w:r>
      <w:r>
        <w:rPr>
          <w:lang w:val="pt_PT" w:bidi="pt_PT"/>
        </w:rPr>
        <w:t>Jesus existiu sempre, mesmo antes da criação</w:t>
      </w:r>
    </w:p>
    <w:p>
      <w:pPr>
        <w:pStyle w:val="ListBullet"/>
        <w:spacing w:line="240" w:lineRule="auto"/>
        <w:ind w:left="720"/>
      </w:pPr>
      <w:r>
        <w:rPr>
          <w:lang w:val="pt_PT" w:bidi="pt_PT"/>
        </w:rPr>
      </w:r>
      <w:r>
        <w:rPr>
          <w:lang w:val="pt_PT" w:bidi="pt_PT"/>
        </w:rPr>
        <w:t>Deus criou tudo por meio de Jesus — o que significa que Jesus criou tudo em nome de Deus</w:t>
      </w:r>
    </w:p>
    <w:p>
      <w:pPr>
        <w:pStyle w:val="ListBullet"/>
        <w:spacing w:line="240" w:lineRule="auto"/>
        <w:ind w:left="720"/>
      </w:pPr>
      <w:r>
        <w:rPr>
          <w:lang w:val="pt_PT" w:bidi="pt_PT"/>
        </w:rPr>
      </w:r>
      <w:r>
        <w:rPr>
          <w:lang w:val="pt_PT" w:bidi="pt_PT"/>
        </w:rPr>
        <w:t>Em Jesus está a vida, o que significa que Jesus é aquele que dá vida</w:t>
      </w:r>
    </w:p>
    <w:p>
      <w:pPr>
        <w:pStyle w:val="ListBullet"/>
        <w:spacing w:line="240" w:lineRule="auto"/>
        <w:ind w:left="720"/>
      </w:pPr>
      <w:r>
        <w:rPr>
          <w:lang w:val="pt_PT" w:bidi="pt_PT"/>
        </w:rPr>
      </w:r>
      <w:r>
        <w:rPr>
          <w:lang w:val="pt_PT" w:bidi="pt_PT"/>
        </w:rPr>
        <w:t>Essa vida dá luz, o que significa que quando as pessoas recebem a vida que Jesus dá, elas podem ver a luz. “Ver a luz” é uma linguagem figurada para “conhecer a Deus”. Então, quando as pessoas recebem a vida que Jesus dá, elas podem conhecer a Deus.</w:t>
      </w:r>
    </w:p>
    <w:p>
      <w:pPr/>
      <w:r>
        <w:rPr>
          <w:lang w:val="pt_PT" w:bidi="pt_PT"/>
        </w:rPr>
      </w:r>
      <w:r>
        <w:rPr>
          <w:lang w:val="pt_PT" w:bidi="pt_PT"/>
        </w:rPr>
        <w:t>O oposto da luz é a escuridão. O oposto de conhecer a Deus é não conhecer a Deus e não conhecer a Deus leva ao mal.</w:t>
      </w:r>
    </w:p>
    <w:p>
      <w:pPr/>
      <w:r>
        <w:rPr>
          <w:lang w:val="pt_PT" w:bidi="pt_PT"/>
        </w:rPr>
      </w:r>
      <w:r>
        <w:rPr>
          <w:lang w:val="pt_PT" w:bidi="pt_PT"/>
        </w:rPr>
        <w:t xml:space="preserve">Então João diz que a luz </w:t>
      </w:r>
      <w:r>
        <w:rPr>
          <w:b/>
          <w:lang w:val="pt_PT" w:bidi="pt_PT"/>
        </w:rPr>
        <w:t>está</w:t>
      </w:r>
      <w:r>
        <w:rPr>
          <w:lang w:val="pt_PT" w:bidi="pt_PT"/>
        </w:rPr>
        <w:t xml:space="preserve"> brilhando. O que significa que ela sempre brilhou e que ainda brilha. Então ele diz algo que em seu idioma pode ter dois significados. Ele diz que a escuridão não </w:t>
      </w:r>
      <w:r>
        <w:rPr>
          <w:b/>
          <w:lang w:val="pt_PT" w:bidi="pt_PT"/>
        </w:rPr>
        <w:t>se apoderou</w:t>
      </w:r>
      <w:r>
        <w:rPr>
          <w:lang w:val="pt_PT" w:bidi="pt_PT"/>
        </w:rPr>
        <w:t xml:space="preserve"> da luz. Em seu idioma, isso pode significar que a escuridão tentou </w:t>
      </w:r>
      <w:r>
        <w:rPr>
          <w:b/>
          <w:lang w:val="pt_PT" w:bidi="pt_PT"/>
        </w:rPr>
        <w:t>derrotar a luz</w:t>
      </w:r>
      <w:r>
        <w:rPr>
          <w:lang w:val="pt_PT" w:bidi="pt_PT"/>
        </w:rPr>
        <w:t xml:space="preserve">, mas não foi capaz, ou pode significar que a escuridão não </w:t>
      </w:r>
      <w:r>
        <w:rPr>
          <w:b/>
          <w:lang w:val="pt_PT" w:bidi="pt_PT"/>
        </w:rPr>
        <w:t>entendeu</w:t>
      </w:r>
      <w:r>
        <w:rPr>
          <w:lang w:val="pt_PT" w:bidi="pt_PT"/>
        </w:rPr>
        <w:t xml:space="preserve"> a luz. João pode ter ambos os significados em mente, mas é provável que seja especialmente o primeiro.</w:t>
      </w:r>
    </w:p>
    <w:p>
      <w:pPr/>
      <w:r>
        <w:rPr>
          <w:lang w:val="pt_PT" w:bidi="pt_PT"/>
        </w:rPr>
      </w:r>
      <w:r>
        <w:rPr>
          <w:lang w:val="pt_PT" w:bidi="pt_PT"/>
        </w:rPr>
        <w:t>João usará muito mais a linguagem figurada de luz e escuridão no resto de seu livro.</w:t>
      </w:r>
    </w:p>
    <w:p>
      <w:pPr/>
      <w:r>
        <w:rPr>
          <w:lang w:val="pt_PT" w:bidi="pt_PT"/>
        </w:rPr>
      </w:r>
      <w:r>
        <w:rPr>
          <w:lang w:val="pt_PT" w:bidi="pt_PT"/>
        </w:rPr>
        <w:t>Parem e discutam essa pergunta em grupo. Na sua comunidade, o quão importante é a luz? Vocês podem contar uma história sobre algo que aconteceu no escuro e que não teria acontecido se estivesse claro?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1:1–5 na tradução de melhor compreensão.</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história tem 1 cena.</w:t>
      </w:r>
    </w:p>
    <w:p>
      <w:pPr/>
      <w:r>
        <w:rPr>
          <w:lang w:val="pt_PT" w:bidi="pt_PT"/>
        </w:rPr>
      </w:r>
      <w:r>
        <w:rPr>
          <w:b/>
          <w:lang w:val="pt_PT" w:bidi="pt_PT"/>
        </w:rPr>
        <w:t>Na primeira cena</w:t>
      </w:r>
      <w:r>
        <w:rPr>
          <w:lang w:val="pt_PT" w:bidi="pt_PT"/>
        </w:rPr>
        <w:t>, João fala às pessoas sobre a “Palavra”.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o escritor do livro. Ele não está na história, mas ele está contando a história e para essa passagem, pode ser útil incluí-lo como um personagem.</w:t>
      </w:r>
    </w:p>
    <w:p>
      <w:pPr>
        <w:pStyle w:val="ListBullet"/>
        <w:spacing w:line="240" w:lineRule="auto"/>
        <w:ind w:left="720"/>
      </w:pPr>
      <w:r>
        <w:rPr>
          <w:lang w:val="pt_PT" w:bidi="pt_PT"/>
        </w:rPr>
      </w:r>
      <w:r>
        <w:rPr>
          <w:lang w:val="pt_PT" w:bidi="pt_PT"/>
        </w:rPr>
        <w:t>A Palavra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Pessoas</w:t>
      </w:r>
    </w:p>
    <w:p>
      <w:pPr>
        <w:pStyle w:val="ListBullet"/>
        <w:spacing w:line="240" w:lineRule="auto"/>
        <w:ind w:left="720"/>
      </w:pPr>
      <w:r>
        <w:rPr>
          <w:lang w:val="pt_PT" w:bidi="pt_PT"/>
        </w:rPr>
      </w:r>
      <w:r>
        <w:rPr>
          <w:lang w:val="pt_PT" w:bidi="pt_PT"/>
        </w:rPr>
        <w:t>Luz</w:t>
      </w:r>
    </w:p>
    <w:p>
      <w:pPr>
        <w:pStyle w:val="ListBullet"/>
        <w:spacing w:line="240" w:lineRule="auto"/>
        <w:ind w:left="720"/>
      </w:pPr>
      <w:r>
        <w:rPr>
          <w:lang w:val="pt_PT" w:bidi="pt_PT"/>
        </w:rPr>
      </w:r>
      <w:r>
        <w:rPr>
          <w:lang w:val="pt_PT" w:bidi="pt_PT"/>
        </w:rPr>
        <w:t>Escuridão. Luz e escuridão não são realmente pessoas, mas João está falando sobre elas como se elas fossem pessoas e isso os ajudará a vê-las como personagens.</w:t>
      </w:r>
    </w:p>
    <w:p>
      <w:pPr/>
      <w:r>
        <w:rPr>
          <w:lang w:val="pt_PT" w:bidi="pt_PT"/>
        </w:rPr>
      </w:r>
      <w:r>
        <w:rPr>
          <w:lang w:val="pt_PT" w:bidi="pt_PT"/>
        </w:rPr>
        <w:t xml:space="preserve">João diz que Deus criou tudo por meio dessa “Palavra”. Ele diz isso duas vezes. Primeiro ele diz que Deus criou todas as coisas por meio dessa “Palavra” e então ele diz que não há nada que exista que não tenha sido criado por meio Dele. Isso significa a mesma coisa. Ao dizer duas vezes, João está enfaticamente fazendo com que as pessoas entendam que essa “Palavra” é responsável por </w:t>
      </w:r>
      <w:r>
        <w:rPr>
          <w:b/>
          <w:lang w:val="pt_PT" w:bidi="pt_PT"/>
        </w:rPr>
        <w:t>toda</w:t>
      </w:r>
      <w:r>
        <w:rPr>
          <w:lang w:val="pt_PT" w:bidi="pt_PT"/>
        </w:rPr>
        <w:t xml:space="preserve"> a criação. Dizer duas vezes também faz soar como um poema ou uma música.</w:t>
      </w:r>
    </w:p>
    <w:p>
      <w:pPr/>
      <w:r>
        <w:rPr>
          <w:lang w:val="pt_PT" w:bidi="pt_PT"/>
        </w:rPr>
      </w:r>
      <w:r>
        <w:rPr>
          <w:lang w:val="pt_PT" w:bidi="pt_PT"/>
        </w:rPr>
        <w:t>A “Palavra” deu vida às pessoas. Talvez vocês possam ter algo que represente a vida para vocês — saiam se precisarem encontrar algo! Talvez uma árvore com folhas frescas ou uma flor?</w:t>
      </w:r>
    </w:p>
    <w:p>
      <w:pPr/>
      <w:r>
        <w:rPr>
          <w:lang w:val="pt_PT" w:bidi="pt_PT"/>
        </w:rPr>
      </w:r>
      <w:r>
        <w:rPr>
          <w:lang w:val="pt_PT" w:bidi="pt_PT"/>
        </w:rPr>
        <w:t>Encontrem um objeto que represente a luz. Talvez uma tocha ou uma lâmpada. Quando a “Palavra” der “vida” às pessoas, liguem a luz.</w:t>
      </w:r>
    </w:p>
    <w:p>
      <w:pPr/>
      <w:r>
        <w:rPr>
          <w:lang w:val="pt_PT" w:bidi="pt_PT"/>
        </w:rPr>
      </w:r>
      <w:r>
        <w:rPr>
          <w:lang w:val="pt_PT" w:bidi="pt_PT"/>
        </w:rPr>
        <w:t>Encontrem um objeto que represente a escuridão. Talvez algum pano escuro que alguém tente colocar sobre a luz para fazê-la parar de brilhar.</w:t>
      </w:r>
    </w:p>
    <w:p>
      <w:pPr/>
      <w:r>
        <w:rPr>
          <w:lang w:val="pt_PT" w:bidi="pt_PT"/>
        </w:rPr>
      </w:r>
      <w:r>
        <w:rPr>
          <w:lang w:val="pt_PT" w:bidi="pt_PT"/>
        </w:rPr>
        <w:t>Pausem o áudio e coletem os objetos que vocês precisam.</w:t>
      </w:r>
    </w:p>
    <w:p>
      <w:pPr/>
      <w:r>
        <w:rPr>
          <w:lang w:val="pt_PT" w:bidi="pt_PT"/>
        </w:rPr>
      </w:r>
      <w:r>
        <w:rPr>
          <w:lang w:val="pt_PT" w:bidi="pt_PT"/>
        </w:rPr>
        <w:t>Agora, contem a passagem com a ajuda desses objetos. Vocês também podem fazer um roteiro da passagem e então contá-la novamente.</w:t>
      </w:r>
    </w:p>
    <w:p>
      <w:pPr/>
      <w:r>
        <w:rPr>
          <w:lang w:val="pt_PT" w:bidi="pt_PT"/>
        </w:rPr>
      </w:r>
      <w:r>
        <w:rPr>
          <w:lang w:val="pt_PT" w:bidi="pt_PT"/>
        </w:rPr>
        <w:t>Pausem o áudio e façam essa atividade.</w:t>
      </w:r>
    </w:p>
    <w:p>
      <w:pPr/>
      <w:r>
        <w:rPr>
          <w:lang w:val="pt_PT" w:bidi="pt_PT"/>
        </w:rPr>
      </w:r>
      <w:r>
        <w:rPr>
          <w:lang w:val="pt_PT" w:bidi="pt_PT"/>
        </w:rPr>
        <w:t>Essa passagem é quase como uma música ou poema.</w:t>
      </w:r>
    </w:p>
    <w:p>
      <w:pPr/>
      <w:r>
        <w:rPr>
          <w:lang w:val="pt_PT" w:bidi="pt_PT"/>
        </w:rPr>
      </w:r>
      <w:r>
        <w:rPr>
          <w:lang w:val="pt_PT" w:bidi="pt_PT"/>
        </w:rPr>
        <w:t xml:space="preserve">Talvez seja útil dizer a primeira frase enquanto estão dando alguns passos: “No princípio era </w:t>
      </w:r>
      <w:r>
        <w:rPr>
          <w:b/>
          <w:lang w:val="pt_PT" w:bidi="pt_PT"/>
        </w:rPr>
        <w:t>a Palavra</w:t>
      </w:r>
      <w:r>
        <w:rPr>
          <w:lang w:val="pt_PT" w:bidi="pt_PT"/>
        </w:rPr>
        <w:t xml:space="preserve"> (primeiro passo), a palavra estava </w:t>
      </w:r>
      <w:r>
        <w:rPr>
          <w:b/>
          <w:lang w:val="pt_PT" w:bidi="pt_PT"/>
        </w:rPr>
        <w:t>com Deus</w:t>
      </w:r>
      <w:r>
        <w:rPr>
          <w:lang w:val="pt_PT" w:bidi="pt_PT"/>
        </w:rPr>
        <w:t xml:space="preserve"> (segundo passo), a Palavra </w:t>
      </w:r>
      <w:r>
        <w:rPr>
          <w:b/>
          <w:lang w:val="pt_PT" w:bidi="pt_PT"/>
        </w:rPr>
        <w:t>era Deus</w:t>
      </w:r>
      <w:r>
        <w:rPr>
          <w:lang w:val="pt_PT" w:bidi="pt_PT"/>
        </w:rPr>
        <w:t xml:space="preserve"> (terceiro passo). Ou vocês podem bater palmas todas as vezes que disserem a palavra “Palavra”.</w:t>
      </w:r>
    </w:p>
    <w:p>
      <w:pPr/>
      <w:r>
        <w:rPr>
          <w:lang w:val="pt_PT" w:bidi="pt_PT"/>
        </w:rPr>
      </w:r>
      <w:r>
        <w:rPr>
          <w:lang w:val="pt_PT" w:bidi="pt_PT"/>
        </w:rPr>
        <w:t>Pausem o áudio e façam essa atividade.</w:t>
      </w:r>
    </w:p>
    <w:p>
      <w:pPr/>
      <w:r>
        <w:rPr>
          <w:lang w:val="pt_PT" w:bidi="pt_PT"/>
        </w:rPr>
      </w:r>
      <w:r>
        <w:rPr>
          <w:lang w:val="pt_PT" w:bidi="pt_PT"/>
        </w:rPr>
        <w:t>João então repete o que ele acabou de dizer falando: “Ele estava no início com Deus”. “Ele” significa a “Palavra”. A “Palavra” estava no princípio com Deus. Essa repetição é o que o faz soar tão belo e semelhante a uma música ou a um poema.</w:t>
      </w:r>
    </w:p>
    <w:p>
      <w:pPr/>
      <w:r>
        <w:rPr>
          <w:lang w:val="pt_PT" w:bidi="pt_PT"/>
        </w:rPr>
      </w:r>
      <w:r>
        <w:rPr>
          <w:lang w:val="pt_PT" w:bidi="pt_PT"/>
        </w:rPr>
        <w:t>Tentem encontrar o ritmo na passagem. Vocês podem tentar contar a história batendo palmas para certas palavras que são repetidas várias vezes?</w:t>
      </w:r>
    </w:p>
    <w:p>
      <w:pPr/>
      <w:r>
        <w:rPr>
          <w:lang w:val="pt_PT" w:bidi="pt_PT"/>
        </w:rPr>
      </w:r>
      <w:r>
        <w:rPr>
          <w:lang w:val="pt_PT" w:bidi="pt_PT"/>
        </w:rPr>
        <w:t>“Palavra, Palavra, Deus, Palavra, Deus, Deus” dá um ritmo agradável no início. Então temos “vida, vida, luz, luz, escuridão, escuridão” na segunda metade. Talvez isso lhes dê inspiração para uma música!</w:t>
      </w:r>
    </w:p>
    <w:p>
      <w:pPr/>
      <w:r>
        <w:rPr>
          <w:lang w:val="pt_PT" w:bidi="pt_PT"/>
        </w:rPr>
      </w:r>
      <w:r>
        <w:rPr>
          <w:lang w:val="pt_PT" w:bidi="pt_PT"/>
        </w:rPr>
        <w:t>Talvez vocês possam contar a história por meio de uma dança! Se as pessoas em sua cultura gostam de dançar, vocês podem querer contar essa história em etapas e com movimentos.</w:t>
      </w:r>
    </w:p>
    <w:p>
      <w:pPr/>
      <w:r>
        <w:rPr>
          <w:lang w:val="pt_PT" w:bidi="pt_PT"/>
        </w:rPr>
      </w:r>
      <w:r>
        <w:rPr>
          <w:lang w:val="pt_PT" w:bidi="pt_PT"/>
        </w:rPr>
        <w:t>Pausem o áudio e façam essa atividade.</w:t>
      </w:r>
    </w:p>
    <w:p>
      <w:pPr/>
      <w:r>
        <w:rPr>
          <w:lang w:val="pt_PT" w:bidi="pt_PT"/>
        </w:rPr>
      </w:r>
      <w:r>
        <w:rPr>
          <w:lang w:val="pt_PT" w:bidi="pt_PT"/>
        </w:rPr>
        <w:t>Talvez vocês possam até mesmo pensar em outra maneira de visualizar a passagem!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1:1–5 na tradução de melhor compreensão.</w:t>
      </w:r>
    </w:p>
    <w:p>
      <w:pPr/>
      <w:r>
        <w:rPr>
          <w:lang w:val="pt_PT" w:bidi="pt_PT"/>
        </w:rPr>
      </w:r>
      <w:r>
        <w:rPr>
          <w:lang w:val="pt_PT" w:bidi="pt_PT"/>
        </w:rPr>
        <w:t>Nesta etapa, o grupo encenará a história.</w:t>
      </w:r>
    </w:p>
    <w:p>
      <w:pPr/>
      <w:r>
        <w:rPr>
          <w:lang w:val="pt_PT" w:bidi="pt_PT"/>
        </w:rPr>
      </w:r>
      <w:r>
        <w:rPr>
          <w:lang w:val="pt_PT" w:bidi="pt_PT"/>
        </w:rPr>
        <w:t>Essa história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o escritor do livro. Ele não está na história, mas ele está contando a história e para essa passagem, pode ser útil incluí-lo como um personagem.</w:t>
      </w:r>
    </w:p>
    <w:p>
      <w:pPr>
        <w:pStyle w:val="ListBullet"/>
        <w:spacing w:line="240" w:lineRule="auto"/>
        <w:ind w:left="720"/>
      </w:pPr>
      <w:r>
        <w:rPr>
          <w:lang w:val="pt_PT" w:bidi="pt_PT"/>
        </w:rPr>
      </w:r>
      <w:r>
        <w:rPr>
          <w:lang w:val="pt_PT" w:bidi="pt_PT"/>
        </w:rPr>
        <w:t>A Palavra: a mesma pessoa deve ser “a Luz”.</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Pessoas</w:t>
      </w:r>
    </w:p>
    <w:p>
      <w:pPr>
        <w:pStyle w:val="ListBullet"/>
        <w:spacing w:line="240" w:lineRule="auto"/>
        <w:ind w:left="720"/>
      </w:pPr>
      <w:r>
        <w:rPr>
          <w:lang w:val="pt_PT" w:bidi="pt_PT"/>
        </w:rPr>
      </w:r>
      <w:r>
        <w:rPr>
          <w:lang w:val="pt_PT" w:bidi="pt_PT"/>
        </w:rPr>
        <w:t>Luz: ela deve ser interpretada pela mesma pessoa que interpreta a “Palavra”.</w:t>
      </w:r>
    </w:p>
    <w:p>
      <w:pPr>
        <w:pStyle w:val="ListBullet"/>
        <w:spacing w:line="240" w:lineRule="auto"/>
        <w:ind w:left="720"/>
      </w:pPr>
      <w:r>
        <w:rPr>
          <w:lang w:val="pt_PT" w:bidi="pt_PT"/>
        </w:rPr>
      </w:r>
      <w:r>
        <w:rPr>
          <w:lang w:val="pt_PT" w:bidi="pt_PT"/>
        </w:rPr>
        <w:t>Escuridão: luz e escuridão não são realmente pessoas, mas João está falando sobre elas como se fossem pessoas e isso os ajudará a vê-las como personagens.</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personagem João está contando essa parte. Enquanto ele está contando, outras pessoas podem encenar.</w:t>
      </w:r>
    </w:p>
    <w:p>
      <w:pPr/>
      <w:r>
        <w:rPr>
          <w:lang w:val="pt_PT" w:bidi="pt_PT"/>
        </w:rPr>
      </w:r>
      <w:r>
        <w:rPr>
          <w:lang w:val="pt_PT" w:bidi="pt_PT"/>
        </w:rPr>
        <w:t>A pessoa que é a “Palavra” pode estar segurando uma Bíblia.</w:t>
      </w:r>
    </w:p>
    <w:p>
      <w:pPr/>
      <w:r>
        <w:rPr>
          <w:lang w:val="pt_PT" w:bidi="pt_PT"/>
        </w:rPr>
      </w:r>
      <w:r>
        <w:rPr>
          <w:lang w:val="pt_PT" w:bidi="pt_PT"/>
        </w:rPr>
        <w:t>Encontrem uma maneira de encenar que a “Palavra” estava lá desde o início — antes mesmo de haver criação. Depois disso, a pessoa que é “a Palavra” talvez possa ficar ao lado de Deus para mostrar que “a Palavra” estava com Deus e então “a Palavra” e Deus poderiam se abraçar para mostrar que “a Palavra” era Deus.</w:t>
      </w:r>
    </w:p>
    <w:p>
      <w:pPr/>
      <w:r>
        <w:rPr>
          <w:lang w:val="pt_PT" w:bidi="pt_PT"/>
        </w:rPr>
      </w:r>
      <w:r>
        <w:rPr>
          <w:lang w:val="pt_PT" w:bidi="pt_PT"/>
        </w:rPr>
        <w:t>Encenem que Deus está criando tudo por meio da “Palavra”. Talvez elas possam ficar de mãos dadas enquanto “a Palavra” age criando o mundo apenas falando. Ou Deus pode estar falando com a “Palavra” e então “a Palavra” faz o que Deus disse.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 xml:space="preserve">Perguntem aos atores que interpretam Deus e a Palavra: “Como vocês se sentem?”. Você pode ouvir coisas como: </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que a “Palavra” dá vida às pessoas.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 xml:space="preserve">Perguntem ao ator que interpreta a Palavra: “Como você está se sentindo?”. Você pode ouvir coisas como: </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que quando as pessoas recebem vida, elas recebem luz. A pessoa que interpretou a Palavra pode ligar uma luz real.</w:t>
      </w:r>
    </w:p>
    <w:p>
      <w:pPr/>
      <w:r>
        <w:rPr>
          <w:lang w:val="pt_PT" w:bidi="pt_PT"/>
        </w:rPr>
      </w:r>
      <w:r>
        <w:rPr>
          <w:lang w:val="pt_PT" w:bidi="pt_PT"/>
        </w:rPr>
        <w:t>Seria ótimo se vocês pudessem encenar a história, ou essa parte dela, em um lugar escuro, para que haja uma grande diferença quando a luz se acender. A Palavra e Deus estão na sala com as pessoas, mas as pessoas não podem vê-las enquanto a luz estiver apagada. Mas quando a luz se acende, as pessoas podem ver a Deus!</w:t>
      </w:r>
    </w:p>
    <w:p>
      <w:pPr/>
      <w:r>
        <w:rPr>
          <w:lang w:val="pt_PT" w:bidi="pt_PT"/>
        </w:rPr>
      </w:r>
      <w:r>
        <w:rPr>
          <w:lang w:val="pt_PT" w:bidi="pt_PT"/>
        </w:rPr>
        <w:t>Se vocês não podem deixar escuro, talvez possam colocar algo entre as pessoas e Deus para que Deus não seja visível e remover isso quando a luz se acender.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 xml:space="preserve">Pergunte aos atores que interpretam as pessoas: “Como vocês se sentem?”. Você pode ouvir coisas como: </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a escuridão tentando desligar a luz! Talvez as pessoas que interpretam os personagens de “escuridão” e “luz” possam fazer uma luta falsa, mas a “escuridão” perderá a luta!</w:t>
      </w:r>
    </w:p>
    <w:p>
      <w:pPr/>
      <w:r>
        <w:rPr>
          <w:lang w:val="pt_PT" w:bidi="pt_PT"/>
        </w:rPr>
      </w:r>
      <w:r>
        <w:rPr>
          <w:lang w:val="pt_PT" w:bidi="pt_PT"/>
        </w:rPr>
        <w:t>Se vocês quiserem, podem encenar a peça novamente.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1:1–5 na tradução de melhor compreensão.</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João começa sua história sobre Jesus com as mesmas palavras que o livro de Gênesis começa a contar sobre a criação: “no princípio”. Se vocês já traduziram o livro de Gênesis, é aconselhável usar as mesmas palavras que usaram lá.</w:t>
      </w:r>
    </w:p>
    <w:p>
      <w:pPr/>
      <w:r>
        <w:rPr>
          <w:lang w:val="pt_PT" w:bidi="pt_PT"/>
        </w:rPr>
      </w:r>
      <w:r>
        <w:rPr>
          <w:b/>
          <w:lang w:val="pt_PT" w:bidi="pt_PT"/>
        </w:rPr>
        <w:t>Palavra</w:t>
      </w:r>
      <w:r>
        <w:rPr>
          <w:lang w:val="pt_PT" w:bidi="pt_PT"/>
        </w:rPr>
        <w:t xml:space="preserve"> não é uma palavra difícil de traduzir, mas João a está usando de uma maneira incomum. Lembrem-se de que João está usando essa palavra como uma maneira de falar sobre Jesus. Ele chama Jesus de “Palavra”, o que significa que Deus está falando com as pessoas por meio de Jesus e que as pessoas podem conhecer a Deus por meio de Jesus.</w:t>
      </w:r>
    </w:p>
    <w:p>
      <w:pPr/>
      <w:r>
        <w:rPr>
          <w:lang w:val="pt_PT" w:bidi="pt_PT"/>
        </w:rPr>
      </w:r>
      <w:r>
        <w:rPr>
          <w:lang w:val="pt_PT" w:bidi="pt_PT"/>
        </w:rPr>
        <w:t xml:space="preserve">Quando você está contando a história, pode querer pausar um pouco cada vez que disser “Palavra”, ou falá-la com mais força, para que ela se distinga do resto da frase. Seus ouvintes precisarão entender que essa palavra tem um significado especial aqui e que João a usa referindo-se a uma pessoa. </w:t>
      </w:r>
    </w:p>
    <w:p>
      <w:pPr/>
      <w:r>
        <w:rPr>
          <w:lang w:val="pt_PT" w:bidi="pt_PT"/>
        </w:rPr>
      </w:r>
      <w:r>
        <w:rPr>
          <w:lang w:val="pt_PT" w:bidi="pt_PT"/>
        </w:rPr>
        <w:t>Usem a mesma palavra para “Palavra” que vocês usaram em frases como “palavra de Deus”.</w:t>
      </w:r>
    </w:p>
    <w:p>
      <w:pPr/>
      <w:r>
        <w:rPr>
          <w:lang w:val="pt_PT" w:bidi="pt_PT"/>
        </w:rPr>
      </w:r>
      <w:r>
        <w:rPr>
          <w:lang w:val="pt_PT" w:bidi="pt_PT"/>
        </w:rPr>
        <w:t>A “palavra de Deus” significa as mensagens que Deus deu às pessoas. Deus fala com seu povo por meio de suas ações e por meio de suas palavras. Portanto, as pessoas muitas vezes chamam a Bíblia de “palavra de Deus” porque por meio da Bíblia podemos saber o que Deus fez e disse. Jesus é chamado de “Palavra” porque Deus fala conosco por meio de Jesus. Jesus é a mensagem mais importante que Deus nos deu.</w:t>
      </w:r>
    </w:p>
    <w:p>
      <w:pPr/>
      <w:r>
        <w:rPr>
          <w:lang w:val="pt_PT" w:bidi="pt_PT"/>
        </w:rPr>
      </w:r>
      <w:r>
        <w:rPr>
          <w:lang w:val="pt_PT" w:bidi="pt_PT"/>
        </w:rPr>
        <w:t xml:space="preserve">Parem aqui e discutam qual palavra vocês usarão para "Palavra". Procurem </w:t>
      </w:r>
      <w:r>
        <w:rPr>
          <w:lang w:val="pt_PT" w:bidi="pt_PT"/>
        </w:rPr>
        <w:t>palavra de Deus</w:t>
      </w:r>
      <w:r>
        <w:rPr>
          <w:lang w:val="pt_PT" w:bidi="pt_PT"/>
        </w:rPr>
        <w:t xml:space="preserve"> no Glossário-Mestre.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de João 1:1–5 na tradução de melhor compreensão.</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1:6–18</w:t>
      </w:r>
      <w:r>
        <w:rPr>
          <w:lang w:val="pt_PT" w:bidi="pt_PT"/>
        </w:rPr>
      </w:r>
    </w:p>
    <w:p>
      <w:pPr>
        <w:pStyle w:val="Heading3"/>
      </w:pPr>
      <w:r>
        <w:rPr>
          <w:lang w:val="pt_PT" w:bidi="pt_PT"/>
        </w:rPr>
        <w:t>Ouvir e Sentir</w:t>
      </w:r>
    </w:p>
    <w:p>
      <w:pPr/>
      <w:r>
        <w:rPr>
          <w:lang w:val="pt_PT" w:bidi="pt_PT"/>
        </w:rPr>
      </w:r>
      <w:r>
        <w:rPr>
          <w:lang w:val="pt_PT" w:bidi="pt_PT"/>
        </w:rPr>
        <w:t>Nesta etapa, ouçam João 1: 6–18 e guardem em seus corações.</w:t>
      </w:r>
    </w:p>
    <w:p>
      <w:pPr/>
      <w:r>
        <w:rPr>
          <w:lang w:val="pt_PT" w:bidi="pt_PT"/>
        </w:rPr>
      </w:r>
      <w:r>
        <w:rPr>
          <w:lang w:val="pt_PT" w:bidi="pt_PT"/>
        </w:rPr>
        <w:t>Ouça uma versão em áudio de João 1:6–18 36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 gosta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 e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João 1:6–18 na tradução de melhor compreensão.</w:t>
      </w:r>
    </w:p>
    <w:p>
      <w:pPr/>
      <w:r>
        <w:rPr>
          <w:lang w:val="pt_PT" w:bidi="pt_PT"/>
        </w:rPr>
      </w:r>
      <w:r>
        <w:rPr>
          <w:lang w:val="pt_PT" w:bidi="pt_PT"/>
        </w:rPr>
        <w:t xml:space="preserve">Na história anterior, João, o escritor do livro, disse às pessoas sobre uma pessoa chamada “Palavra”, que estava </w:t>
      </w:r>
      <w:r>
        <w:rPr>
          <w:b/>
          <w:lang w:val="pt_PT" w:bidi="pt_PT"/>
        </w:rPr>
        <w:t>com</w:t>
      </w:r>
      <w:r>
        <w:rPr>
          <w:lang w:val="pt_PT" w:bidi="pt_PT"/>
        </w:rPr>
        <w:t xml:space="preserve"> Deus e </w:t>
      </w:r>
      <w:r>
        <w:rPr>
          <w:b/>
          <w:lang w:val="pt_PT" w:bidi="pt_PT"/>
        </w:rPr>
        <w:t>era</w:t>
      </w:r>
      <w:r>
        <w:rPr>
          <w:lang w:val="pt_PT" w:bidi="pt_PT"/>
        </w:rPr>
        <w:t xml:space="preserve"> Deus Ele ainda não disse a seus ouvintes quem era essa pessoa.</w:t>
      </w:r>
    </w:p>
    <w:p>
      <w:pPr/>
      <w:r>
        <w:rPr>
          <w:lang w:val="pt_PT" w:bidi="pt_PT"/>
        </w:rPr>
      </w:r>
      <w:r>
        <w:rPr>
          <w:lang w:val="pt_PT" w:bidi="pt_PT"/>
        </w:rPr>
        <w:t>Agora o escritor começa a nos contar sobre uma pessoa especial chamada João. Essa não é a mesma pessoa que o escritor do livro, mas outra pessoa com o mesmo nome. Deus havia enviado esse homem. Mais tarde descobriremos que esse é João, o batista, que conhecemos por outros livros na Bíblia também.</w:t>
      </w:r>
    </w:p>
    <w:p>
      <w:pPr/>
      <w:r>
        <w:rPr>
          <w:lang w:val="pt_PT" w:bidi="pt_PT"/>
        </w:rPr>
      </w:r>
      <w:r>
        <w:rPr>
          <w:lang w:val="pt_PT" w:bidi="pt_PT"/>
        </w:rPr>
        <w:t xml:space="preserve">As pessoas podem pensar que João é a “Palavra”, mas o escritor nos diz imediatamente que não é ele. Ele diz que João não era a luz. Isso significa que João não é quem dará luz às pessoas para que elas possam conhecer a Deus. João apenas </w:t>
      </w:r>
      <w:r>
        <w:rPr>
          <w:b/>
          <w:lang w:val="pt_PT" w:bidi="pt_PT"/>
        </w:rPr>
        <w:t>disse</w:t>
      </w:r>
      <w:r>
        <w:rPr>
          <w:lang w:val="pt_PT" w:bidi="pt_PT"/>
        </w:rPr>
        <w:t xml:space="preserve"> aos outros sobre essa pessoa.</w:t>
      </w:r>
    </w:p>
    <w:p>
      <w:pPr/>
      <w:r>
        <w:rPr>
          <w:lang w:val="pt_PT" w:bidi="pt_PT"/>
        </w:rPr>
      </w:r>
      <w:r>
        <w:rPr>
          <w:lang w:val="pt_PT" w:bidi="pt_PT"/>
        </w:rPr>
        <w:t xml:space="preserve">O escritor diz que João estava testemunhando sobre a luz. Testificar significa que você está contando sobre algo que você mesmo viu, e que sabe que é realmente verdadeiro. </w:t>
      </w:r>
    </w:p>
    <w:p>
      <w:pPr/>
      <w:r>
        <w:rPr>
          <w:lang w:val="pt_PT" w:bidi="pt_PT"/>
        </w:rPr>
      </w:r>
      <w:r>
        <w:rPr>
          <w:lang w:val="pt_PT" w:bidi="pt_PT"/>
        </w:rPr>
        <w:t xml:space="preserve">João disse aos outros sobre uma pessoa, e </w:t>
      </w:r>
      <w:r>
        <w:rPr>
          <w:b/>
          <w:lang w:val="pt_PT" w:bidi="pt_PT"/>
        </w:rPr>
        <w:t>esse</w:t>
      </w:r>
      <w:r>
        <w:rPr>
          <w:lang w:val="pt_PT" w:bidi="pt_PT"/>
        </w:rPr>
        <w:t xml:space="preserve"> é aquele que dá luz. Essa pessoa é a luz real, ou verdadeira. As pessoas podem usar lâmpadas e velas para criar alguma luz, mas esse é o único que pode remover a escuridão para que as pessoas possam conhecer a Deus. Ele é a luz real. Ele veio ao mundo para que todos pudessem ver sua luz.</w:t>
      </w:r>
    </w:p>
    <w:p>
      <w:pPr/>
      <w:r>
        <w:rPr>
          <w:lang w:val="pt_PT" w:bidi="pt_PT"/>
        </w:rPr>
      </w:r>
      <w:r>
        <w:rPr>
          <w:lang w:val="pt_PT" w:bidi="pt_PT"/>
        </w:rPr>
        <w:t>A pessoa sobre quem João, o batista, estava falando era Jesus, mas o escritor do livro ainda não nos dá seu nome. Ele continua falando sobre a luz como se fosse uma pessoa. O escritor diz que essa “pessoa da Luz” estava no mundo. Mundo significa o lugar onde as pessoas vivem, em contraste com o céu, onde Deus vive. Então o escritor quer dizer que essa “pessoa da Luz” veio à terra.</w:t>
      </w:r>
    </w:p>
    <w:p>
      <w:pPr/>
      <w:r>
        <w:rPr>
          <w:lang w:val="pt_PT" w:bidi="pt_PT"/>
        </w:rPr>
      </w:r>
      <w:r>
        <w:rPr>
          <w:lang w:val="pt_PT" w:bidi="pt_PT"/>
        </w:rPr>
        <w:t>Essa "pessoa de Luz" havia feito todo o mundo. Anteriormente, o escritor havia nos dito que a “pessoa da Palavra” havia feito o mundo. Portanto, sabemos que a "pessoa de Luz" e a "pessoa da Palavra" são a mesma pessoa.</w:t>
      </w:r>
    </w:p>
    <w:p>
      <w:pPr/>
      <w:r>
        <w:rPr>
          <w:lang w:val="pt_PT" w:bidi="pt_PT"/>
        </w:rPr>
      </w:r>
      <w:r>
        <w:rPr>
          <w:lang w:val="pt_PT" w:bidi="pt_PT"/>
        </w:rPr>
        <w:t>Como a “pessoa de Luz” fez todo o mundo, você esperaria que as pessoas que ele criou o reconhecessem. Mas as pessoas não fizeram isso! As pessoas não reconheceram que essa "pessoa de Luz" era Deus.</w:t>
      </w:r>
    </w:p>
    <w:p>
      <w:pPr/>
      <w:r>
        <w:rPr>
          <w:lang w:val="pt_PT" w:bidi="pt_PT"/>
        </w:rPr>
      </w:r>
      <w:r>
        <w:rPr>
          <w:lang w:val="pt_PT" w:bidi="pt_PT"/>
        </w:rPr>
        <w:t>Também pode significar que as pessoas não aceitavam a "pessoa de Luz"; porque elas não queriam obedecê-lo.</w:t>
      </w:r>
    </w:p>
    <w:p>
      <w:pPr/>
      <w:r>
        <w:rPr>
          <w:lang w:val="pt_PT" w:bidi="pt_PT"/>
        </w:rPr>
      </w:r>
      <w:r>
        <w:rPr>
          <w:lang w:val="pt_PT" w:bidi="pt_PT"/>
        </w:rPr>
        <w:t>Essa "pessoa de Luz" até mesmo foi para seu próprio lugar ou país. Isso significa que ele foi até o povo de Israel. Os israelitas, ou judeus, como eles também são chamados, eram o povo especial de Deus. Mas até mesmo essas pessoas não aceitavam que essa "pessoa de Luz" era Deus.</w:t>
      </w:r>
    </w:p>
    <w:p>
      <w:pPr/>
      <w:r>
        <w:rPr>
          <w:lang w:val="pt_PT" w:bidi="pt_PT"/>
        </w:rPr>
      </w:r>
      <w:r>
        <w:rPr>
          <w:lang w:val="pt_PT" w:bidi="pt_PT"/>
        </w:rPr>
        <w:t>João, o escritor do livro, está dando aqui um resumo do que ele vai contar em seu livro. Em seu livro, ele contará a história de Jesus que é essa "pessoa de Luz" e quem é a "pessoa da Palavra". E ele já está dizendo a seus ouvintes que a maioria das pessoas não acreditaria em Jesus.</w:t>
      </w:r>
    </w:p>
    <w:p>
      <w:pPr/>
      <w:r>
        <w:rPr>
          <w:lang w:val="pt_PT" w:bidi="pt_PT"/>
        </w:rPr>
      </w:r>
      <w:r>
        <w:rPr>
          <w:lang w:val="pt_PT" w:bidi="pt_PT"/>
        </w:rPr>
        <w:t>Mas algumas pessoas aceitariam essa "pessoa de Luz", diz João, o escritor. Eles acreditarão em seu nome. Acreditar no nome de alguém era uma maneira judaica de dizer que você confia nessa pessoa. Essas pessoas que confiavam na "pessoa de Luz" se tornaram filhos de Deus. Deus permitiu que fossem, ou os tornou, seus filhos. Era como se essas pessoas nascessem de novo. Mas não da mesma maneira natural que cada pessoa humana nasce. Esse era um tipo diferente de nascimento, um nascimento espiritual.</w:t>
      </w:r>
    </w:p>
    <w:p>
      <w:pPr/>
      <w:r>
        <w:rPr>
          <w:lang w:val="pt_PT" w:bidi="pt_PT"/>
        </w:rPr>
      </w:r>
      <w:r>
        <w:rPr>
          <w:lang w:val="pt_PT" w:bidi="pt_PT"/>
        </w:rPr>
        <w:t>Depois disso, João, o escritor, volta para falar sobre a Palavra. Ele diz a seus ouvintes que a palavra se tornou uma pessoa humana. Já havíamos aprendido que a Palavra era Deus. Agora aprendemos que a Palavra também se tornou um humano. E essa pessoa da Palavra, que era Deus e humano, vivia entre o povo de Israel A Palavra veio do Pai, o que significa de Deus. Essa Palavra era o único filho do pai.</w:t>
      </w:r>
    </w:p>
    <w:p>
      <w:pPr/>
      <w:r>
        <w:rPr>
          <w:lang w:val="pt_PT" w:bidi="pt_PT"/>
        </w:rPr>
      </w:r>
      <w:r>
        <w:rPr>
          <w:lang w:val="pt_PT" w:bidi="pt_PT"/>
        </w:rPr>
        <w:t>Essa pessoa da Palavra amava muito as pessoas, mesmo que elas não merecessem isso.</w:t>
      </w:r>
    </w:p>
    <w:p>
      <w:pPr/>
      <w:r>
        <w:rPr>
          <w:lang w:val="pt_PT" w:bidi="pt_PT"/>
        </w:rPr>
      </w:r>
      <w:r>
        <w:rPr>
          <w:lang w:val="pt_PT" w:bidi="pt_PT"/>
        </w:rPr>
        <w:t>Parem aqui e discutam essa pergunta em grupo: você pode contar uma história sobre uma pessoa ruim que recebeu um bom presente que ele não merecia? Pausem este áudio aqui.</w:t>
      </w:r>
    </w:p>
    <w:p>
      <w:pPr/>
      <w:r>
        <w:rPr>
          <w:lang w:val="pt_PT" w:bidi="pt_PT"/>
        </w:rPr>
      </w:r>
      <w:r>
        <w:rPr>
          <w:lang w:val="pt_PT" w:bidi="pt_PT"/>
        </w:rPr>
        <w:t>Tudo o que essa pessoa da Palavra disse ou fazia era verdadeiro. João, o escritor, diz que ele e as outras pessoas que estavam vivendo em seu tempo, viram a glória dessa pessoa da Palavra. Eles viram o quão grande e poderosa era essa Palavra!</w:t>
      </w:r>
    </w:p>
    <w:p>
      <w:pPr/>
      <w:r>
        <w:rPr>
          <w:lang w:val="pt_PT" w:bidi="pt_PT"/>
        </w:rPr>
      </w:r>
      <w:r>
        <w:rPr>
          <w:lang w:val="pt_PT" w:bidi="pt_PT"/>
        </w:rPr>
        <w:t>Então João, o escritor, nos conta um pouco mais sobre o outro João, o batista. Ele fala apenas muito brevemente; mais tarde ele nos dará mais detalhes. Agora, ele só diz que uma vez, João Batista estava apontando para alguém e gritou para o povo: “Essa é a pessoa sobre quem eu estava falando! Essa é a pessoa que eu disse que viria depois de mim”. Parece que João Batista havia dito ao povo anteriormente: “Alguém está vindo que é muito mais importante do que eu. Ele existia muito antes de mim!”. E agora João Batista diz ao povo que “essa pessoa” é aquela! Sabemos que João Batista estava apontando para Jesus quando ele disse isso, mas João, o escritor, ainda não está nos dando o nome de Jesus.</w:t>
      </w:r>
    </w:p>
    <w:p>
      <w:pPr/>
      <w:r>
        <w:rPr>
          <w:lang w:val="pt_PT" w:bidi="pt_PT"/>
        </w:rPr>
      </w:r>
      <w:r>
        <w:rPr>
          <w:lang w:val="pt_PT" w:bidi="pt_PT"/>
        </w:rPr>
        <w:t>João, o escritor, então continua falando com seus ouvintes. Ele diz que a Palavra deu a todos nós muitas bênçãos amorosas, ou presentes. Não merecemos esses presentes, mas ele os deu porque ele é tão generoso. Primeiro, Deus havia dado ao povo seus mandamentos por meio de Moisés. Moisés era um homem que viveu há muito tempo. Moisés disse ao povo israelita muitas coisas que Deus queria que eles fizessem. Os israelitas tinham que obedecer a esses mandamentos para que pudessem ser o povo especial de Deus e ter amizade com Deus. Esse era um presente de Deus. Mas agora Deus deu ainda mais presentes!</w:t>
      </w:r>
    </w:p>
    <w:p>
      <w:pPr/>
      <w:r>
        <w:rPr>
          <w:lang w:val="pt_PT" w:bidi="pt_PT"/>
        </w:rPr>
      </w:r>
      <w:r>
        <w:rPr>
          <w:lang w:val="pt_PT" w:bidi="pt_PT"/>
        </w:rPr>
        <w:t>Agora Deus deu os presentes da graça e verdade. Aqui, finalmente, o escritor nos dá o nome de Jesus! E imediatamente ele dá a Jesus o título de Cristo, ou Messias: o rei especial e Salvador que os israelitas estavam esperando. Jesus, o Messias, mostrou às pessoas o quão bom e gentil Deus era para as pessoas que não o mereciam. Ele mostrou às pessoas que tudo o que Deus disse e fez era verdadeiro.</w:t>
      </w:r>
    </w:p>
    <w:p>
      <w:pPr/>
      <w:r>
        <w:rPr>
          <w:lang w:val="pt_PT" w:bidi="pt_PT"/>
        </w:rPr>
      </w:r>
      <w:r>
        <w:rPr>
          <w:lang w:val="pt_PT" w:bidi="pt_PT"/>
        </w:rPr>
        <w:t>E Jesus mostrou às pessoas como Deus é. Não é possível que nenhum ser humano veja a Deus. Mas Jesus é diferente de outros humanos, porque ele também é Deus! Ele viu a Deus! Ele está tão perto de Deus quanto um filho é de seu pai. Um pai coloca seus braços em volta do seu filho para abraçá-lo. Isso é tão perto quanto Jesus está de Deus. E porque Jesus viu a Deus, ele é capaz de nos dizer sobre Deus!</w:t>
      </w:r>
    </w:p>
    <w:p>
      <w:pPr/>
      <w:r>
        <w:rPr>
          <w:lang w:val="pt_PT" w:bidi="pt_PT"/>
        </w:rPr>
      </w:r>
      <w:r>
        <w:rPr>
          <w:lang w:val="pt_PT" w:bidi="pt_PT"/>
        </w:rPr>
        <w:t>Parem aqui e discutam essa pergunta em grupo: por favor, contem uma história sobre um pai e um filho que se amavam muito. Pausem este áudio aqui.</w:t>
      </w:r>
    </w:p>
    <w:p>
      <w:pPr/>
      <w:r>
        <w:rPr>
          <w:lang w:val="pt_PT" w:bidi="pt_PT"/>
        </w:rPr>
      </w:r>
      <w:r>
        <w:rPr>
          <w:lang w:val="pt_PT" w:bidi="pt_PT"/>
        </w:rPr>
        <w:t>João, o escritor, agora apresentou Jesus a seus ouvintes como o rei especial e Salvador, o filho de Deus, a Palavra e a luz para o povo para que as pessoas possam conhecer a Deus. Agora ele está quase pronto para começar a contar a história sobre Jesus. Olharemos para isso na próxima passagem.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João 1:6–18 na tradução de melhor compreensão.</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história tem 4 cenas.</w:t>
      </w:r>
    </w:p>
    <w:p>
      <w:pPr/>
      <w:r>
        <w:rPr>
          <w:lang w:val="pt_PT" w:bidi="pt_PT"/>
        </w:rPr>
      </w:r>
      <w:r>
        <w:rPr>
          <w:b/>
          <w:lang w:val="pt_PT" w:bidi="pt_PT"/>
        </w:rPr>
        <w:t>Na primeira cena:</w:t>
      </w:r>
      <w:r>
        <w:rPr>
          <w:lang w:val="pt_PT" w:bidi="pt_PT"/>
        </w:rPr>
        <w:t xml:space="preserve"> Deus envia um mensageiro, João, para falar sobre a luz.</w:t>
      </w:r>
    </w:p>
    <w:p>
      <w:pPr/>
      <w:r>
        <w:rPr>
          <w:lang w:val="pt_PT" w:bidi="pt_PT"/>
        </w:rPr>
      </w:r>
      <w:r>
        <w:rPr>
          <w:b/>
          <w:lang w:val="pt_PT" w:bidi="pt_PT"/>
        </w:rPr>
        <w:t>Na segunda cena:</w:t>
      </w:r>
      <w:r>
        <w:rPr>
          <w:lang w:val="pt_PT" w:bidi="pt_PT"/>
        </w:rPr>
        <w:t xml:space="preserve"> João, o escritor, nos diz mais sobre a “Palavra”. Ele conta sobre algo que aconteceu no passado. Esse é um resumo das coisas que João vai falar no resto de seu livro.</w:t>
      </w:r>
    </w:p>
    <w:p>
      <w:pPr/>
      <w:r>
        <w:rPr>
          <w:lang w:val="pt_PT" w:bidi="pt_PT"/>
        </w:rPr>
      </w:r>
      <w:r>
        <w:rPr>
          <w:b/>
          <w:lang w:val="pt_PT" w:bidi="pt_PT"/>
        </w:rPr>
        <w:t>Na terceira cena:</w:t>
      </w:r>
      <w:r>
        <w:rPr>
          <w:lang w:val="pt_PT" w:bidi="pt_PT"/>
        </w:rPr>
        <w:t xml:space="preserve"> João, o batista, aponta sobre quem ele estava falando.</w:t>
      </w:r>
    </w:p>
    <w:p>
      <w:pPr/>
      <w:r>
        <w:rPr>
          <w:lang w:val="pt_PT" w:bidi="pt_PT"/>
        </w:rPr>
      </w:r>
      <w:r>
        <w:rPr>
          <w:b/>
          <w:lang w:val="pt_PT" w:bidi="pt_PT"/>
        </w:rPr>
        <w:t>Na quarta cena:</w:t>
      </w:r>
      <w:r>
        <w:rPr>
          <w:lang w:val="pt_PT" w:bidi="pt_PT"/>
        </w:rPr>
        <w:t xml:space="preserve"> João, o escritor, nos conta sobre Jesus, o Messias.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João, o escritor do livro. Ele não está na história, mas ele está contando a história e para essa passagem, pode ser útil incluí-lo como um personagem.</w:t>
      </w:r>
    </w:p>
    <w:p>
      <w:pPr>
        <w:pStyle w:val="ListBullet"/>
        <w:spacing w:line="240" w:lineRule="auto"/>
        <w:ind w:left="720"/>
      </w:pPr>
      <w:r>
        <w:rPr>
          <w:lang w:val="pt_PT" w:bidi="pt_PT"/>
        </w:rPr>
      </w:r>
      <w:r>
        <w:rPr>
          <w:lang w:val="pt_PT" w:bidi="pt_PT"/>
        </w:rPr>
        <w:t>João, o batista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 Palavra</w:t>
      </w:r>
    </w:p>
    <w:p>
      <w:pPr>
        <w:pStyle w:val="ListBullet"/>
        <w:spacing w:line="240" w:lineRule="auto"/>
        <w:ind w:left="720"/>
      </w:pPr>
      <w:r>
        <w:rPr>
          <w:lang w:val="pt_PT" w:bidi="pt_PT"/>
        </w:rPr>
      </w:r>
      <w:r>
        <w:rPr>
          <w:lang w:val="pt_PT" w:bidi="pt_PT"/>
        </w:rPr>
        <w:t>A pessoa da Luz</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pessoas que não aceitaram Jesus</w:t>
      </w:r>
    </w:p>
    <w:p>
      <w:pPr>
        <w:pStyle w:val="ListBullet"/>
        <w:spacing w:line="240" w:lineRule="auto"/>
        <w:ind w:left="720"/>
      </w:pPr>
      <w:r>
        <w:rPr>
          <w:lang w:val="pt_PT" w:bidi="pt_PT"/>
        </w:rPr>
      </w:r>
      <w:r>
        <w:rPr>
          <w:lang w:val="pt_PT" w:bidi="pt_PT"/>
        </w:rPr>
        <w:t>As pessoas que aceitaram Jesus e que se tornaram os filhos de Deus</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Assim como na história anterior, você pode querer ter uma tocha ou uma lâmpada com você. Pode ser útil ter uma lâmpada muito brilhante, e várias luzes muito pequenas — como fósforos ou uma tocha que está quase apagando. Você também pode ir para fora e olhar para o sol para representar a luz real, e usar uma pequena tocha para representar as luzes que não são reais.</w:t>
      </w:r>
    </w:p>
    <w:p>
      <w:pPr/>
      <w:r>
        <w:rPr>
          <w:lang w:val="pt_PT" w:bidi="pt_PT"/>
        </w:rPr>
      </w:r>
      <w:r>
        <w:rPr>
          <w:lang w:val="pt_PT" w:bidi="pt_PT"/>
        </w:rPr>
        <w:t>Pausem o áudio e coletem os objetos que você precisa.</w:t>
      </w:r>
    </w:p>
    <w:p>
      <w:pPr/>
      <w:r>
        <w:rPr>
          <w:lang w:val="pt_PT" w:bidi="pt_PT"/>
        </w:rPr>
      </w:r>
      <w:r>
        <w:rPr>
          <w:lang w:val="pt_PT" w:bidi="pt_PT"/>
        </w:rPr>
        <w:t xml:space="preserve">Nessa passagem, às vezes João, o batista, está falando, e às vezes João, o escritor. João, o escritor, não está tentando muito fazer suas próprias palavras separadas das palavras de João, o batista. Não é tão importante quem está falando: </w:t>
      </w:r>
      <w:r>
        <w:rPr>
          <w:b/>
          <w:lang w:val="pt_PT" w:bidi="pt_PT"/>
        </w:rPr>
        <w:t>o que</w:t>
      </w:r>
      <w:r>
        <w:rPr>
          <w:lang w:val="pt_PT" w:bidi="pt_PT"/>
        </w:rPr>
        <w:t xml:space="preserve"> eles estão dizendo é mais importante! Mas você pode querer separar quem está falando mantendo uma breve pausa no meio.</w:t>
      </w:r>
    </w:p>
    <w:p>
      <w:pPr/>
      <w:r>
        <w:rPr>
          <w:lang w:val="pt_PT" w:bidi="pt_PT"/>
        </w:rPr>
      </w:r>
      <w:r>
        <w:rPr>
          <w:lang w:val="pt_PT" w:bidi="pt_PT"/>
        </w:rPr>
        <w:t>Lembre-se de que a “luz”, a “Palavra” e “Jesus, o Messias” estão se referindo à mesma pessoa.</w:t>
      </w:r>
    </w:p>
    <w:p>
      <w:pPr/>
      <w:r>
        <w:rPr>
          <w:lang w:val="pt_PT" w:bidi="pt_PT"/>
        </w:rPr>
      </w:r>
      <w:r>
        <w:rPr>
          <w:lang w:val="pt_PT" w:bidi="pt_PT"/>
        </w:rPr>
        <w:t>Como essa passagem está muito estreitamente conectada à anterior, você pode querer contar a anterior novamente no início. Se você fez uma música ou uma dança, cante novamente!</w:t>
      </w:r>
    </w:p>
    <w:p>
      <w:pPr/>
      <w:r>
        <w:rPr>
          <w:lang w:val="pt_PT" w:bidi="pt_PT"/>
        </w:rPr>
      </w:r>
      <w:r>
        <w:rPr>
          <w:lang w:val="pt_PT" w:bidi="pt_PT"/>
        </w:rPr>
        <w:t>Na primeira cena dessa nova passagem, ouvimos a palavra “luz” muito frequentemente. Talvez você possa bater palmas ou bater seus pés no chão toda vez que você ouve a palavra “luz”.</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João 1:6–18 na tradução de melhor compreensão.</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o escritor do livro. Ele não está na história, mas ele está contando a história e para essa passagem, pode ser útil incluí-lo como um personagem.</w:t>
      </w:r>
    </w:p>
    <w:p>
      <w:pPr>
        <w:pStyle w:val="ListBullet"/>
        <w:spacing w:line="240" w:lineRule="auto"/>
        <w:ind w:left="720"/>
      </w:pPr>
      <w:r>
        <w:rPr>
          <w:lang w:val="pt_PT" w:bidi="pt_PT"/>
        </w:rPr>
      </w:r>
      <w:r>
        <w:rPr>
          <w:lang w:val="pt_PT" w:bidi="pt_PT"/>
        </w:rPr>
        <w:t>João, o batista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 Palavra</w:t>
      </w:r>
    </w:p>
    <w:p>
      <w:pPr>
        <w:pStyle w:val="ListBullet"/>
        <w:spacing w:line="240" w:lineRule="auto"/>
        <w:ind w:left="720"/>
      </w:pPr>
      <w:r>
        <w:rPr>
          <w:lang w:val="pt_PT" w:bidi="pt_PT"/>
        </w:rPr>
      </w:r>
      <w:r>
        <w:rPr>
          <w:lang w:val="pt_PT" w:bidi="pt_PT"/>
        </w:rPr>
        <w:t>A pessoa da Luz</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pessoas que não aceitaram Jesus</w:t>
      </w:r>
    </w:p>
    <w:p>
      <w:pPr>
        <w:pStyle w:val="ListBullet"/>
        <w:spacing w:line="240" w:lineRule="auto"/>
        <w:ind w:left="720"/>
      </w:pPr>
      <w:r>
        <w:rPr>
          <w:lang w:val="pt_PT" w:bidi="pt_PT"/>
        </w:rPr>
      </w:r>
      <w:r>
        <w:rPr>
          <w:lang w:val="pt_PT" w:bidi="pt_PT"/>
        </w:rPr>
        <w:t>As pessoas que aceitaram Jesus e que se tornaram os filhos de Deus</w:t>
      </w:r>
    </w:p>
    <w:p>
      <w:pPr>
        <w:pStyle w:val="ListBullet"/>
        <w:spacing w:line="240" w:lineRule="auto"/>
        <w:ind w:left="720"/>
      </w:pPr>
      <w:r>
        <w:rPr>
          <w:lang w:val="pt_PT" w:bidi="pt_PT"/>
        </w:rPr>
      </w:r>
      <w:r>
        <w:rPr>
          <w:lang w:val="pt_PT" w:bidi="pt_PT"/>
        </w:rPr>
        <w:t>Moisés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Como essa passagem está muito estreitamente conectada à anterior, você pode querer primeiro encenar essa novamente, antes de você encenar essa nova história.</w:t>
      </w:r>
    </w:p>
    <w:p>
      <w:pPr/>
      <w:r>
        <w:rPr>
          <w:lang w:val="pt_PT" w:bidi="pt_PT"/>
        </w:rPr>
      </w:r>
      <w:r>
        <w:rPr>
          <w:lang w:val="pt_PT" w:bidi="pt_PT"/>
        </w:rPr>
        <w:t>João, o escritor, está contando essa história a seus ouvintes. Ele deve ser visível enquanto você está interpretando 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Deus enviando João, o batista. Encene João, o batista, dizendo às pessoas sobre a luz. Como João, o batista, ainda não está falando nessa cena, talvez ele possa usar gestos sem palavras.</w:t>
      </w:r>
    </w:p>
    <w:p>
      <w:pPr/>
      <w:r>
        <w:rPr>
          <w:lang w:val="pt_PT" w:bidi="pt_PT"/>
        </w:rPr>
      </w:r>
      <w:r>
        <w:rPr>
          <w:lang w:val="pt_PT" w:bidi="pt_PT"/>
        </w:rPr>
        <w:t>Encene que a luz que João, o batista, conta, está vindo para o mundo e brilhando em todos.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à pessoa que interpreta João, o batista: “O que você está pensando?”. Você pode ouvir coisas como: </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brevemente que a “pessoa da Luz”, que é Jesus, está criando o mundo, então que ele entra em sua própria criação.</w:t>
      </w:r>
    </w:p>
    <w:p>
      <w:pPr/>
      <w:r>
        <w:rPr>
          <w:lang w:val="pt_PT" w:bidi="pt_PT"/>
        </w:rPr>
      </w:r>
      <w:r>
        <w:rPr>
          <w:lang w:val="pt_PT" w:bidi="pt_PT"/>
        </w:rPr>
        <w:t>Encene as pessoas não o reconhecendo.</w:t>
      </w:r>
    </w:p>
    <w:p>
      <w:pPr/>
      <w:r>
        <w:rPr>
          <w:lang w:val="pt_PT" w:bidi="pt_PT"/>
        </w:rPr>
      </w:r>
      <w:r>
        <w:rPr>
          <w:lang w:val="pt_PT" w:bidi="pt_PT"/>
        </w:rPr>
        <w:t>Encene Jesus vindo ao povo de Israel.</w:t>
      </w:r>
    </w:p>
    <w:p>
      <w:pPr/>
      <w:r>
        <w:rPr>
          <w:lang w:val="pt_PT" w:bidi="pt_PT"/>
        </w:rPr>
      </w:r>
      <w:r>
        <w:rPr>
          <w:lang w:val="pt_PT" w:bidi="pt_PT"/>
        </w:rPr>
        <w:t>Encene a maioria dessas pessoas rejeitando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ao ator que está interpretando Jesus: “Como você está se sentindo?”. O que vocês estão pensando?” Você pode ouvir coisas como: </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algumas pessoas o aceitando. Encene que Deus está fazendo-os seus filhos.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às pessoas que estão aceitando Jesus: “O que vocês estão sentindo?”. Você pode ouvir coisas como: </w:t>
      </w:r>
    </w:p>
    <w:p>
      <w:pPr>
        <w:pStyle w:val="ListBullet"/>
        <w:spacing w:line="240" w:lineRule="auto"/>
        <w:ind w:left="720"/>
      </w:pPr>
      <w:r>
        <w:rPr>
          <w:lang w:val="pt_PT" w:bidi="pt_PT"/>
        </w:rPr>
      </w:r>
      <w:r>
        <w:rPr>
          <w:lang w:val="pt_PT" w:bidi="pt_PT"/>
        </w:rPr>
        <w:t xml:space="preserve">Pergunte ao ator que está interpretando Jesus: “Como você está se sentindo?”. Você pode ouvir coisas como: </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que a “pessoa da Palavra”, que também é Jesus, se torna um humano. Jesus havia se tornado humano quando ele veio para o mundo, então isso já havia acontecido; mas João, o escritor, está contando novamente, com palavras diferentes.</w:t>
      </w:r>
    </w:p>
    <w:p>
      <w:pPr/>
      <w:r>
        <w:rPr>
          <w:lang w:val="pt_PT" w:bidi="pt_PT"/>
        </w:rPr>
      </w:r>
      <w:r>
        <w:rPr>
          <w:lang w:val="pt_PT" w:bidi="pt_PT"/>
        </w:rPr>
        <w:t>Encene Jesus vivendo entre as pessoas. Novamente, este não é um momento diferente de quando você encenou antes, mas João, o escritor, está contando a mesma coisa novamente com palavras diferentes.</w:t>
      </w:r>
    </w:p>
    <w:p>
      <w:pPr/>
      <w:r>
        <w:rPr>
          <w:lang w:val="pt_PT" w:bidi="pt_PT"/>
        </w:rPr>
      </w:r>
      <w:r>
        <w:rPr>
          <w:lang w:val="pt_PT" w:bidi="pt_PT"/>
        </w:rPr>
        <w:t>Encene Jesus amando muito as pessoas e falando coisas verdadeiras sobre Deus.</w:t>
      </w:r>
    </w:p>
    <w:p>
      <w:pPr/>
      <w:r>
        <w:rPr>
          <w:lang w:val="pt_PT" w:bidi="pt_PT"/>
        </w:rPr>
      </w:r>
      <w:r>
        <w:rPr>
          <w:lang w:val="pt_PT" w:bidi="pt_PT"/>
        </w:rPr>
        <w:t>Encene João (o escritor do livro) e algumas outras pessoas vendo o quão grande, maravilhoso e majestoso Jesus é! Ajudará ter Deus Pai atrás de Jesus, para lembrar a você que João, o escritor, o chama de o único filho do Pai aqui.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ao ator que interpreta João, o escritor: “Como você se sentiu vendo a grandeza e majestade de Jesus?”. Você pode ouvir coisas como: </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João, o batista, chamando as pessoas. Desta vez, você pode fazer ele falar. Ele apontará para Jesus enquanto ele está falando.</w:t>
      </w:r>
    </w:p>
    <w:p>
      <w:pPr/>
      <w:r>
        <w:rPr>
          <w:lang w:val="pt_PT" w:bidi="pt_PT"/>
        </w:rPr>
      </w:r>
      <w:r>
        <w:rPr>
          <w:lang w:val="pt_PT" w:bidi="pt_PT"/>
        </w:rPr>
        <w:t xml:space="preserve">Você pode encenar Jesus pisando </w:t>
      </w:r>
      <w:r>
        <w:rPr>
          <w:b/>
          <w:lang w:val="pt_PT" w:bidi="pt_PT"/>
        </w:rPr>
        <w:t>na frente</w:t>
      </w:r>
      <w:r>
        <w:rPr>
          <w:lang w:val="pt_PT" w:bidi="pt_PT"/>
        </w:rPr>
        <w:t xml:space="preserve"> de João, o batista, para mostrar que ele está começando seu trabalho na terra </w:t>
      </w:r>
      <w:r>
        <w:rPr>
          <w:b/>
          <w:lang w:val="pt_PT" w:bidi="pt_PT"/>
        </w:rPr>
        <w:t>depois</w:t>
      </w:r>
      <w:r>
        <w:rPr>
          <w:lang w:val="pt_PT" w:bidi="pt_PT"/>
        </w:rPr>
        <w:t xml:space="preserve"> que João, o batista, começou seu trabalho, mas então faça Jesus dar um passo longe atrás de </w:t>
      </w:r>
      <w:r>
        <w:rPr>
          <w:b/>
          <w:lang w:val="pt_PT" w:bidi="pt_PT"/>
        </w:rPr>
        <w:t>João</w:t>
      </w:r>
      <w:r>
        <w:rPr>
          <w:lang w:val="pt_PT" w:bidi="pt_PT"/>
        </w:rPr>
        <w:t xml:space="preserve"> para mostrar que Jesus já existia um longo tempo antes de João nascer.</w:t>
      </w:r>
    </w:p>
    <w:p>
      <w:pPr/>
      <w:r>
        <w:rPr>
          <w:lang w:val="pt_PT" w:bidi="pt_PT"/>
        </w:rPr>
      </w:r>
      <w:r>
        <w:rPr>
          <w:lang w:val="pt_PT" w:bidi="pt_PT"/>
        </w:rPr>
        <w:t>Encene Jesus generosamente dando presentes às pessoas.</w:t>
      </w:r>
    </w:p>
    <w:p>
      <w:pPr/>
      <w:r>
        <w:rPr>
          <w:lang w:val="pt_PT" w:bidi="pt_PT"/>
        </w:rPr>
      </w:r>
      <w:r>
        <w:rPr>
          <w:lang w:val="pt_PT" w:bidi="pt_PT"/>
        </w:rPr>
        <w:t>Encene Deus usando Moisés para dar as leis de Deus às pessoas. Isso havia acontecido há um longo tempo, atrás, então você pode interpretar isso um pouco longe da ação.</w:t>
      </w:r>
    </w:p>
    <w:p>
      <w:pPr/>
      <w:r>
        <w:rPr>
          <w:lang w:val="pt_PT" w:bidi="pt_PT"/>
        </w:rPr>
      </w:r>
      <w:r>
        <w:rPr>
          <w:lang w:val="pt_PT" w:bidi="pt_PT"/>
        </w:rPr>
        <w:t>Encene Deus usando Jesus para mostrar às pessoas o quanto Deus as ama, e Deus usando Jesus para ensinar às pessoas a verdade sobre Deus.</w:t>
      </w:r>
    </w:p>
    <w:p>
      <w:pPr/>
      <w:r>
        <w:rPr>
          <w:lang w:val="pt_PT" w:bidi="pt_PT"/>
        </w:rPr>
      </w:r>
      <w:r>
        <w:rPr>
          <w:lang w:val="pt_PT" w:bidi="pt_PT"/>
        </w:rPr>
        <w:t>Encene que ninguém nunca viu a Deus. Talvez Deus possa ficar atrás de uma tela, ou do lado de fora da porta. Então encene que Jesus está ao lado de Deus. Talvez eles possam se abraçar. Então encene que Jesus vem às pessoas e diz às pessoas sobre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ao ator que interpreta João, o escritor: “Como vocês estão se sentindo?” Você pode ouvir coisas como: </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João 1:6–18 na tradução de melhor compreensão.</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João usa a palavra </w:t>
      </w:r>
      <w:r>
        <w:rPr>
          <w:b/>
          <w:lang w:val="pt_PT" w:bidi="pt_PT"/>
        </w:rPr>
        <w:t>palavra</w:t>
      </w:r>
      <w:r>
        <w:rPr>
          <w:lang w:val="pt_PT" w:bidi="pt_PT"/>
        </w:rPr>
        <w:t xml:space="preserve">para falar sobre Jesus que também é Deus. Quando você está contando a história, pode querer pausar um pouco cada vez que diz “Palavra”, ou falá-la com mais força, para que ela se distinga do resto da frase. Seus ouvintes precisarão entender que essa palavra tem um significado especial aqui, e que João se refere a uma pessoa. Use a mesma palavra aqui que você usou na passagem anterior. </w:t>
      </w:r>
    </w:p>
    <w:p>
      <w:pPr/>
      <w:r>
        <w:rPr>
          <w:lang w:val="pt_PT" w:bidi="pt_PT"/>
        </w:rPr>
      </w:r>
      <w:r>
        <w:rPr>
          <w:lang w:val="pt_PT" w:bidi="pt_PT"/>
        </w:rPr>
        <w:t xml:space="preserve">João usa a palavra </w:t>
      </w:r>
      <w:r>
        <w:rPr>
          <w:b/>
          <w:lang w:val="pt_PT" w:bidi="pt_PT"/>
        </w:rPr>
        <w:t>Luz</w:t>
      </w:r>
      <w:r>
        <w:rPr>
          <w:lang w:val="pt_PT" w:bidi="pt_PT"/>
        </w:rPr>
        <w:t xml:space="preserve"> da mesma maneira que usa “Palavra”, como se fosse uma pessoa. Aqui também, será útil para seus ouvintes se você pausar antes de dizer a palavra “luz”.</w:t>
      </w:r>
    </w:p>
    <w:p>
      <w:pPr/>
      <w:r>
        <w:rPr>
          <w:lang w:val="pt_PT" w:bidi="pt_PT"/>
        </w:rPr>
      </w:r>
      <w:r>
        <w:rPr>
          <w:lang w:val="pt_PT" w:bidi="pt_PT"/>
        </w:rPr>
        <w:t xml:space="preserve">João, o batista, veio como uma testemunha para testificar sobre a “luz”. </w:t>
      </w:r>
      <w:r>
        <w:rPr>
          <w:b/>
          <w:lang w:val="pt_PT" w:bidi="pt_PT"/>
        </w:rPr>
        <w:t>Testificar</w:t>
      </w:r>
      <w:r>
        <w:rPr>
          <w:lang w:val="pt_PT" w:bidi="pt_PT"/>
        </w:rPr>
        <w:t xml:space="preserve"> significa que você está contando sobre algo que você mesmo viu, e que sabe que é realmente verdadeiro. Uma </w:t>
      </w:r>
      <w:r>
        <w:rPr>
          <w:b/>
          <w:lang w:val="pt_PT" w:bidi="pt_PT"/>
        </w:rPr>
        <w:t>testemunha</w:t>
      </w:r>
      <w:r>
        <w:rPr>
          <w:lang w:val="pt_PT" w:bidi="pt_PT"/>
        </w:rPr>
        <w:t xml:space="preserve"> é alguém que está testemunhando.</w:t>
      </w:r>
    </w:p>
    <w:p>
      <w:pPr/>
      <w:r>
        <w:rPr>
          <w:lang w:val="pt_PT" w:bidi="pt_PT"/>
        </w:rPr>
      </w:r>
      <w:r>
        <w:rPr>
          <w:lang w:val="pt_PT" w:bidi="pt_PT"/>
        </w:rPr>
        <w:t>Pare aqui e discuta como você dirá essa frase. Pause este áudio aqui.</w:t>
      </w:r>
    </w:p>
    <w:p>
      <w:pPr/>
      <w:r>
        <w:rPr>
          <w:lang w:val="pt_PT" w:bidi="pt_PT"/>
        </w:rPr>
      </w:r>
      <w:r>
        <w:rPr>
          <w:lang w:val="pt_PT" w:bidi="pt_PT"/>
        </w:rPr>
        <w:t xml:space="preserve">João, o batista, veio para testificar sobre a luz para que ele pudesse ajudar todas as pessoas a acreditar. </w:t>
      </w:r>
      <w:r>
        <w:rPr>
          <w:b/>
          <w:lang w:val="pt_PT" w:bidi="pt_PT"/>
        </w:rPr>
        <w:t>Acreditar</w:t>
      </w:r>
      <w:r>
        <w:rPr>
          <w:lang w:val="pt_PT" w:bidi="pt_PT"/>
        </w:rPr>
        <w:t xml:space="preserve"> significa que você confia que algo é verdadeiro. João queria que as pessoas confiassem que era verdade que Jesus era a luz. Acreditar significa ter fé.</w:t>
      </w:r>
    </w:p>
    <w:p>
      <w:pPr/>
      <w:r>
        <w:rPr>
          <w:lang w:val="pt_PT" w:bidi="pt_PT"/>
        </w:rPr>
      </w:r>
      <w:r>
        <w:rPr>
          <w:lang w:val="pt_PT" w:bidi="pt_PT"/>
        </w:rPr>
        <w:t xml:space="preserve">Pare aqui e discuta qual palavra ou expressão você usará aqui. Procure </w:t>
      </w:r>
      <w:r>
        <w:rPr>
          <w:lang w:val="pt_PT" w:bidi="pt_PT"/>
        </w:rPr>
        <w:t>fé</w:t>
      </w:r>
      <w:r>
        <w:rPr>
          <w:lang w:val="pt_PT" w:bidi="pt_PT"/>
        </w:rPr>
        <w:t xml:space="preserve"> no Glossário Mestre. Pause este áudio aqui.</w:t>
      </w:r>
    </w:p>
    <w:p>
      <w:pPr/>
      <w:r>
        <w:rPr>
          <w:lang w:val="pt_PT" w:bidi="pt_PT"/>
        </w:rPr>
      </w:r>
      <w:r>
        <w:rPr>
          <w:lang w:val="pt_PT" w:bidi="pt_PT"/>
        </w:rPr>
        <w:t xml:space="preserve">O escritor nos diz que a “Palavra” se tornou um ser humano e era “cheia de graça e verdade”. </w:t>
      </w:r>
      <w:r>
        <w:rPr>
          <w:b/>
          <w:lang w:val="pt_PT" w:bidi="pt_PT"/>
        </w:rPr>
        <w:t>Graça</w:t>
      </w:r>
      <w:r>
        <w:rPr>
          <w:lang w:val="pt_PT" w:bidi="pt_PT"/>
        </w:rPr>
        <w:t xml:space="preserve"> significa que Deus demonstra amor e perdão às pessoas que não merecem.</w:t>
      </w:r>
    </w:p>
    <w:p>
      <w:pPr/>
      <w:r>
        <w:rPr>
          <w:lang w:val="pt_PT" w:bidi="pt_PT"/>
        </w:rPr>
      </w:r>
      <w:r>
        <w:rPr>
          <w:lang w:val="pt_PT" w:bidi="pt_PT"/>
        </w:rPr>
        <w:t xml:space="preserve">Parem aqui e, em grupo, discutam qual palavra vocês usarão para </w:t>
      </w:r>
      <w:r>
        <w:rPr>
          <w:b/>
          <w:lang w:val="pt_PT" w:bidi="pt_PT"/>
        </w:rPr>
        <w:t>graça</w:t>
      </w:r>
      <w:r>
        <w:rPr>
          <w:lang w:val="pt_PT" w:bidi="pt_PT"/>
        </w:rPr>
        <w:t xml:space="preserve">. Procure </w:t>
      </w:r>
      <w:r>
        <w:rPr>
          <w:lang w:val="pt_PT" w:bidi="pt_PT"/>
        </w:rPr>
        <w:t>graça</w:t>
      </w:r>
      <w:r>
        <w:rPr>
          <w:lang w:val="pt_PT" w:bidi="pt_PT"/>
        </w:rPr>
        <w:t xml:space="preserve"> no Glossário Mestre. Use a mesma palavra que você usou em outros livros da Bíblia. Pausem o áudio aqui.</w:t>
      </w:r>
    </w:p>
    <w:p>
      <w:pPr/>
      <w:r>
        <w:rPr>
          <w:lang w:val="pt_PT" w:bidi="pt_PT"/>
        </w:rPr>
      </w:r>
      <w:r>
        <w:rPr>
          <w:lang w:val="pt_PT" w:bidi="pt_PT"/>
        </w:rPr>
        <w:t xml:space="preserve">Que a palavra era </w:t>
      </w:r>
      <w:r>
        <w:rPr>
          <w:b/>
          <w:lang w:val="pt_PT" w:bidi="pt_PT"/>
        </w:rPr>
        <w:t>cheia de</w:t>
      </w:r>
      <w:r>
        <w:rPr>
          <w:lang w:val="pt_PT" w:bidi="pt_PT"/>
        </w:rPr>
        <w:t xml:space="preserve"> graça significava que a “Palavra” amava </w:t>
      </w:r>
      <w:r>
        <w:rPr>
          <w:b/>
          <w:lang w:val="pt_PT" w:bidi="pt_PT"/>
        </w:rPr>
        <w:t>muito as pessoas</w:t>
      </w:r>
      <w:r>
        <w:rPr>
          <w:lang w:val="pt_PT" w:bidi="pt_PT"/>
        </w:rPr>
        <w:t>.</w:t>
      </w:r>
    </w:p>
    <w:p>
      <w:pPr/>
      <w:r>
        <w:rPr>
          <w:lang w:val="pt_PT" w:bidi="pt_PT"/>
        </w:rPr>
      </w:r>
      <w:r>
        <w:rPr>
          <w:lang w:val="pt_PT" w:bidi="pt_PT"/>
        </w:rPr>
        <w:t xml:space="preserve">A “Palavra” também era cheia de </w:t>
      </w:r>
      <w:r>
        <w:rPr>
          <w:b/>
          <w:lang w:val="pt_PT" w:bidi="pt_PT"/>
        </w:rPr>
        <w:t>verdade</w:t>
      </w:r>
      <w:r>
        <w:rPr>
          <w:lang w:val="pt_PT" w:bidi="pt_PT"/>
        </w:rPr>
        <w:t>. Isso significa que o que a “Palavra” está dizendo sobre Deus é completamente verdadeiro.</w:t>
      </w:r>
    </w:p>
    <w:p>
      <w:pPr/>
      <w:r>
        <w:rPr>
          <w:lang w:val="pt_PT" w:bidi="pt_PT"/>
        </w:rPr>
      </w:r>
      <w:r>
        <w:rPr>
          <w:lang w:val="pt_PT" w:bidi="pt_PT"/>
        </w:rPr>
        <w:t xml:space="preserve">A graça e a verdade vieram por meio de Jesus Cristo. A palavra </w:t>
      </w:r>
      <w:r>
        <w:rPr>
          <w:b/>
          <w:lang w:val="pt_PT" w:bidi="pt_PT"/>
        </w:rPr>
        <w:t>Cristo</w:t>
      </w:r>
      <w:r>
        <w:rPr>
          <w:lang w:val="pt_PT" w:bidi="pt_PT"/>
        </w:rPr>
        <w:t xml:space="preserve"> é a mesma que a palavra </w:t>
      </w:r>
      <w:r>
        <w:rPr>
          <w:b/>
          <w:lang w:val="pt_PT" w:bidi="pt_PT"/>
        </w:rPr>
        <w:t>Messias</w:t>
      </w:r>
      <w:r>
        <w:rPr>
          <w:lang w:val="pt_PT" w:bidi="pt_PT"/>
        </w:rPr>
        <w:t xml:space="preserve">. </w:t>
      </w:r>
      <w:r>
        <w:rPr>
          <w:lang w:val="pt_PT" w:bidi="pt_PT"/>
        </w:rPr>
        <w:t>Messias</w:t>
      </w:r>
      <w:r>
        <w:rPr>
          <w:lang w:val="pt_PT" w:bidi="pt_PT"/>
        </w:rPr>
        <w:t xml:space="preserve"> é uma palavra do idioma hebraico, que é o idioma em que o Antigo Testamento foi escrito. Cristo é a tradução grega da mesma palavra. O grego é o idioma em que o Novo Testamento é escrito.</w:t>
      </w:r>
    </w:p>
    <w:p>
      <w:pPr/>
      <w:r>
        <w:rPr>
          <w:lang w:val="pt_PT" w:bidi="pt_PT"/>
        </w:rPr>
      </w:r>
      <w:r>
        <w:rPr>
          <w:lang w:val="pt_PT" w:bidi="pt_PT"/>
        </w:rPr>
        <w:t>A palavra Messias significa literalmente alguém que foi ungido. Ungir significa derramar óleo de cheiro doce sobre a cabeça de alguém. No Antigo Testamento, antes de alguém fazer uma tarefa especial, outra pessoa derramaria óleo sobre a cabeça dessa pessoa. Esse ritual deixava claro que Deus havia separado essa pessoa para um propósito especial. Também deixava claro que Deus estava dando autoridade especial a essa pessoa. Mais tarde, a palavra ungido se tornou usada para pessoas que eram nomeadas para uma tarefa especial, mesmo que não tivesse havido um ritual que envolvesse derramamento óleo.</w:t>
      </w:r>
    </w:p>
    <w:p>
      <w:pPr/>
      <w:r>
        <w:rPr>
          <w:lang w:val="pt_PT" w:bidi="pt_PT"/>
        </w:rPr>
      </w:r>
      <w:r>
        <w:rPr>
          <w:lang w:val="pt_PT" w:bidi="pt_PT"/>
        </w:rPr>
        <w:t>A palavra veio especialmente para significar rei — alguém nomeado por Deus para a tarefa especial de ser um rei.</w:t>
      </w:r>
    </w:p>
    <w:p>
      <w:pPr/>
      <w:r>
        <w:rPr>
          <w:lang w:val="pt_PT" w:bidi="pt_PT"/>
        </w:rPr>
      </w:r>
      <w:r>
        <w:rPr>
          <w:lang w:val="pt_PT" w:bidi="pt_PT"/>
        </w:rPr>
        <w:t xml:space="preserve">Como os israelitas desobedeciam a Deus várias vezes, eles muitas vezes ficavam com problemas. Mas mesmo assim, Deus havia prometido aos israelitas que enviaria um rei que salvaria as pessoas dos problemas em que elas estavam. </w:t>
      </w:r>
    </w:p>
    <w:p>
      <w:pPr/>
      <w:r>
        <w:rPr>
          <w:lang w:val="pt_PT" w:bidi="pt_PT"/>
        </w:rPr>
      </w:r>
      <w:r>
        <w:rPr>
          <w:lang w:val="pt_PT" w:bidi="pt_PT"/>
        </w:rPr>
        <w:t xml:space="preserve">Quando no Novo Testamento, Jesus é chamado de Cristo, ou Messias, significa que Jesus é um </w:t>
      </w:r>
      <w:r>
        <w:rPr>
          <w:lang w:val="pt_PT" w:bidi="pt_PT"/>
        </w:rPr>
        <w:t>rei</w:t>
      </w:r>
      <w:r>
        <w:rPr>
          <w:lang w:val="pt_PT" w:bidi="pt_PT"/>
        </w:rPr>
        <w:t>. Significa especialmente que Jesus é o rei que Deus havia prometido enviar para salvar seu povo.</w:t>
      </w:r>
    </w:p>
    <w:p>
      <w:pPr/>
      <w:r>
        <w:rPr>
          <w:lang w:val="pt_PT" w:bidi="pt_PT"/>
        </w:rPr>
      </w:r>
      <w:r>
        <w:rPr>
          <w:lang w:val="pt_PT" w:bidi="pt_PT"/>
        </w:rPr>
        <w:t xml:space="preserve">Pare aqui e discuta qual palavra você usará para </w:t>
      </w:r>
      <w:r>
        <w:rPr>
          <w:lang w:val="pt_PT" w:bidi="pt_PT"/>
        </w:rPr>
        <w:t>Cristo</w:t>
      </w:r>
      <w:r>
        <w:rPr>
          <w:lang w:val="pt_PT" w:bidi="pt_PT"/>
        </w:rPr>
        <w:t>. Use a mesma palavra que você usou em outros livros traduzidos. Procure a palavra no Glossário Mestre para mais informações. Pause este áudio aqui.</w:t>
      </w:r>
    </w:p>
    <w:p>
      <w:pPr/>
      <w:r>
        <w:rPr>
          <w:lang w:val="pt_PT" w:bidi="pt_PT"/>
        </w:rPr>
      </w:r>
      <w:r>
        <w:rPr>
          <w:lang w:val="pt_PT" w:bidi="pt_PT"/>
        </w:rPr>
        <w:t xml:space="preserve">João, o escritor, nos diz que ele viu a glória da “Palavra”. A palavra </w:t>
      </w:r>
      <w:r>
        <w:rPr>
          <w:b/>
          <w:lang w:val="pt_PT" w:bidi="pt_PT"/>
        </w:rPr>
        <w:t>glória</w:t>
      </w:r>
      <w:r>
        <w:rPr>
          <w:lang w:val="pt_PT" w:bidi="pt_PT"/>
        </w:rPr>
        <w:t xml:space="preserve"> significa poder e grandeza.</w:t>
      </w:r>
    </w:p>
    <w:p>
      <w:pPr/>
      <w:r>
        <w:rPr>
          <w:lang w:val="pt_PT" w:bidi="pt_PT"/>
        </w:rPr>
      </w:r>
      <w:r>
        <w:rPr>
          <w:lang w:val="pt_PT" w:bidi="pt_PT"/>
        </w:rPr>
        <w:t xml:space="preserve">Pare aqui e discuta como um grupo qual palavra ou expressão você usará para </w:t>
      </w:r>
      <w:r>
        <w:rPr>
          <w:b/>
          <w:lang w:val="pt_PT" w:bidi="pt_PT"/>
        </w:rPr>
        <w:t>glória</w:t>
      </w:r>
      <w:r>
        <w:rPr>
          <w:lang w:val="pt_PT" w:bidi="pt_PT"/>
        </w:rPr>
        <w:t xml:space="preserve">. Procure </w:t>
      </w:r>
      <w:r>
        <w:rPr>
          <w:lang w:val="pt_PT" w:bidi="pt_PT"/>
        </w:rPr>
        <w:t>glória</w:t>
      </w:r>
      <w:r>
        <w:rPr>
          <w:lang w:val="pt_PT" w:bidi="pt_PT"/>
        </w:rPr>
        <w:t xml:space="preserve"> no Glossário Mestre. Use a mesma palavra que você usou em outros livros da Bíblia. Pause este áudio aqui.</w:t>
      </w:r>
    </w:p>
    <w:p>
      <w:pPr/>
      <w:r>
        <w:rPr>
          <w:lang w:val="pt_PT" w:bidi="pt_PT"/>
        </w:rPr>
      </w:r>
      <w:r>
        <w:rPr>
          <w:lang w:val="pt_PT" w:bidi="pt_PT"/>
        </w:rPr>
        <w:t xml:space="preserve">Deus nos deu muitos presentes amorosos. Ele deu esses presentes por </w:t>
      </w:r>
      <w:r>
        <w:rPr>
          <w:b/>
          <w:lang w:val="pt_PT" w:bidi="pt_PT"/>
        </w:rPr>
        <w:t>sua abundância</w:t>
      </w:r>
      <w:r>
        <w:rPr>
          <w:lang w:val="pt_PT" w:bidi="pt_PT"/>
        </w:rPr>
        <w:t>: isso significa que ele deu esses presentes muito generosamente.</w:t>
      </w:r>
    </w:p>
    <w:p>
      <w:pPr/>
      <w:r>
        <w:rPr>
          <w:lang w:val="pt_PT" w:bidi="pt_PT"/>
        </w:rPr>
      </w:r>
      <w:r>
        <w:rPr>
          <w:lang w:val="pt_PT" w:bidi="pt_PT"/>
        </w:rPr>
        <w:t xml:space="preserve">Deus deu a lei às pessoas por meio de Moisés. </w:t>
      </w:r>
      <w:r>
        <w:rPr>
          <w:b/>
          <w:lang w:val="pt_PT" w:bidi="pt_PT"/>
        </w:rPr>
        <w:t>A lei</w:t>
      </w:r>
      <w:r>
        <w:rPr>
          <w:lang w:val="pt_PT" w:bidi="pt_PT"/>
        </w:rPr>
        <w:t xml:space="preserve"> significa todas as instruções que Deus havia dado aos israelitas sobre como eles deveriam viver para ser seu povo.</w:t>
      </w:r>
    </w:p>
    <w:p>
      <w:pPr/>
      <w:r>
        <w:rPr>
          <w:lang w:val="pt_PT" w:bidi="pt_PT"/>
        </w:rPr>
      </w:r>
      <w:r>
        <w:rPr>
          <w:lang w:val="pt_PT" w:bidi="pt_PT"/>
        </w:rPr>
        <w:t xml:space="preserve">Pare aqui e discuta como um grupo qual palavra ou frase você usará para </w:t>
      </w:r>
      <w:r>
        <w:rPr>
          <w:b/>
          <w:lang w:val="pt_PT" w:bidi="pt_PT"/>
        </w:rPr>
        <w:t>lei</w:t>
      </w:r>
      <w:r>
        <w:rPr>
          <w:lang w:val="pt_PT" w:bidi="pt_PT"/>
        </w:rPr>
        <w:t xml:space="preserve">. Procure </w:t>
      </w:r>
      <w:r>
        <w:rPr>
          <w:lang w:val="pt_PT" w:bidi="pt_PT"/>
        </w:rPr>
        <w:t>lei</w:t>
      </w:r>
      <w:r>
        <w:rPr>
          <w:lang w:val="pt_PT" w:bidi="pt_PT"/>
        </w:rPr>
        <w:t xml:space="preserve"> no Glossário Mestre. Use a mesma palavra que você usou em outros livros da Bíblia. Pause este áudio aqui.</w:t>
      </w:r>
      <w:r>
        <w:rPr>
          <w:lang w:val="pt_PT" w:bidi="pt_PT"/>
        </w:rPr>
      </w:r>
    </w:p>
    <w:p>
      <w:pPr>
        <w:pStyle w:val="Heading3"/>
      </w:pPr>
      <w:r>
        <w:rPr>
          <w:lang w:val="pt_PT" w:bidi="pt_PT"/>
        </w:rPr>
        <w:t>Falando a Palavra</w:t>
      </w:r>
    </w:p>
    <w:p>
      <w:pPr/>
      <w:r>
        <w:rPr>
          <w:lang w:val="pt_PT" w:bidi="pt_PT"/>
        </w:rPr>
      </w:r>
      <w:r>
        <w:rPr>
          <w:lang w:val="pt_PT" w:bidi="pt_PT"/>
        </w:rPr>
        <w:t>Ouça uma versão em áudio de João 1:6–18 na tradução de melhor compreensão.</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1:19–28</w:t>
      </w:r>
      <w:r>
        <w:rPr>
          <w:lang w:val="pt_PT" w:bidi="pt_PT"/>
        </w:rPr>
      </w:r>
    </w:p>
    <w:p>
      <w:pPr>
        <w:pStyle w:val="Heading3"/>
      </w:pPr>
      <w:r>
        <w:rPr>
          <w:lang w:val="pt_PT" w:bidi="pt_PT"/>
        </w:rPr>
        <w:t>Ouvir e Sentir</w:t>
      </w:r>
    </w:p>
    <w:p>
      <w:pPr/>
      <w:r>
        <w:rPr>
          <w:lang w:val="pt_PT" w:bidi="pt_PT"/>
        </w:rPr>
      </w:r>
      <w:r>
        <w:rPr>
          <w:lang w:val="pt_PT" w:bidi="pt_PT"/>
        </w:rPr>
        <w:t>Nesta etapa, ouçam João 1:19–28 e guardem a passagem em seus corações.</w:t>
      </w:r>
    </w:p>
    <w:p>
      <w:pPr/>
      <w:r>
        <w:rPr>
          <w:lang w:val="pt_PT" w:bidi="pt_PT"/>
        </w:rPr>
      </w:r>
      <w:r>
        <w:rPr>
          <w:lang w:val="pt_PT" w:bidi="pt_PT"/>
        </w:rPr>
        <w:t>Ouçam uma versão em áudio de João 1:19–28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1:19–28 na tradução mais fácil de entender.</w:t>
      </w:r>
    </w:p>
    <w:p>
      <w:pPr/>
      <w:r>
        <w:rPr>
          <w:lang w:val="pt_PT" w:bidi="pt_PT"/>
        </w:rPr>
      </w:r>
      <w:r>
        <w:rPr>
          <w:lang w:val="pt_PT" w:bidi="pt_PT"/>
        </w:rPr>
        <w:t>O escritor desse livro está quase pronto para começar a contar sua história sobre Jesus, mas primeiro ele está nos contando uma história sobre João Batista.</w:t>
      </w:r>
    </w:p>
    <w:p>
      <w:pPr/>
      <w:r>
        <w:rPr>
          <w:lang w:val="pt_PT" w:bidi="pt_PT"/>
        </w:rPr>
      </w:r>
      <w:r>
        <w:rPr>
          <w:lang w:val="pt_PT" w:bidi="pt_PT"/>
        </w:rPr>
        <w:t>O escritor está esperando que seus ouvintes saibam quem João Batista era, então ele nunca dá uma explicação clara sobre o que João estava fazendo. Apenas no final dessa passagem, ele diz que João estava batizando, e onde era.</w:t>
      </w:r>
    </w:p>
    <w:p>
      <w:pPr/>
      <w:r>
        <w:rPr>
          <w:lang w:val="pt_PT" w:bidi="pt_PT"/>
        </w:rPr>
      </w:r>
      <w:r>
        <w:rPr>
          <w:lang w:val="pt_PT" w:bidi="pt_PT"/>
        </w:rPr>
        <w:t>O escritor apenas o chama de João. Nessa gravação, o chamamos de “João Batista”, para nos ajudar a mantê-lo separado de João, o escritor desse livro.</w:t>
      </w:r>
    </w:p>
    <w:p>
      <w:pPr/>
      <w:r>
        <w:rPr>
          <w:lang w:val="pt_PT" w:bidi="pt_PT"/>
        </w:rPr>
      </w:r>
      <w:r>
        <w:rPr>
          <w:lang w:val="pt_PT" w:bidi="pt_PT"/>
        </w:rPr>
        <w:t xml:space="preserve">Parem aqui e, em grupo, olhem para o mapa. Olhe no mapa onde o rio </w:t>
      </w:r>
      <w:r>
        <w:rPr>
          <w:lang w:val="pt_PT" w:bidi="pt_PT"/>
        </w:rPr>
        <w:t>Jordão está</w:t>
      </w:r>
      <w:r>
        <w:rPr>
          <w:lang w:val="pt_PT" w:bidi="pt_PT"/>
        </w:rPr>
        <w:t>. Veja onde Jerusalém está. Pausem este áudio aqui.</w:t>
      </w:r>
    </w:p>
    <w:p>
      <w:pPr/>
      <w:r>
        <w:rPr>
          <w:lang w:val="pt_PT" w:bidi="pt_PT"/>
        </w:rPr>
      </w:r>
      <w:r>
        <w:rPr>
          <w:lang w:val="pt_PT" w:bidi="pt_PT"/>
        </w:rPr>
        <w:t>João estava batizando no lado leste do rio. Não sabemos onde Betânia fica. Há uma aldeia chamada Betânia perto de Jerusalém, mas essa aldeia não está perto do rio Jordão. Então esse deve ser outro lugar com o mesmo nome que está em algum lugar dentro da área destacada desse mapa.</w:t>
      </w:r>
    </w:p>
    <w:p>
      <w:pPr/>
      <w:r>
        <w:rPr>
          <w:lang w:val="pt_PT" w:bidi="pt_PT"/>
        </w:rPr>
      </w:r>
      <w:r>
        <w:rPr>
          <w:lang w:val="pt_PT" w:bidi="pt_PT"/>
        </w:rPr>
        <w:t>João Batista deve ter se tornado bem conhecido, então os líderes religiosos judeus estão enviando algumas pessoas para questioná-lo. Os líderes judeus estão vivendo em Jerusalém Os líderes judeus enviam sacerdotes e levitas a João. Os sacerdotes e levitas eram dois grupos de pessoas que trabalhavam no templo em Jerusalém. O templo era o lugar onde as pessoas adoravam a Deus. Os sacerdotes eram responsáveis por oferecer sacrifícios a Deus em nome do povo. Os levitas ajudavam os sacerdotes.</w:t>
      </w:r>
    </w:p>
    <w:p>
      <w:pPr/>
      <w:r>
        <w:rPr>
          <w:lang w:val="pt_PT" w:bidi="pt_PT"/>
        </w:rPr>
      </w:r>
      <w:r>
        <w:rPr>
          <w:lang w:val="pt_PT" w:bidi="pt_PT"/>
        </w:rPr>
        <w:t xml:space="preserve">Mais tarde nessa história, o escritor dá algumas informações extras e diz que algumas das pessoas que vieram eram fariseus. Algumas traduções podem dizer isso de forma um pouco diferente, e dizer que os fariseus </w:t>
      </w:r>
      <w:r>
        <w:rPr>
          <w:b/>
          <w:lang w:val="pt_PT" w:bidi="pt_PT"/>
        </w:rPr>
        <w:t>haviam</w:t>
      </w:r>
      <w:r>
        <w:rPr>
          <w:lang w:val="pt_PT" w:bidi="pt_PT"/>
        </w:rPr>
        <w:t xml:space="preserve"> enviado os sacerdotes e os levitas. Ambas as opções são possíveis. Vocês podem seguir a interpretação que a tradução da Bíblia que você está ouvindo está usando.</w:t>
      </w:r>
    </w:p>
    <w:p>
      <w:pPr/>
      <w:r>
        <w:rPr>
          <w:lang w:val="pt_PT" w:bidi="pt_PT"/>
        </w:rPr>
      </w:r>
      <w:r>
        <w:rPr>
          <w:lang w:val="pt_PT" w:bidi="pt_PT"/>
        </w:rPr>
        <w:t>Os fariseus eram um dos dois grupos mais importantes de líderes religiosos. Os fariseus eram muito cuidadosos em obedecer a tudo o que Deus havia ordenado. Por centenas de anos, as pessoas pertencentes a esse grupo ficaram discutindo as leis de Deus, que Deus havia dado aos israelitas por meio de Moisés. Temendo de alguma forma desobedecer a Deus, eles foram acrescentando cada vez mais regras por iniciativa própria. Essas regras se tornaram parte de sua tradição, e eram tão importantes para eles quanto as regras que o próprio Deus havia dado. Havia tantas regras que era extremamente difícil para as pessoas seguirem todas elas!</w:t>
      </w:r>
    </w:p>
    <w:p>
      <w:pPr/>
      <w:r>
        <w:rPr>
          <w:lang w:val="pt_PT" w:bidi="pt_PT"/>
        </w:rPr>
      </w:r>
      <w:r>
        <w:rPr>
          <w:lang w:val="pt_PT" w:bidi="pt_PT"/>
        </w:rPr>
        <w:t>Parem aqui e discutam essa pergunta em grupo: quem são os líderes religiosos mais importantes em sua comunidade? Há grupos diferentes de líderes? Contem uma história que mostre a importância de alguns líderes religiosos. Pausem este áudio aqui.</w:t>
      </w:r>
    </w:p>
    <w:p>
      <w:pPr/>
      <w:r>
        <w:rPr>
          <w:lang w:val="pt_PT" w:bidi="pt_PT"/>
        </w:rPr>
      </w:r>
      <w:r>
        <w:rPr>
          <w:lang w:val="pt_PT" w:bidi="pt_PT"/>
        </w:rPr>
        <w:t>Os sacerdotes e os levitas perguntam a João Batista quem ele é. Eles, é claro, sabem que seu nome é João, mas eles querem saber qual função, ou papel, ele está cumprindo. Embora o escritor não nos diga, parece que os líderes religiosos estavam se perguntando se João pensava que ele era o Messias — o rei especial e Salvador que Deus havia prometido enviar. Mas João diz a eles muito claramente que ele não é o Messias.</w:t>
      </w:r>
    </w:p>
    <w:p>
      <w:pPr/>
      <w:r>
        <w:rPr>
          <w:lang w:val="pt_PT" w:bidi="pt_PT"/>
        </w:rPr>
      </w:r>
      <w:r>
        <w:rPr>
          <w:lang w:val="pt_PT" w:bidi="pt_PT"/>
        </w:rPr>
        <w:t>Então os líderes religiosos perguntam se João é “Elias ou o profeta”. Elias era um homem que viveu cerca de 800 anos antes do nascimento de Jesus. Ele era um profeta, o que significa que ele deu mensagens de Deus às pessoas. No final de sua vida, Elias não morreu, mas Deus o levou para o céu. Os judeus acreditavam que Elias voltaria à terra um dia. Isso aconteceria pouco antes de Deus vir para julgar o mundo todo. Os líderes religiosos perguntam a João se ele talvez é Elias que voltou. Então eles perguntam se João é “o profeta”. Mesmo muito tempo antes de Elias, Moisés era um porta-voz de Deus. Deus deu ao povo de Israel seus mandamentos por meio de Moisés. Ouvimos sobre ele na história anterior também. Logo antes de morrer, Moisés havia dito às pessoas que Deus enviaria outro porta-voz, um profeta, como ele e as pessoas deveriam ouvi-lo. Os líderes religiosos perguntam a João se ele é esse profeta sobre o qual Moisés estava falando.</w:t>
      </w:r>
    </w:p>
    <w:p>
      <w:pPr/>
      <w:r>
        <w:rPr>
          <w:lang w:val="pt_PT" w:bidi="pt_PT"/>
        </w:rPr>
      </w:r>
      <w:r>
        <w:rPr>
          <w:lang w:val="pt_PT" w:bidi="pt_PT"/>
        </w:rPr>
        <w:t xml:space="preserve">Mas João Batista não é! Ele não é o Messias, ele não é Elias, e ele não é “o profeta”. Ele nem mesmo finge ser eles. Então, os líderes religiosos estão perguntando: “Então quem você </w:t>
      </w:r>
      <w:r>
        <w:rPr>
          <w:b/>
          <w:lang w:val="pt_PT" w:bidi="pt_PT"/>
        </w:rPr>
        <w:t>é</w:t>
      </w:r>
      <w:r>
        <w:rPr>
          <w:lang w:val="pt_PT" w:bidi="pt_PT"/>
        </w:rPr>
        <w:t>?”.</w:t>
      </w:r>
    </w:p>
    <w:p>
      <w:pPr/>
      <w:r>
        <w:rPr>
          <w:lang w:val="pt_PT" w:bidi="pt_PT"/>
        </w:rPr>
      </w:r>
      <w:r>
        <w:rPr>
          <w:lang w:val="pt_PT" w:bidi="pt_PT"/>
        </w:rPr>
        <w:t>Então João cita algo que o profeta Isaías havia dito. Isaías viveu cerca de 700 anos antes de Jesus. Isaías pregou a Israel para avisar a eles que seriam punidos, mas ele também deu a eles mensagens de esperança. Em uma de suas mensagens, Isaías havia dito que em breve o povo de Israel seria perdoado e sua punição completada. Isaías disse que havia boas notícias porque Deus estava vindo para governar, e Deus cuidaria de seu povo. Antes de Deus vir, haveria uma pessoa que clamava no deserto para dizer às pessoas para se prepararem para receber a Deus. Ele diria que as pessoas deveriam fazer um caminho reto para que Deus pudesse vir facilmente, porque Ele viria em breve.</w:t>
      </w:r>
    </w:p>
    <w:p>
      <w:pPr/>
      <w:r>
        <w:rPr>
          <w:lang w:val="pt_PT" w:bidi="pt_PT"/>
        </w:rPr>
      </w:r>
      <w:r>
        <w:rPr>
          <w:lang w:val="pt_PT" w:bidi="pt_PT"/>
        </w:rPr>
        <w:t>João Batista está dizendo ao líder religioso que ele é a pessoa que está gritando no deserto e está dizendo às pessoas para se prepararem para receber a Deus! As pessoas se prepararão para receber a Deus se pararem de fazer coisas erradas e pedirem a Deus perdão por todas as coisas que fizeram errado.</w:t>
      </w:r>
    </w:p>
    <w:p>
      <w:pPr/>
      <w:r>
        <w:rPr>
          <w:lang w:val="pt_PT" w:bidi="pt_PT"/>
        </w:rPr>
      </w:r>
      <w:r>
        <w:rPr>
          <w:lang w:val="pt_PT" w:bidi="pt_PT"/>
        </w:rPr>
        <w:t>Parem aqui e discutam essa pergunta em grupo: vocês podem contar uma história sobre as pessoas que se preparam para uma visita de uma pessoa muito importante? Que tipo de coisas as pessoas fazem para se preparar e fazer o visitante se sentir bem-vindo e honrado? Pausem este áudio aqui.</w:t>
      </w:r>
    </w:p>
    <w:p>
      <w:pPr/>
      <w:r>
        <w:rPr>
          <w:lang w:val="pt_PT" w:bidi="pt_PT"/>
        </w:rPr>
      </w:r>
      <w:r>
        <w:rPr>
          <w:lang w:val="pt_PT" w:bidi="pt_PT"/>
        </w:rPr>
        <w:t>Os líderes religiosos então perguntam a João por que ele está batizando.</w:t>
      </w:r>
    </w:p>
    <w:p>
      <w:pPr/>
      <w:r>
        <w:rPr>
          <w:lang w:val="pt_PT" w:bidi="pt_PT"/>
        </w:rPr>
      </w:r>
      <w:r>
        <w:rPr>
          <w:lang w:val="pt_PT" w:bidi="pt_PT"/>
        </w:rPr>
        <w:t xml:space="preserve">O batismo era uma cerimônia judaica que mostrava que as pessoas estavam se afastando de seu antigo modo de vida e começando um novo modo de vida. Se você está batizando alguém, você está fazendo essa pessoa mergulhar na água. A pessoa que fosse abaixada na água era aquela que recebia o batismo. Uma pessoa que era batizada estava dizendo: “Estou arrependido pelas coisas ruins que fiz e quero mudar”. Antes desse tempo, geralmente apenas as pessoas que não eram judias, mas queriam se tornar judias, eram batizadas. João está fazendo algo novo batizando os judeus. Os líderes religiosos não entendem por que ele está fazendo isso e pensam que é errado. </w:t>
      </w:r>
      <w:r>
        <w:rPr>
          <w:b/>
          <w:lang w:val="pt_PT" w:bidi="pt_PT"/>
        </w:rPr>
        <w:t>Agora</w:t>
      </w:r>
      <w:r>
        <w:rPr>
          <w:lang w:val="pt_PT" w:bidi="pt_PT"/>
        </w:rPr>
        <w:t xml:space="preserve"> entendemos por que o escritor está nos dando as informações de que os líderes religiosos foram enviados pelos fariseus. Os fariseus eram muito cuidadosos em obedecer a tudo o que Deus havia ordenado. Eles devem ter sentido que o que João estava fazendo era contra a lei de Deus.</w:t>
      </w:r>
    </w:p>
    <w:p>
      <w:pPr/>
      <w:r>
        <w:rPr>
          <w:lang w:val="pt_PT" w:bidi="pt_PT"/>
        </w:rPr>
      </w:r>
      <w:r>
        <w:rPr>
          <w:lang w:val="pt_PT" w:bidi="pt_PT"/>
        </w:rPr>
        <w:t xml:space="preserve">João realmente não responde a sua pergunta. Em vez disso, ele diz a eles algo sobre outra pessoa — alguém que pode até mesmo estar em algum lugar na multidão naquele momento. É claro que João está falando sobre Jesus, embora ele ainda não deixe isso claro. João diz que essa pessoa começará seu trabalho depois que João preparar as pessoas. João diz que essa pessoa é tão mais importante do que ele, que ele nem mesmo é digno de fazer o trabalho muito humilde de desamarrar sua sandália! </w:t>
      </w:r>
    </w:p>
    <w:p>
      <w:pPr/>
      <w:r>
        <w:rPr>
          <w:lang w:val="pt_PT" w:bidi="pt_PT"/>
        </w:rPr>
      </w:r>
      <w:r>
        <w:rPr>
          <w:lang w:val="pt_PT" w:bidi="pt_PT"/>
        </w:rPr>
        <w:t xml:space="preserve">Se necessário, pare o áudio aqui e mostre uma imagem de uma </w:t>
      </w:r>
      <w:r>
        <w:rPr>
          <w:lang w:val="pt_PT" w:bidi="pt_PT"/>
        </w:rPr>
        <w:t>sandália com alças</w:t>
      </w:r>
      <w:r>
        <w:rPr>
          <w:lang w:val="pt_PT" w:bidi="pt_PT"/>
        </w:rPr>
        <w:t>. Pausem esse áudio se necessário.</w:t>
      </w:r>
    </w:p>
    <w:p>
      <w:pPr/>
      <w:r>
        <w:rPr>
          <w:lang w:val="pt_PT" w:bidi="pt_PT"/>
        </w:rPr>
      </w:r>
      <w:r>
        <w:rPr>
          <w:lang w:val="pt_PT" w:bidi="pt_PT"/>
        </w:rPr>
        <w:t>João diz que ele batiza as pessoas mergulhando-as na água. João está dando uma pista de que a pessoa que virá depois dele fará um tipo diferente de batismo, mas ele ainda não explica isso. Ele fará isso no dia seguinte, em nossa próxima história.</w:t>
      </w:r>
    </w:p>
    <w:p>
      <w:pPr/>
      <w:r>
        <w:rPr>
          <w:lang w:val="pt_PT" w:bidi="pt_PT"/>
        </w:rPr>
      </w:r>
      <w:r>
        <w:rPr>
          <w:lang w:val="pt_PT" w:bidi="pt_PT"/>
        </w:rPr>
        <w:t>Então o escritor nos disse agora quem João Batista é — alguém que prepara as pessoas para receber o Messias.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João 1:19–28 na tradução de compreensão mais fácil.</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os líderes religiosos judeus em Jerusalém estão enviando sacerdotes e levitas para encontrar João, batista.</w:t>
      </w:r>
    </w:p>
    <w:p>
      <w:pPr/>
      <w:r>
        <w:rPr>
          <w:lang w:val="pt_PT" w:bidi="pt_PT"/>
        </w:rPr>
      </w:r>
      <w:r>
        <w:rPr>
          <w:b/>
          <w:lang w:val="pt_PT" w:bidi="pt_PT"/>
        </w:rPr>
        <w:t>Na segunda cena</w:t>
      </w:r>
      <w:r>
        <w:rPr>
          <w:lang w:val="pt_PT" w:bidi="pt_PT"/>
        </w:rPr>
        <w:t>, os sacerdotes e levitas estão falando com João, o batista.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Líderes religiosos judeus em Jerusalém</w:t>
      </w:r>
    </w:p>
    <w:p>
      <w:pPr>
        <w:pStyle w:val="ListBullet"/>
        <w:spacing w:line="240" w:lineRule="auto"/>
        <w:ind w:left="720"/>
      </w:pPr>
      <w:r>
        <w:rPr>
          <w:lang w:val="pt_PT" w:bidi="pt_PT"/>
        </w:rPr>
      </w:r>
      <w:r>
        <w:rPr>
          <w:lang w:val="pt_PT" w:bidi="pt_PT"/>
        </w:rPr>
        <w:t>Os fariseus (eles estão entre as pessoas que vieram para questionar João, ou estão de volta a Jerusalém, enviando os outros)</w:t>
      </w:r>
    </w:p>
    <w:p>
      <w:pPr>
        <w:pStyle w:val="ListBullet"/>
        <w:spacing w:line="240" w:lineRule="auto"/>
        <w:ind w:left="720"/>
      </w:pPr>
      <w:r>
        <w:rPr>
          <w:lang w:val="pt_PT" w:bidi="pt_PT"/>
        </w:rPr>
      </w:r>
      <w:r>
        <w:rPr>
          <w:lang w:val="pt_PT" w:bidi="pt_PT"/>
        </w:rPr>
        <w:t>Sacerdotes e levitas, como representantes dos líderes religiosos judeus</w:t>
      </w:r>
    </w:p>
    <w:p>
      <w:pPr>
        <w:pStyle w:val="ListBullet"/>
        <w:spacing w:line="240" w:lineRule="auto"/>
        <w:ind w:left="720"/>
      </w:pPr>
      <w:r>
        <w:rPr>
          <w:lang w:val="pt_PT" w:bidi="pt_PT"/>
        </w:rPr>
      </w:r>
      <w:r>
        <w:rPr>
          <w:lang w:val="pt_PT" w:bidi="pt_PT"/>
        </w:rPr>
        <w:t>O Messias</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“O profeta”</w:t>
      </w:r>
    </w:p>
    <w:p>
      <w:pPr>
        <w:pStyle w:val="ListBullet"/>
        <w:spacing w:line="240" w:lineRule="auto"/>
        <w:ind w:left="720"/>
      </w:pPr>
      <w:r>
        <w:rPr>
          <w:lang w:val="pt_PT" w:bidi="pt_PT"/>
        </w:rPr>
      </w:r>
      <w:r>
        <w:rPr>
          <w:lang w:val="pt_PT" w:bidi="pt_PT"/>
        </w:rPr>
        <w:t>Isaías</w:t>
      </w:r>
    </w:p>
    <w:p>
      <w:pPr>
        <w:pStyle w:val="ListBullet"/>
        <w:spacing w:line="240" w:lineRule="auto"/>
        <w:ind w:left="720"/>
      </w:pPr>
      <w:r>
        <w:rPr>
          <w:lang w:val="pt_PT" w:bidi="pt_PT"/>
        </w:rPr>
      </w:r>
      <w:r>
        <w:rPr>
          <w:lang w:val="pt_PT" w:bidi="pt_PT"/>
        </w:rPr>
        <w:t>Uma pessoa que está gritando no deserto</w:t>
      </w:r>
    </w:p>
    <w:p>
      <w:pPr>
        <w:pStyle w:val="ListBullet"/>
        <w:spacing w:line="240" w:lineRule="auto"/>
        <w:ind w:left="720"/>
      </w:pPr>
      <w:r>
        <w:rPr>
          <w:lang w:val="pt_PT" w:bidi="pt_PT"/>
        </w:rPr>
      </w:r>
      <w:r>
        <w:rPr>
          <w:lang w:val="pt_PT" w:bidi="pt_PT"/>
        </w:rPr>
        <w:t>As pessoas que vieram a João para serem batizadas</w:t>
      </w:r>
    </w:p>
    <w:p>
      <w:pPr>
        <w:pStyle w:val="ListBullet"/>
        <w:spacing w:line="240" w:lineRule="auto"/>
        <w:ind w:left="720"/>
      </w:pPr>
      <w:r>
        <w:rPr>
          <w:lang w:val="pt_PT" w:bidi="pt_PT"/>
        </w:rPr>
      </w:r>
      <w:r>
        <w:rPr>
          <w:lang w:val="pt_PT" w:bidi="pt_PT"/>
        </w:rPr>
        <w:t>Jesus (Ele ainda não está fazendo nada na história, mas ele está em pé na multidão)</w:t>
      </w:r>
    </w:p>
    <w:p>
      <w:pPr/>
      <w:r>
        <w:rPr>
          <w:lang w:val="pt_PT" w:bidi="pt_PT"/>
        </w:rPr>
      </w:r>
      <w:r>
        <w:rPr>
          <w:lang w:val="pt_PT" w:bidi="pt_PT"/>
        </w:rPr>
        <w:t>Algumas traduções começam a passagem dizendo “esse era o testemunho de João”. Outras traduções começam dizendo que os líderes religiosos em Jerusalém estavam enviando algumas pessoas a João. Vocês podem começar a passagem da maneira que parece mais natural a vocês.</w:t>
      </w:r>
    </w:p>
    <w:p>
      <w:pPr/>
      <w:r>
        <w:rPr>
          <w:lang w:val="pt_PT" w:bidi="pt_PT"/>
        </w:rPr>
      </w:r>
      <w:r>
        <w:rPr>
          <w:lang w:val="pt_PT" w:bidi="pt_PT"/>
        </w:rPr>
        <w:t>O escritor nos diz apenas na metade da passagem que algumas das pessoas que foram enviadas eram fariseus, ou eram enviadas pelos fariseus.</w:t>
      </w:r>
    </w:p>
    <w:p>
      <w:pPr/>
      <w:r>
        <w:rPr>
          <w:lang w:val="pt_PT" w:bidi="pt_PT"/>
        </w:rPr>
      </w:r>
      <w:r>
        <w:rPr>
          <w:lang w:val="pt_PT" w:bidi="pt_PT"/>
        </w:rPr>
        <w:t>Pense sobre qual seria o melhor lugar para dar essas informações. Vocês podem considerar dizer isso no início da passagem.</w:t>
      </w:r>
    </w:p>
    <w:p>
      <w:pPr/>
      <w:r>
        <w:rPr>
          <w:lang w:val="pt_PT" w:bidi="pt_PT"/>
        </w:rPr>
      </w:r>
      <w:r>
        <w:rPr>
          <w:lang w:val="pt_PT" w:bidi="pt_PT"/>
        </w:rPr>
        <w:t xml:space="preserve">Quando os líderes religiosos perguntam a João quem ele é, ele “confessa e não nega” que ele </w:t>
      </w:r>
      <w:r>
        <w:rPr>
          <w:b/>
          <w:lang w:val="pt_PT" w:bidi="pt_PT"/>
        </w:rPr>
        <w:t>não</w:t>
      </w:r>
      <w:r>
        <w:rPr>
          <w:lang w:val="pt_PT" w:bidi="pt_PT"/>
        </w:rPr>
        <w:t xml:space="preserve"> é o Messias. Isso significa que ele está dizendo muito abertamente que ele não é o Messias. Ele não está tentando fingir que ele é o Messias.</w:t>
      </w:r>
    </w:p>
    <w:p>
      <w:pPr/>
      <w:r>
        <w:rPr>
          <w:lang w:val="pt_PT" w:bidi="pt_PT"/>
        </w:rPr>
      </w:r>
      <w:r>
        <w:rPr>
          <w:lang w:val="pt_PT" w:bidi="pt_PT"/>
        </w:rPr>
        <w:t>Não se esqueçam de incluir as informações no final sobre onde João estava batizando.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1:19–28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Líderes religiosos judeus em Jerusalém</w:t>
      </w:r>
    </w:p>
    <w:p>
      <w:pPr>
        <w:pStyle w:val="ListBullet"/>
        <w:spacing w:line="240" w:lineRule="auto"/>
        <w:ind w:left="720"/>
      </w:pPr>
      <w:r>
        <w:rPr>
          <w:lang w:val="pt_PT" w:bidi="pt_PT"/>
        </w:rPr>
      </w:r>
      <w:r>
        <w:rPr>
          <w:lang w:val="pt_PT" w:bidi="pt_PT"/>
        </w:rPr>
        <w:t>Os fariseus (eles estão entre as pessoas que vieram para questionar João, ou estão de volta a Jerusalém, enviando os outros)</w:t>
      </w:r>
    </w:p>
    <w:p>
      <w:pPr>
        <w:pStyle w:val="ListBullet"/>
        <w:spacing w:line="240" w:lineRule="auto"/>
        <w:ind w:left="720"/>
      </w:pPr>
      <w:r>
        <w:rPr>
          <w:lang w:val="pt_PT" w:bidi="pt_PT"/>
        </w:rPr>
      </w:r>
      <w:r>
        <w:rPr>
          <w:lang w:val="pt_PT" w:bidi="pt_PT"/>
        </w:rPr>
        <w:t>Sacerdotes e levitas, como representantes dos líderes religiosos judeus</w:t>
      </w:r>
    </w:p>
    <w:p>
      <w:pPr>
        <w:pStyle w:val="ListBullet"/>
        <w:spacing w:line="240" w:lineRule="auto"/>
        <w:ind w:left="720"/>
      </w:pPr>
      <w:r>
        <w:rPr>
          <w:lang w:val="pt_PT" w:bidi="pt_PT"/>
        </w:rPr>
      </w:r>
      <w:r>
        <w:rPr>
          <w:lang w:val="pt_PT" w:bidi="pt_PT"/>
        </w:rPr>
        <w:t>O Messias</w:t>
      </w:r>
    </w:p>
    <w:p>
      <w:pPr>
        <w:pStyle w:val="ListBullet"/>
        <w:spacing w:line="240" w:lineRule="auto"/>
        <w:ind w:left="720"/>
      </w:pPr>
      <w:r>
        <w:rPr>
          <w:lang w:val="pt_PT" w:bidi="pt_PT"/>
        </w:rPr>
      </w:r>
      <w:r>
        <w:rPr>
          <w:lang w:val="pt_PT" w:bidi="pt_PT"/>
        </w:rPr>
        <w:t>Elias</w:t>
      </w:r>
    </w:p>
    <w:p>
      <w:pPr>
        <w:pStyle w:val="ListBullet"/>
        <w:spacing w:line="240" w:lineRule="auto"/>
        <w:ind w:left="720"/>
      </w:pPr>
      <w:r>
        <w:rPr>
          <w:lang w:val="pt_PT" w:bidi="pt_PT"/>
        </w:rPr>
      </w:r>
      <w:r>
        <w:rPr>
          <w:lang w:val="pt_PT" w:bidi="pt_PT"/>
        </w:rPr>
        <w:t>“O profeta”</w:t>
      </w:r>
    </w:p>
    <w:p>
      <w:pPr>
        <w:pStyle w:val="ListBullet"/>
        <w:spacing w:line="240" w:lineRule="auto"/>
        <w:ind w:left="720"/>
      </w:pPr>
      <w:r>
        <w:rPr>
          <w:lang w:val="pt_PT" w:bidi="pt_PT"/>
        </w:rPr>
      </w:r>
      <w:r>
        <w:rPr>
          <w:lang w:val="pt_PT" w:bidi="pt_PT"/>
        </w:rPr>
        <w:t>Isaías</w:t>
      </w:r>
    </w:p>
    <w:p>
      <w:pPr>
        <w:pStyle w:val="ListBullet"/>
        <w:spacing w:line="240" w:lineRule="auto"/>
        <w:ind w:left="720"/>
      </w:pPr>
      <w:r>
        <w:rPr>
          <w:lang w:val="pt_PT" w:bidi="pt_PT"/>
        </w:rPr>
      </w:r>
      <w:r>
        <w:rPr>
          <w:lang w:val="pt_PT" w:bidi="pt_PT"/>
        </w:rPr>
        <w:t>Uma pessoa que está gritando no deserto</w:t>
      </w:r>
    </w:p>
    <w:p>
      <w:pPr>
        <w:pStyle w:val="ListBullet"/>
        <w:spacing w:line="240" w:lineRule="auto"/>
        <w:ind w:left="720"/>
      </w:pPr>
      <w:r>
        <w:rPr>
          <w:lang w:val="pt_PT" w:bidi="pt_PT"/>
        </w:rPr>
      </w:r>
      <w:r>
        <w:rPr>
          <w:lang w:val="pt_PT" w:bidi="pt_PT"/>
        </w:rPr>
        <w:t>As pessoas que vieram a João para serem batizadas</w:t>
      </w:r>
    </w:p>
    <w:p>
      <w:pPr>
        <w:pStyle w:val="ListBullet"/>
        <w:spacing w:line="240" w:lineRule="auto"/>
        <w:ind w:left="720"/>
      </w:pPr>
      <w:r>
        <w:rPr>
          <w:lang w:val="pt_PT" w:bidi="pt_PT"/>
        </w:rPr>
      </w:r>
      <w:r>
        <w:rPr>
          <w:lang w:val="pt_PT" w:bidi="pt_PT"/>
        </w:rPr>
        <w:t>Jesus (Ele ainda não está fazendo nada na história, mas ele está em pé na multidão)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líderes religiosos que enviam alguns sacerdotes e levitas de Jerusalém para encontrar João. Decidam se os fariseus estarão entre as pessoas em Jerusalém que enviam os outros, ou entre as pessoas que vêm a João.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líderes religiosos em Jerusalém: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sacerdotes e levitas chegando ao lugar onde João está batizando as pessoas. Haveria uma multidão ao redor de João. Vocês podem imaginar as pessoas talvez educadamente abrindo caminho para esses líderes religiosos, mas também se aglomerando ao redor deles para ouvir a conversa!</w:t>
      </w:r>
    </w:p>
    <w:p>
      <w:pPr/>
      <w:r>
        <w:rPr>
          <w:lang w:val="pt_PT" w:bidi="pt_PT"/>
        </w:rPr>
      </w:r>
      <w:r>
        <w:rPr>
          <w:lang w:val="pt_PT" w:bidi="pt_PT"/>
        </w:rPr>
        <w:t>Encene esses líderes religiosos perguntando a João quem ele é.</w:t>
      </w:r>
    </w:p>
    <w:p>
      <w:pPr/>
      <w:r>
        <w:rPr>
          <w:lang w:val="pt_PT" w:bidi="pt_PT"/>
        </w:rPr>
      </w:r>
      <w:r>
        <w:rPr>
          <w:lang w:val="pt_PT" w:bidi="pt_PT"/>
        </w:rPr>
        <w:t>Encenem João dizendo que ele não é o Messias. Ele diz isso muito fortemente.</w:t>
      </w:r>
    </w:p>
    <w:p>
      <w:pPr/>
      <w:r>
        <w:rPr>
          <w:lang w:val="pt_PT" w:bidi="pt_PT"/>
        </w:rPr>
      </w:r>
      <w:r>
        <w:rPr>
          <w:lang w:val="pt_PT" w:bidi="pt_PT"/>
        </w:rPr>
        <w:t>Encenem os líderes religiosos perguntando a João se ele é Elias ou o profeta. Encenem João negando ambas as coisas.</w:t>
      </w:r>
    </w:p>
    <w:p>
      <w:pPr/>
      <w:r>
        <w:rPr>
          <w:lang w:val="pt_PT" w:bidi="pt_PT"/>
        </w:rPr>
      </w:r>
      <w:r>
        <w:rPr>
          <w:lang w:val="pt_PT" w:bidi="pt_PT"/>
        </w:rPr>
        <w:t>Encenem os líderes religiosos pedindo a João para dizer a eles quem ele é.</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líderes religiosos: “O que vocês estão pensando?”.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 xml:space="preserve">Encene João dizendo que ele é como uma pessoa clamando no deserto, preparando o caminho para o Senhor vir. João diz que ele está cumprindo algo que o profeta Isaías havia dito. No fundo, você pode ter o profeta Isaías. </w:t>
      </w:r>
    </w:p>
    <w:p>
      <w:pPr/>
      <w:r>
        <w:rPr>
          <w:lang w:val="pt_PT" w:bidi="pt_PT"/>
        </w:rPr>
      </w:r>
      <w:r>
        <w:rPr>
          <w:lang w:val="pt_PT" w:bidi="pt_PT"/>
        </w:rPr>
        <w:t>Encenem os líderes religiosos perguntando por que João está batizando.</w:t>
      </w:r>
    </w:p>
    <w:p>
      <w:pPr/>
      <w:r>
        <w:rPr>
          <w:lang w:val="pt_PT" w:bidi="pt_PT"/>
        </w:rPr>
      </w:r>
      <w:r>
        <w:rPr>
          <w:lang w:val="pt_PT" w:bidi="pt_PT"/>
        </w:rPr>
        <w:t>Encene a resposta de João. Deve haver outras pessoas além dos líderes religiosos em pé ao redor de João. Jesus pode ficar entre eles!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1:19–28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Algumas traduções começam a passagem dizendo “esse era o </w:t>
      </w:r>
      <w:r>
        <w:rPr>
          <w:b/>
          <w:lang w:val="pt_PT" w:bidi="pt_PT"/>
        </w:rPr>
        <w:t>testemunho</w:t>
      </w:r>
      <w:r>
        <w:rPr>
          <w:lang w:val="pt_PT" w:bidi="pt_PT"/>
        </w:rPr>
        <w:t xml:space="preserve"> de João”. Alguém que dá um testemunho, está contando sobre algo que ele mesmo viu e que sabe que é realmente verdadeiro. Se você está incluindo essa palavra, use a mesma palavra que você usou na passagem anterior.</w:t>
      </w:r>
    </w:p>
    <w:p>
      <w:pPr/>
      <w:r>
        <w:rPr>
          <w:lang w:val="pt_PT" w:bidi="pt_PT"/>
        </w:rPr>
      </w:r>
      <w:r>
        <w:rPr>
          <w:lang w:val="pt_PT" w:bidi="pt_PT"/>
        </w:rPr>
        <w:t xml:space="preserve">Os </w:t>
      </w:r>
      <w:r>
        <w:rPr>
          <w:b/>
          <w:lang w:val="pt_PT" w:bidi="pt_PT"/>
        </w:rPr>
        <w:t>judeus</w:t>
      </w:r>
      <w:r>
        <w:rPr>
          <w:lang w:val="pt_PT" w:bidi="pt_PT"/>
        </w:rPr>
        <w:t xml:space="preserve"> estão enviando sacerdotes e levitas a João.</w:t>
      </w:r>
    </w:p>
    <w:p>
      <w:pPr/>
      <w:r>
        <w:rPr>
          <w:lang w:val="pt_PT" w:bidi="pt_PT"/>
        </w:rPr>
      </w:r>
      <w:r>
        <w:rPr>
          <w:lang w:val="pt_PT" w:bidi="pt_PT"/>
        </w:rPr>
        <w:t xml:space="preserve">A palavra </w:t>
      </w:r>
      <w:r>
        <w:rPr>
          <w:b/>
          <w:lang w:val="pt_PT" w:bidi="pt_PT"/>
        </w:rPr>
        <w:t>judeus</w:t>
      </w:r>
      <w:r>
        <w:rPr>
          <w:lang w:val="pt_PT" w:bidi="pt_PT"/>
        </w:rPr>
        <w:t xml:space="preserve"> na Bíblia pode se referir a pessoas diferentes. A palavra é um pouco semelhante à palavra israelita. </w:t>
      </w:r>
      <w:r>
        <w:rPr>
          <w:lang w:val="pt_PT" w:bidi="pt_PT"/>
        </w:rPr>
        <w:t>Os israelitas</w:t>
      </w:r>
      <w:r>
        <w:rPr>
          <w:lang w:val="pt_PT" w:bidi="pt_PT"/>
        </w:rPr>
        <w:t xml:space="preserve"> são descendentes de Abraão. Os israelitas eram o povo especial de Deus, e Deus havia feito uma aliança com eles — um acordo especial. O acordo era que os israelitas obedeceriam a todos os mandamentos de Deus, e Deus os abençoaria e os tornaria uma bênção para todas as pessoas na terra. Em algum momento de sua história, a nação de Israel se dividiu em duas partes. A parte norte ainda era chamada de Israel, e a parte sul era chamada de Judá. A parte norte, Israel, foi derrotada pelos inimigos cerca de 700 anos antes do nascimento de Jesus. Isso aconteceu porque o povo estava continuamente desobedecendo a Deus e quebrando a aliança. A nação de Israel parou de existir. Mais tarde, todos os descendentes remanescentes de Abraão eram conhecidos como judeus, o que significa “pessoas de Judá”. Eles eram chamados de judeus, mesmo que vivessem fora de Judá. Mais tarde, o reino de Judá também parou de existir, porque eles também continuaram quebrando a aliança de Deus.</w:t>
      </w:r>
    </w:p>
    <w:p>
      <w:pPr/>
      <w:r>
        <w:rPr>
          <w:lang w:val="pt_PT" w:bidi="pt_PT"/>
        </w:rPr>
      </w:r>
      <w:r>
        <w:rPr>
          <w:lang w:val="pt_PT" w:bidi="pt_PT"/>
        </w:rPr>
        <w:t>No tempo do Novo Testamento, a área que costumava ser o reino de Judá agora era aproximadamente a área da província da Judeia e a área que costumava ser o reino de Israel agora era aproximadamente as províncias de Samaria e Galileia. Essas províncias eram parte do império romano e eram governadas pelos romanos.</w:t>
      </w:r>
    </w:p>
    <w:p>
      <w:pPr/>
      <w:r>
        <w:rPr>
          <w:lang w:val="pt_PT" w:bidi="pt_PT"/>
        </w:rPr>
      </w:r>
      <w:r>
        <w:rPr>
          <w:lang w:val="pt_PT" w:bidi="pt_PT"/>
        </w:rPr>
        <w:t>Então, em geral, “judeus” significa descendentes de Abraão, pessoas que pertencem ao povo especial de Deus; pessoas que são parte da aliança de Deus.</w:t>
      </w:r>
    </w:p>
    <w:p>
      <w:pPr/>
      <w:r>
        <w:rPr>
          <w:lang w:val="pt_PT" w:bidi="pt_PT"/>
        </w:rPr>
      </w:r>
      <w:r>
        <w:rPr>
          <w:lang w:val="pt_PT" w:bidi="pt_PT"/>
        </w:rPr>
        <w:t xml:space="preserve">Nos Evangelhos, quase todas as pessoas que encontramos são judias: Jesus, seus discípulos e a maioria das pessoas que o ouvem. Mesmo que todos os personagens dessas passagens sejam judeus, no livro de João, a palavra judeu é usada de uma maneira especial. Quando o escritor do evangelho de João fala sobre judeus, ele se refere particularmente aos </w:t>
      </w:r>
      <w:r>
        <w:rPr>
          <w:b/>
          <w:lang w:val="pt_PT" w:bidi="pt_PT"/>
        </w:rPr>
        <w:t>líderes religiosos</w:t>
      </w:r>
      <w:r>
        <w:rPr>
          <w:lang w:val="pt_PT" w:bidi="pt_PT"/>
        </w:rPr>
        <w:t xml:space="preserve"> dos judeus.</w:t>
      </w:r>
    </w:p>
    <w:p>
      <w:pPr/>
      <w:r>
        <w:rPr>
          <w:lang w:val="pt_PT" w:bidi="pt_PT"/>
        </w:rPr>
      </w:r>
      <w:r>
        <w:rPr>
          <w:lang w:val="pt_PT" w:bidi="pt_PT"/>
        </w:rPr>
        <w:t xml:space="preserve">Parem aqui e discutam em grupo quais palavras vocês usarão para </w:t>
      </w:r>
      <w:r>
        <w:rPr>
          <w:lang w:val="pt_PT" w:bidi="pt_PT"/>
        </w:rPr>
        <w:t>judeus</w:t>
      </w:r>
      <w:r>
        <w:rPr>
          <w:lang w:val="pt_PT" w:bidi="pt_PT"/>
        </w:rPr>
        <w:t xml:space="preserve">, ou </w:t>
      </w:r>
      <w:r>
        <w:rPr>
          <w:b/>
          <w:lang w:val="pt_PT" w:bidi="pt_PT"/>
        </w:rPr>
        <w:t>líderes religiosos judeus</w:t>
      </w:r>
      <w:r>
        <w:rPr>
          <w:lang w:val="pt_PT" w:bidi="pt_PT"/>
        </w:rPr>
        <w:t xml:space="preserve"> nessa passagem. Para mais informações, consulte o Glossário Mestre. Pausem este áudio aqui.</w:t>
      </w:r>
    </w:p>
    <w:p>
      <w:pPr/>
      <w:r>
        <w:rPr>
          <w:lang w:val="pt_PT" w:bidi="pt_PT"/>
        </w:rPr>
      </w:r>
      <w:r>
        <w:rPr>
          <w:lang w:val="pt_PT" w:bidi="pt_PT"/>
        </w:rPr>
        <w:t xml:space="preserve">Os líderes religiosos judeus enviaram </w:t>
      </w:r>
      <w:r>
        <w:rPr>
          <w:b/>
          <w:lang w:val="pt_PT" w:bidi="pt_PT"/>
        </w:rPr>
        <w:t>sacerdotes</w:t>
      </w:r>
      <w:r>
        <w:rPr>
          <w:lang w:val="pt_PT" w:bidi="pt_PT"/>
        </w:rPr>
        <w:t xml:space="preserve"> e </w:t>
      </w:r>
      <w:r>
        <w:rPr>
          <w:b/>
          <w:lang w:val="pt_PT" w:bidi="pt_PT"/>
        </w:rPr>
        <w:t>levitas</w:t>
      </w:r>
      <w:r>
        <w:rPr>
          <w:lang w:val="pt_PT" w:bidi="pt_PT"/>
        </w:rPr>
        <w:t xml:space="preserve"> a João Batista. Os israelitas eram divididos em 12 tribos. Uma das 12 tribos era a tribo de Levi, e os membros dessa tribo eram chamados de </w:t>
      </w:r>
      <w:r>
        <w:rPr>
          <w:b/>
          <w:lang w:val="pt_PT" w:bidi="pt_PT"/>
        </w:rPr>
        <w:t>levitas</w:t>
      </w:r>
      <w:r>
        <w:rPr>
          <w:lang w:val="pt_PT" w:bidi="pt_PT"/>
        </w:rPr>
        <w:t xml:space="preserve">. Os levitas tinham uma tarefa especial. Eles tinham que cuidar de tudo no templo de Deus em Jerusalém Os </w:t>
      </w:r>
      <w:r>
        <w:rPr>
          <w:b/>
          <w:lang w:val="pt_PT" w:bidi="pt_PT"/>
        </w:rPr>
        <w:t>sacerdotes</w:t>
      </w:r>
      <w:r>
        <w:rPr>
          <w:lang w:val="pt_PT" w:bidi="pt_PT"/>
        </w:rPr>
        <w:t xml:space="preserve"> eram um grupo especial entre os levitas que tinham a responsabilidade de oferecer sacrifícios a Deus em nome do povo. Quando a Bíblia fala sobre levitas, significa que eles não são sacerdotes.</w:t>
      </w:r>
    </w:p>
    <w:p>
      <w:pPr/>
      <w:r>
        <w:rPr>
          <w:lang w:val="pt_PT" w:bidi="pt_PT"/>
        </w:rPr>
      </w:r>
      <w:r>
        <w:rPr>
          <w:lang w:val="pt_PT" w:bidi="pt_PT"/>
        </w:rPr>
        <w:t xml:space="preserve">Parem aqui e discutam qual palavra vocês usarão para </w:t>
      </w:r>
      <w:r>
        <w:rPr>
          <w:lang w:val="pt_PT" w:bidi="pt_PT"/>
        </w:rPr>
        <w:t>levitas</w:t>
      </w:r>
      <w:r>
        <w:rPr>
          <w:lang w:val="pt_PT" w:bidi="pt_PT"/>
        </w:rPr>
        <w:t xml:space="preserve">, e qual palavra vocês usarão para </w:t>
      </w:r>
      <w:r>
        <w:rPr>
          <w:lang w:val="pt_PT" w:bidi="pt_PT"/>
        </w:rPr>
        <w:t>sacerdotes</w:t>
      </w:r>
      <w:r>
        <w:rPr>
          <w:lang w:val="pt_PT" w:bidi="pt_PT"/>
        </w:rPr>
        <w:t>. Procure essas palavras no Glossário Mestre. Use a mesma palavra que você usou em outros livros que você já traduziu. Pausem este áudio aqui.</w:t>
      </w:r>
    </w:p>
    <w:p>
      <w:pPr/>
      <w:r>
        <w:rPr>
          <w:lang w:val="pt_PT" w:bidi="pt_PT"/>
        </w:rPr>
      </w:r>
      <w:r>
        <w:rPr>
          <w:lang w:val="pt_PT" w:bidi="pt_PT"/>
        </w:rPr>
        <w:t xml:space="preserve">Havia 2 grupos importantes de líderes religiosos. Um grupo era os fariseus. O outro grupo era os saduceus. Falaremos sobre os saduceus em outro momento. Os fariseus eram muito cuidadosos em obedecer a tudo o que Deus havia ordenado. Por centenas de anos, as pessoas pertencentes a esse grupo ficaram discutindo as leis de Deus, que Deus havia dado aos israelitas por meio de Moisés. Temendo de alguma forma desobedecer a Deus, eles foram acrescentando cada vez mais regras por iniciativa própria. Essas regras se tornaram parte de sua tradição, e eram tão importantes para eles quanto as regras que o próprio Deus havia dado. Havia tantas regras que era extremamente difícil para as pessoas seguirem todas elas! Os fariseus eram muito orgulhosos porque eles pensavam que apenas eles eram capazes de obedecer a todas as regras de Deus. Eles desprezavam as pessoas que não eram capazes de seguir essas regras. </w:t>
      </w:r>
    </w:p>
    <w:p>
      <w:pPr/>
      <w:r>
        <w:rPr>
          <w:lang w:val="pt_PT" w:bidi="pt_PT"/>
        </w:rPr>
      </w:r>
      <w:r>
        <w:rPr>
          <w:lang w:val="pt_PT" w:bidi="pt_PT"/>
        </w:rPr>
        <w:t>O nome fariseu significa literalmente “ser separado”. Os fariseus queriam se manter separados das outras pessoas.</w:t>
      </w:r>
    </w:p>
    <w:p>
      <w:pPr/>
      <w:r>
        <w:rPr>
          <w:lang w:val="pt_PT" w:bidi="pt_PT"/>
        </w:rPr>
      </w:r>
      <w:r>
        <w:rPr>
          <w:lang w:val="pt_PT" w:bidi="pt_PT"/>
        </w:rPr>
        <w:t xml:space="preserve">Parem aqui e discutam qual palavra vocês usarão para </w:t>
      </w:r>
      <w:r>
        <w:rPr>
          <w:lang w:val="pt_PT" w:bidi="pt_PT"/>
        </w:rPr>
        <w:t>fariseus</w:t>
      </w:r>
      <w:r>
        <w:rPr>
          <w:lang w:val="pt_PT" w:bidi="pt_PT"/>
        </w:rPr>
        <w:t>. Use a mesma palavra que você usou em outros livros da Bíblia que você já traduziu. Para mais informações, consulte o Glossário Mestre. Pausem este áudio aqui.</w:t>
      </w:r>
    </w:p>
    <w:p>
      <w:pPr/>
      <w:r>
        <w:rPr>
          <w:lang w:val="pt_PT" w:bidi="pt_PT"/>
        </w:rPr>
      </w:r>
      <w:r>
        <w:rPr>
          <w:lang w:val="pt_PT" w:bidi="pt_PT"/>
        </w:rPr>
        <w:t>João “</w:t>
      </w:r>
      <w:r>
        <w:rPr>
          <w:b/>
          <w:lang w:val="pt_PT" w:bidi="pt_PT"/>
        </w:rPr>
        <w:t>confessa</w:t>
      </w:r>
      <w:r>
        <w:rPr>
          <w:lang w:val="pt_PT" w:bidi="pt_PT"/>
        </w:rPr>
        <w:t xml:space="preserve"> e não nega” que ele não é o Messias. O fato de ele “confessar” não significa que ele havia feito algo errado. Significa que ele diz que é verdade que ele não é o Messias. Ele está concordando que ele não é o Messias.</w:t>
      </w:r>
    </w:p>
    <w:p>
      <w:pPr/>
      <w:r>
        <w:rPr>
          <w:lang w:val="pt_PT" w:bidi="pt_PT"/>
        </w:rPr>
      </w:r>
      <w:r>
        <w:rPr>
          <w:lang w:val="pt_PT" w:bidi="pt_PT"/>
        </w:rPr>
        <w:t xml:space="preserve">A palavra </w:t>
      </w:r>
      <w:r>
        <w:rPr>
          <w:b/>
          <w:lang w:val="pt_PT" w:bidi="pt_PT"/>
        </w:rPr>
        <w:t>Cristo</w:t>
      </w:r>
      <w:r>
        <w:rPr>
          <w:lang w:val="pt_PT" w:bidi="pt_PT"/>
        </w:rPr>
        <w:t xml:space="preserve"> é a mesma que a palavra </w:t>
      </w:r>
      <w:r>
        <w:rPr>
          <w:b/>
          <w:lang w:val="pt_PT" w:bidi="pt_PT"/>
        </w:rPr>
        <w:t>Messias</w:t>
      </w:r>
      <w:r>
        <w:rPr>
          <w:lang w:val="pt_PT" w:bidi="pt_PT"/>
        </w:rPr>
        <w:t xml:space="preserve">. Quando, no Novo Testamento, Jesus é chamado de </w:t>
      </w:r>
      <w:r>
        <w:rPr>
          <w:lang w:val="pt_PT" w:bidi="pt_PT"/>
        </w:rPr>
        <w:t>Cristo</w:t>
      </w:r>
      <w:r>
        <w:rPr>
          <w:lang w:val="pt_PT" w:bidi="pt_PT"/>
        </w:rPr>
        <w:t xml:space="preserve"> ou </w:t>
      </w:r>
      <w:r>
        <w:rPr>
          <w:lang w:val="pt_PT" w:bidi="pt_PT"/>
        </w:rPr>
        <w:t>Messias</w:t>
      </w:r>
      <w:r>
        <w:rPr>
          <w:lang w:val="pt_PT" w:bidi="pt_PT"/>
        </w:rPr>
        <w:t xml:space="preserve">, significa que Jesus é o rei especial e Salvador que Deus havia prometido enviar para salvar as pessoas. Use a mesma palavra que você usou na passagem anterior. Procure a palavra no Glossário Mestre para mais informações. </w:t>
      </w:r>
    </w:p>
    <w:p>
      <w:pPr/>
      <w:r>
        <w:rPr>
          <w:lang w:val="pt_PT" w:bidi="pt_PT"/>
        </w:rPr>
      </w:r>
      <w:r>
        <w:rPr>
          <w:lang w:val="pt_PT" w:bidi="pt_PT"/>
        </w:rPr>
        <w:t xml:space="preserve">Os líderes religiosos perguntaram a João se ele é “o </w:t>
      </w:r>
      <w:r>
        <w:rPr>
          <w:b/>
          <w:lang w:val="pt_PT" w:bidi="pt_PT"/>
        </w:rPr>
        <w:t>profeta</w:t>
      </w:r>
      <w:r>
        <w:rPr>
          <w:lang w:val="pt_PT" w:bidi="pt_PT"/>
        </w:rPr>
        <w:t xml:space="preserve">”. Um profeta é uma pessoa que dá mensagens de Deus às pessoas. A palavra </w:t>
      </w:r>
      <w:r>
        <w:rPr>
          <w:lang w:val="pt_PT" w:bidi="pt_PT"/>
        </w:rPr>
        <w:t>profeta</w:t>
      </w:r>
      <w:r>
        <w:rPr>
          <w:lang w:val="pt_PT" w:bidi="pt_PT"/>
        </w:rPr>
        <w:t xml:space="preserve"> está no Glossário Mestre. Use a mesma palavra que você usou em outros livros que você traduziu. Mas aqui, você quer garantir que esteja claro que os líderes religiosos estão perguntando sobre “</w:t>
      </w:r>
      <w:r>
        <w:rPr>
          <w:b/>
          <w:lang w:val="pt_PT" w:bidi="pt_PT"/>
        </w:rPr>
        <w:t>o</w:t>
      </w:r>
      <w:r>
        <w:rPr>
          <w:lang w:val="pt_PT" w:bidi="pt_PT"/>
        </w:rPr>
        <w:t xml:space="preserve"> profeta”. Eles não estão apenas perguntando a João se ele é </w:t>
      </w:r>
      <w:r>
        <w:rPr>
          <w:b/>
          <w:lang w:val="pt_PT" w:bidi="pt_PT"/>
        </w:rPr>
        <w:t>um</w:t>
      </w:r>
      <w:r>
        <w:rPr>
          <w:lang w:val="pt_PT" w:bidi="pt_PT"/>
        </w:rPr>
        <w:t xml:space="preserve"> profeta, mas estão perguntando se ele é </w:t>
      </w:r>
      <w:r>
        <w:rPr>
          <w:b/>
          <w:lang w:val="pt_PT" w:bidi="pt_PT"/>
        </w:rPr>
        <w:t>o</w:t>
      </w:r>
      <w:r>
        <w:rPr>
          <w:lang w:val="pt_PT" w:bidi="pt_PT"/>
        </w:rPr>
        <w:t xml:space="preserve"> profeta especial que Moisés disse que viria.</w:t>
      </w:r>
    </w:p>
    <w:p>
      <w:pPr/>
      <w:r>
        <w:rPr>
          <w:lang w:val="pt_PT" w:bidi="pt_PT"/>
        </w:rPr>
      </w:r>
      <w:r>
        <w:rPr>
          <w:lang w:val="pt_PT" w:bidi="pt_PT"/>
        </w:rPr>
        <w:t>Parem aqui e discutam qual palavra vocês usarão para "'o profeta". Para mais informações, consulte o Glossário Mestre. Pausem este áudio aqui.</w:t>
      </w:r>
    </w:p>
    <w:p>
      <w:pPr/>
      <w:r>
        <w:rPr>
          <w:lang w:val="pt_PT" w:bidi="pt_PT"/>
        </w:rPr>
      </w:r>
      <w:r>
        <w:rPr>
          <w:lang w:val="pt_PT" w:bidi="pt_PT"/>
        </w:rPr>
        <w:t xml:space="preserve">João cita algo que </w:t>
      </w:r>
      <w:r>
        <w:rPr>
          <w:b/>
          <w:lang w:val="pt_PT" w:bidi="pt_PT"/>
        </w:rPr>
        <w:t>Isaías, o profeta</w:t>
      </w:r>
      <w:r>
        <w:rPr>
          <w:lang w:val="pt_PT" w:bidi="pt_PT"/>
        </w:rPr>
        <w:t xml:space="preserve">, havia dito. Isaías era um profeta, mas não </w:t>
      </w:r>
      <w:r>
        <w:rPr>
          <w:b/>
          <w:lang w:val="pt_PT" w:bidi="pt_PT"/>
        </w:rPr>
        <w:t>o profeta</w:t>
      </w:r>
      <w:r>
        <w:rPr>
          <w:lang w:val="pt_PT" w:bidi="pt_PT"/>
        </w:rPr>
        <w:t>. Ele era um dos muitos profetas que haviam dado mensagens de Deus às pessoas. Usem a mesma palavra que vocês usaram em passagens anteriores.</w:t>
      </w:r>
    </w:p>
    <w:p>
      <w:pPr/>
      <w:r>
        <w:rPr>
          <w:lang w:val="pt_PT" w:bidi="pt_PT"/>
        </w:rPr>
      </w:r>
      <w:r>
        <w:rPr>
          <w:lang w:val="pt_PT" w:bidi="pt_PT"/>
        </w:rPr>
        <w:t xml:space="preserve">João diz que é a </w:t>
      </w:r>
      <w:r>
        <w:rPr>
          <w:b/>
          <w:lang w:val="pt_PT" w:bidi="pt_PT"/>
        </w:rPr>
        <w:t>voz</w:t>
      </w:r>
      <w:r>
        <w:rPr>
          <w:lang w:val="pt_PT" w:bidi="pt_PT"/>
        </w:rPr>
        <w:t xml:space="preserve"> de alguém que está gritando no deserto. Isso significa que ele é uma pessoa que está gritando deserto.</w:t>
      </w:r>
    </w:p>
    <w:p>
      <w:pPr/>
      <w:r>
        <w:rPr>
          <w:lang w:val="pt_PT" w:bidi="pt_PT"/>
        </w:rPr>
      </w:r>
      <w:r>
        <w:rPr>
          <w:lang w:val="pt_PT" w:bidi="pt_PT"/>
        </w:rPr>
        <w:t xml:space="preserve">O </w:t>
      </w:r>
      <w:r>
        <w:rPr>
          <w:b/>
          <w:lang w:val="pt_PT" w:bidi="pt_PT"/>
        </w:rPr>
        <w:t>deserto</w:t>
      </w:r>
      <w:r>
        <w:rPr>
          <w:lang w:val="pt_PT" w:bidi="pt_PT"/>
        </w:rPr>
        <w:t xml:space="preserve"> na Bíblia significa um lugar solitário onde ninguém vivia.</w:t>
      </w:r>
    </w:p>
    <w:p>
      <w:pPr/>
      <w:r>
        <w:rPr>
          <w:lang w:val="pt_PT" w:bidi="pt_PT"/>
        </w:rPr>
      </w:r>
      <w:r>
        <w:rPr>
          <w:lang w:val="pt_PT" w:bidi="pt_PT"/>
        </w:rPr>
        <w:t xml:space="preserve">Parem aqui e mostre uma foto de como era o </w:t>
      </w:r>
      <w:r>
        <w:rPr>
          <w:lang w:val="pt_PT" w:bidi="pt_PT"/>
        </w:rPr>
        <w:t>deserto</w:t>
      </w:r>
      <w:r>
        <w:rPr>
          <w:lang w:val="pt_PT" w:bidi="pt_PT"/>
        </w:rPr>
        <w:t xml:space="preserve"> em Israel Discuta qual palavra você usará para deserto. O termo </w:t>
      </w:r>
      <w:r>
        <w:rPr>
          <w:lang w:val="pt_PT" w:bidi="pt_PT"/>
        </w:rPr>
        <w:t>deserto</w:t>
      </w:r>
      <w:r>
        <w:rPr>
          <w:lang w:val="pt_PT" w:bidi="pt_PT"/>
        </w:rPr>
        <w:t xml:space="preserve"> está no Glossário Mestre. Use a mesma palavra que você usou em passagens anteriores. Pausem o áudio aqui.</w:t>
      </w:r>
    </w:p>
    <w:p>
      <w:pPr/>
      <w:r>
        <w:rPr>
          <w:lang w:val="pt_PT" w:bidi="pt_PT"/>
        </w:rPr>
      </w:r>
      <w:r>
        <w:rPr>
          <w:lang w:val="pt_PT" w:bidi="pt_PT"/>
        </w:rPr>
        <w:t xml:space="preserve">João diz aos líderes religiosos que ele está </w:t>
      </w:r>
      <w:r>
        <w:rPr>
          <w:b/>
          <w:lang w:val="pt_PT" w:bidi="pt_PT"/>
        </w:rPr>
        <w:t>batizando</w:t>
      </w:r>
      <w:r>
        <w:rPr>
          <w:lang w:val="pt_PT" w:bidi="pt_PT"/>
        </w:rPr>
        <w:t xml:space="preserve"> com água. Batizar alguém significa fazer alguém mergulhar na água como um sinal de que essa pessoa estava arrependida pelas coisas erradas que havia feito.</w:t>
      </w:r>
    </w:p>
    <w:p>
      <w:pPr/>
      <w:r>
        <w:rPr>
          <w:lang w:val="pt_PT" w:bidi="pt_PT"/>
        </w:rPr>
      </w:r>
      <w:r>
        <w:rPr>
          <w:lang w:val="pt_PT" w:bidi="pt_PT"/>
        </w:rPr>
        <w:t xml:space="preserve">Parem aqui e procure a palavra </w:t>
      </w:r>
      <w:r>
        <w:rPr>
          <w:lang w:val="pt_PT" w:bidi="pt_PT"/>
        </w:rPr>
        <w:t>batizar</w:t>
      </w:r>
      <w:r>
        <w:rPr>
          <w:lang w:val="pt_PT" w:bidi="pt_PT"/>
        </w:rPr>
        <w:t xml:space="preserve"> no Glossário Mestre. Discutam juntos que palavra vocês usarão em seu idioma. Use a mesma palavra que você usou em outros livros que você traduziu. </w:t>
      </w:r>
      <w:r>
        <w:rPr>
          <w:lang w:val="pt_PT" w:bidi="pt_PT"/>
        </w:rPr>
      </w:r>
    </w:p>
    <w:p>
      <w:pPr>
        <w:pStyle w:val="Heading3"/>
      </w:pPr>
      <w:r>
        <w:rPr>
          <w:lang w:val="pt_PT" w:bidi="pt_PT"/>
        </w:rPr>
        <w:t>Falando a Palavra</w:t>
      </w:r>
    </w:p>
    <w:p>
      <w:pPr/>
      <w:r>
        <w:rPr>
          <w:lang w:val="pt_PT" w:bidi="pt_PT"/>
        </w:rPr>
      </w:r>
      <w:r>
        <w:rPr>
          <w:lang w:val="pt_PT" w:bidi="pt_PT"/>
        </w:rPr>
        <w:t>Ouçam uma versão em áudio de João 1:19–28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1:29–34</w:t>
      </w:r>
      <w:r>
        <w:rPr>
          <w:lang w:val="pt_PT" w:bidi="pt_PT"/>
        </w:rPr>
      </w:r>
    </w:p>
    <w:p>
      <w:pPr>
        <w:pStyle w:val="Heading3"/>
      </w:pPr>
      <w:r>
        <w:rPr>
          <w:lang w:val="pt_PT" w:bidi="pt_PT"/>
        </w:rPr>
        <w:t>Ouvir e Sentir</w:t>
      </w:r>
    </w:p>
    <w:p>
      <w:pPr/>
      <w:r>
        <w:rPr>
          <w:lang w:val="pt_PT" w:bidi="pt_PT"/>
        </w:rPr>
      </w:r>
      <w:r>
        <w:rPr>
          <w:lang w:val="pt_PT" w:bidi="pt_PT"/>
        </w:rPr>
        <w:t>Nesta etapa, ouçam João 1:29–34 e guardem a passagem em seus corações.</w:t>
      </w:r>
    </w:p>
    <w:p>
      <w:pPr/>
      <w:r>
        <w:rPr>
          <w:lang w:val="pt_PT" w:bidi="pt_PT"/>
        </w:rPr>
      </w:r>
      <w:r>
        <w:rPr>
          <w:lang w:val="pt_PT" w:bidi="pt_PT"/>
        </w:rPr>
        <w:t>Ouçam uma versão em áudio de João 1:29–34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1:29–34 na tradução de compreensão mais fácil.</w:t>
      </w:r>
    </w:p>
    <w:p>
      <w:pPr/>
      <w:r>
        <w:rPr>
          <w:lang w:val="pt_PT" w:bidi="pt_PT"/>
        </w:rPr>
      </w:r>
      <w:r>
        <w:rPr>
          <w:lang w:val="pt_PT" w:bidi="pt_PT"/>
        </w:rPr>
        <w:t>Na passagem anterior, João Batista havia dito muito claramente que ele não era o Messias. E ele também disse que havia alguém que viria depois dele — alguém muito mais importante do que o próprio João!</w:t>
      </w:r>
    </w:p>
    <w:p>
      <w:pPr/>
      <w:r>
        <w:rPr>
          <w:lang w:val="pt_PT" w:bidi="pt_PT"/>
        </w:rPr>
      </w:r>
      <w:r>
        <w:rPr>
          <w:lang w:val="pt_PT" w:bidi="pt_PT"/>
        </w:rPr>
        <w:t>Agora, João, o escritor, pula para o dia seguinte e continua a contar a história. João Batista está de pé perto do rio, com muitas pessoas ao seu redor. As pessoas estão vindo a ele para receber o batismo e ouvi-lo. Depois, o que acontece, é Jesus vindo em direção a João Batista! João sabe quem Jesus é, pois um pouco antes disso João havia batizado Jesus, fato que ele nos dirá mais tarde.</w:t>
      </w:r>
    </w:p>
    <w:p>
      <w:pPr/>
      <w:r>
        <w:rPr>
          <w:lang w:val="pt_PT" w:bidi="pt_PT"/>
        </w:rPr>
      </w:r>
      <w:r>
        <w:rPr>
          <w:lang w:val="pt_PT" w:bidi="pt_PT"/>
        </w:rPr>
        <w:t>Quando João Batista vê Jesus, ele fala com as pessoas ao seu redor sobre Jesus. Esse é o mesmo incidente sobre o qual o escritor nos contou muito brevemente duas passagens atrás. Mas agora ouvimos muito mais detalhes.</w:t>
      </w:r>
    </w:p>
    <w:p>
      <w:pPr/>
      <w:r>
        <w:rPr>
          <w:lang w:val="pt_PT" w:bidi="pt_PT"/>
        </w:rPr>
      </w:r>
      <w:r>
        <w:rPr>
          <w:lang w:val="pt_PT" w:bidi="pt_PT"/>
        </w:rPr>
        <w:t>João Batista chama Jesus de “o Cordeiro de Deus que tira o pecado das pessoas do mundo”.</w:t>
      </w:r>
    </w:p>
    <w:p>
      <w:pPr/>
      <w:r>
        <w:rPr>
          <w:lang w:val="pt_PT" w:bidi="pt_PT"/>
        </w:rPr>
      </w:r>
      <w:r>
        <w:rPr>
          <w:lang w:val="pt_PT" w:bidi="pt_PT"/>
        </w:rPr>
        <w:t xml:space="preserve">Um cordeiro é uma ovelha jovem. Uma ovelha é um animal que as pessoas criam para comer a carne e elas podem usar o pelo das ovelhas para fazer roupas. As ovelhas são animais delicados. </w:t>
      </w:r>
    </w:p>
    <w:p>
      <w:pPr/>
      <w:r>
        <w:rPr>
          <w:lang w:val="pt_PT" w:bidi="pt_PT"/>
        </w:rPr>
      </w:r>
      <w:r>
        <w:rPr>
          <w:lang w:val="pt_PT" w:bidi="pt_PT"/>
        </w:rPr>
        <w:t xml:space="preserve">Se necessário, parem aqui e, em grupo, olhem para a imagem de um </w:t>
      </w:r>
      <w:r>
        <w:rPr>
          <w:lang w:val="pt_PT" w:bidi="pt_PT"/>
        </w:rPr>
        <w:t>cordeiro</w:t>
      </w:r>
      <w:r>
        <w:rPr>
          <w:lang w:val="pt_PT" w:bidi="pt_PT"/>
        </w:rPr>
        <w:t xml:space="preserve"> e de uma </w:t>
      </w:r>
      <w:r>
        <w:rPr>
          <w:lang w:val="pt_PT" w:bidi="pt_PT"/>
        </w:rPr>
        <w:t>ovelha</w:t>
      </w:r>
      <w:r>
        <w:rPr>
          <w:lang w:val="pt_PT" w:bidi="pt_PT"/>
        </w:rPr>
        <w:t>. Pausem este áudio aqui.</w:t>
      </w:r>
    </w:p>
    <w:p>
      <w:pPr/>
      <w:r>
        <w:rPr>
          <w:lang w:val="pt_PT" w:bidi="pt_PT"/>
        </w:rPr>
      </w:r>
      <w:r>
        <w:rPr>
          <w:lang w:val="pt_PT" w:bidi="pt_PT"/>
        </w:rPr>
        <w:t>Em certos momentos, os israelitas matavam um cordeiro como parte de uma cerimônia para pedir perdão por seus pecados. Ao matar o cordeiro, os israelitas confessavam que haviam pecado e que precisavam morrer, mas ofereciam o cordeiro como um substituto para sua própria vida. Deus aceitou esse substituto e perdoou as pessoas.</w:t>
      </w:r>
    </w:p>
    <w:p>
      <w:pPr/>
      <w:r>
        <w:rPr>
          <w:lang w:val="pt_PT" w:bidi="pt_PT"/>
        </w:rPr>
      </w:r>
      <w:r>
        <w:rPr>
          <w:lang w:val="pt_PT" w:bidi="pt_PT"/>
        </w:rPr>
        <w:t>Um cordeiro também era morto na festa anual da Páscoa. Nessa festa, as pessoas celebravam que Deus havia libertado seus ancestrais da escravidão no Egito, há muito tempo. Naquele momento, Deus havia punido o povo egípcio enviando um anjo que matou cada filho mais velho em todas as casas egípcias. Mas Deus havia pedido aos israelitas que matassem um cordeiro e colocassem o sangue desse cordeiro nas portas de suas casas. Quando o anjo enviado por Deus visse o sangue do cordeiro na porta de uma casa, ele ignoraria essa casa e não mataria o filho mais velho daquela família. Então, o cordeiro havia morrido no lugar do filho mais velho. Cada ano, quando os israelitas celebravam a Páscoa, eles matavam novamente um cordeiro.</w:t>
      </w:r>
    </w:p>
    <w:p>
      <w:pPr/>
      <w:r>
        <w:rPr>
          <w:lang w:val="pt_PT" w:bidi="pt_PT"/>
        </w:rPr>
      </w:r>
      <w:r>
        <w:rPr>
          <w:lang w:val="pt_PT" w:bidi="pt_PT"/>
        </w:rPr>
        <w:t>Sempre que um cordeiro precisava ser morto para esses tipos de cerimônias, ele devia ser perfeito. Ele não podia ter uma doença, ou uma mancha, ou ser fraco. Tinha que ser um animal perfeito.</w:t>
      </w:r>
    </w:p>
    <w:p>
      <w:pPr/>
      <w:r>
        <w:rPr>
          <w:lang w:val="pt_PT" w:bidi="pt_PT"/>
        </w:rPr>
      </w:r>
      <w:r>
        <w:rPr>
          <w:lang w:val="pt_PT" w:bidi="pt_PT"/>
        </w:rPr>
        <w:t>Então, quando João chama Jesus de Cordeiro de Deus, ele está nos dizendo que Jesus é perfeito, que não tem pecado e que morrerá no lugar dos pecadores.</w:t>
      </w:r>
    </w:p>
    <w:p>
      <w:pPr/>
      <w:r>
        <w:rPr>
          <w:lang w:val="pt_PT" w:bidi="pt_PT"/>
        </w:rPr>
      </w:r>
      <w:r>
        <w:rPr>
          <w:lang w:val="pt_PT" w:bidi="pt_PT"/>
        </w:rPr>
        <w:t>Ao chamar Jesus de Cordeiro de Deus, João também está criando um novo título para Jesus.</w:t>
      </w:r>
    </w:p>
    <w:p>
      <w:pPr/>
      <w:r>
        <w:rPr>
          <w:lang w:val="pt_PT" w:bidi="pt_PT"/>
        </w:rPr>
      </w:r>
      <w:r>
        <w:rPr>
          <w:lang w:val="pt_PT" w:bidi="pt_PT"/>
        </w:rPr>
        <w:t>Parem aqui e discutam essa pergunta em grupo: em sua comunidade, o que é necessário para que alguém perdoe outra pessoa? Vocês podem contar uma história sobre alguém perdoando outra pessoa? Pausem este áudio aqui.</w:t>
      </w:r>
    </w:p>
    <w:p>
      <w:pPr/>
      <w:r>
        <w:rPr>
          <w:lang w:val="pt_PT" w:bidi="pt_PT"/>
        </w:rPr>
      </w:r>
      <w:r>
        <w:rPr>
          <w:lang w:val="pt_PT" w:bidi="pt_PT"/>
        </w:rPr>
        <w:t>Na passagem anterior, João Batista havia dito aos líderes religiosos que alguém viria depois dele, e que João não era digno nem mesmo de desamarrar as sandálias dessa pessoa.</w:t>
      </w:r>
    </w:p>
    <w:p>
      <w:pPr/>
      <w:r>
        <w:rPr>
          <w:lang w:val="pt_PT" w:bidi="pt_PT"/>
        </w:rPr>
      </w:r>
      <w:r>
        <w:rPr>
          <w:lang w:val="pt_PT" w:bidi="pt_PT"/>
        </w:rPr>
        <w:t>Agora João nos diz que ele também havia dito outra coisa sobre essa pessoa. João também havia dito que a pessoa que viria depois dele seria muito mais importante do que João, porque essa pessoa já existia muito antes de João nascer. Jesus era na verdade alguns meses mais jovem do que João Batista. Mas já sabemos que Jesus é a “palavra pessoa” que já existia no início de todas as coisas. E assim, Jesus já existia antes de nascer como um ser humano, porque ele também é Deus!</w:t>
      </w:r>
    </w:p>
    <w:p>
      <w:pPr/>
      <w:r>
        <w:rPr>
          <w:lang w:val="pt_PT" w:bidi="pt_PT"/>
        </w:rPr>
      </w:r>
      <w:r>
        <w:rPr>
          <w:lang w:val="pt_PT" w:bidi="pt_PT"/>
        </w:rPr>
        <w:t xml:space="preserve">João Batista diz às pessoas que ele no início não sabia quem essa pessoa muito importante seria. A razão pela qual João estava batizando as pessoas era para que as pessoas pudessem conhecer essa pessoa muito importante. Então João diz às pessoas como ele descobriu que </w:t>
      </w:r>
      <w:r>
        <w:rPr>
          <w:b/>
          <w:lang w:val="pt_PT" w:bidi="pt_PT"/>
        </w:rPr>
        <w:t>Jesus</w:t>
      </w:r>
      <w:r>
        <w:rPr>
          <w:lang w:val="pt_PT" w:bidi="pt_PT"/>
        </w:rPr>
        <w:t xml:space="preserve"> era essa pessoa muito importante. Deus havia dito a João que ele veria o espírito descer sobre uma pessoa e ficaria lá.</w:t>
      </w:r>
    </w:p>
    <w:p>
      <w:pPr/>
      <w:r>
        <w:rPr>
          <w:lang w:val="pt_PT" w:bidi="pt_PT"/>
        </w:rPr>
      </w:r>
      <w:r>
        <w:rPr>
          <w:lang w:val="pt_PT" w:bidi="pt_PT"/>
        </w:rPr>
        <w:t>E isso é o que João havia visto acontecendo com Jesus! Portanto, João agora pode dizer às pessoas que Jesus é o filho de Deus.</w:t>
      </w:r>
    </w:p>
    <w:p>
      <w:pPr/>
      <w:r>
        <w:rPr>
          <w:lang w:val="pt_PT" w:bidi="pt_PT"/>
        </w:rPr>
      </w:r>
      <w:r>
        <w:rPr>
          <w:lang w:val="pt_PT" w:bidi="pt_PT"/>
        </w:rPr>
        <w:t>O espírito significa o Espírito Santo de Deus. Um espírito não é visível às pessoas, mas Deus fez o espírito com a aparência de uma pomba. Uma pomba é um pássaro muito dócil, muitas vezes branco. Quando uma pomba desce no chão, muitas vezes bate suas asas de maneira forte. Assim, João havia visto algo com a aparência de uma pomba pousando em Jesus — talvez em seu ombro ou em sua cabeça — e ficando lá, e ele havia percebido que esse era o espírito de Deus.</w:t>
      </w:r>
    </w:p>
    <w:p>
      <w:pPr/>
      <w:r>
        <w:rPr>
          <w:lang w:val="pt_PT" w:bidi="pt_PT"/>
        </w:rPr>
      </w:r>
      <w:r>
        <w:rPr>
          <w:lang w:val="pt_PT" w:bidi="pt_PT"/>
        </w:rPr>
        <w:t xml:space="preserve">Parem aqui e, em grupo, olhem para a imagem de uma </w:t>
      </w:r>
      <w:r>
        <w:rPr>
          <w:lang w:val="pt_PT" w:bidi="pt_PT"/>
        </w:rPr>
        <w:t>pomba</w:t>
      </w:r>
      <w:r>
        <w:rPr>
          <w:lang w:val="pt_PT" w:bidi="pt_PT"/>
        </w:rPr>
        <w:t xml:space="preserve"> ou o vídeo de uma pomba descendo. Pausem este áudio aqui.</w:t>
      </w:r>
    </w:p>
    <w:p>
      <w:pPr/>
      <w:r>
        <w:rPr>
          <w:lang w:val="pt_PT" w:bidi="pt_PT"/>
        </w:rPr>
      </w:r>
      <w:r>
        <w:rPr>
          <w:lang w:val="pt_PT" w:bidi="pt_PT"/>
        </w:rPr>
        <w:t xml:space="preserve">Na passagem anterior, João havia dito que ele batizava as pessoas com água. Ele deu uma pista de que a pessoa depois dele faria um tipo diferente de batismo. Nessa história, ouvimos que Deus disse a João que a pessoa que viria depois dele batizaria as pessoas </w:t>
      </w:r>
      <w:r>
        <w:rPr>
          <w:b/>
          <w:lang w:val="pt_PT" w:bidi="pt_PT"/>
        </w:rPr>
        <w:t>com o Espírito Santo</w:t>
      </w:r>
      <w:r>
        <w:rPr>
          <w:lang w:val="pt_PT" w:bidi="pt_PT"/>
        </w:rPr>
        <w:t>. João ainda não nos dá informações sobre o que isso significa exatamente.</w:t>
      </w:r>
    </w:p>
    <w:p>
      <w:pPr/>
      <w:r>
        <w:rPr>
          <w:lang w:val="pt_PT" w:bidi="pt_PT"/>
        </w:rPr>
      </w:r>
      <w:r>
        <w:rPr>
          <w:lang w:val="pt_PT" w:bidi="pt_PT"/>
        </w:rPr>
        <w:t>Finalmente, o que João, o escritor, estava falando desde o início de seu livro está se tornando mais claro agora.</w:t>
      </w:r>
      <w:r>
        <w:rPr>
          <w:b/>
          <w:lang w:val="pt_PT" w:bidi="pt_PT"/>
        </w:rPr>
        <w:t>Jesus</w:t>
      </w:r>
      <w:r>
        <w:rPr>
          <w:lang w:val="pt_PT" w:bidi="pt_PT"/>
        </w:rPr>
        <w:t xml:space="preserve"> é o filho de Deus, ele era desde o início, e ele é o próprio Deus. Jesus é o Messias, e ele é o Cordeiro de Deus.</w:t>
      </w:r>
    </w:p>
    <w:p>
      <w:pPr/>
      <w:r>
        <w:rPr>
          <w:lang w:val="pt_PT" w:bidi="pt_PT"/>
        </w:rPr>
      </w:r>
      <w:r>
        <w:rPr>
          <w:lang w:val="pt_PT" w:bidi="pt_PT"/>
        </w:rPr>
        <w:t>Algumas traduções da Bíblia dizem aqui que Jesus é o escolhido de Deus, em vez do filho de Deus. Ambas as traduções são possíveis. Ao longo de seu trabalho com esta passagem, vocês podem seguir a mesma expressão que a tradução que vocês estão ouvindo está usando.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1:29–34 na tradução de compreensão mais fácil.</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João vê Jesus vindo a ele e diz às pessoas quem ele é.</w:t>
      </w:r>
    </w:p>
    <w:p>
      <w:pPr/>
      <w:r>
        <w:rPr>
          <w:lang w:val="pt_PT" w:bidi="pt_PT"/>
        </w:rPr>
      </w:r>
      <w:r>
        <w:rPr>
          <w:b/>
          <w:lang w:val="pt_PT" w:bidi="pt_PT"/>
        </w:rPr>
        <w:t>Na segunda cena</w:t>
      </w:r>
      <w:r>
        <w:rPr>
          <w:lang w:val="pt_PT" w:bidi="pt_PT"/>
        </w:rPr>
        <w:t>, João diz que ele viu o espírito de Deus descer sobre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Possivelmente os líderes religiosos que haviam questionado João, mas não temos certeza.</w:t>
      </w:r>
    </w:p>
    <w:p>
      <w:pPr/>
      <w:r>
        <w:rPr>
          <w:lang w:val="pt_PT" w:bidi="pt_PT"/>
        </w:rPr>
      </w:r>
      <w:r>
        <w:rPr>
          <w:lang w:val="pt_PT" w:bidi="pt_PT"/>
        </w:rPr>
        <w:t>A passagem começa no dia após João Batista ter tido uma conversa com os líderes religiosos, os quais perguntaram a ele quem ele era.</w:t>
      </w:r>
    </w:p>
    <w:p>
      <w:pPr/>
      <w:r>
        <w:rPr>
          <w:lang w:val="pt_PT" w:bidi="pt_PT"/>
        </w:rPr>
      </w:r>
      <w:r>
        <w:rPr>
          <w:lang w:val="pt_PT" w:bidi="pt_PT"/>
        </w:rPr>
        <w:t>Nessa passagem, João está perto do rio Jordão. Há multidões ao seu redor, as quais vieram para ouvi-lo e receber o batismo.</w:t>
      </w:r>
    </w:p>
    <w:p>
      <w:pPr/>
      <w:r>
        <w:rPr>
          <w:lang w:val="pt_PT" w:bidi="pt_PT"/>
        </w:rPr>
      </w:r>
      <w:r>
        <w:rPr>
          <w:lang w:val="pt_PT" w:bidi="pt_PT"/>
        </w:rPr>
        <w:t>Não sabemos se os líderes religiosos que questionaram João no dia anterior também estavam presentes. Se eles ainda estivessem lá, obteriam algumas respostas a mais para suas perguntas!</w:t>
      </w:r>
    </w:p>
    <w:p>
      <w:pPr/>
      <w:r>
        <w:rPr>
          <w:lang w:val="pt_PT" w:bidi="pt_PT"/>
        </w:rPr>
      </w:r>
      <w:r>
        <w:rPr>
          <w:lang w:val="pt_PT" w:bidi="pt_PT"/>
        </w:rPr>
        <w:t>Quando João vê Jesus, ele fala com as pessoas ao seu redor sobre Jesus. Ele pode estar apontando para Jesus enquanto está falando. Talvez João esteja gritando, para que muitas pessoas possam ouvi-lo.</w:t>
      </w:r>
    </w:p>
    <w:p>
      <w:pPr/>
      <w:r>
        <w:rPr>
          <w:lang w:val="pt_PT" w:bidi="pt_PT"/>
        </w:rPr>
      </w:r>
      <w:r>
        <w:rPr>
          <w:lang w:val="pt_PT" w:bidi="pt_PT"/>
        </w:rPr>
        <w:t>Onde você pensa que Jesus está, quando João está falando sobre ele?</w:t>
      </w:r>
    </w:p>
    <w:p>
      <w:pPr/>
      <w:r>
        <w:rPr>
          <w:lang w:val="pt_PT" w:bidi="pt_PT"/>
        </w:rPr>
      </w:r>
      <w:r>
        <w:rPr>
          <w:lang w:val="pt_PT" w:bidi="pt_PT"/>
        </w:rPr>
        <w:t>Quando João fala sobre uma pessoa que virá depois dele, ele quer dizer alguém que começará seu trabalho depois de João.</w:t>
      </w:r>
    </w:p>
    <w:p>
      <w:pPr/>
      <w:r>
        <w:rPr>
          <w:lang w:val="pt_PT" w:bidi="pt_PT"/>
        </w:rPr>
      </w:r>
      <w:r>
        <w:rPr>
          <w:lang w:val="pt_PT" w:bidi="pt_PT"/>
        </w:rPr>
        <w:t>João diz que ele havia visto o Espírito Santo de Deus vir sobre Jesus. Ele está contando sobre algo que havia acontecido anteriormente. Não sabemos se João ainda está falando com a multidão aqui. Poderia ser parte do mesmo discurso, ou poderia ser algo que João disse a algumas pessoas em particular. Talvez a seus discípulos, ou a João, o escritor!</w:t>
      </w:r>
    </w:p>
    <w:p>
      <w:pPr/>
      <w:r>
        <w:rPr>
          <w:lang w:val="pt_PT" w:bidi="pt_PT"/>
        </w:rPr>
      </w:r>
      <w:r>
        <w:rPr>
          <w:lang w:val="pt_PT" w:bidi="pt_PT"/>
        </w:rPr>
        <w:t>Como João Batista havia visto o Espírito Santo descendo sobre Jesus, ele foi capaz de apontar mais tarde para Jesus e dizer às pessoas que Jesus é o Cordeiro de Deus.</w:t>
      </w:r>
    </w:p>
    <w:p>
      <w:pPr/>
      <w:r>
        <w:rPr>
          <w:lang w:val="pt_PT" w:bidi="pt_PT"/>
        </w:rPr>
      </w:r>
      <w:r>
        <w:rPr>
          <w:lang w:val="pt_PT" w:bidi="pt_PT"/>
        </w:rPr>
        <w:t>João diz que o espírito desceu com a aparência de uma pomba. A pomba está vindo do céu. A pomba está se estabelecendo sobre Jesus e ficando lá.</w:t>
      </w:r>
    </w:p>
    <w:p>
      <w:pPr/>
      <w:r>
        <w:rPr>
          <w:lang w:val="pt_PT" w:bidi="pt_PT"/>
        </w:rPr>
      </w:r>
      <w:r>
        <w:rPr>
          <w:lang w:val="pt_PT" w:bidi="pt_PT"/>
        </w:rPr>
        <w:t>A ordem dos eventos aqui pode ser difícil de acompanhar. O escritor não está nos dando as informações na mesma ordem em que aconteceram. Vejam se vocês podem descobrir a ordem na qual as coisas realmente aconteceram. Provavelmente foi assim:</w:t>
      </w:r>
    </w:p>
    <w:p>
      <w:pPr>
        <w:pStyle w:val="ListBullet"/>
        <w:spacing w:line="240" w:lineRule="auto"/>
        <w:ind w:left="720"/>
      </w:pPr>
      <w:r>
        <w:rPr>
          <w:lang w:val="pt_PT" w:bidi="pt_PT"/>
        </w:rPr>
      </w:r>
      <w:r>
        <w:rPr>
          <w:lang w:val="pt_PT" w:bidi="pt_PT"/>
        </w:rPr>
        <w:t>Deus diz a João que ele deve batizar as pessoas com água (sabemos disso porque João diz tal coisa no final dessa passagem).</w:t>
      </w:r>
    </w:p>
    <w:p>
      <w:pPr>
        <w:pStyle w:val="ListBullet"/>
        <w:spacing w:line="240" w:lineRule="auto"/>
        <w:ind w:left="720"/>
      </w:pPr>
      <w:r>
        <w:rPr>
          <w:lang w:val="pt_PT" w:bidi="pt_PT"/>
        </w:rPr>
      </w:r>
      <w:r>
        <w:rPr>
          <w:lang w:val="pt_PT" w:bidi="pt_PT"/>
        </w:rPr>
        <w:t xml:space="preserve">Deus diz a João que ele verá o espírito descer e ficar sobre um homem. Deus diz a João que </w:t>
      </w:r>
      <w:r>
        <w:rPr>
          <w:b/>
          <w:lang w:val="pt_PT" w:bidi="pt_PT"/>
        </w:rPr>
        <w:t>esse</w:t>
      </w:r>
      <w:r>
        <w:rPr>
          <w:lang w:val="pt_PT" w:bidi="pt_PT"/>
        </w:rPr>
        <w:t xml:space="preserve"> homem será a pessoa que batizará as pessoas com o Espírito Santo (sabemos disso porque João diz tal coisa no final dessa passagem).</w:t>
      </w:r>
    </w:p>
    <w:p>
      <w:pPr>
        <w:pStyle w:val="ListBullet"/>
        <w:spacing w:line="240" w:lineRule="auto"/>
        <w:ind w:left="720"/>
      </w:pPr>
      <w:r>
        <w:rPr>
          <w:lang w:val="pt_PT" w:bidi="pt_PT"/>
        </w:rPr>
      </w:r>
      <w:r>
        <w:rPr>
          <w:lang w:val="pt_PT" w:bidi="pt_PT"/>
        </w:rPr>
        <w:t>João batiza as pessoas e diz aos líderes religiosos que depois dele outra pessoa virá, a qual é mais importante do que João. Isso aconteceu na passagem anterior que traduzimos.</w:t>
      </w:r>
    </w:p>
    <w:p>
      <w:pPr>
        <w:pStyle w:val="ListBullet"/>
        <w:spacing w:line="240" w:lineRule="auto"/>
        <w:ind w:left="720"/>
      </w:pPr>
      <w:r>
        <w:rPr>
          <w:lang w:val="pt_PT" w:bidi="pt_PT"/>
        </w:rPr>
      </w:r>
      <w:r>
        <w:rPr>
          <w:lang w:val="pt_PT" w:bidi="pt_PT"/>
        </w:rPr>
        <w:t>Algum tempo depois disso, João viu o espírito descer e ficar em Jesus (sabemos disso porque João diz tal coisa no final dessa passagem). Dos outros Evangelhos, sabemos que o espírito desceu sobre Jesus quando Jesus foi batizado, mas esse evangelho não menciona isso.</w:t>
      </w:r>
    </w:p>
    <w:p>
      <w:pPr>
        <w:pStyle w:val="ListBullet"/>
        <w:spacing w:line="240" w:lineRule="auto"/>
        <w:ind w:left="720"/>
      </w:pPr>
      <w:r>
        <w:rPr>
          <w:lang w:val="pt_PT" w:bidi="pt_PT"/>
        </w:rPr>
      </w:r>
      <w:r>
        <w:rPr>
          <w:lang w:val="pt_PT" w:bidi="pt_PT"/>
        </w:rPr>
        <w:t>Algum tempo depois, João vê Jesus vindo a ele e diz às pessoas que Jesus é o Cordeiro de Deus, e que Jesus é a pessoa que viria depois de João e que seria mais importante do que ele. Isso está acontecendo na passagem de hoje.</w:t>
      </w:r>
    </w:p>
    <w:p>
      <w:pPr>
        <w:pStyle w:val="ListBullet"/>
        <w:spacing w:line="240" w:lineRule="auto"/>
        <w:ind w:left="720"/>
      </w:pPr>
      <w:r>
        <w:rPr>
          <w:lang w:val="pt_PT" w:bidi="pt_PT"/>
        </w:rPr>
      </w:r>
      <w:r>
        <w:rPr>
          <w:lang w:val="pt_PT" w:bidi="pt_PT"/>
        </w:rPr>
        <w:t>Depois disso, João dá seu testemunho de que ele havia visto o espírito descer sobre Jesus.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1:29–34 na tradução de compreensão mais fácil.</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w:t>
      </w:r>
    </w:p>
    <w:p>
      <w:pPr>
        <w:pStyle w:val="ListBullet"/>
        <w:spacing w:line="240" w:lineRule="auto"/>
        <w:ind w:left="720"/>
      </w:pPr>
      <w:r>
        <w:rPr>
          <w:lang w:val="pt_PT" w:bidi="pt_PT"/>
        </w:rPr>
      </w:r>
      <w:r>
        <w:rPr>
          <w:lang w:val="pt_PT" w:bidi="pt_PT"/>
        </w:rPr>
        <w:t>Possivelmente os líderes religiosos que haviam questionado João, mas não temos certeza.</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Depois, continuem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Vocês podem começar também encenando a passagem anterior, ou até mesmo todas as passagens do livro de João até agora!</w:t>
      </w:r>
    </w:p>
    <w:p>
      <w:pPr/>
      <w:r>
        <w:rPr>
          <w:lang w:val="pt_PT" w:bidi="pt_PT"/>
        </w:rPr>
      </w:r>
      <w:r>
        <w:rPr>
          <w:lang w:val="pt_PT" w:bidi="pt_PT"/>
        </w:rPr>
        <w:t>Encene as multidões ouvindo João e as pessoas vindo a ele para receber o batismo.</w:t>
      </w:r>
    </w:p>
    <w:p>
      <w:pPr/>
      <w:r>
        <w:rPr>
          <w:lang w:val="pt_PT" w:bidi="pt_PT"/>
        </w:rPr>
      </w:r>
      <w:r>
        <w:rPr>
          <w:lang w:val="pt_PT" w:bidi="pt_PT"/>
        </w:rPr>
        <w:t>Encene Jesus vindo em direção a João entre a multidão.</w:t>
      </w:r>
    </w:p>
    <w:p>
      <w:pPr/>
      <w:r>
        <w:rPr>
          <w:lang w:val="pt_PT" w:bidi="pt_PT"/>
        </w:rPr>
      </w:r>
      <w:r>
        <w:rPr>
          <w:lang w:val="pt_PT" w:bidi="pt_PT"/>
        </w:rPr>
        <w:t>Encene o primeiro discurso de João.</w:t>
      </w:r>
    </w:p>
    <w:p>
      <w:pPr/>
      <w:r>
        <w:rPr>
          <w:lang w:val="pt_PT" w:bidi="pt_PT"/>
        </w:rPr>
      </w:r>
      <w:r>
        <w:rPr>
          <w:lang w:val="pt_PT" w:bidi="pt_PT"/>
        </w:rPr>
        <w:t>João está repetindo algo que ele disse às pessoas anteriormente. Talvez João possa começar seu discurso, dando um passo atrás para dizer: “Alguém que é mais importante do que eu está vindo”, para deixar claro que isso é algo que ele já havia dito há algum tempo e que está repetindo agora.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 xml:space="preserve">Pergunte à pessoa que interpreta João Batista: “O que você está sentindo e pensando?”. Vocês podem ouvir coisas como: </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o segundo discurso de João. João está dizendo às pessoas aqui sobre algo que aconteceu antes. Encenem o espírito descendo sobre Jesus com a aparência de uma pomba. Como isso aconteceu algum tempo antes e não enquanto João está falando, vocês podem fazer a encenação em um canto da sala.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 xml:space="preserve">Perguntem à pessoa que interpreta João, o batista: “O que você está pensando?”. Vocês podem ouvir coisas como: </w:t>
      </w:r>
    </w:p>
    <w:p>
      <w:pPr/>
      <w:r>
        <w:rPr>
          <w:lang w:val="pt_PT" w:bidi="pt_PT"/>
        </w:rPr>
      </w:r>
      <w:r>
        <w:rPr>
          <w:lang w:val="pt_PT" w:bidi="pt_PT"/>
        </w:rPr>
        <w:t>Caso queiram, podem fazer a peça novamente!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1:29–34 na tradução de compreensão mais fácil.</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João, o Batista, chama Jesus de </w:t>
      </w:r>
      <w:r>
        <w:rPr>
          <w:b/>
          <w:lang w:val="pt_PT" w:bidi="pt_PT"/>
        </w:rPr>
        <w:t>Cordeiro de Deus</w:t>
      </w:r>
      <w:r>
        <w:rPr>
          <w:lang w:val="pt_PT" w:bidi="pt_PT"/>
        </w:rPr>
        <w:t xml:space="preserve">. Um </w:t>
      </w:r>
      <w:r>
        <w:rPr>
          <w:b/>
          <w:lang w:val="pt_PT" w:bidi="pt_PT"/>
        </w:rPr>
        <w:t>cordeiro</w:t>
      </w:r>
      <w:r>
        <w:rPr>
          <w:lang w:val="pt_PT" w:bidi="pt_PT"/>
        </w:rPr>
        <w:t xml:space="preserve"> é uma ovelha jovem. Uma ovelha é um animal que as pessoas criam para comer a carne e elas podem usar o pelo das ovelhas para fazer roupas. As ovelhas são animais delicados. </w:t>
      </w:r>
    </w:p>
    <w:p>
      <w:pPr/>
      <w:r>
        <w:rPr>
          <w:lang w:val="pt_PT" w:bidi="pt_PT"/>
        </w:rPr>
      </w:r>
      <w:r>
        <w:rPr>
          <w:lang w:val="pt_PT" w:bidi="pt_PT"/>
        </w:rPr>
        <w:t xml:space="preserve">Se necessário, olhem novamente para a imagem de uma </w:t>
      </w:r>
      <w:r>
        <w:rPr>
          <w:lang w:val="pt_PT" w:bidi="pt_PT"/>
        </w:rPr>
        <w:t>ovelha</w:t>
      </w:r>
      <w:r>
        <w:rPr>
          <w:lang w:val="pt_PT" w:bidi="pt_PT"/>
        </w:rPr>
        <w:t xml:space="preserve"> e de um </w:t>
      </w:r>
      <w:r>
        <w:rPr>
          <w:lang w:val="pt_PT" w:bidi="pt_PT"/>
        </w:rPr>
        <w:t>cordeiro</w:t>
      </w:r>
      <w:r>
        <w:rPr>
          <w:lang w:val="pt_PT" w:bidi="pt_PT"/>
        </w:rPr>
        <w:t>. Pausem o áudio aqui.</w:t>
      </w:r>
    </w:p>
    <w:p>
      <w:pPr/>
      <w:r>
        <w:rPr>
          <w:lang w:val="pt_PT" w:bidi="pt_PT"/>
        </w:rPr>
      </w:r>
      <w:r>
        <w:rPr>
          <w:lang w:val="pt_PT" w:bidi="pt_PT"/>
        </w:rPr>
        <w:t xml:space="preserve">O fato de Jesus ser o Cordeiro de Deus não significa que Jesus </w:t>
      </w:r>
      <w:r>
        <w:rPr>
          <w:b/>
          <w:lang w:val="pt_PT" w:bidi="pt_PT"/>
        </w:rPr>
        <w:t>é</w:t>
      </w:r>
      <w:r>
        <w:rPr>
          <w:lang w:val="pt_PT" w:bidi="pt_PT"/>
        </w:rPr>
        <w:t xml:space="preserve"> um cordeiro, mas que Jesus é </w:t>
      </w:r>
      <w:r>
        <w:rPr>
          <w:b/>
          <w:lang w:val="pt_PT" w:bidi="pt_PT"/>
        </w:rPr>
        <w:t>como</w:t>
      </w:r>
      <w:r>
        <w:rPr>
          <w:lang w:val="pt_PT" w:bidi="pt_PT"/>
        </w:rPr>
        <w:t xml:space="preserve"> um cordeiro. Jesus ser o Cordeiro </w:t>
      </w:r>
      <w:r>
        <w:rPr>
          <w:b/>
          <w:lang w:val="pt_PT" w:bidi="pt_PT"/>
        </w:rPr>
        <w:t>de Deus</w:t>
      </w:r>
      <w:r>
        <w:rPr>
          <w:lang w:val="pt_PT" w:bidi="pt_PT"/>
        </w:rPr>
        <w:t xml:space="preserve"> significa que Jesus é como um cordeiro que Deus está dando às pessoas.</w:t>
      </w:r>
    </w:p>
    <w:p>
      <w:pPr/>
      <w:r>
        <w:rPr>
          <w:lang w:val="pt_PT" w:bidi="pt_PT"/>
        </w:rPr>
      </w:r>
      <w:r>
        <w:rPr>
          <w:lang w:val="pt_PT" w:bidi="pt_PT"/>
        </w:rPr>
        <w:t xml:space="preserve">João diz que Jesus é o Cordeiro de Deus que tirará o </w:t>
      </w:r>
      <w:r>
        <w:rPr>
          <w:b/>
          <w:lang w:val="pt_PT" w:bidi="pt_PT"/>
        </w:rPr>
        <w:t>pecado</w:t>
      </w:r>
      <w:r>
        <w:rPr>
          <w:lang w:val="pt_PT" w:bidi="pt_PT"/>
        </w:rPr>
        <w:t xml:space="preserve"> do </w:t>
      </w:r>
      <w:r>
        <w:rPr>
          <w:b/>
          <w:lang w:val="pt_PT" w:bidi="pt_PT"/>
        </w:rPr>
        <w:t>mundo</w:t>
      </w:r>
      <w:r>
        <w:rPr>
          <w:lang w:val="pt_PT" w:bidi="pt_PT"/>
        </w:rPr>
        <w:t xml:space="preserve">. “O mundo” significa as </w:t>
      </w:r>
      <w:r>
        <w:rPr>
          <w:b/>
          <w:lang w:val="pt_PT" w:bidi="pt_PT"/>
        </w:rPr>
        <w:t>pessoas</w:t>
      </w:r>
      <w:r>
        <w:rPr>
          <w:lang w:val="pt_PT" w:bidi="pt_PT"/>
        </w:rPr>
        <w:t xml:space="preserve"> do mundo. </w:t>
      </w:r>
      <w:r>
        <w:rPr>
          <w:b/>
          <w:lang w:val="pt_PT" w:bidi="pt_PT"/>
        </w:rPr>
        <w:t>Pecado</w:t>
      </w:r>
      <w:r>
        <w:rPr>
          <w:lang w:val="pt_PT" w:bidi="pt_PT"/>
        </w:rPr>
        <w:t xml:space="preserve"> significa as coisas que as pessoas fizeram que são contra os mandamentos de Deus.</w:t>
      </w:r>
    </w:p>
    <w:p>
      <w:pPr/>
      <w:r>
        <w:rPr>
          <w:lang w:val="pt_PT" w:bidi="pt_PT"/>
        </w:rPr>
      </w:r>
      <w:r>
        <w:rPr>
          <w:lang w:val="pt_PT" w:bidi="pt_PT"/>
        </w:rPr>
        <w:t xml:space="preserve">Parem aqui e, como um grupo, discutam qual palavra ou frase vocês usarão para </w:t>
      </w:r>
      <w:r>
        <w:rPr>
          <w:b/>
          <w:lang w:val="pt_PT" w:bidi="pt_PT"/>
        </w:rPr>
        <w:t>pecado</w:t>
      </w:r>
      <w:r>
        <w:rPr>
          <w:lang w:val="pt_PT" w:bidi="pt_PT"/>
        </w:rPr>
        <w:t xml:space="preserve">. Procure a palavra </w:t>
      </w:r>
      <w:r>
        <w:rPr>
          <w:lang w:val="pt_PT" w:bidi="pt_PT"/>
        </w:rPr>
        <w:t>pecado</w:t>
      </w:r>
      <w:r>
        <w:rPr>
          <w:lang w:val="pt_PT" w:bidi="pt_PT"/>
        </w:rPr>
        <w:t xml:space="preserve"> no Glossário Mestre para mais informações. Se vocês já usaram a palavra pecado em passagens anteriores, usem a mesma palavra. Pausem este áudio aqui.</w:t>
      </w:r>
    </w:p>
    <w:p>
      <w:pPr/>
      <w:r>
        <w:rPr>
          <w:lang w:val="pt_PT" w:bidi="pt_PT"/>
        </w:rPr>
      </w:r>
      <w:r>
        <w:rPr>
          <w:lang w:val="pt_PT" w:bidi="pt_PT"/>
        </w:rPr>
        <w:t xml:space="preserve">João diz que ele </w:t>
      </w:r>
      <w:r>
        <w:rPr>
          <w:b/>
          <w:lang w:val="pt_PT" w:bidi="pt_PT"/>
        </w:rPr>
        <w:t>batizava</w:t>
      </w:r>
      <w:r>
        <w:rPr>
          <w:lang w:val="pt_PT" w:bidi="pt_PT"/>
        </w:rPr>
        <w:t xml:space="preserve"> com água. Batizar alguém significa fazer alguém mergulhar na água como um sinal de que essa pessoa estava arrependida pelas coisas erradas que havia feito. A palavra </w:t>
      </w:r>
      <w:r>
        <w:rPr>
          <w:lang w:val="pt_PT" w:bidi="pt_PT"/>
        </w:rPr>
        <w:t>batizar</w:t>
      </w:r>
      <w:r>
        <w:rPr>
          <w:lang w:val="pt_PT" w:bidi="pt_PT"/>
        </w:rPr>
        <w:t xml:space="preserve"> está no Glossário-Mestre. Use a mesma palavra que você usou em passagens anteriores.</w:t>
      </w:r>
    </w:p>
    <w:p>
      <w:pPr/>
      <w:r>
        <w:rPr>
          <w:lang w:val="pt_PT" w:bidi="pt_PT"/>
        </w:rPr>
      </w:r>
      <w:r>
        <w:rPr>
          <w:lang w:val="pt_PT" w:bidi="pt_PT"/>
        </w:rPr>
        <w:t xml:space="preserve">Quando João diz que ele viu o Espírito descer como uma pomba, ele está dando seu </w:t>
      </w:r>
      <w:r>
        <w:rPr>
          <w:b/>
          <w:lang w:val="pt_PT" w:bidi="pt_PT"/>
        </w:rPr>
        <w:t>testemunho</w:t>
      </w:r>
      <w:r>
        <w:rPr>
          <w:lang w:val="pt_PT" w:bidi="pt_PT"/>
        </w:rPr>
        <w:t>. Alguém que dá um testemunho, está contando sobre algo que ele mesmo viu e que sabe que é realmente verdadeiro. Use a mesma palavra que você usou em passagens anteriores.</w:t>
      </w:r>
    </w:p>
    <w:p>
      <w:pPr/>
      <w:r>
        <w:rPr>
          <w:lang w:val="pt_PT" w:bidi="pt_PT"/>
        </w:rPr>
      </w:r>
      <w:r>
        <w:rPr>
          <w:lang w:val="pt_PT" w:bidi="pt_PT"/>
        </w:rPr>
        <w:t xml:space="preserve">João viu o </w:t>
      </w:r>
      <w:r>
        <w:rPr>
          <w:b/>
          <w:lang w:val="pt_PT" w:bidi="pt_PT"/>
        </w:rPr>
        <w:t>Espírito</w:t>
      </w:r>
      <w:r>
        <w:rPr>
          <w:lang w:val="pt_PT" w:bidi="pt_PT"/>
        </w:rPr>
        <w:t xml:space="preserve"> descer com a aparência de uma pomba. O espírito significa o Espírito Santo de Deus.</w:t>
      </w:r>
    </w:p>
    <w:p>
      <w:pPr/>
      <w:r>
        <w:rPr>
          <w:lang w:val="pt_PT" w:bidi="pt_PT"/>
        </w:rPr>
      </w:r>
      <w:r>
        <w:rPr>
          <w:lang w:val="pt_PT" w:bidi="pt_PT"/>
        </w:rPr>
        <w:t xml:space="preserve">Parem aqui e discutam como um grupo qual palavra ou frase vocês usarão para </w:t>
      </w:r>
      <w:r>
        <w:rPr>
          <w:b/>
          <w:lang w:val="pt_PT" w:bidi="pt_PT"/>
        </w:rPr>
        <w:t>espírito</w:t>
      </w:r>
      <w:r>
        <w:rPr>
          <w:lang w:val="pt_PT" w:bidi="pt_PT"/>
        </w:rPr>
        <w:t xml:space="preserve">. Procurem </w:t>
      </w:r>
      <w:r>
        <w:rPr>
          <w:lang w:val="pt_PT" w:bidi="pt_PT"/>
        </w:rPr>
        <w:t>Espírito Santo</w:t>
      </w:r>
      <w:r>
        <w:rPr>
          <w:lang w:val="pt_PT" w:bidi="pt_PT"/>
        </w:rPr>
        <w:t xml:space="preserve"> no Glossário-Mestre para mais informações. Se vocês já usaram a expressão "Espírito Santo" em passagens anteriores, usem a mesma palavra. Pausem este áudio aqui.</w:t>
      </w:r>
    </w:p>
    <w:p>
      <w:pPr/>
      <w:r>
        <w:rPr>
          <w:lang w:val="pt_PT" w:bidi="pt_PT"/>
        </w:rPr>
      </w:r>
      <w:r>
        <w:rPr>
          <w:lang w:val="pt_PT" w:bidi="pt_PT"/>
        </w:rPr>
        <w:t xml:space="preserve">João vê o espírito com a aparência de uma pomba descendo do </w:t>
      </w:r>
      <w:r>
        <w:rPr>
          <w:b/>
          <w:lang w:val="pt_PT" w:bidi="pt_PT"/>
        </w:rPr>
        <w:t>céu</w:t>
      </w:r>
      <w:r>
        <w:rPr>
          <w:lang w:val="pt_PT" w:bidi="pt_PT"/>
        </w:rPr>
        <w:t>. A palavra céu aqui significa o céu visível.</w:t>
      </w:r>
    </w:p>
    <w:p>
      <w:pPr/>
      <w:r>
        <w:rPr>
          <w:lang w:val="pt_PT" w:bidi="pt_PT"/>
        </w:rPr>
      </w:r>
      <w:r>
        <w:rPr>
          <w:lang w:val="pt_PT" w:bidi="pt_PT"/>
        </w:rPr>
        <w:t xml:space="preserve">Deus havia dito a João Batista que Jesus é aquele que </w:t>
      </w:r>
      <w:r>
        <w:rPr>
          <w:b/>
          <w:lang w:val="pt_PT" w:bidi="pt_PT"/>
        </w:rPr>
        <w:t>batiza com o Espírito Santo</w:t>
      </w:r>
      <w:r>
        <w:rPr>
          <w:lang w:val="pt_PT" w:bidi="pt_PT"/>
        </w:rPr>
        <w:t>. Isso significa que Jesus dará às pessoas o Espírito Santo.</w:t>
      </w:r>
    </w:p>
    <w:p>
      <w:pPr/>
      <w:r>
        <w:rPr>
          <w:lang w:val="pt_PT" w:bidi="pt_PT"/>
        </w:rPr>
      </w:r>
      <w:r>
        <w:rPr>
          <w:lang w:val="pt_PT" w:bidi="pt_PT"/>
        </w:rPr>
        <w:t xml:space="preserve">João diz às pessoas que Jesus é o </w:t>
      </w:r>
      <w:r>
        <w:rPr>
          <w:b/>
          <w:lang w:val="pt_PT" w:bidi="pt_PT"/>
        </w:rPr>
        <w:t>filho de Deus</w:t>
      </w:r>
      <w:r>
        <w:rPr>
          <w:lang w:val="pt_PT" w:bidi="pt_PT"/>
        </w:rPr>
        <w:t>. Algumas traduções da Bíblia aqui dizem que Jesus é o “escolhido de Deus”. Vocês podem seguir a tradução com a qual sua igreja está familiarizada.</w:t>
      </w:r>
    </w:p>
    <w:p>
      <w:pPr/>
      <w:r>
        <w:rPr>
          <w:lang w:val="pt_PT" w:bidi="pt_PT"/>
        </w:rPr>
      </w:r>
      <w:r>
        <w:rPr>
          <w:lang w:val="pt_PT" w:bidi="pt_PT"/>
        </w:rPr>
        <w:t xml:space="preserve">O termo </w:t>
      </w:r>
      <w:r>
        <w:rPr>
          <w:lang w:val="pt_PT" w:bidi="pt_PT"/>
        </w:rPr>
        <w:t>Filho de Deus</w:t>
      </w:r>
      <w:r>
        <w:rPr>
          <w:lang w:val="pt_PT" w:bidi="pt_PT"/>
        </w:rPr>
        <w:t xml:space="preserve"> está no Glossário-Mestre. Use a mesma palavra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de João 1:29–34 na tradução de compreensão mais fácil.</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1:35–42</w:t>
      </w:r>
      <w:r>
        <w:rPr>
          <w:lang w:val="pt_PT" w:bidi="pt_PT"/>
        </w:rPr>
      </w:r>
    </w:p>
    <w:p>
      <w:pPr>
        <w:pStyle w:val="Heading3"/>
      </w:pPr>
      <w:r>
        <w:rPr>
          <w:lang w:val="pt_PT" w:bidi="pt_PT"/>
        </w:rPr>
        <w:t>Ouvir e Sentir</w:t>
      </w:r>
    </w:p>
    <w:p>
      <w:pPr/>
      <w:r>
        <w:rPr>
          <w:lang w:val="pt_PT" w:bidi="pt_PT"/>
        </w:rPr>
      </w:r>
      <w:r>
        <w:rPr>
          <w:lang w:val="pt_PT" w:bidi="pt_PT"/>
        </w:rPr>
        <w:t>Nesta etapa, ouçam João 1:35–42 e guardem em seus corações.</w:t>
      </w:r>
    </w:p>
    <w:p>
      <w:pPr/>
      <w:r>
        <w:rPr>
          <w:lang w:val="pt_PT" w:bidi="pt_PT"/>
        </w:rPr>
      </w:r>
      <w:r>
        <w:rPr>
          <w:lang w:val="pt_PT" w:bidi="pt_PT"/>
        </w:rPr>
        <w:t>Ouçam o texto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1:35–42 na tradução mais fácil de entender.</w:t>
      </w:r>
    </w:p>
    <w:p>
      <w:pPr/>
      <w:r>
        <w:rPr>
          <w:lang w:val="pt_PT" w:bidi="pt_PT"/>
        </w:rPr>
      </w:r>
      <w:r>
        <w:rPr>
          <w:lang w:val="pt_PT" w:bidi="pt_PT"/>
        </w:rPr>
        <w:t>Na passagem anterior, João Batista apontou para Jesus e disse às pessoas ao seu redor: “Aqui está o Cordeiro de Deus, que tira o pecado das pessoas!”</w:t>
      </w:r>
    </w:p>
    <w:p>
      <w:pPr/>
      <w:r>
        <w:rPr>
          <w:lang w:val="pt_PT" w:bidi="pt_PT"/>
        </w:rPr>
      </w:r>
      <w:r>
        <w:rPr>
          <w:lang w:val="pt_PT" w:bidi="pt_PT"/>
        </w:rPr>
        <w:t>Agora é o dia seguinte. Descobrimos que João tem alguns discípulos. Discípulos são pessoas que querem aprender com um mestre religioso, que ficam com ele e o seguem para onde quer que ele vá.</w:t>
      </w:r>
    </w:p>
    <w:p>
      <w:pPr/>
      <w:r>
        <w:rPr>
          <w:lang w:val="pt_PT" w:bidi="pt_PT"/>
        </w:rPr>
      </w:r>
      <w:r>
        <w:rPr>
          <w:lang w:val="pt_PT" w:bidi="pt_PT"/>
        </w:rPr>
        <w:t>Pare aqui e, em grupo, discuta essa pergunta: Vocês podem contar uma história sobre as pessoas que seguem um mestre religioso? Pausem este áudio aqui.</w:t>
      </w:r>
    </w:p>
    <w:p>
      <w:pPr/>
      <w:r>
        <w:rPr>
          <w:lang w:val="pt_PT" w:bidi="pt_PT"/>
        </w:rPr>
      </w:r>
      <w:r>
        <w:rPr>
          <w:lang w:val="pt_PT" w:bidi="pt_PT"/>
        </w:rPr>
        <w:t>João vê Jesus novamente, e ele repete a dois de seus discípulos: “Vejam, aqui está o Cordeiro de Deus!” Esses dois homens então começam a seguir Jesus. No início, isso significa literalmente que eles estão caminhando atrás dele. Mas eles ficam com ele, e começam a seguir Jesus como seu mestre. Eles primeiro eram discípulos de João Batista, mas agora se tornam discípulos de Jesus.</w:t>
      </w:r>
    </w:p>
    <w:p>
      <w:pPr/>
      <w:r>
        <w:rPr>
          <w:lang w:val="pt_PT" w:bidi="pt_PT"/>
        </w:rPr>
      </w:r>
      <w:r>
        <w:rPr>
          <w:lang w:val="pt_PT" w:bidi="pt_PT"/>
        </w:rPr>
        <w:t>Quando Jesus nota que eles o estão seguindo, Jesus lhes pergunta o que estão procurando. Os dois discípulos perguntam a Jesus onde ele está ficando. Essa é uma maneira educada de dizer que eles querem ir com ele. Eles o chamam de "mestre". Essa é outra maneira de eles deixarem claro que querem se tornar seus discípulos.</w:t>
      </w:r>
    </w:p>
    <w:p>
      <w:pPr/>
      <w:r>
        <w:rPr>
          <w:lang w:val="pt_PT" w:bidi="pt_PT"/>
        </w:rPr>
      </w:r>
      <w:r>
        <w:rPr>
          <w:lang w:val="pt_PT" w:bidi="pt_PT"/>
        </w:rPr>
        <w:t>Jesus os convida a vir com ele e eles ficam o resto do dia com ele. Eles começaram a segui-lo, o chamavam de mestre, e agora ficam com ele: eles realmente se tornaram seus discípulos!</w:t>
      </w:r>
    </w:p>
    <w:p>
      <w:pPr/>
      <w:r>
        <w:rPr>
          <w:lang w:val="pt_PT" w:bidi="pt_PT"/>
        </w:rPr>
      </w:r>
      <w:r>
        <w:rPr>
          <w:lang w:val="pt_PT" w:bidi="pt_PT"/>
        </w:rPr>
        <w:t>A Bíblia nos diz que era final da tarde, por volta das 16 horas, quando eles foram com Jesus. Não está claro por que João, o escritor, achava interessante ou importante que seus ouvintes soubessem que horas eram.</w:t>
      </w:r>
    </w:p>
    <w:p>
      <w:pPr/>
      <w:r>
        <w:rPr>
          <w:lang w:val="pt_PT" w:bidi="pt_PT"/>
        </w:rPr>
      </w:r>
      <w:r>
        <w:rPr>
          <w:lang w:val="pt_PT" w:bidi="pt_PT"/>
        </w:rPr>
        <w:t>A Bíblia nos dá o nome de apenas um desses dois homens. Seu nome é André. João, o escritor, o chama de "o irmão de Simão Pedro". Ele faz isso para ajudar seus leitores a saberem sobre qual André ele está falando. Na época em que João estava escrevendo sua história, muitas pessoas sabiam quem Simão Pedro era.</w:t>
      </w:r>
    </w:p>
    <w:p>
      <w:pPr/>
      <w:r>
        <w:rPr>
          <w:lang w:val="pt_PT" w:bidi="pt_PT"/>
        </w:rPr>
      </w:r>
      <w:r>
        <w:rPr>
          <w:lang w:val="pt_PT" w:bidi="pt_PT"/>
        </w:rPr>
        <w:t>A primeira coisa que André faz depois que ele se tornou um discípulo de Jesus é ir até seu irmão Simão. André diz a Simão: "Encontramos o Messias!" O Cristo, ou o Messias, era o rei especial e Salvador que Deus havia prometido enviar às pessoas. João Batista não havia dito aos seus discípulos que Jesus era o Messias. João havia dito que Jesus era o Cordeiro de Deus. Mas os discípulos de João entendem que isso significa que Jesus também é o Messias.</w:t>
      </w:r>
    </w:p>
    <w:p>
      <w:pPr/>
      <w:r>
        <w:rPr>
          <w:lang w:val="pt_PT" w:bidi="pt_PT"/>
        </w:rPr>
      </w:r>
      <w:r>
        <w:rPr>
          <w:lang w:val="pt_PT" w:bidi="pt_PT"/>
        </w:rPr>
        <w:t>André leva seu irmão Simão para encontrar Jesus. Quando Jesus vê Simão, ele dá a Simão um novo nome. Seu nome era Simão, o filho de um homem chamado João. Mas Jesus diz que seu nome será Pedro. Pedro significa pedra. Jesus ainda não explica por que ele está mudando o nome de Simão.</w:t>
      </w:r>
    </w:p>
    <w:p>
      <w:pPr/>
      <w:r>
        <w:rPr>
          <w:lang w:val="pt_PT" w:bidi="pt_PT"/>
        </w:rPr>
      </w:r>
      <w:r>
        <w:rPr>
          <w:lang w:val="pt_PT" w:bidi="pt_PT"/>
        </w:rPr>
        <w:t>Pare aqui e, em grupo, discuta essa pergunta: Em sua comunidade, qual é a importância do nome de uma pessoa? Vocês podem contar uma história sobre alguém cujo nome foi mudado?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1:35–42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João Batista vê Jesus caminhando e o aponta para os dois discípulos que estão com ele.</w:t>
      </w:r>
    </w:p>
    <w:p>
      <w:pPr/>
      <w:r>
        <w:rPr>
          <w:lang w:val="pt_PT" w:bidi="pt_PT"/>
        </w:rPr>
      </w:r>
      <w:r>
        <w:rPr>
          <w:b/>
          <w:lang w:val="pt_PT" w:bidi="pt_PT"/>
        </w:rPr>
        <w:t>Na segunda cena</w:t>
      </w:r>
      <w:r>
        <w:rPr>
          <w:lang w:val="pt_PT" w:bidi="pt_PT"/>
        </w:rPr>
        <w:t>, esses dois discípulos seguem Jesus e ficam com ele o resto do dia.</w:t>
      </w:r>
    </w:p>
    <w:p>
      <w:pPr/>
      <w:r>
        <w:rPr>
          <w:lang w:val="pt_PT" w:bidi="pt_PT"/>
        </w:rPr>
      </w:r>
      <w:r>
        <w:rPr>
          <w:b/>
          <w:lang w:val="pt_PT" w:bidi="pt_PT"/>
        </w:rPr>
        <w:t>Na terceira cena</w:t>
      </w:r>
      <w:r>
        <w:rPr>
          <w:lang w:val="pt_PT" w:bidi="pt_PT"/>
        </w:rPr>
        <w:t>, André diz ao seu irmão Simão que ele encontrou o Messias.</w:t>
      </w:r>
    </w:p>
    <w:p>
      <w:pPr/>
      <w:r>
        <w:rPr>
          <w:lang w:val="pt_PT" w:bidi="pt_PT"/>
        </w:rPr>
      </w:r>
      <w:r>
        <w:rPr>
          <w:b/>
          <w:lang w:val="pt_PT" w:bidi="pt_PT"/>
        </w:rPr>
        <w:t>Na quarta cena</w:t>
      </w:r>
      <w:r>
        <w:rPr>
          <w:lang w:val="pt_PT" w:bidi="pt_PT"/>
        </w:rPr>
        <w:t>, Jesus dá a Simão um novo nome.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Dois homens que são os discípulos de João: um deles é André</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 o irmão de André</w:t>
      </w:r>
    </w:p>
    <w:p>
      <w:pPr/>
      <w:r>
        <w:rPr>
          <w:lang w:val="pt_PT" w:bidi="pt_PT"/>
        </w:rPr>
      </w:r>
      <w:r>
        <w:rPr>
          <w:lang w:val="pt_PT" w:bidi="pt_PT"/>
        </w:rPr>
        <w:t xml:space="preserve">Na história anterior, João Batista viu Jesus caminhando </w:t>
      </w:r>
      <w:r>
        <w:rPr>
          <w:b/>
          <w:lang w:val="pt_PT" w:bidi="pt_PT"/>
        </w:rPr>
        <w:t>em sua direção</w:t>
      </w:r>
      <w:r>
        <w:rPr>
          <w:lang w:val="pt_PT" w:bidi="pt_PT"/>
        </w:rPr>
        <w:t xml:space="preserve">. Nessa história, Jesus está caminhando </w:t>
      </w:r>
      <w:r>
        <w:rPr>
          <w:b/>
          <w:lang w:val="pt_PT" w:bidi="pt_PT"/>
        </w:rPr>
        <w:t>ao lado dele</w:t>
      </w:r>
      <w:r>
        <w:rPr>
          <w:lang w:val="pt_PT" w:bidi="pt_PT"/>
        </w:rPr>
        <w:t xml:space="preserve">. Na história anterior, João Batista era o personagem principal. Mas de agora em diante, Jesus será o personagem principal. Enquanto estamos ouvindo essa história, a Bíblia nos pede para parar de olhar para João Batista, e começar a olhar para Jesus. A Bíblia nos pede para parar de </w:t>
      </w:r>
      <w:r>
        <w:rPr>
          <w:b/>
          <w:lang w:val="pt_PT" w:bidi="pt_PT"/>
        </w:rPr>
        <w:t>ficar</w:t>
      </w:r>
      <w:r>
        <w:rPr>
          <w:lang w:val="pt_PT" w:bidi="pt_PT"/>
        </w:rPr>
        <w:t xml:space="preserve"> com João Batista, e começar a </w:t>
      </w:r>
      <w:r>
        <w:rPr>
          <w:b/>
          <w:lang w:val="pt_PT" w:bidi="pt_PT"/>
        </w:rPr>
        <w:t>caminhar</w:t>
      </w:r>
      <w:r>
        <w:rPr>
          <w:lang w:val="pt_PT" w:bidi="pt_PT"/>
        </w:rPr>
        <w:t xml:space="preserve"> com Jesus.</w:t>
      </w:r>
    </w:p>
    <w:p>
      <w:pPr/>
      <w:r>
        <w:rPr>
          <w:lang w:val="pt_PT" w:bidi="pt_PT"/>
        </w:rPr>
      </w:r>
      <w:r>
        <w:rPr>
          <w:lang w:val="pt_PT" w:bidi="pt_PT"/>
        </w:rPr>
        <w:t>No início da passagem, João está no mesmo lugar onde ele ficou nas histórias anteriores, ao lado do rio Jordão. Dois de seus discípulos estão com ele. Não sabemos se há outras pessoas ao redor também.</w:t>
      </w:r>
    </w:p>
    <w:p>
      <w:pPr/>
      <w:r>
        <w:rPr>
          <w:lang w:val="pt_PT" w:bidi="pt_PT"/>
        </w:rPr>
      </w:r>
      <w:r>
        <w:rPr>
          <w:lang w:val="pt_PT" w:bidi="pt_PT"/>
        </w:rPr>
        <w:t>Os dois discípulos vão com Jesus para o lugar onde ele está ficando. Essa não é a casa de Jesus. Não sabemos se Jesus está ficando na casa de algumas outras pessoas — talvez alguns parentes — ou se ele está passando a noite em algum lugar do lado de fora.</w:t>
      </w:r>
    </w:p>
    <w:p>
      <w:pPr/>
      <w:r>
        <w:rPr>
          <w:lang w:val="pt_PT" w:bidi="pt_PT"/>
        </w:rPr>
      </w:r>
      <w:r>
        <w:rPr>
          <w:lang w:val="pt_PT" w:bidi="pt_PT"/>
        </w:rPr>
        <w:t>A Bíblia nos diz que são 16 horas da tarde quando isso está acontecendo. Isso significa que restam algumas horas de luz, e o pior calor terminou.</w:t>
      </w:r>
    </w:p>
    <w:p>
      <w:pPr/>
      <w:r>
        <w:rPr>
          <w:lang w:val="pt_PT" w:bidi="pt_PT"/>
        </w:rPr>
      </w:r>
      <w:r>
        <w:rPr>
          <w:lang w:val="pt_PT" w:bidi="pt_PT"/>
        </w:rPr>
        <w:t xml:space="preserve">A primeira coisa que André faz é ir até seu irmão Simão. Como André e o outro discípulo ficam com Jesus o dia todo, provavelmente significa que André vai até seu irmão cedo </w:t>
      </w:r>
      <w:r>
        <w:rPr>
          <w:b/>
          <w:lang w:val="pt_PT" w:bidi="pt_PT"/>
        </w:rPr>
        <w:t>no dia seguinte</w:t>
      </w:r>
      <w:r>
        <w:rPr>
          <w:lang w:val="pt_PT" w:bidi="pt_PT"/>
        </w:rPr>
        <w:t>. Até agora, João, o escritor, foi muito cuidadoso ao dizer quando as coisas aconteceram, então é um pouco estranho que ele não faça isso aqui. Parece que João, o escritor, acha importante que seus ouvintes saibam que Simão Pedro, assim como André e o outro discípulo, também se tornou um discípulo de Jesus no primeiro dia em que Jesus começou a chamar discípulos.</w:t>
      </w:r>
    </w:p>
    <w:p>
      <w:pPr/>
      <w:r>
        <w:rPr>
          <w:lang w:val="pt_PT" w:bidi="pt_PT"/>
        </w:rPr>
      </w:r>
      <w:r>
        <w:rPr>
          <w:lang w:val="pt_PT" w:bidi="pt_PT"/>
        </w:rPr>
        <w:t>Então, mesmo que provavelmente tenha acontecido no dia seguinte, João, o escritor, não menciona que é o dia seguinte.</w:t>
      </w:r>
    </w:p>
    <w:p>
      <w:pPr/>
      <w:r>
        <w:rPr>
          <w:lang w:val="pt_PT" w:bidi="pt_PT"/>
        </w:rPr>
      </w:r>
      <w:r>
        <w:rPr>
          <w:lang w:val="pt_PT" w:bidi="pt_PT"/>
        </w:rPr>
        <w:t>André vai buscar seu irmão Simão. Na próxima história, descobriremos que Simão e André viviam na parte norte do país, na província da Galileia. A história no livro de João até agora está acontecendo na parte sul do país, na província da Judeia. Não é possível que André percorra todo o caminho de volta para a Galileia para pegar seu irmão e voltar no mesmo dia. Isso significa que Pedro também deve ter estado em algum lugar na Judeia. É possível que Simão também tivesse vindo para a Judeia para ouvir João Batista, e talvez tivesse se tornado seu discípulo, assim como seu irmão André.</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1:35–42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Dois homens que são os discípulos de João: um deles é André</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 o irmão de André</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Vocês podem querer começar encenando a história ou histórias anteriores.</w:t>
      </w:r>
    </w:p>
    <w:p>
      <w:pPr/>
      <w:r>
        <w:rPr>
          <w:lang w:val="pt_PT" w:bidi="pt_PT"/>
        </w:rPr>
      </w:r>
      <w:r>
        <w:rPr>
          <w:lang w:val="pt_PT" w:bidi="pt_PT"/>
        </w:rPr>
        <w:t>Encenem João Batista e dois de seus discípulos em pé, e Jesus caminhando.</w:t>
      </w:r>
    </w:p>
    <w:p>
      <w:pPr/>
      <w:r>
        <w:rPr>
          <w:lang w:val="pt_PT" w:bidi="pt_PT"/>
        </w:rPr>
      </w:r>
      <w:r>
        <w:rPr>
          <w:lang w:val="pt_PT" w:bidi="pt_PT"/>
        </w:rPr>
        <w:t>Encenem João dizendo aos seus discípulos: “Vejam, ele é o Cordeiro de Deus!”</w:t>
      </w:r>
    </w:p>
    <w:p>
      <w:pPr/>
      <w:r>
        <w:rPr>
          <w:lang w:val="pt_PT" w:bidi="pt_PT"/>
        </w:rPr>
      </w:r>
      <w:r>
        <w:rPr>
          <w:lang w:val="pt_PT" w:bidi="pt_PT"/>
        </w:rPr>
        <w:t>Encenem os dois discípulos caminhando atrás de Jesus.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pStyle w:val="ListBullet"/>
        <w:spacing w:line="240" w:lineRule="auto"/>
        <w:ind w:left="720"/>
      </w:pPr>
      <w:r>
        <w:rPr>
          <w:lang w:val="pt_PT" w:bidi="pt_PT"/>
        </w:rPr>
      </w:r>
      <w:r>
        <w:rPr>
          <w:lang w:val="pt_PT" w:bidi="pt_PT"/>
        </w:rPr>
        <w:t>Perguntem à pessoa que interpreta João Batista: “O que você está pensando?”. Você pode ouvir coisas como:</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Encenem Jesus parando e perguntando aos dois discípulos o que eles estão procurando. Encenem os discípulos perguntando onde Jesus está ficando, e Jesus os convidando a vir e ver. Encenem os discípulos passando o resto do dia com Jesus. O que vocês acham que eles estavam fazendo? O que vocês imaginam que eles podem ter falado?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Jesus: “O que você está pensando?”. Você pode ouvir coisas como:</w:t>
      </w:r>
    </w:p>
    <w:p>
      <w:pPr>
        <w:pStyle w:val="ListBullet"/>
        <w:spacing w:line="240" w:lineRule="auto"/>
        <w:ind w:left="720"/>
      </w:pPr>
      <w:r>
        <w:rPr>
          <w:lang w:val="pt_PT" w:bidi="pt_PT"/>
        </w:rPr>
      </w:r>
      <w:r>
        <w:rPr>
          <w:lang w:val="pt_PT" w:bidi="pt_PT"/>
        </w:rPr>
        <w:t>Pergunte aos atores que interpretam os dois discípulos: “O que vocês estão pensando?”. Você pode ouvir coisas como:</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Encenem André pegando seu irmão Simão. Encenem André levando Simão até Jesus.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André “Como você está se sentindo?”. Você pode ouvir coisas como:</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Encenem Jesus dando a Simão um novo nome.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Pedro: “O que você está pensando?”. Você pode ouvir coisas como:</w:t>
      </w:r>
    </w:p>
    <w:p>
      <w:pPr/>
      <w:r>
        <w:rPr>
          <w:lang w:val="pt_PT" w:bidi="pt_PT"/>
        </w:rPr>
      </w:r>
      <w:r>
        <w:rPr>
          <w:lang w:val="pt_PT" w:bidi="pt_PT"/>
        </w:rPr>
        <w:t>Se vocês quiserem, podem fazer a peça novamente!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1:35–42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João, o Batista, chama Jesus de </w:t>
      </w:r>
      <w:r>
        <w:rPr>
          <w:b/>
          <w:lang w:val="pt_PT" w:bidi="pt_PT"/>
        </w:rPr>
        <w:t>Cordeiro de Deus</w:t>
      </w:r>
      <w:r>
        <w:rPr>
          <w:lang w:val="pt_PT" w:bidi="pt_PT"/>
        </w:rPr>
        <w:t xml:space="preserve">. Um cordeiro é uma ovelha jovem. Use a mesma palavra aqui que você usou na passagem anterior. </w:t>
      </w:r>
    </w:p>
    <w:p>
      <w:pPr/>
      <w:r>
        <w:rPr>
          <w:lang w:val="pt_PT" w:bidi="pt_PT"/>
        </w:rPr>
      </w:r>
      <w:r>
        <w:rPr>
          <w:lang w:val="pt_PT" w:bidi="pt_PT"/>
        </w:rPr>
        <w:t xml:space="preserve">Um </w:t>
      </w:r>
      <w:r>
        <w:rPr>
          <w:b/>
          <w:lang w:val="pt_PT" w:bidi="pt_PT"/>
        </w:rPr>
        <w:t>discípulo</w:t>
      </w:r>
      <w:r>
        <w:rPr>
          <w:lang w:val="pt_PT" w:bidi="pt_PT"/>
        </w:rPr>
        <w:t xml:space="preserve"> é uma pessoa que quer aprender com um mestre religioso, que muitas vezes fica com ele e o segue para onde quer que ele vá.</w:t>
      </w:r>
    </w:p>
    <w:p>
      <w:pPr/>
      <w:r>
        <w:rPr>
          <w:lang w:val="pt_PT" w:bidi="pt_PT"/>
        </w:rPr>
      </w:r>
      <w:r>
        <w:rPr>
          <w:lang w:val="pt_PT" w:bidi="pt_PT"/>
        </w:rPr>
        <w:t xml:space="preserve">Pare aqui e, como um grupo, discutam qual palavra ou frase vocês usarão para </w:t>
      </w:r>
      <w:r>
        <w:rPr>
          <w:b/>
          <w:lang w:val="pt_PT" w:bidi="pt_PT"/>
        </w:rPr>
        <w:t>discípulo</w:t>
      </w:r>
      <w:r>
        <w:rPr>
          <w:lang w:val="pt_PT" w:bidi="pt_PT"/>
        </w:rPr>
        <w:t xml:space="preserve">. Procure a palavra </w:t>
      </w:r>
      <w:r>
        <w:rPr>
          <w:lang w:val="pt_PT" w:bidi="pt_PT"/>
        </w:rPr>
        <w:t>discípulo</w:t>
      </w:r>
      <w:r>
        <w:rPr>
          <w:lang w:val="pt_PT" w:bidi="pt_PT"/>
        </w:rPr>
        <w:t xml:space="preserve"> no Glossário Mestre para mais informações. Se você já traduziu outros Evangelhos, use a mesma palavra que você usou lá. Pausem este áudio aqui.</w:t>
      </w:r>
    </w:p>
    <w:p>
      <w:pPr/>
      <w:r>
        <w:rPr>
          <w:lang w:val="pt_PT" w:bidi="pt_PT"/>
        </w:rPr>
      </w:r>
      <w:r>
        <w:rPr>
          <w:lang w:val="pt_PT" w:bidi="pt_PT"/>
        </w:rPr>
        <w:t xml:space="preserve">Os dois discípulos chamaram Jesus de “Rabi”. Os discípulos estavam falando um idioma chamado aramaico. </w:t>
      </w:r>
      <w:r>
        <w:rPr>
          <w:b/>
          <w:lang w:val="pt_PT" w:bidi="pt_PT"/>
        </w:rPr>
        <w:t>Rabi</w:t>
      </w:r>
      <w:r>
        <w:rPr>
          <w:lang w:val="pt_PT" w:bidi="pt_PT"/>
        </w:rPr>
        <w:t xml:space="preserve"> é uma palavra aramaica e significa "mestre".</w:t>
      </w:r>
    </w:p>
    <w:p>
      <w:pPr/>
      <w:r>
        <w:rPr>
          <w:lang w:val="pt_PT" w:bidi="pt_PT"/>
        </w:rPr>
      </w:r>
      <w:r>
        <w:rPr>
          <w:lang w:val="pt_PT" w:bidi="pt_PT"/>
        </w:rPr>
        <w:t xml:space="preserve">Pare aqui e discuta como um grupo qual palavra ou frase você usará para </w:t>
      </w:r>
      <w:r>
        <w:rPr>
          <w:b/>
          <w:lang w:val="pt_PT" w:bidi="pt_PT"/>
        </w:rPr>
        <w:t>rabi</w:t>
      </w:r>
      <w:r>
        <w:rPr>
          <w:lang w:val="pt_PT" w:bidi="pt_PT"/>
        </w:rPr>
        <w:t xml:space="preserve">. Olhe para </w:t>
      </w:r>
      <w:r>
        <w:rPr>
          <w:lang w:val="pt_PT" w:bidi="pt_PT"/>
        </w:rPr>
        <w:t>rabi</w:t>
      </w:r>
      <w:r>
        <w:rPr>
          <w:lang w:val="pt_PT" w:bidi="pt_PT"/>
        </w:rPr>
        <w:t xml:space="preserve"> no Glossário principal para mais informações. Se você já traduziu outros Evangelhos, use a mesma palavra que você usou lá. Pausem este áudio aqui.</w:t>
      </w:r>
    </w:p>
    <w:p>
      <w:pPr/>
      <w:r>
        <w:rPr>
          <w:lang w:val="pt_PT" w:bidi="pt_PT"/>
        </w:rPr>
      </w:r>
      <w:r>
        <w:rPr>
          <w:lang w:val="pt_PT" w:bidi="pt_PT"/>
        </w:rPr>
        <w:t xml:space="preserve">Quando Jesus convida os dois discípulos a vir com ele, são cerca de </w:t>
      </w:r>
      <w:r>
        <w:rPr>
          <w:b/>
          <w:lang w:val="pt_PT" w:bidi="pt_PT"/>
        </w:rPr>
        <w:t>16 horas</w:t>
      </w:r>
      <w:r>
        <w:rPr>
          <w:lang w:val="pt_PT" w:bidi="pt_PT"/>
        </w:rPr>
        <w:t xml:space="preserve"> da tarde. No idioma em que o Novo Testamento foi escrito pela primeira vez, diz "a 10ª hora". Isso é porque no tempo de Jesus, as pessoas usavam uma maneira diferente de contar o tempo. Às 16 horas da tarde, em Israel, o pior calor do dia termina, e restam algumas horas de luz do dia.</w:t>
      </w:r>
    </w:p>
    <w:p>
      <w:pPr/>
      <w:r>
        <w:rPr>
          <w:lang w:val="pt_PT" w:bidi="pt_PT"/>
        </w:rPr>
      </w:r>
      <w:r>
        <w:rPr>
          <w:lang w:val="pt_PT" w:bidi="pt_PT"/>
        </w:rPr>
        <w:t>Vocês podem dizer essa frase da maneira mais natural que as pessoas em seu idioma dizem.</w:t>
      </w:r>
    </w:p>
    <w:p>
      <w:pPr/>
      <w:r>
        <w:rPr>
          <w:lang w:val="pt_PT" w:bidi="pt_PT"/>
        </w:rPr>
      </w:r>
      <w:r>
        <w:rPr>
          <w:lang w:val="pt_PT" w:bidi="pt_PT"/>
        </w:rPr>
        <w:t xml:space="preserve">O </w:t>
      </w:r>
      <w:r>
        <w:rPr>
          <w:lang w:val="pt_PT" w:bidi="pt_PT"/>
        </w:rPr>
        <w:t>Messias</w:t>
      </w:r>
      <w:r>
        <w:rPr>
          <w:lang w:val="pt_PT" w:bidi="pt_PT"/>
        </w:rPr>
        <w:t xml:space="preserve"> e o </w:t>
      </w:r>
      <w:r>
        <w:rPr>
          <w:lang w:val="pt_PT" w:bidi="pt_PT"/>
        </w:rPr>
        <w:t>Cristo</w:t>
      </w:r>
      <w:r>
        <w:rPr>
          <w:lang w:val="pt_PT" w:bidi="pt_PT"/>
        </w:rPr>
        <w:t xml:space="preserve"> são duas palavras que significam o mesmo. Essas palavras significam o rei especial e Salvador que Deus havia prometido enviar ao seu povo. Essas palavras estão no Glossário Mestre. Usem a mesma palavra que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de João 1:35–42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1:43–51</w:t>
      </w:r>
      <w:r>
        <w:rPr>
          <w:lang w:val="pt_PT" w:bidi="pt_PT"/>
        </w:rPr>
      </w:r>
    </w:p>
    <w:p>
      <w:pPr>
        <w:pStyle w:val="Heading3"/>
      </w:pPr>
      <w:r>
        <w:rPr>
          <w:lang w:val="pt_PT" w:bidi="pt_PT"/>
        </w:rPr>
        <w:t>Ouvir e Sentir</w:t>
      </w:r>
    </w:p>
    <w:p>
      <w:pPr/>
      <w:r>
        <w:rPr>
          <w:lang w:val="pt_PT" w:bidi="pt_PT"/>
        </w:rPr>
      </w:r>
      <w:r>
        <w:rPr>
          <w:lang w:val="pt_PT" w:bidi="pt_PT"/>
        </w:rPr>
        <w:t>Nesta etapa, ouçam João 1:43–51 e guardem em seus corações.</w:t>
      </w:r>
    </w:p>
    <w:p>
      <w:pPr/>
      <w:r>
        <w:rPr>
          <w:lang w:val="pt_PT" w:bidi="pt_PT"/>
        </w:rPr>
      </w:r>
      <w:r>
        <w:rPr>
          <w:lang w:val="pt_PT" w:bidi="pt_PT"/>
        </w:rPr>
        <w:t>Ouçam uma versão em áudio de João 1:43–51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1:43–51 na tradução de compreensão mais fácil.</w:t>
      </w:r>
    </w:p>
    <w:p>
      <w:pPr/>
      <w:r>
        <w:rPr>
          <w:lang w:val="pt_PT" w:bidi="pt_PT"/>
        </w:rPr>
      </w:r>
      <w:r>
        <w:rPr>
          <w:lang w:val="pt_PT" w:bidi="pt_PT"/>
        </w:rPr>
        <w:t>Essa história começa no dia depois que as primeiras pessoas se tornaram discípulos de Jesus. Jesus decide ir para a Galileia. Sabemos por essa passagem que Jesus cresceu em uma aldeia chamada Nazaré na província chamada Galileia, e nessa passagem, a Bíblia nos diz que André e Pedro também viveram na Galileia.</w:t>
      </w:r>
    </w:p>
    <w:p>
      <w:pPr/>
      <w:r>
        <w:rPr>
          <w:lang w:val="pt_PT" w:bidi="pt_PT"/>
        </w:rPr>
      </w:r>
      <w:r>
        <w:rPr>
          <w:lang w:val="pt_PT" w:bidi="pt_PT"/>
        </w:rPr>
        <w:t xml:space="preserve">Parem aqui e, em grupo, olhem para um mapa de </w:t>
      </w:r>
      <w:r>
        <w:rPr>
          <w:lang w:val="pt_PT" w:bidi="pt_PT"/>
        </w:rPr>
        <w:t>Israel</w:t>
      </w:r>
      <w:r>
        <w:rPr>
          <w:lang w:val="pt_PT" w:bidi="pt_PT"/>
        </w:rPr>
        <w:t>. Olhe onde está a Judeia, onde João Batista, estava fazendo seu trabalho. Encontre onde está a Galileia. Veja onde Nazaré e Betsaida estão. Pausem este áudio aqui.</w:t>
      </w:r>
    </w:p>
    <w:p>
      <w:pPr/>
      <w:r>
        <w:rPr>
          <w:lang w:val="pt_PT" w:bidi="pt_PT"/>
        </w:rPr>
      </w:r>
      <w:r>
        <w:rPr>
          <w:lang w:val="pt_PT" w:bidi="pt_PT"/>
        </w:rPr>
        <w:t>Antes de Jesus e seus discípulos saírem para ir para a Galileia, Jesus encontra um homem chamado Filipe. Filipe era de Betsaida, a mesma cidade que André e Pedro. Jesus convida Filipe a vir com ele, o que significa que ele pede a ele para se tornar seu discípulo. Filipe deve ter dito “Sim, irei com você”, porque Filipe então vai para outro homem chamado Natanael e diz a ele sobre Jesus. Talvez Natanael era um amigo de Filipe.</w:t>
      </w:r>
    </w:p>
    <w:p>
      <w:pPr/>
      <w:r>
        <w:rPr>
          <w:lang w:val="pt_PT" w:bidi="pt_PT"/>
        </w:rPr>
      </w:r>
      <w:r>
        <w:rPr>
          <w:lang w:val="pt_PT" w:bidi="pt_PT"/>
        </w:rPr>
        <w:t>Filipe e Natanael podem ter vindo para a Judeia para ouvir João, o Batista. Até mesmo poderia ser que eles também haviam sido discípulos de João, o Batista.</w:t>
      </w:r>
    </w:p>
    <w:p>
      <w:pPr/>
      <w:r>
        <w:rPr>
          <w:lang w:val="pt_PT" w:bidi="pt_PT"/>
        </w:rPr>
      </w:r>
      <w:r>
        <w:rPr>
          <w:lang w:val="pt_PT" w:bidi="pt_PT"/>
        </w:rPr>
        <w:t xml:space="preserve">Filipe diz a Natanael que Jesus é “aquele sobre quem Moisés escreveu”. Filipe pode ter ouvido os líderes religiosos perguntar a João Batista, se João era “o profeta”, e Filipe pode ter ouvido João respondendo que </w:t>
      </w:r>
      <w:r>
        <w:rPr>
          <w:b/>
          <w:lang w:val="pt_PT" w:bidi="pt_PT"/>
        </w:rPr>
        <w:t>ele</w:t>
      </w:r>
      <w:r>
        <w:rPr>
          <w:lang w:val="pt_PT" w:bidi="pt_PT"/>
        </w:rPr>
        <w:t xml:space="preserve"> (João) não era o profeta, mas que João estava contando </w:t>
      </w:r>
      <w:r>
        <w:rPr>
          <w:b/>
          <w:lang w:val="pt_PT" w:bidi="pt_PT"/>
        </w:rPr>
        <w:t>sobre ele</w:t>
      </w:r>
      <w:r>
        <w:rPr>
          <w:lang w:val="pt_PT" w:bidi="pt_PT"/>
        </w:rPr>
        <w:t>! Filipe entende agora que Jesus é a pessoa sobre quem João Batista, estava falando! Jesus é “o profeta”, predito por Moisés, que os israelitas estão esperando!</w:t>
      </w:r>
    </w:p>
    <w:p>
      <w:pPr/>
      <w:r>
        <w:rPr>
          <w:lang w:val="pt_PT" w:bidi="pt_PT"/>
        </w:rPr>
      </w:r>
      <w:r>
        <w:rPr>
          <w:lang w:val="pt_PT" w:bidi="pt_PT"/>
        </w:rPr>
        <w:t>Filipe diz a Natanael que aquele sobre quem Moisés escreveu é um homem chamado Jesus, o filho de um homem chamado José, de Nazaré. Era normal mencionar o pai de uma pessoa como parte do nome de alguém. Dos outros Evangelhos, sabemos que José era o marido de Maria, e que Maria concebeu Jesus por meio do poder de Deus. José não era o pai biológico de Jesus. No entanto, até onde as pessoas sabiam, José era o pai de Jesus.</w:t>
      </w:r>
    </w:p>
    <w:p>
      <w:pPr/>
      <w:r>
        <w:rPr>
          <w:lang w:val="pt_PT" w:bidi="pt_PT"/>
        </w:rPr>
      </w:r>
      <w:r>
        <w:rPr>
          <w:lang w:val="pt_PT" w:bidi="pt_PT"/>
        </w:rPr>
        <w:t>Nazaré era a aldeia na Galileia onde Jesus cresceu. Nazaré era uma aldeia muito sem importância na Galileia. As outras pessoas na Galileia olhavam com desprezo para as pessoas que vieram de Nazaré. Natanael não pode acreditar que alguém que veio de Nazaré pode ser o Messias. Mas Filipe diz a ele para “vir e ver!” Jesus também havia dito “venha e veja!” aos dois primeiros discípulos quando eles perguntaram a ele onde ele ficava. É um convite para vir e se tornar parte da história!</w:t>
      </w:r>
    </w:p>
    <w:p>
      <w:pPr/>
      <w:r>
        <w:rPr>
          <w:lang w:val="pt_PT" w:bidi="pt_PT"/>
        </w:rPr>
      </w:r>
      <w:r>
        <w:rPr>
          <w:lang w:val="pt_PT" w:bidi="pt_PT"/>
        </w:rPr>
        <w:t>Natanael aceita o convite e vai com Filipe para encontrar Jesus.</w:t>
      </w:r>
    </w:p>
    <w:p>
      <w:pPr/>
      <w:r>
        <w:rPr>
          <w:lang w:val="pt_PT" w:bidi="pt_PT"/>
        </w:rPr>
      </w:r>
      <w:r>
        <w:rPr>
          <w:lang w:val="pt_PT" w:bidi="pt_PT"/>
        </w:rPr>
        <w:t>Pare aqui e discuta essa pergunta em grupo: vocês podem contar uma história sobre as pessoas olhando com desprezo para outras pessoas por causa de onde elas vêm? Pausem este áudio aqui.</w:t>
      </w:r>
    </w:p>
    <w:p>
      <w:pPr/>
      <w:r>
        <w:rPr>
          <w:lang w:val="pt_PT" w:bidi="pt_PT"/>
        </w:rPr>
      </w:r>
      <w:r>
        <w:rPr>
          <w:lang w:val="pt_PT" w:bidi="pt_PT"/>
        </w:rPr>
        <w:t>Quando Jesus vê Natanael, ele diz algo muito agradável sobre Natanael. Ele diz que Natanael é um israelita real. Jesus quer dizer que Natanael é um bom exemplo do que significa ser um israelita. Ele também diz que Natanael é uma pessoa completamente honesta.</w:t>
      </w:r>
    </w:p>
    <w:p>
      <w:pPr/>
      <w:r>
        <w:rPr>
          <w:lang w:val="pt_PT" w:bidi="pt_PT"/>
        </w:rPr>
      </w:r>
      <w:r>
        <w:rPr>
          <w:lang w:val="pt_PT" w:bidi="pt_PT"/>
        </w:rPr>
        <w:t>Natanael fica muito surpreso. Ele se pergunta como Jesus pode saber qualquer coisa sobre ele! Mas Jesus diz a ele que ele conhece Natanael. Jesus já conhecia Natanael antes de Filipe o chamar. Jesus diz que ele viu Natanael quando ele estava sentado sob uma figueira. Nós, que estamos ouvindo essa conversa, não sabemos o que é especial sobre Natanael sentado sob uma figueira. Talvez Natanael estivesse sentado sob uma figueira pouco antes de Filipe vir a ele, e Natanael sabe que Jesus não poderia ter visto lá. Então não temos certeza do que aconteceu, mas está claro que Natanael percebe que Jesus sabe algo que uma pessoa normal não poderia saber.</w:t>
      </w:r>
    </w:p>
    <w:p>
      <w:pPr/>
      <w:r>
        <w:rPr>
          <w:lang w:val="pt_PT" w:bidi="pt_PT"/>
        </w:rPr>
      </w:r>
      <w:r>
        <w:rPr>
          <w:lang w:val="pt_PT" w:bidi="pt_PT"/>
        </w:rPr>
        <w:t>Uma figueira é um tipo de árvore frutífera que é comum em Israel. Poderia ser muito larga e fornecer sombra — uma árvore muito agradável para se sentar!</w:t>
      </w:r>
    </w:p>
    <w:p>
      <w:pPr/>
      <w:r>
        <w:rPr>
          <w:lang w:val="pt_PT" w:bidi="pt_PT"/>
        </w:rPr>
      </w:r>
      <w:r>
        <w:rPr>
          <w:lang w:val="pt_PT" w:bidi="pt_PT"/>
        </w:rPr>
        <w:t xml:space="preserve">Parem aqui e em grupo olhem para uma imagem de uma </w:t>
      </w:r>
      <w:r>
        <w:rPr>
          <w:lang w:val="pt_PT" w:bidi="pt_PT"/>
        </w:rPr>
        <w:t>figueira</w:t>
      </w:r>
      <w:r>
        <w:rPr>
          <w:lang w:val="pt_PT" w:bidi="pt_PT"/>
        </w:rPr>
        <w:t>. Pausem este áudio aqui.</w:t>
      </w:r>
    </w:p>
    <w:p>
      <w:pPr/>
      <w:r>
        <w:rPr>
          <w:lang w:val="pt_PT" w:bidi="pt_PT"/>
        </w:rPr>
      </w:r>
      <w:r>
        <w:rPr>
          <w:lang w:val="pt_PT" w:bidi="pt_PT"/>
        </w:rPr>
        <w:t>Natanael está tão impressionado com o que Jesus havia dito sobre ele, que Natanael chama Jesus de “mestre”, “filho de Deus” e o “rei de Israel”. Muitos títulos! Anteriormente, os dois primeiros discípulos de Jesus também chamaram Jesus de “mestre”. Também já ouvimos João Batista dizer às pessoas que Jesus era o “filho de Deus”. Mas esta é a primeira vez nesse evangelho que alguém chama Jesus de “rei de Israel”. O “rei de Israel” é outro nome para o Messias — o rei especial e Salvador que Deus enviaria.</w:t>
      </w:r>
    </w:p>
    <w:p>
      <w:pPr/>
      <w:r>
        <w:rPr>
          <w:lang w:val="pt_PT" w:bidi="pt_PT"/>
        </w:rPr>
      </w:r>
      <w:r>
        <w:rPr>
          <w:lang w:val="pt_PT" w:bidi="pt_PT"/>
        </w:rPr>
        <w:t>Jesus então faz a Natanael uma pergunta, mas ele não está esperando que Natanael responda. Jesus quer dizer que Natanael já acredita que Jesus é o Messias apenas porque Jesus fez essa pequena coisa, isso dizendo a Natanael que ele o viu quando estava sob a figueira. Natanael verá Jesus fazer coisas ainda mais importantes, e então ele acreditará ainda mais!</w:t>
      </w:r>
    </w:p>
    <w:p>
      <w:pPr/>
      <w:r>
        <w:rPr>
          <w:lang w:val="pt_PT" w:bidi="pt_PT"/>
        </w:rPr>
      </w:r>
      <w:r>
        <w:rPr>
          <w:lang w:val="pt_PT" w:bidi="pt_PT"/>
        </w:rPr>
        <w:t xml:space="preserve">Jesus diz a Natanael que Natanael e os outros discípulos também verão “o céu se abrindo”. E eles verão os anjos subindo e descendo entre o céu e a terra. Os anjos estão subindo e descendo </w:t>
      </w:r>
      <w:r>
        <w:rPr>
          <w:b/>
          <w:lang w:val="pt_PT" w:bidi="pt_PT"/>
        </w:rPr>
        <w:t>no</w:t>
      </w:r>
      <w:r>
        <w:rPr>
          <w:lang w:val="pt_PT" w:bidi="pt_PT"/>
        </w:rPr>
        <w:t xml:space="preserve"> Filho do Homem. O filho do Homem significa Jesus — explicaremos mais sobre isso mais tarde. Jesus não quer dizer que os discípulos verão uma fenda no céu e os anjos descendo pela fenda para pousar na cabeça de Jesus, e então eles continuam subindo e descendo. Em vez disso, Jesus está usando uma linguagem figurada. Jesus pode estar se referindo a uma história de um dos ancestrais dos israelitas, Jacó. Jacó teve um sonho uma vez no qual ele viu uma escada indo da terra para o céu, e os anjos estavam subindo e descendo nessa escada. O sonho significava que Deus estava no lugar onde Jacó estava. Jesus pode estar dizendo: “Sou como uma escada entre a terra — </w:t>
      </w:r>
      <w:r>
        <w:rPr>
          <w:b/>
          <w:lang w:val="pt_PT" w:bidi="pt_PT"/>
        </w:rPr>
        <w:t>o lugar das pessoas</w:t>
      </w:r>
      <w:r>
        <w:rPr>
          <w:lang w:val="pt_PT" w:bidi="pt_PT"/>
        </w:rPr>
        <w:t xml:space="preserve"> — e o céu — </w:t>
      </w:r>
      <w:r>
        <w:rPr>
          <w:b/>
          <w:lang w:val="pt_PT" w:bidi="pt_PT"/>
        </w:rPr>
        <w:t>o lugar de Deus</w:t>
      </w:r>
      <w:r>
        <w:rPr>
          <w:lang w:val="pt_PT" w:bidi="pt_PT"/>
        </w:rPr>
        <w:t>. Tornarei possível que as pessoas venham para o lugar de Deus”. Mas também é bastante possível que Jesus esteja usando essa linguagem figurada para dizer que Deus em algum momento mostrará claramente aos discípulos que Jesus realmente é enviado por Deus — que ele realmente é o Messias. Os discípulos verão o quão poderoso, majestoso e maravilhoso Jesus é, e que Jesus é verdadeiramente enviado por Deus.</w:t>
      </w:r>
    </w:p>
    <w:p>
      <w:pPr/>
      <w:r>
        <w:rPr>
          <w:lang w:val="pt_PT" w:bidi="pt_PT"/>
        </w:rPr>
      </w:r>
      <w:r>
        <w:rPr>
          <w:lang w:val="pt_PT" w:bidi="pt_PT"/>
        </w:rPr>
        <w:t>Já havíamos aprendido vários títulos para Jesus. Nessa passagem, o próprio Jesus está ensinando às pessoas um novo título sobre si mesmo. Jesus chama a si mesmo de “Filho do homem”. “Filho do Homem” significa literalmente apenas um “humano”. Mas a expressão “Filho do Homem” também ocorre em um lugar especial no Antigo Testamento, no livro de Daniel. Daniel era um israelita que viveu cerca de 600 anos antes de Jesus. Uma vez ele teve uma visão na qual viu alguém que se parecia com um “Filho do Homem”. E em sua visão, Deus deu toda autoridade a essa pessoa, e ele se tornou um rei, e todas as pessoas no mundo a serviam. Seu reino nunca terminou.</w:t>
      </w:r>
    </w:p>
    <w:p>
      <w:pPr/>
      <w:r>
        <w:rPr>
          <w:lang w:val="pt_PT" w:bidi="pt_PT"/>
        </w:rPr>
      </w:r>
      <w:r>
        <w:rPr>
          <w:lang w:val="pt_PT" w:bidi="pt_PT"/>
        </w:rPr>
        <w:t>Quando Jesus chama a si mesmo de “Filho do Homem”, ele está, portanto, dizendo ao povo: “Eu Sou a pessoa da visão de Daniel. Eu sou o rei e Deus me deu toda autoridade”. É outra maneira de dizer que Jesus é o Messias, mas de uma maneira menos direta. As pessoas teriam que pensar mais antes de entender o que Jesus queria dizer!</w:t>
      </w:r>
    </w:p>
    <w:p>
      <w:pPr/>
      <w:r>
        <w:rPr>
          <w:lang w:val="pt_PT" w:bidi="pt_PT"/>
        </w:rPr>
      </w:r>
      <w:r>
        <w:rPr>
          <w:lang w:val="pt_PT" w:bidi="pt_PT"/>
        </w:rPr>
        <w:t>Parem aqui e discutam essa pergunta em grupo: em sua comunidade, que títulos as pessoas dão a outras pessoas? Que tipo de coisas as pessoas fazem para receber um título? Você pode contar uma história sobre uma pessoa que recebe um novo título? Pausem este áudio aqui.</w:t>
      </w:r>
    </w:p>
    <w:p>
      <w:pPr/>
      <w:r>
        <w:rPr>
          <w:lang w:val="pt_PT" w:bidi="pt_PT"/>
        </w:rPr>
      </w:r>
      <w:r>
        <w:rPr>
          <w:lang w:val="pt_PT" w:bidi="pt_PT"/>
        </w:rPr>
        <w:t xml:space="preserve">Jesus diz a Natanael “Estou dizendo a você a verdade”, ou “verdadeiramente verdadeiramente”. Isso não significa, é claro, que as outras coisas que Jesus disse não são verdadeiras. Significa que Jesus dirá a Natanael algo muito importante. Também é um lembrete para todos que </w:t>
      </w:r>
      <w:r>
        <w:rPr>
          <w:b/>
          <w:lang w:val="pt_PT" w:bidi="pt_PT"/>
        </w:rPr>
        <w:t>tudo</w:t>
      </w:r>
      <w:r>
        <w:rPr>
          <w:lang w:val="pt_PT" w:bidi="pt_PT"/>
        </w:rPr>
        <w:t xml:space="preserve"> o que Jesus diz é sempre realmente verdadeiro.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1:43–51 na tradução de compreensão mais fácil.</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história tem 3 cenas.</w:t>
      </w:r>
    </w:p>
    <w:p>
      <w:pPr/>
      <w:r>
        <w:rPr>
          <w:lang w:val="pt_PT" w:bidi="pt_PT"/>
        </w:rPr>
      </w:r>
      <w:r>
        <w:rPr>
          <w:b/>
          <w:lang w:val="pt_PT" w:bidi="pt_PT"/>
        </w:rPr>
        <w:t>Na primeira cena</w:t>
      </w:r>
      <w:r>
        <w:rPr>
          <w:lang w:val="pt_PT" w:bidi="pt_PT"/>
        </w:rPr>
        <w:t>, Jesus convida Filipe a vir com ele.</w:t>
      </w:r>
    </w:p>
    <w:p>
      <w:pPr/>
      <w:r>
        <w:rPr>
          <w:lang w:val="pt_PT" w:bidi="pt_PT"/>
        </w:rPr>
      </w:r>
      <w:r>
        <w:rPr>
          <w:b/>
          <w:lang w:val="pt_PT" w:bidi="pt_PT"/>
        </w:rPr>
        <w:t>Na segunda cena</w:t>
      </w:r>
      <w:r>
        <w:rPr>
          <w:lang w:val="pt_PT" w:bidi="pt_PT"/>
        </w:rPr>
        <w:t>, Filipe convida Natanael.</w:t>
      </w:r>
    </w:p>
    <w:p>
      <w:pPr/>
      <w:r>
        <w:rPr>
          <w:lang w:val="pt_PT" w:bidi="pt_PT"/>
        </w:rPr>
      </w:r>
      <w:r>
        <w:rPr>
          <w:b/>
          <w:lang w:val="pt_PT" w:bidi="pt_PT"/>
        </w:rPr>
        <w:t>Na terceira cena</w:t>
      </w:r>
      <w:r>
        <w:rPr>
          <w:lang w:val="pt_PT" w:bidi="pt_PT"/>
        </w:rPr>
        <w:t>, Jesus fala com Natanael.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André e Pedro, e outro discípulo cujo nome não sabemos.</w:t>
      </w:r>
    </w:p>
    <w:p>
      <w:pPr>
        <w:pStyle w:val="ListBullet"/>
        <w:spacing w:line="240" w:lineRule="auto"/>
        <w:ind w:left="720"/>
      </w:pPr>
      <w:r>
        <w:rPr>
          <w:lang w:val="pt_PT" w:bidi="pt_PT"/>
        </w:rPr>
      </w:r>
      <w:r>
        <w:rPr>
          <w:lang w:val="pt_PT" w:bidi="pt_PT"/>
        </w:rPr>
        <w:t>Natanael</w:t>
      </w:r>
    </w:p>
    <w:p>
      <w:pPr>
        <w:pStyle w:val="ListBullet"/>
        <w:spacing w:line="240" w:lineRule="auto"/>
        <w:ind w:left="720"/>
      </w:pPr>
      <w:r>
        <w:rPr>
          <w:lang w:val="pt_PT" w:bidi="pt_PT"/>
        </w:rPr>
      </w:r>
      <w:r>
        <w:rPr>
          <w:lang w:val="pt_PT" w:bidi="pt_PT"/>
        </w:rPr>
        <w:t>Moisés e os profetas</w:t>
      </w:r>
    </w:p>
    <w:p>
      <w:pPr/>
      <w:r>
        <w:rPr>
          <w:lang w:val="pt_PT" w:bidi="pt_PT"/>
        </w:rPr>
      </w:r>
      <w:r>
        <w:rPr>
          <w:lang w:val="pt_PT" w:bidi="pt_PT"/>
        </w:rPr>
        <w:t>A história começa com “no dia seguinte”. Isso significa o dia depois de André e outro discípulo cujo nome não sabemos, e Pedro, se tornaram discípulos de Jesus.</w:t>
      </w:r>
    </w:p>
    <w:p>
      <w:pPr/>
      <w:r>
        <w:rPr>
          <w:lang w:val="pt_PT" w:bidi="pt_PT"/>
        </w:rPr>
      </w:r>
      <w:r>
        <w:rPr>
          <w:lang w:val="pt_PT" w:bidi="pt_PT"/>
        </w:rPr>
        <w:t>Jesus decide ir para a Galileia. Embora a Bíblia não mencione isso, significa que as pessoas que se tornaram seus discípulos também irão com ele.</w:t>
      </w:r>
    </w:p>
    <w:p>
      <w:pPr/>
      <w:r>
        <w:rPr>
          <w:lang w:val="pt_PT" w:bidi="pt_PT"/>
        </w:rPr>
      </w:r>
      <w:r>
        <w:rPr>
          <w:lang w:val="pt_PT" w:bidi="pt_PT"/>
        </w:rPr>
        <w:t xml:space="preserve">Jesus </w:t>
      </w:r>
      <w:r>
        <w:rPr>
          <w:b/>
          <w:lang w:val="pt_PT" w:bidi="pt_PT"/>
        </w:rPr>
        <w:t>encontra</w:t>
      </w:r>
      <w:r>
        <w:rPr>
          <w:lang w:val="pt_PT" w:bidi="pt_PT"/>
        </w:rPr>
        <w:t xml:space="preserve"> Filipe. Isso poderia significar que ele apenas encontra Filipe, ou poderia significar que ele primeiro estava procurando por ele.</w:t>
      </w:r>
    </w:p>
    <w:p>
      <w:pPr/>
      <w:r>
        <w:rPr>
          <w:lang w:val="pt_PT" w:bidi="pt_PT"/>
        </w:rPr>
      </w:r>
      <w:r>
        <w:rPr>
          <w:lang w:val="pt_PT" w:bidi="pt_PT"/>
        </w:rPr>
        <w:t xml:space="preserve">Filipe então </w:t>
      </w:r>
      <w:r>
        <w:rPr>
          <w:b/>
          <w:lang w:val="pt_PT" w:bidi="pt_PT"/>
        </w:rPr>
        <w:t>procura</w:t>
      </w:r>
      <w:r>
        <w:rPr>
          <w:lang w:val="pt_PT" w:bidi="pt_PT"/>
        </w:rPr>
        <w:t xml:space="preserve"> Natanael. E Filipe diz a Natanael que ele </w:t>
      </w:r>
      <w:r>
        <w:rPr>
          <w:b/>
          <w:lang w:val="pt_PT" w:bidi="pt_PT"/>
        </w:rPr>
        <w:t>encontrou</w:t>
      </w:r>
      <w:r>
        <w:rPr>
          <w:lang w:val="pt_PT" w:bidi="pt_PT"/>
        </w:rPr>
        <w:t xml:space="preserve"> a pessoa sobre a qual Moisés havia contado. Há muita busca e descoberta nessa passagem!</w:t>
      </w:r>
    </w:p>
    <w:p>
      <w:pPr/>
      <w:r>
        <w:rPr>
          <w:lang w:val="pt_PT" w:bidi="pt_PT"/>
        </w:rPr>
      </w:r>
      <w:r>
        <w:rPr>
          <w:lang w:val="pt_PT" w:bidi="pt_PT"/>
        </w:rPr>
        <w:t>Jesus disse a Filipe: “</w:t>
      </w:r>
      <w:r>
        <w:rPr>
          <w:b/>
          <w:lang w:val="pt_PT" w:bidi="pt_PT"/>
        </w:rPr>
        <w:t>Venha</w:t>
      </w:r>
      <w:r>
        <w:rPr>
          <w:lang w:val="pt_PT" w:bidi="pt_PT"/>
        </w:rPr>
        <w:t>, siga-me”. Filipe diz a Natanael: “</w:t>
      </w:r>
      <w:r>
        <w:rPr>
          <w:b/>
          <w:lang w:val="pt_PT" w:bidi="pt_PT"/>
        </w:rPr>
        <w:t>Venha</w:t>
      </w:r>
      <w:r>
        <w:rPr>
          <w:lang w:val="pt_PT" w:bidi="pt_PT"/>
        </w:rPr>
        <w:t xml:space="preserve"> e veja!” Jesus convidou Filipe, agora Filipe convida Natanael.</w:t>
      </w:r>
    </w:p>
    <w:p>
      <w:pPr/>
      <w:r>
        <w:rPr>
          <w:lang w:val="pt_PT" w:bidi="pt_PT"/>
        </w:rPr>
      </w:r>
      <w:r>
        <w:rPr>
          <w:lang w:val="pt_PT" w:bidi="pt_PT"/>
        </w:rPr>
        <w:t xml:space="preserve">Filipe diz a Natanael: “Venha e </w:t>
      </w:r>
      <w:r>
        <w:rPr>
          <w:b/>
          <w:lang w:val="pt_PT" w:bidi="pt_PT"/>
        </w:rPr>
        <w:t>veja</w:t>
      </w:r>
      <w:r>
        <w:rPr>
          <w:lang w:val="pt_PT" w:bidi="pt_PT"/>
        </w:rPr>
        <w:t xml:space="preserve">”. Jesus diz a Natanael “Vi </w:t>
      </w:r>
      <w:r>
        <w:rPr>
          <w:b/>
          <w:lang w:val="pt_PT" w:bidi="pt_PT"/>
        </w:rPr>
        <w:t>você sob</w:t>
      </w:r>
      <w:r>
        <w:rPr>
          <w:lang w:val="pt_PT" w:bidi="pt_PT"/>
        </w:rPr>
        <w:t xml:space="preserve"> a figueira”. Jesus diz a Natanael: “Você verá </w:t>
      </w:r>
      <w:r>
        <w:rPr>
          <w:b/>
          <w:lang w:val="pt_PT" w:bidi="pt_PT"/>
        </w:rPr>
        <w:t>coisas</w:t>
      </w:r>
      <w:r>
        <w:rPr>
          <w:lang w:val="pt_PT" w:bidi="pt_PT"/>
        </w:rPr>
        <w:t xml:space="preserve"> mais importantes do que isso”. E ele diz: “Você verá </w:t>
      </w:r>
      <w:r>
        <w:rPr>
          <w:b/>
          <w:lang w:val="pt_PT" w:bidi="pt_PT"/>
        </w:rPr>
        <w:t>o</w:t>
      </w:r>
      <w:r>
        <w:rPr>
          <w:lang w:val="pt_PT" w:bidi="pt_PT"/>
        </w:rPr>
        <w:t xml:space="preserve"> céu aberto e os anjos subindo e descendo!” Então há muito “ver” na passagem também.</w:t>
      </w:r>
    </w:p>
    <w:p>
      <w:pPr/>
      <w:r>
        <w:rPr>
          <w:lang w:val="pt_PT" w:bidi="pt_PT"/>
        </w:rPr>
      </w:r>
      <w:r>
        <w:rPr>
          <w:lang w:val="pt_PT" w:bidi="pt_PT"/>
        </w:rPr>
        <w:t>Jesus diz a Natanael que “Verdadeiramente, verdadeiramente digo a você… você verá o céu aberto”. O “verdadeiramente, verdadeiramente” deixa claro que Jesus está prestes a dizer algo muito importante.</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Pausem essa gravação aqui e façam essa atividade.</w:t>
      </w:r>
    </w:p>
    <w:p>
      <w:pPr/>
      <w:r>
        <w:rPr>
          <w:lang w:val="pt_PT" w:bidi="pt_PT"/>
        </w:rPr>
      </w:r>
      <w:r>
        <w:rPr>
          <w:lang w:val="pt_PT" w:bidi="pt_PT"/>
        </w:rPr>
        <w:t>Talvez você possa contar a história e toda vez que você ouve “encontrar”, “procurar”, “venha” ou “ver”, você pode bater palmas! Vocês poderiam contar suas batidas e se lembrar de quantas batidas hão. Isso pode ajudar você quando você tenta se lembrar de toda a história.</w:t>
      </w:r>
    </w:p>
    <w:p>
      <w:pPr/>
      <w:r>
        <w:rPr>
          <w:lang w:val="pt_PT" w:bidi="pt_PT"/>
        </w:rPr>
      </w:r>
      <w:r>
        <w:rPr>
          <w:lang w:val="pt_PT" w:bidi="pt_PT"/>
        </w:rPr>
        <w:t>Pare a gravação aqui e façam essa atividade.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1:43–51 na tradução de compreensão mais fácil.</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André e Pedro, e outro discípulo cujo nome não sabemos.</w:t>
      </w:r>
    </w:p>
    <w:p>
      <w:pPr>
        <w:pStyle w:val="ListBullet"/>
        <w:spacing w:line="240" w:lineRule="auto"/>
        <w:ind w:left="720"/>
      </w:pPr>
      <w:r>
        <w:rPr>
          <w:lang w:val="pt_PT" w:bidi="pt_PT"/>
        </w:rPr>
      </w:r>
      <w:r>
        <w:rPr>
          <w:lang w:val="pt_PT" w:bidi="pt_PT"/>
        </w:rPr>
        <w:t>Natanael</w:t>
      </w:r>
    </w:p>
    <w:p>
      <w:pPr>
        <w:pStyle w:val="ListBullet"/>
        <w:spacing w:line="240" w:lineRule="auto"/>
        <w:ind w:left="720"/>
      </w:pPr>
      <w:r>
        <w:rPr>
          <w:lang w:val="pt_PT" w:bidi="pt_PT"/>
        </w:rPr>
      </w:r>
      <w:r>
        <w:rPr>
          <w:lang w:val="pt_PT" w:bidi="pt_PT"/>
        </w:rPr>
        <w:t>Moisés e os profetas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Você pode querer encenar a história anterior novamente antes de encenar esta.</w:t>
      </w:r>
    </w:p>
    <w:p>
      <w:pPr/>
      <w:r>
        <w:rPr>
          <w:lang w:val="pt_PT" w:bidi="pt_PT"/>
        </w:rPr>
      </w:r>
      <w:r>
        <w:rPr>
          <w:lang w:val="pt_PT" w:bidi="pt_PT"/>
        </w:rPr>
        <w:t>Encene Jesus decidindo ir para a Galileia. Encene Jesus “encontrando” Filipe e o convidando a vir com ele. Não sabemos onde os outros 3 discípulos — André e Pedro e o discípulo cujo nome não sabemos — estão neste momento. Talvez eles estejam com Jesus enquanto ele está falando com Filipe e com Natanael, ou talvez eles estejam no lugar onde passam a noite, se preparando para sua partida para a Galileia. Você pode decidir!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ao ator que interpreta Filipe: “O que você pensa sobre Jesus o chamando?”. Você pode ouvir coisas como: </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Filipe procurando Natanael.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ao ator que interpreta Filipe: “Por que você está procurando Natanael? O que vocês estão pensando?” Você pode ouvir coisas como: </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a conversa entre Filipe e Natanael.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Natanael “O que você está pensando?”. Você pode ouvir coisas como: “Estou curioso sobre essa pessoa sobre quem Filipe está falando; mas não posso acreditar que essa pessoa seria o Messias porque ele é de Nazaré!”</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Filipe e Natanael indo até Jesus, e Jesus dizendo a Natanael que ele é um israelita real. Encene Natanael perguntando como Jesus o conhece. Encene Jesus dizendo a Natanael que o viu quando estava sentado sob a figueira, e Natanael chamando “Mestre, você é o filho de Deus, o rei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 ao ator que interpreta Natanael “O que você está pensando?”. Você pode ouvir coisas como: </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Jesus falando o resto de suas palavras a Natanael.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Perguntem ao ator que interpreta Jesus: “O que você está pensando?”. Você pode ouvir coisas como: </w:t>
      </w:r>
    </w:p>
    <w:p>
      <w:pPr>
        <w:pStyle w:val="ListBullet"/>
        <w:spacing w:line="240" w:lineRule="auto"/>
        <w:ind w:left="720"/>
      </w:pPr>
      <w:r>
        <w:rPr>
          <w:lang w:val="pt_PT" w:bidi="pt_PT"/>
        </w:rPr>
      </w:r>
      <w:r>
        <w:rPr>
          <w:lang w:val="pt_PT" w:bidi="pt_PT"/>
        </w:rPr>
        <w:t xml:space="preserve">Pergunte ao ator que interpreta Natanael “O que você está pensando?”. Você pode ouvir coisas como: </w:t>
      </w:r>
    </w:p>
    <w:p>
      <w:pPr/>
      <w:r>
        <w:rPr>
          <w:lang w:val="pt_PT" w:bidi="pt_PT"/>
        </w:rPr>
      </w:r>
      <w:r>
        <w:rPr>
          <w:lang w:val="pt_PT" w:bidi="pt_PT"/>
        </w:rPr>
        <w:t>Se vocês quiserem, podem fazer a peça novamente!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1:43–51 na tradução de compreensão mais fácil.</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Filipe diz a Natanael: “Encontramos a pessoa sobre a qual </w:t>
      </w:r>
      <w:r>
        <w:rPr>
          <w:b/>
          <w:lang w:val="pt_PT" w:bidi="pt_PT"/>
        </w:rPr>
        <w:t>Moisés</w:t>
      </w:r>
      <w:r>
        <w:rPr>
          <w:lang w:val="pt_PT" w:bidi="pt_PT"/>
        </w:rPr>
        <w:t xml:space="preserve"> e os </w:t>
      </w:r>
      <w:r>
        <w:rPr>
          <w:b/>
          <w:lang w:val="pt_PT" w:bidi="pt_PT"/>
        </w:rPr>
        <w:t>profetas</w:t>
      </w:r>
      <w:r>
        <w:rPr>
          <w:lang w:val="pt_PT" w:bidi="pt_PT"/>
        </w:rPr>
        <w:t xml:space="preserve"> escreveram”.</w:t>
      </w:r>
    </w:p>
    <w:p>
      <w:pPr/>
      <w:r>
        <w:rPr>
          <w:lang w:val="pt_PT" w:bidi="pt_PT"/>
        </w:rPr>
      </w:r>
      <w:r>
        <w:rPr>
          <w:b/>
          <w:lang w:val="pt_PT" w:bidi="pt_PT"/>
        </w:rPr>
        <w:t>Moisés</w:t>
      </w:r>
      <w:r>
        <w:rPr>
          <w:lang w:val="pt_PT" w:bidi="pt_PT"/>
        </w:rPr>
        <w:t xml:space="preserve"> era um porta-voz de Deus que viveu pelo menos mil anos antes de Jesus. Deus deu ao povo de Israel seus mandamentos por meio de Moisés. Logo antes de morrer, Moisés havia dito às pessoas que Deus enviaria outro porta-voz, um profeta, como ele e que as pessoas deveriam ouvi-lo.</w:t>
      </w:r>
    </w:p>
    <w:p>
      <w:pPr/>
      <w:r>
        <w:rPr>
          <w:lang w:val="pt_PT" w:bidi="pt_PT"/>
        </w:rPr>
      </w:r>
      <w:r>
        <w:rPr>
          <w:lang w:val="pt_PT" w:bidi="pt_PT"/>
        </w:rPr>
        <w:t xml:space="preserve">Um </w:t>
      </w:r>
      <w:r>
        <w:rPr>
          <w:b/>
          <w:lang w:val="pt_PT" w:bidi="pt_PT"/>
        </w:rPr>
        <w:t>profeta</w:t>
      </w:r>
      <w:r>
        <w:rPr>
          <w:lang w:val="pt_PT" w:bidi="pt_PT"/>
        </w:rPr>
        <w:t xml:space="preserve"> é uma pessoa que dá mensagens de Deus às pessoas. A palavra </w:t>
      </w:r>
      <w:r>
        <w:rPr>
          <w:lang w:val="pt_PT" w:bidi="pt_PT"/>
        </w:rPr>
        <w:t>profeta</w:t>
      </w:r>
      <w:r>
        <w:rPr>
          <w:lang w:val="pt_PT" w:bidi="pt_PT"/>
        </w:rPr>
        <w:t xml:space="preserve"> está no Glossário Mestre. Usem a mesma palavra que vocês usaram em passagens anteriores.</w:t>
      </w:r>
    </w:p>
    <w:p>
      <w:pPr/>
      <w:r>
        <w:rPr>
          <w:lang w:val="pt_PT" w:bidi="pt_PT"/>
        </w:rPr>
      </w:r>
      <w:r>
        <w:rPr>
          <w:lang w:val="pt_PT" w:bidi="pt_PT"/>
        </w:rPr>
        <w:t xml:space="preserve">Depois de Moisés, houveram outros profetas que também diziam às pessoas que Deus enviaria um rei especial para salvar as pessoas. Esse rei especial era chamado de </w:t>
      </w:r>
      <w:r>
        <w:rPr>
          <w:lang w:val="pt_PT" w:bidi="pt_PT"/>
        </w:rPr>
        <w:t>Messias</w:t>
      </w:r>
      <w:r>
        <w:rPr>
          <w:lang w:val="pt_PT" w:bidi="pt_PT"/>
        </w:rPr>
        <w:t>. Os israelitas estavam sempre esperando que Deus enviasse o Messias a seu povo. Filipe descobriu que Jesus é o Messias!</w:t>
      </w:r>
    </w:p>
    <w:p>
      <w:pPr/>
      <w:r>
        <w:rPr>
          <w:lang w:val="pt_PT" w:bidi="pt_PT"/>
        </w:rPr>
      </w:r>
      <w:r>
        <w:rPr>
          <w:lang w:val="pt_PT" w:bidi="pt_PT"/>
        </w:rPr>
        <w:t xml:space="preserve">Natanael chama Jesus de </w:t>
      </w:r>
      <w:r>
        <w:rPr>
          <w:b/>
          <w:lang w:val="pt_PT" w:bidi="pt_PT"/>
        </w:rPr>
        <w:t>rabi</w:t>
      </w:r>
      <w:r>
        <w:rPr>
          <w:lang w:val="pt_PT" w:bidi="pt_PT"/>
        </w:rPr>
        <w:t xml:space="preserve">, que em seu idioma significa mestre. Use a mesma palavra aqui que você usou na passagem anterior. </w:t>
      </w:r>
    </w:p>
    <w:p>
      <w:pPr/>
      <w:r>
        <w:rPr>
          <w:lang w:val="pt_PT" w:bidi="pt_PT"/>
        </w:rPr>
      </w:r>
      <w:r>
        <w:rPr>
          <w:lang w:val="pt_PT" w:bidi="pt_PT"/>
        </w:rPr>
        <w:t xml:space="preserve">Natanael chama Jesus de </w:t>
      </w:r>
      <w:r>
        <w:rPr>
          <w:b/>
          <w:lang w:val="pt_PT" w:bidi="pt_PT"/>
        </w:rPr>
        <w:t>filho de Deus</w:t>
      </w:r>
      <w:r>
        <w:rPr>
          <w:lang w:val="pt_PT" w:bidi="pt_PT"/>
        </w:rPr>
        <w:t xml:space="preserve">. A frase </w:t>
      </w:r>
      <w:r>
        <w:rPr>
          <w:lang w:val="pt_PT" w:bidi="pt_PT"/>
        </w:rPr>
        <w:t>Filho de Deus</w:t>
      </w:r>
      <w:r>
        <w:rPr>
          <w:lang w:val="pt_PT" w:bidi="pt_PT"/>
        </w:rPr>
        <w:t xml:space="preserve"> está no Glossário Mestre. Usem a mesma palavra que vocês usaram em passagens anteriores.</w:t>
      </w:r>
    </w:p>
    <w:p>
      <w:pPr/>
      <w:r>
        <w:rPr>
          <w:lang w:val="pt_PT" w:bidi="pt_PT"/>
        </w:rPr>
      </w:r>
      <w:r>
        <w:rPr>
          <w:lang w:val="pt_PT" w:bidi="pt_PT"/>
        </w:rPr>
        <w:t>Jesus diz a Natanael que ele verá “</w:t>
      </w:r>
      <w:r>
        <w:rPr>
          <w:b/>
          <w:lang w:val="pt_PT" w:bidi="pt_PT"/>
        </w:rPr>
        <w:t>o céu</w:t>
      </w:r>
      <w:r>
        <w:rPr>
          <w:lang w:val="pt_PT" w:bidi="pt_PT"/>
        </w:rPr>
        <w:t xml:space="preserve"> aberto”. A palavra “céu” ou “céus” pode significar o céu visível, ou pode significar o lugar onde Deus vive. Nessa passagem, significa o lugar onde Deus vive. A palavra </w:t>
      </w:r>
      <w:r>
        <w:rPr>
          <w:lang w:val="pt_PT" w:bidi="pt_PT"/>
        </w:rPr>
        <w:t>céu</w:t>
      </w:r>
      <w:r>
        <w:rPr>
          <w:lang w:val="pt_PT" w:bidi="pt_PT"/>
        </w:rPr>
        <w:t xml:space="preserve"> está no Glossário Mestre. Usem a mesma palavra que vocês usaram em passagens anteriores.</w:t>
      </w:r>
    </w:p>
    <w:p>
      <w:pPr/>
      <w:r>
        <w:rPr>
          <w:lang w:val="pt_PT" w:bidi="pt_PT"/>
        </w:rPr>
      </w:r>
      <w:r>
        <w:rPr>
          <w:lang w:val="pt_PT" w:bidi="pt_PT"/>
        </w:rPr>
        <w:t xml:space="preserve">Jesus chama a si mesmo o </w:t>
      </w:r>
      <w:r>
        <w:rPr>
          <w:b/>
          <w:lang w:val="pt_PT" w:bidi="pt_PT"/>
        </w:rPr>
        <w:t>Filho do Homem</w:t>
      </w:r>
      <w:r>
        <w:rPr>
          <w:lang w:val="pt_PT" w:bidi="pt_PT"/>
        </w:rPr>
        <w:t>. Toda vez que Jesus diz algo sobre o Filho do Homem, ele está falando sobre si mesmo. A expressão significa literalmente “um ser humano”, mas Jesus está dando à palavra um significado especial. Ele está usando a expressão como um título para si mesmo.</w:t>
      </w:r>
    </w:p>
    <w:p>
      <w:pPr/>
      <w:r>
        <w:rPr>
          <w:lang w:val="pt_PT" w:bidi="pt_PT"/>
        </w:rPr>
      </w:r>
      <w:r>
        <w:rPr>
          <w:lang w:val="pt_PT" w:bidi="pt_PT"/>
        </w:rPr>
        <w:t>A frase “Filho do Homem” ocorre de uma maneira especial no Antigo Testamento, no livro de Daniel. Daniel era um israelita que viveu cerca de 600 anos antes de Jesus. Uma vez ele teve uma visão na qual viu alguém que se parecia com um “Filho do Homem”. E na visão de Daniel, Deus deu toda autoridade a essa pessoa, e ele se tornou um rei, e todas as pessoas no mundo o serviam. Seu reino nunca terminou.</w:t>
      </w:r>
    </w:p>
    <w:p>
      <w:pPr/>
      <w:r>
        <w:rPr>
          <w:lang w:val="pt_PT" w:bidi="pt_PT"/>
        </w:rPr>
      </w:r>
      <w:r>
        <w:rPr>
          <w:lang w:val="pt_PT" w:bidi="pt_PT"/>
        </w:rPr>
        <w:t>Quando Jesus chama a si mesmo de “Filho do Homem”, ele está, portanto, dizendo ao povo: “Eu Sou a pessoa da visão de Daniel. É outra maneira de dizer que Jesus é o Messias, mas de uma maneira menos direta. Na época de Jesus, o povo não usava o termo “Filho do Homem” como outro título para o Messias. Portanto, as pessoas terão que descobrir lentamente o que Jesus quer dizer quando ele se chama de “Filho do Homem”!</w:t>
      </w:r>
    </w:p>
    <w:p>
      <w:pPr/>
      <w:r>
        <w:rPr>
          <w:lang w:val="pt_PT" w:bidi="pt_PT"/>
        </w:rPr>
      </w:r>
      <w:r>
        <w:rPr>
          <w:lang w:val="pt_PT" w:bidi="pt_PT"/>
        </w:rPr>
        <w:t xml:space="preserve">Pare aqui e, como um grupo, discuta qual palavra ou frase você usará para </w:t>
      </w:r>
      <w:r>
        <w:rPr>
          <w:b/>
          <w:lang w:val="pt_PT" w:bidi="pt_PT"/>
        </w:rPr>
        <w:t>Filho do Homem</w:t>
      </w:r>
      <w:r>
        <w:rPr>
          <w:lang w:val="pt_PT" w:bidi="pt_PT"/>
        </w:rPr>
        <w:t xml:space="preserve">. Procure a palavra </w:t>
      </w:r>
      <w:r>
        <w:rPr>
          <w:lang w:val="pt_PT" w:bidi="pt_PT"/>
        </w:rPr>
        <w:t>Filho do Homem</w:t>
      </w:r>
      <w:r>
        <w:rPr>
          <w:lang w:val="pt_PT" w:bidi="pt_PT"/>
        </w:rPr>
        <w:t xml:space="preserve"> no Glossário Mestre para mais informações. Se você já traduziu alguns outros Evangelhos, use a mesma palavra que você já usou. Pausem este áudio aqui.</w:t>
      </w:r>
    </w:p>
    <w:p>
      <w:pPr/>
      <w:r>
        <w:rPr>
          <w:lang w:val="pt_PT" w:bidi="pt_PT"/>
        </w:rPr>
      </w:r>
      <w:r>
        <w:rPr>
          <w:lang w:val="pt_PT" w:bidi="pt_PT"/>
        </w:rPr>
        <w:t xml:space="preserve">Jesus diz a Natanael que ele verá os </w:t>
      </w:r>
      <w:r>
        <w:rPr>
          <w:b/>
          <w:lang w:val="pt_PT" w:bidi="pt_PT"/>
        </w:rPr>
        <w:t>anjos de Deus</w:t>
      </w:r>
      <w:r>
        <w:rPr>
          <w:lang w:val="pt_PT" w:bidi="pt_PT"/>
        </w:rPr>
        <w:t xml:space="preserve"> subindo e descendo no Filho do Homem. Os anjos são mensageiros espirituais de Deus.</w:t>
      </w:r>
    </w:p>
    <w:p>
      <w:pPr/>
      <w:r>
        <w:rPr>
          <w:lang w:val="pt_PT" w:bidi="pt_PT"/>
        </w:rPr>
      </w:r>
      <w:r>
        <w:rPr>
          <w:lang w:val="pt_PT" w:bidi="pt_PT"/>
        </w:rPr>
        <w:t>Pare aqui e, como um grupo, discuta qual palavra ou frase você usará para "</w:t>
      </w:r>
      <w:r>
        <w:rPr>
          <w:b/>
          <w:lang w:val="pt_PT" w:bidi="pt_PT"/>
        </w:rPr>
        <w:t>anjos</w:t>
      </w:r>
      <w:r>
        <w:rPr>
          <w:lang w:val="pt_PT" w:bidi="pt_PT"/>
        </w:rPr>
        <w:t xml:space="preserve">". Procure a palavra </w:t>
      </w:r>
      <w:r>
        <w:rPr>
          <w:lang w:val="pt_PT" w:bidi="pt_PT"/>
        </w:rPr>
        <w:t>anjos</w:t>
      </w:r>
      <w:r>
        <w:rPr>
          <w:lang w:val="pt_PT" w:bidi="pt_PT"/>
        </w:rPr>
        <w:t xml:space="preserve"> no Glossário Mestre para mais informações. Se você já traduziu alguns outros Evangelhos, use a mesma palavra que você já usou.</w:t>
      </w:r>
      <w:r>
        <w:rPr>
          <w:lang w:val="pt_PT" w:bidi="pt_PT"/>
        </w:rPr>
      </w:r>
    </w:p>
    <w:p>
      <w:pPr>
        <w:pStyle w:val="Heading3"/>
      </w:pPr>
      <w:r>
        <w:rPr>
          <w:lang w:val="pt_PT" w:bidi="pt_PT"/>
        </w:rPr>
        <w:t>Falando a Palavra</w:t>
      </w:r>
    </w:p>
    <w:p>
      <w:pPr/>
      <w:r>
        <w:rPr>
          <w:lang w:val="pt_PT" w:bidi="pt_PT"/>
        </w:rPr>
      </w:r>
      <w:r>
        <w:rPr>
          <w:lang w:val="pt_PT" w:bidi="pt_PT"/>
        </w:rPr>
        <w:t>Ouçam uma versão em áudio de João 1:43–51 na tradução de compreensão mais fácil.</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2:1–12</w:t>
      </w:r>
      <w:r>
        <w:rPr>
          <w:lang w:val="pt_PT" w:bidi="pt_PT"/>
        </w:rPr>
      </w:r>
    </w:p>
    <w:p>
      <w:pPr>
        <w:pStyle w:val="Heading3"/>
      </w:pPr>
      <w:r>
        <w:rPr>
          <w:lang w:val="pt_PT" w:bidi="pt_PT"/>
        </w:rPr>
        <w:t>Ouvir e Sentir</w:t>
      </w:r>
    </w:p>
    <w:p>
      <w:pPr/>
      <w:r>
        <w:rPr>
          <w:lang w:val="pt_PT" w:bidi="pt_PT"/>
        </w:rPr>
      </w:r>
      <w:r>
        <w:rPr>
          <w:lang w:val="pt_PT" w:bidi="pt_PT"/>
        </w:rPr>
        <w:t>Nesta etapa, ouçam João 2:1–12 e a guardem em seus corações.</w:t>
      </w:r>
    </w:p>
    <w:p>
      <w:pPr/>
      <w:r>
        <w:rPr>
          <w:lang w:val="pt_PT" w:bidi="pt_PT"/>
        </w:rPr>
      </w:r>
      <w:r>
        <w:rPr>
          <w:lang w:val="pt_PT" w:bidi="pt_PT"/>
        </w:rPr>
        <w:t>Ouçam uma versão em áudio de João 2:1–12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2:1–12 na tradução mais fácil de entender.</w:t>
      </w:r>
    </w:p>
    <w:p>
      <w:pPr/>
      <w:r>
        <w:rPr>
          <w:lang w:val="pt_PT" w:bidi="pt_PT"/>
        </w:rPr>
      </w:r>
      <w:r>
        <w:rPr>
          <w:lang w:val="pt_PT" w:bidi="pt_PT"/>
        </w:rPr>
        <w:t>Na passagem anterior, Jesus decidiu ir para a Galileia e chamou mais discípulos. Jesus e seus discípulos agora estão na Galileia, em uma pequena aldeia chamada Caná.</w:t>
      </w:r>
    </w:p>
    <w:p>
      <w:pPr/>
      <w:r>
        <w:rPr>
          <w:lang w:val="pt_PT" w:bidi="pt_PT"/>
        </w:rPr>
      </w:r>
      <w:r>
        <w:rPr>
          <w:lang w:val="pt_PT" w:bidi="pt_PT"/>
        </w:rPr>
        <w:t xml:space="preserve">Parem aqui e olhem para um mapa de </w:t>
      </w:r>
      <w:r>
        <w:rPr>
          <w:lang w:val="pt_PT" w:bidi="pt_PT"/>
        </w:rPr>
        <w:t>Israel</w:t>
      </w:r>
      <w:r>
        <w:rPr>
          <w:lang w:val="pt_PT" w:bidi="pt_PT"/>
        </w:rPr>
        <w:t>. Encontrem a área ao redor do rio Jordão na Judeia onde Jesus estava na passagem anterior, e encontrem Caná onde ele está agora. Procurem por Cafarnaum, para onde Jesus irá no final dessa passagem. Pausem este áudio aqui.</w:t>
      </w:r>
    </w:p>
    <w:p>
      <w:pPr/>
      <w:r>
        <w:rPr>
          <w:lang w:val="pt_PT" w:bidi="pt_PT"/>
        </w:rPr>
      </w:r>
      <w:r>
        <w:rPr>
          <w:lang w:val="pt_PT" w:bidi="pt_PT"/>
        </w:rPr>
        <w:t xml:space="preserve">João, o escritor, diz que os eventos nessa passagem acontecem no terceiro dia. Nós não sabemos o terceiro dia depois </w:t>
      </w:r>
      <w:r>
        <w:rPr>
          <w:b/>
          <w:lang w:val="pt_PT" w:bidi="pt_PT"/>
        </w:rPr>
        <w:t>de quê</w:t>
      </w:r>
      <w:r>
        <w:rPr>
          <w:lang w:val="pt_PT" w:bidi="pt_PT"/>
        </w:rPr>
        <w:t>. Talvez no terceiro dia depois que Jesus chamou Filipe; mas é impossível que eles tivessem chegado à Galileia tão rapidamente. João, o escritor, provavelmente não está tentando dar uma linha do tempo exata.</w:t>
      </w:r>
    </w:p>
    <w:p>
      <w:pPr/>
      <w:r>
        <w:rPr>
          <w:lang w:val="pt_PT" w:bidi="pt_PT"/>
        </w:rPr>
      </w:r>
      <w:r>
        <w:rPr>
          <w:lang w:val="pt_PT" w:bidi="pt_PT"/>
        </w:rPr>
        <w:t>Também é possível que Jesus já tivesse estado na Galileia quando ele chamou Felipe e Natanael.</w:t>
      </w:r>
    </w:p>
    <w:p>
      <w:pPr/>
      <w:r>
        <w:rPr>
          <w:lang w:val="pt_PT" w:bidi="pt_PT"/>
        </w:rPr>
      </w:r>
      <w:r>
        <w:rPr>
          <w:lang w:val="pt_PT" w:bidi="pt_PT"/>
        </w:rPr>
        <w:t>Os judeus contavam os dias de um pôr do sol ao outro. Então, um novo dia sempre começava à noite. Quando as pessoas contavam os dias, uma parte do dia contava por todo o dia; então, a noite era o primeiro dia, assim todo o dia seguinte era o segundo dia, e a manhã que viria depois dessa segunda noite era o terceiro dia.</w:t>
      </w:r>
    </w:p>
    <w:p>
      <w:pPr/>
      <w:r>
        <w:rPr>
          <w:lang w:val="pt_PT" w:bidi="pt_PT"/>
        </w:rPr>
      </w:r>
      <w:r>
        <w:rPr>
          <w:lang w:val="pt_PT" w:bidi="pt_PT"/>
        </w:rPr>
        <w:t>Quando os leitores de João vissem “no terceiro dia”, eles poderiam ter pensado imediatamente: “Jesus também ressuscitou dos mortos no terceiro dia!” E então eles saberiam que algo importante também aconteceria aqui. De fato: Jesus está prestes a fazer seu primeiro milagre. Jesus começará o trabalho que ele veio fazer!</w:t>
      </w:r>
    </w:p>
    <w:p>
      <w:pPr/>
      <w:r>
        <w:rPr>
          <w:lang w:val="pt_PT" w:bidi="pt_PT"/>
        </w:rPr>
      </w:r>
      <w:r>
        <w:rPr>
          <w:lang w:val="pt_PT" w:bidi="pt_PT"/>
        </w:rPr>
        <w:t>Jesus e seus discípulos foram convidados para um casamento. Seus discípulos são pelo menos os cinco homens que encontramos nas passagens anteriores. João não nos diz se Jesus naquela época já tinha 12 discípulos. Talvez já haja outros discípulos sobre os quais ainda não sabemos, ou talvez as outras pessoas sejam chamadas mais tarde.</w:t>
      </w:r>
    </w:p>
    <w:p>
      <w:pPr/>
      <w:r>
        <w:rPr>
          <w:lang w:val="pt_PT" w:bidi="pt_PT"/>
        </w:rPr>
      </w:r>
      <w:r>
        <w:rPr>
          <w:lang w:val="pt_PT" w:bidi="pt_PT"/>
        </w:rPr>
        <w:t>A mãe de Jesus também está no casamento. Jesus e sua mãe devem ser amigos ou parentes das pessoas envolvidas no casamento.</w:t>
      </w:r>
    </w:p>
    <w:p>
      <w:pPr/>
      <w:r>
        <w:rPr>
          <w:lang w:val="pt_PT" w:bidi="pt_PT"/>
        </w:rPr>
      </w:r>
      <w:r>
        <w:rPr>
          <w:lang w:val="pt_PT" w:bidi="pt_PT"/>
        </w:rPr>
        <w:t>Apenas no final da passagem, descobriremos que os irmãos de Jesus também estavam no casamento. Eles não participam da história. Seu pai não é mencionado. Algumas pessoas, portanto, pensam que ele já devia ter falecido naquele momento. Isso nos daria uma razão extra para entender por que a mãe de Jesus fala sobre o problema com Jesus: como ele é seu filho mais velho, ele é o chefe da família.</w:t>
      </w:r>
    </w:p>
    <w:p>
      <w:pPr/>
      <w:r>
        <w:rPr>
          <w:lang w:val="pt_PT" w:bidi="pt_PT"/>
        </w:rPr>
      </w:r>
      <w:r>
        <w:rPr>
          <w:lang w:val="pt_PT" w:bidi="pt_PT"/>
        </w:rPr>
        <w:t>Parem aqui e discutam essa pergunta em grupo: em sua comunidade, como as pessoas celebram os casamentos? Contem uma história sobre um casamento que foi particularmente memorável. Pausem este áudio aqui.</w:t>
      </w:r>
    </w:p>
    <w:p>
      <w:pPr/>
      <w:r>
        <w:rPr>
          <w:lang w:val="pt_PT" w:bidi="pt_PT"/>
        </w:rPr>
      </w:r>
      <w:r>
        <w:rPr>
          <w:lang w:val="pt_PT" w:bidi="pt_PT"/>
        </w:rPr>
        <w:t>Os banquetes de casamento em Israel poderiam durar até sete dias! A família do noivo era responsável pela comida para os convidados. Uma pessoa que é chamada de chefe principal, ou o mestre do banquete, era responsável pela comida e pela bebida. Ela poderia ser um membro da família ou amigo, ou poderia ser alguém que era pago para fazer isso. Os homens celebravam em um lugar diferente do que as mulheres. O vinho era uma bebida comum em Israel e importante nos casamentos. O vinho é o suco das uvas. As uvas são um fruto muito comum em Israel.</w:t>
      </w:r>
    </w:p>
    <w:p>
      <w:pPr/>
      <w:r>
        <w:rPr>
          <w:lang w:val="pt_PT" w:bidi="pt_PT"/>
        </w:rPr>
      </w:r>
      <w:r>
        <w:rPr>
          <w:lang w:val="pt_PT" w:bidi="pt_PT"/>
        </w:rPr>
        <w:t xml:space="preserve">Parem aqui e com seu grupo olhem para a imagem das </w:t>
      </w:r>
      <w:r>
        <w:rPr>
          <w:lang w:val="pt_PT" w:bidi="pt_PT"/>
        </w:rPr>
        <w:t>uvas</w:t>
      </w:r>
      <w:r>
        <w:rPr>
          <w:lang w:val="pt_PT" w:bidi="pt_PT"/>
        </w:rPr>
        <w:t xml:space="preserve"> e do </w:t>
      </w:r>
      <w:r>
        <w:rPr>
          <w:b/>
          <w:lang w:val="pt_PT" w:bidi="pt_PT"/>
        </w:rPr>
        <w:t>vinho</w:t>
      </w:r>
      <w:r>
        <w:rPr>
          <w:lang w:val="pt_PT" w:bidi="pt_PT"/>
        </w:rPr>
        <w:t>. Pausem este áudio aqui.</w:t>
      </w:r>
    </w:p>
    <w:p>
      <w:pPr/>
      <w:r>
        <w:rPr>
          <w:lang w:val="pt_PT" w:bidi="pt_PT"/>
        </w:rPr>
      </w:r>
      <w:r>
        <w:rPr>
          <w:lang w:val="pt_PT" w:bidi="pt_PT"/>
        </w:rPr>
        <w:t>As pessoas colhiam as uvas e então prensavam o suco. O suco era armazenado em jarros de argila. O suco então seria deixado até que começasse a azedar. Uma vez que azedava, era transformado em vinho. Quanto mais velho era o vinho, melhor o seu sabor! O vinho tem uma cor vermelha escura. Por causa do processo de fermentação, há um pouco de álcool no vinho. O álcool é algo que, se as pessoas beberem muito, ficarão bêbadas. Mas não há muito álcool no vinho, e as pessoas em Israel até mesmo misturavam o vinho com a água antes de beber. Eles teriam que beber muito disso para ficarem bêbados. Na Bíblia, o vinho geralmente é associado à alegria.</w:t>
      </w:r>
    </w:p>
    <w:p>
      <w:pPr/>
      <w:r>
        <w:rPr>
          <w:lang w:val="pt_PT" w:bidi="pt_PT"/>
        </w:rPr>
      </w:r>
      <w:r>
        <w:rPr>
          <w:lang w:val="pt_PT" w:bidi="pt_PT"/>
        </w:rPr>
        <w:t>Mas então, o que acontece aqui, em algum momento durante o banquete, é que o vinho acaba!</w:t>
      </w:r>
    </w:p>
    <w:p>
      <w:pPr/>
      <w:r>
        <w:rPr>
          <w:lang w:val="pt_PT" w:bidi="pt_PT"/>
        </w:rPr>
      </w:r>
      <w:r>
        <w:rPr>
          <w:lang w:val="pt_PT" w:bidi="pt_PT"/>
        </w:rPr>
        <w:t>Parem aqui e discutam com seu grupo: vocês podem contar uma história sobre pessoas que não têm algo em quantidade suficiente para dar a seus convidados? Pode ser um casamento ou qualquer outro evento. O que aconteceu? Pausem o áudio aqui.</w:t>
      </w:r>
    </w:p>
    <w:p>
      <w:pPr/>
      <w:r>
        <w:rPr>
          <w:lang w:val="pt_PT" w:bidi="pt_PT"/>
        </w:rPr>
      </w:r>
      <w:r>
        <w:rPr>
          <w:lang w:val="pt_PT" w:bidi="pt_PT"/>
        </w:rPr>
        <w:t>Como vocês podem imaginar, era muito embaraçoso para a família do noivo que eles não tivessem mais vinho para servir às pessoas. As pessoas em sua comunidade podem ficar falando sobre esse casamento por um longo tempo depois, e não de uma maneira agradável!</w:t>
      </w:r>
    </w:p>
    <w:p>
      <w:pPr/>
      <w:r>
        <w:rPr>
          <w:lang w:val="pt_PT" w:bidi="pt_PT"/>
        </w:rPr>
      </w:r>
      <w:r>
        <w:rPr>
          <w:lang w:val="pt_PT" w:bidi="pt_PT"/>
        </w:rPr>
        <w:t>Um casamento em Israel era um contrato entre duas famílias. Quando um menino atingia a idade de casar, seus pais procuravam uma noiva para ele. Depois do casamento, a noiva começaria a viver com a família de seu marido. O banquete de casamento aconteceria na casa do noivo. Se a família do noivo não fornecesse comida e bebida adequadas para o banquete de casamento, a família da noiva poderia se sentir insultada, e isso poderia levar a um grande conflito e até mesmo a um caso judicial!</w:t>
      </w:r>
    </w:p>
    <w:p>
      <w:pPr/>
      <w:r>
        <w:rPr>
          <w:lang w:val="pt_PT" w:bidi="pt_PT"/>
        </w:rPr>
      </w:r>
      <w:r>
        <w:rPr>
          <w:lang w:val="pt_PT" w:bidi="pt_PT"/>
        </w:rPr>
        <w:t>A mãe de Jesus vai até Jesus e conta a ele sobre a situação. Isso significa que ela quer que Jesus faça algo sobre isso, ou pelo menos a ajude. Como eles eram parentes ou amigos da família, eles podem ter sido responsáveis por ajudar. Ela provavelmente não estava pensando sobre Jesus fazendo nada milagroso.</w:t>
      </w:r>
    </w:p>
    <w:p>
      <w:pPr/>
      <w:r>
        <w:rPr>
          <w:lang w:val="pt_PT" w:bidi="pt_PT"/>
        </w:rPr>
      </w:r>
      <w:r>
        <w:rPr>
          <w:lang w:val="pt_PT" w:bidi="pt_PT"/>
        </w:rPr>
        <w:t>Jesus dá a ela uma resposta estranha. A primeira coisa estranha é que ele a chama de “mulher” em vez de “mãe”. Ele não é exatamente rude, mas ele coloca alguma distância entre eles. A segunda coisa estranha é que Jesus diz: “Por que você está dizendo isso para mim?”.</w:t>
      </w:r>
    </w:p>
    <w:p>
      <w:pPr/>
      <w:r>
        <w:rPr>
          <w:lang w:val="pt_PT" w:bidi="pt_PT"/>
        </w:rPr>
      </w:r>
      <w:r>
        <w:rPr>
          <w:lang w:val="pt_PT" w:bidi="pt_PT"/>
        </w:rPr>
        <w:t xml:space="preserve">Jesus pode querer dizer: “Não é sua tarefa me dizer o que fazer”. Ao chamá-la de </w:t>
      </w:r>
      <w:r>
        <w:rPr>
          <w:b/>
          <w:lang w:val="pt_PT" w:bidi="pt_PT"/>
        </w:rPr>
        <w:t>mulher</w:t>
      </w:r>
      <w:r>
        <w:rPr>
          <w:lang w:val="pt_PT" w:bidi="pt_PT"/>
        </w:rPr>
        <w:t xml:space="preserve"> em vez de </w:t>
      </w:r>
      <w:r>
        <w:rPr>
          <w:b/>
          <w:lang w:val="pt_PT" w:bidi="pt_PT"/>
        </w:rPr>
        <w:t>mãe</w:t>
      </w:r>
      <w:r>
        <w:rPr>
          <w:lang w:val="pt_PT" w:bidi="pt_PT"/>
        </w:rPr>
        <w:t>, ele pode estar dizendo a ela: “Não sou mais como seu filho, que tem que fazer o que você diz”. O relacionamento entre Jesus e sua mãe está mudando neste momento.</w:t>
      </w:r>
    </w:p>
    <w:p>
      <w:pPr/>
      <w:r>
        <w:rPr>
          <w:lang w:val="pt_PT" w:bidi="pt_PT"/>
        </w:rPr>
      </w:r>
      <w:r>
        <w:rPr>
          <w:lang w:val="pt_PT" w:bidi="pt_PT"/>
        </w:rPr>
        <w:t xml:space="preserve">Então a terceira coisa estranha que Jesus diz é: “Minha hora ainda não chegou”. Jesus pode querer dizer que ainda não é hora de ele fazer algo. Mas ouviremos a frase “a hora ainda não chegou” com mais frequência no livro de João, e mais tarde também ouviremos o termo “a hora </w:t>
      </w:r>
      <w:r>
        <w:rPr>
          <w:b/>
          <w:lang w:val="pt_PT" w:bidi="pt_PT"/>
        </w:rPr>
        <w:t>chegou</w:t>
      </w:r>
      <w:r>
        <w:rPr>
          <w:lang w:val="pt_PT" w:bidi="pt_PT"/>
        </w:rPr>
        <w:t xml:space="preserve">”. No livro de João, “o tempo” sempre tem a ver com a morte de Jesus. Então Jesus parece dizer: “a hora </w:t>
      </w:r>
      <w:r>
        <w:rPr>
          <w:b/>
          <w:lang w:val="pt_PT" w:bidi="pt_PT"/>
        </w:rPr>
        <w:t>da minha morte</w:t>
      </w:r>
      <w:r>
        <w:rPr>
          <w:lang w:val="pt_PT" w:bidi="pt_PT"/>
        </w:rPr>
        <w:t xml:space="preserve"> ainda não chegou!”</w:t>
      </w:r>
    </w:p>
    <w:p>
      <w:pPr/>
      <w:r>
        <w:rPr>
          <w:lang w:val="pt_PT" w:bidi="pt_PT"/>
        </w:rPr>
      </w:r>
      <w:r>
        <w:rPr>
          <w:lang w:val="pt_PT" w:bidi="pt_PT"/>
        </w:rPr>
        <w:t>Então a mãe de Jesus está fazendo uma pergunta simples, mas Jesus dá uma resposta bastante intrigante. A mãe de Jesus está pensando sobre os assuntos do dia a dia, mas Jesus já está falando sobre a razão principal pela qual ele veio à terra — para morrer. A mãe de Jesus não teria entendido o que ele disse. Encontraremos isso com mais frequência no livro de João, as pessoas fazendo a Jesus uma pergunta comum e Jesus dando uma resposta intrigante. Isso força seus ouvintes — e nós — a pensar o que ele pode ter querido dizer!</w:t>
      </w:r>
    </w:p>
    <w:p>
      <w:pPr/>
      <w:r>
        <w:rPr>
          <w:lang w:val="pt_PT" w:bidi="pt_PT"/>
        </w:rPr>
      </w:r>
      <w:r>
        <w:rPr>
          <w:lang w:val="pt_PT" w:bidi="pt_PT"/>
        </w:rPr>
        <w:t>A mãe de Jesus não é surpreendida pela rejeição de Jesus. Ela diz aos servos para fazerem o que seu filho disser a eles. E, surpreendentemente, Jesus age e vai até esses servos!</w:t>
      </w:r>
    </w:p>
    <w:p>
      <w:pPr/>
      <w:r>
        <w:rPr>
          <w:lang w:val="pt_PT" w:bidi="pt_PT"/>
        </w:rPr>
      </w:r>
      <w:r>
        <w:rPr>
          <w:lang w:val="pt_PT" w:bidi="pt_PT"/>
        </w:rPr>
        <w:t>Em algum lugar na casa ou ao lado dela estão seis jarros muito grandes feitos de pedra. As pessoas faziam jarros cortando um tipo de rocha macia e a deixando oca.</w:t>
      </w:r>
    </w:p>
    <w:p>
      <w:pPr/>
      <w:r>
        <w:rPr>
          <w:lang w:val="pt_PT" w:bidi="pt_PT"/>
        </w:rPr>
      </w:r>
      <w:r>
        <w:rPr>
          <w:lang w:val="pt_PT" w:bidi="pt_PT"/>
        </w:rPr>
        <w:t xml:space="preserve">Parem aqui e olhem novamente em grupo para a imagem dos </w:t>
      </w:r>
      <w:r>
        <w:rPr>
          <w:lang w:val="pt_PT" w:bidi="pt_PT"/>
        </w:rPr>
        <w:t>jarros de pedra</w:t>
      </w:r>
      <w:r>
        <w:rPr>
          <w:lang w:val="pt_PT" w:bidi="pt_PT"/>
        </w:rPr>
        <w:t>. Pausem este áudio aqui.</w:t>
      </w:r>
    </w:p>
    <w:p>
      <w:pPr/>
      <w:r>
        <w:rPr>
          <w:lang w:val="pt_PT" w:bidi="pt_PT"/>
        </w:rPr>
      </w:r>
      <w:r>
        <w:rPr>
          <w:lang w:val="pt_PT" w:bidi="pt_PT"/>
        </w:rPr>
        <w:t>João diz que esses jarros poderiam conter “duas ou três medidas”. Isso significa que eles tinham tamanhos diferentes. Muitas traduções mudam esse termo para algo que faz sentido para os ouvintes. Alguns dizem “20 a 30 galões”, outros dizem “80 a 120 litros”.</w:t>
      </w:r>
    </w:p>
    <w:p>
      <w:pPr/>
      <w:r>
        <w:rPr>
          <w:lang w:val="pt_PT" w:bidi="pt_PT"/>
        </w:rPr>
      </w:r>
      <w:r>
        <w:rPr>
          <w:lang w:val="pt_PT" w:bidi="pt_PT"/>
        </w:rPr>
        <w:t>Parem aqui e discutam em grupo: quanta água isso seria? Como as pessoas armazenam a água em sua comunidade, e como vocês medem a quantidade de água? Quantos jarros, baldes ou outros recipientes que as pessoas usam vocês precisariam para encher esses seis jarros de pedra? Pausem o áudio aqui.</w:t>
      </w:r>
    </w:p>
    <w:p>
      <w:pPr/>
      <w:r>
        <w:rPr>
          <w:lang w:val="pt_PT" w:bidi="pt_PT"/>
        </w:rPr>
      </w:r>
      <w:r>
        <w:rPr>
          <w:lang w:val="pt_PT" w:bidi="pt_PT"/>
        </w:rPr>
        <w:t>João nos diz que esses jarros eram feitos para conter a água para a lavagem ritual. A água nesses jarros não seria destinada para lavar os pratos, lavar roupas ou para os banhos do dia a dia, mas era destinada para as pessoas se lavarem de uma maneira especial. A água provavelmente seria derramada em uma bacia e as pessoas tomariam um banho nessa bacia para se tornarem não apenas fisicamente limpas, mas ritualmente limpas. Depois desse banho especial, as pessoas estavam aptas a participar de atividades religiosas. Se esses jarros fossem usados para qualquer outra coisa, esses jarros se tornariam poluídos — cerimonialmente impuros. Jesus parece se importar mais com a honra do noivo do que com as regras de limpeza cerimonial!</w:t>
      </w:r>
    </w:p>
    <w:p>
      <w:pPr/>
      <w:r>
        <w:rPr>
          <w:lang w:val="pt_PT" w:bidi="pt_PT"/>
        </w:rPr>
      </w:r>
      <w:r>
        <w:rPr>
          <w:lang w:val="pt_PT" w:bidi="pt_PT"/>
        </w:rPr>
        <w:t>Parem aqui e discutam em grupo: em sua comunidade, há maneiras cerimoniais especiais de lavar e se banhar? Se não, há outra coisa que as pessoas têm que fazer para se preparar para participar de atividades religiosas? O que as pessoas pensam que pode acontecer se elas não fizerem isso da maneira correta? Vocês podem contar uma história sobre isso? Pausem o áudio aqui.</w:t>
      </w:r>
    </w:p>
    <w:p>
      <w:pPr/>
      <w:r>
        <w:rPr>
          <w:lang w:val="pt_PT" w:bidi="pt_PT"/>
        </w:rPr>
      </w:r>
      <w:r>
        <w:rPr>
          <w:lang w:val="pt_PT" w:bidi="pt_PT"/>
        </w:rPr>
        <w:t>Neste momento, os jarros estão vazios ou pelo menos não cheios. Jesus pede aos servos para encherem os jarros com água. Os servos iam e vinham de um poço para tirar a água e então a derramavam nos jarros. Teria levado algum tempo para completar essa tarefa! Mesmo que eles não tivessem ideia por que Jesus estava pedindo a eles para fazerem isso, parece que eles obedeceram à tarefa com entusiasmo, pois encheram os jarros até a boca.</w:t>
      </w:r>
    </w:p>
    <w:p>
      <w:pPr/>
      <w:r>
        <w:rPr>
          <w:lang w:val="pt_PT" w:bidi="pt_PT"/>
        </w:rPr>
      </w:r>
      <w:r>
        <w:rPr>
          <w:lang w:val="pt_PT" w:bidi="pt_PT"/>
        </w:rPr>
        <w:t>Quando a tarefa termina, Jesus diz a eles algo muito estranho. Eles têm que pegar um pouco da água que acabaram de derramar nesses jarros e dá-la ao mestre do banquete. Novamente, sem saber por quê, eles fazem o que Jesus pediu a eles. E, surpreendentemente, em algum lugar ao longo do caminho, a água no copo e toda a água nos jarros se transforma em vinho!</w:t>
      </w:r>
    </w:p>
    <w:p>
      <w:pPr/>
      <w:r>
        <w:rPr>
          <w:lang w:val="pt_PT" w:bidi="pt_PT"/>
        </w:rPr>
      </w:r>
      <w:r>
        <w:rPr>
          <w:lang w:val="pt_PT" w:bidi="pt_PT"/>
        </w:rPr>
        <w:t>O mestre do banquete está muito surpreso com esse bom vinho, e ele presume que o noivo deve ter conseguido de alguma forma reunir mais vinho. Em um casamento, o mestre do banquete era responsável por misturar o vinho com a quantidade correta de água. Com o tempo, um pouco mais de água seria adicionada e um vinho de qualidade inferior seria usado. Isso não seria um problema, pois uma vez que as pessoas estivessem satisfeitas, elas não se importariam mais com a diferença. Esse é especialmente o caso se as pessoas ficassem um pouco bêbadas. O mestre do banquete acha que o noivo fez o oposto: ele guardou o melhor vinho para o final!</w:t>
      </w:r>
    </w:p>
    <w:p>
      <w:pPr/>
      <w:r>
        <w:rPr>
          <w:lang w:val="pt_PT" w:bidi="pt_PT"/>
        </w:rPr>
      </w:r>
      <w:r>
        <w:rPr>
          <w:lang w:val="pt_PT" w:bidi="pt_PT"/>
        </w:rPr>
        <w:t xml:space="preserve">O escritor da passagem diz que esse é o primeiro milagre que Jesus fez. Ele coloca muita ênfase nisso repetindo onde o milagre está acontecendo. A palavra que ele está usando para “milagre” não significa apenas algo excepcional que normalmente não aconteceria. Significa que ela está nos apontando para algo muito importante. É um sinal para as pessoas que diz a elas algo sobre Jesus. Quando Jesus faz um milagre, ele está mostrando às pessoas o quão poderoso Jesus é. O escritor deixa isso mais claro quando diz que Jesus realizou esse milagre, ou esse sinal, e </w:t>
      </w:r>
      <w:r>
        <w:rPr>
          <w:b/>
          <w:lang w:val="pt_PT" w:bidi="pt_PT"/>
        </w:rPr>
        <w:t>revelou sua glória</w:t>
      </w:r>
      <w:r>
        <w:rPr>
          <w:lang w:val="pt_PT" w:bidi="pt_PT"/>
        </w:rPr>
        <w:t>. Isso significa que Jesus mostrou o quão poderoso e majestoso ele é.</w:t>
      </w:r>
    </w:p>
    <w:p>
      <w:pPr/>
      <w:r>
        <w:rPr>
          <w:lang w:val="pt_PT" w:bidi="pt_PT"/>
        </w:rPr>
      </w:r>
      <w:r>
        <w:rPr>
          <w:lang w:val="pt_PT" w:bidi="pt_PT"/>
        </w:rPr>
        <w:t>Ele também diz que por causa desse sinal, seus discípulos acreditaram nele. Isso deixa claro por que Jesus está fazendo milagres: para que as pessoas acreditem nele!</w:t>
      </w:r>
    </w:p>
    <w:p>
      <w:pPr/>
      <w:r>
        <w:rPr>
          <w:lang w:val="pt_PT" w:bidi="pt_PT"/>
        </w:rPr>
      </w:r>
      <w:r>
        <w:rPr>
          <w:lang w:val="pt_PT" w:bidi="pt_PT"/>
        </w:rPr>
        <w:t>Parem aqui e discutam essa pergunta em grupo: vocês podem contar uma história sobre um milagre que aconteceu? Qual foi o efeito do milagre sobre as pessoas que testemunharam isso? Pausem este áudio aqui.</w:t>
      </w:r>
    </w:p>
    <w:p>
      <w:pPr/>
      <w:r>
        <w:rPr>
          <w:lang w:val="pt_PT" w:bidi="pt_PT"/>
        </w:rPr>
      </w:r>
      <w:r>
        <w:rPr>
          <w:lang w:val="pt_PT" w:bidi="pt_PT"/>
        </w:rPr>
        <w:t>No final da passagem anterior, Jesus havia dito a Natanael que Natanael veria grandes coisas. Essas grandes coisas estão agora começando a acontecer!</w:t>
      </w:r>
    </w:p>
    <w:p>
      <w:pPr/>
      <w:r>
        <w:rPr>
          <w:lang w:val="pt_PT" w:bidi="pt_PT"/>
        </w:rPr>
      </w:r>
      <w:r>
        <w:rPr>
          <w:lang w:val="pt_PT" w:bidi="pt_PT"/>
        </w:rPr>
        <w:t>Essa passagem termina com uma declaração simples de que Jesus, sua mãe, os irmãos e os discípulos foram para Cafarnaum. Cafarnaum era uma aldeia perto de Caná. Jesus e seus parentes provavelmente viviam em Cafarnaum naquele momento.</w:t>
      </w:r>
    </w:p>
    <w:p>
      <w:pPr/>
      <w:r>
        <w:rPr>
          <w:lang w:val="pt_PT" w:bidi="pt_PT"/>
        </w:rPr>
      </w:r>
      <w:r>
        <w:rPr>
          <w:lang w:val="pt_PT" w:bidi="pt_PT"/>
        </w:rPr>
        <w:t>Apenas agora descobrimos que os irmãos de Jesus também estavam no casamento. “Irmãos de Jesus” significa os outros filhos que a mãe de Jesus e seu marido tiveram depois que Jesus havia nascido.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2:1–12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6 cenas.</w:t>
      </w:r>
    </w:p>
    <w:p>
      <w:pPr/>
      <w:r>
        <w:rPr>
          <w:lang w:val="pt_PT" w:bidi="pt_PT"/>
        </w:rPr>
      </w:r>
      <w:r>
        <w:rPr>
          <w:b/>
          <w:lang w:val="pt_PT" w:bidi="pt_PT"/>
        </w:rPr>
        <w:t>Na primeira cena:</w:t>
      </w:r>
      <w:r>
        <w:rPr>
          <w:lang w:val="pt_PT" w:bidi="pt_PT"/>
        </w:rPr>
        <w:t xml:space="preserve"> Jesus, seus discípulos e sua mãe estão em um casamento. O vinho está acabando.</w:t>
      </w:r>
    </w:p>
    <w:p>
      <w:pPr/>
      <w:r>
        <w:rPr>
          <w:lang w:val="pt_PT" w:bidi="pt_PT"/>
        </w:rPr>
      </w:r>
      <w:r>
        <w:rPr>
          <w:b/>
          <w:lang w:val="pt_PT" w:bidi="pt_PT"/>
        </w:rPr>
        <w:t>Na segunda cena:</w:t>
      </w:r>
      <w:r>
        <w:rPr>
          <w:lang w:val="pt_PT" w:bidi="pt_PT"/>
        </w:rPr>
        <w:t xml:space="preserve"> a mãe de Jesus conta a Jesus sobre o problema, e Jesus responde dizendo que sua hora ainda não chegou.</w:t>
      </w:r>
    </w:p>
    <w:p>
      <w:pPr/>
      <w:r>
        <w:rPr>
          <w:lang w:val="pt_PT" w:bidi="pt_PT"/>
        </w:rPr>
      </w:r>
      <w:r>
        <w:rPr>
          <w:b/>
          <w:lang w:val="pt_PT" w:bidi="pt_PT"/>
        </w:rPr>
        <w:t>Na terceira cena:</w:t>
      </w:r>
      <w:r>
        <w:rPr>
          <w:lang w:val="pt_PT" w:bidi="pt_PT"/>
        </w:rPr>
        <w:t xml:space="preserve"> a mãe de Jesus fala com os servos e diz a eles para fazerem o que seu filho dirá a eles.</w:t>
      </w:r>
    </w:p>
    <w:p>
      <w:pPr/>
      <w:r>
        <w:rPr>
          <w:lang w:val="pt_PT" w:bidi="pt_PT"/>
        </w:rPr>
      </w:r>
      <w:r>
        <w:rPr>
          <w:b/>
          <w:lang w:val="pt_PT" w:bidi="pt_PT"/>
        </w:rPr>
        <w:t>Na quarta cena:</w:t>
      </w:r>
      <w:r>
        <w:rPr>
          <w:lang w:val="pt_PT" w:bidi="pt_PT"/>
        </w:rPr>
        <w:t xml:space="preserve"> Jesus dá instruções aos servos. Os servos enchem os jarros de água e dão ao mestre do banquete um copo de água desses jarros. Também aprendemos algumas informações extras sobre o propósito desses jarros de água.</w:t>
      </w:r>
    </w:p>
    <w:p>
      <w:pPr/>
      <w:r>
        <w:rPr>
          <w:lang w:val="pt_PT" w:bidi="pt_PT"/>
        </w:rPr>
      </w:r>
      <w:r>
        <w:rPr>
          <w:b/>
          <w:lang w:val="pt_PT" w:bidi="pt_PT"/>
        </w:rPr>
        <w:t>Na quinta cena:</w:t>
      </w:r>
      <w:r>
        <w:rPr>
          <w:lang w:val="pt_PT" w:bidi="pt_PT"/>
        </w:rPr>
        <w:t xml:space="preserve"> o mestre do banquete prova a água, que agora se tornou vinho, e muito surpreso diz ao noivo que o noivo havia guardado o melhor vinho para o final! O escritor também nos diz o propósito do milagre: revelar a glória de Jesus, para que seus discípulos acreditem nele.</w:t>
      </w:r>
    </w:p>
    <w:p>
      <w:pPr/>
      <w:r>
        <w:rPr>
          <w:lang w:val="pt_PT" w:bidi="pt_PT"/>
        </w:rPr>
      </w:r>
      <w:r>
        <w:rPr>
          <w:b/>
          <w:lang w:val="pt_PT" w:bidi="pt_PT"/>
        </w:rPr>
        <w:t>Na sexta cena:</w:t>
      </w:r>
      <w:r>
        <w:rPr>
          <w:lang w:val="pt_PT" w:bidi="pt_PT"/>
        </w:rPr>
        <w:t xml:space="preserve"> Jesus e sua mãe, os irmãos e os discípulos vão para Cafarnaum.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Mãe de Jesus</w:t>
      </w:r>
    </w:p>
    <w:p>
      <w:pPr>
        <w:pStyle w:val="ListBullet"/>
        <w:spacing w:line="240" w:lineRule="auto"/>
        <w:ind w:left="720"/>
      </w:pPr>
      <w:r>
        <w:rPr>
          <w:lang w:val="pt_PT" w:bidi="pt_PT"/>
        </w:rPr>
      </w:r>
      <w:r>
        <w:rPr>
          <w:lang w:val="pt_PT" w:bidi="pt_PT"/>
        </w:rPr>
        <w:t>Irmãos de Jesus</w:t>
      </w:r>
    </w:p>
    <w:p>
      <w:pPr>
        <w:pStyle w:val="ListBullet"/>
        <w:spacing w:line="240" w:lineRule="auto"/>
        <w:ind w:left="720"/>
      </w:pPr>
      <w:r>
        <w:rPr>
          <w:lang w:val="pt_PT" w:bidi="pt_PT"/>
        </w:rPr>
      </w:r>
      <w:r>
        <w:rPr>
          <w:lang w:val="pt_PT" w:bidi="pt_PT"/>
        </w:rPr>
        <w:t>As outras pessoas na festa de casamento: a noiva e o noivo, suas famílias e outros convidados</w:t>
      </w:r>
    </w:p>
    <w:p>
      <w:pPr>
        <w:pStyle w:val="ListBullet"/>
        <w:spacing w:line="240" w:lineRule="auto"/>
        <w:ind w:left="720"/>
      </w:pPr>
      <w:r>
        <w:rPr>
          <w:lang w:val="pt_PT" w:bidi="pt_PT"/>
        </w:rPr>
      </w:r>
      <w:r>
        <w:rPr>
          <w:lang w:val="pt_PT" w:bidi="pt_PT"/>
        </w:rPr>
        <w:t>Os servos</w:t>
      </w:r>
    </w:p>
    <w:p>
      <w:pPr>
        <w:pStyle w:val="ListBullet"/>
        <w:spacing w:line="240" w:lineRule="auto"/>
        <w:ind w:left="720"/>
      </w:pPr>
      <w:r>
        <w:rPr>
          <w:lang w:val="pt_PT" w:bidi="pt_PT"/>
        </w:rPr>
      </w:r>
      <w:r>
        <w:rPr>
          <w:lang w:val="pt_PT" w:bidi="pt_PT"/>
        </w:rPr>
        <w:t>O mestre do banquete</w:t>
      </w:r>
    </w:p>
    <w:p>
      <w:pPr/>
      <w:r>
        <w:rPr>
          <w:lang w:val="pt_PT" w:bidi="pt_PT"/>
        </w:rPr>
      </w:r>
      <w:r>
        <w:rPr>
          <w:lang w:val="pt_PT" w:bidi="pt_PT"/>
        </w:rPr>
        <w:t>Na passagem anterior, Filipe e Natanael se tornaram discípulos de Jesus. Desde aquele tempo, Jesus e seus discípulos viajaram para Caná. A mãe e os irmãos de Jesus, que provavelmente viviam em Cafarnaum, também vieram para o casamento.</w:t>
      </w:r>
    </w:p>
    <w:p>
      <w:pPr/>
      <w:r>
        <w:rPr>
          <w:lang w:val="pt_PT" w:bidi="pt_PT"/>
        </w:rPr>
      </w:r>
      <w:r>
        <w:rPr>
          <w:lang w:val="pt_PT" w:bidi="pt_PT"/>
        </w:rPr>
        <w:t>A passagem começa dizendo “no terceiro dia”. Se vocês já traduziram alguns dos outros Evangelhos, então será útil se vocês usarem o mesmo termo que é usado para Jesus ter ressuscitado no “terceiro dia”.</w:t>
      </w:r>
    </w:p>
    <w:p>
      <w:pPr/>
      <w:r>
        <w:rPr>
          <w:lang w:val="pt_PT" w:bidi="pt_PT"/>
        </w:rPr>
      </w:r>
      <w:r>
        <w:rPr>
          <w:lang w:val="pt_PT" w:bidi="pt_PT"/>
        </w:rPr>
        <w:t>Lembrem-se de que de acordo com o livro de João, Jesus ainda não havia feito nenhum milagre até aquele momento. Portanto, ninguém estaria esperando que Jesus fizesse nada milagroso.</w:t>
      </w:r>
    </w:p>
    <w:p>
      <w:pPr/>
      <w:r>
        <w:rPr>
          <w:lang w:val="pt_PT" w:bidi="pt_PT"/>
        </w:rPr>
      </w:r>
      <w:r>
        <w:rPr>
          <w:lang w:val="pt_PT" w:bidi="pt_PT"/>
        </w:rPr>
        <w:t>A maior parte dessa passagem acontece durante um casamento. Os banquetes de casamento eram celebrados na casa do noivo. Homens e mulheres celebravam em salas diferentes. As pessoas dançavam muito. Imagine muita diversão e boa comida!</w:t>
      </w:r>
    </w:p>
    <w:p>
      <w:pPr/>
      <w:r>
        <w:rPr>
          <w:lang w:val="pt_PT" w:bidi="pt_PT"/>
        </w:rPr>
      </w:r>
      <w:r>
        <w:rPr>
          <w:lang w:val="pt_PT" w:bidi="pt_PT"/>
        </w:rPr>
        <w:t>Talvez vocês possam decorar a sala para fazê-la parecer um banquete de casamento. Vocês podem mostrar algumas de suas próprias danças de casamento!</w:t>
      </w:r>
    </w:p>
    <w:p>
      <w:pPr/>
      <w:r>
        <w:rPr>
          <w:lang w:val="pt_PT" w:bidi="pt_PT"/>
        </w:rPr>
      </w:r>
      <w:r>
        <w:rPr>
          <w:lang w:val="pt_PT" w:bidi="pt_PT"/>
        </w:rPr>
        <w:t>Os servos não teriam oportunidade para se divertirem. Eles estariam trabalhando duro para garantir que todos tivessem o suficiente para comer e beber. O mestre do banquete estaria verificando constantemente os suprimentos e talvez ficando cada vez mais preocupado com o passar do tempo!</w:t>
      </w:r>
    </w:p>
    <w:p>
      <w:pPr/>
      <w:r>
        <w:rPr>
          <w:lang w:val="pt_PT" w:bidi="pt_PT"/>
        </w:rPr>
      </w:r>
      <w:r>
        <w:rPr>
          <w:lang w:val="pt_PT" w:bidi="pt_PT"/>
        </w:rPr>
        <w:t>Não sabemos se o noivo e a noiva sabiam sobre a escassez de vinho. Talvez o noivo e sua família estivessem sussurrando um com o outro em um canto, tentando encontrar soluções! Talvez alguém entre a família tenha começado a contar piadas aos convidados, ou organizado algum outro entretenimento, na esperança de que as pessoas não notassem a atmosfera negativa!</w:t>
      </w:r>
    </w:p>
    <w:p>
      <w:pPr/>
      <w:r>
        <w:rPr>
          <w:lang w:val="pt_PT" w:bidi="pt_PT"/>
        </w:rPr>
      </w:r>
      <w:r>
        <w:rPr>
          <w:lang w:val="pt_PT" w:bidi="pt_PT"/>
        </w:rPr>
        <w:t>Parem aqui e discutam: como essa situação seria tratada em sua comunidade? Pausem o áudio aqui.</w:t>
      </w:r>
    </w:p>
    <w:p>
      <w:pPr/>
      <w:r>
        <w:rPr>
          <w:lang w:val="pt_PT" w:bidi="pt_PT"/>
        </w:rPr>
      </w:r>
      <w:r>
        <w:rPr>
          <w:lang w:val="pt_PT" w:bidi="pt_PT"/>
        </w:rPr>
        <w:t>Não sabemos quanto tempo Jesus esperou antes de ir até os servos. Talvez ele tenha ido embora logo depois que sua mãe falou com os servos, ou talvez mais algum tempo tivesse passado.</w:t>
      </w:r>
    </w:p>
    <w:p>
      <w:pPr/>
      <w:r>
        <w:rPr>
          <w:lang w:val="pt_PT" w:bidi="pt_PT"/>
        </w:rPr>
      </w:r>
      <w:r>
        <w:rPr>
          <w:lang w:val="pt_PT" w:bidi="pt_PT"/>
        </w:rPr>
        <w:t>Não sabemos quando exatamente a água se transformou em vinho. Talvez tenha se transformado no momento em que os servos deram a água ao mestre do banquete. O escritor não nos diz, então também devemos manter isso em aberto.</w:t>
      </w:r>
    </w:p>
    <w:p>
      <w:pPr/>
      <w:r>
        <w:rPr>
          <w:lang w:val="pt_PT" w:bidi="pt_PT"/>
        </w:rPr>
      </w:r>
      <w:r>
        <w:rPr>
          <w:lang w:val="pt_PT" w:bidi="pt_PT"/>
        </w:rPr>
        <w:t>O mestre do banquete prova o vinho e ele fica muito surpreso. Ele não sabe de onde esse bom vinho veio. Os servos sabem — mas parece que eles ainda não disseram a ele! Talvez eles pensem que ele não acreditaria neles de qualquer forma. O mestre do banquete então chama o noivo. Ele não quer falar com ele com todas as pessoas ao seu redor, então ele o chama de canto. Embora ele não diga tão especificamente, ele está de fato perguntando ao noivo: “De onde você obteve esse bom vinho?”. Como o mestre do banquete era responsável pelos suprimentos, ele não entende como de repente pode haver vinho sobre o qual ele não tinha conhecimento. Ele deve ter pensado que o noivo tinha um suprimento secreto de vinho em algum lugar sobre o qual ele não havia dito ao mestre do banquete!</w:t>
      </w:r>
    </w:p>
    <w:p>
      <w:pPr/>
      <w:r>
        <w:rPr>
          <w:lang w:val="pt_PT" w:bidi="pt_PT"/>
        </w:rPr>
      </w:r>
      <w:r>
        <w:rPr>
          <w:lang w:val="pt_PT" w:bidi="pt_PT"/>
        </w:rPr>
        <w:t>Não sabemos quando as pessoas descobriram que Jesus era responsável pelo que aconteceu. Poderia ser que apenas os discípulos de Jesus soubessem sobre isso, mas é mais provável que as outras pessoas descobrissem logo depois. Teria sido difícil se esconder, especialmente uma vez que a quantidade de vinho que Jesus havia criado era suficiente para dar a uma aldeia inteira para beber!</w:t>
      </w:r>
    </w:p>
    <w:p>
      <w:pPr/>
      <w:r>
        <w:rPr>
          <w:lang w:val="pt_PT" w:bidi="pt_PT"/>
        </w:rPr>
      </w:r>
      <w:r>
        <w:rPr>
          <w:lang w:val="pt_PT" w:bidi="pt_PT"/>
        </w:rPr>
        <w:t>Não se esqueçam de incluir a declaração do escritor de que esse foi o primeiro milagre de Jesus, e dizer onde ele o realizou, e por quê.</w:t>
      </w:r>
    </w:p>
    <w:p>
      <w:pPr/>
      <w:r>
        <w:rPr>
          <w:lang w:val="pt_PT" w:bidi="pt_PT"/>
        </w:rPr>
      </w:r>
      <w:r>
        <w:rPr>
          <w:lang w:val="pt_PT" w:bidi="pt_PT"/>
        </w:rPr>
        <w:t>No final da passagem, Jesus e os outros em seu grupo vão para Cafarnaum. O escritor nos diz que eles ficarão lá por alguns dias. A próxima viagem de Jesus já acontecerá logo depois disso, na próxima passagem!</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2:1–12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6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Mãe de Jesus</w:t>
      </w:r>
    </w:p>
    <w:p>
      <w:pPr>
        <w:pStyle w:val="ListBullet"/>
        <w:spacing w:line="240" w:lineRule="auto"/>
        <w:ind w:left="720"/>
      </w:pPr>
      <w:r>
        <w:rPr>
          <w:lang w:val="pt_PT" w:bidi="pt_PT"/>
        </w:rPr>
      </w:r>
      <w:r>
        <w:rPr>
          <w:lang w:val="pt_PT" w:bidi="pt_PT"/>
        </w:rPr>
        <w:t>Irmãos de Jesus</w:t>
      </w:r>
    </w:p>
    <w:p>
      <w:pPr>
        <w:pStyle w:val="ListBullet"/>
        <w:spacing w:line="240" w:lineRule="auto"/>
        <w:ind w:left="720"/>
      </w:pPr>
      <w:r>
        <w:rPr>
          <w:lang w:val="pt_PT" w:bidi="pt_PT"/>
        </w:rPr>
      </w:r>
      <w:r>
        <w:rPr>
          <w:lang w:val="pt_PT" w:bidi="pt_PT"/>
        </w:rPr>
        <w:t>As outras pessoas na festa de casamento: a noiva e o noivo, suas famílias e outros convidados</w:t>
      </w:r>
    </w:p>
    <w:p>
      <w:pPr>
        <w:pStyle w:val="ListBullet"/>
        <w:spacing w:line="240" w:lineRule="auto"/>
        <w:ind w:left="720"/>
      </w:pPr>
      <w:r>
        <w:rPr>
          <w:lang w:val="pt_PT" w:bidi="pt_PT"/>
        </w:rPr>
      </w:r>
      <w:r>
        <w:rPr>
          <w:lang w:val="pt_PT" w:bidi="pt_PT"/>
        </w:rPr>
        <w:t>Os servos</w:t>
      </w:r>
    </w:p>
    <w:p>
      <w:pPr>
        <w:pStyle w:val="ListBullet"/>
        <w:spacing w:line="240" w:lineRule="auto"/>
        <w:ind w:left="720"/>
      </w:pPr>
      <w:r>
        <w:rPr>
          <w:lang w:val="pt_PT" w:bidi="pt_PT"/>
        </w:rPr>
      </w:r>
      <w:r>
        <w:rPr>
          <w:lang w:val="pt_PT" w:bidi="pt_PT"/>
        </w:rPr>
        <w:t>O mestre do banquete</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preparativos para o casamento sendo feito e a chegada dos convidados.</w:t>
      </w:r>
    </w:p>
    <w:p>
      <w:pPr/>
      <w:r>
        <w:rPr>
          <w:lang w:val="pt_PT" w:bidi="pt_PT"/>
        </w:rPr>
      </w:r>
      <w:r>
        <w:rPr>
          <w:lang w:val="pt_PT" w:bidi="pt_PT"/>
        </w:rPr>
        <w:t>Encenem a mãe e os irmãos de Jesus chegando.</w:t>
      </w:r>
    </w:p>
    <w:p>
      <w:pPr/>
      <w:r>
        <w:rPr>
          <w:lang w:val="pt_PT" w:bidi="pt_PT"/>
        </w:rPr>
      </w:r>
      <w:r>
        <w:rPr>
          <w:lang w:val="pt_PT" w:bidi="pt_PT"/>
        </w:rPr>
        <w:t>Encenem Jesus e seus discípulos chegando. É claro que também é possível que todos eles tenham chegado juntos, pois não sabemos onde Jesus estava logo antes disso.</w:t>
      </w:r>
    </w:p>
    <w:p>
      <w:pPr/>
      <w:r>
        <w:rPr>
          <w:lang w:val="pt_PT" w:bidi="pt_PT"/>
        </w:rPr>
      </w:r>
      <w:r>
        <w:rPr>
          <w:lang w:val="pt_PT" w:bidi="pt_PT"/>
        </w:rPr>
        <w:t>Encenem o casamento sendo realizado.</w:t>
      </w:r>
    </w:p>
    <w:p>
      <w:pPr/>
      <w:r>
        <w:rPr>
          <w:lang w:val="pt_PT" w:bidi="pt_PT"/>
        </w:rPr>
      </w:r>
      <w:r>
        <w:rPr>
          <w:lang w:val="pt_PT" w:bidi="pt_PT"/>
        </w:rPr>
        <w:t>Encenem o mestre do banquete se preocupando com o fornecimento cada vez menor de vinho!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 mestre do banquete: “O que você está pensando?”. A pessoa pode responder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Encenem a mãe de Jesus descobrindo sobre a escassez de vinho.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a mãe de Jesus: “O que você está pensando?”. Vocês podem ouvir coisas como:</w:t>
      </w:r>
    </w:p>
    <w:p>
      <w:pPr/>
      <w:r>
        <w:rPr>
          <w:lang w:val="pt_PT" w:bidi="pt_PT"/>
        </w:rPr>
      </w:r>
      <w:r>
        <w:rPr>
          <w:lang w:val="pt_PT" w:bidi="pt_PT"/>
        </w:rPr>
        <w:t>Encenem que ela vai para encontrar Jesus e encenem a conversa que eles têm.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a mãe de Jesus: “O que você está pensando?”. Vocês podem ouvir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Encenem a mãe de Jesus falando com os servos.</w:t>
      </w:r>
    </w:p>
    <w:p>
      <w:pPr/>
      <w:r>
        <w:rPr>
          <w:lang w:val="pt_PT" w:bidi="pt_PT"/>
        </w:rPr>
      </w:r>
      <w:r>
        <w:rPr>
          <w:lang w:val="pt_PT" w:bidi="pt_PT"/>
        </w:rPr>
        <w:t>Encenem Jesus indo até os servos e pedindo a eles para encherem os jarros com água.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aos atores que interpretam os servos: “O que vocês estão pensando?”. Vocês podem ouvir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Encenem Jesus dizendo aos servos para pegarem um pouco da água e darem ao mestre do banquete.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aos atores que interpretam os servos: “O que vocês estão pensando?”. Vocês podem ouvir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Encenem os servos tirando um pouco de água e a dando ao mestre do banquete. Encenem o mestre do banquete provando a água — que agora se tornou vinho! Encenem como as pessoas em sua comunidade mostram que algo é muito saboroso! Ele faria um barulho com os lábios, ou daria tapinhas em sua barriga? Talvez beberia rapidamente todo o cálice? Arrotaria? Como vocês acham que seu rosto mudou enquanto ele estava bebendo isso?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 ator que interpreta o mestre do banquete: “O que você está pensando?”. Vocês podem ouvir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Encenem o mestre do banquete encontrando o noivo e falando com ele.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 ator que interpreta o noivo: “O que você está pensando?”. Vocês podem ouvir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Encenem os discípulos reagindo ao milagre. O que vocês acham que eles podem ter dito uns aos outros?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aos atores que interpretam os discípulos: “O que vocês estão pensando?”. Vocês podem ouvir coisas como:</w:t>
      </w:r>
    </w:p>
    <w:p>
      <w:pPr>
        <w:pStyle w:val="ListBullet"/>
        <w:spacing w:line="240" w:lineRule="auto"/>
        <w:ind w:left="720"/>
      </w:pPr>
      <w:r>
        <w:rPr>
          <w:lang w:val="pt_PT" w:bidi="pt_PT"/>
        </w:rPr>
      </w:r>
      <w:r>
        <w:rPr>
          <w:lang w:val="pt_PT" w:bidi="pt_PT"/>
        </w:rPr>
        <w:t>Perguntem ao ator que interpreta Jesus: “O que você está pensando?”. Vocês podem ouvir coisas como:</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Encenem o fim do casamento, além de Jesus e seus discípulos, a mãe de Jesus e seus irmãos indo para Cafarnaum. Não é difícil imaginar o que todos eles teriam falado durante a caminhada!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2:1–12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passagem, Jesus transforma a água em </w:t>
      </w:r>
      <w:r>
        <w:rPr>
          <w:b/>
          <w:lang w:val="pt_PT" w:bidi="pt_PT"/>
        </w:rPr>
        <w:t>vinho</w:t>
      </w:r>
      <w:r>
        <w:rPr>
          <w:lang w:val="pt_PT" w:bidi="pt_PT"/>
        </w:rPr>
        <w:t>. O vinho é o suco fermentado das uvas. As uvas são um fruto muito comum em Israel.</w:t>
      </w:r>
    </w:p>
    <w:p>
      <w:pPr/>
      <w:r>
        <w:rPr>
          <w:lang w:val="pt_PT" w:bidi="pt_PT"/>
        </w:rPr>
      </w:r>
      <w:r>
        <w:rPr>
          <w:lang w:val="pt_PT" w:bidi="pt_PT"/>
        </w:rPr>
        <w:t xml:space="preserve">Parem aqui e, como um grupo, discutam qual palavra ou frase vocês usarão para </w:t>
      </w:r>
      <w:r>
        <w:rPr>
          <w:b/>
          <w:lang w:val="pt_PT" w:bidi="pt_PT"/>
        </w:rPr>
        <w:t>vinho</w:t>
      </w:r>
      <w:r>
        <w:rPr>
          <w:lang w:val="pt_PT" w:bidi="pt_PT"/>
        </w:rPr>
        <w:t xml:space="preserve">. Procure a palavra </w:t>
      </w:r>
      <w:r>
        <w:rPr>
          <w:lang w:val="pt_PT" w:bidi="pt_PT"/>
        </w:rPr>
        <w:t>vinho</w:t>
      </w:r>
      <w:r>
        <w:rPr>
          <w:lang w:val="pt_PT" w:bidi="pt_PT"/>
        </w:rPr>
        <w:t xml:space="preserve"> no Glossário-Mestre para mais informações. Pausem este áudio aqui.</w:t>
      </w:r>
    </w:p>
    <w:p>
      <w:pPr/>
      <w:r>
        <w:rPr>
          <w:lang w:val="pt_PT" w:bidi="pt_PT"/>
        </w:rPr>
      </w:r>
      <w:r>
        <w:rPr>
          <w:lang w:val="pt_PT" w:bidi="pt_PT"/>
        </w:rPr>
        <w:t>Jesus se dirige a sua mãe como “mulher”. Essa não era a maneira normal de um homem se dirigir a sua mãe. É importante escolher o tom de voz correto aqui. Se soa rude em seu idioma que um homem se dirija a sua mãe como “mulher”, será útil imaginar Jesus falando aqui com uma voz amorosa. Jesus está ensinando algo a sua mãe aqui, mas ele não está sendo rude.</w:t>
      </w:r>
    </w:p>
    <w:p>
      <w:pPr/>
      <w:r>
        <w:rPr>
          <w:lang w:val="pt_PT" w:bidi="pt_PT"/>
        </w:rPr>
      </w:r>
      <w:r>
        <w:rPr>
          <w:lang w:val="pt_PT" w:bidi="pt_PT"/>
        </w:rPr>
        <w:t xml:space="preserve">Parem aqui e, como um grupo, discutam qual palavra ou frase vocês usarão para </w:t>
      </w:r>
      <w:r>
        <w:rPr>
          <w:b/>
          <w:lang w:val="pt_PT" w:bidi="pt_PT"/>
        </w:rPr>
        <w:t>mulher</w:t>
      </w:r>
      <w:r>
        <w:rPr>
          <w:lang w:val="pt_PT" w:bidi="pt_PT"/>
        </w:rPr>
        <w:t>. Façam experiências com Jesus dizendo essa frase de algumas maneiras diferentes, até que ela soe correta. Pausem este áudio aqui.</w:t>
      </w:r>
    </w:p>
    <w:p>
      <w:pPr/>
      <w:r>
        <w:rPr>
          <w:lang w:val="pt_PT" w:bidi="pt_PT"/>
        </w:rPr>
      </w:r>
      <w:r>
        <w:rPr>
          <w:lang w:val="pt_PT" w:bidi="pt_PT"/>
        </w:rPr>
        <w:t>Jesus diz a sua mãe que</w:t>
      </w:r>
      <w:r>
        <w:rPr>
          <w:b/>
          <w:lang w:val="pt_PT" w:bidi="pt_PT"/>
        </w:rPr>
        <w:t xml:space="preserve"> minha hora ainda não chegou.</w:t>
      </w:r>
      <w:r>
        <w:rPr>
          <w:lang w:val="pt_PT" w:bidi="pt_PT"/>
        </w:rPr>
        <w:t xml:space="preserve"> Em vez de “minha hora”, você também pode dizer “meu tempo”. Parece que Jesus está dizendo aqui que ainda não é o momento certo para ele fazer algo. Mas também pode significar que Jesus está dizendo que “a hora da minha morte não chegou”. Como a mãe de Jesus não entenderia o que ele queria dizer, também não devemos deixar isso mais claro. Se não for possível em seu idioma apenas dizer “ainda não é meu tempo”, então você pode precisar dizer “ainda não é meu tempo de fazer algo”.</w:t>
      </w:r>
    </w:p>
    <w:p>
      <w:pPr/>
      <w:r>
        <w:rPr>
          <w:lang w:val="pt_PT" w:bidi="pt_PT"/>
        </w:rPr>
      </w:r>
      <w:r>
        <w:rPr>
          <w:lang w:val="pt_PT" w:bidi="pt_PT"/>
        </w:rPr>
        <w:t>Parem aqui e discutam em grupo qual frase vocês usarão para “minha hora ainda não chegou”. Pausem este áudio aqui.</w:t>
      </w:r>
    </w:p>
    <w:p>
      <w:pPr/>
      <w:r>
        <w:rPr>
          <w:lang w:val="pt_PT" w:bidi="pt_PT"/>
        </w:rPr>
      </w:r>
      <w:r>
        <w:rPr>
          <w:lang w:val="pt_PT" w:bidi="pt_PT"/>
        </w:rPr>
        <w:t xml:space="preserve">Jesus pede aos servos para encherem os </w:t>
      </w:r>
      <w:r>
        <w:rPr>
          <w:b/>
          <w:lang w:val="pt_PT" w:bidi="pt_PT"/>
        </w:rPr>
        <w:t>jarros</w:t>
      </w:r>
      <w:r>
        <w:rPr>
          <w:lang w:val="pt_PT" w:bidi="pt_PT"/>
        </w:rPr>
        <w:t xml:space="preserve"> com água. Esses jarros eram feitos de pedra.</w:t>
      </w:r>
    </w:p>
    <w:p>
      <w:pPr/>
      <w:r>
        <w:rPr>
          <w:lang w:val="pt_PT" w:bidi="pt_PT"/>
        </w:rPr>
      </w:r>
      <w:r>
        <w:rPr>
          <w:lang w:val="pt_PT" w:bidi="pt_PT"/>
        </w:rPr>
        <w:t xml:space="preserve">Parem aqui e olhem novamente em grupo para a imagem dos </w:t>
      </w:r>
      <w:r>
        <w:rPr>
          <w:lang w:val="pt_PT" w:bidi="pt_PT"/>
        </w:rPr>
        <w:t>jarros de pedra</w:t>
      </w:r>
      <w:r>
        <w:rPr>
          <w:lang w:val="pt_PT" w:bidi="pt_PT"/>
        </w:rPr>
        <w:t>. Discutam qual palavra ou expressão vocês usarão aqui. Pausem o áudio aqui.</w:t>
      </w:r>
    </w:p>
    <w:p>
      <w:pPr/>
      <w:r>
        <w:rPr>
          <w:lang w:val="pt_PT" w:bidi="pt_PT"/>
        </w:rPr>
      </w:r>
      <w:r>
        <w:rPr>
          <w:lang w:val="pt_PT" w:bidi="pt_PT"/>
        </w:rPr>
        <w:t>A água nesses jarros era destinada para um tipo especial de lavagem. Essa lavagem tinha um significado religioso. Ao tomar um banho com essa água, as pessoas se tornavam ritualmente, ou cerimonialmente, limpas. Isso significava que eles agora eram capazes de participar de atividades religiosas.</w:t>
      </w:r>
    </w:p>
    <w:p>
      <w:pPr/>
      <w:r>
        <w:rPr>
          <w:lang w:val="pt_PT" w:bidi="pt_PT"/>
        </w:rPr>
      </w:r>
      <w:r>
        <w:rPr>
          <w:lang w:val="pt_PT" w:bidi="pt_PT"/>
        </w:rPr>
        <w:t>Parem aqui e discutam em grupo qual expressão vocês usarão para explicar o propósito dessa água. Pausem este áudio aqui.</w:t>
      </w:r>
    </w:p>
    <w:p>
      <w:pPr/>
      <w:r>
        <w:rPr>
          <w:lang w:val="pt_PT" w:bidi="pt_PT"/>
        </w:rPr>
      </w:r>
      <w:r>
        <w:rPr>
          <w:lang w:val="pt_PT" w:bidi="pt_PT"/>
        </w:rPr>
        <w:t xml:space="preserve">Jesus diz aos servos para dar um pouco dessa água ao </w:t>
      </w:r>
      <w:r>
        <w:rPr>
          <w:b/>
          <w:lang w:val="pt_PT" w:bidi="pt_PT"/>
        </w:rPr>
        <w:t>mestre do banquete</w:t>
      </w:r>
      <w:r>
        <w:rPr>
          <w:lang w:val="pt_PT" w:bidi="pt_PT"/>
        </w:rPr>
        <w:t>, ou o chefe dos servos. Essa era a pessoa responsável pela comida e bebida no banquete de casamento. Poderia ser um amigo ou um parente, ou poderia ser alguém contratado para o propósito.</w:t>
      </w:r>
    </w:p>
    <w:p>
      <w:pPr/>
      <w:r>
        <w:rPr>
          <w:lang w:val="pt_PT" w:bidi="pt_PT"/>
        </w:rPr>
      </w:r>
      <w:r>
        <w:rPr>
          <w:lang w:val="pt_PT" w:bidi="pt_PT"/>
        </w:rPr>
        <w:t>Parem aqui e, como um grupo, discutam qual palavra ou expressão vocês usarão para "mestre do banquete." Pausem o áudio aqui.</w:t>
      </w:r>
    </w:p>
    <w:p>
      <w:pPr/>
      <w:r>
        <w:rPr>
          <w:lang w:val="pt_PT" w:bidi="pt_PT"/>
        </w:rPr>
      </w:r>
      <w:r>
        <w:rPr>
          <w:lang w:val="pt_PT" w:bidi="pt_PT"/>
        </w:rPr>
        <w:t xml:space="preserve">Jesus realizou esse </w:t>
      </w:r>
      <w:r>
        <w:rPr>
          <w:b/>
          <w:lang w:val="pt_PT" w:bidi="pt_PT"/>
        </w:rPr>
        <w:t>sinal</w:t>
      </w:r>
      <w:r>
        <w:rPr>
          <w:lang w:val="pt_PT" w:bidi="pt_PT"/>
        </w:rPr>
        <w:t xml:space="preserve">, ou </w:t>
      </w:r>
      <w:r>
        <w:rPr>
          <w:b/>
          <w:lang w:val="pt_PT" w:bidi="pt_PT"/>
        </w:rPr>
        <w:t>milagre</w:t>
      </w:r>
      <w:r>
        <w:rPr>
          <w:lang w:val="pt_PT" w:bidi="pt_PT"/>
        </w:rPr>
        <w:t xml:space="preserve">, e revelou sua </w:t>
      </w:r>
      <w:r>
        <w:rPr>
          <w:b/>
          <w:lang w:val="pt_PT" w:bidi="pt_PT"/>
        </w:rPr>
        <w:t>glória</w:t>
      </w:r>
      <w:r>
        <w:rPr>
          <w:lang w:val="pt_PT" w:bidi="pt_PT"/>
        </w:rPr>
        <w:t xml:space="preserve">. Um </w:t>
      </w:r>
      <w:r>
        <w:rPr>
          <w:lang w:val="pt_PT" w:bidi="pt_PT"/>
        </w:rPr>
        <w:t>milagre</w:t>
      </w:r>
      <w:r>
        <w:rPr>
          <w:lang w:val="pt_PT" w:bidi="pt_PT"/>
        </w:rPr>
        <w:t xml:space="preserve"> é algo que normalmente é impossível de acontecer. Um sinal é um milagre que é feito para um propósito especial, para ensinar algo às pessoas. O escritor do livro de João sempre usa a palavra “sinal” para os milagres de Jesus em vez de apenas dizer “milagre”.</w:t>
      </w:r>
    </w:p>
    <w:p>
      <w:pPr/>
      <w:r>
        <w:rPr>
          <w:lang w:val="pt_PT" w:bidi="pt_PT"/>
        </w:rPr>
      </w:r>
      <w:r>
        <w:rPr>
          <w:lang w:val="pt_PT" w:bidi="pt_PT"/>
        </w:rPr>
        <w:t xml:space="preserve">Parem aqui e, como um grupo, discutam qual palavra ou expressão vocês usarão para </w:t>
      </w:r>
      <w:r>
        <w:rPr>
          <w:b/>
          <w:lang w:val="pt_PT" w:bidi="pt_PT"/>
        </w:rPr>
        <w:t>sinal</w:t>
      </w:r>
      <w:r>
        <w:rPr>
          <w:lang w:val="pt_PT" w:bidi="pt_PT"/>
        </w:rPr>
        <w:t xml:space="preserve">. </w:t>
      </w:r>
      <w:r>
        <w:rPr>
          <w:lang w:val="pt_PT" w:bidi="pt_PT"/>
        </w:rPr>
        <w:t>Sinal</w:t>
      </w:r>
      <w:r>
        <w:rPr>
          <w:lang w:val="pt_PT" w:bidi="pt_PT"/>
        </w:rPr>
        <w:t xml:space="preserve"> está no Glossário-Mestre. Pausem este áudio aqui.</w:t>
      </w:r>
    </w:p>
    <w:p>
      <w:pPr/>
      <w:r>
        <w:rPr>
          <w:lang w:val="pt_PT" w:bidi="pt_PT"/>
        </w:rPr>
      </w:r>
      <w:r>
        <w:rPr>
          <w:lang w:val="pt_PT" w:bidi="pt_PT"/>
        </w:rPr>
        <w:t xml:space="preserve">O fato de Jesus ter </w:t>
      </w:r>
      <w:r>
        <w:rPr>
          <w:b/>
          <w:lang w:val="pt_PT" w:bidi="pt_PT"/>
        </w:rPr>
        <w:t>revelado sua glória</w:t>
      </w:r>
      <w:r>
        <w:rPr>
          <w:lang w:val="pt_PT" w:bidi="pt_PT"/>
        </w:rPr>
        <w:t xml:space="preserve"> significa que ele mostrou às pessoas o quão grande, maravilhoso e majestoso ele é.</w:t>
      </w:r>
    </w:p>
    <w:p>
      <w:pPr/>
      <w:r>
        <w:rPr>
          <w:lang w:val="pt_PT" w:bidi="pt_PT"/>
        </w:rPr>
      </w:r>
      <w:r>
        <w:rPr>
          <w:lang w:val="pt_PT" w:bidi="pt_PT"/>
        </w:rPr>
        <w:t xml:space="preserve">Pare aqui e discuta como um grupo qual palavra ou expressão você usará para </w:t>
      </w:r>
      <w:r>
        <w:rPr>
          <w:b/>
          <w:lang w:val="pt_PT" w:bidi="pt_PT"/>
        </w:rPr>
        <w:t>glória</w:t>
      </w:r>
      <w:r>
        <w:rPr>
          <w:lang w:val="pt_PT" w:bidi="pt_PT"/>
        </w:rPr>
        <w:t xml:space="preserve">. Procurem a palavra </w:t>
      </w:r>
      <w:r>
        <w:rPr>
          <w:lang w:val="pt_PT" w:bidi="pt_PT"/>
        </w:rPr>
        <w:t>glória</w:t>
      </w:r>
      <w:r>
        <w:rPr>
          <w:lang w:val="pt_PT" w:bidi="pt_PT"/>
        </w:rPr>
        <w:t xml:space="preserve"> no Glossário-Mestre para mais informações. Pausem o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2:13–25</w:t>
      </w:r>
      <w:r>
        <w:rPr>
          <w:lang w:val="pt_PT" w:bidi="pt_PT"/>
        </w:rPr>
      </w:r>
    </w:p>
    <w:p>
      <w:pPr>
        <w:pStyle w:val="Heading3"/>
      </w:pPr>
      <w:r>
        <w:rPr>
          <w:lang w:val="pt_PT" w:bidi="pt_PT"/>
        </w:rPr>
        <w:t>Ouvir e Sentir</w:t>
      </w:r>
    </w:p>
    <w:p>
      <w:pPr/>
      <w:r>
        <w:rPr>
          <w:lang w:val="pt_PT" w:bidi="pt_PT"/>
        </w:rPr>
      </w:r>
      <w:r>
        <w:rPr>
          <w:lang w:val="pt_PT" w:bidi="pt_PT"/>
        </w:rPr>
        <w:t>Nesta etapa, ouçam João 2:13–25 e guardem em seus corações.</w:t>
      </w:r>
    </w:p>
    <w:p>
      <w:pPr/>
      <w:r>
        <w:rPr>
          <w:lang w:val="pt_PT" w:bidi="pt_PT"/>
        </w:rPr>
      </w:r>
      <w:r>
        <w:rPr>
          <w:lang w:val="pt_PT" w:bidi="pt_PT"/>
        </w:rPr>
        <w:t>Ouçam uma versão em áudio de João 2:13–25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2:13–25 na tradução mais fácil de entender.</w:t>
      </w:r>
    </w:p>
    <w:p>
      <w:pPr/>
      <w:r>
        <w:rPr>
          <w:lang w:val="pt_PT" w:bidi="pt_PT"/>
        </w:rPr>
      </w:r>
      <w:r>
        <w:rPr>
          <w:lang w:val="pt_PT" w:bidi="pt_PT"/>
        </w:rPr>
        <w:t>Jesus havia acabado de salvar um banquete de casamento de um desastre e por causa disso, seus discípulos acreditaram nele. Depois disso, Jesus havia passado alguns dias em Cafarnaum, onde parece que sua família estava vivendo naquele momento.</w:t>
      </w:r>
    </w:p>
    <w:p>
      <w:pPr/>
      <w:r>
        <w:rPr>
          <w:lang w:val="pt_PT" w:bidi="pt_PT"/>
        </w:rPr>
      </w:r>
      <w:r>
        <w:rPr>
          <w:lang w:val="pt_PT" w:bidi="pt_PT"/>
        </w:rPr>
        <w:t>Nessa passagem, Jesus está indo para Jerusalém. Está claro que seus discípulos vão com ele, mesmo que não seja mencionado especificamente. Canaã, onde o casamento ocorreu, e Cafarnaum, estão na província da Galileia. Jerusalém é a cidade mais importante dos judeus e fica na província da Judeia.</w:t>
      </w:r>
    </w:p>
    <w:p>
      <w:pPr/>
      <w:r>
        <w:rPr>
          <w:lang w:val="pt_PT" w:bidi="pt_PT"/>
        </w:rPr>
      </w:r>
      <w:r>
        <w:rPr>
          <w:lang w:val="pt_PT" w:bidi="pt_PT"/>
        </w:rPr>
        <w:t>Jesus está indo para Jerusalém por causa do banquete da Páscoa. Em uma passagem anterior, onde João Batista chamou Jesus de “o Cordeiro de Deus”, explicamos que o banquete da Páscoa foi uma das vezes em que os judeus mataram um cordeiro. Nessa festa da Páscoa, as pessoas celebravam que Deus havia libertado seus ancestrais da escravidão no Egito, há muito tempo atrás. Naquele momento, Deus havia punido o povo egípcio enviando um anjo que matou cada filho mais velho em todas as casas egípcias. Mas Deus havia pedido aos israelitas que matassem um cordeiro e colocassem o sangue desse cordeiro nas portas de suas casas. Quando o anjo enviado por Deus visse o sangue do cordeiro na porta de uma casa, ele ignoraria essa casa e não mataria o filho mais velho daquela família. O nome Páscoa significa “pular”. Depois desse incidente, os egípcios finalmente deixaram os israelitas voltarem para seu próprio país. E todos os anos, os israelitas celebravam a festa da Páscoa para lembrar como Deus os havia liberto. Para celebrar a festa, eles viajariam para Jerusalém. E então a cidade está cheia de pessoas agora, com milhares de pessoas se aglomerando na área do templo e ao seu redor.</w:t>
      </w:r>
    </w:p>
    <w:p>
      <w:pPr/>
      <w:r>
        <w:rPr>
          <w:lang w:val="pt_PT" w:bidi="pt_PT"/>
        </w:rPr>
      </w:r>
      <w:r>
        <w:rPr>
          <w:lang w:val="pt_PT" w:bidi="pt_PT"/>
        </w:rPr>
        <w:t>Parem aqui e discutam em grupo: vocês podem contar uma história sobre algo que as pessoas em sua comunidade fazem para se lembrar de algo que aconteceu no passado? Como uma festa ou feriado, ou uma certa cerimônia? Pausem este áudio aqui.</w:t>
      </w:r>
    </w:p>
    <w:p>
      <w:pPr/>
      <w:r>
        <w:rPr>
          <w:lang w:val="pt_PT" w:bidi="pt_PT"/>
        </w:rPr>
      </w:r>
      <w:r>
        <w:rPr>
          <w:lang w:val="pt_PT" w:bidi="pt_PT"/>
        </w:rPr>
        <w:t>Jesus vai para o templo em Jerusalém. O templo era o lugar onde os judeus adoravam a Deus e ofereciam sacrifícios. Algumas religiões têm muitos templos para seu Deus ou deuses, mas Deus havia permitido que os judeus tivessem apenas um templo. Uma vez na história dos judeus, o templo havia sido destruído por inimigos, e um novo teve que ser construído em seu lugar. Esse novo templo era bem pequeno. Cerca de 20 anos antes do nascimento de Jesus, um governante chamado rei Herodes começou a reconstruir aquele pequeno templo em algo muito grande e impressionante. Ele fez isso porque queria fazer os judeus felizes para que eles apoiassem seu governo. Na época de Jesus, o trabalho neste templo ainda estava em curso.</w:t>
      </w:r>
    </w:p>
    <w:p>
      <w:pPr/>
      <w:r>
        <w:rPr>
          <w:lang w:val="pt_PT" w:bidi="pt_PT"/>
        </w:rPr>
      </w:r>
      <w:r>
        <w:rPr>
          <w:lang w:val="pt_PT" w:bidi="pt_PT"/>
        </w:rPr>
        <w:t>Parem aqui e olhem para as imagens do templo em Jerusalém Pausem o áudio aqui.</w:t>
      </w:r>
    </w:p>
    <w:p>
      <w:pPr/>
      <w:r>
        <w:rPr>
          <w:lang w:val="pt_PT" w:bidi="pt_PT"/>
        </w:rPr>
      </w:r>
      <w:r>
        <w:rPr>
          <w:lang w:val="pt_PT" w:bidi="pt_PT"/>
        </w:rPr>
        <w:t xml:space="preserve">O templo consistia em um grande edifício principal com vários outros edifícios e pátios. Se você fosse um </w:t>
      </w:r>
      <w:r>
        <w:rPr>
          <w:b/>
          <w:lang w:val="pt_PT" w:bidi="pt_PT"/>
        </w:rPr>
        <w:t>estrangeiro</w:t>
      </w:r>
      <w:r>
        <w:rPr>
          <w:lang w:val="pt_PT" w:bidi="pt_PT"/>
        </w:rPr>
        <w:t xml:space="preserve"> visitando o templo, você poderia vir apenas até o pátio exterior. As </w:t>
      </w:r>
      <w:r>
        <w:rPr>
          <w:b/>
          <w:lang w:val="pt_PT" w:bidi="pt_PT"/>
        </w:rPr>
        <w:t>mulheres</w:t>
      </w:r>
      <w:r>
        <w:rPr>
          <w:lang w:val="pt_PT" w:bidi="pt_PT"/>
        </w:rPr>
        <w:t xml:space="preserve"> judaicas poderiam entrar no pátio seguinte também. Os </w:t>
      </w:r>
      <w:r>
        <w:rPr>
          <w:b/>
          <w:lang w:val="pt_PT" w:bidi="pt_PT"/>
        </w:rPr>
        <w:t>homens</w:t>
      </w:r>
      <w:r>
        <w:rPr>
          <w:lang w:val="pt_PT" w:bidi="pt_PT"/>
        </w:rPr>
        <w:t xml:space="preserve"> judeus poderiam entrar em mais um pátio. Apenas os </w:t>
      </w:r>
      <w:r>
        <w:rPr>
          <w:b/>
          <w:lang w:val="pt_PT" w:bidi="pt_PT"/>
        </w:rPr>
        <w:t>sacerdotes</w:t>
      </w:r>
      <w:r>
        <w:rPr>
          <w:lang w:val="pt_PT" w:bidi="pt_PT"/>
        </w:rPr>
        <w:t xml:space="preserve"> poderiam entrar no edifício principal do templo. O templo era um lugar santo, dedicado a Deus. Era o lugar onde era possível que as pessoas encontrassem a Deus.</w:t>
      </w:r>
    </w:p>
    <w:p>
      <w:pPr/>
      <w:r>
        <w:rPr>
          <w:lang w:val="pt_PT" w:bidi="pt_PT"/>
        </w:rPr>
      </w:r>
      <w:r>
        <w:rPr>
          <w:lang w:val="pt_PT" w:bidi="pt_PT"/>
        </w:rPr>
        <w:t>Quando Jesus vem para o templo, ele vê muitas pessoas vendendo animais e trocando dinheiro. Isso teria acontecido no pátio externo. A razão pela qual essas pessoas estavam lá era porque as pessoas que vinham de longe não seriam capazes de trazer um animal para um sacrifício com elas em sua jornada. Eles precisavam comprar um quando estivessem em Jerusalém. Os animais eram vacas ou touros, ovelhas e pombas, que é um tipo de pássaro.</w:t>
      </w:r>
    </w:p>
    <w:p>
      <w:pPr/>
      <w:r>
        <w:rPr>
          <w:lang w:val="pt_PT" w:bidi="pt_PT"/>
        </w:rPr>
      </w:r>
      <w:r>
        <w:rPr>
          <w:lang w:val="pt_PT" w:bidi="pt_PT"/>
        </w:rPr>
        <w:t>Se necessário, parem aqui e olhem para uma imagem desses animais. Pausem este áudio aqui.</w:t>
      </w:r>
    </w:p>
    <w:p>
      <w:pPr/>
      <w:r>
        <w:rPr>
          <w:lang w:val="pt_PT" w:bidi="pt_PT"/>
        </w:rPr>
      </w:r>
      <w:r>
        <w:rPr>
          <w:lang w:val="pt_PT" w:bidi="pt_PT"/>
        </w:rPr>
        <w:t>Os judeus haviam feito uma regra que todas as pessoas precisavam pagar uma certa quantia de dinheiro em impostos para o templo. . Havia diferentes tipos de moedas circulando naquele tempo, mas para o imposto do templo, apenas uma moeda em particular era permitida. E assim, as pessoas precisavam trocar dinheiro. Vocês podem imaginar facilmente que muitas pessoas fizeram bons negócios aqui, fora do templo!</w:t>
      </w:r>
    </w:p>
    <w:p>
      <w:pPr/>
      <w:r>
        <w:rPr>
          <w:lang w:val="pt_PT" w:bidi="pt_PT"/>
        </w:rPr>
      </w:r>
      <w:r>
        <w:rPr>
          <w:lang w:val="pt_PT" w:bidi="pt_PT"/>
        </w:rPr>
        <w:t>Parem aqui e discutam em grupo: vocês podem contar uma história sobre um lugar religioso em sua comunidade? Que atividades acontecem lá, e qual é o significado delas? Pausem o áudio aqui.</w:t>
      </w:r>
    </w:p>
    <w:p>
      <w:pPr/>
      <w:r>
        <w:rPr>
          <w:lang w:val="pt_PT" w:bidi="pt_PT"/>
        </w:rPr>
      </w:r>
      <w:r>
        <w:rPr>
          <w:lang w:val="pt_PT" w:bidi="pt_PT"/>
        </w:rPr>
        <w:t>Quando Jesus vê todo esse comércio e negócios acontecendo no templo, ele fica zangado! O templo de Deus é um lugar santo, não um lugar que as pessoas deveriam usar para fazer dinheiro! Ele faz um chicote de alguma corda e afugenta os animais. Ele derruba as mesas com dinheiro, e tudo isso deve causar uma grande bagunça! Ele diz às pessoas para levarem todas as suas coisas embora. Ele diz: “Não façam da casa de meu pai um mercado!” Jesus chama o templo de “a casa de meu pai”. Ele está falando de Deus como seu pai.</w:t>
      </w:r>
    </w:p>
    <w:p>
      <w:pPr/>
      <w:r>
        <w:rPr>
          <w:lang w:val="pt_PT" w:bidi="pt_PT"/>
        </w:rPr>
      </w:r>
      <w:r>
        <w:rPr>
          <w:lang w:val="pt_PT" w:bidi="pt_PT"/>
        </w:rPr>
        <w:t>João, o escritor nos dá algumas informações extras aqui. Ele nos diz que mais tarde seus discípulos fariam uma ligação entre esse incidente e algo escrito nas Escrituras. As Escrituras para o povo judeu são a parte da Bíblia que os cristãos agora chamam de Antigo Testamento. A passagem que eles se lembram é parte de uma música. Essa música é o Salmo 69 em nossa Bíblia. O escritor dessa música havia dito: “A devoção, ou amor ou paixão, que tenho por sua casa é tão forte que é como um fogo queimando dentro de mim”. Ou, também pode significar “é como um fogo que está me consumindo".</w:t>
      </w:r>
    </w:p>
    <w:p>
      <w:pPr/>
      <w:r>
        <w:rPr>
          <w:lang w:val="pt_PT" w:bidi="pt_PT"/>
        </w:rPr>
      </w:r>
      <w:r>
        <w:rPr>
          <w:lang w:val="pt_PT" w:bidi="pt_PT"/>
        </w:rPr>
        <w:t>Os discípulos mais tarde reconheceram que esse versículo era verdade para Jesus. Jesus amava tanto a casa de Deus que ele não poderia suportar que as pessoas não a estivessem dando o devido respeito.</w:t>
      </w:r>
    </w:p>
    <w:p>
      <w:pPr/>
      <w:r>
        <w:rPr>
          <w:lang w:val="pt_PT" w:bidi="pt_PT"/>
        </w:rPr>
      </w:r>
      <w:r>
        <w:rPr>
          <w:lang w:val="pt_PT" w:bidi="pt_PT"/>
        </w:rPr>
        <w:t>Depois disso, os líderes religiosos judeus questionam Jesus. Essas pessoas pertencem aos mesmos grupos de pessoas que haviam vindo anteriormente para questionar João Batista. João, o escritor, os chama apenas de “judeus”, mas isso significa os líderes religiosos judeus. Essas pessoas estão bastante ofendidas com o que Jesus havia feito aqui! Eles perguntam a Jesus que sinal ele pode realizar para eles mostrarem que ele tem a autoridade para fazer algo assim. Talvez eles pensem que Jesus deveria chamar Deus para dar um trovão, ou enviar algum fogo, ou fazer alguma outra coisa espetacular. Então eles saberiam que Jesus era de fato enviado por Deus.</w:t>
      </w:r>
    </w:p>
    <w:p>
      <w:pPr/>
      <w:r>
        <w:rPr>
          <w:lang w:val="pt_PT" w:bidi="pt_PT"/>
        </w:rPr>
      </w:r>
      <w:r>
        <w:rPr>
          <w:lang w:val="pt_PT" w:bidi="pt_PT"/>
        </w:rPr>
        <w:t>Jesus dá aos líderes religiosos uma resposta misteriosa. Ele diz: “Destruam esse templo e em três dias o reconstruirei!”</w:t>
      </w:r>
    </w:p>
    <w:p>
      <w:pPr/>
      <w:r>
        <w:rPr>
          <w:lang w:val="pt_PT" w:bidi="pt_PT"/>
        </w:rPr>
      </w:r>
      <w:r>
        <w:rPr>
          <w:lang w:val="pt_PT" w:bidi="pt_PT"/>
        </w:rPr>
        <w:t>Os líderes judeus pensam que Jesus está falando sobre o edifício do templo na frente deles e, portanto, pensam que Jesus está falando bobagens. Mas Jesus está falando sobre seu próprio corpo. Ele compara seu próprio corpo a um templo de Deus. Jesus está usando uma linguagem figurada. Assim como o templo em Jerusalém era o lugar onde se tornou possível que as pessoas encontrassem a Deus, Jesus tornará possível que as pessoas encontrem a Deus por meio de sua morte e ressurreição. Jesus também pode querer dizer que assim como Deus estava presente no templo, Deus estava presente no corpo de Jesus.</w:t>
      </w:r>
    </w:p>
    <w:p>
      <w:pPr/>
      <w:r>
        <w:rPr>
          <w:lang w:val="pt_PT" w:bidi="pt_PT"/>
        </w:rPr>
      </w:r>
      <w:r>
        <w:rPr>
          <w:lang w:val="pt_PT" w:bidi="pt_PT"/>
        </w:rPr>
        <w:t>João, o escritor, nos dá novamente algumas informações sobre como os discípulos de Jesus entenderam isso mais tarde. Jesus mais tarde morreu e passou a viver novamente em três dias. Depois da ressurreição de Jesus, os discípulos se lembraram dessa conversa e agora entendiam que Jesus havia falado sobre sua própria morte e ressurreição E por causa disso, eles acreditavam ainda mais que o que Jesus havia dito aqui era verdade. Eles também acreditavam que o texto dos Salmos sobre “a devoção que tenho por sua casa é tão forte que está queimando dentro de mim” estava falando sobre Jesus.</w:t>
      </w:r>
    </w:p>
    <w:p>
      <w:pPr/>
      <w:r>
        <w:rPr>
          <w:lang w:val="pt_PT" w:bidi="pt_PT"/>
        </w:rPr>
      </w:r>
      <w:r>
        <w:rPr>
          <w:lang w:val="pt_PT" w:bidi="pt_PT"/>
        </w:rPr>
        <w:t>Parem aqui e discutam em grupo: vocês podem contar uma história sobre alguém sendo muito devotado a uma causa particular? Pausem este áudio aqui.</w:t>
      </w:r>
    </w:p>
    <w:p>
      <w:pPr/>
      <w:r>
        <w:rPr>
          <w:lang w:val="pt_PT" w:bidi="pt_PT"/>
        </w:rPr>
      </w:r>
      <w:r>
        <w:rPr>
          <w:lang w:val="pt_PT" w:bidi="pt_PT"/>
        </w:rPr>
        <w:t>Durante o tempo em que Jesus está em Jerusalém, muitas pessoas acreditavam em seu nome. Isso significa que eles acreditavam que Jesus era de fato enviado por Deus. Eles acreditavam nisso por causa dos sinais que ele estava fazendo. João, o escritor, não nos conta nenhum milagre que Jesus está fazendo neste momento. Não sabemos se talvez Jesus tenha feito milagres e João não está nos dizendo. Mas também poderia ser que quando João fala sobre “os sinais” que Jesus estava fazendo, ele está falando sobre o que Jesus havia feito no templo. Se isso fosse verdade, então há um contraste interessante entre os líderes religiosos judeus e as outras pessoas. Os líderes judeus estão pedindo a Jesus um sinal, mas ele já deu um. E muitas pessoas reconheceram isso como um sinal, mas os líderes religiosos não!</w:t>
      </w:r>
    </w:p>
    <w:p>
      <w:pPr/>
      <w:r>
        <w:rPr>
          <w:lang w:val="pt_PT" w:bidi="pt_PT"/>
        </w:rPr>
      </w:r>
      <w:r>
        <w:rPr>
          <w:lang w:val="pt_PT" w:bidi="pt_PT"/>
        </w:rPr>
        <w:t xml:space="preserve">Mesmo que muitas pessoas comecem a confiar em Jesus, ele ainda não confia </w:t>
      </w:r>
      <w:r>
        <w:rPr>
          <w:b/>
          <w:lang w:val="pt_PT" w:bidi="pt_PT"/>
        </w:rPr>
        <w:t>nelas</w:t>
      </w:r>
      <w:r>
        <w:rPr>
          <w:lang w:val="pt_PT" w:bidi="pt_PT"/>
        </w:rPr>
        <w:t>. Ele sabe que eles ainda não entendem realmente quem ele é e o que ele veio fazer. Ele sabe que eles ainda podem parar de confiar nele. Ele sabe isso, porque ele sabe o que está no coração das pessoas — ele sabe o que as pessoas pensam e sentem. João, o escritor, nos diz que Jesus não precisa que ninguém diga a ele como as pessoas são, Jesus sabe muito bem disso!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2:13–25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Jesus vai para Jerusalém</w:t>
      </w:r>
    </w:p>
    <w:p>
      <w:pPr/>
      <w:r>
        <w:rPr>
          <w:lang w:val="pt_PT" w:bidi="pt_PT"/>
        </w:rPr>
      </w:r>
      <w:r>
        <w:rPr>
          <w:b/>
          <w:lang w:val="pt_PT" w:bidi="pt_PT"/>
        </w:rPr>
        <w:t>Na segunda cena:</w:t>
      </w:r>
      <w:r>
        <w:rPr>
          <w:lang w:val="pt_PT" w:bidi="pt_PT"/>
        </w:rPr>
        <w:t xml:space="preserve"> Jesus está nos pátios do templo e expulsa as pessoas que estão fazendo negócios lá. Também ouvimos como os discípulos mais tarde farão um link entre esse incidente e um texto dos Salmos.</w:t>
      </w:r>
    </w:p>
    <w:p>
      <w:pPr/>
      <w:r>
        <w:rPr>
          <w:lang w:val="pt_PT" w:bidi="pt_PT"/>
        </w:rPr>
      </w:r>
      <w:r>
        <w:rPr>
          <w:b/>
          <w:lang w:val="pt_PT" w:bidi="pt_PT"/>
        </w:rPr>
        <w:t>Na terceira cena:</w:t>
      </w:r>
      <w:r>
        <w:rPr>
          <w:lang w:val="pt_PT" w:bidi="pt_PT"/>
        </w:rPr>
        <w:t xml:space="preserve"> os líderes judeus e Jesus têm uma conversa. Também ouvimos como seus discípulos mais tarde entenderiam isso, e como isso os ajudou a acreditar ainda mais.</w:t>
      </w:r>
    </w:p>
    <w:p>
      <w:pPr/>
      <w:r>
        <w:rPr>
          <w:lang w:val="pt_PT" w:bidi="pt_PT"/>
        </w:rPr>
      </w:r>
      <w:r>
        <w:rPr>
          <w:b/>
          <w:lang w:val="pt_PT" w:bidi="pt_PT"/>
        </w:rPr>
        <w:t>Na quarta cena:</w:t>
      </w:r>
      <w:r>
        <w:rPr>
          <w:lang w:val="pt_PT" w:bidi="pt_PT"/>
        </w:rPr>
        <w:t xml:space="preserve"> ouvimos que muitas pessoas começam a confiar em Jesus, mas que Jesus não confia nelas.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As pessoas fazendo negócios no pátio do templo</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As pessoas em Jerusalém que acreditam em Jesus</w:t>
      </w:r>
    </w:p>
    <w:p>
      <w:pPr/>
      <w:r>
        <w:rPr>
          <w:lang w:val="pt_PT" w:bidi="pt_PT"/>
        </w:rPr>
      </w:r>
      <w:r>
        <w:rPr>
          <w:lang w:val="pt_PT" w:bidi="pt_PT"/>
        </w:rPr>
        <w:t>No início dessa passagem, Jesus vai para Jerusalém Seus discípulos devem estar com ele, mesmo que não sejam mencionados. É possível que sua mãe e irmãos também tenham ido com ele, embora não saibamos.</w:t>
      </w:r>
    </w:p>
    <w:p>
      <w:pPr/>
      <w:r>
        <w:rPr>
          <w:lang w:val="pt_PT" w:bidi="pt_PT"/>
        </w:rPr>
      </w:r>
      <w:r>
        <w:rPr>
          <w:lang w:val="pt_PT" w:bidi="pt_PT"/>
        </w:rPr>
        <w:t>Jerusalém é construída em uma colina, então as pessoas sempre diziam que estavam “subindo” para Jerusalém. Poderia levar cerca de uma semana para caminhar de Cafarnaum para Jerusalém.</w:t>
      </w:r>
    </w:p>
    <w:p>
      <w:pPr/>
      <w:r>
        <w:rPr>
          <w:lang w:val="pt_PT" w:bidi="pt_PT"/>
        </w:rPr>
      </w:r>
      <w:r>
        <w:rPr>
          <w:lang w:val="pt_PT" w:bidi="pt_PT"/>
        </w:rPr>
        <w:t>Parem aqui e olhem para um mapa de Israel e encontrem Cafarnaum e Jerusalém. Discutam: se vocês caminhassem uma semana, até onde vocês poderiam ir? Que provisões vocês levariam para a jornada? Onde vocês dormiriam à noite? Pausem este áudio aqui.</w:t>
      </w:r>
    </w:p>
    <w:p>
      <w:pPr/>
      <w:r>
        <w:rPr>
          <w:lang w:val="pt_PT" w:bidi="pt_PT"/>
        </w:rPr>
      </w:r>
      <w:r>
        <w:rPr>
          <w:lang w:val="pt_PT" w:bidi="pt_PT"/>
        </w:rPr>
        <w:t>Quando Jesus vem ao templo em Jerusalém, ele nota toda essa atividade comercial acontecendo no pátio externo do templo. Há animais amarrados a postes (vacas e ovelhas) e há pássaros (pombas) em gaiolas. Há mesas onde as pessoas podem negociar dinheiro. Há muitas pessoas se empurrando. Que sons vocês ouviriam? Que cheiros haveria? O que vocês veem nas mesas? O que vocês veem no chão — talvez palha e dejetos de animais?</w:t>
      </w:r>
    </w:p>
    <w:p>
      <w:pPr/>
      <w:r>
        <w:rPr>
          <w:lang w:val="pt_PT" w:bidi="pt_PT"/>
        </w:rPr>
      </w:r>
      <w:r>
        <w:rPr>
          <w:lang w:val="pt_PT" w:bidi="pt_PT"/>
        </w:rPr>
        <w:t>Jesus pega uma corda em algum lugar e usa isso como um chicote, ou possivelmente ele trança algumas cordas para fazer uma corda mais grossa. Ele usa essa corda para bater nos animais para que eles fujam. Isso significa que ele teria que desamarrá-los primeiro, ou possivelmente eles não estavam amarrados. Vocês podem imaginar o ruído que os animais fariam, e os gritos de seus proprietários? Talvez algumas pessoas tentassem agarrar Jesus, para pará-lo, e outras pessoas estariam correndo atrás dos animais, tentando pegá-los novamente. Onde vocês pensam que seus discípulos estavam enquanto assistiam a isso? Que olhar pode ter estado em seus rostos?</w:t>
      </w:r>
    </w:p>
    <w:p>
      <w:pPr/>
      <w:r>
        <w:rPr>
          <w:lang w:val="pt_PT" w:bidi="pt_PT"/>
        </w:rPr>
      </w:r>
      <w:r>
        <w:rPr>
          <w:lang w:val="pt_PT" w:bidi="pt_PT"/>
        </w:rPr>
        <w:t>Jesus empurra as mesas das pessoas que estão trocando dinheiro. As moedas estão voando para todos os lugares. Talvez os vendedores estejam de joelhos, tentando pegar o dinheiro novamente!</w:t>
      </w:r>
    </w:p>
    <w:p>
      <w:pPr/>
      <w:r>
        <w:rPr>
          <w:lang w:val="pt_PT" w:bidi="pt_PT"/>
        </w:rPr>
      </w:r>
      <w:r>
        <w:rPr>
          <w:lang w:val="pt_PT" w:bidi="pt_PT"/>
        </w:rPr>
        <w:t>Jesus diz às pessoas que vendem as pombas para levarem seus animais. Ele diz às pessoas para não “fazer da casa de meu pai um mercado”. Que tom de voz vocês acham que ele está usando? Que expressão pode estar em seu rosto? Vocês acham que ele poderia estar suado e um pouco desgrenhado por causa dessa atividade?</w:t>
      </w:r>
    </w:p>
    <w:p>
      <w:pPr/>
      <w:r>
        <w:rPr>
          <w:lang w:val="pt_PT" w:bidi="pt_PT"/>
        </w:rPr>
      </w:r>
      <w:r>
        <w:rPr>
          <w:lang w:val="pt_PT" w:bidi="pt_PT"/>
        </w:rPr>
        <w:t>Os discípulos estão se lembrando de que há um texto nos Salmos que se encaixa com o que Jesus está fazendo. Eles provavelmente não se lembram disso nesse momento, mas se lembram mais tarde. Talvez vocês possam fazer os “discípulos” se mudarem para outro lugar em uma sala onde vocês possam encenar algo que pode ter acontecido depois da ressurreição de Jesus. Naquele momento, os discípulos estão falando sobre o que Jesus fez no templo. E então eles se lembram de que há um Salmo que diz “a devoção por sua casa está queimando dentro de mim”. E eles percebem que é por isso que Jesus afastou as pessoas do templo. Jesus amava tanto a casa de Deus que ele ficou muito zangado quando viu pessoas usando mal a casa de Deus.</w:t>
      </w:r>
    </w:p>
    <w:p>
      <w:pPr/>
      <w:r>
        <w:rPr>
          <w:lang w:val="pt_PT" w:bidi="pt_PT"/>
        </w:rPr>
      </w:r>
      <w:r>
        <w:rPr>
          <w:lang w:val="pt_PT" w:bidi="pt_PT"/>
        </w:rPr>
        <w:t>Não sabemos onde os líderes judeus e Jesus estão quando eles têm sua conversa depois desse evento. Talvez esteja acontecendo logo depois, no mesmo lugar. Talvez ao redor deles, as pessoas ainda estejam tentando restaurar a ordem no pátio novamente Não sabemos se as pessoas obedeceram a Jesus e limparam esse pátio, ou se voltaram logo depois. Ou talvez agora Jesus tenha se mudado para o próximo pátio do templo. Talvez ele esteja sentado para descansar, ou talvez esteja caminhando. Vocês podem usar sua imaginação!</w:t>
      </w:r>
    </w:p>
    <w:p>
      <w:pPr/>
      <w:r>
        <w:rPr>
          <w:lang w:val="pt_PT" w:bidi="pt_PT"/>
        </w:rPr>
      </w:r>
      <w:r>
        <w:rPr>
          <w:lang w:val="pt_PT" w:bidi="pt_PT"/>
        </w:rPr>
        <w:t>Os líderes judeus exigem que Jesus dê a eles um sinal para provar que ele tem a autoridade para fazer o que fez. Não sabemos se esses líderes judeus realmente viram o que Jesus fez, ou se foi dito a eles sobre isso e vieram para confirmar. Talvez alguns deles tenham visto, e outros não.</w:t>
      </w:r>
    </w:p>
    <w:p>
      <w:pPr/>
      <w:r>
        <w:rPr>
          <w:lang w:val="pt_PT" w:bidi="pt_PT"/>
        </w:rPr>
      </w:r>
      <w:r>
        <w:rPr>
          <w:lang w:val="pt_PT" w:bidi="pt_PT"/>
        </w:rPr>
        <w:t>Jesus diz a eles para “destruir esse templo, e em três dias o reedificarei”. Talvez Jesus poderia estar apontando para si mesmo enquanto está falando.</w:t>
      </w:r>
    </w:p>
    <w:p>
      <w:pPr/>
      <w:r>
        <w:rPr>
          <w:lang w:val="pt_PT" w:bidi="pt_PT"/>
        </w:rPr>
      </w:r>
      <w:r>
        <w:rPr>
          <w:lang w:val="pt_PT" w:bidi="pt_PT"/>
        </w:rPr>
        <w:t>Os líderes judeus não entendem isso. Eles dizem a ele que levou 46 anos para construir esse templo — como seria possível que Jesus fizesse esse trabalho em três dias!</w:t>
      </w:r>
    </w:p>
    <w:p>
      <w:pPr/>
      <w:r>
        <w:rPr>
          <w:lang w:val="pt_PT" w:bidi="pt_PT"/>
        </w:rPr>
      </w:r>
      <w:r>
        <w:rPr>
          <w:lang w:val="pt_PT" w:bidi="pt_PT"/>
        </w:rPr>
        <w:t>A conversa para aqui. Não sabemos como isso terminou. Jesus foi embora? Os líderes religiosos foram embora? Como vocês imaginam que isso pode ter terminado?</w:t>
      </w:r>
    </w:p>
    <w:p>
      <w:pPr/>
      <w:r>
        <w:rPr>
          <w:lang w:val="pt_PT" w:bidi="pt_PT"/>
        </w:rPr>
      </w:r>
      <w:r>
        <w:rPr>
          <w:lang w:val="pt_PT" w:bidi="pt_PT"/>
        </w:rPr>
        <w:t>Depois disso, vocês podem dar um salto para o futuro novamente e fazer os discípulos falarem sobre isso da outra parte da sala. Porque no futuro, depois da ressurreição de Jesus, eles se lembrarão do que Jesus disse aos líderes judeus. Eles então perceberão que Jesus havia falado sobre sua própria morte e ressurreição. E eles acreditam ainda mais que tudo o que ele havia dito era verdade. Eles também acreditam que o que era dito na Escritura sobre ele era verdade. Isso significa que eles acreditam que esse texto particular dos Salmos estava realmente falando sobre Jesus.</w:t>
      </w:r>
    </w:p>
    <w:p>
      <w:pPr/>
      <w:r>
        <w:rPr>
          <w:lang w:val="pt_PT" w:bidi="pt_PT"/>
        </w:rPr>
      </w:r>
      <w:r>
        <w:rPr>
          <w:lang w:val="pt_PT" w:bidi="pt_PT"/>
        </w:rPr>
        <w:t>Depois disso, a passagem volta para o tempo presente. A festa da Páscoa está acontecendo. Esse banquete durava pelo menos uma semana. Jesus está em Jerusalém, e muitas pessoas vieram de todo o país para celebrar. A cidade estaria lotada. As pessoas passariam tempo no templo. As pessoas teriam ouvido o que Jesus havia feito no templo. As pessoas provavelmente começam a se reunir em torno dele. Não sabemos o que Jesus está fazendo durante esse tempo. Talvez Jesus esteja ensinando as pessoas mais sobre Deus. Muitas pessoas começam a acreditar que Jesus é de fato enviado por Deus. Mas Jesus sabe que eles ainda não confiam plenamente nele.</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2:13–25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Seus discípulos</w:t>
      </w:r>
    </w:p>
    <w:p>
      <w:pPr>
        <w:pStyle w:val="ListBullet"/>
        <w:spacing w:line="240" w:lineRule="auto"/>
        <w:ind w:left="720"/>
      </w:pPr>
      <w:r>
        <w:rPr>
          <w:lang w:val="pt_PT" w:bidi="pt_PT"/>
        </w:rPr>
      </w:r>
      <w:r>
        <w:rPr>
          <w:lang w:val="pt_PT" w:bidi="pt_PT"/>
        </w:rPr>
        <w:t>As pessoas fazendo negócios no pátio do templo</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As pessoas em Jerusalém que acreditam em Jesus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Jesus e seus discípulos deixando Cafarnaum e, depois de vários dias, chegando em Jerusalém.</w:t>
      </w:r>
    </w:p>
    <w:p>
      <w:pPr/>
      <w:r>
        <w:rPr>
          <w:lang w:val="pt_PT" w:bidi="pt_PT"/>
        </w:rPr>
      </w:r>
      <w:r>
        <w:rPr>
          <w:lang w:val="pt_PT" w:bidi="pt_PT"/>
        </w:rPr>
        <w:t>Represente Jesus e seus discípulos chegando ao templo. Veja se você consegue recriar o mercado que as pessoas haviam montado fora do templo. Talvez você até mesmo tenha alguns animais disponíveis!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 ator que interpreta Jesus: “O que você está sentindo?”. Você pode ouvir coisas como:</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Jesus fazendo um chicote. Encene Jesus afugentando os animais. Você pode encenar pessoas correndo atrás de seus animais! Encene Jesus virando as mesas e as moedas se espalhando. Encene Jesus dizendo às pessoas que estão vendendo pombas para ir embora. Encene Jesus dizendo: “Não faça da casa de meu pai um mercado!”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aos atores que interpretam as pessoas que estão vendendo coisas: “O que vocês estão pensando?” Você pode ouvir coisas como:</w:t>
      </w:r>
    </w:p>
    <w:p>
      <w:pPr>
        <w:pStyle w:val="ListBullet"/>
        <w:spacing w:line="240" w:lineRule="auto"/>
        <w:ind w:left="720"/>
      </w:pPr>
      <w:r>
        <w:rPr>
          <w:lang w:val="pt_PT" w:bidi="pt_PT"/>
        </w:rPr>
      </w:r>
      <w:r>
        <w:rPr>
          <w:lang w:val="pt_PT" w:bidi="pt_PT"/>
        </w:rPr>
        <w:t>Pergunte aos atores que interpretam os discípulos: “O que vocês estão pensando?”. Você pode ouvir coisas como:</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Você talvez possa mudar rapidamente os discípulos para outro lugar na sala, o que significa que agora é o futuro. Encene que, depois da ressurreição de Jesus, eles se lembram de que há um Salmo que diz “a devoção por sua casa queimará dentro de mim”.</w:t>
      </w:r>
    </w:p>
    <w:p>
      <w:pPr/>
      <w:r>
        <w:rPr>
          <w:lang w:val="pt_PT" w:bidi="pt_PT"/>
        </w:rPr>
      </w:r>
      <w:r>
        <w:rPr>
          <w:lang w:val="pt_PT" w:bidi="pt_PT"/>
        </w:rPr>
        <w:t>Encene os líderes religiosos judeus vindo até Jesus e pedindo a ele um sinal.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aos líderes religiosos judeus: “O que vocês estão pensando?” Você pode ouvir coisas como:</w:t>
      </w:r>
    </w:p>
    <w:p>
      <w:pPr>
        <w:pStyle w:val="ListBullet"/>
        <w:spacing w:line="240" w:lineRule="auto"/>
        <w:ind w:left="720"/>
      </w:pPr>
      <w:r>
        <w:rPr>
          <w:lang w:val="pt_PT" w:bidi="pt_PT"/>
        </w:rPr>
      </w:r>
      <w:r>
        <w:rPr>
          <w:lang w:val="pt_PT" w:bidi="pt_PT"/>
        </w:rPr>
        <w:t>Continuem com a encenação.</w:t>
      </w:r>
    </w:p>
    <w:p>
      <w:pPr/>
      <w:r>
        <w:rPr>
          <w:lang w:val="pt_PT" w:bidi="pt_PT"/>
        </w:rPr>
      </w:r>
      <w:r>
        <w:rPr>
          <w:lang w:val="pt_PT" w:bidi="pt_PT"/>
        </w:rPr>
        <w:t>Encene Jesus dizendo a eles: “Destruam esse templo e em três dias o reconstruirei”. Encene os líderes judeus dizendo a ele: “Levou 46 anos para construir esse templo, como você pode dizer que você pode construir isso em três dias?”.</w:t>
      </w:r>
    </w:p>
    <w:p>
      <w:pPr/>
      <w:r>
        <w:rPr>
          <w:lang w:val="pt_PT" w:bidi="pt_PT"/>
        </w:rPr>
      </w:r>
      <w:r>
        <w:rPr>
          <w:lang w:val="pt_PT" w:bidi="pt_PT"/>
        </w:rPr>
        <w:t>Encene como você imagina que essa conversa pode ter terminado. Talvez todos eles se afastaram.</w:t>
      </w:r>
    </w:p>
    <w:p>
      <w:pPr/>
      <w:r>
        <w:rPr>
          <w:lang w:val="pt_PT" w:bidi="pt_PT"/>
        </w:rPr>
      </w:r>
      <w:r>
        <w:rPr>
          <w:lang w:val="pt_PT" w:bidi="pt_PT"/>
        </w:rPr>
        <w:t>Encene como mais tarde, depois da ressurreição de Jesus, os discípulos se lembram dessa conversa e agora entendem que Jesus estava falando sobre sua própria morte e ressurreição.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aos atores que interpretam os discípulos (depois da ressurreição), “O que vocês estão pensando?” Você pode ouvir coisas como:</w:t>
      </w:r>
    </w:p>
    <w:p>
      <w:pPr/>
      <w:r>
        <w:rPr>
          <w:lang w:val="pt_PT" w:bidi="pt_PT"/>
        </w:rPr>
      </w:r>
      <w:r>
        <w:rPr>
          <w:lang w:val="pt_PT" w:bidi="pt_PT"/>
        </w:rPr>
        <w:t>Encene as pessoas em Jerusalém respondendo ao que elas viram Jesus fazendo no templo. Você talvez possa encenar como eles estão falando sobre e descrevendo para outras pessoas.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aos atores que interpretam as pessoas em Jerusalém: “O que vocês estão pensando?”. Você pode ouvir coisas como:</w:t>
      </w:r>
    </w:p>
    <w:p>
      <w:pPr>
        <w:pStyle w:val="ListBullet"/>
        <w:spacing w:line="240" w:lineRule="auto"/>
        <w:ind w:left="720"/>
      </w:pPr>
      <w:r>
        <w:rPr>
          <w:lang w:val="pt_PT" w:bidi="pt_PT"/>
        </w:rPr>
      </w:r>
      <w:r>
        <w:rPr>
          <w:lang w:val="pt_PT" w:bidi="pt_PT"/>
        </w:rPr>
        <w:t>Pergunte ao ator que interpreta Jesus: “O que você está pensando sobre essas pessoas?”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2:13–25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vai para Jerusalém porque o </w:t>
      </w:r>
      <w:r>
        <w:rPr>
          <w:b/>
          <w:lang w:val="pt_PT" w:bidi="pt_PT"/>
        </w:rPr>
        <w:t>banquete judeu da Páscoa</w:t>
      </w:r>
      <w:r>
        <w:rPr>
          <w:lang w:val="pt_PT" w:bidi="pt_PT"/>
        </w:rPr>
        <w:t xml:space="preserve"> estava chegando. João, o escritor, chama isso de “banquete judeu” apenas para que quaisquer pessoas que estejam lendo seu livro e que não eram judias entendam isso.</w:t>
      </w:r>
    </w:p>
    <w:p>
      <w:pPr/>
      <w:r>
        <w:rPr>
          <w:lang w:val="pt_PT" w:bidi="pt_PT"/>
        </w:rPr>
      </w:r>
      <w:r>
        <w:rPr>
          <w:lang w:val="pt_PT" w:bidi="pt_PT"/>
        </w:rPr>
        <w:t xml:space="preserve">Nessa festa da </w:t>
      </w:r>
      <w:r>
        <w:rPr>
          <w:b/>
          <w:lang w:val="pt_PT" w:bidi="pt_PT"/>
        </w:rPr>
        <w:t>Páscoa</w:t>
      </w:r>
      <w:r>
        <w:rPr>
          <w:lang w:val="pt_PT" w:bidi="pt_PT"/>
        </w:rPr>
        <w:t>, as pessoas celebravam que Deus havia libertado seus ancestrais da escravidão no Egito, há muito tempo atrás. Naquele momento, Deus havia punido o povo egípcio enviando um anjo que matou cada filho mais velho em todas as casas egípcias. Mas Deus havia pedido aos israelitas que matassem um cordeiro e colocassem o sangue desse cordeiro nas portas de suas casas. Sempre que o anjo que Deus havia enviado para matar os filhos mais velhos via o sangue do cordeiro na porta da casa, ele pularia aquela casa e não os mataria. O nome Páscoa significa “pular”. Depois desse incidente, os egípcios finalmente deixaram os israelitas voltarem para seu próprio país. E todos os anos, os israelitas celebravam a festa da Páscoa para lembrar como Deus os havia liberto. A festa da Páscoa era de um dia, mas era seguida de mais sete dias de celebração e lembrança. Esses sete dias eram chamados de “banquete de pão sem fermento”. Essas duas festas juntas muitas vezes eram chamadas apenas por um de seus nomes.</w:t>
      </w:r>
    </w:p>
    <w:p>
      <w:pPr/>
      <w:r>
        <w:rPr>
          <w:lang w:val="pt_PT" w:bidi="pt_PT"/>
        </w:rPr>
      </w:r>
      <w:r>
        <w:rPr>
          <w:lang w:val="pt_PT" w:bidi="pt_PT"/>
        </w:rPr>
        <w:t xml:space="preserve">Parem aqui e, em grupo, discutam qual palavra vocês usarão para </w:t>
      </w:r>
      <w:r>
        <w:rPr>
          <w:b/>
          <w:lang w:val="pt_PT" w:bidi="pt_PT"/>
        </w:rPr>
        <w:t>Páscoa</w:t>
      </w:r>
      <w:r>
        <w:rPr>
          <w:lang w:val="pt_PT" w:bidi="pt_PT"/>
        </w:rPr>
        <w:t xml:space="preserve">. Procure a palavra </w:t>
      </w:r>
      <w:r>
        <w:rPr>
          <w:b/>
          <w:lang w:val="pt_PT" w:bidi="pt_PT"/>
        </w:rPr>
        <w:t>Páscoa</w:t>
      </w:r>
      <w:r>
        <w:rPr>
          <w:lang w:val="pt_PT" w:bidi="pt_PT"/>
        </w:rPr>
        <w:t xml:space="preserve"> no Glossário Mestre para mais informações. Use a mesma palavra que você usou em outros livros da Bíblia. Pausem o áudio aqui.</w:t>
      </w:r>
    </w:p>
    <w:p>
      <w:pPr/>
      <w:r>
        <w:rPr>
          <w:lang w:val="pt_PT" w:bidi="pt_PT"/>
        </w:rPr>
      </w:r>
      <w:r>
        <w:rPr>
          <w:lang w:val="pt_PT" w:bidi="pt_PT"/>
        </w:rPr>
        <w:t xml:space="preserve">Essa passagem está acontecendo no </w:t>
      </w:r>
      <w:r>
        <w:rPr>
          <w:b/>
          <w:lang w:val="pt_PT" w:bidi="pt_PT"/>
        </w:rPr>
        <w:t>templo</w:t>
      </w:r>
      <w:r>
        <w:rPr>
          <w:lang w:val="pt_PT" w:bidi="pt_PT"/>
        </w:rPr>
        <w:t xml:space="preserve"> e nos pátios do templo. O templo era o lugar onde os judeus adoravam a Deus e ofereciam sacrifícios. Outro nome para o templo é a casa de Deus. O templo simbolizava a presença de Deus na terra.</w:t>
      </w:r>
    </w:p>
    <w:p>
      <w:pPr/>
      <w:r>
        <w:rPr>
          <w:lang w:val="pt_PT" w:bidi="pt_PT"/>
        </w:rPr>
      </w:r>
      <w:r>
        <w:rPr>
          <w:lang w:val="pt_PT" w:bidi="pt_PT"/>
        </w:rPr>
        <w:t>O templo era um edifício muito grande com alguns edifícios menores ao seu redor, e vários pátios. Algumas religiões têm muitos templos para seu Deus ou deuses, mas Deus havia permitido que os judeus tivessem apenas um templo. Fora do templo havia vários pátios. No pátio interno, mais perto do edifício do templo, ficava o altar onde os sacerdotes ofereciam sacrifícios a Deus para pedir perdão ou agradecer a Deus por algo. Apenas os sacerdotes poderiam entrar no edifício do templo Isso era chamado de “o Lugar Santo”. Os sacerdotes entravam nesse lugar para queimar especiarias de cheiro doce como um presente para Deus. Então no final desse lugar havia uma cortina, e atrás dessa cortina estava o “Lugar Santíssimo”. Apenas o sumo sacerdote poderia ir atrás dessa cortina. Se alguém mais entrasse nesse lugar, morreria. O sumo sacerdote poderia até mesmo entrar apenas uma vez por ano durante um evento especial, quando ele tinha que pedir a Deus perdão por todos os pecados que as pessoas haviam feito no ano passado.</w:t>
      </w:r>
    </w:p>
    <w:p>
      <w:pPr/>
      <w:r>
        <w:rPr>
          <w:lang w:val="pt_PT" w:bidi="pt_PT"/>
        </w:rPr>
      </w:r>
      <w:r>
        <w:rPr>
          <w:lang w:val="pt_PT" w:bidi="pt_PT"/>
        </w:rPr>
        <w:t xml:space="preserve">Pare aqui e, como um grupo, discuta qual palavra ou frase você usará para </w:t>
      </w:r>
      <w:r>
        <w:rPr>
          <w:b/>
          <w:lang w:val="pt_PT" w:bidi="pt_PT"/>
        </w:rPr>
        <w:t>templo</w:t>
      </w:r>
      <w:r>
        <w:rPr>
          <w:lang w:val="pt_PT" w:bidi="pt_PT"/>
        </w:rPr>
        <w:t xml:space="preserve">. Olhe novamente para as imagens do templo. Procure a palavra </w:t>
      </w:r>
      <w:r>
        <w:rPr>
          <w:b/>
          <w:lang w:val="pt_PT" w:bidi="pt_PT"/>
        </w:rPr>
        <w:t>templo</w:t>
      </w:r>
      <w:r>
        <w:rPr>
          <w:lang w:val="pt_PT" w:bidi="pt_PT"/>
        </w:rPr>
        <w:t xml:space="preserve"> no Glossário Mestre para mais informações. Use a mesma palavra que você usou em outros livros da Bíblia. Pausem este áudio aqui.</w:t>
      </w:r>
    </w:p>
    <w:p>
      <w:pPr/>
      <w:r>
        <w:rPr>
          <w:lang w:val="pt_PT" w:bidi="pt_PT"/>
        </w:rPr>
      </w:r>
      <w:r>
        <w:rPr>
          <w:lang w:val="pt_PT" w:bidi="pt_PT"/>
        </w:rPr>
        <w:t>As pessoas que estão fazendo seus negócios não estão dentro do edifício do templo, mas elas estão no pátio externo do templo.</w:t>
      </w:r>
    </w:p>
    <w:p>
      <w:pPr/>
      <w:r>
        <w:rPr>
          <w:lang w:val="pt_PT" w:bidi="pt_PT"/>
        </w:rPr>
      </w:r>
      <w:r>
        <w:rPr>
          <w:lang w:val="pt_PT" w:bidi="pt_PT"/>
        </w:rPr>
        <w:t>As pessoas estão vendendo gado, o que pode significar vacas, touros ou bois — touros castrados. As pessoas também vendem ovelhas e pombas.</w:t>
      </w:r>
    </w:p>
    <w:p>
      <w:pPr/>
      <w:r>
        <w:rPr>
          <w:lang w:val="pt_PT" w:bidi="pt_PT"/>
        </w:rPr>
      </w:r>
      <w:r>
        <w:rPr>
          <w:lang w:val="pt_PT" w:bidi="pt_PT"/>
        </w:rPr>
        <w:t>Se necessário, mostre novamente uma imagem desses animais. Pausem o áudio aqui.</w:t>
      </w:r>
    </w:p>
    <w:p>
      <w:pPr/>
      <w:r>
        <w:rPr>
          <w:lang w:val="pt_PT" w:bidi="pt_PT"/>
        </w:rPr>
      </w:r>
      <w:r>
        <w:rPr>
          <w:b/>
          <w:lang w:val="pt_PT" w:bidi="pt_PT"/>
        </w:rPr>
        <w:t>Cambistas</w:t>
      </w:r>
      <w:r>
        <w:rPr>
          <w:lang w:val="pt_PT" w:bidi="pt_PT"/>
        </w:rPr>
        <w:t xml:space="preserve"> significa pessoas que estão negociando um tipo de dinheiro por outro tipo de dinheiro. As pessoas que querem trocar dinheiro têm que pagar algum dinheiro extra a esses cambistas.</w:t>
      </w:r>
    </w:p>
    <w:p>
      <w:pPr/>
      <w:r>
        <w:rPr>
          <w:lang w:val="pt_PT" w:bidi="pt_PT"/>
        </w:rPr>
      </w:r>
      <w:r>
        <w:rPr>
          <w:lang w:val="pt_PT" w:bidi="pt_PT"/>
        </w:rPr>
        <w:t>Os discípulos de Jesus se lembram de que “</w:t>
      </w:r>
      <w:r>
        <w:rPr>
          <w:b/>
          <w:lang w:val="pt_PT" w:bidi="pt_PT"/>
        </w:rPr>
        <w:t>está escrito</w:t>
      </w:r>
      <w:r>
        <w:rPr>
          <w:lang w:val="pt_PT" w:bidi="pt_PT"/>
        </w:rPr>
        <w:t xml:space="preserve"> que a devoção por sua casa me consumirá". “Está escrito” significa que eles se lembram de algo que está nas Escrituras. As Escrituras para o povo judeu são a parte da Bíblia que os cristãos agora chamam de Antigo Testamento.</w:t>
      </w:r>
    </w:p>
    <w:p>
      <w:pPr/>
      <w:r>
        <w:rPr>
          <w:lang w:val="pt_PT" w:bidi="pt_PT"/>
        </w:rPr>
      </w:r>
      <w:r>
        <w:rPr>
          <w:lang w:val="pt_PT" w:bidi="pt_PT"/>
        </w:rPr>
        <w:t xml:space="preserve">“A </w:t>
      </w:r>
      <w:r>
        <w:rPr>
          <w:b/>
          <w:lang w:val="pt_PT" w:bidi="pt_PT"/>
        </w:rPr>
        <w:t>devoção</w:t>
      </w:r>
      <w:r>
        <w:rPr>
          <w:lang w:val="pt_PT" w:bidi="pt_PT"/>
        </w:rPr>
        <w:t xml:space="preserve"> por sua casa” significa o amor forte, ou dedicação que essa pessoa tem pela casa de Deus.</w:t>
      </w:r>
    </w:p>
    <w:p>
      <w:pPr/>
      <w:r>
        <w:rPr>
          <w:lang w:val="pt_PT" w:bidi="pt_PT"/>
        </w:rPr>
      </w:r>
      <w:r>
        <w:rPr>
          <w:b/>
          <w:lang w:val="pt_PT" w:bidi="pt_PT"/>
        </w:rPr>
        <w:t>Sua casa</w:t>
      </w:r>
      <w:r>
        <w:rPr>
          <w:lang w:val="pt_PT" w:bidi="pt_PT"/>
        </w:rPr>
        <w:t xml:space="preserve"> significa o templo de Deus.</w:t>
      </w:r>
    </w:p>
    <w:p>
      <w:pPr/>
      <w:r>
        <w:rPr>
          <w:lang w:val="pt_PT" w:bidi="pt_PT"/>
        </w:rPr>
      </w:r>
      <w:r>
        <w:rPr>
          <w:lang w:val="pt_PT" w:bidi="pt_PT"/>
        </w:rPr>
        <w:t xml:space="preserve">A devoção por sua casa está </w:t>
      </w:r>
      <w:r>
        <w:rPr>
          <w:b/>
          <w:lang w:val="pt_PT" w:bidi="pt_PT"/>
        </w:rPr>
        <w:t>queimando dentro de mim</w:t>
      </w:r>
      <w:r>
        <w:rPr>
          <w:lang w:val="pt_PT" w:bidi="pt_PT"/>
        </w:rPr>
        <w:t xml:space="preserve">, ou </w:t>
      </w:r>
      <w:r>
        <w:rPr>
          <w:b/>
          <w:lang w:val="pt_PT" w:bidi="pt_PT"/>
        </w:rPr>
        <w:t>me consumindo</w:t>
      </w:r>
      <w:r>
        <w:rPr>
          <w:lang w:val="pt_PT" w:bidi="pt_PT"/>
        </w:rPr>
        <w:t>. Isso pode significar que a paixão que essa pessoa sente pela casa de Deus é tão forte que é como se um fogo estivesse queimando dentro dele. Também pode significar que a paixão é tão forte que destruirá, ou matará, a pessoa.</w:t>
      </w:r>
    </w:p>
    <w:p>
      <w:pPr/>
      <w:r>
        <w:rPr>
          <w:lang w:val="pt_PT" w:bidi="pt_PT"/>
        </w:rPr>
      </w:r>
      <w:r>
        <w:rPr>
          <w:lang w:val="pt_PT" w:bidi="pt_PT"/>
        </w:rPr>
        <w:t>Pare aqui e discuta em grupo como vocês traduzirão essa frase toda. Pausem este áudio aqui.</w:t>
      </w:r>
    </w:p>
    <w:p>
      <w:pPr/>
      <w:r>
        <w:rPr>
          <w:lang w:val="pt_PT" w:bidi="pt_PT"/>
        </w:rPr>
      </w:r>
      <w:r>
        <w:rPr>
          <w:lang w:val="pt_PT" w:bidi="pt_PT"/>
        </w:rPr>
        <w:t xml:space="preserve">Os </w:t>
      </w:r>
      <w:r>
        <w:rPr>
          <w:b/>
          <w:lang w:val="pt_PT" w:bidi="pt_PT"/>
        </w:rPr>
        <w:t>discípulos</w:t>
      </w:r>
      <w:r>
        <w:rPr>
          <w:lang w:val="pt_PT" w:bidi="pt_PT"/>
        </w:rPr>
        <w:t xml:space="preserve"> são pessoas que seguem Jesus e que estão aprendendo com ele. Use a mesma palavra que você usou em outras passagens. A palavra </w:t>
      </w:r>
      <w:r>
        <w:rPr>
          <w:b/>
          <w:lang w:val="pt_PT" w:bidi="pt_PT"/>
        </w:rPr>
        <w:t>discípulo</w:t>
      </w:r>
      <w:r>
        <w:rPr>
          <w:lang w:val="pt_PT" w:bidi="pt_PT"/>
        </w:rPr>
        <w:t xml:space="preserve"> está no Glossário Mestre. </w:t>
      </w:r>
    </w:p>
    <w:p>
      <w:pPr/>
      <w:r>
        <w:rPr>
          <w:lang w:val="pt_PT" w:bidi="pt_PT"/>
        </w:rPr>
      </w:r>
      <w:r>
        <w:rPr>
          <w:lang w:val="pt_PT" w:bidi="pt_PT"/>
        </w:rPr>
        <w:t xml:space="preserve">Os </w:t>
      </w:r>
      <w:r>
        <w:rPr>
          <w:b/>
          <w:lang w:val="pt_PT" w:bidi="pt_PT"/>
        </w:rPr>
        <w:t>judeus</w:t>
      </w:r>
      <w:r>
        <w:rPr>
          <w:lang w:val="pt_PT" w:bidi="pt_PT"/>
        </w:rPr>
        <w:t xml:space="preserve"> pediram a Jesus um sinal. Em geral, a palavra “judeus” significa descendentes de Abraão, pessoas que pertencem ao povo especial de Deus. Jesus e a maioria das outras pessoas nos Evangelhos são judeus. No livro de João, a palavra “judeus” é usada de uma maneira especial. Nesse livro, “os judeus” sempre significa os líderes religiosos dos judeus. Você pode, portanto, querer dizer “líderes judeus” em vez de apenas judeus. A palavra </w:t>
      </w:r>
      <w:r>
        <w:rPr>
          <w:b/>
          <w:lang w:val="pt_PT" w:bidi="pt_PT"/>
        </w:rPr>
        <w:t>judeus</w:t>
      </w:r>
      <w:r>
        <w:rPr>
          <w:lang w:val="pt_PT" w:bidi="pt_PT"/>
        </w:rPr>
        <w:t xml:space="preserve"> está no Glossário Mestre. Use o mesmo termo aqui que você usou em passagens anteriores. </w:t>
      </w:r>
    </w:p>
    <w:p>
      <w:pPr/>
      <w:r>
        <w:rPr>
          <w:lang w:val="pt_PT" w:bidi="pt_PT"/>
        </w:rPr>
      </w:r>
      <w:r>
        <w:rPr>
          <w:lang w:val="pt_PT" w:bidi="pt_PT"/>
        </w:rPr>
        <w:t xml:space="preserve">Os líderes judeus pediram a Jesus um </w:t>
      </w:r>
      <w:r>
        <w:rPr>
          <w:b/>
          <w:lang w:val="pt_PT" w:bidi="pt_PT"/>
        </w:rPr>
        <w:t>sinal</w:t>
      </w:r>
      <w:r>
        <w:rPr>
          <w:lang w:val="pt_PT" w:bidi="pt_PT"/>
        </w:rPr>
        <w:t xml:space="preserve">. Essa é mesma palavra que João, o escritor, está usando em seu livro quando ele está falando sobre os milagres de Jesus. João chama os milagres de Jesus de “sinais”. Um sinal é um milagre, ou uma ação, que é feito para um propósito especial. Use a mesma palavra que você usou na passagem anterior. A palavra </w:t>
      </w:r>
      <w:r>
        <w:rPr>
          <w:b/>
          <w:lang w:val="pt_PT" w:bidi="pt_PT"/>
        </w:rPr>
        <w:t>sinal</w:t>
      </w:r>
      <w:r>
        <w:rPr>
          <w:lang w:val="pt_PT" w:bidi="pt_PT"/>
        </w:rPr>
        <w:t xml:space="preserve"> está no Glossário Mestre.</w:t>
      </w:r>
    </w:p>
    <w:p>
      <w:pPr/>
      <w:r>
        <w:rPr>
          <w:lang w:val="pt_PT" w:bidi="pt_PT"/>
        </w:rPr>
      </w:r>
      <w:r>
        <w:rPr>
          <w:lang w:val="pt_PT" w:bidi="pt_PT"/>
        </w:rPr>
        <w:t xml:space="preserve">Jesus diz aos líderes religiosos: “Destruam esse templo e em três dias o </w:t>
      </w:r>
      <w:r>
        <w:rPr>
          <w:b/>
          <w:lang w:val="pt_PT" w:bidi="pt_PT"/>
        </w:rPr>
        <w:t>edificarei</w:t>
      </w:r>
      <w:r>
        <w:rPr>
          <w:lang w:val="pt_PT" w:bidi="pt_PT"/>
        </w:rPr>
        <w:t xml:space="preserve"> novamente”. Edificar pode significar tornar alguém vivo, ou pode significar restaurar um edifício. Se não houver uma palavra em seu idioma que se encaixe em ambos os significados, então você pode ficar apenas com o significado de restaurar um edifício.</w:t>
      </w:r>
    </w:p>
    <w:p>
      <w:pPr/>
      <w:r>
        <w:rPr>
          <w:lang w:val="pt_PT" w:bidi="pt_PT"/>
        </w:rPr>
      </w:r>
      <w:r>
        <w:rPr>
          <w:lang w:val="pt_PT" w:bidi="pt_PT"/>
        </w:rPr>
        <w:t xml:space="preserve">Quando Jesus estava em Jerusalém, muitas pessoas </w:t>
      </w:r>
      <w:r>
        <w:rPr>
          <w:b/>
          <w:lang w:val="pt_PT" w:bidi="pt_PT"/>
        </w:rPr>
        <w:t>acreditavam em seu nome</w:t>
      </w:r>
      <w:r>
        <w:rPr>
          <w:lang w:val="pt_PT" w:bidi="pt_PT"/>
        </w:rPr>
        <w:t>. Acreditar no nome de alguém significa que você confia nessa pessoa e acredita que o que ele diz é verdade.</w:t>
      </w:r>
    </w:p>
    <w:p>
      <w:pPr/>
      <w:r>
        <w:rPr>
          <w:lang w:val="pt_PT" w:bidi="pt_PT"/>
        </w:rPr>
      </w:r>
      <w:r>
        <w:rPr>
          <w:lang w:val="pt_PT" w:bidi="pt_PT"/>
        </w:rPr>
        <w:t xml:space="preserve">As pessoas confiavam em Jesus por causa dos </w:t>
      </w:r>
      <w:r>
        <w:rPr>
          <w:b/>
          <w:lang w:val="pt_PT" w:bidi="pt_PT"/>
        </w:rPr>
        <w:t>sinais</w:t>
      </w:r>
      <w:r>
        <w:rPr>
          <w:lang w:val="pt_PT" w:bidi="pt_PT"/>
        </w:rPr>
        <w:t xml:space="preserve"> que ele estava fazendo. A palavra para sinal que é usada aqui é a mesma palavra que os líderes judeus estão usando quando pedem a Jesus para dar a eles um sinal. Use a mesma palavra que você usou lá, e que você você usou na passagem sobre Jesus transformando a água em vinho.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3:1–8</w:t>
      </w:r>
      <w:r>
        <w:rPr>
          <w:lang w:val="pt_PT" w:bidi="pt_PT"/>
        </w:rPr>
      </w:r>
    </w:p>
    <w:p>
      <w:pPr>
        <w:pStyle w:val="Heading3"/>
      </w:pPr>
      <w:r>
        <w:rPr>
          <w:lang w:val="pt_PT" w:bidi="pt_PT"/>
        </w:rPr>
        <w:t>Ouvir e Sentir</w:t>
      </w:r>
    </w:p>
    <w:p>
      <w:pPr/>
      <w:r>
        <w:rPr>
          <w:lang w:val="pt_PT" w:bidi="pt_PT"/>
        </w:rPr>
      </w:r>
      <w:r>
        <w:rPr>
          <w:lang w:val="pt_PT" w:bidi="pt_PT"/>
        </w:rPr>
        <w:t>Nesta etapa, ouçam João 3:1–8 e a guardem em seus corações.</w:t>
      </w:r>
    </w:p>
    <w:p>
      <w:pPr/>
      <w:r>
        <w:rPr>
          <w:lang w:val="pt_PT" w:bidi="pt_PT"/>
        </w:rPr>
      </w:r>
      <w:r>
        <w:rPr>
          <w:lang w:val="pt_PT" w:bidi="pt_PT"/>
        </w:rPr>
        <w:t>Essa passagem é parte de uma conversa mais ampla. Pode ser útil se vocês ouvirem toda a conversa primeiro. Ouçam João 3:1–22, uma vez.</w:t>
      </w:r>
    </w:p>
    <w:p>
      <w:pPr/>
      <w:r>
        <w:rPr>
          <w:lang w:val="pt_PT" w:bidi="pt_PT"/>
        </w:rPr>
      </w:r>
      <w:r>
        <w:rPr>
          <w:lang w:val="pt_PT" w:bidi="pt_PT"/>
        </w:rPr>
        <w:t>Então, ouçam João 3:1–8 três vezes, em três traduções diferentes, se possível. Essa é a primeira parte dessa conversa.</w:t>
      </w:r>
    </w:p>
    <w:p>
      <w:pPr/>
      <w:r>
        <w:rPr>
          <w:lang w:val="pt_PT" w:bidi="pt_PT"/>
        </w:rPr>
      </w:r>
      <w:r>
        <w:rPr>
          <w:lang w:val="pt_PT" w:bidi="pt_PT"/>
        </w:rPr>
        <w:t>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3:1–8 na tradução mais fácil de entender.</w:t>
      </w:r>
    </w:p>
    <w:p>
      <w:pPr/>
      <w:r>
        <w:rPr>
          <w:lang w:val="pt_PT" w:bidi="pt_PT"/>
        </w:rPr>
      </w:r>
      <w:r>
        <w:rPr>
          <w:lang w:val="pt_PT" w:bidi="pt_PT"/>
        </w:rPr>
        <w:t>Nessa passagem, Jesus recebe uma visita durante a noite. Jesus provavelmente ainda está em Jerusalém, e pode ser que ainda seja tempo da celebração da Páscoa Jesus chamou muita atenção quando expulsou do pátio do templo as pessoas que faziam comércio ali. Os líderes religiosos judeus haviam exigido que ele mostrasse um sinal que provasse sua autoridade para fazer aquilo. Nicodemos também era um líder religioso. Não sabemos se ele era uma das pessoas que falaram com Jesus anteriormente. Nicodemos era um fariseu Os fariseus eram um grupo de líderes religiosos que estavam muito preocupados em obedecer à lei de Deus completamente. Também encontramos fariseus anteriormente, quando os líderes religiosos questionaram João Batista sobre quem ele era.</w:t>
      </w:r>
    </w:p>
    <w:p>
      <w:pPr/>
      <w:r>
        <w:rPr>
          <w:lang w:val="pt_PT" w:bidi="pt_PT"/>
        </w:rPr>
      </w:r>
      <w:r>
        <w:rPr>
          <w:lang w:val="pt_PT" w:bidi="pt_PT"/>
        </w:rPr>
        <w:t>Nicodemos também é chamado de governante, ou líder, dos judeus. Isso provavelmente significa que ele era um membro da corte judaica. O país era governado pelo povo romano, mas alguns assuntos os judeus podiam decidir por si mesmos. Esses assuntos eram tratados por essa corte judaica. Esse tribunal era chamado de Sinédrio e vocês ouvirão esse nome mais tarde no livro de João.</w:t>
      </w:r>
    </w:p>
    <w:p>
      <w:pPr/>
      <w:r>
        <w:rPr>
          <w:lang w:val="pt_PT" w:bidi="pt_PT"/>
        </w:rPr>
      </w:r>
      <w:r>
        <w:rPr>
          <w:lang w:val="pt_PT" w:bidi="pt_PT"/>
        </w:rPr>
        <w:t>Nicodemos vai até Jesus à noite. Talvez isso fosse porque ele não queria que outras pessoas o vissem. Ou talvez ele quisesse apenas uma oportunidade para uma conversa tranquila, sem perturbações.</w:t>
      </w:r>
    </w:p>
    <w:p>
      <w:pPr/>
      <w:r>
        <w:rPr>
          <w:lang w:val="pt_PT" w:bidi="pt_PT"/>
        </w:rPr>
      </w:r>
      <w:r>
        <w:rPr>
          <w:lang w:val="pt_PT" w:bidi="pt_PT"/>
        </w:rPr>
        <w:t>Mas João, o autor desse evangelho, muitas vezes usa “escuridão” e “luz” de maneiras especiais. Essa conversa está acontecendo no escuro. E no final da conversa, Jesus estará falando sobre luz e escuridão. Chegaremos a isso em nossa próxima passagem.</w:t>
      </w:r>
    </w:p>
    <w:p>
      <w:pPr/>
      <w:r>
        <w:rPr>
          <w:lang w:val="pt_PT" w:bidi="pt_PT"/>
        </w:rPr>
      </w:r>
      <w:r>
        <w:rPr>
          <w:lang w:val="pt_PT" w:bidi="pt_PT"/>
        </w:rPr>
        <w:t>Parem aqui e discutam essa pergunta em grupo: vocês podem contar uma história sobre um encontro que aconteceu à noite? O que aconteceu? Pausem este áudio aqui.</w:t>
      </w:r>
    </w:p>
    <w:p>
      <w:pPr/>
      <w:r>
        <w:rPr>
          <w:lang w:val="pt_PT" w:bidi="pt_PT"/>
        </w:rPr>
      </w:r>
      <w:r>
        <w:rPr>
          <w:lang w:val="pt_PT" w:bidi="pt_PT"/>
        </w:rPr>
        <w:t>Parece que Nicodemos quer conhecer melhor Jesus. Nicodemos chama Jesus de “Rabi" — em sua língua, isso significa “mestre”. Anteriormente, ouvimos que os discípulos de Jesus o chamavam de “Rabi”. Nicodemos não é um discípulo — pelo menos, ainda não! Mas ele está disposto a ouvir e aprender.</w:t>
      </w:r>
    </w:p>
    <w:p>
      <w:pPr/>
      <w:r>
        <w:rPr>
          <w:lang w:val="pt_PT" w:bidi="pt_PT"/>
        </w:rPr>
      </w:r>
      <w:r>
        <w:rPr>
          <w:lang w:val="pt_PT" w:bidi="pt_PT"/>
        </w:rPr>
        <w:t>A conversa que Jesus e Nicodemos tiveram é um pouco intrigante. É quase como se estivéssemos ouvindo apenas parte da conversa e tivéssemos que adivinhar o resto. João, o autor, gosta de tornar as coisas um pouco difíceis, para que tenhamos que pensar bem para entender! Nessa passagem, olharemos apenas para o início da conversa.</w:t>
      </w:r>
    </w:p>
    <w:p>
      <w:pPr/>
      <w:r>
        <w:rPr>
          <w:lang w:val="pt_PT" w:bidi="pt_PT"/>
        </w:rPr>
      </w:r>
      <w:r>
        <w:rPr>
          <w:lang w:val="pt_PT" w:bidi="pt_PT"/>
        </w:rPr>
        <w:t>Nicodemos diz a Jesus: “Sabemos que você é um mestre enviado por Deus”. Ele acredita nisso por causa dos sinais que Jesus realizou Um sinal é algo incomum que acontece por um propósito especial. Um sinal diz algo às pessoas. João chama cada milagre que Jesus realiza de “sinal”, porque os milagres revelam algo às pessoas sobre Jesus. João não nos contou sobre nenhum milagre que Jesus tenha feito em Jerusalém até agora, mas quando Jesus expulsou os vendedores do templo isso também foi um sinal. O que Jesus fez ali foi um sinal para as pessoas de que Jesus tinha uma autoridade especial.</w:t>
      </w:r>
    </w:p>
    <w:p>
      <w:pPr/>
      <w:r>
        <w:rPr>
          <w:lang w:val="pt_PT" w:bidi="pt_PT"/>
        </w:rPr>
      </w:r>
      <w:r>
        <w:rPr>
          <w:lang w:val="pt_PT" w:bidi="pt_PT"/>
        </w:rPr>
        <w:t>Nessa passagem, João relata que algumas pessoas acreditaram em Jesus por causa dos sinais que ele realizou. Essa pode ser a razão pela qual Nicodemos diz “sabemos”, em vez de “Eu sei”.</w:t>
      </w:r>
    </w:p>
    <w:p>
      <w:pPr/>
      <w:r>
        <w:rPr>
          <w:lang w:val="pt_PT" w:bidi="pt_PT"/>
        </w:rPr>
      </w:r>
      <w:r>
        <w:rPr>
          <w:lang w:val="pt_PT" w:bidi="pt_PT"/>
        </w:rPr>
        <w:t>Nicodemos disse que “ninguém pode fazer esses sinais, a menos que Deus esteja com ele”. Jesus usa uma frase semelhante para ensinar a Nicodemos algo novo. Jesus diz a ele: “Ninguém pode ver o reino de Deus, a menos que nasça de novo</w:t>
      </w:r>
    </w:p>
    <w:p>
      <w:pPr/>
      <w:r>
        <w:rPr>
          <w:lang w:val="pt_PT" w:bidi="pt_PT"/>
        </w:rPr>
      </w:r>
      <w:r>
        <w:rPr>
          <w:lang w:val="pt_PT" w:bidi="pt_PT"/>
        </w:rPr>
        <w:t>"Nascer de novo" significa “nascer de Deus”. Mas o que isso significa?</w:t>
      </w:r>
    </w:p>
    <w:p>
      <w:pPr/>
      <w:r>
        <w:rPr>
          <w:lang w:val="pt_PT" w:bidi="pt_PT"/>
        </w:rPr>
      </w:r>
      <w:r>
        <w:rPr>
          <w:lang w:val="pt_PT" w:bidi="pt_PT"/>
        </w:rPr>
        <w:t>Quando estávamos traduzindo João 1:6–18, no início do livro de João, ouvimos a expressão “nascido de Deus”. João, o autor, nos disse ali que Deus deu às pessoas que aceitaram Jesus o direito de se tornarem filhos de Deus. Era como se essas pessoas nascessem de novo. Mas não da mesma maneira natural que cada pessoa humana nasce. Esse era um tipo diferente de nascimento, um nascimento espiritual.</w:t>
      </w:r>
    </w:p>
    <w:p>
      <w:pPr/>
      <w:r>
        <w:rPr>
          <w:lang w:val="pt_PT" w:bidi="pt_PT"/>
        </w:rPr>
      </w:r>
      <w:r>
        <w:rPr>
          <w:lang w:val="pt_PT" w:bidi="pt_PT"/>
        </w:rPr>
        <w:t>Jesus está aqui falando sobre a mesma coisa. E ele acrescenta algo a isso. Apenas as pessoas que nascem de novo dessa maneira especial podem ver o reino de Deus Ver o reino de Deus significa o mesmo que entrar no reino de Deus; Jesus usa ambas as expressões nessa conversa. Entrar no reino de Deus significa se tornar parte do povo de Deus. O Reino de Deus não se refere a um lugar físico em algum lugar da terra; está presente em todo lugar onde Deus governa e onde as pessoas lhe obedecem. Jesus diz que quando as pessoas nascem de novo, elas podem entrar no reino de Deus. Isso significa que eles agora podem ter um bom relacionamento com Deus. Essas pessoas agora são salvas.</w:t>
      </w:r>
    </w:p>
    <w:p>
      <w:pPr/>
      <w:r>
        <w:rPr>
          <w:lang w:val="pt_PT" w:bidi="pt_PT"/>
        </w:rPr>
      </w:r>
      <w:r>
        <w:rPr>
          <w:lang w:val="pt_PT" w:bidi="pt_PT"/>
        </w:rPr>
        <w:t>Vemos aqui algo que já havíamos observado antes no evangelho de João: alguém faz uma pergunta simples, ou faz uma afirmação simples, e Jesus responde com uma resposta muito profunda Nicodemos está dizendo apenas que ele concorda que Jesus deve ter vindo de Deus; e Jesus vai além e já fala sobre como vai tornar possível a salvação das pessoas. É como se Jesus estivesse dizendo: “Você acredita em uma coisa sobre mim, mas você terá que acreditar em muito mais!”</w:t>
      </w:r>
    </w:p>
    <w:p>
      <w:pPr/>
      <w:r>
        <w:rPr>
          <w:lang w:val="pt_PT" w:bidi="pt_PT"/>
        </w:rPr>
      </w:r>
      <w:r>
        <w:rPr>
          <w:lang w:val="pt_PT" w:bidi="pt_PT"/>
        </w:rPr>
        <w:t>Nicodemos não consegue entender bem o que Jesus diz. Nicodemos não consegue entender bem o que Jesus quer dizer quando fala sobre alguém nascer de novo. Ele pensa que Jesus está falando sobre um nascimento físico — e é impossível para um adulto nascer de novo, não é mesmo!</w:t>
      </w:r>
    </w:p>
    <w:p>
      <w:pPr/>
      <w:r>
        <w:rPr>
          <w:lang w:val="pt_PT" w:bidi="pt_PT"/>
        </w:rPr>
      </w:r>
      <w:r>
        <w:rPr>
          <w:lang w:val="pt_PT" w:bidi="pt_PT"/>
        </w:rPr>
        <w:t>Parem aqui e discutam: vocês podem contar uma história sobre o nascimento de um bebê? Talvez sobre um bebê que nasceu recentemente em sua igreja ou em sua comunidade? Pausem o áudio aqui.</w:t>
      </w:r>
    </w:p>
    <w:p>
      <w:pPr/>
      <w:r>
        <w:rPr>
          <w:lang w:val="pt_PT" w:bidi="pt_PT"/>
        </w:rPr>
      </w:r>
      <w:r>
        <w:rPr>
          <w:lang w:val="pt_PT" w:bidi="pt_PT"/>
        </w:rPr>
        <w:t>Jesus então repete o que ele já havia dito, de uma forma um pouco diferente. Ele começa suas palavras novamente dizendo "Em verdade, em verdade" ou "Em verdade vos digo". Isso não quer dizer que as outras coisas que Jesus diz não sejam verdadeiras. Significa que Jesus dirá algo muito importante e que Nicodemos deve prestar atenção. Jesus diz que “ninguém pode entrar no reino de Deus, a não ser que nasça da água e do espírito. Isso provavelmente significa que as pessoas precisam tanto do batismo quanto do Espírito Santo de Deus para entrar no reino de Deus. Eles precisam do batismo como sinal de arrependimento e perdão, e precisam do Espírito Santo para se tornarem pessoas novas que desejam obedecer a Deus. Portanto, Jesus provavelmente quer dizer que ninguém pode ser salvo a menos que se arrependa e se torne uma nova pessoa. Quando as pessoas se arrependem de seus pecados, estão dizendo que se sentem mal por terem desobedecido a Deus e que querem mudar. Eles agora querem começar a obedecer a Deus. Quando as pessoas desobedecem a Deus, elas merecem ser punidas. Mas quando as pessoas se arrependem, Deus as perdoa: ele não as pune e elas podem ter um bom relacionamento com Deus novamente. Então Deus lhes dá o seu Espírito Santo, e o Espírito Santo os ajuda a obedecer a Deus.</w:t>
      </w:r>
    </w:p>
    <w:p>
      <w:pPr/>
      <w:r>
        <w:rPr>
          <w:lang w:val="pt_PT" w:bidi="pt_PT"/>
        </w:rPr>
      </w:r>
      <w:r>
        <w:rPr>
          <w:lang w:val="pt_PT" w:bidi="pt_PT"/>
        </w:rPr>
        <w:t>Jesus então esclarece a Nicodemos que ele não estava falando sobre um nascimento físico. Os humanos dão à luz outros humanos. Como nossos pais são humanos, nós somos humanos. Mas quando nascemos de novo, Deus se torna nosso pai. E como Deus é espírito, ele nos dá uma vida espiritual também.</w:t>
      </w:r>
    </w:p>
    <w:p>
      <w:pPr/>
      <w:r>
        <w:rPr>
          <w:lang w:val="pt_PT" w:bidi="pt_PT"/>
        </w:rPr>
      </w:r>
      <w:r>
        <w:rPr>
          <w:lang w:val="pt_PT" w:bidi="pt_PT"/>
        </w:rPr>
        <w:t xml:space="preserve">Jesus diz a Nicodemos que ele não deve se surpreender por Jesus ter dito que todos precisam nascer de novo. Jesus então diz algo que é difícil de compreender. Ele começa a falar sobre vento. Para Nicodemos, isso não seria tão inesperado, porque em sua língua, a palavra para </w:t>
      </w:r>
      <w:r>
        <w:rPr>
          <w:b/>
          <w:lang w:val="pt_PT" w:bidi="pt_PT"/>
        </w:rPr>
        <w:t>'vento'</w:t>
      </w:r>
      <w:r>
        <w:rPr>
          <w:lang w:val="pt_PT" w:bidi="pt_PT"/>
        </w:rPr>
        <w:t xml:space="preserve"> é a mesma que a palavra para </w:t>
      </w:r>
      <w:r>
        <w:rPr>
          <w:b/>
          <w:lang w:val="pt_PT" w:bidi="pt_PT"/>
        </w:rPr>
        <w:t>'Espírito'</w:t>
      </w:r>
      <w:r>
        <w:rPr>
          <w:lang w:val="pt_PT" w:bidi="pt_PT"/>
        </w:rPr>
        <w:t>. Jesus compara o mistério de nascer novamente com o mistério do vento. Podemos sentir o vento, até mesmo ouvi-lo, e percebemos o efeito que ele causa sobre algo que ele sopra — mas não podemos ver o vento em si. Não sabemos de onde vem o vento, e não sabemos para onde ele vai; não conseguimos entendê-lo. Da mesma forma, o Espírito Santo atua na pessoa que confia em Jesus e a ajuda a obedecê-lo Outras pessoas podem ver a pessoa mudando e se tornando alguém melhor, mas não conseguem entender por que isso está acontecendo, porque não conseguem ver o Espírito Santo.</w:t>
      </w:r>
    </w:p>
    <w:p>
      <w:pPr/>
      <w:r>
        <w:rPr>
          <w:lang w:val="pt_PT" w:bidi="pt_PT"/>
        </w:rPr>
      </w:r>
      <w:r>
        <w:rPr>
          <w:lang w:val="pt_PT" w:bidi="pt_PT"/>
        </w:rPr>
        <w:t>Parem aqui e discutam: vocês podem contar uma história sobre vento? Talvez sobre uma tempestade que aconteceu recentemente, ou algo que ocorreu por causa do vento? Pausem este áudio aqui.</w:t>
      </w:r>
    </w:p>
    <w:p>
      <w:pPr/>
      <w:r>
        <w:rPr>
          <w:lang w:val="pt_PT" w:bidi="pt_PT"/>
        </w:rPr>
      </w:r>
      <w:r>
        <w:rPr>
          <w:lang w:val="pt_PT" w:bidi="pt_PT"/>
        </w:rPr>
        <w:t>Em nossa próxima passagem, veremos se Nicodemos agora entende sobre o que Jesus está falando!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3:1–8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lang w:val="pt_PT" w:bidi="pt_PT"/>
        </w:rPr>
        <w:t>Nessa cena, Nicodemos vai até Jesus durante a noite, e Jesus e Nicodemos estão tendo uma conversa.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Nicodemos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Uma pessoa que nasce do espírito</w:t>
      </w:r>
    </w:p>
    <w:p>
      <w:pPr/>
      <w:r>
        <w:rPr>
          <w:lang w:val="pt_PT" w:bidi="pt_PT"/>
        </w:rPr>
      </w:r>
      <w:r>
        <w:rPr>
          <w:lang w:val="pt_PT" w:bidi="pt_PT"/>
        </w:rPr>
        <w:t>Os eventos nessa passagem estão acontecendo à noite. Jesus provavelmente está ficando na casa de alguém.</w:t>
      </w:r>
    </w:p>
    <w:p>
      <w:pPr/>
      <w:r>
        <w:rPr>
          <w:lang w:val="pt_PT" w:bidi="pt_PT"/>
        </w:rPr>
      </w:r>
      <w:r>
        <w:rPr>
          <w:lang w:val="pt_PT" w:bidi="pt_PT"/>
        </w:rPr>
        <w:t>Nessa passagem, encontramos uma nova pessoa. Aprendemos três coisas sobre ele: seu nome é Nicodemos, ele é um fariseu e é um líder, ou membro do conselho judaico.</w:t>
      </w:r>
    </w:p>
    <w:p>
      <w:pPr/>
      <w:r>
        <w:rPr>
          <w:lang w:val="pt_PT" w:bidi="pt_PT"/>
        </w:rPr>
      </w:r>
      <w:r>
        <w:rPr>
          <w:lang w:val="pt_PT" w:bidi="pt_PT"/>
        </w:rPr>
        <w:t>Parem aqui e discutam: como as pessoas em sua língua apresentam uma nova pessoa em uma história e como elas dão a seus ouvintes todas as informações necessárias sobre ela? Pratiquem apresentar Nicodemus de algumas maneiras diferentes até encontrarem a forma que soe mais natural. Vocês podem já incluir o fato de que ele veio ver Jesus e que era noite. Pausem este áudio aqui.</w:t>
      </w:r>
    </w:p>
    <w:p>
      <w:pPr/>
      <w:r>
        <w:rPr>
          <w:lang w:val="pt_PT" w:bidi="pt_PT"/>
        </w:rPr>
      </w:r>
      <w:r>
        <w:rPr>
          <w:lang w:val="pt_PT" w:bidi="pt_PT"/>
        </w:rPr>
        <w:t>Como você acha que Nicodemos descobriu onde Jesus estava? Talvez ele tenha batido na porta da casa onde Jesus estava hospedado, e o anfitrião de Jesus, ou um dos discípulos, abriu a porta. Vocês acham que eles podem ter ficado um pouco surpresos, e talvez até um pouco assustados, por ver um líder religioso chegando à casa deles?</w:t>
      </w:r>
    </w:p>
    <w:p>
      <w:pPr/>
      <w:r>
        <w:rPr>
          <w:lang w:val="pt_PT" w:bidi="pt_PT"/>
        </w:rPr>
      </w:r>
      <w:r>
        <w:rPr>
          <w:lang w:val="pt_PT" w:bidi="pt_PT"/>
        </w:rPr>
        <w:t>Talvez as outras pessoas na casa já estejam dormindo. Estaria escuro; talvez houvesse uma luz emitida por uma pequena lâmpada a óleo. Ou talvez Jesus e Nicodemos estejam sentados do lado de fora, em um pátio, com apenas um pouco de luz das estrelas. Talvez eles pudessem ouvir o som do vento balançando as folhas das árvores ao seu redor! Talvez Jesus e Nicodemos estivessem olhando para essas folhas balançando quando Jesus estava falando sobre vento.</w:t>
      </w:r>
    </w:p>
    <w:p>
      <w:pPr/>
      <w:r>
        <w:rPr>
          <w:lang w:val="pt_PT" w:bidi="pt_PT"/>
        </w:rPr>
      </w:r>
      <w:r>
        <w:rPr>
          <w:lang w:val="pt_PT" w:bidi="pt_PT"/>
        </w:rPr>
        <w:t>Vocês conseguem encenar como seria quando alguém nasce de novo? Vocês conseguem encenar uma pessoa sendo transformada pelo batismo e pelo Espírito Santo — Ou seja, arrependendo-se e recebendo a ajuda do Espírito Santo para obedecer a Jesus?</w:t>
      </w:r>
    </w:p>
    <w:p>
      <w:pPr/>
      <w:r>
        <w:rPr>
          <w:lang w:val="pt_PT" w:bidi="pt_PT"/>
        </w:rPr>
      </w:r>
      <w:r>
        <w:rPr>
          <w:lang w:val="pt_PT" w:bidi="pt_PT"/>
        </w:rPr>
        <w:t>Pare aqui e faça essa atividade. Pausem o áudio aqui.</w:t>
      </w:r>
    </w:p>
    <w:p>
      <w:pPr/>
      <w:r>
        <w:rPr>
          <w:lang w:val="pt_PT" w:bidi="pt_PT"/>
        </w:rPr>
      </w:r>
      <w:r>
        <w:rPr>
          <w:lang w:val="pt_PT" w:bidi="pt_PT"/>
        </w:rPr>
        <w:t>A conversa entre Nicodemos e Jesus pode ser difícil de lembrar. Pode ajudar se vocês dividirem em partes e usarem um objeto, ou ação, para cada parte da conversa.</w:t>
      </w:r>
    </w:p>
    <w:p>
      <w:pPr/>
      <w:r>
        <w:rPr>
          <w:lang w:val="pt_PT" w:bidi="pt_PT"/>
        </w:rPr>
      </w:r>
      <w:r>
        <w:rPr>
          <w:lang w:val="pt_PT" w:bidi="pt_PT"/>
        </w:rPr>
        <w:t>Parte 1: Nicodemos diz a Jesus que ele — e algumas outras pessoas — sabem que Jesus é um mestre enviado por Deus. Ele acredita nisso por causa dos sinais que Jesus realizou O sinal ao qual Nicodemos provavelmente se refere é que Jesus expulsou os comerciantes do templo. Jesus estava usando um chicote naquele momento. Então agora, vocês podem usar alguma corda como chicote, ou usar qualquer outro objeto que vocês tenham usado para dramatizar o trecho anterior. Esse objeto lembrará a vocês que Nicodemos falou sobre os sinais que Jesus realizou.</w:t>
      </w:r>
    </w:p>
    <w:p>
      <w:pPr/>
      <w:r>
        <w:rPr>
          <w:lang w:val="pt_PT" w:bidi="pt_PT"/>
        </w:rPr>
      </w:r>
      <w:r>
        <w:rPr>
          <w:lang w:val="pt_PT" w:bidi="pt_PT"/>
        </w:rPr>
        <w:t>Parte 2: a primeira resposta de Jesus. Jesus diz que “Em verdade, somente a pessoa que nasce do alto (nasce de novo) pode ver o reino de Deus." Vocês podem usar um objeto relacionado ao nascimento de um bebê, ou encenar o nascimento de um bebê; mas acrescente algo que deixe claro que Jesus estava falando sobre um nascimento espiritual. Como a palavra para espírito na língua de Jesus é a mesma que a palavra para vento, talvez vocês possam usar um lençol ou algumas folhas grandes e movê-las rapidamente para criar vento sobre a cena ou objeto do nascimento.</w:t>
      </w:r>
    </w:p>
    <w:p>
      <w:pPr/>
      <w:r>
        <w:rPr>
          <w:lang w:val="pt_PT" w:bidi="pt_PT"/>
        </w:rPr>
      </w:r>
      <w:r>
        <w:rPr>
          <w:lang w:val="pt_PT" w:bidi="pt_PT"/>
        </w:rPr>
        <w:t>Como Jesus fala sobre “ver o reino”, todas as outras pessoas podem fazer círculos em torno dos olhos com os dedos, ou fazer outro gesto que represente a visão.</w:t>
      </w:r>
    </w:p>
    <w:p>
      <w:pPr/>
      <w:r>
        <w:rPr>
          <w:lang w:val="pt_PT" w:bidi="pt_PT"/>
        </w:rPr>
      </w:r>
      <w:r>
        <w:rPr>
          <w:lang w:val="pt_PT" w:bidi="pt_PT"/>
        </w:rPr>
        <w:t>Parte 3: a pergunta de Nicodemos. Nicodemos não consegue entender o que Jesus quer dizer com nascer de novo. Ele pensa que Jesus estava falando sobre um nascimento físico. Para isso, vocês podem usar o objeto relacionado ao nascimento, ou encenar o nascimento, mas sem vento desta vez. E todos podem parecer muito confusos!</w:t>
      </w:r>
    </w:p>
    <w:p>
      <w:pPr/>
      <w:r>
        <w:rPr>
          <w:lang w:val="pt_PT" w:bidi="pt_PT"/>
        </w:rPr>
      </w:r>
      <w:r>
        <w:rPr>
          <w:lang w:val="pt_PT" w:bidi="pt_PT"/>
        </w:rPr>
        <w:t>Parte 4: a segunda resposta de Jesus. Novamente, Jesus começa dizendo "Em verdade". Jesus repete o que ele disse em sua primeira resposta, mas faz algumas mudanças. Em vez de dizer “vejam o reino de Deus," ele diz “entrem no reino de Deus”. E em vez de dizer “nascer do alto”, ele diz “nascer da água e do espírito”.</w:t>
      </w:r>
    </w:p>
    <w:p>
      <w:pPr/>
      <w:r>
        <w:rPr>
          <w:lang w:val="pt_PT" w:bidi="pt_PT"/>
        </w:rPr>
      </w:r>
      <w:r>
        <w:rPr>
          <w:lang w:val="pt_PT" w:bidi="pt_PT"/>
        </w:rPr>
        <w:t>Como Jesus agora fala sobre “entrar no reino” em vez de “ver o reino”, vocês podem abrir e fechar uma porta, ou encenar um portão sendo aberto.</w:t>
      </w:r>
    </w:p>
    <w:p>
      <w:pPr/>
      <w:r>
        <w:rPr>
          <w:lang w:val="pt_PT" w:bidi="pt_PT"/>
        </w:rPr>
      </w:r>
      <w:r>
        <w:rPr>
          <w:lang w:val="pt_PT" w:bidi="pt_PT"/>
        </w:rPr>
        <w:t>Criem vento novamente com lençol ou folhas grandes sobre uma cena ou objeto que representa o nascimento. Como Jesus fala sobre água e espírito, tenha um balde de água por perto ou, melhor ainda, vá até o lugar onde as pessoas da sua igreja são batizadas e encene a cena lá!</w:t>
      </w:r>
    </w:p>
    <w:p>
      <w:pPr/>
      <w:r>
        <w:rPr>
          <w:lang w:val="pt_PT" w:bidi="pt_PT"/>
        </w:rPr>
      </w:r>
      <w:r>
        <w:rPr>
          <w:lang w:val="pt_PT" w:bidi="pt_PT"/>
        </w:rPr>
        <w:t>Parte 5: Jesus explica que quando nascemos, somos humanos, porque nossos pais são humanos. Mas quando nascemos de novo, Deus se torna nosso pai, e agora temos uma vida espiritual. Talvez vocês possam encontrar uma criança e seus pais, ou uma foto de uma criança e um de seus pais para lembrá-los disso.</w:t>
      </w:r>
    </w:p>
    <w:p>
      <w:pPr/>
      <w:r>
        <w:rPr>
          <w:lang w:val="pt_PT" w:bidi="pt_PT"/>
        </w:rPr>
      </w:r>
      <w:r>
        <w:rPr>
          <w:lang w:val="pt_PT" w:bidi="pt_PT"/>
        </w:rPr>
        <w:t>Parte 6: Jesus compara o mistério de nascer novamente com o mistério do vento. Encontrem alguns objetos bem leves, coloque-os na palma da mão e soprem sobre eles. Os objetos vão voar para longe. Ou, se você estiver do lado de fora, aponte para algo que está se movendo por causa do vento. Vocês podem ver os objetos caindo de suas mãos, ou as coisas que se movendo lá fora, mas não conseguem ver o vento em si.</w:t>
      </w:r>
    </w:p>
    <w:p>
      <w:pPr/>
      <w:r>
        <w:rPr>
          <w:lang w:val="pt_PT" w:bidi="pt_PT"/>
        </w:rPr>
      </w:r>
      <w:r>
        <w:rPr>
          <w:lang w:val="pt_PT" w:bidi="pt_PT"/>
        </w:rPr>
        <w:t>Pare aqui e faça essa atividade. Encontrem os objetos que vocês precisam primeiro. É claro que vocês podem usar outros objetos ou atividades além dos sugeridos aqui! Realizem todas essas ações e escolham uma ou duas delas ou objetos que possam ajudá-los a lembrar de cada parte da conversa. Pausem o áudio aqui.</w:t>
      </w:r>
    </w:p>
    <w:p>
      <w:pPr/>
      <w:r>
        <w:rPr>
          <w:lang w:val="pt_PT" w:bidi="pt_PT"/>
        </w:rPr>
      </w:r>
      <w:r>
        <w:rPr>
          <w:lang w:val="pt_PT" w:bidi="pt_PT"/>
        </w:rPr>
        <w:t>Não se esqueçam de que, no início da conversa, Nicodemos diz “</w:t>
      </w:r>
      <w:r>
        <w:rPr>
          <w:b/>
          <w:lang w:val="pt_PT" w:bidi="pt_PT"/>
        </w:rPr>
        <w:t>Sabemos</w:t>
      </w:r>
      <w:r>
        <w:rPr>
          <w:lang w:val="pt_PT" w:bidi="pt_PT"/>
        </w:rPr>
        <w:t xml:space="preserve"> que você é um mestre enviado por Deus — ele não diz "</w:t>
      </w:r>
      <w:r>
        <w:rPr>
          <w:b/>
          <w:lang w:val="pt_PT" w:bidi="pt_PT"/>
        </w:rPr>
        <w:t>Eu</w:t>
      </w:r>
      <w:r>
        <w:rPr>
          <w:lang w:val="pt_PT" w:bidi="pt_PT"/>
        </w:rPr>
        <w:t xml:space="preserve"> sei".</w:t>
      </w:r>
    </w:p>
    <w:p>
      <w:pPr/>
      <w:r>
        <w:rPr>
          <w:lang w:val="pt_PT" w:bidi="pt_PT"/>
        </w:rPr>
      </w:r>
      <w:r>
        <w:rPr>
          <w:lang w:val="pt_PT" w:bidi="pt_PT"/>
        </w:rPr>
        <w:t>Não se esqueçam de dizer que, ambas as vezes que Jesus responde a Nicodemos, ele começa sua resposta dizendo "Em verdade, em verdade", ou "Em verdade vos digo." Isso mostra a Nicodemos que Jesus ia dizer algo importante.</w:t>
      </w:r>
    </w:p>
    <w:p>
      <w:pPr/>
      <w:r>
        <w:rPr>
          <w:lang w:val="pt_PT" w:bidi="pt_PT"/>
        </w:rPr>
      </w:r>
      <w:r>
        <w:rPr>
          <w:lang w:val="pt_PT" w:bidi="pt_PT"/>
        </w:rPr>
        <w:t>Agora, o grupo deve fazer o roteiro, desenhar ou usar objetos para visualizar a passagem e a atuação nela. Alguns membros do grupo podem realizar as ações ou mostrar os objetos que vocês usaram anteriormente para ajudá-los a lembrar de cada parte da história.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3:1–8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Nicodemos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Uma pessoa que nasce do espírito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 Algumas pessoas do grupo podem representar os gestos, ou mostrar os objetos que vocês escolheram na atividade anterior, para ajudar os outros a se lembrarem</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Representem a cena em que Nicodemos descobre onde Jesus estava e vai até ele à noite.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está interpretando Nicodemos “O que você está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toda a conversa entre Jesus e Nicodemos. Os outros membros do grupo podem mostrar as ações ou objetos que vocês praticaram anteriormente, para ajudar os atores a se lembrarem do que vem a seguir!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está interpretando Nicodemos “O que você está pensando?”. A pessoa pode responder coisas como:</w:t>
      </w:r>
    </w:p>
    <w:p>
      <w:pPr>
        <w:pStyle w:val="ListBullet"/>
        <w:spacing w:line="240" w:lineRule="auto"/>
        <w:ind w:left="720"/>
      </w:pPr>
      <w:r>
        <w:rPr>
          <w:lang w:val="pt_PT" w:bidi="pt_PT"/>
        </w:rPr>
      </w:r>
      <w:r>
        <w:rPr>
          <w:lang w:val="pt_PT" w:bidi="pt_PT"/>
        </w:rPr>
        <w:t>Perguntem ao ator que interpreta Jesus: “O que você está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3:1–8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Nicodemos era um </w:t>
      </w:r>
      <w:r>
        <w:rPr>
          <w:b/>
          <w:lang w:val="pt_PT" w:bidi="pt_PT"/>
        </w:rPr>
        <w:t>fariseu</w:t>
      </w:r>
      <w:r>
        <w:rPr>
          <w:lang w:val="pt_PT" w:bidi="pt_PT"/>
        </w:rPr>
        <w:t xml:space="preserve"> Os fariseus eram um grupo de líderes religiosos que estavam muito preocupados em obedecer à lei de Deus completamente. Use a mesma palavra que você usou em passagens anteriores. A palavra </w:t>
      </w:r>
      <w:r>
        <w:rPr>
          <w:lang w:val="pt_PT" w:bidi="pt_PT"/>
        </w:rPr>
        <w:t>Fariseu</w:t>
      </w:r>
      <w:r>
        <w:rPr>
          <w:lang w:val="pt_PT" w:bidi="pt_PT"/>
        </w:rPr>
        <w:t xml:space="preserve"> está no Glossário Mestre.</w:t>
      </w:r>
    </w:p>
    <w:p>
      <w:pPr/>
      <w:r>
        <w:rPr>
          <w:lang w:val="pt_PT" w:bidi="pt_PT"/>
        </w:rPr>
      </w:r>
      <w:r>
        <w:rPr>
          <w:lang w:val="pt_PT" w:bidi="pt_PT"/>
        </w:rPr>
        <w:t xml:space="preserve">Nicodemos também era um </w:t>
      </w:r>
      <w:r>
        <w:rPr>
          <w:b/>
          <w:lang w:val="pt_PT" w:bidi="pt_PT"/>
        </w:rPr>
        <w:t>governante</w:t>
      </w:r>
      <w:r>
        <w:rPr>
          <w:lang w:val="pt_PT" w:bidi="pt_PT"/>
        </w:rPr>
        <w:t xml:space="preserve">, ou líder dos judeus. Isso significa que ele era uma pessoa com autoridade. Provavelmente significa que ele era um membro do conselho judeu — o </w:t>
      </w:r>
      <w:r>
        <w:rPr>
          <w:b/>
          <w:lang w:val="pt_PT" w:bidi="pt_PT"/>
        </w:rPr>
        <w:t>Sinédrio</w:t>
      </w:r>
      <w:r>
        <w:rPr>
          <w:lang w:val="pt_PT" w:bidi="pt_PT"/>
        </w:rPr>
        <w:t xml:space="preserve"> O país naquele momento era governado pelos romanos, mas os judeus podiam decidir algumas questões por conta própria, especialmente as de caráter religioso. A palavra </w:t>
      </w:r>
      <w:r>
        <w:rPr>
          <w:lang w:val="pt_PT" w:bidi="pt_PT"/>
        </w:rPr>
        <w:t>Sinédrio</w:t>
      </w:r>
      <w:r>
        <w:rPr>
          <w:lang w:val="pt_PT" w:bidi="pt_PT"/>
        </w:rPr>
        <w:t xml:space="preserve"> está no Glossário Mestre</w:t>
      </w:r>
    </w:p>
    <w:p>
      <w:pPr/>
      <w:r>
        <w:rPr>
          <w:lang w:val="pt_PT" w:bidi="pt_PT"/>
        </w:rPr>
      </w:r>
      <w:r>
        <w:rPr>
          <w:lang w:val="pt_PT" w:bidi="pt_PT"/>
        </w:rPr>
        <w:t xml:space="preserve">Parem aqui e discutam se vocês querem dizer que Nicodemos era um líder dos judeus, ou que ele era um membro do Conselho Judaico. As duas opções estão corretas. Se vocês decidirem dizer que ele era um membro do Conselho Judaico, procurem a palavra </w:t>
      </w:r>
      <w:r>
        <w:rPr>
          <w:b/>
          <w:lang w:val="pt_PT" w:bidi="pt_PT"/>
        </w:rPr>
        <w:t>Sinédrio</w:t>
      </w:r>
      <w:r>
        <w:rPr>
          <w:lang w:val="pt_PT" w:bidi="pt_PT"/>
        </w:rPr>
        <w:t xml:space="preserve"> no Glossário Mestre e decidam como traduzirão essa palavra nesta passagem. Usem a mesma palavra que vocês já usaram em outros livros que traduziram Pausem o áudio aqui.</w:t>
      </w:r>
    </w:p>
    <w:p>
      <w:pPr/>
      <w:r>
        <w:rPr>
          <w:lang w:val="pt_PT" w:bidi="pt_PT"/>
        </w:rPr>
      </w:r>
      <w:r>
        <w:rPr>
          <w:lang w:val="pt_PT" w:bidi="pt_PT"/>
        </w:rPr>
        <w:t xml:space="preserve">Nicodemos chama Jesus de </w:t>
      </w:r>
      <w:r>
        <w:rPr>
          <w:b/>
          <w:lang w:val="pt_PT" w:bidi="pt_PT"/>
        </w:rPr>
        <w:t>rabi</w:t>
      </w:r>
      <w:r>
        <w:rPr>
          <w:lang w:val="pt_PT" w:bidi="pt_PT"/>
        </w:rPr>
        <w:t xml:space="preserve"> Rabi significa mestre. Use a mesma palavra que você usou em passagens anteriores. A palavra </w:t>
      </w:r>
      <w:r>
        <w:rPr>
          <w:lang w:val="pt_PT" w:bidi="pt_PT"/>
        </w:rPr>
        <w:t>rabi</w:t>
      </w:r>
      <w:r>
        <w:rPr>
          <w:lang w:val="pt_PT" w:bidi="pt_PT"/>
        </w:rPr>
        <w:t xml:space="preserve"> está no Glossário Mestre.</w:t>
      </w:r>
    </w:p>
    <w:p>
      <w:pPr/>
      <w:r>
        <w:rPr>
          <w:lang w:val="pt_PT" w:bidi="pt_PT"/>
        </w:rPr>
      </w:r>
      <w:r>
        <w:rPr>
          <w:lang w:val="pt_PT" w:bidi="pt_PT"/>
        </w:rPr>
        <w:t xml:space="preserve">Nicodemos diz que Jesus realizou </w:t>
      </w:r>
      <w:r>
        <w:rPr>
          <w:b/>
          <w:lang w:val="pt_PT" w:bidi="pt_PT"/>
        </w:rPr>
        <w:t>sinais</w:t>
      </w:r>
      <w:r>
        <w:rPr>
          <w:lang w:val="pt_PT" w:bidi="pt_PT"/>
        </w:rPr>
        <w:t xml:space="preserve">. Um sinal é algo incomum que está acontecendo para um propósito especial, para ensinar algo às pessoas. Use a mesma palavra que você usou em passagens anteriores. Para obter mais informações sobre </w:t>
      </w:r>
      <w:r>
        <w:rPr>
          <w:lang w:val="pt_PT" w:bidi="pt_PT"/>
        </w:rPr>
        <w:t>sinal</w:t>
      </w:r>
      <w:r>
        <w:rPr>
          <w:lang w:val="pt_PT" w:bidi="pt_PT"/>
        </w:rPr>
        <w:t>, consulte o Glossário Mestre.</w:t>
      </w:r>
    </w:p>
    <w:p>
      <w:pPr/>
      <w:r>
        <w:rPr>
          <w:lang w:val="pt_PT" w:bidi="pt_PT"/>
        </w:rPr>
      </w:r>
      <w:r>
        <w:rPr>
          <w:lang w:val="pt_PT" w:bidi="pt_PT"/>
        </w:rPr>
        <w:t xml:space="preserve">Jesus diz que ninguém pode ver, ou entrar, no </w:t>
      </w:r>
      <w:r>
        <w:rPr>
          <w:b/>
          <w:lang w:val="pt_PT" w:bidi="pt_PT"/>
        </w:rPr>
        <w:t>reino de Deus</w:t>
      </w:r>
      <w:r>
        <w:rPr>
          <w:lang w:val="pt_PT" w:bidi="pt_PT"/>
        </w:rPr>
        <w:t xml:space="preserve">, a menos que nasçam de novo. O reino de Deus não se refere a um lugar físico, como um país em algum lugar desta terra. O reino de Deus refere-se ao governo de Deus. O reino de Deus está em todos os lugares onde Deus governa, e onde as pessoas obedecem a Ele e vivem em um relacionamento correto com Ele. </w:t>
      </w:r>
    </w:p>
    <w:p>
      <w:pPr/>
      <w:r>
        <w:rPr>
          <w:lang w:val="pt_PT" w:bidi="pt_PT"/>
        </w:rPr>
      </w:r>
      <w:r>
        <w:rPr>
          <w:lang w:val="pt_PT" w:bidi="pt_PT"/>
        </w:rPr>
        <w:t xml:space="preserve">Pare aqui e, como um grupo, discuta qual palavra ou expressão vocês usariam para definir o </w:t>
      </w:r>
      <w:r>
        <w:rPr>
          <w:b/>
          <w:lang w:val="pt_PT" w:bidi="pt_PT"/>
        </w:rPr>
        <w:t>Reino de Deus</w:t>
      </w:r>
      <w:r>
        <w:rPr>
          <w:lang w:val="pt_PT" w:bidi="pt_PT"/>
        </w:rPr>
        <w:t xml:space="preserve">. Procure </w:t>
      </w:r>
      <w:r>
        <w:rPr>
          <w:lang w:val="pt_PT" w:bidi="pt_PT"/>
        </w:rPr>
        <w:t>Reino de Deus</w:t>
      </w:r>
      <w:r>
        <w:rPr>
          <w:lang w:val="pt_PT" w:bidi="pt_PT"/>
        </w:rPr>
        <w:t xml:space="preserve"> no Glossário Mestre para mais informações. Pausem o áudio aqui.</w:t>
      </w:r>
    </w:p>
    <w:p>
      <w:pPr/>
      <w:r>
        <w:rPr>
          <w:lang w:val="pt_PT" w:bidi="pt_PT"/>
        </w:rPr>
      </w:r>
      <w:r>
        <w:rPr>
          <w:lang w:val="pt_PT" w:bidi="pt_PT"/>
        </w:rPr>
        <w:t xml:space="preserve">Jesus diz que ninguém pode entrar no reino de Deus sem nascer da água e do </w:t>
      </w:r>
      <w:r>
        <w:rPr>
          <w:b/>
          <w:lang w:val="pt_PT" w:bidi="pt_PT"/>
        </w:rPr>
        <w:t>Espírito</w:t>
      </w:r>
      <w:r>
        <w:rPr>
          <w:lang w:val="pt_PT" w:bidi="pt_PT"/>
        </w:rPr>
        <w:t xml:space="preserve"> O espírito significa o Espírito Santo de Deus. Jesus só diz “espírito”, mas vocês podem dizer “Espírito Santo" se acharem que isso vai ficar mais claro para quem está ouvindo. A palavra </w:t>
      </w:r>
      <w:r>
        <w:rPr>
          <w:lang w:val="pt_PT" w:bidi="pt_PT"/>
        </w:rPr>
        <w:t>Espírito Santo</w:t>
      </w:r>
      <w:r>
        <w:rPr>
          <w:lang w:val="pt_PT" w:bidi="pt_PT"/>
        </w:rPr>
        <w:t xml:space="preserve"> está do Glossário Mestre. Usem a mesma palavra que vocês já usaram nas mensagens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3:9–21</w:t>
      </w:r>
      <w:r>
        <w:rPr>
          <w:lang w:val="pt_PT" w:bidi="pt_PT"/>
        </w:rPr>
      </w:r>
    </w:p>
    <w:p>
      <w:pPr>
        <w:pStyle w:val="Heading3"/>
      </w:pPr>
      <w:r>
        <w:rPr>
          <w:lang w:val="pt_PT" w:bidi="pt_PT"/>
        </w:rPr>
        <w:t>Ouvir e Sentir</w:t>
      </w:r>
    </w:p>
    <w:p>
      <w:pPr/>
      <w:r>
        <w:rPr>
          <w:lang w:val="pt_PT" w:bidi="pt_PT"/>
        </w:rPr>
      </w:r>
      <w:r>
        <w:rPr>
          <w:lang w:val="pt_PT" w:bidi="pt_PT"/>
        </w:rPr>
        <w:t>Nesta etapa, ouçam João 3: 9–21 e a guardem em seus corações.</w:t>
      </w:r>
    </w:p>
    <w:p>
      <w:pPr/>
      <w:r>
        <w:rPr>
          <w:lang w:val="pt_PT" w:bidi="pt_PT"/>
        </w:rPr>
      </w:r>
      <w:r>
        <w:rPr>
          <w:lang w:val="pt_PT" w:bidi="pt_PT"/>
        </w:rPr>
        <w:t>Como essa passagem é a segunda parte da passagem anterior, primeiro ouçam João 3:1–21 uma vez. Então, ouçam João 3:9–21 três vezes, em três traduções diferentes, se possível.</w:t>
      </w:r>
    </w:p>
    <w:p>
      <w:pPr/>
      <w:r>
        <w:rPr>
          <w:lang w:val="pt_PT" w:bidi="pt_PT"/>
        </w:rPr>
      </w:r>
      <w:r>
        <w:rPr>
          <w:lang w:val="pt_PT" w:bidi="pt_PT"/>
        </w:rPr>
        <w:t>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Primeiro, ouçam sua própria tradução de João 3:1–8 novamente.</w:t>
      </w:r>
    </w:p>
    <w:p>
      <w:pPr/>
      <w:r>
        <w:rPr>
          <w:lang w:val="pt_PT" w:bidi="pt_PT"/>
        </w:rPr>
      </w:r>
      <w:r>
        <w:rPr>
          <w:lang w:val="pt_PT" w:bidi="pt_PT"/>
        </w:rPr>
        <w:t>Depois, ouçam uma versão em áudio de João 3:9–21 na tradução de compreensão mais fácil.</w:t>
      </w:r>
    </w:p>
    <w:p>
      <w:pPr/>
      <w:r>
        <w:rPr>
          <w:lang w:val="pt_PT" w:bidi="pt_PT"/>
        </w:rPr>
      </w:r>
      <w:r>
        <w:rPr>
          <w:lang w:val="pt_PT" w:bidi="pt_PT"/>
        </w:rPr>
        <w:t>Jesus havia dito a Nicodemos que apenas alguém que nascesse de novo poderia entrar no reino de Deus. Jesus havia explicado que nascer de novo não significava um renascimento físico, mas sim um nascimento espiritual. Ele havia comparado o mistério de nascer de novo com o mistério do vento — não podemos ver, mas sabemos que está lá.</w:t>
      </w:r>
    </w:p>
    <w:p>
      <w:pPr/>
      <w:r>
        <w:rPr>
          <w:lang w:val="pt_PT" w:bidi="pt_PT"/>
        </w:rPr>
      </w:r>
      <w:r>
        <w:rPr>
          <w:lang w:val="pt_PT" w:bidi="pt_PT"/>
        </w:rPr>
        <w:t>Nessa passagem, a conversa continua. Nicodemos pergunta como essas coisas são possíveis. Ele ainda não entende como alguém pode nascer de novo. Jesus então o repreende um pouco. Nicodemos é um mestre religioso do povo israelita, então ele deve ser capaz de entender uma coisa nova!</w:t>
      </w:r>
    </w:p>
    <w:p>
      <w:pPr/>
      <w:r>
        <w:rPr>
          <w:lang w:val="pt_PT" w:bidi="pt_PT"/>
        </w:rPr>
      </w:r>
      <w:r>
        <w:rPr>
          <w:lang w:val="pt_PT" w:bidi="pt_PT"/>
        </w:rPr>
        <w:t>Jesus diz a Nicodemos: “Dizemos a vocês o que sabemos e vimos”. É um pouco incomum que Jesus esteja falando sobre si mesmo como “nós”. Mas se lembrem de que quando Nicodemos começou a falar com Jesus, ele também disse “Sabemos que você é um mestre enviado por Deus”, em vez de dizer “Sei”. Talvez Jesus esteja dizendo “nós” para combinar com as palavras de Nicodemos. Também pode ser que Jesus diga “nós” porque ele está falando sobre Deus e de si mesmo.</w:t>
      </w:r>
    </w:p>
    <w:p>
      <w:pPr/>
      <w:r>
        <w:rPr>
          <w:lang w:val="pt_PT" w:bidi="pt_PT"/>
        </w:rPr>
      </w:r>
      <w:r>
        <w:rPr>
          <w:lang w:val="pt_PT" w:bidi="pt_PT"/>
        </w:rPr>
        <w:t xml:space="preserve">Alguns estudiosos pensam que o próprio Jesus não está falando aqui, mas que a conversa entre Jesus e Nicodemos agora terminou. O resto da passagem então seria palavras que o próprio João, o escritor, está falando. Se esse for o caso, então “dizemos a vocês o que sabemos e vimos” significa “Eu, João, o escritor, juntamente com as outras pessoas ao meu redor que acreditam em Jesus, dizemos a </w:t>
      </w:r>
      <w:r>
        <w:rPr>
          <w:b/>
          <w:lang w:val="pt_PT" w:bidi="pt_PT"/>
        </w:rPr>
        <w:t>vocês</w:t>
      </w:r>
      <w:r>
        <w:rPr>
          <w:lang w:val="pt_PT" w:bidi="pt_PT"/>
        </w:rPr>
        <w:t xml:space="preserve"> — as pessoas que estão lendo este livro — o que sabemos e vimos”.</w:t>
      </w:r>
    </w:p>
    <w:p>
      <w:pPr/>
      <w:r>
        <w:rPr>
          <w:lang w:val="pt_PT" w:bidi="pt_PT"/>
        </w:rPr>
      </w:r>
      <w:r>
        <w:rPr>
          <w:lang w:val="pt_PT" w:bidi="pt_PT"/>
        </w:rPr>
        <w:t>Não importa para o significado dessa passagem quem é a pessoa falando — Jesus ou o próprio João, o escritor. Para manter a simplicidade, caminharemos por essa passagem como se Jesus estivesse falando. Mas tenham em mente que, assim como vimos em passagens anteriores, João, o escritor, não se esforça muito para separar suas próprias palavras das palavras que as pessoas em suas passagens falam.</w:t>
      </w:r>
    </w:p>
    <w:p>
      <w:pPr/>
      <w:r>
        <w:rPr>
          <w:lang w:val="pt_PT" w:bidi="pt_PT"/>
        </w:rPr>
      </w:r>
      <w:r>
        <w:rPr>
          <w:lang w:val="pt_PT" w:bidi="pt_PT"/>
        </w:rPr>
        <w:t>Então, Jesus diz a Nicodemos que Jesus testemunha sobre o que ele, Jesus, viu. Se vocês testemunharem, estão dizendo algo que realmente sabem que é verdadeiro. Jesus diz às pessoas coisas que são verdadeiras porque o próprio Jesus viu essas coisas.</w:t>
      </w:r>
    </w:p>
    <w:p>
      <w:pPr/>
      <w:r>
        <w:rPr>
          <w:lang w:val="pt_PT" w:bidi="pt_PT"/>
        </w:rPr>
      </w:r>
      <w:r>
        <w:rPr>
          <w:lang w:val="pt_PT" w:bidi="pt_PT"/>
        </w:rPr>
        <w:t>Mas Nicodemos e outras pessoas não acreditam nas coisas que Jesus diz. Jesus, portanto, diz a Nicodemos: “Vocês e as outras pessoas nem sequer acreditaram em mim quando falei a vocês sobre as coisas deste mundo, então não acreditarão em mim quando falar a vocês sobre coisas celestiais”.</w:t>
      </w:r>
    </w:p>
    <w:p>
      <w:pPr/>
      <w:r>
        <w:rPr>
          <w:lang w:val="pt_PT" w:bidi="pt_PT"/>
        </w:rPr>
      </w:r>
      <w:r>
        <w:rPr>
          <w:lang w:val="pt_PT" w:bidi="pt_PT"/>
        </w:rPr>
        <w:t>Os estudiosos da Bíblia têm opiniões diferentes sobre o que Jesus quer dizer com as “coisas deste mundo”. Pode significar: “Vocês não acreditaram em mim quando disse a vocês sobre a necessidade de nascer de novo”. Jesus pode chamar isso de “coisa deste mundo” porque tem a ver com as pessoas aqui na terra. As coisas celestiais sobre as quais Jesus fala então teriam a ver com Deus e o reino futuro. Em outras palavras, Jesus pode estar dizendo: “Se vocês não acreditam em mim quando estou falando sobre como podem entrar no reino de Deus, qual é o ponto de dizer a vocês mais coisas sobre o reino de Deus? Vocês não acreditarão em mim de qualquer forma!”.</w:t>
      </w:r>
    </w:p>
    <w:p>
      <w:pPr/>
      <w:r>
        <w:rPr>
          <w:lang w:val="pt_PT" w:bidi="pt_PT"/>
        </w:rPr>
      </w:r>
      <w:r>
        <w:rPr>
          <w:lang w:val="pt_PT" w:bidi="pt_PT"/>
        </w:rPr>
        <w:t>Jesus então diz que ele mesmo subiu ao céu e desceu novamente. Céu significa o lugar onde Deus vive. Como Jesus esteve no céu, ele tem o direito e a autoridade de falar sobre as coisas do céu, sobre coisas espirituais. Ele é o único com essa autoridade porque ninguém mais foi para o céu e voltou!</w:t>
      </w:r>
    </w:p>
    <w:p>
      <w:pPr/>
      <w:r>
        <w:rPr>
          <w:lang w:val="pt_PT" w:bidi="pt_PT"/>
        </w:rPr>
      </w:r>
      <w:r>
        <w:rPr>
          <w:lang w:val="pt_PT" w:bidi="pt_PT"/>
        </w:rPr>
        <w:t>Parem aqui e discutam: contem uma história sobre alguém que é um especialista em algo — alguém que sabe muito sobre como fazer algo ou que tem muito conhecimento sobre algo que aconteceu. Como outras pessoas na comunidade sabem que essa pessoa fala a verdade? O que aconteceria se as pessoas não ouvissem essa pessoa? Pausem o áudio aqui.</w:t>
      </w:r>
    </w:p>
    <w:p>
      <w:pPr/>
      <w:r>
        <w:rPr>
          <w:lang w:val="pt_PT" w:bidi="pt_PT"/>
        </w:rPr>
      </w:r>
      <w:r>
        <w:rPr>
          <w:lang w:val="pt_PT" w:bidi="pt_PT"/>
        </w:rPr>
        <w:t>Jesus chama a si mesmo de “Filho do homem”. Anteriormente, quando Jesus estava falando com Natanael, também ouvimos que Jesus chamou a si mesmo de Filho do Homem. “Filho do Homem” significa literalmente apenas um “humano”. Mas a expressão “Filho do Homem” também ocorre em um lugar especial no Antigo Testamento, no livro de Daniel. Daniel era um israelita que viveu cerca de 600 anos antes de Jesus. Uma vez ele teve uma visão na qual viu alguém que se parecia com um “Filho do Homem”. Na sua visão, Deus deu toda autoridade a essa pessoa e ela se tornou um rei, e todas as pessoas no mundo a serviam. Seu reino nunca terminou.</w:t>
      </w:r>
    </w:p>
    <w:p>
      <w:pPr/>
      <w:r>
        <w:rPr>
          <w:lang w:val="pt_PT" w:bidi="pt_PT"/>
        </w:rPr>
      </w:r>
      <w:r>
        <w:rPr>
          <w:lang w:val="pt_PT" w:bidi="pt_PT"/>
        </w:rPr>
        <w:t>Quando Jesus chama a si mesmo de “Filho do Homem”, ele está, portanto, dizendo ao povo: “Eu Sou a pessoa da visão de Daniel. Eu sou o rei e Deus me deu toda autoridade”. É outra maneira de dizer que Jesus é o Messias, mas de uma maneira menos direta. As pessoas teriam que pensar mais antes de entender o que Jesus queria dizer!</w:t>
      </w:r>
    </w:p>
    <w:p>
      <w:pPr/>
      <w:r>
        <w:rPr>
          <w:lang w:val="pt_PT" w:bidi="pt_PT"/>
        </w:rPr>
      </w:r>
      <w:r>
        <w:rPr>
          <w:lang w:val="pt_PT" w:bidi="pt_PT"/>
        </w:rPr>
        <w:t>Jesus então faz uma comparação com algo que aconteceu no tempo de Moisés. Mais de mil anos antes, Moisés estava levando os israelitas para longe da escravidão no Egito e eles estavam a caminho para a terra que Deus havia prometido lhes dar. Ao mesmo tempo, os israelitas reclamaram com Deus sobre a comida que Ele estava dando a eles e até mesmo reclamaram que Deus os havia libertado do Egito! Deus então enviou serpentes venenosas para punir os israelitas. Mas quando as pessoas se arrependeram e pediram perdão a Deus, Deus disse a Moisés para fazer uma serpente de cobre — um metal amarelo — e colocar essa serpente em uma vara no alto para que todos pudessem vê-la. Se alguém fosse picado por uma serpente, mas olhasse para a serpente na vara, ele não morreria.</w:t>
      </w:r>
    </w:p>
    <w:p>
      <w:pPr/>
      <w:r>
        <w:rPr>
          <w:lang w:val="pt_PT" w:bidi="pt_PT"/>
        </w:rPr>
      </w:r>
      <w:r>
        <w:rPr>
          <w:lang w:val="pt_PT" w:bidi="pt_PT"/>
        </w:rPr>
        <w:t xml:space="preserve">Parem aqui e mostrem ao seu grupo uma imagem de como a </w:t>
      </w:r>
      <w:r>
        <w:rPr>
          <w:lang w:val="pt_PT" w:bidi="pt_PT"/>
        </w:rPr>
        <w:t>serpente de cobre</w:t>
      </w:r>
      <w:r>
        <w:rPr>
          <w:lang w:val="pt_PT" w:bidi="pt_PT"/>
        </w:rPr>
        <w:t xml:space="preserve"> poderia ter sido. Se necessário, mostre uma imagem de uma </w:t>
      </w:r>
      <w:r>
        <w:rPr>
          <w:lang w:val="pt_PT" w:bidi="pt_PT"/>
        </w:rPr>
        <w:t>serpente</w:t>
      </w:r>
      <w:r>
        <w:rPr>
          <w:lang w:val="pt_PT" w:bidi="pt_PT"/>
        </w:rPr>
        <w:t>. Pausem o áudio aqui.</w:t>
      </w:r>
    </w:p>
    <w:p>
      <w:pPr/>
      <w:r>
        <w:rPr>
          <w:lang w:val="pt_PT" w:bidi="pt_PT"/>
        </w:rPr>
      </w:r>
      <w:r>
        <w:rPr>
          <w:lang w:val="pt_PT" w:bidi="pt_PT"/>
        </w:rPr>
        <w:t>Jesus diz a Nicodemos que o Filho do Homem, que significa o próprio Jesus, também deve ser erguido para o alto. Jesus já está aqui falando sobre a maneira como ele morrerá — no alto de uma cruz. Mas Jesus não menciona isso diretamente. Nicodemos provavelmente apenas entenderia o que Jesus queria dizer muito mais tarde, depois que Jesus tivesse morrido e voltado à vida!</w:t>
      </w:r>
    </w:p>
    <w:p>
      <w:pPr/>
      <w:r>
        <w:rPr>
          <w:lang w:val="pt_PT" w:bidi="pt_PT"/>
        </w:rPr>
      </w:r>
      <w:r>
        <w:rPr>
          <w:lang w:val="pt_PT" w:bidi="pt_PT"/>
        </w:rPr>
        <w:t>Assim como as pessoas picadas por uma serpente viveriam se olhassem para a serpente na vara, as pessoas que confiam em Jesus viverão para sempre com Deus. Jesus diz que a razão pela qual isso acontecerá é por causa do amor de Deus por este mundo. Deus ama tanto as pessoas deste mundo que Ele não quer que elas morram. Portanto, Deus deu às pessoas um presente muito precioso — Ele deu a elas Seu filho muito especial e amado. Deus enviou Seu filho muito especial à terra para morrer pelas pessoas. Esse é o presente.</w:t>
      </w:r>
    </w:p>
    <w:p>
      <w:pPr/>
      <w:r>
        <w:rPr>
          <w:lang w:val="pt_PT" w:bidi="pt_PT"/>
        </w:rPr>
      </w:r>
      <w:r>
        <w:rPr>
          <w:lang w:val="pt_PT" w:bidi="pt_PT"/>
        </w:rPr>
        <w:t xml:space="preserve">Esse filho especial é Jesus, embora Nicodemos ainda não saiba isso! As pessoas que confiarem no filho amado de Deus não morrerão, mas terão vida eterna. Isso significa que elas viverão em um relacionamento correto com Deus para sempre. Jesus diz que </w:t>
      </w:r>
      <w:r>
        <w:rPr>
          <w:b/>
          <w:lang w:val="pt_PT" w:bidi="pt_PT"/>
        </w:rPr>
        <w:t>essa</w:t>
      </w:r>
      <w:r>
        <w:rPr>
          <w:lang w:val="pt_PT" w:bidi="pt_PT"/>
        </w:rPr>
        <w:t xml:space="preserve"> é a razão pela qual Deus enviou Seu filho à terra — para salvar as pessoas! Deus não enviou Seu filho à terra para punir.</w:t>
      </w:r>
    </w:p>
    <w:p>
      <w:pPr/>
      <w:r>
        <w:rPr>
          <w:lang w:val="pt_PT" w:bidi="pt_PT"/>
        </w:rPr>
      </w:r>
      <w:r>
        <w:rPr>
          <w:lang w:val="pt_PT" w:bidi="pt_PT"/>
        </w:rPr>
        <w:t>Parem aqui e discutam: vocês podem contar uma história sobre um filho especial em uma família? Por que esse filho era tão especial e amado? Pausem o áudio aqui.</w:t>
      </w:r>
    </w:p>
    <w:p>
      <w:pPr/>
      <w:r>
        <w:rPr>
          <w:lang w:val="pt_PT" w:bidi="pt_PT"/>
        </w:rPr>
      </w:r>
      <w:r>
        <w:rPr>
          <w:lang w:val="pt_PT" w:bidi="pt_PT"/>
        </w:rPr>
        <w:t>Jesus continua dizendo várias coisas sobre punição. Ele diz que Deus não condenará as pessoas que confiam no filho de Deus, mas que qualquer pessoa que não confie em Jesus já está condenada agora.</w:t>
      </w:r>
    </w:p>
    <w:p>
      <w:pPr/>
      <w:r>
        <w:rPr>
          <w:lang w:val="pt_PT" w:bidi="pt_PT"/>
        </w:rPr>
      </w:r>
      <w:r>
        <w:rPr>
          <w:lang w:val="pt_PT" w:bidi="pt_PT"/>
        </w:rPr>
        <w:t xml:space="preserve">Um juiz é uma pessoa oficial que toma uma decisão se alguém é culpado de um crime ou não. Quando um juiz </w:t>
      </w:r>
      <w:r>
        <w:rPr>
          <w:b/>
          <w:lang w:val="pt_PT" w:bidi="pt_PT"/>
        </w:rPr>
        <w:t>condena</w:t>
      </w:r>
      <w:r>
        <w:rPr>
          <w:lang w:val="pt_PT" w:bidi="pt_PT"/>
        </w:rPr>
        <w:t xml:space="preserve"> uma pessoa, isso significa que o juiz declara que a pessoa é culpada. O juiz então dirá qual punição essa pessoa deve receber. Deus é o juiz de todas as pessoas.</w:t>
      </w:r>
    </w:p>
    <w:p>
      <w:pPr/>
      <w:r>
        <w:rPr>
          <w:lang w:val="pt_PT" w:bidi="pt_PT"/>
        </w:rPr>
      </w:r>
      <w:r>
        <w:rPr>
          <w:lang w:val="pt_PT" w:bidi="pt_PT"/>
        </w:rPr>
        <w:t xml:space="preserve">Quando uma pessoa que acredita em Jesus se apresentar diante de Deus, Deus dirá a ela: “Não a punirei por tudo o que vocês fizeram de errado porque vocês acreditam em meu querido filho!”. Mas quando uma pessoa que </w:t>
      </w:r>
      <w:r>
        <w:rPr>
          <w:b/>
          <w:lang w:val="pt_PT" w:bidi="pt_PT"/>
        </w:rPr>
        <w:t>não</w:t>
      </w:r>
      <w:r>
        <w:rPr>
          <w:lang w:val="pt_PT" w:bidi="pt_PT"/>
        </w:rPr>
        <w:t xml:space="preserve"> acredita em Jesus se apresentar diante de Deus como juiz, Deus a punirá por tudo o que fez de errado. Enquanto as pessoas não acreditarem em Jesus, Deus as declara culpadas de tudo o que fizeram de errado.</w:t>
      </w:r>
    </w:p>
    <w:p>
      <w:pPr/>
      <w:r>
        <w:rPr>
          <w:lang w:val="pt_PT" w:bidi="pt_PT"/>
        </w:rPr>
      </w:r>
      <w:r>
        <w:rPr>
          <w:lang w:val="pt_PT" w:bidi="pt_PT"/>
        </w:rPr>
        <w:t>Parem aqui e discutam: contem uma história sobre um caso judicial ou um julgamento. Como a pessoa foi punida? Quem tomou a decisão sobre isso? Pausem o áudio aqui.</w:t>
      </w:r>
    </w:p>
    <w:p>
      <w:pPr/>
      <w:r>
        <w:rPr>
          <w:lang w:val="pt_PT" w:bidi="pt_PT"/>
        </w:rPr>
      </w:r>
      <w:r>
        <w:rPr>
          <w:lang w:val="pt_PT" w:bidi="pt_PT"/>
        </w:rPr>
        <w:t>Jesus então fala sobre “a base para julgar”, o que significa a razão para o julgamento ou a maneira como esse julgamento funciona. Agora reconhecemos algumas coisas que também ouvimos no início do primeiro capítulo de João, quando João, o escritor, ainda estava apresentando Jesus. João naquele momento falou sobre luz e escuridão. Ele havia dito que a luz havia vindo ao mundo e que a escuridão não poderia parar a luz. Mais tarde ficou claro que essa era uma linguagem figurada e que essa luz se referia a Jesus. Jesus era como uma luz que permitia que as pessoas vissem a Deus.</w:t>
      </w:r>
    </w:p>
    <w:p>
      <w:pPr/>
      <w:r>
        <w:rPr>
          <w:lang w:val="pt_PT" w:bidi="pt_PT"/>
        </w:rPr>
      </w:r>
      <w:r>
        <w:rPr>
          <w:lang w:val="pt_PT" w:bidi="pt_PT"/>
        </w:rPr>
        <w:t>Nessa passagem, também ouvimos sobre luz e escuridão. Jesus diz que a luz veio ao mundo. Mas as pessoas preferiam a escuridão à luz! Então, a razão pela qual Deus julga as pessoas é que como elas não acreditaram em Jesus, escolheram a escuridão em vez da luz.</w:t>
      </w:r>
    </w:p>
    <w:p>
      <w:pPr/>
      <w:r>
        <w:rPr>
          <w:lang w:val="pt_PT" w:bidi="pt_PT"/>
        </w:rPr>
      </w:r>
      <w:r>
        <w:rPr>
          <w:lang w:val="pt_PT" w:bidi="pt_PT"/>
        </w:rPr>
        <w:t xml:space="preserve">Jesus então diz que as pessoas que fazem coisas ruins querem ficar na escuridão. Elas não querem que ninguém veja as coisas ruins que fizeram. Mas as pessoas que fazem as coisas certas — aquelas que seguem o verdadeiro caminho de Deus — estão felizes com a luz. Essas pessoas não têm medo de entrar na luz. Tudo o que elas fizeram, fizeram </w:t>
      </w:r>
      <w:r>
        <w:rPr>
          <w:b/>
          <w:lang w:val="pt_PT" w:bidi="pt_PT"/>
        </w:rPr>
        <w:t>em Deus</w:t>
      </w:r>
      <w:r>
        <w:rPr>
          <w:lang w:val="pt_PT" w:bidi="pt_PT"/>
        </w:rPr>
        <w:t xml:space="preserve">. Isso pode significar que elas fizeram tudo </w:t>
      </w:r>
      <w:r>
        <w:rPr>
          <w:b/>
          <w:lang w:val="pt_PT" w:bidi="pt_PT"/>
        </w:rPr>
        <w:t>com a ajuda de Deus</w:t>
      </w:r>
      <w:r>
        <w:rPr>
          <w:lang w:val="pt_PT" w:bidi="pt_PT"/>
        </w:rPr>
        <w:t xml:space="preserve"> ou pode significar que fizeram tudo para </w:t>
      </w:r>
      <w:r>
        <w:rPr>
          <w:b/>
          <w:lang w:val="pt_PT" w:bidi="pt_PT"/>
        </w:rPr>
        <w:t>obedecer a Deus</w:t>
      </w:r>
      <w:r>
        <w:rPr>
          <w:lang w:val="pt_PT" w:bidi="pt_PT"/>
        </w:rPr>
        <w:t>. De qualquer forma, elas não têm nada a esconder e não têm que ter medo da luz.</w:t>
      </w:r>
    </w:p>
    <w:p>
      <w:pPr/>
      <w:r>
        <w:rPr>
          <w:lang w:val="pt_PT" w:bidi="pt_PT"/>
        </w:rPr>
      </w:r>
      <w:r>
        <w:rPr>
          <w:lang w:val="pt_PT" w:bidi="pt_PT"/>
        </w:rPr>
        <w:t>E assim, essa conversa que Nicodemos teve com Jesus na escuridão da noite termina falando sobre luz. Como Nicodemos era um fariseu, ele teria tido uma ideia bastante diferente sobre o julgamento de Deus. Já ouvimos que os fariseus eram muito cuidadosos em obedecer a tudo o que Deus havia ordenado. Os fariseus acreditavam que Deus não os julgaria porque eles eram muito obedientes. Nicodemos pode ter ficado realmente chocado ao ouvir Jesus dizer que as pessoas não seriam julgadas se acreditassem no filho de Deus! Nicodemos ainda nem sabe quem é esse filho especial de Deus, embora ele possa estar adivinhando que Jesus está falando de si mesmo.</w:t>
      </w:r>
    </w:p>
    <w:p>
      <w:pPr/>
      <w:r>
        <w:rPr>
          <w:lang w:val="pt_PT" w:bidi="pt_PT"/>
        </w:rPr>
      </w:r>
      <w:r>
        <w:rPr>
          <w:lang w:val="pt_PT" w:bidi="pt_PT"/>
        </w:rPr>
        <w:t>Parem aqui e discutam: vocês podem contar uma história sobre como as pessoas em sua comunidade pensam que podem se dar bem com Deus? Pausem este áudio aqui.</w:t>
      </w:r>
    </w:p>
    <w:p>
      <w:pPr/>
      <w:r>
        <w:rPr>
          <w:lang w:val="pt_PT" w:bidi="pt_PT"/>
        </w:rPr>
      </w:r>
      <w:r>
        <w:rPr>
          <w:lang w:val="pt_PT" w:bidi="pt_PT"/>
        </w:rPr>
        <w:t>Até o final do livro de João, ouviremos que Nicodemos ajuda a enterrar Jesus depois que ele foi crucificado. Nicodemos provavelmente se tornou um crente em Jesus. Nicodemos escolheu a luz!</w:t>
      </w:r>
    </w:p>
    <w:p>
      <w:pPr/>
      <w:r>
        <w:rPr>
          <w:lang w:val="pt_PT" w:bidi="pt_PT"/>
        </w:rPr>
      </w:r>
      <w:r>
        <w:rPr>
          <w:lang w:val="pt_PT" w:bidi="pt_PT"/>
        </w:rPr>
        <w:t>Como essa passagem é bastante complicada, vocês podem querer ouvir o texto da Bíblia novamente e depois passar por essa mesma gravação pela segunda vez.</w:t>
      </w:r>
      <w:r>
        <w:rPr>
          <w:lang w:val="pt_PT" w:bidi="pt_PT"/>
        </w:rPr>
      </w:r>
    </w:p>
    <w:p>
      <w:pPr>
        <w:pStyle w:val="Heading3"/>
      </w:pPr>
      <w:r>
        <w:rPr>
          <w:lang w:val="pt_PT" w:bidi="pt_PT"/>
        </w:rPr>
        <w:t>Identificando as Cenas</w:t>
      </w:r>
    </w:p>
    <w:p>
      <w:pPr/>
      <w:r>
        <w:rPr>
          <w:lang w:val="pt_PT" w:bidi="pt_PT"/>
        </w:rPr>
      </w:r>
      <w:r>
        <w:rPr>
          <w:lang w:val="pt_PT" w:bidi="pt_PT"/>
        </w:rPr>
        <w:t>Primeiro, ouçam sua própria tradução de João 3:1–8 novamente.</w:t>
      </w:r>
    </w:p>
    <w:p>
      <w:pPr/>
      <w:r>
        <w:rPr>
          <w:lang w:val="pt_PT" w:bidi="pt_PT"/>
        </w:rPr>
      </w:r>
      <w:r>
        <w:rPr>
          <w:lang w:val="pt_PT" w:bidi="pt_PT"/>
        </w:rPr>
        <w:t>Depois, ouçam uma versão em áudio de João 3:9–21 na tradução de compreensão mais fácil.</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lang w:val="pt_PT" w:bidi="pt_PT"/>
        </w:rPr>
        <w:t>Nessa cena, Jesus está continuando sua conversa com Nicodemos.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Nicodemos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Filho do Homem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filho amado de Deus</w:t>
      </w:r>
    </w:p>
    <w:p>
      <w:pPr>
        <w:pStyle w:val="ListBullet"/>
        <w:spacing w:line="240" w:lineRule="auto"/>
        <w:ind w:left="720"/>
      </w:pPr>
      <w:r>
        <w:rPr>
          <w:lang w:val="pt_PT" w:bidi="pt_PT"/>
        </w:rPr>
      </w:r>
      <w:r>
        <w:rPr>
          <w:lang w:val="pt_PT" w:bidi="pt_PT"/>
        </w:rPr>
        <w:t>As pessoas do mundo</w:t>
      </w:r>
    </w:p>
    <w:p>
      <w:pPr>
        <w:pStyle w:val="ListBullet"/>
        <w:spacing w:line="240" w:lineRule="auto"/>
        <w:ind w:left="720"/>
      </w:pPr>
      <w:r>
        <w:rPr>
          <w:lang w:val="pt_PT" w:bidi="pt_PT"/>
        </w:rPr>
      </w:r>
      <w:r>
        <w:rPr>
          <w:lang w:val="pt_PT" w:bidi="pt_PT"/>
        </w:rPr>
        <w:t>Pessoas que escolhem a luz</w:t>
      </w:r>
    </w:p>
    <w:p>
      <w:pPr>
        <w:pStyle w:val="ListBullet"/>
        <w:spacing w:line="240" w:lineRule="auto"/>
        <w:ind w:left="720"/>
      </w:pPr>
      <w:r>
        <w:rPr>
          <w:lang w:val="pt_PT" w:bidi="pt_PT"/>
        </w:rPr>
      </w:r>
      <w:r>
        <w:rPr>
          <w:lang w:val="pt_PT" w:bidi="pt_PT"/>
        </w:rPr>
        <w:t>Pessoas que escolhem a escuridão</w:t>
      </w:r>
    </w:p>
    <w:p>
      <w:pPr/>
      <w:r>
        <w:rPr>
          <w:lang w:val="pt_PT" w:bidi="pt_PT"/>
        </w:rPr>
      </w:r>
      <w:r>
        <w:rPr>
          <w:lang w:val="pt_PT" w:bidi="pt_PT"/>
        </w:rPr>
        <w:t>Essa passagem está acontecendo ao mesmo tempo que a passagem anterior. Nicodemos, o fariseu, havia vindo a Jesus de noite.</w:t>
      </w:r>
    </w:p>
    <w:p>
      <w:pPr/>
      <w:r>
        <w:rPr>
          <w:lang w:val="pt_PT" w:bidi="pt_PT"/>
        </w:rPr>
      </w:r>
      <w:r>
        <w:rPr>
          <w:lang w:val="pt_PT" w:bidi="pt_PT"/>
        </w:rPr>
        <w:t>Apenas ouvimos Nicodemos fazendo uma pergunta aqui: “Como essas coisas podem ser?”. Isso significa que ele está se perguntando como tudo o que Jesus disse em suas respostas anteriores pode ser possível”. Para o resto, apenas ouvimos Jesus falando. E assim como na passagem anterior, Jesus começa sua resposta dizendo “verdadeiramente” ou “Estou falando a verdade”. Isso não significa que outras coisas que Jesus diz não são verdadeiras. Significa que Jesus dirá algo importante e que Nicodemos deve prestar atenção.</w:t>
      </w:r>
    </w:p>
    <w:p>
      <w:pPr/>
      <w:r>
        <w:rPr>
          <w:lang w:val="pt_PT" w:bidi="pt_PT"/>
        </w:rPr>
      </w:r>
      <w:r>
        <w:rPr>
          <w:lang w:val="pt_PT" w:bidi="pt_PT"/>
        </w:rPr>
        <w:t>A resposta de Jesus pode ser difícil de se lembrar. Assim como na passagem anterior, pode ser útil dividi-la em partes e escolher objetos ou ações para ajudá-los a se lembrar de tudo.</w:t>
      </w:r>
    </w:p>
    <w:p>
      <w:pPr/>
      <w:r>
        <w:rPr>
          <w:lang w:val="pt_PT" w:bidi="pt_PT"/>
        </w:rPr>
      </w:r>
      <w:r>
        <w:rPr>
          <w:b/>
          <w:lang w:val="pt_PT" w:bidi="pt_PT"/>
        </w:rPr>
        <w:t>Parte 1</w:t>
      </w:r>
    </w:p>
    <w:p>
      <w:pPr/>
      <w:r>
        <w:rPr>
          <w:lang w:val="pt_PT" w:bidi="pt_PT"/>
        </w:rPr>
      </w:r>
      <w:r>
        <w:rPr>
          <w:lang w:val="pt_PT" w:bidi="pt_PT"/>
        </w:rPr>
        <w:t>Jesus repreende um pouco Nicodemos por não entender o que Jesus havia dito, pois Nicodemos é um mestre e ele deveria ter entendido.</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2</w:t>
      </w:r>
    </w:p>
    <w:p>
      <w:pPr/>
      <w:r>
        <w:rPr>
          <w:lang w:val="pt_PT" w:bidi="pt_PT"/>
        </w:rPr>
      </w:r>
      <w:r>
        <w:rPr>
          <w:lang w:val="pt_PT" w:bidi="pt_PT"/>
        </w:rPr>
        <w:t>Jesus diz que “verdadeiramente”, Jesus fala sobre o que ele sabe e viu, mas as pessoas não acreditam nele.</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3</w:t>
      </w:r>
    </w:p>
    <w:p>
      <w:pPr/>
      <w:r>
        <w:rPr>
          <w:lang w:val="pt_PT" w:bidi="pt_PT"/>
        </w:rPr>
      </w:r>
      <w:r>
        <w:rPr>
          <w:lang w:val="pt_PT" w:bidi="pt_PT"/>
        </w:rPr>
        <w:t>As pessoas não acreditam em Jesus quando ele fala sobre coisas desta terra e então não acreditam nele quando ele fala sobre coisas do céu.</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4</w:t>
      </w:r>
    </w:p>
    <w:p>
      <w:pPr/>
      <w:r>
        <w:rPr>
          <w:lang w:val="pt_PT" w:bidi="pt_PT"/>
        </w:rPr>
      </w:r>
      <w:r>
        <w:rPr>
          <w:lang w:val="pt_PT" w:bidi="pt_PT"/>
        </w:rPr>
        <w:t>O Filho do Homem esteve no céu e desceu — é por isso que ele sabe todas essas coisas.</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5</w:t>
      </w:r>
    </w:p>
    <w:p>
      <w:pPr/>
      <w:r>
        <w:rPr>
          <w:lang w:val="pt_PT" w:bidi="pt_PT"/>
        </w:rPr>
      </w:r>
      <w:r>
        <w:rPr>
          <w:lang w:val="pt_PT" w:bidi="pt_PT"/>
        </w:rPr>
        <w:t>Moisés ergueu a serpente no deserto. O Filho do Homem será erguido. Todos que acreditarem no Filho do Homem terão vida eterna.</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6</w:t>
      </w:r>
    </w:p>
    <w:p>
      <w:pPr/>
      <w:r>
        <w:rPr>
          <w:lang w:val="pt_PT" w:bidi="pt_PT"/>
        </w:rPr>
      </w:r>
      <w:r>
        <w:rPr>
          <w:lang w:val="pt_PT" w:bidi="pt_PT"/>
        </w:rPr>
        <w:t>Isso está acontecendo porque Deus ama o mundo. Deus deu Seu filho amado às pessoas do mundo. Todos que acreditam no filho amado de Deus viverão para sempre em um bom relacionamento com Deus.</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7</w:t>
      </w:r>
    </w:p>
    <w:p>
      <w:pPr/>
      <w:r>
        <w:rPr>
          <w:lang w:val="pt_PT" w:bidi="pt_PT"/>
        </w:rPr>
      </w:r>
      <w:r>
        <w:rPr>
          <w:lang w:val="pt_PT" w:bidi="pt_PT"/>
        </w:rPr>
        <w:t>Deus não enviou Seu filho ao mundo para punir as pessoas, mas para salvar as pessoas.</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8</w:t>
      </w:r>
    </w:p>
    <w:p>
      <w:pPr/>
      <w:r>
        <w:rPr>
          <w:lang w:val="pt_PT" w:bidi="pt_PT"/>
        </w:rPr>
      </w:r>
      <w:r>
        <w:rPr>
          <w:lang w:val="pt_PT" w:bidi="pt_PT"/>
        </w:rPr>
        <w:t>Todos que acreditam no filho amado de Deus não serão punidos. As pessoas que não acreditam no filho amado de Deus serão punidas.</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9</w:t>
      </w:r>
    </w:p>
    <w:p>
      <w:pPr/>
      <w:r>
        <w:rPr>
          <w:lang w:val="pt_PT" w:bidi="pt_PT"/>
        </w:rPr>
      </w:r>
      <w:r>
        <w:rPr>
          <w:lang w:val="pt_PT" w:bidi="pt_PT"/>
        </w:rPr>
        <w:t>A razão pela qual Deus julgará as pessoas é porque elas escolhem a escuridão em vez da luz. A luz significa Jesus.</w:t>
      </w:r>
    </w:p>
    <w:p>
      <w:pPr/>
      <w:r>
        <w:rPr>
          <w:lang w:val="pt_PT" w:bidi="pt_PT"/>
        </w:rPr>
      </w:r>
      <w:r>
        <w:rPr>
          <w:lang w:val="pt_PT" w:bidi="pt_PT"/>
        </w:rPr>
        <w:t>Escolham uma atividade ou um objeto que as ajude a se lembrar dessa parte. Pausem este áudio aqui.</w:t>
      </w:r>
    </w:p>
    <w:p>
      <w:pPr/>
      <w:r>
        <w:rPr>
          <w:lang w:val="pt_PT" w:bidi="pt_PT"/>
        </w:rPr>
      </w:r>
      <w:r>
        <w:rPr>
          <w:b/>
          <w:lang w:val="pt_PT" w:bidi="pt_PT"/>
        </w:rPr>
        <w:t>Parte 10</w:t>
      </w:r>
    </w:p>
    <w:p>
      <w:pPr/>
      <w:r>
        <w:rPr>
          <w:lang w:val="pt_PT" w:bidi="pt_PT"/>
        </w:rPr>
      </w:r>
      <w:r>
        <w:rPr>
          <w:lang w:val="pt_PT" w:bidi="pt_PT"/>
        </w:rPr>
        <w:t>As pessoas que fazem o mal querem estar na escuridão, mas as pessoas que obedecem a Deus estão felizes por estarem na luz.</w:t>
      </w:r>
    </w:p>
    <w:p>
      <w:pPr/>
      <w:r>
        <w:rPr>
          <w:lang w:val="pt_PT" w:bidi="pt_PT"/>
        </w:rPr>
      </w:r>
      <w:r>
        <w:rPr>
          <w:lang w:val="pt_PT" w:bidi="pt_PT"/>
        </w:rPr>
        <w:t>Escolham uma atividade ou um objeto que as ajude a se lembrar dessa parte. Pausem este áudio aqui.</w:t>
      </w:r>
    </w:p>
    <w:p>
      <w:pPr/>
      <w:r>
        <w:rPr>
          <w:lang w:val="pt_PT" w:bidi="pt_PT"/>
        </w:rPr>
      </w:r>
      <w:r>
        <w:rPr>
          <w:lang w:val="pt_PT" w:bidi="pt_PT"/>
        </w:rPr>
        <w:t>Agora, façam todas essas ações ou mostrem esses objetos na ordem correta para ajudá-las a se lembrar do que Jesus diz. Vocês podem querer fazer isso algumas vezes até que sejam capazes de se lembrar delas na ordem correta. Talvez vocês tenham outras ideias sobre como se lembrar bem da passagem! Talvez vocês possam transformá-la em uma dança ou uma música!</w:t>
      </w:r>
    </w:p>
    <w:p>
      <w:pPr/>
      <w:r>
        <w:rPr>
          <w:lang w:val="pt_PT" w:bidi="pt_PT"/>
        </w:rPr>
      </w:r>
      <w:r>
        <w:rPr>
          <w:lang w:val="pt_PT" w:bidi="pt_PT"/>
        </w:rPr>
        <w:t>Pausem o áudio aqui.</w:t>
      </w:r>
    </w:p>
    <w:p>
      <w:pPr/>
      <w:r>
        <w:rPr>
          <w:lang w:val="pt_PT" w:bidi="pt_PT"/>
        </w:rPr>
      </w:r>
      <w:r>
        <w:rPr>
          <w:lang w:val="pt_PT" w:bidi="pt_PT"/>
        </w:rPr>
        <w:t>Agora, o grupo deve fazer o roteiro, desenhar ou usar objetos para visualizar a passagem e a atuação nela. Não se esqueçam de incluir a pergunta que Nicodemos fez a Jesus no início.</w:t>
      </w:r>
    </w:p>
    <w:p>
      <w:pPr/>
      <w:r>
        <w:rPr>
          <w:lang w:val="pt_PT" w:bidi="pt_PT"/>
        </w:rPr>
      </w:r>
      <w:r>
        <w:rPr>
          <w:lang w:val="pt_PT" w:bidi="pt_PT"/>
        </w:rPr>
        <w:t>Enquanto estão fazendo essa atividade, vocês podem fazer uso das ações e objetos que usaram antes para se lembrar do que Jesus disse em seguida.</w:t>
      </w:r>
      <w:r>
        <w:rPr>
          <w:lang w:val="pt_PT" w:bidi="pt_PT"/>
        </w:rPr>
      </w:r>
    </w:p>
    <w:p>
      <w:pPr>
        <w:pStyle w:val="Heading3"/>
      </w:pPr>
      <w:r>
        <w:rPr>
          <w:lang w:val="pt_PT" w:bidi="pt_PT"/>
        </w:rPr>
        <w:t>Incorporando o Texto</w:t>
      </w:r>
    </w:p>
    <w:p>
      <w:pPr/>
      <w:r>
        <w:rPr>
          <w:lang w:val="pt_PT" w:bidi="pt_PT"/>
        </w:rPr>
      </w:r>
      <w:r>
        <w:rPr>
          <w:lang w:val="pt_PT" w:bidi="pt_PT"/>
        </w:rPr>
        <w:t>Primeiro, ouçam sua própria tradução de João 3:1–8 novamente.</w:t>
      </w:r>
    </w:p>
    <w:p>
      <w:pPr/>
      <w:r>
        <w:rPr>
          <w:lang w:val="pt_PT" w:bidi="pt_PT"/>
        </w:rPr>
      </w:r>
      <w:r>
        <w:rPr>
          <w:lang w:val="pt_PT" w:bidi="pt_PT"/>
        </w:rPr>
        <w:t>Depois, ouçam uma versão em áudio de João 3:9–21 na tradução de compreensão mais fácil.</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Nicodemos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O Filho do Homem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filho amado de Deus</w:t>
      </w:r>
    </w:p>
    <w:p>
      <w:pPr>
        <w:pStyle w:val="ListBullet"/>
        <w:spacing w:line="240" w:lineRule="auto"/>
        <w:ind w:left="720"/>
      </w:pPr>
      <w:r>
        <w:rPr>
          <w:lang w:val="pt_PT" w:bidi="pt_PT"/>
        </w:rPr>
      </w:r>
      <w:r>
        <w:rPr>
          <w:lang w:val="pt_PT" w:bidi="pt_PT"/>
        </w:rPr>
        <w:t>As pessoas do mundo</w:t>
      </w:r>
    </w:p>
    <w:p>
      <w:pPr>
        <w:pStyle w:val="ListBullet"/>
        <w:spacing w:line="240" w:lineRule="auto"/>
        <w:ind w:left="720"/>
      </w:pPr>
      <w:r>
        <w:rPr>
          <w:lang w:val="pt_PT" w:bidi="pt_PT"/>
        </w:rPr>
      </w:r>
      <w:r>
        <w:rPr>
          <w:lang w:val="pt_PT" w:bidi="pt_PT"/>
        </w:rPr>
        <w:t>Pessoas que escolhem a luz</w:t>
      </w:r>
    </w:p>
    <w:p>
      <w:pPr>
        <w:pStyle w:val="ListBullet"/>
        <w:spacing w:line="240" w:lineRule="auto"/>
        <w:ind w:left="720"/>
      </w:pPr>
      <w:r>
        <w:rPr>
          <w:lang w:val="pt_PT" w:bidi="pt_PT"/>
        </w:rPr>
      </w:r>
      <w:r>
        <w:rPr>
          <w:lang w:val="pt_PT" w:bidi="pt_PT"/>
        </w:rPr>
        <w:t>Pessoas que escolhem a escuridão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O Filho do Homem e filho amado de Deus significam Jesus. Mas Jesus não diz muito claramente que ele é essas pessoas. Portanto, vocês podem ter uma pessoa diferente interpretando o papel de Jesus e outra pessoa interpretando o papel de Filho do Homem e filho amado de Deus. Mas vocês também podem escolher uma pessoa para interpretar os três papéis ou três pessoas diferentes.</w:t>
      </w:r>
    </w:p>
    <w:p>
      <w:pPr/>
      <w:r>
        <w:rPr>
          <w:lang w:val="pt_PT" w:bidi="pt_PT"/>
        </w:rPr>
      </w:r>
      <w:r>
        <w:rPr>
          <w:lang w:val="pt_PT" w:bidi="pt_PT"/>
        </w:rPr>
        <w:t>Vocês podem querer encenar a passagem anterior no início desta.</w:t>
      </w:r>
    </w:p>
    <w:p>
      <w:pPr/>
      <w:r>
        <w:rPr>
          <w:lang w:val="pt_PT" w:bidi="pt_PT"/>
        </w:rPr>
      </w:r>
      <w:r>
        <w:rPr>
          <w:lang w:val="pt_PT" w:bidi="pt_PT"/>
        </w:rPr>
        <w:t>João, o escritor, não nos dá informações sobre como a conversa terminou. Vocês pensam que ainda estava escuro quando Nicodemos voltou silenciosamente para casa? Ou eles estavam conversando há tanto tempo que agora é quase manhã e enquanto Nicodemos caminha para casa ele pode ver os primeiros vislumbres do nascer do sol — lembrando-o sobre as palavras de Jesus sobre luz e escuridão? Vocês podem usar sua imaginação!</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Nicodemos se perguntando como essas coisas podem ser. Encenem Jesus o repreendendo um pouco por não entender.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w:t>
      </w:r>
    </w:p>
    <w:p>
      <w:pPr/>
      <w:r>
        <w:rPr>
          <w:lang w:val="pt_PT" w:bidi="pt_PT"/>
        </w:rPr>
      </w:r>
      <w:r>
        <w:rPr>
          <w:lang w:val="pt_PT" w:bidi="pt_PT"/>
        </w:rPr>
        <w:t>Encenem o resto do discurso de Jesus. Enquanto a pessoa interpretando Jesus está falando, as outras pessoas no grupo podem fazer as ações ou mostrar os objetos que vocês selecionaram na atividade anterior para ajudar o falante a se lembrar do que vem em seguida.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Nicodemos “O que você está pensando?”. A pessoa pode responder coisas como:</w:t>
      </w:r>
    </w:p>
    <w:p>
      <w:pPr>
        <w:pStyle w:val="ListBullet"/>
        <w:spacing w:line="240" w:lineRule="auto"/>
        <w:ind w:left="720"/>
      </w:pPr>
      <w:r>
        <w:rPr>
          <w:lang w:val="pt_PT" w:bidi="pt_PT"/>
        </w:rPr>
      </w:r>
      <w:r>
        <w:rPr>
          <w:lang w:val="pt_PT" w:bidi="pt_PT"/>
        </w:rPr>
        <w:t>Perguntem ao ator que interpreta Jesus: “O que você está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3:9–21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chama Nicodemos de </w:t>
      </w:r>
      <w:r>
        <w:rPr>
          <w:b/>
          <w:lang w:val="pt_PT" w:bidi="pt_PT"/>
        </w:rPr>
        <w:t>mestre de Israel</w:t>
      </w:r>
      <w:r>
        <w:rPr>
          <w:lang w:val="pt_PT" w:bidi="pt_PT"/>
        </w:rPr>
        <w:t xml:space="preserve">. Um </w:t>
      </w:r>
      <w:r>
        <w:rPr>
          <w:b/>
          <w:lang w:val="pt_PT" w:bidi="pt_PT"/>
        </w:rPr>
        <w:t>mestre</w:t>
      </w:r>
      <w:r>
        <w:rPr>
          <w:lang w:val="pt_PT" w:bidi="pt_PT"/>
        </w:rPr>
        <w:t xml:space="preserve"> aqui significa um mestre religioso, não um professor da escola. Nicodemos ser um mestre de Israel significa que ele é um mestre do povo israelita. Nicodemos e Jesus também eram </w:t>
      </w:r>
      <w:r>
        <w:rPr>
          <w:b/>
          <w:lang w:val="pt_PT" w:bidi="pt_PT"/>
        </w:rPr>
        <w:t>israelitas</w:t>
      </w:r>
      <w:r>
        <w:rPr>
          <w:lang w:val="pt_PT" w:bidi="pt_PT"/>
        </w:rPr>
        <w:t xml:space="preserve">. Isso significa que eles eram descendentes de Abraão. A palavra </w:t>
      </w:r>
      <w:r>
        <w:rPr>
          <w:lang w:val="pt_PT" w:bidi="pt_PT"/>
        </w:rPr>
        <w:t>Israel</w:t>
      </w:r>
      <w:r>
        <w:rPr>
          <w:lang w:val="pt_PT" w:bidi="pt_PT"/>
        </w:rPr>
        <w:t xml:space="preserve"> está no Glossário-Mestre. </w:t>
      </w:r>
    </w:p>
    <w:p>
      <w:pPr/>
      <w:r>
        <w:rPr>
          <w:lang w:val="pt_PT" w:bidi="pt_PT"/>
        </w:rPr>
      </w:r>
      <w:r>
        <w:rPr>
          <w:lang w:val="pt_PT" w:bidi="pt_PT"/>
        </w:rPr>
        <w:t xml:space="preserve">Jesus </w:t>
      </w:r>
      <w:r>
        <w:rPr>
          <w:b/>
          <w:lang w:val="pt_PT" w:bidi="pt_PT"/>
        </w:rPr>
        <w:t>testemunha</w:t>
      </w:r>
      <w:r>
        <w:rPr>
          <w:lang w:val="pt_PT" w:bidi="pt_PT"/>
        </w:rPr>
        <w:t xml:space="preserve"> sobre o que ele viu, mas as pessoas não acreditam em seu testemunho. Alguém que testemunha, ou dá um testemunho, está contando sobre algo que ele mesmo viu e que sabe que é realmente verdadeiro. Se você está usando essa palavra, use a mesma palavra ou frase que você usou nas passagens anteriores. As palavras </w:t>
      </w:r>
      <w:r>
        <w:rPr>
          <w:lang w:val="pt_PT" w:bidi="pt_PT"/>
        </w:rPr>
        <w:t>testemunho</w:t>
      </w:r>
      <w:r>
        <w:rPr>
          <w:lang w:val="pt_PT" w:bidi="pt_PT"/>
        </w:rPr>
        <w:t xml:space="preserve"> e testemunhar estão no Glossário-Mestre.</w:t>
      </w:r>
    </w:p>
    <w:p>
      <w:pPr/>
      <w:r>
        <w:rPr>
          <w:lang w:val="pt_PT" w:bidi="pt_PT"/>
        </w:rPr>
      </w:r>
      <w:r>
        <w:rPr>
          <w:b/>
          <w:lang w:val="pt_PT" w:bidi="pt_PT"/>
        </w:rPr>
        <w:t>Céu</w:t>
      </w:r>
      <w:r>
        <w:rPr>
          <w:lang w:val="pt_PT" w:bidi="pt_PT"/>
        </w:rPr>
        <w:t xml:space="preserve"> significa o lugar onde Deus vive. Use a mesma palavra que você usou em passagens anteriores. A palavra </w:t>
      </w:r>
      <w:r>
        <w:rPr>
          <w:lang w:val="pt_PT" w:bidi="pt_PT"/>
        </w:rPr>
        <w:t>céu</w:t>
      </w:r>
      <w:r>
        <w:rPr>
          <w:lang w:val="pt_PT" w:bidi="pt_PT"/>
        </w:rPr>
        <w:t xml:space="preserve"> está no Glossário-Mestre. </w:t>
      </w:r>
    </w:p>
    <w:p>
      <w:pPr/>
      <w:r>
        <w:rPr>
          <w:lang w:val="pt_PT" w:bidi="pt_PT"/>
        </w:rPr>
      </w:r>
      <w:r>
        <w:rPr>
          <w:lang w:val="pt_PT" w:bidi="pt_PT"/>
        </w:rPr>
        <w:t xml:space="preserve">Toda vez que Jesus diz algo sobre o </w:t>
      </w:r>
      <w:r>
        <w:rPr>
          <w:b/>
          <w:lang w:val="pt_PT" w:bidi="pt_PT"/>
        </w:rPr>
        <w:t>Filho do Homem</w:t>
      </w:r>
      <w:r>
        <w:rPr>
          <w:lang w:val="pt_PT" w:bidi="pt_PT"/>
        </w:rPr>
        <w:t xml:space="preserve">, ele está falando sobre si mesmo. A expressão significa literalmente “um ser humano”, mas Jesus está dando à palavra um significado especial. Ele está usando a expressão como um título para si mesmo. É uma maneira de dizer que Jesus é o Messias, o rei especial e Salvador que Deus havia prometido enviar, mas de uma maneira indireta. A expressão </w:t>
      </w:r>
      <w:r>
        <w:rPr>
          <w:lang w:val="pt_PT" w:bidi="pt_PT"/>
        </w:rPr>
        <w:t>Filho do Homem</w:t>
      </w:r>
      <w:r>
        <w:rPr>
          <w:lang w:val="pt_PT" w:bidi="pt_PT"/>
        </w:rPr>
        <w:t xml:space="preserve"> está no Glossário-Mestre. Use o mesmo termo aqui que você usou em passagens anteriores. </w:t>
      </w:r>
    </w:p>
    <w:p>
      <w:pPr/>
      <w:r>
        <w:rPr>
          <w:lang w:val="pt_PT" w:bidi="pt_PT"/>
        </w:rPr>
      </w:r>
      <w:r>
        <w:rPr>
          <w:lang w:val="pt_PT" w:bidi="pt_PT"/>
        </w:rPr>
        <w:t xml:space="preserve">Moisés havia erguido uma </w:t>
      </w:r>
      <w:r>
        <w:rPr>
          <w:b/>
          <w:lang w:val="pt_PT" w:bidi="pt_PT"/>
        </w:rPr>
        <w:t>serpente</w:t>
      </w:r>
      <w:r>
        <w:rPr>
          <w:lang w:val="pt_PT" w:bidi="pt_PT"/>
        </w:rPr>
        <w:t xml:space="preserve"> de cobre no deserto. Uma serpente é um animal que rasteja na terra e que pode picar as pessoas. Algumas serpentes são venenosas e as pessoas podem morrer quando uma cobra as pica.</w:t>
      </w:r>
    </w:p>
    <w:p>
      <w:pPr/>
      <w:r>
        <w:rPr>
          <w:lang w:val="pt_PT" w:bidi="pt_PT"/>
        </w:rPr>
      </w:r>
      <w:r>
        <w:rPr>
          <w:lang w:val="pt_PT" w:bidi="pt_PT"/>
        </w:rPr>
        <w:t xml:space="preserve">Se necessário, mostre uma imagem de uma </w:t>
      </w:r>
      <w:r>
        <w:rPr>
          <w:lang w:val="pt_PT" w:bidi="pt_PT"/>
        </w:rPr>
        <w:t>serpente</w:t>
      </w:r>
      <w:r>
        <w:rPr>
          <w:lang w:val="pt_PT" w:bidi="pt_PT"/>
        </w:rPr>
        <w:t>.</w:t>
      </w:r>
    </w:p>
    <w:p>
      <w:pPr/>
      <w:r>
        <w:rPr>
          <w:lang w:val="pt_PT" w:bidi="pt_PT"/>
        </w:rPr>
      </w:r>
      <w:r>
        <w:rPr>
          <w:lang w:val="pt_PT" w:bidi="pt_PT"/>
        </w:rPr>
        <w:t xml:space="preserve">O </w:t>
      </w:r>
      <w:r>
        <w:rPr>
          <w:b/>
          <w:lang w:val="pt_PT" w:bidi="pt_PT"/>
        </w:rPr>
        <w:t>deserto</w:t>
      </w:r>
      <w:r>
        <w:rPr>
          <w:lang w:val="pt_PT" w:bidi="pt_PT"/>
        </w:rPr>
        <w:t xml:space="preserve"> na Bíblia significa um lugar solitário onde pessoas não viviam. Use a mesma palavra que você usou em passagens anteriores. O termo </w:t>
      </w:r>
      <w:r>
        <w:rPr>
          <w:lang w:val="pt_PT" w:bidi="pt_PT"/>
        </w:rPr>
        <w:t>deserto</w:t>
      </w:r>
      <w:r>
        <w:rPr>
          <w:lang w:val="pt_PT" w:bidi="pt_PT"/>
        </w:rPr>
        <w:t xml:space="preserve"> está no Glossário-Mestre. </w:t>
      </w:r>
    </w:p>
    <w:p>
      <w:pPr/>
      <w:r>
        <w:rPr>
          <w:lang w:val="pt_PT" w:bidi="pt_PT"/>
        </w:rPr>
      </w:r>
      <w:r>
        <w:rPr>
          <w:b/>
          <w:lang w:val="pt_PT" w:bidi="pt_PT"/>
        </w:rPr>
        <w:t>O cobre</w:t>
      </w:r>
      <w:r>
        <w:rPr>
          <w:lang w:val="pt_PT" w:bidi="pt_PT"/>
        </w:rPr>
        <w:t xml:space="preserve"> é um metal amarelo. Moisés havia feito uma serpente de cobre e a colocara no alto de uma vara. Algumas traduções dizem bronze em vez de cobre; a palavra usada na Bíblia pode significar qualquer uma das duas coisas.</w:t>
      </w:r>
    </w:p>
    <w:p>
      <w:pPr/>
      <w:r>
        <w:rPr>
          <w:lang w:val="pt_PT" w:bidi="pt_PT"/>
        </w:rPr>
      </w:r>
      <w:r>
        <w:rPr>
          <w:lang w:val="pt_PT" w:bidi="pt_PT"/>
        </w:rPr>
        <w:t xml:space="preserve">Parem aqui e olhem para uma imagem de como a </w:t>
      </w:r>
      <w:r>
        <w:rPr>
          <w:lang w:val="pt_PT" w:bidi="pt_PT"/>
        </w:rPr>
        <w:t>serpente de cobre</w:t>
      </w:r>
      <w:r>
        <w:rPr>
          <w:lang w:val="pt_PT" w:bidi="pt_PT"/>
        </w:rPr>
        <w:t xml:space="preserve"> de Moisés poderia ter sido. Pausem o áudio aqui.</w:t>
      </w:r>
    </w:p>
    <w:p>
      <w:pPr/>
      <w:r>
        <w:rPr>
          <w:lang w:val="pt_PT" w:bidi="pt_PT"/>
        </w:rPr>
      </w:r>
      <w:r>
        <w:rPr>
          <w:lang w:val="pt_PT" w:bidi="pt_PT"/>
        </w:rPr>
        <w:t xml:space="preserve">Jesus diz que Deus amou tanto o mundo que Ele deu Seu </w:t>
      </w:r>
      <w:r>
        <w:rPr>
          <w:b/>
          <w:lang w:val="pt_PT" w:bidi="pt_PT"/>
        </w:rPr>
        <w:t>único filho</w:t>
      </w:r>
      <w:r>
        <w:rPr>
          <w:lang w:val="pt_PT" w:bidi="pt_PT"/>
        </w:rPr>
        <w:t>. A expressão usada para único filho significa um filho muito especial.</w:t>
      </w:r>
    </w:p>
    <w:p>
      <w:pPr/>
      <w:r>
        <w:rPr>
          <w:lang w:val="pt_PT" w:bidi="pt_PT"/>
        </w:rPr>
      </w:r>
      <w:r>
        <w:rPr>
          <w:lang w:val="pt_PT" w:bidi="pt_PT"/>
        </w:rPr>
        <w:t>Parem aqui e discutam como vocês traduzirão “filho muito especial” de Deus. Pausem o áudio aqui.</w:t>
      </w:r>
    </w:p>
    <w:p>
      <w:pPr/>
      <w:r>
        <w:rPr>
          <w:lang w:val="pt_PT" w:bidi="pt_PT"/>
        </w:rPr>
      </w:r>
      <w:r>
        <w:rPr>
          <w:lang w:val="pt_PT" w:bidi="pt_PT"/>
        </w:rPr>
        <w:t xml:space="preserve">Jesus disse que as pessoas que acreditam no filho terão </w:t>
      </w:r>
      <w:r>
        <w:rPr>
          <w:b/>
          <w:lang w:val="pt_PT" w:bidi="pt_PT"/>
        </w:rPr>
        <w:t>vida eterna</w:t>
      </w:r>
      <w:r>
        <w:rPr>
          <w:lang w:val="pt_PT" w:bidi="pt_PT"/>
        </w:rPr>
        <w:t>. Ter vida eterna significa que essas pessoas podem viver para sempre com Deus em um bom relacionamento.</w:t>
      </w:r>
    </w:p>
    <w:p>
      <w:pPr/>
      <w:r>
        <w:rPr>
          <w:lang w:val="pt_PT" w:bidi="pt_PT"/>
        </w:rPr>
      </w:r>
      <w:r>
        <w:rPr>
          <w:lang w:val="pt_PT" w:bidi="pt_PT"/>
        </w:rPr>
        <w:t xml:space="preserve">Parem aqui e discutam qual palavra ou frase vocês usarão para </w:t>
      </w:r>
      <w:r>
        <w:rPr>
          <w:b/>
          <w:lang w:val="pt_PT" w:bidi="pt_PT"/>
        </w:rPr>
        <w:t>vida eterna</w:t>
      </w:r>
      <w:r>
        <w:rPr>
          <w:lang w:val="pt_PT" w:bidi="pt_PT"/>
        </w:rPr>
        <w:t xml:space="preserve">. Procure </w:t>
      </w:r>
      <w:r>
        <w:rPr>
          <w:lang w:val="pt_PT" w:bidi="pt_PT"/>
        </w:rPr>
        <w:t>vida eterna</w:t>
      </w:r>
      <w:r>
        <w:rPr>
          <w:lang w:val="pt_PT" w:bidi="pt_PT"/>
        </w:rPr>
        <w:t xml:space="preserve"> no Glossário-Mestre. Usem a mesma palavra que vocês utilizaram em outros livros já traduzidos por vocês. Pausem o áudio aqui.</w:t>
      </w:r>
    </w:p>
    <w:p>
      <w:pPr/>
      <w:r>
        <w:rPr>
          <w:lang w:val="pt_PT" w:bidi="pt_PT"/>
        </w:rPr>
      </w:r>
      <w:r>
        <w:rPr>
          <w:lang w:val="pt_PT" w:bidi="pt_PT"/>
        </w:rPr>
        <w:t xml:space="preserve">Jesus disse que as pessoas amavam a escuridão em vez da luz, pois faziam coisas </w:t>
      </w:r>
      <w:r>
        <w:rPr>
          <w:b/>
          <w:lang w:val="pt_PT" w:bidi="pt_PT"/>
        </w:rPr>
        <w:t>malignas</w:t>
      </w:r>
      <w:r>
        <w:rPr>
          <w:lang w:val="pt_PT" w:bidi="pt_PT"/>
        </w:rPr>
        <w:t>. O mal é o oposto do bem. Uma pessoa que é maligna, ou perversa, faz voluntariamente coisas más que ferem outras pessoas. Quando as pessoas param de obedecer a Deus elas começam a fazer ações malignas.</w:t>
      </w:r>
    </w:p>
    <w:p>
      <w:pPr/>
      <w:r>
        <w:rPr>
          <w:lang w:val="pt_PT" w:bidi="pt_PT"/>
        </w:rPr>
      </w:r>
      <w:r>
        <w:rPr>
          <w:lang w:val="pt_PT" w:bidi="pt_PT"/>
        </w:rPr>
        <w:t xml:space="preserve">Parem aqui e discutam como vocês traduzirão </w:t>
      </w:r>
      <w:r>
        <w:rPr>
          <w:b/>
          <w:lang w:val="pt_PT" w:bidi="pt_PT"/>
        </w:rPr>
        <w:t>mal</w:t>
      </w:r>
      <w:r>
        <w:rPr>
          <w:lang w:val="pt_PT" w:bidi="pt_PT"/>
        </w:rPr>
        <w:t xml:space="preserve">. A palavra </w:t>
      </w:r>
      <w:r>
        <w:rPr>
          <w:lang w:val="pt_PT" w:bidi="pt_PT"/>
        </w:rPr>
        <w:t>mal</w:t>
      </w:r>
      <w:r>
        <w:rPr>
          <w:lang w:val="pt_PT" w:bidi="pt_PT"/>
        </w:rPr>
        <w:t xml:space="preserve"> está no Glossário-Mestre, Usem a mesma palavra que vocês utilizaram em outros livros já traduzidos por vocês.</w:t>
      </w:r>
      <w:r>
        <w:rPr>
          <w:lang w:val="pt_PT" w:bidi="pt_PT"/>
        </w:rPr>
      </w:r>
    </w:p>
    <w:p>
      <w:pPr>
        <w:pStyle w:val="Heading3"/>
      </w:pPr>
      <w:r>
        <w:rPr>
          <w:lang w:val="pt_PT" w:bidi="pt_PT"/>
        </w:rPr>
        <w:t>Falando a Palavra</w:t>
      </w:r>
    </w:p>
    <w:p>
      <w:pPr/>
      <w:r>
        <w:rPr>
          <w:lang w:val="pt_PT" w:bidi="pt_PT"/>
        </w:rPr>
      </w:r>
      <w:r>
        <w:rPr>
          <w:lang w:val="pt_PT" w:bidi="pt_PT"/>
        </w:rPr>
        <w:t>Primeiro, ouçam sua própria tradução de João 3:1–8 novamente.</w:t>
      </w:r>
    </w:p>
    <w:p>
      <w:pPr/>
      <w:r>
        <w:rPr>
          <w:lang w:val="pt_PT" w:bidi="pt_PT"/>
        </w:rPr>
      </w:r>
      <w:r>
        <w:rPr>
          <w:lang w:val="pt_PT" w:bidi="pt_PT"/>
        </w:rPr>
        <w:t>Depois, ouçam uma versão em áudio de João 3:9–21 na tradução de compreensão mais fácil.</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3:22–36</w:t>
      </w:r>
      <w:r>
        <w:rPr>
          <w:lang w:val="pt_PT" w:bidi="pt_PT"/>
        </w:rPr>
      </w:r>
    </w:p>
    <w:p>
      <w:pPr>
        <w:pStyle w:val="Heading3"/>
      </w:pPr>
      <w:r>
        <w:rPr>
          <w:lang w:val="pt_PT" w:bidi="pt_PT"/>
        </w:rPr>
        <w:t>Ouvir e Sentir</w:t>
      </w:r>
    </w:p>
    <w:p>
      <w:pPr/>
      <w:r>
        <w:rPr>
          <w:lang w:val="pt_PT" w:bidi="pt_PT"/>
        </w:rPr>
      </w:r>
      <w:r>
        <w:rPr>
          <w:lang w:val="pt_PT" w:bidi="pt_PT"/>
        </w:rPr>
        <w:t>Nesta etapa, ouçam João 3:22–36 e guardem em seus corações.</w:t>
      </w:r>
    </w:p>
    <w:p>
      <w:pPr/>
      <w:r>
        <w:rPr>
          <w:lang w:val="pt_PT" w:bidi="pt_PT"/>
        </w:rPr>
      </w:r>
      <w:r>
        <w:rPr>
          <w:lang w:val="pt_PT" w:bidi="pt_PT"/>
        </w:rPr>
        <w:t>Ouça uma versão em áudio de João 3:22–36 três vezes, em três traduções diferentes, se possível.</w:t>
      </w:r>
    </w:p>
    <w:p>
      <w:pPr/>
      <w:r>
        <w:rPr>
          <w:lang w:val="pt_PT" w:bidi="pt_PT"/>
        </w:rPr>
      </w:r>
      <w:r>
        <w:rPr>
          <w:lang w:val="pt_PT" w:bidi="pt_PT"/>
        </w:rPr>
        <w:t>Pause esse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esse áudio aqui.</w:t>
      </w:r>
    </w:p>
    <w:p>
      <w:pPr>
        <w:pStyle w:val="ListBullet"/>
        <w:spacing w:line="240" w:lineRule="auto"/>
        <w:ind w:left="720"/>
      </w:pPr>
      <w:r>
        <w:rPr>
          <w:lang w:val="pt_PT" w:bidi="pt_PT"/>
        </w:rPr>
      </w:r>
      <w:r>
        <w:rPr>
          <w:lang w:val="pt_PT" w:bidi="pt_PT"/>
        </w:rPr>
        <w:t>O que vocês não gostam ou não entendem nessa passagem? Pause esse áudio aqui.</w:t>
      </w:r>
    </w:p>
    <w:p>
      <w:pPr>
        <w:pStyle w:val="ListBullet"/>
        <w:spacing w:line="240" w:lineRule="auto"/>
        <w:ind w:left="720"/>
      </w:pPr>
      <w:r>
        <w:rPr>
          <w:lang w:val="pt_PT" w:bidi="pt_PT"/>
        </w:rPr>
      </w:r>
      <w:r>
        <w:rPr>
          <w:lang w:val="pt_PT" w:bidi="pt_PT"/>
        </w:rPr>
        <w:t>O que essa passagem nos diz sobre Deus e sobre Jesus? Pause esse áudio aqui.</w:t>
      </w:r>
    </w:p>
    <w:p>
      <w:pPr>
        <w:pStyle w:val="ListBullet"/>
        <w:spacing w:line="240" w:lineRule="auto"/>
        <w:ind w:left="720"/>
      </w:pPr>
      <w:r>
        <w:rPr>
          <w:lang w:val="pt_PT" w:bidi="pt_PT"/>
        </w:rPr>
      </w:r>
      <w:r>
        <w:rPr>
          <w:lang w:val="pt_PT" w:bidi="pt_PT"/>
        </w:rPr>
        <w:t>O que essa passagem nos conta sobre as pessoas? Pause esse áudio aqui.</w:t>
      </w:r>
    </w:p>
    <w:p>
      <w:pPr>
        <w:pStyle w:val="ListBullet"/>
        <w:spacing w:line="240" w:lineRule="auto"/>
        <w:ind w:left="720"/>
      </w:pPr>
      <w:r>
        <w:rPr>
          <w:lang w:val="pt_PT" w:bidi="pt_PT"/>
        </w:rPr>
      </w:r>
      <w:r>
        <w:rPr>
          <w:lang w:val="pt_PT" w:bidi="pt_PT"/>
        </w:rPr>
        <w:t>Como essa passagem afeta nosso dia a dia? Pause esse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3:22–36 na tradução mais fácil de entender.</w:t>
      </w:r>
    </w:p>
    <w:p>
      <w:pPr/>
      <w:r>
        <w:rPr>
          <w:lang w:val="pt_PT" w:bidi="pt_PT"/>
        </w:rPr>
      </w:r>
      <w:r>
        <w:rPr>
          <w:lang w:val="pt_PT" w:bidi="pt_PT"/>
        </w:rPr>
        <w:t>Essa passagem começa dizendo que Jesus e seus discípulos vieram para a área da Judeia. Na passagem anterior, Jesus havia estado em Jerusalém. Jerusalém também está na Judeia. João, o escritor, provavelmente está dizendo a seus ouvintes que Jesus deixou Jerusalém e foi para outro lugar na Judeia. Ele provavelmente foi para a parte da província da Judeia onde não há cidades, mas pequenas aldeias, fazendas e regiões selvagens.</w:t>
      </w:r>
    </w:p>
    <w:p>
      <w:pPr/>
      <w:r>
        <w:rPr>
          <w:lang w:val="pt_PT" w:bidi="pt_PT"/>
        </w:rPr>
      </w:r>
      <w:r>
        <w:rPr>
          <w:lang w:val="pt_PT" w:bidi="pt_PT"/>
        </w:rPr>
        <w:t>Jesus passa algum tempo com os discípulos. Não sabemos quantos discípulos Jesus agora tem. Jesus também batiza as pessoas nesse momento. Essa é a primeira vez que ouvimos sobre Jesus batizando as pessoas e isso é mencionado apenas muito brevemente. Como você precisa de água para batizar as pessoas, Jesus e seus discípulos podem ter estado perto do rio Jordão, mas não podemos ter certeza.</w:t>
      </w:r>
    </w:p>
    <w:p>
      <w:pPr/>
      <w:r>
        <w:rPr>
          <w:lang w:val="pt_PT" w:bidi="pt_PT"/>
        </w:rPr>
      </w:r>
      <w:r>
        <w:rPr>
          <w:lang w:val="pt_PT" w:bidi="pt_PT"/>
        </w:rPr>
        <w:t>Aliás, na próxima passagem, ouviremos que o próprio Jesus não batizava as pessoas, mas que os discípulos de Jesus batizavam as pessoas.</w:t>
      </w:r>
    </w:p>
    <w:p>
      <w:pPr/>
      <w:r>
        <w:rPr>
          <w:lang w:val="pt_PT" w:bidi="pt_PT"/>
        </w:rPr>
      </w:r>
      <w:r>
        <w:rPr>
          <w:lang w:val="pt_PT" w:bidi="pt_PT"/>
        </w:rPr>
        <w:t>Agora descobrimos que João Batista também estava batizando as pessoas. Neste momento, João não está perto do rio Jordão, mas em um lugar chamado “Enom perto de Salim”. A palavra Enom significa “fontes”. Uma fonte é um lugar onde a água sai do chão, formando pequenas piscinas. Por causa dessas fontes, esse lugar Enom também é um bom lugar para batizar as pessoas.</w:t>
      </w:r>
    </w:p>
    <w:p>
      <w:pPr/>
      <w:r>
        <w:rPr>
          <w:lang w:val="pt_PT" w:bidi="pt_PT"/>
        </w:rPr>
      </w:r>
      <w:r>
        <w:rPr>
          <w:lang w:val="pt_PT" w:bidi="pt_PT"/>
        </w:rPr>
        <w:t>Não sabemos exatamente onde esse lugar pode estar, mas os estudiosos acham que ele está em algum lugar ao norte da Judeia. Parece que João Batista se afastou do rio Jordão e agora está batizando as pessoas em um lugar diferente.</w:t>
      </w:r>
    </w:p>
    <w:p>
      <w:pPr/>
      <w:r>
        <w:rPr>
          <w:lang w:val="pt_PT" w:bidi="pt_PT"/>
        </w:rPr>
      </w:r>
      <w:r>
        <w:rPr>
          <w:lang w:val="pt_PT" w:bidi="pt_PT"/>
        </w:rPr>
        <w:t xml:space="preserve">Parem aqui e olhem para uma foto de </w:t>
      </w:r>
      <w:r>
        <w:rPr>
          <w:lang w:val="pt_PT" w:bidi="pt_PT"/>
        </w:rPr>
        <w:t>fontes</w:t>
      </w:r>
      <w:r>
        <w:rPr>
          <w:lang w:val="pt_PT" w:bidi="pt_PT"/>
        </w:rPr>
        <w:t>. Pausem este áudio aqui.</w:t>
      </w:r>
    </w:p>
    <w:p>
      <w:pPr/>
      <w:r>
        <w:rPr>
          <w:lang w:val="pt_PT" w:bidi="pt_PT"/>
        </w:rPr>
      </w:r>
      <w:r>
        <w:rPr>
          <w:lang w:val="pt_PT" w:bidi="pt_PT"/>
        </w:rPr>
        <w:t>João, o escritor, diz a seus ouvintes que neste momento João ainda não está na prisão. Ele pressupõe que seus ouvintes sabem que João Batista acabou na prisão. Para nós, essa é a única vez que ouvimos sobre isso no livro de João. João, o escritor, não mencionará João Batista novamente. A partir de outros livros na Bíblia, sabemos que João Batista foi morto pelo rei Herodes. Então, a resposta que João Batista dará a seus discípulos é o último sermão que ouvimos dele. João agora está entregando o trabalho a Jesus!</w:t>
      </w:r>
    </w:p>
    <w:p>
      <w:pPr/>
      <w:r>
        <w:rPr>
          <w:lang w:val="pt_PT" w:bidi="pt_PT"/>
        </w:rPr>
      </w:r>
      <w:r>
        <w:rPr>
          <w:lang w:val="pt_PT" w:bidi="pt_PT"/>
        </w:rPr>
        <w:t>Parem aqui e discutam: vocês podem contar uma história sobre alguém que entrega um trabalho ou responsabilidade a outra pessoa? Que tipo de coisas essa pessoa disse antes de entregar o trabalho? Pausem o áudio aqui.</w:t>
      </w:r>
    </w:p>
    <w:p>
      <w:pPr/>
      <w:r>
        <w:rPr>
          <w:lang w:val="pt_PT" w:bidi="pt_PT"/>
        </w:rPr>
      </w:r>
      <w:r>
        <w:rPr>
          <w:lang w:val="pt_PT" w:bidi="pt_PT"/>
        </w:rPr>
        <w:t>Os discípulos de João Batista e uma certa pessoa entram em uma discussão entre eles. Não sabemos nada sobre essa pessoa além de ele ser um judeu. Jesus, João Batista e todos os outros que encontramos nesse livro até agora também eram judeus. João, o escritor, muitas vezes usa a palavra “judeu” quando ele quer dizer um líder religioso judeu, mas não sabemos se é isso que ele quer dizer aqui. Essa pessoa pode ter sido um líder religioso ou pode ter sido uma pessoa comum.</w:t>
      </w:r>
    </w:p>
    <w:p>
      <w:pPr/>
      <w:r>
        <w:rPr>
          <w:lang w:val="pt_PT" w:bidi="pt_PT"/>
        </w:rPr>
      </w:r>
      <w:r>
        <w:rPr>
          <w:lang w:val="pt_PT" w:bidi="pt_PT"/>
        </w:rPr>
        <w:t>Não sabemos sobre o que eles estão discutindo. João, o escritor, nos diz apenas que tem algo a ver com rituais ou banhos cerimoniais.</w:t>
      </w:r>
    </w:p>
    <w:p>
      <w:pPr/>
      <w:r>
        <w:rPr>
          <w:lang w:val="pt_PT" w:bidi="pt_PT"/>
        </w:rPr>
      </w:r>
      <w:r>
        <w:rPr>
          <w:lang w:val="pt_PT" w:bidi="pt_PT"/>
        </w:rPr>
        <w:t>Banhos rituais eram banhos especiais que as pessoas tomavam para se tornarem aptas a adorar a Deus. Pelo que acontece em seguida, parece que estavam particularmente falando sobre o batismo. Quando uma pessoa é batizada, ela está tomando um banho especial como um sinal de que está arrependida pelas coisas ruins que fez e que quer mudar. Podemos dizer que o batismo é um tipo de banho ritual, então não é tão estranho que eles estejam falando sobre banhos rituais assim como o batismo.</w:t>
      </w:r>
    </w:p>
    <w:p>
      <w:pPr/>
      <w:r>
        <w:rPr>
          <w:lang w:val="pt_PT" w:bidi="pt_PT"/>
        </w:rPr>
      </w:r>
      <w:r>
        <w:rPr>
          <w:lang w:val="pt_PT" w:bidi="pt_PT"/>
        </w:rPr>
        <w:t>É bastante provável que o homem que estava discutindo com os discípulos de João seja aquele que disse a eles que Jesus também estava batizando. Talvez ele tenha dito aos discípulos de João que o batismo de Jesus era melhor do que o de João; mas podemos apenas adivinhar.</w:t>
      </w:r>
    </w:p>
    <w:p>
      <w:pPr/>
      <w:r>
        <w:rPr>
          <w:lang w:val="pt_PT" w:bidi="pt_PT"/>
        </w:rPr>
      </w:r>
      <w:r>
        <w:rPr>
          <w:lang w:val="pt_PT" w:bidi="pt_PT"/>
        </w:rPr>
        <w:t>Independentemente de qual tenha sido a discussão, parece que os discípulos de João agora estão se sentindo preocupados. Eles dizem a João que Jesus está batizando as pessoas e que muitas pessoas estão vindo até ele. Eles não dizem o nome de Jesus, mas chamam Jesus de “aquele que estava com vocês no outro lado do rio Jordão”. Parece que eles estão incomodados que as pessoas agora vão até Jesus em vez de irem até João. Talvez eles estejam se sentindo um pouco ofendidos por causa de João! Talvez eles pensem que João deveria impedir Jesus de batizar as pessoas também.</w:t>
      </w:r>
    </w:p>
    <w:p>
      <w:pPr/>
      <w:r>
        <w:rPr>
          <w:lang w:val="pt_PT" w:bidi="pt_PT"/>
        </w:rPr>
      </w:r>
      <w:r>
        <w:rPr>
          <w:lang w:val="pt_PT" w:bidi="pt_PT"/>
        </w:rPr>
        <w:t xml:space="preserve">Mas João não está preocupado de forma alguma. João está </w:t>
      </w:r>
      <w:r>
        <w:rPr>
          <w:b/>
          <w:lang w:val="pt_PT" w:bidi="pt_PT"/>
        </w:rPr>
        <w:t>feliz</w:t>
      </w:r>
      <w:r>
        <w:rPr>
          <w:lang w:val="pt_PT" w:bidi="pt_PT"/>
        </w:rPr>
        <w:t xml:space="preserve"> pelas pessoas irem até Jesus. A tarefa de João era preparar as pessoas para ir até Jesus.</w:t>
      </w:r>
    </w:p>
    <w:p>
      <w:pPr/>
      <w:r>
        <w:rPr>
          <w:lang w:val="pt_PT" w:bidi="pt_PT"/>
        </w:rPr>
      </w:r>
      <w:r>
        <w:rPr>
          <w:lang w:val="pt_PT" w:bidi="pt_PT"/>
        </w:rPr>
        <w:t>João diz a seus discípulos que ninguém pode receber nada, exceto o que foi dado do céu. Isso significa que qualquer que seja a autoridade que uma pessoa tenha, ou qualquer que seja a tarefa que ela esteja fazendo, Deus a deu a essa pessoa. Tanto Jesus quanto João estão fazendo as tarefas que Deus está dando a eles. Não há competição entre eles.</w:t>
      </w:r>
    </w:p>
    <w:p>
      <w:pPr/>
      <w:r>
        <w:rPr>
          <w:lang w:val="pt_PT" w:bidi="pt_PT"/>
        </w:rPr>
      </w:r>
      <w:r>
        <w:rPr>
          <w:lang w:val="pt_PT" w:bidi="pt_PT"/>
        </w:rPr>
        <w:t>João lembra a seus discípulos que ele já disse às pessoas que ele, João, não é o Cristo — o rei especial e salvador que Deus havia prometido enviar. Ouvimos sobre isso em João 1:19–28.</w:t>
      </w:r>
    </w:p>
    <w:p>
      <w:pPr/>
      <w:r>
        <w:rPr>
          <w:lang w:val="pt_PT" w:bidi="pt_PT"/>
        </w:rPr>
      </w:r>
      <w:r>
        <w:rPr>
          <w:lang w:val="pt_PT" w:bidi="pt_PT"/>
        </w:rPr>
        <w:t>Se vocês puderem, parem aqui e ouçam sua própria tradução de João 1:19–28. Pausem o áudio aqui.</w:t>
      </w:r>
    </w:p>
    <w:p>
      <w:pPr/>
      <w:r>
        <w:rPr>
          <w:lang w:val="pt_PT" w:bidi="pt_PT"/>
        </w:rPr>
      </w:r>
      <w:r>
        <w:rPr>
          <w:lang w:val="pt_PT" w:bidi="pt_PT"/>
        </w:rPr>
        <w:t>João então compara Jesus com um noivo, e a si mesmo com um amigo do noivo. Em um casamento, o noivo é aquele que está se casando — ele recebe a noiva! O noivo é mais importante do que o amigo do noivo, mas o amigo está muito feliz por causa do noivo. João diz “o amigo do noivo fica ao lado e o ouve, e fica muito feliz quando ele ouve a voz do noivo”. Não temos certeza do que João quer dizer aqui: talvez ele esteja pensando que, antes do casamento começar, o amigo está esperando que o noivo venha. Quando o amigo ouve a voz do noivo à distância, o amigo fica feliz, porque ele sabe que o noivo está chegando. Qualquer que seja a situação que João tenha em mente, seu ponto é que o amigo do noivo não sente inveja, mas fica muito feliz por causa do noivo!</w:t>
      </w:r>
    </w:p>
    <w:p>
      <w:pPr/>
      <w:r>
        <w:rPr>
          <w:lang w:val="pt_PT" w:bidi="pt_PT"/>
        </w:rPr>
      </w:r>
      <w:r>
        <w:rPr>
          <w:lang w:val="pt_PT" w:bidi="pt_PT"/>
        </w:rPr>
        <w:t>Parem aqui e discutam: contem uma história sobre um amigo de um noivo. Quando as pessoas em sua comunidade têm um casamento, há um papel especial para os amigos do noivo? O que essas pessoas fazem? Pausem o áudio aqui.</w:t>
      </w:r>
    </w:p>
    <w:p>
      <w:pPr/>
      <w:r>
        <w:rPr>
          <w:lang w:val="pt_PT" w:bidi="pt_PT"/>
        </w:rPr>
      </w:r>
      <w:r>
        <w:rPr>
          <w:lang w:val="pt_PT" w:bidi="pt_PT"/>
        </w:rPr>
        <w:t>Então, João diz que ele está muito feliz com as pessoas indo até Jesus. Não há nada que possa deixá-lo mais feliz do que isso! Agora que Jesus começou seu trabalho, Jesus se tornará mais importante do que João. João se tornará menos importante. João não se importa. É assim que tem que ser!</w:t>
      </w:r>
    </w:p>
    <w:p>
      <w:pPr/>
      <w:r>
        <w:rPr>
          <w:lang w:val="pt_PT" w:bidi="pt_PT"/>
        </w:rPr>
      </w:r>
      <w:r>
        <w:rPr>
          <w:lang w:val="pt_PT" w:bidi="pt_PT"/>
        </w:rPr>
        <w:t>Essa é provavelmente a última coisa que João Batista diz. O que ouviremos em seguida provavelmente são palavras do próprio João, o escritor. Como já vimos antes, João não tenta muito separar suas próprias palavras como um escritor das palavras das pessoas em suas histórias. Para o significado, não importa quem está falando.</w:t>
      </w:r>
    </w:p>
    <w:p>
      <w:pPr/>
      <w:r>
        <w:rPr>
          <w:lang w:val="pt_PT" w:bidi="pt_PT"/>
        </w:rPr>
      </w:r>
      <w:r>
        <w:rPr>
          <w:lang w:val="pt_PT" w:bidi="pt_PT"/>
        </w:rPr>
        <w:t xml:space="preserve">Então, João, o escritor, agora continua explicando mais sobre o que João Batista havia dito. João Batista havia dito que Jesus deveria se tornar mais importante. E João, o escritor, diz: “Sim, isso é verdade, porque a pessoa que veio de cima é a mais importante de todas!” Então ele diz várias coisas que são muito semelhantes ao que Jesus havia dito a Nicodemos na passagem anterior. João diz que uma pessoa que pertence à terra fala sobre coisas terrenas. João poderia estar falando sobre João Batista, ou sobre si mesmo, ou ambos. João é um humano e ele pode falar apenas sobre o pouco que sabe. Também poderia significar que </w:t>
      </w:r>
      <w:r>
        <w:rPr>
          <w:b/>
          <w:lang w:val="pt_PT" w:bidi="pt_PT"/>
        </w:rPr>
        <w:t>todas</w:t>
      </w:r>
      <w:r>
        <w:rPr>
          <w:lang w:val="pt_PT" w:bidi="pt_PT"/>
        </w:rPr>
        <w:t xml:space="preserve"> as pessoas, porque todas pertencem à terra, têm apenas muito pouco conhecimento.</w:t>
      </w:r>
    </w:p>
    <w:p>
      <w:pPr/>
      <w:r>
        <w:rPr>
          <w:lang w:val="pt_PT" w:bidi="pt_PT"/>
        </w:rPr>
      </w:r>
      <w:r>
        <w:rPr>
          <w:lang w:val="pt_PT" w:bidi="pt_PT"/>
        </w:rPr>
        <w:t>Mas Jesus veio do céu. E como Jesus esteve no céu, ele sabe tantas coisas que as pessoas na terra não sabem! Jesus pode falar sobre coisas que ele viu e ouviu. Jesus esteve com Deus, falou com Deus e pode dizer às pessoas diretamente o que Deus disse!</w:t>
      </w:r>
    </w:p>
    <w:p>
      <w:pPr/>
      <w:r>
        <w:rPr>
          <w:lang w:val="pt_PT" w:bidi="pt_PT"/>
        </w:rPr>
      </w:r>
      <w:r>
        <w:rPr>
          <w:lang w:val="pt_PT" w:bidi="pt_PT"/>
        </w:rPr>
        <w:t>Jesus é, portanto, mais importante do que qualquer outra pessoa.</w:t>
      </w:r>
    </w:p>
    <w:p>
      <w:pPr/>
      <w:r>
        <w:rPr>
          <w:lang w:val="pt_PT" w:bidi="pt_PT"/>
        </w:rPr>
      </w:r>
      <w:r>
        <w:rPr>
          <w:lang w:val="pt_PT" w:bidi="pt_PT"/>
        </w:rPr>
        <w:t>Parem aqui e discutam: vocês podem contar uma história sobre alguém de sua comunidade que esteve em um lugar onde ninguém mais esteve? Que histórias eles contaram e como as pessoas reagiram a suas histórias? Pausem este áudio aqui.</w:t>
      </w:r>
    </w:p>
    <w:p>
      <w:pPr/>
      <w:r>
        <w:rPr>
          <w:lang w:val="pt_PT" w:bidi="pt_PT"/>
        </w:rPr>
      </w:r>
      <w:r>
        <w:rPr>
          <w:lang w:val="pt_PT" w:bidi="pt_PT"/>
        </w:rPr>
        <w:t>Mas mesmo que Jesus pudesse dizer às pessoas diretamente o que Deus disse, João diz que ninguém aceitou o testemunho de Jesus. Isso significa que a maioria das pessoas não acreditava que o que Jesus disse era verdade. Mas algumas pessoas acreditam que o que Jesus diz é verdade. Eles acreditam que Jesus veio de Deus. João diz que essas pessoas provam que Deus está dizendo a verdade. Essas pessoas estão dizendo: “Sim, tudo o que Deus disse é verdade!”</w:t>
      </w:r>
    </w:p>
    <w:p>
      <w:pPr/>
      <w:r>
        <w:rPr>
          <w:lang w:val="pt_PT" w:bidi="pt_PT"/>
        </w:rPr>
      </w:r>
      <w:r>
        <w:rPr>
          <w:lang w:val="pt_PT" w:bidi="pt_PT"/>
        </w:rPr>
        <w:t>João diz que Deus deu seu Espírito Santo a Jesus. E Deus não deu apenas um pouco do Espírito Santo a Jesus, mas todo ele! Portanto, como Jesus tem o poder do Espírito Santo, Jesus pode falar as palavras de Deus.</w:t>
      </w:r>
    </w:p>
    <w:p>
      <w:pPr/>
      <w:r>
        <w:rPr>
          <w:lang w:val="pt_PT" w:bidi="pt_PT"/>
        </w:rPr>
      </w:r>
      <w:r>
        <w:rPr>
          <w:lang w:val="pt_PT" w:bidi="pt_PT"/>
        </w:rPr>
        <w:t>João então diz que o pai — isso significa Deus — ama o filho — o que significa Jesus — e que o pai deu toda a autoridade ao filho. Isso significa que Jesus tem o direito e o poder de fazer todos os julgamentos e decisões. Qualquer um que acredite no filho viverá para sempre com Deus em um bom relacionamento. Mas as pessoas que rejeitam o filho terão que suportar Deus ficando zangado com elas.</w:t>
      </w:r>
    </w:p>
    <w:p>
      <w:pPr/>
      <w:r>
        <w:rPr>
          <w:lang w:val="pt_PT" w:bidi="pt_PT"/>
        </w:rPr>
      </w:r>
      <w:r>
        <w:rPr>
          <w:lang w:val="pt_PT" w:bidi="pt_PT"/>
        </w:rPr>
        <w:t>Parem aqui e discutam: que semelhanças vocês descobriram entre o que João diz aqui e o que Jesus disse a Nicodemos na passagem anterior? Pausem este áudio aqui.</w:t>
      </w:r>
    </w:p>
    <w:p>
      <w:pPr/>
      <w:r>
        <w:rPr>
          <w:lang w:val="pt_PT" w:bidi="pt_PT"/>
        </w:rPr>
      </w:r>
      <w:r>
        <w:rPr>
          <w:lang w:val="pt_PT" w:bidi="pt_PT"/>
        </w:rPr>
        <w:t>Em nossa explicação dessa passagem, falamos sobre Jesus. Mas observe que João, o escritor, na verdade nunca menciona o nome de Jesus, exceto no início. João Batista e os discípulos de João também nunca mencionam o nome de Jesus.</w:t>
      </w:r>
    </w:p>
    <w:p>
      <w:pPr/>
      <w:r>
        <w:rPr>
          <w:lang w:val="pt_PT" w:bidi="pt_PT"/>
        </w:rPr>
      </w:r>
      <w:r>
        <w:rPr>
          <w:lang w:val="pt_PT" w:bidi="pt_PT"/>
        </w:rPr>
        <w:t>Os discípulos de João chamam Jesus de “aquele que estava com vocês no outro lado do Jordão”. João Batista chama Jesus de “o noivo”. João, o escritor, chama Jesus:</w:t>
      </w:r>
    </w:p>
    <w:p>
      <w:pPr>
        <w:pStyle w:val="ListBullet"/>
        <w:spacing w:line="240" w:lineRule="auto"/>
        <w:ind w:left="720"/>
      </w:pPr>
      <w:r>
        <w:rPr>
          <w:lang w:val="pt_PT" w:bidi="pt_PT"/>
        </w:rPr>
      </w:r>
      <w:r>
        <w:rPr>
          <w:lang w:val="pt_PT" w:bidi="pt_PT"/>
        </w:rPr>
        <w:t>aquele “que vem de cima”,</w:t>
      </w:r>
    </w:p>
    <w:p>
      <w:pPr>
        <w:pStyle w:val="ListBullet"/>
        <w:spacing w:line="240" w:lineRule="auto"/>
        <w:ind w:left="720"/>
      </w:pPr>
      <w:r>
        <w:rPr>
          <w:lang w:val="pt_PT" w:bidi="pt_PT"/>
        </w:rPr>
      </w:r>
      <w:r>
        <w:rPr>
          <w:lang w:val="pt_PT" w:bidi="pt_PT"/>
        </w:rPr>
        <w:t>aquele “que vem do céu”,</w:t>
      </w:r>
    </w:p>
    <w:p>
      <w:pPr>
        <w:pStyle w:val="ListBullet"/>
        <w:spacing w:line="240" w:lineRule="auto"/>
        <w:ind w:left="720"/>
      </w:pPr>
      <w:r>
        <w:rPr>
          <w:lang w:val="pt_PT" w:bidi="pt_PT"/>
        </w:rPr>
      </w:r>
      <w:r>
        <w:rPr>
          <w:lang w:val="pt_PT" w:bidi="pt_PT"/>
        </w:rPr>
        <w:t>aquele “a quem Deus enviou”,</w:t>
      </w:r>
    </w:p>
    <w:p>
      <w:pPr>
        <w:pStyle w:val="ListBullet"/>
        <w:spacing w:line="240" w:lineRule="auto"/>
        <w:ind w:left="720"/>
      </w:pPr>
      <w:r>
        <w:rPr>
          <w:lang w:val="pt_PT" w:bidi="pt_PT"/>
        </w:rPr>
      </w:r>
      <w:r>
        <w:rPr>
          <w:lang w:val="pt_PT" w:bidi="pt_PT"/>
        </w:rPr>
        <w:t>e “o filho”.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3:22–36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5 cenas.</w:t>
      </w:r>
    </w:p>
    <w:p>
      <w:pPr/>
      <w:r>
        <w:rPr>
          <w:lang w:val="pt_PT" w:bidi="pt_PT"/>
        </w:rPr>
      </w:r>
      <w:r>
        <w:rPr>
          <w:b/>
          <w:lang w:val="pt_PT" w:bidi="pt_PT"/>
        </w:rPr>
        <w:t>Na primeira cena:</w:t>
      </w:r>
      <w:r>
        <w:rPr>
          <w:lang w:val="pt_PT" w:bidi="pt_PT"/>
        </w:rPr>
        <w:t xml:space="preserve"> Jesus e seus discípulos deixam Jerusalém e viajam pelas aldeias na Judeia.</w:t>
      </w:r>
    </w:p>
    <w:p>
      <w:pPr/>
      <w:r>
        <w:rPr>
          <w:lang w:val="pt_PT" w:bidi="pt_PT"/>
        </w:rPr>
      </w:r>
      <w:r>
        <w:rPr>
          <w:b/>
          <w:lang w:val="pt_PT" w:bidi="pt_PT"/>
        </w:rPr>
        <w:t>Na segunda cena:</w:t>
      </w:r>
      <w:r>
        <w:rPr>
          <w:lang w:val="pt_PT" w:bidi="pt_PT"/>
        </w:rPr>
        <w:t xml:space="preserve"> Jesus está passando tempo com os discípulos. As pessoas estão vindo até Jesus e sendo batizadas. De uma passagem posterior, sabemos que não é o próprio Jesus, mas os discípulos que estão batizando as pessoas em nome de Jesus.</w:t>
      </w:r>
    </w:p>
    <w:p>
      <w:pPr/>
      <w:r>
        <w:rPr>
          <w:lang w:val="pt_PT" w:bidi="pt_PT"/>
        </w:rPr>
      </w:r>
      <w:r>
        <w:rPr>
          <w:b/>
          <w:lang w:val="pt_PT" w:bidi="pt_PT"/>
        </w:rPr>
        <w:t>Na terceira cena:</w:t>
      </w:r>
      <w:r>
        <w:rPr>
          <w:lang w:val="pt_PT" w:bidi="pt_PT"/>
        </w:rPr>
        <w:t xml:space="preserve"> um homem vem até os discípulos de João e discute com eles. Esse homem provavelmente veio do lugar onde Jesus e seus discípulos estavam.</w:t>
      </w:r>
    </w:p>
    <w:p>
      <w:pPr/>
      <w:r>
        <w:rPr>
          <w:lang w:val="pt_PT" w:bidi="pt_PT"/>
        </w:rPr>
      </w:r>
      <w:r>
        <w:rPr>
          <w:b/>
          <w:lang w:val="pt_PT" w:bidi="pt_PT"/>
        </w:rPr>
        <w:t>Na quarta cena:</w:t>
      </w:r>
      <w:r>
        <w:rPr>
          <w:lang w:val="pt_PT" w:bidi="pt_PT"/>
        </w:rPr>
        <w:t xml:space="preserve"> os discípulos de João dizem a João que Jesus também está batizando as pessoas. João responde dizendo que Jesus deve se tornar mais importante e que o próprio João deve se tornar menos importante.</w:t>
      </w:r>
    </w:p>
    <w:p>
      <w:pPr/>
      <w:r>
        <w:rPr>
          <w:lang w:val="pt_PT" w:bidi="pt_PT"/>
        </w:rPr>
      </w:r>
      <w:r>
        <w:rPr>
          <w:b/>
          <w:lang w:val="pt_PT" w:bidi="pt_PT"/>
        </w:rPr>
        <w:t>Na quinta cena:</w:t>
      </w:r>
      <w:r>
        <w:rPr>
          <w:lang w:val="pt_PT" w:bidi="pt_PT"/>
        </w:rPr>
        <w:t xml:space="preserve"> João, o escritor, está falando com seus ouvintes.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Pessoas que estão vindo até Jesus para que Jesus possa batizá-las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discípulos de João Batista</w:t>
      </w:r>
    </w:p>
    <w:p>
      <w:pPr>
        <w:pStyle w:val="ListBullet"/>
        <w:spacing w:line="240" w:lineRule="auto"/>
        <w:ind w:left="720"/>
      </w:pPr>
      <w:r>
        <w:rPr>
          <w:lang w:val="pt_PT" w:bidi="pt_PT"/>
        </w:rPr>
      </w:r>
      <w:r>
        <w:rPr>
          <w:lang w:val="pt_PT" w:bidi="pt_PT"/>
        </w:rPr>
        <w:t>Pessoas que estão vindo até João para que João possa batizá-las</w:t>
      </w:r>
    </w:p>
    <w:p>
      <w:pPr>
        <w:pStyle w:val="ListBullet"/>
        <w:spacing w:line="240" w:lineRule="auto"/>
        <w:ind w:left="720"/>
      </w:pPr>
      <w:r>
        <w:rPr>
          <w:lang w:val="pt_PT" w:bidi="pt_PT"/>
        </w:rPr>
      </w:r>
      <w:r>
        <w:rPr>
          <w:lang w:val="pt_PT" w:bidi="pt_PT"/>
        </w:rPr>
        <w:t>Um homem judeu que entra em uma discussão com os discípulos de João</w:t>
      </w:r>
    </w:p>
    <w:p>
      <w:pPr>
        <w:pStyle w:val="ListBullet"/>
        <w:spacing w:line="240" w:lineRule="auto"/>
        <w:ind w:left="720"/>
      </w:pPr>
      <w:r>
        <w:rPr>
          <w:lang w:val="pt_PT" w:bidi="pt_PT"/>
        </w:rPr>
      </w:r>
      <w:r>
        <w:rPr>
          <w:lang w:val="pt_PT" w:bidi="pt_PT"/>
        </w:rPr>
        <w:t>Um noivo (Jesus)</w:t>
      </w:r>
    </w:p>
    <w:p>
      <w:pPr>
        <w:pStyle w:val="ListBullet"/>
        <w:spacing w:line="240" w:lineRule="auto"/>
        <w:ind w:left="720"/>
      </w:pPr>
      <w:r>
        <w:rPr>
          <w:lang w:val="pt_PT" w:bidi="pt_PT"/>
        </w:rPr>
      </w:r>
      <w:r>
        <w:rPr>
          <w:lang w:val="pt_PT" w:bidi="pt_PT"/>
        </w:rPr>
        <w:t>Uma noiva</w:t>
      </w:r>
    </w:p>
    <w:p>
      <w:pPr>
        <w:pStyle w:val="ListBullet"/>
        <w:spacing w:line="240" w:lineRule="auto"/>
        <w:ind w:left="720"/>
      </w:pPr>
      <w:r>
        <w:rPr>
          <w:lang w:val="pt_PT" w:bidi="pt_PT"/>
        </w:rPr>
      </w:r>
      <w:r>
        <w:rPr>
          <w:lang w:val="pt_PT" w:bidi="pt_PT"/>
        </w:rPr>
        <w:t>O amigo do noivo (João Batista)</w:t>
      </w:r>
    </w:p>
    <w:p>
      <w:pPr>
        <w:pStyle w:val="ListBullet"/>
        <w:spacing w:line="240" w:lineRule="auto"/>
        <w:ind w:left="720"/>
      </w:pPr>
      <w:r>
        <w:rPr>
          <w:lang w:val="pt_PT" w:bidi="pt_PT"/>
        </w:rPr>
      </w:r>
      <w:r>
        <w:rPr>
          <w:lang w:val="pt_PT" w:bidi="pt_PT"/>
        </w:rPr>
        <w:t>Pessoas que pertencem à terra e que falam coisas da terra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 pessoa que fala as palavras de Deus (Jesus)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 pai</w:t>
      </w:r>
    </w:p>
    <w:p>
      <w:pPr>
        <w:pStyle w:val="ListBullet"/>
        <w:spacing w:line="240" w:lineRule="auto"/>
        <w:ind w:left="720"/>
      </w:pPr>
      <w:r>
        <w:rPr>
          <w:lang w:val="pt_PT" w:bidi="pt_PT"/>
        </w:rPr>
      </w:r>
      <w:r>
        <w:rPr>
          <w:lang w:val="pt_PT" w:bidi="pt_PT"/>
        </w:rPr>
        <w:t>O filho (Jesus)</w:t>
      </w:r>
    </w:p>
    <w:p>
      <w:pPr>
        <w:pStyle w:val="ListBullet"/>
        <w:spacing w:line="240" w:lineRule="auto"/>
        <w:ind w:left="720"/>
      </w:pPr>
      <w:r>
        <w:rPr>
          <w:lang w:val="pt_PT" w:bidi="pt_PT"/>
        </w:rPr>
      </w:r>
      <w:r>
        <w:rPr>
          <w:lang w:val="pt_PT" w:bidi="pt_PT"/>
        </w:rPr>
        <w:t>Pessoas que acreditam no filho</w:t>
      </w:r>
    </w:p>
    <w:p>
      <w:pPr>
        <w:pStyle w:val="ListBullet"/>
        <w:spacing w:line="240" w:lineRule="auto"/>
        <w:ind w:left="720"/>
      </w:pPr>
      <w:r>
        <w:rPr>
          <w:lang w:val="pt_PT" w:bidi="pt_PT"/>
        </w:rPr>
      </w:r>
      <w:r>
        <w:rPr>
          <w:lang w:val="pt_PT" w:bidi="pt_PT"/>
        </w:rPr>
        <w:t>Pessoas que rejeitam o filho</w:t>
      </w:r>
    </w:p>
    <w:p>
      <w:pPr/>
      <w:r>
        <w:rPr>
          <w:lang w:val="pt_PT" w:bidi="pt_PT"/>
        </w:rPr>
      </w:r>
      <w:r>
        <w:rPr>
          <w:lang w:val="pt_PT" w:bidi="pt_PT"/>
        </w:rPr>
        <w:t>A conversa que Jesus teve com Nicodemos na passagem anterior terminou, e Jesus agora vai para um lugar diferente. Como vocês começariam a contar essa nova passagem da maneira mais natural?</w:t>
      </w:r>
    </w:p>
    <w:p>
      <w:pPr/>
      <w:r>
        <w:rPr>
          <w:lang w:val="pt_PT" w:bidi="pt_PT"/>
        </w:rPr>
      </w:r>
      <w:r>
        <w:rPr>
          <w:lang w:val="pt_PT" w:bidi="pt_PT"/>
        </w:rPr>
        <w:t>A passagem começa falando sobre para onde Jesus vai em seguida, mas Jesus não toma uma parte ativa na história. A maior parte da passagem fala sobre João Batista e seus discípulos.</w:t>
      </w:r>
    </w:p>
    <w:p>
      <w:pPr/>
      <w:r>
        <w:rPr>
          <w:lang w:val="pt_PT" w:bidi="pt_PT"/>
        </w:rPr>
      </w:r>
      <w:r>
        <w:rPr>
          <w:lang w:val="pt_PT" w:bidi="pt_PT"/>
        </w:rPr>
        <w:t>João, o escritor, diz a seus ouvintes que o que acontece na história está acontecendo antes de João Batista ser jogado na prisão.</w:t>
      </w:r>
    </w:p>
    <w:p>
      <w:pPr/>
      <w:r>
        <w:rPr>
          <w:lang w:val="pt_PT" w:bidi="pt_PT"/>
        </w:rPr>
      </w:r>
      <w:r>
        <w:rPr>
          <w:lang w:val="pt_PT" w:bidi="pt_PT"/>
        </w:rPr>
        <w:t>Parem aqui e discutam, qual seria o melhor momento para vocês darem essas informações a seus ouvintes? Pausem o áudio aqui.</w:t>
      </w:r>
    </w:p>
    <w:p>
      <w:pPr/>
      <w:r>
        <w:rPr>
          <w:lang w:val="pt_PT" w:bidi="pt_PT"/>
        </w:rPr>
      </w:r>
      <w:r>
        <w:rPr>
          <w:lang w:val="pt_PT" w:bidi="pt_PT"/>
        </w:rPr>
        <w:t xml:space="preserve">Parem aqui e olhem para um mapa da </w:t>
      </w:r>
      <w:r>
        <w:rPr>
          <w:lang w:val="pt_PT" w:bidi="pt_PT"/>
        </w:rPr>
        <w:t>Judeia, Jerusalém e o rio Jordão</w:t>
      </w:r>
      <w:r>
        <w:rPr>
          <w:lang w:val="pt_PT" w:bidi="pt_PT"/>
        </w:rPr>
        <w:t>. Pausem o áudio aqui.</w:t>
      </w:r>
    </w:p>
    <w:p>
      <w:pPr/>
      <w:r>
        <w:rPr>
          <w:lang w:val="pt_PT" w:bidi="pt_PT"/>
        </w:rPr>
      </w:r>
      <w:r>
        <w:rPr>
          <w:lang w:val="pt_PT" w:bidi="pt_PT"/>
        </w:rPr>
        <w:t>Agora, criem um mapa dessa passagem na sala e encenem onde as pessoas nessa passagem podem estar e para onde elas se mudam. Criem o rio Jordão desenhando-o com giz ou carvão, ou usem uma corda ou pano. Decidam onde Jerusalém está. João Batista havia batizado as pessoas no outro lado do rio Jordão. Agora, João se mudou para esse lado do rio e foi para o norte, para um certo lugar com fontes. Decidam onde em seu mapa, João e seus discípulos estão agora. Vocês poderiam usar algum pano azul para marcar as fontes.</w:t>
      </w:r>
    </w:p>
    <w:p>
      <w:pPr/>
      <w:r>
        <w:rPr>
          <w:lang w:val="pt_PT" w:bidi="pt_PT"/>
        </w:rPr>
      </w:r>
      <w:r>
        <w:rPr>
          <w:lang w:val="pt_PT" w:bidi="pt_PT"/>
        </w:rPr>
        <w:t>Jesus está deixando Jerusalém e agora está em algum lugar na Judeia. Ele pode estar em algum lugar ao longo da margem do Jordão. Decidam onde Jesus e seus discípulos estão em seu mapa. Estejam cientes de que João e seu grupo não são capazes de ver Jesus e seu grupo, mesmo que em seu espaço eles possam estar perto uns dos outros! Haveria uma grande distância entre eles. O homem que discute com os discípulos de João pode ter vindo do lugar onde Jesus estava.</w:t>
      </w:r>
    </w:p>
    <w:p>
      <w:pPr/>
      <w:r>
        <w:rPr>
          <w:lang w:val="pt_PT" w:bidi="pt_PT"/>
        </w:rPr>
      </w:r>
      <w:r>
        <w:rPr>
          <w:lang w:val="pt_PT" w:bidi="pt_PT"/>
        </w:rPr>
        <w:t xml:space="preserve">Parem aqui e façam essa atividade. </w:t>
      </w:r>
    </w:p>
    <w:p>
      <w:pPr/>
      <w:r>
        <w:rPr>
          <w:lang w:val="pt_PT" w:bidi="pt_PT"/>
        </w:rPr>
      </w:r>
      <w:r>
        <w:rPr>
          <w:lang w:val="pt_PT" w:bidi="pt_PT"/>
        </w:rPr>
        <w:t>Um homem vem até os discípulos de João e discute com eles. Tinha algo a ver com banhos rituais. Por causa do que acontece em seguida, é provável que o homem discuta com os discípulos de João sobre o batismo.</w:t>
      </w:r>
    </w:p>
    <w:p>
      <w:pPr/>
      <w:r>
        <w:rPr>
          <w:lang w:val="pt_PT" w:bidi="pt_PT"/>
        </w:rPr>
      </w:r>
      <w:r>
        <w:rPr>
          <w:lang w:val="pt_PT" w:bidi="pt_PT"/>
        </w:rPr>
        <w:t>Quando os discípulos de João dizem a João Batista que Jesus também está batizando, parece que eles estão reclamando sobre Jesus. João não concorda com sua reclamação, mas explica a eles que é exatamente assim que deveria ser!</w:t>
      </w:r>
    </w:p>
    <w:p>
      <w:pPr/>
      <w:r>
        <w:rPr>
          <w:lang w:val="pt_PT" w:bidi="pt_PT"/>
        </w:rPr>
      </w:r>
      <w:r>
        <w:rPr>
          <w:lang w:val="pt_PT" w:bidi="pt_PT"/>
        </w:rPr>
        <w:t>Será útil quebrar a resposta de João em pequenos pedaços. Para cada parte da resposta, pensem em uma ação ou um objeto que possa ajudá-los a lembrar dessa parte.</w:t>
      </w:r>
    </w:p>
    <w:p>
      <w:pPr/>
      <w:r>
        <w:rPr>
          <w:lang w:val="pt_PT" w:bidi="pt_PT"/>
        </w:rPr>
      </w:r>
      <w:r>
        <w:rPr>
          <w:lang w:val="pt_PT" w:bidi="pt_PT"/>
        </w:rPr>
        <w:t>João diz que o que quer que uma pessoa tenha, Deus deu isso a essa pessoa. Ele provavelmente está falando sobre uma tarefa ou autoridade que Deus deu a cada pessoa.</w:t>
      </w:r>
    </w:p>
    <w:p>
      <w:pPr/>
      <w:r>
        <w:rPr>
          <w:lang w:val="pt_PT" w:bidi="pt_PT"/>
        </w:rPr>
      </w:r>
      <w:r>
        <w:rPr>
          <w:lang w:val="pt_PT" w:bidi="pt_PT"/>
        </w:rPr>
        <w:t>Escolham uma atividade ou um objeto que as ajude a se lembrar dessa parte. Pausem este áudio aqui.</w:t>
      </w:r>
    </w:p>
    <w:p>
      <w:pPr/>
      <w:r>
        <w:rPr>
          <w:lang w:val="pt_PT" w:bidi="pt_PT"/>
        </w:rPr>
      </w:r>
      <w:r>
        <w:rPr>
          <w:lang w:val="pt_PT" w:bidi="pt_PT"/>
        </w:rPr>
        <w:t xml:space="preserve">João diz que ele já havia dito a seus discípulos que ele não é o Cristo, mas que Deus o havia enviado para deixar as pessoas prontas </w:t>
      </w:r>
      <w:r>
        <w:rPr>
          <w:b/>
          <w:lang w:val="pt_PT" w:bidi="pt_PT"/>
        </w:rPr>
        <w:t>para receber</w:t>
      </w:r>
      <w:r>
        <w:rPr>
          <w:lang w:val="pt_PT" w:bidi="pt_PT"/>
        </w:rPr>
        <w:t xml:space="preserve"> o Cristo. Lembre-se de que Cristo significa o rei especial e Salvador que as pessoas estavam esperando.</w:t>
      </w:r>
    </w:p>
    <w:p>
      <w:pPr/>
      <w:r>
        <w:rPr>
          <w:lang w:val="pt_PT" w:bidi="pt_PT"/>
        </w:rPr>
      </w:r>
      <w:r>
        <w:rPr>
          <w:lang w:val="pt_PT" w:bidi="pt_PT"/>
        </w:rPr>
        <w:t>Escolham uma atividade ou um objeto que as ajude a se lembrar dessa parte. Pausem este áudio aqui.</w:t>
      </w:r>
    </w:p>
    <w:p>
      <w:pPr/>
      <w:r>
        <w:rPr>
          <w:lang w:val="pt_PT" w:bidi="pt_PT"/>
        </w:rPr>
      </w:r>
      <w:r>
        <w:rPr>
          <w:lang w:val="pt_PT" w:bidi="pt_PT"/>
        </w:rPr>
        <w:t>João agora conta uma pequena história sobre um casamento. Há uma noiva, um noivo e o amigo do noivo. O amigo do noivo espera pelo noivo. O noivo é mais importante do que o amigo. Quando o noivo vem, o amigo está feliz. O noivo é aquele que recebe a noiva! O amigo do noivo não está com inveja, mas ele está feliz pelo noivo receber a noiva.</w:t>
      </w:r>
    </w:p>
    <w:p>
      <w:pPr/>
      <w:r>
        <w:rPr>
          <w:lang w:val="pt_PT" w:bidi="pt_PT"/>
        </w:rPr>
      </w:r>
      <w:r>
        <w:rPr>
          <w:lang w:val="pt_PT" w:bidi="pt_PT"/>
        </w:rPr>
        <w:t>Encenem essa pequena história. Pausem este áudio aqui.</w:t>
      </w:r>
    </w:p>
    <w:p>
      <w:pPr/>
      <w:r>
        <w:rPr>
          <w:lang w:val="pt_PT" w:bidi="pt_PT"/>
        </w:rPr>
      </w:r>
      <w:r>
        <w:rPr>
          <w:lang w:val="pt_PT" w:bidi="pt_PT"/>
        </w:rPr>
        <w:t>João diz que ele, João, é como o amigo do noivo, e que Jesus é como o noivo. Jesus é mais importante do que João. João não está com inveja! Na verdade, João está realmente feliz! É assim que deveria ser. Jesus deve se tornar mais importante e João deve se tornar menos importante.</w:t>
      </w:r>
    </w:p>
    <w:p>
      <w:pPr/>
      <w:r>
        <w:rPr>
          <w:lang w:val="pt_PT" w:bidi="pt_PT"/>
        </w:rPr>
      </w:r>
      <w:r>
        <w:rPr>
          <w:lang w:val="pt_PT" w:bidi="pt_PT"/>
        </w:rPr>
        <w:t>João não explica quem a noiva é em sua história. Isso é porque seu ponto é apenas dizer que um noivo é mais importante do que o amigo. A identidade da noiva não é importante para esse ponto.</w:t>
      </w:r>
    </w:p>
    <w:p>
      <w:pPr/>
      <w:r>
        <w:rPr>
          <w:lang w:val="pt_PT" w:bidi="pt_PT"/>
        </w:rPr>
      </w:r>
      <w:r>
        <w:rPr>
          <w:lang w:val="pt_PT" w:bidi="pt_PT"/>
        </w:rPr>
        <w:t>Escolham uma atividade ou um objeto que as ajude a se lembrar dessa parte. Como vocês podem encenar que Jesus tem que se tornar mais importante, ou maior, e João tem que se tornar menos importante, ou menor? Pausem o áudio aqui.</w:t>
      </w:r>
    </w:p>
    <w:p>
      <w:pPr/>
      <w:r>
        <w:rPr>
          <w:lang w:val="pt_PT" w:bidi="pt_PT"/>
        </w:rPr>
      </w:r>
      <w:r>
        <w:rPr>
          <w:lang w:val="pt_PT" w:bidi="pt_PT"/>
        </w:rPr>
        <w:t>Agora, façam todas essas atividades juntas, uma depois da outra. Ajudem-se mutuamente a lembrar o que essas atividades significam e o que João Batista disse. Vocês podem fazer isso algumas vezes até que possam se lembrar disso sem dificuldade. Pausem o áudio aqui.</w:t>
      </w:r>
    </w:p>
    <w:p>
      <w:pPr/>
      <w:r>
        <w:rPr>
          <w:lang w:val="pt_PT" w:bidi="pt_PT"/>
        </w:rPr>
      </w:r>
      <w:r>
        <w:rPr>
          <w:lang w:val="pt_PT" w:bidi="pt_PT"/>
        </w:rPr>
        <w:t>Depois disso, João Batista e seus discípulos podem deixar o palco, pois agora João, o escritor, começa a falar conosco. Vamos dividir em partes o que João, o escritor, está dizendo.</w:t>
      </w:r>
    </w:p>
    <w:p>
      <w:pPr/>
      <w:r>
        <w:rPr>
          <w:lang w:val="pt_PT" w:bidi="pt_PT"/>
        </w:rPr>
      </w:r>
      <w:r>
        <w:rPr>
          <w:b/>
          <w:lang w:val="pt_PT" w:bidi="pt_PT"/>
        </w:rPr>
        <w:t>João, o escritor, diz:</w:t>
      </w:r>
    </w:p>
    <w:p>
      <w:pPr/>
      <w:r>
        <w:rPr>
          <w:lang w:val="pt_PT" w:bidi="pt_PT"/>
        </w:rPr>
      </w:r>
      <w:r>
        <w:rPr>
          <w:lang w:val="pt_PT" w:bidi="pt_PT"/>
        </w:rPr>
        <w:t>Uma pessoa que pertence à terra pode falar apenas sobre coisas terrenas. Eles têm conhecimento limitado. Aquele que vem de cima — que é Jesus, embora João não dê seu nome aqui — é mais importante do que qualquer outra pessoa. Ele vem do céu, onde Deus está, e fala sobre as coisas que ele viu e ouviu quando ele estava com Deus.</w:t>
      </w:r>
    </w:p>
    <w:p>
      <w:pPr/>
      <w:r>
        <w:rPr>
          <w:lang w:val="pt_PT" w:bidi="pt_PT"/>
        </w:rPr>
      </w:r>
      <w:r>
        <w:rPr>
          <w:lang w:val="pt_PT" w:bidi="pt_PT"/>
        </w:rPr>
        <w:t>Se for útil para vocês, pensem em uma atividade, ações ou façam um roteiro que possa ajudá-los a lembrar dessa parte. Pausem este áudio aqui.</w:t>
      </w:r>
    </w:p>
    <w:p>
      <w:pPr/>
      <w:r>
        <w:rPr>
          <w:lang w:val="pt_PT" w:bidi="pt_PT"/>
        </w:rPr>
      </w:r>
      <w:r>
        <w:rPr>
          <w:lang w:val="pt_PT" w:bidi="pt_PT"/>
        </w:rPr>
        <w:t>Ninguém — ou pouquíssimas pessoas — acreditava que o que essa pessoa, que veio do céu, disse era verdade. Mas algumas pessoas acreditavam que o que essa pessoa disse era verdade. Essas pessoas, portanto, disseram que tudo o que Deus havia dito é verdade — ou, elas provam que tudo o que Deus havia dito é verdade.</w:t>
      </w:r>
    </w:p>
    <w:p>
      <w:pPr/>
      <w:r>
        <w:rPr>
          <w:lang w:val="pt_PT" w:bidi="pt_PT"/>
        </w:rPr>
      </w:r>
      <w:r>
        <w:rPr>
          <w:lang w:val="pt_PT" w:bidi="pt_PT"/>
        </w:rPr>
        <w:t>Lembre-se de que João está falando sobre Jesus, mesmo que ele não mencione seu nome.</w:t>
      </w:r>
    </w:p>
    <w:p>
      <w:pPr/>
      <w:r>
        <w:rPr>
          <w:lang w:val="pt_PT" w:bidi="pt_PT"/>
        </w:rPr>
      </w:r>
      <w:r>
        <w:rPr>
          <w:lang w:val="pt_PT" w:bidi="pt_PT"/>
        </w:rPr>
        <w:t>Se for útil, pensem em uma atividade, ações ou façam um roteiro que possa ajudá-los a lembrar dessa parte. Pausem este áudio aqui.</w:t>
      </w:r>
    </w:p>
    <w:p>
      <w:pPr/>
      <w:r>
        <w:rPr>
          <w:lang w:val="pt_PT" w:bidi="pt_PT"/>
        </w:rPr>
      </w:r>
      <w:r>
        <w:rPr>
          <w:lang w:val="pt_PT" w:bidi="pt_PT"/>
        </w:rPr>
        <w:t>Deus enviou essa pessoa para a terra. E essa pessoa fala as palavras de Deus. Então, quando essa pessoa fala, é como se o próprio Deus falasse! E isso acontece porque Deus deu todo o poder de seu Espírito Santo a essa pessoa.</w:t>
      </w:r>
    </w:p>
    <w:p>
      <w:pPr/>
      <w:r>
        <w:rPr>
          <w:lang w:val="pt_PT" w:bidi="pt_PT"/>
        </w:rPr>
      </w:r>
      <w:r>
        <w:rPr>
          <w:lang w:val="pt_PT" w:bidi="pt_PT"/>
        </w:rPr>
        <w:t>Lembrem-se de que João está falando sobre Jesus, mesmo que ele não mencione seu nome.</w:t>
      </w:r>
    </w:p>
    <w:p>
      <w:pPr/>
      <w:r>
        <w:rPr>
          <w:lang w:val="pt_PT" w:bidi="pt_PT"/>
        </w:rPr>
      </w:r>
      <w:r>
        <w:rPr>
          <w:lang w:val="pt_PT" w:bidi="pt_PT"/>
        </w:rPr>
        <w:t>Se for útil, pensem em uma atividade, ações ou façam um roteiro que possa ajudá-los a lembrar dessa parte. Pausem este áudio aqui.</w:t>
      </w:r>
    </w:p>
    <w:p>
      <w:pPr/>
      <w:r>
        <w:rPr>
          <w:lang w:val="pt_PT" w:bidi="pt_PT"/>
        </w:rPr>
      </w:r>
      <w:r>
        <w:rPr>
          <w:lang w:val="pt_PT" w:bidi="pt_PT"/>
        </w:rPr>
        <w:t>Deus ama essa pessoa que ele enviou para a terra. Deus é o pai, e a pessoa que ele enviou é o filho. Esse filho é Jesus, mesmo que João não dê seu nome aqui. Deus, o pai deu toda a autoridade ao filho.</w:t>
      </w:r>
    </w:p>
    <w:p>
      <w:pPr/>
      <w:r>
        <w:rPr>
          <w:lang w:val="pt_PT" w:bidi="pt_PT"/>
        </w:rPr>
      </w:r>
      <w:r>
        <w:rPr>
          <w:lang w:val="pt_PT" w:bidi="pt_PT"/>
        </w:rPr>
        <w:t>Se for útil, pensem em uma atividade, ações ou façam um roteiro que possa ajudá-los a lembrar dessa parte. Pausem este áudio aqui.</w:t>
      </w:r>
    </w:p>
    <w:p>
      <w:pPr/>
      <w:r>
        <w:rPr>
          <w:lang w:val="pt_PT" w:bidi="pt_PT"/>
        </w:rPr>
      </w:r>
      <w:r>
        <w:rPr>
          <w:lang w:val="pt_PT" w:bidi="pt_PT"/>
        </w:rPr>
        <w:t>Qualquer um que acredite no filho viverá para sempre com Deus. Mas qualquer um que rejeite o filho não viverá, mas terá que suportar a raiva de Deus.</w:t>
      </w:r>
    </w:p>
    <w:p>
      <w:pPr/>
      <w:r>
        <w:rPr>
          <w:lang w:val="pt_PT" w:bidi="pt_PT"/>
        </w:rPr>
      </w:r>
      <w:r>
        <w:rPr>
          <w:lang w:val="pt_PT" w:bidi="pt_PT"/>
        </w:rPr>
        <w:t>Se for útil, pensem em uma atividade, ações ou façam um roteiro que possa ajudá-los a lembrar dessa parte. Pausem este áudio aqui.</w:t>
      </w:r>
    </w:p>
    <w:p>
      <w:pPr/>
      <w:r>
        <w:rPr>
          <w:lang w:val="pt_PT" w:bidi="pt_PT"/>
        </w:rPr>
      </w:r>
      <w:r>
        <w:rPr>
          <w:lang w:val="pt_PT" w:bidi="pt_PT"/>
        </w:rPr>
        <w:t>Agora, façam juntos todas as atividades ou ações para esse discurso de João. Vocês podem fazer isso algumas vezes até que possam se lembrar de tudo sem dificuldade. Pausem o áudio aqui.</w:t>
      </w:r>
    </w:p>
    <w:p>
      <w:pPr/>
      <w:r>
        <w:rPr>
          <w:lang w:val="pt_PT" w:bidi="pt_PT"/>
        </w:rPr>
      </w:r>
      <w:r>
        <w:rPr>
          <w:lang w:val="pt_PT" w:bidi="pt_PT"/>
        </w:rPr>
        <w:t>João diz muitas coisas sobre Jesus em seu discurso. Ele diz:</w:t>
      </w:r>
    </w:p>
    <w:p>
      <w:pPr>
        <w:pStyle w:val="ListBullet"/>
        <w:spacing w:line="240" w:lineRule="auto"/>
        <w:ind w:left="720"/>
      </w:pPr>
      <w:r>
        <w:rPr>
          <w:lang w:val="pt_PT" w:bidi="pt_PT"/>
        </w:rPr>
      </w:r>
      <w:r>
        <w:rPr>
          <w:lang w:val="pt_PT" w:bidi="pt_PT"/>
        </w:rPr>
        <w:t>Jesus é o mais importante de todos.</w:t>
      </w:r>
    </w:p>
    <w:p>
      <w:pPr>
        <w:pStyle w:val="ListBullet"/>
        <w:spacing w:line="240" w:lineRule="auto"/>
        <w:ind w:left="720"/>
      </w:pPr>
      <w:r>
        <w:rPr>
          <w:lang w:val="pt_PT" w:bidi="pt_PT"/>
        </w:rPr>
      </w:r>
      <w:r>
        <w:rPr>
          <w:lang w:val="pt_PT" w:bidi="pt_PT"/>
        </w:rPr>
        <w:t>Jesus veio do céu.</w:t>
      </w:r>
    </w:p>
    <w:p>
      <w:pPr>
        <w:pStyle w:val="ListBullet"/>
        <w:spacing w:line="240" w:lineRule="auto"/>
        <w:ind w:left="720"/>
      </w:pPr>
      <w:r>
        <w:rPr>
          <w:lang w:val="pt_PT" w:bidi="pt_PT"/>
        </w:rPr>
      </w:r>
      <w:r>
        <w:rPr>
          <w:lang w:val="pt_PT" w:bidi="pt_PT"/>
        </w:rPr>
        <w:t>Jesus sabe sobre o que ele fala, pois ele esteve no céu.</w:t>
      </w:r>
    </w:p>
    <w:p>
      <w:pPr>
        <w:pStyle w:val="ListBullet"/>
        <w:spacing w:line="240" w:lineRule="auto"/>
        <w:ind w:left="720"/>
      </w:pPr>
      <w:r>
        <w:rPr>
          <w:lang w:val="pt_PT" w:bidi="pt_PT"/>
        </w:rPr>
      </w:r>
      <w:r>
        <w:rPr>
          <w:lang w:val="pt_PT" w:bidi="pt_PT"/>
        </w:rPr>
        <w:t>Jesus falou palavras de Deus para as pessoas.</w:t>
      </w:r>
    </w:p>
    <w:p>
      <w:pPr>
        <w:pStyle w:val="ListBullet"/>
        <w:spacing w:line="240" w:lineRule="auto"/>
        <w:ind w:left="720"/>
      </w:pPr>
      <w:r>
        <w:rPr>
          <w:lang w:val="pt_PT" w:bidi="pt_PT"/>
        </w:rPr>
      </w:r>
      <w:r>
        <w:rPr>
          <w:lang w:val="pt_PT" w:bidi="pt_PT"/>
        </w:rPr>
        <w:t>Jesus é o filho de Deus.</w:t>
      </w:r>
    </w:p>
    <w:p>
      <w:pPr/>
      <w:r>
        <w:rPr>
          <w:lang w:val="pt_PT" w:bidi="pt_PT"/>
        </w:rPr>
      </w:r>
      <w:r>
        <w:rPr>
          <w:lang w:val="pt_PT" w:bidi="pt_PT"/>
        </w:rPr>
        <w:t>João diz várias coisas sobre Deus:</w:t>
      </w:r>
    </w:p>
    <w:p>
      <w:pPr>
        <w:pStyle w:val="ListBullet"/>
        <w:spacing w:line="240" w:lineRule="auto"/>
        <w:ind w:left="720"/>
      </w:pPr>
      <w:r>
        <w:rPr>
          <w:lang w:val="pt_PT" w:bidi="pt_PT"/>
        </w:rPr>
      </w:r>
      <w:r>
        <w:rPr>
          <w:lang w:val="pt_PT" w:bidi="pt_PT"/>
        </w:rPr>
        <w:t>Deus enviou Jesus para as pessoas.</w:t>
      </w:r>
    </w:p>
    <w:p>
      <w:pPr>
        <w:pStyle w:val="ListBullet"/>
        <w:spacing w:line="240" w:lineRule="auto"/>
        <w:ind w:left="720"/>
      </w:pPr>
      <w:r>
        <w:rPr>
          <w:lang w:val="pt_PT" w:bidi="pt_PT"/>
        </w:rPr>
      </w:r>
      <w:r>
        <w:rPr>
          <w:lang w:val="pt_PT" w:bidi="pt_PT"/>
        </w:rPr>
        <w:t>Deus ama Jesus.</w:t>
      </w:r>
    </w:p>
    <w:p>
      <w:pPr>
        <w:pStyle w:val="ListBullet"/>
        <w:spacing w:line="240" w:lineRule="auto"/>
        <w:ind w:left="720"/>
      </w:pPr>
      <w:r>
        <w:rPr>
          <w:lang w:val="pt_PT" w:bidi="pt_PT"/>
        </w:rPr>
      </w:r>
      <w:r>
        <w:rPr>
          <w:lang w:val="pt_PT" w:bidi="pt_PT"/>
        </w:rPr>
        <w:t>Deus deu toda a autoridade a Jesus.</w:t>
      </w:r>
    </w:p>
    <w:p>
      <w:pPr/>
      <w:r>
        <w:rPr>
          <w:lang w:val="pt_PT" w:bidi="pt_PT"/>
        </w:rPr>
      </w:r>
      <w:r>
        <w:rPr>
          <w:lang w:val="pt_PT" w:bidi="pt_PT"/>
        </w:rPr>
        <w:t>João também diz várias coisas sobre as pessoas:</w:t>
      </w:r>
    </w:p>
    <w:p>
      <w:pPr>
        <w:pStyle w:val="ListBullet"/>
        <w:spacing w:line="240" w:lineRule="auto"/>
        <w:ind w:left="720"/>
      </w:pPr>
      <w:r>
        <w:rPr>
          <w:lang w:val="pt_PT" w:bidi="pt_PT"/>
        </w:rPr>
      </w:r>
      <w:r>
        <w:rPr>
          <w:lang w:val="pt_PT" w:bidi="pt_PT"/>
        </w:rPr>
        <w:t>As pessoas pertencem à terra e podem falar apenas sobre coisas terrenas.</w:t>
      </w:r>
    </w:p>
    <w:p>
      <w:pPr>
        <w:pStyle w:val="ListBullet"/>
        <w:spacing w:line="240" w:lineRule="auto"/>
        <w:ind w:left="720"/>
      </w:pPr>
      <w:r>
        <w:rPr>
          <w:lang w:val="pt_PT" w:bidi="pt_PT"/>
        </w:rPr>
      </w:r>
      <w:r>
        <w:rPr>
          <w:lang w:val="pt_PT" w:bidi="pt_PT"/>
        </w:rPr>
        <w:t>A maioria das pessoas não acredita que o que Jesus disse era verdade. Eles rejeitam Jesus. Consequentemente, eles não viverão. Deus ficará zangado com eles.</w:t>
      </w:r>
    </w:p>
    <w:p>
      <w:pPr>
        <w:pStyle w:val="ListBullet"/>
        <w:spacing w:line="240" w:lineRule="auto"/>
        <w:ind w:left="720"/>
      </w:pPr>
      <w:r>
        <w:rPr>
          <w:lang w:val="pt_PT" w:bidi="pt_PT"/>
        </w:rPr>
      </w:r>
      <w:r>
        <w:rPr>
          <w:lang w:val="pt_PT" w:bidi="pt_PT"/>
        </w:rPr>
        <w:t>Algumas pessoas acreditam que o que Jesus disse era verdade. Eles terão vida eterna.</w:t>
      </w:r>
    </w:p>
    <w:p>
      <w:pPr/>
      <w:r>
        <w:rPr>
          <w:lang w:val="pt_PT" w:bidi="pt_PT"/>
        </w:rPr>
      </w:r>
      <w:r>
        <w:rPr>
          <w:lang w:val="pt_PT" w:bidi="pt_PT"/>
        </w:rPr>
        <w:t>O discurso de João é quase como um poema. Aqui está outra atividade opcional que vocês poderiam fazer para ajudá-los a internalizar o discurso de João:</w:t>
      </w:r>
    </w:p>
    <w:p>
      <w:pPr>
        <w:pStyle w:val="ListBullet"/>
        <w:spacing w:line="240" w:lineRule="auto"/>
        <w:ind w:left="720"/>
      </w:pPr>
      <w:r>
        <w:rPr>
          <w:lang w:val="pt_PT" w:bidi="pt_PT"/>
        </w:rPr>
      </w:r>
      <w:r>
        <w:rPr>
          <w:lang w:val="pt_PT" w:bidi="pt_PT"/>
        </w:rPr>
        <w:t>Vocês podem fazer uma música sobre todas as coisas que João diz? Talvez vocês possam fazer três grupos: um grupo canta tudo o que João diz sobre Jesus, outro grupo canta tudo o que João diz sobre Deus e outro grupo canta tudo o que João diz sobre as pessoas. Primeiro, vocês podem cantar as partes separadamente; depois, talvez possam entrelaçá-las e misturá-las da maneira como João as mistura.</w:t>
      </w:r>
    </w:p>
    <w:p>
      <w:pPr>
        <w:pStyle w:val="ListBullet"/>
        <w:spacing w:line="240" w:lineRule="auto"/>
        <w:ind w:left="720"/>
      </w:pPr>
      <w:r>
        <w:rPr>
          <w:lang w:val="pt_PT" w:bidi="pt_PT"/>
        </w:rPr>
      </w:r>
      <w:r>
        <w:rPr>
          <w:lang w:val="pt_PT" w:bidi="pt_PT"/>
        </w:rPr>
        <w:t>Vocês podem fazer uma dança sobre isso? Talvez novamente com três grupos diferentes?</w:t>
      </w:r>
    </w:p>
    <w:p>
      <w:pPr/>
      <w:r>
        <w:rPr>
          <w:lang w:val="pt_PT" w:bidi="pt_PT"/>
        </w:rPr>
      </w:r>
      <w:r>
        <w:rPr>
          <w:lang w:val="pt_PT" w:bidi="pt_PT"/>
        </w:rPr>
        <w:t>Pausem essa gravação aqui e façam essa atividade.</w:t>
      </w:r>
    </w:p>
    <w:p>
      <w:pPr/>
      <w:r>
        <w:rPr>
          <w:lang w:val="pt_PT" w:bidi="pt_PT"/>
        </w:rPr>
      </w:r>
      <w:r>
        <w:rPr>
          <w:lang w:val="pt_PT" w:bidi="pt_PT"/>
        </w:rPr>
        <w:t xml:space="preserve">Agora, façam </w:t>
      </w:r>
      <w:r>
        <w:rPr>
          <w:b/>
          <w:lang w:val="pt_PT" w:bidi="pt_PT"/>
        </w:rPr>
        <w:t>todas</w:t>
      </w:r>
      <w:r>
        <w:rPr>
          <w:lang w:val="pt_PT" w:bidi="pt_PT"/>
        </w:rPr>
        <w:t xml:space="preserve"> as atividades dessa passagem juntos. Comecem encenando de onde as pessoas estão saindo e para onde estão indo no seu “mapa”. Incluam a discussão que o homem judeu teve com os discípulos de João. Depois, façam os discípulos de João falarem com João. Apresentem a resposta de João, com a ajuda dos gestos ou objetos que vocês usaram anteriormente.</w:t>
      </w:r>
    </w:p>
    <w:p>
      <w:pPr/>
      <w:r>
        <w:rPr>
          <w:lang w:val="pt_PT" w:bidi="pt_PT"/>
        </w:rPr>
      </w:r>
      <w:r>
        <w:rPr>
          <w:lang w:val="pt_PT" w:bidi="pt_PT"/>
        </w:rPr>
        <w:t>Não se esqueçam de dizer que João ainda não estava na prisão.</w:t>
      </w:r>
    </w:p>
    <w:p>
      <w:pPr/>
      <w:r>
        <w:rPr>
          <w:lang w:val="pt_PT" w:bidi="pt_PT"/>
        </w:rPr>
      </w:r>
      <w:r>
        <w:rPr>
          <w:lang w:val="pt_PT" w:bidi="pt_PT"/>
        </w:rPr>
        <w:t>No final da resposta de João Batista, todos os personagens se afastam e João, o escritor, dá um passo à frente e faz o seu discurso. Façam as atividades que vocês criaram para ajudá-los a pensar .o discurso de João. Lembrem-se de que João não menciona o nome de Jesus. Se vocês fizeram uma música ou uma dança, podem realizar isso novamente também.</w:t>
      </w:r>
    </w:p>
    <w:p>
      <w:pPr/>
      <w:r>
        <w:rPr>
          <w:lang w:val="pt_PT" w:bidi="pt_PT"/>
        </w:rPr>
      </w:r>
      <w:r>
        <w:rPr>
          <w:lang w:val="pt_PT" w:bidi="pt_PT"/>
        </w:rPr>
        <w:t>Façam essa atividade agora.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3:22–36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5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Pessoas que estão vindo até Jesus para que Jesus possa batizá-las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discípulos de João Batista</w:t>
      </w:r>
    </w:p>
    <w:p>
      <w:pPr>
        <w:pStyle w:val="ListBullet"/>
        <w:spacing w:line="240" w:lineRule="auto"/>
        <w:ind w:left="720"/>
      </w:pPr>
      <w:r>
        <w:rPr>
          <w:lang w:val="pt_PT" w:bidi="pt_PT"/>
        </w:rPr>
      </w:r>
      <w:r>
        <w:rPr>
          <w:lang w:val="pt_PT" w:bidi="pt_PT"/>
        </w:rPr>
        <w:t>Pessoas que estão vindo até João para que João possa batizá-las</w:t>
      </w:r>
    </w:p>
    <w:p>
      <w:pPr>
        <w:pStyle w:val="ListBullet"/>
        <w:spacing w:line="240" w:lineRule="auto"/>
        <w:ind w:left="720"/>
      </w:pPr>
      <w:r>
        <w:rPr>
          <w:lang w:val="pt_PT" w:bidi="pt_PT"/>
        </w:rPr>
      </w:r>
      <w:r>
        <w:rPr>
          <w:lang w:val="pt_PT" w:bidi="pt_PT"/>
        </w:rPr>
        <w:t>Um homem judeu que entra em uma discussão com os discípulos de João</w:t>
      </w:r>
    </w:p>
    <w:p>
      <w:pPr>
        <w:pStyle w:val="ListBullet"/>
        <w:spacing w:line="240" w:lineRule="auto"/>
        <w:ind w:left="720"/>
      </w:pPr>
      <w:r>
        <w:rPr>
          <w:lang w:val="pt_PT" w:bidi="pt_PT"/>
        </w:rPr>
      </w:r>
      <w:r>
        <w:rPr>
          <w:lang w:val="pt_PT" w:bidi="pt_PT"/>
        </w:rPr>
        <w:t>O noivo (Jesus)</w:t>
      </w:r>
    </w:p>
    <w:p>
      <w:pPr>
        <w:pStyle w:val="ListBullet"/>
        <w:spacing w:line="240" w:lineRule="auto"/>
        <w:ind w:left="720"/>
      </w:pPr>
      <w:r>
        <w:rPr>
          <w:lang w:val="pt_PT" w:bidi="pt_PT"/>
        </w:rPr>
      </w:r>
      <w:r>
        <w:rPr>
          <w:lang w:val="pt_PT" w:bidi="pt_PT"/>
        </w:rPr>
        <w:t>A noiva</w:t>
      </w:r>
    </w:p>
    <w:p>
      <w:pPr>
        <w:pStyle w:val="ListBullet"/>
        <w:spacing w:line="240" w:lineRule="auto"/>
        <w:ind w:left="720"/>
      </w:pPr>
      <w:r>
        <w:rPr>
          <w:lang w:val="pt_PT" w:bidi="pt_PT"/>
        </w:rPr>
      </w:r>
      <w:r>
        <w:rPr>
          <w:lang w:val="pt_PT" w:bidi="pt_PT"/>
        </w:rPr>
        <w:t>O amigo do noivo (João Batista)</w:t>
      </w:r>
    </w:p>
    <w:p>
      <w:pPr>
        <w:pStyle w:val="ListBullet"/>
        <w:spacing w:line="240" w:lineRule="auto"/>
        <w:ind w:left="720"/>
      </w:pPr>
      <w:r>
        <w:rPr>
          <w:lang w:val="pt_PT" w:bidi="pt_PT"/>
        </w:rPr>
      </w:r>
      <w:r>
        <w:rPr>
          <w:lang w:val="pt_PT" w:bidi="pt_PT"/>
        </w:rPr>
        <w:t>Pessoas que pertencem à terra e que falam coisas da terra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 pessoa que fala as palavras de Deus (Jesus)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O pai (Deus)</w:t>
      </w:r>
    </w:p>
    <w:p>
      <w:pPr>
        <w:pStyle w:val="ListBullet"/>
        <w:spacing w:line="240" w:lineRule="auto"/>
        <w:ind w:left="720"/>
      </w:pPr>
      <w:r>
        <w:rPr>
          <w:lang w:val="pt_PT" w:bidi="pt_PT"/>
        </w:rPr>
      </w:r>
      <w:r>
        <w:rPr>
          <w:lang w:val="pt_PT" w:bidi="pt_PT"/>
        </w:rPr>
        <w:t>O filho (Jesus)</w:t>
      </w:r>
    </w:p>
    <w:p>
      <w:pPr>
        <w:pStyle w:val="ListBullet"/>
        <w:spacing w:line="240" w:lineRule="auto"/>
        <w:ind w:left="720"/>
      </w:pPr>
      <w:r>
        <w:rPr>
          <w:lang w:val="pt_PT" w:bidi="pt_PT"/>
        </w:rPr>
      </w:r>
      <w:r>
        <w:rPr>
          <w:lang w:val="pt_PT" w:bidi="pt_PT"/>
        </w:rPr>
        <w:t>Pessoas que acreditam no filho</w:t>
      </w:r>
    </w:p>
    <w:p>
      <w:pPr>
        <w:pStyle w:val="ListBullet"/>
        <w:spacing w:line="240" w:lineRule="auto"/>
        <w:ind w:left="720"/>
      </w:pPr>
      <w:r>
        <w:rPr>
          <w:lang w:val="pt_PT" w:bidi="pt_PT"/>
        </w:rPr>
      </w:r>
      <w:r>
        <w:rPr>
          <w:lang w:val="pt_PT" w:bidi="pt_PT"/>
        </w:rPr>
        <w:t>Pessoas que rejeitam o filho</w:t>
      </w:r>
    </w:p>
    <w:p>
      <w:pPr/>
      <w:r>
        <w:rPr>
          <w:lang w:val="pt_PT" w:bidi="pt_PT"/>
        </w:rPr>
      </w:r>
      <w:r>
        <w:rPr>
          <w:lang w:val="pt_PT" w:bidi="pt_PT"/>
        </w:rPr>
        <w:t>Como um grupo, encenem a passagem duas vezes. Vocês devem encenar a passagem em seu próprio idioma. Vocês podem usar o mapa que criaram na sala para a atividade anterior e também podem repetir todas as outras atividades que fizeram para ajudá-los a lembrar da passagem.</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Jesus e seus discípulos deixando Jerusalém e viajando pelas aldeias da Judeia. Encenem os discípulos de Jesus batizando as pessoas.</w:t>
      </w:r>
    </w:p>
    <w:p>
      <w:pPr/>
      <w:r>
        <w:rPr>
          <w:lang w:val="pt_PT" w:bidi="pt_PT"/>
        </w:rPr>
      </w:r>
      <w:r>
        <w:rPr>
          <w:lang w:val="pt_PT" w:bidi="pt_PT"/>
        </w:rPr>
        <w:t>Encenem um homem vendo o que Jesus está fazendo. Vocês podem decidir se ele será batizado ou não!</w:t>
      </w:r>
    </w:p>
    <w:p>
      <w:pPr/>
      <w:r>
        <w:rPr>
          <w:lang w:val="pt_PT" w:bidi="pt_PT"/>
        </w:rPr>
      </w:r>
      <w:r>
        <w:rPr>
          <w:lang w:val="pt_PT" w:bidi="pt_PT"/>
        </w:rPr>
        <w:t>Encenem esse homem viajando para o lugar onde João e seus discípulos estão.</w:t>
      </w:r>
    </w:p>
    <w:p>
      <w:pPr/>
      <w:r>
        <w:rPr>
          <w:lang w:val="pt_PT" w:bidi="pt_PT"/>
        </w:rPr>
      </w:r>
      <w:r>
        <w:rPr>
          <w:lang w:val="pt_PT" w:bidi="pt_PT"/>
        </w:rPr>
        <w:t>Encenem o homem discutindo com os discípulos de João.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aos atores que interpretam os discípulos de João: “Como vocês estão se sentindo?”. Você pode ouvir coisas como: “Estamos um pouco ofendidos. João foi o primeiro! Agora todas as pessoas estão prestando atenção a esse Jesus!”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João respondendo a seus discípulos. Vocês podem usar as ações ou objetos que praticaram na etapa anterior.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 ator que está interpretando João: “Como você está se sentindo?”. Vocês podem ouvir coisas como: “Estou extremamente feliz!” Estou tão feliz pelas pessoas irem até Jesus. É precisamente por isso que vim! Meus discípulos deveriam estar felizes com isso também”.</w:t>
      </w:r>
    </w:p>
    <w:p>
      <w:pPr/>
      <w:r>
        <w:rPr>
          <w:lang w:val="pt_PT" w:bidi="pt_PT"/>
        </w:rPr>
      </w:r>
      <w:r>
        <w:rPr>
          <w:lang w:val="pt_PT" w:bidi="pt_PT"/>
        </w:rPr>
        <w:t>Encenem João, o escritor, agora falando conosco. Vocês podem usar as atividades que praticaram no roteiro anterior para ajudá-los a lembrar de suas palavras.</w:t>
      </w:r>
    </w:p>
    <w:p>
      <w:pPr/>
      <w:r>
        <w:rPr>
          <w:lang w:val="pt_PT" w:bidi="pt_PT"/>
        </w:rPr>
      </w:r>
      <w:r>
        <w:rPr>
          <w:lang w:val="pt_PT" w:bidi="pt_PT"/>
        </w:rPr>
        <w:t>Perguntem à pessoa que interpreta João, o escritor: “O que você está pensando?”. Vocês podem ouvir coisas como: “Estou tão feliz por Deus ter enviado Jesus. Espero que muitas pessoas ouçam o que Jesus diz”.</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3:22–36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Essa passagem fala sobre os </w:t>
      </w:r>
      <w:r>
        <w:rPr>
          <w:b/>
          <w:lang w:val="pt_PT" w:bidi="pt_PT"/>
        </w:rPr>
        <w:t>discípulos</w:t>
      </w:r>
      <w:r>
        <w:rPr>
          <w:lang w:val="pt_PT" w:bidi="pt_PT"/>
        </w:rPr>
        <w:t xml:space="preserve"> de Jesus e os discípulos de João. Um discípulo é uma pessoa que segue um mestre religioso como um aluno. Usem a mesma palavra que utilizaram em passagens anteriores. A palavra </w:t>
      </w:r>
      <w:r>
        <w:rPr>
          <w:lang w:val="pt_PT" w:bidi="pt_PT"/>
        </w:rPr>
        <w:t>discípulo</w:t>
      </w:r>
      <w:r>
        <w:rPr>
          <w:lang w:val="pt_PT" w:bidi="pt_PT"/>
        </w:rPr>
        <w:t xml:space="preserve"> está no Glossário Mestre. </w:t>
      </w:r>
    </w:p>
    <w:p>
      <w:pPr/>
      <w:r>
        <w:rPr>
          <w:lang w:val="pt_PT" w:bidi="pt_PT"/>
        </w:rPr>
      </w:r>
      <w:r>
        <w:rPr>
          <w:lang w:val="pt_PT" w:bidi="pt_PT"/>
        </w:rPr>
        <w:t xml:space="preserve">Jesus e seus discípulos vêm para o território da </w:t>
      </w:r>
      <w:r>
        <w:rPr>
          <w:b/>
          <w:lang w:val="pt_PT" w:bidi="pt_PT"/>
        </w:rPr>
        <w:t>Judeia</w:t>
      </w:r>
      <w:r>
        <w:rPr>
          <w:lang w:val="pt_PT" w:bidi="pt_PT"/>
        </w:rPr>
        <w:t>. Isso significa que eles deixam a cidade de Jerusalém e vão para a parte da província da Judeia onde há vilas e fazendas, e onde há regiões selvagens. Usem uma palavra ou expressão que vocês usariam para um lugar desses.</w:t>
      </w:r>
    </w:p>
    <w:p>
      <w:pPr/>
      <w:r>
        <w:rPr>
          <w:lang w:val="pt_PT" w:bidi="pt_PT"/>
        </w:rPr>
      </w:r>
      <w:r>
        <w:rPr>
          <w:lang w:val="pt_PT" w:bidi="pt_PT"/>
        </w:rPr>
        <w:t>Parem aqui e discutam como vocês dirão isso. Pausem o áudio aqui.</w:t>
      </w:r>
    </w:p>
    <w:p>
      <w:pPr/>
      <w:r>
        <w:rPr>
          <w:lang w:val="pt_PT" w:bidi="pt_PT"/>
        </w:rPr>
      </w:r>
      <w:r>
        <w:rPr>
          <w:lang w:val="pt_PT" w:bidi="pt_PT"/>
        </w:rPr>
        <w:t xml:space="preserve">Jesus estava </w:t>
      </w:r>
      <w:r>
        <w:rPr>
          <w:b/>
          <w:lang w:val="pt_PT" w:bidi="pt_PT"/>
        </w:rPr>
        <w:t>batizando</w:t>
      </w:r>
      <w:r>
        <w:rPr>
          <w:lang w:val="pt_PT" w:bidi="pt_PT"/>
        </w:rPr>
        <w:t xml:space="preserve"> as pessoas. Batizar as pessoas significa fazê-las mergulhar na água como um sinal de que estão arrependidas pelas coisas erradas que haviam feito. A palavra </w:t>
      </w:r>
      <w:r>
        <w:rPr>
          <w:lang w:val="pt_PT" w:bidi="pt_PT"/>
        </w:rPr>
        <w:t>batizar</w:t>
      </w:r>
      <w:r>
        <w:rPr>
          <w:lang w:val="pt_PT" w:bidi="pt_PT"/>
        </w:rPr>
        <w:t xml:space="preserve"> está no Glossário-Mestre. Usem a mesma palavra que usaram em passagens anteriores.</w:t>
      </w:r>
    </w:p>
    <w:p>
      <w:pPr/>
      <w:r>
        <w:rPr>
          <w:lang w:val="pt_PT" w:bidi="pt_PT"/>
        </w:rPr>
      </w:r>
      <w:r>
        <w:rPr>
          <w:lang w:val="pt_PT" w:bidi="pt_PT"/>
        </w:rPr>
        <w:t xml:space="preserve">Um certo </w:t>
      </w:r>
      <w:r>
        <w:rPr>
          <w:b/>
          <w:lang w:val="pt_PT" w:bidi="pt_PT"/>
        </w:rPr>
        <w:t>judeu</w:t>
      </w:r>
      <w:r>
        <w:rPr>
          <w:lang w:val="pt_PT" w:bidi="pt_PT"/>
        </w:rPr>
        <w:t xml:space="preserve"> estava discutindo com os discípulos de João. A palavra “judeu” significa um descendente de Abraão. Jesus e a maioria das outras pessoas nos Evangelhos são judeus. No livro de João, a palavra “judeus” geralmente significa os líderes religiosos dos judeus. Mas não sabemos se essa pessoa era um líder religioso ou não. Usem a mesma palavra que utilizaram em outras passagens, mas não digam que essa pessoa era um líder religioso. A palavra </w:t>
      </w:r>
      <w:r>
        <w:rPr>
          <w:lang w:val="pt_PT" w:bidi="pt_PT"/>
        </w:rPr>
        <w:t>judeu</w:t>
      </w:r>
      <w:r>
        <w:rPr>
          <w:lang w:val="pt_PT" w:bidi="pt_PT"/>
        </w:rPr>
        <w:t xml:space="preserve"> está no Glossário-Mestre.</w:t>
      </w:r>
    </w:p>
    <w:p>
      <w:pPr/>
      <w:r>
        <w:rPr>
          <w:lang w:val="pt_PT" w:bidi="pt_PT"/>
        </w:rPr>
      </w:r>
      <w:r>
        <w:rPr>
          <w:lang w:val="pt_PT" w:bidi="pt_PT"/>
        </w:rPr>
        <w:t xml:space="preserve">João Batista agora está batizando as pessoas em um lugar chamado Enom perto de um local chamado Salim. Como Enom significa “fontes”, vocês também podem dizer que João estava batizando as pessoas nas fontes perto de um lugar chamado Salim. Uma </w:t>
      </w:r>
      <w:r>
        <w:rPr>
          <w:b/>
          <w:lang w:val="pt_PT" w:bidi="pt_PT"/>
        </w:rPr>
        <w:t>fonte</w:t>
      </w:r>
      <w:r>
        <w:rPr>
          <w:lang w:val="pt_PT" w:bidi="pt_PT"/>
        </w:rPr>
        <w:t xml:space="preserve"> é um lugar onde a água sai do chão.</w:t>
      </w:r>
    </w:p>
    <w:p>
      <w:pPr/>
      <w:r>
        <w:rPr>
          <w:lang w:val="pt_PT" w:bidi="pt_PT"/>
        </w:rPr>
      </w:r>
      <w:r>
        <w:rPr>
          <w:lang w:val="pt_PT" w:bidi="pt_PT"/>
        </w:rPr>
        <w:t>Parem aqui e discutam como vocês descreverão o lugar onde João está batizando. Pausem este áudio aqui.</w:t>
      </w:r>
    </w:p>
    <w:p>
      <w:pPr/>
      <w:r>
        <w:rPr>
          <w:lang w:val="pt_PT" w:bidi="pt_PT"/>
        </w:rPr>
      </w:r>
      <w:r>
        <w:rPr>
          <w:lang w:val="pt_PT" w:bidi="pt_PT"/>
        </w:rPr>
        <w:t xml:space="preserve">Os discípulos de João chamam João de </w:t>
      </w:r>
      <w:r>
        <w:rPr>
          <w:b/>
          <w:lang w:val="pt_PT" w:bidi="pt_PT"/>
        </w:rPr>
        <w:t>Rabi</w:t>
      </w:r>
      <w:r>
        <w:rPr>
          <w:lang w:val="pt_PT" w:bidi="pt_PT"/>
        </w:rPr>
        <w:t xml:space="preserve">. Isso significa mestre em seu idioma. Usem a mesma palavra que utilizaram em passagens anteriores. A palavra </w:t>
      </w:r>
      <w:r>
        <w:rPr>
          <w:lang w:val="pt_PT" w:bidi="pt_PT"/>
        </w:rPr>
        <w:t>Rabi</w:t>
      </w:r>
      <w:r>
        <w:rPr>
          <w:lang w:val="pt_PT" w:bidi="pt_PT"/>
        </w:rPr>
        <w:t xml:space="preserve"> está no Glossário-Mestre. </w:t>
      </w:r>
    </w:p>
    <w:p>
      <w:pPr/>
      <w:r>
        <w:rPr>
          <w:lang w:val="pt_PT" w:bidi="pt_PT"/>
        </w:rPr>
      </w:r>
      <w:r>
        <w:rPr>
          <w:lang w:val="pt_PT" w:bidi="pt_PT"/>
        </w:rPr>
        <w:t xml:space="preserve">Os discípulos de João dizem que João “testemunhou” sobre Jesus. E João diz que seus discípulos podem testemunhar que João disse que ele não é o Cristo. E mais tarde, João, o escritor, diz que Jesus testemunhou sobre o que ele viu e ouviu no céu. Alguém que </w:t>
      </w:r>
      <w:r>
        <w:rPr>
          <w:b/>
          <w:lang w:val="pt_PT" w:bidi="pt_PT"/>
        </w:rPr>
        <w:t>testemunha</w:t>
      </w:r>
      <w:r>
        <w:rPr>
          <w:lang w:val="pt_PT" w:bidi="pt_PT"/>
        </w:rPr>
        <w:t xml:space="preserve"> diz algo que ele sabe que é realmente verdade. A palavra </w:t>
      </w:r>
      <w:r>
        <w:rPr>
          <w:lang w:val="pt_PT" w:bidi="pt_PT"/>
        </w:rPr>
        <w:t>testemunhar</w:t>
      </w:r>
      <w:r>
        <w:rPr>
          <w:lang w:val="pt_PT" w:bidi="pt_PT"/>
        </w:rPr>
        <w:t xml:space="preserve"> está no Glossário-Mestre. Usem a mesma palavra que utilizaram em passagens anteriores. </w:t>
      </w:r>
    </w:p>
    <w:p>
      <w:pPr/>
      <w:r>
        <w:rPr>
          <w:lang w:val="pt_PT" w:bidi="pt_PT"/>
        </w:rPr>
      </w:r>
      <w:r>
        <w:rPr>
          <w:lang w:val="pt_PT" w:bidi="pt_PT"/>
        </w:rPr>
        <w:t xml:space="preserve">João Batista já havia dito que ele não é o </w:t>
      </w:r>
      <w:r>
        <w:rPr>
          <w:b/>
          <w:lang w:val="pt_PT" w:bidi="pt_PT"/>
        </w:rPr>
        <w:t>Cristo</w:t>
      </w:r>
      <w:r>
        <w:rPr>
          <w:lang w:val="pt_PT" w:bidi="pt_PT"/>
        </w:rPr>
        <w:t xml:space="preserve">. O Cristo, ou o Messias, era o rei especial e Salvador que Deus havia prometido enviar às pessoas. Use a mesma palavra que você usou em passagens anteriores. A palavra </w:t>
      </w:r>
      <w:r>
        <w:rPr>
          <w:lang w:val="pt_PT" w:bidi="pt_PT"/>
        </w:rPr>
        <w:t>Cristo</w:t>
      </w:r>
      <w:r>
        <w:rPr>
          <w:lang w:val="pt_PT" w:bidi="pt_PT"/>
        </w:rPr>
        <w:t xml:space="preserve"> está no Glossário-Mestre.</w:t>
      </w:r>
    </w:p>
    <w:p>
      <w:pPr/>
      <w:r>
        <w:rPr>
          <w:lang w:val="pt_PT" w:bidi="pt_PT"/>
        </w:rPr>
      </w:r>
      <w:r>
        <w:rPr>
          <w:lang w:val="pt_PT" w:bidi="pt_PT"/>
        </w:rPr>
        <w:t xml:space="preserve">João Batista disse que ninguém pode receber nada, a menos que tenha sido dada do </w:t>
      </w:r>
      <w:r>
        <w:rPr>
          <w:b/>
          <w:lang w:val="pt_PT" w:bidi="pt_PT"/>
        </w:rPr>
        <w:t>céu</w:t>
      </w:r>
      <w:r>
        <w:rPr>
          <w:lang w:val="pt_PT" w:bidi="pt_PT"/>
        </w:rPr>
        <w:t>. Céu é o lugar onde Deus vive. Os judeus muitas vezes usavam a palavra céu como uma maneira respeitosa de falar sobre Deus. Então quando algo é dado do céu, isso significa que Deus deu isso.</w:t>
      </w:r>
    </w:p>
    <w:p>
      <w:pPr/>
      <w:r>
        <w:rPr>
          <w:lang w:val="pt_PT" w:bidi="pt_PT"/>
        </w:rPr>
      </w:r>
      <w:r>
        <w:rPr>
          <w:lang w:val="pt_PT" w:bidi="pt_PT"/>
        </w:rPr>
        <w:t xml:space="preserve">A palavra </w:t>
      </w:r>
      <w:r>
        <w:rPr>
          <w:lang w:val="pt_PT" w:bidi="pt_PT"/>
        </w:rPr>
        <w:t>céu</w:t>
      </w:r>
      <w:r>
        <w:rPr>
          <w:lang w:val="pt_PT" w:bidi="pt_PT"/>
        </w:rPr>
        <w:t xml:space="preserve"> está no Glossário Mestre. Usem a mesma palavra que vocês utilizaram em passagens anteriores. </w:t>
      </w:r>
    </w:p>
    <w:p>
      <w:pPr/>
      <w:r>
        <w:rPr>
          <w:lang w:val="pt_PT" w:bidi="pt_PT"/>
        </w:rPr>
      </w:r>
      <w:r>
        <w:rPr>
          <w:lang w:val="pt_PT" w:bidi="pt_PT"/>
        </w:rPr>
        <w:t>João, o escritor, fala sobre aquele que vem de cima. Mais tarde, ele fala sobre aquele que vem do céu. O céu está acima da terra. Portanto, o significado dessas duas expressões é o mesmo.</w:t>
      </w:r>
    </w:p>
    <w:p>
      <w:pPr/>
      <w:r>
        <w:rPr>
          <w:lang w:val="pt_PT" w:bidi="pt_PT"/>
        </w:rPr>
      </w:r>
      <w:r>
        <w:rPr>
          <w:lang w:val="pt_PT" w:bidi="pt_PT"/>
        </w:rPr>
        <w:t xml:space="preserve">Deus enviou uma pessoa — Jesus — e deu a ele seu espírito. O </w:t>
      </w:r>
      <w:r>
        <w:rPr>
          <w:b/>
          <w:lang w:val="pt_PT" w:bidi="pt_PT"/>
        </w:rPr>
        <w:t>espírito</w:t>
      </w:r>
      <w:r>
        <w:rPr>
          <w:lang w:val="pt_PT" w:bidi="pt_PT"/>
        </w:rPr>
        <w:t xml:space="preserve"> significa o </w:t>
      </w:r>
      <w:r>
        <w:rPr>
          <w:b/>
          <w:lang w:val="pt_PT" w:bidi="pt_PT"/>
        </w:rPr>
        <w:t>Espírito Santo</w:t>
      </w:r>
      <w:r>
        <w:rPr>
          <w:lang w:val="pt_PT" w:bidi="pt_PT"/>
        </w:rPr>
        <w:t xml:space="preserve"> de Deus. Usem a mesma palavra que vocês utilizaram em passagens anteriores. O termo </w:t>
      </w:r>
      <w:r>
        <w:rPr>
          <w:lang w:val="pt_PT" w:bidi="pt_PT"/>
        </w:rPr>
        <w:t>Espírito Santo</w:t>
      </w:r>
      <w:r>
        <w:rPr>
          <w:lang w:val="pt_PT" w:bidi="pt_PT"/>
        </w:rPr>
        <w:t xml:space="preserve"> está do Glossário Mestre.</w:t>
      </w:r>
    </w:p>
    <w:p>
      <w:pPr/>
      <w:r>
        <w:rPr>
          <w:lang w:val="pt_PT" w:bidi="pt_PT"/>
        </w:rPr>
      </w:r>
      <w:r>
        <w:rPr>
          <w:lang w:val="pt_PT" w:bidi="pt_PT"/>
        </w:rPr>
        <w:t xml:space="preserve">Deus colocou todas as coisas sob a </w:t>
      </w:r>
      <w:r>
        <w:rPr>
          <w:b/>
          <w:lang w:val="pt_PT" w:bidi="pt_PT"/>
        </w:rPr>
        <w:t>autoridade</w:t>
      </w:r>
      <w:r>
        <w:rPr>
          <w:lang w:val="pt_PT" w:bidi="pt_PT"/>
        </w:rPr>
        <w:t xml:space="preserve"> de seu filho. Isso significa que Deus deu a Jesus autoridade sobre todas as coisas. Alguém que tem autoridade tem o direito e o poder de tomar decisões e julgamentos. A palavra </w:t>
      </w:r>
      <w:r>
        <w:rPr>
          <w:lang w:val="pt_PT" w:bidi="pt_PT"/>
        </w:rPr>
        <w:t>autoridade</w:t>
      </w:r>
      <w:r>
        <w:rPr>
          <w:lang w:val="pt_PT" w:bidi="pt_PT"/>
        </w:rPr>
        <w:t xml:space="preserve"> está no Glossário-Mestre. </w:t>
      </w:r>
    </w:p>
    <w:p>
      <w:pPr/>
      <w:r>
        <w:rPr>
          <w:lang w:val="pt_PT" w:bidi="pt_PT"/>
        </w:rPr>
      </w:r>
      <w:r>
        <w:rPr>
          <w:lang w:val="pt_PT" w:bidi="pt_PT"/>
        </w:rPr>
        <w:t xml:space="preserve">Parem aqui e discutam qual palavra ou expressão vocês usarão para </w:t>
      </w:r>
      <w:r>
        <w:rPr>
          <w:b/>
          <w:lang w:val="pt_PT" w:bidi="pt_PT"/>
        </w:rPr>
        <w:t>autoridade</w:t>
      </w:r>
      <w:r>
        <w:rPr>
          <w:lang w:val="pt_PT" w:bidi="pt_PT"/>
        </w:rPr>
        <w:t xml:space="preserve">. </w:t>
      </w:r>
    </w:p>
    <w:p>
      <w:pPr/>
      <w:r>
        <w:rPr>
          <w:lang w:val="pt_PT" w:bidi="pt_PT"/>
        </w:rPr>
      </w:r>
      <w:r>
        <w:rPr>
          <w:lang w:val="pt_PT" w:bidi="pt_PT"/>
        </w:rPr>
        <w:t xml:space="preserve">Qualquer pessoa que </w:t>
      </w:r>
      <w:r>
        <w:rPr>
          <w:b/>
          <w:lang w:val="pt_PT" w:bidi="pt_PT"/>
        </w:rPr>
        <w:t>acredite</w:t>
      </w:r>
      <w:r>
        <w:rPr>
          <w:lang w:val="pt_PT" w:bidi="pt_PT"/>
        </w:rPr>
        <w:t xml:space="preserve"> no </w:t>
      </w:r>
      <w:r>
        <w:rPr>
          <w:b/>
          <w:lang w:val="pt_PT" w:bidi="pt_PT"/>
        </w:rPr>
        <w:t>filho</w:t>
      </w:r>
      <w:r>
        <w:rPr>
          <w:lang w:val="pt_PT" w:bidi="pt_PT"/>
        </w:rPr>
        <w:t xml:space="preserve"> tem </w:t>
      </w:r>
      <w:r>
        <w:rPr>
          <w:b/>
          <w:lang w:val="pt_PT" w:bidi="pt_PT"/>
        </w:rPr>
        <w:t>vida eterna</w:t>
      </w:r>
      <w:r>
        <w:rPr>
          <w:lang w:val="pt_PT" w:bidi="pt_PT"/>
        </w:rPr>
        <w:t xml:space="preserve">. O filho significa o filho de Deus, Jesus. Se vocês acreditam em alguém, vocês acreditam que o que essa pessoa diz sobre si mesma é verdadeiro. Vocês então confiam nessa pessoa e estão comprometidos a fazer o que essa pessoa pede para vocês fazerem. Use a mesma palavra que você usou em passagens anteriores. A palavra </w:t>
      </w:r>
      <w:r>
        <w:rPr>
          <w:lang w:val="pt_PT" w:bidi="pt_PT"/>
        </w:rPr>
        <w:t>acreditar</w:t>
      </w:r>
      <w:r>
        <w:rPr>
          <w:lang w:val="pt_PT" w:bidi="pt_PT"/>
        </w:rPr>
        <w:t xml:space="preserve"> está no Glossário-Mestre. </w:t>
      </w:r>
    </w:p>
    <w:p>
      <w:pPr/>
      <w:r>
        <w:rPr>
          <w:lang w:val="pt_PT" w:bidi="pt_PT"/>
        </w:rPr>
      </w:r>
      <w:r>
        <w:rPr>
          <w:lang w:val="pt_PT" w:bidi="pt_PT"/>
        </w:rPr>
        <w:t xml:space="preserve">Ter </w:t>
      </w:r>
      <w:r>
        <w:rPr>
          <w:b/>
          <w:lang w:val="pt_PT" w:bidi="pt_PT"/>
        </w:rPr>
        <w:t>vida eterna</w:t>
      </w:r>
      <w:r>
        <w:rPr>
          <w:lang w:val="pt_PT" w:bidi="pt_PT"/>
        </w:rPr>
        <w:t xml:space="preserve"> significa viver para sempre com Deus em um bom relacionamento. Use a mesma palavra que você usou em passagens anteriores. A palavra </w:t>
      </w:r>
      <w:r>
        <w:rPr>
          <w:lang w:val="pt_PT" w:bidi="pt_PT"/>
        </w:rPr>
        <w:t>vida eterna</w:t>
      </w:r>
      <w:r>
        <w:rPr>
          <w:lang w:val="pt_PT" w:bidi="pt_PT"/>
        </w:rPr>
        <w:t xml:space="preserve"> está no Glossário-Mestre. </w:t>
      </w:r>
    </w:p>
    <w:p>
      <w:pPr/>
      <w:r>
        <w:rPr>
          <w:lang w:val="pt_PT" w:bidi="pt_PT"/>
        </w:rPr>
      </w:r>
      <w:r>
        <w:rPr>
          <w:lang w:val="pt_PT" w:bidi="pt_PT"/>
        </w:rPr>
        <w:t xml:space="preserve">Qualquer pessoa que rejeite o filho não </w:t>
      </w:r>
      <w:r>
        <w:rPr>
          <w:b/>
          <w:lang w:val="pt_PT" w:bidi="pt_PT"/>
        </w:rPr>
        <w:t>verá</w:t>
      </w:r>
      <w:r>
        <w:rPr>
          <w:lang w:val="pt_PT" w:bidi="pt_PT"/>
        </w:rPr>
        <w:t xml:space="preserve"> a vida. Isso significa que elas não terão, ou experimentarão, essa vida eterna que as outras pessoas receberão.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4:1–15</w:t>
      </w:r>
      <w:r>
        <w:rPr>
          <w:lang w:val="pt_PT" w:bidi="pt_PT"/>
        </w:rPr>
      </w:r>
    </w:p>
    <w:p>
      <w:pPr>
        <w:pStyle w:val="Heading3"/>
      </w:pPr>
      <w:r>
        <w:rPr>
          <w:lang w:val="pt_PT" w:bidi="pt_PT"/>
        </w:rPr>
        <w:t>Ouvir e Sentir</w:t>
      </w:r>
    </w:p>
    <w:p>
      <w:pPr/>
      <w:r>
        <w:rPr>
          <w:lang w:val="pt_PT" w:bidi="pt_PT"/>
        </w:rPr>
      </w:r>
      <w:r>
        <w:rPr>
          <w:lang w:val="pt_PT" w:bidi="pt_PT"/>
        </w:rPr>
        <w:t>Nesta etapa, ouçam João 4:1–15 e guardem em seus corações.</w:t>
      </w:r>
    </w:p>
    <w:p>
      <w:pPr/>
      <w:r>
        <w:rPr>
          <w:lang w:val="pt_PT" w:bidi="pt_PT"/>
        </w:rPr>
      </w:r>
      <w:r>
        <w:rPr>
          <w:lang w:val="pt_PT" w:bidi="pt_PT"/>
        </w:rPr>
        <w:t>Ouçam uma versão em áudio de João 4:1–15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4:1–15 na tradução mais fácil de entender.</w:t>
      </w:r>
    </w:p>
    <w:p>
      <w:pPr/>
      <w:r>
        <w:rPr>
          <w:lang w:val="pt_PT" w:bidi="pt_PT"/>
        </w:rPr>
      </w:r>
      <w:r>
        <w:rPr>
          <w:lang w:val="pt_PT" w:bidi="pt_PT"/>
        </w:rPr>
        <w:t>Jesus estava na Judeia com seus discípulos, ou seguidores próximos. João Batista estava batizando as pessoas, e Jesus também estava batizando as pessoas. Os discípulos de João perguntaram a João sobre Jesus, e João disse aos seus discípulos por que Jesus é maior do que João. Agora, aprendemos que os fariseus, ou mestres religiosos, descobrem que Jesus tem mais seguidores batizados do que João. Jesus e seus discípulos deixam a região da Judeia para viajar de volta para o norte da Galileia. Eles viajam pela região de Samaria. Essa história tem uma conversa surpreendente entre Jesus e uma mulher Samaritana em um poço em Samaria.</w:t>
      </w:r>
    </w:p>
    <w:p>
      <w:pPr/>
      <w:r>
        <w:rPr>
          <w:lang w:val="pt_PT" w:bidi="pt_PT"/>
        </w:rPr>
      </w:r>
      <w:r>
        <w:rPr>
          <w:lang w:val="pt_PT" w:bidi="pt_PT"/>
        </w:rPr>
        <w:t>Na Judeia, Jesus batizou muitos novos discípulos para mostrar que os novos discípulos agora eram uma parte do povo de Deus. No idioma original, "batizar" significa mergulhar ou imergir na água. Os fariseus ouviram sobre Jesus batizando muitas pessoas. Os fariseus seguiam as leis de Deus muito estritamente. João — o discípulo de Jesus que escreveu o livro de João — diz que Jesus não fez o batismo. Os discípulos de Jesus realmente batizavam as pessoas. Os fariseus também sabiam quantas pessoas João Batista batizou. Os fariseus compararam os números de batismos acontecendo na Judeia e viram que Jesus e seus discípulos estavam batizando mais pessoas do que João Batista estava batizando.</w:t>
      </w:r>
    </w:p>
    <w:p>
      <w:pPr/>
      <w:r>
        <w:rPr>
          <w:lang w:val="pt_PT" w:bidi="pt_PT"/>
        </w:rPr>
      </w:r>
      <w:r>
        <w:rPr>
          <w:lang w:val="pt_PT" w:bidi="pt_PT"/>
        </w:rPr>
        <w:t>Jesus quer evitar perguntas dos fariseus sobre essa comparação de batismos entre João Batista e Jesus. Então, Jesus e seus discípulos deixam a região da Judeia. Eles começam a caminhar de volta para a Galileia no norte. A jornada deve levar dois ou três dias. A maneira mais rápida de viajar da Judeia para a Galileia era por Samaria, mas os Judeus rigorosos muitas vezes evitavam Samaria e tomavam a rota mais longa para a Galileia. Samaritanos eram pessoas que viviam na região de Samaria. Eles eram descendentes de judeus, mas os judeus odiavam os samaritanos e não os consideravam parte do povo de Deus. Jesus poderia ter evitado Samaria, mas ele escolheu não fazer. Alguns estudiosos da Bíblia pensam que Jesus tinha que passar por Samaria porque ele estava determinado a seguir o plano e a missão de Deus. Ele sabia que Deus tinha um plano para ele realizar em Samaria. Durante a jornada, Jesus e seus discípulos param perto de uma cidade chamada Sicar.</w:t>
      </w:r>
    </w:p>
    <w:p>
      <w:pPr/>
      <w:r>
        <w:rPr>
          <w:lang w:val="pt_PT" w:bidi="pt_PT"/>
        </w:rPr>
      </w:r>
      <w:r>
        <w:rPr>
          <w:lang w:val="pt_PT" w:bidi="pt_PT"/>
        </w:rPr>
        <w:t xml:space="preserve">Pare aqui e, em grupo, observem um mapa da </w:t>
      </w:r>
      <w:r>
        <w:rPr>
          <w:lang w:val="pt_PT" w:bidi="pt_PT"/>
        </w:rPr>
        <w:t>Judeia, Samaria, a cidade de Sicar e Galileia</w:t>
      </w:r>
      <w:r>
        <w:rPr>
          <w:lang w:val="pt_PT" w:bidi="pt_PT"/>
        </w:rPr>
        <w:t>. Pausem este áudio aqui.</w:t>
      </w:r>
    </w:p>
    <w:p>
      <w:pPr/>
      <w:r>
        <w:rPr>
          <w:lang w:val="pt_PT" w:bidi="pt_PT"/>
        </w:rPr>
      </w:r>
      <w:r>
        <w:rPr>
          <w:lang w:val="pt_PT" w:bidi="pt_PT"/>
        </w:rPr>
        <w:t>A cidade de Sicar estava perto do campo que Jacó deu ao seu filho José mais de dois mil anos antes do tempo de Jesus. Jacó era um dos ancestrais judeus importantes, e cada pessoa Judia e Samaritana teria conhecido as histórias de Jacó e seu filho José. O campo que Jacó possuía também tinha um poço de água nele. O povo Judeu considerava isso bem importante porque Jacó o cavou. Jesus, os Judeus e os Samaritanos sabiam o quão importante esse poço de água era. Um poço é um buraco profundo no chão que tem água no fundo. As pessoas abaixavam um balde para o poço para pegar água. Jacó usou o poço para pegar água durante seu tempo, e agora os Samaritanos usavam o poço para pegar água durante o tempo de Jesus. Esse poço profundo ainda tinha água para as pessoas usarem.</w:t>
      </w:r>
    </w:p>
    <w:p>
      <w:pPr/>
      <w:r>
        <w:rPr>
          <w:lang w:val="pt_PT" w:bidi="pt_PT"/>
        </w:rPr>
      </w:r>
      <w:r>
        <w:rPr>
          <w:lang w:val="pt_PT" w:bidi="pt_PT"/>
        </w:rPr>
        <w:t xml:space="preserve">Pare aqui e, em grupo, olhem para uma imagem de um </w:t>
      </w:r>
      <w:r>
        <w:rPr>
          <w:lang w:val="pt_PT" w:bidi="pt_PT"/>
        </w:rPr>
        <w:t>poço de água</w:t>
      </w:r>
      <w:r>
        <w:rPr>
          <w:lang w:val="pt_PT" w:bidi="pt_PT"/>
        </w:rPr>
        <w:t xml:space="preserve"> e um </w:t>
      </w:r>
      <w:r>
        <w:rPr>
          <w:lang w:val="pt_PT" w:bidi="pt_PT"/>
        </w:rPr>
        <w:t>balde</w:t>
      </w:r>
      <w:r>
        <w:rPr>
          <w:lang w:val="pt_PT" w:bidi="pt_PT"/>
        </w:rPr>
        <w:t xml:space="preserve"> que as pessoas usavam para pegar a água. Pausem este áudio aqui.</w:t>
      </w:r>
    </w:p>
    <w:p>
      <w:pPr/>
      <w:r>
        <w:rPr>
          <w:lang w:val="pt_PT" w:bidi="pt_PT"/>
        </w:rPr>
      </w:r>
      <w:r>
        <w:rPr>
          <w:lang w:val="pt_PT" w:bidi="pt_PT"/>
        </w:rPr>
        <w:t>Parem aqui e discuta essa pergunta como um grupo: como as pessoas em sua comunidade obtêm sua água? Vocês usam um poço, uma fonte ou algum outro tipo de fonte de água para suas necessidades diárias? Se possível, vão olhar para um poço com sua equipe de tradução e vejam como as pessoas obtêm água do poço. Pausem este áudio aqui.</w:t>
      </w:r>
    </w:p>
    <w:p>
      <w:pPr/>
      <w:r>
        <w:rPr>
          <w:lang w:val="pt_PT" w:bidi="pt_PT"/>
        </w:rPr>
      </w:r>
      <w:r>
        <w:rPr>
          <w:lang w:val="pt_PT" w:bidi="pt_PT"/>
        </w:rPr>
        <w:t>Jesus estava cansado da longa viagem, então ele se sentou ao lado do poço de Jacó. Ele estava sentado lá sozinho. Os discípulos de Jesus foram para a cidade de Sicar para comprar comida, e é por isso que Jesus estava sozinho no poço. Era a sexta hora. Os romanos começaram a contar as horas do dia às 6 da manhã, o que significa que era por volta de meio-dia, ou o meio do dia.</w:t>
      </w:r>
    </w:p>
    <w:p>
      <w:pPr/>
      <w:r>
        <w:rPr>
          <w:lang w:val="pt_PT" w:bidi="pt_PT"/>
        </w:rPr>
      </w:r>
      <w:r>
        <w:rPr>
          <w:lang w:val="pt_PT" w:bidi="pt_PT"/>
        </w:rPr>
        <w:t>Uma mulher Samaritana vem para o poço para pegar água. Ela tinha um balde ou pote de água com ela — ela precisava de uma maneira de tirar a água do poço e uma maneira de carregar a água de volta para casa. Jesus estava com sede de sua jornada, e Jesus pediu à mulher um gole de água Era incomum que alguém viesse para o poço buscar água ao meio-dia porque era durante o calor do dia. A maioria das pessoas viria para o poço no início da manhã ou início da noite, quando não era tão quente. A mulher Samaritana veio ao meio-dia quando ela sabia que outras mulheres não estariam no poço. Ela provavelmente queria evitar as outras mulheres porque algo em seu estilo de vida a tornava uma excluída em sua própria cidade.</w:t>
      </w:r>
    </w:p>
    <w:p>
      <w:pPr/>
      <w:r>
        <w:rPr>
          <w:lang w:val="pt_PT" w:bidi="pt_PT"/>
        </w:rPr>
      </w:r>
      <w:r>
        <w:rPr>
          <w:lang w:val="pt_PT" w:bidi="pt_PT"/>
        </w:rPr>
        <w:t>Fontes e poços de água às vezes eram lugares onde Deus fazia encontros importantes acontecerem. Esse se tornaria um desses encontros importantes. Jesus pede à mulher Samaritana água. Em vez de dar imediatamente a Jesus alguma água, a mulher Samaritana faz a Jesus uma pergunta. Isso começa uma longa conversa entre Jesus e a mulher Samaritana. Primeiro, ela quer saber como ele pode pedir-lhe uma bebida, uma vez que ele é um Judeu e ela é uma Samaritana? Ela não quer uma resposta para essa pergunta — ela pergunta para mostrar o quão chocante era para um homem judeu fazer qualquer tipo de pedido a uma mulher Samaritana. Era contra o costume judaico que um homem judeu estivesse sozinho com uma mulher não relacionada a ele, especialmente uma mulher que era uma Samaritana.</w:t>
      </w:r>
    </w:p>
    <w:p>
      <w:pPr/>
      <w:r>
        <w:rPr>
          <w:lang w:val="pt_PT" w:bidi="pt_PT"/>
        </w:rPr>
      </w:r>
      <w:r>
        <w:rPr>
          <w:lang w:val="pt_PT" w:bidi="pt_PT"/>
        </w:rPr>
        <w:t>João informa o seu público aqui que todos durante o tempo de Jesus sabiam que Judeus e Samaritanos não falavam uns com os outros. No idioma original, a frase é "eles não compartilhavam os mesmos copos e tigelas". Os Judeus pensavam que se eles usassem os mesmos copos e tigelas que Samaritanos, eles se tornariam impuros diante de Deus.</w:t>
      </w:r>
    </w:p>
    <w:p>
      <w:pPr/>
      <w:r>
        <w:rPr>
          <w:lang w:val="pt_PT" w:bidi="pt_PT"/>
        </w:rPr>
      </w:r>
      <w:r>
        <w:rPr>
          <w:lang w:val="pt_PT" w:bidi="pt_PT"/>
        </w:rPr>
        <w:t>Pare aqui e discuta essa pergunta como um grupo: quem são alguns grupos de pessoas que outros grupos de pessoas evitam? Por que os grupos de pessoas não gostam uns dos outros? O que aconteceria se alguém de um grupo interagisse com alguém no outro grupo? Pausem este áudio aqui.</w:t>
      </w:r>
    </w:p>
    <w:p>
      <w:pPr/>
      <w:r>
        <w:rPr>
          <w:lang w:val="pt_PT" w:bidi="pt_PT"/>
        </w:rPr>
      </w:r>
      <w:r>
        <w:rPr>
          <w:lang w:val="pt_PT" w:bidi="pt_PT"/>
        </w:rPr>
        <w:t>Jesus responde à sua pergunta dizendo a ela que ela não sabe o que é o dom de Deus. Ela também não sabe quem Jesus é. Se ela soubesse, ela pediria a Jesus água viva. Jesus não significa água física que uma pessoa bebe. Jesus está falando sobre água espiritual que dá vida real com Deus. Jesus queria que a mulher Samaritana entendesse o que é a água viva, mas ela ainda não entende. Ela diz a Jesus "Senhor, como você pode obter essa água? Vocês não têm um balde e o poço é muito profundo!” "Senhor" é um termo de respeito para Jesus. Ela também faz a ele uma pergunta para mostrar que ela não pensa que Jesus é tão importante quanto seu ancestral Jacó, que cavou o poço. Jacó, seus filhos e seus animais beberam água que vinha do mesmo poço, e ela não acredita que Jesus poderia possivelmente ser maior do que Jacó.</w:t>
      </w:r>
    </w:p>
    <w:p>
      <w:pPr/>
      <w:r>
        <w:rPr>
          <w:lang w:val="pt_PT" w:bidi="pt_PT"/>
        </w:rPr>
      </w:r>
      <w:r>
        <w:rPr>
          <w:lang w:val="pt_PT" w:bidi="pt_PT"/>
        </w:rPr>
        <w:t>Jesus diz à mulher que ele está falando sobre um tipo diferente de água. As pessoas que bebem a água física do poço de Jacó terão sede novamente e precisarão de mais água. Jesus está dizendo a ela sobre um novo tipo de água que dá vida. Essa água matará um tipo diferente de sede espiritual que as pessoas têm. Essa água viva é melhor do que a água do poço de Jacó. Essa água que dá vida será como uma fonte de água fresca e limpa que borbulha até a vida eterna. Essa fonte nunca estaria seca. Vida eterna significa que uma pessoa viverá para sempre com Deus. A mulher responde a Jesus novamente, e ela mostra que ainda não entende o que ele quer dizer com "água viva". Ela pensa que Jesus quer dizer que ele sabe sobre alguma outra água física que ela pode beber. Ela quer saber onde essa água especial está, então ela não terá sede novamente ou terá que retornar para o poço para pegar água. Novamente, ela o chama de “senhor” para mostrar respeito.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4:1–15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história tem duas cenas.</w:t>
      </w:r>
    </w:p>
    <w:p>
      <w:pPr/>
      <w:r>
        <w:rPr>
          <w:lang w:val="pt_PT" w:bidi="pt_PT"/>
        </w:rPr>
      </w:r>
      <w:r>
        <w:rPr>
          <w:b/>
          <w:lang w:val="pt_PT" w:bidi="pt_PT"/>
        </w:rPr>
        <w:t>Na primeira cena:</w:t>
      </w:r>
      <w:r>
        <w:rPr>
          <w:lang w:val="pt_PT" w:bidi="pt_PT"/>
        </w:rPr>
        <w:t xml:space="preserve"> Jesus começa sua jornada da Judeia para a Galileia. Jesus viaja com seus discípulos Samaria em seu caminho para a Galileia, e eles param perto da cidade de Sicar, em um poço famoso. Jesus se senta no poço, e os discípulos vão para a cidade para comprar comida.</w:t>
      </w:r>
    </w:p>
    <w:p>
      <w:pPr/>
      <w:r>
        <w:rPr>
          <w:lang w:val="pt_PT" w:bidi="pt_PT"/>
        </w:rPr>
      </w:r>
      <w:r>
        <w:rPr>
          <w:b/>
          <w:lang w:val="pt_PT" w:bidi="pt_PT"/>
        </w:rPr>
        <w:t>Na segunda cena:</w:t>
      </w:r>
      <w:r>
        <w:rPr>
          <w:lang w:val="pt_PT" w:bidi="pt_PT"/>
        </w:rPr>
        <w:t xml:space="preserve"> uma mulher Samaritana vem ao poço enquanto Jesus está descansando lá. Jesus tem uma conversa com a mulher Samaritana. Eles falam sobre água física, sede e água viva.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A mulher Samaritana</w:t>
      </w:r>
    </w:p>
    <w:p>
      <w:pPr>
        <w:pStyle w:val="ListBullet"/>
        <w:spacing w:line="240" w:lineRule="auto"/>
        <w:ind w:left="720"/>
      </w:pPr>
      <w:r>
        <w:rPr>
          <w:lang w:val="pt_PT" w:bidi="pt_PT"/>
        </w:rPr>
      </w:r>
      <w:r>
        <w:rPr>
          <w:lang w:val="pt_PT" w:bidi="pt_PT"/>
        </w:rPr>
        <w:t>Jacó</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é importante lembrar que Jesus começou no início da história na Judeia, e então começou uma jornada com seus discípulos para a Galileia. A maneira mais direta de viajar da Judeia para a Galileia era por Samaria, então esse é o caminho que eles escolheram. Lembre-se de que também era intencional eles terem viajado dessa maneira para que Jesus pudesse falar com a mulher Samaritana. Lembre-se também de que essa é uma área onde a maioria dos Judeus tenta evitar o contato com os Samaritanos.</w:t>
      </w:r>
    </w:p>
    <w:p>
      <w:pPr/>
      <w:r>
        <w:rPr>
          <w:lang w:val="pt_PT" w:bidi="pt_PT"/>
        </w:rPr>
      </w:r>
      <w:r>
        <w:rPr>
          <w:lang w:val="pt_PT" w:bidi="pt_PT"/>
        </w:rPr>
        <w:t>Lembre-se de que a razão pela qual Jesus deixa a Judeia com seus discípulos é porque ele ouve que os fariseus, seguidores ferrenhos da lei de Moisés, estão comparando o número de batismos que Jesus e João Batista tiveram. Lembre-se de que os discípulos de Jesus são realmente aqueles que batizam as pessoas, e não o próprio Jesus. É importante lembrar que Jesus quer evitar conversas com os fariseus.</w:t>
      </w:r>
    </w:p>
    <w:p>
      <w:pPr/>
      <w:r>
        <w:rPr>
          <w:lang w:val="pt_PT" w:bidi="pt_PT"/>
        </w:rPr>
      </w:r>
      <w:r>
        <w:rPr>
          <w:lang w:val="pt_PT" w:bidi="pt_PT"/>
        </w:rPr>
        <w:t>É importante lembrar que quando Jesus se senta perto do poço, ele está sozinho. Seus discípulos foram para a cidade próxima de Sicar para comprar comida, e Jesus está sentado e descansando no poço. Lembre-se de que Jesus provavelmente estava cansado da longa caminhada. Ele também estava com sede, e era no meio do dia, então provavelmente estava quente. Além disso, lembre-se de que João dá ao seu público informações extras sobre por que Jesus está sozinho no poço — Os discípulos de Jesus haviam ido para a cidade próxima para comprar comida. Essas informações podem ser incluídas aqui para dizer por que Jesus está sozinho no poço, ou mais tarde, quando a mulher Samaritana começa a falar com Jesus.</w:t>
      </w:r>
    </w:p>
    <w:p>
      <w:pPr/>
      <w:r>
        <w:rPr>
          <w:lang w:val="pt_PT" w:bidi="pt_PT"/>
        </w:rPr>
      </w:r>
      <w:r>
        <w:rPr>
          <w:lang w:val="pt_PT" w:bidi="pt_PT"/>
        </w:rPr>
        <w:t>Ao começar a segunda cena, lembre-se de que a mulher Samaritana vem ao poço para pegar água, e Jesus é quem começa a conversa. Ele lhe pede um pouco de água.</w:t>
      </w:r>
    </w:p>
    <w:p>
      <w:pPr/>
      <w:r>
        <w:rPr>
          <w:lang w:val="pt_PT" w:bidi="pt_PT"/>
        </w:rPr>
      </w:r>
      <w:r>
        <w:rPr>
          <w:lang w:val="pt_PT" w:bidi="pt_PT"/>
        </w:rPr>
        <w:t>Há uma série de perguntas entre Jesus e a mulher Samaritana. Primeiro, a mulher pergunta a Jesus como ele pode pedir-lhe algo para beber? Lembre-se de que ela não espera uma resposta para essa pergunta. Ela está expressando seu choque por ele, um judeu, falar com ela, uma mulher Samaritana, sobre qualquer coisa.</w:t>
      </w:r>
    </w:p>
    <w:p>
      <w:pPr/>
      <w:r>
        <w:rPr>
          <w:lang w:val="pt_PT" w:bidi="pt_PT"/>
        </w:rPr>
      </w:r>
      <w:r>
        <w:rPr>
          <w:lang w:val="pt_PT" w:bidi="pt_PT"/>
        </w:rPr>
        <w:t>Pare e discuta essa pergunta em grupo. Que tipo de pergunta você poderia usar aqui para expressar seu choque e surpresa? Ou, que outro tipo de declaração vocês poderiam usar? Pausem este áudio aqui.</w:t>
      </w:r>
    </w:p>
    <w:p>
      <w:pPr/>
      <w:r>
        <w:rPr>
          <w:lang w:val="pt_PT" w:bidi="pt_PT"/>
        </w:rPr>
      </w:r>
      <w:r>
        <w:rPr>
          <w:lang w:val="pt_PT" w:bidi="pt_PT"/>
        </w:rPr>
        <w:t>Lembre-se de que os Judeus odiavam os Samaritanos e não queriam falar com eles ou estar ao seu redor. Os judeus também não queriam compartilhar copos e tigelas com os Samaritanos. Lembre-se de que os Judeus consideravam os Samaritanos sujos ou impuros. Era chocante que Jesus, um judeu, pedisse a uma Samaritana para beber de seu pote de água samaritano Novamente, João dá informações extras aqui sobre por que Judeus e Samaritanos não interagem uns com os outros.</w:t>
      </w:r>
    </w:p>
    <w:p>
      <w:pPr/>
      <w:r>
        <w:rPr>
          <w:lang w:val="pt_PT" w:bidi="pt_PT"/>
        </w:rPr>
      </w:r>
      <w:r>
        <w:rPr>
          <w:lang w:val="pt_PT" w:bidi="pt_PT"/>
        </w:rPr>
        <w:t>Pare e discuta essa pergunta em grupo. Como vocês introduziriam essas informações extras em seu próprio idioma? Vocês adicionariam essas informações aqui, ou anteriormente na história? Pausem este áudio aqui.</w:t>
      </w:r>
    </w:p>
    <w:p>
      <w:pPr/>
      <w:r>
        <w:rPr>
          <w:lang w:val="pt_PT" w:bidi="pt_PT"/>
        </w:rPr>
      </w:r>
      <w:r>
        <w:rPr>
          <w:lang w:val="pt_PT" w:bidi="pt_PT"/>
        </w:rPr>
        <w:t>Lembre-se também de que o poço de Jacó era bem conhecido pelos Judeus e Samaritanos e considerado um lugar importante, uma vez que seu ancestral Jacó o havia cavado.</w:t>
      </w:r>
    </w:p>
    <w:p>
      <w:pPr/>
      <w:r>
        <w:rPr>
          <w:lang w:val="pt_PT" w:bidi="pt_PT"/>
        </w:rPr>
      </w:r>
      <w:r>
        <w:rPr>
          <w:lang w:val="pt_PT" w:bidi="pt_PT"/>
        </w:rPr>
        <w:t>Lembre-se de que Jesus diz a ela que se ela soubesse sobre o dom de Deus e se ela soubesse quem Jesus era, ela pediria a ele água viva. Além disso, lembre-se de que Jesus não responde à pergunta da mulher diretamente. Lembre-se de que ela pensa que Jesus é apenas um homem judeu — ela não sabe nada mais sobre ele. Além disso, lembre-se de que ela não sabia o que Jesus queria dizer com "água viva".</w:t>
      </w:r>
    </w:p>
    <w:p>
      <w:pPr/>
      <w:r>
        <w:rPr>
          <w:lang w:val="pt_PT" w:bidi="pt_PT"/>
        </w:rPr>
      </w:r>
      <w:r>
        <w:rPr>
          <w:lang w:val="pt_PT" w:bidi="pt_PT"/>
        </w:rPr>
        <w:t>A mulher quer esse tipo de água sobre a qual Jesus fala, mas ela não sabe como ele pode dar a ela. Ela ainda pensa que ele precisa de um balde para ser capaz de obter essa "água viva". Ela também faz a ele uma pergunta para mostrar que não pensa que ele poderia ser maior do que seu ancestral Jacó. Ela espera que Jesus concordasse que "Não, não sou maior do que Jacó". Jacó cavou o mesmo poço, e deu muita água a Jacó, seus filhos e seus animais. O mesmo poço ainda dava água durante o tempo de Jesus, que era dois mil anos depois. Ela está surpresa por Jesus parecer estar dizendo que ele tem alguma água melhor do que o poço de Jacó.</w:t>
      </w:r>
    </w:p>
    <w:p>
      <w:pPr/>
      <w:r>
        <w:rPr>
          <w:lang w:val="pt_PT" w:bidi="pt_PT"/>
        </w:rPr>
      </w:r>
      <w:r>
        <w:rPr>
          <w:lang w:val="pt_PT" w:bidi="pt_PT"/>
        </w:rPr>
        <w:t>Pare e discuta essa pergunta em grupo. Vocês usariam uma pergunta aqui para expressar sua dúvida de que Jesus é maior do que Jacó, ou alguma outra forma de declaração? Pausem este áudio aqui.</w:t>
      </w:r>
    </w:p>
    <w:p>
      <w:pPr/>
      <w:r>
        <w:rPr>
          <w:lang w:val="pt_PT" w:bidi="pt_PT"/>
        </w:rPr>
      </w:r>
      <w:r>
        <w:rPr>
          <w:lang w:val="pt_PT" w:bidi="pt_PT"/>
        </w:rPr>
        <w:t>Lembre-se de que Jesus não responde à sua pergunta sobre se Ele é maior do que Jacó ou não. Em vez disso, Jesus diz à mulher mais sobre a "água viva" que ele pode oferecer a ela. Lembre-se de que a água viva nunca seca, e é diferente da água física. Essa água viva "borbulha" para a vida eterna com Deus para sempre. No idioma original, "borbulhar" significa literalmente saltar ou pular. Essa imagem de cascata mostra como Deus dá vida plena e ativa às pessoas que o seguem.</w:t>
      </w:r>
    </w:p>
    <w:p>
      <w:pPr/>
      <w:r>
        <w:rPr>
          <w:lang w:val="pt_PT" w:bidi="pt_PT"/>
        </w:rPr>
      </w:r>
      <w:r>
        <w:rPr>
          <w:lang w:val="pt_PT" w:bidi="pt_PT"/>
        </w:rPr>
        <w:t>Essa água viva é melhor do que a água física no poço de Jacó. Além disso, é importante observar que esta é a primeira vez que Jesus diz: "Posso dar às pessoas essa água viva". Ele está finalmente começando a mostrar à mulher quem ele é. Jesus quer dizer que qualquer pessoa, incluindo a mulher, pode beber dessa água viva e experimentar a vida verdadeira.</w:t>
      </w:r>
    </w:p>
    <w:p>
      <w:pPr/>
      <w:r>
        <w:rPr>
          <w:lang w:val="pt_PT" w:bidi="pt_PT"/>
        </w:rPr>
      </w:r>
      <w:r>
        <w:rPr>
          <w:lang w:val="pt_PT" w:bidi="pt_PT"/>
        </w:rPr>
        <w:t>Lembre-se de que mesmo que Jesus tenha compartilhado muito sobre água viva, sede e vida, a mulher ainda não entende. Ela ainda pensa que Jesus sabe sobre alguma água especial que a impedirá de ter sede fisicamente novamente.</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4:1–15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duas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João Batista</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A mulher Samaritana</w:t>
      </w:r>
    </w:p>
    <w:p>
      <w:pPr>
        <w:pStyle w:val="ListBullet"/>
        <w:spacing w:line="240" w:lineRule="auto"/>
        <w:ind w:left="720"/>
      </w:pPr>
      <w:r>
        <w:rPr>
          <w:lang w:val="pt_PT" w:bidi="pt_PT"/>
        </w:rPr>
      </w:r>
      <w:r>
        <w:rPr>
          <w:lang w:val="pt_PT" w:bidi="pt_PT"/>
        </w:rPr>
        <w:t>Jacó</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Na primeira cena, Jesus está no sul da Judéia. Jesus e seus discípulos estão batizando as pessoas, e João Batista também está batizando as pessoas. Os fariseus descobrem sobre os batismos e veem que Jesus e seus discípulos estão batizando mais pessoas do que João Batista Jesus decide deixar a Judeia e viajar de volta para o norte da Galileia. Jesus viaja com seus discípulos. </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aos atores que interpretam os fariseus: “Como vocês estão se sentindo?”. Eles podem responder coisas como: “Me perguntando quem é esse Jesus e por que ele está batizando as pessoas”, ou “Querendo falar com Jesus para perguntar o que ele está fazendo”, ou “Frustrado por Jesus ter saído antes de podermos falar com ele”.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e seus discípulos caminham pela região de Samaria, e eles param perto da cidade de Sicar. Jesus está cansado de caminhar, e ele se senta perto do poço de Jacó. É por volta de meio-dia. Jesus está sozinho perto do poço. Os discípulos de Jesus foram para a cidade de Sicar para comprar comida.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Jesus: “Como você está se sentindo?”. A pessoa pode responder coisas como: “Cansado de minha jornada”, ou “Com sede por caminhar até agora”, ou “Com fome”.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Uma mulher Samaritana vem para o poço para pegar água. Jesus pede à mulher um gole de água Primeiro, a mulher pergunta a Jesus como ele pode pedir-lhe algo para beber? Ela é Samaritana e ele é judeu, e Samaritanos e judeus não se falam nem compartilham copos ou tigelas.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mulher Samaritana: “O que você está sentindo?” A pessoa pode responder coisas como: “Chocada por esse homem judeu ter falado comigo”, ou “Chocada por ele ter me pedido água quando judeus e Samaritanos não compartilham copos e tigelas”, ou “Gostaria de poder tirar minha água e ir para casa”.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à mulher que ela não sabe o que é o dom de Deus Se ela soubesse quem Jesus era, ela pediria a ele água viva, ou água que dá vida. A mulher quer saber como ele pode tirar água do poço sem balde, e onde ele pode obter essa água viva. Ela pergunta se Jesus pensa que ele é maior do que seu ancestral Jacó, que lhes deu o poço.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mulher Samaritana: “O que você está sentindo?” A pessoa pode responder coisas como: "Confusa sobre por que esse homem Judeu ainda está falando comigo", ou "chocada por Jesus pensar que ele é maior do que nosso ancestral Jacó, que nos deu esse poço".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Jesus diz à mulher mais sobre a água viva. As pessoas que bebem água física do poço de Jacó ficarão com sede novamente. As pessoas que bebem a água viva que Jesus lhes dá não terão sede novamente. Eles terão vida eterna. A mulher pede a Jesus essa água, então ela não precisará continuar voltando para o poço para pegar água.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Jesus: “Como você está se sentindo?”. A pessoa pode responder coisas como: "Querendo que a mulher entenda o que é a água viva", ou "Feliz por dar água viva a qualquer um que a quiser", ou "Paciente com as perguntas da mulher sobre água viva".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4:1–15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fariseus</w:t>
      </w:r>
      <w:r>
        <w:rPr>
          <w:lang w:val="pt_PT" w:bidi="pt_PT"/>
        </w:rPr>
        <w:t xml:space="preserve"> eram líderes na religião judaica. Os fariseus eram seguidores rigorosos da lei. Use a mesma palavra para "Fariseus" que você usou em passagens anteriores. Para mais informações sobre </w:t>
      </w:r>
      <w:r>
        <w:rPr>
          <w:lang w:val="pt_PT" w:bidi="pt_PT"/>
        </w:rPr>
        <w:t>fariseus</w:t>
      </w:r>
      <w:r>
        <w:rPr>
          <w:lang w:val="pt_PT" w:bidi="pt_PT"/>
        </w:rPr>
        <w:t>, consulte o Glossário Mestre.</w:t>
      </w:r>
    </w:p>
    <w:p>
      <w:pPr/>
      <w:r>
        <w:rPr>
          <w:lang w:val="pt_PT" w:bidi="pt_PT"/>
        </w:rPr>
      </w:r>
      <w:r>
        <w:rPr>
          <w:b/>
          <w:lang w:val="pt_PT" w:bidi="pt_PT"/>
        </w:rPr>
        <w:t>Batizar</w:t>
      </w:r>
      <w:r>
        <w:rPr>
          <w:lang w:val="pt_PT" w:bidi="pt_PT"/>
        </w:rPr>
        <w:t xml:space="preserve"> significa lavar alguém com água para mostrar que essa pessoa agora é um seguidor de Jesus. </w:t>
      </w:r>
      <w:r>
        <w:rPr>
          <w:b/>
          <w:lang w:val="pt_PT" w:bidi="pt_PT"/>
        </w:rPr>
        <w:t>João Batista</w:t>
      </w:r>
      <w:r>
        <w:rPr>
          <w:lang w:val="pt_PT" w:bidi="pt_PT"/>
        </w:rPr>
        <w:t xml:space="preserve"> preparou o caminho para Jesus, e João Batista batizava as pessoas para mostrar que uma pessoa queria parar de pecar e obedecer a Deus. Use as mesmas palavras e frases para batismo e João Batista que você usou em passagens anteriores. Para mais informações sobre </w:t>
      </w:r>
      <w:r>
        <w:rPr>
          <w:lang w:val="pt_PT" w:bidi="pt_PT"/>
        </w:rPr>
        <w:t>batismo</w:t>
      </w:r>
      <w:r>
        <w:rPr>
          <w:lang w:val="pt_PT" w:bidi="pt_PT"/>
        </w:rPr>
        <w:t xml:space="preserve"> e </w:t>
      </w:r>
      <w:r>
        <w:rPr>
          <w:lang w:val="pt_PT" w:bidi="pt_PT"/>
        </w:rPr>
        <w:t>João Batista</w:t>
      </w:r>
      <w:r>
        <w:rPr>
          <w:lang w:val="pt_PT" w:bidi="pt_PT"/>
        </w:rPr>
        <w:t>, consulte o Glossário Mestre.</w:t>
      </w:r>
    </w:p>
    <w:p>
      <w:pPr/>
      <w:r>
        <w:rPr>
          <w:lang w:val="pt_PT" w:bidi="pt_PT"/>
        </w:rPr>
      </w:r>
      <w:r>
        <w:rPr>
          <w:b/>
          <w:lang w:val="pt_PT" w:bidi="pt_PT"/>
        </w:rPr>
        <w:t>Os discípulos</w:t>
      </w:r>
      <w:r>
        <w:rPr>
          <w:lang w:val="pt_PT" w:bidi="pt_PT"/>
        </w:rPr>
        <w:t xml:space="preserve"> são os seguidores próximos de Jesus. João Batista também tinha discípulos. Use a mesma palavra para "discípulos" que você usou em passagens anteriores. Para mais informações sobre </w:t>
      </w:r>
      <w:r>
        <w:rPr>
          <w:lang w:val="pt_PT" w:bidi="pt_PT"/>
        </w:rPr>
        <w:t>discípulos</w:t>
      </w:r>
      <w:r>
        <w:rPr>
          <w:lang w:val="pt_PT" w:bidi="pt_PT"/>
        </w:rPr>
        <w:t>, consulte o Glossário Mestre.</w:t>
      </w:r>
    </w:p>
    <w:p>
      <w:pPr/>
      <w:r>
        <w:rPr>
          <w:lang w:val="pt_PT" w:bidi="pt_PT"/>
        </w:rPr>
      </w:r>
      <w:r>
        <w:rPr>
          <w:b/>
          <w:lang w:val="pt_PT" w:bidi="pt_PT"/>
        </w:rPr>
        <w:t>Judeia</w:t>
      </w:r>
      <w:r>
        <w:rPr>
          <w:lang w:val="pt_PT" w:bidi="pt_PT"/>
        </w:rPr>
        <w:t xml:space="preserve">, </w:t>
      </w:r>
      <w:r>
        <w:rPr>
          <w:b/>
          <w:lang w:val="pt_PT" w:bidi="pt_PT"/>
        </w:rPr>
        <w:t>Galileia</w:t>
      </w:r>
      <w:r>
        <w:rPr>
          <w:lang w:val="pt_PT" w:bidi="pt_PT"/>
        </w:rPr>
        <w:t xml:space="preserve"> e </w:t>
      </w:r>
      <w:r>
        <w:rPr>
          <w:b/>
          <w:lang w:val="pt_PT" w:bidi="pt_PT"/>
        </w:rPr>
        <w:t>Samaria</w:t>
      </w:r>
      <w:r>
        <w:rPr>
          <w:lang w:val="pt_PT" w:bidi="pt_PT"/>
        </w:rPr>
        <w:t xml:space="preserve"> são todas regiões em Israel. A Judeia é uma região no sul de Israel. </w:t>
      </w:r>
      <w:r>
        <w:rPr>
          <w:lang w:val="pt_PT" w:bidi="pt_PT"/>
        </w:rPr>
        <w:t>Jerusalém</w:t>
      </w:r>
      <w:r>
        <w:rPr>
          <w:lang w:val="pt_PT" w:bidi="pt_PT"/>
        </w:rPr>
        <w:t xml:space="preserve"> também está na Judeia. O Mar Mediterrâneo está ao oeste da Judeia, e o Mar Morto está ao leste da Judeia. Samaria fica ao norte da Judeia, e a cidade de </w:t>
      </w:r>
      <w:r>
        <w:rPr>
          <w:b/>
          <w:lang w:val="pt_PT" w:bidi="pt_PT"/>
        </w:rPr>
        <w:t>Sicar</w:t>
      </w:r>
      <w:r>
        <w:rPr>
          <w:lang w:val="pt_PT" w:bidi="pt_PT"/>
        </w:rPr>
        <w:t xml:space="preserve"> está em Samaria. A Galileia é a região ao norte de Samaria, e Jesus cresceu na Galileia. Use as mesmas palavras para "Judeia", "Galileia", "Samaria" e "Sicar" que você usou em passagens anteriores. Para mais informações sobre </w:t>
      </w:r>
      <w:r>
        <w:rPr>
          <w:lang w:val="pt_PT" w:bidi="pt_PT"/>
        </w:rPr>
        <w:t>Judeia</w:t>
      </w:r>
      <w:r>
        <w:rPr>
          <w:lang w:val="pt_PT" w:bidi="pt_PT"/>
        </w:rPr>
        <w:t xml:space="preserve">, </w:t>
      </w:r>
      <w:r>
        <w:rPr>
          <w:lang w:val="pt_PT" w:bidi="pt_PT"/>
        </w:rPr>
        <w:t>Galiléia</w:t>
      </w:r>
      <w:r>
        <w:rPr>
          <w:lang w:val="pt_PT" w:bidi="pt_PT"/>
        </w:rPr>
        <w:t xml:space="preserve"> e </w:t>
      </w:r>
      <w:r>
        <w:rPr>
          <w:lang w:val="pt_PT" w:bidi="pt_PT"/>
        </w:rPr>
        <w:t>Samaria</w:t>
      </w:r>
      <w:r>
        <w:rPr>
          <w:lang w:val="pt_PT" w:bidi="pt_PT"/>
        </w:rPr>
        <w:t xml:space="preserve"> consulte o Glossário Mestre.</w:t>
      </w:r>
    </w:p>
    <w:p>
      <w:pPr/>
      <w:r>
        <w:rPr>
          <w:lang w:val="pt_PT" w:bidi="pt_PT"/>
        </w:rPr>
      </w:r>
      <w:r>
        <w:rPr>
          <w:lang w:val="pt_PT" w:bidi="pt_PT"/>
        </w:rPr>
        <w:t xml:space="preserve">Pare aqui e, em grupo, observem um mapa da </w:t>
      </w:r>
      <w:r>
        <w:rPr>
          <w:lang w:val="pt_PT" w:bidi="pt_PT"/>
        </w:rPr>
        <w:t>Judeia, Samaria, a cidade de Sicar e Galileia</w:t>
      </w:r>
      <w:r>
        <w:rPr>
          <w:lang w:val="pt_PT" w:bidi="pt_PT"/>
        </w:rPr>
        <w:t>. Pausem este áudio aqui.</w:t>
      </w:r>
    </w:p>
    <w:p>
      <w:pPr/>
      <w:r>
        <w:rPr>
          <w:lang w:val="pt_PT" w:bidi="pt_PT"/>
        </w:rPr>
      </w:r>
      <w:r>
        <w:rPr>
          <w:b/>
          <w:lang w:val="pt_PT" w:bidi="pt_PT"/>
        </w:rPr>
        <w:t>Jacó</w:t>
      </w:r>
      <w:r>
        <w:rPr>
          <w:lang w:val="pt_PT" w:bidi="pt_PT"/>
        </w:rPr>
        <w:t xml:space="preserve"> era o filho de Isaque, e Isaque era o filho de Abraão. Jacó era o pai de doze filhos, que se tornaram as doze tribos de Israel. </w:t>
      </w:r>
      <w:r>
        <w:rPr>
          <w:b/>
          <w:lang w:val="pt_PT" w:bidi="pt_PT"/>
        </w:rPr>
        <w:t>José</w:t>
      </w:r>
      <w:r>
        <w:rPr>
          <w:lang w:val="pt_PT" w:bidi="pt_PT"/>
        </w:rPr>
        <w:t xml:space="preserve"> era um desses doze filhos.</w:t>
      </w:r>
    </w:p>
    <w:p>
      <w:pPr/>
      <w:r>
        <w:rPr>
          <w:lang w:val="pt_PT" w:bidi="pt_PT"/>
        </w:rPr>
      </w:r>
      <w:r>
        <w:rPr>
          <w:lang w:val="pt_PT" w:bidi="pt_PT"/>
        </w:rPr>
        <w:t xml:space="preserve">Um </w:t>
      </w:r>
      <w:r>
        <w:rPr>
          <w:b/>
          <w:lang w:val="pt_PT" w:bidi="pt_PT"/>
        </w:rPr>
        <w:t>poço</w:t>
      </w:r>
      <w:r>
        <w:rPr>
          <w:lang w:val="pt_PT" w:bidi="pt_PT"/>
        </w:rPr>
        <w:t xml:space="preserve"> é um buraco profundo no chão que fornece uma fonte de água para as pessoas e animais beberem. As pessoas abaixavam um </w:t>
      </w:r>
      <w:r>
        <w:rPr>
          <w:b/>
          <w:lang w:val="pt_PT" w:bidi="pt_PT"/>
        </w:rPr>
        <w:t>balde</w:t>
      </w:r>
      <w:r>
        <w:rPr>
          <w:lang w:val="pt_PT" w:bidi="pt_PT"/>
        </w:rPr>
        <w:t xml:space="preserve"> com uma corda presa até um poço para pegar água. Um balde é um balde feito de couro usado para tirar água de um poço ou cisterna. Um balde tinha duas cruzagens no topo para mantê-lo aberto.</w:t>
      </w:r>
    </w:p>
    <w:p>
      <w:pPr/>
      <w:r>
        <w:rPr>
          <w:lang w:val="pt_PT" w:bidi="pt_PT"/>
        </w:rPr>
      </w:r>
      <w:r>
        <w:rPr>
          <w:lang w:val="pt_PT" w:bidi="pt_PT"/>
        </w:rPr>
        <w:t xml:space="preserve">Pare aqui e, em grupo, olhem para uma imagem de um </w:t>
      </w:r>
      <w:r>
        <w:rPr>
          <w:lang w:val="pt_PT" w:bidi="pt_PT"/>
        </w:rPr>
        <w:t>poço de água</w:t>
      </w:r>
      <w:r>
        <w:rPr>
          <w:lang w:val="pt_PT" w:bidi="pt_PT"/>
        </w:rPr>
        <w:t xml:space="preserve"> e um </w:t>
      </w:r>
      <w:r>
        <w:rPr>
          <w:lang w:val="pt_PT" w:bidi="pt_PT"/>
        </w:rPr>
        <w:t>balde</w:t>
      </w:r>
      <w:r>
        <w:rPr>
          <w:lang w:val="pt_PT" w:bidi="pt_PT"/>
        </w:rPr>
        <w:t xml:space="preserve"> novamente, se necessário. Pausem este áudio aqui.</w:t>
      </w:r>
    </w:p>
    <w:p>
      <w:pPr/>
      <w:r>
        <w:rPr>
          <w:lang w:val="pt_PT" w:bidi="pt_PT"/>
        </w:rPr>
      </w:r>
      <w:r>
        <w:rPr>
          <w:lang w:val="pt_PT" w:bidi="pt_PT"/>
        </w:rPr>
        <w:t>Durante o tempo de Jesus, os romanos contavam as horas do dia começando às 6 da manhã. A sexta hora significava que era por volta de 12 da tarde, ou o meio do dia.</w:t>
      </w:r>
    </w:p>
    <w:p>
      <w:pPr/>
      <w:r>
        <w:rPr>
          <w:lang w:val="pt_PT" w:bidi="pt_PT"/>
        </w:rPr>
      </w:r>
      <w:r>
        <w:rPr>
          <w:lang w:val="pt_PT" w:bidi="pt_PT"/>
        </w:rPr>
        <w:t>Parem e discutam essa pergunta em grupo. Como vocês dizem o tempo ou contam as horas do dia em sua cultura? Pausem este áudio aqui.</w:t>
      </w:r>
    </w:p>
    <w:p>
      <w:pPr/>
      <w:r>
        <w:rPr>
          <w:lang w:val="pt_PT" w:bidi="pt_PT"/>
        </w:rPr>
      </w:r>
      <w:r>
        <w:rPr>
          <w:lang w:val="pt_PT" w:bidi="pt_PT"/>
        </w:rPr>
        <w:t xml:space="preserve">Os Judeus não gostavam </w:t>
      </w:r>
      <w:r>
        <w:rPr>
          <w:b/>
          <w:lang w:val="pt_PT" w:bidi="pt_PT"/>
        </w:rPr>
        <w:t>dos</w:t>
      </w:r>
      <w:r>
        <w:rPr>
          <w:lang w:val="pt_PT" w:bidi="pt_PT"/>
        </w:rPr>
        <w:t xml:space="preserve"> Samaritanos eram descendentes dos Judeus. Os judeus consideravam os Samaritanos impuros porque eles haviam se casado com estrangeiros. Deus havia ordenado que os Judeus não se casassem com estrangeiros. Samaritanos também adoravam de forma diferente dos Judeus Os judeus achavam que os Samaritanos não eram puros e nem limpos diante de Deus, por causa da forma como adoravam e porque haviam se casado com estrangeiros há muito tempo. Os judeus não falavam com os Samaritanos nem compartilhavam copos e tigelas com os eles. </w:t>
      </w:r>
    </w:p>
    <w:p>
      <w:pPr/>
      <w:r>
        <w:rPr>
          <w:lang w:val="pt_PT" w:bidi="pt_PT"/>
        </w:rPr>
      </w:r>
      <w:r>
        <w:rPr>
          <w:lang w:val="pt_PT" w:bidi="pt_PT"/>
        </w:rPr>
        <w:t xml:space="preserve">Pare aqui e discuta como um grupo qual palavra ou frase você usará para </w:t>
      </w:r>
      <w:r>
        <w:rPr>
          <w:b/>
          <w:lang w:val="pt_PT" w:bidi="pt_PT"/>
        </w:rPr>
        <w:t>samaritanos</w:t>
      </w:r>
      <w:r>
        <w:rPr>
          <w:lang w:val="pt_PT" w:bidi="pt_PT"/>
        </w:rPr>
        <w:t xml:space="preserve">. Procure a palavra </w:t>
      </w:r>
      <w:r>
        <w:rPr>
          <w:lang w:val="pt_PT" w:bidi="pt_PT"/>
        </w:rPr>
        <w:t>Samaritanos</w:t>
      </w:r>
      <w:r>
        <w:rPr>
          <w:lang w:val="pt_PT" w:bidi="pt_PT"/>
        </w:rPr>
        <w:t xml:space="preserve"> no Glossário Mestre para mais informações. Pausem este áudio aqui.</w:t>
      </w:r>
    </w:p>
    <w:p>
      <w:pPr/>
      <w:r>
        <w:rPr>
          <w:lang w:val="pt_PT" w:bidi="pt_PT"/>
        </w:rPr>
      </w:r>
      <w:r>
        <w:rPr>
          <w:lang w:val="pt_PT" w:bidi="pt_PT"/>
        </w:rPr>
        <w:t xml:space="preserve">O </w:t>
      </w:r>
      <w:r>
        <w:rPr>
          <w:b/>
          <w:lang w:val="pt_PT" w:bidi="pt_PT"/>
        </w:rPr>
        <w:t>dom de Deus</w:t>
      </w:r>
      <w:r>
        <w:rPr>
          <w:lang w:val="pt_PT" w:bidi="pt_PT"/>
        </w:rPr>
        <w:t xml:space="preserve"> provavelmente é o Espírito de Deus, ou a </w:t>
      </w:r>
      <w:r>
        <w:rPr>
          <w:b/>
          <w:lang w:val="pt_PT" w:bidi="pt_PT"/>
        </w:rPr>
        <w:t>água viva</w:t>
      </w:r>
      <w:r>
        <w:rPr>
          <w:lang w:val="pt_PT" w:bidi="pt_PT"/>
        </w:rPr>
        <w:t xml:space="preserve"> sobre a qual Jesus diz à mulher. Jesus usa a frase "água viva" para descrever a água espiritual que dá vida a uma pessoa. Certifique-se de não traduzir a água viva como água mágica ou água física que tem animais vivendo nela.</w:t>
      </w:r>
    </w:p>
    <w:p>
      <w:pPr/>
      <w:r>
        <w:rPr>
          <w:lang w:val="pt_PT" w:bidi="pt_PT"/>
        </w:rPr>
      </w:r>
      <w:r>
        <w:rPr>
          <w:lang w:val="pt_PT" w:bidi="pt_PT"/>
        </w:rPr>
        <w:t xml:space="preserve">Jesus também diz que essa água viva se tornará como uma fonte de água borbulhando até a vida eterna. </w:t>
      </w:r>
      <w:r>
        <w:rPr>
          <w:b/>
          <w:lang w:val="pt_PT" w:bidi="pt_PT"/>
        </w:rPr>
        <w:t>Vida eterna</w:t>
      </w:r>
      <w:r>
        <w:rPr>
          <w:lang w:val="pt_PT" w:bidi="pt_PT"/>
        </w:rPr>
        <w:t xml:space="preserve"> significa que uma pessoa terá uma vida que nunca termina. Vida eterna também significa uma qualidade de vida que começa quando alguém permite que Deus governe sua vida. Use as mesmas palavras para "vida eterna" que você usou em passagens anteriores. Para mais informações sobre </w:t>
      </w:r>
      <w:r>
        <w:rPr>
          <w:lang w:val="pt_PT" w:bidi="pt_PT"/>
        </w:rPr>
        <w:t>vida eterna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4:16–26</w:t>
      </w:r>
      <w:r>
        <w:rPr>
          <w:lang w:val="pt_PT" w:bidi="pt_PT"/>
        </w:rPr>
      </w:r>
    </w:p>
    <w:p>
      <w:pPr>
        <w:pStyle w:val="Heading3"/>
      </w:pPr>
      <w:r>
        <w:rPr>
          <w:lang w:val="pt_PT" w:bidi="pt_PT"/>
        </w:rPr>
        <w:t>Ouvir e Sentir</w:t>
      </w:r>
    </w:p>
    <w:p>
      <w:pPr/>
      <w:r>
        <w:rPr>
          <w:lang w:val="pt_PT" w:bidi="pt_PT"/>
        </w:rPr>
      </w:r>
      <w:r>
        <w:rPr>
          <w:lang w:val="pt_PT" w:bidi="pt_PT"/>
        </w:rPr>
        <w:t>Nesta etapa, ouçam João 4:16–26 e guardem em seus corações.</w:t>
      </w:r>
    </w:p>
    <w:p>
      <w:pPr/>
      <w:r>
        <w:rPr>
          <w:lang w:val="pt_PT" w:bidi="pt_PT"/>
        </w:rPr>
      </w:r>
      <w:r>
        <w:rPr>
          <w:lang w:val="pt_PT" w:bidi="pt_PT"/>
        </w:rPr>
        <w:t>Ouçam uma versão em áudio de João 4:16–26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4:16–26 na tradução mais fácil de entender.</w:t>
      </w:r>
    </w:p>
    <w:p>
      <w:pPr/>
      <w:r>
        <w:rPr>
          <w:lang w:val="pt_PT" w:bidi="pt_PT"/>
        </w:rPr>
      </w:r>
      <w:r>
        <w:rPr>
          <w:lang w:val="pt_PT" w:bidi="pt_PT"/>
        </w:rPr>
        <w:t>Jesus e seus discípulos estão viajando da Judeia para a Galileia. Eles viajam pela região de Samaria. Os discípulos de Jesus foram para a cidade de Sicar para comprar comida, e Jesus ficou sozinho perto de um poço de água fora da cidade. Uma mulher samaritana foi ao poço buscar água, e Jesus começou uma conversa com ela sobre água física e água espiritual. Ela não entende o que Jesus quer dizer com água que "dá vida" — ela ainda acha que Jesus está falando sobre água física. Agora, Jesus continua a conversa e revela informações sobre ela. Ele também diz a ela sobre a verdadeira adoração e revela que ele é o Messias, o Salvador Prometido.</w:t>
      </w:r>
    </w:p>
    <w:p>
      <w:pPr/>
      <w:r>
        <w:rPr>
          <w:lang w:val="pt_PT" w:bidi="pt_PT"/>
        </w:rPr>
      </w:r>
      <w:r>
        <w:rPr>
          <w:lang w:val="pt_PT" w:bidi="pt_PT"/>
        </w:rPr>
        <w:t>Pare aqui e, em grupo, observem um mapa da Judeia, Samaria, a cidade de Sicar e Galileia. Pausem este áudio aqui.</w:t>
      </w:r>
    </w:p>
    <w:p>
      <w:pPr/>
      <w:r>
        <w:rPr>
          <w:lang w:val="pt_PT" w:bidi="pt_PT"/>
        </w:rPr>
      </w:r>
      <w:r>
        <w:rPr>
          <w:lang w:val="pt_PT" w:bidi="pt_PT"/>
        </w:rPr>
        <w:t>Em vários momentos da conversa até agora, Jesus não respondeu diretamente às perguntas da mulher samaritana. Quando ela pede a Jesus essa água “vivificante”, Jesus novamente não responde diretamente à sua pergunta. Em vez disso, Jesus diz a ela para ir buscar seu marido e trazê-lo de volta para o poço com ela. Sua resposta é que ela não tem um marido. Jesus concorda que ela está correta ao dizer que ela não tem marido. Jesus diz a ela que, na verdade, ela já teve cinco maridos, um após o outro, e que nem sequer é casada com o homem com quem ela está vivendo agora. Jesus novamente diz que ela está falando a verdade sobre não ter um marido.</w:t>
      </w:r>
    </w:p>
    <w:p>
      <w:pPr/>
      <w:r>
        <w:rPr>
          <w:lang w:val="pt_PT" w:bidi="pt_PT"/>
        </w:rPr>
      </w:r>
      <w:r>
        <w:rPr>
          <w:lang w:val="pt_PT" w:bidi="pt_PT"/>
        </w:rPr>
        <w:t>Na cultura judaica e samaritana, as pessoas tinham permissão para se divorciar e então se casar novamente mais de uma vez. Os rabis judeus não aprovavam mais de três casamentos. Até mesmo os samaritanos não aprovavam seus muitos casamentos, e é provável que os moradores da cidade tenham deixado de se relacionar com ela por causa de tantos casamentos e divórcios. Alguns estudiosos acreditam que os cinco maridos representam cinco falsos deuses que os samaritanos costumavam adorar, mas a maioria das pessoas concorda que Jesus estava falando sobre o passado dessa mulher específica.</w:t>
      </w:r>
    </w:p>
    <w:p>
      <w:pPr/>
      <w:r>
        <w:rPr>
          <w:lang w:val="pt_PT" w:bidi="pt_PT"/>
        </w:rPr>
      </w:r>
      <w:r>
        <w:rPr>
          <w:lang w:val="pt_PT" w:bidi="pt_PT"/>
        </w:rPr>
        <w:t>Parem e discutam essa pergunta em grupo. Como as pessoas em sua cultura veem homens e mulheres que têm múltiplos casamentos e divórcios? Pausem este áudio aqui.</w:t>
      </w:r>
    </w:p>
    <w:p>
      <w:pPr/>
      <w:r>
        <w:rPr>
          <w:lang w:val="pt_PT" w:bidi="pt_PT"/>
        </w:rPr>
      </w:r>
      <w:r>
        <w:rPr>
          <w:lang w:val="pt_PT" w:bidi="pt_PT"/>
        </w:rPr>
        <w:t>Jesus não estava tentando fazer a mulher se sentir culpada com o que ele revelou sobre seus muitos maridos. Ele mostrou a ela que ele sabia sobre seu passado. Ela percebeu imediatamente que Jesus era um profeta, porque ele sabia sobre seus cinco maridos anteriores e o homem com quem ela estava vivendo. Os profetas transmitem mensagens de Deus e podem saber coisas que as pessoas não conseguem saber naturalmente. A mulher chama Jesus de “senhor” novamente, como uma forma de respeito.</w:t>
      </w:r>
    </w:p>
    <w:p>
      <w:pPr/>
      <w:r>
        <w:rPr>
          <w:lang w:val="pt_PT" w:bidi="pt_PT"/>
        </w:rPr>
      </w:r>
      <w:r>
        <w:rPr>
          <w:lang w:val="pt_PT" w:bidi="pt_PT"/>
        </w:rPr>
        <w:t>Em seguida, a mulher muda a conversa para falar sobre adoração. A mulher não faz uma pergunta direta a Jesus, mas sua declaração mostra que ela quer saber a opinião dele sobre onde as pessoas devem adorar a Deus. Algumas pessoas acham que ela está testando Jesus para ver se ele é realmente um profeta, enquanto outros acreditam que ela realmente crê que ele é realmente um profeta e pode falar como um especialista sobre onde adorar a Deus. Ela diz que “nossos antepassados”, os samaritanos, adoravam a Deus neste monte, mas “vocês”, os judeus, adoram em Jerusalém. "Este monte" significa o Monte Gerizim, que era uma montanha que Jesus e a mulher provavelmente poderiam ver de onde estavam conversando junto ao poço. Antigamente havia um templo samaritano dedicado a Deus no Monte Gerizim, mas ele havia sido destruído centenas de anos antes. Durante o tempo de Jesus, os Samaritanos ainda adoravam a Deus no Monte Gerizim. Os judeus adoravam a Deus no templo em Jerusalém, que também ficava em uma montanha. Os Samaritanos e Judeus interpretavam de forma diferente a lei de Moisés sobre onde as pessoas deveriam adorar a Deus. A mulher quer saber se Jesus acha que os Samaritanos, seu povo, ou os Judeus, o povo de Jesus, estão certos sobre onde adorar a Deus.</w:t>
      </w:r>
    </w:p>
    <w:p>
      <w:pPr/>
      <w:r>
        <w:rPr>
          <w:lang w:val="pt_PT" w:bidi="pt_PT"/>
        </w:rPr>
      </w:r>
      <w:r>
        <w:rPr>
          <w:lang w:val="pt_PT" w:bidi="pt_PT"/>
        </w:rPr>
        <w:t>Parem aqui e, em grupo, observem uma imagem do Monte Gerizim. Além disso, olhem para um mapa que mostre tanto Jerusalém quanto o Monte Gerizim. Pausem este áudio aqui.</w:t>
      </w:r>
    </w:p>
    <w:p>
      <w:pPr/>
      <w:r>
        <w:rPr>
          <w:lang w:val="pt_PT" w:bidi="pt_PT"/>
        </w:rPr>
      </w:r>
      <w:r>
        <w:rPr>
          <w:lang w:val="pt_PT" w:bidi="pt_PT"/>
        </w:rPr>
        <w:t xml:space="preserve">Jesus não responde diretamente à pergunta da mulher sobre se as pessoas deveriam adorar a Deus no Monte Gerizim ou em Jerusalém. Jesus diz que a forma </w:t>
      </w:r>
      <w:r>
        <w:rPr>
          <w:b/>
          <w:lang w:val="pt_PT" w:bidi="pt_PT"/>
        </w:rPr>
        <w:t>como</w:t>
      </w:r>
      <w:r>
        <w:rPr>
          <w:lang w:val="pt_PT" w:bidi="pt_PT"/>
        </w:rPr>
        <w:t xml:space="preserve"> as pessoas adoram a Deus é mais importante do que o </w:t>
      </w:r>
      <w:r>
        <w:rPr>
          <w:b/>
          <w:lang w:val="pt_PT" w:bidi="pt_PT"/>
        </w:rPr>
        <w:t>lugar</w:t>
      </w:r>
      <w:r>
        <w:rPr>
          <w:lang w:val="pt_PT" w:bidi="pt_PT"/>
        </w:rPr>
        <w:t xml:space="preserve"> onde elas adoram a Deus. Ele começa sua resposta com a palavra “mulher”. No idioma original, essa é uma maneira educada de falar com uma mulher. Jesus diz "creia em mim", o que significa que o que ele está prestes a dizer a ela é verdade. Jesus diz a ela que “está chegando a hora" em que a adoração não precisará ser no Monte Gerizim ou em Jerusalém. A expressão "está chegando a hora" era uma forma comum de um profeta apresentar uma mensagem de Deus sobre o futuro. Jesus quer dizer que, em breve, todas as pessoas poderão adorar a Deus, seu Pai nos céus, de qualquer lugar. Adoração significa louvar e honrar a Deus. Foi significativo que Jesus tenha chamado Deus de "Pai" nesta conversa com a mulher Samaritana. Jesus estava dizendo a ela que até mesmo os Samaritanos em breve seriam capazes de adorar a Deus, seu Pai nos céus, da mesma maneira que os Judeus podiam.</w:t>
      </w:r>
    </w:p>
    <w:p>
      <w:pPr/>
      <w:r>
        <w:rPr>
          <w:lang w:val="pt_PT" w:bidi="pt_PT"/>
        </w:rPr>
      </w:r>
      <w:r>
        <w:rPr>
          <w:lang w:val="pt_PT" w:bidi="pt_PT"/>
        </w:rPr>
        <w:t>Parem e discutam essa pergunta em grupo. Quais são algumas formas de adoração a Deus na sua cultura? Onde as pessoas adoram a Deus? Pausem este áudio aqui.</w:t>
      </w:r>
    </w:p>
    <w:p>
      <w:pPr/>
      <w:r>
        <w:rPr>
          <w:lang w:val="pt_PT" w:bidi="pt_PT"/>
        </w:rPr>
      </w:r>
      <w:r>
        <w:rPr>
          <w:lang w:val="pt_PT" w:bidi="pt_PT"/>
        </w:rPr>
        <w:t>Jesus também disse à mulher Samaritana que os Samaritanos não conhecem verdadeiramente o Deus que adoram. Jesus havia dito anteriormente a ela que ela não conhecia o “dom de Deus”, e agora ele está falando sobre como os Samaritanos, como grupo, não conhecem Deus. Jesus contrasta a ignorância que os Samaritanos têm de Deus com o conhecimento que os judeus têm sobre Ele. Jesus é um judeu, então ele se inclui no grupo, dizendo: “Nós, Judeus, conhecemos o Deus que adoramos. Deus havia se revelado ao povo Judeu repetidas vezes ao longo da história. Jesus também diz: “a salvação vem dos Judeus", o que significa que Deus é aquele que salva as pessoas, e o conhecimento sobre como Deus salva as pessoas vem do povo Judeu.</w:t>
      </w:r>
    </w:p>
    <w:p>
      <w:pPr/>
      <w:r>
        <w:rPr>
          <w:lang w:val="pt_PT" w:bidi="pt_PT"/>
        </w:rPr>
      </w:r>
      <w:r>
        <w:rPr>
          <w:lang w:val="pt_PT" w:bidi="pt_PT"/>
        </w:rPr>
        <w:t>Jesus não quer dizer que o povo Judeu é superior a outras pessoas. Jesus mostra que “está chegando a hora, e já chegou” em que os verdadeiros adoradores incluirão todas as pessoas que adoram o Pai em espírito e em verdade. Os verdadeiros adoradores poderiam ser Judeus, Samaritanos ou outros. Jesus quer dizer que esse tempo de verdadeira adoração chegaria em breve — para o público de João, isso já estava acontecendo! Jesus também diz que Deus é espírito, e que os verdadeiros adoradores precisam adorar a Deus em espírito e em verdade.</w:t>
      </w:r>
    </w:p>
    <w:p>
      <w:pPr/>
      <w:r>
        <w:rPr>
          <w:lang w:val="pt_PT" w:bidi="pt_PT"/>
        </w:rPr>
      </w:r>
      <w:r>
        <w:rPr>
          <w:lang w:val="pt_PT" w:bidi="pt_PT"/>
        </w:rPr>
        <w:t>A frase “em espírito e em verdade” pode ser difícil de traduzir. A maioria das pessoas acredita que “espírito” significa o espírito humano ou eu interior. Outros estudiosos acreditam que "espírito" significa que o Espírito de Deus ajudará as pessoas a adorar a Deus da maneira como Ele realmente é. Esses estudiosos acreditam que, quando Deus dá nova vida a esses verdadeiros adoradores, o Espírito de Deus lhes mostra como adorar a Deus como Ele realmente é. Muitas pessoas acreditam que “adorar em espírito” significa adorar a Deus de uma maneira espiritual. Isso significa que adoração não é apenas sobre ações físicas como ajoelhar-se ou falar com Deus. Outras pessoas também pensam que “adorar em espírito” significa que as pessoas precisam nascer do Espírito. “Adorar em verdade” significa adorar a Deus com sinceridade ou adorar com base na verdade sobre Deus.</w:t>
      </w:r>
    </w:p>
    <w:p>
      <w:pPr/>
      <w:r>
        <w:rPr>
          <w:lang w:val="pt_PT" w:bidi="pt_PT"/>
        </w:rPr>
      </w:r>
      <w:r>
        <w:rPr>
          <w:lang w:val="pt_PT" w:bidi="pt_PT"/>
        </w:rPr>
        <w:t>Jesus diz que Deus quer verdadeiros adoradores — pessoas que adorem a Deus de uma maneira honesta e real, a maneira como Deus quer ser adorado. Esses são o tipo de adoradores que Deus está procurando. Jesus também diz: “Deus é espírito”, o que significa que Deus não é visível, mesmo que ele seja real e vivo. Deus tem uma natureza espiritual, então as pessoas devem adorá-lo de uma maneira espiritual. Novamente, Jesus repete que as pessoas precisam adorar a Deus em espírito e verdade, para enfatizar isso.</w:t>
      </w:r>
    </w:p>
    <w:p>
      <w:pPr/>
      <w:r>
        <w:rPr>
          <w:lang w:val="pt_PT" w:bidi="pt_PT"/>
        </w:rPr>
      </w:r>
      <w:r>
        <w:rPr>
          <w:lang w:val="pt_PT" w:bidi="pt_PT"/>
        </w:rPr>
        <w:t>Pare e discuta essa pergunta em grupo. Qual é a melhor maneira de traduzir a palavra “espírito” para essa passagem? Conversem sobre palavras diferentes em seu idioma que significam “espírito”. Certifique-se de não escolher uma palavra que significa espírito maligno ou que sugira que Deus morreu. Pausem este áudio aqui.</w:t>
      </w:r>
    </w:p>
    <w:p>
      <w:pPr/>
      <w:r>
        <w:rPr>
          <w:lang w:val="pt_PT" w:bidi="pt_PT"/>
        </w:rPr>
      </w:r>
      <w:r>
        <w:rPr>
          <w:lang w:val="pt_PT" w:bidi="pt_PT"/>
        </w:rPr>
        <w:t>Finalmente, a mulher Samaritana responde a Jesus. Ela lhe diz que sabe que o Messias está por vir, aquele chamado de Cristo. Algumas pessoas acreditam que João, o autor, acrescentou a frase "Aquele chamado de Cristo." Essa foi uma forma de explicar ao seu público um pouco mais sobre quem é o Messias. Outras pessoas acreditam que foi a própria mulher quem disse "aquele chamado de Cristo." Messias e Cristo significam "o Ungido" em dois idiomas originais diferentes. Quando Deus unge alguém, isso significa que Ele designa essa pessoa para uma tarefa especial.</w:t>
      </w:r>
    </w:p>
    <w:p>
      <w:pPr/>
      <w:r>
        <w:rPr>
          <w:lang w:val="pt_PT" w:bidi="pt_PT"/>
        </w:rPr>
      </w:r>
      <w:r>
        <w:rPr>
          <w:lang w:val="pt_PT" w:bidi="pt_PT"/>
        </w:rPr>
        <w:t>Ela diz que sabe que o Messias, quando vier, contará a nós, os Samaritanos, todas as coisas. Ela ainda não entende que Jesus é o Messias. É incomum que uma mulher Samaritana use os termos Judaicos "Messias" e "Cristo." Os Samaritanos também estavam esperando por um Messias, assim como os Judeus, mas usavam uma palavra diferente para "Messias." Os Samaritanos pensavam que o Messias seria um profeta como Moisés.</w:t>
      </w:r>
    </w:p>
    <w:p>
      <w:pPr/>
      <w:r>
        <w:rPr>
          <w:lang w:val="pt_PT" w:bidi="pt_PT"/>
        </w:rPr>
      </w:r>
      <w:r>
        <w:rPr>
          <w:lang w:val="pt_PT" w:bidi="pt_PT"/>
        </w:rPr>
        <w:t>A última coisa que Jesus diz na conversa é: “Eu, que estou falando com vocês — sou eu!" "Eu sou o Messias!" Esta é a primeira vez, no livro de João, que ele revela quem realmente é. Esse é o clímax, ou a parte mais importante da história. Jesus está dizendo a ela que o Messias que ela procura está bem em sua frente. Jesus é aquele que Deus designou para salvar as pessoas no mundo.</w:t>
      </w:r>
    </w:p>
    <w:p>
      <w:pPr/>
      <w:r>
        <w:rPr>
          <w:lang w:val="pt_PT" w:bidi="pt_PT"/>
        </w:rPr>
      </w:r>
      <w:r>
        <w:rPr>
          <w:lang w:val="pt_PT" w:bidi="pt_PT"/>
        </w:rPr>
        <w:t>Algumas pessoas também acreditam que, quando Jesus diz "Eu sou", Jesus pode estar se identificando com o próprio Deus. A frase "Eu sou" é uma frase comum no Antigo Testamento que Deus usava para se identificar.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4:16–26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e a mulher Samaritana continuam sua conversa perto do poço de água. Jesus revela que ele conhece informações sobre a vida dela, e ela reconhece que ele é um profeta.</w:t>
      </w:r>
    </w:p>
    <w:p>
      <w:pPr/>
      <w:r>
        <w:rPr>
          <w:lang w:val="pt_PT" w:bidi="pt_PT"/>
        </w:rPr>
      </w:r>
      <w:r>
        <w:rPr>
          <w:b/>
          <w:lang w:val="pt_PT" w:bidi="pt_PT"/>
        </w:rPr>
        <w:t>Na segunda cena:</w:t>
      </w:r>
      <w:r>
        <w:rPr>
          <w:lang w:val="pt_PT" w:bidi="pt_PT"/>
        </w:rPr>
        <w:t xml:space="preserve"> a mulher Samaritana pergunta a Jesus onde as pessoas deveriam adorar a Deus. Jesus diz a ela que a forma </w:t>
      </w:r>
      <w:r>
        <w:rPr>
          <w:b/>
          <w:lang w:val="pt_PT" w:bidi="pt_PT"/>
        </w:rPr>
        <w:t>como</w:t>
      </w:r>
      <w:r>
        <w:rPr>
          <w:lang w:val="pt_PT" w:bidi="pt_PT"/>
        </w:rPr>
        <w:t xml:space="preserve"> as pessoas adoram a Deus — em espírito e em verdade — é mais importante do que </w:t>
      </w:r>
      <w:r>
        <w:rPr>
          <w:b/>
          <w:lang w:val="pt_PT" w:bidi="pt_PT"/>
        </w:rPr>
        <w:t>onde</w:t>
      </w:r>
      <w:r>
        <w:rPr>
          <w:lang w:val="pt_PT" w:bidi="pt_PT"/>
        </w:rPr>
        <w:t xml:space="preserve"> as pessoas adoram a Deus.</w:t>
      </w:r>
    </w:p>
    <w:p>
      <w:pPr/>
      <w:r>
        <w:rPr>
          <w:lang w:val="pt_PT" w:bidi="pt_PT"/>
        </w:rPr>
      </w:r>
      <w:r>
        <w:rPr>
          <w:b/>
          <w:lang w:val="pt_PT" w:bidi="pt_PT"/>
        </w:rPr>
        <w:t>Na terceira cena:</w:t>
      </w:r>
      <w:r>
        <w:rPr>
          <w:lang w:val="pt_PT" w:bidi="pt_PT"/>
        </w:rPr>
        <w:t xml:space="preserve"> A mulher diz que sabe que o Messias lhes dirá tudo quando ele vier. Jesus revela à mulher que ele é o Messias, aquele que ela está esperando!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mulher Samaritana</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é importante lembrar que Jesus começou no início da história na Judeia, e então começou uma jornada com seus discípulos para a Galileia. A maneira mais direta de viajar da Judeia para a Galileia era por Samaria, então esse é o caminho que eles escolheram. Lembre-se de que também foi intencional que eles viajassem por esse caminho, para que Jesus pudesse conversar com a mulher Samaritana. Lembre-se também de que essa é uma área onde a maioria dos Judeus tenta evitar o contato com os Samaritanos.</w:t>
      </w:r>
    </w:p>
    <w:p>
      <w:pPr/>
      <w:r>
        <w:rPr>
          <w:lang w:val="pt_PT" w:bidi="pt_PT"/>
        </w:rPr>
      </w:r>
      <w:r>
        <w:rPr>
          <w:lang w:val="pt_PT" w:bidi="pt_PT"/>
        </w:rPr>
        <w:t>Lembre-se de que, no trecho anterior, Jesus ofereceu à mulher água viva, e ela pediu a ele um pouco dessa água. A primeira cena nessa passagem começa quando Jesus diz à mulher para ir buscar seu marido e voltar até o poço com ele. Lembre-se de que ela responde que não tem marido. Jesus diz que ela está certa — ela não tem marido. Ela na verdade teve cinco maridos. Lembre-se de que ela está vivendo com outro homem agora, que não é seu marido. No idioma original, Jesus coloca a palavra "marido" e "cinco maridos" no início da frase para enfatizar seus muitos maridos. Ele também repete novamente que ela está falando a verdade.</w:t>
      </w:r>
    </w:p>
    <w:p>
      <w:pPr/>
      <w:r>
        <w:rPr>
          <w:lang w:val="pt_PT" w:bidi="pt_PT"/>
        </w:rPr>
      </w:r>
      <w:r>
        <w:rPr>
          <w:lang w:val="pt_PT" w:bidi="pt_PT"/>
        </w:rPr>
        <w:t>Pare e discuta essa pergunta em grupo. Como vocês enfatizam algo em seu idioma? Você repete as mesmas palavras várias vezes, diz em um certo tom, ou faz outra coisa? Pausem este áudio aqui.</w:t>
      </w:r>
    </w:p>
    <w:p>
      <w:pPr/>
      <w:r>
        <w:rPr>
          <w:lang w:val="pt_PT" w:bidi="pt_PT"/>
        </w:rPr>
      </w:r>
      <w:r>
        <w:rPr>
          <w:lang w:val="pt_PT" w:bidi="pt_PT"/>
        </w:rPr>
        <w:t>Lembre-se de que a mulher sabe que Jesus deve ser um profeta. Não há outra forma de Jesus saber essas informações sobre a vida dela. Ela sabe que Jesus está transmitindo uma mensagem de Deus.</w:t>
      </w:r>
    </w:p>
    <w:p>
      <w:pPr/>
      <w:r>
        <w:rPr>
          <w:lang w:val="pt_PT" w:bidi="pt_PT"/>
        </w:rPr>
      </w:r>
      <w:r>
        <w:rPr>
          <w:lang w:val="pt_PT" w:bidi="pt_PT"/>
        </w:rPr>
        <w:t>Na segunda cena, a mulher começa a falar sobre onde as pessoas deveriam adorar a Deus. Lembre-se de que ela pode estar testando Jesus para ter certeza que ele é realmente um profeta, ou ela pode querer saber sua opinião porque ela acredita que ele é um profeta. Ela usa uma afirmação e não uma pergunta direta.</w:t>
      </w:r>
    </w:p>
    <w:p>
      <w:pPr/>
      <w:r>
        <w:rPr>
          <w:lang w:val="pt_PT" w:bidi="pt_PT"/>
        </w:rPr>
      </w:r>
      <w:r>
        <w:rPr>
          <w:lang w:val="pt_PT" w:bidi="pt_PT"/>
        </w:rPr>
        <w:t>Façam uma pausa aqui e discutam em grupo. Você usaria uma afirmação ou uma pergunta aqui para mostrar a mulher perguntando a Jesus sua opinião sobre onde adorar a Deus? Pausem este áudio aqui.</w:t>
      </w:r>
    </w:p>
    <w:p>
      <w:pPr/>
      <w:r>
        <w:rPr>
          <w:lang w:val="pt_PT" w:bidi="pt_PT"/>
        </w:rPr>
      </w:r>
      <w:r>
        <w:rPr>
          <w:lang w:val="pt_PT" w:bidi="pt_PT"/>
        </w:rPr>
        <w:t>Lembre-se de que Jesus e a mulher ainda estão perto do poço. Quando a mulher diz que os Samaritanos adoram "nesta montanha", ela se refere ao Monte Gerizim. Essa montanha ficava próximo ao poço, e Jesus e a mulher provavelmente podiam vê-lo. Jerusalém ficava longe, e eles não podian ver a cidade onde os Judeus adoravam a Deus. Lembre-se de que a mulher se inclui entre os Samaritanos e inclui Jesus com "vocês", referindo-se aos Judeus.</w:t>
      </w:r>
    </w:p>
    <w:p>
      <w:pPr/>
      <w:r>
        <w:rPr>
          <w:lang w:val="pt_PT" w:bidi="pt_PT"/>
        </w:rPr>
      </w:r>
      <w:r>
        <w:rPr>
          <w:lang w:val="pt_PT" w:bidi="pt_PT"/>
        </w:rPr>
        <w:t>Parem aqui e façam essa atividade: usem objetos para visualizar o poço onde Jesus e a mulher estão conversando, o Monte Gerizim próximo e Jerusalém, que está distante. Pausem este áudio aqui.</w:t>
      </w:r>
    </w:p>
    <w:p>
      <w:pPr/>
      <w:r>
        <w:rPr>
          <w:lang w:val="pt_PT" w:bidi="pt_PT"/>
        </w:rPr>
      </w:r>
      <w:r>
        <w:rPr>
          <w:lang w:val="pt_PT" w:bidi="pt_PT"/>
        </w:rPr>
        <w:t>Jesus responde que está chegando um tempo em que as pessoas não adorarão Deus nem no Monte Gerizim nem em Jerusalém. Jesus começa sua resposta com "creia em mim" para mostrar a ela que o que ele está prestes a dizer é verdade.</w:t>
      </w:r>
    </w:p>
    <w:p>
      <w:pPr/>
      <w:r>
        <w:rPr>
          <w:lang w:val="pt_PT" w:bidi="pt_PT"/>
        </w:rPr>
      </w:r>
      <w:r>
        <w:rPr>
          <w:lang w:val="pt_PT" w:bidi="pt_PT"/>
        </w:rPr>
        <w:t>Pare e discuta em grupo: o que vocês dizem em seu idioma quando querem que alguém acredite no que vocês estão prestes a dizer? Pausem este áudio aqui.</w:t>
      </w:r>
    </w:p>
    <w:p>
      <w:pPr/>
      <w:r>
        <w:rPr>
          <w:lang w:val="pt_PT" w:bidi="pt_PT"/>
        </w:rPr>
      </w:r>
      <w:r>
        <w:rPr>
          <w:lang w:val="pt_PT" w:bidi="pt_PT"/>
        </w:rPr>
        <w:t>Lembre-se de que Jesus diz que os Judeus conhecem quem adoram, mas os Samaritanos não conhecem o Deus que adoram. O conhecimento sobre Deus vem dos Judeus, então o conhecimento sobre como Deus salva as pessoas também virá dos Judeus. Jesus diz "está chegando a hora, e já chegou" em que os verdadeiros adoradores adorarão a Deus em espírito e em verdade. Essa frase no idioma original significa que os verdadeiros adoradores adorarão a Deus em espírito e em verdade. Na verdade, eles também podem começar a adorar a Deus em espírito e em verdade agora!</w:t>
      </w:r>
    </w:p>
    <w:p>
      <w:pPr/>
      <w:r>
        <w:rPr>
          <w:lang w:val="pt_PT" w:bidi="pt_PT"/>
        </w:rPr>
      </w:r>
      <w:r>
        <w:rPr>
          <w:lang w:val="pt_PT" w:bidi="pt_PT"/>
        </w:rPr>
        <w:t>Pare e discuta em grupo, quais expressões vocês usam em seu idioma para falar de um tempo que se refere tanto ao presente quanto ao futuro? Outras expressões podem ser "o tempo está chegando" ou "no futuro, que você pode perceber agora". Pausem este áudio aqui.</w:t>
      </w:r>
    </w:p>
    <w:p>
      <w:pPr/>
      <w:r>
        <w:rPr>
          <w:lang w:val="pt_PT" w:bidi="pt_PT"/>
        </w:rPr>
      </w:r>
      <w:r>
        <w:rPr>
          <w:lang w:val="pt_PT" w:bidi="pt_PT"/>
        </w:rPr>
        <w:t>Lembre-se também que Jesus diz que Deus é espírito, e que os verdadeiros adoradores devem adorar a Deus em espírito e em verdade. As pessoas que adoram a Deus de uma maneira honesta e verdadeira são os tipos de pessoas que Deus está procurando, sejam Judeus, Samaritanos ou qualquer outra pessoa. Lembre-se também de que "adorar em espírito" provavelmente significa adorar a Deus de maneira espiritual, e não apenas com ações físicas. Lembre-se de que "adorar em verdade" significa adorar a Deus com sinceridade, ou adorar com base na verdade sobre Deus.</w:t>
      </w:r>
    </w:p>
    <w:p>
      <w:pPr/>
      <w:r>
        <w:rPr>
          <w:lang w:val="pt_PT" w:bidi="pt_PT"/>
        </w:rPr>
      </w:r>
      <w:r>
        <w:rPr>
          <w:lang w:val="pt_PT" w:bidi="pt_PT"/>
        </w:rPr>
        <w:t>Na terceira cena, lembre-se de que a mulher diz que sabe que o Messias virá e lhes dirá tudo. Lembre-se de que o autor João pode ter acrescentado a frase "aquele chamado de Cristo", ou pode ter sido a própria mulher quem disse isso.</w:t>
      </w:r>
    </w:p>
    <w:p>
      <w:pPr/>
      <w:r>
        <w:rPr>
          <w:lang w:val="pt_PT" w:bidi="pt_PT"/>
        </w:rPr>
      </w:r>
      <w:r>
        <w:rPr>
          <w:lang w:val="pt_PT" w:bidi="pt_PT"/>
        </w:rPr>
        <w:t>Pare e discuta essa pergunta em grupo. Como vocês introduziriam essa frase em seu próprio idioma? Como vocês mostrarão se foi a mulher quem disse "aquele chamado de Cristo" ou se foi o autor João quem disse "aquele chamado de Cristo?" Pausem este áudio aqui.</w:t>
      </w:r>
    </w:p>
    <w:p>
      <w:pPr/>
      <w:r>
        <w:rPr>
          <w:lang w:val="pt_PT" w:bidi="pt_PT"/>
        </w:rPr>
      </w:r>
      <w:r>
        <w:rPr>
          <w:lang w:val="pt_PT" w:bidi="pt_PT"/>
        </w:rPr>
        <w:t>Lembre-se de que Jesus responde à mulher com uma resposta simples. Esse é o clímax dessa passagem. Jesus revela quem ele é. Jesus diz que ele é o Messias, o Ungido que Deus designou para uma tarefa específica. Lembre-se de que no idioma original, Jesus diz "Eu sou", que era uma maneira comum de Deus se revelar aos Judeus no Antigo Testamento. Lembre-se de que Jesus pode ter se identificado com o próprio Deus, ou Jesus pode ter dito "Eu sou o Messias". Alguns idiomas escolhem traduzir como "Eu sou o Messias", com ênfase clara na palavra "sou" para refletir a forma como Deus falou sobre si mesmo. Lembre-se de deixar claro que Jesus estava dizendo que ele é o Messias.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4:16–26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mulher Samaritana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ainda está falando com a mulher Samaritana perto do poço. Ele lhe falou sobre a água viva, e ela lhe pede um pouco. Ele diz que ela precisa chamar seu marido e trazê-lo de volta para o poço. A mulher diz que não tem marido.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mulher Samaritana: “O que você está sentindo?” A pessoa pode responder coisas como: "Será que esse homem Judeu descobrirá sobre meus maridos passados e o homem com quem estou vivendo agora?", ou "Espero que ainda possa ter um pouco dessa água viva de que ele fala, mesmo sem marido", ou "Será que estou começando a entender quem ele realmente é?"</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Jesus diz que a mulher está certa — ela atualmente não tem marido. Ele lhe diz que ela teve cinco maridos, e o homem com quem ela está vivendo agora não é seu marido. Ele diz novamente que ela está correta ao dizer que não tem marido. A mulher responde que ela sabe que Jesus é um profeta.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mulher Samaritana: “O que você está sentindo?” A pessoa pode responder coisas como: "Como esse homem Judeu sabe sobre meu passado?" ou "Chocada por ele conhecer meu passado, mesmo sem um marido", ou "Maravilhada que este homem tenha uma mensagem de Deus sobre a minha vida".</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A mulher pergunta a Jesus sobre onde as pessoas deveriam adorar a Deus. Ela quer saber quem está certo sobre sua adoração — os Judeus ou os Samaritanos. A mulher é uma Samaritana, e seu povo adora a Deus no Monte Gerizim. Jesus é um Judeu, e os Judeus adoram a Deus em Jerusalém Jesus responde que, em breve, as pessoas não adorarão Deus nem no Monte Gerizim nem em Jerusalém. Os Judeus conhecem o Deus que adoram, mas os Samaritanos não conhecem Deus. Jesus diz que a salvação vem dos Judeus.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mulher Samaritana: “O que você está sentindo?” A pessoa pode responder coisas como “Confusa sobre como as pessoas não adorarão no Monte Gerizim ou em Jerusalém”, ou “Ofendida por Jesus ter dito que os Samaritanos não conhecem Deus”, ou “Ofendida por Jesus ter dito que a salvação vem dos Judeus e não dos Samaritanos”.</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 xml:space="preserve">Jesus diz que em breve, os verdadeiros adoradores adorarão a Deus em espírito e em verdade. Deus está procurando pessoas que o adorem de uma maneira espiritual e não apenas de uma maneira física. Jesus também diz que: “Deus é espírito”. Deus quer que as pessoas o adorem com sinceridade. O lugar onde pessoas adoram a Deus não é importante. O que é importante é </w:t>
      </w:r>
      <w:r>
        <w:rPr>
          <w:b/>
          <w:lang w:val="pt_PT" w:bidi="pt_PT"/>
        </w:rPr>
        <w:t>como</w:t>
      </w:r>
      <w:r>
        <w:rPr>
          <w:lang w:val="pt_PT" w:bidi="pt_PT"/>
        </w:rPr>
        <w:t xml:space="preserve"> as pessoas adoram a Deus.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 ator que interpreta Jesus: “O que você está sentindo?”. A pessoa poderia responder coisas como: "Espero que a mulher entenda o que estou lhe dizendo", ou "Ansioso pelo tempo em que as pessoas adorarão a Deus em espírito e em verdade", ou "Feliz por compartilhar com a mulher sobre como Deus deseja que as pessoas o adorem".</w:t>
      </w:r>
    </w:p>
    <w:p>
      <w:pPr>
        <w:pStyle w:val="ListBullet"/>
        <w:spacing w:line="240" w:lineRule="auto"/>
        <w:ind w:left="720"/>
      </w:pPr>
      <w:r>
        <w:rPr>
          <w:lang w:val="pt_PT" w:bidi="pt_PT"/>
        </w:rPr>
      </w:r>
      <w:r>
        <w:rPr>
          <w:lang w:val="pt_PT" w:bidi="pt_PT"/>
        </w:rPr>
        <w:t>Reiniciem a encenação.</w:t>
      </w:r>
    </w:p>
    <w:p>
      <w:pPr/>
      <w:r>
        <w:rPr>
          <w:lang w:val="pt_PT" w:bidi="pt_PT"/>
        </w:rPr>
      </w:r>
      <w:r>
        <w:rPr>
          <w:lang w:val="pt_PT" w:bidi="pt_PT"/>
        </w:rPr>
        <w:t>A mulher responde a Jesus que ela sabe que o Messias virá e lhes dirá tudo. Jesus diz "Eu sou o Messias! Sou aquele que fala com vocês!” Esta é a primeira vez que ele se revela a alguém no livro de João.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 xml:space="preserve">Pergunte à pessoa que interpreta a mulher Samaritana: “O que você está sentindo?” A pessoa poderia responder coisas como: “Chocada por esse homem ter dito que é o Messias”, ou “Será que é mesmo verdade que ele é o Messias?", ou "Com vontade de compartilhar essa notícia com os outros." </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4:16–26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Depois que Jesus revela que ele sabe informações sobre o passado dela, a mulher Samaritana reconhece que Jesus é um </w:t>
      </w:r>
      <w:r>
        <w:rPr>
          <w:b/>
          <w:lang w:val="pt_PT" w:bidi="pt_PT"/>
        </w:rPr>
        <w:t>profeta</w:t>
      </w:r>
      <w:r>
        <w:rPr>
          <w:lang w:val="pt_PT" w:bidi="pt_PT"/>
        </w:rPr>
        <w:t xml:space="preserve">. Jesus sabe coisas sobre ela que as pessoas não poderiam saber naturalmente. Use a mesma palavra para "profeta" que você usou em passagens anteriores. Para mais informações sobre </w:t>
      </w:r>
      <w:r>
        <w:rPr>
          <w:lang w:val="pt_PT" w:bidi="pt_PT"/>
        </w:rPr>
        <w:t>profetas</w:t>
      </w:r>
      <w:r>
        <w:rPr>
          <w:lang w:val="pt_PT" w:bidi="pt_PT"/>
        </w:rPr>
        <w:t>, consulte o Glossário Mestre.</w:t>
      </w:r>
    </w:p>
    <w:p>
      <w:pPr/>
      <w:r>
        <w:rPr>
          <w:lang w:val="pt_PT" w:bidi="pt_PT"/>
        </w:rPr>
      </w:r>
      <w:r>
        <w:rPr>
          <w:b/>
          <w:lang w:val="pt_PT" w:bidi="pt_PT"/>
        </w:rPr>
        <w:t>Samaritanos</w:t>
      </w:r>
      <w:r>
        <w:rPr>
          <w:lang w:val="pt_PT" w:bidi="pt_PT"/>
        </w:rPr>
        <w:t xml:space="preserve"> e Judeus não gostavam uns dos outros. Samaritanos eram descendentes dos Judeus. Os judeus consideravam os Samaritanos impuros porque eles haviam se casado com estrangeiros. Deus havia ordenado que os Judeus não se casassem com estrangeiros. Samaritanos também adoravam de forma diferente dos Judeus Os judeus achavam que os Samaritanos não eram puros e nem limpos diante de Deus, por causa da forma como adoravam e porque haviam se casado com estrangeiros há muito tempo. Os judeus não falavam com os Samaritanos nem compartilhavam copos e tigelas com os eles. Use a mesma palavra para "Samaritanos" que você usou em passagens anteriores. Para mais informações sobre </w:t>
      </w:r>
      <w:r>
        <w:rPr>
          <w:lang w:val="pt_PT" w:bidi="pt_PT"/>
        </w:rPr>
        <w:t>Samaritanos</w:t>
      </w:r>
      <w:r>
        <w:rPr>
          <w:lang w:val="pt_PT" w:bidi="pt_PT"/>
        </w:rPr>
        <w:t>, consulte o Glossário Mestre.</w:t>
      </w:r>
    </w:p>
    <w:p>
      <w:pPr/>
      <w:r>
        <w:rPr>
          <w:lang w:val="pt_PT" w:bidi="pt_PT"/>
        </w:rPr>
      </w:r>
      <w:r>
        <w:rPr>
          <w:lang w:val="pt_PT" w:bidi="pt_PT"/>
        </w:rPr>
        <w:t xml:space="preserve">A mulher quer saber onde as pessoas deveriam </w:t>
      </w:r>
      <w:r>
        <w:rPr>
          <w:b/>
          <w:lang w:val="pt_PT" w:bidi="pt_PT"/>
        </w:rPr>
        <w:t>adorar</w:t>
      </w:r>
      <w:r>
        <w:rPr>
          <w:lang w:val="pt_PT" w:bidi="pt_PT"/>
        </w:rPr>
        <w:t xml:space="preserve"> a Deus, no Monte Gerizim, como os Samaritanos fazem, ou em Jerusalém, como fazem os Judeus. Adoração significa louvar e honrar a Deus. Adoração pode significar ações externas, mas também a atitude interior de nosso coração ao demonstrar reverência e admiração por Deus. Adoradores são pessoas que adoram a Deus.</w:t>
      </w:r>
    </w:p>
    <w:p>
      <w:pPr/>
      <w:r>
        <w:rPr>
          <w:lang w:val="pt_PT" w:bidi="pt_PT"/>
        </w:rPr>
      </w:r>
      <w:r>
        <w:rPr>
          <w:lang w:val="pt_PT" w:bidi="pt_PT"/>
        </w:rPr>
        <w:t xml:space="preserve">Pare aqui e, como um grupo, discuta qual palavra ou expressão você usará para </w:t>
      </w:r>
      <w:r>
        <w:rPr>
          <w:b/>
          <w:lang w:val="pt_PT" w:bidi="pt_PT"/>
        </w:rPr>
        <w:t>adoração</w:t>
      </w:r>
      <w:r>
        <w:rPr>
          <w:lang w:val="pt_PT" w:bidi="pt_PT"/>
        </w:rPr>
        <w:t xml:space="preserve">. Procure a palavra </w:t>
      </w:r>
      <w:r>
        <w:rPr>
          <w:lang w:val="pt_PT" w:bidi="pt_PT"/>
        </w:rPr>
        <w:t>adoração</w:t>
      </w:r>
      <w:r>
        <w:rPr>
          <w:lang w:val="pt_PT" w:bidi="pt_PT"/>
        </w:rPr>
        <w:t xml:space="preserve"> no Glossário Mestre para mais informações. Pausem este áudio aqui.</w:t>
      </w:r>
    </w:p>
    <w:p>
      <w:pPr/>
      <w:r>
        <w:rPr>
          <w:lang w:val="pt_PT" w:bidi="pt_PT"/>
        </w:rPr>
      </w:r>
      <w:r>
        <w:rPr>
          <w:lang w:val="pt_PT" w:bidi="pt_PT"/>
        </w:rPr>
        <w:t xml:space="preserve">Os Samaritanos adoravam a Deus no </w:t>
      </w:r>
      <w:r>
        <w:rPr>
          <w:b/>
          <w:lang w:val="pt_PT" w:bidi="pt_PT"/>
        </w:rPr>
        <w:t>Monte Gerizim</w:t>
      </w:r>
      <w:r>
        <w:rPr>
          <w:lang w:val="pt_PT" w:bidi="pt_PT"/>
        </w:rPr>
        <w:t>. Antigamente havia um templo no Monte Gerizim, mas ele havia sido destruído. Os Samaritanos ainda adoravam a Deus na mesma montanha.</w:t>
      </w:r>
    </w:p>
    <w:p>
      <w:pPr/>
      <w:r>
        <w:rPr>
          <w:lang w:val="pt_PT" w:bidi="pt_PT"/>
        </w:rPr>
      </w:r>
      <w:r>
        <w:rPr>
          <w:lang w:val="pt_PT" w:bidi="pt_PT"/>
        </w:rPr>
        <w:t xml:space="preserve">Parem aqui e, em grupo, observem uma imagem do </w:t>
      </w:r>
      <w:r>
        <w:rPr>
          <w:lang w:val="pt_PT" w:bidi="pt_PT"/>
        </w:rPr>
        <w:t>Monte Gerizim</w:t>
      </w:r>
      <w:r>
        <w:rPr>
          <w:lang w:val="pt_PT" w:bidi="pt_PT"/>
        </w:rPr>
        <w:t>. Pausem este áudio aqui.</w:t>
      </w:r>
    </w:p>
    <w:p>
      <w:pPr/>
      <w:r>
        <w:rPr>
          <w:lang w:val="pt_PT" w:bidi="pt_PT"/>
        </w:rPr>
      </w:r>
      <w:r>
        <w:rPr>
          <w:lang w:val="pt_PT" w:bidi="pt_PT"/>
        </w:rPr>
        <w:t xml:space="preserve">Pare aqui e, como um grupo, discuta qual palavra ou frase você usará para </w:t>
      </w:r>
      <w:r>
        <w:rPr>
          <w:b/>
          <w:lang w:val="pt_PT" w:bidi="pt_PT"/>
        </w:rPr>
        <w:t>Monte Gerizim</w:t>
      </w:r>
      <w:r>
        <w:rPr>
          <w:lang w:val="pt_PT" w:bidi="pt_PT"/>
        </w:rPr>
        <w:t>. Pausem este áudio aqui.</w:t>
      </w:r>
    </w:p>
    <w:p>
      <w:pPr/>
      <w:r>
        <w:rPr>
          <w:lang w:val="pt_PT" w:bidi="pt_PT"/>
        </w:rPr>
      </w:r>
      <w:r>
        <w:rPr>
          <w:lang w:val="pt_PT" w:bidi="pt_PT"/>
        </w:rPr>
        <w:t xml:space="preserve">Os Judeus adoravam a Deus no templo em </w:t>
      </w:r>
      <w:r>
        <w:rPr>
          <w:b/>
          <w:lang w:val="pt_PT" w:bidi="pt_PT"/>
        </w:rPr>
        <w:t>Jerusalém</w:t>
      </w:r>
      <w:r>
        <w:rPr>
          <w:lang w:val="pt_PT" w:bidi="pt_PT"/>
        </w:rPr>
        <w:t xml:space="preserve">. Use a mesma palavra para "Jerusalém" que você usou em passagens anteriores. Para mais informações sobre </w:t>
      </w:r>
      <w:r>
        <w:rPr>
          <w:lang w:val="pt_PT" w:bidi="pt_PT"/>
        </w:rPr>
        <w:t>Jerusalém</w:t>
      </w:r>
      <w:r>
        <w:rPr>
          <w:lang w:val="pt_PT" w:bidi="pt_PT"/>
        </w:rPr>
        <w:t xml:space="preserve">, consulte o Glossário Mestre. </w:t>
      </w:r>
    </w:p>
    <w:p>
      <w:pPr/>
      <w:r>
        <w:rPr>
          <w:lang w:val="pt_PT" w:bidi="pt_PT"/>
        </w:rPr>
      </w:r>
      <w:r>
        <w:rPr>
          <w:lang w:val="pt_PT" w:bidi="pt_PT"/>
        </w:rPr>
        <w:t xml:space="preserve">Pare aqui e olhem, em grupo, para um mapa que mostre </w:t>
      </w:r>
      <w:r>
        <w:rPr>
          <w:lang w:val="pt_PT" w:bidi="pt_PT"/>
        </w:rPr>
        <w:t>Jerusalém e o Monte Gerizim</w:t>
      </w:r>
      <w:r>
        <w:rPr>
          <w:lang w:val="pt_PT" w:bidi="pt_PT"/>
        </w:rPr>
        <w:t>. Pausem este áudio aqui.</w:t>
      </w:r>
    </w:p>
    <w:p>
      <w:pPr/>
      <w:r>
        <w:rPr>
          <w:lang w:val="pt_PT" w:bidi="pt_PT"/>
        </w:rPr>
      </w:r>
      <w:r>
        <w:rPr>
          <w:lang w:val="pt_PT" w:bidi="pt_PT"/>
        </w:rPr>
        <w:t xml:space="preserve">Jesus responde que, em breve, as pessoas não adorarão o </w:t>
      </w:r>
      <w:r>
        <w:rPr>
          <w:b/>
          <w:lang w:val="pt_PT" w:bidi="pt_PT"/>
        </w:rPr>
        <w:t>Pai</w:t>
      </w:r>
      <w:r>
        <w:rPr>
          <w:lang w:val="pt_PT" w:bidi="pt_PT"/>
        </w:rPr>
        <w:t xml:space="preserve"> nem no Monte Gerizim nem em Jerusalém. O Pai se refere a Deus no céu, que cuida do seu povo assim como um pai cuida dos seus filhos.</w:t>
      </w:r>
    </w:p>
    <w:p>
      <w:pPr/>
      <w:r>
        <w:rPr>
          <w:lang w:val="pt_PT" w:bidi="pt_PT"/>
        </w:rPr>
      </w:r>
      <w:r>
        <w:rPr>
          <w:lang w:val="pt_PT" w:bidi="pt_PT"/>
        </w:rPr>
        <w:t xml:space="preserve">Jesus diz que os Judeus conhecem o Deus que adoram, mas os Samaritanos não conhecem o Deus que adoram. Deus falou com os </w:t>
      </w:r>
      <w:r>
        <w:rPr>
          <w:b/>
          <w:lang w:val="pt_PT" w:bidi="pt_PT"/>
        </w:rPr>
        <w:t>Judeus</w:t>
      </w:r>
      <w:r>
        <w:rPr>
          <w:lang w:val="pt_PT" w:bidi="pt_PT"/>
        </w:rPr>
        <w:t xml:space="preserve"> em todo o Antigo Testamento, e é assim que os Judeus conheciam o Deus que adoravam. Use a mesma palavra para "Judeus" que você usou em passagens anteriores. Para mais informações sobre </w:t>
      </w:r>
      <w:r>
        <w:rPr>
          <w:lang w:val="pt_PT" w:bidi="pt_PT"/>
        </w:rPr>
        <w:t>judeus</w:t>
      </w:r>
      <w:r>
        <w:rPr>
          <w:lang w:val="pt_PT" w:bidi="pt_PT"/>
        </w:rPr>
        <w:t>, consulte o Glossário Mestre.</w:t>
      </w:r>
    </w:p>
    <w:p>
      <w:pPr/>
      <w:r>
        <w:rPr>
          <w:lang w:val="pt_PT" w:bidi="pt_PT"/>
        </w:rPr>
      </w:r>
      <w:r>
        <w:rPr>
          <w:lang w:val="pt_PT" w:bidi="pt_PT"/>
        </w:rPr>
        <w:t xml:space="preserve">Jesus diz que a </w:t>
      </w:r>
      <w:r>
        <w:rPr>
          <w:b/>
          <w:lang w:val="pt_PT" w:bidi="pt_PT"/>
        </w:rPr>
        <w:t>salvação</w:t>
      </w:r>
      <w:r>
        <w:rPr>
          <w:lang w:val="pt_PT" w:bidi="pt_PT"/>
        </w:rPr>
        <w:t xml:space="preserve"> vem dos Judeus. Salvação nesse contexto significa livramento do perigo espiritual. As pessoas aprendem sobre como Deus pode salvá-las do perigo espiritual por meio do povo Judeu.</w:t>
      </w:r>
    </w:p>
    <w:p>
      <w:pPr/>
      <w:r>
        <w:rPr>
          <w:lang w:val="pt_PT" w:bidi="pt_PT"/>
        </w:rPr>
      </w:r>
      <w:r>
        <w:rPr>
          <w:lang w:val="pt_PT" w:bidi="pt_PT"/>
        </w:rPr>
        <w:t xml:space="preserve">Pare aqui e, como um grupo, discuta qual palavra ou frase você usará para </w:t>
      </w:r>
      <w:r>
        <w:rPr>
          <w:b/>
          <w:lang w:val="pt_PT" w:bidi="pt_PT"/>
        </w:rPr>
        <w:t>salvação</w:t>
      </w:r>
      <w:r>
        <w:rPr>
          <w:lang w:val="pt_PT" w:bidi="pt_PT"/>
        </w:rPr>
        <w:t xml:space="preserve">. Procure </w:t>
      </w:r>
      <w:r>
        <w:rPr>
          <w:lang w:val="pt_PT" w:bidi="pt_PT"/>
        </w:rPr>
        <w:t>salvação</w:t>
      </w:r>
      <w:r>
        <w:rPr>
          <w:lang w:val="pt_PT" w:bidi="pt_PT"/>
        </w:rPr>
        <w:t xml:space="preserve"> no Glossário Mestre para mais informações. Pausem este áudio aqui.</w:t>
      </w:r>
    </w:p>
    <w:p>
      <w:pPr/>
      <w:r>
        <w:rPr>
          <w:lang w:val="pt_PT" w:bidi="pt_PT"/>
        </w:rPr>
      </w:r>
      <w:r>
        <w:rPr>
          <w:lang w:val="pt_PT" w:bidi="pt_PT"/>
        </w:rPr>
        <w:t xml:space="preserve">Jesus diz que em breve, os verdadeiros adoradores adorarão a Deus em </w:t>
      </w:r>
      <w:r>
        <w:rPr>
          <w:b/>
          <w:lang w:val="pt_PT" w:bidi="pt_PT"/>
        </w:rPr>
        <w:t>espírito</w:t>
      </w:r>
      <w:r>
        <w:rPr>
          <w:lang w:val="pt_PT" w:bidi="pt_PT"/>
        </w:rPr>
        <w:t xml:space="preserve"> e em verdade. Espírito nesse contexto provavelmente significa o espírito humano ou o eu interior. Use a mesma palavra para "espírito" que você usou em passagens anteriores. Para mais informações sobre </w:t>
      </w:r>
      <w:r>
        <w:rPr>
          <w:lang w:val="pt_PT" w:bidi="pt_PT"/>
        </w:rPr>
        <w:t>espírito</w:t>
      </w:r>
      <w:r>
        <w:rPr>
          <w:lang w:val="pt_PT" w:bidi="pt_PT"/>
        </w:rPr>
        <w:t>, consulte o Glossário Mestre.</w:t>
      </w:r>
    </w:p>
    <w:p>
      <w:pPr/>
      <w:r>
        <w:rPr>
          <w:lang w:val="pt_PT" w:bidi="pt_PT"/>
        </w:rPr>
      </w:r>
      <w:r>
        <w:rPr>
          <w:lang w:val="pt_PT" w:bidi="pt_PT"/>
        </w:rPr>
        <w:t>Jesus diz que Deus é espírito. Nesse contexto, Jesus quer dizer que Deus tem uma natureza espiritual. As pessoas devem adorar a Deus de uma maneira espiritual, porque Deus é espírito.</w:t>
      </w:r>
    </w:p>
    <w:p>
      <w:pPr/>
      <w:r>
        <w:rPr>
          <w:lang w:val="pt_PT" w:bidi="pt_PT"/>
        </w:rPr>
      </w:r>
      <w:r>
        <w:rPr>
          <w:lang w:val="pt_PT" w:bidi="pt_PT"/>
        </w:rPr>
        <w:t xml:space="preserve">A mulher Samaritana diz que sabe que, quando o </w:t>
      </w:r>
      <w:r>
        <w:rPr>
          <w:b/>
          <w:lang w:val="pt_PT" w:bidi="pt_PT"/>
        </w:rPr>
        <w:t>Messias</w:t>
      </w:r>
      <w:r>
        <w:rPr>
          <w:lang w:val="pt_PT" w:bidi="pt_PT"/>
        </w:rPr>
        <w:t xml:space="preserve"> vier, aquele chamado de </w:t>
      </w:r>
      <w:r>
        <w:rPr>
          <w:b/>
          <w:lang w:val="pt_PT" w:bidi="pt_PT"/>
        </w:rPr>
        <w:t>Cristo</w:t>
      </w:r>
      <w:r>
        <w:rPr>
          <w:lang w:val="pt_PT" w:bidi="pt_PT"/>
        </w:rPr>
        <w:t xml:space="preserve">, ele lhes explicará tudo. Messias e Cristo significam "o Ungido" em dois idiomas originais diferentes. Deus unge o Messias, ou Cristo, para uma tarefa especial. Use as mesmas palavras para "Messias" e "Cristo" que você usou em passagens anteriores. Para mais informações sobre </w:t>
      </w:r>
      <w:r>
        <w:rPr>
          <w:lang w:val="pt_PT" w:bidi="pt_PT"/>
        </w:rPr>
        <w:t>Messias</w:t>
      </w:r>
      <w:r>
        <w:rPr>
          <w:lang w:val="pt_PT" w:bidi="pt_PT"/>
        </w:rPr>
        <w:t xml:space="preserve"> e </w:t>
      </w:r>
      <w:r>
        <w:rPr>
          <w:lang w:val="pt_PT" w:bidi="pt_PT"/>
        </w:rPr>
        <w:t>Cristo</w:t>
      </w:r>
      <w:r>
        <w:rPr>
          <w:lang w:val="pt_PT" w:bidi="pt_PT"/>
        </w:rPr>
        <w:t>, consulte o Glossário Mestre.</w:t>
      </w:r>
    </w:p>
    <w:p>
      <w:pPr/>
      <w:r>
        <w:rPr>
          <w:lang w:val="pt_PT" w:bidi="pt_PT"/>
        </w:rPr>
      </w:r>
      <w:r>
        <w:rPr>
          <w:lang w:val="pt_PT" w:bidi="pt_PT"/>
        </w:rPr>
        <w:t>Jesus responde à mulher “</w:t>
      </w:r>
      <w:r>
        <w:rPr>
          <w:b/>
          <w:lang w:val="pt_PT" w:bidi="pt_PT"/>
        </w:rPr>
        <w:t>Eu sou</w:t>
      </w:r>
      <w:r>
        <w:rPr>
          <w:lang w:val="pt_PT" w:bidi="pt_PT"/>
        </w:rPr>
        <w:t xml:space="preserve"> o Messias”. Algumas traduções enfatizam a palavra "sou" para mostrar como Deus usou a expressão "Eu sou" no Antigo Testamento. Deus se revelou a Moisés no Monte ao dizer "Eu Sou o que Sou". No Novo Testamento, Jesus tinha muitas ensinamentos que começavam com "Eu sou". Às vezes Jesus estava se identificando, como aqui: "Eu sou o Messias". Outras vezes, Jesus dizia frases sobre si mesmo, como "Eu sou o pão da vida" ou "Eu sou a porta", usando imagens para que seus discípulos conhecessem mais sobre ele. Finalmente, às vezes Jesus dizia "Eu Sou" para se identificar como o Único Deus verdadeiro. Nessa passagem, Jesus pode estar dizendo </w:t>
      </w:r>
      <w:r>
        <w:rPr>
          <w:b/>
          <w:lang w:val="pt_PT" w:bidi="pt_PT"/>
        </w:rPr>
        <w:t>"Eu sou"</w:t>
      </w:r>
      <w:r>
        <w:rPr>
          <w:lang w:val="pt_PT" w:bidi="pt_PT"/>
        </w:rPr>
        <w:t>, da mesma maneira que Deus disse seu próprio nome no Antigo Testamento.</w:t>
      </w:r>
    </w:p>
    <w:p>
      <w:pPr/>
      <w:r>
        <w:rPr>
          <w:lang w:val="pt_PT" w:bidi="pt_PT"/>
        </w:rPr>
      </w:r>
      <w:r>
        <w:rPr>
          <w:lang w:val="pt_PT" w:bidi="pt_PT"/>
        </w:rPr>
        <w:t>Parem aqui e, em grupo, discutam qual palavra ou expressão vocês usarão para "</w:t>
      </w:r>
      <w:r>
        <w:rPr>
          <w:b/>
          <w:lang w:val="pt_PT" w:bidi="pt_PT"/>
        </w:rPr>
        <w:t>Eu sou o Messias</w:t>
      </w:r>
      <w:r>
        <w:rPr>
          <w:lang w:val="pt_PT" w:bidi="pt_PT"/>
        </w:rPr>
        <w:t xml:space="preserve">". Procure a palavra </w:t>
      </w:r>
      <w:r>
        <w:rPr>
          <w:lang w:val="pt_PT" w:bidi="pt_PT"/>
        </w:rPr>
        <w:t>Eu sou</w:t>
      </w:r>
      <w:r>
        <w:rPr>
          <w:lang w:val="pt_PT" w:bidi="pt_PT"/>
        </w:rPr>
        <w:t xml:space="preserve">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4:27–42</w:t>
      </w:r>
      <w:r>
        <w:rPr>
          <w:lang w:val="pt_PT" w:bidi="pt_PT"/>
        </w:rPr>
      </w:r>
    </w:p>
    <w:p>
      <w:pPr>
        <w:pStyle w:val="Heading3"/>
      </w:pPr>
      <w:r>
        <w:rPr>
          <w:lang w:val="pt_PT" w:bidi="pt_PT"/>
        </w:rPr>
        <w:t>Ouvir e Sentir</w:t>
      </w:r>
    </w:p>
    <w:p>
      <w:pPr/>
      <w:r>
        <w:rPr>
          <w:lang w:val="pt_PT" w:bidi="pt_PT"/>
        </w:rPr>
      </w:r>
      <w:r>
        <w:rPr>
          <w:lang w:val="pt_PT" w:bidi="pt_PT"/>
        </w:rPr>
        <w:t>Nesta etapa, ouçam João 4:27–42 e guardem em seus corações.</w:t>
      </w:r>
    </w:p>
    <w:p>
      <w:pPr/>
      <w:r>
        <w:rPr>
          <w:lang w:val="pt_PT" w:bidi="pt_PT"/>
        </w:rPr>
      </w:r>
      <w:r>
        <w:rPr>
          <w:lang w:val="pt_PT" w:bidi="pt_PT"/>
        </w:rPr>
        <w:t>Ouçam uma versão em áudio de João 4:27–42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4:27–42 na tradução mais fácil de entender.</w:t>
      </w:r>
    </w:p>
    <w:p>
      <w:pPr/>
      <w:r>
        <w:rPr>
          <w:lang w:val="pt_PT" w:bidi="pt_PT"/>
        </w:rPr>
      </w:r>
      <w:r>
        <w:rPr>
          <w:lang w:val="pt_PT" w:bidi="pt_PT"/>
        </w:rPr>
        <w:t>Jesus e seus discípulos estão viajando da Judeia para a Galileia. Eles viajam pela região de Samaria. Os discípulos de Jesus foram para a cidade de Sicar para comprar comida, e Jesus ficou sozinho perto de um poço de água fora da cidade. Uma mulher samaritana foi ao poço buscar água, e Jesus começou uma conversa com ela sobre água física e água espiritual. Ele também disse a ela sobre a verdadeira adoração a Deus e lhe revelou que ele é o Messias, o Salvador Prometido. Agora, os discípulos de Jesus retornam para o poço depois de comprar comida na cidade. Jesus fala aos discípulos sobre comida espiritual e a colheita. A mulher Samaritana traz muitos Samaritanos de volta da cidade para Jesus. Jesus fica com os Samaritanos por dois dias, e muitos Samaritanos acreditam nele.</w:t>
      </w:r>
    </w:p>
    <w:p>
      <w:pPr/>
      <w:r>
        <w:rPr>
          <w:lang w:val="pt_PT" w:bidi="pt_PT"/>
        </w:rPr>
      </w:r>
      <w:r>
        <w:rPr>
          <w:lang w:val="pt_PT" w:bidi="pt_PT"/>
        </w:rPr>
        <w:t xml:space="preserve">Pare aqui e, em grupo, observem um mapa da </w:t>
      </w:r>
      <w:r>
        <w:rPr>
          <w:lang w:val="pt_PT" w:bidi="pt_PT"/>
        </w:rPr>
        <w:t>Judeia, Samaria, a cidade de Sicar e Galileia</w:t>
      </w:r>
      <w:r>
        <w:rPr>
          <w:lang w:val="pt_PT" w:bidi="pt_PT"/>
        </w:rPr>
        <w:t>. Pausem este áudio aqui.</w:t>
      </w:r>
    </w:p>
    <w:p>
      <w:pPr/>
      <w:r>
        <w:rPr>
          <w:lang w:val="pt_PT" w:bidi="pt_PT"/>
        </w:rPr>
      </w:r>
      <w:r>
        <w:rPr>
          <w:lang w:val="pt_PT" w:bidi="pt_PT"/>
        </w:rPr>
        <w:t xml:space="preserve">Jesus havia acabado de se revelar à mulher Samaritana. Ele disse a ela "Eu </w:t>
      </w:r>
      <w:r>
        <w:rPr>
          <w:b/>
          <w:lang w:val="pt_PT" w:bidi="pt_PT"/>
        </w:rPr>
        <w:t>sou</w:t>
      </w:r>
      <w:r>
        <w:rPr>
          <w:lang w:val="pt_PT" w:bidi="pt_PT"/>
        </w:rPr>
        <w:t xml:space="preserve"> o Messias!" Bem naquele momento, os discípulos de Jesus retornam da cidade. Eles haviam estado em Sicar para comprar comida. Os discípulos estão chocados por Jesus estar falando com uma mulher, porque a lei judaica dizia que os homens judeus não deveriam falar com nenhuma mulher além de sua esposa. Além disso, como Judeus e Samaritanos não conversavam entre si, era chocante que Jesus, um Judeu, estivesse falando com um Samaritano. Os discípulos não disseram nada, mas queriam perguntar: “O que você quer?”. A maioria dos estudiosos acredita que os discípulos queriam fazer a Jesus essa pergunta, e não à mulher. Eles também queriam perguntar a Jesus: “Por que você está falando com ela?”.</w:t>
      </w:r>
    </w:p>
    <w:p>
      <w:pPr/>
      <w:r>
        <w:rPr>
          <w:lang w:val="pt_PT" w:bidi="pt_PT"/>
        </w:rPr>
      </w:r>
      <w:r>
        <w:rPr>
          <w:lang w:val="pt_PT" w:bidi="pt_PT"/>
        </w:rPr>
        <w:t>Parem e discutam essa pergunta em grupo. Como sua cultura vê interações entre homens e mulheres que não são parentes? Quando é apropriado que homens e mulheres que não são parentes conversem entre si, se é que isso alguma vez é apropriado? Quais são alguns momentos e lugares em que homens e mulheres que não são parentes não deveriam conversar ou ser vistos juntos? Pausem este áudio aqui.</w:t>
      </w:r>
    </w:p>
    <w:p>
      <w:pPr/>
      <w:r>
        <w:rPr>
          <w:lang w:val="pt_PT" w:bidi="pt_PT"/>
        </w:rPr>
      </w:r>
      <w:r>
        <w:rPr>
          <w:lang w:val="pt_PT" w:bidi="pt_PT"/>
        </w:rPr>
        <w:t>A mulher Samaritana deixa seu cântaro ao lado do poço. Um cântaro, ou jarro de água, era feito de barro. Era cozido para que ficasse seco e duro. As pessoas usavam cântaros para segurar água. A mulher pode ter esquecido seu cântaro, ou talvez ela quisesse se apressar para chegar a cidade. O cântaro provavelmente ainda está vazio, e Jesus provavelmente nunca recebeu um gole de água da mulher antes de ela sair.</w:t>
      </w:r>
    </w:p>
    <w:p>
      <w:pPr/>
      <w:r>
        <w:rPr>
          <w:lang w:val="pt_PT" w:bidi="pt_PT"/>
        </w:rPr>
      </w:r>
      <w:r>
        <w:rPr>
          <w:lang w:val="pt_PT" w:bidi="pt_PT"/>
        </w:rPr>
        <w:t xml:space="preserve">Pare aqui e olhe para uma imagem de um </w:t>
      </w:r>
      <w:r>
        <w:rPr>
          <w:lang w:val="pt_PT" w:bidi="pt_PT"/>
        </w:rPr>
        <w:t>cântaro</w:t>
      </w:r>
      <w:r>
        <w:rPr>
          <w:lang w:val="pt_PT" w:bidi="pt_PT"/>
        </w:rPr>
        <w:t>, em grupo. Pausem este áudio aqui.</w:t>
      </w:r>
    </w:p>
    <w:p>
      <w:pPr/>
      <w:r>
        <w:rPr>
          <w:lang w:val="pt_PT" w:bidi="pt_PT"/>
        </w:rPr>
      </w:r>
      <w:r>
        <w:rPr>
          <w:lang w:val="pt_PT" w:bidi="pt_PT"/>
        </w:rPr>
        <w:t xml:space="preserve">A mulher voltou para a cidade de Sicar para que pudesse falar com os homens da cidade sobre Jesus. Ela provavelmente também falou com mulheres na cidade sobre Jesus. No idioma original, ela pede aos </w:t>
      </w:r>
      <w:r>
        <w:rPr>
          <w:b/>
          <w:lang w:val="pt_PT" w:bidi="pt_PT"/>
        </w:rPr>
        <w:t>homens</w:t>
      </w:r>
      <w:r>
        <w:rPr>
          <w:lang w:val="pt_PT" w:bidi="pt_PT"/>
        </w:rPr>
        <w:t xml:space="preserve"> para virem ver um </w:t>
      </w:r>
      <w:r>
        <w:rPr>
          <w:b/>
          <w:lang w:val="pt_PT" w:bidi="pt_PT"/>
        </w:rPr>
        <w:t>homem</w:t>
      </w:r>
      <w:r>
        <w:rPr>
          <w:lang w:val="pt_PT" w:bidi="pt_PT"/>
        </w:rPr>
        <w:t xml:space="preserve"> que disse a ela tudo o que ela já fez. Jesus não disse literalmente a ela tudo em sua vida, mas ela disse isso para interessar as pessoas em vir ver Jesus. Ela também sabia que quando o Messias viesse, ele lhes diria todas as coisas, e ela sabe que os outros Samaritanos também estão esperando que o Messias venha e lhes diga todas as coisas.</w:t>
      </w:r>
    </w:p>
    <w:p>
      <w:pPr/>
      <w:r>
        <w:rPr>
          <w:lang w:val="pt_PT" w:bidi="pt_PT"/>
        </w:rPr>
      </w:r>
      <w:r>
        <w:rPr>
          <w:lang w:val="pt_PT" w:bidi="pt_PT"/>
        </w:rPr>
        <w:t>A mulher provavelmente tinha uma reputação negativa na cidade por causa de seus muitos casamentos e divórcios, e é significativo que ela tenha ido até os homens na cidade para compartilhar essas boas novas. Ela lhes pergunta se Jesus poderia ser o Messias, ou aquele que Deus ungiu, ou nomeou, para fazer seu trabalho. Ela não quer uma resposta para essa pergunta, e no idioma original, esse tipo de pergunta geralmente tinha uma resposta negativa. Sua pergunta mostra alguma dúvida, porque talvez ela não tenha certeza se Jesus é o Cristo, ou poderia ser uma boa maneira de encorajar as pessoas a vir encontrar Jesus por si mesmas. Muitos dos Samaritanos ouviram a mulher, e deixaram a cidade e começaram a voltar até Jesus com ela.</w:t>
      </w:r>
    </w:p>
    <w:p>
      <w:pPr/>
      <w:r>
        <w:rPr>
          <w:lang w:val="pt_PT" w:bidi="pt_PT"/>
        </w:rPr>
      </w:r>
      <w:r>
        <w:rPr>
          <w:lang w:val="pt_PT" w:bidi="pt_PT"/>
        </w:rPr>
        <w:t>Enquanto a mulher e os outros Samaritanos estão em seu caminho de volta para Jesus, junto ao poço, Jesus tem uma conversa com seus discípulos. Os discípulos encorajam Jesus a comer algo. Os discípulos chamam Jesus de “Rabi”, que significa um mestre religioso respeitado. Os discípulos compraram comida na cidade, e eles sabem que Jesus deve estar com fome por causa da jornada. Mas, inesperadamente, Jesus diz que ele comeu comida que os discípulos não conhecem. Da mesma maneira que Jesus falou com a mulher sobre água espiritual, agora Jesus está falando com seus discípulos sobre comida espiritual. Os discípulos não entendem o que Jesus quer dizer, e começam a perguntar uns aos outros se outra pessoa trouxe a Jesus comida para comer. Os discípulos pensam que Jesus está falando sobre comida física, assim como a mulher pensava que Jesus estava falando sobre água física. Os discípulos não querem realmente obter uma resposta para a pergunta sobre se alguém trouxe a Jesus alguma comida para comer. Eles estão demonstrando o quanto é surpreendente Jesus dizer que tem um alimento sobre o qual eles não sabem nada.</w:t>
      </w:r>
    </w:p>
    <w:p>
      <w:pPr/>
      <w:r>
        <w:rPr>
          <w:lang w:val="pt_PT" w:bidi="pt_PT"/>
        </w:rPr>
      </w:r>
      <w:r>
        <w:rPr>
          <w:lang w:val="pt_PT" w:bidi="pt_PT"/>
        </w:rPr>
        <w:t>Jesus usa uma imagem figurada para explicar o que ele quer dizer com "Comi um alimento sobre o qual vocês não sabem nada". Jesus diz aos discípulos que obedecer a Deus satisfaz Jesus da mesma maneira que a comida física satisfaz a fome física. Jesus recebe força fazendo a vontade de Deus, que significa fazer o que Deus quer que ele faça. Deus é Aquele que enviou Jesus para a terra. Jesus também diz que Deus o enviou para a terra para terminar todo o trabalho que Deus quer que ele faça. Jesus está mostrando aos discípulos que alimento é uma imagem figurada para obedecer a Deus.</w:t>
      </w:r>
    </w:p>
    <w:p>
      <w:pPr/>
      <w:r>
        <w:rPr>
          <w:lang w:val="pt_PT" w:bidi="pt_PT"/>
        </w:rPr>
      </w:r>
      <w:r>
        <w:rPr>
          <w:lang w:val="pt_PT" w:bidi="pt_PT"/>
        </w:rPr>
        <w:t>Em seguida, Jesus ensina os discípulos sobre uma colheita espiritual. Jesus fala sobre colheitas físicas, semear, ceifar e colher, e tudo isso é para ajudar os discípulos a entender mais sobre a colheita espiritual das pessoas que estavam prontas para acreditar em Jesus. Jesus os lembra sobre um ditado comum que as pessoas diziam sobre a colheita. Todos sabiam que as pessoas plantavam sementes como cevada ou trigo, e então, quatro meses depois, o grão estava pronto para a colheita.</w:t>
      </w:r>
    </w:p>
    <w:p>
      <w:pPr/>
      <w:r>
        <w:rPr>
          <w:lang w:val="pt_PT" w:bidi="pt_PT"/>
        </w:rPr>
      </w:r>
      <w:r>
        <w:rPr>
          <w:lang w:val="pt_PT" w:bidi="pt_PT"/>
        </w:rPr>
        <w:t>Parem e discutam essa pergunta em grupo. Que tipos de colheitas as pessoas cultivam em sua comunidade? Descreva o processo de plantar e colher, e como as pessoas sabem que é hora de fazer a colheita. Que cor é o grão quando é hora de colher? Em que época do ano o plantio acontece e em que época do ano a colheita acontece? Pausem este áudio aqui.</w:t>
      </w:r>
    </w:p>
    <w:p>
      <w:pPr/>
      <w:r>
        <w:rPr>
          <w:lang w:val="pt_PT" w:bidi="pt_PT"/>
        </w:rPr>
      </w:r>
      <w:r>
        <w:rPr>
          <w:lang w:val="pt_PT" w:bidi="pt_PT"/>
        </w:rPr>
        <w:t>Jesus muda de falar sobre uma colheita física de plantações para dizer aos discípulos que eles precisam olhar e ver a colheita espiritual chegando. Jesus quer que eles percebam que o povo Samaritano está em seu caminho para o poço naquele exato momento. Jesus compara essas pessoas que estão prontas para crer a uma plantação que está pronta para a colheita. No idioma original, Jesus diz que os campos de grãos estão "brancos" para a colheita. Isso provavelmente significa que os campos de cereais naquela região do mundo parecem brancos quando estão maduros e prontos para serem colhidos.</w:t>
      </w:r>
    </w:p>
    <w:p>
      <w:pPr/>
      <w:r>
        <w:rPr>
          <w:lang w:val="pt_PT" w:bidi="pt_PT"/>
        </w:rPr>
      </w:r>
      <w:r>
        <w:rPr>
          <w:lang w:val="pt_PT" w:bidi="pt_PT"/>
        </w:rPr>
        <w:t>Em seguida, Jesus descreve um ceifeiro e o semeador. Um ceifeiro normalmente colhe grãos maduros de um campo. Jesus está comparando um ceifeiro que colhe grãos maduros a pessoas que levam outras até Jesus Jesus diz que um ceifeiro recebe salário, ou dinheiro por seu trabalho. Da mesma maneira, as pessoas que levam outras pessoas até Jesus recebem uma recompensa por seu trabalho. Deus é aquele que recompensará as pessoas por trazer outras até Jesus. As pessoas que acreditam e seguem Jesus terão vida eterna, o que significa que terão vida espiritual para sempre com Deus.</w:t>
      </w:r>
    </w:p>
    <w:p>
      <w:pPr/>
      <w:r>
        <w:rPr>
          <w:lang w:val="pt_PT" w:bidi="pt_PT"/>
        </w:rPr>
      </w:r>
      <w:r>
        <w:rPr>
          <w:lang w:val="pt_PT" w:bidi="pt_PT"/>
        </w:rPr>
        <w:t>Jesus diz que a pessoa que anuncia a mensagem de Deus é como alguém que semeia semente em um campo. Uma pessoa que ajuda os outros a aceitar a mensagem de Deus é como um ceifeiro Jesus diz que o semeador e o ceifeiro ficarão felizes juntos quando virem os resultados de seu trabalho. Jesus lembra aos discípulos de outro ditado comum na época: “Uma pessoa é o que semeia, e a outra é a que colhe." As pessoas nem sempre podem desfrutar do fruto do próprio trabalho, mas nessa imagem figurada, o semeador e o ceifeiro podem celebrar juntos. Jesus diz aos discípulos que eles se beneficiarão do trabalho dos outros quando colherem em um campo onde não plantaram nenhuma semente. Não está claro quem são "outros" aqui, mas está claro que os discípulos são os ceifeiros.</w:t>
      </w:r>
    </w:p>
    <w:p>
      <w:pPr/>
      <w:r>
        <w:rPr>
          <w:lang w:val="pt_PT" w:bidi="pt_PT"/>
        </w:rPr>
      </w:r>
      <w:r>
        <w:rPr>
          <w:lang w:val="pt_PT" w:bidi="pt_PT"/>
        </w:rPr>
        <w:t>Parem e discutam essa pergunta em grupo. Descreva as celebrações que vocês têm em sua cultura durante o período da colheita. Pausem este áudio aqui.</w:t>
      </w:r>
    </w:p>
    <w:p>
      <w:pPr/>
      <w:r>
        <w:rPr>
          <w:lang w:val="pt_PT" w:bidi="pt_PT"/>
        </w:rPr>
      </w:r>
      <w:r>
        <w:rPr>
          <w:lang w:val="pt_PT" w:bidi="pt_PT"/>
        </w:rPr>
        <w:t>Agora, ouvimos que muitos Samaritanos acreditaram em Jesus por causa do testemunho da mulher. Eles acreditavam que Jesus era o Messias e confiavam nele. Um testemunho é um relato sobre o que alguém sabe ou viu. Seu testemunho era que Jesus disse a ela tudo sobre sua vida, o que era um exagero. Ela exagerou porque estava animada com o fato de Jesus saber sobre sua vida e ter mostrado a ela que Ele é o Messias que eles estavam esperando.</w:t>
      </w:r>
    </w:p>
    <w:p>
      <w:pPr/>
      <w:r>
        <w:rPr>
          <w:lang w:val="pt_PT" w:bidi="pt_PT"/>
        </w:rPr>
      </w:r>
      <w:r>
        <w:rPr>
          <w:lang w:val="pt_PT" w:bidi="pt_PT"/>
        </w:rPr>
        <w:t>Os Samaritanos foram até o poço onde Jesus e os discípulos estavam conversando. Eles imploraram a Jesus para ficar com eles em sua cidade, e Jesus ficou por dois dias. Muito provavelmente, os discípulos de Jesus ficaram com Jesus na cidade também. Jesus continuou a falar com as pessoas sobre o Reino de Deus, e muitos mais Samaritanos acreditaram em Jesus por causa do que Ele disse. Eles ouviram por si mesmos o que Jesus disse, e sabiam que Jesus era verdadeiramente o Salvador do mundo, incluindo os Samaritanos. Esse é o clímax, ou a parte mais importante dessa história. Mostra que os Samaritanos sabem que Jesus é aquele que salva espiritualmente todos os diferentes grupos de pessoas no mundo. Jesus não é apenas o Salvador dos judeus. Isso não significa que Jesus salva todas as pessoas no mundo, mas apenas as pessoas que acreditam e confiam em Jesus.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4:27–42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os discípulos voltam depois de comprar comida na cidade, e eles estão surpresos que Jesus está falando com a mulher. Ela volta para a cidade para trazer outros Samaritanos até Jesus.</w:t>
      </w:r>
    </w:p>
    <w:p>
      <w:pPr/>
      <w:r>
        <w:rPr>
          <w:lang w:val="pt_PT" w:bidi="pt_PT"/>
        </w:rPr>
      </w:r>
      <w:r>
        <w:rPr>
          <w:b/>
          <w:lang w:val="pt_PT" w:bidi="pt_PT"/>
        </w:rPr>
        <w:t>Na segunda cena:</w:t>
      </w:r>
      <w:r>
        <w:rPr>
          <w:lang w:val="pt_PT" w:bidi="pt_PT"/>
        </w:rPr>
        <w:t xml:space="preserve"> Jesus e os discípulos conversam juntos junto ao poço. Jesus lhes fala sobre alimento espiritual e sobre a colheita espiritual.</w:t>
      </w:r>
    </w:p>
    <w:p>
      <w:pPr/>
      <w:r>
        <w:rPr>
          <w:lang w:val="pt_PT" w:bidi="pt_PT"/>
        </w:rPr>
      </w:r>
      <w:r>
        <w:rPr>
          <w:b/>
          <w:lang w:val="pt_PT" w:bidi="pt_PT"/>
        </w:rPr>
        <w:t>Na terceira cena:</w:t>
      </w:r>
      <w:r>
        <w:rPr>
          <w:lang w:val="pt_PT" w:bidi="pt_PT"/>
        </w:rPr>
        <w:t xml:space="preserve"> muitos Samaritanos acreditam em Jesus por causa do testemunho da mulher, e muitos outros acreditam porque eles mesmos ouvem Jesus. Jesus fica com os Samaritanos por dois dias.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mulher Samaritana</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Os samaritanos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Jesus tem falado com a mulher Samaritana junto ao poço. Lembrem-se de que Jesus e seus discípulos estão em uma jornada da Judeia para a Galileia, e eles estão em Samaria agora. Os discípulos foram para a cidade de Sicar para comprar comida, e Jesus e a mulher estão sozinhos junto ao poço. Lembre-se de que essa é uma região onde a maioria dos Judeus tenta evitar o contato com os Samaritanos.</w:t>
      </w:r>
    </w:p>
    <w:p>
      <w:pPr/>
      <w:r>
        <w:rPr>
          <w:lang w:val="pt_PT" w:bidi="pt_PT"/>
        </w:rPr>
      </w:r>
      <w:r>
        <w:rPr>
          <w:lang w:val="pt_PT" w:bidi="pt_PT"/>
        </w:rPr>
        <w:t xml:space="preserve">Na primeira cena, os discípulos retornam da compra de alimento na cidade. Isso acontece quando Jesus diz à mulher “Eu </w:t>
      </w:r>
      <w:r>
        <w:rPr>
          <w:b/>
          <w:lang w:val="pt_PT" w:bidi="pt_PT"/>
        </w:rPr>
        <w:t>sou</w:t>
      </w:r>
      <w:r>
        <w:rPr>
          <w:lang w:val="pt_PT" w:bidi="pt_PT"/>
        </w:rPr>
        <w:t xml:space="preserve"> o Messias!" Lembrem-se de que os discípulos estão chocados por Jesus estar falando com uma mulher, especialmente uma mulher Samaritana. Nenhum dos discípulos pergunta a Jesus por que ele está falando com essa mulher.</w:t>
      </w:r>
    </w:p>
    <w:p>
      <w:pPr/>
      <w:r>
        <w:rPr>
          <w:lang w:val="pt_PT" w:bidi="pt_PT"/>
        </w:rPr>
      </w:r>
      <w:r>
        <w:rPr>
          <w:lang w:val="pt_PT" w:bidi="pt_PT"/>
        </w:rPr>
        <w:t>Lembrem-se de que a mulher deixa seu cântaro junto ao poço e volta para a cidade sem ele. Ela pode ter se apressado a voltar para a cidade e, por isso, não levou o cântaro com ela. Lembrem-se de que ela vai até os homens de sua cidade e lhes pergunta: “Esse não é o Messias é?”.</w:t>
      </w:r>
    </w:p>
    <w:p>
      <w:pPr/>
      <w:r>
        <w:rPr>
          <w:lang w:val="pt_PT" w:bidi="pt_PT"/>
        </w:rPr>
      </w:r>
      <w:r>
        <w:rPr>
          <w:lang w:val="pt_PT" w:bidi="pt_PT"/>
        </w:rPr>
        <w:t>A mulher não espera uma resposta para essa pergunta. Ela quer despertar o interesse das pessoas e fazê-las se perguntar se Jesus poderia ser o Cristo, a pessoa que eles estão esperando que Deus os enviasse.</w:t>
      </w:r>
    </w:p>
    <w:p>
      <w:pPr/>
      <w:r>
        <w:rPr>
          <w:lang w:val="pt_PT" w:bidi="pt_PT"/>
        </w:rPr>
      </w:r>
      <w:r>
        <w:rPr>
          <w:lang w:val="pt_PT" w:bidi="pt_PT"/>
        </w:rPr>
        <w:t>Parem e discutam essa pergunta em grupo. Como você diria isso em seu idioma? Vocês usariam uma pergunta como “Ele poderia ser o Cristo?”. Ou seria mais natural usar uma declaração como: “Esse poderia ser o Messias”? Pausem este áudio aqui.</w:t>
      </w:r>
    </w:p>
    <w:p>
      <w:pPr/>
      <w:r>
        <w:rPr>
          <w:lang w:val="pt_PT" w:bidi="pt_PT"/>
        </w:rPr>
      </w:r>
      <w:r>
        <w:rPr>
          <w:lang w:val="pt_PT" w:bidi="pt_PT"/>
        </w:rPr>
        <w:t>Lembrem-se de que, enquanto a mulher vai para a cidade para trazer de volta outros Samaritanos, a segunda cena começa. Nessa cena, ouvimos uma conversa entre Jesus e seus discípulos. Os Samaritanos estão em seu caminho de volta para Jesus enquanto Jesus e seus discípulos conversam perto do poço. No idioma original, essa cena começa com a palavra "enquanto isso", que mostra que essa cena acontece ao mesmo tempo que a primeira cena.</w:t>
      </w:r>
    </w:p>
    <w:p>
      <w:pPr/>
      <w:r>
        <w:rPr>
          <w:lang w:val="pt_PT" w:bidi="pt_PT"/>
        </w:rPr>
      </w:r>
      <w:r>
        <w:rPr>
          <w:lang w:val="pt_PT" w:bidi="pt_PT"/>
        </w:rPr>
        <w:t>Os discípulos insistem para que Jesus coma algo, e ele diz que tem um alimento sobre o qual não sabem nada. Lembrem-se de que os discípulos perguntam uns aos outros: “Poderia outra pessoa ter trazido a ele comida para comer?”. Eles estão confusos sobre por que Jesus não quer a comida que eles compraram na cidade. Eles estão se perguntando se alguém deu alimento físico para Jesus comer enquanto os discípulos estavam na cidade. A pergunta deles mostra o quanto estão surpresos por Jesus recusar a comida que lhe ofereceram</w:t>
      </w:r>
    </w:p>
    <w:p>
      <w:pPr/>
      <w:r>
        <w:rPr>
          <w:lang w:val="pt_PT" w:bidi="pt_PT"/>
        </w:rPr>
      </w:r>
      <w:r>
        <w:rPr>
          <w:lang w:val="pt_PT" w:bidi="pt_PT"/>
        </w:rPr>
        <w:t>Parem e discutam essa pergunta em grupo. Como você diria isso em seu idioma? Vocês usariam uma pergunta como “Poderia outra pessoa ter trazido a ele comida para comer?”. Ou seria mais natural usar uma declaração como: “É improvável que outra pessoa tenha trazido comida para ele”? Pausem este áudio aqui.</w:t>
      </w:r>
    </w:p>
    <w:p>
      <w:pPr/>
      <w:r>
        <w:rPr>
          <w:lang w:val="pt_PT" w:bidi="pt_PT"/>
        </w:rPr>
      </w:r>
      <w:r>
        <w:rPr>
          <w:lang w:val="pt_PT" w:bidi="pt_PT"/>
        </w:rPr>
        <w:t>Jesus diz aos discípulos que seu alimento é fazer o que Deus quer que Ele faça. Lembrem-se de que Jesus está falando sobre alimento espiritual e não alimento físico. Jesus lhes pergunta se eles usam o ditado "Faltam quatro meses até a colheita". Ele sabe que, naquela época, era de conhecimento comum que havia quatro meses entre o plantio de sementes e a colheita de grãos. Ele não espera uma resposta para sua pergunta. Jesus sabe que isso é o que as pessoas dizem. Jesus queria que os discípulos começassem a pensar sobre a colheita de uma nova maneira.</w:t>
      </w:r>
    </w:p>
    <w:p>
      <w:pPr/>
      <w:r>
        <w:rPr>
          <w:lang w:val="pt_PT" w:bidi="pt_PT"/>
        </w:rPr>
      </w:r>
      <w:r>
        <w:rPr>
          <w:lang w:val="pt_PT" w:bidi="pt_PT"/>
        </w:rPr>
        <w:t>Parem e discutam essa pergunta em grupo. Como vocês introduziriam esse ditado sobre semear e colher em seu idioma? Uma pergunta ou uma declaração seria mais natural em seu idioma? Pausem este áudio aqui.</w:t>
      </w:r>
    </w:p>
    <w:p>
      <w:pPr/>
      <w:r>
        <w:rPr>
          <w:lang w:val="pt_PT" w:bidi="pt_PT"/>
        </w:rPr>
      </w:r>
      <w:r>
        <w:rPr>
          <w:lang w:val="pt_PT" w:bidi="pt_PT"/>
        </w:rPr>
        <w:t xml:space="preserve">Jesus lhes fala sobre a colheita espiritual das pessoas que levam outras até Jesus. Jesus quer que os discípulos percebam que há muitos Samaritanos vindo ao poço naquele exato momento. Esses Samaritanos são como um campo pronto para ser colhido. Jesus diz que os campos estão "brancos para a colheita", ou maduros e prontos para serem colhidos. Alguns estudiosos acreditam que a palavra "já" também deveria estar aqui. Eles pensam que Jesus diz que os campos </w:t>
      </w:r>
      <w:r>
        <w:rPr>
          <w:b/>
          <w:lang w:val="pt_PT" w:bidi="pt_PT"/>
        </w:rPr>
        <w:t>já</w:t>
      </w:r>
      <w:r>
        <w:rPr>
          <w:lang w:val="pt_PT" w:bidi="pt_PT"/>
        </w:rPr>
        <w:t xml:space="preserve"> estão maduros. Outros estudiosos acreditam que a palavra "já" pertence à próxima imagem figurada que Jesus descreve. Eles pensam que Jesus diz: “Os ceifeiros </w:t>
      </w:r>
      <w:r>
        <w:rPr>
          <w:b/>
          <w:lang w:val="pt_PT" w:bidi="pt_PT"/>
        </w:rPr>
        <w:t>já</w:t>
      </w:r>
      <w:r>
        <w:rPr>
          <w:lang w:val="pt_PT" w:bidi="pt_PT"/>
        </w:rPr>
        <w:t xml:space="preserve"> recebem pagamento e recolhem colheitas para a vida eterna”. Lembrem-se de que, nessa imagem figurada, Jesus descreve um ceifeiro e um semeador, e como eles se alegrarão juntos.</w:t>
      </w:r>
    </w:p>
    <w:p>
      <w:pPr/>
      <w:r>
        <w:rPr>
          <w:lang w:val="pt_PT" w:bidi="pt_PT"/>
        </w:rPr>
      </w:r>
      <w:r>
        <w:rPr>
          <w:lang w:val="pt_PT" w:bidi="pt_PT"/>
        </w:rPr>
        <w:t>Lembrem-se de que os discípulos não semearam sementes nas vidas dos Samaritanos ao compartilhar a mensagem de Deus, mas agora os discípulos podem colher na vida dos Samaritanos. A colheita espiritual significa que as pessoas que acreditam em Jesus terão vida eterna</w:t>
      </w:r>
    </w:p>
    <w:p>
      <w:pPr/>
      <w:r>
        <w:rPr>
          <w:lang w:val="pt_PT" w:bidi="pt_PT"/>
        </w:rPr>
      </w:r>
      <w:r>
        <w:rPr>
          <w:lang w:val="pt_PT" w:bidi="pt_PT"/>
        </w:rPr>
        <w:t>Lembrem-se de que, na terceira cena, muitos Samaritanos creem em Jesus por causa do testemunho da mulher. Eles acreditam em Jesus, então querem que Ele fique com eles para conversar mais sobre Deus. Jesus concorda e fica com eles na cidade de Sicar por dois dias. Lembrem-se de que muitos outros acreditam porque ouvem o que Jesus lhes diz.</w:t>
      </w:r>
    </w:p>
    <w:p>
      <w:pPr/>
      <w:r>
        <w:rPr>
          <w:lang w:val="pt_PT" w:bidi="pt_PT"/>
        </w:rPr>
      </w:r>
      <w:r>
        <w:rPr>
          <w:lang w:val="pt_PT" w:bidi="pt_PT"/>
        </w:rPr>
        <w:t>Finalmente, a parte mais importante da história é o que os Samaritanos dizem sobre Jesus no final. Eles dizem que creram antes por causa do que a mulher lhes disse, mas agora sabem por si mesmos que Jesus é o Salvador de todos os diferentes grupos de pessoas no mundo.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4:27–42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mulher Samaritana</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Os samaritanos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ainda está falando com a mulher Samaritana perto do poço. Ele disse a ela que ele é o Messias e então os discípulos de Jesus retornam exatamente no mesmo momento. Os discípulos estão chocados ao ver Jesus conversando com a mulher Samaritana. Nenhum dos discípulos pergunta a Jesus por que ele está falando com ela.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"Isso não é bom para a reputação de Jesus, que as pessoas o vejam conversando com uma mulher", ou "Por que Jesus está conversando com ela?" ou "Ela não é uma boa pessoa para se conversar, de acordo com a lei Judaica".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 mulher deixa seu cântaro junto ao poço e volta para a cidade. Ela diz às pessoas sobre Jesus. Ela quer que eles voltem ao poço com ela para ver Jesus por si mesmos. Muitos deles a escutam e a seguem de volta ao poço de água onde Jesus está.</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aos atores que interpretam os Samaritanos: “Como vocês estão se sentindo?”. As pessoas podem responder coisas como: "Curiosos para saber por que ela está tão animada com esse homem", ou "Será que ela realmente está dizendo a verdade sobre ter encontrado o Messias?" ou "Me perguntando por que o Messias conversaria com ela, se realmente é ele", ou "Animados para ver por nós mesmos quem é esse homem".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Enquanto os Samaritanos vão ao poço para ver Jesus, os discípulos conversam com Ele junto ao poço. Os discípulos pedem a Jesus para comer alguma comida que compraram na cidade. Jesus lhes diz que tem um alimento sobre o qual eles não sabem nada. Os discípulos não entendem Jesus, e se perguntam se outra pessoa trouxe a Jesus alguma comida para comer. Jesus está falando sobre comida espiritual, não comida física. Jesus explica que seu alimento é obedecer a Deus e fazer todo o trabalho que Deus lhe dá para fazer.</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 "Esperançoso de que meus discípulos compreendam sobre o alimento espiritual", ou "Fisicamente com fome, mas querendo que meus discípulos aprendam mais comigo do que apenas comer um pouco da comida que me trouxeram", ou "Querendo que as pessoas saibam que há mais na vida do que alimento e água físicos — existe a água espiritual da vida eterna e o alimento espiritual de obedecer a Deus." Essa comida e água espirituais satisfazem mais do que qualquer comida e água físicas”.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Jesus ensina os discípulos sobre a colheita espiritual. Ele diz que há um ditado: As pessoas plantam sementes e, depois de quatro meses, colhem a colheita. Jesus quer que os discípulos reflitam sobre a colheita espiritual dos Samaritanos que vinham ao poço, e não apenas sobre uma colheita física das plantações. Jesus diz que os campos estão brancos, ou maduros, e prontos para os discípulos colherem. Jesus também diz que o semeador e o ceifeiro se alegrarão juntos. Os discípulos não fizeram o trabalho de plantar sementes para que os Samaritanos cressem, mas agora eles podem se alegrar com a colheita espiritual dos Samaritanos. </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"O que significa colher uma colheita espiritual?" ou "Quem foram os outros que semearam sementes entre os Samaritanos?" ou "Confusos sobre por que Jesus diz que o semeador e o ceifeiro se alegrarão juntos na colheita."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Muitos Samaritanos creram por causa do testemunho da mulher sobre Jesus. Os Samaritanos imploram a Jesus que fique com eles, e então Jesus permanece em sua cidade por dois dias. Ele os ensina muitas coisas e muitas mais pessoas acreditam em Jesus. Muitos Samaritanos dizem à mulher que agora creram em Jesus porque o ouviram por si mesmos. Eles tinham ouvido o que a mulher disse sobre Jesus, mas agora era ainda mais convincente. Eles sabiam que Jesus era verdadeiramente o Salvador de todos os diferentes grupos de pessoas no mundo.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 mulher Samaritana: “O que você está sentindo?” A pessoa pode responder coisas como: "Feliz que as pessoas da minha cidade acreditaram em mim sobre Jesus e quiseram conhecê-lo pessoalmente", ou "Animada para aprender mais com Jesus enquanto Ele fica em nossa cidade", ou "Alegre por Jesus ter conversado comigo no poço e por eu poder contar aos outros sobre Ele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4:27–42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discípulos</w:t>
      </w:r>
      <w:r>
        <w:rPr>
          <w:lang w:val="pt_PT" w:bidi="pt_PT"/>
        </w:rPr>
        <w:t xml:space="preserve"> de Jesus retornam da cidade de </w:t>
      </w:r>
      <w:r>
        <w:rPr>
          <w:b/>
          <w:lang w:val="pt_PT" w:bidi="pt_PT"/>
        </w:rPr>
        <w:t>Sicar,</w:t>
      </w:r>
      <w:r>
        <w:rPr>
          <w:lang w:val="pt_PT" w:bidi="pt_PT"/>
        </w:rPr>
        <w:t xml:space="preserve"> onde compraram comida.</w:t>
      </w:r>
    </w:p>
    <w:p>
      <w:pPr/>
      <w:r>
        <w:rPr>
          <w:lang w:val="pt_PT" w:bidi="pt_PT"/>
        </w:rPr>
      </w:r>
      <w:r>
        <w:rPr>
          <w:b/>
          <w:lang w:val="pt_PT" w:bidi="pt_PT"/>
        </w:rPr>
        <w:t>Os discípulos</w:t>
      </w:r>
      <w:r>
        <w:rPr>
          <w:lang w:val="pt_PT" w:bidi="pt_PT"/>
        </w:rPr>
        <w:t xml:space="preserve"> são os seguidores próximos de Jesus. Use a mesma palavra para "discípulos" que você usou em passagens anteriores. Para mais informações sobre </w:t>
      </w:r>
      <w:r>
        <w:rPr>
          <w:lang w:val="pt_PT" w:bidi="pt_PT"/>
        </w:rPr>
        <w:t>discípulos</w:t>
      </w:r>
      <w:r>
        <w:rPr>
          <w:lang w:val="pt_PT" w:bidi="pt_PT"/>
        </w:rPr>
        <w:t>, consulte o Glossário Mestre.</w:t>
      </w:r>
    </w:p>
    <w:p>
      <w:pPr/>
      <w:r>
        <w:rPr>
          <w:lang w:val="pt_PT" w:bidi="pt_PT"/>
        </w:rPr>
      </w:r>
      <w:r>
        <w:rPr>
          <w:b/>
          <w:lang w:val="pt_PT" w:bidi="pt_PT"/>
        </w:rPr>
        <w:t>Sicar</w:t>
      </w:r>
      <w:r>
        <w:rPr>
          <w:lang w:val="pt_PT" w:bidi="pt_PT"/>
        </w:rPr>
        <w:t xml:space="preserve"> é uma cidade na região de </w:t>
      </w:r>
      <w:r>
        <w:rPr>
          <w:b/>
          <w:lang w:val="pt_PT" w:bidi="pt_PT"/>
        </w:rPr>
        <w:t>Samaria</w:t>
      </w:r>
      <w:r>
        <w:rPr>
          <w:lang w:val="pt_PT" w:bidi="pt_PT"/>
        </w:rPr>
        <w:t>. O poço de agua onde Jesus havia falado com a mulher Samaritana ficava localizada fora da cidade. Os discípulos estavam em Sicar comprando comida e agora eles voltam para o poço de água.</w:t>
      </w:r>
    </w:p>
    <w:p>
      <w:pPr/>
      <w:r>
        <w:rPr>
          <w:lang w:val="pt_PT" w:bidi="pt_PT"/>
        </w:rPr>
      </w:r>
      <w:r>
        <w:rPr>
          <w:lang w:val="pt_PT" w:bidi="pt_PT"/>
        </w:rPr>
        <w:t xml:space="preserve">Pare aqui e, em grupo, observem um mapa da </w:t>
      </w:r>
      <w:r>
        <w:rPr>
          <w:lang w:val="pt_PT" w:bidi="pt_PT"/>
        </w:rPr>
        <w:t>Judeia, Samaria, a cidade de Sicar e Galileia</w:t>
      </w:r>
      <w:r>
        <w:rPr>
          <w:lang w:val="pt_PT" w:bidi="pt_PT"/>
        </w:rPr>
        <w:t>. Pausem este áudio aqui.</w:t>
      </w:r>
    </w:p>
    <w:p>
      <w:pPr/>
      <w:r>
        <w:rPr>
          <w:lang w:val="pt_PT" w:bidi="pt_PT"/>
        </w:rPr>
      </w:r>
      <w:r>
        <w:rPr>
          <w:lang w:val="pt_PT" w:bidi="pt_PT"/>
        </w:rPr>
        <w:t xml:space="preserve">A mulher Samaritana deixa seu cântaro junto ao poço e vai para Sicar contar às pessoas sobre Jesus. Ela diz: "Ele poderia ser o </w:t>
      </w:r>
      <w:r>
        <w:rPr>
          <w:b/>
          <w:lang w:val="pt_PT" w:bidi="pt_PT"/>
        </w:rPr>
        <w:t>Messias</w:t>
      </w:r>
      <w:r>
        <w:rPr>
          <w:lang w:val="pt_PT" w:bidi="pt_PT"/>
        </w:rPr>
        <w:t xml:space="preserve">?" </w:t>
      </w:r>
      <w:r>
        <w:rPr>
          <w:b/>
          <w:lang w:val="pt_PT" w:bidi="pt_PT"/>
        </w:rPr>
        <w:t>Messias</w:t>
      </w:r>
      <w:r>
        <w:rPr>
          <w:lang w:val="pt_PT" w:bidi="pt_PT"/>
        </w:rPr>
        <w:t xml:space="preserve"> e </w:t>
      </w:r>
      <w:r>
        <w:rPr>
          <w:lang w:val="pt_PT" w:bidi="pt_PT"/>
        </w:rPr>
        <w:t>Cristo</w:t>
      </w:r>
      <w:r>
        <w:rPr>
          <w:lang w:val="pt_PT" w:bidi="pt_PT"/>
        </w:rPr>
        <w:t xml:space="preserve"> significam "o Ungido" em dois idiomas originais diferentes. Deus unge o Messias, o Cristo, para uma tarefa especial. Use a mesma palavra para "Messias" que você usou em passagens anteriores. Para mais informações sobre </w:t>
      </w:r>
      <w:r>
        <w:rPr>
          <w:lang w:val="pt_PT" w:bidi="pt_PT"/>
        </w:rPr>
        <w:t>Messias</w:t>
      </w:r>
      <w:r>
        <w:rPr>
          <w:lang w:val="pt_PT" w:bidi="pt_PT"/>
        </w:rPr>
        <w:t>, consulte o Glossário Mestre.</w:t>
      </w:r>
    </w:p>
    <w:p>
      <w:pPr/>
      <w:r>
        <w:rPr>
          <w:lang w:val="pt_PT" w:bidi="pt_PT"/>
        </w:rPr>
      </w:r>
      <w:r>
        <w:rPr>
          <w:lang w:val="pt_PT" w:bidi="pt_PT"/>
        </w:rPr>
        <w:t>Os discípulos dizem: "</w:t>
      </w:r>
      <w:r>
        <w:rPr>
          <w:b/>
          <w:lang w:val="pt_PT" w:bidi="pt_PT"/>
        </w:rPr>
        <w:t>Rabi</w:t>
      </w:r>
      <w:r>
        <w:rPr>
          <w:lang w:val="pt_PT" w:bidi="pt_PT"/>
        </w:rPr>
        <w:t xml:space="preserve">, coma algo". Rabi significa "meu grande" ou "meu grande mestre". Não significa um professor de escola. Usem a mesma palavra para Rabi que vocês usaram em passagens anteriores. Para mais informações sobre </w:t>
      </w:r>
      <w:r>
        <w:rPr>
          <w:lang w:val="pt_PT" w:bidi="pt_PT"/>
        </w:rPr>
        <w:t>Rabi</w:t>
      </w:r>
      <w:r>
        <w:rPr>
          <w:lang w:val="pt_PT" w:bidi="pt_PT"/>
        </w:rPr>
        <w:t>, consulte o Glossário Mestre.</w:t>
      </w:r>
    </w:p>
    <w:p>
      <w:pPr/>
      <w:r>
        <w:rPr>
          <w:lang w:val="pt_PT" w:bidi="pt_PT"/>
        </w:rPr>
      </w:r>
      <w:r>
        <w:rPr>
          <w:lang w:val="pt_PT" w:bidi="pt_PT"/>
        </w:rPr>
        <w:t xml:space="preserve">Jesus diz que as pessoas que ceifaram a colheita espiritual colherão frutos para a </w:t>
      </w:r>
      <w:r>
        <w:rPr>
          <w:b/>
          <w:lang w:val="pt_PT" w:bidi="pt_PT"/>
        </w:rPr>
        <w:t>vida eterna</w:t>
      </w:r>
      <w:r>
        <w:rPr>
          <w:lang w:val="pt_PT" w:bidi="pt_PT"/>
        </w:rPr>
        <w:t xml:space="preserve">. Vida eterna significa que uma pessoa terá uma vida que nunca termina. Vida eterna também significa uma qualidade de vida que começa quando alguém permite que Deus governe sua vida. Use as mesmas palavras para "vida eterna" que você usou em passagens anteriores. Para mais informações sobre </w:t>
      </w:r>
      <w:r>
        <w:rPr>
          <w:lang w:val="pt_PT" w:bidi="pt_PT"/>
        </w:rPr>
        <w:t>vida eterna</w:t>
      </w:r>
      <w:r>
        <w:rPr>
          <w:lang w:val="pt_PT" w:bidi="pt_PT"/>
        </w:rPr>
        <w:t>, consulte o glossário mestre.</w:t>
      </w:r>
    </w:p>
    <w:p>
      <w:pPr/>
      <w:r>
        <w:rPr>
          <w:lang w:val="pt_PT" w:bidi="pt_PT"/>
        </w:rPr>
      </w:r>
      <w:r>
        <w:rPr>
          <w:lang w:val="pt_PT" w:bidi="pt_PT"/>
        </w:rPr>
        <w:t xml:space="preserve">Muitos </w:t>
      </w:r>
      <w:r>
        <w:rPr>
          <w:b/>
          <w:lang w:val="pt_PT" w:bidi="pt_PT"/>
        </w:rPr>
        <w:t>Samaritanos</w:t>
      </w:r>
      <w:r>
        <w:rPr>
          <w:lang w:val="pt_PT" w:bidi="pt_PT"/>
        </w:rPr>
        <w:t xml:space="preserve"> da cidade de Sicar acreditavam em Jesus. Samaritanos e Judeus não gostavam uns dos outros. Samaritanos eram descendentes dos Judeus. Os judeus achavam que os Samaritanos não eram puros e nem limpos diante de Deus, por causa da forma como adoravam e porque haviam se casado com estrangeiros há muito tempo. Os judeus não falavam com os Samaritanos nem compartilhavam copos e tigelas com os eles. Use a mesma palavra para "Samaritanos" que você usou em passagens anteriores. Para mais informações sobre </w:t>
      </w:r>
      <w:r>
        <w:rPr>
          <w:lang w:val="pt_PT" w:bidi="pt_PT"/>
        </w:rPr>
        <w:t>Samaritanos</w:t>
      </w:r>
      <w:r>
        <w:rPr>
          <w:lang w:val="pt_PT" w:bidi="pt_PT"/>
        </w:rPr>
        <w:t>, consulte o Glossário Mestre.</w:t>
      </w:r>
    </w:p>
    <w:p>
      <w:pPr/>
      <w:r>
        <w:rPr>
          <w:lang w:val="pt_PT" w:bidi="pt_PT"/>
        </w:rPr>
      </w:r>
      <w:r>
        <w:rPr>
          <w:lang w:val="pt_PT" w:bidi="pt_PT"/>
        </w:rPr>
        <w:t xml:space="preserve">Muitos dos Samaritanos acreditavam em Jesus por causa do </w:t>
      </w:r>
      <w:r>
        <w:rPr>
          <w:lang w:val="pt_PT" w:bidi="pt_PT"/>
        </w:rPr>
        <w:t>testemunho</w:t>
      </w:r>
      <w:r>
        <w:rPr>
          <w:lang w:val="pt_PT" w:bidi="pt_PT"/>
        </w:rPr>
        <w:t xml:space="preserve"> da mulher. No idioma original, essa palavra é o verbo </w:t>
      </w:r>
      <w:r>
        <w:rPr>
          <w:b/>
          <w:lang w:val="pt_PT" w:bidi="pt_PT"/>
        </w:rPr>
        <w:t>testemunhar</w:t>
      </w:r>
      <w:r>
        <w:rPr>
          <w:lang w:val="pt_PT" w:bidi="pt_PT"/>
        </w:rPr>
        <w:t xml:space="preserve">. Testemunhar significa contar sobre o que alguém sabe ou viu diretamente com seus próprios olhos. Use a mesma palavra para "testemunhar" que você usou em passagens anteriores. </w:t>
      </w:r>
    </w:p>
    <w:p>
      <w:pPr/>
      <w:r>
        <w:rPr>
          <w:lang w:val="pt_PT" w:bidi="pt_PT"/>
        </w:rPr>
      </w:r>
      <w:r>
        <w:rPr>
          <w:lang w:val="pt_PT" w:bidi="pt_PT"/>
        </w:rPr>
        <w:t xml:space="preserve">Os Samaritanos </w:t>
      </w:r>
      <w:r>
        <w:rPr>
          <w:b/>
          <w:lang w:val="pt_PT" w:bidi="pt_PT"/>
        </w:rPr>
        <w:t>acreditavam</w:t>
      </w:r>
      <w:r>
        <w:rPr>
          <w:lang w:val="pt_PT" w:bidi="pt_PT"/>
        </w:rPr>
        <w:t xml:space="preserve"> em Jesus, o que significa que acreditavam e colocavam sua fé em Jesus. Crença inclui aceitar os fatos sobre quem Jesus é. Crença também significa confiar em Jesus em vez de confiar em mesmo ou em outra pessoa. Alguém que acredita em Jesus é chamado de crente. Use a mesma palavra para "crer" que você usou em passagens anteriores. Para mais informações sobre </w:t>
      </w:r>
      <w:r>
        <w:rPr>
          <w:lang w:val="pt_PT" w:bidi="pt_PT"/>
        </w:rPr>
        <w:t>crença</w:t>
      </w:r>
      <w:r>
        <w:rPr>
          <w:lang w:val="pt_PT" w:bidi="pt_PT"/>
        </w:rPr>
        <w:t>, consulte o Glossário Mestre.</w:t>
      </w:r>
    </w:p>
    <w:p>
      <w:pPr/>
      <w:r>
        <w:rPr>
          <w:lang w:val="pt_PT" w:bidi="pt_PT"/>
        </w:rPr>
      </w:r>
      <w:r>
        <w:rPr>
          <w:lang w:val="pt_PT" w:bidi="pt_PT"/>
        </w:rPr>
        <w:t xml:space="preserve">Os Samaritanos dizem que acreditam que Jesus é o </w:t>
      </w:r>
      <w:r>
        <w:rPr>
          <w:b/>
          <w:lang w:val="pt_PT" w:bidi="pt_PT"/>
        </w:rPr>
        <w:t>Salvador</w:t>
      </w:r>
      <w:r>
        <w:rPr>
          <w:lang w:val="pt_PT" w:bidi="pt_PT"/>
        </w:rPr>
        <w:t xml:space="preserve"> de todos os grupos diferentes de pessoas no mundo. Salvador significa aquele que resgata ou liberta as pessoas do mal ou perigo. No Novo Testamento, Jesus é o Salvador que resgata as pessoas do mal espiritual. Jesus resgata as pessoas da punição do pecado. Salvador também pode significar aquele que restaura as pessoas.</w:t>
      </w:r>
    </w:p>
    <w:p>
      <w:pPr/>
      <w:r>
        <w:rPr>
          <w:lang w:val="pt_PT" w:bidi="pt_PT"/>
        </w:rPr>
      </w:r>
      <w:r>
        <w:rPr>
          <w:lang w:val="pt_PT" w:bidi="pt_PT"/>
        </w:rPr>
        <w:t xml:space="preserve">Parem aqui e, como um grupo, discutam qual palavra ou frase vocês usarão para </w:t>
      </w:r>
      <w:r>
        <w:rPr>
          <w:b/>
          <w:lang w:val="pt_PT" w:bidi="pt_PT"/>
        </w:rPr>
        <w:t>Salvador</w:t>
      </w:r>
      <w:r>
        <w:rPr>
          <w:lang w:val="pt_PT" w:bidi="pt_PT"/>
        </w:rPr>
        <w:t xml:space="preserve">. Procure a palavra </w:t>
      </w:r>
      <w:r>
        <w:rPr>
          <w:lang w:val="pt_PT" w:bidi="pt_PT"/>
        </w:rPr>
        <w:t>salvador</w:t>
      </w:r>
      <w:r>
        <w:rPr>
          <w:lang w:val="pt_PT" w:bidi="pt_PT"/>
        </w:rPr>
        <w:t xml:space="preserve">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4:43–54</w:t>
      </w:r>
      <w:r>
        <w:rPr>
          <w:lang w:val="pt_PT" w:bidi="pt_PT"/>
        </w:rPr>
      </w:r>
    </w:p>
    <w:p>
      <w:pPr>
        <w:pStyle w:val="Heading3"/>
      </w:pPr>
      <w:r>
        <w:rPr>
          <w:lang w:val="pt_PT" w:bidi="pt_PT"/>
        </w:rPr>
        <w:t>Ouvir e Sentir</w:t>
      </w:r>
    </w:p>
    <w:p>
      <w:pPr/>
      <w:r>
        <w:rPr>
          <w:lang w:val="pt_PT" w:bidi="pt_PT"/>
        </w:rPr>
      </w:r>
      <w:r>
        <w:rPr>
          <w:lang w:val="pt_PT" w:bidi="pt_PT"/>
        </w:rPr>
        <w:t>Nesta etapa, ouçam João 4:43–54 e a guardem em seus corações.</w:t>
      </w:r>
    </w:p>
    <w:p>
      <w:pPr/>
      <w:r>
        <w:rPr>
          <w:lang w:val="pt_PT" w:bidi="pt_PT"/>
        </w:rPr>
      </w:r>
      <w:r>
        <w:rPr>
          <w:lang w:val="pt_PT" w:bidi="pt_PT"/>
        </w:rPr>
        <w:t>Ouçam uma versão em áudio de João 4:43–54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4:43–54 na tradução mais fácil de entender.</w:t>
      </w:r>
    </w:p>
    <w:p>
      <w:pPr/>
      <w:r>
        <w:rPr>
          <w:lang w:val="pt_PT" w:bidi="pt_PT"/>
        </w:rPr>
      </w:r>
      <w:r>
        <w:rPr>
          <w:lang w:val="pt_PT" w:bidi="pt_PT"/>
        </w:rPr>
        <w:t>Jesus e seus discípulos estão viajando da Judeia para a Galileia. Eles viajam pela região de Samaria. Os discípulos de Jesus foram para a cidade de Sicar para comprar comida, e Jesus ficou sozinho perto de um poço de água fora da cidade. Jesus falou com uma mulher Samaritana no poço. Quando os discípulos voltaram para o poço, Jesus os ensinou sobre alimento espiritual e a colheita. Enquanto Jesus ensinava seus discípulos, a mulher voltou para a cidade para trazer muitos outros Samaritanos a Jesus. Os Samaritanos acreditavam em Jesus e Jesus ficou lá por dois dias. Agora, Jesus e seus discípulos continuam sua jornada para a Galileia. Eles chegam à Galileia e Jesus cura o filho de um oficial real. Os eventos dessa passagem acontecem em Caná e Cafarnaum.</w:t>
      </w:r>
    </w:p>
    <w:p>
      <w:pPr/>
      <w:r>
        <w:rPr>
          <w:lang w:val="pt_PT" w:bidi="pt_PT"/>
        </w:rPr>
      </w:r>
      <w:r>
        <w:rPr>
          <w:lang w:val="pt_PT" w:bidi="pt_PT"/>
        </w:rPr>
        <w:t xml:space="preserve">Parem aqui e, em grupo, olhem para o mapa da </w:t>
      </w:r>
      <w:r>
        <w:rPr>
          <w:lang w:val="pt_PT" w:bidi="pt_PT"/>
        </w:rPr>
        <w:t>Judeia, a cidade de Jerusalém na Judeia, Samaria, a cidade de Sicar em Samaria, a Galileia e as cidades de Caná e Cafarnaum na Galileia</w:t>
      </w:r>
      <w:r>
        <w:rPr>
          <w:lang w:val="pt_PT" w:bidi="pt_PT"/>
        </w:rPr>
        <w:t>. Pausem este áudio aqui.</w:t>
      </w:r>
    </w:p>
    <w:p>
      <w:pPr/>
      <w:r>
        <w:rPr>
          <w:lang w:val="pt_PT" w:bidi="pt_PT"/>
        </w:rPr>
      </w:r>
      <w:r>
        <w:rPr>
          <w:lang w:val="pt_PT" w:bidi="pt_PT"/>
        </w:rPr>
        <w:t>Jesus e seus discípulos ficaram com os Samaritanos em Sicar por dois dias. Depois dos dois dias, Jesus e seus discípulos continuaram sua jornada para a Galileia. Jesus deixou Samaria depois de dois dias. Ele retorna para onde ele passa a maior parte de seu tempo, a Galileia. João nos lembra aqui que Jesus disse aos seus discípulos em algum momento que os profetas não são honrados ou respeitados em suas próprias cidades natais. Um profeta é alguém que tem uma mensagem de Deus. Essa é uma parte difícil de entender porque algumas pessoas acreditam que "cidade natal" pode significar Galileia, Judeia ou Samaria. Pode significar que as pessoas em Samaria receberam Jesus melhor do que judeus na Galileia, de onde Jesus era. Ou, pode significar que as pessoas receberam Jesus em Jerusalém melhor do que na Galileia. Jesus havia vivido a maior parte de sua vida na Galileia, então é provável que "cidade natal" signifique Galileia. A coisa importante a saber é que Jesus não ficou em um lugar tempo suficiente para torná-lo sua casa. Em vez disso, Jesus ensinava em um lugar e então se mudava para outro lugar. É provável que essa expressão tenha sido adicionada pelo autor João como algo que Jesus disse aos seus discípulos, mas não temos certeza de como exatamente essa declaração se relaciona com esse contexto.</w:t>
      </w:r>
    </w:p>
    <w:p>
      <w:pPr/>
      <w:r>
        <w:rPr>
          <w:lang w:val="pt_PT" w:bidi="pt_PT"/>
        </w:rPr>
      </w:r>
      <w:r>
        <w:rPr>
          <w:lang w:val="pt_PT" w:bidi="pt_PT"/>
        </w:rPr>
        <w:t>Parem e discutam essa pergunta em grupo. Como sua cultura vê as pessoas que falam mensagens de Deus? Como as pessoas em suas cidades natais que são mais próximas deles reagem a eles? Pausem este áudio aqui.</w:t>
      </w:r>
    </w:p>
    <w:p>
      <w:pPr/>
      <w:r>
        <w:rPr>
          <w:lang w:val="pt_PT" w:bidi="pt_PT"/>
        </w:rPr>
      </w:r>
      <w:r>
        <w:rPr>
          <w:lang w:val="pt_PT" w:bidi="pt_PT"/>
        </w:rPr>
        <w:t>Quando Jesus havia estado em Jerusalém para o banquete, ou a festa da Páscoa, também havia galileus em Jerusalém. A festa da Páscoa era uma festa religiosa judaica que os judeus celebravam todos os anos. Jesus limpou o templo em Jerusalém e os galileus viram Jesus fazer isso e outras coisas. Agora, os mesmos galileus estavam de volta à Galileia e receberam Jesus na Galileia por causa do que viram Jesus fazer em Jerusalém. A história a seguir sobre Jesus curando o filho do oficial real é um exemplo de como os galileus receberam Jesus na Galileia. Pode ser confuso dizer "um profeta não tem honra em seu próprio país" e então ouvir imediatamente que os galileus receberam Jesus quando Jesus chegou à Galileia. O tipo de fé que as pessoas na Galileia pareciam ter era baseada nos milagres que Jesus fez. Esse pode não ser o tipo de fé que Jesus quer ou que Jesus pensa que traz mais honra a ele.</w:t>
      </w:r>
    </w:p>
    <w:p>
      <w:pPr/>
      <w:r>
        <w:rPr>
          <w:lang w:val="pt_PT" w:bidi="pt_PT"/>
        </w:rPr>
      </w:r>
      <w:r>
        <w:rPr>
          <w:lang w:val="pt_PT" w:bidi="pt_PT"/>
        </w:rPr>
        <w:t xml:space="preserve">Parem aqui e, em grupo, olhem novamente para o mapa de </w:t>
      </w:r>
      <w:r>
        <w:rPr>
          <w:lang w:val="pt_PT" w:bidi="pt_PT"/>
        </w:rPr>
        <w:t>Jerusalém, na região da Judeia e na região da Galileia</w:t>
      </w:r>
      <w:r>
        <w:rPr>
          <w:lang w:val="pt_PT" w:bidi="pt_PT"/>
        </w:rPr>
        <w:t>. Pausem este áudio aqui.</w:t>
      </w:r>
    </w:p>
    <w:p>
      <w:pPr/>
      <w:r>
        <w:rPr>
          <w:lang w:val="pt_PT" w:bidi="pt_PT"/>
        </w:rPr>
      </w:r>
      <w:r>
        <w:rPr>
          <w:lang w:val="pt_PT" w:bidi="pt_PT"/>
        </w:rPr>
        <w:t>Jesus e seus discípulos chegam a Caná, que é uma cidade na Galileia. Caná é o lugar onde Jesus transformou água em vinho em um casamento. O vinho era uma bebida alcoólica comum durante o tempo de Jesus.</w:t>
      </w:r>
    </w:p>
    <w:p>
      <w:pPr/>
      <w:r>
        <w:rPr>
          <w:lang w:val="pt_PT" w:bidi="pt_PT"/>
        </w:rPr>
      </w:r>
      <w:r>
        <w:rPr>
          <w:lang w:val="pt_PT" w:bidi="pt_PT"/>
        </w:rPr>
        <w:t>O autor João quer que seu público se lembre da importância de Caná como o primeiro lugar que Jesus fez um milagre. A história a seguir é de outro milagre que Jesus faz em Caná.</w:t>
      </w:r>
    </w:p>
    <w:p>
      <w:pPr/>
      <w:r>
        <w:rPr>
          <w:lang w:val="pt_PT" w:bidi="pt_PT"/>
        </w:rPr>
      </w:r>
      <w:r>
        <w:rPr>
          <w:lang w:val="pt_PT" w:bidi="pt_PT"/>
        </w:rPr>
        <w:t>A nova pessoa nessa história é o oficial real. Ele é de Cafarnaum, que é outra cidade na Galileia. Um oficial real poderia ser alguém com sangue real, mas isso não é provável nessa história. O oficial real provavelmente era alguém que trabalhava para o governante romano em Cafarnaum. É possível que o oficial real fosse judeu ou gentio, mas é mais importante saber que o oficial real era da Galileia. O oficial real tinha um filho que estava doente em sua casa em Cafarnaum. Cafarnaum era uma cidade ao lado do Mar da Galileia, e ficava perto de Caná.</w:t>
      </w:r>
    </w:p>
    <w:p>
      <w:pPr/>
      <w:r>
        <w:rPr>
          <w:lang w:val="pt_PT" w:bidi="pt_PT"/>
        </w:rPr>
      </w:r>
      <w:r>
        <w:rPr>
          <w:lang w:val="pt_PT" w:bidi="pt_PT"/>
        </w:rPr>
        <w:t xml:space="preserve">Parem aqui e, em grupo, olhem para o mapa da </w:t>
      </w:r>
      <w:r>
        <w:rPr>
          <w:lang w:val="pt_PT" w:bidi="pt_PT"/>
        </w:rPr>
        <w:t>Galileia, Caná e Cafarnaum</w:t>
      </w:r>
      <w:r>
        <w:rPr>
          <w:lang w:val="pt_PT" w:bidi="pt_PT"/>
        </w:rPr>
        <w:t xml:space="preserve"> novamente. Pausem este áudio aqui.</w:t>
      </w:r>
    </w:p>
    <w:p>
      <w:pPr/>
      <w:r>
        <w:rPr>
          <w:lang w:val="pt_PT" w:bidi="pt_PT"/>
        </w:rPr>
      </w:r>
      <w:r>
        <w:rPr>
          <w:lang w:val="pt_PT" w:bidi="pt_PT"/>
        </w:rPr>
        <w:t>O oficial real estava em Cafarnaum com seu filho doente e então ele ouviu de alguém que Jesus estava de volta na Galileia. O oficial real viajou de Cafarnaum para Caná para implorar a Jesus para vir curar seu filho doente em Cafarnaum. É possível que o oficial real tivesse ouvido sobre o milagre de Jesus em Caná e é por isso que ele quisesse pedir a Jesus para curar seu filho doente. O oficial real queria que Jesus viesse rapidamente porque seu filho estava perto da morte, ou prestes a morrer de sua doença. Ele queria que Jesus "descesse" de Caná para Cafarnaum porque Cana ficava em um terreno mais alto do que Cafarnaum.</w:t>
      </w:r>
    </w:p>
    <w:p>
      <w:pPr/>
      <w:r>
        <w:rPr>
          <w:lang w:val="pt_PT" w:bidi="pt_PT"/>
        </w:rPr>
      </w:r>
      <w:r>
        <w:rPr>
          <w:lang w:val="pt_PT" w:bidi="pt_PT"/>
        </w:rPr>
        <w:t>Jesus responde ao oficial real, mas sua resposta também é para todas as pessoas ao redor, e não apenas para o oficial real. Jesus diz que as pessoas não acreditarão nele a menos que vejam sinais e maravilhas. Algumas pessoas traduzem isso como "sinais milagrosos". Milagres, sinais e maravilhas são todos atos poderosos que apenas Deus pode fazer. Ele está mostrando que a maioria das pessoas escolhe acreditar em Jesus apenas quando veem milagres. Jesus quer que o oficial real pense sobre por que ele está pedindo a Jesus um milagre. Jesus não está repreendendo o oficial real. Jesus provavelmente quer que o oficial real aprenda a ter fé em Jesus que não seja baseada apenas nos milagres que Jesus faz. Isso é semelhante à declaração anterior de que as pessoas na Galileia receberam Jesus por causa dos milagres que Jesus fez em Jerusalém. Jesus parece dizer aqui que a fé ou confiança em Jesus sem ver milagres é mais honrosa para Jesus.</w:t>
      </w:r>
    </w:p>
    <w:p>
      <w:pPr/>
      <w:r>
        <w:rPr>
          <w:lang w:val="pt_PT" w:bidi="pt_PT"/>
        </w:rPr>
      </w:r>
      <w:r>
        <w:rPr>
          <w:lang w:val="pt_PT" w:bidi="pt_PT"/>
        </w:rPr>
        <w:t>O oficial real pede a Jesus novamente para descer de Caná para Cafarnaum para curar seu filho antes de morrer. O oficial real usa uma palavra que pode ser traduzida como "mestre" ou "senhor" para mostrar respeito por Jesus. Há urgência no pedido porque o filho está muito doente e prestes a morrer. No idioma original, a palavra para "filho" é uma palavra que mostra o amor e o cuidado que o pai tem por seu filho doente.</w:t>
      </w:r>
    </w:p>
    <w:p>
      <w:pPr/>
      <w:r>
        <w:rPr>
          <w:lang w:val="pt_PT" w:bidi="pt_PT"/>
        </w:rPr>
      </w:r>
      <w:r>
        <w:rPr>
          <w:lang w:val="pt_PT" w:bidi="pt_PT"/>
        </w:rPr>
        <w:t>Parem e discutam essa pergunta em grupo. Compartilhem sobre um momento em que vocês, um membro da família ou outra pessoa que vocês conhecem ficou muito doente. Descreva como as pessoas cuidam de uma pessoa doente em sua cultura. Pausem este áudio aqui.</w:t>
      </w:r>
    </w:p>
    <w:p>
      <w:pPr/>
      <w:r>
        <w:rPr>
          <w:lang w:val="pt_PT" w:bidi="pt_PT"/>
        </w:rPr>
      </w:r>
      <w:r>
        <w:rPr>
          <w:lang w:val="pt_PT" w:bidi="pt_PT"/>
        </w:rPr>
        <w:t>Jesus não concorda em ir ver o filho doente do homem. Em vez disso, Jesus cura o filho doente simplesmente dizendo ao pai "Vocês podem ir. Seu filho viverá!” Está claro que o filho foi curado naquele momento. O homem acredita em Jesus e sai para sua casa em Cafarnaum. É importante observar que ele agora é chamado de "o homem" e não o "oficial real". Algumas pessoas pensam que o autor João começa a chamá-lo de "o homem" para mostrar menos ênfase em seu status oficial uma vez que o homem começa a mostrar fé em Jesus.</w:t>
      </w:r>
    </w:p>
    <w:p>
      <w:pPr/>
      <w:r>
        <w:rPr>
          <w:lang w:val="pt_PT" w:bidi="pt_PT"/>
        </w:rPr>
      </w:r>
      <w:r>
        <w:rPr>
          <w:lang w:val="pt_PT" w:bidi="pt_PT"/>
        </w:rPr>
        <w:t>No dia seguinte, enquanto o homem estava viajando de Caná para Cafarnaum, seus servos o encontraram na estrada. Os servos também poderiam ser traduzidos como escravos. O oficial real possuía os escravos e não lhes pagava nenhum salário. Eles disseram a ele que o filho doente estava curado. O homem perguntou quando exatamente seu filho começou a se recuperar. Os servos disseram ao homem que o menino parou de ter febre ontem, à sétima hora. Isso provavelmente era 1 da tarde, de acordo com a maneira como os romanos contavam as horas do dia começando às 6 da manhã.</w:t>
      </w:r>
    </w:p>
    <w:p>
      <w:pPr/>
      <w:r>
        <w:rPr>
          <w:lang w:val="pt_PT" w:bidi="pt_PT"/>
        </w:rPr>
      </w:r>
      <w:r>
        <w:rPr>
          <w:lang w:val="pt_PT" w:bidi="pt_PT"/>
        </w:rPr>
        <w:t>Então o pai percebe que 1 da tarde de ontem era a hora exata do dia anterior, quando Jesus disse ao homem "Seu filho viverá". O pai sabe que Jesus é aquele que curou seu filho doente. Esta é a parte mais importante da história. Esta é a terceira vez que a frase "Seu filho viverá" está na história. Esta também é a primeira vez que ele é chamado de "o pai" porque diz que ele é o líder de uma família inteira. Sua família significa todas as pessoas que vivem na casa. Inclui sua esposa, o filho curado, outros filhos e servos. O pai e toda a sua família acreditam em Jesus.</w:t>
      </w:r>
    </w:p>
    <w:p>
      <w:pPr/>
      <w:r>
        <w:rPr>
          <w:lang w:val="pt_PT" w:bidi="pt_PT"/>
        </w:rPr>
      </w:r>
      <w:r>
        <w:rPr>
          <w:lang w:val="pt_PT" w:bidi="pt_PT"/>
        </w:rPr>
        <w:t>A declaração final dessa história lembra o público que curar o filho do oficial real era o segundo sinal milagroso de Jesus feito na Galileia. Essa declaração não significa que Jesus fez dois milagres desta vez, depois que ele retornou da Judeia para a Galileia. O primeiro milagre foi antes em Caná, quando Jesus transformou a água em vinho. Esse primeiro milagre aconteceu depois que Jesus retornou para a Galileia de outra viagem para a Judeia. Jesus agora retorna da Judeia para a Galileia pela segunda vez, e Jesus cura o filho doente em Cafarnaum. Essa cura era o segundo milagre que Jesus fez depois de uma viagem da Judeia para a Galileia. Jesus teve um longo atraso em Samaria quando ele parou para falar com a mulher Samaritana e os outros Samaritanos, e agora sabemos que ele está de volta na Galileia mais uma vez.</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4:43–54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e seus discípulos viajam de Samaria para a Galileia e chegam à cidade de Caná, na Galileia.</w:t>
      </w:r>
    </w:p>
    <w:p>
      <w:pPr/>
      <w:r>
        <w:rPr>
          <w:lang w:val="pt_PT" w:bidi="pt_PT"/>
        </w:rPr>
      </w:r>
      <w:r>
        <w:rPr>
          <w:b/>
          <w:lang w:val="pt_PT" w:bidi="pt_PT"/>
        </w:rPr>
        <w:t>Na segunda cena:</w:t>
      </w:r>
      <w:r>
        <w:rPr>
          <w:lang w:val="pt_PT" w:bidi="pt_PT"/>
        </w:rPr>
        <w:t xml:space="preserve"> um oficial real vem até Jesus em Caná e pede a Jesus para vir curar seu filho doente em Cafarnaum. Jesus cura o filho doente falando.</w:t>
      </w:r>
    </w:p>
    <w:p>
      <w:pPr/>
      <w:r>
        <w:rPr>
          <w:lang w:val="pt_PT" w:bidi="pt_PT"/>
        </w:rPr>
      </w:r>
      <w:r>
        <w:rPr>
          <w:b/>
          <w:lang w:val="pt_PT" w:bidi="pt_PT"/>
        </w:rPr>
        <w:t>Na terceira cena:</w:t>
      </w:r>
      <w:r>
        <w:rPr>
          <w:lang w:val="pt_PT" w:bidi="pt_PT"/>
        </w:rPr>
        <w:t xml:space="preserve"> o oficial real viaja de volta para Cafarnaum. Seus servos o encontram em seu caminho e dizem a ele que seu filho está curado. O oficial real e sua família acreditam em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não são mencionados, mas eles estão viajando com Jesus</w:t>
      </w:r>
    </w:p>
    <w:p>
      <w:pPr>
        <w:pStyle w:val="ListBullet"/>
        <w:spacing w:line="240" w:lineRule="auto"/>
        <w:ind w:left="720"/>
      </w:pPr>
      <w:r>
        <w:rPr>
          <w:lang w:val="pt_PT" w:bidi="pt_PT"/>
        </w:rPr>
      </w:r>
      <w:r>
        <w:rPr>
          <w:lang w:val="pt_PT" w:bidi="pt_PT"/>
        </w:rPr>
        <w:t>Os galileus</w:t>
      </w:r>
    </w:p>
    <w:p>
      <w:pPr>
        <w:pStyle w:val="ListBullet"/>
        <w:spacing w:line="240" w:lineRule="auto"/>
        <w:ind w:left="720"/>
      </w:pPr>
      <w:r>
        <w:rPr>
          <w:lang w:val="pt_PT" w:bidi="pt_PT"/>
        </w:rPr>
      </w:r>
      <w:r>
        <w:rPr>
          <w:lang w:val="pt_PT" w:bidi="pt_PT"/>
        </w:rPr>
        <w:t>O oficial real</w:t>
      </w:r>
    </w:p>
    <w:p>
      <w:pPr>
        <w:pStyle w:val="ListBullet"/>
        <w:spacing w:line="240" w:lineRule="auto"/>
        <w:ind w:left="720"/>
      </w:pPr>
      <w:r>
        <w:rPr>
          <w:lang w:val="pt_PT" w:bidi="pt_PT"/>
        </w:rPr>
      </w:r>
      <w:r>
        <w:rPr>
          <w:lang w:val="pt_PT" w:bidi="pt_PT"/>
        </w:rPr>
        <w:t>O filho doente</w:t>
      </w:r>
    </w:p>
    <w:p>
      <w:pPr>
        <w:pStyle w:val="ListBullet"/>
        <w:spacing w:line="240" w:lineRule="auto"/>
        <w:ind w:left="720"/>
      </w:pPr>
      <w:r>
        <w:rPr>
          <w:lang w:val="pt_PT" w:bidi="pt_PT"/>
        </w:rPr>
      </w:r>
      <w:r>
        <w:rPr>
          <w:lang w:val="pt_PT" w:bidi="pt_PT"/>
        </w:rPr>
        <w:t>Os servos</w:t>
      </w:r>
    </w:p>
    <w:p>
      <w:pPr>
        <w:pStyle w:val="ListBullet"/>
        <w:spacing w:line="240" w:lineRule="auto"/>
        <w:ind w:left="720"/>
      </w:pPr>
      <w:r>
        <w:rPr>
          <w:lang w:val="pt_PT" w:bidi="pt_PT"/>
        </w:rPr>
      </w:r>
      <w:r>
        <w:rPr>
          <w:lang w:val="pt_PT" w:bidi="pt_PT"/>
        </w:rPr>
        <w:t>A família do oficial real</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Jesus e seus discípulos ainda estão em sua jornada da Judeia para a Galileia. Eles haviam ficado em Samaria dois dias para que Jesus pudesse falar com os Samaritanos. Lembre-se de que havia um grande grupo de Samaritanos que acreditavam em Jesus depois que ouviram as palavras da mulher Samaritana e depois que ouviram o próprio Jesus falar. Jesus provavelmente poderia ter ficado mais tempo em Samaria com os muitos Samaritanos que acreditavam nele, mas ele saiu depois de apenas dois dias. É possível que ele tenha saído naquele momento para que pudesse curar o filho do oficial real na Galileia.</w:t>
      </w:r>
    </w:p>
    <w:p>
      <w:pPr/>
      <w:r>
        <w:rPr>
          <w:lang w:val="pt_PT" w:bidi="pt_PT"/>
        </w:rPr>
      </w:r>
      <w:r>
        <w:rPr>
          <w:lang w:val="pt_PT" w:bidi="pt_PT"/>
        </w:rPr>
        <w:t>Na primeira cena, ouvimos que Jesus disse: "um profeta não tem honra em sua cidade natal". Isso provavelmente é algo que Jesus disse aos seus discípulos. O autor João pode ter incluído essa declaração aqui para descrever os tipos de coisas que acontecem com Jesus em sua área de origem da Galileia. Também poderia mostrar por que os Samaritanos da região de Samaria responderam a Jesus tão bem. Lembrem-se de que não está claro por que essa declaração está incluída aqui.</w:t>
      </w:r>
    </w:p>
    <w:p>
      <w:pPr/>
      <w:r>
        <w:rPr>
          <w:lang w:val="pt_PT" w:bidi="pt_PT"/>
        </w:rPr>
      </w:r>
      <w:r>
        <w:rPr>
          <w:lang w:val="pt_PT" w:bidi="pt_PT"/>
        </w:rPr>
        <w:t>Jesus chega à Galileia e as pessoas de lá o recebem. Lembrem-se de que há informações de fundo sobre por que os galileus receberam Jesus. Alguns deles haviam estado em Jerusalém durante a Festa da Páscoa e se lembravam dos sinais que Jesus fez lá. Ele vai para a cidade de Caná, que é uma cidade importante na vida de Jesus. Lembrem-se de que Caná é a cidade onde Jesus transformou a água em vinho em um casamento. A primeira cena termina quando Jesus chega a Caná.</w:t>
      </w:r>
    </w:p>
    <w:p>
      <w:pPr/>
      <w:r>
        <w:rPr>
          <w:lang w:val="pt_PT" w:bidi="pt_PT"/>
        </w:rPr>
      </w:r>
      <w:r>
        <w:rPr>
          <w:lang w:val="pt_PT" w:bidi="pt_PT"/>
        </w:rPr>
        <w:t>A segunda cena começa com a introdução de um novo personagem. No idioma original, a palavra "agora" introduz o novo personagem na história.</w:t>
      </w:r>
    </w:p>
    <w:p>
      <w:pPr/>
      <w:r>
        <w:rPr>
          <w:lang w:val="pt_PT" w:bidi="pt_PT"/>
        </w:rPr>
      </w:r>
      <w:r>
        <w:rPr>
          <w:lang w:val="pt_PT" w:bidi="pt_PT"/>
        </w:rPr>
        <w:t>Pare e discuta essa pergunta em grupo. Como vocês introduzem um novo personagem em uma história em seu idioma? Pausem este áudio aqui.</w:t>
      </w:r>
    </w:p>
    <w:p>
      <w:pPr/>
      <w:r>
        <w:rPr>
          <w:lang w:val="pt_PT" w:bidi="pt_PT"/>
        </w:rPr>
      </w:r>
      <w:r>
        <w:rPr>
          <w:lang w:val="pt_PT" w:bidi="pt_PT"/>
        </w:rPr>
        <w:t>O oficial real vivia em Cafarnaum, que era uma cidade perto da cidade de Caná. O filho do oficial real estava doente em Cafarnaum.</w:t>
      </w:r>
    </w:p>
    <w:p>
      <w:pPr/>
      <w:r>
        <w:rPr>
          <w:lang w:val="pt_PT" w:bidi="pt_PT"/>
        </w:rPr>
      </w:r>
      <w:r>
        <w:rPr>
          <w:lang w:val="pt_PT" w:bidi="pt_PT"/>
        </w:rPr>
        <w:t xml:space="preserve">Parem aqui e, em grupo, olhem para o mapa de </w:t>
      </w:r>
      <w:r>
        <w:rPr>
          <w:lang w:val="pt_PT" w:bidi="pt_PT"/>
        </w:rPr>
        <w:t>Caná e de Cafarnaum</w:t>
      </w:r>
      <w:r>
        <w:rPr>
          <w:lang w:val="pt_PT" w:bidi="pt_PT"/>
        </w:rPr>
        <w:t xml:space="preserve"> novamente, se necessário. Pausem este áudio aqui.</w:t>
      </w:r>
    </w:p>
    <w:p>
      <w:pPr/>
      <w:r>
        <w:rPr>
          <w:lang w:val="pt_PT" w:bidi="pt_PT"/>
        </w:rPr>
      </w:r>
      <w:r>
        <w:rPr>
          <w:lang w:val="pt_PT" w:bidi="pt_PT"/>
        </w:rPr>
        <w:t>O oficial real ouve de alguém sobre a chegada de Jesus à Galileia, então ele viaja de Cafarnaum para Caná para ver Jesus. Lembrem-se de que Cafarnaum fica no lago, então ela fica em um terreno mais baixo do que Caná. O oficial viaja para Caná para encontrar Jesus.</w:t>
      </w:r>
    </w:p>
    <w:p>
      <w:pPr/>
      <w:r>
        <w:rPr>
          <w:lang w:val="pt_PT" w:bidi="pt_PT"/>
        </w:rPr>
      </w:r>
      <w:r>
        <w:rPr>
          <w:lang w:val="pt_PT" w:bidi="pt_PT"/>
        </w:rPr>
        <w:t>Pare e discuta essa pergunta em grupo. Como vocês falam sobre viajar para/de lugares em seu idioma? Por exemplo, se vocês estão viajando de uma cidade em um terreno mais alto para uma cidade em um terreno mais baixo, o que vocês dizem? Como vocês mostram direções como leste, oeste, norte e sul em seu idioma? Pausem este áudio aqui.</w:t>
      </w:r>
    </w:p>
    <w:p>
      <w:pPr/>
      <w:r>
        <w:rPr>
          <w:lang w:val="pt_PT" w:bidi="pt_PT"/>
        </w:rPr>
      </w:r>
      <w:r>
        <w:rPr>
          <w:lang w:val="pt_PT" w:bidi="pt_PT"/>
        </w:rPr>
        <w:t>O oficial real implora a Jesus novamente para descer para Cafarnaum para curar seu filho doente. Lembrem-se de que agora o público descobre que o filho está prestes a morrer. Isso significa que o filho estava muito doente. A palavra para "implorar" no idioma original mostra que o oficial real estava pedindo a Jesus repetidamente para vir curar seu filho doente em Cafarnaum.</w:t>
      </w:r>
    </w:p>
    <w:p>
      <w:pPr/>
      <w:r>
        <w:rPr>
          <w:lang w:val="pt_PT" w:bidi="pt_PT"/>
        </w:rPr>
      </w:r>
      <w:r>
        <w:rPr>
          <w:lang w:val="pt_PT" w:bidi="pt_PT"/>
        </w:rPr>
        <w:t xml:space="preserve">Lembrem-se de que Jesus não cura imediatamente o filho doente. Jesus primeiro diz algo ao homem e a todas as pessoas ao seu redor. Jesus diz que as pessoas acreditam nele quando veem sinais e milagres. No idioma original, há duas palavras negativas: "Se vocês </w:t>
      </w:r>
      <w:r>
        <w:rPr>
          <w:b/>
          <w:lang w:val="pt_PT" w:bidi="pt_PT"/>
        </w:rPr>
        <w:t>não</w:t>
      </w:r>
      <w:r>
        <w:rPr>
          <w:lang w:val="pt_PT" w:bidi="pt_PT"/>
        </w:rPr>
        <w:t xml:space="preserve"> veem sinais, vocês </w:t>
      </w:r>
      <w:r>
        <w:rPr>
          <w:b/>
          <w:lang w:val="pt_PT" w:bidi="pt_PT"/>
        </w:rPr>
        <w:t>nunca</w:t>
      </w:r>
      <w:r>
        <w:rPr>
          <w:lang w:val="pt_PT" w:bidi="pt_PT"/>
        </w:rPr>
        <w:t xml:space="preserve"> acreditarão". Isso enfatiza as palavras de Jesus. As pessoas muitas vezes queriam ver apenas os milagres e sinais de Jesus. Isso não significa que eles têm fé verdadeira nele, ou acreditam em Jesus como o salvador prometido que tira seus pecados.</w:t>
      </w:r>
    </w:p>
    <w:p>
      <w:pPr/>
      <w:r>
        <w:rPr>
          <w:lang w:val="pt_PT" w:bidi="pt_PT"/>
        </w:rPr>
      </w:r>
      <w:r>
        <w:rPr>
          <w:lang w:val="pt_PT" w:bidi="pt_PT"/>
        </w:rPr>
        <w:t>Lembrem-se, o oficial real pede a Jesus novamente para descer para Cafarnaum para curar seu filho doente. Lembrem-se de que o oficial é respeitoso e chama Jesus de "senhor" ou "mestre". Novamente, há uma menção do filho estando perto da morte.</w:t>
      </w:r>
    </w:p>
    <w:p>
      <w:pPr/>
      <w:r>
        <w:rPr>
          <w:lang w:val="pt_PT" w:bidi="pt_PT"/>
        </w:rPr>
      </w:r>
      <w:r>
        <w:rPr>
          <w:lang w:val="pt_PT" w:bidi="pt_PT"/>
        </w:rPr>
        <w:t>A última parte da segunda cena é quando Jesus cura o filho doente. Jesus diz ao oficial real que ele deve voltar para casa e que seu filho viverá. Isso significa que o filho será curado. Lembrem-se de que Jesus curou o filho doente com suas palavras e que ele nem mesmo precisou ir para Cafarnaum para curá-lo. Jesus ficou em Caná e curou o filho doente à distância.</w:t>
      </w:r>
    </w:p>
    <w:p>
      <w:pPr/>
      <w:r>
        <w:rPr>
          <w:lang w:val="pt_PT" w:bidi="pt_PT"/>
        </w:rPr>
      </w:r>
      <w:r>
        <w:rPr>
          <w:lang w:val="pt_PT" w:bidi="pt_PT"/>
        </w:rPr>
        <w:t>Na terceira cena, o oficial real acredita na palavra de Jesus de que seu filho será curado. O oficial começa a jornada de Caná de volta para sua casa de Cafarnaum. No dia seguinte, em seu caminho, seus servos o encontram para dizer a ele que o filho está curado! Ele lhes pergunta quando o filho foi curado, e eles dizem que foi a 1 hora da tarde do dia anterior. O pai sabe que 1 da tarde do dia anterior é a mesma hora em que Jesus disse: "Seu filho viverá!" Lembrem-se de que esse é o clímax da história. Também é a terceira vez na história que diz: "Seu filho viverá!"</w:t>
      </w:r>
    </w:p>
    <w:p>
      <w:pPr/>
      <w:r>
        <w:rPr>
          <w:lang w:val="pt_PT" w:bidi="pt_PT"/>
        </w:rPr>
      </w:r>
      <w:r>
        <w:rPr>
          <w:lang w:val="pt_PT" w:bidi="pt_PT"/>
        </w:rPr>
        <w:t>O oficial real e toda a sua família acreditam em Jesus como resultado da cura do filho doente. Eles sabiam que Jesus era aquele que curou o filho, mesmo que ele estivesse em uma cidade diferente. Eles confiaram em Jesus por causa dessa cura.</w:t>
      </w:r>
    </w:p>
    <w:p>
      <w:pPr/>
      <w:r>
        <w:rPr>
          <w:lang w:val="pt_PT" w:bidi="pt_PT"/>
        </w:rPr>
      </w:r>
      <w:r>
        <w:rPr>
          <w:lang w:val="pt_PT" w:bidi="pt_PT"/>
        </w:rPr>
        <w:t>Lembrem-se de que essa é a segunda vez que Jesus faz uma jornada da Judeia para a Galileia. A primeira vez, ele vem para a Galileia e transforma a água em vinho na cidade de Caná. Desta vez, ele também está em Caná e ele cura o filho do oficial real em Cafarnaum.</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4:43–54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 não são mencionados, mas eles estão viajando com Jesus</w:t>
      </w:r>
    </w:p>
    <w:p>
      <w:pPr>
        <w:pStyle w:val="ListBullet"/>
        <w:spacing w:line="240" w:lineRule="auto"/>
        <w:ind w:left="720"/>
      </w:pPr>
      <w:r>
        <w:rPr>
          <w:lang w:val="pt_PT" w:bidi="pt_PT"/>
        </w:rPr>
      </w:r>
      <w:r>
        <w:rPr>
          <w:lang w:val="pt_PT" w:bidi="pt_PT"/>
        </w:rPr>
        <w:t>Os galileus</w:t>
      </w:r>
    </w:p>
    <w:p>
      <w:pPr>
        <w:pStyle w:val="ListBullet"/>
        <w:spacing w:line="240" w:lineRule="auto"/>
        <w:ind w:left="720"/>
      </w:pPr>
      <w:r>
        <w:rPr>
          <w:lang w:val="pt_PT" w:bidi="pt_PT"/>
        </w:rPr>
      </w:r>
      <w:r>
        <w:rPr>
          <w:lang w:val="pt_PT" w:bidi="pt_PT"/>
        </w:rPr>
        <w:t>O oficial real</w:t>
      </w:r>
    </w:p>
    <w:p>
      <w:pPr>
        <w:pStyle w:val="ListBullet"/>
        <w:spacing w:line="240" w:lineRule="auto"/>
        <w:ind w:left="720"/>
      </w:pPr>
      <w:r>
        <w:rPr>
          <w:lang w:val="pt_PT" w:bidi="pt_PT"/>
        </w:rPr>
      </w:r>
      <w:r>
        <w:rPr>
          <w:lang w:val="pt_PT" w:bidi="pt_PT"/>
        </w:rPr>
        <w:t>O filho doente</w:t>
      </w:r>
    </w:p>
    <w:p>
      <w:pPr>
        <w:pStyle w:val="ListBullet"/>
        <w:spacing w:line="240" w:lineRule="auto"/>
        <w:ind w:left="720"/>
      </w:pPr>
      <w:r>
        <w:rPr>
          <w:lang w:val="pt_PT" w:bidi="pt_PT"/>
        </w:rPr>
      </w:r>
      <w:r>
        <w:rPr>
          <w:lang w:val="pt_PT" w:bidi="pt_PT"/>
        </w:rPr>
        <w:t>Os servos</w:t>
      </w:r>
    </w:p>
    <w:p>
      <w:pPr>
        <w:pStyle w:val="ListBullet"/>
        <w:spacing w:line="240" w:lineRule="auto"/>
        <w:ind w:left="720"/>
      </w:pPr>
      <w:r>
        <w:rPr>
          <w:lang w:val="pt_PT" w:bidi="pt_PT"/>
        </w:rPr>
      </w:r>
      <w:r>
        <w:rPr>
          <w:lang w:val="pt_PT" w:bidi="pt_PT"/>
        </w:rPr>
        <w:t>A família do oficial real</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Prestem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e seus discípulos ficaram em Samaria dois dias para falar com os Samaritanos. No final dos dois dias, eles deixam Samaria e continuam sua jornada para a Galileia. Jesus havia dito em algum momento aos seus discípulos: "Um profeta não tem honra em sua própria cidade natal".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 "Triste por deixar Samaria, onde as pessoas estão prontas para acreditar em mim", ou "Feliz por retornar para a Galileia, mesmo que não haja honra ou respeito por mim aqui", ou "Esperançoso de que as pessoas na Galileia acreditem desta vez".</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chegou à Galileia e o povo da Galileia o recebeu Eles se lembravam dos sinais que Jesus fez em Jerusalém durante a Festa da Páscoa.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aos atores que interpretam os galileus: “Como vocês estão se sentindo?”. As pessoas podem responder coisas como: "Animadas por ver que tipo de sinais Jesus fará por nós aqui na Galileia", ou "Lembrando de todos os sinais que Jesus fez em Jerusalém, como limpar o templo", ou "Feliz por receber Jesus de volta para a Galileia".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e os discípulos chegam a Caná, que é onde Jesus fez seu primeiro milagre. Jesus transformou a água em vinho em Caná. Um oficial real vive em Cafarnaum, que é uma cidade próxima no Mar da Galileia. O filho do oficial real está muito doente, e ele ouve sobre a chegada de Jesus de volta à Galileia. O oficial real viaja para Caná para falar com Jesus sobre seu filho doente.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oficial real: “O que você está sentindo?” A pessoa pode responder coisas como: "Esperançosa de que Jesus seja poderoso o suficiente para curar meu filho", ou "Querendo que Jesus se apresse de volta para Cafarnaum comigo para curar meu filho", ou "Apreensivo de que meu filho morra antes de Jesus poder curá-lo".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oficial real chega a Caná. Ele implora a Jesus para voltar para Cafarnaum para curar seu filho doente. O filho está perto da morte. Jesus responde dizendo: "Se vocês não veem milagres e sinais, vocês nunca acreditarão".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 xml:space="preserve">Perguntem aos atores que interpretam os galileus: “Como vocês estão se sentindo?”. As pessoas podem responder coisas como: "Ofendidas por Jesus dizer que precisamos de sinais e milagres para acreditar nele", ou "Esperando que Jesus faça um milagre por nós de qualquer forma", ou "Me perguntando como Jesus espera que acreditemos nele </w:t>
      </w:r>
      <w:r>
        <w:rPr>
          <w:b/>
          <w:lang w:val="pt_PT" w:bidi="pt_PT"/>
        </w:rPr>
        <w:t>sem</w:t>
      </w:r>
      <w:r>
        <w:rPr>
          <w:lang w:val="pt_PT" w:bidi="pt_PT"/>
        </w:rPr>
        <w:t xml:space="preserve"> sinais e milagres".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oficial real pede a Jesus novamente para descer para Cafarnaum para curar seu filho doente. Ele quer que Jesus venha antes de seu filho morrer. Desta vez, Jesus responde: "Voltem para casa! Seu filho viverá!” Com suas palavras, Jesus curou o filho doente. O oficial real acredita em Jesus e começa a jornada de volta para casa para Cafarnaum.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oficial real: “O que você está sentindo?” A pessoa pode responder coisas como: "Acreditando que meu filho doente está curado", ou "Me perguntando quem é Jesus, uma vez que ele pode curar meu filho de uma cidade diferente", ou "Ansioso para ver meu filho para saber se ele está bem".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Enquanto o oficial real está em seu caminho para casa, seus servos o encontram. Os servos dizem ao oficial que seu filho está bem! O oficial pergunta aos servos em que momento seu filho melhorou. Os servos dizem ao oficial que foi a 1 hora da tarde do dia anterior. O oficial percebe que essa é a mesma hora do dia anterior em que Jesus disse a ele: "Volte para casa! Seu filho viverá!”</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aos atores que interpretam os servos: “Como vocês estão se sentindo?”. As pessoas podem responder coisas como: "Chocadas pela cura do filho ter acontecido sem um médico vindo vê-lo", ou "Acreditando em Jesus", ou "Regozijando-se com nosso mestre porque seu filho está curado."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oficial real e toda a sua família acreditam e colocam sua confiança em Jesus. Esse é o segundo milagre que Jesus faz depois de realizar uma jornada da Judeia para a Galileia. O primeiro milagre também foi depois de uma jornada diferente da Judeia para a Galileia.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 filho doente: “O que você está sentindo?” A pessoa pode responder coisas como: "Acreditando no poder de Jesus para me curar", ou "Grato por meu pai ter viajado para Caná para falar com Jesus", ou "Querendo ver Jesus novamente para agradecer a ele por me curar da minha doença".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4:43–54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 seus discípulos estavam viajando da Judeia para a </w:t>
      </w:r>
      <w:r>
        <w:rPr>
          <w:b/>
          <w:lang w:val="pt_PT" w:bidi="pt_PT"/>
        </w:rPr>
        <w:t>Galileia</w:t>
      </w:r>
      <w:r>
        <w:rPr>
          <w:lang w:val="pt_PT" w:bidi="pt_PT"/>
        </w:rPr>
        <w:t xml:space="preserve">. Eles haviam parado em Samaria por dois dias, e agora continuaram sua jornada para a Galileia. A </w:t>
      </w:r>
      <w:r>
        <w:rPr>
          <w:lang w:val="pt_PT" w:bidi="pt_PT"/>
        </w:rPr>
        <w:t>Galileia</w:t>
      </w:r>
      <w:r>
        <w:rPr>
          <w:lang w:val="pt_PT" w:bidi="pt_PT"/>
        </w:rPr>
        <w:t xml:space="preserve"> é o norte e Jesus é da Galileia. As pessoas da Galileia são chamadas de galileus.</w:t>
      </w:r>
    </w:p>
    <w:p>
      <w:pPr/>
      <w:r>
        <w:rPr>
          <w:lang w:val="pt_PT" w:bidi="pt_PT"/>
        </w:rPr>
      </w:r>
      <w:r>
        <w:rPr>
          <w:lang w:val="pt_PT" w:bidi="pt_PT"/>
        </w:rPr>
        <w:t xml:space="preserve">Parem aqui e, em grupo, observem um mapa da </w:t>
      </w:r>
      <w:r>
        <w:rPr>
          <w:lang w:val="pt_PT" w:bidi="pt_PT"/>
        </w:rPr>
        <w:t>Judeia, da Samaria, da cidade de Sicar e da Galileia</w:t>
      </w:r>
      <w:r>
        <w:rPr>
          <w:lang w:val="pt_PT" w:bidi="pt_PT"/>
        </w:rPr>
        <w:t>. Pausem este áudio aqui.</w:t>
      </w:r>
    </w:p>
    <w:p>
      <w:pPr/>
      <w:r>
        <w:rPr>
          <w:lang w:val="pt_PT" w:bidi="pt_PT"/>
        </w:rPr>
      </w:r>
      <w:r>
        <w:rPr>
          <w:lang w:val="pt_PT" w:bidi="pt_PT"/>
        </w:rPr>
        <w:t xml:space="preserve">Jesus disse que um </w:t>
      </w:r>
      <w:r>
        <w:rPr>
          <w:b/>
          <w:lang w:val="pt_PT" w:bidi="pt_PT"/>
        </w:rPr>
        <w:t>profeta</w:t>
      </w:r>
      <w:r>
        <w:rPr>
          <w:lang w:val="pt_PT" w:bidi="pt_PT"/>
        </w:rPr>
        <w:t xml:space="preserve"> não tem honra em sua própria cidade natal. Um profeta é alguém que fala mensagens de Deus. Use a mesma palavra para "profeta" que você usou em passagens anteriores. Para mais informações sobre a palavra </w:t>
      </w:r>
      <w:r>
        <w:rPr>
          <w:lang w:val="pt_PT" w:bidi="pt_PT"/>
        </w:rPr>
        <w:t>profeta</w:t>
      </w:r>
      <w:r>
        <w:rPr>
          <w:lang w:val="pt_PT" w:bidi="pt_PT"/>
        </w:rPr>
        <w:t>, consulte o Glossário-Mestre.</w:t>
      </w:r>
    </w:p>
    <w:p>
      <w:pPr/>
      <w:r>
        <w:rPr>
          <w:lang w:val="pt_PT" w:bidi="pt_PT"/>
        </w:rPr>
      </w:r>
      <w:r>
        <w:rPr>
          <w:lang w:val="pt_PT" w:bidi="pt_PT"/>
        </w:rPr>
        <w:t xml:space="preserve">Os galileus receberam Jesus porque eles se lembravam do que Jesus fez em </w:t>
      </w:r>
      <w:r>
        <w:rPr>
          <w:b/>
          <w:lang w:val="pt_PT" w:bidi="pt_PT"/>
        </w:rPr>
        <w:t>Jerusalém</w:t>
      </w:r>
      <w:r>
        <w:rPr>
          <w:lang w:val="pt_PT" w:bidi="pt_PT"/>
        </w:rPr>
        <w:t xml:space="preserve"> na </w:t>
      </w:r>
      <w:r>
        <w:rPr>
          <w:b/>
          <w:lang w:val="pt_PT" w:bidi="pt_PT"/>
        </w:rPr>
        <w:t>Festa da Páscoa</w:t>
      </w:r>
      <w:r>
        <w:rPr>
          <w:lang w:val="pt_PT" w:bidi="pt_PT"/>
        </w:rPr>
        <w:t xml:space="preserve">. Jerusalém era a capital religiosa do povo judeu. O templo estava em Jerusalém. A Festa da Páscoa era uma festa religiosa anual que os Judeus celebravam juntos em Jerusalém. Usem as mesmas palavras para "Jerusalém e Festa da Páscoa" que vocês usaram em passagens anteriores. Para mais informações sobre </w:t>
      </w:r>
      <w:r>
        <w:rPr>
          <w:lang w:val="pt_PT" w:bidi="pt_PT"/>
        </w:rPr>
        <w:t>Jerusalém</w:t>
      </w:r>
      <w:r>
        <w:rPr>
          <w:lang w:val="pt_PT" w:bidi="pt_PT"/>
        </w:rPr>
        <w:t xml:space="preserve"> e a </w:t>
      </w:r>
      <w:r>
        <w:rPr>
          <w:lang w:val="pt_PT" w:bidi="pt_PT"/>
        </w:rPr>
        <w:t>Festa da Páscoa</w:t>
      </w:r>
      <w:r>
        <w:rPr>
          <w:lang w:val="pt_PT" w:bidi="pt_PT"/>
        </w:rPr>
        <w:t>, consultem o Glossário-Mestre.</w:t>
      </w:r>
    </w:p>
    <w:p>
      <w:pPr/>
      <w:r>
        <w:rPr>
          <w:lang w:val="pt_PT" w:bidi="pt_PT"/>
        </w:rPr>
      </w:r>
      <w:r>
        <w:rPr>
          <w:lang w:val="pt_PT" w:bidi="pt_PT"/>
        </w:rPr>
        <w:t xml:space="preserve">Parem aqui e, em grupo, olhem para o mapa de </w:t>
      </w:r>
      <w:r>
        <w:rPr>
          <w:lang w:val="pt_PT" w:bidi="pt_PT"/>
        </w:rPr>
        <w:t>Jerusalém e da Galileia</w:t>
      </w:r>
      <w:r>
        <w:rPr>
          <w:lang w:val="pt_PT" w:bidi="pt_PT"/>
        </w:rPr>
        <w:t xml:space="preserve"> novamente, se necessário. Pausem este áudio aqui.</w:t>
      </w:r>
    </w:p>
    <w:p>
      <w:pPr/>
      <w:r>
        <w:rPr>
          <w:lang w:val="pt_PT" w:bidi="pt_PT"/>
        </w:rPr>
      </w:r>
      <w:r>
        <w:rPr>
          <w:lang w:val="pt_PT" w:bidi="pt_PT"/>
        </w:rPr>
        <w:t xml:space="preserve">Jesus veio para a cidade de </w:t>
      </w:r>
      <w:r>
        <w:rPr>
          <w:b/>
          <w:lang w:val="pt_PT" w:bidi="pt_PT"/>
        </w:rPr>
        <w:t>Caná</w:t>
      </w:r>
      <w:r>
        <w:rPr>
          <w:lang w:val="pt_PT" w:bidi="pt_PT"/>
        </w:rPr>
        <w:t xml:space="preserve"> na Galileia. Caná era a cidade onde Jesus fez seu primeiro milagre. Jesus transformou a água em vinho em um casamento. Caná ficava em um terreno mais elevado do que o Mar da Galileia nas proximidades. Usem a mesma palavra para Caná que vocês usaram em passagens anteriores. </w:t>
      </w:r>
    </w:p>
    <w:p>
      <w:pPr/>
      <w:r>
        <w:rPr>
          <w:lang w:val="pt_PT" w:bidi="pt_PT"/>
        </w:rPr>
      </w:r>
      <w:r>
        <w:rPr>
          <w:lang w:val="pt_PT" w:bidi="pt_PT"/>
        </w:rPr>
        <w:t xml:space="preserve">O oficial real tinha um filho doente em </w:t>
      </w:r>
      <w:r>
        <w:rPr>
          <w:b/>
          <w:lang w:val="pt_PT" w:bidi="pt_PT"/>
        </w:rPr>
        <w:t>Cafarnaum</w:t>
      </w:r>
      <w:r>
        <w:rPr>
          <w:lang w:val="pt_PT" w:bidi="pt_PT"/>
        </w:rPr>
        <w:t xml:space="preserve">. Cafarnaum era uma pequena cidade na costa norte do Mar da Galileia. Cafarnaum era uma cidade a cerca de 20 milhas, ou 32 quilômetros, de distância de Caná. Era uma cidade de comércio importante. As pessoas tinham que viajar para Cafarnaum porque ela ficava em um terreno baixo perto do mar. Usem a mesma palavra para Cafarnaum que vocês usaram em passagens anteriores. Para mais informações sobre </w:t>
      </w:r>
      <w:r>
        <w:rPr>
          <w:lang w:val="pt_PT" w:bidi="pt_PT"/>
        </w:rPr>
        <w:t>Cafarnaum</w:t>
      </w:r>
      <w:r>
        <w:rPr>
          <w:lang w:val="pt_PT" w:bidi="pt_PT"/>
        </w:rPr>
        <w:t>, consulte o Glossário Mestre.</w:t>
      </w:r>
    </w:p>
    <w:p>
      <w:pPr/>
      <w:r>
        <w:rPr>
          <w:lang w:val="pt_PT" w:bidi="pt_PT"/>
        </w:rPr>
      </w:r>
      <w:r>
        <w:rPr>
          <w:lang w:val="pt_PT" w:bidi="pt_PT"/>
        </w:rPr>
        <w:t xml:space="preserve">Parem aqui e, em grupo, olhem para o mapa de </w:t>
      </w:r>
      <w:r>
        <w:rPr>
          <w:lang w:val="pt_PT" w:bidi="pt_PT"/>
        </w:rPr>
        <w:t>Caná e de Cafarnaum</w:t>
      </w:r>
      <w:r>
        <w:rPr>
          <w:lang w:val="pt_PT" w:bidi="pt_PT"/>
        </w:rPr>
        <w:t xml:space="preserve"> novamente, se necessário. Pausem este áudio aqui.</w:t>
      </w:r>
    </w:p>
    <w:p>
      <w:pPr/>
      <w:r>
        <w:rPr>
          <w:lang w:val="pt_PT" w:bidi="pt_PT"/>
        </w:rPr>
      </w:r>
      <w:r>
        <w:rPr>
          <w:lang w:val="pt_PT" w:bidi="pt_PT"/>
        </w:rPr>
        <w:t xml:space="preserve">Jesus disse às pessoas que elas nunca acreditarão se não virem </w:t>
      </w:r>
      <w:r>
        <w:rPr>
          <w:b/>
          <w:lang w:val="pt_PT" w:bidi="pt_PT"/>
        </w:rPr>
        <w:t>milagres e sinais</w:t>
      </w:r>
      <w:r>
        <w:rPr>
          <w:lang w:val="pt_PT" w:bidi="pt_PT"/>
        </w:rPr>
        <w:t xml:space="preserve">. Um sinal significa um milagre que acontece para mostrar às pessoas algo importante. Usem as mesmas palavras para "milagres, sinais e maravilhas" que vocês usaram em passagens anteriores. Para mais informações sobre </w:t>
      </w:r>
      <w:r>
        <w:rPr>
          <w:lang w:val="pt_PT" w:bidi="pt_PT"/>
        </w:rPr>
        <w:t>milagres, sinais e maravilhas</w:t>
      </w:r>
      <w:r>
        <w:rPr>
          <w:lang w:val="pt_PT" w:bidi="pt_PT"/>
        </w:rPr>
        <w:t>, consultem o Glossário-Mestre.</w:t>
      </w:r>
    </w:p>
    <w:p>
      <w:pPr/>
      <w:r>
        <w:rPr>
          <w:lang w:val="pt_PT" w:bidi="pt_PT"/>
        </w:rPr>
      </w:r>
      <w:r>
        <w:rPr>
          <w:lang w:val="pt_PT" w:bidi="pt_PT"/>
        </w:rPr>
        <w:t xml:space="preserve">O oficial real chama Jesus de "senhor", que é um termo de respeito. Também pode ser traduzido como "mestre" ou "senhor". Usem a mesma palavra para </w:t>
      </w:r>
      <w:r>
        <w:rPr>
          <w:b/>
          <w:lang w:val="pt_PT" w:bidi="pt_PT"/>
        </w:rPr>
        <w:t>"Senhor"</w:t>
      </w:r>
      <w:r>
        <w:rPr>
          <w:lang w:val="pt_PT" w:bidi="pt_PT"/>
        </w:rPr>
        <w:t xml:space="preserve"> que vocês usaram em passagens anteriores. Para mais informações sobre </w:t>
      </w:r>
      <w:r>
        <w:rPr>
          <w:lang w:val="pt_PT" w:bidi="pt_PT"/>
        </w:rPr>
        <w:t>Senhor</w:t>
      </w:r>
      <w:r>
        <w:rPr>
          <w:lang w:val="pt_PT" w:bidi="pt_PT"/>
        </w:rPr>
        <w:t>, consulte o Glossário Mestre.</w:t>
      </w:r>
    </w:p>
    <w:p>
      <w:pPr/>
      <w:r>
        <w:rPr>
          <w:lang w:val="pt_PT" w:bidi="pt_PT"/>
        </w:rPr>
      </w:r>
      <w:r>
        <w:rPr>
          <w:lang w:val="pt_PT" w:bidi="pt_PT"/>
        </w:rPr>
        <w:t xml:space="preserve">Os </w:t>
      </w:r>
      <w:r>
        <w:rPr>
          <w:b/>
          <w:lang w:val="pt_PT" w:bidi="pt_PT"/>
        </w:rPr>
        <w:t>servos</w:t>
      </w:r>
      <w:r>
        <w:rPr>
          <w:lang w:val="pt_PT" w:bidi="pt_PT"/>
        </w:rPr>
        <w:t xml:space="preserve"> trabalham para um mestre. Eles vivem na casa do mestre e não ganham nenhum salário. Eles são como escravos. Usem a mesma palavra para servos que vocês usaram em passagens anteriores. Para mais informações sobre </w:t>
      </w:r>
      <w:r>
        <w:rPr>
          <w:lang w:val="pt_PT" w:bidi="pt_PT"/>
        </w:rPr>
        <w:t>servos</w:t>
      </w:r>
      <w:r>
        <w:rPr>
          <w:lang w:val="pt_PT" w:bidi="pt_PT"/>
        </w:rPr>
        <w:t>, consulte o Glossário Mestre.</w:t>
      </w:r>
    </w:p>
    <w:p>
      <w:pPr/>
      <w:r>
        <w:rPr>
          <w:lang w:val="pt_PT" w:bidi="pt_PT"/>
        </w:rPr>
      </w:r>
      <w:r>
        <w:rPr>
          <w:lang w:val="pt_PT" w:bidi="pt_PT"/>
        </w:rPr>
        <w:t>Os servos confirmaram com seu senhor que o filho doente ficou bem no dia anterior, à "sétima hora". Os romanos começavam a contar as horas do dia às 6 da manhã, então a sétima hora é 1 da tarde.</w:t>
      </w:r>
    </w:p>
    <w:p>
      <w:pPr/>
      <w:r>
        <w:rPr>
          <w:lang w:val="pt_PT" w:bidi="pt_PT"/>
        </w:rPr>
      </w:r>
      <w:r>
        <w:rPr>
          <w:lang w:val="pt_PT" w:bidi="pt_PT"/>
        </w:rPr>
        <w:t xml:space="preserve">O oficial real e toda a sua </w:t>
      </w:r>
      <w:r>
        <w:rPr>
          <w:b/>
          <w:lang w:val="pt_PT" w:bidi="pt_PT"/>
        </w:rPr>
        <w:t>família</w:t>
      </w:r>
      <w:r>
        <w:rPr>
          <w:lang w:val="pt_PT" w:bidi="pt_PT"/>
        </w:rPr>
        <w:t xml:space="preserve"> acreditaram em Jesus. Família significa todas as pessoas que vivem na casa. Isso inclui o chefe da casa, sua esposa, filhos, quaisquer filhos solteiros, filhos casados e suas famílias, outros parentes e quaisquer servos ou escravos que trabalhavam na casa.</w:t>
      </w:r>
    </w:p>
    <w:p>
      <w:pPr/>
      <w:r>
        <w:rPr>
          <w:lang w:val="pt_PT" w:bidi="pt_PT"/>
        </w:rPr>
      </w:r>
      <w:r>
        <w:rPr>
          <w:lang w:val="pt_PT" w:bidi="pt_PT"/>
        </w:rPr>
        <w:t xml:space="preserve">Parem aqui e, como um grupo, discutam qual palavra ou frase vocês usarão para </w:t>
      </w:r>
      <w:r>
        <w:rPr>
          <w:b/>
          <w:lang w:val="pt_PT" w:bidi="pt_PT"/>
        </w:rPr>
        <w:t>casa</w:t>
      </w:r>
      <w:r>
        <w:rPr>
          <w:lang w:val="pt_PT" w:bidi="pt_PT"/>
        </w:rPr>
        <w:t xml:space="preserve">. Procurem a palavra </w:t>
      </w:r>
      <w:r>
        <w:rPr>
          <w:lang w:val="pt_PT" w:bidi="pt_PT"/>
        </w:rPr>
        <w:t>família</w:t>
      </w:r>
      <w:r>
        <w:rPr>
          <w:lang w:val="pt_PT" w:bidi="pt_PT"/>
        </w:rPr>
        <w:t xml:space="preserve"> no Glossário-Mestre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5:1–15</w:t>
      </w:r>
      <w:r>
        <w:rPr>
          <w:lang w:val="pt_PT" w:bidi="pt_PT"/>
        </w:rPr>
      </w:r>
    </w:p>
    <w:p>
      <w:pPr>
        <w:pStyle w:val="Heading3"/>
      </w:pPr>
      <w:r>
        <w:rPr>
          <w:lang w:val="pt_PT" w:bidi="pt_PT"/>
        </w:rPr>
        <w:t>Ouvir e Sentir</w:t>
      </w:r>
    </w:p>
    <w:p>
      <w:pPr/>
      <w:r>
        <w:rPr>
          <w:lang w:val="pt_PT" w:bidi="pt_PT"/>
        </w:rPr>
      </w:r>
      <w:r>
        <w:rPr>
          <w:lang w:val="pt_PT" w:bidi="pt_PT"/>
        </w:rPr>
        <w:t>Nesta etapa, ouçam João 5:1–15 e a guardem em seus corações.</w:t>
      </w:r>
    </w:p>
    <w:p>
      <w:pPr/>
      <w:r>
        <w:rPr>
          <w:lang w:val="pt_PT" w:bidi="pt_PT"/>
        </w:rPr>
      </w:r>
      <w:r>
        <w:rPr>
          <w:lang w:val="pt_PT" w:bidi="pt_PT"/>
        </w:rPr>
        <w:t>Ouçam uma versão em áudio de João 5:1–15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5:1–15 na tradução mais fácil de entender.</w:t>
      </w:r>
    </w:p>
    <w:p>
      <w:pPr/>
      <w:r>
        <w:rPr>
          <w:lang w:val="pt_PT" w:bidi="pt_PT"/>
        </w:rPr>
      </w:r>
      <w:r>
        <w:rPr>
          <w:lang w:val="pt_PT" w:bidi="pt_PT"/>
        </w:rPr>
        <w:t>Na história anterior, Jesus curou o filho de um oficial que quase morreu. Foi a primeira vez que Jesus curou alguém. Depois disso, Jesus subiu para Jerusalém. Jerusalém era a cidade mais sagrada para os judeus. Aqui, Jesus curou outra pessoa.</w:t>
      </w:r>
    </w:p>
    <w:p>
      <w:pPr/>
      <w:r>
        <w:rPr>
          <w:lang w:val="pt_PT" w:bidi="pt_PT"/>
        </w:rPr>
      </w:r>
      <w:r>
        <w:rPr>
          <w:lang w:val="pt_PT" w:bidi="pt_PT"/>
        </w:rPr>
        <w:t>Em Jerusalém, onde Jesus estava, havia um banquete dos judeus. Um banquete é uma celebração para honrar uma pessoa ou evento importante. Os judeus celebravam vários banquetes, mas não sabemos qual banquete estava acontecendo naquele momento. Mas esse banquete ajuda a explicar por que havia muitas pessoas na cidade. Em Jerusalém, também havia um tanque ao lado do portão da cidade chamado Porta das Ovelhas, onde as pessoas entravam na cidade com suas ovelhas. Um tanque é um grande recipiente de água onde as pessoas podem se banhar ou nadar. As pessoas na época chamavam esse tanque de Betesda. Essa era uma palavra aramaica. Aramaico era o nome do idioma que os judeus como Jesus falavam durante aquele tempo. As pessoas lavavam suas ovelhas no tanque antes de trazê-las para a cidade pela Porta das Ovelhas. Esse tanque também era cercado por cinco colunatas. São espaços abertos que tinham telhados apoiados por pilares ou postes. As colunatas também eram chamadas de pórticos.</w:t>
      </w:r>
    </w:p>
    <w:p>
      <w:pPr/>
      <w:r>
        <w:rPr>
          <w:lang w:val="pt_PT" w:bidi="pt_PT"/>
        </w:rPr>
      </w:r>
      <w:r>
        <w:rPr>
          <w:lang w:val="pt_PT" w:bidi="pt_PT"/>
        </w:rPr>
        <w:t xml:space="preserve">Parem aqui e, em grupo, olhem para uma imagem do </w:t>
      </w:r>
      <w:r>
        <w:rPr>
          <w:lang w:val="pt_PT" w:bidi="pt_PT"/>
        </w:rPr>
        <w:t>tanque de Betesda</w:t>
      </w:r>
      <w:r>
        <w:rPr>
          <w:lang w:val="pt_PT" w:bidi="pt_PT"/>
        </w:rPr>
        <w:t xml:space="preserve"> que também mostra a Porta das Ovelhas e as cinco colunatas. Pausem este áudio aqui.</w:t>
      </w:r>
    </w:p>
    <w:p>
      <w:pPr/>
      <w:r>
        <w:rPr>
          <w:lang w:val="pt_PT" w:bidi="pt_PT"/>
        </w:rPr>
      </w:r>
      <w:r>
        <w:rPr>
          <w:lang w:val="pt_PT" w:bidi="pt_PT"/>
        </w:rPr>
        <w:t>Muitos inválidos, ou pessoas doentes, ficavam nessas colunatas. Alguns deles eram cegos, coxos e paralíticos. Essas pessoas ficavam nas colunatas perto do tanque porque queriam ficar bem. Elas acreditavam que se as águas se moviam como se uma pessoa estivesse mexendo o tanque, mesmo que não houvesse pessoa nele, isso significava que um anjo devia ter tocado o tanque. Quando viam a água se mover assim, as pessoas pensavam que o tanque poderia curar as pessoas doentes que entrariam no tanque primeiro.</w:t>
      </w:r>
    </w:p>
    <w:p>
      <w:pPr/>
      <w:r>
        <w:rPr>
          <w:lang w:val="pt_PT" w:bidi="pt_PT"/>
        </w:rPr>
      </w:r>
      <w:r>
        <w:rPr>
          <w:lang w:val="pt_PT" w:bidi="pt_PT"/>
        </w:rPr>
        <w:t>Parem aqui e discutam essa pergunta em grupo: o que é um lugar em sua cultura onde as pessoas doentes vão porque acreditam que ele tem o poder de curá-las? Pausem este áudio aqui.</w:t>
      </w:r>
    </w:p>
    <w:p>
      <w:pPr/>
      <w:r>
        <w:rPr>
          <w:lang w:val="pt_PT" w:bidi="pt_PT"/>
        </w:rPr>
      </w:r>
      <w:r>
        <w:rPr>
          <w:lang w:val="pt_PT" w:bidi="pt_PT"/>
        </w:rPr>
        <w:t>Entre essas pessoas doentes que queriam ficar bem havia um homem que era inválido há trinta e oito anos. Durante esse tempo, a maioria das pessoas não vivia além de trinta anos. Isso significa que esse homem havia ficado doente há mais tempo do que a maioria das pessoas vivia. Na história, parece que ele era coxo. Jesus viu o homem e, mesmo que ninguém tivesse dito a ele, ele sabia que ele estava doente há muito tempo. Isso mostra que Jesus conhece cada pessoa muito bem. Nesse momento, Jesus e o homem teriam uma conversa curta. Jesus perguntou ao homem se ele queria ser curado. O homem respondeu a Jesus e disse que não havia uma pessoa que o ajudava a entrar na água quando ela se movia. Quando ele tentava entrar no tanque sozinha, outra pessoa doente ia até lá à frente dele. O homem não sabe quem Jesus é, então ele ainda estava pensando em ser curado no tanque. O homem não está achando que Jesus poderia curá-lo. Então, Jesus disse a ele para se levantar, pegar sua esteira e caminhar. Uma esteira era um objeto fino que tinha o comprimento de uma pessoa. As pessoas que eram pobres, doentes e que não tinham casas dormiam em esteiras como essa. Depois que Jesus falou com o homem, imediatamente, o homem ficou bem. Para mostrar que o homem estava completamente bem, ele pegou sua esteira e caminhou. Isso mostra que Jesus é realmente Deus que tem o poder de curar.</w:t>
      </w:r>
    </w:p>
    <w:p>
      <w:pPr/>
      <w:r>
        <w:rPr>
          <w:lang w:val="pt_PT" w:bidi="pt_PT"/>
        </w:rPr>
      </w:r>
      <w:r>
        <w:rPr>
          <w:lang w:val="pt_PT" w:bidi="pt_PT"/>
        </w:rPr>
        <w:t xml:space="preserve">Parem aqui e, em grupo, olhem para uma imagem de uma </w:t>
      </w:r>
      <w:r>
        <w:rPr>
          <w:lang w:val="pt_PT" w:bidi="pt_PT"/>
        </w:rPr>
        <w:t>esteira</w:t>
      </w:r>
      <w:r>
        <w:rPr>
          <w:lang w:val="pt_PT" w:bidi="pt_PT"/>
        </w:rPr>
        <w:t xml:space="preserve"> com uma pessoa deitada nela. Pausem este áudio aqui.</w:t>
      </w:r>
    </w:p>
    <w:p>
      <w:pPr/>
      <w:r>
        <w:rPr>
          <w:lang w:val="pt_PT" w:bidi="pt_PT"/>
        </w:rPr>
      </w:r>
      <w:r>
        <w:rPr>
          <w:lang w:val="pt_PT" w:bidi="pt_PT"/>
        </w:rPr>
        <w:t>Isso aconteceu em um sábado. O sábado era um dia especial para os judeus. Durante o sábado, os judeus deviam parar de trabalhar e descansar. Não havia leis claras sobre como observar adequadamente o sábado, mas muitos judeus acreditavam naquele momento que as pessoas quebravam as regras do sábado quando pegavam suas esteiras. Alguns dos judeus viram o homem fazendo isso durante o sábado. Os judeus aqui provavelmente se referiam aos líderes judeus. Eles são judeus que são os líderes da religião judaica. Quando eles viram o homem pegar sua esteira, disseram a ele que ele estava violando a lei do sábado porque ele pegou sua esteira e caminhou. Mas o homem disse que o homem que o havia curado disse a ele para pegar sua esteira e caminhar. Quando os líderes judeus perguntaram quem foi que disse a ele, o homem não podia responder porque ele sabia que foi Jesus que o havia curado. Ele não poderia perguntar a Jesus também porque Jesus já havia saído e havia pessoas demais naquele lugar.</w:t>
      </w:r>
    </w:p>
    <w:p>
      <w:pPr/>
      <w:r>
        <w:rPr>
          <w:lang w:val="pt_PT" w:bidi="pt_PT"/>
        </w:rPr>
      </w:r>
      <w:r>
        <w:rPr>
          <w:lang w:val="pt_PT" w:bidi="pt_PT"/>
        </w:rPr>
        <w:t>Parem aqui e discutam essa pergunta em grupo: há um dia especial ou tradição que as pessoas em sua cultura consideram sagrado e que devem ser observados a todo custo? Como as pessoas em sua cultura reagem quando veem uma pessoa violando isso? Pausem este áudio aqui.</w:t>
      </w:r>
    </w:p>
    <w:p>
      <w:pPr/>
      <w:r>
        <w:rPr>
          <w:lang w:val="pt_PT" w:bidi="pt_PT"/>
        </w:rPr>
      </w:r>
      <w:r>
        <w:rPr>
          <w:lang w:val="pt_PT" w:bidi="pt_PT"/>
        </w:rPr>
        <w:t>Algum tempo depois, Jesus encontrou o homem no templo e disse a ele para não pecar mais. O templo era o lugar onde os judeus traziam seus sacrifícios para adorar a Deus. Jesus o advertiu que se ele continuasse pecando, ele poderia sofrer mais do que apenas doença. Jesus pode estar falando sobre a punição eterna que Deus dará a ele se ele continuar pecando. Então, o homem foi embora e disse aos líderes judeus que foi Jesus que o havia curado.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5:1–15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João descreve o Tanque de Betesda.</w:t>
      </w:r>
    </w:p>
    <w:p>
      <w:pPr/>
      <w:r>
        <w:rPr>
          <w:lang w:val="pt_PT" w:bidi="pt_PT"/>
        </w:rPr>
      </w:r>
      <w:r>
        <w:rPr>
          <w:b/>
          <w:lang w:val="pt_PT" w:bidi="pt_PT"/>
        </w:rPr>
        <w:t>Na segunda cena:</w:t>
      </w:r>
      <w:r>
        <w:rPr>
          <w:lang w:val="pt_PT" w:bidi="pt_PT"/>
        </w:rPr>
        <w:t xml:space="preserve"> Jesus cura o homem que era inválido por trinta e oito anos.</w:t>
      </w:r>
    </w:p>
    <w:p>
      <w:pPr/>
      <w:r>
        <w:rPr>
          <w:lang w:val="pt_PT" w:bidi="pt_PT"/>
        </w:rPr>
      </w:r>
      <w:r>
        <w:rPr>
          <w:b/>
          <w:lang w:val="pt_PT" w:bidi="pt_PT"/>
        </w:rPr>
        <w:t>Na terceira cena:</w:t>
      </w:r>
      <w:r>
        <w:rPr>
          <w:lang w:val="pt_PT" w:bidi="pt_PT"/>
        </w:rPr>
        <w:t xml:space="preserve"> os Judeus repreendem o homem por pegar sua esteira e caminhar no sábado.</w:t>
      </w:r>
    </w:p>
    <w:p>
      <w:pPr/>
      <w:r>
        <w:rPr>
          <w:lang w:val="pt_PT" w:bidi="pt_PT"/>
        </w:rPr>
      </w:r>
      <w:r>
        <w:rPr>
          <w:b/>
          <w:lang w:val="pt_PT" w:bidi="pt_PT"/>
        </w:rPr>
        <w:t>Na quarta cena:</w:t>
      </w:r>
      <w:r>
        <w:rPr>
          <w:lang w:val="pt_PT" w:bidi="pt_PT"/>
        </w:rPr>
        <w:t xml:space="preserve"> Jesus encontra o homem novamente e o adverte a parar de pecar. O homem também diz aos Judeus que foi Jesus que o curou.</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Muitas pessoas doentes</w:t>
      </w:r>
    </w:p>
    <w:p>
      <w:pPr>
        <w:pStyle w:val="ListBullet"/>
        <w:spacing w:line="240" w:lineRule="auto"/>
        <w:ind w:left="720"/>
      </w:pPr>
      <w:r>
        <w:rPr>
          <w:lang w:val="pt_PT" w:bidi="pt_PT"/>
        </w:rPr>
      </w:r>
      <w:r>
        <w:rPr>
          <w:lang w:val="pt_PT" w:bidi="pt_PT"/>
        </w:rPr>
        <w:t>O homem coxo que não conseguia caminhar</w:t>
      </w:r>
    </w:p>
    <w:p>
      <w:pPr>
        <w:pStyle w:val="ListBullet"/>
        <w:spacing w:line="240" w:lineRule="auto"/>
        <w:ind w:left="720"/>
      </w:pPr>
      <w:r>
        <w:rPr>
          <w:lang w:val="pt_PT" w:bidi="pt_PT"/>
        </w:rPr>
      </w:r>
      <w:r>
        <w:rPr>
          <w:lang w:val="pt_PT" w:bidi="pt_PT"/>
        </w:rPr>
        <w:t>O judeu ou os líderes judeus</w:t>
      </w:r>
    </w:p>
    <w:p>
      <w:pPr/>
      <w:r>
        <w:rPr>
          <w:lang w:val="pt_PT" w:bidi="pt_PT"/>
        </w:rPr>
      </w:r>
      <w:r>
        <w:rPr>
          <w:lang w:val="pt_PT" w:bidi="pt_PT"/>
        </w:rPr>
        <w:t>Em grupo, prestem atenção às partes do cenário da passagem:</w:t>
      </w:r>
    </w:p>
    <w:p>
      <w:pPr/>
      <w:r>
        <w:rPr>
          <w:lang w:val="pt_PT" w:bidi="pt_PT"/>
        </w:rPr>
      </w:r>
      <w:r>
        <w:rPr>
          <w:lang w:val="pt_PT" w:bidi="pt_PT"/>
        </w:rPr>
        <w:t>A maneira como a história começou mostra que ela segue a história anterior. Certifiquem-se de mostrar essa conexão, pois ambas as histórias mostram a atividade de cura de Jesus.</w:t>
      </w:r>
    </w:p>
    <w:p>
      <w:pPr/>
      <w:r>
        <w:rPr>
          <w:lang w:val="pt_PT" w:bidi="pt_PT"/>
        </w:rPr>
      </w:r>
      <w:r>
        <w:rPr>
          <w:lang w:val="pt_PT" w:bidi="pt_PT"/>
        </w:rPr>
        <w:t>Na cena um, Jesus subiu para Jerusalém. Jerusalém era uma cidade que ficava em uma colina. As pessoas que foram para Jerusalém tinham que subir. Naquele momento havia um banquete judaico em Jerusalém. Então, havia muitas pessoas cantando, dançando e até mesmo fazendo refeições. Em Jerusalém, certifiquem-se de mostrar o tanque chamado Betesda, a Porta das Ovelhas e as cinco colunatas ou pórticos cobertos que cercavam o tanque. As colunatas estão cheias de pessoas com doenças diferentes.</w:t>
      </w:r>
    </w:p>
    <w:p>
      <w:pPr/>
      <w:r>
        <w:rPr>
          <w:lang w:val="pt_PT" w:bidi="pt_PT"/>
        </w:rPr>
      </w:r>
      <w:r>
        <w:rPr>
          <w:lang w:val="pt_PT" w:bidi="pt_PT"/>
        </w:rPr>
        <w:t>Na cena dois, o homem que havia sido coxo por trinta e oito anos deve ser retratado como sofrendo e estar posicionado no centro onde as pessoas poderiam vê-lo.</w:t>
      </w:r>
    </w:p>
    <w:p>
      <w:pPr/>
      <w:r>
        <w:rPr>
          <w:lang w:val="pt_PT" w:bidi="pt_PT"/>
        </w:rPr>
      </w:r>
      <w:r>
        <w:rPr>
          <w:lang w:val="pt_PT" w:bidi="pt_PT"/>
        </w:rPr>
        <w:t>Parem aqui e discutam essa pergunta em grupo: qual é a aparência das pessoas inválidas em sua cultura? Pausem este áudio aqui.</w:t>
      </w:r>
    </w:p>
    <w:p>
      <w:pPr/>
      <w:r>
        <w:rPr>
          <w:lang w:val="pt_PT" w:bidi="pt_PT"/>
        </w:rPr>
      </w:r>
      <w:r>
        <w:rPr>
          <w:lang w:val="pt_PT" w:bidi="pt_PT"/>
        </w:rPr>
        <w:t>Jesus notará esse homem. Certifiquem-se de mostrar que Jesus sabia que o homem era inválido há um longo tempo. Então, Jesus e o homem conversarão. Jesus perguntará ao homem se ele quer ficar bem. Ao explicar sua situação, o inválido pode apontar para o tanque para onde ele queria ir. A conversa terminará com a ordem de Jesus dada ao homem para se levantar, pegar sua esteira e caminhar. Isso cura imediatamente o homem. A palavra mostra imediatamente que a cura aconteceu assim que Jesus o ordenou. É importante mostrar que o homem ficou completamente bem, imediatamente. Então, o homem pegará sua esteira e caminhará.</w:t>
      </w:r>
    </w:p>
    <w:p>
      <w:pPr/>
      <w:r>
        <w:rPr>
          <w:lang w:val="pt_PT" w:bidi="pt_PT"/>
        </w:rPr>
      </w:r>
      <w:r>
        <w:rPr>
          <w:lang w:val="pt_PT" w:bidi="pt_PT"/>
        </w:rPr>
        <w:t>Na cena três, os líderes judeus reagiriam ao homem depois que ele se levantou e pegou sua esteira. Eles disseram ao homem que era sábado e o que ele fez quebrou as regras do sábado. O homem lhes diria que o homem que o havia curado lhe disse para levantar a sua esteira e andar. Os líderes judeus perguntariam quem disse ao homem para fazer isso. Nessa conversa entre o homem e os líderes judeus, é importante mostrar que o homem e os líderes judeus repetiram as mesmas palavras que Jesus disse ao homem. O homem tentaria olhar ao redor para encontrar Jesus, mas não o encontraria porque havia pessoas demais ao redor.</w:t>
      </w:r>
    </w:p>
    <w:p>
      <w:pPr/>
      <w:r>
        <w:rPr>
          <w:lang w:val="pt_PT" w:bidi="pt_PT"/>
        </w:rPr>
      </w:r>
      <w:r>
        <w:rPr>
          <w:lang w:val="pt_PT" w:bidi="pt_PT"/>
        </w:rPr>
        <w:t>Na cena quatro, depois de algum tempo, Jesus encontrará o homem no templo. No discurso de Jesus, ele utilizou uma palavra que muitas vezes era usada para chamar a atenção do ouvinte para que ele prestasse muita atenção ao que ele diria.</w:t>
      </w:r>
    </w:p>
    <w:p>
      <w:pPr/>
      <w:r>
        <w:rPr>
          <w:lang w:val="pt_PT" w:bidi="pt_PT"/>
        </w:rPr>
      </w:r>
      <w:r>
        <w:rPr>
          <w:lang w:val="pt_PT" w:bidi="pt_PT"/>
        </w:rPr>
        <w:t>Parem aqui e discutam essa pergunta em grupo: quando as pessoas em sua cultura falam umas com as outras, que palavra ou palavras elas usam quando querem garantir que a outra pessoa ouça cuidadosamente? Pausem este áudio aqui.</w:t>
      </w:r>
    </w:p>
    <w:p>
      <w:pPr/>
      <w:r>
        <w:rPr>
          <w:lang w:val="pt_PT" w:bidi="pt_PT"/>
        </w:rPr>
      </w:r>
      <w:r>
        <w:rPr>
          <w:lang w:val="pt_PT" w:bidi="pt_PT"/>
        </w:rPr>
        <w:t>Então, Jesus chama a atenção do homem que havia sido curado para dizer a ele que ele está completamente bem — ele não ficará doente assim novamente. Depois disso, Jesus o advertiria. A cena termina com o homem dizendo aos líderes judeus que foi Jesus que o curou.</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5:1–15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Muitas pessoas doentes</w:t>
      </w:r>
    </w:p>
    <w:p>
      <w:pPr>
        <w:pStyle w:val="ListBullet"/>
        <w:spacing w:line="240" w:lineRule="auto"/>
        <w:ind w:left="720"/>
      </w:pPr>
      <w:r>
        <w:rPr>
          <w:lang w:val="pt_PT" w:bidi="pt_PT"/>
        </w:rPr>
      </w:r>
      <w:r>
        <w:rPr>
          <w:lang w:val="pt_PT" w:bidi="pt_PT"/>
        </w:rPr>
        <w:t>O homem coxo que não conseguia caminhar</w:t>
      </w:r>
    </w:p>
    <w:p>
      <w:pPr>
        <w:pStyle w:val="ListBullet"/>
        <w:spacing w:line="240" w:lineRule="auto"/>
        <w:ind w:left="720"/>
      </w:pPr>
      <w:r>
        <w:rPr>
          <w:lang w:val="pt_PT" w:bidi="pt_PT"/>
        </w:rPr>
      </w:r>
      <w:r>
        <w:rPr>
          <w:lang w:val="pt_PT" w:bidi="pt_PT"/>
        </w:rPr>
        <w:t>Os líderes judeus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Jesus sobe para Jerusalém. Ele vai para as cinco colunatas que cercam o tanque chamado Betesda, e lá ele vê muitas pessoas inválidas.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"Sinto-me com o coração partido por todas essas pessoas que estão doentes e desesperadas para ficarem bem", ou "Para mostrar a essas pessoas que tenho o poder de curar, preciso curar uma pessoa que é inválida por mais tempo.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e o homem inválido por trinta e oito anos conversaram.</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 pessoa que interpreta o homem inválido: “O que você está sentindo ou pensando?”. A pessoa pode responder coisas como: "Quero ficar bem há muitos anos, mas ninguém está disposto a me ajudar", ou "Gostaria que alguém me ajudasse para que eu possa finalmente ser curado".</w:t>
      </w:r>
    </w:p>
    <w:p>
      <w:pPr>
        <w:pStyle w:val="ListBullet"/>
        <w:spacing w:line="240" w:lineRule="auto"/>
        <w:ind w:left="720"/>
      </w:pPr>
      <w:r>
        <w:rPr>
          <w:lang w:val="pt_PT" w:bidi="pt_PT"/>
        </w:rPr>
      </w:r>
      <w:r>
        <w:rPr>
          <w:lang w:val="pt_PT" w:bidi="pt_PT"/>
        </w:rPr>
        <w:t>Perguntem à pessoa que interpreta Jesus: “O que você está sentindo ou pensando?”. A pessoa pode responder coisas como: "Esse homem sofreu por tempo demais", ou "Se eu curar esse homem que tem sofrido pelo tempo mais longo, isso mostrará que sou Deus e que não há doença que não possa curar".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três, os líderes judeus repreenderão o homem por pegar sua esteira e caminhar no sábado.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líderes religiosos: “O que vocês estão sentindo ou pensando?”. Eles podem responder coisas como: "Esse homem está violando nossa lei sagrada!" ou "Esse homem deve ser punido por quebrar nossa tradição sagrada!"</w:t>
      </w:r>
    </w:p>
    <w:p>
      <w:pPr>
        <w:pStyle w:val="ListBullet"/>
        <w:spacing w:line="240" w:lineRule="auto"/>
        <w:ind w:left="720"/>
      </w:pPr>
      <w:r>
        <w:rPr>
          <w:lang w:val="pt_PT" w:bidi="pt_PT"/>
        </w:rPr>
      </w:r>
      <w:r>
        <w:rPr>
          <w:lang w:val="pt_PT" w:bidi="pt_PT"/>
        </w:rPr>
        <w:t>Vocês também podem perguntar à pessoa que está interpretando o homem: “O que você está sentindo ou pensando?” A pessoa pode responder coisas como: "Me pergunto quem era esse homem que me curou", ou "Gostaria de poder vê-lo novamente para poder agradecer a ele".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quatro, Jesus e o homem se encontrarão novamente no templo.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Jesus: “O que você está sentindo ou pensando?”. Eles podem responder coisas como: "Estou feliz por ver que esse homem está completamente curado", ou "Amo tanto esse homem — quero que ele esteja com Deus para sempre". Vocês também podem perguntar à pessoa que está interpretando o homem: “O que você está sentindo ou pensando?” A pessoa pode responder coisas como: “Estou feliz por ter sido capaz de encontrá-lo novamente”, ou “Preciso dizer aos outros sobre ele!”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5:1–15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Depois da história anterior, Jesus subiu para </w:t>
      </w:r>
      <w:r>
        <w:rPr>
          <w:b/>
          <w:lang w:val="pt_PT" w:bidi="pt_PT"/>
        </w:rPr>
        <w:t>Jerusalém</w:t>
      </w:r>
      <w:r>
        <w:rPr>
          <w:lang w:val="pt_PT" w:bidi="pt_PT"/>
        </w:rPr>
        <w:t xml:space="preserve">. Jerusalém era o lugar mais sagrado para os Judeus porque o templo estava nele. Os judeus iam para o templo regularmente para oferecer seus sacrifícios e celebrar seus banquetes. Os líderes da religião judaica também estavam em Jerusalém. Traduzam Jerusalém da mesma maneira que vocês traduziram isso antes. Para mais informações sobre </w:t>
      </w:r>
      <w:r>
        <w:rPr>
          <w:lang w:val="pt_PT" w:bidi="pt_PT"/>
        </w:rPr>
        <w:t>Jerusalém</w:t>
      </w:r>
      <w:r>
        <w:rPr>
          <w:lang w:val="pt_PT" w:bidi="pt_PT"/>
        </w:rPr>
        <w:t xml:space="preserve">, consultem o Glossário-Mestre. </w:t>
      </w:r>
    </w:p>
    <w:p>
      <w:pPr/>
      <w:r>
        <w:rPr>
          <w:lang w:val="pt_PT" w:bidi="pt_PT"/>
        </w:rPr>
      </w:r>
      <w:r>
        <w:rPr>
          <w:lang w:val="pt_PT" w:bidi="pt_PT"/>
        </w:rPr>
        <w:t xml:space="preserve">Em Jerusalém, onde Jesus estava, havia um </w:t>
      </w:r>
      <w:r>
        <w:rPr>
          <w:b/>
          <w:lang w:val="pt_PT" w:bidi="pt_PT"/>
        </w:rPr>
        <w:t>banquete</w:t>
      </w:r>
      <w:r>
        <w:rPr>
          <w:lang w:val="pt_PT" w:bidi="pt_PT"/>
        </w:rPr>
        <w:t>. Um banquete é uma celebração para honrar uma pessoa ou evento importante. Isso tipicamente envolvia cantos, danças e famílias fazendo grandes refeições juntas. A palavra banquete às vezes é chamada de festa. Traduzam a palavra banquete da mesma maneira que vocês traduziram essa palavra antes. Os Judeus faziam vários banquetes, mas o banquete exato que estava acontecendo neste momento não é claro. Mas isso explica por que havia muitas pessoas em Jerusalém naquele momento.</w:t>
      </w:r>
    </w:p>
    <w:p>
      <w:pPr/>
      <w:r>
        <w:rPr>
          <w:lang w:val="pt_PT" w:bidi="pt_PT"/>
        </w:rPr>
      </w:r>
      <w:r>
        <w:rPr>
          <w:lang w:val="pt_PT" w:bidi="pt_PT"/>
        </w:rPr>
        <w:t xml:space="preserve">Em Jerusalém, também havia um </w:t>
      </w:r>
      <w:r>
        <w:rPr>
          <w:b/>
          <w:lang w:val="pt_PT" w:bidi="pt_PT"/>
        </w:rPr>
        <w:t>tanque</w:t>
      </w:r>
      <w:r>
        <w:rPr>
          <w:lang w:val="pt_PT" w:bidi="pt_PT"/>
        </w:rPr>
        <w:t xml:space="preserve"> que as pessoas no idioma </w:t>
      </w:r>
      <w:r>
        <w:rPr>
          <w:b/>
          <w:lang w:val="pt_PT" w:bidi="pt_PT"/>
        </w:rPr>
        <w:t>aramaico</w:t>
      </w:r>
      <w:r>
        <w:rPr>
          <w:lang w:val="pt_PT" w:bidi="pt_PT"/>
        </w:rPr>
        <w:t xml:space="preserve"> chamavam de </w:t>
      </w:r>
      <w:r>
        <w:rPr>
          <w:b/>
          <w:lang w:val="pt_PT" w:bidi="pt_PT"/>
        </w:rPr>
        <w:t>Betesda</w:t>
      </w:r>
      <w:r>
        <w:rPr>
          <w:lang w:val="pt_PT" w:bidi="pt_PT"/>
        </w:rPr>
        <w:t xml:space="preserve">. Esse tanque está localizado perto da </w:t>
      </w:r>
      <w:r>
        <w:rPr>
          <w:b/>
          <w:lang w:val="pt_PT" w:bidi="pt_PT"/>
        </w:rPr>
        <w:t>Porta das ovelhas</w:t>
      </w:r>
      <w:r>
        <w:rPr>
          <w:lang w:val="pt_PT" w:bidi="pt_PT"/>
        </w:rPr>
        <w:t xml:space="preserve">. Um tanque é um grande recipiente de água onde as pessoas podem se banhar ou nadar. O aramaico era o idioma comum que os judeus falavam durante aquele tempo. A Porta das ovelhas é uma porta por onde as pessoas entram com suas ovelhas depois que as lavam no tanque. O tanque também tinha cinco </w:t>
      </w:r>
      <w:r>
        <w:rPr>
          <w:b/>
          <w:lang w:val="pt_PT" w:bidi="pt_PT"/>
        </w:rPr>
        <w:t>colunatas</w:t>
      </w:r>
      <w:r>
        <w:rPr>
          <w:lang w:val="pt_PT" w:bidi="pt_PT"/>
        </w:rPr>
        <w:t>. São espaços abertos que tinham telhados apoiados por pilares ou postes. As colunatas também eram chamadas de pórticos.</w:t>
      </w:r>
    </w:p>
    <w:p>
      <w:pPr/>
      <w:r>
        <w:rPr>
          <w:lang w:val="pt_PT" w:bidi="pt_PT"/>
        </w:rPr>
      </w:r>
      <w:r>
        <w:rPr>
          <w:lang w:val="pt_PT" w:bidi="pt_PT"/>
        </w:rPr>
        <w:t>Parem aqui e, em grupo, olhem para uma imagem do tanque de Betesda que também mostra a Porta das Ovelhas e as cinco colunatas.</w:t>
      </w:r>
    </w:p>
    <w:p>
      <w:pPr/>
      <w:r>
        <w:rPr>
          <w:lang w:val="pt_PT" w:bidi="pt_PT"/>
        </w:rPr>
      </w:r>
      <w:r>
        <w:rPr>
          <w:lang w:val="pt_PT" w:bidi="pt_PT"/>
        </w:rPr>
        <w:t>Discutam também em grupo qual palavra ou expressão vocês usarão para tanque, aramaico, Porta das Ovelhas e colunatas. Pausem este áudio aqui.</w:t>
      </w:r>
    </w:p>
    <w:p>
      <w:pPr/>
      <w:r>
        <w:rPr>
          <w:lang w:val="pt_PT" w:bidi="pt_PT"/>
        </w:rPr>
      </w:r>
      <w:r>
        <w:rPr>
          <w:lang w:val="pt_PT" w:bidi="pt_PT"/>
        </w:rPr>
        <w:t xml:space="preserve">Nas colunatas, havia muitas pessoas </w:t>
      </w:r>
      <w:r>
        <w:rPr>
          <w:b/>
          <w:lang w:val="pt_PT" w:bidi="pt_PT"/>
        </w:rPr>
        <w:t>inválidas</w:t>
      </w:r>
      <w:r>
        <w:rPr>
          <w:lang w:val="pt_PT" w:bidi="pt_PT"/>
        </w:rPr>
        <w:t>. As pessoas inválidas são pessoas que sofriam de doenças que as impediam de realizar tarefas que a maioria das pessoas poderia fazer normalmente. Elas também muitas vezes eram fracas, então precisavam de outras pessoas para cuidarem delas. Os tipos de pessoas inválidas que estavam nas colunatas eram pessoas cegas, coxas e paralisadas.</w:t>
      </w:r>
    </w:p>
    <w:p>
      <w:pPr/>
      <w:r>
        <w:rPr>
          <w:lang w:val="pt_PT" w:bidi="pt_PT"/>
        </w:rPr>
      </w:r>
      <w:r>
        <w:rPr>
          <w:lang w:val="pt_PT" w:bidi="pt_PT"/>
        </w:rPr>
        <w:t>Discutam também em grupo qual palavra ou expressão vocês usarão para inválido. Pausem este áudio aqui.</w:t>
      </w:r>
    </w:p>
    <w:p>
      <w:pPr/>
      <w:r>
        <w:rPr>
          <w:lang w:val="pt_PT" w:bidi="pt_PT"/>
        </w:rPr>
      </w:r>
      <w:r>
        <w:rPr>
          <w:lang w:val="pt_PT" w:bidi="pt_PT"/>
        </w:rPr>
        <w:t xml:space="preserve">Um inválido se destacou porque ele era inválido há trinta e oito anos. Jesus o viu e sabia que ele havia sofrido há muito tempo. Então, Jesus perguntou se ele queria ser curado. O homem respondeu e explicou sua situação, e então Jesus disse a ele para se levantar, pegar sua esteira e caminhar. Então, o homem pegou sua esteira e caminhou. Isso aconteceu em um </w:t>
      </w:r>
      <w:r>
        <w:rPr>
          <w:b/>
          <w:lang w:val="pt_PT" w:bidi="pt_PT"/>
        </w:rPr>
        <w:t>sábado</w:t>
      </w:r>
      <w:r>
        <w:rPr>
          <w:lang w:val="pt_PT" w:bidi="pt_PT"/>
        </w:rPr>
        <w:t xml:space="preserve">. O sábado era um dia especial para os judeus. No Antigo Testamento, Deus instruiu os israelitas a observar o sábado descansando no sétimo dia da semana. Traduzam a palavra sábado da mesma maneira que vocês traduziram essa palavra antes. Para mais informações sobre </w:t>
      </w:r>
      <w:r>
        <w:rPr>
          <w:lang w:val="pt_PT" w:bidi="pt_PT"/>
        </w:rPr>
        <w:t>sábado</w:t>
      </w:r>
      <w:r>
        <w:rPr>
          <w:lang w:val="pt_PT" w:bidi="pt_PT"/>
        </w:rPr>
        <w:t>, consulte o Glossário-Mestre.</w:t>
      </w:r>
    </w:p>
    <w:p>
      <w:pPr/>
      <w:r>
        <w:rPr>
          <w:lang w:val="pt_PT" w:bidi="pt_PT"/>
        </w:rPr>
      </w:r>
      <w:r>
        <w:rPr>
          <w:lang w:val="pt_PT" w:bidi="pt_PT"/>
        </w:rPr>
        <w:t xml:space="preserve">Não havia leis claras sobre como observar adequadamente o sábado, mas muitos judeus no Novo Testamento acreditavam que as pessoas violavam o sábado quando pegavam suas esteiras. Então, quando os </w:t>
      </w:r>
      <w:r>
        <w:rPr>
          <w:b/>
          <w:lang w:val="pt_PT" w:bidi="pt_PT"/>
        </w:rPr>
        <w:t>Judeus</w:t>
      </w:r>
      <w:r>
        <w:rPr>
          <w:lang w:val="pt_PT" w:bidi="pt_PT"/>
        </w:rPr>
        <w:t xml:space="preserve"> viram o homem pegar sua esteira e caminhar, eles o repreenderam e lhe perguntaram por que ele estava violando o sábado. "Os judeus" aqui provavelmente se referiam aos líderes judeus, ou líderes da religião judaica. Traduzam a palavra judeus da mesma maneira que vocês traduziram essa palavra antes. Para mais informações sobre os </w:t>
      </w:r>
      <w:r>
        <w:rPr>
          <w:lang w:val="pt_PT" w:bidi="pt_PT"/>
        </w:rPr>
        <w:t>judeus</w:t>
      </w:r>
      <w:r>
        <w:rPr>
          <w:lang w:val="pt_PT" w:bidi="pt_PT"/>
        </w:rPr>
        <w:t>, consulte o Glossário-Mestre.</w:t>
      </w:r>
    </w:p>
    <w:p>
      <w:pPr/>
      <w:r>
        <w:rPr>
          <w:lang w:val="pt_PT" w:bidi="pt_PT"/>
        </w:rPr>
      </w:r>
      <w:r>
        <w:rPr>
          <w:lang w:val="pt_PT" w:bidi="pt_PT"/>
        </w:rPr>
        <w:t xml:space="preserve">Mais tarde, Jesus encontrou o homem no templo. O </w:t>
      </w:r>
      <w:r>
        <w:rPr>
          <w:b/>
          <w:lang w:val="pt_PT" w:bidi="pt_PT"/>
        </w:rPr>
        <w:t>templo</w:t>
      </w:r>
      <w:r>
        <w:rPr>
          <w:lang w:val="pt_PT" w:bidi="pt_PT"/>
        </w:rPr>
        <w:t xml:space="preserve"> era o lugar onde os judeus traziam seus sacrifícios para adorar a Deus. Traduzam a palavra templo da mesma maneira que vocês traduziram essa palavra anteriormente. Para mais informações sobre a palavra </w:t>
      </w:r>
      <w:r>
        <w:rPr>
          <w:lang w:val="pt_PT" w:bidi="pt_PT"/>
        </w:rPr>
        <w:t>templo</w:t>
      </w:r>
      <w:r>
        <w:rPr>
          <w:lang w:val="pt_PT" w:bidi="pt_PT"/>
        </w:rPr>
        <w:t xml:space="preserve">, vocês podem consultar o Glossário-Mestre. Jesus ordenou que o homem parasse de </w:t>
      </w:r>
      <w:r>
        <w:rPr>
          <w:b/>
          <w:lang w:val="pt_PT" w:bidi="pt_PT"/>
        </w:rPr>
        <w:t>pecar</w:t>
      </w:r>
      <w:r>
        <w:rPr>
          <w:lang w:val="pt_PT" w:bidi="pt_PT"/>
        </w:rPr>
        <w:t xml:space="preserve"> ou algo pior poderia acontecer com ele. Traduzam a palavra pecado da mesma maneira que vocês traduziram essa palavra anteriormente. Para mais informações sobre </w:t>
      </w:r>
      <w:r>
        <w:rPr>
          <w:lang w:val="pt_PT" w:bidi="pt_PT"/>
        </w:rPr>
        <w:t>pecado</w:t>
      </w:r>
      <w:r>
        <w:rPr>
          <w:lang w:val="pt_PT" w:bidi="pt_PT"/>
        </w:rPr>
        <w:t>, consultem o Glossário-Mestre. Depois disso, o homem disse aos líderes judeus que foi Jesus que o curou.</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5:16–23</w:t>
      </w:r>
      <w:r>
        <w:rPr>
          <w:lang w:val="pt_PT" w:bidi="pt_PT"/>
        </w:rPr>
      </w:r>
    </w:p>
    <w:p>
      <w:pPr>
        <w:pStyle w:val="Heading3"/>
      </w:pPr>
      <w:r>
        <w:rPr>
          <w:lang w:val="pt_PT" w:bidi="pt_PT"/>
        </w:rPr>
        <w:t>Ouvir e Sentir</w:t>
      </w:r>
    </w:p>
    <w:p>
      <w:pPr/>
      <w:r>
        <w:rPr>
          <w:lang w:val="pt_PT" w:bidi="pt_PT"/>
        </w:rPr>
      </w:r>
      <w:r>
        <w:rPr>
          <w:lang w:val="pt_PT" w:bidi="pt_PT"/>
        </w:rPr>
        <w:t>Nesta etapa, ouçam João 5:16–23 e a guardem em seus corações.</w:t>
      </w:r>
    </w:p>
    <w:p>
      <w:pPr/>
      <w:r>
        <w:rPr>
          <w:lang w:val="pt_PT" w:bidi="pt_PT"/>
        </w:rPr>
      </w:r>
      <w:r>
        <w:rPr>
          <w:lang w:val="pt_PT" w:bidi="pt_PT"/>
        </w:rPr>
        <w:t>Ouçam uma versão em áudio de João 5:16–23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5:16–23 na tradução mais fácil de entender.</w:t>
      </w:r>
    </w:p>
    <w:p>
      <w:pPr/>
      <w:r>
        <w:rPr>
          <w:lang w:val="pt_PT" w:bidi="pt_PT"/>
        </w:rPr>
      </w:r>
      <w:r>
        <w:rPr>
          <w:lang w:val="pt_PT" w:bidi="pt_PT"/>
        </w:rPr>
        <w:t>A história anterior era sobre a cura de um homem que era inválido há trinta e oito anos. Depois que Jesus o curou, ele pegou sua esteira e caminhou. Era sábado quando Jesus o curou. A história presente é sobre a autoridade de Jesus que é igual a Deus.</w:t>
      </w:r>
    </w:p>
    <w:p>
      <w:pPr/>
      <w:r>
        <w:rPr>
          <w:lang w:val="pt_PT" w:bidi="pt_PT"/>
        </w:rPr>
      </w:r>
      <w:r>
        <w:rPr>
          <w:lang w:val="pt_PT" w:bidi="pt_PT"/>
        </w:rPr>
        <w:t>A história começa explicando por que os Judeus estão perseguindo Jesus. A perseguição acontece quando uma pessoa trata mal outra pessoa por suas crenças. Como a história anterior, "os judeus" aqui provavelmente se referiam aos líderes judeus ou os líderes da religião judaica. Nesse caso, os Judeus estavam tratando Jesus erradamente, talvez envergonhando-o e o chamando de transgressor da lei. Eles estavam perseguindo Jesus porque Jesus estava fazendo coisas como curar no sábado. O sábado era um dia especial para os judeus. Durante o sábado, os Judeus não deveriam trabalhar. Em vez disso, eles devem descansar o dia todo. Os líderes judeus estavam chateados com o comportamento de Jesus porque, em sua visão, Jesus estava quebrando as regras de um dos dias mais sagrados em sua religião.</w:t>
      </w:r>
    </w:p>
    <w:p>
      <w:pPr/>
      <w:r>
        <w:rPr>
          <w:lang w:val="pt_PT" w:bidi="pt_PT"/>
        </w:rPr>
      </w:r>
      <w:r>
        <w:rPr>
          <w:lang w:val="pt_PT" w:bidi="pt_PT"/>
        </w:rPr>
        <w:t>Jesus se defende. Ele diz que a razão pela qual ele estava fazendo coisas como curar no sábado é porque seu Pai está sempre trabalhando, mesmo no sábado. O Pai se refere a Deus que é o Criador de todas as coisas. No entanto, os líderes judeus ficaram mais chateados com Jesus porque ele estava chamando Deus de Pai. Os Judeus estavam acostumados a chamar Deus de seu pai. Mas quando Jesus chamou Deus de Pai, os líderes judeus reconheceram que Jesus estava alegando um relacionamento mais especial com Deus. Eles sabiam que Jesus estava dizendo que ele tem autoridade que é igual a Deus. Para os líderes judeus, as palavras de Jesus desonram a Deus. Então, eles começaram a buscar matar Jesus.</w:t>
      </w:r>
    </w:p>
    <w:p>
      <w:pPr/>
      <w:r>
        <w:rPr>
          <w:lang w:val="pt_PT" w:bidi="pt_PT"/>
        </w:rPr>
      </w:r>
      <w:r>
        <w:rPr>
          <w:lang w:val="pt_PT" w:bidi="pt_PT"/>
        </w:rPr>
        <w:t>Jesus diz aos líderes judeus sobre a autoridade do Filho. "O Filho" é uma maneira curta de dizer "Filho de Deus", e esse é um título que se refere a Jesus. Então, quando Jesus fala do Filho, ele está se referindo a si mesmo. Jesus começa seu discurso dizendo palavras que chamam a atenção dos ouvintes porque ele está prestes a dizer algo importante e verdadeiro.</w:t>
      </w:r>
    </w:p>
    <w:p>
      <w:pPr/>
      <w:r>
        <w:rPr>
          <w:lang w:val="pt_PT" w:bidi="pt_PT"/>
        </w:rPr>
      </w:r>
      <w:r>
        <w:rPr>
          <w:lang w:val="pt_PT" w:bidi="pt_PT"/>
        </w:rPr>
        <w:t>Jesus disse que ele, o Filho, não faz nada por conta própria. Ele faz apenas o que ele vê de Deus, o Pai. Se o Pai está trabalhando no sábado, Jesus, o Filho, também trabalha no sábado. O Pai ama o Filho e ele mostra ao Filho todas as coisas que ele está fazendo. Na verdade, o Pai mostrará coisas maiores ao Filho, maiores do que curar doenças no sábado, para que os Judeus vejam o poder do Filho. Jesus explica o que isso significa. Assim como o Pai dá vida às pessoas mortas para que elas fiquem vivas novamente, o Filho também dá vida às pessoas como ele deseja. Jesus acrescenta que o Pai não julga ninguém. Isso significa que o Pai não decide ou declara se uma pessoa é digna da vida depois da morte ou não. Em vez disso, ele deu essa decisão ao Filho para que as pessoas honrem o Filho, assim como elas honram o Pai.</w:t>
      </w:r>
    </w:p>
    <w:p>
      <w:pPr/>
      <w:r>
        <w:rPr>
          <w:lang w:val="pt_PT" w:bidi="pt_PT"/>
        </w:rPr>
      </w:r>
      <w:r>
        <w:rPr>
          <w:lang w:val="pt_PT" w:bidi="pt_PT"/>
        </w:rPr>
        <w:t>Parem aqui e discutam essa pergunta em grupo: quando uma pessoa com grande status e autoridade, talvez um líder ou pai, dá autoridade a outra pessoa para fazer uma tarefa muito importante, o que ele faz para que as pessoas saibam que a pessoa agora tem um status e autoridade especiais? Pausem este áudio aqui.</w:t>
      </w:r>
    </w:p>
    <w:p>
      <w:pPr/>
      <w:r>
        <w:rPr>
          <w:lang w:val="pt_PT" w:bidi="pt_PT"/>
        </w:rPr>
      </w:r>
      <w:r>
        <w:rPr>
          <w:lang w:val="pt_PT" w:bidi="pt_PT"/>
        </w:rPr>
        <w:t>Se as pessoas não honram o Filho, então elas não honram o Pai também. Então, o Filho tem o poder e a autoridade de dar vida a qualquer um que ele deseja.</w:t>
      </w:r>
    </w:p>
    <w:p>
      <w:pPr/>
      <w:r>
        <w:rPr>
          <w:lang w:val="pt_PT" w:bidi="pt_PT"/>
        </w:rPr>
      </w:r>
      <w:r>
        <w:rPr>
          <w:lang w:val="pt_PT" w:bidi="pt_PT"/>
        </w:rPr>
        <w:t>Essa história, portanto, mostra que Jesus é igual a Deus, o Pai. Mas para os Judeus ou os líderes judeus, essa alegação de Jesus é blasfêmia. É por isso que eles começaram a perseguir Jesus e buscar maneiras de matá-lo. A história também mostra que Jesus é o juiz nomeado de Deus. Os Judeus sabiam que Deus era o juiz de todas as pessoas. Teria sido muito surpreendente para eles que Jesus fosse o juiz, e não Deus, o Pai.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5:16–23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judeus perseguem Jesus e tentam matá-lo porque Jesus faz coisas no sábado, e Jesus está chamando Deus, seu Pai.</w:t>
      </w:r>
    </w:p>
    <w:p>
      <w:pPr/>
      <w:r>
        <w:rPr>
          <w:lang w:val="pt_PT" w:bidi="pt_PT"/>
        </w:rPr>
      </w:r>
      <w:r>
        <w:rPr>
          <w:b/>
          <w:lang w:val="pt_PT" w:bidi="pt_PT"/>
        </w:rPr>
        <w:t>Na segunda cena:</w:t>
      </w:r>
      <w:r>
        <w:rPr>
          <w:lang w:val="pt_PT" w:bidi="pt_PT"/>
        </w:rPr>
        <w:t xml:space="preserve"> Jesus explica sua autoridade por fazer essas coisas, mesmo no sábado. Jesus alegará que ele está fazendo apenas o que o Pai está fazendo, e o Pai deu a ele autoridade para decidir quem é digno de receber vida e quem não é.</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judeus ou os líderes judeus</w:t>
      </w:r>
    </w:p>
    <w:p>
      <w:pPr>
        <w:pStyle w:val="ListBullet"/>
        <w:spacing w:line="240" w:lineRule="auto"/>
        <w:ind w:left="720"/>
      </w:pPr>
      <w:r>
        <w:rPr>
          <w:lang w:val="pt_PT" w:bidi="pt_PT"/>
        </w:rPr>
      </w:r>
      <w:r>
        <w:rPr>
          <w:lang w:val="pt_PT" w:bidi="pt_PT"/>
        </w:rPr>
        <w:t>Jesus, o Filho</w:t>
      </w:r>
    </w:p>
    <w:p>
      <w:pPr>
        <w:pStyle w:val="ListBullet"/>
        <w:spacing w:line="240" w:lineRule="auto"/>
        <w:ind w:left="720"/>
      </w:pPr>
      <w:r>
        <w:rPr>
          <w:lang w:val="pt_PT" w:bidi="pt_PT"/>
        </w:rPr>
      </w:r>
      <w:r>
        <w:rPr>
          <w:lang w:val="pt_PT" w:bidi="pt_PT"/>
        </w:rPr>
        <w:t>Deus, o Pai</w:t>
      </w:r>
    </w:p>
    <w:p>
      <w:pPr/>
      <w:r>
        <w:rPr>
          <w:lang w:val="pt_PT" w:bidi="pt_PT"/>
        </w:rPr>
      </w:r>
      <w:r>
        <w:rPr>
          <w:lang w:val="pt_PT" w:bidi="pt_PT"/>
        </w:rPr>
        <w:t>Em grupo, prestem atenção às partes do cenário da passagem:</w:t>
      </w:r>
    </w:p>
    <w:p>
      <w:pPr/>
      <w:r>
        <w:rPr>
          <w:lang w:val="pt_PT" w:bidi="pt_PT"/>
        </w:rPr>
      </w:r>
      <w:r>
        <w:rPr>
          <w:lang w:val="pt_PT" w:bidi="pt_PT"/>
        </w:rPr>
        <w:t>Não está claro onde a história acontece. Talvez Jesus ainda estivesse falando com os judeus ou os líderes judeus depois que eles se opuseram a ele por curar no sábado. Mas o foco da história está nas palavras de Jesus. Então, será importante entender e usar as palavras de Jesus claramente enquanto vocês encenam a história.</w:t>
      </w:r>
    </w:p>
    <w:p>
      <w:pPr/>
      <w:r>
        <w:rPr>
          <w:lang w:val="pt_PT" w:bidi="pt_PT"/>
        </w:rPr>
      </w:r>
      <w:r>
        <w:rPr>
          <w:lang w:val="pt_PT" w:bidi="pt_PT"/>
        </w:rPr>
        <w:t>Na cena um, os líderes judeus perseguirão Jesus. Vocês poderiam retratá-los como zangados ou chateados. Eles tratarão mal Jesus, talvez envergonhando-o ou o chamando de transgressor da lei. Eles farão isso porque Jesus estava curando as pessoas, mesmo no sábado. Mas Jesus se defenderá e dirá que seu Pai está trabalhando, mesmo no sábado, é por isso que ele também está trabalhando. Certifiquem-se de mostrar que o Pai está fazendo algo aqui, talvez curando uma pessoa doente. Mas os líderes judeus ficarão chateados com Jesus porque eles sabiam que Jesus estava alegando que ele é igual a Deus. Então eles tentarão matá-lo.</w:t>
      </w:r>
    </w:p>
    <w:p>
      <w:pPr/>
      <w:r>
        <w:rPr>
          <w:lang w:val="pt_PT" w:bidi="pt_PT"/>
        </w:rPr>
      </w:r>
      <w:r>
        <w:rPr>
          <w:lang w:val="pt_PT" w:bidi="pt_PT"/>
        </w:rPr>
        <w:t>Na cena dois, Jesus responderá aos líderes judeus. Seu discurso começará a usar uma expressão que chama a atenção dos ouvintes porque o que ele está prestes a dizer é verdade e importante.</w:t>
      </w:r>
    </w:p>
    <w:p>
      <w:pPr/>
      <w:r>
        <w:rPr>
          <w:lang w:val="pt_PT" w:bidi="pt_PT"/>
        </w:rPr>
      </w:r>
      <w:r>
        <w:rPr>
          <w:lang w:val="pt_PT" w:bidi="pt_PT"/>
        </w:rPr>
        <w:t>Parem aqui e discutam essa pergunta em grupo: quando as pessoas em sua cultura falam umas com as outras, que palavra elas usam quando querem garantir que a outra pessoa ouça cuidadosamente? Pausem este áudio aqui.</w:t>
      </w:r>
    </w:p>
    <w:p>
      <w:pPr/>
      <w:r>
        <w:rPr>
          <w:lang w:val="pt_PT" w:bidi="pt_PT"/>
        </w:rPr>
      </w:r>
      <w:r>
        <w:rPr>
          <w:lang w:val="pt_PT" w:bidi="pt_PT"/>
        </w:rPr>
        <w:t>Jesus explicará a fonte de sua autoridade para fazer coisas no sábado. Aqui, ele se referirá a si mesmo como o Filho. Quando ele diz que o Filho está fazendo apenas o que o Pai mostra a ele, certifiquem-se de mostrar que o Pai está fazendo algo e está mostrando ao Filho. Então o Filho fará como o Pai está fazendo. Jesus também diz que o Pai ama o Filho. O Pai também dá vida às pessoas mortas e dará o mesmo poder ao Filho. Certifiquem-se de mostrar que o Pai não decide quem é digno da vida ou não. Ele deu ao Filho o poder de decidir quem é digno da vida ou não. O Pai fez tudo isso com o Filho para que as pessoas honrem o Filho como honram o Pai. As pessoas que não honram o Filho, também desonram o Pai.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5:16–23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duas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líderes judeus</w:t>
      </w:r>
    </w:p>
    <w:p>
      <w:pPr>
        <w:pStyle w:val="ListBullet"/>
        <w:spacing w:line="240" w:lineRule="auto"/>
        <w:ind w:left="720"/>
      </w:pPr>
      <w:r>
        <w:rPr>
          <w:lang w:val="pt_PT" w:bidi="pt_PT"/>
        </w:rPr>
      </w:r>
      <w:r>
        <w:rPr>
          <w:lang w:val="pt_PT" w:bidi="pt_PT"/>
        </w:rPr>
        <w:t>Jesus, o Filho</w:t>
      </w:r>
    </w:p>
    <w:p>
      <w:pPr>
        <w:pStyle w:val="ListBullet"/>
        <w:spacing w:line="240" w:lineRule="auto"/>
        <w:ind w:left="720"/>
      </w:pPr>
      <w:r>
        <w:rPr>
          <w:lang w:val="pt_PT" w:bidi="pt_PT"/>
        </w:rPr>
      </w:r>
      <w:r>
        <w:rPr>
          <w:lang w:val="pt_PT" w:bidi="pt_PT"/>
        </w:rPr>
        <w:t>Deus, o Pai</w:t>
      </w:r>
    </w:p>
    <w:p>
      <w:pPr/>
      <w:r>
        <w:rPr>
          <w:lang w:val="pt_PT" w:bidi="pt_PT"/>
        </w:rPr>
      </w:r>
      <w:r>
        <w:rPr>
          <w:lang w:val="pt_PT" w:bidi="pt_PT"/>
        </w:rPr>
        <w:t>Como um grupo, encene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os líderes judeus perseguirão Jesus e tentarão matá-lo. Isso é porque Jesus disse que seu Pai está trabalhando, então ele está trabalhando também. Jesus está alegando ter autoridade que é igual a Deus.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líderes religiosos: “O que vocês estão sentindo ou pensando?”. As pessoas podem responder coisas como: “Esse Jesus deve estar louco por pensar que ele é igual a Deus!” ou “Esse Jesus está desonrando a Deus por causa do que ele está dizendo e o que ele está fazendo! Devemos matá-lo!”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explicará sua autoridade que é de Deus, o Pai.</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“Estou feliz pelo Pai me amar. É por isso que ele está me mostrando tudo o que ele faz, coisas ainda maiores!” ou “Agradeço ao Pai pela autoridade de dar vida a qualquer pessoa. As pessoas me honrarão como honram o Pai por causa disso”.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5:16–23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história, os </w:t>
      </w:r>
      <w:r>
        <w:rPr>
          <w:b/>
          <w:lang w:val="pt_PT" w:bidi="pt_PT"/>
        </w:rPr>
        <w:t>Judeus</w:t>
      </w:r>
      <w:r>
        <w:rPr>
          <w:lang w:val="pt_PT" w:bidi="pt_PT"/>
        </w:rPr>
        <w:t xml:space="preserve">, ou os </w:t>
      </w:r>
      <w:r>
        <w:rPr>
          <w:b/>
          <w:lang w:val="pt_PT" w:bidi="pt_PT"/>
        </w:rPr>
        <w:t>líderes judeus</w:t>
      </w:r>
      <w:r>
        <w:rPr>
          <w:lang w:val="pt_PT" w:bidi="pt_PT"/>
        </w:rPr>
        <w:t xml:space="preserve">, estavam perseguindo Jesus. Traduzam a palavra judeus da mesma maneira que vocês traduziram essa palavra antes. Para mais informações sobre os </w:t>
      </w:r>
      <w:r>
        <w:rPr>
          <w:lang w:val="pt_PT" w:bidi="pt_PT"/>
        </w:rPr>
        <w:t>judeus</w:t>
      </w:r>
      <w:r>
        <w:rPr>
          <w:lang w:val="pt_PT" w:bidi="pt_PT"/>
        </w:rPr>
        <w:t xml:space="preserve">, consulte o Glossário-Mestre. Eles estavam perseguindo Jesus porque Jesus estava fazendo coisas como curar no </w:t>
      </w:r>
      <w:r>
        <w:rPr>
          <w:b/>
          <w:lang w:val="pt_PT" w:bidi="pt_PT"/>
        </w:rPr>
        <w:t>sábado</w:t>
      </w:r>
      <w:r>
        <w:rPr>
          <w:lang w:val="pt_PT" w:bidi="pt_PT"/>
        </w:rPr>
        <w:t xml:space="preserve">. O sábado era um dia especial para os judeus. No Antigo Testamento, Deus instruiu os israelitas a observar o sábado descansando no sétimo dia da semana. Traduza essa palavra da mesma maneira que você a traduziu antes. Para mais informações sobre </w:t>
      </w:r>
      <w:r>
        <w:rPr>
          <w:lang w:val="pt_PT" w:bidi="pt_PT"/>
        </w:rPr>
        <w:t>sábado</w:t>
      </w:r>
      <w:r>
        <w:rPr>
          <w:lang w:val="pt_PT" w:bidi="pt_PT"/>
        </w:rPr>
        <w:t>, consulte o Glossário-Mestre.</w:t>
      </w:r>
    </w:p>
    <w:p>
      <w:pPr/>
      <w:r>
        <w:rPr>
          <w:lang w:val="pt_PT" w:bidi="pt_PT"/>
        </w:rPr>
      </w:r>
      <w:r>
        <w:rPr>
          <w:lang w:val="pt_PT" w:bidi="pt_PT"/>
        </w:rPr>
        <w:t xml:space="preserve">Não havia leis claras sobre como observar adequadamente o sábado, mas muitos judeus no Novo Testamento acreditavam que as pessoas violavam o sábado quando faziam certas coisas. Para os líderes judeus, curar os doentes era um tipo de trabalho que violava o sábado. É por isso que eles </w:t>
      </w:r>
      <w:r>
        <w:rPr>
          <w:b/>
          <w:lang w:val="pt_PT" w:bidi="pt_PT"/>
        </w:rPr>
        <w:t>perseguiram</w:t>
      </w:r>
      <w:r>
        <w:rPr>
          <w:lang w:val="pt_PT" w:bidi="pt_PT"/>
        </w:rPr>
        <w:t xml:space="preserve"> Jesus. A perseguição acontece quando uma pessoa trata mal outra pessoa por suas crenças.</w:t>
      </w:r>
    </w:p>
    <w:p>
      <w:pPr/>
      <w:r>
        <w:rPr>
          <w:lang w:val="pt_PT" w:bidi="pt_PT"/>
        </w:rPr>
      </w:r>
      <w:r>
        <w:rPr>
          <w:lang w:val="pt_PT" w:bidi="pt_PT"/>
        </w:rPr>
        <w:t xml:space="preserve">Parem aqui e, como um grupo, discutam qual palavra ou frase vocês usarão para </w:t>
      </w:r>
      <w:r>
        <w:rPr>
          <w:b/>
          <w:lang w:val="pt_PT" w:bidi="pt_PT"/>
        </w:rPr>
        <w:t>perseguir</w:t>
      </w:r>
      <w:r>
        <w:rPr>
          <w:lang w:val="pt_PT" w:bidi="pt_PT"/>
        </w:rPr>
        <w:t xml:space="preserve">. Para mais informações sobre </w:t>
      </w:r>
      <w:r>
        <w:rPr>
          <w:lang w:val="pt_PT" w:bidi="pt_PT"/>
        </w:rPr>
        <w:t>perseguição</w:t>
      </w:r>
      <w:r>
        <w:rPr>
          <w:lang w:val="pt_PT" w:bidi="pt_PT"/>
        </w:rPr>
        <w:t>, consultem o Glossário-Mestre. Pausem este áudio aqui.</w:t>
      </w:r>
    </w:p>
    <w:p>
      <w:pPr/>
      <w:r>
        <w:rPr>
          <w:lang w:val="pt_PT" w:bidi="pt_PT"/>
        </w:rPr>
      </w:r>
      <w:r>
        <w:rPr>
          <w:lang w:val="pt_PT" w:bidi="pt_PT"/>
        </w:rPr>
        <w:t xml:space="preserve">Mas Jesus disse que ele está fazendo isso apenas porque seu Pai está sempre trabalhando. O </w:t>
      </w:r>
      <w:r>
        <w:rPr>
          <w:b/>
          <w:lang w:val="pt_PT" w:bidi="pt_PT"/>
        </w:rPr>
        <w:t>Pai</w:t>
      </w:r>
      <w:r>
        <w:rPr>
          <w:lang w:val="pt_PT" w:bidi="pt_PT"/>
        </w:rPr>
        <w:t xml:space="preserve"> se refere a Deus que é o Criador de todas as coisas. Jesus chama Deus de Pai porque ele é o Filho de Deus. Mas os líderes judeus não estavam felizes com Jesus porque ele estava alegando que ele é igual a Deus quando ele chamou Deus de Pai. Então eles tentaram matá-lo. Traduza essa palavra da mesma maneira que você a traduziu antes. </w:t>
      </w:r>
    </w:p>
    <w:p>
      <w:pPr/>
      <w:r>
        <w:rPr>
          <w:lang w:val="pt_PT" w:bidi="pt_PT"/>
        </w:rPr>
      </w:r>
      <w:r>
        <w:rPr>
          <w:lang w:val="pt_PT" w:bidi="pt_PT"/>
        </w:rPr>
        <w:t xml:space="preserve">Jesus responde aos judeus. Aqui Jesus se referia a si mesmo como o </w:t>
      </w:r>
      <w:r>
        <w:rPr>
          <w:b/>
          <w:lang w:val="pt_PT" w:bidi="pt_PT"/>
        </w:rPr>
        <w:t>Filho</w:t>
      </w:r>
      <w:r>
        <w:rPr>
          <w:lang w:val="pt_PT" w:bidi="pt_PT"/>
        </w:rPr>
        <w:t xml:space="preserve"> porque ele é o Filho de Deus. Traduzam a palavra Filho de Deus da mesma maneira que vocês traduziram essa palavra antes. O Pai não </w:t>
      </w:r>
      <w:r>
        <w:rPr>
          <w:b/>
          <w:lang w:val="pt_PT" w:bidi="pt_PT"/>
        </w:rPr>
        <w:t>julga</w:t>
      </w:r>
      <w:r>
        <w:rPr>
          <w:lang w:val="pt_PT" w:bidi="pt_PT"/>
        </w:rPr>
        <w:t xml:space="preserve"> ninguém. </w:t>
      </w:r>
      <w:r>
        <w:rPr>
          <w:b/>
          <w:lang w:val="pt_PT" w:bidi="pt_PT"/>
        </w:rPr>
        <w:t>Julgar</w:t>
      </w:r>
      <w:r>
        <w:rPr>
          <w:lang w:val="pt_PT" w:bidi="pt_PT"/>
        </w:rPr>
        <w:t xml:space="preserve"> é quando uma pessoa ou um grupo de pessoas decide se uma pessoa é boa ou ruim ou se uma coisa ou ação está certa ou errada. Geralmente, as pessoas que julgam são pessoas que são nomeadas como juízes.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5:24–30</w:t>
      </w:r>
      <w:r>
        <w:rPr>
          <w:lang w:val="pt_PT" w:bidi="pt_PT"/>
        </w:rPr>
      </w:r>
    </w:p>
    <w:p>
      <w:pPr>
        <w:pStyle w:val="Heading3"/>
      </w:pPr>
      <w:r>
        <w:rPr>
          <w:lang w:val="pt_PT" w:bidi="pt_PT"/>
        </w:rPr>
        <w:t>Ouvir e Sentir</w:t>
      </w:r>
    </w:p>
    <w:p>
      <w:pPr/>
      <w:r>
        <w:rPr>
          <w:lang w:val="pt_PT" w:bidi="pt_PT"/>
        </w:rPr>
      </w:r>
      <w:r>
        <w:rPr>
          <w:lang w:val="pt_PT" w:bidi="pt_PT"/>
        </w:rPr>
        <w:t>Nesta etapa, ouçam João 5:24–30 e a guardem em seus corações.</w:t>
      </w:r>
    </w:p>
    <w:p>
      <w:pPr/>
      <w:r>
        <w:rPr>
          <w:lang w:val="pt_PT" w:bidi="pt_PT"/>
        </w:rPr>
      </w:r>
      <w:r>
        <w:rPr>
          <w:lang w:val="pt_PT" w:bidi="pt_PT"/>
        </w:rPr>
        <w:t>Ouçam uma versão em áudio de João 5:24–30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5:24–30 na tradução mais fácil de entender.</w:t>
      </w:r>
    </w:p>
    <w:p>
      <w:pPr/>
      <w:r>
        <w:rPr>
          <w:lang w:val="pt_PT" w:bidi="pt_PT"/>
        </w:rPr>
      </w:r>
      <w:r>
        <w:rPr>
          <w:lang w:val="pt_PT" w:bidi="pt_PT"/>
        </w:rPr>
        <w:t>A história anterior é sobre a autoridade de Jesus que é igual a Deus, o Pai. Jesus está falando e se refere a si mesmo como o Filho, que é uma maneira curta de dizer Filho de Deus. Jesus disse que o Pai deu ao Filho a autoridade para trabalhar, mesmo no sábado. O Pai também deu a Jesus, o Filho, a autoridade para dar vida às pessoas que ele quer receber. Na história presente, Jesus continua falando. Jesus diz mais sobre sua autoridade para dar vida e julgar as pessoas.</w:t>
      </w:r>
    </w:p>
    <w:p>
      <w:pPr/>
      <w:r>
        <w:rPr>
          <w:lang w:val="pt_PT" w:bidi="pt_PT"/>
        </w:rPr>
      </w:r>
      <w:r>
        <w:rPr>
          <w:lang w:val="pt_PT" w:bidi="pt_PT"/>
        </w:rPr>
        <w:t>Jesus começa seu discurso dizendo palavras que chamam a atenção dos ouvintes porque ele está prestes a dizer algo importante e verdadeiro. Ele disse que as pessoas que ouvem e acreditam naquele que o enviou têm vida eterna. Aquele que enviou Jesus é Deus, o Pai. Acreditar em Deus, o Pai, significa acreditar e confiar que tudo o que Jesus ensina é verdade. Isso significa que qualquer pessoa que acredite nele receberá a vida eterna ou uma vida que nunca terminará. Mesmo que ele morra, ele viverá novamente e nunca mais morrerá. Jesus não julgará mais se a pessoa é digna da vida eterna, porque ela já é digna quando acredita nele. Essa pessoa não entra mais em julgamento. Isso significa que ele não é mais mau aos olhos de Deus, e Deus não o punirá mais. Estando morto, ou sendo digno de punição, agora ele é digno de viver novamente. Jesus deu a ele vida eterna para viver com Deus para sempre.</w:t>
      </w:r>
    </w:p>
    <w:p>
      <w:pPr/>
      <w:r>
        <w:rPr>
          <w:lang w:val="pt_PT" w:bidi="pt_PT"/>
        </w:rPr>
      </w:r>
      <w:r>
        <w:rPr>
          <w:lang w:val="pt_PT" w:bidi="pt_PT"/>
        </w:rPr>
        <w:t>Parem aqui e, em grupo, discutam essa pergunta: como as pessoas em sua cultura imaginam ou falam sobre vida eterna, ou uma vida que nunca termina? Pausem este áudio aqui.</w:t>
      </w:r>
    </w:p>
    <w:p>
      <w:pPr/>
      <w:r>
        <w:rPr>
          <w:lang w:val="pt_PT" w:bidi="pt_PT"/>
        </w:rPr>
      </w:r>
      <w:r>
        <w:rPr>
          <w:lang w:val="pt_PT" w:bidi="pt_PT"/>
        </w:rPr>
        <w:t>Então novamente, Jesus usou as mesmas palavras que chamam atenção dos ouvintes porque ele está prestes a dizer algo importante e verdadeiro. Jesus disse que uma hora ou um tempo está chegando e agora começou quando as pessoas que morreram ouvirão a voz de Jesus, o Filho de Deus. "Aqueles que morreram" também podem se referir às pessoas que estão espiritualmente mortas, ou pessoas que não acreditavam em Jesus. O título Filho de Deus é um título para indivíduos que tinham um relacionamento especial com Deus. No Novo Testamento, esse título se refere a Jesus por causa de seu relacionamento especial com Deus, o Pai. Jesus explica que o Pai é a fonte de toda a vida. Quando Deus, o Pai, criou seres humanos, ele lhes deu vida. Jesus, o Filho de Deus, também é a fonte da vida. Quando as pessoas morrem, Jesus pode dar-lhes vida para que vivam novamente.</w:t>
      </w:r>
    </w:p>
    <w:p>
      <w:pPr/>
      <w:r>
        <w:rPr>
          <w:lang w:val="pt_PT" w:bidi="pt_PT"/>
        </w:rPr>
      </w:r>
      <w:r>
        <w:rPr>
          <w:lang w:val="pt_PT" w:bidi="pt_PT"/>
        </w:rPr>
        <w:t>O poder do Filho para dar vida tem a ver com seu papel como juiz. O Pai deu a Jesus, o Filho, o poder de dar vida porque ele nomeou o Filho como juiz de todas as pessoas. Quando uma pessoa julga, ela determina quem é bom e quem é mau. Jesus disse aqui que o Pai deu a ele a autoridade para julgar entre os mortos porque ele é o Filho do Homem. O Filho do Homem é um título que se refere a Jesus. No Antigo Testamento, os Judeus acreditavam que, quando chegar a hora de Deus julgar todas as pessoas, Deus enviará uma pessoa que é como um Filho do Homem. Isso significa que ele aparece como um ser humano, mas sua autoridade e poder são de Deus. Essa pessoa, chamada Filho do Homem, será juiz de todas as pessoas. Jesus está dizendo que o Filho do Homem, sobre o qual o Antigo Testamento está falando, é na verdade ele — Jesus é o Filho do Homem. Nessa história, Jesus está dizendo que Deus, o Pai, deu a ele a autoridade para julgar todas as pessoas, porque ele é o Filho do Homem. Jesus acrescenta que eles não deveriam ficar surpresos com o que ele está dizendo. Está chegando o tempo em que todos os que estão nos túmulos, ou seja, aqueles que morreram, ouvirão a voz d'Ele. Quando ouvirem a voz d'Ele, sairão de onde estão enterrados, e estarão vivos novamente. Quando uma pessoa morre e vive novamente, isso é chamado de ressurreição.</w:t>
      </w:r>
    </w:p>
    <w:p>
      <w:pPr/>
      <w:r>
        <w:rPr>
          <w:lang w:val="pt_PT" w:bidi="pt_PT"/>
        </w:rPr>
      </w:r>
      <w:r>
        <w:rPr>
          <w:lang w:val="pt_PT" w:bidi="pt_PT"/>
        </w:rPr>
        <w:t>Parem aqui e, em grupo, discutam esta pergunta: que palavra ou palavras as pessoas em sua cultura usam para descrever uma pessoa que estava morta, mas voltou à vida? Pausem este áudio aqui.</w:t>
      </w:r>
    </w:p>
    <w:p>
      <w:pPr/>
      <w:r>
        <w:rPr>
          <w:lang w:val="pt_PT" w:bidi="pt_PT"/>
        </w:rPr>
      </w:r>
      <w:r>
        <w:rPr>
          <w:lang w:val="pt_PT" w:bidi="pt_PT"/>
        </w:rPr>
        <w:t>Jesus está dizendo que ressuscitará as pessoas que fizeram o bem para uma ressurreição da vida. Essas pessoas viverão e estarão com Deus e nunca mais morrerão. Ao mesmo tempo, ele também ressuscitará as pessoas que fizeram o mal, para uma ressurreição de julgamento. Eles viverão novamente, mas apenas para enfrentar o julgamento de Deus ou a punição por sua maldade. Aqui, as pessoas que fizeram o bem são as que acreditavam em tudo o que Jesus disse, e as pessoas que fizeram o mal acreditavam nas palavras de Jesus.</w:t>
      </w:r>
    </w:p>
    <w:p>
      <w:pPr/>
      <w:r>
        <w:rPr>
          <w:lang w:val="pt_PT" w:bidi="pt_PT"/>
        </w:rPr>
      </w:r>
      <w:r>
        <w:rPr>
          <w:lang w:val="pt_PT" w:bidi="pt_PT"/>
        </w:rPr>
        <w:t>Quando Jesus julga todas as pessoas, ele não está fazendo isso por si mesmo ou para si mesmo. Jesus disse nas histórias anteriores que ele faz apenas o que vê o Pai fazendo. Da mesma maneira, Jesus julga apenas com base no que diz a ele. Tudo o que Jesus decide em seu julgamento é justo. Isso significa que, quando Jesus julga, as pessoas sempre recebem o que verdadeiramente merecem. O julgamento de Jesus é justo porque ele não está julgando para buscar sua própria vontade ou realizar seus próprios propósitos. Em vez disso, ele faz seu julgamento para realizar a vontade daquele enviou. Aquele que o enviou é Deus, o Pai.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5:24–30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cena um,</w:t>
      </w:r>
      <w:r>
        <w:rPr>
          <w:lang w:val="pt_PT" w:bidi="pt_PT"/>
        </w:rPr>
        <w:t xml:space="preserve"> Jesus diz que aqueles que ouvem ou acreditam naquele que o enviou terão vida eterna.</w:t>
      </w:r>
    </w:p>
    <w:p>
      <w:pPr/>
      <w:r>
        <w:rPr>
          <w:lang w:val="pt_PT" w:bidi="pt_PT"/>
        </w:rPr>
      </w:r>
      <w:r>
        <w:rPr>
          <w:b/>
          <w:lang w:val="pt_PT" w:bidi="pt_PT"/>
        </w:rPr>
        <w:t>Na cena dois,</w:t>
      </w:r>
      <w:r>
        <w:rPr>
          <w:lang w:val="pt_PT" w:bidi="pt_PT"/>
        </w:rPr>
        <w:t xml:space="preserve"> Jesus se refere a si mesmo como o Filho de Deus Ele diz que chegou a hora daqueles que morreram ouvirem o Filho de Deus que lhes dará vida.</w:t>
      </w:r>
    </w:p>
    <w:p>
      <w:pPr/>
      <w:r>
        <w:rPr>
          <w:lang w:val="pt_PT" w:bidi="pt_PT"/>
        </w:rPr>
      </w:r>
      <w:r>
        <w:rPr>
          <w:b/>
          <w:lang w:val="pt_PT" w:bidi="pt_PT"/>
        </w:rPr>
        <w:t>Na terceira cena:</w:t>
      </w:r>
      <w:r>
        <w:rPr>
          <w:lang w:val="pt_PT" w:bidi="pt_PT"/>
        </w:rPr>
        <w:t xml:space="preserve"> Jesus se refere a si mesmo como o Filho do Homem. Ele diz que o Pai deu a ele a autoridade para julgar entre os mortos. Então ele ressuscitará as pessoas mortas com base em se elas fizeram o bem ou o mal.</w:t>
      </w:r>
    </w:p>
    <w:p>
      <w:pPr/>
      <w:r>
        <w:rPr>
          <w:lang w:val="pt_PT" w:bidi="pt_PT"/>
        </w:rPr>
      </w:r>
      <w:r>
        <w:rPr>
          <w:b/>
          <w:lang w:val="pt_PT" w:bidi="pt_PT"/>
        </w:rPr>
        <w:t>Na cena quatro,</w:t>
      </w:r>
      <w:r>
        <w:rPr>
          <w:lang w:val="pt_PT" w:bidi="pt_PT"/>
        </w:rPr>
        <w:t xml:space="preserve"> Jesus explica que seu julgamento sobre quem receberá vida e quem não receberá é sempre justo.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 o Filho de Deus e o Filho do Homem</w:t>
      </w:r>
    </w:p>
    <w:p>
      <w:pPr>
        <w:pStyle w:val="ListBullet"/>
        <w:spacing w:line="240" w:lineRule="auto"/>
        <w:ind w:left="720"/>
      </w:pPr>
      <w:r>
        <w:rPr>
          <w:lang w:val="pt_PT" w:bidi="pt_PT"/>
        </w:rPr>
      </w:r>
      <w:r>
        <w:rPr>
          <w:lang w:val="pt_PT" w:bidi="pt_PT"/>
        </w:rPr>
        <w:t>O judeu ou os líderes judeus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As pessoas que acreditam em Jesus, aqueles que fizeram o bem</w:t>
      </w:r>
    </w:p>
    <w:p>
      <w:pPr>
        <w:pStyle w:val="ListBullet"/>
        <w:spacing w:line="240" w:lineRule="auto"/>
        <w:ind w:left="720"/>
      </w:pPr>
      <w:r>
        <w:rPr>
          <w:lang w:val="pt_PT" w:bidi="pt_PT"/>
        </w:rPr>
      </w:r>
      <w:r>
        <w:rPr>
          <w:lang w:val="pt_PT" w:bidi="pt_PT"/>
        </w:rPr>
        <w:t>As pessoas que não acreditavam em Jesus, aqueles que fizeram o mal</w:t>
      </w:r>
    </w:p>
    <w:p>
      <w:pPr/>
      <w:r>
        <w:rPr>
          <w:lang w:val="pt_PT" w:bidi="pt_PT"/>
        </w:rPr>
      </w:r>
      <w:r>
        <w:rPr>
          <w:lang w:val="pt_PT" w:bidi="pt_PT"/>
        </w:rPr>
        <w:t>Em grupo, prestem atenção às partes do cenário da passagem:</w:t>
      </w:r>
    </w:p>
    <w:p>
      <w:pPr/>
      <w:r>
        <w:rPr>
          <w:lang w:val="pt_PT" w:bidi="pt_PT"/>
        </w:rPr>
      </w:r>
      <w:r>
        <w:rPr>
          <w:lang w:val="pt_PT" w:bidi="pt_PT"/>
        </w:rPr>
        <w:t>Não está claro onde a história acontece. Talvez Jesus ainda estivesse falando com os judeus ou os líderes judeus depois que eles se opuseram a ele por curar no sábado. Mas o foco da história está nas palavras de Jesus. Então, será importante entender e usar as palavras de Jesus claramente enquanto vocês encenam a história.</w:t>
      </w:r>
    </w:p>
    <w:p>
      <w:pPr/>
      <w:r>
        <w:rPr>
          <w:lang w:val="pt_PT" w:bidi="pt_PT"/>
        </w:rPr>
      </w:r>
      <w:r>
        <w:rPr>
          <w:lang w:val="pt_PT" w:bidi="pt_PT"/>
        </w:rPr>
        <w:t>Na cena um, Jesus começará seu discurso usando uma expressão que chama a atenção dos ouvintes porque ele está prestes a dizer é verdade e importante.</w:t>
      </w:r>
    </w:p>
    <w:p>
      <w:pPr/>
      <w:r>
        <w:rPr>
          <w:lang w:val="pt_PT" w:bidi="pt_PT"/>
        </w:rPr>
      </w:r>
      <w:r>
        <w:rPr>
          <w:lang w:val="pt_PT" w:bidi="pt_PT"/>
        </w:rPr>
        <w:t>Parem aqui e, como um grupo, discutam qual palavra ou frase vocês usarão para essa expressão. Lembre-se de traduzir essa expressão da maneira como você traduziu antes. Pausem este áudio aqui.</w:t>
      </w:r>
    </w:p>
    <w:p>
      <w:pPr/>
      <w:r>
        <w:rPr>
          <w:lang w:val="pt_PT" w:bidi="pt_PT"/>
        </w:rPr>
      </w:r>
      <w:r>
        <w:rPr>
          <w:lang w:val="pt_PT" w:bidi="pt_PT"/>
        </w:rPr>
        <w:t>Jesus diz que aqueles que ouvem suas palavras e acreditam naquele que o enviou têm vida eterna. Aquele que enviou Jesus era Deus, o Pai, e acreditar no Pai significa acreditar em Jesus. Na história anterior e na história presente, Jesus é o doador da vida. Certifiquem-se de mostrar que algumas pessoas ouvirão e acreditarão em Jesus, e Jesus lhes dará vida eterna, ou uma vida que nunca termina. Antes, a pessoa que não acredita em Jesus é digna de punição. Agora uma pessoa que acredita em Jesus é digna de receber a vida eterna. Jesus não o punirá mais. Jesus disse que a pessoa que acredita nele será como uma pessoa que está indo de um lugar de morte para um lugar de vida. Certifiquem-se de mostrar como essa mudança quando uma pessoa acredita em Jesus.</w:t>
      </w:r>
    </w:p>
    <w:p>
      <w:pPr/>
      <w:r>
        <w:rPr>
          <w:lang w:val="pt_PT" w:bidi="pt_PT"/>
        </w:rPr>
      </w:r>
      <w:r>
        <w:rPr>
          <w:lang w:val="pt_PT" w:bidi="pt_PT"/>
        </w:rPr>
        <w:t>Na cena dois, Jesus começará novamente seu discurso usando uma expressão que chama a atenção dos ouvintes porque o que está prestes a dizer é verdade e importante. Então Jesus diz que uma hora, ou um tempo, está chegando e agora veio. Aqueles que morreram ouvirão a voz do Filho de Deus, ou a voz de Jesus. Quando eles ouvirem sua voz, eles viverão. Como Jesus veio para a terra, aqueles que estão espiritualmente mortos podem estar vivos novamente. O que significa que eles terão um relacionamento renovado com Deus. Isso também significa que quando eles morrerem, eles ressuscitarão onde estão enterrados. Jesus os tornará vivos novamente. Jesus pode fazer isso porque o Pai que é a fonte da vida deu a Jesus o poder de dar vida aos outros também, mesmo aos que morreram.</w:t>
      </w:r>
    </w:p>
    <w:p>
      <w:pPr/>
      <w:r>
        <w:rPr>
          <w:lang w:val="pt_PT" w:bidi="pt_PT"/>
        </w:rPr>
      </w:r>
      <w:r>
        <w:rPr>
          <w:lang w:val="pt_PT" w:bidi="pt_PT"/>
        </w:rPr>
        <w:t>Na cena três, o Pai também dará autoridade a Jesus para julgar entre as pessoas mortas. O Pai fará isso porque Jesus é o Filho do Homem, ou o juiz nomeado de todas as pessoas. Isso significa que Jesus tem a autoridade para decidir quem receberá vida ou punição. O poder de Jesus para julgar entre as pessoas mortas não deve surpreender os judeus. Jesus disse que uma hora ou um tempo está chegando quando todos os que estão nos túmulos ouvirão sua voz. Este Tempo que está chegando fala sobre o fim dos tempos, quando Deus finalmente realizará tudo o que ele planejou para o mundo. Quando isso acontecer, as pessoas mortas ouvirão a voz de Jesus como na cena dois. Então, eles se erguerão e sairão de onde estão enterrados, Jesus ressuscitará, ou dará vida, a eles novamente. Mas Jesus os dividirá em dois grupos. Jesus dará vida aqueles que fizeram o bem ou aqueles que acreditavam nele. Então eles viverão novamente e estarão com Deus para sempre. Então, Jesus também dará vida àqueles que fizeram o mal, ou aqueles que não acreditavam nele. Então Deus os punirá.</w:t>
      </w:r>
    </w:p>
    <w:p>
      <w:pPr/>
      <w:r>
        <w:rPr>
          <w:lang w:val="pt_PT" w:bidi="pt_PT"/>
        </w:rPr>
      </w:r>
      <w:r>
        <w:rPr>
          <w:lang w:val="pt_PT" w:bidi="pt_PT"/>
        </w:rPr>
        <w:t>Na cena quatro, Jesus explica que ele não está julgando as pessoas baseado em si mesmo. Em vez disso, ele julga com base no que Deus diz a ele. É por isso que o julgamento de Jesus é justo — as pessoas obterão o que merecem. Porque isso é o que o Pai que enviou Jesus quer. E Jesus está julgando para realizar o que o Pai quer, não o que ele quer.</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5:24–30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 o Filho de Deus e o Filho do Homem</w:t>
      </w:r>
    </w:p>
    <w:p>
      <w:pPr>
        <w:pStyle w:val="ListBullet"/>
        <w:spacing w:line="240" w:lineRule="auto"/>
        <w:ind w:left="720"/>
      </w:pPr>
      <w:r>
        <w:rPr>
          <w:lang w:val="pt_PT" w:bidi="pt_PT"/>
        </w:rPr>
      </w:r>
      <w:r>
        <w:rPr>
          <w:lang w:val="pt_PT" w:bidi="pt_PT"/>
        </w:rPr>
        <w:t>O judeu ou os líderes judeus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As pessoas que acreditam em Jesus, aqueles que fizeram o bem</w:t>
      </w:r>
    </w:p>
    <w:p>
      <w:pPr>
        <w:pStyle w:val="ListBullet"/>
        <w:spacing w:line="240" w:lineRule="auto"/>
        <w:ind w:left="720"/>
      </w:pPr>
      <w:r>
        <w:rPr>
          <w:lang w:val="pt_PT" w:bidi="pt_PT"/>
        </w:rPr>
      </w:r>
      <w:r>
        <w:rPr>
          <w:lang w:val="pt_PT" w:bidi="pt_PT"/>
        </w:rPr>
        <w:t>As pessoas que não acreditavam em Jesus, aqueles que fizeram o mal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Jesus diz que aqueles que ouvem ou acreditam naquele que o enviou terão vida eterna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as pessoas que acreditam em Jesus: “O que você está sentindo ou pensando?”. As pessoas podem responder coisas como: “Estamos felizes e agradecemos a Jesus porque agora temos vida eterna. Jesus não nos punirá, mas viveremos com Deus para sempre!” ou “Desejamos que todas as pessoas ouçam e acreditem em Jesus e no Pai que o enviou para que elas tenham vida eterna também!”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se refere a si mesmo como o Filho de Deus Ele diz que chegou a hora daqueles que morreram ouvirem o Filho de Deus que lhes dará vida.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as pessoas boas e más que morreram: “O que vocês estão sentindo ou pensando?”. As pessoas podem responder coisas como: “Jesus é incrível! Ele é realmente o Filho de Deus Já estamos mortos, e ainda ouvimos sua voz!” ou “Estamos vivos novamente porque ouvimos a voz de Jesus, o Filho de Deus. Me pergunto o que ele fará conosco”.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se refere a si mesmo como o Filho do Homem. Ele diz que o Pai deu a ele a autoridade para julgar entre os mortos. Então ele ressuscitará as pessoas mortas com base em se elas fizeram o bem ou o mal.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as pessoas boas que acreditavam em Jesus e morreram: “O que vocês estão sentindo ou pensando?”. As pessoas podem responder coisas como: “Agradecemos a Jesus porque ouvimos sua voz, então ele nos ressuscitou para viver novamente e estar com Deus para sempre!”</w:t>
      </w:r>
    </w:p>
    <w:p>
      <w:pPr>
        <w:pStyle w:val="ListBullet"/>
        <w:spacing w:line="240" w:lineRule="auto"/>
        <w:ind w:left="720"/>
      </w:pPr>
      <w:r>
        <w:rPr>
          <w:lang w:val="pt_PT" w:bidi="pt_PT"/>
        </w:rPr>
      </w:r>
      <w:r>
        <w:rPr>
          <w:lang w:val="pt_PT" w:bidi="pt_PT"/>
        </w:rPr>
        <w:t>Vocês também podem perguntar às pessoas que interpretam as pessoas más que não acreditavam em Jesus e morreram: “O que vocês estão sentindo ou pensando?”. As pessoas podem responder coisas como: “Isso é terrível! Ouvimos sua voz, então Jesus nos ressuscitou. Mas ele está nos punindo porque não acreditávamos nele!”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quatro, Jesus explica que seu julgamento sobre quem receberá vida e quem não receberá é sempre justo. Então ele ressuscitará as pessoas mortas com base em se elas fizeram o bem ou o mal.</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as pessoas más que não acreditavam em Jesus e morreram: “O que vocês estão sentindo ou pensando?”. As pessoas podem responder coisas como: “Jesus é injusto! Por que ele ressuscitou algumas pessoas para estarem com Deus, enquanto ele nos ressuscitou, mas está nos punindo!”</w:t>
      </w:r>
    </w:p>
    <w:p>
      <w:pPr>
        <w:pStyle w:val="ListBullet"/>
        <w:spacing w:line="240" w:lineRule="auto"/>
        <w:ind w:left="720"/>
      </w:pPr>
      <w:r>
        <w:rPr>
          <w:lang w:val="pt_PT" w:bidi="pt_PT"/>
        </w:rPr>
      </w:r>
      <w:r>
        <w:rPr>
          <w:lang w:val="pt_PT" w:bidi="pt_PT"/>
        </w:rPr>
        <w:t>Pergunte à pessoa que interpreta Jesus: “O que você está sentindo ou pensando?”. As pessoas podem responder coisas como: “Muitas pessoas não ficarão felizes com a maneira que julgo. Mas essa é a vontade de meu Pai que me enviou. Julgo como ele me diz para julgar”.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5:24–30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história é sobre a autoridade de Jesus para dar vida e julgar as pessoas. Começa com o discurso de Jesus que chama a atenção dos ouvintes porque ele está prestes a dizer algo importante e verdadeiro. Traduza essa palavra da mesma maneira que você a traduziu antes. </w:t>
      </w:r>
    </w:p>
    <w:p>
      <w:pPr/>
      <w:r>
        <w:rPr>
          <w:lang w:val="pt_PT" w:bidi="pt_PT"/>
        </w:rPr>
      </w:r>
      <w:r>
        <w:rPr>
          <w:lang w:val="pt_PT" w:bidi="pt_PT"/>
        </w:rPr>
        <w:t xml:space="preserve">Jesus disse que qualquer um que o ouça e acredite naquele que o enviou tem </w:t>
      </w:r>
      <w:r>
        <w:rPr>
          <w:b/>
          <w:lang w:val="pt_PT" w:bidi="pt_PT"/>
        </w:rPr>
        <w:t>vida eterna</w:t>
      </w:r>
      <w:r>
        <w:rPr>
          <w:lang w:val="pt_PT" w:bidi="pt_PT"/>
        </w:rPr>
        <w:t xml:space="preserve">. Vida eterna significa viver com Deus para sempre. Jesus está dizendo que qualquer um que confia em Deus, o Pai, que enviou Jesus, viverá novamente. Ele não morrerá mais, mas viverá para sempre com Deus. Traduza </w:t>
      </w:r>
      <w:r>
        <w:rPr>
          <w:b/>
          <w:lang w:val="pt_PT" w:bidi="pt_PT"/>
        </w:rPr>
        <w:t>vida eterna</w:t>
      </w:r>
      <w:r>
        <w:rPr>
          <w:lang w:val="pt_PT" w:bidi="pt_PT"/>
        </w:rPr>
        <w:t xml:space="preserve"> da mesma maneira que você a traduziu antes. Para mais informações sobre vida eterna, consulte o Glossário Mestre.</w:t>
      </w:r>
    </w:p>
    <w:p>
      <w:pPr/>
      <w:r>
        <w:rPr>
          <w:lang w:val="pt_PT" w:bidi="pt_PT"/>
        </w:rPr>
      </w:r>
      <w:r>
        <w:rPr>
          <w:lang w:val="pt_PT" w:bidi="pt_PT"/>
        </w:rPr>
        <w:t xml:space="preserve">Como a história anterior mostrou que Jesus e o Pai são iguais em autoridade e em poder, confiar em Deus significa confiar em Jesus e acreditar nele. Jesus diz que qualquer um que faça isso não entra em </w:t>
      </w:r>
      <w:r>
        <w:rPr>
          <w:b/>
          <w:lang w:val="pt_PT" w:bidi="pt_PT"/>
        </w:rPr>
        <w:t>julgamento</w:t>
      </w:r>
      <w:r>
        <w:rPr>
          <w:lang w:val="pt_PT" w:bidi="pt_PT"/>
        </w:rPr>
        <w:t xml:space="preserve">. Essa é outra maneira de dizer que Jesus não o punirá mais. Uma pessoa que acredita em Deus, o Pai, e Jesus, o Filho de Deus, passou da morte para a vida. Antes, ele merecia punição. Agora ele merece a vida, e Jesus deu a ele vida para estar com Deus para sempre. Traduzam </w:t>
      </w:r>
      <w:r>
        <w:rPr>
          <w:b/>
          <w:lang w:val="pt_PT" w:bidi="pt_PT"/>
        </w:rPr>
        <w:t>julgamento</w:t>
      </w:r>
      <w:r>
        <w:rPr>
          <w:lang w:val="pt_PT" w:bidi="pt_PT"/>
        </w:rPr>
        <w:t xml:space="preserve"> da mesma maneira que vocês traduziram isso antes.</w:t>
      </w:r>
    </w:p>
    <w:p>
      <w:pPr/>
      <w:r>
        <w:rPr>
          <w:lang w:val="pt_PT" w:bidi="pt_PT"/>
        </w:rPr>
      </w:r>
      <w:r>
        <w:rPr>
          <w:lang w:val="pt_PT" w:bidi="pt_PT"/>
        </w:rPr>
        <w:t xml:space="preserve">Então novamente, Jesus começa seu próximo discurso que chama a atenção dos ouvintes porque ele está prestes a dizer algo importante e verdadeiro. Quando Jesus disse que uma hora está chegando, e agora chegou, ele está dizendo que Deus designou um tempo para um evento importante e que a hora agora chegou. Nessa história, isso se refere ao tempo em que os mortos ou aqueles que morreram ouvirão a voz do </w:t>
      </w:r>
      <w:r>
        <w:rPr>
          <w:b/>
          <w:lang w:val="pt_PT" w:bidi="pt_PT"/>
        </w:rPr>
        <w:t>Filho de Deus</w:t>
      </w:r>
      <w:r>
        <w:rPr>
          <w:lang w:val="pt_PT" w:bidi="pt_PT"/>
        </w:rPr>
        <w:t xml:space="preserve"> O título </w:t>
      </w:r>
      <w:r>
        <w:rPr>
          <w:b/>
          <w:lang w:val="pt_PT" w:bidi="pt_PT"/>
        </w:rPr>
        <w:t>Filho de Deus</w:t>
      </w:r>
      <w:r>
        <w:rPr>
          <w:lang w:val="pt_PT" w:bidi="pt_PT"/>
        </w:rPr>
        <w:t xml:space="preserve"> é um título para indivíduos que tinham um relacionamento especial com Deus. No Novo Testamento, esse título se refere a Jesus por causa de seu relacionamento especial com Deus, o Pai. Traduzam </w:t>
      </w:r>
      <w:r>
        <w:rPr>
          <w:b/>
          <w:lang w:val="pt_PT" w:bidi="pt_PT"/>
        </w:rPr>
        <w:t>Filho de Deus</w:t>
      </w:r>
      <w:r>
        <w:rPr>
          <w:lang w:val="pt_PT" w:bidi="pt_PT"/>
        </w:rPr>
        <w:t xml:space="preserve"> da mesma maneira que vocês traduziram essa palavra antes. Para mais informações sobre </w:t>
      </w:r>
      <w:r>
        <w:rPr>
          <w:b/>
          <w:lang w:val="pt_PT" w:bidi="pt_PT"/>
        </w:rPr>
        <w:t>Filho de Deus</w:t>
      </w:r>
      <w:r>
        <w:rPr>
          <w:lang w:val="pt_PT" w:bidi="pt_PT"/>
        </w:rPr>
        <w:t>, consulte o Glossário Mestre.</w:t>
      </w:r>
    </w:p>
    <w:p>
      <w:pPr/>
      <w:r>
        <w:rPr>
          <w:lang w:val="pt_PT" w:bidi="pt_PT"/>
        </w:rPr>
      </w:r>
      <w:r>
        <w:rPr>
          <w:lang w:val="pt_PT" w:bidi="pt_PT"/>
        </w:rPr>
        <w:t xml:space="preserve">O Pai deu ao Filho o poder de dar vida aos outros para que o </w:t>
      </w:r>
      <w:r>
        <w:rPr>
          <w:b/>
          <w:lang w:val="pt_PT" w:bidi="pt_PT"/>
        </w:rPr>
        <w:t>Filho do Homem</w:t>
      </w:r>
      <w:r>
        <w:rPr>
          <w:lang w:val="pt_PT" w:bidi="pt_PT"/>
        </w:rPr>
        <w:t xml:space="preserve"> possa julgar entre os mortos. Jesus é o </w:t>
      </w:r>
      <w:r>
        <w:rPr>
          <w:b/>
          <w:lang w:val="pt_PT" w:bidi="pt_PT"/>
        </w:rPr>
        <w:t>Filho do Homem</w:t>
      </w:r>
      <w:r>
        <w:rPr>
          <w:lang w:val="pt_PT" w:bidi="pt_PT"/>
        </w:rPr>
        <w:t xml:space="preserve">. Isso significa que Jesus é o juiz nomeado por Deus para todas as pessoas. Traduzam a palavra </w:t>
      </w:r>
      <w:r>
        <w:rPr>
          <w:b/>
          <w:lang w:val="pt_PT" w:bidi="pt_PT"/>
        </w:rPr>
        <w:t>Filho do Homem</w:t>
      </w:r>
      <w:r>
        <w:rPr>
          <w:lang w:val="pt_PT" w:bidi="pt_PT"/>
        </w:rPr>
        <w:t xml:space="preserve"> da mesma maneira que vocês traduziram essa palavra antes. Para mais informações sobre </w:t>
      </w:r>
      <w:r>
        <w:rPr>
          <w:b/>
          <w:lang w:val="pt_PT" w:bidi="pt_PT"/>
        </w:rPr>
        <w:t>Filho do Homem</w:t>
      </w:r>
      <w:r>
        <w:rPr>
          <w:lang w:val="pt_PT" w:bidi="pt_PT"/>
        </w:rPr>
        <w:t>, consulte o Glossário Mestre.</w:t>
      </w:r>
    </w:p>
    <w:p>
      <w:pPr/>
      <w:r>
        <w:rPr>
          <w:lang w:val="pt_PT" w:bidi="pt_PT"/>
        </w:rPr>
      </w:r>
      <w:r>
        <w:rPr>
          <w:lang w:val="pt_PT" w:bidi="pt_PT"/>
        </w:rPr>
        <w:t xml:space="preserve">Novamente, Jesus disse que o tempo virá em que aqueles nos túmulos, ou as pessoas que morreram, ouvirão sua voz. Jesus ressuscitará </w:t>
      </w:r>
      <w:r>
        <w:rPr>
          <w:b/>
          <w:lang w:val="pt_PT" w:bidi="pt_PT"/>
        </w:rPr>
        <w:t>as pessoas mortas</w:t>
      </w:r>
      <w:r>
        <w:rPr>
          <w:lang w:val="pt_PT" w:bidi="pt_PT"/>
        </w:rPr>
        <w:t>. Isso significa que Jesus tornará vivos novamente aqueles que morreram. Jesus ressuscitará aqueles que fizeram o bem ou aqueles que acreditavam nele. Eles viverão novamente, e eles estarão com Deus para sempre. Jesus também ressuscitará aqueles que fizeram o mal ou aqueles que não acreditavam em Jesus. Eles viverão novamente para sofrer a punição de Deus por rejeitar Jesus, seu Filho.</w:t>
      </w:r>
    </w:p>
    <w:p>
      <w:pPr/>
      <w:r>
        <w:rPr>
          <w:lang w:val="pt_PT" w:bidi="pt_PT"/>
        </w:rPr>
      </w:r>
      <w:r>
        <w:rPr>
          <w:lang w:val="pt_PT" w:bidi="pt_PT"/>
        </w:rPr>
        <w:t xml:space="preserve">Pare aqui e discuta em grupo qual palavra ou frase você usará para </w:t>
      </w:r>
      <w:r>
        <w:rPr>
          <w:b/>
          <w:lang w:val="pt_PT" w:bidi="pt_PT"/>
        </w:rPr>
        <w:t>ressurreição.</w:t>
      </w:r>
      <w:r>
        <w:rPr>
          <w:lang w:val="pt_PT" w:bidi="pt_PT"/>
        </w:rPr>
        <w:t xml:space="preserve"> Procure ressurreição no Glossário Mestre para mais informações. Pause este áudio aqui</w:t>
      </w:r>
    </w:p>
    <w:p>
      <w:pPr/>
      <w:r>
        <w:rPr>
          <w:lang w:val="pt_PT" w:bidi="pt_PT"/>
        </w:rPr>
      </w:r>
      <w:r>
        <w:rPr>
          <w:lang w:val="pt_PT" w:bidi="pt_PT"/>
        </w:rPr>
        <w:t>Este é o fim da gravação.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5:31–47</w:t>
      </w:r>
      <w:r>
        <w:rPr>
          <w:lang w:val="pt_PT" w:bidi="pt_PT"/>
        </w:rPr>
      </w:r>
    </w:p>
    <w:p>
      <w:pPr>
        <w:pStyle w:val="Heading3"/>
      </w:pPr>
      <w:r>
        <w:rPr>
          <w:lang w:val="pt_PT" w:bidi="pt_PT"/>
        </w:rPr>
        <w:t>Ouvir e Sentir</w:t>
      </w:r>
    </w:p>
    <w:p>
      <w:pPr/>
      <w:r>
        <w:rPr>
          <w:lang w:val="pt_PT" w:bidi="pt_PT"/>
        </w:rPr>
      </w:r>
      <w:r>
        <w:rPr>
          <w:lang w:val="pt_PT" w:bidi="pt_PT"/>
        </w:rPr>
        <w:t>Nesta etapa, ouçam João 5:31–47 e a guardem em seus corações.</w:t>
      </w:r>
    </w:p>
    <w:p>
      <w:pPr/>
      <w:r>
        <w:rPr>
          <w:lang w:val="pt_PT" w:bidi="pt_PT"/>
        </w:rPr>
      </w:r>
      <w:r>
        <w:rPr>
          <w:lang w:val="pt_PT" w:bidi="pt_PT"/>
        </w:rPr>
        <w:t>Ouçam uma versão em áudio de João 5:31–47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5:31–47 na tradução mais fácil de entender.</w:t>
      </w:r>
    </w:p>
    <w:p>
      <w:pPr/>
      <w:r>
        <w:rPr>
          <w:lang w:val="pt_PT" w:bidi="pt_PT"/>
        </w:rPr>
      </w:r>
      <w:r>
        <w:rPr>
          <w:lang w:val="pt_PT" w:bidi="pt_PT"/>
        </w:rPr>
        <w:t>Nas histórias anteriores, Jesus tem defendido suas ações contra os Judeus ou os líderes judeus. Os Judeus começaram a perseguir Jesus depois que ele curou uma pessoa no sábado. Jesus explicou e disse que ele era o Filho de Deus, o que significa que ele tem autoridade igual a Deus, o Pai. Como Deus, o Pai, Jesus tem a autoridade para trabalhar no sábado. Porque ele também é o Filho do Homem, ele tem autoridade para dar a vida e julgar entre as pessoas. A história atual é sobre as testemunhas da autoridade de Jesus.</w:t>
      </w:r>
    </w:p>
    <w:p>
      <w:pPr/>
      <w:r>
        <w:rPr>
          <w:lang w:val="pt_PT" w:bidi="pt_PT"/>
        </w:rPr>
      </w:r>
      <w:r>
        <w:rPr>
          <w:lang w:val="pt_PT" w:bidi="pt_PT"/>
        </w:rPr>
        <w:t>A história começa com Jesus ainda falando e defendendo suas ações. Jesus disse que, se ele desse testemunho ou declarasse ao seu favor, as pessoas não aceitariam isso como verdade. A palavra testemunha ou testemunhar é uma linguagem frequentemente usada em julgamentos. Uma testemunha é uma pessoa que sabe algo sobre o caso em julgamento Ou ela sabe algo que provará que a pessoa é culpada, ou algo que provará que a pessoa é inocente. Quando ele compartilha o que sabe em um julgamento, ele está servindo como testemunha, ou testemunhando, e a declaração que ele faz é chamada de testemunho Jesus está usando essa linguagem porque, quando os Judeus o acusaram de quebrar a lei do sábado, foi como se Jesus estivesse em um julgamento, defendendo-se. Ele tem mostrado que ele não é culpado de quebrar a lei do sábado. Jesus disse que, se ele desse testemunho ou declarasse ao seu favor, as pessoas não aceitariam isso como verdade. Isso acontece porque, de acordo com o antigo testamento ou a lei judaica, deve haver pelo menos duas testemunhas para provar se uma pessoa é culpada ou inocente. Jesus, sozinho, não pode provar sua autoridade, e é por isso que as pessoas não aceitarão o seu testemunho. Mas Jesus disse que há outra testemunha que pode testificar sobre a sua autoridade, e o testemunho dela é verdadeiro. Isso significa que o testemunho dele ajudará a provar as alegações de autoridade de Jesus. Jesus não menciona quem é essa outra testemunha, mas, com base na história anterior e na atual, ele está se referindo a Deus, o Pai. Jesus então mencionará outras testemunhas que confirmam a sua autoridade.</w:t>
      </w:r>
    </w:p>
    <w:p>
      <w:pPr/>
      <w:r>
        <w:rPr>
          <w:lang w:val="pt_PT" w:bidi="pt_PT"/>
        </w:rPr>
      </w:r>
      <w:r>
        <w:rPr>
          <w:lang w:val="pt_PT" w:bidi="pt_PT"/>
        </w:rPr>
        <w:t>Parem aqui e, em grupo, discutam essa pergunta: conversem sobre essas pessoas que dão depoimentos em um julgamento. Como as pessoas em sua cultura chamam alguém que pode ajudar o juiz a decidir quem é o culpado ou inocente em um julgamento? Que tipos de pessoas fazem essas declarações? Como vocês chamam as declarações que essas pessoas fazem em um julgamento? Como vocês sabem que o que eles dizem é verdade? Pausem este áudio aqui.</w:t>
      </w:r>
    </w:p>
    <w:p>
      <w:pPr/>
      <w:r>
        <w:rPr>
          <w:lang w:val="pt_PT" w:bidi="pt_PT"/>
        </w:rPr>
      </w:r>
      <w:r>
        <w:rPr>
          <w:lang w:val="pt_PT" w:bidi="pt_PT"/>
        </w:rPr>
        <w:t>Jesus disse que os líderes judeus enviaram alguns de seus homens até João, e João testemunhou a verdade sobre Jesus. Jesus esclarece que ele não precisa testemunho nenhum de nenhum homem. Mas ele menciona o testemunho de João mesmo assim, porque é verdadeiro, e pode ajudá-los a conhecer a verdade sobre Jesus e sua mensagem. Quando eles conhecerem a verdade e acreditarem nela, Jesus os salvará da morte e lhes dará vida eterna eterna. Jesus continua e diz que João era uma lâmpada que arde e brilha. Uma lâmpada era um objeto que as pessoas usavam como fonte de luz para que pudessem enxergar no escuro. A própria lâmpada não poderia emitir luz até que se colocassem nela óleo e fogo. Da mesma maneira, João não era a luz. É Jesus que é a luz. Na verdade, João era como uma lâmpada que iluminava a escuridão, pois testemunhou sobre Jesus para as pessoas que precisavam dele, mas ainda não o conheciam. Por um breve período, o povo ficou feliz ao ouvir o testemunho de João, pois ele lhe dava esperança no Salvador prometido por Deus. O testemunho de João durou apenas por um tempo, porque o papel de João como testemunha de Jesus terminou quando Jesus finalmente veio.</w:t>
      </w:r>
    </w:p>
    <w:p>
      <w:pPr/>
      <w:r>
        <w:rPr>
          <w:lang w:val="pt_PT" w:bidi="pt_PT"/>
        </w:rPr>
      </w:r>
      <w:r>
        <w:rPr>
          <w:lang w:val="pt_PT" w:bidi="pt_PT"/>
        </w:rPr>
        <w:t xml:space="preserve">Pare aqui e olhe para uma imagem de uma </w:t>
      </w:r>
      <w:r>
        <w:rPr>
          <w:lang w:val="pt_PT" w:bidi="pt_PT"/>
        </w:rPr>
        <w:t>lâmpada</w:t>
      </w:r>
      <w:r>
        <w:rPr>
          <w:lang w:val="pt_PT" w:bidi="pt_PT"/>
        </w:rPr>
        <w:t>, em grupo. Pausem este áudio aqui.</w:t>
      </w:r>
    </w:p>
    <w:p>
      <w:pPr/>
      <w:r>
        <w:rPr>
          <w:lang w:val="pt_PT" w:bidi="pt_PT"/>
        </w:rPr>
      </w:r>
      <w:r>
        <w:rPr>
          <w:lang w:val="pt_PT" w:bidi="pt_PT"/>
        </w:rPr>
        <w:t>Então Jesus disse que ele tem um testemunho que é maior ou mais importante do que o testemunho de João. Aqui, Jesus está se referindo às obras que Deus, o Pai, lhe ordenou fazer. Essas obras são as atividades e os milagres que Jesus tem feito. Isso incluía o milagre em que Jesus curou um homem que estava doente há trinta e oito anos. Essas obras servem como testemunhos que comprovam a autoridade de Jesus.</w:t>
      </w:r>
    </w:p>
    <w:p>
      <w:pPr/>
      <w:r>
        <w:rPr>
          <w:lang w:val="pt_PT" w:bidi="pt_PT"/>
        </w:rPr>
      </w:r>
      <w:r>
        <w:rPr>
          <w:lang w:val="pt_PT" w:bidi="pt_PT"/>
        </w:rPr>
        <w:t>Além disso, Deus, o Pai que enviou Jesus, também testemunha a favor da autoridade de Jesus. Mas, por não crerem em Jesus, os Judeus falharam em conhecer o Pai. E assim, eles também acham difícil obedecer às palavras Dele. Os Judeus acreditavam que as Escrituras, ou o Antigo Testamento, lhes davam instruções sobre como receber a vida eterna. Então, eles fazem o melhor que podem para estudar as Escrituras. Ainda assim, Jesus disse que os Judeus não vêm até Ele nem acreditam em seus ensinamentos. Os Judeus não perceberam que as Escrituras que eles tanto estudavam também testemunham e comprovam a autoridade de Jesus.</w:t>
      </w:r>
    </w:p>
    <w:p>
      <w:pPr/>
      <w:r>
        <w:rPr>
          <w:lang w:val="pt_PT" w:bidi="pt_PT"/>
        </w:rPr>
      </w:r>
      <w:r>
        <w:rPr>
          <w:lang w:val="pt_PT" w:bidi="pt_PT"/>
        </w:rPr>
        <w:t>Jesus imediatamente esclarece que não está fazendo nem dizendo todas essas coisas para que os seres humanos lhe deem honra. Jesus não é como os Judeus ou os líderes Judeus. Jesus disse que sabe que esses Judeus não amam a Deus. Além disso, eles são pessoas que gostam de receber honra para si mesmas. Eles andam por aí dizendo que estão falando em nome de Deus, mesmo quando Deus não os enviou. E quando fazem isso, acolhem uns aos outros, honram uns aos outros e acreditam uns nos outros. Ainda assim, eles não acolhem nem creem em Jesus, que veio em nome e com a autoridade de Deus, o Pai. Então, Jesus lhes faz uma pergunta para destacar um ponto: “Como vocês podem crer, quando recebem glória uns dos outros e não buscam a glória que vem do único Deus?”. Jesus quer dizer que os Judeus não acreditam nele porque, para eles, é mais importante receber honra das pessoas, em vez de receber honra de Deus.</w:t>
      </w:r>
    </w:p>
    <w:p>
      <w:pPr/>
      <w:r>
        <w:rPr>
          <w:lang w:val="pt_PT" w:bidi="pt_PT"/>
        </w:rPr>
      </w:r>
      <w:r>
        <w:rPr>
          <w:lang w:val="pt_PT" w:bidi="pt_PT"/>
        </w:rPr>
        <w:t>Então Jesus disse que não acusará os Judeus diante de Deus nem dirá a Deus que eles estão errados. Haverá outra pessoa que os acusará quando chegar o tempo do julgamento. Aquele que os acusa, ou aquele que diz a Deus que eles estão errados, é Moisés. Quando Jesus mencionou Moisés, ele não estava falando sobre Moisés, a pessoa do Antigo Testamento. Em vez disso, ele está falando sobre a Lei de Moisés. Deus deu essa Lei aos Judeus, e foi Moisés que escreveu essas Leis. Os Judeus achavam que estavam estudando e obedecendo corretamente à Lei de Moisés, e depositavam nela sua esperança. Isso significa que eles esperavam que Deus os recompensasse com a vida eterna ao estudarem a Lei de Moisés. Mas, para Jesus, eles não conseguiram entender corretamente a Lei de Moisés. Porque, se eles verdadeiramente entendessem e acreditassem na Lei de Moisés, acreditariam em Jesus também. Isso acontece porque Moisés escreveu sobre Jesus. Essa é outra maneira de dizer que a Lei de Moisés está ensinando os Judeus a crer em Jesus. A Lei de Moisés ensinava aos Judeus e seus antepassados como poderiam viver de uma maneira que agradasse a Deus. A história do Antigo Testamento, porém, mostrou que os antepassados dos Judeus falharam em obedecer à Lei de Moisés. Eles sempre pecavam e desobedeciam a Deus. Quando Jesus veio ao mundo, ele não apenas revelou Deus, o Pai. Ele também mostrou como obedecer à Lei de Moisés corretamente. Ele mostrou como viver uma vida que agrada a Deus. Se os Judeus querem agradar a Deus e obedecer à Lei de Moisés, devem olhar para Jesus, ouvir suas palavras e aprender com a vida d'Ele. Em outras palavras, os Judeus deveriam perceber, por meio da Lei de Moisés, que precisam crer em Jesus para agradar a Deus. Essa é a única maneira de Deus recompensá-los com a vida eterna, assim como eles esperavam. Mas, por terem falhado em obedecer à Lei de Moisés ao não crerem em Jesus, Deus os julgará. Então Jesus faz outra pergunta para ficar claro: “Mas, se vocês não creem nos escritos dele, como crerão em minhas palavras?”. Porque eles não creram verdadeiramente na Lei de Moisés, não podem crer nos ensinamentos de Jesus.</w:t>
      </w:r>
    </w:p>
    <w:p>
      <w:pPr/>
      <w:r>
        <w:rPr>
          <w:lang w:val="pt_PT" w:bidi="pt_PT"/>
        </w:rPr>
      </w:r>
      <w:r>
        <w:rPr>
          <w:lang w:val="pt_PT" w:bidi="pt_PT"/>
        </w:rPr>
        <w:t>Essa história encerra o longo relato que começou quando Jesus curou um homem no sábado. Nessa longa história, Jesus se defende dizendo que ele é o Filho de Deus. Isso significa que ele tem autoridade igual a Deus, o Pai. Ele também diz que é o Filho do Homem, que é o juiz nomeado por Deus para todas as pessoas. Isso significa que ele tem o poder e a autoridade para dar vida às pessoas que morreram, se crerem nele, ou pode punir as pessoas se não crerem nele. Nesta última parte da história, Jesus diz que há várias testemunhas que provarão o que ele está dizendo. Essas testemunhas de sua autoridade são Deus, o Pai, e as obras que Deus disse a Jesus que realizasse, além disso, há João e as Escrituras, ou a Lei de Moisés.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5:31–47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Jesus diz que as pessoas não acreditarão nele se ele testemunhasse sobre si mesmo. Ele também diz que há outra pessoa que testemunha por ele. Esse é Deus, o Pai.</w:t>
      </w:r>
    </w:p>
    <w:p>
      <w:pPr/>
      <w:r>
        <w:rPr>
          <w:lang w:val="pt_PT" w:bidi="pt_PT"/>
        </w:rPr>
      </w:r>
      <w:r>
        <w:rPr>
          <w:b/>
          <w:lang w:val="pt_PT" w:bidi="pt_PT"/>
        </w:rPr>
        <w:t>Na segunda cena,</w:t>
      </w:r>
      <w:r>
        <w:rPr>
          <w:lang w:val="pt_PT" w:bidi="pt_PT"/>
        </w:rPr>
        <w:t xml:space="preserve"> Jesus diz às pessoas que João também testemunhou sobre ele, e o testemunho de João é verdadeiro. Mas Jesus diz que as obras que Ele está realizando servem como testemunhas maiores do que o testemunho de João.</w:t>
      </w:r>
    </w:p>
    <w:p>
      <w:pPr/>
      <w:r>
        <w:rPr>
          <w:lang w:val="pt_PT" w:bidi="pt_PT"/>
        </w:rPr>
      </w:r>
      <w:r>
        <w:rPr>
          <w:b/>
          <w:lang w:val="pt_PT" w:bidi="pt_PT"/>
        </w:rPr>
        <w:t>Na terceira cena,</w:t>
      </w:r>
      <w:r>
        <w:rPr>
          <w:lang w:val="pt_PT" w:bidi="pt_PT"/>
        </w:rPr>
        <w:t xml:space="preserve"> Jesus explica que o Pai também testemunha por ele. Mas os Judeus não conhecem o Pai porque eles não acreditam em Jesus.</w:t>
      </w:r>
    </w:p>
    <w:p>
      <w:pPr/>
      <w:r>
        <w:rPr>
          <w:lang w:val="pt_PT" w:bidi="pt_PT"/>
        </w:rPr>
      </w:r>
      <w:r>
        <w:rPr>
          <w:b/>
          <w:lang w:val="pt_PT" w:bidi="pt_PT"/>
        </w:rPr>
        <w:t>Na quarta cena,</w:t>
      </w:r>
      <w:r>
        <w:rPr>
          <w:lang w:val="pt_PT" w:bidi="pt_PT"/>
        </w:rPr>
        <w:t xml:space="preserve"> Jesus diz que ele não é como os judeus. Os Judeus querem receber honra das pessoas em vez de recebê-las de Deus. Ele diz que ele sabe que os Judeus não amam a Deus, então Jesus os repreende.</w:t>
      </w:r>
    </w:p>
    <w:p>
      <w:pPr/>
      <w:r>
        <w:rPr>
          <w:lang w:val="pt_PT" w:bidi="pt_PT"/>
        </w:rPr>
      </w:r>
      <w:r>
        <w:rPr>
          <w:b/>
          <w:lang w:val="pt_PT" w:bidi="pt_PT"/>
        </w:rPr>
        <w:t>Na quinta cena,</w:t>
      </w:r>
      <w:r>
        <w:rPr>
          <w:lang w:val="pt_PT" w:bidi="pt_PT"/>
        </w:rPr>
        <w:t xml:space="preserve"> Jesus diz que os Judeus estão errados. Eles estudam as Escrituras pensando que Moisés ou a Lei de Moisés os salvará e lhes dará vida eterna. Jesus diz que se eles entenderem verdadeiramente as Escrituras, eles acreditarão em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 o Filho de Deus e o Filho do Homem</w:t>
      </w:r>
    </w:p>
    <w:p>
      <w:pPr>
        <w:pStyle w:val="ListBullet"/>
        <w:spacing w:line="240" w:lineRule="auto"/>
        <w:ind w:left="720"/>
      </w:pPr>
      <w:r>
        <w:rPr>
          <w:lang w:val="pt_PT" w:bidi="pt_PT"/>
        </w:rPr>
      </w:r>
      <w:r>
        <w:rPr>
          <w:lang w:val="pt_PT" w:bidi="pt_PT"/>
        </w:rPr>
        <w:t>O judeu ou os líderes judeus</w:t>
      </w:r>
    </w:p>
    <w:p>
      <w:pPr>
        <w:pStyle w:val="ListBullet"/>
        <w:spacing w:line="240" w:lineRule="auto"/>
        <w:ind w:left="720"/>
      </w:pPr>
      <w:r>
        <w:rPr>
          <w:lang w:val="pt_PT" w:bidi="pt_PT"/>
        </w:rPr>
      </w:r>
      <w:r>
        <w:rPr>
          <w:lang w:val="pt_PT" w:bidi="pt_PT"/>
        </w:rPr>
        <w:t>Os homens que os Judeus ou os líderes Judeus enviaram a João</w:t>
      </w:r>
    </w:p>
    <w:p>
      <w:pPr>
        <w:pStyle w:val="ListBullet"/>
        <w:spacing w:line="240" w:lineRule="auto"/>
        <w:ind w:left="720"/>
      </w:pPr>
      <w:r>
        <w:rPr>
          <w:lang w:val="pt_PT" w:bidi="pt_PT"/>
        </w:rPr>
      </w:r>
      <w:r>
        <w:rPr>
          <w:lang w:val="pt_PT" w:bidi="pt_PT"/>
        </w:rPr>
        <w:t xml:space="preserve">João </w:t>
      </w:r>
    </w:p>
    <w:p>
      <w:pPr/>
      <w:r>
        <w:rPr>
          <w:lang w:val="pt_PT" w:bidi="pt_PT"/>
        </w:rPr>
      </w:r>
      <w:r>
        <w:rPr>
          <w:lang w:val="pt_PT" w:bidi="pt_PT"/>
        </w:rPr>
        <w:t>Em grupo, prestem atenção às partes do cenário da passagem:</w:t>
      </w:r>
    </w:p>
    <w:p>
      <w:pPr/>
      <w:r>
        <w:rPr>
          <w:lang w:val="pt_PT" w:bidi="pt_PT"/>
        </w:rPr>
      </w:r>
      <w:r>
        <w:rPr>
          <w:lang w:val="pt_PT" w:bidi="pt_PT"/>
        </w:rPr>
        <w:t>Não está claro onde a história acontece. Talvez Jesus ainda estivesse falando com os judeus ou os líderes judeus depois que eles se opuseram a ele por curar no sábado. Mas o foco da história está nas palavras de Jesus. Então, será importante entender e usar as palavras de Jesus claramente enquanto vocês encenam a história.</w:t>
      </w:r>
    </w:p>
    <w:p>
      <w:pPr/>
      <w:r>
        <w:rPr>
          <w:lang w:val="pt_PT" w:bidi="pt_PT"/>
        </w:rPr>
      </w:r>
      <w:r>
        <w:rPr>
          <w:lang w:val="pt_PT" w:bidi="pt_PT"/>
        </w:rPr>
        <w:t>Na cena um, Jesus está falando com os Judeus, e ele está mostrando que as pessoas não acreditarão nele se ele testemunhasse sobre si mesmo. Jesus diz que outra pessoa está testemunhando por ele, e seu testemunho é verdadeiro. Jesus está se referindo a Deus, o Pai, mas Jesus não mencionou o Pai.</w:t>
      </w:r>
    </w:p>
    <w:p>
      <w:pPr/>
      <w:r>
        <w:rPr>
          <w:lang w:val="pt_PT" w:bidi="pt_PT"/>
        </w:rPr>
      </w:r>
      <w:r>
        <w:rPr>
          <w:lang w:val="pt_PT" w:bidi="pt_PT"/>
        </w:rPr>
        <w:t>Na cena dois, Jesus lembra aos Judeus que eles haviam enviado seus homens para perguntar a João anteriormente. João testemunhou sobre o Salvador que Deus enviaria, e seu testemunho é verdadeiro. É importante mostrar que o testemunho de João sobre Jesus continua a ser verdadeiro. João era como uma lâmpada que ardia e brilhava. Quando Jesus disse isso, ele estava comparando apenas o efeito do testemunho de João a uma lâmpada que arde e brilha. O que Jesus quer dizer é que os Judeus ficaram felizes quando ouviram de seus homens a mensagem de João sobre o salvador que viria. Mas Jesus diz que ele tem um testemunho ainda maior do que João. Esse testemunho maior se refere às atividades e milagres de Jesus. Certifique-se de mostrar que Jesus está realizando alguns milagres e que esses milagres estão convencendo mais pessoas a crerem em Jesus do que o testemunho que João fez.</w:t>
      </w:r>
    </w:p>
    <w:p>
      <w:pPr/>
      <w:r>
        <w:rPr>
          <w:lang w:val="pt_PT" w:bidi="pt_PT"/>
        </w:rPr>
      </w:r>
      <w:r>
        <w:rPr>
          <w:lang w:val="pt_PT" w:bidi="pt_PT"/>
        </w:rPr>
        <w:t>Na terceira cena, Jesus diz que Deus, o pai que o enviou, também dá testemunho sobre ele. O Pai está falando por meio de Jesus; o Pai está agindo por meio de Jesus, mas os Judeus não creem em Jesus. Como resultado, eles não conseguem ver ou ouvir que Deus estava fisicamente presente com eles e falava com eles por meio de Jesus. Como eles não conseguem perceber isso, não conseguem obedecer à palavra de Deus.</w:t>
      </w:r>
    </w:p>
    <w:p>
      <w:pPr/>
      <w:r>
        <w:rPr>
          <w:lang w:val="pt_PT" w:bidi="pt_PT"/>
        </w:rPr>
      </w:r>
      <w:r>
        <w:rPr>
          <w:lang w:val="pt_PT" w:bidi="pt_PT"/>
        </w:rPr>
        <w:t>Na quarta cena, os Judeus estudam as Escrituras ou a Lei de Moisés enquanto rejeitam Jesus enquanto ele fala. Então, Jesus os repreende. Jesus diz que ele não é como eles. Jesus também diz que ele sabe que os Judeus não amam a Deus. Jesus veio a eles em nome de Deus, o Pai, o que significa que ele veio com a autoridade de Deus Mas eles o rejeitaram. Mesmo assim, eles acolhem uns aos outros quando afirmam que Deus os enviou, embora a verdade seja que Deus não os enviou. Então, Jesus lhes faz uma pergunta para afirmar algo: “Como vocês podem crer, quando recebem glória uns dos outros e não buscam a glória que vem do único Deus?”. Ele diz que eles querem que as pessoas os honrem, em vez de serem honrados por Deus.</w:t>
      </w:r>
    </w:p>
    <w:p>
      <w:pPr/>
      <w:r>
        <w:rPr>
          <w:lang w:val="pt_PT" w:bidi="pt_PT"/>
        </w:rPr>
      </w:r>
      <w:r>
        <w:rPr>
          <w:lang w:val="pt_PT" w:bidi="pt_PT"/>
        </w:rPr>
        <w:t>Na quinta cena, Jesus diz que não os acusará diante de Deus. Jesus diz que Deus usará a Lei de Moisés para julgá-los. Eles pensavam que, ao estudarem a Lei de Moisés, Deus os salvaria e os recompensaria. Mas Deus não os recompensará, porque a Lei de Moisés ensina que eles devem crer em Jesus, e, ainda assim, eles não creram nele. Jesus faz outra pergunta, dizendo: "Mas se vocês não creem nos escritos dele, como crerão em minhas palavras?" Porque eles falharam em compreender e crer corretamente na Lei de Moisés, não acreditarão em Jesus.</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Esse é o fim do roteiro.</w:t>
      </w:r>
      <w:r>
        <w:rPr>
          <w:lang w:val="pt_PT" w:bidi="pt_PT"/>
        </w:rPr>
      </w:r>
    </w:p>
    <w:p>
      <w:pPr>
        <w:pStyle w:val="Heading3"/>
      </w:pPr>
      <w:r>
        <w:rPr>
          <w:lang w:val="pt_PT" w:bidi="pt_PT"/>
        </w:rPr>
        <w:t>Incorporando o Texto</w:t>
      </w:r>
    </w:p>
    <w:p>
      <w:pPr/>
      <w:r>
        <w:rPr>
          <w:lang w:val="pt_PT" w:bidi="pt_PT"/>
        </w:rPr>
      </w:r>
      <w:r>
        <w:rPr>
          <w:lang w:val="pt_PT" w:bidi="pt_PT"/>
        </w:rPr>
        <w:t xml:space="preserve">Ouçam uma versão em áudio de João 5:31–47 na tradução mais fácil de entender. </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cinco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 o Filho de Deus e o Filho do Homem</w:t>
      </w:r>
    </w:p>
    <w:p>
      <w:pPr>
        <w:pStyle w:val="ListBullet"/>
        <w:spacing w:line="240" w:lineRule="auto"/>
        <w:ind w:left="720"/>
      </w:pPr>
      <w:r>
        <w:rPr>
          <w:lang w:val="pt_PT" w:bidi="pt_PT"/>
        </w:rPr>
      </w:r>
      <w:r>
        <w:rPr>
          <w:lang w:val="pt_PT" w:bidi="pt_PT"/>
        </w:rPr>
        <w:t>Os judeus ou os líderes judeus</w:t>
      </w:r>
    </w:p>
    <w:p>
      <w:pPr>
        <w:pStyle w:val="ListBullet"/>
        <w:spacing w:line="240" w:lineRule="auto"/>
        <w:ind w:left="720"/>
      </w:pPr>
      <w:r>
        <w:rPr>
          <w:lang w:val="pt_PT" w:bidi="pt_PT"/>
        </w:rPr>
      </w:r>
      <w:r>
        <w:rPr>
          <w:lang w:val="pt_PT" w:bidi="pt_PT"/>
        </w:rPr>
        <w:t>Os homens que os Judeus ou os líderes Judeus enviaram a João</w:t>
      </w:r>
    </w:p>
    <w:p>
      <w:pPr>
        <w:pStyle w:val="ListBullet"/>
        <w:spacing w:line="240" w:lineRule="auto"/>
        <w:ind w:left="720"/>
      </w:pPr>
      <w:r>
        <w:rPr>
          <w:lang w:val="pt_PT" w:bidi="pt_PT"/>
        </w:rPr>
      </w:r>
      <w:r>
        <w:rPr>
          <w:lang w:val="pt_PT" w:bidi="pt_PT"/>
        </w:rPr>
        <w:t xml:space="preserve">João </w:t>
      </w:r>
    </w:p>
    <w:p>
      <w:pPr/>
      <w:r>
        <w:rPr>
          <w:lang w:val="pt_PT" w:bidi="pt_PT"/>
        </w:rPr>
      </w:r>
      <w:r>
        <w:rPr>
          <w:lang w:val="pt_PT" w:bidi="pt_PT"/>
        </w:rPr>
        <w:t>Como um grupo, encene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Jesus diz que as pessoas não acreditarão nele se ele testemunhasse sobre si mesmo. Ele também diz que há outra pessoa que testemunha por ele.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“Não estou preocupado com o fato de as pessoas não acreditarem em mim se eu testemunhar sobre mim mesmo, porque há outro que testemunha sobre mim”, ou “Tenho certeza de que outro testemunho provará minha autoridade, e seu testemunho é verdadeiro”.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diz às pessoas que João também testemunhou sobre ele, e o testemunho de João é verdadeiro. Mas Jesus diz que as obras que Ele está realizando servem como testemunhas maiores do que o testemunho de João.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discípulos: “O que vocês estão sentindo ou pensando?”. As pessoas podem responder coisas como: “Estamos felizes com a mensagem de João!” ou "A mensagem de João nos dá esperança no salvador de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três, Jesus explica que o Pai também testemunha por ele. Mas os Judeus não conhecem o Pai porque eles não acreditam em Jesus.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discípulos: “O que vocês estão sentindo ou pensando?”. As pessoas podem responder coisas como, “Queremos ver a Deus, mas por que não podemos vê-lo? Queremos ouvir a Deus, mas por que não podemos ouvi-lo?”.</w:t>
      </w:r>
    </w:p>
    <w:p>
      <w:pPr>
        <w:pStyle w:val="ListBullet"/>
        <w:spacing w:line="240" w:lineRule="auto"/>
        <w:ind w:left="720"/>
      </w:pPr>
      <w:r>
        <w:rPr>
          <w:lang w:val="pt_PT" w:bidi="pt_PT"/>
        </w:rPr>
      </w:r>
      <w:r>
        <w:rPr>
          <w:lang w:val="pt_PT" w:bidi="pt_PT"/>
        </w:rPr>
        <w:t>Perguntem à pessoa que interpreta Jesus: “O que você está sentindo ou pensando?”. A pessoa pode responder coisas como: “Estou triste por essas pessoas. Eles querem conhecer a Deus, o Pai, mas não conseguem fazer isso porque não acreditam em mim. Eles não mantêm as palavras de Deus em seus corações”.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quatro, Jesus diz que ele não é como os judeus. Os Judeus querem receber honra das pessoas em vez de recebê-la de Deus. Ele diz que ele sabe que os Judeus não amam a Deus, então Jesus os repreende.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“Vim com a autoridade de meu Pai, mas não busco honra para mim mesmo. Mas esses Judeus se importam apenas com a forma como as pessoas os honrarão!” ou “Estou profundamente triste porque esses Judeus estão dispostos a honrar uns aos outros, mas eles não querem me acolher nem me honrar!”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cinco, Jesus diz que os Judeus estão errados. Eles estudam as Escrituras pensando que Moisés ou a Lei de Moisés os salvará e lhes dará vida eterna. Jesus diz que se eles entenderem verdadeiramente as Escrituras, eles acreditarão em Jesus.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os discípulos: “O que vocês estão sentindo ou pensando?”. As pessoas podem responder coisas como: “Temos certeza de que Deus nos recompensará com a vida eterna se continuarmos estudando a Lei de Moisés!” ou “Continuamos esperando pelo Salvador de Deus, sobre o qual a Lei de Moisés fala!"</w:t>
      </w:r>
    </w:p>
    <w:p>
      <w:pPr>
        <w:pStyle w:val="ListBullet"/>
        <w:spacing w:line="240" w:lineRule="auto"/>
        <w:ind w:left="720"/>
      </w:pPr>
      <w:r>
        <w:rPr>
          <w:lang w:val="pt_PT" w:bidi="pt_PT"/>
        </w:rPr>
      </w:r>
      <w:r>
        <w:rPr>
          <w:lang w:val="pt_PT" w:bidi="pt_PT"/>
        </w:rPr>
        <w:t>Perguntem à pessoa que interpreta Jesus: “O que você está sentindo ou pensando?”. A pessoa pode responder coisas como: “Esses Judeus continuam estudando as Escrituras, mas eles não podem entender que as Escrituras estão falando sobre mim!” ou “Gostaria que esses Judeus percebessem que a Lei de Moisés os ensina a acreditar em mim".</w:t>
      </w:r>
    </w:p>
    <w:p>
      <w:pPr/>
      <w:r>
        <w:rPr>
          <w:lang w:val="pt_PT" w:bidi="pt_PT"/>
        </w:rPr>
      </w:r>
      <w:r>
        <w:rPr>
          <w:lang w:val="pt_PT" w:bidi="pt_PT"/>
        </w:rPr>
        <w:t>Esse é o fim do roteiro.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5:31–47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A história começa com Jesus ainda falando e defendendo suas ações. Jesus disse que, se ele desse</w:t>
      </w:r>
      <w:r>
        <w:rPr>
          <w:b/>
          <w:lang w:val="pt_PT" w:bidi="pt_PT"/>
        </w:rPr>
        <w:t xml:space="preserve"> testemunho </w:t>
      </w:r>
      <w:r>
        <w:rPr>
          <w:lang w:val="pt_PT" w:bidi="pt_PT"/>
        </w:rPr>
        <w:t xml:space="preserve">ou </w:t>
      </w:r>
      <w:r>
        <w:rPr>
          <w:b/>
          <w:lang w:val="pt_PT" w:bidi="pt_PT"/>
        </w:rPr>
        <w:t>declarasse</w:t>
      </w:r>
      <w:r>
        <w:rPr>
          <w:lang w:val="pt_PT" w:bidi="pt_PT"/>
        </w:rPr>
        <w:t xml:space="preserve"> ao seu favor, as pessoas não aceitariam isso como verdade. A palavra "testemunha", ou "testemunhar", é uma linguagem que muitas vezes é usada em julgamentos em tribunais. Nos julgamentos nos tribunais, as pessoas apresentam suas queixas contra alguém, geralmente porque essa pessoa infringiu a lei. A pessoa que é acusada de ter infringido a lei deve se defender para provar que não é culpada da infração e que não merece punição. Uma das maneiras pelas quais o juiz determina quem está certo e quem está errado é pedindo testemunhas. Uma testemunha é uma pessoa que não está envolvida na acusação, mas que sabe algo sobre ela. Ou ela sabe algo que provará que a pessoa é realmente culpada, ou sabe algo qque provará que a pessoa é inocente. Quando ele compartilha o que sabe em um julgamento, ele está servindo como testemunha, ou testemunhando, e a declaração que ele faz é chamada de </w:t>
      </w:r>
      <w:r>
        <w:rPr>
          <w:lang w:val="pt_PT" w:bidi="pt_PT"/>
        </w:rPr>
        <w:t>testemunho</w:t>
      </w:r>
      <w:r>
        <w:rPr>
          <w:lang w:val="pt_PT" w:bidi="pt_PT"/>
        </w:rPr>
        <w:t xml:space="preserve"> Traduza essa palavra da mesma maneira que você a traduziu antes. </w:t>
      </w:r>
    </w:p>
    <w:p>
      <w:pPr/>
      <w:r>
        <w:rPr>
          <w:lang w:val="pt_PT" w:bidi="pt_PT"/>
        </w:rPr>
      </w:r>
      <w:r>
        <w:rPr>
          <w:lang w:val="pt_PT" w:bidi="pt_PT"/>
        </w:rPr>
        <w:t xml:space="preserve">Jesus disse que João testemunhou sobre a </w:t>
      </w:r>
      <w:r>
        <w:rPr>
          <w:b/>
          <w:lang w:val="pt_PT" w:bidi="pt_PT"/>
        </w:rPr>
        <w:t>verdade</w:t>
      </w:r>
      <w:r>
        <w:rPr>
          <w:lang w:val="pt_PT" w:bidi="pt_PT"/>
        </w:rPr>
        <w:t xml:space="preserve">. No livro de João, "a verdade" se refere a Jesus que é o Filho de Deus que veio para salvar os pecadores e dar-lhes a vida. Traduza essa palavra da mesma maneira que você a traduziu antes. </w:t>
      </w:r>
    </w:p>
    <w:p>
      <w:pPr/>
      <w:r>
        <w:rPr>
          <w:lang w:val="pt_PT" w:bidi="pt_PT"/>
        </w:rPr>
      </w:r>
      <w:r>
        <w:rPr>
          <w:lang w:val="pt_PT" w:bidi="pt_PT"/>
        </w:rPr>
        <w:t xml:space="preserve">Quando Jesus estava repreendendo os Judeus, Jesus disse que a </w:t>
      </w:r>
      <w:r>
        <w:rPr>
          <w:b/>
          <w:lang w:val="pt_PT" w:bidi="pt_PT"/>
        </w:rPr>
        <w:t>palavra de Deus</w:t>
      </w:r>
      <w:r>
        <w:rPr>
          <w:lang w:val="pt_PT" w:bidi="pt_PT"/>
        </w:rPr>
        <w:t xml:space="preserve"> não </w:t>
      </w:r>
      <w:r>
        <w:rPr>
          <w:b/>
          <w:lang w:val="pt_PT" w:bidi="pt_PT"/>
        </w:rPr>
        <w:t>permanece</w:t>
      </w:r>
      <w:r>
        <w:rPr>
          <w:lang w:val="pt_PT" w:bidi="pt_PT"/>
        </w:rPr>
        <w:t xml:space="preserve"> neles. "A palavra" se refere a Jesus e sua mensagem. Traduzam </w:t>
      </w:r>
      <w:r>
        <w:rPr>
          <w:lang w:val="pt_PT" w:bidi="pt_PT"/>
        </w:rPr>
        <w:t>palavra</w:t>
      </w:r>
      <w:r>
        <w:rPr>
          <w:lang w:val="pt_PT" w:bidi="pt_PT"/>
        </w:rPr>
        <w:t xml:space="preserve"> da mesma maneira que vocês traduziram isso antes. Para mais informações sobre isso, consultem o Glossário-Mestre. A palavra </w:t>
      </w:r>
      <w:r>
        <w:rPr>
          <w:b/>
          <w:lang w:val="pt_PT" w:bidi="pt_PT"/>
        </w:rPr>
        <w:t>permanecer</w:t>
      </w:r>
      <w:r>
        <w:rPr>
          <w:lang w:val="pt_PT" w:bidi="pt_PT"/>
        </w:rPr>
        <w:t xml:space="preserve"> significa ouvir e obedecer a Jesus.</w:t>
      </w:r>
    </w:p>
    <w:p>
      <w:pPr/>
      <w:r>
        <w:rPr>
          <w:lang w:val="pt_PT" w:bidi="pt_PT"/>
        </w:rPr>
      </w:r>
      <w:r>
        <w:rPr>
          <w:lang w:val="pt_PT" w:bidi="pt_PT"/>
        </w:rPr>
        <w:t xml:space="preserve">Jesus também disse que os Judeus continuam estudando as </w:t>
      </w:r>
      <w:r>
        <w:rPr>
          <w:b/>
          <w:lang w:val="pt_PT" w:bidi="pt_PT"/>
        </w:rPr>
        <w:t>Escrituras</w:t>
      </w:r>
      <w:r>
        <w:rPr>
          <w:lang w:val="pt_PT" w:bidi="pt_PT"/>
        </w:rPr>
        <w:t xml:space="preserve"> porque pensam que Deus os recompensará com a </w:t>
      </w:r>
      <w:r>
        <w:rPr>
          <w:b/>
          <w:lang w:val="pt_PT" w:bidi="pt_PT"/>
        </w:rPr>
        <w:t>vida eterna</w:t>
      </w:r>
      <w:r>
        <w:rPr>
          <w:lang w:val="pt_PT" w:bidi="pt_PT"/>
        </w:rPr>
        <w:t xml:space="preserve"> se eles continuarem estudando. As Escrituras se referem à Lei de Moisés, que fala sobre a vinda do salvador de Deus que é Jesus. Vida eterna significa viver com Deus para sempre. Jesus está dizendo que qualquer um que confia em Deus, o Pai, que enviou Jesus, viverá novamente. Ele não morrerá mais, mas viverá para sempre com Deus. Traduza Escrituras e vida eterna da mesma maneira que você as traduziu antes. Para mais informações sobre </w:t>
      </w:r>
      <w:r>
        <w:rPr>
          <w:lang w:val="pt_PT" w:bidi="pt_PT"/>
        </w:rPr>
        <w:t>Escrituras</w:t>
      </w:r>
      <w:r>
        <w:rPr>
          <w:lang w:val="pt_PT" w:bidi="pt_PT"/>
        </w:rPr>
        <w:t xml:space="preserve"> e </w:t>
      </w:r>
      <w:r>
        <w:rPr>
          <w:lang w:val="pt_PT" w:bidi="pt_PT"/>
        </w:rPr>
        <w:t>vida eterna</w:t>
      </w:r>
      <w:r>
        <w:rPr>
          <w:lang w:val="pt_PT" w:bidi="pt_PT"/>
        </w:rPr>
        <w:t>, consulte o glossário mestre.</w:t>
      </w:r>
    </w:p>
    <w:p>
      <w:pPr/>
      <w:r>
        <w:rPr>
          <w:lang w:val="pt_PT" w:bidi="pt_PT"/>
        </w:rPr>
      </w:r>
      <w:r>
        <w:rPr>
          <w:lang w:val="pt_PT" w:bidi="pt_PT"/>
        </w:rPr>
        <w:t xml:space="preserve">Jesus também disse que, ao contrário dos Judeus, ele não está trabalhando para trazer </w:t>
      </w:r>
      <w:r>
        <w:rPr>
          <w:b/>
          <w:lang w:val="pt_PT" w:bidi="pt_PT"/>
        </w:rPr>
        <w:t>glória</w:t>
      </w:r>
      <w:r>
        <w:rPr>
          <w:lang w:val="pt_PT" w:bidi="pt_PT"/>
        </w:rPr>
        <w:t xml:space="preserve"> para si mesmo. A palavra glória se refere à grande honra que as pessoas dão a uma pessoa que é grandiosa e poderosa. Traduzam glória da mesma maneira que vocês traduziram isso antes. Para mais informações sobre </w:t>
      </w:r>
      <w:r>
        <w:rPr>
          <w:lang w:val="pt_PT" w:bidi="pt_PT"/>
        </w:rPr>
        <w:t>glória</w:t>
      </w:r>
      <w:r>
        <w:rPr>
          <w:lang w:val="pt_PT" w:bidi="pt_PT"/>
        </w:rPr>
        <w:t xml:space="preserve">, consulte o Glossário Mestre. Os Judeus, no entanto, não têm o </w:t>
      </w:r>
      <w:r>
        <w:rPr>
          <w:b/>
          <w:lang w:val="pt_PT" w:bidi="pt_PT"/>
        </w:rPr>
        <w:t>amor</w:t>
      </w:r>
      <w:r>
        <w:rPr>
          <w:lang w:val="pt_PT" w:bidi="pt_PT"/>
        </w:rPr>
        <w:t xml:space="preserve"> de Deus dentro deles. A palavra amor se refere ao grande cuidado que uma pessoa demonstra por outra. No Evangelho de João, essa palavra geralmente se refere ao amor que Jesus demonstra por seus discípulos. Esse também é o tipo de amor que Jesus espera de seus seguidores. Mas de acordo com Jesus, os Judeus não têm o mesmo tipo de amor por Deus. Isso significa que os Judeus não se importam com Deus. Eles só se importam consigo mesmos e com a própria honra.</w:t>
      </w:r>
    </w:p>
    <w:p>
      <w:pPr/>
      <w:r>
        <w:rPr>
          <w:lang w:val="pt_PT" w:bidi="pt_PT"/>
        </w:rPr>
      </w:r>
      <w:r>
        <w:rPr>
          <w:lang w:val="pt_PT" w:bidi="pt_PT"/>
        </w:rPr>
        <w:t xml:space="preserve">Pare aqui e discuta em grupo qual palavra ou frase você usará para </w:t>
      </w:r>
      <w:r>
        <w:rPr>
          <w:b/>
          <w:lang w:val="pt_PT" w:bidi="pt_PT"/>
        </w:rPr>
        <w:t>amor</w:t>
      </w:r>
      <w:r>
        <w:rPr>
          <w:lang w:val="pt_PT" w:bidi="pt_PT"/>
        </w:rPr>
        <w:t xml:space="preserve">. </w:t>
      </w:r>
    </w:p>
    <w:p>
      <w:pPr/>
      <w:r>
        <w:rPr>
          <w:lang w:val="pt_PT" w:bidi="pt_PT"/>
        </w:rPr>
      </w:r>
      <w:r>
        <w:rPr>
          <w:lang w:val="pt_PT" w:bidi="pt_PT"/>
        </w:rPr>
        <w:t xml:space="preserve">Jesus disse que os Judeus colocaram sua esperança em </w:t>
      </w:r>
      <w:r>
        <w:rPr>
          <w:b/>
          <w:lang w:val="pt_PT" w:bidi="pt_PT"/>
        </w:rPr>
        <w:t>Moisés</w:t>
      </w:r>
      <w:r>
        <w:rPr>
          <w:lang w:val="pt_PT" w:bidi="pt_PT"/>
        </w:rPr>
        <w:t xml:space="preserve">. Moisés foi o grande Israelita que Deus designou para resgatar os israelitas da escravidão no Egito. Nessa época, Moisés já havia morrido há muito tempo. Quando Jesus mencionou Moisés, ele estava, na verdade, se referindo à Lei de Moisés. Essa </w:t>
      </w:r>
      <w:r>
        <w:rPr>
          <w:b/>
          <w:lang w:val="pt_PT" w:bidi="pt_PT"/>
        </w:rPr>
        <w:t>Lei de Moisés</w:t>
      </w:r>
      <w:r>
        <w:rPr>
          <w:lang w:val="pt_PT" w:bidi="pt_PT"/>
        </w:rPr>
        <w:t xml:space="preserve"> era a lei que Deus disse a ele para escrever. Essa Lei servia como guia para todos os Judeus sobre como eles podiam obedecer a Deus e permanecer esperando pelo Salvador de Deus. Essa Lei também é chamada de </w:t>
      </w:r>
      <w:r>
        <w:rPr>
          <w:b/>
          <w:lang w:val="pt_PT" w:bidi="pt_PT"/>
        </w:rPr>
        <w:t>Escrituras</w:t>
      </w:r>
      <w:r>
        <w:rPr>
          <w:lang w:val="pt_PT" w:bidi="pt_PT"/>
        </w:rPr>
        <w:t xml:space="preserve"> ou </w:t>
      </w:r>
      <w:r>
        <w:rPr>
          <w:b/>
          <w:lang w:val="pt_PT" w:bidi="pt_PT"/>
        </w:rPr>
        <w:t>escritos</w:t>
      </w:r>
      <w:r>
        <w:rPr>
          <w:lang w:val="pt_PT" w:bidi="pt_PT"/>
        </w:rPr>
        <w:t xml:space="preserve">. Traduza Moisés da maneira como você traduziu anteriormente. Para mais informações sobre </w:t>
      </w:r>
      <w:r>
        <w:rPr>
          <w:lang w:val="pt_PT" w:bidi="pt_PT"/>
        </w:rPr>
        <w:t>Lei de Moisés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Outro membro do grupo deve contar a próxima parte da passagem e pausar.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lang w:val="pt_PT" w:bidi="pt_PT"/>
        </w:rPr>
        <w:t>Esse é o fim do roteiro.</w:t>
      </w:r>
      <w:r>
        <w:rPr>
          <w:lang w:val="pt_PT" w:bidi="pt_PT"/>
        </w:rPr>
      </w:r>
      <w:r>
        <w:rPr>
          <w:lang w:val="pt_PT" w:bidi="pt_PT"/>
        </w:rPr>
      </w:r>
    </w:p>
    <w:p>
      <w:pPr/>
      <w:r>
        <w:rPr>
          <w:lang w:val="pt_PT" w:bidi="pt_PT"/>
        </w:rPr>
      </w:r>
    </w:p>
    <w:p>
      <w:pPr>
        <w:pStyle w:val="Heading2"/>
      </w:pPr>
      <w:r>
        <w:rPr>
          <w:lang w:val="pt_PT" w:bidi="pt_PT"/>
        </w:rPr>
        <w:t>João 6:1–15</w:t>
      </w:r>
      <w:r>
        <w:rPr>
          <w:lang w:val="pt_PT" w:bidi="pt_PT"/>
        </w:rPr>
      </w:r>
    </w:p>
    <w:p>
      <w:pPr>
        <w:pStyle w:val="Heading3"/>
      </w:pPr>
      <w:r>
        <w:rPr>
          <w:lang w:val="pt_PT" w:bidi="pt_PT"/>
        </w:rPr>
        <w:t>Ouvir e Sentir</w:t>
      </w:r>
    </w:p>
    <w:p>
      <w:pPr/>
      <w:r>
        <w:rPr>
          <w:lang w:val="pt_PT" w:bidi="pt_PT"/>
        </w:rPr>
      </w:r>
      <w:r>
        <w:rPr>
          <w:lang w:val="pt_PT" w:bidi="pt_PT"/>
        </w:rPr>
        <w:t>Nesta etapa, ouçam João 6:1–15 e guardem em seus corações.</w:t>
      </w:r>
    </w:p>
    <w:p>
      <w:pPr/>
      <w:r>
        <w:rPr>
          <w:lang w:val="pt_PT" w:bidi="pt_PT"/>
        </w:rPr>
      </w:r>
      <w:r>
        <w:rPr>
          <w:lang w:val="pt_PT" w:bidi="pt_PT"/>
        </w:rPr>
        <w:t>Ouçam uma versão em áudio de João 6:1–15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6:1–15 na tradução mais fácil de entender.</w:t>
      </w:r>
    </w:p>
    <w:p>
      <w:pPr/>
      <w:r>
        <w:rPr>
          <w:lang w:val="pt_PT" w:bidi="pt_PT"/>
        </w:rPr>
      </w:r>
      <w:r>
        <w:rPr>
          <w:lang w:val="pt_PT" w:bidi="pt_PT"/>
        </w:rPr>
        <w:t>Nas histórias anteriores, Jesus curou um homem no sábado. Quando Jesus fez isso, os Judeus ou os líderes Judeus pensavam que Jesus quebrou a lei do sábado. Então, eles perseguiram e tentaram matar Jesus. Mas Jesus se defendeu. Ele disse que ele é o Filho de Deus e o Filho do Homem, que tem o poder e a autoridade concedidos por Deus, o Pai. As testemunhas que poderiam comprovar sua afirmação incluem Deus, o Pai, os milagres que ele realizou e a Lei de Moisés. Na história atual, Jesus realiza outro milagre. Ele alimentará um grande número de pessoas com apenas uma quantidade muito pequena de comida.</w:t>
      </w:r>
    </w:p>
    <w:p>
      <w:pPr/>
      <w:r>
        <w:rPr>
          <w:lang w:val="pt_PT" w:bidi="pt_PT"/>
        </w:rPr>
      </w:r>
      <w:r>
        <w:rPr>
          <w:lang w:val="pt_PT" w:bidi="pt_PT"/>
        </w:rPr>
        <w:t xml:space="preserve">A história começa algum tempo depois de Jesus ter se defendido dos Judeus. Jesus foi para o outro lado do Mar da Galileia. O Mar da Galileia é um mar encontrado na região da Galileia. Também é chamado de Mar de Tiberíades. Tiberíades era o nome de um imperador romano. O mar é nomeado em homenagem a um dos maiores líderes de Roma. </w:t>
      </w:r>
    </w:p>
    <w:p>
      <w:pPr/>
      <w:r>
        <w:rPr>
          <w:lang w:val="pt_PT" w:bidi="pt_PT"/>
        </w:rPr>
      </w:r>
      <w:r>
        <w:rPr>
          <w:lang w:val="pt_PT" w:bidi="pt_PT"/>
        </w:rPr>
        <w:t xml:space="preserve">Pare aqui e, em grupo, olhem para uma foto do </w:t>
      </w:r>
      <w:r>
        <w:rPr>
          <w:lang w:val="pt_PT" w:bidi="pt_PT"/>
        </w:rPr>
        <w:t>Mar da Galiléia</w:t>
      </w:r>
      <w:r>
        <w:rPr>
          <w:lang w:val="pt_PT" w:bidi="pt_PT"/>
        </w:rPr>
        <w:t>. Pausem este áudio aqui.</w:t>
      </w:r>
    </w:p>
    <w:p>
      <w:pPr/>
      <w:r>
        <w:rPr>
          <w:lang w:val="pt_PT" w:bidi="pt_PT"/>
        </w:rPr>
      </w:r>
      <w:r>
        <w:rPr>
          <w:lang w:val="pt_PT" w:bidi="pt_PT"/>
        </w:rPr>
        <w:t xml:space="preserve">Quando Jesus foi para lá, uma grande multidão o seguia. Eles estavam seguindo Jesus porque viram os sinais que ele fazia ao curar os enfermos. Os sinais se referem aos milagres que convenceram as pessoas que ele é o Filho de Deus. A multidão estava seguindo Jesus porque eles queriam ver mais dos milagres que ele realizava Quando eles chegaram ao outro lado, ele subiu a uma montanha com seus discípulos. A montanha pode ter sido uma pequena montanha, talvez uma colina onde as pessoas pudessem chegar em pouco tempo. Então eles se sentaram. </w:t>
      </w:r>
    </w:p>
    <w:p>
      <w:pPr/>
      <w:r>
        <w:rPr>
          <w:lang w:val="pt_PT" w:bidi="pt_PT"/>
        </w:rPr>
      </w:r>
      <w:r>
        <w:rPr>
          <w:lang w:val="pt_PT" w:bidi="pt_PT"/>
        </w:rPr>
        <w:t xml:space="preserve">Pare aqui e olhe para uma imagem de uma </w:t>
      </w:r>
      <w:r>
        <w:rPr>
          <w:lang w:val="pt_PT" w:bidi="pt_PT"/>
        </w:rPr>
        <w:t>colina</w:t>
      </w:r>
      <w:r>
        <w:rPr>
          <w:lang w:val="pt_PT" w:bidi="pt_PT"/>
        </w:rPr>
        <w:t>, em grupo. Pausem este áudio aqui.</w:t>
      </w:r>
    </w:p>
    <w:p>
      <w:pPr/>
      <w:r>
        <w:rPr>
          <w:lang w:val="pt_PT" w:bidi="pt_PT"/>
        </w:rPr>
      </w:r>
      <w:r>
        <w:rPr>
          <w:lang w:val="pt_PT" w:bidi="pt_PT"/>
        </w:rPr>
        <w:t>Era quase hora para a celebração do banquete Judaico chamado Páscoa. A Páscoa era uma das festas que o povo Judeu celebrava. Durante a Páscoa, os Judeus lembram a história de como Deus deu poder a Moisés para libertar os antigos israelitas da escravidão no Egito. A Páscoa é uma informação importante Quando os Judeus celebravam a Páscoa, els oravam com ainda mais fervor por um profeta e salvador como Moisés, que os resgataria de Roma. Nessa história e nas próximas, Jesus mostrará que ele é o salvador semelhante a Moisés que o povo está esperando.</w:t>
      </w:r>
    </w:p>
    <w:p>
      <w:pPr/>
      <w:r>
        <w:rPr>
          <w:lang w:val="pt_PT" w:bidi="pt_PT"/>
        </w:rPr>
      </w:r>
      <w:r>
        <w:rPr>
          <w:lang w:val="pt_PT" w:bidi="pt_PT"/>
        </w:rPr>
        <w:t>Quando Jesus ergueu os olhos, ou quando ele viu que uma grande multidão o seguia, Jesus falou com seu discípulo, Filipe. Jesus perguntou a Filipe onde eles poderiam comprar pão para que a multidão que o seguia pudesse comer. Aqui, Jesus não estava realmente perguntando como eles poderiam alimentar as pessoas. Jesus já sabia o que fazer para que o povo pudesse comer. Mas Jesus perguntou a Filipe o que fazer para colocá-lo à prova. Ele queria ver se Filipe confiaria que Jesus poderia alimentar o povo, mesmo sendo tantos.</w:t>
      </w:r>
    </w:p>
    <w:p>
      <w:pPr/>
      <w:r>
        <w:rPr>
          <w:lang w:val="pt_PT" w:bidi="pt_PT"/>
        </w:rPr>
      </w:r>
      <w:r>
        <w:rPr>
          <w:lang w:val="pt_PT" w:bidi="pt_PT"/>
        </w:rPr>
        <w:t>Filipe disse a Jesus que duzentos denários de pão não seriam suficientes para alimentar todas as pessoas. O pão era o alimento comum que as pessoas comiam todos os dias durante aquele tempo. Um denário era uma moeda de prata. A maioria das pessoas que trabalhava naquela época recebia um denário por dia por seu trabalho. Duzentos denários seria a quantia que uma pessoa trabalhadora ganharia se ela trabalhasse por seis meses. Filipe estava dizendo que, mesmo que alguém comprasse pão com o dinheiro que tivesse ganho trabalhando por seis meses, o pão não seria suficiente para todo aquele povo. Mesmo que dividissem o pão em pedaços pequenos, nem todos receberiam um pedaço, porque havia gente demais.</w:t>
      </w:r>
    </w:p>
    <w:p>
      <w:pPr/>
      <w:r>
        <w:rPr>
          <w:lang w:val="pt_PT" w:bidi="pt_PT"/>
        </w:rPr>
      </w:r>
      <w:r>
        <w:rPr>
          <w:lang w:val="pt_PT" w:bidi="pt_PT"/>
        </w:rPr>
        <w:t xml:space="preserve">Pare aqui e, como um grupo, olhe para uma imagem de um </w:t>
      </w:r>
      <w:r>
        <w:rPr>
          <w:lang w:val="pt_PT" w:bidi="pt_PT"/>
        </w:rPr>
        <w:t>denário</w:t>
      </w:r>
      <w:r>
        <w:rPr>
          <w:lang w:val="pt_PT" w:bidi="pt_PT"/>
        </w:rPr>
        <w:t>. Pausem este áudio aqui.</w:t>
      </w:r>
    </w:p>
    <w:p>
      <w:pPr/>
      <w:r>
        <w:rPr>
          <w:lang w:val="pt_PT" w:bidi="pt_PT"/>
        </w:rPr>
      </w:r>
      <w:r>
        <w:rPr>
          <w:lang w:val="pt_PT" w:bidi="pt_PT"/>
        </w:rPr>
        <w:t>Outro dos discípulos de Jesus, cujo o nome era André, veio ate Jesus. André é irmão de Simão Pedro. Não sabemos quem é o irmão mais velho e quem é o irmão mais novo entre André e Pedro. O que está claro é eles são irmãos. André disse a Jesus que há um menino que tem cinco pães de cevada e dois peixes. A idade do menino não é clara, mas a palavra usada aqui sugere que ele tem menos de trinta anos e ainda não é um homem adulto. Então André fez a Jesus uma pergunta: "Há um menino aqui que tem cinco pães de cevada e dois peixes, mas o que é isso para tanta gente?" André está dizendo que os pães e os peixes não são suficientes para alimentar todo aquele povo. Os pães eram pães pequenos. A cevada era o grão usado para fazer pão quando as pessoas não podiam comprar trigo As pessoas pobres normalmente comiam pães de cevada. Os peixes podem já estar cozidos.</w:t>
      </w:r>
    </w:p>
    <w:p>
      <w:pPr/>
      <w:r>
        <w:rPr>
          <w:lang w:val="pt_PT" w:bidi="pt_PT"/>
        </w:rPr>
      </w:r>
      <w:r>
        <w:rPr>
          <w:lang w:val="pt_PT" w:bidi="pt_PT"/>
        </w:rPr>
        <w:t xml:space="preserve">Parem aqui e, em grupo, observem a imagem de </w:t>
      </w:r>
      <w:r>
        <w:rPr>
          <w:lang w:val="pt_PT" w:bidi="pt_PT"/>
        </w:rPr>
        <w:t>pães de cevada e peixes cozidos</w:t>
      </w:r>
      <w:r>
        <w:rPr>
          <w:lang w:val="pt_PT" w:bidi="pt_PT"/>
        </w:rPr>
        <w:t>. Pausem este áudio aqui.</w:t>
      </w:r>
    </w:p>
    <w:p>
      <w:pPr/>
      <w:r>
        <w:rPr>
          <w:lang w:val="pt_PT" w:bidi="pt_PT"/>
        </w:rPr>
      </w:r>
      <w:r>
        <w:rPr>
          <w:lang w:val="pt_PT" w:bidi="pt_PT"/>
        </w:rPr>
        <w:t>Jesus disse aos seus discípulos para fazerem as pessoas se sentarem. Havia muita grama naquele lugar. A grama era uma planta baixa que normalmente cresce apenas o suficiente para cobrir o chão. Isso tornava o chão confortável para as pessoas se sentarem.</w:t>
      </w:r>
    </w:p>
    <w:p>
      <w:pPr/>
      <w:r>
        <w:rPr>
          <w:lang w:val="pt_PT" w:bidi="pt_PT"/>
        </w:rPr>
      </w:r>
      <w:r>
        <w:rPr>
          <w:lang w:val="pt_PT" w:bidi="pt_PT"/>
        </w:rPr>
        <w:t xml:space="preserve">Pare aqui e, em grupo, olhe para uma imagem de </w:t>
      </w:r>
      <w:r>
        <w:rPr>
          <w:lang w:val="pt_PT" w:bidi="pt_PT"/>
        </w:rPr>
        <w:t>uma encosta gramada.</w:t>
      </w:r>
      <w:r>
        <w:rPr>
          <w:lang w:val="pt_PT" w:bidi="pt_PT"/>
        </w:rPr>
        <w:t xml:space="preserve"> Pausem este áudio aqui.</w:t>
      </w:r>
    </w:p>
    <w:p>
      <w:pPr/>
      <w:r>
        <w:rPr>
          <w:lang w:val="pt_PT" w:bidi="pt_PT"/>
        </w:rPr>
      </w:r>
      <w:r>
        <w:rPr>
          <w:lang w:val="pt_PT" w:bidi="pt_PT"/>
        </w:rPr>
        <w:t>As pessoas se sentaram como os discípulos lhes disseram. Havia cerca de cinco mil homens ali. Não sabemos quantas mulheres e crianças estavam lá.</w:t>
      </w:r>
    </w:p>
    <w:p>
      <w:pPr/>
      <w:r>
        <w:rPr>
          <w:lang w:val="pt_PT" w:bidi="pt_PT"/>
        </w:rPr>
      </w:r>
      <w:r>
        <w:rPr>
          <w:lang w:val="pt_PT" w:bidi="pt_PT"/>
        </w:rPr>
        <w:t>Jesus pegou os pães do menino. Então ele agradeceu a Deus pai por lhes dar os pães para comer. Então, ele os distribuiu às pessoas que estavam sentadas. Ele também lhes deu peixe, na quantidade que quisessem. Depois que as pessoas terminaram de comer e ficarem satisfeitas, Jesus pediu aos seus discípulos que recolhessem a comida que sobrou para que nada fosse desperdiçado. A comida que sobrou se refere ao alimento que as pessoas já não conseguiam comer, porque já estavam satisfeitas. Então, os discípulos recolhem toda a comida que sobrou. Eles conseguiram encher doze cestos cheios de pedaços que sobraram dos cinco pães de cevada. As cestas eram recipientes feitas de plantas entrelaçadas. Não está claro onde os discípulos conseguiram os cestos nem qual era o tamanho deles. Mas eles podem ter sido cestos grandes, capazes de comportar grandes quantidades de colheitas.</w:t>
      </w:r>
    </w:p>
    <w:p>
      <w:pPr/>
      <w:r>
        <w:rPr>
          <w:lang w:val="pt_PT" w:bidi="pt_PT"/>
        </w:rPr>
      </w:r>
      <w:r>
        <w:rPr>
          <w:lang w:val="pt_PT" w:bidi="pt_PT"/>
        </w:rPr>
        <w:t xml:space="preserve">Pare aqui e, em grupo, olhe para uma </w:t>
      </w:r>
      <w:r>
        <w:rPr>
          <w:lang w:val="pt_PT" w:bidi="pt_PT"/>
        </w:rPr>
        <w:t>imagem</w:t>
      </w:r>
      <w:r>
        <w:rPr>
          <w:lang w:val="pt_PT" w:bidi="pt_PT"/>
        </w:rPr>
        <w:t xml:space="preserve"> de um cesto. Pausem este áudio aqui.</w:t>
      </w:r>
    </w:p>
    <w:p>
      <w:pPr/>
      <w:r>
        <w:rPr>
          <w:lang w:val="pt_PT" w:bidi="pt_PT"/>
        </w:rPr>
      </w:r>
      <w:r>
        <w:rPr>
          <w:lang w:val="pt_PT" w:bidi="pt_PT"/>
        </w:rPr>
        <w:t>O povo viu isso como mais um sinal de que Jesus veio de Deus. Assim, quando viram esse sinal, disseram com entusiasmo que Jesus é realmente o Profeta que Deus enviaria de acordo com a Lei de Moisés. Um profeta é uma pessoa que Deus designou para falar sua mensagem ao povo.</w:t>
      </w:r>
    </w:p>
    <w:p>
      <w:pPr/>
      <w:r>
        <w:rPr>
          <w:lang w:val="pt_PT" w:bidi="pt_PT"/>
        </w:rPr>
      </w:r>
      <w:r>
        <w:rPr>
          <w:lang w:val="pt_PT" w:bidi="pt_PT"/>
        </w:rPr>
        <w:t>Jesus percebeu que o povo estava prestes a tomá-lo à força para fazê-lo seu rei. O povo achava que, se Jesus tinha poderes para fazer sinais milagrosos, então também tinha poderes para lutar contra os romanos que os dominavam e derrotá-los. Para essas pessoas, Jesus seria um grande líder militar. Como o povo estava desesperado por um salvador, tentou levar Jesus à força para fazê-lo seu rei. Então, Jesus os deixou e foi novamente para a montanha sozinho.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6:1–15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cena um,</w:t>
      </w:r>
      <w:r>
        <w:rPr>
          <w:lang w:val="pt_PT" w:bidi="pt_PT"/>
        </w:rPr>
        <w:t xml:space="preserve"> Jesus vai para o outro lado do Mar da Galileia, ou o Mar de Tiberíades. Juntamente com seus discípulos e uma grande multidão que o seguia, Jesus sobe a um monte.</w:t>
      </w:r>
    </w:p>
    <w:p>
      <w:pPr/>
      <w:r>
        <w:rPr>
          <w:lang w:val="pt_PT" w:bidi="pt_PT"/>
        </w:rPr>
      </w:r>
      <w:r>
        <w:rPr>
          <w:b/>
          <w:lang w:val="pt_PT" w:bidi="pt_PT"/>
        </w:rPr>
        <w:t>Na cena dois,</w:t>
      </w:r>
      <w:r>
        <w:rPr>
          <w:lang w:val="pt_PT" w:bidi="pt_PT"/>
        </w:rPr>
        <w:t xml:space="preserve"> Jesus vê as muitas pessoas que o seguiam. Jesus pergunta a Filipe como eles poderiam alimentar a multidão. André vai até Jesus e diz que há um menino que tem cinco pães e dois peixes. Tanto Filipe quanto André dizem que eles não têm comida suficiente para alimentar o povo.</w:t>
      </w:r>
    </w:p>
    <w:p>
      <w:pPr/>
      <w:r>
        <w:rPr>
          <w:lang w:val="pt_PT" w:bidi="pt_PT"/>
        </w:rPr>
      </w:r>
      <w:r>
        <w:rPr>
          <w:b/>
          <w:lang w:val="pt_PT" w:bidi="pt_PT"/>
        </w:rPr>
        <w:t>Na cena três,</w:t>
      </w:r>
      <w:r>
        <w:rPr>
          <w:lang w:val="pt_PT" w:bidi="pt_PT"/>
        </w:rPr>
        <w:t xml:space="preserve"> Jesus pega os cinco pães e os peixes do menino. Ele deu graças a Deus e distribuiu os pães e os peixes. As pessoas comem e ficam satisfeitas. Então Jesus diz aos seus discípulos para recolherem a comida que sobrou. Os discípulos encheram doze cestas com comida que sobrara.</w:t>
      </w:r>
    </w:p>
    <w:p>
      <w:pPr/>
      <w:r>
        <w:rPr>
          <w:lang w:val="pt_PT" w:bidi="pt_PT"/>
        </w:rPr>
      </w:r>
      <w:r>
        <w:rPr>
          <w:b/>
          <w:lang w:val="pt_PT" w:bidi="pt_PT"/>
        </w:rPr>
        <w:t>Na cena quatro,</w:t>
      </w:r>
      <w:r>
        <w:rPr>
          <w:lang w:val="pt_PT" w:bidi="pt_PT"/>
        </w:rPr>
        <w:t xml:space="preserve"> quando o povo viu o sinal que Jesus realizou ao alimentar muitas pessoas usando apenas uma pequena quantidade de comida, o povo disse que Jesus é o profeta que há de vir ao mundo. Então eles tentam levar Jesus à força para fazê-lo rei. Então Jesus sai e vai para uma montanha novamente sozinho.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André</w:t>
      </w:r>
    </w:p>
    <w:p>
      <w:pPr>
        <w:pStyle w:val="ListBullet"/>
        <w:spacing w:line="240" w:lineRule="auto"/>
        <w:ind w:left="720"/>
      </w:pPr>
      <w:r>
        <w:rPr>
          <w:lang w:val="pt_PT" w:bidi="pt_PT"/>
        </w:rPr>
      </w:r>
      <w:r>
        <w:rPr>
          <w:lang w:val="pt_PT" w:bidi="pt_PT"/>
        </w:rPr>
        <w:t>Um menino</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Em grupo, prestem atenção às partes do cenário da passagem:</w:t>
      </w:r>
    </w:p>
    <w:p>
      <w:pPr/>
      <w:r>
        <w:rPr>
          <w:lang w:val="pt_PT" w:bidi="pt_PT"/>
        </w:rPr>
      </w:r>
      <w:r>
        <w:rPr>
          <w:lang w:val="pt_PT" w:bidi="pt_PT"/>
        </w:rPr>
        <w:t>Na cena um, não está claro quanto tempo passou entre histórias anteriores e a história atual. Mas parece ser algum tempo depois de Jesus ter participado de outra festa Judaica em Jerusalém. Na cena um, Jesus vai para o outro lado do Mar da Galileia, ou o Mar de Tiberíades. Não sabemos exatamente de onde Jesus cruzou o Mar da Galileia para chegar ao outro lado. Jesus caminhou até a região do Mar da Galileia vindo de Jerusalém. Em algum momento depois disso, Jesus atravessou o Mar da Galileia para o outro lado. Uma grande multidão o seguia. Certifiquem-se de mostrar que a multidão estava seguindo Jesus, porque eles haviam visto os sinais que Jesus fez quando curou os doentes, e eles queriam ver mais sinais feitos por Jesus. Quando eles chegaram ao outro lado do mar, eles subiram ao monte. Nós não sabemos qual era a montanha, mas deve ter sido uma montanha baixa, talvez uma colina. Quando eles chegaram ao topo da montanha, Jesus e seus discípulos se sentaram.</w:t>
      </w:r>
    </w:p>
    <w:p>
      <w:pPr/>
      <w:r>
        <w:rPr>
          <w:lang w:val="pt_PT" w:bidi="pt_PT"/>
        </w:rPr>
      </w:r>
      <w:r>
        <w:rPr>
          <w:lang w:val="pt_PT" w:bidi="pt_PT"/>
        </w:rPr>
        <w:t>Na cena dois, Jesus ergue os olhos. Essa é outra maneira de dizer que Jesus olhou ao redor. Então Jesus viu que uma grande multidão estava chegando ao lugar onde eles estavam. Jesus pergunta a Filipe onde eles poderiam comprar pão. É importante mostrar que Jesus perguntou a Filipe apenas porque ele está testando Filipe, se Filipe confiará em Jesus. Na verdade, Jesus já sabia como eles alimentariam o povo. Filipe dirá a Jesus que, mesmo que alguém comprasse pão com o dinheiro que teria ganhado trabalhando por seis meses, esse pão não seria suficiente para alimentar todo aquele povo. Mesmo que dividissem o pão em pedaços pequenos, nem todos receberiam um pedaço, porque havia gente demais. Depois disso, André vai até Jesus e informa que há um menino entre a multidão que tem cinco pães de cevada e dois peixes, mas isso não é suficiente.</w:t>
      </w:r>
    </w:p>
    <w:p>
      <w:pPr/>
      <w:r>
        <w:rPr>
          <w:lang w:val="pt_PT" w:bidi="pt_PT"/>
        </w:rPr>
      </w:r>
      <w:r>
        <w:rPr>
          <w:lang w:val="pt_PT" w:bidi="pt_PT"/>
        </w:rPr>
        <w:t>Na cena três, Jesus diz aos seus discípulos para fazerem com que o povo se sentasse na grama. O povo se sentará na grama. Só os homens são cerca de cinco mil, mas também há mulheres e crianças lá. Não sabemos quantas mulheres e crianças estão lá. Jesus pega os pães e os peixes do menino e dá graças a Deus, o Pai, pela comida. Então, Jesus distribui os pães e os peixes, provavelmente aos seus discípulos e ajudantes, para que entreguem a todos na multidão. Certifiquem-se de mostrar que todos na multidão receberão e comerão os pães e os peixes. Depois de comerem e ficarem satisfeitos, Jesus diz aos seus discípulos para recolherem toda a comida que não foi consumida para que nada seja desperdiçado. Os discípulos encheram doze cestas com comida que sobrara.</w:t>
      </w:r>
    </w:p>
    <w:p>
      <w:pPr/>
      <w:r>
        <w:rPr>
          <w:lang w:val="pt_PT" w:bidi="pt_PT"/>
        </w:rPr>
      </w:r>
      <w:r>
        <w:rPr>
          <w:lang w:val="pt_PT" w:bidi="pt_PT"/>
        </w:rPr>
        <w:t>Na cena quatro, o povo verá e conversará entre si sobre o sinal que Jesus fez. Eles estão surpresos e estão convencidos de que Jesus é o Profeta que deve vir ao mundo. A Lei de Moisés não é mencionada, mas o povo percebeu que Jesus é o Profeta que Deus enviaria de acordo com a Lei de Moisés. Então, eles vêm até Jesus e tentam agarrá-lo. Eles querem fazer de Jesus seu rei. Não sabemos como ele descobriu, mas de alguma forma Jesus percebeu isso. Então, ele escapou e os deixou. Então Jesus foi novamente para a montanha sozinho. A palavra montanha aqui é a mesma montanha ou colina onde Jesus fez o milagre. Isso significa que Jesus já estava em uma colina. Jesus indo para a montanha novamente pode significar que Jesus foi mais longe na colina. Também pode significar que Jesus foi para outra colina. O que está claro é que Jesus fez isso para escapar do povo que estava tentando fazer dele seu rei. A palavra "novamente" significa que Jesus saía sozinho regularmente.</w:t>
      </w:r>
    </w:p>
    <w:p>
      <w:pPr/>
      <w:r>
        <w:rPr>
          <w:lang w:val="pt_PT" w:bidi="pt_PT"/>
        </w:rPr>
      </w:r>
      <w:r>
        <w:rPr>
          <w:lang w:val="pt_PT" w:bidi="pt_PT"/>
        </w:rPr>
        <w:t>Agora, o grupo deve fazer o roteiro, desenhar ou usar objetos para visualizar a passagem e as ações nela.</w:t>
      </w:r>
    </w:p>
    <w:p>
      <w:pPr/>
      <w:r>
        <w:rPr>
          <w:lang w:val="pt_PT" w:bidi="pt_PT"/>
        </w:rPr>
      </w:r>
      <w:r>
        <w:rPr>
          <w:lang w:val="pt_PT" w:bidi="pt_PT"/>
        </w:rPr>
        <w:t>Esse é o fim do roteiro.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6:1–15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cinco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André</w:t>
      </w:r>
    </w:p>
    <w:p>
      <w:pPr>
        <w:pStyle w:val="ListBullet"/>
        <w:spacing w:line="240" w:lineRule="auto"/>
        <w:ind w:left="720"/>
      </w:pPr>
      <w:r>
        <w:rPr>
          <w:lang w:val="pt_PT" w:bidi="pt_PT"/>
        </w:rPr>
      </w:r>
      <w:r>
        <w:rPr>
          <w:lang w:val="pt_PT" w:bidi="pt_PT"/>
        </w:rPr>
        <w:t>Um menino</w:t>
      </w:r>
    </w:p>
    <w:p>
      <w:pPr>
        <w:pStyle w:val="ListBullet"/>
        <w:spacing w:line="240" w:lineRule="auto"/>
        <w:ind w:left="720"/>
      </w:pPr>
      <w:r>
        <w:rPr>
          <w:lang w:val="pt_PT" w:bidi="pt_PT"/>
        </w:rPr>
      </w:r>
      <w:r>
        <w:rPr>
          <w:lang w:val="pt_PT" w:bidi="pt_PT"/>
        </w:rPr>
        <w:t>Uma multidão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Jesus vai para o outro lado do Mar da Galileia, ou o Mar de Tiberíades. Juntamente com seus discípulos e uma grande multidão que o seguia, Jesus sobe a um monte.</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As pessoas podem responder coisas como: “Jesus tem curado tantas pessoas doentes. É incrível! Quero ver mais sinais de Jesus!" ou "Se Jesus pode curar os doentes, isso significa que Deus está com ele".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vê as muitas pessoas que o seguiam. Jesus pergunta a Filipe como eles poderiam alimentar a multidão.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Filipe: “O que você está sentindo ou pensando?”. A pessoa pode responder algo como: "Talvez precisemos mandar esse povo para casa, já que não temos como alimentá-los", ou "Não temos dinheiro suficiente para alimentar tantas pessoas!"</w:t>
      </w:r>
    </w:p>
    <w:p>
      <w:pPr>
        <w:pStyle w:val="ListBullet"/>
        <w:spacing w:line="240" w:lineRule="auto"/>
        <w:ind w:left="720"/>
      </w:pPr>
      <w:r>
        <w:rPr>
          <w:lang w:val="pt_PT" w:bidi="pt_PT"/>
        </w:rPr>
      </w:r>
      <w:r>
        <w:rPr>
          <w:lang w:val="pt_PT" w:bidi="pt_PT"/>
        </w:rPr>
        <w:t>Perguntem à pessoa que interpreta André: “O que você está sentindo ou pensando?”. A pessoa pode responder coisas como: "Há um menino aqui que tem cinco pães de cevada e dois peixes, mas isso não é suficiente para alimentar tantas pessoas", ou "Me pergunto o que Jesus fará, uma vez que não temos comida suficiente para todas essas pessoas?"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três, Jesus pega os cinco pães e os peixes do menino. Ele deu graças a Deus e distribuiu os pães e os peixes. As pessoas comem e estão satisfeitas. Então Jesus diz aos seus discípulos para recolherem a comida que sobrou. Os discípulos encheram doze cestas com comida que sobrara.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Filipe: “O que você está sentindo ou pensando?”. A pessoa pode responder coisas como: “Jesus é incrível! De onde veio toda essa comida que sobrou?"</w:t>
      </w:r>
    </w:p>
    <w:p>
      <w:pPr>
        <w:pStyle w:val="ListBullet"/>
        <w:spacing w:line="240" w:lineRule="auto"/>
        <w:ind w:left="720"/>
      </w:pPr>
      <w:r>
        <w:rPr>
          <w:lang w:val="pt_PT" w:bidi="pt_PT"/>
        </w:rPr>
      </w:r>
      <w:r>
        <w:rPr>
          <w:lang w:val="pt_PT" w:bidi="pt_PT"/>
        </w:rPr>
        <w:t>Perguntem à pessoa que interpreta André: “O que você está sentindo ou pensando?”. A pessoa pode responder coisas como: “Eu estava errado. Pensei que os cinco pães e os dois peixes não eram suficientes. Mas Jesus fez um milagre para que todos ficassem cheios e satisfeitos. Jesus é incrível!"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quatro, quando o povo viu o sinal que Jesus realizou ao alimentar muitas pessoas usando apenas uma pequena quantidade de comida, o povo disse que Jesus é o profeta que há de vir ao mundo.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A pessoa pode responder coisas como: "Jesus deve ser o profeta que a Lei de Moisés diz que viria!" ou "Jesus é incrível! Venham, vamos fazê-lo rei Um rei como esse certamente salvará nosso país!"</w:t>
      </w:r>
    </w:p>
    <w:p>
      <w:pPr/>
      <w:r>
        <w:rPr>
          <w:lang w:val="pt_PT" w:bidi="pt_PT"/>
        </w:rPr>
      </w:r>
      <w:r>
        <w:rPr>
          <w:lang w:val="pt_PT" w:bidi="pt_PT"/>
        </w:rPr>
        <w:t>Esse é o fim do roteiro.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6:1–15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Algum tempo depois de Jesus estar em Jerusalém, ele foi para o outro lado do </w:t>
      </w:r>
      <w:r>
        <w:rPr>
          <w:b/>
          <w:lang w:val="pt_PT" w:bidi="pt_PT"/>
        </w:rPr>
        <w:t>Mar da Galileia</w:t>
      </w:r>
      <w:r>
        <w:rPr>
          <w:lang w:val="pt_PT" w:bidi="pt_PT"/>
        </w:rPr>
        <w:t xml:space="preserve">. A Galileia era um lugar importante. Muitas das atividades de Jesus aconteceram ao redor da Galileia. O Mar da Galileia é encontrado na região da Galileia. Também é chamado de </w:t>
      </w:r>
      <w:r>
        <w:rPr>
          <w:b/>
          <w:lang w:val="pt_PT" w:bidi="pt_PT"/>
        </w:rPr>
        <w:t>Mar de Tiberíades</w:t>
      </w:r>
      <w:r>
        <w:rPr>
          <w:lang w:val="pt_PT" w:bidi="pt_PT"/>
        </w:rPr>
        <w:t xml:space="preserve">. Tiberíades era o nome de um imperador romano. O mar é nomeado em homenagem a um dos maiores líderes de Roma. Traduzam a palavra Mar da Galileia da mesma maneira que vocês traduziram essa palavra antes. Você pode consultar o Glossário Mestre para mais informações sobre a palavra </w:t>
      </w:r>
      <w:r>
        <w:rPr>
          <w:lang w:val="pt_PT" w:bidi="pt_PT"/>
        </w:rPr>
        <w:t>Mar da Galileia</w:t>
      </w:r>
      <w:r>
        <w:rPr>
          <w:lang w:val="pt_PT" w:bidi="pt_PT"/>
        </w:rPr>
        <w:t xml:space="preserve">. </w:t>
      </w:r>
    </w:p>
    <w:p>
      <w:pPr/>
      <w:r>
        <w:rPr>
          <w:lang w:val="pt_PT" w:bidi="pt_PT"/>
        </w:rPr>
      </w:r>
      <w:r>
        <w:rPr>
          <w:lang w:val="pt_PT" w:bidi="pt_PT"/>
        </w:rPr>
        <w:t xml:space="preserve">Parem aqui e discutam em grupo qual palavra ou expressão vocês usarão para </w:t>
      </w:r>
      <w:r>
        <w:rPr>
          <w:b/>
          <w:lang w:val="pt_PT" w:bidi="pt_PT"/>
        </w:rPr>
        <w:t>Tiberíades</w:t>
      </w:r>
      <w:r>
        <w:rPr>
          <w:lang w:val="pt_PT" w:bidi="pt_PT"/>
        </w:rPr>
        <w:t xml:space="preserve">. </w:t>
      </w:r>
    </w:p>
    <w:p>
      <w:pPr/>
      <w:r>
        <w:rPr>
          <w:lang w:val="pt_PT" w:bidi="pt_PT"/>
        </w:rPr>
      </w:r>
      <w:r>
        <w:rPr>
          <w:lang w:val="pt_PT" w:bidi="pt_PT"/>
        </w:rPr>
        <w:t xml:space="preserve">Quando Jesus foi para lá, uma grande multidão o seguia. Eles estavam seguindo Jesus porque viram os </w:t>
      </w:r>
      <w:r>
        <w:rPr>
          <w:b/>
          <w:lang w:val="pt_PT" w:bidi="pt_PT"/>
        </w:rPr>
        <w:t>sinais</w:t>
      </w:r>
      <w:r>
        <w:rPr>
          <w:lang w:val="pt_PT" w:bidi="pt_PT"/>
        </w:rPr>
        <w:t xml:space="preserve"> que ele fazia ao curar os enfermos. Os sinais se referem aos milagres que convenceram as pessoas que ele é o Filho de Deus. Traduzam a palavra sinais da mesma maneira que vocês traduziram essa palavra antes. Vocês também podem consultar o Glossário Mestre para </w:t>
      </w:r>
      <w:r>
        <w:rPr>
          <w:lang w:val="pt_PT" w:bidi="pt_PT"/>
        </w:rPr>
        <w:t>milagres</w:t>
      </w:r>
      <w:r>
        <w:rPr>
          <w:lang w:val="pt_PT" w:bidi="pt_PT"/>
        </w:rPr>
        <w:t xml:space="preserve">, </w:t>
      </w:r>
      <w:r>
        <w:rPr>
          <w:lang w:val="pt_PT" w:bidi="pt_PT"/>
        </w:rPr>
        <w:t>sinais</w:t>
      </w:r>
      <w:r>
        <w:rPr>
          <w:lang w:val="pt_PT" w:bidi="pt_PT"/>
        </w:rPr>
        <w:t xml:space="preserve"> e maravilhas para mais informações sobre sinais.</w:t>
      </w:r>
    </w:p>
    <w:p>
      <w:pPr/>
      <w:r>
        <w:rPr>
          <w:lang w:val="pt_PT" w:bidi="pt_PT"/>
        </w:rPr>
      </w:r>
      <w:r>
        <w:rPr>
          <w:lang w:val="pt_PT" w:bidi="pt_PT"/>
        </w:rPr>
        <w:t xml:space="preserve">Era quase a hora para a celebração do banquete Judaico chamado Páscoa. A </w:t>
      </w:r>
      <w:r>
        <w:rPr>
          <w:b/>
          <w:lang w:val="pt_PT" w:bidi="pt_PT"/>
        </w:rPr>
        <w:t>Páscoa</w:t>
      </w:r>
      <w:r>
        <w:rPr>
          <w:lang w:val="pt_PT" w:bidi="pt_PT"/>
        </w:rPr>
        <w:t xml:space="preserve"> era uma das festas que o povo Judeu celebrava. Comemorava a história de como Deus deu poder a Moisés para libertar os antigos israelitas de serem escravos Traduzam a palavra Páscoa da mesma maneira que vocês traduziram essa palavra antes. Para mais informações sobre </w:t>
      </w:r>
      <w:r>
        <w:rPr>
          <w:lang w:val="pt_PT" w:bidi="pt_PT"/>
        </w:rPr>
        <w:t>Páscoa</w:t>
      </w:r>
      <w:r>
        <w:rPr>
          <w:lang w:val="pt_PT" w:bidi="pt_PT"/>
        </w:rPr>
        <w:t xml:space="preserve">, consulte o glossário mestre. </w:t>
      </w:r>
    </w:p>
    <w:p>
      <w:pPr/>
      <w:r>
        <w:rPr>
          <w:lang w:val="pt_PT" w:bidi="pt_PT"/>
        </w:rPr>
      </w:r>
      <w:r>
        <w:rPr>
          <w:lang w:val="pt_PT" w:bidi="pt_PT"/>
        </w:rPr>
        <w:t xml:space="preserve">Quando Jesus ergueu os olhos, ou quando ele viu que uma grande multidão o seguia, Jesus falou com seu discípulo, Filipe. Jesus perguntou a Filipe onde eles poderiam comprar pão para que a multidão que o seguia pudesse comer. Filipe disse a Jesus que duzentos </w:t>
      </w:r>
      <w:r>
        <w:rPr>
          <w:b/>
          <w:lang w:val="pt_PT" w:bidi="pt_PT"/>
        </w:rPr>
        <w:t>denários</w:t>
      </w:r>
      <w:r>
        <w:rPr>
          <w:lang w:val="pt_PT" w:bidi="pt_PT"/>
        </w:rPr>
        <w:t xml:space="preserve"> de pão não seriam suficientes para alimentar todas as pessoas. </w:t>
      </w:r>
      <w:r>
        <w:rPr>
          <w:b/>
          <w:lang w:val="pt_PT" w:bidi="pt_PT"/>
        </w:rPr>
        <w:t>O pão</w:t>
      </w:r>
      <w:r>
        <w:rPr>
          <w:lang w:val="pt_PT" w:bidi="pt_PT"/>
        </w:rPr>
        <w:t xml:space="preserve"> era o alimento comum que as pessoas comiam todos os dias durante aquele tempo. Um denário era uma moeda de prata. A maioria das pessoas que trabalhava naquela época recebia um denário por dia por seu trabalho. Duzentos denários seria a quantia que uma pessoa trabalhadora ganharia se ela trabalhasse por seis meses.</w:t>
      </w:r>
    </w:p>
    <w:p>
      <w:pPr/>
      <w:r>
        <w:rPr>
          <w:lang w:val="pt_PT" w:bidi="pt_PT"/>
        </w:rPr>
      </w:r>
      <w:r>
        <w:rPr>
          <w:lang w:val="pt_PT" w:bidi="pt_PT"/>
        </w:rPr>
        <w:t>Parem aqui e, como um grupo, discutam qual palavra ou frase vocês usarão para "</w:t>
      </w:r>
      <w:r>
        <w:rPr>
          <w:b/>
          <w:lang w:val="pt_PT" w:bidi="pt_PT"/>
        </w:rPr>
        <w:t>pão</w:t>
      </w:r>
      <w:r>
        <w:rPr>
          <w:lang w:val="pt_PT" w:bidi="pt_PT"/>
        </w:rPr>
        <w:t xml:space="preserve"> e </w:t>
      </w:r>
      <w:r>
        <w:rPr>
          <w:lang w:val="pt_PT" w:bidi="pt_PT"/>
        </w:rPr>
        <w:t>denários"</w:t>
      </w:r>
      <w:r>
        <w:rPr>
          <w:lang w:val="pt_PT" w:bidi="pt_PT"/>
        </w:rPr>
        <w:t xml:space="preserve">. </w:t>
      </w:r>
    </w:p>
    <w:p>
      <w:pPr/>
      <w:r>
        <w:rPr>
          <w:lang w:val="pt_PT" w:bidi="pt_PT"/>
        </w:rPr>
      </w:r>
      <w:r>
        <w:rPr>
          <w:lang w:val="pt_PT" w:bidi="pt_PT"/>
        </w:rPr>
        <w:t xml:space="preserve">Depois que as pessoas terminaram de comer e ficarem satisfeitas, Jesus pediu aos seus discípulos que recolhessem a comida que sobrou para que nada fosse desperdiçado. Eles conseguiram encher doze </w:t>
      </w:r>
      <w:r>
        <w:rPr>
          <w:b/>
          <w:lang w:val="pt_PT" w:bidi="pt_PT"/>
        </w:rPr>
        <w:t>cestos</w:t>
      </w:r>
      <w:r>
        <w:rPr>
          <w:lang w:val="pt_PT" w:bidi="pt_PT"/>
        </w:rPr>
        <w:t xml:space="preserve"> de pedaços que sobraram dos cinco pães de cevada. As cestas eram recipientes feitas de plantas entrelaçadas. Traduzam a palavra cestas da mesma maneira que vocês traduziram essa palavra antes. Vocês também podem verificar o Glossário Mestre para mais informações sobre </w:t>
      </w:r>
      <w:r>
        <w:rPr>
          <w:lang w:val="pt_PT" w:bidi="pt_PT"/>
        </w:rPr>
        <w:t>cestas</w:t>
      </w:r>
      <w:r>
        <w:rPr>
          <w:lang w:val="pt_PT" w:bidi="pt_PT"/>
        </w:rPr>
        <w:t>.</w:t>
      </w:r>
    </w:p>
    <w:p>
      <w:pPr/>
      <w:r>
        <w:rPr>
          <w:lang w:val="pt_PT" w:bidi="pt_PT"/>
        </w:rPr>
      </w:r>
      <w:r>
        <w:rPr>
          <w:lang w:val="pt_PT" w:bidi="pt_PT"/>
        </w:rPr>
        <w:t xml:space="preserve">Quando as pessoas viram o sinal de Jesus alimentando tantas pessoas com apenas uma pequena quantidade de comida, elas chamaram Jesus de o Profeta Um </w:t>
      </w:r>
      <w:r>
        <w:rPr>
          <w:b/>
          <w:lang w:val="pt_PT" w:bidi="pt_PT"/>
        </w:rPr>
        <w:t>profeta</w:t>
      </w:r>
      <w:r>
        <w:rPr>
          <w:lang w:val="pt_PT" w:bidi="pt_PT"/>
        </w:rPr>
        <w:t xml:space="preserve"> é uma pessoa que Deus designou para falar sua mensagem ao povo. Traduzam a palavra profeta da mesma maneira que vocês traduziram essa palavra antes. Para mais informações sobre </w:t>
      </w:r>
      <w:r>
        <w:rPr>
          <w:lang w:val="pt_PT" w:bidi="pt_PT"/>
        </w:rPr>
        <w:t>profeta</w:t>
      </w:r>
      <w:r>
        <w:rPr>
          <w:lang w:val="pt_PT" w:bidi="pt_PT"/>
        </w:rPr>
        <w:t>, você pode consultar o Glossário-Mestre.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p>
    <w:p>
      <w:pPr/>
      <w:r>
        <w:rPr>
          <w:lang w:val="pt_PT" w:bidi="pt_PT"/>
        </w:rPr>
      </w:r>
      <w:r>
        <w:rPr>
          <w:lang w:val="pt_PT" w:bidi="pt_PT"/>
        </w:rPr>
        <w:t>Esse é o fim do roteiro.</w:t>
      </w:r>
      <w:r>
        <w:rPr>
          <w:lang w:val="pt_PT" w:bidi="pt_PT"/>
        </w:rPr>
      </w:r>
      <w:r>
        <w:rPr>
          <w:lang w:val="pt_PT" w:bidi="pt_PT"/>
        </w:rPr>
      </w:r>
    </w:p>
    <w:p>
      <w:pPr/>
      <w:r>
        <w:rPr>
          <w:lang w:val="pt_PT" w:bidi="pt_PT"/>
        </w:rPr>
      </w:r>
    </w:p>
    <w:p>
      <w:pPr>
        <w:pStyle w:val="Heading2"/>
      </w:pPr>
      <w:r>
        <w:rPr>
          <w:lang w:val="pt_PT" w:bidi="pt_PT"/>
        </w:rPr>
        <w:t>João 6:16–21</w:t>
      </w:r>
      <w:r>
        <w:rPr>
          <w:lang w:val="pt_PT" w:bidi="pt_PT"/>
        </w:rPr>
      </w:r>
    </w:p>
    <w:p>
      <w:pPr>
        <w:pStyle w:val="Heading3"/>
      </w:pPr>
      <w:r>
        <w:rPr>
          <w:lang w:val="pt_PT" w:bidi="pt_PT"/>
        </w:rPr>
        <w:t>Ouvir e Sentir</w:t>
      </w:r>
    </w:p>
    <w:p>
      <w:pPr/>
      <w:r>
        <w:rPr>
          <w:lang w:val="pt_PT" w:bidi="pt_PT"/>
        </w:rPr>
      </w:r>
      <w:r>
        <w:rPr>
          <w:lang w:val="pt_PT" w:bidi="pt_PT"/>
        </w:rPr>
        <w:t>Nesta etapa, ouçam João 6:16–21 e a guardem em seus corações.</w:t>
      </w:r>
    </w:p>
    <w:p>
      <w:pPr/>
      <w:r>
        <w:rPr>
          <w:lang w:val="pt_PT" w:bidi="pt_PT"/>
        </w:rPr>
      </w:r>
      <w:r>
        <w:rPr>
          <w:lang w:val="pt_PT" w:bidi="pt_PT"/>
        </w:rPr>
        <w:t>Ouçam uma versão em áudio de João 6:16–21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 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6:16–21 na tradução mais fácil de entender.</w:t>
      </w:r>
    </w:p>
    <w:p>
      <w:pPr/>
      <w:r>
        <w:rPr>
          <w:lang w:val="pt_PT" w:bidi="pt_PT"/>
        </w:rPr>
      </w:r>
      <w:r>
        <w:rPr>
          <w:lang w:val="pt_PT" w:bidi="pt_PT"/>
        </w:rPr>
        <w:t>Na história anterior, Jesus havia acabado de alimentar cinco mil pessoas. Jesus viu que todas aquelas pessoas queriam tomá-lo à força e torná-lo seu rei Então Jesus enviou seus discípulos em um barco para o outro lado do lago e foi para uma montanha próxima para orar.</w:t>
      </w:r>
    </w:p>
    <w:p>
      <w:pPr/>
      <w:r>
        <w:rPr>
          <w:lang w:val="pt_PT" w:bidi="pt_PT"/>
        </w:rPr>
      </w:r>
      <w:r>
        <w:rPr>
          <w:lang w:val="pt_PT" w:bidi="pt_PT"/>
        </w:rPr>
        <w:t>Os discípulos descem para o lago, também chamado de Mar da Galileia à noite, antes de ficar escuro.</w:t>
      </w:r>
    </w:p>
    <w:p>
      <w:pPr/>
      <w:r>
        <w:rPr>
          <w:lang w:val="pt_PT" w:bidi="pt_PT"/>
        </w:rPr>
      </w:r>
      <w:r>
        <w:rPr>
          <w:lang w:val="pt_PT" w:bidi="pt_PT"/>
        </w:rPr>
        <w:t xml:space="preserve">Pare aqui e, em grupo, olhem para uma foto do </w:t>
      </w:r>
      <w:r>
        <w:rPr>
          <w:lang w:val="pt_PT" w:bidi="pt_PT"/>
        </w:rPr>
        <w:t>Mar da Galileia</w:t>
      </w:r>
      <w:r>
        <w:rPr>
          <w:lang w:val="pt_PT" w:bidi="pt_PT"/>
        </w:rPr>
        <w:t>. Pausem este áudio aqui.</w:t>
      </w:r>
    </w:p>
    <w:p>
      <w:pPr/>
      <w:r>
        <w:rPr>
          <w:lang w:val="pt_PT" w:bidi="pt_PT"/>
        </w:rPr>
      </w:r>
      <w:r>
        <w:rPr>
          <w:lang w:val="pt_PT" w:bidi="pt_PT"/>
        </w:rPr>
        <w:t>Os discípulos entram em um barco e começam a cruzar o mar, ou lago, para Cafarnaum.</w:t>
      </w:r>
    </w:p>
    <w:p>
      <w:pPr/>
      <w:r>
        <w:rPr>
          <w:lang w:val="pt_PT" w:bidi="pt_PT"/>
        </w:rPr>
      </w:r>
      <w:r>
        <w:rPr>
          <w:lang w:val="pt_PT" w:bidi="pt_PT"/>
        </w:rPr>
        <w:t xml:space="preserve">Parem aqui e, em grupo, olhem para um mapa de onde os discípulos saem e onde </w:t>
      </w:r>
      <w:r>
        <w:rPr>
          <w:lang w:val="pt_PT" w:bidi="pt_PT"/>
        </w:rPr>
        <w:t>Cafarnaum</w:t>
      </w:r>
      <w:r>
        <w:rPr>
          <w:lang w:val="pt_PT" w:bidi="pt_PT"/>
        </w:rPr>
        <w:t xml:space="preserve"> está. Pausem este áudio aqui.</w:t>
      </w:r>
    </w:p>
    <w:p>
      <w:pPr/>
      <w:r>
        <w:rPr>
          <w:lang w:val="pt_PT" w:bidi="pt_PT"/>
        </w:rPr>
      </w:r>
      <w:r>
        <w:rPr>
          <w:lang w:val="pt_PT" w:bidi="pt_PT"/>
        </w:rPr>
        <w:t>O barco que é mencionado aqui é um barco de pesca. O barco tinha uma vela quadrada e remos de madeira e tinha de seis a nove metros de comprimento. O barco provavelmente foi feito de carvalho ou de cedro.</w:t>
      </w:r>
    </w:p>
    <w:p>
      <w:pPr/>
      <w:r>
        <w:rPr>
          <w:lang w:val="pt_PT" w:bidi="pt_PT"/>
        </w:rPr>
      </w:r>
      <w:r>
        <w:rPr>
          <w:lang w:val="pt_PT" w:bidi="pt_PT"/>
        </w:rPr>
        <w:t xml:space="preserve">Parem aqui e olhem para uma imagem de um </w:t>
      </w:r>
      <w:r>
        <w:rPr>
          <w:lang w:val="pt_PT" w:bidi="pt_PT"/>
        </w:rPr>
        <w:t>navio</w:t>
      </w:r>
      <w:r>
        <w:rPr>
          <w:lang w:val="pt_PT" w:bidi="pt_PT"/>
        </w:rPr>
        <w:t>, em grupo. Pausem este áudio aqui.</w:t>
      </w:r>
    </w:p>
    <w:p>
      <w:pPr/>
      <w:r>
        <w:rPr>
          <w:lang w:val="pt_PT" w:bidi="pt_PT"/>
        </w:rPr>
      </w:r>
      <w:r>
        <w:rPr>
          <w:lang w:val="pt_PT" w:bidi="pt_PT"/>
        </w:rPr>
        <w:t>Agora está escuro e os discípulos ainda estão cruzando o lago, mas Jesus ainda não veio até eles. Isso significa que os discípulos estão sozinhos no barco. Um vento forte começa a soprar e faz a água do lago ficar agitada. Grandes ondas faziam barco balançar para frente e para trás. Os discípulos agora remaram cerca de cinco ou seis quilômetros. Quando as pessoas remam, elas mergulham a ponta do remo na água e puxam. Essa ação força o barco a se mover para frente. Então os discípulos veem alguém vindo até eles, mas não sabiam que era Jesus. Jesus estava caminhando na superfície da água, mas os discípulos estavam aterrorizados. João não nos diz por que os discípulos ficaram aterrorizados, mas o Evangelho de Marcos nos diz que os discípulos pensavam que estavam vendo um fantasma.</w:t>
      </w:r>
    </w:p>
    <w:p>
      <w:pPr/>
      <w:r>
        <w:rPr>
          <w:lang w:val="pt_PT" w:bidi="pt_PT"/>
        </w:rPr>
      </w:r>
      <w:r>
        <w:rPr>
          <w:lang w:val="pt_PT" w:bidi="pt_PT"/>
        </w:rPr>
        <w:t>Parem aqui e, em grupo, discutam esta pergunta: como vocês se sentiriam se vissem alguém fazendo algo que parecesse impossível? Contem uma história sobre algo incomum acontecendo. Como as pessoas responderam a isso acontecendo? Pausem este áudio aqui.</w:t>
      </w:r>
    </w:p>
    <w:p>
      <w:pPr/>
      <w:r>
        <w:rPr>
          <w:lang w:val="pt_PT" w:bidi="pt_PT"/>
        </w:rPr>
      </w:r>
      <w:r>
        <w:rPr>
          <w:lang w:val="pt_PT" w:bidi="pt_PT"/>
        </w:rPr>
        <w:t>Jesus disse: “Sou eu. Não tenham medo. Os discípulos estão felizes por Jesus estar lá com eles. Os discípulos querem que Jesus venha para o barco com eles. Não está claro nessa história se Jesus entrou no barco, mas ele provavelmente entrou. Imediatamente depois da disposição dos discípulos para ajudar Jesus a entrar no barco, eles chegam à terra para a qual estão indo.</w:t>
      </w:r>
    </w:p>
    <w:p>
      <w:pPr/>
      <w:r>
        <w:rPr>
          <w:lang w:val="pt_PT" w:bidi="pt_PT"/>
        </w:rPr>
      </w:r>
      <w:r>
        <w:rPr>
          <w:lang w:val="pt_PT" w:bidi="pt_PT"/>
        </w:rPr>
        <w:t>Parem aqui e, em grupo, discutam esta pergunta: Contem uma história sobre quando vocês tiveram medo de algo que viram. Como esse medo foi acalmado?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6:16–21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os discípulos entram no barco e começam a remar pelo lago.</w:t>
      </w:r>
    </w:p>
    <w:p>
      <w:pPr/>
      <w:r>
        <w:rPr>
          <w:lang w:val="pt_PT" w:bidi="pt_PT"/>
        </w:rPr>
      </w:r>
      <w:r>
        <w:rPr>
          <w:b/>
          <w:lang w:val="pt_PT" w:bidi="pt_PT"/>
        </w:rPr>
        <w:t>Na segunda cena:</w:t>
      </w:r>
      <w:r>
        <w:rPr>
          <w:lang w:val="pt_PT" w:bidi="pt_PT"/>
        </w:rPr>
        <w:t xml:space="preserve"> Jesus anda na água em direção a eles.</w:t>
      </w:r>
    </w:p>
    <w:p>
      <w:pPr/>
      <w:r>
        <w:rPr>
          <w:lang w:val="pt_PT" w:bidi="pt_PT"/>
        </w:rPr>
      </w:r>
      <w:r>
        <w:rPr>
          <w:b/>
          <w:lang w:val="pt_PT" w:bidi="pt_PT"/>
        </w:rPr>
        <w:t>Na terceira cena:</w:t>
      </w:r>
      <w:r>
        <w:rPr>
          <w:lang w:val="pt_PT" w:bidi="pt_PT"/>
        </w:rPr>
        <w:t xml:space="preserve"> Jesus sobe no barco e eles imediatamente chegam à margem.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isso acontece na noite depois que Jesus havia abençoado os pães e peixes e alimentado a multidão de mais de cinco mil.</w:t>
      </w:r>
    </w:p>
    <w:p>
      <w:pPr/>
      <w:r>
        <w:rPr>
          <w:lang w:val="pt_PT" w:bidi="pt_PT"/>
        </w:rPr>
      </w:r>
      <w:r>
        <w:rPr>
          <w:lang w:val="pt_PT" w:bidi="pt_PT"/>
        </w:rPr>
        <w:t>Jesus foi sozinho para a montanha para orar. Os discípulos desceram até o barco e remaram para o outro lado do lago até Cafarnaum.</w:t>
      </w:r>
    </w:p>
    <w:p>
      <w:pPr/>
      <w:r>
        <w:rPr>
          <w:lang w:val="pt_PT" w:bidi="pt_PT"/>
        </w:rPr>
      </w:r>
      <w:r>
        <w:rPr>
          <w:lang w:val="pt_PT" w:bidi="pt_PT"/>
        </w:rPr>
        <w:t xml:space="preserve">Parem aqui e olhem para um mapa de onde os discípulos saem e onde </w:t>
      </w:r>
      <w:r>
        <w:rPr>
          <w:lang w:val="pt_PT" w:bidi="pt_PT"/>
        </w:rPr>
        <w:t>Cafarnaum</w:t>
      </w:r>
      <w:r>
        <w:rPr>
          <w:lang w:val="pt_PT" w:bidi="pt_PT"/>
        </w:rPr>
        <w:t xml:space="preserve"> está. Pausem este áudio aqui.</w:t>
      </w:r>
    </w:p>
    <w:p>
      <w:pPr/>
      <w:r>
        <w:rPr>
          <w:lang w:val="pt_PT" w:bidi="pt_PT"/>
        </w:rPr>
      </w:r>
      <w:r>
        <w:rPr>
          <w:lang w:val="pt_PT" w:bidi="pt_PT"/>
        </w:rPr>
        <w:t>Estava escuro e Jesus ainda não havia se juntado aos discípulos. Um vento forte estava soprando e a água ficou áspera, com grandes ondas. Os discípulos haviam remado o barco por 5 a 6 quilômetros. Tenham em mente que os discípulos haviam remado uma longa distância durante um vento forte ou tempestade.</w:t>
      </w:r>
    </w:p>
    <w:p>
      <w:pPr/>
      <w:r>
        <w:rPr>
          <w:lang w:val="pt_PT" w:bidi="pt_PT"/>
        </w:rPr>
      </w:r>
      <w:r>
        <w:rPr>
          <w:lang w:val="pt_PT" w:bidi="pt_PT"/>
        </w:rPr>
        <w:t>Os discípulos viram uma pessoa caminhando na água em sua direção e não sabiam que era Jesus caminhando em cima da água. Jesus caminhou até o barco e os discípulos ficaram com medo. João usa uma linguagem forte para dizer e mostrar que Jesus caminhou até o barco e que os discípulos ficaram com medo.</w:t>
      </w:r>
    </w:p>
    <w:p>
      <w:pPr/>
      <w:r>
        <w:rPr>
          <w:lang w:val="pt_PT" w:bidi="pt_PT"/>
        </w:rPr>
      </w:r>
      <w:r>
        <w:rPr>
          <w:lang w:val="pt_PT" w:bidi="pt_PT"/>
        </w:rPr>
        <w:t>Parem aqui e, em grupo, discutam: contem uma história que tem um momento muito emocionante e assustador. Prestem atenção a como vocês contam essa história. O que acontece com o volume e a velocidade de sua voz?</w:t>
      </w:r>
    </w:p>
    <w:p>
      <w:pPr/>
      <w:r>
        <w:rPr>
          <w:lang w:val="pt_PT" w:bidi="pt_PT"/>
        </w:rPr>
      </w:r>
      <w:r>
        <w:rPr>
          <w:lang w:val="pt_PT" w:bidi="pt_PT"/>
        </w:rPr>
        <w:t>Jesus diz aos discípulos: “Eu sou aquele que está falando. Vocês podem parar de ter medo”.</w:t>
      </w:r>
    </w:p>
    <w:p>
      <w:pPr/>
      <w:r>
        <w:rPr>
          <w:lang w:val="pt_PT" w:bidi="pt_PT"/>
        </w:rPr>
      </w:r>
      <w:r>
        <w:rPr>
          <w:lang w:val="pt_PT" w:bidi="pt_PT"/>
        </w:rPr>
        <w:t>Os discípulos concordaram em deixar Jesus entrar no barco, mas chegaram imediatamente à margem para a qual os discípulos haviam remado.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6:16–21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está perto do fim do dia e os discípulos entram em um barco para navegar pelo lago. Jesus foi a uma montanha para orar. Os discípulos começam a remar. Quando está escuro, os discípulos ainda estão no barco no meio do lago. Um vento forte começa a soprar e o mar fica agitado. Ondas grandes balançam o barco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Eles podem responder coisas como: “Preocupados por não chegar à terra”, ou “Com medo de nos afogarmos”, ou “Cansados. É tão difícil remar com essas ondas fortes”.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os discípulos veem Jesus caminhando em direção a eles na água.</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Eles podem responder coisas como: “Aterrorizados, porque apenas fantasmas podem caminhar na água”, ou “Incrédulos. Como Jesus está caminhando na água no meio de uma tempestade?”. ou “Aliviado porque Jesus está vindo para nos resgatar”.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diz aos discípulos para não terem medo.</w:t>
      </w:r>
    </w:p>
    <w:p>
      <w:pPr/>
      <w:r>
        <w:rPr>
          <w:lang w:val="pt_PT" w:bidi="pt_PT"/>
        </w:rPr>
      </w:r>
      <w:r>
        <w:rPr>
          <w:lang w:val="pt_PT" w:bidi="pt_PT"/>
        </w:rPr>
        <w:t>Na cena três, Jesus entra no barco e imediatamente eles chegam ao seu destino.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6:16–21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discípulos</w:t>
      </w:r>
      <w:r>
        <w:rPr>
          <w:lang w:val="pt_PT" w:bidi="pt_PT"/>
        </w:rPr>
        <w:t xml:space="preserve"> desceram para o lago, também chamado de </w:t>
      </w:r>
      <w:r>
        <w:rPr>
          <w:b/>
          <w:lang w:val="pt_PT" w:bidi="pt_PT"/>
        </w:rPr>
        <w:t>Mar da Galileia</w:t>
      </w:r>
      <w:r>
        <w:rPr>
          <w:lang w:val="pt_PT" w:bidi="pt_PT"/>
        </w:rPr>
        <w:t xml:space="preserve">, à noite, antes de escurecer. Um </w:t>
      </w:r>
      <w:r>
        <w:rPr>
          <w:lang w:val="pt_PT" w:bidi="pt_PT"/>
        </w:rPr>
        <w:t>discípulo</w:t>
      </w:r>
      <w:r>
        <w:rPr>
          <w:lang w:val="pt_PT" w:bidi="pt_PT"/>
        </w:rPr>
        <w:t xml:space="preserve"> é alguém que segue e aprende com um mestre. Os discípulos aqui se referem a 12 homens que Jesus escolheu para segui-lo de perto. Consulte o Glossário Mestre e use a mesma palavra que foi traduzida anteriormente. O Mar da Galileia é um grande lago. Usem a mesma palavra que vocês utilizaram em passagens anteriores. Para mais informações sobre o </w:t>
      </w:r>
      <w:r>
        <w:rPr>
          <w:lang w:val="pt_PT" w:bidi="pt_PT"/>
        </w:rPr>
        <w:t>Mar da Galileia</w:t>
      </w:r>
      <w:r>
        <w:rPr>
          <w:lang w:val="pt_PT" w:bidi="pt_PT"/>
        </w:rPr>
        <w:t>, consultem o Glossário Mestre.</w:t>
      </w:r>
    </w:p>
    <w:p>
      <w:pPr/>
      <w:r>
        <w:rPr>
          <w:lang w:val="pt_PT" w:bidi="pt_PT"/>
        </w:rPr>
      </w:r>
      <w:r>
        <w:rPr>
          <w:lang w:val="pt_PT" w:bidi="pt_PT"/>
        </w:rPr>
        <w:t xml:space="preserve">Os discípulos subiram em um </w:t>
      </w:r>
      <w:r>
        <w:rPr>
          <w:b/>
          <w:lang w:val="pt_PT" w:bidi="pt_PT"/>
        </w:rPr>
        <w:t>barco</w:t>
      </w:r>
      <w:r>
        <w:rPr>
          <w:lang w:val="pt_PT" w:bidi="pt_PT"/>
        </w:rPr>
        <w:t xml:space="preserve"> e começaram a cruzar o lago para </w:t>
      </w:r>
      <w:r>
        <w:rPr>
          <w:b/>
          <w:lang w:val="pt_PT" w:bidi="pt_PT"/>
        </w:rPr>
        <w:t>Cafarnaum</w:t>
      </w:r>
      <w:r>
        <w:rPr>
          <w:lang w:val="pt_PT" w:bidi="pt_PT"/>
        </w:rPr>
        <w:t xml:space="preserve">. Um barco era um navio com cerca de 7 a 9 metros de comprimento e usado principalmente para pescar. Usem a mesma palavra ou frase para navio que vocês usaram em passagens anteriores. Para mais informações sobre um navio, consultem o </w:t>
      </w:r>
      <w:r>
        <w:rPr>
          <w:lang w:val="pt_PT" w:bidi="pt_PT"/>
        </w:rPr>
        <w:t>Glossário Mestre</w:t>
      </w:r>
      <w:r>
        <w:rPr>
          <w:lang w:val="pt_PT" w:bidi="pt_PT"/>
        </w:rPr>
        <w:t>.</w:t>
      </w:r>
    </w:p>
    <w:p>
      <w:pPr/>
      <w:r>
        <w:rPr>
          <w:lang w:val="pt_PT" w:bidi="pt_PT"/>
        </w:rPr>
      </w:r>
      <w:r>
        <w:rPr>
          <w:lang w:val="pt_PT" w:bidi="pt_PT"/>
        </w:rPr>
        <w:t xml:space="preserve">Parem aqui e olhem para uma imagem de um </w:t>
      </w:r>
      <w:r>
        <w:rPr>
          <w:lang w:val="pt_PT" w:bidi="pt_PT"/>
        </w:rPr>
        <w:t>navio</w:t>
      </w:r>
      <w:r>
        <w:rPr>
          <w:lang w:val="pt_PT" w:bidi="pt_PT"/>
        </w:rPr>
        <w:t>, em grupo. Pausem este áudio aqui.</w:t>
      </w:r>
    </w:p>
    <w:p>
      <w:pPr/>
      <w:r>
        <w:rPr>
          <w:lang w:val="pt_PT" w:bidi="pt_PT"/>
        </w:rPr>
      </w:r>
      <w:r>
        <w:rPr>
          <w:lang w:val="pt_PT" w:bidi="pt_PT"/>
        </w:rPr>
        <w:t>Cafarnaum era uma cidade comercial importante no Mar da Galileia.</w:t>
      </w:r>
    </w:p>
    <w:p>
      <w:pPr/>
      <w:r>
        <w:rPr>
          <w:lang w:val="pt_PT" w:bidi="pt_PT"/>
        </w:rPr>
      </w:r>
      <w:r>
        <w:rPr>
          <w:lang w:val="pt_PT" w:bidi="pt_PT"/>
        </w:rPr>
        <w:t xml:space="preserve">Parem aqui e, como um grupo, olhem para um mapa de </w:t>
      </w:r>
      <w:r>
        <w:rPr>
          <w:lang w:val="pt_PT" w:bidi="pt_PT"/>
        </w:rPr>
        <w:t>Cafarnaum</w:t>
      </w:r>
      <w:r>
        <w:rPr>
          <w:lang w:val="pt_PT" w:bidi="pt_PT"/>
        </w:rPr>
        <w:t xml:space="preserve"> no Mar da Galileia. Pausem este áudio aqui.</w:t>
      </w:r>
    </w:p>
    <w:p>
      <w:pPr/>
      <w:r>
        <w:rPr>
          <w:lang w:val="pt_PT" w:bidi="pt_PT"/>
        </w:rPr>
      </w:r>
      <w:r>
        <w:rPr>
          <w:lang w:val="pt_PT" w:bidi="pt_PT"/>
        </w:rPr>
        <w:t xml:space="preserve">Para mais informações sobre </w:t>
      </w:r>
      <w:r>
        <w:rPr>
          <w:lang w:val="pt_PT" w:bidi="pt_PT"/>
        </w:rPr>
        <w:t>Cafarnaum</w:t>
      </w:r>
      <w:r>
        <w:rPr>
          <w:lang w:val="pt_PT" w:bidi="pt_PT"/>
        </w:rPr>
        <w:t>, consultem o Glossário Mestre.</w:t>
      </w:r>
    </w:p>
    <w:p>
      <w:pPr/>
      <w:r>
        <w:rPr>
          <w:lang w:val="pt_PT" w:bidi="pt_PT"/>
        </w:rPr>
      </w:r>
      <w:r>
        <w:rPr>
          <w:lang w:val="pt_PT" w:bidi="pt_PT"/>
        </w:rPr>
        <w:t>Os discípulos ainda estavam cruzando o lago quando estava escuro, mas Jesus ainda não havia vindo até eles. Um vento forte começou a soprar e fez o mar/água ficar agitados. Grandes ondas faziam o barco balançar para frente e para trás. Os discípulos haviam remado cerca de três ou quatro milhas, cinco ou seis quilômetros. Então os discípulos viram Jesus vindo até eles. Jesus estava caminhando na superfície da água, mas os discípulos ficavam aterrorizados.</w:t>
      </w:r>
    </w:p>
    <w:p>
      <w:pPr/>
      <w:r>
        <w:rPr>
          <w:lang w:val="pt_PT" w:bidi="pt_PT"/>
        </w:rPr>
      </w:r>
      <w:r>
        <w:rPr>
          <w:lang w:val="pt_PT" w:bidi="pt_PT"/>
        </w:rPr>
        <w:t>Jesus disse: “Sou eu. Não tenham medo." Os discípulos ajudaram Jesus a subir no barco e, imediatamente, os discípulos chegaram à cidade para a qual estavam indo.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6:22–27</w:t>
      </w:r>
      <w:r>
        <w:rPr>
          <w:lang w:val="pt_PT" w:bidi="pt_PT"/>
        </w:rPr>
      </w:r>
    </w:p>
    <w:p>
      <w:pPr>
        <w:pStyle w:val="Heading3"/>
      </w:pPr>
      <w:r>
        <w:rPr>
          <w:lang w:val="pt_PT" w:bidi="pt_PT"/>
        </w:rPr>
        <w:t>Ouvir e Sentir</w:t>
      </w:r>
    </w:p>
    <w:p>
      <w:pPr/>
      <w:r>
        <w:rPr>
          <w:lang w:val="pt_PT" w:bidi="pt_PT"/>
        </w:rPr>
      </w:r>
      <w:r>
        <w:rPr>
          <w:lang w:val="pt_PT" w:bidi="pt_PT"/>
        </w:rPr>
        <w:t>Nesta etapa, ouçam João 6:22–27 e guardem em seus corações.</w:t>
      </w:r>
    </w:p>
    <w:p>
      <w:pPr/>
      <w:r>
        <w:rPr>
          <w:lang w:val="pt_PT" w:bidi="pt_PT"/>
        </w:rPr>
      </w:r>
      <w:r>
        <w:rPr>
          <w:lang w:val="pt_PT" w:bidi="pt_PT"/>
        </w:rPr>
        <w:t>Ouçam uma versão em áudio de João 6:22–27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6:22–27 na tradução mais fácil de entender.</w:t>
      </w:r>
    </w:p>
    <w:p>
      <w:pPr/>
      <w:r>
        <w:rPr>
          <w:lang w:val="pt_PT" w:bidi="pt_PT"/>
        </w:rPr>
      </w:r>
      <w:r>
        <w:rPr>
          <w:lang w:val="pt_PT" w:bidi="pt_PT"/>
        </w:rPr>
        <w:t>Na história anterior, Jesus e os discípulos deixaram uma grande multidão. Jesus foi para uma montanha para orar e os discípulos remaram pelo Mar da Galileia. Jesus encontrou os discípulos no barco no meio do lago e os trouxe para a margem.</w:t>
      </w:r>
    </w:p>
    <w:p>
      <w:pPr/>
      <w:r>
        <w:rPr>
          <w:lang w:val="pt_PT" w:bidi="pt_PT"/>
        </w:rPr>
      </w:r>
      <w:r>
        <w:rPr>
          <w:lang w:val="pt_PT" w:bidi="pt_PT"/>
        </w:rPr>
        <w:t>Agora é o dia seguinte. As pessoas para quem Jesus havia pregado no dia anterior, viram ou se lembraram que havia apenas um barco na noite anterior. A multidão também sabia que os discípulos estavam sozinhos no barco. A palavra sozinhos significa que Jesus não estava com eles. "Barco" aqui se refere a um pequeno barco de pesca.</w:t>
      </w:r>
    </w:p>
    <w:p>
      <w:pPr/>
      <w:r>
        <w:rPr>
          <w:lang w:val="pt_PT" w:bidi="pt_PT"/>
        </w:rPr>
      </w:r>
      <w:r>
        <w:rPr>
          <w:lang w:val="pt_PT" w:bidi="pt_PT"/>
        </w:rPr>
        <w:t xml:space="preserve">Parem aqui e olhem para uma imagem de um </w:t>
      </w:r>
      <w:r>
        <w:rPr>
          <w:lang w:val="pt_PT" w:bidi="pt_PT"/>
        </w:rPr>
        <w:t>barco de pesca</w:t>
      </w:r>
      <w:r>
        <w:rPr>
          <w:lang w:val="pt_PT" w:bidi="pt_PT"/>
        </w:rPr>
        <w:t>. Pausem o áudio aqui.</w:t>
      </w:r>
    </w:p>
    <w:p>
      <w:pPr/>
      <w:r>
        <w:rPr>
          <w:lang w:val="pt_PT" w:bidi="pt_PT"/>
        </w:rPr>
      </w:r>
      <w:r>
        <w:rPr>
          <w:lang w:val="pt_PT" w:bidi="pt_PT"/>
        </w:rPr>
        <w:t>Então, em algum momento, não sabemos exatamente quando, alguns barcos de Tiberíades chegam ao lugar onde as pessoas haviam comido pão no dia anterior, quando Jesus, o Senhor ou mestre, havia alimentado milagrosamente cinco mil pessoas. Não está claro quando os barcos chegaram. Os barcos podem ter chegado antes de Jesus e os discípulos saírem. Ou os barcos podem ter sido arrastados pelo vento por causa da tempestade. O que é importante aqui é que a multidão não sabia onde Jesus estava ou como ele poderia ter cruzado o Mar da Galileia. Os barcos de Tiberíades são do mesmo tipo de pequenos barcos de pesca que os discípulos usaram. Tiberíades era uma cidade localizada do outro lado do lago.</w:t>
      </w:r>
    </w:p>
    <w:p>
      <w:pPr/>
      <w:r>
        <w:rPr>
          <w:lang w:val="pt_PT" w:bidi="pt_PT"/>
        </w:rPr>
      </w:r>
      <w:r>
        <w:rPr>
          <w:lang w:val="pt_PT" w:bidi="pt_PT"/>
        </w:rPr>
        <w:t>Quando a multidão vê, ou sabe ou reconhece, que Jesus e os discípulos não estão nesses barcos, ela entra nesses barcos e navega ou rema para Cafarnaum para procurar Jesus.</w:t>
      </w:r>
    </w:p>
    <w:p>
      <w:pPr/>
      <w:r>
        <w:rPr>
          <w:lang w:val="pt_PT" w:bidi="pt_PT"/>
        </w:rPr>
      </w:r>
      <w:r>
        <w:rPr>
          <w:lang w:val="pt_PT" w:bidi="pt_PT"/>
        </w:rPr>
        <w:t xml:space="preserve">Parem aqui e, em grupo, olhem para uma foto do </w:t>
      </w:r>
      <w:r>
        <w:rPr>
          <w:lang w:val="pt_PT" w:bidi="pt_PT"/>
        </w:rPr>
        <w:t>Mar da Galileia</w:t>
      </w:r>
      <w:r>
        <w:rPr>
          <w:lang w:val="pt_PT" w:bidi="pt_PT"/>
        </w:rPr>
        <w:t>. Tomem nota de onde a multidão está, onde Cafarnaum está e onde Tiberíades está. Pausem este áudio aqui.</w:t>
      </w:r>
    </w:p>
    <w:p>
      <w:pPr/>
      <w:r>
        <w:rPr>
          <w:lang w:val="pt_PT" w:bidi="pt_PT"/>
        </w:rPr>
      </w:r>
      <w:r>
        <w:rPr>
          <w:lang w:val="pt_PT" w:bidi="pt_PT"/>
        </w:rPr>
        <w:t>A palavra "multidão" provavelmente não significa todas as pessoas na multidão, mas em vez disso muitas delas. O resto da multidão provavelmente caminhou ao redor do lago. Cafarnaum era uma cidade no lado oeste do lago onde Jesus e seus discípulos haviam ido na noite anterior.</w:t>
      </w:r>
    </w:p>
    <w:p>
      <w:pPr/>
      <w:r>
        <w:rPr>
          <w:lang w:val="pt_PT" w:bidi="pt_PT"/>
        </w:rPr>
      </w:r>
      <w:r>
        <w:rPr>
          <w:lang w:val="pt_PT" w:bidi="pt_PT"/>
        </w:rPr>
        <w:t>Quando a multidão chega a Cafarnaum, eles procuram Jesus. Quando a multidão encontra Jesus, eles dizem: “Rabi, mestre, quando você veio para cá?”. Jesus não estava perdido, em vez disso, a multidão não sabia onde Jesus estava. A multidão faz a pergunta porque ela está surpresa ao encontrar Jesus em Cafarnaum. A multidão sabia que ele não tinha entrado em um barco na noite anterior e não esperava encontrar Jesus em Cafarnaum. A multidão quer saber quando Jesus chegou a Cafarnaum.</w:t>
      </w:r>
    </w:p>
    <w:p>
      <w:pPr/>
      <w:r>
        <w:rPr>
          <w:lang w:val="pt_PT" w:bidi="pt_PT"/>
        </w:rPr>
      </w:r>
      <w:r>
        <w:rPr>
          <w:lang w:val="pt_PT" w:bidi="pt_PT"/>
        </w:rPr>
        <w:t>Jesus sabe a razão real pela qual a multidão está procurando por ele. Mas Jesus não responde à pergunta deles; em vez disso, ele repreende a multidão. Jesus diz à multidão que eles estão procurando por ele não por causa de sinais ou milagres, mas porque querem mais pães, ou comida.</w:t>
      </w:r>
    </w:p>
    <w:p>
      <w:pPr/>
      <w:r>
        <w:rPr>
          <w:lang w:val="pt_PT" w:bidi="pt_PT"/>
        </w:rPr>
      </w:r>
      <w:r>
        <w:rPr>
          <w:lang w:val="pt_PT" w:bidi="pt_PT"/>
        </w:rPr>
        <w:t>Jesus está repreendendo a multidão porque eles estão mais preocupados com comida do que com assuntos espirituais. Jesus enfatiza que as pessoas estão preocupadas apenas com mais pão para comer. As pessoas estão mais preocupadas com Jesus cumprindo suas necessidades físicas e menos preocupadas com Jesus atender suas necessidades espirituais importantes.</w:t>
      </w:r>
    </w:p>
    <w:p>
      <w:pPr/>
      <w:r>
        <w:rPr>
          <w:lang w:val="pt_PT" w:bidi="pt_PT"/>
        </w:rPr>
      </w:r>
      <w:r>
        <w:rPr>
          <w:lang w:val="pt_PT" w:bidi="pt_PT"/>
        </w:rPr>
        <w:t xml:space="preserve">Parem aqui e olhem para uma imagem de </w:t>
      </w:r>
      <w:r>
        <w:rPr>
          <w:lang w:val="pt_PT" w:bidi="pt_PT"/>
        </w:rPr>
        <w:t>pães de cevada</w:t>
      </w:r>
      <w:r>
        <w:rPr>
          <w:lang w:val="pt_PT" w:bidi="pt_PT"/>
        </w:rPr>
        <w:t xml:space="preserve"> em grupo. Pausem este áudio aqui.</w:t>
      </w:r>
    </w:p>
    <w:p>
      <w:pPr/>
      <w:r>
        <w:rPr>
          <w:lang w:val="pt_PT" w:bidi="pt_PT"/>
        </w:rPr>
      </w:r>
      <w:r>
        <w:rPr>
          <w:lang w:val="pt_PT" w:bidi="pt_PT"/>
        </w:rPr>
        <w:t>Jesus diz à multidão para não trabalhar pelo alimento que estraga, mas pelo alimento que perdura para a vida eterna. Jesus não está dizendo para não trabalharem. Ele está dizendo para não trabalhar apenas por comida que um dia vai estragar, pois ela não dura para sempre, mas também por alimento espiritual — ou coisas espirituais — que durarão para sempre e nunca se estragarão. Jesus diz à multidão que o Filho do Homem lhes dará esse alimento. Jesus está falando sobre si mesmo. Jesus diz que a razão é porque Deus, o Pai, colocou seu selo no Filho do Homem. Colocar um selo em algo significa mostrar aprovação para isso. Um rei ou governante frequentemente mergulhava um anel especial em cera e, em seguida, o pressionava sobre o papel ao final de uma carta. Isso mostrava que o rei ou governante havia aprovado o que a carta dizia. Deus mostrou aprovação sobre Jesus e o que Jesus faz e diz. Deus aprova o ministério de Jesus e, portanto, as pessoas devem vir até Jesus para ouvir como ele pode dar-lhes vida eterna com Deus.</w:t>
      </w:r>
    </w:p>
    <w:p>
      <w:pPr/>
      <w:r>
        <w:rPr>
          <w:lang w:val="pt_PT" w:bidi="pt_PT"/>
        </w:rPr>
      </w:r>
      <w:r>
        <w:rPr>
          <w:lang w:val="pt_PT" w:bidi="pt_PT"/>
        </w:rPr>
        <w:t>Parem aqui e, em grupo, discutam esta pergunta: como sua cultura mostra que eles aprovam algo ou alguém? Contem uma história de um tempo em que um líder em sua comunidade deu sua aprovação a alguém. Como isso afetou os pensamentos de sua comunidade sobre a pessoa?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6:22–27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a multidão procura Jesus, mas não consegue encontrá-lo. A multidão descobriu que os discípulos e Jesus não estão mais no mesmo lado do lago onde a multidão comeu e foi ensinada por Jesus no dia anterior.</w:t>
      </w:r>
    </w:p>
    <w:p>
      <w:pPr/>
      <w:r>
        <w:rPr>
          <w:lang w:val="pt_PT" w:bidi="pt_PT"/>
        </w:rPr>
      </w:r>
      <w:r>
        <w:rPr>
          <w:b/>
          <w:lang w:val="pt_PT" w:bidi="pt_PT"/>
        </w:rPr>
        <w:t>Na segunda cena:</w:t>
      </w:r>
      <w:r>
        <w:rPr>
          <w:lang w:val="pt_PT" w:bidi="pt_PT"/>
        </w:rPr>
        <w:t xml:space="preserve"> a multidão cruza o lago em barcos e encontram Jesus e os discípulos.</w:t>
      </w:r>
    </w:p>
    <w:p>
      <w:pPr/>
      <w:r>
        <w:rPr>
          <w:lang w:val="pt_PT" w:bidi="pt_PT"/>
        </w:rPr>
      </w:r>
      <w:r>
        <w:rPr>
          <w:b/>
          <w:lang w:val="pt_PT" w:bidi="pt_PT"/>
        </w:rPr>
        <w:t>Na terceira cena:</w:t>
      </w:r>
      <w:r>
        <w:rPr>
          <w:lang w:val="pt_PT" w:bidi="pt_PT"/>
        </w:rPr>
        <w:t xml:space="preserve"> a multidão de Judeus faz a Jesus uma pergunta e Jesus responde à multidão.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no dia anterior, Jesus e os discípulos haviam estado no outro lado do lago e alimentado as cinco mil pessoas com os cinco pães e dois peixes. Na noite anterior, os discípulos haviam saído em um barco sem Jesus. Jesus caminhou na água em direção aos discípulos e eles chegaram ao seu destino depois que os discípulos convidaram Jesus a entrar no barco.</w:t>
      </w:r>
    </w:p>
    <w:p>
      <w:pPr/>
      <w:r>
        <w:rPr>
          <w:lang w:val="pt_PT" w:bidi="pt_PT"/>
        </w:rPr>
      </w:r>
      <w:r>
        <w:rPr>
          <w:lang w:val="pt_PT" w:bidi="pt_PT"/>
        </w:rPr>
        <w:t>É importante lembrar que, mesmo que os discípulos não sejam mencionados diretamente nesta história, eles estão lá com Jesus naquele lado do lago e ouvindo Jesus ensinando a multidão de Judeus.</w:t>
      </w:r>
    </w:p>
    <w:p>
      <w:pPr/>
      <w:r>
        <w:rPr>
          <w:lang w:val="pt_PT" w:bidi="pt_PT"/>
        </w:rPr>
      </w:r>
      <w:r>
        <w:rPr>
          <w:lang w:val="pt_PT" w:bidi="pt_PT"/>
        </w:rPr>
        <w:t>Na cena um, a multidão estava procurando Jesus no lado do lago onde eles haviam sido ensinados e haviam comido.</w:t>
      </w:r>
    </w:p>
    <w:p>
      <w:pPr/>
      <w:r>
        <w:rPr>
          <w:lang w:val="pt_PT" w:bidi="pt_PT"/>
        </w:rPr>
      </w:r>
      <w:r>
        <w:rPr>
          <w:lang w:val="pt_PT" w:bidi="pt_PT"/>
        </w:rPr>
        <w:t>Na cena dois, a multidão não encontrou Jesus no lado do lago em que eles estavam. A multidão de Judeus atravessou o lago para procurar Jesus. Nós não sabemos exatamente quando esses barcos chegaram ao lugar onde os judeus estavam. Toda a multidão provavelmente não navegou para Cafarnaum, apenas alguns navegaram. O resto da multidão provavelmente caminhou ao redor do lago. Cafarnaum era uma cidade no lado oeste do lago onde Jesus e seus discípulos haviam ido na noite anterior. É importante observar que o lugar onde a multidão de judeus e líderes judeus encontrou Jesus é a sinagoga em Cafarnaum, onde Jesus estava ensinando. Sabemos isso de uma história posterior.</w:t>
      </w:r>
    </w:p>
    <w:p>
      <w:pPr/>
      <w:r>
        <w:rPr>
          <w:lang w:val="pt_PT" w:bidi="pt_PT"/>
        </w:rPr>
      </w:r>
      <w:r>
        <w:rPr>
          <w:lang w:val="pt_PT" w:bidi="pt_PT"/>
        </w:rPr>
        <w:t xml:space="preserve">Parem aqui e, em grupo, olhem para uma foto do </w:t>
      </w:r>
      <w:r>
        <w:rPr>
          <w:lang w:val="pt_PT" w:bidi="pt_PT"/>
        </w:rPr>
        <w:t>Mar da Galileia</w:t>
      </w:r>
      <w:r>
        <w:rPr>
          <w:lang w:val="pt_PT" w:bidi="pt_PT"/>
        </w:rPr>
        <w:t>. Tomem nota das rotas que a multidão viajou para chegar a Cafarnaum, de barco ou caminhando. Pausem este áudio aqui.</w:t>
      </w:r>
    </w:p>
    <w:p>
      <w:pPr/>
      <w:r>
        <w:rPr>
          <w:lang w:val="pt_PT" w:bidi="pt_PT"/>
        </w:rPr>
      </w:r>
      <w:r>
        <w:rPr>
          <w:lang w:val="pt_PT" w:bidi="pt_PT"/>
        </w:rPr>
        <w:t xml:space="preserve">Na cena três, a multidão perguntou a Jesus quando ele chegou, não como ele chegou lá. A multidão provavelmente pensou que Jesus tinha caminhado até Cafarnaum e ficou surpresa por ele ter chegado à cidade tão rapidamente; e Jesus não respondeu diretamente à pergunta da multidão, mas foi mais fundo no que as pessoas realmente precisavam dele. Quando Jesus usou a frase "em verdade, em verdade", ele estava enfatizando o que estava prestes a dizer. Jesus ensinou à multidão sobre a diferença entre o alimento físico, que eventualmente estragará, e o alimento espiritual, que durará para sempre. Jesus diz à multidão que o Filho do Homem lhes dará esse alimento. Filho do Homem é um título que Jesus usa para se referir a si mesmo. </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6:22–27 na tradução mais fácil de entender. °</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a multidão percebeu que Jesus não estava mais na área. Jesus havia alimentado essa multidão no dia anterior. A multidão também se lembrou que havia apenas um barco e Jesus não entrou no barco, apenas seus discípulos. Esse barco não estava mais lá.</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As pessoas podem responder coisas como: “Confusas sobre para onde Jesus pode ter ido”, ou “Curiosas sobre como Jesus desapareceu”, ou “Chateadas por Jesus tê-las deixado”.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 multidão vê barcos chegando à margem perto de onde estão, mas Jesus não está em nenhum deles. Algumas pessoas da multidão entram nos barcos.</w:t>
      </w:r>
    </w:p>
    <w:p>
      <w:pPr/>
      <w:r>
        <w:rPr>
          <w:lang w:val="pt_PT" w:bidi="pt_PT"/>
        </w:rPr>
      </w:r>
      <w:r>
        <w:rPr>
          <w:lang w:val="pt_PT" w:bidi="pt_PT"/>
        </w:rPr>
        <w:t>Na segunda cena, a multidão nos barcos navega para Cafarnaum para procurar Jesus.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As pessoas podem responder coisas como: “Determinadas a descobrir para onde Jesus foi”, ou “Zangadas com Jesus por deixá-las e não dizer para onde ele estava indo”, ou “Curiosas se Jesus está em Cafarnaum e como ele pode ter chegado lá”.</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resto da multidão provavelmente caminha. A multidão olha para toda a Cafarnaum. A multidão encontra Jesus.</w:t>
      </w:r>
    </w:p>
    <w:p>
      <w:pPr/>
      <w:r>
        <w:rPr>
          <w:lang w:val="pt_PT" w:bidi="pt_PT"/>
        </w:rPr>
      </w:r>
      <w:r>
        <w:rPr>
          <w:lang w:val="pt_PT" w:bidi="pt_PT"/>
        </w:rPr>
        <w:t>Na terceira cena, a multidão pergunta: “Rabi, quando você chegou aqui?”. A multidão provavelmente está surpresa ao encontrá-lo.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As pessoas podem responder coisas como: “Surpresas por encontrar Jesus em Cafarnaum”, ou “Chocadas por encontrar Jesus em Cafarnaum”, ou “Confusas por ver que Jesus já estava em Cafarnaum”.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sabe o que a multidão está realmente procurando e lhe diz. Jesus diz: “Em verdade, digo a vocês que vocês estão procurando por mim, não porque viram sinais, mas porque comeram dos pães”.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"Irritado porque a multidão o tinha seguido e o encontrado’, ou ‘Compassivo com a multidão porque eles estavam perdidos e não percebiam’, ou ‘Frustrado porque a multidão só se importava em ver quais milagres eu posso fazer’.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diz à multidão para trabalhar mais por alimento espiritual que dure para sempre, em vez de alimento literal que estraga rapidamente. Jesus diz à multidão que o Filho do Homem lhes dará esse alimento espiritual, porque Deus, o Pai, colocou seu selo de aprovação no Filho do Homem, que também é Jesus.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6:22–27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As pessoas para quem Jesus, o </w:t>
      </w:r>
      <w:r>
        <w:rPr>
          <w:b/>
          <w:lang w:val="pt_PT" w:bidi="pt_PT"/>
        </w:rPr>
        <w:t>Senhor</w:t>
      </w:r>
      <w:r>
        <w:rPr>
          <w:lang w:val="pt_PT" w:bidi="pt_PT"/>
        </w:rPr>
        <w:t xml:space="preserve"> ou mestre, tinha pregado no dia anterior viram ou lembraram que só havia um barco na noite anterior. Para mais informações sobre </w:t>
      </w:r>
      <w:r>
        <w:rPr>
          <w:lang w:val="pt_PT" w:bidi="pt_PT"/>
        </w:rPr>
        <w:t>Senhor</w:t>
      </w:r>
      <w:r>
        <w:rPr>
          <w:lang w:val="pt_PT" w:bidi="pt_PT"/>
        </w:rPr>
        <w:t xml:space="preserve">, consulte o Glossário Mestre. Usem a mesma palavra que vocês utilizaram em passagens anteriores. </w:t>
      </w:r>
    </w:p>
    <w:p>
      <w:pPr/>
      <w:r>
        <w:rPr>
          <w:lang w:val="pt_PT" w:bidi="pt_PT"/>
        </w:rPr>
      </w:r>
      <w:r>
        <w:rPr>
          <w:lang w:val="pt_PT" w:bidi="pt_PT"/>
        </w:rPr>
        <w:t xml:space="preserve">A multidão também sabia que os discípulos estavam sozinhos no </w:t>
      </w:r>
      <w:r>
        <w:rPr>
          <w:b/>
          <w:lang w:val="pt_PT" w:bidi="pt_PT"/>
        </w:rPr>
        <w:t>barco</w:t>
      </w:r>
      <w:r>
        <w:rPr>
          <w:lang w:val="pt_PT" w:bidi="pt_PT"/>
        </w:rPr>
        <w:t xml:space="preserve">. Usem a mesma palavra ou expressão para barco que vocês usaram em passagens anteriores. Para mais informações sobre </w:t>
      </w:r>
      <w:r>
        <w:rPr>
          <w:lang w:val="pt_PT" w:bidi="pt_PT"/>
        </w:rPr>
        <w:t>barco</w:t>
      </w:r>
      <w:r>
        <w:rPr>
          <w:lang w:val="pt_PT" w:bidi="pt_PT"/>
        </w:rPr>
        <w:t>, consultem o Glossário-Mestre. Use a mesma palavra ou expressão em toda esta passagem.</w:t>
      </w:r>
    </w:p>
    <w:p>
      <w:pPr/>
      <w:r>
        <w:rPr>
          <w:lang w:val="pt_PT" w:bidi="pt_PT"/>
        </w:rPr>
      </w:r>
      <w:r>
        <w:rPr>
          <w:lang w:val="pt_PT" w:bidi="pt_PT"/>
        </w:rPr>
        <w:t xml:space="preserve">Parem aqui e olhem para uma imagem de um </w:t>
      </w:r>
      <w:r>
        <w:rPr>
          <w:lang w:val="pt_PT" w:bidi="pt_PT"/>
        </w:rPr>
        <w:t>barco</w:t>
      </w:r>
      <w:r>
        <w:rPr>
          <w:lang w:val="pt_PT" w:bidi="pt_PT"/>
        </w:rPr>
        <w:t xml:space="preserve"> em que a multidão teria navegado em grupo. Pausem este áudio aqui.</w:t>
      </w:r>
    </w:p>
    <w:p>
      <w:pPr/>
      <w:r>
        <w:rPr>
          <w:lang w:val="pt_PT" w:bidi="pt_PT"/>
        </w:rPr>
      </w:r>
      <w:r>
        <w:rPr>
          <w:lang w:val="pt_PT" w:bidi="pt_PT"/>
        </w:rPr>
        <w:t>A palavra "sozinhos" significa que Jesus não estava com eles.</w:t>
      </w:r>
    </w:p>
    <w:p>
      <w:pPr/>
      <w:r>
        <w:rPr>
          <w:lang w:val="pt_PT" w:bidi="pt_PT"/>
        </w:rPr>
      </w:r>
      <w:r>
        <w:rPr>
          <w:lang w:val="pt_PT" w:bidi="pt_PT"/>
        </w:rPr>
        <w:t xml:space="preserve">Então alguns barcos de </w:t>
      </w:r>
      <w:r>
        <w:rPr>
          <w:b/>
          <w:lang w:val="pt_PT" w:bidi="pt_PT"/>
        </w:rPr>
        <w:t>Tiberíades</w:t>
      </w:r>
      <w:r>
        <w:rPr>
          <w:lang w:val="pt_PT" w:bidi="pt_PT"/>
        </w:rPr>
        <w:t xml:space="preserve"> chegaram perto de onde a multidão estava. Tiberíades era uma cidade romana nomeada em homenagem ao imperador Tibério.</w:t>
      </w:r>
    </w:p>
    <w:p>
      <w:pPr/>
      <w:r>
        <w:rPr>
          <w:lang w:val="pt_PT" w:bidi="pt_PT"/>
        </w:rPr>
      </w:r>
      <w:r>
        <w:rPr>
          <w:lang w:val="pt_PT" w:bidi="pt_PT"/>
        </w:rPr>
        <w:t xml:space="preserve">Parem aqui e, em grupo, olhem para uma foto do </w:t>
      </w:r>
      <w:r>
        <w:rPr>
          <w:lang w:val="pt_PT" w:bidi="pt_PT"/>
        </w:rPr>
        <w:t>Mar da Galileia</w:t>
      </w:r>
      <w:r>
        <w:rPr>
          <w:lang w:val="pt_PT" w:bidi="pt_PT"/>
        </w:rPr>
        <w:t>. Tomem nota de onde Tiberíades está no mapa, de onde a multidão está e de onde Cafarnaum está. Pausem este áudio aqui.</w:t>
      </w:r>
    </w:p>
    <w:p>
      <w:pPr/>
      <w:r>
        <w:rPr>
          <w:lang w:val="pt_PT" w:bidi="pt_PT"/>
        </w:rPr>
      </w:r>
      <w:r>
        <w:rPr>
          <w:lang w:val="pt_PT" w:bidi="pt_PT"/>
        </w:rPr>
        <w:t xml:space="preserve">A multidão entrou nos barcos e navegou ou remou para </w:t>
      </w:r>
      <w:r>
        <w:rPr>
          <w:b/>
          <w:lang w:val="pt_PT" w:bidi="pt_PT"/>
        </w:rPr>
        <w:t>Cafarnaum</w:t>
      </w:r>
      <w:r>
        <w:rPr>
          <w:lang w:val="pt_PT" w:bidi="pt_PT"/>
        </w:rPr>
        <w:t xml:space="preserve"> para procurar Jesus. Para mais informações sobre </w:t>
      </w:r>
      <w:r>
        <w:rPr>
          <w:lang w:val="pt_PT" w:bidi="pt_PT"/>
        </w:rPr>
        <w:t>Cafarnaum</w:t>
      </w:r>
      <w:r>
        <w:rPr>
          <w:lang w:val="pt_PT" w:bidi="pt_PT"/>
        </w:rPr>
        <w:t>, consulte o Glossário Mestre.</w:t>
      </w:r>
    </w:p>
    <w:p>
      <w:pPr/>
      <w:r>
        <w:rPr>
          <w:lang w:val="pt_PT" w:bidi="pt_PT"/>
        </w:rPr>
      </w:r>
      <w:r>
        <w:rPr>
          <w:lang w:val="pt_PT" w:bidi="pt_PT"/>
        </w:rPr>
        <w:t>Quando a multidão encontrou Jesus, eles disseram: “</w:t>
      </w:r>
      <w:r>
        <w:rPr>
          <w:b/>
          <w:lang w:val="pt_PT" w:bidi="pt_PT"/>
        </w:rPr>
        <w:t>Rabi</w:t>
      </w:r>
      <w:r>
        <w:rPr>
          <w:lang w:val="pt_PT" w:bidi="pt_PT"/>
        </w:rPr>
        <w:t xml:space="preserve">, quando você veio para cá?”. Rabi é outro nome para mestre. Usem a mesma palavra para Rabi que vocês usaram em passagens anteriores. Para mais informações sobre </w:t>
      </w:r>
      <w:r>
        <w:rPr>
          <w:lang w:val="pt_PT" w:bidi="pt_PT"/>
        </w:rPr>
        <w:t>Rabi</w:t>
      </w:r>
      <w:r>
        <w:rPr>
          <w:lang w:val="pt_PT" w:bidi="pt_PT"/>
        </w:rPr>
        <w:t>, consulte o Glossário Mestre.</w:t>
      </w:r>
    </w:p>
    <w:p>
      <w:pPr/>
      <w:r>
        <w:rPr>
          <w:lang w:val="pt_PT" w:bidi="pt_PT"/>
        </w:rPr>
      </w:r>
      <w:r>
        <w:rPr>
          <w:lang w:val="pt_PT" w:bidi="pt_PT"/>
        </w:rPr>
        <w:t xml:space="preserve">Jesus sabia a razão real pela qual a multidão estava procurando por ele. Jesus respondeu dizendo à multidão que eles estavam procurando por ele não por causa de </w:t>
      </w:r>
      <w:r>
        <w:rPr>
          <w:b/>
          <w:lang w:val="pt_PT" w:bidi="pt_PT"/>
        </w:rPr>
        <w:t>sinais</w:t>
      </w:r>
      <w:r>
        <w:rPr>
          <w:lang w:val="pt_PT" w:bidi="pt_PT"/>
        </w:rPr>
        <w:t xml:space="preserve"> ou </w:t>
      </w:r>
      <w:r>
        <w:rPr>
          <w:b/>
          <w:lang w:val="pt_PT" w:bidi="pt_PT"/>
        </w:rPr>
        <w:t>milagres</w:t>
      </w:r>
      <w:r>
        <w:rPr>
          <w:lang w:val="pt_PT" w:bidi="pt_PT"/>
        </w:rPr>
        <w:t xml:space="preserve">, mas porque queriam mais comida. Um </w:t>
      </w:r>
      <w:r>
        <w:rPr>
          <w:lang w:val="pt_PT" w:bidi="pt_PT"/>
        </w:rPr>
        <w:t>sinal</w:t>
      </w:r>
      <w:r>
        <w:rPr>
          <w:lang w:val="pt_PT" w:bidi="pt_PT"/>
        </w:rPr>
        <w:t xml:space="preserve"> ou milagre é um ato que apenas Deus pode fazer. Para mais informações sobre </w:t>
      </w:r>
      <w:r>
        <w:rPr>
          <w:lang w:val="pt_PT" w:bidi="pt_PT"/>
        </w:rPr>
        <w:t>milagres</w:t>
      </w:r>
      <w:r>
        <w:rPr>
          <w:lang w:val="pt_PT" w:bidi="pt_PT"/>
        </w:rPr>
        <w:t xml:space="preserve">, consultem o Glossário-Mestre. Usem a mesma palavra que vocês utilizaram em passagens anteriores. </w:t>
      </w:r>
    </w:p>
    <w:p>
      <w:pPr/>
      <w:r>
        <w:rPr>
          <w:lang w:val="pt_PT" w:bidi="pt_PT"/>
        </w:rPr>
      </w:r>
      <w:r>
        <w:rPr>
          <w:lang w:val="pt_PT" w:bidi="pt_PT"/>
        </w:rPr>
        <w:t xml:space="preserve">Jesus diz à multidão para não trabalhar pelo alimento que estraga, mas pelo alimento que perdura para a </w:t>
      </w:r>
      <w:r>
        <w:rPr>
          <w:b/>
          <w:lang w:val="pt_PT" w:bidi="pt_PT"/>
        </w:rPr>
        <w:t>vida eterna</w:t>
      </w:r>
      <w:r>
        <w:rPr>
          <w:lang w:val="pt_PT" w:bidi="pt_PT"/>
        </w:rPr>
        <w:t xml:space="preserve">. Vida eterna significa uma vida com Deus que nunca terminará. Para mais informações sobre </w:t>
      </w:r>
      <w:r>
        <w:rPr>
          <w:lang w:val="pt_PT" w:bidi="pt_PT"/>
        </w:rPr>
        <w:t>vida eterna</w:t>
      </w:r>
      <w:r>
        <w:rPr>
          <w:lang w:val="pt_PT" w:bidi="pt_PT"/>
        </w:rPr>
        <w:t xml:space="preserve">, consultem o Glossário-Mestre. Usem a mesma palavra que vocês utilizaram em passagens anteriores. </w:t>
      </w:r>
    </w:p>
    <w:p>
      <w:pPr/>
      <w:r>
        <w:rPr>
          <w:lang w:val="pt_PT" w:bidi="pt_PT"/>
        </w:rPr>
      </w:r>
      <w:r>
        <w:rPr>
          <w:lang w:val="pt_PT" w:bidi="pt_PT"/>
        </w:rPr>
        <w:t xml:space="preserve">Jesus disse à multidão que o </w:t>
      </w:r>
      <w:r>
        <w:rPr>
          <w:b/>
          <w:lang w:val="pt_PT" w:bidi="pt_PT"/>
        </w:rPr>
        <w:t>Filho do Homem</w:t>
      </w:r>
      <w:r>
        <w:rPr>
          <w:lang w:val="pt_PT" w:bidi="pt_PT"/>
        </w:rPr>
        <w:t xml:space="preserve"> lhes dará esse alimento. Filho do Homem é um título que Jesus usa para se referir a si mesmo. Usem a mesma frase para "Filho do Homem" que vocês usaram em passagens anteriores. Para mais informações sobre </w:t>
      </w:r>
      <w:r>
        <w:rPr>
          <w:lang w:val="pt_PT" w:bidi="pt_PT"/>
        </w:rPr>
        <w:t>Filho do Homem</w:t>
      </w:r>
      <w:r>
        <w:rPr>
          <w:lang w:val="pt_PT" w:bidi="pt_PT"/>
        </w:rPr>
        <w:t>, consulte o Glossário Mestre.</w:t>
      </w:r>
    </w:p>
    <w:p>
      <w:pPr/>
      <w:r>
        <w:rPr>
          <w:lang w:val="pt_PT" w:bidi="pt_PT"/>
        </w:rPr>
      </w:r>
      <w:r>
        <w:rPr>
          <w:lang w:val="pt_PT" w:bidi="pt_PT"/>
        </w:rPr>
        <w:t xml:space="preserve">Jesus disse que a razão é porque </w:t>
      </w:r>
      <w:r>
        <w:rPr>
          <w:b/>
          <w:lang w:val="pt_PT" w:bidi="pt_PT"/>
        </w:rPr>
        <w:t>Deus, o Pai</w:t>
      </w:r>
      <w:r>
        <w:rPr>
          <w:lang w:val="pt_PT" w:bidi="pt_PT"/>
        </w:rPr>
        <w:t xml:space="preserve">, colocou seu </w:t>
      </w:r>
      <w:r>
        <w:rPr>
          <w:b/>
          <w:lang w:val="pt_PT" w:bidi="pt_PT"/>
        </w:rPr>
        <w:t>selo</w:t>
      </w:r>
      <w:r>
        <w:rPr>
          <w:lang w:val="pt_PT" w:bidi="pt_PT"/>
        </w:rPr>
        <w:t xml:space="preserve"> no Filho do Homem. Selar algo significa colocar uma marca de aprovação nele.</w:t>
      </w:r>
    </w:p>
    <w:p>
      <w:pPr/>
      <w:r>
        <w:rPr>
          <w:lang w:val="pt_PT" w:bidi="pt_PT"/>
        </w:rPr>
      </w:r>
      <w:r>
        <w:rPr>
          <w:lang w:val="pt_PT" w:bidi="pt_PT"/>
        </w:rPr>
        <w:t xml:space="preserve">Parem aqui e discutam em grupo qual palavra ou expressão vocês usarão para </w:t>
      </w:r>
      <w:r>
        <w:rPr>
          <w:b/>
          <w:lang w:val="pt_PT" w:bidi="pt_PT"/>
        </w:rPr>
        <w:t>selo</w:t>
      </w:r>
      <w:r>
        <w:rPr>
          <w:lang w:val="pt_PT" w:bidi="pt_PT"/>
        </w:rPr>
        <w:t>. Pode ser útil lembrar a passagem anterior, quando João Batista batizou Jesus e Deus enviou uma pomba. Pausem este áudio aqui.</w:t>
      </w:r>
    </w:p>
    <w:p>
      <w:pPr/>
      <w:r>
        <w:rPr>
          <w:lang w:val="pt_PT" w:bidi="pt_PT"/>
        </w:rPr>
      </w:r>
      <w:r>
        <w:rPr>
          <w:lang w:val="pt_PT" w:bidi="pt_PT"/>
        </w:rPr>
        <w:t xml:space="preserve">Deus, o Pai, é como Jesus muitas vezes se refere a Deus para descrever o relacionamento próximo que ele tem com Deus. Para mais informações sobre Deus, o Pai, consultem </w:t>
      </w:r>
      <w:r>
        <w:rPr>
          <w:lang w:val="pt_PT" w:bidi="pt_PT"/>
        </w:rPr>
        <w:t>Filho de Deus</w:t>
      </w:r>
      <w:r>
        <w:rPr>
          <w:lang w:val="pt_PT" w:bidi="pt_PT"/>
        </w:rPr>
        <w:t xml:space="preserve"> no Glossário-Mestre.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6:28–40</w:t>
      </w:r>
      <w:r>
        <w:rPr>
          <w:lang w:val="pt_PT" w:bidi="pt_PT"/>
        </w:rPr>
      </w:r>
    </w:p>
    <w:p>
      <w:pPr>
        <w:pStyle w:val="Heading3"/>
      </w:pPr>
      <w:r>
        <w:rPr>
          <w:lang w:val="pt_PT" w:bidi="pt_PT"/>
        </w:rPr>
        <w:t>Ouvir e Sentir</w:t>
      </w:r>
    </w:p>
    <w:p>
      <w:pPr/>
      <w:r>
        <w:rPr>
          <w:lang w:val="pt_PT" w:bidi="pt_PT"/>
        </w:rPr>
      </w:r>
      <w:r>
        <w:rPr>
          <w:lang w:val="pt_PT" w:bidi="pt_PT"/>
        </w:rPr>
        <w:t>Nesta etapa, ouçam João 6:28–40 e guardem em seus corações.</w:t>
      </w:r>
    </w:p>
    <w:p>
      <w:pPr/>
      <w:r>
        <w:rPr>
          <w:lang w:val="pt_PT" w:bidi="pt_PT"/>
        </w:rPr>
      </w:r>
      <w:r>
        <w:rPr>
          <w:lang w:val="pt_PT" w:bidi="pt_PT"/>
        </w:rPr>
        <w:t>Ouçam uma versão em áudio de João 6:28–40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 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6:28–40 na tradução mais fácil de entender.</w:t>
      </w:r>
    </w:p>
    <w:p>
      <w:pPr/>
      <w:r>
        <w:rPr>
          <w:lang w:val="pt_PT" w:bidi="pt_PT"/>
        </w:rPr>
      </w:r>
      <w:r>
        <w:rPr>
          <w:lang w:val="pt_PT" w:bidi="pt_PT"/>
        </w:rPr>
        <w:t>Na passagem anterior, uma multidão, ou um grupo de pessoas, navegava pelo Mar da Galileia para uma cidade chamada Cafarnaum. A multidão estava procurando Jesus porque no dia anterior à realização de Jesus havia realizado um milagre e fornecido comida. Quando a multidão encontrou Jesus, Jesus disse à multidão para trabalhar por um alimento espiritual que nunca estragará. Jesus prometeu dar à multidão essa comida. Jesus também disse que Deus aprovava o que ele estava fazendo.</w:t>
      </w:r>
    </w:p>
    <w:p>
      <w:pPr/>
      <w:r>
        <w:rPr>
          <w:lang w:val="pt_PT" w:bidi="pt_PT"/>
        </w:rPr>
      </w:r>
      <w:r>
        <w:rPr>
          <w:lang w:val="pt_PT" w:bidi="pt_PT"/>
        </w:rPr>
        <w:t>Essa história continua o diálogo entre a multidão e Jesus.</w:t>
      </w:r>
    </w:p>
    <w:p>
      <w:pPr/>
      <w:r>
        <w:rPr>
          <w:lang w:val="pt_PT" w:bidi="pt_PT"/>
        </w:rPr>
      </w:r>
      <w:r>
        <w:rPr>
          <w:lang w:val="pt_PT" w:bidi="pt_PT"/>
        </w:rPr>
        <w:t>As pessoas perguntam a Jesus: “O que devemos fazer para fazer as obras de Deus?”. As pessoas querem saber quais coisas ou ações precisam fazer para obedecer a Deus. As pessoas já sabiam que Deus aprovava Jesus. As pessoas queriam saber o que fazer para que Deus as aprovasse também.</w:t>
      </w:r>
    </w:p>
    <w:p>
      <w:pPr/>
      <w:r>
        <w:rPr>
          <w:lang w:val="pt_PT" w:bidi="pt_PT"/>
        </w:rPr>
      </w:r>
      <w:r>
        <w:rPr>
          <w:lang w:val="pt_PT" w:bidi="pt_PT"/>
        </w:rPr>
        <w:t>Pare aqui e discuta em grupo essa pergunta: Que tipos de obras são necessárias ou esperadas em sua família ou comunidade? O que aconteceria se vocês se recusassem a fazer essas obras? Pausem este áudio aqui.</w:t>
      </w:r>
    </w:p>
    <w:p>
      <w:pPr/>
      <w:r>
        <w:rPr>
          <w:lang w:val="pt_PT" w:bidi="pt_PT"/>
        </w:rPr>
      </w:r>
      <w:r>
        <w:rPr>
          <w:lang w:val="pt_PT" w:bidi="pt_PT"/>
        </w:rPr>
        <w:t>Jesus diz que há apenas um trabalho que as pessoas precisam fazer. Esse trabalho é acreditar ou confiar na pessoa que Deus enviou às pessoas. Jesus está falando sobre si mesmo. Jesus é aquele que Deus enviou às pessoas. Deus quer que as pessoas acreditem em quem Jesus é e o que ele está fazendo.</w:t>
      </w:r>
    </w:p>
    <w:p>
      <w:pPr/>
      <w:r>
        <w:rPr>
          <w:lang w:val="pt_PT" w:bidi="pt_PT"/>
        </w:rPr>
      </w:r>
      <w:r>
        <w:rPr>
          <w:lang w:val="pt_PT" w:bidi="pt_PT"/>
        </w:rPr>
        <w:t>Pare aqui e discuta em grupo esta pergunta: Contem uma história de um tempo em que vocês tinham que confiar em alguém que estava entregando uma mensagem importante a vocês de um líder respeitado. O que aconteceria se vocês não acreditassem no mensageiro? Pausem este áudio aqui.</w:t>
      </w:r>
    </w:p>
    <w:p>
      <w:pPr/>
      <w:r>
        <w:rPr>
          <w:lang w:val="pt_PT" w:bidi="pt_PT"/>
        </w:rPr>
      </w:r>
      <w:r>
        <w:rPr>
          <w:lang w:val="pt_PT" w:bidi="pt_PT"/>
        </w:rPr>
        <w:t>As pessoas então perguntaram a Jesus que sinal ele daria para que elas, as pessoas, pudessem ver o sinal e acreditar em Jesus.</w:t>
      </w:r>
    </w:p>
    <w:p>
      <w:pPr/>
      <w:r>
        <w:rPr>
          <w:lang w:val="pt_PT" w:bidi="pt_PT"/>
        </w:rPr>
      </w:r>
      <w:r>
        <w:rPr>
          <w:lang w:val="pt_PT" w:bidi="pt_PT"/>
        </w:rPr>
        <w:t>Pare aqui e discuta em grupo: Contem uma história de uma vez que você viu alguém fazer algo incrível ou impossível. Quão difícil ou fácil foi acreditar no que vocês viram? Por que foi difícil ou não difícil? Pausem este áudio aqui.</w:t>
      </w:r>
    </w:p>
    <w:p>
      <w:pPr/>
      <w:r>
        <w:rPr>
          <w:lang w:val="pt_PT" w:bidi="pt_PT"/>
        </w:rPr>
      </w:r>
      <w:r>
        <w:rPr>
          <w:lang w:val="pt_PT" w:bidi="pt_PT"/>
        </w:rPr>
        <w:t>A multidão fez essa pergunta para desafiar Jesus a dar a eles outro milagre. Lembrem-se de que no dia anterior, essa mesma multidão viu Jesus alimentar cinco mil pessoas com apenas cinco pães e dois peixes. A multidão quer ver algo novo. Ou a multidão está com fome novamente e quer que Jesus os alimente novamente. A multidão quer ver outro milagre para que possam acreditar em Jesus. Jesus estava dizendo à multidão para acreditar, ou confiar nele, não apenas acreditar no que ele diz. A multidão queria saber qual trabalho, ou milagre, Jesus realizaria por eles. As pessoas diziam: “Nossos antepassados comiam o maná no deserto”.</w:t>
      </w:r>
    </w:p>
    <w:p>
      <w:pPr/>
      <w:r>
        <w:rPr>
          <w:lang w:val="pt_PT" w:bidi="pt_PT"/>
        </w:rPr>
      </w:r>
      <w:r>
        <w:rPr>
          <w:lang w:val="pt_PT" w:bidi="pt_PT"/>
        </w:rPr>
        <w:t>Esse é um evento que se refere a uma história em Êxodo, quando o povo judeu estava vagando no deserto. Deus forneceu maná aos israelitas depois que eles deixaram o Egito. Os israelitas comeram o maná por 40 anos quando vagavam no deserto. O maná era uma substância branca que tinha gosto de biscoitos com mel. O maná aparecia no chão todas as manhãs, exceto no dia de sábado, e era usado para fazer pão. A palavra “maná” no idioma hebraico soa como a frase “o que é?”. As pessoas diziam que as Escrituras dizem que “Ele deu a eles pão do céu para comer, o lugar onde Deus vive”. As pessoas estavam pedindo a Jesus para dar a eles um sinal ainda maior de Deus do que Moisés deu às pessoas. Alguns judeus acreditavam que o salvador de Deus algum dia forneceria maná, então podem estar pedindo a Jesus para provar que ele é o que Deus enviou para eles. Nos tempos da Bíblia, o pão era o alimento mais importante.</w:t>
      </w:r>
    </w:p>
    <w:p>
      <w:pPr/>
      <w:r>
        <w:rPr>
          <w:lang w:val="pt_PT" w:bidi="pt_PT"/>
        </w:rPr>
      </w:r>
      <w:r>
        <w:rPr>
          <w:lang w:val="pt_PT" w:bidi="pt_PT"/>
        </w:rPr>
        <w:t>Pare aqui e discuta em grupo essa pergunta: Qual é a comida mais importante em sua cultura? O que torna essa comida importante? Pausem este áudio aqui.</w:t>
      </w:r>
    </w:p>
    <w:p>
      <w:pPr/>
      <w:r>
        <w:rPr>
          <w:lang w:val="pt_PT" w:bidi="pt_PT"/>
        </w:rPr>
      </w:r>
      <w:r>
        <w:rPr>
          <w:lang w:val="pt_PT" w:bidi="pt_PT"/>
        </w:rPr>
        <w:t>As pessoas estavam citando o livro dos Salmos. Não está claro se a multidão pensava que Moisés ou Deus deu a eles o pão. A resposta de Jesus nos diz que a multidão pensava que era Moisés. Jesus corrige a multidão.</w:t>
      </w:r>
    </w:p>
    <w:p>
      <w:pPr/>
      <w:r>
        <w:rPr>
          <w:lang w:val="pt_PT" w:bidi="pt_PT"/>
        </w:rPr>
      </w:r>
      <w:r>
        <w:rPr>
          <w:lang w:val="pt_PT" w:bidi="pt_PT"/>
        </w:rPr>
        <w:t>Jesus disse: “Muito verdadeiramente digo a vocês. Moisés não deu a vocês o pão, mas meu Pai que está no céu deu a vocês o pão verdadeiro”.</w:t>
      </w:r>
    </w:p>
    <w:p>
      <w:pPr/>
      <w:r>
        <w:rPr>
          <w:lang w:val="pt_PT" w:bidi="pt_PT"/>
        </w:rPr>
      </w:r>
      <w:r>
        <w:rPr>
          <w:lang w:val="pt_PT" w:bidi="pt_PT"/>
        </w:rPr>
        <w:t xml:space="preserve">Jesus enfatiza o que ele está prestes a dizer deixando muito claro que ele está prestes a falar a verdade. Jesus corrige o pensamento errado da multidão então diz a eles que era Deus, não Moisés, que deu o pão a seus antepassados no deserto. A multidão falou sobre alguém dando pão no passado, mas Jesus diz a eles que Deus continua a dar o pão verdadeiro. Jesus está falando sobre comida espiritual, não comida física. </w:t>
      </w:r>
    </w:p>
    <w:p>
      <w:pPr/>
      <w:r>
        <w:rPr>
          <w:lang w:val="pt_PT" w:bidi="pt_PT"/>
        </w:rPr>
      </w:r>
      <w:r>
        <w:rPr>
          <w:lang w:val="pt_PT" w:bidi="pt_PT"/>
        </w:rPr>
        <w:t>Outra maneira de dizer isso é: “É meu Pai, Deus, que dá o verdadeiro pão do céu. Vocês estão errados se pensam que foi Moisés que deu a vocês o pão do céu”. Jesus então diz à multidão o que é o pão que ele está falando. Ele diz: “O pão de Deus é aquele que desce do céu e dá vida ao mundo”.</w:t>
      </w:r>
    </w:p>
    <w:p>
      <w:pPr/>
      <w:r>
        <w:rPr>
          <w:lang w:val="pt_PT" w:bidi="pt_PT"/>
        </w:rPr>
      </w:r>
      <w:r>
        <w:rPr>
          <w:lang w:val="pt_PT" w:bidi="pt_PT"/>
        </w:rPr>
        <w:t>A multidão disse: “Dê-nos esse pão sempre”. A resposta da multidão é um pedido educado, não uma exigência. A multidão está pedindo a Jesus para dar a eles esse pão e nunca parar de dar. A multidão ainda não entende que Jesus está falando sobre pão espiritual. A multidão ainda pensa que Jesus está falando sobre pão real que podem comer fisicamente. Jesus finalmente diz à multidão em termos claros o que ele está dizendo. Jesus diz: “Sou o pão da vida”. “Sou” é importante para o povo judeu. Deus disse a Moisés que seu nome é “Eu Sou”. Quando Jesus diz “Sou”, ele está dizendo que ele é Deus. A multidão teria entendido isso claramente.</w:t>
      </w:r>
    </w:p>
    <w:p>
      <w:pPr/>
      <w:r>
        <w:rPr>
          <w:lang w:val="pt_PT" w:bidi="pt_PT"/>
        </w:rPr>
      </w:r>
      <w:r>
        <w:rPr>
          <w:lang w:val="pt_PT" w:bidi="pt_PT"/>
        </w:rPr>
        <w:t>Jesus está usando a frase como um exemplo para se comparar ao pão. Jesus usa pão como um exemplo porque o pão era o alimento principal para os judeus. Jesus pode satisfazer nossas necessidades espirituais, assim como o pão pode satisfazer nossas necessidades físicas. Qualquer um que venha até Jesus e acredite em Jesus nunca terá fome ou sede. Jesus está dizendo que ele pode satisfazer todas as nossas necessidades espirituais. Mas Jesus aponta à multidão que eles o viram, mas não acreditam nele. Jesus está lembrando à multidão algo que ele disse à multidão anteriormente. A multidão viu o que Jesus fez e o que Jesus disse, mas não acreditam nele. Jesus diz: “Todo aquele que o Pai me dá virá até mim, e qualquer um que vier até mim não afastarei”. Jesus está dizendo que não rejeitará as pessoas que vêm até ele.</w:t>
      </w:r>
    </w:p>
    <w:p>
      <w:pPr/>
      <w:r>
        <w:rPr>
          <w:lang w:val="pt_PT" w:bidi="pt_PT"/>
        </w:rPr>
      </w:r>
      <w:r>
        <w:rPr>
          <w:lang w:val="pt_PT" w:bidi="pt_PT"/>
        </w:rPr>
        <w:t>Pare aqui e discuta em grupo essa pergunta: Contem uma história de um tempo em que vocês fizeram os melhores planos para fazer algo e esses planos ou foram um fracasso ou bem-sucedidos. O que fez esses planos se desfazerem ou terem sucesso? Quanto controle vocês tinham em fazer esses planos terem sucesso? Pausem este áudio aqui.</w:t>
      </w:r>
    </w:p>
    <w:p>
      <w:pPr/>
      <w:r>
        <w:rPr>
          <w:lang w:val="pt_PT" w:bidi="pt_PT"/>
        </w:rPr>
      </w:r>
      <w:r>
        <w:rPr>
          <w:lang w:val="pt_PT" w:bidi="pt_PT"/>
        </w:rPr>
        <w:t>Se o Pai, Deus, dá alguém a Jesus, essa pessoa virá até Jesus. Essa pessoa acreditará em Jesus e seguirá e obedecerá Jesus. E Jesus não afastará essas pessoas. Ele aceitará essas pessoas. Jesus diz à multidão que ele veio do céu não para fazer o que queria fazer, mas fazer o que Deus queria que ele fizesse. Deus é aquele que enviou Jesus. Então Jesus diz à multidão o que Deus quer que ele faça. Jesus diz que Deus quer que ele não perca o que Deus deu a ele, mas o ressuscite no último dia. Deus quer que Jesus proteja todos os que vêm até Jesus em busca de salvação.</w:t>
      </w:r>
    </w:p>
    <w:p>
      <w:pPr/>
      <w:r>
        <w:rPr>
          <w:lang w:val="pt_PT" w:bidi="pt_PT"/>
        </w:rPr>
      </w:r>
      <w:r>
        <w:rPr>
          <w:lang w:val="pt_PT" w:bidi="pt_PT"/>
        </w:rPr>
        <w:t>Pare aqui e discuta em grupo essa pergunta: Contem uma história sobre uma vez que você teve que proteger alguém ou algo. Como você o protegeu? O que você fez para garantir que eles estivessem seguros? Pausem este áudio aqui.</w:t>
      </w:r>
    </w:p>
    <w:p>
      <w:pPr/>
      <w:r>
        <w:rPr>
          <w:lang w:val="pt_PT" w:bidi="pt_PT"/>
        </w:rPr>
      </w:r>
      <w:r>
        <w:rPr>
          <w:lang w:val="pt_PT" w:bidi="pt_PT"/>
        </w:rPr>
        <w:t>Jesus diz à multidão que ele trará de volta à vida as pessoas que morreram e aceitaram sua mensagem. Essas pessoas viverão com Jesus para sempre. Jesus diz que ele fará isso no fim do mundo quando voltar para julgar todos. O ponto principal de Jesus é que o desejo de seu Pai, Deus, é que qualquer um que veja seu Filho, Jesus, e acredite em Jesus, tenha vida eterna. Essa é uma vida que nunca termina. Jesus os ressuscitará da morte física para viver para sempre quando o mundo terminar.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6:28–40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 multidão de judeus e líderes judeus pergunta a Jesus o que devem fazer. Jesus diz a eles que devem acreditar na pessoa que Deus enviou.</w:t>
      </w:r>
    </w:p>
    <w:p>
      <w:pPr/>
      <w:r>
        <w:rPr>
          <w:lang w:val="pt_PT" w:bidi="pt_PT"/>
        </w:rPr>
      </w:r>
      <w:r>
        <w:rPr>
          <w:b/>
          <w:lang w:val="pt_PT" w:bidi="pt_PT"/>
        </w:rPr>
        <w:t>Na segunda cena:</w:t>
      </w:r>
      <w:r>
        <w:rPr>
          <w:lang w:val="pt_PT" w:bidi="pt_PT"/>
        </w:rPr>
        <w:t xml:space="preserve"> A multidão de judeus e líderes judeus pede a Jesus um sinal para saber que Jesus era a pessoa que Deus enviou. Jesus respondeu a seu pedido.</w:t>
      </w:r>
    </w:p>
    <w:p>
      <w:pPr/>
      <w:r>
        <w:rPr>
          <w:lang w:val="pt_PT" w:bidi="pt_PT"/>
        </w:rPr>
      </w:r>
      <w:r>
        <w:rPr>
          <w:b/>
          <w:lang w:val="pt_PT" w:bidi="pt_PT"/>
        </w:rPr>
        <w:t>Na terceira cena:</w:t>
      </w:r>
      <w:r>
        <w:rPr>
          <w:lang w:val="pt_PT" w:bidi="pt_PT"/>
        </w:rPr>
        <w:t xml:space="preserve"> A multidão de judeus e líderes judeus pede que Jesus dê a eles o verdadeiro pão. Jesus explica que ele é o verdadeiro pão.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O grupo deve prestar atenção às partes do cenário da passagem:</w:t>
      </w:r>
    </w:p>
    <w:p>
      <w:pPr/>
      <w:r>
        <w:rPr>
          <w:lang w:val="pt_PT" w:bidi="pt_PT"/>
        </w:rPr>
      </w:r>
      <w:r>
        <w:rPr>
          <w:lang w:val="pt_PT" w:bidi="pt_PT"/>
        </w:rPr>
        <w:t>É importante lembrar que, no dia anterior, Jesus e os discípulos haviam estado no outro lado do lago e alimentado as cinco mil pessoas com os cinco pães e dois peixes. Na noite anterior, os discípulos haviam saído em um barco sem Jesus. Jesus caminhou na água até os discípulos e todos eles chegarem a seu destino enquanto Jesus subia no barco.</w:t>
      </w:r>
    </w:p>
    <w:p>
      <w:pPr/>
      <w:r>
        <w:rPr>
          <w:lang w:val="pt_PT" w:bidi="pt_PT"/>
        </w:rPr>
      </w:r>
      <w:r>
        <w:rPr>
          <w:lang w:val="pt_PT" w:bidi="pt_PT"/>
        </w:rPr>
        <w:t xml:space="preserve">Pare aqui e olhem as fotos do </w:t>
      </w:r>
      <w:r>
        <w:rPr>
          <w:lang w:val="pt_PT" w:bidi="pt_PT"/>
        </w:rPr>
        <w:t>Mar da Galileia</w:t>
      </w:r>
      <w:r>
        <w:rPr>
          <w:lang w:val="pt_PT" w:bidi="pt_PT"/>
        </w:rPr>
        <w:t>. Pausem este áudio aqui.</w:t>
      </w:r>
    </w:p>
    <w:p>
      <w:pPr/>
      <w:r>
        <w:rPr>
          <w:lang w:val="pt_PT" w:bidi="pt_PT"/>
        </w:rPr>
      </w:r>
      <w:r>
        <w:rPr>
          <w:lang w:val="pt_PT" w:bidi="pt_PT"/>
        </w:rPr>
        <w:t>As histórias anteriores e as próximas também mostram que os discípulos estavam presentes quando Jesus estava falando com os judeus aqui. Eles não fazem nada na história, mas estão presentes e estão ouvindo Jesus.</w:t>
      </w:r>
    </w:p>
    <w:p>
      <w:pPr/>
      <w:r>
        <w:rPr>
          <w:lang w:val="pt_PT" w:bidi="pt_PT"/>
        </w:rPr>
      </w:r>
      <w:r>
        <w:rPr>
          <w:lang w:val="pt_PT" w:bidi="pt_PT"/>
        </w:rPr>
        <w:t>Sabemos de uma história posterior que a multidão encontrou Jesus ensinando em uma sinagoga em Cafarnaum. Essa é uma continuação da conversa entre a multidão e Jesus. Lembrem-se de que, na passagem anterior, Jesus havia acabado de dizer à multidão para procurar alimento espiritual que não perece, em vez de comida física que eventualmente estragará. Nessa passagem, Jesus leva essa mensagem mais longe dizendo à multidão que esse alimento espiritual que dá vida é ele mesmo.</w:t>
      </w:r>
    </w:p>
    <w:p>
      <w:pPr/>
      <w:r>
        <w:rPr>
          <w:lang w:val="pt_PT" w:bidi="pt_PT"/>
        </w:rPr>
      </w:r>
      <w:r>
        <w:rPr>
          <w:lang w:val="pt_PT" w:bidi="pt_PT"/>
        </w:rPr>
        <w:t>Pare aqui e discuta: Pensem em uma história em duas partes ou uma história que vocês poderiam dividir em duas partes. Comecem a contar a segunda metade da história como se você tivesse contado a primeira metade ontem. Como vocês começam a segunda metade da história para que seu público saiba que essa é uma continuação da primeira história? Prestem atenção às palavras e frases que vocês usam para conectar as duas partes da história. Pausem este áudio aqui.</w:t>
      </w:r>
    </w:p>
    <w:p>
      <w:pPr/>
      <w:r>
        <w:rPr>
          <w:lang w:val="pt_PT" w:bidi="pt_PT"/>
        </w:rPr>
      </w:r>
      <w:r>
        <w:rPr>
          <w:lang w:val="pt_PT" w:bidi="pt_PT"/>
        </w:rPr>
        <w:t>Na cena um, a multidão pergunta a Jesus o que precisam fazer para agradar a Deus. Jesus diz à multidão que Deus quer que as pessoas acreditem em Jesus, a pessoa que Deus enviou para elas. É importante observar aqui que a multidão diz “obras”, plural, mas Jesus usa o singular “trabalho”.</w:t>
      </w:r>
    </w:p>
    <w:p>
      <w:pPr/>
      <w:r>
        <w:rPr>
          <w:lang w:val="pt_PT" w:bidi="pt_PT"/>
        </w:rPr>
      </w:r>
      <w:r>
        <w:rPr>
          <w:lang w:val="pt_PT" w:bidi="pt_PT"/>
        </w:rPr>
        <w:t>Na cena dois, a multidão respondeu, pedindo que Jesus mostre a eles um sinal milagroso para provar que Jesus era aquele que Deus enviou. A multidão estava tentando dizer que o milagre que Jesus havia feito no dia anterior não era prova suficiente porque Moisés deu às pessoas pão do céu. A multidão não estava preocupada em aprender com Jesus. A multidão estava mais interessada em ver outro milagre ou obter mais pão. Jesus enfatizou aqui que o que ele estava prestes a dizer era a verdade.</w:t>
      </w:r>
    </w:p>
    <w:p>
      <w:pPr/>
      <w:r>
        <w:rPr>
          <w:lang w:val="pt_PT" w:bidi="pt_PT"/>
        </w:rPr>
      </w:r>
      <w:r>
        <w:rPr>
          <w:lang w:val="pt_PT" w:bidi="pt_PT"/>
        </w:rPr>
        <w:t>Pare aqui e discuta: Que palavras ou frases vocês usam em seu idioma para enfatizar que é verdade o que estão prestes a dizer? Pause o áudio aqui.</w:t>
      </w:r>
    </w:p>
    <w:p>
      <w:pPr/>
      <w:r>
        <w:rPr>
          <w:lang w:val="pt_PT" w:bidi="pt_PT"/>
        </w:rPr>
      </w:r>
      <w:r>
        <w:rPr>
          <w:lang w:val="pt_PT" w:bidi="pt_PT"/>
        </w:rPr>
        <w:t>Jesus corrigiu o grupo e disse que não foi Moisés que deu o pão. Foi o Pai de Jesus, Deus, que deu o pão. Jesus continuou explicando que Deus agora estava querendo dar à multidão o verdadeiro pão do céu. Jesus disse que o verdadeiro pão é a pessoa que desce e dá vida ao mundo.</w:t>
      </w:r>
    </w:p>
    <w:p>
      <w:pPr/>
      <w:r>
        <w:rPr>
          <w:lang w:val="pt_PT" w:bidi="pt_PT"/>
        </w:rPr>
      </w:r>
      <w:r>
        <w:rPr>
          <w:lang w:val="pt_PT" w:bidi="pt_PT"/>
        </w:rPr>
        <w:t xml:space="preserve">Na cena três, a multidão fala A multidão pede a Jesus para dar a eles o pão espiritual todos os dias. Jesus explica que </w:t>
      </w:r>
      <w:r>
        <w:rPr>
          <w:b/>
          <w:lang w:val="pt_PT" w:bidi="pt_PT"/>
        </w:rPr>
        <w:t>ele</w:t>
      </w:r>
      <w:r>
        <w:rPr>
          <w:lang w:val="pt_PT" w:bidi="pt_PT"/>
        </w:rPr>
        <w:t xml:space="preserve"> é o pão da vida. Esta é a parte mais importante da história. Jesus disse que as pessoas que vêm até Jesus ou acreditam em Jesus nunca terão fome ou sede novamente. Ele então diz à multidão que, mesmo que eles vejam Jesus, não acreditam nele. Jesus disse que ele não rejeitaria as pessoas que Deus, seu Pai, deu a ele. Jesus desceu do céu para fazer a vontade Jesus está fazendo a vontade de Deus, não sua própria vontade. É vontade de Deus que todos os que se convertem de sua vida pecaminosa e se voltam para Jesus e acreditam nele tenham a vida eterna e Jesus os ressuscitará no último dia. Quando Jesus fala sobre o filho, que é o Filho de Deus, ele está se referindo a si mesmo. Jesus está dizendo à multidão que ele é o Filho de Deus.</w:t>
      </w:r>
    </w:p>
    <w:p>
      <w:pPr/>
      <w:r>
        <w:rPr>
          <w:lang w:val="pt_PT" w:bidi="pt_PT"/>
        </w:rPr>
      </w:r>
      <w:r>
        <w:rPr>
          <w:lang w:val="pt_PT" w:bidi="pt_PT"/>
        </w:rPr>
        <w:t>“O último dia” se refere ao fim do tempo em que Jesus trará de volta à vida todos os que confiam nele. Podemos ter vida eterna porque Deus quer que todos o conheçam por meio de seu filho Jesus.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6:28–40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Uma multidão</w:t>
      </w:r>
    </w:p>
    <w:p>
      <w:pPr>
        <w:pStyle w:val="ListBullet"/>
        <w:spacing w:line="240" w:lineRule="auto"/>
        <w:ind w:left="720"/>
      </w:pPr>
      <w:r>
        <w:rPr>
          <w:lang w:val="pt_PT" w:bidi="pt_PT"/>
        </w:rPr>
      </w:r>
      <w:r>
        <w:rPr>
          <w:lang w:val="pt_PT" w:bidi="pt_PT"/>
        </w:rPr>
        <w:t>Discípulos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pergunta da multidão nessa passagem está relacionada ao que Jesus disse na história anterior sobre trabalhar por comida que não morre. Pode ser útil lembrar o que Jesus disse à multidão na história anterior.</w:t>
      </w:r>
    </w:p>
    <w:p>
      <w:pPr/>
      <w:r>
        <w:rPr>
          <w:lang w:val="pt_PT" w:bidi="pt_PT"/>
        </w:rPr>
      </w:r>
      <w:r>
        <w:rPr>
          <w:lang w:val="pt_PT" w:bidi="pt_PT"/>
        </w:rPr>
        <w:t>Na primeira cena, a multidão judaica pergunta a Jesus: “Quais são as coisas que Deus quer que façamos?”.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As pessoas podem responder coisas como: “Curioso pelas coisas que Jesus pode dizer”, ou “Duvidoso que Jesus tenha novas percepções”, ou “Animado por finalmente ouvir o que posso fazer para agradar a Deus”.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diz à multidão: “Deus quer que você acredite na pessoa que ele enviou para vocês”.</w:t>
      </w:r>
    </w:p>
    <w:p>
      <w:pPr/>
      <w:r>
        <w:rPr>
          <w:lang w:val="pt_PT" w:bidi="pt_PT"/>
        </w:rPr>
      </w:r>
      <w:r>
        <w:rPr>
          <w:lang w:val="pt_PT" w:bidi="pt_PT"/>
        </w:rPr>
        <w:t>Na cena dois, a multidão desafia Jesus. A multidão pergunta a Jesus: “Que sinal você nos mostrará para que possamos ver e acreditar em você?”.</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As pessoas podem responder coisas como: “Zombando de Jesus porque ele alega ser de Deus”, ou “Sincero porque quero acreditar e ver ele provar quem ele é”, ou “Intrigado sobre qual outro milagre ou sinal Jesus pode realizar”.</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“Frustrado pelas pessoas não entenderem ou acreditarem em mim”, ou “Irritado por eles se importarem mais com o que posso fazer por elas do que se importarem comigo e o que estou dizendo a elas”, ou “Compassivo porque a multidão verdadeiramente não entende e meu desejo é que elas entendam”.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 multidão lembra a Jesus que seus antepassados comiam maná no deserto que foi dado a eles do céu. Jesus diz à multidão que Moisés não forneceu o maná. Deus fornece o verdadeiro pão do céu. Jesus então diz à multidão o que esse pão é. Ele diz: “O pão de Deus é aquele que desce do céu e dá vida ao mundo”.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“Apaixonado porque é pra isso que vim aqui”, ou “Animado por contar às pessoas sobre a vida que poderiam ter”, ou “Esperançoso que as pessoas entendam e aceitem o que estou dizendo a elas”.</w:t>
      </w:r>
    </w:p>
    <w:p>
      <w:pPr>
        <w:pStyle w:val="ListBullet"/>
        <w:spacing w:line="240" w:lineRule="auto"/>
        <w:ind w:left="720"/>
      </w:pPr>
      <w:r>
        <w:rPr>
          <w:lang w:val="pt_PT" w:bidi="pt_PT"/>
        </w:rPr>
      </w:r>
      <w:r>
        <w:rPr>
          <w:lang w:val="pt_PT" w:bidi="pt_PT"/>
        </w:rPr>
        <w:t>Pergunte às pessoas que interpretam a multidão: “O que vocês estão sentindo ou pensando?”. As pessoas podem responder coisas como: “Dúvida porque essa oferta soa boa demais para ser verdadeira”, ou “Alegria por ouvir notícias tão maravilhosas”, ou “Surpreso pelo pão poder dar vida a todo o mundo”.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A multidão disse: “Dê-nos esse pão sempre”. </w:t>
      </w:r>
    </w:p>
    <w:p>
      <w:pPr/>
      <w:r>
        <w:rPr>
          <w:lang w:val="pt_PT" w:bidi="pt_PT"/>
        </w:rPr>
      </w:r>
      <w:r>
        <w:rPr>
          <w:lang w:val="pt_PT" w:bidi="pt_PT"/>
        </w:rPr>
        <w:t>Na cena três, Jesus diz: “Sou o pão da vida”. Jesus diz à multidão que qualquer um que venha até ele e acredite nele nunca terá fome ou sede. Mas Jesus diz à multidão que, mesmo que eles tenham visto ele fazer milagres, não acreditam nele.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“Compassivo porque não entendem”, ou “Ocupado com como ajudá-las a entender o que acabei de dizer”, ou “Ousado porque essa é a verdade e as pessoas precisam ouvir”.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diz que todo o que Deus dá a ele, virá até ele. E Jesus não afastará essas pessoas. Jesus diz que ele desceu do céu para a vontade de Deus. A vontade de Deus para Jesus é que todos os que ele dá a Jesus não sejam perdidos. E Jesus ressuscitará essas pessoas no último dia.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6:28–40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multidão perguntou a Jesus o que eles precisavam fazer para realizar as </w:t>
      </w:r>
      <w:r>
        <w:rPr>
          <w:b/>
          <w:lang w:val="pt_PT" w:bidi="pt_PT"/>
        </w:rPr>
        <w:t>obras de Deus</w:t>
      </w:r>
      <w:r>
        <w:rPr>
          <w:lang w:val="pt_PT" w:bidi="pt_PT"/>
        </w:rPr>
        <w:t xml:space="preserve">. </w:t>
      </w:r>
      <w:r>
        <w:rPr>
          <w:b/>
          <w:lang w:val="pt_PT" w:bidi="pt_PT"/>
        </w:rPr>
        <w:t>Obras</w:t>
      </w:r>
      <w:r>
        <w:rPr>
          <w:lang w:val="pt_PT" w:bidi="pt_PT"/>
        </w:rPr>
        <w:t xml:space="preserve"> se referem a ações. “Obras de Deus” significa ações que Deus quer que as pessoas que o seguem façam. Jesus disse à multidão que o trabalho de Deus que eles precisam fazer é </w:t>
      </w:r>
      <w:r>
        <w:rPr>
          <w:b/>
          <w:lang w:val="pt_PT" w:bidi="pt_PT"/>
        </w:rPr>
        <w:t>acreditar</w:t>
      </w:r>
      <w:r>
        <w:rPr>
          <w:lang w:val="pt_PT" w:bidi="pt_PT"/>
        </w:rPr>
        <w:t xml:space="preserve"> naquele que Deus enviou. Acreditar significa confiar ou ter fé em alguém. Outras maneiras de traduzir isso é confiar ou ter fé nos fatos sobre Jesus. Se alguém acredita nos fatos sobre Jesus, ele acreditará em, ou confiará em Jesus. Use a mesma palavra para acreditar que você usou em passagens anteriores. Para mais informações sobre </w:t>
      </w:r>
      <w:r>
        <w:rPr>
          <w:lang w:val="pt_PT" w:bidi="pt_PT"/>
        </w:rPr>
        <w:t>crença</w:t>
      </w:r>
      <w:r>
        <w:rPr>
          <w:lang w:val="pt_PT" w:bidi="pt_PT"/>
        </w:rPr>
        <w:t>, consulte o Glossário Mestre.</w:t>
      </w:r>
    </w:p>
    <w:p>
      <w:pPr/>
      <w:r>
        <w:rPr>
          <w:lang w:val="pt_PT" w:bidi="pt_PT"/>
        </w:rPr>
      </w:r>
      <w:r>
        <w:rPr>
          <w:lang w:val="pt_PT" w:bidi="pt_PT"/>
        </w:rPr>
        <w:t>A frase “naquele que ele enviou” se refere a Jesus. Jesus está dizendo às pessoas que fazer o trabalho de Deus significa acreditar e confiar em Jesus. Jesus está dizendo que ele foi enviado por Deus.</w:t>
      </w:r>
    </w:p>
    <w:p>
      <w:pPr/>
      <w:r>
        <w:rPr>
          <w:lang w:val="pt_PT" w:bidi="pt_PT"/>
        </w:rPr>
      </w:r>
      <w:r>
        <w:rPr>
          <w:lang w:val="pt_PT" w:bidi="pt_PT"/>
        </w:rPr>
        <w:t xml:space="preserve">Então a multidão perguntou a Jesus que </w:t>
      </w:r>
      <w:r>
        <w:rPr>
          <w:b/>
          <w:lang w:val="pt_PT" w:bidi="pt_PT"/>
        </w:rPr>
        <w:t>sinal</w:t>
      </w:r>
      <w:r>
        <w:rPr>
          <w:lang w:val="pt_PT" w:bidi="pt_PT"/>
        </w:rPr>
        <w:t xml:space="preserve"> ele daria a eles. Um sinal é uma prova de que algo é verdadeiro. Use a mesma palavra para sinal que você usou em passagens anteriores. Para mais informações sobre </w:t>
      </w:r>
      <w:r>
        <w:rPr>
          <w:lang w:val="pt_PT" w:bidi="pt_PT"/>
        </w:rPr>
        <w:t>sinal</w:t>
      </w:r>
      <w:r>
        <w:rPr>
          <w:lang w:val="pt_PT" w:bidi="pt_PT"/>
        </w:rPr>
        <w:t>, consulte o Glossário Mestre.</w:t>
      </w:r>
    </w:p>
    <w:p>
      <w:pPr/>
      <w:r>
        <w:rPr>
          <w:lang w:val="pt_PT" w:bidi="pt_PT"/>
        </w:rPr>
      </w:r>
      <w:r>
        <w:rPr>
          <w:lang w:val="pt_PT" w:bidi="pt_PT"/>
        </w:rPr>
        <w:t xml:space="preserve">Eles disseram a Jesus que seus antepassados comiam </w:t>
      </w:r>
      <w:r>
        <w:rPr>
          <w:b/>
          <w:lang w:val="pt_PT" w:bidi="pt_PT"/>
        </w:rPr>
        <w:t>maná</w:t>
      </w:r>
      <w:r>
        <w:rPr>
          <w:lang w:val="pt_PT" w:bidi="pt_PT"/>
        </w:rPr>
        <w:t xml:space="preserve"> no deserto e que o maná era dado a eles do </w:t>
      </w:r>
      <w:r>
        <w:rPr>
          <w:b/>
          <w:lang w:val="pt_PT" w:bidi="pt_PT"/>
        </w:rPr>
        <w:t>céu</w:t>
      </w:r>
      <w:r>
        <w:rPr>
          <w:lang w:val="pt_PT" w:bidi="pt_PT"/>
        </w:rPr>
        <w:t xml:space="preserve">, o lugar onde Deus vive. O maná era uma substância branca que tinha gosto de biscoitos com mel e aparecia no chão todos os dias, exceto no </w:t>
      </w:r>
      <w:r>
        <w:rPr>
          <w:b/>
          <w:lang w:val="pt_PT" w:bidi="pt_PT"/>
        </w:rPr>
        <w:t>sábado</w:t>
      </w:r>
      <w:r>
        <w:rPr>
          <w:lang w:val="pt_PT" w:bidi="pt_PT"/>
        </w:rPr>
        <w:t>. Deus forneceu o maná aos israelitas por 40 anos depois que eles deixaram o Egito. Maná, no idioma hebraico, soa como a pergunta dos israelitas: “O que é?”.</w:t>
      </w:r>
    </w:p>
    <w:p>
      <w:pPr/>
      <w:r>
        <w:rPr>
          <w:lang w:val="pt_PT" w:bidi="pt_PT"/>
        </w:rPr>
      </w:r>
      <w:r>
        <w:rPr>
          <w:lang w:val="pt_PT" w:bidi="pt_PT"/>
        </w:rPr>
        <w:t xml:space="preserve">Use a mesma palavra para sábado e céu que você usou em passagens anteriores. Para mais informações sobre </w:t>
      </w:r>
      <w:r>
        <w:rPr>
          <w:lang w:val="pt_PT" w:bidi="pt_PT"/>
        </w:rPr>
        <w:t>sábado</w:t>
      </w:r>
      <w:r>
        <w:rPr>
          <w:lang w:val="pt_PT" w:bidi="pt_PT"/>
        </w:rPr>
        <w:t xml:space="preserve"> e </w:t>
      </w:r>
      <w:r>
        <w:rPr>
          <w:lang w:val="pt_PT" w:bidi="pt_PT"/>
        </w:rPr>
        <w:t>céu</w:t>
      </w:r>
      <w:r>
        <w:rPr>
          <w:lang w:val="pt_PT" w:bidi="pt_PT"/>
        </w:rPr>
        <w:t>, consulte o Glossário Mestre.</w:t>
      </w:r>
    </w:p>
    <w:p>
      <w:pPr/>
      <w:r>
        <w:rPr>
          <w:lang w:val="pt_PT" w:bidi="pt_PT"/>
        </w:rPr>
      </w:r>
      <w:r>
        <w:rPr>
          <w:lang w:val="pt_PT" w:bidi="pt_PT"/>
        </w:rPr>
        <w:t xml:space="preserve">Parem aqui e discutam em grupo qual palavra ou frase vocês usarão para </w:t>
      </w:r>
      <w:r>
        <w:rPr>
          <w:b/>
          <w:lang w:val="pt_PT" w:bidi="pt_PT"/>
        </w:rPr>
        <w:t>maná</w:t>
      </w:r>
      <w:r>
        <w:rPr>
          <w:lang w:val="pt_PT" w:bidi="pt_PT"/>
        </w:rPr>
        <w:t>. Se você traduziu essa palavra em outro livro da Bíblia, use a mesma palavra que você usou lá. Pausem este áudio aqui.</w:t>
      </w:r>
    </w:p>
    <w:p>
      <w:pPr/>
      <w:r>
        <w:rPr>
          <w:lang w:val="pt_PT" w:bidi="pt_PT"/>
        </w:rPr>
      </w:r>
      <w:r>
        <w:rPr>
          <w:lang w:val="pt_PT" w:bidi="pt_PT"/>
        </w:rPr>
        <w:t xml:space="preserve">Jesus disse à multidão que não foi </w:t>
      </w:r>
      <w:r>
        <w:rPr>
          <w:b/>
          <w:lang w:val="pt_PT" w:bidi="pt_PT"/>
        </w:rPr>
        <w:t>Moisés</w:t>
      </w:r>
      <w:r>
        <w:rPr>
          <w:lang w:val="pt_PT" w:bidi="pt_PT"/>
        </w:rPr>
        <w:t xml:space="preserve"> que deu a eles o </w:t>
      </w:r>
      <w:r>
        <w:rPr>
          <w:b/>
          <w:lang w:val="pt_PT" w:bidi="pt_PT"/>
        </w:rPr>
        <w:t>pão</w:t>
      </w:r>
      <w:r>
        <w:rPr>
          <w:lang w:val="pt_PT" w:bidi="pt_PT"/>
        </w:rPr>
        <w:t xml:space="preserve"> do céu. Moisés era um líder importante e profeta para os judeus no Antigo Testamento. Jesus disse que é meu </w:t>
      </w:r>
      <w:r>
        <w:rPr>
          <w:b/>
          <w:lang w:val="pt_PT" w:bidi="pt_PT"/>
        </w:rPr>
        <w:t>Pai</w:t>
      </w:r>
      <w:r>
        <w:rPr>
          <w:lang w:val="pt_PT" w:bidi="pt_PT"/>
        </w:rPr>
        <w:t>, Deus, que dá a vocês o verdadeiro pão do céu. Pai é um nome para Deus. Jesus disse que o pão de Deus desce do céu e dá vida ao mundo.</w:t>
      </w:r>
    </w:p>
    <w:p>
      <w:pPr/>
      <w:r>
        <w:rPr>
          <w:lang w:val="pt_PT" w:bidi="pt_PT"/>
        </w:rPr>
      </w:r>
      <w:r>
        <w:rPr>
          <w:lang w:val="pt_PT" w:bidi="pt_PT"/>
        </w:rPr>
        <w:t>A multidão pediu a Jesus para dar a eles esse pão o tempo todo. Jesus diz: “</w:t>
      </w:r>
      <w:r>
        <w:rPr>
          <w:b/>
          <w:lang w:val="pt_PT" w:bidi="pt_PT"/>
        </w:rPr>
        <w:t>Sou</w:t>
      </w:r>
      <w:r>
        <w:rPr>
          <w:lang w:val="pt_PT" w:bidi="pt_PT"/>
        </w:rPr>
        <w:t xml:space="preserve"> o </w:t>
      </w:r>
      <w:r>
        <w:rPr>
          <w:b/>
          <w:lang w:val="pt_PT" w:bidi="pt_PT"/>
        </w:rPr>
        <w:t>pão da vida</w:t>
      </w:r>
      <w:r>
        <w:rPr>
          <w:lang w:val="pt_PT" w:bidi="pt_PT"/>
        </w:rPr>
        <w:t>”. Deus disse a Moisés que seu nome é “Eu Sou”. Jesus está dizendo aqui que ele é Deus. A multidão teria entendido isso claramente. Pão da vida significa a fonte espiritual para a vida eterna.</w:t>
      </w:r>
    </w:p>
    <w:p>
      <w:pPr/>
      <w:r>
        <w:rPr>
          <w:lang w:val="pt_PT" w:bidi="pt_PT"/>
        </w:rPr>
      </w:r>
      <w:r>
        <w:rPr>
          <w:lang w:val="pt_PT" w:bidi="pt_PT"/>
        </w:rPr>
        <w:t xml:space="preserve">Pare aqui e, como um grupo, discuta qual palavra ou frase você usará para </w:t>
      </w:r>
      <w:r>
        <w:rPr>
          <w:b/>
          <w:lang w:val="pt_PT" w:bidi="pt_PT"/>
        </w:rPr>
        <w:t>pão da vida</w:t>
      </w:r>
      <w:r>
        <w:rPr>
          <w:lang w:val="pt_PT" w:bidi="pt_PT"/>
        </w:rPr>
        <w:t>. Pausem este áudio aqui.</w:t>
      </w:r>
    </w:p>
    <w:p>
      <w:pPr/>
      <w:r>
        <w:rPr>
          <w:lang w:val="pt_PT" w:bidi="pt_PT"/>
        </w:rPr>
      </w:r>
      <w:r>
        <w:rPr>
          <w:lang w:val="pt_PT" w:bidi="pt_PT"/>
        </w:rPr>
        <w:t xml:space="preserve">A vontade de Deus é que Jesus não perca nada que Deus tenha dado a ele, mas os </w:t>
      </w:r>
      <w:r>
        <w:rPr>
          <w:b/>
          <w:lang w:val="pt_PT" w:bidi="pt_PT"/>
        </w:rPr>
        <w:t>ressuscite</w:t>
      </w:r>
      <w:r>
        <w:rPr>
          <w:lang w:val="pt_PT" w:bidi="pt_PT"/>
        </w:rPr>
        <w:t xml:space="preserve"> no </w:t>
      </w:r>
      <w:r>
        <w:rPr>
          <w:b/>
          <w:lang w:val="pt_PT" w:bidi="pt_PT"/>
        </w:rPr>
        <w:t>último dia</w:t>
      </w:r>
      <w:r>
        <w:rPr>
          <w:lang w:val="pt_PT" w:bidi="pt_PT"/>
        </w:rPr>
        <w:t>. Ressucitar significa trazer de volta à vida. O último dia se refere ao fim do mundo, quando Deus instalará seu reino na terra e Jesus governa pela eternidade.</w:t>
      </w:r>
    </w:p>
    <w:p>
      <w:pPr/>
      <w:r>
        <w:rPr>
          <w:lang w:val="pt_PT" w:bidi="pt_PT"/>
        </w:rPr>
      </w:r>
      <w:r>
        <w:rPr>
          <w:lang w:val="pt_PT" w:bidi="pt_PT"/>
        </w:rPr>
        <w:t xml:space="preserve">Parem aqui e discutam em grupo qual palavra ou frase vocês usarão para </w:t>
      </w:r>
      <w:r>
        <w:rPr>
          <w:b/>
          <w:lang w:val="pt_PT" w:bidi="pt_PT"/>
        </w:rPr>
        <w:t>último dia</w:t>
      </w:r>
      <w:r>
        <w:rPr>
          <w:lang w:val="pt_PT" w:bidi="pt_PT"/>
        </w:rPr>
        <w:t>. Pausem este áudio aqui.</w:t>
      </w:r>
    </w:p>
    <w:p>
      <w:pPr/>
      <w:r>
        <w:rPr>
          <w:lang w:val="pt_PT" w:bidi="pt_PT"/>
        </w:rPr>
      </w:r>
      <w:r>
        <w:rPr>
          <w:lang w:val="pt_PT" w:bidi="pt_PT"/>
        </w:rPr>
        <w:t xml:space="preserve">Parem aqui e discutam em grupo qual palavra ou frase vocês usarão para </w:t>
      </w:r>
      <w:r>
        <w:rPr>
          <w:b/>
          <w:lang w:val="pt_PT" w:bidi="pt_PT"/>
        </w:rPr>
        <w:t>ressucitá-los</w:t>
      </w:r>
      <w:r>
        <w:rPr>
          <w:lang w:val="pt_PT" w:bidi="pt_PT"/>
        </w:rPr>
        <w:t xml:space="preserve">. Procure </w:t>
      </w:r>
      <w:r>
        <w:rPr>
          <w:lang w:val="pt_PT" w:bidi="pt_PT"/>
        </w:rPr>
        <w:t>ressurreição</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 xml:space="preserve">Na verdade, a vontade do </w:t>
      </w:r>
      <w:r>
        <w:rPr>
          <w:b/>
          <w:lang w:val="pt_PT" w:bidi="pt_PT"/>
        </w:rPr>
        <w:t>Pai</w:t>
      </w:r>
      <w:r>
        <w:rPr>
          <w:lang w:val="pt_PT" w:bidi="pt_PT"/>
        </w:rPr>
        <w:t xml:space="preserve"> é que qualquer um que veja o </w:t>
      </w:r>
      <w:r>
        <w:rPr>
          <w:b/>
          <w:lang w:val="pt_PT" w:bidi="pt_PT"/>
        </w:rPr>
        <w:t>Filho</w:t>
      </w:r>
      <w:r>
        <w:rPr>
          <w:lang w:val="pt_PT" w:bidi="pt_PT"/>
        </w:rPr>
        <w:t xml:space="preserve"> e acredite nele tenha </w:t>
      </w:r>
      <w:r>
        <w:rPr>
          <w:b/>
          <w:lang w:val="pt_PT" w:bidi="pt_PT"/>
        </w:rPr>
        <w:t>vida eterna</w:t>
      </w:r>
      <w:r>
        <w:rPr>
          <w:lang w:val="pt_PT" w:bidi="pt_PT"/>
        </w:rPr>
        <w:t xml:space="preserve">. Filho é outro nome para Jesus. Use a mesma palavra para filho que você usou em passagens anteriores. Procure a palavra </w:t>
      </w:r>
      <w:r>
        <w:rPr>
          <w:lang w:val="pt_PT" w:bidi="pt_PT"/>
        </w:rPr>
        <w:t>Filho de Deus</w:t>
      </w:r>
      <w:r>
        <w:rPr>
          <w:lang w:val="pt_PT" w:bidi="pt_PT"/>
        </w:rPr>
        <w:t xml:space="preserve"> no Glossário Mestre para mais informações. Vida eterna significa uma vida que nunca termina. Use a mesma palavra para vida eterna que você usou em passagens anteriores. Procure </w:t>
      </w:r>
      <w:r>
        <w:rPr>
          <w:lang w:val="pt_PT" w:bidi="pt_PT"/>
        </w:rPr>
        <w:t>vida eterna</w:t>
      </w:r>
      <w:r>
        <w:rPr>
          <w:lang w:val="pt_PT" w:bidi="pt_PT"/>
        </w:rPr>
        <w:t xml:space="preserve">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6:41–51</w:t>
      </w:r>
      <w:r>
        <w:rPr>
          <w:lang w:val="pt_PT" w:bidi="pt_PT"/>
        </w:rPr>
      </w:r>
    </w:p>
    <w:p>
      <w:pPr>
        <w:pStyle w:val="Heading3"/>
      </w:pPr>
      <w:r>
        <w:rPr>
          <w:lang w:val="pt_PT" w:bidi="pt_PT"/>
        </w:rPr>
        <w:t>Ouvir e Sentir</w:t>
      </w:r>
    </w:p>
    <w:p>
      <w:pPr/>
      <w:r>
        <w:rPr>
          <w:lang w:val="pt_PT" w:bidi="pt_PT"/>
        </w:rPr>
      </w:r>
      <w:r>
        <w:rPr>
          <w:lang w:val="pt_PT" w:bidi="pt_PT"/>
        </w:rPr>
        <w:t>Nesta etapa, ouçam João 6:41–51 e guardem em seus corações.</w:t>
      </w:r>
    </w:p>
    <w:p>
      <w:pPr/>
      <w:r>
        <w:rPr>
          <w:lang w:val="pt_PT" w:bidi="pt_PT"/>
        </w:rPr>
      </w:r>
      <w:r>
        <w:rPr>
          <w:lang w:val="pt_PT" w:bidi="pt_PT"/>
        </w:rPr>
        <w:t>Ouçam uma versão em áudio de João 6:41–51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6:41–51 na tradução mais fácil de entender.</w:t>
      </w:r>
    </w:p>
    <w:p>
      <w:pPr/>
      <w:r>
        <w:rPr>
          <w:lang w:val="pt_PT" w:bidi="pt_PT"/>
        </w:rPr>
      </w:r>
      <w:r>
        <w:rPr>
          <w:lang w:val="pt_PT" w:bidi="pt_PT"/>
        </w:rPr>
        <w:t>Na história anterior, Jesus começou a falar sobre si mesmo como o pão da vida. Na história presente, Jesus continuará falando sobre si mesmo como o pão da vida.</w:t>
      </w:r>
    </w:p>
    <w:p>
      <w:pPr/>
      <w:r>
        <w:rPr>
          <w:lang w:val="pt_PT" w:bidi="pt_PT"/>
        </w:rPr>
      </w:r>
      <w:r>
        <w:rPr>
          <w:lang w:val="pt_PT" w:bidi="pt_PT"/>
        </w:rPr>
        <w:t>A história começa com os judeus murmurando sobre Jesus. Essa é a primeira vez que os judeus falaram desde que Jesus começou a ensinar aqui. Jesus tem falado com a multidão em uma sinagoga em Cafarnaum, e provavelmente todos eles eram judeus. Mas como antes, os judeus aqui provavelmente se referem aos líderes religiosos ou os líderes da religião judaica. Esses judeus murmuraram ou reclamaram sobre Jesus. Isso significa que eles mostraram que eles não estavam felizes quando Jesus disse: “Sou o pão que veio do céu”. Os judeus fizeram uma pergunta uns aos outros: “Não é esse Jesus, o filho de José, cujo pai e mãe conhecemos? Como ele agora diz: “Desci do céu”?” Os judeus sabiam a resposta a essa pergunta. Eles perguntaram isso porque eles não poderiam acreditar no que Jesus disse. Céu é o lugar onde Deus vive. Jesus nasceu de seus pais e os judeus conheciam seus pais. Então eles pensavam que Jesus não estava contando a verdade quando Jesus disse que ele veio do céu. Então, Jesus disse aos judeus que eles não deveriam reclamar sobre ele entre si mesmos.</w:t>
      </w:r>
    </w:p>
    <w:p>
      <w:pPr/>
      <w:r>
        <w:rPr>
          <w:lang w:val="pt_PT" w:bidi="pt_PT"/>
        </w:rPr>
      </w:r>
      <w:r>
        <w:rPr>
          <w:lang w:val="pt_PT" w:bidi="pt_PT"/>
        </w:rPr>
        <w:t xml:space="preserve">Pare aqui e, em grupo, olhem para uma imagem de </w:t>
      </w:r>
      <w:r>
        <w:rPr>
          <w:lang w:val="pt_PT" w:bidi="pt_PT"/>
        </w:rPr>
        <w:t>pão</w:t>
      </w:r>
      <w:r>
        <w:rPr>
          <w:lang w:val="pt_PT" w:bidi="pt_PT"/>
        </w:rPr>
        <w:t>. Pausem este áudio aqui.</w:t>
      </w:r>
    </w:p>
    <w:p>
      <w:pPr/>
      <w:r>
        <w:rPr>
          <w:lang w:val="pt_PT" w:bidi="pt_PT"/>
        </w:rPr>
      </w:r>
      <w:r>
        <w:rPr>
          <w:lang w:val="pt_PT" w:bidi="pt_PT"/>
        </w:rPr>
        <w:t>Além disso, discutam essa pergunta em grupo: Como as pessoas em sua cultura mostram que elas discordam ou que elas não estão felizes com o que uma pessoa está dizendo?</w:t>
      </w:r>
    </w:p>
    <w:p>
      <w:pPr/>
      <w:r>
        <w:rPr>
          <w:lang w:val="pt_PT" w:bidi="pt_PT"/>
        </w:rPr>
      </w:r>
      <w:r>
        <w:rPr>
          <w:lang w:val="pt_PT" w:bidi="pt_PT"/>
        </w:rPr>
        <w:t>Jesus também disse que ninguém pode vir até ele, a menos que o Pai que o enviou o atraia para Jesus. O Pai se refere a Deus. No Evangelho de João, Jesus chama regularmente a Deus de “Pai”. Jesus disse que sem a ajuda do Pai, ninguém pode vir e acreditar em Jesus. Mas a pessoa que vem até Jesus se torna digna de vida com Deus. Então, Jesus o ressuscitará no último dia, ou quando vier o tempo de julgamento para que ele esteja com Deus para sempre.</w:t>
      </w:r>
    </w:p>
    <w:p>
      <w:pPr/>
      <w:r>
        <w:rPr>
          <w:lang w:val="pt_PT" w:bidi="pt_PT"/>
        </w:rPr>
      </w:r>
      <w:r>
        <w:rPr>
          <w:lang w:val="pt_PT" w:bidi="pt_PT"/>
        </w:rPr>
        <w:t>Então Jesus disse algo que está escrito nos profetas. Os judeus naquele momento acreditavam que os profetas do Antigo Testamento não apenas anunciaram as palavras de Deus, mas eles também as escreveram. Os escritos que os profetas escreveram eram chamados de “As profecias”. Jesus pensava que se ele usasse as palavras dos profetas, ajudaria a convencer os judeus porque os judeus acreditavam que os escritos dos profetas são parte de suas Escrituras. Jesus disse que de acordo com os profetas, Deus ensinará seu povo. Jesus também disse que todos que ouviram e aprenderam do Pai obedecem e vêm para acreditar em Jesus. É assim que o Pai ajuda as pessoas a vir até Jesus. Mas Jesus esclarece imediatamente que ouvir e aprender do Pai não significa que eles haviam visto o Pai. Apenas uma pessoa viu o Pai, e esse é Jesus que veio do Pai, mas Jesus não diz a eles aqui que é ele. Então Jesus falou palavras para preparar os ouvintes para o discurso muito importante que ele está prestes a dizer. Jesus disse: “Qualquer que crê tem a vida eterna”. Vida eterna se refere à vida que Jesus dá à pessoa que acredita nele. Uma pessoa que tem vida eterna ressuscitará depois que ela morre para que ela possa estar com Deus para sempre. Jesus está dizendo que aqueles que acreditam em seus ensinamentos recebem a vida eterna.</w:t>
      </w:r>
    </w:p>
    <w:p>
      <w:pPr/>
      <w:r>
        <w:rPr>
          <w:lang w:val="pt_PT" w:bidi="pt_PT"/>
        </w:rPr>
      </w:r>
      <w:r>
        <w:rPr>
          <w:lang w:val="pt_PT" w:bidi="pt_PT"/>
        </w:rPr>
        <w:t>Parem aqui e, em grupo, discutam essa pergunta: como as pessoas em sua cultura imaginam ou falam sobre vida eterna, ou uma vida que nunca termina? Pausem este áudio aqui.</w:t>
      </w:r>
    </w:p>
    <w:p>
      <w:pPr/>
      <w:r>
        <w:rPr>
          <w:lang w:val="pt_PT" w:bidi="pt_PT"/>
        </w:rPr>
      </w:r>
      <w:r>
        <w:rPr>
          <w:lang w:val="pt_PT" w:bidi="pt_PT"/>
        </w:rPr>
        <w:t>Depois que Jesus explicou que o Pai ajuda as pessoas a vir até ele, assim como está escrito nos profetas, e aqueles que vêm até ele receberão a vida eterna, Jesus diz a elas novamente que ele é o pão da vida. Quando Jesus disse isso, ele estava repetindo a declaração “Eu sou” que ele mencionou pela primeira vez na história anterior. Esse “Eu sou” lembra a seus ouvintes sobre o nome de Deus no Antigo Testamento. Jesus está usando as palavras que Deus, o Pai, usou quando ele disse a Moisés que seu nome é “Eu Sou”. Quando Jesus disse “Sou o pão da vida”, ele estava se comparando com pão. O pão era uma comida comum durante o tempo de Jesus. A maioria das pessoas, especialmente os pobres, comia pão todo o tempo. O pão era a comida que dava vida às pessoas, especialmente aos pobres. Assim como o pão dá vida, ele também dá vida. Então ele disse que seus antepassados comeram o maná no deserto, mas eles morreram. Uma região selvagem, ou um deserto, é um lugar que é seco porque não chove muito frequentemente nesse lugar. Nenhuma pessoa ou animal poderia sobreviver em um deserto sem água, então ninguém geralmente vivia lá. Aqui, Jesus estava lembrando a eles da história sobre seus antepassados que também é registrada nas Escrituras judaicas. Nessa história, os israelitas estavam em seu caminho para a terra que Deus prometeu dar a eles. Enquanto eles estavam caminhando no deserto, Deus enviou pão do céu para que eles não ficassem com fome. As pessoas chamavam esse pão do céu de maná. Mas mesmo que maná tenha dado a eles vida para que eles não ficassem com fome, seus antepassados ainda morreram. Isso significa que o maná não poderia dar vida eterna às pessoas. Mas a vida que Jesus dá é uma vida que nunca termina.</w:t>
      </w:r>
    </w:p>
    <w:p>
      <w:pPr/>
      <w:r>
        <w:rPr>
          <w:lang w:val="pt_PT" w:bidi="pt_PT"/>
        </w:rPr>
      </w:r>
      <w:r>
        <w:rPr>
          <w:lang w:val="pt_PT" w:bidi="pt_PT"/>
        </w:rPr>
        <w:t>Como o maná dos tempos antigos, Jesus também é o pão que Deus enviou do céu para que as pessoas não morressem se elas o comessem. Da mesma maneira que as pessoas comem pão para que possam ter a força para viver por outro dia, Jesus está dizendo que as pessoas deveriam comê-lo para que possam viver para sempre. Lembrem-se de que Jesus está se comparando apenas com pão. Então, Jesus não está realmente dizendo que as pessoas devem matá-lo e comer seu corpo físico. Em vez disso, comer pão, ou comer Jesus, é outra maneira de dizer que as pessoas deveriam acreditar nele. Deus enviou Jesus para que as pessoas acreditem nele. Para aqueles que não acreditarão em Jesus, Deus os punirá não dando a eles a vida eterna. Como resultado, eles permanecerão mortos para sempre. Jesus continua e diz novamente que ele é o pão vivo que veio do céu. Se alguém come esse pão ou acredita nele, ele viverá para sempre. Jesus diz que o pão que ele dará para a vida do mundo é sua carne ou seu corpo físico. Aqui Jesus está se referindo ao sacrifício que ele fará, onde ele dará sua vida por todas as pessoas no mundo morrendo na cruz. É um evento que acontecerá mais tarde no fim do Evangelho. Jesus não explica isso aqui. É por isso que os judeus permanecerão confusos e murmurando.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6:41–51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Os judeus murmuraram ou reclamaram sobre Jesus porque ele disse que ele é o pão da vida.</w:t>
      </w:r>
    </w:p>
    <w:p>
      <w:pPr/>
      <w:r>
        <w:rPr>
          <w:lang w:val="pt_PT" w:bidi="pt_PT"/>
        </w:rPr>
      </w:r>
      <w:r>
        <w:rPr>
          <w:b/>
          <w:lang w:val="pt_PT" w:bidi="pt_PT"/>
        </w:rPr>
        <w:t>Na segunda cena:</w:t>
      </w:r>
      <w:r>
        <w:rPr>
          <w:lang w:val="pt_PT" w:bidi="pt_PT"/>
        </w:rPr>
        <w:t xml:space="preserve"> Jesus diz que o Pai está ensinando as pessoas para que elas aprendessem e acreditassem em Jesus, assim como os profetas disseram. Aqueles que acreditam em Jesus receberão a vida eterna.</w:t>
      </w:r>
    </w:p>
    <w:p>
      <w:pPr/>
      <w:r>
        <w:rPr>
          <w:lang w:val="pt_PT" w:bidi="pt_PT"/>
        </w:rPr>
      </w:r>
      <w:r>
        <w:rPr>
          <w:b/>
          <w:lang w:val="pt_PT" w:bidi="pt_PT"/>
        </w:rPr>
        <w:t>Na terceira cena:</w:t>
      </w:r>
      <w:r>
        <w:rPr>
          <w:lang w:val="pt_PT" w:bidi="pt_PT"/>
        </w:rPr>
        <w:t xml:space="preserve"> Jesus diz novamente que ele é o pão da vida. Aqueles que comem sua carne viverão para sempre.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judeus ou os líderes judeus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O grupo deve prestar atenção às partes do cenário da passagem:</w:t>
      </w:r>
    </w:p>
    <w:p>
      <w:pPr/>
      <w:r>
        <w:rPr>
          <w:lang w:val="pt_PT" w:bidi="pt_PT"/>
        </w:rPr>
      </w:r>
      <w:r>
        <w:rPr>
          <w:lang w:val="pt_PT" w:bidi="pt_PT"/>
        </w:rPr>
        <w:t>A próxima história revela que Jesus e os judeus estavam tendo essa conversa em uma sinagoga em Cafarnaum. Isso significa que havia outras pessoas judias ao redor quando elas estavam discutindo. Mas a coisa mais importante nessa história é as palavras de Jesus. Então certifiquem-se de se concentrar nas palavras de Jesus. “Os judeus” provavelmente estão se referindo aos líderes judeus.</w:t>
      </w:r>
    </w:p>
    <w:p>
      <w:pPr/>
      <w:r>
        <w:rPr>
          <w:lang w:val="pt_PT" w:bidi="pt_PT"/>
        </w:rPr>
      </w:r>
      <w:r>
        <w:rPr>
          <w:lang w:val="pt_PT" w:bidi="pt_PT"/>
        </w:rPr>
        <w:t>As histórias anteriores e as próximas também mostram que os discípulos estavam presentes quando Jesus estava falando com os judeus aqui. Eles não fazem nada na história, mas estão presentes e estão ouvindo Jesus.</w:t>
      </w:r>
    </w:p>
    <w:p>
      <w:pPr/>
      <w:r>
        <w:rPr>
          <w:lang w:val="pt_PT" w:bidi="pt_PT"/>
        </w:rPr>
      </w:r>
      <w:r>
        <w:rPr>
          <w:lang w:val="pt_PT" w:bidi="pt_PT"/>
        </w:rPr>
        <w:t>Na cena um, os judeus (ou os líderes judeus) estão reclamando sobre Jesus. Isso significa que eles mostrarão que eles não acreditam no que Jesus estava dizendo. Eles repetirão as palavras de Jesus quando ele disse: “Sou o pão que desceu do céu”. Eles também dirão uns aos outros: “Não é esse Jesus, o filho de José, cujo pai e mãe conhecemos? Como ele agora diz: “Desci do céu”?” Jesus dirá aos judeus que eles não devem murmurar entre si mesmos.</w:t>
      </w:r>
    </w:p>
    <w:p>
      <w:pPr/>
      <w:r>
        <w:rPr>
          <w:lang w:val="pt_PT" w:bidi="pt_PT"/>
        </w:rPr>
      </w:r>
      <w:r>
        <w:rPr>
          <w:lang w:val="pt_PT" w:bidi="pt_PT"/>
        </w:rPr>
        <w:t>Na cena dois, Jesus disse que nenhuma pessoa pode vir até ele se o Pai não ajudar a pessoa. Quando a pessoa que vem até Jesus morre, Jesus a ressuscitará de volta à vida no dia do julgamento. Então ele estará com Deus para sempre. Então Jesus disse que está escrito nos profetas que Deus ensinará as pessoas. As pessoas que ouviram e aprenderam do Pai virão até Jesus. É assim que Deus ajuda as pessoas a vir até Jesus. Mas Jesus esclarece que isso não significa que as pessoas haviam visto o Pai. Apenas uma pessoa viu o Pai e é Jesus que é de Deus. Apenas Jesus viu a Deus Pai. Jesus disse que apenas uma pessoa viu a Deus. Embora Jesus não tenha dito quem é, ele está se referindo a si mesmo. Jesus era a única pessoa que viu a Deus. As pessoas que aprendem de Deus não o veem. Então, é importante mostrar que quando Deus, o Pai, está ensinando as pessoas e ajudando as pessoas a acreditar em Jesus, as pessoas não estão vendo Deus. Então Jesus usa uma expressão que chama a atenção dos ouvintes porque ele está prestes a dizer algo muito importante. Ele disse: “Qualquer que acredita tem vida eterna”.</w:t>
      </w:r>
    </w:p>
    <w:p>
      <w:pPr/>
      <w:r>
        <w:rPr>
          <w:lang w:val="pt_PT" w:bidi="pt_PT"/>
        </w:rPr>
      </w:r>
      <w:r>
        <w:rPr>
          <w:lang w:val="pt_PT" w:bidi="pt_PT"/>
        </w:rPr>
        <w:t>Na cena três, Jesus novamente fala sobre si mesmo como o pão da vida. Isso significa que como o pão que dá vida, Jesus também dá vida. Ele se compara também com o maná que os antepassados dos judeus comiam no deserto. Jesus lembrará aos judeus dessa história e dirá a eles que, mesmo que seus antepassados comessem maná, eles ainda morreram. A história não diz que Jesus apontou para si mesmo, mas talvez vocês pudessem que Jesus estava apontando para si mesmo quando ele disse: “</w:t>
      </w:r>
      <w:r>
        <w:rPr>
          <w:b/>
          <w:lang w:val="pt_PT" w:bidi="pt_PT"/>
        </w:rPr>
        <w:t>Esse</w:t>
      </w:r>
      <w:r>
        <w:rPr>
          <w:lang w:val="pt_PT" w:bidi="pt_PT"/>
        </w:rPr>
        <w:t xml:space="preserve"> é o pão que vem do céu para que um possa comer dele e não morrer”. Isso pode ajudar a mostrar que Jesus estava falando sobre si mesmo quando ele fala do pão que vem do céu. Jesus continua falando e diz que qualquer um que o coma viverá para sempre. Lembrem-se de que Jesus está se comparando apenas com pão. Quando Jesus falou que as pessoas deveriam comê-lo, o que ele realmente quer dizer é que as pessoas deveriam acreditar nele, mas Jesus não explicará isso aqui. Jesus então dirá que o pão da vida que ele dará ao mundo é sua carne, ou seu corpo físico. Jesus pode novamente estar apontando para si mesmo enquanto ele diz isso.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6:41–51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é composta de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judeus ou os líderes judeus</w:t>
      </w:r>
    </w:p>
    <w:p>
      <w:pPr>
        <w:pStyle w:val="ListBullet"/>
        <w:spacing w:line="240" w:lineRule="auto"/>
        <w:ind w:left="720"/>
      </w:pPr>
      <w:r>
        <w:rPr>
          <w:lang w:val="pt_PT" w:bidi="pt_PT"/>
        </w:rPr>
      </w:r>
      <w:r>
        <w:rPr>
          <w:lang w:val="pt_PT" w:bidi="pt_PT"/>
        </w:rPr>
        <w:t>Os discípulos de Jesus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os judeus murmuraram ou reclamaram sobre Jesus porque ele disse que ele é o pão da vida.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judeus: "O que você está sentindo ou pensando?" As pessoas podem responder coisas como: “Estou confuso. Por que Jesus diz que ele é pão?” ou “Esse Jesus deve ser louco. O céu é onde Deus vive. Mas ele nasceu aqui, e conhecemos seus pais. Como ele pode dizer que ele veio do céu?”</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diz que o Pai está ensinando as pessoas para que elas aprendessem e acreditassem em Jesus, assim como os profetas disseram. Aqueles que acreditam em Jesus receberão a vida eterna.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Pai: “O que você está sentindo ou pensando?” A pessoa pode responder coisas como: “Ensinarei as pessoas sobre Jesus, meu Filho para que elas acreditem nele”, ou “Sem minha ajuda, ninguém pode vir até meu Filho Jesus”.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três, Jesus diz novamente que ele é o pão da vida. Aqueles que comem sua carne viverão para sempre.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“Espero que os judeus acreditem em mim, para que eles vivam para sempre, não como seus antepassados que ainda morreram, mesmo quando eles comiam maná”, ou “O pão que estou falando é minha carne ou meu corpo físico. Darei minha vida às pessoas no mundo. Espero que eles acreditem em mim”.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6:41–51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Jesus disse: “</w:t>
      </w:r>
      <w:r>
        <w:rPr>
          <w:b/>
          <w:lang w:val="pt_PT" w:bidi="pt_PT"/>
        </w:rPr>
        <w:t>Sou</w:t>
      </w:r>
      <w:r>
        <w:rPr>
          <w:lang w:val="pt_PT" w:bidi="pt_PT"/>
        </w:rPr>
        <w:t xml:space="preserve"> o </w:t>
      </w:r>
      <w:r>
        <w:rPr>
          <w:b/>
          <w:lang w:val="pt_PT" w:bidi="pt_PT"/>
        </w:rPr>
        <w:t>pão</w:t>
      </w:r>
      <w:r>
        <w:rPr>
          <w:lang w:val="pt_PT" w:bidi="pt_PT"/>
        </w:rPr>
        <w:t xml:space="preserve"> que veio do </w:t>
      </w:r>
      <w:r>
        <w:rPr>
          <w:b/>
          <w:lang w:val="pt_PT" w:bidi="pt_PT"/>
        </w:rPr>
        <w:t>céu</w:t>
      </w:r>
      <w:r>
        <w:rPr>
          <w:lang w:val="pt_PT" w:bidi="pt_PT"/>
        </w:rPr>
        <w:t xml:space="preserve">”. As palavras “Eu sou” são importantes. Essas palavras lembram aos ouvintes judeus do nome de Deus no Antigo Testamento. Deus disse a Moisés que seu nome é “Eu Sou”. Quando Jesus diz “Sou”, ele está dizendo que ele é Deus. Consulte o Glossário Mestre para mais informações sobre </w:t>
      </w:r>
      <w:r>
        <w:rPr>
          <w:lang w:val="pt_PT" w:bidi="pt_PT"/>
        </w:rPr>
        <w:t>Eu sou</w:t>
      </w:r>
      <w:r>
        <w:rPr>
          <w:lang w:val="pt_PT" w:bidi="pt_PT"/>
        </w:rPr>
        <w:t xml:space="preserve">. </w:t>
      </w:r>
      <w:r>
        <w:rPr>
          <w:b/>
          <w:lang w:val="pt_PT" w:bidi="pt_PT"/>
        </w:rPr>
        <w:t>O pão</w:t>
      </w:r>
      <w:r>
        <w:rPr>
          <w:lang w:val="pt_PT" w:bidi="pt_PT"/>
        </w:rPr>
        <w:t xml:space="preserve"> era a comida mais comum que as pessoas comiam durante esse tempo. </w:t>
      </w:r>
      <w:r>
        <w:rPr>
          <w:b/>
          <w:lang w:val="pt_PT" w:bidi="pt_PT"/>
        </w:rPr>
        <w:t>Céu</w:t>
      </w:r>
      <w:r>
        <w:rPr>
          <w:lang w:val="pt_PT" w:bidi="pt_PT"/>
        </w:rPr>
        <w:t xml:space="preserve"> é o lugar onde Deus vive. Traduzam as palavras pão e céu da mesma maneira que vocês as traduziram antes. Para mais informações sobre </w:t>
      </w:r>
      <w:r>
        <w:rPr>
          <w:lang w:val="pt_PT" w:bidi="pt_PT"/>
        </w:rPr>
        <w:t>céu</w:t>
      </w:r>
      <w:r>
        <w:rPr>
          <w:lang w:val="pt_PT" w:bidi="pt_PT"/>
        </w:rPr>
        <w:t xml:space="preserve">, vocês podem consultar o Glossário Mestre. Quando Jesus disse que ele é o pão que veio do céu, os </w:t>
      </w:r>
      <w:r>
        <w:rPr>
          <w:b/>
          <w:lang w:val="pt_PT" w:bidi="pt_PT"/>
        </w:rPr>
        <w:t>judeus murmuraram</w:t>
      </w:r>
      <w:r>
        <w:rPr>
          <w:lang w:val="pt_PT" w:bidi="pt_PT"/>
        </w:rPr>
        <w:t xml:space="preserve"> ou reclamaram sobre ele. A palavra </w:t>
      </w:r>
      <w:r>
        <w:rPr>
          <w:b/>
          <w:lang w:val="pt_PT" w:bidi="pt_PT"/>
        </w:rPr>
        <w:t>murmurou</w:t>
      </w:r>
      <w:r>
        <w:rPr>
          <w:lang w:val="pt_PT" w:bidi="pt_PT"/>
        </w:rPr>
        <w:t xml:space="preserve"> significa que eles discordaram e não estavam felizes com o que Jesus estava dizendo. Traduza judeus da mesma maneira que vocês traduziram antes e lembrem-se de que </w:t>
      </w:r>
      <w:r>
        <w:rPr>
          <w:lang w:val="pt_PT" w:bidi="pt_PT"/>
        </w:rPr>
        <w:t>judeus</w:t>
      </w:r>
      <w:r>
        <w:rPr>
          <w:lang w:val="pt_PT" w:bidi="pt_PT"/>
        </w:rPr>
        <w:t xml:space="preserve"> está no Glossário Mestre.</w:t>
      </w:r>
    </w:p>
    <w:p>
      <w:pPr/>
      <w:r>
        <w:rPr>
          <w:lang w:val="pt_PT" w:bidi="pt_PT"/>
        </w:rPr>
      </w:r>
      <w:r>
        <w:rPr>
          <w:lang w:val="pt_PT" w:bidi="pt_PT"/>
        </w:rPr>
        <w:t xml:space="preserve">Parem aqui e discutam em grupo qual palavra ou frase vocês usarão para </w:t>
      </w:r>
      <w:r>
        <w:rPr>
          <w:b/>
          <w:lang w:val="pt_PT" w:bidi="pt_PT"/>
        </w:rPr>
        <w:t>murmurar</w:t>
      </w:r>
      <w:r>
        <w:rPr>
          <w:lang w:val="pt_PT" w:bidi="pt_PT"/>
        </w:rPr>
        <w:t>. Pausem este áudio aqui.</w:t>
      </w:r>
    </w:p>
    <w:p>
      <w:pPr/>
      <w:r>
        <w:rPr>
          <w:lang w:val="pt_PT" w:bidi="pt_PT"/>
        </w:rPr>
      </w:r>
      <w:r>
        <w:rPr>
          <w:lang w:val="pt_PT" w:bidi="pt_PT"/>
        </w:rPr>
        <w:t xml:space="preserve">Jesus disse que ninguém vem até ele, a menos que o Pai </w:t>
      </w:r>
      <w:r>
        <w:rPr>
          <w:b/>
          <w:lang w:val="pt_PT" w:bidi="pt_PT"/>
        </w:rPr>
        <w:t>atraia</w:t>
      </w:r>
      <w:r>
        <w:rPr>
          <w:lang w:val="pt_PT" w:bidi="pt_PT"/>
        </w:rPr>
        <w:t xml:space="preserve"> a pessoa para Jesus. A palavra atrair significa ajuda ou guia. O Pai não força as pessoas a vir até Jesus. Em vez disso, ele os ajuda, ele os guia para que eles aprendessem sobre Jesus, e eles acreditassem nele.</w:t>
      </w:r>
    </w:p>
    <w:p>
      <w:pPr/>
      <w:r>
        <w:rPr>
          <w:lang w:val="pt_PT" w:bidi="pt_PT"/>
        </w:rPr>
      </w:r>
      <w:r>
        <w:rPr>
          <w:lang w:val="pt_PT" w:bidi="pt_PT"/>
        </w:rPr>
        <w:t xml:space="preserve">Parem aqui e discutam em grupo qual palavra ou frase vocês usarão para </w:t>
      </w:r>
      <w:r>
        <w:rPr>
          <w:b/>
          <w:lang w:val="pt_PT" w:bidi="pt_PT"/>
        </w:rPr>
        <w:t>atraí-los para mim</w:t>
      </w:r>
      <w:r>
        <w:rPr>
          <w:lang w:val="pt_PT" w:bidi="pt_PT"/>
        </w:rPr>
        <w:t>. Pausem este áudio aqui.</w:t>
      </w:r>
    </w:p>
    <w:p>
      <w:pPr/>
      <w:r>
        <w:rPr>
          <w:lang w:val="pt_PT" w:bidi="pt_PT"/>
        </w:rPr>
      </w:r>
      <w:r>
        <w:rPr>
          <w:lang w:val="pt_PT" w:bidi="pt_PT"/>
        </w:rPr>
        <w:t>Qualquer pessoa que venha até Jesus, Jesus ressus</w:t>
      </w:r>
      <w:r>
        <w:rPr>
          <w:b/>
          <w:lang w:val="pt_PT" w:bidi="pt_PT"/>
        </w:rPr>
        <w:t>citará</w:t>
      </w:r>
      <w:r>
        <w:rPr>
          <w:lang w:val="pt_PT" w:bidi="pt_PT"/>
        </w:rPr>
        <w:t xml:space="preserve"> no </w:t>
      </w:r>
      <w:r>
        <w:rPr>
          <w:b/>
          <w:lang w:val="pt_PT" w:bidi="pt_PT"/>
        </w:rPr>
        <w:t>último dia</w:t>
      </w:r>
      <w:r>
        <w:rPr>
          <w:lang w:val="pt_PT" w:bidi="pt_PT"/>
        </w:rPr>
        <w:t>. Aqui, a palavra “ressuscitar” significa trazer de volta à vida. Jesus dará vida às pessoas mortas que creram nele. Ele fará isso no último dia, ou o dia do julgamento. Traduzam as palavras “ressuscitar” e “último dia” da mesma maneira que vocês as traduziram antes.</w:t>
      </w:r>
    </w:p>
    <w:p>
      <w:pPr/>
      <w:r>
        <w:rPr>
          <w:lang w:val="pt_PT" w:bidi="pt_PT"/>
        </w:rPr>
      </w:r>
      <w:r>
        <w:rPr>
          <w:lang w:val="pt_PT" w:bidi="pt_PT"/>
        </w:rPr>
        <w:t xml:space="preserve">Jesus disse que está escrito nos </w:t>
      </w:r>
      <w:r>
        <w:rPr>
          <w:b/>
          <w:lang w:val="pt_PT" w:bidi="pt_PT"/>
        </w:rPr>
        <w:t>profetas</w:t>
      </w:r>
      <w:r>
        <w:rPr>
          <w:lang w:val="pt_PT" w:bidi="pt_PT"/>
        </w:rPr>
        <w:t xml:space="preserve"> que Deus ensinará seu povo. “Os profetas” se referem ao grupo de livros que são parte das Escrituras judaicas. Os judeus acreditavam que os profetas do Antigo Testamento escreveram esses livros, então eles os chamaram de “os profetas”.</w:t>
      </w:r>
    </w:p>
    <w:p>
      <w:pPr/>
      <w:r>
        <w:rPr>
          <w:lang w:val="pt_PT" w:bidi="pt_PT"/>
        </w:rPr>
      </w:r>
      <w:r>
        <w:rPr>
          <w:lang w:val="pt_PT" w:bidi="pt_PT"/>
        </w:rPr>
        <w:t xml:space="preserve">Parem aqui e discutam em grupo qual palavra ou frase vocês usarão para </w:t>
      </w:r>
      <w:r>
        <w:rPr>
          <w:b/>
          <w:lang w:val="pt_PT" w:bidi="pt_PT"/>
        </w:rPr>
        <w:t>os profetas</w:t>
      </w:r>
      <w:r>
        <w:rPr>
          <w:lang w:val="pt_PT" w:bidi="pt_PT"/>
        </w:rPr>
        <w:t xml:space="preserve">. Para mais informações sobre </w:t>
      </w:r>
      <w:r>
        <w:rPr>
          <w:lang w:val="pt_PT" w:bidi="pt_PT"/>
        </w:rPr>
        <w:t>profetas</w:t>
      </w:r>
      <w:r>
        <w:rPr>
          <w:lang w:val="pt_PT" w:bidi="pt_PT"/>
        </w:rPr>
        <w:t>, vocês podem consultar o Glossário Mestre. Pausem este áudio aqui.</w:t>
      </w:r>
    </w:p>
    <w:p>
      <w:pPr/>
      <w:r>
        <w:rPr>
          <w:lang w:val="pt_PT" w:bidi="pt_PT"/>
        </w:rPr>
      </w:r>
      <w:r>
        <w:rPr>
          <w:lang w:val="pt_PT" w:bidi="pt_PT"/>
        </w:rPr>
        <w:t xml:space="preserve">Jesus também disse que aqueles que </w:t>
      </w:r>
      <w:r>
        <w:rPr>
          <w:b/>
          <w:lang w:val="pt_PT" w:bidi="pt_PT"/>
        </w:rPr>
        <w:t>acreditam</w:t>
      </w:r>
      <w:r>
        <w:rPr>
          <w:lang w:val="pt_PT" w:bidi="pt_PT"/>
        </w:rPr>
        <w:t xml:space="preserve"> nele têm </w:t>
      </w:r>
      <w:r>
        <w:rPr>
          <w:b/>
          <w:lang w:val="pt_PT" w:bidi="pt_PT"/>
        </w:rPr>
        <w:t>vida eterna</w:t>
      </w:r>
      <w:r>
        <w:rPr>
          <w:lang w:val="pt_PT" w:bidi="pt_PT"/>
        </w:rPr>
        <w:t xml:space="preserve">. Acreditar em Jesus significa confiar que tudo o que ele diz é verdadeiro. Também significa seguir Jesus. Vida eterna significa viver com Deus para sempre. Traduzam crer e vida eterna da mesma maneira que vocês traduziram antes. Para mais informações sobre </w:t>
      </w:r>
      <w:r>
        <w:rPr>
          <w:lang w:val="pt_PT" w:bidi="pt_PT"/>
        </w:rPr>
        <w:t>crer</w:t>
      </w:r>
      <w:r>
        <w:rPr>
          <w:lang w:val="pt_PT" w:bidi="pt_PT"/>
        </w:rPr>
        <w:t xml:space="preserve"> e </w:t>
      </w:r>
      <w:r>
        <w:rPr>
          <w:lang w:val="pt_PT" w:bidi="pt_PT"/>
        </w:rPr>
        <w:t>vida eterna</w:t>
      </w:r>
      <w:r>
        <w:rPr>
          <w:lang w:val="pt_PT" w:bidi="pt_PT"/>
        </w:rPr>
        <w:t>, consulte o Glossário Mestre.</w:t>
      </w:r>
    </w:p>
    <w:p>
      <w:pPr/>
      <w:r>
        <w:rPr>
          <w:lang w:val="pt_PT" w:bidi="pt_PT"/>
        </w:rPr>
      </w:r>
      <w:r>
        <w:rPr>
          <w:lang w:val="pt_PT" w:bidi="pt_PT"/>
        </w:rPr>
        <w:t xml:space="preserve">Jesus disse: “Sou o </w:t>
      </w:r>
      <w:r>
        <w:rPr>
          <w:b/>
          <w:lang w:val="pt_PT" w:bidi="pt_PT"/>
        </w:rPr>
        <w:t>pão da vida</w:t>
      </w:r>
      <w:r>
        <w:rPr>
          <w:lang w:val="pt_PT" w:bidi="pt_PT"/>
        </w:rPr>
        <w:t xml:space="preserve">”. Jesus explica que o pão que ele está dando para a vida do mundo é sua </w:t>
      </w:r>
      <w:r>
        <w:rPr>
          <w:b/>
          <w:lang w:val="pt_PT" w:bidi="pt_PT"/>
        </w:rPr>
        <w:t>carne</w:t>
      </w:r>
      <w:r>
        <w:rPr>
          <w:lang w:val="pt_PT" w:bidi="pt_PT"/>
        </w:rPr>
        <w:t>, ou seu corpo físico. Jesus está se comparando com o pão. Assim como o pão dá vida, Jesus também dá vida. Quando Jesus falou sobre comê-lo, ele não está realmente dizendo que as pessoas deveriam matá-lo e comer seu corpo físico. Em vez disso, comer pão, ou comer Jesus, é outra maneira de dizer que as pessoas deveriam acreditar nele. Traduzam “pão da vida” da mesma maneira que vocês traduziram antes.</w:t>
      </w:r>
    </w:p>
    <w:p>
      <w:pPr/>
      <w:r>
        <w:rPr>
          <w:lang w:val="pt_PT" w:bidi="pt_PT"/>
        </w:rPr>
      </w:r>
      <w:r>
        <w:rPr>
          <w:lang w:val="pt_PT" w:bidi="pt_PT"/>
        </w:rPr>
        <w:t xml:space="preserve">Ao falar sobre isso, Jesus lembra aos judeus que seus </w:t>
      </w:r>
      <w:r>
        <w:rPr>
          <w:b/>
          <w:lang w:val="pt_PT" w:bidi="pt_PT"/>
        </w:rPr>
        <w:t>pais</w:t>
      </w:r>
      <w:r>
        <w:rPr>
          <w:lang w:val="pt_PT" w:bidi="pt_PT"/>
        </w:rPr>
        <w:t xml:space="preserve">, ou seus antepassados, comeram </w:t>
      </w:r>
      <w:r>
        <w:rPr>
          <w:b/>
          <w:lang w:val="pt_PT" w:bidi="pt_PT"/>
        </w:rPr>
        <w:t>maná</w:t>
      </w:r>
      <w:r>
        <w:rPr>
          <w:lang w:val="pt_PT" w:bidi="pt_PT"/>
        </w:rPr>
        <w:t xml:space="preserve"> no </w:t>
      </w:r>
      <w:r>
        <w:rPr>
          <w:b/>
          <w:lang w:val="pt_PT" w:bidi="pt_PT"/>
        </w:rPr>
        <w:t>deserto</w:t>
      </w:r>
      <w:r>
        <w:rPr>
          <w:lang w:val="pt_PT" w:bidi="pt_PT"/>
        </w:rPr>
        <w:t xml:space="preserve">. Maná era o nome do pão que veio do céu quando os israelitas viajaram pelo deserto em seu caminho para a terra que Deus prometeu dar a eles. Uma região selvagem ou um deserto é um lugar seco onde geralmente não há chuva. Não há água nesse lugar, então as pessoas não vivem normalmente lá. Traduzam deserto da mesma maneira que vocês traduziram antes. Para mais informações sobre </w:t>
      </w:r>
      <w:r>
        <w:rPr>
          <w:lang w:val="pt_PT" w:bidi="pt_PT"/>
        </w:rPr>
        <w:t>deserto</w:t>
      </w:r>
      <w:r>
        <w:rPr>
          <w:lang w:val="pt_PT" w:bidi="pt_PT"/>
        </w:rPr>
        <w:t>, consulte o Glossário Mestre. As pessoas que comeram o maná ainda morreram. Mas o pão que Jesus oferece dará às pessoas vida eterna. As pessoas que acreditam em Jesus viverão para sempre com Deus.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6:52–59</w:t>
      </w:r>
      <w:r>
        <w:rPr>
          <w:lang w:val="pt_PT" w:bidi="pt_PT"/>
        </w:rPr>
      </w:r>
    </w:p>
    <w:p>
      <w:pPr>
        <w:pStyle w:val="Heading3"/>
      </w:pPr>
      <w:r>
        <w:rPr>
          <w:lang w:val="pt_PT" w:bidi="pt_PT"/>
        </w:rPr>
        <w:t>Ouvir e Sentir</w:t>
      </w:r>
    </w:p>
    <w:p>
      <w:pPr/>
      <w:r>
        <w:rPr>
          <w:lang w:val="pt_PT" w:bidi="pt_PT"/>
        </w:rPr>
      </w:r>
      <w:r>
        <w:rPr>
          <w:lang w:val="pt_PT" w:bidi="pt_PT"/>
        </w:rPr>
        <w:t>Nesta etapa, ouçam João 6:52–59 e guardem em seus corações.</w:t>
      </w:r>
    </w:p>
    <w:p>
      <w:pPr/>
      <w:r>
        <w:rPr>
          <w:lang w:val="pt_PT" w:bidi="pt_PT"/>
        </w:rPr>
      </w:r>
      <w:r>
        <w:rPr>
          <w:lang w:val="pt_PT" w:bidi="pt_PT"/>
        </w:rPr>
        <w:t>Ouçam uma versão em áudio de João 6:52–59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6:52–59 na tradução mais fácil de entender.</w:t>
      </w:r>
    </w:p>
    <w:p>
      <w:pPr/>
      <w:r>
        <w:rPr>
          <w:lang w:val="pt_PT" w:bidi="pt_PT"/>
        </w:rPr>
      </w:r>
      <w:r>
        <w:rPr>
          <w:lang w:val="pt_PT" w:bidi="pt_PT"/>
        </w:rPr>
        <w:t>Na história anterior, Jesus continuou falando sobre si mesmo como o pão da vida. Ele também começou a falar sobre como as pessoas deveriam comer sua carne. Na história presente, Jesus continuará falando sobre comer sua carne, bem como beber seu sangue. Mas ele não explicará o que ele quer dizer, então os judeus não entenderão Jesus e ficarão irados com Jesus. Lembrem-se de que quando João fala dos judeus, ele geralmente está se referindo aos líderes judeus.</w:t>
      </w:r>
    </w:p>
    <w:p>
      <w:pPr/>
      <w:r>
        <w:rPr>
          <w:lang w:val="pt_PT" w:bidi="pt_PT"/>
        </w:rPr>
      </w:r>
      <w:r>
        <w:rPr>
          <w:lang w:val="pt_PT" w:bidi="pt_PT"/>
        </w:rPr>
        <w:t>A história começa com a reação dos judeus ao que Jesus disse na passagem anterior sobre comer sua carne. Os judeus ou os líderes judeus discutiam entre si. Eles perguntaram: “Como esse homem pode nos dar sua carne para comer?” A maioria das pessoas naquele momento pensava que comer outro ser humano era absolutamente errado. Para esses judeus, Jesus estava dizendo a eles para fazer algo que era inaceitável. Jesus não explicou o que ele queria dizer, mas certamente não queria dizer que eles deveriam matá-lo e comer seu corpo físico.</w:t>
      </w:r>
    </w:p>
    <w:p>
      <w:pPr/>
      <w:r>
        <w:rPr>
          <w:lang w:val="pt_PT" w:bidi="pt_PT"/>
        </w:rPr>
      </w:r>
      <w:r>
        <w:rPr>
          <w:lang w:val="pt_PT" w:bidi="pt_PT"/>
        </w:rPr>
        <w:t>Pare aqui e discuta em grupo esta pergunta: Como as pessoas em sua cultura discutem umas contra as outras quando discordam umas das outras? Pause este áudio aqui.</w:t>
      </w:r>
    </w:p>
    <w:p>
      <w:pPr/>
      <w:r>
        <w:rPr>
          <w:lang w:val="pt_PT" w:bidi="pt_PT"/>
        </w:rPr>
      </w:r>
      <w:r>
        <w:rPr>
          <w:lang w:val="pt_PT" w:bidi="pt_PT"/>
        </w:rPr>
        <w:t>Em resposta à pergunta dos judeus, Jesus usou uma expressão para dizer aos judeus que o que ele está prestes a dizer em seguida é verdade e muito importante. Então Jesus disse que a menos que eles comam a carne e bebam o sangue do Filho do Homem, eles não terão vida neles. Jesus se chamou de "o Filho do Homem" aqui, seu título favorito para si mesmo. Filho do Homem pode ser seu título favorito para si mesmo, porque no Antigo Testamento, os judeus acreditavam que quando chegar a hora de Deus julgar todas as pessoas, Deus enviará uma pessoa que é como um filho do homem para julgar todas as pessoas. Jesus continua repetindo que precisamos comer sua carne e beber seu sangue. Qualquer um que faça isso tem a vida eterna e Jesus o ressuscitará no último dia em que ele, o Filho do Homem, julgará todas as pessoas. Ele também diz que qualquer um que faz isso permanece em Jesus, e Jesus habita nele. Isso significa que Jesus estará com ele e ele estará em um bom relacionamento com Jesus.</w:t>
      </w:r>
    </w:p>
    <w:p>
      <w:pPr/>
      <w:r>
        <w:rPr>
          <w:lang w:val="pt_PT" w:bidi="pt_PT"/>
        </w:rPr>
      </w:r>
      <w:r>
        <w:rPr>
          <w:lang w:val="pt_PT" w:bidi="pt_PT"/>
        </w:rPr>
        <w:t>Qualquer judeu que ouvisse Jesus ficaria mais irado, porque agora Jesus diz que eles também deveriam beber seu sangue. De acordo com as Escrituras judaicas, Deus proíbe os judeus de beber sangue ou comer carne que tenha sangue nela. O mandamento de Jesus de comer sua carne e beber seu sangue teria soado como se Jesus estivesse dizendo aos judeus para desobedecer a Deus. Jesus não explicou o que ele queria dizer, mas certamente não queria dizer que eles deveriam matá-lo, comer seu corpo físico e beber seu sangue.</w:t>
      </w:r>
    </w:p>
    <w:p>
      <w:pPr/>
      <w:r>
        <w:rPr>
          <w:lang w:val="pt_PT" w:bidi="pt_PT"/>
        </w:rPr>
      </w:r>
      <w:r>
        <w:rPr>
          <w:lang w:val="pt_PT" w:bidi="pt_PT"/>
        </w:rPr>
        <w:t>A ideia de comer a carne de Jesus e beber o sangue de Jesus, o Filho do Homem, é importante aqui. É por isso que Jesus repetiu várias vezes, mesmo que ele não explique o que ele quer dizer. Quando Jesus disse que as pessoas deveriam comer sua carne e beber seu sangue, Jesus não está realmente dizendo que as pessoas deveriam matá-lo, comer seu corpo físico e beber seu sangue. Em vez disso, Jesus está usando uma expressão que significa que as pessoas devem acreditar e confiar nele para que Jesus se torne parte de suas vidas. Também pode se referir ao sacrifício que ele fará mais tarde, que resultará em sua morte. Em resumo, comer a carne de Jesus e beber seu sangue significa acreditar e confiar em Jesus. Jesus explica que sua carne é verdadeira comida, e seu sangue é bebida real. Para Jesus, sua carne e sangue são o que dão às pessoas a capacidade de viver com Deus. Crer e confiar em Jesus é a única maneira pela qual as pessoas podem realmente viver com Deus. Aqueles que verdadeiramente acreditam em Jesus têm a vida eterna. Então, mesmo quando eles morrerem, Jesus dará a eles vida novamente no dia do julgamento e eles viverão para sempre com Deus. Aqueles que comem sua carne e bebem Isso significa que eles ficarão com Jesus, e Jesus ficará com eles. Jesus vive por causa do Pai vivo que o enviou. Aqueles que se alimentam de sua carne, ou aqueles que acreditam nele viverão para sempre com Deus, mesmo que morram por causa de Jesus.</w:t>
      </w:r>
    </w:p>
    <w:p>
      <w:pPr/>
      <w:r>
        <w:rPr>
          <w:lang w:val="pt_PT" w:bidi="pt_PT"/>
        </w:rPr>
      </w:r>
      <w:r>
        <w:rPr>
          <w:lang w:val="pt_PT" w:bidi="pt_PT"/>
        </w:rPr>
        <w:t>Parem aqui e, em grupo, discutam essa pergunta: como as pessoas em sua cultura imaginam ou falam sobre vida eterna, ou uma vida que nunca termina? Pause este áudio aqui.</w:t>
      </w:r>
    </w:p>
    <w:p>
      <w:pPr/>
      <w:r>
        <w:rPr>
          <w:lang w:val="pt_PT" w:bidi="pt_PT"/>
        </w:rPr>
      </w:r>
      <w:r>
        <w:rPr>
          <w:lang w:val="pt_PT" w:bidi="pt_PT"/>
        </w:rPr>
        <w:t>Jesus diz que sua carne é o pão que desceu do céu, não como o pão que seus antepassados comeram. O pão era muito importante para o povo judeu, porque eles se lembravam que seus antepassados comiam o pão que Deus deu aos israelitas enquanto eles estavam indo para a terra prometida. Jesus disse que o pão não era suficiente para dar a eles a vida eterna, então seus antepassados ainda morreram. Mas o pão que Jesus oferece, que é sua carne, pode dar a eles a vida eterna. Qualquer um que confie em Jesus viverá para sempre.</w:t>
      </w:r>
    </w:p>
    <w:p>
      <w:pPr/>
      <w:r>
        <w:rPr>
          <w:lang w:val="pt_PT" w:bidi="pt_PT"/>
        </w:rPr>
      </w:r>
      <w:r>
        <w:rPr>
          <w:lang w:val="pt_PT" w:bidi="pt_PT"/>
        </w:rPr>
        <w:t>Jesus disse todas essas coisas na sinagoga enquanto ele estava ensinando em Cafarnaum. Uma sinagoga era um lugar, geralmente uma casa, onde os judeus se reuniam para orar e estudar as Escrituras. Cafarnaum era um lugar importante para o ministério de Jesus. Jesus costumava viver em Cafarnaum.</w:t>
      </w:r>
    </w:p>
    <w:p>
      <w:pPr/>
      <w:r>
        <w:rPr>
          <w:lang w:val="pt_PT" w:bidi="pt_PT"/>
        </w:rPr>
      </w:r>
      <w:r>
        <w:rPr>
          <w:lang w:val="pt_PT" w:bidi="pt_PT"/>
        </w:rPr>
        <w:t xml:space="preserve">Parem aqui e olhem para uma imagem de uma </w:t>
      </w:r>
      <w:r>
        <w:rPr>
          <w:lang w:val="pt_PT" w:bidi="pt_PT"/>
        </w:rPr>
        <w:t>sinagoga</w:t>
      </w:r>
      <w:r>
        <w:rPr>
          <w:lang w:val="pt_PT" w:bidi="pt_PT"/>
        </w:rPr>
        <w:t>, em grupo. Pause este áudio aqui.</w:t>
      </w:r>
    </w:p>
    <w:p>
      <w:pPr/>
      <w:r>
        <w:rPr>
          <w:lang w:val="pt_PT" w:bidi="pt_PT"/>
        </w:rPr>
      </w:r>
      <w:r>
        <w:rPr>
          <w:lang w:val="pt_PT" w:bidi="pt_PT"/>
        </w:rPr>
        <w:t>É importante entender que Jesus não explicou por que ele disse que as pessoas deveriam comer sua carne e beber seu sangue. É por isso que os judeus não entendiam Jesus. Eles pensavam que Jesus estava dizendo a eles para fazer algo estranho, inaceitável e ilegal. É por isso que nessa história, os judeus ficaram irados com Jesus. Na próxima história, muitos de seus discípulos saírão porque eles não puderam entender e aceitar o ensinamento de Jesus.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6:52–59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judeus discutiram entre si porque Jesus disse que as pessoas precisam comer sua carne.</w:t>
      </w:r>
    </w:p>
    <w:p>
      <w:pPr/>
      <w:r>
        <w:rPr>
          <w:lang w:val="pt_PT" w:bidi="pt_PT"/>
        </w:rPr>
      </w:r>
      <w:r>
        <w:rPr>
          <w:b/>
          <w:lang w:val="pt_PT" w:bidi="pt_PT"/>
        </w:rPr>
        <w:t>Na segunda cena:</w:t>
      </w:r>
      <w:r>
        <w:rPr>
          <w:lang w:val="pt_PT" w:bidi="pt_PT"/>
        </w:rPr>
        <w:t xml:space="preserve"> Jesus responde aos judeus e continua a falar sobre comer sua carne e beber seu sangue.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judeus ou os líderes judeus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O grupo deve prestar atenção às partes do cenário da passagem:</w:t>
      </w:r>
    </w:p>
    <w:p>
      <w:pPr/>
      <w:r>
        <w:rPr>
          <w:lang w:val="pt_PT" w:bidi="pt_PT"/>
        </w:rPr>
      </w:r>
      <w:r>
        <w:rPr>
          <w:lang w:val="pt_PT" w:bidi="pt_PT"/>
        </w:rPr>
        <w:t>Certifiquem-se de mostrar que essa história continua da história anterior. Jesus e os judeus estavam na sinagoga em Cafarnaum. Em uma sinagoga, havia outros judeus. Mas nessa história, Jesus está falando com um grupo específico de judeus, provavelmente os líderes judeus, ou os líderes da religião judaica. A coisa mais importante nessa história é as palavras de Jesus. Então certifiquem-se de se concentrar nas palavras de Jesus.</w:t>
      </w:r>
    </w:p>
    <w:p>
      <w:pPr/>
      <w:r>
        <w:rPr>
          <w:lang w:val="pt_PT" w:bidi="pt_PT"/>
        </w:rPr>
      </w:r>
      <w:r>
        <w:rPr>
          <w:lang w:val="pt_PT" w:bidi="pt_PT"/>
        </w:rPr>
        <w:t>As histórias anteriores e as próximas também mostram que os discípulos estavam presentes quando Jesus estava falando com os judeus aqui. Eles não fazem nada na história, mas estão presentes e estão ouvindo Jesus.</w:t>
      </w:r>
    </w:p>
    <w:p>
      <w:pPr/>
      <w:r>
        <w:rPr>
          <w:lang w:val="pt_PT" w:bidi="pt_PT"/>
        </w:rPr>
      </w:r>
      <w:r>
        <w:rPr>
          <w:lang w:val="pt_PT" w:bidi="pt_PT"/>
        </w:rPr>
        <w:t>Jesus estará falando algumas coisas que deixarão os judeus irados nessa história. Os judeus ficarão irados porque pensam que Jesus está dizendo a eles para fazer algo estranho, inaceitável e ilegal. Ainda assim, Jesus repetirá essa ideia e ele não explicará o que ele quer dizer. Então, os judeus ficarão irados durante toda a história.</w:t>
      </w:r>
    </w:p>
    <w:p>
      <w:pPr/>
      <w:r>
        <w:rPr>
          <w:lang w:val="pt_PT" w:bidi="pt_PT"/>
        </w:rPr>
      </w:r>
      <w:r>
        <w:rPr>
          <w:lang w:val="pt_PT" w:bidi="pt_PT"/>
        </w:rPr>
        <w:t>Na cena um, os judeus ou os líderes judeus estão discutindo entre si. Isso significa que eles estão irados e estão lutando pelo que Jesus quer dizer com o que ele disse. Eles perguntaram: “Como esse homem pode nos dar sua carne para comer?” Quando eles se referiam a Jesus como “esse homem”, eles estavam desrespeitando Jesus.</w:t>
      </w:r>
    </w:p>
    <w:p>
      <w:pPr/>
      <w:r>
        <w:rPr>
          <w:lang w:val="pt_PT" w:bidi="pt_PT"/>
        </w:rPr>
      </w:r>
      <w:r>
        <w:rPr>
          <w:lang w:val="pt_PT" w:bidi="pt_PT"/>
        </w:rPr>
        <w:t>Na cena dois, Jesus responde aos judeus. Para começar sua resposta, Jesus usa uma expressão que chama a atenção de seus ouvintes, porque o que ele está prestes a dizer é verdade e é importante. Ele diz que a menos que eles comam a carne e bebam o sangue do Filho do Homem, eles não podem viver com Deus. Ele repetirá essa ideia nessa cena e Jesus pode estar apontando para si mesmo enquanto diz essas coisas, porque ele está se referindo a si mesmo quando ele fala sobre o Filho do Homem. Jesus diz que aqueles que comem sua carne e bebem seu sangue têm a vida eterna. Quando eles morrerem, Jesus dará a eles vida novamente e eles viverão para sempre com Deus. Jesus também diz que eles permanecerão em um bom relacionamento com Jesus. Jesus estará com eles, e eles estarão com Jesus. O Pai vivo enviou Jesus, e Jesus vive por causa do Pai. Da mesma maneira, aqueles que comem Jesus viverão por causa de Jesus. Novamente, Jesus pode estar apontando para si mesmo quando ele diz: “Esse é o pão que desceu do céu”. Não é como o pão que seus antepassados comeram e morreram. Aqueles que comem o pão, que é Jesus, viverão para sempre. Quando Jesus se compara ao pão que seus antepassados comeram, certifiquem-se de mostrar que Jesus é muito maior do que esse pão.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6:52–59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duas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judeus ou os líderes judeus</w:t>
      </w:r>
    </w:p>
    <w:p>
      <w:pPr>
        <w:pStyle w:val="ListBullet"/>
        <w:spacing w:line="240" w:lineRule="auto"/>
        <w:ind w:left="720"/>
      </w:pPr>
      <w:r>
        <w:rPr>
          <w:lang w:val="pt_PT" w:bidi="pt_PT"/>
        </w:rPr>
      </w:r>
      <w:r>
        <w:rPr>
          <w:lang w:val="pt_PT" w:bidi="pt_PT"/>
        </w:rPr>
        <w:t>Os discípulos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os judeus disputavam ou discutiam entre si, porque Jesus disse que as pessoas precisam comer sua carne.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judeus: "O que você está sentindo ou pensando?" As pessoas podem responder coisas como: “Estou confuso. Por que esse homem está dizendo que devemos comer sua carne?” ou “Esse Jesus deve ser louco. Todos sabem que comer outra pessoa é inaceitável, mesmo para Deus! Por que ele está nos dizendo para fazer algo que é muito, muito ruim?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responde aos judeus e continua a falar sobre comer sua carne e beber seu sangue.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“Amo essas pessoas, é por isso que estou dando minha carne para elas comerem e meu sangue para elas beberem. "Essa é a única maneira de eles receberem a vida eterna”, ou “Minha carne e meu sangue são o pão que dá vida." Isso não é como o pão que seus antepassados comeram, e ainda assim eles morreram. Espero que eles façam a escolha certa comendo minha carne e bebendo meu sangue”.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6:52–59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Quando Jesus disse que as pessoas deveriam comer sua carne, os </w:t>
      </w:r>
      <w:r>
        <w:rPr>
          <w:b/>
          <w:lang w:val="pt_PT" w:bidi="pt_PT"/>
        </w:rPr>
        <w:t>judeus</w:t>
      </w:r>
      <w:r>
        <w:rPr>
          <w:lang w:val="pt_PT" w:bidi="pt_PT"/>
        </w:rPr>
        <w:t xml:space="preserve"> discutiram entre si. A palavra </w:t>
      </w:r>
      <w:r>
        <w:rPr>
          <w:b/>
          <w:lang w:val="pt_PT" w:bidi="pt_PT"/>
        </w:rPr>
        <w:t>discutiram</w:t>
      </w:r>
      <w:r>
        <w:rPr>
          <w:lang w:val="pt_PT" w:bidi="pt_PT"/>
        </w:rPr>
        <w:t xml:space="preserve"> significa que eles ficaram irados e brigaram e discutiram entre si sobre o que Jesus pode querer dizer com o que ele disse. Traduza judeus da mesma maneira que vocês traduziram antes e lembrem-se de que </w:t>
      </w:r>
      <w:r>
        <w:rPr>
          <w:lang w:val="pt_PT" w:bidi="pt_PT"/>
        </w:rPr>
        <w:t>judeus</w:t>
      </w:r>
      <w:r>
        <w:rPr>
          <w:lang w:val="pt_PT" w:bidi="pt_PT"/>
        </w:rPr>
        <w:t xml:space="preserve"> está no Glossário Mestre.</w:t>
      </w:r>
    </w:p>
    <w:p>
      <w:pPr/>
      <w:r>
        <w:rPr>
          <w:lang w:val="pt_PT" w:bidi="pt_PT"/>
        </w:rPr>
      </w:r>
      <w:r>
        <w:rPr>
          <w:lang w:val="pt_PT" w:bidi="pt_PT"/>
        </w:rPr>
        <w:t xml:space="preserve">Parem aqui e discutam em grupo qual palavra ou frase vocês usarão para </w:t>
      </w:r>
      <w:r>
        <w:rPr>
          <w:b/>
          <w:lang w:val="pt_PT" w:bidi="pt_PT"/>
        </w:rPr>
        <w:t>discutir</w:t>
      </w:r>
      <w:r>
        <w:rPr>
          <w:lang w:val="pt_PT" w:bidi="pt_PT"/>
        </w:rPr>
        <w:t>. Pause este áudio aqui.</w:t>
      </w:r>
    </w:p>
    <w:p>
      <w:pPr/>
      <w:r>
        <w:rPr>
          <w:lang w:val="pt_PT" w:bidi="pt_PT"/>
        </w:rPr>
      </w:r>
      <w:r>
        <w:rPr>
          <w:lang w:val="pt_PT" w:bidi="pt_PT"/>
        </w:rPr>
        <w:t xml:space="preserve">Ele diz que a menos que eles comam a carne e bebam o sangue do </w:t>
      </w:r>
      <w:r>
        <w:rPr>
          <w:b/>
          <w:lang w:val="pt_PT" w:bidi="pt_PT"/>
        </w:rPr>
        <w:t>Filho do Homem</w:t>
      </w:r>
      <w:r>
        <w:rPr>
          <w:lang w:val="pt_PT" w:bidi="pt_PT"/>
        </w:rPr>
        <w:t xml:space="preserve">, eles não podem viver com Deus. Jesus é o Filho do Homem. Isso significa que Jesus é o juiz nomeado por Deus para todas as pessoas. Traduzam a palavra Filho do Homem da mesma maneira que vocês traduziram essa palavra antes. Para mais informações sobre </w:t>
      </w:r>
      <w:r>
        <w:rPr>
          <w:lang w:val="pt_PT" w:bidi="pt_PT"/>
        </w:rPr>
        <w:t>Filho do Homem</w:t>
      </w:r>
      <w:r>
        <w:rPr>
          <w:lang w:val="pt_PT" w:bidi="pt_PT"/>
        </w:rPr>
        <w:t>, consulte o Glossário Mestre.</w:t>
      </w:r>
    </w:p>
    <w:p>
      <w:pPr/>
      <w:r>
        <w:rPr>
          <w:lang w:val="pt_PT" w:bidi="pt_PT"/>
        </w:rPr>
      </w:r>
      <w:r>
        <w:rPr>
          <w:lang w:val="pt_PT" w:bidi="pt_PT"/>
        </w:rPr>
        <w:t xml:space="preserve">Jesus também disse que qualquer um que coma sua carne e beba seu sangue tem a </w:t>
      </w:r>
      <w:r>
        <w:rPr>
          <w:b/>
          <w:lang w:val="pt_PT" w:bidi="pt_PT"/>
        </w:rPr>
        <w:t>vida eterna</w:t>
      </w:r>
      <w:r>
        <w:rPr>
          <w:lang w:val="pt_PT" w:bidi="pt_PT"/>
        </w:rPr>
        <w:t xml:space="preserve">, e Jesus o </w:t>
      </w:r>
      <w:r>
        <w:rPr>
          <w:b/>
          <w:lang w:val="pt_PT" w:bidi="pt_PT"/>
        </w:rPr>
        <w:t>ressuscitará</w:t>
      </w:r>
      <w:r>
        <w:rPr>
          <w:lang w:val="pt_PT" w:bidi="pt_PT"/>
        </w:rPr>
        <w:t xml:space="preserve"> no </w:t>
      </w:r>
      <w:r>
        <w:rPr>
          <w:b/>
          <w:lang w:val="pt_PT" w:bidi="pt_PT"/>
        </w:rPr>
        <w:t>último dia</w:t>
      </w:r>
      <w:r>
        <w:rPr>
          <w:lang w:val="pt_PT" w:bidi="pt_PT"/>
        </w:rPr>
        <w:t xml:space="preserve">. Vida eterna significa viver com Deus para sempre. Jesus está dizendo que as pessoas que acreditam e confiam nele viverão para sempre com Deus. Mesmo quando eles morrerem, Jesus os ressuscitará, ou os tornará vivos novamente. Jesus fará isso no último dia, ou no dia do julgamento. Traduzam as palavras vida eterna, levanta-lo e último dia da mesma maneira que vocês traduziram antes. Para mais informações sobre </w:t>
      </w:r>
      <w:r>
        <w:rPr>
          <w:lang w:val="pt_PT" w:bidi="pt_PT"/>
        </w:rPr>
        <w:t>vida eterna</w:t>
      </w:r>
      <w:r>
        <w:rPr>
          <w:lang w:val="pt_PT" w:bidi="pt_PT"/>
        </w:rPr>
        <w:t>, consultem o Glossário-Mestre.</w:t>
      </w:r>
    </w:p>
    <w:p>
      <w:pPr/>
      <w:r>
        <w:rPr>
          <w:lang w:val="pt_PT" w:bidi="pt_PT"/>
        </w:rPr>
      </w:r>
      <w:r>
        <w:rPr>
          <w:lang w:val="pt_PT" w:bidi="pt_PT"/>
        </w:rPr>
        <w:t xml:space="preserve">Jesus também disse que qualquer um que come sua carne e bebe seu sangue </w:t>
      </w:r>
      <w:r>
        <w:rPr>
          <w:b/>
          <w:lang w:val="pt_PT" w:bidi="pt_PT"/>
        </w:rPr>
        <w:t>permanece</w:t>
      </w:r>
      <w:r>
        <w:rPr>
          <w:lang w:val="pt_PT" w:bidi="pt_PT"/>
        </w:rPr>
        <w:t xml:space="preserve"> nele, e Jesus habita nele também. A palavra “permanece” significa permanecer em um relacionamento próximo com Jesus. Isso significa que eles ficarão com Jesus, e Jesus ficará com eles. </w:t>
      </w:r>
    </w:p>
    <w:p>
      <w:pPr/>
      <w:r>
        <w:rPr>
          <w:lang w:val="pt_PT" w:bidi="pt_PT"/>
        </w:rPr>
      </w:r>
      <w:r>
        <w:rPr>
          <w:lang w:val="pt_PT" w:bidi="pt_PT"/>
        </w:rPr>
        <w:t xml:space="preserve">Jesus disse essas coisas na </w:t>
      </w:r>
      <w:r>
        <w:rPr>
          <w:b/>
          <w:lang w:val="pt_PT" w:bidi="pt_PT"/>
        </w:rPr>
        <w:t>sinagoga</w:t>
      </w:r>
      <w:r>
        <w:rPr>
          <w:lang w:val="pt_PT" w:bidi="pt_PT"/>
        </w:rPr>
        <w:t xml:space="preserve"> enquanto ele estava ensinando em </w:t>
      </w:r>
      <w:r>
        <w:rPr>
          <w:b/>
          <w:lang w:val="pt_PT" w:bidi="pt_PT"/>
        </w:rPr>
        <w:t>Cafarnaum</w:t>
      </w:r>
      <w:r>
        <w:rPr>
          <w:lang w:val="pt_PT" w:bidi="pt_PT"/>
        </w:rPr>
        <w:t xml:space="preserve">. Uma sinagoga era um lugar onde os judeus em uma certa comunidade se reuniam para orar e estudar as Escrituras. Cafarnaum era um lugar importante para o ministério de Jesus. Judeus e gentios viviam lá naquele momento. Jesus também costumava viver lá. Traduzam sinagoga e Cafarnaum da mesma maneira que vocês traduziram antes. Para mais informações sobre a </w:t>
      </w:r>
      <w:r>
        <w:rPr>
          <w:lang w:val="pt_PT" w:bidi="pt_PT"/>
        </w:rPr>
        <w:t>sinagoga</w:t>
      </w:r>
      <w:r>
        <w:rPr>
          <w:lang w:val="pt_PT" w:bidi="pt_PT"/>
        </w:rPr>
        <w:t xml:space="preserve"> e </w:t>
      </w:r>
      <w:r>
        <w:rPr>
          <w:lang w:val="pt_PT" w:bidi="pt_PT"/>
        </w:rPr>
        <w:t>Cafarnaum</w:t>
      </w:r>
      <w:r>
        <w:rPr>
          <w:lang w:val="pt_PT" w:bidi="pt_PT"/>
        </w:rPr>
        <w:t>, vocês podem consultar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6:60–71</w:t>
      </w:r>
      <w:r>
        <w:rPr>
          <w:lang w:val="pt_PT" w:bidi="pt_PT"/>
        </w:rPr>
      </w:r>
    </w:p>
    <w:p>
      <w:pPr>
        <w:pStyle w:val="Heading3"/>
      </w:pPr>
      <w:r>
        <w:rPr>
          <w:lang w:val="pt_PT" w:bidi="pt_PT"/>
        </w:rPr>
        <w:t>Ouvir e Sentir</w:t>
      </w:r>
    </w:p>
    <w:p>
      <w:pPr/>
      <w:r>
        <w:rPr>
          <w:lang w:val="pt_PT" w:bidi="pt_PT"/>
        </w:rPr>
      </w:r>
      <w:r>
        <w:rPr>
          <w:lang w:val="pt_PT" w:bidi="pt_PT"/>
        </w:rPr>
        <w:t>Nesta etapa, ouçam João 6:60–71 e guardem em seus corações.</w:t>
      </w:r>
    </w:p>
    <w:p>
      <w:pPr/>
      <w:r>
        <w:rPr>
          <w:lang w:val="pt_PT" w:bidi="pt_PT"/>
        </w:rPr>
      </w:r>
      <w:r>
        <w:rPr>
          <w:lang w:val="pt_PT" w:bidi="pt_PT"/>
        </w:rPr>
        <w:t>Ouçam uma versão em áudio de João 6:60–71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6:60–71 na tradução mais fácil de entender.</w:t>
      </w:r>
    </w:p>
    <w:p>
      <w:pPr/>
      <w:r>
        <w:rPr>
          <w:lang w:val="pt_PT" w:bidi="pt_PT"/>
        </w:rPr>
      </w:r>
      <w:r>
        <w:rPr>
          <w:lang w:val="pt_PT" w:bidi="pt_PT"/>
        </w:rPr>
        <w:t>Na história anterior, Jesus disse que as pessoas deveriam comer sua carne, bem como beber seu sangue. Ele disse que não é como o pão que seus antepassados comeram, porque sua carne e sangue dão vida eterna. Mas Jesus não explicou o que ele queria dizer, então os judeus entenderam mal Jesus. A história presente é sobre a reação dos discípulos de Jesus quando eles ouviram esse ensinamento de Jesus.</w:t>
      </w:r>
    </w:p>
    <w:p>
      <w:pPr/>
      <w:r>
        <w:rPr>
          <w:lang w:val="pt_PT" w:bidi="pt_PT"/>
        </w:rPr>
      </w:r>
      <w:r>
        <w:rPr>
          <w:lang w:val="pt_PT" w:bidi="pt_PT"/>
        </w:rPr>
        <w:t>Os discípulos ouviram que Jesus disse que as pessoas deveriam comer sua carne, bem como beber seu sangue. Os discípulos mencionados aqui não estão se referindo apenas aos 12 discípulos. Também inclui outras pessoas que decidiram seguir Jesus. Mas não como os 12 discípulos que Jesus chamou, Jesus não chamou essas pessoas para segui-lo. Ainda assim, eles foram chamados de discípulos aqui, mas esses discípulos se afastarão de Jesus como veremos na história. Eles disseram: “Esse é um ditado difícil; quem pode ouvir?” Isso significa que esses discípulos não entendiam o que Jesus estava dizendo. Como os judeus, eles provavelmente pensavam que Jesus estava dizendo a eles para matá-lo, comer sua carne e beber seu sangue. Então, os discípulos fizeram essa pergunta, porque eles não poderiam aceitar o que Jesus estava dizendo.</w:t>
      </w:r>
    </w:p>
    <w:p>
      <w:pPr/>
      <w:r>
        <w:rPr>
          <w:lang w:val="pt_PT" w:bidi="pt_PT"/>
        </w:rPr>
      </w:r>
      <w:r>
        <w:rPr>
          <w:lang w:val="pt_PT" w:bidi="pt_PT"/>
        </w:rPr>
        <w:t>Ninguém disse a Jesus, mas ele sabia que os discípulos estavam reclamando sobre seu ensinamento. Então, Jesus disse: “Vocês se ofendem com isso?” Ele não está realmente fazendo uma pergunta. Em vez disso, ele está fazendo uma declaração que significa que seus discípulos não devem ficar irados e se afastar dele.</w:t>
      </w:r>
    </w:p>
    <w:p>
      <w:pPr/>
      <w:r>
        <w:rPr>
          <w:lang w:val="pt_PT" w:bidi="pt_PT"/>
        </w:rPr>
      </w:r>
      <w:r>
        <w:rPr>
          <w:lang w:val="pt_PT" w:bidi="pt_PT"/>
        </w:rPr>
        <w:t>Pare aqui e discuta em grupo esta pergunta: O que as pessoas fazem em sua cultura quando ficam iradas, ou chateadas, ou quando são feridas por causa do que as pessoas disseram a elas? Pause este áudio aqui.</w:t>
      </w:r>
    </w:p>
    <w:p>
      <w:pPr/>
      <w:r>
        <w:rPr>
          <w:lang w:val="pt_PT" w:bidi="pt_PT"/>
        </w:rPr>
      </w:r>
      <w:r>
        <w:rPr>
          <w:lang w:val="pt_PT" w:bidi="pt_PT"/>
        </w:rPr>
        <w:t>Então Jesus fez outra pergunta. Ele perguntou: “E se vocês vissem o Filho do Homem ascendendo para onde ele estava antes?” Quando Jesus perguntou sobre o Filho do Homem, ele estava se referindo a si mesmo. O Filho do Homem é um título que se refere a Jesus. No Antigo Testamento, os Judeus acreditavam que, quando chegar a hora de Deus julgar todas as pessoas, Deus enviará uma pessoa que é como um Filho do Homem. Essa pessoa, chamada Filho do Homem, será juiz de todas as pessoas. Jesus é o Filho do Homem. Nessa segunda pergunta de Jesus, Jesus também não está fazendo uma pergunta. Em vez disso, ele está dizendo aos discípulos para pensar sobre como eles reagiriam se eles o vissem ascendendo ou subindo para onde ele estava antes, que é o céu. Eles ficarão felizes, ou ficarão mais irados?</w:t>
      </w:r>
    </w:p>
    <w:p>
      <w:pPr/>
      <w:r>
        <w:rPr>
          <w:lang w:val="pt_PT" w:bidi="pt_PT"/>
        </w:rPr>
      </w:r>
      <w:r>
        <w:rPr>
          <w:lang w:val="pt_PT" w:bidi="pt_PT"/>
        </w:rPr>
        <w:t>Jesus disse que é o Espírito que dá vida, a carne não é nenhuma ajuda. O Espírito aqui provavelmente se refere ao Espírito Santo. Isso significa que é o Espírito Santo que ajuda as pessoas a entender o que Jesus está ensinando. A carne aqui não está se referindo ao corpo físico de Jesus. A carne se refere à força que os humanos têm. Jesus está dizendo que as pessoas que confiam em sua própria força ou poder não podem entender o que Jesus está dizendo. Eles não podem receber a vida eterna. Jesus disse que as palavras que Jesus falou são espírito e vida. Isso significa que os ensinamentos de Jesus são espirituais, e é por isso que é o Espírito Santo que ajuda as pessoas a entendê-los. Eles também são vida porque entender e acreditar nas palavras de Jesus resultam em vida eterna.</w:t>
      </w:r>
    </w:p>
    <w:p>
      <w:pPr/>
      <w:r>
        <w:rPr>
          <w:lang w:val="pt_PT" w:bidi="pt_PT"/>
        </w:rPr>
      </w:r>
      <w:r>
        <w:rPr>
          <w:lang w:val="pt_PT" w:bidi="pt_PT"/>
        </w:rPr>
        <w:t>Mas alguns deles não acreditam em Jesus. Mesmo que ninguém tenha dito a Jesus, Jesus sabia que alguns dos discípulos não estavam acreditando nele. Do momento em que Jesus chamou seus discípulos, ele já sabia aqueles que não acreditariam nele, e ele também sabia quem entre os discípulos o trairia mais tarde. Isso significa que um de seus discípulos ajudará seus inimigos a capturar Jesus para que ele morra. Como Jesus sabia tudo isso, Jesus lembrou a eles do que ele disse anteriormente. Jesus disse que, a menos que o Pai ajude uma pessoa a acreditar em Jesus, ela não pode acreditar em Jesus por sua própria vontade ou força. Isso explica por que alguns dos discípulos não estavam acreditando, e um de seus discípulos o trairá.</w:t>
      </w:r>
    </w:p>
    <w:p>
      <w:pPr/>
      <w:r>
        <w:rPr>
          <w:lang w:val="pt_PT" w:bidi="pt_PT"/>
        </w:rPr>
      </w:r>
      <w:r>
        <w:rPr>
          <w:lang w:val="pt_PT" w:bidi="pt_PT"/>
        </w:rPr>
        <w:t>Depois que Jesus disse essas coisas, muitos de seus discípulos desistiram e não caminharam mais com ele. Esses discípulos que deixaram Jesus são o grupo maior dos discípulos, não os 12 discípulos. Esse grupo maior de discípulos foi embora e nunca mais seguiu Jesus novamente.</w:t>
      </w:r>
    </w:p>
    <w:p>
      <w:pPr/>
      <w:r>
        <w:rPr>
          <w:lang w:val="pt_PT" w:bidi="pt_PT"/>
        </w:rPr>
      </w:r>
      <w:r>
        <w:rPr>
          <w:lang w:val="pt_PT" w:bidi="pt_PT"/>
        </w:rPr>
        <w:t>Pare aqui e, em grupo, discutam esta pergunta: Contem uma história sobre um momento em que um grande grupo de pessoas parou de seguir um líder. O que aconteceu? Como eles saíram?</w:t>
      </w:r>
    </w:p>
    <w:p>
      <w:pPr/>
      <w:r>
        <w:rPr>
          <w:lang w:val="pt_PT" w:bidi="pt_PT"/>
        </w:rPr>
      </w:r>
      <w:r>
        <w:rPr>
          <w:lang w:val="pt_PT" w:bidi="pt_PT"/>
        </w:rPr>
        <w:t>Então, Jesus disse aos doze discípulos: “Vocês querem ir embora também?” Esses doze discípulos eram os discípulos que o próprio Jesus chamou. Eles eram seus discípulos mais próximos. Jesus fez essa pergunta esperando que seus discípulos dissessem que eles não querem ir embora.</w:t>
      </w:r>
    </w:p>
    <w:p>
      <w:pPr/>
      <w:r>
        <w:rPr>
          <w:lang w:val="pt_PT" w:bidi="pt_PT"/>
        </w:rPr>
      </w:r>
      <w:r>
        <w:rPr>
          <w:lang w:val="pt_PT" w:bidi="pt_PT"/>
        </w:rPr>
        <w:t>Simão Pedro, que é um dos doze discípulos, respondeu a Jesus em nome do grupo. Ele disse: “Senhor, para quem Quando Simão Pedro chamou Jesus de “Senhor”, ele estava usando a forma mais alta de respeito para chamar Jesus. Isso também pode significar que Simão Pedro reconhece que Jesus é divino. Além disso, ele está dizendo que eles não têm outro lugar para ir. Ele também disse que Jesus tem as palavras de vida eterna, o que significa que os ensinamentos de Jesus estão guiando para que eles possam receber uma vida que nunca termina.</w:t>
      </w:r>
    </w:p>
    <w:p>
      <w:pPr/>
      <w:r>
        <w:rPr>
          <w:lang w:val="pt_PT" w:bidi="pt_PT"/>
        </w:rPr>
      </w:r>
      <w:r>
        <w:rPr>
          <w:lang w:val="pt_PT" w:bidi="pt_PT"/>
        </w:rPr>
        <w:t>Parem aqui e, em grupo, discutam essa pergunta: como as pessoas em sua cultura imaginam ou falam sobre vida eterna, ou uma vida que nunca termina? Pause este áudio aqui.</w:t>
      </w:r>
    </w:p>
    <w:p>
      <w:pPr/>
      <w:r>
        <w:rPr>
          <w:lang w:val="pt_PT" w:bidi="pt_PT"/>
        </w:rPr>
      </w:r>
      <w:r>
        <w:rPr>
          <w:lang w:val="pt_PT" w:bidi="pt_PT"/>
        </w:rPr>
        <w:t>Os discípulos também acreditaram em Jesus, e eles entenderam que Jesus é o Santo de Deus. Isso significa que os discípulos acreditam e sabem que Jesus é santo, ou especial, porque ele é aquele que Deus enviou para dar vida às pessoas. Por causa disso, eles não deixarão Jesus como os outros discípulos. Isso significa que eles continuarão a seguir Jesus.</w:t>
      </w:r>
    </w:p>
    <w:p>
      <w:pPr/>
      <w:r>
        <w:rPr>
          <w:lang w:val="pt_PT" w:bidi="pt_PT"/>
        </w:rPr>
      </w:r>
      <w:r>
        <w:rPr>
          <w:lang w:val="pt_PT" w:bidi="pt_PT"/>
        </w:rPr>
        <w:t>Jesus respondeu aos doze discípulos e disse: “Não escolhi vocês, os doze?” Ele não está realmente fazendo uma pergunta. Ele está dizendo que o próprio Jesus escolheu os doze. No entanto, Jesus disse, um deles é um diabo. Diabo é o inimigo de Deus. Esse é outro nome para Satanás. Jesus está dizendo que um dos discípulos é como um líder sobre demônios ou espíritos malignos. Ele estava se referindo a Judas, o filho de Simão Iscariotes. Judas estava entre os doze discípulos, e ele trairá Jesus mais tarde. Isso significa que Judas ajudará as pessoas que odeiam Jesus a capturá-lo para que ele morra. Jesus sabia que era Judas que o trairia, mas Jesus não revelou aos doze discípulos que era Judas.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6:60–71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Muitos dos discípulos não aceitavam os ensinamentos de Jesus sobre comer sua carne e beber seu sangue. Jesus explica que é o Espírito Santo que ajuda as pessoas a entender seu ensinamento.</w:t>
      </w:r>
    </w:p>
    <w:p>
      <w:pPr/>
      <w:r>
        <w:rPr>
          <w:lang w:val="pt_PT" w:bidi="pt_PT"/>
        </w:rPr>
      </w:r>
      <w:r>
        <w:rPr>
          <w:b/>
          <w:lang w:val="pt_PT" w:bidi="pt_PT"/>
        </w:rPr>
        <w:t>Na segunda cena:</w:t>
      </w:r>
      <w:r>
        <w:rPr>
          <w:lang w:val="pt_PT" w:bidi="pt_PT"/>
        </w:rPr>
        <w:t xml:space="preserve"> Muitos dos discípulos deixariam Jesus e parariam de segui-lo. Jesus pergunta aos doze discípulos se eles deixariam Jesus também. Mas Simão Pedro disse que eles não deixarão Jesus. Jesus disse que ele os escolheu, mas um dos doze obedece ao diabo. O nome desse discípulo é Judas e ele trairá Jesus mais tarde.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grupo maior de discípulos que deixaria Jesus</w:t>
      </w:r>
    </w:p>
    <w:p>
      <w:pPr>
        <w:pStyle w:val="ListBullet"/>
        <w:spacing w:line="240" w:lineRule="auto"/>
        <w:ind w:left="720"/>
      </w:pPr>
      <w:r>
        <w:rPr>
          <w:lang w:val="pt_PT" w:bidi="pt_PT"/>
        </w:rPr>
      </w:r>
      <w:r>
        <w:rPr>
          <w:lang w:val="pt_PT" w:bidi="pt_PT"/>
        </w:rPr>
        <w:t>Os 12 discípulos que são mais próximos de Jesus</w:t>
      </w:r>
    </w:p>
    <w:p>
      <w:pPr>
        <w:pStyle w:val="ListBullet"/>
        <w:spacing w:line="240" w:lineRule="auto"/>
        <w:ind w:left="720"/>
      </w:pPr>
      <w:r>
        <w:rPr>
          <w:lang w:val="pt_PT" w:bidi="pt_PT"/>
        </w:rPr>
      </w:r>
      <w:r>
        <w:rPr>
          <w:lang w:val="pt_PT" w:bidi="pt_PT"/>
        </w:rPr>
        <w:t>Simão Pedro</w:t>
      </w:r>
    </w:p>
    <w:p>
      <w:pPr/>
      <w:r>
        <w:rPr>
          <w:lang w:val="pt_PT" w:bidi="pt_PT"/>
        </w:rPr>
      </w:r>
      <w:r>
        <w:rPr>
          <w:lang w:val="pt_PT" w:bidi="pt_PT"/>
        </w:rPr>
        <w:t>O grupo deve prestar atenção às partes do cenário da passagem:</w:t>
      </w:r>
    </w:p>
    <w:p>
      <w:pPr/>
      <w:r>
        <w:rPr>
          <w:lang w:val="pt_PT" w:bidi="pt_PT"/>
        </w:rPr>
      </w:r>
      <w:r>
        <w:rPr>
          <w:lang w:val="pt_PT" w:bidi="pt_PT"/>
        </w:rPr>
        <w:t>Certifiquem-se de mostrar que essa história continua da história anterior. Também com base na história anterior, Jesus e seus discípulos ainda podem estar na sinagoga em Cafarnaum. Em uma sinagoga, havia outros judeus. Mas nessa história, Jesus está falando com seus discípulos. A coisa mais importante nessa história é as palavras de Jesus e a reação de seus discípulos a suas palavras.</w:t>
      </w:r>
    </w:p>
    <w:p>
      <w:pPr/>
      <w:r>
        <w:rPr>
          <w:lang w:val="pt_PT" w:bidi="pt_PT"/>
        </w:rPr>
      </w:r>
      <w:r>
        <w:rPr>
          <w:lang w:val="pt_PT" w:bidi="pt_PT"/>
        </w:rPr>
        <w:t>Na cena um, os discípulos estão murmurando sobre o que Jesus disse. Isso significa que eles estão reclamando e estão discordando do que Jesus disse. Eles perguntaram: “Esse é um ditado difícil; quem pode ouvir?” Ninguém dirá a Jesus que os discípulos estão se questionando, mas certifiquem-se de mostrar que Jesus sabe disso. Então, Jesus fará duas perguntas para fazer uma declaração em vez de procurar uma resposta. Jesus perguntou: “Vocês se ofendem com isso? E se vocês vissem o Filho do Homem ascendendo para onde ele estava antes?” Quando Jesus fala sobre o Filho do Homem, ele está se referindo a si mesmo. Quando Jesus menciona ascendente, certifiquem-se de mostrar que Jesus está mostrando que ele veio do céu. Então Jesus comparará espírito e carne. O Espírito se refere ao Espírito Santo, e a carne se refere aos humanos. Será importante mostrar que é o Espírito que dá Alguns dos discípulos não acreditam, mas Jesus não está surpreso com isso. Certifiquem-se de mostrar que Jesus sabia desde o início quem entre seus discípulos não acreditaria e quem o trairia. Jesus terminará essa cena lembrando a seus discípulos sobre o que ele disse sobre o Pai. Sem a ajuda do Pai, nenhuma pessoa pode vir ou acreditar em Jesus.</w:t>
      </w:r>
    </w:p>
    <w:p>
      <w:pPr/>
      <w:r>
        <w:rPr>
          <w:lang w:val="pt_PT" w:bidi="pt_PT"/>
        </w:rPr>
      </w:r>
      <w:r>
        <w:rPr>
          <w:lang w:val="pt_PT" w:bidi="pt_PT"/>
        </w:rPr>
        <w:t>Na cena dois, muitos dos discípulos deixariam Jesus e parariam de segui-lo. Jesus pergunta aos doze discípulos se eles deixariam Jesus também. Mas Simão Pedro disse a Jesus que eles não têm outro lugar para ir. Eles querem continuar seguindo Jesus porque Jesus tem o ensinamento que levará à vida eterna. Eles também sabem que Jesus é o Santo de Deus. Jesus disse que ele os escolheu, mas um dos doze é um diabo. Isso significa que um dos doze discípulos obedece ao diabo, o inimigo espiritual de Deus. O nome desse discípulo é Judas, o filho de Simão Iscariotes, e ele trairá Jesus mais tarde. É João que dá essas informações, não nenhum dos personagens da história. João dá essas informações para que aqueles que lerem ou ouvirem essa história saibam a pessoa sobre a qual Jesus está falando.</w:t>
      </w:r>
    </w:p>
    <w:p>
      <w:pPr/>
      <w:r>
        <w:rPr>
          <w:lang w:val="pt_PT" w:bidi="pt_PT"/>
        </w:rPr>
      </w:r>
      <w:r>
        <w:rPr>
          <w:lang w:val="pt_PT" w:bidi="pt_PT"/>
        </w:rPr>
        <w:t>Pare aqui e discuta em grupo: Quando vocês estão contando uma história, como vocês adicionam informações que não são parte da história, mas vocês pensam que informações podem ser úteis para seus ouvintes entenderem a história?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6:60–71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duas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grupo maior de discípulos que deixaria Jesus</w:t>
      </w:r>
    </w:p>
    <w:p>
      <w:pPr>
        <w:pStyle w:val="ListBullet"/>
        <w:spacing w:line="240" w:lineRule="auto"/>
        <w:ind w:left="720"/>
      </w:pPr>
      <w:r>
        <w:rPr>
          <w:lang w:val="pt_PT" w:bidi="pt_PT"/>
        </w:rPr>
      </w:r>
      <w:r>
        <w:rPr>
          <w:lang w:val="pt_PT" w:bidi="pt_PT"/>
        </w:rPr>
        <w:t>Os 12 discípulos que são mais próximos de Jesus</w:t>
      </w:r>
    </w:p>
    <w:p>
      <w:pPr>
        <w:pStyle w:val="ListBullet"/>
        <w:spacing w:line="240" w:lineRule="auto"/>
        <w:ind w:left="720"/>
      </w:pPr>
      <w:r>
        <w:rPr>
          <w:lang w:val="pt_PT" w:bidi="pt_PT"/>
        </w:rPr>
      </w:r>
      <w:r>
        <w:rPr>
          <w:lang w:val="pt_PT" w:bidi="pt_PT"/>
        </w:rPr>
        <w:t>Simão Pedro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Muitos dos discípulos não aceitavam os ensinamentos de Jesus sobre comer sua carne e beber seu sangue. Jesus explica que é o Espírito Santo que ajuda as pessoas a entender seu ensinamento.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grupo maior de discípulos que deixaria Jesus: “O que você está sentindo ou pensando?” As pessoas podem responder coisas como: “Estávamos dispostos a seguir Jesus no início. Mas o que ele está nos pedindo para fazer é muito difícil de aceitar”, ou “Esse Jesus deve ser um homem louco, afinal. Devemos parar de segui-lo”.</w:t>
      </w:r>
    </w:p>
    <w:p>
      <w:pPr>
        <w:pStyle w:val="ListBullet"/>
        <w:spacing w:line="240" w:lineRule="auto"/>
        <w:ind w:left="720"/>
      </w:pPr>
      <w:r>
        <w:rPr>
          <w:lang w:val="pt_PT" w:bidi="pt_PT"/>
        </w:rPr>
      </w:r>
      <w:r>
        <w:rPr>
          <w:lang w:val="pt_PT" w:bidi="pt_PT"/>
        </w:rPr>
        <w:t>Perguntem à pessoa que interpreta Jesus: “O que você está sentindo ou pensando?”. Vocês podem ouvir coisas como: “Sei que esses discípulos estão murmurando, porque eles não entendem meu ensinamento. Sabia desde o início que eles não acreditariam em mim. Até mesmo sei quem me trairá”, ou “As palavras que digo apenas farão sentido com a ajuda do Espírito Santo. A carne não pode ajudá-los a entender”.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Na cena dois, muitos dos discípulos deixariam Jesus e parariam de segui-lo.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“Estou triste por muitos desses discípulos terem decidido me deixar. Agora eles não receberão a vida eterna”, ou “Devo perguntar aos doze discípulos também se eles querem me deixar, assim como os outros fizeram”.</w:t>
      </w:r>
    </w:p>
    <w:p>
      <w:pPr>
        <w:pStyle w:val="ListBullet"/>
        <w:spacing w:line="240" w:lineRule="auto"/>
        <w:ind w:left="720"/>
      </w:pPr>
      <w:r>
        <w:rPr>
          <w:lang w:val="pt_PT" w:bidi="pt_PT"/>
        </w:rPr>
      </w:r>
      <w:r>
        <w:rPr>
          <w:lang w:val="pt_PT" w:bidi="pt_PT"/>
        </w:rPr>
        <w:t>Vocês também podem perguntar à pessoa que interpreta Simão Pedro ou os 12 discípulos que são mais próximos de Jesus: “O que você está sentindo ou pensando?” Vocês podem ouvir coisas como: “Os ensinamentos de Jesus nos levarão para a vida eterna. Então, mesmo que não tenhamos para onde ir, o seguiremos”, ou “Seguiremos Jesus para onde quer que ele vá, e o que ele disser, porque ele é o Santo de Deus”. Jesus disse que ele os escolheu, mas um dos doze obedece ao diabo. O nome desse discípulo é Judas e ele trairá Jesus mais tarde.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6:60–71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história começa com a reação dos discípulos ao que Jesus disse. Eles disseram: “Essa é uma </w:t>
      </w:r>
      <w:r>
        <w:rPr>
          <w:b/>
          <w:lang w:val="pt_PT" w:bidi="pt_PT"/>
        </w:rPr>
        <w:t>fala difícil</w:t>
      </w:r>
      <w:r>
        <w:rPr>
          <w:lang w:val="pt_PT" w:bidi="pt_PT"/>
        </w:rPr>
        <w:t>; quem pode ouvir?” Aqui, a “fala difícil” se refere ao que Jesus disse quando ele disse que as pessoas deveriam comer sua carne, bem como beber seu sangue. Esse ensinamento de Jesus era difícil demais para alguns discípulos entenderem.</w:t>
      </w:r>
    </w:p>
    <w:p>
      <w:pPr/>
      <w:r>
        <w:rPr>
          <w:lang w:val="pt_PT" w:bidi="pt_PT"/>
        </w:rPr>
      </w:r>
      <w:r>
        <w:rPr>
          <w:lang w:val="pt_PT" w:bidi="pt_PT"/>
        </w:rPr>
        <w:t xml:space="preserve">Jesus sabia que seus discípulos estavam murmurando ou reclamando sobre o que ele disse. A palavra </w:t>
      </w:r>
      <w:r>
        <w:rPr>
          <w:b/>
          <w:lang w:val="pt_PT" w:bidi="pt_PT"/>
        </w:rPr>
        <w:t>murmurou</w:t>
      </w:r>
      <w:r>
        <w:rPr>
          <w:lang w:val="pt_PT" w:bidi="pt_PT"/>
        </w:rPr>
        <w:t xml:space="preserve"> significa que eles discordaram e não estavam felizes com o que Jesus estava dizendo. Traduza murmurou da maneira como você traduziu anteriormente. Jesus disse a seus discípulos: “Vocês </w:t>
      </w:r>
      <w:r>
        <w:rPr>
          <w:b/>
          <w:lang w:val="pt_PT" w:bidi="pt_PT"/>
        </w:rPr>
        <w:t>se ofendem</w:t>
      </w:r>
      <w:r>
        <w:rPr>
          <w:lang w:val="pt_PT" w:bidi="pt_PT"/>
        </w:rPr>
        <w:t xml:space="preserve"> com isso?” Quando uma pessoa “se ofende” com algo, ela fica irada e se vinga, ou deixa a pessoa que a ofendeu. Jesus está fazendo uma declaração que significa que seus discípulos não devem se ofender ou ficar irados com ele, ou deixá-lo.</w:t>
      </w:r>
    </w:p>
    <w:p>
      <w:pPr/>
      <w:r>
        <w:rPr>
          <w:lang w:val="pt_PT" w:bidi="pt_PT"/>
        </w:rPr>
      </w:r>
      <w:r>
        <w:rPr>
          <w:lang w:val="pt_PT" w:bidi="pt_PT"/>
        </w:rPr>
        <w:t xml:space="preserve">Parem aqui e discutam em grupo qual palavra ou frase vocês usarão para </w:t>
      </w:r>
      <w:r>
        <w:rPr>
          <w:b/>
          <w:lang w:val="pt_PT" w:bidi="pt_PT"/>
        </w:rPr>
        <w:t>se ofender</w:t>
      </w:r>
      <w:r>
        <w:rPr>
          <w:lang w:val="pt_PT" w:bidi="pt_PT"/>
        </w:rPr>
        <w:t>. Pause este áudio aqui.</w:t>
      </w:r>
    </w:p>
    <w:p>
      <w:pPr/>
      <w:r>
        <w:rPr>
          <w:lang w:val="pt_PT" w:bidi="pt_PT"/>
        </w:rPr>
      </w:r>
      <w:r>
        <w:rPr>
          <w:lang w:val="pt_PT" w:bidi="pt_PT"/>
        </w:rPr>
        <w:t xml:space="preserve">Jesus também perguntou: “E se vocês vissem o </w:t>
      </w:r>
      <w:r>
        <w:rPr>
          <w:b/>
          <w:lang w:val="pt_PT" w:bidi="pt_PT"/>
        </w:rPr>
        <w:t>Filho do Homem</w:t>
      </w:r>
      <w:r>
        <w:rPr>
          <w:lang w:val="pt_PT" w:bidi="pt_PT"/>
        </w:rPr>
        <w:t xml:space="preserve"> ascendendo para onde ele estava antes?” Jesus é o Filho do Homem. Isso significa que Jesus é o juiz nomeado por Deus para todas as pessoas. Traduzam a palavra Filho do Homem da mesma maneira que vocês traduziram essa palavra antes. Para mais informações sobre </w:t>
      </w:r>
      <w:r>
        <w:rPr>
          <w:lang w:val="pt_PT" w:bidi="pt_PT"/>
        </w:rPr>
        <w:t>Filho do Homem</w:t>
      </w:r>
      <w:r>
        <w:rPr>
          <w:lang w:val="pt_PT" w:bidi="pt_PT"/>
        </w:rPr>
        <w:t xml:space="preserve">, consulte o Glossário Mestre. Quando Jesus falou sobre o Filho do Homem </w:t>
      </w:r>
      <w:r>
        <w:rPr>
          <w:b/>
          <w:lang w:val="pt_PT" w:bidi="pt_PT"/>
        </w:rPr>
        <w:t>ascendendo para onde ele estava antes</w:t>
      </w:r>
      <w:r>
        <w:rPr>
          <w:lang w:val="pt_PT" w:bidi="pt_PT"/>
        </w:rPr>
        <w:t>, Jesus quer dizer que ele subirá novamente e retornará para o lugar de onde ele veio, que é o céu.</w:t>
      </w:r>
    </w:p>
    <w:p>
      <w:pPr/>
      <w:r>
        <w:rPr>
          <w:lang w:val="pt_PT" w:bidi="pt_PT"/>
        </w:rPr>
      </w:r>
      <w:r>
        <w:rPr>
          <w:lang w:val="pt_PT" w:bidi="pt_PT"/>
        </w:rPr>
        <w:t xml:space="preserve">Jesus também disse que qualquer um que coma sua carne e beba seu sangue tem a </w:t>
      </w:r>
      <w:r>
        <w:rPr>
          <w:b/>
          <w:lang w:val="pt_PT" w:bidi="pt_PT"/>
        </w:rPr>
        <w:t>vida eterna</w:t>
      </w:r>
      <w:r>
        <w:rPr>
          <w:lang w:val="pt_PT" w:bidi="pt_PT"/>
        </w:rPr>
        <w:t xml:space="preserve">, e Jesus o </w:t>
      </w:r>
      <w:r>
        <w:rPr>
          <w:b/>
          <w:lang w:val="pt_PT" w:bidi="pt_PT"/>
        </w:rPr>
        <w:t>ressuscitará</w:t>
      </w:r>
      <w:r>
        <w:rPr>
          <w:lang w:val="pt_PT" w:bidi="pt_PT"/>
        </w:rPr>
        <w:t xml:space="preserve"> no </w:t>
      </w:r>
      <w:r>
        <w:rPr>
          <w:b/>
          <w:lang w:val="pt_PT" w:bidi="pt_PT"/>
        </w:rPr>
        <w:t>último dia</w:t>
      </w:r>
      <w:r>
        <w:rPr>
          <w:lang w:val="pt_PT" w:bidi="pt_PT"/>
        </w:rPr>
        <w:t xml:space="preserve">. “Vida eterna” significa viver com Deus para sempre. Jesus está dizendo que as pessoas que acreditam e confiam nele viverão para sempre com Deus. Mesmo quando eles morrerem, Jesus os ressuscitará, ou os tornará vivos novamente. Jesus fará isso no “último dia”, ou no dia do julgamento. Traduzam as palavras vida eterna, levanta-lo e último dia da mesma maneira que vocês traduziram antes. Para mais informações sobre </w:t>
      </w:r>
      <w:r>
        <w:rPr>
          <w:lang w:val="pt_PT" w:bidi="pt_PT"/>
        </w:rPr>
        <w:t>vida eterna</w:t>
      </w:r>
      <w:r>
        <w:rPr>
          <w:lang w:val="pt_PT" w:bidi="pt_PT"/>
        </w:rPr>
        <w:t>, consultem o Glossário-Mestre.</w:t>
      </w:r>
    </w:p>
    <w:p>
      <w:pPr/>
      <w:r>
        <w:rPr>
          <w:lang w:val="pt_PT" w:bidi="pt_PT"/>
        </w:rPr>
      </w:r>
      <w:r>
        <w:rPr>
          <w:lang w:val="pt_PT" w:bidi="pt_PT"/>
        </w:rPr>
        <w:t xml:space="preserve">Jesus disse que é o </w:t>
      </w:r>
      <w:r>
        <w:rPr>
          <w:b/>
          <w:lang w:val="pt_PT" w:bidi="pt_PT"/>
        </w:rPr>
        <w:t>Espírito</w:t>
      </w:r>
      <w:r>
        <w:rPr>
          <w:lang w:val="pt_PT" w:bidi="pt_PT"/>
        </w:rPr>
        <w:t xml:space="preserve"> que dá vida, a </w:t>
      </w:r>
      <w:r>
        <w:rPr>
          <w:b/>
          <w:lang w:val="pt_PT" w:bidi="pt_PT"/>
        </w:rPr>
        <w:t>carne</w:t>
      </w:r>
      <w:r>
        <w:rPr>
          <w:lang w:val="pt_PT" w:bidi="pt_PT"/>
        </w:rPr>
        <w:t xml:space="preserve"> não é nenhuma ajuda. O Espírito aqui provavelmente se refere ao </w:t>
      </w:r>
      <w:r>
        <w:rPr>
          <w:b/>
          <w:lang w:val="pt_PT" w:bidi="pt_PT"/>
        </w:rPr>
        <w:t>Espírito Santo</w:t>
      </w:r>
      <w:r>
        <w:rPr>
          <w:lang w:val="pt_PT" w:bidi="pt_PT"/>
        </w:rPr>
        <w:t xml:space="preserve">. Isso significa que é o Espírito Santo que ajuda as pessoas a entender o que Jesus está ensinando. A carne se refere à força que os humanos têm. Jesus está dizendo que as pessoas que confiam em sua própria força ou poder não podem entender o que Jesus está dizendo. Traduzam carne da mesma maneira que vocês traduziram isso antes. Em seguida, parem aqui e discutam qual palavra ou palavras vocês usarão para espírito quando estiver se referindo ao Espírito Santo. Para mais informações sobre </w:t>
      </w:r>
      <w:r>
        <w:rPr>
          <w:lang w:val="pt_PT" w:bidi="pt_PT"/>
        </w:rPr>
        <w:t>Espírito Santo</w:t>
      </w:r>
      <w:r>
        <w:rPr>
          <w:lang w:val="pt_PT" w:bidi="pt_PT"/>
        </w:rPr>
        <w:t>, consulte o Glossário Mestre. Pause este áudio aqui.</w:t>
      </w:r>
    </w:p>
    <w:p>
      <w:pPr/>
      <w:r>
        <w:rPr>
          <w:lang w:val="pt_PT" w:bidi="pt_PT"/>
        </w:rPr>
      </w:r>
      <w:r>
        <w:rPr>
          <w:lang w:val="pt_PT" w:bidi="pt_PT"/>
        </w:rPr>
        <w:t xml:space="preserve">Quando muitos dos discípulos deixaram Jesus e pararam de segui-lo, Jesus falou com os </w:t>
      </w:r>
      <w:r>
        <w:rPr>
          <w:b/>
          <w:lang w:val="pt_PT" w:bidi="pt_PT"/>
        </w:rPr>
        <w:t>Doze</w:t>
      </w:r>
      <w:r>
        <w:rPr>
          <w:lang w:val="pt_PT" w:bidi="pt_PT"/>
        </w:rPr>
        <w:t xml:space="preserve">. Os doze discípulos são os primeiros e mais próximos de Jesus, porque o próprio Jesus os chamou quando ele estava começando seu trabalho. Simão Pedro disse que Jesus tem as palavras de vida eterna. Pedro também disse que eles acreditam que Jesus é o </w:t>
      </w:r>
      <w:r>
        <w:rPr>
          <w:b/>
          <w:lang w:val="pt_PT" w:bidi="pt_PT"/>
        </w:rPr>
        <w:t>Santo de Deus</w:t>
      </w:r>
      <w:r>
        <w:rPr>
          <w:lang w:val="pt_PT" w:bidi="pt_PT"/>
        </w:rPr>
        <w:t xml:space="preserve">. Esse é um título para Jesus que significa que Jesus é especial, ou separado, porque ele é aquele que Deus enviou para o mundo para dar vida a todas as pessoas nele. Traduzam "Filho de Deus" da mesma maneira que vocês traduziram antes. </w:t>
      </w:r>
    </w:p>
    <w:p>
      <w:pPr/>
      <w:r>
        <w:rPr>
          <w:lang w:val="pt_PT" w:bidi="pt_PT"/>
        </w:rPr>
      </w:r>
      <w:r>
        <w:rPr>
          <w:lang w:val="pt_PT" w:bidi="pt_PT"/>
        </w:rPr>
        <w:t xml:space="preserve">Mas Jesus disse que um dos doze é um </w:t>
      </w:r>
      <w:r>
        <w:rPr>
          <w:b/>
          <w:lang w:val="pt_PT" w:bidi="pt_PT"/>
        </w:rPr>
        <w:t>diabo</w:t>
      </w:r>
      <w:r>
        <w:rPr>
          <w:lang w:val="pt_PT" w:bidi="pt_PT"/>
        </w:rPr>
        <w:t xml:space="preserve"> e ele mais tarde </w:t>
      </w:r>
      <w:r>
        <w:rPr>
          <w:b/>
          <w:lang w:val="pt_PT" w:bidi="pt_PT"/>
        </w:rPr>
        <w:t>trairia</w:t>
      </w:r>
      <w:r>
        <w:rPr>
          <w:lang w:val="pt_PT" w:bidi="pt_PT"/>
        </w:rPr>
        <w:t xml:space="preserve"> Jesus. O diabo é o inimigo espiritual de Deus. O diabo também é outro nome para Satanás. A palavra diabo às vezes é usada como um nome para um líder sobre demônios, ou espíritos malignos. Esse discípulo cujo nome é Judas trairá Jesus. Isso significa que ele ajudará seus inimigos ou as pessoas que odeiam Jesus a capturar Jesus para que eles pudessem matá-lo.</w:t>
      </w:r>
    </w:p>
    <w:p>
      <w:pPr/>
      <w:r>
        <w:rPr>
          <w:lang w:val="pt_PT" w:bidi="pt_PT"/>
        </w:rPr>
      </w:r>
      <w:r>
        <w:rPr>
          <w:lang w:val="pt_PT" w:bidi="pt_PT"/>
        </w:rPr>
        <w:t>Parem aqui e, como um grupo, discutam qual palavra ou frase vocês usarão para "</w:t>
      </w:r>
      <w:r>
        <w:rPr>
          <w:b/>
          <w:lang w:val="pt_PT" w:bidi="pt_PT"/>
        </w:rPr>
        <w:t>diabo</w:t>
      </w:r>
      <w:r>
        <w:rPr>
          <w:lang w:val="pt_PT" w:bidi="pt_PT"/>
        </w:rPr>
        <w:t xml:space="preserve"> e </w:t>
      </w:r>
      <w:r>
        <w:rPr>
          <w:b/>
          <w:lang w:val="pt_PT" w:bidi="pt_PT"/>
        </w:rPr>
        <w:t>trair</w:t>
      </w:r>
      <w:r>
        <w:rPr>
          <w:lang w:val="pt_PT" w:bidi="pt_PT"/>
        </w:rPr>
        <w:t xml:space="preserve">". Para mais informações sobre </w:t>
      </w:r>
      <w:r>
        <w:rPr>
          <w:lang w:val="pt_PT" w:bidi="pt_PT"/>
        </w:rPr>
        <w:t>diabo</w:t>
      </w:r>
      <w:r>
        <w:rPr>
          <w:lang w:val="pt_PT" w:bidi="pt_PT"/>
        </w:rPr>
        <w:t xml:space="preserve">, </w:t>
      </w:r>
      <w:r>
        <w:rPr>
          <w:lang w:val="pt_PT" w:bidi="pt_PT"/>
        </w:rPr>
        <w:t>demônios</w:t>
      </w:r>
      <w:r>
        <w:rPr>
          <w:lang w:val="pt_PT" w:bidi="pt_PT"/>
        </w:rPr>
        <w:t xml:space="preserve"> ou </w:t>
      </w:r>
      <w:r>
        <w:rPr>
          <w:lang w:val="pt_PT" w:bidi="pt_PT"/>
        </w:rPr>
        <w:t>Satanás</w:t>
      </w:r>
      <w:r>
        <w:rPr>
          <w:lang w:val="pt_PT" w:bidi="pt_PT"/>
        </w:rPr>
        <w:t>, vocês podem consultar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7:1–10</w:t>
      </w:r>
      <w:r>
        <w:rPr>
          <w:lang w:val="pt_PT" w:bidi="pt_PT"/>
        </w:rPr>
      </w:r>
    </w:p>
    <w:p>
      <w:pPr>
        <w:pStyle w:val="Heading3"/>
      </w:pPr>
      <w:r>
        <w:rPr>
          <w:lang w:val="pt_PT" w:bidi="pt_PT"/>
        </w:rPr>
        <w:t>Ouvir e Sentir</w:t>
      </w:r>
    </w:p>
    <w:p>
      <w:pPr/>
      <w:r>
        <w:rPr>
          <w:lang w:val="pt_PT" w:bidi="pt_PT"/>
        </w:rPr>
      </w:r>
      <w:r>
        <w:rPr>
          <w:lang w:val="pt_PT" w:bidi="pt_PT"/>
        </w:rPr>
        <w:t>Nesta etapa, ouçam João 7:1–10 e guardem em seus corações.</w:t>
      </w:r>
    </w:p>
    <w:p>
      <w:pPr/>
      <w:r>
        <w:rPr>
          <w:lang w:val="pt_PT" w:bidi="pt_PT"/>
        </w:rPr>
      </w:r>
      <w:r>
        <w:rPr>
          <w:lang w:val="pt_PT" w:bidi="pt_PT"/>
        </w:rPr>
        <w:t>Ouçam uma versão em áudio de João 7:1–10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 e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7:1–10 na tradução de melhor compreensão.</w:t>
      </w:r>
    </w:p>
    <w:p>
      <w:pPr/>
      <w:r>
        <w:rPr>
          <w:lang w:val="pt_PT" w:bidi="pt_PT"/>
        </w:rPr>
      </w:r>
      <w:r>
        <w:rPr>
          <w:lang w:val="pt_PT" w:bidi="pt_PT"/>
        </w:rPr>
        <w:t>Na última passagem, Simão Pedro disse que os discípulos entenderam que Deus enviou Jesus para dar a eles o que eles precisavam saber sobre a vida eterna. Mas muitos dos outros seguidores de Jesus pararam de segui-lo. Então Jesus viajou pela Galileia. A Galileia é uma área de Israel. Então, Jesus caminhou visitando e ensinando as pessoas e ficou em várias cidades e aldeias na Galileia. Jesus não queria visitar a Judeia porque os judeus lá estavam procurando uma maneira de matar Jesus. Aqui, João está falando sobre os líderes judeus como os mestres da lei. Jerusalém está localizada na área da Judeia, e os líderes religiosos judeus viviam e ensinavam principalmente em Jerusalém.</w:t>
      </w:r>
    </w:p>
    <w:p>
      <w:pPr/>
      <w:r>
        <w:rPr>
          <w:lang w:val="pt_PT" w:bidi="pt_PT"/>
        </w:rPr>
      </w:r>
      <w:r>
        <w:rPr>
          <w:lang w:val="pt_PT" w:bidi="pt_PT"/>
        </w:rPr>
        <w:t xml:space="preserve">Pare aqui e, em grupo, olhem para o mapa da </w:t>
      </w:r>
      <w:r>
        <w:rPr>
          <w:lang w:val="pt_PT" w:bidi="pt_PT"/>
        </w:rPr>
        <w:t>Galileia e da Judeia</w:t>
      </w:r>
      <w:r>
        <w:rPr>
          <w:lang w:val="pt_PT" w:bidi="pt_PT"/>
        </w:rPr>
        <w:t xml:space="preserve"> em Israel. Pause este áudio aqui.</w:t>
      </w:r>
    </w:p>
    <w:p>
      <w:pPr/>
      <w:r>
        <w:rPr>
          <w:lang w:val="pt_PT" w:bidi="pt_PT"/>
        </w:rPr>
      </w:r>
      <w:r>
        <w:rPr>
          <w:lang w:val="pt_PT" w:bidi="pt_PT"/>
        </w:rPr>
        <w:t>Era perto do momento da Festa dos Tabernáculos ou da Festa dos Tabernáculos. Essa Festa dos Tabernáculos também é chamada de Festa dos Abrigos, ou cabanas. É uma festa de oito dias que acontece durante a colheita das uvas. Os judeus celebram vivendo nas vinhas em cabanas temporárias, ou abrigos, feitos de galhos de árvores. O propósito original de viver nas vinhas durante esse período era proteger a colheita das uvas contra danos ou destruição de animais. Mas mais tarde, essa festa lembrou ao povo judeu de quando eles viviam em tendas enquanto vagavam no deserto.</w:t>
      </w:r>
    </w:p>
    <w:p>
      <w:pPr/>
      <w:r>
        <w:rPr>
          <w:lang w:val="pt_PT" w:bidi="pt_PT"/>
        </w:rPr>
      </w:r>
      <w:r>
        <w:rPr>
          <w:lang w:val="pt_PT" w:bidi="pt_PT"/>
        </w:rPr>
        <w:t xml:space="preserve">Pare aqui e olhem para a foto de </w:t>
      </w:r>
      <w:r>
        <w:rPr>
          <w:lang w:val="pt_PT" w:bidi="pt_PT"/>
        </w:rPr>
        <w:t>abrigos feitos de galhos de árvores</w:t>
      </w:r>
      <w:r>
        <w:rPr>
          <w:lang w:val="pt_PT" w:bidi="pt_PT"/>
        </w:rPr>
        <w:t>.</w:t>
      </w:r>
    </w:p>
    <w:p>
      <w:pPr/>
      <w:r>
        <w:rPr>
          <w:lang w:val="pt_PT" w:bidi="pt_PT"/>
        </w:rPr>
      </w:r>
      <w:r>
        <w:rPr>
          <w:lang w:val="pt_PT" w:bidi="pt_PT"/>
        </w:rPr>
        <w:t>Pare aqui e, em grupo, discuta essa pergunta: Em sua cultura, quais são algumas festas de colheita que seu povo muitas vezes se lembra e celebra? Como vocês celebram essas festas? Pause este áudio aqui.</w:t>
      </w:r>
    </w:p>
    <w:p>
      <w:pPr/>
      <w:r>
        <w:rPr>
          <w:lang w:val="pt_PT" w:bidi="pt_PT"/>
        </w:rPr>
      </w:r>
      <w:r>
        <w:rPr>
          <w:lang w:val="pt_PT" w:bidi="pt_PT"/>
        </w:rPr>
        <w:t>Muitos judeus foram para Jerusalém durante a Festa dos Tabernáculos. Se Jesus também fosse para Jerusalém, esse pareceria ser um bom momento para Jesus ensinar muitas pessoas. Os irmãos de Jesus aconselharam Jesus a deixar a Galileia e ir para a Judeia para que seus discípulos lá possam ver as obras que ele está fazendo. Um discípulo é uma pessoa que segue e aprende com um mestre religioso específico. Nesse caso, os irmãos de Jesus estão falando sobre os outros, além dos 12 discípulos mais próximos, que ouvem Jesus. Os irmãos de Jesus, filhos de Maria e José, estão aconselhando Jesus a ir para Jerusalém porque eles entendem mal o que Jesus está vindo para fazer. O propósito principal de Jesus era revelar quem Deus é para as pessoas. O propósito principal de Jesus não era fazer uma exibição pública de seu poder ou provar quem ele era fazendo muitos milagres. No entanto, os irmãos de Jesus pensam que Jesus precisa fazer muitos milagres. Eles dizem: “Ninguém que quer se tornar uma figura pública age em segredo. Como você está fazendo esses milagres, se mostre ao mundo”. Os irmãos de Jesus não acreditavam nele e no por que ele veio.</w:t>
      </w:r>
    </w:p>
    <w:p>
      <w:pPr/>
      <w:r>
        <w:rPr>
          <w:lang w:val="pt_PT" w:bidi="pt_PT"/>
        </w:rPr>
      </w:r>
      <w:r>
        <w:rPr>
          <w:lang w:val="pt_PT" w:bidi="pt_PT"/>
        </w:rPr>
        <w:t>Pare aqui e, em grupo, discuta essa pergunta: Contem uma história que vocês sabem sobre membros da família que não acreditam em outro membro da família. Ou, contem uma história sobre membros da família que aconselham outro membro da família a fazer algo que eles não querem fazer. Pause este áudio aqui.</w:t>
      </w:r>
    </w:p>
    <w:p>
      <w:pPr/>
      <w:r>
        <w:rPr>
          <w:lang w:val="pt_PT" w:bidi="pt_PT"/>
        </w:rPr>
      </w:r>
      <w:r>
        <w:rPr>
          <w:lang w:val="pt_PT" w:bidi="pt_PT"/>
        </w:rPr>
        <w:t>Jesus disse a seus irmãos: “Esse não é o momento certo para eu ir para a Judeia, mas para vocês qualquer momento é bom para irem para a Judeia”. Jesus está dizendo que ele quer escolher o tempo cuidadosamente quando ele vai para Jerusalém. Jesus quer garantir que ele vá em um momento que será mais eficaz para o que ele precisa fazer lá.</w:t>
      </w:r>
    </w:p>
    <w:p>
      <w:pPr/>
      <w:r>
        <w:rPr>
          <w:lang w:val="pt_PT" w:bidi="pt_PT"/>
        </w:rPr>
      </w:r>
      <w:r>
        <w:rPr>
          <w:lang w:val="pt_PT" w:bidi="pt_PT"/>
        </w:rPr>
        <w:t>Jesus tenta explicar a seus irmãos que seu papel no mundo é diferente do deles. As pessoas não têm uma razão para odiar os irmãos de Jesus. No entanto, Jesus diz às pessoas que suas ações são malignas, ou contra Deus. Portanto, as pessoas no mundo odeiam Jesus. Então Jesus diz: “Vocês vão para a Festa dos Tabernáculos. Não irei para essa festa, porque esse ainda não é o momento certo para mim”. Aqui Jesus pode estar dizendo que ele não irá para Jerusalém a tempo para o primeiro dia. Jesus pensa que será melhor chegar depois que todos os outros já estiverem na festa e prontos para os mestres virem e ensinarem. Jesus quer ir para a festa como um mestre. Os mestres nessa cultura geralmente não vinham para ensinar em uma festa como essa até que todos os outros tivessem se reunido. Depois que Jesus disse isso, ele ficou na Galileia. No entanto, depois que os irmãos de Jesus haviam saído para a Festa dos Tabernáculos, Jesus também foi para a festa, sem as pessoas saberem que ele estava indo para lá secretamente.</w:t>
      </w:r>
    </w:p>
    <w:p>
      <w:pPr/>
      <w:r>
        <w:rPr>
          <w:lang w:val="pt_PT" w:bidi="pt_PT"/>
        </w:rPr>
      </w:r>
      <w:r>
        <w:rPr>
          <w:lang w:val="pt_PT" w:bidi="pt_PT"/>
        </w:rPr>
        <w:t>Pare aqui e discuta essa pergunta em grupo: descreva os festivais em sua comunidade. Quando os mestres ensinam? Quando os mestres chegam? Para onde as pessoas vão e o que as pessoas fazem durante suas festas religiosas?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7:1–10 na tradução de melhor compreensão.</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história tem 4 cenas.</w:t>
      </w:r>
    </w:p>
    <w:p>
      <w:pPr/>
      <w:r>
        <w:rPr>
          <w:lang w:val="pt_PT" w:bidi="pt_PT"/>
        </w:rPr>
      </w:r>
      <w:r>
        <w:rPr>
          <w:b/>
          <w:lang w:val="pt_PT" w:bidi="pt_PT"/>
        </w:rPr>
        <w:t>Na primeira cena:</w:t>
      </w:r>
      <w:r>
        <w:rPr>
          <w:lang w:val="pt_PT" w:bidi="pt_PT"/>
        </w:rPr>
        <w:t xml:space="preserve"> João nos diz que Jesus viajou pela Galileia ensinando. Jesus não foi para a Judeia porque os líderes religiosos estavam procurando uma oportunidade para matá-lo.</w:t>
      </w:r>
    </w:p>
    <w:p>
      <w:pPr/>
      <w:r>
        <w:rPr>
          <w:lang w:val="pt_PT" w:bidi="pt_PT"/>
        </w:rPr>
      </w:r>
      <w:r>
        <w:rPr>
          <w:b/>
          <w:lang w:val="pt_PT" w:bidi="pt_PT"/>
        </w:rPr>
        <w:t>Na segunda cena:</w:t>
      </w:r>
      <w:r>
        <w:rPr>
          <w:lang w:val="pt_PT" w:bidi="pt_PT"/>
        </w:rPr>
        <w:t xml:space="preserve"> O povo judeu em breve celebrará a Festa dos Tabernáculos em Jerusalém, na Judeia, e os irmãos de Jesus aconselharam Jesus a ir para a Judeia e mostrar seu poder milagroso.</w:t>
      </w:r>
    </w:p>
    <w:p>
      <w:pPr/>
      <w:r>
        <w:rPr>
          <w:lang w:val="pt_PT" w:bidi="pt_PT"/>
        </w:rPr>
      </w:r>
      <w:r>
        <w:rPr>
          <w:b/>
          <w:lang w:val="pt_PT" w:bidi="pt_PT"/>
        </w:rPr>
        <w:t>Na terceira cena:</w:t>
      </w:r>
      <w:r>
        <w:rPr>
          <w:lang w:val="pt_PT" w:bidi="pt_PT"/>
        </w:rPr>
        <w:t xml:space="preserve"> Jesus disse a seus irmãos que ele é diferente deles. Jesus disse que esse não é o momento certo para ele ir para a Judeia.</w:t>
      </w:r>
    </w:p>
    <w:p>
      <w:pPr/>
      <w:r>
        <w:rPr>
          <w:lang w:val="pt_PT" w:bidi="pt_PT"/>
        </w:rPr>
      </w:r>
      <w:r>
        <w:rPr>
          <w:b/>
          <w:lang w:val="pt_PT" w:bidi="pt_PT"/>
        </w:rPr>
        <w:t>Na quarta cena:</w:t>
      </w:r>
      <w:r>
        <w:rPr>
          <w:lang w:val="pt_PT" w:bidi="pt_PT"/>
        </w:rPr>
        <w:t xml:space="preserve"> Os irmãos de Jesus foram para a Judeia e mais tarde, Jesus foi secretamente também.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Irmãos de Jesus</w:t>
      </w:r>
    </w:p>
    <w:p>
      <w:pPr/>
      <w:r>
        <w:rPr>
          <w:lang w:val="pt_PT" w:bidi="pt_PT"/>
        </w:rPr>
      </w:r>
      <w:r>
        <w:rPr>
          <w:lang w:val="pt_PT" w:bidi="pt_PT"/>
        </w:rPr>
        <w:t>Esta história começa algum tempo depois que os discípulos mais próximos de Jesus entendem que Deus enviou Jesus. Não sabemos quanto tempo depois. Na cena um, João diz que Jesus visitou e ensinou as pessoas e ficou em várias cidades e aldeias na Galileia. É importante lembrar que Jesus não iria para a Judeia porque as autoridades judaicas estavam procurando uma oportunidade para matá-lo. Lembrem-se de que a área da Judeia é onde os líderes religiosos judeus viviam e ensinavam principalmente na cidade principal de Jerusalém.</w:t>
      </w:r>
    </w:p>
    <w:p>
      <w:pPr/>
      <w:r>
        <w:rPr>
          <w:lang w:val="pt_PT" w:bidi="pt_PT"/>
        </w:rPr>
      </w:r>
      <w:r>
        <w:rPr>
          <w:lang w:val="pt_PT" w:bidi="pt_PT"/>
        </w:rPr>
        <w:t>Pare aqui e encontre um objeto para representar Jesus. Talvez vocês possam usar um item masculino ou um bastão.</w:t>
      </w:r>
    </w:p>
    <w:p>
      <w:pPr/>
      <w:r>
        <w:rPr>
          <w:lang w:val="pt_PT" w:bidi="pt_PT"/>
        </w:rPr>
      </w:r>
      <w:r>
        <w:rPr>
          <w:lang w:val="pt_PT" w:bidi="pt_PT"/>
        </w:rPr>
        <w:t>Pare aqui e encontre um objeto para representar várias cidades e aldeias. Talvez vocês possam usar caixas ou algumas pedras. Pause este áudio aqui.</w:t>
      </w:r>
    </w:p>
    <w:p>
      <w:pPr/>
      <w:r>
        <w:rPr>
          <w:lang w:val="pt_PT" w:bidi="pt_PT"/>
        </w:rPr>
      </w:r>
      <w:r>
        <w:rPr>
          <w:lang w:val="pt_PT" w:bidi="pt_PT"/>
        </w:rPr>
        <w:t>Na cena dois, essa Festa dos Tabernáculos é uma celebração judaica por oito dias, com o primeiro e oitavo dias que são feriados e dias de descanso. A festa acontece durante a colheita das uvas. É importante lembrar que a Festa dos Tabernáculos é a mais popular de todas as festas judaicas. Portanto, o povo judeu celebra essa festa vivendo nas vinhas em cabanas temporárias feitas de galhos de árvores durante esse período para proteger a colheita das uvas contra danos ou destruição de animais. Os irmãos de Jesus queriam que Jesus se mostrasse ao mundo durante a mais popular de todas as festas judaicas, fazendo alguns milagres. Eles pensavam que seria bom para ele que as pessoas reconhecessem que ele tem poder. É importante lembrar que os irmãos de Jesus que são mais jovens do que ele entenderam mal a natureza da missão de Jesus. O propósito de Jesus era revelar a verdadeira natureza de Deus. Os próprios irmãos de Jesus não acreditavam em sua missão.</w:t>
      </w:r>
    </w:p>
    <w:p>
      <w:pPr/>
      <w:r>
        <w:rPr>
          <w:lang w:val="pt_PT" w:bidi="pt_PT"/>
        </w:rPr>
      </w:r>
      <w:r>
        <w:rPr>
          <w:lang w:val="pt_PT" w:bidi="pt_PT"/>
        </w:rPr>
        <w:t>Encontre um objeto para representar a Festa dos Tabernáculos. Talvez vocês possam usar itens de festa em sua cultura ou alguns itens como roupas.</w:t>
      </w:r>
    </w:p>
    <w:p>
      <w:pPr/>
      <w:r>
        <w:rPr>
          <w:lang w:val="pt_PT" w:bidi="pt_PT"/>
        </w:rPr>
      </w:r>
      <w:r>
        <w:rPr>
          <w:lang w:val="pt_PT" w:bidi="pt_PT"/>
        </w:rPr>
        <w:t>Encontre personagens para representar Jesus e algumas pessoas para representar os irmãos de Jesus. Talvez uma pessoa mais velha ou uma pessoa mais jovem.</w:t>
      </w:r>
    </w:p>
    <w:p>
      <w:pPr/>
      <w:r>
        <w:rPr>
          <w:lang w:val="pt_PT" w:bidi="pt_PT"/>
        </w:rPr>
      </w:r>
      <w:r>
        <w:rPr>
          <w:lang w:val="pt_PT" w:bidi="pt_PT"/>
        </w:rPr>
        <w:t>Encontre objetos para representar várias vinhas e cabanas feitas de galhos de árvores.</w:t>
      </w:r>
    </w:p>
    <w:p>
      <w:pPr/>
      <w:r>
        <w:rPr>
          <w:lang w:val="pt_PT" w:bidi="pt_PT"/>
        </w:rPr>
      </w:r>
      <w:r>
        <w:rPr>
          <w:lang w:val="pt_PT" w:bidi="pt_PT"/>
        </w:rPr>
        <w:t>Na cena três, Jesus explicou a seus irmãos por que ele não queria ir para a festa na Judeia naquele momento. Jesus não pensava que era melhor para ele caminhar para a festa ao mesmo tempo que todos os outros. Mas seus irmãos poderiam ir para a festa a qualquer momento que quisessem. Jesus fala do mundo como seu inimigo. É importante lembrar que o ensinamento e a atitude de Jesus eram diferentes da maioria das pessoas. As pessoas em geral não tinham razão para odiar os irmãos de Jesus porque sua atitude concordava com a do mundo. Jesus ficou na Galileia.</w:t>
      </w:r>
    </w:p>
    <w:p>
      <w:pPr/>
      <w:r>
        <w:rPr>
          <w:lang w:val="pt_PT" w:bidi="pt_PT"/>
        </w:rPr>
      </w:r>
      <w:r>
        <w:rPr>
          <w:lang w:val="pt_PT" w:bidi="pt_PT"/>
        </w:rPr>
        <w:t>No entanto, depois que os irmãos de Jesus saíram para Jerusalém, Jesus foi para a Festa, embora ele tenha ido secretamente e sozinho.</w:t>
      </w:r>
    </w:p>
    <w:p>
      <w:pPr/>
      <w:r>
        <w:rPr>
          <w:lang w:val="pt_PT" w:bidi="pt_PT"/>
        </w:rPr>
      </w:r>
      <w:r>
        <w:rPr>
          <w:lang w:val="pt_PT" w:bidi="pt_PT"/>
        </w:rPr>
        <w:t>Agora, contem a passagem com a ajuda desses objetos. Vocês também podem fazer um roteiro da passagem e então contá-la novamente. Talvez vocês possam até mesmo pensar em outra maneira de visualizar a passagem! Pausem o áudio e façam essa atividade.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7:1–10 na tradução de melhor compreensão.</w:t>
      </w:r>
    </w:p>
    <w:p>
      <w:pPr/>
      <w:r>
        <w:rPr>
          <w:lang w:val="pt_PT" w:bidi="pt_PT"/>
        </w:rPr>
      </w:r>
      <w:r>
        <w:rPr>
          <w:lang w:val="pt_PT" w:bidi="pt_PT"/>
        </w:rPr>
        <w:t>Nesta etapa, o grupo encenará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Irmãos de Jesus</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encontre uma maneira de encenar que Jesus viajou visitando e ensinando as pessoas e ficou em várias cidades e aldeias na Galileia. Jesus não queria ir para a Judeia porque os líderes religiosos judeus que vivem na Judeia estavam procurando uma oportunidade para matá-lo.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“Não posso acreditar que os líderes religiosos judeus estão procurando oportunidades para me matar. Deus me ajude enquanto vou para Jerusalém para cumprir o propósito de Deus para minha vida”.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cena dois, encontrem um caminho e faça algumas atividades mostrando que durante a Festa dos Tabernáculos, os irmãos de Jesus aconselharam Jesus a deixar a Galileia e ir para a Judeia para que seus discípulos lá possam ver as obras que ele está fazendo, porque ninguém que quer se tornar uma figura pública age em segredo. Eles dizem: “Como você está fazendo esses milagres, vá e se mostre ao mundo”. Os próprios irmãos de Jesus não acreditavam em sua missão.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“Meus irmãos não entendem que meu ensinamento e atitude não estão de acordo com as pessoas na Judeia, especialmente os líderes religiosos judeus. E gostaria que meus irmãos entendessem que morrerei na Judeia para revelar às pessoas que sou o Messias”.</w:t>
      </w:r>
    </w:p>
    <w:p>
      <w:pPr>
        <w:pStyle w:val="ListBullet"/>
        <w:spacing w:line="240" w:lineRule="auto"/>
        <w:ind w:left="720"/>
      </w:pPr>
      <w:r>
        <w:rPr>
          <w:lang w:val="pt_PT" w:bidi="pt_PT"/>
        </w:rPr>
      </w:r>
      <w:r>
        <w:rPr>
          <w:lang w:val="pt_PT" w:bidi="pt_PT"/>
        </w:rPr>
        <w:t>Pergunte às pessoas que interpretam os irmãos de Jesus: "O que vocês estão sentindo ou pensando?" Vocês podem ouvir coisas como: “Quem Jesus pensa que ele é? Apenas porque ele fez alguns milagres, ele já está se sentindo como uma celebridade. Agora aqui está a festa mais popular, vamos ver se ele pode fazer outro milagre”, ou “Se Jesus é realmente o Messias, ele precisa mostrar a todos! Ele não deve estar agindo em segredo aqui! Ele deve mostrar a todos em Jerusalém!”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terceira cena, Jesus disse a seus irmãos que esse não é o momento certo para ir para a Judeia, mas para eles qualquer momento é bom para irem para a Judeia. Jesus disse: “As pessoas do mundo não podem odiar vocês, mas elas me odeiam porque digo a elas que suas ações ou obras são malignas”. Depois que Jesus disse isso, ele ficou na Galileia. Mais tarde, Jesus também foi para a festa secretamente.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“Espero que as pessoas e os líderes religiosos judeus finalmente concordem com meu ensinamento, bem como me amem”.</w:t>
      </w:r>
    </w:p>
    <w:p>
      <w:pPr>
        <w:pStyle w:val="ListBullet"/>
        <w:spacing w:line="240" w:lineRule="auto"/>
        <w:ind w:left="720"/>
      </w:pPr>
      <w:r>
        <w:rPr>
          <w:lang w:val="pt_PT" w:bidi="pt_PT"/>
        </w:rPr>
      </w:r>
      <w:r>
        <w:rPr>
          <w:lang w:val="pt_PT" w:bidi="pt_PT"/>
        </w:rPr>
        <w:t>Pergunte às pessoas que interpretam os irmãos de Jesus: "O que vocês estão sentindo ou pensando?" Você pode ouvir coisas como: “Nossa!. Esperamos que mais tarde entendamos o que ele queria dizer quando disse que as pessoas do mundo não podem nos odiar”.</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7:1–10 na tradução de melhor compreensão.</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estava passando pela </w:t>
      </w:r>
      <w:r>
        <w:rPr>
          <w:b/>
          <w:lang w:val="pt_PT" w:bidi="pt_PT"/>
        </w:rPr>
        <w:t>Galileia</w:t>
      </w:r>
      <w:r>
        <w:rPr>
          <w:lang w:val="pt_PT" w:bidi="pt_PT"/>
        </w:rPr>
        <w:t xml:space="preserve"> e não queria ir para a </w:t>
      </w:r>
      <w:r>
        <w:rPr>
          <w:b/>
          <w:lang w:val="pt_PT" w:bidi="pt_PT"/>
        </w:rPr>
        <w:t>Judeia</w:t>
      </w:r>
      <w:r>
        <w:rPr>
          <w:lang w:val="pt_PT" w:bidi="pt_PT"/>
        </w:rPr>
        <w:t xml:space="preserve">. Tanto </w:t>
      </w:r>
      <w:r>
        <w:rPr>
          <w:lang w:val="pt_PT" w:bidi="pt_PT"/>
        </w:rPr>
        <w:t>Galileia</w:t>
      </w:r>
      <w:r>
        <w:rPr>
          <w:lang w:val="pt_PT" w:bidi="pt_PT"/>
        </w:rPr>
        <w:t xml:space="preserve"> quanto </w:t>
      </w:r>
      <w:r>
        <w:rPr>
          <w:lang w:val="pt_PT" w:bidi="pt_PT"/>
        </w:rPr>
        <w:t>Judéia</w:t>
      </w:r>
      <w:r>
        <w:rPr>
          <w:lang w:val="pt_PT" w:bidi="pt_PT"/>
        </w:rPr>
        <w:t xml:space="preserve"> estão no Glossário Mestre. Jesus não queria ir na Judeia porque os </w:t>
      </w:r>
      <w:r>
        <w:rPr>
          <w:b/>
          <w:lang w:val="pt_PT" w:bidi="pt_PT"/>
        </w:rPr>
        <w:t>judeus</w:t>
      </w:r>
      <w:r>
        <w:rPr>
          <w:lang w:val="pt_PT" w:bidi="pt_PT"/>
        </w:rPr>
        <w:t xml:space="preserve"> que vivem na Judeia estavam procurando uma maneira de matá-lo. Os judeus eram os líderes judeus que eram </w:t>
      </w:r>
      <w:r>
        <w:rPr>
          <w:lang w:val="pt_PT" w:bidi="pt_PT"/>
        </w:rPr>
        <w:t>mestres da lei</w:t>
      </w:r>
      <w:r>
        <w:rPr>
          <w:lang w:val="pt_PT" w:bidi="pt_PT"/>
        </w:rPr>
        <w:t xml:space="preserve"> ou </w:t>
      </w:r>
      <w:r>
        <w:rPr>
          <w:lang w:val="pt_PT" w:bidi="pt_PT"/>
        </w:rPr>
        <w:t>escribas</w:t>
      </w:r>
      <w:r>
        <w:rPr>
          <w:lang w:val="pt_PT" w:bidi="pt_PT"/>
        </w:rPr>
        <w:t xml:space="preserve"> como as pessoas que escreviam a lei. Eles eram estudiosos e especialistas nas interpretações da lei a partir das Sagradas Escrituras. </w:t>
      </w:r>
    </w:p>
    <w:p>
      <w:pPr/>
      <w:r>
        <w:rPr>
          <w:lang w:val="pt_PT" w:bidi="pt_PT"/>
        </w:rPr>
      </w:r>
      <w:r>
        <w:rPr>
          <w:lang w:val="pt_PT" w:bidi="pt_PT"/>
        </w:rPr>
        <w:t xml:space="preserve">Parem aqui e discutam qual palavra vocês usarão para </w:t>
      </w:r>
      <w:r>
        <w:rPr>
          <w:b/>
          <w:lang w:val="pt_PT" w:bidi="pt_PT"/>
        </w:rPr>
        <w:t>líderes judeus</w:t>
      </w:r>
      <w:r>
        <w:rPr>
          <w:lang w:val="pt_PT" w:bidi="pt_PT"/>
        </w:rPr>
        <w:t>. Pause este áudio aqui.</w:t>
      </w:r>
    </w:p>
    <w:p>
      <w:pPr/>
      <w:r>
        <w:rPr>
          <w:lang w:val="pt_PT" w:bidi="pt_PT"/>
        </w:rPr>
      </w:r>
      <w:r>
        <w:rPr>
          <w:lang w:val="pt_PT" w:bidi="pt_PT"/>
        </w:rPr>
        <w:t xml:space="preserve">A </w:t>
      </w:r>
      <w:r>
        <w:rPr>
          <w:b/>
          <w:lang w:val="pt_PT" w:bidi="pt_PT"/>
        </w:rPr>
        <w:t>Festa dos Tabernáculos</w:t>
      </w:r>
      <w:r>
        <w:rPr>
          <w:lang w:val="pt_PT" w:bidi="pt_PT"/>
        </w:rPr>
        <w:t xml:space="preserve"> estava próxima. Essa festa também é chamada de Festa dos Abrigos, ou cabanas, que lembra aos judeus como eles viviam em tendas enquanto estavam vagando no deserto depois que Deus os resgatou da escravidão no Egito. Procure </w:t>
      </w:r>
      <w:r>
        <w:rPr>
          <w:lang w:val="pt_PT" w:bidi="pt_PT"/>
        </w:rPr>
        <w:t>Festa dos Tabernáculos</w:t>
      </w:r>
      <w:r>
        <w:rPr>
          <w:lang w:val="pt_PT" w:bidi="pt_PT"/>
        </w:rPr>
        <w:t xml:space="preserve"> no Glossário Mestre.</w:t>
      </w:r>
    </w:p>
    <w:p>
      <w:pPr/>
      <w:r>
        <w:rPr>
          <w:lang w:val="pt_PT" w:bidi="pt_PT"/>
        </w:rPr>
      </w:r>
      <w:r>
        <w:rPr>
          <w:lang w:val="pt_PT" w:bidi="pt_PT"/>
        </w:rPr>
        <w:t xml:space="preserve">Pare aqui e discuta qual palavra vocês usarão para </w:t>
      </w:r>
      <w:r>
        <w:rPr>
          <w:b/>
          <w:lang w:val="pt_PT" w:bidi="pt_PT"/>
        </w:rPr>
        <w:t>Festa dos Tabernáculos</w:t>
      </w:r>
      <w:r>
        <w:rPr>
          <w:lang w:val="pt_PT" w:bidi="pt_PT"/>
        </w:rPr>
        <w:t>. Pause este áudio aqui.</w:t>
      </w:r>
    </w:p>
    <w:p>
      <w:pPr/>
      <w:r>
        <w:rPr>
          <w:lang w:val="pt_PT" w:bidi="pt_PT"/>
        </w:rPr>
      </w:r>
      <w:r>
        <w:rPr>
          <w:lang w:val="pt_PT" w:bidi="pt_PT"/>
        </w:rPr>
        <w:t xml:space="preserve">Os irmãos de Jesus aconselharam Jesus a deixar a Galileia e ir para a Judeia para que seus </w:t>
      </w:r>
      <w:r>
        <w:rPr>
          <w:b/>
          <w:lang w:val="pt_PT" w:bidi="pt_PT"/>
        </w:rPr>
        <w:t>discípulos</w:t>
      </w:r>
      <w:r>
        <w:rPr>
          <w:lang w:val="pt_PT" w:bidi="pt_PT"/>
        </w:rPr>
        <w:t xml:space="preserve"> lá possam ver as obras que ele está fazendo. Um discípulo é uma pessoa que segue e aprende de um mestre religioso específico sobre Deus, fé e vida. Os seguidores mais próximos de Jesus o acompanharam durante a maioria de seu ministério, viajando com ele para onde ele fosse, aprendendo com ele e às vezes sendo enviados para pregar as boas novas do Reino e para curar os doentes. Mas os discípulos na Judeia não eram parte dos 12 discípulos. Eles eram outras pessoas que também aprenderam com Jesus e o seguiam. Lembre-se de que </w:t>
      </w:r>
      <w:r>
        <w:rPr>
          <w:lang w:val="pt_PT" w:bidi="pt_PT"/>
        </w:rPr>
        <w:t>discípulos</w:t>
      </w:r>
      <w:r>
        <w:rPr>
          <w:lang w:val="pt_PT" w:bidi="pt_PT"/>
        </w:rPr>
        <w:t xml:space="preserve"> está no Glossário Mestre.</w:t>
      </w:r>
    </w:p>
    <w:p>
      <w:pPr/>
      <w:r>
        <w:rPr>
          <w:lang w:val="pt_PT" w:bidi="pt_PT"/>
        </w:rPr>
      </w:r>
      <w:r>
        <w:rPr>
          <w:lang w:val="pt_PT" w:bidi="pt_PT"/>
        </w:rPr>
        <w:t xml:space="preserve">Pare aqui e procure </w:t>
      </w:r>
      <w:r>
        <w:rPr>
          <w:b/>
          <w:lang w:val="pt_PT" w:bidi="pt_PT"/>
        </w:rPr>
        <w:t>discípulos</w:t>
      </w:r>
      <w:r>
        <w:rPr>
          <w:lang w:val="pt_PT" w:bidi="pt_PT"/>
        </w:rPr>
        <w:t xml:space="preserve"> no Glossário Mestre, se necessário, e use a mesma palavra para discípulos que vocês usaram em passagens anteriores.</w:t>
      </w:r>
    </w:p>
    <w:p>
      <w:pPr/>
      <w:r>
        <w:rPr>
          <w:lang w:val="pt_PT" w:bidi="pt_PT"/>
        </w:rPr>
      </w:r>
      <w:r>
        <w:rPr>
          <w:lang w:val="pt_PT" w:bidi="pt_PT"/>
        </w:rPr>
        <w:t xml:space="preserve">Portanto, Jesus disse a eles: “Esse não é o momento certo para ir para a Judeia, mas para vocês qualquer momento é bom para irem para a Judeia. As pessoas do mundo não podem odiar vocês, mas elas me odeiam porque digo a elas que suas ações ou obras são </w:t>
      </w:r>
      <w:r>
        <w:rPr>
          <w:b/>
          <w:lang w:val="pt_PT" w:bidi="pt_PT"/>
        </w:rPr>
        <w:t>malignas</w:t>
      </w:r>
      <w:r>
        <w:rPr>
          <w:lang w:val="pt_PT" w:bidi="pt_PT"/>
        </w:rPr>
        <w:t xml:space="preserve">”. Mal se refere a qualquer coisa que seja contra Deus. é o oposto do bem, pois não é certo — é uma coisa errada ou uma coisa ruim. Lembre-se de que </w:t>
      </w:r>
      <w:r>
        <w:rPr>
          <w:lang w:val="pt_PT" w:bidi="pt_PT"/>
        </w:rPr>
        <w:t>mal</w:t>
      </w:r>
      <w:r>
        <w:rPr>
          <w:lang w:val="pt_PT" w:bidi="pt_PT"/>
        </w:rPr>
        <w:t xml:space="preserve"> está no Glossário Mestre.</w:t>
      </w:r>
    </w:p>
    <w:p>
      <w:pPr/>
      <w:r>
        <w:rPr>
          <w:lang w:val="pt_PT" w:bidi="pt_PT"/>
        </w:rPr>
      </w:r>
      <w:r>
        <w:rPr>
          <w:lang w:val="pt_PT" w:bidi="pt_PT"/>
        </w:rPr>
        <w:t xml:space="preserve">Parem aqui e discutam qual palavra vocês usarão para </w:t>
      </w:r>
      <w:r>
        <w:rPr>
          <w:b/>
          <w:lang w:val="pt_PT" w:bidi="pt_PT"/>
        </w:rPr>
        <w:t>mal</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de João 7:1–10 na tradução de melhor compreensão.</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7:11–24</w:t>
      </w:r>
      <w:r>
        <w:rPr>
          <w:lang w:val="pt_PT" w:bidi="pt_PT"/>
        </w:rPr>
      </w:r>
    </w:p>
    <w:p>
      <w:pPr>
        <w:pStyle w:val="Heading3"/>
      </w:pPr>
      <w:r>
        <w:rPr>
          <w:lang w:val="pt_PT" w:bidi="pt_PT"/>
        </w:rPr>
        <w:t>Ouvir e Sentir</w:t>
      </w:r>
    </w:p>
    <w:p>
      <w:pPr/>
      <w:r>
        <w:rPr>
          <w:lang w:val="pt_PT" w:bidi="pt_PT"/>
        </w:rPr>
      </w:r>
      <w:r>
        <w:rPr>
          <w:lang w:val="pt_PT" w:bidi="pt_PT"/>
        </w:rPr>
        <w:t>Nesta etapa, ouçam João 7:11–24 e a guardem em seus corações.</w:t>
      </w:r>
    </w:p>
    <w:p>
      <w:pPr/>
      <w:r>
        <w:rPr>
          <w:lang w:val="pt_PT" w:bidi="pt_PT"/>
        </w:rPr>
      </w:r>
      <w:r>
        <w:rPr>
          <w:lang w:val="pt_PT" w:bidi="pt_PT"/>
        </w:rPr>
        <w:t>Ouçam uma versão em áudio de João 7:11–24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7:11–24 na tradução mais fácil de entender.</w:t>
      </w:r>
    </w:p>
    <w:p>
      <w:pPr/>
      <w:r>
        <w:rPr>
          <w:lang w:val="pt_PT" w:bidi="pt_PT"/>
        </w:rPr>
      </w:r>
      <w:r>
        <w:rPr>
          <w:lang w:val="pt_PT" w:bidi="pt_PT"/>
        </w:rPr>
        <w:t>Na última passagem, Jesus ficou na Galileia depois que seus irmãos tinham que viajar para Jerusalém para celebrar a Festa dos Tabernáculos. Mais tarde, Jesus foi atrás de seus irmãos silenciosamente, ou secretamente, para celebrar a festa também. Então, durante a celebração da festa, os líderes judeus estavam olhando e perguntando onde esse homem estava, porque eles haviam esperado que Jesus estivesse na festa e os líderes judeus queriam saber onde ele estava. Aqui João está se referindo aos líderes judeus como simplesmente “os judeus”. Eles eram os líderes religiosos judeus ou autoridades judaicas que se opuseram a Jesus e queriam matá-lo.</w:t>
      </w:r>
    </w:p>
    <w:p>
      <w:pPr/>
      <w:r>
        <w:rPr>
          <w:lang w:val="pt_PT" w:bidi="pt_PT"/>
        </w:rPr>
      </w:r>
      <w:r>
        <w:rPr>
          <w:lang w:val="pt_PT" w:bidi="pt_PT"/>
        </w:rPr>
        <w:t>Então, naquele momento, a multidão começou a murmurar muito sobre Jesus porque muitos deles não estavam felizes com o que Jesus estava dizendo e fazendo. Eles discutiram sobre quem Jesus era. Alguns disseram que ele era um bom homem enquanto outros disseram que ele enganava as pessoas. Mas a multidão se recusou a dizer qualquer coisa publicamente sobre Jesus porque eles tinham medo dos líderes judeus. Todos preferiam esperar até que a decisão dos líderes religiosos judeus fosse tornada pública sobre se Jesus é um enganador.</w:t>
      </w:r>
    </w:p>
    <w:p>
      <w:pPr/>
      <w:r>
        <w:rPr>
          <w:lang w:val="pt_PT" w:bidi="pt_PT"/>
        </w:rPr>
      </w:r>
      <w:r>
        <w:rPr>
          <w:lang w:val="pt_PT" w:bidi="pt_PT"/>
        </w:rPr>
        <w:t>Parem aqui e discutam essas perguntas em grupo: Em sua cultura, quais são algumas de suas festas tradicionais que vocês celebram ou observam anualmente? Pause este áudio aqui.</w:t>
      </w:r>
    </w:p>
    <w:p>
      <w:pPr/>
      <w:r>
        <w:rPr>
          <w:lang w:val="pt_PT" w:bidi="pt_PT"/>
        </w:rPr>
      </w:r>
      <w:r>
        <w:rPr>
          <w:lang w:val="pt_PT" w:bidi="pt_PT"/>
        </w:rPr>
        <w:t>Enquanto o povo judeu estava no meio da celebração da Festa dos Tabernáculos, Jesus subiu e entrou no templo, o lugar judaico de adoração em Jerusalém. Jesus começou a ensinar. Talvez Jesus quisesse entrar na festa no momento mais importante. Quando Jesus “subiu” se refere a ir para um lugar mais alto, como uma colina, porque o templo estava em um terreno alto. Os judeus lá ficaram surpresos com seu ensinamento e perguntaram: “Como esse homem obteve esse aprendizado sem ter sido ensinado?”. Aqui os líderes religiosos judeus perceberam o fato de que o ensinamento de Jesus mostrou que ele entendia a Lei judaica e as Escrituras sem um rabi ou mestre profissional ter ensinado ele.</w:t>
      </w:r>
    </w:p>
    <w:p>
      <w:pPr/>
      <w:r>
        <w:rPr>
          <w:lang w:val="pt_PT" w:bidi="pt_PT"/>
        </w:rPr>
      </w:r>
      <w:r>
        <w:rPr>
          <w:lang w:val="pt_PT" w:bidi="pt_PT"/>
        </w:rPr>
        <w:t xml:space="preserve">Parem aqui e, em grupo, olhem para uma imagem de um </w:t>
      </w:r>
      <w:r>
        <w:rPr>
          <w:lang w:val="pt_PT" w:bidi="pt_PT"/>
        </w:rPr>
        <w:t>templo</w:t>
      </w:r>
      <w:r>
        <w:rPr>
          <w:lang w:val="pt_PT" w:bidi="pt_PT"/>
        </w:rPr>
        <w:t>. Pause este áudio aqui.</w:t>
      </w:r>
    </w:p>
    <w:p>
      <w:pPr/>
      <w:r>
        <w:rPr>
          <w:lang w:val="pt_PT" w:bidi="pt_PT"/>
        </w:rPr>
      </w:r>
      <w:r>
        <w:rPr>
          <w:lang w:val="pt_PT" w:bidi="pt_PT"/>
        </w:rPr>
        <w:t>Então, Jesus respondeu aos líderes judeus: “Minha mensagem não é minhas próprias ideias, e essa mensagem vem de Deus que me enviou aqui. Qualquer um que escolha fazer a vontade de Deus descobrirá se meu ensinamento vem de Deus ou se falo por meu próprio nome”. Aqui Jesus está tentando fazer os líderes judeus saberem que ele é um dos verdadeiros mestres e um exemplo de um verdadeiro mestre, mesmo que nenhum rabi ou mestre religioso tenha ensinado Jesus. Então Jesus continua a dizer que uma pessoa que expressa suas próprias ideias está tentando encontrar glória ou louvor para si mesma. Mas a pessoa honesta quer que as pessoas glorifiquem ou louvem a Deus que o enviou. E seu ensinamento não é para enganar outras pessoas. É importante lembrar que Jesus está dizendo aos líderes religiosos judeus que outros mestres podem usar ideias ou autoridades como a fonte para suas opiniões, mas o próprio Deus era a fonte do ensinamento de Jesus. Então em vez de avaliar o ensinamento de Jesus em termos do que outras ideias ou autoridades tinham a dizer sobre o assunto, as pessoas deveriam considerar como o ensinamento de Jesus está relacionado à vontade de Deus. Se eles realmente quisessem fazer a vontade de Deus, eles seriam capazes de fazer um julgamento correto sobre o que Jesus estava ensinando. E lembrem-se de que Jesus também sugeriu um teste que eles poderiam usar para ver se o ensinamento vinha de opinião humana ou ideias tradicionais ou não vinha de Deus. O teste era se o mestre estava buscando</w:t>
      </w:r>
    </w:p>
    <w:p>
      <w:pPr/>
      <w:r>
        <w:rPr>
          <w:lang w:val="pt_PT" w:bidi="pt_PT"/>
        </w:rPr>
      </w:r>
      <w:r>
        <w:rPr>
          <w:lang w:val="pt_PT" w:bidi="pt_PT"/>
        </w:rPr>
        <w:t>Pare aqui e discuta essas perguntas em grupo: Em sua cultura, discuta situações em que um rei ou chefe enviou seu servo para entregar uma mensagem, mas o servo foi e entregou uma mensagem diferente. Por que vocês pensam que o servo conta uma mensagem diferente? Como um servo verdadeiro traz honra e louvor ao rei ou chefe quando ele vai com uma mensagem? Pause este áudio aqui.</w:t>
      </w:r>
    </w:p>
    <w:p>
      <w:pPr/>
      <w:r>
        <w:rPr>
          <w:lang w:val="pt_PT" w:bidi="pt_PT"/>
        </w:rPr>
      </w:r>
      <w:r>
        <w:rPr>
          <w:lang w:val="pt_PT" w:bidi="pt_PT"/>
        </w:rPr>
        <w:t>E Jesus também disse aos líderes judeus: “Moisés não deu a vocês a lei? Ainda assim, nenhum de vocês mantém a Por que vocês estão tentando me enganar?”. Aqui Jesus está tentando dizer aos líderes judeus que foi Moisés que há muito tempo deu a eles a lei de Deus. Nenhum dos líderes judeus obedece à lei ou faz o que Moisés ensinou eles. Então Jesus disse: “Por que vocês estão procurando uma oportunidade para me matar?”. Jesus estava apontando que querer matá-lo era contra a lei de Moisés que dizia: “não matarás”. Então, todas as pessoas que haviam falado ou discutido entre a multidão disseram a Jesus: “Você está possuído por um demônio”. Aqui a multidão estava dizendo que um espírito maligno fez Jesus pensar que as pessoas queriam matá-lo. Um demônio se refere a um ser espiritual que serve a Satanás.</w:t>
      </w:r>
    </w:p>
    <w:p>
      <w:pPr/>
      <w:r>
        <w:rPr>
          <w:lang w:val="pt_PT" w:bidi="pt_PT"/>
        </w:rPr>
      </w:r>
      <w:r>
        <w:rPr>
          <w:lang w:val="pt_PT" w:bidi="pt_PT"/>
        </w:rPr>
        <w:t>Pare aqui e discuta em grupo: Em sua cultura, o que acontece quando um líder religioso quebra uma lei religiosa? O que acontece com uma pessoa que aponta que os líderes religiosos estão errados? Pause este áudio aqui.</w:t>
      </w:r>
    </w:p>
    <w:p>
      <w:pPr/>
      <w:r>
        <w:rPr>
          <w:lang w:val="pt_PT" w:bidi="pt_PT"/>
        </w:rPr>
      </w:r>
      <w:r>
        <w:rPr>
          <w:lang w:val="pt_PT" w:bidi="pt_PT"/>
        </w:rPr>
        <w:t>Jesus respondeu à multidão: “Fiz esse milagre no sábado e todos vocês ficaram surpresos”. Sábado aqui significa o dia religioso de adoração e descanso, que começa de sexta-feira à noite para sábado à noite na cultura judaica. Então, Jesus disse à multidão: “Moisés ordenou que vocês circuncidassem seus filhos no sábado”. Circuncisão é um sinal de que o homem é um herdeiro da aliança feita entre Deus e Abraão. A circuncisão era um sinal de que o menino fazia parte do povo escolhido de Deus, Israel, e que as promessas de Deus se aplicavam a ele. Circuncisão é o costume judaico de cortar a pele solta no final do pênis de um menino. Isso geralmente era realizado pelo pai ou por um homem que se especializava nessa prática, uma semana após o nascimento do bebê. Jesus continua dizendo: “Agora se um menino pode ser circuncidado no sábado para que a lei de Moisés não seja quebrada, por que vocês estão irados comigo por curar todo o corpo de um homem no sábado?”. Aqui Jesus está dizendo que Moisés ordenou que os judeus circuncidassem seus filhos no oitavo dia, um mandamento que Moisés herdou de seus antepassados como Abraão, Isaque e Jacó. Abraão, Isaque e Jacó são os fundadores da nação judaica. De acordo com o ensinamento judaico, a lei da circuncisão tinha prioridade sobre a lei do dia do sábado. Então, Jesus argumenta que é mais do que apenas circuncisão que tem prioridade sobre a lei do sábado. Então Jesus disse que a lei da misericórdia tem prioridade sobre o dia de sábado, uma vez que se refere a todo o corpo de um homem. Então, Jesus disse aos líderes judeus: “Parem de julgar pelo que vocês veem na superfície. Em vez disso, julguem de acordo com a verdade, justiça ou equidade”.</w:t>
      </w:r>
    </w:p>
    <w:p>
      <w:pPr/>
      <w:r>
        <w:rPr>
          <w:lang w:val="pt_PT" w:bidi="pt_PT"/>
        </w:rPr>
      </w:r>
      <w:r>
        <w:rPr>
          <w:lang w:val="pt_PT" w:bidi="pt_PT"/>
        </w:rPr>
        <w:t>Pare aqui e discuta em grupo: Fale sobre situações em sua cultura quando alguém tentou salvar uma vida, mas ele foi condenado por isso em vez de agradecido.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7:11–24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líderes religiosos judeus estavam procurando uma oportunidade para matar Jesus durante a celebração da Festa dos Tabernáculos.</w:t>
      </w:r>
    </w:p>
    <w:p>
      <w:pPr/>
      <w:r>
        <w:rPr>
          <w:lang w:val="pt_PT" w:bidi="pt_PT"/>
        </w:rPr>
      </w:r>
      <w:r>
        <w:rPr>
          <w:b/>
          <w:lang w:val="pt_PT" w:bidi="pt_PT"/>
        </w:rPr>
        <w:t>Na segunda cena:</w:t>
      </w:r>
      <w:r>
        <w:rPr>
          <w:lang w:val="pt_PT" w:bidi="pt_PT"/>
        </w:rPr>
        <w:t xml:space="preserve"> Jesus foi para o templo para ensinar e o povo judeu ficou surpreso com seu ensinamento.</w:t>
      </w:r>
    </w:p>
    <w:p>
      <w:pPr/>
      <w:r>
        <w:rPr>
          <w:lang w:val="pt_PT" w:bidi="pt_PT"/>
        </w:rPr>
      </w:r>
      <w:r>
        <w:rPr>
          <w:b/>
          <w:lang w:val="pt_PT" w:bidi="pt_PT"/>
        </w:rPr>
        <w:t>Na terceira cena:</w:t>
      </w:r>
      <w:r>
        <w:rPr>
          <w:lang w:val="pt_PT" w:bidi="pt_PT"/>
        </w:rPr>
        <w:t xml:space="preserve"> Jesus desafiou os líderes religiosos judeus que seu ensinamento não é de uma ideia humana, mas a ideia de Deus, mas eles ainda queriam matá-lo.</w:t>
      </w:r>
    </w:p>
    <w:p>
      <w:pPr/>
      <w:r>
        <w:rPr>
          <w:lang w:val="pt_PT" w:bidi="pt_PT"/>
        </w:rPr>
      </w:r>
      <w:r>
        <w:rPr>
          <w:b/>
          <w:lang w:val="pt_PT" w:bidi="pt_PT"/>
        </w:rPr>
        <w:t>Na quarta cena:</w:t>
      </w:r>
      <w:r>
        <w:rPr>
          <w:lang w:val="pt_PT" w:bidi="pt_PT"/>
        </w:rPr>
        <w:t xml:space="preserve"> Jesus lembrou aos líderes religiosos judeus a Lei que Deus deu a Moisés sobre a prática da circuncisão e o dia do sábado.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A multidão no templo</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cena, João diz que durante a celebração da Festa dos Tabernáculos, os líderes judeus estavam procurando Jesus e perguntaram às pessoas: “Onde ele está?”. É importante lembrar que os líderes religiosos judeus estavam pedindo às pessoas para dizer a elas onde Jesus estava. E lembrem-se de que esses líderes judeus dizem: “Onde ele está?”. ou “Onde esse homem está?" Essa é uma maneira de insultar Jesus ou mostrar que ele não tem respeito, e mostra que os líderes judeus não pensavam que Jesus era um bom homem. Então, naquele momento, a multidão começou a murmurar muito sobre Jesus. É importante lembrar que a multidão estava sussurrando durante as discussões por medo das autoridades judaicas. E lembrem-se de que alguém pode ter problemas com as autoridades judaicas por dizer abertamente que Jesus era um bom homem.</w:t>
      </w:r>
    </w:p>
    <w:p>
      <w:pPr/>
      <w:r>
        <w:rPr>
          <w:lang w:val="pt_PT" w:bidi="pt_PT"/>
        </w:rPr>
      </w:r>
      <w:r>
        <w:rPr>
          <w:lang w:val="pt_PT" w:bidi="pt_PT"/>
        </w:rPr>
        <w:t>Na segunda cena, João nos diz que Jesus entrou no templo e ele começou a ensinar. Lembrem-se de que Jesus veio “no meio da festa”, o que significa que Jesus provavelmente veio 2 a 4 dias depois que a festa de oito dias havia começado. Os judeus lá ficaram surpresos com seu ensinamento e perguntaram: “Como esse homem obteve esse aprendizado sem ter sido ensinado?”. É importante lembrar que os líderes religiosos judeus sabiam que Jesus era um carpinteiro da Galileia que não tinha educação formal em teologia. Mas o que ele estava dizendo mostrava que Jesus sabia o que ele estava falando. E lembrem-se de que os líderes religiosos judeus perceberam que Jesus havia aprendido tanto sobre a Lei ou Escrituras sem estudar com eles.</w:t>
      </w:r>
    </w:p>
    <w:p>
      <w:pPr/>
      <w:r>
        <w:rPr>
          <w:lang w:val="pt_PT" w:bidi="pt_PT"/>
        </w:rPr>
      </w:r>
      <w:r>
        <w:rPr>
          <w:lang w:val="pt_PT" w:bidi="pt_PT"/>
        </w:rPr>
        <w:t xml:space="preserve">Na terceira cena, Jesus respondeu aos líderes judeus, para explicar por que ele sabia tanto sem ser ensinado por eles: “Minha mensagem não é minhas próprias ideias, e essa mensagem vem de Deus que me enviou aqui. Qualquer um que escolha fazer a vontade de Deus descobrirá se meu ensinamento vem de Deus ou se falo por meu próprio nome”. Então Jesus continua a dizer que uma pessoa que expressa suas próprias ideias está tentando encontrar glória ou louvor para si mesma. Mas a pessoa honesta quer que as pessoas glorifiquem ou louvem a Deus que o enviou. E o ensinamento de Jesus não é para enganar outras pessoas. </w:t>
      </w:r>
    </w:p>
    <w:p>
      <w:pPr/>
      <w:r>
        <w:rPr>
          <w:lang w:val="pt_PT" w:bidi="pt_PT"/>
        </w:rPr>
      </w:r>
      <w:r>
        <w:rPr>
          <w:lang w:val="pt_PT" w:bidi="pt_PT"/>
        </w:rPr>
        <w:t xml:space="preserve">Na quarta cena, Jesus também lembrou aos líderes judeus que: “Foi Moisés que deu a vocês a lei. Ainda assim, nenhum de vocês cumpre a lei. Por que vocês estão tentando me enganar?”. Ele não espera que respondam a essas perguntas. Jesus está dizendo que Moisés deu às pessoas a lei, e elas não a cumprem. Em vez disso, eles estão tentando matá-lo. Então, todas as pessoas que haviam falado ou discutido entre a multidão disseram a Jesus: “Você está possuído por um demônio que faz você pensar que as pessoas estão tentando matar você”. É importante lembrar que as pessoas usaram uma declaração forte aqui de que Jesus estava errado, que ninguém está tentando matar Jesus. E lembrem-se de que eles pensavam que foi o espírito maligno que entrou nele que fez Jesus pensar assim. Então Jesus respondeu à multidão: “Quando fiz esse milagre no sábado, todos vocês ficaram surpresos”. Então, Jesus disse à multidão: “Moisés ordenou que vocês circuncidassem seus filhos no sábado”. </w:t>
      </w:r>
    </w:p>
    <w:p>
      <w:pPr/>
      <w:r>
        <w:rPr>
          <w:lang w:val="pt_PT" w:bidi="pt_PT"/>
        </w:rPr>
      </w:r>
      <w:r>
        <w:rPr>
          <w:lang w:val="pt_PT" w:bidi="pt_PT"/>
        </w:rPr>
        <w:t>Agora João para a história e dá um pouco de informações de fundo. João diz que a circuncisão começou antes do tempo de Moisés, com os patriarcas, ou os pais fundadores de Israel. Esses homens — Abraão, Isaque e Jacó — viveram centenas de anos antes de Moisés!</w:t>
      </w:r>
    </w:p>
    <w:p>
      <w:pPr/>
      <w:r>
        <w:rPr>
          <w:lang w:val="pt_PT" w:bidi="pt_PT"/>
        </w:rPr>
      </w:r>
      <w:r>
        <w:rPr>
          <w:lang w:val="pt_PT" w:bidi="pt_PT"/>
        </w:rPr>
        <w:t>Jesus continua dizendo: “Parem de julgar pelo que vocês veem na superfície. Em vez disso, julguem de acordo com a verdade, justiça ou equidade”. É importante lembrar que as pessoas estavam iradas com Jesus porque ele curou no sábado. E lembrem-se de que Jesus estava repreendendo as pessoas por fazer julgamentos com base no que as coisas se parecem por fora ou em sua aparência, em oposição a como elas pensavam em seus corações e suas intenções.</w:t>
      </w:r>
    </w:p>
    <w:p>
      <w:pPr/>
      <w:r>
        <w:rPr>
          <w:lang w:val="pt_PT" w:bidi="pt_PT"/>
        </w:rPr>
      </w:r>
      <w:r>
        <w:rPr>
          <w:lang w:val="pt_PT" w:bidi="pt_PT"/>
        </w:rPr>
        <w:t>Em grupo, encontre uma folha simples ou papel de cartão e desenhe.</w:t>
      </w:r>
    </w:p>
    <w:p>
      <w:pPr/>
      <w:r>
        <w:rPr>
          <w:lang w:val="pt_PT" w:bidi="pt_PT"/>
        </w:rPr>
      </w:r>
      <w:r>
        <w:rPr>
          <w:lang w:val="pt_PT" w:bidi="pt_PT"/>
        </w:rPr>
        <w:t>Agora, o grupo deve fazer o roteiro, desenhar ou usar objetos para visualizar a passagem e a atuação nela. Vocês podem querer pensar em outras maneiras de visualizar melhor a passagem quando desenharem.</w:t>
      </w:r>
    </w:p>
    <w:p>
      <w:pPr/>
      <w:r>
        <w:rPr>
          <w:lang w:val="pt_PT" w:bidi="pt_PT"/>
        </w:rPr>
      </w:r>
      <w:r>
        <w:rPr>
          <w:lang w:val="pt_PT" w:bidi="pt_PT"/>
        </w:rPr>
        <w:t>Pause o áudio e coletem seus materiais para suas atividades.</w:t>
      </w:r>
    </w:p>
    <w:p>
      <w:pPr/>
      <w:r>
        <w:rPr>
          <w:lang w:val="pt_PT" w:bidi="pt_PT"/>
        </w:rPr>
      </w:r>
      <w:r>
        <w:rPr>
          <w:lang w:val="pt_PT" w:bidi="pt_PT"/>
        </w:rPr>
        <w:t>Pausem o áudio e façam essa atividade.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7:11–24 na tradução de melhor compreensão.</w:t>
      </w:r>
    </w:p>
    <w:p>
      <w:pPr/>
      <w:r>
        <w:rPr>
          <w:lang w:val="pt_PT" w:bidi="pt_PT"/>
        </w:rPr>
      </w:r>
      <w:r>
        <w:rPr>
          <w:lang w:val="pt_PT" w:bidi="pt_PT"/>
        </w:rPr>
        <w:t>Nesta etapa, o grupo encenará a história.</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A multidão no templo</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durante a celebração da Festa dos Tabernáculos, os líderes judeus estavam procurando Jesus e perguntaram às pessoas: “Onde está Jesus — onde está esse homem?”. Então, naquele momento, a multidão começou a murmurar muito sobre Jesus. Eles discutiram sobre quem Jesus era: Alguns diziam que ele era um bom homem enquanto outros diziam que ele enganava as pessoas.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às pessoas que interpretam os líderes religiosos judeus: “O que vocês estão sentindo ou pensando?” Vocês podem ouvir coisas como: “Estamos procurando uma boa oportunidade para matar esse enganador e essa deve ser nossa única chance”.</w:t>
      </w:r>
    </w:p>
    <w:p>
      <w:pPr>
        <w:pStyle w:val="ListBullet"/>
        <w:spacing w:line="240" w:lineRule="auto"/>
        <w:ind w:left="720"/>
      </w:pPr>
      <w:r>
        <w:rPr>
          <w:lang w:val="pt_PT" w:bidi="pt_PT"/>
        </w:rPr>
      </w:r>
      <w:r>
        <w:rPr>
          <w:lang w:val="pt_PT" w:bidi="pt_PT"/>
        </w:rPr>
        <w:t>Pergunte às pessoas que interpretam a multidão: “O que vocês estão sentindo ou pensando?”. Vocês podem ouvir coisas como: “Temos medo, não queremos ter problemas com nossas autoridades religiosas. É melhor manter o silêncio”.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Na segunda cena, Jesus entrou no templo e ele começou a ensinar. Os judeus lá ficaram surpresos com seu ensinamento e perguntaram: “Como esse homem obteve esse aprendizado sem ter sido ensinado?”. </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“Gostaria que os judeus percebessem que sou a Palavra ou o conhecimento que está sendo ensinado. A palavra que se tornou carne é uma pessoa, eu, que os ensina agora”.</w:t>
      </w:r>
    </w:p>
    <w:p>
      <w:pPr>
        <w:pStyle w:val="ListBullet"/>
        <w:spacing w:line="240" w:lineRule="auto"/>
        <w:ind w:left="720"/>
      </w:pPr>
      <w:r>
        <w:rPr>
          <w:lang w:val="pt_PT" w:bidi="pt_PT"/>
        </w:rPr>
      </w:r>
      <w:r>
        <w:rPr>
          <w:lang w:val="pt_PT" w:bidi="pt_PT"/>
        </w:rPr>
        <w:t>Pergunte às pessoas que interpretam os judeus: "O que vocês estão sentindo ou pensando?" Você pode ouvir coisas como: “Nossa. Seu ensinamento mostra que ele entende e tem um bom conhecimento do que ele está ensinando”.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Na terceira cena, Jesus respondeu aos líderes judeus: “Minha mensagem não é minhas próprias ideias, e essa mensagem vem de Deus que me enviou aqui. Qualquer um que escolha fazer a vontade de Deus descobrirá se meu ensinamento vem de Deus ou se falo por meu próprio nome”. E uma pessoa que expressa suas próprias ideias está tentando encontrar glória ou louvor para si mesma. Mas a pessoa honesta quer que as pessoas glorifiquem ou louvem a Deus que o enviou. E seu ensinamento não é para enganar outras pessoas. </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“Como gostaria que esses líderes religiosos judeus soubessem que a fonte de meu ensinamento não é de nenhuma ideia humana, mas de Deus. E quero que Deus seja louvado por meio de meu ensinamento”.</w:t>
      </w:r>
    </w:p>
    <w:p>
      <w:pPr>
        <w:pStyle w:val="ListBullet"/>
        <w:spacing w:line="240" w:lineRule="auto"/>
        <w:ind w:left="720"/>
      </w:pPr>
      <w:r>
        <w:rPr>
          <w:lang w:val="pt_PT" w:bidi="pt_PT"/>
        </w:rPr>
      </w:r>
      <w:r>
        <w:rPr>
          <w:lang w:val="pt_PT" w:bidi="pt_PT"/>
        </w:rPr>
        <w:t>Pergunte às pessoas que interpretam os líderes religiosos judeus: “O que vocês estão sentindo ou pensando?” Vocês podem ouvir coisas como: “Esse Jesus está tentando enganar as pessoas e obter louvor”.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Na quarta cena, Jesus disse aos líderes Por que vocês estão tentando me matar?”. </w:t>
      </w:r>
    </w:p>
    <w:p>
      <w:pPr/>
      <w:r>
        <w:rPr>
          <w:lang w:val="pt_PT" w:bidi="pt_PT"/>
        </w:rPr>
      </w:r>
      <w:r>
        <w:rPr>
          <w:lang w:val="pt_PT" w:bidi="pt_PT"/>
        </w:rPr>
        <w:t xml:space="preserve">Então, todas as pessoas que haviam falado ou discutido entre a multidão disseram a Jesus: “Você está possuído por um demônio que faz você pensar que as pessoas estão tentando matar você”. </w:t>
      </w:r>
    </w:p>
    <w:p>
      <w:pPr/>
      <w:r>
        <w:rPr>
          <w:lang w:val="pt_PT" w:bidi="pt_PT"/>
        </w:rPr>
      </w:r>
      <w:r>
        <w:rPr>
          <w:lang w:val="pt_PT" w:bidi="pt_PT"/>
        </w:rPr>
        <w:t>Jesus respondeu à multidão: “Fiz esse milagre no sábado e todos vocês ficaram surpresos”. E Moisés ordenou que vocês circuncidassem seus filhos no sábado. Parem de julgar pelo que vocês veem na superfície. Em vez disso, julguem de acordo com a verdade, justiça ou equidade”.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“Ansioso pelo dia em que os judeus saberão que é melhor curar todo o corpo do que curar uma parte do corpo. É uma oportunidade para fazer com que eles saibam que não se deve julgar com base na mera aparência física, mas na realidade”.</w:t>
      </w:r>
    </w:p>
    <w:p>
      <w:pPr>
        <w:pStyle w:val="ListBullet"/>
        <w:spacing w:line="240" w:lineRule="auto"/>
        <w:ind w:left="720"/>
      </w:pPr>
      <w:r>
        <w:rPr>
          <w:lang w:val="pt_PT" w:bidi="pt_PT"/>
        </w:rPr>
      </w:r>
      <w:r>
        <w:rPr>
          <w:lang w:val="pt_PT" w:bidi="pt_PT"/>
        </w:rPr>
        <w:t>Pergunte às pessoas que interpretam os judeus: “O que vocês estão sentindo ou pensando?”. Vocês podem ouvir coisas como: “Estamos realmente zangados com Jesus porque quebramos nossa lei curando alguém no sábado”.</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7:11–24 na tradução de melhor compreensão.</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Durante a celebração da Festa dos Tabernáculos, os </w:t>
      </w:r>
      <w:r>
        <w:rPr>
          <w:b/>
          <w:lang w:val="pt_PT" w:bidi="pt_PT"/>
        </w:rPr>
        <w:t>líderes judeus</w:t>
      </w:r>
      <w:r>
        <w:rPr>
          <w:lang w:val="pt_PT" w:bidi="pt_PT"/>
        </w:rPr>
        <w:t xml:space="preserve"> estavam procurando Jesus e perguntavam às pessoas: “Onde está Jesus?”. Os judeus eram os líderes judeus que eram </w:t>
      </w:r>
      <w:r>
        <w:rPr>
          <w:lang w:val="pt_PT" w:bidi="pt_PT"/>
        </w:rPr>
        <w:t>mestres da lei</w:t>
      </w:r>
      <w:r>
        <w:rPr>
          <w:lang w:val="pt_PT" w:bidi="pt_PT"/>
        </w:rPr>
        <w:t xml:space="preserve"> ou </w:t>
      </w:r>
      <w:r>
        <w:rPr>
          <w:lang w:val="pt_PT" w:bidi="pt_PT"/>
        </w:rPr>
        <w:t>escribas</w:t>
      </w:r>
      <w:r>
        <w:rPr>
          <w:lang w:val="pt_PT" w:bidi="pt_PT"/>
        </w:rPr>
        <w:t xml:space="preserve"> como as pessoas que escreviam a lei. Eles eram estudiosos e especialistas nas interpretações da lei a partir das Sagradas Escrituras. Use a mesma palavra para líderes judeus que você usou em passagens anteriores. </w:t>
      </w:r>
    </w:p>
    <w:p>
      <w:pPr/>
      <w:r>
        <w:rPr>
          <w:lang w:val="pt_PT" w:bidi="pt_PT"/>
        </w:rPr>
      </w:r>
      <w:r>
        <w:rPr>
          <w:lang w:val="pt_PT" w:bidi="pt_PT"/>
        </w:rPr>
        <w:t xml:space="preserve">Jesus entrou no </w:t>
      </w:r>
      <w:r>
        <w:rPr>
          <w:b/>
          <w:lang w:val="pt_PT" w:bidi="pt_PT"/>
        </w:rPr>
        <w:t>templo</w:t>
      </w:r>
      <w:r>
        <w:rPr>
          <w:lang w:val="pt_PT" w:bidi="pt_PT"/>
        </w:rPr>
        <w:t xml:space="preserve"> e começou a ensinar. Templos geralmente são o nome dado a um lugar de adoração onde sacrifícios são feitos para honrar o deus do templo. Templo pode ser traduzido como a casa onde Deus vivia entre seu povo. Os sacerdotes judeus faziam sacrifícios no Templo para que Deus perdoasse os pecados do povo e desse graças a Deus. O Templo foi construído para que as pessoas adorassem a Deus e sacerdotes especiais trouxessem sacrifícios a Deus. Traduza </w:t>
      </w:r>
      <w:r>
        <w:rPr>
          <w:lang w:val="pt_PT" w:bidi="pt_PT"/>
        </w:rPr>
        <w:t>templo</w:t>
      </w:r>
      <w:r>
        <w:rPr>
          <w:lang w:val="pt_PT" w:bidi="pt_PT"/>
        </w:rPr>
        <w:t xml:space="preserve"> da mesma maneira que você tem traduzido nas passagens anteriores e lembre-se de que </w:t>
      </w:r>
      <w:r>
        <w:rPr>
          <w:lang w:val="pt_PT" w:bidi="pt_PT"/>
        </w:rPr>
        <w:t>templo</w:t>
      </w:r>
      <w:r>
        <w:rPr>
          <w:lang w:val="pt_PT" w:bidi="pt_PT"/>
        </w:rPr>
        <w:t xml:space="preserve"> está no Glossário Mestre.</w:t>
      </w:r>
    </w:p>
    <w:p>
      <w:pPr/>
      <w:r>
        <w:rPr>
          <w:lang w:val="pt_PT" w:bidi="pt_PT"/>
        </w:rPr>
      </w:r>
      <w:r>
        <w:rPr>
          <w:lang w:val="pt_PT" w:bidi="pt_PT"/>
        </w:rPr>
        <w:t xml:space="preserve">Uma pessoa que expressa suas próprias ideias está tentando encontrar </w:t>
      </w:r>
      <w:r>
        <w:rPr>
          <w:b/>
          <w:lang w:val="pt_PT" w:bidi="pt_PT"/>
        </w:rPr>
        <w:t>glória</w:t>
      </w:r>
      <w:r>
        <w:rPr>
          <w:lang w:val="pt_PT" w:bidi="pt_PT"/>
        </w:rPr>
        <w:t xml:space="preserve"> ou louvor para si mesma. Mas a pessoa honesta quer que as pessoas glorifiquem ou louvem a Deus que o enviou. Glória às vezes pode ser traduzida como falar bem sobre alguém ou dar honra a ele. É usada com maior frequência quando falamos sobre louvar, honrar e falar bem sobre Deus. </w:t>
      </w:r>
      <w:r>
        <w:rPr>
          <w:lang w:val="pt_PT" w:bidi="pt_PT"/>
        </w:rPr>
        <w:t>Glorificar</w:t>
      </w:r>
      <w:r>
        <w:rPr>
          <w:lang w:val="pt_PT" w:bidi="pt_PT"/>
        </w:rPr>
        <w:t xml:space="preserve"> ou louvar A Deus significa reconhecer que Deus merece honra e então falar bem dele. Traduzam glória da mesma maneira que vocês traduziram em passagens anteriores, e lembrem-se de que </w:t>
      </w:r>
      <w:r>
        <w:rPr>
          <w:lang w:val="pt_PT" w:bidi="pt_PT"/>
        </w:rPr>
        <w:t>glória</w:t>
      </w:r>
      <w:r>
        <w:rPr>
          <w:lang w:val="pt_PT" w:bidi="pt_PT"/>
        </w:rPr>
        <w:t xml:space="preserve"> está no Glossário Mestre.</w:t>
      </w:r>
    </w:p>
    <w:p>
      <w:pPr/>
      <w:r>
        <w:rPr>
          <w:lang w:val="pt_PT" w:bidi="pt_PT"/>
        </w:rPr>
      </w:r>
      <w:r>
        <w:rPr>
          <w:lang w:val="pt_PT" w:bidi="pt_PT"/>
        </w:rPr>
        <w:t xml:space="preserve">Jesus disse aos líderes judeus que: “Foi Moisés que deu a vocês a </w:t>
      </w:r>
      <w:r>
        <w:rPr>
          <w:b/>
          <w:lang w:val="pt_PT" w:bidi="pt_PT"/>
        </w:rPr>
        <w:t>lei</w:t>
      </w:r>
      <w:r>
        <w:rPr>
          <w:lang w:val="pt_PT" w:bidi="pt_PT"/>
        </w:rPr>
        <w:t xml:space="preserve"> e nenhum de vocês cumpre a lei”. A </w:t>
      </w:r>
      <w:r>
        <w:rPr>
          <w:b/>
          <w:lang w:val="pt_PT" w:bidi="pt_PT"/>
        </w:rPr>
        <w:t>lei de Moisés</w:t>
      </w:r>
      <w:r>
        <w:rPr>
          <w:lang w:val="pt_PT" w:bidi="pt_PT"/>
        </w:rPr>
        <w:t xml:space="preserve"> pode ser traduzida como as regras de Deus que Moisés compartilhou com o povo judeu para dizer a eles como viver. Às vezes a palavra lei é mencionada sozinha, mas ela se refere à lei que Deus deu aos judeus por meio de Moisés. Traduza lei da mesma maneira que você tem traduzido nas passagens anteriores e lembre-se de que </w:t>
      </w:r>
      <w:r>
        <w:rPr>
          <w:lang w:val="pt_PT" w:bidi="pt_PT"/>
        </w:rPr>
        <w:t>lei</w:t>
      </w:r>
      <w:r>
        <w:rPr>
          <w:lang w:val="pt_PT" w:bidi="pt_PT"/>
        </w:rPr>
        <w:t xml:space="preserve"> está no Glossário Mestre.</w:t>
      </w:r>
    </w:p>
    <w:p>
      <w:pPr/>
      <w:r>
        <w:rPr>
          <w:lang w:val="pt_PT" w:bidi="pt_PT"/>
        </w:rPr>
      </w:r>
      <w:r>
        <w:rPr>
          <w:lang w:val="pt_PT" w:bidi="pt_PT"/>
        </w:rPr>
        <w:t xml:space="preserve">As pessoas que haviam falado ou discutido entre a multidão disseram a Jesus: “Você está possuído por um </w:t>
      </w:r>
      <w:r>
        <w:rPr>
          <w:b/>
          <w:lang w:val="pt_PT" w:bidi="pt_PT"/>
        </w:rPr>
        <w:t>demônio</w:t>
      </w:r>
      <w:r>
        <w:rPr>
          <w:lang w:val="pt_PT" w:bidi="pt_PT"/>
        </w:rPr>
        <w:t xml:space="preserve"> que está tentando matar você. Um demônio pode ser traduzido como seres espirituais malignos que servem a Satanás como seus agentes e estão sob sua autoridade. Esses seres espirituais têm o poder de oprimir um ser humano e até mesmo tomar controle dele. </w:t>
      </w:r>
    </w:p>
    <w:p>
      <w:pPr/>
      <w:r>
        <w:rPr>
          <w:lang w:val="pt_PT" w:bidi="pt_PT"/>
        </w:rPr>
      </w:r>
      <w:r>
        <w:rPr>
          <w:lang w:val="pt_PT" w:bidi="pt_PT"/>
        </w:rPr>
        <w:t xml:space="preserve">Pare aqui e procure </w:t>
      </w:r>
      <w:r>
        <w:rPr>
          <w:lang w:val="pt_PT" w:bidi="pt_PT"/>
        </w:rPr>
        <w:t>demônio</w:t>
      </w:r>
      <w:r>
        <w:rPr>
          <w:lang w:val="pt_PT" w:bidi="pt_PT"/>
        </w:rPr>
        <w:t xml:space="preserve"> no Glossário Mestre. Discuta qual palavra você usará para demônio. Pause este áudio aqui.</w:t>
      </w:r>
    </w:p>
    <w:p>
      <w:pPr/>
      <w:r>
        <w:rPr>
          <w:lang w:val="pt_PT" w:bidi="pt_PT"/>
        </w:rPr>
      </w:r>
      <w:r>
        <w:rPr>
          <w:lang w:val="pt_PT" w:bidi="pt_PT"/>
        </w:rPr>
        <w:t xml:space="preserve">Jesus respondeu à multidão: “Fiz esse </w:t>
      </w:r>
      <w:r>
        <w:rPr>
          <w:b/>
          <w:lang w:val="pt_PT" w:bidi="pt_PT"/>
        </w:rPr>
        <w:t>milagre</w:t>
      </w:r>
      <w:r>
        <w:rPr>
          <w:lang w:val="pt_PT" w:bidi="pt_PT"/>
        </w:rPr>
        <w:t xml:space="preserve"> no sábado e todos vocês ficaram surpresos”. Milagre se refere a ações poderosas que apenas Deus pode fazer e levam as pessoas a temerem a Deus. Milagres, sinais e maravilhas, às vezes, significam a mesma coisa que acontece para mostrar às pessoas algo importante para elas.</w:t>
      </w:r>
    </w:p>
    <w:p>
      <w:pPr/>
      <w:r>
        <w:rPr>
          <w:lang w:val="pt_PT" w:bidi="pt_PT"/>
        </w:rPr>
      </w:r>
      <w:r>
        <w:rPr>
          <w:lang w:val="pt_PT" w:bidi="pt_PT"/>
        </w:rPr>
        <w:t xml:space="preserve">Parem aqui e discutam qual palavra vocês usarão para </w:t>
      </w:r>
      <w:r>
        <w:rPr>
          <w:b/>
          <w:lang w:val="pt_PT" w:bidi="pt_PT"/>
        </w:rPr>
        <w:t>milagre</w:t>
      </w:r>
      <w:r>
        <w:rPr>
          <w:lang w:val="pt_PT" w:bidi="pt_PT"/>
        </w:rPr>
        <w:t xml:space="preserve">. Lembre-se de que </w:t>
      </w:r>
      <w:r>
        <w:rPr>
          <w:lang w:val="pt_PT" w:bidi="pt_PT"/>
        </w:rPr>
        <w:t>milagres</w:t>
      </w:r>
      <w:r>
        <w:rPr>
          <w:lang w:val="pt_PT" w:bidi="pt_PT"/>
        </w:rPr>
        <w:t xml:space="preserve"> está no Glossário Mestre. Pause este áudio aqui.</w:t>
      </w:r>
    </w:p>
    <w:p>
      <w:pPr/>
      <w:r>
        <w:rPr>
          <w:lang w:val="pt_PT" w:bidi="pt_PT"/>
        </w:rPr>
      </w:r>
      <w:r>
        <w:rPr>
          <w:lang w:val="pt_PT" w:bidi="pt_PT"/>
        </w:rPr>
        <w:t xml:space="preserve">Jesus disse às pessoas: “Moisés ordenou que vocês </w:t>
      </w:r>
      <w:r>
        <w:rPr>
          <w:b/>
          <w:lang w:val="pt_PT" w:bidi="pt_PT"/>
        </w:rPr>
        <w:t>circuncidassem</w:t>
      </w:r>
      <w:r>
        <w:rPr>
          <w:lang w:val="pt_PT" w:bidi="pt_PT"/>
        </w:rPr>
        <w:t xml:space="preserve"> seus filhos no sábado”. Circuncisão é o costume judaico de cortar a pele solta no final do pênis de um menino. Isso geralmente era realizado pelo pai ou por um homem que se especializava nessa prática, uma semana após o nascimento do bebê. </w:t>
      </w:r>
    </w:p>
    <w:p>
      <w:pPr/>
      <w:r>
        <w:rPr>
          <w:lang w:val="pt_PT" w:bidi="pt_PT"/>
        </w:rPr>
      </w:r>
      <w:r>
        <w:rPr>
          <w:lang w:val="pt_PT" w:bidi="pt_PT"/>
        </w:rPr>
        <w:t xml:space="preserve">Pare aqui e discuta qual palavra você usará para </w:t>
      </w:r>
      <w:r>
        <w:rPr>
          <w:b/>
          <w:lang w:val="pt_PT" w:bidi="pt_PT"/>
        </w:rPr>
        <w:t>circuncisão</w:t>
      </w:r>
      <w:r>
        <w:rPr>
          <w:lang w:val="pt_PT" w:bidi="pt_PT"/>
        </w:rPr>
        <w:t xml:space="preserve">. Lembre-se de que </w:t>
      </w:r>
      <w:r>
        <w:rPr>
          <w:lang w:val="pt_PT" w:bidi="pt_PT"/>
        </w:rPr>
        <w:t>circuncisão</w:t>
      </w:r>
      <w:r>
        <w:rPr>
          <w:lang w:val="pt_PT" w:bidi="pt_PT"/>
        </w:rPr>
        <w:t xml:space="preserve"> está no Glossário Mestre. Pause este áudio aqui.</w:t>
      </w:r>
    </w:p>
    <w:p>
      <w:pPr/>
      <w:r>
        <w:rPr>
          <w:lang w:val="pt_PT" w:bidi="pt_PT"/>
        </w:rPr>
      </w:r>
      <w:r>
        <w:rPr>
          <w:lang w:val="pt_PT" w:bidi="pt_PT"/>
        </w:rPr>
        <w:t xml:space="preserve">Use a mesma palavra para </w:t>
      </w:r>
      <w:r>
        <w:rPr>
          <w:b/>
          <w:lang w:val="pt_PT" w:bidi="pt_PT"/>
        </w:rPr>
        <w:t>sábado</w:t>
      </w:r>
      <w:r>
        <w:rPr>
          <w:lang w:val="pt_PT" w:bidi="pt_PT"/>
        </w:rPr>
        <w:t xml:space="preserve"> que você usou anteriormente. O povo judeu observava o dia de sábado como um dia de descanso e adoração desde a época em que Deus deu a eles esse mandamento. Isso era considerado o sétimo dia da semana. Este era também o dia em que as pessoas iam para a sinagoga para adorar. Lembre-se de que </w:t>
      </w:r>
      <w:r>
        <w:rPr>
          <w:lang w:val="pt_PT" w:bidi="pt_PT"/>
        </w:rPr>
        <w:t>sábado</w:t>
      </w:r>
      <w:r>
        <w:rPr>
          <w:lang w:val="pt_PT" w:bidi="pt_PT"/>
        </w:rPr>
        <w:t xml:space="preserve"> está no Glossário Mestre.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7:25–36</w:t>
      </w:r>
      <w:r>
        <w:rPr>
          <w:lang w:val="pt_PT" w:bidi="pt_PT"/>
        </w:rPr>
      </w:r>
    </w:p>
    <w:p>
      <w:pPr>
        <w:pStyle w:val="Heading3"/>
      </w:pPr>
      <w:r>
        <w:rPr>
          <w:lang w:val="pt_PT" w:bidi="pt_PT"/>
        </w:rPr>
        <w:t>Ouvir e Sentir</w:t>
      </w:r>
    </w:p>
    <w:p>
      <w:pPr/>
      <w:r>
        <w:rPr>
          <w:lang w:val="pt_PT" w:bidi="pt_PT"/>
        </w:rPr>
      </w:r>
      <w:r>
        <w:rPr>
          <w:lang w:val="pt_PT" w:bidi="pt_PT"/>
        </w:rPr>
        <w:t>Nesta etapa, ouçam João 7:25–36 e a guardem em seus corações.</w:t>
      </w:r>
    </w:p>
    <w:p>
      <w:pPr/>
      <w:r>
        <w:rPr>
          <w:lang w:val="pt_PT" w:bidi="pt_PT"/>
        </w:rPr>
      </w:r>
      <w:r>
        <w:rPr>
          <w:lang w:val="pt_PT" w:bidi="pt_PT"/>
        </w:rPr>
        <w:t>Ouçam uma versão em áudio de João 7:25–36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7:25–36 na tradução mais fácil de entender.</w:t>
      </w:r>
    </w:p>
    <w:p>
      <w:pPr/>
      <w:r>
        <w:rPr>
          <w:lang w:val="pt_PT" w:bidi="pt_PT"/>
        </w:rPr>
      </w:r>
      <w:r>
        <w:rPr>
          <w:lang w:val="pt_PT" w:bidi="pt_PT"/>
        </w:rPr>
        <w:t>Na última passagem, João nos diz que Jesus foi para a festa em Jerusalém e começou a ensinar no templo. Todos estavam surpresos com o quão bem ele ensinava. Agora algumas das pessoas que vivem em Jerusalém começaram a perguntar: “Não é esse Jesus que nossos líderes ou governantes estão tentando matar? E veja isso, ele está falando publicamente e ninguém disse nada para desafiar ou repreender. É possível que nossos líderes ou governantes tenham decidido que Jesus realmente é o Messias ou Cristo?”.</w:t>
      </w:r>
    </w:p>
    <w:p>
      <w:pPr/>
      <w:r>
        <w:rPr>
          <w:lang w:val="pt_PT" w:bidi="pt_PT"/>
        </w:rPr>
      </w:r>
      <w:r>
        <w:rPr>
          <w:lang w:val="pt_PT" w:bidi="pt_PT"/>
        </w:rPr>
        <w:t>Messias significa alguém que Deus ungiu, ou nomeou para uma tarefa especial. Aqui João está tentando dizer que as pessoas ou cidadãos que vivem em Jerusalém ficaram surpresos e começaram a falar sobre o ensinamento de Jesus. As pessoas estavam confusas porque não entendiam por que os líderes judeus permitiam que Jesus ensinasse em público. Eles esperavam que os líderes judeus prendessem e matassem Jesus. Eles se perguntavam se os líderes judeus agora Então as pessoas continuam a dizer que sabem de onde Jesus vem, mas quando o Messias real ou Cristo chegar, não saberão de onde ele vem. Algumas pessoas judias interpretavam suas Escrituras para dizer que as pessoas não saberiam detalhes sobre de onde o Messias viria. Aqui as pessoas que falavam entre a multidão não pensavam que Jesus era o Messias, mas algum outro profeta. As pessoas que falam sobre Jesus pensavam que o Messias ainda não havia vindo. Então, eles ainda estão esperando que o Messias venha. Eles haviam pensado que o Messias apenas viria ou apareceria e ninguém saberia de onde ele havia vindo.</w:t>
      </w:r>
    </w:p>
    <w:p>
      <w:pPr/>
      <w:r>
        <w:rPr>
          <w:lang w:val="pt_PT" w:bidi="pt_PT"/>
        </w:rPr>
      </w:r>
      <w:r>
        <w:rPr>
          <w:lang w:val="pt_PT" w:bidi="pt_PT"/>
        </w:rPr>
        <w:t xml:space="preserve">Façam uma pausa aqui e discutam em grupo. </w:t>
      </w:r>
    </w:p>
    <w:p>
      <w:pPr/>
      <w:r>
        <w:rPr>
          <w:lang w:val="pt_PT" w:bidi="pt_PT"/>
        </w:rPr>
      </w:r>
      <w:r>
        <w:rPr>
          <w:lang w:val="pt_PT" w:bidi="pt_PT"/>
        </w:rPr>
        <w:t>Então, enquanto Jesus ainda estava ensinando as pessoas no templo, Jesus falou em voz alta para que todos pudessem ouvir. Jesus disse: “Vocês pensam que me conhecem e sabem de onde venho. Não vim aqui por minha própria decisão. Em vez disso, sou enviado por Deus, aquele que é confiável. Vocês não o conhecem. Sou aquele que conhece Deus porque venho dele e ele me enviou para vocês”. Aqui Jesus está dizendo que as pessoas que falavam dele em Jerusalém conheciam seus pais humanos, mas não conheciam Deus, que o havia enviado para o mundo. Jesus, no entanto, conhece Deus porque ele Como uma pessoa que fala em nome de Deus e é verdadeira, ele tem uma mensagem importante que todos devem ouvir. Então, depois que Jesus disse isso, o povo judeu tentou agarrá-lo, mas nenhum deles poderia agarrá-lo, porque ainda não era o momento que Deus havia designado para ele ser preso. Jesus está no controle do que acontece com ele, porque Deus o enviou e Deus está sob controle total. Mas entre a multidão havia muitas pessoas que acreditavam em Jesus. Eles diziam uns aos outros: “Quando o Messias aparecer na terra, ele não fará mais sinais ou milagres do que Jesus já fez”. Aqui João está dizendo que, mesmo que algumas das pessoas e seus líderes se opusessem a Jesus e tentassem agarrá-lo, muitas pessoas na multidão acreditavam em Jesus. Eles acreditavam que Jesus havia feito o que o Messias faria e que não havia nenhuma outra pessoa que poderia fazer sinais mais milagrosos do que o que Jesus havia feito. Por causa desses sinais milagrosos, Jesus deve ser o Messias.</w:t>
      </w:r>
    </w:p>
    <w:p>
      <w:pPr/>
      <w:r>
        <w:rPr>
          <w:lang w:val="pt_PT" w:bidi="pt_PT"/>
        </w:rPr>
      </w:r>
      <w:r>
        <w:rPr>
          <w:lang w:val="pt_PT" w:bidi="pt_PT"/>
        </w:rPr>
        <w:t>Pare aqui e discuta em grupo: Em sua cultura, discuta situações em que um rei ou chefe enviou seu servo para entregar uma mensagem importante, E algumas pessoas acreditam em sua mensagem, enquanto outras pessoas não querem ouvir o servo porque o servo não vinha de uma família ou aldeia importante.</w:t>
      </w:r>
    </w:p>
    <w:p>
      <w:pPr/>
      <w:r>
        <w:rPr>
          <w:lang w:val="pt_PT" w:bidi="pt_PT"/>
        </w:rPr>
      </w:r>
      <w:r>
        <w:rPr>
          <w:lang w:val="pt_PT" w:bidi="pt_PT"/>
        </w:rPr>
        <w:t>Então os fariseus ouviram a multidão falando silenciosamente entre si sobre Jesus. Então, os principais sacerdotes e os fariseus enviaram guardas do templo para prender Jesus e levá-lo para a prisão. Jesus disse à multidão: “Estou aqui apenas por um curto tempo para estar com vocês e depois disso, voltarei para Deus que me enviou para vocês. Vocês me procurarão, mas não serão capazes de me encontrar. Onde estarei, vocês não serão capazes de ir”. Jesus está com Deus desde a eternidade passada, está presente com ele enquanto ele fala e estará com ele na eternidade. Ele iria para seu Pai no céu, e era por isso que aqueles que estavam ouvindo Jesus não seriam capazes de encontrá-lo. Quando Jesus disse que o tempo era de fato curto, Jesus disse isso quase seis meses antes de sua crucificação. Jesus disse que os judeus podem tentar prendê-lo agora, mas logo não seriam capazes de encontrar ele para prendê-lo porque o tempo que Jesus passou na terra como um humano terminaria. Portanto, os líderes judeus perguntaram uns aos outros: “Para onde Jesus planeja ir para evitar que nós o encontremos? Ele quer dizer que ele irá para os gentios ou povo grego que vivem no exterior, entre os estrangeiros e ensinará essas pessoas estrangeiras?”. Gentios se refere a pessoas não judaicas. O que ele poderia querer dizer quando disse: “Vocês me procurarão, mas não serão capazes de me encontrar”, e “Onde estou, vocês não podem ir?”. Os líderes judeus não fizeram essa pergunta para saber a resposta. Em vez disso, eles estavam dizendo que Jesus não fazia sentido.</w:t>
      </w:r>
    </w:p>
    <w:p>
      <w:pPr/>
      <w:r>
        <w:rPr>
          <w:lang w:val="pt_PT" w:bidi="pt_PT"/>
        </w:rPr>
      </w:r>
      <w:r>
        <w:rPr>
          <w:lang w:val="pt_PT" w:bidi="pt_PT"/>
        </w:rPr>
        <w:t>Pare aqui e discuta em grupo: Contem uma história sobre um momento em que sua comunidade recebeu uma mensagem de um mensageiro, mas não entendiam. Não fazia sentido para eles.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7:25–36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ainda está no templo ensinando. As pessoas que vivem em Jerusalém ficaram surpresas com o ensinamento de Jesus.</w:t>
      </w:r>
    </w:p>
    <w:p>
      <w:pPr/>
      <w:r>
        <w:rPr>
          <w:lang w:val="pt_PT" w:bidi="pt_PT"/>
        </w:rPr>
      </w:r>
      <w:r>
        <w:rPr>
          <w:b/>
          <w:lang w:val="pt_PT" w:bidi="pt_PT"/>
        </w:rPr>
        <w:t>Na segunda cena:</w:t>
      </w:r>
      <w:r>
        <w:rPr>
          <w:lang w:val="pt_PT" w:bidi="pt_PT"/>
        </w:rPr>
        <w:t xml:space="preserve"> Jesus disse: “Vocês me conhecem e sabem de onde sou. Deus me enviou”.</w:t>
      </w:r>
    </w:p>
    <w:p>
      <w:pPr/>
      <w:r>
        <w:rPr>
          <w:lang w:val="pt_PT" w:bidi="pt_PT"/>
        </w:rPr>
      </w:r>
      <w:r>
        <w:rPr>
          <w:b/>
          <w:lang w:val="pt_PT" w:bidi="pt_PT"/>
        </w:rPr>
        <w:t>Na terceira cena:</w:t>
      </w:r>
      <w:r>
        <w:rPr>
          <w:lang w:val="pt_PT" w:bidi="pt_PT"/>
        </w:rPr>
        <w:t xml:space="preserve"> Os principais sacerdotes e os fariseus enviaram guardas do templo para prender Jesus e levá-lo para a prisão.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O grupo deve prestar atenção às partes do cenário da passagem:</w:t>
      </w:r>
    </w:p>
    <w:p>
      <w:pPr/>
      <w:r>
        <w:rPr>
          <w:lang w:val="pt_PT" w:bidi="pt_PT"/>
        </w:rPr>
      </w:r>
      <w:r>
        <w:rPr>
          <w:lang w:val="pt_PT" w:bidi="pt_PT"/>
        </w:rPr>
        <w:t>Essa cena continua a passagem anterior. Jesus ainda está no templo ensinando. As pessoas que vivem em Jerusalém ficaram surpresas com o ensinamento de Jesus. Eles começaram a falar uns com os outros. João diz que algumas das pessoas que vivem em É importante lembrar que as autoridades judaicas não acreditavam que Jesus era o Cristo e estavam tentando matar Jesus. E lembrem-se de que as pessoas em Jerusalém estavam muito surpresas pelas autoridades judaicas permitirem que Jesus ensinasse ou pregasse publicamente e não o tivessem parado.</w:t>
      </w:r>
    </w:p>
    <w:p>
      <w:pPr/>
      <w:r>
        <w:rPr>
          <w:lang w:val="pt_PT" w:bidi="pt_PT"/>
        </w:rPr>
      </w:r>
      <w:r>
        <w:rPr>
          <w:lang w:val="pt_PT" w:bidi="pt_PT"/>
        </w:rPr>
        <w:t>Na segunda cena, Jesus ainda estava ensinando as pessoas no templo, então Jesus falou em voz alta para que todos pudessem ouvir. É importante lembrar que Jesus não estava tentando evitar as autoridades judaicas ensinando em segredo. Os judeus sabem que o Messias seria o ungido e usam esse título para se referir à pessoa que Deus nomeou e prometeu enviar como rei e salvador. Mas todas as pessoas sabiam que Jesus era da cidade chamada Nazaré na Galileia e ele muitas vezes era chamado de “Jesus de Nazaré”. E lembrem-se de que as pessoas não pensavam que Jesus era o Messias, então pensavam que o Messias ainda não havia vindo. Algumas das pessoas que ouviam estavam iradas e queriam agarrar Jesus, mas muitos outros acreditavam que ele era o Messias. Eles fazem uma pergunta que não esperam uma resposta. Eles perguntam: “Quando o Messias vier, ele fará mais milagres do que esse homem?”. Eles estão dizendo que Jesus fez muitos milagres, então ele deve ser o Messias.</w:t>
      </w:r>
    </w:p>
    <w:p>
      <w:pPr/>
      <w:r>
        <w:rPr>
          <w:lang w:val="pt_PT" w:bidi="pt_PT"/>
        </w:rPr>
      </w:r>
      <w:r>
        <w:rPr>
          <w:lang w:val="pt_PT" w:bidi="pt_PT"/>
        </w:rPr>
        <w:t>Na terceira cena: Então, os principais sacerdotes e os fariseus enviaram a polícia do templo para tentar prender Jesus, mas não poderiam fazer isso naquele momento. É importante lembrar que era porque não era o momento certo ou hora certa para que Jesus fosse preso. Então Jesus disse à multidão: “Estou aqui apenas por um curto tempo para estar com vocês, e depois disso, voltarei para Deus que me enviou para vocês. Vocês me procurarão, mas não serão capazes de me encontrar. E lembrem-se de que as pessoas que acreditam em Jesus como o Messias vão querer que Jesus as ajude de alguma maneira. Os líderes judeus perguntavam uns aos outros: “O que ele quer dizer com ‘vocês me procurarão, mas não serão capazes de me encontrar’?”. É importante lembrar que os líderes religiosos judeus não pensavam que Jesus poderia ir para algum lugar onde não pudessem encontrá-lo.</w:t>
      </w:r>
    </w:p>
    <w:p>
      <w:pPr/>
      <w:r>
        <w:rPr>
          <w:lang w:val="pt_PT" w:bidi="pt_PT"/>
        </w:rPr>
      </w:r>
      <w:r>
        <w:rPr>
          <w:lang w:val="pt_PT" w:bidi="pt_PT"/>
        </w:rPr>
        <w:t>Agora, o grupo deve fazer o roteiro, desenhar ou usar objetos para visualizar a passagem e a atuação nela. Vocês podem querer pensar em outras maneiras de visualizar melhor a passagem quando desenharem.</w:t>
      </w:r>
    </w:p>
    <w:p>
      <w:pPr/>
      <w:r>
        <w:rPr>
          <w:lang w:val="pt_PT" w:bidi="pt_PT"/>
        </w:rPr>
      </w:r>
      <w:r>
        <w:rPr>
          <w:lang w:val="pt_PT" w:bidi="pt_PT"/>
        </w:rPr>
        <w:t>Pause o áudio e coletem seus materiais para suas atividades.</w:t>
      </w:r>
    </w:p>
    <w:p>
      <w:pPr/>
      <w:r>
        <w:rPr>
          <w:lang w:val="pt_PT" w:bidi="pt_PT"/>
        </w:rPr>
      </w:r>
      <w:r>
        <w:rPr>
          <w:lang w:val="pt_PT" w:bidi="pt_PT"/>
        </w:rPr>
        <w:t>Pausem o áudio e façam essa atividade.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7:25–36 na tradução de melhor compreensão.</w:t>
      </w:r>
    </w:p>
    <w:p>
      <w:pPr/>
      <w:r>
        <w:rPr>
          <w:lang w:val="pt_PT" w:bidi="pt_PT"/>
        </w:rPr>
      </w:r>
      <w:r>
        <w:rPr>
          <w:lang w:val="pt_PT" w:bidi="pt_PT"/>
        </w:rPr>
        <w:t>Nesta etapa, o grupo encenará a história.</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A multidão no templo</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as multidões começaram a acreditar que Jesus era o Messias, mas os líderes religiosos judeus tentaram prender Jesus e matá-lo. Agora algumas das pessoas que vivem em Jerusalém começaram a perguntar: “Não é esse Jesus que nossos líderes ou governantes estão tentando matar? E veja isso, ele está falando publicamente e ninguém disse nada para desafiar ou repreender. É possível que nossos líderes ou governantes tenham decidido que Jesus realmente é o Messias ou Cristo?”. Então as pessoas continuam a dizer: “Sabemos que esse Jesus vem de Nazaré, mas quando o Messias real chegar, não saberemos de onde ele vem”.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Vocês podem ouvir coisas como: “Estamos realmente surpresos por nossos líderes judeus não poderem prender Jesus, porque eles não acreditam que Jesus poderia ser o Messias. Talvez nossos líderes tenham aceitado o fato de que Jesus é o Messias esperado”.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Na segunda cena, enquanto Jesus ainda estava ensinando as pessoas no templo, Jesus falou em voz alta de forma que todos poderiam ouvir, dizendo: “Vocês pensam que me conhecem e sabem de onde venho. Não vim aqui por minha própria decisão. Em vez disso, sou enviado por Deus, aquele que é verdadeiro e vocês não o conhecem. Sou aquele que conhece Deus porque venho dele e ele me enviou para vocês”. </w:t>
      </w:r>
    </w:p>
    <w:p>
      <w:pPr/>
      <w:r>
        <w:rPr>
          <w:lang w:val="pt_PT" w:bidi="pt_PT"/>
        </w:rPr>
      </w:r>
      <w:r>
        <w:rPr>
          <w:lang w:val="pt_PT" w:bidi="pt_PT"/>
        </w:rPr>
        <w:t xml:space="preserve">Então, depois que Jesus disse isso, o povo judeu tentou agarrá-lo, mas nenhum deles poderia agarrá-lo, porque ainda não era o momento que Deus havia designado para ele ser preso. Mas entre a multidão havia muitas pessoas que acreditavam em Jesus. Eles diziam uns aos outros: “Quando o Messias aparecer na terra, ele não fará mais sinais ou milagres do que Jesus já fez”. </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“Como vim em nome de Deus para salvar as pessoas, estou ansioso e ficaria feliz em deixar minha mensagem muito clara às pessoas. E se essas pessoas entenderem minha mensagem, ficarei verdadeiramente satisfeito”.</w:t>
      </w:r>
    </w:p>
    <w:p>
      <w:pPr>
        <w:pStyle w:val="ListBullet"/>
        <w:spacing w:line="240" w:lineRule="auto"/>
        <w:ind w:left="720"/>
      </w:pPr>
      <w:r>
        <w:rPr>
          <w:lang w:val="pt_PT" w:bidi="pt_PT"/>
        </w:rPr>
      </w:r>
      <w:r>
        <w:rPr>
          <w:lang w:val="pt_PT" w:bidi="pt_PT"/>
        </w:rPr>
        <w:t>Pergunte às pessoas que interpretam os judeus: "O que vocês estão sentindo ou pensando?" Você pode ouvir coisas como: “Nossa!. Alguns de nós acreditam que Jesus é o Messias por conta de seu ensinamento e sinais milagrosos”.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 xml:space="preserve">Na terceira cena, os fariseus ouviram a multidão falando silenciosamente entre si sobre Jesus. Então, os principais sacerdotes e os fariseus enviaram guardas do templo para prender Jesus e levá-lo para a prisão. Jesus disse à multidão: “Estou aqui apenas por um curto tempo para estar com vocês e depois disso, voltarei para Deus que me enviou para vocês. Vocês me procurarão, mas não serão capazes de me encontrar. Onde estarei, vocês não serão capazes de ir”. Portanto, os líderes judeus perguntaram uns aos outros: “Para onde Jesus planeja ir para evitar que nós o encontremos? Ele quer dizer que ele irá para os gentios ou povo grego que vivem no exterior, entre os estrangeiros e ensinará essas pessoas estrangeiras?”. O que ele poderia querer dizer quando disse: “Vocês me procurarão, mas não serão capazes de me encontrar”, e “Onde estou, vocês não podem ir?”. </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“Como gostaria que esses líderes religiosos judeus entendessem que estou com Deus, o Pai, desde a eternidade, e estarei com ele para sempre”.</w:t>
      </w:r>
    </w:p>
    <w:p>
      <w:pPr>
        <w:pStyle w:val="ListBullet"/>
        <w:spacing w:line="240" w:lineRule="auto"/>
        <w:ind w:left="720"/>
      </w:pPr>
      <w:r>
        <w:rPr>
          <w:lang w:val="pt_PT" w:bidi="pt_PT"/>
        </w:rPr>
      </w:r>
      <w:r>
        <w:rPr>
          <w:lang w:val="pt_PT" w:bidi="pt_PT"/>
        </w:rPr>
        <w:t>Pergunte às pessoas que interpretam os líderes religiosos judeus: “O que vocês estão sentindo ou pensando?” Vocês podem ouvir coisas como: “Esse Jesus continuou enganando as pessoas porque tudo o que ele havia dito não faz nenhum sentido”.</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7:25–36 na tradução de melhor compreensão.</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Agora algumas das pessoas que vivem em </w:t>
      </w:r>
      <w:r>
        <w:rPr>
          <w:b/>
          <w:lang w:val="pt_PT" w:bidi="pt_PT"/>
        </w:rPr>
        <w:t>Jerusalém</w:t>
      </w:r>
      <w:r>
        <w:rPr>
          <w:lang w:val="pt_PT" w:bidi="pt_PT"/>
        </w:rPr>
        <w:t xml:space="preserve"> começaram a perguntar: “Não é esse Jesus que nossos líderes ou governantes estão tentando matar? Jerusalém é o nome da capital religiosa do povo judeu. O lugar oficial onde os judeus iam fazer sacrifícios a Deus, o templo, estava localizado em Jerusalém. Esse era o lugar mais sagrado para o povo judeu, e o lugar onde os líderes da lei religiosa judaica se encontravam. E lembrem-se de que </w:t>
      </w:r>
      <w:r>
        <w:rPr>
          <w:lang w:val="pt_PT" w:bidi="pt_PT"/>
        </w:rPr>
        <w:t>Jerusalém</w:t>
      </w:r>
      <w:r>
        <w:rPr>
          <w:lang w:val="pt_PT" w:bidi="pt_PT"/>
        </w:rPr>
        <w:t xml:space="preserve"> está no Glossário Mestre.</w:t>
      </w:r>
    </w:p>
    <w:p>
      <w:pPr/>
      <w:r>
        <w:rPr>
          <w:lang w:val="pt_PT" w:bidi="pt_PT"/>
        </w:rPr>
      </w:r>
      <w:r>
        <w:rPr>
          <w:lang w:val="pt_PT" w:bidi="pt_PT"/>
        </w:rPr>
        <w:t xml:space="preserve">Agora algumas das pessoas que vivem em Jerusalém começaram a perguntar: “Não é esse Jesus que nossos </w:t>
      </w:r>
      <w:r>
        <w:rPr>
          <w:b/>
          <w:lang w:val="pt_PT" w:bidi="pt_PT"/>
        </w:rPr>
        <w:t>líderes</w:t>
      </w:r>
      <w:r>
        <w:rPr>
          <w:lang w:val="pt_PT" w:bidi="pt_PT"/>
        </w:rPr>
        <w:t xml:space="preserve"> ou governantes estão tentando matar? E veja isso, ele está falando publicamente e ninguém disse nada para desafiar ou repreender. Os judeus eram os líderes judeus que eram </w:t>
      </w:r>
      <w:r>
        <w:rPr>
          <w:lang w:val="pt_PT" w:bidi="pt_PT"/>
        </w:rPr>
        <w:t>mestres da lei</w:t>
      </w:r>
      <w:r>
        <w:rPr>
          <w:lang w:val="pt_PT" w:bidi="pt_PT"/>
        </w:rPr>
        <w:t xml:space="preserve"> ou </w:t>
      </w:r>
      <w:r>
        <w:rPr>
          <w:lang w:val="pt_PT" w:bidi="pt_PT"/>
        </w:rPr>
        <w:t>escribas</w:t>
      </w:r>
      <w:r>
        <w:rPr>
          <w:lang w:val="pt_PT" w:bidi="pt_PT"/>
        </w:rPr>
        <w:t xml:space="preserve"> como as pessoas que escreviam a lei. Eles eram estudiosos e especialistas nas interpretações da lei a partir das Sagradas Escrituras. Use a mesma palavra para líderes judeus que você usou em passagens anteriores. </w:t>
      </w:r>
    </w:p>
    <w:p>
      <w:pPr/>
      <w:r>
        <w:rPr>
          <w:lang w:val="pt_PT" w:bidi="pt_PT"/>
        </w:rPr>
      </w:r>
      <w:r>
        <w:rPr>
          <w:lang w:val="pt_PT" w:bidi="pt_PT"/>
        </w:rPr>
        <w:t xml:space="preserve">É possível que nossos líderes ou governantes tenham decidido que Jesus realmente é o </w:t>
      </w:r>
      <w:r>
        <w:rPr>
          <w:b/>
          <w:lang w:val="pt_PT" w:bidi="pt_PT"/>
        </w:rPr>
        <w:t>Messias</w:t>
      </w:r>
      <w:r>
        <w:rPr>
          <w:lang w:val="pt_PT" w:bidi="pt_PT"/>
        </w:rPr>
        <w:t xml:space="preserve"> ou </w:t>
      </w:r>
      <w:r>
        <w:rPr>
          <w:lang w:val="pt_PT" w:bidi="pt_PT"/>
        </w:rPr>
        <w:t>Cristo</w:t>
      </w:r>
      <w:r>
        <w:rPr>
          <w:lang w:val="pt_PT" w:bidi="pt_PT"/>
        </w:rPr>
        <w:t xml:space="preserve">?”. Messias significa alguém que Deus ungiu, ou nomeou para uma tarefa especial. Traduza Messias da mesma maneira que você tem traduzido nas passagens anteriores e lembre-se de que </w:t>
      </w:r>
      <w:r>
        <w:rPr>
          <w:lang w:val="pt_PT" w:bidi="pt_PT"/>
        </w:rPr>
        <w:t>Messias</w:t>
      </w:r>
      <w:r>
        <w:rPr>
          <w:lang w:val="pt_PT" w:bidi="pt_PT"/>
        </w:rPr>
        <w:t xml:space="preserve"> está no Glossário Mestre.</w:t>
      </w:r>
    </w:p>
    <w:p>
      <w:pPr/>
      <w:r>
        <w:rPr>
          <w:lang w:val="pt_PT" w:bidi="pt_PT"/>
        </w:rPr>
      </w:r>
      <w:r>
        <w:rPr>
          <w:lang w:val="pt_PT" w:bidi="pt_PT"/>
        </w:rPr>
        <w:t xml:space="preserve">Enquanto Jesus ainda estava ensinando as pessoas no </w:t>
      </w:r>
      <w:r>
        <w:rPr>
          <w:b/>
          <w:lang w:val="pt_PT" w:bidi="pt_PT"/>
        </w:rPr>
        <w:t>templo</w:t>
      </w:r>
      <w:r>
        <w:rPr>
          <w:lang w:val="pt_PT" w:bidi="pt_PT"/>
        </w:rPr>
        <w:t xml:space="preserve">, Jesus falou em voz alta que todos pudessem ouvir dizendo: “Vocês pensam que me conhecem e sabem de onde venho”. Templos geralmente são o nome dado a um lugar de adoração onde sacrifícios são feitos para honrar o deus do templo. Templo pode ser traduzido como a casa onde Deus vivia entre seu povo. Os sacerdotes judeus faziam sacrifícios no Templo para que Deus perdoasse os pecados do povo e desse graças a Deus. O Templo foi construído para que as pessoas adorassem a Deus e sacerdotes especiais trouxessem sacrifícios a Deus. Traduza templo da mesma maneira que você tem traduzido nas passagens anteriores e lembre-se de que </w:t>
      </w:r>
      <w:r>
        <w:rPr>
          <w:lang w:val="pt_PT" w:bidi="pt_PT"/>
        </w:rPr>
        <w:t>templo</w:t>
      </w:r>
      <w:r>
        <w:rPr>
          <w:lang w:val="pt_PT" w:bidi="pt_PT"/>
        </w:rPr>
        <w:t xml:space="preserve"> está no Glossário Mestre.</w:t>
      </w:r>
    </w:p>
    <w:p>
      <w:pPr/>
      <w:r>
        <w:rPr>
          <w:lang w:val="pt_PT" w:bidi="pt_PT"/>
        </w:rPr>
      </w:r>
      <w:r>
        <w:rPr>
          <w:lang w:val="pt_PT" w:bidi="pt_PT"/>
        </w:rPr>
        <w:t xml:space="preserve">Eles diziam uns aos outros: “Quando o Messias aparecer na terra, ele não fará mais </w:t>
      </w:r>
      <w:r>
        <w:rPr>
          <w:b/>
          <w:lang w:val="pt_PT" w:bidi="pt_PT"/>
        </w:rPr>
        <w:t>sinais</w:t>
      </w:r>
      <w:r>
        <w:rPr>
          <w:lang w:val="pt_PT" w:bidi="pt_PT"/>
        </w:rPr>
        <w:t xml:space="preserve"> ou </w:t>
      </w:r>
      <w:r>
        <w:rPr>
          <w:b/>
          <w:lang w:val="pt_PT" w:bidi="pt_PT"/>
        </w:rPr>
        <w:t>milagres</w:t>
      </w:r>
      <w:r>
        <w:rPr>
          <w:lang w:val="pt_PT" w:bidi="pt_PT"/>
        </w:rPr>
        <w:t xml:space="preserve"> do que Jesus já fez”. Milagre se refere a ações poderosas que apenas Deus pode fazer e levam as pessoas a temerem a Deus. Milagres, </w:t>
      </w:r>
      <w:r>
        <w:rPr>
          <w:lang w:val="pt_PT" w:bidi="pt_PT"/>
        </w:rPr>
        <w:t>sinais</w:t>
      </w:r>
      <w:r>
        <w:rPr>
          <w:lang w:val="pt_PT" w:bidi="pt_PT"/>
        </w:rPr>
        <w:t xml:space="preserve"> e maravilhas, às vezes, significam a mesma coisa que acontece para mostrar às pessoas algo importante para elas.</w:t>
      </w:r>
    </w:p>
    <w:p>
      <w:pPr/>
      <w:r>
        <w:rPr>
          <w:lang w:val="pt_PT" w:bidi="pt_PT"/>
        </w:rPr>
      </w:r>
      <w:r>
        <w:rPr>
          <w:lang w:val="pt_PT" w:bidi="pt_PT"/>
        </w:rPr>
        <w:t xml:space="preserve">Parem aqui e discutam qual palavra vocês usarão para </w:t>
      </w:r>
      <w:r>
        <w:rPr>
          <w:b/>
          <w:lang w:val="pt_PT" w:bidi="pt_PT"/>
        </w:rPr>
        <w:t>milagre</w:t>
      </w:r>
      <w:r>
        <w:rPr>
          <w:lang w:val="pt_PT" w:bidi="pt_PT"/>
        </w:rPr>
        <w:t xml:space="preserve">. Lembre-se de que </w:t>
      </w:r>
      <w:r>
        <w:rPr>
          <w:lang w:val="pt_PT" w:bidi="pt_PT"/>
        </w:rPr>
        <w:t>milagres</w:t>
      </w:r>
      <w:r>
        <w:rPr>
          <w:lang w:val="pt_PT" w:bidi="pt_PT"/>
        </w:rPr>
        <w:t xml:space="preserve"> está no Glossário Mestre. Pausem este áudio aqui.</w:t>
      </w:r>
    </w:p>
    <w:p>
      <w:pPr/>
      <w:r>
        <w:rPr>
          <w:lang w:val="pt_PT" w:bidi="pt_PT"/>
        </w:rPr>
      </w:r>
      <w:r>
        <w:rPr>
          <w:lang w:val="pt_PT" w:bidi="pt_PT"/>
        </w:rPr>
        <w:t xml:space="preserve">Então, os </w:t>
      </w:r>
      <w:r>
        <w:rPr>
          <w:b/>
          <w:lang w:val="pt_PT" w:bidi="pt_PT"/>
        </w:rPr>
        <w:t>principais sacerdotes</w:t>
      </w:r>
      <w:r>
        <w:rPr>
          <w:lang w:val="pt_PT" w:bidi="pt_PT"/>
        </w:rPr>
        <w:t xml:space="preserve"> e os </w:t>
      </w:r>
      <w:r>
        <w:rPr>
          <w:b/>
          <w:lang w:val="pt_PT" w:bidi="pt_PT"/>
        </w:rPr>
        <w:t>fariseus</w:t>
      </w:r>
      <w:r>
        <w:rPr>
          <w:lang w:val="pt_PT" w:bidi="pt_PT"/>
        </w:rPr>
        <w:t xml:space="preserve"> enviaram guardas do templo para prender Jesus e levá-lo para a prisão. </w:t>
      </w:r>
    </w:p>
    <w:p>
      <w:pPr/>
      <w:r>
        <w:rPr>
          <w:lang w:val="pt_PT" w:bidi="pt_PT"/>
        </w:rPr>
      </w:r>
      <w:r>
        <w:rPr>
          <w:lang w:val="pt_PT" w:bidi="pt_PT"/>
        </w:rPr>
        <w:t xml:space="preserve">Os principais sacerdotes eram os principais líderes. Os sacerdotes faziam sacrifícios especiais pelo povo judeu no templo. Os sacerdotes eram os representantes de Deus perante seu povo e os representantes de seu povo perante Deus. Traduza sacerdotes e fariseus da mesma maneira que você tem traduzido nas passagens anteriores e lembre-se de que </w:t>
      </w:r>
      <w:r>
        <w:rPr>
          <w:lang w:val="pt_PT" w:bidi="pt_PT"/>
        </w:rPr>
        <w:t>sacerdotes</w:t>
      </w:r>
      <w:r>
        <w:rPr>
          <w:lang w:val="pt_PT" w:bidi="pt_PT"/>
        </w:rPr>
        <w:t xml:space="preserve"> e </w:t>
      </w:r>
      <w:r>
        <w:rPr>
          <w:lang w:val="pt_PT" w:bidi="pt_PT"/>
        </w:rPr>
        <w:t>fariseus</w:t>
      </w:r>
      <w:r>
        <w:rPr>
          <w:lang w:val="pt_PT" w:bidi="pt_PT"/>
        </w:rPr>
        <w:t xml:space="preserve"> estão no Glossário Mestre. </w:t>
      </w:r>
    </w:p>
    <w:p>
      <w:pPr/>
      <w:r>
        <w:rPr>
          <w:lang w:val="pt_PT" w:bidi="pt_PT"/>
        </w:rPr>
      </w:r>
      <w:r>
        <w:rPr>
          <w:lang w:val="pt_PT" w:bidi="pt_PT"/>
        </w:rPr>
        <w:t xml:space="preserve">Portanto, os líderes judeus perguntaram uns aos outros: “Para onde Jesus planeja ir para evitar que nós o encontremos? Ele quer dizer que ele irá para os </w:t>
      </w:r>
      <w:r>
        <w:rPr>
          <w:b/>
          <w:lang w:val="pt_PT" w:bidi="pt_PT"/>
        </w:rPr>
        <w:t>gentios</w:t>
      </w:r>
      <w:r>
        <w:rPr>
          <w:lang w:val="pt_PT" w:bidi="pt_PT"/>
        </w:rPr>
        <w:t xml:space="preserve"> ou </w:t>
      </w:r>
      <w:r>
        <w:rPr>
          <w:b/>
          <w:lang w:val="pt_PT" w:bidi="pt_PT"/>
        </w:rPr>
        <w:t>povo grego</w:t>
      </w:r>
      <w:r>
        <w:rPr>
          <w:lang w:val="pt_PT" w:bidi="pt_PT"/>
        </w:rPr>
        <w:t xml:space="preserve"> que vivem no exterior, entre os estrangeiros e ensinará essas pessoas estrangeiras?”. O termo gregos muitas vezes se refere a gentios ou pessoas que não são judeus. Os judeus não tinham ótima consideração sobre gentios porque os gentios não eram parte da família de Deus em sua opinião. E às vezes gentio realmente significa todas as nações ou todo o mundo, incluindo pagãos e aqueles que não conhecem Deus, e se lembrem que </w:t>
      </w:r>
      <w:r>
        <w:rPr>
          <w:lang w:val="pt_PT" w:bidi="pt_PT"/>
        </w:rPr>
        <w:t>gregos</w:t>
      </w:r>
      <w:r>
        <w:rPr>
          <w:lang w:val="pt_PT" w:bidi="pt_PT"/>
        </w:rPr>
        <w:t xml:space="preserve"> e </w:t>
      </w:r>
      <w:r>
        <w:rPr>
          <w:lang w:val="pt_PT" w:bidi="pt_PT"/>
        </w:rPr>
        <w:t>gentios</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7:37–44</w:t>
      </w:r>
      <w:r>
        <w:rPr>
          <w:lang w:val="pt_PT" w:bidi="pt_PT"/>
        </w:rPr>
      </w:r>
    </w:p>
    <w:p>
      <w:pPr>
        <w:pStyle w:val="Heading3"/>
      </w:pPr>
      <w:r>
        <w:rPr>
          <w:lang w:val="pt_PT" w:bidi="pt_PT"/>
        </w:rPr>
        <w:t>Ouvir e Sentir</w:t>
      </w:r>
    </w:p>
    <w:p>
      <w:pPr/>
      <w:r>
        <w:rPr>
          <w:lang w:val="pt_PT" w:bidi="pt_PT"/>
        </w:rPr>
      </w:r>
      <w:r>
        <w:rPr>
          <w:lang w:val="pt_PT" w:bidi="pt_PT"/>
        </w:rPr>
        <w:t>Nesta etapa, ouçam João 7:37–44 e a guardem em seus corações.</w:t>
      </w:r>
    </w:p>
    <w:p>
      <w:pPr/>
      <w:r>
        <w:rPr>
          <w:lang w:val="pt_PT" w:bidi="pt_PT"/>
        </w:rPr>
      </w:r>
      <w:r>
        <w:rPr>
          <w:lang w:val="pt_PT" w:bidi="pt_PT"/>
        </w:rPr>
        <w:t>Ouçam uma versão em áudio de João 7:37–44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a versão em áudio de João 7:37–44 na tradução mais fácil de entender.</w:t>
      </w:r>
    </w:p>
    <w:p>
      <w:pPr/>
      <w:r>
        <w:rPr>
          <w:lang w:val="pt_PT" w:bidi="pt_PT"/>
        </w:rPr>
      </w:r>
      <w:r>
        <w:rPr>
          <w:lang w:val="pt_PT" w:bidi="pt_PT"/>
        </w:rPr>
        <w:t>Na última passagem, Jesus está em Jerusalém para a Festa dos Tabernáculos. João nos diz que as pessoas em Jerusalém se perguntavam se Jesus era o Messias. Agora o último dia da festa é o dia mais importante da Festa dos Tabernáculos, ou Abrigos. Esse dia é o sétimo ou oitavo dia da festa. Essa festa geralmente acontece perto do fim da longa estação seca em Israel e também é uma ocasião de orações por chuva. Todos os dias da festa, uma procissão descia para a fonte de Gihon no lado sudeste da colina do templo. Lá, um sacerdote encheu um cântaro de ouro com água, e o coro repetiu as palavras: “Com alegria, vocês tirarão água do poço da salvação”. Então a procissão subia para o templo pelo portão chamado de Portão da Água.</w:t>
      </w:r>
    </w:p>
    <w:p>
      <w:pPr/>
      <w:r>
        <w:rPr>
          <w:lang w:val="pt_PT" w:bidi="pt_PT"/>
        </w:rPr>
      </w:r>
      <w:r>
        <w:rPr>
          <w:lang w:val="pt_PT" w:bidi="pt_PT"/>
        </w:rPr>
        <w:t>O sacerdote subia pela superfície inclinada para o altar e despejava a água em um funil de prata, pelo qual fluía para o chão. Pode ter sido nesse momento que Jesus se levantou e fez uma declaração pública. Jesus usou a sede física para representar a sede espiritual. Jesus disse: “Se alguém está com sede, venha até mim e beba. Qualquer que acredite em mim, como está escrito nas Escrituras, de dentro dele fluirá a água que traz a vida”. Provavelmente, Jesus está dizendo que qualquer um que queira saber mais sobre Deus pode vir até Jesus, e ele fornecerá o que é necessário para acreditar, assim como a água fornece o que é necessário para uma pessoa com sede. Então, Jesus parece dizer que quando as pessoas acreditam em Jesus, elas também se tornam uma fonte de água que dá vida a outras pessoas. Jesus diz que as Escrituras judaicas explicam isso, embora Jesus não nos diga onde podemos encontrar essas informações nas Escrituras. Alguns estudiosos da Bíblia acreditam que a água que traz a vida fluirá do próprio Jesus. No entanto, sabemos que todos os crentes em Jesus têm o Espírito Santo de Deus, então poderia ser possível que a água que traz a vida fluísse dos crentes, porque eles acreditam em Jesus e têm o Espírito de Deus.</w:t>
      </w:r>
    </w:p>
    <w:p>
      <w:pPr/>
      <w:r>
        <w:rPr>
          <w:lang w:val="pt_PT" w:bidi="pt_PT"/>
        </w:rPr>
      </w:r>
      <w:r>
        <w:rPr>
          <w:lang w:val="pt_PT" w:bidi="pt_PT"/>
        </w:rPr>
        <w:t>Parem aqui e discutam em grupo: Fale sobre uma vez em que um mestre respeitado em sua cultura fez uma promessa pública durante uma festa cultural ou religiosa. Pausem este áudio aqui.</w:t>
      </w:r>
    </w:p>
    <w:p>
      <w:pPr/>
      <w:r>
        <w:rPr>
          <w:lang w:val="pt_PT" w:bidi="pt_PT"/>
        </w:rPr>
      </w:r>
      <w:r>
        <w:rPr>
          <w:lang w:val="pt_PT" w:bidi="pt_PT"/>
        </w:rPr>
        <w:t>Agora João nos dá uma explicação do que Jesus está dizendo. Então, quando Jesus falou sobre a água viva, Jesus estava falando sobre o Espírito Santo de Deus que as pessoas que acreditavam ou confiavam nele receberiam mais tarde. Naquele tempo, Jesus ainda não havia dado o Espírito de Deus, pois ainda não havia retornado ao céu para receber a honra de Deus Pai.</w:t>
      </w:r>
    </w:p>
    <w:p>
      <w:pPr/>
      <w:r>
        <w:rPr>
          <w:lang w:val="pt_PT" w:bidi="pt_PT"/>
        </w:rPr>
      </w:r>
      <w:r>
        <w:rPr>
          <w:lang w:val="pt_PT" w:bidi="pt_PT"/>
        </w:rPr>
        <w:t>Quando as pessoas ouviram as palavras de Jesus, algumas delas começaram a dizer: “Jesus deve ser o profeta sobre o qual Moisés escreveu há muito tempo”. Algumas pessoas disseram: “Jesus deve ser o Messias, o salvador prometido!” Mas outras pessoas discordaram e elas disseram: “Como o Messias ou Cristo pode sair da área da Galileia? Vocês não sabem que as Escrituras dizem que o Messias descende do rei Davi e que ele virá de Belém, a aldeia ou cidade de Davi? Um profeta judeu havia previsto muitos anos antes de Jesus que o Messias nasceria em Belém. Essas pessoas estão surpresas, porque elas sabem apenas que Jesus é da Galileia. Eles não perceberam que Jesus nasceu em Belém e era um descendente do rei Davi!</w:t>
      </w:r>
    </w:p>
    <w:p>
      <w:pPr/>
      <w:r>
        <w:rPr>
          <w:lang w:val="pt_PT" w:bidi="pt_PT"/>
        </w:rPr>
      </w:r>
      <w:r>
        <w:rPr>
          <w:lang w:val="pt_PT" w:bidi="pt_PT"/>
        </w:rPr>
        <w:t xml:space="preserve">Pare aqui e mostre o mapa da </w:t>
      </w:r>
      <w:r>
        <w:rPr>
          <w:lang w:val="pt_PT" w:bidi="pt_PT"/>
        </w:rPr>
        <w:t>Galileia e Belém</w:t>
      </w:r>
      <w:r>
        <w:rPr>
          <w:lang w:val="pt_PT" w:bidi="pt_PT"/>
        </w:rPr>
        <w:t>. Pausem este áudio aqui.</w:t>
      </w:r>
    </w:p>
    <w:p>
      <w:pPr/>
      <w:r>
        <w:rPr>
          <w:lang w:val="pt_PT" w:bidi="pt_PT"/>
        </w:rPr>
      </w:r>
      <w:r>
        <w:rPr>
          <w:lang w:val="pt_PT" w:bidi="pt_PT"/>
        </w:rPr>
        <w:t>Então, as pessoas não conseguiam chegar a um acordo entre si a respeito de Jesus. Algumas das pessoas queriam que as autoridades agarrassem ou prendessem Jesus, mas elas não fizeram nada com ele. Aqui as palavras de Jesus dividiram a multidão. Havia aqueles que diziam que Jesus era o profeta que eles pensavam que prepararia o caminho para o Messias. Alguns disseram que Jesus era o Messias que eles haviam esperado. Alguns disseram que Jesus não poderia ser o Messias porque ele veio da Galileia e não de Belém, a cidade de Davi.</w:t>
      </w:r>
    </w:p>
    <w:p>
      <w:pPr/>
      <w:r>
        <w:rPr>
          <w:lang w:val="pt_PT" w:bidi="pt_PT"/>
        </w:rPr>
      </w:r>
      <w:r>
        <w:rPr>
          <w:lang w:val="pt_PT" w:bidi="pt_PT"/>
        </w:rPr>
        <w:t xml:space="preserve">Pare aqui e mostre o mapa da </w:t>
      </w:r>
      <w:r>
        <w:rPr>
          <w:lang w:val="pt_PT" w:bidi="pt_PT"/>
        </w:rPr>
        <w:t>Galileia</w:t>
      </w:r>
      <w:r>
        <w:rPr>
          <w:lang w:val="pt_PT" w:bidi="pt_PT"/>
        </w:rPr>
        <w:t>. Pausem este áudio aqui.</w:t>
      </w:r>
    </w:p>
    <w:p>
      <w:pPr/>
      <w:r>
        <w:rPr>
          <w:lang w:val="pt_PT" w:bidi="pt_PT"/>
        </w:rPr>
      </w:r>
      <w:r>
        <w:rPr>
          <w:lang w:val="pt_PT" w:bidi="pt_PT"/>
        </w:rPr>
        <w:t>Essas pessoas não sabiam a história de seu nascimento. Essas eram as pessoas que não acreditavam que Jesus era o Messias. Eles queriam impedi-lo de ensinar as pessoas fazendo a polícia o prender. Eles não queriam prender Jesus, mas em vez disso queriam que a polícia do templo o prendesse.</w:t>
      </w:r>
    </w:p>
    <w:p>
      <w:pPr/>
      <w:r>
        <w:rPr>
          <w:lang w:val="pt_PT" w:bidi="pt_PT"/>
        </w:rPr>
      </w:r>
      <w:r>
        <w:rPr>
          <w:lang w:val="pt_PT" w:bidi="pt_PT"/>
        </w:rPr>
        <w:t>Parem aqui e discutam em grupo: Fale sobre tempos em sua cultura em que alguém cumpriu uma promessa. No entanto, a promessa, que deveria ter sido uma coisa boa, causou desacordo e divisão entre seu povo.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a versão em áudio de João 7:37–44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Jesus prometeu às pessoas água </w:t>
      </w:r>
    </w:p>
    <w:p>
      <w:pPr/>
      <w:r>
        <w:rPr>
          <w:lang w:val="pt_PT" w:bidi="pt_PT"/>
        </w:rPr>
      </w:r>
      <w:r>
        <w:rPr>
          <w:b/>
          <w:lang w:val="pt_PT" w:bidi="pt_PT"/>
        </w:rPr>
        <w:t>Na segunda cena:</w:t>
      </w:r>
      <w:r>
        <w:rPr>
          <w:lang w:val="pt_PT" w:bidi="pt_PT"/>
        </w:rPr>
        <w:t xml:space="preserve"> As pessoas estavam divididas sobre quem Jesus realmente era.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O grupo deve prestar atenção às partes do cenário da passagem:</w:t>
      </w:r>
    </w:p>
    <w:p>
      <w:pPr/>
      <w:r>
        <w:rPr>
          <w:lang w:val="pt_PT" w:bidi="pt_PT"/>
        </w:rPr>
      </w:r>
      <w:r>
        <w:rPr>
          <w:lang w:val="pt_PT" w:bidi="pt_PT"/>
        </w:rPr>
        <w:t>Nas passagens anteriores, João nos diz que as pessoas em Jerusalém se perguntavam se Jesus era o Messias. Agora o último dia da festa é o dia mais importante da Festa dos Tabernáculos, ou Abrigos. É importante lembrar que durante a Festa dos Tabernáculos, o povo judeu se lembrava de como Deus forneceu o que eles precisavam. Deus forneceu água a eles no passado e continuou a fazer isso. Então, Jesus se levantou e declarou publicamente: “Se alguém está com sede, venha até mim e beba, quem acredita em mim, como está escrito nas Escrituras: ‘De dentro dele fluirá a água que traz a vida’”. Jesus está usando uma linguagem figurada. Jesus está dizendo que a água é como a vida plena que dura para sempre com Deus. Jesus compara ter sede de água a querer conhecer a Deus e ter a vida para sempre com Deus.</w:t>
      </w:r>
    </w:p>
    <w:p>
      <w:pPr/>
      <w:r>
        <w:rPr>
          <w:lang w:val="pt_PT" w:bidi="pt_PT"/>
        </w:rPr>
      </w:r>
      <w:r>
        <w:rPr>
          <w:lang w:val="pt_PT" w:bidi="pt_PT"/>
        </w:rPr>
        <w:t>Parem aqui e discutam em grupo: Encontrem exemplos em seu idioma de como vocês falam sobre querer muito algo. Talvez conte uma história sobre alguém que desejava muito conhecimento. Que tipos de palavras ou frases vocês usam para falar sobre isso? Pausem este áudio aqui.</w:t>
      </w:r>
    </w:p>
    <w:p>
      <w:pPr/>
      <w:r>
        <w:rPr>
          <w:lang w:val="pt_PT" w:bidi="pt_PT"/>
        </w:rPr>
      </w:r>
      <w:r>
        <w:rPr>
          <w:lang w:val="pt_PT" w:bidi="pt_PT"/>
        </w:rPr>
        <w:t>Agora Jesus falou sobre a água viva. Jesus estava falando sobre o Espírito Santo de Deus que as pessoas que acreditavam ou confiavam nele receberiam mais tarde. Jesus Jesus diz que a água viva fluirá para fora das pessoas que acreditam e beberam da água que Jesus dá. Isso significa que as pessoas terão o Espírito Santo, e o Espírito Santo afetará a maneira como elas tratam os outros. Jesus Jesus diz que a água viva fluirá de seu coração. O coração representa o lugar onde as emoções e intenções estão em uma pessoa.</w:t>
      </w:r>
    </w:p>
    <w:p>
      <w:pPr/>
      <w:r>
        <w:rPr>
          <w:lang w:val="pt_PT" w:bidi="pt_PT"/>
        </w:rPr>
      </w:r>
      <w:r>
        <w:rPr>
          <w:lang w:val="pt_PT" w:bidi="pt_PT"/>
        </w:rPr>
        <w:t>Parem aqui e discutam em equipe: Como vocês falam sobre as partes mais internas de uma pessoa — sobre seus pensamentos e emoções? Pausem este áudio aqui.</w:t>
      </w:r>
    </w:p>
    <w:p>
      <w:pPr/>
      <w:r>
        <w:rPr>
          <w:lang w:val="pt_PT" w:bidi="pt_PT"/>
        </w:rPr>
      </w:r>
      <w:r>
        <w:rPr>
          <w:lang w:val="pt_PT" w:bidi="pt_PT"/>
        </w:rPr>
        <w:t xml:space="preserve"> João agora dá ao leitor informações extras sobre o que a água viva simboliza para que eles entendam o que Jesus disse. João também nos dá mais explicação sobre o Espírito Santo. Naquele tempo, Jesus ainda não havia dado o Espírito de Deus, pois ainda não havia retornado ao céu para receber a honra de Deus Pai.</w:t>
      </w:r>
    </w:p>
    <w:p>
      <w:pPr/>
      <w:r>
        <w:rPr>
          <w:lang w:val="pt_PT" w:bidi="pt_PT"/>
        </w:rPr>
      </w:r>
      <w:r>
        <w:rPr>
          <w:lang w:val="pt_PT" w:bidi="pt_PT"/>
        </w:rPr>
        <w:t>Na segunda cena, quando as pessoas ouviram suas palavras, algumas delas começaram a dizer: “Jesus deve ser o profeta sobre o qual Moisés escreveu há muito tempo”. É importante lembrar que alguns crentes acreditavam nos fatos sobre quem Jesus era como o Messias e o que ele fez. Mas outras pessoas discordaram e elas disseram: “Como o Messias ou Cristo pode sair da área da Galileia? Vocês não sabem que as Escrituras dizem que o Messias descende do rei Davi e que ele virá de Belém, a aldeia ou cidade de Davi? As pessoas esperavam que a resposta a essas perguntas fosse “sim”. As pessoas estão surpresas, porque elas pensam que Jesus não é descendente do rei Davi e que ele não é de Belém, e, portanto, ele não pode ser o Messias. Eles não têm informações completas sobre Jesus. Então, as pessoas não conseguiam chegar a um acordo entre si a respeito de Jesus. Algumas das pessoas queriam que as autoridades agarrassem ou prendessem Jesus, mas elas não fizeram nada com ele. Nem todos os judeus entendiam as Escrituras da mesma maneira.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7:37–44 na tradução de melhor compreensão.</w:t>
      </w:r>
    </w:p>
    <w:p>
      <w:pPr/>
      <w:r>
        <w:rPr>
          <w:lang w:val="pt_PT" w:bidi="pt_PT"/>
        </w:rPr>
      </w:r>
      <w:r>
        <w:rPr>
          <w:lang w:val="pt_PT" w:bidi="pt_PT"/>
        </w:rPr>
        <w:t>Nesta etapa, o grupo encenará a história.</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Jesus prometeu às pessoas água </w:t>
      </w:r>
    </w:p>
    <w:p>
      <w:pPr/>
      <w:r>
        <w:rPr>
          <w:lang w:val="pt_PT" w:bidi="pt_PT"/>
        </w:rPr>
      </w:r>
      <w:r>
        <w:rPr>
          <w:b/>
          <w:lang w:val="pt_PT" w:bidi="pt_PT"/>
        </w:rPr>
        <w:t>Na segunda cena:</w:t>
      </w:r>
      <w:r>
        <w:rPr>
          <w:lang w:val="pt_PT" w:bidi="pt_PT"/>
        </w:rPr>
        <w:t xml:space="preserve"> As pessoas estavam divididas sobre quem Jesus realmente era.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passagem anterior, as pessoas em Jerusalém se perguntavam se Jesus era o Messias. Agora o último dia da festa é o dia mais importante da Festa dos Tabernáculos, ou Abrigos. Jesus se levantou e declarou publicamente: “Se alguém está com sede, deixe ele vir até mim e beber. Qualquer que acredite em mim, como está escrito nas Escrituras: “De dentro dele fluirá a água que traz a vida”.</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“Essa era a promessa que Deus deu às pessoas e agora é hora de elas acreditarem em mim e responderem a minha mensagem. Talvez aqueles que acreditaram encorajem os outros a acreditar em mim”.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João nos dá informações extras. João diz que quando Jesus estava falando sobre água viva, Jesus estava falando sobre o Espírito Santo de Deus que as pessoas que acreditavam ou confiavam nele receberiam mais tarde. Naquele tempo o Espírito de Deus ainda não havia sido dado, pois Jesus ainda não havia retornado ao céu para receber a honra de Deus Pai.</w:t>
      </w:r>
    </w:p>
    <w:p>
      <w:pPr/>
      <w:r>
        <w:rPr>
          <w:lang w:val="pt_PT" w:bidi="pt_PT"/>
        </w:rPr>
      </w:r>
      <w:r>
        <w:rPr>
          <w:lang w:val="pt_PT" w:bidi="pt_PT"/>
        </w:rPr>
        <w:t>Na segunda cena, quando as pessoas ouviram suas palavras, algumas delas começaram a dizer: “Jesus deve ser o profeta sobre o qual Moisés escreveu há muito tempo”. Mas outras pessoas discordaram e elas disseram: “Como o Messias ou Cristo pode sair da área da Galileia? Vocês não sabem que as Escrituras dizem que o Messias descende do rei Davi e que ele virá de Belém, a aldeia ou cidade de Davi? Então, as pessoas não conseguiam chegar a um acordo entre si a respeito de Jesus. Algumas das pessoas queriam que as autoridades agarrassem ou prendessem Jesus, mas elas não fizeram nada com ele.</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“Estou muito feliz e alegre por estar aqui para dar um convite a qualquer um e a todos que desejem que Deus lhes dê a vida”.</w:t>
      </w:r>
    </w:p>
    <w:p>
      <w:pPr>
        <w:pStyle w:val="ListBullet"/>
        <w:spacing w:line="240" w:lineRule="auto"/>
        <w:ind w:left="720"/>
      </w:pPr>
      <w:r>
        <w:rPr>
          <w:lang w:val="pt_PT" w:bidi="pt_PT"/>
        </w:rPr>
      </w:r>
      <w:r>
        <w:rPr>
          <w:lang w:val="pt_PT" w:bidi="pt_PT"/>
        </w:rPr>
        <w:t>Pergunte às pessoas que interpretam a multidão: “O que vocês estão sentindo ou pensando?”. Vocês podem ouvir coisas como: “Bem, como todos vocês podem ver, há um enorme desacordo entre nós que já causou uma divisão. Todos nós precisamos chegar a uma compreensão do que as Escrituras dizem sobre o Messias. Estamos confusos, estamos irados com os outros que discordam de nós”.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7:37–44 na tradução de melhor compreensão.</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Agora o último dia da festa é o dia mais importante da </w:t>
      </w:r>
      <w:r>
        <w:rPr>
          <w:b/>
          <w:lang w:val="pt_PT" w:bidi="pt_PT"/>
        </w:rPr>
        <w:t>Festa dos Tabernáculos, ou Abrigos</w:t>
      </w:r>
      <w:r>
        <w:rPr>
          <w:lang w:val="pt_PT" w:bidi="pt_PT"/>
        </w:rPr>
        <w:t>. Essa festa também é chamada de Festa dos Abrigos ou cabanas. A festa lembra aos judeus como eles viviam em tendas enquanto estavam vagando no deserto depois que Deus os resgatou da escravidão no Egito. Traduza "</w:t>
      </w:r>
      <w:r>
        <w:rPr>
          <w:b/>
          <w:lang w:val="pt_PT" w:bidi="pt_PT"/>
        </w:rPr>
        <w:t>gentios</w:t>
      </w:r>
      <w:r>
        <w:rPr>
          <w:lang w:val="pt_PT" w:bidi="pt_PT"/>
        </w:rPr>
        <w:t xml:space="preserve">" da mesma maneira que você traduziu em passagens anteriores. Nessa passagem, o nome completo — Festa dos Tabernáculos — não é dado. Vocês podem dizer apenas festa, ou vocês podem dizer o nome completo da festa. </w:t>
      </w:r>
      <w:r>
        <w:rPr>
          <w:lang w:val="pt_PT" w:bidi="pt_PT"/>
        </w:rPr>
        <w:t>Festa dos Tabernáculos</w:t>
      </w:r>
      <w:r>
        <w:rPr>
          <w:lang w:val="pt_PT" w:bidi="pt_PT"/>
        </w:rPr>
        <w:t xml:space="preserve"> no Glossário Mestre.</w:t>
      </w:r>
    </w:p>
    <w:p>
      <w:pPr/>
      <w:r>
        <w:rPr>
          <w:lang w:val="pt_PT" w:bidi="pt_PT"/>
        </w:rPr>
      </w:r>
      <w:r>
        <w:rPr>
          <w:lang w:val="pt_PT" w:bidi="pt_PT"/>
        </w:rPr>
        <w:t xml:space="preserve">Parem aqui e discutam qual palavra vocês usarão para </w:t>
      </w:r>
      <w:r>
        <w:rPr>
          <w:b/>
          <w:lang w:val="pt_PT" w:bidi="pt_PT"/>
        </w:rPr>
        <w:t>milagre</w:t>
      </w:r>
      <w:r>
        <w:rPr>
          <w:lang w:val="pt_PT" w:bidi="pt_PT"/>
        </w:rPr>
        <w:t>. Pausem este áudio aqui.</w:t>
      </w:r>
    </w:p>
    <w:p>
      <w:pPr/>
      <w:r>
        <w:rPr>
          <w:lang w:val="pt_PT" w:bidi="pt_PT"/>
        </w:rPr>
      </w:r>
      <w:r>
        <w:rPr>
          <w:lang w:val="pt_PT" w:bidi="pt_PT"/>
        </w:rPr>
        <w:t xml:space="preserve">Jesus se levantou e declarou publicamente: “Se alguém está com sede, deixe ele vir até mim e beber. Qualquer que acredite em mim, como está escrito nas </w:t>
      </w:r>
      <w:r>
        <w:rPr>
          <w:b/>
          <w:lang w:val="pt_PT" w:bidi="pt_PT"/>
        </w:rPr>
        <w:t>Escrituras</w:t>
      </w:r>
      <w:r>
        <w:rPr>
          <w:lang w:val="pt_PT" w:bidi="pt_PT"/>
        </w:rPr>
        <w:t xml:space="preserve">: “De dentro dele fluirá a água que traz a vida”. Traduza as escrituras da mesma forma que fez nas passagens anteriores e lembre-se de que as </w:t>
      </w:r>
      <w:r>
        <w:rPr>
          <w:lang w:val="pt_PT" w:bidi="pt_PT"/>
        </w:rPr>
        <w:t>escrituras</w:t>
      </w:r>
      <w:r>
        <w:rPr>
          <w:lang w:val="pt_PT" w:bidi="pt_PT"/>
        </w:rPr>
        <w:t xml:space="preserve"> estão no Glossário Principal.</w:t>
      </w:r>
    </w:p>
    <w:p>
      <w:pPr/>
      <w:r>
        <w:rPr>
          <w:lang w:val="pt_PT" w:bidi="pt_PT"/>
        </w:rPr>
      </w:r>
      <w:r>
        <w:rPr>
          <w:lang w:val="pt_PT" w:bidi="pt_PT"/>
        </w:rPr>
        <w:t xml:space="preserve">Então, quando Jesus falou sobre a água viva, Jesus estava falando sobre o </w:t>
      </w:r>
      <w:r>
        <w:rPr>
          <w:b/>
          <w:lang w:val="pt_PT" w:bidi="pt_PT"/>
        </w:rPr>
        <w:t>Espírito Santo</w:t>
      </w:r>
      <w:r>
        <w:rPr>
          <w:lang w:val="pt_PT" w:bidi="pt_PT"/>
        </w:rPr>
        <w:t xml:space="preserve"> de Deus que as pessoas que acreditavam ou confiavam nele receberiam mais tarde. O Espírito Santo é o Espírito de Deus que ele dá às pessoas para equipá-las com sua presença, sabedoria, autoridade e poder. Nessa passagem, o Espírito Santo é simplesmente chamado de “Espírito”. Use a mesma palavra para Senhor que você usou em passagens anteriores, e lembre-se de que </w:t>
      </w:r>
      <w:r>
        <w:rPr>
          <w:lang w:val="pt_PT" w:bidi="pt_PT"/>
        </w:rPr>
        <w:t>Espírito Santo</w:t>
      </w:r>
      <w:r>
        <w:rPr>
          <w:lang w:val="pt_PT" w:bidi="pt_PT"/>
        </w:rPr>
        <w:t xml:space="preserve"> está no Glossário Principal. Vocês podem dizer Espírito ou Espírito Santo em sua tradução.</w:t>
      </w:r>
    </w:p>
    <w:p>
      <w:pPr/>
      <w:r>
        <w:rPr>
          <w:lang w:val="pt_PT" w:bidi="pt_PT"/>
        </w:rPr>
      </w:r>
      <w:r>
        <w:rPr>
          <w:lang w:val="pt_PT" w:bidi="pt_PT"/>
        </w:rPr>
        <w:t xml:space="preserve">Naquele tempo o Espírito de Deus ainda não havia sido dado, pois Jesus ainda não havia retornado ao céu para receber a </w:t>
      </w:r>
      <w:r>
        <w:rPr>
          <w:b/>
          <w:lang w:val="pt_PT" w:bidi="pt_PT"/>
        </w:rPr>
        <w:t>glória</w:t>
      </w:r>
      <w:r>
        <w:rPr>
          <w:lang w:val="pt_PT" w:bidi="pt_PT"/>
        </w:rPr>
        <w:t xml:space="preserve"> de Deus Pai. Glória se refere a como Deus mostra seu poder e esplendor ou sua presença. Traduzam glória da mesma maneira que vocês traduziram em passagens anteriores, e lembrem-se de que </w:t>
      </w:r>
      <w:r>
        <w:rPr>
          <w:lang w:val="pt_PT" w:bidi="pt_PT"/>
        </w:rPr>
        <w:t>glória</w:t>
      </w:r>
      <w:r>
        <w:rPr>
          <w:lang w:val="pt_PT" w:bidi="pt_PT"/>
        </w:rPr>
        <w:t xml:space="preserve"> está no Glossário principal.</w:t>
      </w:r>
    </w:p>
    <w:p>
      <w:pPr/>
      <w:r>
        <w:rPr>
          <w:lang w:val="pt_PT" w:bidi="pt_PT"/>
        </w:rPr>
      </w:r>
      <w:r>
        <w:rPr>
          <w:lang w:val="pt_PT" w:bidi="pt_PT"/>
        </w:rPr>
        <w:t xml:space="preserve">Quando as pessoas ouviram suas palavras, algumas delas começaram a dizer “Jesus deve ser o </w:t>
      </w:r>
      <w:r>
        <w:rPr>
          <w:b/>
          <w:lang w:val="pt_PT" w:bidi="pt_PT"/>
        </w:rPr>
        <w:t>profeta</w:t>
      </w:r>
      <w:r>
        <w:rPr>
          <w:lang w:val="pt_PT" w:bidi="pt_PT"/>
        </w:rPr>
        <w:t>”. Um profeta recebe um chamado e uma mensagem de Deus e leva a mensagem de Deus para as pessoas. Nesse caso, esse é o profeta especial de que Moisés falou. Vocês podem querer mostrar que as pessoas acreditam que elas acreditam que Jesus não é qualquer profeta — ele é “</w:t>
      </w:r>
      <w:r>
        <w:rPr>
          <w:b/>
          <w:lang w:val="pt_PT" w:bidi="pt_PT"/>
        </w:rPr>
        <w:t>o</w:t>
      </w:r>
      <w:r>
        <w:rPr>
          <w:lang w:val="pt_PT" w:bidi="pt_PT"/>
        </w:rPr>
        <w:t xml:space="preserve"> profeta”. Lembrem-se de que a palavra </w:t>
      </w:r>
      <w:r>
        <w:rPr>
          <w:lang w:val="pt_PT" w:bidi="pt_PT"/>
        </w:rPr>
        <w:t>profeta</w:t>
      </w:r>
      <w:r>
        <w:rPr>
          <w:lang w:val="pt_PT" w:bidi="pt_PT"/>
        </w:rPr>
        <w:t xml:space="preserve"> está no Glossário Principal.</w:t>
      </w:r>
    </w:p>
    <w:p>
      <w:pPr/>
      <w:r>
        <w:rPr>
          <w:lang w:val="pt_PT" w:bidi="pt_PT"/>
        </w:rPr>
      </w:r>
      <w:r>
        <w:rPr>
          <w:lang w:val="pt_PT" w:bidi="pt_PT"/>
        </w:rPr>
        <w:t xml:space="preserve">Vocês não sabem que as Escrituras dizem que o </w:t>
      </w:r>
      <w:r>
        <w:rPr>
          <w:b/>
          <w:lang w:val="pt_PT" w:bidi="pt_PT"/>
        </w:rPr>
        <w:t>Messias</w:t>
      </w:r>
      <w:r>
        <w:rPr>
          <w:lang w:val="pt_PT" w:bidi="pt_PT"/>
        </w:rPr>
        <w:t xml:space="preserve"> descende do rei Davi e que ele virá de Belém, a aldeia ou cidade de Davi? Messias significa alguém que </w:t>
      </w:r>
      <w:r>
        <w:rPr>
          <w:lang w:val="pt_PT" w:bidi="pt_PT"/>
        </w:rPr>
        <w:t>Deus</w:t>
      </w:r>
      <w:r>
        <w:rPr>
          <w:lang w:val="pt_PT" w:bidi="pt_PT"/>
        </w:rPr>
        <w:t xml:space="preserve"> ungiu, ou nomeou para uma tarefa especial. Traduza Messias da mesma maneira que você tem traduzido nas passagens anteriores e lembre-se de que </w:t>
      </w:r>
      <w:r>
        <w:rPr>
          <w:lang w:val="pt_PT" w:bidi="pt_PT"/>
        </w:rPr>
        <w:t>Messias</w:t>
      </w:r>
      <w:r>
        <w:rPr>
          <w:lang w:val="pt_PT" w:bidi="pt_PT"/>
        </w:rPr>
        <w:t xml:space="preserve"> está no Glossário Mestre.</w:t>
      </w:r>
    </w:p>
    <w:p>
      <w:pPr/>
      <w:r>
        <w:rPr>
          <w:lang w:val="pt_PT" w:bidi="pt_PT"/>
        </w:rPr>
      </w:r>
      <w:r>
        <w:rPr>
          <w:lang w:val="pt_PT" w:bidi="pt_PT"/>
        </w:rPr>
        <w:t xml:space="preserve">Essa passagem usa o nome de Davi sem seu título “rei”. You Vocês podem adicionar o título “Rei Davi” se for útil que seu público se lembrar que o rei Davi é um </w:t>
      </w:r>
      <w:r>
        <w:rPr>
          <w:lang w:val="pt_PT" w:bidi="pt_PT"/>
        </w:rPr>
        <w:t>rei</w:t>
      </w:r>
      <w:r>
        <w:rPr>
          <w:lang w:val="pt_PT" w:bidi="pt_PT"/>
        </w:rPr>
        <w:t xml:space="preserve"> judeu famoso.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7:45–53</w:t>
      </w:r>
      <w:r>
        <w:rPr>
          <w:lang w:val="pt_PT" w:bidi="pt_PT"/>
        </w:rPr>
      </w:r>
    </w:p>
    <w:p>
      <w:pPr>
        <w:pStyle w:val="Heading3"/>
      </w:pPr>
      <w:r>
        <w:rPr>
          <w:lang w:val="pt_PT" w:bidi="pt_PT"/>
        </w:rPr>
        <w:t>Ouvir e Sentir</w:t>
      </w:r>
    </w:p>
    <w:p>
      <w:pPr/>
      <w:r>
        <w:rPr>
          <w:lang w:val="pt_PT" w:bidi="pt_PT"/>
        </w:rPr>
      </w:r>
      <w:r>
        <w:rPr>
          <w:lang w:val="pt_PT" w:bidi="pt_PT"/>
        </w:rPr>
        <w:t>Nesta etapa, ouçam João 7:45–53 e guardem em seus corações.</w:t>
      </w:r>
    </w:p>
    <w:p>
      <w:pPr/>
      <w:r>
        <w:rPr>
          <w:lang w:val="pt_PT" w:bidi="pt_PT"/>
        </w:rPr>
      </w:r>
      <w:r>
        <w:rPr>
          <w:lang w:val="pt_PT" w:bidi="pt_PT"/>
        </w:rPr>
        <w:t>Ouçam uma versão em áudio de João 7:45–53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7:45–53 na tradução mais fácil de entender.</w:t>
      </w:r>
    </w:p>
    <w:p>
      <w:pPr/>
      <w:r>
        <w:rPr>
          <w:lang w:val="pt_PT" w:bidi="pt_PT"/>
        </w:rPr>
      </w:r>
      <w:r>
        <w:rPr>
          <w:lang w:val="pt_PT" w:bidi="pt_PT"/>
        </w:rPr>
        <w:t>Na última passagem, a multidão discordou sobre quem Jesus era. Alguns pensavam que ele poderia ser o Messias e outros disseram que era impossível porque Jesus era da Galileia. Então a polícia do templo ou guardas retornaram para os principais sacerdotes e fariseus. Aqui os principais sacerdotes significa os chefes religiosos de Israel que fizeram sacrifícios especiais pelo povo judeu. Os fariseus eram um grupo de líderes religiosos que eram devotos à lei de Deus. Eles reconheciam a lei e as tradições religiosas tanto escritas como orais. Os fariseus desprezavam as pessoas que não seguiam todas as suas regras.</w:t>
      </w:r>
    </w:p>
    <w:p>
      <w:pPr/>
      <w:r>
        <w:rPr>
          <w:lang w:val="pt_PT" w:bidi="pt_PT"/>
        </w:rPr>
      </w:r>
      <w:r>
        <w:rPr>
          <w:lang w:val="pt_PT" w:bidi="pt_PT"/>
        </w:rPr>
        <w:t>Então os fariseus perguntaram à polícia ou guardas do templo por que eles haviam falhado em prender Jesus. Os guardas responderam: “Ninguém nunca falou da maneira que Jesus faz”.</w:t>
      </w:r>
    </w:p>
    <w:p>
      <w:pPr/>
      <w:r>
        <w:rPr>
          <w:lang w:val="pt_PT" w:bidi="pt_PT"/>
        </w:rPr>
      </w:r>
      <w:r>
        <w:rPr>
          <w:lang w:val="pt_PT" w:bidi="pt_PT"/>
        </w:rPr>
        <w:t>“Então, vocês deixaram Jesus enganar ou iludir vocês também!” responderam os fariseus. “Qualquer uma das autoridades ou os fariseus acreditaram nele? Não! Essa multidão não sabe nada da lei. Há uma maldição sobre essas pessoas”, disseram os fariseus. Os fariseus desafiaram os guardas fazendo duas perguntas. A primeira era, vocês também estão enganados? Como oficiais de polícia do templo, esperava-se que os guardas protegessem os interesses do templo. Ao falar bem de Jesus, eles estavam se comportando da mesma maneira que a multidão. A segunda pergunta era, algum dos governantes, ou líderes religiosos, ou os fariseus acreditaram nele? A resposta esperada era não. Sendo o caso, os guardas estavam errados, porque os governantes e fariseus eram aqueles que determinavam a crença e prática corretas. Essa atitude explica por que os líderes religiosos não gostavam das pessoas comuns que reconheceram que Jesus era o Messias. Então os fariseus concluíram que a polícia ou guardas do templo são tão desrespeitosos quanto a multidão que não sabe nada da lei. Os fariseus pensavam que as pessoas que não haviam estudado a lei religiosa não sabiam nada sobre Deus e que havia uma maldição sobre elas.</w:t>
      </w:r>
    </w:p>
    <w:p>
      <w:pPr/>
      <w:r>
        <w:rPr>
          <w:lang w:val="pt_PT" w:bidi="pt_PT"/>
        </w:rPr>
      </w:r>
      <w:r>
        <w:rPr>
          <w:lang w:val="pt_PT" w:bidi="pt_PT"/>
        </w:rPr>
        <w:t>Parem aqui e discutam essas perguntas em grupo: Em sua cultura, como os líderes tradicionais ou governantes reagiam quando eles enviavam seus guardas ou polícia para completar uma tarefa, mas falhavam? Como as pessoas que devem seguir líderes em sua comunidade reagiriam quando é dito a elas algo que elas não esperam? Pausem este áudio aqui.</w:t>
      </w:r>
    </w:p>
    <w:p>
      <w:pPr/>
      <w:r>
        <w:rPr>
          <w:lang w:val="pt_PT" w:bidi="pt_PT"/>
        </w:rPr>
      </w:r>
      <w:r>
        <w:rPr>
          <w:lang w:val="pt_PT" w:bidi="pt_PT"/>
        </w:rPr>
        <w:t>Nicodemos, que havia visitado Jesus anteriormente, e que era um dos líderes religiosos, desafiou os outros líderes religiosos e disse: “Nossa lei julga uma pessoa culpada antes de ouvi-la para descobrir o que ela está fazendo?” A pergunta de Nicodemos era para fazer seus colegas fariseus pensar cuidadosamente. A lei não permitia que alguém decidisse que uma pessoa era culpada sem deixar que ela se defendesse, mas os fariseus não consideravam isso. Eles já haviam se decidido. Em vez de lidar com a pergunta de Nicodemos, eles o ridicularizaram. Eles sabiam que Nicodemos era da Judeia, mas eles estavam implicando que nenhum judeu poderia ser levado por Jesus. Eles disseram: “Você soa como se você fosse da Galileia. Mas se vocês lerem as Escrituras com cuidado, vocês aprenderão a não esperar um profeta da Galileia”. Um profeta é o mensageiro de Deus que sabe que seu trabalho mais importante é trazer a Palavra, ou mensagem, de Deus às pessoas. A Galileia é um distrito ou província no norte de Israel. Os líderes religiosos estavam dizendo que os galileus não eram o tipo de pessoas para produzir profetas — a Galileia era uma área sem importância de Israel, e os líderes religiosos não consideravam os galileus inteligentes ou importantes. Os judeus pensavam que eles eram mais inteligentes e mais importantes do que qualquer um da Galileia. Os fariseus provavelmente não estavam negando que um profeta jamais tenha vindo da Galileia, apenas que eles não considerariam alguém da Galileia como tendo algo importante a dizer. Nicodemos não respondeu. Ou Nicodemos não recebeu uma oportunidade de responder ou ele decidiu permanecer em silêncio. Ele pode não ter querido que seus colegas suspeitassem de sua oposição continuada a seus planos. Quando eles terminaram de falar, todos os líderes judeus foram para casa.</w:t>
      </w:r>
    </w:p>
    <w:p>
      <w:pPr/>
      <w:r>
        <w:rPr>
          <w:lang w:val="pt_PT" w:bidi="pt_PT"/>
        </w:rPr>
      </w:r>
      <w:r>
        <w:rPr>
          <w:lang w:val="pt_PT" w:bidi="pt_PT"/>
        </w:rPr>
        <w:t xml:space="preserve">Parem aqui e olhem para o mapa da </w:t>
      </w:r>
      <w:r>
        <w:rPr>
          <w:lang w:val="pt_PT" w:bidi="pt_PT"/>
        </w:rPr>
        <w:t>Galileia em relação a Jerusalém</w:t>
      </w:r>
      <w:r>
        <w:rPr>
          <w:lang w:val="pt_PT" w:bidi="pt_PT"/>
        </w:rPr>
        <w:t>. Pausem este áudio aqui.</w:t>
      </w:r>
    </w:p>
    <w:p>
      <w:pPr/>
      <w:r>
        <w:rPr>
          <w:lang w:val="pt_PT" w:bidi="pt_PT"/>
        </w:rPr>
      </w:r>
      <w:r>
        <w:rPr>
          <w:lang w:val="pt_PT" w:bidi="pt_PT"/>
        </w:rPr>
        <w:t>Parem aqui e contem uma história sobre uma vez em que alguém evitou fazer a coisa certa para encobrir seus planos malignos.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7:45–53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principais sacerdotes e fariseus perguntaram à polícia do templo ou guardas por que eles falharam em prender Jesus.</w:t>
      </w:r>
    </w:p>
    <w:p>
      <w:pPr/>
      <w:r>
        <w:rPr>
          <w:lang w:val="pt_PT" w:bidi="pt_PT"/>
        </w:rPr>
      </w:r>
      <w:r>
        <w:rPr>
          <w:b/>
          <w:lang w:val="pt_PT" w:bidi="pt_PT"/>
        </w:rPr>
        <w:t>Na segunda cena:</w:t>
      </w:r>
      <w:r>
        <w:rPr>
          <w:lang w:val="pt_PT" w:bidi="pt_PT"/>
        </w:rPr>
        <w:t xml:space="preserve"> Nicodemos desafia membros de seus líderes religiosos se a lei decide que uma pessoa era culpada sem deixar ela se defender.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Guardas do templo</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Nicodemos</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cena, João nos diz que a polícia do templo ou guardas retornaram para os principais sacerdotes e fariseus. Então os líderes religiosos perguntaram por que eles haviam falhado em prender Jesus. A polícia do templo falou bem de Jesus. Então os fariseus disseram: “Jesus enganou vocês também? Qualquer uma das autoridades ou os fariseus acreditaram em Jesus?” Os fariseus esperam que a polícia do templo diga não a essa pergunta. Os fariseus dizem que a multidão de pessoas em Jerusalém não sabe nada sobre a lei de Deus. Portanto, há uma maldição na multidão. Lembrem-se de que os fariseus pensavam que eles entendiam coisas de Deus muito melhor do que os judeus comuns, e eles menosprezavam as pessoas judias comuns. É importante lembrar que esperava-se que a polícia ou guardas do templo protegessem os interesses do templo e os líderes religiosos, então eles estavam indo contra os líderes religiosos falando bem de Jesus.</w:t>
      </w:r>
    </w:p>
    <w:p>
      <w:pPr/>
      <w:r>
        <w:rPr>
          <w:lang w:val="pt_PT" w:bidi="pt_PT"/>
        </w:rPr>
      </w:r>
      <w:r>
        <w:rPr>
          <w:lang w:val="pt_PT" w:bidi="pt_PT"/>
        </w:rPr>
        <w:t>Na segunda cena, Nicodemos, que havia visitado Jesus anteriormente, e que era um dos líderes religiosos, desafiou os outros líderes religiosos. Ele disse: “Nossa lei julga uma pessoa culpada antes de ouvi-la para descobrir o que ela está fazendo?” Os outros líderes religiosos zombaram dele e disseram: “Você soa como se você fosse da Galileia. Mas se vocês lerem as Escrituras com cuidado, vocês aprenderão a não esperar um profeta da Galileia”. É importante lembrar que Nicodemos desafiou os fariseus que a lei não permitia que eles decidissem que uma pessoa era culpada sem deixar que ela se defendesse. Os fariseus não deram a Nicodemos uma oportunidade de responder a eles porque eles suspeitavam que Nicodemos se oporia a seus planos. Quando eles terminaram de falar, todos os líderes judeus foram para casa.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7:45–53 na tradução mais fácil de entender.</w:t>
      </w:r>
    </w:p>
    <w:p>
      <w:pPr/>
      <w:r>
        <w:rPr>
          <w:lang w:val="pt_PT" w:bidi="pt_PT"/>
        </w:rPr>
      </w:r>
      <w:r>
        <w:rPr>
          <w:lang w:val="pt_PT" w:bidi="pt_PT"/>
        </w:rPr>
        <w:t>Nesta etapa, o grupo encenará a história.</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principais sacerdotes e fariseus perguntaram à polícia do templo ou guardas por que eles falharam em prender Jesus.</w:t>
      </w:r>
    </w:p>
    <w:p>
      <w:pPr/>
      <w:r>
        <w:rPr>
          <w:lang w:val="pt_PT" w:bidi="pt_PT"/>
        </w:rPr>
      </w:r>
      <w:r>
        <w:rPr>
          <w:b/>
          <w:lang w:val="pt_PT" w:bidi="pt_PT"/>
        </w:rPr>
        <w:t>Na segunda cena:</w:t>
      </w:r>
      <w:r>
        <w:rPr>
          <w:lang w:val="pt_PT" w:bidi="pt_PT"/>
        </w:rPr>
        <w:t xml:space="preserve"> Nicodemos desafia membros de seus líderes religiosos se a lei decide que uma pessoa era culpada sem deixar ela se defender.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Nicodemos</w:t>
      </w:r>
    </w:p>
    <w:p>
      <w:pPr>
        <w:pStyle w:val="ListBullet"/>
        <w:spacing w:line="240" w:lineRule="auto"/>
        <w:ind w:left="720"/>
      </w:pPr>
      <w:r>
        <w:rPr>
          <w:lang w:val="pt_PT" w:bidi="pt_PT"/>
        </w:rPr>
      </w:r>
      <w:r>
        <w:rPr>
          <w:lang w:val="pt_PT" w:bidi="pt_PT"/>
        </w:rPr>
        <w:t>Guardas do templo</w:t>
      </w:r>
    </w:p>
    <w:p>
      <w:pPr>
        <w:pStyle w:val="ListBullet"/>
        <w:spacing w:line="240" w:lineRule="auto"/>
        <w:ind w:left="720"/>
      </w:pPr>
      <w:r>
        <w:rPr>
          <w:lang w:val="pt_PT" w:bidi="pt_PT"/>
        </w:rPr>
      </w:r>
      <w:r>
        <w:rPr>
          <w:lang w:val="pt_PT" w:bidi="pt_PT"/>
        </w:rPr>
        <w:t>Sacerdote principal</w:t>
      </w:r>
    </w:p>
    <w:p>
      <w:pPr>
        <w:pStyle w:val="ListBullet"/>
        <w:spacing w:line="240" w:lineRule="auto"/>
        <w:ind w:left="720"/>
      </w:pPr>
      <w:r>
        <w:rPr>
          <w:lang w:val="pt_PT" w:bidi="pt_PT"/>
        </w:rPr>
      </w:r>
      <w:r>
        <w:rPr>
          <w:lang w:val="pt_PT" w:bidi="pt_PT"/>
        </w:rPr>
        <w:t>Fariseus</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a polícia do templo, ou guardas, retornaram para os principais sacerdotes e fariseus. Então os líderes religiosos perguntaram à polícia ou guardas do templo por que eles haviam falhado em prender Jesus. Eles responderam: “Ninguém nunca falou da maneira que Jesus fala”.</w:t>
      </w:r>
    </w:p>
    <w:p>
      <w:pPr/>
      <w:r>
        <w:rPr>
          <w:lang w:val="pt_PT" w:bidi="pt_PT"/>
        </w:rPr>
      </w:r>
      <w:r>
        <w:rPr>
          <w:lang w:val="pt_PT" w:bidi="pt_PT"/>
        </w:rPr>
        <w:t>“Então, vocês deixaram Jesus enganar ou iludir vocês também!” responderam os fariseus. “Qualquer uma das autoridades ou os fariseus acreditaram nele? Não! Essa multidão não sabe nada da lei. Há uma maldição sobre essa multidão”, disseram os fariseus.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Perguntem às pessoas que interpretam a polícia do templo: “Como vocês estão se sentindo ou pensando?” Vocês podem ouvir coisas como: “Ficamos realmente surpresos por ouvir Jesus falar da maneira que ele fala. Parece que ele deve ser o Messias porque ele realmente tem o conhecimento das Escrituras”.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às pessoas que interpretam líderes religiosos: “Como vocês estão se sentindo ou pensando?” Vocês podem ouvir coisas como: “Não podemos acreditar que vocês guardas do templo, que devem nos defender e o templo, também foram enganados por Jesus”.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Nicodemos, que havia visitado Jesus anteriormente, e que era um dos líderes religiosos, desafiou os outros líderes religiosos e disse: “Nossa lei julga uma pessoa culpada antes de ouvi-la para descobrir o que ela está fazendo?” Os outros líderes religiosos zombaram dele e disseram: “Você soa como se você fosse da Galileia. Mas se vocês lerem as Escrituras com cuidado, vocês aprenderão a não esperar um profeta da Galileia”. Quando eles terminaram de falar, todos os líderes judeus foram para casa.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Nicodemos: “Como você está se sentindo ou pensando?” Vocês podem ouvir coisas como: “Apenas porque desafiei meus colegas que a lei não permitia que alguém decida que uma pessoa era culpada sem deixar que ela se defenda, eles começaram a zombar de mim!”</w:t>
      </w:r>
    </w:p>
    <w:p>
      <w:pPr>
        <w:pStyle w:val="ListBullet"/>
        <w:spacing w:line="240" w:lineRule="auto"/>
        <w:ind w:left="720"/>
      </w:pPr>
      <w:r>
        <w:rPr>
          <w:lang w:val="pt_PT" w:bidi="pt_PT"/>
        </w:rPr>
      </w:r>
      <w:r>
        <w:rPr>
          <w:lang w:val="pt_PT" w:bidi="pt_PT"/>
        </w:rPr>
        <w:t>Perguntem às pessoas que interpretam os líderes religiosos: “Como vocês estão se sentindo ou pensando?” Você pode ouvir coisas como: “Nossa!. Precisamos apenas distrair esse colega nosso porque ele está começando a desconfiar de nossos planos”.</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7:45–53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Então a polícia </w:t>
      </w:r>
      <w:r>
        <w:rPr>
          <w:b/>
          <w:lang w:val="pt_PT" w:bidi="pt_PT"/>
        </w:rPr>
        <w:t>do templo</w:t>
      </w:r>
      <w:r>
        <w:rPr>
          <w:lang w:val="pt_PT" w:bidi="pt_PT"/>
        </w:rPr>
        <w:t xml:space="preserve"> ou guardas retornaram para os principais sacerdotes e fariseus. Templos geralmente são o nome dado a um lugar de adoração onde sacrifícios são feitos para honrar o deus do templo. Templo pode ser traduzido como a casa onde Deus vivia entre seu povo. Os sacerdotes judeus faziam sacrifícios no Templo para que Deus perdoasse os pecados do povo e desse graças a Deus. O Templo foi construído para que as pessoas adorassem a Deus e sacerdotes especiais trouxessem sacrifícios a Deus. Traduza templo da mesma maneira que você tem traduzido nas passagens anteriores e lembre-se de que </w:t>
      </w:r>
      <w:r>
        <w:rPr>
          <w:lang w:val="pt_PT" w:bidi="pt_PT"/>
        </w:rPr>
        <w:t>templo</w:t>
      </w:r>
      <w:r>
        <w:rPr>
          <w:lang w:val="pt_PT" w:bidi="pt_PT"/>
        </w:rPr>
        <w:t xml:space="preserve"> está no Glossário Mestre.</w:t>
      </w:r>
    </w:p>
    <w:p>
      <w:pPr/>
      <w:r>
        <w:rPr>
          <w:lang w:val="pt_PT" w:bidi="pt_PT"/>
        </w:rPr>
      </w:r>
      <w:r>
        <w:rPr>
          <w:b/>
          <w:lang w:val="pt_PT" w:bidi="pt_PT"/>
        </w:rPr>
        <w:t>Os sacerdotes</w:t>
      </w:r>
      <w:r>
        <w:rPr>
          <w:lang w:val="pt_PT" w:bidi="pt_PT"/>
        </w:rPr>
        <w:t xml:space="preserve"> na religião judaica conectavam as pessoas com Deus fazendo sacrifícios por elas a Deus, educando as pessoas e cuidando do templo de Deus. Os sacerdotes eram os representantes de Deus perante seu povo e os representantes de seu povo perante Deus. O sumo sacerdote liderava toda a corte religiosa judaica. Esses eram os principais sacerdotes que ajudavam a fazer a administração no templo em Jerusalém. Traduzam o principal sacerdote ou sacerdote principal da mesma maneira que vocês traduziram em passagens anteriores, e lembrem-se de que </w:t>
      </w:r>
      <w:r>
        <w:rPr>
          <w:lang w:val="pt_PT" w:bidi="pt_PT"/>
        </w:rPr>
        <w:t>sacerdote</w:t>
      </w:r>
      <w:r>
        <w:rPr>
          <w:lang w:val="pt_PT" w:bidi="pt_PT"/>
        </w:rPr>
        <w:t xml:space="preserve"> está no Glossário Mestre.</w:t>
      </w:r>
    </w:p>
    <w:p>
      <w:pPr/>
      <w:r>
        <w:rPr>
          <w:lang w:val="pt_PT" w:bidi="pt_PT"/>
        </w:rPr>
      </w:r>
      <w:r>
        <w:rPr>
          <w:lang w:val="pt_PT" w:bidi="pt_PT"/>
        </w:rPr>
        <w:t xml:space="preserve">O nome </w:t>
      </w:r>
      <w:r>
        <w:rPr>
          <w:b/>
          <w:lang w:val="pt_PT" w:bidi="pt_PT"/>
        </w:rPr>
        <w:t>fariseu</w:t>
      </w:r>
      <w:r>
        <w:rPr>
          <w:lang w:val="pt_PT" w:bidi="pt_PT"/>
        </w:rPr>
        <w:t xml:space="preserve"> significa ser separado. Os fariseus pensavam que a maneira de estar certo com Deus era se mantendo separado das pessoas comuns e seguindo centenas de regras sobre como ser puros. Os fariseus eram o grupo mais influente de líderes religiosos em Israel. Alguns dos fariseus também eram instrutores da lei de Deus. Traduzam fariseus da mesma maneira que vocês traduziram em passagens anteriores, e lembrem-se de que </w:t>
      </w:r>
      <w:r>
        <w:rPr>
          <w:lang w:val="pt_PT" w:bidi="pt_PT"/>
        </w:rPr>
        <w:t>fariseus</w:t>
      </w:r>
      <w:r>
        <w:rPr>
          <w:lang w:val="pt_PT" w:bidi="pt_PT"/>
        </w:rPr>
        <w:t xml:space="preserve"> está no Glossário Mestre.</w:t>
      </w:r>
    </w:p>
    <w:p>
      <w:pPr/>
      <w:r>
        <w:rPr>
          <w:lang w:val="pt_PT" w:bidi="pt_PT"/>
        </w:rPr>
      </w:r>
      <w:r>
        <w:rPr>
          <w:lang w:val="pt_PT" w:bidi="pt_PT"/>
        </w:rPr>
        <w:t xml:space="preserve">Os líderes religiosos disseram a Nicodemos que ele não deve esperar que um </w:t>
      </w:r>
      <w:r>
        <w:rPr>
          <w:b/>
          <w:lang w:val="pt_PT" w:bidi="pt_PT"/>
        </w:rPr>
        <w:t>profeta</w:t>
      </w:r>
      <w:r>
        <w:rPr>
          <w:lang w:val="pt_PT" w:bidi="pt_PT"/>
        </w:rPr>
        <w:t xml:space="preserve"> venha da Galileia. Um profeta recebe um chamado e uma mensagem de Deus e leva a mensagem de Deus para as pessoas. Traduza profeta da mesma maneira que você traduziu em passagens anteriores, e lembre-se de que </w:t>
      </w:r>
      <w:r>
        <w:rPr>
          <w:lang w:val="pt_PT" w:bidi="pt_PT"/>
        </w:rPr>
        <w:t>profeta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8:1–11</w:t>
      </w:r>
      <w:r>
        <w:rPr>
          <w:lang w:val="pt_PT" w:bidi="pt_PT"/>
        </w:rPr>
      </w:r>
    </w:p>
    <w:p>
      <w:pPr>
        <w:pStyle w:val="Heading3"/>
      </w:pPr>
      <w:r>
        <w:rPr>
          <w:lang w:val="pt_PT" w:bidi="pt_PT"/>
        </w:rPr>
        <w:t>Ouvir e Sentir</w:t>
      </w:r>
    </w:p>
    <w:p>
      <w:pPr/>
      <w:r>
        <w:rPr>
          <w:lang w:val="pt_PT" w:bidi="pt_PT"/>
        </w:rPr>
      </w:r>
      <w:r>
        <w:rPr>
          <w:lang w:val="pt_PT" w:bidi="pt_PT"/>
        </w:rPr>
        <w:t>Nesta etapa, ouçam João 8:1–11 e guardem em seus corações.</w:t>
      </w:r>
    </w:p>
    <w:p>
      <w:pPr/>
      <w:r>
        <w:rPr>
          <w:lang w:val="pt_PT" w:bidi="pt_PT"/>
        </w:rPr>
      </w:r>
      <w:r>
        <w:rPr>
          <w:lang w:val="pt_PT" w:bidi="pt_PT"/>
        </w:rPr>
        <w:t>Ouçam uma versão em áudio de João 8:1–11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8:1–11 na tradução mais fácil de entender.</w:t>
      </w:r>
    </w:p>
    <w:p>
      <w:pPr/>
      <w:r>
        <w:rPr>
          <w:lang w:val="pt_PT" w:bidi="pt_PT"/>
        </w:rPr>
      </w:r>
      <w:r>
        <w:rPr>
          <w:lang w:val="pt_PT" w:bidi="pt_PT"/>
        </w:rPr>
        <w:t>Na última passagem, João nos diz que todos os sumos sacerdotes, fariseus e guardas do Templo terminaram a discussão e foram embora sem crer em Jesus. Os escribas adicionaram essa próxima história sobre Jesus e a mulher apanhada em adultério aqui, mas não sabemos quando essa história realmente aconteceu. Provavelmente não aconteceu nesse momento. João também provavelmente não escreveu essa história. No entanto, essa história descreve muito o tipo de coisa que Jesus faria, e a maioria das pessoas acredita que essa história realmente aconteceu.</w:t>
      </w:r>
    </w:p>
    <w:p>
      <w:pPr/>
      <w:r>
        <w:rPr>
          <w:lang w:val="pt_PT" w:bidi="pt_PT"/>
        </w:rPr>
      </w:r>
      <w:r>
        <w:rPr>
          <w:lang w:val="pt_PT" w:bidi="pt_PT"/>
        </w:rPr>
        <w:t>Jesus deixou Jerusalém e foi para o Monte das Oliveiras. O Monte das Oliveiras recebe seu nome por conta das oliveiras que crescem nele. Oliveiras são uma árvore comum em Israel. Os frutos são usados especialmente para a produção de óleo. Quando Jesus ia para Jerusalém, ele geralmente ficava perto do Monte das Oliveiras todas as noites e então voltava para Jerusalém durante o dia para ensinar.</w:t>
      </w:r>
    </w:p>
    <w:p>
      <w:pPr/>
      <w:r>
        <w:rPr>
          <w:lang w:val="pt_PT" w:bidi="pt_PT"/>
        </w:rPr>
      </w:r>
      <w:r>
        <w:rPr>
          <w:lang w:val="pt_PT" w:bidi="pt_PT"/>
        </w:rPr>
        <w:t xml:space="preserve">Parem aqui e mostrem uma foto do </w:t>
      </w:r>
      <w:r>
        <w:rPr>
          <w:lang w:val="pt_PT" w:bidi="pt_PT"/>
        </w:rPr>
        <w:t>Monte das Oliveiras</w:t>
      </w:r>
      <w:r>
        <w:rPr>
          <w:lang w:val="pt_PT" w:bidi="pt_PT"/>
        </w:rPr>
        <w:t>. Pausem este áudio aqui.</w:t>
      </w:r>
    </w:p>
    <w:p>
      <w:pPr/>
      <w:r>
        <w:rPr>
          <w:lang w:val="pt_PT" w:bidi="pt_PT"/>
        </w:rPr>
      </w:r>
      <w:r>
        <w:rPr>
          <w:lang w:val="pt_PT" w:bidi="pt_PT"/>
        </w:rPr>
        <w:t>De manhã cedo, quando o sol nasceu, Jesus voltou para o tribunal do templo. O tribunal do templo era a área fora de onde a população geral podia entrar e permanecer. Apenas certos sacerdotes em certos momentos podiam entrar nas partes mais internas do templo. Muitas pessoas na área do pátio do templo se reuniram perto de Jesus e ele se sentou e começou a ensiná-las. Mestres judeus nos dias de Jesus normalmente se sentavam para ensinar ou pregar.</w:t>
      </w:r>
    </w:p>
    <w:p>
      <w:pPr/>
      <w:r>
        <w:rPr>
          <w:lang w:val="pt_PT" w:bidi="pt_PT"/>
        </w:rPr>
      </w:r>
      <w:r>
        <w:rPr>
          <w:lang w:val="pt_PT" w:bidi="pt_PT"/>
        </w:rPr>
        <w:t>Então alguns mestres da Lei e fariseus trouxeram-lhe uma mulher que havia sido apanhada em adultério, isto é, vista tendo relações sexuais com um homem que não era seu marido. Lembrem-se de que mestres da lei, ou escribas, eram homens que estudavam a lei de Deus que ele deu a seu povo por meio de Moisés. Muitos fariseus também eram mestres da lei e, portanto, fariseus e mestres da lei muitas vezes agiam juntos. Esses líderes religiosos forçaram a mulher a ficar na frente de todos nos pátios do templo.</w:t>
      </w:r>
    </w:p>
    <w:p>
      <w:pPr/>
      <w:r>
        <w:rPr>
          <w:lang w:val="pt_PT" w:bidi="pt_PT"/>
        </w:rPr>
      </w:r>
      <w:r>
        <w:rPr>
          <w:lang w:val="pt_PT" w:bidi="pt_PT"/>
        </w:rPr>
        <w:t>Os líderes religiosos disseram a Jesus: “Mestre, vimos essa mulher cometendo adultério com um homem que não é seu marido”. Os líderes religiosos queriam parecer que respeitavam Jesus, embora não o respeitassem de fato; por isso, usaram um título respeitoso, empregado para homens judeus que eram mestres da Lei de Moisés — ou da Lei de Deus — e que tinham discípulos ou alunos. Eles lembraram a Jesus que a lei de Moisés exigia que eles apedrejassem as pessoas que cometeram adultério. De acordo com a lei religiosa judaica, adultério significa duas coisas. Uma mulher casada comete adultério a qualquer momento que tenha relações sexuais com um homem que não é seu marido e um homem casado comete adultério quando ele tem relações sexuais com uma mulher que é casada com outra pessoa. A punição pelo pecado de adultério é a morte. A lei judaica exigia que se as pessoas pegassem um casal no ato de adultério, elas deveriam executar o homem e a mulher. Curiosamente, os líderes religiosos não trouxeram com eles o homem que eles pegaram em adultério. Também é interessante notar que a lei judaica não especificava de que maneira as pessoas apanhadas em adultério deveriam ser executadas. A lei judaica não mencionava o apedrejamento — os líderes judeus acrescentaram isso quando eles falaram com Jesus. Apedrejar significa jogar pedras em alguém para matar essa pessoa. Essa era a maneira normal que as pessoas no Israel antigo usavam para punir alguém com a morte.</w:t>
      </w:r>
    </w:p>
    <w:p>
      <w:pPr/>
      <w:r>
        <w:rPr>
          <w:lang w:val="pt_PT" w:bidi="pt_PT"/>
        </w:rPr>
      </w:r>
      <w:r>
        <w:rPr>
          <w:lang w:val="pt_PT" w:bidi="pt_PT"/>
        </w:rPr>
        <w:t>É evidente que esses líderes religiosos estavam armando uma situação em que Jesus teria de tomar uma decisão difícil. Eles perguntaram a Jesus: "O que você diz ou acha que devemos fazer com ela?" Os mestres da lei e os fariseus estavam usando essa pergunta para enganar Jesus para obter evidências para acusá-lo de falar contra a lei. Eles pensavam que as únicas opções de Jesus eram dizer "deixem-na em paz" ou "apedrejem-na". Se Jesus dissesse para deixá-la em paz, isso daria a entender que ele não levava o pecado dela a sério, e os líderes religiosos poderiam acusá-lo de ir contra a Lei de Moisés. Se Jesus dissesse para apedrejá-la, isso levaria as pessoas a duvidar se ele realmente vivia a sua mensagem de amor e misericórdia. Também colocaria Jesus em problemas com as autoridades romanas que governavam sobre Israel naquele momento. As autoridades romanas não permitiam que os judeus decidissem quando alguém deveria receber a pena de morte.</w:t>
      </w:r>
    </w:p>
    <w:p>
      <w:pPr/>
      <w:r>
        <w:rPr>
          <w:lang w:val="pt_PT" w:bidi="pt_PT"/>
        </w:rPr>
      </w:r>
      <w:r>
        <w:rPr>
          <w:lang w:val="pt_PT" w:bidi="pt_PT"/>
        </w:rPr>
        <w:t>Parem aqui e discutam essas perguntas em grupo: Falem sobre situações em sua cultura onde uma mulher ou um homem foi pego em adultério. E então falem sobre: Que tipos de punição sua cultura tem sobre as pessoas que desobedecem a regras tradicionais ou religiosas? Pausem este áudio aqui.</w:t>
      </w:r>
    </w:p>
    <w:p>
      <w:pPr/>
      <w:r>
        <w:rPr>
          <w:lang w:val="pt_PT" w:bidi="pt_PT"/>
        </w:rPr>
      </w:r>
      <w:r>
        <w:rPr>
          <w:lang w:val="pt_PT" w:bidi="pt_PT"/>
        </w:rPr>
        <w:t>Mas Jesus se inclinou e começou a escrever com seu dedo no chão. Não temos registro do que ele escreveu. Ele poderia ter escrito palavras da lei de Moisés. Os mestres da lei e os fariseus continuaram a questioná-lo. Por fim, Jesus se levantou e respondeu: "Se algum de vocês nunca pecou ou fez algo errado, que seja o primeiro a atirar uma pedra nela." Novamente, Jesus se inclinou para escrever algo no chão. Jesus surpreendeu os líderes religiosos com essa declaração. Provavelmente os líderes religiosos haviam acusado a mulher sem seguir o procedimento apropriado. De acordo com a lei judaica, os líderes religiosos deveriam ter trazido o homem, e eles deveriam ter dado ao casal uma advertência antes de executá-los. Como eles não fizeram essas coisas, os líderes religiosos teriam tido medo de jogarem a primeira pedra. Cada um deles sabia que havia pecado, ou desobedecido a Deus, naquela situação. Eles também sabiam que todos haviam desobedecido a Deus em algum momento de suas vidas. Quando os líderes religiosos que acusaram a mulher ouviram as palavras de Jesus, eles saíram, um após o outro começando com os mais velhos, até que apenas Jesus fosse deixado com a mulher que estava na frente dele. Jesus se levantou e perguntou à mulher: “Mulher, onde estão seus acusadores?” Nenhum deles condenou ou julgou você?” A mulher respondeu: “Nenhum deles”. Jesus disse à mulher que ele também não a condenou. No entanto, Jesus não quer que a mulher pense que suas ações eram boas. Jesus diz a ela que ela pode ir, mas que ela deve parar de pecar em sua vida. Jesus quer que ela viva uma vida que segue a Deus. Então, Jesus ordenou que a mulher fosse e começasse uma nova vida.</w:t>
      </w:r>
    </w:p>
    <w:p>
      <w:pPr/>
      <w:r>
        <w:rPr>
          <w:lang w:val="pt_PT" w:bidi="pt_PT"/>
        </w:rPr>
      </w:r>
      <w:r>
        <w:rPr>
          <w:lang w:val="pt_PT" w:bidi="pt_PT"/>
        </w:rPr>
        <w:t>Parem aqui e discutam essas perguntas em grupo: Jesus mostrou misericórdia a essa mulher. Falem sobre uma vez em que alguém, ou talvez o próprio Deus, mostrou misericórdia a outra pessoa, mesmo que ela não merecesse.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8:1–11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voltou para o templo e estava ensinando.</w:t>
      </w:r>
    </w:p>
    <w:p>
      <w:pPr/>
      <w:r>
        <w:rPr>
          <w:lang w:val="pt_PT" w:bidi="pt_PT"/>
        </w:rPr>
      </w:r>
      <w:r>
        <w:rPr>
          <w:b/>
          <w:lang w:val="pt_PT" w:bidi="pt_PT"/>
        </w:rPr>
        <w:t>Na segunda cena:</w:t>
      </w:r>
      <w:r>
        <w:rPr>
          <w:lang w:val="pt_PT" w:bidi="pt_PT"/>
        </w:rPr>
        <w:t xml:space="preserve"> Alguns mestres da lei e fariseus trouxeram a ele uma mulher que alguém pegou em um adultério. Eles lembraram a Jesus que a lei de Moisés diz que eles devem apedrejá-la até a morte. Jesus pede ao homem que nunca pecou para jogar a primeira pedra. Cada um deles sai, começando com o mais velho primeiro, até que apenas Jesus e a mulher sobrem.</w:t>
      </w:r>
    </w:p>
    <w:p>
      <w:pPr/>
      <w:r>
        <w:rPr>
          <w:lang w:val="pt_PT" w:bidi="pt_PT"/>
        </w:rPr>
      </w:r>
      <w:r>
        <w:rPr>
          <w:b/>
          <w:lang w:val="pt_PT" w:bidi="pt_PT"/>
        </w:rPr>
        <w:t>Na terceira cena:</w:t>
      </w:r>
      <w:r>
        <w:rPr>
          <w:lang w:val="pt_PT" w:bidi="pt_PT"/>
        </w:rPr>
        <w:t xml:space="preserve"> Jesus se levanta e fala com a mulher.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Escribas, ou mestres da lei</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A multidão no pátio do templo e discípulos de Jesus</w:t>
      </w:r>
    </w:p>
    <w:p>
      <w:pPr>
        <w:pStyle w:val="ListBullet"/>
        <w:spacing w:line="240" w:lineRule="auto"/>
        <w:ind w:left="720"/>
      </w:pPr>
      <w:r>
        <w:rPr>
          <w:lang w:val="pt_PT" w:bidi="pt_PT"/>
        </w:rPr>
      </w:r>
      <w:r>
        <w:rPr>
          <w:lang w:val="pt_PT" w:bidi="pt_PT"/>
        </w:rPr>
        <w:t>A mulher apanhada em adultério</w:t>
      </w:r>
    </w:p>
    <w:p>
      <w:pPr/>
      <w:r>
        <w:rPr>
          <w:lang w:val="pt_PT" w:bidi="pt_PT"/>
        </w:rPr>
      </w:r>
      <w:r>
        <w:rPr>
          <w:lang w:val="pt_PT" w:bidi="pt_PT"/>
        </w:rPr>
        <w:t>O grupo deve prestar atenção às partes do cenário da passagem:</w:t>
      </w:r>
    </w:p>
    <w:p>
      <w:pPr/>
      <w:r>
        <w:rPr>
          <w:lang w:val="pt_PT" w:bidi="pt_PT"/>
        </w:rPr>
      </w:r>
      <w:r>
        <w:rPr>
          <w:lang w:val="pt_PT" w:bidi="pt_PT"/>
        </w:rPr>
        <w:t>Na cena um, João diz que Jesus foi para o Monte das Oliveiras. É importante lembrar que quando Jesus estava em Jerusalém, ele geralmente saía para dormir perto do Monte das Oliveiras todas as noites, e então voltava para Jerusalém durante o dia para ensinar. Então no início da manhã seguinte, Jesus voltou para o tribunal do templo como ele geralmente fazia, e muitas pessoas se reuniram perto dele. Jesus se sentou e começou a ensiná-las. Mestres judeus nos dias de Jesus normalmente se sentavam para ensinar ou pregar.</w:t>
      </w:r>
    </w:p>
    <w:p>
      <w:pPr/>
      <w:r>
        <w:rPr>
          <w:lang w:val="pt_PT" w:bidi="pt_PT"/>
        </w:rPr>
      </w:r>
      <w:r>
        <w:rPr>
          <w:lang w:val="pt_PT" w:bidi="pt_PT"/>
        </w:rPr>
        <w:t xml:space="preserve">Na segunda cena, alguns mestres da lei e fariseus trouxeram uma mulher que foi apanhada em adultério, ou havia sido vista tendo relações sexuais com um homem que não era seu marido. Ela foi forçada a ficar na frente de todos. Então os mestres da lei e fariseus disseram a Jesus: “Mestre, vimos essa mulher cometendo adultério. A Lei de Moisés diz que devemos jogar pedras às mulheres que fazem essas coisas para matá-las como punição. Então, o que </w:t>
      </w:r>
      <w:r>
        <w:rPr>
          <w:b/>
          <w:lang w:val="pt_PT" w:bidi="pt_PT"/>
        </w:rPr>
        <w:t>você</w:t>
      </w:r>
      <w:r>
        <w:rPr>
          <w:lang w:val="pt_PT" w:bidi="pt_PT"/>
        </w:rPr>
        <w:t xml:space="preserve"> diz ou acha que devemos fazer com ela?” Os líderes religiosos estão enfatizando que eles querem que Jesus responda à pergunta: eles colocam ênfase no “você” na pergunta. Os mestres da lei e os fariseus estavam usando essa pergunta para enganar Jesus para obter evidências para acusá-lo de falar contra a lei. É importante lembrar aqui que os líderes religiosos falaram com Jesus usando o título respeitoso de “Mestre”. Eles queriam que Jesus os ouvisse. As palavras que eles usaram para descrever a mulher sendo apanhada em adultério deixaram muito claro que a mulher era culpada.</w:t>
      </w:r>
    </w:p>
    <w:p>
      <w:pPr/>
      <w:r>
        <w:rPr>
          <w:lang w:val="pt_PT" w:bidi="pt_PT"/>
        </w:rPr>
      </w:r>
      <w:r>
        <w:rPr>
          <w:lang w:val="pt_PT" w:bidi="pt_PT"/>
        </w:rPr>
        <w:t>Jesus se inclinou e começou a escrever com seu dedo no chão. É importante lembrar que não sabemos o que Jesus estava escrevendo. Mas os mestres da lei e os fariseus continuaram a questioná-lo. De repente, Jesus se levantou e lhes disse: ‘Aquele de vocês que nunca pecou ou fez algo errado seja o primeiro a atirar uma pedra nela.’ Então, Jesus se inclinou pela segunda vez para escrever algo no chão. Quando os mestres da Lei e os fariseus que acusavam a mulher viram o que ele escreveu, foram embora um a um, começando pelos mais velhos, até que ficou apenas Jesus com a mulher. É importante lembrar que o que Jesus escreveu pode ter sido os pecados de seus acusadores ou Escrituras com foco em misericórdia e bondade, mas não sabemos com certeza. Os mestres mais velhos da lei e fariseus saíram primeiro.</w:t>
      </w:r>
    </w:p>
    <w:p>
      <w:pPr/>
      <w:r>
        <w:rPr>
          <w:lang w:val="pt_PT" w:bidi="pt_PT"/>
        </w:rPr>
      </w:r>
      <w:r>
        <w:rPr>
          <w:lang w:val="pt_PT" w:bidi="pt_PT"/>
        </w:rPr>
        <w:t>Na terceira cena, Jesus diz “Mulher, onde eles estão? Ninguém condenou você?” Jesus usa um título normal para a mulher simplesmente chamando-a de “mulher”. Lembrem-se de que Jesus não condenou ou julgou a mulher para ser punida, mas disse a ela: “vá e não peque novamente”. É importante lembrar que Jesus está falando sobre mais do que apenas o pecado de adultério da mulher — ele está dizendo a ela para parar de pecar em geral e obedecer a Deus.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8:1–11 na tradução mais fácil de entender.</w:t>
      </w:r>
    </w:p>
    <w:p>
      <w:pPr/>
      <w:r>
        <w:rPr>
          <w:lang w:val="pt_PT" w:bidi="pt_PT"/>
        </w:rPr>
      </w:r>
      <w:r>
        <w:rPr>
          <w:lang w:val="pt_PT" w:bidi="pt_PT"/>
        </w:rPr>
        <w:t>Nesta etapa, o grupo encenará a história.</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Escribas, ou mestres da lei</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A multidão no pátio do templo e discípulos de Jesus</w:t>
      </w:r>
    </w:p>
    <w:p>
      <w:pPr>
        <w:pStyle w:val="ListBullet"/>
        <w:spacing w:line="240" w:lineRule="auto"/>
        <w:ind w:left="720"/>
      </w:pPr>
      <w:r>
        <w:rPr>
          <w:lang w:val="pt_PT" w:bidi="pt_PT"/>
        </w:rPr>
      </w:r>
      <w:r>
        <w:rPr>
          <w:lang w:val="pt_PT" w:bidi="pt_PT"/>
        </w:rPr>
        <w:t>A mulher apanhada em adultério</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Jesus foi para o Monte das Oliveiras. Cedo na manhã seguinte, ele voltou para o tribunal do templo em Jerusalém. Muitas pessoas, ou uma multidão, se reuniram perto dele e ele se sentou e Jesus começou a ensiná-las.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“Estou realmente feliz por ter as pessoas voltando para mim quando retornei para o templo. Realmente significa que elas acreditam em meu ensinamento”.</w:t>
      </w:r>
    </w:p>
    <w:p>
      <w:pPr>
        <w:pStyle w:val="ListBullet"/>
        <w:spacing w:line="240" w:lineRule="auto"/>
        <w:ind w:left="720"/>
      </w:pPr>
      <w:r>
        <w:rPr>
          <w:lang w:val="pt_PT" w:bidi="pt_PT"/>
        </w:rPr>
      </w:r>
      <w:r>
        <w:rPr>
          <w:lang w:val="pt_PT" w:bidi="pt_PT"/>
        </w:rPr>
        <w:t>Pergunte às pessoas que interpretam a multidão: “O que vocês estão sentindo ou pensando?”. Vocês podem ouvir coisas como: “Realmente queremos ouvir o ensinamento de Jesus. Como vocês podem ver, estamos todos reunidos e muito perto de Jesus porque não queremos perder nenhuma palavra de seu ensinamento”.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alguns mestres da lei e fariseus trouxeram até ele uma mulher que foi apanhada em adultério, ou que havia sido vista na cama com um homem que não era seu marido. Os mestres da lei e fariseus a forçaram a ficar na frente de todos. Então eles disseram a Jesus: “Mestre, vimos essa mulher cometendo adultério, ou tendo relações sexuais com um homem que não é seu marido. A Lei de Moisés diz que devemos jogar pedras às mulheres que fazem essas coisas para matá-las como punição. Então, o que você diz ou pensa que devemos fazer com ela?” Os mestres da lei e os fariseus estavam usando essa pergunta para enganar Jesus a fim de obter evidências para acusá-lo de falar contra a lei.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“É uma grande oportunidade de oferecer uma interpretação mais profunda da Lei aos mestres da Lei”.</w:t>
      </w:r>
    </w:p>
    <w:p>
      <w:pPr>
        <w:pStyle w:val="ListBullet"/>
        <w:spacing w:line="240" w:lineRule="auto"/>
        <w:ind w:left="720"/>
      </w:pPr>
      <w:r>
        <w:rPr>
          <w:lang w:val="pt_PT" w:bidi="pt_PT"/>
        </w:rPr>
      </w:r>
      <w:r>
        <w:rPr>
          <w:lang w:val="pt_PT" w:bidi="pt_PT"/>
        </w:rPr>
        <w:t>Perguntem às pessoas que interpretam os mestres da lei e fariseus: “Como vocês estão se sentindo ou pensando?” Vocês podem ouvir coisas como: “Sim! Essa é uma boa oportunidade para acusar Jesus e ter boas evidências de ele falando contra a Lei”.</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cena, Jesus se curvou e começou a escrever com seu dedo no chão. Mas os mestres da lei e os fariseus continuaram a questioná-lo. De repente, Jesus se levantou e disse a eles: ‘Aquele de vocês que nunca pecou ou fez algo errado seja o primeiro a atirar uma pedra nela'". Então, Jesus se inclinou pela segunda vez para escrever algo no chão. Quando os mestres da Lei e os fariseus que acusavam a mulher viram o que ele escreveu, foram embora um a um, começando pelos mais velhos, até que ficou apenas Jesus com a mulher.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“Gostaria que os mestres da lei respondessem a tudo o que escrevi”.</w:t>
      </w:r>
    </w:p>
    <w:p>
      <w:pPr>
        <w:pStyle w:val="ListBullet"/>
        <w:spacing w:line="240" w:lineRule="auto"/>
        <w:ind w:left="720"/>
      </w:pPr>
      <w:r>
        <w:rPr>
          <w:lang w:val="pt_PT" w:bidi="pt_PT"/>
        </w:rPr>
      </w:r>
      <w:r>
        <w:rPr>
          <w:lang w:val="pt_PT" w:bidi="pt_PT"/>
        </w:rPr>
        <w:t>Perguntem às pessoas que interpretam os mestres da lei e fariseus: “Como vocês estão se sentindo ou pensando?” Vocês podem ouvir coisas como: “Esse Jesus pode realmente envergonhar as pessoas quando menos se espera. Pensávamos que poderíamos enganá-lo e acusá-lo”.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se levantou e perguntou à mulher: “Mulher, onde estão seus acusadores?” Nenhum deles a condenou ou a julgou?” A mulher respondeu: “Nenhum deles”. Jesus disse à mulher que ele também não a condenou. Jesus disse: “Vá e pare de pecar”.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a mulher: “Como você está se sentindo ou pensando?” Vocês podem ouvir coisas como: “Sou tão grata pela misericórdia que Jesus me mostrou”, ou “Ele quer que eu mude minha vida? Isso será difícil. Mas estou feliz pela segunda chance. Quero ser uma pessoa melhor e deixar Jesus orgulhoso de mim”.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8:1–11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De manhã cedo, quando o sol nasceu, Jesus voltou para o tribunal do </w:t>
      </w:r>
      <w:r>
        <w:rPr>
          <w:b/>
          <w:lang w:val="pt_PT" w:bidi="pt_PT"/>
        </w:rPr>
        <w:t>templo</w:t>
      </w:r>
      <w:r>
        <w:rPr>
          <w:lang w:val="pt_PT" w:bidi="pt_PT"/>
        </w:rPr>
        <w:t xml:space="preserve">. Templos geralmente são o nome dado a um lugar de adoração onde sacrifícios são feitos para honrar o deus do templo. Os sacerdotes judeus faziam sacrifícios no Templo para que Deus perdoasse os pecados do povo e desse graças a Deus. Traduza templo da mesma maneira que você tem traduzido nas passagens anteriores e lembre-se de que </w:t>
      </w:r>
      <w:r>
        <w:rPr>
          <w:lang w:val="pt_PT" w:bidi="pt_PT"/>
        </w:rPr>
        <w:t>templo</w:t>
      </w:r>
      <w:r>
        <w:rPr>
          <w:lang w:val="pt_PT" w:bidi="pt_PT"/>
        </w:rPr>
        <w:t xml:space="preserve"> está no Glossário Mestre.</w:t>
      </w:r>
    </w:p>
    <w:p>
      <w:pPr/>
      <w:r>
        <w:rPr>
          <w:lang w:val="pt_PT" w:bidi="pt_PT"/>
        </w:rPr>
      </w:r>
      <w:r>
        <w:rPr>
          <w:lang w:val="pt_PT" w:bidi="pt_PT"/>
        </w:rPr>
        <w:t xml:space="preserve">Então alguns </w:t>
      </w:r>
      <w:r>
        <w:rPr>
          <w:b/>
          <w:lang w:val="pt_PT" w:bidi="pt_PT"/>
        </w:rPr>
        <w:t>mestres da lei</w:t>
      </w:r>
      <w:r>
        <w:rPr>
          <w:lang w:val="pt_PT" w:bidi="pt_PT"/>
        </w:rPr>
        <w:t xml:space="preserve"> e </w:t>
      </w:r>
      <w:r>
        <w:rPr>
          <w:b/>
          <w:lang w:val="pt_PT" w:bidi="pt_PT"/>
        </w:rPr>
        <w:t>fariseus</w:t>
      </w:r>
      <w:r>
        <w:rPr>
          <w:lang w:val="pt_PT" w:bidi="pt_PT"/>
        </w:rPr>
        <w:t xml:space="preserve"> trouxeram a ele uma mulher que alguém pegou em </w:t>
      </w:r>
      <w:r>
        <w:rPr>
          <w:b/>
          <w:lang w:val="pt_PT" w:bidi="pt_PT"/>
        </w:rPr>
        <w:t>adultério</w:t>
      </w:r>
      <w:r>
        <w:rPr>
          <w:lang w:val="pt_PT" w:bidi="pt_PT"/>
        </w:rPr>
        <w:t>, o que significa que eles haviam visto ela tendo relações sexuais com um homem que não era seu marido. Deus considera um pecado sempre que as pessoas têm um relacionamento sexual com alguém com quem elas não são casadas.</w:t>
      </w:r>
    </w:p>
    <w:p>
      <w:pPr/>
      <w:r>
        <w:rPr>
          <w:lang w:val="pt_PT" w:bidi="pt_PT"/>
        </w:rPr>
      </w:r>
      <w:r>
        <w:rPr>
          <w:lang w:val="pt_PT" w:bidi="pt_PT"/>
        </w:rPr>
        <w:t xml:space="preserve">Pare aqui e discuta em equipe: Que palavra vocês usarão para </w:t>
      </w:r>
      <w:r>
        <w:rPr>
          <w:b/>
          <w:lang w:val="pt_PT" w:bidi="pt_PT"/>
        </w:rPr>
        <w:t>adultério</w:t>
      </w:r>
      <w:r>
        <w:rPr>
          <w:lang w:val="pt_PT" w:bidi="pt_PT"/>
        </w:rPr>
        <w:t xml:space="preserve">? Procure </w:t>
      </w:r>
      <w:r>
        <w:rPr>
          <w:lang w:val="pt_PT" w:bidi="pt_PT"/>
        </w:rPr>
        <w:t>Adultério</w:t>
      </w:r>
      <w:r>
        <w:rPr>
          <w:lang w:val="pt_PT" w:bidi="pt_PT"/>
        </w:rPr>
        <w:t xml:space="preserve"> no Glossário Mestre. Pausem este áudio aqui.</w:t>
      </w:r>
    </w:p>
    <w:p>
      <w:pPr/>
      <w:r>
        <w:rPr>
          <w:lang w:val="pt_PT" w:bidi="pt_PT"/>
        </w:rPr>
      </w:r>
      <w:r>
        <w:rPr>
          <w:b/>
          <w:lang w:val="pt_PT" w:bidi="pt_PT"/>
        </w:rPr>
        <w:t>Os mestres da lei</w:t>
      </w:r>
      <w:r>
        <w:rPr>
          <w:lang w:val="pt_PT" w:bidi="pt_PT"/>
        </w:rPr>
        <w:t xml:space="preserve"> eram estudiosos e especialistas nas interpretações da lei das Santas Escrituras. Essas interpretações não eram escritas, mas eram memorizadas e ensinadas oralmente pelos mestres. O nome </w:t>
      </w:r>
      <w:r>
        <w:rPr>
          <w:b/>
          <w:lang w:val="pt_PT" w:bidi="pt_PT"/>
        </w:rPr>
        <w:t>fariseus</w:t>
      </w:r>
      <w:r>
        <w:rPr>
          <w:lang w:val="pt_PT" w:bidi="pt_PT"/>
        </w:rPr>
        <w:t xml:space="preserve"> significa ser separados. Eles pensavam que a maneira de estarem em paz com Deus era se mantendo separados das pessoas comuns e seguindo centenas de regras sobre como ser puros. Traduzam mestres da lei e fariseus da mesma maneira que vocês traduziram em passagens anteriores, e lembrem-se de que </w:t>
      </w:r>
      <w:r>
        <w:rPr>
          <w:lang w:val="pt_PT" w:bidi="pt_PT"/>
        </w:rPr>
        <w:t>mestres da lei</w:t>
      </w:r>
      <w:r>
        <w:rPr>
          <w:lang w:val="pt_PT" w:bidi="pt_PT"/>
        </w:rPr>
        <w:t xml:space="preserve"> e </w:t>
      </w:r>
      <w:r>
        <w:rPr>
          <w:lang w:val="pt_PT" w:bidi="pt_PT"/>
        </w:rPr>
        <w:t>fariseus</w:t>
      </w:r>
      <w:r>
        <w:rPr>
          <w:lang w:val="pt_PT" w:bidi="pt_PT"/>
        </w:rPr>
        <w:t xml:space="preserve"> estão no Glossário Mestre.</w:t>
      </w:r>
    </w:p>
    <w:p>
      <w:pPr/>
      <w:r>
        <w:rPr>
          <w:lang w:val="pt_PT" w:bidi="pt_PT"/>
        </w:rPr>
      </w:r>
      <w:r>
        <w:rPr>
          <w:lang w:val="pt_PT" w:bidi="pt_PT"/>
        </w:rPr>
        <w:t>Então eles disseram a Jesus: “</w:t>
      </w:r>
      <w:r>
        <w:rPr>
          <w:b/>
          <w:lang w:val="pt_PT" w:bidi="pt_PT"/>
        </w:rPr>
        <w:t>Mestre</w:t>
      </w:r>
      <w:r>
        <w:rPr>
          <w:lang w:val="pt_PT" w:bidi="pt_PT"/>
        </w:rPr>
        <w:t xml:space="preserve">, vimos essa mulher cometendo adultério”. Mestre significa uma forma respeitosa de discurso usada por pessoas judias para homens que eram mestres das coisas de Deus e tinham discípulos ou estudantes que os seguiam e ouviam seus ensinamentos. Traduzam mestre da mesma maneira que vocês traduziram em passagens anteriores, e lembrem-se de que </w:t>
      </w:r>
      <w:r>
        <w:rPr>
          <w:lang w:val="pt_PT" w:bidi="pt_PT"/>
        </w:rPr>
        <w:t>mestre</w:t>
      </w:r>
      <w:r>
        <w:rPr>
          <w:lang w:val="pt_PT" w:bidi="pt_PT"/>
        </w:rPr>
        <w:t xml:space="preserve"> está no Glossário Mestre.</w:t>
      </w:r>
    </w:p>
    <w:p>
      <w:pPr/>
      <w:r>
        <w:rPr>
          <w:lang w:val="pt_PT" w:bidi="pt_PT"/>
        </w:rPr>
      </w:r>
      <w:r>
        <w:rPr>
          <w:lang w:val="pt_PT" w:bidi="pt_PT"/>
        </w:rPr>
        <w:t xml:space="preserve">Eles lembraram a Jesus que a lei de Moisés exigia que eles </w:t>
      </w:r>
      <w:r>
        <w:rPr>
          <w:b/>
          <w:lang w:val="pt_PT" w:bidi="pt_PT"/>
        </w:rPr>
        <w:t>apedrejassem</w:t>
      </w:r>
      <w:r>
        <w:rPr>
          <w:lang w:val="pt_PT" w:bidi="pt_PT"/>
        </w:rPr>
        <w:t xml:space="preserve"> as pessoas que cometeram adultério. Tanto o homem quanto a mulher mereciam morrer depois de cometer adultério. Lei de Moisés significa as regras de Deus que Moisés compartilhou com o povo judeu para dizer a eles como viver. Traduzam lei da mesma maneira que vocês traduziram em passagens anteriores, e lembrem-se de que a </w:t>
      </w:r>
      <w:r>
        <w:rPr>
          <w:lang w:val="pt_PT" w:bidi="pt_PT"/>
        </w:rPr>
        <w:t>lei</w:t>
      </w:r>
      <w:r>
        <w:rPr>
          <w:lang w:val="pt_PT" w:bidi="pt_PT"/>
        </w:rPr>
        <w:t xml:space="preserve"> está no Glossário Mestre.</w:t>
      </w:r>
    </w:p>
    <w:p>
      <w:pPr/>
      <w:r>
        <w:rPr>
          <w:lang w:val="pt_PT" w:bidi="pt_PT"/>
        </w:rPr>
      </w:r>
      <w:r>
        <w:rPr>
          <w:lang w:val="pt_PT" w:bidi="pt_PT"/>
        </w:rPr>
        <w:t xml:space="preserve">Finalmente, Jesus se levantou e respondeu: “Se um de vocês nunca </w:t>
      </w:r>
      <w:r>
        <w:rPr>
          <w:b/>
          <w:lang w:val="pt_PT" w:bidi="pt_PT"/>
        </w:rPr>
        <w:t>pecou</w:t>
      </w:r>
      <w:r>
        <w:rPr>
          <w:lang w:val="pt_PT" w:bidi="pt_PT"/>
        </w:rPr>
        <w:t xml:space="preserve"> ou fez errado, ele deve ser a primeira pessoa a jogar uma pedra em ela”. Pecado se refere a um ato de desobediência a Deus. Certifique-se de que a palavra usada neste caso não signifique o fato de alguém ter deixado de executar algum ato religioso, como um ritual ou prece, nem deixado de seguir certas regras religiosas. Traduzam pecado da mesma maneira que vocês traduziram em passagens anteriores, e lembrem-se de que </w:t>
      </w:r>
      <w:r>
        <w:rPr>
          <w:lang w:val="pt_PT" w:bidi="pt_PT"/>
        </w:rPr>
        <w:t>pecado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8:12–20</w:t>
      </w:r>
      <w:r>
        <w:rPr>
          <w:lang w:val="pt_PT" w:bidi="pt_PT"/>
        </w:rPr>
      </w:r>
    </w:p>
    <w:p>
      <w:pPr>
        <w:pStyle w:val="Heading3"/>
      </w:pPr>
      <w:r>
        <w:rPr>
          <w:lang w:val="pt_PT" w:bidi="pt_PT"/>
        </w:rPr>
        <w:t>Ouvir e Sentir</w:t>
      </w:r>
    </w:p>
    <w:p>
      <w:pPr/>
      <w:r>
        <w:rPr>
          <w:lang w:val="pt_PT" w:bidi="pt_PT"/>
        </w:rPr>
      </w:r>
      <w:r>
        <w:rPr>
          <w:lang w:val="pt_PT" w:bidi="pt_PT"/>
        </w:rPr>
        <w:t>Nesta etapa, ouçam João 8:12–20 e guardem em seus corações.</w:t>
      </w:r>
    </w:p>
    <w:p>
      <w:pPr/>
      <w:r>
        <w:rPr>
          <w:lang w:val="pt_PT" w:bidi="pt_PT"/>
        </w:rPr>
      </w:r>
      <w:r>
        <w:rPr>
          <w:lang w:val="pt_PT" w:bidi="pt_PT"/>
        </w:rPr>
        <w:t>Ouçam uma versão em áudio de João 8:12–20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8:12–20 na tradução mais fácil de entender.</w:t>
      </w:r>
    </w:p>
    <w:p>
      <w:pPr/>
      <w:r>
        <w:rPr>
          <w:lang w:val="pt_PT" w:bidi="pt_PT"/>
        </w:rPr>
      </w:r>
      <w:r>
        <w:rPr>
          <w:lang w:val="pt_PT" w:bidi="pt_PT"/>
        </w:rPr>
        <w:t>Na última passagem, João nos diz que Jesus protegeu uma mulher que cometeu adultério e os mestres da lei e fariseus queriam apedrejá-la até a morte. Nessa passagem, Jesus retornou para o templo. Ele ensinou no tribunal do templo, onde a população geral poderia entrar. Jesus provavelmente estava ensinando durante a Festa dos Tabernáculos ou cabanas. A festa lembra aos judeus como eles viviam em tendas enquanto estavam vagando no deserto depois que Deus resgatou seus antepassados da escravidão no Egito. No primeiro dia da festa, as pessoas acenderam enormes velas nos pátios do templo. Jesus fez uma comparação para mostrar às pessoas algo sobre si mesmo. Jesus pode ter usado a ideia de luz por causa das velas que dão luz durante a Festa dos Tabernáculos. Ele disse: “Sou a luz para as pessoas do mundo. Aqueles que confiam e obedecem a mim não terão que viver suas vidas nas trevas ou sem Deus. Eles terão a luz que traz a verdadeira vida ou vida eterna”. Então alguns fariseus, os líderes religiosos influentes em Israel, desafiaram Jesus e disseram: “Vocês não devem agir como sua própria testemunha. O que vocês diz sobre si mesmo não é aceitável como verdade ou prova”.</w:t>
      </w:r>
    </w:p>
    <w:p>
      <w:pPr/>
      <w:r>
        <w:rPr>
          <w:lang w:val="pt_PT" w:bidi="pt_PT"/>
        </w:rPr>
      </w:r>
      <w:r>
        <w:rPr>
          <w:lang w:val="pt_PT" w:bidi="pt_PT"/>
        </w:rPr>
        <w:t xml:space="preserve">Façam uma pausa aqui e discutam em grupo. </w:t>
      </w:r>
    </w:p>
    <w:p>
      <w:pPr/>
      <w:r>
        <w:rPr>
          <w:lang w:val="pt_PT" w:bidi="pt_PT"/>
        </w:rPr>
      </w:r>
      <w:r>
        <w:rPr>
          <w:lang w:val="pt_PT" w:bidi="pt_PT"/>
        </w:rPr>
        <w:t>Então, os fariseus zombaram de Jesus, dizendo que o testemunho ou declarações de Jesus sobre si mesmo não poderiam ser confiadas em um tribunal de lei. A lei judaica declarava que alguém não poderia ser uma testemunha por si mesmo — ele precisava de outras pessoas também testemunhem a mesma coisa. Jesus havia enfrentado esse tipo de desafio antes, e havia respondido listando duas ou três outras testemunhas, além de si mesmo. Mas nessa situação, Jesus não aceitou o argumento deles, mas corrigiu o que eles disseram a seu respeito. Jesus disse que eles deveriam aceitar como verdadeiro o que ele diz sobre si mesmo. Jesus sabe que ele veio de Deus, e que ele voltará para Deus, então Jesus não é sua única testemunha — Deus está com ele. Jesus contrasta o que ele sabe com os fariseus, que não sabem de onde Jesus veio ou para onde Jesus irá mais tarde. Os fariseus julgam por padrões humanos. Eles pensavam que Jesus era apenas o filho de Maria e José, e eles nunca entenderam que Jesus havia estado com o Pai muito antes de estar com Maria e José. Os fariseus viram apenas o homem de Nazaré quando eles olharam para Jesus. Jesus continua dizendo muito claramente que ele não julga ninguém. Jesus quer dizer que ele não veio para o mundo para julgar as pessoas da mesma maneira que os fariseus julgaram as pessoas sempre dizendo a elas como elas desobedeceram à lei. Os fariseus estavam usando sabedoria mundana, ou humana para julgar as pessoas. No entanto, quando Jesus veio para a terra, ele causou automaticamente julgamento porque algumas pessoas o aceitaram e algumas pessoas não o aceitaram. Esse julgamento é o que Jesus está falando quando ele diz: “Se julgo alguém, minhas decisões são verdadeiras ou certas, porque não estou sozinho quando julgo”. Jesus agora explica aos fariseus que de acordo com a lei judaica, Jesus realmente pode declarar coisas verdadeiras sobre si mesmo, incluindo julgar os outros. Jesus tem uma segunda testemunha, seu pai, o próprio Deus.</w:t>
      </w:r>
    </w:p>
    <w:p>
      <w:pPr/>
      <w:r>
        <w:rPr>
          <w:lang w:val="pt_PT" w:bidi="pt_PT"/>
        </w:rPr>
      </w:r>
      <w:r>
        <w:rPr>
          <w:lang w:val="pt_PT" w:bidi="pt_PT"/>
        </w:rPr>
        <w:t>Pare aqui e discuta essas perguntas em grupo: Em sua cultura, o que alguém faria ou diria como uma prova ou declaração confiável para mostrar que ele é uma pessoa verdadeira e confiável? Pausem este áudio aqui.</w:t>
      </w:r>
    </w:p>
    <w:p>
      <w:pPr/>
      <w:r>
        <w:rPr>
          <w:lang w:val="pt_PT" w:bidi="pt_PT"/>
        </w:rPr>
      </w:r>
      <w:r>
        <w:rPr>
          <w:lang w:val="pt_PT" w:bidi="pt_PT"/>
        </w:rPr>
        <w:t>Quando Jesus disse que ele não julga ninguém, ele estava falando dentro de sua missão na terra. Ele havia vindo para salvar as pessoas, não para julgar ou condená-las. Mas isso não significava que ele nunca passaria julgamento na terra. E em sua segunda vinda, ele passará julgamento na base do que as pessoas fizeram com sua oferta de salvação. Os fariseus querem prova de que o que Jesus diz é verdadeiro. Então os fariseus desafiam Jesus perguntando: “Deixe-nos ver seu pai”. Jesus respondeu a eles: “Vocês não me conhecem verdadeiramente ou meu Pai, porque realmente saber quem sou significa que vocês conhecem meu Pai”. Sua falta de verdadeiro conhecimento sobre Jesus resultou em eles não conhecerem seu Pai também. Se eles tivessem percebido que o Pai de que ele estava falando era Yavé, ou Deus, eles não teriam precisado perguntar onde ele estava. Jesus disse isso enquanto ele ainda estava ensinando nos pátios do templo. Esse debate aconteceu na parte do templo onde havia treze caixas cobertas nas quais as pessoas deixavam cair as ofertas que apoiavam as várias atividades do templo. Era uma área onde havia um fluxo constante de pessoas.</w:t>
      </w:r>
    </w:p>
    <w:p>
      <w:pPr/>
      <w:r>
        <w:rPr>
          <w:lang w:val="pt_PT" w:bidi="pt_PT"/>
        </w:rPr>
      </w:r>
      <w:r>
        <w:rPr>
          <w:lang w:val="pt_PT" w:bidi="pt_PT"/>
        </w:rPr>
        <w:t>Essa área pode ter estado perto de onde os principais sacerdotes tinham suas sedes. Mesmo assim, as autoridades não o prenderam, porque ainda não era o momento certo para Jesus morrer.</w:t>
      </w:r>
    </w:p>
    <w:p>
      <w:pPr/>
      <w:r>
        <w:rPr>
          <w:lang w:val="pt_PT" w:bidi="pt_PT"/>
        </w:rPr>
      </w:r>
      <w:r>
        <w:rPr>
          <w:lang w:val="pt_PT" w:bidi="pt_PT"/>
        </w:rPr>
        <w:t xml:space="preserve">Façam uma pausa aqui e discutam em grupo. </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8:12–20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estava ensinando no tribunal do templo, possivelmente durante a Festa dos Tabernáculos. Jesus diz que ele é a luz do mundo.</w:t>
      </w:r>
    </w:p>
    <w:p>
      <w:pPr/>
      <w:r>
        <w:rPr>
          <w:lang w:val="pt_PT" w:bidi="pt_PT"/>
        </w:rPr>
      </w:r>
      <w:r>
        <w:rPr>
          <w:b/>
          <w:lang w:val="pt_PT" w:bidi="pt_PT"/>
        </w:rPr>
        <w:t>Na segunda cena:</w:t>
      </w:r>
      <w:r>
        <w:rPr>
          <w:lang w:val="pt_PT" w:bidi="pt_PT"/>
        </w:rPr>
        <w:t xml:space="preserve"> Os fariseus zombaram e desafiaram que o que Jesus disse sobre si mesmo não poderia ser válido.</w:t>
      </w:r>
    </w:p>
    <w:p>
      <w:pPr/>
      <w:r>
        <w:rPr>
          <w:lang w:val="pt_PT" w:bidi="pt_PT"/>
        </w:rPr>
      </w:r>
      <w:r>
        <w:rPr>
          <w:b/>
          <w:lang w:val="pt_PT" w:bidi="pt_PT"/>
        </w:rPr>
        <w:t>Na terceira cena:</w:t>
      </w:r>
      <w:r>
        <w:rPr>
          <w:lang w:val="pt_PT" w:bidi="pt_PT"/>
        </w:rPr>
        <w:t xml:space="preserve"> Os fariseus pedem a Jesus para mostrar a eles o Deus Pai. Jesus diz que eles não conhecem o Pai porque eles não conhecem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A multidão no templo</w:t>
      </w:r>
    </w:p>
    <w:p>
      <w:pPr>
        <w:pStyle w:val="ListBullet"/>
        <w:spacing w:line="240" w:lineRule="auto"/>
        <w:ind w:left="720"/>
      </w:pPr>
      <w:r>
        <w:rPr>
          <w:lang w:val="pt_PT" w:bidi="pt_PT"/>
        </w:rPr>
      </w:r>
      <w:r>
        <w:rPr>
          <w:lang w:val="pt_PT" w:bidi="pt_PT"/>
        </w:rPr>
        <w:t>Os discípulos provavelmente estão nos pátios do templo com Jesus</w:t>
      </w:r>
    </w:p>
    <w:p>
      <w:pPr/>
      <w:r>
        <w:rPr>
          <w:lang w:val="pt_PT" w:bidi="pt_PT"/>
        </w:rPr>
      </w:r>
      <w:r>
        <w:rPr>
          <w:lang w:val="pt_PT" w:bidi="pt_PT"/>
        </w:rPr>
        <w:t>O grupo deve prestar atenção às partes do cenário da passagem:</w:t>
      </w:r>
    </w:p>
    <w:p>
      <w:pPr/>
      <w:r>
        <w:rPr>
          <w:lang w:val="pt_PT" w:bidi="pt_PT"/>
        </w:rPr>
      </w:r>
      <w:r>
        <w:rPr>
          <w:lang w:val="pt_PT" w:bidi="pt_PT"/>
        </w:rPr>
        <w:t>Isso começa quando Jesus retornou para o pátio do templo e estava ensinando, provavelmente durante a Festa dos Tabernáculos ou cabanas. Provavelmente havia muitas pessoas ao redor. Sabemos mais tarde na história que Jesus estava perto de onde as pessoas deram suas ofertas de dinheiro. Muitas pessoas provavelmente estavam por perto, e Jesus falou com elas. Jesus disse: “Sou a luz para as pessoas do mundo”. Lembrem-se também de que quando Jesus fez essa declaração, toda a cidade de Jerusalém havia sido iluminada por enormes velas. Jesus está usando uma comparação entre luz e escuridão. Jesus é como a luz porque ele traz a vida eterna com Deus para sempre. Sem Jesus, não há luz. As pessoas têm que caminhar na escuridão. A maioria das pessoas não quer caminhar na escuridão, porque então elas não sabem para onde estão indo. Jesus usa essa comparação para mostrar o quão importante é seguir Jesus. Aqueles que confiam e obedecem a ele não terão que viver suas vidas na escuridão, ou sem Deus. Eles terão a luz que traz a verdadeira vida, ou vida eterna. Jesus fez uma declaração chocante sobre si mesmo.</w:t>
      </w:r>
    </w:p>
    <w:p>
      <w:pPr/>
      <w:r>
        <w:rPr>
          <w:lang w:val="pt_PT" w:bidi="pt_PT"/>
        </w:rPr>
      </w:r>
      <w:r>
        <w:rPr>
          <w:lang w:val="pt_PT" w:bidi="pt_PT"/>
        </w:rPr>
        <w:t>Na segunda cena, os fariseus zombaram de Jesus por causa do que ele disse, dizendo que o testemunho de Jesus não é confiável em um tribunal de lei. Jesus não aceitou o argumento dos fariseus, mas corrigiu o que eles disseram sobre ele. Jesus respondeu: “Mesmo que eu atue como minha própria testemunha, o que digo sobre mim mesmo deve ser aceito como confiável. Porque tenho certeza de onde vim e para onde retornarei. Mas vocês não sabem de onde vim e para onde retornarei”. Jesus está dizendo: “Posso estar falando sobre mim mesmo, mas vocês devem aceitar como confiável, porque sei de onde vim e para onde retornarei”. Jesus sabe que ele veio do próprio Deus. Então Jesus novamente fez um contraste com os fariseus. Jesus enfatizou “vocês” quando ele disse: “</w:t>
      </w:r>
      <w:r>
        <w:rPr>
          <w:b/>
          <w:lang w:val="pt_PT" w:bidi="pt_PT"/>
        </w:rPr>
        <w:t>Vocês</w:t>
      </w:r>
      <w:r>
        <w:rPr>
          <w:lang w:val="pt_PT" w:bidi="pt_PT"/>
        </w:rPr>
        <w:t xml:space="preserve"> julgam usando a sabedoria mundana e não estou julgando ninguém. Jesus está realmente dizendo que ele não condena ninguém. Jesus continua fazendo mais comparações entre ele e os fariseus. Jesus disse que </w:t>
      </w:r>
      <w:r>
        <w:rPr>
          <w:b/>
          <w:lang w:val="pt_PT" w:bidi="pt_PT"/>
        </w:rPr>
        <w:t>se</w:t>
      </w:r>
      <w:r>
        <w:rPr>
          <w:lang w:val="pt_PT" w:bidi="pt_PT"/>
        </w:rPr>
        <w:t xml:space="preserve"> ele julgasse alguém, suas decisões estariam certas. Mas Jesus não julgará ninguém até o fim dos tempos. Jesus está falando sobre algo que não está acontecendo agora.</w:t>
      </w:r>
    </w:p>
    <w:p>
      <w:pPr/>
      <w:r>
        <w:rPr>
          <w:lang w:val="pt_PT" w:bidi="pt_PT"/>
        </w:rPr>
      </w:r>
      <w:r>
        <w:rPr>
          <w:lang w:val="pt_PT" w:bidi="pt_PT"/>
        </w:rPr>
        <w:t>Jesus lembra aos fariseus que Deus está com ele, então ele tem o direito de declarar a verdade. Jesus lembra a eles que “sua própria lei” requer duas testemunhas que declarem a verdade, e Jesus está seguindo a lei porque ele tem Deus que concorda com ele.</w:t>
      </w:r>
    </w:p>
    <w:p>
      <w:pPr/>
      <w:r>
        <w:rPr>
          <w:lang w:val="pt_PT" w:bidi="pt_PT"/>
        </w:rPr>
      </w:r>
      <w:r>
        <w:rPr>
          <w:lang w:val="pt_PT" w:bidi="pt_PT"/>
        </w:rPr>
        <w:t>Então os fariseus desafiaram Jesus perguntando: “Deixe-nos ver seu pai”, ou “Onde está seu pai?” Os fariseus não esperam uma resposta a essa pergunta. Eles estão desafiando Jesus e não mostrando respeito a ele. Jesus respondeu a eles: “Vocês não me conhecem verdadeiramente ou meu Pai, porque me conhecer significa que vocês conhecem meu Pai”. Quando Jesus fala sobre conhecê-lo, ele quer dizer um conhecimento profundo. Jesus está dizendo que eles não sabem verdadeiramente quem Jesus é, e eles não sabem verdadeiramente quem o Pai é.</w:t>
      </w:r>
    </w:p>
    <w:p>
      <w:pPr/>
      <w:r>
        <w:rPr>
          <w:lang w:val="pt_PT" w:bidi="pt_PT"/>
        </w:rPr>
      </w:r>
      <w:r>
        <w:rPr>
          <w:lang w:val="pt_PT" w:bidi="pt_PT"/>
        </w:rPr>
        <w:t>Pare aqui e discuta em grupo: Como vocês falam sobre a diferença entre saber sobre alguém ou algo e conhecer alguém ou algo muito profundamente? Pausem este áudio aqui.</w:t>
      </w:r>
    </w:p>
    <w:p>
      <w:pPr/>
      <w:r>
        <w:rPr>
          <w:lang w:val="pt_PT" w:bidi="pt_PT"/>
        </w:rPr>
      </w:r>
      <w:r>
        <w:rPr>
          <w:lang w:val="pt_PT" w:bidi="pt_PT"/>
        </w:rPr>
        <w:t>Jesus estava perto do lugar nos principais pátios do templo onde as pessoas colocavam seus presentes ou ofertas de dinheiro. Provavelmente havia muitas pessoas ao redor quando Jesus estava tendo essa conversa com os fariseus. Isso provavelmente estava perto da sede dos líderes religiosos judeus no templo, mas as autoridades judaicas não o prenderam, porque ainda não era o tempo que Deus havia planejado.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8:12–20 na tradução mais fácil de entender.</w:t>
      </w:r>
    </w:p>
    <w:p>
      <w:pPr/>
      <w:r>
        <w:rPr>
          <w:lang w:val="pt_PT" w:bidi="pt_PT"/>
        </w:rPr>
      </w:r>
      <w:r>
        <w:rPr>
          <w:lang w:val="pt_PT" w:bidi="pt_PT"/>
        </w:rPr>
        <w:t>Nesta etapa, a equipe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w:t>
      </w:r>
    </w:p>
    <w:p>
      <w:pPr>
        <w:pStyle w:val="ListBullet"/>
        <w:spacing w:line="240" w:lineRule="auto"/>
        <w:ind w:left="720"/>
      </w:pPr>
      <w:r>
        <w:rPr>
          <w:lang w:val="pt_PT" w:bidi="pt_PT"/>
        </w:rPr>
      </w:r>
      <w:r>
        <w:rPr>
          <w:lang w:val="pt_PT" w:bidi="pt_PT"/>
        </w:rPr>
        <w:t>A multidão no templo</w:t>
      </w:r>
    </w:p>
    <w:p>
      <w:pPr>
        <w:pStyle w:val="ListBullet"/>
        <w:spacing w:line="240" w:lineRule="auto"/>
        <w:ind w:left="720"/>
      </w:pPr>
      <w:r>
        <w:rPr>
          <w:lang w:val="pt_PT" w:bidi="pt_PT"/>
        </w:rPr>
      </w:r>
      <w:r>
        <w:rPr>
          <w:lang w:val="pt_PT" w:bidi="pt_PT"/>
        </w:rPr>
        <w:t>Os discípulos provavelmente estão nos pátios do templo com Jesus</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Jesus retornou para o pátio do templo e estava ensinando provavelmente durante a Festa dos Tabernáculos ou cabanas. Então Jesus falou com as pessoas que haviam se reunido para a festa: “Sou a luz para as pessoas do mundo. Aqueles que confiam e obedecem a mim não terão que viver suas vidas nas trevas ou sem Deus. Eles terão a luz que traz a verdadeira vida, ou vida eterna”.</w:t>
      </w:r>
    </w:p>
    <w:p>
      <w:pPr/>
      <w:r>
        <w:rPr>
          <w:lang w:val="pt_PT" w:bidi="pt_PT"/>
        </w:rPr>
      </w:r>
      <w:r>
        <w:rPr>
          <w:lang w:val="pt_PT" w:bidi="pt_PT"/>
        </w:rPr>
        <w:t>Então alguns fariseus desafiaram Jesus e disseram: “Você não deve agir como sua própria testemunha. O que você diz sobre si mesmo não é aceitável como verdade ou prova”.</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“Essa era uma boa oportunidade para eu mostrar minha missão às pessoas e realizar isso. Mas por que os fariseus me desafiariam? Pensei que eles apoiariam minha missão”.</w:t>
      </w:r>
    </w:p>
    <w:p>
      <w:pPr>
        <w:pStyle w:val="ListBullet"/>
        <w:spacing w:line="240" w:lineRule="auto"/>
        <w:ind w:left="720"/>
      </w:pPr>
      <w:r>
        <w:rPr>
          <w:lang w:val="pt_PT" w:bidi="pt_PT"/>
        </w:rPr>
      </w:r>
      <w:r>
        <w:rPr>
          <w:lang w:val="pt_PT" w:bidi="pt_PT"/>
        </w:rPr>
        <w:t>Pergunte às pessoas que interpretam líderes religiosos: “Como vocês estão se sentindo ou pensando?” Vocês podem ouvir coisas como, não acreditamos nas declarações de Jesus e não podemos aceitar essas como uma prova de sua missão.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os fariseus zombaram de Jesus, dizendo que ninguém poderia confiar no testemunho de Jesus em um tribunal de lei. Jesus havia enfrentado esse tipo de desafio antes, e havia respondido listando duas ou três outras testemunhas, além de si mesmo. Mas nessa situação, Jesus não aceitou o argumento deles, mas corrigiu o que eles disseram a seu respeito. Jesus respondeu aos fariseus: “Mesmo que eu atue como minha própria testemunha, o que digo sobre mim mesmo deve ser aceito como verdadeiro ou confiável. Porque tenho certeza de onde vim e para onde retornarei. No entanto, vocês não sabem de onde vim e para onde retornarei. Vocês julgam em uma sabedoria humana ou mundana e não estou julgando ou condenando ninguém. Mas se julgo alguém, minhas decisões são verdadeiras ou certas, porque não estou sozinho quando julgo, julgo com a ajuda e o apoio de Deus Pai. Ele me enviou aqui. Sua própria lei diz que quando duas pessoas dão evidências, deve ser aceita como verdadeira ou confiável. Estou dando um testemunho sobre mim mesmo e meu Pai que me enviou também é uma testemunha”.</w:t>
      </w:r>
    </w:p>
    <w:p>
      <w:pPr/>
      <w:r>
        <w:rPr>
          <w:lang w:val="pt_PT" w:bidi="pt_PT"/>
        </w:rPr>
      </w:r>
      <w:r>
        <w:rPr>
          <w:lang w:val="pt_PT" w:bidi="pt_PT"/>
        </w:rPr>
        <w:t>Então os fariseus desafiaram Jesus perguntando: “Deixe-nos ver seu pai”.</w:t>
      </w:r>
    </w:p>
    <w:p>
      <w:pPr/>
      <w:r>
        <w:rPr>
          <w:lang w:val="pt_PT" w:bidi="pt_PT"/>
        </w:rPr>
      </w:r>
      <w:r>
        <w:rPr>
          <w:lang w:val="pt_PT" w:bidi="pt_PT"/>
        </w:rPr>
        <w:t>Jesus respondeu a eles: “Vocês não me conhecem verdadeiramente ou meu Pai, porque me conhecer significa que vocês conhecem meu Pai”. Jesus disse isso enquanto ele ainda estava ensinando nos pátios do templo. Ele estava perto do lugar onde as pessoas colocaram seus presentes ou ofertas. As autoridades não o prenderam, porque ainda não era o tempo certo.</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“Gostaria que esses fariseus pudessem entender que não julgo usando a sabedoria humana, porque não estou sozinho quando julgo. Deus, meu Pai, apoia e me ajuda se eu julgar. Estou triste por eles porque eles não entendem quem Deus é, e então eles não entendem quem eu sou. Poderia dar a eles vida, mas eles não me ouvirão”.</w:t>
      </w:r>
    </w:p>
    <w:p>
      <w:pPr>
        <w:pStyle w:val="ListBullet"/>
        <w:spacing w:line="240" w:lineRule="auto"/>
        <w:ind w:left="720"/>
      </w:pPr>
      <w:r>
        <w:rPr>
          <w:lang w:val="pt_PT" w:bidi="pt_PT"/>
        </w:rPr>
      </w:r>
      <w:r>
        <w:rPr>
          <w:lang w:val="pt_PT" w:bidi="pt_PT"/>
        </w:rPr>
        <w:t>Pergunte às pessoas que interpretam os líderes religiosos: “Como vocês estão se sentindo ou pensando?” Você pode ouvir coisas como: “Nossa! Não podemos confiar em seu testemunho apenas porque você têm duas testemunhas!”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8:12–20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Então alguns </w:t>
      </w:r>
      <w:r>
        <w:rPr>
          <w:b/>
          <w:lang w:val="pt_PT" w:bidi="pt_PT"/>
        </w:rPr>
        <w:t>fariseus</w:t>
      </w:r>
      <w:r>
        <w:rPr>
          <w:lang w:val="pt_PT" w:bidi="pt_PT"/>
        </w:rPr>
        <w:t xml:space="preserve"> desafiaram Jesus e disseram: “Você não deve servir de testemunha a si mesmo”. Traduzam fariseus da mesma maneira que vocês traduziram em passagens anteriores, e lembrem-se de que </w:t>
      </w:r>
      <w:r>
        <w:rPr>
          <w:lang w:val="pt_PT" w:bidi="pt_PT"/>
        </w:rPr>
        <w:t>fariseus</w:t>
      </w:r>
      <w:r>
        <w:rPr>
          <w:lang w:val="pt_PT" w:bidi="pt_PT"/>
        </w:rPr>
        <w:t xml:space="preserve"> está no Glossário Mestre.</w:t>
      </w:r>
    </w:p>
    <w:p>
      <w:pPr/>
      <w:r>
        <w:rPr>
          <w:lang w:val="pt_PT" w:bidi="pt_PT"/>
        </w:rPr>
      </w:r>
      <w:r>
        <w:rPr>
          <w:lang w:val="pt_PT" w:bidi="pt_PT"/>
        </w:rPr>
        <w:t xml:space="preserve">Então, os fariseus zombaram de Jesus, dizendo que o </w:t>
      </w:r>
      <w:r>
        <w:rPr>
          <w:b/>
          <w:lang w:val="pt_PT" w:bidi="pt_PT"/>
        </w:rPr>
        <w:t>testemunho</w:t>
      </w:r>
      <w:r>
        <w:rPr>
          <w:lang w:val="pt_PT" w:bidi="pt_PT"/>
        </w:rPr>
        <w:t xml:space="preserve"> de Jesus não poderia ser confiado em um tribunal de lei. Testemunho ou “dar testemunho” significa declarar a verdade sobre algo de sua própria experiência. Use a mesma frase para testemunho que vocês usaram em passagens anteriores e lembre-se de que </w:t>
      </w:r>
      <w:r>
        <w:rPr>
          <w:lang w:val="pt_PT" w:bidi="pt_PT"/>
        </w:rPr>
        <w:t>testemunho</w:t>
      </w:r>
      <w:r>
        <w:rPr>
          <w:lang w:val="pt_PT" w:bidi="pt_PT"/>
        </w:rPr>
        <w:t xml:space="preserve"> está no Glossário Mestre.</w:t>
      </w:r>
    </w:p>
    <w:p>
      <w:pPr/>
      <w:r>
        <w:rPr>
          <w:lang w:val="pt_PT" w:bidi="pt_PT"/>
        </w:rPr>
      </w:r>
      <w:r>
        <w:rPr>
          <w:lang w:val="pt_PT" w:bidi="pt_PT"/>
        </w:rPr>
        <w:t xml:space="preserve">Jesus disse isso enquanto ele ainda estava ensinando nos pátios do templo. Ele estava perto do lugar onde as pessoas colocaram seus </w:t>
      </w:r>
      <w:r>
        <w:rPr>
          <w:b/>
          <w:lang w:val="pt_PT" w:bidi="pt_PT"/>
        </w:rPr>
        <w:t>presentes</w:t>
      </w:r>
      <w:r>
        <w:rPr>
          <w:lang w:val="pt_PT" w:bidi="pt_PT"/>
        </w:rPr>
        <w:t xml:space="preserve">, ou </w:t>
      </w:r>
      <w:r>
        <w:rPr>
          <w:b/>
          <w:lang w:val="pt_PT" w:bidi="pt_PT"/>
        </w:rPr>
        <w:t>ofertas de dinheiro</w:t>
      </w:r>
      <w:r>
        <w:rPr>
          <w:lang w:val="pt_PT" w:bidi="pt_PT"/>
        </w:rPr>
        <w:t>. Ofertas podem ser feitas por muitas razões, incluindo para dar graças.</w:t>
      </w:r>
    </w:p>
    <w:p>
      <w:pPr/>
      <w:r>
        <w:rPr>
          <w:lang w:val="pt_PT" w:bidi="pt_PT"/>
        </w:rPr>
      </w:r>
      <w:r>
        <w:rPr>
          <w:lang w:val="pt_PT" w:bidi="pt_PT"/>
        </w:rPr>
        <w:t xml:space="preserve">Jesus retornou para o pátio do </w:t>
      </w:r>
      <w:r>
        <w:rPr>
          <w:b/>
          <w:lang w:val="pt_PT" w:bidi="pt_PT"/>
        </w:rPr>
        <w:t>templo</w:t>
      </w:r>
      <w:r>
        <w:rPr>
          <w:lang w:val="pt_PT" w:bidi="pt_PT"/>
        </w:rPr>
        <w:t xml:space="preserve"> e estava ensinando provavelmente durante a </w:t>
      </w:r>
      <w:r>
        <w:rPr>
          <w:lang w:val="pt_PT" w:bidi="pt_PT"/>
        </w:rPr>
        <w:t>Festa dos Tabernáculos</w:t>
      </w:r>
      <w:r>
        <w:rPr>
          <w:lang w:val="pt_PT" w:bidi="pt_PT"/>
        </w:rPr>
        <w:t xml:space="preserve">, ou cabanas. O pátio do templo era a área externa do templo onde o público geral poderia entrar. Jesus geralmente ensinava nessa área, e uma multidão teria se reunido em torno dele. Traduza templo da mesma maneira que você tem traduzido nas passagens anteriores e lembre-se de que </w:t>
      </w:r>
      <w:r>
        <w:rPr>
          <w:lang w:val="pt_PT" w:bidi="pt_PT"/>
        </w:rPr>
        <w:t>templo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8:21–30</w:t>
      </w:r>
      <w:r>
        <w:rPr>
          <w:lang w:val="pt_PT" w:bidi="pt_PT"/>
        </w:rPr>
      </w:r>
    </w:p>
    <w:p>
      <w:pPr>
        <w:pStyle w:val="Heading3"/>
      </w:pPr>
      <w:r>
        <w:rPr>
          <w:lang w:val="pt_PT" w:bidi="pt_PT"/>
        </w:rPr>
        <w:t>Ouvir e Sentir</w:t>
      </w:r>
    </w:p>
    <w:p>
      <w:pPr/>
      <w:r>
        <w:rPr>
          <w:lang w:val="pt_PT" w:bidi="pt_PT"/>
        </w:rPr>
      </w:r>
      <w:r>
        <w:rPr>
          <w:lang w:val="pt_PT" w:bidi="pt_PT"/>
        </w:rPr>
        <w:t>Nesta etapa, ouçam João 8:21–30 e guardem em seus corações.</w:t>
      </w:r>
    </w:p>
    <w:p>
      <w:pPr/>
      <w:r>
        <w:rPr>
          <w:lang w:val="pt_PT" w:bidi="pt_PT"/>
        </w:rPr>
      </w:r>
      <w:r>
        <w:rPr>
          <w:lang w:val="pt_PT" w:bidi="pt_PT"/>
        </w:rPr>
        <w:t>Ouçam uma versão em áudio de João 8:21–30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8:21–30 na tradução mais fácil de entender.</w:t>
      </w:r>
    </w:p>
    <w:p>
      <w:pPr/>
      <w:r>
        <w:rPr>
          <w:lang w:val="pt_PT" w:bidi="pt_PT"/>
        </w:rPr>
      </w:r>
      <w:r>
        <w:rPr>
          <w:lang w:val="pt_PT" w:bidi="pt_PT"/>
        </w:rPr>
        <w:t>Na última passagem, João nos diz que Jesus retornou para o templo e disse às pessoas que ele é a luz do mundo. No entanto, não temos muitas informações sobre quanto tempo isso acontece depois da passagem anterior.</w:t>
      </w:r>
    </w:p>
    <w:p>
      <w:pPr/>
      <w:r>
        <w:rPr>
          <w:lang w:val="pt_PT" w:bidi="pt_PT"/>
        </w:rPr>
      </w:r>
      <w:r>
        <w:rPr>
          <w:lang w:val="pt_PT" w:bidi="pt_PT"/>
        </w:rPr>
        <w:t>Agora, nessa passagem, Jesus novamente disse aos fariseus ou líderes judeus: “Irei embora, e vocês me procurarão. Mas vocês morrerão em seu pecado, e irei para onde vocês não serão capazes de vir até mim”. Jesus está dizendo aos judeus que seu pecado principal é que eles o rejeitaram. Portanto, eles morrerão e não serão capazes de ir para onde Jesus está indo, porque Jesus está indo embora para seu pai Deus. Então os líderes judeus perguntaram uns aos outros: “Ele se matará? O que ele quer dizer quando ele diz que não podemos ir para onde ele irá?”</w:t>
      </w:r>
    </w:p>
    <w:p>
      <w:pPr/>
      <w:r>
        <w:rPr>
          <w:lang w:val="pt_PT" w:bidi="pt_PT"/>
        </w:rPr>
      </w:r>
      <w:r>
        <w:rPr>
          <w:lang w:val="pt_PT" w:bidi="pt_PT"/>
        </w:rPr>
        <w:t>Aqui, Jesus agora retornou para um tópico sobre o qual ele havia falado anteriormente com os líderes judeus sobre sua morte. Os judeus ficaram surpresos quando Jesus falou sobre sua morte. Desta vez, eles consideraram que Jesus poderia cometer suicídio, mas eles realmente não acreditam que Jesus se mataria. Os líderes judeus acreditavam que aqueles que cometiam suicídio iam para o inferno. Então se Jesus cometesse suicídio, eles não iriam para o inferno para onde ele estava indo, porque eles tinham certeza de que eles iriam para o céu.</w:t>
      </w:r>
    </w:p>
    <w:p>
      <w:pPr/>
      <w:r>
        <w:rPr>
          <w:lang w:val="pt_PT" w:bidi="pt_PT"/>
        </w:rPr>
      </w:r>
      <w:r>
        <w:rPr>
          <w:lang w:val="pt_PT" w:bidi="pt_PT"/>
        </w:rPr>
        <w:t>Parem aqui e discutam essas perguntas em grupo: Conte uma história sobre alguém que recebeu punição por algo que ele fez errado. Quem diz às pessoas que elas serão punidas? Como eles falam sobre a punição que as pessoas enfrentarão? Pausem este áudio aqui.</w:t>
      </w:r>
    </w:p>
    <w:p>
      <w:pPr/>
      <w:r>
        <w:rPr>
          <w:lang w:val="pt_PT" w:bidi="pt_PT"/>
        </w:rPr>
      </w:r>
      <w:r>
        <w:rPr>
          <w:lang w:val="pt_PT" w:bidi="pt_PT"/>
        </w:rPr>
        <w:t>Jesus disse aos líderes judeus: “Vocês pertencem a essa terra. Eu sou do céu. Sua casa é esse mundo na terra. Vocês pertencem a esse mundo maligno ou caído. Essa não é minha casa. Disse a vocês que vocês morreriam enquanto ainda em seus pecados se vocês não acreditassem que sou o enviado por Deus”. Aqui novamente, Jesus tinha que dizer aos líderes judeus a diferença entre si mesmo e os judeus. Eles haviam vindo de dois lugares diferentes. Jesus quer dizer que todos na multidão haviam nascido e viviam na Terra. Jesus quer dizer que os líderes judeus vivem completamente nesse mundo e não têm esperança de chegar ao céu, exceto por meio de Jesus, porque Jesus veio do céu. No entanto, a recusa dos líderes judeus em aceitar esse fato significa que Jesus não pode ajudá-los. Líderes judeus estão vivendo em pecados e eles morrerão em seus pecados.</w:t>
      </w:r>
    </w:p>
    <w:p>
      <w:pPr/>
      <w:r>
        <w:rPr>
          <w:lang w:val="pt_PT" w:bidi="pt_PT"/>
        </w:rPr>
      </w:r>
      <w:r>
        <w:rPr>
          <w:lang w:val="pt_PT" w:bidi="pt_PT"/>
        </w:rPr>
        <w:t>Parem aqui e discutam essas perguntas em grupo: Conte uma história sobre uma vez em que as pessoas rejeitaram um mensageiro. Que tipos de coisas os mensageiros têm que fazer para que as pessoas aceitem a mensagem da pessoa que as enviou? Pausem este áudio aqui.</w:t>
      </w:r>
    </w:p>
    <w:p>
      <w:pPr/>
      <w:r>
        <w:rPr>
          <w:lang w:val="pt_PT" w:bidi="pt_PT"/>
        </w:rPr>
      </w:r>
      <w:r>
        <w:rPr>
          <w:lang w:val="pt_PT" w:bidi="pt_PT"/>
        </w:rPr>
        <w:t>Então, os líderes religiosos disseram a Jesus: “Diga-nos quem você realmente é”. Jesus disse a eles: “Tenho dito a vocês quem sou desde que comecei a ensinar. Tenho muito a dizer para julgar vocês, mas não o farei. Aquele que me enviou para essa terra é confiável ou fiel, e digo apenas às pessoas o que ele me disse”. Parece que Jesus escolheu não dizer tudo aquilo pelo qual poderia julgar as pessoas, mas, em vez disso, dizer apenas aquilo que Deus lhe mandou dizer. Os líderes religiosos não perceberam que quando Jesus estava falando sobre aquele que o enviou, ele estava contando a eles sobre seu Pai celestial. Então, Jesus disse a eles: “Quando vocês tiverem levantado o Filho do Homem, então vocês entenderão quem sou”. O Filho do Homem é o título favorito de Jesus para si mesmo. Vocês se lembrarão de passagens anteriores que o Filho do Homem se refere à pessoa que Deus enviará para julgar o mundo. Esse é Jesus. Como as pessoas elevam ou levantam o Filho do Homem? Muito provavelmente, Jesus está falando sobre quando as pessoas o elevarão na cruz, mas os seus ouvintes naquele momento não saberão que é disso que ele está falando. Então Jesus diz: “Aquele que me enviou — Deus — está comigo agora e sempre. Ele não me abandonou, porque sempre faço as coisas que ele quer que eu faça”. Algumas das pessoas na multidão ouvindo essas coisas que Jesus disse acreditaram nele.</w:t>
      </w:r>
    </w:p>
    <w:p>
      <w:pPr/>
      <w:r>
        <w:rPr>
          <w:lang w:val="pt_PT" w:bidi="pt_PT"/>
        </w:rPr>
      </w:r>
      <w:r>
        <w:rPr>
          <w:lang w:val="pt_PT" w:bidi="pt_PT"/>
        </w:rPr>
        <w:t>Nessa passagem, os líderes judeus entenderam que Jesus estava dizendo que ele era bastante diferente deles, e então eles perguntaram a ele diretamente sobre sua identidade e onde ele obteve sua autoridade. Assim, Jesus relembrou a multidão do que ele havia dito anteriormente quando estava ensinando-os. O povo o tinha ouvido afirmar que ele era o pão da vida, a luz do mundo e aquele que foi enviado do alto, ou do céu. Jesus então lembrou às pessoas de quatro coisas sobre si mesmo. Ele era seu juiz. Ele foi enviado por seu pai que é confiável. Ele falou as coisas que ele ouviu do Pai. Ele era o colega de trabalho de Deus. Algumas pessoas que ouviram Jesus ensinar escolheram o caminho da vida e colocaram sua fé em Jesus.</w:t>
      </w:r>
    </w:p>
    <w:p>
      <w:pPr/>
      <w:r>
        <w:rPr>
          <w:lang w:val="pt_PT" w:bidi="pt_PT"/>
        </w:rPr>
      </w:r>
      <w:r>
        <w:rPr>
          <w:lang w:val="pt_PT" w:bidi="pt_PT"/>
        </w:rPr>
        <w:t>Parem aqui e discutam essas perguntas em grupo: Nessa passagem, vemos que Jesus e Deus tinham um relacionamento especial, e Jesus fez apenas as coisas que Deus o mandou fazer. Descreva um relacionamento especial em sua cultura entre um mestre ou líder e seu mensageiro ou colega de trabalho. Como eles se ajudam uns aos outros? Como o remetente ou líder cuida de seu mensageiro? Como eles ouvem uns aos outros?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8:21–30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disse aos fariseus, ou líderes religiosos judeus, que ele morrerá e retornará a seu Deus pai. Eles morrerão, mas eles não irão para Deus, porque eles não acreditam em Jesus.</w:t>
      </w:r>
    </w:p>
    <w:p>
      <w:pPr/>
      <w:r>
        <w:rPr>
          <w:lang w:val="pt_PT" w:bidi="pt_PT"/>
        </w:rPr>
      </w:r>
      <w:r>
        <w:rPr>
          <w:b/>
          <w:lang w:val="pt_PT" w:bidi="pt_PT"/>
        </w:rPr>
        <w:t>Na segunda cena:</w:t>
      </w:r>
      <w:r>
        <w:rPr>
          <w:lang w:val="pt_PT" w:bidi="pt_PT"/>
        </w:rPr>
        <w:t xml:space="preserve"> Jesus disse aos líderes religiosos judeus: “Tenho muito que poderia dizer sobre vocês e muito por que poderia condenar vocês, mas não o farei. Mas direi apenas o que Deus, meu Pai, quer que eu diga”.</w:t>
      </w:r>
    </w:p>
    <w:p>
      <w:pPr/>
      <w:r>
        <w:rPr>
          <w:lang w:val="pt_PT" w:bidi="pt_PT"/>
        </w:rPr>
      </w:r>
      <w:r>
        <w:rPr>
          <w:b/>
          <w:lang w:val="pt_PT" w:bidi="pt_PT"/>
        </w:rPr>
        <w:t>Na terceira cena:</w:t>
      </w:r>
      <w:r>
        <w:rPr>
          <w:lang w:val="pt_PT" w:bidi="pt_PT"/>
        </w:rPr>
        <w:t xml:space="preserve"> Muitos acreditaram em Jesus porque eles perceberam que Deus enviou Jesus para o mundo.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 ou líderes judeus</w:t>
      </w:r>
    </w:p>
    <w:p>
      <w:pPr>
        <w:pStyle w:val="ListBullet"/>
        <w:spacing w:line="240" w:lineRule="auto"/>
        <w:ind w:left="720"/>
      </w:pPr>
      <w:r>
        <w:rPr>
          <w:lang w:val="pt_PT" w:bidi="pt_PT"/>
        </w:rPr>
      </w:r>
      <w:r>
        <w:rPr>
          <w:lang w:val="pt_PT" w:bidi="pt_PT"/>
        </w:rPr>
        <w:t>A multidão, que provavelmente incluía os discípulos de Jesus</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cena, João nos diz que Jesus disse aos fariseus ou líderes judeus pela segunda vez que ele irá embora, e os líderes judeus procurarão por ele. Mas eles morrerão em seus pecados, porque eles não aceitam Jesus e Jesus irá para onde eles não serão capazes de vir até ele. Então os líderes judeus perguntaram uns aos outros: “Jesus se matará? O que Jesus quer dizer quando ele diz que não podemos ir para onde ele irá?” Os líderes judeus esperavam que a resposta a essa pergunta fosse “Não, Jesus não se matará”. É importante lembrar que Jesus disse que ele irá embora para um lugar que os líderes religiosos não podem seguir. Isso significa que Jesus irá para o céu para estar com Deus, seu pai.</w:t>
      </w:r>
    </w:p>
    <w:p>
      <w:pPr/>
      <w:r>
        <w:rPr>
          <w:lang w:val="pt_PT" w:bidi="pt_PT"/>
        </w:rPr>
      </w:r>
      <w:r>
        <w:rPr>
          <w:lang w:val="pt_PT" w:bidi="pt_PT"/>
        </w:rPr>
        <w:t>Jesus disse aos líderes judeus que eles pertencem a esse mundo abaixo. É importante lembrar que Jesus está dizendo a eles que eles pertencem à terra, não a algum lugar abaixo da terra. Eles pertencem à terra porque fazem as coisas que as pessoas da terra, que não aceitam Jesus, fazem. Então Jesus disse a eles que ele era do céu. Jesus disse: “Esse mundo não é minha casa. Disse a vocês que vocês morreriam enquanto ainda em seus pecados se vocês não acreditassem que eu sou”. Jesus repete para ênfase que os judeus morrerão se eles não aceitarem Jesus. Ele quer que eles entendam a importância de aceitá-lo. Jesus diz que eles devem acreditar que Jesus é “Eu sou”. Jesus está usando uma linguagem que lembra aos judeus do nome pessoal de Deus, Yavé, que significa “Eu sou aquele que sou”. Jesus tem usado essa linguagem muitas vezes enquanto ele ensina sobre si mesmo. Os judeus entenderiam que Jesus está dizendo que ele tem um relacionamento muito próximo com Deus, até mesmo dizendo que ele é divino.</w:t>
      </w:r>
    </w:p>
    <w:p>
      <w:pPr/>
      <w:r>
        <w:rPr>
          <w:lang w:val="pt_PT" w:bidi="pt_PT"/>
        </w:rPr>
      </w:r>
      <w:r>
        <w:rPr>
          <w:lang w:val="pt_PT" w:bidi="pt_PT"/>
        </w:rPr>
        <w:t>Na segunda cena, os líderes religiosos disseram a Jesus: “Diga-nos quem você realmente é”. Jesus disse a eles: “Tenho dito a vocês quem sou desde que comecei a ensinar. Tenho muito a dizer em julgamento de vocês, mas não o farei. A pessoa que me enviou para essa terra é confiável, e digo apenas às pessoas no mundo o que ele me mandou dizer”. Os líderes religiosos não perceberam que Jesus estava contando a eles sobre Deus no céu. Então, Jesus disse aos líderes religiosos: “Quando vocês tiverem levantado o Filho do Homem, então vocês entenderão que eu sou quem disse que sou e vocês entenderão que Deus e eu estamos trabalhando juntos. Vocês perceberão que não ajo com base em minha própria decisão. Mas digo o que aprendi de Deus”. Lembre-se de que Jesus provavelmente está se referindo às pessoas que o levantaram na cruz, e talvez vocês precisem explicitar isso na tradução, caso não seja possível dizer simplesmente que o ‘ergueram ao alto’. Jesus está falando sobre si mesmo quando ele fala sobre o Filho do Homem. Novamente, Jesus usa linguagem como “Eu sou” para lembrar aos judeus que ele tem dito a eles desde o início de seus ensinamentos que ele é de Deus. Quando Jesus diz “vocês entenderão que eu sou”, vocês também poderiam dizer: “vocês entenderão que eu sou quem disse que sou”.</w:t>
      </w:r>
    </w:p>
    <w:p>
      <w:pPr/>
      <w:r>
        <w:rPr>
          <w:lang w:val="pt_PT" w:bidi="pt_PT"/>
        </w:rPr>
      </w:r>
      <w:r>
        <w:rPr>
          <w:lang w:val="pt_PT" w:bidi="pt_PT"/>
        </w:rPr>
        <w:t>Jesus lembra aos judeus que aquele que o enviou está com ele agora e sempre. Ele não abandonou Jesus, porque Jesus sempre faz as coisas que Deus quer que Jesus faça. Muitos que ouviram Jesus dizer essas coisas creram nele.</w:t>
      </w:r>
    </w:p>
    <w:p>
      <w:pPr/>
      <w:r>
        <w:rPr>
          <w:lang w:val="pt_PT" w:bidi="pt_PT"/>
        </w:rPr>
      </w:r>
      <w:r>
        <w:rPr>
          <w:lang w:val="pt_PT" w:bidi="pt_PT"/>
        </w:rPr>
        <w:t>É importante lembrar que Deus e Jesus são um e trabalham juntos. Lembrem-se de que Jesus enfatizou que as pessoas morrerão em seus pecados se elas não colocarem sua fé ou acreditarem em Jesus.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8:21–30 na tradução mais fácil de entender.</w:t>
      </w:r>
    </w:p>
    <w:p>
      <w:pPr/>
      <w:r>
        <w:rPr>
          <w:lang w:val="pt_PT" w:bidi="pt_PT"/>
        </w:rPr>
      </w:r>
      <w:r>
        <w:rPr>
          <w:lang w:val="pt_PT" w:bidi="pt_PT"/>
        </w:rPr>
        <w:t>Nesta etapa, a equipe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fariseus ou líderes judeus</w:t>
      </w:r>
    </w:p>
    <w:p>
      <w:pPr>
        <w:pStyle w:val="ListBullet"/>
        <w:spacing w:line="240" w:lineRule="auto"/>
        <w:ind w:left="720"/>
      </w:pPr>
      <w:r>
        <w:rPr>
          <w:lang w:val="pt_PT" w:bidi="pt_PT"/>
        </w:rPr>
      </w:r>
      <w:r>
        <w:rPr>
          <w:lang w:val="pt_PT" w:bidi="pt_PT"/>
        </w:rPr>
        <w:t>A multidão, provavelmente incluindo os discípulos de Jesus</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Jesus novamente disse aos fariseus ou líderes judeus: “Irei embora, e vocês me procurarão. Mas vocês morrerão em seu pecado, e irei para onde vocês não serão capazes de vir até mim”. Então os líderes judeus perguntaram uns aos outros: “Ele se matará? O que ele quer dizer quando ele diz que não podemos ir para onde ele irá?”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“Essa é a segunda vez que estou contando aos líderes judeus sobre minha morte, mas como eles não entendem ou percebem que morrerei por seus pecados e retornarei a Deus que me enviou para a terra?”</w:t>
      </w:r>
    </w:p>
    <w:p>
      <w:pPr>
        <w:pStyle w:val="ListBullet"/>
        <w:spacing w:line="240" w:lineRule="auto"/>
        <w:ind w:left="720"/>
      </w:pPr>
      <w:r>
        <w:rPr>
          <w:lang w:val="pt_PT" w:bidi="pt_PT"/>
        </w:rPr>
      </w:r>
      <w:r>
        <w:rPr>
          <w:lang w:val="pt_PT" w:bidi="pt_PT"/>
        </w:rPr>
        <w:t>Pergunte às pessoas que interpretam líderes religiosos: “Como vocês estão se sentindo ou pensando?” Vocês podem ouvir coisas como: “Não podemos acreditar que Jesus está prestes a ir e se esconder entre os judeus e cometer suicídio”.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Jesus disse aos líderes judeus: “Vocês pertencem a esse mundo. Sou do céu. Sua casa é esse mundo. Vocês pertencem a esse mundo maligno ou caído. Essa não é minha casa. Disse a vocês que vocês morreriam enquanto ainda em seus pecados se vocês não acreditassem que sou aquele que Deus enviou a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“Como posso ajudar ainda mais os líderes judeus a entender que há vida depois da morte e que eles precisam ter esperança em mim se eles querem ir para o céu?”</w:t>
      </w:r>
    </w:p>
    <w:p>
      <w:pPr>
        <w:pStyle w:val="ListBullet"/>
        <w:spacing w:line="240" w:lineRule="auto"/>
        <w:ind w:left="720"/>
      </w:pPr>
      <w:r>
        <w:rPr>
          <w:lang w:val="pt_PT" w:bidi="pt_PT"/>
        </w:rPr>
      </w:r>
      <w:r>
        <w:rPr>
          <w:lang w:val="pt_PT" w:bidi="pt_PT"/>
        </w:rPr>
        <w:t>Pergunte às pessoas que interpretam os líderes religiosos: “Como vocês estão se sentindo ou pensando?” Você pode ouvir coisas como: ‘Esse Jesus precisa nos dizer, ou explicar melhor para nós, de onde ele vem e para onde pretende ir.’</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os líderes religiosos disseram a Jesus: “Diga para nós quem você realmente é”.</w:t>
      </w:r>
    </w:p>
    <w:p>
      <w:pPr/>
      <w:r>
        <w:rPr>
          <w:lang w:val="pt_PT" w:bidi="pt_PT"/>
        </w:rPr>
      </w:r>
      <w:r>
        <w:rPr>
          <w:lang w:val="pt_PT" w:bidi="pt_PT"/>
        </w:rPr>
        <w:t>Jesus disse a eles: “Tenho dito a vocês quem sou desde que comecei a ensinar. Tenho muito a dizer em julgamento de vocês, mas não o farei. Aquele que me enviou para essa terra é confiável, ou fiel, e digo apenas às pessoas o que ele me disse”. Os líderes religiosos não perceberam que Jesus estava contando a eles sobre seu Pai celestial. Então, Jesus disse a eles: “Quando vocês tiverem levantado o Filho do Homem na cruz, então vocês saberão ou entenderão quem sou. Vocês perceberão ou entenderão que não ajo com base em minha própria decisão. Mas digo o que aprendi do Pai. Aquele que me enviou está comigo agora e sempre. Ele não me abandonou, porque sempre faço as coisas que ele quer que eu faça”. Muitos que ouviram Jesus dizer essas coisas creram nele.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“Preciso ajudar essas pessoas a entender que tudo o que tenho dito a elas é o que Deus havia me dito e espero que elas venham a entender minha vinda para a terra e tenham fé em mim”. Pergunte às pessoas que interpretam os líderes religiosos: “Como vocês estão se sentindo ou pensando?” Vocês podem ouvir coisas como: “Esse Jesus, até agora ele não nos disse ou explicou de onde ele é, como ele quer que tenhamos fé nele?”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8:21–30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novamente disse aos </w:t>
      </w:r>
      <w:r>
        <w:rPr>
          <w:b/>
          <w:lang w:val="pt_PT" w:bidi="pt_PT"/>
        </w:rPr>
        <w:t>judeus</w:t>
      </w:r>
      <w:r>
        <w:rPr>
          <w:lang w:val="pt_PT" w:bidi="pt_PT"/>
        </w:rPr>
        <w:t xml:space="preserve">: “Irei embora e vocês me procurarão. Mas vocês morrerão em seu </w:t>
      </w:r>
      <w:r>
        <w:rPr>
          <w:b/>
          <w:lang w:val="pt_PT" w:bidi="pt_PT"/>
        </w:rPr>
        <w:t>pecado</w:t>
      </w:r>
      <w:r>
        <w:rPr>
          <w:lang w:val="pt_PT" w:bidi="pt_PT"/>
        </w:rPr>
        <w:t>, e irei para onde vocês não serão capazes de vir até mim”.</w:t>
      </w:r>
    </w:p>
    <w:p>
      <w:pPr/>
      <w:r>
        <w:rPr>
          <w:lang w:val="pt_PT" w:bidi="pt_PT"/>
        </w:rPr>
      </w:r>
      <w:r>
        <w:rPr>
          <w:lang w:val="pt_PT" w:bidi="pt_PT"/>
        </w:rPr>
        <w:t xml:space="preserve">Aqui, </w:t>
      </w:r>
      <w:r>
        <w:rPr>
          <w:b/>
          <w:lang w:val="pt_PT" w:bidi="pt_PT"/>
        </w:rPr>
        <w:t>judeus</w:t>
      </w:r>
      <w:r>
        <w:rPr>
          <w:lang w:val="pt_PT" w:bidi="pt_PT"/>
        </w:rPr>
        <w:t xml:space="preserve"> se refere a líderes religiosos judeus. Essas são as mesmas pessoas com quem Jesus tem falado em passagens anteriores. Use a mesma expressão para fariseus, judeus ou líderes judeus que vocês usaram em passagens anteriores. </w:t>
      </w:r>
      <w:r>
        <w:rPr>
          <w:lang w:val="pt_PT" w:bidi="pt_PT"/>
        </w:rPr>
        <w:t>Judeus</w:t>
      </w:r>
      <w:r>
        <w:rPr>
          <w:lang w:val="pt_PT" w:bidi="pt_PT"/>
        </w:rPr>
        <w:t xml:space="preserve"> está no Glossário Mestre.</w:t>
      </w:r>
    </w:p>
    <w:p>
      <w:pPr/>
      <w:r>
        <w:rPr>
          <w:lang w:val="pt_PT" w:bidi="pt_PT"/>
        </w:rPr>
      </w:r>
      <w:r>
        <w:rPr>
          <w:b/>
          <w:lang w:val="pt_PT" w:bidi="pt_PT"/>
        </w:rPr>
        <w:t>Pecado</w:t>
      </w:r>
      <w:r>
        <w:rPr>
          <w:lang w:val="pt_PT" w:bidi="pt_PT"/>
        </w:rPr>
        <w:t xml:space="preserve"> se refere a um ato de desobediência a Deus. Traduzam pecado da mesma maneira que vocês traduziram em passagens anteriores, e lembrem-se de que </w:t>
      </w:r>
      <w:r>
        <w:rPr>
          <w:lang w:val="pt_PT" w:bidi="pt_PT"/>
        </w:rPr>
        <w:t>pecado</w:t>
      </w:r>
      <w:r>
        <w:rPr>
          <w:lang w:val="pt_PT" w:bidi="pt_PT"/>
        </w:rPr>
        <w:t xml:space="preserve"> está no Glossário Mestre.</w:t>
      </w:r>
    </w:p>
    <w:p>
      <w:pPr/>
      <w:r>
        <w:rPr>
          <w:lang w:val="pt_PT" w:bidi="pt_PT"/>
        </w:rPr>
      </w:r>
      <w:r>
        <w:rPr>
          <w:lang w:val="pt_PT" w:bidi="pt_PT"/>
        </w:rPr>
        <w:t xml:space="preserve">Então, Jesus disse a eles: “Quando vocês tiverem levantado o </w:t>
      </w:r>
      <w:r>
        <w:rPr>
          <w:b/>
          <w:lang w:val="pt_PT" w:bidi="pt_PT"/>
        </w:rPr>
        <w:t>Filho do Homem</w:t>
      </w:r>
      <w:r>
        <w:rPr>
          <w:lang w:val="pt_PT" w:bidi="pt_PT"/>
        </w:rPr>
        <w:t xml:space="preserve"> na cruz, então vocês saberão ou entenderão quem </w:t>
      </w:r>
      <w:r>
        <w:rPr>
          <w:b/>
          <w:lang w:val="pt_PT" w:bidi="pt_PT"/>
        </w:rPr>
        <w:t>sou</w:t>
      </w:r>
      <w:r>
        <w:rPr>
          <w:lang w:val="pt_PT" w:bidi="pt_PT"/>
        </w:rPr>
        <w:t>”.</w:t>
      </w:r>
    </w:p>
    <w:p>
      <w:pPr/>
      <w:r>
        <w:rPr>
          <w:lang w:val="pt_PT" w:bidi="pt_PT"/>
        </w:rPr>
      </w:r>
      <w:r>
        <w:rPr>
          <w:b/>
          <w:lang w:val="pt_PT" w:bidi="pt_PT"/>
        </w:rPr>
        <w:t>Filho do Homem</w:t>
      </w:r>
      <w:r>
        <w:rPr>
          <w:lang w:val="pt_PT" w:bidi="pt_PT"/>
        </w:rPr>
        <w:t xml:space="preserve"> é o título favorito de Jesus para si mesmo. Filho do Homem se refere à humanidade de Jesus, bem como a singularidade de Jesus em ser plenamente Deus e plenamente humano. O Filho do Homem é um título que os judeus conectavam com o Messias, ou salvador prometido que Deus enviaria para ajudá-los. O Filho do Homem é a pessoa a quem, nos escritos do profeta Daniel, Deus dá toda a autoridade e poder. Isso significaria que Jesus estava dizendo que ele tinha poder vindo de Deus para perdoar pecados. Traduzam Filho do Homem da mesma maneira que vocês traduziram em passagens anteriores, e lembrem-se de que </w:t>
      </w:r>
      <w:r>
        <w:rPr>
          <w:lang w:val="pt_PT" w:bidi="pt_PT"/>
        </w:rPr>
        <w:t>Filho do Homem</w:t>
      </w:r>
      <w:r>
        <w:rPr>
          <w:lang w:val="pt_PT" w:bidi="pt_PT"/>
        </w:rPr>
        <w:t xml:space="preserve"> está no Glossário Mestre.</w:t>
      </w:r>
    </w:p>
    <w:p>
      <w:pPr/>
      <w:r>
        <w:rPr>
          <w:lang w:val="pt_PT" w:bidi="pt_PT"/>
        </w:rPr>
      </w:r>
      <w:r>
        <w:rPr>
          <w:lang w:val="pt_PT" w:bidi="pt_PT"/>
        </w:rPr>
        <w:t xml:space="preserve">Quando Jesus diz “então vocês entenderão quem </w:t>
      </w:r>
      <w:r>
        <w:rPr>
          <w:b/>
          <w:lang w:val="pt_PT" w:bidi="pt_PT"/>
        </w:rPr>
        <w:t>sou</w:t>
      </w:r>
      <w:r>
        <w:rPr>
          <w:lang w:val="pt_PT" w:bidi="pt_PT"/>
        </w:rPr>
        <w:t>”, as palavras “</w:t>
      </w:r>
      <w:r>
        <w:rPr>
          <w:lang w:val="pt_PT" w:bidi="pt_PT"/>
        </w:rPr>
        <w:t>Eu sou</w:t>
      </w:r>
      <w:r>
        <w:rPr>
          <w:lang w:val="pt_PT" w:bidi="pt_PT"/>
        </w:rPr>
        <w:t>” são importantes. Essas palavras lembram aos ouvintes judeus do nome de Deus no Antigo Testamento. Deus disse a Moisés que seu nome é “Eu Sou”. Quando Jesus diz “Eu sou”, ele está dizendo que ele é Deus.</w:t>
      </w:r>
    </w:p>
    <w:p>
      <w:pPr/>
      <w:r>
        <w:rPr>
          <w:lang w:val="pt_PT" w:bidi="pt_PT"/>
        </w:rPr>
      </w:r>
      <w:r>
        <w:rPr>
          <w:lang w:val="pt_PT" w:bidi="pt_PT"/>
        </w:rPr>
        <w:t xml:space="preserve">Algumas das pessoas na multidão que ouviram Jesus dizer essas coisas </w:t>
      </w:r>
      <w:r>
        <w:rPr>
          <w:b/>
          <w:lang w:val="pt_PT" w:bidi="pt_PT"/>
        </w:rPr>
        <w:t>acreditaram</w:t>
      </w:r>
      <w:r>
        <w:rPr>
          <w:lang w:val="pt_PT" w:bidi="pt_PT"/>
        </w:rPr>
        <w:t xml:space="preserve"> nele. Acreditar e ter fé são a mesma coisa. Quando alguém acredita em algo, significa que ele tem grande fé e confia muito em Deus. Se você acredita em Deus, você aceita que Deus existe e que o que Deus diz na Bíblia é verdadeiro. Vocês confiam que Deus cumprirá todas as suas promessas, mesmo quando parece que Deus não está mantendo suas promessas. Portanto, vocês estão comprometidos a obedecer a Deus. Traduzam crer da mesma maneira que vocês traduziram em passagens anteriores, e lembrem-se de que </w:t>
      </w:r>
      <w:r>
        <w:rPr>
          <w:lang w:val="pt_PT" w:bidi="pt_PT"/>
        </w:rPr>
        <w:t>crença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8:31–47</w:t>
      </w:r>
      <w:r>
        <w:rPr>
          <w:lang w:val="pt_PT" w:bidi="pt_PT"/>
        </w:rPr>
      </w:r>
    </w:p>
    <w:p>
      <w:pPr>
        <w:pStyle w:val="Heading3"/>
      </w:pPr>
      <w:r>
        <w:rPr>
          <w:lang w:val="pt_PT" w:bidi="pt_PT"/>
        </w:rPr>
        <w:t>Ouvir e Sentir</w:t>
      </w:r>
    </w:p>
    <w:p>
      <w:pPr/>
      <w:r>
        <w:rPr>
          <w:lang w:val="pt_PT" w:bidi="pt_PT"/>
        </w:rPr>
      </w:r>
      <w:r>
        <w:rPr>
          <w:lang w:val="pt_PT" w:bidi="pt_PT"/>
        </w:rPr>
        <w:t>Nesta etapa, ouçam João 8:31–47 e guardem em seus corações.</w:t>
      </w:r>
    </w:p>
    <w:p>
      <w:pPr/>
      <w:r>
        <w:rPr>
          <w:lang w:val="pt_PT" w:bidi="pt_PT"/>
        </w:rPr>
      </w:r>
      <w:r>
        <w:rPr>
          <w:lang w:val="pt_PT" w:bidi="pt_PT"/>
        </w:rPr>
        <w:t>Ouçam uma versão em áudio de João 8:31–47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8:31–47 na tradução mais fácil de entender.</w:t>
      </w:r>
    </w:p>
    <w:p>
      <w:pPr/>
      <w:r>
        <w:rPr>
          <w:lang w:val="pt_PT" w:bidi="pt_PT"/>
        </w:rPr>
      </w:r>
      <w:r>
        <w:rPr>
          <w:lang w:val="pt_PT" w:bidi="pt_PT"/>
        </w:rPr>
        <w:t>Na última passagem, Jesus contou aos fariseus sobre sua morte, mas eles não entenderam ou acreditaram nele. No entanto, algumas pessoas acreditaram no que Jesus disse a elas. Nessa passagem, Jesus falou com as pessoas judias que haviam acreditado nele. Judeus se refere ao grupo de pessoas descendentes de Jacó, neto de Abraão. Este é o grupo com o qual Deus fez uma forte promessa de lhes dar a terra de Israel. O povo judeu sabia que eles eram pessoas especiais para Deus.</w:t>
      </w:r>
    </w:p>
    <w:p>
      <w:pPr/>
      <w:r>
        <w:rPr>
          <w:lang w:val="pt_PT" w:bidi="pt_PT"/>
        </w:rPr>
      </w:r>
      <w:r>
        <w:rPr>
          <w:lang w:val="pt_PT" w:bidi="pt_PT"/>
        </w:rPr>
        <w:t>Jesus começa a falar com o grupo de pessoas judias que haviam ouvido seu ensinamento e podem ter acreditado que o que ele disse era verdadeiro. Essas pessoas acreditaram, mas elas provavelmente não estavam dispostas a desistir de tudo para seguir e obedecer a Jesus. Então Jesus disse a eles que eles precisavam obedecer a seus ensinamentos para ser verdadeiramente seus discípulos. Lembrem-se de que um discípulo é uma pessoa que segue e aprende de um mestre religioso específico sobre Deus, fé e vida. Jesus continuou a dizer: “Vocês saberão a verdade, e acreditar no que é verdade libertará vocês da escravidão”. Então, o povo judeu respondeu a Jesus: “Somos descendentes de Abraão, e nunca fomos escravos de ninguém. Como vocês podem dizer que devemos ser livres?” Descendentes são filhos, netos e todas as gerações futuras da mesma linha familiar. Os israelitas, ou judeus, são descendentes de Abraão. Abraão é o antepassado dos israelitas. Não temos certeza de por que o povo judeu disse que eles nunca foram escravos de ninguém. Em sua história, o povo judeu foi escravo muitas vezes quando as nações inimigas os conquistaram. Mesmo no tempo de Jesus, os romanos governavam o povo judeu. Os judeus provavelmente estavam tentando dizer a Jesus que eles sentiam que já eram livres porque eles eram descendentes de Abraão. Alguns dos judeus acreditavam que eles eram como realeza porque eles eram descendentes de Abraão, mesmo quando eles eram escravos de outros governos.</w:t>
      </w:r>
    </w:p>
    <w:p>
      <w:pPr/>
      <w:r>
        <w:rPr>
          <w:lang w:val="pt_PT" w:bidi="pt_PT"/>
        </w:rPr>
      </w:r>
      <w:r>
        <w:rPr>
          <w:lang w:val="pt_PT" w:bidi="pt_PT"/>
        </w:rPr>
        <w:t>Então, Jesus disse a eles: “Digo a vocês essa verdade séria, todas as pessoas que continuam a pecar estão permitindo que o pecado as controle, assim como um mestre controla um escravo”.</w:t>
      </w:r>
    </w:p>
    <w:p>
      <w:pPr/>
      <w:r>
        <w:rPr>
          <w:lang w:val="pt_PT" w:bidi="pt_PT"/>
        </w:rPr>
      </w:r>
      <w:r>
        <w:rPr>
          <w:lang w:val="pt_PT" w:bidi="pt_PT"/>
        </w:rPr>
        <w:t>Então Jesus continua: “E um escravo não tem lugar permanente na família, mas o filho pertence à família para sempre. Então, se o Filho de Deus liberta vocês, vocês terão a verdadeira liberdade”. Essa é uma passagem difícil de entender. Jesus diz que como eles são escravos do pecado, ou que o pecado os controla, eles não são verdadeiros descendentes de Abraão e não pertencem verdadeiramente à família especial de Deus. No entanto, aqueles que são filhos — ou crianças — de uma família pertencem a ela para sempre. Jesus não é um escravo do pecado, mas o Filho na família de Deus, e ele tem o direito de libertar os escravos do controle que o pecado tem sobre eles e torná-los livres. Ele liberará aqueles que pedem isso e acreditam em Jesus. Se as pessoas judias querem estar em um relacionamento real com ele, elas têm que começar a viver de acordo com o ensinamento de Jesus. Então eles experimentarão a verdadeira liberdade.</w:t>
      </w:r>
    </w:p>
    <w:p>
      <w:pPr/>
      <w:r>
        <w:rPr>
          <w:lang w:val="pt_PT" w:bidi="pt_PT"/>
        </w:rPr>
      </w:r>
      <w:r>
        <w:rPr>
          <w:lang w:val="pt_PT" w:bidi="pt_PT"/>
        </w:rPr>
        <w:t>Parem e discutam essa pergunta em grupo. Dê exemplos de maneiras pelas quais vocês viram o pecado controlar a vida das pessoas. Pausem este áudio aqui.</w:t>
      </w:r>
    </w:p>
    <w:p>
      <w:pPr/>
      <w:r>
        <w:rPr>
          <w:lang w:val="pt_PT" w:bidi="pt_PT"/>
        </w:rPr>
      </w:r>
      <w:r>
        <w:rPr>
          <w:lang w:val="pt_PT" w:bidi="pt_PT"/>
        </w:rPr>
        <w:t>Jesus continua dizendo às pessoas que ele sabe que os judeus são os descendentes de Abraão, e, portanto, eles devem ser filhos de Deus. No entanto, Jesus faz o que Deus, o pai de Jesus, faz, mas os judeus fazem o que seus pais fazem. Jesus está dizendo que as pessoas estão seguindo um pai diferente do que Deus. Jesus não diz isso em voz alta nesse momento, mas ele está sugerindo que as pessoas estão seguindo Satanás como seu pai porque elas não querem aceitar os ensinamentos de Jesus e elas estão tentando matá-lo. Lembrem-se de que Satanás, ou o diabo, é o líder dos espíritos malignos que se rebelaram contra Deus. Satanás e seus espíritos malignos vagueiam pela terra a fim de destruir as pessoas e afastá-las de Deus.</w:t>
      </w:r>
    </w:p>
    <w:p>
      <w:pPr/>
      <w:r>
        <w:rPr>
          <w:lang w:val="pt_PT" w:bidi="pt_PT"/>
        </w:rPr>
      </w:r>
      <w:r>
        <w:rPr>
          <w:lang w:val="pt_PT" w:bidi="pt_PT"/>
        </w:rPr>
        <w:t>Então o povo judeu diz que eles são os filhos de Abraão, ou descendentes. Mas Jesus repete que eles não são realmente os descendentes de Abraão. Os descendentes de Abraão agiriam de forma diferente — eles fariam o que Abraão fez e seguiriam a Deus. Mas os judeus não estão agindo de uma boa maneira — eles estão tentando matar Jesus. Em contraste, Jesus está fazendo exatamente o que seu Deus Pai o manda fazer. Jesus repete novamente que eles estão fazendo o que seu pai faz. Jesus está implicando que os judeus não estão seguindo a Deus como seu pai, mas em vez disso eles estão seguindo Satanás como uma criança segue seu pai.</w:t>
      </w:r>
    </w:p>
    <w:p>
      <w:pPr/>
      <w:r>
        <w:rPr>
          <w:lang w:val="pt_PT" w:bidi="pt_PT"/>
        </w:rPr>
      </w:r>
      <w:r>
        <w:rPr>
          <w:lang w:val="pt_PT" w:bidi="pt_PT"/>
        </w:rPr>
        <w:t>Parem e discutam essa pergunta em grupo. Contem uma história sobre uma vez em sua cultura em que as pessoas tentaram matar um mensageiro ou pessoa que estava tentando ajudá-las. Pausem este áudio aqui.</w:t>
      </w:r>
    </w:p>
    <w:p>
      <w:pPr/>
      <w:r>
        <w:rPr>
          <w:lang w:val="pt_PT" w:bidi="pt_PT"/>
        </w:rPr>
      </w:r>
      <w:r>
        <w:rPr>
          <w:lang w:val="pt_PT" w:bidi="pt_PT"/>
        </w:rPr>
        <w:t>Então os líderes judeus repetiram ainda mais fortemente: “Não somos ilegítimos! Deus é nosso verdadeiro pai!” Na lei judaica, um filho era ilegítimo quando ele ou ela nascia fora de um relacionamento de casamento. O povo judeu estava dizendo que eles verdadeiramente seguiam a Deus como seu pai. Eles também podem ter se referido ao fato de que algumas pessoas pensavam que Maria, a mãe de Jesus, tinha relações sexuais com outro homem fora de seu casamento, e então deu à luz Jesus. Os judeus queriam dizer a Jesus que eles pensavam que eram melhores do que ele era. Jesus continua a explicar a eles que as pessoas que verdadeiramente seguem a Deus amariam Jesus. Jesus vem de Deus, e Deus enviou Jesus. Jesus diz a eles claramente agora que eles seguem seu pai, o diabo, ou Satanás. Satanás impede que eles ouçam a verdade sobre Jesus, porque eles estão ocupados demais amando as coisas que Satanás ama em vez das coisas que Deus ama. Satanás ama destruir as pessoas. Jesus chama Satanás de assassino e alguém que odeia a verdade. De fato, Satanás é o pai das mentiras — Satanás é aquele que ensinou as pessoas como mentir. Portanto, quando Jesus diz a verdade, as pessoas não podem acreditar nele porque Satanás não permite que elas façam. Jesus faz duas perguntas para mostrar que ele está repreendendo os judeus por seu comportamento. Jesus pergunta a eles: “Vocês podem provar a mim que pequei?” e: “Se estou contando a verdade, por que vocês não acreditam em mim?” O plano dos judeus para matar Jesus, que não era culpado de nenhum crime, e sua recusa em acreditar na verdade que ele proclamou eram exatamente os tipos de comportamento que seriam esperados do diabo, ou Satanás, porque ele sempre foi um assassino e ele não segue nem fala a verdade.</w:t>
      </w:r>
    </w:p>
    <w:p>
      <w:pPr/>
      <w:r>
        <w:rPr>
          <w:lang w:val="pt_PT" w:bidi="pt_PT"/>
        </w:rPr>
      </w:r>
      <w:r>
        <w:rPr>
          <w:lang w:val="pt_PT" w:bidi="pt_PT"/>
        </w:rPr>
        <w:t>Parem e discutam essa pergunta em grupo. Que tipos de coisas as pessoas malignas dizem e fazem para convencer as pessoas que elas estão contando a verdade? Se vocês são alunos de um grande mestre, como vocês sabem que vocês estão ouvindo bem sua voz?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8:31–47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disse ao povo judeu: “Vocês saberão a verdade, e acreditar no que é verdade libertará vocês da escravidão”.</w:t>
      </w:r>
    </w:p>
    <w:p>
      <w:pPr/>
      <w:r>
        <w:rPr>
          <w:lang w:val="pt_PT" w:bidi="pt_PT"/>
        </w:rPr>
      </w:r>
      <w:r>
        <w:rPr>
          <w:b/>
          <w:lang w:val="pt_PT" w:bidi="pt_PT"/>
        </w:rPr>
        <w:t>Na segunda cena:</w:t>
      </w:r>
      <w:r>
        <w:rPr>
          <w:lang w:val="pt_PT" w:bidi="pt_PT"/>
        </w:rPr>
        <w:t xml:space="preserve"> O povo judeu diz que Abraão é seu pai. Jesus responde que se eles fossem verdadeiramente os descendentes de Abraão, então eles seguiriam Jesus, mas em vez disso eles são descendentes de um pai diferente.</w:t>
      </w:r>
    </w:p>
    <w:p>
      <w:pPr/>
      <w:r>
        <w:rPr>
          <w:lang w:val="pt_PT" w:bidi="pt_PT"/>
        </w:rPr>
      </w:r>
      <w:r>
        <w:rPr>
          <w:b/>
          <w:lang w:val="pt_PT" w:bidi="pt_PT"/>
        </w:rPr>
        <w:t>Na terceira cena:</w:t>
      </w:r>
      <w:r>
        <w:rPr>
          <w:lang w:val="pt_PT" w:bidi="pt_PT"/>
        </w:rPr>
        <w:t xml:space="preserve"> O povo judeu diz que apenas Deus é seu pai. Jesus responde que seu pai é Satanás, ou o diabo.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pessoas judias que dizem que acreditam em Jesus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cena, Jesus disse às pessoas judias que haviam acreditado nele para continuar a obedecer a seu ensinamento se elas verdadeiramente querem ser seus discípulos. Jesus disse a eles que eles saberão a verdade, e acreditar no que é verdade os libertará da escravidão dos pecados. Então, os líderes judeus disseram que eles são filhos de Abraão, e eles nunca foram escravos de ninguém. Como Jesus pode dizer a eles que eles devem ser livres? Então, Jesus disse às pessoas judias para ouvir com muito cuidado porque todas as pessoas que continuam a pecar estão permitindo que o pecado as controle. Então Jesus deu um exemplo de que um escravo não tem lugar permanente na família, mas o filho que pertence à família tem um lugar permanente para sempre. É importante lembrar que, se eles crerem em Jesus como o Filho de Deus, terão verdadeira liberdade dos pecados, e lembrar também que Jesus libertará aqueles que pedirem isso com fé.</w:t>
      </w:r>
    </w:p>
    <w:p>
      <w:pPr/>
      <w:r>
        <w:rPr>
          <w:lang w:val="pt_PT" w:bidi="pt_PT"/>
        </w:rPr>
      </w:r>
      <w:r>
        <w:rPr>
          <w:lang w:val="pt_PT" w:bidi="pt_PT"/>
        </w:rPr>
        <w:t>Na segunda cena, o povo judeu diz que Abraão é seu pai. Jesus disse aos líderes judeus que ele concorda que eles são filhos de Abraão e eles estavam procurando maneiras de matá-lo, porque eles rejeitaram seu ensinamento. Então, Jesus diz a eles: “O que estou ensinando a vocês é exatamente o que Deus me mostrou. Vocês dizem que farão o que o pai de vocês lhes pediu, como filhos de Abraão. Portanto, acreditem e aceitem a verdade que tenho dito a vocês se vocês verdadeiramente pertencem a Deus, porque a pessoa que pertence a Deus ouvirá e aceitará a pessoa que Deus enviou a ele. Se vocês fossem os filhos de Abraão, vocês fariam as coisas que Abraão fez. Em vez disso, vocês buscam me matar”. Os descendentes de Abraão devem ser filhos de Deus. No entanto, Jesus faz o que Deus, o pai de Jesus, faz, mas os judeus estão seguindo Satanás como seu pai porque eles não querem aceitar os ensinamentos de Jesus. Jesus está dizendo que os judeus estão seguindo um pai diferente do que Deus. É importante lembrar que Abraão não tentou matar as pessoas. Abraão é um amigo de Deus que é o pai de Jesus.</w:t>
      </w:r>
    </w:p>
    <w:p>
      <w:pPr/>
      <w:r>
        <w:rPr>
          <w:lang w:val="pt_PT" w:bidi="pt_PT"/>
        </w:rPr>
      </w:r>
      <w:r>
        <w:rPr>
          <w:lang w:val="pt_PT" w:bidi="pt_PT"/>
        </w:rPr>
        <w:t>Na terceira cena, os líderes judeus disseram a Jesus que são verdadeiros filhos de Abraão e seu único Pai é o próprio Deus. Então, Jesus disse a eles se era verdade que Deus é seu Pai, eles amariam Jesus porque Jesus deixou a presença de Deus no Céu para vir para a terra. Jesus não decidiu por si mesmo vir para a terra. Foi Deus que o enviou. Então, como eles líderes judeus não querem ouvir meu ensinamento e não o entendem, eles pertencem ao diabo que faz o que ele deseja. O diabo assassinou pessoas desde o início da criação e não permanece na verdade porque nada é verdade nele. Quando o diabo mente, ele está falando da maneira que é natural para ele, porque ele é um mentiroso e ele é a origem das mentiras. É importante lembrar que Jesus disse aos líderes judeus que eles não poderiam provar que Jesus era culpado de nenhum pecado. Jesus lhes disse a verdade, e é por isso que não creem nele; e lembre-se de que os planos deles para matar Jesus não eram por causa de algum crime ou pecado, mas pela recusa em crer na verdade que Jesus ensina.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8:31–47 na tradução mais fácil de entender.</w:t>
      </w:r>
    </w:p>
    <w:p>
      <w:pPr/>
      <w:r>
        <w:rPr>
          <w:lang w:val="pt_PT" w:bidi="pt_PT"/>
        </w:rPr>
      </w:r>
      <w:r>
        <w:rPr>
          <w:lang w:val="pt_PT" w:bidi="pt_PT"/>
        </w:rPr>
        <w:t>Nesta etapa, o grupo encenará a história.</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Jesus disse ao povo judeu: “Vocês saberão a verdade, e acreditar no que é verdade libertará vocês da escravidão”.</w:t>
      </w:r>
    </w:p>
    <w:p>
      <w:pPr/>
      <w:r>
        <w:rPr>
          <w:lang w:val="pt_PT" w:bidi="pt_PT"/>
        </w:rPr>
      </w:r>
      <w:r>
        <w:rPr>
          <w:b/>
          <w:lang w:val="pt_PT" w:bidi="pt_PT"/>
        </w:rPr>
        <w:t>Na segunda cena:</w:t>
      </w:r>
      <w:r>
        <w:rPr>
          <w:lang w:val="pt_PT" w:bidi="pt_PT"/>
        </w:rPr>
        <w:t xml:space="preserve"> O povo judeu diz que Abraão é seu pai.</w:t>
      </w:r>
    </w:p>
    <w:p>
      <w:pPr/>
      <w:r>
        <w:rPr>
          <w:lang w:val="pt_PT" w:bidi="pt_PT"/>
        </w:rPr>
      </w:r>
      <w:r>
        <w:rPr>
          <w:b/>
          <w:lang w:val="pt_PT" w:bidi="pt_PT"/>
        </w:rPr>
        <w:t>Na terceira cena:</w:t>
      </w:r>
      <w:r>
        <w:rPr>
          <w:lang w:val="pt_PT" w:bidi="pt_PT"/>
        </w:rPr>
        <w:t xml:space="preserve"> O povo judeu diz que apenas Deus é seu pai.</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pessoas judias que dizem que acreditam em Jesus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Jesus disse às pessoas judias que haviam acreditado nele: “Se vocês continuam a obedecer a meu ensinamento, então vocês são verdadeiramente meus discípulos. Vocês saberão a verdade, e acreditar no que é verdade libertará vocês da escravidão”. Então, os líderes judeus responderam a Jesus: “Somos descendentes, ou filhos, de Abraão, e nunca fomos escravos de ninguém. Como vocês podem dizer que devemos ser livres?” Jesus disse a eles: “Digo a vocês essa verdade séria, todas as pessoas que continuam a pecar estão permitindo que o pecado as controle. E um escravo não tem lugar permanente na família, mas o filho pertence à família para sempre. Então, se o Filho de Deus liberta vocês, vocês terão a verdadeira liberdade”.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Jesus: “Como vocês estão se sentindo ou pensando?” Vocês podem ouvir coisas como: “Gostaria que os judeus entendessem que eles tem sido escravos do pecado É meu ensinamento e ter fé em mim que os libertará”.</w:t>
      </w:r>
    </w:p>
    <w:p>
      <w:pPr>
        <w:pStyle w:val="ListBullet"/>
        <w:spacing w:line="240" w:lineRule="auto"/>
        <w:ind w:left="720"/>
      </w:pPr>
      <w:r>
        <w:rPr>
          <w:lang w:val="pt_PT" w:bidi="pt_PT"/>
        </w:rPr>
      </w:r>
      <w:r>
        <w:rPr>
          <w:lang w:val="pt_PT" w:bidi="pt_PT"/>
        </w:rPr>
        <w:t>Perguntem às pessoas que interpretam judeus: “Como vocês estão se sentindo ou pensando?” Vocês podem ouvir coisas como: “Não podemos abrir nossos corações ao ensinamento de Jesus porque ele está nos chamando de escravos que precisam de liberdade”.</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segunda cena, Jesus disse aos líderes judeus: “Reconheço e concordo que vocês são descendentes de Abraão. Mas vocês estão tentando me matar, porque vocês se recusam a aceitar o que estou ensinando”. Então, Jesus continua a dizer: “O que meu Pai me mostrou, isso é o que digo a vocês, mas vocês fazem o que vocês ouviram seu pai dizer a vocês”.</w:t>
      </w:r>
    </w:p>
    <w:p>
      <w:pPr/>
      <w:r>
        <w:rPr>
          <w:lang w:val="pt_PT" w:bidi="pt_PT"/>
        </w:rPr>
      </w:r>
      <w:r>
        <w:rPr>
          <w:lang w:val="pt_PT" w:bidi="pt_PT"/>
        </w:rPr>
        <w:t>Os líderes judeus disseram a Jesus: “Somos os filhos de Abraão”.</w:t>
      </w:r>
    </w:p>
    <w:p>
      <w:pPr/>
      <w:r>
        <w:rPr>
          <w:lang w:val="pt_PT" w:bidi="pt_PT"/>
        </w:rPr>
      </w:r>
      <w:r>
        <w:rPr>
          <w:lang w:val="pt_PT" w:bidi="pt_PT"/>
        </w:rPr>
        <w:t>Jesus disse a eles: “Se vocês fossem os filhos de Abraão, vocês fariam as coisas que Abraão fez. Em vez disso, vocês buscam me matar. O que tenho dito a vocês é a verdade que Deus me disse. Abraão não tentou matar as pessoas! Quanto a vocês, vocês estão seguindo o que seu próprio pai faz”.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“Estou surpreso por essas mesmas pessoas estarem fazendo um esforço para que elas encontrem liberdade. Vejam, eles estão fazendo esforços para me matar”.</w:t>
      </w:r>
    </w:p>
    <w:p>
      <w:pPr>
        <w:pStyle w:val="ListBullet"/>
        <w:spacing w:line="240" w:lineRule="auto"/>
        <w:ind w:left="720"/>
      </w:pPr>
      <w:r>
        <w:rPr>
          <w:lang w:val="pt_PT" w:bidi="pt_PT"/>
        </w:rPr>
      </w:r>
      <w:r>
        <w:rPr>
          <w:lang w:val="pt_PT" w:bidi="pt_PT"/>
        </w:rPr>
        <w:t>Pergunte às pessoas que interpretam os líderes religiosos: “Como vocês estão se sentindo ou pensando?” Você pode ouvir coisas como: “Nossa!. Jesus precisa saber que, mesmo que ainda estejamos sob as regras romanas, somos pessoas livres como filhos de Abraão sob o Deus Todo-Poderoso”.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terceira cena, então os líderes judeus responderam a Jesus: “Quanto a nós, somos filhos verdadeiros ou legítimos. Nosso único Pai é o próprio Deus”.</w:t>
      </w:r>
    </w:p>
    <w:p>
      <w:pPr/>
      <w:r>
        <w:rPr>
          <w:lang w:val="pt_PT" w:bidi="pt_PT"/>
        </w:rPr>
      </w:r>
      <w:r>
        <w:rPr>
          <w:lang w:val="pt_PT" w:bidi="pt_PT"/>
        </w:rPr>
        <w:t>Então, Jesus disse a eles: “Se fosse verdade que Deus é seu Pai, vocês me amariam. Isso é porque deixei a presença de Deus para vir aqui até vocês. Não decidi por mim mesmo que deveria vir para a terra. Foi Deus que me enviou para vocês. Por que vocês não me entendem? É porque vocês não querem ouvir meu ensinamento? Vocês pertencem a seu pai, que é o diabo, e vocês estão dispostos a obedecer aos desejos de seu pai. O diabo assassinou pessoas desde o início da criação e não permanece na verdade porque nada é verdade nele. Quando o diabo mente, ele está falando da maneira que é natural para ele, porque ele é um mentiroso e ele é a origem, ou fonte, de mentiras”. Então Jesus disse: “Mas digo a vocês a verdade, e é por isso que vocês não acreditam em mim. Algum de vocês pode provar que eu sou culpado de pecado? Vocês devem acreditar em mim, porque estou contando a verdade. A pessoa que pertence a Deus aceita o que Deus diz. Os filhos de Deus ouvem o que ele diz a eles. Vocês não ouvem porque vocês não são os filhos, ou pessoas,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“Isso é surpreendente novamente. Se essas pessoas dizem que elas pertencem a Deus, então elas devem aceitar meu ensinamento porque Deus me enviou para elas”.</w:t>
      </w:r>
    </w:p>
    <w:p>
      <w:pPr>
        <w:pStyle w:val="ListBullet"/>
        <w:spacing w:line="240" w:lineRule="auto"/>
        <w:ind w:left="720"/>
      </w:pPr>
      <w:r>
        <w:rPr>
          <w:lang w:val="pt_PT" w:bidi="pt_PT"/>
        </w:rPr>
      </w:r>
      <w:r>
        <w:rPr>
          <w:lang w:val="pt_PT" w:bidi="pt_PT"/>
        </w:rPr>
        <w:t>Pergunte às pessoas que interpretam os líderes religiosos: “Como vocês estão se sentindo ou pensando?” Vocês podem ouvir coisas como: “Esse Jesus agora está se tornando muito abusivo nos chamando de filhos do diabo. Devemos encontrar uma maneira de encontrá-lo culpado de crime e matá-lo”.</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8:31–47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Jesus disse às pessoas </w:t>
      </w:r>
      <w:r>
        <w:rPr>
          <w:b/>
          <w:lang w:val="pt_PT" w:bidi="pt_PT"/>
        </w:rPr>
        <w:t>judias</w:t>
      </w:r>
      <w:r>
        <w:rPr>
          <w:lang w:val="pt_PT" w:bidi="pt_PT"/>
        </w:rPr>
        <w:t xml:space="preserve"> que haviam acreditado nele: “Se vocês continuarem a obedecer ao meu ensinamento, então são verdadeiramente meus discípulos”. Judeus se refere ao grupo de pessoas descendentes de Jacó, neto de Abraão. Este é o grupo com o qual Deus fez um pacto para lhes dar a terra de Israel. É um grupo étnico e um grupo de pessoas que praticam a religião do judaísmo. Traduzam judeus da mesma maneira que vocês traduziram em passagens anteriores, e lembrem-se de que </w:t>
      </w:r>
      <w:r>
        <w:rPr>
          <w:lang w:val="pt_PT" w:bidi="pt_PT"/>
        </w:rPr>
        <w:t>judeus</w:t>
      </w:r>
      <w:r>
        <w:rPr>
          <w:lang w:val="pt_PT" w:bidi="pt_PT"/>
        </w:rPr>
        <w:t xml:space="preserve"> está no Glossário Mestre.</w:t>
      </w:r>
    </w:p>
    <w:p>
      <w:pPr/>
      <w:r>
        <w:rPr>
          <w:lang w:val="pt_PT" w:bidi="pt_PT"/>
        </w:rPr>
      </w:r>
      <w:r>
        <w:rPr>
          <w:lang w:val="pt_PT" w:bidi="pt_PT"/>
        </w:rPr>
        <w:t xml:space="preserve">“Se vocês continuam a obedecer a meu ensinamento, então vocês são verdadeiramente meus </w:t>
      </w:r>
      <w:r>
        <w:rPr>
          <w:b/>
          <w:lang w:val="pt_PT" w:bidi="pt_PT"/>
        </w:rPr>
        <w:t>discípulos</w:t>
      </w:r>
      <w:r>
        <w:rPr>
          <w:lang w:val="pt_PT" w:bidi="pt_PT"/>
        </w:rPr>
        <w:t xml:space="preserve">”. Um discípulo é uma pessoa que segue e aprende de um mestre religioso específico sobre Deus, fé e vida. Jesus escolheu 12 pessoas para segui-lo e ser seus discípulos. Eles o seguiam para todos os lugares, aprendendo com ele e observando-o. Às vezes Jesus os enviava para pregar as boas novas de que o reino de Deus havia vindo, e para curar os doentes. Traduzam discípulos da mesma maneira que vocês traduziram em passagens anteriores, e lembrem-se de que </w:t>
      </w:r>
      <w:r>
        <w:rPr>
          <w:lang w:val="pt_PT" w:bidi="pt_PT"/>
        </w:rPr>
        <w:t>discípulos</w:t>
      </w:r>
      <w:r>
        <w:rPr>
          <w:lang w:val="pt_PT" w:bidi="pt_PT"/>
        </w:rPr>
        <w:t xml:space="preserve"> está no Glossário Mestre.</w:t>
      </w:r>
    </w:p>
    <w:p>
      <w:pPr/>
      <w:r>
        <w:rPr>
          <w:lang w:val="pt_PT" w:bidi="pt_PT"/>
        </w:rPr>
      </w:r>
      <w:r>
        <w:rPr>
          <w:lang w:val="pt_PT" w:bidi="pt_PT"/>
        </w:rPr>
        <w:t xml:space="preserve">Então, os líderes judeus responderam a Jesus: “Somos </w:t>
      </w:r>
      <w:r>
        <w:rPr>
          <w:b/>
          <w:lang w:val="pt_PT" w:bidi="pt_PT"/>
        </w:rPr>
        <w:t>descendentes</w:t>
      </w:r>
      <w:r>
        <w:rPr>
          <w:lang w:val="pt_PT" w:bidi="pt_PT"/>
        </w:rPr>
        <w:t xml:space="preserve">, ou filhos, de </w:t>
      </w:r>
      <w:r>
        <w:rPr>
          <w:b/>
          <w:lang w:val="pt_PT" w:bidi="pt_PT"/>
        </w:rPr>
        <w:t>Abraão</w:t>
      </w:r>
      <w:r>
        <w:rPr>
          <w:lang w:val="pt_PT" w:bidi="pt_PT"/>
        </w:rPr>
        <w:t xml:space="preserve">, e nunca fomos </w:t>
      </w:r>
      <w:r>
        <w:rPr>
          <w:lang w:val="pt_PT" w:bidi="pt_PT"/>
        </w:rPr>
        <w:t>escravos</w:t>
      </w:r>
      <w:r>
        <w:rPr>
          <w:lang w:val="pt_PT" w:bidi="pt_PT"/>
        </w:rPr>
        <w:t xml:space="preserve"> de ninguém”. Os descendentes de uma pessoa são seus filhos, netos e todas as gerações futuras da mesma família. Os israelitas são descendentes de </w:t>
      </w:r>
      <w:r>
        <w:rPr>
          <w:lang w:val="pt_PT" w:bidi="pt_PT"/>
        </w:rPr>
        <w:t>Abraão</w:t>
      </w:r>
      <w:r>
        <w:rPr>
          <w:lang w:val="pt_PT" w:bidi="pt_PT"/>
        </w:rPr>
        <w:t xml:space="preserve">. Abraão é o antepassado dos israelitas. Traduzam descendentes, escravos e Abraão da mesma maneira que vocês traduziram em passagens anteriores, e lembrem-se de que </w:t>
      </w:r>
      <w:r>
        <w:rPr>
          <w:lang w:val="pt_PT" w:bidi="pt_PT"/>
        </w:rPr>
        <w:t>descendentes</w:t>
      </w:r>
      <w:r>
        <w:rPr>
          <w:lang w:val="pt_PT" w:bidi="pt_PT"/>
        </w:rPr>
        <w:t xml:space="preserve"> está no Glossário Mestre.</w:t>
      </w:r>
    </w:p>
    <w:p>
      <w:pPr/>
      <w:r>
        <w:rPr>
          <w:lang w:val="pt_PT" w:bidi="pt_PT"/>
        </w:rPr>
      </w:r>
      <w:r>
        <w:rPr>
          <w:lang w:val="pt_PT" w:bidi="pt_PT"/>
        </w:rPr>
        <w:t xml:space="preserve">Então, Jesus disse a eles: “Digo a vocês essa verdade séria, todas as pessoas que continuam a </w:t>
      </w:r>
      <w:r>
        <w:rPr>
          <w:b/>
          <w:lang w:val="pt_PT" w:bidi="pt_PT"/>
        </w:rPr>
        <w:t>pecar</w:t>
      </w:r>
      <w:r>
        <w:rPr>
          <w:lang w:val="pt_PT" w:bidi="pt_PT"/>
        </w:rPr>
        <w:t xml:space="preserve"> estão permitindo que o pecado as controle, assim como um mestre controla um escravo”. Pecado se refere a um ato de desobediência a Deus e não que alguém tenha falhado em realizar um ato religioso como oração ritual ou seguir certas regras religiosas. Traduzam pecado da mesma maneira que vocês traduziram em passagens anteriores, e lembrem-se de que </w:t>
      </w:r>
      <w:r>
        <w:rPr>
          <w:lang w:val="pt_PT" w:bidi="pt_PT"/>
        </w:rPr>
        <w:t>pecado</w:t>
      </w:r>
      <w:r>
        <w:rPr>
          <w:lang w:val="pt_PT" w:bidi="pt_PT"/>
        </w:rPr>
        <w:t xml:space="preserve"> está no Glossário Mestre.</w:t>
      </w:r>
    </w:p>
    <w:p>
      <w:pPr/>
      <w:r>
        <w:rPr>
          <w:lang w:val="pt_PT" w:bidi="pt_PT"/>
        </w:rPr>
      </w:r>
      <w:r>
        <w:rPr>
          <w:lang w:val="pt_PT" w:bidi="pt_PT"/>
        </w:rPr>
        <w:t xml:space="preserve">“Vocês pertencem a seu pai, que é o </w:t>
      </w:r>
      <w:r>
        <w:rPr>
          <w:b/>
          <w:lang w:val="pt_PT" w:bidi="pt_PT"/>
        </w:rPr>
        <w:t>diabo</w:t>
      </w:r>
      <w:r>
        <w:rPr>
          <w:lang w:val="pt_PT" w:bidi="pt_PT"/>
        </w:rPr>
        <w:t xml:space="preserve">, e vocês estão dispostos a obedecer aos desejos de seu pai”. O diabo se refere ao líder dos espíritos malignos, chamado Satanás. </w:t>
      </w:r>
      <w:r>
        <w:rPr>
          <w:lang w:val="pt_PT" w:bidi="pt_PT"/>
        </w:rPr>
        <w:t>Satanás</w:t>
      </w:r>
      <w:r>
        <w:rPr>
          <w:lang w:val="pt_PT" w:bidi="pt_PT"/>
        </w:rPr>
        <w:t xml:space="preserve"> significa o adversário, inimigo ou acusador que decidiu se rebelar contra Deus. Satanás era originalmente um anjo criado que queria ser como Deus. Agora, Satanás é o líder de todos os demônios. Traduzam diabo da mesma maneira que vocês traduziram em passagens anteriores, e lembrem-se de que </w:t>
      </w:r>
      <w:r>
        <w:rPr>
          <w:lang w:val="pt_PT" w:bidi="pt_PT"/>
        </w:rPr>
        <w:t>diabo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8:48–59</w:t>
      </w:r>
      <w:r>
        <w:rPr>
          <w:lang w:val="pt_PT" w:bidi="pt_PT"/>
        </w:rPr>
      </w:r>
    </w:p>
    <w:p>
      <w:pPr>
        <w:pStyle w:val="Heading3"/>
      </w:pPr>
      <w:r>
        <w:rPr>
          <w:lang w:val="pt_PT" w:bidi="pt_PT"/>
        </w:rPr>
        <w:t>Ouvir e Sentir</w:t>
      </w:r>
    </w:p>
    <w:p>
      <w:pPr/>
      <w:r>
        <w:rPr>
          <w:lang w:val="pt_PT" w:bidi="pt_PT"/>
        </w:rPr>
      </w:r>
      <w:r>
        <w:rPr>
          <w:lang w:val="pt_PT" w:bidi="pt_PT"/>
        </w:rPr>
        <w:t>Nesta etapa, ouçam João 8:48–59 e guardem em seus corações.</w:t>
      </w:r>
    </w:p>
    <w:p>
      <w:pPr/>
      <w:r>
        <w:rPr>
          <w:lang w:val="pt_PT" w:bidi="pt_PT"/>
        </w:rPr>
      </w:r>
      <w:r>
        <w:rPr>
          <w:lang w:val="pt_PT" w:bidi="pt_PT"/>
        </w:rPr>
        <w:t>Ouçam uma versão em áudio de João 8:48–59 três vezes, em três traduções diferentes, se possível.</w:t>
      </w:r>
    </w:p>
    <w:p>
      <w:pPr/>
      <w:r>
        <w:rPr>
          <w:lang w:val="pt_PT" w:bidi="pt_PT"/>
        </w:rPr>
      </w:r>
      <w:r>
        <w:rPr>
          <w:lang w:val="pt_PT" w:bidi="pt_PT"/>
        </w:rPr>
        <w:t>Pausem este áudio aqui.</w:t>
      </w:r>
    </w:p>
    <w:p>
      <w:pPr/>
      <w:r>
        <w:rPr>
          <w:lang w:val="pt_PT" w:bidi="pt_PT"/>
        </w:rPr>
      </w:r>
      <w:r>
        <w:rPr>
          <w:lang w:val="pt_PT" w:bidi="pt_PT"/>
        </w:rPr>
        <w:t>Em seguida,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conta sobre as pessoas? Pause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 Pausem este áudio aqui.</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8:48–59 na tradução mais fácil de entender.</w:t>
      </w:r>
    </w:p>
    <w:p>
      <w:pPr/>
      <w:r>
        <w:rPr>
          <w:lang w:val="pt_PT" w:bidi="pt_PT"/>
        </w:rPr>
      </w:r>
      <w:r>
        <w:rPr>
          <w:lang w:val="pt_PT" w:bidi="pt_PT"/>
        </w:rPr>
        <w:t>Jesus ainda está ensinando na área do templo. Na última passagem, Jesus disse às pessoas judias que elas saberão a verdade. Nessa passagem, as pessoas judias que se opuseram e discutiram com Jesus responderam a ele: “Não estamos corretos quando dizemos que você é um Samaritano e possuído por um demônio?” Samaritanos eram os descendentes dos judeus que viviam em Samaria. Judeus consideravam os samaritanos como religiosamente impuros e abaixo deles porque os samaritanos haviam se casado com estrangeiros. Não sabemos por que as pessoas judias acusaram Jesus de ser um samaritano. Eles podem estar dizendo que Jesus agiu como um Samaritano seguindo algumas leis judaicas e não outras, ou que Jesus acreditava, como os samaritanos, que outras pessoas além dos judeus poderiam ser consideradas descendentes de Abraão.</w:t>
      </w:r>
    </w:p>
    <w:p>
      <w:pPr/>
      <w:r>
        <w:rPr>
          <w:lang w:val="pt_PT" w:bidi="pt_PT"/>
        </w:rPr>
      </w:r>
      <w:r>
        <w:rPr>
          <w:lang w:val="pt_PT" w:bidi="pt_PT"/>
        </w:rPr>
        <w:t>Jesus ignorou a acusação de que ele era um samaritano. Em vez disso, Jesus disse: “Não estou possuído por um demônio”. Qualquer um que estivesse possuído por um demônio não poderia estar ensinando a vontade de Deus. Jesus continua a dizer: “Estou glorificando, ou honrando, meu Pai, mas vocês não estão me honrando. Não quero que as pessoas me glorifiquem ou honrem, mas Deus quer que as pessoas me glorifiquem, e ele julga em meu favor”. Deus é o juiz nesses assuntos e Deus quer que os judeus honrem Jesus, então falhar em honrar ou louvar Jesus é o mesmo que desobedecer a Deus. Mas Jesus estava interessado em muito mais do que apenas responder a acusações ou insultos. Ele queria trazer seu público para o lugar onde eles aceitaram seus ensinamentos, que dá vida eterna. Jesus chama a atenção das pessoas e diz: “Digo a vocês a verdade”. Então ele diz: “Se alguém obedece a meu ensinamento ou mensagem, ele nunca morrerá”.</w:t>
      </w:r>
    </w:p>
    <w:p>
      <w:pPr/>
      <w:r>
        <w:rPr>
          <w:lang w:val="pt_PT" w:bidi="pt_PT"/>
        </w:rPr>
      </w:r>
      <w:r>
        <w:rPr>
          <w:lang w:val="pt_PT" w:bidi="pt_PT"/>
        </w:rPr>
        <w:t>Parem e discutam essa pergunta em grupo. Em sua cultura, como um líder importante dá autoridade a outro líder? Como uma comunidade mostra honra a um líder e aos mensageiros que o líder envia? Pausem este áudio aqui.</w:t>
      </w:r>
    </w:p>
    <w:p>
      <w:pPr/>
      <w:r>
        <w:rPr>
          <w:lang w:val="pt_PT" w:bidi="pt_PT"/>
        </w:rPr>
      </w:r>
      <w:r>
        <w:rPr>
          <w:lang w:val="pt_PT" w:bidi="pt_PT"/>
        </w:rPr>
        <w:t>Quando as pessoas judias ouviram Jesus dizer que as pessoas nunca morrerão se obedecerem a Jesus, elas ficaram surpresas. Eles disseram que se até mesmo Abraão, um profeta importante, morreu, então certamente todos morrerão. Os judeus perguntam: “Você é mais importante do que nosso pai Abraão? Abraão e os profetas de Deus morreram todos Quem você está alegando que é?”</w:t>
      </w:r>
    </w:p>
    <w:p>
      <w:pPr/>
      <w:r>
        <w:rPr>
          <w:lang w:val="pt_PT" w:bidi="pt_PT"/>
        </w:rPr>
      </w:r>
      <w:r>
        <w:rPr>
          <w:lang w:val="pt_PT" w:bidi="pt_PT"/>
        </w:rPr>
        <w:t>Jesus responde aos judeus dizendo que se ele tentasse se honrar, não significaria nada. O Pai de Jesus é o Deus que o povo judeu diz que é seu Deus também. É esse Deus, o Deus que os judeus dizem que seguem, que honra Jesus. Mas então Jesus os surpreende. Jesus diz que os judeus não conhecem realmente seu Deus. No entanto, Jesus diz que ele conhece a Deus. Jesus chama as pessoas judias de mentirosas porque elas dizem que elas conhecem e obedecem a Deus, mas elas não conhecem. No entanto, Jesus conhece Deus profundamente. Jesus tem um relacionamento com seu Deus Pai e obedece a ele. Então Jesus dá mais provas de que ele vem de Deus. Jesus diz que o profeta importante dos judeus, Abraão, também entendeu que um dia Jesus viria. Abraão estava muito, muito feliz, ou se alegrou por Jesus estar vindo. Jesus está desafiando a falsa segurança dos judeus em sua crença de que como descendentes de Abraão, Deus os salvaria de seu julgamento. Isso fez as pessoas judias detestarem Jesus ainda mais! Afinal, Jesus havia dito a eles que seu comportamento não combinava com o de Abraão, que Deus não era seu Pai, e que seu verdadeiro pai era o diabo, e que Abraão havia dado aprovação total ao ministério de Jesus.</w:t>
      </w:r>
    </w:p>
    <w:p>
      <w:pPr/>
      <w:r>
        <w:rPr>
          <w:lang w:val="pt_PT" w:bidi="pt_PT"/>
        </w:rPr>
      </w:r>
      <w:r>
        <w:rPr>
          <w:lang w:val="pt_PT" w:bidi="pt_PT"/>
        </w:rPr>
        <w:t>Parem e discutam essa pergunta em grupo. Conte uma história sobre uma vez em que sua comunidade não aceitou um mestre ou líder religioso. Que tipos de coisas eles disseram sobre ele? Pausem este áudio aqui.</w:t>
      </w:r>
    </w:p>
    <w:p>
      <w:pPr/>
      <w:r>
        <w:rPr>
          <w:lang w:val="pt_PT" w:bidi="pt_PT"/>
        </w:rPr>
      </w:r>
      <w:r>
        <w:rPr>
          <w:lang w:val="pt_PT" w:bidi="pt_PT"/>
        </w:rPr>
        <w:t>Os líderes judeus exclamaram de surpresa: “Você não têm cinquenta anos. Então, é impossível que você tenha visto Abraão!” Jesus disse a eles: “Esse é um ditado verdadeiro, que mesmo antes de Abraão nascer, eu existia ou vivia”. Quando Jesus disse isso, ele estava repetindo a declaração “Eu sou” que ele mencionou nas histórias anteriores. Esse “Eu sou” lembra a seus ouvintes sobre o nome de Deus no Antigo Testamento. Jesus está usando as palavras que Deus, o Pai, usou quando ele disse a Moisés que seu nome é “Eu Sou”. Os judeus tomaram as palavras de Jesus como um insulto a Abraão, seu maior antepassado. Não apenas Jesus se apresentou como igual a Abraão, mas ele alegou ser mais velho do que Abraão! Esse insulto deve ser punido pela morte. Eles pegaram pedras para matar Jesus. Mas Jesus se escondeu e foi para longe do tribunal do templo.</w:t>
      </w:r>
    </w:p>
    <w:p>
      <w:pPr/>
      <w:r>
        <w:rPr>
          <w:lang w:val="pt_PT" w:bidi="pt_PT"/>
        </w:rPr>
      </w:r>
      <w:r>
        <w:rPr>
          <w:lang w:val="pt_PT" w:bidi="pt_PT"/>
        </w:rPr>
        <w:t>Parem e discutam essa pergunta em grupo. O que acontece em sua cultura quando uma pessoa mais jovem dá advertências ou ensinamentos a pessoas mais velhas? Como as pessoas mais velhas geralmente respondem?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8:48–59,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as pessoas judias disseram a Jesus que ele era um samaritano que estava possuído por um demônio. Jesus explica a eles como ele não pode ser possuído por um demônio. Jesus diz que as pessoas que obedecem a ele não morrerão.</w:t>
      </w:r>
    </w:p>
    <w:p>
      <w:pPr/>
      <w:r>
        <w:rPr>
          <w:lang w:val="pt_PT" w:bidi="pt_PT"/>
        </w:rPr>
      </w:r>
      <w:r>
        <w:rPr>
          <w:b/>
          <w:lang w:val="pt_PT" w:bidi="pt_PT"/>
        </w:rPr>
        <w:t>Na segunda cena:</w:t>
      </w:r>
      <w:r>
        <w:rPr>
          <w:lang w:val="pt_PT" w:bidi="pt_PT"/>
        </w:rPr>
        <w:t xml:space="preserve"> Os líderes judeus respondem à alegação de Jesus com surpresa. Eles perguntam se Jesus pensa que ele é maior do que Abraão. Jesus responde que ele conhece a Deus, e que Abraão estava muito feliz por saber que Jesus estava vindo para a terra.</w:t>
      </w:r>
    </w:p>
    <w:p>
      <w:pPr/>
      <w:r>
        <w:rPr>
          <w:lang w:val="pt_PT" w:bidi="pt_PT"/>
        </w:rPr>
      </w:r>
      <w:r>
        <w:rPr>
          <w:b/>
          <w:lang w:val="pt_PT" w:bidi="pt_PT"/>
        </w:rPr>
        <w:t>Na terceira cena:</w:t>
      </w:r>
      <w:r>
        <w:rPr>
          <w:lang w:val="pt_PT" w:bidi="pt_PT"/>
        </w:rPr>
        <w:t xml:space="preserve"> Os líderes judeus estão surpresos por Jesus ter visto Abraão. Jesus alega ser mais velho do que Abraão. Os líderes judeus estão irados e pegam pedras para matar Jesus. Jesus se esconde.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judeus</w:t>
      </w:r>
    </w:p>
    <w:p>
      <w:pPr>
        <w:pStyle w:val="ListBullet"/>
        <w:spacing w:line="240" w:lineRule="auto"/>
        <w:ind w:left="720"/>
      </w:pPr>
      <w:r>
        <w:rPr>
          <w:lang w:val="pt_PT" w:bidi="pt_PT"/>
        </w:rPr>
      </w:r>
      <w:r>
        <w:rPr>
          <w:lang w:val="pt_PT" w:bidi="pt_PT"/>
        </w:rPr>
        <w:t>A multidão, ou pessoas judias</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cena, Jesus ainda está falando com o povo judeu. Jesus acabou de dizer a eles que eles não pertencem a Deus. As pessoas judias que se opuseram e discutiram com Jesus responderam a ele: “Não estamos corretos quando dizemos que você é um Samaritano e possuído por um demônio?” Os líderes judeus esperam que Jesus responda sim. Outra maneira de dizer isso é: “Estamos certos! Você é um Samaritano e você está possuído por um demônio!”</w:t>
      </w:r>
    </w:p>
    <w:p>
      <w:pPr/>
      <w:r>
        <w:rPr>
          <w:lang w:val="pt_PT" w:bidi="pt_PT"/>
        </w:rPr>
      </w:r>
      <w:r>
        <w:rPr>
          <w:lang w:val="pt_PT" w:bidi="pt_PT"/>
        </w:rPr>
        <w:t>Jesus não responde a sua acusação de que ele é um samaritano. Em vez disso, Jesus diz: “Não estou possuído por um demônio”. Jesus faz um contraste entre o que ele está fazendo e o que os líderes judeus estão fazendo. Ele diz: “Estou glorificando ou honrando meu Pai, mas vocês não estão me honrando”. Agora Jesus faz um contraste entre o que ele quer que as pessoas façam e o que Deus quer que as pessoas façam. Ele diz: “Não quero que as pessoas me glorifiquem ou honrem, mas Deus quer que as pessoas me glorifiquem, e ele julga em meu favor”. Então Jesus usa uma frase: “Digo a vocês dessa verdade” para dizer às pessoas para prestar atenção, porque ele está prestes a dar um ensinamento importante. Ele diz: “Se alguém obedecer a meu ensinamento ou mensagem, ele nunca morrerá”.</w:t>
      </w:r>
    </w:p>
    <w:p>
      <w:pPr/>
      <w:r>
        <w:rPr>
          <w:lang w:val="pt_PT" w:bidi="pt_PT"/>
        </w:rPr>
      </w:r>
      <w:r>
        <w:rPr>
          <w:lang w:val="pt_PT" w:bidi="pt_PT"/>
        </w:rPr>
        <w:t>Na segunda cena, as pessoas judias ficaram muito surpresas quando elas ouviram Jesus dizer que as pessoas nunca morrerão se obedecerem a Jesus. Os judeus que se opuseram e discutiram com Jesus assumiram que ele estava falando sobre nossa vida física e acreditavam plenamente que apenas as pessoas que são possuídas por demônios falam dessa maneira. Os judeus entenderam mal Jesus e pensaram que Jesus estava dizendo que ele é maior do que seu antepassado Abraão e outros profetas, ou os mensageiros de Deus. Os judeus também sabiam que Jesus morreria. Por essa razão, Jesus pode dizer que ele é maior do que seus antepassados, mas ele não deveria ter dito que as pessoas que obedecem a seu ensinamento ou mensagem nunca morrerão. Então, os judeus desafiaram Jesus a não dizer que ele é maior do que seus antepassados que haviam morrido porque certamente todos morrerão. Isso mostra que as pessoas judias estavam iradas com a alegação de Jesus de que ele nunca morrerá.</w:t>
      </w:r>
    </w:p>
    <w:p>
      <w:pPr/>
      <w:r>
        <w:rPr>
          <w:lang w:val="pt_PT" w:bidi="pt_PT"/>
        </w:rPr>
      </w:r>
      <w:r>
        <w:rPr>
          <w:lang w:val="pt_PT" w:bidi="pt_PT"/>
        </w:rPr>
        <w:t>Na terceira cena, Jesus lembrou aos judeus que eles alegaram seguir a Deus. Esse mesmo Deus é o pai de Jesus. Quando Jesus disse às pessoas judias “embora vocês não o conheçam”, Jesus estava fazendo um contraste que os judeus sabiam sobre Deus, mas os judeus não têm um relacionamento próximo com o Deus que eles alegavam adorar. Jesus disse: “Seu antepassado Abraão estava muito feliz com minha vinda”. Abraão havia vivido cerca de dois mil anos antes de Jesus vir.</w:t>
      </w:r>
    </w:p>
    <w:p>
      <w:pPr/>
      <w:r>
        <w:rPr>
          <w:lang w:val="pt_PT" w:bidi="pt_PT"/>
        </w:rPr>
      </w:r>
      <w:r>
        <w:rPr>
          <w:lang w:val="pt_PT" w:bidi="pt_PT"/>
        </w:rPr>
        <w:t>Quando os líderes judeus ouviram isso, eles repreenderam Jesus e riram ou desprezaram dele. Como os judeus estavam pensando na vida humana de Jesus começando de seu nascimento, eles disseram: “Vocês ainda não têm cinquenta anos! Como você disse que você viu Abraão?”</w:t>
      </w:r>
    </w:p>
    <w:p>
      <w:pPr/>
      <w:r>
        <w:rPr>
          <w:lang w:val="pt_PT" w:bidi="pt_PT"/>
        </w:rPr>
      </w:r>
      <w:r>
        <w:rPr>
          <w:lang w:val="pt_PT" w:bidi="pt_PT"/>
        </w:rPr>
        <w:t>A resposta de Jesus mostrou que ele estava dizendo algo muito importante. Jesus começou dizendo: “A verdade digo a vocês” para mostrar que a próxima coisa que ele disse era importante. Então Jesus disse uma coisa muito importante: “Antes de Abraão existir, eu sou”. Os líderes judeus entenderam que Jesus estava dizendo que ele era divino, e então eles pegaram pedras. Eles queriam jogar pedras nele até que ele morresse. Jesus se escondeu e deixou a área do templo. Não sabemos como Jesus se escondeu para que os líderes não pudessem encontrá-lo.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8:48–59 na tradução mais fácil de entender.</w:t>
      </w:r>
    </w:p>
    <w:p>
      <w:pPr/>
      <w:r>
        <w:rPr>
          <w:lang w:val="pt_PT" w:bidi="pt_PT"/>
        </w:rPr>
      </w:r>
      <w:r>
        <w:rPr>
          <w:lang w:val="pt_PT" w:bidi="pt_PT"/>
        </w:rPr>
        <w:t>Nesta etapa, o grupo encenará a história.</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Líderes judeus</w:t>
      </w:r>
    </w:p>
    <w:p>
      <w:pPr>
        <w:pStyle w:val="ListBullet"/>
        <w:spacing w:line="240" w:lineRule="auto"/>
        <w:ind w:left="720"/>
      </w:pPr>
      <w:r>
        <w:rPr>
          <w:lang w:val="pt_PT" w:bidi="pt_PT"/>
        </w:rPr>
      </w:r>
      <w:r>
        <w:rPr>
          <w:lang w:val="pt_PT" w:bidi="pt_PT"/>
        </w:rPr>
        <w:t>A multidão</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As pessoas judias que se opuseram e discutiram com Jesus disseram a ele que estavam corretas quando disseram que Jesus era um samaritano e possuído por um demônio. Jesus diz: “Não estou possuído por um demônio, estou glorificando ou honrando meu Pai, mas vocês judeus não estão me honrando. Não quero que as pessoas me glorifiquem ou honrem, mas Deus quer que as pessoas me glorifiquem, e Deus julga em meu favor. Digo a vocês essa verdade: “Se alguém obedece a meu ensinamento ou mensagem, ele nunca morrerá”.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“Como você está se sentindo ou pensando?” Vocês podem ouvir coisas como: “Gostaria que os judeus entendessem que Deus é aquele que me honra. É meu ensinamento e ter fé em mim que os libertará”.</w:t>
      </w:r>
    </w:p>
    <w:p>
      <w:pPr>
        <w:pStyle w:val="ListBullet"/>
        <w:spacing w:line="240" w:lineRule="auto"/>
        <w:ind w:left="720"/>
      </w:pPr>
      <w:r>
        <w:rPr>
          <w:lang w:val="pt_PT" w:bidi="pt_PT"/>
        </w:rPr>
      </w:r>
      <w:r>
        <w:rPr>
          <w:lang w:val="pt_PT" w:bidi="pt_PT"/>
        </w:rPr>
        <w:t>Pergunte às pessoas que interpretam judeus: “Como vocês estão se sentindo ou pensando?” Vocês podem ouvir coisas como: “Estamos desperdiçando nosso tempo ouvindo esse homem que só busca atenção. Ele está usando seu ensinamento e mensagem para colocar a multidão do seu lado”.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Quando as pessoas judias ouviram Jesus dizer que as pessoas nunca morrerão se obedecerem a Jesus, elas ficaram surpresas. Eles disseram que até mesmo Abraão, um profeta importante, morreu, então certamente todos morrerão. Os judeus perguntam se Jesus é mais importante do que seu antepassado Abraão e os profetas de Deus que todos morreram. Jesus responde aos judeus dizendo que se ele tentasse se honrar, não significaria nada. “Meu Pai é o Deus que vocês judeus dizem que é seu Deus também”. Jesus diz que os judeus não conhecem realmente seu Deus. No entanto, Jesus chama as pessoas judias de mentirosas porque elas dizem que elas conhecem e obedecem a Deus, mas elas não conhecem.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“Estou triste por eles não entenderem que venho de Deus! Estou triste pelo povo judeu ainda ter segurança apenas em Abraão e não em mim”.</w:t>
      </w:r>
    </w:p>
    <w:p>
      <w:pPr>
        <w:pStyle w:val="ListBullet"/>
        <w:spacing w:line="240" w:lineRule="auto"/>
        <w:ind w:left="720"/>
      </w:pPr>
      <w:r>
        <w:rPr>
          <w:lang w:val="pt_PT" w:bidi="pt_PT"/>
        </w:rPr>
      </w:r>
      <w:r>
        <w:rPr>
          <w:lang w:val="pt_PT" w:bidi="pt_PT"/>
        </w:rPr>
        <w:t>Pergunte às pessoas que interpretam judeus: “Como vocês estão se sentindo ou pensando?” Vocês podem ouvir coisas como: “Temos nossa segurança em nosso antepassado Abraão. Por meio dele, Deus nos libertará. Não conhecemos ou entendemos esse Jesus. Seu ensinamento parece loucura!”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líderes judeus ficaram surpresos e disseram a Jesus: “Você não tem nem cinquenta anos. Então, não é possível que você tenha visto Abraão!” Jesus respondeu aos líderes judeus que mesmo antes de “Abraão nascer, eu existia”. Esse insulto a Abraão e a Deus deve ser punido pela morte. Então, os judeus pegaram pedras para matar Jesus. Mas Jesus se escondeu e foi para longe do tribunal do templo.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“Gostaria que os judeus entendessem que quando dito: "Eu Sou” deve lembrar a eles que Deus é aquele que me enviou, porque esse foi o nome que Deus usou quando ele se revelou a Moisés, seu antepassado”, ou “Preciso me esconder, porque ainda não é hora de eu morrer”.</w:t>
      </w:r>
    </w:p>
    <w:p>
      <w:pPr>
        <w:pStyle w:val="ListBullet"/>
        <w:spacing w:line="240" w:lineRule="auto"/>
        <w:ind w:left="720"/>
      </w:pPr>
      <w:r>
        <w:rPr>
          <w:lang w:val="pt_PT" w:bidi="pt_PT"/>
        </w:rPr>
      </w:r>
      <w:r>
        <w:rPr>
          <w:lang w:val="pt_PT" w:bidi="pt_PT"/>
        </w:rPr>
        <w:t>Pergunte às pessoas que interpretam judeus: “Como vocês estão se sentindo ou pensando?” Vocês podem ouvir coisas como: “Jesus foi longe demais! Precisamos pará-lo agora”.</w:t>
      </w:r>
    </w:p>
    <w:p>
      <w:pPr>
        <w:pStyle w:val="ListBullet"/>
        <w:spacing w:line="240" w:lineRule="auto"/>
        <w:ind w:left="720"/>
      </w:pPr>
      <w:r>
        <w:rPr>
          <w:lang w:val="pt_PT" w:bidi="pt_PT"/>
        </w:rPr>
      </w:r>
      <w:r>
        <w:rPr>
          <w:lang w:val="pt_PT" w:bidi="pt_PT"/>
        </w:rPr>
        <w:t>Continuem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8:48–59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judeus</w:t>
      </w:r>
      <w:r>
        <w:rPr>
          <w:lang w:val="pt_PT" w:bidi="pt_PT"/>
        </w:rPr>
        <w:t xml:space="preserve"> nessa passagem são as pessoas judias que se opuseram e discutiram com Jesus. Os judeus nessa passagem provavelmente são líderes religiosos judeus. Traduzam judeus da mesma maneira que vocês traduziram em passagens anteriores e lembrem-se de que </w:t>
      </w:r>
      <w:r>
        <w:rPr>
          <w:lang w:val="pt_PT" w:bidi="pt_PT"/>
        </w:rPr>
        <w:t>judeus</w:t>
      </w:r>
      <w:r>
        <w:rPr>
          <w:lang w:val="pt_PT" w:bidi="pt_PT"/>
        </w:rPr>
        <w:t xml:space="preserve"> está no Glossário Mestre.</w:t>
      </w:r>
    </w:p>
    <w:p>
      <w:pPr/>
      <w:r>
        <w:rPr>
          <w:lang w:val="pt_PT" w:bidi="pt_PT"/>
        </w:rPr>
      </w:r>
      <w:r>
        <w:rPr>
          <w:lang w:val="pt_PT" w:bidi="pt_PT"/>
        </w:rPr>
        <w:t xml:space="preserve">As pessoas judias que se opuseram e discutiram com Jesus responderam a ele: “Não estamos corretos quando dizemos que você é um </w:t>
      </w:r>
      <w:r>
        <w:rPr>
          <w:b/>
          <w:lang w:val="pt_PT" w:bidi="pt_PT"/>
        </w:rPr>
        <w:t>Samaritano</w:t>
      </w:r>
      <w:r>
        <w:rPr>
          <w:lang w:val="pt_PT" w:bidi="pt_PT"/>
        </w:rPr>
        <w:t xml:space="preserve"> e </w:t>
      </w:r>
      <w:r>
        <w:rPr>
          <w:b/>
          <w:lang w:val="pt_PT" w:bidi="pt_PT"/>
        </w:rPr>
        <w:t>possuído por um demônio</w:t>
      </w:r>
      <w:r>
        <w:rPr>
          <w:lang w:val="pt_PT" w:bidi="pt_PT"/>
        </w:rPr>
        <w:t>?”</w:t>
      </w:r>
    </w:p>
    <w:p>
      <w:pPr/>
      <w:r>
        <w:rPr>
          <w:lang w:val="pt_PT" w:bidi="pt_PT"/>
        </w:rPr>
      </w:r>
      <w:r>
        <w:rPr>
          <w:lang w:val="pt_PT" w:bidi="pt_PT"/>
        </w:rPr>
        <w:t xml:space="preserve">Os Judeus não gostavam dos samaritanos. Samaritanos eram descendentes de judeus que viviam em Samaria. Os judeus consideravam os Samaritanos impuros porque eles haviam se casado com estrangeiros. Traduzam Samaritano da mesma maneira que vocês traduziram em passagens anteriores e lembrem-se de que Samaritanos, ou </w:t>
      </w:r>
      <w:r>
        <w:rPr>
          <w:lang w:val="pt_PT" w:bidi="pt_PT"/>
        </w:rPr>
        <w:t>Samaria</w:t>
      </w:r>
      <w:r>
        <w:rPr>
          <w:lang w:val="pt_PT" w:bidi="pt_PT"/>
        </w:rPr>
        <w:t>, está no Glossário Mestre.</w:t>
      </w:r>
    </w:p>
    <w:p>
      <w:pPr/>
      <w:r>
        <w:rPr>
          <w:lang w:val="pt_PT" w:bidi="pt_PT"/>
        </w:rPr>
      </w:r>
      <w:r>
        <w:rPr>
          <w:b/>
          <w:lang w:val="pt_PT" w:bidi="pt_PT"/>
        </w:rPr>
        <w:t>Demônios</w:t>
      </w:r>
      <w:r>
        <w:rPr>
          <w:lang w:val="pt_PT" w:bidi="pt_PT"/>
        </w:rPr>
        <w:t xml:space="preserve"> são seres espirituais que se rebelaram contra Deus. Traduzam demônio da mesma maneira que vocês traduziram em passagens anteriores e lembrem-se de que </w:t>
      </w:r>
      <w:r>
        <w:rPr>
          <w:lang w:val="pt_PT" w:bidi="pt_PT"/>
        </w:rPr>
        <w:t>demônio</w:t>
      </w:r>
      <w:r>
        <w:rPr>
          <w:lang w:val="pt_PT" w:bidi="pt_PT"/>
        </w:rPr>
        <w:t xml:space="preserve"> está no Glossário Mestre.</w:t>
      </w:r>
    </w:p>
    <w:p>
      <w:pPr/>
      <w:r>
        <w:rPr>
          <w:lang w:val="pt_PT" w:bidi="pt_PT"/>
        </w:rPr>
      </w:r>
      <w:r>
        <w:rPr>
          <w:lang w:val="pt_PT" w:bidi="pt_PT"/>
        </w:rPr>
        <w:t xml:space="preserve">O povo judeu diz que Abraão e os </w:t>
      </w:r>
      <w:r>
        <w:rPr>
          <w:b/>
          <w:lang w:val="pt_PT" w:bidi="pt_PT"/>
        </w:rPr>
        <w:t>profetas</w:t>
      </w:r>
      <w:r>
        <w:rPr>
          <w:lang w:val="pt_PT" w:bidi="pt_PT"/>
        </w:rPr>
        <w:t xml:space="preserve"> de Deus morreram. Um profeta se refere a alguém que recebe um chamado e mensagem de Deus, leva a mensagem de Deus para as pessoas e sabe que seu trabalho mais importante é trazer a Palavra ou mensagem de Deus às pessoas. Traduzam profeta da mesma maneira que vocês traduziram em passagens anteriores e lembrem-se de que</w:t>
      </w:r>
      <w:r>
        <w:rPr>
          <w:lang w:val="pt_PT" w:bidi="pt_PT"/>
        </w:rPr>
        <w:t xml:space="preserve"> profeta</w:t>
      </w:r>
      <w:r>
        <w:rPr>
          <w:lang w:val="pt_PT" w:bidi="pt_PT"/>
        </w:rPr>
        <w:t xml:space="preserve"> está no Glossário Mestre.</w:t>
      </w:r>
    </w:p>
    <w:p>
      <w:pPr/>
      <w:r>
        <w:rPr>
          <w:lang w:val="pt_PT" w:bidi="pt_PT"/>
        </w:rPr>
      </w:r>
      <w:r>
        <w:rPr>
          <w:lang w:val="pt_PT" w:bidi="pt_PT"/>
        </w:rPr>
        <w:t xml:space="preserve">Jesus continua a dizer: “Estou </w:t>
      </w:r>
      <w:r>
        <w:rPr>
          <w:b/>
          <w:lang w:val="pt_PT" w:bidi="pt_PT"/>
        </w:rPr>
        <w:t>glorificando</w:t>
      </w:r>
      <w:r>
        <w:rPr>
          <w:lang w:val="pt_PT" w:bidi="pt_PT"/>
        </w:rPr>
        <w:t xml:space="preserve">, ou honrando, meu Pai, mas vocês não estão me honrando”. Glória se refere a como Deus mostra seu poder e esplendor por meio de sua presença. Glorificar alguém é falar bem sobre alguém ou dar a ele honra. É usada com maior frequência quando falamos sobre louvar, honrar e falar bem sobre Deus. Traduzam glorificar da mesma maneira que vocês traduziram em passagens anteriores e lembrem-se de que </w:t>
      </w:r>
      <w:r>
        <w:rPr>
          <w:lang w:val="pt_PT" w:bidi="pt_PT"/>
        </w:rPr>
        <w:t>glória</w:t>
      </w:r>
      <w:r>
        <w:rPr>
          <w:lang w:val="pt_PT" w:bidi="pt_PT"/>
        </w:rPr>
        <w:t xml:space="preserve"> e </w:t>
      </w:r>
      <w:r>
        <w:rPr>
          <w:lang w:val="pt_PT" w:bidi="pt_PT"/>
        </w:rPr>
        <w:t>glorificar</w:t>
      </w:r>
      <w:r>
        <w:rPr>
          <w:lang w:val="pt_PT" w:bidi="pt_PT"/>
        </w:rPr>
        <w:t xml:space="preserve"> estão no Glossário Mestre.</w:t>
      </w:r>
    </w:p>
    <w:p>
      <w:pPr/>
      <w:r>
        <w:rPr>
          <w:lang w:val="pt_PT" w:bidi="pt_PT"/>
        </w:rPr>
      </w:r>
      <w:r>
        <w:rPr>
          <w:lang w:val="pt_PT" w:bidi="pt_PT"/>
        </w:rPr>
        <w:t xml:space="preserve">Os judeus pegaram pedras para matar Jesus. Mas Jesus se escondeu e foi para longe do tribunal do </w:t>
      </w:r>
      <w:r>
        <w:rPr>
          <w:b/>
          <w:lang w:val="pt_PT" w:bidi="pt_PT"/>
        </w:rPr>
        <w:t>templo</w:t>
      </w:r>
      <w:r>
        <w:rPr>
          <w:lang w:val="pt_PT" w:bidi="pt_PT"/>
        </w:rPr>
        <w:t xml:space="preserve">. O Templo foi construído para que as pessoas adorassem a Deus e sacerdotes especiais trouxessem sacrifícios a Deus. A população geral não poderia entrar no centro do templo, mas permaneceu nos pátios externos. Traduzam templo da mesma maneira que vocês traduziram em passagens anteriores e lembrem-se de que o </w:t>
      </w:r>
      <w:r>
        <w:rPr>
          <w:lang w:val="pt_PT" w:bidi="pt_PT"/>
        </w:rPr>
        <w:t>templo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9:1–12</w:t>
      </w:r>
      <w:r>
        <w:rPr>
          <w:lang w:val="pt_PT" w:bidi="pt_PT"/>
        </w:rPr>
      </w:r>
    </w:p>
    <w:p>
      <w:pPr>
        <w:pStyle w:val="Heading3"/>
      </w:pPr>
      <w:r>
        <w:rPr>
          <w:lang w:val="pt_PT" w:bidi="pt_PT"/>
        </w:rPr>
        <w:t>Ouvir e Sentir</w:t>
      </w:r>
    </w:p>
    <w:p>
      <w:pPr/>
      <w:r>
        <w:rPr>
          <w:lang w:val="pt_PT" w:bidi="pt_PT"/>
        </w:rPr>
      </w:r>
      <w:r>
        <w:rPr>
          <w:lang w:val="pt_PT" w:bidi="pt_PT"/>
        </w:rPr>
        <w:t>Nesta etapa, ouçam João 9:1–12 e guardem em seus corações.</w:t>
      </w:r>
    </w:p>
    <w:p>
      <w:pPr/>
      <w:r>
        <w:rPr>
          <w:lang w:val="pt_PT" w:bidi="pt_PT"/>
        </w:rPr>
      </w:r>
      <w:r>
        <w:rPr>
          <w:lang w:val="pt_PT" w:bidi="pt_PT"/>
        </w:rPr>
        <w:t>Ouçam uma versão em áudio de João 9:1–12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9:1–12 na tradução mais fácil de entender.</w:t>
      </w:r>
    </w:p>
    <w:p>
      <w:pPr/>
      <w:r>
        <w:rPr>
          <w:lang w:val="pt_PT" w:bidi="pt_PT"/>
        </w:rPr>
      </w:r>
      <w:r>
        <w:rPr>
          <w:lang w:val="pt_PT" w:bidi="pt_PT"/>
        </w:rPr>
        <w:t>Na última passagem, Jesus irritou os líderes judeus e deixou o templo em Jerusalém. Algum tempo depois, Jesus e Seus discípulos caminharam pelas ruas de Jerusalém e viram um homem que era cego. Esse homem era cego desde o nascimento, e a comunidade local sabia isso sobre ele. Os mendigos eram comuns em Jerusalém perto do templo. Eles esperavam que as pessoas que vinham para adoração dessem a eles uma doação. Esse homem provavelmente era um de muitos mendigos nessa área.</w:t>
      </w:r>
    </w:p>
    <w:p>
      <w:pPr>
        <w:pStyle w:val="ListBullet"/>
        <w:spacing w:line="240" w:lineRule="auto"/>
        <w:ind w:left="720"/>
      </w:pPr>
      <w:r>
        <w:rPr>
          <w:lang w:val="pt_PT" w:bidi="pt_PT"/>
        </w:rPr>
      </w:r>
      <w:r>
        <w:rPr>
          <w:lang w:val="pt_PT" w:bidi="pt_PT"/>
        </w:rPr>
        <w:t>Pausem este áudio aqui.</w:t>
      </w:r>
    </w:p>
    <w:p>
      <w:pPr>
        <w:pStyle w:val="ListBullet"/>
        <w:spacing w:line="240" w:lineRule="auto"/>
        <w:ind w:left="720"/>
      </w:pPr>
      <w:r>
        <w:rPr>
          <w:lang w:val="pt_PT" w:bidi="pt_PT"/>
        </w:rPr>
      </w:r>
      <w:r>
        <w:rPr>
          <w:lang w:val="pt_PT" w:bidi="pt_PT"/>
        </w:rPr>
        <w:t>Pare e discuta essas perguntas em grupo:</w:t>
      </w:r>
    </w:p>
    <w:p>
      <w:pPr/>
      <w:r>
        <w:rPr>
          <w:lang w:val="pt_PT" w:bidi="pt_PT"/>
        </w:rPr>
      </w:r>
      <w:r>
        <w:rPr>
          <w:lang w:val="pt_PT" w:bidi="pt_PT"/>
        </w:rPr>
        <w:t>Os discípulos de Jesus perguntaram a ele: “Rabi, ou mestre, quem pecou, esse homem ou seus pais, para que ele nascesse cego?” O título que eles usaram para Jesus, “Rabi”, era comumente usado para mestres religiosos ou especialistas judeus. É apropriado usar o título, “mestre”, aqui em vez de “Rabi”, se necessário. Essa é uma pergunta natural para eles fazerem, porque os judeus acreditavam que todo o sofrimento era causado por pecado ou desobediência a Deus. Era difícil pensar em como esse homem poderia pecar antes de nascer. E era difícil entender como seus pais poderiam ter pecado e causado sua cegueira.</w:t>
      </w:r>
    </w:p>
    <w:p>
      <w:pPr>
        <w:pStyle w:val="ListBullet"/>
        <w:spacing w:line="240" w:lineRule="auto"/>
        <w:ind w:left="720"/>
      </w:pPr>
      <w:r>
        <w:rPr>
          <w:lang w:val="pt_PT" w:bidi="pt_PT"/>
        </w:rPr>
      </w:r>
      <w:r>
        <w:rPr>
          <w:lang w:val="pt_PT" w:bidi="pt_PT"/>
        </w:rPr>
        <w:t>Pausem este áudio aqui.</w:t>
      </w:r>
    </w:p>
    <w:p>
      <w:pPr>
        <w:pStyle w:val="ListBullet"/>
        <w:spacing w:line="240" w:lineRule="auto"/>
        <w:ind w:left="720"/>
      </w:pPr>
      <w:r>
        <w:rPr>
          <w:lang w:val="pt_PT" w:bidi="pt_PT"/>
        </w:rPr>
      </w:r>
      <w:r>
        <w:rPr>
          <w:lang w:val="pt_PT" w:bidi="pt_PT"/>
        </w:rPr>
        <w:t>Pare e discuta essas perguntas em grupo:</w:t>
      </w:r>
    </w:p>
    <w:p>
      <w:pPr/>
      <w:r>
        <w:rPr>
          <w:lang w:val="pt_PT" w:bidi="pt_PT"/>
        </w:rPr>
      </w:r>
      <w:r>
        <w:rPr>
          <w:lang w:val="pt_PT" w:bidi="pt_PT"/>
        </w:rPr>
        <w:t>Jesus disse a seus discípulos que nem o homem nem seus pais pecaram para causar sua cegueira. Jesus disse que o homem nasceu cego para que outras pessoas possam ver o poder de Deus no trabalho nele. João muitas vezes se refere aos milagres de Deus como “obras” de Deus. Jesus também disse a seus discípulos que eles devem fazer as obras de Deus enquanto é dia. Ele conectou isso ao significado na próxima frase: “Enquanto estou no mundo, sou a Luz do Mundo”. Jesus é a Luz do Mundo, e enquanto ele está no mundo é como dia. Jesus também disse que “a noite está chegando”. Com isso, ele quer dizer que ele estará deixando o mundo e será como noite, porque a Luz do Mundo — Jesus — irá embora.</w:t>
      </w:r>
    </w:p>
    <w:p>
      <w:pPr/>
      <w:r>
        <w:rPr>
          <w:lang w:val="pt_PT" w:bidi="pt_PT"/>
        </w:rPr>
      </w:r>
      <w:r>
        <w:rPr>
          <w:lang w:val="pt_PT" w:bidi="pt_PT"/>
        </w:rPr>
        <w:t>Essa é a segunda vez no livro de João que Jesus se referiu a si mesmo como a Luz do Mundo. Essa é uma das declarações importantes em que Jesus diz “Eu sou". Há sete dessas no Evangelho de João. Jesus está usando o nome de Deus que Deus disse a Moisés quando o enviou para libertar os israelitas no Egito: “Eu Sou”.</w:t>
      </w:r>
    </w:p>
    <w:p>
      <w:pPr/>
      <w:r>
        <w:rPr>
          <w:lang w:val="pt_PT" w:bidi="pt_PT"/>
        </w:rPr>
      </w:r>
      <w:r>
        <w:rPr>
          <w:lang w:val="pt_PT" w:bidi="pt_PT"/>
        </w:rPr>
        <w:t>Enquanto Jesus está com eles, é como dia. Quando Jesus os deixa para ir para o céu, será como noite.</w:t>
      </w:r>
    </w:p>
    <w:p>
      <w:pPr>
        <w:pStyle w:val="ListBullet"/>
        <w:spacing w:line="240" w:lineRule="auto"/>
        <w:ind w:left="720"/>
      </w:pPr>
      <w:r>
        <w:rPr>
          <w:lang w:val="pt_PT" w:bidi="pt_PT"/>
        </w:rPr>
      </w:r>
      <w:r>
        <w:rPr>
          <w:lang w:val="pt_PT" w:bidi="pt_PT"/>
        </w:rPr>
        <w:t>Pausem este áudio aqui.</w:t>
      </w:r>
    </w:p>
    <w:p>
      <w:pPr>
        <w:pStyle w:val="ListBullet"/>
        <w:spacing w:line="240" w:lineRule="auto"/>
        <w:ind w:left="720"/>
      </w:pPr>
      <w:r>
        <w:rPr>
          <w:lang w:val="pt_PT" w:bidi="pt_PT"/>
        </w:rPr>
      </w:r>
      <w:r>
        <w:rPr>
          <w:lang w:val="pt_PT" w:bidi="pt_PT"/>
        </w:rPr>
        <w:t>Pare e discuta essas perguntas em grupo:</w:t>
      </w:r>
    </w:p>
    <w:p>
      <w:pPr/>
      <w:r>
        <w:rPr>
          <w:lang w:val="pt_PT" w:bidi="pt_PT"/>
        </w:rPr>
      </w:r>
      <w:r>
        <w:rPr>
          <w:lang w:val="pt_PT" w:bidi="pt_PT"/>
        </w:rPr>
        <w:t>Depois disso, Jesus cuspiu no chão e fez lama, então ele colocou nos olhos do homem que nasceu cego. Não sabemos por que Jesus usou saliva e lama nessa cura, mas poderia estar relacionado a sua própria deidade, ou que ele queria que o homem fizesse algo para mostrar sua fé em Jesus. Jesus disse a ele para ir se lavar no tanque de Siloé. Esse tanque estava perto do templo. Era um reservatório de água para a cidade. As pessoas fariam uma lavagem ritual antes de ir adorar no templo. O homem foi para o tanque para lavar, e voltou com sua visão!</w:t>
      </w:r>
    </w:p>
    <w:p>
      <w:pPr>
        <w:pStyle w:val="ListBullet"/>
        <w:spacing w:line="240" w:lineRule="auto"/>
        <w:ind w:left="720"/>
      </w:pPr>
      <w:r>
        <w:rPr>
          <w:lang w:val="pt_PT" w:bidi="pt_PT"/>
        </w:rPr>
      </w:r>
      <w:r>
        <w:rPr>
          <w:lang w:val="pt_PT" w:bidi="pt_PT"/>
        </w:rPr>
        <w:t>Pausem este áudio aqui.</w:t>
      </w:r>
    </w:p>
    <w:p>
      <w:pPr>
        <w:pStyle w:val="ListBullet"/>
        <w:spacing w:line="240" w:lineRule="auto"/>
        <w:ind w:left="720"/>
      </w:pPr>
      <w:r>
        <w:rPr>
          <w:lang w:val="pt_PT" w:bidi="pt_PT"/>
        </w:rPr>
      </w:r>
      <w:r>
        <w:rPr>
          <w:lang w:val="pt_PT" w:bidi="pt_PT"/>
        </w:rPr>
        <w:t xml:space="preserve">Pare aqui e olhe em grupo para a imagem do </w:t>
      </w:r>
      <w:r>
        <w:rPr>
          <w:b/>
          <w:lang w:val="pt_PT" w:bidi="pt_PT"/>
        </w:rPr>
        <w:t>tanque de Siloé</w:t>
      </w:r>
      <w:r>
        <w:rPr>
          <w:lang w:val="pt_PT" w:bidi="pt_PT"/>
        </w:rPr>
        <w:t>. Onde as pessoas em sua cultura obtêm água para se banhar, uso doméstico e para lavar para adoração?</w:t>
      </w:r>
    </w:p>
    <w:p>
      <w:pPr/>
      <w:r>
        <w:rPr>
          <w:lang w:val="pt_PT" w:bidi="pt_PT"/>
        </w:rPr>
      </w:r>
      <w:r>
        <w:rPr>
          <w:lang w:val="pt_PT" w:bidi="pt_PT"/>
        </w:rPr>
        <w:t>Quando o homem voltou do tanque, seus vizinhos que o conheciam como o homem cego ficaram surpresos. Eles perguntaram se ele era o homem que costumava se sentar e pedir por ajuda. Eles não tinham certeza se ele era o mesmo homem. As pessoas nessa cultura e tempo que eram cegas normalmente imploravam por dinheiro para viver. Mas o homem curado por Jesus disse a eles que ele era o homem que era cego, mas agora ele vê. Seus vizinhos perguntaram a ele como ele foi curado, e o homem contou a eles sobre Jesus. Ele disse a eles que Jesus colocou lama em seus olhos e disse a ele para ir e lavar na piscina. Depois que ele fez isso, ele pôde ver. Seus vizinhos perguntaram a ele onde Jesus estava então, mas ele não sabia.</w:t>
      </w:r>
    </w:p>
    <w:p>
      <w:pPr>
        <w:pStyle w:val="ListBullet"/>
        <w:spacing w:line="240" w:lineRule="auto"/>
        <w:ind w:left="720"/>
      </w:pPr>
      <w:r>
        <w:rPr>
          <w:lang w:val="pt_PT" w:bidi="pt_PT"/>
        </w:rPr>
      </w:r>
      <w:r>
        <w:rPr>
          <w:lang w:val="pt_PT" w:bidi="pt_PT"/>
        </w:rPr>
        <w:t>Pausem este áudio aqui.</w:t>
      </w:r>
    </w:p>
    <w:p>
      <w:pPr>
        <w:pStyle w:val="ListBullet"/>
        <w:spacing w:line="240" w:lineRule="auto"/>
        <w:ind w:left="720"/>
      </w:pPr>
      <w:r>
        <w:rPr>
          <w:lang w:val="pt_PT" w:bidi="pt_PT"/>
        </w:rPr>
      </w:r>
      <w:r>
        <w:rPr>
          <w:lang w:val="pt_PT" w:bidi="pt_PT"/>
        </w:rPr>
        <w:t>Discuta essa pergunta com seu grupo: Em sua cultura, como as pessoas que são cegas ou têm outras deficiências obtêm apoio para suas vidas? Como eles obtêm dinheiro, comida, abrigo, roupas, etc.?</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9:1–12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e seus discípulos estão caminhando por Jerusalém, e eles veem um homem cego de nascença. Os discípulos perguntam a Jesus: “Rabi, quem pecou, esse homem ou seus pais, para que ele nascesse cego?” Jesus responde a eles.</w:t>
      </w:r>
    </w:p>
    <w:p>
      <w:pPr/>
      <w:r>
        <w:rPr>
          <w:lang w:val="pt_PT" w:bidi="pt_PT"/>
        </w:rPr>
      </w:r>
      <w:r>
        <w:rPr>
          <w:b/>
          <w:lang w:val="pt_PT" w:bidi="pt_PT"/>
        </w:rPr>
        <w:t>Na segunda cena:</w:t>
      </w:r>
      <w:r>
        <w:rPr>
          <w:lang w:val="pt_PT" w:bidi="pt_PT"/>
        </w:rPr>
        <w:t xml:space="preserve"> Jesus cospe na terra, faz lama e coloca nos olhos do homem cego de nascença. Ele manda o homem se lavar na piscina de Siloé. O homem fez isso e voltou com sua a visão.</w:t>
      </w:r>
    </w:p>
    <w:p>
      <w:pPr/>
      <w:r>
        <w:rPr>
          <w:lang w:val="pt_PT" w:bidi="pt_PT"/>
        </w:rPr>
      </w:r>
      <w:r>
        <w:rPr>
          <w:b/>
          <w:lang w:val="pt_PT" w:bidi="pt_PT"/>
        </w:rPr>
        <w:t>Na terceira cena:</w:t>
      </w:r>
      <w:r>
        <w:rPr>
          <w:lang w:val="pt_PT" w:bidi="pt_PT"/>
        </w:rPr>
        <w:t xml:space="preserve"> Os vizinhos e conhecidos do homem tentam entender se esse é o mesmo homem que nasceu cego, mas agora vê. O homem diz a eles que ele é esse mesmo homem. Ele disse a eles como Jesus o curou. Então eles perguntam a ele onde Jesus está, mas ele não sabe onde encontrar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 homem cego de nascença</w:t>
      </w:r>
    </w:p>
    <w:p>
      <w:pPr>
        <w:pStyle w:val="ListBullet"/>
        <w:spacing w:line="240" w:lineRule="auto"/>
        <w:ind w:left="720"/>
      </w:pPr>
      <w:r>
        <w:rPr>
          <w:lang w:val="pt_PT" w:bidi="pt_PT"/>
        </w:rPr>
      </w:r>
      <w:r>
        <w:rPr>
          <w:lang w:val="pt_PT" w:bidi="pt_PT"/>
        </w:rPr>
        <w:t>Os vizinhos do homem cego de nascença</w:t>
      </w:r>
    </w:p>
    <w:p>
      <w:pPr>
        <w:pStyle w:val="ListBullet"/>
        <w:spacing w:line="240" w:lineRule="auto"/>
        <w:ind w:left="720"/>
      </w:pPr>
      <w:r>
        <w:rPr>
          <w:lang w:val="pt_PT" w:bidi="pt_PT"/>
        </w:rPr>
      </w:r>
      <w:r>
        <w:rPr>
          <w:lang w:val="pt_PT" w:bidi="pt_PT"/>
        </w:rPr>
        <w:t>Pessoas que haviam visto o homem implorando na rua</w:t>
      </w:r>
    </w:p>
    <w:p>
      <w:pPr/>
      <w:r>
        <w:rPr>
          <w:lang w:val="pt_PT" w:bidi="pt_PT"/>
        </w:rPr>
      </w:r>
      <w:r>
        <w:rPr>
          <w:lang w:val="pt_PT" w:bidi="pt_PT"/>
        </w:rPr>
        <w:t>O grupo deve prestar atenção às partes do cenário da passagem:</w:t>
      </w:r>
    </w:p>
    <w:p>
      <w:pPr/>
      <w:r>
        <w:rPr>
          <w:lang w:val="pt_PT" w:bidi="pt_PT"/>
        </w:rPr>
      </w:r>
      <w:r>
        <w:rPr>
          <w:lang w:val="pt_PT" w:bidi="pt_PT"/>
        </w:rPr>
        <w:t>Na passagem anterior, os líderes religiosos quase apedrejaram Jesus por causa de coisas que ele disse aos líderes judeus. Ele e seus discípulos deixaram o templo, e agora estavam caminhando por Jerusalém. Provavelmente havia muitos mendigos na área. Não era surpreendente ver um homem mendigando pelo caminho.</w:t>
      </w:r>
    </w:p>
    <w:p>
      <w:pPr/>
      <w:r>
        <w:rPr>
          <w:lang w:val="pt_PT" w:bidi="pt_PT"/>
        </w:rPr>
      </w:r>
      <w:r>
        <w:rPr>
          <w:lang w:val="pt_PT" w:bidi="pt_PT"/>
        </w:rPr>
        <w:t>Quando eles viram o homem nascido cego, os discípulos de Jesus perguntaram a ele: “Rabi, quem pecou…?” O povo judeu acreditava que todo o sofrimento era um resultado do pecado. Por essa razão, a pergunta que os discípulos de Jesus fazem a ele é uma pergunta normal. Jesus disse a seus discípulos que a cegueira não era por causa do pecado do homem ou seus pais. Jesus disse a eles que em vez disso essa cegueira era para que o poder de Deus fosse visto em sua vida. Essa frase tem uma ênfase na parte positiva, o trabalho de Deus na vida do homem. Às vezes, é traduzido como duas frases para deixar mais claro. Sua equipe também pode decidir colocar a parte positiva primeiro para deixar a ênfase clara. Por exemplo: “Nenhum dos dois! Ele nasceu cego para que as obras de Deus possam ser reveladas nele, não porque ele ou seus pais pecaram”.</w:t>
      </w:r>
    </w:p>
    <w:p>
      <w:pPr/>
      <w:r>
        <w:rPr>
          <w:lang w:val="pt_PT" w:bidi="pt_PT"/>
        </w:rPr>
      </w:r>
      <w:r>
        <w:rPr>
          <w:lang w:val="pt_PT" w:bidi="pt_PT"/>
        </w:rPr>
        <w:t>Jesus disse a seus discípulos que eles devem fazer as obras de Deus enquanto é dia. Ele conectou isso ao significado na próxima frase: “Enquanto estou no mundo, sou a Luz do Mundo”. Jesus é a Luz do Mundo, e enquanto ele está no mundo é como dia. Essa é a segunda vez no livro de João que Jesus se referiu a si mesmo como a Luz do Mundo. Essa é uma das declarações “Eu sou” de Jesus. Jesus está usando o nome de Deus que Deus disse a Moisés quando Deus o enviou para libertar os israelitas no Egito: “Eu Sou”.</w:t>
      </w:r>
    </w:p>
    <w:p>
      <w:pPr/>
      <w:r>
        <w:rPr>
          <w:lang w:val="pt_PT" w:bidi="pt_PT"/>
        </w:rPr>
      </w:r>
      <w:r>
        <w:rPr>
          <w:lang w:val="pt_PT" w:bidi="pt_PT"/>
        </w:rPr>
        <w:t>É importante observar que Jesus se chama de “Luz do Mundo”. A frase é uma maneira que Jesus se descreveu. Quase a mesma frase está também em Isaías, onde o Messias é previsto como “uma luz para as nações”. Nessa frase, Jesus se compara à luz. Como luz, ele torna possível que as pessoas vejam. Ele dá luz espiritual às pessoas do mundo, mostrando a elas quem Deus é.</w:t>
      </w:r>
    </w:p>
    <w:p>
      <w:pPr/>
      <w:r>
        <w:rPr>
          <w:lang w:val="pt_PT" w:bidi="pt_PT"/>
        </w:rPr>
      </w:r>
      <w:r>
        <w:rPr>
          <w:lang w:val="pt_PT" w:bidi="pt_PT"/>
        </w:rPr>
        <w:t>Aqui estão algumas outras maneiras de traduzir essa frase:</w:t>
      </w:r>
    </w:p>
    <w:p>
      <w:pPr>
        <w:pStyle w:val="ListBullet"/>
        <w:spacing w:line="240" w:lineRule="auto"/>
        <w:ind w:left="720"/>
      </w:pPr>
      <w:r>
        <w:rPr>
          <w:lang w:val="pt_PT" w:bidi="pt_PT"/>
        </w:rPr>
      </w:r>
      <w:r>
        <w:rPr>
          <w:lang w:val="pt_PT" w:bidi="pt_PT"/>
        </w:rPr>
        <w:t>Sou a luz para o mundo.</w:t>
      </w:r>
    </w:p>
    <w:p>
      <w:pPr>
        <w:pStyle w:val="ListBullet"/>
        <w:spacing w:line="240" w:lineRule="auto"/>
        <w:ind w:left="720"/>
      </w:pPr>
      <w:r>
        <w:rPr>
          <w:lang w:val="pt_PT" w:bidi="pt_PT"/>
        </w:rPr>
      </w:r>
      <w:r>
        <w:rPr>
          <w:lang w:val="pt_PT" w:bidi="pt_PT"/>
        </w:rPr>
        <w:t>Sou como a luz do mundo.</w:t>
      </w:r>
    </w:p>
    <w:p>
      <w:pPr>
        <w:pStyle w:val="ListBullet"/>
        <w:spacing w:line="240" w:lineRule="auto"/>
        <w:ind w:left="720"/>
      </w:pPr>
      <w:r>
        <w:rPr>
          <w:lang w:val="pt_PT" w:bidi="pt_PT"/>
        </w:rPr>
      </w:r>
      <w:r>
        <w:rPr>
          <w:lang w:val="pt_PT" w:bidi="pt_PT"/>
        </w:rPr>
        <w:t>Sou como a luz do mundo porque capacito as pessoas a verem.</w:t>
      </w:r>
    </w:p>
    <w:p>
      <w:pPr>
        <w:pStyle w:val="ListBullet"/>
        <w:spacing w:line="240" w:lineRule="auto"/>
        <w:ind w:left="720"/>
      </w:pPr>
      <w:r>
        <w:rPr>
          <w:lang w:val="pt_PT" w:bidi="pt_PT"/>
        </w:rPr>
      </w:r>
      <w:r>
        <w:rPr>
          <w:lang w:val="pt_PT" w:bidi="pt_PT"/>
        </w:rPr>
        <w:t>Sou aquele que é a verdadeira luz do mundo.</w:t>
      </w:r>
    </w:p>
    <w:p>
      <w:pPr>
        <w:pStyle w:val="ListBullet"/>
        <w:spacing w:line="240" w:lineRule="auto"/>
        <w:ind w:left="720"/>
      </w:pPr>
      <w:r>
        <w:rPr>
          <w:lang w:val="pt_PT" w:bidi="pt_PT"/>
        </w:rPr>
      </w:r>
      <w:r>
        <w:rPr>
          <w:lang w:val="pt_PT" w:bidi="pt_PT"/>
        </w:rPr>
        <w:t>Trago a verdadeira luz espiritual às pessoas do mundo.</w:t>
      </w:r>
    </w:p>
    <w:p>
      <w:pPr/>
      <w:r>
        <w:rPr>
          <w:lang w:val="pt_PT" w:bidi="pt_PT"/>
        </w:rPr>
      </w:r>
      <w:r>
        <w:rPr>
          <w:lang w:val="pt_PT" w:bidi="pt_PT"/>
        </w:rPr>
        <w:t>Jesus também disse que “a noite está chegando”. Com isso, ele quer dizer que ele estará deixando o mundo e será como noite, porque a Luz do Mundo (Jesus) se foi. Enquanto ele estava no mundo, ele disse a eles que ele é “a Luz do Mundo”. Enquanto Jesus está com eles, é como dia. Quando Jesus os deixa para ir para o céu, será como noite.</w:t>
      </w:r>
    </w:p>
    <w:p>
      <w:pPr/>
      <w:r>
        <w:rPr>
          <w:lang w:val="pt_PT" w:bidi="pt_PT"/>
        </w:rPr>
      </w:r>
      <w:r>
        <w:rPr>
          <w:lang w:val="pt_PT" w:bidi="pt_PT"/>
        </w:rPr>
        <w:t>Depois que Jesus disse essas coisas, ele cuspiu no chão e fez lama com a terra molhada. Então ele colocou essa lama nos olhos do homem. Então Jesus disse a ele para lavar no tanque de Siloé, perto do templo. O homem foi para lá e lavou, e ele voltou com sua visão.</w:t>
      </w:r>
    </w:p>
    <w:p>
      <w:pPr/>
      <w:r>
        <w:rPr>
          <w:lang w:val="pt_PT" w:bidi="pt_PT"/>
        </w:rPr>
      </w:r>
      <w:r>
        <w:rPr>
          <w:lang w:val="pt_PT" w:bidi="pt_PT"/>
        </w:rPr>
        <w:t>Quando o homem voltou, Jesus estava indo embora. Seus vizinhos e outras pessoas que haviam visto ele pedindo esmolas não sabiam se esse era o mesmo homem que costumava ser cego. Enquanto eles discutiam isso, o homem disse: “Sou esse homem”. Ele explicou a eles como Jesus o curou. Então eles perguntaram onde Jesus estava, mas ele não sabia.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9:1–12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 homem nascido cego</w:t>
      </w:r>
    </w:p>
    <w:p>
      <w:pPr>
        <w:pStyle w:val="ListBullet"/>
        <w:spacing w:line="240" w:lineRule="auto"/>
        <w:ind w:left="720"/>
      </w:pPr>
      <w:r>
        <w:rPr>
          <w:lang w:val="pt_PT" w:bidi="pt_PT"/>
        </w:rPr>
      </w:r>
      <w:r>
        <w:rPr>
          <w:lang w:val="pt_PT" w:bidi="pt_PT"/>
        </w:rPr>
        <w:t>Os vizinhos do homem nascido cego</w:t>
      </w:r>
    </w:p>
    <w:p>
      <w:pPr>
        <w:pStyle w:val="ListBullet"/>
        <w:spacing w:line="240" w:lineRule="auto"/>
        <w:ind w:left="720"/>
      </w:pPr>
      <w:r>
        <w:rPr>
          <w:lang w:val="pt_PT" w:bidi="pt_PT"/>
        </w:rPr>
      </w:r>
      <w:r>
        <w:rPr>
          <w:lang w:val="pt_PT" w:bidi="pt_PT"/>
        </w:rPr>
        <w:t>Pessoas que haviam visto o homem implorando na rua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a parte da passagem quando Jesus e seus discípulos estão caminhando por Jerusalém, e vêem o homem nascido cego. Os discípulos perguntaram a Jesus: “Rabi, quem pecou, esse homem ou seus pais, para que ele nascesse cego?”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dos discípulos: “O que você está sentindo ou pensando?” A pessoa pode responder coisas como: “Me pergunto como esse homem poderia merecer ser cego?” ou “Seus pais fizeram algo pecaminoso para causar isso?” ou “Deus está sendo justo com esse homem?”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a parte da passagem quando Jesus respondeu aos discípulos. Jesus disse a eles que nem o homem nem seus pais pecaram para causar isso. Em vez disso, o homem nasceu cego para que as obras de Deus possam ser exibidas em sua vida. Jesus também disse a eles que eles devem fazer as obras de Deus enquanto Jesus está no mundo. Jesus também disse a eles que ele é: “a Luz do Mundo”. Então Jesus fez lama com saliva e colocou nos olhos do homem que nasceu cego.</w:t>
      </w:r>
    </w:p>
    <w:p>
      <w:pPr/>
      <w:r>
        <w:rPr>
          <w:lang w:val="pt_PT" w:bidi="pt_PT"/>
        </w:rPr>
      </w:r>
      <w:r>
        <w:rPr>
          <w:lang w:val="pt_PT" w:bidi="pt_PT"/>
        </w:rPr>
        <w:t>Jesus disse a ele para ir e lavar no tanque de Siloé.</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nascido cego: “O que você está sentindo ou pensando?” A pessoa pode responder: “Não entendo o que Jesus está dizendo sobre a Luz do Mundo”, ou “Me pergunto por que ele colocou essa lama em meus olhos”, ou “Espero que isso me ajude”.</w:t>
      </w:r>
    </w:p>
    <w:p>
      <w:pPr>
        <w:pStyle w:val="ListBullet"/>
        <w:spacing w:line="240" w:lineRule="auto"/>
        <w:ind w:left="720"/>
      </w:pPr>
      <w:r>
        <w:rPr>
          <w:lang w:val="pt_PT" w:bidi="pt_PT"/>
        </w:rPr>
      </w:r>
      <w:r>
        <w:rPr>
          <w:lang w:val="pt_PT" w:bidi="pt_PT"/>
        </w:rPr>
        <w:t>Pergunte a uma das pessoas que interpretam os discípulos: “O que vocês estão sentindo ou pensando?” A pessoa pode responder: “Me pergunto o que Jesus está fazendo agora”, ou “A saliva de Jesus curará esse homem?”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a parte da passagem quando o homem se lava no tanque e volta a ver. Então façam seus vizinhos e conhecidos o verem, e discutam entre si: “É o homem que costumava mendigar?”</w:t>
      </w:r>
    </w:p>
    <w:p>
      <w:pPr/>
      <w:r>
        <w:rPr>
          <w:lang w:val="pt_PT" w:bidi="pt_PT"/>
        </w:rPr>
      </w:r>
      <w:r>
        <w:rPr>
          <w:lang w:val="pt_PT" w:bidi="pt_PT"/>
        </w:rPr>
        <w:t>Peça ao homem que foi curado que diga: “Sou esse homem”.</w:t>
      </w:r>
    </w:p>
    <w:p>
      <w:pPr/>
      <w:r>
        <w:rPr>
          <w:lang w:val="pt_PT" w:bidi="pt_PT"/>
        </w:rPr>
      </w:r>
      <w:r>
        <w:rPr>
          <w:lang w:val="pt_PT" w:bidi="pt_PT"/>
        </w:rPr>
        <w:t>Os vizinhos perguntam ao homem como ele foi curado. O homem então diz a eles o que aconteceu. Então seus vizinhos perguntam a ele: “Onde está o homem que curou você?” mas o homem não sabe onde Jesus está.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uma das pessoas que interpretam um vizinho: “O que você está pensando ou sentindo?” A pessoa pode responder: “Acho que esse é o homem que costumava ser cego, mas não sei como é possível que ele esteja vendo”, ou “É possível que um grande milagre tenha acontecido?” ou “Esse homem estava mentindo sobre ser cego?”</w:t>
      </w:r>
    </w:p>
    <w:p>
      <w:pPr>
        <w:pStyle w:val="ListBullet"/>
        <w:spacing w:line="240" w:lineRule="auto"/>
        <w:ind w:left="720"/>
      </w:pPr>
      <w:r>
        <w:rPr>
          <w:lang w:val="pt_PT" w:bidi="pt_PT"/>
        </w:rPr>
      </w:r>
      <w:r>
        <w:rPr>
          <w:lang w:val="pt_PT" w:bidi="pt_PT"/>
        </w:rPr>
        <w:t>Pergunte ao homem que Jesus curou: “O que você está pensando ou sentindo agora?” A pessoa pode responder: “Estou animado porque agora posso ver!” ou “Não sei como isso é possível”.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9:1–12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Os discípulos de Jesus perguntaram a ele: “</w:t>
      </w:r>
      <w:r>
        <w:rPr>
          <w:b/>
          <w:lang w:val="pt_PT" w:bidi="pt_PT"/>
        </w:rPr>
        <w:t>Rabi</w:t>
      </w:r>
      <w:r>
        <w:rPr>
          <w:lang w:val="pt_PT" w:bidi="pt_PT"/>
        </w:rPr>
        <w:t xml:space="preserve">, quem </w:t>
      </w:r>
      <w:r>
        <w:rPr>
          <w:b/>
          <w:lang w:val="pt_PT" w:bidi="pt_PT"/>
        </w:rPr>
        <w:t>pecou</w:t>
      </w:r>
      <w:r>
        <w:rPr>
          <w:lang w:val="pt_PT" w:bidi="pt_PT"/>
        </w:rPr>
        <w:t xml:space="preserve">, esse homem ou seus pais, para que ele nascesse cego?” Rabi significa mestre. Pecado é desobediência contra Deus. Para mais informações sobre </w:t>
      </w:r>
      <w:r>
        <w:rPr>
          <w:lang w:val="pt_PT" w:bidi="pt_PT"/>
        </w:rPr>
        <w:t>Rabi</w:t>
      </w:r>
      <w:r>
        <w:rPr>
          <w:lang w:val="pt_PT" w:bidi="pt_PT"/>
        </w:rPr>
        <w:t xml:space="preserve"> e </w:t>
      </w:r>
      <w:r>
        <w:rPr>
          <w:lang w:val="pt_PT" w:bidi="pt_PT"/>
        </w:rPr>
        <w:t>pecado</w:t>
      </w:r>
      <w:r>
        <w:rPr>
          <w:lang w:val="pt_PT" w:bidi="pt_PT"/>
        </w:rPr>
        <w:t>, consulte o Glossário Mestre. Use as mesmas palavras ou frases para Rabi e pecado que vocês usaram em passagens anteriores.</w:t>
      </w:r>
    </w:p>
    <w:p>
      <w:pPr/>
      <w:r>
        <w:rPr>
          <w:lang w:val="pt_PT" w:bidi="pt_PT"/>
        </w:rPr>
      </w:r>
      <w:r>
        <w:rPr>
          <w:lang w:val="pt_PT" w:bidi="pt_PT"/>
        </w:rPr>
        <w:t xml:space="preserve">Jesus disse a eles que em vez disso essa cegueira era para que as </w:t>
      </w:r>
      <w:r>
        <w:rPr>
          <w:b/>
          <w:lang w:val="pt_PT" w:bidi="pt_PT"/>
        </w:rPr>
        <w:t>obras de Deus</w:t>
      </w:r>
      <w:r>
        <w:rPr>
          <w:lang w:val="pt_PT" w:bidi="pt_PT"/>
        </w:rPr>
        <w:t xml:space="preserve"> fossem vistas em sua vida. No Evangelho de João, “As obras de Deus” se referem a milagres que apenas Deus pode fazer, também algo que Deus faz para mostrar Seu poder. Para mais informações sobre obras, consulte no Glossário Mestre a palavra </w:t>
      </w:r>
      <w:r>
        <w:rPr>
          <w:lang w:val="pt_PT" w:bidi="pt_PT"/>
        </w:rPr>
        <w:t>milagre</w:t>
      </w:r>
      <w:r>
        <w:rPr>
          <w:lang w:val="pt_PT" w:bidi="pt_PT"/>
        </w:rPr>
        <w:t>. Certifiquem-se de usar a mesma palavra para “obras de Deus” que vocês usaram em passagens anteriores.</w:t>
      </w:r>
    </w:p>
    <w:p>
      <w:pPr/>
      <w:r>
        <w:rPr>
          <w:lang w:val="pt_PT" w:bidi="pt_PT"/>
        </w:rPr>
      </w:r>
      <w:r>
        <w:rPr>
          <w:lang w:val="pt_PT" w:bidi="pt_PT"/>
        </w:rPr>
        <w:t xml:space="preserve">Jesus também disse: “Enquanto estou no mundo, sou a Luz do mundo”. Jesus está usando o Nome de Deus que Deus disse a Moisés quando Deus o enviou para libertar os israelitas no Egito: “Eu Sou”. Consulte no Glossário Mestre </w:t>
      </w:r>
      <w:r>
        <w:rPr>
          <w:lang w:val="pt_PT" w:bidi="pt_PT"/>
        </w:rPr>
        <w:t>Eu Sou</w:t>
      </w:r>
      <w:r>
        <w:rPr>
          <w:lang w:val="pt_PT" w:bidi="pt_PT"/>
        </w:rPr>
        <w:t xml:space="preserve"> para mais informações sobre esse termo. Certifiquem-se de traduzir “Eu sou” da mesma maneira que vocês fizeram em passagens anteriores.</w:t>
      </w:r>
    </w:p>
    <w:p>
      <w:pPr/>
      <w:r>
        <w:rPr>
          <w:lang w:val="pt_PT" w:bidi="pt_PT"/>
        </w:rPr>
      </w:r>
      <w:r>
        <w:rPr>
          <w:lang w:val="pt_PT" w:bidi="pt_PT"/>
        </w:rPr>
        <w:t xml:space="preserve">Jesus disse a ele para ir se lavar no </w:t>
      </w:r>
      <w:r>
        <w:rPr>
          <w:b/>
          <w:lang w:val="pt_PT" w:bidi="pt_PT"/>
        </w:rPr>
        <w:t>tanque de Siloé</w:t>
      </w:r>
      <w:r>
        <w:rPr>
          <w:lang w:val="pt_PT" w:bidi="pt_PT"/>
        </w:rPr>
        <w:t>. Esse tanque era perto do templo, e as pessoas a usavam para lavagem ritual antes de adorar, bem como um fornecimento de água para a cidade. Era um tanque feito pelo homem. O nome do tanque, “Siloé”, significa “enviado”, porque a água no tanque foi enviada de fora de Jerusalém para as pessoas usarem.</w:t>
      </w:r>
    </w:p>
    <w:p>
      <w:pPr/>
      <w:r>
        <w:rPr>
          <w:lang w:val="pt_PT" w:bidi="pt_PT"/>
        </w:rPr>
      </w:r>
      <w:r>
        <w:rPr>
          <w:lang w:val="pt_PT" w:bidi="pt_PT"/>
        </w:rPr>
        <w:t xml:space="preserve">Quando o homem disse aos fariseus como Jesus o curou, ele disse que Jesus limpou, ou </w:t>
      </w:r>
      <w:r>
        <w:rPr>
          <w:b/>
          <w:lang w:val="pt_PT" w:bidi="pt_PT"/>
        </w:rPr>
        <w:t>ungiu</w:t>
      </w:r>
      <w:r>
        <w:rPr>
          <w:lang w:val="pt_PT" w:bidi="pt_PT"/>
        </w:rPr>
        <w:t xml:space="preserve">, seus olhos. Isso significa que Jesus honrou o homem colocando a lama em seus olhos. Essa palavra, ungir, é muitas vezes usada quando alguém coloca óleo na cabeça de uma pessoa em uma cerimônia especial. Para mais informações sobre </w:t>
      </w:r>
      <w:r>
        <w:rPr>
          <w:lang w:val="pt_PT" w:bidi="pt_PT"/>
        </w:rPr>
        <w:t>unção</w:t>
      </w:r>
      <w:r>
        <w:rPr>
          <w:lang w:val="pt_PT" w:bidi="pt_PT"/>
        </w:rPr>
        <w:t>, consulte o Glossário Mestre. Certifiquem-se de usar a mesma palavra para ungir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9:13–23</w:t>
      </w:r>
      <w:r>
        <w:rPr>
          <w:lang w:val="pt_PT" w:bidi="pt_PT"/>
        </w:rPr>
      </w:r>
    </w:p>
    <w:p>
      <w:pPr>
        <w:pStyle w:val="Heading3"/>
      </w:pPr>
      <w:r>
        <w:rPr>
          <w:lang w:val="pt_PT" w:bidi="pt_PT"/>
        </w:rPr>
        <w:t>Ouvir e Sentir</w:t>
      </w:r>
    </w:p>
    <w:p>
      <w:pPr/>
      <w:r>
        <w:rPr>
          <w:lang w:val="pt_PT" w:bidi="pt_PT"/>
        </w:rPr>
      </w:r>
      <w:r>
        <w:rPr>
          <w:lang w:val="pt_PT" w:bidi="pt_PT"/>
        </w:rPr>
        <w:t>Nesta etapa, ouçam João 9:13–23 e guardem em seus corações.</w:t>
      </w:r>
    </w:p>
    <w:p>
      <w:pPr/>
      <w:r>
        <w:rPr>
          <w:lang w:val="pt_PT" w:bidi="pt_PT"/>
        </w:rPr>
      </w:r>
      <w:r>
        <w:rPr>
          <w:lang w:val="pt_PT" w:bidi="pt_PT"/>
        </w:rPr>
        <w:t>Ouçam uma versão em áudio de João 9:13–23 três vezes, em três traduções diferentes, se possível.</w:t>
      </w:r>
    </w:p>
    <w:p>
      <w:pPr/>
      <w:r>
        <w:rPr>
          <w:lang w:val="pt_PT" w:bidi="pt_PT"/>
        </w:rPr>
      </w:r>
      <w:r>
        <w:rPr>
          <w:lang w:val="pt_PT" w:bidi="pt_PT"/>
        </w:rPr>
        <w:t>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9:13–23 na tradução mais fácil de entender.</w:t>
      </w:r>
    </w:p>
    <w:p>
      <w:pPr/>
      <w:r>
        <w:rPr>
          <w:lang w:val="pt_PT" w:bidi="pt_PT"/>
        </w:rPr>
      </w:r>
      <w:r>
        <w:rPr>
          <w:lang w:val="pt_PT" w:bidi="pt_PT"/>
        </w:rPr>
        <w:t>Na passagem anterior, Jesus curou um homem que nasceu cego. Depois disso, as pessoas que conheciam o homem como cego não sabiam se ele era o mesmo homem, e se ele foi genuinamente curado.</w:t>
      </w:r>
    </w:p>
    <w:p>
      <w:pPr/>
      <w:r>
        <w:rPr>
          <w:lang w:val="pt_PT" w:bidi="pt_PT"/>
        </w:rPr>
      </w:r>
      <w:r>
        <w:rPr>
          <w:lang w:val="pt_PT" w:bidi="pt_PT"/>
        </w:rPr>
        <w:t>Eles também não sabiam onde Jesus estava, então eles não poderiam perguntar a ele mais sobre esse milagre.</w:t>
      </w:r>
    </w:p>
    <w:p>
      <w:pPr/>
      <w:r>
        <w:rPr>
          <w:lang w:val="pt_PT" w:bidi="pt_PT"/>
        </w:rPr>
      </w:r>
      <w:r>
        <w:rPr>
          <w:lang w:val="pt_PT" w:bidi="pt_PT"/>
        </w:rPr>
        <w:t>Os vizinhos e pessoas que conheciam o homem curado o levaram para os fariseus, líderes religiosos locais. Essas pessoas fizeram isso porque algo muito incomum aconteceu quando o homem foi curado. Eles queriam descobrir pelos líderes religiosos se esse era um ato de Deus. O autor, João, menciona um detalhe importante quando ele diz que era um dia de sábado quando Jesus fez a lama e curou o homem. Os judeus tinham muitas regras para o Dia de Sábado que iam além do mandamento de “honrar o Dia de Sábado e mantê-lo santo”, como é declarado nos dez mandamentos. Eles não permitiam nenhum trabalho, e a cura era considerada trabalho. No sábado, as pessoas não tinham permissão para ajudar alguém, a menos que sua vida estivesse em perigo. A vida desse homem não estava em perigo. Essa poderia ser uma parte da razão pela qual as pessoas vieram até os líderes religiosos para investigação.</w:t>
      </w:r>
    </w:p>
    <w:p>
      <w:pPr/>
      <w:r>
        <w:rPr>
          <w:lang w:val="pt_PT" w:bidi="pt_PT"/>
        </w:rPr>
      </w:r>
      <w:r>
        <w:rPr>
          <w:lang w:val="pt_PT" w:bidi="pt_PT"/>
        </w:rPr>
        <w:t>Pausem este áudio e discutam as seguintes perguntas com seu grupo: Em sua cultura, o que vocês fazem quando há um evento difícil ou confuso? A quem vocês pediriam ajuda para entender?</w:t>
      </w:r>
    </w:p>
    <w:p>
      <w:pPr/>
      <w:r>
        <w:rPr>
          <w:lang w:val="pt_PT" w:bidi="pt_PT"/>
        </w:rPr>
      </w:r>
      <w:r>
        <w:rPr>
          <w:lang w:val="pt_PT" w:bidi="pt_PT"/>
        </w:rPr>
        <w:t>Os fariseus perguntaram ao homem que Jesus curou como isso aconteceu. O homem curado explicou. Quando eles ouviram que aconteceu no sábado, os fariseus entraram em desacordo entre si. Alguns deles disseram que como Jesus não seguia as regras que os judeus tinham para o dia de sábado, ele não foi enviado de Deus em sua opinião. Outros fariseus perguntaram se Jesus não veio de Deus, como ele poderia ter o poder de fazer os milagres que ele fez? Os fariseus não esperavam uma resposta a essa pergunta. Eles perguntaram para mostrar que Jesus pode ser de Deus. Essa era uma situação difícil para esses líderes religiosos entenderem e explicar.</w:t>
      </w:r>
    </w:p>
    <w:p>
      <w:pPr/>
      <w:r>
        <w:rPr>
          <w:lang w:val="pt_PT" w:bidi="pt_PT"/>
        </w:rPr>
      </w:r>
      <w:r>
        <w:rPr>
          <w:lang w:val="pt_PT" w:bidi="pt_PT"/>
        </w:rPr>
        <w:t>Nesse momento, os fariseus perguntaram ao homem curado o que ele pensava sobre Jesus. Isso não é normal para esses líderes religiosos. O homem curado era um mendigo. Ele não era um especialista religioso. Mas eles perguntaram sua opinião aqui. O homem disse a eles: “Ele, Jesus, é um profeta”. Um profeta é alguém que Deus envia para falar a mensagem de Deus às pessoas. O homem curado pensava que Jesus era um mensageiro e representante de Deus.</w:t>
      </w:r>
    </w:p>
    <w:p>
      <w:pPr/>
      <w:r>
        <w:rPr>
          <w:lang w:val="pt_PT" w:bidi="pt_PT"/>
        </w:rPr>
      </w:r>
      <w:r>
        <w:rPr>
          <w:lang w:val="pt_PT" w:bidi="pt_PT"/>
        </w:rPr>
        <w:t>Os líderes religiosos não acreditavam que o homem nasceu cego ou que Jesus o curou. Então eles chamaram os pais do homem para vir e falar com eles. Isso era obrigatório para os pais. Eles perguntaram a seus pais se esse era seu filho, e se ele nasceu cego, Os fariseus também perguntaram como ele pode ver agora. Os pais disseram aos fariseus que esse é seu filho, e ele nasceu cego. Mas eles não sabiam como ele podia ver.</w:t>
      </w:r>
    </w:p>
    <w:p>
      <w:pPr/>
      <w:r>
        <w:rPr>
          <w:lang w:val="pt_PT" w:bidi="pt_PT"/>
        </w:rPr>
      </w:r>
      <w:r>
        <w:rPr>
          <w:lang w:val="pt_PT" w:bidi="pt_PT"/>
        </w:rPr>
        <w:t>Os pais do homem disseram aos fariseus para perguntar ao próprio homem. Eles disseram que ele era velho o suficiente para falar por si mesmo. Em sua cultura, isso significa que ele tinha pelo menos 13 anos de idade. Mas ele provavelmente era mais velho do que isso, porque ele implorava por dinheiro nas ruas, e provavelmente não dependia de seus pais. Ele também é chamado de “um homem” na passagem. João observa que eles fizeram isso porque eles tinham medo dos fariseus. Esses líderes religiosos já haviam advertido os judeus que se alguém dissesse que Jesus era o Cristo, o salvador prometido, ele seria proibido de participar de sua casa de adoração. Essa era uma punição muito séria em sua cultura. Então os pais desse homem não queriam estar mais envolvidos na discussão.</w:t>
      </w:r>
    </w:p>
    <w:p>
      <w:pPr/>
      <w:r>
        <w:rPr>
          <w:lang w:val="pt_PT" w:bidi="pt_PT"/>
        </w:rPr>
      </w:r>
      <w:r>
        <w:rPr>
          <w:lang w:val="pt_PT" w:bidi="pt_PT"/>
        </w:rPr>
        <w:t>Pausem este áudio aqui e façam as seguintes perguntas para discussão com seu grupo: Em sua cultura, quanta autoridade os líderes religiosos têm para proibir uma pessoa de se juntar à comunidade em adoração? O que aconteceria se os líderes religiosos em sua cultura chutassem uma pessoa para fora da casa de adoração? Como isso pode impactar outras partes de sua vida?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9:13–23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O homem curado é trazido para os fariseus para investigação. Os fariseus têm um desacordo entre si sobre o poder e autoridade de Jesus. O homem curado chama Jesus de “um profeta”.</w:t>
      </w:r>
    </w:p>
    <w:p>
      <w:pPr/>
      <w:r>
        <w:rPr>
          <w:lang w:val="pt_PT" w:bidi="pt_PT"/>
        </w:rPr>
      </w:r>
      <w:r>
        <w:rPr>
          <w:b/>
          <w:lang w:val="pt_PT" w:bidi="pt_PT"/>
        </w:rPr>
        <w:t>Na segunda cena:</w:t>
      </w:r>
      <w:r>
        <w:rPr>
          <w:lang w:val="pt_PT" w:bidi="pt_PT"/>
        </w:rPr>
        <w:t xml:space="preserve"> Os fariseus chamam os pais do homem que foi curado. Eles questionam seus pais, e querem especificamente saber como ele foi curado. Mas seus pais não respondem a essa pergunta. Em vez disso, eles mandam os fariseus de volta ao homem que foi curado.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que foi curado de cegueira</w:t>
      </w:r>
    </w:p>
    <w:p>
      <w:pPr>
        <w:pStyle w:val="ListBullet"/>
        <w:spacing w:line="240" w:lineRule="auto"/>
        <w:ind w:left="720"/>
      </w:pPr>
      <w:r>
        <w:rPr>
          <w:lang w:val="pt_PT" w:bidi="pt_PT"/>
        </w:rPr>
      </w:r>
      <w:r>
        <w:rPr>
          <w:lang w:val="pt_PT" w:bidi="pt_PT"/>
        </w:rPr>
        <w:t>Seus vizinhos e pessoas que o conheciam como um mendigo</w:t>
      </w:r>
    </w:p>
    <w:p>
      <w:pPr>
        <w:pStyle w:val="ListBullet"/>
        <w:spacing w:line="240" w:lineRule="auto"/>
        <w:ind w:left="720"/>
      </w:pPr>
      <w:r>
        <w:rPr>
          <w:lang w:val="pt_PT" w:bidi="pt_PT"/>
        </w:rPr>
      </w:r>
      <w:r>
        <w:rPr>
          <w:lang w:val="pt_PT" w:bidi="pt_PT"/>
        </w:rPr>
        <w:t>Os fariseus (um grupo que não acredita que Jesus é de Deus, um grupo que pensa que ele pode ser de Deus)</w:t>
      </w:r>
    </w:p>
    <w:p>
      <w:pPr>
        <w:pStyle w:val="ListBullet"/>
        <w:spacing w:line="240" w:lineRule="auto"/>
        <w:ind w:left="720"/>
      </w:pPr>
      <w:r>
        <w:rPr>
          <w:lang w:val="pt_PT" w:bidi="pt_PT"/>
        </w:rPr>
      </w:r>
      <w:r>
        <w:rPr>
          <w:lang w:val="pt_PT" w:bidi="pt_PT"/>
        </w:rPr>
        <w:t>Os pais do homem nascido cego</w:t>
      </w:r>
    </w:p>
    <w:p>
      <w:pPr/>
      <w:r>
        <w:rPr>
          <w:lang w:val="pt_PT" w:bidi="pt_PT"/>
        </w:rPr>
      </w:r>
      <w:r>
        <w:rPr>
          <w:lang w:val="pt_PT" w:bidi="pt_PT"/>
        </w:rPr>
        <w:t>O grupo deve prestar atenção às partes do cenário da passagem:</w:t>
      </w:r>
    </w:p>
    <w:p>
      <w:pPr/>
      <w:r>
        <w:rPr>
          <w:lang w:val="pt_PT" w:bidi="pt_PT"/>
        </w:rPr>
      </w:r>
      <w:r>
        <w:rPr>
          <w:lang w:val="pt_PT" w:bidi="pt_PT"/>
        </w:rPr>
        <w:t>Cena 1</w:t>
      </w:r>
    </w:p>
    <w:p>
      <w:pPr/>
      <w:r>
        <w:rPr>
          <w:lang w:val="pt_PT" w:bidi="pt_PT"/>
        </w:rPr>
      </w:r>
      <w:r>
        <w:rPr>
          <w:lang w:val="pt_PT" w:bidi="pt_PT"/>
        </w:rPr>
        <w:t>No início dessa passagem, a frase: “Eles trouxeram para os fariseus o homem que era anteriormente cego…” é uma transição na história. Isso provavelmente aconteceu um dia depois que esse homem foi curado. As pessoas envolvidas se mudaram para um novo lugar, se reunindo com os fariseus. As Escrituras não são claras sobre se o homem foi voluntariamente, ou se as pessoas forçaram ele a ir. Tente traduzir sem dizer que ele foi forçado a ir, ou não forçado a ir. Vocês poderiam dizer: “as pessoas levaram o homem que era anteriormente cego para os fariseus”, ou algo semelhante.</w:t>
      </w:r>
    </w:p>
    <w:p>
      <w:pPr/>
      <w:r>
        <w:rPr>
          <w:lang w:val="pt_PT" w:bidi="pt_PT"/>
        </w:rPr>
      </w:r>
      <w:r>
        <w:rPr>
          <w:lang w:val="pt_PT" w:bidi="pt_PT"/>
        </w:rPr>
        <w:t>O fato de esse homem ser curado no dia de sábado é deixado claro pela palavra traduzida como “agora”. Nesse contexto, “agora” não é uma palavra que se refere a tempo. Em vez disso, aqui significa: “deve ser observado isso”. Essa é uma das razões pelas quais os fariseus se importavam com essa cura. Também é possível que Jesus tenha feito isso de propósito, no sábado, para mostrar seu poder sobre a lei do sábado. Os fariseus e líderes judeus já discordaram anteriormente de Jesus quando ele curou os outros no sábado.</w:t>
      </w:r>
    </w:p>
    <w:p>
      <w:pPr/>
      <w:r>
        <w:rPr>
          <w:lang w:val="pt_PT" w:bidi="pt_PT"/>
        </w:rPr>
      </w:r>
      <w:r>
        <w:rPr>
          <w:lang w:val="pt_PT" w:bidi="pt_PT"/>
        </w:rPr>
        <w:t>Os fariseus pediram ao homem curado para explicar como ele foi curado. O homem disse a eles que Jesus pegou lama, aplicou aos olhos do homem e disse a ele para lavar, e ele foi curado. Imediatamente, alguns dos fariseus apontaram que Jesus não poderia ter vindo de Deus, porque ele não seguia as regras do sábado. Era contra suas leis do sábado que alguém curasse outra pessoa no sábado, porque era considerado “trabalho”. Alguns outros dos fariseus discordaram e disseram que se Jesus não viesse de Deus, ele não teria o poder de fazer esses milagres. Então os líderes religiosos tinham uma divisão entre si por causa dessa situação difícil.</w:t>
      </w:r>
    </w:p>
    <w:p>
      <w:pPr/>
      <w:r>
        <w:rPr>
          <w:lang w:val="pt_PT" w:bidi="pt_PT"/>
        </w:rPr>
      </w:r>
      <w:r>
        <w:rPr>
          <w:lang w:val="pt_PT" w:bidi="pt_PT"/>
        </w:rPr>
        <w:t>Os fariseus então perguntaram ao homem que foi curado o que ele pensava sobre Jesus. O homem tinha certeza disso quando ele disse: “Ele é um profeta”. Isso significava que ele pensava que Jesus era de Deus.</w:t>
      </w:r>
    </w:p>
    <w:p>
      <w:pPr/>
      <w:r>
        <w:rPr>
          <w:lang w:val="pt_PT" w:bidi="pt_PT"/>
        </w:rPr>
      </w:r>
      <w:r>
        <w:rPr>
          <w:lang w:val="pt_PT" w:bidi="pt_PT"/>
        </w:rPr>
        <w:t>Cena 2</w:t>
      </w:r>
    </w:p>
    <w:p>
      <w:pPr/>
      <w:r>
        <w:rPr>
          <w:lang w:val="pt_PT" w:bidi="pt_PT"/>
        </w:rPr>
      </w:r>
      <w:r>
        <w:rPr>
          <w:lang w:val="pt_PT" w:bidi="pt_PT"/>
        </w:rPr>
        <w:t>Os fariseus ainda não acreditavam que o homem nasceu cego, ou que ele foi curado. Então eles chamaram seus pais para serem questionados. Eles perguntaram a seus pais: “Esse é seu filho? Ele nasceu cego? Como ele vê agora?”</w:t>
      </w:r>
    </w:p>
    <w:p>
      <w:pPr/>
      <w:r>
        <w:rPr>
          <w:lang w:val="pt_PT" w:bidi="pt_PT"/>
        </w:rPr>
      </w:r>
      <w:r>
        <w:rPr>
          <w:lang w:val="pt_PT" w:bidi="pt_PT"/>
        </w:rPr>
        <w:t>Os pais do homem confirmaram que ele era seu filho, e ele nasceu cego.</w:t>
      </w:r>
    </w:p>
    <w:p>
      <w:pPr/>
      <w:r>
        <w:rPr>
          <w:lang w:val="pt_PT" w:bidi="pt_PT"/>
        </w:rPr>
      </w:r>
      <w:r>
        <w:rPr>
          <w:lang w:val="pt_PT" w:bidi="pt_PT"/>
        </w:rPr>
        <w:t>João faz outro ponto nesse momento na passagem. Ele disse que os pais do homem que foi curado tinham medo dos líderes religiosos. Esses líderes disseram que se alguém alegasse que Jesus era o Messias, o salvador prometido, ele seria banido da sinagoga. Os pais não queriam ser punidos por algo que envolvia seu filho.</w:t>
      </w:r>
    </w:p>
    <w:p>
      <w:pPr/>
      <w:r>
        <w:rPr>
          <w:lang w:val="pt_PT" w:bidi="pt_PT"/>
        </w:rPr>
      </w:r>
      <w:r>
        <w:rPr>
          <w:lang w:val="pt_PT" w:bidi="pt_PT"/>
        </w:rPr>
        <w:t>Os pais do homem disseram aos fariseus que seu filho era velho o suficiente para responder por si mesmo, mas eles não sabiam como ele foi curado. Eles não disseram se eles sabiam sobre Jesus.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9:13–23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vizinhos e pessoas que conheciam o homem curado o levaram para os fariseus, líderes religiosos locais. Os </w:t>
      </w:r>
      <w:r>
        <w:rPr>
          <w:b/>
          <w:lang w:val="pt_PT" w:bidi="pt_PT"/>
        </w:rPr>
        <w:t>fariseus</w:t>
      </w:r>
      <w:r>
        <w:rPr>
          <w:lang w:val="pt_PT" w:bidi="pt_PT"/>
        </w:rPr>
        <w:t xml:space="preserve"> eram vistos como o grupo mais influente de líderes religiosos em Israel. Os fariseus eram dedicados à lei de Deus. Eles reconheciam a lei e as tradições religiosas tanto escritas como orais. Alguns dos fariseus também eram instrutores da lei de Deus. Na época de Jesus, muitos, mas não todos os líderes religiosos em Jerusalém pertenciam à seita dos fariseus. Nessa passagem, eles são chamados de fariseus, judeus e líderes judeus. Esse é o mesmo grupo de pessoas nessa passagem. Use a mesma palavra ou frase para fariseu nessa passagem que vocês usaram em passagens anteriores. Para mais informações sobre </w:t>
      </w:r>
      <w:r>
        <w:rPr>
          <w:lang w:val="pt_PT" w:bidi="pt_PT"/>
        </w:rPr>
        <w:t>fariseu</w:t>
      </w:r>
      <w:r>
        <w:rPr>
          <w:lang w:val="pt_PT" w:bidi="pt_PT"/>
        </w:rPr>
        <w:t>, consulte o Glossário Mestre.</w:t>
      </w:r>
    </w:p>
    <w:p>
      <w:pPr/>
      <w:r>
        <w:rPr>
          <w:lang w:val="pt_PT" w:bidi="pt_PT"/>
        </w:rPr>
      </w:r>
      <w:r>
        <w:rPr>
          <w:lang w:val="pt_PT" w:bidi="pt_PT"/>
        </w:rPr>
        <w:t xml:space="preserve">Era um </w:t>
      </w:r>
      <w:r>
        <w:rPr>
          <w:b/>
          <w:lang w:val="pt_PT" w:bidi="pt_PT"/>
        </w:rPr>
        <w:t>sábado</w:t>
      </w:r>
      <w:r>
        <w:rPr>
          <w:lang w:val="pt_PT" w:bidi="pt_PT"/>
        </w:rPr>
        <w:t xml:space="preserve"> quando Jesus curou o homem. O povo judeu observava o dia de sábado como um dia de descanso e adoração desde a época em que Deus deu a eles esse mandamento. Na época de Jesus, estavam em vigência regras rígidas e específicas a respeito de qual tipo de trabalho poderia ou não ser realizado neste dia. Esse também era o dia em que as pessoas iam para a sinagoga ou templo para adorar. Use a mesma palavra para "sábado" que você usou em passagens anteriores. Para mais informações sobre </w:t>
      </w:r>
      <w:r>
        <w:rPr>
          <w:lang w:val="pt_PT" w:bidi="pt_PT"/>
        </w:rPr>
        <w:t>sábado</w:t>
      </w:r>
      <w:r>
        <w:rPr>
          <w:lang w:val="pt_PT" w:bidi="pt_PT"/>
        </w:rPr>
        <w:t>, consulte o Glossário Mestre.</w:t>
      </w:r>
    </w:p>
    <w:p>
      <w:pPr/>
      <w:r>
        <w:rPr>
          <w:lang w:val="pt_PT" w:bidi="pt_PT"/>
        </w:rPr>
      </w:r>
      <w:r>
        <w:rPr>
          <w:lang w:val="pt_PT" w:bidi="pt_PT"/>
        </w:rPr>
        <w:t xml:space="preserve">Alguns dos fariseus perguntaram como um homem que é um </w:t>
      </w:r>
      <w:r>
        <w:rPr>
          <w:b/>
          <w:lang w:val="pt_PT" w:bidi="pt_PT"/>
        </w:rPr>
        <w:t>pecador</w:t>
      </w:r>
      <w:r>
        <w:rPr>
          <w:lang w:val="pt_PT" w:bidi="pt_PT"/>
        </w:rPr>
        <w:t xml:space="preserve"> poderia realizar </w:t>
      </w:r>
      <w:r>
        <w:rPr>
          <w:b/>
          <w:lang w:val="pt_PT" w:bidi="pt_PT"/>
        </w:rPr>
        <w:t>sinais</w:t>
      </w:r>
      <w:r>
        <w:rPr>
          <w:lang w:val="pt_PT" w:bidi="pt_PT"/>
        </w:rPr>
        <w:t xml:space="preserve">, ou </w:t>
      </w:r>
      <w:r>
        <w:rPr>
          <w:b/>
          <w:lang w:val="pt_PT" w:bidi="pt_PT"/>
        </w:rPr>
        <w:t>milagres</w:t>
      </w:r>
      <w:r>
        <w:rPr>
          <w:lang w:val="pt_PT" w:bidi="pt_PT"/>
        </w:rPr>
        <w:t>. Pecado se refere a um ato de desobediência a Deus. Quando esses fariseus sugeriram que Jesus era um pecador, eles queriam dizer que ele era como todas as outras pessoas e cometeu pecado. Nessa passagem, a palavra sinal significa um milagre. Sinais e milagres se referem a ações poderosas que apenas Deus pode fazer, e fazer as pessoas admirarem a Deus. Milagres, sinais e maravilhas se referem a coisas semelhantes.</w:t>
      </w:r>
    </w:p>
    <w:p>
      <w:pPr/>
      <w:r>
        <w:rPr>
          <w:lang w:val="pt_PT" w:bidi="pt_PT"/>
        </w:rPr>
      </w:r>
      <w:r>
        <w:rPr>
          <w:lang w:val="pt_PT" w:bidi="pt_PT"/>
        </w:rPr>
        <w:t xml:space="preserve">Use a mesma palavra para </w:t>
      </w:r>
      <w:r>
        <w:rPr>
          <w:b/>
          <w:lang w:val="pt_PT" w:bidi="pt_PT"/>
        </w:rPr>
        <w:t>pecador</w:t>
      </w:r>
      <w:r>
        <w:rPr>
          <w:lang w:val="pt_PT" w:bidi="pt_PT"/>
        </w:rPr>
        <w:t xml:space="preserve"> que vocês usaram em passagens anteriores. Para mais informações sobre </w:t>
      </w:r>
      <w:r>
        <w:rPr>
          <w:lang w:val="pt_PT" w:bidi="pt_PT"/>
        </w:rPr>
        <w:t>pecado</w:t>
      </w:r>
      <w:r>
        <w:rPr>
          <w:lang w:val="pt_PT" w:bidi="pt_PT"/>
        </w:rPr>
        <w:t>, consulte o Glossário Mestre.</w:t>
      </w:r>
    </w:p>
    <w:p>
      <w:pPr/>
      <w:r>
        <w:rPr>
          <w:lang w:val="pt_PT" w:bidi="pt_PT"/>
        </w:rPr>
      </w:r>
      <w:r>
        <w:rPr>
          <w:lang w:val="pt_PT" w:bidi="pt_PT"/>
        </w:rPr>
        <w:t xml:space="preserve">Use a mesma palavra para </w:t>
      </w:r>
      <w:r>
        <w:rPr>
          <w:b/>
          <w:lang w:val="pt_PT" w:bidi="pt_PT"/>
        </w:rPr>
        <w:t>sinal</w:t>
      </w:r>
      <w:r>
        <w:rPr>
          <w:lang w:val="pt_PT" w:bidi="pt_PT"/>
        </w:rPr>
        <w:t xml:space="preserve"> que vocês usaram em passagens anteriores. Para mais informações sobre </w:t>
      </w:r>
      <w:r>
        <w:rPr>
          <w:lang w:val="pt_PT" w:bidi="pt_PT"/>
        </w:rPr>
        <w:t>sinais</w:t>
      </w:r>
      <w:r>
        <w:rPr>
          <w:lang w:val="pt_PT" w:bidi="pt_PT"/>
        </w:rPr>
        <w:t xml:space="preserve">, consulte </w:t>
      </w:r>
      <w:r>
        <w:rPr>
          <w:lang w:val="pt_PT" w:bidi="pt_PT"/>
        </w:rPr>
        <w:t>milagre</w:t>
      </w:r>
      <w:r>
        <w:rPr>
          <w:lang w:val="pt_PT" w:bidi="pt_PT"/>
        </w:rPr>
        <w:t xml:space="preserve"> no Glossário Mestre.</w:t>
      </w:r>
    </w:p>
    <w:p>
      <w:pPr/>
      <w:r>
        <w:rPr>
          <w:lang w:val="pt_PT" w:bidi="pt_PT"/>
        </w:rPr>
      </w:r>
      <w:r>
        <w:rPr>
          <w:lang w:val="pt_PT" w:bidi="pt_PT"/>
        </w:rPr>
        <w:t xml:space="preserve">O homem curado chamou Jesus de um </w:t>
      </w:r>
      <w:r>
        <w:rPr>
          <w:b/>
          <w:lang w:val="pt_PT" w:bidi="pt_PT"/>
        </w:rPr>
        <w:t>profeta</w:t>
      </w:r>
      <w:r>
        <w:rPr>
          <w:lang w:val="pt_PT" w:bidi="pt_PT"/>
        </w:rPr>
        <w:t xml:space="preserve">. Um profeta é alguém que recebe uma mensagem de Deus e a leva para as pessoas. Use a mesma palavra para profeta que vocês usaram em passagens anteriores. Para mais informações sobre </w:t>
      </w:r>
      <w:r>
        <w:rPr>
          <w:lang w:val="pt_PT" w:bidi="pt_PT"/>
        </w:rPr>
        <w:t>profetas</w:t>
      </w:r>
      <w:r>
        <w:rPr>
          <w:lang w:val="pt_PT" w:bidi="pt_PT"/>
        </w:rPr>
        <w:t>, consulte o Glossário Mestre.</w:t>
      </w:r>
    </w:p>
    <w:p>
      <w:pPr/>
      <w:r>
        <w:rPr>
          <w:lang w:val="pt_PT" w:bidi="pt_PT"/>
        </w:rPr>
      </w:r>
      <w:r>
        <w:rPr>
          <w:lang w:val="pt_PT" w:bidi="pt_PT"/>
        </w:rPr>
        <w:t xml:space="preserve">Os pais do homem curado tinham medo dos líderes judeus porque eles sabiam que se alguém confessasse Jesus como o Cristo, ou Messias, ele seria “colocado para fora da </w:t>
      </w:r>
      <w:r>
        <w:rPr>
          <w:b/>
          <w:lang w:val="pt_PT" w:bidi="pt_PT"/>
        </w:rPr>
        <w:t>sinagoga</w:t>
      </w:r>
      <w:r>
        <w:rPr>
          <w:lang w:val="pt_PT" w:bidi="pt_PT"/>
        </w:rPr>
        <w:t xml:space="preserve">”. Isso é importante porque o direito de adorar na sinagoga era muito importante para todas as pessoas judias. A sinagoga era o lugar de adoração para judeus, não era o templo onde as pessoas faziam sacrifícios. Use a mesma palavra para sinagoga que vocês usaram em passagens anteriores. Para mais informações sobre </w:t>
      </w:r>
      <w:r>
        <w:rPr>
          <w:lang w:val="pt_PT" w:bidi="pt_PT"/>
        </w:rPr>
        <w:t>sinagoga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9:24–34</w:t>
      </w:r>
      <w:r>
        <w:rPr>
          <w:lang w:val="pt_PT" w:bidi="pt_PT"/>
        </w:rPr>
      </w:r>
    </w:p>
    <w:p>
      <w:pPr>
        <w:pStyle w:val="Heading3"/>
      </w:pPr>
      <w:r>
        <w:rPr>
          <w:lang w:val="pt_PT" w:bidi="pt_PT"/>
        </w:rPr>
        <w:t>Ouvir e Sentir</w:t>
      </w:r>
    </w:p>
    <w:p>
      <w:pPr/>
      <w:r>
        <w:rPr>
          <w:lang w:val="pt_PT" w:bidi="pt_PT"/>
        </w:rPr>
      </w:r>
      <w:r>
        <w:rPr>
          <w:lang w:val="pt_PT" w:bidi="pt_PT"/>
        </w:rPr>
        <w:t>Nesta etapa, ouçam João 9:24–34 e guardem em seus corações.</w:t>
      </w:r>
    </w:p>
    <w:p>
      <w:pPr/>
      <w:r>
        <w:rPr>
          <w:lang w:val="pt_PT" w:bidi="pt_PT"/>
        </w:rPr>
      </w:r>
      <w:r>
        <w:rPr>
          <w:lang w:val="pt_PT" w:bidi="pt_PT"/>
        </w:rPr>
        <w:t>Ouçam uma versão em áudio de João 9:24–34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9:24–34 na tradução mais fácil de entender.</w:t>
      </w:r>
    </w:p>
    <w:p>
      <w:pPr/>
      <w:r>
        <w:rPr>
          <w:lang w:val="pt_PT" w:bidi="pt_PT"/>
        </w:rPr>
      </w:r>
      <w:r>
        <w:rPr>
          <w:lang w:val="pt_PT" w:bidi="pt_PT"/>
        </w:rPr>
        <w:t>Na passagem anterior, os fariseus questionaram o homem que foi curado da cegueira e então a seus pais. Eles tentaram confirmar se ele era o filho dessas pessoas, e se ele nasceu cego. Depois disso, os fariseus chamaram o homem curado de volta para falar com eles.</w:t>
      </w:r>
    </w:p>
    <w:p>
      <w:pPr/>
      <w:r>
        <w:rPr>
          <w:lang w:val="pt_PT" w:bidi="pt_PT"/>
        </w:rPr>
      </w:r>
      <w:r>
        <w:rPr>
          <w:lang w:val="pt_PT" w:bidi="pt_PT"/>
        </w:rPr>
        <w:t>Eles começaram com uma declaração: “Dê glória a Deus”. Esse é um desafio para o homem de ser honesto com os fariseus. Eles não acreditaram nele, ou queriam que ele concordasse com eles. “Dê glória a Deus” pode ser traduzido como “Juro por Deus contar a verdade” ou “Fale a verdade diante de Deus”. Eles queriam garantir que o homem deu a Deus a glória por essa cura, e não a Jesus. Os fariseus também queriam que o homem fizesse uma declaração como um juramento a eles.</w:t>
      </w:r>
    </w:p>
    <w:p>
      <w:pPr/>
      <w:r>
        <w:rPr>
          <w:lang w:val="pt_PT" w:bidi="pt_PT"/>
        </w:rPr>
      </w:r>
      <w:r>
        <w:rPr>
          <w:lang w:val="pt_PT" w:bidi="pt_PT"/>
        </w:rPr>
        <w:t>Pare aqui e discuta essa pergunta em grupo: Quando os fariseus disseram que o homem curado deveria “dar glória a Deus”, eles estavam dizendo a ele para falar a verdade com Deus ouvindo. Em sua cultura, como vocês sabem se alguém está contando a verdade? Que palavras ou frases as pessoas usam normalmente quando alguém conta a verdade? Em um cenário formal, como uma reunião de tribunal ou conselho, como as pessoas fazem isso? Em um cenário informal, como uma família ou grupo de amigos, como vocês sabem quando alguém está contando a verdade? Pausem este áudio aqui.</w:t>
      </w:r>
    </w:p>
    <w:p>
      <w:pPr/>
      <w:r>
        <w:rPr>
          <w:lang w:val="pt_PT" w:bidi="pt_PT"/>
        </w:rPr>
      </w:r>
      <w:r>
        <w:rPr>
          <w:lang w:val="pt_PT" w:bidi="pt_PT"/>
        </w:rPr>
        <w:t>Então eles disseram: “Sabemos que esse homem é um pecador”. Os fariseus nem mesmo falaram o nome de Jesus. Eles estavam dando sua própria opinião sobre Jesus, que ele não era uma boa pessoa. Eles tentaram fazer o homem concordar com eles. Quando eles se recusaram a usar o nome de Jesus, eles estavam mostrando desrespeito. “Esse homem” poderia até mesmo ser “esse colega” ou “essa pessoa”. Ao chamar Jesus de pecador, eles queriam dizer que ele não cumpriu a lei judaica. Na lei judaica, as pessoas não devem fazer nenhum trabalho no Dia de descanso de sábado judaico. Os líderes religiosos consideravam Jesus um pecador porque ele fez lama e curou o homem no Dia de sábado.</w:t>
      </w:r>
    </w:p>
    <w:p>
      <w:pPr/>
      <w:r>
        <w:rPr>
          <w:lang w:val="pt_PT" w:bidi="pt_PT"/>
        </w:rPr>
      </w:r>
      <w:r>
        <w:rPr>
          <w:lang w:val="pt_PT" w:bidi="pt_PT"/>
        </w:rPr>
        <w:t>O homem curado disse a eles: “Não sei se ele é um pecador, mas sei isso, estava cego, mas agora vejo!” Essa é uma declaração dos fatos. O homem não permitiu que os fariseus o envolvessem em sua teoria ou debate sobre se Jesus era ou não um pecador. Ele deu uma expressão de fé simples do que ele sabia que era verdadeiro.</w:t>
      </w:r>
    </w:p>
    <w:p>
      <w:pPr/>
      <w:r>
        <w:rPr>
          <w:lang w:val="pt_PT" w:bidi="pt_PT"/>
        </w:rPr>
      </w:r>
      <w:r>
        <w:rPr>
          <w:lang w:val="pt_PT" w:bidi="pt_PT"/>
        </w:rPr>
        <w:t>Depois disso, os fariseus perguntaram ao homem: “O que ele fez com você, como ele abriu seus olhos?” Os fariseus tentaram encontrar algo que Jesus fez que quebrou a lei do sábado com essa pergunta. O homem curado respondeu dizendo que ele já disse aos fariseus o que aconteceu, mas eles não ouviram ele. Seu significado é que eles não queriam ouvi-lo. Eles também não acreditaram nele, e ele sabia isso.</w:t>
      </w:r>
    </w:p>
    <w:p>
      <w:pPr/>
      <w:r>
        <w:rPr>
          <w:lang w:val="pt_PT" w:bidi="pt_PT"/>
        </w:rPr>
      </w:r>
      <w:r>
        <w:rPr>
          <w:lang w:val="pt_PT" w:bidi="pt_PT"/>
        </w:rPr>
        <w:t>Pare aqui e discuta essa pergunta em grupo: Esse homem se recusou a se envolver em um debate com os líderes religiosos. Ele simplesmente declarou o que ele sabia. Se vocês fossem esse homem, o que vocês teriam dito? Pausem este áudio aqui.</w:t>
      </w:r>
    </w:p>
    <w:p>
      <w:pPr/>
      <w:r>
        <w:rPr>
          <w:lang w:val="pt_PT" w:bidi="pt_PT"/>
        </w:rPr>
      </w:r>
      <w:r>
        <w:rPr>
          <w:lang w:val="pt_PT" w:bidi="pt_PT"/>
        </w:rPr>
        <w:t>O homem curado já se considerava um discípulo de Jesus. Ele fez aos fariseus uma pergunta muito ousada. Ele disse: “Vocês não querem se tornar seus discípulos — de Jesus — também?” O homem curado provavelmente estava frustrado por suas perguntas, e fez essa pergunta por sua frustração. Mas os fariseus não gostaram da pergunta. Eles disseram rapidamente: “Somos discípulos de Moisés, mas quanto a esse homem, não sabemos de onde ele vem”. Novamente, eles não usaram o nome de Jesus, e esse provavelmente é um sinal de desrespeito. Eles mostraram contraste em seu discurso usando o nome de Moisés, mas não o nome de Jesus.</w:t>
      </w:r>
    </w:p>
    <w:p>
      <w:pPr/>
      <w:r>
        <w:rPr>
          <w:lang w:val="pt_PT" w:bidi="pt_PT"/>
        </w:rPr>
      </w:r>
      <w:r>
        <w:rPr>
          <w:lang w:val="pt_PT" w:bidi="pt_PT"/>
        </w:rPr>
        <w:t>Então, o homem curado faz declarações mais importantes. Ele declara sua surpresa que esses líderes religiosos de Israel não sabem de onde vem um homem que pode curar as pessoas cegas. Ele também diz que: “Sabemos que Deus não ouve pecadores, mas Deus ouve os que temem a Deus, ou pessoas que honram e obedecem a Deus fazendo Sua vontade”. Quando ele disse isso, ele deixou claro que ele acreditava que Deus enviou Jesus, e ele não era um pecador, como eles diziam.</w:t>
      </w:r>
    </w:p>
    <w:p>
      <w:pPr/>
      <w:r>
        <w:rPr>
          <w:lang w:val="pt_PT" w:bidi="pt_PT"/>
        </w:rPr>
      </w:r>
      <w:r>
        <w:rPr>
          <w:lang w:val="pt_PT" w:bidi="pt_PT"/>
        </w:rPr>
        <w:t>O homem curado continuou a dizer que, “desde o início dos tempo, ninguém ouviu falar de alguém curando uma pessoa nascida cega”. Ele disse que se esse homem, Jesus, não era de Deus, ele não poderia fazer nada. Isso significa que Jesus deve ser de Deus. O homem curado estava obviamente falando a verdade que Deus deu a ele. Nessa situação, ele está mais ciente do poder e presença de Deus do que os fariseus.</w:t>
      </w:r>
    </w:p>
    <w:p>
      <w:pPr/>
      <w:r>
        <w:rPr>
          <w:lang w:val="pt_PT" w:bidi="pt_PT"/>
        </w:rPr>
      </w:r>
      <w:r>
        <w:rPr>
          <w:lang w:val="pt_PT" w:bidi="pt_PT"/>
        </w:rPr>
        <w:t>Pare aqui e discuta em grupo essa pergunta: Em sua cultura, como uma pessoa comum pode desafiar ou questionar uma pessoa que está em autoridade sobre ela, como a polícia, líderes religiosos ou um mestre? Pausem este áudio aqui.</w:t>
      </w:r>
    </w:p>
    <w:p>
      <w:pPr/>
      <w:r>
        <w:rPr>
          <w:lang w:val="pt_PT" w:bidi="pt_PT"/>
        </w:rPr>
      </w:r>
      <w:r>
        <w:rPr>
          <w:lang w:val="pt_PT" w:bidi="pt_PT"/>
        </w:rPr>
        <w:t>Os fariseus responderam às declarações do homem curado atacando-o. Os fariseus responderam com uma pergunta que eles não esperavam uma resposta. Eles disseram: “Vocês nasceram em pecado total, e vocês nos ensinam?” Essa era uma repreensão e um insulto. Eles disseram que ele era um pecador desde que ele nasceu, e continua sendo. Nesse momento, soa como se eles se lembrassem que ele era um mendigo cego apenas dias antes. Eles o insultaram em um esforço para descredibilizá-lo. Então os fariseus o colocaram para fora da sinagoga. O significado aqui não é claro. Poderia ser que eles o baniram, ou poderia simplesmente significar que eles o removeram do edifício. De qualquer forma, essa era uma punição séria para o povo judeu. Os fariseus não chutaram o homem para fora da religião judaica, ou do templo, mas ele foi removido de sua sinagoga local, onde sua família e vizinhos provavelmente adoravam.</w:t>
      </w:r>
    </w:p>
    <w:p>
      <w:pPr/>
      <w:r>
        <w:rPr>
          <w:lang w:val="pt_PT" w:bidi="pt_PT"/>
        </w:rPr>
      </w:r>
      <w:r>
        <w:rPr>
          <w:lang w:val="pt_PT" w:bidi="pt_PT"/>
        </w:rPr>
        <w:t>Pare aqui e discuta em grupo essa pergunta: Se um dos membros da sua família fosse chutado para fora de seu lugar de adoração, como isso afetaria sua família e esse membro da família?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9:24–34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Os fariseus chamam o homem curado de volta para falar com eles. Eles tentaram forçar sua opinião sobre ele. Em vez disso, o homem curado disse a eles que ele estava cego, e agora ele pode ver.</w:t>
      </w:r>
    </w:p>
    <w:p>
      <w:pPr/>
      <w:r>
        <w:rPr>
          <w:lang w:val="pt_PT" w:bidi="pt_PT"/>
        </w:rPr>
      </w:r>
      <w:r>
        <w:rPr>
          <w:b/>
          <w:lang w:val="pt_PT" w:bidi="pt_PT"/>
        </w:rPr>
        <w:t>Na segunda cena:</w:t>
      </w:r>
      <w:r>
        <w:rPr>
          <w:lang w:val="pt_PT" w:bidi="pt_PT"/>
        </w:rPr>
        <w:t xml:space="preserve"> Os fariseus perguntaram a ele como Jesus curou o homem. Ele respondeu que ele disse a eles o que aconteceu, mas eles não o ouviram.</w:t>
      </w:r>
    </w:p>
    <w:p>
      <w:pPr/>
      <w:r>
        <w:rPr>
          <w:lang w:val="pt_PT" w:bidi="pt_PT"/>
        </w:rPr>
      </w:r>
      <w:r>
        <w:rPr>
          <w:b/>
          <w:lang w:val="pt_PT" w:bidi="pt_PT"/>
        </w:rPr>
        <w:t>Na terceira cena:</w:t>
      </w:r>
      <w:r>
        <w:rPr>
          <w:lang w:val="pt_PT" w:bidi="pt_PT"/>
        </w:rPr>
        <w:t xml:space="preserve"> O homem perguntou se eles queriam se tornar discípulos de Jesus também. Os fariseus então insultaram Jesus e esse homem. Mas o homem desafiou eles a considerar que Jesus deve ser de Deus, porque ele curou um homem nascido cego.</w:t>
      </w:r>
    </w:p>
    <w:p>
      <w:pPr/>
      <w:r>
        <w:rPr>
          <w:lang w:val="pt_PT" w:bidi="pt_PT"/>
        </w:rPr>
      </w:r>
      <w:r>
        <w:rPr>
          <w:b/>
          <w:lang w:val="pt_PT" w:bidi="pt_PT"/>
        </w:rPr>
        <w:t>Na quarta cena:</w:t>
      </w:r>
      <w:r>
        <w:rPr>
          <w:lang w:val="pt_PT" w:bidi="pt_PT"/>
        </w:rPr>
        <w:t xml:space="preserve"> Os fariseus insultaram o homem e o chutaram para fora da sinagoga.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que foi curado de cegueira</w:t>
      </w:r>
    </w:p>
    <w:p>
      <w:pPr>
        <w:pStyle w:val="ListBullet"/>
        <w:spacing w:line="240" w:lineRule="auto"/>
        <w:ind w:left="720"/>
      </w:pPr>
      <w:r>
        <w:rPr>
          <w:lang w:val="pt_PT" w:bidi="pt_PT"/>
        </w:rPr>
      </w:r>
      <w:r>
        <w:rPr>
          <w:lang w:val="pt_PT" w:bidi="pt_PT"/>
        </w:rPr>
        <w:t>Os fariseus</w:t>
      </w:r>
    </w:p>
    <w:p>
      <w:pPr/>
      <w:r>
        <w:rPr>
          <w:lang w:val="pt_PT" w:bidi="pt_PT"/>
        </w:rPr>
      </w:r>
      <w:r>
        <w:rPr>
          <w:lang w:val="pt_PT" w:bidi="pt_PT"/>
        </w:rPr>
        <w:t>O grupo deve prestar atenção às partes do cenário da passagem:</w:t>
      </w:r>
    </w:p>
    <w:p>
      <w:pPr/>
      <w:r>
        <w:rPr>
          <w:lang w:val="pt_PT" w:bidi="pt_PT"/>
        </w:rPr>
      </w:r>
      <w:r>
        <w:rPr>
          <w:lang w:val="pt_PT" w:bidi="pt_PT"/>
        </w:rPr>
        <w:t>Cena 1</w:t>
      </w:r>
    </w:p>
    <w:p>
      <w:pPr/>
      <w:r>
        <w:rPr>
          <w:lang w:val="pt_PT" w:bidi="pt_PT"/>
        </w:rPr>
      </w:r>
      <w:r>
        <w:rPr>
          <w:lang w:val="pt_PT" w:bidi="pt_PT"/>
        </w:rPr>
        <w:t>O início dessa passagem usou uma palavra introdutória que mostrou que os fariseus mudaram de questionar os pais do homem curado para questionar o homem curado novamente.</w:t>
      </w:r>
    </w:p>
    <w:p>
      <w:pPr/>
      <w:r>
        <w:rPr>
          <w:lang w:val="pt_PT" w:bidi="pt_PT"/>
        </w:rPr>
      </w:r>
      <w:r>
        <w:rPr>
          <w:lang w:val="pt_PT" w:bidi="pt_PT"/>
        </w:rPr>
        <w:t>Eles começaram com uma declaração: “Dê glória a Deus, sabemos que esse homem é um pecador”.</w:t>
      </w:r>
    </w:p>
    <w:p>
      <w:pPr/>
      <w:r>
        <w:rPr>
          <w:lang w:val="pt_PT" w:bidi="pt_PT"/>
        </w:rPr>
      </w:r>
      <w:r>
        <w:rPr>
          <w:lang w:val="pt_PT" w:bidi="pt_PT"/>
        </w:rPr>
        <w:t>Esse é um desafio para o homem de ser honesto com os fariseus. “Dê glória a Deus” pode ser traduzido como “Jure por Deus contar a verdade”, ou “Fale a verdade diante de Deus”. Eles queriam garantir que o homem deu a Deus a glória por essa cura, e não Jesus. Os fariseus também querem que o homem faça uma declaração como um juramento ou voto solene a eles.</w:t>
      </w:r>
    </w:p>
    <w:p>
      <w:pPr/>
      <w:r>
        <w:rPr>
          <w:lang w:val="pt_PT" w:bidi="pt_PT"/>
        </w:rPr>
      </w:r>
      <w:r>
        <w:rPr>
          <w:lang w:val="pt_PT" w:bidi="pt_PT"/>
        </w:rPr>
        <w:t>Eles também estavam dando sua própria opinião sobre Jesus, que ele não era uma boa pessoa. Eles tentaram fazer o homem concordar com eles, e dizer isso em suas próprias palavras. Quando eles se recusaram a usar o nome de Jesus, eles estavam mostrando desrespeito. “Esse homem” poderia até mesmo ser “esse colega”, ou “essa pessoa”. Ao chamar Jesus de pecador, eles queriam dizer que ele não cumpria a lei judaica. Na lei judaica, as pessoas não devem fazer nenhum trabalho no Dia de descanso de sábado judaico. Os líderes religiosos consideravam Jesus um pecador porque ele fez lama e curou o homem no Dia de sábado.</w:t>
      </w:r>
    </w:p>
    <w:p>
      <w:pPr/>
      <w:r>
        <w:rPr>
          <w:lang w:val="pt_PT" w:bidi="pt_PT"/>
        </w:rPr>
      </w:r>
      <w:r>
        <w:rPr>
          <w:lang w:val="pt_PT" w:bidi="pt_PT"/>
        </w:rPr>
        <w:t>A resposta do homem curado aqui é a parte mais importante dessa passagem. O homem curado disse a eles: “Não sei se ele é um pecador, mas uma coisa sei, estava cego, mas agora vejo!” É uma expressão de fé simples sobre o que esse homem sabia que era verdadeiro. A linguagem original dessa passagem dá ênfase à frase “uma coisa que sei”. Também poderia ser traduzido como “tudo o que sei é isso” ou “mas definitivamente sei uma coisa”.</w:t>
      </w:r>
    </w:p>
    <w:p>
      <w:pPr/>
      <w:r>
        <w:rPr>
          <w:lang w:val="pt_PT" w:bidi="pt_PT"/>
        </w:rPr>
      </w:r>
      <w:r>
        <w:rPr>
          <w:lang w:val="pt_PT" w:bidi="pt_PT"/>
        </w:rPr>
        <w:t>Cena 2</w:t>
      </w:r>
    </w:p>
    <w:p>
      <w:pPr/>
      <w:r>
        <w:rPr>
          <w:lang w:val="pt_PT" w:bidi="pt_PT"/>
        </w:rPr>
      </w:r>
      <w:r>
        <w:rPr>
          <w:lang w:val="pt_PT" w:bidi="pt_PT"/>
        </w:rPr>
        <w:t>A direção do discurso mudou novamente quando os fariseus fizeram ao homem outra pergunta. Como os fariseus não fizeram o homem curado dizer o que eles queriam, eles fizeram outra pergunta. Eles perguntaram a ele como Jesus o curou, especificamente: “O que ele fez com você?” Os fariseus queriam ouvir sobre alguma atividade que Jesus fez que violaria especificamente a lei do sábado.</w:t>
      </w:r>
    </w:p>
    <w:p>
      <w:pPr/>
      <w:r>
        <w:rPr>
          <w:lang w:val="pt_PT" w:bidi="pt_PT"/>
        </w:rPr>
      </w:r>
      <w:r>
        <w:rPr>
          <w:lang w:val="pt_PT" w:bidi="pt_PT"/>
        </w:rPr>
        <w:t>O homem curado respondeu dizendo que ele já disse aos fariseus o que aconteceu, mas eles não ouviram ele. Ele respondeu com duas perguntas. Ele não queria que os fariseus respondessem às perguntas, mas em vez disso ele provou seu ponto fazendo as perguntas. Ele disse: “Por que vocês querem ouvir novamente?” O homem mostrou frustração quando ele disse isso. O homem curado sabia que eles não acreditavam no que ele disse sobre Jesus.</w:t>
      </w:r>
    </w:p>
    <w:p>
      <w:pPr/>
      <w:r>
        <w:rPr>
          <w:lang w:val="pt_PT" w:bidi="pt_PT"/>
        </w:rPr>
      </w:r>
      <w:r>
        <w:rPr>
          <w:lang w:val="pt_PT" w:bidi="pt_PT"/>
        </w:rPr>
        <w:t>Cena 3</w:t>
      </w:r>
    </w:p>
    <w:p>
      <w:pPr/>
      <w:r>
        <w:rPr>
          <w:lang w:val="pt_PT" w:bidi="pt_PT"/>
        </w:rPr>
      </w:r>
      <w:r>
        <w:rPr>
          <w:lang w:val="pt_PT" w:bidi="pt_PT"/>
        </w:rPr>
        <w:t>O homem curado então fez aos fariseus uma pergunta muito ousada. Ele disse: “Vocês não querem se tornar seus discípulos também?” O homem curado provavelmente estava frustrado por suas perguntas, e fez essa pergunta por sua frustração. O homem curado queria dizer que ele era um discípulo de Jesus pela maneira como ele disse “também”.</w:t>
      </w:r>
    </w:p>
    <w:p>
      <w:pPr/>
      <w:r>
        <w:rPr>
          <w:lang w:val="pt_PT" w:bidi="pt_PT"/>
        </w:rPr>
      </w:r>
      <w:r>
        <w:rPr>
          <w:lang w:val="pt_PT" w:bidi="pt_PT"/>
        </w:rPr>
        <w:t>Os fariseus não gostaram da pergunta. Eles disseram rapidamente: “Somos discípulos de Moisés, mas quanto a esse homem, não sabemos de onde ele vem”. Eles mostraram contraste em seu discurso usando o nome de Moisés, mas não o nome de Jesus. Era um fato conhecido que Moisés veio de Deus, mas os fariseus disseram que eles não sabiam de onde Jesus vem.</w:t>
      </w:r>
    </w:p>
    <w:p>
      <w:pPr/>
      <w:r>
        <w:rPr>
          <w:lang w:val="pt_PT" w:bidi="pt_PT"/>
        </w:rPr>
      </w:r>
      <w:r>
        <w:rPr>
          <w:lang w:val="pt_PT" w:bidi="pt_PT"/>
        </w:rPr>
        <w:t>O homem curado disse que ele estava surpreso por esses líderes religiosos de Israel não saberem de onde vinha um homem que pode curar as pessoas cegas. Ele também diz que: “Sabemos que Deus não ouve os pecadores, mas Deus ouve os que temem a Deus e fazem Sua vontade”. Quando ele disse isso, ele deixou claro que ele acreditava que Deus enviou Jesus, e Jesus não era um pecador.</w:t>
      </w:r>
    </w:p>
    <w:p>
      <w:pPr/>
      <w:r>
        <w:rPr>
          <w:lang w:val="pt_PT" w:bidi="pt_PT"/>
        </w:rPr>
      </w:r>
      <w:r>
        <w:rPr>
          <w:lang w:val="pt_PT" w:bidi="pt_PT"/>
        </w:rPr>
        <w:t>O homem curado disse: “Desde o início dos tempos, ninguém ouviu falar de alguém curando uma pessoa nascida cega”. Essa foi uma declaração da opinião do homem curado. É muito raro que alguém nasça cego; a maioria das pessoas que são cegas fica cega depois do nascimento. Certamente é verdade que esse homem nunca havia ouvido falar de alguém que nasceu cego sendo curado.</w:t>
      </w:r>
    </w:p>
    <w:p>
      <w:pPr/>
      <w:r>
        <w:rPr>
          <w:lang w:val="pt_PT" w:bidi="pt_PT"/>
        </w:rPr>
      </w:r>
      <w:r>
        <w:rPr>
          <w:lang w:val="pt_PT" w:bidi="pt_PT"/>
        </w:rPr>
        <w:t>Ele disse que se esse homem não fosse de Deus, ele não poderia fazer nada. Essa é uma declaração poderosa, cheia de fé e ousadia. Significa que Jesus deve ser de Deus.</w:t>
      </w:r>
    </w:p>
    <w:p>
      <w:pPr/>
      <w:r>
        <w:rPr>
          <w:lang w:val="pt_PT" w:bidi="pt_PT"/>
        </w:rPr>
      </w:r>
      <w:r>
        <w:rPr>
          <w:lang w:val="pt_PT" w:bidi="pt_PT"/>
        </w:rPr>
        <w:t>Cena 4</w:t>
      </w:r>
    </w:p>
    <w:p>
      <w:pPr/>
      <w:r>
        <w:rPr>
          <w:lang w:val="pt_PT" w:bidi="pt_PT"/>
        </w:rPr>
      </w:r>
      <w:r>
        <w:rPr>
          <w:lang w:val="pt_PT" w:bidi="pt_PT"/>
        </w:rPr>
        <w:t>Os fariseus responderam com uma pergunta usada para repreender e insultar o homem curado. Eles o insultaram dizendo que ele nasceu um pecador, e continuou sendo um. Quando eles disseram isso, eles estavam insultando os pais do homem também. Nesse momento, soa como se eles se lembrassem que ele era um mendigo cego apenas alguns dias antes. Eles o insultaram em uma tentativa de descredibilizá-lo.</w:t>
      </w:r>
    </w:p>
    <w:p>
      <w:pPr/>
      <w:r>
        <w:rPr>
          <w:lang w:val="pt_PT" w:bidi="pt_PT"/>
        </w:rPr>
      </w:r>
      <w:r>
        <w:rPr>
          <w:lang w:val="pt_PT" w:bidi="pt_PT"/>
        </w:rPr>
        <w:t>Então os fariseus o colocaram para fora da sinagoga. O significado aqui não é claro. Pode ser que eles o baniram ou pode simplesmente significar que eles o removeram do edifício. Esse era o perigo com o qual os pais do homem curado estavam preocupados na passagem anterior. Agora, isso aconteceu com o homem curado. Era uma desgraça para ele.</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9:24–34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homem que foi curado de cegueira</w:t>
      </w:r>
    </w:p>
    <w:p>
      <w:pPr>
        <w:pStyle w:val="ListBullet"/>
        <w:spacing w:line="240" w:lineRule="auto"/>
        <w:ind w:left="720"/>
      </w:pPr>
      <w:r>
        <w:rPr>
          <w:lang w:val="pt_PT" w:bidi="pt_PT"/>
        </w:rPr>
      </w:r>
      <w:r>
        <w:rPr>
          <w:lang w:val="pt_PT" w:bidi="pt_PT"/>
        </w:rPr>
        <w:t>Os fariseus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passagem anterior, os fariseus questionaram o homem que foi curado de cegueira e questionaram a seus pais. Eles tentaram confirmar se ele era o filho dessas pessoas, e se ele nasceu cego. Depois disso, os fariseus chamaram o homem curado de volta para falar com eles.</w:t>
      </w:r>
    </w:p>
    <w:p>
      <w:pPr/>
      <w:r>
        <w:rPr>
          <w:lang w:val="pt_PT" w:bidi="pt_PT"/>
        </w:rPr>
      </w:r>
      <w:r>
        <w:rPr>
          <w:lang w:val="pt_PT" w:bidi="pt_PT"/>
        </w:rPr>
        <w:t>Eles começaram com: “Dê glória a Deus”. Então eles disseram: “Sabemos que esse homem é um pecador”.</w:t>
      </w:r>
    </w:p>
    <w:p>
      <w:pPr/>
      <w:r>
        <w:rPr>
          <w:lang w:val="pt_PT" w:bidi="pt_PT"/>
        </w:rPr>
      </w:r>
      <w:r>
        <w:rPr>
          <w:lang w:val="pt_PT" w:bidi="pt_PT"/>
        </w:rPr>
        <w:t>O homem curado disse a eles: “Não sei se ele é um pecador, mas sei isso, estava cego, mas agora vejo!”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curado: “O que você está pensando ou sentindo?” A pessoa pode responder coisas como: “Estou preocupado que eles irão me ferir”, ou “Por que eles odeiam tanto Jesus?” ou “Como posso responder a essas pessoas?”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Depois disso, os fariseus perguntaram ao homem: “O que ele fez com você, como ele abriu seus olhos?” O homem curado respondeu dizendo que ele já disse aos fariseus o que aconteceu, mas eles não ouviram 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uma das pessoas que interpretam os fariseus: “O que vocês estão pensando ou sentindo?” A pessoa pode responder coisas como: “Temos que fazer esse homem dizer algo que nos ajudará”, ou “Por que ele não concorda conosco?”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homem curado então fez aos fariseus uma pergunta muito ousada. Ele disse: “Vocês não querem se tornar seus discípulos (de Jesus) também?”</w:t>
      </w:r>
    </w:p>
    <w:p>
      <w:pPr/>
      <w:r>
        <w:rPr>
          <w:lang w:val="pt_PT" w:bidi="pt_PT"/>
        </w:rPr>
      </w:r>
      <w:r>
        <w:rPr>
          <w:lang w:val="pt_PT" w:bidi="pt_PT"/>
        </w:rPr>
        <w:t>Eles disseram rapidamente: “Somos discípulos de Moisés, mas quanto a esse homem, não sabemos de onde ele vem”.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fariseus: “O que vocês estão pensando ou sentindo?” As pessoas podem responder coisas como: “Esse homem está nos deixando loucos. Sabemos a verdade, e ele não sabe”, ou “Estamos realmente corretos? Esse homem encontrou o salvador prometido?”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o homem curado faz declarações mais importantes. Ele declara sua surpresa que esses líderes religiosos de Israel não sabem de onde vem um homem que pode curar as pessoas cegas. Ele também diz que: “Sabemos que Deus não ouve os pecadores, mas Deus ouve os que temem a Deus e fazem Sua vontade”.</w:t>
      </w:r>
    </w:p>
    <w:p>
      <w:pPr/>
      <w:r>
        <w:rPr>
          <w:lang w:val="pt_PT" w:bidi="pt_PT"/>
        </w:rPr>
      </w:r>
      <w:r>
        <w:rPr>
          <w:lang w:val="pt_PT" w:bidi="pt_PT"/>
        </w:rPr>
        <w:t>O homem curado continuou a dizer que “desde o início dos tempos, ninguém ouviu falar de alguém curando uma pessoa nascida cega”. Ele disse que se esse homem, Jesus, não fosse de Deus, ele não poderia fazer nada.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curado: “O que você está pensando ou sentindo?” A pessoa pode responder coisas como: “Acho que Deus está falando por meio de mim agora”, ou “O que acabei de dizer?” ou “Os fariseus não sabem quando Deus faz parte de uma obra”.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fariseus responderam às declarações do homem curado atacando-o. Eles disseram que ele “nasceu inteiramente em pecado”, e ele não deveria estar ensinando eles. Eles insultaram o homem, dizendo que ele era um pecador, nascido em pecado. Então os fariseus o colocaram para fora da sinagoga.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uma das pessoas que interpretam os fariseus: “O que vocês estão pensando ou sentindo?” A pessoa pode responder coisas como: “Esse homem é louco. Ele pensa que ele sabe mais do que nós”, ou “Pelo menos ele está fora da sinagoga”.</w:t>
      </w:r>
    </w:p>
    <w:p>
      <w:pPr>
        <w:pStyle w:val="ListBullet"/>
        <w:spacing w:line="240" w:lineRule="auto"/>
        <w:ind w:left="720"/>
      </w:pPr>
      <w:r>
        <w:rPr>
          <w:lang w:val="pt_PT" w:bidi="pt_PT"/>
        </w:rPr>
      </w:r>
      <w:r>
        <w:rPr>
          <w:lang w:val="pt_PT" w:bidi="pt_PT"/>
        </w:rPr>
        <w:t>Pergunte ao homem que interpreta o homem curado: “O que você está pensando ou sentindo?” A pessoa pode responder coisas como: “Não sei o que farei, eles me envergonharam na frente das pessoas e de Deus”, ou “Não posso acreditar que isso aconteceu comigo”, ou “Me pergunto onde Jesus está?”</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9:24–34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líderes judeus começaram com uma declaração: “Dê </w:t>
      </w:r>
      <w:r>
        <w:rPr>
          <w:b/>
          <w:lang w:val="pt_PT" w:bidi="pt_PT"/>
        </w:rPr>
        <w:t>glória</w:t>
      </w:r>
      <w:r>
        <w:rPr>
          <w:lang w:val="pt_PT" w:bidi="pt_PT"/>
        </w:rPr>
        <w:t xml:space="preserve"> a Deus”. Esse é um desafio para o homem de ser honesto com os fariseus. Eles não acreditaram nele, ou queriam que ele concordasse com eles. “Dê glória a Deus” pode ser traduzido como: “Jure por Deus contar a verdade”, ou “Fale a verdade diante de Deus”. Eles queriam que o homem fizesse um voto solene a eles. Certifiquem-se de usar a mesma palavra para </w:t>
      </w:r>
      <w:r>
        <w:rPr>
          <w:b/>
          <w:lang w:val="pt_PT" w:bidi="pt_PT"/>
        </w:rPr>
        <w:t>glória</w:t>
      </w:r>
      <w:r>
        <w:rPr>
          <w:lang w:val="pt_PT" w:bidi="pt_PT"/>
        </w:rPr>
        <w:t xml:space="preserve"> que vocês usaram em passagens anteriores. Para mais informações sobre glória nessa passagem, consulte a palavra </w:t>
      </w:r>
      <w:r>
        <w:rPr>
          <w:lang w:val="pt_PT" w:bidi="pt_PT"/>
        </w:rPr>
        <w:t>glorificar</w:t>
      </w:r>
      <w:r>
        <w:rPr>
          <w:lang w:val="pt_PT" w:bidi="pt_PT"/>
        </w:rPr>
        <w:t xml:space="preserve"> no Glossário Mestre.</w:t>
      </w:r>
    </w:p>
    <w:p>
      <w:pPr/>
      <w:r>
        <w:rPr>
          <w:lang w:val="pt_PT" w:bidi="pt_PT"/>
        </w:rPr>
      </w:r>
      <w:r>
        <w:rPr>
          <w:lang w:val="pt_PT" w:bidi="pt_PT"/>
        </w:rPr>
        <w:t xml:space="preserve">Então os fariseus disseram: “Sabemos que esse homem é um </w:t>
      </w:r>
      <w:r>
        <w:rPr>
          <w:b/>
          <w:lang w:val="pt_PT" w:bidi="pt_PT"/>
        </w:rPr>
        <w:t>pecador</w:t>
      </w:r>
      <w:r>
        <w:rPr>
          <w:lang w:val="pt_PT" w:bidi="pt_PT"/>
        </w:rPr>
        <w:t xml:space="preserve">”. Certifiquem-se de usar a mesma palavra para pecador que vocês usaram em passagens anteriores. Para mais informações sobre </w:t>
      </w:r>
      <w:r>
        <w:rPr>
          <w:lang w:val="pt_PT" w:bidi="pt_PT"/>
        </w:rPr>
        <w:t>pecado</w:t>
      </w:r>
      <w:r>
        <w:rPr>
          <w:lang w:val="pt_PT" w:bidi="pt_PT"/>
        </w:rPr>
        <w:t>, consulte o Glossário Mestre.</w:t>
      </w:r>
    </w:p>
    <w:p>
      <w:pPr/>
      <w:r>
        <w:rPr>
          <w:lang w:val="pt_PT" w:bidi="pt_PT"/>
        </w:rPr>
      </w:r>
      <w:r>
        <w:rPr>
          <w:lang w:val="pt_PT" w:bidi="pt_PT"/>
        </w:rPr>
        <w:t xml:space="preserve">O homem curado então fez aos fariseus uma pergunta muito ousada. Ele disse: “Vocês não querem se tornar seus </w:t>
      </w:r>
      <w:r>
        <w:rPr>
          <w:b/>
          <w:lang w:val="pt_PT" w:bidi="pt_PT"/>
        </w:rPr>
        <w:t>discípulos</w:t>
      </w:r>
      <w:r>
        <w:rPr>
          <w:lang w:val="pt_PT" w:bidi="pt_PT"/>
        </w:rPr>
        <w:t xml:space="preserve"> também?” Eles disseram rapidamente: “Somos discípulos de Moisés”. Um discípulo é uma pessoa que segue e aprende de um mestre religioso específico sobre Deus, fé e vida. Certifiquem-se de usar a mesma palavra para discípulo aqui que vocês usaram em passagens anteriores. Para mais informações sobre </w:t>
      </w:r>
      <w:r>
        <w:rPr>
          <w:lang w:val="pt_PT" w:bidi="pt_PT"/>
        </w:rPr>
        <w:t>discípulo</w:t>
      </w:r>
      <w:r>
        <w:rPr>
          <w:lang w:val="pt_PT" w:bidi="pt_PT"/>
        </w:rPr>
        <w:t>, consulte o Glossário Mestre.</w:t>
      </w:r>
    </w:p>
    <w:p>
      <w:pPr/>
      <w:r>
        <w:rPr>
          <w:lang w:val="pt_PT" w:bidi="pt_PT"/>
        </w:rPr>
      </w:r>
      <w:r>
        <w:rPr>
          <w:lang w:val="pt_PT" w:bidi="pt_PT"/>
        </w:rPr>
        <w:t xml:space="preserve">Então, o homem curado faz declarações mais importantes. Ele declara sua surpresa que esses líderes religiosos de Israel não sabem de onde vem um homem que pode curar as pessoas cegas. Ele também diz que: “Sabemos que Deus não ouve pecadores, mas Deus ouve os tementes a Deus, ou </w:t>
      </w:r>
      <w:r>
        <w:rPr>
          <w:b/>
          <w:lang w:val="pt_PT" w:bidi="pt_PT"/>
        </w:rPr>
        <w:t>adoradores</w:t>
      </w:r>
      <w:r>
        <w:rPr>
          <w:lang w:val="pt_PT" w:bidi="pt_PT"/>
        </w:rPr>
        <w:t xml:space="preserve"> que fazem Sua </w:t>
      </w:r>
      <w:r>
        <w:rPr>
          <w:b/>
          <w:lang w:val="pt_PT" w:bidi="pt_PT"/>
        </w:rPr>
        <w:t>vontade</w:t>
      </w:r>
      <w:r>
        <w:rPr>
          <w:lang w:val="pt_PT" w:bidi="pt_PT"/>
        </w:rPr>
        <w:t xml:space="preserve">”. Um temente a Deus ou adorador é alguém que faz a </w:t>
      </w:r>
      <w:r>
        <w:rPr>
          <w:b/>
          <w:lang w:val="pt_PT" w:bidi="pt_PT"/>
        </w:rPr>
        <w:t>vontade de Deus</w:t>
      </w:r>
      <w:r>
        <w:rPr>
          <w:lang w:val="pt_PT" w:bidi="pt_PT"/>
        </w:rPr>
        <w:t xml:space="preserve">. Esse homem acreditava que Jesus estava fazendo a vontade de Deus. A vontade de Deus é o plano de Deus, ou Seu propósito. Alguém que faz a vontade de Deus está fazendo coisas que Deus disse a ele para fazer. Certifiquem-se de usar a mesma palavra para </w:t>
      </w:r>
      <w:r>
        <w:rPr>
          <w:b/>
          <w:lang w:val="pt_PT" w:bidi="pt_PT"/>
        </w:rPr>
        <w:t>temente</w:t>
      </w:r>
      <w:r>
        <w:rPr>
          <w:lang w:val="pt_PT" w:bidi="pt_PT"/>
        </w:rPr>
        <w:t xml:space="preserve"> a Deus ou alguém que adora a Deus que vocês </w:t>
      </w:r>
      <w:r>
        <w:rPr>
          <w:b/>
          <w:lang w:val="pt_PT" w:bidi="pt_PT"/>
        </w:rPr>
        <w:t>usaram</w:t>
      </w:r>
      <w:r>
        <w:rPr>
          <w:lang w:val="pt_PT" w:bidi="pt_PT"/>
        </w:rPr>
        <w:t xml:space="preserve"> em passagens anteriores. Para mais informações sobre temor a Deus ou sobre adoração, consulte </w:t>
      </w:r>
      <w:r>
        <w:rPr>
          <w:lang w:val="pt_PT" w:bidi="pt_PT"/>
        </w:rPr>
        <w:t>Adoração</w:t>
      </w:r>
      <w:r>
        <w:rPr>
          <w:lang w:val="pt_PT" w:bidi="pt_PT"/>
        </w:rPr>
        <w:t xml:space="preserve"> ou </w:t>
      </w:r>
      <w:r>
        <w:rPr>
          <w:lang w:val="pt_PT" w:bidi="pt_PT"/>
        </w:rPr>
        <w:t>temor de Deus</w:t>
      </w:r>
      <w:r>
        <w:rPr>
          <w:lang w:val="pt_PT" w:bidi="pt_PT"/>
        </w:rPr>
        <w:t xml:space="preserve"> no Glossário Mestre. Certifiquem-se de usar a mesma palavra para “vontade de Deus” que vocês usaram em passagens anteriores.</w:t>
      </w:r>
    </w:p>
    <w:p>
      <w:pPr/>
      <w:r>
        <w:rPr>
          <w:lang w:val="pt_PT" w:bidi="pt_PT"/>
        </w:rPr>
      </w:r>
      <w:r>
        <w:rPr>
          <w:lang w:val="pt_PT" w:bidi="pt_PT"/>
        </w:rPr>
        <w:t xml:space="preserve">Então os fariseus o colocaram para fora da </w:t>
      </w:r>
      <w:r>
        <w:rPr>
          <w:b/>
          <w:lang w:val="pt_PT" w:bidi="pt_PT"/>
        </w:rPr>
        <w:t>sinagoga</w:t>
      </w:r>
      <w:r>
        <w:rPr>
          <w:lang w:val="pt_PT" w:bidi="pt_PT"/>
        </w:rPr>
        <w:t xml:space="preserve">. Sinagogas eram locais de adoração judaicos, onde pessoas dos povoados podiam congregar em vez de no templo principal em Jerusalém. O significado aqui não é claro. Pode ser que eles o baniram, ou poderia simplesmente significar que eles o removeram do edifício. Essa era uma punição séria para o povo judeu. Enquanto o homem não foi chutado para fora da religião judaica, ou do templo, ele foi removido de sua sinagoga local onde sua família e vizinhos provavelmente adoravam. Certifiquem-se de usar a mesma palavra para sinagoga que vocês usaram em passagens anteriores. Para mais informações sobre sinagoga, consulte no Glossário Mestre </w:t>
      </w:r>
      <w:r>
        <w:rPr>
          <w:lang w:val="pt_PT" w:bidi="pt_PT"/>
        </w:rPr>
        <w:t>sinagoga</w:t>
      </w:r>
      <w:r>
        <w:rPr>
          <w:lang w:val="pt_PT" w:bidi="pt_PT"/>
        </w:rPr>
        <w:t>.</w:t>
      </w:r>
    </w:p>
    <w:p>
      <w:pPr/>
      <w:r>
        <w:rPr>
          <w:lang w:val="pt_PT" w:bidi="pt_PT"/>
        </w:rPr>
      </w:r>
      <w:r>
        <w:rPr>
          <w:lang w:val="pt_PT" w:bidi="pt_PT"/>
        </w:rPr>
        <w:t xml:space="preserve">Pare aqui e olhe para a foto de uma </w:t>
      </w:r>
      <w:r>
        <w:rPr>
          <w:lang w:val="pt_PT" w:bidi="pt_PT"/>
        </w:rPr>
        <w:t>sinagoga</w:t>
      </w:r>
      <w:r>
        <w:rPr>
          <w:lang w:val="pt_PT" w:bidi="pt_PT"/>
        </w:rPr>
        <w:t xml:space="preserve"> em grupo.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9:35–41</w:t>
      </w:r>
      <w:r>
        <w:rPr>
          <w:lang w:val="pt_PT" w:bidi="pt_PT"/>
        </w:rPr>
      </w:r>
    </w:p>
    <w:p>
      <w:pPr>
        <w:pStyle w:val="Heading3"/>
      </w:pPr>
      <w:r>
        <w:rPr>
          <w:lang w:val="pt_PT" w:bidi="pt_PT"/>
        </w:rPr>
        <w:t>Ouvir e Sentir</w:t>
      </w:r>
    </w:p>
    <w:p>
      <w:pPr/>
      <w:r>
        <w:rPr>
          <w:lang w:val="pt_PT" w:bidi="pt_PT"/>
        </w:rPr>
      </w:r>
      <w:r>
        <w:rPr>
          <w:lang w:val="pt_PT" w:bidi="pt_PT"/>
        </w:rPr>
        <w:t>Nesta etapa, ouçam João 9:35–41 e guardem em seus corações.</w:t>
      </w:r>
    </w:p>
    <w:p>
      <w:pPr/>
      <w:r>
        <w:rPr>
          <w:lang w:val="pt_PT" w:bidi="pt_PT"/>
        </w:rPr>
      </w:r>
      <w:r>
        <w:rPr>
          <w:lang w:val="pt_PT" w:bidi="pt_PT"/>
        </w:rPr>
        <w:t>Ouçam uma versão em áudio de João 9:35–41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9:35–41 na tradução mais fácil de entender.</w:t>
      </w:r>
    </w:p>
    <w:p>
      <w:pPr/>
      <w:r>
        <w:rPr>
          <w:lang w:val="pt_PT" w:bidi="pt_PT"/>
        </w:rPr>
      </w:r>
      <w:r>
        <w:rPr>
          <w:lang w:val="pt_PT" w:bidi="pt_PT"/>
        </w:rPr>
        <w:t xml:space="preserve">Os líderes religiosos colocaram o homem que Jesus curou da cegueira para fora da sinagoga. Isso significa que ele foi cortado de sua comunidade religiosa. Essa passagem começa logo depois disso. Quando Jesus ouviu que os líderes religiosos colocaram o homem para fora da sinagoga, ele encontrou o homem para falar com ele. Jesus perguntou ao homem curado: “Vocês </w:t>
      </w:r>
      <w:r>
        <w:rPr>
          <w:b/>
          <w:lang w:val="pt_PT" w:bidi="pt_PT"/>
        </w:rPr>
        <w:t>crêem</w:t>
      </w:r>
      <w:r>
        <w:rPr>
          <w:lang w:val="pt_PT" w:bidi="pt_PT"/>
        </w:rPr>
        <w:t xml:space="preserve"> no </w:t>
      </w:r>
      <w:r>
        <w:rPr>
          <w:b/>
          <w:lang w:val="pt_PT" w:bidi="pt_PT"/>
        </w:rPr>
        <w:t>Filho do Homem</w:t>
      </w:r>
      <w:r>
        <w:rPr>
          <w:lang w:val="pt_PT" w:bidi="pt_PT"/>
        </w:rPr>
        <w:t>?” A maneira como Jesus faz a pergunta do homem pode ser entendida como: “Vocês acreditam no Filho do Homem, certo?” Era uma suposição e uma pergunta. Jesus estava perguntando ao homem se ele acreditava ou confiava na pessoa que Deus diz que está vindo para salvar o mundo. O homem provavelmente teria ouvido a profecia de que alguém chamado de Filho do Homem estava vindo. Jesus assumiu, porque o homem falou bem dele na sinagoga aos líderes religiosos, que o homem acredita nele. Jesus faz a ele essa pergunta muito pessoal e direta. A ênfase está no próprio homem, e sua crença. Não sabemos quem mais pode ter ouvido essa conversa, mas é provável que os discípulos mais próximos de Jesus ouviram. Isso incluiria Pedro, Tiago e João, aquele que registrou esse relato.</w:t>
      </w:r>
    </w:p>
    <w:p>
      <w:pPr/>
      <w:r>
        <w:rPr>
          <w:lang w:val="pt_PT" w:bidi="pt_PT"/>
        </w:rPr>
      </w:r>
      <w:r>
        <w:rPr>
          <w:lang w:val="pt_PT" w:bidi="pt_PT"/>
        </w:rPr>
        <w:t>Pare aqui e discuta em grupo essa pergunta: Quando Jesus perguntou ao homem curado se ele acreditava no Filho do Homem, era uma pergunta muito importante e séria. Em sua cultura, como vocês fariam a alguém uma pergunta muito importante e sensível como essa? Quem mais pode estar envolvido em uma conversa como essa? Pause o áudio aqui.</w:t>
      </w:r>
    </w:p>
    <w:p>
      <w:pPr/>
      <w:r>
        <w:rPr>
          <w:lang w:val="pt_PT" w:bidi="pt_PT"/>
        </w:rPr>
      </w:r>
      <w:r>
        <w:rPr>
          <w:lang w:val="pt_PT" w:bidi="pt_PT"/>
        </w:rPr>
        <w:t>Depois que Jesus fez ao homem curado essa pergunta importante, o homem perguntou a Jesus: “Quem é ele, Senhor, para que eu possa acreditar?” O homem curado estava interessado, mas sem certeza de quem era o Filho do Homem.</w:t>
      </w:r>
    </w:p>
    <w:p>
      <w:pPr/>
      <w:r>
        <w:rPr>
          <w:lang w:val="pt_PT" w:bidi="pt_PT"/>
        </w:rPr>
      </w:r>
      <w:r>
        <w:rPr>
          <w:lang w:val="pt_PT" w:bidi="pt_PT"/>
        </w:rPr>
        <w:t>Jesus disse a ele que ele é o Filho do Homem. Jesus disse: “Vocês o viram”. Esse homem havia o visto apenas por um dia. O fato de Jesus ter dito “vocês o viram” significava muito para esse homem. O homem curado sabia que Jesus era o Filho do Homem. O homem curado disse: “Senhor, acredito”, e adorou Jesus.</w:t>
      </w:r>
    </w:p>
    <w:p>
      <w:pPr/>
      <w:r>
        <w:rPr>
          <w:lang w:val="pt_PT" w:bidi="pt_PT"/>
        </w:rPr>
      </w:r>
      <w:r>
        <w:rPr>
          <w:lang w:val="pt_PT" w:bidi="pt_PT"/>
        </w:rPr>
        <w:t>O homem curado chamou Jesus de “Senhor” antes de saber que Jesus era o Filho do Homem. Mas a maneira como ele usou esse título, poderia ser traduzido como “senhor”. Era um título educado usado para honrar Jesus da mesma maneira que o homem honraria qualquer outro mestre religioso respeitado. Mas depois que ele percebeu que Jesus era o Filho do Homem, ele chamou Jesus de “Senhor” e disse “eu creio”. Então o homem curado adorou a Jesus. Seu significado na segunda vez era muito mais sério e respeitoso, e o homem curado mostrou isso, dizendo que ele acreditava e adorando Jesus.</w:t>
      </w:r>
    </w:p>
    <w:p>
      <w:pPr/>
      <w:r>
        <w:rPr>
          <w:lang w:val="pt_PT" w:bidi="pt_PT"/>
        </w:rPr>
      </w:r>
      <w:r>
        <w:rPr>
          <w:lang w:val="pt_PT" w:bidi="pt_PT"/>
        </w:rPr>
        <w:t>Pare aqui e discuta em grupo essa pergunta: Como as pessoas em sua cultura demonstram crença real, ou confiança real, em algo ou alguém? Fale sobre as coisas que eles dizem, fazem ou escrevem para mostrar como eles realmente confiam em alguém. Pause o áudio aqui.</w:t>
      </w:r>
    </w:p>
    <w:p>
      <w:pPr/>
      <w:r>
        <w:rPr>
          <w:lang w:val="pt_PT" w:bidi="pt_PT"/>
        </w:rPr>
      </w:r>
      <w:r>
        <w:rPr>
          <w:lang w:val="pt_PT" w:bidi="pt_PT"/>
        </w:rPr>
        <w:t>Algum tempo depois disso, talvez em um lugar diferente, Jesus disse: “Para julgamento vim para esse mundo, para que aqueles que não veem possam ver, e que aqueles que veem possam ficar cegos”. Agora, alguns dos fariseus estão na mesma região e o ouvindo. Parece que os fariseus provavelmente não estavam presentes quando o homem curado adorou Jesus.</w:t>
      </w:r>
    </w:p>
    <w:p>
      <w:pPr/>
      <w:r>
        <w:rPr>
          <w:lang w:val="pt_PT" w:bidi="pt_PT"/>
        </w:rPr>
      </w:r>
      <w:r>
        <w:rPr>
          <w:lang w:val="pt_PT" w:bidi="pt_PT"/>
        </w:rPr>
        <w:t>Jesus disse às pessoas que ele veio para o mundo para julgar. Um juiz é alguém que decide quem é culpado de um erro ou não. O julgamento a que Jesus se refere aqui é um julgamento que vem com luz. Jesus se revela, que é como uma luz brilhando em algo, nesse caso, sobre os pecados das pessoas porque elas não entendem quem Jesus é. Jesus não está dizendo aqui que ele é o juiz. Ele está dizendo que aqueles que se recusam a vê-lo como o salvador prometido, o Filho de Deus, ficam cegos e trazem julgamento para si mesmos.</w:t>
      </w:r>
    </w:p>
    <w:p>
      <w:pPr/>
      <w:r>
        <w:rPr>
          <w:lang w:val="pt_PT" w:bidi="pt_PT"/>
        </w:rPr>
      </w:r>
      <w:r>
        <w:rPr>
          <w:lang w:val="pt_PT" w:bidi="pt_PT"/>
        </w:rPr>
        <w:t>Quando Jesus fez essa declaração sobre julgamento, alguns dos fariseus perguntaram: “Não somos cegos também, somos?” Eles querem dizer: “Você pensa que somos cegos?” Esses fariseus pensavam que eles sabiam tudo sobre Deus e a fé genuína. Eles não acreditavam que eles ficariam cegos para a verdade de Deus. Mas eles mostraram que eles eram cegos, porque eles rejeitaram Jesus como o salvador prometido.</w:t>
      </w:r>
    </w:p>
    <w:p>
      <w:pPr/>
      <w:r>
        <w:rPr>
          <w:lang w:val="pt_PT" w:bidi="pt_PT"/>
        </w:rPr>
      </w:r>
      <w:r>
        <w:rPr>
          <w:lang w:val="pt_PT" w:bidi="pt_PT"/>
        </w:rPr>
        <w:t>Jesus respondeu a eles: “Se vocês fossem cegos, vocês não teriam pecado, ou não seriam culpados de pecar; mas como vocês dizem: “Vemos”, seu pecado permanece”.</w:t>
      </w:r>
    </w:p>
    <w:p>
      <w:pPr/>
      <w:r>
        <w:rPr>
          <w:lang w:val="pt_PT" w:bidi="pt_PT"/>
        </w:rPr>
      </w:r>
      <w:r>
        <w:rPr>
          <w:lang w:val="pt_PT" w:bidi="pt_PT"/>
        </w:rPr>
        <w:t>O desafio para os fariseus, os líderes religiosos mais influentes de Israel, era que eles alegavam ver. Eles alegavam ter conhecimento espiritual. Eles conheciam a lei de Deus. E é pecado para as pessoas que têm conhecimento espiritual agir como eles agem. Jesus não diz que eles realmente veem, mas que eles alegam ver. Se eles realmente tivessem visão espiritual, eles agiriam de forma diferente em relação a ele. No entanto, eles não são completamente cegos. Significa que eles têm conhecimento espiritual suficiente para ser responsáveis. Se eles agissem com base no melhor conhecimento que tinham, eles receberiam o salvador prometido. Mas eles não agiram com base em seu melhor conhecimento. Eles alegavam ter a visão, mas eles agiam como os cegos. Portanto, Deus não tira seu pecado. Permanece com eles.</w:t>
      </w:r>
    </w:p>
    <w:p>
      <w:pPr/>
      <w:r>
        <w:rPr>
          <w:lang w:val="pt_PT" w:bidi="pt_PT"/>
        </w:rPr>
      </w:r>
      <w:r>
        <w:rPr>
          <w:lang w:val="pt_PT" w:bidi="pt_PT"/>
        </w:rPr>
        <w:t>Pare aqui e discuta essa pergunta em grupo: Em sua cultura, quando uma pessoa pensa que ela aprendeu tudo o que há para saber sobre um tópico? Se alguém pensa que ele sabe tudo, como ele pode aprender mais? Como os líderes religiosos hoje podem continuar a aprender com os outros?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9:35–41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Jesus encontrou o homem curado e perguntou ao homem se ele acreditava no Filho do Homem, Jesus. O homem curado perguntou a Jesus como ele poderia acreditar se ele não conhecia o Filho do Homem. Jesus disse ao homem curado que ele (Jesus) é o Filho do Homem. O homem curado disse a Jesus que ele acreditava, e ele adorou Jesus.</w:t>
      </w:r>
    </w:p>
    <w:p>
      <w:pPr/>
      <w:r>
        <w:rPr>
          <w:lang w:val="pt_PT" w:bidi="pt_PT"/>
        </w:rPr>
      </w:r>
      <w:r>
        <w:rPr>
          <w:b/>
          <w:lang w:val="pt_PT" w:bidi="pt_PT"/>
        </w:rPr>
        <w:t>Na segunda cena:</w:t>
      </w:r>
      <w:r>
        <w:rPr>
          <w:lang w:val="pt_PT" w:bidi="pt_PT"/>
        </w:rPr>
        <w:t xml:space="preserve"> Jesus disse que ele veio para o mundo para julgar. Ele disse que as pessoas que eram cegas seriam capazes de ver, e aqueles que veem ficariam cegos. Os fariseus perguntaram a Jesus se eles eram cegos. Jesus disse a eles que se eles fossem cegos, eles não teriam pecado. Mas como eles disseram que eles veem, eles ainda têm pecado.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 homem curado de cegueira</w:t>
      </w:r>
    </w:p>
    <w:p>
      <w:pPr>
        <w:pStyle w:val="ListBullet"/>
        <w:spacing w:line="240" w:lineRule="auto"/>
        <w:ind w:left="720"/>
      </w:pPr>
      <w:r>
        <w:rPr>
          <w:lang w:val="pt_PT" w:bidi="pt_PT"/>
        </w:rPr>
      </w:r>
      <w:r>
        <w:rPr>
          <w:lang w:val="pt_PT" w:bidi="pt_PT"/>
        </w:rPr>
        <w:t>Os fariseus</w:t>
      </w:r>
    </w:p>
    <w:p>
      <w:pPr/>
      <w:r>
        <w:rPr>
          <w:lang w:val="pt_PT" w:bidi="pt_PT"/>
        </w:rPr>
      </w:r>
      <w:r>
        <w:rPr>
          <w:lang w:val="pt_PT" w:bidi="pt_PT"/>
        </w:rPr>
        <w:t>O grupo deve prestar atenção às partes do cenário da passagem:</w:t>
      </w:r>
    </w:p>
    <w:p>
      <w:pPr/>
      <w:r>
        <w:rPr>
          <w:lang w:val="pt_PT" w:bidi="pt_PT"/>
        </w:rPr>
      </w:r>
      <w:r>
        <w:rPr>
          <w:lang w:val="pt_PT" w:bidi="pt_PT"/>
        </w:rPr>
        <w:t>Quando Jesus ouviu que os líderes religiosos colocaram o homem para fora da sinagoga, ele encontrou o homem. Jesus perguntou ao homem curado: “Você acredita no Filho do Homem?” A maneira como Jesus faz a pergunta do homem pode ser entendida como: “Vocês acreditam no Filho do Homem, certo?” Era uma suposição e uma pergunta. Vocês podem ter uma maneira especial de dizer isso em seu idioma. Tente dizer de uma maneira que seja mais do que uma pergunta aberta, mas faça de uma maneira que leve o ouvinte a dizer: “sim”. A ênfase está no próprio homem e sua crença.</w:t>
      </w:r>
    </w:p>
    <w:p>
      <w:pPr/>
      <w:r>
        <w:rPr>
          <w:lang w:val="pt_PT" w:bidi="pt_PT"/>
        </w:rPr>
      </w:r>
      <w:r>
        <w:rPr>
          <w:lang w:val="pt_PT" w:bidi="pt_PT"/>
        </w:rPr>
        <w:t>Não sabemos quem foram todos os que ouviram essa conversa na cena 1, mas é provável que os discípulos mais próximos de Jesus ouviram. Isso incluiria Pedro, Tiago e João, aquele que registrou esse relato.</w:t>
      </w:r>
    </w:p>
    <w:p>
      <w:pPr/>
      <w:r>
        <w:rPr>
          <w:lang w:val="pt_PT" w:bidi="pt_PT"/>
        </w:rPr>
      </w:r>
      <w:r>
        <w:rPr>
          <w:lang w:val="pt_PT" w:bidi="pt_PT"/>
        </w:rPr>
        <w:t>Depois que Jesus fez ao homem curado essa pergunta, o homem perguntou a Jesus: “Quem é ele, Senhor, para que eu possa acreditar?” O homem curado estava interessado, mas não sabia quem era o Filho do Homem.</w:t>
      </w:r>
    </w:p>
    <w:p>
      <w:pPr/>
      <w:r>
        <w:rPr>
          <w:lang w:val="pt_PT" w:bidi="pt_PT"/>
        </w:rPr>
      </w:r>
      <w:r>
        <w:rPr>
          <w:lang w:val="pt_PT" w:bidi="pt_PT"/>
        </w:rPr>
        <w:t>Jesus disse a ele que ele (Jesus) é o Filho do Homem. Jesus disse: “Vocês o viram…” Jesus se referiu a si mesmo quando disse: “Vocês o viram…” Esse homem havia o visto apenas por um dia. Então, o homem curado sabia que Jesus era o Filho do Homem. O homem curado disse: “Senhor, acredito”, e adorou Jesus. Isso significa que o homem curado provavelmente se curvou na frente de Jesus e deu a Deus glória a Jesus. Possivelmente ele disse: “Louvado seja Deus por você”.</w:t>
      </w:r>
    </w:p>
    <w:p>
      <w:pPr/>
      <w:r>
        <w:rPr>
          <w:lang w:val="pt_PT" w:bidi="pt_PT"/>
        </w:rPr>
      </w:r>
      <w:r>
        <w:rPr>
          <w:lang w:val="pt_PT" w:bidi="pt_PT"/>
        </w:rPr>
        <w:t>O homem curado chamou Jesus de “Senhor” antes de saber que Jesus era o Filho do Homem. Mas a maneira como ele usou esse título, poderia ser traduzido como “senhor”. Mas depois que ele percebeu que Jesus era o Filho do Homem, ele chamou Jesus de “Senhor” e disse “Acredito”. Então o homem curado adorou Jesus. Seu significado na segunda vez era muito mais sério, e o homem curado mostrou isso dizendo que ele acreditava e adorando a Jesus.</w:t>
      </w:r>
    </w:p>
    <w:p>
      <w:pPr/>
      <w:r>
        <w:rPr>
          <w:lang w:val="pt_PT" w:bidi="pt_PT"/>
        </w:rPr>
      </w:r>
      <w:r>
        <w:rPr>
          <w:lang w:val="pt_PT" w:bidi="pt_PT"/>
        </w:rPr>
        <w:t>Pare aqui e discuta isso em grupo. No idioma original, a palavra para “Senhor” é a mesma em ambos os lugares nessa passagem. Mas a primeira vez que o homem curado diz isso, ele está mostrando apenas respeito — poderia ser traduzido para o português como “senhor”. A segunda vez que ele disse isso, ele também adorou Jesus. O homem curado então viu Jesus como seu Senhor ou Mestre. Em sua cultura e idioma, quais são alguns dos títulos de respeito para pessoas de honra como mestres respeitados, deuses, líderes religiosos ou as pessoas ricas e poderosas na comunidade? Os títulos são diferentes, ou há apenas um, como o povo judeu tinha com “senhor?” Pausem este áudio aqui.</w:t>
      </w:r>
    </w:p>
    <w:p>
      <w:pPr/>
      <w:r>
        <w:rPr>
          <w:lang w:val="pt_PT" w:bidi="pt_PT"/>
        </w:rPr>
      </w:r>
      <w:r>
        <w:rPr>
          <w:lang w:val="pt_PT" w:bidi="pt_PT"/>
        </w:rPr>
        <w:t>Cena 2</w:t>
      </w:r>
    </w:p>
    <w:p>
      <w:pPr/>
      <w:r>
        <w:rPr>
          <w:lang w:val="pt_PT" w:bidi="pt_PT"/>
        </w:rPr>
      </w:r>
      <w:r>
        <w:rPr>
          <w:lang w:val="pt_PT" w:bidi="pt_PT"/>
        </w:rPr>
        <w:t>Isso provavelmente aconteceu em um cenário um pouco diferente da conversa anterior. Nesse momento, alguns dos fariseus ouviram. Parece que eles não estavam presentes quando o homem curado adorou Jesus.</w:t>
      </w:r>
    </w:p>
    <w:p>
      <w:pPr/>
      <w:r>
        <w:rPr>
          <w:lang w:val="pt_PT" w:bidi="pt_PT"/>
        </w:rPr>
      </w:r>
      <w:r>
        <w:rPr>
          <w:lang w:val="pt_PT" w:bidi="pt_PT"/>
        </w:rPr>
        <w:t>Jesus disse: “Para julgamento vim para esse mundo, para que aqueles que não veem possam ver, e que aqueles que veem possam ficar cegos”. Jesus fez uma comparação aqui para mostrar seu ponto. Ele comparou ser cego a não acreditar. As pessoas que não acreditam pensam que não precisam da luz, mas elas precisam. Quando eles fazem isso, eles rejeitam Jesus, a verdadeira luz.</w:t>
      </w:r>
    </w:p>
    <w:p>
      <w:pPr/>
      <w:r>
        <w:rPr>
          <w:lang w:val="pt_PT" w:bidi="pt_PT"/>
        </w:rPr>
      </w:r>
      <w:r>
        <w:rPr>
          <w:lang w:val="pt_PT" w:bidi="pt_PT"/>
        </w:rPr>
        <w:t>Pare aqui e discuta isso em grupo: Peça a um membro do grupo que conte uma história sobre alguém que não acreditava em algo, mesmo que outra pessoa tenha mostrado claramente a ele a verdade. Pergunte ao grupo: Como vocês descreveriam a pessoa que não acreditava? Vocês podem pensar em maneiras de ajudar essa pessoa a acreditar? Pausem este áudio aqui.</w:t>
      </w:r>
    </w:p>
    <w:p>
      <w:pPr/>
      <w:r>
        <w:rPr>
          <w:lang w:val="pt_PT" w:bidi="pt_PT"/>
        </w:rPr>
      </w:r>
      <w:r>
        <w:rPr>
          <w:lang w:val="pt_PT" w:bidi="pt_PT"/>
        </w:rPr>
        <w:t>O julgamento a que Jesus se refere aqui é um julgamento que vem com luz, ou ver. Julgamento é o resultado de Sua vinda. Mas Jesus não disse aqui que ele seria o juiz, e em outras partes do livro de João, ele disse que ele não veio para julgar. Portanto, é importante que vocês não digam aqui que Jesus veio para julgar, mas que quando ele vem, ele expõe os pecados das pessoas.</w:t>
      </w:r>
    </w:p>
    <w:p>
      <w:pPr/>
      <w:r>
        <w:rPr>
          <w:lang w:val="pt_PT" w:bidi="pt_PT"/>
        </w:rPr>
      </w:r>
      <w:r>
        <w:rPr>
          <w:lang w:val="pt_PT" w:bidi="pt_PT"/>
        </w:rPr>
        <w:t>Jesus veio e ofereceu a salvação. Como resultado, algumas pessoas acreditaram nele e foram salvas e outras o rejeitaram e foram julgadas. Outra maneira de dizer isso é: “As pessoas serão julgadas porque vim para esse mundo”. Deus é o juiz, não Jesus.</w:t>
      </w:r>
    </w:p>
    <w:p>
      <w:pPr/>
      <w:r>
        <w:rPr>
          <w:lang w:val="pt_PT" w:bidi="pt_PT"/>
        </w:rPr>
      </w:r>
      <w:r>
        <w:rPr>
          <w:lang w:val="pt_PT" w:bidi="pt_PT"/>
        </w:rPr>
        <w:t>A Luz de Jesus veio para o mundo, expôs o pecado e as pessoas que não acreditam em Jesus.</w:t>
      </w:r>
    </w:p>
    <w:p>
      <w:pPr/>
      <w:r>
        <w:rPr>
          <w:lang w:val="pt_PT" w:bidi="pt_PT"/>
        </w:rPr>
      </w:r>
      <w:r>
        <w:rPr>
          <w:lang w:val="pt_PT" w:bidi="pt_PT"/>
        </w:rPr>
        <w:t>As pessoas que se recusam a ver Jesus como o salvador prometido, o Filho de Deus, estão na escuridão, não na luz. Eles trazem julgamento de Deus a si mesmos por causa de sua incredulidade.</w:t>
      </w:r>
    </w:p>
    <w:p>
      <w:pPr/>
      <w:r>
        <w:rPr>
          <w:lang w:val="pt_PT" w:bidi="pt_PT"/>
        </w:rPr>
      </w:r>
      <w:r>
        <w:rPr>
          <w:lang w:val="pt_PT" w:bidi="pt_PT"/>
        </w:rPr>
        <w:t>Quando Jesus fez essa declaração sobre julgamento, alguns dos fariseus perguntaram: “Não somos cegos também, somos?” Os fariseus esperariam que Jesus respondesse a essa pergunta com um “não”.</w:t>
      </w:r>
    </w:p>
    <w:p>
      <w:pPr/>
      <w:r>
        <w:rPr>
          <w:lang w:val="pt_PT" w:bidi="pt_PT"/>
        </w:rPr>
      </w:r>
      <w:r>
        <w:rPr>
          <w:lang w:val="pt_PT" w:bidi="pt_PT"/>
        </w:rPr>
        <w:t>Em vez disso, Jesus respondeu a eles: “Se vocês fossem cegos, vocês não teriam pecado; mas como vocês dizem: “Vemos”, seu pecado permanece”.</w:t>
      </w:r>
    </w:p>
    <w:p>
      <w:pPr/>
      <w:r>
        <w:rPr>
          <w:lang w:val="pt_PT" w:bidi="pt_PT"/>
        </w:rPr>
      </w:r>
      <w:r>
        <w:rPr>
          <w:lang w:val="pt_PT" w:bidi="pt_PT"/>
        </w:rPr>
        <w:t>O desafio para os fariseus, os líderes religiosos de Israel, era que eles alegaram ver. Eles alegaram ter conhecimento espiritual. Eles conheciam a lei. Se eles agissem com base no melhor conhecimento que tinham, eles receberiam o Filho do Homem. Mas eles não agiram com base em seu melhor conhecimento. Eles alegavam ter a visão e agiram como as pessoas cegas que não sabiam sobre o salvador prometido que estava vindo. Portanto, Deus não leva seu pecado para longe. Permanece com eles.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9:35–41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 homem curado da cegueira</w:t>
      </w:r>
    </w:p>
    <w:p>
      <w:pPr>
        <w:pStyle w:val="ListBullet"/>
        <w:spacing w:line="240" w:lineRule="auto"/>
        <w:ind w:left="720"/>
      </w:pPr>
      <w:r>
        <w:rPr>
          <w:lang w:val="pt_PT" w:bidi="pt_PT"/>
        </w:rPr>
      </w:r>
      <w:r>
        <w:rPr>
          <w:lang w:val="pt_PT" w:bidi="pt_PT"/>
        </w:rPr>
        <w:t>Os fariseus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Depois que Jesus ouviu que os líderes religiosos colocaram o homem curado para fora da sinagoga, Jesus o encontrou. Jesus perguntou a ele: “Vocês acreditam no Filho do Homem?”</w:t>
      </w:r>
    </w:p>
    <w:p>
      <w:pPr/>
      <w:r>
        <w:rPr>
          <w:lang w:val="pt_PT" w:bidi="pt_PT"/>
        </w:rPr>
      </w:r>
      <w:r>
        <w:rPr>
          <w:lang w:val="pt_PT" w:bidi="pt_PT"/>
        </w:rPr>
        <w:t>O homem curado disse: “Quem é ele Senhor? Quero acreditar nele”.</w:t>
      </w:r>
    </w:p>
    <w:p>
      <w:pPr/>
      <w:r>
        <w:rPr>
          <w:lang w:val="pt_PT" w:bidi="pt_PT"/>
        </w:rPr>
      </w:r>
      <w:r>
        <w:rPr>
          <w:lang w:val="pt_PT" w:bidi="pt_PT"/>
        </w:rPr>
        <w:t>Jesus disse ao homem curado: “Você o viu, e ele é a pessoa falando com você”.</w:t>
      </w:r>
    </w:p>
    <w:p>
      <w:pPr/>
      <w:r>
        <w:rPr>
          <w:lang w:val="pt_PT" w:bidi="pt_PT"/>
        </w:rPr>
      </w:r>
      <w:r>
        <w:rPr>
          <w:lang w:val="pt_PT" w:bidi="pt_PT"/>
        </w:rPr>
        <w:t>O homem curado disse: “Senhor, eu acredito”. Então ele adorou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homem curado: “O que você está sentindo ou pensando?” A pessoa pode responder coisas como: “Não sabia por que Jesus me fez essa pergunta estranha”, ou “É possível que ele seja o Filho do Homem?” ou “Por que não entendi isso antes? Quem mais poderia curar minha cegueira?”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Algum tempo depois, Jesus disse: “Os pecados das pessoas serão expostos porque vim para esse mundo. Aqueles que me rejeitam, rejeitam a luz do mundo, e aqueles que me aceitam recebem a vida. Alguns de seus discípulos e alguns dos fariseus ouviram isso. Quando os fariseus ouviram Jesus dizer isso, eles perguntaram: “Certamente não somos cegos também, somos?”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uma das pessoas que interpretam os fariseus: “O que vocês estão sentindo ou pensando?” A pessoa pode responder coisas como: “Quem esse homem Jesus pensa que ele é?” ou “Somos os líderes de Israel, não podemos ser cegos para o trabalho de Deus”, ou “O que Jesus está dizendo sobre nós?”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Jesus disse aos fariseus: “Se vocês fossem cegos, vocês não teriam pecado; mas como vocês dizem: “Vemos”, seu pecado permanece”.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9:35–41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permissão para adorar na </w:t>
      </w:r>
      <w:r>
        <w:rPr>
          <w:b/>
          <w:lang w:val="pt_PT" w:bidi="pt_PT"/>
        </w:rPr>
        <w:t>sinagoga</w:t>
      </w:r>
      <w:r>
        <w:rPr>
          <w:lang w:val="pt_PT" w:bidi="pt_PT"/>
        </w:rPr>
        <w:t xml:space="preserve"> era importante para todas as pessoas judias. Embora a palavra sinagoga não seja usada nessa passagem, vocês podem dizer que Jesus ouviu que os líderes religiosos jogaram o homem para fora da sinagoga se vocês precisarem. Use a mesma palavra para sinagoga que vocês usaram em passagens anteriores. Para mais informações sobre </w:t>
      </w:r>
      <w:r>
        <w:rPr>
          <w:lang w:val="pt_PT" w:bidi="pt_PT"/>
        </w:rPr>
        <w:t>sinagoga</w:t>
      </w:r>
      <w:r>
        <w:rPr>
          <w:lang w:val="pt_PT" w:bidi="pt_PT"/>
        </w:rPr>
        <w:t>, consulte o Glossário Mestre.</w:t>
      </w:r>
    </w:p>
    <w:p>
      <w:pPr/>
      <w:r>
        <w:rPr>
          <w:lang w:val="pt_PT" w:bidi="pt_PT"/>
        </w:rPr>
      </w:r>
      <w:r>
        <w:rPr>
          <w:lang w:val="pt_PT" w:bidi="pt_PT"/>
        </w:rPr>
        <w:t xml:space="preserve">Jesus perguntou se o homem </w:t>
      </w:r>
      <w:r>
        <w:rPr>
          <w:b/>
          <w:lang w:val="pt_PT" w:bidi="pt_PT"/>
        </w:rPr>
        <w:t>acreditava</w:t>
      </w:r>
      <w:r>
        <w:rPr>
          <w:lang w:val="pt_PT" w:bidi="pt_PT"/>
        </w:rPr>
        <w:t xml:space="preserve"> no </w:t>
      </w:r>
      <w:r>
        <w:rPr>
          <w:b/>
          <w:lang w:val="pt_PT" w:bidi="pt_PT"/>
        </w:rPr>
        <w:t>Filho do Homem</w:t>
      </w:r>
      <w:r>
        <w:rPr>
          <w:lang w:val="pt_PT" w:bidi="pt_PT"/>
        </w:rPr>
        <w:t xml:space="preserve">. Jesus se referia a si mesmo como o Filho do Homem. O Filho do Homem é um título que os judeus conectavam com o Messias, ou salvador prometido que Deus enviaria para ajudar eles. Certifiquem-se de usar as mesmas palavras para Filho do Homem que vocês usaram em passagens anteriores. Para mais informações sobre Filho do Homem, consulte no Glossário Mestre </w:t>
      </w:r>
      <w:r>
        <w:rPr>
          <w:lang w:val="pt_PT" w:bidi="pt_PT"/>
        </w:rPr>
        <w:t>Filho do Homem</w:t>
      </w:r>
      <w:r>
        <w:rPr>
          <w:lang w:val="pt_PT" w:bidi="pt_PT"/>
        </w:rPr>
        <w:t>.</w:t>
      </w:r>
    </w:p>
    <w:p>
      <w:pPr/>
      <w:r>
        <w:rPr>
          <w:lang w:val="pt_PT" w:bidi="pt_PT"/>
        </w:rPr>
      </w:r>
      <w:r>
        <w:rPr>
          <w:lang w:val="pt_PT" w:bidi="pt_PT"/>
        </w:rPr>
        <w:t xml:space="preserve">Jesus perguntou ao homem curado se ele </w:t>
      </w:r>
      <w:r>
        <w:rPr>
          <w:b/>
          <w:lang w:val="pt_PT" w:bidi="pt_PT"/>
        </w:rPr>
        <w:t>acredita</w:t>
      </w:r>
      <w:r>
        <w:rPr>
          <w:lang w:val="pt_PT" w:bidi="pt_PT"/>
        </w:rPr>
        <w:t xml:space="preserve">. E o homem curado mais tarde disse que ele acredita. Acreditar e ter fé são a mesma coisa. Se vocês acreditam em alguém, vocês acreditam que o que essa pessoa diz sobre si mesma é verdadeiro. Vocês então confiam nessa pessoa e estão comprometidos a fazer o que essa pessoa pede para vocês fazerem. Certifiquem-se de usar a mesma palavra para crença que vocês usaram em passagens anteriores. Para mais informações sobre crença, consulte o Glossário Mestre para </w:t>
      </w:r>
      <w:r>
        <w:rPr>
          <w:lang w:val="pt_PT" w:bidi="pt_PT"/>
        </w:rPr>
        <w:t>crença</w:t>
      </w:r>
      <w:r>
        <w:rPr>
          <w:lang w:val="pt_PT" w:bidi="pt_PT"/>
        </w:rPr>
        <w:t>.</w:t>
      </w:r>
    </w:p>
    <w:p>
      <w:pPr/>
      <w:r>
        <w:rPr>
          <w:lang w:val="pt_PT" w:bidi="pt_PT"/>
        </w:rPr>
      </w:r>
      <w:r>
        <w:rPr>
          <w:lang w:val="pt_PT" w:bidi="pt_PT"/>
        </w:rPr>
        <w:t>O homem curado chamou Jesus de “</w:t>
      </w:r>
      <w:r>
        <w:rPr>
          <w:b/>
          <w:lang w:val="pt_PT" w:bidi="pt_PT"/>
        </w:rPr>
        <w:t>Senhor</w:t>
      </w:r>
      <w:r>
        <w:rPr>
          <w:lang w:val="pt_PT" w:bidi="pt_PT"/>
        </w:rPr>
        <w:t xml:space="preserve">” antes de saber que Jesus era o Filho do Homem. Mas a maneira como ele usou esse título, poderia ser traduzido como: “senhor”, uma maneira respeitosa de dizer. Mas depois que ele percebeu que Jesus era o Filho do Homem, ele chamou Jesus de “Senhor” e disse: “Acredito”. Então o homem curado adorou Jesus. Seu significado na segunda vez era que Jesus era seu Mestre, e o homem curado mostrou isso dizendo que ele acreditava e adorando Jesus. Certifiquem-se de usar a mesma palavra para senhor que vocês usaram em passagens anteriores. Para mais informações sobre senhor, consulte o Glossário Mestre para </w:t>
      </w:r>
      <w:r>
        <w:rPr>
          <w:lang w:val="pt_PT" w:bidi="pt_PT"/>
        </w:rPr>
        <w:t>senhor</w:t>
      </w:r>
      <w:r>
        <w:rPr>
          <w:lang w:val="pt_PT" w:bidi="pt_PT"/>
        </w:rPr>
        <w:t>.</w:t>
      </w:r>
    </w:p>
    <w:p>
      <w:pPr/>
      <w:r>
        <w:rPr>
          <w:lang w:val="pt_PT" w:bidi="pt_PT"/>
        </w:rPr>
      </w:r>
      <w:r>
        <w:rPr>
          <w:lang w:val="pt_PT" w:bidi="pt_PT"/>
        </w:rPr>
        <w:t xml:space="preserve">Quando o homem curado ouviu que Jesus é o Filho do Homem, ele </w:t>
      </w:r>
      <w:r>
        <w:rPr>
          <w:b/>
          <w:lang w:val="pt_PT" w:bidi="pt_PT"/>
        </w:rPr>
        <w:t>adorou</w:t>
      </w:r>
      <w:r>
        <w:rPr>
          <w:lang w:val="pt_PT" w:bidi="pt_PT"/>
        </w:rPr>
        <w:t xml:space="preserve"> Jesus. Adoramos quando mostramos admiração e nos perguntamos sobre Deus. Os personagens do Antigo Testamento pensavam que essa adoração poderia acontecer em qualquer lugar que Deus tivesse se revelado. Nessa história, Jesus se revela ao homem, então o homem o adora lá. Em muitas histórias onde a adoração é usada, implica mais do que apenas realizar rituais; inclui um coração cheio de amor e admiração a Deus. Certifiquem-se de usar a mesma palavra para adoração que vocês usaram em passagens anteriores. Para mais informações sobre adoração, consulte o Glossário Mestre para </w:t>
      </w:r>
      <w:r>
        <w:rPr>
          <w:lang w:val="pt_PT" w:bidi="pt_PT"/>
        </w:rPr>
        <w:t>adoração</w:t>
      </w:r>
      <w:r>
        <w:rPr>
          <w:lang w:val="pt_PT" w:bidi="pt_PT"/>
        </w:rPr>
        <w:t>.</w:t>
      </w:r>
    </w:p>
    <w:p>
      <w:pPr/>
      <w:r>
        <w:rPr>
          <w:lang w:val="pt_PT" w:bidi="pt_PT"/>
        </w:rPr>
      </w:r>
      <w:r>
        <w:rPr>
          <w:lang w:val="pt_PT" w:bidi="pt_PT"/>
        </w:rPr>
        <w:t xml:space="preserve">Jesus disse às pessoas que ele veio para o mundo para </w:t>
      </w:r>
      <w:r>
        <w:rPr>
          <w:b/>
          <w:lang w:val="pt_PT" w:bidi="pt_PT"/>
        </w:rPr>
        <w:t>julgamento</w:t>
      </w:r>
      <w:r>
        <w:rPr>
          <w:lang w:val="pt_PT" w:bidi="pt_PT"/>
        </w:rPr>
        <w:t xml:space="preserve">. Um juiz é alguém que decide quem é culpado de um erro ou não. O julgamento a que Jesus se refere aqui é um julgamento que vem com luz, ou visão Jesus se revela, que é como luz brilhando em algo, nesse caso, sobre os pecados das pessoas porque elas não entendem quem Jesus é. Eles trazem o julgamento sobre si mesmos. Jesus está dizendo que aqueles que se recusam a vê-lo como o salvador prometido, o Filho de Deus, estão trazendo julgamento a si mesmos. Certifiquem-se de usar a mesma palavra para </w:t>
      </w:r>
      <w:r>
        <w:rPr>
          <w:b/>
          <w:lang w:val="pt_PT" w:bidi="pt_PT"/>
        </w:rPr>
        <w:t>julgamento</w:t>
      </w:r>
      <w:r>
        <w:rPr>
          <w:lang w:val="pt_PT" w:bidi="pt_PT"/>
        </w:rPr>
        <w:t xml:space="preserve"> que vocês usaram em passagens anteriores.</w:t>
      </w:r>
    </w:p>
    <w:p>
      <w:pPr/>
      <w:r>
        <w:rPr>
          <w:lang w:val="pt_PT" w:bidi="pt_PT"/>
        </w:rPr>
      </w:r>
      <w:r>
        <w:rPr>
          <w:lang w:val="pt_PT" w:bidi="pt_PT"/>
        </w:rPr>
        <w:t xml:space="preserve">Os </w:t>
      </w:r>
      <w:r>
        <w:rPr>
          <w:b/>
          <w:lang w:val="pt_PT" w:bidi="pt_PT"/>
        </w:rPr>
        <w:t>fariseus</w:t>
      </w:r>
      <w:r>
        <w:rPr>
          <w:lang w:val="pt_PT" w:bidi="pt_PT"/>
        </w:rPr>
        <w:t xml:space="preserve"> alegaram ver. Eles alegaram ter conhecimento espiritual. Eles sabiam a lei. Jesus disse que eles tinham conhecimento espiritual suficiente para ser responsáveis e ser julgados por Deus por rejeitar Jesus. Portanto, seu </w:t>
      </w:r>
      <w:r>
        <w:rPr>
          <w:b/>
          <w:lang w:val="pt_PT" w:bidi="pt_PT"/>
        </w:rPr>
        <w:t>pecado</w:t>
      </w:r>
      <w:r>
        <w:rPr>
          <w:lang w:val="pt_PT" w:bidi="pt_PT"/>
        </w:rPr>
        <w:t xml:space="preserve"> não é tirado. Permanece com eles. Certifiquem-se de usar a mesma palavra para fariseus que vocês usaram em passagens anteriores. Para mais informações sobre fariseus, consulte o Glossário Mestre para </w:t>
      </w:r>
      <w:r>
        <w:rPr>
          <w:lang w:val="pt_PT" w:bidi="pt_PT"/>
        </w:rPr>
        <w:t>Fariseu</w:t>
      </w:r>
      <w:r>
        <w:rPr>
          <w:lang w:val="pt_PT" w:bidi="pt_PT"/>
        </w:rPr>
        <w:t xml:space="preserve">. Certifiquem-se de usar a mesma palavra para pecado que vocês usaram em passagens anteriores. Para mais informações sobre pecado, consulte o Glossário Mestre para </w:t>
      </w:r>
      <w:r>
        <w:rPr>
          <w:lang w:val="pt_PT" w:bidi="pt_PT"/>
        </w:rPr>
        <w:t>pecado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10:1–10</w:t>
      </w:r>
      <w:r>
        <w:rPr>
          <w:lang w:val="pt_PT" w:bidi="pt_PT"/>
        </w:rPr>
      </w:r>
    </w:p>
    <w:p>
      <w:pPr>
        <w:pStyle w:val="Heading3"/>
      </w:pPr>
      <w:r>
        <w:rPr>
          <w:lang w:val="pt_PT" w:bidi="pt_PT"/>
        </w:rPr>
        <w:t>Ouvir e Sentir</w:t>
      </w:r>
    </w:p>
    <w:p>
      <w:pPr/>
      <w:r>
        <w:rPr>
          <w:lang w:val="pt_PT" w:bidi="pt_PT"/>
        </w:rPr>
      </w:r>
      <w:r>
        <w:rPr>
          <w:lang w:val="pt_PT" w:bidi="pt_PT"/>
        </w:rPr>
        <w:t>Nesta etapa, ouçam João 10:1–10 e guardem em seus corações.</w:t>
      </w:r>
    </w:p>
    <w:p>
      <w:pPr/>
      <w:r>
        <w:rPr>
          <w:lang w:val="pt_PT" w:bidi="pt_PT"/>
        </w:rPr>
      </w:r>
      <w:r>
        <w:rPr>
          <w:lang w:val="pt_PT" w:bidi="pt_PT"/>
        </w:rPr>
        <w:t>Ouçam uma versão em áudio de João 10:1–10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10:1–10 na tradução mais fácil de entender.</w:t>
      </w:r>
    </w:p>
    <w:p>
      <w:pPr/>
      <w:r>
        <w:rPr>
          <w:lang w:val="pt_PT" w:bidi="pt_PT"/>
        </w:rPr>
      </w:r>
      <w:r>
        <w:rPr>
          <w:lang w:val="pt_PT" w:bidi="pt_PT"/>
        </w:rPr>
        <w:t>Na história anterior, Jesus curou um homem que nasceu cego. Na história presente, Jesus estava falando com os judeus. Aqui, ele revela algo sobre si mesmo usando ideias relacionadas ao cuidado de ovelhas, mas Jesus não explicará o que ele quer dizer.</w:t>
      </w:r>
    </w:p>
    <w:p>
      <w:pPr/>
      <w:r>
        <w:rPr>
          <w:lang w:val="pt_PT" w:bidi="pt_PT"/>
        </w:rPr>
      </w:r>
      <w:r>
        <w:rPr>
          <w:lang w:val="pt_PT" w:bidi="pt_PT"/>
        </w:rPr>
        <w:t>Durante o tempo de Jesus, havia pessoas que possuíam muitas ovelhas. Essas pessoas eram chamadas de pastores. Um pastor era uma pessoa que possuía e cuidava de um grande número de ovelhas. Os pastores cuidavam de suas ovelhas, levando-as para lugares onde elas poderiam encontrar comida e água. Os pastores também protegiam suas ovelhas criando um aprisco ou um curral. Um aprisco era como a casa das ovelhas. Era um campo aberto fora da casa do pastor. Tinha cercas ao seu redor para impedir que as ovelhas fossem embora e para impedir que animais selvagens ou pessoas más as atacassem. As cercas eram geralmente feitas de pedra ou madeira, então as pessoas ou animais não poderiam destruí-las facilmente. Um curral de ovelhas também tinha uma porta ou um portão para que as ovelhas pudessem entrar ou sair. A pessoa que guardava a porta era chamada de porteiro.</w:t>
      </w:r>
    </w:p>
    <w:p>
      <w:pPr/>
      <w:r>
        <w:rPr>
          <w:lang w:val="pt_PT" w:bidi="pt_PT"/>
        </w:rPr>
      </w:r>
      <w:r>
        <w:rPr>
          <w:lang w:val="pt_PT" w:bidi="pt_PT"/>
        </w:rPr>
        <w:t xml:space="preserve">Parem aqui e, em grupo, olhem para uma imagem de um </w:t>
      </w:r>
      <w:r>
        <w:rPr>
          <w:lang w:val="pt_PT" w:bidi="pt_PT"/>
        </w:rPr>
        <w:t>pastor guiando suas ovelhas para o curral</w:t>
      </w:r>
      <w:r>
        <w:rPr>
          <w:lang w:val="pt_PT" w:bidi="pt_PT"/>
        </w:rPr>
        <w:t>. O porteiro também deve estar lá, protegendo a porta do curral. Pausem este áudio aqui.</w:t>
      </w:r>
    </w:p>
    <w:p>
      <w:pPr/>
      <w:r>
        <w:rPr>
          <w:lang w:val="pt_PT" w:bidi="pt_PT"/>
        </w:rPr>
      </w:r>
      <w:r>
        <w:rPr>
          <w:lang w:val="pt_PT" w:bidi="pt_PT"/>
        </w:rPr>
        <w:t>Nessa história, Jesus descreve a diferença entre um pastor e um ladrão ou um salteador. Um ladrão ou um salteador é uma pessoa que entra nas propriedades das pessoas para roubar delas. Um ladrão também pode usar violência ou ameaça de violência. Jesus diz que uma pessoa que sobe sobre as muralhas do curral, em vez de usar a porta para entrar nele, é um ladrão ou um salteador. Eles sobem para que o porteiro não os pare. Quando um ladrão ou um salteador entra no curral, ele rouba as ovelhas e as mata. Mas a pessoa que entra no aprisco pela porta é o pastor. O pastor pode entrar no aprisco pela porta, porque o porteiro o reconhece e abre a porta para ele. Então, quando o pastor está dentro, ele chama suas ovelhas pelo nome. Isso significa que o pastor conhece suas ovelhas. As ovelhas também conhecem seu pastor porque elas reconhecem sua voz. Então, quando o pastor leva as ovelhas para fora do aprisco, as ovelhas o seguem. Ele caminha na frente das ovelhas e as leva para um lugar onde as ovelhas podem encontrar comida e água. As ovelhas o seguem porque elas conhecem a voz de seu pastor. Se um estranho ou uma pessoa que não seja o pastor chamar as ovelhas, elas não o seguirão. Em vez disso, as ovelhas fugirão do estranho, porque elas não reconhecem a voz dele. As ovelhas reconhecem apenas a voz de seu pastor.</w:t>
      </w:r>
    </w:p>
    <w:p>
      <w:pPr/>
      <w:r>
        <w:rPr>
          <w:lang w:val="pt_PT" w:bidi="pt_PT"/>
        </w:rPr>
      </w:r>
      <w:r>
        <w:rPr>
          <w:lang w:val="pt_PT" w:bidi="pt_PT"/>
        </w:rPr>
        <w:t>Parem aqui e discutam essa pergunta em grupo: como os pastores cuidam de suas ovelhas ou animais em sua cultura? Pausem este áudio aqui.</w:t>
      </w:r>
    </w:p>
    <w:p>
      <w:pPr/>
      <w:r>
        <w:rPr>
          <w:lang w:val="pt_PT" w:bidi="pt_PT"/>
        </w:rPr>
      </w:r>
      <w:r>
        <w:rPr>
          <w:lang w:val="pt_PT" w:bidi="pt_PT"/>
        </w:rPr>
        <w:t>Quando Jesus descreveu a diferença entre um pastor e um ladrão ou um salteador, Jesus estava usando uma figura de linguagem ou uma ilustração. A figura de linguagem é uma maneira de comunicação indireta. Quando um orador quer dizer algo, ele geralmente usa palavras simples para que possa comunicar seus pensamentos diretamente. Mas quando um orador sente que o uso de palavras e ideias simples não comunicará efetivamente seus pensamentos, ele pode usar uma figura de linguagem. Um orador usa figuras de linguagem quando, em vez de palavras simples, ele usa ideias ou coisas familiares a seus ouvintes para descrever seus pensamentos. Como a figura de linguagem é uma maneira indireta de comunicação, as pessoas nem sempre entendem facilmente o que o orador está dizendo. Isso aconteceu quando Jesus falou usando uma figura de linguagem. Os judeus que estavam ouvindo Jesus não entenderam por que Jesus estava descrevendo a diferença entre um pastor e um ladrão ou um salteador.</w:t>
      </w:r>
    </w:p>
    <w:p>
      <w:pPr/>
      <w:r>
        <w:rPr>
          <w:lang w:val="pt_PT" w:bidi="pt_PT"/>
        </w:rPr>
      </w:r>
      <w:r>
        <w:rPr>
          <w:lang w:val="pt_PT" w:bidi="pt_PT"/>
        </w:rPr>
        <w:t>Parem aqui e discutam essa pergunta em grupo: contem uma história na qual vocês estão descrevendo os personagens comparando-os a objetos. Pausem este áudio aqui.</w:t>
      </w:r>
    </w:p>
    <w:p>
      <w:pPr/>
      <w:r>
        <w:rPr>
          <w:lang w:val="pt_PT" w:bidi="pt_PT"/>
        </w:rPr>
      </w:r>
      <w:r>
        <w:rPr>
          <w:lang w:val="pt_PT" w:bidi="pt_PT"/>
        </w:rPr>
        <w:t>Jesus falou com eles novamente. Jesus disse: "Eu sou a porta". Jesus está dizendo que ele era a porta das ovelhas ou do curral. Quando Jesus disse isso, ele estava repetindo a declaração “Eu sou” que ele mencionou nas histórias anteriores. Esse “Eu sou” lembra a seus ouvintes sobre o nome de Deus no Antigo Testamento. Jesus está usando as palavras que Deus, o Pai, usou quando ele disse a Moisés que seu nome é “Eu Sou”. Todos aqueles que vieram antes dele eram ladrões e salteadores. Essas pessoas que vieram antes de Jesus eram pessoas que disseram que eram o verdadeiro salvador. Eles foram dizendo às pessoas que Deus os enviou para salvar o povo. Mas a verdade é que eles disseram isso apenas para afastar as pessoas de Deus. É por isso que Jesus disse que, como ladrões e salteadores, eles vieram apenas para ferir as ovelhas. Mas Jesus é como a porta do curral onde as ovelhas entram, e elas estão seguras. Qualquer ovelha que entre por meio de Jesus, a porta, estará segura. Da mesma maneira, qualquer pessoa que entre em Jesus confiando e acreditando nele estará segura. Isso significa que Jesus o manterá seguro de ladrões e salteadores. Essa pessoa será como uma ovelha que não se preocupa quando entra ou sai do curral para encontrar pastagem ou um lugar para comer. Ao contrário do ladrão que vem apenas para roubar, matar e destruir as ovelhas, Jesus veio para que as pessoas possam ter uma vida abundante. Uma pessoa tem uma vida abundante quando está segura de qualquer perigo ou dano, e quando tem tudo o que precisa na vida. Uma pessoa que tem uma vida abundante também não se preocupa se alguém vier e a ferir ou tirar tudo dela, porque ela confia em Jesus, que a protege. Mais importante, uma pessoa que tem vida abundante tem uma vida espiritual saudável. Isso significa que ele tem um bom relacionamento com Deus e ele viverá com Deus para sempre.</w:t>
      </w:r>
    </w:p>
    <w:p>
      <w:pPr/>
      <w:r>
        <w:rPr>
          <w:lang w:val="pt_PT" w:bidi="pt_PT"/>
        </w:rPr>
      </w:r>
      <w:r>
        <w:rPr>
          <w:lang w:val="pt_PT" w:bidi="pt_PT"/>
        </w:rPr>
        <w:t xml:space="preserve">Novamente, Jesus está usando uma figura de linguagem aqui. Jesus disse que ele é a porta do curral porque, como a porta do curral, ele protege as ovelhas de ladrões e salteadores. As ovelhas são as pessoas que querem receber vida abundante. A maneira de entrar em Jesus é confiando e acreditando em seu ensinamento. Jesus não explica isso aqui. </w:t>
      </w:r>
    </w:p>
    <w:p>
      <w:pPr/>
      <w:r>
        <w:rPr>
          <w:lang w:val="pt_PT" w:bidi="pt_PT"/>
        </w:rPr>
      </w:r>
      <w:r>
        <w:rPr>
          <w:lang w:val="pt_PT" w:bidi="pt_PT"/>
        </w:rPr>
        <w:t>Parem aqui e discutam essa pergunta em grupo: que figura de linguagem uma pessoa em sua cultura usaria quando quisesse dizer a alguém que o protegerá?</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10:1–10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Jesus descreve a diferença entre um pastor e um ladrão ou um salteador. </w:t>
      </w:r>
    </w:p>
    <w:p>
      <w:pPr/>
      <w:r>
        <w:rPr>
          <w:lang w:val="pt_PT" w:bidi="pt_PT"/>
        </w:rPr>
      </w:r>
      <w:r>
        <w:rPr>
          <w:b/>
          <w:lang w:val="pt_PT" w:bidi="pt_PT"/>
        </w:rPr>
        <w:t>Na segunda cena:</w:t>
      </w:r>
      <w:r>
        <w:rPr>
          <w:lang w:val="pt_PT" w:bidi="pt_PT"/>
        </w:rPr>
        <w:t xml:space="preserve"> Jesus explica que ele é a porta do curral, e aqueles que vieram antes dele são ladrões e salteadores.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 a porta</w:t>
      </w:r>
    </w:p>
    <w:p>
      <w:pPr>
        <w:pStyle w:val="ListBullet"/>
        <w:spacing w:line="240" w:lineRule="auto"/>
        <w:ind w:left="720"/>
      </w:pPr>
      <w:r>
        <w:rPr>
          <w:lang w:val="pt_PT" w:bidi="pt_PT"/>
        </w:rPr>
      </w:r>
      <w:r>
        <w:rPr>
          <w:lang w:val="pt_PT" w:bidi="pt_PT"/>
        </w:rPr>
        <w:t>Ladrões e salteadores</w:t>
      </w:r>
    </w:p>
    <w:p>
      <w:pPr>
        <w:pStyle w:val="ListBullet"/>
        <w:spacing w:line="240" w:lineRule="auto"/>
        <w:ind w:left="720"/>
      </w:pPr>
      <w:r>
        <w:rPr>
          <w:lang w:val="pt_PT" w:bidi="pt_PT"/>
        </w:rPr>
      </w:r>
      <w:r>
        <w:rPr>
          <w:lang w:val="pt_PT" w:bidi="pt_PT"/>
        </w:rPr>
        <w:t>Um pastor</w:t>
      </w:r>
    </w:p>
    <w:p>
      <w:pPr>
        <w:pStyle w:val="ListBullet"/>
        <w:spacing w:line="240" w:lineRule="auto"/>
        <w:ind w:left="720"/>
      </w:pPr>
      <w:r>
        <w:rPr>
          <w:lang w:val="pt_PT" w:bidi="pt_PT"/>
        </w:rPr>
      </w:r>
      <w:r>
        <w:rPr>
          <w:lang w:val="pt_PT" w:bidi="pt_PT"/>
        </w:rPr>
        <w:t>Um estranho</w:t>
      </w:r>
    </w:p>
    <w:p>
      <w:pPr>
        <w:pStyle w:val="ListBullet"/>
        <w:spacing w:line="240" w:lineRule="auto"/>
        <w:ind w:left="720"/>
      </w:pPr>
      <w:r>
        <w:rPr>
          <w:lang w:val="pt_PT" w:bidi="pt_PT"/>
        </w:rPr>
      </w:r>
      <w:r>
        <w:rPr>
          <w:lang w:val="pt_PT" w:bidi="pt_PT"/>
        </w:rPr>
        <w:t>Rebanho de ovelhas</w:t>
      </w:r>
    </w:p>
    <w:p>
      <w:pPr>
        <w:pStyle w:val="ListBullet"/>
        <w:spacing w:line="240" w:lineRule="auto"/>
        <w:ind w:left="720"/>
      </w:pPr>
      <w:r>
        <w:rPr>
          <w:lang w:val="pt_PT" w:bidi="pt_PT"/>
        </w:rPr>
      </w:r>
      <w:r>
        <w:rPr>
          <w:lang w:val="pt_PT" w:bidi="pt_PT"/>
        </w:rPr>
        <w:t>Os judeus ou os líderes judeus</w:t>
      </w:r>
    </w:p>
    <w:p>
      <w:pPr/>
      <w:r>
        <w:rPr>
          <w:lang w:val="pt_PT" w:bidi="pt_PT"/>
        </w:rPr>
      </w:r>
      <w:r>
        <w:rPr>
          <w:lang w:val="pt_PT" w:bidi="pt_PT"/>
        </w:rPr>
        <w:t>Em grupo, prestem atenção às partes do cenário da passagem:</w:t>
      </w:r>
    </w:p>
    <w:p>
      <w:pPr/>
      <w:r>
        <w:rPr>
          <w:lang w:val="pt_PT" w:bidi="pt_PT"/>
        </w:rPr>
      </w:r>
      <w:r>
        <w:rPr>
          <w:lang w:val="pt_PT" w:bidi="pt_PT"/>
        </w:rPr>
        <w:t>Não sabemos quanto tempo passou entre a história anterior e a história presente. Mas nessa história, Jesus novamente está falando com os judeus. Lembrem-se de que em João, "os judeus" geralmente se referia aos líderes judeus. Jesus revela algo sobre si mesmo usando ideias relacionadas a cuidar de ovelhas, mas Jesus não explicará o que ele quer dizer.</w:t>
      </w:r>
    </w:p>
    <w:p>
      <w:pPr/>
      <w:r>
        <w:rPr>
          <w:lang w:val="pt_PT" w:bidi="pt_PT"/>
        </w:rPr>
      </w:r>
      <w:r>
        <w:rPr>
          <w:lang w:val="pt_PT" w:bidi="pt_PT"/>
        </w:rPr>
        <w:t>Na cena um, é importante ter algo que represente o curral porque tudo o que Jesus fala nessa cena estará ao redor do curral. Então Jesus começa seu discurso usando uma expressão que diz a seus ouvintes para ouvirem com cuidado, porque o que ele está prestes a dizer é importante e verdadeiro. Então, Jesus descreve um ladrão ou um salteador. O ladrão ou salteador não entra no curral pela porta. Em vez disso, ele escala sobre ela. Mas o pastor é diferente. O pastor entra pela porta porque o porteiro Quando o pastor chama suas ovelhas pelo nome, suas ovelhas reconhecem sua voz. Então o pastor leva as ovelhas para fora do aprisco. Há outras ovelhas no curral e o pastor também as levará para fora do curral. O pastor leva o rebanho de ovelhas para um lugar onde elas podem encontrar comida, e o rebanho de ovelhas segue atrás do pastor. Jesus também disse que a ovelha que conhece seu pastor não ouve ou segue um estranho. Um estranho pode tentar chamar as ovelhas, mas as ovelhas fugirão dele porque reconhecem apenas seu pastor. Também é importante mostrar que as palavras de Jesus são figuras de linguagem. Significa que Jesus estava usando as ideias relacionadas ao cuidado de ovelhas para revelar algo sobre si mesmo. Os judeus que estavam ouvindo-o, no entanto, não entenderam o que Jesus estava dizendo. Então Jesus continuará falando na próxima cena.</w:t>
      </w:r>
    </w:p>
    <w:p>
      <w:pPr/>
      <w:r>
        <w:rPr>
          <w:lang w:val="pt_PT" w:bidi="pt_PT"/>
        </w:rPr>
      </w:r>
      <w:r>
        <w:rPr>
          <w:lang w:val="pt_PT" w:bidi="pt_PT"/>
        </w:rPr>
        <w:t>Na cena dois, é importante enfatizar a diferença entre o ladrão e Jesus. Jesus começa seu discurso novamente usando uma expressão que diz a seus ouvintes para ouvirem com cuidado, porque o que ele está prestes a dizer é importante e verdadeiro. Jesus revela a eles que ele é a porta do curral. Os ladrões e salteadores virão pelas ovelhas, mas as ovelhas não os ouvirão. Então Jesus vem e mostra que ele é a porta. Aqueles que vieram antes dele eram ladrões e salteadores. Mas Jesus é como a porta do curral onde as ovelhas entram, e elas estão seguras. Qualquer ovelha que venha por meio de Jesus, a porta, será salva. Jesus a manterá segura de ladrões e salteadores. Não se preocupa quando ele entra ou sai do curral para encontrar pastagem ou um lugar para comer. Ao interpretar a ovelha que entra por meio de Jesus, é importante mostrar que a ovelha está feliz, satisfeita e não preocupada com sua segurança, porque ela confia em Jesus, a porta. O ladrão vem apenas para roubar, matar e destruir as ovelhas. Mas Jesus veio para que as pessoas possam ter uma vida abundante.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10:1–10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duas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 a porta</w:t>
      </w:r>
    </w:p>
    <w:p>
      <w:pPr>
        <w:pStyle w:val="ListBullet"/>
        <w:spacing w:line="240" w:lineRule="auto"/>
        <w:ind w:left="720"/>
      </w:pPr>
      <w:r>
        <w:rPr>
          <w:lang w:val="pt_PT" w:bidi="pt_PT"/>
        </w:rPr>
      </w:r>
      <w:r>
        <w:rPr>
          <w:lang w:val="pt_PT" w:bidi="pt_PT"/>
        </w:rPr>
        <w:t>Ladrões e salteadores</w:t>
      </w:r>
    </w:p>
    <w:p>
      <w:pPr>
        <w:pStyle w:val="ListBullet"/>
        <w:spacing w:line="240" w:lineRule="auto"/>
        <w:ind w:left="720"/>
      </w:pPr>
      <w:r>
        <w:rPr>
          <w:lang w:val="pt_PT" w:bidi="pt_PT"/>
        </w:rPr>
      </w:r>
      <w:r>
        <w:rPr>
          <w:lang w:val="pt_PT" w:bidi="pt_PT"/>
        </w:rPr>
        <w:t>Um pastor</w:t>
      </w:r>
    </w:p>
    <w:p>
      <w:pPr>
        <w:pStyle w:val="ListBullet"/>
        <w:spacing w:line="240" w:lineRule="auto"/>
        <w:ind w:left="720"/>
      </w:pPr>
      <w:r>
        <w:rPr>
          <w:lang w:val="pt_PT" w:bidi="pt_PT"/>
        </w:rPr>
      </w:r>
      <w:r>
        <w:rPr>
          <w:lang w:val="pt_PT" w:bidi="pt_PT"/>
        </w:rPr>
        <w:t>Um estranho</w:t>
      </w:r>
    </w:p>
    <w:p>
      <w:pPr>
        <w:pStyle w:val="ListBullet"/>
        <w:spacing w:line="240" w:lineRule="auto"/>
        <w:ind w:left="720"/>
      </w:pPr>
      <w:r>
        <w:rPr>
          <w:lang w:val="pt_PT" w:bidi="pt_PT"/>
        </w:rPr>
      </w:r>
      <w:r>
        <w:rPr>
          <w:lang w:val="pt_PT" w:bidi="pt_PT"/>
        </w:rPr>
        <w:t>Rebanho de ovelhas</w:t>
      </w:r>
    </w:p>
    <w:p>
      <w:pPr>
        <w:pStyle w:val="ListBullet"/>
        <w:spacing w:line="240" w:lineRule="auto"/>
        <w:ind w:left="720"/>
      </w:pPr>
      <w:r>
        <w:rPr>
          <w:lang w:val="pt_PT" w:bidi="pt_PT"/>
        </w:rPr>
      </w:r>
      <w:r>
        <w:rPr>
          <w:lang w:val="pt_PT" w:bidi="pt_PT"/>
        </w:rPr>
        <w:t>O judeu ou os líderes judeus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Nessa história, Jesus descreve a diferença entre um pastor e um ladrão ou um salteador. </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o pastor: “O que você está sentindo ou pensando?”. A pessoa pode responder coisas como: "Estou confiante de que minhas ovelhas ouvirão apenas minha voz" ou "Minhas ovelhas conhecem minha voz. Não ouviram nenhum estranho".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Na cena dois, Jesus explica que ele é a porta do curral, e aqueles que vieram antes dele são ladrões e salteadores.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às pessoas que interpreta os ladrões e salteadores: "O que você está sentindo ou pensando?" Podem responder coisas como: "Viemos para roubar, matar e destruir as ovelhas!" ou "Temos certeza de que as ovelhas nos ouvirão!"</w:t>
      </w:r>
    </w:p>
    <w:p>
      <w:pPr>
        <w:pStyle w:val="ListBullet"/>
        <w:spacing w:line="240" w:lineRule="auto"/>
        <w:ind w:left="720"/>
      </w:pPr>
      <w:r>
        <w:rPr>
          <w:lang w:val="pt_PT" w:bidi="pt_PT"/>
        </w:rPr>
      </w:r>
      <w:r>
        <w:rPr>
          <w:lang w:val="pt_PT" w:bidi="pt_PT"/>
        </w:rPr>
        <w:t>Vocês também podem perguntar à pessoa que está interpretando a ovelha: “O que você está sentindo ou pensando?” Você pode ouvir coisas como: “Jesus é a porta. Apenas irei até ele, para que esteja seguro" ou "Jesus me salvará dos ladrões e salteadores, e Jesus me dará uma vida abundante!"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10:1–10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história começa com Jesus falando. Jesus começa seu discurso usando uma expressão que diz ao leitor que o que ele está prestes a dizer é verdade e muito importante. Então, eles precisam ouvir com muito cuidado. Traduza essa expressão da mesma maneira que você a traduziu anteriormente. </w:t>
      </w:r>
    </w:p>
    <w:p>
      <w:pPr/>
      <w:r>
        <w:rPr>
          <w:lang w:val="pt_PT" w:bidi="pt_PT"/>
        </w:rPr>
      </w:r>
      <w:r>
        <w:rPr>
          <w:lang w:val="pt_PT" w:bidi="pt_PT"/>
        </w:rPr>
        <w:t xml:space="preserve">Jesus diz que uma pessoa que sobe sobre as muralhas do curral, em vez de usar a porta para entrar nele, é um ladrão ou um salteador. Um </w:t>
      </w:r>
      <w:r>
        <w:rPr>
          <w:b/>
          <w:lang w:val="pt_PT" w:bidi="pt_PT"/>
        </w:rPr>
        <w:t>ladrão</w:t>
      </w:r>
      <w:r>
        <w:rPr>
          <w:lang w:val="pt_PT" w:bidi="pt_PT"/>
        </w:rPr>
        <w:t xml:space="preserve"> geralmente rouba a propriedade de alguém em segredo para que ele não seja pego. Um </w:t>
      </w:r>
      <w:r>
        <w:rPr>
          <w:b/>
          <w:lang w:val="pt_PT" w:bidi="pt_PT"/>
        </w:rPr>
        <w:t>salteador</w:t>
      </w:r>
      <w:r>
        <w:rPr>
          <w:lang w:val="pt_PT" w:bidi="pt_PT"/>
        </w:rPr>
        <w:t xml:space="preserve"> também rouba a propriedade de alguém, mas ele geralmente faz isso em público, e muitas vezes usa violência. Um </w:t>
      </w:r>
      <w:r>
        <w:rPr>
          <w:b/>
          <w:lang w:val="pt_PT" w:bidi="pt_PT"/>
        </w:rPr>
        <w:t>aprisco</w:t>
      </w:r>
      <w:r>
        <w:rPr>
          <w:lang w:val="pt_PT" w:bidi="pt_PT"/>
        </w:rPr>
        <w:t xml:space="preserve"> ou curral era como a casa das ovelhas. Era um campo aberto fora da casa do pastor. Tinha cercas ao seu redor para impedir que as ovelhas fossem embora e para impedir que animais selvagens ou pessoas más as atacassem. As cercas eram geralmente feitas de pedra ou madeira, então as pessoas ou animais não poderiam destruí-las facilmente. Um curral de ovelhas também tinha uma porta ou um portão para que as ovelhas pudessem entrar ou sair. Um ladrão ou um salteador é uma pessoa que entra nas propriedades das pessoas para roubar delas. Quando um ladrão ou um salteador entra no curral, ele rouba as ovelhas e as mata. </w:t>
      </w:r>
    </w:p>
    <w:p>
      <w:pPr/>
      <w:r>
        <w:rPr>
          <w:lang w:val="pt_PT" w:bidi="pt_PT"/>
        </w:rPr>
      </w:r>
      <w:r>
        <w:rPr>
          <w:lang w:val="pt_PT" w:bidi="pt_PT"/>
        </w:rPr>
        <w:t>Parem aqui e, como um grupo, discutam qual palavra ou frase vocês usarão para "</w:t>
      </w:r>
      <w:r>
        <w:rPr>
          <w:b/>
          <w:lang w:val="pt_PT" w:bidi="pt_PT"/>
        </w:rPr>
        <w:t>ladrão</w:t>
      </w:r>
      <w:r>
        <w:rPr>
          <w:lang w:val="pt_PT" w:bidi="pt_PT"/>
        </w:rPr>
        <w:t xml:space="preserve"> e </w:t>
      </w:r>
      <w:r>
        <w:rPr>
          <w:b/>
          <w:lang w:val="pt_PT" w:bidi="pt_PT"/>
        </w:rPr>
        <w:t>salteador</w:t>
      </w:r>
      <w:r>
        <w:rPr>
          <w:lang w:val="pt_PT" w:bidi="pt_PT"/>
        </w:rPr>
        <w:t>". Pausem este áudio aqui.</w:t>
      </w:r>
    </w:p>
    <w:p>
      <w:pPr/>
      <w:r>
        <w:rPr>
          <w:lang w:val="pt_PT" w:bidi="pt_PT"/>
        </w:rPr>
      </w:r>
      <w:r>
        <w:rPr>
          <w:lang w:val="pt_PT" w:bidi="pt_PT"/>
        </w:rPr>
        <w:t xml:space="preserve">Por outro lado, Jesus diz que a pessoa que entra pela porta é o pastor. Para ele, o porteiro abre a porta do aprisco. Um </w:t>
      </w:r>
      <w:r>
        <w:rPr>
          <w:b/>
          <w:lang w:val="pt_PT" w:bidi="pt_PT"/>
        </w:rPr>
        <w:t>pastor</w:t>
      </w:r>
      <w:r>
        <w:rPr>
          <w:lang w:val="pt_PT" w:bidi="pt_PT"/>
        </w:rPr>
        <w:t xml:space="preserve"> era uma pessoa que possuía e cuidava de um grande número de ovelhas. Um </w:t>
      </w:r>
      <w:r>
        <w:rPr>
          <w:b/>
          <w:lang w:val="pt_PT" w:bidi="pt_PT"/>
        </w:rPr>
        <w:t>porteiro</w:t>
      </w:r>
      <w:r>
        <w:rPr>
          <w:lang w:val="pt_PT" w:bidi="pt_PT"/>
        </w:rPr>
        <w:t xml:space="preserve"> é uma pessoa que protege a porta do aprisco ou do curral.</w:t>
      </w:r>
    </w:p>
    <w:p>
      <w:pPr/>
      <w:r>
        <w:rPr>
          <w:lang w:val="pt_PT" w:bidi="pt_PT"/>
        </w:rPr>
      </w:r>
      <w:r>
        <w:rPr>
          <w:lang w:val="pt_PT" w:bidi="pt_PT"/>
        </w:rPr>
        <w:t>Parem aqui e, como um grupo, discutam qual palavra ou frase vocês usarão para "</w:t>
      </w:r>
      <w:r>
        <w:rPr>
          <w:b/>
          <w:lang w:val="pt_PT" w:bidi="pt_PT"/>
        </w:rPr>
        <w:t>ovelha</w:t>
      </w:r>
      <w:r>
        <w:rPr>
          <w:lang w:val="pt_PT" w:bidi="pt_PT"/>
        </w:rPr>
        <w:t xml:space="preserve"> e </w:t>
      </w:r>
      <w:r>
        <w:rPr>
          <w:b/>
          <w:lang w:val="pt_PT" w:bidi="pt_PT"/>
        </w:rPr>
        <w:t>porteiro</w:t>
      </w:r>
      <w:r>
        <w:rPr>
          <w:lang w:val="pt_PT" w:bidi="pt_PT"/>
        </w:rPr>
        <w:t>". Pausem este áudio aqui.</w:t>
      </w:r>
    </w:p>
    <w:p>
      <w:pPr/>
      <w:r>
        <w:rPr>
          <w:lang w:val="pt_PT" w:bidi="pt_PT"/>
        </w:rPr>
      </w:r>
      <w:r>
        <w:rPr>
          <w:lang w:val="pt_PT" w:bidi="pt_PT"/>
        </w:rPr>
        <w:t>Jesus continua e diz que as ovelhas seguem apenas o pastor porque elas reconhecem apenas sua voz.</w:t>
      </w:r>
    </w:p>
    <w:p>
      <w:pPr/>
      <w:r>
        <w:rPr>
          <w:lang w:val="pt_PT" w:bidi="pt_PT"/>
        </w:rPr>
      </w:r>
      <w:r>
        <w:rPr>
          <w:lang w:val="pt_PT" w:bidi="pt_PT"/>
        </w:rPr>
        <w:t xml:space="preserve">Jesus estava falando usando uma </w:t>
      </w:r>
      <w:r>
        <w:rPr>
          <w:b/>
          <w:lang w:val="pt_PT" w:bidi="pt_PT"/>
        </w:rPr>
        <w:t>figura de linguagem</w:t>
      </w:r>
      <w:r>
        <w:rPr>
          <w:lang w:val="pt_PT" w:bidi="pt_PT"/>
        </w:rPr>
        <w:t xml:space="preserve"> aqui, e os judeus que estavam ouvindo ele não o entenderam. Um orador usa figuras de linguagem quando, em vez de palavras simples, ele usa ideias ou coisas familiares a seus ouvintes para descrever seus pensamentos. Como a figura de linguagem é uma maneira indireta de comunicação, as pessoas nem sempre entendem facilmente o que o orador está dizendo. </w:t>
      </w:r>
    </w:p>
    <w:p>
      <w:pPr/>
      <w:r>
        <w:rPr>
          <w:lang w:val="pt_PT" w:bidi="pt_PT"/>
        </w:rPr>
      </w:r>
      <w:r>
        <w:rPr>
          <w:lang w:val="pt_PT" w:bidi="pt_PT"/>
        </w:rPr>
        <w:t xml:space="preserve">Parem aqui e discutam em grupo que palavra ou frase vocês usarão para a </w:t>
      </w:r>
      <w:r>
        <w:rPr>
          <w:b/>
          <w:lang w:val="pt_PT" w:bidi="pt_PT"/>
        </w:rPr>
        <w:t>figura de linguagem</w:t>
      </w:r>
      <w:r>
        <w:rPr>
          <w:lang w:val="pt_PT" w:bidi="pt_PT"/>
        </w:rPr>
        <w:t>. Pausem este áudio aqui.</w:t>
      </w:r>
    </w:p>
    <w:p>
      <w:pPr/>
      <w:r>
        <w:rPr>
          <w:lang w:val="pt_PT" w:bidi="pt_PT"/>
        </w:rPr>
      </w:r>
      <w:r>
        <w:rPr>
          <w:lang w:val="pt_PT" w:bidi="pt_PT"/>
        </w:rPr>
        <w:t xml:space="preserve">Jesus fala novamente. Jesus começa seu discurso usando uma expressão que diz ao leitor que o que ele está prestes a dizer é verdade e muito importante. Então, eles precisam ouvir com muito cuidado. Traduza essa expressão da mesma maneira que você a traduziu anteriormente. </w:t>
      </w:r>
    </w:p>
    <w:p>
      <w:pPr/>
      <w:r>
        <w:rPr>
          <w:lang w:val="pt_PT" w:bidi="pt_PT"/>
        </w:rPr>
      </w:r>
      <w:r>
        <w:rPr>
          <w:lang w:val="pt_PT" w:bidi="pt_PT"/>
        </w:rPr>
        <w:t>Jesus diz: "Eu sou a porta". Jesus está dizendo que ele é a porta do curral. As palavras “</w:t>
      </w:r>
      <w:r>
        <w:rPr>
          <w:b/>
          <w:lang w:val="pt_PT" w:bidi="pt_PT"/>
        </w:rPr>
        <w:t>Eu sou</w:t>
      </w:r>
      <w:r>
        <w:rPr>
          <w:lang w:val="pt_PT" w:bidi="pt_PT"/>
        </w:rPr>
        <w:t xml:space="preserve">” são importantes. Essas palavras lembram aos ouvintes judeus do nome de Deus no Antigo Testamento. Deus disse a Moisés que seu nome é “Eu Sou”. Quando Jesus diz “Sou”, ele está dizendo que ele é Deus. Consulte o Glossário Mestre para mais informações sobre </w:t>
      </w:r>
      <w:r>
        <w:rPr>
          <w:lang w:val="pt_PT" w:bidi="pt_PT"/>
        </w:rPr>
        <w:t>Eu sou</w:t>
      </w:r>
      <w:r>
        <w:rPr>
          <w:lang w:val="pt_PT" w:bidi="pt_PT"/>
        </w:rPr>
        <w:t xml:space="preserve">. A </w:t>
      </w:r>
      <w:r>
        <w:rPr>
          <w:b/>
          <w:lang w:val="pt_PT" w:bidi="pt_PT"/>
        </w:rPr>
        <w:t>porta</w:t>
      </w:r>
      <w:r>
        <w:rPr>
          <w:lang w:val="pt_PT" w:bidi="pt_PT"/>
        </w:rPr>
        <w:t xml:space="preserve"> do curral mantém as ovelhas seguras quando as ovelhas vêm de uma pastagem. Um </w:t>
      </w:r>
      <w:r>
        <w:rPr>
          <w:b/>
          <w:lang w:val="pt_PT" w:bidi="pt_PT"/>
        </w:rPr>
        <w:t>pasto</w:t>
      </w:r>
      <w:r>
        <w:rPr>
          <w:lang w:val="pt_PT" w:bidi="pt_PT"/>
        </w:rPr>
        <w:t xml:space="preserve"> é um campo de grama onde as ovelhas se alimentam. Da mesma maneira que a porta do curral mantém as ovelhas seguras, Jesus </w:t>
      </w:r>
      <w:r>
        <w:rPr>
          <w:b/>
          <w:lang w:val="pt_PT" w:bidi="pt_PT"/>
        </w:rPr>
        <w:t>salva</w:t>
      </w:r>
      <w:r>
        <w:rPr>
          <w:lang w:val="pt_PT" w:bidi="pt_PT"/>
        </w:rPr>
        <w:t xml:space="preserve"> todas as pessoas que vêm até ele. Quando Jesus salva uma pessoa, ele dá a ela </w:t>
      </w:r>
      <w:r>
        <w:rPr>
          <w:b/>
          <w:lang w:val="pt_PT" w:bidi="pt_PT"/>
        </w:rPr>
        <w:t>vida abundante</w:t>
      </w:r>
      <w:r>
        <w:rPr>
          <w:lang w:val="pt_PT" w:bidi="pt_PT"/>
        </w:rPr>
        <w:t xml:space="preserve">. Uma pessoa tem uma vida abundante quando está segura de qualquer perigo ou dano, e quando tem tudo o que precisa na vida. Quando Jesus salva uma pessoa, ele também a protege de um ladrão ou um salteador, ou das pessoas más, que buscam afastá-lo de Deus. A pessoa que Jesus salva não se preocupa se alguém vier e a ferir ou tirar tudo dela, porque ela confia em Jesus, que a protege. Traduzam a palavra salvar da mesma maneira que vocês traduziram essa palavra antes. Para mais informações sobre </w:t>
      </w:r>
      <w:r>
        <w:rPr>
          <w:lang w:val="pt_PT" w:bidi="pt_PT"/>
        </w:rPr>
        <w:t>salvação</w:t>
      </w:r>
      <w:r>
        <w:rPr>
          <w:lang w:val="pt_PT" w:bidi="pt_PT"/>
        </w:rPr>
        <w:t>, vocês podem consultar o Glossário Mestre.</w:t>
      </w:r>
    </w:p>
    <w:p>
      <w:pPr/>
      <w:r>
        <w:rPr>
          <w:lang w:val="pt_PT" w:bidi="pt_PT"/>
        </w:rPr>
      </w:r>
      <w:r>
        <w:rPr>
          <w:lang w:val="pt_PT" w:bidi="pt_PT"/>
        </w:rPr>
        <w:t xml:space="preserve">Parem aqui e discutam em grupo qual palavra ou frase vocês usarão para </w:t>
      </w:r>
      <w:r>
        <w:rPr>
          <w:b/>
          <w:lang w:val="pt_PT" w:bidi="pt_PT"/>
        </w:rPr>
        <w:t>pasto</w:t>
      </w:r>
      <w:r>
        <w:rPr>
          <w:lang w:val="pt_PT" w:bidi="pt_PT"/>
        </w:rPr>
        <w:t xml:space="preserve"> e </w:t>
      </w:r>
      <w:r>
        <w:rPr>
          <w:b/>
          <w:lang w:val="pt_PT" w:bidi="pt_PT"/>
        </w:rPr>
        <w:t>abundantemente</w:t>
      </w:r>
      <w:r>
        <w:rPr>
          <w:lang w:val="pt_PT" w:bidi="pt_PT"/>
        </w:rPr>
        <w:t>.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10:11–21</w:t>
      </w:r>
      <w:r>
        <w:rPr>
          <w:lang w:val="pt_PT" w:bidi="pt_PT"/>
        </w:rPr>
      </w:r>
    </w:p>
    <w:p>
      <w:pPr>
        <w:pStyle w:val="Heading3"/>
      </w:pPr>
      <w:r>
        <w:rPr>
          <w:lang w:val="pt_PT" w:bidi="pt_PT"/>
        </w:rPr>
        <w:t>Ouvir e Sentir</w:t>
      </w:r>
    </w:p>
    <w:p>
      <w:pPr/>
      <w:r>
        <w:rPr>
          <w:lang w:val="pt_PT" w:bidi="pt_PT"/>
        </w:rPr>
      </w:r>
      <w:r>
        <w:rPr>
          <w:lang w:val="pt_PT" w:bidi="pt_PT"/>
        </w:rPr>
        <w:t>Nesta etapa, ouçam João 10:11–21 e guardem em seus corações.</w:t>
      </w:r>
    </w:p>
    <w:p>
      <w:pPr/>
      <w:r>
        <w:rPr>
          <w:lang w:val="pt_PT" w:bidi="pt_PT"/>
        </w:rPr>
      </w:r>
      <w:r>
        <w:rPr>
          <w:lang w:val="pt_PT" w:bidi="pt_PT"/>
        </w:rPr>
        <w:t>Ouçam uma versão em áudio de João 10:11–21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10:11–21 na tradução mais fácil de entender.</w:t>
      </w:r>
    </w:p>
    <w:p>
      <w:pPr/>
      <w:r>
        <w:rPr>
          <w:lang w:val="pt_PT" w:bidi="pt_PT"/>
        </w:rPr>
      </w:r>
      <w:r>
        <w:rPr>
          <w:lang w:val="pt_PT" w:bidi="pt_PT"/>
        </w:rPr>
        <w:t>Na história anterior, Jesus disse que ele é a porta do curral. Assim como a porta do curral mantém as ovelhas seguras, Jesus também salva aqueles que entram por meio dele. Na história presente, Jesus continua a revelar algo sobre si mesmo usando ideias relacionadas ao cuidado de ovelhas.</w:t>
      </w:r>
    </w:p>
    <w:p>
      <w:pPr/>
      <w:r>
        <w:rPr>
          <w:lang w:val="pt_PT" w:bidi="pt_PT"/>
        </w:rPr>
      </w:r>
      <w:r>
        <w:rPr>
          <w:lang w:val="pt_PT" w:bidi="pt_PT"/>
        </w:rPr>
        <w:t>Jesus diz: "Eu sou o bom pastor das ovelhas". Quando Jesus disse isso, ele estava repetindo a declaração “Eu sou” que ele mencionou pela primeira vez na história anterior. Esse “Eu sou” lembra a seus ouvintes sobre o nome de Deus no Antigo Testamento. Jesus está usando as palavras que Deus, o Pai, usou quando ele disse a Moisés que seu nome é “Eu Sou”. As ovelhas se refere às pessoas que acreditam em Jesus, mas Jesus não explicará isso. Um pastor é uma pessoa que possui e cuida de suas ovelhas. Jesus está se comparando a um bom pastor que dá sua vida pelas ovelhas. Quando um lobo vier para atacar as ovelhas, o bom pastor não fugirá. Em vez disso, ele dá sua vida por suas ovelhas. Isso significa que, se o lobo viesse para atacar as ovelhas, o bom pastor protegeria suas ovelhas, mesmo que ele tivesse que morrer fazendo isso. Um lobo é um cão selvagem que muitas vezes caça outros animais.</w:t>
      </w:r>
    </w:p>
    <w:p>
      <w:pPr/>
      <w:r>
        <w:rPr>
          <w:lang w:val="pt_PT" w:bidi="pt_PT"/>
        </w:rPr>
      </w:r>
      <w:r>
        <w:rPr>
          <w:lang w:val="pt_PT" w:bidi="pt_PT"/>
        </w:rPr>
        <w:t>O bom pastor não é como um trabalhador contratado. Um trabalhador contratado é uma pessoa que cuida das ovelhas que são de propriedade do pastor. O pastor paga a ele para cuidar de suas ovelhas quando ele está longe. Tanto o pastor quanto o contratado cuidam das ovelhas. Mas quando há perigo, por exemplo, quando o lobo viesse para matar as ovelhas, o contratado deixaria as ovelhas e fugiria. Então o lobo atacaria e dispersaria as ovelhas. O contratado fugiria e deixaria as ovelhas porque ele não se importava com elas.</w:t>
      </w:r>
    </w:p>
    <w:p>
      <w:pPr/>
      <w:r>
        <w:rPr>
          <w:lang w:val="pt_PT" w:bidi="pt_PT"/>
        </w:rPr>
      </w:r>
      <w:r>
        <w:rPr>
          <w:lang w:val="pt_PT" w:bidi="pt_PT"/>
        </w:rPr>
        <w:t xml:space="preserve">Parem aqui e, em grupo, olhem para uma imagem de um </w:t>
      </w:r>
      <w:r>
        <w:rPr>
          <w:lang w:val="pt_PT" w:bidi="pt_PT"/>
        </w:rPr>
        <w:t>lobo</w:t>
      </w:r>
      <w:r>
        <w:rPr>
          <w:lang w:val="pt_PT" w:bidi="pt_PT"/>
        </w:rPr>
        <w:t xml:space="preserve">, uma </w:t>
      </w:r>
      <w:r>
        <w:rPr>
          <w:lang w:val="pt_PT" w:bidi="pt_PT"/>
        </w:rPr>
        <w:t>ovelha</w:t>
      </w:r>
      <w:r>
        <w:rPr>
          <w:lang w:val="pt_PT" w:bidi="pt_PT"/>
        </w:rPr>
        <w:t xml:space="preserve"> e um </w:t>
      </w:r>
      <w:r>
        <w:rPr>
          <w:lang w:val="pt_PT" w:bidi="pt_PT"/>
        </w:rPr>
        <w:t>pastor</w:t>
      </w:r>
      <w:r>
        <w:rPr>
          <w:lang w:val="pt_PT" w:bidi="pt_PT"/>
        </w:rPr>
        <w:t>. Pausem este áudio aqui.</w:t>
      </w:r>
    </w:p>
    <w:p>
      <w:pPr/>
      <w:r>
        <w:rPr>
          <w:lang w:val="pt_PT" w:bidi="pt_PT"/>
        </w:rPr>
      </w:r>
      <w:r>
        <w:rPr>
          <w:lang w:val="pt_PT" w:bidi="pt_PT"/>
        </w:rPr>
        <w:t>Em grupo, vocês também podem discutir essa pergunta: quais são alguns dos animais selvagens em sua cultura que atacam e comem outros animais? Vocês também podem discutir essa pergunta em grupo: como as pessoas em sua cultura descrevem a ação de uma pessoa que está disposta a morrer para salvar e proteger outra pessoa? Pausem este áudio aqui.</w:t>
      </w:r>
    </w:p>
    <w:p>
      <w:pPr/>
      <w:r>
        <w:rPr>
          <w:lang w:val="pt_PT" w:bidi="pt_PT"/>
        </w:rPr>
      </w:r>
      <w:r>
        <w:rPr>
          <w:lang w:val="pt_PT" w:bidi="pt_PT"/>
        </w:rPr>
        <w:t>Jesus é como um bom pastor. Ele conhece suas próprias ovelhas e suas próprias ovelhas o conhecem também. Aqui, Jesus está se referindo a suas próprias ovelhas, ou às pessoas que acreditam nele. Na primeira cena: Jesus descreve a diferença entre um pastor e um ladrão ou um salteador. Ao contrário do ladrão ou salteador, o pastor sabe os nomes de suas ovelhas. Ele as chama pelo nome, e as ovelhas ouvem apenas a ele. As ovelhas reconhecem apenas a voz do pastor. Jesus está dizendo que ele é como o pastor das ovelhas que conhece todas as suas ovelhas, e suas ovelhas conhecem Jesus também. Isso é como o relacionamento entre Jesus e o Pai. Jesus conhece o Pai, e o Pai conhece Jesus também. Isso significa que eles estão em um relacionamento próximo, e eles mostram isso amando sempre uns aos outros. Da mesma maneira, Jesus conhece suas ovelhas, e suas ovelhas o conhecem também. Isso significa que Jesus e as pessoas que acreditam nele estão em um relacionamento próximo, e eles mostram que elas se amam umas às outras também. Jesus também diz que ele dá sua vida por suas ovelhas. Significa que Jesus estava disposto a morrer pelas pessoas que acreditavam nele. Mas Jesus não explica tudo isso.</w:t>
      </w:r>
    </w:p>
    <w:p>
      <w:pPr/>
      <w:r>
        <w:rPr>
          <w:lang w:val="pt_PT" w:bidi="pt_PT"/>
        </w:rPr>
      </w:r>
      <w:r>
        <w:rPr>
          <w:lang w:val="pt_PT" w:bidi="pt_PT"/>
        </w:rPr>
        <w:t>Jesus disse que há outras ovelhas que estão fora do curral. Um aprisco ou curral era como a casa das ovelhas. Era um campo aberto fora da casa do pastor. Tinha cercas ao seu redor para impedir que as ovelhas fossem embora e para impedir que animais selvagens ou pessoas más as atacassem. Essas outras ovelhas são as pessoas que ainda não ouviram sobre Jesus, mas elas estão prontas para ouvir e confiar em Jesus. Mas novamente, Jesus não explica isso. Jesus está dizendo que ele deve trazer essas outras ovelhas também. E quando Jesus vier por eles, eles ouvirão Jesus. Jesus quer fazer isso para que haja apenas um rebanho de ovelhas. Um rebanho de ovelhas é um grupo de ovelhas. Isso significa que Jesus quer que todos aqueles que acreditam nele estejam juntos para que todos eles possam estar sob um único pastor, que é Jesus.</w:t>
      </w:r>
    </w:p>
    <w:p>
      <w:pPr/>
      <w:r>
        <w:rPr>
          <w:lang w:val="pt_PT" w:bidi="pt_PT"/>
        </w:rPr>
      </w:r>
      <w:r>
        <w:rPr>
          <w:lang w:val="pt_PT" w:bidi="pt_PT"/>
        </w:rPr>
        <w:t xml:space="preserve">Parem aqui e, em grupo, olhem para uma imagem de um </w:t>
      </w:r>
      <w:r>
        <w:rPr>
          <w:lang w:val="pt_PT" w:bidi="pt_PT"/>
        </w:rPr>
        <w:t>curral</w:t>
      </w:r>
      <w:r>
        <w:rPr>
          <w:lang w:val="pt_PT" w:bidi="pt_PT"/>
        </w:rPr>
        <w:t xml:space="preserve"> com um rebanho de ovelhas dentro dele. O pastor deve estar lá também. Pausem este áudio aqui.</w:t>
      </w:r>
    </w:p>
    <w:p>
      <w:pPr/>
      <w:r>
        <w:rPr>
          <w:lang w:val="pt_PT" w:bidi="pt_PT"/>
        </w:rPr>
      </w:r>
      <w:r>
        <w:rPr>
          <w:lang w:val="pt_PT" w:bidi="pt_PT"/>
        </w:rPr>
        <w:t>Jesus também disse que o Pai o ama. O Pai se refere a Deus, o Pai. Em João, Jesus chama Deus de seu Pai. O Pai ama Jesus porque ele dá sua vida para que ele possa tomá-la novamente. Isso significa que ninguém pode matar Jesus. Em vez disso, é Jesus quem decide quando e como ele morreria. E como um bom pastor, Jesus decidiu morrer ou dar sua vida para que ele pudesse proteger e salvar suas ovelhas. Jesus tem a autoridade para decidir dar sua vida como ele deseja, e ele tem a autoridade para retomar sua vida novamente. Isso significa que Jesus tem o poder e a autoridade para se tornar vivo novamente, mesmo que ele morra. Ele disse que o Pai deu a ele a autoridade para dar sua vida e tomá-la novamente. O Pai deu a Jesus esse mandamento. Jesus está obedecendo ao mandamento do Pai, e é por isso que o Pai o ama.</w:t>
      </w:r>
    </w:p>
    <w:p>
      <w:pPr/>
      <w:r>
        <w:rPr>
          <w:lang w:val="pt_PT" w:bidi="pt_PT"/>
        </w:rPr>
      </w:r>
      <w:r>
        <w:rPr>
          <w:lang w:val="pt_PT" w:bidi="pt_PT"/>
        </w:rPr>
        <w:t>Os judeus que estavam ouvindo Jesus discutiram uns com os outros porque eles tinham opiniões diferentes sobre tudo o que Jesus disse. Os judeus pode estar se referindo aos líderes judeus. Muitos deles disseram que Jesus tem um demônio, o que significa que um demônio ou espírito maligno está fazendo Jesus falar dessa maneira. Outros estão dizendo que Jesus é louco, ele não está pensando direito. Muitos deles disseram que eles não deveriam ouvir Jesus. Enquanto isso, outras pessoas estão dizendo que é impossível que Jesus tenha um demônio. Porque se Jesus tivesse um demônio, ele não seria capaz de abrir os olhos dos cegos ou curar uma pessoa cega para que ele pudesse ver novamente. Aqui, os judeus estavam falando sobre a vez em que Jesus curou um homem cego.</w:t>
      </w:r>
    </w:p>
    <w:p>
      <w:pPr/>
      <w:r>
        <w:rPr>
          <w:lang w:val="pt_PT" w:bidi="pt_PT"/>
        </w:rPr>
      </w:r>
      <w:r>
        <w:rPr>
          <w:lang w:val="pt_PT" w:bidi="pt_PT"/>
        </w:rPr>
        <w:t>Pare aqui e discuta em grupo esta pergunta: Como as pessoas em sua cultura discutem umas contra as outras quando discordam umas das outras? Vocês também podem discutir essa pergunta em grupo: como as pessoas em sua cultura descrevem uma pessoa que não está se comportando como as pessoas normais?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10:11–21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Jesus descreve a diferença entre o bom pastor e o contratado. Jesus diz que ele é o bom pastor. </w:t>
      </w:r>
    </w:p>
    <w:p>
      <w:pPr/>
      <w:r>
        <w:rPr>
          <w:lang w:val="pt_PT" w:bidi="pt_PT"/>
        </w:rPr>
      </w:r>
      <w:r>
        <w:rPr>
          <w:b/>
          <w:lang w:val="pt_PT" w:bidi="pt_PT"/>
        </w:rPr>
        <w:t>Na segunda cena:</w:t>
      </w:r>
      <w:r>
        <w:rPr>
          <w:lang w:val="pt_PT" w:bidi="pt_PT"/>
        </w:rPr>
        <w:t xml:space="preserve"> Jesus diz que como um bom pastor, ele conhece suas ovelhas, e suas ovelhas o conhecem também.</w:t>
      </w:r>
    </w:p>
    <w:p>
      <w:pPr/>
      <w:r>
        <w:rPr>
          <w:lang w:val="pt_PT" w:bidi="pt_PT"/>
        </w:rPr>
      </w:r>
      <w:r>
        <w:rPr>
          <w:b/>
          <w:lang w:val="pt_PT" w:bidi="pt_PT"/>
        </w:rPr>
        <w:t>Na terceira cena:</w:t>
      </w:r>
      <w:r>
        <w:rPr>
          <w:lang w:val="pt_PT" w:bidi="pt_PT"/>
        </w:rPr>
        <w:t xml:space="preserve"> Jesus fala sobre reunir as outras ovelhas fora do curral.</w:t>
      </w:r>
    </w:p>
    <w:p>
      <w:pPr/>
      <w:r>
        <w:rPr>
          <w:lang w:val="pt_PT" w:bidi="pt_PT"/>
        </w:rPr>
      </w:r>
      <w:r>
        <w:rPr>
          <w:b/>
          <w:lang w:val="pt_PT" w:bidi="pt_PT"/>
        </w:rPr>
        <w:t>Na quarta cena:</w:t>
      </w:r>
      <w:r>
        <w:rPr>
          <w:lang w:val="pt_PT" w:bidi="pt_PT"/>
        </w:rPr>
        <w:t xml:space="preserve"> Jesus fala sobre sua autoridade para dar sua vida e tomá-la novamente como o Pai disse a ele para fazer.</w:t>
      </w:r>
    </w:p>
    <w:p>
      <w:pPr/>
      <w:r>
        <w:rPr>
          <w:lang w:val="pt_PT" w:bidi="pt_PT"/>
        </w:rPr>
      </w:r>
      <w:r>
        <w:rPr>
          <w:b/>
          <w:lang w:val="pt_PT" w:bidi="pt_PT"/>
        </w:rPr>
        <w:t>Na quinta cena:</w:t>
      </w:r>
      <w:r>
        <w:rPr>
          <w:lang w:val="pt_PT" w:bidi="pt_PT"/>
        </w:rPr>
        <w:t xml:space="preserve"> os judeus que estavam ouvindo Jesus discutiram uns com os outros sobre o que Jesus disse.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 o pastor</w:t>
      </w:r>
    </w:p>
    <w:p>
      <w:pPr>
        <w:pStyle w:val="ListBullet"/>
        <w:spacing w:line="240" w:lineRule="auto"/>
        <w:ind w:left="720"/>
      </w:pPr>
      <w:r>
        <w:rPr>
          <w:lang w:val="pt_PT" w:bidi="pt_PT"/>
        </w:rPr>
      </w:r>
      <w:r>
        <w:rPr>
          <w:lang w:val="pt_PT" w:bidi="pt_PT"/>
        </w:rPr>
        <w:t>Um trabalhador contratado</w:t>
      </w:r>
    </w:p>
    <w:p>
      <w:pPr>
        <w:pStyle w:val="ListBullet"/>
        <w:spacing w:line="240" w:lineRule="auto"/>
        <w:ind w:left="720"/>
      </w:pPr>
      <w:r>
        <w:rPr>
          <w:lang w:val="pt_PT" w:bidi="pt_PT"/>
        </w:rPr>
      </w:r>
      <w:r>
        <w:rPr>
          <w:lang w:val="pt_PT" w:bidi="pt_PT"/>
        </w:rPr>
        <w:t>Um rebanho de ovelhas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Os judeus ou os líderes judeus</w:t>
      </w:r>
    </w:p>
    <w:p>
      <w:pPr/>
      <w:r>
        <w:rPr>
          <w:lang w:val="pt_PT" w:bidi="pt_PT"/>
        </w:rPr>
      </w:r>
      <w:r>
        <w:rPr>
          <w:lang w:val="pt_PT" w:bidi="pt_PT"/>
        </w:rPr>
        <w:t>Em grupo, prestem atenção às partes do cenário da passagem:</w:t>
      </w:r>
    </w:p>
    <w:p>
      <w:pPr/>
      <w:r>
        <w:rPr>
          <w:lang w:val="pt_PT" w:bidi="pt_PT"/>
        </w:rPr>
      </w:r>
      <w:r>
        <w:rPr>
          <w:lang w:val="pt_PT" w:bidi="pt_PT"/>
        </w:rPr>
        <w:t>Certifiquem-se de mostrar que essa história continua da história anterior. Como na história anterior, Jesus está falando com os judeus. Lembrem-se de que em João, "os judeus" geralmente se referia aos líderes judeus. Jesus continua a revelar algo sobre si mesmo usando ideias relacionadas ao cuidado de ovelhas. Então, é importante ter algo que represente o curral.</w:t>
      </w:r>
    </w:p>
    <w:p>
      <w:pPr/>
      <w:r>
        <w:rPr>
          <w:lang w:val="pt_PT" w:bidi="pt_PT"/>
        </w:rPr>
      </w:r>
      <w:r>
        <w:rPr>
          <w:lang w:val="pt_PT" w:bidi="pt_PT"/>
        </w:rPr>
        <w:t>Na cena um, Jesus disse: "Eu sou o bom pastor". Quando Jesus diz isso, ele está dizendo que ele é como um bom pastor que está pronto para morrer para proteger suas ovelhas de qualquer perigo. Então, Jesus se compara a um trabalhador contratado que foge quando um lobo vem. Quando o contratado corre, é importante mostrar que ele não está apenas com medo. Ele também não se importa com as ovelhas. Então o lobo ataca e arranca uma ovelha do rebanho. Então as outras ovelhas fogem, elas se espalham.</w:t>
      </w:r>
    </w:p>
    <w:p>
      <w:pPr/>
      <w:r>
        <w:rPr>
          <w:lang w:val="pt_PT" w:bidi="pt_PT"/>
        </w:rPr>
      </w:r>
      <w:r>
        <w:rPr>
          <w:lang w:val="pt_PT" w:bidi="pt_PT"/>
        </w:rPr>
        <w:t>Parem aqui e discutam essa pergunta em grupo: como uma pessoa em sua cultura mostra que ela não se importa com algo ou alguém? Pausem este áudio aqui.</w:t>
      </w:r>
    </w:p>
    <w:p>
      <w:pPr/>
      <w:r>
        <w:rPr>
          <w:lang w:val="pt_PT" w:bidi="pt_PT"/>
        </w:rPr>
      </w:r>
      <w:r>
        <w:rPr>
          <w:lang w:val="pt_PT" w:bidi="pt_PT"/>
        </w:rPr>
        <w:t>Na cena dois, Jesus diz novamente: "Eu sou o bom pastor". Ele conhece suas próprias ovelhas, e as ovelhas o conhecem. Jesus compara seu bom relacionamento com suas ovelhas com seu bom relacionamento com Deus, o Pai. Assim como o Pai e Jesus conhecem um ao outro e têm um bom relacionamento, Jesus e suas ovelhas também conhecem uns aos outros e têm um bom relacionamento. Isso significa que eles mostram que eles amam uns aos outros.</w:t>
      </w:r>
    </w:p>
    <w:p>
      <w:pPr/>
      <w:r>
        <w:rPr>
          <w:lang w:val="pt_PT" w:bidi="pt_PT"/>
        </w:rPr>
      </w:r>
      <w:r>
        <w:rPr>
          <w:lang w:val="pt_PT" w:bidi="pt_PT"/>
        </w:rPr>
        <w:t>Parem aqui e discutam essa pergunta em grupo: como duas pessoas que amam umas às outras mostram a outras pessoas que elas se amam? Pausem este áudio aqui.</w:t>
      </w:r>
    </w:p>
    <w:p>
      <w:pPr/>
      <w:r>
        <w:rPr>
          <w:lang w:val="pt_PT" w:bidi="pt_PT"/>
        </w:rPr>
      </w:r>
      <w:r>
        <w:rPr>
          <w:lang w:val="pt_PT" w:bidi="pt_PT"/>
        </w:rPr>
        <w:t>Na cena três, Jesus continua e diz que ele tem outras ovelhas que estão fora do curral. Ele diz que ele deve trazê-las para o curral. Quando ele fizer isso, as ovelhas o ouvirão. Então, haverá um rebanho de ovelhas no curral, e Jesus será o pastor delas.</w:t>
      </w:r>
    </w:p>
    <w:p>
      <w:pPr/>
      <w:r>
        <w:rPr>
          <w:lang w:val="pt_PT" w:bidi="pt_PT"/>
        </w:rPr>
      </w:r>
      <w:r>
        <w:rPr>
          <w:lang w:val="pt_PT" w:bidi="pt_PT"/>
        </w:rPr>
        <w:t>Na cena quatro, Jesus explica que o Pai o ama porque ele está disposto a morrer para salvar e proteger suas ovelhas do perigo para que ele possa estar vivo novamente e estar com as ovelhas depois disso. Alguém pode tentar matar Jesus, mas ele falhará porque ninguém pode tirar a vida de Jesus, o que significa que ninguém pode matá-lo. Em vez disso, Jesus dá sua vida de boa vontade. Isso significa que Jesus decide como ele morrerá. E ele decidiu morrer salvando e protegendo suas ovelhas.</w:t>
      </w:r>
    </w:p>
    <w:p>
      <w:pPr/>
      <w:r>
        <w:rPr>
          <w:lang w:val="pt_PT" w:bidi="pt_PT"/>
        </w:rPr>
      </w:r>
      <w:r>
        <w:rPr>
          <w:lang w:val="pt_PT" w:bidi="pt_PT"/>
        </w:rPr>
        <w:t>Jesus pode decidir quando ele morrerá, e quando ele viverá novamente porque Deus, o Pai, deu a ele a autoridade e o mandamento de morrer e viver novamente para as ovelhas. E Jesus está obedecendo ao Pai.</w:t>
      </w:r>
    </w:p>
    <w:p>
      <w:pPr/>
      <w:r>
        <w:rPr>
          <w:lang w:val="pt_PT" w:bidi="pt_PT"/>
        </w:rPr>
      </w:r>
      <w:r>
        <w:rPr>
          <w:lang w:val="pt_PT" w:bidi="pt_PT"/>
        </w:rPr>
        <w:t>Vocês também podem discutir essa pergunta em grupo: como as pessoas em sua cultura descrevem a ação de uma pessoa que está disposta a morrer para salvar e proteger outra pessoa? Pausem este áudio aqui.</w:t>
      </w:r>
    </w:p>
    <w:p>
      <w:pPr/>
      <w:r>
        <w:rPr>
          <w:lang w:val="pt_PT" w:bidi="pt_PT"/>
        </w:rPr>
      </w:r>
      <w:r>
        <w:rPr>
          <w:lang w:val="pt_PT" w:bidi="pt_PT"/>
        </w:rPr>
        <w:t>Na cena cinco, os judeus (ou os líderes judeus) discutirão uns com os outros. Eles tem opiniões diferentes depois que ouviram Jesus. Muitos deles diriam: "Ele tem um demônio, e é insano; por que ouvi-lo?" Quando eles perguntaram: "por que ouví", eles não estão realmente fazendo uma pergunta. Em vez disso, eles estão dizendo que eles devem parar de ouvir Jesus. Outros judeus responderiam a eles e diriam: "Essas não são as palavras de alguém que está possuído por um demônio. Um demônio pode abrir os olhos dos cegos?” Eles estão dizendo que não é possível que Jesus tivesse um demônio dentro dele porque um demônio não pode curar uma pessoa cega, assim como Jesus fez antes.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10:11–21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cinco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 o pastor</w:t>
      </w:r>
    </w:p>
    <w:p>
      <w:pPr>
        <w:pStyle w:val="ListBullet"/>
        <w:spacing w:line="240" w:lineRule="auto"/>
        <w:ind w:left="720"/>
      </w:pPr>
      <w:r>
        <w:rPr>
          <w:lang w:val="pt_PT" w:bidi="pt_PT"/>
        </w:rPr>
      </w:r>
      <w:r>
        <w:rPr>
          <w:lang w:val="pt_PT" w:bidi="pt_PT"/>
        </w:rPr>
        <w:t>Um trabalhador contratado</w:t>
      </w:r>
    </w:p>
    <w:p>
      <w:pPr>
        <w:pStyle w:val="ListBullet"/>
        <w:spacing w:line="240" w:lineRule="auto"/>
        <w:ind w:left="720"/>
      </w:pPr>
      <w:r>
        <w:rPr>
          <w:lang w:val="pt_PT" w:bidi="pt_PT"/>
        </w:rPr>
      </w:r>
      <w:r>
        <w:rPr>
          <w:lang w:val="pt_PT" w:bidi="pt_PT"/>
        </w:rPr>
        <w:t>Um rebanho de ovelhas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Os judeus ou os líderes judeus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sentiria ou pensaria se fosse esse personagem. Então reinicie a encenação.</w:t>
      </w:r>
    </w:p>
    <w:p>
      <w:pPr/>
      <w:r>
        <w:rPr>
          <w:lang w:val="pt_PT" w:bidi="pt_PT"/>
        </w:rPr>
      </w:r>
      <w:r>
        <w:rPr>
          <w:lang w:val="pt_PT" w:bidi="pt_PT"/>
        </w:rPr>
        <w:t>Pause esse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 xml:space="preserve">Na primeira cena: Jesus descreve a diferença entre o bom pastor e o contratado. Jesus diz que ele é o bom pastor.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pastor: “O que você está sentindo ou pensando?”. A pessoa pode responder coisas como: "Eu daria minha vida por minhas ovelhas" ou "Quando um lobo vier, não fugirei. Salvarei e protegerei minhas ovelhas, mesmo que eu morra".</w:t>
      </w:r>
    </w:p>
    <w:p>
      <w:pPr>
        <w:pStyle w:val="ListBullet"/>
        <w:spacing w:line="240" w:lineRule="auto"/>
        <w:ind w:left="720"/>
      </w:pPr>
      <w:r>
        <w:rPr>
          <w:lang w:val="pt_PT" w:bidi="pt_PT"/>
        </w:rPr>
      </w:r>
      <w:r>
        <w:rPr>
          <w:lang w:val="pt_PT" w:bidi="pt_PT"/>
        </w:rPr>
        <w:t>Vocês também podem perguntar à pessoa que interpreta o contratado: “O que você está sentindo ou pensando?” A pessoa pode responder coisas como: "Quando um lobo vier, eu devo correr, ou posso morrer!" ou "Quando um lobo vier, não protegerei as ovelhas. Não me importo com elas".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Jesus diz que, como um bom pastor, ele conhece suas ovelhas, e suas ovelhas o conhecem também.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"Eu estou feliz por conhecer minhas ovelhas e por minhas ovelhas me conhecerem também", ou "Meu Pai me conhece, e eu conheço o Pai. Temos um bom relacionamento, como eu e minhas ovelhas".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Jesus fala sobre reunir as outras ovelhas fora do curral.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"Tenho certeza de que as outras ovelhas fora desse curral estão procurando um pastor", ou "Preciso reunir todas as minhas ovelhas em um curral para que eu possa protegê-las".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Jesus fala sobre sua autoridade para dar sua vida e tomá-la novamente como o Pai disse a ele para fazer.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Pai: “O que você está sentindo ou pensando”? A pessoa pode responder coisas como: "Eu amo Jesus, meu Filho, porque ele me obedeceu quando disse a ele que ele deveria proteger as ovelhas", ou "Eu disse a Jesus que ele deve estar disposto a morrer pelas ovelhas, para que ele pudesse viver novamente com elas. Eu estou feliz por Jesus me obedecer".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cinco, os judeus que estavam ouvindo Jesus discutiram uns com os outros sobre o que Jesus disse.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judeus: "O que você está sentindo ou pensando?" Um grupo de judeus diria: "Ele tem um demônio, e é insano; devemos parar de ouvi-lo!" e outro grupo diria: "Essas não são as palavras de alguém que é possuído por um demônio. Um demônio não pode curar uma pessoa cega!"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Números 10:11–21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Jesus disse: "</w:t>
      </w:r>
      <w:r>
        <w:rPr>
          <w:b/>
          <w:lang w:val="pt_PT" w:bidi="pt_PT"/>
        </w:rPr>
        <w:t>Eu sou</w:t>
      </w:r>
      <w:r>
        <w:rPr>
          <w:lang w:val="pt_PT" w:bidi="pt_PT"/>
        </w:rPr>
        <w:t xml:space="preserve"> o </w:t>
      </w:r>
      <w:r>
        <w:rPr>
          <w:b/>
          <w:lang w:val="pt_PT" w:bidi="pt_PT"/>
        </w:rPr>
        <w:t>bom pastor</w:t>
      </w:r>
      <w:r>
        <w:rPr>
          <w:lang w:val="pt_PT" w:bidi="pt_PT"/>
        </w:rPr>
        <w:t>".</w:t>
      </w:r>
    </w:p>
    <w:p>
      <w:pPr/>
      <w:r>
        <w:rPr>
          <w:lang w:val="pt_PT" w:bidi="pt_PT"/>
        </w:rPr>
      </w:r>
      <w:r>
        <w:rPr>
          <w:lang w:val="pt_PT" w:bidi="pt_PT"/>
        </w:rPr>
        <w:t xml:space="preserve">As palavras “Eu sou” são importantes. Essas palavras lembram aos ouvintes judeus do nome de Deus no Antigo Testamento. Deus disse a Moisés que seu nome é “Eu Sou”. Quando Jesus diz “Sou”, ele está dizendo que ele é Deus. Consulte o Glossário Mestre para mais informações sobre </w:t>
      </w:r>
      <w:r>
        <w:rPr>
          <w:lang w:val="pt_PT" w:bidi="pt_PT"/>
        </w:rPr>
        <w:t>Eu sou</w:t>
      </w:r>
      <w:r>
        <w:rPr>
          <w:lang w:val="pt_PT" w:bidi="pt_PT"/>
        </w:rPr>
        <w:t xml:space="preserve">. </w:t>
      </w:r>
    </w:p>
    <w:p>
      <w:pPr/>
      <w:r>
        <w:rPr>
          <w:lang w:val="pt_PT" w:bidi="pt_PT"/>
        </w:rPr>
      </w:r>
      <w:r>
        <w:rPr>
          <w:lang w:val="pt_PT" w:bidi="pt_PT"/>
        </w:rPr>
        <w:t xml:space="preserve">Um </w:t>
      </w:r>
      <w:r>
        <w:rPr>
          <w:b/>
          <w:lang w:val="pt_PT" w:bidi="pt_PT"/>
        </w:rPr>
        <w:t>pastor</w:t>
      </w:r>
      <w:r>
        <w:rPr>
          <w:lang w:val="pt_PT" w:bidi="pt_PT"/>
        </w:rPr>
        <w:t xml:space="preserve"> é uma pessoa que possui e cuida de suas ovelhas. Jesus está se comparando a um bom pastor que dá sua vida pelas ovelhas. Quando um pastor dá sua </w:t>
      </w:r>
      <w:r>
        <w:rPr>
          <w:b/>
          <w:lang w:val="pt_PT" w:bidi="pt_PT"/>
        </w:rPr>
        <w:t>vida pelas ovelhas</w:t>
      </w:r>
      <w:r>
        <w:rPr>
          <w:lang w:val="pt_PT" w:bidi="pt_PT"/>
        </w:rPr>
        <w:t>, significa que ele está disposto a morrer para salvar e proteger suas ovelhas contra todos os perigos.</w:t>
      </w:r>
    </w:p>
    <w:p>
      <w:pPr/>
      <w:r>
        <w:rPr>
          <w:lang w:val="pt_PT" w:bidi="pt_PT"/>
        </w:rPr>
      </w:r>
      <w:r>
        <w:rPr>
          <w:lang w:val="pt_PT" w:bidi="pt_PT"/>
        </w:rPr>
        <w:t xml:space="preserve">O bom pastor não é como um trabalhador contratado. Um </w:t>
      </w:r>
      <w:r>
        <w:rPr>
          <w:b/>
          <w:lang w:val="pt_PT" w:bidi="pt_PT"/>
        </w:rPr>
        <w:t>trabalhador contratado</w:t>
      </w:r>
      <w:r>
        <w:rPr>
          <w:lang w:val="pt_PT" w:bidi="pt_PT"/>
        </w:rPr>
        <w:t xml:space="preserve"> é uma pessoa que cuida das ovelhas que são de propriedade do pastor. O pastor paga a ele para cuidar de suas ovelhas quando ele está longe. Quando um lobo vem para atacar as ovelhas, o contratado foge e deixa as ovelhas para trás. Um </w:t>
      </w:r>
      <w:r>
        <w:rPr>
          <w:b/>
          <w:lang w:val="pt_PT" w:bidi="pt_PT"/>
        </w:rPr>
        <w:t>lobo</w:t>
      </w:r>
      <w:r>
        <w:rPr>
          <w:lang w:val="pt_PT" w:bidi="pt_PT"/>
        </w:rPr>
        <w:t xml:space="preserve"> é um cão selvagem que muitas vezes caça outros animais. Traduza </w:t>
      </w:r>
      <w:r>
        <w:rPr>
          <w:lang w:val="pt_PT" w:bidi="pt_PT"/>
        </w:rPr>
        <w:t>pastor</w:t>
      </w:r>
      <w:r>
        <w:rPr>
          <w:lang w:val="pt_PT" w:bidi="pt_PT"/>
        </w:rPr>
        <w:t xml:space="preserve"> da mesma maneira que você traduziu antes. </w:t>
      </w:r>
    </w:p>
    <w:p>
      <w:pPr/>
      <w:r>
        <w:rPr>
          <w:lang w:val="pt_PT" w:bidi="pt_PT"/>
        </w:rPr>
      </w:r>
      <w:r>
        <w:rPr>
          <w:lang w:val="pt_PT" w:bidi="pt_PT"/>
        </w:rPr>
        <w:t xml:space="preserve">Parem aqui e discutam em grupo qual palavra ou frase vocês usarão para </w:t>
      </w:r>
      <w:r>
        <w:rPr>
          <w:b/>
          <w:lang w:val="pt_PT" w:bidi="pt_PT"/>
        </w:rPr>
        <w:t>dar sua vida</w:t>
      </w:r>
      <w:r>
        <w:rPr>
          <w:lang w:val="pt_PT" w:bidi="pt_PT"/>
        </w:rPr>
        <w:t xml:space="preserve"> e </w:t>
      </w:r>
      <w:r>
        <w:rPr>
          <w:b/>
          <w:lang w:val="pt_PT" w:bidi="pt_PT"/>
        </w:rPr>
        <w:t>lobo</w:t>
      </w:r>
      <w:r>
        <w:rPr>
          <w:lang w:val="pt_PT" w:bidi="pt_PT"/>
        </w:rPr>
        <w:t>. Pausem este áudio aqui.</w:t>
      </w:r>
    </w:p>
    <w:p>
      <w:pPr/>
      <w:r>
        <w:rPr>
          <w:lang w:val="pt_PT" w:bidi="pt_PT"/>
        </w:rPr>
      </w:r>
      <w:r>
        <w:rPr>
          <w:lang w:val="pt_PT" w:bidi="pt_PT"/>
        </w:rPr>
        <w:t xml:space="preserve">Jesus disse que há </w:t>
      </w:r>
      <w:r>
        <w:rPr>
          <w:b/>
          <w:lang w:val="pt_PT" w:bidi="pt_PT"/>
        </w:rPr>
        <w:t>outras ovelhas</w:t>
      </w:r>
      <w:r>
        <w:rPr>
          <w:lang w:val="pt_PT" w:bidi="pt_PT"/>
        </w:rPr>
        <w:t xml:space="preserve"> que estão fora do </w:t>
      </w:r>
      <w:r>
        <w:rPr>
          <w:b/>
          <w:lang w:val="pt_PT" w:bidi="pt_PT"/>
        </w:rPr>
        <w:t>curral</w:t>
      </w:r>
      <w:r>
        <w:rPr>
          <w:lang w:val="pt_PT" w:bidi="pt_PT"/>
        </w:rPr>
        <w:t xml:space="preserve">. E Jesus quer trazê-las para o mesmo curral para que haja apenas um </w:t>
      </w:r>
      <w:r>
        <w:rPr>
          <w:b/>
          <w:lang w:val="pt_PT" w:bidi="pt_PT"/>
        </w:rPr>
        <w:t>rebanho</w:t>
      </w:r>
      <w:r>
        <w:rPr>
          <w:lang w:val="pt_PT" w:bidi="pt_PT"/>
        </w:rPr>
        <w:t xml:space="preserve"> de ovelhas e um pastor.</w:t>
      </w:r>
    </w:p>
    <w:p>
      <w:pPr/>
      <w:r>
        <w:rPr>
          <w:lang w:val="pt_PT" w:bidi="pt_PT"/>
        </w:rPr>
      </w:r>
      <w:r>
        <w:rPr>
          <w:lang w:val="pt_PT" w:bidi="pt_PT"/>
        </w:rPr>
        <w:t xml:space="preserve">Um </w:t>
      </w:r>
      <w:r>
        <w:rPr>
          <w:b/>
          <w:lang w:val="pt_PT" w:bidi="pt_PT"/>
        </w:rPr>
        <w:t>rebanho</w:t>
      </w:r>
      <w:r>
        <w:rPr>
          <w:lang w:val="pt_PT" w:bidi="pt_PT"/>
        </w:rPr>
        <w:t xml:space="preserve"> de ovelhas é um grupo de ovelhas. </w:t>
      </w:r>
    </w:p>
    <w:p>
      <w:pPr/>
      <w:r>
        <w:rPr>
          <w:lang w:val="pt_PT" w:bidi="pt_PT"/>
        </w:rPr>
      </w:r>
      <w:r>
        <w:rPr>
          <w:lang w:val="pt_PT" w:bidi="pt_PT"/>
        </w:rPr>
        <w:t xml:space="preserve">Um </w:t>
      </w:r>
      <w:r>
        <w:rPr>
          <w:b/>
          <w:lang w:val="pt_PT" w:bidi="pt_PT"/>
        </w:rPr>
        <w:t>aprisco</w:t>
      </w:r>
      <w:r>
        <w:rPr>
          <w:lang w:val="pt_PT" w:bidi="pt_PT"/>
        </w:rPr>
        <w:t xml:space="preserve"> ou </w:t>
      </w:r>
      <w:r>
        <w:rPr>
          <w:b/>
          <w:lang w:val="pt_PT" w:bidi="pt_PT"/>
        </w:rPr>
        <w:t>curral</w:t>
      </w:r>
      <w:r>
        <w:rPr>
          <w:lang w:val="pt_PT" w:bidi="pt_PT"/>
        </w:rPr>
        <w:t xml:space="preserve"> era como a casa das ovelhas. Era um campo aberto fora da casa do pastor. Tinha cercas ao seu redor para impedir que as ovelhas fossem embora e para impedir que animais selvagens ou pessoas más as atacassem. </w:t>
      </w:r>
    </w:p>
    <w:p>
      <w:pPr/>
      <w:r>
        <w:rPr>
          <w:lang w:val="pt_PT" w:bidi="pt_PT"/>
        </w:rPr>
      </w:r>
      <w:r>
        <w:rPr>
          <w:lang w:val="pt_PT" w:bidi="pt_PT"/>
        </w:rPr>
        <w:t xml:space="preserve">Essas </w:t>
      </w:r>
      <w:r>
        <w:rPr>
          <w:b/>
          <w:lang w:val="pt_PT" w:bidi="pt_PT"/>
        </w:rPr>
        <w:t>outras ovelhas</w:t>
      </w:r>
      <w:r>
        <w:rPr>
          <w:lang w:val="pt_PT" w:bidi="pt_PT"/>
        </w:rPr>
        <w:t xml:space="preserve"> são as pessoas que ainda não ouviram sobre Jesus, mas elas estão prontas para ouvir e confiar em Jesus. Traduzam ovelhas e currais da mesma maneira que vocês traduziram ovelhas e currais antes.</w:t>
      </w:r>
    </w:p>
    <w:p>
      <w:pPr/>
      <w:r>
        <w:rPr>
          <w:lang w:val="pt_PT" w:bidi="pt_PT"/>
        </w:rPr>
      </w:r>
      <w:r>
        <w:rPr>
          <w:lang w:val="pt_PT" w:bidi="pt_PT"/>
        </w:rPr>
        <w:t>Parem aqui e discutam em grupo qual palavra ou frase vocês usarão para "</w:t>
      </w:r>
      <w:r>
        <w:rPr>
          <w:b/>
          <w:lang w:val="pt_PT" w:bidi="pt_PT"/>
        </w:rPr>
        <w:t>floresta</w:t>
      </w:r>
      <w:r>
        <w:rPr>
          <w:lang w:val="pt_PT" w:bidi="pt_PT"/>
        </w:rPr>
        <w:t>". Pausem este áudio aqui.</w:t>
      </w:r>
    </w:p>
    <w:p>
      <w:pPr/>
      <w:r>
        <w:rPr>
          <w:lang w:val="pt_PT" w:bidi="pt_PT"/>
        </w:rPr>
      </w:r>
      <w:r>
        <w:rPr>
          <w:lang w:val="pt_PT" w:bidi="pt_PT"/>
        </w:rPr>
        <w:t xml:space="preserve">Jesus também disse que </w:t>
      </w:r>
      <w:r>
        <w:rPr>
          <w:b/>
          <w:lang w:val="pt_PT" w:bidi="pt_PT"/>
        </w:rPr>
        <w:t>o Pai</w:t>
      </w:r>
      <w:r>
        <w:rPr>
          <w:lang w:val="pt_PT" w:bidi="pt_PT"/>
        </w:rPr>
        <w:t xml:space="preserve"> o ama porque ele dá sua vida pelas ovelhas para que ele possa </w:t>
      </w:r>
      <w:r>
        <w:rPr>
          <w:b/>
          <w:lang w:val="pt_PT" w:bidi="pt_PT"/>
        </w:rPr>
        <w:t>tomá-la novamente</w:t>
      </w:r>
      <w:r>
        <w:rPr>
          <w:lang w:val="pt_PT" w:bidi="pt_PT"/>
        </w:rPr>
        <w:t>. O Pai se refere a Deus, o Pai. Jesus chamou Deus de seu Pai por causa de seu relacionamento especial com Deus. Quando Jesus falou sobre tomar sua vida novamente, ele queria dizer que ele poderia se tornar vivo novamente depois que morreu. O Pai deu a Jesus esse mandamento. É por isso que Jesus tem a autoridade para decidir quando e como ele morreria, e Jesus também tem a autoridade para decidir quando e como ele se tornaria vivo novamente quando morresse. Jesus está obedecendo ao mandamento do Pai, e é por isso que o Pai o ama.</w:t>
      </w:r>
    </w:p>
    <w:p>
      <w:pPr/>
      <w:r>
        <w:rPr>
          <w:lang w:val="pt_PT" w:bidi="pt_PT"/>
        </w:rPr>
      </w:r>
      <w:r>
        <w:rPr>
          <w:lang w:val="pt_PT" w:bidi="pt_PT"/>
        </w:rPr>
        <w:t xml:space="preserve">Depois que Jesus falou, os </w:t>
      </w:r>
      <w:r>
        <w:rPr>
          <w:b/>
          <w:lang w:val="pt_PT" w:bidi="pt_PT"/>
        </w:rPr>
        <w:t>judeus</w:t>
      </w:r>
      <w:r>
        <w:rPr>
          <w:lang w:val="pt_PT" w:bidi="pt_PT"/>
        </w:rPr>
        <w:t xml:space="preserve">, ou os líderes judeus, que estavam ouvindo Jesus discutiram uns com os outros. Eles tinham opiniões diferentes sobre tudo o que Jesus disse. Muitos deles disseram que Jesus tinha um </w:t>
      </w:r>
      <w:r>
        <w:rPr>
          <w:b/>
          <w:lang w:val="pt_PT" w:bidi="pt_PT"/>
        </w:rPr>
        <w:t>demônio</w:t>
      </w:r>
      <w:r>
        <w:rPr>
          <w:lang w:val="pt_PT" w:bidi="pt_PT"/>
        </w:rPr>
        <w:t xml:space="preserve"> e era </w:t>
      </w:r>
      <w:r>
        <w:rPr>
          <w:b/>
          <w:lang w:val="pt_PT" w:bidi="pt_PT"/>
        </w:rPr>
        <w:t>insano</w:t>
      </w:r>
      <w:r>
        <w:rPr>
          <w:lang w:val="pt_PT" w:bidi="pt_PT"/>
        </w:rPr>
        <w:t xml:space="preserve">. Um demônio ou um espírito maligno é um espírito que é contra Deus. Uma pessoa insana é uma pessoa que não fala ou se comporta como as pessoas normais. Enquanto outros disseram que é impossível que Jesus tivesse um demônio, porque um demônio não poderia </w:t>
      </w:r>
      <w:r>
        <w:rPr>
          <w:b/>
          <w:lang w:val="pt_PT" w:bidi="pt_PT"/>
        </w:rPr>
        <w:t>abrir os olhos</w:t>
      </w:r>
      <w:r>
        <w:rPr>
          <w:lang w:val="pt_PT" w:bidi="pt_PT"/>
        </w:rPr>
        <w:t xml:space="preserve">, ou </w:t>
      </w:r>
      <w:r>
        <w:rPr>
          <w:b/>
          <w:lang w:val="pt_PT" w:bidi="pt_PT"/>
        </w:rPr>
        <w:t>curar</w:t>
      </w:r>
      <w:r>
        <w:rPr>
          <w:lang w:val="pt_PT" w:bidi="pt_PT"/>
        </w:rPr>
        <w:t xml:space="preserve">, uma pessoa cega para que ela pudesse ver novamente. Traduzam judeus e demônio da mesma maneira que vocês traduziram antes. Para mais informações sobre </w:t>
      </w:r>
      <w:r>
        <w:rPr>
          <w:lang w:val="pt_PT" w:bidi="pt_PT"/>
        </w:rPr>
        <w:t>judeus</w:t>
      </w:r>
      <w:r>
        <w:rPr>
          <w:lang w:val="pt_PT" w:bidi="pt_PT"/>
        </w:rPr>
        <w:t xml:space="preserve"> e </w:t>
      </w:r>
      <w:r>
        <w:rPr>
          <w:lang w:val="pt_PT" w:bidi="pt_PT"/>
        </w:rPr>
        <w:t>demônio</w:t>
      </w:r>
      <w:r>
        <w:rPr>
          <w:lang w:val="pt_PT" w:bidi="pt_PT"/>
        </w:rPr>
        <w:t>, consultem o Glossário Mestre.</w:t>
      </w:r>
    </w:p>
    <w:p>
      <w:pPr/>
      <w:r>
        <w:rPr>
          <w:lang w:val="pt_PT" w:bidi="pt_PT"/>
        </w:rPr>
      </w:r>
      <w:r>
        <w:rPr>
          <w:lang w:val="pt_PT" w:bidi="pt_PT"/>
        </w:rPr>
        <w:t>Parem aqui e discutam em grupo qual palavra ou frase vocês usarão para "</w:t>
      </w:r>
      <w:r>
        <w:rPr>
          <w:b/>
          <w:lang w:val="pt_PT" w:bidi="pt_PT"/>
        </w:rPr>
        <w:t>insano</w:t>
      </w:r>
      <w:r>
        <w:rPr>
          <w:lang w:val="pt_PT" w:bidi="pt_PT"/>
        </w:rPr>
        <w:t xml:space="preserve">".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10:22–42</w:t>
      </w:r>
      <w:r>
        <w:rPr>
          <w:lang w:val="pt_PT" w:bidi="pt_PT"/>
        </w:rPr>
      </w:r>
    </w:p>
    <w:p>
      <w:pPr>
        <w:pStyle w:val="Heading3"/>
      </w:pPr>
      <w:r>
        <w:rPr>
          <w:lang w:val="pt_PT" w:bidi="pt_PT"/>
        </w:rPr>
        <w:t>Ouvir e Sentir</w:t>
      </w:r>
    </w:p>
    <w:p>
      <w:pPr/>
      <w:r>
        <w:rPr>
          <w:lang w:val="pt_PT" w:bidi="pt_PT"/>
        </w:rPr>
      </w:r>
      <w:r>
        <w:rPr>
          <w:lang w:val="pt_PT" w:bidi="pt_PT"/>
        </w:rPr>
        <w:t>Nesta etapa, ouçam João 10:22–42 e guardem em seus corações.</w:t>
      </w:r>
    </w:p>
    <w:p>
      <w:pPr/>
      <w:r>
        <w:rPr>
          <w:lang w:val="pt_PT" w:bidi="pt_PT"/>
        </w:rPr>
      </w:r>
      <w:r>
        <w:rPr>
          <w:lang w:val="pt_PT" w:bidi="pt_PT"/>
        </w:rPr>
        <w:t>Ouçam uma versão em áudio de João 10:22–42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Números 10:22–42 na tradução mais fácil de entender.</w:t>
      </w:r>
    </w:p>
    <w:p>
      <w:pPr/>
      <w:r>
        <w:rPr>
          <w:lang w:val="pt_PT" w:bidi="pt_PT"/>
        </w:rPr>
      </w:r>
      <w:r>
        <w:rPr>
          <w:lang w:val="pt_PT" w:bidi="pt_PT"/>
        </w:rPr>
        <w:t>Jesus tem pregado aos judeus, ou líderes religiosos judeus, e muitos deles estão divididos sobre se Jesus tem um demônio ou é de Deus. Não temos certeza quanto tempo depois dessa discussão nossa passagem atual acontece. A frase "naquela época" poderia ser uma frase que conecta a linha do tempo à passagem anterior. No entanto, também poderia significar que, no momento dessa passagem, estava frio e a Festa da Dedicação estava acontecendo.</w:t>
      </w:r>
    </w:p>
    <w:p>
      <w:pPr/>
      <w:r>
        <w:rPr>
          <w:lang w:val="pt_PT" w:bidi="pt_PT"/>
        </w:rPr>
      </w:r>
      <w:r>
        <w:rPr>
          <w:lang w:val="pt_PT" w:bidi="pt_PT"/>
        </w:rPr>
        <w:t>A Festa da Dedicação também era chamada de Hanucá, que era a palavra hebraica para Dedicação. Ocorria no inverno, ou nas estações mais frias. Essa celebração não era uma das celebrações do Antigo Testamento ordenadas por Deus, mas era uma celebração mais recente, para a qual os judeus muitas vezes viajavam para Jerusalém. Essa Festa ou celebração lembrava a vez em que o templo foi recuperado dos sírios. Os sírios haviam tomado Jerusalém e haviam contaminado o templo ao sacrificar porcos ao seu deus principal, Zeus, no templo. Três anos depois, os judeus tomaram de volta Jerusalém e rededicaram o templo e o altar a Deus.</w:t>
      </w:r>
    </w:p>
    <w:p>
      <w:pPr/>
      <w:r>
        <w:rPr>
          <w:lang w:val="pt_PT" w:bidi="pt_PT"/>
        </w:rPr>
      </w:r>
      <w:r>
        <w:rPr>
          <w:lang w:val="pt_PT" w:bidi="pt_PT"/>
        </w:rPr>
        <w:t>Jesus estava caminhando ao redor da parte do templo chamada de pórtico de Salomão, ou colunata, que é um pórtico. Esse pórtico estava coberto e provavelmente ficava no lado leste do templo, voltado para o interior, em direção ao templo. Esse pórtico ficava na área do pátio externo conhecida como o tribunal dos gentios, então qualquer um tinha permissão para caminhar nessa área. As pessoas que caminhavam ou se sentavam nessa área teriam sido protegidas do tempo. Era chamado de pórtico de Salomão porque se acreditava ser a única parte do templo que permaneceu do templo original de Salomão.</w:t>
      </w:r>
    </w:p>
    <w:p>
      <w:pPr/>
      <w:r>
        <w:rPr>
          <w:lang w:val="pt_PT" w:bidi="pt_PT"/>
        </w:rPr>
      </w:r>
      <w:r>
        <w:rPr>
          <w:lang w:val="pt_PT" w:bidi="pt_PT"/>
        </w:rPr>
        <w:t xml:space="preserve">Parem aqui e olhem para uma imagem do </w:t>
      </w:r>
      <w:r>
        <w:rPr>
          <w:b/>
          <w:lang w:val="pt_PT" w:bidi="pt_PT"/>
        </w:rPr>
        <w:t>pórtico com colunas</w:t>
      </w:r>
      <w:r>
        <w:rPr>
          <w:lang w:val="pt_PT" w:bidi="pt_PT"/>
        </w:rPr>
        <w:t xml:space="preserve">. Olhem para o diagrama do </w:t>
      </w:r>
      <w:r>
        <w:rPr>
          <w:b/>
          <w:lang w:val="pt_PT" w:bidi="pt_PT"/>
        </w:rPr>
        <w:t>templo</w:t>
      </w:r>
      <w:r>
        <w:rPr>
          <w:lang w:val="pt_PT" w:bidi="pt_PT"/>
        </w:rPr>
        <w:t>, observando o pórtico de Salomão e o pátio externo dos gentios. Pausem este áudio aqui.</w:t>
      </w:r>
    </w:p>
    <w:p>
      <w:pPr/>
      <w:r>
        <w:rPr>
          <w:lang w:val="pt_PT" w:bidi="pt_PT"/>
        </w:rPr>
      </w:r>
      <w:r>
        <w:rPr>
          <w:lang w:val="pt_PT" w:bidi="pt_PT"/>
        </w:rPr>
        <w:t>Como Jesus estava lá, vários judeus vieram e cercaram Jesus. Eles pediram a Jesus que falasse claramente sobre se Jesus era ou não o Messias. A frase "até quando você elevará nossa alma" muitas vezes é traduzida como "por quanto tempo você nos mantera em suspense". Isso significa por quanto tempo teremos dúvidas sobre você? Esses judeus provavelmente eram uma mistura de líderes religiosos e judeus comuns. Não é fácil saber por que eles fizeram suas perguntas, mas a pergunta soa como uma acusação combinada com um mandamento: "Se você é mesmo o Messias, diga-nos claramente". É mais provável que esses judeus estavam tentando pegar Jesus em outra armadilha.</w:t>
      </w:r>
    </w:p>
    <w:p>
      <w:pPr/>
      <w:r>
        <w:rPr>
          <w:lang w:val="pt_PT" w:bidi="pt_PT"/>
        </w:rPr>
      </w:r>
      <w:r>
        <w:rPr>
          <w:lang w:val="pt_PT" w:bidi="pt_PT"/>
        </w:rPr>
        <w:t>Parem aqui e discutam essa pergunta em grupo: falem sobre uma vez em que alguém acusou outra pessoa de fazer algo errado. Como eles o acusaram? Que tipos de perguntas eles fizeram, ou que tipos de declarações eles fizeram? Pausem este áudio aqui.</w:t>
      </w:r>
    </w:p>
    <w:p>
      <w:pPr/>
      <w:r>
        <w:rPr>
          <w:lang w:val="pt_PT" w:bidi="pt_PT"/>
        </w:rPr>
      </w:r>
      <w:r>
        <w:rPr>
          <w:lang w:val="pt_PT" w:bidi="pt_PT"/>
        </w:rPr>
        <w:t>A resposta de Jesus é que Jesus já disse aos judeus que ele era o Messias pelas obras que ele fez, bem como pelas palavras que Jesus falou. Jesus não disse claramente: "Sim, eu sou o Messias" porque esses judeus não estavam prontos para ouvir a verdade. Jesus era diferente do Messias que eles esperavam e eles não estavam prontos para desistir de suas próprias crenças.</w:t>
      </w:r>
    </w:p>
    <w:p>
      <w:pPr/>
      <w:r>
        <w:rPr>
          <w:lang w:val="pt_PT" w:bidi="pt_PT"/>
        </w:rPr>
      </w:r>
      <w:r>
        <w:rPr>
          <w:lang w:val="pt_PT" w:bidi="pt_PT"/>
        </w:rPr>
        <w:t>Jesus usa a mesma comparação que ele usou anteriormente. Jesus é como um pastor e os seguidores de Jesus são como ovelhas. Jesus diz aos judeus que eles não acreditam porque eles não são as ovelhas de Jesus. Suas ovelhas ouvem a voz de Jesus, o conhecem e o seguem. Na cultura judaica, vários dos pastores manteriam suas ovelhas juntas no mesmo curral que era guardado pelo porteiro. Pela manhã, os pastores vinham e chamavam suas ovelhas para si. Esses pastores liderariam o caminho, com as ovelhas seguindo atrás deles.</w:t>
      </w:r>
    </w:p>
    <w:p>
      <w:pPr/>
      <w:r>
        <w:rPr>
          <w:lang w:val="pt_PT" w:bidi="pt_PT"/>
        </w:rPr>
      </w:r>
      <w:r>
        <w:rPr>
          <w:lang w:val="pt_PT" w:bidi="pt_PT"/>
        </w:rPr>
        <w:t>O pastor sempre salvará suas ovelhas. Jesus lembra a esses líderes religiosos que ninguém pode tirar suas ovelhas de suas mãos ou das mãos do Pai. Jesus diz a esses judeus claramente, que Jesus e o Pai são um, ou são unificados em sua natureza e trabalho.</w:t>
      </w:r>
    </w:p>
    <w:p>
      <w:pPr/>
      <w:r>
        <w:rPr>
          <w:lang w:val="pt_PT" w:bidi="pt_PT"/>
        </w:rPr>
      </w:r>
      <w:r>
        <w:rPr>
          <w:lang w:val="pt_PT" w:bidi="pt_PT"/>
        </w:rPr>
        <w:t>Os judeus sentiram que Jesus estava novamente dizendo que ele e Deus eram o mesmo. Isso era muito errado na lei religiosa judaica, e isso foi o suficiente para que os judeus acreditassem que Jesus estava blasfemando, o que deveria ferir a reputação de Deus, ou difamar a Deus. Esses judeus mostraram essa crença quando pegaram pedras para apedrejar Jesus até a morte. A lei exigia a morte por apedrejamento para aqueles que blasfemaram a Deus. Eles declaram que não estão tentando apedrejar Jesus por causa das boas obras de Jesus, mas por causa da blasfêmia de Jesus em dizer ser igual a Deus.</w:t>
      </w:r>
    </w:p>
    <w:p>
      <w:pPr/>
      <w:r>
        <w:rPr>
          <w:lang w:val="pt_PT" w:bidi="pt_PT"/>
        </w:rPr>
      </w:r>
      <w:r>
        <w:rPr>
          <w:lang w:val="pt_PT" w:bidi="pt_PT"/>
        </w:rPr>
        <w:t>Jesus sabe que os líderes religiosos não têm uma boa razão para apedrejá-lo. No entanto, os líderes religiosos ainda não reconhecem quem Jesus é, mesmo depois de todas as obras que Jesus fez. Jesus responde aos líderes religiosos referindo-se às suas próprias Escrituras. Jesus se refere a uma Escritura nos Salmos onde Deus chama certos líderes de “deuses”. Alguns estudiosos acreditam que Deus estava falando com seres angelicais, e alguns acreditam que Deus estava falando com humanos, como os profetas. Não sabemos por que Deus chamou esses líderes de deuses. Jesus, no entanto, lembra aos líderes judeus de sua forte crença nas Escrituras e que eles não podem mudá-la. Então, de qualquer forma, Jesus se refere a esse Salmo para apontar que, se Deus usava o termo "deuses" para outras pessoas que não eram o Messias, por que então eles acusariam Jesus de blasfêmia, quando Jesus se chama de Filho de Deus e diz ser aquele que Deus dedicou e enviou ao mundo?</w:t>
      </w:r>
    </w:p>
    <w:p>
      <w:pPr/>
      <w:r>
        <w:rPr>
          <w:lang w:val="pt_PT" w:bidi="pt_PT"/>
        </w:rPr>
      </w:r>
      <w:r>
        <w:rPr>
          <w:lang w:val="pt_PT" w:bidi="pt_PT"/>
        </w:rPr>
        <w:t>Parem aqui e discutam em grupo: o que alguém em sua cultura faz para blasfemar a Deus? Falem sobre qualquer punição em sua cultura por blasfemar a Deus. Contem histórias de qualquer um que vocês conheçam que possa ter sido falsamente acusado de blasfemar contra Deus. Pausem este áudio aqui.</w:t>
      </w:r>
    </w:p>
    <w:p>
      <w:pPr/>
      <w:r>
        <w:rPr>
          <w:lang w:val="pt_PT" w:bidi="pt_PT"/>
        </w:rPr>
      </w:r>
      <w:r>
        <w:rPr>
          <w:lang w:val="pt_PT" w:bidi="pt_PT"/>
        </w:rPr>
        <w:t>Jesus aponta novamente para as obras do Pai e encoraja os judeus que, se eles não acreditarem em Jesus, então acreditem nas obras que Jesus faz. Jesus fez milagres e obras de compaixão e bondade, o que provaria que Jesus é do Pai. Se os líderes religiosos acreditam nas obras de Jesus, então eles podem finalmente acreditar que Jesus e o Pai estão completamente unidos, como uma só pessoa. Os judeus, no entanto, tentam agarrar Jesus e, no entanto, Jesus, novamente, se afasta deles. Jesus então volta para o outro lado do Jordão, na área da Pereia. Foi lá que João Batista batizou pela primeira vez muitas pessoas, incluindo Jesus. Vários vieram para onde Jesus estava e disseram uns aos outros que tudo o que João disse sobre Jesus era verdade. Muitas pessoas lá acreditavam em Jesus.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Números 10:22–42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é a hora da Festa da Dedicação e Jesus está caminhando ao redor da área do templo chamada de pórtico de Salomão.</w:t>
      </w:r>
    </w:p>
    <w:p>
      <w:pPr/>
      <w:r>
        <w:rPr>
          <w:lang w:val="pt_PT" w:bidi="pt_PT"/>
        </w:rPr>
      </w:r>
      <w:r>
        <w:rPr>
          <w:b/>
          <w:lang w:val="pt_PT" w:bidi="pt_PT"/>
        </w:rPr>
        <w:t>Na segunda cena:</w:t>
      </w:r>
      <w:r>
        <w:rPr>
          <w:lang w:val="pt_PT" w:bidi="pt_PT"/>
        </w:rPr>
        <w:t xml:space="preserve"> vários judeus chegam até Jesus e o cercam. Esses judeus pedem a Jesus que diga claramente a eles se Jesus é o Messias. Jesus diz a eles que ele já disse a eles pelas obras que Jesus fez em nome de, ou pelo poder do Pai. No entanto, esses judeus não acreditam porque eles não são as ovelhas, ou seguidores de Deus. As ovelhas de Deus ouvem a voz de Jesus, o conhecem e o seguem. Jesus diz a eles que ele e o Pai estão unidos como um só em suas intenções e propósito.</w:t>
      </w:r>
    </w:p>
    <w:p>
      <w:pPr/>
      <w:r>
        <w:rPr>
          <w:lang w:val="pt_PT" w:bidi="pt_PT"/>
        </w:rPr>
      </w:r>
      <w:r>
        <w:rPr>
          <w:b/>
          <w:lang w:val="pt_PT" w:bidi="pt_PT"/>
        </w:rPr>
        <w:t>Na terceira cena:</w:t>
      </w:r>
      <w:r>
        <w:rPr>
          <w:lang w:val="pt_PT" w:bidi="pt_PT"/>
        </w:rPr>
        <w:t xml:space="preserve"> os judeus pegam pedras para matar Jesus. Jesus pergunta por qual de Suas obras eles estão apedrejando Jesus. Os judeus respondem que não é por causa de Suas obras, mas porque Jesus, que é um homem, disse ser igual a Deus. Jesus os responde com um Salmo e diz a eles que ele é aquele que é enviado por Deus. Ele diz aos judeus que, se eles não acreditarem nele, então devem acreditar nas obras do Pai que Jesus fez.</w:t>
      </w:r>
    </w:p>
    <w:p>
      <w:pPr/>
      <w:r>
        <w:rPr>
          <w:lang w:val="pt_PT" w:bidi="pt_PT"/>
        </w:rPr>
      </w:r>
      <w:r>
        <w:rPr>
          <w:b/>
          <w:lang w:val="pt_PT" w:bidi="pt_PT"/>
        </w:rPr>
        <w:t>Na quarta cena:</w:t>
      </w:r>
      <w:r>
        <w:rPr>
          <w:lang w:val="pt_PT" w:bidi="pt_PT"/>
        </w:rPr>
        <w:t xml:space="preserve"> os judeus tentam agarrar Jesus, mas Jesus se afasta deles. Jesus atravessa o rio Jordão e fica lá por um tempo. Muitas pessoas acreditam em Jesus por causa do que João Batista disse sobre Jesus e por causa das obras de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Judeus, entre os quais estão os líderes religiosos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Seguidores de Jesus que são descritos como ovelhas</w:t>
      </w:r>
    </w:p>
    <w:p>
      <w:pPr>
        <w:pStyle w:val="ListBullet"/>
        <w:spacing w:line="240" w:lineRule="auto"/>
        <w:ind w:left="720"/>
      </w:pPr>
      <w:r>
        <w:rPr>
          <w:lang w:val="pt_PT" w:bidi="pt_PT"/>
        </w:rPr>
      </w:r>
      <w:r>
        <w:rPr>
          <w:lang w:val="pt_PT" w:bidi="pt_PT"/>
        </w:rPr>
        <w:t>As pessoas que crêem em Jesus quando Jesus atravessa o rio Jordão</w:t>
      </w:r>
    </w:p>
    <w:p>
      <w:pPr>
        <w:pStyle w:val="ListBullet"/>
        <w:spacing w:line="240" w:lineRule="auto"/>
        <w:ind w:left="720"/>
      </w:pPr>
      <w:r>
        <w:rPr>
          <w:lang w:val="pt_PT" w:bidi="pt_PT"/>
        </w:rPr>
      </w:r>
      <w:r>
        <w:rPr>
          <w:lang w:val="pt_PT" w:bidi="pt_PT"/>
        </w:rPr>
        <w:t>Os discípulos provavelmente estavam presentes e ouvindo, embora eles não tenham dito nada</w:t>
      </w:r>
    </w:p>
    <w:p>
      <w:pPr/>
      <w:r>
        <w:rPr>
          <w:lang w:val="pt_PT" w:bidi="pt_PT"/>
        </w:rPr>
      </w:r>
      <w:r>
        <w:rPr>
          <w:lang w:val="pt_PT" w:bidi="pt_PT"/>
        </w:rPr>
        <w:t>Em grupo, prestem atenção às partes do cenário da passagem: essa passagem acontece em dois cenários. A maior parte da ação acontece na área do templo chamada de pórtico de Salomão. Essa seria uma área coberta onde as pessoas ficavam protegidas do clima. A última parte da passagem acontece do outro lado do rio Jordão, na área de Pereia, onde João Batista havia começado a batizar as pessoas.</w:t>
      </w:r>
    </w:p>
    <w:p>
      <w:pPr/>
      <w:r>
        <w:rPr>
          <w:lang w:val="pt_PT" w:bidi="pt_PT"/>
        </w:rPr>
      </w:r>
      <w:r>
        <w:rPr>
          <w:lang w:val="pt_PT" w:bidi="pt_PT"/>
        </w:rPr>
        <w:t xml:space="preserve">Parem aqui e olhem para um mapa de </w:t>
      </w:r>
      <w:r>
        <w:rPr>
          <w:lang w:val="pt_PT" w:bidi="pt_PT"/>
        </w:rPr>
        <w:t>Jerusalém e Pereia</w:t>
      </w:r>
      <w:r>
        <w:rPr>
          <w:lang w:val="pt_PT" w:bidi="pt_PT"/>
        </w:rPr>
        <w:t>, a leste do rio Jordão. Pausem este áudio aqui.</w:t>
      </w:r>
    </w:p>
    <w:p>
      <w:pPr/>
      <w:r>
        <w:rPr>
          <w:lang w:val="pt_PT" w:bidi="pt_PT"/>
        </w:rPr>
      </w:r>
      <w:r>
        <w:rPr>
          <w:lang w:val="pt_PT" w:bidi="pt_PT"/>
        </w:rPr>
        <w:t>Observem que o texto começa com “naquela época”. Tudo o que sabemos é que isso acontece depois do ensinamento de Jesus sobre como ele é o Bom Pastor. Como Jesus continua esse tema na resposta de Jesus aos judeus, é possível que "naquele momento" signifique pouco depois, ou em torno da época das passagens anteriores. No entanto, é possível ler as passagens como "por volta da época da Festa da Dedicação". Observem também que nessa passagem é inverno, ou o momento em que está frio, o que é perto do final do ano em Israel.</w:t>
      </w:r>
    </w:p>
    <w:p>
      <w:pPr/>
      <w:r>
        <w:rPr>
          <w:lang w:val="pt_PT" w:bidi="pt_PT"/>
        </w:rPr>
      </w:r>
      <w:r>
        <w:rPr>
          <w:lang w:val="pt_PT" w:bidi="pt_PT"/>
        </w:rPr>
        <w:t>Jesus está caminhando ao redor do pórtico de Salomão. É provável que Jesus está caminhando para frente e para trás quando um grupo de judeus se aproxima de Jesus e o cerca. Esse grupo não parece ser violento no início, mas é um grupo que é hostil, ou não amigável. Eles pedem a Jesus que diga a eles claramente se Jesus é o Messias. Essa pergunta significa que os judeus que estão perguntando realmente não acreditam que Jesus é o Messias. Eles provavelmente estão tentando enganá-lo novamente. Jesus diz a eles que as obras que ele fez provam quem ele é. Jesus fez essas obras em nome de, ou pela autoridade do Pai. Mas os judeus não acreditavam em Jesus porque eles não são as ovelhas de Jesus, ou seus seguidores. Jesus está comparando seus seguidores a ovelhas que conheceriam a voz de seu pastor. As ovelhas de Jesus conhecem a sua voz, e Ele as conhece, e elas seguem Jesus. Jesus diz aos judeus que Ele dá a seus seguidores a vida eterna, ou vida para sempre com Deus. Jesus também diz que ninguém pode arrancar seus seguidores de Suas mãos. Essa era uma parte importante do trabalho do pastor, para manter suas ovelhas seguras. Jesus quer dizer que, como o Bom Pastor, ele protegerá suas ovelhas, ou seguidores, e será responsável pela segurança deles. Não cabe às ovelhas permanecerem seguras, mas cabe ao pastor manter as ovelhas seguras. Deus é aquele que deu a Jesus esses seguidores, e então Deus, que é mais poderoso do que qualquer um, manterá os seguidores seguros também. Jesus deixa claro que ele e o Pai são um só. Essa palavra, "um", significa que eles estão unidos em tudo o que fazem e dizem. Jesus está dizendo que ele é Deus.</w:t>
      </w:r>
    </w:p>
    <w:p>
      <w:pPr/>
      <w:r>
        <w:rPr>
          <w:lang w:val="pt_PT" w:bidi="pt_PT"/>
        </w:rPr>
      </w:r>
      <w:r>
        <w:rPr>
          <w:lang w:val="pt_PT" w:bidi="pt_PT"/>
        </w:rPr>
        <w:t>Parem e discutam essa pergunta em grupo: o que vocês acham que Jesus e o Pai fariam para mostrar que eles estão unidos em natureza? Como vocês falarão sobre Jesus e Deus sendo um em sua tradução para mostrar que Jesus é Deus; unificado em mente e natureza com Deus? Pausem este áudio aqui.</w:t>
      </w:r>
    </w:p>
    <w:p>
      <w:pPr/>
      <w:r>
        <w:rPr>
          <w:lang w:val="pt_PT" w:bidi="pt_PT"/>
        </w:rPr>
      </w:r>
      <w:r>
        <w:rPr>
          <w:lang w:val="pt_PT" w:bidi="pt_PT"/>
        </w:rPr>
        <w:t>Em resposta a Jesus declarar Sua igualdade com Deus, os judeus pegaram pedras, mais uma vez, para jogar pedras em Jesus e matá-lo. A lei judaica declarava que aqueles que blasfemavam contra Deus deveriam ser mortos por apedrejamento. Jesus lembra a eles de que, se eles não acreditarem nele, então devem pelo menos acreditar nas obras que Jesus fez, porque elas provarão quem Jesus é. Se os judeus acreditarem nas obras, então eles perceberão que Jesus é do Pai, e o Pai está em Jesus. Os judeus continuaram a tentar agarrar Jesus, mas Jesus se afastou deles. Não sabemos exatamente como Jesus se afastou deles.</w:t>
      </w:r>
    </w:p>
    <w:p>
      <w:pPr/>
      <w:r>
        <w:rPr>
          <w:lang w:val="pt_PT" w:bidi="pt_PT"/>
        </w:rPr>
      </w:r>
      <w:r>
        <w:rPr>
          <w:lang w:val="pt_PT" w:bidi="pt_PT"/>
        </w:rPr>
        <w:t>Jesus então foi para o lado leste do Jordão, para a área da Pereia, onde João Batista batizou as pessoas pela primeira vez. Vários vieram a Jesus e discutiram que, mesmo que João nunca tenha feito um sinal milagroso, ainda assim o que João disse sobre Jesus era verdadeiro. Pensava-se que os sinais eram evidências de um profeta, mas essas pessoas viram os sinais de Jesus como as evidências da verdade do que João Batista disse. Muitos seguiram Jesus.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Números 10:22–42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Judeus, entre os quais estão os líderes religiosos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Seguidores de Jesus que são descritos como ovelhas</w:t>
      </w:r>
    </w:p>
    <w:p>
      <w:pPr>
        <w:pStyle w:val="ListBullet"/>
        <w:spacing w:line="240" w:lineRule="auto"/>
        <w:ind w:left="720"/>
      </w:pPr>
      <w:r>
        <w:rPr>
          <w:lang w:val="pt_PT" w:bidi="pt_PT"/>
        </w:rPr>
      </w:r>
      <w:r>
        <w:rPr>
          <w:lang w:val="pt_PT" w:bidi="pt_PT"/>
        </w:rPr>
        <w:t>As pessoas que crêem em Jesus quando Jesus atravessa o rio Jordão</w:t>
      </w:r>
    </w:p>
    <w:p>
      <w:pPr>
        <w:pStyle w:val="ListBullet"/>
        <w:spacing w:line="240" w:lineRule="auto"/>
        <w:ind w:left="720"/>
      </w:pPr>
      <w:r>
        <w:rPr>
          <w:lang w:val="pt_PT" w:bidi="pt_PT"/>
        </w:rPr>
      </w:r>
      <w:r>
        <w:rPr>
          <w:lang w:val="pt_PT" w:bidi="pt_PT"/>
        </w:rPr>
        <w:t>Os discípulos provavelmente estavam presentes e ouvindo, embora eles não tenham dito nada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 xml:space="preserve">É a hora da Festa da Dedicação e Jesus está caminhando ao redor da área do templo chamada de pórtico de Salomão. Vários judeus chegam até Jesus e o cercam. Esses judeus pedem a Jesus que diga claramente a eles se Jesus é o Messias.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“Frustrado por esses judeus ainda estarem tentando me enganar”, ou “Triste por eles não terem olhos para ver o que está na frente deles”.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 eles que as obras que Jesus fez em nome do Pai são suficientes para provar quem Jesus é. No entanto, esses judeus não acreditam porque eles não são as ovelhas, ou seguidores de Deus. As ovelhas de Deus ouvem a voz de Jesus, o conhecem e o seguem. Jesus diz a eles que seus seguidores não podem ser arrancados das mãos dele ou de Deus. Jesus diz a eles que ele e o Pai são um só.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judeus: "O que você está sentindo ou pensando?" A pessoa pode responder coisas como: “</w:t>
      </w:r>
      <w:r>
        <w:rPr>
          <w:b/>
          <w:lang w:val="pt_PT" w:bidi="pt_PT"/>
        </w:rPr>
        <w:t>Furioso</w:t>
      </w:r>
      <w:r>
        <w:rPr>
          <w:lang w:val="pt_PT" w:bidi="pt_PT"/>
        </w:rPr>
        <w:t xml:space="preserve"> por esse homem ter dito ser igual a Deus!”. ou "Ele merece morrer por dizer essas coisas!"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Os judeus pegaram pedras para matar Jesus. Jesus pergunta por qual de Suas obras eles estão apedrejando Jesus. Os judeus respondem que não é por causa de Suas obras, mas porque Jesus, que é um homem, disse ser igual a Deus.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"Triste por eles claramente não quererem ouvir a Verdade".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os responde com um Salmo e diz a eles que ele é aquele que é enviado por Deus. Ele diz aos judeus que, se eles não acreditarem nele, então devem acreditar nas obras do Pai que Jesus fez. Os judeus continuaram a tentar agarrar Jesus, mas Jesus se afastou deles. Jesus atravessa o rio Jordão e fica lá por um tempo. Muitas pessoas acreditam em Jesus por causa do que João Batista disse sobre Jesus e por causa das obras de Jesus.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10:22–42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Na época da </w:t>
      </w:r>
      <w:r>
        <w:rPr>
          <w:b/>
          <w:lang w:val="pt_PT" w:bidi="pt_PT"/>
        </w:rPr>
        <w:t>Festa da Dedicação</w:t>
      </w:r>
      <w:r>
        <w:rPr>
          <w:lang w:val="pt_PT" w:bidi="pt_PT"/>
        </w:rPr>
        <w:t xml:space="preserve"> em </w:t>
      </w:r>
      <w:r>
        <w:rPr>
          <w:b/>
          <w:lang w:val="pt_PT" w:bidi="pt_PT"/>
        </w:rPr>
        <w:t>Jerusalém</w:t>
      </w:r>
      <w:r>
        <w:rPr>
          <w:lang w:val="pt_PT" w:bidi="pt_PT"/>
        </w:rPr>
        <w:t xml:space="preserve">, Jesus está caminhando ao redor da área do </w:t>
      </w:r>
      <w:r>
        <w:rPr>
          <w:b/>
          <w:lang w:val="pt_PT" w:bidi="pt_PT"/>
        </w:rPr>
        <w:t>templo</w:t>
      </w:r>
      <w:r>
        <w:rPr>
          <w:lang w:val="pt_PT" w:bidi="pt_PT"/>
        </w:rPr>
        <w:t xml:space="preserve"> conhecida como </w:t>
      </w:r>
      <w:r>
        <w:rPr>
          <w:b/>
          <w:lang w:val="pt_PT" w:bidi="pt_PT"/>
        </w:rPr>
        <w:t>pórtico de Salomão</w:t>
      </w:r>
      <w:r>
        <w:rPr>
          <w:lang w:val="pt_PT" w:bidi="pt_PT"/>
        </w:rPr>
        <w:t xml:space="preserve">. A Festa da Dedicação é a celebração de quando os judeus tomaram de volta o templo dos sírios e o rededicaram a Deus. Jerusalém é a capital de Israel, onde ficava o templo e onde os judeus iam adorar a Deus. O templo é o lugar onde Deus se encontraria com seu povo e o povo adoraria a Deus fazendo sacrifícios a Ele. O pórtico é a área do templo que se acreditava ainda estar de pé a partir do templo de Salomão. Esse pórtico era sustentado por duas fileiras de colunas e teria sido voltado para o interior, em direção ao templo, para proteger as pessoas dos efeitos do clima. Usem as mesmas palavras para Jerusalém e templo que vocês usaram em passagens anteriores. Para mais informações sobre a </w:t>
      </w:r>
      <w:r>
        <w:rPr>
          <w:lang w:val="pt_PT" w:bidi="pt_PT"/>
        </w:rPr>
        <w:t>Festa da Dedicação</w:t>
      </w:r>
      <w:r>
        <w:rPr>
          <w:lang w:val="pt_PT" w:bidi="pt_PT"/>
        </w:rPr>
        <w:t xml:space="preserve">, </w:t>
      </w:r>
      <w:r>
        <w:rPr>
          <w:lang w:val="pt_PT" w:bidi="pt_PT"/>
        </w:rPr>
        <w:t>Jerusalém</w:t>
      </w:r>
      <w:r>
        <w:rPr>
          <w:lang w:val="pt_PT" w:bidi="pt_PT"/>
        </w:rPr>
        <w:t xml:space="preserve"> e o </w:t>
      </w:r>
      <w:r>
        <w:rPr>
          <w:lang w:val="pt_PT" w:bidi="pt_PT"/>
        </w:rPr>
        <w:t>templo</w:t>
      </w:r>
      <w:r>
        <w:rPr>
          <w:lang w:val="pt_PT" w:bidi="pt_PT"/>
        </w:rPr>
        <w:t>, consultem o Glossário Mestre.</w:t>
      </w:r>
    </w:p>
    <w:p>
      <w:pPr/>
      <w:r>
        <w:rPr>
          <w:lang w:val="pt_PT" w:bidi="pt_PT"/>
        </w:rPr>
      </w:r>
      <w:r>
        <w:rPr>
          <w:lang w:val="pt_PT" w:bidi="pt_PT"/>
        </w:rPr>
        <w:t xml:space="preserve">Jesus está caminhando de um lado para o outro quando um grupo de </w:t>
      </w:r>
      <w:r>
        <w:rPr>
          <w:b/>
          <w:lang w:val="pt_PT" w:bidi="pt_PT"/>
        </w:rPr>
        <w:t>judeus</w:t>
      </w:r>
      <w:r>
        <w:rPr>
          <w:lang w:val="pt_PT" w:bidi="pt_PT"/>
        </w:rPr>
        <w:t xml:space="preserve"> e </w:t>
      </w:r>
      <w:r>
        <w:rPr>
          <w:b/>
          <w:lang w:val="pt_PT" w:bidi="pt_PT"/>
        </w:rPr>
        <w:t>líderes religiosos judeus</w:t>
      </w:r>
      <w:r>
        <w:rPr>
          <w:lang w:val="pt_PT" w:bidi="pt_PT"/>
        </w:rPr>
        <w:t xml:space="preserve"> chega a Jesus e o cerca. Judeus são os descendentes de Abraão, e o povo escolhido de Deus. Alguns desses judeus provavelmente eram alguns dos líderes religiosos judeus também. Usem a mesma palavra que vocês usaram em passagens anteriores para judeus. Para mais informações sobre </w:t>
      </w:r>
      <w:r>
        <w:rPr>
          <w:lang w:val="pt_PT" w:bidi="pt_PT"/>
        </w:rPr>
        <w:t>judeus</w:t>
      </w:r>
      <w:r>
        <w:rPr>
          <w:lang w:val="pt_PT" w:bidi="pt_PT"/>
        </w:rPr>
        <w:t>, consulte o Glossário Mestre.</w:t>
      </w:r>
    </w:p>
    <w:p>
      <w:pPr/>
      <w:r>
        <w:rPr>
          <w:lang w:val="pt_PT" w:bidi="pt_PT"/>
        </w:rPr>
      </w:r>
      <w:r>
        <w:rPr>
          <w:lang w:val="pt_PT" w:bidi="pt_PT"/>
        </w:rPr>
        <w:t xml:space="preserve">Esse grupo não parece ser violento no início, mas é um grupo que é hostil, ou não amigável. Eles pedem </w:t>
      </w:r>
      <w:r>
        <w:rPr>
          <w:b/>
          <w:lang w:val="pt_PT" w:bidi="pt_PT"/>
        </w:rPr>
        <w:t>a</w:t>
      </w:r>
      <w:r>
        <w:rPr>
          <w:lang w:val="pt_PT" w:bidi="pt_PT"/>
        </w:rPr>
        <w:t xml:space="preserve"> Jesus que diga a eles claramente se Jesus é o </w:t>
      </w:r>
      <w:r>
        <w:rPr>
          <w:b/>
          <w:lang w:val="pt_PT" w:bidi="pt_PT"/>
        </w:rPr>
        <w:t>Messias</w:t>
      </w:r>
      <w:r>
        <w:rPr>
          <w:lang w:val="pt_PT" w:bidi="pt_PT"/>
        </w:rPr>
        <w:t xml:space="preserve">. O Messias é alguém que é ungido por Deus. Usem a mesma palavra para Messias, ou </w:t>
      </w:r>
      <w:r>
        <w:rPr>
          <w:lang w:val="pt_PT" w:bidi="pt_PT"/>
        </w:rPr>
        <w:t>Cristo</w:t>
      </w:r>
      <w:r>
        <w:rPr>
          <w:lang w:val="pt_PT" w:bidi="pt_PT"/>
        </w:rPr>
        <w:t xml:space="preserve">, que vocês usaram em passagens anteriores. Para mais informações sobre </w:t>
      </w:r>
      <w:r>
        <w:rPr>
          <w:lang w:val="pt_PT" w:bidi="pt_PT"/>
        </w:rPr>
        <w:t>Messias</w:t>
      </w:r>
      <w:r>
        <w:rPr>
          <w:lang w:val="pt_PT" w:bidi="pt_PT"/>
        </w:rPr>
        <w:t>, consulte o Glossário Mestre.</w:t>
      </w:r>
    </w:p>
    <w:p>
      <w:pPr/>
      <w:r>
        <w:rPr>
          <w:lang w:val="pt_PT" w:bidi="pt_PT"/>
        </w:rPr>
      </w:r>
      <w:r>
        <w:rPr>
          <w:lang w:val="pt_PT" w:bidi="pt_PT"/>
        </w:rPr>
        <w:t xml:space="preserve">Jesus diz a eles que ele disse aos judeus claramente, mas que os judeus não </w:t>
      </w:r>
      <w:r>
        <w:rPr>
          <w:b/>
          <w:lang w:val="pt_PT" w:bidi="pt_PT"/>
        </w:rPr>
        <w:t>acreditam</w:t>
      </w:r>
      <w:r>
        <w:rPr>
          <w:lang w:val="pt_PT" w:bidi="pt_PT"/>
        </w:rPr>
        <w:t xml:space="preserve">. Acreditar é confiar em alguém ou algo, e é mostrado por ações. Usem a mesma palavra que vocês usaram para acreditar em passagens anteriores. Para mais informações sobre </w:t>
      </w:r>
      <w:r>
        <w:rPr>
          <w:lang w:val="pt_PT" w:bidi="pt_PT"/>
        </w:rPr>
        <w:t>crença</w:t>
      </w:r>
      <w:r>
        <w:rPr>
          <w:lang w:val="pt_PT" w:bidi="pt_PT"/>
        </w:rPr>
        <w:t>, consulte o Glossário Mestre.</w:t>
      </w:r>
    </w:p>
    <w:p>
      <w:pPr/>
      <w:r>
        <w:rPr>
          <w:lang w:val="pt_PT" w:bidi="pt_PT"/>
        </w:rPr>
      </w:r>
      <w:r>
        <w:rPr>
          <w:lang w:val="pt_PT" w:bidi="pt_PT"/>
        </w:rPr>
        <w:t xml:space="preserve">Jesus diz que as obras que Jesus fez </w:t>
      </w:r>
      <w:r>
        <w:rPr>
          <w:b/>
          <w:lang w:val="pt_PT" w:bidi="pt_PT"/>
        </w:rPr>
        <w:t>em nome</w:t>
      </w:r>
      <w:r>
        <w:rPr>
          <w:lang w:val="pt_PT" w:bidi="pt_PT"/>
        </w:rPr>
        <w:t xml:space="preserve">, ou autoridade, do Pai </w:t>
      </w:r>
      <w:r>
        <w:rPr>
          <w:b/>
          <w:lang w:val="pt_PT" w:bidi="pt_PT"/>
        </w:rPr>
        <w:t>testemunham</w:t>
      </w:r>
      <w:r>
        <w:rPr>
          <w:lang w:val="pt_PT" w:bidi="pt_PT"/>
        </w:rPr>
        <w:t xml:space="preserve"> sobre quem Jesus é. Testemunhar é declarar a verdade sobre alguém ou algo de uma experiência pessoal. Use a mesma palavra para testemunhar que você usou em passagens anteriores. Para mais informações sobre </w:t>
      </w:r>
      <w:r>
        <w:rPr>
          <w:lang w:val="pt_PT" w:bidi="pt_PT"/>
        </w:rPr>
        <w:t>testemunho</w:t>
      </w:r>
      <w:r>
        <w:rPr>
          <w:lang w:val="pt_PT" w:bidi="pt_PT"/>
        </w:rPr>
        <w:t>, consulte o Glossário Mestre.</w:t>
      </w:r>
    </w:p>
    <w:p>
      <w:pPr/>
      <w:r>
        <w:rPr>
          <w:lang w:val="pt_PT" w:bidi="pt_PT"/>
        </w:rPr>
      </w:r>
      <w:r>
        <w:rPr>
          <w:lang w:val="pt_PT" w:bidi="pt_PT"/>
        </w:rPr>
        <w:t xml:space="preserve">Mas os judeus não acreditavam em Jesus porque eles não são as ovelhas de Jesus, ou seus seguidores. As ovelhas de Jesus conhecem a sua voz, e Ele as conhece, e elas seguem Jesus. Jesus dá a suas ovelhas </w:t>
      </w:r>
      <w:r>
        <w:rPr>
          <w:b/>
          <w:lang w:val="pt_PT" w:bidi="pt_PT"/>
        </w:rPr>
        <w:t>vida para sempre</w:t>
      </w:r>
      <w:r>
        <w:rPr>
          <w:lang w:val="pt_PT" w:bidi="pt_PT"/>
        </w:rPr>
        <w:t xml:space="preserve"> com Deus, as ovelhas nunca </w:t>
      </w:r>
      <w:r>
        <w:rPr>
          <w:b/>
          <w:lang w:val="pt_PT" w:bidi="pt_PT"/>
        </w:rPr>
        <w:t>perecerão</w:t>
      </w:r>
      <w:r>
        <w:rPr>
          <w:lang w:val="pt_PT" w:bidi="pt_PT"/>
        </w:rPr>
        <w:t xml:space="preserve">, ou morrerão, e as ovelhas não podem ser </w:t>
      </w:r>
      <w:r>
        <w:rPr>
          <w:b/>
          <w:lang w:val="pt_PT" w:bidi="pt_PT"/>
        </w:rPr>
        <w:t>arrebatadas</w:t>
      </w:r>
      <w:r>
        <w:rPr>
          <w:lang w:val="pt_PT" w:bidi="pt_PT"/>
        </w:rPr>
        <w:t xml:space="preserve">, ou tiradas de Jesus ou da mão do Pai. Consulte o Glossário Mestre para mais informações sobre </w:t>
      </w:r>
      <w:r>
        <w:rPr>
          <w:lang w:val="pt_PT" w:bidi="pt_PT"/>
        </w:rPr>
        <w:t>vida eterna</w:t>
      </w:r>
      <w:r>
        <w:rPr>
          <w:lang w:val="pt_PT" w:bidi="pt_PT"/>
        </w:rPr>
        <w:t>. Jesus diz aos judeus que seu Pai, que deu a Jesus essas ovelhas, é maior e mais poderoso do que todos. Jesus deixa claro que ele e o Pai são um só. Essa palavra, "um", significa que eles estão unidos em natureza. Jesus está dizendo que ele é Deus.</w:t>
      </w:r>
    </w:p>
    <w:p>
      <w:pPr/>
      <w:r>
        <w:rPr>
          <w:lang w:val="pt_PT" w:bidi="pt_PT"/>
        </w:rPr>
      </w:r>
      <w:r>
        <w:rPr>
          <w:lang w:val="pt_PT" w:bidi="pt_PT"/>
        </w:rPr>
        <w:t xml:space="preserve">Em resposta a Jesus declarando Sua igualdade com Deus, os judeus pegaram pedras para matar Jesus. Jesus pergunta por qual de Suas obras eles estão apedrejando Jesus. Os judeus dizem que não é pelas obras de Jesus, mas por sua </w:t>
      </w:r>
      <w:r>
        <w:rPr>
          <w:b/>
          <w:lang w:val="pt_PT" w:bidi="pt_PT"/>
        </w:rPr>
        <w:t>blasfêmia</w:t>
      </w:r>
      <w:r>
        <w:rPr>
          <w:lang w:val="pt_PT" w:bidi="pt_PT"/>
        </w:rPr>
        <w:t>. Blasfemar a Deus é desonrar ou difamar a Deus.</w:t>
      </w:r>
    </w:p>
    <w:p>
      <w:pPr/>
      <w:r>
        <w:rPr>
          <w:lang w:val="pt_PT" w:bidi="pt_PT"/>
        </w:rPr>
      </w:r>
      <w:r>
        <w:rPr>
          <w:lang w:val="pt_PT" w:bidi="pt_PT"/>
        </w:rPr>
        <w:t xml:space="preserve">Parem aqui e discutam em grupo qual palavra vocês usarão para </w:t>
      </w:r>
      <w:r>
        <w:rPr>
          <w:b/>
          <w:lang w:val="pt_PT" w:bidi="pt_PT"/>
        </w:rPr>
        <w:t>blasfêmia</w:t>
      </w:r>
      <w:r>
        <w:rPr>
          <w:lang w:val="pt_PT" w:bidi="pt_PT"/>
        </w:rPr>
        <w:t xml:space="preserve">. Consultem o Glossário Mestre para mais informações sobre </w:t>
      </w:r>
      <w:r>
        <w:rPr>
          <w:lang w:val="pt_PT" w:bidi="pt_PT"/>
        </w:rPr>
        <w:t>blasfêmia</w:t>
      </w:r>
      <w:r>
        <w:rPr>
          <w:lang w:val="pt_PT" w:bidi="pt_PT"/>
        </w:rPr>
        <w:t>. Pausem este áudio aqui.</w:t>
      </w:r>
    </w:p>
    <w:p>
      <w:pPr/>
      <w:r>
        <w:rPr>
          <w:lang w:val="pt_PT" w:bidi="pt_PT"/>
        </w:rPr>
      </w:r>
      <w:r>
        <w:rPr>
          <w:lang w:val="pt_PT" w:bidi="pt_PT"/>
        </w:rPr>
        <w:t xml:space="preserve">Jesus diz a eles que, em suas próprias </w:t>
      </w:r>
      <w:r>
        <w:rPr>
          <w:b/>
          <w:lang w:val="pt_PT" w:bidi="pt_PT"/>
        </w:rPr>
        <w:t>Escrituras</w:t>
      </w:r>
      <w:r>
        <w:rPr>
          <w:lang w:val="pt_PT" w:bidi="pt_PT"/>
        </w:rPr>
        <w:t xml:space="preserve">, que Deus disse a alguns líderes que eles são </w:t>
      </w:r>
      <w:r>
        <w:rPr>
          <w:b/>
          <w:lang w:val="pt_PT" w:bidi="pt_PT"/>
        </w:rPr>
        <w:t>deuses</w:t>
      </w:r>
      <w:r>
        <w:rPr>
          <w:lang w:val="pt_PT" w:bidi="pt_PT"/>
        </w:rPr>
        <w:t xml:space="preserve">. Então se isso é verdade, então como os judeus podem dizer que Jesus está blasfemando quando Jesus se chama de </w:t>
      </w:r>
      <w:r>
        <w:rPr>
          <w:b/>
          <w:lang w:val="pt_PT" w:bidi="pt_PT"/>
        </w:rPr>
        <w:t>Filho de Deus</w:t>
      </w:r>
      <w:r>
        <w:rPr>
          <w:lang w:val="pt_PT" w:bidi="pt_PT"/>
        </w:rPr>
        <w:t xml:space="preserve">, quando ele foi separado e enviado por Deus? As Escrituras, ou a lei, está se referindo a todas as Escrituras do Antigo Testamento nas quais os judeus acreditavam. Filho de Deus implica que Jesus tem um relacionamento especial com Deus, como um Pai e um Filho, mas também que Jesus é Deus. Usem as mesmas palavras para escrituras e Filho de Deus que vocês usaram em passagens anteriores. Para mais informações sobre </w:t>
      </w:r>
      <w:r>
        <w:rPr>
          <w:lang w:val="pt_PT" w:bidi="pt_PT"/>
        </w:rPr>
        <w:t>Escrituras</w:t>
      </w:r>
      <w:r>
        <w:rPr>
          <w:lang w:val="pt_PT" w:bidi="pt_PT"/>
        </w:rPr>
        <w:t xml:space="preserve">, </w:t>
      </w:r>
      <w:r>
        <w:rPr>
          <w:lang w:val="pt_PT" w:bidi="pt_PT"/>
        </w:rPr>
        <w:t>deuses</w:t>
      </w:r>
      <w:r>
        <w:rPr>
          <w:lang w:val="pt_PT" w:bidi="pt_PT"/>
        </w:rPr>
        <w:t xml:space="preserve"> e </w:t>
      </w:r>
      <w:r>
        <w:rPr>
          <w:lang w:val="pt_PT" w:bidi="pt_PT"/>
        </w:rPr>
        <w:t>Filho de Deus</w:t>
      </w:r>
      <w:r>
        <w:rPr>
          <w:lang w:val="pt_PT" w:bidi="pt_PT"/>
        </w:rPr>
        <w:t>, consultem o Glossário Mestre.</w:t>
      </w:r>
    </w:p>
    <w:p>
      <w:pPr/>
      <w:r>
        <w:rPr>
          <w:lang w:val="pt_PT" w:bidi="pt_PT"/>
        </w:rPr>
      </w:r>
      <w:r>
        <w:rPr>
          <w:lang w:val="pt_PT" w:bidi="pt_PT"/>
        </w:rPr>
        <w:t xml:space="preserve">Jesus lembra a eles de que, se eles não acreditarem nele, então devem acreditar nas obras que testemunharão de quem Jesus é. Os judeus continuaram a tentar agarrar Jesus, mas Jesus se afastou deles. </w:t>
      </w:r>
    </w:p>
    <w:p>
      <w:pPr/>
      <w:r>
        <w:rPr>
          <w:lang w:val="pt_PT" w:bidi="pt_PT"/>
        </w:rPr>
      </w:r>
      <w:r>
        <w:rPr>
          <w:lang w:val="pt_PT" w:bidi="pt_PT"/>
        </w:rPr>
        <w:t xml:space="preserve">Jesus então foi para o lado leste do rio </w:t>
      </w:r>
      <w:r>
        <w:rPr>
          <w:b/>
          <w:lang w:val="pt_PT" w:bidi="pt_PT"/>
        </w:rPr>
        <w:t>Jordão</w:t>
      </w:r>
      <w:r>
        <w:rPr>
          <w:lang w:val="pt_PT" w:bidi="pt_PT"/>
        </w:rPr>
        <w:t xml:space="preserve">, para a área da Pereia, onde </w:t>
      </w:r>
      <w:r>
        <w:rPr>
          <w:b/>
          <w:lang w:val="pt_PT" w:bidi="pt_PT"/>
        </w:rPr>
        <w:t>João Batista batizou</w:t>
      </w:r>
      <w:r>
        <w:rPr>
          <w:lang w:val="pt_PT" w:bidi="pt_PT"/>
        </w:rPr>
        <w:t xml:space="preserve"> as pessoas pela primeira </w:t>
      </w:r>
      <w:r>
        <w:rPr>
          <w:b/>
          <w:lang w:val="pt_PT" w:bidi="pt_PT"/>
        </w:rPr>
        <w:t>vez</w:t>
      </w:r>
      <w:r>
        <w:rPr>
          <w:lang w:val="pt_PT" w:bidi="pt_PT"/>
        </w:rPr>
        <w:t xml:space="preserve">. O Jordão é o rio Jordão que corre do Mar da Galileia até o Mar Morto. João Batista era o primo de Jesus, e foi aquele que preparou o caminho para Jesus dizendo às pessoas para se arrependerem e serem batizadas. Batizar é purificar as pessoas na água. Usem as mesmas palavras para Jordão, João Batista e batizar que vocês usaram em passagens anteriores. Para mais informações sobre </w:t>
      </w:r>
      <w:r>
        <w:rPr>
          <w:lang w:val="pt_PT" w:bidi="pt_PT"/>
        </w:rPr>
        <w:t>Jordão</w:t>
      </w:r>
      <w:r>
        <w:rPr>
          <w:lang w:val="pt_PT" w:bidi="pt_PT"/>
        </w:rPr>
        <w:t xml:space="preserve">, </w:t>
      </w:r>
      <w:r>
        <w:rPr>
          <w:lang w:val="pt_PT" w:bidi="pt_PT"/>
        </w:rPr>
        <w:t>João Batista</w:t>
      </w:r>
      <w:r>
        <w:rPr>
          <w:lang w:val="pt_PT" w:bidi="pt_PT"/>
        </w:rPr>
        <w:t xml:space="preserve"> e </w:t>
      </w:r>
      <w:r>
        <w:rPr>
          <w:lang w:val="pt_PT" w:bidi="pt_PT"/>
        </w:rPr>
        <w:t>batismo</w:t>
      </w:r>
      <w:r>
        <w:rPr>
          <w:lang w:val="pt_PT" w:bidi="pt_PT"/>
        </w:rPr>
        <w:t>, consultem o Glossário Mestre.</w:t>
      </w:r>
    </w:p>
    <w:p>
      <w:pPr/>
      <w:r>
        <w:rPr>
          <w:lang w:val="pt_PT" w:bidi="pt_PT"/>
        </w:rPr>
      </w:r>
      <w:r>
        <w:rPr>
          <w:lang w:val="pt_PT" w:bidi="pt_PT"/>
        </w:rPr>
        <w:t xml:space="preserve">Vários vieram a Jesus e eles discutiram que, mesmo que João não tenha feito nenhum </w:t>
      </w:r>
      <w:r>
        <w:rPr>
          <w:b/>
          <w:lang w:val="pt_PT" w:bidi="pt_PT"/>
        </w:rPr>
        <w:t>sinal</w:t>
      </w:r>
      <w:r>
        <w:rPr>
          <w:lang w:val="pt_PT" w:bidi="pt_PT"/>
        </w:rPr>
        <w:t xml:space="preserve">, o que João disse sobre Jesus era verdadeiro. Muitas pessoas acreditavam em Jesus lá. Um sinal é um prenúncio ou indicação de que algo é verdadeiro ou vai acontecer. Use a mesma palavra para Deus que você usou antes. Para mais informações sobre </w:t>
      </w:r>
      <w:r>
        <w:rPr>
          <w:lang w:val="pt_PT" w:bidi="pt_PT"/>
        </w:rPr>
        <w:t>sinais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11:1–16</w:t>
      </w:r>
      <w:r>
        <w:rPr>
          <w:lang w:val="pt_PT" w:bidi="pt_PT"/>
        </w:rPr>
      </w:r>
    </w:p>
    <w:p>
      <w:pPr>
        <w:pStyle w:val="Heading3"/>
      </w:pPr>
      <w:r>
        <w:rPr>
          <w:lang w:val="pt_PT" w:bidi="pt_PT"/>
        </w:rPr>
        <w:t>Ouvir e Sentir</w:t>
      </w:r>
    </w:p>
    <w:p>
      <w:pPr/>
      <w:r>
        <w:rPr>
          <w:lang w:val="pt_PT" w:bidi="pt_PT"/>
        </w:rPr>
      </w:r>
      <w:r>
        <w:rPr>
          <w:lang w:val="pt_PT" w:bidi="pt_PT"/>
        </w:rPr>
        <w:t>Nesta etapa, ouçam João 11:1–16 e guardem em seus corações.</w:t>
      </w:r>
    </w:p>
    <w:p>
      <w:pPr/>
      <w:r>
        <w:rPr>
          <w:lang w:val="pt_PT" w:bidi="pt_PT"/>
        </w:rPr>
      </w:r>
      <w:r>
        <w:rPr>
          <w:lang w:val="pt_PT" w:bidi="pt_PT"/>
        </w:rPr>
        <w:t>Ouçam uma versão em áudio de João 11:1–16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Na passagem anterior, os judeus acusaram Jesus de blasfêmia e tentaram apedrejar Jesus. Depois que os judeus tentaram apedrejar Jesus até a morte, Jesus e seus discípulos atravessaram o rio Jordão para ficar lá por um tempo. Essa passagem conta a próxima história de um amigo de Jesus chamado Lázaro, que ficou doente e morreu.</w:t>
      </w:r>
    </w:p>
    <w:p>
      <w:pPr/>
      <w:r>
        <w:rPr>
          <w:lang w:val="pt_PT" w:bidi="pt_PT"/>
        </w:rPr>
      </w:r>
      <w:r>
        <w:rPr>
          <w:lang w:val="pt_PT" w:bidi="pt_PT"/>
        </w:rPr>
        <w:t>Essa passagem começa descrevendo um homem chamado Lázaro. Lázaro estava muito doente. Lázaro e suas irmãs, Maria e Marta, são amigos de Jesus. Lázaro, Maria e Marta vivem em Betânia, uma pequena cidade a menos de três quilômetros a leste de Jerusalém. Marta parece ser a irmã mais velha da família porque ela é mencionada primeiro e por nome. Maria foi aquela que ungiu o Senhor Jesus com perfume e enxugou seus pés com seus cabelos. Nesse momento da doença de Lázaro, Maria ainda não havia ungido os pés de Jesus. João nos diz essas informações agora para lembrar a seus leitores de qual Maria era ela, porque seus leitores provavelmente conheciam Maria. Maria era um nome comum no tempo de Jesus. Várias mulheres chamadas Maria são mencionadas nos Evangelhos.</w:t>
      </w:r>
    </w:p>
    <w:p>
      <w:pPr/>
      <w:r>
        <w:rPr>
          <w:lang w:val="pt_PT" w:bidi="pt_PT"/>
        </w:rPr>
      </w:r>
      <w:r>
        <w:rPr>
          <w:lang w:val="pt_PT" w:bidi="pt_PT"/>
        </w:rPr>
        <w:t>Então as irmãs, Maria e Marta, enviaram alguém com uma mensagem a Jesus, dizendo: "Senhor, aquele que você ama está doente". Jesus conhece e ama a família — as irmãs não têm nem mesmo que dizer o nome de Lázaro. As irmãs se dirigiram a Jesus com o título respeitoso "Senhor", que significa mestre. Elas confiavam nele como um líder religioso respeitado de Deus, a quem honravam muito. A mensagem delas era um pedido educado para que Jesus viesse e curasse Lázaro, mesmo que a mensagem não mencionasse Jesus curando Lázaro especificamente. As irmãs deveriam ter sabido sobre as curas que Jesus havia feito em Jerusalém, que não ficava longe de Betânia. Elas estavam confiantes de que Jesus viria, porque o conheciam bem e Jesus amava Marta, Maria e Lázaro.</w:t>
      </w:r>
    </w:p>
    <w:p>
      <w:pPr/>
      <w:r>
        <w:rPr>
          <w:lang w:val="pt_PT" w:bidi="pt_PT"/>
        </w:rPr>
      </w:r>
      <w:r>
        <w:rPr>
          <w:lang w:val="pt_PT" w:bidi="pt_PT"/>
        </w:rPr>
        <w:t>Parem aqui e discutam essa pergunta em grupo: quais são algumas coisas que as pessoas fazem para expressar amor a um amigo especial em sua cultura? Pausem este áudio aqui.</w:t>
      </w:r>
    </w:p>
    <w:p>
      <w:pPr/>
      <w:r>
        <w:rPr>
          <w:lang w:val="pt_PT" w:bidi="pt_PT"/>
        </w:rPr>
      </w:r>
      <w:r>
        <w:rPr>
          <w:lang w:val="pt_PT" w:bidi="pt_PT"/>
        </w:rPr>
        <w:t xml:space="preserve">Quando Jesus ouviu essa mensagem, Jesus disse, provavelmente ao mensageiro: "Essa doença não terminará em morte. Em vez disso, essa doença trará glória ou louvor a Deus. As pessoas louvarão, ou glorificarão, o Filho de Deus por causa dessa doença". Quando as pessoas glorificam a Deus, elas o louvam por seu poder e majestade. Jesus diz que ele, o Filho de Deus, também receberá louvor por causa da doença de Lázaro. Jesus usa o título de Filho do Homem para se referir a si mesmo. </w:t>
      </w:r>
    </w:p>
    <w:p>
      <w:pPr/>
      <w:r>
        <w:rPr>
          <w:lang w:val="pt_PT" w:bidi="pt_PT"/>
        </w:rPr>
      </w:r>
      <w:r>
        <w:rPr>
          <w:lang w:val="pt_PT" w:bidi="pt_PT"/>
        </w:rPr>
        <w:t xml:space="preserve"> Jesus amava Marta, sua irmã e Lázaro. Ele tinha afeto por eles e se importava com eles. Então, quando ele atrasou em ir para a casa deles, não significa que ele não os amava. Jesus os amava como amigos próximos. Jesus sabia o que era melhor para Maria e Marta, e Jesus sabia que Deus receberia glória, ou louvor, dessa situação. Então, depois de dois dias, Jesus disse a seus discípulos: "Retornemos à Judeia". Judeia é o nome da província ou área onde Jerusalém e Betânia ficavam. Lázaro e suas irmãs viviam na Judeia, e os líderes religiosos se opuseram a que Jesus tivesse o maior poder lá. Era, portanto, a província onde Jesus estava em mais perigo.</w:t>
      </w:r>
    </w:p>
    <w:p>
      <w:pPr/>
      <w:r>
        <w:rPr>
          <w:lang w:val="pt_PT" w:bidi="pt_PT"/>
        </w:rPr>
      </w:r>
      <w:r>
        <w:rPr>
          <w:lang w:val="pt_PT" w:bidi="pt_PT"/>
        </w:rPr>
        <w:t xml:space="preserve">Parem aqui e olhem para um mapa mostrando a localização da </w:t>
      </w:r>
      <w:r>
        <w:rPr>
          <w:lang w:val="pt_PT" w:bidi="pt_PT"/>
        </w:rPr>
        <w:t>Judeia, com Jerusalém e Betânia</w:t>
      </w:r>
      <w:r>
        <w:rPr>
          <w:lang w:val="pt_PT" w:bidi="pt_PT"/>
        </w:rPr>
        <w:t>. Pause o áudio aqui.</w:t>
      </w:r>
    </w:p>
    <w:p>
      <w:pPr/>
      <w:r>
        <w:rPr>
          <w:lang w:val="pt_PT" w:bidi="pt_PT"/>
        </w:rPr>
      </w:r>
      <w:r>
        <w:rPr>
          <w:lang w:val="pt_PT" w:bidi="pt_PT"/>
        </w:rPr>
        <w:t>Os discípulos responderam: "Mas mestre, ou Rabi, há pouco tempo, o povo da Judeia tentou apedrejar você até a morte, e você está indo para lá novamente?" A palavra Rabi significa "meu grande". Os discípulos estão mostrando respeito por um mestre ou líder religioso importante. As pessoas na Judeia quiseram apedrejar Jesus até a morte porque pensavam que ele falou coisas erradas contra Deus. Quando os discípulos de Jesus perguntaram a Jesus: "você está indo para lá novamente?" Eles não esperavam uma resposta. Eles estavam surpresos e queriam dizer a Jesus que não era uma boa ideia ir para a Judeia.</w:t>
      </w:r>
    </w:p>
    <w:p>
      <w:pPr/>
      <w:r>
        <w:rPr>
          <w:lang w:val="pt_PT" w:bidi="pt_PT"/>
        </w:rPr>
      </w:r>
      <w:r>
        <w:rPr>
          <w:lang w:val="pt_PT" w:bidi="pt_PT"/>
        </w:rPr>
        <w:t>Jesus respondeu: "Não há doze horas de luz do dia quando as pessoas podem caminhar e não tropeçar, porque elas podem ver pela luz deste mundo?" Jesus não esperava uma resposta para esta pergunta. Jesus estava fazendo uma comparação. Jesus comparou sua vida na terra antes de sua morte à luz do dia. Sua pergunta enfatiza que ainda havia tempo para eles trabalharem antes que ele tivesse que morrer — ele diz doze horas de luz para mostrar que há um dia inteiro de luz, ou muito tempo! Jesus não estava dizendo a seus discípulos que há doze horas em um dia. Ele queria dizer que estava tudo certo ir para a Judeia porque ele ainda não tinha que morrer.</w:t>
      </w:r>
    </w:p>
    <w:p>
      <w:pPr/>
      <w:r>
        <w:rPr>
          <w:lang w:val="pt_PT" w:bidi="pt_PT"/>
        </w:rPr>
      </w:r>
      <w:r>
        <w:rPr>
          <w:lang w:val="pt_PT" w:bidi="pt_PT"/>
        </w:rPr>
        <w:t>Jesus não estava dizendo a seus discípulos que é mais seguro caminhar durante o dia do que à noite. Em vez disso, ele estava dizendo a eles que aqueles que caminham com ele, a luz do mundo, não pecarão ou enfrentarão perigos desnecessários, assim como alguém que caminha durante a luz do dia pode evitar tropeçar e cair. Jesus comparou a vida sem ele a caminhar no mundo sem luz. As pessoas que caminham na escuridão não são capazes de ver ou saber o caminho. As pessoas que caminham na escuridão podem estar em perigo. Significa que a pessoa tropeça porque Jesus, a luz, não está nela.</w:t>
      </w:r>
    </w:p>
    <w:p>
      <w:pPr/>
      <w:r>
        <w:rPr>
          <w:lang w:val="pt_PT" w:bidi="pt_PT"/>
        </w:rPr>
      </w:r>
      <w:r>
        <w:rPr>
          <w:lang w:val="pt_PT" w:bidi="pt_PT"/>
        </w:rPr>
        <w:t>Parem aqui e discutam essa pergunta em grupo: contem uma história que usa um objeto do dia a dia para significar outra coisa. Pausem este áudio aqui.</w:t>
      </w:r>
    </w:p>
    <w:p>
      <w:pPr/>
      <w:r>
        <w:rPr>
          <w:lang w:val="pt_PT" w:bidi="pt_PT"/>
        </w:rPr>
      </w:r>
      <w:r>
        <w:rPr>
          <w:lang w:val="pt_PT" w:bidi="pt_PT"/>
        </w:rPr>
        <w:t>Depois de dizer isso, Jesus disse aos discípulos: "Nosso amigo Lázaro adormeceu, mas estou indo até lá para acordá-lo". Os discípulos de Jesus pensaram, obviamente, que qualquer um que durma se sentirá melhor em breve. No entanto, nessa cultura, às vezes as pessoas diziam que alguém estava dormindo como uma maneira educada de dizer que havia morrido. Jesus aqui fala de morte como um sono porque ele sabia que as pessoas ressuscitariam dos mortos. O restante das Escrituras usa a mesma imagem de morte para as pessoas que seguem Jesus. A morte deles é apenas como um sono — eles acordarão quando Deus os ressuscitar dos mortos. Os discípulos de Jesus pensavam que Jesus estava realmente dizendo que Lázaro estava dormindo, então Jesus disse a eles claramente: "Lázaro está morto. Eu estou feliz por não estar lá. Agora vocês podem acreditar em mim ainda mais. Vamos até ele agora".</w:t>
      </w:r>
    </w:p>
    <w:p>
      <w:pPr/>
      <w:r>
        <w:rPr>
          <w:lang w:val="pt_PT" w:bidi="pt_PT"/>
        </w:rPr>
      </w:r>
      <w:r>
        <w:rPr>
          <w:lang w:val="pt_PT" w:bidi="pt_PT"/>
        </w:rPr>
        <w:t>Parem aqui e discutam em grupo: como vocês falam sobre alguém morrendo de uma maneira educada em sua cultura? Pausem este áudio aqui.</w:t>
      </w:r>
    </w:p>
    <w:p>
      <w:pPr/>
      <w:r>
        <w:rPr>
          <w:lang w:val="pt_PT" w:bidi="pt_PT"/>
        </w:rPr>
      </w:r>
      <w:r>
        <w:rPr>
          <w:lang w:val="pt_PT" w:bidi="pt_PT"/>
        </w:rPr>
        <w:t>Jesus implicou que, se ele tivesse estado lá, ele teria curado Lázaro porque ele o amava. Mas agora ele tinha outra chance de mostrar aos discípulos seu poder. Então Tomé disse ao restante dos discípulos: "Vamos também, para que possamos morrer com ele lá". Como os outros discípulos, Tomé esperava que os líderes judeus matassem Jesus, mas ele exortou seus colegas a ficarem com Jesus. Ao dizer que eles deveriam ir e morrer com Jesus, Tomé expressou sua lealdade e amor por Jesus. Nessa história, João nos dá informações extras sobre Tomé. As pessoas também chamavam Tomé por outro nome, Dídimo, que significava "gêmeo". Aparentemente, Tomé tinha uma irmã ou irmão gêmeo. Não sabemos se Tomé era o gêmeo mais velho ou o mais jovem.</w:t>
      </w:r>
    </w:p>
    <w:p>
      <w:pPr/>
      <w:r>
        <w:rPr>
          <w:lang w:val="pt_PT" w:bidi="pt_PT"/>
        </w:rPr>
      </w:r>
      <w:r>
        <w:rPr>
          <w:lang w:val="pt_PT" w:bidi="pt_PT"/>
        </w:rPr>
        <w:t>Parem aqui e discutam em grupo: falem sobre pessoas que vocês conhecem que outras pessoas chamam por um nome diferente. Por que eles escolhem chamar a pessoa por um nome diferente do seu nome usual? Quais são as razões pelas quais as pessoas têm segundos nomes?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11:1–16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Lázaro estava doente. Suas irmãs, Maria e Marta, enviaram alguém para contar a Jesus sobre isso.</w:t>
      </w:r>
    </w:p>
    <w:p>
      <w:pPr/>
      <w:r>
        <w:rPr>
          <w:lang w:val="pt_PT" w:bidi="pt_PT"/>
        </w:rPr>
      </w:r>
      <w:r>
        <w:rPr>
          <w:b/>
          <w:lang w:val="pt_PT" w:bidi="pt_PT"/>
        </w:rPr>
        <w:t>Na segunda cena:</w:t>
      </w:r>
      <w:r>
        <w:rPr>
          <w:lang w:val="pt_PT" w:bidi="pt_PT"/>
        </w:rPr>
        <w:t xml:space="preserve"> Jesus ouve sobre a doença de Lázaro, mas ele ficou onde estava por mais dois dias. Ele diz que a doença de Lázaro, trará glória, ou louvor, ao Filho de Deus. Então Jesus disse aos discípulos para irem para a Judeia com Jesus. Os discípulos tentaram advertir Jesus do perigo dessa decisão. Tomé exortou os outros discípulos a irem com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Lázaro</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Marta</w:t>
      </w:r>
    </w:p>
    <w:p>
      <w:pPr>
        <w:pStyle w:val="ListBullet"/>
        <w:spacing w:line="240" w:lineRule="auto"/>
        <w:ind w:left="720"/>
      </w:pPr>
      <w:r>
        <w:rPr>
          <w:lang w:val="pt_PT" w:bidi="pt_PT"/>
        </w:rPr>
      </w:r>
      <w:r>
        <w:rPr>
          <w:lang w:val="pt_PT" w:bidi="pt_PT"/>
        </w:rPr>
        <w:t>A pessoa que Maria e Marta enviaram a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os outros discípulos de Jesus, incluindo Tomé</w:t>
      </w:r>
    </w:p>
    <w:p>
      <w:pPr/>
      <w:r>
        <w:rPr>
          <w:lang w:val="pt_PT" w:bidi="pt_PT"/>
        </w:rPr>
      </w:r>
      <w:r>
        <w:rPr>
          <w:lang w:val="pt_PT" w:bidi="pt_PT"/>
        </w:rPr>
        <w:t>Em grupo, prestem atenção às partes do cenário da passagem:</w:t>
      </w:r>
    </w:p>
    <w:p>
      <w:pPr/>
      <w:r>
        <w:rPr>
          <w:lang w:val="pt_PT" w:bidi="pt_PT"/>
        </w:rPr>
      </w:r>
      <w:r>
        <w:rPr>
          <w:lang w:val="pt_PT" w:bidi="pt_PT"/>
        </w:rPr>
        <w:t>Agora um certo homem estava doente, Lázaro de Betânia com suas irmãs Maria e Marta.</w:t>
      </w:r>
    </w:p>
    <w:p>
      <w:pPr/>
      <w:r>
        <w:rPr>
          <w:lang w:val="pt_PT" w:bidi="pt_PT"/>
        </w:rPr>
      </w:r>
      <w:r>
        <w:rPr>
          <w:lang w:val="pt_PT" w:bidi="pt_PT"/>
        </w:rPr>
        <w:t>A história começa com uma palavra que apresenta novas histórias.</w:t>
      </w:r>
    </w:p>
    <w:p>
      <w:pPr/>
      <w:r>
        <w:rPr>
          <w:lang w:val="pt_PT" w:bidi="pt_PT"/>
        </w:rPr>
      </w:r>
      <w:r>
        <w:rPr>
          <w:lang w:val="pt_PT" w:bidi="pt_PT"/>
        </w:rPr>
        <w:t>Parem aqui e falem sobre como vocês apresentam novas histórias em seu idioma. Pausem este áudio aqui.</w:t>
      </w:r>
    </w:p>
    <w:p>
      <w:pPr/>
      <w:r>
        <w:rPr>
          <w:lang w:val="pt_PT" w:bidi="pt_PT"/>
        </w:rPr>
      </w:r>
      <w:r>
        <w:rPr>
          <w:lang w:val="pt_PT" w:bidi="pt_PT"/>
        </w:rPr>
        <w:t>João nos dá informações extras sobre Maria, uma das irmãs de Lázaro. Maria foi aquela que ungiu o Senhor Jesus com perfume e enxugou seus pés com seus cabelos. Então as irmãs, Maria e Marta, enviaram alguém com uma mensagem a Jesus, dizendo: "Senhor, aquele que você ama está doente". Lembrem-se de que essa mensagem era um pedido educado para que Jesus viesse e curasse Lázaro. "Aquele a quem você ama" é uma maneira de se referir a Lázaro e lembrar a Jesus que Lázaro era um bom amigo dele.</w:t>
      </w:r>
    </w:p>
    <w:p>
      <w:pPr/>
      <w:r>
        <w:rPr>
          <w:lang w:val="pt_PT" w:bidi="pt_PT"/>
        </w:rPr>
      </w:r>
      <w:r>
        <w:rPr>
          <w:lang w:val="pt_PT" w:bidi="pt_PT"/>
        </w:rPr>
        <w:t>É importante lembrar de que, quando Jesus ouviu essa mensagem, Jesus disse: "Essa doença não resultará em morte; em vez disso, é para a glória de Deus, para que por causa da doença, o Filho de Deus possa ser glorificado". É importante lembrar que ainda não sabemos como Deus e seu filho Jesus receberão louvor nessa história. Jesus está falando sobre algo que acontecerá no futuro próximo por causa dessa situação.</w:t>
      </w:r>
    </w:p>
    <w:p>
      <w:pPr/>
      <w:r>
        <w:rPr>
          <w:lang w:val="pt_PT" w:bidi="pt_PT"/>
        </w:rPr>
      </w:r>
      <w:r>
        <w:rPr>
          <w:lang w:val="pt_PT" w:bidi="pt_PT"/>
        </w:rPr>
        <w:t>Observem que, embora Jesus amasse Marta, sua irmã e Lázaro, quando Jesus ouviu que Lázaro estava doente, Jesus ficou onde ele estava por mais dois dias. Não sabemos por que Jesus ficou onde ele estava por mais dois dias. Muitos estudiosos pensam que Jesus atrasou porque ele sabia que era melhor para Maria e Marta se ele esperasse, ou porque ele sabia que, se ele esperasse, Deus obteria mais glória.</w:t>
      </w:r>
    </w:p>
    <w:p>
      <w:pPr/>
      <w:r>
        <w:rPr>
          <w:lang w:val="pt_PT" w:bidi="pt_PT"/>
        </w:rPr>
      </w:r>
      <w:r>
        <w:rPr>
          <w:lang w:val="pt_PT" w:bidi="pt_PT"/>
        </w:rPr>
        <w:t>Lembrem-se de que depois de dois dias, Jesus disse a seus discípulos que eles deveriam retornar à Judeia. Os discípulos responderam: "Mas mestre, há um pouco tempo atrás, as pessoas na Judeia tentaram apedrejá-lo até a morte, e você está indo para lá novamente?" É importante observar que, quando os discípulos de Jesus perguntaram a Jesus: "você está indo para lá novamente?" Eles não esperavam uma resposta. Eles estavam surpresos e queriam dizer a Jesus que não era uma boa ideia ir para a Judeia.</w:t>
      </w:r>
    </w:p>
    <w:p>
      <w:pPr/>
      <w:r>
        <w:rPr>
          <w:lang w:val="pt_PT" w:bidi="pt_PT"/>
        </w:rPr>
      </w:r>
      <w:r>
        <w:rPr>
          <w:lang w:val="pt_PT" w:bidi="pt_PT"/>
        </w:rPr>
        <w:t>Os discípulos ficaram muito surpresos por Jesus querer voltar para onde as pessoas queriam matá-lo. Eles indicaram que esse não era um bom plano. Jesus respondeu: "Não há doze horas de luz do dia quando as pessoas podem caminhar e não tropeçar, porque elas podem ver pela luz deste mundo?" É quando as pessoas caminham na noite ou no escuro que tropeçam, porque elas não têm nenhuma luz dentro delas". Lembrem-se de que Jesus disse isso para lembrar a seus discípulos que a hora de sua morte ainda não havia chegado. Ainda era dia, e ele podia caminhar com segurança. Os inimigos de Jesus não serão capazes de fazer nada acontecer com Jesus até que Deus permita. Depois de dizer isso, ele disse a eles: "Nosso amigo Lázaro adormeceu, mas estou indo até lá para acordá-lo".</w:t>
      </w:r>
    </w:p>
    <w:p>
      <w:pPr/>
      <w:r>
        <w:rPr>
          <w:lang w:val="pt_PT" w:bidi="pt_PT"/>
        </w:rPr>
      </w:r>
      <w:r>
        <w:rPr>
          <w:lang w:val="pt_PT" w:bidi="pt_PT"/>
        </w:rPr>
        <w:t>É importante lembrar que os discípulos de Jesus disseram que se Lázaro estava dormindo, ele ficará em paz porque eles não entenderam o que Jesus disse. No entanto, Jesus havia falado sobre a morte de Lázaro, mas seus discípulos pensavam que ele queria dizer que Lázaro estava dormindo. Então Jesus disse a eles claramente: "Lázaro está morto, por causa de vocês estou feliz por não estar lá, para que vocês acreditem em mim". Isso significa que o que estava prestes a acontecer ensinaria a eles mais sobre quem Jesus era.</w:t>
      </w:r>
    </w:p>
    <w:p>
      <w:pPr/>
      <w:r>
        <w:rPr>
          <w:lang w:val="pt_PT" w:bidi="pt_PT"/>
        </w:rPr>
      </w:r>
      <w:r>
        <w:rPr>
          <w:lang w:val="pt_PT" w:bidi="pt_PT"/>
        </w:rPr>
        <w:t>É importante lembrar que Tomé, que também é chamado de Dídimo, ou de Gêmeo, disse ao restante dos discípulos: "Vamos também, para que possamos morrer com Jesus lá".</w:t>
      </w:r>
    </w:p>
    <w:p>
      <w:pPr/>
      <w:r>
        <w:rPr>
          <w:lang w:val="pt_PT" w:bidi="pt_PT"/>
        </w:rPr>
      </w:r>
      <w:r>
        <w:rPr>
          <w:lang w:val="pt_PT" w:bidi="pt_PT"/>
        </w:rPr>
        <w:t>Parem aqui e discutam em equipe: João acrescentou informações extras duas vezes nessa história. No início, João nos lembra de qual Maria essa é. Agora João nos diz o outro nome de Tomé. Quando vocês contam histórias em sua cultura, como vocês adicionam informações extras? Tente contar uma história e adicione informações de fundo extras sobre um personagem na história. Ouçam como vocês adicionam as informações. Pausem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11:1–16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Lázaro</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Marta</w:t>
      </w:r>
    </w:p>
    <w:p>
      <w:pPr>
        <w:pStyle w:val="ListBullet"/>
        <w:spacing w:line="240" w:lineRule="auto"/>
        <w:ind w:left="720"/>
      </w:pPr>
      <w:r>
        <w:rPr>
          <w:lang w:val="pt_PT" w:bidi="pt_PT"/>
        </w:rPr>
      </w:r>
      <w:r>
        <w:rPr>
          <w:lang w:val="pt_PT" w:bidi="pt_PT"/>
        </w:rPr>
        <w:t>A pessoa que Maria e Marta enviaram a Jesus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os outros discípulos de Jesus, incluindo Tomé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Agora um certo homem estava doente, Lázaro, o irmão de Maria e Marta, de Betânia. Maria foi aquela que ungiu o Senhor com perfume e enxugou seus pés com seus cabelos; foi seu irmão Lázaro que estava doente. Então as irmãs, Maria e Marta, enviaram alguém com uma mensagem a Jesus, dizendo: "Senhor, aquele que você ama está doente". Quando Jesus ouviu essa mensagem, Jesus disse: "Essa doença não resultará em morte; em vez disso, o povo louvará a Deus, para que por causa da doença, o Filho de Deus possa ser glorificado".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irmãs de Lázaro: “O que vocês estão sentindo ou pensando?” O povo pode responder coisas como: "Estamos desesperados para que Lázaro seja curado", ou "Estamos esperançosos de que quando Jesus vier, ele curará nosso irmão", ou "Achamos que Jesus não hesitará em vir porque Jesus ama tanto Lázaro".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"Sinto compaixão por Lázaro", ou "Eu estou feliz porque Deus será glorificado por meio da doença de Lázaro".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 Jesus amava Marta, sua irmã e Lázaro. Então quando Jesus ouviu que Lázaro estava doente, Jesus ficou onde ele estava por mais dois dias. Então depois de dois dias, ele disse a seus discípulos: "Retornemos à Judeia". Os discípulos responderam: "Mas mestre, há pouco tempo o povo na Judeia tentou apedrejar você até a morte, e você está indo para lá novamente?" Jesus respondeu: "Não há doze horas de luz do dia quando as pessoas podem caminhar e não tropeçar, porque elas podem ver pela luz deste mundo?" É quando as pessoas caminham na noite ou no escuro que tropeçam, porque elas não têm nenhuma luz dentro delas".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"Acho que é hora de ir e visitar Lázaro", ou "Sinto que Maria e Marta estão esperando ansiosamente que eu vá", ou "Não estou com medo de ir para a Judeia".</w:t>
      </w:r>
    </w:p>
    <w:p>
      <w:pPr>
        <w:pStyle w:val="ListBullet"/>
        <w:spacing w:line="240" w:lineRule="auto"/>
        <w:ind w:left="720"/>
      </w:pPr>
      <w:r>
        <w:rPr>
          <w:lang w:val="pt_PT" w:bidi="pt_PT"/>
        </w:rPr>
      </w:r>
      <w:r>
        <w:rPr>
          <w:lang w:val="pt_PT" w:bidi="pt_PT"/>
        </w:rPr>
        <w:t>Pergunte à pessoa que interpreta os discípulos: “O que você está sentindo ou pensando?”. O povo pode responder coisas como: "Estamos tão preocupados com Jesus, ele pode ser morto na Judeia", ou "Não queremos que Jesus vá para a Judeia", ou "Tentaremos convencer Jesus a não ir para a Judeia".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Então Jesus disse a eles: "Nosso amigo Lázaro adormeceu, mas estou indo até lá para acordá-lo". Os discípulos de Jesus responderam: "Senhor, se ele foi dormir, ele ficará bem". No entanto, Jesus havia falado sobre a morte de Lázaro, mas seus discípulos pensavam que ele queria dizer que Lázaro estava dormindo. </w:t>
      </w:r>
    </w:p>
    <w:p>
      <w:pPr/>
      <w:r>
        <w:rPr>
          <w:lang w:val="pt_PT" w:bidi="pt_PT"/>
        </w:rPr>
      </w:r>
      <w:r>
        <w:rPr>
          <w:lang w:val="pt_PT" w:bidi="pt_PT"/>
        </w:rPr>
        <w:t>Então Jesus disse a eles claramente: "Lázaro está morto, por causa de vocês estou feliz por não estar lá, para que vocês acreditem em mim. Mas vamos até ele".</w:t>
      </w:r>
    </w:p>
    <w:p>
      <w:pPr/>
      <w:r>
        <w:rPr>
          <w:lang w:val="pt_PT" w:bidi="pt_PT"/>
        </w:rPr>
      </w:r>
      <w:r>
        <w:rPr>
          <w:lang w:val="pt_PT" w:bidi="pt_PT"/>
        </w:rPr>
        <w:t>Então Tomé, também chamado de Gêmeo, disse ao restante dos discípulos: "Vamos também, para que possamos morrer com ele lá".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"Eu me sinto triste porque meu amigo está morto", ou "Eu estou feliz por não estar lá quando Lázaro morreu, porque será outra oportunidade para meus discípulos acreditarem em mim".</w:t>
      </w:r>
    </w:p>
    <w:p>
      <w:pPr>
        <w:pStyle w:val="ListBullet"/>
        <w:spacing w:line="240" w:lineRule="auto"/>
        <w:ind w:left="720"/>
      </w:pPr>
      <w:r>
        <w:rPr>
          <w:lang w:val="pt_PT" w:bidi="pt_PT"/>
        </w:rPr>
      </w:r>
      <w:r>
        <w:rPr>
          <w:lang w:val="pt_PT" w:bidi="pt_PT"/>
        </w:rPr>
        <w:t>Pergunte à pessoa que interpreta egípcios: “O que você está sentindo ou pensando?” A pessoa pode responder coisas como: "Sinto que essa é uma oportunidade de provar minha lealdade a Jesus", ou "Sinto a necessidade de convencer os discípulos a irem com Jesus para a Judeia", ou "Eu estou disposto a morrer com Jesus".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11:1–16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Maria foi aquela que </w:t>
      </w:r>
      <w:r>
        <w:rPr>
          <w:b/>
          <w:lang w:val="pt_PT" w:bidi="pt_PT"/>
        </w:rPr>
        <w:t>ungiu</w:t>
      </w:r>
      <w:r>
        <w:rPr>
          <w:lang w:val="pt_PT" w:bidi="pt_PT"/>
        </w:rPr>
        <w:t xml:space="preserve"> o </w:t>
      </w:r>
      <w:r>
        <w:rPr>
          <w:b/>
          <w:lang w:val="pt_PT" w:bidi="pt_PT"/>
        </w:rPr>
        <w:t>Senhor</w:t>
      </w:r>
      <w:r>
        <w:rPr>
          <w:lang w:val="pt_PT" w:bidi="pt_PT"/>
        </w:rPr>
        <w:t xml:space="preserve"> com perfume e enxugou seus pés com seus cabelos; era seu irmão Lázaro que estava doente. Ungir as pessoas com óleo poderia simbolizar honrá-las. As pessoas provavelmente esfregavam um pouco de óleo em alguma parte do corpo de forma simbólica. É provável que esfregassem o óleo na cabeça.</w:t>
      </w:r>
    </w:p>
    <w:p>
      <w:pPr/>
      <w:r>
        <w:rPr>
          <w:lang w:val="pt_PT" w:bidi="pt_PT"/>
        </w:rPr>
      </w:r>
      <w:r>
        <w:rPr>
          <w:lang w:val="pt_PT" w:bidi="pt_PT"/>
        </w:rPr>
        <w:t xml:space="preserve">Pare aqui e discuta em grupo qual palavra ou frase vocês usarão para </w:t>
      </w:r>
      <w:r>
        <w:rPr>
          <w:b/>
          <w:lang w:val="pt_PT" w:bidi="pt_PT"/>
        </w:rPr>
        <w:t>ungido</w:t>
      </w:r>
      <w:r>
        <w:rPr>
          <w:lang w:val="pt_PT" w:bidi="pt_PT"/>
        </w:rPr>
        <w:t xml:space="preserve">. Procure </w:t>
      </w:r>
      <w:r>
        <w:rPr>
          <w:lang w:val="pt_PT" w:bidi="pt_PT"/>
        </w:rPr>
        <w:t>ungir</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 xml:space="preserve">Use a mesma palavra ou frase para </w:t>
      </w:r>
      <w:r>
        <w:rPr>
          <w:b/>
          <w:lang w:val="pt_PT" w:bidi="pt_PT"/>
        </w:rPr>
        <w:t>Senhor</w:t>
      </w:r>
      <w:r>
        <w:rPr>
          <w:lang w:val="pt_PT" w:bidi="pt_PT"/>
        </w:rPr>
        <w:t xml:space="preserve"> que você usou em passagens anteriores. </w:t>
      </w:r>
      <w:r>
        <w:rPr>
          <w:lang w:val="pt_PT" w:bidi="pt_PT"/>
        </w:rPr>
        <w:t>Senhor</w:t>
      </w:r>
      <w:r>
        <w:rPr>
          <w:lang w:val="pt_PT" w:bidi="pt_PT"/>
        </w:rPr>
        <w:t xml:space="preserve"> está no Glossário Mestre.</w:t>
      </w:r>
    </w:p>
    <w:p>
      <w:pPr/>
      <w:r>
        <w:rPr>
          <w:lang w:val="pt_PT" w:bidi="pt_PT"/>
        </w:rPr>
      </w:r>
      <w:r>
        <w:rPr>
          <w:lang w:val="pt_PT" w:bidi="pt_PT"/>
        </w:rPr>
        <w:t xml:space="preserve">Quando Jesus ouviu essa mensagem, Jesus disse: "Essa doença não resultará em morte. Em vez disso, é para a </w:t>
      </w:r>
      <w:r>
        <w:rPr>
          <w:b/>
          <w:lang w:val="pt_PT" w:bidi="pt_PT"/>
        </w:rPr>
        <w:t>glória de Deus</w:t>
      </w:r>
      <w:r>
        <w:rPr>
          <w:lang w:val="pt_PT" w:bidi="pt_PT"/>
        </w:rPr>
        <w:t xml:space="preserve">, para que por causa da doença, o </w:t>
      </w:r>
      <w:r>
        <w:rPr>
          <w:b/>
          <w:lang w:val="pt_PT" w:bidi="pt_PT"/>
        </w:rPr>
        <w:t>Filho de Deus</w:t>
      </w:r>
      <w:r>
        <w:rPr>
          <w:lang w:val="pt_PT" w:bidi="pt_PT"/>
        </w:rPr>
        <w:t xml:space="preserve"> possa ser glorificado. Glória pode se referir a como Deus mostra seu poder e esplendor. Traduzam glória da mesma maneira que vocês traduziram antes. Para mais informações sobre </w:t>
      </w:r>
      <w:r>
        <w:rPr>
          <w:lang w:val="pt_PT" w:bidi="pt_PT"/>
        </w:rPr>
        <w:t>glória</w:t>
      </w:r>
      <w:r>
        <w:rPr>
          <w:lang w:val="pt_PT" w:bidi="pt_PT"/>
        </w:rPr>
        <w:t xml:space="preserve">, consultem o Glossário Mestre. Usem a mesma palavra ou frase para "Filho de Deus" que vocês usaram em passagens anteriores. </w:t>
      </w:r>
      <w:r>
        <w:rPr>
          <w:lang w:val="pt_PT" w:bidi="pt_PT"/>
        </w:rPr>
        <w:t>Filho de Deus</w:t>
      </w:r>
      <w:r>
        <w:rPr>
          <w:lang w:val="pt_PT" w:bidi="pt_PT"/>
        </w:rPr>
        <w:t xml:space="preserve"> está no Glossário Mestre. </w:t>
      </w:r>
    </w:p>
    <w:p>
      <w:pPr/>
      <w:r>
        <w:rPr>
          <w:lang w:val="pt_PT" w:bidi="pt_PT"/>
        </w:rPr>
      </w:r>
      <w:r>
        <w:rPr>
          <w:lang w:val="pt_PT" w:bidi="pt_PT"/>
        </w:rPr>
        <w:t xml:space="preserve">Então quando Jesus ouviu que Lázaro estava doente, Jesus ficou onde ele estava por mais dois dias. Então depois de dois dias, ele disse a seus </w:t>
      </w:r>
      <w:r>
        <w:rPr>
          <w:b/>
          <w:lang w:val="pt_PT" w:bidi="pt_PT"/>
        </w:rPr>
        <w:t>discípulos</w:t>
      </w:r>
      <w:r>
        <w:rPr>
          <w:lang w:val="pt_PT" w:bidi="pt_PT"/>
        </w:rPr>
        <w:t xml:space="preserve">: "Retornemos à Judeia". Usem a mesma palavra ou frase para espírito que vocês usaram em passagens anteriores. </w:t>
      </w:r>
      <w:r>
        <w:rPr>
          <w:lang w:val="pt_PT" w:bidi="pt_PT"/>
        </w:rPr>
        <w:t>Discípulos</w:t>
      </w:r>
      <w:r>
        <w:rPr>
          <w:lang w:val="pt_PT" w:bidi="pt_PT"/>
        </w:rPr>
        <w:t xml:space="preserve"> está no Glossário Mestre.</w:t>
      </w:r>
    </w:p>
    <w:p>
      <w:pPr/>
      <w:r>
        <w:rPr>
          <w:lang w:val="pt_PT" w:bidi="pt_PT"/>
        </w:rPr>
      </w:r>
      <w:r>
        <w:rPr>
          <w:lang w:val="pt_PT" w:bidi="pt_PT"/>
        </w:rPr>
        <w:t xml:space="preserve">Os discípulos responderam: "Mas mestre, ou Rabi, há pouco tempo, o povo da Judeia tentou apedrejar você até a morte, e você está indo para lá novamente?" A palavra Rabi significa "meu grande". As pessoas naquela época usavam essa palavra para mostrar respeito por um mestre ou líder religioso importante. Usem a mesma palavra ou frase para rabi que vocês usaram em passagens anteriores. </w:t>
      </w:r>
      <w:r>
        <w:rPr>
          <w:lang w:val="pt_PT" w:bidi="pt_PT"/>
        </w:rPr>
        <w:t>Rabi</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11:17–27</w:t>
      </w:r>
      <w:r>
        <w:rPr>
          <w:lang w:val="pt_PT" w:bidi="pt_PT"/>
        </w:rPr>
      </w:r>
    </w:p>
    <w:p>
      <w:pPr>
        <w:pStyle w:val="Heading3"/>
      </w:pPr>
      <w:r>
        <w:rPr>
          <w:lang w:val="pt_PT" w:bidi="pt_PT"/>
        </w:rPr>
        <w:t>Ouvir e Sentir</w:t>
      </w:r>
    </w:p>
    <w:p>
      <w:pPr/>
      <w:r>
        <w:rPr>
          <w:lang w:val="pt_PT" w:bidi="pt_PT"/>
        </w:rPr>
      </w:r>
      <w:r>
        <w:rPr>
          <w:lang w:val="pt_PT" w:bidi="pt_PT"/>
        </w:rPr>
        <w:t>Nesta etapa, ouçam João 11:17–27 e guardem em seus corações.</w:t>
      </w:r>
    </w:p>
    <w:p>
      <w:pPr/>
      <w:r>
        <w:rPr>
          <w:lang w:val="pt_PT" w:bidi="pt_PT"/>
        </w:rPr>
      </w:r>
      <w:r>
        <w:rPr>
          <w:lang w:val="pt_PT" w:bidi="pt_PT"/>
        </w:rPr>
        <w:t>Ouçam uma versão em áudio de João 11:17–27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11:17–27 na tradução mais fácil de entender.</w:t>
      </w:r>
    </w:p>
    <w:p>
      <w:pPr/>
      <w:r>
        <w:rPr>
          <w:lang w:val="pt_PT" w:bidi="pt_PT"/>
        </w:rPr>
      </w:r>
      <w:r>
        <w:rPr>
          <w:lang w:val="pt_PT" w:bidi="pt_PT"/>
        </w:rPr>
        <w:t>Na passagem anterior, Lázaro ficou doente e morreu. As irmãs de Lázaro, Maria e Marta, enviaram alguém para dizer a Jesus. Mas quando Jesus soube sobre a doença de Lázaro, ele ficou onde estava dois dias antes de decidir ir e visitar Lázaro. Essa passagem conta a história do que aconteceu quando Jesus chegou a Betânia.</w:t>
      </w:r>
    </w:p>
    <w:p>
      <w:pPr/>
      <w:r>
        <w:rPr>
          <w:lang w:val="pt_PT" w:bidi="pt_PT"/>
        </w:rPr>
      </w:r>
      <w:r>
        <w:rPr>
          <w:lang w:val="pt_PT" w:bidi="pt_PT"/>
        </w:rPr>
        <w:t>Quando Jesus chegou a Betânia, alguém disse a Jesus que o corpo de Lázaro havia ficado em seu túmulo por quatro dias. O corpo de Lázaro já havia começado a se decompor. João simplesmente nos diz que, quando Jesus chegou, ele descobriu que Lázaro já havia sido enterrado por quatro dias em uma caverna ou túmulo. Um túmulo muitas vezes era uma caverna cavada no lado de uma colina. Provavelmente havia uma pedra grande na frente do túmulo para proteger o corpo que estava enterrado nele.</w:t>
      </w:r>
    </w:p>
    <w:p>
      <w:pPr/>
      <w:r>
        <w:rPr>
          <w:lang w:val="pt_PT" w:bidi="pt_PT"/>
        </w:rPr>
      </w:r>
      <w:r>
        <w:rPr>
          <w:lang w:val="pt_PT" w:bidi="pt_PT"/>
        </w:rPr>
        <w:t xml:space="preserve">Parem aqui e, em grupo, olhem para uma imagem de um </w:t>
      </w:r>
      <w:r>
        <w:rPr>
          <w:lang w:val="pt_PT" w:bidi="pt_PT"/>
        </w:rPr>
        <w:t>túmulo</w:t>
      </w:r>
      <w:r>
        <w:rPr>
          <w:lang w:val="pt_PT" w:bidi="pt_PT"/>
        </w:rPr>
        <w:t>. Pausem este áudio aqui.</w:t>
      </w:r>
    </w:p>
    <w:p>
      <w:pPr/>
      <w:r>
        <w:rPr>
          <w:lang w:val="pt_PT" w:bidi="pt_PT"/>
        </w:rPr>
      </w:r>
      <w:r>
        <w:rPr>
          <w:lang w:val="pt_PT" w:bidi="pt_PT"/>
        </w:rPr>
        <w:t>Não sabemos a quanto tempo eles enterravam o corpo de Lázaro, mas provavelmente não muito porque, naquela época, as pessoas não praticavam o embalsamamento em Israel, então as pessoas geralmente enterravam corpos dentro de um dia de sua morte. Os quatro dias que Lázaro ficou no túmulo podem ser significativos. Talvez Jesus tenha atrasado a vinda para que as pessoas soubessem que Lázaro estava realmente morto. Na cultura naquela época, as pessoas acreditavam que, quando alguém morre, a alma permanecia perto do corpo por três dias. A alma espera uma oportunidade de retornar. Mas no quarto dia, a alma vê a decomposição começar e finalmente deixa o corpo, deixando a pessoa irrevogavelmente morta. Portanto, as pessoas teriam sabido que Lázaro estava verdadeiramente morto.</w:t>
      </w:r>
    </w:p>
    <w:p>
      <w:pPr/>
      <w:r>
        <w:rPr>
          <w:lang w:val="pt_PT" w:bidi="pt_PT"/>
        </w:rPr>
      </w:r>
      <w:r>
        <w:rPr>
          <w:lang w:val="pt_PT" w:bidi="pt_PT"/>
        </w:rPr>
        <w:t>Parem aqui e discutam essa pergunta em grupo: contem uma história sobre alguém que morreu. Que tipos de coisas as pessoas fizeram com o corpo morto? Que tipos de coisas as pessoas fizeram como comunidade? Que tipos de rituais as pessoas fizeram? Pausem este áudio aqui.</w:t>
      </w:r>
    </w:p>
    <w:p>
      <w:pPr/>
      <w:r>
        <w:rPr>
          <w:lang w:val="pt_PT" w:bidi="pt_PT"/>
        </w:rPr>
      </w:r>
      <w:r>
        <w:rPr>
          <w:lang w:val="pt_PT" w:bidi="pt_PT"/>
        </w:rPr>
        <w:t>Betânia ficava a cerca de três quilômetros de Jerusalém. Muitos do povo dessa região vieram para ver Marta e Maria, para dar a eles simpatia ou conforto porque seu irmão havia morrido. Era uma prática cultural judaica que as pessoas visitassem e confortassem uma família cujo ente amado morreu.</w:t>
      </w:r>
    </w:p>
    <w:p>
      <w:pPr/>
      <w:r>
        <w:rPr>
          <w:lang w:val="pt_PT" w:bidi="pt_PT"/>
        </w:rPr>
      </w:r>
      <w:r>
        <w:rPr>
          <w:lang w:val="pt_PT" w:bidi="pt_PT"/>
        </w:rPr>
        <w:t xml:space="preserve">Parem aqui e, em grupo, olhem para um mapa mostrando a distância de </w:t>
      </w:r>
      <w:r>
        <w:rPr>
          <w:lang w:val="pt_PT" w:bidi="pt_PT"/>
        </w:rPr>
        <w:t xml:space="preserve">Jerusalém até a Betânia. </w:t>
      </w:r>
      <w:r>
        <w:rPr>
          <w:lang w:val="pt_PT" w:bidi="pt_PT"/>
        </w:rPr>
        <w:t>Pausem este áudio aqui.</w:t>
      </w:r>
    </w:p>
    <w:p>
      <w:pPr/>
      <w:r>
        <w:rPr>
          <w:lang w:val="pt_PT" w:bidi="pt_PT"/>
        </w:rPr>
      </w:r>
      <w:r>
        <w:rPr>
          <w:lang w:val="pt_PT" w:bidi="pt_PT"/>
        </w:rPr>
        <w:t>Quando Marta ouviu que Jesus estava vindo, ela saiu para encontrá-lo, mas Maria se sentou em casa. O costume daquele tempo era que as pessoas se sentassem enquanto estavam de luto. Maria estava sentada porque ela estava de luto, não porque ela era preguiçosa.</w:t>
      </w:r>
    </w:p>
    <w:p>
      <w:pPr/>
      <w:r>
        <w:rPr>
          <w:lang w:val="pt_PT" w:bidi="pt_PT"/>
        </w:rPr>
      </w:r>
      <w:r>
        <w:rPr>
          <w:lang w:val="pt_PT" w:bidi="pt_PT"/>
        </w:rPr>
        <w:t>Parem aqui e discutam essa pergunta em grupo: descrevam as maneiras como as pessoas choram seus mortos em sua cultura. Pausem este áudio aqui.</w:t>
      </w:r>
    </w:p>
    <w:p>
      <w:pPr/>
      <w:r>
        <w:rPr>
          <w:lang w:val="pt_PT" w:bidi="pt_PT"/>
        </w:rPr>
      </w:r>
      <w:r>
        <w:rPr>
          <w:lang w:val="pt_PT" w:bidi="pt_PT"/>
        </w:rPr>
        <w:t>Marta disse a Jesus: "Senhor, ou mestre, se você tivesse estado aqui, meu irmão não teria morrido. Mas mesmo agora sei que Deus dará a você o que você pedir a ele". A observação de Marta provavelmente expressa arrependimento em vez de repreensão. Talvez Marta e Maria tivessem dito essa mesma coisa uma à outra muitas vezes nos últimos dias. Marta ainda tinha grande fé, porque ela também disse que acreditava que Deus dará a Jesus o que ele pediu.</w:t>
      </w:r>
    </w:p>
    <w:p>
      <w:pPr/>
      <w:r>
        <w:rPr>
          <w:lang w:val="pt_PT" w:bidi="pt_PT"/>
        </w:rPr>
      </w:r>
      <w:r>
        <w:rPr>
          <w:lang w:val="pt_PT" w:bidi="pt_PT"/>
        </w:rPr>
        <w:t>Marta acredita que Deus dará a Jesus o que quiser, ou qualquer coisa que Jesus peça a Deus que dê a ele. No entanto, Marta provavelmente não pensa que Deus ressuscitará Lázaro dos mortos. Ela provavelmente estava pensando em termos da vida cotidiana, não em um movimento da morte para a vida. Quando Jesus disse a Marta que Lázaro ressuscitaria novamente, ela pensou que Lázaro ressuscitaria no futuro, quando o mundo acabasse. Muitos judeus acreditavam que, quando o mundo acabasse, todo o povo de Deus ressuscitaria e viveria novamente. Mas Jesus disse a Marta: "Seu irmão ressuscitará dos mortos". E Marta disse a ele: "Sei que ele ressuscitará novamente na ressurreição no último dia". Esse último dia se refere ao tempo futuro em que o mundo acabará e quando Deus julgará todas as pessoas.</w:t>
      </w:r>
    </w:p>
    <w:p>
      <w:pPr/>
      <w:r>
        <w:rPr>
          <w:lang w:val="pt_PT" w:bidi="pt_PT"/>
        </w:rPr>
      </w:r>
      <w:r>
        <w:rPr>
          <w:lang w:val="pt_PT" w:bidi="pt_PT"/>
        </w:rPr>
        <w:t xml:space="preserve">Então Jesus disse a Marta: "Eu sou a ressurreição. Eu também sou a vida. Aqueles que confiam em mim viverão, mesmo que morram fisicamente e todos que vivem e acreditam em mim nunca morrerão". Jesus está dizendo aqui que todos aqueles que acreditam nele, mesmo que morram fisicamente, ressuscitarão na era vindoura ou no último dia. E todos aqueles que vivem espiritualmente e acreditam em Jesus nunca morrerão novamente espiritualmente. Jesus não diz simplesmente que ele dará a ressurreição e vida, mas que ele </w:t>
      </w:r>
      <w:r>
        <w:rPr>
          <w:b/>
          <w:lang w:val="pt_PT" w:bidi="pt_PT"/>
        </w:rPr>
        <w:t>é</w:t>
      </w:r>
      <w:r>
        <w:rPr>
          <w:lang w:val="pt_PT" w:bidi="pt_PT"/>
        </w:rPr>
        <w:t xml:space="preserve"> a ressurreição e a vida. Isso significa que Jesus é a fonte de toda a vida verdadeira. E ainda mais, ele é a vida, então se temos Jesus, temos vida. Não morreremos na era que está para vir. Os crentes em Jesus têm vida eterna, a vida da era vindoura.</w:t>
      </w:r>
    </w:p>
    <w:p>
      <w:pPr/>
      <w:r>
        <w:rPr>
          <w:lang w:val="pt_PT" w:bidi="pt_PT"/>
        </w:rPr>
      </w:r>
      <w:r>
        <w:rPr>
          <w:lang w:val="pt_PT" w:bidi="pt_PT"/>
        </w:rPr>
        <w:t>"Vocês acreditam no que acabei de dizer?" Jesus perguntou a Marta.</w:t>
      </w:r>
    </w:p>
    <w:p>
      <w:pPr/>
      <w:r>
        <w:rPr>
          <w:lang w:val="pt_PT" w:bidi="pt_PT"/>
        </w:rPr>
      </w:r>
      <w:r>
        <w:rPr>
          <w:lang w:val="pt_PT" w:bidi="pt_PT"/>
        </w:rPr>
        <w:t>Marta respondeu a Jesus: "Sim, Senhor, acredito que você é o Messias, ou salvador prometido, o Filho de Deus, aquele que Deus ou as Escrituras prometem que virá ao mundo". Sua resposta foi boa, mas ela não reconheceu plenamente o que Jesus havia acabado de dizer. Jesus não estava perguntando a Marta quem ele era, mas o que ela acreditava sobre sua capacidade de lidar com sua situação. Ele estava declarando que ele tinha autoridade sobre a vida e sobre a morte. Os profetas haviam escrito sobre a vinda do Messias. Agora esse salvador havia vindo, e ele era Jesus.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11:17–27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Jesus chega em Betânia e aprende que Lázaro havia sido a enterrado quatro dias. Marta saiu e encontrou Jesus.</w:t>
      </w:r>
    </w:p>
    <w:p>
      <w:pPr/>
      <w:r>
        <w:rPr>
          <w:lang w:val="pt_PT" w:bidi="pt_PT"/>
        </w:rPr>
      </w:r>
      <w:r>
        <w:rPr>
          <w:b/>
          <w:lang w:val="pt_PT" w:bidi="pt_PT"/>
        </w:rPr>
        <w:t>Na segunda cena:</w:t>
      </w:r>
      <w:r>
        <w:rPr>
          <w:lang w:val="pt_PT" w:bidi="pt_PT"/>
        </w:rPr>
        <w:t xml:space="preserve"> Jesus e Marta tiveram uma conversa sobre a ressurreição.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Marta</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E o povo da região de Jerusalém que havia vindo para consolar Maria e Marta</w:t>
      </w:r>
    </w:p>
    <w:p>
      <w:pPr/>
      <w:r>
        <w:rPr>
          <w:lang w:val="pt_PT" w:bidi="pt_PT"/>
        </w:rPr>
      </w:r>
      <w:r>
        <w:rPr>
          <w:lang w:val="pt_PT" w:bidi="pt_PT"/>
        </w:rPr>
        <w:t>Em grupo, prestem atenção às partes do cenário da passagem:</w:t>
      </w:r>
    </w:p>
    <w:p>
      <w:pPr/>
      <w:r>
        <w:rPr>
          <w:lang w:val="pt_PT" w:bidi="pt_PT"/>
        </w:rPr>
      </w:r>
      <w:r>
        <w:rPr>
          <w:lang w:val="pt_PT" w:bidi="pt_PT"/>
        </w:rPr>
        <w:t>Jesus havia chegado à beira da aldeia quando alguém provavelmente veio para dizer a ele que Lázaro havia morrido e ele estava em seu túmulo por quatro dias. Observem que Jesus ficou onde ele estava por dois dias. Até que os mensageiros tivessem ido até jesus e voltado, teriam passado alguns dias. Quando Marta ouviu que Jesus estava vindo, ela saiu para encontrá-lo, mas Maria se sentou em casa. Lembrem-se de que na cultura judaica, as pessoas se sentavam em casa quando estavam de luto. Maria provavelmente estava sentada em casa com muitos visitantes, esses judeus que haviam vindo para chorar com Maria e Marta.</w:t>
      </w:r>
    </w:p>
    <w:p>
      <w:pPr/>
      <w:r>
        <w:rPr>
          <w:lang w:val="pt_PT" w:bidi="pt_PT"/>
        </w:rPr>
      </w:r>
      <w:r>
        <w:rPr>
          <w:lang w:val="pt_PT" w:bidi="pt_PT"/>
        </w:rPr>
        <w:t>Quando Marta encontrou Jesus, ela disse a Jesus que se Jesus tivesse estado aqui mais cedo, seu irmão não teria morrido, e mesmo agora ela sabe que Deus dará a Jesus o que Jesus pedir a ele. Lembrem-se de que a declaração de Marta mostra arrependimento em vez de repreensão.</w:t>
      </w:r>
    </w:p>
    <w:p>
      <w:pPr/>
      <w:r>
        <w:rPr>
          <w:lang w:val="pt_PT" w:bidi="pt_PT"/>
        </w:rPr>
      </w:r>
      <w:r>
        <w:rPr>
          <w:lang w:val="pt_PT" w:bidi="pt_PT"/>
        </w:rPr>
        <w:t>Mas Jesus disse a Marta que seu irmão ressuscitará dos mortos. Marta disse a Jesus que ela sabe que Lázaro ressuscitará novamente na ressurreição no último dia.</w:t>
      </w:r>
    </w:p>
    <w:p>
      <w:pPr/>
      <w:r>
        <w:rPr>
          <w:lang w:val="pt_PT" w:bidi="pt_PT"/>
        </w:rPr>
      </w:r>
      <w:r>
        <w:rPr>
          <w:lang w:val="pt_PT" w:bidi="pt_PT"/>
        </w:rPr>
        <w:t>Prestem atenção às palavras de Jesus quando ele disse a Marta: "Eu sou a ressurreição. Eu também sou a vida. Aqueles que confiam em mim viverão, mesmo que morram fisicamente e todos que vivem e acreditam em mim nunca morrerão". Jesus diz que primeiro as pessoas devem confiar nele, ou acreditar nele. Quando elas fizerem isso, elas viverão eternamente. As palavras “Eu sou” são importantes. Essas palavras lembram aos ouvintes judeus do nome de Deus no Antigo Testamento. Deus disse a Moisés que seu nome é “Eu Sou”. Quando Jesus diz “Sou”, ele está dizendo que ele é Deus. Além disso, quando Jesus diz "Eu sou a ressurreição e a vida", ele está dizendo: "Eu sou aquele que ressuscita as pessoas dos mortos e dá a elas vida".</w:t>
      </w:r>
    </w:p>
    <w:p>
      <w:pPr/>
      <w:r>
        <w:rPr>
          <w:lang w:val="pt_PT" w:bidi="pt_PT"/>
        </w:rPr>
      </w:r>
      <w:r>
        <w:rPr>
          <w:lang w:val="pt_PT" w:bidi="pt_PT"/>
        </w:rPr>
        <w:t>Então Jesus perguntou a Marta: "Você acredita no que acabei de dizer?" Marta respondeu a Jesus: "Sim, Senhor, acredito que você é o Messias, o Filho de Deus, aquele que Deus diz ou promete que virá ao mundo".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11:17–27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Marta</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E o povo da região de Jerusalém que havia vindo para consolar Maria e Marta.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 xml:space="preserve">Quando Jesus chegou a Betânia, alguém disse a Jesus que o corpo de Lázaro havia ficado em seu túmulo por quatro dias. Quando Marta ouviu que Jesus estava vindo, ela saiu para encontrá-lo, mas Maria se sentou em casa.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"Sinto compaixão por Maria e Marta", ou "Acho que Maria e Marta podem estar tristes porque não vim até agora", ou "Eu estou feliz por finalmente estar aqui para ver Maria e Marta".</w:t>
      </w:r>
    </w:p>
    <w:p>
      <w:pPr>
        <w:pStyle w:val="ListBullet"/>
        <w:spacing w:line="240" w:lineRule="auto"/>
        <w:ind w:left="720"/>
      </w:pPr>
      <w:r>
        <w:rPr>
          <w:lang w:val="pt_PT" w:bidi="pt_PT"/>
        </w:rPr>
      </w:r>
      <w:r>
        <w:rPr>
          <w:lang w:val="pt_PT" w:bidi="pt_PT"/>
        </w:rPr>
        <w:t>Pergunte à pessoa que interpreta Maria: “O que você está sentindo ou pensando?”. A pessoa pode responder coisas como: "Sinto-me realmente triste pela morte de meu irmão", ou "Acho que se Jesus tivesse vindo mais cedo, meu irmão não teria morrido".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Marta encontrou Jesus, ela disse a Jesus que se Jesus tivesse estado aqui mais cedo, seu irmão não teria morrido, e mesmo agora ela sabe que Deus dará a Jesus o que Jesus pedir a ele. Mas Jesus disse a Marta que seu irmão ressuscitará dos mortos. Marta disse a Jesus que ela sabe que Lázaro ressuscitará novamente na ressurreição no último dia.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Marta: “O que você está sentindo ou pensando?” A pessoa pode responder coisas como: "Sinto-me muito melhor por Jesus estar aqui. Gostaria que Jesus tivesse vindo antes", ou "Acredito que Deus concederá a Jesus o que Jesus pedir a ele agora".</w:t>
      </w:r>
    </w:p>
    <w:p>
      <w:pPr/>
      <w:r>
        <w:rPr>
          <w:lang w:val="pt_PT" w:bidi="pt_PT"/>
        </w:rPr>
      </w:r>
      <w:r>
        <w:rPr>
          <w:lang w:val="pt_PT" w:bidi="pt_PT"/>
        </w:rPr>
        <w:t xml:space="preserve">Então Jesus disse a Marta: "Eu sou a ressurreição. Eu também sou a vida. Aqueles que confiam em mim viverão, mesmo que morram fisicamente e todos que vivem e acreditam em mim nunca morrerão".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"Sei que Deus será glorificado por meio dessa situação", ou "Eu estou feliz porque Lázaro ressuscitará dos mortos", ou "Preciso que Marta acredite que Lázaro voltará à vida".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"Vocês acreditam no que acabei de dizer?" Jesus perguntou a Marta. Marta respondeu a Jesus: "Sim, Senhor, acredito que você é o Messias, o Filho de Deus, aquele que Deus diz ou promete que virá ao mundo".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Marta: “O que você está sentindo ou pensando?” A pessoa pode responder coisas como: "Acredito que Lázaro ressuscitará na ressurreição, quando o mundo acabar", ou "Acredito que Jesus é o Messias ou Salvador Prometido que Deus prometeu que viria ao mundo".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11:17–27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Quando Jesus chegou a Betânia, alguém disse a ele que o corpo de Lázaro havia ficado em seu </w:t>
      </w:r>
      <w:r>
        <w:rPr>
          <w:b/>
          <w:lang w:val="pt_PT" w:bidi="pt_PT"/>
        </w:rPr>
        <w:t>túmulo</w:t>
      </w:r>
      <w:r>
        <w:rPr>
          <w:lang w:val="pt_PT" w:bidi="pt_PT"/>
        </w:rPr>
        <w:t xml:space="preserve"> por quatro dias. Um túmulo muitas vezes era uma caverna cavada no lado de uma colina. Provavelmente havia uma pedra grande na frente do túmulo para proteger o corpo.</w:t>
      </w:r>
    </w:p>
    <w:p>
      <w:pPr/>
      <w:r>
        <w:rPr>
          <w:lang w:val="pt_PT" w:bidi="pt_PT"/>
        </w:rPr>
      </w:r>
      <w:r>
        <w:rPr>
          <w:lang w:val="pt_PT" w:bidi="pt_PT"/>
        </w:rPr>
        <w:t xml:space="preserve">Pare aqui e discuta em grupo qual palavra ou frase vocês usarão para </w:t>
      </w:r>
      <w:r>
        <w:rPr>
          <w:b/>
          <w:lang w:val="pt_PT" w:bidi="pt_PT"/>
        </w:rPr>
        <w:t>túmulo</w:t>
      </w:r>
      <w:r>
        <w:rPr>
          <w:lang w:val="pt_PT" w:bidi="pt_PT"/>
        </w:rPr>
        <w:t xml:space="preserve">. Procure </w:t>
      </w:r>
      <w:r>
        <w:rPr>
          <w:lang w:val="pt_PT" w:bidi="pt_PT"/>
        </w:rPr>
        <w:t>túmulo</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Marta disse a Jesus: "</w:t>
      </w:r>
      <w:r>
        <w:rPr>
          <w:b/>
          <w:lang w:val="pt_PT" w:bidi="pt_PT"/>
        </w:rPr>
        <w:t>Senhor</w:t>
      </w:r>
      <w:r>
        <w:rPr>
          <w:lang w:val="pt_PT" w:bidi="pt_PT"/>
        </w:rPr>
        <w:t xml:space="preserve">, ou </w:t>
      </w:r>
      <w:r>
        <w:rPr>
          <w:b/>
          <w:lang w:val="pt_PT" w:bidi="pt_PT"/>
        </w:rPr>
        <w:t>mestre</w:t>
      </w:r>
      <w:r>
        <w:rPr>
          <w:lang w:val="pt_PT" w:bidi="pt_PT"/>
        </w:rPr>
        <w:t xml:space="preserve">, se você estivesse aqui, meu irmão não teria morrido. Use a mesma palavra ou frase para Senhor que você usou em passagens anteriores. </w:t>
      </w:r>
      <w:r>
        <w:rPr>
          <w:lang w:val="pt_PT" w:bidi="pt_PT"/>
        </w:rPr>
        <w:t>Senhor</w:t>
      </w:r>
      <w:r>
        <w:rPr>
          <w:lang w:val="pt_PT" w:bidi="pt_PT"/>
        </w:rPr>
        <w:t xml:space="preserve"> está no Glossário Mestre.</w:t>
      </w:r>
    </w:p>
    <w:p>
      <w:pPr/>
      <w:r>
        <w:rPr>
          <w:lang w:val="pt_PT" w:bidi="pt_PT"/>
        </w:rPr>
      </w:r>
      <w:r>
        <w:rPr>
          <w:lang w:val="pt_PT" w:bidi="pt_PT"/>
        </w:rPr>
        <w:t>Então Jesus disse a Marta: "</w:t>
      </w:r>
      <w:r>
        <w:rPr>
          <w:b/>
          <w:lang w:val="pt_PT" w:bidi="pt_PT"/>
        </w:rPr>
        <w:t>Eu sou</w:t>
      </w:r>
      <w:r>
        <w:rPr>
          <w:lang w:val="pt_PT" w:bidi="pt_PT"/>
        </w:rPr>
        <w:t xml:space="preserve"> a </w:t>
      </w:r>
      <w:r>
        <w:rPr>
          <w:b/>
          <w:lang w:val="pt_PT" w:bidi="pt_PT"/>
        </w:rPr>
        <w:t>ressurreição</w:t>
      </w:r>
      <w:r>
        <w:rPr>
          <w:lang w:val="pt_PT" w:bidi="pt_PT"/>
        </w:rPr>
        <w:t xml:space="preserve">. Eu também sou a vida. Quando Jesus diz “Sou”, ele está dizendo que ele é Deus. Para mais informações sobre </w:t>
      </w:r>
      <w:r>
        <w:rPr>
          <w:lang w:val="pt_PT" w:bidi="pt_PT"/>
        </w:rPr>
        <w:t>Eu Sou</w:t>
      </w:r>
      <w:r>
        <w:rPr>
          <w:lang w:val="pt_PT" w:bidi="pt_PT"/>
        </w:rPr>
        <w:t>, consultem o Glossário Mestre.</w:t>
      </w:r>
    </w:p>
    <w:p>
      <w:pPr/>
      <w:r>
        <w:rPr>
          <w:lang w:val="pt_PT" w:bidi="pt_PT"/>
        </w:rPr>
      </w:r>
      <w:r>
        <w:rPr>
          <w:lang w:val="pt_PT" w:bidi="pt_PT"/>
        </w:rPr>
        <w:t xml:space="preserve">Pare aqui e discuta em grupo qual palavra ou frase você usará para </w:t>
      </w:r>
      <w:r>
        <w:rPr>
          <w:b/>
          <w:lang w:val="pt_PT" w:bidi="pt_PT"/>
        </w:rPr>
        <w:t>ressurreição</w:t>
      </w:r>
      <w:r>
        <w:rPr>
          <w:lang w:val="pt_PT" w:bidi="pt_PT"/>
        </w:rPr>
        <w:t xml:space="preserve">. Procure </w:t>
      </w:r>
      <w:r>
        <w:rPr>
          <w:lang w:val="pt_PT" w:bidi="pt_PT"/>
        </w:rPr>
        <w:t>ressurreição</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 xml:space="preserve">"Vocês acreditam no que acabei de dizer?" Jesus perguntou a Marta. Marta respondeu a Jesus: "Sim, Senhor, acredito que você é o </w:t>
      </w:r>
      <w:r>
        <w:rPr>
          <w:b/>
          <w:lang w:val="pt_PT" w:bidi="pt_PT"/>
        </w:rPr>
        <w:t>Messias</w:t>
      </w:r>
      <w:r>
        <w:rPr>
          <w:lang w:val="pt_PT" w:bidi="pt_PT"/>
        </w:rPr>
        <w:t xml:space="preserve">, ou </w:t>
      </w:r>
      <w:r>
        <w:rPr>
          <w:b/>
          <w:lang w:val="pt_PT" w:bidi="pt_PT"/>
        </w:rPr>
        <w:t>Cristo</w:t>
      </w:r>
      <w:r>
        <w:rPr>
          <w:lang w:val="pt_PT" w:bidi="pt_PT"/>
        </w:rPr>
        <w:t xml:space="preserve">, o </w:t>
      </w:r>
      <w:r>
        <w:rPr>
          <w:b/>
          <w:lang w:val="pt_PT" w:bidi="pt_PT"/>
        </w:rPr>
        <w:t>Filho de Deus</w:t>
      </w:r>
      <w:r>
        <w:rPr>
          <w:lang w:val="pt_PT" w:bidi="pt_PT"/>
        </w:rPr>
        <w:t>, aquele que Deus prometeu que viria ao mundo". Cristo e Messias são títulos para o salvador prometido que têm o mesmo significado. Cristo é a palavra no idioma grego. Messias é a palavra no idioma hebraico.</w:t>
      </w:r>
    </w:p>
    <w:p>
      <w:pPr/>
      <w:r>
        <w:rPr>
          <w:lang w:val="pt_PT" w:bidi="pt_PT"/>
        </w:rPr>
      </w:r>
      <w:r>
        <w:rPr>
          <w:lang w:val="pt_PT" w:bidi="pt_PT"/>
        </w:rPr>
        <w:t xml:space="preserve">Um Messias significa literalmente alguém que é ungido. Alguém que é ungido recebe uma tarefa especial. Quando Jesus veio, ele mostrou ao povo que ele é o Messias que Deus havia prometido enviar. Use a mesma palavra ou frase para Messias ou Cristo que vocês usaram em passagens anteriores. As palavras </w:t>
      </w:r>
      <w:r>
        <w:rPr>
          <w:lang w:val="pt_PT" w:bidi="pt_PT"/>
        </w:rPr>
        <w:t>Messias</w:t>
      </w:r>
      <w:r>
        <w:rPr>
          <w:lang w:val="pt_PT" w:bidi="pt_PT"/>
        </w:rPr>
        <w:t xml:space="preserve"> e </w:t>
      </w:r>
      <w:r>
        <w:rPr>
          <w:lang w:val="pt_PT" w:bidi="pt_PT"/>
        </w:rPr>
        <w:t>Cristo</w:t>
      </w:r>
      <w:r>
        <w:rPr>
          <w:lang w:val="pt_PT" w:bidi="pt_PT"/>
        </w:rPr>
        <w:t xml:space="preserve"> estão no Glossário Mestre.</w:t>
      </w:r>
    </w:p>
    <w:p>
      <w:pPr/>
      <w:r>
        <w:rPr>
          <w:lang w:val="pt_PT" w:bidi="pt_PT"/>
        </w:rPr>
      </w:r>
      <w:r>
        <w:rPr>
          <w:b/>
          <w:lang w:val="pt_PT" w:bidi="pt_PT"/>
        </w:rPr>
        <w:t>"Filho de Deus"</w:t>
      </w:r>
      <w:r>
        <w:rPr>
          <w:lang w:val="pt_PT" w:bidi="pt_PT"/>
        </w:rPr>
        <w:t xml:space="preserve"> é um título que se refere a Jesus ser Deus e estar em um relacionamento próximo com Deus, o Pai. Usem a mesma palavra ou frase para Filho de Deus que vocês usaram em passagens anteriores. </w:t>
      </w:r>
      <w:r>
        <w:rPr>
          <w:lang w:val="pt_PT" w:bidi="pt_PT"/>
        </w:rPr>
        <w:t>Filho de Deus</w:t>
      </w:r>
      <w:r>
        <w:rPr>
          <w:lang w:val="pt_PT" w:bidi="pt_PT"/>
        </w:rPr>
        <w:t xml:space="preserve"> está no Glossário Mestre.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11:28–44</w:t>
      </w:r>
      <w:r>
        <w:rPr>
          <w:lang w:val="pt_PT" w:bidi="pt_PT"/>
        </w:rPr>
      </w:r>
    </w:p>
    <w:p>
      <w:pPr>
        <w:pStyle w:val="Heading3"/>
      </w:pPr>
      <w:r>
        <w:rPr>
          <w:lang w:val="pt_PT" w:bidi="pt_PT"/>
        </w:rPr>
        <w:t>Ouvir e Sentir</w:t>
      </w:r>
    </w:p>
    <w:p>
      <w:pPr/>
      <w:r>
        <w:rPr>
          <w:lang w:val="pt_PT" w:bidi="pt_PT"/>
        </w:rPr>
      </w:r>
      <w:r>
        <w:rPr>
          <w:lang w:val="pt_PT" w:bidi="pt_PT"/>
        </w:rPr>
        <w:t>Nesta etapa, ouçam João 11:28–44 e guardem em seus corações.</w:t>
      </w:r>
    </w:p>
    <w:p>
      <w:pPr/>
      <w:r>
        <w:rPr>
          <w:lang w:val="pt_PT" w:bidi="pt_PT"/>
        </w:rPr>
      </w:r>
      <w:r>
        <w:rPr>
          <w:lang w:val="pt_PT" w:bidi="pt_PT"/>
        </w:rPr>
        <w:t xml:space="preserve">Ouçam uma versão em áudio de João 11:28–44 três vezes, em três traduções diferentes, se possível. </w:t>
      </w:r>
    </w:p>
    <w:p>
      <w:pPr/>
      <w:r>
        <w:rPr>
          <w:lang w:val="pt_PT" w:bidi="pt_PT"/>
        </w:rPr>
      </w:r>
      <w:r>
        <w:rPr>
          <w:lang w:val="pt_PT" w:bidi="pt_PT"/>
        </w:rPr>
        <w:t>Pausem este áudio aqui.</w:t>
      </w:r>
    </w:p>
    <w:p>
      <w:pPr/>
      <w:r>
        <w:rPr>
          <w:lang w:val="pt_PT" w:bidi="pt_PT"/>
        </w:rPr>
      </w:r>
      <w:r>
        <w:rPr>
          <w:lang w:val="pt_PT" w:bidi="pt_PT"/>
        </w:rPr>
        <w:t>Em seguida, em grupo, respondam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ou Jesus?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 Pause este áudio aqui</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11:28–44 na tradução mais fácil de entender.</w:t>
      </w:r>
    </w:p>
    <w:p>
      <w:pPr/>
      <w:r>
        <w:rPr>
          <w:lang w:val="pt_PT" w:bidi="pt_PT"/>
        </w:rPr>
      </w:r>
      <w:r>
        <w:rPr>
          <w:lang w:val="pt_PT" w:bidi="pt_PT"/>
        </w:rPr>
        <w:t>Isso continua a história de Lázaro, um amigo próximo de Jesus que ficou doente e morreu. Jesus havia vindo ver as irmãs de Lázaro. Jesus encontrou Marta primeiro e depois de falar com Marta, Maria encontrou com Jesus onde ele estava na entrada da aldeia. Essa história conta o que aconteceu em seguida quando Jesus chegou a Betânia.</w:t>
      </w:r>
    </w:p>
    <w:p>
      <w:pPr/>
      <w:r>
        <w:rPr>
          <w:lang w:val="pt_PT" w:bidi="pt_PT"/>
        </w:rPr>
      </w:r>
      <w:r>
        <w:rPr>
          <w:lang w:val="pt_PT" w:bidi="pt_PT"/>
        </w:rPr>
        <w:t>Depois que Marta declarou que Jesus era o Cristo, o Filho de Deus, Marta retornou para casa e falou sussurrando com sua irmã, Maria, provavelmente para que as outras pessoas não pudessem ouvir o que ela disse a Maria. Ela disse a Maria que o mestre está aqui, e ele está pedindo para vê-la. "O Mestre" se refere a Jesus. Mestre era um título de respeito para um homem judeu que tinha autoridade para ensinar sobre Deus.</w:t>
      </w:r>
    </w:p>
    <w:p>
      <w:pPr/>
      <w:r>
        <w:rPr>
          <w:lang w:val="pt_PT" w:bidi="pt_PT"/>
        </w:rPr>
      </w:r>
      <w:r>
        <w:rPr>
          <w:lang w:val="pt_PT" w:bidi="pt_PT"/>
        </w:rPr>
        <w:t>Quando Maria ouviu isso, ela se levantou rapidamente e saiu para encontrar Jesus. Jesus ainda não havia entrado na aldeia de Betânia; ele ainda estava no lugar onde Marta o encontrou. O povo judeu que estava confortando Maria na casa notou o quão rápido ela saiu. Eles a seguiram para fora da casa, porque pensavam que ela estava indo para o túmulo de Lázaro para chorar lá. Quando Maria chegou ao lugar onde Jesus estava e o viu, ela caiu aos pés de Jesus, o que significa que ela se ajoelhou rapidamente aos pés de Jesus e disse: "Senhor, se você tivesse estado aqui conosco, meu irmão não teria morrido". Maria reagiu a ver Jesus mostrando a ele grande respeito. Ela o honrou ajoelhando-se rapidamente no chão na frente dele.</w:t>
      </w:r>
    </w:p>
    <w:p>
      <w:pPr/>
      <w:r>
        <w:rPr>
          <w:lang w:val="pt_PT" w:bidi="pt_PT"/>
        </w:rPr>
      </w:r>
      <w:r>
        <w:rPr>
          <w:lang w:val="pt_PT" w:bidi="pt_PT"/>
        </w:rPr>
        <w:t>Parem aqui e discutam essa pergunta em grupo: como as pessoas mostram respeito a pessoas de autoridade ou pessoas idosas em sua cultura? Pausem este áudio aqui.</w:t>
      </w:r>
    </w:p>
    <w:p>
      <w:pPr/>
      <w:r>
        <w:rPr>
          <w:lang w:val="pt_PT" w:bidi="pt_PT"/>
        </w:rPr>
      </w:r>
      <w:r>
        <w:rPr>
          <w:lang w:val="pt_PT" w:bidi="pt_PT"/>
        </w:rPr>
        <w:t>Maria disse a mesma coisa a Jesus que Marta havia dito. Como Marta, Maria desejou que Jesus tivesse vindo para a casa deles mais cedo. Ela sabia que Jesus poderia curar e teria curado Lázaro. Quando Jesus a viu chorar, e os judeus que vieram com ela também chorando, ele ficou muito perturbado em espírito e profundamente comovido. Talvez Jesus estivesse irado, provavelmente com a morte ou com aqueles que não reconheceram seu poder sobre a morte. Jesus estava perturbado em seu espírito, ou seu ser interno, a fonte de suas emoções.</w:t>
      </w:r>
    </w:p>
    <w:p>
      <w:pPr/>
      <w:r>
        <w:rPr>
          <w:lang w:val="pt_PT" w:bidi="pt_PT"/>
        </w:rPr>
      </w:r>
      <w:r>
        <w:rPr>
          <w:lang w:val="pt_PT" w:bidi="pt_PT"/>
        </w:rPr>
        <w:t>Então Jesus perguntou a eles onde haviam colocado Lázaro. Jesus disse isso porque as pessoas geralmente colocavam um corpo em uma prateleira em uma caverna quando morriam. Jesus perguntou onde as pessoas haviam colocado Lázaro provavelmente porque ele não conhecia a caverna e ele queria ir para lá. Eles disseram a Jesus para vir com eles e ver o lugar. Então Jesus chorou. Isso significa que Jesus chorou e produziu lágrimas, mas não se refere a um choro alto. Os espectadores interpretaram o choro de Jesus como tristeza sobre a morte de seu amigo. Outra razão pela qual Jesus chorou poderia ser a falta de crença que Jesus viu em seus seguidores.</w:t>
      </w:r>
    </w:p>
    <w:p>
      <w:pPr/>
      <w:r>
        <w:rPr>
          <w:lang w:val="pt_PT" w:bidi="pt_PT"/>
        </w:rPr>
      </w:r>
      <w:r>
        <w:rPr>
          <w:lang w:val="pt_PT" w:bidi="pt_PT"/>
        </w:rPr>
        <w:t>Então os judeus disseram uns aos outros que Jesus certamente amava muito Lázaro. O povo estava dizendo que Jesus havia amado muito Lázaro. Eles viram as lágrimas de Jesus e perceberam que ele amava Lázaro. Mas alguns dos judeus que estavam de luto disseram que, como Jesus havia curado um homem cego, ele não poderia ter evitado ou salvado Lázaro de morrer? O povo não exigiu uma resposta a essa pergunta. A pergunta significa que Jesus poderia ter impedido que Lázaro morresse. Também expressa dúvida e críticas. O povo se perguntou por que Jesus não curou Lázaro se ele o amava. Eles aceitaram que Jesus curou o homem cego, e eles pensaram que ele poderia ter curado Lázaro também. Eles se perguntaram por que Jesus não fez isso. O povo quis dizer com essa pergunta que ou o poder de Jesus era limitado ou ele realmente não amava Lázaro. Então Jesus, novamente ficou profundamente triste e foi para o túmulo. O túmulo era uma caverna com uma pedra colocada do outro lado da entrada. O propósito da pedra era proteger o corpo de animais.</w:t>
      </w:r>
    </w:p>
    <w:p>
      <w:pPr/>
      <w:r>
        <w:rPr>
          <w:lang w:val="pt_PT" w:bidi="pt_PT"/>
        </w:rPr>
      </w:r>
      <w:r>
        <w:rPr>
          <w:lang w:val="pt_PT" w:bidi="pt_PT"/>
        </w:rPr>
        <w:t xml:space="preserve">Parem aqui e, em grupo, olhem para uma imagem de um </w:t>
      </w:r>
      <w:r>
        <w:rPr>
          <w:lang w:val="pt_PT" w:bidi="pt_PT"/>
        </w:rPr>
        <w:t>túmulo</w:t>
      </w:r>
      <w:r>
        <w:rPr>
          <w:lang w:val="pt_PT" w:bidi="pt_PT"/>
        </w:rPr>
        <w:t>. Pausem este áudio aqui.</w:t>
      </w:r>
    </w:p>
    <w:p>
      <w:pPr/>
      <w:r>
        <w:rPr>
          <w:lang w:val="pt_PT" w:bidi="pt_PT"/>
        </w:rPr>
      </w:r>
      <w:r>
        <w:rPr>
          <w:lang w:val="pt_PT" w:bidi="pt_PT"/>
        </w:rPr>
        <w:t>Então Jesus pediu ao povo que tirasse a pedra que cobria a entrada do túmulo. Mas Marta, a irmã do homem morto, disse a Jesus que nesta altura o corpo morto de Lázaro deve cheirar mal, porque foi enterrado há quatro dias. Mas Jesus lembrou gentilmente a Marta: "Não disse a você que, se você acreditasse, você veria a glória de Deus?" Jesus não esperava uma resposta para esta pergunta. Jesus a usou para dar ênfase. Jesus estava dizendo que ele disse a Marta anteriormente que se ela acreditasse, ela veria a glória de Deus. Essa pergunta também era uma repreensão leve. Jesus repreendeu Marta por não confiar totalmente nele. Ele lembrou a ela de algo que ele disse anteriormente. Então o povo, provavelmente alguns dos homens que estavam lá para confortar Marta e Maria, removeram a pedra que estava na frente da caverna onde enterraram Lázaro. Então Jesus olhou para o céu e falou com Deus, o Pai, ou orou. Os judeus muitas vezes olhavam para cima quando oravam.</w:t>
      </w:r>
    </w:p>
    <w:p>
      <w:pPr/>
      <w:r>
        <w:rPr>
          <w:lang w:val="pt_PT" w:bidi="pt_PT"/>
        </w:rPr>
      </w:r>
      <w:r>
        <w:rPr>
          <w:lang w:val="pt_PT" w:bidi="pt_PT"/>
        </w:rPr>
        <w:t>Parem aqui e discutam essa pergunta em grupo: quais são algumas coisas especiais que as pessoas fazem quando oram em sua cultura? Pausem este áudio aqui.</w:t>
      </w:r>
    </w:p>
    <w:p>
      <w:pPr/>
      <w:r>
        <w:rPr>
          <w:lang w:val="pt_PT" w:bidi="pt_PT"/>
        </w:rPr>
      </w:r>
      <w:r>
        <w:rPr>
          <w:lang w:val="pt_PT" w:bidi="pt_PT"/>
        </w:rPr>
        <w:t>Jesus disse: "Pai, agradeço a você por me ouvir. Sei que você me ouve sempre, mas disse isso para o benefício do povo que está aqui assistindo, para que eles possam acreditar que você me enviou". Jesus agora passou de falar com as irmãs e os judeus para falar com Deus. Ele começou agradecendo a Deus por ouvir sua oração. Embora Jesus e Deus ainda não tivessem ressuscitado Lázaro dos mortos, sua ressurreição era tão certa que Jesus a tratou como já realizada. Ele tinha confiança de que seu Pai sempre o ouviria. Jesus poderia ter ressuscitado Lázaro sem nenhum atraso, mas Jesus queria que aqueles que assistiam percebessem que o poder de Deus estava trabalhando nele. Os judeus não concordavam sobre a origem de Jesus e seu relacionamento com o Pai. Então ele queria que a ressurreição de Lázaro mostrasse a toda a multidão que Deus Pai enviou Jesus. Eles haviam ouvido as palavras de Jesus; agora eles precisavam ser atraídos para Jesus acreditando nele.</w:t>
      </w:r>
    </w:p>
    <w:p>
      <w:pPr/>
      <w:r>
        <w:rPr>
          <w:lang w:val="pt_PT" w:bidi="pt_PT"/>
        </w:rPr>
      </w:r>
      <w:r>
        <w:rPr>
          <w:lang w:val="pt_PT" w:bidi="pt_PT"/>
        </w:rPr>
        <w:t>Depois que Jesus disse essa oração, Jesus chamou em voz alta: "Lázaro, saia!" Jesus ordenou que Lázaro voltasse à vida e saísse do túmulo. O grito não era para o benefício de Lázaro. Ele estava morto e não poderia ouvir nada. Jesus poderia ter o ressuscitado com um sussurro. Mas Jesus queria que o povo vivo que estava lá ouvisse as palavras de ressurreição e o chamado para passar da morte para a vida. Lázaro saiu vivo e livre da doença que o havia matado. O homem que havia morrido saiu do túmulo, suas mãos e pés amarrados com tiras de pano de linho, e seu rosto envolvido em pano de linho. Linho é o tecido feito da planta de linho. Jesus disse ao povo para desamarrar Lázaro e deixá-lo ir. Na cultura naquela época, era costume usar lenços para envolver os rostos dos pobres que haviam morrido ao prepará-los para o sepultamento.</w:t>
      </w:r>
    </w:p>
    <w:p>
      <w:pPr/>
      <w:r>
        <w:rPr>
          <w:lang w:val="pt_PT" w:bidi="pt_PT"/>
        </w:rPr>
      </w:r>
      <w:r>
        <w:rPr>
          <w:lang w:val="pt_PT" w:bidi="pt_PT"/>
        </w:rPr>
        <w:t>Parem aqui e discutam essa pergunta em grupo: quais são algumas maneiras pelas quais as pessoas preparam corpos mortos para funerais em sua cultura? Contem uma história de uma vez em que alguém morreu e algumas coisas que as pessoas fizeram para preparar o corpo para o sepultamento.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11:28–44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Marta retornou para casa e chamou Maria para ir se encontrar com Jesus. Maria foi rapidamente, foi para onde Jesus estava e falou com ele.</w:t>
      </w:r>
    </w:p>
    <w:p>
      <w:pPr/>
      <w:r>
        <w:rPr>
          <w:lang w:val="pt_PT" w:bidi="pt_PT"/>
        </w:rPr>
      </w:r>
      <w:r>
        <w:rPr>
          <w:b/>
          <w:lang w:val="pt_PT" w:bidi="pt_PT"/>
        </w:rPr>
        <w:t>Na segunda cena:</w:t>
      </w:r>
      <w:r>
        <w:rPr>
          <w:lang w:val="pt_PT" w:bidi="pt_PT"/>
        </w:rPr>
        <w:t xml:space="preserve"> Maria chega onde Jesus está e fala com ele, Jesus pede para ser levado para o túmulo.</w:t>
      </w:r>
    </w:p>
    <w:p>
      <w:pPr/>
      <w:r>
        <w:rPr>
          <w:lang w:val="pt_PT" w:bidi="pt_PT"/>
        </w:rPr>
      </w:r>
      <w:r>
        <w:rPr>
          <w:b/>
          <w:lang w:val="pt_PT" w:bidi="pt_PT"/>
        </w:rPr>
        <w:t>Na terceira cena,</w:t>
      </w:r>
      <w:r>
        <w:rPr>
          <w:lang w:val="pt_PT" w:bidi="pt_PT"/>
        </w:rPr>
        <w:t xml:space="preserve"> Jesus entra no túmulo. Ele diz a eles para removerem a pedra. Ele chama Lázaro à vida.</w:t>
      </w:r>
    </w:p>
    <w:p>
      <w:pPr/>
      <w:r>
        <w:rPr>
          <w:lang w:val="pt_PT" w:bidi="pt_PT"/>
        </w:rPr>
      </w:r>
      <w:r>
        <w:rPr>
          <w:b/>
          <w:lang w:val="pt_PT" w:bidi="pt_PT"/>
        </w:rPr>
        <w:t>Na quarta cena:</w:t>
      </w:r>
      <w:r>
        <w:rPr>
          <w:lang w:val="pt_PT" w:bidi="pt_PT"/>
        </w:rPr>
        <w:t xml:space="preserve"> Lázaro sai vivo. Jesus diz às pessoas para o desamarrarem.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Marta</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O povo judeu que havia vindo para confortar Maria e Marta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pessoas que rolaram a pedra</w:t>
      </w:r>
    </w:p>
    <w:p>
      <w:pPr>
        <w:pStyle w:val="ListBullet"/>
        <w:spacing w:line="240" w:lineRule="auto"/>
        <w:ind w:left="720"/>
      </w:pPr>
      <w:r>
        <w:rPr>
          <w:lang w:val="pt_PT" w:bidi="pt_PT"/>
        </w:rPr>
      </w:r>
      <w:r>
        <w:rPr>
          <w:lang w:val="pt_PT" w:bidi="pt_PT"/>
        </w:rPr>
        <w:t>Lázaro</w:t>
      </w:r>
    </w:p>
    <w:p>
      <w:pPr/>
      <w:r>
        <w:rPr>
          <w:lang w:val="pt_PT" w:bidi="pt_PT"/>
        </w:rPr>
      </w:r>
      <w:r>
        <w:rPr>
          <w:lang w:val="pt_PT" w:bidi="pt_PT"/>
        </w:rPr>
        <w:t>Em grupo, prestem atenção às partes do cenário da passagem:</w:t>
      </w:r>
    </w:p>
    <w:p>
      <w:pPr/>
      <w:r>
        <w:rPr>
          <w:lang w:val="pt_PT" w:bidi="pt_PT"/>
        </w:rPr>
      </w:r>
      <w:r>
        <w:rPr>
          <w:lang w:val="pt_PT" w:bidi="pt_PT"/>
        </w:rPr>
        <w:t>Depois que Marta havia terminado de falar com Jesus, ela retornou para casa e falou sussurrando com sua irmã, Maria. Ela disse a Maria que o mestre está aqui, e ele está pedindo para vê-la. Lembrem-se de que Marta falou sussurrando com Maria provavelmente para que as outras pessoas não pudessem ouvir o que ela disse a Maria. Também lembrem-se de que "o mestre" era um título respeitoso que se referia a Jesus.</w:t>
      </w:r>
    </w:p>
    <w:p>
      <w:pPr/>
      <w:r>
        <w:rPr>
          <w:lang w:val="pt_PT" w:bidi="pt_PT"/>
        </w:rPr>
      </w:r>
      <w:r>
        <w:rPr>
          <w:lang w:val="pt_PT" w:bidi="pt_PT"/>
        </w:rPr>
        <w:t>Quando Maria ouviu isso, ela se levantou rapidamente e saiu para encontrar Jesus. Agora João dá algumas informações de fundo. Ele nos diz que Jesus ainda não havia entrado na aldeia de Betânia, ele ainda estava fora da aldeia onde Marta o encontrou. Então João continua em sua história para nos dizer que o povo judeu que estava confortando Maria na casa notou o quão rápido ela saiu. Eles a seguiram para fora da casa, porque pensavam que ela estava indo para o túmulo de Lázaro para chorar lá. Quando Maria chegou ao lugar onde Jesus estava e o viu, ela se ajoelhou aos pés de Jesus e disse: "Senhor, se você tivesse estado aqui conosco, meu irmão não teria morrido". É importante lembrar que ajoelhar-se diante de Jesus era uma maneira de mostrar respeito e honra a Jesus. Também é importante lembrar que a observação de Maria provavelmente expressa arrependimento em vez de repreensão. Maria, como Marta, também acreditava que se Jesus tivesse vindo mais cedo, Jesus teria curado Lázaro.</w:t>
      </w:r>
    </w:p>
    <w:p>
      <w:pPr/>
      <w:r>
        <w:rPr>
          <w:lang w:val="pt_PT" w:bidi="pt_PT"/>
        </w:rPr>
      </w:r>
      <w:r>
        <w:rPr>
          <w:lang w:val="pt_PT" w:bidi="pt_PT"/>
        </w:rPr>
        <w:t xml:space="preserve">Lembrem-se de que quando Jesus viu Maria chorando, e os judeus que vieram com ela também chorando, ele ficou irado em espírito e ficou profundamente comovido. Jesus perguntou ao povo onde eles haviam colocado Lázaro. Eles disseram a Jesus para vir com eles e ver o lugar. É importante lembrar que Jesus chorou, provavelmente quando ele chegou ao túmulo. Lembrem-se de que alguns dos judeus disseram que Jesus havia curado um homem cego antes. E eles perguntaram se Jesus não poderia ter evitado ou salvado Lázaro de morrer. Lembrem-se de que o povo não exigiu uma resposta a essa pergunta, em vez disso significava que Jesus poderia ter impedido que Lázaro morresse. Também expressa dúvida e críticas. O povo se perguntou por que Jesus não curou Lázaro se ele o amava. Eles sabiam que Jesus curou o homem cego, e eles pensavam que ele poderia ter curado Lázaro também. Eles se perguntaram por que Jesus não fez isso. O povo quis dizer com essa pergunta que ou o poder de Jesus era limitado ou ele realmente não amava Lázaro. </w:t>
      </w:r>
    </w:p>
    <w:p>
      <w:pPr/>
      <w:r>
        <w:rPr>
          <w:lang w:val="pt_PT" w:bidi="pt_PT"/>
        </w:rPr>
      </w:r>
      <w:r>
        <w:rPr>
          <w:lang w:val="pt_PT" w:bidi="pt_PT"/>
        </w:rPr>
        <w:t xml:space="preserve">Lembrem-se de que Jesus ainda estava muito perturbado. Ele veio ao túmulo e pediu ao povo que tirasse a pedra que cobria a entrada do túmulo. Observem que Marta, a irmã do homem morto, disse a Jesus que agora o corpo morto devia já cheirar mal, porque eles enterraram o corpo quatro dias antes. Mas Jesus lembrou gentilmente a Marta: "Não disse a você que, se você acreditasse, você veria a glória de Deus?" É importante lembrar que Jesus não exigiu uma resposta a essa pergunta. Jesus usou a pergunta para dar ênfase. Jesus estava dizendo que ele disse a Marta anteriormente que se ela acreditasse, ela veria a glória de Deus. Essa pergunta também era uma repreensão leve. Jesus repreendeu Marta por não confiar totalmente nele. Ele lembrou a ela de algo que ele disse anteriormente. </w:t>
      </w:r>
    </w:p>
    <w:p>
      <w:pPr/>
      <w:r>
        <w:rPr>
          <w:lang w:val="pt_PT" w:bidi="pt_PT"/>
        </w:rPr>
      </w:r>
      <w:r>
        <w:rPr>
          <w:lang w:val="pt_PT" w:bidi="pt_PT"/>
        </w:rPr>
        <w:t>Então o povo, provavelmente alguns dos homens que estavam lá para confortar Marta e Maria, removeram a pedra que estava na frente da caverna onde enterraram Lázaro. Jesus agora passou de falar com as irmãs e os judeus para falar com Deus. Então Jesus olhou para o céu e falou com Deus, o Pai, ou orou. Oração e falar com Deus são a mesma coisa, embora João não mencione a palavra oração nessa passagem. É importante lembrar que os judeus muitas vezes olhavam para cima quando oravam.</w:t>
      </w:r>
    </w:p>
    <w:p>
      <w:pPr/>
      <w:r>
        <w:rPr>
          <w:lang w:val="pt_PT" w:bidi="pt_PT"/>
        </w:rPr>
      </w:r>
      <w:r>
        <w:rPr>
          <w:lang w:val="pt_PT" w:bidi="pt_PT"/>
        </w:rPr>
        <w:t>Parem e discutam essa pergunta em grupo: como sua equipe traduzirá essa seção sobre Jesus falando com Deus? Em seu idioma é mais natural dizer que Jesus falou com Deus ou que Jesus orou a Deus? Quais palavras ajudarão as pessoas em sua cultura a entender melhor o que está acontecendo nessa passagem?</w:t>
      </w:r>
    </w:p>
    <w:p>
      <w:pPr/>
      <w:r>
        <w:rPr>
          <w:lang w:val="pt_PT" w:bidi="pt_PT"/>
        </w:rPr>
      </w:r>
      <w:r>
        <w:rPr>
          <w:lang w:val="pt_PT" w:bidi="pt_PT"/>
        </w:rPr>
        <w:t xml:space="preserve">Prestem atenção à oração que Jesus fez. Jesus disse: "Pai, agradeço a você por me ouvir. Sei que você me ouve sempre, mas disse isso para o benefício do povo que está aqui assistindo, para que eles possam acreditar que você me enviou". </w:t>
      </w:r>
    </w:p>
    <w:p>
      <w:pPr/>
      <w:r>
        <w:rPr>
          <w:lang w:val="pt_PT" w:bidi="pt_PT"/>
        </w:rPr>
      </w:r>
      <w:r>
        <w:rPr>
          <w:lang w:val="pt_PT" w:bidi="pt_PT"/>
        </w:rPr>
        <w:t>É importante lembrar que depois que Jesus disse essa oração, Jesus chamou em voz alta: "Lázaro, saia!"</w:t>
      </w:r>
    </w:p>
    <w:p>
      <w:pPr/>
      <w:r>
        <w:rPr>
          <w:lang w:val="pt_PT" w:bidi="pt_PT"/>
        </w:rPr>
      </w:r>
      <w:r>
        <w:rPr>
          <w:lang w:val="pt_PT" w:bidi="pt_PT"/>
        </w:rPr>
        <w:t xml:space="preserve">O homem que havia morrido saiu do túmulo. Lembrem-se de que Lázaro saiu com suas mãos e pés amarrados com tiras de pano, e seu rosto envolvido em um pano. Jesus disse ao povo para desamarrar Lázaro e deixá-lo ir. </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11:28–44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Marta</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O povo judeu que havia vindo para confortar Maria e Marta</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As pessoas que rolaram a pedra</w:t>
      </w:r>
    </w:p>
    <w:p>
      <w:pPr>
        <w:pStyle w:val="ListBullet"/>
        <w:spacing w:line="240" w:lineRule="auto"/>
        <w:ind w:left="720"/>
      </w:pPr>
      <w:r>
        <w:rPr>
          <w:lang w:val="pt_PT" w:bidi="pt_PT"/>
        </w:rPr>
      </w:r>
      <w:r>
        <w:rPr>
          <w:lang w:val="pt_PT" w:bidi="pt_PT"/>
        </w:rPr>
        <w:t>Lázaro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 xml:space="preserve">Depois de dizer isso, Marta retornou para casa e falou sussurrando com sua irmã, Maria. Ela disse a Maria que o mestre está aqui, e ele está pedindo para vê-la. Quando Maria ouviu isso, ela se levantou rapidamente e saiu para encontrar Jesus. Jesus ainda não havia entrado na aldeia de Betânia; ele ainda estava no lugar onde Marta o encontrou. O povo judeu que estava confortando Maria na casa notou o quão rápido ela saiu. Eles a seguiram para fora da casa, porque pensavam que ela estava indo para o túmulo de Lázaro para chorar lá.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Maria: “O que você está sentindo ou pensando?”. A pessoa pode responder coisas como: "Estou feliz pelo mestre estar aqui", ou "Devo me apressar para encontrar o mestre", ou "Gostaria que o mestre estivesse aqui mais cedo".</w:t>
      </w:r>
    </w:p>
    <w:p>
      <w:pPr>
        <w:pStyle w:val="ListBullet"/>
        <w:spacing w:line="240" w:lineRule="auto"/>
        <w:ind w:left="720"/>
      </w:pPr>
      <w:r>
        <w:rPr>
          <w:lang w:val="pt_PT" w:bidi="pt_PT"/>
        </w:rPr>
      </w:r>
      <w:r>
        <w:rPr>
          <w:lang w:val="pt_PT" w:bidi="pt_PT"/>
        </w:rPr>
        <w:t>Pergunte às pessoas que interpretam judeus: “Como vocês estão se sentindo ou pensando?” O povo pode responder coisas como: "Achamos que Maria está indo para o túmulo para chorar", ou "Sentimos pena por Maria", ou "Iremos com Maria ao túmulo para confortá-la".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Quando Maria chegou ao lugar onde Jesus estava e o viu, ela se ajoelhou aos pés de Jesus e disse: "Senhor, se você tivesse estado aqui conosco, meu irmão não teria morrido". </w:t>
      </w:r>
    </w:p>
    <w:p>
      <w:pPr/>
      <w:r>
        <w:rPr>
          <w:lang w:val="pt_PT" w:bidi="pt_PT"/>
        </w:rPr>
      </w:r>
      <w:r>
        <w:rPr>
          <w:lang w:val="pt_PT" w:bidi="pt_PT"/>
        </w:rPr>
        <w:t xml:space="preserve">Quando Jesus a viu chorar, e os judeus que vieram com ela também chorando, ele ficou muito perturbado em espírito e profundamente comovido. Jesus perguntou ao povo onde eles haviam colocado Lázaro. Eles disseram a Jesus para vir com eles e ver o lugar. Jesus chorou. Então o povo da Judeia disse uns aos outros que Jesus certamente amava muito Lázaro. Mas alguns dos judeus que estavam de luto disseram que, como Jesus havia curado um homem cego, ele não poderia ter salvado Lázaro de morrer?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Maria: “O que você está sentindo ou pensando?”. A pessoa pode responder coisas como: "Acho que se Jesus estivesse aqui mais cedo, meu irmão não teria morrido", ou "Eu estou cheia de grande tristeza".</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"Sinto-me irado por causa dos efeitos da morte e pelo fato de as pessoas ainda não perceberem quem sou", ou "Sinto compaixão por Maria", ou "Eu estou profundamente angustiado", ou "Quero ir para o túmulo de Lázaro agora".</w:t>
      </w:r>
    </w:p>
    <w:p>
      <w:pPr>
        <w:pStyle w:val="ListBullet"/>
        <w:spacing w:line="240" w:lineRule="auto"/>
        <w:ind w:left="720"/>
      </w:pPr>
      <w:r>
        <w:rPr>
          <w:lang w:val="pt_PT" w:bidi="pt_PT"/>
        </w:rPr>
      </w:r>
      <w:r>
        <w:rPr>
          <w:lang w:val="pt_PT" w:bidi="pt_PT"/>
        </w:rPr>
        <w:t>Pergunte às pessoas que interpretam o povo: “O que vocês estão sentindo ou pensando?” As pessoas podem responder coisas como: Uau! Jesus ama tanto Lázaro que ele até chora", ou "Nos perguntamos por que Jesus não veio mais cedo e curou Lázaro da doença que o matou", ou "Duvidamos do poder de Jesus e seu amor por Lázaro".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Então Jesus, novamente muito perturbado, veio para o túmulo. Então Jesus pediu ao povo que tirasse a pedra que cobria a entrada do túmulo. Mas Marta, a irmã do homem morto, disse a Jesus que nesta altura o corpo morto de Lázaro devia cheirar mal, porque foi enterrado há quatro dias. Mas Jesus lembrou gentilmente a Marta: "Não disse a você que, se você acreditasse, você veria a glória de Deus?" Então o povo, provavelmente alguns dos homens que estavam lá para confortar Marta e Maria, removeram a pedra que estava na frente da caverna onde enterraram Lázaro.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"Chegou a hora de eu revelar o poder e a glória de Deus", ou "Eu estou feliz por todas as pessoas que estão aqui, porque elas verão o poder de Deus", ou "Sinto-me desapontado e chateado pelas pessoas não estarem cientes do poder que tenho porque venho de Deus".</w:t>
      </w:r>
    </w:p>
    <w:p>
      <w:pPr>
        <w:pStyle w:val="ListBullet"/>
        <w:spacing w:line="240" w:lineRule="auto"/>
        <w:ind w:left="720"/>
      </w:pPr>
      <w:r>
        <w:rPr>
          <w:lang w:val="pt_PT" w:bidi="pt_PT"/>
        </w:rPr>
      </w:r>
      <w:r>
        <w:rPr>
          <w:lang w:val="pt_PT" w:bidi="pt_PT"/>
        </w:rPr>
        <w:t>Pergunte à pessoa que interpreta Marta: “O que você está sentindo ou pensando?” A pessoa pode responder coisas como: "Não acho que é uma boa ideia abrir o túmulo porque cheirará mal", ou "Me pergunto por que Jesus quer que as pessoas abram o túmulo".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Jesus olhou para o céu e orou.</w:t>
      </w:r>
    </w:p>
    <w:p>
      <w:pPr/>
      <w:r>
        <w:rPr>
          <w:lang w:val="pt_PT" w:bidi="pt_PT"/>
        </w:rPr>
      </w:r>
      <w:r>
        <w:rPr>
          <w:lang w:val="pt_PT" w:bidi="pt_PT"/>
        </w:rPr>
        <w:t xml:space="preserve">Jesus disse: "Pai, agradeço a você por me ouvir. Sei que você me ouve sempre, mas disse isso para o benefício do povo que está aqui assistindo, para que eles possam acreditar que você me enviou".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"Eu estou confiante de que Lázaro voltará à vida", ou "Quero que os judeus saibam que não estou operando sozinho, mas estou com Deus, o Pai", ou "Quero que as pessoas aqui acreditem em mim por causa do que está prestes a acontecer".</w:t>
      </w:r>
    </w:p>
    <w:p>
      <w:pPr/>
      <w:r>
        <w:rPr>
          <w:lang w:val="pt_PT" w:bidi="pt_PT"/>
        </w:rPr>
      </w:r>
      <w:r>
        <w:rPr>
          <w:lang w:val="pt_PT" w:bidi="pt_PT"/>
        </w:rPr>
        <w:t xml:space="preserve">Depois que Jesus disse essa oração, Jesus chamou em voz alta: "Lázaro, saia!" O homem que havia morrido saiu do túmulo, suas mãos e pés amarrados com tiras de pano de linho, e seu rosto envolvido em pano de linho. Jesus disse ao povo para desamarrar Lázaro e deixá-lo ir.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"Eu e meu Pai receberemos louvor por causa da ressurreição de Lázaro", ou "Essa é outra oportunidade para os judeus acreditarem em mim", ou "Eu estou feliz por reunir Lázaro e suas irmãs".</w:t>
      </w:r>
    </w:p>
    <w:p>
      <w:pPr>
        <w:pStyle w:val="ListBullet"/>
        <w:spacing w:line="240" w:lineRule="auto"/>
        <w:ind w:left="720"/>
      </w:pPr>
      <w:r>
        <w:rPr>
          <w:lang w:val="pt_PT" w:bidi="pt_PT"/>
        </w:rPr>
      </w:r>
      <w:r>
        <w:rPr>
          <w:lang w:val="pt_PT" w:bidi="pt_PT"/>
        </w:rPr>
        <w:t>Pergunte às pessoas que interpretam o povo de Israel: “O que vocês estão sentindo ou pensando?” As pessoas podem responder coisas como: Uau! Estamos muito surpresos por ver Lázaro voltar à vida", ou "Achamos que Jesus de fato é poderoso", ou "Nunca vimos uma coisa dessa natureza em Israel".</w:t>
      </w:r>
    </w:p>
    <w:p>
      <w:pPr>
        <w:pStyle w:val="ListBullet"/>
        <w:spacing w:line="240" w:lineRule="auto"/>
        <w:ind w:left="720"/>
      </w:pPr>
      <w:r>
        <w:rPr>
          <w:lang w:val="pt_PT" w:bidi="pt_PT"/>
        </w:rPr>
      </w:r>
      <w:r>
        <w:rPr>
          <w:lang w:val="pt_PT" w:bidi="pt_PT"/>
        </w:rPr>
        <w:t>Pergunte às pessoas que interpretam Maria e Marta: “O que vocês estão sentindo ou pensando?” As pessoas podem responder coisas como: "Estamos tão animadas por ter nosso irmão de volta à vida", ou "Somos tão gratas a Jesus por ressuscitar Lázaro dos mortos", ou "Nossa confiança e fé em Jesus foram muito revividas".</w:t>
      </w:r>
    </w:p>
    <w:p>
      <w:pPr>
        <w:pStyle w:val="ListBullet"/>
        <w:spacing w:line="240" w:lineRule="auto"/>
        <w:ind w:left="720"/>
      </w:pPr>
      <w:r>
        <w:rPr>
          <w:lang w:val="pt_PT" w:bidi="pt_PT"/>
        </w:rPr>
      </w:r>
      <w:r>
        <w:rPr>
          <w:lang w:val="pt_PT" w:bidi="pt_PT"/>
        </w:rPr>
        <w:t>Pergunte à pessoa que interpreta Lázaro: “O que você está sentindo ou pensando?” A pessoa pode responder coisas como: "Sinto-me preso, preciso ser desamarrado", ou "Eu estou tão animado para ver Jesus e minhas irmãs novamente. Acredito que Jesus é o Messias enviado de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11:28–44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Depois de dizer isso, Marta retornou para casa e falou sussurrando com sua irmã, Maria. Ela disse a Maria que o </w:t>
      </w:r>
      <w:r>
        <w:rPr>
          <w:b/>
          <w:lang w:val="pt_PT" w:bidi="pt_PT"/>
        </w:rPr>
        <w:t>mestre</w:t>
      </w:r>
      <w:r>
        <w:rPr>
          <w:lang w:val="pt_PT" w:bidi="pt_PT"/>
        </w:rPr>
        <w:t xml:space="preserve"> está aqui, e ele está pedindo para vê-la. Mestre era um título de respeito para um homem judeu que tinha autoridade para ensinar sobre Deus. Usem a mesma palavra ou frase para mestre que vocês usaram em passagens anteriores. Para mais informações sobre </w:t>
      </w:r>
      <w:r>
        <w:rPr>
          <w:lang w:val="pt_PT" w:bidi="pt_PT"/>
        </w:rPr>
        <w:t>mestre</w:t>
      </w:r>
      <w:r>
        <w:rPr>
          <w:lang w:val="pt_PT" w:bidi="pt_PT"/>
        </w:rPr>
        <w:t>, consulte o Glossário Mestre.</w:t>
      </w:r>
    </w:p>
    <w:p>
      <w:pPr/>
      <w:r>
        <w:rPr>
          <w:lang w:val="pt_PT" w:bidi="pt_PT"/>
        </w:rPr>
      </w:r>
      <w:r>
        <w:rPr>
          <w:lang w:val="pt_PT" w:bidi="pt_PT"/>
        </w:rPr>
        <w:t xml:space="preserve">O povo judeu que estava confortando Maria na casa notou o quão rápido ela saiu. Eles a seguiram para fora da casa, porque pensavam que ela estava indo para o túmulo de Lázaro </w:t>
      </w:r>
      <w:r>
        <w:rPr>
          <w:b/>
          <w:lang w:val="pt_PT" w:bidi="pt_PT"/>
        </w:rPr>
        <w:t>para</w:t>
      </w:r>
      <w:r>
        <w:rPr>
          <w:lang w:val="pt_PT" w:bidi="pt_PT"/>
        </w:rPr>
        <w:t xml:space="preserve"> chorar lá. </w:t>
      </w:r>
    </w:p>
    <w:p>
      <w:pPr/>
      <w:r>
        <w:rPr>
          <w:lang w:val="pt_PT" w:bidi="pt_PT"/>
        </w:rPr>
      </w:r>
      <w:r>
        <w:rPr>
          <w:lang w:val="pt_PT" w:bidi="pt_PT"/>
        </w:rPr>
        <w:t xml:space="preserve">Pare aqui e discuta em grupo qual palavra ou frase vocês usarão para </w:t>
      </w:r>
      <w:r>
        <w:rPr>
          <w:b/>
          <w:lang w:val="pt_PT" w:bidi="pt_PT"/>
        </w:rPr>
        <w:t>túmulo</w:t>
      </w:r>
      <w:r>
        <w:rPr>
          <w:lang w:val="pt_PT" w:bidi="pt_PT"/>
        </w:rPr>
        <w:t xml:space="preserve">. Procure </w:t>
      </w:r>
      <w:r>
        <w:rPr>
          <w:lang w:val="pt_PT" w:bidi="pt_PT"/>
        </w:rPr>
        <w:t>túmulo</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Quando Maria chegou ao lugar onde Jesus estava e o viu, ela caiu aos pés de Jesus, o que significa que ela se ajoelhou rapidamente aos pés de Jesus e disse: "</w:t>
      </w:r>
      <w:r>
        <w:rPr>
          <w:b/>
          <w:lang w:val="pt_PT" w:bidi="pt_PT"/>
        </w:rPr>
        <w:t>Senhor</w:t>
      </w:r>
      <w:r>
        <w:rPr>
          <w:lang w:val="pt_PT" w:bidi="pt_PT"/>
        </w:rPr>
        <w:t xml:space="preserve">, se você tivesse estado aqui conosco, meu irmão não teria morrido". Um Senhor é alguém que é um mestre sobre as outras pessoas, que tem plena autoridade e que merece que as pessoas lhe dêem respeito. Use a mesma palavra ou frase para Senhor que você usou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Quando Jesus a viu chorar, e os judeus que vieram com ela também choraram, ele ficou muito perturbado em </w:t>
      </w:r>
      <w:r>
        <w:rPr>
          <w:b/>
          <w:lang w:val="pt_PT" w:bidi="pt_PT"/>
        </w:rPr>
        <w:t>espírito</w:t>
      </w:r>
      <w:r>
        <w:rPr>
          <w:lang w:val="pt_PT" w:bidi="pt_PT"/>
        </w:rPr>
        <w:t xml:space="preserve"> e profundamente comovido. Usem a mesma palavra ou frase para espírito que vocês usaram em passagens anteriores. Para mais informações sobre </w:t>
      </w:r>
      <w:r>
        <w:rPr>
          <w:lang w:val="pt_PT" w:bidi="pt_PT"/>
        </w:rPr>
        <w:t>espírito</w:t>
      </w:r>
      <w:r>
        <w:rPr>
          <w:lang w:val="pt_PT" w:bidi="pt_PT"/>
        </w:rPr>
        <w:t>, consulte o Glossário Mestre.</w:t>
      </w:r>
    </w:p>
    <w:p>
      <w:pPr/>
      <w:r>
        <w:rPr>
          <w:lang w:val="pt_PT" w:bidi="pt_PT"/>
        </w:rPr>
      </w:r>
      <w:r>
        <w:rPr>
          <w:lang w:val="pt_PT" w:bidi="pt_PT"/>
        </w:rPr>
        <w:t xml:space="preserve">Mas Jesus lembrou gentilmente a Marta: "Não disse a você que, se você </w:t>
      </w:r>
      <w:r>
        <w:rPr>
          <w:b/>
          <w:lang w:val="pt_PT" w:bidi="pt_PT"/>
        </w:rPr>
        <w:t>acreditasse</w:t>
      </w:r>
      <w:r>
        <w:rPr>
          <w:lang w:val="pt_PT" w:bidi="pt_PT"/>
        </w:rPr>
        <w:t xml:space="preserve">, você veria a </w:t>
      </w:r>
      <w:r>
        <w:rPr>
          <w:b/>
          <w:lang w:val="pt_PT" w:bidi="pt_PT"/>
        </w:rPr>
        <w:t>glória de Deus</w:t>
      </w:r>
      <w:r>
        <w:rPr>
          <w:lang w:val="pt_PT" w:bidi="pt_PT"/>
        </w:rPr>
        <w:t xml:space="preserve">?" Se vocês acreditam em alguém, vocês acreditam que o que essa pessoa diz sobre si mesma é verdadeiro. Você então confia nessa pessoa e está comprometido a fazer o que essa pessoa pede para você fazer. Use a mesma palavra ou frase para acreditar que vocês usaram em passagens anteriores. Para mais informações sobre </w:t>
      </w:r>
      <w:r>
        <w:rPr>
          <w:lang w:val="pt_PT" w:bidi="pt_PT"/>
        </w:rPr>
        <w:t>crença</w:t>
      </w:r>
      <w:r>
        <w:rPr>
          <w:lang w:val="pt_PT" w:bidi="pt_PT"/>
        </w:rPr>
        <w:t>, consulte o Glossário Mestre.</w:t>
      </w:r>
    </w:p>
    <w:p>
      <w:pPr/>
      <w:r>
        <w:rPr>
          <w:lang w:val="pt_PT" w:bidi="pt_PT"/>
        </w:rPr>
      </w:r>
      <w:r>
        <w:rPr>
          <w:lang w:val="pt_PT" w:bidi="pt_PT"/>
        </w:rPr>
        <w:t xml:space="preserve">Quando Deus mostra sua </w:t>
      </w:r>
      <w:r>
        <w:rPr>
          <w:b/>
          <w:lang w:val="pt_PT" w:bidi="pt_PT"/>
        </w:rPr>
        <w:t>glória</w:t>
      </w:r>
      <w:r>
        <w:rPr>
          <w:lang w:val="pt_PT" w:bidi="pt_PT"/>
        </w:rPr>
        <w:t xml:space="preserve">, as pessoas podem ver o quão belo, poderoso e majestoso Deus é. Usem a mesma palavra ou frase para glória de Deus que vocês usaram em passagens anteriores. Para mais informações sobre </w:t>
      </w:r>
      <w:r>
        <w:rPr>
          <w:lang w:val="pt_PT" w:bidi="pt_PT"/>
        </w:rPr>
        <w:t>glória de Deus</w:t>
      </w:r>
      <w:r>
        <w:rPr>
          <w:lang w:val="pt_PT" w:bidi="pt_PT"/>
        </w:rPr>
        <w:t xml:space="preserve">, consulte o Glossário Mestre. </w:t>
      </w:r>
    </w:p>
    <w:p>
      <w:pPr/>
      <w:r>
        <w:rPr>
          <w:lang w:val="pt_PT" w:bidi="pt_PT"/>
        </w:rPr>
      </w:r>
      <w:r>
        <w:rPr>
          <w:lang w:val="pt_PT" w:bidi="pt_PT"/>
        </w:rPr>
        <w:t xml:space="preserve">Então Jesus olhou para o céu e falou com Deus, o Pai, ou </w:t>
      </w:r>
      <w:r>
        <w:rPr>
          <w:b/>
          <w:lang w:val="pt_PT" w:bidi="pt_PT"/>
        </w:rPr>
        <w:t>orou</w:t>
      </w:r>
      <w:r>
        <w:rPr>
          <w:lang w:val="pt_PT" w:bidi="pt_PT"/>
        </w:rPr>
        <w:t xml:space="preserve">. Para mais informações sobre </w:t>
      </w:r>
      <w:r>
        <w:rPr>
          <w:lang w:val="pt_PT" w:bidi="pt_PT"/>
        </w:rPr>
        <w:t>oração</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11:45–57</w:t>
      </w:r>
      <w:r>
        <w:rPr>
          <w:lang w:val="pt_PT" w:bidi="pt_PT"/>
        </w:rPr>
      </w:r>
    </w:p>
    <w:p>
      <w:pPr>
        <w:pStyle w:val="Heading3"/>
      </w:pPr>
      <w:r>
        <w:rPr>
          <w:lang w:val="pt_PT" w:bidi="pt_PT"/>
        </w:rPr>
        <w:t>Ouvir e Sentir</w:t>
      </w:r>
    </w:p>
    <w:p>
      <w:pPr/>
      <w:r>
        <w:rPr>
          <w:lang w:val="pt_PT" w:bidi="pt_PT"/>
        </w:rPr>
      </w:r>
      <w:r>
        <w:rPr>
          <w:lang w:val="pt_PT" w:bidi="pt_PT"/>
        </w:rPr>
        <w:t>Nesta etapa, ouçam João 11:45–57 e guardem em seus corações.</w:t>
      </w:r>
    </w:p>
    <w:p>
      <w:pPr/>
      <w:r>
        <w:rPr>
          <w:lang w:val="pt_PT" w:bidi="pt_PT"/>
        </w:rPr>
      </w:r>
      <w:r>
        <w:rPr>
          <w:lang w:val="pt_PT" w:bidi="pt_PT"/>
        </w:rPr>
        <w:t xml:space="preserve">Ouçam uma versão em áudio de João 11:45–57 três vezes, em três traduções diferentes, se possível. </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11:45–57 na tradução mais fácil de entender.</w:t>
      </w:r>
    </w:p>
    <w:p>
      <w:pPr/>
      <w:r>
        <w:rPr>
          <w:lang w:val="pt_PT" w:bidi="pt_PT"/>
        </w:rPr>
      </w:r>
      <w:r>
        <w:rPr>
          <w:lang w:val="pt_PT" w:bidi="pt_PT"/>
        </w:rPr>
        <w:t>Na passagem anterior, Jesus ressuscitou um homem chamado Lázaro dos mortos. Essa passagem continua a história do que aconteceu depois do milagre. Os judeus responderam de maneiras diferentes ao milagre que eles viram. Alguns acreditaram que Jesus era de Deus, e outros relataram os milagres aos líderes religiosos judeus. As autoridades discutiram o assunto em seu conselho e decidiram sobre o que fazer com Jesus.</w:t>
      </w:r>
    </w:p>
    <w:p>
      <w:pPr/>
      <w:r>
        <w:rPr>
          <w:lang w:val="pt_PT" w:bidi="pt_PT"/>
        </w:rPr>
      </w:r>
      <w:r>
        <w:rPr>
          <w:lang w:val="pt_PT" w:bidi="pt_PT"/>
        </w:rPr>
        <w:t>Muitos dos judeus que haviam ido visitar Maria e haviam visto Jesus ressuscitar Lázaro dos mortos acreditaram em quem Jesus era e o que ele fez. Mas algumas das pessoas, provavelmente as pessoas que não acreditavam em Jesus, foram até os fariseus e disseram a eles o que Jesus havia feito. Os fariseus eram um grupo religioso judeu que eram inimigos de Jesus em todo o seu ministério. As pessoas que levaram as notícias aos fariseus agiram com hostilidade para com Jesus. Então os principais sacerdotes e os fariseus convocaram uma reunião do Sinédrio e discutiram o que eles deveriam fazer com Jesus. O Sinédrio era o tribunal religioso com a mais alta autoridade sobre os judeus naquela época. O conselho falou de forma desrespeitosa sobre Jesus quando disseram: "Esse homem está realizando muitos sinais. Se deixarmos ele continuar a fazer milagres, todos acreditarão nele, e então os romanos virão e tirarão tanto nosso templo quanto nossa nação".</w:t>
      </w:r>
    </w:p>
    <w:p>
      <w:pPr/>
      <w:r>
        <w:rPr>
          <w:lang w:val="pt_PT" w:bidi="pt_PT"/>
        </w:rPr>
      </w:r>
      <w:r>
        <w:rPr>
          <w:lang w:val="pt_PT" w:bidi="pt_PT"/>
        </w:rPr>
        <w:t>Pare aqui e discutam essa pergunta em grupo. Contem uma história de uma situação onde alguém se tornou muito popular e mais influente do que o líder, o rei, chefes e anciãos em sua comunidade ou local de trabalho. Como os líderes reagiram à situação? Como os líderes falaram sobre a pessoa? Pausem este áudio aqui.</w:t>
      </w:r>
    </w:p>
    <w:p>
      <w:pPr/>
      <w:r>
        <w:rPr>
          <w:lang w:val="pt_PT" w:bidi="pt_PT"/>
        </w:rPr>
      </w:r>
      <w:r>
        <w:rPr>
          <w:lang w:val="pt_PT" w:bidi="pt_PT"/>
        </w:rPr>
        <w:t>Os romanos estavam governando Israel naquela época. Os romanos permitiram que o povo judeu praticasse sua própria religião. No entanto, os romanos exigiam que o povo permanecesse pacífico e obedecesse à lei romana. Os romanos permitiram que o Sinédrio governasse sobre assuntos locais sobre religião. Quanto mais a popularidade de Jesus crescia, mais a popularidade dos líderes judeus diminuia. O Sinédrio pensava que era possível que todos logo acreditassem em Jesus. Logo os romanos podem começar a pensar que o Sinédrio havia perdido o controle. O Sinédrio também pensava que Jesus faria seus seguidores se rebelarem contra o governo romano. Então os romanos iriam derrotar essa rebelião e tirariam a posição de liderança do Sinédrio. Os romanos também destruiriam o templo e a nação dos judeus que o Sinédrio liderava. Mesmo que o Sinédrio tenha reconhecido que Jesus de fato realizou muitos milagres, eles responderam com oposição em vez de crença. Caifás, um dos membros do conselho, falou com eles. Ele era o sumo sacerdote naquele ano. Vocês podem se lembrar de que, de acordo com a lei judaica, o sumo sacerdote mantinha o cargo até que ele morresse. No entanto, durante esse tempo, o governo romano mudava quem era o sumo sacerdote com bastante frequência. O governo romano removia um sumo sacerdote que não os satisfizesse e nomeava outro. O sumo sacerdote Caifás disse a eles que eles não entenderam esse problema. Caifás estava falando de maneira severa com eles, até os insultando. Seu conselho se concentrou nos interesses dos membros do conselho. Se a nação perecesse, o conselho não teria ninguém sobre quem exercer autoridade. Mas Jesus era apenas um homem. Eles poderiam lidar com qualquer crise entre as pessoas que sua morte pudesse trazer.</w:t>
      </w:r>
    </w:p>
    <w:p>
      <w:pPr/>
      <w:r>
        <w:rPr>
          <w:lang w:val="pt_PT" w:bidi="pt_PT"/>
        </w:rPr>
      </w:r>
      <w:r>
        <w:rPr>
          <w:lang w:val="pt_PT" w:bidi="pt_PT"/>
        </w:rPr>
        <w:t>Pare aqui e discutam essa pergunta em grupo. Em sua cultura, como os líderes reagem quando alguém ameaça sua posição de autoridade ou influência? Como os líderes lidariam com essas situações? Pausem este áudio aqui.</w:t>
      </w:r>
    </w:p>
    <w:p>
      <w:pPr/>
      <w:r>
        <w:rPr>
          <w:lang w:val="pt_PT" w:bidi="pt_PT"/>
        </w:rPr>
      </w:r>
      <w:r>
        <w:rPr>
          <w:lang w:val="pt_PT" w:bidi="pt_PT"/>
        </w:rPr>
        <w:t>João explica que Caifás disse essas coisas porque Deus estava usando Caifás para profetizar, ou falar uma mensagem de Deus. Deus provavelmente escolheu falar por meio de Caifás por causa de sua posição como o sumo sacerdote. João explica que Jesus morreu pela nação, mas também por todo o povo de Deus. Era o propósito de Deus reunir todo o povo de Deus em todos os lugares em um grupo. Depois do discurso de Caifás, o conselho começou a fazer planos para matar Jesus.</w:t>
      </w:r>
    </w:p>
    <w:p>
      <w:pPr/>
      <w:r>
        <w:rPr>
          <w:lang w:val="pt_PT" w:bidi="pt_PT"/>
        </w:rPr>
      </w:r>
      <w:r>
        <w:rPr>
          <w:lang w:val="pt_PT" w:bidi="pt_PT"/>
        </w:rPr>
        <w:t>Jesus, portanto, não andava mais abertamente entre os judeus na área da Judeia; em vez disso, ele foi embora para uma região perto do deserto, para uma aldeia chamada Efraim. Ele ficou lá com seus discípulos. Efraim era uma aldeia a cerca de 12 milhas, ou 20 quilômetros a nordeste de Jerusalém. Estava fora das principais rotas de comércio.</w:t>
      </w:r>
    </w:p>
    <w:p>
      <w:pPr/>
      <w:r>
        <w:rPr>
          <w:lang w:val="pt_PT" w:bidi="pt_PT"/>
        </w:rPr>
      </w:r>
      <w:r>
        <w:rPr>
          <w:lang w:val="pt_PT" w:bidi="pt_PT"/>
        </w:rPr>
        <w:t xml:space="preserve">Parem aqui e, em grupo, olhem para um mapa mostrando a localização de </w:t>
      </w:r>
      <w:r>
        <w:rPr>
          <w:lang w:val="pt_PT" w:bidi="pt_PT"/>
        </w:rPr>
        <w:t>Efraim</w:t>
      </w:r>
      <w:r>
        <w:rPr>
          <w:lang w:val="pt_PT" w:bidi="pt_PT"/>
        </w:rPr>
        <w:t>. Pausem este áudio aqui.</w:t>
      </w:r>
    </w:p>
    <w:p>
      <w:pPr/>
      <w:r>
        <w:rPr>
          <w:lang w:val="pt_PT" w:bidi="pt_PT"/>
        </w:rPr>
      </w:r>
      <w:r>
        <w:rPr>
          <w:lang w:val="pt_PT" w:bidi="pt_PT"/>
        </w:rPr>
        <w:t>Agora a história passa para o tempo logo antes da Páscoa. Cerca de uma semana antes, muitas pessoas subiram a Jerusalém antes da Páscoa para se prepararem para a celebração. A frase "subiram para Jerusalém" é uma expressão judaica que se refere a ir para Jerusalém. Jerusalém era construída em uma colina, então qualquer um que viajasse para a cidade tinha que subir uma colina para chegar lá. Vocês se lembrarão de que a Festa da Páscoa era uma celebração para lembrar como Deus salvou os antepassados dos israelitas do anjo da morte quando eles eram escravos no Egito. Durante a festa da Páscoa, todos os homens judeus eram obrigados a vir a Jerusalém para a Páscoa.</w:t>
      </w:r>
    </w:p>
    <w:p>
      <w:pPr/>
      <w:r>
        <w:rPr>
          <w:lang w:val="pt_PT" w:bidi="pt_PT"/>
        </w:rPr>
      </w:r>
      <w:r>
        <w:rPr>
          <w:lang w:val="pt_PT" w:bidi="pt_PT"/>
        </w:rPr>
        <w:t>A população de pessoas que vinha para Jerusalém era normalmente de 25.000 a mais de 100.000 pessoas. Era costume que as pessoas que vinham das áreas rurais se purificassem antes de uma grande festa. Isso poderia levar uma semana inteira. Isso era especialmente verdade para pessoas que viviam perto de gentios ou que tinham negócios com gentios. O povo judeu fazia alguns rituais de lavagem para que eles pudessem comer a Páscoa. Os rituais de lavagem não tinham a intenção de remover a sujeira, mas preparar a pessoa para se aproximar de Deus. Eles não tinham permissão para celebrar a Páscoa se não fossem ritualmente puros.</w:t>
      </w:r>
    </w:p>
    <w:p>
      <w:pPr/>
      <w:r>
        <w:rPr>
          <w:lang w:val="pt_PT" w:bidi="pt_PT"/>
        </w:rPr>
      </w:r>
      <w:r>
        <w:rPr>
          <w:lang w:val="pt_PT" w:bidi="pt_PT"/>
        </w:rPr>
        <w:t>Façam uma pausa aqui e discutam em grupo. Em sua cultura, quais são algumas das festas culturais que seu povo celebra? Descreva alguns rituais ou atividades que as pessoas devem fazer antes de festivais culturais para estarem prontas para eles. Pausem este áudio aqui.</w:t>
      </w:r>
    </w:p>
    <w:p>
      <w:pPr/>
      <w:r>
        <w:rPr>
          <w:lang w:val="pt_PT" w:bidi="pt_PT"/>
        </w:rPr>
      </w:r>
      <w:r>
        <w:rPr>
          <w:lang w:val="pt_PT" w:bidi="pt_PT"/>
        </w:rPr>
        <w:t>Os principais sacerdotes e os fariseus haviam dado ordens de que, se alguém soubesse onde Jesus estava, essa pessoa devia relatar ou dizer ao principal sacerdote e aos fariseus o que sabem sobre Jesus para que pudessem prendê-lo. Portanto, as pessoas que haviam viajado para Jerusalém para a Páscoa continuavam procurando Jesus e estavam perguntando umas às outras enquanto ficavam no templo: “O que vocês pensam? Certamente Jesus não virá para a festa, virá?” O povo não exigiu uma resposta a essa pergunta. Expressa dúvida. O povo judeu duvidava que eles veriam Jesus na festa.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11:45–57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muitas pessoas que viram o milagre que Jesus realizou acreditaram nele, mas algumas pessoas não acreditaram em Jesus e falaram de Jesus aos fariseus.</w:t>
      </w:r>
    </w:p>
    <w:p>
      <w:pPr/>
      <w:r>
        <w:rPr>
          <w:lang w:val="pt_PT" w:bidi="pt_PT"/>
        </w:rPr>
      </w:r>
      <w:r>
        <w:rPr>
          <w:b/>
          <w:lang w:val="pt_PT" w:bidi="pt_PT"/>
        </w:rPr>
        <w:t>Na segunda cena:</w:t>
      </w:r>
      <w:r>
        <w:rPr>
          <w:lang w:val="pt_PT" w:bidi="pt_PT"/>
        </w:rPr>
        <w:t xml:space="preserve"> os principais sacerdotes, fariseus e o Sinédrio convocaram uma reunião para discutir o que eles deveriam fazer com Jesus. Então Caifás, o sumo sacerdote, deu sua opinião de que eles deveriam deixar Jesus morrer para salvar o povo e a influência dos sacerdotes.</w:t>
      </w:r>
    </w:p>
    <w:p>
      <w:pPr/>
      <w:r>
        <w:rPr>
          <w:lang w:val="pt_PT" w:bidi="pt_PT"/>
        </w:rPr>
      </w:r>
      <w:r>
        <w:rPr>
          <w:b/>
          <w:lang w:val="pt_PT" w:bidi="pt_PT"/>
        </w:rPr>
        <w:t>Na terceira cena:</w:t>
      </w:r>
      <w:r>
        <w:rPr>
          <w:lang w:val="pt_PT" w:bidi="pt_PT"/>
        </w:rPr>
        <w:t xml:space="preserve"> Jesus parou de se mover publicamente e ficou com seus discípulos.</w:t>
      </w:r>
    </w:p>
    <w:p>
      <w:pPr/>
      <w:r>
        <w:rPr>
          <w:lang w:val="pt_PT" w:bidi="pt_PT"/>
        </w:rPr>
      </w:r>
      <w:r>
        <w:rPr>
          <w:b/>
          <w:lang w:val="pt_PT" w:bidi="pt_PT"/>
        </w:rPr>
        <w:t>Na quarta cena:</w:t>
      </w:r>
      <w:r>
        <w:rPr>
          <w:lang w:val="pt_PT" w:bidi="pt_PT"/>
        </w:rPr>
        <w:t xml:space="preserve"> judeus vêm para Jerusalém para se prepararem para a Páscoa. Eles se perguntam se Jesus irá.</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Caifás, o sumo sacerdote</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Sinédrio</w:t>
      </w:r>
    </w:p>
    <w:p>
      <w:pPr>
        <w:pStyle w:val="ListBullet"/>
        <w:spacing w:line="240" w:lineRule="auto"/>
        <w:ind w:left="720"/>
      </w:pPr>
      <w:r>
        <w:rPr>
          <w:lang w:val="pt_PT" w:bidi="pt_PT"/>
        </w:rPr>
      </w:r>
      <w:r>
        <w:rPr>
          <w:lang w:val="pt_PT" w:bidi="pt_PT"/>
        </w:rPr>
        <w:t>Os judeus</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começa depois que Jesus ressuscitou Lázaro da morte. Algumas das pessoas que haviam visto Jesus ressuscitar Lázaro acreditaram no milagre que viram Jesus realizar, enquanto outros voltaram para casa e relataram o milagre que Jesus fez aos fariseus. Então, os fariseus convocaram uma reunião de autoridades judaicas, chamada de Sinédrio, para discutir essas novas informações sobre Jesus. Então eles perguntaram uns aos outros: "O que faremos sobre todos os milagres que Jesus realizou? Se permitirmos que Jesus continue esses milagres, nós, a nação judaica, estaremos em problemas com as autoridades romanas".</w:t>
      </w:r>
    </w:p>
    <w:p>
      <w:pPr/>
      <w:r>
        <w:rPr>
          <w:lang w:val="pt_PT" w:bidi="pt_PT"/>
        </w:rPr>
      </w:r>
      <w:r>
        <w:rPr>
          <w:lang w:val="pt_PT" w:bidi="pt_PT"/>
        </w:rPr>
        <w:t>Na segunda cena, Caifás, que era o sumo sacerdote, disse às autoridades judias que elas não entendem o que está acontecendo. Caifás estava falando de maneira severa com eles, até os insultando. Seu conselho se concentrou nos interesses dos membros do conselho. A nação judaica poderia ser destruída pelos romanos. Em vez de toda a nação judaica estar em apuros com as autoridades romanas, seria melhor que apenas Jesus estivesse em apuros com as autoridades romanas porque elas o matarão. Quando Caifás disse isso, ele não sabia que Deus estava falando profeticamente por meio dele que Jesus morreria pelo povo judeu. Aqui, João explica que a morte de Jesus também é para todo o povo disperso de Deus. As autoridades judias começaram a conspirar para encontrar uma maneira de matar Jesus.</w:t>
      </w:r>
    </w:p>
    <w:p>
      <w:pPr/>
      <w:r>
        <w:rPr>
          <w:lang w:val="pt_PT" w:bidi="pt_PT"/>
        </w:rPr>
      </w:r>
      <w:r>
        <w:rPr>
          <w:lang w:val="pt_PT" w:bidi="pt_PT"/>
        </w:rPr>
        <w:t>Na terceira cena, quando Jesus percebeu que as autoridades judias estavam planejando matá-lo, Jesus, portanto, não caminhou mais abertamente entre os judeus na área da Judeia. Em vez disso, ele foi embora para uma região perto do deserto, para uma aldeia chamada Efraim. Ele ficou lá com seus discípulos. Efraim era uma aldeia a cerca de 12 milhas, ou 20 quilômetros a nordeste de Jerusalém. Estava fora das principais rotas de comércio.</w:t>
      </w:r>
    </w:p>
    <w:p>
      <w:pPr/>
      <w:r>
        <w:rPr>
          <w:lang w:val="pt_PT" w:bidi="pt_PT"/>
        </w:rPr>
      </w:r>
      <w:r>
        <w:rPr>
          <w:lang w:val="pt_PT" w:bidi="pt_PT"/>
        </w:rPr>
        <w:t xml:space="preserve">Parem aqui e, em grupo, olhem para um mapa mostrando a localização de </w:t>
      </w:r>
      <w:r>
        <w:rPr>
          <w:lang w:val="pt_PT" w:bidi="pt_PT"/>
        </w:rPr>
        <w:t>Efraim</w:t>
      </w:r>
      <w:r>
        <w:rPr>
          <w:lang w:val="pt_PT" w:bidi="pt_PT"/>
        </w:rPr>
        <w:t>. Pausem este áudio aqui.</w:t>
      </w:r>
    </w:p>
    <w:p>
      <w:pPr/>
      <w:r>
        <w:rPr>
          <w:lang w:val="pt_PT" w:bidi="pt_PT"/>
        </w:rPr>
      </w:r>
      <w:r>
        <w:rPr>
          <w:lang w:val="pt_PT" w:bidi="pt_PT"/>
        </w:rPr>
        <w:t>Na quarta cena, eram apenas alguns dias antes da festa da Páscoa, muitas pessoas subiram a Jerusalém para se purificar. Jerusalém era construída em uma colina, então as pessoas diziam que "subiram para Jerusalém" quando viajavam para lá.</w:t>
      </w:r>
    </w:p>
    <w:p>
      <w:pPr/>
      <w:r>
        <w:rPr>
          <w:lang w:val="pt_PT" w:bidi="pt_PT"/>
        </w:rPr>
      </w:r>
      <w:r>
        <w:rPr>
          <w:lang w:val="pt_PT" w:bidi="pt_PT"/>
        </w:rPr>
        <w:t>As autoridades judias deram uma ordem de que qualquer um que visse Jesus devia vir dizer a eles para que eles pudessem prendê-lo. As pessoas que estavam vindo para Jerusalém para a festa ouviram essa ordem. Portanto, as pessoas continuavam procurando Jesus e estavam perguntando umas às outras enquanto ficavam no templo: “O que vocês pensam? Certamente Jesus não virá para a festa, virá?” O povo não esperava uma resposta a essa pergunta. O povo judeu duvidava que eles veriam Jesus na festa.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11:45–57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Caifás, o sumo sacerdote</w:t>
      </w:r>
    </w:p>
    <w:p>
      <w:pPr>
        <w:pStyle w:val="ListBullet"/>
        <w:spacing w:line="240" w:lineRule="auto"/>
        <w:ind w:left="720"/>
      </w:pPr>
      <w:r>
        <w:rPr>
          <w:lang w:val="pt_PT" w:bidi="pt_PT"/>
        </w:rPr>
      </w:r>
      <w:r>
        <w:rPr>
          <w:lang w:val="pt_PT" w:bidi="pt_PT"/>
        </w:rPr>
        <w:t>Principais sacerdotes</w:t>
      </w:r>
    </w:p>
    <w:p>
      <w:pPr>
        <w:pStyle w:val="ListBullet"/>
        <w:spacing w:line="240" w:lineRule="auto"/>
        <w:ind w:left="720"/>
      </w:pPr>
      <w:r>
        <w:rPr>
          <w:lang w:val="pt_PT" w:bidi="pt_PT"/>
        </w:rPr>
      </w:r>
      <w:r>
        <w:rPr>
          <w:lang w:val="pt_PT" w:bidi="pt_PT"/>
        </w:rPr>
        <w:t>Fariseus</w:t>
      </w:r>
    </w:p>
    <w:p>
      <w:pPr>
        <w:pStyle w:val="ListBullet"/>
        <w:spacing w:line="240" w:lineRule="auto"/>
        <w:ind w:left="720"/>
      </w:pPr>
      <w:r>
        <w:rPr>
          <w:lang w:val="pt_PT" w:bidi="pt_PT"/>
        </w:rPr>
      </w:r>
      <w:r>
        <w:rPr>
          <w:lang w:val="pt_PT" w:bidi="pt_PT"/>
        </w:rPr>
        <w:t>Sinédrio</w:t>
      </w:r>
    </w:p>
    <w:p>
      <w:pPr>
        <w:pStyle w:val="ListBullet"/>
        <w:spacing w:line="240" w:lineRule="auto"/>
        <w:ind w:left="720"/>
      </w:pPr>
      <w:r>
        <w:rPr>
          <w:lang w:val="pt_PT" w:bidi="pt_PT"/>
        </w:rPr>
      </w:r>
      <w:r>
        <w:rPr>
          <w:lang w:val="pt_PT" w:bidi="pt_PT"/>
        </w:rPr>
        <w:t>Os judeus</w:t>
      </w:r>
    </w:p>
    <w:p>
      <w:pPr/>
      <w:r>
        <w:rPr>
          <w:lang w:val="pt_PT" w:bidi="pt_PT"/>
        </w:rPr>
      </w:r>
      <w:r>
        <w:rPr>
          <w:lang w:val="pt_PT" w:bidi="pt_PT"/>
        </w:rPr>
        <w:t>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 esse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sentiria ou pensaria se fosse esse personagem. Então reinicie a encenação.</w:t>
      </w:r>
    </w:p>
    <w:p>
      <w:pPr/>
      <w:r>
        <w:rPr>
          <w:lang w:val="pt_PT" w:bidi="pt_PT"/>
        </w:rPr>
      </w:r>
      <w:r>
        <w:rPr>
          <w:lang w:val="pt_PT" w:bidi="pt_PT"/>
        </w:rPr>
        <w:t>Pause esse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Na primeira cena, Muitos dos judeus que haviam ido visitar Maria e haviam visto Jesus ressuscitar Lázaro dos mortos acreditaram em quem Jesus era e o que ele fez. Mas algumas das pessoas que não acreditavam em Jesus foram até os fariseus e disseram a eles o que Jesus havia feito.</w:t>
      </w:r>
    </w:p>
    <w:p>
      <w:pPr/>
      <w:r>
        <w:rPr>
          <w:lang w:val="pt_PT" w:bidi="pt_PT"/>
        </w:rPr>
      </w:r>
      <w:r>
        <w:rPr>
          <w:lang w:val="pt_PT" w:bidi="pt_PT"/>
        </w:rPr>
        <w:t>Na segunda cena, os principais sacerdotes e os fariseus convocaram uma reunião do Sinédrio, ou conselho judaico, e discutiram o que eles deveriam fazer com Jesus. O conselho disse: "Esse homem está realizando muitos sinais. Se deixarmos ele continuar a fazer milagres, todos acreditarão nele, e então os romanos virão e tirarão tanto nosso templo quanto nossa nação".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 conselho judeu: "O que vocês estão sentindo ou pensando?" Vocês podem ouvir coisas como: "Preocupado — é hora de colocar um fim a essa popularidade e influência que Jesus está ganhando sobre nosso povo. Preocupado que, se não agirmos, logo perderemos nossa relevância como fariseus ou líderes judeus".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um dos membros do conselho chamado Caifás, que era sumo sacerdote naquele ano, disse a eles: "Vocês não sabem nada! Vocês não entendem que é melhor para vocês que um homem morra pelo povo do que ter toda a nação destruída".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Caifás: “Como você está se sentindo ou pensando?” Vocês podem ouvir coisas como: "Como é que meus colegas líderes judeus estão prestes a tomar uma decisão tola de não ser forte o suficiente para prender Jesus agora? Preciso ajudar eles a ver que se livrar desse Jesus é a melhor solução para nós e para a nação".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depois desse encontro, o conselho judeu planejava matar Jesus. Jesus, portanto, não andava mais abertamente entre os judeus, em vez disso, ele foi embora para uma região perto do deserto, para uma aldeia chamada Efraim e ele ficou lá com seus discípulos.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Jesus: “O que você está sentindo ou pensando?”. Vocês podem ouvir coisas como: "Não está no momento certo. Precisamos ir a algum lugar remoto até que Deus me diga que é hora de ir para Jerusalém".</w:t>
      </w:r>
    </w:p>
    <w:p>
      <w:pPr/>
      <w:r>
        <w:rPr>
          <w:lang w:val="pt_PT" w:bidi="pt_PT"/>
        </w:rPr>
      </w:r>
      <w:r>
        <w:rPr>
          <w:lang w:val="pt_PT" w:bidi="pt_PT"/>
        </w:rPr>
        <w:t>Agora a Páscoa dos judeus estava próxima, e muitos foram das áreas rurais para Jerusalém antes da Páscoa para se purificar.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os judeus que haviam vindo para Jerusalém para se prepararem para a Páscoa: “Como vocês estão se sentindo ou pensando?” Vocês podem ouvir coisas como: "Ansioso, quero estar pronto para celebrar a Páscoa, então preciso passar pelo processo de purificação", ou "Curioso, me pergunto onde Jesus pode estar. Ele não deveria estar participando da celebração também?”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Então, as pessoas que haviam vindo para Jerusalém para a Páscoa continuavam procurando Jesus e estavam perguntando umas às outras enquanto ficavam no templo: “O que vocês acham? Certamente Jesus não virá para a festa, virá?” Os principais sacerdotes e os fariseus haviam dado ordens de que, se alguém soubesse onde Jesus estava, essa pessoa devia relatar ou dizer ao principal sacerdote e aos fariseus o que sabem sobre Jesus para que pudessem prendê-lo. </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os líderes judeus: “Como vocês estão se sentindo ou pensando?” Vocês podem ouvir coisas como: "Devemos fazer tudo o que for possível para matar Jesus", "Esperançoso, agora que demos uma ordem sobre seu paradeiro", ou "Devemos colocar um fim à influência de Jesus sobre nosso povo judeu".</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11:45–57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Muitos dos </w:t>
      </w:r>
      <w:r>
        <w:rPr>
          <w:b/>
          <w:lang w:val="pt_PT" w:bidi="pt_PT"/>
        </w:rPr>
        <w:t>judeus</w:t>
      </w:r>
      <w:r>
        <w:rPr>
          <w:lang w:val="pt_PT" w:bidi="pt_PT"/>
        </w:rPr>
        <w:t xml:space="preserve"> que vieram visitar Maria </w:t>
      </w:r>
      <w:r>
        <w:rPr>
          <w:b/>
          <w:lang w:val="pt_PT" w:bidi="pt_PT"/>
        </w:rPr>
        <w:t>creram</w:t>
      </w:r>
      <w:r>
        <w:rPr>
          <w:lang w:val="pt_PT" w:bidi="pt_PT"/>
        </w:rPr>
        <w:t xml:space="preserve"> em Jesus. Nessa história, judeus se refere ao povo judeu que vivia na área, não apenas os líderes religiosos. Usem as mesmas palavras para judeus e creram que vocês usaram anteriormente. Para mais informações sobre </w:t>
      </w:r>
      <w:r>
        <w:rPr>
          <w:lang w:val="pt_PT" w:bidi="pt_PT"/>
        </w:rPr>
        <w:t>judeus</w:t>
      </w:r>
      <w:r>
        <w:rPr>
          <w:lang w:val="pt_PT" w:bidi="pt_PT"/>
        </w:rPr>
        <w:t xml:space="preserve"> e </w:t>
      </w:r>
      <w:r>
        <w:rPr>
          <w:lang w:val="pt_PT" w:bidi="pt_PT"/>
        </w:rPr>
        <w:t>crença</w:t>
      </w:r>
      <w:r>
        <w:rPr>
          <w:lang w:val="pt_PT" w:bidi="pt_PT"/>
        </w:rPr>
        <w:t xml:space="preserve"> consultem o Glossário Mestre.</w:t>
      </w:r>
    </w:p>
    <w:p>
      <w:pPr/>
      <w:r>
        <w:rPr>
          <w:lang w:val="pt_PT" w:bidi="pt_PT"/>
        </w:rPr>
      </w:r>
      <w:r>
        <w:rPr>
          <w:lang w:val="pt_PT" w:bidi="pt_PT"/>
        </w:rPr>
        <w:t xml:space="preserve">Mas algumas das pessoas que não acreditavam em Jesus foram até os </w:t>
      </w:r>
      <w:r>
        <w:rPr>
          <w:b/>
          <w:lang w:val="pt_PT" w:bidi="pt_PT"/>
        </w:rPr>
        <w:t>fariseus</w:t>
      </w:r>
      <w:r>
        <w:rPr>
          <w:lang w:val="pt_PT" w:bidi="pt_PT"/>
        </w:rPr>
        <w:t xml:space="preserve"> e disseram a eles o que Jesus havia feito. Traduzam fariseus da mesma maneira que vocês traduziram em passagens anteriores, e lembrem-se de que </w:t>
      </w:r>
      <w:r>
        <w:rPr>
          <w:lang w:val="pt_PT" w:bidi="pt_PT"/>
        </w:rPr>
        <w:t>fariseus</w:t>
      </w:r>
      <w:r>
        <w:rPr>
          <w:lang w:val="pt_PT" w:bidi="pt_PT"/>
        </w:rPr>
        <w:t xml:space="preserve"> está no Glossário Mestre.</w:t>
      </w:r>
    </w:p>
    <w:p>
      <w:pPr/>
      <w:r>
        <w:rPr>
          <w:lang w:val="pt_PT" w:bidi="pt_PT"/>
        </w:rPr>
      </w:r>
      <w:r>
        <w:rPr>
          <w:lang w:val="pt_PT" w:bidi="pt_PT"/>
        </w:rPr>
        <w:t xml:space="preserve">Então os principais </w:t>
      </w:r>
      <w:r>
        <w:rPr>
          <w:b/>
          <w:lang w:val="pt_PT" w:bidi="pt_PT"/>
        </w:rPr>
        <w:t>sacerdotes</w:t>
      </w:r>
      <w:r>
        <w:rPr>
          <w:lang w:val="pt_PT" w:bidi="pt_PT"/>
        </w:rPr>
        <w:t xml:space="preserve"> e os fariseus convocaram uma reunião do </w:t>
      </w:r>
      <w:r>
        <w:rPr>
          <w:b/>
          <w:lang w:val="pt_PT" w:bidi="pt_PT"/>
        </w:rPr>
        <w:t>Sinédrio</w:t>
      </w:r>
      <w:r>
        <w:rPr>
          <w:lang w:val="pt_PT" w:bidi="pt_PT"/>
        </w:rPr>
        <w:t xml:space="preserve"> e discutiram o que eles deveriam fazer com Jesus. Traduza sacerdotes e Sinédrio da mesma maneira que você tem traduzido nas passagens anteriores e lembre-se de que </w:t>
      </w:r>
      <w:r>
        <w:rPr>
          <w:lang w:val="pt_PT" w:bidi="pt_PT"/>
        </w:rPr>
        <w:t>sacerdotes</w:t>
      </w:r>
      <w:r>
        <w:rPr>
          <w:lang w:val="pt_PT" w:bidi="pt_PT"/>
        </w:rPr>
        <w:t xml:space="preserve"> e </w:t>
      </w:r>
      <w:r>
        <w:rPr>
          <w:lang w:val="pt_PT" w:bidi="pt_PT"/>
        </w:rPr>
        <w:t>Sinédrio</w:t>
      </w:r>
      <w:r>
        <w:rPr>
          <w:lang w:val="pt_PT" w:bidi="pt_PT"/>
        </w:rPr>
        <w:t xml:space="preserve"> estão no Glossário Mestre. </w:t>
      </w:r>
    </w:p>
    <w:p>
      <w:pPr/>
      <w:r>
        <w:rPr>
          <w:lang w:val="pt_PT" w:bidi="pt_PT"/>
        </w:rPr>
      </w:r>
      <w:r>
        <w:rPr>
          <w:lang w:val="pt_PT" w:bidi="pt_PT"/>
        </w:rPr>
        <w:t xml:space="preserve">Os homens no Sinédrio disseram: "Esse homem está realizando muitos </w:t>
      </w:r>
      <w:r>
        <w:rPr>
          <w:b/>
          <w:lang w:val="pt_PT" w:bidi="pt_PT"/>
        </w:rPr>
        <w:t>sinais</w:t>
      </w:r>
      <w:r>
        <w:rPr>
          <w:lang w:val="pt_PT" w:bidi="pt_PT"/>
        </w:rPr>
        <w:t xml:space="preserve">. Se deixarmos ele continuar a fazer milagres, todos acreditarão nele, e então os romanos virão e tirarão tanto nosso templo quanto nossa nação". Um sinal é algo incomum que está acontecendo por uma razão especial. Jesus realizou muitos milagres. Esses milagres eram sinais que mostravam ao povo que Jesus foi realmente enviado por Deus, e que as pessoas deveriam ouvir o que Jesus estava dizendo sobre Deus. Traduzam sinal da mesma maneira que vocês traduziram em passagens anteriores, e lembrem-se de que </w:t>
      </w:r>
      <w:r>
        <w:rPr>
          <w:lang w:val="pt_PT" w:bidi="pt_PT"/>
        </w:rPr>
        <w:t>sinal</w:t>
      </w:r>
      <w:r>
        <w:rPr>
          <w:lang w:val="pt_PT" w:bidi="pt_PT"/>
        </w:rPr>
        <w:t xml:space="preserve"> está no Glossário Mestre.</w:t>
      </w:r>
    </w:p>
    <w:p>
      <w:pPr/>
      <w:r>
        <w:rPr>
          <w:lang w:val="pt_PT" w:bidi="pt_PT"/>
        </w:rPr>
      </w:r>
      <w:r>
        <w:rPr>
          <w:lang w:val="pt_PT" w:bidi="pt_PT"/>
        </w:rPr>
        <w:t xml:space="preserve">Mas um dos membros do conselho chamado Caifás, que era </w:t>
      </w:r>
      <w:r>
        <w:rPr>
          <w:b/>
          <w:lang w:val="pt_PT" w:bidi="pt_PT"/>
        </w:rPr>
        <w:t>sumo sacerdote</w:t>
      </w:r>
      <w:r>
        <w:rPr>
          <w:lang w:val="pt_PT" w:bidi="pt_PT"/>
        </w:rPr>
        <w:t xml:space="preserve"> naquele ano, disse a eles: "Vocês não sabem nada! Vocês não entendem que é melhor para vocês que um homem morra pelo povo do que ter toda a </w:t>
      </w:r>
      <w:r>
        <w:rPr>
          <w:b/>
          <w:lang w:val="pt_PT" w:bidi="pt_PT"/>
        </w:rPr>
        <w:t>nação</w:t>
      </w:r>
      <w:r>
        <w:rPr>
          <w:lang w:val="pt_PT" w:bidi="pt_PT"/>
        </w:rPr>
        <w:t xml:space="preserve"> destruída".</w:t>
      </w:r>
    </w:p>
    <w:p>
      <w:pPr/>
      <w:r>
        <w:rPr>
          <w:lang w:val="pt_PT" w:bidi="pt_PT"/>
        </w:rPr>
      </w:r>
      <w:r>
        <w:rPr>
          <w:lang w:val="pt_PT" w:bidi="pt_PT"/>
        </w:rPr>
        <w:t xml:space="preserve">Uma </w:t>
      </w:r>
      <w:r>
        <w:rPr>
          <w:b/>
          <w:lang w:val="pt_PT" w:bidi="pt_PT"/>
        </w:rPr>
        <w:t>nação</w:t>
      </w:r>
      <w:r>
        <w:rPr>
          <w:lang w:val="pt_PT" w:bidi="pt_PT"/>
        </w:rPr>
        <w:t xml:space="preserve"> é um grupo de pessoas que convivem juntas e que vivem no mesmo país, e que têm o mesmo governante. Traduzam nação da mesma maneira que vocês traduziram em passagens anteriores, e lembrem-se de que </w:t>
      </w:r>
      <w:r>
        <w:rPr>
          <w:lang w:val="pt_PT" w:bidi="pt_PT"/>
        </w:rPr>
        <w:t>nação</w:t>
      </w:r>
      <w:r>
        <w:rPr>
          <w:lang w:val="pt_PT" w:bidi="pt_PT"/>
        </w:rPr>
        <w:t xml:space="preserve"> está no Glossário Mestre.</w:t>
      </w:r>
    </w:p>
    <w:p>
      <w:pPr/>
      <w:r>
        <w:rPr>
          <w:lang w:val="pt_PT" w:bidi="pt_PT"/>
        </w:rPr>
      </w:r>
      <w:r>
        <w:rPr>
          <w:lang w:val="pt_PT" w:bidi="pt_PT"/>
        </w:rPr>
        <w:t xml:space="preserve">Um dos sacerdotes era chamado de </w:t>
      </w:r>
      <w:r>
        <w:rPr>
          <w:b/>
          <w:lang w:val="pt_PT" w:bidi="pt_PT"/>
        </w:rPr>
        <w:t>sumo sacerdote</w:t>
      </w:r>
      <w:r>
        <w:rPr>
          <w:lang w:val="pt_PT" w:bidi="pt_PT"/>
        </w:rPr>
        <w:t xml:space="preserve"> Um sumo sacerdote é o sacerdote mais importante. O sumo sacerdote tinha uma função muito importante. Uma vez por ano havia uma festa que era chamada de Dia da Expiação. Isso significa algo como “o grande dia do perdão ou reconciliação”. Nesse dia, o sumo sacerdote oferecia um sacrifício em nome de todo o povo de Israel para pedir perdão por todos os pecados que eles haviam cometido no ano anterior. O sumo sacerdote primeiro tinha que pedir perdão por seu próprio pecado, e então pelo pecado de todas as pessoas. O sumo sacerdote matava um cordeiro, e levava o sangue para dentro do templo. Por causa do sacrifício do cordeiro, era novamente possível que Deus e as pessoas tivessem um relacionamento juntos.</w:t>
      </w:r>
    </w:p>
    <w:p>
      <w:pPr/>
      <w:r>
        <w:rPr>
          <w:lang w:val="pt_PT" w:bidi="pt_PT"/>
        </w:rPr>
      </w:r>
      <w:r>
        <w:rPr>
          <w:lang w:val="pt_PT" w:bidi="pt_PT"/>
        </w:rPr>
        <w:t xml:space="preserve">Parem aqui e discutam em grupo que palavra ou frase vocês usarão para </w:t>
      </w:r>
      <w:r>
        <w:rPr>
          <w:b/>
          <w:lang w:val="pt_PT" w:bidi="pt_PT"/>
        </w:rPr>
        <w:t>sumo sacerdote</w:t>
      </w:r>
      <w:r>
        <w:rPr>
          <w:lang w:val="pt_PT" w:bidi="pt_PT"/>
        </w:rPr>
        <w:t xml:space="preserve">. Procurem </w:t>
      </w:r>
      <w:r>
        <w:rPr>
          <w:lang w:val="pt_PT" w:bidi="pt_PT"/>
        </w:rPr>
        <w:t>sumo sacerdote</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 xml:space="preserve">João explica que Caifás disse essas coisas porque Deus estava usando Caifás para </w:t>
      </w:r>
      <w:r>
        <w:rPr>
          <w:b/>
          <w:lang w:val="pt_PT" w:bidi="pt_PT"/>
        </w:rPr>
        <w:t>profetizar</w:t>
      </w:r>
      <w:r>
        <w:rPr>
          <w:lang w:val="pt_PT" w:bidi="pt_PT"/>
        </w:rPr>
        <w:t xml:space="preserve">, ou falar uma mensagem de Deus. Traduzam profecia da mesma maneira que vocês traduziram em passagens anteriores e lembrem-se de que </w:t>
      </w:r>
      <w:r>
        <w:rPr>
          <w:b/>
          <w:lang w:val="pt_PT" w:bidi="pt_PT"/>
        </w:rPr>
        <w:t>profecia</w:t>
      </w:r>
      <w:r>
        <w:rPr>
          <w:lang w:val="pt_PT" w:bidi="pt_PT"/>
        </w:rPr>
        <w:t xml:space="preserve"> está no Glossário Mestre.</w:t>
      </w:r>
    </w:p>
    <w:p>
      <w:pPr/>
      <w:r>
        <w:rPr>
          <w:lang w:val="pt_PT" w:bidi="pt_PT"/>
        </w:rPr>
      </w:r>
      <w:r>
        <w:rPr>
          <w:lang w:val="pt_PT" w:bidi="pt_PT"/>
        </w:rPr>
        <w:t xml:space="preserve">Jesus, portanto, não andava mais abertamente entre os judeus, em vez disso, ele foi embora para uma região perto do </w:t>
      </w:r>
      <w:r>
        <w:rPr>
          <w:b/>
          <w:lang w:val="pt_PT" w:bidi="pt_PT"/>
        </w:rPr>
        <w:t>deserto</w:t>
      </w:r>
      <w:r>
        <w:rPr>
          <w:lang w:val="pt_PT" w:bidi="pt_PT"/>
        </w:rPr>
        <w:t xml:space="preserve">, para uma aldeia chamada Efraim e ele ficou lá com seus discípulos. Usem a mesma palavra ou frase para deserto que vocês usaram em passagens anteriores. Para mais informações sobre </w:t>
      </w:r>
      <w:r>
        <w:rPr>
          <w:lang w:val="pt_PT" w:bidi="pt_PT"/>
        </w:rPr>
        <w:t>deserto</w:t>
      </w:r>
      <w:r>
        <w:rPr>
          <w:lang w:val="pt_PT" w:bidi="pt_PT"/>
        </w:rPr>
        <w:t>, consultem o Glossário Mestre.</w:t>
      </w:r>
    </w:p>
    <w:p>
      <w:pPr/>
      <w:r>
        <w:rPr>
          <w:lang w:val="pt_PT" w:bidi="pt_PT"/>
        </w:rPr>
      </w:r>
      <w:r>
        <w:rPr>
          <w:lang w:val="pt_PT" w:bidi="pt_PT"/>
        </w:rPr>
        <w:t xml:space="preserve">Agora a </w:t>
      </w:r>
      <w:r>
        <w:rPr>
          <w:b/>
          <w:lang w:val="pt_PT" w:bidi="pt_PT"/>
        </w:rPr>
        <w:t>Páscoa</w:t>
      </w:r>
      <w:r>
        <w:rPr>
          <w:lang w:val="pt_PT" w:bidi="pt_PT"/>
        </w:rPr>
        <w:t xml:space="preserve"> dos judeus estava próxima, e muitos foram das áreas rurais para Jerusalém antes da Páscoa para se </w:t>
      </w:r>
      <w:r>
        <w:rPr>
          <w:b/>
          <w:lang w:val="pt_PT" w:bidi="pt_PT"/>
        </w:rPr>
        <w:t>purificar</w:t>
      </w:r>
      <w:r>
        <w:rPr>
          <w:lang w:val="pt_PT" w:bidi="pt_PT"/>
        </w:rPr>
        <w:t>.</w:t>
      </w:r>
    </w:p>
    <w:p>
      <w:pPr/>
      <w:r>
        <w:rPr>
          <w:lang w:val="pt_PT" w:bidi="pt_PT"/>
        </w:rPr>
      </w:r>
      <w:r>
        <w:rPr>
          <w:lang w:val="pt_PT" w:bidi="pt_PT"/>
        </w:rPr>
        <w:t xml:space="preserve">A </w:t>
      </w:r>
      <w:r>
        <w:rPr>
          <w:b/>
          <w:lang w:val="pt_PT" w:bidi="pt_PT"/>
        </w:rPr>
        <w:t>Páscoa</w:t>
      </w:r>
      <w:r>
        <w:rPr>
          <w:lang w:val="pt_PT" w:bidi="pt_PT"/>
        </w:rPr>
        <w:t xml:space="preserve"> é uma festa judaica importante. Usem a mesma palavra ou frase para Páscoa que vocês usaram em passagens anteriores. Para mais informações sobre </w:t>
      </w:r>
      <w:r>
        <w:rPr>
          <w:lang w:val="pt_PT" w:bidi="pt_PT"/>
        </w:rPr>
        <w:t>Páscoa</w:t>
      </w:r>
      <w:r>
        <w:rPr>
          <w:lang w:val="pt_PT" w:bidi="pt_PT"/>
        </w:rPr>
        <w:t>, consultem o Glossário Mestre.</w:t>
      </w:r>
    </w:p>
    <w:p>
      <w:pPr/>
      <w:r>
        <w:rPr>
          <w:lang w:val="pt_PT" w:bidi="pt_PT"/>
        </w:rPr>
      </w:r>
      <w:r>
        <w:rPr>
          <w:b/>
          <w:lang w:val="pt_PT" w:bidi="pt_PT"/>
        </w:rPr>
        <w:t>Purificar</w:t>
      </w:r>
      <w:r>
        <w:rPr>
          <w:lang w:val="pt_PT" w:bidi="pt_PT"/>
        </w:rPr>
        <w:t xml:space="preserve"> significa passar por um banho ritual ou lavagem que seria um símbolo de remover qualquer coisa que tornasse as pessoas impuras ou inaptas para adorar a Deus. Isso geralmente envolvia se lavar. Se lavar significa limpar alguma parte do corpo como rosto ou mão com água. As pessoas se lavavam e também trocavam de roupas. Esse processo era uma remoção simbólica de qualquer coisa que fosse suja ou impura ou qualquer coisa que separasse a pessoa da adoração a Deus.</w:t>
      </w:r>
    </w:p>
    <w:p>
      <w:pPr/>
      <w:r>
        <w:rPr>
          <w:lang w:val="pt_PT" w:bidi="pt_PT"/>
        </w:rPr>
      </w:r>
      <w:r>
        <w:rPr>
          <w:lang w:val="pt_PT" w:bidi="pt_PT"/>
        </w:rPr>
        <w:t xml:space="preserve">Pare aqui e discuta em grupo qual palavra ou frase vocês usarão para </w:t>
      </w:r>
      <w:r>
        <w:rPr>
          <w:b/>
          <w:lang w:val="pt_PT" w:bidi="pt_PT"/>
        </w:rPr>
        <w:t>purificar</w:t>
      </w:r>
      <w:r>
        <w:rPr>
          <w:lang w:val="pt_PT" w:bidi="pt_PT"/>
        </w:rPr>
        <w:t xml:space="preserve">. Procure </w:t>
      </w:r>
      <w:r>
        <w:rPr>
          <w:lang w:val="pt_PT" w:bidi="pt_PT"/>
        </w:rPr>
        <w:t>purificar</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 xml:space="preserve">As pessoas estavam no </w:t>
      </w:r>
      <w:r>
        <w:rPr>
          <w:b/>
          <w:lang w:val="pt_PT" w:bidi="pt_PT"/>
        </w:rPr>
        <w:t>templo</w:t>
      </w:r>
      <w:r>
        <w:rPr>
          <w:lang w:val="pt_PT" w:bidi="pt_PT"/>
        </w:rPr>
        <w:t xml:space="preserve">, o lugar de adoração, procurando a Jesus. Usem a mesma palavra ou frase para templo que vocês usaram em passagens anteriores. Para mais informações sobre </w:t>
      </w:r>
      <w:r>
        <w:rPr>
          <w:lang w:val="pt_PT" w:bidi="pt_PT"/>
        </w:rPr>
        <w:t>Templo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12:1–11</w:t>
      </w:r>
      <w:r>
        <w:rPr>
          <w:lang w:val="pt_PT" w:bidi="pt_PT"/>
        </w:rPr>
      </w:r>
    </w:p>
    <w:p>
      <w:pPr>
        <w:pStyle w:val="Heading3"/>
      </w:pPr>
      <w:r>
        <w:rPr>
          <w:lang w:val="pt_PT" w:bidi="pt_PT"/>
        </w:rPr>
        <w:t>Ouvir e Sentir</w:t>
      </w:r>
    </w:p>
    <w:p>
      <w:pPr/>
      <w:r>
        <w:rPr>
          <w:lang w:val="pt_PT" w:bidi="pt_PT"/>
        </w:rPr>
      </w:r>
      <w:r>
        <w:rPr>
          <w:lang w:val="pt_PT" w:bidi="pt_PT"/>
        </w:rPr>
        <w:t>Nesta etapa, ouçam João 12:1–11 e guardem em seus corações.</w:t>
      </w:r>
    </w:p>
    <w:p>
      <w:pPr/>
      <w:r>
        <w:rPr>
          <w:lang w:val="pt_PT" w:bidi="pt_PT"/>
        </w:rPr>
      </w:r>
      <w:r>
        <w:rPr>
          <w:lang w:val="pt_PT" w:bidi="pt_PT"/>
        </w:rPr>
        <w:t>Ouçam uma versão em áudio de João 12:1–11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12:1–11 na tradução mais fácil de entender.</w:t>
      </w:r>
    </w:p>
    <w:p>
      <w:pPr/>
      <w:r>
        <w:rPr>
          <w:lang w:val="pt_PT" w:bidi="pt_PT"/>
        </w:rPr>
      </w:r>
      <w:r>
        <w:rPr>
          <w:lang w:val="pt_PT" w:bidi="pt_PT"/>
        </w:rPr>
        <w:t>Na passagem anterior, muitos judeus que viram Jesus ressuscitar Lázaro creram nele. Mas outros o relataram aos fariseus. O conselho judeu se reuniu em Jerusalém para discutir o que fazer com Jesus. Eles estavam com medo de que, se todos acreditassem em Jesus, o governo romano destruiria o templo e a nação judaica. O sumo sacerdote Caifás disse que era melhor que Jesus morresse do que toda a nação fosse destruída. Então os judeus decidiram matar Jesus, e Jesus não andou mais em público e ficou em Efraim. Quando as pessoas iam para Jerusalém para se purificar antes da festa da Páscoa, elas procuravam Jesus, pensando que ele não iria para lá. Isso era porque os principais sacerdotes e fariseus haviam ordenado que as pessoas dissessem a elas se sabiam onde Jesus estava, para que pudessem prendê-lo.</w:t>
      </w:r>
    </w:p>
    <w:p>
      <w:pPr/>
      <w:r>
        <w:rPr>
          <w:lang w:val="pt_PT" w:bidi="pt_PT"/>
        </w:rPr>
      </w:r>
      <w:r>
        <w:rPr>
          <w:lang w:val="pt_PT" w:bidi="pt_PT"/>
        </w:rPr>
        <w:t>Essa passagem é um relato narrativo do que aconteceu em seguida. Era seis dias antes da festa da Páscoa, uma festa judaica. A Páscoa celebrava o momento em que Deus resgatou os ancestrais judeus da escravidão no Egito. Jesus foi da cidade de Efraim para a Betânia, uma aldeia cerca de 3 quilômetros a leste de Jerusalém. Isso é onde Maria, Marta e Lázaro viviam. Lázaro foi o homem que Jesus ressuscitou dos mortos. Efraim ficava 20 quilômetros ao norte de Betânia. Levaria cerca de um dia para chegar lá caminhando.</w:t>
      </w:r>
    </w:p>
    <w:p>
      <w:pPr/>
      <w:r>
        <w:rPr>
          <w:lang w:val="pt_PT" w:bidi="pt_PT"/>
        </w:rPr>
      </w:r>
      <w:r>
        <w:rPr>
          <w:lang w:val="pt_PT" w:bidi="pt_PT"/>
        </w:rPr>
        <w:t xml:space="preserve">Parem aqui e, em grupo, olhem para um mapa de Israel no tempo de Jesus mostrando as cidades de </w:t>
      </w:r>
      <w:r>
        <w:rPr>
          <w:lang w:val="pt_PT" w:bidi="pt_PT"/>
        </w:rPr>
        <w:t>Jerusalém, Efraim e Betânia</w:t>
      </w:r>
      <w:r>
        <w:rPr>
          <w:lang w:val="pt_PT" w:bidi="pt_PT"/>
        </w:rPr>
        <w:t>. Pausem este áudio aqui.</w:t>
      </w:r>
    </w:p>
    <w:p>
      <w:pPr/>
      <w:r>
        <w:rPr>
          <w:lang w:val="pt_PT" w:bidi="pt_PT"/>
        </w:rPr>
      </w:r>
      <w:r>
        <w:rPr>
          <w:lang w:val="pt_PT" w:bidi="pt_PT"/>
        </w:rPr>
        <w:t>Em seguida, João diz: "Eles deram um jantar para ele lá". Isso significa que os membros da família de Lázaro, ou talvez seus amigos e vizinhos em geral, prepararam um jantar para honrar Jesus. As pessoas que deram o jantar festivo ficaram gratas por Jesus ressuscitar Lázaro dos mortos. Sabemos que o jantar foi em Betânia, mas João não menciona a localização exata aqui. Marta, irmã de Lázaro, serviu a comida aos convidados. Lázaro estava agachado na mesa com os outros convidados, incluindo Jesus. Era costume naquela época comer agachado em vez de sentado, especialmente durante um jantar importante ou uma festa. As pessoas se agachavam em esteiras ou bancos ao redor de uma mesa baixa. Se as pessoas em sua cultura não comem à mesa, vocês não precisam mencionar uma mesa em sua tradução.</w:t>
      </w:r>
    </w:p>
    <w:p>
      <w:pPr/>
      <w:r>
        <w:rPr>
          <w:lang w:val="pt_PT" w:bidi="pt_PT"/>
        </w:rPr>
      </w:r>
      <w:r>
        <w:rPr>
          <w:lang w:val="pt_PT" w:bidi="pt_PT"/>
        </w:rPr>
        <w:t xml:space="preserve">Parem aqui e, em grupo, olhem para uma imagem de </w:t>
      </w:r>
      <w:r>
        <w:rPr>
          <w:lang w:val="pt_PT" w:bidi="pt_PT"/>
        </w:rPr>
        <w:t>pessoas que estavam agachadas em uma mesa durante uma refeição</w:t>
      </w:r>
      <w:r>
        <w:rPr>
          <w:lang w:val="pt_PT" w:bidi="pt_PT"/>
        </w:rPr>
        <w:t>. Pausem este áudio aqui.</w:t>
      </w:r>
    </w:p>
    <w:p>
      <w:pPr/>
      <w:r>
        <w:rPr>
          <w:lang w:val="pt_PT" w:bidi="pt_PT"/>
        </w:rPr>
      </w:r>
      <w:r>
        <w:rPr>
          <w:lang w:val="pt_PT" w:bidi="pt_PT"/>
        </w:rPr>
        <w:t>Pare aqui e discuta em grupo essa pergunta: Quais são os costumes relacionados a comida mais importante em sua cultura? As pessoas em sua cultura comem na mesa? Eles comem com as mãos ou usam talheres? Pausem este áudio aqui.</w:t>
      </w:r>
    </w:p>
    <w:p>
      <w:pPr/>
      <w:r>
        <w:rPr>
          <w:lang w:val="pt_PT" w:bidi="pt_PT"/>
        </w:rPr>
      </w:r>
      <w:r>
        <w:rPr>
          <w:lang w:val="pt_PT" w:bidi="pt_PT"/>
        </w:rPr>
        <w:t>Maria recebeu meio litro de nardo puro, que era um perfume caro, e trouxe para a sala onde era o jantar. Nardo era uma planta que as pessoas usavam para fazer um perfume — uma substância com cheiro agradável, provavelmente um líquido ou óleo. Geralmente, uma garrafa de perfume seria doze vezes menor. Maria ungiu os pés de Jesus com o perfume. A palavra "ungir" significa colocar óleo sobre alguém. Ela derramou todo o perfume sobre os pés de Jesus. Era costume ungir as cabeças dos convidados importantes com azeite, mas um anfitrião fornecia apenas água para os pés deles. Maria ungiu os pés de Jesus com seu perfume caro para honrar Jesus e mostrar que ela era dedicada a ele. Então ela usou seus cabelos longos como uma toalha para enxugar o perfume dos pés de Jesus. Fazer isso mostrava que ela era humilde e o quanto ela o honrava. Todas as pessoas na casa podiam sentir o cheiro da doce fragrância do perfume.</w:t>
      </w:r>
    </w:p>
    <w:p>
      <w:pPr/>
      <w:r>
        <w:rPr>
          <w:lang w:val="pt_PT" w:bidi="pt_PT"/>
        </w:rPr>
      </w:r>
      <w:r>
        <w:rPr>
          <w:lang w:val="pt_PT" w:bidi="pt_PT"/>
        </w:rPr>
        <w:t>Parem aqui e discutam em grupo: quais são os costumes em sua cultura para honrar as pessoas, e as pessoas importantes em particular, que vêm para sua casa? Pausem este áudio aqui.</w:t>
      </w:r>
    </w:p>
    <w:p>
      <w:pPr/>
      <w:r>
        <w:rPr>
          <w:lang w:val="pt_PT" w:bidi="pt_PT"/>
        </w:rPr>
      </w:r>
      <w:r>
        <w:rPr>
          <w:lang w:val="pt_PT" w:bidi="pt_PT"/>
        </w:rPr>
        <w:t>Judas Iscariotes era um dos convidados no jantar. Ele era um dos discípulos de Jesus, e ele mais tarde deveria trair Jesus, o que significa que ele colocaria Jesus no controle de seus inimigos. Quando Judas viu Maria ungir os pés de Jesus com o perfume caro, ele fez uma pergunta que tinha como objetivo criticar Maria. Ele disse a aqueles presentes no jantar: "Por que Maria não vendeu esse perfume? Valia trezentos denários. Maria deveria ter dado o dinheiro aos pobres". Denários eraa um dinheiro romano feito de prata. Vocês podem traduzir denários como moedas de prata. Era o dinheiro oficial em Israel na época de Jesus. Um denário valia cerca de um salário de um dia para um trabalhador. Então trezentos denários eram cerca de o salário de um ano. O perfume valia muito dinheiro. Judas estava dizendo que vender o perfume teria sido a coisa certa a fazer, para que as pessoas pobres pudessem obter o dinheiro.</w:t>
      </w:r>
    </w:p>
    <w:p>
      <w:pPr/>
      <w:r>
        <w:rPr>
          <w:lang w:val="pt_PT" w:bidi="pt_PT"/>
        </w:rPr>
      </w:r>
      <w:r>
        <w:rPr>
          <w:lang w:val="pt_PT" w:bidi="pt_PT"/>
        </w:rPr>
        <w:t xml:space="preserve">Parem aqui e, em grupo, olhem para uma imagem de </w:t>
      </w:r>
      <w:r>
        <w:rPr>
          <w:lang w:val="pt_PT" w:bidi="pt_PT"/>
        </w:rPr>
        <w:t>denários</w:t>
      </w:r>
      <w:r>
        <w:rPr>
          <w:lang w:val="pt_PT" w:bidi="pt_PT"/>
        </w:rPr>
        <w:t xml:space="preserve"> do tempo de Jesus. Pausem este áudio aqui.</w:t>
      </w:r>
    </w:p>
    <w:p>
      <w:pPr/>
      <w:r>
        <w:rPr>
          <w:lang w:val="pt_PT" w:bidi="pt_PT"/>
        </w:rPr>
      </w:r>
      <w:r>
        <w:rPr>
          <w:lang w:val="pt_PT" w:bidi="pt_PT"/>
        </w:rPr>
        <w:t>João agora nos dá informações adicionais sobre Judas, o que nos ajuda a entender por que Judas acabou de dizer isso. Judas disse isso porque ele era um ladrão; ele não disse isso por nenhuma preocupação com os pobres. Ele tinha controle sobre o dinheiro dos discípulos, e ele muitas vezes roubava parte do dinheiro do saco dos discípulos. Era dinheiro que as pessoas davam a Jesus e aos discípulos para comprar coisas que precisavam, como comida. Judas encorajava os outros a dar generosamente aos pobres. No entanto, sua motivação para o que ele disse não era porque ele queria ajudar os pobres. Em vez disso, ele disse isso porque ele esperava roubar parte do dinheiro.</w:t>
      </w:r>
    </w:p>
    <w:p>
      <w:pPr/>
      <w:r>
        <w:rPr>
          <w:lang w:val="pt_PT" w:bidi="pt_PT"/>
        </w:rPr>
      </w:r>
      <w:r>
        <w:rPr>
          <w:lang w:val="pt_PT" w:bidi="pt_PT"/>
        </w:rPr>
        <w:t>Jesus disse a Judas para deixar Maria em paz. Era uma repreensão a Judas. Jesus não queria que Judas incomodasse Maria. Ele disse a Judas para parar de criticar ela. As palavras exatas de Jesus foram: "Deixe ela em paz, para que ela possa manter o perfume para o dia de meu sepultamento". A maioria dos estudiosos da Bíblia concorda que o significado exato do que Jesus está dizendo não é claro. Há muitas possíveis interpretações das palavras de Jesus, mas não podemos ter certeza de qual interpretação está correta. Uma das interpretações é que Maria derramou o perfume nos pés de Jesus em antecipação de sua morte. O que sabemos é que Maria havia guardado o perfume para que ela pudesse usá-lo antes do sepultamento de Jesus, ou do momento em que as pessoas colocariam o corpo de Jesus no túmulo. O costume judeu era ungir um corpo morto com perfume ou óleos de cheiro agradável antes de colocá-lo em um túmulo. Ela pode ou não ter sabido que era por isso que ela manteve, mas Deus sabia. O que ela fez foi uma coisa boa, e a razão pela qual Judas não deveria criticá-la.</w:t>
      </w:r>
    </w:p>
    <w:p>
      <w:pPr/>
      <w:r>
        <w:rPr>
          <w:lang w:val="pt_PT" w:bidi="pt_PT"/>
        </w:rPr>
      </w:r>
      <w:r>
        <w:rPr>
          <w:lang w:val="pt_PT" w:bidi="pt_PT"/>
        </w:rPr>
        <w:t>Parem aqui e discutam em grupo: em sua cultura, como vocês determinam o significado de uma história quando as informações que alguém deu a vocês não têm todos os detalhes? Pausem este áudio aqui.</w:t>
      </w:r>
    </w:p>
    <w:p>
      <w:pPr/>
      <w:r>
        <w:rPr>
          <w:lang w:val="pt_PT" w:bidi="pt_PT"/>
        </w:rPr>
      </w:r>
      <w:r>
        <w:rPr>
          <w:lang w:val="pt_PT" w:bidi="pt_PT"/>
        </w:rPr>
        <w:t>Jesus continua, mas agora ele não está se dirigindo apenas a Judas, mas ele também está falando com seus outros seguidores — aqueles que estão com ele e seus seguidores em geral. Ele diz que sempre haverá algumas pessoas pobres que vivem nas proximidades que precisam de ajuda. "Os pobres" se refere a pessoas pobres, aquelas sem dinheiro suficiente para comprar comida e roupas. Jesus diz: "os pobres vocês sempre terão com vocês, mas vocês não me terão para sempre". Jesus contrasta a frase "os pobres" com a palavra "eu" se referindo a si mesmo. Jesus não estaria para sempre na terra com seu povo. Eles nem sempre seriam capazes de mostrar a ele amor e honrá-lo.</w:t>
      </w:r>
    </w:p>
    <w:p>
      <w:pPr/>
      <w:r>
        <w:rPr>
          <w:lang w:val="pt_PT" w:bidi="pt_PT"/>
        </w:rPr>
      </w:r>
      <w:r>
        <w:rPr>
          <w:lang w:val="pt_PT" w:bidi="pt_PT"/>
        </w:rPr>
        <w:t>Agora uma grande multidão de judeus que vivia na Judeia ouviu as notícias de que Jesus estava em Betânia. Alguns desses judeus não acreditavam em Jesus como o Messias, o salvador prometido, naquele momento. Eles vieram porque queriam ver Jesus, que era famoso por realizar milagres, e queriam ver Lázaro, que estava morto há quatro dias, mas agora viveu novamente porque Jesus o ressuscitou dos mortos. Ao vir para Betânia, esses judeus desobedeceram às ordens do conselho judeu em Jerusalém que disse às pessoas que qualquer um que soubesse onde Jesus estava tinha que relatar sua localização ao conselho, para que eles pudessem prendê-lo.</w:t>
      </w:r>
    </w:p>
    <w:p>
      <w:pPr/>
      <w:r>
        <w:rPr>
          <w:lang w:val="pt_PT" w:bidi="pt_PT"/>
        </w:rPr>
      </w:r>
      <w:r>
        <w:rPr>
          <w:lang w:val="pt_PT" w:bidi="pt_PT"/>
        </w:rPr>
        <w:t>João explicou que os principais sacerdotes fizeram planos para matar Lázaro, bem como Jesus. O fato de que ele estava vivo mostrou o grande poder de Jesus. Os principais sacerdotes fizeram os planos quando o conselho judeu se reuniu em Jerusalém. Por que Jesus trouxe Lázaro de volta à vida, muitos do povo judeu da Judeia estavam rejeitando os sacerdotes e se voltando para Jesus para acreditar nele. Eles acreditavam que Jesus era o Messias, o salvador prometido. Isso significa que eles acreditavam nos fatos sobre quem Jesus era e o que ele fez. Isso também significa que eles confiaram em Jesus em vez de confiar em si mesmos ou em outra pessoa.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12:1–11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Jesus e seus discípulos viajam de Efraim para Betânia, onde Maria, Marta e Lázaro vivem.</w:t>
      </w:r>
    </w:p>
    <w:p>
      <w:pPr/>
      <w:r>
        <w:rPr>
          <w:lang w:val="pt_PT" w:bidi="pt_PT"/>
        </w:rPr>
      </w:r>
      <w:r>
        <w:rPr>
          <w:b/>
          <w:lang w:val="pt_PT" w:bidi="pt_PT"/>
        </w:rPr>
        <w:t>Na segunda cena:</w:t>
      </w:r>
      <w:r>
        <w:rPr>
          <w:lang w:val="pt_PT" w:bidi="pt_PT"/>
        </w:rPr>
        <w:t xml:space="preserve"> a família e os amigos de Lázaro preparam um jantar para honrar Jesus porque ele ressuscitou Lázaro dos mortos.</w:t>
      </w:r>
    </w:p>
    <w:p>
      <w:pPr/>
      <w:r>
        <w:rPr>
          <w:lang w:val="pt_PT" w:bidi="pt_PT"/>
        </w:rPr>
      </w:r>
      <w:r>
        <w:rPr>
          <w:b/>
          <w:lang w:val="pt_PT" w:bidi="pt_PT"/>
        </w:rPr>
        <w:t>Na terceira cena:</w:t>
      </w:r>
      <w:r>
        <w:rPr>
          <w:lang w:val="pt_PT" w:bidi="pt_PT"/>
        </w:rPr>
        <w:t xml:space="preserve"> Maria, a irmã de Lázaro e Marta, traz uma grande garrafa de perfume caro, unge os pés de Jesus com ela e os enxuga com seus cabelos.</w:t>
      </w:r>
    </w:p>
    <w:p>
      <w:pPr/>
      <w:r>
        <w:rPr>
          <w:lang w:val="pt_PT" w:bidi="pt_PT"/>
        </w:rPr>
      </w:r>
      <w:r>
        <w:rPr>
          <w:b/>
          <w:lang w:val="pt_PT" w:bidi="pt_PT"/>
        </w:rPr>
        <w:t>Na quarta cena:</w:t>
      </w:r>
      <w:r>
        <w:rPr>
          <w:lang w:val="pt_PT" w:bidi="pt_PT"/>
        </w:rPr>
        <w:t xml:space="preserve"> Judas Iscariotes questiona as ações de Maria, dizendo que o perfume deveria ter sido vendido e o dinheiro da venda dado aos pobres.</w:t>
      </w:r>
    </w:p>
    <w:p>
      <w:pPr/>
      <w:r>
        <w:rPr>
          <w:lang w:val="pt_PT" w:bidi="pt_PT"/>
        </w:rPr>
      </w:r>
      <w:r>
        <w:rPr>
          <w:b/>
          <w:lang w:val="pt_PT" w:bidi="pt_PT"/>
        </w:rPr>
        <w:t>Na quinta cena:</w:t>
      </w:r>
      <w:r>
        <w:rPr>
          <w:lang w:val="pt_PT" w:bidi="pt_PT"/>
        </w:rPr>
        <w:t xml:space="preserve"> Jesus defende as ações de Maria dizendo a Judas para a deixar em paz, pois Maria havia guardado o perfume e não o vendido, para que ela pudesse usá-lo para o sepultamento de Jesus. Jesus diz a seus seguidores que sempre haverá pessoas pobres entre eles para cuidar, mas ele nem sempre estará com eles.</w:t>
      </w:r>
    </w:p>
    <w:p>
      <w:pPr/>
      <w:r>
        <w:rPr>
          <w:lang w:val="pt_PT" w:bidi="pt_PT"/>
        </w:rPr>
      </w:r>
      <w:r>
        <w:rPr>
          <w:b/>
          <w:lang w:val="pt_PT" w:bidi="pt_PT"/>
        </w:rPr>
        <w:t>Na sexta cena:</w:t>
      </w:r>
      <w:r>
        <w:rPr>
          <w:lang w:val="pt_PT" w:bidi="pt_PT"/>
        </w:rPr>
        <w:t xml:space="preserve"> uma grande multidão de judeus descobre que Jesus está em Betânia. Eles vêm para Betânia porque querem ver Jesus e porque querem ver Lázaro, que estava morto, mas voltou à vida por meio do milagre de Jesus.</w:t>
      </w:r>
    </w:p>
    <w:p>
      <w:pPr/>
      <w:r>
        <w:rPr>
          <w:lang w:val="pt_PT" w:bidi="pt_PT"/>
        </w:rPr>
      </w:r>
      <w:r>
        <w:rPr>
          <w:b/>
          <w:lang w:val="pt_PT" w:bidi="pt_PT"/>
        </w:rPr>
        <w:t>Na sétima cena:</w:t>
      </w:r>
      <w:r>
        <w:rPr>
          <w:lang w:val="pt_PT" w:bidi="pt_PT"/>
        </w:rPr>
        <w:t xml:space="preserve"> João nos diz que os principais sacerdotes também haviam feito planos para condenar Lázaro à morte, bem como Jesus. Por causa do milagre de Lázaro voltando à vida, muitos dos judeus da Judeia estavam rejeitando os sacerdotes judeus estavam acreditando em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Lázaro</w:t>
      </w:r>
    </w:p>
    <w:p>
      <w:pPr>
        <w:pStyle w:val="ListBullet"/>
        <w:spacing w:line="240" w:lineRule="auto"/>
        <w:ind w:left="720"/>
      </w:pPr>
      <w:r>
        <w:rPr>
          <w:lang w:val="pt_PT" w:bidi="pt_PT"/>
        </w:rPr>
      </w:r>
      <w:r>
        <w:rPr>
          <w:lang w:val="pt_PT" w:bidi="pt_PT"/>
        </w:rPr>
        <w:t>Marta</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Judas Iscariotes</w:t>
      </w:r>
    </w:p>
    <w:p>
      <w:pPr>
        <w:pStyle w:val="ListBullet"/>
        <w:spacing w:line="240" w:lineRule="auto"/>
        <w:ind w:left="720"/>
      </w:pPr>
      <w:r>
        <w:rPr>
          <w:lang w:val="pt_PT" w:bidi="pt_PT"/>
        </w:rPr>
      </w:r>
      <w:r>
        <w:rPr>
          <w:lang w:val="pt_PT" w:bidi="pt_PT"/>
        </w:rPr>
        <w:t>Outros convidados na mesa, incluindo os discípulos de Jesus</w:t>
      </w:r>
    </w:p>
    <w:p>
      <w:pPr>
        <w:pStyle w:val="ListBullet"/>
        <w:spacing w:line="240" w:lineRule="auto"/>
        <w:ind w:left="720"/>
      </w:pPr>
      <w:r>
        <w:rPr>
          <w:lang w:val="pt_PT" w:bidi="pt_PT"/>
        </w:rPr>
      </w:r>
      <w:r>
        <w:rPr>
          <w:lang w:val="pt_PT" w:bidi="pt_PT"/>
        </w:rPr>
        <w:t>A multidão de judeus</w:t>
      </w:r>
    </w:p>
    <w:p>
      <w:pPr>
        <w:pStyle w:val="ListBullet"/>
        <w:spacing w:line="240" w:lineRule="auto"/>
        <w:ind w:left="720"/>
      </w:pPr>
      <w:r>
        <w:rPr>
          <w:lang w:val="pt_PT" w:bidi="pt_PT"/>
        </w:rPr>
      </w:r>
      <w:r>
        <w:rPr>
          <w:lang w:val="pt_PT" w:bidi="pt_PT"/>
        </w:rPr>
        <w:t>E os principais sacerdotes</w:t>
      </w:r>
    </w:p>
    <w:p>
      <w:pPr/>
      <w:r>
        <w:rPr>
          <w:lang w:val="pt_PT" w:bidi="pt_PT"/>
        </w:rPr>
      </w:r>
      <w:r>
        <w:rPr>
          <w:lang w:val="pt_PT" w:bidi="pt_PT"/>
        </w:rPr>
        <w:t>Em grupo, prestem atenção às partes do cenário da passagem:</w:t>
      </w:r>
    </w:p>
    <w:p>
      <w:pPr/>
      <w:r>
        <w:rPr>
          <w:lang w:val="pt_PT" w:bidi="pt_PT"/>
        </w:rPr>
      </w:r>
      <w:r>
        <w:rPr>
          <w:lang w:val="pt_PT" w:bidi="pt_PT"/>
        </w:rPr>
        <w:t>Era seis dias antes da festa da Páscoa, uma festa judaica. De acordo com outras passagens no evangelho de João, a Páscoa começou na sexta-feira à noite seguinte. Então os eventos nessa passagem devem ter acontecido na noite de sábado anterior. Jesus foi da cidade de Efraim para a Betânia, uma aldeia cerca de 3 quilômetros a leste de Jerusalém. Isso é onde Maria, Marta e Lázaro, o homem que Jesus ressuscitou dos mortos, viviam. Efraim ficava 20 quilômetros ao norte de Betânia. Levaria cerca de um dia para chegar lá caminhando.</w:t>
      </w:r>
    </w:p>
    <w:p>
      <w:pPr/>
      <w:r>
        <w:rPr>
          <w:lang w:val="pt_PT" w:bidi="pt_PT"/>
        </w:rPr>
      </w:r>
      <w:r>
        <w:rPr>
          <w:lang w:val="pt_PT" w:bidi="pt_PT"/>
        </w:rPr>
        <w:t xml:space="preserve">Parem aqui e, em grupo, olhem para um mapa de Israel no tempo de Jesus mostrando as cidades de </w:t>
      </w:r>
      <w:r>
        <w:rPr>
          <w:lang w:val="pt_PT" w:bidi="pt_PT"/>
        </w:rPr>
        <w:t>Jerusalém, Efraim e Betânia</w:t>
      </w:r>
      <w:r>
        <w:rPr>
          <w:lang w:val="pt_PT" w:bidi="pt_PT"/>
        </w:rPr>
        <w:t>. Pausem este áudio aqui.</w:t>
      </w:r>
    </w:p>
    <w:p>
      <w:pPr/>
      <w:r>
        <w:rPr>
          <w:lang w:val="pt_PT" w:bidi="pt_PT"/>
        </w:rPr>
      </w:r>
      <w:r>
        <w:rPr>
          <w:lang w:val="pt_PT" w:bidi="pt_PT"/>
        </w:rPr>
        <w:t>Em seguida, João diz: "Eles deram um jantar para ele lá". Isso significa que os membros da família de Lázaro, ou talvez seus amigos e vizinhos em geral, prepararam um jantar para honrar Jesus. Sabemos que o jantar foi em Betânia, mas o texto não menciona a localização exata. Marta, irmã de Lázaro, serviu a comida aos convidados no jantar e Lázaro estava sentado na mesa com os outros convidados. A palavra "e" indica que Marta e Lázaro estavam fazendo coisas diferentes ao mesmo tempo. Marta estava servindo comida enquanto Lázaro estava na mesa com os outros convidados. Enquanto estava reclinado, a cabeça descansava perto do peito da pessoa que jantava ao lado.</w:t>
      </w:r>
    </w:p>
    <w:p>
      <w:pPr/>
      <w:r>
        <w:rPr>
          <w:lang w:val="pt_PT" w:bidi="pt_PT"/>
        </w:rPr>
      </w:r>
      <w:r>
        <w:rPr>
          <w:lang w:val="pt_PT" w:bidi="pt_PT"/>
        </w:rPr>
        <w:t>Parem aqui e discutam essa pergunta em grupo: que palavras ou expressões vocês usam em seu idioma quando falam sobre uma pessoa fazendo algo completamente diferente de outra pessoa no mesmo momento? Pausem este áudio aqui.</w:t>
      </w:r>
    </w:p>
    <w:p>
      <w:pPr/>
      <w:r>
        <w:rPr>
          <w:lang w:val="pt_PT" w:bidi="pt_PT"/>
        </w:rPr>
      </w:r>
      <w:r>
        <w:rPr>
          <w:lang w:val="pt_PT" w:bidi="pt_PT"/>
        </w:rPr>
        <w:t xml:space="preserve">Parem aqui e, em grupo, olhem para uma imagem de </w:t>
      </w:r>
      <w:r>
        <w:rPr>
          <w:lang w:val="pt_PT" w:bidi="pt_PT"/>
        </w:rPr>
        <w:t>pessoas que estavam agachadas em uma mesa durante uma refeição</w:t>
      </w:r>
      <w:r>
        <w:rPr>
          <w:lang w:val="pt_PT" w:bidi="pt_PT"/>
        </w:rPr>
        <w:t>. Pausem este áudio aqui.</w:t>
      </w:r>
    </w:p>
    <w:p>
      <w:pPr/>
      <w:r>
        <w:rPr>
          <w:lang w:val="pt_PT" w:bidi="pt_PT"/>
        </w:rPr>
      </w:r>
      <w:r>
        <w:rPr>
          <w:lang w:val="pt_PT" w:bidi="pt_PT"/>
        </w:rPr>
        <w:t>Maria recebeu meio litro de nardo puro, que era um perfume caro, e trouxe para a sala onde era o jantar. Maria ungiu os pés de Jesus com o perfume. Ela derramou todo o perfume sobre os pés de Jesus. Todas as pessoas na casa podiam sentir o cheiro da doce fragrância do perfume.</w:t>
      </w:r>
    </w:p>
    <w:p>
      <w:pPr/>
      <w:r>
        <w:rPr>
          <w:lang w:val="pt_PT" w:bidi="pt_PT"/>
        </w:rPr>
      </w:r>
      <w:r>
        <w:rPr>
          <w:lang w:val="pt_PT" w:bidi="pt_PT"/>
        </w:rPr>
        <w:t>Mas Judas Iscariotes, que era um dos discípulos e que mais tarde iria trair Jesus, fez uma pergunta com o objetivo de criticar Maria. É importante observar que João começou essa seção com a palavra "mas". Apresenta o que Judas disse quando ele viu o que Maria fez. Ele disse a aqueles presentes no jantar: "Por que Maria não vendeu esse perfume? Valia trezentos denários. Maria deveria ter dado o dinheiro aos pobres". Sua pergunta era mais como uma declaração dizendo: "Maria deveria ter vendido o perfume por trezentos denários e dado o dinheiro aos pobres".</w:t>
      </w:r>
    </w:p>
    <w:p>
      <w:pPr/>
      <w:r>
        <w:rPr>
          <w:lang w:val="pt_PT" w:bidi="pt_PT"/>
        </w:rPr>
      </w:r>
      <w:r>
        <w:rPr>
          <w:lang w:val="pt_PT" w:bidi="pt_PT"/>
        </w:rPr>
        <w:t xml:space="preserve">Parem aqui e, em grupo, olhem para uma imagem de </w:t>
      </w:r>
      <w:r>
        <w:rPr>
          <w:lang w:val="pt_PT" w:bidi="pt_PT"/>
        </w:rPr>
        <w:t>denários</w:t>
      </w:r>
      <w:r>
        <w:rPr>
          <w:lang w:val="pt_PT" w:bidi="pt_PT"/>
        </w:rPr>
        <w:t xml:space="preserve"> do tempo de Jesus. Pausem este áudio aqui.</w:t>
      </w:r>
    </w:p>
    <w:p>
      <w:pPr/>
      <w:r>
        <w:rPr>
          <w:lang w:val="pt_PT" w:bidi="pt_PT"/>
        </w:rPr>
      </w:r>
      <w:r>
        <w:rPr>
          <w:lang w:val="pt_PT" w:bidi="pt_PT"/>
        </w:rPr>
        <w:t xml:space="preserve">João agora nos dá informações adicionais sobre Judas, o que nos ajuda a entender por que Judas acabou de dizer isso. "Ele disse isso, não porque ele se importava com os pobres, mas porque ele era um ladrão, e sendo responsável pelo saco de dinheiro, sempre roubava o dinheiro ofertado. </w:t>
      </w:r>
    </w:p>
    <w:p>
      <w:pPr/>
      <w:r>
        <w:rPr>
          <w:lang w:val="pt_PT" w:bidi="pt_PT"/>
        </w:rPr>
      </w:r>
      <w:r>
        <w:rPr>
          <w:lang w:val="pt_PT" w:bidi="pt_PT"/>
        </w:rPr>
        <w:t>Parem aqui e discutam em grupo: como vocês apresentam informações adicionais que não são parte de uma história em seu idioma? Pausem este áudio aqui.</w:t>
      </w:r>
    </w:p>
    <w:p>
      <w:pPr/>
      <w:r>
        <w:rPr>
          <w:lang w:val="pt_PT" w:bidi="pt_PT"/>
        </w:rPr>
      </w:r>
      <w:r>
        <w:rPr>
          <w:lang w:val="pt_PT" w:bidi="pt_PT"/>
        </w:rPr>
        <w:t>Jesus disse a Judas para deixar Maria em paz. Ele repreendeu Judas. Jesus não queria que Judas tornasse isso difícil para Maria. Ele disse a Judas para parar de criticar ela. As palavras exatas de Jesus foram: "Deixe ela em paz, para que ela possa manter o perfume para o dia de meu sepultamento". A maioria dos estudiosos da Bíblia concorda que o significado exato do que Jesus está dizendo não é claro. Sua tradução deve indicar que Maria havia guardado o perfume, e não o vendido, para que ela pudesse usá-lo para o sepultamento de Jesus. Ela pode ou não ter sabido que era por isso que ela manteve, mas Deus sabia. E essa era uma coisa boa, e a razão pela qual Judas não deveria criticá-la.</w:t>
      </w:r>
    </w:p>
    <w:p>
      <w:pPr/>
      <w:r>
        <w:rPr>
          <w:lang w:val="pt_PT" w:bidi="pt_PT"/>
        </w:rPr>
      </w:r>
      <w:r>
        <w:rPr>
          <w:lang w:val="pt_PT" w:bidi="pt_PT"/>
        </w:rPr>
        <w:t>Jesus continua dizendo: "Porque os pobres vocês sempre terão com vocês, mas vocês nem sempre terão a mim". É importante observar que na frase anterior Jesus falou com Judas, mas agora a palavra "vocês" está na forma plural, o que significa que ele está se dirigindo a seus outros seguidores em geral. A palavra "mas" apresenta um contraste. Eles sempre teriam pessoas pobres, mas eles nem sempre teriam Jesus.</w:t>
      </w:r>
    </w:p>
    <w:p>
      <w:pPr/>
      <w:r>
        <w:rPr>
          <w:lang w:val="pt_PT" w:bidi="pt_PT"/>
        </w:rPr>
      </w:r>
      <w:r>
        <w:rPr>
          <w:lang w:val="pt_PT" w:bidi="pt_PT"/>
        </w:rPr>
        <w:t>Parem aqui e discutam em grupo: que palavras vocês usam para apresentar fatos ou descrições contrastantes em seu idioma? Pausem este áudio aqui.</w:t>
      </w:r>
    </w:p>
    <w:p>
      <w:pPr/>
      <w:r>
        <w:rPr>
          <w:lang w:val="pt_PT" w:bidi="pt_PT"/>
        </w:rPr>
      </w:r>
      <w:r>
        <w:rPr>
          <w:lang w:val="pt_PT" w:bidi="pt_PT"/>
        </w:rPr>
        <w:t>Agora uma grande multidão de judeus que vivia na Judeia ouviu as notícias de que Jesus estava em Betânia. Eles vieram porque queriam ver Jesus e porque queriam ver Lázaro, que estava morto há quatro dias, mas agora vivia novamente porque Jesus o ressuscitou dos mortos. A palavra "agora" muitas vezes apresenta uma nova parte da história.</w:t>
      </w:r>
    </w:p>
    <w:p>
      <w:pPr/>
      <w:r>
        <w:rPr>
          <w:lang w:val="pt_PT" w:bidi="pt_PT"/>
        </w:rPr>
      </w:r>
      <w:r>
        <w:rPr>
          <w:lang w:val="pt_PT" w:bidi="pt_PT"/>
        </w:rPr>
        <w:t>Parem aqui e discutam em grupo: que palavras vocês usam em seu idioma para apresentar uma nova parte à história? Pausem este áudio aqui.</w:t>
      </w:r>
    </w:p>
    <w:p>
      <w:pPr/>
      <w:r>
        <w:rPr>
          <w:lang w:val="pt_PT" w:bidi="pt_PT"/>
        </w:rPr>
      </w:r>
      <w:r>
        <w:rPr>
          <w:lang w:val="pt_PT" w:bidi="pt_PT"/>
        </w:rPr>
        <w:t xml:space="preserve">João explica que os principais sacerdotes fizeram planos para matar Lázaro, bem como Jesus. O fato de que ele estava vivo mostrou o grande poder de Jesus. Os principais sacerdotes fizeram os planos quando o conselho judeu se reuniu em Jerusalém. Por que Jesus trouxe Lázaro de volta à vida, muitos do povo judeu da Judeia estavam rejeitando os sacerdotes e se voltando para Jesus para acreditar nele. </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12:1–11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Lázaro</w:t>
      </w:r>
    </w:p>
    <w:p>
      <w:pPr>
        <w:pStyle w:val="ListBullet"/>
        <w:spacing w:line="240" w:lineRule="auto"/>
        <w:ind w:left="720"/>
      </w:pPr>
      <w:r>
        <w:rPr>
          <w:lang w:val="pt_PT" w:bidi="pt_PT"/>
        </w:rPr>
      </w:r>
      <w:r>
        <w:rPr>
          <w:lang w:val="pt_PT" w:bidi="pt_PT"/>
        </w:rPr>
        <w:t>Marta</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Judas Iscariotes</w:t>
      </w:r>
    </w:p>
    <w:p>
      <w:pPr>
        <w:pStyle w:val="ListBullet"/>
        <w:spacing w:line="240" w:lineRule="auto"/>
        <w:ind w:left="720"/>
      </w:pPr>
      <w:r>
        <w:rPr>
          <w:lang w:val="pt_PT" w:bidi="pt_PT"/>
        </w:rPr>
      </w:r>
      <w:r>
        <w:rPr>
          <w:lang w:val="pt_PT" w:bidi="pt_PT"/>
        </w:rPr>
        <w:t>Outros convidados na mesa, incluindo os discípulos de Jesus</w:t>
      </w:r>
    </w:p>
    <w:p>
      <w:pPr>
        <w:pStyle w:val="ListBullet"/>
        <w:spacing w:line="240" w:lineRule="auto"/>
        <w:ind w:left="720"/>
      </w:pPr>
      <w:r>
        <w:rPr>
          <w:lang w:val="pt_PT" w:bidi="pt_PT"/>
        </w:rPr>
      </w:r>
      <w:r>
        <w:rPr>
          <w:lang w:val="pt_PT" w:bidi="pt_PT"/>
        </w:rPr>
        <w:t>A multidão de judeus</w:t>
      </w:r>
    </w:p>
    <w:p>
      <w:pPr>
        <w:pStyle w:val="ListBullet"/>
        <w:spacing w:line="240" w:lineRule="auto"/>
        <w:ind w:left="720"/>
      </w:pPr>
      <w:r>
        <w:rPr>
          <w:lang w:val="pt_PT" w:bidi="pt_PT"/>
        </w:rPr>
      </w:r>
      <w:r>
        <w:rPr>
          <w:lang w:val="pt_PT" w:bidi="pt_PT"/>
        </w:rPr>
        <w:t>E os principais sacerdotes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Seis dias antes da celebração da Páscoa começar, Jesus veio para Betânia, o lugar onde Lázaro vivia, o homem que Jesus havia ressuscitado dentre os mortos.</w:t>
      </w:r>
    </w:p>
    <w:p>
      <w:pPr/>
      <w:r>
        <w:rPr>
          <w:lang w:val="pt_PT" w:bidi="pt_PT"/>
        </w:rPr>
      </w:r>
      <w:r>
        <w:rPr>
          <w:lang w:val="pt_PT" w:bidi="pt_PT"/>
        </w:rPr>
        <w:t xml:space="preserve">Os amigos e a família de Lázaro prepararam um jantar em honra de Jesus. Marta estava servindo comida enquanto Lázaro estava na mesa com os outros convidados.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Lázaro: “O que você está sentindo ou pensando?” A pessoa pode responder coisas como: "Ainda não posso acreditar que estou vivo!" ou "Eu estou tão feliz por estar aqui com Jesus e minha família e amigos!" ou "Agora os judeus saberão que Jesus é o Messias!"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Maria trouxe meio litro de perfume caro feito de essência de nardo, e ela ungiu os pés de Jesus com ele. Então ela enxugou seus pés com seus cabelos. E o cheiro doce do perfume encheu toda a casa.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Maria: “O que você está sentindo ou pensando?”. A pessoa pode responder coisas como: "Jesus, o Santo! Você ressuscitou meu irmão dos mortos!" ou "Jesus, eu te adoro! Que seu nome seja glorificado!" ou "Não sou digna, apenas você é digno!"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Mas Judas Iscariotes, o discípulo que mais tarde trairia Jesus, criticou Maria. Ele disse: "Por que esse unguento não foi vendido por trezentos denários e dado aos pobres?” Ele não disse isso porque ele estava preocupado com os pobres. Ele disse isso porque ele era um ladrão. Ele era o guardião da bolsa de ofertas pertencente a Jesus e aos discípulos e ele costumava roubar dela.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Judas: “O que você está sentindo ou pensando?”. A pessoa pode responder coisas como: "Que desperdício de dinheiro!" ou "Ela derramou toda a garrafa desse perfume caro nos pés dele!" ou "Por que Jesus permitiu isso?” e "Eu poderia ficar rico com 300 denários. Eu poderia ter tido um ano a mais de salário se ela tivesse vendido isso. Ela me tirou a chance de obter muito dinheiro!"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Jesus defendeu Maria, dizendo a Judas: "Deixe-a em paz. Ela guardou o perfume para que pudesse usá-lo para meu sepultamento". Jesus também disse que seus seguidores sempre teriam os pobres entre eles para cuidar, mas ele nem sempre estaria com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"Maria sabe verdadeiramente quem eu sou!" ou "Pai, obrigado por ter colocado no coração de Maria para guardar o perfume para meu sepultamento".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uma grande multidão de judeus locais ouviu que Jesus chegou a Betânia, eles também vieram porque queriam vê-lo e queriam ver Lázaro, o homem que Jesus havia ressuscitado dos mortos.</w:t>
      </w:r>
    </w:p>
    <w:p>
      <w:pPr/>
      <w:r>
        <w:rPr>
          <w:lang w:val="pt_PT" w:bidi="pt_PT"/>
        </w:rPr>
      </w:r>
      <w:r>
        <w:rPr>
          <w:lang w:val="pt_PT" w:bidi="pt_PT"/>
        </w:rPr>
        <w:t>No entanto, os principais sacerdotes fizeram um plano para matar Lázaro, bem como Jesus.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12:1–11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Seis dias antes da </w:t>
      </w:r>
      <w:r>
        <w:rPr>
          <w:b/>
          <w:lang w:val="pt_PT" w:bidi="pt_PT"/>
        </w:rPr>
        <w:t>Páscoa</w:t>
      </w:r>
      <w:r>
        <w:rPr>
          <w:lang w:val="pt_PT" w:bidi="pt_PT"/>
        </w:rPr>
        <w:t xml:space="preserve">, Jesus, portanto, veio para Betânia, onde Lázaro estava, a quem Jesus havia ressuscitado dos mortos. Usem a mesma palavra para Páscoa que vocês usaram em passagens anteriores. Para mais informações sobre </w:t>
      </w:r>
      <w:r>
        <w:rPr>
          <w:lang w:val="pt_PT" w:bidi="pt_PT"/>
        </w:rPr>
        <w:t>Páscoa</w:t>
      </w:r>
      <w:r>
        <w:rPr>
          <w:lang w:val="pt_PT" w:bidi="pt_PT"/>
        </w:rPr>
        <w:t>, consultem o Glossário Mestre.</w:t>
      </w:r>
    </w:p>
    <w:p>
      <w:pPr/>
      <w:r>
        <w:rPr>
          <w:lang w:val="pt_PT" w:bidi="pt_PT"/>
        </w:rPr>
      </w:r>
      <w:r>
        <w:rPr>
          <w:lang w:val="pt_PT" w:bidi="pt_PT"/>
        </w:rPr>
        <w:t xml:space="preserve">Mas Judas Iscariotes, um de seus </w:t>
      </w:r>
      <w:r>
        <w:rPr>
          <w:b/>
          <w:lang w:val="pt_PT" w:bidi="pt_PT"/>
        </w:rPr>
        <w:t>discípulos</w:t>
      </w:r>
      <w:r>
        <w:rPr>
          <w:lang w:val="pt_PT" w:bidi="pt_PT"/>
        </w:rPr>
        <w:t xml:space="preserve"> — ele que estava prestes a traí-lo — disse: "Por que esse unguento não foi vendido por trezentos </w:t>
      </w:r>
      <w:r>
        <w:rPr>
          <w:b/>
          <w:lang w:val="pt_PT" w:bidi="pt_PT"/>
        </w:rPr>
        <w:t>denários</w:t>
      </w:r>
      <w:r>
        <w:rPr>
          <w:lang w:val="pt_PT" w:bidi="pt_PT"/>
        </w:rPr>
        <w:t xml:space="preserve"> e dado aos pobres?"</w:t>
      </w:r>
    </w:p>
    <w:p>
      <w:pPr/>
      <w:r>
        <w:rPr>
          <w:lang w:val="pt_PT" w:bidi="pt_PT"/>
        </w:rPr>
      </w:r>
      <w:r>
        <w:rPr>
          <w:lang w:val="pt_PT" w:bidi="pt_PT"/>
        </w:rPr>
        <w:t xml:space="preserve">Use a mesma palavra para </w:t>
      </w:r>
      <w:r>
        <w:rPr>
          <w:b/>
          <w:lang w:val="pt_PT" w:bidi="pt_PT"/>
        </w:rPr>
        <w:t>"discípulos"</w:t>
      </w:r>
      <w:r>
        <w:rPr>
          <w:lang w:val="pt_PT" w:bidi="pt_PT"/>
        </w:rPr>
        <w:t xml:space="preserve"> que você usou em passagens anteriores. Para mais informações sobre </w:t>
      </w:r>
      <w:r>
        <w:rPr>
          <w:lang w:val="pt_PT" w:bidi="pt_PT"/>
        </w:rPr>
        <w:t>discípulos</w:t>
      </w:r>
      <w:r>
        <w:rPr>
          <w:lang w:val="pt_PT" w:bidi="pt_PT"/>
        </w:rPr>
        <w:t>, consulte o Glossário Mestre.</w:t>
      </w:r>
    </w:p>
    <w:p>
      <w:pPr/>
      <w:r>
        <w:rPr>
          <w:lang w:val="pt_PT" w:bidi="pt_PT"/>
        </w:rPr>
      </w:r>
      <w:r>
        <w:rPr>
          <w:b/>
          <w:lang w:val="pt_PT" w:bidi="pt_PT"/>
        </w:rPr>
        <w:t>Denários</w:t>
      </w:r>
      <w:r>
        <w:rPr>
          <w:lang w:val="pt_PT" w:bidi="pt_PT"/>
        </w:rPr>
        <w:t xml:space="preserve"> eraa um dinheiro romano feito de prata. Era o dinheiro oficial em Israel na época de Jesus. Cada denário tinha uma imagem do imperador romano atual. Na época de Jesus, era a imagem do imperador Tiberio. Um </w:t>
      </w:r>
      <w:r>
        <w:rPr>
          <w:b/>
          <w:lang w:val="pt_PT" w:bidi="pt_PT"/>
        </w:rPr>
        <w:t>denário</w:t>
      </w:r>
      <w:r>
        <w:rPr>
          <w:lang w:val="pt_PT" w:bidi="pt_PT"/>
        </w:rPr>
        <w:t xml:space="preserve"> valia cerca de um salário de um dia para um trabalhador. Como os denários eram feitos de prata, vocês podem traduzir denários como moedas de prata. Usem a mesma palavra para denários que vocês usaram em passagens anteriores. Para mais informações sobre </w:t>
      </w:r>
      <w:r>
        <w:rPr>
          <w:lang w:val="pt_PT" w:bidi="pt_PT"/>
        </w:rPr>
        <w:t>denários</w:t>
      </w:r>
      <w:r>
        <w:rPr>
          <w:lang w:val="pt_PT" w:bidi="pt_PT"/>
        </w:rPr>
        <w:t>, consulte o Glossário Mestre.</w:t>
      </w:r>
    </w:p>
    <w:p>
      <w:pPr/>
      <w:r>
        <w:rPr>
          <w:lang w:val="pt_PT" w:bidi="pt_PT"/>
        </w:rPr>
      </w:r>
      <w:r>
        <w:rPr>
          <w:lang w:val="pt_PT" w:bidi="pt_PT"/>
        </w:rPr>
        <w:t xml:space="preserve">Parem aqui e olhem juntos para uma imagem de </w:t>
      </w:r>
      <w:r>
        <w:rPr>
          <w:lang w:val="pt_PT" w:bidi="pt_PT"/>
        </w:rPr>
        <w:t>denários</w:t>
      </w:r>
      <w:r>
        <w:rPr>
          <w:lang w:val="pt_PT" w:bidi="pt_PT"/>
        </w:rPr>
        <w:t xml:space="preserve"> do tempo de Jesus. Pausem este áudio aqui.</w:t>
      </w:r>
    </w:p>
    <w:p>
      <w:pPr/>
      <w:r>
        <w:rPr>
          <w:lang w:val="pt_PT" w:bidi="pt_PT"/>
        </w:rPr>
      </w:r>
      <w:r>
        <w:rPr>
          <w:lang w:val="pt_PT" w:bidi="pt_PT"/>
        </w:rPr>
        <w:t xml:space="preserve">Então os principais sacerdotes fizeram planos para matar Lázaro também porque por conta dele muitos dos judeus estavam acreditando em Jesus. </w:t>
      </w:r>
      <w:r>
        <w:rPr>
          <w:b/>
          <w:lang w:val="pt_PT" w:bidi="pt_PT"/>
        </w:rPr>
        <w:t>Os principais sacerdotes</w:t>
      </w:r>
      <w:r>
        <w:rPr>
          <w:lang w:val="pt_PT" w:bidi="pt_PT"/>
        </w:rPr>
        <w:t xml:space="preserve"> eram líderes religiosos que ajudavam a fazer a administração no templo em Jerusalém. Eles também eram parte do Sinédrio, o conselho judeu no governo. Usem a mesma palavra para sacerdote que vocês usaram em passagens anteriores. Para mais informações sobre </w:t>
      </w:r>
      <w:r>
        <w:rPr>
          <w:lang w:val="pt_PT" w:bidi="pt_PT"/>
        </w:rPr>
        <w:t>sacerdote</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12:12–19</w:t>
      </w:r>
      <w:r>
        <w:rPr>
          <w:lang w:val="pt_PT" w:bidi="pt_PT"/>
        </w:rPr>
      </w:r>
    </w:p>
    <w:p>
      <w:pPr>
        <w:pStyle w:val="Heading3"/>
      </w:pPr>
      <w:r>
        <w:rPr>
          <w:lang w:val="pt_PT" w:bidi="pt_PT"/>
        </w:rPr>
        <w:t>Ouvir e Sentir</w:t>
      </w:r>
    </w:p>
    <w:p>
      <w:pPr/>
      <w:r>
        <w:rPr>
          <w:lang w:val="pt_PT" w:bidi="pt_PT"/>
        </w:rPr>
      </w:r>
      <w:r>
        <w:rPr>
          <w:lang w:val="pt_PT" w:bidi="pt_PT"/>
        </w:rPr>
        <w:t>Nesta etapa, ouçam João 12:12–19 e guardem em seus corações.</w:t>
      </w:r>
    </w:p>
    <w:p>
      <w:pPr/>
      <w:r>
        <w:rPr>
          <w:lang w:val="pt_PT" w:bidi="pt_PT"/>
        </w:rPr>
      </w:r>
      <w:r>
        <w:rPr>
          <w:lang w:val="pt_PT" w:bidi="pt_PT"/>
        </w:rPr>
        <w:t>4Ouçam uma versão em áudio de João 12:12–19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12:12–19 na tradução mais fácil de entender.</w:t>
      </w:r>
    </w:p>
    <w:p>
      <w:pPr/>
      <w:r>
        <w:rPr>
          <w:lang w:val="pt_PT" w:bidi="pt_PT"/>
        </w:rPr>
      </w:r>
      <w:r>
        <w:rPr>
          <w:lang w:val="pt_PT" w:bidi="pt_PT"/>
        </w:rPr>
        <w:t>Na passagem anterior, Jesus veio para Betânia, onde os amigos e a família de Lázaro prepararam um jantar em sua honra. Maria ungiu os pés de Jesus com um grande jarro de perfume caro para mostrar a ele honra. Judas Iscariotes a criticou por isso e sugeriu que o perfume deveria ter sido vendido e o dinheiro dado aos pobres. Jesus defendeu Maria, dizendo que eles sempre teriam os pobres com eles, mas ele nem sempre estaria com eles e ele elogiou Maria por guardar o perfume para o tempo de seu sepultamento. Então uma grande multidão de judeus locais chegou porque ouviram que Jesus estava em Betânia e queriam ver Jesus e Lázaro. Muitos judeus creram em Jesus porque ele ressuscitou Lázaro dos mortos.</w:t>
      </w:r>
    </w:p>
    <w:p>
      <w:pPr/>
      <w:r>
        <w:rPr>
          <w:lang w:val="pt_PT" w:bidi="pt_PT"/>
        </w:rPr>
      </w:r>
      <w:r>
        <w:rPr>
          <w:lang w:val="pt_PT" w:bidi="pt_PT"/>
        </w:rPr>
        <w:t>Essa passagem é um relato narrativo do que aconteceu em seguida. No dia seguinte depois do jantar em Betânia, havia uma grande multidão de pessoas que haviam vindo a Jerusalém para celebrar a festa da Páscoa, uma festa judaica. A Páscoa celebrava o momento em que Deus resgatou os ancestrais judeus da escravidão no Egito. A multidão de pessoas ouviu que Jesus estava vindo. Alguém, ou algumas pessoas, disseram a eles que Jesus estava em seu caminho para Jerusalém.</w:t>
      </w:r>
    </w:p>
    <w:p>
      <w:pPr/>
      <w:r>
        <w:rPr>
          <w:lang w:val="pt_PT" w:bidi="pt_PT"/>
        </w:rPr>
      </w:r>
      <w:r>
        <w:rPr>
          <w:lang w:val="pt_PT" w:bidi="pt_PT"/>
        </w:rPr>
        <w:t xml:space="preserve">Parem aqui e, em grupo, olhem para um mapa de </w:t>
      </w:r>
      <w:r>
        <w:rPr>
          <w:lang w:val="pt_PT" w:bidi="pt_PT"/>
        </w:rPr>
        <w:t>Israel mostrando Jerusalém e a Betânia</w:t>
      </w:r>
      <w:r>
        <w:rPr>
          <w:lang w:val="pt_PT" w:bidi="pt_PT"/>
        </w:rPr>
        <w:t>. Pausem este áudio aqui.</w:t>
      </w:r>
    </w:p>
    <w:p>
      <w:pPr/>
      <w:r>
        <w:rPr>
          <w:lang w:val="pt_PT" w:bidi="pt_PT"/>
        </w:rPr>
      </w:r>
      <w:r>
        <w:rPr>
          <w:lang w:val="pt_PT" w:bidi="pt_PT"/>
        </w:rPr>
        <w:t>Então as pessoas na grande multidão tomaram ramos de palmeiras e foram encontrar Jesus. O povo cortou ramos de algumas das palmeiras que estavam crescendo lá. Então eles carregaram os ramos nas mãos para acenar e celebrar a vinda de Jesus. Esse era um costume na época e as pessoas faziam isso como uma maneira de receber uma pessoa famosa. O povo deixou a cidade para receber Jesus, que estava a caminho para a cidade. Eles fizeram um caminho para ele e o cumprimentaram como as pessoas costumam saudar um rei que venceu uma guerra. Eles honraram Jesus recebendo-o assim.</w:t>
      </w:r>
    </w:p>
    <w:p>
      <w:pPr/>
      <w:r>
        <w:rPr>
          <w:lang w:val="pt_PT" w:bidi="pt_PT"/>
        </w:rPr>
      </w:r>
      <w:r>
        <w:rPr>
          <w:lang w:val="pt_PT" w:bidi="pt_PT"/>
        </w:rPr>
        <w:t xml:space="preserve">Parem aqui e em grupo olhem para uma imagem de uma </w:t>
      </w:r>
      <w:r>
        <w:rPr>
          <w:lang w:val="pt_PT" w:bidi="pt_PT"/>
        </w:rPr>
        <w:t>figueira</w:t>
      </w:r>
      <w:r>
        <w:rPr>
          <w:lang w:val="pt_PT" w:bidi="pt_PT"/>
        </w:rPr>
        <w:t>. Pausem este áudio aqui.</w:t>
      </w:r>
    </w:p>
    <w:p>
      <w:pPr/>
      <w:r>
        <w:rPr>
          <w:lang w:val="pt_PT" w:bidi="pt_PT"/>
        </w:rPr>
      </w:r>
      <w:r>
        <w:rPr>
          <w:lang w:val="pt_PT" w:bidi="pt_PT"/>
        </w:rPr>
        <w:t>Parem aqui e discutam em grupo: quais são os costumes de cumprimentar ou receber pessoas importantes em sua cultura? Pausem este áudio aqui.</w:t>
      </w:r>
    </w:p>
    <w:p>
      <w:pPr/>
      <w:r>
        <w:rPr>
          <w:lang w:val="pt_PT" w:bidi="pt_PT"/>
        </w:rPr>
      </w:r>
      <w:r>
        <w:rPr>
          <w:lang w:val="pt_PT" w:bidi="pt_PT"/>
        </w:rPr>
        <w:t>Antes de encontrar Jesus, eles começaram a louvá-lo com vozes altas, dizendo: "Hosana! Deus abençoe aquele que vem em nome do Senhor. Deus abençoe o rei de Israel!" Hosana no idioma original significa "por favor, salve". Mas aqui os judeus dizem isso para significar: "Louvemos a Deus". A frase "Deus abençoe aquele que vem em nome do Senhor" vem do livro de Salmos, o livro de oração e louvor judeu do Antigo Testamento. Deus inspirou as pessoas a escrevê-lo centenas de anos antes do nascimento de Jesus. Nos tempos do Antigo Testamento, os judeus costumavam cantar essa Escritura sobre aqueles que entravam no templo para celebrar a Páscoa. Aqui essa frase se refere ao Messias, o salvador prometido. As pessoas na multidão estavam honrando Jesus, aquele que estava vindo em nome do Senhor. Eles estavam dizendo que Jesus era o Messias, o salvador prometido, admitindo a verdade de que Jesus veio de Deus. Eles disseram sobre Jesus que Deus o abençoou, o que significa que Deus deu a Jesus amor e favor especial. Além de saudar Jesus com as Escrituras, eles também pediram a Deus que o abençoasse como o rei de Israel, ou aquele que governará sobre Israel. O povo abençoou Jesus como o rei e o recebeu. Ao fazer isso, eles deram a ele um dos títulos do Messias.</w:t>
      </w:r>
    </w:p>
    <w:p>
      <w:pPr/>
      <w:r>
        <w:rPr>
          <w:lang w:val="pt_PT" w:bidi="pt_PT"/>
        </w:rPr>
      </w:r>
      <w:r>
        <w:rPr>
          <w:lang w:val="pt_PT" w:bidi="pt_PT"/>
        </w:rPr>
        <w:t>Jesus recebeu um jumento jovem e montou nele. Um jumento é um animal doméstico que é como um pequeno cavalo, mas com orelhas mais longas. Montar um jumento, em vez de um cavalo, era associado à humildade e paz no tempo de Jesus. Se um governante montava em um jumento, isso mostrava que ele veio em paz. O cavalo era diferente porque estava associado à guerra. Isso aconteceu assim como Deus profetizou nas Escrituras. O profeta Zacarias escreveu sobre isso quinhentos anos antes do nascimento de Jesus: "Não temas, filha de Sião". A frase "filha de Sião" se refere à cidade de Sião, ou Jerusalém e seu povo. O profeta está dizendo que o povo de Jerusalém deve ficar feliz e não com medo de seu rei estar vindo até eles. Ele era pacífico. A profecia continuou: "Olha, seu rei está vindo, sentado em um jumento!" A palavra "olha" indica que há algo importante que as pessoas devem ver: a vinda do rei. O fato de o rei ter montado em um jumento, mostrou que ele veio em paz.</w:t>
      </w:r>
    </w:p>
    <w:p>
      <w:pPr/>
      <w:r>
        <w:rPr>
          <w:lang w:val="pt_PT" w:bidi="pt_PT"/>
        </w:rPr>
      </w:r>
      <w:r>
        <w:rPr>
          <w:lang w:val="pt_PT" w:bidi="pt_PT"/>
        </w:rPr>
        <w:t xml:space="preserve">Parem aqui e, em grupo, olhem para uma imagem ou vídeo de um </w:t>
      </w:r>
      <w:r>
        <w:rPr>
          <w:lang w:val="pt_PT" w:bidi="pt_PT"/>
        </w:rPr>
        <w:t>burro</w:t>
      </w:r>
      <w:r>
        <w:rPr>
          <w:lang w:val="pt_PT" w:bidi="pt_PT"/>
        </w:rPr>
        <w:t>. Pausem este áudio aqui.</w:t>
      </w:r>
    </w:p>
    <w:p>
      <w:pPr/>
      <w:r>
        <w:rPr>
          <w:lang w:val="pt_PT" w:bidi="pt_PT"/>
        </w:rPr>
      </w:r>
      <w:r>
        <w:rPr>
          <w:lang w:val="pt_PT" w:bidi="pt_PT"/>
        </w:rPr>
        <w:t xml:space="preserve">Parem aqui e, em grupo, olhem para uma imagem ou um vídeo de um </w:t>
      </w:r>
      <w:r>
        <w:rPr>
          <w:lang w:val="pt_PT" w:bidi="pt_PT"/>
        </w:rPr>
        <w:t>homem montado em um burro</w:t>
      </w:r>
      <w:r>
        <w:rPr>
          <w:lang w:val="pt_PT" w:bidi="pt_PT"/>
        </w:rPr>
        <w:t>. Pausem este áudio aqui.</w:t>
      </w:r>
    </w:p>
    <w:p>
      <w:pPr/>
      <w:r>
        <w:rPr>
          <w:lang w:val="pt_PT" w:bidi="pt_PT"/>
        </w:rPr>
      </w:r>
      <w:r>
        <w:rPr>
          <w:lang w:val="pt_PT" w:bidi="pt_PT"/>
        </w:rPr>
        <w:t>A próxima seção do texto não é parte da ação da história. É uma narrativa à parte, ou informações adicionais que João dá para explicar os eventos de seu ponto de vista. Quando João escreveu, ele se lembrou disso, pensou que era importante e a incluiu na história. Os discípulos não entenderam "essas coisas" na época. Significa que no início os discípulos não perceberam o significado do que aconteceu — a multidão cumprimentando Jesus fora das muralhas de Jerusalém e Jesus montando um jumento. Os discípulos não perceberam que o que aconteceu cumpriu uma profecia das Escrituras. Apenas depois que Deus glorificou Jesus, os discípulos se lembraram de que "essas coisas" haviam sido escritas sobre Jesus e "essas coisas" haviam sido feitas com Jesus. Glorificar alguém significa dar a ele honra e a Bíblia usa a frase com maior frequência com relação a louvar, honrar e falar bem sobre Deus. Quando o texto da Bíblia menciona Deus glorificando Jesus, se refere à vez em que Deus o ressuscitou e então o levou para o céu. Apenas depois que Deus ressuscitou Jesus e depois que ele o levou para o céu, Deus enviaria o Espírito Santo e o Espírito Santo ajudaria os discípulos a entender. Os discípulos então se lembraram do que Deus escreveu no Antigo Testamento sobre o Messias, o salvador prometido. Eles perceberam apenas então que as profecias nas Escrituras se referiam a Jesus. E os discípulos se lembraram do que havia acontecido e perceberam que o que eles e outros fizeram por Jesus cumpriu as Escrituras. Eles o receberam como seu Messias, o salvador prometido, enquanto ele entrou em Jerusalém montado em um burro, como as Escrituras diziam que ele faria.</w:t>
      </w:r>
    </w:p>
    <w:p>
      <w:pPr/>
      <w:r>
        <w:rPr>
          <w:lang w:val="pt_PT" w:bidi="pt_PT"/>
        </w:rPr>
      </w:r>
      <w:r>
        <w:rPr>
          <w:lang w:val="pt_PT" w:bidi="pt_PT"/>
        </w:rPr>
        <w:t>A próxima seção do texto também é uma narrativa à parte onde João explica a razão pela qual a grande multidão foi encontrar Jesus antes que ele entrasse na cidade, em vez de entregá-lo aos principais sacerdotes. Quando Jesus havia chamado Lázaro para sair do túmulo e o ressuscitou da morte, as pessoas que estavam lá com Jesus naquela época relataram a outros o que havia acontecido com Lázaro. Jesus havia ressuscitado Lázaro e ordenou que ele deixasse o túmulo. Lázaro retornou a uma vida humana normal. Era um milagre e um sinal de que Jesus era o Messias, o salvador prometido. Os judeus que haviam estado com Jesus naquela época e testemunharam ele ressuscitando Lázaro continuaram a testemunhar regularmente e muitas vezes a outros judeus sobre o que Jesus fez. A multidão foi ao encontro de Jesus enquanto ele estava se aproximando de Jerusalém porque eles ouviram sobre Jesus ressuscitando Lázaro. O povo reconheceu isso como um sinal de que Jesus era o Messias, o salvador prometido. É por isso que eles queriam honrá-lo e o cumprimentaram como cumprimentariam um rei.</w:t>
      </w:r>
    </w:p>
    <w:p>
      <w:pPr/>
      <w:r>
        <w:rPr>
          <w:lang w:val="pt_PT" w:bidi="pt_PT"/>
        </w:rPr>
      </w:r>
      <w:r>
        <w:rPr>
          <w:lang w:val="pt_PT" w:bidi="pt_PT"/>
        </w:rPr>
        <w:t>Ao ver como a multidão cumprimentou Jesus, os fariseus se sentiram desesperados e chateados porque eles não haviam tido sucesso em parar Jesus. As autoridades ainda não o haviam prendido. Eles sentiram que estavam falhando e que ele estava os derrotando. Eles disseram uns aos outros: "Vocês veem que vocês não estão ganhando nada. Olha, o mundo inteiro foi atrás dele". Eles estavam exagerando, dizendo que o mundo inteiro está seguindo Jesus. Eles queriam dizer que muitas pessoas começaram a acreditar em Jesus e o seguiram.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12:12–19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 dia depois do jantar em honra de Jesus em Betânia, há uma grande multidão de pessoas em Jerusalém. O povo está aqui para celebrar a Páscoa. Alguém diz ao povo que Jesus está vindo para Jerusalém também.</w:t>
      </w:r>
    </w:p>
    <w:p>
      <w:pPr/>
      <w:r>
        <w:rPr>
          <w:lang w:val="pt_PT" w:bidi="pt_PT"/>
        </w:rPr>
      </w:r>
      <w:r>
        <w:rPr>
          <w:b/>
          <w:lang w:val="pt_PT" w:bidi="pt_PT"/>
        </w:rPr>
        <w:t>Na segunda cena:</w:t>
      </w:r>
      <w:r>
        <w:rPr>
          <w:lang w:val="pt_PT" w:bidi="pt_PT"/>
        </w:rPr>
        <w:t xml:space="preserve"> a multidão toma folhas de palmeiras e sai para fora da cidade para receber Jesus. Antes de encontrar Jesus, eles começaram a louvá-lo com vozes altas, dizendo: "Hosana! Deus abençoe aquele que vem em nome do Senhor. Deus abençoe o rei de Israel!" </w:t>
      </w:r>
    </w:p>
    <w:p>
      <w:pPr/>
      <w:r>
        <w:rPr>
          <w:lang w:val="pt_PT" w:bidi="pt_PT"/>
        </w:rPr>
      </w:r>
      <w:r>
        <w:rPr>
          <w:b/>
          <w:lang w:val="pt_PT" w:bidi="pt_PT"/>
        </w:rPr>
        <w:t>Na terceira cena:</w:t>
      </w:r>
      <w:r>
        <w:rPr>
          <w:lang w:val="pt_PT" w:bidi="pt_PT"/>
        </w:rPr>
        <w:t xml:space="preserve"> Jesus recebe um jumento jovem e monta nele. Ao fazer isso, ele cumpre uma profecia, que o profeta Zacarias escreveu quinhentos anos antes.</w:t>
      </w:r>
    </w:p>
    <w:p>
      <w:pPr/>
      <w:r>
        <w:rPr>
          <w:lang w:val="pt_PT" w:bidi="pt_PT"/>
        </w:rPr>
      </w:r>
      <w:r>
        <w:rPr>
          <w:b/>
          <w:lang w:val="pt_PT" w:bidi="pt_PT"/>
        </w:rPr>
        <w:t>Na quarta cena:</w:t>
      </w:r>
      <w:r>
        <w:rPr>
          <w:lang w:val="pt_PT" w:bidi="pt_PT"/>
        </w:rPr>
        <w:t xml:space="preserve"> ao ver como a multidão cumprimenta Jesus, os fariseus se sentem desesperados e chateados porque não tiveram sucesso em pará-lo.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Grande multidão de judeus que vieram para Jerusalém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potrinho de um jumento</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Os judeus que estavam com Jesus quando ele ressuscitou Lázaro</w:t>
      </w:r>
    </w:p>
    <w:p>
      <w:pPr>
        <w:pStyle w:val="ListBullet"/>
        <w:spacing w:line="240" w:lineRule="auto"/>
        <w:ind w:left="720"/>
      </w:pPr>
      <w:r>
        <w:rPr>
          <w:lang w:val="pt_PT" w:bidi="pt_PT"/>
        </w:rPr>
      </w:r>
      <w:r>
        <w:rPr>
          <w:lang w:val="pt_PT" w:bidi="pt_PT"/>
        </w:rPr>
        <w:t>E os fariseus</w:t>
      </w:r>
    </w:p>
    <w:p>
      <w:pPr/>
      <w:r>
        <w:rPr>
          <w:lang w:val="pt_PT" w:bidi="pt_PT"/>
        </w:rPr>
      </w:r>
      <w:r>
        <w:rPr>
          <w:lang w:val="pt_PT" w:bidi="pt_PT"/>
        </w:rPr>
        <w:t>Em grupo, prestem atenção às partes do cenário da passagem:</w:t>
      </w:r>
    </w:p>
    <w:p>
      <w:pPr/>
      <w:r>
        <w:rPr>
          <w:lang w:val="pt_PT" w:bidi="pt_PT"/>
        </w:rPr>
      </w:r>
      <w:r>
        <w:rPr>
          <w:lang w:val="pt_PT" w:bidi="pt_PT"/>
        </w:rPr>
        <w:t>No dia seguinte depois do jantar em Betânia, havia uma grande multidão de pessoas que haviam vindo a Jerusalém para celebrar a festa da Páscoa, uma festa judaica. Como Jesus estava no jantar em Betânia no sábado, isso foi no domingo depois. A multidão de pessoas ouviu de alguém que Jesus estava vindo para Jerusalém.</w:t>
      </w:r>
    </w:p>
    <w:p>
      <w:pPr/>
      <w:r>
        <w:rPr>
          <w:lang w:val="pt_PT" w:bidi="pt_PT"/>
        </w:rPr>
      </w:r>
      <w:r>
        <w:rPr>
          <w:lang w:val="pt_PT" w:bidi="pt_PT"/>
        </w:rPr>
        <w:t xml:space="preserve">Parem aqui e, em grupo, olhem para um mapa de </w:t>
      </w:r>
      <w:r>
        <w:rPr>
          <w:lang w:val="pt_PT" w:bidi="pt_PT"/>
        </w:rPr>
        <w:t>Israel mostrando Jerusalém e a Betânia</w:t>
      </w:r>
      <w:r>
        <w:rPr>
          <w:lang w:val="pt_PT" w:bidi="pt_PT"/>
        </w:rPr>
        <w:t>. Pausem este áudio aqui.</w:t>
      </w:r>
    </w:p>
    <w:p>
      <w:pPr/>
      <w:r>
        <w:rPr>
          <w:lang w:val="pt_PT" w:bidi="pt_PT"/>
        </w:rPr>
      </w:r>
      <w:r>
        <w:rPr>
          <w:lang w:val="pt_PT" w:bidi="pt_PT"/>
        </w:rPr>
        <w:t>Então as pessoas na grande multidão tomaram ramos de palmeiras e foram encontrar Jesus. O povo cortou ramos de algumas das palmeiras que estavam crescendo lá. Então eles carregaram os ramos nas mãos para acenar e celebrar a vinda de Jesus. Eles fizeram um caminho para ele e o cumprimentaram como as pessoas costumam saudar um rei que venceu uma guerra. Eles honraram Jesus recebendo-o assim.</w:t>
      </w:r>
    </w:p>
    <w:p>
      <w:pPr/>
      <w:r>
        <w:rPr>
          <w:lang w:val="pt_PT" w:bidi="pt_PT"/>
        </w:rPr>
      </w:r>
      <w:r>
        <w:rPr>
          <w:lang w:val="pt_PT" w:bidi="pt_PT"/>
        </w:rPr>
        <w:t xml:space="preserve">Parem aqui e em grupo olhem para uma imagem de uma </w:t>
      </w:r>
      <w:r>
        <w:rPr>
          <w:lang w:val="pt_PT" w:bidi="pt_PT"/>
        </w:rPr>
        <w:t>figueira</w:t>
      </w:r>
      <w:r>
        <w:rPr>
          <w:lang w:val="pt_PT" w:bidi="pt_PT"/>
        </w:rPr>
        <w:t>. Pausem este áudio aqui.</w:t>
      </w:r>
    </w:p>
    <w:p>
      <w:pPr/>
      <w:r>
        <w:rPr>
          <w:lang w:val="pt_PT" w:bidi="pt_PT"/>
        </w:rPr>
      </w:r>
      <w:r>
        <w:rPr>
          <w:lang w:val="pt_PT" w:bidi="pt_PT"/>
        </w:rPr>
        <w:t>Antes de encontrar Jesus, eles começaram a louvá-lo com vozes altas, dizendo: "Hosana! Deus abençoe aquele que vem em nome do Senhor. Deus abençoe o rei de Israel!" Hosana significa "louvemos a Deus", então vocês podem querer dizer isso em vez disso.</w:t>
      </w:r>
    </w:p>
    <w:p>
      <w:pPr/>
      <w:r>
        <w:rPr>
          <w:lang w:val="pt_PT" w:bidi="pt_PT"/>
        </w:rPr>
      </w:r>
      <w:r>
        <w:rPr>
          <w:lang w:val="pt_PT" w:bidi="pt_PT"/>
        </w:rPr>
        <w:t>Jesus recebeu um jumento jovem e montou nele. É importante observar que montar um jumento, em vez de um cavalo, estava associado à humildade e paz no tempo de Jesus. Esse era um cumprimento de uma profecia das Escrituras. O profeta Zacarias escreveu sobre isso quinhentos anos antes do nascimento de Jesus: "Não temas, filha de Sião. Olha, seu rei está vindo, sentado no potro de um jumento!” É importante observar que a palavra "olha" indica que há algo importante que as pessoas devem ver: a vinda do rei. O fato de o rei ter montado em um jumento, mostrou que ele veio em paz.</w:t>
      </w:r>
    </w:p>
    <w:p>
      <w:pPr/>
      <w:r>
        <w:rPr>
          <w:lang w:val="pt_PT" w:bidi="pt_PT"/>
        </w:rPr>
      </w:r>
      <w:r>
        <w:rPr>
          <w:lang w:val="pt_PT" w:bidi="pt_PT"/>
        </w:rPr>
        <w:t xml:space="preserve">Parem aqui e, em grupo, olhem para uma imagem ou vídeo de um </w:t>
      </w:r>
      <w:r>
        <w:rPr>
          <w:lang w:val="pt_PT" w:bidi="pt_PT"/>
        </w:rPr>
        <w:t>burro</w:t>
      </w:r>
      <w:r>
        <w:rPr>
          <w:lang w:val="pt_PT" w:bidi="pt_PT"/>
        </w:rPr>
        <w:t>. Pausem este áudio aqui.</w:t>
      </w:r>
    </w:p>
    <w:p>
      <w:pPr/>
      <w:r>
        <w:rPr>
          <w:lang w:val="pt_PT" w:bidi="pt_PT"/>
        </w:rPr>
      </w:r>
      <w:r>
        <w:rPr>
          <w:lang w:val="pt_PT" w:bidi="pt_PT"/>
        </w:rPr>
        <w:t xml:space="preserve">Parem aqui e, em grupo, olhem para uma imagem ou um vídeo de um </w:t>
      </w:r>
      <w:r>
        <w:rPr>
          <w:lang w:val="pt_PT" w:bidi="pt_PT"/>
        </w:rPr>
        <w:t>homem montado em um burro</w:t>
      </w:r>
      <w:r>
        <w:rPr>
          <w:lang w:val="pt_PT" w:bidi="pt_PT"/>
        </w:rPr>
        <w:t>. Pausem este áudio aqui.</w:t>
      </w:r>
    </w:p>
    <w:p>
      <w:pPr/>
      <w:r>
        <w:rPr>
          <w:lang w:val="pt_PT" w:bidi="pt_PT"/>
        </w:rPr>
      </w:r>
      <w:r>
        <w:rPr>
          <w:lang w:val="pt_PT" w:bidi="pt_PT"/>
        </w:rPr>
        <w:t>Parem aqui e discutam em grupo: que palavras vocês usam em seu idioma para chamar a atenção das pessoas para algo importante ao contarem uma história? Pausem este áudio aqui.</w:t>
      </w:r>
    </w:p>
    <w:p>
      <w:pPr/>
      <w:r>
        <w:rPr>
          <w:lang w:val="pt_PT" w:bidi="pt_PT"/>
        </w:rPr>
      </w:r>
      <w:r>
        <w:rPr>
          <w:lang w:val="pt_PT" w:bidi="pt_PT"/>
        </w:rPr>
        <w:t>A próxima seção do texto não é parte da ação da história. É uma narrativa à parte, ou informações adicionais que João dá para explicar os eventos de seu ponto de vista. Quando João escreveu, ele se lembrou disso, pensou que era importante e a incluiu na história. Os discípulos de Jesus não entenderam na época que esse era um cumprimento de uma profecia. Mas depois que Jesus entrou em sua glória, eles se lembraram do que havia acontecido e perceberam que essas coisas haviam sido escritas sobre ele.</w:t>
      </w:r>
    </w:p>
    <w:p>
      <w:pPr/>
      <w:r>
        <w:rPr>
          <w:lang w:val="pt_PT" w:bidi="pt_PT"/>
        </w:rPr>
      </w:r>
      <w:r>
        <w:rPr>
          <w:lang w:val="pt_PT" w:bidi="pt_PT"/>
        </w:rPr>
        <w:t xml:space="preserve">A próxima seção do texto não é parte da ação da história. Também é uma narrativa à parte, ou informações adicionais que João dá para explicar a razão pela qual a grande multidão foi encontrar Jesus antes que ele entrasse na cidade, em vez de entregá-lo aos principais sacerdotes. Quando Jesus havia chamado Lázaro para sair do túmulo e o ressuscitou da morte, as pessoas que estavam lá com Jesus naquela época relataram a outros o que havia acontecido com Lázaro. Eles continuaram a testemunhar regularmente e muitas vezes a outros judeus sobre o que Jesus fez. A multidão foi ao encontro de Jesus enquanto ele estava se aproximando de Jerusalém porque eles ouviram sobre Jesus ressuscitando Lázaro. O povo reconheceu isso como um sinal de que Jesus era o Messias, o salvador prometido. </w:t>
      </w:r>
    </w:p>
    <w:p>
      <w:pPr/>
      <w:r>
        <w:rPr>
          <w:lang w:val="pt_PT" w:bidi="pt_PT"/>
        </w:rPr>
      </w:r>
      <w:r>
        <w:rPr>
          <w:lang w:val="pt_PT" w:bidi="pt_PT"/>
        </w:rPr>
        <w:t>Parem aqui e discutam em grupo: em seu idioma, como vocês apresentam informações adicionais, que não são parte da história? Pausem este áudio aqui.</w:t>
      </w:r>
    </w:p>
    <w:p>
      <w:pPr/>
      <w:r>
        <w:rPr>
          <w:lang w:val="pt_PT" w:bidi="pt_PT"/>
        </w:rPr>
      </w:r>
      <w:r>
        <w:rPr>
          <w:lang w:val="pt_PT" w:bidi="pt_PT"/>
        </w:rPr>
        <w:t>Ao ver como a multidão cumprimentou Jesus, os fariseus se sentiram desesperados e chateados porque eles não haviam tido sucesso em parar Jesus. As autoridades ainda não o haviam prendido. Eles sentiram que estavam falhando e que ele estava os derrotando. Eles disseram uns aos outros: "Vocês veem que vocês não estão ganhando nada. Olha, o mundo inteiro foi atrás dele". Eles estavam exagerando, dizendo que o mundo inteiro está seguindo Jesus. Eles queriam dizer que muitas pessoas começaram a acreditar em Jesus e o seguiram.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12:12–19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Grande multidão de judeus que vieram para Jerusalém</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potrinho de um jumento</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Os judeus que estavam com Jesus quando ele ressuscitou Lázaro</w:t>
      </w:r>
    </w:p>
    <w:p>
      <w:pPr>
        <w:pStyle w:val="ListBullet"/>
        <w:spacing w:line="240" w:lineRule="auto"/>
        <w:ind w:left="720"/>
      </w:pPr>
      <w:r>
        <w:rPr>
          <w:lang w:val="pt_PT" w:bidi="pt_PT"/>
        </w:rPr>
      </w:r>
      <w:r>
        <w:rPr>
          <w:lang w:val="pt_PT" w:bidi="pt_PT"/>
        </w:rPr>
        <w:t>E os fariseus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No dia seguinte depois do jantar em Betânia, havia uma grande multidão de pessoas que haviam vindo a Jerusalém para celebrar a festa da Páscoa, uma festa judaica. A multidão de pessoas ouviu de alguém que Jesus estava vindo para Jerusalém.</w:t>
      </w:r>
    </w:p>
    <w:p>
      <w:pPr>
        <w:pStyle w:val="ListBullet"/>
        <w:spacing w:line="240" w:lineRule="auto"/>
        <w:ind w:left="720"/>
      </w:pPr>
      <w:r>
        <w:rPr>
          <w:lang w:val="pt_PT" w:bidi="pt_PT"/>
        </w:rPr>
      </w:r>
      <w:r>
        <w:rPr>
          <w:lang w:val="pt_PT" w:bidi="pt_PT"/>
        </w:rPr>
        <w:t>Pergunte às pessoas que interpretam as pessoas no pátio: “O que vocês estão sentindo ou pensando?”. As pessoas podem responder coisas como: "Jesus, aquele que ressuscitou Lázaro está vindo para a festa! Ele deve ser o Messias!" ou "Não podemos esperar para encontrá-lo! Esperamos nosso salvador prometido tantos anos!" ou "Devemos honrá-lo como um rei! Ele será o governante de Israel!"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as pessoas na grande multidão tomaram ramos de uma palmeira e saíram para encontrar Jesus.</w:t>
      </w:r>
    </w:p>
    <w:p>
      <w:pPr/>
      <w:r>
        <w:rPr>
          <w:lang w:val="pt_PT" w:bidi="pt_PT"/>
        </w:rPr>
      </w:r>
      <w:r>
        <w:rPr>
          <w:lang w:val="pt_PT" w:bidi="pt_PT"/>
        </w:rPr>
        <w:t xml:space="preserve">Antes de encontrar Jesus, eles começaram a louvá-lo com vozes altas, dizendo: "Hosana! Deus abençoe aquele que vem em nome do Senhor. Deus abençoe o rei de Israel!" </w:t>
      </w:r>
    </w:p>
    <w:p>
      <w:pPr/>
      <w:r>
        <w:rPr>
          <w:lang w:val="pt_PT" w:bidi="pt_PT"/>
        </w:rPr>
      </w:r>
      <w:r>
        <w:rPr>
          <w:lang w:val="pt_PT" w:bidi="pt_PT"/>
        </w:rPr>
        <w:t>Jesus recebeu um jumento jovem e montou nele. Isso cumpriu uma profecia que disse: "Não temas, filha de Sião; eis que seu rei está vindo, sentado em um jumento!"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"Minha hora chegou. Montarei sobre um jumento para mostrar que venho em paz", ou "Um tempo difícil está à minha frente, mas não há outra forma", ou "Pai, louvado seja Você por essas pessoas saberem quem eu sou".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Ao ver como a multidão cumprimentou Jesus, os fariseus se sentiram desesperados e chateados porque eles não haviam tido sucesso em parar Jesus. Eles disseram uns aos outros: "Vocês veem que vocês não estão ganhando nada. Olha, o mundo inteiro foi atrás dele". </w:t>
      </w:r>
    </w:p>
    <w:p>
      <w:pPr>
        <w:pStyle w:val="ListBullet"/>
        <w:spacing w:line="240" w:lineRule="auto"/>
        <w:ind w:left="720"/>
      </w:pPr>
      <w:r>
        <w:rPr>
          <w:lang w:val="pt_PT" w:bidi="pt_PT"/>
        </w:rPr>
      </w:r>
      <w:r>
        <w:rPr>
          <w:lang w:val="pt_PT" w:bidi="pt_PT"/>
        </w:rPr>
        <w:t>Pergunte às pessoas que interpretam os fariseus: “O que vocês estão sentindo ou pensando?” As pessoas podem responder coisas como: “Isso é terrível! Todos estão seguindo esse Jesus!" ou "Queríamos matá-lo, mas ninguém nos disse onde ele estava", ou "Agora todos acreditam que ele é o Messias por causa desse Lázaro! Precisamos matar os dois!"</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12:12–19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Então eles pegaram ramos de palmeiras e saíram para o encontrar, clamando </w:t>
      </w:r>
      <w:r>
        <w:rPr>
          <w:b/>
          <w:lang w:val="pt_PT" w:bidi="pt_PT"/>
        </w:rPr>
        <w:t>Hosana</w:t>
      </w:r>
      <w:r>
        <w:rPr>
          <w:lang w:val="pt_PT" w:bidi="pt_PT"/>
        </w:rPr>
        <w:t xml:space="preserve">! </w:t>
      </w:r>
      <w:r>
        <w:rPr>
          <w:b/>
          <w:lang w:val="pt_PT" w:bidi="pt_PT"/>
        </w:rPr>
        <w:t>Bendito</w:t>
      </w:r>
      <w:r>
        <w:rPr>
          <w:lang w:val="pt_PT" w:bidi="pt_PT"/>
        </w:rPr>
        <w:t xml:space="preserve"> seja o nome do </w:t>
      </w:r>
      <w:r>
        <w:rPr>
          <w:b/>
          <w:lang w:val="pt_PT" w:bidi="pt_PT"/>
        </w:rPr>
        <w:t>Senhor</w:t>
      </w:r>
      <w:r>
        <w:rPr>
          <w:lang w:val="pt_PT" w:bidi="pt_PT"/>
        </w:rPr>
        <w:t xml:space="preserve"> o rei de Israel!" Hosana pode significar “salva-nos”, “bem-vindo”, ou “glória” a uma pessoa. Neste caso, Hosana provavelmente significa “bem-vindo”, com a ideia de grande alegria e louvor. </w:t>
      </w:r>
    </w:p>
    <w:p>
      <w:pPr/>
      <w:r>
        <w:rPr>
          <w:lang w:val="pt_PT" w:bidi="pt_PT"/>
        </w:rPr>
      </w:r>
      <w:r>
        <w:rPr>
          <w:lang w:val="pt_PT" w:bidi="pt_PT"/>
        </w:rPr>
        <w:t xml:space="preserve">Pare aqui e, como um grupo, discuta qual palavra ou frase você usará para </w:t>
      </w:r>
      <w:r>
        <w:rPr>
          <w:b/>
          <w:lang w:val="pt_PT" w:bidi="pt_PT"/>
        </w:rPr>
        <w:t>Hosana</w:t>
      </w:r>
      <w:r>
        <w:rPr>
          <w:lang w:val="pt_PT" w:bidi="pt_PT"/>
        </w:rPr>
        <w:t xml:space="preserve">. Para mais informações sobre </w:t>
      </w:r>
      <w:r>
        <w:rPr>
          <w:lang w:val="pt_PT" w:bidi="pt_PT"/>
        </w:rPr>
        <w:t>Hosana</w:t>
      </w:r>
      <w:r>
        <w:rPr>
          <w:lang w:val="pt_PT" w:bidi="pt_PT"/>
        </w:rPr>
        <w:t>, consulte o Glossário Mestre. Pausem este áudio aqui.</w:t>
      </w:r>
    </w:p>
    <w:p>
      <w:pPr/>
      <w:r>
        <w:rPr>
          <w:lang w:val="pt_PT" w:bidi="pt_PT"/>
        </w:rPr>
      </w:r>
      <w:r>
        <w:rPr>
          <w:lang w:val="pt_PT" w:bidi="pt_PT"/>
        </w:rPr>
        <w:t>Quando as pessoas estão abençoando Deus, significa que elas estão adorando a Deus e agradecendo-o por sua bondade e suas bênçãos.</w:t>
      </w:r>
    </w:p>
    <w:p>
      <w:pPr/>
      <w:r>
        <w:rPr>
          <w:lang w:val="pt_PT" w:bidi="pt_PT"/>
        </w:rPr>
      </w:r>
      <w:r>
        <w:rPr>
          <w:lang w:val="pt_PT" w:bidi="pt_PT"/>
        </w:rPr>
        <w:t xml:space="preserve">Parem aqui e discutam em equipe como vocês falarão sobre </w:t>
      </w:r>
      <w:r>
        <w:rPr>
          <w:b/>
          <w:lang w:val="pt_PT" w:bidi="pt_PT"/>
        </w:rPr>
        <w:t>abençoado</w:t>
      </w:r>
      <w:r>
        <w:rPr>
          <w:lang w:val="pt_PT" w:bidi="pt_PT"/>
        </w:rPr>
        <w:t xml:space="preserve"> em sua tradução. Para mais informações sobre </w:t>
      </w:r>
      <w:r>
        <w:rPr>
          <w:lang w:val="pt_PT" w:bidi="pt_PT"/>
        </w:rPr>
        <w:t>abençoar</w:t>
      </w:r>
      <w:r>
        <w:rPr>
          <w:lang w:val="pt_PT" w:bidi="pt_PT"/>
        </w:rPr>
        <w:t>, consultem o Glossário Mestre. Pausem este áudio aqui.</w:t>
      </w:r>
    </w:p>
    <w:p>
      <w:pPr/>
      <w:r>
        <w:rPr>
          <w:lang w:val="pt_PT" w:bidi="pt_PT"/>
        </w:rPr>
      </w:r>
      <w:r>
        <w:rPr>
          <w:lang w:val="pt_PT" w:bidi="pt_PT"/>
        </w:rPr>
        <w:t xml:space="preserve">Usem a mesma palavra para </w:t>
      </w:r>
      <w:r>
        <w:rPr>
          <w:b/>
          <w:lang w:val="pt_PT" w:bidi="pt_PT"/>
        </w:rPr>
        <w:t>"Senhor"</w:t>
      </w:r>
      <w:r>
        <w:rPr>
          <w:lang w:val="pt_PT" w:bidi="pt_PT"/>
        </w:rPr>
        <w:t xml:space="preserve">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Seus </w:t>
      </w:r>
      <w:r>
        <w:rPr>
          <w:b/>
          <w:lang w:val="pt_PT" w:bidi="pt_PT"/>
        </w:rPr>
        <w:t>discípulos</w:t>
      </w:r>
      <w:r>
        <w:rPr>
          <w:lang w:val="pt_PT" w:bidi="pt_PT"/>
        </w:rPr>
        <w:t xml:space="preserve"> não entenderam essas coisas no início, mas quando Jesus foi </w:t>
      </w:r>
      <w:r>
        <w:rPr>
          <w:b/>
          <w:lang w:val="pt_PT" w:bidi="pt_PT"/>
        </w:rPr>
        <w:t>glorificado</w:t>
      </w:r>
      <w:r>
        <w:rPr>
          <w:lang w:val="pt_PT" w:bidi="pt_PT"/>
        </w:rPr>
        <w:t xml:space="preserve">, então eles se lembraram de que essas coisas haviam sido escritas sobre ele e haviam sido feitas com ele. Use a mesma palavra para "discípulos" que você usou em passagens anteriores. Para mais informações sobre </w:t>
      </w:r>
      <w:r>
        <w:rPr>
          <w:lang w:val="pt_PT" w:bidi="pt_PT"/>
        </w:rPr>
        <w:t>discípulos</w:t>
      </w:r>
      <w:r>
        <w:rPr>
          <w:lang w:val="pt_PT" w:bidi="pt_PT"/>
        </w:rPr>
        <w:t xml:space="preserve">, consulte o Glossário Mestre. Usem a mesma palavra para </w:t>
      </w:r>
      <w:r>
        <w:rPr>
          <w:b/>
          <w:lang w:val="pt_PT" w:bidi="pt_PT"/>
        </w:rPr>
        <w:t>glorificado</w:t>
      </w:r>
      <w:r>
        <w:rPr>
          <w:lang w:val="pt_PT" w:bidi="pt_PT"/>
        </w:rPr>
        <w:t xml:space="preserve"> que vocês usaram em passagens anteriores. Para mais informações sobre </w:t>
      </w:r>
      <w:r>
        <w:rPr>
          <w:lang w:val="pt_PT" w:bidi="pt_PT"/>
        </w:rPr>
        <w:t>glorificar</w:t>
      </w:r>
      <w:r>
        <w:rPr>
          <w:lang w:val="pt_PT" w:bidi="pt_PT"/>
        </w:rPr>
        <w:t>, consulte o Glossário Mestre.</w:t>
      </w:r>
    </w:p>
    <w:p>
      <w:pPr/>
      <w:r>
        <w:rPr>
          <w:lang w:val="pt_PT" w:bidi="pt_PT"/>
        </w:rPr>
      </w:r>
      <w:r>
        <w:rPr>
          <w:lang w:val="pt_PT" w:bidi="pt_PT"/>
        </w:rPr>
        <w:t xml:space="preserve">E Jesus encontrou um jumentinho </w:t>
      </w:r>
      <w:r>
        <w:rPr>
          <w:b/>
          <w:lang w:val="pt_PT" w:bidi="pt_PT"/>
        </w:rPr>
        <w:t>jovem</w:t>
      </w:r>
      <w:r>
        <w:rPr>
          <w:lang w:val="pt_PT" w:bidi="pt_PT"/>
        </w:rPr>
        <w:t xml:space="preserve"> e se sentou nele, assim como está escrito. Um jumento é um animal doméstico que é como um pequeno cavalo, mas com orelhas mais longas. Montar um jumento, em vez de um cavalo, era associado à humildade e paz no tempo de Jesus. </w:t>
      </w:r>
    </w:p>
    <w:p>
      <w:pPr/>
      <w:r>
        <w:rPr>
          <w:lang w:val="pt_PT" w:bidi="pt_PT"/>
        </w:rPr>
      </w:r>
      <w:r>
        <w:rPr>
          <w:lang w:val="pt_PT" w:bidi="pt_PT"/>
        </w:rPr>
        <w:t xml:space="preserve">Parem aqui e, em grupo, olhem para uma imagem ou vídeo de um </w:t>
      </w:r>
      <w:r>
        <w:rPr>
          <w:lang w:val="pt_PT" w:bidi="pt_PT"/>
        </w:rPr>
        <w:t>burro</w:t>
      </w:r>
      <w:r>
        <w:rPr>
          <w:lang w:val="pt_PT" w:bidi="pt_PT"/>
        </w:rPr>
        <w:t>. Pausem este áudio aqui.</w:t>
      </w:r>
    </w:p>
    <w:p>
      <w:pPr/>
      <w:r>
        <w:rPr>
          <w:lang w:val="pt_PT" w:bidi="pt_PT"/>
        </w:rPr>
      </w:r>
      <w:r>
        <w:rPr>
          <w:lang w:val="pt_PT" w:bidi="pt_PT"/>
        </w:rPr>
        <w:t xml:space="preserve">A multidão que havia estado com ele quando ele chamou Lázaro do </w:t>
      </w:r>
      <w:r>
        <w:rPr>
          <w:b/>
          <w:lang w:val="pt_PT" w:bidi="pt_PT"/>
        </w:rPr>
        <w:t>túmulo</w:t>
      </w:r>
      <w:r>
        <w:rPr>
          <w:lang w:val="pt_PT" w:bidi="pt_PT"/>
        </w:rPr>
        <w:t xml:space="preserve"> e o ressuscitou dos mortos continuou a dar testemunho. Usem a mesma palavra para túmulo que vocês usaram em passagens anteriores. Para mais informações sobre </w:t>
      </w:r>
      <w:r>
        <w:rPr>
          <w:lang w:val="pt_PT" w:bidi="pt_PT"/>
        </w:rPr>
        <w:t>túmulo</w:t>
      </w:r>
      <w:r>
        <w:rPr>
          <w:lang w:val="pt_PT" w:bidi="pt_PT"/>
        </w:rPr>
        <w:t xml:space="preserve">, consultem o Glossário Mestre. </w:t>
      </w:r>
    </w:p>
    <w:p>
      <w:pPr/>
      <w:r>
        <w:rPr>
          <w:lang w:val="pt_PT" w:bidi="pt_PT"/>
        </w:rPr>
      </w:r>
      <w:r>
        <w:rPr>
          <w:lang w:val="pt_PT" w:bidi="pt_PT"/>
        </w:rPr>
        <w:t xml:space="preserve">A razão pela qual a multidão foi ao seu encontro foi que eles ouviram que ele havia feito esse </w:t>
      </w:r>
      <w:r>
        <w:rPr>
          <w:b/>
          <w:lang w:val="pt_PT" w:bidi="pt_PT"/>
        </w:rPr>
        <w:t>sinal</w:t>
      </w:r>
      <w:r>
        <w:rPr>
          <w:lang w:val="pt_PT" w:bidi="pt_PT"/>
        </w:rPr>
        <w:t xml:space="preserve">. Usem a mesma palavra para sinal que vocês usaram em passagens anteriores. Para mais informações sobre </w:t>
      </w:r>
      <w:r>
        <w:rPr>
          <w:lang w:val="pt_PT" w:bidi="pt_PT"/>
        </w:rPr>
        <w:t>sinal</w:t>
      </w:r>
      <w:r>
        <w:rPr>
          <w:lang w:val="pt_PT" w:bidi="pt_PT"/>
        </w:rPr>
        <w:t>, consulte o Glossário Mestre.</w:t>
      </w:r>
    </w:p>
    <w:p>
      <w:pPr/>
      <w:r>
        <w:rPr>
          <w:lang w:val="pt_PT" w:bidi="pt_PT"/>
        </w:rPr>
      </w:r>
      <w:r>
        <w:rPr>
          <w:lang w:val="pt_PT" w:bidi="pt_PT"/>
        </w:rPr>
        <w:t xml:space="preserve">Os </w:t>
      </w:r>
      <w:r>
        <w:rPr>
          <w:b/>
          <w:lang w:val="pt_PT" w:bidi="pt_PT"/>
        </w:rPr>
        <w:t>fariseus</w:t>
      </w:r>
      <w:r>
        <w:rPr>
          <w:lang w:val="pt_PT" w:bidi="pt_PT"/>
        </w:rPr>
        <w:t xml:space="preserve"> disseram uns aos outros: "Vocês veem que vocês não estão ganhando nada. Olha, o mundo inteiro foi atrás dele". Use a mesma palavra para "Fariseus" que você usou em passagens anteriores. Para mais informações sobre </w:t>
      </w:r>
      <w:r>
        <w:rPr>
          <w:lang w:val="pt_PT" w:bidi="pt_PT"/>
        </w:rPr>
        <w:t>fariseus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12:20–36</w:t>
      </w:r>
      <w:r>
        <w:rPr>
          <w:lang w:val="pt_PT" w:bidi="pt_PT"/>
        </w:rPr>
      </w:r>
    </w:p>
    <w:p>
      <w:pPr>
        <w:pStyle w:val="Heading3"/>
      </w:pPr>
      <w:r>
        <w:rPr>
          <w:lang w:val="pt_PT" w:bidi="pt_PT"/>
        </w:rPr>
        <w:t>Ouvir e Sentir</w:t>
      </w:r>
    </w:p>
    <w:p>
      <w:pPr/>
      <w:r>
        <w:rPr>
          <w:lang w:val="pt_PT" w:bidi="pt_PT"/>
        </w:rPr>
      </w:r>
      <w:r>
        <w:rPr>
          <w:lang w:val="pt_PT" w:bidi="pt_PT"/>
        </w:rPr>
        <w:t>Nesta etapa, ouçam João 12:20–36 e guardem em seus corações.</w:t>
      </w:r>
    </w:p>
    <w:p>
      <w:pPr/>
      <w:r>
        <w:rPr>
          <w:lang w:val="pt_PT" w:bidi="pt_PT"/>
        </w:rPr>
      </w:r>
      <w:r>
        <w:rPr>
          <w:lang w:val="pt_PT" w:bidi="pt_PT"/>
        </w:rPr>
        <w:t>4Ouçam uma versão em áudio de João 12:20–36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12:20–36 na tradução mais fácil de entender.</w:t>
      </w:r>
    </w:p>
    <w:p>
      <w:pPr/>
      <w:r>
        <w:rPr>
          <w:lang w:val="pt_PT" w:bidi="pt_PT"/>
        </w:rPr>
      </w:r>
      <w:r>
        <w:rPr>
          <w:lang w:val="pt_PT" w:bidi="pt_PT"/>
        </w:rPr>
        <w:t>Na passagem anterior, Jesus estava entrando em Jerusalém enquanto montava um jumento. O povo o honrou gritando louvores e agitando ramos de palmeiras. Isso cumpriu a profecia sobre o Messias, que o profeta Zacarias escreveu e mostrou que Jesus veio como um rei pacífico. Os discípulos de Jesus não entenderam o significado do que estava acontecendo naquela época. O povo saiu para receber Jesus porque ouviu que ele ressuscitou Lázaro dos mortos.</w:t>
      </w:r>
    </w:p>
    <w:p>
      <w:pPr/>
      <w:r>
        <w:rPr>
          <w:lang w:val="pt_PT" w:bidi="pt_PT"/>
        </w:rPr>
      </w:r>
      <w:r>
        <w:rPr>
          <w:lang w:val="pt_PT" w:bidi="pt_PT"/>
        </w:rPr>
        <w:t>Alguns gregos estavam entre aqueles que subiram a Jerusalém para adorar a Deus durante o tempo em que as pessoas estavam celebrando a Páscoa. A palavra "gregos" se refere a pessoas que não eram judias por nascimento. Eles eram gentios, falantes do idioma grego. A palavra "gregos" no Novo Testamento não se refere a pessoas do país da Grécia, pois ainda não existia. Como eles vieram para a festa judaica para adorar a Deus, eles provavelmente eram convertidos à fé judaica. A Páscoa era uma festa judaica, quando os judeus celebravam sua liberdade de serem escravos dos egípcios.</w:t>
      </w:r>
    </w:p>
    <w:p>
      <w:pPr/>
      <w:r>
        <w:rPr>
          <w:lang w:val="pt_PT" w:bidi="pt_PT"/>
        </w:rPr>
      </w:r>
      <w:r>
        <w:rPr>
          <w:lang w:val="pt_PT" w:bidi="pt_PT"/>
        </w:rPr>
        <w:t>Os gregos, ou não judeus, se aproximaram de Filipe, que era um dos discípulos. Filipe era de Betsaida, uma cidade na Galileia, uma região no norte de Israel. Tinha muitas pessoas que viviam lá que eram não judias. Os gregos falaram com Filipe e pediram para ver Jesus. Eles queriam se encontrar e falar com ele e pediram a Filipe que fizesse isso acontecer. Filipe foi e disse a outro discípulo, André, o que os gregos, ou não judeus, haviam pedido. André era o irmão de Simão Pedro. Eles, como Filipe, eram da aldeia de Betsaida. André e Filipe foram até Jesus para contar a ele sobre os gregos, ou não judeus, e o pedido deles.</w:t>
      </w:r>
    </w:p>
    <w:p>
      <w:pPr/>
      <w:r>
        <w:rPr>
          <w:lang w:val="pt_PT" w:bidi="pt_PT"/>
        </w:rPr>
      </w:r>
      <w:r>
        <w:rPr>
          <w:lang w:val="pt_PT" w:bidi="pt_PT"/>
        </w:rPr>
        <w:t xml:space="preserve">Parem aqui e, em grupo, olhem para um mapa de </w:t>
      </w:r>
      <w:r>
        <w:rPr>
          <w:lang w:val="pt_PT" w:bidi="pt_PT"/>
        </w:rPr>
        <w:t>Israel mostrando Jerusalém e Betsaida</w:t>
      </w:r>
      <w:r>
        <w:rPr>
          <w:lang w:val="pt_PT" w:bidi="pt_PT"/>
        </w:rPr>
        <w:t>. Pausem este áudio aqui.</w:t>
      </w:r>
    </w:p>
    <w:p>
      <w:pPr/>
      <w:r>
        <w:rPr>
          <w:lang w:val="pt_PT" w:bidi="pt_PT"/>
        </w:rPr>
      </w:r>
      <w:r>
        <w:rPr>
          <w:lang w:val="pt_PT" w:bidi="pt_PT"/>
        </w:rPr>
        <w:t>Jesus respondeu em resposta a André e Filipe, mas suas palavras foram direcionadas a todos os que estavam lá, incluindo os gregos, ou não judeus. Ele disse: "Chegou a hora de o Filho do Homem receber a glória de Deus". "A hora" se refere ao tempo que Jesus havia esperado, não uma hora literal. Isso seria o momento em que ele sofreria, morreria e ressuscitaria. Essa hora agora havia chegado, mas não aconteceria nos sessenta minutos seguintes. Jesus usou o título "o Filho do Homem" sobre si mesmo para implicar duas coisas. Ele era um ser humano verdadeiro, e ele representava todas as pessoas. Ele veio de Deus e tinha toda a autoridade e poder de Deus, incluindo o poder de perdoar o pecado. O título significa que Jesus era plenamente Deus e plenamente humano. O Filho do Homem é um título que os judeus conectavam com o Messias, ou o salvador prometido que Deus enviaria para ajudá-los. O tempo em que Jesus receberia glória de Deus era o tempo em que ele sofreria, morreria, ressuscitaria dos mortos e retornaria ao céu. Durante esse tempo, Deus revelaria a verdadeira natureza de Jesus, o Filho de Deus, que é seu poder de dar vida eterna.</w:t>
      </w:r>
    </w:p>
    <w:p>
      <w:pPr/>
      <w:r>
        <w:rPr>
          <w:lang w:val="pt_PT" w:bidi="pt_PT"/>
        </w:rPr>
      </w:r>
      <w:r>
        <w:rPr>
          <w:lang w:val="pt_PT" w:bidi="pt_PT"/>
        </w:rPr>
        <w:t>Jesus continuou: "Na verdade digo a vocês que, a menos que alguém deixe cair um grão de trigo na terra e o deixe morrer, nunca será mais do que um grão. Mas se morre, então produz muitos frutos". A expressão "verdadeiramente digo a vocês" apresenta algo importante que Jesus queria dizer. Ele estava encorajando seus ouvintes a ouvirem com cuidado e aceitar o que ele disse. Jesus estava dizendo que, se um grão de trigo não caísse na terra e morresse, permaneceria apenas um único grão. Apenas se tornaria mais do que um único grão se caísse no solo e morresse. O trigo é um tipo de colheita que as pessoas na Palestina cultivavam no tempo de Jesus. Eles usavam os grãos de trigo para fazer pão. O grão é a semente individual que pode se tornar uma nova planta de trigo. As pessoas devem enterrar uma semente no solo, como se estivesse morta, para produzir uma colheita. Jesus estava ilustrando sua própria morte e sepultamento comparando-a à maneira como as pessoas plantam uma semente de trigo no solo. Era necessário que ele morresse para dar frutos. Quando ele morresse e Deus o ressuscitasse, ele traria as pessoas para o reino de Deus, dando a elas vida eterna quando elas acreditassem nele.</w:t>
      </w:r>
    </w:p>
    <w:p>
      <w:pPr/>
      <w:r>
        <w:rPr>
          <w:lang w:val="pt_PT" w:bidi="pt_PT"/>
        </w:rPr>
      </w:r>
      <w:r>
        <w:rPr>
          <w:lang w:val="pt_PT" w:bidi="pt_PT"/>
        </w:rPr>
        <w:t xml:space="preserve">Parem aqui e, em grupo, olhem para fotos de </w:t>
      </w:r>
      <w:r>
        <w:rPr>
          <w:lang w:val="pt_PT" w:bidi="pt_PT"/>
        </w:rPr>
        <w:t>trigo em um campo e de grãos de trigo</w:t>
      </w:r>
      <w:r>
        <w:rPr>
          <w:lang w:val="pt_PT" w:bidi="pt_PT"/>
        </w:rPr>
        <w:t>. Pausem este áudio aqui.</w:t>
      </w:r>
    </w:p>
    <w:p>
      <w:pPr/>
      <w:r>
        <w:rPr>
          <w:lang w:val="pt_PT" w:bidi="pt_PT"/>
        </w:rPr>
      </w:r>
      <w:r>
        <w:rPr>
          <w:lang w:val="pt_PT" w:bidi="pt_PT"/>
        </w:rPr>
        <w:t>Jesus fez outra declaração importante, dizendo: "Aquele que ama sua vida, a destrói, e aquele que odeia sua vida neste mundo, a manterá pela eternidade". Ao dizer "aquele que ama sua vida", Jesus estava se referindo a qualquer um que ame a si mesmo acima de todos. Essa pessoa vive uma vida egoísta, pensando principalmente em seus próprios desejos e objetivos. Essas pessoas destruirão suas vidas, aqui na terra e pela eternidade. As vidas deles serão arruinadas, perdendo completamente o que tiveram de bom. Eles não receberão a vida verdadeira, que é a vida eterna. Jesus contrasta essas pessoas com aquelas que "odeiam sua própria vida". Essas pessoas amam a Deus muito mais do que sua vida na terra. Por causa disso, parece que eles odeiam sua vida na terra. Isso significa que eles não consideram sua vida na terra a coisa mais importante. Eles não consideram nada o que o mundo oferece mais importante do que Deus, incluindo dinheiro, poder e reputação. Eles estão dispostos a sacrificar seus próprios desejos e ambições para servir a Deus e os outros. Essas pessoas acreditam que conhecer a Deus e servi-lo é mais importante do que elas mesmas e o que sua vida na terra oferece. Jesus está dizendo que essas pessoas manterão sua vida para vida eterna. Isso significa que essas pessoas nunca perderão sua verdadeira vida, que é a vida espiritual. A palavra eterna se refere a algo que não termina. A frase vida eterna se refere à vida com Deus que nunca termina. Jesus está dizendo que as pessoas que amam a Deus mais do que sua vida na terra viverão com Deus para sempre.</w:t>
      </w:r>
    </w:p>
    <w:p>
      <w:pPr/>
      <w:r>
        <w:rPr>
          <w:lang w:val="pt_PT" w:bidi="pt_PT"/>
        </w:rPr>
      </w:r>
      <w:r>
        <w:rPr>
          <w:lang w:val="pt_PT" w:bidi="pt_PT"/>
        </w:rPr>
        <w:t>Jesus continua dizendo que qualquer um que o sirva deve segui-lo, e que seu servo estará onde Jesus estiver. A pessoa que serve a Jesus, ou seu servo, é qualquer um que queira ser discípulo de Jesus ou que queira chamar Jesus de seu mestre. A pessoa que serve a Jesus não age para se beneficiar ou para agradar a si mesma. Ele ouve o que Jesus, seu mestre, quer que ele faça e ele faz isso fielmente. A implicação é que "servir" a Jesus envolve imitar o seu comportamento, fazer o que ele fez servindo aos outros, ou uns aos outros. Jesus requer que essa pessoa vá para onde ele vai. Jesus estava indo para a cruz e a morte, e seus servos deveriam estar dispostos a sofrer e morrer também. Então Jesus acrescenta que o Pai honrará qualquer um que o sirva. Isso significa que Deus, o Pai, louvará e recompensará todas as pessoas por seu serviço fiel a Jesus.</w:t>
      </w:r>
    </w:p>
    <w:p>
      <w:pPr/>
      <w:r>
        <w:rPr>
          <w:lang w:val="pt_PT" w:bidi="pt_PT"/>
        </w:rPr>
      </w:r>
      <w:r>
        <w:rPr>
          <w:lang w:val="pt_PT" w:bidi="pt_PT"/>
        </w:rPr>
        <w:t>Agora o discurso de Jesus continua e ele é dirigido ao Pai como uma oração. Ele diz que sua alma está perturbada. A alma é a vida interior e os pensamentos de uma pessoa. A alma é a parte da pessoa que continua a viver quando o corpo morre. Aqui Jesus está falando sobre ele estar em angústia. Ele sentia angústia porque sabia que logo morreria de uma morte dolorosa que lhe causaria vergonha. Ele sabia que seria muito difícil e ele não sabia como ele deveria orar. Ele pergunta: “E o que devo orar?” Essa pergunta mostra que Jesus estava pensando que ele não sabia o que ou como ele deveria orar a Deus. Ele estava dizendo: “O que devo dizer?” Jesus segue isso com outra pergunta. Ele se dirige a Deus como seu Pai celestial: "Devo dizer: 'Pai me salve dessa hora'?" "Salva-me desta hora" significa "impedi-me que eu tenha que experimentar esse tempo de sofrimento". Jesus estava sugerindo uma possibilidade que ele sabia que não era boa. Ele estava sugerindo a possibilidade de que ele poderia pedir a Deus que o salvasse de ser crucificado. Ele já entendeu que ele não faria e não deveria fazer essa oração. Jesus sabia que o momento em que ele sofreria e morreria agora estava muito próximo, embora não fosse nos próximos sessenta minutos. Então Jesus responde a sua própria pergunta e diz: "Não, é por essa razão que vim para esta hora". Ao dizer "por essa razão", Jesus está se referindo a quando ele disse que chegou a hora de Deus glorificar o Filho do Homem. Jesus veio para esse tempo de sua vida na terra para que Deus possa glorificá-lo para que ele dê vida a outros. A frase, "esta hora" se refere ao tempo de sofrimento de Jesus, quando ele experimenta a morte na cruz pelo pecado do homem.</w:t>
      </w:r>
    </w:p>
    <w:p>
      <w:pPr/>
      <w:r>
        <w:rPr>
          <w:lang w:val="pt_PT" w:bidi="pt_PT"/>
        </w:rPr>
      </w:r>
      <w:r>
        <w:rPr>
          <w:lang w:val="pt_PT" w:bidi="pt_PT"/>
        </w:rPr>
        <w:t>Parem aqui e contem ao grupo uma história de sua vida quando vocês escolheram passar por algo difícil ou desafiador em sua vida para que Deus possa abençoar os outros por meio de seu ato. Compartilhem com o grupo o que vocês oraram naquela época. Pausem este áudio aqui.</w:t>
      </w:r>
    </w:p>
    <w:p>
      <w:pPr/>
      <w:r>
        <w:rPr>
          <w:lang w:val="pt_PT" w:bidi="pt_PT"/>
        </w:rPr>
      </w:r>
      <w:r>
        <w:rPr>
          <w:lang w:val="pt_PT" w:bidi="pt_PT"/>
        </w:rPr>
        <w:t>Jesus continua sua oração a Deus, seu Pai. A oração de Jesus é para que Deus revele a verdadeira glória do nome de Deus, para que todos saibam o quão grande e maravilhoso Deus é. A frase "seu nome" se refere ao próprio Deus. Seu nome representa quem ele é. Então uma voz falou do céu e disse: "Glorifiquei o mundo, e o glorificarei novamente". Era a voz de Deus dizendo: "Eu mostrei o quão maravilhoso sou e mostrarei novamente". Deus revelou sua verdadeira glória nos sinais que Jesus realizou. Ele revelaria isso novamente na morte e na ressurreição de Jesus.</w:t>
      </w:r>
    </w:p>
    <w:p>
      <w:pPr/>
      <w:r>
        <w:rPr>
          <w:lang w:val="pt_PT" w:bidi="pt_PT"/>
        </w:rPr>
      </w:r>
      <w:r>
        <w:rPr>
          <w:lang w:val="pt_PT" w:bidi="pt_PT"/>
        </w:rPr>
        <w:t>A multidão que estava lá ouviu o som da voz de Deus do céu, mas eles não sabiam o que era o som. "A multidão" se refere às pessoas que haviam acabado de ouvir Jesus falar sobre seu sofrimento futuro. Alguns da multidão pensaram que era um trovão, mas outras pessoas na multidão disseram que um anjo havia falado com Jesus. Eles pensavam que o som do céu era a voz de um anjo. Um anjo significa um mensageiro. Aqui se refere a um ser espiritual que serve a Deus. Às vezes Deus envia um anjo para contar uma mensagem a uma pessoa ou para servi-la de outras maneiras.</w:t>
      </w:r>
    </w:p>
    <w:p>
      <w:pPr/>
      <w:r>
        <w:rPr>
          <w:lang w:val="pt_PT" w:bidi="pt_PT"/>
        </w:rPr>
      </w:r>
      <w:r>
        <w:rPr>
          <w:lang w:val="pt_PT" w:bidi="pt_PT"/>
        </w:rPr>
        <w:t>Jesus disse à multidão: "Essa voz veio por causa de vocês, não por mim". Jesus disse que a voz do céu era para o benefício do povo, os ouvintes. Deus falou suas palavras a Jesus, mas ele pretendia que elas ajudassem as pessoas que estavam ouvindo. A frase "Essa voz" se refere ao que a multidão ouviu. Deus queria que a multidão soubesse que ele havia respondido à oração de Jesus, mesmo que eles não pudessem entender o que ele disse. Apenas saber que Deus falou com Jesus era um grande benefício para o povo. A voz era mais para o benefício da multidão do que o benefício de Jesus.</w:t>
      </w:r>
    </w:p>
    <w:p>
      <w:pPr/>
      <w:r>
        <w:rPr>
          <w:lang w:val="pt_PT" w:bidi="pt_PT"/>
        </w:rPr>
      </w:r>
      <w:r>
        <w:rPr>
          <w:lang w:val="pt_PT" w:bidi="pt_PT"/>
        </w:rPr>
        <w:t>Jesus continua dizendo: "Agora é o tempo do julgamento deste mundo; agora o Pai expulsará aquele que governa este mundo". A palavra "agora" se refere a "a hora" sobre a qual Jesus falou anteriormente como a vez em que ele morreria na cruz. O tempo de sua morte estava muito próximo. Esse era o tempo do julgamento desse mundo. Ao julgar Jesus e condená-lo a morrer na cruz, as pessoas estavam, na verdade, se julgando e se condenando. Quando eles colocaram Jesus na cruz para morrer, eles mostraram o quão maus eles eram. Mas a cruz também era o julgamento de Deus sobre o mundo, um julgamento que Jesus aceitou sofrer. Jesus suportou o julgamento e a condenação no lugar do mundo, mesmo que o mundo merecesse e Jesus não o tenha merecido. "Agora", o que significava muito em breve, também seria o tempo em que o Pai removeria o maligno que governa o mundo. Jesus sabia que ele logo morreria e por sua morte, ele derrotaria Satanás. "Aquele que governa o mundo" significa "aquele que governa o povo do mundo" e aqui se refere a Satanás. Deus derrubaria ou derrotaria Satanás e ele perderia autoridade sobre o povo do mundo. Ele não teria mais o poder de governar o mundo. O texto não diz que Deus enviaria ou perseguiria Satanás de um lugar físico, como o céu ou a terra.</w:t>
      </w:r>
    </w:p>
    <w:p>
      <w:pPr/>
      <w:r>
        <w:rPr>
          <w:lang w:val="pt_PT" w:bidi="pt_PT"/>
        </w:rPr>
      </w:r>
      <w:r>
        <w:rPr>
          <w:lang w:val="pt_PT" w:bidi="pt_PT"/>
        </w:rPr>
        <w:t>Jesus continua dizendo que "quando eles me levantarem da terra, atrairei todas as pessoas para mim mesmo". Ele está falando sobre a vez em que as pessoas o pregariam em uma cruz alta e levantariam a cruz para que ele morresse nela. As pessoas que ouviram entenderam que Jesus queria dizer que ele morreria. Jesus também poderia estar se referindo a sua ressurreição e subir para o céu para estar com Deus, mas o foco principal aqui é sua crucificação. Então, por meio de sua morte, Jesus faria que todos os tipos de pessoas fossem atraídas até ele para confiar nele. Aqui "fossem atraídas" significa "sentir vontade de ir". Significa que Jesus atrairia todos os tipos de pessoas para que elas quisessem vir até ele. Ele não forçaria as pessoas a virem até ele contra sua vontade. A frase "todas as pessoas" implica todas as raças e tipos de pessoas diferentes — não judeus, bem como judeus, escravos e livres. Não significa que todas as pessoas viriam até ele, mas qualquer um poderia vir se quisesse.</w:t>
      </w:r>
    </w:p>
    <w:p>
      <w:pPr/>
      <w:r>
        <w:rPr>
          <w:lang w:val="pt_PT" w:bidi="pt_PT"/>
        </w:rPr>
      </w:r>
      <w:r>
        <w:rPr>
          <w:lang w:val="pt_PT" w:bidi="pt_PT"/>
        </w:rPr>
        <w:t>A próxima frase traz informações extras que o autor João nos dá, um comentário do autor João. Refere-se a Jesus dizendo que ele seria levantado da terra. João diz: "Ele disse isso para indicar o tipo de morte que ele teria". Isso significa que Jesus estava dizendo a eles indiretamente como ele morreria. Ele implicou que as pessoas o crucificariam.</w:t>
      </w:r>
    </w:p>
    <w:p>
      <w:pPr/>
      <w:r>
        <w:rPr>
          <w:lang w:val="pt_PT" w:bidi="pt_PT"/>
        </w:rPr>
      </w:r>
      <w:r>
        <w:rPr>
          <w:lang w:val="pt_PT" w:bidi="pt_PT"/>
        </w:rPr>
        <w:t>Então a multidão respondeu à declaração de Jesus fazendo uma declaração e então fazendo uma pergunta. Eles disseram: "Ouvimos da Lei que o Cristo permanece para sempre". Eles haviam ouvido pessoas pregando as Escrituras judaicas, ou o Antigo Testamento, e dizendo que o Cristo, o salvador prometido, nunca morreria. Eles não estavam citando uma escritura específica, mas se referiram à compreensão geral das Escrituras. Eles entenderam que quando Jesus se chamou de "Filho do Homem", ele estava dizendo que ele era o Cristo, o salvador prometido. Cristo é a palavra grega para a palavra hebraica Messias. Os judeus usaram o título Messias para se referir à pessoa especial que Deus havia nomeado e prometido enviar como rei e salvador. Então o povo fez uma pergunta: “Como vocês podem dizer que o Filho do Homem deve ser levantado?” O povo usou a pergunta para enfatizar ou confirmar que vocês não podem dizer isso. O povo assumiu que uma vez que o Cristo, o salvador prometido, viesse, ele viveria para sempre. Eles não entenderam que havia outras Escrituras que falavam sobre sua morte. Eles não pensavam que o Cristo, o salvador prometido, morreria, então o que Jesus disse os confundiu. Então a multidão fez a pergunta real: “Quem é esse filho do Homem?” Se o Filho do Homem era o Cristo, o salvador prometido, a multidão não entendeu como ele poderia morrer. Eles ficaram confusos com o que Jesus disse e pediram a ele que deixasse as coisas claras. Eles queriam saber quem era o Filho do Homem de que Jesus falou, que tipo de pessoa ele era.</w:t>
      </w:r>
    </w:p>
    <w:p>
      <w:pPr/>
      <w:r>
        <w:rPr>
          <w:lang w:val="pt_PT" w:bidi="pt_PT"/>
        </w:rPr>
      </w:r>
      <w:r>
        <w:rPr>
          <w:lang w:val="pt_PT" w:bidi="pt_PT"/>
        </w:rPr>
        <w:t>Jesus respondeu a eles dizendo: "A luz está entre vocês apenas por mais um pouco de tempo". Jesus usou uma metáfora. A luz representa Jesus. Ele é como a luz porque ele mostra, ou revela, as coisas como verdadeiramente são. Ele revela o verdadeiro Deus às pessoas. Jesus estará com eles apenas um pouco mais de tempo. Depois disso, Jesus implicou, ele não estaria mais com eles. Jesus continuou: "Caminhem enquanto vocês têm a luz, para que a escuridão não alcance vocês". Jesus dá a eles um mandamento de continuarem seguindo-o, enquanto for possível. Enquanto eles ainda têm Jesus com eles, o povo precisa ouvi-lo e acreditar nele. Jesus estava implicando que ele não estaria para sempre com eles. Jesus usa outra comparação. A escuridão representa o mal. As pessoas que não acreditam em Jesus não saberão a verdade sobre Deus. Então a escuridão espiritual os vencerá, e eles não saberão o que é verdade ou como devem viver. Jesus usa uma metáfora novamente para ilustrar uma verdade espiritual: "Aquele que caminha na escuridão não sabe para onde está indo". Aqui a escuridão novamente representa o mal. As pessoas que se recusam a acreditar em Jesus, a luz, caminham na escuridão. Portanto, eles não podem saber a verdade sobre Deus e como ele é. Eles não podem saber o quão amoroso e santo ele é. Eles não podem saber como ele quer que eles vivam. Eles caminham em escuridão espiritual.</w:t>
      </w:r>
    </w:p>
    <w:p>
      <w:pPr/>
      <w:r>
        <w:rPr>
          <w:lang w:val="pt_PT" w:bidi="pt_PT"/>
        </w:rPr>
      </w:r>
      <w:r>
        <w:rPr>
          <w:lang w:val="pt_PT" w:bidi="pt_PT"/>
        </w:rPr>
        <w:t>Jesus continuou falando sobre luz e escuridão. Ele disse: "Enquanto vocês têm a luz, acreditem na luz, para que vocês possam se tornar filhos da luz". Jesus se compara à luz que está presente, brilhando, por mais um pouco de tempo. Jesus está convidando a multidão que o ouve a acreditar nele. Acreditar em Jesus significa acreditar nos fatos sobre quem Jesus era e o que ele fez. Também incluía a ideia de confiar em Jesus em vez de confiar em si mesmo ou em outra pessoa. Acreditar nos fatos sobre Jesus deve resultar em confiar nele. O idioma hebraico usou a expressão "ser filhos de alguém" para descrever as pessoas que têm as características dessa pessoa. Então "filhos da luz" são pessoas que vivem na luz de Jesus e pertencem a ele. O caráter deles é como o da luz. Eles têm o caráter de Deus neles, e amam o que ele ama e odeiam o que ele odeia. Depois de dizer essas coisas, Jesus deixou as pessoas com quem ele havia falado e ele se afastou delas e se escondeu. Ele foi para um lugar que eles não conheciam para que não pudessem encontrá-lo.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12:20–36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12 cenas.</w:t>
      </w:r>
    </w:p>
    <w:p>
      <w:pPr/>
      <w:r>
        <w:rPr>
          <w:lang w:val="pt_PT" w:bidi="pt_PT"/>
        </w:rPr>
      </w:r>
      <w:r>
        <w:rPr>
          <w:b/>
          <w:lang w:val="pt_PT" w:bidi="pt_PT"/>
        </w:rPr>
        <w:t>Na primeira cena:</w:t>
      </w:r>
      <w:r>
        <w:rPr>
          <w:lang w:val="pt_PT" w:bidi="pt_PT"/>
        </w:rPr>
        <w:t xml:space="preserve"> os gregos, ou não judeus, chegam a Filipe e pedem a ele para ver Jesus.</w:t>
      </w:r>
    </w:p>
    <w:p>
      <w:pPr/>
      <w:r>
        <w:rPr>
          <w:lang w:val="pt_PT" w:bidi="pt_PT"/>
        </w:rPr>
      </w:r>
      <w:r>
        <w:rPr>
          <w:b/>
          <w:lang w:val="pt_PT" w:bidi="pt_PT"/>
        </w:rPr>
        <w:t>Na segunda cena:</w:t>
      </w:r>
      <w:r>
        <w:rPr>
          <w:lang w:val="pt_PT" w:bidi="pt_PT"/>
        </w:rPr>
        <w:t xml:space="preserve"> Filipe conta a André sobre os gregos, ou não judeus, pedindo para ver Jesus, e ambos vão contar a Jesus.</w:t>
      </w:r>
    </w:p>
    <w:p>
      <w:pPr/>
      <w:r>
        <w:rPr>
          <w:lang w:val="pt_PT" w:bidi="pt_PT"/>
        </w:rPr>
      </w:r>
      <w:r>
        <w:rPr>
          <w:b/>
          <w:lang w:val="pt_PT" w:bidi="pt_PT"/>
        </w:rPr>
        <w:t>Na terceira cena:</w:t>
      </w:r>
      <w:r>
        <w:rPr>
          <w:lang w:val="pt_PT" w:bidi="pt_PT"/>
        </w:rPr>
        <w:t xml:space="preserve"> Jesus responde a Filipe e André e fala com eles e todos os outros, judeus e não judeus, que estavam de pé com ele. Ele diz a eles que chegou a hora de Deus o glorificar, o Filho do Homem. Ele então ilustra o significado e a importância de sua morte contando a eles uma parábola sobre um grão de trigo que precisa cair no solo e morrer para produzir muito fruto.</w:t>
      </w:r>
    </w:p>
    <w:p>
      <w:pPr/>
      <w:r>
        <w:rPr>
          <w:lang w:val="pt_PT" w:bidi="pt_PT"/>
        </w:rPr>
      </w:r>
      <w:r>
        <w:rPr>
          <w:b/>
          <w:lang w:val="pt_PT" w:bidi="pt_PT"/>
        </w:rPr>
        <w:t>Na quarta cena:</w:t>
      </w:r>
      <w:r>
        <w:rPr>
          <w:lang w:val="pt_PT" w:bidi="pt_PT"/>
        </w:rPr>
        <w:t xml:space="preserve"> Jesus então segue a parábola aplicando-a à vida na terra e à vida eterna. Ele diz que aqueles que amam sua vida na terra e se amam mais do que amam a Deus destruirão sua vida na terra e perderão sua vida eterna. No entanto, aqueles que amam a Deus muito mais do que sua vida na terra manterão sua vida eterna. Jesus também deixa claro que aqueles que o servem ou o seguem, devem fazer o que ele faz e ir para onde ele vai e Deus, o Pai, os recompensará.</w:t>
      </w:r>
    </w:p>
    <w:p>
      <w:pPr/>
      <w:r>
        <w:rPr>
          <w:lang w:val="pt_PT" w:bidi="pt_PT"/>
        </w:rPr>
      </w:r>
      <w:r>
        <w:rPr>
          <w:b/>
          <w:lang w:val="pt_PT" w:bidi="pt_PT"/>
        </w:rPr>
        <w:t>Na quinta cena:</w:t>
      </w:r>
      <w:r>
        <w:rPr>
          <w:lang w:val="pt_PT" w:bidi="pt_PT"/>
        </w:rPr>
        <w:t xml:space="preserve"> Jesus expressa angústia sobre o tempo de sua morte, que está chegando em breve. Jesus está falando com Deus, mas em vez de pedir ao Pai que o poupe da morte, ele pede a Deus que glorifique seu próprio nome por meio da morte de seu Filho.</w:t>
      </w:r>
    </w:p>
    <w:p>
      <w:pPr/>
      <w:r>
        <w:rPr>
          <w:lang w:val="pt_PT" w:bidi="pt_PT"/>
        </w:rPr>
      </w:r>
      <w:r>
        <w:rPr>
          <w:b/>
          <w:lang w:val="pt_PT" w:bidi="pt_PT"/>
        </w:rPr>
        <w:t>Na sexta cena:</w:t>
      </w:r>
      <w:r>
        <w:rPr>
          <w:lang w:val="pt_PT" w:bidi="pt_PT"/>
        </w:rPr>
        <w:t xml:space="preserve"> Deus responde a Jesus e fala do céu dizendo que ele já glorificou seu nome e que ele o glorificará novamente.</w:t>
      </w:r>
    </w:p>
    <w:p>
      <w:pPr/>
      <w:r>
        <w:rPr>
          <w:lang w:val="pt_PT" w:bidi="pt_PT"/>
        </w:rPr>
      </w:r>
      <w:r>
        <w:rPr>
          <w:b/>
          <w:lang w:val="pt_PT" w:bidi="pt_PT"/>
        </w:rPr>
        <w:t>Na sétima cena:</w:t>
      </w:r>
      <w:r>
        <w:rPr>
          <w:lang w:val="pt_PT" w:bidi="pt_PT"/>
        </w:rPr>
        <w:t xml:space="preserve"> a multidão que está perto de Jesus ouve o som da voz de Deus, mas não as palavras. Alguns pensam que foi o som de um trovão e outros pensam que um anjo falou com Jesus.</w:t>
      </w:r>
    </w:p>
    <w:p>
      <w:pPr/>
      <w:r>
        <w:rPr>
          <w:lang w:val="pt_PT" w:bidi="pt_PT"/>
        </w:rPr>
      </w:r>
      <w:r>
        <w:rPr>
          <w:b/>
          <w:lang w:val="pt_PT" w:bidi="pt_PT"/>
        </w:rPr>
        <w:t>Na oitava cena:</w:t>
      </w:r>
      <w:r>
        <w:rPr>
          <w:lang w:val="pt_PT" w:bidi="pt_PT"/>
        </w:rPr>
        <w:t xml:space="preserve"> Jesus diz à multidão que a voz do céu era para benefício deles.</w:t>
      </w:r>
    </w:p>
    <w:p>
      <w:pPr/>
      <w:r>
        <w:rPr>
          <w:lang w:val="pt_PT" w:bidi="pt_PT"/>
        </w:rPr>
      </w:r>
      <w:r>
        <w:rPr>
          <w:b/>
          <w:lang w:val="pt_PT" w:bidi="pt_PT"/>
        </w:rPr>
        <w:t>Na nona cena:</w:t>
      </w:r>
      <w:r>
        <w:rPr>
          <w:lang w:val="pt_PT" w:bidi="pt_PT"/>
        </w:rPr>
        <w:t xml:space="preserve"> Jesus fala com a multidão sobre sua morte. Ele diz a eles que sua morte traria julgamento sobre o mundo e que Satanás, o governante do mundo, perderia sua autoridade. Jesus diz que, quando as pessoas o exaltassem na cruz e ele morresse, ele atraía todas as pessoas a si para o seguirem.</w:t>
      </w:r>
    </w:p>
    <w:p>
      <w:pPr/>
      <w:r>
        <w:rPr>
          <w:lang w:val="pt_PT" w:bidi="pt_PT"/>
        </w:rPr>
      </w:r>
      <w:r>
        <w:rPr>
          <w:b/>
          <w:lang w:val="pt_PT" w:bidi="pt_PT"/>
        </w:rPr>
        <w:t>Na décima cena:</w:t>
      </w:r>
      <w:r>
        <w:rPr>
          <w:lang w:val="pt_PT" w:bidi="pt_PT"/>
        </w:rPr>
        <w:t xml:space="preserve"> o povo responde a Jesus. Eles ficaram confusos quando ouviram que o Cristo, o salvador prometido, morreria. Eles entenderam que quando Jesus se chamou de "Filho do Homem", ele estava dizendo que ele era o Cristo, o salvador prometido. Eles perguntam a ele quem é o Filho do Homem.</w:t>
      </w:r>
    </w:p>
    <w:p>
      <w:pPr/>
      <w:r>
        <w:rPr>
          <w:lang w:val="pt_PT" w:bidi="pt_PT"/>
        </w:rPr>
      </w:r>
      <w:r>
        <w:rPr>
          <w:b/>
          <w:lang w:val="pt_PT" w:bidi="pt_PT"/>
        </w:rPr>
        <w:t>Na décima primeira cena:</w:t>
      </w:r>
      <w:r>
        <w:rPr>
          <w:lang w:val="pt_PT" w:bidi="pt_PT"/>
        </w:rPr>
        <w:t xml:space="preserve"> Jesus responde à multidão usando uma metáfora e se comparando à luz. Ele está dizendo que ele estará com eles apenas por um pouco mais de tempo. Ele está encorajando eles a continuar a segui-lo por mais tempo que seja possível, para que a escuridão, que representa o mal, não os alcance. Ele está ordenando que a multidão acredite nele, para que eles possam se tornar como ele.</w:t>
      </w:r>
    </w:p>
    <w:p>
      <w:pPr/>
      <w:r>
        <w:rPr>
          <w:lang w:val="pt_PT" w:bidi="pt_PT"/>
        </w:rPr>
      </w:r>
      <w:r>
        <w:rPr>
          <w:b/>
          <w:lang w:val="pt_PT" w:bidi="pt_PT"/>
        </w:rPr>
        <w:t>Na décima segunda cena:</w:t>
      </w:r>
      <w:r>
        <w:rPr>
          <w:lang w:val="pt_PT" w:bidi="pt_PT"/>
        </w:rPr>
        <w:t xml:space="preserve"> Jesus deixa o povo e se esconde deles.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As pessoas que foram para Jerusalém para adorar durante a festa da Páscoa</w:t>
      </w:r>
    </w:p>
    <w:p>
      <w:pPr>
        <w:pStyle w:val="ListBullet"/>
        <w:spacing w:line="240" w:lineRule="auto"/>
        <w:ind w:left="720"/>
      </w:pPr>
      <w:r>
        <w:rPr>
          <w:lang w:val="pt_PT" w:bidi="pt_PT"/>
        </w:rPr>
      </w:r>
      <w:r>
        <w:rPr>
          <w:lang w:val="pt_PT" w:bidi="pt_PT"/>
        </w:rPr>
        <w:t>Gregos, ou não judeus, que vieram para adoração durante a festa</w:t>
      </w:r>
    </w:p>
    <w:p>
      <w:pPr>
        <w:pStyle w:val="ListBullet"/>
        <w:spacing w:line="240" w:lineRule="auto"/>
        <w:ind w:left="720"/>
      </w:pPr>
      <w:r>
        <w:rPr>
          <w:lang w:val="pt_PT" w:bidi="pt_PT"/>
        </w:rPr>
      </w:r>
      <w:r>
        <w:rPr>
          <w:lang w:val="pt_PT" w:bidi="pt_PT"/>
        </w:rPr>
        <w:t>O discípulo de Jesus, Filipe</w:t>
      </w:r>
    </w:p>
    <w:p>
      <w:pPr>
        <w:pStyle w:val="ListBullet"/>
        <w:spacing w:line="240" w:lineRule="auto"/>
        <w:ind w:left="720"/>
      </w:pPr>
      <w:r>
        <w:rPr>
          <w:lang w:val="pt_PT" w:bidi="pt_PT"/>
        </w:rPr>
      </w:r>
      <w:r>
        <w:rPr>
          <w:lang w:val="pt_PT" w:bidi="pt_PT"/>
        </w:rPr>
        <w:t>O discípulo de Jesus, André</w:t>
      </w:r>
    </w:p>
    <w:p>
      <w:pPr>
        <w:pStyle w:val="ListBullet"/>
        <w:spacing w:line="240" w:lineRule="auto"/>
        <w:ind w:left="720"/>
      </w:pPr>
      <w:r>
        <w:rPr>
          <w:lang w:val="pt_PT" w:bidi="pt_PT"/>
        </w:rPr>
      </w:r>
      <w:r>
        <w:rPr>
          <w:lang w:val="pt_PT" w:bidi="pt_PT"/>
        </w:rPr>
        <w:t>Jesus, que também se identifica nessa passagem como "Filho do Homem" e "luz"</w:t>
      </w:r>
    </w:p>
    <w:p>
      <w:pPr>
        <w:pStyle w:val="ListBullet"/>
        <w:spacing w:line="240" w:lineRule="auto"/>
        <w:ind w:left="720"/>
      </w:pPr>
      <w:r>
        <w:rPr>
          <w:lang w:val="pt_PT" w:bidi="pt_PT"/>
        </w:rPr>
      </w:r>
      <w:r>
        <w:rPr>
          <w:lang w:val="pt_PT" w:bidi="pt_PT"/>
        </w:rPr>
        <w:t>Grão de trigo</w:t>
      </w:r>
    </w:p>
    <w:p>
      <w:pPr>
        <w:pStyle w:val="ListBullet"/>
        <w:spacing w:line="240" w:lineRule="auto"/>
        <w:ind w:left="720"/>
      </w:pPr>
      <w:r>
        <w:rPr>
          <w:lang w:val="pt_PT" w:bidi="pt_PT"/>
        </w:rPr>
      </w:r>
      <w:r>
        <w:rPr>
          <w:lang w:val="pt_PT" w:bidi="pt_PT"/>
        </w:rPr>
        <w:t>Fruto</w:t>
      </w:r>
    </w:p>
    <w:p>
      <w:pPr>
        <w:pStyle w:val="ListBullet"/>
        <w:spacing w:line="240" w:lineRule="auto"/>
        <w:ind w:left="720"/>
      </w:pPr>
      <w:r>
        <w:rPr>
          <w:lang w:val="pt_PT" w:bidi="pt_PT"/>
        </w:rPr>
      </w:r>
      <w:r>
        <w:rPr>
          <w:lang w:val="pt_PT" w:bidi="pt_PT"/>
        </w:rPr>
        <w:t>Aqueles que amam sua vida</w:t>
      </w:r>
    </w:p>
    <w:p>
      <w:pPr>
        <w:pStyle w:val="ListBullet"/>
        <w:spacing w:line="240" w:lineRule="auto"/>
        <w:ind w:left="720"/>
      </w:pPr>
      <w:r>
        <w:rPr>
          <w:lang w:val="pt_PT" w:bidi="pt_PT"/>
        </w:rPr>
      </w:r>
      <w:r>
        <w:rPr>
          <w:lang w:val="pt_PT" w:bidi="pt_PT"/>
        </w:rPr>
        <w:t>Aqueles que odeiam sua vida</w:t>
      </w:r>
    </w:p>
    <w:p>
      <w:pPr>
        <w:pStyle w:val="ListBullet"/>
        <w:spacing w:line="240" w:lineRule="auto"/>
        <w:ind w:left="720"/>
      </w:pPr>
      <w:r>
        <w:rPr>
          <w:lang w:val="pt_PT" w:bidi="pt_PT"/>
        </w:rPr>
      </w:r>
      <w:r>
        <w:rPr>
          <w:lang w:val="pt_PT" w:bidi="pt_PT"/>
        </w:rPr>
        <w:t>Aqueles que servem a Jesus ou seus servos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A voz de Deus vinda do céu</w:t>
      </w:r>
    </w:p>
    <w:p>
      <w:pPr>
        <w:pStyle w:val="ListBullet"/>
        <w:spacing w:line="240" w:lineRule="auto"/>
        <w:ind w:left="720"/>
      </w:pPr>
      <w:r>
        <w:rPr>
          <w:lang w:val="pt_PT" w:bidi="pt_PT"/>
        </w:rPr>
      </w:r>
      <w:r>
        <w:rPr>
          <w:lang w:val="pt_PT" w:bidi="pt_PT"/>
        </w:rPr>
        <w:t>Trovão</w:t>
      </w:r>
    </w:p>
    <w:p>
      <w:pPr>
        <w:pStyle w:val="ListBullet"/>
        <w:spacing w:line="240" w:lineRule="auto"/>
        <w:ind w:left="720"/>
      </w:pPr>
      <w:r>
        <w:rPr>
          <w:lang w:val="pt_PT" w:bidi="pt_PT"/>
        </w:rPr>
      </w:r>
      <w:r>
        <w:rPr>
          <w:lang w:val="pt_PT" w:bidi="pt_PT"/>
        </w:rPr>
        <w:t>Um anjo</w:t>
      </w:r>
    </w:p>
    <w:p>
      <w:pPr>
        <w:pStyle w:val="ListBullet"/>
        <w:spacing w:line="240" w:lineRule="auto"/>
        <w:ind w:left="720"/>
      </w:pPr>
      <w:r>
        <w:rPr>
          <w:lang w:val="pt_PT" w:bidi="pt_PT"/>
        </w:rPr>
      </w:r>
      <w:r>
        <w:rPr>
          <w:lang w:val="pt_PT" w:bidi="pt_PT"/>
        </w:rPr>
        <w:t>A multidão de pessoas que fica perto de Jesus e o ouve</w:t>
      </w:r>
    </w:p>
    <w:p>
      <w:pPr>
        <w:pStyle w:val="ListBullet"/>
        <w:spacing w:line="240" w:lineRule="auto"/>
        <w:ind w:left="720"/>
      </w:pPr>
      <w:r>
        <w:rPr>
          <w:lang w:val="pt_PT" w:bidi="pt_PT"/>
        </w:rPr>
      </w:r>
      <w:r>
        <w:rPr>
          <w:lang w:val="pt_PT" w:bidi="pt_PT"/>
        </w:rPr>
        <w:t>O nome de Deus</w:t>
      </w:r>
    </w:p>
    <w:p>
      <w:pPr>
        <w:pStyle w:val="ListBullet"/>
        <w:spacing w:line="240" w:lineRule="auto"/>
        <w:ind w:left="720"/>
      </w:pPr>
      <w:r>
        <w:rPr>
          <w:lang w:val="pt_PT" w:bidi="pt_PT"/>
        </w:rPr>
      </w:r>
      <w:r>
        <w:rPr>
          <w:lang w:val="pt_PT" w:bidi="pt_PT"/>
        </w:rPr>
        <w:t>O governante desse mundo, Satanás</w:t>
      </w:r>
    </w:p>
    <w:p>
      <w:pPr>
        <w:pStyle w:val="ListBullet"/>
        <w:spacing w:line="240" w:lineRule="auto"/>
        <w:ind w:left="720"/>
      </w:pPr>
      <w:r>
        <w:rPr>
          <w:lang w:val="pt_PT" w:bidi="pt_PT"/>
        </w:rPr>
      </w:r>
      <w:r>
        <w:rPr>
          <w:lang w:val="pt_PT" w:bidi="pt_PT"/>
        </w:rPr>
        <w:t>Todas as pessoas na terra</w:t>
      </w:r>
    </w:p>
    <w:p>
      <w:pPr>
        <w:pStyle w:val="ListBullet"/>
        <w:spacing w:line="240" w:lineRule="auto"/>
        <w:ind w:left="720"/>
      </w:pPr>
      <w:r>
        <w:rPr>
          <w:lang w:val="pt_PT" w:bidi="pt_PT"/>
        </w:rPr>
      </w:r>
      <w:r>
        <w:rPr>
          <w:lang w:val="pt_PT" w:bidi="pt_PT"/>
        </w:rPr>
        <w:t>Escuridão, ou maldade</w:t>
      </w:r>
    </w:p>
    <w:p>
      <w:pPr>
        <w:pStyle w:val="ListBullet"/>
        <w:spacing w:line="240" w:lineRule="auto"/>
        <w:ind w:left="720"/>
      </w:pPr>
      <w:r>
        <w:rPr>
          <w:lang w:val="pt_PT" w:bidi="pt_PT"/>
        </w:rPr>
      </w:r>
      <w:r>
        <w:rPr>
          <w:lang w:val="pt_PT" w:bidi="pt_PT"/>
        </w:rPr>
        <w:t>E filhos da luz</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acontece durante a semana que leva à festa da Páscoa em Jerusalém.</w:t>
      </w:r>
    </w:p>
    <w:p>
      <w:pPr/>
      <w:r>
        <w:rPr>
          <w:lang w:val="pt_PT" w:bidi="pt_PT"/>
        </w:rPr>
      </w:r>
      <w:r>
        <w:rPr>
          <w:lang w:val="pt_PT" w:bidi="pt_PT"/>
        </w:rPr>
        <w:t>Agora alguns gregos, ou não judeus, estavam entre aqueles que subiram para adoração durante a festa da Páscoa. A palavra grega que é traduzida como "agora" apresenta um novo evento na história. Nesse contexto não é uma palavra de tempo. O texto diz que eles "subiram" porque Jerusalém estava na região montanhosa. Os gregos, ou não judeus, se aproximaram de Filipe, um dos discípulos, e pediram a ele que os apresentasse a Jesus. Eles queriam encontrá-lo e falar com ele.</w:t>
      </w:r>
    </w:p>
    <w:p>
      <w:pPr/>
      <w:r>
        <w:rPr>
          <w:lang w:val="pt_PT" w:bidi="pt_PT"/>
        </w:rPr>
      </w:r>
      <w:r>
        <w:rPr>
          <w:lang w:val="pt_PT" w:bidi="pt_PT"/>
        </w:rPr>
        <w:t xml:space="preserve">Parem aqui e, em grupo, olhem para um mapa de </w:t>
      </w:r>
      <w:r>
        <w:rPr>
          <w:lang w:val="pt_PT" w:bidi="pt_PT"/>
        </w:rPr>
        <w:t>Israel mostrando Jerusalém e Betsaida</w:t>
      </w:r>
      <w:r>
        <w:rPr>
          <w:lang w:val="pt_PT" w:bidi="pt_PT"/>
        </w:rPr>
        <w:t>. Pausem este áudio aqui.</w:t>
      </w:r>
    </w:p>
    <w:p>
      <w:pPr/>
      <w:r>
        <w:rPr>
          <w:lang w:val="pt_PT" w:bidi="pt_PT"/>
        </w:rPr>
      </w:r>
      <w:r>
        <w:rPr>
          <w:lang w:val="pt_PT" w:bidi="pt_PT"/>
        </w:rPr>
        <w:t>Filipe foi e disse isso a André, o irmão de Simão Pedro. Então os dois foram até Jesus e disseram a ele. Podemos presumir que Jesus não estava longe deles, mas o texto não diz onde ele estava exatamente. Jesus respondeu a eles, mas sabemos que ele não estava falando apenas com Filipe e André, mas também com a multidão que estava lá com ele. A multidão teria incluído os gregos, ou não judeus. Jesus falou com eles usando uma parábola. Uma parábola era um tipo especial de história que Jesus contava. Ele usava coisas do dia a dia para descrever coisas mais profundas sobre Deus. Ele disse: "Agora chegou a hora de o Filho do Homem receber grande glória. Na verdade, digo a vocês que, a menos que alguém plante um grão de trigo no solo e ele morra, permanece apenas uma única semente. Mas se morre, traz uma rica colheita". A expressão "muito verdadeiramente digo a vocês" apresenta algo importante que Jesus queria dizer.</w:t>
      </w:r>
    </w:p>
    <w:p>
      <w:pPr/>
      <w:r>
        <w:rPr>
          <w:lang w:val="pt_PT" w:bidi="pt_PT"/>
        </w:rPr>
      </w:r>
      <w:r>
        <w:rPr>
          <w:lang w:val="pt_PT" w:bidi="pt_PT"/>
        </w:rPr>
        <w:t>Jesus continuou falando: "Quem ama sua própria vida a destrói, e aqueles que não se importam com sua vida no mundo manterão a vida verdadeira para sempre. Qualquer um que queira me servir deve me seguir, porque meus servos devem estar onde eu estou. E o Pai honrará qualquer um que me sirva".</w:t>
      </w:r>
    </w:p>
    <w:p>
      <w:pPr/>
      <w:r>
        <w:rPr>
          <w:lang w:val="pt_PT" w:bidi="pt_PT"/>
        </w:rPr>
      </w:r>
      <w:r>
        <w:rPr>
          <w:lang w:val="pt_PT" w:bidi="pt_PT"/>
        </w:rPr>
        <w:t>Jesus expressou angústia sobre o tempo de sua morte, que estava chegando em breve. Ele se dirigiu ao Pai em oração: "Agora estou em grande angústia. O que devo dizer? Devo dizer: 'Pai, não deixe esta hora vir sobre mim?' Mas vim com esse propósito. Pai, traga glória a si mesmo". A palavra "agora" nesse contexto denota tempo e se refere ao tempo em que Jesus falou. A palavra "mas" apresenta um contraste à ideia de que Jesus pode pedir a Deus que o salve do sofrimento e da morte.</w:t>
      </w:r>
    </w:p>
    <w:p>
      <w:pPr/>
      <w:r>
        <w:rPr>
          <w:lang w:val="pt_PT" w:bidi="pt_PT"/>
        </w:rPr>
      </w:r>
      <w:r>
        <w:rPr>
          <w:lang w:val="pt_PT" w:bidi="pt_PT"/>
        </w:rPr>
        <w:t>Então uma voz falou do céu: "Trouxe glória a mim mesmo e farei isso novamente". A multidão que estava lá ouviu o som da voz. Alguns deles pensaram que era um trovão e outros pensaram que o som do céu era a voz de um anjo falando com Jesus.</w:t>
      </w:r>
    </w:p>
    <w:p>
      <w:pPr/>
      <w:r>
        <w:rPr>
          <w:lang w:val="pt_PT" w:bidi="pt_PT"/>
        </w:rPr>
      </w:r>
      <w:r>
        <w:rPr>
          <w:lang w:val="pt_PT" w:bidi="pt_PT"/>
        </w:rPr>
        <w:t>Jesus disse: "A voz não era para meu benefício, mas para o seu".</w:t>
      </w:r>
    </w:p>
    <w:p>
      <w:pPr/>
      <w:r>
        <w:rPr>
          <w:lang w:val="pt_PT" w:bidi="pt_PT"/>
        </w:rPr>
      </w:r>
      <w:r>
        <w:rPr>
          <w:lang w:val="pt_PT" w:bidi="pt_PT"/>
        </w:rPr>
        <w:t>Jesus continuou: "Agora é a hora de julgar esse mundo. Agora o Pai derrotará aquele que governa esse mundo". Aqui "agora" é uma palavra de tempo e também pode significar "muito em breve".</w:t>
      </w:r>
    </w:p>
    <w:p>
      <w:pPr/>
      <w:r>
        <w:rPr>
          <w:lang w:val="pt_PT" w:bidi="pt_PT"/>
        </w:rPr>
      </w:r>
      <w:r>
        <w:rPr>
          <w:lang w:val="pt_PT" w:bidi="pt_PT"/>
        </w:rPr>
        <w:t>Jesus acrescenta: "Quando eles me levantarem da terra, farei todas as pessoas acreditarem em mim".</w:t>
      </w:r>
    </w:p>
    <w:p>
      <w:pPr/>
      <w:r>
        <w:rPr>
          <w:lang w:val="pt_PT" w:bidi="pt_PT"/>
        </w:rPr>
      </w:r>
      <w:r>
        <w:rPr>
          <w:lang w:val="pt_PT" w:bidi="pt_PT"/>
        </w:rPr>
        <w:t>Agora o autor João acrescenta informações extras para explicar o que Jesus acabou de dizer: "Ao dizer isso, Jesus indicou como ele morreria".</w:t>
      </w:r>
    </w:p>
    <w:p>
      <w:pPr/>
      <w:r>
        <w:rPr>
          <w:lang w:val="pt_PT" w:bidi="pt_PT"/>
        </w:rPr>
      </w:r>
      <w:r>
        <w:rPr>
          <w:lang w:val="pt_PT" w:bidi="pt_PT"/>
        </w:rPr>
        <w:t>Agora João deixa claro que ele está retornando à história principal dizendo: "Então a multidão respondeu à declaração de Jesus". Em português, os tradutores usam a palavra "assim" ou "então" para indicar o retorno à ação.</w:t>
      </w:r>
    </w:p>
    <w:p>
      <w:pPr/>
      <w:r>
        <w:rPr>
          <w:lang w:val="pt_PT" w:bidi="pt_PT"/>
        </w:rPr>
      </w:r>
      <w:r>
        <w:rPr>
          <w:lang w:val="pt_PT" w:bidi="pt_PT"/>
        </w:rPr>
        <w:t>Parem aqui e discutam com o grupo quais palavras vocês usam em seu idioma para indicar que vocês estão retornando à história principal depois que se afastaram da ação para explicar ou descrever algo. Pausem este áudio aqui.</w:t>
      </w:r>
    </w:p>
    <w:p>
      <w:pPr/>
      <w:r>
        <w:rPr>
          <w:lang w:val="pt_PT" w:bidi="pt_PT"/>
        </w:rPr>
      </w:r>
      <w:r>
        <w:rPr>
          <w:lang w:val="pt_PT" w:bidi="pt_PT"/>
        </w:rPr>
        <w:t>As pessoas na multidão disseram: "Entendemos das Escrituras que o Cristo viverá para sempre. Então como pode ser verdade que alguém elevará o Filho do Homem? Quem é o Filho do Homem de quem você está falando?” João enfatiza a palavra "nós". As pessoas na multidão, ou o povo judeu em geral, são aqueles que dizem que entendem das Escrituras que o Cristo viverá para sempre. Mesmo que Jesus também fosse judeu, a multidão enfatizou o contraste entre eles e ele.</w:t>
      </w:r>
    </w:p>
    <w:p>
      <w:pPr/>
      <w:r>
        <w:rPr>
          <w:lang w:val="pt_PT" w:bidi="pt_PT"/>
        </w:rPr>
      </w:r>
      <w:r>
        <w:rPr>
          <w:lang w:val="pt_PT" w:bidi="pt_PT"/>
        </w:rPr>
        <w:t>Como a multidão questiona quem é o Filho do Homem, Jesus responde a eles. Então Jesus disse à multidão: "Eu sou como uma luz que estará com vocês um pouco mais de tempo. Caminhem na luz enquanto puderem, para que a escuridão não venha sobre vocês. Quem caminha na escuridão não sabe para onde está indo. Enquanto vocês me tiverem, eu que sou como uma luz, acreditem em mim, sua luz verdadeira, para que vocês se tornem como filhos da luz".</w:t>
      </w:r>
    </w:p>
    <w:p>
      <w:pPr/>
      <w:r>
        <w:rPr>
          <w:lang w:val="pt_PT" w:bidi="pt_PT"/>
        </w:rPr>
      </w:r>
      <w:r>
        <w:rPr>
          <w:lang w:val="pt_PT" w:bidi="pt_PT"/>
        </w:rPr>
        <w:t>Depois que Jesus disse isso, ele saiu e se escondeu da multidão. Isso significa que Jesus saiu imediatamente ou logo depois que ele terminou de falar sobre a luz.</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12:20–36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12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As pessoas que foram para Jerusalém para adorar durante a festa da Páscoa</w:t>
      </w:r>
    </w:p>
    <w:p>
      <w:pPr>
        <w:pStyle w:val="ListBullet"/>
        <w:spacing w:line="240" w:lineRule="auto"/>
        <w:ind w:left="720"/>
      </w:pPr>
      <w:r>
        <w:rPr>
          <w:lang w:val="pt_PT" w:bidi="pt_PT"/>
        </w:rPr>
      </w:r>
      <w:r>
        <w:rPr>
          <w:lang w:val="pt_PT" w:bidi="pt_PT"/>
        </w:rPr>
        <w:t>Gregos, ou não judeus, que vieram para adoração durante a festa</w:t>
      </w:r>
    </w:p>
    <w:p>
      <w:pPr>
        <w:pStyle w:val="ListBullet"/>
        <w:spacing w:line="240" w:lineRule="auto"/>
        <w:ind w:left="720"/>
      </w:pPr>
      <w:r>
        <w:rPr>
          <w:lang w:val="pt_PT" w:bidi="pt_PT"/>
        </w:rPr>
      </w:r>
      <w:r>
        <w:rPr>
          <w:lang w:val="pt_PT" w:bidi="pt_PT"/>
        </w:rPr>
        <w:t>O discípulo de Jesus, Filipe</w:t>
      </w:r>
    </w:p>
    <w:p>
      <w:pPr>
        <w:pStyle w:val="ListBullet"/>
        <w:spacing w:line="240" w:lineRule="auto"/>
        <w:ind w:left="720"/>
      </w:pPr>
      <w:r>
        <w:rPr>
          <w:lang w:val="pt_PT" w:bidi="pt_PT"/>
        </w:rPr>
      </w:r>
      <w:r>
        <w:rPr>
          <w:lang w:val="pt_PT" w:bidi="pt_PT"/>
        </w:rPr>
        <w:t>O discípulo de Jesus, André</w:t>
      </w:r>
    </w:p>
    <w:p>
      <w:pPr>
        <w:pStyle w:val="ListBullet"/>
        <w:spacing w:line="240" w:lineRule="auto"/>
        <w:ind w:left="720"/>
      </w:pPr>
      <w:r>
        <w:rPr>
          <w:lang w:val="pt_PT" w:bidi="pt_PT"/>
        </w:rPr>
      </w:r>
      <w:r>
        <w:rPr>
          <w:lang w:val="pt_PT" w:bidi="pt_PT"/>
        </w:rPr>
        <w:t>Jesus, que também se identifica nessa passagem como Filho do Homem e luz</w:t>
      </w:r>
    </w:p>
    <w:p>
      <w:pPr>
        <w:pStyle w:val="ListBullet"/>
        <w:spacing w:line="240" w:lineRule="auto"/>
        <w:ind w:left="720"/>
      </w:pPr>
      <w:r>
        <w:rPr>
          <w:lang w:val="pt_PT" w:bidi="pt_PT"/>
        </w:rPr>
      </w:r>
      <w:r>
        <w:rPr>
          <w:lang w:val="pt_PT" w:bidi="pt_PT"/>
        </w:rPr>
        <w:t>Grão de trigo</w:t>
      </w:r>
    </w:p>
    <w:p>
      <w:pPr>
        <w:pStyle w:val="ListBullet"/>
        <w:spacing w:line="240" w:lineRule="auto"/>
        <w:ind w:left="720"/>
      </w:pPr>
      <w:r>
        <w:rPr>
          <w:lang w:val="pt_PT" w:bidi="pt_PT"/>
        </w:rPr>
      </w:r>
      <w:r>
        <w:rPr>
          <w:lang w:val="pt_PT" w:bidi="pt_PT"/>
        </w:rPr>
        <w:t>Fruto</w:t>
      </w:r>
    </w:p>
    <w:p>
      <w:pPr>
        <w:pStyle w:val="ListBullet"/>
        <w:spacing w:line="240" w:lineRule="auto"/>
        <w:ind w:left="720"/>
      </w:pPr>
      <w:r>
        <w:rPr>
          <w:lang w:val="pt_PT" w:bidi="pt_PT"/>
        </w:rPr>
      </w:r>
      <w:r>
        <w:rPr>
          <w:lang w:val="pt_PT" w:bidi="pt_PT"/>
        </w:rPr>
        <w:t>Aqueles que amam sua vida</w:t>
      </w:r>
    </w:p>
    <w:p>
      <w:pPr>
        <w:pStyle w:val="ListBullet"/>
        <w:spacing w:line="240" w:lineRule="auto"/>
        <w:ind w:left="720"/>
      </w:pPr>
      <w:r>
        <w:rPr>
          <w:lang w:val="pt_PT" w:bidi="pt_PT"/>
        </w:rPr>
      </w:r>
      <w:r>
        <w:rPr>
          <w:lang w:val="pt_PT" w:bidi="pt_PT"/>
        </w:rPr>
        <w:t>Aqueles que odeiam sua vida</w:t>
      </w:r>
    </w:p>
    <w:p>
      <w:pPr>
        <w:pStyle w:val="ListBullet"/>
        <w:spacing w:line="240" w:lineRule="auto"/>
        <w:ind w:left="720"/>
      </w:pPr>
      <w:r>
        <w:rPr>
          <w:lang w:val="pt_PT" w:bidi="pt_PT"/>
        </w:rPr>
      </w:r>
      <w:r>
        <w:rPr>
          <w:lang w:val="pt_PT" w:bidi="pt_PT"/>
        </w:rPr>
        <w:t>Aqueles que servem a Jesus ou seus servos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A voz de Deus vinda do céu</w:t>
      </w:r>
    </w:p>
    <w:p>
      <w:pPr>
        <w:pStyle w:val="ListBullet"/>
        <w:spacing w:line="240" w:lineRule="auto"/>
        <w:ind w:left="720"/>
      </w:pPr>
      <w:r>
        <w:rPr>
          <w:lang w:val="pt_PT" w:bidi="pt_PT"/>
        </w:rPr>
      </w:r>
      <w:r>
        <w:rPr>
          <w:lang w:val="pt_PT" w:bidi="pt_PT"/>
        </w:rPr>
        <w:t>Trovão</w:t>
      </w:r>
    </w:p>
    <w:p>
      <w:pPr>
        <w:pStyle w:val="ListBullet"/>
        <w:spacing w:line="240" w:lineRule="auto"/>
        <w:ind w:left="720"/>
      </w:pPr>
      <w:r>
        <w:rPr>
          <w:lang w:val="pt_PT" w:bidi="pt_PT"/>
        </w:rPr>
      </w:r>
      <w:r>
        <w:rPr>
          <w:lang w:val="pt_PT" w:bidi="pt_PT"/>
        </w:rPr>
        <w:t>Um anjo</w:t>
      </w:r>
    </w:p>
    <w:p>
      <w:pPr>
        <w:pStyle w:val="ListBullet"/>
        <w:spacing w:line="240" w:lineRule="auto"/>
        <w:ind w:left="720"/>
      </w:pPr>
      <w:r>
        <w:rPr>
          <w:lang w:val="pt_PT" w:bidi="pt_PT"/>
        </w:rPr>
      </w:r>
      <w:r>
        <w:rPr>
          <w:lang w:val="pt_PT" w:bidi="pt_PT"/>
        </w:rPr>
        <w:t>A multidão de pessoas que fica perto de Jesus e o ouve</w:t>
      </w:r>
    </w:p>
    <w:p>
      <w:pPr>
        <w:pStyle w:val="ListBullet"/>
        <w:spacing w:line="240" w:lineRule="auto"/>
        <w:ind w:left="720"/>
      </w:pPr>
      <w:r>
        <w:rPr>
          <w:lang w:val="pt_PT" w:bidi="pt_PT"/>
        </w:rPr>
      </w:r>
      <w:r>
        <w:rPr>
          <w:lang w:val="pt_PT" w:bidi="pt_PT"/>
        </w:rPr>
        <w:t>O nome de Deus</w:t>
      </w:r>
    </w:p>
    <w:p>
      <w:pPr>
        <w:pStyle w:val="ListBullet"/>
        <w:spacing w:line="240" w:lineRule="auto"/>
        <w:ind w:left="720"/>
      </w:pPr>
      <w:r>
        <w:rPr>
          <w:lang w:val="pt_PT" w:bidi="pt_PT"/>
        </w:rPr>
      </w:r>
      <w:r>
        <w:rPr>
          <w:lang w:val="pt_PT" w:bidi="pt_PT"/>
        </w:rPr>
        <w:t>O governante desse mundo, Satanás</w:t>
      </w:r>
    </w:p>
    <w:p>
      <w:pPr>
        <w:pStyle w:val="ListBullet"/>
        <w:spacing w:line="240" w:lineRule="auto"/>
        <w:ind w:left="720"/>
      </w:pPr>
      <w:r>
        <w:rPr>
          <w:lang w:val="pt_PT" w:bidi="pt_PT"/>
        </w:rPr>
      </w:r>
      <w:r>
        <w:rPr>
          <w:lang w:val="pt_PT" w:bidi="pt_PT"/>
        </w:rPr>
        <w:t>Todas as pessoas na terra</w:t>
      </w:r>
    </w:p>
    <w:p>
      <w:pPr>
        <w:pStyle w:val="ListBullet"/>
        <w:spacing w:line="240" w:lineRule="auto"/>
        <w:ind w:left="720"/>
      </w:pPr>
      <w:r>
        <w:rPr>
          <w:lang w:val="pt_PT" w:bidi="pt_PT"/>
        </w:rPr>
      </w:r>
      <w:r>
        <w:rPr>
          <w:lang w:val="pt_PT" w:bidi="pt_PT"/>
        </w:rPr>
        <w:t>Escuridão, ou maldade</w:t>
      </w:r>
    </w:p>
    <w:p>
      <w:pPr>
        <w:pStyle w:val="ListBullet"/>
        <w:spacing w:line="240" w:lineRule="auto"/>
        <w:ind w:left="720"/>
      </w:pPr>
      <w:r>
        <w:rPr>
          <w:lang w:val="pt_PT" w:bidi="pt_PT"/>
        </w:rPr>
      </w:r>
      <w:r>
        <w:rPr>
          <w:lang w:val="pt_PT" w:bidi="pt_PT"/>
        </w:rPr>
        <w:t>E filhos da luz</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Agora alguns gregos, ou não judeus, estavam entre aqueles que subiram para adoração durante a festa da Páscoa. Os gregos, ou não judeus, se aproximaram de Filipe, um dos discípulos, e pediram a ele que os apresentasse a Jesus. Eles queriam encontrá-lo e falar com 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gregos, "O que vocês estão sentindo ou pensando?" As pessoas podem responder coisas como: "Podemos finalmente encontrar Jesus e falar com ele! Ele é tão incrível! Ele ressuscitou Lázaro da morte!" ou "Talvez ele seja o Cristo? Algumas pessoas pensam que ele é e ele tem realizado muitos sinais", ou "Mas a salvação seria apenas para os judeus? E as pessoas como nós? Perguntaremos a 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Filipe foi e disse isso a André, o irmão de Simão Pedro. Então os dois foram até Jesus e disseram a ele. Jesus respondeu a eles dizendo: "Agora chegou a hora de o Filho do Homem receber grande glória. Na verdade, digo a vocês que, a menos que alguém plante um grão de trigo no solo e ele morra, permanece apenas uma única semente. Mas se morre, traz uma rica colheita". </w:t>
      </w:r>
    </w:p>
    <w:p>
      <w:pPr/>
      <w:r>
        <w:rPr>
          <w:lang w:val="pt_PT" w:bidi="pt_PT"/>
        </w:rPr>
      </w:r>
      <w:r>
        <w:rPr>
          <w:lang w:val="pt_PT" w:bidi="pt_PT"/>
        </w:rPr>
        <w:t>Jesus continuou falando: "Quem ama sua própria vida a destrói, e aqueles que não se importam com sua vida no mundo manterão a vida verdadeira para sempre. Qualquer um que queira me servir deve me seguir, porque meus servos devem estar onde eu estou. E o Pai honrará qualquer um que me sirva".</w:t>
      </w:r>
    </w:p>
    <w:p>
      <w:pPr/>
      <w:r>
        <w:rPr>
          <w:lang w:val="pt_PT" w:bidi="pt_PT"/>
        </w:rPr>
      </w:r>
      <w:r>
        <w:rPr>
          <w:lang w:val="pt_PT" w:bidi="pt_PT"/>
        </w:rPr>
        <w:t xml:space="preserve">Ele se dirigiu ao Pai em oração: "Agora estou em grande angústia. O que devo dizer? Devo dizer: 'Pai, não deixe esta hora vir sobre mim?' Mas vim com esse propósito. Pai, traga glória a si mesmo".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"As pessoas me torturarão e me humilharão. Então eles me matarão. Isso é tão difícil", ou "Sempre estive com o Pai. Como posso suportar ser separado dele quando morrer?” ou "Mas é por isso que estou aqui! Preciso morrer para que eles possam viver! Isso trará glória ao Pai".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uma voz falou do céu: "Trouxe glória a mim mesmo e farei isso novamente". A multidão que estava lá ouviu o som da voz. Alguns deles pensaram que era um trovão e outros pensaram que o som do céu era a voz de um anjo falando com Jesus.</w:t>
      </w:r>
    </w:p>
    <w:p>
      <w:pPr/>
      <w:r>
        <w:rPr>
          <w:lang w:val="pt_PT" w:bidi="pt_PT"/>
        </w:rPr>
      </w:r>
      <w:r>
        <w:rPr>
          <w:lang w:val="pt_PT" w:bidi="pt_PT"/>
        </w:rPr>
        <w:t>Jesus disse: "A voz não era para meu benefício, mas para o seu".</w:t>
      </w:r>
    </w:p>
    <w:p>
      <w:pPr/>
      <w:r>
        <w:rPr>
          <w:lang w:val="pt_PT" w:bidi="pt_PT"/>
        </w:rPr>
      </w:r>
      <w:r>
        <w:rPr>
          <w:lang w:val="pt_PT" w:bidi="pt_PT"/>
        </w:rPr>
        <w:t xml:space="preserve">Jesus continuou: "Agora é a hora de julgar esse mundo. Agora o Pai derrotará aquele que governa esse mundo". </w:t>
      </w:r>
    </w:p>
    <w:p>
      <w:pPr/>
      <w:r>
        <w:rPr>
          <w:lang w:val="pt_PT" w:bidi="pt_PT"/>
        </w:rPr>
      </w:r>
      <w:r>
        <w:rPr>
          <w:lang w:val="pt_PT" w:bidi="pt_PT"/>
        </w:rPr>
        <w:t>Jesus acrescenta: "Quando eles me levantarem da terra, farei todas as pessoas acreditarem em mim".</w:t>
      </w:r>
    </w:p>
    <w:p>
      <w:pPr/>
      <w:r>
        <w:rPr>
          <w:lang w:val="pt_PT" w:bidi="pt_PT"/>
        </w:rPr>
      </w:r>
      <w:r>
        <w:rPr>
          <w:lang w:val="pt_PT" w:bidi="pt_PT"/>
        </w:rPr>
        <w:t xml:space="preserve">Então a multidão respondeu à declaração de Jesus: "Entendemos das Escrituras que o Cristo viverá para sempre. Então como pode ser verdade que alguém elevará o Filho do Homem? Quem é o Filho do Homem de quem você está falando?”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multidão: “O que vocês estão sentindo ou pensando?”. As pessoas podem responder coisas como: "Estamos realmente confusos! Pensávamos que Jesus era o Filho do Homem que é o Cristo. Mas agora ele está dizendo que ele morrerá!" ou "Os mestres disseram que o Cristo viverá para sempre! Então Jesus não pode ser o Cristo!" ou "Não entendemos o ensinamento de Jesus! Quem é o Filho do Homem então?”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Jesus disse à multidão: "Eu sou como uma luz que estará com vocês um pouco mais de tempo. Caminhem na luz enquanto puderem, para que a escuridão não venha sobre vocês. Quem caminha na escuridão não sabe para onde está indo. Enquanto vocês me tiverem, eu que sou como uma luz, acreditem em mim, sua luz verdadeira, para que vocês se tornem como filhos da luz".</w:t>
      </w:r>
    </w:p>
    <w:p>
      <w:pPr/>
      <w:r>
        <w:rPr>
          <w:lang w:val="pt_PT" w:bidi="pt_PT"/>
        </w:rPr>
      </w:r>
      <w:r>
        <w:rPr>
          <w:lang w:val="pt_PT" w:bidi="pt_PT"/>
        </w:rPr>
        <w:t xml:space="preserve">Depois que Jesus disse isso, ele saiu e se escondeu da multidão. </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12:20–36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Agora entre aqueles que subiram para </w:t>
      </w:r>
      <w:r>
        <w:rPr>
          <w:b/>
          <w:lang w:val="pt_PT" w:bidi="pt_PT"/>
        </w:rPr>
        <w:t>adoração</w:t>
      </w:r>
      <w:r>
        <w:rPr>
          <w:lang w:val="pt_PT" w:bidi="pt_PT"/>
        </w:rPr>
        <w:t xml:space="preserve"> na festa estavam alguns </w:t>
      </w:r>
      <w:r>
        <w:rPr>
          <w:b/>
          <w:lang w:val="pt_PT" w:bidi="pt_PT"/>
        </w:rPr>
        <w:t>gregos</w:t>
      </w:r>
      <w:r>
        <w:rPr>
          <w:lang w:val="pt_PT" w:bidi="pt_PT"/>
        </w:rPr>
        <w:t xml:space="preserve">. Use a mesma palavra para "adoração" que você usou em passagens anteriores. Para mais informações sobre </w:t>
      </w:r>
      <w:r>
        <w:rPr>
          <w:lang w:val="pt_PT" w:bidi="pt_PT"/>
        </w:rPr>
        <w:t>adoração</w:t>
      </w:r>
      <w:r>
        <w:rPr>
          <w:lang w:val="pt_PT" w:bidi="pt_PT"/>
        </w:rPr>
        <w:t xml:space="preserve">, consultem o Glossário-Mestre. A palavra </w:t>
      </w:r>
      <w:r>
        <w:rPr>
          <w:b/>
          <w:lang w:val="pt_PT" w:bidi="pt_PT"/>
        </w:rPr>
        <w:t>"gregos"</w:t>
      </w:r>
      <w:r>
        <w:rPr>
          <w:lang w:val="pt_PT" w:bidi="pt_PT"/>
        </w:rPr>
        <w:t xml:space="preserve"> se refere a pessoas que não eram judias por nascimento. Eles eram gentios, falantes do idioma grego. A palavra "gregos" no Novo Testamento não se refere a pessoas do país da Grécia, pois ainda não existia. Use a mesma palavra para "Gregos" que você usou em passagens anteriores. Para mais informações sobre Gregos, consultem o </w:t>
      </w:r>
      <w:r>
        <w:rPr>
          <w:lang w:val="pt_PT" w:bidi="pt_PT"/>
        </w:rPr>
        <w:t>Glossário Mestre</w:t>
      </w:r>
      <w:r>
        <w:rPr>
          <w:lang w:val="pt_PT" w:bidi="pt_PT"/>
        </w:rPr>
        <w:t>.</w:t>
      </w:r>
    </w:p>
    <w:p>
      <w:pPr/>
      <w:r>
        <w:rPr>
          <w:lang w:val="pt_PT" w:bidi="pt_PT"/>
        </w:rPr>
      </w:r>
      <w:r>
        <w:rPr>
          <w:lang w:val="pt_PT" w:bidi="pt_PT"/>
        </w:rPr>
        <w:t xml:space="preserve">E Jesus respondeu a eles: "Chegou a hora de o </w:t>
      </w:r>
      <w:r>
        <w:rPr>
          <w:b/>
          <w:lang w:val="pt_PT" w:bidi="pt_PT"/>
        </w:rPr>
        <w:t>Filho do Homem</w:t>
      </w:r>
      <w:r>
        <w:rPr>
          <w:lang w:val="pt_PT" w:bidi="pt_PT"/>
        </w:rPr>
        <w:t xml:space="preserve"> ser glorificado". Usem a mesma palavra ou frase para "Filho do Homem" que vocês usaram em passagens anteriores. Para mais informações sobre </w:t>
      </w:r>
      <w:r>
        <w:rPr>
          <w:lang w:val="pt_PT" w:bidi="pt_PT"/>
        </w:rPr>
        <w:t>Filho do Homem</w:t>
      </w:r>
      <w:r>
        <w:rPr>
          <w:lang w:val="pt_PT" w:bidi="pt_PT"/>
        </w:rPr>
        <w:t>, consulte o Glossário Mestre.</w:t>
      </w:r>
    </w:p>
    <w:p>
      <w:pPr/>
      <w:r>
        <w:rPr>
          <w:lang w:val="pt_PT" w:bidi="pt_PT"/>
        </w:rPr>
      </w:r>
      <w:r>
        <w:rPr>
          <w:lang w:val="pt_PT" w:bidi="pt_PT"/>
        </w:rPr>
        <w:t xml:space="preserve">Em verdade, digo a vocês que, a menos que um grão de </w:t>
      </w:r>
      <w:r>
        <w:rPr>
          <w:b/>
          <w:lang w:val="pt_PT" w:bidi="pt_PT"/>
        </w:rPr>
        <w:t>trigo</w:t>
      </w:r>
      <w:r>
        <w:rPr>
          <w:lang w:val="pt_PT" w:bidi="pt_PT"/>
        </w:rPr>
        <w:t xml:space="preserve"> caia na terra e morra, ele permanece sozinho. O trigo é um tipo de colheita que as pessoas na Palestina cultivavam muito no tempo de Jesus. Eles usavam os grãos de trigo para fazer pão. O grão é a semente individual que pode se tornar uma nova planta de trigo. As pessoas devem enterrar uma semente no solo para produzir uma colheita.</w:t>
      </w:r>
    </w:p>
    <w:p>
      <w:pPr/>
      <w:r>
        <w:rPr>
          <w:lang w:val="pt_PT" w:bidi="pt_PT"/>
        </w:rPr>
      </w:r>
      <w:r>
        <w:rPr>
          <w:lang w:val="pt_PT" w:bidi="pt_PT"/>
        </w:rPr>
        <w:t xml:space="preserve">Parem aqui e, em grupo, olhem para fotos de </w:t>
      </w:r>
      <w:r>
        <w:rPr>
          <w:lang w:val="pt_PT" w:bidi="pt_PT"/>
        </w:rPr>
        <w:t>trigo em um campo e de grãos de trigo</w:t>
      </w:r>
      <w:r>
        <w:rPr>
          <w:lang w:val="pt_PT" w:bidi="pt_PT"/>
        </w:rPr>
        <w:t>. Pausem este áudio aqui.</w:t>
      </w:r>
    </w:p>
    <w:p>
      <w:pPr/>
      <w:r>
        <w:rPr>
          <w:lang w:val="pt_PT" w:bidi="pt_PT"/>
        </w:rPr>
      </w:r>
      <w:r>
        <w:rPr>
          <w:lang w:val="pt_PT" w:bidi="pt_PT"/>
        </w:rPr>
        <w:t xml:space="preserve">Quem ama sua vida a perde, e quem odeia sua vida neste mundo a manterá para </w:t>
      </w:r>
      <w:r>
        <w:rPr>
          <w:b/>
          <w:lang w:val="pt_PT" w:bidi="pt_PT"/>
        </w:rPr>
        <w:t>vida eterna</w:t>
      </w:r>
      <w:r>
        <w:rPr>
          <w:lang w:val="pt_PT" w:bidi="pt_PT"/>
        </w:rPr>
        <w:t xml:space="preserve">. Use a mesma palavra ou frase para vida eterna que você usou em passagens anteriores. Para mais informações sobre </w:t>
      </w:r>
      <w:r>
        <w:rPr>
          <w:lang w:val="pt_PT" w:bidi="pt_PT"/>
        </w:rPr>
        <w:t>vida eterna</w:t>
      </w:r>
      <w:r>
        <w:rPr>
          <w:lang w:val="pt_PT" w:bidi="pt_PT"/>
        </w:rPr>
        <w:t>, consulte o Glossário Mestre.</w:t>
      </w:r>
    </w:p>
    <w:p>
      <w:pPr/>
      <w:r>
        <w:rPr>
          <w:lang w:val="pt_PT" w:bidi="pt_PT"/>
        </w:rPr>
      </w:r>
      <w:r>
        <w:rPr>
          <w:lang w:val="pt_PT" w:bidi="pt_PT"/>
        </w:rPr>
        <w:t xml:space="preserve">Se alguém me serve, ele deve me seguir; e onde eu estiver, lá meu servo também estará. Se alguém me servir, o </w:t>
      </w:r>
      <w:r>
        <w:rPr>
          <w:b/>
          <w:lang w:val="pt_PT" w:bidi="pt_PT"/>
        </w:rPr>
        <w:t>Pai</w:t>
      </w:r>
      <w:r>
        <w:rPr>
          <w:lang w:val="pt_PT" w:bidi="pt_PT"/>
        </w:rPr>
        <w:t xml:space="preserve"> o honrará. Use a mesma palavra para "Pai" que você usou em passagens anteriores. Pai é uma maneira pela qual Jesus se referiu a Deus.</w:t>
      </w:r>
    </w:p>
    <w:p>
      <w:pPr/>
      <w:r>
        <w:rPr>
          <w:lang w:val="pt_PT" w:bidi="pt_PT"/>
        </w:rPr>
      </w:r>
      <w:r>
        <w:rPr>
          <w:lang w:val="pt_PT" w:bidi="pt_PT"/>
        </w:rPr>
        <w:t xml:space="preserve">Então uma voz do céu: "Glorifiquei a </w:t>
      </w:r>
      <w:r>
        <w:rPr>
          <w:b/>
          <w:lang w:val="pt_PT" w:bidi="pt_PT"/>
        </w:rPr>
        <w:t>ele</w:t>
      </w:r>
      <w:r>
        <w:rPr>
          <w:lang w:val="pt_PT" w:bidi="pt_PT"/>
        </w:rPr>
        <w:t xml:space="preserve">, e o glorificarei novamente". Use a mesma palavra para céu que você usou em passagens anteriores. Para mais informações sobre </w:t>
      </w:r>
      <w:r>
        <w:rPr>
          <w:lang w:val="pt_PT" w:bidi="pt_PT"/>
        </w:rPr>
        <w:t>céu</w:t>
      </w:r>
      <w:r>
        <w:rPr>
          <w:lang w:val="pt_PT" w:bidi="pt_PT"/>
        </w:rPr>
        <w:t>, consulte o Glossário Mestre.</w:t>
      </w:r>
    </w:p>
    <w:p>
      <w:pPr/>
      <w:r>
        <w:rPr>
          <w:lang w:val="pt_PT" w:bidi="pt_PT"/>
        </w:rPr>
      </w:r>
      <w:r>
        <w:rPr>
          <w:lang w:val="pt_PT" w:bidi="pt_PT"/>
        </w:rPr>
        <w:t xml:space="preserve">Agora minha </w:t>
      </w:r>
      <w:r>
        <w:rPr>
          <w:b/>
          <w:lang w:val="pt_PT" w:bidi="pt_PT"/>
        </w:rPr>
        <w:t>alma</w:t>
      </w:r>
      <w:r>
        <w:rPr>
          <w:lang w:val="pt_PT" w:bidi="pt_PT"/>
        </w:rPr>
        <w:t xml:space="preserve"> está perturbada. A alma é a vida interior e os pensamentos de uma pessoa. A alma é a parte de uma pessoa que continua a existir quando o corpo morre. Alma pode se referir à vida que está em todas as criaturas vivas, humanos e animais, ou ao eu real de um indivíduo que não cessa de existir na morte. Usem a mesma palavra para alma que vocês usaram em passagens anteriores. Para mais informações sobre </w:t>
      </w:r>
      <w:r>
        <w:rPr>
          <w:lang w:val="pt_PT" w:bidi="pt_PT"/>
        </w:rPr>
        <w:t>alma</w:t>
      </w:r>
      <w:r>
        <w:rPr>
          <w:lang w:val="pt_PT" w:bidi="pt_PT"/>
        </w:rPr>
        <w:t>, consulte o Glossário Mestre.</w:t>
      </w:r>
    </w:p>
    <w:p>
      <w:pPr/>
      <w:r>
        <w:rPr>
          <w:lang w:val="pt_PT" w:bidi="pt_PT"/>
        </w:rPr>
      </w:r>
      <w:r>
        <w:rPr>
          <w:lang w:val="pt_PT" w:bidi="pt_PT"/>
        </w:rPr>
        <w:t xml:space="preserve">A multidão que ficou lá e ouviu disse que havia trovejado. Outros disseram: "Um anjo </w:t>
      </w:r>
      <w:r>
        <w:rPr>
          <w:b/>
          <w:lang w:val="pt_PT" w:bidi="pt_PT"/>
        </w:rPr>
        <w:t>falou</w:t>
      </w:r>
      <w:r>
        <w:rPr>
          <w:lang w:val="pt_PT" w:bidi="pt_PT"/>
        </w:rPr>
        <w:t xml:space="preserve"> com ele". Use a mesma palavra para "anjo" que você usou em passagens anteriores. Para mais informações sobre </w:t>
      </w:r>
      <w:r>
        <w:rPr>
          <w:lang w:val="pt_PT" w:bidi="pt_PT"/>
        </w:rPr>
        <w:t>anjos</w:t>
      </w:r>
      <w:r>
        <w:rPr>
          <w:lang w:val="pt_PT" w:bidi="pt_PT"/>
        </w:rPr>
        <w:t>, consultem o Glossário Mestre.</w:t>
      </w:r>
    </w:p>
    <w:p>
      <w:pPr/>
      <w:r>
        <w:rPr>
          <w:lang w:val="pt_PT" w:bidi="pt_PT"/>
        </w:rPr>
      </w:r>
      <w:r>
        <w:rPr>
          <w:lang w:val="pt_PT" w:bidi="pt_PT"/>
        </w:rPr>
        <w:t>"Agora é o</w:t>
      </w:r>
      <w:r>
        <w:rPr>
          <w:b/>
          <w:lang w:val="pt_PT" w:bidi="pt_PT"/>
        </w:rPr>
        <w:t xml:space="preserve"> julgamento</w:t>
      </w:r>
      <w:r>
        <w:rPr>
          <w:lang w:val="pt_PT" w:bidi="pt_PT"/>
        </w:rPr>
        <w:t xml:space="preserve"> deste mundo; agora o governante desse mundo será expulso". Use a mesma palavra para "julgamento" que você usou em passagens anteriores. Aqui a palavra julgamento se refere à vez em que Jesus morreu na cruz e pagou o preço pelo pecado de todos no mundo. Deus julgou o mundo, mas Jesus suportou o julgamento e a condenação no lugar do mundo.</w:t>
      </w:r>
    </w:p>
    <w:p>
      <w:pPr/>
      <w:r>
        <w:rPr>
          <w:lang w:val="pt_PT" w:bidi="pt_PT"/>
        </w:rPr>
      </w:r>
      <w:r>
        <w:rPr>
          <w:lang w:val="pt_PT" w:bidi="pt_PT"/>
        </w:rPr>
        <w:t xml:space="preserve">Então a multidão respondeu a ele: "Ouvimos da </w:t>
      </w:r>
      <w:r>
        <w:rPr>
          <w:b/>
          <w:lang w:val="pt_PT" w:bidi="pt_PT"/>
        </w:rPr>
        <w:t>Lei</w:t>
      </w:r>
      <w:r>
        <w:rPr>
          <w:lang w:val="pt_PT" w:bidi="pt_PT"/>
        </w:rPr>
        <w:t xml:space="preserve"> que o Cristo permanece para sempre". O termo Lei se refere normalmente aos cinco livros de Moisés. No entanto, aqui se relaciona a todas as Escrituras do Antigo Testamento. Então aqui usem a palavra que vocês usaram anteriormente para </w:t>
      </w:r>
      <w:r>
        <w:rPr>
          <w:b/>
          <w:lang w:val="pt_PT" w:bidi="pt_PT"/>
        </w:rPr>
        <w:t>Escrituras</w:t>
      </w:r>
      <w:r>
        <w:rPr>
          <w:lang w:val="pt_PT" w:bidi="pt_PT"/>
        </w:rPr>
        <w:t xml:space="preserve">. Para mais informações sobre </w:t>
      </w:r>
      <w:r>
        <w:rPr>
          <w:lang w:val="pt_PT" w:bidi="pt_PT"/>
        </w:rPr>
        <w:t>lei</w:t>
      </w:r>
      <w:r>
        <w:rPr>
          <w:lang w:val="pt_PT" w:bidi="pt_PT"/>
        </w:rPr>
        <w:t xml:space="preserve"> ou </w:t>
      </w:r>
      <w:r>
        <w:rPr>
          <w:lang w:val="pt_PT" w:bidi="pt_PT"/>
        </w:rPr>
        <w:t>escrituras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12:37–50</w:t>
      </w:r>
      <w:r>
        <w:rPr>
          <w:lang w:val="pt_PT" w:bidi="pt_PT"/>
        </w:rPr>
      </w:r>
    </w:p>
    <w:p>
      <w:pPr>
        <w:pStyle w:val="Heading3"/>
      </w:pPr>
      <w:r>
        <w:rPr>
          <w:lang w:val="pt_PT" w:bidi="pt_PT"/>
        </w:rPr>
        <w:t>Ouvir e Sentir</w:t>
      </w:r>
    </w:p>
    <w:p>
      <w:pPr/>
      <w:r>
        <w:rPr>
          <w:lang w:val="pt_PT" w:bidi="pt_PT"/>
        </w:rPr>
      </w:r>
      <w:r>
        <w:rPr>
          <w:lang w:val="pt_PT" w:bidi="pt_PT"/>
        </w:rPr>
        <w:t>Nesta etapa, ouçam João 12:37–50 e guardem em seus corações.</w:t>
      </w:r>
    </w:p>
    <w:p>
      <w:pPr/>
      <w:r>
        <w:rPr>
          <w:lang w:val="pt_PT" w:bidi="pt_PT"/>
        </w:rPr>
      </w:r>
      <w:r>
        <w:rPr>
          <w:lang w:val="pt_PT" w:bidi="pt_PT"/>
        </w:rPr>
        <w:t>Ouçam uma versão em áudio de João 12:37–50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12:37–50 na tradução mais fácil de entender.</w:t>
      </w:r>
    </w:p>
    <w:p>
      <w:pPr/>
      <w:r>
        <w:rPr>
          <w:lang w:val="pt_PT" w:bidi="pt_PT"/>
        </w:rPr>
      </w:r>
      <w:r>
        <w:rPr>
          <w:lang w:val="pt_PT" w:bidi="pt_PT"/>
        </w:rPr>
        <w:t>Na passagem anterior, alguns gregos, ou não judeus foram até Filipe e pediram para encontrar Jesus. Jesus respondeu ao pedido dos gregos e falou com eles e com a multidão que estava perto dele. Ele falou sobre a hora que estava vindo de sua morte e ele deu a ilustração de uma semente que deve morrer para produzir fruto. Jesus disse que as pessoas precisariam amar a Deus muito mais do que sua própria vida para ganhar vida eterna. Ele disse às pessoas que qualquer um que quisesse servi-lo tinha que estar disposto a segui-lo para onde quer que ele fosse. Jesus então orou a Deus pedindo a Deus que glorificasse seu nome, e Deus falou do céu para que as pessoas que estavam com Jesus pudessem ouvir a voz de Deus.</w:t>
      </w:r>
    </w:p>
    <w:p>
      <w:pPr/>
      <w:r>
        <w:rPr>
          <w:lang w:val="pt_PT" w:bidi="pt_PT"/>
        </w:rPr>
      </w:r>
      <w:r>
        <w:rPr>
          <w:lang w:val="pt_PT" w:bidi="pt_PT"/>
        </w:rPr>
        <w:t>Jesus se comparou à luz e encorajou a multidão a segui-lo pelo tempo que fosse possível enquanto ele estivesse com eles. Então depois de dizer todas essas coisas, ele os deixou e se escondeu deles.</w:t>
      </w:r>
    </w:p>
    <w:p>
      <w:pPr/>
      <w:r>
        <w:rPr>
          <w:lang w:val="pt_PT" w:bidi="pt_PT"/>
        </w:rPr>
      </w:r>
      <w:r>
        <w:rPr>
          <w:lang w:val="pt_PT" w:bidi="pt_PT"/>
        </w:rPr>
        <w:t>Essa passagem é uma narrativa na qual João explica por que as pessoas não acreditavam em Jesus e conta a história do que aconteceu em seguida.</w:t>
      </w:r>
    </w:p>
    <w:p>
      <w:pPr/>
      <w:r>
        <w:rPr>
          <w:lang w:val="pt_PT" w:bidi="pt_PT"/>
        </w:rPr>
      </w:r>
      <w:r>
        <w:rPr>
          <w:lang w:val="pt_PT" w:bidi="pt_PT"/>
        </w:rPr>
        <w:t>Embora Jesus tenha realizado muitos sinais milagrosos na presença do povo, eles ainda não acreditaram nele. Aqui João está falando sobre todas as pessoas que testemunharam os milagres de Jesus até aquele momento. Sinais milagrosos eram todas as ações milagrosas e poderosas que Jesus fez. Essas ações eram sinais, o que mostrou que Jesus era o Cristo, o salvador prometido. Muitas pessoas, incluindo as multidões e líderes judeus, testemunharam esses sinais na Judeia e Galileia durante o tempo de seu ministério. Essas pessoas viram e ouviram tudo o que Jesus fez. No entanto, a maioria dessas pessoas que viram Jesus realizar esses sinais se recusou a acreditar nele. Eles não acreditaram em Jesus quando ele disse a eles quem ele era. E também eles não confiaram em Jesus, mas em vez disso confiaram em si mesmos e nos outros.</w:t>
      </w:r>
    </w:p>
    <w:p>
      <w:pPr/>
      <w:r>
        <w:rPr>
          <w:lang w:val="pt_PT" w:bidi="pt_PT"/>
        </w:rPr>
      </w:r>
      <w:r>
        <w:rPr>
          <w:lang w:val="pt_PT" w:bidi="pt_PT"/>
        </w:rPr>
        <w:t>Parem aqui e contem uma história ao grupo sobre como vocês passaram a acreditar em Jesus. Vocês viram um milagre? Vocês ouviram uma história sobre Jesus, o que fez vocês acreditarem nele? Pausem este áudio aqui.</w:t>
      </w:r>
    </w:p>
    <w:p>
      <w:pPr/>
      <w:r>
        <w:rPr>
          <w:lang w:val="pt_PT" w:bidi="pt_PT"/>
        </w:rPr>
      </w:r>
      <w:r>
        <w:rPr>
          <w:lang w:val="pt_PT" w:bidi="pt_PT"/>
        </w:rPr>
        <w:t>A falta de crença em Jesus por parte dos judeus em geral aconteceu para cumprir a profecia de Isaías, o profeta. Um profeta era um homem que falou com o povo como representante de Deus. Ele disse às pessoas o que Deus revelou a ele. Cerca de setecentos anos antes do nascimento de Jesus, Isaías havia previsto que as pessoas não estariam dispostas a acreditar em Jesus, e isso realmente aconteceu. Isaías primeiro faz uma pergunta a Deus: “Deus, quem acreditou em nossa mensagem?” Isaías usa essa pergunta para fazer uma declaração negativa e enfatiza que muito poucas pessoas acreditavam na mensagem de Deus. A maioria das pessoas a havia rejeitado. A frase "nossa mensagem" se refere à mensagem que Deus deu a Isaías para dizer ao povo judeu. Isaías faz uma segunda pergunta: “A quem o Senhor revelou seu braço poderoso?” O "braço do Senhor" é uma figura de linguagem que significa "o poder ou força de Deus". Nesse contexto se refere aos milagres que Jesus fez pelo poder de Deus. Isaías enfatiza que não muitas pessoas acreditavam que estavam vendo o poder de Deus no trabalho.</w:t>
      </w:r>
    </w:p>
    <w:p>
      <w:pPr/>
      <w:r>
        <w:rPr>
          <w:lang w:val="pt_PT" w:bidi="pt_PT"/>
        </w:rPr>
      </w:r>
      <w:r>
        <w:rPr>
          <w:lang w:val="pt_PT" w:bidi="pt_PT"/>
        </w:rPr>
        <w:t>Agora João apresenta a segunda Escritura do livro do profeta Isaías, no qual Isaías explica por que muitas pessoas foram incapazes de acreditar em Jesus. João declara: "Portanto, eles não puderam acreditar, porque Isaías também disse..." João diz que "as pessoas não podiam acreditar", mas ele não menciona em quem elas não acreditavam. João deixará claro em sua escrita a quem a mensagem de Isaías está se referindo. A palavra "portanto", que significa "por essa razão" geralmente se refere ao que o autor acabou de dizer. Aqui, no entanto, João a usa para explicar a incredulidade dos judeus no que ele diz em seguida.</w:t>
      </w:r>
    </w:p>
    <w:p>
      <w:pPr/>
      <w:r>
        <w:rPr>
          <w:lang w:val="pt_PT" w:bidi="pt_PT"/>
        </w:rPr>
      </w:r>
      <w:r>
        <w:rPr>
          <w:lang w:val="pt_PT" w:bidi="pt_PT"/>
        </w:rPr>
        <w:t>A segunda citação de Isaías de João diz por que eles não puderam acreditar. João diz: "Ele cegou os olhos deles e endureceu os corações deles, para que os olhos deles não possam ver, e seus corações não possam entender, e eles não possam se voltar a mim para que eu os cure". Isaías diz que alguém cegou os olhos do povo e endureceu seus corações, para que eles não fossem capazes de ver e entender a verdade espiritual. Eles não podiam entender o significado espiritual do que Jesus fez e disse. Como resultado, eles não seriam capazes de se voltar a Deus e ele não seria capaz de curá-los. É difícil entender quem as palavras "ele" e "eu" representam nessa Escritura. Muitas pessoas pensam que ambos se referem a Deus. Outros pensam que apenas "eu" se refere a Deus, mas "ele" se refere a alguém não mencionado. Pode ser Deus ou pode ser alguém ou outra coisa. Não é definido quem. O ponto da passagem é que o povo tinha corações duros, olhos cegos e corações que não entendiam para que eles não se afastassem do pecado e fossem para Deus e recebessem cura dele. Eles são responsáveis por não crer. Mas Deus cumpriu seus propósitos quando eles se recusaram a acreditar. Endurecer o coração de alguém é torná-lo duro e rígido. As pessoas no tempo de Jesus usavam a palavra "coração" para se referir a seus pensamentos e emoções. Deus confirmou o povo em seu pensamento errado para que eles não mudassem. Ele não os tornou sábios, mas permitiu que eles seguissem pensamentos falsos e tolos. E então eles não puderam entender quem Jesus era. Eles não entenderam que ele era o Cristo, o salvador prometido. Deus sabia que isso aconteceria e era parte de seu julgamento porque eles se recusaram a acreditar. No entanto, não era o que ele queria que acontecesse. Ele preferiu que o povo se arrependesse, se voltasse para ele e acreditasse nele, para que ele pudesse curá-los. Mas eles se recusaram a acreditar.</w:t>
      </w:r>
    </w:p>
    <w:p>
      <w:pPr/>
      <w:r>
        <w:rPr>
          <w:lang w:val="pt_PT" w:bidi="pt_PT"/>
        </w:rPr>
      </w:r>
      <w:r>
        <w:rPr>
          <w:lang w:val="pt_PT" w:bidi="pt_PT"/>
        </w:rPr>
        <w:t>João explica que Isaías escreveu essas coisas porque ele teve uma visão da glória do Senhor. Aqui João identifica "o Senhor" com Jesus Cristo. Em sua visão, Isaías viu com antecedência a glória que Jesus teria mais tarde como resultado de sua morte e ressurreição. Ele viu a grandeza, a majestade e o poder de Jesus.</w:t>
      </w:r>
    </w:p>
    <w:p>
      <w:pPr/>
      <w:r>
        <w:rPr>
          <w:lang w:val="pt_PT" w:bidi="pt_PT"/>
        </w:rPr>
      </w:r>
      <w:r>
        <w:rPr>
          <w:lang w:val="pt_PT" w:bidi="pt_PT"/>
        </w:rPr>
        <w:t>No entanto, muitas pessoas acreditavam em Jesus, até mesmo muitas das autoridades judaicas. Mesmo que muitas pessoas tenham rejeitado Jesus, havia muitas pessoas que acreditavam nele. E, surpreendentemente, muitos líderes religiosos, membros do Sinédrio ou o conselho no governo, também acreditavam que Jesus era o Cristo, o salvador prometido. Mas eles não disseram a outras pessoas que acreditavam em Jesus, porque estavam com medo de que os fariseus não permitissem mais que eles adorassem na sinagoga, o lugar de adoração judaica. Esses líderes judeus estavam com medo de que os fariseus que não acreditavam em Jesus os rejeitassem e os removessem de sua comunidade religiosa. A razão pela qual os líderes estavam com medo dos fariseus era por que eles amavam mais o louvor humano do que o louvor a Deus. Eles queriam que as pessoas os aceitassem e louvassem mais do que queriam que Deus os elogiasse. Eles se importavam mais com o que as pessoas diziam sobre eles do que o que Deus disse sobre eles.</w:t>
      </w:r>
    </w:p>
    <w:p>
      <w:pPr/>
      <w:r>
        <w:rPr>
          <w:lang w:val="pt_PT" w:bidi="pt_PT"/>
        </w:rPr>
      </w:r>
      <w:r>
        <w:rPr>
          <w:lang w:val="pt_PT" w:bidi="pt_PT"/>
        </w:rPr>
        <w:t>Então Jesus falou em voz alta e fez um anúncio importante: "Aquele que acredita em mim, acredita não apenas em mim, mas também naquele que me enviou". Ele disse que qualquer um que acreditasse nele, qualquer um que acreditasse que ele era o Cristo, o salvador prometido, também acreditava em Deus. Acreditar em Jesus significa acreditar nos fatos sobre quem Jesus era e o que ele fez. Também incluía a ideia de confiar em Jesus em vez de confiar em si mesmo ou em outra pessoa. Então qualquer um que acredite em Jesus também acredita em Deus, o Pai, que o enviou. Jesus também disse que quem o viu também viu aquele que o enviou. Jesus estava dizendo que ele era um com Deus e ver Jesus era o mesmo que ver Deus, o Pai.</w:t>
      </w:r>
    </w:p>
    <w:p>
      <w:pPr/>
      <w:r>
        <w:rPr>
          <w:lang w:val="pt_PT" w:bidi="pt_PT"/>
        </w:rPr>
      </w:r>
      <w:r>
        <w:rPr>
          <w:lang w:val="pt_PT" w:bidi="pt_PT"/>
        </w:rPr>
        <w:t>Jesus se comparou à luz. Ele disse: "Vim ao mundo como uma luz". Ele veio ao mundo para ser sua luz, para mostrar às pessoas a verdade, especialmente sobre Deus e a salvação. Ele continua: "Quem acredita em mim não permanecerá na escuridão". Agora Jesus compara a escuridão ao mal. A escuridão representa o mal. Jesus veio para que aqueles que acreditam nele não continuassem a viver no mal. Aqueles que permanecem no mal são como aqueles que permanecem na escuridão.</w:t>
      </w:r>
    </w:p>
    <w:p>
      <w:pPr/>
      <w:r>
        <w:rPr>
          <w:lang w:val="pt_PT" w:bidi="pt_PT"/>
        </w:rPr>
      </w:r>
      <w:r>
        <w:rPr>
          <w:lang w:val="pt_PT" w:bidi="pt_PT"/>
        </w:rPr>
        <w:t>Jesus continua dizendo: "Eu não sou aquele que julgará aqueles que ouvem minhas palavras, mas se recusam a continuar fazendo-as. Porque não vim ao mundo para julgá-lo, mas para salvá-lo". O texto original enfatiza a palavra "eu", que se refere a Jesus. O próprio Jesus não é aquele que condena qualquer um que ouve seu ensinamento, mas se recusa a obedecer a ele e dessa maneira o rejeita. Ele está dizendo que nem naquela época nem no futuro julgaria aqueles que não aceitam seu ensinamento. Ele não os julgaria porque Jesus não veio ao mundo para julgar ou condenar as pessoas do mundo. Jesus veio ao mundo para resgatá-lo do pecado e salvá-lo. Ao morrer na cruz e por meio de Deus ressuscitar, Jesus venceu o pecado e deu a todas as pessoas que acreditaram nele a oportunidade de ter vida eterna.</w:t>
      </w:r>
    </w:p>
    <w:p>
      <w:pPr/>
      <w:r>
        <w:rPr>
          <w:lang w:val="pt_PT" w:bidi="pt_PT"/>
        </w:rPr>
      </w:r>
      <w:r>
        <w:rPr>
          <w:lang w:val="pt_PT" w:bidi="pt_PT"/>
        </w:rPr>
        <w:t>Jesus acrescenta, dizendo: "Aquele que me rejeita e não recebe minhas palavras tem um juiz; a palavra que falei o julgará no último dia". "Aquele que rejeita Jesus e não recebe suas palavras" é qualquer um que se recuse a ter algo a ver com Jesus, qualquer um que o afaste, não aceite seu ensinamento e não faça o que ele diz. Rejeitar Jesus e não receber suas palavras é a mesma coisa. E há um juiz para essa pessoa — alguém julgará qualquer um que rejeite Jesus. Agora Jesus compara sua palavra, ou o que ele disse, a uma pessoa que é um juiz. Refere-se ao tempo em que Deus julgará as pessoas sobre se elas receberam a palavra de Jesus. Isso acontecerá no último dia em que Deus acabará com o mundo e julgará todas as pessoas.</w:t>
      </w:r>
    </w:p>
    <w:p>
      <w:pPr/>
      <w:r>
        <w:rPr>
          <w:lang w:val="pt_PT" w:bidi="pt_PT"/>
        </w:rPr>
      </w:r>
      <w:r>
        <w:rPr>
          <w:lang w:val="pt_PT" w:bidi="pt_PT"/>
        </w:rPr>
        <w:t>Parem aqui e discutam em grupo: quem realiza justiça em seu povo? Quem fez as leis que as pessoas usam para julgar os outros? As pessoas usam as leis principalmente para punir as pessoas ou para ajudá-las a diferenciar o certo do errado e ensiná-las a não cometer crimes novamente? Pausem este áudio aqui.</w:t>
      </w:r>
    </w:p>
    <w:p>
      <w:pPr/>
      <w:r>
        <w:rPr>
          <w:lang w:val="pt_PT" w:bidi="pt_PT"/>
        </w:rPr>
      </w:r>
      <w:r>
        <w:rPr>
          <w:lang w:val="pt_PT" w:bidi="pt_PT"/>
        </w:rPr>
        <w:t>Então Jesus deixa claro que ele depende das palavras de Deus, o Pai. Ele diz: "Porque não falei em minha própria autoridade, mas o próprio Pai que me enviou me deu um mandamento — o que dizer e o que falar". Jesus explica por que sua palavra julgará aqueles que a rejeitam. É porque Deus era a fonte do que Jesus disse. Jesus não estava falando com base em sua própria autoridade. Ele não inventou seus próprios pensamentos e os disse. Deus havia dado a Jesus sua mensagem. Deus ordenou a Jesus exatamente o que dizer e Jesus falou na autoridade de Deus.</w:t>
      </w:r>
    </w:p>
    <w:p>
      <w:pPr/>
      <w:r>
        <w:rPr>
          <w:lang w:val="pt_PT" w:bidi="pt_PT"/>
        </w:rPr>
      </w:r>
      <w:r>
        <w:rPr>
          <w:lang w:val="pt_PT" w:bidi="pt_PT"/>
        </w:rPr>
        <w:t>Em seguida, Jesus diz que o mandamento de Deus que ele deu a Jesus faz as pessoas viverem para sempre. O mandamento de Deus traz vida eterna, ou vida com Deus que nunca terminará, a aqueles que seguem o mandamento. Portanto, o que Jesus havia dito e diria no futuro às pessoas é apenas o que o Pai havia dito a ele para dizer.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12:37–50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10 cenas.</w:t>
      </w:r>
    </w:p>
    <w:p>
      <w:pPr/>
      <w:r>
        <w:rPr>
          <w:lang w:val="pt_PT" w:bidi="pt_PT"/>
        </w:rPr>
      </w:r>
      <w:r>
        <w:rPr>
          <w:b/>
          <w:lang w:val="pt_PT" w:bidi="pt_PT"/>
        </w:rPr>
        <w:t>Na primeira cena:</w:t>
      </w:r>
      <w:r>
        <w:rPr>
          <w:lang w:val="pt_PT" w:bidi="pt_PT"/>
        </w:rPr>
        <w:t xml:space="preserve"> João afirma que, apesar de Jesus fazer muitos sinais milagrosos, as pessoas ainda não acreditavam nele.</w:t>
      </w:r>
    </w:p>
    <w:p>
      <w:pPr/>
      <w:r>
        <w:rPr>
          <w:lang w:val="pt_PT" w:bidi="pt_PT"/>
        </w:rPr>
      </w:r>
      <w:r>
        <w:rPr>
          <w:b/>
          <w:lang w:val="pt_PT" w:bidi="pt_PT"/>
        </w:rPr>
        <w:t>Na segunda cena:</w:t>
      </w:r>
      <w:r>
        <w:rPr>
          <w:lang w:val="pt_PT" w:bidi="pt_PT"/>
        </w:rPr>
        <w:t xml:space="preserve"> João explica que a falta de crença em Jesus pelos judeus aconteceu para cumprir a profecia de Isaías.</w:t>
      </w:r>
    </w:p>
    <w:p>
      <w:pPr/>
      <w:r>
        <w:rPr>
          <w:lang w:val="pt_PT" w:bidi="pt_PT"/>
        </w:rPr>
      </w:r>
      <w:r>
        <w:rPr>
          <w:b/>
          <w:lang w:val="pt_PT" w:bidi="pt_PT"/>
        </w:rPr>
        <w:t>Na terceira cena:</w:t>
      </w:r>
      <w:r>
        <w:rPr>
          <w:lang w:val="pt_PT" w:bidi="pt_PT"/>
        </w:rPr>
        <w:t xml:space="preserve"> João cita a primeira profecia na qual Isaías diz que muito poucas pessoas acreditaram na mensagem que Deus deu a Isaías para dizer ao povo judeu. Isaías enfatiza que não muitas pessoas acreditavam que estavam vendo o poder de Deus no trabalho.</w:t>
      </w:r>
    </w:p>
    <w:p>
      <w:pPr/>
      <w:r>
        <w:rPr>
          <w:lang w:val="pt_PT" w:bidi="pt_PT"/>
        </w:rPr>
      </w:r>
      <w:r>
        <w:rPr>
          <w:b/>
          <w:lang w:val="pt_PT" w:bidi="pt_PT"/>
        </w:rPr>
        <w:t>Na quarta cena:</w:t>
      </w:r>
      <w:r>
        <w:rPr>
          <w:lang w:val="pt_PT" w:bidi="pt_PT"/>
        </w:rPr>
        <w:t xml:space="preserve"> a segunda citação de Isaías de João diz que alguém ou algo cegou os olhos do povo e endureceu seus corações, para que eles não fossem capazes de ver e entender. Como resultado, eles não seriam capazes de se voltar a Deus e ele não seria capaz de curá-los. </w:t>
      </w:r>
    </w:p>
    <w:p>
      <w:pPr/>
      <w:r>
        <w:rPr>
          <w:lang w:val="pt_PT" w:bidi="pt_PT"/>
        </w:rPr>
      </w:r>
      <w:r>
        <w:rPr>
          <w:b/>
          <w:lang w:val="pt_PT" w:bidi="pt_PT"/>
        </w:rPr>
        <w:t>Na quinta cena:</w:t>
      </w:r>
      <w:r>
        <w:rPr>
          <w:lang w:val="pt_PT" w:bidi="pt_PT"/>
        </w:rPr>
        <w:t xml:space="preserve"> João explica que Isaías escreveu essas coisas porque ele teve uma visão da glória de Jesus antes do tempo.</w:t>
      </w:r>
    </w:p>
    <w:p>
      <w:pPr/>
      <w:r>
        <w:rPr>
          <w:lang w:val="pt_PT" w:bidi="pt_PT"/>
        </w:rPr>
      </w:r>
      <w:r>
        <w:rPr>
          <w:b/>
          <w:lang w:val="pt_PT" w:bidi="pt_PT"/>
        </w:rPr>
        <w:t>Na sexta cena:</w:t>
      </w:r>
      <w:r>
        <w:rPr>
          <w:lang w:val="pt_PT" w:bidi="pt_PT"/>
        </w:rPr>
        <w:t xml:space="preserve"> João diz que, apesar da incredulidade prevalecente, muitas pessoas acreditavam em Jesus, até mesmo muitas das autoridades judaicas. Mas eles não disseram a outras pessoas que acreditavam em Jesus, porque estavam com medo de que os fariseus não permitissem mais que eles adorassem na sinagoga, o lugar de adoração judaica. </w:t>
      </w:r>
    </w:p>
    <w:p>
      <w:pPr/>
      <w:r>
        <w:rPr>
          <w:lang w:val="pt_PT" w:bidi="pt_PT"/>
        </w:rPr>
      </w:r>
      <w:r>
        <w:rPr>
          <w:b/>
          <w:lang w:val="pt_PT" w:bidi="pt_PT"/>
        </w:rPr>
        <w:t>Então Jesus falou em voz alta e fez um anúncio importante:</w:t>
      </w:r>
      <w:r>
        <w:rPr>
          <w:lang w:val="pt_PT" w:bidi="pt_PT"/>
        </w:rPr>
        <w:t xml:space="preserve"> "Aquele que acredita em mim, acredita não apenas em mim, mas também naquele que me enviou". Jesus também diz que quem o vê também vê Deus que o enviou.</w:t>
      </w:r>
    </w:p>
    <w:p>
      <w:pPr/>
      <w:r>
        <w:rPr>
          <w:lang w:val="pt_PT" w:bidi="pt_PT"/>
        </w:rPr>
      </w:r>
      <w:r>
        <w:rPr>
          <w:b/>
          <w:lang w:val="pt_PT" w:bidi="pt_PT"/>
        </w:rPr>
        <w:t>Na oitava cena:</w:t>
      </w:r>
      <w:r>
        <w:rPr>
          <w:lang w:val="pt_PT" w:bidi="pt_PT"/>
        </w:rPr>
        <w:t xml:space="preserve"> Jesus afirma que ele veio ao mundo como luz, para que quem acredita nele não possa permanecer na escuridão.</w:t>
      </w:r>
    </w:p>
    <w:p>
      <w:pPr/>
      <w:r>
        <w:rPr>
          <w:lang w:val="pt_PT" w:bidi="pt_PT"/>
        </w:rPr>
      </w:r>
      <w:r>
        <w:rPr>
          <w:b/>
          <w:lang w:val="pt_PT" w:bidi="pt_PT"/>
        </w:rPr>
        <w:t>Na nona cena:</w:t>
      </w:r>
      <w:r>
        <w:rPr>
          <w:lang w:val="pt_PT" w:bidi="pt_PT"/>
        </w:rPr>
        <w:t xml:space="preserve"> Jesus continua dizendo que ele não julgaria ninguém que ouve suas palavras, mas se recusa a mantê-las. Isso é porque ele não veio ao mundo para julgá-lo, mas para salvá-lo. Mas há um juiz para essas pessoas que o rejeitam e não obedecem a seu ensinamento. A própria palavra que Jesus falou os julgará no último dia.</w:t>
      </w:r>
    </w:p>
    <w:p>
      <w:pPr/>
      <w:r>
        <w:rPr>
          <w:lang w:val="pt_PT" w:bidi="pt_PT"/>
        </w:rPr>
      </w:r>
      <w:r>
        <w:rPr>
          <w:b/>
          <w:lang w:val="pt_PT" w:bidi="pt_PT"/>
        </w:rPr>
        <w:t>Na décima cena:</w:t>
      </w:r>
      <w:r>
        <w:rPr>
          <w:lang w:val="pt_PT" w:bidi="pt_PT"/>
        </w:rPr>
        <w:t xml:space="preserve"> então Jesus deixa claro que ele depende das palavras de Deus, o Pai. Ele diz que ele não falou em sua própria autoridade, mas que Deus que o enviou havia dado a ele um mandamento do que dizer. E o que Deus ordenou que Jesus dissesse traz vida eterna com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profeta Isaías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Povo judeu que não acreditava em Jesus</w:t>
      </w:r>
    </w:p>
    <w:p>
      <w:pPr>
        <w:pStyle w:val="ListBullet"/>
        <w:spacing w:line="240" w:lineRule="auto"/>
        <w:ind w:left="720"/>
      </w:pPr>
      <w:r>
        <w:rPr>
          <w:lang w:val="pt_PT" w:bidi="pt_PT"/>
        </w:rPr>
      </w:r>
      <w:r>
        <w:rPr>
          <w:lang w:val="pt_PT" w:bidi="pt_PT"/>
        </w:rPr>
        <w:t>Povo judeu que acreditava em Jesus</w:t>
      </w:r>
    </w:p>
    <w:p>
      <w:pPr>
        <w:pStyle w:val="ListBullet"/>
        <w:spacing w:line="240" w:lineRule="auto"/>
        <w:ind w:left="720"/>
      </w:pPr>
      <w:r>
        <w:rPr>
          <w:lang w:val="pt_PT" w:bidi="pt_PT"/>
        </w:rPr>
      </w:r>
      <w:r>
        <w:rPr>
          <w:lang w:val="pt_PT" w:bidi="pt_PT"/>
        </w:rPr>
        <w:t>Líderes judeus que acreditavam em Jesus</w:t>
      </w:r>
    </w:p>
    <w:p>
      <w:pPr>
        <w:pStyle w:val="ListBullet"/>
        <w:spacing w:line="240" w:lineRule="auto"/>
        <w:ind w:left="720"/>
      </w:pPr>
      <w:r>
        <w:rPr>
          <w:lang w:val="pt_PT" w:bidi="pt_PT"/>
        </w:rPr>
      </w:r>
      <w:r>
        <w:rPr>
          <w:lang w:val="pt_PT" w:bidi="pt_PT"/>
        </w:rPr>
        <w:t>E os fariseus</w:t>
      </w:r>
    </w:p>
    <w:p>
      <w:pPr/>
      <w:r>
        <w:rPr>
          <w:lang w:val="pt_PT" w:bidi="pt_PT"/>
        </w:rPr>
      </w:r>
      <w:r>
        <w:rPr>
          <w:lang w:val="pt_PT" w:bidi="pt_PT"/>
        </w:rPr>
        <w:t>Em grupo, prestem atenção às partes do cenário da passagem:</w:t>
      </w:r>
    </w:p>
    <w:p>
      <w:pPr/>
      <w:r>
        <w:rPr>
          <w:lang w:val="pt_PT" w:bidi="pt_PT"/>
        </w:rPr>
      </w:r>
      <w:r>
        <w:rPr>
          <w:lang w:val="pt_PT" w:bidi="pt_PT"/>
        </w:rPr>
        <w:t>Embora Jesus tenha realizado muitos sinais milagrosos na presença do povo, eles ainda não acreditaram nele. A palavra "embora" indica que a falta de crença do povo em Jesus foi surpreendente.</w:t>
      </w:r>
    </w:p>
    <w:p>
      <w:pPr/>
      <w:r>
        <w:rPr>
          <w:lang w:val="pt_PT" w:bidi="pt_PT"/>
        </w:rPr>
      </w:r>
      <w:r>
        <w:rPr>
          <w:lang w:val="pt_PT" w:bidi="pt_PT"/>
        </w:rPr>
        <w:t>Isso era para cumprir o que Isaías, o profeta, havia previsto, dizendo: "Senhor, quem acreditou no que dissemos a eles? A quem o Senhor revelou seu poder salvador?”</w:t>
      </w:r>
    </w:p>
    <w:p>
      <w:pPr/>
      <w:r>
        <w:rPr>
          <w:lang w:val="pt_PT" w:bidi="pt_PT"/>
        </w:rPr>
      </w:r>
      <w:r>
        <w:rPr>
          <w:lang w:val="pt_PT" w:bidi="pt_PT"/>
        </w:rPr>
        <w:t>Aqui Isaías usa perguntas para transmitir sua mensagem. Essas perguntas não exigem uma resposta e são mais como declarações negativas.</w:t>
      </w:r>
    </w:p>
    <w:p>
      <w:pPr/>
      <w:r>
        <w:rPr>
          <w:lang w:val="pt_PT" w:bidi="pt_PT"/>
        </w:rPr>
      </w:r>
      <w:r>
        <w:rPr>
          <w:lang w:val="pt_PT" w:bidi="pt_PT"/>
        </w:rPr>
        <w:t xml:space="preserve">João apresenta outra Escritura de Isaías, o profeta, o que explica por que as pessoas foram incapazes de acreditar em Jesus. João diz: "Ele cegou os olhos deles e endureceu os corações deles, para que os olhos deles não possam ver, e seus corações não possam entender, e eles não possam se voltar a mim para que eu os cure". É difícil entender a quem as palavras "ele" e "eu" se referem. Muitas pessoas pensam que ambos se referem a Deus. Outros pensam que apenas "eu" se refere a Deus, mas "ele" se refere a alguém não mencionado. Pode ser Deus ou pode ser alguém ou outra coisa. Não é definido quem. O ponto da passagem é que o povo tinha corações duros, olhos cegos e corações que não entendiam para que eles não se afastassem do pecado e fossem para Deus e recebessem cura dele. </w:t>
      </w:r>
    </w:p>
    <w:p>
      <w:pPr/>
      <w:r>
        <w:rPr>
          <w:lang w:val="pt_PT" w:bidi="pt_PT"/>
        </w:rPr>
      </w:r>
      <w:r>
        <w:rPr>
          <w:lang w:val="pt_PT" w:bidi="pt_PT"/>
        </w:rPr>
        <w:t>João explica que Isaías escreveu essas coisas porque ele teve uma visão da glória do Senhor. Aqui João identifica "o Senhor" com Jesus Cristo. Em sua visão, Isaías viu algo que revelou a grandeza, a majestade e o poder de Jesus.</w:t>
      </w:r>
    </w:p>
    <w:p>
      <w:pPr/>
      <w:r>
        <w:rPr>
          <w:lang w:val="pt_PT" w:bidi="pt_PT"/>
        </w:rPr>
      </w:r>
      <w:r>
        <w:rPr>
          <w:lang w:val="pt_PT" w:bidi="pt_PT"/>
        </w:rPr>
        <w:t>No entanto, muitas pessoas acreditavam em Jesus, até mesmo muitas das autoridades judaicas. A palavra "no entanto" apresenta um contraste com o tema principal do parágrafo anterior, que disse que não muitas pessoas acreditavam em Jesus. Mesmo que a maioria das pessoas não acreditasse em Jesus, muitos acreditaram nele, até mesmo alguns dos líderes judeus.</w:t>
      </w:r>
    </w:p>
    <w:p>
      <w:pPr/>
      <w:r>
        <w:rPr>
          <w:lang w:val="pt_PT" w:bidi="pt_PT"/>
        </w:rPr>
      </w:r>
      <w:r>
        <w:rPr>
          <w:lang w:val="pt_PT" w:bidi="pt_PT"/>
        </w:rPr>
        <w:t>Mas, como eles estavam com medo dos fariseus, eles não disseram que acreditavam em Jesus. Eles estavam com medo dos fariseus os expulsarem da sinagoga, o lugar de adoração judaica. Isso era porque eles amavam mais o louvor humano do que o louvor a Deus. João usa a palavra "mas" para contrastar o fato de que os judeus acreditavam em Jesus, mas eles não tornaram público, ou não contaram aos outros sobre isso.</w:t>
      </w:r>
    </w:p>
    <w:p>
      <w:pPr/>
      <w:r>
        <w:rPr>
          <w:lang w:val="pt_PT" w:bidi="pt_PT"/>
        </w:rPr>
      </w:r>
      <w:r>
        <w:rPr>
          <w:lang w:val="pt_PT" w:bidi="pt_PT"/>
        </w:rPr>
        <w:t>Agora João muda rapidamente para uma nova parte da história e ele nos conta sobre uma vez em que Jesus proclamou em voz alta às pessoas ao seu redor. Não sabemos onde Jesus estava ou com quem ele estava falando. Então Jesus proclamou: "Aquele que acredita em mim, acredita não apenas em mim, mas também naquele que me enviou. Porque quando vocês me veem, vocês estão vendo aquele que me enviou".</w:t>
      </w:r>
    </w:p>
    <w:p>
      <w:pPr/>
      <w:r>
        <w:rPr>
          <w:lang w:val="pt_PT" w:bidi="pt_PT"/>
        </w:rPr>
      </w:r>
      <w:r>
        <w:rPr>
          <w:lang w:val="pt_PT" w:bidi="pt_PT"/>
        </w:rPr>
        <w:t>Parem aqui e discutam em grupo: como vocês mudam de repente a ação em uma história? Tentem contar uma história com várias cenas diferentes e prestem atenção a como vocês passam de uma cena para a próxima. Pausem este áudio aqui.</w:t>
      </w:r>
    </w:p>
    <w:p>
      <w:pPr/>
      <w:r>
        <w:rPr>
          <w:lang w:val="pt_PT" w:bidi="pt_PT"/>
        </w:rPr>
      </w:r>
      <w:r>
        <w:rPr>
          <w:lang w:val="pt_PT" w:bidi="pt_PT"/>
        </w:rPr>
        <w:t>Jesus se comparou à luz. Ele disse: "Vim ao mundo como uma luz". Ele veio ao mundo para ser sua luz, para mostrar às pessoas a verdade, especialmente sobre Deus e a salvação. Ele continua: "Quem acredita em mim não permanecerá na escuridão". A escuridão representa o mal. Jesus veio para que aqueles que acreditam nele não continuassem a viver no mal. Aqueles que permanecem no mal são como aqueles que permanecem na escuridão.</w:t>
      </w:r>
    </w:p>
    <w:p>
      <w:pPr/>
      <w:r>
        <w:rPr>
          <w:lang w:val="pt_PT" w:bidi="pt_PT"/>
        </w:rPr>
      </w:r>
      <w:r>
        <w:rPr>
          <w:lang w:val="pt_PT" w:bidi="pt_PT"/>
        </w:rPr>
        <w:t>Jesus continua dizendo: "Eu não sou aquele que julgará aqueles que ouvem minhas palavras, mas se recusam a continuar fazendo-as. Porque não vim ao mundo para julgá-lo, mas para salvá-lo". Jesus nos diz algo surpreendente aqui: algumas pessoas ouvirão seu ensinamento, mas não obedecerão. Alguém pensaria que qualquer um que ouça os bons ensinamentos de Jesus lhes obedeceria! Então Jesus nos dá um forte contraste — Jesus não veio ao mundo para julgar o mundo, mas ele veio para salvá-lo. Jesus quer enfatizar que seu propósito principal era salvar o mundo.</w:t>
      </w:r>
    </w:p>
    <w:p>
      <w:pPr/>
      <w:r>
        <w:rPr>
          <w:lang w:val="pt_PT" w:bidi="pt_PT"/>
        </w:rPr>
      </w:r>
      <w:r>
        <w:rPr>
          <w:lang w:val="pt_PT" w:bidi="pt_PT"/>
        </w:rPr>
        <w:t>Parem aqui e discutam em grupo: falem sobre como vocês explicam algo surpreendente. Talvez contem uma história onde alguém reagiu de uma maneira surpreendente ou inesperada. Como vocês falaram sobre essa situação? Então, falem sobre uma vez em que vocês realmente queriam enfatizar por que vocês fizeram uma certa coisa. Como vocês falaram sobre isso? Pausem este áudio aqui.</w:t>
      </w:r>
    </w:p>
    <w:p>
      <w:pPr/>
      <w:r>
        <w:rPr>
          <w:lang w:val="pt_PT" w:bidi="pt_PT"/>
        </w:rPr>
      </w:r>
      <w:r>
        <w:rPr>
          <w:lang w:val="pt_PT" w:bidi="pt_PT"/>
        </w:rPr>
        <w:t>Jesus acrescenta, dizendo: "Há alguém que julgará aqueles que me rejeitam por não aceitar o que digo. Minha palavra será seu juiz no último dia". Aqui Jesus diz que Deus julgará aqueles que rejeitam Jesus e Deus usará as palavras com as quais Jesus falou para julgar as pessoas.</w:t>
      </w:r>
    </w:p>
    <w:p>
      <w:pPr/>
      <w:r>
        <w:rPr>
          <w:lang w:val="pt_PT" w:bidi="pt_PT"/>
        </w:rPr>
      </w:r>
      <w:r>
        <w:rPr>
          <w:lang w:val="pt_PT" w:bidi="pt_PT"/>
        </w:rPr>
        <w:t>Então Jesus deixa claro que ele depende das palavras de Deus, o Pai. Ele diz: "Porque não falei em minha própria autoridade, mas o próprio Pai que me enviou me deu um mandamento — o que dizer e o que falar". Jesus quer nos dizer por que a palavra de Jesus, ou sua mensagem, será a coisa que julga essas pessoas que a rejeitam. Novamente, Jesus quer enfatizar que o próprio Deus, o Pai, disse a Jesus o que dizer. Jesus não falou em sua própria autoridade. Jesus usa a repetição da ideia "o que dizer" e "o que falar" para enfatizar a ideia de que Deus disse a Jesus exatamente o que dizer.</w:t>
      </w:r>
    </w:p>
    <w:p>
      <w:pPr/>
      <w:r>
        <w:rPr>
          <w:lang w:val="pt_PT" w:bidi="pt_PT"/>
        </w:rPr>
      </w:r>
      <w:r>
        <w:rPr>
          <w:lang w:val="pt_PT" w:bidi="pt_PT"/>
        </w:rPr>
        <w:t>Parem aqui e discutam em grupo: em seu idioma, como vocês enfatizam um conceito ou ideia importante? Pausem este áudio aqui.</w:t>
      </w:r>
    </w:p>
    <w:p>
      <w:pPr/>
      <w:r>
        <w:rPr>
          <w:lang w:val="pt_PT" w:bidi="pt_PT"/>
        </w:rPr>
      </w:r>
      <w:r>
        <w:rPr>
          <w:lang w:val="pt_PT" w:bidi="pt_PT"/>
        </w:rPr>
        <w:t>Então Jesus terminou seu discurso, dizendo: "E sei que seu mandamento é a vida eterna. O que digo, portanto, digo como o Pai me disse". A palavra "portanto" apresenta a razão de Jesus dizer apenas o que Deus, o Pai, diz a ele. Jesus sabia que os mandamentos de Deus trouxeram vida eterna.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12:37–50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10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 profeta Isaías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Povo judeu que não acreditava em Jesus</w:t>
      </w:r>
    </w:p>
    <w:p>
      <w:pPr>
        <w:pStyle w:val="ListBullet"/>
        <w:spacing w:line="240" w:lineRule="auto"/>
        <w:ind w:left="720"/>
      </w:pPr>
      <w:r>
        <w:rPr>
          <w:lang w:val="pt_PT" w:bidi="pt_PT"/>
        </w:rPr>
      </w:r>
      <w:r>
        <w:rPr>
          <w:lang w:val="pt_PT" w:bidi="pt_PT"/>
        </w:rPr>
        <w:t>Povo judeu que acreditava em Jesus</w:t>
      </w:r>
    </w:p>
    <w:p>
      <w:pPr>
        <w:pStyle w:val="ListBullet"/>
        <w:spacing w:line="240" w:lineRule="auto"/>
        <w:ind w:left="720"/>
      </w:pPr>
      <w:r>
        <w:rPr>
          <w:lang w:val="pt_PT" w:bidi="pt_PT"/>
        </w:rPr>
      </w:r>
      <w:r>
        <w:rPr>
          <w:lang w:val="pt_PT" w:bidi="pt_PT"/>
        </w:rPr>
        <w:t>Líderes judeus que acreditavam em Jesus</w:t>
      </w:r>
    </w:p>
    <w:p>
      <w:pPr>
        <w:pStyle w:val="ListBullet"/>
        <w:spacing w:line="240" w:lineRule="auto"/>
        <w:ind w:left="720"/>
      </w:pPr>
      <w:r>
        <w:rPr>
          <w:lang w:val="pt_PT" w:bidi="pt_PT"/>
        </w:rPr>
      </w:r>
      <w:r>
        <w:rPr>
          <w:lang w:val="pt_PT" w:bidi="pt_PT"/>
        </w:rPr>
        <w:t>E os fariseus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 xml:space="preserve">Embora Jesus tenha realizado muitos sinais milagrosos na presença do povo, eles ainda não acreditaram nele.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pessoas que acreditam em Jesus: “O que você está sentindo ou pensando?”. As pessoas podem responder coisas como: "Jesus cura as pessoas em um sábado. O Messias não desobedeceria à lei judaica!" ou "Nenhum profeta vem da Galileia", ou "Jesus expulsou demônios pelo poder de Satanás. Ele não é o Messias".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Isso era para cumprir o que Isaías, o profeta, havia previsto, dizendo: "Senhor, quem acreditou no que dissemos a eles? A quem o Senhor revelou seu poder salvador?”</w:t>
      </w:r>
    </w:p>
    <w:p>
      <w:pPr/>
      <w:r>
        <w:rPr>
          <w:lang w:val="pt_PT" w:bidi="pt_PT"/>
        </w:rPr>
      </w:r>
      <w:r>
        <w:rPr>
          <w:lang w:val="pt_PT" w:bidi="pt_PT"/>
        </w:rPr>
        <w:t>Portanto, eles não conseguiam acreditar. Porque novamente Isaías disse: "O Senhor cegou os olhos deles e endureceu seus corações, para que os olhos deles não possam ver, e seus corações não possam entender, e eles não possam se voltar para mim e que eu os cure".</w:t>
      </w:r>
    </w:p>
    <w:p>
      <w:pPr/>
      <w:r>
        <w:rPr>
          <w:lang w:val="pt_PT" w:bidi="pt_PT"/>
        </w:rPr>
      </w:r>
      <w:r>
        <w:rPr>
          <w:lang w:val="pt_PT" w:bidi="pt_PT"/>
        </w:rPr>
        <w:t>Isaías escreveu essas coisas, porque ele teve uma visão da glória de Jesus.</w:t>
      </w:r>
    </w:p>
    <w:p>
      <w:pPr/>
      <w:r>
        <w:rPr>
          <w:lang w:val="pt_PT" w:bidi="pt_PT"/>
        </w:rPr>
      </w:r>
      <w:r>
        <w:rPr>
          <w:lang w:val="pt_PT" w:bidi="pt_PT"/>
        </w:rPr>
        <w:t xml:space="preserve">No entanto, muitas pessoas acreditavam em Jesus, até mesmo muitas das autoridades judaicas. </w:t>
      </w:r>
    </w:p>
    <w:p>
      <w:pPr/>
      <w:r>
        <w:rPr>
          <w:lang w:val="pt_PT" w:bidi="pt_PT"/>
        </w:rPr>
      </w:r>
      <w:r>
        <w:rPr>
          <w:lang w:val="pt_PT" w:bidi="pt_PT"/>
        </w:rPr>
        <w:t xml:space="preserve">Mas, como eles estavam com medo dos fariseus, eles não disseram que acreditavam em Jesus. Eles estavam com medo dos fariseus os expulsarem da sinagoga, o lugar de adoração judaica. Isso era porque eles amavam mais o louvor humano do que o louvor a Deus.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pessoas que acreditam em Jesus: “O que você está sentindo ou pensando?”. A pessoa pode responder coisas como: "Jesus é o Messias, o salvador prometido! Olhem quantos sinais ele fez!" Ele ressuscitou Lázaro!" Tantas pessoas viram isso!" ou "Mas se dissermos aos outros que acreditamos em Jesus, eles nos colocarão para fora da sinagoga. E o que faremos então? Não diremos a 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Jesus proclamou: "Aquele que acredita em mim, acredita não apenas em mim, mas também naquele que me enviou. Porque quando vocês me veem, vocês estão vendo aquele que me enviou".</w:t>
      </w:r>
    </w:p>
    <w:p>
      <w:pPr/>
      <w:r>
        <w:rPr>
          <w:lang w:val="pt_PT" w:bidi="pt_PT"/>
        </w:rPr>
      </w:r>
      <w:r>
        <w:rPr>
          <w:lang w:val="pt_PT" w:bidi="pt_PT"/>
        </w:rPr>
        <w:t>Ele disse: "Vim ao mundo como uma luz". Quem acredita em mim pode não permanecer na escuridão".</w:t>
      </w:r>
    </w:p>
    <w:p>
      <w:pPr/>
      <w:r>
        <w:rPr>
          <w:lang w:val="pt_PT" w:bidi="pt_PT"/>
        </w:rPr>
      </w:r>
      <w:r>
        <w:rPr>
          <w:lang w:val="pt_PT" w:bidi="pt_PT"/>
        </w:rPr>
        <w:t xml:space="preserve">Jesus continua dizendo: "Eu não sou aquele que julgará aqueles que ouvem minhas palavras, mas se recusam a continuar fazendo-as. Porque não vim ao mundo para julgá-lo, mas para salvá-lo. Há alguém que julgará aqueles que me rejeitam por não aceitar o que digo. Minha palavra será seu juiz no último dia". </w:t>
      </w:r>
    </w:p>
    <w:p>
      <w:pPr/>
      <w:r>
        <w:rPr>
          <w:lang w:val="pt_PT" w:bidi="pt_PT"/>
        </w:rPr>
      </w:r>
      <w:r>
        <w:rPr>
          <w:lang w:val="pt_PT" w:bidi="pt_PT"/>
        </w:rPr>
        <w:t xml:space="preserve">Então Jesus deixa claro que ele depende das palavras de Deus, o Pai. Ele diz: "Porque não falei em minha própria autoridade, mas o próprio Pai que me enviou me deu um mandamento — o que dizer e o que falar". E sei que seu mandamento é a vida eterna. O que digo, portanto, digo como o Pai me disse".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"Louvado seja o Pai por sua sabedoria! Louvem-o porque seus mandamentos dão vida eterna!" ou "Quero dizer apenas o que o Pai me diz para dizer. Falo sob sua autoridade, não a minha", ou "A vontade do Pai é perfeita. Louvado seja você, Pai!"</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12:37–50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Embora ele tivesse feito tantos </w:t>
      </w:r>
      <w:r>
        <w:rPr>
          <w:b/>
          <w:lang w:val="pt_PT" w:bidi="pt_PT"/>
        </w:rPr>
        <w:t>sinais</w:t>
      </w:r>
      <w:r>
        <w:rPr>
          <w:lang w:val="pt_PT" w:bidi="pt_PT"/>
        </w:rPr>
        <w:t xml:space="preserve"> diante deles, eles ainda não acreditavam nele. Usem a mesma palavra para sinal que vocês usaram em passagens anteriores. Para mais informações sobre </w:t>
      </w:r>
      <w:r>
        <w:rPr>
          <w:lang w:val="pt_PT" w:bidi="pt_PT"/>
        </w:rPr>
        <w:t>sinal</w:t>
      </w:r>
      <w:r>
        <w:rPr>
          <w:lang w:val="pt_PT" w:bidi="pt_PT"/>
        </w:rPr>
        <w:t>, consulte o Glossário Mestre.</w:t>
      </w:r>
    </w:p>
    <w:p>
      <w:pPr/>
      <w:r>
        <w:rPr>
          <w:lang w:val="pt_PT" w:bidi="pt_PT"/>
        </w:rPr>
      </w:r>
      <w:r>
        <w:rPr>
          <w:lang w:val="pt_PT" w:bidi="pt_PT"/>
        </w:rPr>
        <w:t xml:space="preserve">Isso é exatamente o que Isaías, o </w:t>
      </w:r>
      <w:r>
        <w:rPr>
          <w:b/>
          <w:lang w:val="pt_PT" w:bidi="pt_PT"/>
        </w:rPr>
        <w:t>profeta</w:t>
      </w:r>
      <w:r>
        <w:rPr>
          <w:lang w:val="pt_PT" w:bidi="pt_PT"/>
        </w:rPr>
        <w:t>, havia previsto: "</w:t>
      </w:r>
      <w:r>
        <w:rPr>
          <w:b/>
          <w:lang w:val="pt_PT" w:bidi="pt_PT"/>
        </w:rPr>
        <w:t>Senhor</w:t>
      </w:r>
      <w:r>
        <w:rPr>
          <w:lang w:val="pt_PT" w:bidi="pt_PT"/>
        </w:rPr>
        <w:t xml:space="preserve">, quem havia acreditado em nossa mensagem? A quem o Senhor revelou seu braço poderoso?” Use a mesma palavra para "profeta" que você usou em passagens anteriores. Para mais informações sobre </w:t>
      </w:r>
      <w:r>
        <w:rPr>
          <w:lang w:val="pt_PT" w:bidi="pt_PT"/>
        </w:rPr>
        <w:t>profeta</w:t>
      </w:r>
      <w:r>
        <w:rPr>
          <w:lang w:val="pt_PT" w:bidi="pt_PT"/>
        </w:rPr>
        <w:t xml:space="preserve">, consulte o Glossário Mestre. Usem a mesma palavra para "Senhor"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"Isaías disse essas coisas porque ele viu sua </w:t>
      </w:r>
      <w:r>
        <w:rPr>
          <w:b/>
          <w:lang w:val="pt_PT" w:bidi="pt_PT"/>
        </w:rPr>
        <w:t>glória</w:t>
      </w:r>
      <w:r>
        <w:rPr>
          <w:lang w:val="pt_PT" w:bidi="pt_PT"/>
        </w:rPr>
        <w:t xml:space="preserve"> e falou dele". Use a mesma palavra para "glória" que você usou em passagens anteriores. Para mais informações sobre </w:t>
      </w:r>
      <w:r>
        <w:rPr>
          <w:lang w:val="pt_PT" w:bidi="pt_PT"/>
        </w:rPr>
        <w:t>glória</w:t>
      </w:r>
      <w:r>
        <w:rPr>
          <w:lang w:val="pt_PT" w:bidi="pt_PT"/>
        </w:rPr>
        <w:t>, consulte o Glossário Mestre.</w:t>
      </w:r>
    </w:p>
    <w:p>
      <w:pPr/>
      <w:r>
        <w:rPr>
          <w:lang w:val="pt_PT" w:bidi="pt_PT"/>
        </w:rPr>
      </w:r>
      <w:r>
        <w:rPr>
          <w:lang w:val="pt_PT" w:bidi="pt_PT"/>
        </w:rPr>
        <w:t xml:space="preserve">"No entanto, muitas até mesmo das autoridades acreditaram nele, mas por medo dos </w:t>
      </w:r>
      <w:r>
        <w:rPr>
          <w:b/>
          <w:lang w:val="pt_PT" w:bidi="pt_PT"/>
        </w:rPr>
        <w:t>fariseus</w:t>
      </w:r>
      <w:r>
        <w:rPr>
          <w:lang w:val="pt_PT" w:bidi="pt_PT"/>
        </w:rPr>
        <w:t xml:space="preserve"> elas não confessaram, para que elas não fossem expulsas da </w:t>
      </w:r>
      <w:r>
        <w:rPr>
          <w:b/>
          <w:lang w:val="pt_PT" w:bidi="pt_PT"/>
        </w:rPr>
        <w:t>sinagoga</w:t>
      </w:r>
      <w:r>
        <w:rPr>
          <w:lang w:val="pt_PT" w:bidi="pt_PT"/>
        </w:rPr>
        <w:t xml:space="preserve">". Use a mesma palavra para "Fariseus" que você usou em passagens anteriores. Para mais informações sobre </w:t>
      </w:r>
      <w:r>
        <w:rPr>
          <w:lang w:val="pt_PT" w:bidi="pt_PT"/>
        </w:rPr>
        <w:t>fariseus</w:t>
      </w:r>
      <w:r>
        <w:rPr>
          <w:lang w:val="pt_PT" w:bidi="pt_PT"/>
        </w:rPr>
        <w:t xml:space="preserve">, consulte o Glossário Mestre. Use a mesma palavra para "sinagoga" que você usou em passagens anteriores. Para mais informações sobre </w:t>
      </w:r>
      <w:r>
        <w:rPr>
          <w:lang w:val="pt_PT" w:bidi="pt_PT"/>
        </w:rPr>
        <w:t>sinagoga</w:t>
      </w:r>
      <w:r>
        <w:rPr>
          <w:lang w:val="pt_PT" w:bidi="pt_PT"/>
        </w:rPr>
        <w:t>, consulte o Glossário Mestre.</w:t>
      </w:r>
    </w:p>
    <w:p>
      <w:pPr/>
      <w:r>
        <w:rPr>
          <w:lang w:val="pt_PT" w:bidi="pt_PT"/>
        </w:rPr>
      </w:r>
      <w:r>
        <w:rPr>
          <w:lang w:val="pt_PT" w:bidi="pt_PT"/>
        </w:rPr>
        <w:t xml:space="preserve">E sei que seu mandamento é a </w:t>
      </w:r>
      <w:r>
        <w:rPr>
          <w:b/>
          <w:lang w:val="pt_PT" w:bidi="pt_PT"/>
        </w:rPr>
        <w:t>vida eterna</w:t>
      </w:r>
      <w:r>
        <w:rPr>
          <w:lang w:val="pt_PT" w:bidi="pt_PT"/>
        </w:rPr>
        <w:t xml:space="preserve">. Use a mesma palavra ou frase para vida eterna que você usou em passagens anteriores. Para mais informações sobre </w:t>
      </w:r>
      <w:r>
        <w:rPr>
          <w:lang w:val="pt_PT" w:bidi="pt_PT"/>
        </w:rPr>
        <w:t>vida eterna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13:1–11</w:t>
      </w:r>
      <w:r>
        <w:rPr>
          <w:lang w:val="pt_PT" w:bidi="pt_PT"/>
        </w:rPr>
      </w:r>
    </w:p>
    <w:p>
      <w:pPr>
        <w:pStyle w:val="Heading3"/>
      </w:pPr>
      <w:r>
        <w:rPr>
          <w:lang w:val="pt_PT" w:bidi="pt_PT"/>
        </w:rPr>
        <w:t>Ouvir e Sentir</w:t>
      </w:r>
    </w:p>
    <w:p>
      <w:pPr/>
      <w:r>
        <w:rPr>
          <w:lang w:val="pt_PT" w:bidi="pt_PT"/>
        </w:rPr>
      </w:r>
      <w:r>
        <w:rPr>
          <w:lang w:val="pt_PT" w:bidi="pt_PT"/>
        </w:rPr>
        <w:t>Nesta etapa, ouçam João 13:1–11 e guardem em seus corações.</w:t>
      </w:r>
    </w:p>
    <w:p>
      <w:pPr/>
      <w:r>
        <w:rPr>
          <w:lang w:val="pt_PT" w:bidi="pt_PT"/>
        </w:rPr>
      </w:r>
      <w:r>
        <w:rPr>
          <w:lang w:val="pt_PT" w:bidi="pt_PT"/>
        </w:rPr>
        <w:t>Ouçam uma versão em áudio de João 13:1–11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13:1–11 na tradução mais fácil de entender.</w:t>
      </w:r>
    </w:p>
    <w:p>
      <w:pPr/>
      <w:r>
        <w:rPr>
          <w:lang w:val="pt_PT" w:bidi="pt_PT"/>
        </w:rPr>
      </w:r>
      <w:r>
        <w:rPr>
          <w:lang w:val="pt_PT" w:bidi="pt_PT"/>
        </w:rPr>
        <w:t>Na passagem anterior, João discute a falta de crença em Jesus de muitos judeus que ouviram Jesus e viram seus milagres. Muitos deles o rejeitaram, como as Escrituras judias profetizaram. Outros acreditaram, mas permaneceram em silêncio, com medo de que eles mesmos fossem rejeitados. Então Jesus ensinou ao povo sobre si mesmo — quem ele era e por que ele havia vindo ao mundo. Ele encorajou as pessoas a acreditar nele e receber sua palavra. Ele enfatizou que ele veio de Deus e foi obediente a Deus em tudo o que ele disse.</w:t>
      </w:r>
    </w:p>
    <w:p>
      <w:pPr/>
      <w:r>
        <w:rPr>
          <w:lang w:val="pt_PT" w:bidi="pt_PT"/>
        </w:rPr>
      </w:r>
      <w:r>
        <w:rPr>
          <w:lang w:val="pt_PT" w:bidi="pt_PT"/>
        </w:rPr>
        <w:t>Essa passagem é uma narrativa que descreve eventos que se seguiram. Era quase a hora da festa da Páscoa judaica. A Páscoa era uma festa que o povo judeu celebrava a cada ano. Eles se lembraram de como Deus resgatou seus antepassados de serem escravos no Egito. Antes da Páscoa começar, Jesus sabia que agora era a hora, ou o tempo para ele deixar este mundo e ir para o Pai. Era a hora de ele morrer pelas pessoas, como ele havia vindo ao mundo para fazer. Jesus já sabia que sua hora havia chegado — ele não percebeu isso só naquele momento. A palavra "hora" não significava que Jesus morreria nos próximos sessenta minutos. Aqui a palavra "hora" se refere ao momento em que Jesus deixaria o mundo quando o povo o mataria no dia seguinte. Jesus entendeu que era a hora dele de deixar esse mundo e retornar a seu Pai. Jesus não viveria mais na terra com seus discípulos, mas voltaria a estar com Deus. João, o autor, diz que "tendo amado os seus que estavam no mundo, Jesus os amou até o fim". Jesus havia amado seus discípulos durante seu ministério e ele ainda os amava. Ele sempre havia tido um afeto forte e mostrou amor em suas ações por aqueles que o seguiam na terra. Ele se importou profundamente com eles e continuou a agir para o bem-estar e bênção deles. Os discípulos eram de Jesus no sentido de que Deus havia dado a eles a ele, e eles o amaram, obedeceram e o seguiram. Jesus entendeu que ele havia chegado ao fim de sua vida na terra. Sabendo isso, ele continuou a amar e mostrar amor a seus seguidores. Sua morte por eles mostrou isso e foi o ato final do amor de Jesus.</w:t>
      </w:r>
    </w:p>
    <w:p>
      <w:pPr/>
      <w:r>
        <w:rPr>
          <w:lang w:val="pt_PT" w:bidi="pt_PT"/>
        </w:rPr>
      </w:r>
      <w:r>
        <w:rPr>
          <w:lang w:val="pt_PT" w:bidi="pt_PT"/>
        </w:rPr>
        <w:t>Algum tempo antes da ceia que Jesus estava prestes a comer com seus discípulos, o diabo deu a Judas, o filho de Simão Iscariotes, a ideia e o desejo de trair Jesus. O diabo o persuadiu a entregar Jesus nas mãos de seus inimigos. O diabo se refere ao líder dos espíritos malignos, chamado Satanás. O nome Satanás significa o adversário, inimigo ou acusador. Deus criou originalmente Satanás como um dos anjos, mas ele decidiu se rebelar contra Deus.</w:t>
      </w:r>
    </w:p>
    <w:p>
      <w:pPr/>
      <w:r>
        <w:rPr>
          <w:lang w:val="pt_PT" w:bidi="pt_PT"/>
        </w:rPr>
      </w:r>
      <w:r>
        <w:rPr>
          <w:lang w:val="pt_PT" w:bidi="pt_PT"/>
        </w:rPr>
        <w:t>Jesus e seus discípulos estavam comendo juntos na noite. A ceia era a última refeição do dia. Geralmente era uma refeição grande que acontecia na noite. João não diz onde isso aconteceu, mas sabemos de outros evangelhos que Jesus e os doze discípulos estavam em uma sala superior em algum lugar de Jerusalém.</w:t>
      </w:r>
    </w:p>
    <w:p>
      <w:pPr/>
      <w:r>
        <w:rPr>
          <w:lang w:val="pt_PT" w:bidi="pt_PT"/>
        </w:rPr>
      </w:r>
      <w:r>
        <w:rPr>
          <w:lang w:val="pt_PT" w:bidi="pt_PT"/>
        </w:rPr>
        <w:t>Jesus sabia que Deus, o Pai, havia dado a ele poder sobre tudo. Jesus também sabia que Deus o enviou para a terra e que ele logo deixaria a terra e retornaria a Deus no céu. Jesus sempre soube essas coisas. Não foi algo que ele percebeu naquele momento. E com o conhecimento pleno de seu verdadeiro status e posição, Jesus se levantou da mesa e tirou e colocou de lado suas roupas externas. A roupa externa era um tecido com fitas, que ele usava como uma capa. Ele ainda tinha suas roupas internas, que era uma túnica. Agora ele estava vestido como um escravo pronto para servir.</w:t>
      </w:r>
    </w:p>
    <w:p>
      <w:pPr/>
      <w:r>
        <w:rPr>
          <w:lang w:val="pt_PT" w:bidi="pt_PT"/>
        </w:rPr>
      </w:r>
      <w:r>
        <w:rPr>
          <w:lang w:val="pt_PT" w:bidi="pt_PT"/>
        </w:rPr>
        <w:t xml:space="preserve">Parem aqui e, em grupo, olhem para uma </w:t>
      </w:r>
      <w:r>
        <w:rPr>
          <w:lang w:val="pt_PT" w:bidi="pt_PT"/>
        </w:rPr>
        <w:t>imagem de roupas masculinas do tempo de Jesus</w:t>
      </w:r>
      <w:r>
        <w:rPr>
          <w:lang w:val="pt_PT" w:bidi="pt_PT"/>
        </w:rPr>
        <w:t>. Pausem este áudio aqui.</w:t>
      </w:r>
    </w:p>
    <w:p>
      <w:pPr/>
      <w:r>
        <w:rPr>
          <w:lang w:val="pt_PT" w:bidi="pt_PT"/>
        </w:rPr>
      </w:r>
      <w:r>
        <w:rPr>
          <w:lang w:val="pt_PT" w:bidi="pt_PT"/>
        </w:rPr>
        <w:t>Em seguida, Jesus enrolou uma toalha em torno de sua cintura para soltar suas mãos para lavar. Uma toalha era um longo pedaço de pano de linho. Foi tempo o suficiente para que Jesus pudesse envolvê-lo em torno de sua cintura e usar a ponta solta para secar os pés de seus discípulos.</w:t>
      </w:r>
    </w:p>
    <w:p>
      <w:pPr/>
      <w:r>
        <w:rPr>
          <w:lang w:val="pt_PT" w:bidi="pt_PT"/>
        </w:rPr>
      </w:r>
      <w:r>
        <w:rPr>
          <w:lang w:val="pt_PT" w:bidi="pt_PT"/>
        </w:rPr>
        <w:t>Então ele derramou água em uma bacia. Uma bacia era um recipiente para carregar água e de onde se derramava água. Era como um vaso de barro. Ele começou a lavar os pés dos discípulos e a enxugá-los com a toalha que ele estava usando para secá-los. Os discípulos eram os seguidores de Jesus. Aqui João está se referindo a seus discípulos mais próximos, os doze discípulos que Jesus havia escolhido. Naqueles dias, as pessoas usavam sandálias e caminhavam em estradas empoeiradas. Era uma prática comum que um escravo, filhos ou a esposa do anfitrião lavassem os pés dos convidados como um ato de hospitalidade quando eles entravam na casa. Era um trabalho humilde e desagradável. Ao lavar os pés dos discípulos, Jesus assumiu a posição mais baixa de um servo.</w:t>
      </w:r>
    </w:p>
    <w:p>
      <w:pPr/>
      <w:r>
        <w:rPr>
          <w:lang w:val="pt_PT" w:bidi="pt_PT"/>
        </w:rPr>
      </w:r>
      <w:r>
        <w:rPr>
          <w:lang w:val="pt_PT" w:bidi="pt_PT"/>
        </w:rPr>
        <w:t xml:space="preserve">Parem aqui e em grupo olhem para uma imagem de alguém lavando </w:t>
      </w:r>
      <w:r>
        <w:rPr>
          <w:b/>
          <w:lang w:val="pt_PT" w:bidi="pt_PT"/>
        </w:rPr>
        <w:t>os pés de outra pessoa</w:t>
      </w:r>
      <w:r>
        <w:rPr>
          <w:lang w:val="pt_PT" w:bidi="pt_PT"/>
        </w:rPr>
        <w:t>. Pausem este áudio aqui.</w:t>
      </w:r>
    </w:p>
    <w:p>
      <w:pPr/>
      <w:r>
        <w:rPr>
          <w:lang w:val="pt_PT" w:bidi="pt_PT"/>
        </w:rPr>
      </w:r>
      <w:r>
        <w:rPr>
          <w:lang w:val="pt_PT" w:bidi="pt_PT"/>
        </w:rPr>
        <w:t>Quando Jesus chegou a Simão Pedro, Simão Pedro fez a ele uma pergunta: “Senhor, você lavará meus pés?” A pergunta de Pedro mostra sua surpresa e expressa uma repreensão educada. Pedro não achava que Jesus devia lavar seus pés. Pedro não queria que Jesus lavasse seus pés. Ele não queria que Jesus agisse como um escravo e fizesse essa tarefa humilde.</w:t>
      </w:r>
    </w:p>
    <w:p>
      <w:pPr/>
      <w:r>
        <w:rPr>
          <w:lang w:val="pt_PT" w:bidi="pt_PT"/>
        </w:rPr>
      </w:r>
      <w:r>
        <w:rPr>
          <w:lang w:val="pt_PT" w:bidi="pt_PT"/>
        </w:rPr>
        <w:t>Jesus respondeu: "Vocês ainda não entendem por que estou lavando seus pés, mas depois vocês entenderão". Jesus estava ensinando os discípulos a serem humildes e a servir uns aos outros. Mas naquela época, os discípulos não entenderam por que Jesus estava lavando os pés deles. Jesus prometeu que em algum momento no futuro, Pedro entenderia o significado de Jesus lavando seus pés. Ele provavelmente estava se referindo ao futuro próximo, depois de sua morte. Isso é, que apenas depois da morte e da ressurreição de Jesus, Pedro e os outros discípulos perceberiam o significado completo de Jesus lavar seus pés.</w:t>
      </w:r>
    </w:p>
    <w:p>
      <w:pPr/>
      <w:r>
        <w:rPr>
          <w:lang w:val="pt_PT" w:bidi="pt_PT"/>
        </w:rPr>
      </w:r>
      <w:r>
        <w:rPr>
          <w:lang w:val="pt_PT" w:bidi="pt_PT"/>
        </w:rPr>
        <w:t>Pedro protestou fortemente: "Você nunca lavará meus pés". Pedro rejeitou a ideia de que ele alguma vez deixaria Jesus lavar seus pés. Jesus respondeu dizendo que, a menos que ele o lavasse, Pedro não pertenceria a ele. Jesus estava dizendo a Pedro que recusar o amor que Jesus estava prestes a exibir ao lavar os pés de Pedro simplesmente provaria que ele não era um dos "de Jesus que estavam no mundo", mas pertencia ao "mundo" em si. Jesus está dizendo que a lavagem era uma condição necessária para pertencer a Jesus ou ser salvo. Refere-se à lavagem que purifica as pessoas de seus pecados, não a lavar seus pés.</w:t>
      </w:r>
    </w:p>
    <w:p>
      <w:pPr/>
      <w:r>
        <w:rPr>
          <w:lang w:val="pt_PT" w:bidi="pt_PT"/>
        </w:rPr>
      </w:r>
      <w:r>
        <w:rPr>
          <w:lang w:val="pt_PT" w:bidi="pt_PT"/>
        </w:rPr>
        <w:t>Pedro respondeu com entusiasmo, indicando seu desejo de pertencer a Jesus. Ele disse: "Então lave minhas mãos e cabeça também, Senhor, não apenas meus pés!"</w:t>
      </w:r>
    </w:p>
    <w:p>
      <w:pPr/>
      <w:r>
        <w:rPr>
          <w:lang w:val="pt_PT" w:bidi="pt_PT"/>
        </w:rPr>
      </w:r>
      <w:r>
        <w:rPr>
          <w:lang w:val="pt_PT" w:bidi="pt_PT"/>
        </w:rPr>
        <w:t>Mas Jesus respondeu a Pedro com uma ilustração da vida cotidiana. Ele disse que a pessoa que banhou literalmente todo o seu corpo, não precisa lavar nenhuma parte de seu corpo novamente, exceto seus pés, porque todo o seu corpo está puro. Se alguém se banhasse e então caminhasse para outra casa, seus pés ficavam sujos, mas nada mais. A declaração de Jesus também se refere ao estado de relacionamento correto de uma pessoa com Deus. Uma vez que Jesus lavou ou perdoou alguém, Jesus perdoou o pecado dessa pessoa para sempre. Quando a pessoa peca depois disso, ela não precisa que Jesus a salve novamente. Ele apenas precisa vir até Jesus para pedir seu perdão pelo pecado que cometeu depois que Jesus o salvou. Lavar os pés representa o perdão dos pecados que as pessoas cometem depois que Jesus as salvou.</w:t>
      </w:r>
    </w:p>
    <w:p>
      <w:pPr/>
      <w:r>
        <w:rPr>
          <w:lang w:val="pt_PT" w:bidi="pt_PT"/>
        </w:rPr>
      </w:r>
      <w:r>
        <w:rPr>
          <w:lang w:val="pt_PT" w:bidi="pt_PT"/>
        </w:rPr>
        <w:t>Parem aqui e, em grupo, discutam se há histórias em sua cultura, que ilustram verdades mais profundas sobre a vida ou verdades espirituais com exemplos da vida cotidiana. Compartilhe uma dessas histórias aqui. Pausem este áudio aqui.</w:t>
      </w:r>
    </w:p>
    <w:p>
      <w:pPr/>
      <w:r>
        <w:rPr>
          <w:lang w:val="pt_PT" w:bidi="pt_PT"/>
        </w:rPr>
      </w:r>
      <w:r>
        <w:rPr>
          <w:lang w:val="pt_PT" w:bidi="pt_PT"/>
        </w:rPr>
        <w:t>Então Jesus usou essa comparação com a lavagem na água para falar não apenas com Simão, mas também com os outros discípulos na sala. Ele disse: "E vocês estão puros, mas nem todos vocês". Ele estava dizendo que ele perdoou os pecados deles e por causa disso eles estavam "puros". Jesus perdoou o pecado deles quando os discípulos acreditaram em suas palavras e acreditaram que Jesus era o Cristo, o salvador prometido. No entanto, nem todos eles confiaram em Jesus e então nem todos eles estavam puros.</w:t>
      </w:r>
    </w:p>
    <w:p>
      <w:pPr/>
      <w:r>
        <w:rPr>
          <w:lang w:val="pt_PT" w:bidi="pt_PT"/>
        </w:rPr>
      </w:r>
      <w:r>
        <w:rPr>
          <w:lang w:val="pt_PT" w:bidi="pt_PT"/>
        </w:rPr>
        <w:t>Agora João acrescenta uma explicação. Jesus sabia qual de seus discípulos o trairia. Trair alguém significa colocar um amigo no poder de seus inimigos. Ele sabia que era Judas. Judas não pediu a Jesus que o perdoasse e o lavasse, mas o traiu. A razão pela qual Jesus disse: "Nem todos vocês estão puros" é que ele sabia quem o trairia.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13:1–11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nove cenas.</w:t>
      </w:r>
    </w:p>
    <w:p>
      <w:pPr/>
      <w:r>
        <w:rPr>
          <w:lang w:val="pt_PT" w:bidi="pt_PT"/>
        </w:rPr>
      </w:r>
      <w:r>
        <w:rPr>
          <w:b/>
          <w:lang w:val="pt_PT" w:bidi="pt_PT"/>
        </w:rPr>
        <w:t>Na primeira cena:</w:t>
      </w:r>
      <w:r>
        <w:rPr>
          <w:lang w:val="pt_PT" w:bidi="pt_PT"/>
        </w:rPr>
        <w:t xml:space="preserve"> João define a cena, dando o momento da história e uma compreensão dos pensamentos de Jesus. Era pouco antes da festa da Páscoa e Jesus sabe que sua hora de deixar esse mundo e voltar a seu Pai chegou. Jesus, que sempre amou aqueles que acreditavam nele, os amaria até o fim.</w:t>
      </w:r>
    </w:p>
    <w:p>
      <w:pPr/>
      <w:r>
        <w:rPr>
          <w:lang w:val="pt_PT" w:bidi="pt_PT"/>
        </w:rPr>
      </w:r>
      <w:r>
        <w:rPr>
          <w:b/>
          <w:lang w:val="pt_PT" w:bidi="pt_PT"/>
        </w:rPr>
        <w:t>Na segunda cena:</w:t>
      </w:r>
      <w:r>
        <w:rPr>
          <w:lang w:val="pt_PT" w:bidi="pt_PT"/>
        </w:rPr>
        <w:t xml:space="preserve"> o diabo dá a Judas, o filho de Simão Iscariotes, a ideia e o desejo de trair Jesus.</w:t>
      </w:r>
    </w:p>
    <w:p>
      <w:pPr/>
      <w:r>
        <w:rPr>
          <w:lang w:val="pt_PT" w:bidi="pt_PT"/>
        </w:rPr>
      </w:r>
      <w:r>
        <w:rPr>
          <w:b/>
          <w:lang w:val="pt_PT" w:bidi="pt_PT"/>
        </w:rPr>
        <w:t>Na terceira cena:</w:t>
      </w:r>
      <w:r>
        <w:rPr>
          <w:lang w:val="pt_PT" w:bidi="pt_PT"/>
        </w:rPr>
        <w:t xml:space="preserve"> Jesus e os doze discípulos estão comendo juntos.</w:t>
      </w:r>
    </w:p>
    <w:p>
      <w:pPr/>
      <w:r>
        <w:rPr>
          <w:lang w:val="pt_PT" w:bidi="pt_PT"/>
        </w:rPr>
      </w:r>
      <w:r>
        <w:rPr>
          <w:b/>
          <w:lang w:val="pt_PT" w:bidi="pt_PT"/>
        </w:rPr>
        <w:t>Na quarta cena:</w:t>
      </w:r>
      <w:r>
        <w:rPr>
          <w:lang w:val="pt_PT" w:bidi="pt_PT"/>
        </w:rPr>
        <w:t xml:space="preserve"> sendo plenamente ciente de seu status como aquele que Deus enviou, Jesus se levanta da mesa de jantar, coloca sua veste externa e amarra uma toalha em torno de sua cintura.</w:t>
      </w:r>
    </w:p>
    <w:p>
      <w:pPr/>
      <w:r>
        <w:rPr>
          <w:lang w:val="pt_PT" w:bidi="pt_PT"/>
        </w:rPr>
      </w:r>
      <w:r>
        <w:rPr>
          <w:b/>
          <w:lang w:val="pt_PT" w:bidi="pt_PT"/>
        </w:rPr>
        <w:t>Na quinta cena:</w:t>
      </w:r>
      <w:r>
        <w:rPr>
          <w:lang w:val="pt_PT" w:bidi="pt_PT"/>
        </w:rPr>
        <w:t xml:space="preserve"> Jesus derrama água em uma bacia e começa a lavar os pés dos discípulos. Ele os seca com a toalha amarrada em torno de sua cintura.</w:t>
      </w:r>
    </w:p>
    <w:p>
      <w:pPr/>
      <w:r>
        <w:rPr>
          <w:lang w:val="pt_PT" w:bidi="pt_PT"/>
        </w:rPr>
      </w:r>
      <w:r>
        <w:rPr>
          <w:b/>
          <w:lang w:val="pt_PT" w:bidi="pt_PT"/>
        </w:rPr>
        <w:t>Na sexta cena:</w:t>
      </w:r>
      <w:r>
        <w:rPr>
          <w:lang w:val="pt_PT" w:bidi="pt_PT"/>
        </w:rPr>
        <w:t xml:space="preserve"> Jesus se aproxima de Simão Pedro, que protesta e diz a Jesus que ele não deveria estar lavando seus pés. Jesus responde a Simão Pedro, dizendo a ele que ele não entende as ações de Jesus agora, mas as entenderá depois que alguns eventos acontecerem.</w:t>
      </w:r>
    </w:p>
    <w:p>
      <w:pPr/>
      <w:r>
        <w:rPr>
          <w:lang w:val="pt_PT" w:bidi="pt_PT"/>
        </w:rPr>
      </w:r>
      <w:r>
        <w:rPr>
          <w:b/>
          <w:lang w:val="pt_PT" w:bidi="pt_PT"/>
        </w:rPr>
        <w:t>Na sétima cena:</w:t>
      </w:r>
      <w:r>
        <w:rPr>
          <w:lang w:val="pt_PT" w:bidi="pt_PT"/>
        </w:rPr>
        <w:t xml:space="preserve"> Pedro protesta fortemente, dizendo a Jesus que ele nunca permitirá que Jesus lave seus pés. Jesus responde dizendo que, a menos que ele lave os pés de Pedro, Pedro não pertencerá a ele.</w:t>
      </w:r>
    </w:p>
    <w:p>
      <w:pPr/>
      <w:r>
        <w:rPr>
          <w:lang w:val="pt_PT" w:bidi="pt_PT"/>
        </w:rPr>
      </w:r>
      <w:r>
        <w:rPr>
          <w:b/>
          <w:lang w:val="pt_PT" w:bidi="pt_PT"/>
        </w:rPr>
        <w:t>Na oitava cena:</w:t>
      </w:r>
      <w:r>
        <w:rPr>
          <w:lang w:val="pt_PT" w:bidi="pt_PT"/>
        </w:rPr>
        <w:t xml:space="preserve"> Simão Pedro responde com entusiasmo, dizendo que nesse caso ele quer que Jesus lave suas mãos e a cabeça também. Jesus responde, dizendo que aquele que recebeu um banho não precisa lavar todo o seu corpo novamente, exceto os pés, porque todo o seu corpo é puro. Ele diz aos discípulos que eles são puros, mas nem todos eles.</w:t>
      </w:r>
    </w:p>
    <w:p>
      <w:pPr/>
      <w:r>
        <w:rPr>
          <w:lang w:val="pt_PT" w:bidi="pt_PT"/>
        </w:rPr>
      </w:r>
      <w:r>
        <w:rPr>
          <w:b/>
          <w:lang w:val="pt_PT" w:bidi="pt_PT"/>
        </w:rPr>
        <w:t>Na nona cena:</w:t>
      </w:r>
      <w:r>
        <w:rPr>
          <w:lang w:val="pt_PT" w:bidi="pt_PT"/>
        </w:rPr>
        <w:t xml:space="preserve"> João, o autor, explica que Jesus sabe quem o trairia e é por isso que ele disse que nem todos os discípulos estavam puros.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 diabo</w:t>
      </w:r>
    </w:p>
    <w:p>
      <w:pPr>
        <w:pStyle w:val="ListBullet"/>
        <w:spacing w:line="240" w:lineRule="auto"/>
        <w:ind w:left="720"/>
      </w:pPr>
      <w:r>
        <w:rPr>
          <w:lang w:val="pt_PT" w:bidi="pt_PT"/>
        </w:rPr>
      </w:r>
      <w:r>
        <w:rPr>
          <w:lang w:val="pt_PT" w:bidi="pt_PT"/>
        </w:rPr>
        <w:t>Judas, filho de Simão Iscariotes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E Simão Pedro</w:t>
      </w:r>
    </w:p>
    <w:p>
      <w:pPr/>
      <w:r>
        <w:rPr>
          <w:lang w:val="pt_PT" w:bidi="pt_PT"/>
        </w:rPr>
      </w:r>
      <w:r>
        <w:rPr>
          <w:lang w:val="pt_PT" w:bidi="pt_PT"/>
        </w:rPr>
        <w:t>Em grupo, prestem atenção às partes do cenário da passagem:</w:t>
      </w:r>
    </w:p>
    <w:p>
      <w:pPr/>
      <w:r>
        <w:rPr>
          <w:lang w:val="pt_PT" w:bidi="pt_PT"/>
        </w:rPr>
      </w:r>
      <w:r>
        <w:rPr>
          <w:lang w:val="pt_PT" w:bidi="pt_PT"/>
        </w:rPr>
        <w:t>A história começa pouco antes da festa da Páscoa judaica. Uma passagem posterior em João nos diz que os eventos estão acontecendo na quinta-feira à noite. Jesus sabia que chegou a hora de ele deixar esse mundo e voltar ao Pai. João, o autor, diz que Jesus sempre havia amado aqueles que eram seus no mundo, aqueles que Deus deu a ele. E Jesus os amou até o fim.</w:t>
      </w:r>
    </w:p>
    <w:p>
      <w:pPr/>
      <w:r>
        <w:rPr>
          <w:lang w:val="pt_PT" w:bidi="pt_PT"/>
        </w:rPr>
      </w:r>
      <w:r>
        <w:rPr>
          <w:lang w:val="pt_PT" w:bidi="pt_PT"/>
        </w:rPr>
        <w:t xml:space="preserve">Algum tempo antes da ceia que Jesus estava prestes a comer com seus discípulos, o diabo deu a Judas, o filho de Simão Iscariotes, a ideia e o desejo de trair Jesus. </w:t>
      </w:r>
    </w:p>
    <w:p>
      <w:pPr/>
      <w:r>
        <w:rPr>
          <w:lang w:val="pt_PT" w:bidi="pt_PT"/>
        </w:rPr>
      </w:r>
      <w:r>
        <w:rPr>
          <w:lang w:val="pt_PT" w:bidi="pt_PT"/>
        </w:rPr>
        <w:t>Jesus e seus discípulos estavam comendo juntos a noite. A ceia era a última refeição do dia. Geralmente era uma refeição grande que acontecia na noite. João não diz onde isso aconteceu, mas sabemos de outros evangelhos que Jesus e os doze discípulos estavam em uma sala superior em algum lugar de Jerusalém.</w:t>
      </w:r>
    </w:p>
    <w:p>
      <w:pPr/>
      <w:r>
        <w:rPr>
          <w:lang w:val="pt_PT" w:bidi="pt_PT"/>
        </w:rPr>
      </w:r>
      <w:r>
        <w:rPr>
          <w:lang w:val="pt_PT" w:bidi="pt_PT"/>
        </w:rPr>
        <w:t>Jesus sabia que Deus, o Pai, havia dado a ele poder sobre tudo. Jesus também sabia que Deus o enviou para a terra e que ele logo deixaria a terra e retornaria a Deus no céu. Jesus sempre soube essas coisas. E com o conhecimento pleno de seu verdadeiro status e posição, Jesus se levantou da mesa e tirou e colocou de lado suas roupas externas. A roupa externa era um tecido com fitas, que ele usava como uma capa. Ele ainda tinha suas roupas internas, que era uma túnica. Ele enrolou uma toalha em torno de sua cintura.</w:t>
      </w:r>
    </w:p>
    <w:p>
      <w:pPr/>
      <w:r>
        <w:rPr>
          <w:lang w:val="pt_PT" w:bidi="pt_PT"/>
        </w:rPr>
      </w:r>
      <w:r>
        <w:rPr>
          <w:lang w:val="pt_PT" w:bidi="pt_PT"/>
        </w:rPr>
        <w:t>Parem aqui e, em grupo, olhem para uma imagem de roupas masculinas do tempo de Jesus. Pausem este áudio aqui.</w:t>
      </w:r>
    </w:p>
    <w:p>
      <w:pPr/>
      <w:r>
        <w:rPr>
          <w:lang w:val="pt_PT" w:bidi="pt_PT"/>
        </w:rPr>
      </w:r>
      <w:r>
        <w:rPr>
          <w:lang w:val="pt_PT" w:bidi="pt_PT"/>
        </w:rPr>
        <w:t>Os discípulos estavam sentados, apoiados no lado esquerdo. Eles usavam seus braços direitos para chegar aos pratos que estavam na mesa, ou mesas, que ficavam na frente deles. Jesus derramou água em uma bacia, que era um vaso particular para lavar os pés. Ele então deu voltas atrás de onde os discípulos tinham os pés esticados atrás deles. Lá, ele derramou água da bacia sobre os pés deles e os secou com a toalha, que ele havia enrolado em torno de sua cintura.</w:t>
      </w:r>
    </w:p>
    <w:p>
      <w:pPr/>
      <w:r>
        <w:rPr>
          <w:lang w:val="pt_PT" w:bidi="pt_PT"/>
        </w:rPr>
      </w:r>
      <w:r>
        <w:rPr>
          <w:lang w:val="pt_PT" w:bidi="pt_PT"/>
        </w:rPr>
        <w:t>Parem aqui e em grupo olhem para uma imagem de alguém lavando os pés de outra pessoa. Pausem este áudio aqui.</w:t>
      </w:r>
    </w:p>
    <w:p>
      <w:pPr/>
      <w:r>
        <w:rPr>
          <w:lang w:val="pt_PT" w:bidi="pt_PT"/>
        </w:rPr>
      </w:r>
      <w:r>
        <w:rPr>
          <w:lang w:val="pt_PT" w:bidi="pt_PT"/>
        </w:rPr>
        <w:t xml:space="preserve">Quando Jesus se aproximou de Simão Pedro para lavar seus pés, Simão Pedro disse a ele: "Senhor, VOCÊ não deve estar lavando MEUS pés". Simão enfatizou as palavras "VOCÊ" e "MEU" para mostrar que não era certo que Jesus lavasse seus pés. Jesus respondeu: "Você ainda não entende por que estou lavando seus pés, mas depois você entenderá". </w:t>
      </w:r>
    </w:p>
    <w:p>
      <w:pPr/>
      <w:r>
        <w:rPr>
          <w:lang w:val="pt_PT" w:bidi="pt_PT"/>
        </w:rPr>
      </w:r>
      <w:r>
        <w:rPr>
          <w:lang w:val="pt_PT" w:bidi="pt_PT"/>
        </w:rPr>
        <w:t>Pedro protestou fortemente: "Você nunca lavará meus pés". Jesus respondeu a Pedro, dizendo: "Se eu não lavar seus pés, você não é um de meu povo".</w:t>
      </w:r>
    </w:p>
    <w:p>
      <w:pPr/>
      <w:r>
        <w:rPr>
          <w:lang w:val="pt_PT" w:bidi="pt_PT"/>
        </w:rPr>
      </w:r>
      <w:r>
        <w:rPr>
          <w:lang w:val="pt_PT" w:bidi="pt_PT"/>
        </w:rPr>
        <w:t>Pedro respondeu com entusiasmo, indicando seu desejo de pertencer a Jesus. Ele disse: "Então lave minhas mãos e cabeça também, Senhor, não apenas meus pés!"</w:t>
      </w:r>
    </w:p>
    <w:p>
      <w:pPr/>
      <w:r>
        <w:rPr>
          <w:lang w:val="pt_PT" w:bidi="pt_PT"/>
        </w:rPr>
      </w:r>
      <w:r>
        <w:rPr>
          <w:lang w:val="pt_PT" w:bidi="pt_PT"/>
        </w:rPr>
        <w:t>Mas Jesus respondeu a Pedro com uma ilustração da vida cotidiana. Ele disse que a pessoa que banhou todo o seu corpo, não precisa lavar nenhuma parte de seu corpo novamente, exceto seus pés, porque todo o corpo dela está puro. A declaração de Jesus também tem um significado espiritual. Quando Jesus perdoou alguém de seu pecado, essa pessoa não precisa receber o perdão completo novamente, mas apenas o perdão por seus pecados que cometeu depois disso. Então Jesus disse que os discípulos eram completamente puros, mas nem todos eles.</w:t>
      </w:r>
    </w:p>
    <w:p>
      <w:pPr/>
      <w:r>
        <w:rPr>
          <w:lang w:val="pt_PT" w:bidi="pt_PT"/>
        </w:rPr>
      </w:r>
      <w:r>
        <w:rPr>
          <w:lang w:val="pt_PT" w:bidi="pt_PT"/>
        </w:rPr>
        <w:t>Agora João acrescenta uma explicação. Jesus sabia qual de seus discípulos o trairia. Ele sabia que era Judas. É por isso que ele disse: "Nem todos vocês estão puros".</w:t>
      </w:r>
    </w:p>
    <w:p>
      <w:pPr/>
      <w:r>
        <w:rPr>
          <w:lang w:val="pt_PT" w:bidi="pt_PT"/>
        </w:rPr>
      </w:r>
      <w:r>
        <w:rPr>
          <w:lang w:val="pt_PT" w:bidi="pt_PT"/>
        </w:rPr>
        <w:t>Agora, o grupo deve produzir o roteiro, desenhar ou usar objetos para visualizar a passagem e as ações nela.</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13:1–11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nove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 diabo</w:t>
      </w:r>
    </w:p>
    <w:p>
      <w:pPr>
        <w:pStyle w:val="ListBullet"/>
        <w:spacing w:line="240" w:lineRule="auto"/>
        <w:ind w:left="720"/>
      </w:pPr>
      <w:r>
        <w:rPr>
          <w:lang w:val="pt_PT" w:bidi="pt_PT"/>
        </w:rPr>
      </w:r>
      <w:r>
        <w:rPr>
          <w:lang w:val="pt_PT" w:bidi="pt_PT"/>
        </w:rPr>
        <w:t>Judas, filho de Simão Iscariotes</w:t>
      </w:r>
    </w:p>
    <w:p>
      <w:pPr>
        <w:pStyle w:val="ListBullet"/>
        <w:spacing w:line="240" w:lineRule="auto"/>
        <w:ind w:left="720"/>
      </w:pPr>
      <w:r>
        <w:rPr>
          <w:lang w:val="pt_PT" w:bidi="pt_PT"/>
        </w:rPr>
      </w:r>
      <w:r>
        <w:rPr>
          <w:lang w:val="pt_PT" w:bidi="pt_PT"/>
        </w:rPr>
        <w:t>Discípulos de Jesus</w:t>
      </w:r>
    </w:p>
    <w:p>
      <w:pPr>
        <w:pStyle w:val="ListBullet"/>
        <w:spacing w:line="240" w:lineRule="auto"/>
        <w:ind w:left="720"/>
      </w:pPr>
      <w:r>
        <w:rPr>
          <w:lang w:val="pt_PT" w:bidi="pt_PT"/>
        </w:rPr>
      </w:r>
      <w:r>
        <w:rPr>
          <w:lang w:val="pt_PT" w:bidi="pt_PT"/>
        </w:rPr>
        <w:t>E Simão Pedro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Certifique-se de não pular a interpretação das partes difíceis ou importantes da passagem. Ajudem-se mutuamente a lembrar de cada parte da passagem. Pare esse áudio aqui e encene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 Pause este áudio aqui e encene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A história começa pouco antes da festa da Páscoa judaica. Jesus sabia que chegou a hora de ele deixar esse mundo e voltar ao Pai. Jesus sempre havia amado aqueles que eram seus no mundo, aqueles que Deus deu a ele. E Jesus os amou até o fim.</w:t>
      </w:r>
    </w:p>
    <w:p>
      <w:pPr/>
      <w:r>
        <w:rPr>
          <w:lang w:val="pt_PT" w:bidi="pt_PT"/>
        </w:rPr>
      </w:r>
      <w:r>
        <w:rPr>
          <w:lang w:val="pt_PT" w:bidi="pt_PT"/>
        </w:rPr>
        <w:t xml:space="preserve">Algum tempo antes da ceia que Jesus estava prestes a comer com seus discípulos, o diabo deu a Judas, o filho de Simão Iscariotes, a ideia e o desejo de trair Jesus. </w:t>
      </w:r>
      <w:r>
        <w:rPr>
          <w:b/>
          <w:lang w:val="pt_PT" w:bidi="pt_PT"/>
        </w:rPr>
        <w:t>Pause a encenação</w:t>
      </w:r>
      <w:r>
        <w:rPr>
          <w:lang w:val="pt_PT" w:bidi="pt_PT"/>
        </w:rPr>
        <w:t>. Pergunte à pessoa que interpreta Judas: “O que você está sentindo ou pensando?”. A pessoa pode responder coisas como "Gostaria realmente de ter mais dinheiro", ou "Sei que os judeus estão procurando Jesus", ou "Talvez eles me paguem algo se eu disser a eles onde ele está?" Continue a encenação.</w:t>
      </w:r>
    </w:p>
    <w:p>
      <w:pPr/>
      <w:r>
        <w:rPr>
          <w:lang w:val="pt_PT" w:bidi="pt_PT"/>
        </w:rPr>
      </w:r>
      <w:r>
        <w:rPr>
          <w:lang w:val="pt_PT" w:bidi="pt_PT"/>
        </w:rPr>
        <w:t xml:space="preserve">Jesus e seus discípulos estavam comendo juntos a noite. </w:t>
      </w:r>
    </w:p>
    <w:p>
      <w:pPr/>
      <w:r>
        <w:rPr>
          <w:lang w:val="pt_PT" w:bidi="pt_PT"/>
        </w:rPr>
      </w:r>
      <w:r>
        <w:rPr>
          <w:lang w:val="pt_PT" w:bidi="pt_PT"/>
        </w:rPr>
        <w:t xml:space="preserve">Jesus sabia que Deus, o Pai, havia dado a ele poder sobre tudo. Jesus também sabia que Deus o enviou para a terra e que ele logo deixaria a terra e retornaria a Deus no céu. Jesus sempre soube essas coisas. E com o conhecimento total de seu verdadeiro status e posição, Jesus se levantou da mesa e tirou suas roupas externas, as colocou de lado e enrolou uma toalha em torno de sua cintura. </w:t>
      </w:r>
      <w:r>
        <w:rPr>
          <w:b/>
          <w:lang w:val="pt_PT" w:bidi="pt_PT"/>
        </w:rPr>
        <w:t>Pause a encenação</w:t>
      </w:r>
      <w:r>
        <w:rPr>
          <w:lang w:val="pt_PT" w:bidi="pt_PT"/>
        </w:rPr>
        <w:t>. Pergunte à pessoa que interpreta Jesus: “O que você está sentindo ou pensando?”. A pessoa pode responder coisas como: "Minha hora chegou. ou "Antes de voltar para o Pai, preciso ensinar os discípulos a serem humildes e a servirem uns aos outros", ou "Eles me permitirão que eu lhes lave os pés?" Continue a encenação.</w:t>
      </w:r>
    </w:p>
    <w:p>
      <w:pPr/>
      <w:r>
        <w:rPr>
          <w:lang w:val="pt_PT" w:bidi="pt_PT"/>
        </w:rPr>
      </w:r>
      <w:r>
        <w:rPr>
          <w:lang w:val="pt_PT" w:bidi="pt_PT"/>
        </w:rPr>
        <w:t>Então ele derramou água em uma bacia e começou a lavar os pés dos discípulos e os secou com a toalha, que ele havia enrolado em torno de sua cintura.</w:t>
      </w:r>
    </w:p>
    <w:p>
      <w:pPr/>
      <w:r>
        <w:rPr>
          <w:lang w:val="pt_PT" w:bidi="pt_PT"/>
        </w:rPr>
      </w:r>
      <w:r>
        <w:rPr>
          <w:lang w:val="pt_PT" w:bidi="pt_PT"/>
        </w:rPr>
        <w:t xml:space="preserve">Quando Jesus se aproximou de Simão Pedro para lavar seus pés, Simão Pedro disse a ele: "Senhor, VOCÊ não deve estar lavando MEUS pés". </w:t>
      </w:r>
      <w:r>
        <w:rPr>
          <w:b/>
          <w:lang w:val="pt_PT" w:bidi="pt_PT"/>
        </w:rPr>
        <w:t>Pause a encenação</w:t>
      </w:r>
      <w:r>
        <w:rPr>
          <w:lang w:val="pt_PT" w:bidi="pt_PT"/>
        </w:rPr>
        <w:t>. Pergunte à pessoa que interpreta Pedro: “O que você está sentindo ou pensando?” A pessoa pode responder coisas como "JESUS lavando MEUS pés? De jeito nenhum!" ou "Jesus é meu Senhor, não meu escravo!" ou "Eu nem sou digno de lavar seus pés!" Continue a encenação.</w:t>
      </w:r>
    </w:p>
    <w:p>
      <w:pPr/>
      <w:r>
        <w:rPr>
          <w:lang w:val="pt_PT" w:bidi="pt_PT"/>
        </w:rPr>
      </w:r>
      <w:r>
        <w:rPr>
          <w:lang w:val="pt_PT" w:bidi="pt_PT"/>
        </w:rPr>
        <w:t xml:space="preserve">Jesus respondeu: "Você ainda não entende por que estou lavando seus pés, mas depois você entenderá". </w:t>
      </w:r>
    </w:p>
    <w:p>
      <w:pPr/>
      <w:r>
        <w:rPr>
          <w:lang w:val="pt_PT" w:bidi="pt_PT"/>
        </w:rPr>
      </w:r>
      <w:r>
        <w:rPr>
          <w:lang w:val="pt_PT" w:bidi="pt_PT"/>
        </w:rPr>
        <w:t>Pedro protestou fortemente: "Você nunca lavará meus pés". Jesus respondeu a Pedro, dizendo: "Se eu não lavar seus pés, você não é um de meu povo".</w:t>
      </w:r>
    </w:p>
    <w:p>
      <w:pPr/>
      <w:r>
        <w:rPr>
          <w:lang w:val="pt_PT" w:bidi="pt_PT"/>
        </w:rPr>
      </w:r>
      <w:r>
        <w:rPr>
          <w:lang w:val="pt_PT" w:bidi="pt_PT"/>
        </w:rPr>
        <w:t>Pedro respondeu com entusiasmo, indicando seu desejo de pertencer a Jesus. Ele disse: "Então lave minhas mãos e cabeça também, Senhor, não apenas meus pés!"</w:t>
      </w:r>
    </w:p>
    <w:p>
      <w:pPr/>
      <w:r>
        <w:rPr>
          <w:lang w:val="pt_PT" w:bidi="pt_PT"/>
        </w:rPr>
      </w:r>
      <w:r>
        <w:rPr>
          <w:lang w:val="pt_PT" w:bidi="pt_PT"/>
        </w:rPr>
        <w:t xml:space="preserve">Jesus disse: "Uma pessoa que se banhou por completo não precisa se lavar, exceto os pés, para ficar inteiramente pura. E vocês discípulos são puros, mas nem todos vocês". </w:t>
      </w:r>
      <w:r>
        <w:rPr>
          <w:b/>
          <w:lang w:val="pt_PT" w:bidi="pt_PT"/>
        </w:rPr>
        <w:t>Pause a encenação</w:t>
      </w:r>
      <w:r>
        <w:rPr>
          <w:lang w:val="pt_PT" w:bidi="pt_PT"/>
        </w:rPr>
        <w:t>. Perguntem às pessoas que interpretam os discípulos: “O que vocês estão sentindo ou pensando?”. As pessoas podem responder coisas como "O que Jesus quer dizer? Estamos confusos", ou "O que nos tornou puros?" ou "Jesus quer dizer que Deus nos perdoou por nosso pecado? Quem é aquele que não é puro entre nós?” Continue a encenação.</w:t>
      </w:r>
    </w:p>
    <w:p>
      <w:pPr/>
      <w:r>
        <w:rPr>
          <w:lang w:val="pt_PT" w:bidi="pt_PT"/>
        </w:rPr>
      </w:r>
      <w:r>
        <w:rPr>
          <w:lang w:val="pt_PT" w:bidi="pt_PT"/>
        </w:rPr>
        <w:t>Jesus disse: "Nem todos vocês estão puros", porque ele sabia quem o trairia.</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13:1–11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Agora antes da Festa da </w:t>
      </w:r>
      <w:r>
        <w:rPr>
          <w:b/>
          <w:lang w:val="pt_PT" w:bidi="pt_PT"/>
        </w:rPr>
        <w:t>Páscoa</w:t>
      </w:r>
      <w:r>
        <w:rPr>
          <w:lang w:val="pt_PT" w:bidi="pt_PT"/>
        </w:rPr>
        <w:t xml:space="preserve">, quando Jesus sabia que sua hora havia chegado de partir desse mundo para o </w:t>
      </w:r>
      <w:r>
        <w:rPr>
          <w:b/>
          <w:lang w:val="pt_PT" w:bidi="pt_PT"/>
        </w:rPr>
        <w:t>Pai</w:t>
      </w:r>
      <w:r>
        <w:rPr>
          <w:lang w:val="pt_PT" w:bidi="pt_PT"/>
        </w:rPr>
        <w:t xml:space="preserve">, tendo amado os seus que estavam no mundo, ele os amou até o fim. Usem a mesma palavra ou frase para Páscoa que vocês usaram em passagens anteriores. Para mais informações sobre </w:t>
      </w:r>
      <w:r>
        <w:rPr>
          <w:b/>
          <w:lang w:val="pt_PT" w:bidi="pt_PT"/>
        </w:rPr>
        <w:t>Páscoa</w:t>
      </w:r>
      <w:r>
        <w:rPr>
          <w:lang w:val="pt_PT" w:bidi="pt_PT"/>
        </w:rPr>
        <w:t>, consultem o Glossário Mestre.</w:t>
      </w:r>
    </w:p>
    <w:p>
      <w:pPr/>
      <w:r>
        <w:rPr>
          <w:lang w:val="pt_PT" w:bidi="pt_PT"/>
        </w:rPr>
      </w:r>
      <w:r>
        <w:rPr>
          <w:b/>
          <w:lang w:val="pt_PT" w:bidi="pt_PT"/>
        </w:rPr>
        <w:t>Pai</w:t>
      </w:r>
      <w:r>
        <w:rPr>
          <w:lang w:val="pt_PT" w:bidi="pt_PT"/>
        </w:rPr>
        <w:t xml:space="preserve"> é uma maneira pela qual Jesus se referiu a Deus.</w:t>
      </w:r>
    </w:p>
    <w:p>
      <w:pPr/>
      <w:r>
        <w:rPr>
          <w:lang w:val="pt_PT" w:bidi="pt_PT"/>
        </w:rPr>
      </w:r>
      <w:r>
        <w:rPr>
          <w:lang w:val="pt_PT" w:bidi="pt_PT"/>
        </w:rPr>
        <w:t xml:space="preserve">Durante a ceia, quando o </w:t>
      </w:r>
      <w:r>
        <w:rPr>
          <w:b/>
          <w:lang w:val="pt_PT" w:bidi="pt_PT"/>
        </w:rPr>
        <w:t>diabo</w:t>
      </w:r>
      <w:r>
        <w:rPr>
          <w:lang w:val="pt_PT" w:bidi="pt_PT"/>
        </w:rPr>
        <w:t xml:space="preserve"> já havia colocado no coração de Judas Iscariotes, o filho de Simão, para traí-lo. O diabo, ou Satanás, no Novo Testamento também é às vezes chamado de maligno. O diabo se refere ao líder dos espíritos malignos, chamado </w:t>
      </w:r>
      <w:r>
        <w:rPr>
          <w:b/>
          <w:lang w:val="pt_PT" w:bidi="pt_PT"/>
        </w:rPr>
        <w:t>Satanás</w:t>
      </w:r>
      <w:r>
        <w:rPr>
          <w:lang w:val="pt_PT" w:bidi="pt_PT"/>
        </w:rPr>
        <w:t>. O nome Satanás significa o adversário, inimigo ou acusador. Deus criou originalmente Satanás como um dos anjos, mas ele decidiu se rebelar contra Deus.</w:t>
      </w:r>
    </w:p>
    <w:p>
      <w:pPr/>
      <w:r>
        <w:rPr>
          <w:lang w:val="pt_PT" w:bidi="pt_PT"/>
        </w:rPr>
      </w:r>
      <w:r>
        <w:rPr>
          <w:lang w:val="pt_PT" w:bidi="pt_PT"/>
        </w:rPr>
        <w:t xml:space="preserve">Parem aqui e discutam em grupo qual palavra ou frase vocês usarão para </w:t>
      </w:r>
      <w:r>
        <w:rPr>
          <w:b/>
          <w:lang w:val="pt_PT" w:bidi="pt_PT"/>
        </w:rPr>
        <w:t>diabo</w:t>
      </w:r>
      <w:r>
        <w:rPr>
          <w:lang w:val="pt_PT" w:bidi="pt_PT"/>
        </w:rPr>
        <w:t xml:space="preserve">. Procure a palavra </w:t>
      </w:r>
      <w:r>
        <w:rPr>
          <w:b/>
          <w:lang w:val="pt_PT" w:bidi="pt_PT"/>
        </w:rPr>
        <w:t>Satanás</w:t>
      </w:r>
      <w:r>
        <w:rPr>
          <w:lang w:val="pt_PT" w:bidi="pt_PT"/>
        </w:rPr>
        <w:t xml:space="preserve"> no Glossário Mestre para mais informações. Pausem este áudio aqui.</w:t>
      </w:r>
    </w:p>
    <w:p>
      <w:pPr/>
      <w:r>
        <w:rPr>
          <w:lang w:val="pt_PT" w:bidi="pt_PT"/>
        </w:rPr>
      </w:r>
      <w:r>
        <w:rPr>
          <w:lang w:val="pt_PT" w:bidi="pt_PT"/>
        </w:rPr>
        <w:t xml:space="preserve">Ele deixou de lado suas </w:t>
      </w:r>
      <w:r>
        <w:rPr>
          <w:b/>
          <w:lang w:val="pt_PT" w:bidi="pt_PT"/>
        </w:rPr>
        <w:t>roupas exteriores</w:t>
      </w:r>
      <w:r>
        <w:rPr>
          <w:lang w:val="pt_PT" w:bidi="pt_PT"/>
        </w:rPr>
        <w:t xml:space="preserve"> e, tomando uma toalha, a amarrou em torno de sua cintura. A roupa externa era um tecido com fitas, que ele usava como uma capa. </w:t>
      </w:r>
    </w:p>
    <w:p>
      <w:pPr/>
      <w:r>
        <w:rPr>
          <w:lang w:val="pt_PT" w:bidi="pt_PT"/>
        </w:rPr>
      </w:r>
      <w:r>
        <w:rPr>
          <w:lang w:val="pt_PT" w:bidi="pt_PT"/>
        </w:rPr>
        <w:t>Parem aqui e, em grupo, olhem para uma imagem de roupas masculinas do tempo de Jesus. Pausem este áudio aqui.</w:t>
      </w:r>
    </w:p>
    <w:p>
      <w:pPr/>
      <w:r>
        <w:rPr>
          <w:lang w:val="pt_PT" w:bidi="pt_PT"/>
        </w:rPr>
      </w:r>
      <w:r>
        <w:rPr>
          <w:lang w:val="pt_PT" w:bidi="pt_PT"/>
        </w:rPr>
        <w:t xml:space="preserve">Então ele derramou água em uma bacia e começou a lavar os pés dos discípulos e a enxugá-los com a toalha que estava enrolada ao redor dele. Use a mesma palavra para </w:t>
      </w:r>
      <w:r>
        <w:rPr>
          <w:b/>
          <w:lang w:val="pt_PT" w:bidi="pt_PT"/>
        </w:rPr>
        <w:t>"discípulos"</w:t>
      </w:r>
      <w:r>
        <w:rPr>
          <w:lang w:val="pt_PT" w:bidi="pt_PT"/>
        </w:rPr>
        <w:t xml:space="preserve"> que você usou em passagens anteriores. Para mais informações sobre </w:t>
      </w:r>
      <w:r>
        <w:rPr>
          <w:b/>
          <w:lang w:val="pt_PT" w:bidi="pt_PT"/>
        </w:rPr>
        <w:t>discípulos</w:t>
      </w:r>
      <w:r>
        <w:rPr>
          <w:lang w:val="pt_PT" w:bidi="pt_PT"/>
        </w:rPr>
        <w:t>, consulte o Glossário Mestre.</w:t>
      </w:r>
    </w:p>
    <w:p>
      <w:pPr/>
      <w:r>
        <w:rPr>
          <w:lang w:val="pt_PT" w:bidi="pt_PT"/>
        </w:rPr>
      </w:r>
      <w:r>
        <w:rPr>
          <w:lang w:val="pt_PT" w:bidi="pt_PT"/>
        </w:rPr>
        <w:t>Ele veio a Simão Pedro, que disse a ele: "</w:t>
      </w:r>
      <w:r>
        <w:rPr>
          <w:b/>
          <w:lang w:val="pt_PT" w:bidi="pt_PT"/>
        </w:rPr>
        <w:t>Senhor</w:t>
      </w:r>
      <w:r>
        <w:rPr>
          <w:lang w:val="pt_PT" w:bidi="pt_PT"/>
        </w:rPr>
        <w:t xml:space="preserve">, você lava meus pés?" Use a mesma palavra ou frase para Senhor que você usou em passagens anteriores. Para mais informações sobre </w:t>
      </w:r>
      <w:r>
        <w:rPr>
          <w:b/>
          <w:lang w:val="pt_PT" w:bidi="pt_PT"/>
        </w:rPr>
        <w:t>Senhor</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13:12–30</w:t>
      </w:r>
      <w:r>
        <w:rPr>
          <w:lang w:val="pt_PT" w:bidi="pt_PT"/>
        </w:rPr>
      </w:r>
    </w:p>
    <w:p>
      <w:pPr>
        <w:pStyle w:val="Heading3"/>
      </w:pPr>
      <w:r>
        <w:rPr>
          <w:lang w:val="pt_PT" w:bidi="pt_PT"/>
        </w:rPr>
        <w:t>Ouvir e Sentir</w:t>
      </w:r>
    </w:p>
    <w:p>
      <w:pPr/>
      <w:r>
        <w:rPr>
          <w:lang w:val="pt_PT" w:bidi="pt_PT"/>
        </w:rPr>
      </w:r>
      <w:r>
        <w:rPr>
          <w:lang w:val="pt_PT" w:bidi="pt_PT"/>
        </w:rPr>
        <w:t>Nesta etapa, ouçam João 13:12–30 e guardem em seus corações.</w:t>
      </w:r>
    </w:p>
    <w:p>
      <w:pPr/>
      <w:r>
        <w:rPr>
          <w:lang w:val="pt_PT" w:bidi="pt_PT"/>
        </w:rPr>
      </w:r>
      <w:r>
        <w:rPr>
          <w:lang w:val="pt_PT" w:bidi="pt_PT"/>
        </w:rPr>
        <w:t>Ouçam uma versão em áudio de João 13:12–30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13:12–30 na tradução mais fácil de entender.</w:t>
      </w:r>
    </w:p>
    <w:p>
      <w:pPr/>
      <w:r>
        <w:rPr>
          <w:lang w:val="pt_PT" w:bidi="pt_PT"/>
        </w:rPr>
      </w:r>
      <w:r>
        <w:rPr>
          <w:lang w:val="pt_PT" w:bidi="pt_PT"/>
        </w:rPr>
        <w:t>Na passagem anterior, Jesus explicou que ele lavou os pés de seus discípulos para dar a eles um exemplo de como servir uns aos outros. Jesus disse a eles que um deles o trairia. Jesus mostrou aos discípulos quem seria ele, dando um pedaço de pão a Judas. Judas então deixou a sala.</w:t>
      </w:r>
    </w:p>
    <w:p>
      <w:pPr/>
      <w:r>
        <w:rPr>
          <w:lang w:val="pt_PT" w:bidi="pt_PT"/>
        </w:rPr>
      </w:r>
      <w:r>
        <w:rPr>
          <w:lang w:val="pt_PT" w:bidi="pt_PT"/>
        </w:rPr>
        <w:t>Essa passagem é um relato narrativo do que aconteceu em seguida na história. Jesus e os discípulos ainda estão na mesma sala em Jerusalém onde eles estavam comendo na passagem anterior. Depois que Jesus havia lavado os pés dos discípulos, ele colocou novamente suas roupas externas e retornou para onde ele havia se reclinado na mesa ao redor da comida com os discípulos. Jesus fez a seus discípulos uma pergunta: “Vocês percebem o significado do que acabei de fazer?” Ele queria saber se eles entendiam o significado de ele lavar seus pés.</w:t>
      </w:r>
    </w:p>
    <w:p>
      <w:pPr/>
      <w:r>
        <w:rPr>
          <w:lang w:val="pt_PT" w:bidi="pt_PT"/>
        </w:rPr>
      </w:r>
      <w:r>
        <w:rPr>
          <w:lang w:val="pt_PT" w:bidi="pt_PT"/>
        </w:rPr>
        <w:t>Pare aqui e discuta essa pergunta em grupo: como professores introduzem explicações em seu idioma? Pausem este áudio aqui.</w:t>
      </w:r>
    </w:p>
    <w:p>
      <w:pPr/>
      <w:r>
        <w:rPr>
          <w:lang w:val="pt_PT" w:bidi="pt_PT"/>
        </w:rPr>
      </w:r>
      <w:r>
        <w:rPr>
          <w:lang w:val="pt_PT" w:bidi="pt_PT"/>
        </w:rPr>
        <w:t>Jesus continuou: "Quando você fala comigo, você se dirige a mim como Mestre, ou como Senhor. Quando vocês fazem isso, vocês estão fazendo o que é certo". Jesus lembrou a seus discípulos que eles o chamaram de seu Mestre ou Senhor. Eles o chamaram usando esses títulos porque o consideravam ser mestre deles e seu Senhor. Mestre era um título educado para um líder religioso judeu. Mestre era um título de respeito para um homem judeu que tinha autoridade para ensinar sobre Deus. Os discípulos usaram a palavra Senhor para mostrar que eles acreditavam que Jesus era seu Mestre e Deus. Jesus confirmou que era certo que eles o chamassem de seu Mestre e Senhor, porque é isso que ele era.</w:t>
      </w:r>
    </w:p>
    <w:p>
      <w:pPr/>
      <w:r>
        <w:rPr>
          <w:lang w:val="pt_PT" w:bidi="pt_PT"/>
        </w:rPr>
      </w:r>
      <w:r>
        <w:rPr>
          <w:lang w:val="pt_PT" w:bidi="pt_PT"/>
        </w:rPr>
        <w:t>Pare aqui e discuta essa pergunta em grupo: em sua cultura, que títulos vocês usam para líderes religiosos e mestres? Pausem este áudio aqui.</w:t>
      </w:r>
    </w:p>
    <w:p>
      <w:pPr/>
      <w:r>
        <w:rPr>
          <w:lang w:val="pt_PT" w:bidi="pt_PT"/>
        </w:rPr>
      </w:r>
      <w:r>
        <w:rPr>
          <w:lang w:val="pt_PT" w:bidi="pt_PT"/>
        </w:rPr>
        <w:t>Jesus então disse aos discípulos: "Eu, seu Senhor e Mestre, acabei de lavar seus pés. Vocês, então, devem lavar os pés uns dos outros". Os rabis, ou mestres espirituais nos dias de Jesus, usavam uma forma de ensinamento que falava sobre coisas ou pessoas maiores e passavam para coisas ou pessoas menores. Ele está ensinando a eles que, se ele, o maior, Senhor e Mestre, lavou os pés deles, então o menor, os discípulos, deve fazer o mesmo uns pelos outros.</w:t>
      </w:r>
    </w:p>
    <w:p>
      <w:pPr/>
      <w:r>
        <w:rPr>
          <w:lang w:val="pt_PT" w:bidi="pt_PT"/>
        </w:rPr>
      </w:r>
      <w:r>
        <w:rPr>
          <w:lang w:val="pt_PT" w:bidi="pt_PT"/>
        </w:rPr>
        <w:t>Então Jesus deu a razão pela qual os discípulos deveriam lavar os pés uns dos outros. Ele disse: "Porque dei a vocês um exemplo, que vocês devem copiar o que eu fiz".</w:t>
      </w:r>
    </w:p>
    <w:p>
      <w:pPr/>
      <w:r>
        <w:rPr>
          <w:lang w:val="pt_PT" w:bidi="pt_PT"/>
        </w:rPr>
      </w:r>
      <w:r>
        <w:rPr>
          <w:lang w:val="pt_PT" w:bidi="pt_PT"/>
        </w:rPr>
        <w:t>Aqui a palavra "exemplo" significa padrão ou maneira de viver para imitar. Jesus mostrou aos discípulos o que fazer, fazendo isso ele mesmo. Ele havia lavado os pés deles para dar a eles um exemplo de humildade e serviço. Esse era um exemplo ou demonstração de como eles deveriam agir ou se comportar. Jesus queria que eles seguissem seu exemplo e servissem uns aos outros. Isso era mais importante do que lavar os pés, embora lavar os pés fosse uma boa maneira de servir aos outros naquela época.</w:t>
      </w:r>
    </w:p>
    <w:p>
      <w:pPr/>
      <w:r>
        <w:rPr>
          <w:lang w:val="pt_PT" w:bidi="pt_PT"/>
        </w:rPr>
      </w:r>
      <w:r>
        <w:rPr>
          <w:lang w:val="pt_PT" w:bidi="pt_PT"/>
        </w:rPr>
        <w:t>Jesus apresentou uma declaração importante dizendo: “A verdade é que digo a vocês”, o que significava: “prestem atenção ao que agora direi”. Ele seguiu por duas verdades gerais, dizendo: "Os servos não são maiores do que seu mestre, nem os mensageiros são maiores do que aquele que os enviou". Jesus usou essas verdades óbvias para dizer a seus discípulos que eles deveriam estar dispostos a fazer o que ele fez. Se o senhor deles pudesse ser humilde e servir aos outros, então eles, seus servos, deveriam estar dispostos a fazer o mesmo. Algumas pessoas acreditam que, ao usar a palavra "mensageiros" aqui, Jesus está descrevendo o papel dos discípulos como mensageiros de Jesus no mundo uma vez que ele volta para o Pai. Como tal, eles não devem esperar um tratamento melhor do mundo do que seu Senhor recebeu.</w:t>
      </w:r>
    </w:p>
    <w:p>
      <w:pPr/>
      <w:r>
        <w:rPr>
          <w:lang w:val="pt_PT" w:bidi="pt_PT"/>
        </w:rPr>
      </w:r>
      <w:r>
        <w:rPr>
          <w:lang w:val="pt_PT" w:bidi="pt_PT"/>
        </w:rPr>
        <w:t>Então Jesus falou novamente e observou que agora os discípulos sabiam que ele queria que eles servissem aos outros em humildade. Os discípulos sabiam essas coisas porque Jesus deu um exemplo lavando seus pés e disse a eles para serem humildes e servirem aos outros. E então, Deus os abençoaria se eles vivessem assim — obedecendo ao mandamento de Jesus de servir aos outros. Aqui a bênção de Deus significa ser feliz e desfrutar do favor de Deus. Deus ficaria satisfeito com os discípulos e então a situação deles seria boa se eles cumprissem a condição de servir aos outros em humildade.</w:t>
      </w:r>
    </w:p>
    <w:p>
      <w:pPr/>
      <w:r>
        <w:rPr>
          <w:lang w:val="pt_PT" w:bidi="pt_PT"/>
        </w:rPr>
      </w:r>
      <w:r>
        <w:rPr>
          <w:lang w:val="pt_PT" w:bidi="pt_PT"/>
        </w:rPr>
        <w:t>Pare aqui e contem ao grupo uma história de como Deus abençoou vocês quando vocês serviam a seu amigo ou alguém que vocês conhecem. Pausem este áudio aqui.</w:t>
      </w:r>
    </w:p>
    <w:p>
      <w:pPr/>
      <w:r>
        <w:rPr>
          <w:lang w:val="pt_PT" w:bidi="pt_PT"/>
        </w:rPr>
      </w:r>
      <w:r>
        <w:rPr>
          <w:lang w:val="pt_PT" w:bidi="pt_PT"/>
        </w:rPr>
        <w:t>Jesus então continuou falando com os doze discípulos que estavam com ele. Ele disse que o que ele acabou de dizer a eles não se referia a todos eles. Deus não abençoaria a todos eles. Jesus sabia que Judas o trairia. Ele não era um dos verdadeiros servos de Jesus. O que Jesus disse sobre servir aos outros não se referia a Judas. Jesus disse que ele sabia a natureza das pessoas que ele havia escolhido para serem seus discípulos. Ele havia escolhido todos eles e ele sabia como cada um deles era. Jesus havia escolhido Judas e uma profecia de uma Escritura do Antigo Testamento se tornaria realidade. Jesus disse: "Mas é cumprir as Escrituras: 'Aquele que comeu meu pão ergueu seu calcanhar contra mim'". A Escritura veio do livro de Salmos, que o rei Davi escreveu cerca de mil anos antes do nascimento de Jesus. A Escritura se refere a um amigo próximo que se tornou um inimigo. "Aquele que comeu meu pão" significa "a pessoa que comeu comigo". Na cultura judaica, comer juntos era um sinal de amizade. A palavra "pão" também poderia significar "comida" no texto original dos Salmos, pois o pão era o alimento principal em Israel. A frase "ergueu o calcanhar contra mim" significa algo como "agiu para se opor a mim". Em Israel, mostrar a planta do pé a alguém era uma marca de desprezo, ou até mesmo uma ameaça de violência. Era uma coisa especialmente traiçoeira depois de comer na mesa de alguém. Comer uma refeição com uma pessoa superior era uma promessa de lealdade a essa pessoa. Jesus disse que a profecia dessa Escritura se tornaria realidade por meio do discípulo que o trairia, e esse era Judas. A profecia das Escrituras se tornaria realidade como resultado de Jesus escolhendo Judas.</w:t>
      </w:r>
    </w:p>
    <w:p>
      <w:pPr/>
      <w:r>
        <w:rPr>
          <w:lang w:val="pt_PT" w:bidi="pt_PT"/>
        </w:rPr>
      </w:r>
      <w:r>
        <w:rPr>
          <w:lang w:val="pt_PT" w:bidi="pt_PT"/>
        </w:rPr>
        <w:t>Parem aqui e discutam essa pergunta em grupo: em sua cultura, que tipos de coisas vocês fariam para mostrar lealdade a alguém? Em sua cultura, que tipo de gestos mostram desrespeito? Pausem este áudio aqui.</w:t>
      </w:r>
    </w:p>
    <w:p>
      <w:pPr/>
      <w:r>
        <w:rPr>
          <w:lang w:val="pt_PT" w:bidi="pt_PT"/>
        </w:rPr>
      </w:r>
      <w:r>
        <w:rPr>
          <w:lang w:val="pt_PT" w:bidi="pt_PT"/>
        </w:rPr>
        <w:t>Então Jesus disse: "Eu estou contando a vocês sobre alguém me traindo antes de acontecer, para que quando acontecer, vocês possam continuar a acreditar que eu sou quem digo que sou".</w:t>
      </w:r>
    </w:p>
    <w:p>
      <w:pPr/>
      <w:r>
        <w:rPr>
          <w:lang w:val="pt_PT" w:bidi="pt_PT"/>
        </w:rPr>
      </w:r>
      <w:r>
        <w:rPr>
          <w:lang w:val="pt_PT" w:bidi="pt_PT"/>
        </w:rPr>
        <w:t>Jesus explicou aos discípulos que ele disse a eles que alguém o trairia antes que isso ocorresse. Judas ainda não havia traído Jesus, mas Jesus disse aos discípulos que alguém o trairia. Jesus fez isso para que quando acontecesse, seus discípulos acreditassem que Jesus era quem ele disse que era — o Cristo, o salvador prometido. Jesus diz: “para que vocês possam acreditar que Eu Sou”. Algumas pessoas acreditam que aqui "Eu Sou" se refere ao nome pessoal de Deus pelo qual Deus se revelou à nação de Israel quando ele as tirou do Egito. Essa interpretação significa que Jesus disse aqui que ele era Deus.</w:t>
      </w:r>
    </w:p>
    <w:p>
      <w:pPr/>
      <w:r>
        <w:rPr>
          <w:lang w:val="pt_PT" w:bidi="pt_PT"/>
        </w:rPr>
      </w:r>
      <w:r>
        <w:rPr>
          <w:lang w:val="pt_PT" w:bidi="pt_PT"/>
        </w:rPr>
        <w:t>Jesus fez outra declaração importante e pediu aos discípulos que prestassem atenção. Ele disse: "Eu vos digo a vocês que aqueles que aceitam qualquer um de vocês que eu esteja enviando, estão me aceitando. E aqueles que me aceitam, eles estão aceitando aquele que me enviou". Jesus estava dizendo que aceitar os mensageiros de Jesus é o mesmo que aceitar ou receber Jesus. Os mensageiros de Jesus, ou aqueles que ele envia, são aqueles que contam a palavra de Jesus a outras pessoas. Receber ou aceitar Jesus é o mesmo que aceitar Deus, o Pai, que o enviou. Uma pessoa que recebe Jesus e sua mensagem, e acredita nele, também acredita em Deus, o Pai.</w:t>
      </w:r>
    </w:p>
    <w:p>
      <w:pPr/>
      <w:r>
        <w:rPr>
          <w:lang w:val="pt_PT" w:bidi="pt_PT"/>
        </w:rPr>
      </w:r>
      <w:r>
        <w:rPr>
          <w:lang w:val="pt_PT" w:bidi="pt_PT"/>
        </w:rPr>
        <w:t>Depois que Jesus disse todas essas coisas, ele ficou em grande angústia emocional e mental. Seu espírito estava em profunda angústia. E Jesus declarou: "Em verdade, em verdade, digo a vocês, um de vocês me trairá". Jesus falou sobre algo que ele sabia que aconteceria. Ele enfatizou a importância do que ele diria, começando com: "Em verdade, em verdade digo a vocês". Então Jesus indicou que um de seus discípulos que estava com ele na sala não o seguiria mais, mas em vez disso daria Jesus a seus inimigos. Nesse contexto, significava que o discípulo ajudaria os inimigos de Jesus a prendê-lo e matá-lo.</w:t>
      </w:r>
    </w:p>
    <w:p>
      <w:pPr/>
      <w:r>
        <w:rPr>
          <w:lang w:val="pt_PT" w:bidi="pt_PT"/>
        </w:rPr>
      </w:r>
      <w:r>
        <w:rPr>
          <w:lang w:val="pt_PT" w:bidi="pt_PT"/>
        </w:rPr>
        <w:t>Parem aqui e contem ao grupo uma história de como alguém traiu vocês e o que vocês estavam sentindo na época. Pausem este áudio aqui.</w:t>
      </w:r>
    </w:p>
    <w:p>
      <w:pPr/>
      <w:r>
        <w:rPr>
          <w:lang w:val="pt_PT" w:bidi="pt_PT"/>
        </w:rPr>
      </w:r>
      <w:r>
        <w:rPr>
          <w:lang w:val="pt_PT" w:bidi="pt_PT"/>
        </w:rPr>
        <w:t>Depois que Jesus disse que um deles o trairia, os discípulos olharam uns para os outros confusos: A qual deles ele poderia se referir? Eles estavam confusos e ansiosos.</w:t>
      </w:r>
    </w:p>
    <w:p>
      <w:pPr/>
      <w:r>
        <w:rPr>
          <w:lang w:val="pt_PT" w:bidi="pt_PT"/>
        </w:rPr>
      </w:r>
      <w:r>
        <w:rPr>
          <w:lang w:val="pt_PT" w:bidi="pt_PT"/>
        </w:rPr>
        <w:t>João agora está dizendo sobre o que aconteceu em seguida. Jesus e os discípulos estavam reclinados na mesa onde estavam comendo. Um dos discípulos, aquele que Jesus amava, estava reclinado ao lado de Jesus. Em refeições formais, o povo judeu se apoiava em sofás ao redor da mesa. Eles se apoiavam no cotovelo esquerdo e usavam a mão direita para comer a comida. O discípulo que João menciona estava ao lado de Jesus de costas pra ele. Dessa maneira, ele poderia se inclinar para trás e falar em particular com Jesus. Ele estava aparentemente no lado direito de Jesus, um lugar de honra. Tradicionalmente, as pessoas identificavam esse discípulo como João, o filho de Zebedeu, mas não temos certeza de quem ele era. A frase "a quem Jesus amava" indica que João sabia que Jesus amava muito esse discípulo. Essa frase não significa que Jesus não amava os outros discípulos.</w:t>
      </w:r>
    </w:p>
    <w:p>
      <w:pPr/>
      <w:r>
        <w:rPr>
          <w:lang w:val="pt_PT" w:bidi="pt_PT"/>
        </w:rPr>
      </w:r>
      <w:r>
        <w:rPr>
          <w:lang w:val="pt_PT" w:bidi="pt_PT"/>
        </w:rPr>
        <w:t>Parem aqui e discutam essa pergunta em grupo: em sua cultura, como vocês mostram honra a pessoas de importância durante refeições festivas? Pausem este áudio aqui.</w:t>
      </w:r>
    </w:p>
    <w:p>
      <w:pPr/>
      <w:r>
        <w:rPr>
          <w:lang w:val="pt_PT" w:bidi="pt_PT"/>
        </w:rPr>
      </w:r>
      <w:r>
        <w:rPr>
          <w:lang w:val="pt_PT" w:bidi="pt_PT"/>
        </w:rPr>
        <w:t>Simão Pedro fez um sinal para o discípulo se sentar ao lado de Jesus para que ele perguntasse a Jesus: “Sobre quem você está falando?” Simão provavelmente estava sentado do outro lado da mesa desse discípulo. Ele fez gestos com as mãos, fez movimentos com a cabeça ou mostrou a ele por meio de seus olhos para fazer a pergunta a Jesus.</w:t>
      </w:r>
    </w:p>
    <w:p>
      <w:pPr/>
      <w:r>
        <w:rPr>
          <w:lang w:val="pt_PT" w:bidi="pt_PT"/>
        </w:rPr>
      </w:r>
      <w:r>
        <w:rPr>
          <w:lang w:val="pt_PT" w:bidi="pt_PT"/>
        </w:rPr>
        <w:t>Então o discípulo, encostando-se contra Jesus, disse a ele: “Senhor, quem é?” Jesus respondeu: “É aquele a quem darei esse pedaço de pão depois de mergulhá-lo no molho”. O povo judeu nessa época não comia normalmente com facas, garfos e colheres. O costume deles era partir pedaços de pão e então mergulhá-los em um ensopado ou molho. Jesus disse ao discípulo que responderia a sua pergunta seguindo esse costume e então manuseando o pão do traidor.</w:t>
      </w:r>
    </w:p>
    <w:p>
      <w:pPr/>
      <w:r>
        <w:rPr>
          <w:lang w:val="pt_PT" w:bidi="pt_PT"/>
        </w:rPr>
      </w:r>
      <w:r>
        <w:rPr>
          <w:lang w:val="pt_PT" w:bidi="pt_PT"/>
        </w:rPr>
        <w:t>Então quando Jesus mergulhou o pedaço de pão no ensopado ou molho, ele o deu a Judas, filho de Simão Iscariotes.</w:t>
      </w:r>
    </w:p>
    <w:p>
      <w:pPr/>
      <w:r>
        <w:rPr>
          <w:lang w:val="pt_PT" w:bidi="pt_PT"/>
        </w:rPr>
      </w:r>
      <w:r>
        <w:rPr>
          <w:lang w:val="pt_PT" w:bidi="pt_PT"/>
        </w:rPr>
        <w:t>Então assim que Judas tomou o pão de Jesus e o comeu, Satanás entrou em Judas. Satanás é o nome do chefe ou líder de todos os espíritos malignos. Em hebraico, seu nome significa "inimigo". Ele é o inimigo de Deus e do Seu povo. Satanás é o mesmo ser que "o diabo". Então Jesus disse a Judas: "Faça rapidamente o que você fará". A frase "o que você fará" se refere a trair Jesus. Judas entendeu o que Jesus estava dizendo, mas o restante dos discípulos não entendeu nada. Jesus disse a Judas para fazer isso o mais rápido possível.</w:t>
      </w:r>
    </w:p>
    <w:p>
      <w:pPr/>
      <w:r>
        <w:rPr>
          <w:lang w:val="pt_PT" w:bidi="pt_PT"/>
        </w:rPr>
      </w:r>
      <w:r>
        <w:rPr>
          <w:lang w:val="pt_PT" w:bidi="pt_PT"/>
        </w:rPr>
        <w:t>Agora João apresenta informações adicionais dizendo: "Agora nenhum dos outros que estavam reclinados na mesa sabia com que propósito Jesus havia dito isso a Judas". As outras pessoas presentes não entenderam o que Jesus queria dizer. Eles não perceberam que Jesus estava se referindo a Judas o trair. Judas tinha o saco de dinheiro. Então alguns dos discípulos pensaram erradamente em duas coisas que Jesus poderia ter dito a Judas. Uma das ideias que alguns discípulos tinham sobre o que Jesus disse a Judas era obter suprimentos de comida para a festa. "A festa" se referia à Festa da Páscoa ou à Festa dos Pães sem fermento, mas não sabemos qual delas. A outra ideia era que Jesus disse a Judas para dar algum dinheiro aos pobres. Muitas vezes as pessoas davam dinheiro aos pobres na época da Páscoa.</w:t>
      </w:r>
    </w:p>
    <w:p>
      <w:pPr/>
      <w:r>
        <w:rPr>
          <w:lang w:val="pt_PT" w:bidi="pt_PT"/>
        </w:rPr>
      </w:r>
      <w:r>
        <w:rPr>
          <w:lang w:val="pt_PT" w:bidi="pt_PT"/>
        </w:rPr>
        <w:t>Então depois que Judas havia aceitado o pedaço de pão, Judas deixou imediatamente a refeição e a casa onde os discípulos estavam ficando. O sol havia se posto e era noite. A noite no evangelho de João representa a morte de Jesus. Não apenas estava escuro quando Judas saiu, mas era hora de Jesus morrer.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13:12–30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tendo lavado os pés dos discípulos, Jesus veste sua roupa externa e se senta de volta em seu lugar na mesa. Ele faz a seus discípulos uma pergunta para ver se eles entenderam o significado de suas ações.</w:t>
      </w:r>
    </w:p>
    <w:p>
      <w:pPr/>
      <w:r>
        <w:rPr>
          <w:lang w:val="pt_PT" w:bidi="pt_PT"/>
        </w:rPr>
      </w:r>
      <w:r>
        <w:rPr>
          <w:b/>
          <w:lang w:val="pt_PT" w:bidi="pt_PT"/>
        </w:rPr>
        <w:t>Na segunda cena:</w:t>
      </w:r>
      <w:r>
        <w:rPr>
          <w:lang w:val="pt_PT" w:bidi="pt_PT"/>
        </w:rPr>
        <w:t xml:space="preserve"> Jesus explica por que ele lavou os pés de seus discípulos. Embora ele fosse o mestre deles, ele os servia. Agora eles devem servir uns aos outros.</w:t>
      </w:r>
    </w:p>
    <w:p>
      <w:pPr/>
      <w:r>
        <w:rPr>
          <w:lang w:val="pt_PT" w:bidi="pt_PT"/>
        </w:rPr>
      </w:r>
      <w:r>
        <w:rPr>
          <w:b/>
          <w:lang w:val="pt_PT" w:bidi="pt_PT"/>
        </w:rPr>
        <w:t>Na terceira cena:</w:t>
      </w:r>
      <w:r>
        <w:rPr>
          <w:lang w:val="pt_PT" w:bidi="pt_PT"/>
        </w:rPr>
        <w:t xml:space="preserve"> Jesus diz a seus discípulos que um deles irá se opor a ele. Isso cumprirá uma passagem nas Escrituras do Antigo Testamento.</w:t>
      </w:r>
    </w:p>
    <w:p>
      <w:pPr/>
      <w:r>
        <w:rPr>
          <w:lang w:val="pt_PT" w:bidi="pt_PT"/>
        </w:rPr>
      </w:r>
      <w:r>
        <w:rPr>
          <w:b/>
          <w:lang w:val="pt_PT" w:bidi="pt_PT"/>
        </w:rPr>
        <w:t>Na quarta cena:</w:t>
      </w:r>
      <w:r>
        <w:rPr>
          <w:lang w:val="pt_PT" w:bidi="pt_PT"/>
        </w:rPr>
        <w:t xml:space="preserve"> Jesus está em angústia e diz a seus discípulos que um deles o trairia. Os discípulos se perguntam de quem ele queria dizer. Jesus mostra a eles dando um pedaço de pão a Judas. Judas então deixa a sala.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discípulo que Jesus amava</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Judas, filho de Simão Iscariotes</w:t>
      </w:r>
    </w:p>
    <w:p>
      <w:pPr>
        <w:pStyle w:val="ListBullet"/>
        <w:spacing w:line="240" w:lineRule="auto"/>
        <w:ind w:left="720"/>
      </w:pPr>
      <w:r>
        <w:rPr>
          <w:lang w:val="pt_PT" w:bidi="pt_PT"/>
        </w:rPr>
      </w:r>
      <w:r>
        <w:rPr>
          <w:lang w:val="pt_PT" w:bidi="pt_PT"/>
        </w:rPr>
        <w:t>E Satanás</w:t>
      </w:r>
    </w:p>
    <w:p>
      <w:pPr/>
      <w:r>
        <w:rPr>
          <w:lang w:val="pt_PT" w:bidi="pt_PT"/>
        </w:rPr>
      </w:r>
      <w:r>
        <w:rPr>
          <w:lang w:val="pt_PT" w:bidi="pt_PT"/>
        </w:rPr>
        <w:t>Em grupo, prestem atenção às partes do cenário da passagem:</w:t>
      </w:r>
    </w:p>
    <w:p>
      <w:pPr/>
      <w:r>
        <w:rPr>
          <w:lang w:val="pt_PT" w:bidi="pt_PT"/>
        </w:rPr>
      </w:r>
      <w:r>
        <w:rPr>
          <w:lang w:val="pt_PT" w:bidi="pt_PT"/>
        </w:rPr>
        <w:t xml:space="preserve">Jesus e os discípulos ainda estão na mesma sala em Jerusalém onde eles estavam comendo na passagem anterior. Depois que Jesus havia lavado os pés dos discípulos, ele coloca suas roupas externas e retorna para onde ele havia se reclinado com os discípulos na mesa ao redor da comida. Jesus fez a seus discípulos uma pergunta: “Vocês percebem o significado do que acabei de fazer?” </w:t>
      </w:r>
    </w:p>
    <w:p>
      <w:pPr/>
      <w:r>
        <w:rPr>
          <w:lang w:val="pt_PT" w:bidi="pt_PT"/>
        </w:rPr>
      </w:r>
      <w:r>
        <w:rPr>
          <w:lang w:val="pt_PT" w:bidi="pt_PT"/>
        </w:rPr>
        <w:t>Jesus lembrou a seus discípulos que eles o chamaram de seu Mestre ou Senhor. Jesus confirmou que era certo que eles o chamassem de seu Mestre e Senhor, porque é isso que ele era. Jesus estava lembrando aos discípulos de quem ele era e os preparando para o que ele ensinaria a eles em seguida.</w:t>
      </w:r>
    </w:p>
    <w:p>
      <w:pPr/>
      <w:r>
        <w:rPr>
          <w:lang w:val="pt_PT" w:bidi="pt_PT"/>
        </w:rPr>
      </w:r>
      <w:r>
        <w:rPr>
          <w:lang w:val="pt_PT" w:bidi="pt_PT"/>
        </w:rPr>
        <w:t>Jesus então disse aos discípulos: "Eu, seu Senhor e Mestre, acabei de lavar seus pés. Vocês, então, devem lavar os pés uns dos outros". Os rabis, ou mestres espirituais nos dias de Jesus, usavam uma forma de ensinamento que falava sobre coisas ou pessoas maiores e passavam para coisas ou pessoas menores. Ele está ensinando a eles que, se ele, o maior, Senhor e Mestre, lavou os pés deles, então o menor, os discípulos, deve fazer o mesmo uns pelos outros.</w:t>
      </w:r>
    </w:p>
    <w:p>
      <w:pPr/>
      <w:r>
        <w:rPr>
          <w:lang w:val="pt_PT" w:bidi="pt_PT"/>
        </w:rPr>
      </w:r>
      <w:r>
        <w:rPr>
          <w:lang w:val="pt_PT" w:bidi="pt_PT"/>
        </w:rPr>
        <w:t>Parem aqui e discutam essa pergunta em grupo: em seu idioma, como vocês discutem um ponto? Que tipos de argumentos vocês dão? Pausem este áudio aqui.</w:t>
      </w:r>
    </w:p>
    <w:p>
      <w:pPr/>
      <w:r>
        <w:rPr>
          <w:lang w:val="pt_PT" w:bidi="pt_PT"/>
        </w:rPr>
      </w:r>
      <w:r>
        <w:rPr>
          <w:lang w:val="pt_PT" w:bidi="pt_PT"/>
        </w:rPr>
        <w:t>Então Jesus deu a razão pela qual os discípulos deveriam lavar os pés uns dos outros. Ele disse: "Porque dei a vocês um exemplo, que vocês devem copiar o que eu fiz".</w:t>
      </w:r>
    </w:p>
    <w:p>
      <w:pPr/>
      <w:r>
        <w:rPr>
          <w:lang w:val="pt_PT" w:bidi="pt_PT"/>
        </w:rPr>
      </w:r>
      <w:r>
        <w:rPr>
          <w:lang w:val="pt_PT" w:bidi="pt_PT"/>
        </w:rPr>
        <w:t>Ele havia lavado os pés deles para dar a eles um exemplo de humildade e serviço. Ele disse a seus discípulos para servirem uns aos outros.</w:t>
      </w:r>
    </w:p>
    <w:p>
      <w:pPr/>
      <w:r>
        <w:rPr>
          <w:lang w:val="pt_PT" w:bidi="pt_PT"/>
        </w:rPr>
      </w:r>
      <w:r>
        <w:rPr>
          <w:lang w:val="pt_PT" w:bidi="pt_PT"/>
        </w:rPr>
        <w:t>Jesus apresentou uma declaração importante dizendo: “A verdade é que digo a vocês”, o que significava: “prestem atenção ao que agora direi”. Ele seguiu por duas verdades gerais, dizendo: "Os servos não são maiores do que seu mestre, nem os mensageiros são maiores do que aquele que os enviou". Jesus usou essas verdades óbvias para dizer a seus discípulos que, se seu mestre podia ser humilde e servir aos outros, então eles, seus servos, deveriam estar dispostos a fazer o mesmo. Também eles não devem esperar um tratamento melhor do mundo do que seu Senhor recebeu.</w:t>
      </w:r>
    </w:p>
    <w:p>
      <w:pPr/>
      <w:r>
        <w:rPr>
          <w:lang w:val="pt_PT" w:bidi="pt_PT"/>
        </w:rPr>
      </w:r>
      <w:r>
        <w:rPr>
          <w:lang w:val="pt_PT" w:bidi="pt_PT"/>
        </w:rPr>
        <w:t>Parem aqui e discutam essa pergunta em grupo: que frases vocês usam em seu idioma para chamar a atenção de alguém quando querem dizer algo importante? Pausem este áudio aqui.</w:t>
      </w:r>
    </w:p>
    <w:p>
      <w:pPr/>
      <w:r>
        <w:rPr>
          <w:lang w:val="pt_PT" w:bidi="pt_PT"/>
        </w:rPr>
      </w:r>
      <w:r>
        <w:rPr>
          <w:lang w:val="pt_PT" w:bidi="pt_PT"/>
        </w:rPr>
        <w:t>Jesus então disse aos discípulos que eles agora sabiam sobre as coisas que ele acabou de contar a eles — a necessidade de ter uma atitude humilde e servir aos outros. Ele também disse a eles que Deus os abençoaria, dando a eles felicidade e favor se eles seguissem o exemplo de Jesus para servir aos outros. A bênção de Deus era condicional aos discípulos obedecerem ao ensinamento de Jesus.</w:t>
      </w:r>
    </w:p>
    <w:p>
      <w:pPr/>
      <w:r>
        <w:rPr>
          <w:lang w:val="pt_PT" w:bidi="pt_PT"/>
        </w:rPr>
      </w:r>
      <w:r>
        <w:rPr>
          <w:lang w:val="pt_PT" w:bidi="pt_PT"/>
        </w:rPr>
        <w:t>Jesus então disse que ele não estava dizendo que Deus abençoaria todos eles. Jesus não estava incluindo Judas, que o trairia. Jesus disse que ele sabia a natureza das pessoas que ele havia escolhido para serem seus apóstolos. Jesus havia escolhido Judas e uma profecia de uma Escritura do Antigo Testamento se tornaria realidade. Jesus disse: "Mas é cumprir as Escrituras: 'Aquele que comeu meu pão ergueu seu calcanhar contra mim'". A profecia das Escrituras se tornaria realidade como resultado de Jesus escolhendo Judas.</w:t>
      </w:r>
    </w:p>
    <w:p>
      <w:pPr/>
      <w:r>
        <w:rPr>
          <w:lang w:val="pt_PT" w:bidi="pt_PT"/>
        </w:rPr>
      </w:r>
      <w:r>
        <w:rPr>
          <w:lang w:val="pt_PT" w:bidi="pt_PT"/>
        </w:rPr>
        <w:t xml:space="preserve">Jesus explicou aos discípulos que ele disse a eles que alguém o trairia antes que isso ocorresse. Judas ainda não havia traído Jesus, mas Jesus disse aos discípulos que alguém o trairia. Jesus fez isso para que quando acontecesse, seus discípulos acreditassem que Jesus era quem ele disse que era — o Cristo, o salvador prometido. Jesus diz: “para que vocês possam acreditar que Eu Sou”. </w:t>
      </w:r>
    </w:p>
    <w:p>
      <w:pPr/>
      <w:r>
        <w:rPr>
          <w:lang w:val="pt_PT" w:bidi="pt_PT"/>
        </w:rPr>
      </w:r>
      <w:r>
        <w:rPr>
          <w:lang w:val="pt_PT" w:bidi="pt_PT"/>
        </w:rPr>
        <w:t>Jesus fez outra declaração importante e pediu aos discípulos que prestassem atenção. Ele disse: "Aqueles que aceitarem qualquer um de vocês que eu esteja enviando, Deus considerará que eles estão me aceitando. E aqueles que me aceitam, Deus considerará que eles estão aceitando meu Pai, que me enviou".</w:t>
      </w:r>
    </w:p>
    <w:p>
      <w:pPr/>
      <w:r>
        <w:rPr>
          <w:lang w:val="pt_PT" w:bidi="pt_PT"/>
        </w:rPr>
      </w:r>
      <w:r>
        <w:rPr>
          <w:lang w:val="pt_PT" w:bidi="pt_PT"/>
        </w:rPr>
        <w:t>Depois que Jesus disse isso, ele ficou muito angustiado. Ele declarou solenemente: "Ouçam isso com cuidado: um de vocês permitirá que meus inimigos me peguem". A frase "depois que Jesus disse isso" termina o discurso de Jesus e começa uma nova parte da história.</w:t>
      </w:r>
    </w:p>
    <w:p>
      <w:pPr/>
      <w:r>
        <w:rPr>
          <w:lang w:val="pt_PT" w:bidi="pt_PT"/>
        </w:rPr>
      </w:r>
      <w:r>
        <w:rPr>
          <w:lang w:val="pt_PT" w:bidi="pt_PT"/>
        </w:rPr>
        <w:t>Depois que Jesus disse que um deles o trairia, os discípulos olharam uns para os outros confusos: A qual deles ele poderia se referir? Eles estavam confusos e ansiosos.</w:t>
      </w:r>
    </w:p>
    <w:p>
      <w:pPr/>
      <w:r>
        <w:rPr>
          <w:lang w:val="pt_PT" w:bidi="pt_PT"/>
        </w:rPr>
      </w:r>
      <w:r>
        <w:rPr>
          <w:lang w:val="pt_PT" w:bidi="pt_PT"/>
        </w:rPr>
        <w:t xml:space="preserve">João agora está dizendo sobre o que aconteceu em seguida. Jesus e os discípulos estavam reclinados na mesa onde estavam comendo. Um dos discípulos, aquele que Jesus amava, estava reclinado ao lado de Jesus. O discípulo que João menciona estava ao lado de Jesus de costas pra ele. Dessa maneira, ele poderia se inclinar para trás e falar em particular com Jesus. Ele estava aparentemente no lado direito de Jesus, um lugar de honra. </w:t>
      </w:r>
    </w:p>
    <w:p>
      <w:pPr/>
      <w:r>
        <w:rPr>
          <w:lang w:val="pt_PT" w:bidi="pt_PT"/>
        </w:rPr>
      </w:r>
      <w:r>
        <w:rPr>
          <w:lang w:val="pt_PT" w:bidi="pt_PT"/>
        </w:rPr>
        <w:t>Simão Pedro fez um sinal para o discípulo se sentar ao lado de Jesus para que ele perguntasse a Jesus: “Sobre quem você está falando?” Simão provavelmente estava sentado do outro lado da mesa desse discípulo. Ele fez gestos com as mãos, fez movimentos com a cabeça ou mostrou a ele por meio de seus olhos para fazer a pergunta a Jesus.</w:t>
      </w:r>
    </w:p>
    <w:p>
      <w:pPr/>
      <w:r>
        <w:rPr>
          <w:lang w:val="pt_PT" w:bidi="pt_PT"/>
        </w:rPr>
      </w:r>
      <w:r>
        <w:rPr>
          <w:lang w:val="pt_PT" w:bidi="pt_PT"/>
        </w:rPr>
        <w:t>Parem aqui e discutam essa pergunta em grupo: em seu idioma, como vocês usam seu corpo para se comunicar além de, ou em vez de usar palavras? Pausem este áudio aqui.</w:t>
      </w:r>
    </w:p>
    <w:p>
      <w:pPr/>
      <w:r>
        <w:rPr>
          <w:lang w:val="pt_PT" w:bidi="pt_PT"/>
        </w:rPr>
      </w:r>
      <w:r>
        <w:rPr>
          <w:lang w:val="pt_PT" w:bidi="pt_PT"/>
        </w:rPr>
        <w:t>A história nos diz que então o discípulo respondeu ao que Simão Pedro pediu a ele que respondesse. O discípulo, se inclinando próximo a Jesus, disse a ele: “Senhor, quem é?” O discípulo já estava se inclinando em Jesus, ou ele se inclinou para trás para fazer a pergunta.</w:t>
      </w:r>
    </w:p>
    <w:p>
      <w:pPr/>
      <w:r>
        <w:rPr>
          <w:lang w:val="pt_PT" w:bidi="pt_PT"/>
        </w:rPr>
      </w:r>
      <w:r>
        <w:rPr>
          <w:lang w:val="pt_PT" w:bidi="pt_PT"/>
        </w:rPr>
        <w:t>Jesus respondeu ao discípulo. Ele disse: “É a pessoa a quem darei esse pão”. Então, para mostrar a pessoa de que ele estava falando, Jesus mergulhou o pedaço de pão no ensopado ou molho. Jesus deu o pão a Judas.</w:t>
      </w:r>
    </w:p>
    <w:p>
      <w:pPr/>
      <w:r>
        <w:rPr>
          <w:lang w:val="pt_PT" w:bidi="pt_PT"/>
        </w:rPr>
      </w:r>
      <w:r>
        <w:rPr>
          <w:lang w:val="pt_PT" w:bidi="pt_PT"/>
        </w:rPr>
        <w:t xml:space="preserve">Judas tomou o pão. Ele comeu. Assim que Judas comeu o pão, Satanás entrou nele. O texto diz que Satanás entrou em Judas "depois que ele recebeu o pedaço de pão". Indica a vez em que Satanás entrou em Judas ou tomou o controle de Judas. Não indica que receber pão fez Satanás controlar Judas. Jesus disse a Judas: "Faça rapidamente o que você fará". A frase "o que você fará" se refere a trair Jesus. Judas entendeu o que Jesus estava dizendo, mas o restante dos discípulos não entendeu nada. </w:t>
      </w:r>
    </w:p>
    <w:p>
      <w:pPr/>
      <w:r>
        <w:rPr>
          <w:lang w:val="pt_PT" w:bidi="pt_PT"/>
        </w:rPr>
      </w:r>
      <w:r>
        <w:rPr>
          <w:lang w:val="pt_PT" w:bidi="pt_PT"/>
        </w:rPr>
        <w:t>Agora João apresenta informações adicionais dizendo: "Agora nenhum dos outros que estavam reclinados na mesa sabia com que propósito Jesus havia dito isso a Judas". Aqui a palavra "agora" não é uma palavra de tempo, mas apresenta algumas informações adicionais sobre o povo na história. As outras pessoas presentes não entenderam o que Jesus queria dizer. Eles não perceberam que Jesus estava se referindo a Judas o trair. Judas tinha o saco de dinheiro. Então alguns pensaram que Jesus estava dizendo a ele para comprar o que precisavam para a festa ou dar algo aos pobres. Judas cuidava de todo o dinheiro para Jesus e os discípulos. Era responsabilidade dele cuidar dele e gastá-lo quando necessário. Então alguns dos discípulos pensaram erradamente em duas coisas que Jesus poderia ter dito a Judas. Uma das ideias que alguns discípulos tinham sobre o que Jesus disse a Judas era obter suprimentos de comida para a festa. "A festa" se referia à Festa da Páscoa ou à Festa dos Pães sem fermento, mas não sabemos qual delas. A outra ideia era que Jesus disse a Judas para dar algum dinheiro aos pobres. Muitas vezes as pessoas davam dinheiro aos pobres na época da Páscoa.</w:t>
      </w:r>
    </w:p>
    <w:p>
      <w:pPr/>
      <w:r>
        <w:rPr>
          <w:lang w:val="pt_PT" w:bidi="pt_PT"/>
        </w:rPr>
      </w:r>
      <w:r>
        <w:rPr>
          <w:lang w:val="pt_PT" w:bidi="pt_PT"/>
        </w:rPr>
        <w:t>Então depois que Judas havia aceitado o pedaço de pão, Judas deixou imediatamente a refeição e a casa onde os discípulos estavam ficando. O sol havia se posto e era noite. A noite no evangelho de João representa a morte de Jesus. Não apenas estava escuro quando Judas saiu, mas era hora de Jesus morrer.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13:12–30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discípulo que Jesus amava</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Judas, filho de Simão Iscariotes</w:t>
      </w:r>
    </w:p>
    <w:p>
      <w:pPr>
        <w:pStyle w:val="ListBullet"/>
        <w:spacing w:line="240" w:lineRule="auto"/>
        <w:ind w:left="720"/>
      </w:pPr>
      <w:r>
        <w:rPr>
          <w:lang w:val="pt_PT" w:bidi="pt_PT"/>
        </w:rPr>
      </w:r>
      <w:r>
        <w:rPr>
          <w:lang w:val="pt_PT" w:bidi="pt_PT"/>
        </w:rPr>
        <w:t>E Satanás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Depois de lavar os pés dos discípulos, Jesus colocou sua túnica novamente e se sentou e perguntou: "Vocês entendem o que eu estava fazendo? Vocês me chamam de "Mestre" e "Senhor", e vocês estão certos, porque isso é o que eu sou. E como eu, seu Senhor e Mestre, lavei seus pés, vocês devem lavar os pés uns dos outros. Dei a vocês um exemplo para seguir. Façam como eu fiz com vocês. Digo a vocês a verdade, os escravos não são maiores do que seu mestre. Nem o mensageiro é mais importante do que aquele que envia a mensagem. Agora que vocês sabem essas coisas, Deus abençoará vocês por fazê-las".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O povo pode responder coisas como: "Então servir uns aos outros é realmente importante", ou "Jesus, nosso Senhor, até lavou nossos pés para nos mostrar como ser humildes! Deus nos abençoará se servirmos uns aos outros", ou "Queremos ter a bênção de Deus sobre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disse: "Não estou dizendo essas coisas a todos vocês; sei aqueles que escolhi. Mas isso cumpre a Escritura que diz: 'Aquele que come minha comida se voltou contra mim'. Eu digo a vocês isso de antemão, para que quando acontecer, vocês acreditem que eu sou o Messias. Digo a vocês a verdade, qualquer um que receba meu mensageiro está me recebendo, e quem me recebe está recebendo o Pai que me enviou".</w:t>
      </w:r>
    </w:p>
    <w:p>
      <w:pPr/>
      <w:r>
        <w:rPr>
          <w:lang w:val="pt_PT" w:bidi="pt_PT"/>
        </w:rPr>
      </w:r>
      <w:r>
        <w:rPr>
          <w:lang w:val="pt_PT" w:bidi="pt_PT"/>
        </w:rPr>
        <w:t>Agora Jesus estava profundamente perturbado, e ele exclamou: "Digo a vocês a verdade, um de vocês me trairá!"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“Meu amigo me trairá. Dói tanto!" ou "Os discípulos têm que saber sobre isso agora, então eles acreditam que eu sou o Messias quando eu tiver ido para estar com o Pai", ou "Eu estou tomado de tristeza, mas a profecia das Escrituras se tornará realidade quando isso acontecer".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discípulos olharam uns para os outros, se perguntando a quem ele poderia se referir. O discípulo que Jesus amava estava sentado ao lado de Jesus na mesa. Simão Pedro fez um sinal a ele para perguntar: “Sobre quem ele está falando?” Então esse discípulo se inclinou para Jesus e perguntou: “Senhor, quem é esse?” Jesus respondeu: “É aquele a quem dou o pão que mergulho na vasilha”. E quando ele havia mergulhado, ele a deu a Judas, filho de Simão Iscariotes. Quando Judas havia comido o pão, Satanás entrou nele. Então Jesus disse a ele: "Apresse-se e faça o que você fará". Nenhum dos outros na mesa sabia o que Jesus queria dizer. Como Judas era tesoureiro deles, alguns pensavam que Jesus estava dizendo a ele para ir e pagar pela comida ou dar algum dinheiro aos pobres. Então Judas saiu imediatamente.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Judas: “O que você está sentindo ou pensando?”. A pessoa pode responder coisas como: “Devo encontrar os líderes judeus agora! Direi a eles onde Jesus está", ou "Jesus até me disse para sair. Ele não se importa comigo", ou "Espero que eles me deem dinheiro por entregá-lo".</w:t>
      </w:r>
    </w:p>
    <w:p>
      <w:pPr>
        <w:pStyle w:val="ListBullet"/>
        <w:spacing w:line="240" w:lineRule="auto"/>
        <w:ind w:left="720"/>
      </w:pPr>
      <w:r>
        <w:rPr>
          <w:lang w:val="pt_PT" w:bidi="pt_PT"/>
        </w:rPr>
      </w:r>
      <w:r>
        <w:rPr>
          <w:lang w:val="pt_PT" w:bidi="pt_PT"/>
        </w:rPr>
        <w:t>Pergunte à pessoa que interpreta os discípulos: “O que você está sentindo ou pensando?”. A pessoa pode responder coisas como: “Para onde Judas está indo? Talvez Jesus tenha pedido a ele para comprar comida para a festa".</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13:12–30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disse a seus discípulos: "Vocês me chamam de </w:t>
      </w:r>
      <w:r>
        <w:rPr>
          <w:b/>
          <w:lang w:val="pt_PT" w:bidi="pt_PT"/>
        </w:rPr>
        <w:t>Mestre</w:t>
      </w:r>
      <w:r>
        <w:rPr>
          <w:lang w:val="pt_PT" w:bidi="pt_PT"/>
        </w:rPr>
        <w:t xml:space="preserve"> e </w:t>
      </w:r>
      <w:r>
        <w:rPr>
          <w:b/>
          <w:lang w:val="pt_PT" w:bidi="pt_PT"/>
        </w:rPr>
        <w:t>Senhor</w:t>
      </w:r>
      <w:r>
        <w:rPr>
          <w:lang w:val="pt_PT" w:bidi="pt_PT"/>
        </w:rPr>
        <w:t>, e vocês estão certos, porque Eu Sou".</w:t>
      </w:r>
    </w:p>
    <w:p>
      <w:pPr/>
      <w:r>
        <w:rPr>
          <w:lang w:val="pt_PT" w:bidi="pt_PT"/>
        </w:rPr>
      </w:r>
      <w:r>
        <w:rPr>
          <w:lang w:val="pt_PT" w:bidi="pt_PT"/>
        </w:rPr>
        <w:t xml:space="preserve">Usem a mesma palavra ou frase para </w:t>
      </w:r>
      <w:r>
        <w:rPr>
          <w:b/>
          <w:lang w:val="pt_PT" w:bidi="pt_PT"/>
        </w:rPr>
        <w:t>mestre</w:t>
      </w:r>
      <w:r>
        <w:rPr>
          <w:lang w:val="pt_PT" w:bidi="pt_PT"/>
        </w:rPr>
        <w:t xml:space="preserve"> que vocês usaram em passagens anteriores. Para mais informações sobre </w:t>
      </w:r>
      <w:r>
        <w:rPr>
          <w:lang w:val="pt_PT" w:bidi="pt_PT"/>
        </w:rPr>
        <w:t>mestre</w:t>
      </w:r>
      <w:r>
        <w:rPr>
          <w:lang w:val="pt_PT" w:bidi="pt_PT"/>
        </w:rPr>
        <w:t>, consulte o Glossário Mestre.</w:t>
      </w:r>
    </w:p>
    <w:p>
      <w:pPr/>
      <w:r>
        <w:rPr>
          <w:lang w:val="pt_PT" w:bidi="pt_PT"/>
        </w:rPr>
      </w:r>
      <w:r>
        <w:rPr>
          <w:lang w:val="pt_PT" w:bidi="pt_PT"/>
        </w:rPr>
        <w:t xml:space="preserve">Use a mesma palavra ou frase para </w:t>
      </w:r>
      <w:r>
        <w:rPr>
          <w:b/>
          <w:lang w:val="pt_PT" w:bidi="pt_PT"/>
        </w:rPr>
        <w:t>Senhor</w:t>
      </w:r>
      <w:r>
        <w:rPr>
          <w:lang w:val="pt_PT" w:bidi="pt_PT"/>
        </w:rPr>
        <w:t xml:space="preserve"> que você usou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Jesus também disse: "Em verdade, em verdade digo a vocês, um </w:t>
      </w:r>
      <w:r>
        <w:rPr>
          <w:b/>
          <w:lang w:val="pt_PT" w:bidi="pt_PT"/>
        </w:rPr>
        <w:t>servo</w:t>
      </w:r>
      <w:r>
        <w:rPr>
          <w:lang w:val="pt_PT" w:bidi="pt_PT"/>
        </w:rPr>
        <w:t xml:space="preserve"> não é maior do que seu senhor, nem um mensageiro é maior do que aquele que o enviou". Usem a mesma palavra ou frase para “servo” que vocês usaram em passagens anteriores. Para mais informações sobre </w:t>
      </w:r>
      <w:r>
        <w:rPr>
          <w:lang w:val="pt_PT" w:bidi="pt_PT"/>
        </w:rPr>
        <w:t>servo</w:t>
      </w:r>
      <w:r>
        <w:rPr>
          <w:lang w:val="pt_PT" w:bidi="pt_PT"/>
        </w:rPr>
        <w:t>, consultem o Glossário Mestre.</w:t>
      </w:r>
    </w:p>
    <w:p>
      <w:pPr/>
      <w:r>
        <w:rPr>
          <w:lang w:val="pt_PT" w:bidi="pt_PT"/>
        </w:rPr>
      </w:r>
      <w:r>
        <w:rPr>
          <w:lang w:val="pt_PT" w:bidi="pt_PT"/>
        </w:rPr>
        <w:t xml:space="preserve">Jesus disse: "Se vocês sabem essas coisas, vocês são </w:t>
      </w:r>
      <w:r>
        <w:rPr>
          <w:b/>
          <w:lang w:val="pt_PT" w:bidi="pt_PT"/>
        </w:rPr>
        <w:t>abençoados</w:t>
      </w:r>
      <w:r>
        <w:rPr>
          <w:lang w:val="pt_PT" w:bidi="pt_PT"/>
        </w:rPr>
        <w:t xml:space="preserve"> se as fizerem". Quando Deus abençoa uma pessoa, Deus está fazendo, ou prometendo fazer, algo bom para essa pessoa. Deus abençoou Abraão e deu a ele uma longa vida, muitas posses e um filho. Mais importante, quando Deus abençoa alguém, significa que há um bom relacionamento entre a pessoa e Deus. Deus abençoou especialmente as pessoas enviando Jesus para salvá-las.</w:t>
      </w:r>
    </w:p>
    <w:p>
      <w:pPr/>
      <w:r>
        <w:rPr>
          <w:lang w:val="pt_PT" w:bidi="pt_PT"/>
        </w:rPr>
      </w:r>
      <w:r>
        <w:rPr>
          <w:lang w:val="pt_PT" w:bidi="pt_PT"/>
        </w:rPr>
        <w:t xml:space="preserve">Parem aqui e discutam em grupo qual palavra ou frase vocês usarão para </w:t>
      </w:r>
      <w:r>
        <w:rPr>
          <w:b/>
          <w:lang w:val="pt_PT" w:bidi="pt_PT"/>
        </w:rPr>
        <w:t>abençoar</w:t>
      </w:r>
      <w:r>
        <w:rPr>
          <w:lang w:val="pt_PT" w:bidi="pt_PT"/>
        </w:rPr>
        <w:t xml:space="preserve">. Procure a palavra </w:t>
      </w:r>
      <w:r>
        <w:rPr>
          <w:lang w:val="pt_PT" w:bidi="pt_PT"/>
        </w:rPr>
        <w:t>abençoar</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 xml:space="preserve">"Não estou falando de vocês; sei quem escolhi. Mas a </w:t>
      </w:r>
      <w:r>
        <w:rPr>
          <w:b/>
          <w:lang w:val="pt_PT" w:bidi="pt_PT"/>
        </w:rPr>
        <w:t>Escritura</w:t>
      </w:r>
      <w:r>
        <w:rPr>
          <w:lang w:val="pt_PT" w:bidi="pt_PT"/>
        </w:rPr>
        <w:t xml:space="preserve"> será cumprida: 'Aquele que comeu meu pão ergueu seu calcanhar contra mim'". Usem a mesma palavra ou frase para escrituras que vocês usaram em passagens anteriores. Para mais informações sobre </w:t>
      </w:r>
      <w:r>
        <w:rPr>
          <w:lang w:val="pt_PT" w:bidi="pt_PT"/>
        </w:rPr>
        <w:t>escrituras</w:t>
      </w:r>
      <w:r>
        <w:rPr>
          <w:lang w:val="pt_PT" w:bidi="pt_PT"/>
        </w:rPr>
        <w:t xml:space="preserve">, consulte o Glossário Mestre. </w:t>
      </w:r>
    </w:p>
    <w:p>
      <w:pPr/>
      <w:r>
        <w:rPr>
          <w:lang w:val="pt_PT" w:bidi="pt_PT"/>
        </w:rPr>
      </w:r>
      <w:r>
        <w:rPr>
          <w:lang w:val="pt_PT" w:bidi="pt_PT"/>
        </w:rPr>
        <w:t xml:space="preserve">"Eu estou dizendo a vocês isso agora antes de acontecer, que quando acontecer, vocês podem acreditar que </w:t>
      </w:r>
      <w:r>
        <w:rPr>
          <w:b/>
          <w:lang w:val="pt_PT" w:bidi="pt_PT"/>
        </w:rPr>
        <w:t>eu sou</w:t>
      </w:r>
      <w:r>
        <w:rPr>
          <w:lang w:val="pt_PT" w:bidi="pt_PT"/>
        </w:rPr>
        <w:t xml:space="preserve"> ele". As palavras “Eu sou” são importantes. Essas palavras lembram aos ouvintes judeus do nome de Deus no Antigo Testamento. Deus disse a Moisés que seu nome é “Eu Sou”. Quando Jesus diz “Sou”, ele está dizendo que ele é Deus. Traduzam essa frase da mesma maneira que você a traduziu em outras passagens, e consulte o Glossário Mestre para mais informações sobre </w:t>
      </w:r>
      <w:r>
        <w:rPr>
          <w:lang w:val="pt_PT" w:bidi="pt_PT"/>
        </w:rPr>
        <w:t>Eu sou</w:t>
      </w:r>
      <w:r>
        <w:rPr>
          <w:lang w:val="pt_PT" w:bidi="pt_PT"/>
        </w:rPr>
        <w:t>.</w:t>
      </w:r>
    </w:p>
    <w:p>
      <w:pPr/>
      <w:r>
        <w:rPr>
          <w:lang w:val="pt_PT" w:bidi="pt_PT"/>
        </w:rPr>
      </w:r>
      <w:r>
        <w:rPr>
          <w:lang w:val="pt_PT" w:bidi="pt_PT"/>
        </w:rPr>
        <w:t xml:space="preserve">Os </w:t>
      </w:r>
      <w:r>
        <w:rPr>
          <w:b/>
          <w:lang w:val="pt_PT" w:bidi="pt_PT"/>
        </w:rPr>
        <w:t>discípulos</w:t>
      </w:r>
      <w:r>
        <w:rPr>
          <w:lang w:val="pt_PT" w:bidi="pt_PT"/>
        </w:rPr>
        <w:t xml:space="preserve"> olharam uns para os outros, incertos de sobre quem ele falou. Use a mesma palavra para "discípulos" que você usou em passagens anteriores. Para mais informações sobre </w:t>
      </w:r>
      <w:r>
        <w:rPr>
          <w:lang w:val="pt_PT" w:bidi="pt_PT"/>
        </w:rPr>
        <w:t>discípulos</w:t>
      </w:r>
      <w:r>
        <w:rPr>
          <w:lang w:val="pt_PT" w:bidi="pt_PT"/>
        </w:rPr>
        <w:t>, consulte o Glossário Mestre.</w:t>
      </w:r>
    </w:p>
    <w:p>
      <w:pPr/>
      <w:r>
        <w:rPr>
          <w:lang w:val="pt_PT" w:bidi="pt_PT"/>
        </w:rPr>
      </w:r>
      <w:r>
        <w:rPr>
          <w:lang w:val="pt_PT" w:bidi="pt_PT"/>
        </w:rPr>
        <w:t xml:space="preserve">Então depois que ele havia tomado o ensopado, </w:t>
      </w:r>
      <w:r>
        <w:rPr>
          <w:b/>
          <w:lang w:val="pt_PT" w:bidi="pt_PT"/>
        </w:rPr>
        <w:t>Satanás</w:t>
      </w:r>
      <w:r>
        <w:rPr>
          <w:lang w:val="pt_PT" w:bidi="pt_PT"/>
        </w:rPr>
        <w:t xml:space="preserve"> entrou nele. Este nome Satanás refere-se ao ser espiritual, que Deus criou, que é o líder dos seres espirituais malignos, que decidiram se rebelar contra Deus. Você pode precisar descrever o nome Satanás como líder dos espíritos malignos se a palavra Satanás for desconhecida do seu público.</w:t>
      </w:r>
    </w:p>
    <w:p>
      <w:pPr/>
      <w:r>
        <w:rPr>
          <w:lang w:val="pt_PT" w:bidi="pt_PT"/>
        </w:rPr>
      </w:r>
      <w:r>
        <w:rPr>
          <w:lang w:val="pt_PT" w:bidi="pt_PT"/>
        </w:rPr>
        <w:t xml:space="preserve">Pare aqui e discuta como um grupo qual palavra ou frase você usará para </w:t>
      </w:r>
      <w:r>
        <w:rPr>
          <w:b/>
          <w:lang w:val="pt_PT" w:bidi="pt_PT"/>
        </w:rPr>
        <w:t>Satanás</w:t>
      </w:r>
      <w:r>
        <w:rPr>
          <w:lang w:val="pt_PT" w:bidi="pt_PT"/>
        </w:rPr>
        <w:t xml:space="preserve">. Procure a palavra </w:t>
      </w:r>
      <w:r>
        <w:rPr>
          <w:lang w:val="pt_PT" w:bidi="pt_PT"/>
        </w:rPr>
        <w:t>Satanás</w:t>
      </w:r>
      <w:r>
        <w:rPr>
          <w:lang w:val="pt_PT" w:bidi="pt_PT"/>
        </w:rPr>
        <w:t xml:space="preserve"> no Glossário Mestre para mais informações. Se você já traduziu essa palavra em outro livro da Bíblia, use a mesma palavra que você usou lá.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13:31–38</w:t>
      </w:r>
      <w:r>
        <w:rPr>
          <w:lang w:val="pt_PT" w:bidi="pt_PT"/>
        </w:rPr>
      </w:r>
    </w:p>
    <w:p>
      <w:pPr>
        <w:pStyle w:val="Heading3"/>
      </w:pPr>
      <w:r>
        <w:rPr>
          <w:lang w:val="pt_PT" w:bidi="pt_PT"/>
        </w:rPr>
        <w:t>Ouvir e Sentir</w:t>
      </w:r>
    </w:p>
    <w:p>
      <w:pPr/>
      <w:r>
        <w:rPr>
          <w:lang w:val="pt_PT" w:bidi="pt_PT"/>
        </w:rPr>
      </w:r>
      <w:r>
        <w:rPr>
          <w:lang w:val="pt_PT" w:bidi="pt_PT"/>
        </w:rPr>
        <w:t>Nesta etapa, ouçam João 13:31–38 e guardem em seus corações.</w:t>
      </w:r>
    </w:p>
    <w:p>
      <w:pPr/>
      <w:r>
        <w:rPr>
          <w:lang w:val="pt_PT" w:bidi="pt_PT"/>
        </w:rPr>
      </w:r>
      <w:r>
        <w:rPr>
          <w:lang w:val="pt_PT" w:bidi="pt_PT"/>
        </w:rPr>
        <w:t>Ouçam uma versão em áudio de João 13:31–38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13:31–38 na tradução mais fácil de entender.</w:t>
      </w:r>
    </w:p>
    <w:p>
      <w:pPr/>
      <w:r>
        <w:rPr>
          <w:lang w:val="pt_PT" w:bidi="pt_PT"/>
        </w:rPr>
      </w:r>
      <w:r>
        <w:rPr>
          <w:lang w:val="pt_PT" w:bidi="pt_PT"/>
        </w:rPr>
        <w:t>Na passagem anterior: Jesus explica por que ele lavou os pés de seus discípulos. Embora ele fosse o mestre deles, ele os servia. Agora eles devem servir uns aos outros. Jesus disse a seus discípulos que um deles iria se opor a ele. Isso cumpriria uma passagem nas Escrituras do Antigo Testamento. Jesus estava em angústia e disse a seus discípulos que um deles o trairia. Os discípulos se perguntaram de quem ele estava falando. Jesus mostrou a eles dando um pedaço de pão a Judas. Judas então deixou a sala.</w:t>
      </w:r>
    </w:p>
    <w:p>
      <w:pPr/>
      <w:r>
        <w:rPr>
          <w:lang w:val="pt_PT" w:bidi="pt_PT"/>
        </w:rPr>
      </w:r>
      <w:r>
        <w:rPr>
          <w:lang w:val="pt_PT" w:bidi="pt_PT"/>
        </w:rPr>
        <w:t>Os eventos nessa passagem acontecem na mesma sala em Jerusalém onde Jesus estava com seus discípulos na história anterior. Jesus e os onze discípulos provavelmente estão terminando de comer a ceia. Depois que Judas havia deixado a sala, Jesus começou a falar com seus discípulos. No entanto, suas palavras no início soavam como um discurso, que Jesus não estava dirigindo a ninguém em particular. Jesus disse: "Agora as pessoas estão prestes a ver a glória do Filho do Homem". As pessoas logo veriam o quão maravilhoso o Filho do Homem era e veriam a honra que ele receberia de Deus. Jesus usou o título para implicar duas coisas; ele era um verdadeiro ser humano, então ele representava todas as pessoas, e ele veio de Deus e tinha autoridade de Deus. Jesus estava falando sobre o tempo de sua morte, ressurreição e retorno ao céu, os eventos que glorificam Jesus mostrando sua verdadeira grandeza. Aqui a palavra "agora" significa que o tempo desses eventos estava muito próximo. Jesus acrescentou: "e Deus receberá glória no Filho do Homem". Isso significava que Jesus faria as pessoas verem o quão maravilhoso Deus era.</w:t>
      </w:r>
    </w:p>
    <w:p>
      <w:pPr/>
      <w:r>
        <w:rPr>
          <w:lang w:val="pt_PT" w:bidi="pt_PT"/>
        </w:rPr>
      </w:r>
      <w:r>
        <w:rPr>
          <w:lang w:val="pt_PT" w:bidi="pt_PT"/>
        </w:rPr>
        <w:t>Jesus continuou: "E como Deus recebe glória por causa do Filho do Homem, Deus glorificará o Filho do Homem em união com Ele. E Deus fará isso de uma só vez". Assim como Jesus agiu para glorificar Deus, então Deus agirá para glorificar Jesus. Deus glorificará Jesus sem atraso, porque os eventos, que trarão honra a Jesus, acontecerão muito em breve.</w:t>
      </w:r>
    </w:p>
    <w:p>
      <w:pPr/>
      <w:r>
        <w:rPr>
          <w:lang w:val="pt_PT" w:bidi="pt_PT"/>
        </w:rPr>
      </w:r>
      <w:r>
        <w:rPr>
          <w:lang w:val="pt_PT" w:bidi="pt_PT"/>
        </w:rPr>
        <w:t>Jesus continuou, agora se dirigindo a seus discípulos muito direta e pessoalmente: “Meus filhos, estarei com vocês apenas por um pouco mais de tempo. E como disse aos líderes judeus, vocês me procurarão, mas vocês não serão capazes de vir para onde eu estou indo”. Ao se referir a seus discípulos como "meus filhos", Jesus expressa amor e preocupação por eles. Quando ele disse: "Estarei com vocês apenas por um pouco mais de tempo", Jesus estava se referindo a sua morte no dia seguinte e sua ascensão ao céu em menos de dois meses. Assim como Jesus havia dito aos líderes judeus, ou aos fariseus, então ele agora disse a seus discípulos que ele estava indo para algum lugar e eles não poderiam segui-lo. Jesus estava se referindo a morrer e ir para o céu. Os discípulos não morreriam e iriam para o céu ainda. Mais tarde, eles seriam capazes de seguir Jesus para onde ele vai. Mas os judeus morreriam em seus pecados e não iriam para o céu.</w:t>
      </w:r>
    </w:p>
    <w:p>
      <w:pPr/>
      <w:r>
        <w:rPr>
          <w:lang w:val="pt_PT" w:bidi="pt_PT"/>
        </w:rPr>
      </w:r>
      <w:r>
        <w:rPr>
          <w:lang w:val="pt_PT" w:bidi="pt_PT"/>
        </w:rPr>
        <w:t>Parem aqui e discutam o seguinte com o grupo: imaginem que vocês querem dar uma mensagem difícil a um grupo de pessoas que vocês amam profundamente. Vocês querem que eles sintam seu amor por eles. Que palavras vocês usariam enquanto falam com eles? Como vocês se dirigiriam a eles? Pause o áudio aqui.</w:t>
      </w:r>
    </w:p>
    <w:p>
      <w:pPr/>
      <w:r>
        <w:rPr>
          <w:lang w:val="pt_PT" w:bidi="pt_PT"/>
        </w:rPr>
      </w:r>
      <w:r>
        <w:rPr>
          <w:lang w:val="pt_PT" w:bidi="pt_PT"/>
        </w:rPr>
        <w:t>Jesus continuou: "Eu estou dando a vocês um novo mandamento: amem uns aos outros. Seguindo o exemplo de como eu amava vocês, então vocês devem amar uns aos outros. Se vocês amarem uns aos outros dessa maneira, então todos saberão que vocês são meus discípulos". Jesus havia dito aos discípulos para amar antes. Mas esse mandamento era novo em qualidade, porque Jesus agora estava se dando como o padrão e exemplo de amor. Ele ordenou que seus discípulos amassem uns aos outros assim como ele os amava. O amor de Jesus era humilde e o tornou disposto a se sacrificar na cruz. Ele queria que eles o imitassem, servindo e dando suas vidas uns pelos outros como ele havia feito por eles. É por causa desse amor que eles têm uns pelos outros que outras pessoas veriam que eles são discípulos de Jesus. O amor deles uns pelos outros mostraria a seus amigos e vizinhos que eles são seguidores de Jesus.</w:t>
      </w:r>
    </w:p>
    <w:p>
      <w:pPr/>
      <w:r>
        <w:rPr>
          <w:lang w:val="pt_PT" w:bidi="pt_PT"/>
        </w:rPr>
      </w:r>
      <w:r>
        <w:rPr>
          <w:lang w:val="pt_PT" w:bidi="pt_PT"/>
        </w:rPr>
        <w:t>Parem aqui e contem ao grupo uma história sobre como seus amigos ou vizinhos notaram o amor entre vocês e outras pessoas de sua igreja. O que eles veem os fez pensar em Jesus? Pausem este áudio aqui.</w:t>
      </w:r>
    </w:p>
    <w:p>
      <w:pPr/>
      <w:r>
        <w:rPr>
          <w:lang w:val="pt_PT" w:bidi="pt_PT"/>
        </w:rPr>
      </w:r>
      <w:r>
        <w:rPr>
          <w:lang w:val="pt_PT" w:bidi="pt_PT"/>
        </w:rPr>
        <w:t>Simão Pedro perguntou a Jesus: “Senhor, para onde você está indo?” Os discípulos não entenderam o que Jesus estava falando quando ele disse que estava indo embora. Simão Pedro era um dos discípulos mais próximos de Jesus. Ele muitas vezes era chamado apenas de Pedro. Jesus respondeu: "Vocês não podem me seguir agora para onde estou indo, mas vocês me seguirão mais tarde". Jesus estava falando sobre ir para Deus no céu, mas ele não disse explicitamente que ele estava indo para Deus. Pedro não poderia ir com Jesus naquela época, mas ele iria um dia.</w:t>
      </w:r>
    </w:p>
    <w:p>
      <w:pPr/>
      <w:r>
        <w:rPr>
          <w:lang w:val="pt_PT" w:bidi="pt_PT"/>
        </w:rPr>
      </w:r>
      <w:r>
        <w:rPr>
          <w:lang w:val="pt_PT" w:bidi="pt_PT"/>
        </w:rPr>
        <w:t>Pedro disse a Jesus: "Senhor, por que não posso ir com você agora? Darei minha vida por você!" Pedro pediu a Jesus mais informações. Ele não entendeu que Jesus morreria para pagar pelos pecados do mundo. Pedro pensava que ele deveria ser capaz de ir com Jesus. Então Pedro disse que ele desistiria de sua vida, ou estaria disposto a morrer, por causa de Jesus. Aqui a frase "por você" significa "em seu nome".</w:t>
      </w:r>
    </w:p>
    <w:p>
      <w:pPr/>
      <w:r>
        <w:rPr>
          <w:lang w:val="pt_PT" w:bidi="pt_PT"/>
        </w:rPr>
      </w:r>
      <w:r>
        <w:rPr>
          <w:lang w:val="pt_PT" w:bidi="pt_PT"/>
        </w:rPr>
        <w:t>Jesus respondeu: "Vocês dizem que estão prontos para morrer por mim. Em verdade, em verdade digo a vocês, antes que o galo cante amanhã de manhã, você dirá três vezes que não me conhece!” Jesus conhecia Pedro. Ele sabia que o compromisso de Pedro com ele não era tão forte quanto Pedro pensava que era. A frase "em verdade, em verdade digo a vocês" apresenta uma declaração importante e significa "prestem atenção ao que direi em seguida". Jesus estava dizendo que muito cedo na manhã seguinte, antes do galo cantar três vezes, Pedro diria três vezes que ele não conhecia Jesus. "O galo" significa "frango" ou "galinha macho". Jesus estava se referindo a um galo, ou frango macho, que tipicamente cacareja em voz alta, ou canta no início da manhã. Quando um galo cantasse cedo, na manhã seguinte, Pedro teria dito a três pessoas diferentes que não conhecia Jesus. Haveria três incidentes separados de ele negando Jesus.</w:t>
      </w:r>
    </w:p>
    <w:p>
      <w:pPr/>
      <w:r>
        <w:rPr>
          <w:lang w:val="pt_PT" w:bidi="pt_PT"/>
        </w:rPr>
      </w:r>
      <w:r>
        <w:rPr>
          <w:lang w:val="pt_PT" w:bidi="pt_PT"/>
        </w:rPr>
        <w:t xml:space="preserve">Pare aqui e, em grupo, olhe para uma foto de um </w:t>
      </w:r>
      <w:r>
        <w:rPr>
          <w:lang w:val="pt_PT" w:bidi="pt_PT"/>
        </w:rPr>
        <w:t>galo</w:t>
      </w:r>
      <w:r>
        <w:rPr>
          <w:lang w:val="pt_PT" w:bidi="pt_PT"/>
        </w:rPr>
        <w:t xml:space="preserve"> e ouçam um áudio ou assistam a um vídeo de um </w:t>
      </w:r>
      <w:r>
        <w:rPr>
          <w:lang w:val="pt_PT" w:bidi="pt_PT"/>
        </w:rPr>
        <w:t>galo cantando</w:t>
      </w:r>
      <w:r>
        <w:rPr>
          <w:lang w:val="pt_PT" w:bidi="pt_PT"/>
        </w:rPr>
        <w:t>.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13:31–38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Jesus fala sobre como as pessoas logo verão a glória do Filho do Homem e como Deus receberá glória por causa do Filho do Homem. Deus também glorificará Jesus sem atraso.</w:t>
      </w:r>
    </w:p>
    <w:p>
      <w:pPr/>
      <w:r>
        <w:rPr>
          <w:lang w:val="pt_PT" w:bidi="pt_PT"/>
        </w:rPr>
      </w:r>
      <w:r>
        <w:rPr>
          <w:b/>
          <w:lang w:val="pt_PT" w:bidi="pt_PT"/>
        </w:rPr>
        <w:t>Na segunda cena:</w:t>
      </w:r>
      <w:r>
        <w:rPr>
          <w:lang w:val="pt_PT" w:bidi="pt_PT"/>
        </w:rPr>
        <w:t xml:space="preserve"> Jesus diz a seus discípulos que ele os deixará em breve e diz que para onde ele está indo eles não podem ir.</w:t>
      </w:r>
    </w:p>
    <w:p>
      <w:pPr/>
      <w:r>
        <w:rPr>
          <w:lang w:val="pt_PT" w:bidi="pt_PT"/>
        </w:rPr>
      </w:r>
      <w:r>
        <w:rPr>
          <w:b/>
          <w:lang w:val="pt_PT" w:bidi="pt_PT"/>
        </w:rPr>
        <w:t>Na terceira cena:</w:t>
      </w:r>
      <w:r>
        <w:rPr>
          <w:lang w:val="pt_PT" w:bidi="pt_PT"/>
        </w:rPr>
        <w:t xml:space="preserve"> Jesus dá aos discípulos um novo mandamento de amarem uns aos outros como ele os amava. Jesus diz que outras pessoas saberão que os discípulos são seus seguidores quando virem o amor dos discípulos uns pelos outros.</w:t>
      </w:r>
    </w:p>
    <w:p>
      <w:pPr/>
      <w:r>
        <w:rPr>
          <w:lang w:val="pt_PT" w:bidi="pt_PT"/>
        </w:rPr>
      </w:r>
      <w:r>
        <w:rPr>
          <w:b/>
          <w:lang w:val="pt_PT" w:bidi="pt_PT"/>
        </w:rPr>
        <w:t>Na quarta cena:</w:t>
      </w:r>
      <w:r>
        <w:rPr>
          <w:lang w:val="pt_PT" w:bidi="pt_PT"/>
        </w:rPr>
        <w:t xml:space="preserve"> Simão Pedro quer seguir Jesus e diz que ele até morreria por ele. Jesus prevê que, antes de um galo cantar pela manhã, Pedro negará conhecer Jesus três vezes.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onze discípulos, a quem Jesus se refere aqui como "crianças pequenas"</w:t>
      </w:r>
    </w:p>
    <w:p>
      <w:pPr>
        <w:pStyle w:val="ListBullet"/>
        <w:spacing w:line="240" w:lineRule="auto"/>
        <w:ind w:left="720"/>
      </w:pPr>
      <w:r>
        <w:rPr>
          <w:lang w:val="pt_PT" w:bidi="pt_PT"/>
        </w:rPr>
      </w:r>
      <w:r>
        <w:rPr>
          <w:lang w:val="pt_PT" w:bidi="pt_PT"/>
        </w:rPr>
        <w:t>E Simão Pedro</w:t>
      </w:r>
    </w:p>
    <w:p>
      <w:pPr/>
      <w:r>
        <w:rPr>
          <w:lang w:val="pt_PT" w:bidi="pt_PT"/>
        </w:rPr>
      </w:r>
      <w:r>
        <w:rPr>
          <w:lang w:val="pt_PT" w:bidi="pt_PT"/>
        </w:rPr>
        <w:t>Em grupo, prestem atenção às partes do cenário da passagem:</w:t>
      </w:r>
    </w:p>
    <w:p>
      <w:pPr/>
      <w:r>
        <w:rPr>
          <w:lang w:val="pt_PT" w:bidi="pt_PT"/>
        </w:rPr>
      </w:r>
      <w:r>
        <w:rPr>
          <w:lang w:val="pt_PT" w:bidi="pt_PT"/>
        </w:rPr>
        <w:t>Os eventos nessa passagem acontecem na mesma sala em Jerusalém onde Jesus estava com seus discípulos na história anterior. Jesus e os onze discípulos provavelmente estão terminando de comer a ceia. Depois que Judas havia deixado a sala, Jesus começou a falar com seus discípulos. No entanto, suas palavras no início soavam como um discurso, que Jesus não estava dirigindo a ninguém em particular. Jesus disse: "Agora as pessoas estão prestes a ver a glória do Filho do Homem, e Deus receberá glória por causa do Filho do Homem". Aqui a palavra "agora" significa que o tempo desses eventos estava muito próximo.</w:t>
      </w:r>
    </w:p>
    <w:p>
      <w:pPr/>
      <w:r>
        <w:rPr>
          <w:lang w:val="pt_PT" w:bidi="pt_PT"/>
        </w:rPr>
      </w:r>
      <w:r>
        <w:rPr>
          <w:lang w:val="pt_PT" w:bidi="pt_PT"/>
        </w:rPr>
        <w:t>Jesus continuou: "E como Deus recebe glória por causa do Filho do Homem, Deus glorificará o Filho do Homem em união com Ele. E Deus fará isso de uma só vez". Assim como Jesus agiu para glorificar Deus, então Deus agirá para glorificar Jesus. Deus glorificará Jesus sem atraso, porque os eventos, que trarão honra a Jesus, acontecerão muito em breve.</w:t>
      </w:r>
    </w:p>
    <w:p>
      <w:pPr/>
      <w:r>
        <w:rPr>
          <w:lang w:val="pt_PT" w:bidi="pt_PT"/>
        </w:rPr>
      </w:r>
      <w:r>
        <w:rPr>
          <w:lang w:val="pt_PT" w:bidi="pt_PT"/>
        </w:rPr>
        <w:t xml:space="preserve">Jesus continuou, agora se dirigindo a seus discípulos muito direta e pessoalmente: “Meus filhos, estarei com vocês apenas por um pouco mais de tempo. E como disse aos líderes judeus, vocês me procurarão, mas vocês não serão capazes de ir para onde eu estou indo”. </w:t>
      </w:r>
    </w:p>
    <w:p>
      <w:pPr/>
      <w:r>
        <w:rPr>
          <w:lang w:val="pt_PT" w:bidi="pt_PT"/>
        </w:rPr>
      </w:r>
      <w:r>
        <w:rPr>
          <w:lang w:val="pt_PT" w:bidi="pt_PT"/>
        </w:rPr>
        <w:t xml:space="preserve">Jesus continuou: "Eu estou dando a vocês um novo mandamento: amem uns aos outros. Seguindo o exemplo de como eu amava vocês, então vocês devem amar uns aos outros. Se vocês amarem uns aos outros dessa maneira, então todos saberão que vocês são meus discípulos". </w:t>
      </w:r>
    </w:p>
    <w:p>
      <w:pPr/>
      <w:r>
        <w:rPr>
          <w:lang w:val="pt_PT" w:bidi="pt_PT"/>
        </w:rPr>
      </w:r>
      <w:r>
        <w:rPr>
          <w:lang w:val="pt_PT" w:bidi="pt_PT"/>
        </w:rPr>
        <w:t xml:space="preserve">Simão Pedro perguntou a Jesus: “Senhor, para onde você está indo?” Os discípulos não entenderam o que Jesus estava falando quando ele disse que estava indo embora. Jesus respondeu: "Vocês não podem me seguir agora para onde estou indo, mas vocês me seguirão mais tarde". </w:t>
      </w:r>
    </w:p>
    <w:p>
      <w:pPr/>
      <w:r>
        <w:rPr>
          <w:lang w:val="pt_PT" w:bidi="pt_PT"/>
        </w:rPr>
      </w:r>
      <w:r>
        <w:rPr>
          <w:lang w:val="pt_PT" w:bidi="pt_PT"/>
        </w:rPr>
        <w:t>Pedro disse a Jesus: "Senhor, por que não posso ir com você agora? Darei minha vida por você!" Pedro pediu a Jesus mais informações. Ele não entendeu que Jesus morreria para pagar pelos pecados do mundo. Pedro pensava que ele deveria ser capaz de ir com Jesus. Então Pedro afirmou sua prontidão para morrer, ou dar sua vida por Jesus. Ele não estava fazendo uma previsão sobre morrer por Jesus, mas dizendo que ele estava disposto a morrer por causa de Jesus ou em nome de Jesus.</w:t>
      </w:r>
    </w:p>
    <w:p>
      <w:pPr/>
      <w:r>
        <w:rPr>
          <w:lang w:val="pt_PT" w:bidi="pt_PT"/>
        </w:rPr>
      </w:r>
      <w:r>
        <w:rPr>
          <w:lang w:val="pt_PT" w:bidi="pt_PT"/>
        </w:rPr>
        <w:t xml:space="preserve">Jesus respondeu: "Vocês dizem que estão prontos para morrer por mim. Em verdade, em verdade digo a vocês, antes que o galo cante amanhã de manhã, você dirá três vezes que não me conhece!” Ele sabia que o compromisso de Pedro com ele não era tão forte quanto Pedro pensava que era. A frase "em verdade, em verdade digo a vocês" apresenta uma declaração importante e significa "prestem atenção ao que direi em seguida". Jesus estava dizendo que muito cedo na manhã seguinte, antes do galo cantar três vezes, Pedro diria três vezes que ele não conhecia Jesus. </w:t>
      </w:r>
    </w:p>
    <w:p>
      <w:pPr/>
      <w:r>
        <w:rPr>
          <w:lang w:val="pt_PT" w:bidi="pt_PT"/>
        </w:rPr>
      </w:r>
      <w:r>
        <w:rPr>
          <w:lang w:val="pt_PT" w:bidi="pt_PT"/>
        </w:rPr>
        <w:t>Parem aqui e discutam essa pergunta em grupo: que frases vocês usam em seu idioma para chamar a atenção de alguém quando querem dizer algo importante? Pausem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13:31–38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onze discípulos, a quem Jesus se refere aqui como "crianças pequenas"</w:t>
      </w:r>
    </w:p>
    <w:p>
      <w:pPr>
        <w:pStyle w:val="ListBullet"/>
        <w:spacing w:line="240" w:lineRule="auto"/>
        <w:ind w:left="720"/>
      </w:pPr>
      <w:r>
        <w:rPr>
          <w:lang w:val="pt_PT" w:bidi="pt_PT"/>
        </w:rPr>
      </w:r>
      <w:r>
        <w:rPr>
          <w:lang w:val="pt_PT" w:bidi="pt_PT"/>
        </w:rPr>
        <w:t>E Simão Pedro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 xml:space="preserve">Depois que Judas havia deixado a sala, Jesus começou a falar com seus discípulos. Jesus disse: "Agora as pessoas estão prestes a ver a glória do Filho do Homem, e Deus receberá glória por causa do Filho do Homem". Jesus continuou: "E como Deus recebe glória por causa do Filho do Homem, Deus glorificará o Filho do Homem em união com Ele. E Deus fará isso de uma só vez".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“Minha morte está chegando em breve, mas quando eu morrer as pessoas verão minha glória! E quando o Pai me ressuscitar, eles verão minha glória novamente!" ou "E todos também verão o quão maravilhoso Deus é por causa de minha morte e Deus me ressuscitando! Meu sofrimento valerá a pena", ou "E então o Pai me honrará de uma só vez. O plano de Deus é perfeito".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Jesus continuou, agora se dirigindo a seus discípulos muito direta e pessoalmente: “Meus filhos, estarei com vocês apenas por um pouco mais de tempo. E como disse aos líderes judeus, vocês me procurarão, mas vocês não serão capazes de ir para onde eu estou indo”.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 xml:space="preserve">Perguntem às pessoas que interpretam os discípulos: “O que vocês estão sentindo ou pensando?”. As pessoas podem responder coisas como "O que Jesus quer dizer? Para onde ele está indo que nós não podemos ir?” ou "Ele está falando conosco com tanto amor. Ele nos chamou de seus filhos!" ou "Esperamos que ele não fique longe por muito tempo. Sentiremos falta dele”. </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Jesus continuou: "Eu estou dando a vocês um novo mandamento: amem uns aos outros. Seguindo o exemplo de como eu amava vocês, então vocês devem amar uns aos outros. Se vocês amarem uns aos outros dessa maneira, então todos saberão que vocês são meus discípulos". </w:t>
      </w:r>
    </w:p>
    <w:p>
      <w:pPr/>
      <w:r>
        <w:rPr>
          <w:lang w:val="pt_PT" w:bidi="pt_PT"/>
        </w:rPr>
      </w:r>
      <w:r>
        <w:rPr>
          <w:lang w:val="pt_PT" w:bidi="pt_PT"/>
        </w:rPr>
        <w:t xml:space="preserve">Simão Pedro perguntou a Jesus: “Senhor, para onde você está indo?” Jesus respondeu: "Vocês não podem me seguir agora para onde estou indo, mas vocês me seguirão mais tarde". Pedro disse a Jesus: "Senhor, por que não posso ir com você agora? Darei minha vida por você!" </w:t>
      </w:r>
    </w:p>
    <w:p>
      <w:pPr/>
      <w:r>
        <w:rPr>
          <w:lang w:val="pt_PT" w:bidi="pt_PT"/>
        </w:rPr>
      </w:r>
      <w:r>
        <w:rPr>
          <w:lang w:val="pt_PT" w:bidi="pt_PT"/>
        </w:rPr>
        <w:t xml:space="preserve">Jesus respondeu: "Vocês dizem que estão prontos para morrer por mim. Em verdade, em verdade digo a vocês, antes que o galo cante amanhã de manhã, você dirá três vezes que não me conhece!”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coisas como: “Eu irei para onde o Senhor vai! Se eu tiver que morrer por ele, estou pronto!" ou "Nunca negarei Jesus! Como o Senhor pode dizer isso sobre mim?” ou "Amo meu Senhor. Ele é o Messias, o Filho de Deus".</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13:31–38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Quando ele havia saído, Jesus disse: "Agora o </w:t>
      </w:r>
      <w:r>
        <w:rPr>
          <w:b/>
          <w:lang w:val="pt_PT" w:bidi="pt_PT"/>
        </w:rPr>
        <w:t>Filho do Homem</w:t>
      </w:r>
      <w:r>
        <w:rPr>
          <w:lang w:val="pt_PT" w:bidi="pt_PT"/>
        </w:rPr>
        <w:t xml:space="preserve"> será glorificado, e Deus é </w:t>
      </w:r>
      <w:r>
        <w:rPr>
          <w:b/>
          <w:lang w:val="pt_PT" w:bidi="pt_PT"/>
        </w:rPr>
        <w:t>glorificado</w:t>
      </w:r>
      <w:r>
        <w:rPr>
          <w:lang w:val="pt_PT" w:bidi="pt_PT"/>
        </w:rPr>
        <w:t xml:space="preserve"> nele".</w:t>
      </w:r>
    </w:p>
    <w:p>
      <w:pPr/>
      <w:r>
        <w:rPr>
          <w:lang w:val="pt_PT" w:bidi="pt_PT"/>
        </w:rPr>
      </w:r>
      <w:r>
        <w:rPr>
          <w:lang w:val="pt_PT" w:bidi="pt_PT"/>
        </w:rPr>
        <w:t xml:space="preserve">Usem a mesma palavra ou frase para </w:t>
      </w:r>
      <w:r>
        <w:rPr>
          <w:b/>
          <w:lang w:val="pt_PT" w:bidi="pt_PT"/>
        </w:rPr>
        <w:t>"Filho do homem"</w:t>
      </w:r>
      <w:r>
        <w:rPr>
          <w:lang w:val="pt_PT" w:bidi="pt_PT"/>
        </w:rPr>
        <w:t xml:space="preserve"> que vocês usaram em passagens anteriores. Para mais informações sobre </w:t>
      </w:r>
      <w:r>
        <w:rPr>
          <w:lang w:val="pt_PT" w:bidi="pt_PT"/>
        </w:rPr>
        <w:t>Filho do Homem</w:t>
      </w:r>
      <w:r>
        <w:rPr>
          <w:lang w:val="pt_PT" w:bidi="pt_PT"/>
        </w:rPr>
        <w:t>, consulte o Glossário Mestre.</w:t>
      </w:r>
    </w:p>
    <w:p>
      <w:pPr/>
      <w:r>
        <w:rPr>
          <w:lang w:val="pt_PT" w:bidi="pt_PT"/>
        </w:rPr>
      </w:r>
      <w:r>
        <w:rPr>
          <w:lang w:val="pt_PT" w:bidi="pt_PT"/>
        </w:rPr>
        <w:t xml:space="preserve">Usem a mesma palavra ou frase para </w:t>
      </w:r>
      <w:r>
        <w:rPr>
          <w:b/>
          <w:lang w:val="pt_PT" w:bidi="pt_PT"/>
        </w:rPr>
        <w:t>“glorificado</w:t>
      </w:r>
      <w:r>
        <w:rPr>
          <w:lang w:val="pt_PT" w:bidi="pt_PT"/>
        </w:rPr>
        <w:t xml:space="preserve"> que vocês usaram em passagens anteriores. Para mais informações sobre </w:t>
      </w:r>
      <w:r>
        <w:rPr>
          <w:lang w:val="pt_PT" w:bidi="pt_PT"/>
        </w:rPr>
        <w:t>glorificar</w:t>
      </w:r>
      <w:r>
        <w:rPr>
          <w:lang w:val="pt_PT" w:bidi="pt_PT"/>
        </w:rPr>
        <w:t>, consulte o Glossário Mestre.</w:t>
      </w:r>
    </w:p>
    <w:p>
      <w:pPr/>
      <w:r>
        <w:rPr>
          <w:lang w:val="pt_PT" w:bidi="pt_PT"/>
        </w:rPr>
      </w:r>
      <w:r>
        <w:rPr>
          <w:lang w:val="pt_PT" w:bidi="pt_PT"/>
        </w:rPr>
        <w:t xml:space="preserve">Jesus disse: "Filhinhos, ainda um pouco de tempo estou com vocês. Vocês me buscarão, e assim como disse aos </w:t>
      </w:r>
      <w:r>
        <w:rPr>
          <w:b/>
          <w:lang w:val="pt_PT" w:bidi="pt_PT"/>
        </w:rPr>
        <w:t>judeus</w:t>
      </w:r>
      <w:r>
        <w:rPr>
          <w:lang w:val="pt_PT" w:bidi="pt_PT"/>
        </w:rPr>
        <w:t xml:space="preserve">, então agora também digo a vocês: ‘Para onde estou indo, vocês não podem ir’”. João usa normalmente o termo judeus para se referir a líderes religiosos judeus. Usem a mesma palavra ou frase para judeus que vocês usaram em passagens anteriores. Para mais informações sobre </w:t>
      </w:r>
      <w:r>
        <w:rPr>
          <w:lang w:val="pt_PT" w:bidi="pt_PT"/>
        </w:rPr>
        <w:t>judeus</w:t>
      </w:r>
      <w:r>
        <w:rPr>
          <w:lang w:val="pt_PT" w:bidi="pt_PT"/>
        </w:rPr>
        <w:t>, consulte o Glossário Mestre.</w:t>
      </w:r>
    </w:p>
    <w:p>
      <w:pPr/>
      <w:r>
        <w:rPr>
          <w:lang w:val="pt_PT" w:bidi="pt_PT"/>
        </w:rPr>
      </w:r>
      <w:r>
        <w:rPr>
          <w:lang w:val="pt_PT" w:bidi="pt_PT"/>
        </w:rPr>
        <w:t xml:space="preserve">Jesus disse que, por os discípulos amarem uns aos outros, todas as pessoas saberiam que são seus </w:t>
      </w:r>
      <w:r>
        <w:rPr>
          <w:b/>
          <w:lang w:val="pt_PT" w:bidi="pt_PT"/>
        </w:rPr>
        <w:t>discípulos</w:t>
      </w:r>
      <w:r>
        <w:rPr>
          <w:lang w:val="pt_PT" w:bidi="pt_PT"/>
        </w:rPr>
        <w:t xml:space="preserve">. Usem a mesma palavra ou frase para espírito que vocês usaram em passagens anteriores. Para mais informações sobre </w:t>
      </w:r>
      <w:r>
        <w:rPr>
          <w:lang w:val="pt_PT" w:bidi="pt_PT"/>
        </w:rPr>
        <w:t>discípulos</w:t>
      </w:r>
      <w:r>
        <w:rPr>
          <w:lang w:val="pt_PT" w:bidi="pt_PT"/>
        </w:rPr>
        <w:t>, consulte o Glossário Mestre.</w:t>
      </w:r>
    </w:p>
    <w:p>
      <w:pPr/>
      <w:r>
        <w:rPr>
          <w:lang w:val="pt_PT" w:bidi="pt_PT"/>
        </w:rPr>
      </w:r>
      <w:r>
        <w:rPr>
          <w:lang w:val="pt_PT" w:bidi="pt_PT"/>
        </w:rPr>
        <w:t>Então Simão Pedro disse a ele: "</w:t>
      </w:r>
      <w:r>
        <w:rPr>
          <w:b/>
          <w:lang w:val="pt_PT" w:bidi="pt_PT"/>
        </w:rPr>
        <w:t>Senhor</w:t>
      </w:r>
      <w:r>
        <w:rPr>
          <w:lang w:val="pt_PT" w:bidi="pt_PT"/>
        </w:rPr>
        <w:t xml:space="preserve">, para onde você está indo?" Use a mesma palavra ou frase para Senhor que você usou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Mais tarde na história, Jesus diz a Simão Pedro, em verdade, digo a você, o </w:t>
      </w:r>
      <w:r>
        <w:rPr>
          <w:b/>
          <w:lang w:val="pt_PT" w:bidi="pt_PT"/>
        </w:rPr>
        <w:t>galo</w:t>
      </w:r>
      <w:r>
        <w:rPr>
          <w:lang w:val="pt_PT" w:bidi="pt_PT"/>
        </w:rPr>
        <w:t xml:space="preserve"> não </w:t>
      </w:r>
      <w:r>
        <w:rPr>
          <w:b/>
          <w:lang w:val="pt_PT" w:bidi="pt_PT"/>
        </w:rPr>
        <w:t>cantará</w:t>
      </w:r>
      <w:r>
        <w:rPr>
          <w:lang w:val="pt_PT" w:bidi="pt_PT"/>
        </w:rPr>
        <w:t xml:space="preserve"> até que você me tenha negado três vezes. Um galo é um frango macho. Canto descreve o chamado alto de um frango macho no início da manhã.</w:t>
      </w:r>
    </w:p>
    <w:p>
      <w:pPr/>
      <w:r>
        <w:rPr>
          <w:lang w:val="pt_PT" w:bidi="pt_PT"/>
        </w:rPr>
      </w:r>
      <w:r>
        <w:rPr>
          <w:lang w:val="pt_PT" w:bidi="pt_PT"/>
        </w:rPr>
        <w:t xml:space="preserve">Pare aqui e, em grupo, olhe para uma foto de um </w:t>
      </w:r>
      <w:r>
        <w:rPr>
          <w:lang w:val="pt_PT" w:bidi="pt_PT"/>
        </w:rPr>
        <w:t>galo</w:t>
      </w:r>
      <w:r>
        <w:rPr>
          <w:lang w:val="pt_PT" w:bidi="pt_PT"/>
        </w:rPr>
        <w:t xml:space="preserve"> e assista a um vídeo ou ouça um áudio de um </w:t>
      </w:r>
      <w:r>
        <w:rPr>
          <w:lang w:val="pt_PT" w:bidi="pt_PT"/>
        </w:rPr>
        <w:t>galo cantando</w:t>
      </w:r>
      <w:r>
        <w:rPr>
          <w:lang w:val="pt_PT" w:bidi="pt_PT"/>
        </w:rPr>
        <w:t>.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14:1–14</w:t>
      </w:r>
      <w:r>
        <w:rPr>
          <w:lang w:val="pt_PT" w:bidi="pt_PT"/>
        </w:rPr>
      </w:r>
    </w:p>
    <w:p>
      <w:pPr>
        <w:pStyle w:val="Heading3"/>
      </w:pPr>
      <w:r>
        <w:rPr>
          <w:lang w:val="pt_PT" w:bidi="pt_PT"/>
        </w:rPr>
        <w:t>Ouvir e Sentir</w:t>
      </w:r>
    </w:p>
    <w:p>
      <w:pPr/>
      <w:r>
        <w:rPr>
          <w:lang w:val="pt_PT" w:bidi="pt_PT"/>
        </w:rPr>
      </w:r>
      <w:r>
        <w:rPr>
          <w:lang w:val="pt_PT" w:bidi="pt_PT"/>
        </w:rPr>
        <w:t>Nesta etapa, ouçam João 14:1–14 e guardem em seus corações.</w:t>
      </w:r>
    </w:p>
    <w:p>
      <w:pPr/>
      <w:r>
        <w:rPr>
          <w:lang w:val="pt_PT" w:bidi="pt_PT"/>
        </w:rPr>
      </w:r>
      <w:r>
        <w:rPr>
          <w:lang w:val="pt_PT" w:bidi="pt_PT"/>
        </w:rPr>
        <w:t>Ouçam uma versão em áudio de João 14:1–14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14:1–14 na tradução mais fácil de entender.</w:t>
      </w:r>
    </w:p>
    <w:p>
      <w:pPr/>
      <w:r>
        <w:rPr>
          <w:lang w:val="pt_PT" w:bidi="pt_PT"/>
        </w:rPr>
      </w:r>
      <w:r>
        <w:rPr>
          <w:lang w:val="pt_PT" w:bidi="pt_PT"/>
        </w:rPr>
        <w:t>Na passagem anterior, Jesus disse a Pedro que Pedro estava prestes a negar conhecê-lo. Pedro estava chateado e preocupado com o que Jesus disse. Jesus disse aos discípulos que ele estava prestes a deixá-los. Os discípulos estão perturbados e confusos. Jesus sabe como os discípulos estão se sentindo. Nessa passagem, Jesus fala com todos os seus discípulos. Jesus está preparando os discípulos para o momento em que ele morrerá. Jesus está procurando tranquilizar seus discípulos.</w:t>
      </w:r>
    </w:p>
    <w:p>
      <w:pPr/>
      <w:r>
        <w:rPr>
          <w:lang w:val="pt_PT" w:bidi="pt_PT"/>
        </w:rPr>
      </w:r>
      <w:r>
        <w:rPr>
          <w:lang w:val="pt_PT" w:bidi="pt_PT"/>
        </w:rPr>
        <w:t>Jesus sabia que seus discípulos estavam chateados porque ele estava deixando-os. Jesus fala com todos eles quando diz: "Não deixem seus corações se perturbarem". Esse era um mandamento de parar de se preocupar e ficar em paz. Lembrem-se de que na cultura judaica, o coração é onde os sentimentos e decisões de uma pessoa acontecem. Os discípulos sabem que Jesus está prestes a morrer, então é compreensível que eles estejam ansiosos e preocupados.</w:t>
      </w:r>
    </w:p>
    <w:p>
      <w:pPr/>
      <w:r>
        <w:rPr>
          <w:lang w:val="pt_PT" w:bidi="pt_PT"/>
        </w:rPr>
      </w:r>
      <w:r>
        <w:rPr>
          <w:lang w:val="pt_PT" w:bidi="pt_PT"/>
        </w:rPr>
        <w:t>Parem aqui e discutam essa pergunta em grupo: contem uma história sobre uma vez em que vocês ou alguém que vocês conhecem ficou preocupado. Como outros reconheceram que vocês estavam preocupados? Como vocês encorajariam um grupo de pessoas a não se preocupar, mesmo que estivessem em uma situação problemática? Pausem este áudio aqui.</w:t>
      </w:r>
    </w:p>
    <w:p>
      <w:pPr/>
      <w:r>
        <w:rPr>
          <w:lang w:val="pt_PT" w:bidi="pt_PT"/>
        </w:rPr>
      </w:r>
      <w:r>
        <w:rPr>
          <w:lang w:val="pt_PT" w:bidi="pt_PT"/>
        </w:rPr>
        <w:t>Jesus continua: "Acreditem em Deus, acreditem em mim". Jesus está dizendo a seus discípulos para confiarem em Deus e confiar em Jesus, em vez de ficarem perturbados. Assim como em passagens anteriores, João enfatiza a conexão entre crença em Deus e crença em Jesus. As pessoas que acreditam em Deus também precisam acreditar em Jesus. Jesus é o Filho prometido de Deus. Portanto, as pessoas podem conhecer a Deus acreditando em Jesus e confiando em tudo o que Jesus diz e faz.</w:t>
      </w:r>
    </w:p>
    <w:p>
      <w:pPr/>
      <w:r>
        <w:rPr>
          <w:lang w:val="pt_PT" w:bidi="pt_PT"/>
        </w:rPr>
      </w:r>
      <w:r>
        <w:rPr>
          <w:lang w:val="pt_PT" w:bidi="pt_PT"/>
        </w:rPr>
        <w:t>Jesus então descreve a esperança do céu a seus discípulos. Jesus diz que a casa de seu pai, ou céu, o lugar onde Deus vive, tem muitos quartos ou lugares para viver. Essa é uma imagem que significa que no céu há espaço suficiente para todos que confiam em Jesus. Deus fornece esse lugar. A pergunta que Jesus faz não requer uma resposta.</w:t>
      </w:r>
    </w:p>
    <w:p>
      <w:pPr/>
      <w:r>
        <w:rPr>
          <w:lang w:val="pt_PT" w:bidi="pt_PT"/>
        </w:rPr>
      </w:r>
      <w:r>
        <w:rPr>
          <w:lang w:val="pt_PT" w:bidi="pt_PT"/>
        </w:rPr>
        <w:t>Parem aqui e discutam essa pergunta em grupo: em seu idioma, como vocês descreveriam o lugar que alguém vive, que é seguro e é um lugar para descansar? O que vocês então diriam para mostrar que há lugares suficientes para todos? Pausem este áudio aqui.</w:t>
      </w:r>
    </w:p>
    <w:p>
      <w:pPr/>
      <w:r>
        <w:rPr>
          <w:lang w:val="pt_PT" w:bidi="pt_PT"/>
        </w:rPr>
      </w:r>
      <w:r>
        <w:rPr>
          <w:lang w:val="pt_PT" w:bidi="pt_PT"/>
        </w:rPr>
        <w:t>Jesus continua: "E se eu for e prepararmos um lugar para vocês", o que significa quando ou depois que Jesus for e preparar o lugar para eles, ele retornará para levá-los para se juntar a ele. Isso significa que Jesus preparará um lugar para cada pessoa, não há a opção de ele não ir. Depois que Jesus preparar um lugar, há uma certeza de que Jesus então voltará a seus seguidores. Os seguidores de Jesus então serão capazes de estar com Jesus para sempre. Jesus estava se referindo a Sua segunda vinda, ou retorno à Terra. Jesus diz a seus discípulos que eles conhecem o caminho para chegar à casa de seu Pai. "O caminho" pode ser entendido como "a jornada" ou "a estrada". Não há nenhum detalhe sobre como será o lugar o qual Jesus prepara, mas é suficiente saber que será com Jesus.</w:t>
      </w:r>
    </w:p>
    <w:p>
      <w:pPr/>
      <w:r>
        <w:rPr>
          <w:lang w:val="pt_PT" w:bidi="pt_PT"/>
        </w:rPr>
      </w:r>
      <w:r>
        <w:rPr>
          <w:lang w:val="pt_PT" w:bidi="pt_PT"/>
        </w:rPr>
        <w:t>Parem aqui e discutam essa pergunta com seu grupo: a imagem de "um lugar para vocês" significa que haverá espaço suficiente para que todos os seguidores de Jesus tenham lugares permanentes para estar com Jesus para sempre. Em sua cultura, como vocês descrevem lugares que têm espaço suficiente para que todos vivam permanentemente? Pause o áudio aqui.</w:t>
      </w:r>
    </w:p>
    <w:p>
      <w:pPr/>
      <w:r>
        <w:rPr>
          <w:lang w:val="pt_PT" w:bidi="pt_PT"/>
        </w:rPr>
      </w:r>
      <w:r>
        <w:rPr>
          <w:lang w:val="pt_PT" w:bidi="pt_PT"/>
        </w:rPr>
        <w:t>Tomé, que é um dos discípulos de Jesus, não entende o que Jesus acabou de dizer. Tomé é honesto o suficiente para perguntar a Jesus. Tomé quer que Jesus deixe claro exatamente como eles chegarão onde Jesus está indo. Tomé chama Jesus de “Senhor”, que significa mestre. Tomé então diz a Jesus que eles não sabem para onde Jesus está indo. Na passagem anterior, Tomé ouviu Jesus dizer a Pedro que ele não poderia ir com ele agora, mas seguirá mais tarde. Tomé quer que Jesus esclareça o que ele quer dizer. Tomé pergunta: “Como podemos saber o caminho?” Jesus acabou de dizer a eles: "Vocês sabem o caminho para onde estou indo".</w:t>
      </w:r>
    </w:p>
    <w:p>
      <w:pPr/>
      <w:r>
        <w:rPr>
          <w:lang w:val="pt_PT" w:bidi="pt_PT"/>
        </w:rPr>
      </w:r>
      <w:r>
        <w:rPr>
          <w:lang w:val="pt_PT" w:bidi="pt_PT"/>
        </w:rPr>
        <w:t>Parem aqui e contem uma história sobre um tempo em que alguém pensou que havia deixado algo claro para você, mas você não entendeu. Pause o áudio aqui.</w:t>
      </w:r>
    </w:p>
    <w:p>
      <w:pPr/>
      <w:r>
        <w:rPr>
          <w:lang w:val="pt_PT" w:bidi="pt_PT"/>
        </w:rPr>
      </w:r>
      <w:r>
        <w:rPr>
          <w:lang w:val="pt_PT" w:bidi="pt_PT"/>
        </w:rPr>
        <w:t>Jesus disse: “Eu sou o caminho, a verdade e a vida”. As palavras “Eu sou” são importantes. Essas palavras lembram aos ouvintes judeus do nome de Deus no Antigo Testamento. Deus disse a Moisés que seu nome é “Eu Sou”. Quando Jesus diz “Eu sou”, ele está dizendo que ele é Deus.</w:t>
      </w:r>
    </w:p>
    <w:p>
      <w:pPr/>
      <w:r>
        <w:rPr>
          <w:lang w:val="pt_PT" w:bidi="pt_PT"/>
        </w:rPr>
      </w:r>
      <w:r>
        <w:rPr>
          <w:lang w:val="pt_PT" w:bidi="pt_PT"/>
        </w:rPr>
        <w:t>Jesus diz a Tomé que Jesus é o caminho Jesus está mostrando que ele é o caminho para conhecer plenamente a Deus. Ao conhecer Jesus, qualquer um também pode conhecer a Deus. Jesus está lembrando aos discípulos que ele é o salvador prometido.</w:t>
      </w:r>
    </w:p>
    <w:p>
      <w:pPr/>
      <w:r>
        <w:rPr>
          <w:lang w:val="pt_PT" w:bidi="pt_PT"/>
        </w:rPr>
      </w:r>
      <w:r>
        <w:rPr>
          <w:lang w:val="pt_PT" w:bidi="pt_PT"/>
        </w:rPr>
        <w:t>Quando Jesus diz que ele é a "verdade", Jesus está dizendo que ele é totalmente confiável. Jesus revela quem Deus é. Jesus traz a verdade.</w:t>
      </w:r>
    </w:p>
    <w:p>
      <w:pPr/>
      <w:r>
        <w:rPr>
          <w:lang w:val="pt_PT" w:bidi="pt_PT"/>
        </w:rPr>
      </w:r>
      <w:r>
        <w:rPr>
          <w:lang w:val="pt_PT" w:bidi="pt_PT"/>
        </w:rPr>
        <w:t>Jesus também diz que ele é a "vida". Jesus quer dizer que ele é o único que pode dar vida às pessoas, vida eterna. Jesus diz que ninguém será capaz de vir ao Pai, a Deus, exceto por conhecer e confiar nele. Jesus é a maneira de saber a verdade sobre Deus, e ter vida eterna com Jesus e com seu Pai.</w:t>
      </w:r>
    </w:p>
    <w:p>
      <w:pPr/>
      <w:r>
        <w:rPr>
          <w:lang w:val="pt_PT" w:bidi="pt_PT"/>
        </w:rPr>
      </w:r>
      <w:r>
        <w:rPr>
          <w:lang w:val="pt_PT" w:bidi="pt_PT"/>
        </w:rPr>
        <w:t>Jesus diz que a única maneira de conhecer Deus e ter um relacionamento com Deus é acreditar em Jesus.</w:t>
      </w:r>
    </w:p>
    <w:p>
      <w:pPr/>
      <w:r>
        <w:rPr>
          <w:lang w:val="pt_PT" w:bidi="pt_PT"/>
        </w:rPr>
      </w:r>
      <w:r>
        <w:rPr>
          <w:lang w:val="pt_PT" w:bidi="pt_PT"/>
        </w:rPr>
        <w:t>Pare aqui e discuta essa pergunta com seu grupo: por que vocês acham que Jesus se descreve como "o caminho, a verdade e a vida"? Pause o áudio aqui.</w:t>
      </w:r>
    </w:p>
    <w:p>
      <w:pPr/>
      <w:r>
        <w:rPr>
          <w:lang w:val="pt_PT" w:bidi="pt_PT"/>
        </w:rPr>
      </w:r>
      <w:r>
        <w:rPr>
          <w:lang w:val="pt_PT" w:bidi="pt_PT"/>
        </w:rPr>
        <w:t>Depois de responder à pergunta de Tomé, Jesus diz a todos os discípulos: "Se vocês realmente me conhecem, vocês conhecerão meu Pai também". Essa declaração poderia ser uma promessa ou uma leve repreensão. A maioria dos comentadores acredita que devemos ler essa frase como uma promessa de Jesus de que, se os discípulos o conhecem, eles podem conhecer a Deus também.</w:t>
      </w:r>
    </w:p>
    <w:p>
      <w:pPr/>
      <w:r>
        <w:rPr>
          <w:lang w:val="pt_PT" w:bidi="pt_PT"/>
        </w:rPr>
      </w:r>
      <w:r>
        <w:rPr>
          <w:lang w:val="pt_PT" w:bidi="pt_PT"/>
        </w:rPr>
        <w:t>Parem aqui e contem uma história sobre um momento em que vocês estavam conhecendo alguém. Explique que tipo de coisas vocês fizeram juntos, ou que tipo de coisas vocês falaram antes de poderem dizer que vocês realmente "os conheciam". Pause o áudio aqui.</w:t>
      </w:r>
    </w:p>
    <w:p>
      <w:pPr/>
      <w:r>
        <w:rPr>
          <w:lang w:val="pt_PT" w:bidi="pt_PT"/>
        </w:rPr>
      </w:r>
      <w:r>
        <w:rPr>
          <w:lang w:val="pt_PT" w:bidi="pt_PT"/>
        </w:rPr>
        <w:t>Jesus então diz: “De agora em diante, vocês o conhecem e o viram”.</w:t>
      </w:r>
    </w:p>
    <w:p>
      <w:pPr/>
      <w:r>
        <w:rPr>
          <w:lang w:val="pt_PT" w:bidi="pt_PT"/>
        </w:rPr>
      </w:r>
      <w:r>
        <w:rPr>
          <w:lang w:val="pt_PT" w:bidi="pt_PT"/>
        </w:rPr>
        <w:t>"De agora em diante" se refere ao tempo depois que Jesus morreu. Os discípulos saberão e entenderão plenamente quem Jesus é: o salvador prometido e o Filho de Deus. Os discípulos não serão capazes de ver Deus com seus olhos. No entanto, conhecer Jesus plenamente será "ver ou entender a Deus", conhecê-lo e entender como Deus trabalha no mundo e na vida das pessoas. Nas Escrituras, as pessoas não alegariam conhecer a Deus. Jesus está mudando isso. Ao conhecer verdadeiramente Jesus, as pessoas podem conhecer verdadeiramente a Deus.</w:t>
      </w:r>
    </w:p>
    <w:p>
      <w:pPr/>
      <w:r>
        <w:rPr>
          <w:lang w:val="pt_PT" w:bidi="pt_PT"/>
        </w:rPr>
      </w:r>
      <w:r>
        <w:rPr>
          <w:lang w:val="pt_PT" w:bidi="pt_PT"/>
        </w:rPr>
        <w:t>Parem aqui e discutam essa pergunta com seu grupo: em sua cultura, dêem exemplos de pessoas que vocês conhecem e pessoas que vocês "ouviram falar". Qual é a diferença? Pause o áudio aqui.</w:t>
      </w:r>
    </w:p>
    <w:p>
      <w:pPr/>
      <w:r>
        <w:rPr>
          <w:lang w:val="pt_PT" w:bidi="pt_PT"/>
        </w:rPr>
      </w:r>
      <w:r>
        <w:rPr>
          <w:lang w:val="pt_PT" w:bidi="pt_PT"/>
        </w:rPr>
        <w:t>Filipe, um dos discípulos, pede a Jesus que mostre a eles o Pai. Filipe está pedindo para ver Deus, o Pai, com seus olhos. Filipe diz que uma vez que eles tenham visto a Deus, o Pai, com seus próprios olhos, eles ficarão satisfeitos e não precisarão pedir nada mais. Enquanto a conversa continua, Jesus usa essa pergunta para mostrar o relacionamento extremamente próximo entre si mesmo e o Pai. A resposta de Jesus é bastante chocante. Jesus repreende ligeiramente Filipe, lembrando Filipe que ele passou tempo suficiente — provavelmente os últimos 3 anos — com Jesus. Jesus diz que vê-lo, que acreditar em Jesus, é ver e conhecer o Pai. Isso significa que Jesus revela quem Deus, o Pai, é. Jesus então declara: "Vocês não acreditam que estou no Pai e o Pai está em mim?" Essa é a segunda vez que Jesus está dizendo que ele é um com o Pai e o Pai é um com ele. Eles estão juntos e ligados; elas são um só. Desta vez, Jesus está fazendo a alegação a seus amigos próximos, que devem conhecê-lo bem.</w:t>
      </w:r>
    </w:p>
    <w:p>
      <w:pPr/>
      <w:r>
        <w:rPr>
          <w:lang w:val="pt_PT" w:bidi="pt_PT"/>
        </w:rPr>
      </w:r>
      <w:r>
        <w:rPr>
          <w:lang w:val="pt_PT" w:bidi="pt_PT"/>
        </w:rPr>
        <w:t>Jesus então explica que o que ele diz vem do que o Pai faz. O Pai está agindo, e Jesus está falando o que o Pai está fazendo. Jesus não está agindo por conta própria, fazendo apenas o que o Pai está fazendo. O que Jesus diz e faz mostra como o Pai é.</w:t>
      </w:r>
    </w:p>
    <w:p>
      <w:pPr/>
      <w:r>
        <w:rPr>
          <w:lang w:val="pt_PT" w:bidi="pt_PT"/>
        </w:rPr>
      </w:r>
      <w:r>
        <w:rPr>
          <w:lang w:val="pt_PT" w:bidi="pt_PT"/>
        </w:rPr>
        <w:t>Parem aqui e joguem esse jogo. Formem pares. Peguem alguma corda ou algo que vocês possam usar pra amarrar. Fique ao lado de seu parceiro e amarrem as pernas juntas. A pessoa que está de pé à direita amarra sua perna esquerda à perna direita da pessoa que está de pé à esquerda. Agora tentem caminhar. Veja se vocês podem trabalhar juntos como um só homem. Pause o áudio aqui.</w:t>
      </w:r>
    </w:p>
    <w:p>
      <w:pPr/>
      <w:r>
        <w:rPr>
          <w:lang w:val="pt_PT" w:bidi="pt_PT"/>
        </w:rPr>
      </w:r>
      <w:r>
        <w:rPr>
          <w:lang w:val="pt_PT" w:bidi="pt_PT"/>
        </w:rPr>
        <w:t>Jesus repete a alegação: "Acreditem em mim quando digo que estou no Pai e o Pai está em mim; ou pelo menos acreditem nas evidências das próprias obras". Jesus diz aos discípulos para "crer em mim", isso é crer ou confiar no que ele está dizendo. Jesus prefere que os discípulos acreditassem nele por causa do que ele diz, mas se eles veem os milagres e acreditam nele, então isso é melhor do que não acreditar nada.</w:t>
      </w:r>
    </w:p>
    <w:p>
      <w:pPr/>
      <w:r>
        <w:rPr>
          <w:lang w:val="pt_PT" w:bidi="pt_PT"/>
        </w:rPr>
      </w:r>
      <w:r>
        <w:rPr>
          <w:lang w:val="pt_PT" w:bidi="pt_PT"/>
        </w:rPr>
        <w:t>Então Jesus diz a seus discípulos algo muito importante. Os discípulos sabem que precisam prestar atenção. Jesus diz que qualquer um que tome a decisão pessoal de seguir e confiar em Jesus não apenas fará o que ele tem feito, mas fará coisas ainda maiores. Quando Jesus for estar com o Deus Pai, ele enviará a seus seguidores o Espírito Santo. O Espírito Santo dará a eles poder de falar com as pessoas em todos os lugares sobre Jesus. O Espírito Santo também permitirá que eles realizem milagres. Jesus não queria dizer que eles fariam milagres ainda mais impressionantes do que ele fez. Jesus provavelmente queria dizer que eles fariam o mesmo tipo de milagres, mas em todo o mundo.</w:t>
      </w:r>
    </w:p>
    <w:p>
      <w:pPr/>
      <w:r>
        <w:rPr>
          <w:lang w:val="pt_PT" w:bidi="pt_PT"/>
        </w:rPr>
      </w:r>
      <w:r>
        <w:rPr>
          <w:lang w:val="pt_PT" w:bidi="pt_PT"/>
        </w:rPr>
        <w:t>Parem aqui e contem uma história sobre uma vez que vocês ensinaram a alguém uma habilidade, e ele se tornou melhor nisso do que vocês! Talvez fosse cozinhar, jardinagem, construção, etc.</w:t>
      </w:r>
    </w:p>
    <w:p>
      <w:pPr/>
      <w:r>
        <w:rPr>
          <w:lang w:val="pt_PT" w:bidi="pt_PT"/>
        </w:rPr>
      </w:r>
      <w:r>
        <w:rPr>
          <w:lang w:val="pt_PT" w:bidi="pt_PT"/>
        </w:rPr>
        <w:t>Pare aqui e discuta essa pergunta com seu grupo: em sua cultura, como você se sentiria se uma pessoa mais jovem ou alguém que não fosse importante fizesse mais ou "maiores" coisas do que o líder ou ancião? Pause o áudio aqui.</w:t>
      </w:r>
    </w:p>
    <w:p>
      <w:pPr/>
      <w:r>
        <w:rPr>
          <w:lang w:val="pt_PT" w:bidi="pt_PT"/>
        </w:rPr>
      </w:r>
      <w:r>
        <w:rPr>
          <w:lang w:val="pt_PT" w:bidi="pt_PT"/>
        </w:rPr>
        <w:t>Jesus diz a seus discípulos: "Vocês podem pedir qualquer coisa em meu nome, e farei isso, para que o Filho possa trazer glória ao Pai".</w:t>
      </w:r>
    </w:p>
    <w:p>
      <w:pPr/>
      <w:r>
        <w:rPr>
          <w:lang w:val="pt_PT" w:bidi="pt_PT"/>
        </w:rPr>
      </w:r>
      <w:r>
        <w:rPr>
          <w:lang w:val="pt_PT" w:bidi="pt_PT"/>
        </w:rPr>
        <w:t>"Em meu nome" não é uma fórmula para os discípulos obterem o que gostariam. Os nomes na cultura de Jesus representavam a pessoa. Os discípulos estavam conectados a Jesus porque eles o seguiam. Quando eles pedem algo em nome de Jesus, eles estão solicitando com base no poder e autoridade de Jesus, e em sua conexão com Jesus como seus discípulos. Jesus diz que não há limite para o poder da oração. Jesus está dizendo que ele pode fazer qualquer coisa.</w:t>
      </w:r>
    </w:p>
    <w:p>
      <w:pPr/>
      <w:r>
        <w:rPr>
          <w:lang w:val="pt_PT" w:bidi="pt_PT"/>
        </w:rPr>
      </w:r>
      <w:r>
        <w:rPr>
          <w:lang w:val="pt_PT" w:bidi="pt_PT"/>
        </w:rPr>
        <w:t>Parem aqui e contem uma história sobre quando vocês pediram a Jesus algo "em seu nome". O que aconteceu? De que maneira a resposta trouxe glória ou honra a Deus? Pause o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14:1–14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Jesus diz a seus discípulos para não ficarem perturbados. Ele diz a eles que preparará um lugar para eles. Jesus diz que ele voltará para os discípulos e que eles sabem como chegar onde Jesus está indo.</w:t>
      </w:r>
    </w:p>
    <w:p>
      <w:pPr/>
      <w:r>
        <w:rPr>
          <w:lang w:val="pt_PT" w:bidi="pt_PT"/>
        </w:rPr>
      </w:r>
      <w:r>
        <w:rPr>
          <w:b/>
          <w:lang w:val="pt_PT" w:bidi="pt_PT"/>
        </w:rPr>
        <w:t>Na segunda cena:</w:t>
      </w:r>
      <w:r>
        <w:rPr>
          <w:lang w:val="pt_PT" w:bidi="pt_PT"/>
        </w:rPr>
        <w:t xml:space="preserve"> Tomé diz a Jesus que eles não sabem como chegar onde Jesus está indo. Jesus disse: “Eu sou o caminho, a verdade e a vida”. Ninguém vem ao Pai, exceto por meio de mim". Jesus diz a eles que eles conhecem o Pai porque conhecem Jesus.</w:t>
      </w:r>
    </w:p>
    <w:p>
      <w:pPr/>
      <w:r>
        <w:rPr>
          <w:lang w:val="pt_PT" w:bidi="pt_PT"/>
        </w:rPr>
      </w:r>
      <w:r>
        <w:rPr>
          <w:b/>
          <w:lang w:val="pt_PT" w:bidi="pt_PT"/>
        </w:rPr>
        <w:t>Na terceira cena:</w:t>
      </w:r>
      <w:r>
        <w:rPr>
          <w:lang w:val="pt_PT" w:bidi="pt_PT"/>
        </w:rPr>
        <w:t xml:space="preserve"> Filipe pede a Jesus que mostre a eles o Pai. Jesus afirma duas vezes: "Eu estou no Pai e o Pai está em mim". Quando Jesus fala, é o Pai que está em Jesus fazendo seu trabalho. Jesus quer que os discípulos acreditem em Jesus, ou pelo menos acreditem por causa do que ele fez.</w:t>
      </w:r>
    </w:p>
    <w:p>
      <w:pPr/>
      <w:r>
        <w:rPr>
          <w:lang w:val="pt_PT" w:bidi="pt_PT"/>
        </w:rPr>
      </w:r>
      <w:r>
        <w:rPr>
          <w:b/>
          <w:lang w:val="pt_PT" w:bidi="pt_PT"/>
        </w:rPr>
        <w:t>Na quarta cena:</w:t>
      </w:r>
      <w:r>
        <w:rPr>
          <w:lang w:val="pt_PT" w:bidi="pt_PT"/>
        </w:rPr>
        <w:t xml:space="preserve"> Jesus diz que uma vez que ele tenha ido embora, aqueles que acreditam nele farão obras maiores do que ele fez. Jesus fará o que os discípulos pedirem em seu nome, para trazer glória a seu Pai.</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E os discípulos</w:t>
      </w:r>
    </w:p>
    <w:p>
      <w:pPr/>
      <w:r>
        <w:rPr>
          <w:lang w:val="pt_PT" w:bidi="pt_PT"/>
        </w:rPr>
      </w:r>
      <w:r>
        <w:rPr>
          <w:lang w:val="pt_PT" w:bidi="pt_PT"/>
        </w:rPr>
        <w:t>Em grupo, prestem atenção a essas partes do cenário da passagem: na passagem anterior, Jesus disse aos discípulos que ele os deixará em breve. Os discípulos estão chateados, confusos e provavelmente preocupados. Isso acontece durante a refeição da Páscoa.</w:t>
      </w:r>
    </w:p>
    <w:p>
      <w:pPr/>
      <w:r>
        <w:rPr>
          <w:lang w:val="pt_PT" w:bidi="pt_PT"/>
        </w:rPr>
      </w:r>
      <w:r>
        <w:rPr>
          <w:lang w:val="pt_PT" w:bidi="pt_PT"/>
        </w:rPr>
        <w:t>Imaginem Jesus e seus discípulos sentados ao redor da mesa, continuando a falar. Os discípulos de Jesus estão preocupados, então Jesus diz: "Não deixem seus corações ficarem perturbados". Jesus está usando a palavra "coração" aqui para significar como os discípulos estão se sentindo e o que estão pensando. Os discípulos entenderiam o "coração" como o centro e fonte de emoções e desejos.</w:t>
      </w:r>
    </w:p>
    <w:p>
      <w:pPr/>
      <w:r>
        <w:rPr>
          <w:lang w:val="pt_PT" w:bidi="pt_PT"/>
        </w:rPr>
      </w:r>
      <w:r>
        <w:rPr>
          <w:lang w:val="pt_PT" w:bidi="pt_PT"/>
        </w:rPr>
        <w:t>Jesus primeiro diz a seus discípulos para não se preocuparem. Isso poderia ser pensado como uma ação negativa: "Não se preocupe. Então Jesus diz a eles para fazerem algo positivo "acreditando" em Deus e "acreditando" em si mesmo. Uma declaração negativa seguida de uma declaração positiva mostra o que Jesus diz que é importante. Acreditar é "continuar confiando".</w:t>
      </w:r>
    </w:p>
    <w:p>
      <w:pPr/>
      <w:r>
        <w:rPr>
          <w:lang w:val="pt_PT" w:bidi="pt_PT"/>
        </w:rPr>
      </w:r>
      <w:r>
        <w:rPr>
          <w:lang w:val="pt_PT" w:bidi="pt_PT"/>
        </w:rPr>
        <w:t>Jesus diz: "A casa de meu Pai tem muitos quartos", ou "Há mais do que espaço suficiente na casa de meu Pai". "A casa de meu Pai" é uma maneira de falar sobre o céu — onde Deus vive. Jesus não está dizendo que seu Pai vive em uma casa literal, mas que esse é o lugar onde o próprio Deus vive e está com seu povo. Jesus está explicando que há muito espaço para todas as pessoas no céu.</w:t>
      </w:r>
    </w:p>
    <w:p>
      <w:pPr/>
      <w:r>
        <w:rPr>
          <w:lang w:val="pt_PT" w:bidi="pt_PT"/>
        </w:rPr>
      </w:r>
      <w:r>
        <w:rPr>
          <w:lang w:val="pt_PT" w:bidi="pt_PT"/>
        </w:rPr>
        <w:t>Parem aqui e discutam essa pergunta em grupo: como vocês podem dizer "a casa de meu Pai", em sua região? Pause o áudio aqui.</w:t>
      </w:r>
    </w:p>
    <w:p>
      <w:pPr/>
      <w:r>
        <w:rPr>
          <w:lang w:val="pt_PT" w:bidi="pt_PT"/>
        </w:rPr>
      </w:r>
      <w:r>
        <w:rPr>
          <w:lang w:val="pt_PT" w:bidi="pt_PT"/>
        </w:rPr>
        <w:t>"Se não fosse assim, eu teria dito a você que prepararei um lugar para você lá?"</w:t>
      </w:r>
    </w:p>
    <w:p>
      <w:pPr/>
      <w:r>
        <w:rPr>
          <w:lang w:val="pt_PT" w:bidi="pt_PT"/>
        </w:rPr>
      </w:r>
      <w:r>
        <w:rPr>
          <w:lang w:val="pt_PT" w:bidi="pt_PT"/>
        </w:rPr>
        <w:t>"Se não fosse assim" é uma frase que significa "se não houvesse quartos suficientes". Esse tipo de pergunta não requer uma resposta. Esse tipo de pergunta é usado por Jesus para dizer algo aos discípulos. Jesus está dizendo aos discípulos que há espaço suficiente e todos que acreditam em Jesus têm um lugar lá.</w:t>
      </w:r>
    </w:p>
    <w:p>
      <w:pPr/>
      <w:r>
        <w:rPr>
          <w:lang w:val="pt_PT" w:bidi="pt_PT"/>
        </w:rPr>
      </w:r>
      <w:r>
        <w:rPr>
          <w:lang w:val="pt_PT" w:bidi="pt_PT"/>
        </w:rPr>
        <w:t>Parem aqui e discutam essa pergunta em grupo: descrevam uma vez em que vocês fizeram uma pergunta e esperaram que seus ouvintes dissessem "não". Se vocês não conseguem pensar em como vocês fariam isso, descrevam como vocês lembrariam a seus ouvintes que eles não deveriam duvidar do que vocês disseram. Pause o áudio aqui.</w:t>
      </w:r>
    </w:p>
    <w:p>
      <w:pPr/>
      <w:r>
        <w:rPr>
          <w:lang w:val="pt_PT" w:bidi="pt_PT"/>
        </w:rPr>
      </w:r>
      <w:r>
        <w:rPr>
          <w:lang w:val="pt_PT" w:bidi="pt_PT"/>
        </w:rPr>
        <w:t>Jesus então diz a seus discípulos que ele irá preparar um lugar para eles, e então ele voltará para eles. Jesus então levará aqueles que o conhecem para estarem com ele para sempre. É provável que Jesus esteja falando sobre sua "segunda vinda", o momento em que Jesus retornará à terra em toda a sua glória. Isso ainda não aconteceu, então quando Jesus diz "Voltarei novamente", é em algum momento do futuro.</w:t>
      </w:r>
    </w:p>
    <w:p>
      <w:pPr/>
      <w:r>
        <w:rPr>
          <w:lang w:val="pt_PT" w:bidi="pt_PT"/>
        </w:rPr>
      </w:r>
      <w:r>
        <w:rPr>
          <w:lang w:val="pt_PT" w:bidi="pt_PT"/>
        </w:rPr>
        <w:t>Parem aqui e discutam essa pergunta em grupo: contem uma história sobre planos de ir e pedir a alguém que os leve com vocês em uma jornada. Como vocês falam com a pessoa quando dizem a ela que estão indo para buscá-la em algum momento do futuro? Prestem atenção às palavras que vocês usam para falar sobre voltar a um lugar e pegar alguém. Pause o áudio aqui.</w:t>
      </w:r>
    </w:p>
    <w:p>
      <w:pPr/>
      <w:r>
        <w:rPr>
          <w:lang w:val="pt_PT" w:bidi="pt_PT"/>
        </w:rPr>
      </w:r>
      <w:r>
        <w:rPr>
          <w:lang w:val="pt_PT" w:bidi="pt_PT"/>
        </w:rPr>
        <w:t>Jesus então diz: "Vocês conhecem o caminho para o lugar onde estou indo". "O caminho" é uma maneira de dizer os meios pelos quais alguém chega a um lugar, como uma estrada ou rua.</w:t>
      </w:r>
    </w:p>
    <w:p>
      <w:pPr/>
      <w:r>
        <w:rPr>
          <w:lang w:val="pt_PT" w:bidi="pt_PT"/>
        </w:rPr>
      </w:r>
      <w:r>
        <w:rPr>
          <w:lang w:val="pt_PT" w:bidi="pt_PT"/>
        </w:rPr>
        <w:t>Parem aqui e discutam essa pergunta em grupo: deem um exemplo de como vocês dão instruções a alguém para ajudá-lo a ir a algum lugar. Prestem atenção a como vocês falam sobre as direções que alguém deve seguir, ou o caminho ou estrada que ele deve caminhar para chegar ao destino final. Pause o áudio aqui.</w:t>
      </w:r>
    </w:p>
    <w:p>
      <w:pPr/>
      <w:r>
        <w:rPr>
          <w:lang w:val="pt_PT" w:bidi="pt_PT"/>
        </w:rPr>
      </w:r>
      <w:r>
        <w:rPr>
          <w:lang w:val="pt_PT" w:bidi="pt_PT"/>
        </w:rPr>
        <w:t>Na cena 2, os discípulos respondem ao que Jesus acabou de dizer. Tomé provavelmente nos mostrando o que todo o grupo está pensando. Tomé diz "Senhor", ou "mestre". Tomé e mais tarde Filipe se dirigem a Jesus com o título respeitoso de Senhor. Eles tratam Jesus como seu líder e mestre respeitado.</w:t>
      </w:r>
    </w:p>
    <w:p>
      <w:pPr/>
      <w:r>
        <w:rPr>
          <w:lang w:val="pt_PT" w:bidi="pt_PT"/>
        </w:rPr>
      </w:r>
      <w:r>
        <w:rPr>
          <w:lang w:val="pt_PT" w:bidi="pt_PT"/>
        </w:rPr>
        <w:t>Tomé então faz uma pergunta que não precisa de uma resposta. Tomé não entende para onde Jesus está indo, então ele não pode saber o caminho. Tomé usa a mesma palavra: "o caminho".</w:t>
      </w:r>
    </w:p>
    <w:p>
      <w:pPr/>
      <w:r>
        <w:rPr>
          <w:lang w:val="pt_PT" w:bidi="pt_PT"/>
        </w:rPr>
      </w:r>
      <w:r>
        <w:rPr>
          <w:lang w:val="pt_PT" w:bidi="pt_PT"/>
        </w:rPr>
        <w:t>A próxima parte da passagem é muito importante. Jesus está falando com Tomé. Jesus diz: “Eu sou o caminho, a verdade e a vida. Ninguém vem ao Pai, exceto por meio de mim". Essa é a sexta vez que João nos disse que Jesus se descreve usando a frase "Eu sou". Jesus está dizendo que ele é a maneira de as pessoas serem capazes de terem um relacionamento correto com Deus. Jesus revela a verdade sobre Deus, quem ele é. Jesus é a única pessoa que pode dar vida eterna às pessoas.</w:t>
      </w:r>
    </w:p>
    <w:p>
      <w:pPr/>
      <w:r>
        <w:rPr>
          <w:lang w:val="pt_PT" w:bidi="pt_PT"/>
        </w:rPr>
      </w:r>
      <w:r>
        <w:rPr>
          <w:lang w:val="pt_PT" w:bidi="pt_PT"/>
        </w:rPr>
        <w:t>Parem aqui e discutam essa pergunta em grupo: que palavras e frases vocês usariam para descrever cada um desses elementos? O que vocês diriam para ajudar as pessoas em sua cultura a entender o que Jesus está dizendo? Pause o áudio aqui.</w:t>
      </w:r>
    </w:p>
    <w:p>
      <w:pPr/>
      <w:r>
        <w:rPr>
          <w:lang w:val="pt_PT" w:bidi="pt_PT"/>
        </w:rPr>
      </w:r>
      <w:r>
        <w:rPr>
          <w:lang w:val="pt_PT" w:bidi="pt_PT"/>
        </w:rPr>
        <w:t>Jesus continua: "Se vocês realmente me conhecem, vocês conhecerão meu Pai também. De agora em diante, vocês o conhecem e o viram". Essa é uma declaração chocante! Jesus está dizendo que ele é a única maneira de as pessoas conhecerem a Deus, e mais do que isso, se as pessoas conhecem Jesus, elas também conhecem o Pai. Jesus está dizendo que ele é o único que pode restaurar as pessoas a Deus. Ainda mais surpreendente é que, se eles viram Jesus, eles viram o Pai — o que significa que Jesus e o Pai são um só.</w:t>
      </w:r>
    </w:p>
    <w:p>
      <w:pPr/>
      <w:r>
        <w:rPr>
          <w:lang w:val="pt_PT" w:bidi="pt_PT"/>
        </w:rPr>
      </w:r>
      <w:r>
        <w:rPr>
          <w:lang w:val="pt_PT" w:bidi="pt_PT"/>
        </w:rPr>
        <w:t>Parem aqui e discutam essa pergunta em grupo: descrevam uma pessoa que é o caminho, ou meio de chegar a algum lugar, e também traz verdade e vida. Que tipos de coisas vocês esperariam que essa pessoa fizesse? Se as pessoas em sua cultura encontrassem alguém que faz todas essas coisas, como elas reagiriam? Pause o áudio aqui.</w:t>
      </w:r>
    </w:p>
    <w:p>
      <w:pPr/>
      <w:r>
        <w:rPr>
          <w:lang w:val="pt_PT" w:bidi="pt_PT"/>
        </w:rPr>
      </w:r>
      <w:r>
        <w:rPr>
          <w:lang w:val="pt_PT" w:bidi="pt_PT"/>
        </w:rPr>
        <w:t>Na cena 3, Filipe fala. Filipe está fazendo uma pergunta a Jesus, enquanto todos os outros discípulos ainda estão lá e ouvindo a conversa. Filipe chama Jesus de "Senhor". Filipe pede a Jesus que mostre a eles o Pai e eles ficarão satisfeitos. Filipe não entende as coisas que Jesus já disse a eles.</w:t>
      </w:r>
    </w:p>
    <w:p>
      <w:pPr/>
      <w:r>
        <w:rPr>
          <w:lang w:val="pt_PT" w:bidi="pt_PT"/>
        </w:rPr>
      </w:r>
      <w:r>
        <w:rPr>
          <w:lang w:val="pt_PT" w:bidi="pt_PT"/>
        </w:rPr>
        <w:t>Parem aqui e discutam essa pergunta como um grupo: contem uma história sobre uma vez que vocês tinham algumas informações sobre algo, mas vocês queriam saber mais, então vocês continuaram fazendo perguntas para obter mais informações e provas. Pause o áudio aqui.</w:t>
      </w:r>
    </w:p>
    <w:p>
      <w:pPr/>
      <w:r>
        <w:rPr>
          <w:lang w:val="pt_PT" w:bidi="pt_PT"/>
        </w:rPr>
      </w:r>
      <w:r>
        <w:rPr>
          <w:lang w:val="pt_PT" w:bidi="pt_PT"/>
        </w:rPr>
        <w:t>Jesus responde a Filipe, com uma repreensão leve. Jesus também usa uma pergunta que não requer uma resposta, mas Jesus está esperando que Filipe perceba seu erro. Jesus diz: "Não estive com você todo esse tempo, Filipe, e você ainda não me conhece?" Jesus está dizendo que ele está com Filipe há muito tempo, três anos, e Filipe viu tudo o que Jesus disse e fez, e ainda Filipe não entendeu quem Jesus é. Jesus está dizendo que durante todo o tempo que eles estiveram juntos, Jesus tem mostrado Filipe (e todos os discípulos) quem Deus é.</w:t>
      </w:r>
    </w:p>
    <w:p>
      <w:pPr/>
      <w:r>
        <w:rPr>
          <w:lang w:val="pt_PT" w:bidi="pt_PT"/>
        </w:rPr>
      </w:r>
      <w:r>
        <w:rPr>
          <w:lang w:val="pt_PT" w:bidi="pt_PT"/>
        </w:rPr>
        <w:t>Jesus está dizendo que qualquer um que o tenha visto viu o pai, então pedir para ver o Pai não faz sentido. Jesus então diz algo chocante, que ele está no Pai e que o Pai está em Jesus. Jesus diz que a razão pela qual ele pode dizer isso é porque o Pai, que vive em Jesus, faz seu trabalho, e Jesus então age. Jesus não está apenas copiando o que o Pai está fazendo, mas Jesus quer fazer o que o Pai está fazendo porque eles são um. O Pai é a fonte de sabedoria e poder para Jesus agir. Jesus também quer trazer glória ao Pai. Jesus então pede aos discípulos que olhem para o que ele fez, e isso deve ser prova suficiente de que o Pai está em Jesus, e Jesus está no Pai.</w:t>
      </w:r>
    </w:p>
    <w:p>
      <w:pPr/>
      <w:r>
        <w:rPr>
          <w:lang w:val="pt_PT" w:bidi="pt_PT"/>
        </w:rPr>
      </w:r>
      <w:r>
        <w:rPr>
          <w:lang w:val="pt_PT" w:bidi="pt_PT"/>
        </w:rPr>
        <w:t>Parem aqui e discutam em grupo: em sua cultura, se alguém está representando outra pessoa, como vocês diriam isso ou descreveriam? Vocês podem reordenar as frases que Jesus fala. Por exemplo, se fizer melhor sentido para vocês começarem com Jesus dizendo aos discípulos que o que ele fala não são suas próprias palavras, mas são as palavras do Pai, vocês podem começar lá. Vocês podem então querer seguir para as palavras de Jesus, dizendo que quem viu Jesus viu o Pai. Pause o áudio aqui.</w:t>
      </w:r>
    </w:p>
    <w:p>
      <w:pPr/>
      <w:r>
        <w:rPr>
          <w:lang w:val="pt_PT" w:bidi="pt_PT"/>
        </w:rPr>
      </w:r>
      <w:r>
        <w:rPr>
          <w:lang w:val="pt_PT" w:bidi="pt_PT"/>
        </w:rPr>
        <w:t>Na quarta cena, Jesus começa dizendo: "Verdadeiramente digo a vocês" ou "Muito verdadeiramente digo a vocês". Jesus está dizendo: "Prestem atenção ao que estou dizendo a vocês em seguida".</w:t>
      </w:r>
    </w:p>
    <w:p>
      <w:pPr/>
      <w:r>
        <w:rPr>
          <w:lang w:val="pt_PT" w:bidi="pt_PT"/>
        </w:rPr>
      </w:r>
      <w:r>
        <w:rPr>
          <w:lang w:val="pt_PT" w:bidi="pt_PT"/>
        </w:rPr>
        <w:t>Jesus diz que qualquer um que acredite nele, ou que tenha confiança nele, também fará as mesmas coisas que Jesus fez. Jesus diz que eles farão as mesmas "obras" que ele fez. Jesus continua dizendo que aqueles que acreditam nele farão até grandes obras, porque Jesus está indo para o Pai!</w:t>
      </w:r>
    </w:p>
    <w:p>
      <w:pPr/>
      <w:r>
        <w:rPr>
          <w:lang w:val="pt_PT" w:bidi="pt_PT"/>
        </w:rPr>
      </w:r>
      <w:r>
        <w:rPr>
          <w:lang w:val="pt_PT" w:bidi="pt_PT"/>
        </w:rPr>
        <w:t>Parem aqui e discutam em grupo: como vocês descreverão o Espírito Santo dando poder a aqueles que confiam em Jesus? Que palavras ou frases vocês poderiam usar para explicar isso? Pause o áudio aqui.</w:t>
      </w:r>
    </w:p>
    <w:p>
      <w:pPr/>
      <w:r>
        <w:rPr>
          <w:lang w:val="pt_PT" w:bidi="pt_PT"/>
        </w:rPr>
      </w:r>
      <w:r>
        <w:rPr>
          <w:lang w:val="pt_PT" w:bidi="pt_PT"/>
        </w:rPr>
        <w:t>Jesus termina tudo o que ele acabou de dizer dizendo aos discípulos que eles podem continuar a pedir qualquer coisa a Jesus quando ele estiver no céu com seu Pai. Jesus diz a eles que se eles pedirem qualquer coisa em Seu nome, usando Seu poder e autoridade, então Jesus garantirá que isso seja feito.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14:1–14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E os discípulos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Vocês não precisam encenar o seguinte, a menos que isso ajude vocês a se lembrar dessa passagem: na passagem anterior, vimos Jesus dizer a Pedro que Pedro estava prestes a negar conhecê-lo. Pedro estava chateado e preocupado com o que Jesus disse. Jesus disse aos discípulos que ele estava prestes a deixá-los. Os discípulos estão perturbados e confusos. Jesus sabe como os discípulos estão se sentindo. Nessa passagem, Jesus fala com todos os seus discípulos. Jesus está preparando os discípulos para o momento em que ele morrerá. Jesus está procurando tranquilizar seus discípulos.</w:t>
      </w:r>
    </w:p>
    <w:p>
      <w:pPr/>
      <w:r>
        <w:rPr>
          <w:lang w:val="pt_PT" w:bidi="pt_PT"/>
        </w:rPr>
      </w:r>
      <w:r>
        <w:rPr>
          <w:lang w:val="pt_PT" w:bidi="pt_PT"/>
        </w:rPr>
        <w:t>A passagem começa agora.</w:t>
      </w:r>
    </w:p>
    <w:p>
      <w:pPr/>
      <w:r>
        <w:rPr>
          <w:lang w:val="pt_PT" w:bidi="pt_PT"/>
        </w:rPr>
      </w:r>
      <w:r>
        <w:rPr>
          <w:lang w:val="pt_PT" w:bidi="pt_PT"/>
        </w:rPr>
        <w:t>Cena 1</w:t>
      </w:r>
    </w:p>
    <w:p>
      <w:pPr/>
      <w:r>
        <w:rPr>
          <w:lang w:val="pt_PT" w:bidi="pt_PT"/>
        </w:rPr>
      </w:r>
      <w:r>
        <w:rPr>
          <w:lang w:val="pt_PT" w:bidi="pt_PT"/>
        </w:rPr>
        <w:t>Jesus diz: "Não deixem seus corações se perturbarem. Confiem em Deus, e confiem também em mim. Há mais do que espaço suficiente na casa de meu Pai. Se não fosse assim, eu teria dito a vocês que prepararei um lugar para vocês? Quando tudo estiver pronto, virei e pegarei vocês, para que vocês estejam sempre comigo onde eu estou. E vocês sabem o caminho para onde estou indo".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“Anseio que eles conheçam o Pai como eu o conheço”, ou “Preciso que eles ouçam essa verdade, pois isso os ajudará em seu tempo de dificuldade”, ou “Eles nunca aprenderão!”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coisas como: “O que ele quer dizer com isso de que Deus vive em uma casa?” ou "Por que ele precisa sair agora? Ainda há muito a fazer", ou "Estou tentando não ter medo, mas sinto-me cheio de medo e não sei o que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Cena 2</w:t>
      </w:r>
    </w:p>
    <w:p>
      <w:pPr/>
      <w:r>
        <w:rPr>
          <w:lang w:val="pt_PT" w:bidi="pt_PT"/>
        </w:rPr>
      </w:r>
      <w:r>
        <w:rPr>
          <w:lang w:val="pt_PT" w:bidi="pt_PT"/>
        </w:rPr>
        <w:t>Tomé, um dos discípulos, diz a Jesus: "Não, não sabemos, Senhor. Não temos ideia para onde vocês estão indo, então como podemos saber o caminho?”</w:t>
      </w:r>
    </w:p>
    <w:p>
      <w:pPr/>
      <w:r>
        <w:rPr>
          <w:lang w:val="pt_PT" w:bidi="pt_PT"/>
        </w:rPr>
      </w:r>
      <w:r>
        <w:rPr>
          <w:lang w:val="pt_PT" w:bidi="pt_PT"/>
        </w:rPr>
        <w:t>Jesus disse: “Eu sou o caminho, a verdade e a vida”. Ninguém pode vir ao Pai, exceto por meio de mim".</w:t>
      </w:r>
    </w:p>
    <w:p>
      <w:pPr/>
      <w:r>
        <w:rPr>
          <w:lang w:val="pt_PT" w:bidi="pt_PT"/>
        </w:rPr>
      </w:r>
      <w:r>
        <w:rPr>
          <w:lang w:val="pt_PT" w:bidi="pt_PT"/>
        </w:rPr>
        <w:t xml:space="preserve">Jesus então diz a todos os discípulos: "Se vocês me conhecem realmente, vocês saberiam quem é meu Pai. De agora em diante, vocês o conhecem e o viram".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egípcios: “O que você está sentindo ou pensando?” A pessoa pode responder coisas como: “Eu estou chateado e frustrado por Jesus não falar claramente. Não sei para onde ele está indo, então como posso saber como chegar lá?” ou "Vi Jesus com meus olhos, isso significa que Deus está aqui também?" ou "Estou confuso. Jesus parece estar dizendo que como o seguimos, agora conhecemos a Deus”.</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“Eu estou dando vida a meus amigos, mas eles não entendem. Como anseio que eles entendam", ou "Estou tão triste que meus amigos ainda não entendem", ou "Pai, você e eu somos um só, que eu faça o que preciso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Cena 3</w:t>
      </w:r>
    </w:p>
    <w:p>
      <w:pPr/>
      <w:r>
        <w:rPr>
          <w:lang w:val="pt_PT" w:bidi="pt_PT"/>
        </w:rPr>
      </w:r>
      <w:r>
        <w:rPr>
          <w:lang w:val="pt_PT" w:bidi="pt_PT"/>
        </w:rPr>
        <w:t>Filipe disse: "Senhor, mostre-nos o Pai, e ficaremos satisfeitos, ou isso será suficiente para nós".</w:t>
      </w:r>
    </w:p>
    <w:p>
      <w:pPr/>
      <w:r>
        <w:rPr>
          <w:lang w:val="pt_PT" w:bidi="pt_PT"/>
        </w:rPr>
      </w:r>
      <w:r>
        <w:rPr>
          <w:lang w:val="pt_PT" w:bidi="pt_PT"/>
        </w:rPr>
        <w:t xml:space="preserve">Jesus respondeu: "Você não me conhece, Filipe, mesmo depois de ter estado entre vocês por tanto tempo? Qualquer um que me tenha visto viu o Pai. Como vocês podem dizer: 'Mostre-nos o Pai'? Jesus então declara: "Vocês não acreditam que estou no Pai e o Pai está em mim?" </w:t>
      </w:r>
    </w:p>
    <w:p>
      <w:pPr/>
      <w:r>
        <w:rPr>
          <w:lang w:val="pt_PT" w:bidi="pt_PT"/>
        </w:rPr>
      </w:r>
      <w:r>
        <w:rPr>
          <w:lang w:val="pt_PT" w:bidi="pt_PT"/>
        </w:rPr>
        <w:t>Então Jesus falou com todos os discípulos: "As palavras que digo a vocês não falo em minha própria autoridade. Em vez disso, é o Pai, que vive em mim, que está fazendo seu trabalho. Acreditem em mim quando digo que estou no Pai e o Pai está em mim; ou pelo menos acreditem nas evidências das próprias obras".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Filipe: “O que você está sentindo ou pensando?”. A pessoa pode responder coisas como: “Gostaria de não ter feito essa pergunta, como conheço Jesus, apenas quero ver o Pai também”, ou “Jesus está dizendo que ele é o mesmo que o Pai?” ou "Vi Jesus curar as pessoas, restaurar as pessoas e saber coisas que ele não pode ter sabido — essa é a obra do Pai?"</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“Pai, por favor, fortaleça-os para o que está por vir”, ou “Pai, que um dia eles entendam”, ou “Pai, por favor, ajude meus amigos”.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Cena 4</w:t>
      </w:r>
    </w:p>
    <w:p>
      <w:pPr/>
      <w:r>
        <w:rPr>
          <w:lang w:val="pt_PT" w:bidi="pt_PT"/>
        </w:rPr>
      </w:r>
      <w:r>
        <w:rPr>
          <w:lang w:val="pt_PT" w:bidi="pt_PT"/>
        </w:rPr>
        <w:t>Jesus continua: "Em verdade vos digo, ou digo a vocês a verdade, quem crer em mim fará as mesmas obras que eu tenho feito, e eles farão obras ainda maiores, porque estou indo ao Pai. Vocês podem pedir qualquer coisa em meu nome, e farei isso, para que o Filho possa trazer glória ao Pai. Sim, peça-me qualquer coisa em meu nome, e farei isso!"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Uma pessoa pode responder coisas como: "Estou lutando para entender tudo o que Jesus disse", ou "Talvez eu precise orar para que o Pai me ajude a entender tudo isso", ou "Quem nos ajudará quando Jesus tiver ido, e quanto tempo até que ele volte? Eu não entendo".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14:1–14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diz: "Não deixem seus </w:t>
      </w:r>
      <w:r>
        <w:rPr>
          <w:b/>
          <w:lang w:val="pt_PT" w:bidi="pt_PT"/>
        </w:rPr>
        <w:t>corações</w:t>
      </w:r>
      <w:r>
        <w:rPr>
          <w:lang w:val="pt_PT" w:bidi="pt_PT"/>
        </w:rPr>
        <w:t xml:space="preserve"> se perturbarem. Traduzam corações da mesma maneira que vocês traduziram antes. Para mais informações sobre </w:t>
      </w:r>
      <w:r>
        <w:rPr>
          <w:lang w:val="pt_PT" w:bidi="pt_PT"/>
        </w:rPr>
        <w:t>coração</w:t>
      </w:r>
      <w:r>
        <w:rPr>
          <w:lang w:val="pt_PT" w:bidi="pt_PT"/>
        </w:rPr>
        <w:t>, consulte o Glossário Mestre.</w:t>
      </w:r>
    </w:p>
    <w:p>
      <w:pPr/>
      <w:r>
        <w:rPr>
          <w:lang w:val="pt_PT" w:bidi="pt_PT"/>
        </w:rPr>
      </w:r>
      <w:r>
        <w:rPr>
          <w:lang w:val="pt_PT" w:bidi="pt_PT"/>
        </w:rPr>
        <w:t xml:space="preserve">Há mais do que espaço suficiente na </w:t>
      </w:r>
      <w:r>
        <w:rPr>
          <w:b/>
          <w:lang w:val="pt_PT" w:bidi="pt_PT"/>
        </w:rPr>
        <w:t>casa de meu Pai</w:t>
      </w:r>
      <w:r>
        <w:rPr>
          <w:lang w:val="pt_PT" w:bidi="pt_PT"/>
        </w:rPr>
        <w:t xml:space="preserve">. Isso se refere ao </w:t>
      </w:r>
      <w:r>
        <w:rPr>
          <w:b/>
          <w:lang w:val="pt_PT" w:bidi="pt_PT"/>
        </w:rPr>
        <w:t>céu</w:t>
      </w:r>
      <w:r>
        <w:rPr>
          <w:lang w:val="pt_PT" w:bidi="pt_PT"/>
        </w:rPr>
        <w:t xml:space="preserve">, o lugar onde Deus vive. </w:t>
      </w:r>
    </w:p>
    <w:p>
      <w:pPr/>
      <w:r>
        <w:rPr>
          <w:lang w:val="pt_PT" w:bidi="pt_PT"/>
        </w:rPr>
      </w:r>
      <w:r>
        <w:rPr>
          <w:lang w:val="pt_PT" w:bidi="pt_PT"/>
        </w:rPr>
        <w:t xml:space="preserve">Parem aqui e discutam em grupo qual palavra ou frase vocês usarão para </w:t>
      </w:r>
      <w:r>
        <w:rPr>
          <w:b/>
          <w:lang w:val="pt_PT" w:bidi="pt_PT"/>
        </w:rPr>
        <w:t>a Casa de meu Pai</w:t>
      </w:r>
      <w:r>
        <w:rPr>
          <w:lang w:val="pt_PT" w:bidi="pt_PT"/>
        </w:rPr>
        <w:t>. Pausem este áudio aqui.</w:t>
      </w:r>
    </w:p>
    <w:p>
      <w:pPr/>
      <w:r>
        <w:rPr>
          <w:lang w:val="pt_PT" w:bidi="pt_PT"/>
        </w:rPr>
      </w:r>
      <w:r>
        <w:rPr>
          <w:lang w:val="pt_PT" w:bidi="pt_PT"/>
        </w:rPr>
        <w:t xml:space="preserve">Jesus disse: "E vocês sabem o </w:t>
      </w:r>
      <w:r>
        <w:rPr>
          <w:b/>
          <w:lang w:val="pt_PT" w:bidi="pt_PT"/>
        </w:rPr>
        <w:t>caminho</w:t>
      </w:r>
      <w:r>
        <w:rPr>
          <w:lang w:val="pt_PT" w:bidi="pt_PT"/>
        </w:rPr>
        <w:t xml:space="preserve"> para onde estou indo".</w:t>
      </w:r>
    </w:p>
    <w:p>
      <w:pPr/>
      <w:r>
        <w:rPr>
          <w:lang w:val="pt_PT" w:bidi="pt_PT"/>
        </w:rPr>
      </w:r>
      <w:r>
        <w:rPr>
          <w:lang w:val="pt_PT" w:bidi="pt_PT"/>
        </w:rPr>
        <w:t xml:space="preserve">Parem aqui e discutam em grupo que palavra ou frase vocês usarão para </w:t>
      </w:r>
      <w:r>
        <w:rPr>
          <w:b/>
          <w:lang w:val="pt_PT" w:bidi="pt_PT"/>
        </w:rPr>
        <w:t>caminho</w:t>
      </w:r>
      <w:r>
        <w:rPr>
          <w:lang w:val="pt_PT" w:bidi="pt_PT"/>
        </w:rPr>
        <w:t>. Se você já traduziu essa palavra em outro livro da Bíblia, use a mesma palavra que você usou lá. Pausem este áudio aqui.</w:t>
      </w:r>
    </w:p>
    <w:p>
      <w:pPr/>
      <w:r>
        <w:rPr>
          <w:lang w:val="pt_PT" w:bidi="pt_PT"/>
        </w:rPr>
      </w:r>
      <w:r>
        <w:rPr>
          <w:lang w:val="pt_PT" w:bidi="pt_PT"/>
        </w:rPr>
        <w:t xml:space="preserve">Tomé, um dos discípulos, diz a Jesus: "Não, não sabemos, </w:t>
      </w:r>
      <w:r>
        <w:rPr>
          <w:b/>
          <w:lang w:val="pt_PT" w:bidi="pt_PT"/>
        </w:rPr>
        <w:t>Senhor</w:t>
      </w:r>
      <w:r>
        <w:rPr>
          <w:lang w:val="pt_PT" w:bidi="pt_PT"/>
        </w:rPr>
        <w:t xml:space="preserve">. Não temos ideia para onde você está indo". O significado da palavra Senhor aqui é mestre ou chefe. Para mais informações sobre </w:t>
      </w:r>
      <w:r>
        <w:rPr>
          <w:lang w:val="pt_PT" w:bidi="pt_PT"/>
        </w:rPr>
        <w:t>Senhor</w:t>
      </w:r>
      <w:r>
        <w:rPr>
          <w:lang w:val="pt_PT" w:bidi="pt_PT"/>
        </w:rPr>
        <w:t>, consulte o Glossário Mestre. Usem a mesma palavra ou frase para "Senhor" que vocês usaram em outras passagens.</w:t>
      </w:r>
    </w:p>
    <w:p>
      <w:pPr/>
      <w:r>
        <w:rPr>
          <w:lang w:val="pt_PT" w:bidi="pt_PT"/>
        </w:rPr>
      </w:r>
      <w:r>
        <w:rPr>
          <w:lang w:val="pt_PT" w:bidi="pt_PT"/>
        </w:rPr>
        <w:t>Jesus disse: “</w:t>
      </w:r>
      <w:r>
        <w:rPr>
          <w:b/>
          <w:lang w:val="pt_PT" w:bidi="pt_PT"/>
        </w:rPr>
        <w:t>Eu sou</w:t>
      </w:r>
      <w:r>
        <w:rPr>
          <w:lang w:val="pt_PT" w:bidi="pt_PT"/>
        </w:rPr>
        <w:t xml:space="preserve"> o caminho, a verdade e a vida”. As palavras “Eu sou” são importantes. Essas palavras lembram aos ouvintes judeus do nome de Deus no Antigo Testamento. Deus disse a Moisés que seu nome é “Eu Sou”. Quando Jesus diz “Sou”, ele está dizendo que ele é Deus. Use a mesma palavra ou frase para "Eu Sou" que você usou em passagens anteriores. Para mais informações sobre </w:t>
      </w:r>
      <w:r>
        <w:rPr>
          <w:lang w:val="pt_PT" w:bidi="pt_PT"/>
        </w:rPr>
        <w:t>Eu Sou</w:t>
      </w:r>
      <w:r>
        <w:rPr>
          <w:lang w:val="pt_PT" w:bidi="pt_PT"/>
        </w:rPr>
        <w:t>, consultem o Glossário Mestre.</w:t>
      </w:r>
    </w:p>
    <w:p>
      <w:pPr/>
      <w:r>
        <w:rPr>
          <w:lang w:val="pt_PT" w:bidi="pt_PT"/>
        </w:rPr>
      </w:r>
      <w:r>
        <w:rPr>
          <w:lang w:val="pt_PT" w:bidi="pt_PT"/>
        </w:rPr>
        <w:t>"</w:t>
      </w:r>
      <w:r>
        <w:rPr>
          <w:b/>
          <w:lang w:val="pt_PT" w:bidi="pt_PT"/>
        </w:rPr>
        <w:t>Em verdade vos digo</w:t>
      </w:r>
      <w:r>
        <w:rPr>
          <w:lang w:val="pt_PT" w:bidi="pt_PT"/>
        </w:rPr>
        <w:t>, ou digo a vocês a verdade, quem crê em mim fará as mesmas obras que eu tenho feito, e eles farão obras ainda maiores, porque estou indo ao Pai". Traduza "verdade" da mesma maneira que você já fez antes.</w:t>
      </w:r>
    </w:p>
    <w:p>
      <w:pPr/>
      <w:r>
        <w:rPr>
          <w:lang w:val="pt_PT" w:bidi="pt_PT"/>
        </w:rPr>
      </w:r>
      <w:r>
        <w:rPr>
          <w:lang w:val="pt_PT" w:bidi="pt_PT"/>
        </w:rPr>
        <w:t xml:space="preserve">Vocês podem pedir qualquer coisa </w:t>
      </w:r>
      <w:r>
        <w:rPr>
          <w:b/>
          <w:lang w:val="pt_PT" w:bidi="pt_PT"/>
        </w:rPr>
        <w:t>em meu nome</w:t>
      </w:r>
      <w:r>
        <w:rPr>
          <w:lang w:val="pt_PT" w:bidi="pt_PT"/>
        </w:rPr>
        <w:t xml:space="preserve">, e farei isso, para que o Filho possa trazer </w:t>
      </w:r>
      <w:r>
        <w:rPr>
          <w:b/>
          <w:lang w:val="pt_PT" w:bidi="pt_PT"/>
        </w:rPr>
        <w:t>glória</w:t>
      </w:r>
      <w:r>
        <w:rPr>
          <w:lang w:val="pt_PT" w:bidi="pt_PT"/>
        </w:rPr>
        <w:t xml:space="preserve"> ao Pai. Sim, peça-me qualquer coisa em meu nome, e farei isso!"</w:t>
      </w:r>
    </w:p>
    <w:p>
      <w:pPr/>
      <w:r>
        <w:rPr>
          <w:lang w:val="pt_PT" w:bidi="pt_PT"/>
        </w:rPr>
      </w:r>
      <w:r>
        <w:rPr>
          <w:lang w:val="pt_PT" w:bidi="pt_PT"/>
        </w:rPr>
        <w:t>"Em meu nome" significa "em minha autoridade" ou "porque vocês confiam em mim". Traduzam "nome" da mesma maneira que vocês traduziram antes.</w:t>
      </w:r>
    </w:p>
    <w:p>
      <w:pPr/>
      <w:r>
        <w:rPr>
          <w:lang w:val="pt_PT" w:bidi="pt_PT"/>
        </w:rPr>
      </w:r>
      <w:r>
        <w:rPr>
          <w:lang w:val="pt_PT" w:bidi="pt_PT"/>
        </w:rPr>
        <w:t xml:space="preserve">Trazer glória ou glorificar alguém é dar a ele louvor ou honra. Traduzam glorificar da mesma maneira que vocês traduziram antes. Para mais informações sobre </w:t>
      </w:r>
      <w:r>
        <w:rPr>
          <w:lang w:val="pt_PT" w:bidi="pt_PT"/>
        </w:rPr>
        <w:t>glorificar</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14:15–21</w:t>
      </w:r>
      <w:r>
        <w:rPr>
          <w:lang w:val="pt_PT" w:bidi="pt_PT"/>
        </w:rPr>
      </w:r>
    </w:p>
    <w:p>
      <w:pPr>
        <w:pStyle w:val="Heading3"/>
      </w:pPr>
      <w:r>
        <w:rPr>
          <w:lang w:val="pt_PT" w:bidi="pt_PT"/>
        </w:rPr>
        <w:t>Ouvir e Sentir</w:t>
      </w:r>
    </w:p>
    <w:p>
      <w:pPr/>
      <w:r>
        <w:rPr>
          <w:lang w:val="pt_PT" w:bidi="pt_PT"/>
        </w:rPr>
      </w:r>
      <w:r>
        <w:rPr>
          <w:lang w:val="pt_PT" w:bidi="pt_PT"/>
        </w:rPr>
        <w:t>Nesta etapa, ouçam João 14:15–21 e guardem em seus corações.</w:t>
      </w:r>
    </w:p>
    <w:p>
      <w:pPr/>
      <w:r>
        <w:rPr>
          <w:lang w:val="pt_PT" w:bidi="pt_PT"/>
        </w:rPr>
      </w:r>
      <w:r>
        <w:rPr>
          <w:lang w:val="pt_PT" w:bidi="pt_PT"/>
        </w:rPr>
        <w:t xml:space="preserve">Ouçam uma versão em áudio de João 14:15–21 três vezes, em três traduções diferentes, se possível. </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14:15–21 na tradução mais fácil de entender.</w:t>
      </w:r>
    </w:p>
    <w:p>
      <w:pPr/>
      <w:r>
        <w:rPr>
          <w:lang w:val="pt_PT" w:bidi="pt_PT"/>
        </w:rPr>
      </w:r>
      <w:r>
        <w:rPr>
          <w:lang w:val="pt_PT" w:bidi="pt_PT"/>
        </w:rPr>
        <w:t>Nessa narrativa, Jesus está falando com seus onze discípulos antes de sua morte. Judas já saiu para ir trair Jesus. Jesus e os discípulos ainda estão na sala superior depois que eles tiveram a última ceia juntos. Os discípulos de Jesus têm feito muitas perguntas a Jesus. Jesus está dando aos discípulos as últimas instruções antes de sua morte na cruz.</w:t>
      </w:r>
    </w:p>
    <w:p>
      <w:pPr/>
      <w:r>
        <w:rPr>
          <w:lang w:val="pt_PT" w:bidi="pt_PT"/>
        </w:rPr>
      </w:r>
      <w:r>
        <w:rPr>
          <w:lang w:val="pt_PT" w:bidi="pt_PT"/>
        </w:rPr>
        <w:t>Jesus diz aos discípulos que se eles o amam, eles obedecerão ou guardarão seus mandamentos, ou o que ele disse a eles para fazer. Jesus diz que ele pedirá ao Pai que envie outro ajudante ou advogado para estar com os discípulos para sempre. Esse advogado é o Espírito da Verdade, ou o Espírito Santo. Ele é chamado de Espírito da Verdade porque ele revela a verdade sobre quem Deus é, e guia as pessoas a saberem e acreditar na verdade. Jesus também chama o Espírito de "advogado", ou "ajudante". Um advogado, ou representante, é alguém que defende o caso de outra pessoa. O Espírito Santo também age como um ajudante. Jesus diz que o Espírito Santo lembrará os discípulos das coisas que Jesus ensinou a eles naquela noite e explicará essas coisas a eles. Embora algumas traduções descrevam o Espírito Santo como um "consolador" nessa passagem, o autor João geralmente não fala sobre o Espírito Santo como confortador.</w:t>
      </w:r>
    </w:p>
    <w:p>
      <w:pPr/>
      <w:r>
        <w:rPr>
          <w:lang w:val="pt_PT" w:bidi="pt_PT"/>
        </w:rPr>
      </w:r>
      <w:r>
        <w:rPr>
          <w:lang w:val="pt_PT" w:bidi="pt_PT"/>
        </w:rPr>
        <w:t>Parem aqui e discutam essa pergunta em grupo: como as pessoas em sua cultura determinam a verdade? Pausem este áudio aqui.</w:t>
      </w:r>
    </w:p>
    <w:p>
      <w:pPr/>
      <w:r>
        <w:rPr>
          <w:lang w:val="pt_PT" w:bidi="pt_PT"/>
        </w:rPr>
      </w:r>
      <w:r>
        <w:rPr>
          <w:lang w:val="pt_PT" w:bidi="pt_PT"/>
        </w:rPr>
        <w:t>Parem aqui e discutam essa pergunta em grupo: quais são alguns dos papéis em sua cultura onde as pessoas são consideradas ajudantes ou defensoras? Contem uma história sobre uma vez que alguém foi um advogado ou um ajudante de vocês. Como as pessoas em sua cultura respeitam os advogados ou ajudantes? Pausem este áudio aqui.</w:t>
      </w:r>
    </w:p>
    <w:p>
      <w:pPr/>
      <w:r>
        <w:rPr>
          <w:lang w:val="pt_PT" w:bidi="pt_PT"/>
        </w:rPr>
      </w:r>
      <w:r>
        <w:rPr>
          <w:lang w:val="pt_PT" w:bidi="pt_PT"/>
        </w:rPr>
        <w:t>O mundo, ou aqueles que não são seguidores de Jesus, não receberão o Espírito da Verdade porque eles não conhecem ou veem o Espírito. Isso significa que eles não reconhecerão o Espírito como seu ajudante, ou até mesmo aceitarão que há um Espírito da Verdade. No entanto, os discípulos o conhecem porque ele habita ou vive com eles e, eventualmente, o Espírito viverá neles. Nessa época, o Espírito Santo era uma influência externa. Eles podiam ver a obra do Espírito Santo por meio deles e dos milagres que eles realizaram, e também por meio de Jesus e dos milagres que ele estava realizando. Mas não foi até mais tarde que o Espírito Santo veio e viveu dentro deles.</w:t>
      </w:r>
    </w:p>
    <w:p>
      <w:pPr/>
      <w:r>
        <w:rPr>
          <w:lang w:val="pt_PT" w:bidi="pt_PT"/>
        </w:rPr>
      </w:r>
      <w:r>
        <w:rPr>
          <w:lang w:val="pt_PT" w:bidi="pt_PT"/>
        </w:rPr>
        <w:t>Parem aqui e discutam essa pergunta em grupo: contem uma história sobre alguém em sua cultura que tinha um espírito vivendo com ou nele. Como eles agiam? Como a comunidade reagiu? Pausem este áudio aqui.</w:t>
      </w:r>
    </w:p>
    <w:p>
      <w:pPr/>
      <w:r>
        <w:rPr>
          <w:lang w:val="pt_PT" w:bidi="pt_PT"/>
        </w:rPr>
      </w:r>
      <w:r>
        <w:rPr>
          <w:lang w:val="pt_PT" w:bidi="pt_PT"/>
        </w:rPr>
        <w:t>Jesus diz a seus discípulos que ele não os deixará abandonados ou como órfãos. Órfãos são crianças cujos pais os deixaram de alguma maneira, ou morreram. Jesus está dizendo que ele não deixará os discípulos como filhos sem pais que mostram a eles o caminho, ou os ajudam a crescer e aprender. Jesus diz que ele voltará aos discípulos. No entanto, Jesus não diz quando, ou a qual evento isso pode se referir. É possível que Jesus esteja se referindo à vinda, ou à ressurreição de Jesus, ou a seu retorno no fim dos tempos.</w:t>
      </w:r>
    </w:p>
    <w:p>
      <w:pPr/>
      <w:r>
        <w:rPr>
          <w:lang w:val="pt_PT" w:bidi="pt_PT"/>
        </w:rPr>
      </w:r>
      <w:r>
        <w:rPr>
          <w:lang w:val="pt_PT" w:bidi="pt_PT"/>
        </w:rPr>
        <w:t>Parem aqui e discutam essa pergunta em grupo: como os órfãos são vistos em sua cultura? Quem são as pessoas que cuidam de órfãos? Pausem este áudio aqui.</w:t>
      </w:r>
    </w:p>
    <w:p>
      <w:pPr/>
      <w:r>
        <w:rPr>
          <w:lang w:val="pt_PT" w:bidi="pt_PT"/>
        </w:rPr>
      </w:r>
      <w:r>
        <w:rPr>
          <w:lang w:val="pt_PT" w:bidi="pt_PT"/>
        </w:rPr>
        <w:t>Parem aqui e discutam essa pergunta em grupo: qual é o papel dos pais em ajudar as crianças a crescer e aprender em sua cultura? Pausem este áudio aqui.</w:t>
      </w:r>
    </w:p>
    <w:p>
      <w:pPr/>
      <w:r>
        <w:rPr>
          <w:lang w:val="pt_PT" w:bidi="pt_PT"/>
        </w:rPr>
      </w:r>
      <w:r>
        <w:rPr>
          <w:lang w:val="pt_PT" w:bidi="pt_PT"/>
        </w:rPr>
        <w:t>Jesus permite que os discípulos saibam que daqui a pouco o mundo, ou os incrédulos, não o verão por mais tempo. Aqui Jesus está se referindo a sua morte na cruz, quando os incrédulos não serão mais capazes de vê-lo. No entanto, os discípulos o verão quando ele for ressuscitado dentre os mortos porque Jesus vem e se mostra a eles depois que Jesus ressuscita. Os discípulos viverão por causa da ressurreição de Jesus.</w:t>
      </w:r>
    </w:p>
    <w:p>
      <w:pPr/>
      <w:r>
        <w:rPr>
          <w:lang w:val="pt_PT" w:bidi="pt_PT"/>
        </w:rPr>
      </w:r>
      <w:r>
        <w:rPr>
          <w:lang w:val="pt_PT" w:bidi="pt_PT"/>
        </w:rPr>
        <w:t>Naquele dia, quando os discípulos verem Jesus novamente, eles perceberão que Jesus está no Pai, ou que Jesus e o Pai são um só. Os discípulos também perceberão que eles estão em Jesus e Jesus está neles. Essa é uma referência que significa que eles estão muito estreitamente conectados, ou unidos como uma só pessoa.</w:t>
      </w:r>
    </w:p>
    <w:p>
      <w:pPr/>
      <w:r>
        <w:rPr>
          <w:lang w:val="pt_PT" w:bidi="pt_PT"/>
        </w:rPr>
      </w:r>
      <w:r>
        <w:rPr>
          <w:lang w:val="pt_PT" w:bidi="pt_PT"/>
        </w:rPr>
        <w:t>Parem aqui e discutam essa pergunta em grupo: como e quando as pessoas em sua cultura falam sobre duas pessoas estando muito estreitamente conectadas, ou unificadas? Pausem este áudio aqui.</w:t>
      </w:r>
    </w:p>
    <w:p>
      <w:pPr/>
      <w:r>
        <w:rPr>
          <w:lang w:val="pt_PT" w:bidi="pt_PT"/>
        </w:rPr>
      </w:r>
      <w:r>
        <w:rPr>
          <w:lang w:val="pt_PT" w:bidi="pt_PT"/>
        </w:rPr>
        <w:t>Jesus repete, por ênfase e para mostrar que quem tem ou aceita os mandamentos de Jesus e os segue, ama Jesus. Jesus diz a eles que aqueles que amam Jesus também serão amados pelo Pai de Jesus, que é o próprio Deus, e por Jesus, e Jesus se mostrará a essas pessoas.</w:t>
      </w:r>
    </w:p>
    <w:p>
      <w:pPr/>
      <w:r>
        <w:rPr>
          <w:lang w:val="pt_PT" w:bidi="pt_PT"/>
        </w:rPr>
      </w:r>
      <w:r>
        <w:rPr>
          <w:lang w:val="pt_PT" w:bidi="pt_PT"/>
        </w:rPr>
        <w:t>Parem aqui e discutam essa pergunta em grupo: quais são alguns dos mandamentos que as pessoas em sua cultura devem obedecer? Por que as pessoas escolhem obedecer aos mandamentos? Quando eles obedecem, como as pessoas a quem eles obedecem se sentem sobre eles? Como as pessoas que obedecem aos mandamentos se sentem sobre essas pessoas a quem estão obedecendo?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14:15–21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fala com seus discípulos e diz a eles que se eles amam Jesus, obedecerão a seus mandamentos. Jesus promete pedir ao Pai que envie o Ajudante, ou Espírito da Verdade, para estar com os discípulos para sempre. Jesus diz que o mundo não pode aceitar o Espírito da Verdade porque eles não o conhecem ou o veem. Mas os discípulos conhecem o Espírito porque ele habita com os discípulos, e viverá neles.</w:t>
      </w:r>
    </w:p>
    <w:p>
      <w:pPr/>
      <w:r>
        <w:rPr>
          <w:lang w:val="pt_PT" w:bidi="pt_PT"/>
        </w:rPr>
      </w:r>
      <w:r>
        <w:rPr>
          <w:b/>
          <w:lang w:val="pt_PT" w:bidi="pt_PT"/>
        </w:rPr>
        <w:t>Na segunda cena:</w:t>
      </w:r>
      <w:r>
        <w:rPr>
          <w:lang w:val="pt_PT" w:bidi="pt_PT"/>
        </w:rPr>
        <w:t xml:space="preserve"> Jesus promete que ele não deixará os discípulos como órfãos que não têm ajuda, orientação ou cuidado dos pais, mas que Jesus voltará a eles em algum momento. Jesus diz aos discípulos que em pouco tempo o mundo não verá mais Jesus. No entanto, Jesus diz que os discípulos verão Jesus. Porque Jesus vive depois de sua ressurreição, então os discípulos também são capazes de viver. Jesus diz aos discípulos que quando eles virem Jesus novamente, eles entenderão que Jesus está no Pai, e os discípulos estão em Jesus e Jesus está neles.</w:t>
      </w:r>
    </w:p>
    <w:p>
      <w:pPr/>
      <w:r>
        <w:rPr>
          <w:lang w:val="pt_PT" w:bidi="pt_PT"/>
        </w:rPr>
      </w:r>
      <w:r>
        <w:rPr>
          <w:b/>
          <w:lang w:val="pt_PT" w:bidi="pt_PT"/>
        </w:rPr>
        <w:t>Na terceira cena:</w:t>
      </w:r>
      <w:r>
        <w:rPr>
          <w:lang w:val="pt_PT" w:bidi="pt_PT"/>
        </w:rPr>
        <w:t xml:space="preserve"> Jesus diz novamente que aqueles que aceitam os mandamentos de Jesus são aqueles que amam Jesus. Jesus diz aos discípulos que aqueles que amam Jesus serão amados pelo Pai de Jesus, e Jesus os amará e se revelará a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Pai, que é Deus</w:t>
      </w:r>
    </w:p>
    <w:p>
      <w:pPr>
        <w:pStyle w:val="ListBullet"/>
        <w:spacing w:line="240" w:lineRule="auto"/>
        <w:ind w:left="720"/>
      </w:pPr>
      <w:r>
        <w:rPr>
          <w:lang w:val="pt_PT" w:bidi="pt_PT"/>
        </w:rPr>
      </w:r>
      <w:r>
        <w:rPr>
          <w:lang w:val="pt_PT" w:bidi="pt_PT"/>
        </w:rPr>
        <w:t>O Ajudante, Advogado ou Espírito da Verdade, que é o Espírito Santo</w:t>
      </w:r>
    </w:p>
    <w:p>
      <w:pPr>
        <w:pStyle w:val="ListBullet"/>
        <w:spacing w:line="240" w:lineRule="auto"/>
        <w:ind w:left="720"/>
      </w:pPr>
      <w:r>
        <w:rPr>
          <w:lang w:val="pt_PT" w:bidi="pt_PT"/>
        </w:rPr>
      </w:r>
      <w:r>
        <w:rPr>
          <w:lang w:val="pt_PT" w:bidi="pt_PT"/>
        </w:rPr>
        <w:t>O mundo, ou as pessoas que não seguem Jesus.</w:t>
      </w:r>
    </w:p>
    <w:p>
      <w:pPr/>
      <w:r>
        <w:rPr>
          <w:lang w:val="pt_PT" w:bidi="pt_PT"/>
        </w:rPr>
      </w:r>
      <w:r>
        <w:rPr>
          <w:lang w:val="pt_PT" w:bidi="pt_PT"/>
        </w:rPr>
        <w:t>Como um grupo, preste atenção a essas partes do contexto da passagem: lembrem-se de que Jesus ainda está falando com seus agora onze discípulos na sala superior onde eles acabaram de ter a última ceia. Jesus está respondendo às perguntas deles e dando a eles instruções antes da morte de Jesus.</w:t>
      </w:r>
    </w:p>
    <w:p>
      <w:pPr/>
      <w:r>
        <w:rPr>
          <w:lang w:val="pt_PT" w:bidi="pt_PT"/>
        </w:rPr>
      </w:r>
      <w:r>
        <w:rPr>
          <w:lang w:val="pt_PT" w:bidi="pt_PT"/>
        </w:rPr>
        <w:t>Jesus fala com seus discípulos e diz a eles que, se eles amam Jesus, eles obedecerão a seus mandamentos. Isso significa que é importante que eles amem Jesus para que eles possam ser capazes de obedecer a seus mandamentos. Jesus promete pedir ao Pai que envie o Ajudante, ou Espírito da Verdade, para estar com os discípulos para sempre. Jesus faz uma comparação importante entre o mundo que não conhece Jesus, e os discípulos que seguem Jesus. Jesus diz que o mundo não pode aceitar o Espírito da Verdade porque eles não o conhecem ou o veem. Mas os discípulos conhecem o Espírito porque ele habita com os discípulos, e viverá neles.</w:t>
      </w:r>
    </w:p>
    <w:p>
      <w:pPr/>
      <w:r>
        <w:rPr>
          <w:lang w:val="pt_PT" w:bidi="pt_PT"/>
        </w:rPr>
      </w:r>
      <w:r>
        <w:rPr>
          <w:lang w:val="pt_PT" w:bidi="pt_PT"/>
        </w:rPr>
        <w:t>Parem aqui e discutam essa pergunta em grupo: vocês podem dar exemplos de situações onde alguém promete fazer algo bom por alguém se ele fizer uma certa coisa? A pessoa que promete a coisa boa espera que a outra pessoa obedeça ao que ela pediu. Então, a pessoa que obedece espera receber a coisa boa. Prestem atenção à maneira como vocês falam sobre essas expectativas de ambas as pessoas. Pausem este áudio aqui.</w:t>
      </w:r>
    </w:p>
    <w:p>
      <w:pPr/>
      <w:r>
        <w:rPr>
          <w:lang w:val="pt_PT" w:bidi="pt_PT"/>
        </w:rPr>
      </w:r>
      <w:r>
        <w:rPr>
          <w:lang w:val="pt_PT" w:bidi="pt_PT"/>
        </w:rPr>
        <w:t>Na segunda cena, as promessas de Jesus não têm uma linha do tempo. Jesus faz uma promessa aos discípulos de que ele não deixará os discípulos como órfãos que não têm ajuda ou orientação ou cuidado dos pais, mas que Jesus voltará a eles em algum momento. Não sabemos se Jesus está falando sobre a vinda do Espírito Santo, suas aparições depois de sua ressurreição, ou o eventual retorno de Jesus no fim do mundo.</w:t>
      </w:r>
    </w:p>
    <w:p>
      <w:pPr/>
      <w:r>
        <w:rPr>
          <w:lang w:val="pt_PT" w:bidi="pt_PT"/>
        </w:rPr>
      </w:r>
      <w:r>
        <w:rPr>
          <w:lang w:val="pt_PT" w:bidi="pt_PT"/>
        </w:rPr>
        <w:t>Parem aqui e discutam essa pergunta em grupo: como vocês mostram a diferença entre eventos que acontecerão em breve, ou no futuro imediato, e aqueles que acontecerão em um tempo mais longo, num futuro distante? Pausem este áudio aqui.</w:t>
      </w:r>
    </w:p>
    <w:p>
      <w:pPr/>
      <w:r>
        <w:rPr>
          <w:lang w:val="pt_PT" w:bidi="pt_PT"/>
        </w:rPr>
      </w:r>
      <w:r>
        <w:rPr>
          <w:lang w:val="pt_PT" w:bidi="pt_PT"/>
        </w:rPr>
        <w:t>Então Jesus muda de assunto para falar sobre um momento específico: sua morte e ressurreição. Jesus diz aos discípulos que daqui a pouco o mundo não verá mais Jesus, o que se refere à morte de Jesus no dia seguinte. No entanto, Jesus diz que os discípulos verão Jesus novamente, que é quando Jesus é ressuscitado e aparece aos discípulos. Porque Jesus vive depois de sua ressurreição, então os discípulos também são capazes de viver. Jesus diz aos discípulos que quando eles virem Jesus novamente, eles entenderão que Jesus está no Pai, e os discípulos estão em Jesus e Jesus está neles. Esse conceito de estarem um no outro significa que ninguém pode separá-los, ou que eles estão unificados de uma maneira que significa unidade de todas as maneiras possíveis.</w:t>
      </w:r>
    </w:p>
    <w:p>
      <w:pPr/>
      <w:r>
        <w:rPr>
          <w:lang w:val="pt_PT" w:bidi="pt_PT"/>
        </w:rPr>
      </w:r>
      <w:r>
        <w:rPr>
          <w:lang w:val="pt_PT" w:bidi="pt_PT"/>
        </w:rPr>
        <w:t>Parem aqui e discutam essa pergunta em grupo: pratiquem explicando esse relacionamento entre o Deus Pai, Jesus e seus discípulos. Pausem este áudio aqui.</w:t>
      </w:r>
    </w:p>
    <w:p>
      <w:pPr/>
      <w:r>
        <w:rPr>
          <w:lang w:val="pt_PT" w:bidi="pt_PT"/>
        </w:rPr>
      </w:r>
      <w:r>
        <w:rPr>
          <w:lang w:val="pt_PT" w:bidi="pt_PT"/>
        </w:rPr>
        <w:t>Na terceira cena, Jesus repete que aqueles que aceitam os mandamentos de Jesus são aqueles que amam Jesus. Jesus diz aos discípulos que aqueles que amam Jesus serão amados pelo Pai de Jesus, e Jesus os amará e se revelará a eles.</w:t>
      </w:r>
    </w:p>
    <w:p>
      <w:pPr/>
      <w:r>
        <w:rPr>
          <w:lang w:val="pt_PT" w:bidi="pt_PT"/>
        </w:rPr>
      </w:r>
      <w:r>
        <w:rPr>
          <w:lang w:val="pt_PT" w:bidi="pt_PT"/>
        </w:rPr>
        <w:t>Parem aqui e discutam essa pergunta em grupo: quais são as diferentes maneiras pelas quais Deus, deuses ou espíritos se revelam às pessoas em sua cultura? Prestem atenção à maneira como vocês falam sobre os espíritos se revelando às pessoas. Pausem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14:15–21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 Pai, que é Deus</w:t>
      </w:r>
    </w:p>
    <w:p>
      <w:pPr>
        <w:pStyle w:val="ListBullet"/>
        <w:spacing w:line="240" w:lineRule="auto"/>
        <w:ind w:left="720"/>
      </w:pPr>
      <w:r>
        <w:rPr>
          <w:lang w:val="pt_PT" w:bidi="pt_PT"/>
        </w:rPr>
      </w:r>
      <w:r>
        <w:rPr>
          <w:lang w:val="pt_PT" w:bidi="pt_PT"/>
        </w:rPr>
        <w:t>O Ajudante, Advogado ou Espírito da Verdade, que é o Espírito Santo</w:t>
      </w:r>
    </w:p>
    <w:p>
      <w:pPr>
        <w:pStyle w:val="ListBullet"/>
        <w:spacing w:line="240" w:lineRule="auto"/>
        <w:ind w:left="720"/>
      </w:pPr>
      <w:r>
        <w:rPr>
          <w:lang w:val="pt_PT" w:bidi="pt_PT"/>
        </w:rPr>
      </w:r>
      <w:r>
        <w:rPr>
          <w:lang w:val="pt_PT" w:bidi="pt_PT"/>
        </w:rPr>
        <w:t>O mundo, ou as pessoas que não seguem o Espírito Santo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Jesus fala com seus discípulos e diz a eles que, se eles amam Jesus, eles obedecerão a seus mandamentos. Jesus promete pedir ao Pai que envie o Ajudante, ou Espírito da Verdade, para estar com os discípulos para sempre.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discípulos: “O que você está sentindo ou pensando?”. A pessoa pode responder coisas como: “Espere, o que isso significa? Isso significa que Jesus não estará conosco?” ou “Sou grato por termos alguém para nos ajudar para sempre. Não acho que poderia fazer isso sozinho!" ou "É claro que amo Jesus! Obedecerei a tudo o que ele nos disse para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o mundo não pode aceitar o Espírito da Verdade porque eles não o conhecem ou o veem. Mas os discípulos conhecem o Espírito porque ele habita com os discípulos, e viverá neles. Jesus promete que ele não deixará os discípulos como órfãos, mas que Jesus voltará a eles em algum momento.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discípulos: “O que você está sentindo ou pensando?”. A pessoa pode responder coisas como: “Por que Jesus tem que nos deixar? Não quero que Jesus vá!" ou "Estou tão confuso e triste e tenho tantas perguntas sobre para onde Jesus está indo. Quando Jesus voltará? Por quanto tempo Jesus estará fora?”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aos discípulos que em pouco tempo o mundo não verá mais Jesus. No entanto, Jesus diz que os discípulos verão Jesus. Porque Jesus vive depois de sua ressurreição, então os discípulos também são capazes de viver. Jesus diz aos discípulos que quando eles virem Jesus novamente, eles entenderão que Jesus está no Pai, e os discípulos estão em Jesus e Jesus está neles.</w:t>
      </w:r>
    </w:p>
    <w:p>
      <w:pPr/>
      <w:r>
        <w:rPr>
          <w:lang w:val="pt_PT" w:bidi="pt_PT"/>
        </w:rPr>
      </w:r>
      <w:r>
        <w:rPr>
          <w:lang w:val="pt_PT" w:bidi="pt_PT"/>
        </w:rPr>
        <w:t>Jesus diz novamente que aqueles que aceitam os mandamentos de Jesus são aqueles que amam Jesus. Jesus diz aos discípulos que aqueles que amam Jesus serão amados pelo Pai de Jesus, e Jesus os amará e se revelará 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discípulos: “O que você está sentindo ou pensando?”. A pessoa pode responder coisas como: “Por que Jesus não pode apenas se revelar a todos para que todos eles acreditem?” ou "Sinto-me tão honrado e abençoado por ser amado por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14:15–21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está falando com seus discípulos e diz a eles que, se eles o amam, eles </w:t>
      </w:r>
      <w:r>
        <w:rPr>
          <w:b/>
          <w:lang w:val="pt_PT" w:bidi="pt_PT"/>
        </w:rPr>
        <w:t>obedecerão</w:t>
      </w:r>
      <w:r>
        <w:rPr>
          <w:lang w:val="pt_PT" w:bidi="pt_PT"/>
        </w:rPr>
        <w:t xml:space="preserve"> ou </w:t>
      </w:r>
      <w:r>
        <w:rPr>
          <w:b/>
          <w:lang w:val="pt_PT" w:bidi="pt_PT"/>
        </w:rPr>
        <w:t>guardarão</w:t>
      </w:r>
      <w:r>
        <w:rPr>
          <w:lang w:val="pt_PT" w:bidi="pt_PT"/>
        </w:rPr>
        <w:t xml:space="preserve"> seus </w:t>
      </w:r>
      <w:r>
        <w:rPr>
          <w:b/>
          <w:lang w:val="pt_PT" w:bidi="pt_PT"/>
        </w:rPr>
        <w:t>mandamentos</w:t>
      </w:r>
      <w:r>
        <w:rPr>
          <w:lang w:val="pt_PT" w:bidi="pt_PT"/>
        </w:rPr>
        <w:t xml:space="preserve">, ou o que ele disse a eles para fazerem. Obedecer ou guardar significa cuidar de algo ou fazer o que alguém disse a você para fazer. Usem as mesmas palavras para obedecer ou guardar e mandamentos que vocês usaram em passagens anteriores. </w:t>
      </w:r>
    </w:p>
    <w:p>
      <w:pPr/>
      <w:r>
        <w:rPr>
          <w:lang w:val="pt_PT" w:bidi="pt_PT"/>
        </w:rPr>
      </w:r>
      <w:r>
        <w:rPr>
          <w:lang w:val="pt_PT" w:bidi="pt_PT"/>
        </w:rPr>
        <w:t xml:space="preserve">Jesus diz que ele pedirá ao </w:t>
      </w:r>
      <w:r>
        <w:rPr>
          <w:b/>
          <w:lang w:val="pt_PT" w:bidi="pt_PT"/>
        </w:rPr>
        <w:t>Pai</w:t>
      </w:r>
      <w:r>
        <w:rPr>
          <w:lang w:val="pt_PT" w:bidi="pt_PT"/>
        </w:rPr>
        <w:t xml:space="preserve"> que envie outro </w:t>
      </w:r>
      <w:r>
        <w:rPr>
          <w:b/>
          <w:lang w:val="pt_PT" w:bidi="pt_PT"/>
        </w:rPr>
        <w:t>ajudante</w:t>
      </w:r>
      <w:r>
        <w:rPr>
          <w:lang w:val="pt_PT" w:bidi="pt_PT"/>
        </w:rPr>
        <w:t xml:space="preserve"> ou </w:t>
      </w:r>
      <w:r>
        <w:rPr>
          <w:b/>
          <w:lang w:val="pt_PT" w:bidi="pt_PT"/>
        </w:rPr>
        <w:t>advogado</w:t>
      </w:r>
      <w:r>
        <w:rPr>
          <w:lang w:val="pt_PT" w:bidi="pt_PT"/>
        </w:rPr>
        <w:t xml:space="preserve"> para estar com os discípulos para sempre. O Pai é uma referência a Deus, o Pai. Usem a mesma palavra que vocês usaram para Pai, em referência a Deus, em passagens anteriores. A palavra para advogado muitas vezes significa um representante legal: alguém que pleiteia o caso de uma pessoa em julgamento. Nesse caso, é mais provável que esse advogado seja mais como um ajudante, lembrando e explicando aos discípulos as coisas que Jesus ensinou a eles.</w:t>
      </w:r>
    </w:p>
    <w:p>
      <w:pPr/>
      <w:r>
        <w:rPr>
          <w:lang w:val="pt_PT" w:bidi="pt_PT"/>
        </w:rPr>
      </w:r>
      <w:r>
        <w:rPr>
          <w:lang w:val="pt_PT" w:bidi="pt_PT"/>
        </w:rPr>
        <w:t xml:space="preserve">Parem aqui e discutam em grupo qual palavra ou frase vocês usarão para ajudante ou </w:t>
      </w:r>
      <w:r>
        <w:rPr>
          <w:b/>
          <w:lang w:val="pt_PT" w:bidi="pt_PT"/>
        </w:rPr>
        <w:t>advogado.</w:t>
      </w:r>
      <w:r>
        <w:rPr>
          <w:lang w:val="pt_PT" w:bidi="pt_PT"/>
        </w:rPr>
        <w:t xml:space="preserve"> </w:t>
      </w:r>
      <w:r>
        <w:rPr>
          <w:lang w:val="pt_PT" w:bidi="pt_PT"/>
        </w:rPr>
        <w:t>Advogado</w:t>
      </w:r>
      <w:r>
        <w:rPr>
          <w:lang w:val="pt_PT" w:bidi="pt_PT"/>
        </w:rPr>
        <w:t xml:space="preserve"> está no Glossário Mestre. Se você já traduziu essa palavra em outro livro da Bíblia, use a mesma palavra que você usou lá. Pausem este áudio aqui.</w:t>
      </w:r>
    </w:p>
    <w:p>
      <w:pPr/>
      <w:r>
        <w:rPr>
          <w:lang w:val="pt_PT" w:bidi="pt_PT"/>
        </w:rPr>
      </w:r>
      <w:r>
        <w:rPr>
          <w:lang w:val="pt_PT" w:bidi="pt_PT"/>
        </w:rPr>
        <w:t xml:space="preserve">Esse advogado é o </w:t>
      </w:r>
      <w:r>
        <w:rPr>
          <w:b/>
          <w:lang w:val="pt_PT" w:bidi="pt_PT"/>
        </w:rPr>
        <w:t>Espírito da Verdade</w:t>
      </w:r>
      <w:r>
        <w:rPr>
          <w:lang w:val="pt_PT" w:bidi="pt_PT"/>
        </w:rPr>
        <w:t xml:space="preserve">. Ele é chamado de Espírito da Verdade porque ele revela a verdade sobre quem Deus é, e guia as pessoas a saberem e acreditar na verdade. O Espírito da verdade é outro nome para o Espírito Santo. Embora o Espírito Santo não seja usado nessa passagem, sintam-se livres para procurar </w:t>
      </w:r>
      <w:r>
        <w:rPr>
          <w:lang w:val="pt_PT" w:bidi="pt_PT"/>
        </w:rPr>
        <w:t>Espírito Santo</w:t>
      </w:r>
      <w:r>
        <w:rPr>
          <w:lang w:val="pt_PT" w:bidi="pt_PT"/>
        </w:rPr>
        <w:t xml:space="preserve"> no Glossário Mestre para mais informações.</w:t>
      </w:r>
    </w:p>
    <w:p>
      <w:pPr/>
      <w:r>
        <w:rPr>
          <w:lang w:val="pt_PT" w:bidi="pt_PT"/>
        </w:rPr>
      </w:r>
      <w:r>
        <w:rPr>
          <w:lang w:val="pt_PT" w:bidi="pt_PT"/>
        </w:rPr>
        <w:t xml:space="preserve">O </w:t>
      </w:r>
      <w:r>
        <w:rPr>
          <w:b/>
          <w:lang w:val="pt_PT" w:bidi="pt_PT"/>
        </w:rPr>
        <w:t>mundo</w:t>
      </w:r>
      <w:r>
        <w:rPr>
          <w:lang w:val="pt_PT" w:bidi="pt_PT"/>
        </w:rPr>
        <w:t>, ou aqueles que não são seguidores de Jesus, não receberão o Espírito da Verdade porque eles não conhecem ou veem o Espírito. No entanto, os discípulos o conhecem porque ele habita com eles e eventualmente viverá neles.</w:t>
      </w:r>
    </w:p>
    <w:p>
      <w:pPr/>
      <w:r>
        <w:rPr>
          <w:lang w:val="pt_PT" w:bidi="pt_PT"/>
        </w:rPr>
      </w:r>
      <w:r>
        <w:rPr>
          <w:lang w:val="pt_PT" w:bidi="pt_PT"/>
        </w:rPr>
        <w:t xml:space="preserve">Jesus diz a seus discípulos que ele não os deixará abandonados ou como </w:t>
      </w:r>
      <w:r>
        <w:rPr>
          <w:b/>
          <w:lang w:val="pt_PT" w:bidi="pt_PT"/>
        </w:rPr>
        <w:t>órfãos</w:t>
      </w:r>
      <w:r>
        <w:rPr>
          <w:lang w:val="pt_PT" w:bidi="pt_PT"/>
        </w:rPr>
        <w:t>, que são crianças cujos pais as deixaram de alguma maneira. Jesus diz que ele voltará aos discípulos. Jesus permite que os discípulos saibam que daqui a pouco tempo o mundo não o verá por mais tempo, mas os discípulos o verão quando ele ressuscitar dos mortos. Os discípulos viverão porque Jesus vive.</w:t>
      </w:r>
    </w:p>
    <w:p>
      <w:pPr/>
      <w:r>
        <w:rPr>
          <w:lang w:val="pt_PT" w:bidi="pt_PT"/>
        </w:rPr>
      </w:r>
      <w:r>
        <w:rPr>
          <w:lang w:val="pt_PT" w:bidi="pt_PT"/>
        </w:rPr>
        <w:t>Naquele dia, os discípulos verão Jesus novamente, e eles saberão que Jesus está no Pai, e que os discípulos estão em Jesus e Jesus está neles. Lembrem-se de como vocês falaram sobre esses relacionamentos nas etapas anteriores.</w:t>
      </w:r>
    </w:p>
    <w:p>
      <w:pPr/>
      <w:r>
        <w:rPr>
          <w:lang w:val="pt_PT" w:bidi="pt_PT"/>
        </w:rPr>
      </w:r>
      <w:r>
        <w:rPr>
          <w:lang w:val="pt_PT" w:bidi="pt_PT"/>
        </w:rPr>
        <w:t>Jesus repete novamente que quem tem os mandamentos de Jesus e os obedece ou os guarda, ama Jesus. Jesus diz a eles que aqueles que amam Jesus também serão amados pelo Pai de Jesus, que é o próprio Deus, e por Jesus, e Jesus se mostrará a essas pessoas. Deus e Jesus falam sobre "se revelar" às pessoas porque eles querem mostrar às pessoas seu caráter e quem eles realmente são. Eles querem vir e estar com as pessoas pessoalmente.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14:22–31</w:t>
      </w:r>
      <w:r>
        <w:rPr>
          <w:lang w:val="pt_PT" w:bidi="pt_PT"/>
        </w:rPr>
      </w:r>
    </w:p>
    <w:p>
      <w:pPr>
        <w:pStyle w:val="Heading3"/>
      </w:pPr>
      <w:r>
        <w:rPr>
          <w:lang w:val="pt_PT" w:bidi="pt_PT"/>
        </w:rPr>
        <w:t>Ouvir e Sentir</w:t>
      </w:r>
    </w:p>
    <w:p>
      <w:pPr/>
      <w:r>
        <w:rPr>
          <w:lang w:val="pt_PT" w:bidi="pt_PT"/>
        </w:rPr>
      </w:r>
      <w:r>
        <w:rPr>
          <w:lang w:val="pt_PT" w:bidi="pt_PT"/>
        </w:rPr>
        <w:t>Nesta etapa, ouçam João 14:22–31 e guardem em seus corações.</w:t>
      </w:r>
    </w:p>
    <w:p>
      <w:pPr/>
      <w:r>
        <w:rPr>
          <w:lang w:val="pt_PT" w:bidi="pt_PT"/>
        </w:rPr>
      </w:r>
      <w:r>
        <w:rPr>
          <w:lang w:val="pt_PT" w:bidi="pt_PT"/>
        </w:rPr>
        <w:t xml:space="preserve">Ouçam uma versão em áudio de João 14:22–31 três vezes, em três traduções diferentes, se possível. </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14:22–31 na tradução mais fácil de entender.</w:t>
      </w:r>
    </w:p>
    <w:p>
      <w:pPr/>
      <w:r>
        <w:rPr>
          <w:lang w:val="pt_PT" w:bidi="pt_PT"/>
        </w:rPr>
      </w:r>
      <w:r>
        <w:rPr>
          <w:lang w:val="pt_PT" w:bidi="pt_PT"/>
        </w:rPr>
        <w:t>Na passagem anterior, Jesus tem falado com seus discípulos. Eles estão todos juntos na sala onde comeram a refeição da Páscoa juntos. Jesus tem encorajado os discípulos porque ele sabe que eles ficarão tristes quando as pessoas o executarem. Jesus sabe que sua execução acontecerá muito em breve. Jesus prometeu a seus discípulos que ele enviará a eles o Espírito da Verdade para estar com eles para sempre. Jesus garantiu a seus discípulos que o Deus Pai amará as pessoas que amam Jesus. Jesus se mostrará, o que significa que Jesus revelará quem ele é, a essas pessoas.</w:t>
      </w:r>
    </w:p>
    <w:p>
      <w:pPr/>
      <w:r>
        <w:rPr>
          <w:lang w:val="pt_PT" w:bidi="pt_PT"/>
        </w:rPr>
      </w:r>
      <w:r>
        <w:rPr>
          <w:lang w:val="pt_PT" w:bidi="pt_PT"/>
        </w:rPr>
        <w:t>Agora, novamente, um dos discípulos de Jesus interrompe Jesus enquanto ele está ensinando. Os discípulos de Jesus se sentem livres para interrompê-lo porque eles estiveram com ele por muito tempo, e eles são seus amigos. Desta vez, Judas pergunta a Jesus por que Jesus se revelará apenas a seus discípulos, e não ao resto do mundo. João deixa claro que o discípulo que faz a pergunta não é Judas Iscariotes, o discípulo que trairá Jesus. Vocês se lembrarão de uma passagem anterior que Judas Iscariotes já deixou o grupo para ir até os líderes religiosos para trair Jesus.</w:t>
      </w:r>
    </w:p>
    <w:p>
      <w:pPr/>
      <w:r>
        <w:rPr>
          <w:lang w:val="pt_PT" w:bidi="pt_PT"/>
        </w:rPr>
      </w:r>
      <w:r>
        <w:rPr>
          <w:lang w:val="pt_PT" w:bidi="pt_PT"/>
        </w:rPr>
        <w:t>Jesus já explicou a seus discípulos que as pessoas que amam Jesus mostrarão isso obedecendo a Jesus. Agora Jesus explica isso novamente. A pergunta de Judas mostra que os discípulos ainda não entendem que as pessoas obedecem a Jesus quando amam Jesus. A pergunta de Judas também mostra que ele acredita que Jesus se mostrará fisicamente aos discípulos. No entanto, Jesus provavelmente quer dizer que ele revelará mais de seu caráter e mais de seu poder aos discípulos.</w:t>
      </w:r>
    </w:p>
    <w:p>
      <w:pPr/>
      <w:r>
        <w:rPr>
          <w:lang w:val="pt_PT" w:bidi="pt_PT"/>
        </w:rPr>
      </w:r>
      <w:r>
        <w:rPr>
          <w:lang w:val="pt_PT" w:bidi="pt_PT"/>
        </w:rPr>
        <w:t>O amor é o tema do ensinamento de Jesus. Jesus diz que se alguém ama Jesus, ele obedecerá a Jesus. Então, o Deus Pai os amará porque eles amam Jesus. Então o Deus Pai e Jesus virão e "farão a casa deles" com eles. Jesus diz que será como alguém indo viver com outra pessoa. Isso é o que acontece quando alguém ama Jesus. Quando alguém ama Jesus, ele experimentará a presença do próprio Deus em suas vidas. Será como se Deus, o Pai, e Jesus viessem viver nessa pessoa e com essa pessoa.</w:t>
      </w:r>
    </w:p>
    <w:p>
      <w:pPr/>
      <w:r>
        <w:rPr>
          <w:lang w:val="pt_PT" w:bidi="pt_PT"/>
        </w:rPr>
      </w:r>
      <w:r>
        <w:rPr>
          <w:lang w:val="pt_PT" w:bidi="pt_PT"/>
        </w:rPr>
        <w:t>O amor é tão importante para esse ensinamento que Jesus repete o que as pessoas que o amam farão, declarando o oposto. Jesus diz: "Qualquer um que não me ame não obedecerá a meu ensinamento". Jesus lembra a seus discípulos que tudo o que Jesus faz é porque Deus, o Pai, aquele que enviou Jesus, disse a ele para fazer isso. Jesus repete muitas vezes em seus ensinamentos que Deus o enviou, e que ele segue o que Deus diz a ele para fazer. Isso é muito importante para entender que Jesus obedeceu de boa vontade a Deus Pai quando ele estava na terra.</w:t>
      </w:r>
    </w:p>
    <w:p>
      <w:pPr/>
      <w:r>
        <w:rPr>
          <w:lang w:val="pt_PT" w:bidi="pt_PT"/>
        </w:rPr>
      </w:r>
      <w:r>
        <w:rPr>
          <w:lang w:val="pt_PT" w:bidi="pt_PT"/>
        </w:rPr>
        <w:t>Então Jesus dá aos discípulos mais boas notícias. Deus, o Pai, enviará o Espírito Santo em nome de Jesus, o que significa como representante de Jesus e na autoridade e poder de Jesus. Anteriormente, Jesus chamou isso de "Espírito da Verdade". Jesus também chama o Espírito de "advogado", ou "ajudante". Algumas traduções chamam esse espírito de "consolador". No entanto, o Espírito Santo provavelmente age principalmente como um advogado ou como um ajudante. Um advogado, ou representante, é alguém que defende o caso de outra pessoa. O Espírito Santo também age como um ajudante. Jesus diz que o Espírito Santo lembrará os discípulos das coisas que Jesus ensinou a eles naquela noite e explicará essas coisas a eles. Embora algumas traduções descrevam o Espírito Santo como um "consolador" nessa passagem, o autor João geralmente não fala sobre o Espírito Santo como confortador.</w:t>
      </w:r>
    </w:p>
    <w:p>
      <w:pPr/>
      <w:r>
        <w:rPr>
          <w:lang w:val="pt_PT" w:bidi="pt_PT"/>
        </w:rPr>
      </w:r>
      <w:r>
        <w:rPr>
          <w:lang w:val="pt_PT" w:bidi="pt_PT"/>
        </w:rPr>
        <w:t xml:space="preserve">Jesus dá paz a seus discípulos. Naqueles tempos, a maioria das pessoas pensava que paz significava apenas que não havia guerra. Mas Jesus disse que sua paz não era como a que "o mundo dá". A paz de Jesus é sobre </w:t>
      </w:r>
      <w:r>
        <w:rPr>
          <w:b/>
          <w:lang w:val="pt_PT" w:bidi="pt_PT"/>
        </w:rPr>
        <w:t>tanto</w:t>
      </w:r>
      <w:r>
        <w:rPr>
          <w:lang w:val="pt_PT" w:bidi="pt_PT"/>
        </w:rPr>
        <w:t xml:space="preserve"> a ausência de guerra quanto </w:t>
      </w:r>
      <w:r>
        <w:rPr>
          <w:b/>
          <w:lang w:val="pt_PT" w:bidi="pt_PT"/>
        </w:rPr>
        <w:t>o</w:t>
      </w:r>
      <w:r>
        <w:rPr>
          <w:lang w:val="pt_PT" w:bidi="pt_PT"/>
        </w:rPr>
        <w:t xml:space="preserve"> enchimento da presença de Deus, o que traz vida plena e alegria. Jesus diz que por causa de sua paz, seus discípulos não devem ficar preocupados, tristes ou com medo quando ele os deixar. As pessoas consideravam que o coração era o centro das emoções, então Jesus disse para não ficarem preocupados "em seu coração".</w:t>
      </w:r>
    </w:p>
    <w:p>
      <w:pPr/>
      <w:r>
        <w:rPr>
          <w:lang w:val="pt_PT" w:bidi="pt_PT"/>
        </w:rPr>
      </w:r>
      <w:r>
        <w:rPr>
          <w:lang w:val="pt_PT" w:bidi="pt_PT"/>
        </w:rPr>
        <w:t>Parem aqui e discutam essa pergunta em grupo: quando vocês ouvem a palavra "paz", sobre o que vocês pensam? O que está acontecendo em sua comunidade quando há paz? Como vocês descrevem esse tipo de paz, onde não há guerra, mas também há alegria nas pessoas? Pausem este áudio aqui.</w:t>
      </w:r>
    </w:p>
    <w:p>
      <w:pPr/>
      <w:r>
        <w:rPr>
          <w:lang w:val="pt_PT" w:bidi="pt_PT"/>
        </w:rPr>
      </w:r>
      <w:r>
        <w:rPr>
          <w:lang w:val="pt_PT" w:bidi="pt_PT"/>
        </w:rPr>
        <w:t>Jesus lembra a seus discípulos que ele disse a eles que ele irá embora, mas que ele voltará. Seus discípulos amam Jesus. Portanto, seus discípulos devem ficar felizes por Jesus estar voltando para Deus Pai. Jesus diz que o Pai é maior do que ele é. Jesus não quer dizer que ele é menos do que o Pai. No entanto, quando Jesus está na terra como um homem, ele faz de propósito as coisas que o Pai diz a ele para fazer. Jesus obedece de boa vontade a seu Pai, e é por isso que ele diz que seu Pai é maior do que ele é.</w:t>
      </w:r>
    </w:p>
    <w:p>
      <w:pPr/>
      <w:r>
        <w:rPr>
          <w:lang w:val="pt_PT" w:bidi="pt_PT"/>
        </w:rPr>
      </w:r>
      <w:r>
        <w:rPr>
          <w:lang w:val="pt_PT" w:bidi="pt_PT"/>
        </w:rPr>
        <w:t>Jesus novamente lembra a seus discípulos que ele está dizendo a eles que ele está indo embora, e que o Pai enviará o Espírito Santo. Jesus quer que seus discípulos se lembrem de que ele disse a eles essas coisas para que quando as coisas acontecerem, eles percebam que Jesus era quem ele disse que era. Jesus então diz que o príncipe desse mundo está vindo. Em um ensinamento anterior, Jesus se referiu ao governante, ou príncipe do mundo, como Satanás. Jesus sabe que Satanás está prestes a fazê-lo sofrer e morrer. Mas Jesus tranquiliza a seus discípulos que Satanás não vencerá, ou em outras palavras, Satanás não tem "nenhum domínio sobre mim". Essas coisas difíceis acontecerão porque as pessoas precisam ver que Jesus está disposto a obedecer a qualquer coisa que Deus Pai peça a ele que faça.</w:t>
      </w:r>
    </w:p>
    <w:p>
      <w:pPr/>
      <w:r>
        <w:rPr>
          <w:lang w:val="pt_PT" w:bidi="pt_PT"/>
        </w:rPr>
      </w:r>
      <w:r>
        <w:rPr>
          <w:lang w:val="pt_PT" w:bidi="pt_PT"/>
        </w:rPr>
        <w:t>Parem aqui e discutam o seguinte em grupo: como vocês se sentem quando vocês têm que fazer algo difícil para ser um bom exemplo para os outros? Contem uma história sobre uma vez em que alguém fez uma coisa difícil para que outros tivessem alegria ou uma vida melhor. Pausem este áudio aqui.</w:t>
      </w:r>
    </w:p>
    <w:p>
      <w:pPr/>
      <w:r>
        <w:rPr>
          <w:lang w:val="pt_PT" w:bidi="pt_PT"/>
        </w:rPr>
      </w:r>
      <w:r>
        <w:rPr>
          <w:lang w:val="pt_PT" w:bidi="pt_PT"/>
        </w:rPr>
        <w:t>Agora Jesus diz algo interessante. Ele diz: "Vem, vamos sair". No entanto, veremos na próxima passagem que Jesus continua a ensinar! Não temos certeza por que Jesus diz isso aqui. Lembrem-se de que até agora Jesus e seus discípulos estão na sala onde eles comeram a refeição da Páscoa juntos. Talvez Jesus esteja dizendo a seus discípulos que eles devem deixar a sala e começar a voltar para Betânia, onde eles estão ficando. Não seria incomum que Jesus dissesse algo como isso, e então continuasse ensinando por mais tempo. Também é possível que Jesus tenha ensinado as seguintes coisas enquanto eles estavam caminhando. Em qualquer caso, essa declaração: "Vinde, vamos sair" marca o fim dessa seção do ensinamento de Jesus.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14:22–31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Judas pergunta a Jesus por que ele pretende se mostrar aos discípulos, mas não a todos os outros. Jesus responde que as pessoas que amam Jesus obedecerão a Jesus.</w:t>
      </w:r>
    </w:p>
    <w:p>
      <w:pPr/>
      <w:r>
        <w:rPr>
          <w:lang w:val="pt_PT" w:bidi="pt_PT"/>
        </w:rPr>
      </w:r>
      <w:r>
        <w:rPr>
          <w:b/>
          <w:lang w:val="pt_PT" w:bidi="pt_PT"/>
        </w:rPr>
        <w:t>Na segunda cena:</w:t>
      </w:r>
      <w:r>
        <w:rPr>
          <w:lang w:val="pt_PT" w:bidi="pt_PT"/>
        </w:rPr>
        <w:t xml:space="preserve"> Jesus diz a seus discípulos que o Espírito Santo virá para ensinar a eles, e que Jesus dará a seus discípulos paz. Essa paz não é como a paz que as pessoas no mundo têm. É melhor!</w:t>
      </w:r>
    </w:p>
    <w:p>
      <w:pPr/>
      <w:r>
        <w:rPr>
          <w:lang w:val="pt_PT" w:bidi="pt_PT"/>
        </w:rPr>
      </w:r>
      <w:r>
        <w:rPr>
          <w:b/>
          <w:lang w:val="pt_PT" w:bidi="pt_PT"/>
        </w:rPr>
        <w:t>Na terceira cena:</w:t>
      </w:r>
      <w:r>
        <w:rPr>
          <w:lang w:val="pt_PT" w:bidi="pt_PT"/>
        </w:rPr>
        <w:t xml:space="preserve"> Jesus fala sobre como ele irá embora, e que o príncipe desse mundo, ou Satanás, está vindo. Jesus diz a eles para sairem.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mais próximos de Jesus, não incluindo Judas Iscariotes, que já os deixou.</w:t>
      </w:r>
    </w:p>
    <w:p>
      <w:pPr>
        <w:pStyle w:val="ListBullet"/>
        <w:spacing w:line="240" w:lineRule="auto"/>
        <w:ind w:left="720"/>
      </w:pPr>
      <w:r>
        <w:rPr>
          <w:lang w:val="pt_PT" w:bidi="pt_PT"/>
        </w:rPr>
      </w:r>
      <w:r>
        <w:rPr>
          <w:lang w:val="pt_PT" w:bidi="pt_PT"/>
        </w:rPr>
        <w:t>E quaisquer outros discípulos que possam ter estado na refeição da Páscoa com Jesus e os discípulos mais próximos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começa com Judas fazendo uma pergunta a Jesus. João deixa claro para nós que esse não é Judas Iscariotes, o discípulo que traiu Jesus. João quer garantir que não pensemos que é a mesma pessoa, embora seu nome seja o mesmo. Judas interrompe o ensinamento de Jesus com uma pergunta, e Jesus usa essa pergunta para ensinar um pouco mais.</w:t>
      </w:r>
    </w:p>
    <w:p>
      <w:pPr/>
      <w:r>
        <w:rPr>
          <w:lang w:val="pt_PT" w:bidi="pt_PT"/>
        </w:rPr>
      </w:r>
      <w:r>
        <w:rPr>
          <w:lang w:val="pt_PT" w:bidi="pt_PT"/>
        </w:rPr>
        <w:t>Judas pergunta a Jesus por que Jesus não se revelará a todos, mas se revelará apenas aos discípulos. Judas sabe que Jesus é maravilhoso e que Jesus mostrará sua glória aos discípulos. Judas se pergunta por que o resto do mundo não pode ver o quão maravilhoso Jesus é.</w:t>
      </w:r>
    </w:p>
    <w:p>
      <w:pPr/>
      <w:r>
        <w:rPr>
          <w:lang w:val="pt_PT" w:bidi="pt_PT"/>
        </w:rPr>
      </w:r>
      <w:r>
        <w:rPr>
          <w:lang w:val="pt_PT" w:bidi="pt_PT"/>
        </w:rPr>
        <w:t>Parem aqui e discutam em grupo: em sua cultura, como os discípulos de um mestre religioso fazem perguntas ao mestre religioso quando eles não entendem algo? Como os mestres religiosos geralmente respondem? Pausem este áudio aqui.</w:t>
      </w:r>
    </w:p>
    <w:p>
      <w:pPr/>
      <w:r>
        <w:rPr>
          <w:lang w:val="pt_PT" w:bidi="pt_PT"/>
        </w:rPr>
      </w:r>
      <w:r>
        <w:rPr>
          <w:lang w:val="pt_PT" w:bidi="pt_PT"/>
        </w:rPr>
        <w:t>Jesus responde a Judas continuando a ensinar. Jesus diz que as pessoas que amam Jesus obedecerão ao ensinamento de Jesus. Então o Deus Pai também amará essas pessoas, e o Pai e Jesus virão para viver com, ou estar com essas pessoas.</w:t>
      </w:r>
    </w:p>
    <w:p>
      <w:pPr/>
      <w:r>
        <w:rPr>
          <w:lang w:val="pt_PT" w:bidi="pt_PT"/>
        </w:rPr>
      </w:r>
      <w:r>
        <w:rPr>
          <w:lang w:val="pt_PT" w:bidi="pt_PT"/>
        </w:rPr>
        <w:t xml:space="preserve">Jesus então diz algo semelhante, mas de uma maneira negativa. Jesus diz que essas pessoas que </w:t>
      </w:r>
      <w:r>
        <w:rPr>
          <w:b/>
          <w:lang w:val="pt_PT" w:bidi="pt_PT"/>
        </w:rPr>
        <w:t>não</w:t>
      </w:r>
      <w:r>
        <w:rPr>
          <w:lang w:val="pt_PT" w:bidi="pt_PT"/>
        </w:rPr>
        <w:t xml:space="preserve"> amam Jesus </w:t>
      </w:r>
      <w:r>
        <w:rPr>
          <w:b/>
          <w:lang w:val="pt_PT" w:bidi="pt_PT"/>
        </w:rPr>
        <w:t>não</w:t>
      </w:r>
      <w:r>
        <w:rPr>
          <w:lang w:val="pt_PT" w:bidi="pt_PT"/>
        </w:rPr>
        <w:t xml:space="preserve"> obedecerão a seus ensinamentos.</w:t>
      </w:r>
    </w:p>
    <w:p>
      <w:pPr/>
      <w:r>
        <w:rPr>
          <w:lang w:val="pt_PT" w:bidi="pt_PT"/>
        </w:rPr>
      </w:r>
      <w:r>
        <w:rPr>
          <w:lang w:val="pt_PT" w:bidi="pt_PT"/>
        </w:rPr>
        <w:t>Jesus deixa claro aos discípulos que as coisas que ele ensina e diz são diretamente de seu Deus pai — Jesus também obedece ao Deus Pai.</w:t>
      </w:r>
    </w:p>
    <w:p>
      <w:pPr/>
      <w:r>
        <w:rPr>
          <w:lang w:val="pt_PT" w:bidi="pt_PT"/>
        </w:rPr>
      </w:r>
      <w:r>
        <w:rPr>
          <w:lang w:val="pt_PT" w:bidi="pt_PT"/>
        </w:rPr>
        <w:t>Na segunda cena, Jesus volta seu foco para o Espírito Santo, a quem ele chama de advogado ou ajudante. Jesus está se preparando para deixar seus discípulos, e então ele diz a eles como ele os ajudará quando ele estiver indo. Um advogado, ou representante, geralmente ajuda alguém que precisa defendendo seu caso a alguém com autoridade. Talvez isso seja o que Jesus está dizendo que o Espírito Santo faz por nós. Talvez Jesus esteja dizendo que o Espírito Santo nos ajuda nos lembrando do que ele nos ensinou e explicando tudo o que Jesus ensinou. "Tudo" ou "todas as coisas" provavelmente se refere às coisas que Jesus ensinou a eles naquela noite. Lembrem-se de que algumas traduções descrevem o Espírito Santo como "consolador" aqui, mas isso não é um significado provável do termo. Deus enviará o Espírito Santo em nome de Jesus, ou porque os discípulos pertencem a Jesus e Jesus tem toda a autoridade e poder.</w:t>
      </w:r>
    </w:p>
    <w:p>
      <w:pPr/>
      <w:r>
        <w:rPr>
          <w:lang w:val="pt_PT" w:bidi="pt_PT"/>
        </w:rPr>
      </w:r>
      <w:r>
        <w:rPr>
          <w:lang w:val="pt_PT" w:bidi="pt_PT"/>
        </w:rPr>
        <w:t>Jesus continua dizendo que ele dará paz a seus discípulos, mas Jesus deixa claro que não é a mesma paz que o mundo dá. Em outras palavras, a paz de Jesus é mais do que apenas a ausência de guerra, que é o que a maioria das pessoas define paz como. Às vezes precisamos falar sobre paz como uma ação. Nesse caso, vocês poderiam dizer que Jesus faz seus discípulos terem "alegria no coração", ou "alegria sem ansiedade". Jesus acrescenta informações extras: ele diz que seus discípulos não devem ficar preocupados ou chateados, e eles não devem ter medo do que acontecerá. Lembrem-se de que na cultura judaica, o coração era onde as pessoas diziam que sentiam as emoções.</w:t>
      </w:r>
    </w:p>
    <w:p>
      <w:pPr/>
      <w:r>
        <w:rPr>
          <w:lang w:val="pt_PT" w:bidi="pt_PT"/>
        </w:rPr>
      </w:r>
      <w:r>
        <w:rPr>
          <w:lang w:val="pt_PT" w:bidi="pt_PT"/>
        </w:rPr>
        <w:t>Parem aqui e discutam a seguinte pergunta em grupo: quando vocês falam sobre como vocês sentem paz, como vocês falam sobre isso? Talvez tente contar uma história sobre uma vez em que vocês se sentiram em paz em que não havia guerra, e quando vocês sentiram a presença de Deus enchendo vocês de alegria. Prestem atenção às palavras que vocês usaram para descrever essa paz. Vocês falam sobre paz em seu coração, ou vocês têm outra maneira de falar sobre emoções que vocês sentem? Pausem este áudio aqui.</w:t>
      </w:r>
    </w:p>
    <w:p>
      <w:pPr/>
      <w:r>
        <w:rPr>
          <w:lang w:val="pt_PT" w:bidi="pt_PT"/>
        </w:rPr>
      </w:r>
      <w:r>
        <w:rPr>
          <w:lang w:val="pt_PT" w:bidi="pt_PT"/>
        </w:rPr>
        <w:t>Na terceira cena, Jesus volta sua atenção para ele indo embora. Jesus implica que seus discípulos ainda não o amam realmente. Ele diz que se eles realmente o amassem, ficariam felizes por ele estar indo embora. Jesus percebe que seus discípulos não estão felizes por ele estar indo embora. No entanto, Jesus diz que o Deus Pai é maior do que ele é. Jesus não quer dizer que ele é menos Deus — Jesus quer dizer que, como ele está em um estado humano naquele momento, é melhor para ele estar com Deus no céu onde nenhuma restrição humana o prende. Jesus diz a seus discípulos todas essas coisas para que quando essas coisas acontecerem, eles entendam que Jesus falou a verdade e eles acreditem no que ele disse.</w:t>
      </w:r>
    </w:p>
    <w:p>
      <w:pPr/>
      <w:r>
        <w:rPr>
          <w:lang w:val="pt_PT" w:bidi="pt_PT"/>
        </w:rPr>
      </w:r>
      <w:r>
        <w:rPr>
          <w:lang w:val="pt_PT" w:bidi="pt_PT"/>
        </w:rPr>
        <w:t>Agora Jesus presta atenção ao tempo. Ele diz que ele não falará com eles por muito mais tempo. Isso é verdade; em apenas algumas horas Judas trairá Jesus e os líderes religiosos prenderão Jesus e o matarão. Jesus considera essas ações atos do "príncipe desse mundo", ou Satanás. Embora pareça que Satanás é o governante do mundo, Jesus garante a seus discípulos que Satanás não tem "nenhum poder" sobre ele. No entanto, quando Satanás fizer seu trabalho maligno, Jesus obedecerá a Deus, o Pai, e morrerá. Ao fazer isso, Jesus está mostrando ao mundo que ele ama seu Pai e, portanto, ele obedece a seu pai. Observem que Jesus faz exatamente o que ele diz a seus discípulos para fazerem: amar e, portanto, obedecer a seu Deus Pai.</w:t>
      </w:r>
    </w:p>
    <w:p>
      <w:pPr/>
      <w:r>
        <w:rPr>
          <w:lang w:val="pt_PT" w:bidi="pt_PT"/>
        </w:rPr>
      </w:r>
      <w:r>
        <w:rPr>
          <w:lang w:val="pt_PT" w:bidi="pt_PT"/>
        </w:rPr>
        <w:t>Jesus diz algo interessante aqui. Ele diz: "Vem, vamos sair". Embora ele continue a ensinar, é possível que eles comecem a sair de Jerusalém na estrada, ou Jesus está simplesmente dizendo que eles devem ir em breve. Em qualquer caso, vocês devem traduzir isso como estava escrito.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14:22–31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mais próximos de Jesus, não incluindo Judas Iscariotes, que já os deixou.</w:t>
      </w:r>
    </w:p>
    <w:p>
      <w:pPr>
        <w:pStyle w:val="ListBullet"/>
        <w:spacing w:line="240" w:lineRule="auto"/>
        <w:ind w:left="720"/>
      </w:pPr>
      <w:r>
        <w:rPr>
          <w:lang w:val="pt_PT" w:bidi="pt_PT"/>
        </w:rPr>
      </w:r>
      <w:r>
        <w:rPr>
          <w:lang w:val="pt_PT" w:bidi="pt_PT"/>
        </w:rPr>
        <w:t>E quaisquer outros discípulos que possam ter estado na refeição da Páscoa com Jesus e os discípulos mais próximos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Judas interrompe o ensinamento de Jesus. Ele pergunta: "Por que você planeja mostrar o quão maravilhoso você é para nós e não ao resto das pessoas no mundo?" Jesus diz que as pessoas que amam Jesus obedecerão ao ensinamento de Jesus. E então o Deus Pai também amará essas pessoas, e Jesus e o Deus Pai virão e viverão juntos com essas pessoas. No entanto, se as pessoas não amam Jesus, elas não obedecerão a seu ensinamento. Jesus então diz a seus discípulos que tudo o que ele diz vem diretamente de Deus Pai.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Judas: “O que você está sentindo ou pensando?”. A pessoa pode responder coisas como: "Estou um pouco frustrado. Realmente quero que todos vejam o quão maravilhoso Jesus é! Acho que todos eles acreditarão se Jesus apenas mostrar a eles!" ou "Não entendo o que Jesus está dizendo. Ele sabe que eu o amo?”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"Eu realmente quero que meus discípulos entendam quem eu sou e que realmente me amem. Isso é mais importante do que qualquer outra coisa!" ou "Sei que meus discípulos querem que eu seja mais como um rei conquistador, eles não conseguem entender?”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continua dizendo que ele tem ensinado a eles enquanto ele ainda está no mundo, mas agora quando ele sair, Deus enviará o Espírito Santo a aqueles que pertencem a Jesus. Jesus chama o Espírito Santo de Advogado ou Ajudante. Jesus diz que o Espírito Santo lembrará a seus discípulos de tudo o que ele ensinou a eles. Jesus diz que ele dá paz a seus discípulos, ou faz seus discípulos terem alegria em seu coração. Portanto, eles não precisam ficar preocupados ou chateados, ou com medo.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discípulos: “O que você está pensando ou sentindo?” Vocês podem ouvir coisas como: "Estou feliz por Jesus estar enviando alguém para nos ajudar! Mas estou triste! Estou confuso. Não entendo por que Jesus está indo embora. Eu estou com muito medo, mesmo que Jesus tenha me dito para não ter medo".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lembra a seus discípulos que ele está indo embora. Jesus não parece pensar que os discípulos o amam. Se eles o amassem, eles ficariam felizes que ele estava indo para o Pai, porque o Pai é maior do que Jesus é. O Pai está no céu, não preso ao corpo de um homem. Jesus continua a dizer que ele diz a eles essas coisas agora para que quando tudo acontecer, eles finalmente acreditem. Então Jesus diz que ele não tem muito para falar porque o príncipe do mundo, ou Satanás, está vindo. Embora o príncipe do mundo não tenha poder sobre Jesus, Jesus se submeterá a seus planos malignos para que todos possam ver que Jesus obedece a Deus Pai e ama o Deus Pai. Então Jesus diz: "Vem, vamos sair".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Jesus: “O que você está sentindo ou pensando?”. Vocês podem ouvir coisas como: "Eu estou triste por deixar meus discípulos. Eu estou triste sobre o que Satanás está prestes a fazer. Mas estou ansioso para estar no céu novamente! Amo tanto meu pai!"</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14:22–31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Judas pergunta a Jesus: "Mas </w:t>
      </w:r>
      <w:r>
        <w:rPr>
          <w:b/>
          <w:lang w:val="pt_PT" w:bidi="pt_PT"/>
        </w:rPr>
        <w:t>Senhor</w:t>
      </w:r>
      <w:r>
        <w:rPr>
          <w:lang w:val="pt_PT" w:bidi="pt_PT"/>
        </w:rPr>
        <w:t xml:space="preserve">, por que você planeja mostrar apenas a nós o quão maravilhoso você é, e não ao restante das pessoas no mundo?" Use a mesma palavra para Senhor que você usou em passagens anteriores, e lembre-se de que </w:t>
      </w:r>
      <w:r>
        <w:rPr>
          <w:lang w:val="pt_PT" w:bidi="pt_PT"/>
        </w:rPr>
        <w:t>Senhor</w:t>
      </w:r>
      <w:r>
        <w:rPr>
          <w:lang w:val="pt_PT" w:bidi="pt_PT"/>
        </w:rPr>
        <w:t xml:space="preserve"> está no Glossário Mestre. </w:t>
      </w:r>
    </w:p>
    <w:p>
      <w:pPr/>
      <w:r>
        <w:rPr>
          <w:lang w:val="pt_PT" w:bidi="pt_PT"/>
        </w:rPr>
      </w:r>
      <w:r>
        <w:rPr>
          <w:lang w:val="pt_PT" w:bidi="pt_PT"/>
        </w:rPr>
        <w:t>Jesus diz que o Pai amará as pessoas que amam Jesus e obedecem a seus ensinamentos. Jesus se refere a Deus como o "Pai" para mostrar respeito, afeto e o relacionamento especial que ele tem com Deus, seu pai.</w:t>
      </w:r>
    </w:p>
    <w:p>
      <w:pPr/>
      <w:r>
        <w:rPr>
          <w:lang w:val="pt_PT" w:bidi="pt_PT"/>
        </w:rPr>
      </w:r>
      <w:r>
        <w:rPr>
          <w:lang w:val="pt_PT" w:bidi="pt_PT"/>
        </w:rPr>
        <w:t xml:space="preserve">Jesus diz que o Pai enviará o </w:t>
      </w:r>
      <w:r>
        <w:rPr>
          <w:b/>
          <w:lang w:val="pt_PT" w:bidi="pt_PT"/>
        </w:rPr>
        <w:t>advogado</w:t>
      </w:r>
      <w:r>
        <w:rPr>
          <w:lang w:val="pt_PT" w:bidi="pt_PT"/>
        </w:rPr>
        <w:t xml:space="preserve">, também chamado de </w:t>
      </w:r>
      <w:r>
        <w:rPr>
          <w:b/>
          <w:lang w:val="pt_PT" w:bidi="pt_PT"/>
        </w:rPr>
        <w:t>Espírito Santo</w:t>
      </w:r>
      <w:r>
        <w:rPr>
          <w:lang w:val="pt_PT" w:bidi="pt_PT"/>
        </w:rPr>
        <w:t>, para ensinar seus discípulos tudo o que Jesus ensinou a eles naquela noite. A palavra para advogado muitas vezes significa um representante legal: alguém que pleiteia o caso de uma pessoa em julgamento. Nesse caso, é mais provável que esse advogado seja mais como um ajudante, lembrando e explicando aos discípulos as coisas que Jesus ensinou a eles.</w:t>
      </w:r>
    </w:p>
    <w:p>
      <w:pPr/>
      <w:r>
        <w:rPr>
          <w:lang w:val="pt_PT" w:bidi="pt_PT"/>
        </w:rPr>
      </w:r>
      <w:r>
        <w:rPr>
          <w:lang w:val="pt_PT" w:bidi="pt_PT"/>
        </w:rPr>
        <w:t xml:space="preserve">Parem aqui e discutam em grupo que palavra ou frase vocês usarão para </w:t>
      </w:r>
      <w:r>
        <w:rPr>
          <w:b/>
          <w:lang w:val="pt_PT" w:bidi="pt_PT"/>
        </w:rPr>
        <w:t>advogado</w:t>
      </w:r>
      <w:r>
        <w:rPr>
          <w:lang w:val="pt_PT" w:bidi="pt_PT"/>
        </w:rPr>
        <w:t xml:space="preserve">. </w:t>
      </w:r>
      <w:r>
        <w:rPr>
          <w:lang w:val="pt_PT" w:bidi="pt_PT"/>
        </w:rPr>
        <w:t>Advogado</w:t>
      </w:r>
      <w:r>
        <w:rPr>
          <w:lang w:val="pt_PT" w:bidi="pt_PT"/>
        </w:rPr>
        <w:t xml:space="preserve"> está no Glossário Mestre. Pausem este áudio aqui.</w:t>
      </w:r>
    </w:p>
    <w:p>
      <w:pPr/>
      <w:r>
        <w:rPr>
          <w:lang w:val="pt_PT" w:bidi="pt_PT"/>
        </w:rPr>
      </w:r>
      <w:r>
        <w:rPr>
          <w:lang w:val="pt_PT" w:bidi="pt_PT"/>
        </w:rPr>
        <w:t xml:space="preserve">Use a mesma palavra para </w:t>
      </w:r>
      <w:r>
        <w:rPr>
          <w:b/>
          <w:lang w:val="pt_PT" w:bidi="pt_PT"/>
        </w:rPr>
        <w:t>Espírito Santo</w:t>
      </w:r>
      <w:r>
        <w:rPr>
          <w:lang w:val="pt_PT" w:bidi="pt_PT"/>
        </w:rPr>
        <w:t xml:space="preserve"> que você usou em passagens anteriores, e lembre-se de que </w:t>
      </w:r>
      <w:r>
        <w:rPr>
          <w:lang w:val="pt_PT" w:bidi="pt_PT"/>
        </w:rPr>
        <w:t>Espírito Santo</w:t>
      </w:r>
      <w:r>
        <w:rPr>
          <w:lang w:val="pt_PT" w:bidi="pt_PT"/>
        </w:rPr>
        <w:t xml:space="preserve"> está no Glossário Mestre. </w:t>
      </w:r>
    </w:p>
    <w:p>
      <w:pPr/>
      <w:r>
        <w:rPr>
          <w:lang w:val="pt_PT" w:bidi="pt_PT"/>
        </w:rPr>
      </w:r>
      <w:r>
        <w:rPr>
          <w:lang w:val="pt_PT" w:bidi="pt_PT"/>
        </w:rPr>
        <w:t xml:space="preserve">Jesus diz que ele dá </w:t>
      </w:r>
      <w:r>
        <w:rPr>
          <w:b/>
          <w:lang w:val="pt_PT" w:bidi="pt_PT"/>
        </w:rPr>
        <w:t>paz</w:t>
      </w:r>
      <w:r>
        <w:rPr>
          <w:lang w:val="pt_PT" w:bidi="pt_PT"/>
        </w:rPr>
        <w:t xml:space="preserve"> a seus discípulos, mas não o mesmo tipo de paz que as pessoas no mundo pensam. A paz de Jesus é mais do que a ausência de guerra, mas uma plenitude de vida e alegria.</w:t>
      </w:r>
    </w:p>
    <w:p>
      <w:pPr/>
      <w:r>
        <w:rPr>
          <w:lang w:val="pt_PT" w:bidi="pt_PT"/>
        </w:rPr>
      </w:r>
      <w:r>
        <w:rPr>
          <w:lang w:val="pt_PT" w:bidi="pt_PT"/>
        </w:rPr>
        <w:t xml:space="preserve">Pare aqui e discuta em grupo qual palavra ou frase você usará para </w:t>
      </w:r>
      <w:r>
        <w:rPr>
          <w:b/>
          <w:lang w:val="pt_PT" w:bidi="pt_PT"/>
        </w:rPr>
        <w:t>paz</w:t>
      </w:r>
      <w:r>
        <w:rPr>
          <w:lang w:val="pt_PT" w:bidi="pt_PT"/>
        </w:rPr>
        <w:t xml:space="preserve">. </w:t>
      </w:r>
      <w:r>
        <w:rPr>
          <w:lang w:val="pt_PT" w:bidi="pt_PT"/>
        </w:rPr>
        <w:t>Paz</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15:1–17</w:t>
      </w:r>
      <w:r>
        <w:rPr>
          <w:lang w:val="pt_PT" w:bidi="pt_PT"/>
        </w:rPr>
      </w:r>
    </w:p>
    <w:p>
      <w:pPr>
        <w:pStyle w:val="Heading3"/>
      </w:pPr>
      <w:r>
        <w:rPr>
          <w:lang w:val="pt_PT" w:bidi="pt_PT"/>
        </w:rPr>
        <w:t>Ouvir e Sentir</w:t>
      </w:r>
    </w:p>
    <w:p>
      <w:pPr/>
      <w:r>
        <w:rPr>
          <w:lang w:val="pt_PT" w:bidi="pt_PT"/>
        </w:rPr>
      </w:r>
      <w:r>
        <w:rPr>
          <w:lang w:val="pt_PT" w:bidi="pt_PT"/>
        </w:rPr>
        <w:t>Nesta etapa, ouçam João 15:1–17 e guardem em seus corações.</w:t>
      </w:r>
    </w:p>
    <w:p>
      <w:pPr/>
      <w:r>
        <w:rPr>
          <w:lang w:val="pt_PT" w:bidi="pt_PT"/>
        </w:rPr>
      </w:r>
      <w:r>
        <w:rPr>
          <w:lang w:val="pt_PT" w:bidi="pt_PT"/>
        </w:rPr>
        <w:t>Ouçam uma versão em áudio de João 15:1–17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15:1–17 na tradução mais fácil de entender.</w:t>
      </w:r>
    </w:p>
    <w:p>
      <w:pPr/>
      <w:r>
        <w:rPr>
          <w:lang w:val="pt_PT" w:bidi="pt_PT"/>
        </w:rPr>
      </w:r>
      <w:r>
        <w:rPr>
          <w:lang w:val="pt_PT" w:bidi="pt_PT"/>
        </w:rPr>
        <w:t>Nessa passagem, Jesus continua falando com seus discípulos na sala superior da casa onde eles estão observando a Festa da Páscoa juntos. Essa é a sétima e última vez no evangelho de João onde Jesus diz: "Eu sou". Ele está se comparando a algo familiar para ajudar seus discípulos a saber mais sobre ele e ele está usando as palavras que Deus, o Pai, usou quando ele disse a Moisés que seu nome é “Eu Sou”. Quando os discípulos ouvem essas palavras, eles sabem que Jesus está dizendo que ele é Deus.</w:t>
      </w:r>
    </w:p>
    <w:p>
      <w:pPr/>
      <w:r>
        <w:rPr>
          <w:lang w:val="pt_PT" w:bidi="pt_PT"/>
        </w:rPr>
      </w:r>
      <w:r>
        <w:rPr>
          <w:lang w:val="pt_PT" w:bidi="pt_PT"/>
        </w:rPr>
        <w:t>Nessa passagem, Jesus diz que ele é a videira verdadeira. Nas Escrituras judaicas, Israel às vezes era comparado a uma videira, mas eles não tinham fé. Eles não confiaram em Deus ou obedeceram a ele. Ao contrário de Israel, Jesus é a videira fiel que obedeceu a Deus perfeitamente. Jesus diz que seu Pai é o vinhador, ou jardineiro, que cuida da videira.</w:t>
      </w:r>
    </w:p>
    <w:p>
      <w:pPr/>
      <w:r>
        <w:rPr>
          <w:lang w:val="pt_PT" w:bidi="pt_PT"/>
        </w:rPr>
      </w:r>
      <w:r>
        <w:rPr>
          <w:lang w:val="pt_PT" w:bidi="pt_PT"/>
        </w:rPr>
        <w:t xml:space="preserve">Parem aqui e olhem para uma imagem de uma </w:t>
      </w:r>
      <w:r>
        <w:rPr>
          <w:lang w:val="pt_PT" w:bidi="pt_PT"/>
        </w:rPr>
        <w:t>videira</w:t>
      </w:r>
      <w:r>
        <w:rPr>
          <w:lang w:val="pt_PT" w:bidi="pt_PT"/>
        </w:rPr>
        <w:t xml:space="preserve"> em grupo. Pausem este áudio aqui.</w:t>
      </w:r>
    </w:p>
    <w:p>
      <w:pPr/>
      <w:r>
        <w:rPr>
          <w:lang w:val="pt_PT" w:bidi="pt_PT"/>
        </w:rPr>
      </w:r>
      <w:r>
        <w:rPr>
          <w:lang w:val="pt_PT" w:bidi="pt_PT"/>
        </w:rPr>
        <w:t>Deus, o Pai, se importa com a videira para que ela dê muitos frutos. Ele corta, ou tira, todos os ramos em Jesus que não produzem frutos e ele poda, ou purifica, todos os ramos que produzem frutos, então eles cultivarão ainda mais frutos. Em outras passagens, Jesus deixa claro que aqueles que são seus não serão tirados dele, então os ramos que são cortados aqui provavelmente se referem a pessoas que dizem que seguem Jesus, mas elas não são seguidores verdadeiros. As ações deles, ou seus frutos, mostram que eles não estão realmente em Jesus.</w:t>
      </w:r>
    </w:p>
    <w:p>
      <w:pPr/>
      <w:r>
        <w:rPr>
          <w:lang w:val="pt_PT" w:bidi="pt_PT"/>
        </w:rPr>
      </w:r>
      <w:r>
        <w:rPr>
          <w:lang w:val="pt_PT" w:bidi="pt_PT"/>
        </w:rPr>
        <w:t>Parem aqui e discutam essa pergunta em grupo: em sua comunidade, vocês têm quaisquer plantas que produzam frutos ano após ano? Como vocês ajudam as plantas a produzir mais frutos? O que vocês fazem com plantas com as quais vocês se importam que não produzem frutos? Pausem este áudio aqui.</w:t>
      </w:r>
    </w:p>
    <w:p>
      <w:pPr/>
      <w:r>
        <w:rPr>
          <w:lang w:val="pt_PT" w:bidi="pt_PT"/>
        </w:rPr>
      </w:r>
      <w:r>
        <w:rPr>
          <w:lang w:val="pt_PT" w:bidi="pt_PT"/>
        </w:rPr>
        <w:t>Jesus diz que a palavra que ele falou com seus discípulos já os tornou puros. Ele usa a palavra puro para mostrar que a poda de Deus torna os seguidores de Jesus justos, ou certos com Deus. Ele também está garantindo a seus verdadeiros discípulos que eles estão puros, então eles não precisam temer serem separados dele. Ele diz a eles para permanecerem nele, ou permanecerem unidos a ele, e ele permanecerá unido a eles. O ramo pode produzir frutos apenas se estiver conectado à videira, então os seguidores de Jesus devem permanecer conectados a Jesus se quiserem produzir frutos espirituais e estar bem com Deus. Fruto espiritual é o bem que resulta quando os discípulos obedecem a Deus, o que os torna mais como Jesus. Frutos espirituais também podem ser outras pessoas que colocam sua fé em Jesus porque os discípulos compartilham a palavra com eles.</w:t>
      </w:r>
    </w:p>
    <w:p>
      <w:pPr/>
      <w:r>
        <w:rPr>
          <w:lang w:val="pt_PT" w:bidi="pt_PT"/>
        </w:rPr>
      </w:r>
      <w:r>
        <w:rPr>
          <w:lang w:val="pt_PT" w:bidi="pt_PT"/>
        </w:rPr>
        <w:t>Mesmo que Jesus e seus seguidores estejam unidos uns aos outros, ele deixa seus papéis claros quando ele diz que ele é a videira e seus seguidores são os ramos. Ele é a fonte de vida, não eles. Seus seguidores não podem produzir nenhum fruto espiritual sem a sua ajuda. Se eles permanecerem nele, eles certamente produzirão muitos frutos espirituais.</w:t>
      </w:r>
    </w:p>
    <w:p>
      <w:pPr/>
      <w:r>
        <w:rPr>
          <w:lang w:val="pt_PT" w:bidi="pt_PT"/>
        </w:rPr>
      </w:r>
      <w:r>
        <w:rPr>
          <w:lang w:val="pt_PT" w:bidi="pt_PT"/>
        </w:rPr>
        <w:t>Por outro lado, qualquer um que não permaneça em Jesus é comparado a um ramo que alguém corta da videira. O ramo murcha e morre porque não tem vida por conta própria. Alguém lança os ramos mortos em um fogo onde eles são queimados. Em toda a Bíblia, o fogo é um símbolo do julgamento de Deus contra o pecado.</w:t>
      </w:r>
    </w:p>
    <w:p>
      <w:pPr/>
      <w:r>
        <w:rPr>
          <w:lang w:val="pt_PT" w:bidi="pt_PT"/>
        </w:rPr>
      </w:r>
      <w:r>
        <w:rPr>
          <w:lang w:val="pt_PT" w:bidi="pt_PT"/>
        </w:rPr>
        <w:t>Parem aqui e discutam essa pergunta em grupo: compartilhem uma história de sua cultura sobre o que acontecerá com as pessoas no final dos tempos? Como as pessoas boas serão recompensadas e as pessoas ruins serão punidas depois que morrem? Pause o áudio aqui.</w:t>
      </w:r>
    </w:p>
    <w:p>
      <w:pPr/>
      <w:r>
        <w:rPr>
          <w:lang w:val="pt_PT" w:bidi="pt_PT"/>
        </w:rPr>
      </w:r>
      <w:r>
        <w:rPr>
          <w:lang w:val="pt_PT" w:bidi="pt_PT"/>
        </w:rPr>
        <w:t>Jesus diz que se seus seguidores permanecerem nele e e suas palavras permanecerem neles, ou eles acreditarem no que ele ensinou a eles, eles podem pedir ao Pai o que desejarem em oração e ele fará o que eles pedirem. Quando os seguidores de Jesus dão muitos frutos espirituais, mostra que eles estão conectados a ele como verdadeiros discípulos e eles glorificam, ou dão honra a Deus, o Pai.</w:t>
      </w:r>
    </w:p>
    <w:p>
      <w:pPr/>
      <w:r>
        <w:rPr>
          <w:lang w:val="pt_PT" w:bidi="pt_PT"/>
        </w:rPr>
      </w:r>
      <w:r>
        <w:rPr>
          <w:lang w:val="pt_PT" w:bidi="pt_PT"/>
        </w:rPr>
        <w:t>Depois de dizer a eles o que eles devem fazer, Jesus diz que ele ama seus seguidores da mesma maneira que Deus, o Pai, o ama. Ele diz a eles para permanecerem em seu amor por eles, e então ele diz a eles como fazer isso. Se eles guardarem seus mandamentos, ou obedecerem a ele, e permanecerem perto dele, dependendo dele e vivendo a vida cientes de sua presença, eles habitarão em seu amor. Esse é o exemplo que o próprio Jesus deu. Jesus obedeceu aos mandamentos de seu Pai e permanece no amor de seu Pai.</w:t>
      </w:r>
    </w:p>
    <w:p>
      <w:pPr/>
      <w:r>
        <w:rPr>
          <w:lang w:val="pt_PT" w:bidi="pt_PT"/>
        </w:rPr>
      </w:r>
      <w:r>
        <w:rPr>
          <w:lang w:val="pt_PT" w:bidi="pt_PT"/>
        </w:rPr>
        <w:t>Quando Jesus diz: "Essas palavras eu falei com vocês", ou "Disse a vocês isso", ele está se referindo a essa passagem sobre a videira e os ramos. Jesus disse essas coisas a seus discípulos para que sua alegria possa estar neles e a alegria deles possa ser plena ou completa. Jesus experimentou a alegria da frutificação perfeita, a alegria de ter um caráter como o de Deus, porque ele obedeceu ao Pai perfeitamente, e ele desfruta do amor de seu Pai. Ele quer que seus discípulos experimentem essa alegria plena também.</w:t>
      </w:r>
    </w:p>
    <w:p>
      <w:pPr/>
      <w:r>
        <w:rPr>
          <w:lang w:val="pt_PT" w:bidi="pt_PT"/>
        </w:rPr>
      </w:r>
      <w:r>
        <w:rPr>
          <w:lang w:val="pt_PT" w:bidi="pt_PT"/>
        </w:rPr>
        <w:t>Jesus então ordena que seus seguidores amem uns aos outros continuamente como ele os amou. Em outras partes da Bíblia, a lei ordena que as pessoas amem seus vizinhos como se amam, mas aqui Jesus diz a eles para amarem uns aos outros como ele os amou. Ele diz que uma pessoa não pode ter amor maior do que o amor que faz ele dar sua vida por seus amigos. Jesus ama seus seguidores dando sua vida por eles. Eles devem amar uns aos outros da mesma maneira.</w:t>
      </w:r>
    </w:p>
    <w:p>
      <w:pPr/>
      <w:r>
        <w:rPr>
          <w:lang w:val="pt_PT" w:bidi="pt_PT"/>
        </w:rPr>
      </w:r>
      <w:r>
        <w:rPr>
          <w:lang w:val="pt_PT" w:bidi="pt_PT"/>
        </w:rPr>
        <w:t>Parem e discutam essa pergunta em grupo: compartilhem quaisquer histórias em sua cultura sobre alguém que ama outra pessoa tanto que ele morre por ele ou ela. Pausem este áudio aqui.</w:t>
      </w:r>
    </w:p>
    <w:p>
      <w:pPr/>
      <w:r>
        <w:rPr>
          <w:lang w:val="pt_PT" w:bidi="pt_PT"/>
        </w:rPr>
      </w:r>
      <w:r>
        <w:rPr>
          <w:lang w:val="pt_PT" w:bidi="pt_PT"/>
        </w:rPr>
        <w:t>Jesus diz que eles são seus amigos se eles o obedecerem. Ele diz que não os chama mais de servos. Não há lugar na Bíblia onde Jesus chama seus discípulos de servos, mas ele diz que "um servo não é maior do que seu mestre" quando fala com eles, e ele diz que eles estão certos em chamá-lo de mestre. Ele diz que eles não são servos porque os servos devem obedecer sem saber os planos de seu mestre, mas Jesus tratou os discípulos como amigos porque ele disse a eles tudo o que seu Pai disse a ele.</w:t>
      </w:r>
    </w:p>
    <w:p>
      <w:pPr/>
      <w:r>
        <w:rPr>
          <w:lang w:val="pt_PT" w:bidi="pt_PT"/>
        </w:rPr>
      </w:r>
      <w:r>
        <w:rPr>
          <w:lang w:val="pt_PT" w:bidi="pt_PT"/>
        </w:rPr>
        <w:t>Parem aqui e discutam essa pergunta em grupo: de que maneiras as pessoas em sua cultura tratam aqueles que trabalham para eles da mesma maneira que tratam seus amigos? De que maneiras eles os tratam de forma diferente? Por que é melhor ser o amigo de alguém do que apenas trabalhar para ele? Pausem este áudio aqui.</w:t>
      </w:r>
    </w:p>
    <w:p>
      <w:pPr/>
      <w:r>
        <w:rPr>
          <w:lang w:val="pt_PT" w:bidi="pt_PT"/>
        </w:rPr>
      </w:r>
      <w:r>
        <w:rPr>
          <w:lang w:val="pt_PT" w:bidi="pt_PT"/>
        </w:rPr>
        <w:t>Jesus diz que seus discípulos não escolheram segui-lo, mas ele os escolheu para segui-lo. Ele não quer dizer literalmente que eles não o escolheram, mas ele está enfatizando que ele os escolheu primeiro. Ele também nomeou um trabalho específico para eles fazerem. Eles devem ir e dar frutos, ou realizar muitas obras, que durarão. Quando eles fizerem isso, o Pai dará a eles o que pedirem em nome de Jesus, ou porque eles estão unidos a Jesus. Jesus ordena que seus discípulos amem uns aos outros.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15:1–17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está falando com seus discípulos na sala superior onde eles estão tendo a Festa da Páscoa juntos. Ele diz a seus discípulos que ele é como uma videira fiel e seu pai é como um agricultor, ou um jardineiro que cuida da videira. O pai de Jesus corta todos os ramos nele que não dão frutos, mas ele poda todos os ramos que dão frutos, então eles darão ainda mais frutos. Jesus diz que a palavra que ele falou com seus discípulos sobre si mesmo já purificou, ou podou, eles. Os discípulos de Jesus devem permanecer nele e ele neles. Assim como um ramo não pode cultivar frutos, a menos que esteja conectado à videira, os discípulos de Jesus não podem cultivar frutos espirituais, a menos que eles estejam unidos a Jesus.</w:t>
      </w:r>
    </w:p>
    <w:p>
      <w:pPr/>
      <w:r>
        <w:rPr>
          <w:lang w:val="pt_PT" w:bidi="pt_PT"/>
        </w:rPr>
      </w:r>
      <w:r>
        <w:rPr>
          <w:b/>
          <w:lang w:val="pt_PT" w:bidi="pt_PT"/>
        </w:rPr>
        <w:t>Na segunda cena:</w:t>
      </w:r>
      <w:r>
        <w:rPr>
          <w:lang w:val="pt_PT" w:bidi="pt_PT"/>
        </w:rPr>
        <w:t xml:space="preserve"> Jesus continua com a comparação da videira e dos ramos. Ele diz que se seus discípulos ficarem conectados a ele, eles darão muitos frutos, mas eles não podem produzir nenhum bom fruto além dele. Se alguém não permanece em Jesus, ele é como um ramo que é jogado fora. Esse ramo, ou essa pessoa, murcha e morre porque não tem vida à parte da videira, Jesus. Alguém pegará esse ramo e o jogará no fogo e o queimará. Qualquer um que fique unido a Jesus e que viva por suas palavras será capaz de pedir o que quiser a Deus em oração e ele dará a eles. Quando os discípulos mostram que estão conectados a Jesus produzindo bons frutos, eles glorificam a Deus.</w:t>
      </w:r>
    </w:p>
    <w:p>
      <w:pPr/>
      <w:r>
        <w:rPr>
          <w:lang w:val="pt_PT" w:bidi="pt_PT"/>
        </w:rPr>
      </w:r>
      <w:r>
        <w:rPr>
          <w:b/>
          <w:lang w:val="pt_PT" w:bidi="pt_PT"/>
        </w:rPr>
        <w:t>Na terceira cena:</w:t>
      </w:r>
      <w:r>
        <w:rPr>
          <w:lang w:val="pt_PT" w:bidi="pt_PT"/>
        </w:rPr>
        <w:t xml:space="preserve"> Jesus diz a seus discípulos que ele os ama da mesma maneira que seu pai o ama, e ele diz a eles para ficarem em seu amor. Se eles obedecerem a Jesus, os discípulos ficarão no amor de Jesus. Da mesma maneira, Jesus obedeceu aos mandamentos de seu pai e ele fica no amor de seu pai. Ele disse aos discípulos essas coisas sobre a videira e os ramos porque ele quer que a alegria que ele experimenta por obedecer ao pai esteja neles e para que a alegria deles seja plena e completa. Jesus diz que eles são seus amigos se eles o obedecerem. Ele não os chama mais de servos porque os servos devem obedecer a seu mestre sem saber o que ele está fazendo, mas Jesus disse a seus discípulos tudo o que seu pai disse a ele. Ele enfatiza que ele escolheu os discípulos antes de eles o escolherem, e ele também deu a eles o trabalho para fazerem. Eles devem ir e produzir frutos espirituais que durarão. Se eles fizerem isso, o Pai dará a eles o que eles pedirem porque eles estão conectados a Jesus. Jesus ordena que eles amem uns aos outros.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de Jesus, porque Judas já havia deixado o grupo naquela noite</w:t>
      </w:r>
    </w:p>
    <w:p>
      <w:pPr>
        <w:pStyle w:val="ListBullet"/>
        <w:spacing w:line="240" w:lineRule="auto"/>
        <w:ind w:left="720"/>
      </w:pPr>
      <w:r>
        <w:rPr>
          <w:lang w:val="pt_PT" w:bidi="pt_PT"/>
        </w:rPr>
      </w:r>
      <w:r>
        <w:rPr>
          <w:lang w:val="pt_PT" w:bidi="pt_PT"/>
        </w:rPr>
        <w:t>Uma videira</w:t>
      </w:r>
    </w:p>
    <w:p>
      <w:pPr>
        <w:pStyle w:val="ListBullet"/>
        <w:spacing w:line="240" w:lineRule="auto"/>
        <w:ind w:left="720"/>
      </w:pPr>
      <w:r>
        <w:rPr>
          <w:lang w:val="pt_PT" w:bidi="pt_PT"/>
        </w:rPr>
      </w:r>
      <w:r>
        <w:rPr>
          <w:lang w:val="pt_PT" w:bidi="pt_PT"/>
        </w:rPr>
        <w:t>Um agricultor ou jardineiro</w:t>
      </w:r>
    </w:p>
    <w:p>
      <w:pPr>
        <w:pStyle w:val="ListBullet"/>
        <w:spacing w:line="240" w:lineRule="auto"/>
        <w:ind w:left="720"/>
      </w:pPr>
      <w:r>
        <w:rPr>
          <w:lang w:val="pt_PT" w:bidi="pt_PT"/>
        </w:rPr>
      </w:r>
      <w:r>
        <w:rPr>
          <w:lang w:val="pt_PT" w:bidi="pt_PT"/>
        </w:rPr>
        <w:t>Ramos de uma videira</w:t>
      </w:r>
    </w:p>
    <w:p>
      <w:pPr>
        <w:pStyle w:val="ListBullet"/>
        <w:spacing w:line="240" w:lineRule="auto"/>
        <w:ind w:left="720"/>
      </w:pPr>
      <w:r>
        <w:rPr>
          <w:lang w:val="pt_PT" w:bidi="pt_PT"/>
        </w:rPr>
      </w:r>
      <w:r>
        <w:rPr>
          <w:lang w:val="pt_PT" w:bidi="pt_PT"/>
        </w:rPr>
        <w:t>E itens para representar frutos</w:t>
      </w:r>
    </w:p>
    <w:p>
      <w:pPr/>
      <w:r>
        <w:rPr>
          <w:lang w:val="pt_PT" w:bidi="pt_PT"/>
        </w:rPr>
      </w:r>
      <w:r>
        <w:rPr>
          <w:lang w:val="pt_PT" w:bidi="pt_PT"/>
        </w:rPr>
        <w:t>Em grupo, prestem atenção às partes do cenário da passagem:</w:t>
      </w:r>
    </w:p>
    <w:p>
      <w:pPr/>
      <w:r>
        <w:rPr>
          <w:lang w:val="pt_PT" w:bidi="pt_PT"/>
        </w:rPr>
      </w:r>
      <w:r>
        <w:rPr>
          <w:lang w:val="pt_PT" w:bidi="pt_PT"/>
        </w:rPr>
        <w:t>É noite e Jesus e seus discípulos estão na sala superior de uma casa onde eles estão se sentando em torno de uma mesa de comida, comendo a Festa da Páscoa juntos. Haveria muitos itens de comida na mesa, incluindo pão e vinho. O cenário não muda, mas Jesus ensina os discípulos usando a ilustração de uma videira, um agricultor, os ramos da videira e o fruto dos ramos.</w:t>
      </w:r>
    </w:p>
    <w:p>
      <w:pPr/>
      <w:r>
        <w:rPr>
          <w:lang w:val="pt_PT" w:bidi="pt_PT"/>
        </w:rPr>
      </w:r>
      <w:r>
        <w:rPr>
          <w:lang w:val="pt_PT" w:bidi="pt_PT"/>
        </w:rPr>
        <w:t>Será importante que alguns dos ramos conectados à videira produzam frutos e outros ramos não o façam. Vocês devem escolher um objeto que vocês têm muitos para representar os frutos, como pequenas pedras ou sementes ou frutos secos, por exemplo. Alguns ramos não terão nenhum fruto. Outros ramos começarão com alguns frutos e terão ainda mais depois que o agricultor os podar. O agricultor remove os ramos que não produzem frutos, mas ele purifica, ou poda, os ramos que produzem frutos para que eles produzam ainda mais. Podar, ou limpar, significava cortar partes ruins do ramo e deixar as partes saudáveis, o que ajuda a videira a produzir a maior colheita possível. Depois que eles são podados, os ramos de videira produzem mais frutos. Os ramos que o agricultor remove da videira murcham e morrem porque eles não recebem mais vida da videira. Alguém, não sabemos quem, leva esses ramos mortos e os joga em um fogo e o fogo os queima.</w:t>
      </w:r>
    </w:p>
    <w:p>
      <w:pPr/>
      <w:r>
        <w:rPr>
          <w:lang w:val="pt_PT" w:bidi="pt_PT"/>
        </w:rPr>
      </w:r>
      <w:r>
        <w:rPr>
          <w:lang w:val="pt_PT" w:bidi="pt_PT"/>
        </w:rPr>
        <w:t>Parem aqui e discutam essa pergunta em equipe: compartilhem uma história de sua cultura na qual vocês comparam coisas diferentes umas com as outras. Por que vocês escolheram comparar essas coisas umas com as outras? Como isso ajuda vocês a entender cada coisa melhor? Pausem este áudio aqui.</w:t>
      </w:r>
    </w:p>
    <w:p>
      <w:pPr/>
      <w:r>
        <w:rPr>
          <w:lang w:val="pt_PT" w:bidi="pt_PT"/>
        </w:rPr>
      </w:r>
      <w:r>
        <w:rPr>
          <w:lang w:val="pt_PT" w:bidi="pt_PT"/>
        </w:rPr>
        <w:t>Os discípulos não se tornam discípulos dando frutos. Eles já são discípulos, mas eles provam que são discípulos dando frutos. Não sabemos exatamente o que esse fruto é, mas é algo que outras pessoas podem ver sobre elas, então todos sabem que eles são discípulos. Em outra parte da Bíblia, um dos apóstolos diz que o fruto do Espírito é amor, alegria, paz, paciência, bondade, gentileza e autocontrole. Esses são traços do caráter de Jesus, e seus discípulos provarão que eles são seus discípulos tendo os mesmos traços que Jesus tem.</w:t>
      </w:r>
    </w:p>
    <w:p>
      <w:pPr/>
      <w:r>
        <w:rPr>
          <w:lang w:val="pt_PT" w:bidi="pt_PT"/>
        </w:rPr>
      </w:r>
      <w:r>
        <w:rPr>
          <w:lang w:val="pt_PT" w:bidi="pt_PT"/>
        </w:rPr>
        <w:t>No restante dessa passagem, Jesus explica por que é importante que os discípulos sejam como ramos que ficam conectados à videira, Jesus. Ele enfatiza que ele é a videira, ou a fonte da vida, e eles são os ramos. Eles dependem dele, mas ele não depende deles. Então ele diz a eles o que acontecerá com aqueles que ficam conectados a ele obedecendo a seus mandamentos e o que acontecerá com aqueles que não ficam conectados a ele ou não obedecem a seus mandamentos. Ele dá a eles o mandamento de amar uns aos outros, mas seu mandamento é diferente do que as Escrituras judias ensinaram a eles. As escrituras judias ordenaram que eles amassem os outros como eles se amam. Agora Jesus está dizendo que eles devem amar uns aos outros como ele os amou e como seu pai o amou. Jesus ama seus seguidores dando sua vida por eles. Ele ordena que eles amem uns aos outros da mesma maneira.</w:t>
      </w:r>
    </w:p>
    <w:p>
      <w:pPr/>
      <w:r>
        <w:rPr>
          <w:lang w:val="pt_PT" w:bidi="pt_PT"/>
        </w:rPr>
      </w:r>
      <w:r>
        <w:rPr>
          <w:lang w:val="pt_PT" w:bidi="pt_PT"/>
        </w:rPr>
        <w:t>Jesus diz que seus discípulos são seus amigos se eles obedecerem a seus mandamentos. Ele não os chama de servos, porque os servos devem obedecer a seus mestres sem saber o que seus mestres estão fazendo, mas Jesus tratou seus discípulos como amigos dizendo a eles tudo o que seu pai disse a ele. Ele enfatiza que ele os escolheu para segui-lo antes que eles escolhessem segui-lo. Ele também deu a eles trabalho para fazer. Ele quer que eles vão e produzam frutos que durarão. Se eles fizerem isso, o Pai dará a eles o que eles pedirem porque eles estão conectados a Jesus. Seu mandamento final nessa passagem é que eles amem uns aos outros.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15:1–17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de Jesus, porque Judas já havia deixado o grupo naquela noite</w:t>
      </w:r>
    </w:p>
    <w:p>
      <w:pPr>
        <w:pStyle w:val="ListBullet"/>
        <w:spacing w:line="240" w:lineRule="auto"/>
        <w:ind w:left="720"/>
      </w:pPr>
      <w:r>
        <w:rPr>
          <w:lang w:val="pt_PT" w:bidi="pt_PT"/>
        </w:rPr>
      </w:r>
      <w:r>
        <w:rPr>
          <w:lang w:val="pt_PT" w:bidi="pt_PT"/>
        </w:rPr>
        <w:t>Uma videira</w:t>
      </w:r>
    </w:p>
    <w:p>
      <w:pPr>
        <w:pStyle w:val="ListBullet"/>
        <w:spacing w:line="240" w:lineRule="auto"/>
        <w:ind w:left="720"/>
      </w:pPr>
      <w:r>
        <w:rPr>
          <w:lang w:val="pt_PT" w:bidi="pt_PT"/>
        </w:rPr>
      </w:r>
      <w:r>
        <w:rPr>
          <w:lang w:val="pt_PT" w:bidi="pt_PT"/>
        </w:rPr>
        <w:t>Um vinicultor (agricultor)</w:t>
      </w:r>
    </w:p>
    <w:p>
      <w:pPr>
        <w:pStyle w:val="ListBullet"/>
        <w:spacing w:line="240" w:lineRule="auto"/>
        <w:ind w:left="720"/>
      </w:pPr>
      <w:r>
        <w:rPr>
          <w:lang w:val="pt_PT" w:bidi="pt_PT"/>
        </w:rPr>
      </w:r>
      <w:r>
        <w:rPr>
          <w:lang w:val="pt_PT" w:bidi="pt_PT"/>
        </w:rPr>
        <w:t>Ramos de uma videira</w:t>
      </w:r>
    </w:p>
    <w:p>
      <w:pPr>
        <w:pStyle w:val="ListBullet"/>
        <w:spacing w:line="240" w:lineRule="auto"/>
        <w:ind w:left="720"/>
      </w:pPr>
      <w:r>
        <w:rPr>
          <w:lang w:val="pt_PT" w:bidi="pt_PT"/>
        </w:rPr>
      </w:r>
      <w:r>
        <w:rPr>
          <w:lang w:val="pt_PT" w:bidi="pt_PT"/>
        </w:rPr>
        <w:t>E itens para representar frutos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e seus discípulos estão na sala superior da casa onde eles estão comendo a Festa da Páscoa juntos. Haveria comida na mesa, incluindo pão e vinho, e Jesus e seus discípulos provavelmente se sentaram ao redor de uma mesa onde eles comeram e falaram juntos. Nessa passagem, Jesus ensina seus discípulos se comparando a uma videira, seu pai a um agricultor e seus discípulos a ramos da videira. O cenário não muda em toda essa passagem, mas pode ser útil encenar a ilustração da videira e dos ramos com atores que interpretam a videira, o agricultor e os ramos, e usando itens para representar o fruto.</w:t>
      </w:r>
    </w:p>
    <w:p>
      <w:pPr/>
      <w:r>
        <w:rPr>
          <w:lang w:val="pt_PT" w:bidi="pt_PT"/>
        </w:rPr>
      </w:r>
      <w:r>
        <w:rPr>
          <w:lang w:val="pt_PT" w:bidi="pt_PT"/>
        </w:rPr>
        <w:t>Jesus diz que ele é a videira verdadeira e seu pai é o agricultor.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dos discípulos: “O que você está sentindo ou pensando?” A pessoa pode responder coisas como: "Acho que Jesus está dizendo que ele é melhor do que Israel", ou "Nos profetas, Israel era chamado de videira, mas eles eram chamados de videira murcha que não produzia frutos", ou "Me pergunto o que faz de Jesus a videira verdadeira quando Israel não era uma videira verdadeira?"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seu pai é o agricultor, ou jardineiro, e ele corta todos os ramos em Jesus que não dão frutos, mas ele poda, ou purifica, todos os ramos que dão frutos para que tenham mais frutos. Jesus diz que os discípulos já estão puros por causa da palavra que ele falou com eles sobre si mesmo.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discípulo: "O que você está sentindo ou pensando?" A pessoa pode responder coisas como: "Estou aliviado por Jesus ter dito que estou puro, porque não quero ser separado dele", ou "Me pergunto qual é o fruto do qual ele está falando?" ou "Me pergunto como a palavra que Jesus falou comigo me torna puro?"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ele é a videira e seus discípulos são os ramos. Eles não podem cultivar frutos separados dele. Se alguém não permanece em Jesus, ele é como um ramo que é jogado fora. Alguém pega esse ramo e o joga no fogo e o fogo o queima.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discípulo: "O que você está sentindo ou pensando?" A pessoa pode responder coisas como: "Acho que Jesus está dizendo que recebemos vida dele", ou "Parece que é muito importante dar frutos e não podemos fazer isso sem a ajuda de Jesus", ou "Esse fogo soa como o fogo do julgamento de Deus. Terei o cuidado de permanecer conectado a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se os discípulos permanecerem nele e suas palavras permanecerem neles, eles podem pedir a seu Pai o que quiserem em oração e ele dará a eles. Quando eles dão frutos, mostra que são discípulos de Jesus e eles glorificam seu Pai.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discípulo: "O que você está sentindo ou pensando?" A pessoa pode responder coisas como: "Acho que Jesus está dizendo que, se continuarmos a acreditar no que ele nos ensinou, podemos pedir a Deus o que quisermos e ele nos dará", ou "Acho que o fruto pode ser algo que produzimos acreditando no que Jesus nos ensinou sobre si mesmo", ou "Estou surpreso por Deus, o Pai, nos dar o que pedirmos se permanecermos conectados a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ele amou os discípulos da mesma maneira que seu Pai o amou. Ele diz a eles para permanecerem em seu amor obedecendo a seus mandamentos da mesma maneira que ele obedeceu aos mandamentos de seu Pai e permanece no amor de seu Pai. Ele disse a eles isso para que sua alegria possa estar neles e a alegria deles possa ser plena.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discípulo: "O que você está sentindo ou pensando?" A pessoa pode responder coisas como: "Eu estou surpreso e grato por Jesus nos amar da mesma maneira que seu Pai o ama! Sei que não sou digno de seu amor", ou "Será muito difícil obedecer a Jesus da mesma maneira que ele obedeceu a seu Pai. Posso ver por que precisaremos de sua ajuda para fazer isso", ou "Acho que Jesus quer que tenhamos a mesma alegria de obedecer a ele que ele tem de obedecer a seu Pai. Quero ter essa alegria!"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ordena que seus discípulos amem uns aos outros como ele os amou. O maior amor que uma pessoa pode ter é o amor que o faz dar sua vida por seus amigos. Os discípulos são amigos de Jesus se eles fizerem o que ele ordena que eles façam. Ele não os tratou como servos, porque os servos obedecem a seus mestres sem saber o que o mestre está fazendo. Em vez disso, Jesus tratou os discípulos como amigos dizendo a eles tudo o que seu Pai disse a 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discípulo: "O que você está sentindo ou pensando?" A pessoa pode responder coisas como: "Será tão difícil amar uns aos outros da maneira como Jesus nos ama! Precisamos realmente estar dispostos a dar nossas vidas uns pelos outros? Esse é o maior sacrifício que poderíamos fazer", ou "Quero ser amigo de Jesus, então obedecerei a seus mandamentos", ou "Eu sou grato por Jesus ter nos tratado como amigos, mesmo que mereçamos ser apenas seus servos".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os discípulos não o escolheram, mas ele os escolheu e os nomeou para ir e dar frutos — frutos que durarão. Se eles fizerem isso, o Pai dará a eles o que eles pedirem porque eles estão conectados a Jesus. Jesus ordena que eles amem uns aos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uma das pessoas que interpretam os discípulos: “O que vocês estão sentindo ou pensando?” A pessoa pode responder coisas como: "Escolhi Jesus, mas ele está certo por me escolher primeiro. Muitas pessoas queriam segui-lo, mas ele me escolheu. Eu sou tão grato que ele me escolheu!" ou "Sou grato por Jesus me ter dado um trabalho importante para fazer", ou "Acho que Jesus está dizendo que, se eu lhe obedecer, produzirei frutos que duram e então Deus me dará o que eu pedir porque estou conectado a Jesus como um ramo está conectado a uma videira".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15:1–17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Jesus diz: "</w:t>
      </w:r>
      <w:r>
        <w:rPr>
          <w:b/>
          <w:lang w:val="pt_PT" w:bidi="pt_PT"/>
        </w:rPr>
        <w:t>Eu sou</w:t>
      </w:r>
      <w:r>
        <w:rPr>
          <w:lang w:val="pt_PT" w:bidi="pt_PT"/>
        </w:rPr>
        <w:t xml:space="preserve"> a videira verdadeira". Ele usa as palavras "Eu sou" de duas maneiras aqui. Um é simplesmente comparar quem ele é a algo familiar. Nesse caso, ele se compara a uma videira. Mas ele também usa essas palavras para se conectar a Deus, o Pai. Nas Escrituras judaicas, Deus disse a Moisés que seu nome é “Eu Sou”. Quando Jesus usa essas palavras, seus discípulos sabem que ele está se chamando de Deus. Traduzam essa frase da mesma maneira em todo o evangelho de João.</w:t>
      </w:r>
    </w:p>
    <w:p>
      <w:pPr/>
      <w:r>
        <w:rPr>
          <w:lang w:val="pt_PT" w:bidi="pt_PT"/>
        </w:rPr>
      </w:r>
      <w:r>
        <w:rPr>
          <w:lang w:val="pt_PT" w:bidi="pt_PT"/>
        </w:rPr>
        <w:t xml:space="preserve">Jesus diz que ele é a </w:t>
      </w:r>
      <w:r>
        <w:rPr>
          <w:b/>
          <w:lang w:val="pt_PT" w:bidi="pt_PT"/>
        </w:rPr>
        <w:t>videira verdadeira</w:t>
      </w:r>
      <w:r>
        <w:rPr>
          <w:lang w:val="pt_PT" w:bidi="pt_PT"/>
        </w:rPr>
        <w:t xml:space="preserve"> em contraste com Israel, a videira infiel. Israel foi comparado a uma videira várias vezes nas Escrituras judaicas, mas eles são a videira que Deus julgou por não dar frutos. Jesus, por outro lado, é a videira que produz frutos, ou obedece a Deus perfeitamente, então ele é a videira </w:t>
      </w:r>
      <w:r>
        <w:rPr>
          <w:b/>
          <w:lang w:val="pt_PT" w:bidi="pt_PT"/>
        </w:rPr>
        <w:t>verdadeira</w:t>
      </w:r>
      <w:r>
        <w:rPr>
          <w:lang w:val="pt_PT" w:bidi="pt_PT"/>
        </w:rPr>
        <w:t>, fiel e confiável.</w:t>
      </w:r>
    </w:p>
    <w:p>
      <w:pPr/>
      <w:r>
        <w:rPr>
          <w:lang w:val="pt_PT" w:bidi="pt_PT"/>
        </w:rPr>
      </w:r>
      <w:r>
        <w:rPr>
          <w:lang w:val="pt_PT" w:bidi="pt_PT"/>
        </w:rPr>
        <w:t xml:space="preserve">Uma </w:t>
      </w:r>
      <w:r>
        <w:rPr>
          <w:b/>
          <w:lang w:val="pt_PT" w:bidi="pt_PT"/>
        </w:rPr>
        <w:t>videira</w:t>
      </w:r>
      <w:r>
        <w:rPr>
          <w:lang w:val="pt_PT" w:bidi="pt_PT"/>
        </w:rPr>
        <w:t xml:space="preserve"> era uma planta que se espalhava e se agarrava a uma estrutura de suporte. Jesus e seus discípulos provavelmente estão pensando em uma </w:t>
      </w:r>
      <w:r>
        <w:rPr>
          <w:b/>
          <w:lang w:val="pt_PT" w:bidi="pt_PT"/>
        </w:rPr>
        <w:t>videira de uvas</w:t>
      </w:r>
      <w:r>
        <w:rPr>
          <w:lang w:val="pt_PT" w:bidi="pt_PT"/>
        </w:rPr>
        <w:t xml:space="preserve"> aqui porque essa era uma videira muito comum em Israel, e é mencionada em outras escrituras também. A videira produzia uvas, que poderiam ser comidas e cujo suco muitas vezes era transformado em vinho para beber. Ao traduzir essa passagem, se sua cultura não tiver uma videira que produza frutos ano após ano, vocês podem preferir usar a palavra árvore, porque dar frutos é uma parte importante da imagem sobre a qual Jesus está falando aqui.</w:t>
      </w:r>
    </w:p>
    <w:p>
      <w:pPr/>
      <w:r>
        <w:rPr>
          <w:lang w:val="pt_PT" w:bidi="pt_PT"/>
        </w:rPr>
      </w:r>
      <w:r>
        <w:rPr>
          <w:lang w:val="pt_PT" w:bidi="pt_PT"/>
        </w:rPr>
        <w:t xml:space="preserve">Parem aqui e olhem para uma imagem de uma </w:t>
      </w:r>
      <w:r>
        <w:rPr>
          <w:lang w:val="pt_PT" w:bidi="pt_PT"/>
        </w:rPr>
        <w:t>videira</w:t>
      </w:r>
      <w:r>
        <w:rPr>
          <w:lang w:val="pt_PT" w:bidi="pt_PT"/>
        </w:rPr>
        <w:t xml:space="preserve"> em grupo. Pausem este áudio aqui.</w:t>
      </w:r>
    </w:p>
    <w:p>
      <w:pPr/>
      <w:r>
        <w:rPr>
          <w:lang w:val="pt_PT" w:bidi="pt_PT"/>
        </w:rPr>
      </w:r>
      <w:r>
        <w:rPr>
          <w:lang w:val="pt_PT" w:bidi="pt_PT"/>
        </w:rPr>
        <w:t xml:space="preserve">Em algumas traduções, Jesus chama Deus o Pai de </w:t>
      </w:r>
      <w:r>
        <w:rPr>
          <w:b/>
          <w:lang w:val="pt_PT" w:bidi="pt_PT"/>
        </w:rPr>
        <w:t>vinicultor</w:t>
      </w:r>
      <w:r>
        <w:rPr>
          <w:lang w:val="pt_PT" w:bidi="pt_PT"/>
        </w:rPr>
        <w:t xml:space="preserve">. Um vinicultor é um jardineiro que cuida de videiras. As videiras tinham que ser </w:t>
      </w:r>
      <w:r>
        <w:rPr>
          <w:b/>
          <w:lang w:val="pt_PT" w:bidi="pt_PT"/>
        </w:rPr>
        <w:t>podadas</w:t>
      </w:r>
      <w:r>
        <w:rPr>
          <w:lang w:val="pt_PT" w:bidi="pt_PT"/>
        </w:rPr>
        <w:t xml:space="preserve"> para produzir a maioria dos frutos. Podar uma videira é cortar partes do ramo enquanto deixa um pouco de madeira e ramos saudáveis, o que ajuda a videira a produzir a maior colheita possível.</w:t>
      </w:r>
    </w:p>
    <w:p>
      <w:pPr/>
      <w:r>
        <w:rPr>
          <w:lang w:val="pt_PT" w:bidi="pt_PT"/>
        </w:rPr>
      </w:r>
      <w:r>
        <w:rPr>
          <w:lang w:val="pt_PT" w:bidi="pt_PT"/>
        </w:rPr>
        <w:t xml:space="preserve">Parem aqui e olhem para uma imagem de uma </w:t>
      </w:r>
      <w:r>
        <w:rPr>
          <w:lang w:val="pt_PT" w:bidi="pt_PT"/>
        </w:rPr>
        <w:t>videira que não foi podada e outra que foi podada</w:t>
      </w:r>
      <w:r>
        <w:rPr>
          <w:lang w:val="pt_PT" w:bidi="pt_PT"/>
        </w:rPr>
        <w:t>. Pausem este áudio aqui.</w:t>
      </w:r>
    </w:p>
    <w:p>
      <w:pPr/>
      <w:r>
        <w:rPr>
          <w:lang w:val="pt_PT" w:bidi="pt_PT"/>
        </w:rPr>
      </w:r>
      <w:r>
        <w:rPr>
          <w:lang w:val="pt_PT" w:bidi="pt_PT"/>
        </w:rPr>
        <w:t xml:space="preserve">Jesus disse a seus discípulos que eles estavam </w:t>
      </w:r>
      <w:r>
        <w:rPr>
          <w:b/>
          <w:lang w:val="pt_PT" w:bidi="pt_PT"/>
        </w:rPr>
        <w:t>puros</w:t>
      </w:r>
      <w:r>
        <w:rPr>
          <w:lang w:val="pt_PT" w:bidi="pt_PT"/>
        </w:rPr>
        <w:t xml:space="preserve"> por causa da palavra que ele havia falado com eles. A palavra “puros” tem dois significados nessa frase. Quando um vinicultor podava os ramos de uma videira, os ramos ficariam puros de quaisquer porções mortas. Aqui Jesus também está falando sobre justiça. Seus discípulos são justos, ou certos com Deus, porque eles acreditaram no que ele ensinou a eles sobre si mesmo.</w:t>
      </w:r>
    </w:p>
    <w:p>
      <w:pPr/>
      <w:r>
        <w:rPr>
          <w:lang w:val="pt_PT" w:bidi="pt_PT"/>
        </w:rPr>
      </w:r>
      <w:r>
        <w:rPr>
          <w:lang w:val="pt_PT" w:bidi="pt_PT"/>
        </w:rPr>
        <w:t xml:space="preserve">Em algumas traduções, Jesus diz a seus discípulos para </w:t>
      </w:r>
      <w:r>
        <w:rPr>
          <w:b/>
          <w:lang w:val="pt_PT" w:bidi="pt_PT"/>
        </w:rPr>
        <w:t>permanecerem</w:t>
      </w:r>
      <w:r>
        <w:rPr>
          <w:lang w:val="pt_PT" w:bidi="pt_PT"/>
        </w:rPr>
        <w:t xml:space="preserve"> nele. Em outras, ele diz para </w:t>
      </w:r>
      <w:r>
        <w:rPr>
          <w:b/>
          <w:lang w:val="pt_PT" w:bidi="pt_PT"/>
        </w:rPr>
        <w:t>ficarem</w:t>
      </w:r>
      <w:r>
        <w:rPr>
          <w:lang w:val="pt_PT" w:bidi="pt_PT"/>
        </w:rPr>
        <w:t xml:space="preserve">. A frase "permanecerem em" significa "viver em". Jesus quer que seus discípulos encontrem sua vida nele, para habitarem nele. A palavra permanecer significa ficar. Eles devem continuar a permanecer em Jesus, não apenas às vezes, mas sempre. Eles não podem viver e produzir frutos espirituais se eles não estiverem conectados a Jesus. Quando Jesus diz: "permaneçam em mim, e eu em vocês", as palavras que ele usa poderiam significar "permaneçam em mim, </w:t>
      </w:r>
      <w:r>
        <w:rPr>
          <w:b/>
          <w:lang w:val="pt_PT" w:bidi="pt_PT"/>
        </w:rPr>
        <w:t>mesmo</w:t>
      </w:r>
      <w:r>
        <w:rPr>
          <w:lang w:val="pt_PT" w:bidi="pt_PT"/>
        </w:rPr>
        <w:t xml:space="preserve"> que eu permaneça em vocês" ou "</w:t>
      </w:r>
      <w:r>
        <w:rPr>
          <w:b/>
          <w:lang w:val="pt_PT" w:bidi="pt_PT"/>
        </w:rPr>
        <w:t>se</w:t>
      </w:r>
      <w:r>
        <w:rPr>
          <w:lang w:val="pt_PT" w:bidi="pt_PT"/>
        </w:rPr>
        <w:t xml:space="preserve"> vocês permanecerem em mim, eu permanecerei em vocês".</w:t>
      </w:r>
    </w:p>
    <w:p>
      <w:pPr/>
      <w:r>
        <w:rPr>
          <w:lang w:val="pt_PT" w:bidi="pt_PT"/>
        </w:rPr>
      </w:r>
      <w:r>
        <w:rPr>
          <w:lang w:val="pt_PT" w:bidi="pt_PT"/>
        </w:rPr>
        <w:t xml:space="preserve">O </w:t>
      </w:r>
      <w:r>
        <w:rPr>
          <w:b/>
          <w:lang w:val="pt_PT" w:bidi="pt_PT"/>
        </w:rPr>
        <w:t>fruto</w:t>
      </w:r>
      <w:r>
        <w:rPr>
          <w:lang w:val="pt_PT" w:bidi="pt_PT"/>
        </w:rPr>
        <w:t xml:space="preserve"> de que Jesus fala é o resultado espiritual de viver em obediência a Deus, o Pai. Quando os seguidores de Jesus amam os outros da maneira como ele ordena, ele compara os resultados de sua obediência ao fruto de uma videira. Jesus também diz que ele nomeou, ou ordenou, os discípulos que fossem e dessem frutos. Esse fruto provavelmente tem dois significados. Um tipo de fruto é o bem que resulta da obediência de cada discípulo a Deus, o que torna o discípulo mais como Jesus. Os outros frutos são aqueles que colocam sua fé em Jesus quando os discípulos compartilham a palavra com eles.</w:t>
      </w:r>
    </w:p>
    <w:p>
      <w:pPr/>
      <w:r>
        <w:rPr>
          <w:lang w:val="pt_PT" w:bidi="pt_PT"/>
        </w:rPr>
      </w:r>
      <w:r>
        <w:rPr>
          <w:lang w:val="pt_PT" w:bidi="pt_PT"/>
        </w:rPr>
        <w:t xml:space="preserve">Jesus diz que seu Pai tira todos os ramos nele que não dão frutos. É como um ramo que murcha e alguém o lança no </w:t>
      </w:r>
      <w:r>
        <w:rPr>
          <w:b/>
          <w:lang w:val="pt_PT" w:bidi="pt_PT"/>
        </w:rPr>
        <w:t>fogo</w:t>
      </w:r>
      <w:r>
        <w:rPr>
          <w:lang w:val="pt_PT" w:bidi="pt_PT"/>
        </w:rPr>
        <w:t xml:space="preserve"> e o fogo o queima. Em toda a Bíblia, o fogo é um símbolo do julgamento de Deus. Jesus está falando sobre o julgamento de Deus contra aqueles que dizem que pertencem a ele, mas eles não pertencem. É importante usar a palavra fogo aqui porque está falando sobre o julgamento de Deus.</w:t>
      </w:r>
    </w:p>
    <w:p>
      <w:pPr/>
      <w:r>
        <w:rPr>
          <w:lang w:val="pt_PT" w:bidi="pt_PT"/>
        </w:rPr>
      </w:r>
      <w:r>
        <w:rPr>
          <w:lang w:val="pt_PT" w:bidi="pt_PT"/>
        </w:rPr>
        <w:t xml:space="preserve">Jesus diz que quando seus </w:t>
      </w:r>
      <w:r>
        <w:rPr>
          <w:b/>
          <w:lang w:val="pt_PT" w:bidi="pt_PT"/>
        </w:rPr>
        <w:t>discípulos</w:t>
      </w:r>
      <w:r>
        <w:rPr>
          <w:lang w:val="pt_PT" w:bidi="pt_PT"/>
        </w:rPr>
        <w:t xml:space="preserve"> dão muitos frutos e mostram que são seus discípulos, seu Pai é </w:t>
      </w:r>
      <w:r>
        <w:rPr>
          <w:b/>
          <w:lang w:val="pt_PT" w:bidi="pt_PT"/>
        </w:rPr>
        <w:t>glorificado</w:t>
      </w:r>
      <w:r>
        <w:rPr>
          <w:lang w:val="pt_PT" w:bidi="pt_PT"/>
        </w:rPr>
        <w:t xml:space="preserve">. Glorificar alguém, ou dar a ele glória, é falar bem de alguém ou dar a ele honra. É usada com maior frequência quando falamos sobre louvar, honrar e falar bem sobre Deus. Traduzam glorificar ou glória da mesma maneira que vocês traduziram em passagens anteriores. A palavra </w:t>
      </w:r>
      <w:r>
        <w:rPr>
          <w:lang w:val="pt_PT" w:bidi="pt_PT"/>
        </w:rPr>
        <w:t>glorificar</w:t>
      </w:r>
      <w:r>
        <w:rPr>
          <w:lang w:val="pt_PT" w:bidi="pt_PT"/>
        </w:rPr>
        <w:t xml:space="preserve"> está no Glossário Mestre.</w:t>
      </w:r>
    </w:p>
    <w:p>
      <w:pPr/>
      <w:r>
        <w:rPr>
          <w:lang w:val="pt_PT" w:bidi="pt_PT"/>
        </w:rPr>
      </w:r>
      <w:r>
        <w:rPr>
          <w:lang w:val="pt_PT" w:bidi="pt_PT"/>
        </w:rPr>
        <w:t xml:space="preserve">Vocês se lembrarão de que um </w:t>
      </w:r>
      <w:r>
        <w:rPr>
          <w:b/>
          <w:lang w:val="pt_PT" w:bidi="pt_PT"/>
        </w:rPr>
        <w:t>discípulo</w:t>
      </w:r>
      <w:r>
        <w:rPr>
          <w:lang w:val="pt_PT" w:bidi="pt_PT"/>
        </w:rPr>
        <w:t xml:space="preserve"> é uma pessoa que segue e aprende de um mestre religioso específico sobre Deus, fé e vida. Jesus escolheu 12 pessoas para segui-lo e ser seus discípulos. Traduza discípulos da mesma maneira que você traduziu em passagens anteriores. A palavra </w:t>
      </w:r>
      <w:r>
        <w:rPr>
          <w:lang w:val="pt_PT" w:bidi="pt_PT"/>
        </w:rPr>
        <w:t>discípulo</w:t>
      </w:r>
      <w:r>
        <w:rPr>
          <w:lang w:val="pt_PT" w:bidi="pt_PT"/>
        </w:rPr>
        <w:t xml:space="preserve"> está no Glossário Mestre. </w:t>
      </w:r>
    </w:p>
    <w:p>
      <w:pPr/>
      <w:r>
        <w:rPr>
          <w:lang w:val="pt_PT" w:bidi="pt_PT"/>
        </w:rPr>
      </w:r>
      <w:r>
        <w:rPr>
          <w:lang w:val="pt_PT" w:bidi="pt_PT"/>
        </w:rPr>
        <w:t xml:space="preserve">Quando Jesus diz "Disse a vocês </w:t>
      </w:r>
      <w:r>
        <w:rPr>
          <w:b/>
          <w:lang w:val="pt_PT" w:bidi="pt_PT"/>
        </w:rPr>
        <w:t>isso</w:t>
      </w:r>
      <w:r>
        <w:rPr>
          <w:lang w:val="pt_PT" w:bidi="pt_PT"/>
        </w:rPr>
        <w:t>", ele está se referindo ao que ele ensinou a eles nessa passagem sobre a videira e os ramos como uma imagem da maneira como os discípulos devem permanecer unidos a Jesus.</w:t>
      </w:r>
    </w:p>
    <w:p>
      <w:pPr/>
      <w:r>
        <w:rPr>
          <w:lang w:val="pt_PT" w:bidi="pt_PT"/>
        </w:rPr>
      </w:r>
      <w:r>
        <w:rPr>
          <w:lang w:val="pt_PT" w:bidi="pt_PT"/>
        </w:rPr>
        <w:t>Jesus quer que seus discípulos estejam prontos! Essa expressão "</w:t>
      </w:r>
      <w:r>
        <w:rPr>
          <w:b/>
          <w:lang w:val="pt_PT" w:bidi="pt_PT"/>
        </w:rPr>
        <w:t>alegria pode ser completa</w:t>
      </w:r>
      <w:r>
        <w:rPr>
          <w:lang w:val="pt_PT" w:bidi="pt_PT"/>
        </w:rPr>
        <w:t>" é comum em todo o evangelho de João e se refere a alegria que é completamente plena e não falta de nenhuma maneira. Traduzam essa expressão da mesma maneira cada vez que for usada no evangelho de João.</w:t>
      </w:r>
    </w:p>
    <w:p>
      <w:pPr/>
      <w:r>
        <w:rPr>
          <w:lang w:val="pt_PT" w:bidi="pt_PT"/>
        </w:rPr>
      </w:r>
      <w:r>
        <w:rPr>
          <w:lang w:val="pt_PT" w:bidi="pt_PT"/>
        </w:rPr>
        <w:t xml:space="preserve">Jesus diz que ele não chama mais seus discípulos de </w:t>
      </w:r>
      <w:r>
        <w:rPr>
          <w:b/>
          <w:lang w:val="pt_PT" w:bidi="pt_PT"/>
        </w:rPr>
        <w:t>servos</w:t>
      </w:r>
      <w:r>
        <w:rPr>
          <w:lang w:val="pt_PT" w:bidi="pt_PT"/>
        </w:rPr>
        <w:t xml:space="preserve">, mas não há lugar na Bíblia onde ele os chama de servos. Ele diz a eles que um servo não é maior do que seu mestre e que eles estão certos em chamá-lo de mestre e Senhor. Aqui ele está enfatizando que ele os tratou como amigos dizendo a eles tudo o que seu Pai disse a ele. </w:t>
      </w:r>
      <w:r>
        <w:rPr>
          <w:lang w:val="pt_PT" w:bidi="pt_PT"/>
        </w:rPr>
        <w:t>Servos</w:t>
      </w:r>
      <w:r>
        <w:rPr>
          <w:lang w:val="pt_PT" w:bidi="pt_PT"/>
        </w:rPr>
        <w:t xml:space="preserve"> está no Glossário Mestre. </w:t>
      </w:r>
    </w:p>
    <w:p>
      <w:pPr/>
      <w:r>
        <w:rPr>
          <w:lang w:val="pt_PT" w:bidi="pt_PT"/>
        </w:rPr>
      </w:r>
      <w:r>
        <w:rPr>
          <w:lang w:val="pt_PT" w:bidi="pt_PT"/>
        </w:rPr>
        <w:t>Quando Jesus diz: "</w:t>
      </w:r>
      <w:r>
        <w:rPr>
          <w:b/>
          <w:lang w:val="pt_PT" w:bidi="pt_PT"/>
        </w:rPr>
        <w:t>Vocês não me escolheram</w:t>
      </w:r>
      <w:r>
        <w:rPr>
          <w:lang w:val="pt_PT" w:bidi="pt_PT"/>
        </w:rPr>
        <w:t>", ele não quer dizer isso literalmente. Os discípulos o escolheram, mas ele está enfatizando que ele os escolheu primeiro. Jesus começou o relacionamento e tornou possível que os discípulos fossem seus amigos. Vocês devem traduzir isso de uma maneira que mostre ambas essas coisas: os discípulos escolheram Jesus, mas ele foi o primeiro a escolhê-los.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15:18–27</w:t>
      </w:r>
      <w:r>
        <w:rPr>
          <w:lang w:val="pt_PT" w:bidi="pt_PT"/>
        </w:rPr>
      </w:r>
    </w:p>
    <w:p>
      <w:pPr>
        <w:pStyle w:val="Heading3"/>
      </w:pPr>
      <w:r>
        <w:rPr>
          <w:lang w:val="pt_PT" w:bidi="pt_PT"/>
        </w:rPr>
        <w:t>Ouvir e Sentir</w:t>
      </w:r>
    </w:p>
    <w:p>
      <w:pPr/>
      <w:r>
        <w:rPr>
          <w:lang w:val="pt_PT" w:bidi="pt_PT"/>
        </w:rPr>
      </w:r>
      <w:r>
        <w:rPr>
          <w:lang w:val="pt_PT" w:bidi="pt_PT"/>
        </w:rPr>
        <w:t>Nesta etapa, ouçam João 15:18–27 e guardem em seus corações.</w:t>
      </w:r>
    </w:p>
    <w:p>
      <w:pPr/>
      <w:r>
        <w:rPr>
          <w:lang w:val="pt_PT" w:bidi="pt_PT"/>
        </w:rPr>
      </w:r>
      <w:r>
        <w:rPr>
          <w:lang w:val="pt_PT" w:bidi="pt_PT"/>
        </w:rPr>
        <w:t>Ouçam uma versão em áudio de João 15:18–27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15:18–27 na tradução mais fácil de entender.</w:t>
      </w:r>
    </w:p>
    <w:p>
      <w:pPr/>
      <w:r>
        <w:rPr>
          <w:lang w:val="pt_PT" w:bidi="pt_PT"/>
        </w:rPr>
      </w:r>
      <w:r>
        <w:rPr>
          <w:lang w:val="pt_PT" w:bidi="pt_PT"/>
        </w:rPr>
        <w:t>Jesus ainda está falando com seus 11 discípulos na sala superior da casa onde eles estão celebrando a Festa da Páscoa juntos. Judas já deixou o grupo para trair Jesus aos líderes religiosos. Jesus acabou de dizer a seus discípulos para ficarem conectados a ele como um ramo de uma videira, e amar uns aos outros. Agora ele fala sobre o que acontecerá enquanto eles obedecerem a esses mandamentos.</w:t>
      </w:r>
    </w:p>
    <w:p>
      <w:pPr/>
      <w:r>
        <w:rPr>
          <w:lang w:val="pt_PT" w:bidi="pt_PT"/>
        </w:rPr>
      </w:r>
      <w:r>
        <w:rPr>
          <w:lang w:val="pt_PT" w:bidi="pt_PT"/>
        </w:rPr>
        <w:t>Jesus diz: "Se o mundo odeia vocês, tenham em mente que ele me odiou primeiro", mas ele não quer dizer que o mundo pode não odiá-los. O mundo certamente os odiará porque o mundo odiou Jesus primeiro. "O mundo" se refere a todas as pessoas que estão contra Deus e não acreditam na mensagem de Jesus sobre ele.</w:t>
      </w:r>
    </w:p>
    <w:p>
      <w:pPr/>
      <w:r>
        <w:rPr>
          <w:lang w:val="pt_PT" w:bidi="pt_PT"/>
        </w:rPr>
      </w:r>
      <w:r>
        <w:rPr>
          <w:lang w:val="pt_PT" w:bidi="pt_PT"/>
        </w:rPr>
        <w:t>Parem aqui e discutam essa pergunta em grupo: em sua cultura, como vocês falam sobre pessoas que não compartilham sua crença em Deus? Pausem este áudio aqui.</w:t>
      </w:r>
    </w:p>
    <w:p>
      <w:pPr/>
      <w:r>
        <w:rPr>
          <w:lang w:val="pt_PT" w:bidi="pt_PT"/>
        </w:rPr>
      </w:r>
      <w:r>
        <w:rPr>
          <w:lang w:val="pt_PT" w:bidi="pt_PT"/>
        </w:rPr>
        <w:t>O mundo, ou as pessoas no mundo que não acreditam em Deus, amam as outras pessoas no mundo que também não acreditam em Deus. Essas pessoas amariam os discípulos se os discípulos compartilhassem suas crenças. Os discípulos costumavam ser como o mundo, mas Jesus os escolheu para serem unidos a ele. Agora os discípulos são diferentes das pessoas do mundo, então eles odeiam os discípulos. Os discípulos não devem ficar surpresos quando as pessoas do mundo os odeiam porque eles também odiavam Jesus.</w:t>
      </w:r>
    </w:p>
    <w:p>
      <w:pPr/>
      <w:r>
        <w:rPr>
          <w:lang w:val="pt_PT" w:bidi="pt_PT"/>
        </w:rPr>
      </w:r>
      <w:r>
        <w:rPr>
          <w:lang w:val="pt_PT" w:bidi="pt_PT"/>
        </w:rPr>
        <w:t>Parem aqui e discutam essa pergunta em grupo: como sua cultura fala sobre pessoas que são parte de um grupo, mas que acreditam de forma diferente e vivem de forma diferente dentro desse grupo? Pausem este áudio aqui.</w:t>
      </w:r>
    </w:p>
    <w:p>
      <w:pPr/>
      <w:r>
        <w:rPr>
          <w:lang w:val="pt_PT" w:bidi="pt_PT"/>
        </w:rPr>
      </w:r>
      <w:r>
        <w:rPr>
          <w:lang w:val="pt_PT" w:bidi="pt_PT"/>
        </w:rPr>
        <w:t>Jesus diz aos discípulos para pensarem sobre o que ele disse a eles anteriormente, que "um servo não é maior do que seu mestre". Os discípulos de Jesus não devem esperar ser tratados melhor do que as pessoas trataram Jesus. Como o mundo perseguiu Jesus, eles perseguirão seus discípulos. Como eles desobedeceram ao ensinamento de Jesus, eles desobedecerão ao ensinamento dos discípulos.</w:t>
      </w:r>
    </w:p>
    <w:p>
      <w:pPr/>
      <w:r>
        <w:rPr>
          <w:lang w:val="pt_PT" w:bidi="pt_PT"/>
        </w:rPr>
      </w:r>
      <w:r>
        <w:rPr>
          <w:lang w:val="pt_PT" w:bidi="pt_PT"/>
        </w:rPr>
        <w:t>Jesus diz que eles farão todas essas coisas aos discípulos "por conta do nome de Jesus" porque os discípulos estão unidos a ele. Isso é porque o mundo não conhece Deus que o enviou. Quando as pessoas perseguem os discípulos, é porque as pessoas rejeitam a Deus, o Pai.</w:t>
      </w:r>
    </w:p>
    <w:p>
      <w:pPr/>
      <w:r>
        <w:rPr>
          <w:lang w:val="pt_PT" w:bidi="pt_PT"/>
        </w:rPr>
      </w:r>
      <w:r>
        <w:rPr>
          <w:lang w:val="pt_PT" w:bidi="pt_PT"/>
        </w:rPr>
        <w:t xml:space="preserve">Agora Jesus muda seu foco para falar sobre as pessoas não acreditando nele. Jesus diz que se ele não tivesse falado com as pessoas sobre quem ele é e que o enviou, eles não seriam culpados de pecado. Ele não quer dizer que eles não seriam culpados de nenhum pecado, mas que Deus não os consideraria culpados de rejeitar a mensagem de Jesus se eles não tivessem ouvido isso. Jesus </w:t>
      </w:r>
      <w:r>
        <w:rPr>
          <w:b/>
          <w:lang w:val="pt_PT" w:bidi="pt_PT"/>
        </w:rPr>
        <w:t>falou</w:t>
      </w:r>
      <w:r>
        <w:rPr>
          <w:lang w:val="pt_PT" w:bidi="pt_PT"/>
        </w:rPr>
        <w:t xml:space="preserve"> com eles, então eles não podem desculpar seu pecado. Jesus e Deus, o pai, são um só, então qualquer um que odeia Jesus também odeia seu Pai.</w:t>
      </w:r>
    </w:p>
    <w:p>
      <w:pPr/>
      <w:r>
        <w:rPr>
          <w:lang w:val="pt_PT" w:bidi="pt_PT"/>
        </w:rPr>
      </w:r>
      <w:r>
        <w:rPr>
          <w:lang w:val="pt_PT" w:bidi="pt_PT"/>
        </w:rPr>
        <w:t>Parem aqui e discutam essa pergunta em grupo: contem uma história sobre o que acontece quando alguém em sua cultura quebra uma regra que ele não sabia que existia. Talvez essa seja uma nova pessoa em sua cultura que não ouviu a regra antes. O que acontece com essa pessoa? Como outras pessoas o tratam? Pausem este áudio aqui.</w:t>
      </w:r>
    </w:p>
    <w:p>
      <w:pPr/>
      <w:r>
        <w:rPr>
          <w:lang w:val="pt_PT" w:bidi="pt_PT"/>
        </w:rPr>
      </w:r>
      <w:r>
        <w:rPr>
          <w:lang w:val="pt_PT" w:bidi="pt_PT"/>
        </w:rPr>
        <w:t>De uma maneira semelhante, Jesus diz que se ele não tivesse feito obras entre eles que ninguém mais havia feito, eles não seriam culpados de pecado. As obras de Jesus incluem tanto seu ensinamento quanto seus milagres. Novamente, ele não quer dizer que eles não seriam culpados de nenhum pecado, mas que eles não seriam culpados de rejeitar as obras de Jesus. Mas eles viram as obras de Jesus, que eram completamente diferentes do que qualquer outra pessoa já havia feito. Suas obras mostraram que Jesus é Deus. Em outras passagens das Escrituras, Jesus diz que suas obras são de seu Pai, Deus. Quando as pessoas rejeitaram Jesus, mesmo depois de ver suas obras, elas rejeitaram tanto Jesus quanto seu Pai. As obras de Jesus deram ao mundo evidências para acreditar no que ele ensinou a eles, mas eles se recusaram.</w:t>
      </w:r>
    </w:p>
    <w:p>
      <w:pPr/>
      <w:r>
        <w:rPr>
          <w:lang w:val="pt_PT" w:bidi="pt_PT"/>
        </w:rPr>
      </w:r>
      <w:r>
        <w:rPr>
          <w:lang w:val="pt_PT" w:bidi="pt_PT"/>
        </w:rPr>
        <w:t>Jesus diz: "Mas a palavra que é escrita na lei deles deve ser cumprida", ou se tornar realidade. Os judeus pensavam em si mesmos como os guardiões da lei. Geralmente, a lei se refere aos cinco primeiros livros das Escrituras judaicas, mas aqui Jesus cita os Salmos, então ele está usando a palavra lei para se referir a todas as Escrituras judaicas. A lei profetizou sobre Jesus, mas os guardiões da lei não acreditaram na mensagem de Jesus sobre si mesmo. O versículo: "Eles me odiaram sem causa" era verdade sobre o rei Davi, mas também é verdade sobre Jesus de uma maneira ainda mais importante. Jesus não deu ao mundo uma razão para odiá-lo. Ao rejeitar Jesus, os judeus fizeram essa profecia da lei se tornar realidade. Mas eles se tornaram culpados de pecado porque eles rejeitaram Jesus sobre quem a lei profetizou.</w:t>
      </w:r>
    </w:p>
    <w:p>
      <w:pPr/>
      <w:r>
        <w:rPr>
          <w:lang w:val="pt_PT" w:bidi="pt_PT"/>
        </w:rPr>
      </w:r>
      <w:r>
        <w:rPr>
          <w:lang w:val="pt_PT" w:bidi="pt_PT"/>
        </w:rPr>
        <w:t>Jesus diz que quando o Ajudante vier, ele dará testemunho sobre Jesus. O Ajudante é outro nome, ou título, para o Espírito Santo. Um ajudante é "alguém que uma pessoa chama para sua ajuda em um tribunal de justiça". O ajudante, ou advogado, é como um ajudante legal defendendo uma pessoa no tribunal. Ele ajuda os crentes de muitas maneiras, incluindo defendê-los diante de Deus, o Pai. Ele também ajuda os seguidores de Jesus lembrando a eles sobre o que Jesus ensinou a eles. Jesus diz que o Ajudante é o Espírito da verdade que vem do Pai. Jesus enviará o ajudante a seus discípulos quando ele retornar ao céu, e o ajudante estará sempre com eles. O Espírito Santo viu e experimentou Jesus pela eternidade, porque ele é um com Jesus e o Pai. O Espírito Santo testemunhará ou dará testemunho das verdades importantes que ele sabe sobre Jesus. Para os incrédulos, ele os condenará da verdade sobre pecado e justiça e julgamento. O Espírito Santo geralmente não fala palavras que podem ser ouvidas pelos ouvidos das pessoas, mas ele pode fazer as pessoas entenderem a verdade que elas ouvem. Os discípulos estiveram com Jesus desde o início de seu ministério na terra. Eles também dirão aos outros o que eles viram e aprenderam sobre Jesus. Tanto o Espírito Santo quanto os discípulos têm um trabalho importante para explicar a verdade sobre quem Jesus é.</w:t>
      </w:r>
    </w:p>
    <w:p>
      <w:pPr/>
      <w:r>
        <w:rPr>
          <w:lang w:val="pt_PT" w:bidi="pt_PT"/>
        </w:rPr>
      </w:r>
      <w:r>
        <w:rPr>
          <w:lang w:val="pt_PT" w:bidi="pt_PT"/>
        </w:rPr>
        <w:t>Parem aqui e discutam essa pergunta em grupo: como as pessoas em sua cultura descrevem a maneira como os seres espirituais falam com as pessoas?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15:18–27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diz aos discípulos que se o mundo os odeia, eles devem se lembrar de que o odiou primeiro. O mundo os amaria se eles pertencessem ao mundo, mas Jesus os escolheu para pertencer a ele, então o mundo os odeia. Ele lembra a eles do que ele disse antes: "Um servo não é maior do que seu mestre". Algumas pessoas no mundo perseguiram Jesus, então alguns perseguirão os discípulos também. Algumas pessoas no mundo obedecem ao ensinamento de Jesus, então alguns obedecerão ao ensinamento dos discípulos também. Eles tratarão os discípulos dessa maneira porque eles estão unidos a Jesus e porque eles não conhecem Deus, o Pai que enviou Jesus.</w:t>
      </w:r>
    </w:p>
    <w:p>
      <w:pPr/>
      <w:r>
        <w:rPr>
          <w:lang w:val="pt_PT" w:bidi="pt_PT"/>
        </w:rPr>
      </w:r>
      <w:r>
        <w:rPr>
          <w:b/>
          <w:lang w:val="pt_PT" w:bidi="pt_PT"/>
        </w:rPr>
        <w:t>Na segunda cena:</w:t>
      </w:r>
      <w:r>
        <w:rPr>
          <w:lang w:val="pt_PT" w:bidi="pt_PT"/>
        </w:rPr>
        <w:t xml:space="preserve"> Jesus diz que se ele não tivesse vindo e falado com eles, o mundo não seria culpado do pecado de rejeitar Jesus. Mas ele veio e falou com eles, então eles não têm desculpa. Qualquer um que odeia Jesus também odeia seu Pai. Jesus diz que se ele não tivesse feito entre eles obras que ninguém mais fez, eles não seriam culpados do pecado de rejeitar Jesus. Mas eles viram as obras que Jesus fez entre eles, então eles não têm desculpa. Eles odiaram tanto Jesus quanto seu Pai. Ao odiar Jesus, eles estão fazendo uma profecia dos Salmos. A profecia disse: "Eles me odiaram sem razão".</w:t>
      </w:r>
    </w:p>
    <w:p>
      <w:pPr/>
      <w:r>
        <w:rPr>
          <w:lang w:val="pt_PT" w:bidi="pt_PT"/>
        </w:rPr>
      </w:r>
      <w:r>
        <w:rPr>
          <w:b/>
          <w:lang w:val="pt_PT" w:bidi="pt_PT"/>
        </w:rPr>
        <w:t>Na terceira cena:</w:t>
      </w:r>
      <w:r>
        <w:rPr>
          <w:lang w:val="pt_PT" w:bidi="pt_PT"/>
        </w:rPr>
        <w:t xml:space="preserve"> Jesus diz que ele enviará o advogado, ou o ajudante, a seus discípulos de seu Pai. Quando o Ajudante vier, ele testemunhará sobre Jesus. Ele diz que os discípulos também devem contar a verdade sobre Jesus porque eles estiveram com ele desde que ele começou seu ministério. Eles contarão o que eles viram pessoalmente Jesus fazer e o que eles o ouviram dizer.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dos discípulos de Jesus (Judas já os deixou)</w:t>
      </w:r>
    </w:p>
    <w:p>
      <w:pPr>
        <w:pStyle w:val="ListBullet"/>
        <w:spacing w:line="240" w:lineRule="auto"/>
        <w:ind w:left="720"/>
      </w:pPr>
      <w:r>
        <w:rPr>
          <w:lang w:val="pt_PT" w:bidi="pt_PT"/>
        </w:rPr>
      </w:r>
      <w:r>
        <w:rPr>
          <w:lang w:val="pt_PT" w:bidi="pt_PT"/>
        </w:rPr>
        <w:t>As pessoas no mundo</w:t>
      </w:r>
    </w:p>
    <w:p>
      <w:pPr>
        <w:pStyle w:val="ListBullet"/>
        <w:spacing w:line="240" w:lineRule="auto"/>
        <w:ind w:left="720"/>
      </w:pPr>
      <w:r>
        <w:rPr>
          <w:lang w:val="pt_PT" w:bidi="pt_PT"/>
        </w:rPr>
      </w:r>
      <w:r>
        <w:rPr>
          <w:lang w:val="pt_PT" w:bidi="pt_PT"/>
        </w:rPr>
        <w:t>O ajudante (que é outro título para o 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Como a passagem pouco antes dessa, Jesus está sentado ao redor de uma mesa com seus discípulos enquanto eles comem a Festa da Páscoa juntos. Ele está falando com eles enquanto eles comem. Há comida na mesa, incluindo pão e vinho. Judas não está com eles quando Jesus fala nessa passagem.</w:t>
      </w:r>
    </w:p>
    <w:p>
      <w:pPr/>
      <w:r>
        <w:rPr>
          <w:lang w:val="pt_PT" w:bidi="pt_PT"/>
        </w:rPr>
      </w:r>
      <w:r>
        <w:rPr>
          <w:lang w:val="pt_PT" w:bidi="pt_PT"/>
        </w:rPr>
        <w:t>O cenário não muda, mas pode ser útil encenar o que Jesus ensina os discípulos aqui.</w:t>
      </w:r>
    </w:p>
    <w:p>
      <w:pPr/>
      <w:r>
        <w:rPr>
          <w:lang w:val="pt_PT" w:bidi="pt_PT"/>
        </w:rPr>
      </w:r>
      <w:r>
        <w:rPr>
          <w:lang w:val="pt_PT" w:bidi="pt_PT"/>
        </w:rPr>
        <w:t>Jesus diz que se as pessoas do mundo odeiam os discípulos, elas devem se lembrar de que as pessoas do mundo o odiaram primeiro. Vocês podem querer mostrar a maneira como o mundo odiou Jesus e então como eles também odeiam os discípulos enquanto Jesus fala sobre isso. Lembrem-se de que algumas pessoas no mundo perseguiram Jesus, então alguns perseguirão os discípulos, mas alguns obedeceram ao ensinamento de Jesus, então alguns também obedecerão ao ensinamento dos discípulos. Vocês podem querer visualizar coisas que vocês se lembram das pessoas fazendo com Jesus anteriormente no evangelho de João que mostram como algumas pessoas odiaram Jesus e rejeitaram sua mensagem enquanto outras o obedeceram.</w:t>
      </w:r>
    </w:p>
    <w:p>
      <w:pPr/>
      <w:r>
        <w:rPr>
          <w:lang w:val="pt_PT" w:bidi="pt_PT"/>
        </w:rPr>
      </w:r>
      <w:r>
        <w:rPr>
          <w:lang w:val="pt_PT" w:bidi="pt_PT"/>
        </w:rPr>
        <w:t>Várias vezes nessa passagem, Jesus usa a palavra "se" sobre algo que não é apenas uma possibilidade, mas já é verdade. Ele diz: "</w:t>
      </w:r>
      <w:r>
        <w:rPr>
          <w:b/>
          <w:lang w:val="pt_PT" w:bidi="pt_PT"/>
        </w:rPr>
        <w:t>Se</w:t>
      </w:r>
      <w:r>
        <w:rPr>
          <w:lang w:val="pt_PT" w:bidi="pt_PT"/>
        </w:rPr>
        <w:t xml:space="preserve"> o mundo odeia você" quando eles odeiam os discípulos. Ele diz "</w:t>
      </w:r>
      <w:r>
        <w:rPr>
          <w:b/>
          <w:lang w:val="pt_PT" w:bidi="pt_PT"/>
        </w:rPr>
        <w:t>Se</w:t>
      </w:r>
      <w:r>
        <w:rPr>
          <w:lang w:val="pt_PT" w:bidi="pt_PT"/>
        </w:rPr>
        <w:t xml:space="preserve"> eu não tivesse falado com eles" quando ele falou com eles. E ele diz: "</w:t>
      </w:r>
      <w:r>
        <w:rPr>
          <w:b/>
          <w:lang w:val="pt_PT" w:bidi="pt_PT"/>
        </w:rPr>
        <w:t>Se</w:t>
      </w:r>
      <w:r>
        <w:rPr>
          <w:lang w:val="pt_PT" w:bidi="pt_PT"/>
        </w:rPr>
        <w:t xml:space="preserve"> eu não tivesse feito entre eles as obras que ninguém mais fez" quando ele fez obras entre eles que ninguém mais fez. Essa é uma maneira incomum de usar a palavra "se".</w:t>
      </w:r>
    </w:p>
    <w:p>
      <w:pPr/>
      <w:r>
        <w:rPr>
          <w:lang w:val="pt_PT" w:bidi="pt_PT"/>
        </w:rPr>
      </w:r>
      <w:r>
        <w:rPr>
          <w:lang w:val="pt_PT" w:bidi="pt_PT"/>
        </w:rPr>
        <w:t>Parem e discutam essa pergunta em grupo: como sua cultura fala sobre algo que é verdade como se não pudesse ser verdade? Pausem este áudio aqui.</w:t>
      </w:r>
    </w:p>
    <w:p>
      <w:pPr/>
      <w:r>
        <w:rPr>
          <w:lang w:val="pt_PT" w:bidi="pt_PT"/>
        </w:rPr>
      </w:r>
      <w:r>
        <w:rPr>
          <w:lang w:val="pt_PT" w:bidi="pt_PT"/>
        </w:rPr>
        <w:t>Jesus diz que se ele não tivesse falado com eles sobre quem ele e Deus são ou feito obras entre eles que ninguém mais fez, o mundo não seria culpado. Mas Jesus disse a eles quem ele e Deus são, e ele ensinou a eles coisas e realizou milagres que ninguém mais fez. Vocês podem querer mostrar Jesus falando com o mundo e fazendo obras entre eles e o mundo rejeitando Jesus. Vocês podem querer visualizar coisas que Jesus disse e fez anteriormente no evangelho de João.</w:t>
      </w:r>
    </w:p>
    <w:p>
      <w:pPr/>
      <w:r>
        <w:rPr>
          <w:lang w:val="pt_PT" w:bidi="pt_PT"/>
        </w:rPr>
      </w:r>
      <w:r>
        <w:rPr>
          <w:lang w:val="pt_PT" w:bidi="pt_PT"/>
        </w:rPr>
        <w:t>Jesus promete enviar o Ajudante a seus O ajudante e os discípulos testemunharão sobre Jesus porque o Espírito Santo e os discípulos viram e ouviram Jesus pessoalmente, então eles contarão a verdade sobre ele a outros. O Espírito Santo não tem um corpo e geralmente não fala com uma voz que as pessoas ouvem com seus ouvidos, então vocês vão querer pensar sobre como mostrar a maneira como ele testemunha sobre Jesus.</w:t>
      </w:r>
    </w:p>
    <w:p>
      <w:pPr/>
      <w:r>
        <w:rPr>
          <w:lang w:val="pt_PT" w:bidi="pt_PT"/>
        </w:rPr>
      </w:r>
      <w:r>
        <w:rPr>
          <w:lang w:val="pt_PT" w:bidi="pt_PT"/>
        </w:rPr>
        <w:t>Parem e discutam essa pergunta em grupo: contem uma história de sua cultura sobre algo que alguém previu que se tornou realidade. Como vocês falam sobre isso? Pausem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15:18–27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dos discípulos de Jesus (Judas já os deixou)</w:t>
      </w:r>
    </w:p>
    <w:p>
      <w:pPr>
        <w:pStyle w:val="ListBullet"/>
        <w:spacing w:line="240" w:lineRule="auto"/>
        <w:ind w:left="720"/>
      </w:pPr>
      <w:r>
        <w:rPr>
          <w:lang w:val="pt_PT" w:bidi="pt_PT"/>
        </w:rPr>
      </w:r>
      <w:r>
        <w:rPr>
          <w:lang w:val="pt_PT" w:bidi="pt_PT"/>
        </w:rPr>
        <w:t>As pessoas do mundo</w:t>
      </w:r>
    </w:p>
    <w:p>
      <w:pPr>
        <w:pStyle w:val="ListBullet"/>
        <w:spacing w:line="240" w:lineRule="auto"/>
        <w:ind w:left="720"/>
      </w:pPr>
      <w:r>
        <w:rPr>
          <w:lang w:val="pt_PT" w:bidi="pt_PT"/>
        </w:rPr>
      </w:r>
      <w:r>
        <w:rPr>
          <w:lang w:val="pt_PT" w:bidi="pt_PT"/>
        </w:rPr>
        <w:t>O ajudante (que é outro título para o Espírito Santo)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diz: "Se o mundo odeia você, tenham em mente que ele me odiou primeiro". Se os discípulos pertencessem ao mundo, o mundo os amaria, mas Jesus os escolheu do mundo para pertencer a ele em vez disso. É por isso que o mundo os odeia. Ele diz a eles para pensarem sobre o que ele disse antes, que "um servo não é maior do que seu mestre".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discípulos: “O que você está sentindo ou pensando?”. A pessoa pode responder coisas como: "Esse é um lembrete reconfortante", ou "Sou tão grato que Jesus me escolheu para pertencer a ele. Eu estou disposto a ser odiado pelo mundo para estar unido a Jesus", ou "Agora sinto-me melhor sobre meu sofrimento. Eu estou sendo tratado como Jesus e sinto-me honrado".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se o mundo o perseguiu, perseguirá seus discípulos. Se o mundo obedecesse a ele, obedeceria a seus discípulos. Eles farão isso porque os discípulos estão unidos a Jesus e porque o mundo não conhece o Pai de Jesus que o enviou.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"É um alívio saber que quando as pessoas me tratam mal e não obedecem a meu ensinamento sobre Jesus, não é porque estou fazendo algo errado. É porque eles rejeitam Jesus e seu Pai", ou "Quando as pessoas me fazem sofrer, ajuda saber que não é porque elas me odeiam. É porque odeiam Jesus e seu Pai", ou "Algumas pessoas obedeceram a Jesus, então posso contar às pessoas sobre ele com ousadia e posso estar confiante de que algumas pessoas acreditarão em meu ensinamento".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disse que se ele não tivesse vindo e falado com as pessoas, eles não seriam culpados do pecado de rejeitá-lo. Mas ele falou com eles, então eles não têm desculpa para seu pecado. Jesus diz que se ele não tivesse feito entre eles obras que ninguém mais fez, eles não seriam culpados do pecado de rejeitar Jesus. Mas ele fez obras entre eles que ninguém mais fez, então eles não têm desculpa para seu pecado. Qualquer um que odeia Jesus também odeia seu Pai. As pessoas que o rejeitam estão fazendo uma profecia nos Salmos se tornar realidade. Eles odiavam Jesus sem razão.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dos discípulos: “O que você está sentindo ou pensando?” A pessoa pode responder coisas como: "O mundo está me fazendo sofrer, mas eles serão julgados por rejeitar Jesus, e a punição deles será pior do que meu sofrimento", ou "Prefiro sofrer por estar unido a Jesus do que ser como aqueles que o rejeitam. Deus os punirá", ou "Jesus é a pessoa sobre a qual toda a lei e os profetas estavam falando! Todas as profecias sobre ele são verdadeiras!"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aos discípulos que ele enviará a eles o Ajudante de seu Pai. O Ajudante é o Espírito da verdade que testemunhará sobre Jesus, e os discípulos também devem testemunhar sobre Jesus porque eles estiveram com ele desde o início do ministério de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dos discípulos: “O que você está sentindo ou pensando?” A pessoa pode responder coisas como: "Como o ajudante será? Eu sou grato por Jesus não nos deixar sozinhos nesse mundo que nos odeia", ou "Jesus está nos dando o trabalho importante de contar aos outros a verdade sobre ele que vimos e ouvimos enquanto o seguimos em todos esses anos", ou "Sou tão grato que Jesus me escolheu para segui-lo no início de seu ministério. Eu estou feliz por poder dizer aos outros o que o vi fazer e o ouvi dizer enquanto estávamos juntos".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15:18–27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diz: "Se o </w:t>
      </w:r>
      <w:r>
        <w:rPr>
          <w:b/>
          <w:lang w:val="pt_PT" w:bidi="pt_PT"/>
        </w:rPr>
        <w:t>mundo</w:t>
      </w:r>
      <w:r>
        <w:rPr>
          <w:lang w:val="pt_PT" w:bidi="pt_PT"/>
        </w:rPr>
        <w:t xml:space="preserve"> odeia você, tenham em mente que ele me odiou primeiro". Ele usa a frase "o mundo" para se referir a todas as pessoas que estão contra Deus e que rejeitaram o ensinamento de Jesus sobre ele. Ele usa a mesma frase para significar a mesma coisa em outras partes do evangelho de João. Traduzam essa frase da mesma maneira que vocês fizeram nessas passagens.</w:t>
      </w:r>
    </w:p>
    <w:p>
      <w:pPr/>
      <w:r>
        <w:rPr>
          <w:lang w:val="pt_PT" w:bidi="pt_PT"/>
        </w:rPr>
      </w:r>
      <w:r>
        <w:rPr>
          <w:lang w:val="pt_PT" w:bidi="pt_PT"/>
        </w:rPr>
        <w:t xml:space="preserve"> Várias vezes nessa passagem, Jesus usa a palavra </w:t>
      </w:r>
      <w:r>
        <w:rPr>
          <w:b/>
          <w:lang w:val="pt_PT" w:bidi="pt_PT"/>
        </w:rPr>
        <w:t>"se"</w:t>
      </w:r>
      <w:r>
        <w:rPr>
          <w:lang w:val="pt_PT" w:bidi="pt_PT"/>
        </w:rPr>
        <w:t xml:space="preserve"> sobre algo que não é apenas uma possibilidade, mas já é verdade. Ele diz: "</w:t>
      </w:r>
      <w:r>
        <w:rPr>
          <w:b/>
          <w:lang w:val="pt_PT" w:bidi="pt_PT"/>
        </w:rPr>
        <w:t>Se</w:t>
      </w:r>
      <w:r>
        <w:rPr>
          <w:lang w:val="pt_PT" w:bidi="pt_PT"/>
        </w:rPr>
        <w:t xml:space="preserve"> o mundo odeia você" quando eles </w:t>
      </w:r>
      <w:r>
        <w:rPr>
          <w:b/>
          <w:lang w:val="pt_PT" w:bidi="pt_PT"/>
        </w:rPr>
        <w:t>odeiam</w:t>
      </w:r>
      <w:r>
        <w:rPr>
          <w:lang w:val="pt_PT" w:bidi="pt_PT"/>
        </w:rPr>
        <w:t xml:space="preserve"> os discípulos. Ele diz "</w:t>
      </w:r>
      <w:r>
        <w:rPr>
          <w:b/>
          <w:lang w:val="pt_PT" w:bidi="pt_PT"/>
        </w:rPr>
        <w:t>Se</w:t>
      </w:r>
      <w:r>
        <w:rPr>
          <w:lang w:val="pt_PT" w:bidi="pt_PT"/>
        </w:rPr>
        <w:t xml:space="preserve"> eu não tivesse falado com eles" quando </w:t>
      </w:r>
      <w:r>
        <w:rPr>
          <w:b/>
          <w:lang w:val="pt_PT" w:bidi="pt_PT"/>
        </w:rPr>
        <w:t>ele</w:t>
      </w:r>
      <w:r>
        <w:rPr>
          <w:lang w:val="pt_PT" w:bidi="pt_PT"/>
        </w:rPr>
        <w:t xml:space="preserve"> falou com eles. E ele diz: "</w:t>
      </w:r>
      <w:r>
        <w:rPr>
          <w:b/>
          <w:lang w:val="pt_PT" w:bidi="pt_PT"/>
        </w:rPr>
        <w:t>Se</w:t>
      </w:r>
      <w:r>
        <w:rPr>
          <w:lang w:val="pt_PT" w:bidi="pt_PT"/>
        </w:rPr>
        <w:t xml:space="preserve"> eu não tivesse feito entre eles as obras que ninguém mais fez" quando </w:t>
      </w:r>
      <w:r>
        <w:rPr>
          <w:b/>
          <w:lang w:val="pt_PT" w:bidi="pt_PT"/>
        </w:rPr>
        <w:t>ele fez</w:t>
      </w:r>
      <w:r>
        <w:rPr>
          <w:lang w:val="pt_PT" w:bidi="pt_PT"/>
        </w:rPr>
        <w:t xml:space="preserve"> obras entre eles que ninguém mais fez. Essa é uma maneira incomum de usar a palavra "se".</w:t>
      </w:r>
    </w:p>
    <w:p>
      <w:pPr/>
      <w:r>
        <w:rPr>
          <w:lang w:val="pt_PT" w:bidi="pt_PT"/>
        </w:rPr>
      </w:r>
      <w:r>
        <w:rPr>
          <w:lang w:val="pt_PT" w:bidi="pt_PT"/>
        </w:rPr>
        <w:t xml:space="preserve">Jesus diz que ele "escolheu os discípulos </w:t>
      </w:r>
      <w:r>
        <w:rPr>
          <w:b/>
          <w:lang w:val="pt_PT" w:bidi="pt_PT"/>
        </w:rPr>
        <w:t>do mundo</w:t>
      </w:r>
      <w:r>
        <w:rPr>
          <w:lang w:val="pt_PT" w:bidi="pt_PT"/>
        </w:rPr>
        <w:t>". Ele não quer dizer que ele está os tirando do mundo, mas que ele os escolheu para serem unidos a ele, o que os torna diferentes do mundo.</w:t>
      </w:r>
    </w:p>
    <w:p>
      <w:pPr/>
      <w:r>
        <w:rPr>
          <w:lang w:val="pt_PT" w:bidi="pt_PT"/>
        </w:rPr>
      </w:r>
      <w:r>
        <w:rPr>
          <w:lang w:val="pt_PT" w:bidi="pt_PT"/>
        </w:rPr>
        <w:t>Jesus diz aos discípulos para se lembrarem, ou pensarem no que ele disse quando ele lavou seus pés: "Um servo não é maior do que seu mestre". Vocês devem traduzir isso da mesma maneira que vocês fizeram nessa passagem anteriormente no evangelho de João.</w:t>
      </w:r>
    </w:p>
    <w:p>
      <w:pPr/>
      <w:r>
        <w:rPr>
          <w:lang w:val="pt_PT" w:bidi="pt_PT"/>
        </w:rPr>
      </w:r>
      <w:r>
        <w:rPr>
          <w:lang w:val="pt_PT" w:bidi="pt_PT"/>
        </w:rPr>
        <w:t xml:space="preserve">Jesus diz que se o mundo o perseguiu, perseguirá seus discípulos. A palavra </w:t>
      </w:r>
      <w:r>
        <w:rPr>
          <w:b/>
          <w:lang w:val="pt_PT" w:bidi="pt_PT"/>
        </w:rPr>
        <w:t>perseguir</w:t>
      </w:r>
      <w:r>
        <w:rPr>
          <w:lang w:val="pt_PT" w:bidi="pt_PT"/>
        </w:rPr>
        <w:t xml:space="preserve"> significa ferir alguém ou causar a ele sofrimento. Pode se referir a sofrimento físico ou sofrimento por não ter dinheiro suficiente. A palavra </w:t>
      </w:r>
      <w:r>
        <w:rPr>
          <w:lang w:val="pt_PT" w:bidi="pt_PT"/>
        </w:rPr>
        <w:t>perseguir</w:t>
      </w:r>
      <w:r>
        <w:rPr>
          <w:lang w:val="pt_PT" w:bidi="pt_PT"/>
        </w:rPr>
        <w:t xml:space="preserve"> está no Glossário Mestre. </w:t>
      </w:r>
    </w:p>
    <w:p>
      <w:pPr/>
      <w:r>
        <w:rPr>
          <w:lang w:val="pt_PT" w:bidi="pt_PT"/>
        </w:rPr>
      </w:r>
      <w:r>
        <w:rPr>
          <w:lang w:val="pt_PT" w:bidi="pt_PT"/>
        </w:rPr>
        <w:t xml:space="preserve">Parem aqui e discutam em grupo qual palavra vocês usarão para </w:t>
      </w:r>
      <w:r>
        <w:rPr>
          <w:b/>
          <w:lang w:val="pt_PT" w:bidi="pt_PT"/>
        </w:rPr>
        <w:t>perseguir</w:t>
      </w:r>
      <w:r>
        <w:rPr>
          <w:lang w:val="pt_PT" w:bidi="pt_PT"/>
        </w:rPr>
        <w:t>. Contem uma história de sua cultura sobre uma pessoa ou grupo de pessoas fazendo outra pessoa ou grupo de pessoas sofrer ferindo-as fisicamente ou tirando sua capacidade de trabalhar para que elas possam cuidar de si mesmas. Pausem este áudio aqui.</w:t>
      </w:r>
    </w:p>
    <w:p>
      <w:pPr/>
      <w:r>
        <w:rPr>
          <w:lang w:val="pt_PT" w:bidi="pt_PT"/>
        </w:rPr>
      </w:r>
      <w:r>
        <w:rPr>
          <w:lang w:val="pt_PT" w:bidi="pt_PT"/>
        </w:rPr>
        <w:t xml:space="preserve">Jesus diz que se ele não tivesse falado com eles ou feito obras que ninguém mais fez, as pessoas não seriam culpadas de </w:t>
      </w:r>
      <w:r>
        <w:rPr>
          <w:b/>
          <w:lang w:val="pt_PT" w:bidi="pt_PT"/>
        </w:rPr>
        <w:t>pecado</w:t>
      </w:r>
      <w:r>
        <w:rPr>
          <w:lang w:val="pt_PT" w:bidi="pt_PT"/>
        </w:rPr>
        <w:t xml:space="preserve">. Traduzam a palavra pecado aqui da mesma que vocês a traduziram anteriormente. A palavra </w:t>
      </w:r>
      <w:r>
        <w:rPr>
          <w:lang w:val="pt_PT" w:bidi="pt_PT"/>
        </w:rPr>
        <w:t>pecado</w:t>
      </w:r>
      <w:r>
        <w:rPr>
          <w:lang w:val="pt_PT" w:bidi="pt_PT"/>
        </w:rPr>
        <w:t xml:space="preserve"> está no Glossário Mestre.</w:t>
      </w:r>
    </w:p>
    <w:p>
      <w:pPr/>
      <w:r>
        <w:rPr>
          <w:lang w:val="pt_PT" w:bidi="pt_PT"/>
        </w:rPr>
      </w:r>
      <w:r>
        <w:rPr>
          <w:lang w:val="pt_PT" w:bidi="pt_PT"/>
        </w:rPr>
        <w:t xml:space="preserve">Jesus diz: "Isso é para </w:t>
      </w:r>
      <w:r>
        <w:rPr>
          <w:b/>
          <w:lang w:val="pt_PT" w:bidi="pt_PT"/>
        </w:rPr>
        <w:t>cumprir a palavra</w:t>
      </w:r>
      <w:r>
        <w:rPr>
          <w:lang w:val="pt_PT" w:bidi="pt_PT"/>
        </w:rPr>
        <w:t xml:space="preserve"> que está escrita na lei deles". Ele diz coisas semelhantes em outras partes de João quando ele se refere a passagens das Escrituras judaicas. Por exemplo, ele disse "isso era para </w:t>
      </w:r>
      <w:r>
        <w:rPr>
          <w:b/>
          <w:lang w:val="pt_PT" w:bidi="pt_PT"/>
        </w:rPr>
        <w:t>cumprir a palavra</w:t>
      </w:r>
      <w:r>
        <w:rPr>
          <w:lang w:val="pt_PT" w:bidi="pt_PT"/>
        </w:rPr>
        <w:t xml:space="preserve"> de Isaías, o profeta" antes de citar Isaías, e ele disse: "isso é </w:t>
      </w:r>
      <w:r>
        <w:rPr>
          <w:b/>
          <w:lang w:val="pt_PT" w:bidi="pt_PT"/>
        </w:rPr>
        <w:t>cumprir essa passagem das Escrituras</w:t>
      </w:r>
      <w:r>
        <w:rPr>
          <w:lang w:val="pt_PT" w:bidi="pt_PT"/>
        </w:rPr>
        <w:t>" antes de ele citar um salmo sobre quem o trairia. Vocês podem querer usar palavras semelhantes para cada uma dessas passagens em sua tradução.</w:t>
      </w:r>
    </w:p>
    <w:p>
      <w:pPr/>
      <w:r>
        <w:rPr>
          <w:lang w:val="pt_PT" w:bidi="pt_PT"/>
        </w:rPr>
      </w:r>
      <w:r>
        <w:rPr>
          <w:lang w:val="pt_PT" w:bidi="pt_PT"/>
        </w:rPr>
        <w:t xml:space="preserve">Jesus diz que quando </w:t>
      </w:r>
      <w:r>
        <w:rPr>
          <w:b/>
          <w:lang w:val="pt_PT" w:bidi="pt_PT"/>
        </w:rPr>
        <w:t>o</w:t>
      </w:r>
      <w:r>
        <w:rPr>
          <w:lang w:val="pt_PT" w:bidi="pt_PT"/>
        </w:rPr>
        <w:t xml:space="preserve"> ajudante ou </w:t>
      </w:r>
      <w:r>
        <w:rPr>
          <w:b/>
          <w:lang w:val="pt_PT" w:bidi="pt_PT"/>
        </w:rPr>
        <w:t>o</w:t>
      </w:r>
      <w:r>
        <w:rPr>
          <w:lang w:val="pt_PT" w:bidi="pt_PT"/>
        </w:rPr>
        <w:t xml:space="preserve"> advogado vier, ele </w:t>
      </w:r>
      <w:r>
        <w:rPr>
          <w:b/>
          <w:lang w:val="pt_PT" w:bidi="pt_PT"/>
        </w:rPr>
        <w:t>testemunhará</w:t>
      </w:r>
      <w:r>
        <w:rPr>
          <w:lang w:val="pt_PT" w:bidi="pt_PT"/>
        </w:rPr>
        <w:t xml:space="preserve">, ou </w:t>
      </w:r>
      <w:r>
        <w:rPr>
          <w:b/>
          <w:lang w:val="pt_PT" w:bidi="pt_PT"/>
        </w:rPr>
        <w:t>dará testemunho</w:t>
      </w:r>
      <w:r>
        <w:rPr>
          <w:lang w:val="pt_PT" w:bidi="pt_PT"/>
        </w:rPr>
        <w:t xml:space="preserve">, sobre Jesus. Jesus usou o mesmo título para o </w:t>
      </w:r>
      <w:r>
        <w:rPr>
          <w:lang w:val="pt_PT" w:bidi="pt_PT"/>
        </w:rPr>
        <w:t>Espírito Santo</w:t>
      </w:r>
      <w:r>
        <w:rPr>
          <w:lang w:val="pt_PT" w:bidi="pt_PT"/>
        </w:rPr>
        <w:t xml:space="preserve"> anteriormente no evangelho de João quando ele prometeu a seus discípulos que enviaria o Espírito Santo a eles. Um advogado é alguém que fala em favor de alguém quando outra pessoa a acusou de fazer algo errado no tribunal. O advogado defende a pessoa acusada na frente do juiz e outros que ouvem a acusação. O Espírito Santo também ajuda os discípulos lembrando a eles das coisas que Jesus ensinou a eles, e ele ajuda os incrédulos convencendo-os da verdade sobre pecado e justiça e julgamento. Usem a mesma palavra para ajudante ou advogado que vocês usaram na passagem anterior. Se for útil, vocês poderiam traduzir como "aquele que é chamado de Ajudante". Testemunhar ou </w:t>
      </w:r>
      <w:r>
        <w:rPr>
          <w:b/>
          <w:lang w:val="pt_PT" w:bidi="pt_PT"/>
        </w:rPr>
        <w:t>dar testemunho</w:t>
      </w:r>
      <w:r>
        <w:rPr>
          <w:lang w:val="pt_PT" w:bidi="pt_PT"/>
        </w:rPr>
        <w:t xml:space="preserve"> significa declarar a </w:t>
      </w:r>
      <w:r>
        <w:rPr>
          <w:b/>
          <w:lang w:val="pt_PT" w:bidi="pt_PT"/>
        </w:rPr>
        <w:t>verdade sobre algo por experiência própria</w:t>
      </w:r>
      <w:r>
        <w:rPr>
          <w:lang w:val="pt_PT" w:bidi="pt_PT"/>
        </w:rPr>
        <w:t>. O Espírito Santo e os discípulos compartilham a verdade sobre Jesus de sua própria experiência dele.</w:t>
      </w:r>
    </w:p>
    <w:p>
      <w:pPr/>
      <w:r>
        <w:rPr>
          <w:lang w:val="pt_PT" w:bidi="pt_PT"/>
        </w:rPr>
      </w:r>
      <w:r>
        <w:rPr>
          <w:lang w:val="pt_PT" w:bidi="pt_PT"/>
        </w:rPr>
        <w:t>Parem e discutam essa pergunta em grupo: em sua cultura, como vocês falam sobre as coisas verdadeiras que alguém diz sobre outra pessoa com base no que ela viu ou ouviu pessoalmente? Que palavra ou palavras vocês usarão para "testemunhar?" Pausem este áudio aqui.</w:t>
      </w:r>
    </w:p>
    <w:p>
      <w:pPr/>
      <w:r>
        <w:rPr>
          <w:lang w:val="pt_PT" w:bidi="pt_PT"/>
        </w:rPr>
      </w:r>
      <w:r>
        <w:rPr>
          <w:lang w:val="pt_PT" w:bidi="pt_PT"/>
        </w:rPr>
        <w:t xml:space="preserve">Jesus chama o Espírito Santo de </w:t>
      </w:r>
      <w:r>
        <w:rPr>
          <w:b/>
          <w:lang w:val="pt_PT" w:bidi="pt_PT"/>
        </w:rPr>
        <w:t>Espírito da verdade</w:t>
      </w:r>
      <w:r>
        <w:rPr>
          <w:lang w:val="pt_PT" w:bidi="pt_PT"/>
        </w:rPr>
        <w:t>, o que significa o Espírito que revela a verdade sobre Deus. O Espírito Santo sabe a verdade sobre Deus porque ele é um com Jesus e o Pai. Ele explica a verdade sobre Deus a outros.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16:1–15</w:t>
      </w:r>
      <w:r>
        <w:rPr>
          <w:lang w:val="pt_PT" w:bidi="pt_PT"/>
        </w:rPr>
      </w:r>
    </w:p>
    <w:p>
      <w:pPr>
        <w:pStyle w:val="Heading3"/>
      </w:pPr>
      <w:r>
        <w:rPr>
          <w:lang w:val="pt_PT" w:bidi="pt_PT"/>
        </w:rPr>
        <w:t>Ouvir e Sentir</w:t>
      </w:r>
    </w:p>
    <w:p>
      <w:pPr/>
      <w:r>
        <w:rPr>
          <w:lang w:val="pt_PT" w:bidi="pt_PT"/>
        </w:rPr>
      </w:r>
      <w:r>
        <w:rPr>
          <w:lang w:val="pt_PT" w:bidi="pt_PT"/>
        </w:rPr>
        <w:t>Nesta etapa, ouçam João 16:1–15 e guardem em seus corações.</w:t>
      </w:r>
    </w:p>
    <w:p>
      <w:pPr/>
      <w:r>
        <w:rPr>
          <w:lang w:val="pt_PT" w:bidi="pt_PT"/>
        </w:rPr>
      </w:r>
      <w:r>
        <w:rPr>
          <w:lang w:val="pt_PT" w:bidi="pt_PT"/>
        </w:rPr>
        <w:t>Ouçam uma versão em áudio de João 16:1–15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16:1–15 na tradução mais fácil de entender.</w:t>
      </w:r>
    </w:p>
    <w:p>
      <w:pPr/>
      <w:r>
        <w:rPr>
          <w:lang w:val="pt_PT" w:bidi="pt_PT"/>
        </w:rPr>
      </w:r>
      <w:r>
        <w:rPr>
          <w:lang w:val="pt_PT" w:bidi="pt_PT"/>
        </w:rPr>
        <w:t>Jesus ainda está na sala superior da casa onde eles estão comendo a Festa da Páscoa com onze de seus discípulos. Judas já saiu para o trair. Jesus continua preparando seus discípulos para quando ele morrerá e Deus o ressuscitará novamente.</w:t>
      </w:r>
    </w:p>
    <w:p>
      <w:pPr/>
      <w:r>
        <w:rPr>
          <w:lang w:val="pt_PT" w:bidi="pt_PT"/>
        </w:rPr>
      </w:r>
      <w:r>
        <w:rPr>
          <w:lang w:val="pt_PT" w:bidi="pt_PT"/>
        </w:rPr>
        <w:t>Ele diz que ele disse aos discípulos "todas essas coisas" para que eles não "caiam", ou abandonem sua fé nele. Ele está se referindo ao que ele estava dizendo a eles anteriormente sobre como o mundo os odiará porque eles estão unidos a ele. Ele sabe que se ele não os preparar antes de acontecer, pode surpreender os discípulos e fazer eles duvidarem da verdade.</w:t>
      </w:r>
    </w:p>
    <w:p>
      <w:pPr/>
      <w:r>
        <w:rPr>
          <w:lang w:val="pt_PT" w:bidi="pt_PT"/>
        </w:rPr>
      </w:r>
      <w:r>
        <w:rPr>
          <w:lang w:val="pt_PT" w:bidi="pt_PT"/>
        </w:rPr>
        <w:t>Jesus diz aos discípulos: "Eles colocarão vocês para fora das sinagogas". Quando ele diz "eles", ele está se referindo aos líderes religiosos judeus. Os líderes religiosos não apenas proibirão os discípulos do edifício durante a adoração. Eles também os rejeitarão da comunidade. Jesus diz que chegará o tempo em que as pessoas matarão os discípulos e pensarão que eles estão agradando a Deus.</w:t>
      </w:r>
    </w:p>
    <w:p>
      <w:pPr/>
      <w:r>
        <w:rPr>
          <w:lang w:val="pt_PT" w:bidi="pt_PT"/>
        </w:rPr>
      </w:r>
      <w:r>
        <w:rPr>
          <w:lang w:val="pt_PT" w:bidi="pt_PT"/>
        </w:rPr>
        <w:t>Parem aqui e discutam essa pergunta em grupo: que coisas em sua cultura podem fazer alguém ser colocado fora da comunidade, para que ele não possa mais compartilhar a vida com as pessoas da comunidade? O que acontece com as pessoas que são colocadas fora da comunidade? Pausem este áudio aqui.</w:t>
      </w:r>
    </w:p>
    <w:p>
      <w:pPr/>
      <w:r>
        <w:rPr>
          <w:lang w:val="pt_PT" w:bidi="pt_PT"/>
        </w:rPr>
      </w:r>
      <w:r>
        <w:rPr>
          <w:lang w:val="pt_PT" w:bidi="pt_PT"/>
        </w:rPr>
        <w:t>Jesus diz que as pessoas farão essas coisas porque elas não conhecem o Pai ou Jesus. A palavra "conhecer" aqui significa que eles nunca conheceram o Pai ou Jesus, e é uma maneira de conhecer alguém por meio de um relacionamento com ele. Os judeus deveriam ter reconhecido o Pai nas obras e no caráter de Jesus, mas eles não o fizeram. Eles deveriam ter entendido que Jesus foi enviado pelo Pai por causa da maneira como ele vivia.</w:t>
      </w:r>
    </w:p>
    <w:p>
      <w:pPr/>
      <w:r>
        <w:rPr>
          <w:lang w:val="pt_PT" w:bidi="pt_PT"/>
        </w:rPr>
      </w:r>
      <w:r>
        <w:rPr>
          <w:lang w:val="pt_PT" w:bidi="pt_PT"/>
        </w:rPr>
        <w:t>Jesus está dizendo a seus discípulos essas coisas para que quando elas acontecerem, os discípulos se lembrem de que Jesus os advertiu sobre o que aconteceria. Ele não quer dizer que eles esquecerão de suas palavras e mais tarde se lembrarão delas. Ele está dizendo a eles para continuar pensando sobre o que ele disse.</w:t>
      </w:r>
    </w:p>
    <w:p>
      <w:pPr/>
      <w:r>
        <w:rPr>
          <w:lang w:val="pt_PT" w:bidi="pt_PT"/>
        </w:rPr>
      </w:r>
      <w:r>
        <w:rPr>
          <w:lang w:val="pt_PT" w:bidi="pt_PT"/>
        </w:rPr>
        <w:t>Jesus não disse a eles essas coisas quando ele começou a ensinar a eles porque ele estava com eles. Quando Jesus estava com os discípulos, seus inimigos direcionaram seu ódio contra Jesus e ele poderia guiar os discípulos sobre como responder. Agora Jesus está indo embora e os inimigos de Jesus direcionarão seu ódio contra os discípulos porque os discípulos estão unidos a Jesus.</w:t>
      </w:r>
    </w:p>
    <w:p>
      <w:pPr/>
      <w:r>
        <w:rPr>
          <w:lang w:val="pt_PT" w:bidi="pt_PT"/>
        </w:rPr>
      </w:r>
      <w:r>
        <w:rPr>
          <w:lang w:val="pt_PT" w:bidi="pt_PT"/>
        </w:rPr>
        <w:t>Jesus diz "mas agora" para indicar que as coisas estão mudando. Agora ele irá para "aquele que me enviou", que é seu Pai, Deus. Ele diz que nenhum dos discípulos pergunta a ele para onde ele está indo, mesmo que Pedro tenha perguntado a ele uma vez. Mas ele sabe que Pedro não estava realmente perguntando sobre para onde Jesus está indo. Pedro estava preocupado sobre Jesus deixando eles, mas ele não estava curioso sobre para onde ele estava indo. Jesus sabe que seus discípulos se sentem muito tristes porque ele disse a eles que está indo embora.</w:t>
      </w:r>
    </w:p>
    <w:p>
      <w:pPr/>
      <w:r>
        <w:rPr>
          <w:lang w:val="pt_PT" w:bidi="pt_PT"/>
        </w:rPr>
      </w:r>
      <w:r>
        <w:rPr>
          <w:lang w:val="pt_PT" w:bidi="pt_PT"/>
        </w:rPr>
        <w:t>Parem e discutam essa pergunta em grupo: em sua cultura, como vocês falam sobre uma pessoa ficando muito triste? Pausem este áudio aqui.</w:t>
      </w:r>
    </w:p>
    <w:p>
      <w:pPr/>
      <w:r>
        <w:rPr>
          <w:lang w:val="pt_PT" w:bidi="pt_PT"/>
        </w:rPr>
      </w:r>
      <w:r>
        <w:rPr>
          <w:lang w:val="pt_PT" w:bidi="pt_PT"/>
        </w:rPr>
        <w:t>Jesus diz "muito verdadeiramente digo a vocês" ou "Digo a vocês a verdade". Ele quer que os discípulos ouçam com cuidado o que ele dirá em seguida porque é verdade e importante. Mesmo que ele tenha acabado de profetizar coisas muito tristes para os discípulos, ele diz que é melhor para eles que ele vá embora.</w:t>
      </w:r>
    </w:p>
    <w:p>
      <w:pPr/>
      <w:r>
        <w:rPr>
          <w:lang w:val="pt_PT" w:bidi="pt_PT"/>
        </w:rPr>
      </w:r>
      <w:r>
        <w:rPr>
          <w:lang w:val="pt_PT" w:bidi="pt_PT"/>
        </w:rPr>
        <w:t>Parem aqui e discutam essa pergunta em grupo: em sua cultura, como um líder ou um mestre mostra que o que ele está prestes a dizer é muito importante e as pessoas devem ouvir com cuidado? Pausem este áudio aqui.</w:t>
      </w:r>
    </w:p>
    <w:p>
      <w:pPr/>
      <w:r>
        <w:rPr>
          <w:lang w:val="pt_PT" w:bidi="pt_PT"/>
        </w:rPr>
      </w:r>
      <w:r>
        <w:rPr>
          <w:lang w:val="pt_PT" w:bidi="pt_PT"/>
        </w:rPr>
        <w:t>Jesus diz que "se eu não for embora", o Ajudante, ou Advogado, não virá até eles, mas "se eu for embora, o enviarei a vocês". Ele está usando a palavra "se" da mesma maneira que ele a usou na passagem anterior. Não significa que ele pode não ir embora. Ele certamente irá embora, mas quando ele fizer isso, ele enviará o Ajudante a seus discípulos e isso será melhor para eles. Quando Jesus estava na terra, ele poderia estar apenas em um lugar de cada vez como todas as outras pessoas. Quando Jesus retornar a seu Pai, o Espírito Santo estará com todos os discípulos o tempo todo, onde eles estiverem.</w:t>
      </w:r>
    </w:p>
    <w:p>
      <w:pPr/>
      <w:r>
        <w:rPr>
          <w:lang w:val="pt_PT" w:bidi="pt_PT"/>
        </w:rPr>
      </w:r>
      <w:r>
        <w:rPr>
          <w:lang w:val="pt_PT" w:bidi="pt_PT"/>
        </w:rPr>
        <w:t>Quando o Ajudante vier, ele condenará o mundo, ou mostrará ao mundo que eles estão errados, sobre pecado e justiça e julgamento. Ele provará às pessoas do mundo que elas pecam ao se recusar a acreditar em Jesus. Ele mostrará às pessoas que Jesus era justo, ou certo com Deus, porque Jesus irá para o Pai, o que prova que ele é inocente e o Pai o aceita. Isso também pode significar que o Espírito Santo mostrará ao mundo que eles só podem estar certos com Deus acreditando em Jesus. Quando Jesus diz que seus discípulos não o verão mais, ele provavelmente está falando sobre a vez em que ele ressuscitará para o céu em seu novo corpo depois que Deus o ressuscitar da morte para a vida. Como Jesus não estará na terra para ensinar mais as pessoas, o Espírito Santo ensinará a eles. O Espírito Santo mostrará ao mundo que eles julgaram Jesus erradamente. Quando Jesus ressuscitar para o Pai no céu, o Espírito Santo provará que Jesus era inocente e que Deus julgou Satanás, o governante do mundo, culpado.</w:t>
      </w:r>
    </w:p>
    <w:p>
      <w:pPr/>
      <w:r>
        <w:rPr>
          <w:lang w:val="pt_PT" w:bidi="pt_PT"/>
        </w:rPr>
      </w:r>
      <w:r>
        <w:rPr>
          <w:lang w:val="pt_PT" w:bidi="pt_PT"/>
        </w:rPr>
        <w:t>Parem e discutam essa pergunta em equipe: em sua cultura, quem ajuda as pessoas que têm uma discussão umas com as outras? Vocês têm uma história sobre uma vez em que alguém acusou outra pessoa de fazer errado e deu provas do que ela disse? Pausem este áudio aqui.</w:t>
      </w:r>
    </w:p>
    <w:p>
      <w:pPr/>
      <w:r>
        <w:rPr>
          <w:lang w:val="pt_PT" w:bidi="pt_PT"/>
        </w:rPr>
      </w:r>
      <w:r>
        <w:rPr>
          <w:lang w:val="pt_PT" w:bidi="pt_PT"/>
        </w:rPr>
        <w:t>Jesus diz que ele tem muitas mais coisas para dizer aos discípulos, mas eles não podem suportá-las agora. Ele provavelmente quer dizer que eles não podem entender tudo o que ele poderia dizer a eles agora. Quando o Espírito da verdade, ou o Ajudante, vier, ele fará os discípulos entenderem mais verdades de Deus. O Espírito não ensinará a eles suas próprias ideias. Ele ensinará a eles apenas o que Jesus e o Pai dizem a ele. Ele contará aos discípulos sobre coisas que acontecerão no futuro. O Espírito glorificará Jesus porque ele aceitará as palavras de Jesus e dirá a elas aos discípulos. Tudo o que Deus, o Pai tem, também pertence a Jesus. É por isso que Jesus disse que o Espírito aceitará suas palavras e dirá a eles aos discípulos.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16:1–15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adverte seus discípulos que um tempo está chegando em que os líderes religiosos judeus não permitirão que eles entrem mais nas sinagogas para adoração. Além disso, as pessoas matarão os discípulos e pensarão que eles estão agradando a Deus. Eles farão essas coisas porque eles não conhecem seu Pai ou Jesus. Ele está os advertindo sobre essas coisas para que quando elas acontecerem, os discípulos se lembrem de que ele já contou a eles sobre isso.</w:t>
      </w:r>
    </w:p>
    <w:p>
      <w:pPr/>
      <w:r>
        <w:rPr>
          <w:lang w:val="pt_PT" w:bidi="pt_PT"/>
        </w:rPr>
      </w:r>
      <w:r>
        <w:rPr>
          <w:b/>
          <w:lang w:val="pt_PT" w:bidi="pt_PT"/>
        </w:rPr>
        <w:t>Na segunda cena:</w:t>
      </w:r>
      <w:r>
        <w:rPr>
          <w:lang w:val="pt_PT" w:bidi="pt_PT"/>
        </w:rPr>
        <w:t xml:space="preserve"> Jesus diz aos discípulos que ele está indo para o Pai, mesmo que nenhum dos discípulos tenha perguntado a ele para onde ele está indo. Ele sabe que eles estão cheios de luto porque ele disse a eles que está sendo, mas ele diz que é melhor para eles que ele vá embora. Quando ele for embora, ele enviará o ajudante, ou advogado, para eles. O advogado condenará o mundo que está errado sobre pecado, justiça e julgamento porque Jesus está indo para o Pai e Deus julga Satanás culpado.</w:t>
      </w:r>
    </w:p>
    <w:p>
      <w:pPr/>
      <w:r>
        <w:rPr>
          <w:lang w:val="pt_PT" w:bidi="pt_PT"/>
        </w:rPr>
      </w:r>
      <w:r>
        <w:rPr>
          <w:b/>
          <w:lang w:val="pt_PT" w:bidi="pt_PT"/>
        </w:rPr>
        <w:t>Na terceira cena:</w:t>
      </w:r>
      <w:r>
        <w:rPr>
          <w:lang w:val="pt_PT" w:bidi="pt_PT"/>
        </w:rPr>
        <w:t xml:space="preserve"> Jesus diz que há muito mais que ele gostaria que ele pudesse dizer a seus discípulos, mas agora seria mais do que eles podem entender. Quando o Espírito da verdade vier, ele fará os discípulos entenderem toda a verdade que Jesus quer que eles saibam. O Espírito não falará suas próprias ideias com os discípulos. Ele falará apenas o que ele ouve de Jesus. Ele contará aos discípulos sobre coisas que acontecerão no futuro. Ele trará honra a Jesus aceitando as palavras de Jesus e dizendo elas aos discípulos. Tudo o que o Pai tem pertence a Jesus. E tudo o que o Pai dá a Jesus, Jesus dará ao Espírito, e o Espírito dará aos discípulos.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dos discípulos de Jesus (Judas já deixou o grupo)</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Pessoas que odeiam os discípulos</w:t>
      </w:r>
    </w:p>
    <w:p>
      <w:pPr>
        <w:pStyle w:val="ListBullet"/>
        <w:spacing w:line="240" w:lineRule="auto"/>
        <w:ind w:left="720"/>
      </w:pPr>
      <w:r>
        <w:rPr>
          <w:lang w:val="pt_PT" w:bidi="pt_PT"/>
        </w:rPr>
      </w:r>
      <w:r>
        <w:rPr>
          <w:lang w:val="pt_PT" w:bidi="pt_PT"/>
        </w:rPr>
        <w:t>O Pai</w:t>
      </w:r>
    </w:p>
    <w:p>
      <w:pPr>
        <w:pStyle w:val="ListBullet"/>
        <w:spacing w:line="240" w:lineRule="auto"/>
        <w:ind w:left="720"/>
      </w:pPr>
      <w:r>
        <w:rPr>
          <w:lang w:val="pt_PT" w:bidi="pt_PT"/>
        </w:rPr>
      </w:r>
      <w:r>
        <w:rPr>
          <w:lang w:val="pt_PT" w:bidi="pt_PT"/>
        </w:rPr>
        <w:t>O Espírito Santo (também chamado de Advogado ou o Ajudante ou o Espírito da verdade)</w:t>
      </w:r>
    </w:p>
    <w:p>
      <w:pPr/>
      <w:r>
        <w:rPr>
          <w:lang w:val="pt_PT" w:bidi="pt_PT"/>
        </w:rPr>
      </w:r>
      <w:r>
        <w:rPr>
          <w:lang w:val="pt_PT" w:bidi="pt_PT"/>
        </w:rPr>
        <w:t>Em grupo, prestem atenção às partes do cenário da passagem:</w:t>
      </w:r>
    </w:p>
    <w:p>
      <w:pPr/>
      <w:r>
        <w:rPr>
          <w:lang w:val="pt_PT" w:bidi="pt_PT"/>
        </w:rPr>
      </w:r>
      <w:r>
        <w:rPr>
          <w:lang w:val="pt_PT" w:bidi="pt_PT"/>
        </w:rPr>
        <w:t>Essa passagem acontece na sala superior da casa onde Jesus e seus discípulos estão comendo na Festa da Páscoa. Jesus e seus discípulos estão se sentando ao redor de uma mesa com comida nela, incluindo pão e vinho. Toda a passagem acontece aqui e Jesus está ensinando seus discípulos, mas pode ser útil encenar o que ele diz a eles. Jesus e os discípulos ainda podem continuar a comer e beber enquanto ele está falando com eles.</w:t>
      </w:r>
    </w:p>
    <w:p>
      <w:pPr/>
      <w:r>
        <w:rPr>
          <w:lang w:val="pt_PT" w:bidi="pt_PT"/>
        </w:rPr>
      </w:r>
      <w:r>
        <w:rPr>
          <w:lang w:val="pt_PT" w:bidi="pt_PT"/>
        </w:rPr>
        <w:t>Jesus diz: "Disse a vocês essas coisas para que vocês não caiam", se referindo às coisas que ele disse a eles na passagem anterior. Lá ele disse a eles que ele é a videira e eles são os ramos. Eles precisam permanecer conectados a ele para que eles não sejam cortados. Ele também os advertiu que o mundo os odiaria como o odiava. E ele prometeu enviar a eles o advogado ou ajudante. Ele disse a eles todas essas coisas para que eles não caiam.</w:t>
      </w:r>
    </w:p>
    <w:p>
      <w:pPr/>
      <w:r>
        <w:rPr>
          <w:lang w:val="pt_PT" w:bidi="pt_PT"/>
        </w:rPr>
      </w:r>
      <w:r>
        <w:rPr>
          <w:lang w:val="pt_PT" w:bidi="pt_PT"/>
        </w:rPr>
        <w:t>Jesus diz que os líderes religiosos colocarão os Será útil mostrar os líderes mantendo os discípulos fora do edifício e também os rejeitando e dizendo a outros membros da sinagoga para os rejeitarem também. As pessoas judias que rejeitam Jesus também rejeitarão os discípulos, então os discípulos perderão suas comunidades.</w:t>
      </w:r>
    </w:p>
    <w:p>
      <w:pPr/>
      <w:r>
        <w:rPr>
          <w:lang w:val="pt_PT" w:bidi="pt_PT"/>
        </w:rPr>
      </w:r>
      <w:r>
        <w:rPr>
          <w:lang w:val="pt_PT" w:bidi="pt_PT"/>
        </w:rPr>
        <w:t xml:space="preserve">Jesus diz que as pessoas farão essas coisas porque elas não conhecem o Pai ou Jesus. A palavra "conhecer" aqui significa que eles nunca conheceram o Pai ou Jesus, e é uma maneira de conhecer alguém por meio de um relacionamento com ele. </w:t>
      </w:r>
    </w:p>
    <w:p>
      <w:pPr/>
      <w:r>
        <w:rPr>
          <w:lang w:val="pt_PT" w:bidi="pt_PT"/>
        </w:rPr>
      </w:r>
      <w:r>
        <w:rPr>
          <w:lang w:val="pt_PT" w:bidi="pt_PT"/>
        </w:rPr>
        <w:t>Parem aqui e discutam essa pergunta em equipe: como sua cultura mostra a diferença entre saber informações e conhecer pessoas com quem vocês têm um relacionamento, como amigos próximos e membros da família? Pausem este áudio aqui.</w:t>
      </w:r>
    </w:p>
    <w:p>
      <w:pPr/>
      <w:r>
        <w:rPr>
          <w:lang w:val="pt_PT" w:bidi="pt_PT"/>
        </w:rPr>
      </w:r>
      <w:r>
        <w:rPr>
          <w:lang w:val="pt_PT" w:bidi="pt_PT"/>
        </w:rPr>
        <w:t>Jesus diz "na verdade" ou "além disso" para enfatizar que as pessoas farão mais do que apenas jogá-los das sinagogas e parar de ter comunhão com eles. Além disso, as pessoas matarão os discípulos e pensarão que eles estão agradando a Deus. Vocês vão querer mostrar que as pessoas acreditam que fizeram algo bom que agrada a Deus depois que elas matam um discípulo.</w:t>
      </w:r>
    </w:p>
    <w:p>
      <w:pPr/>
      <w:r>
        <w:rPr>
          <w:lang w:val="pt_PT" w:bidi="pt_PT"/>
        </w:rPr>
      </w:r>
      <w:r>
        <w:rPr>
          <w:lang w:val="pt_PT" w:bidi="pt_PT"/>
        </w:rPr>
        <w:t>Depois que Jesus diz aos discípulos que ele está indo para o Pai, eles ficam cheios de luto. O luto dos discípulos é muito forte. Jesus diz que os discípulos estão "cheios de tristeza" ou "cheios de dor" e ele quer dizer que eles estão tão tristes que não poderiam estar mais tristes do que estão.</w:t>
      </w:r>
    </w:p>
    <w:p>
      <w:pPr/>
      <w:r>
        <w:rPr>
          <w:lang w:val="pt_PT" w:bidi="pt_PT"/>
        </w:rPr>
      </w:r>
      <w:r>
        <w:rPr>
          <w:lang w:val="pt_PT" w:bidi="pt_PT"/>
        </w:rPr>
        <w:t>Parem e discutam essa pergunta em grupo: em sua cultura, como vocês falam sobre uma pessoa estando tão triste que não poderia estar mais triste do que está naquele momento? Pausem este áudio aqui.</w:t>
      </w:r>
    </w:p>
    <w:p>
      <w:pPr/>
      <w:r>
        <w:rPr>
          <w:lang w:val="pt_PT" w:bidi="pt_PT"/>
        </w:rPr>
      </w:r>
      <w:r>
        <w:rPr>
          <w:lang w:val="pt_PT" w:bidi="pt_PT"/>
        </w:rPr>
        <w:t>Jesus diz "verdadeiramente digo a vocês" para mostrar aos discípulos que o que ele dirá em seguida é muito importante e eles devem ouvir com cuidado. Traduzam essa frase da mesma maneira que vocês a traduziram anteriormente quando Jesus usa essa frase.</w:t>
      </w:r>
    </w:p>
    <w:p>
      <w:pPr/>
      <w:r>
        <w:rPr>
          <w:lang w:val="pt_PT" w:bidi="pt_PT"/>
        </w:rPr>
      </w:r>
      <w:r>
        <w:rPr>
          <w:lang w:val="pt_PT" w:bidi="pt_PT"/>
        </w:rPr>
        <w:t>Parem aqui e discutam essa pergunta em grupo: em sua cultura, como um líder ou um mestre mostra que o que ele está prestes a dizer é muito importante e as pessoas devem ouvir com cuidado? Pausem este áudio aqui.</w:t>
      </w:r>
    </w:p>
    <w:p>
      <w:pPr/>
      <w:r>
        <w:rPr>
          <w:lang w:val="pt_PT" w:bidi="pt_PT"/>
        </w:rPr>
      </w:r>
      <w:r>
        <w:rPr>
          <w:lang w:val="pt_PT" w:bidi="pt_PT"/>
        </w:rPr>
        <w:t>Jesus diz que o advogado mostrará ao mundo que eles estão errados sobre pecado e justiça e julgamento. Lembrem-se de que o advogado é o Espírito Santo e ele não tem um corpo e ele geralmente não fala com uma voz que as pessoas podem ouvir com seus ouvidos. Vocês precisarão pensar cuidadosamente sobre como mostrar o espírito revelando às pessoas que elas estão erradas. Vocês também vão querer mostrar Jesus ressuscitando para o céu para estar com seu Pai porque essa é prova de que o mundo estava errado sobre pecado e justiça e julgamento.</w:t>
      </w:r>
    </w:p>
    <w:p>
      <w:pPr/>
      <w:r>
        <w:rPr>
          <w:lang w:val="pt_PT" w:bidi="pt_PT"/>
        </w:rPr>
      </w:r>
      <w:r>
        <w:rPr>
          <w:lang w:val="pt_PT" w:bidi="pt_PT"/>
        </w:rPr>
        <w:t>Jesus diz aos discípulos que o Espírito da verdade não falará por conta própria, mas dirá a eles o que ele ouve de Jesus. Jesus diz aos discípulos que tudo o que o Pai tem pertence a ele e o Espírito aceitará o que Jesus diz a ele e compartilhará com os discípulos. Jesus quer que os discípulos entendam que o Pai, o Filho e o Espírito Santo estão unidos. Tudo o que o Espírito ensinará aos discípulos vem de Jesus e do Pai.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16:1–15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dos discípulos de Jesus (Judas já deixou o grupo)</w:t>
      </w:r>
    </w:p>
    <w:p>
      <w:pPr>
        <w:pStyle w:val="ListBullet"/>
        <w:spacing w:line="240" w:lineRule="auto"/>
        <w:ind w:left="720"/>
      </w:pPr>
      <w:r>
        <w:rPr>
          <w:lang w:val="pt_PT" w:bidi="pt_PT"/>
        </w:rPr>
      </w:r>
      <w:r>
        <w:rPr>
          <w:lang w:val="pt_PT" w:bidi="pt_PT"/>
        </w:rPr>
        <w:t>Líderes religiosos judeus</w:t>
      </w:r>
    </w:p>
    <w:p>
      <w:pPr>
        <w:pStyle w:val="ListBullet"/>
        <w:spacing w:line="240" w:lineRule="auto"/>
        <w:ind w:left="720"/>
      </w:pPr>
      <w:r>
        <w:rPr>
          <w:lang w:val="pt_PT" w:bidi="pt_PT"/>
        </w:rPr>
      </w:r>
      <w:r>
        <w:rPr>
          <w:lang w:val="pt_PT" w:bidi="pt_PT"/>
        </w:rPr>
        <w:t>Pessoas que odeiam os discípulos</w:t>
      </w:r>
    </w:p>
    <w:p>
      <w:pPr>
        <w:pStyle w:val="ListBullet"/>
        <w:spacing w:line="240" w:lineRule="auto"/>
        <w:ind w:left="720"/>
      </w:pPr>
      <w:r>
        <w:rPr>
          <w:lang w:val="pt_PT" w:bidi="pt_PT"/>
        </w:rPr>
      </w:r>
      <w:r>
        <w:rPr>
          <w:lang w:val="pt_PT" w:bidi="pt_PT"/>
        </w:rPr>
        <w:t>O Pai</w:t>
      </w:r>
    </w:p>
    <w:p>
      <w:pPr>
        <w:pStyle w:val="ListBullet"/>
        <w:spacing w:line="240" w:lineRule="auto"/>
        <w:ind w:left="720"/>
      </w:pPr>
      <w:r>
        <w:rPr>
          <w:lang w:val="pt_PT" w:bidi="pt_PT"/>
        </w:rPr>
      </w:r>
      <w:r>
        <w:rPr>
          <w:lang w:val="pt_PT" w:bidi="pt_PT"/>
        </w:rPr>
        <w:t>O Espírito Santo (também chamado de Advogado ou o Ajudante ou o Espírito da verdade)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diz que os líderes religiosos colocarão os discípulos para fora da sinagoga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"Não posso acreditar que eles nos colocarão para fora da sinagoga quando acreditarmos no que os profetas nos disseram para acreditar! Pertencemos à sinagoga mais do que eles!" ou "Onde adoraremos se não pudermos entrar nas sinagogas?" ou "Como será a vida quando nossos amigos e vizinhos não nos incluírem mais?"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chegará o tempo em que as pessoas matarão os discípulos e pensarão que eles estão agradando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“Estou com medo. Se as pessoas nem mesmo acreditam que é errado nos matar, e se elas acreditam que estão agradando a Deus, nada as parará", ou "Onde estaremos seguros se as pessoas pensarem que estão servindo a Deus nos matando?" ou "Como posso proteger minha família? Se as pessoas me matarem, talvez elas também matem minha família?”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como ele disse a eles que ele está indo para o Pai, os discípulos estão cheios de luto.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"Estar com Jesus nesses últimos três anos foi tão emocionante e tão reconfortante. Sentirei tanta falta dele!" ou "Jesus é tão sábio, e aprendi tanto com ele. Não me sinto pronto para viver sem sua ajuda", ou "Quando Jesus sair, as pessoas voltarão seu ódio para mim. Ficarei solitário e com medo".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o advogado mostrará ao mundo que eles estão errados sobre pecado e justiça e julgamento porque Jesus está indo para o Pai onde os discípulos não o verão mais.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"Como Jesus irá para o Pai no céu?" ou "As pessoas finalmente acreditarão no que Jesus ensinou sobre si mesmo quando virem que Deus o aceita?" ou "Me pergunto por que as pessoas ainda nos odiarão depois que Deus julgar Satanás culpado?"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aos discípulos que o Espírito da verdade não falará por conta própria, mas dirá a eles o que ele ouve de Jesus. Jesus diz aos discípulos que tudo o que o Pai tem pertence a ele e o Espírito aceitará o que Jesus diz a ele e compartilhará com os discípulos. Jesus quer que os discípulos entendam que o Pai, o Filho e o Espírito Santo estão unidos. Tudo o que o Espírito ensinará aos discípulos vem de Jesus e do Pai.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"Esse é um grande mistério! Como Jesus e o Pai e o Espírito Santo podem ser pessoas separadas, mas ainda unidos dessa maneira?” ou "Eu estou tão surpreso e grato pelo Espírito Santo nos dizer a verdade que ele ouve de Jesus e do Pai!" ou "Eu estou tão aliviado de que depois que Jesus sair, não estaremos realmente sozinhos porque ele nos enviará o Espírito da verdade!"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16:1–15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Quando Jesus diz: "</w:t>
      </w:r>
      <w:r>
        <w:rPr>
          <w:b/>
          <w:lang w:val="pt_PT" w:bidi="pt_PT"/>
        </w:rPr>
        <w:t>Disse a vocês isso</w:t>
      </w:r>
      <w:r>
        <w:rPr>
          <w:lang w:val="pt_PT" w:bidi="pt_PT"/>
        </w:rPr>
        <w:t xml:space="preserve"> para que vocês não </w:t>
      </w:r>
      <w:r>
        <w:rPr>
          <w:b/>
          <w:lang w:val="pt_PT" w:bidi="pt_PT"/>
        </w:rPr>
        <w:t>caiam</w:t>
      </w:r>
      <w:r>
        <w:rPr>
          <w:lang w:val="pt_PT" w:bidi="pt_PT"/>
        </w:rPr>
        <w:t>", "isso" se refere ao que ele acabou de dizer a eles sobre como o mundo os odiará porque eles pertencem a ele. "Cair" significa parar de acreditar na verdade sobre Jesus. A frase: "Disse a vocês isso" também aparece em duas passagens antes disso. Traduzam "Disse a vocês isso" da mesma maneira aqui que vocês traduziram nessas passagens.</w:t>
      </w:r>
    </w:p>
    <w:p>
      <w:pPr/>
      <w:r>
        <w:rPr>
          <w:lang w:val="pt_PT" w:bidi="pt_PT"/>
        </w:rPr>
      </w:r>
      <w:r>
        <w:rPr>
          <w:lang w:val="pt_PT" w:bidi="pt_PT"/>
        </w:rPr>
        <w:t>Quando ele diz: "</w:t>
      </w:r>
      <w:r>
        <w:rPr>
          <w:b/>
          <w:lang w:val="pt_PT" w:bidi="pt_PT"/>
        </w:rPr>
        <w:t>Eles</w:t>
      </w:r>
      <w:r>
        <w:rPr>
          <w:lang w:val="pt_PT" w:bidi="pt_PT"/>
        </w:rPr>
        <w:t xml:space="preserve"> colocarão vocês para fora da </w:t>
      </w:r>
      <w:r>
        <w:rPr>
          <w:b/>
          <w:lang w:val="pt_PT" w:bidi="pt_PT"/>
        </w:rPr>
        <w:t>sinagoga</w:t>
      </w:r>
      <w:r>
        <w:rPr>
          <w:lang w:val="pt_PT" w:bidi="pt_PT"/>
        </w:rPr>
        <w:t xml:space="preserve">", "eles" se refere aos líderes religiosos judeus. Ser "colocados para fora da sinagoga" significa que eles não teriam permissão para adorar com os outros judeus na sinagoga e também eles não terão permissão para fazer outras coisas que os membros da comunidade fazem juntos. Traduza sinagogas da mesma maneira que você tem traduzido nas passagens anteriores e lembre-se de que </w:t>
      </w:r>
      <w:r>
        <w:rPr>
          <w:lang w:val="pt_PT" w:bidi="pt_PT"/>
        </w:rPr>
        <w:t>sinagoga</w:t>
      </w:r>
      <w:r>
        <w:rPr>
          <w:lang w:val="pt_PT" w:bidi="pt_PT"/>
        </w:rPr>
        <w:t xml:space="preserve"> está no Glossário Mestre.</w:t>
      </w:r>
    </w:p>
    <w:p>
      <w:pPr/>
      <w:r>
        <w:rPr>
          <w:lang w:val="pt_PT" w:bidi="pt_PT"/>
        </w:rPr>
      </w:r>
      <w:r>
        <w:rPr>
          <w:lang w:val="pt_PT" w:bidi="pt_PT"/>
        </w:rPr>
        <w:t xml:space="preserve">Em algumas traduções, Jesus diz: "a </w:t>
      </w:r>
      <w:r>
        <w:rPr>
          <w:b/>
          <w:lang w:val="pt_PT" w:bidi="pt_PT"/>
        </w:rPr>
        <w:t>hora</w:t>
      </w:r>
      <w:r>
        <w:rPr>
          <w:lang w:val="pt_PT" w:bidi="pt_PT"/>
        </w:rPr>
        <w:t xml:space="preserve"> está chegando". Ele usa a palavra hora para significar tempo, como em "o tempo está chegando".</w:t>
      </w:r>
    </w:p>
    <w:p>
      <w:pPr/>
      <w:r>
        <w:rPr>
          <w:lang w:val="pt_PT" w:bidi="pt_PT"/>
        </w:rPr>
      </w:r>
      <w:r>
        <w:rPr>
          <w:lang w:val="pt_PT" w:bidi="pt_PT"/>
        </w:rPr>
        <w:t xml:space="preserve">Jesus diz que as pessoas farão essas coisas porque elas não </w:t>
      </w:r>
      <w:r>
        <w:rPr>
          <w:b/>
          <w:lang w:val="pt_PT" w:bidi="pt_PT"/>
        </w:rPr>
        <w:t>conhecem o Pai</w:t>
      </w:r>
      <w:r>
        <w:rPr>
          <w:lang w:val="pt_PT" w:bidi="pt_PT"/>
        </w:rPr>
        <w:t xml:space="preserve"> ou Jesus. O Pai se refere a Deus. Use a mesma palavra para "Pai" que você usou anteriormente quando se referia a Deus. A palavra "conhecer" aqui significa que eles nunca conheceram o Pai ou Jesus, e é uma maneira de conhecer alguém por meio de um relacionamento com ele. </w:t>
      </w:r>
    </w:p>
    <w:p>
      <w:pPr/>
      <w:r>
        <w:rPr>
          <w:lang w:val="pt_PT" w:bidi="pt_PT"/>
        </w:rPr>
      </w:r>
      <w:r>
        <w:rPr>
          <w:lang w:val="pt_PT" w:bidi="pt_PT"/>
        </w:rPr>
        <w:t xml:space="preserve">Jesus diz aos discípulos para se </w:t>
      </w:r>
      <w:r>
        <w:rPr>
          <w:b/>
          <w:lang w:val="pt_PT" w:bidi="pt_PT"/>
        </w:rPr>
        <w:t>lembrarem</w:t>
      </w:r>
      <w:r>
        <w:rPr>
          <w:lang w:val="pt_PT" w:bidi="pt_PT"/>
        </w:rPr>
        <w:t>, mas ele não quer dizer que eles esquecerão e mais tarde se lembrarão. Ele está dizendo a eles para continuar pensando sobre o que ele disse.</w:t>
      </w:r>
    </w:p>
    <w:p>
      <w:pPr/>
      <w:r>
        <w:rPr>
          <w:lang w:val="pt_PT" w:bidi="pt_PT"/>
        </w:rPr>
      </w:r>
      <w:r>
        <w:rPr>
          <w:lang w:val="pt_PT" w:bidi="pt_PT"/>
        </w:rPr>
        <w:t>Jesus diz que ele irá para "</w:t>
      </w:r>
      <w:r>
        <w:rPr>
          <w:b/>
          <w:lang w:val="pt_PT" w:bidi="pt_PT"/>
        </w:rPr>
        <w:t>aquele que me enviou</w:t>
      </w:r>
      <w:r>
        <w:rPr>
          <w:lang w:val="pt_PT" w:bidi="pt_PT"/>
        </w:rPr>
        <w:t>", que é Deus, o Pai.</w:t>
      </w:r>
    </w:p>
    <w:p>
      <w:pPr/>
      <w:r>
        <w:rPr>
          <w:lang w:val="pt_PT" w:bidi="pt_PT"/>
        </w:rPr>
      </w:r>
      <w:r>
        <w:rPr>
          <w:lang w:val="pt_PT" w:bidi="pt_PT"/>
        </w:rPr>
        <w:t>Jesus diz "</w:t>
      </w:r>
      <w:r>
        <w:rPr>
          <w:b/>
          <w:lang w:val="pt_PT" w:bidi="pt_PT"/>
        </w:rPr>
        <w:t>se</w:t>
      </w:r>
      <w:r>
        <w:rPr>
          <w:lang w:val="pt_PT" w:bidi="pt_PT"/>
        </w:rPr>
        <w:t xml:space="preserve"> eu não for embora" e "</w:t>
      </w:r>
      <w:r>
        <w:rPr>
          <w:b/>
          <w:lang w:val="pt_PT" w:bidi="pt_PT"/>
        </w:rPr>
        <w:t>se</w:t>
      </w:r>
      <w:r>
        <w:rPr>
          <w:lang w:val="pt_PT" w:bidi="pt_PT"/>
        </w:rPr>
        <w:t xml:space="preserve"> eu for embora". Ambas as vezes, ele está usando a palavra "se" da mesma maneira que ele a usou na passagem anterior quando falou sobre algo que certamente acontecerá. Traduzam a palavra "se" aqui da mesma maneira que vocês traduziram na passagem anterior quando se referia a coisas que certamente aconteceriam.</w:t>
      </w:r>
    </w:p>
    <w:p>
      <w:pPr/>
      <w:r>
        <w:rPr>
          <w:lang w:val="pt_PT" w:bidi="pt_PT"/>
        </w:rPr>
      </w:r>
      <w:r>
        <w:rPr>
          <w:lang w:val="pt_PT" w:bidi="pt_PT"/>
        </w:rPr>
        <w:t xml:space="preserve">Jesus diz que o </w:t>
      </w:r>
      <w:r>
        <w:rPr>
          <w:b/>
          <w:lang w:val="pt_PT" w:bidi="pt_PT"/>
        </w:rPr>
        <w:t>advogado</w:t>
      </w:r>
      <w:r>
        <w:rPr>
          <w:lang w:val="pt_PT" w:bidi="pt_PT"/>
        </w:rPr>
        <w:t xml:space="preserve"> ou </w:t>
      </w:r>
      <w:r>
        <w:rPr>
          <w:b/>
          <w:lang w:val="pt_PT" w:bidi="pt_PT"/>
        </w:rPr>
        <w:t>ajudante</w:t>
      </w:r>
      <w:r>
        <w:rPr>
          <w:lang w:val="pt_PT" w:bidi="pt_PT"/>
        </w:rPr>
        <w:t xml:space="preserve">, também chamado de </w:t>
      </w:r>
      <w:r>
        <w:rPr>
          <w:b/>
          <w:lang w:val="pt_PT" w:bidi="pt_PT"/>
        </w:rPr>
        <w:t>Espírito da verdade</w:t>
      </w:r>
      <w:r>
        <w:rPr>
          <w:lang w:val="pt_PT" w:bidi="pt_PT"/>
        </w:rPr>
        <w:t xml:space="preserve">, </w:t>
      </w:r>
      <w:r>
        <w:rPr>
          <w:b/>
          <w:lang w:val="pt_PT" w:bidi="pt_PT"/>
        </w:rPr>
        <w:t>condenará</w:t>
      </w:r>
      <w:r>
        <w:rPr>
          <w:lang w:val="pt_PT" w:bidi="pt_PT"/>
        </w:rPr>
        <w:t xml:space="preserve"> o mundo sobre pecado e justiça e julgamento. Advogado é outro título para o Espírito Santo porque ele apoia e defende os seguidores de Jesus como um ajudante legal para uma pessoa no tribunal. O Espírito da verdade também é um título para o Espírito Santo porque ele fala a verdade sobre Deus. A palavra condena significa declarar que alguém está errado sobre algo com provas de que ele está errado. Aqui, o Espírito Santo declara as pessoas erradas sobre pecado e justiça e julgamento, e ele prova que eles estão errados. A palavra </w:t>
      </w:r>
      <w:r>
        <w:rPr>
          <w:lang w:val="pt_PT" w:bidi="pt_PT"/>
        </w:rPr>
        <w:t>condenar</w:t>
      </w:r>
      <w:r>
        <w:rPr>
          <w:lang w:val="pt_PT" w:bidi="pt_PT"/>
        </w:rPr>
        <w:t xml:space="preserve"> está no Glossário Mestre. </w:t>
      </w:r>
    </w:p>
    <w:p>
      <w:pPr/>
      <w:r>
        <w:rPr>
          <w:lang w:val="pt_PT" w:bidi="pt_PT"/>
        </w:rPr>
      </w:r>
      <w:r>
        <w:rPr>
          <w:lang w:val="pt_PT" w:bidi="pt_PT"/>
        </w:rPr>
        <w:t xml:space="preserve">Jesus diz que ele quer dizer aos discípulos mais, mas eles não podem </w:t>
      </w:r>
      <w:r>
        <w:rPr>
          <w:b/>
          <w:lang w:val="pt_PT" w:bidi="pt_PT"/>
        </w:rPr>
        <w:t>suportar</w:t>
      </w:r>
      <w:r>
        <w:rPr>
          <w:lang w:val="pt_PT" w:bidi="pt_PT"/>
        </w:rPr>
        <w:t xml:space="preserve"> isso agora. Carregar algo significa carregar o peso de algo ou suportar algo. Jesus pode querer dizer que os discípulos ainda não podem entender tudo o que ele quer dizer a eles ou que seria triste demais ou assustador demais para eles saberem tudo até que ele envie o Espírito Santo para ajudá-los.</w:t>
      </w:r>
    </w:p>
    <w:p>
      <w:pPr/>
      <w:r>
        <w:rPr>
          <w:lang w:val="pt_PT" w:bidi="pt_PT"/>
        </w:rPr>
      </w:r>
      <w:r>
        <w:rPr>
          <w:lang w:val="pt_PT" w:bidi="pt_PT"/>
        </w:rPr>
        <w:t xml:space="preserve">Jesus diz que o Espírito da verdade o </w:t>
      </w:r>
      <w:r>
        <w:rPr>
          <w:b/>
          <w:lang w:val="pt_PT" w:bidi="pt_PT"/>
        </w:rPr>
        <w:t>glorificará</w:t>
      </w:r>
      <w:r>
        <w:rPr>
          <w:lang w:val="pt_PT" w:bidi="pt_PT"/>
        </w:rPr>
        <w:t xml:space="preserve">. Glorificar alguém é falar bem sobre alguém ou dar a ele honra. Traduzam essa palavra da mesma maneira que vocês a traduziram anteriormente. </w:t>
      </w:r>
      <w:r>
        <w:rPr>
          <w:lang w:val="pt_PT" w:bidi="pt_PT"/>
        </w:rPr>
        <w:t>Glorificar</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16:16–24</w:t>
      </w:r>
      <w:r>
        <w:rPr>
          <w:lang w:val="pt_PT" w:bidi="pt_PT"/>
        </w:rPr>
      </w:r>
    </w:p>
    <w:p>
      <w:pPr>
        <w:pStyle w:val="Heading3"/>
      </w:pPr>
      <w:r>
        <w:rPr>
          <w:lang w:val="pt_PT" w:bidi="pt_PT"/>
        </w:rPr>
        <w:t>Ouvir e Sentir</w:t>
      </w:r>
    </w:p>
    <w:p>
      <w:pPr/>
      <w:r>
        <w:rPr>
          <w:lang w:val="pt_PT" w:bidi="pt_PT"/>
        </w:rPr>
      </w:r>
      <w:r>
        <w:rPr>
          <w:lang w:val="pt_PT" w:bidi="pt_PT"/>
        </w:rPr>
        <w:t>Nesta etapa, ouçam João 16:16–24 e guardem em seus corações.</w:t>
      </w:r>
    </w:p>
    <w:p>
      <w:pPr/>
      <w:r>
        <w:rPr>
          <w:lang w:val="pt_PT" w:bidi="pt_PT"/>
        </w:rPr>
      </w:r>
      <w:r>
        <w:rPr>
          <w:lang w:val="pt_PT" w:bidi="pt_PT"/>
        </w:rPr>
        <w:t>Ouçam uma versão em áudio de João 16:16–24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esta passagem afeta nossas vidas diárias?</w:t>
      </w:r>
    </w:p>
    <w:p>
      <w:pPr>
        <w:pStyle w:val="ListBullet"/>
        <w:spacing w:line="240" w:lineRule="auto"/>
        <w:ind w:left="720"/>
      </w:pPr>
      <w:r>
        <w:rPr>
          <w:lang w:val="pt_PT" w:bidi="pt_PT"/>
        </w:rPr>
      </w:r>
      <w:r>
        <w:rPr>
          <w:lang w:val="pt_PT" w:bidi="pt_PT"/>
        </w:rPr>
        <w:t>Quem você conhece que precisa ouvir esta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16:16–24 na tradução mais fácil de entender.</w:t>
      </w:r>
    </w:p>
    <w:p>
      <w:pPr/>
      <w:r>
        <w:rPr>
          <w:lang w:val="pt_PT" w:bidi="pt_PT"/>
        </w:rPr>
      </w:r>
      <w:r>
        <w:rPr>
          <w:lang w:val="pt_PT" w:bidi="pt_PT"/>
        </w:rPr>
        <w:t>Jesus ainda está comendo na Festa da Páscoa no cenáculo de uma casa com seus 11 discípulos depois que Judas saiu. Ele ainda está os ensinando e os preparando porque ele logo morrerá e Deus o ressuscitará três dias depois.</w:t>
      </w:r>
    </w:p>
    <w:p>
      <w:pPr/>
      <w:r>
        <w:rPr>
          <w:lang w:val="pt_PT" w:bidi="pt_PT"/>
        </w:rPr>
      </w:r>
      <w:r>
        <w:rPr>
          <w:lang w:val="pt_PT" w:bidi="pt_PT"/>
        </w:rPr>
        <w:t>Jesus diz: "Dentro de pouco tempo vocês não me verão mais e, depois de pouco tempo, vocês me verão." A frase "um pouco de tempo" significa um tempo curto, como alguns dias ou algumas semanas. Jesus sabe que os líderes religiosos o crucificarão no dia seguinte e que Deus o ressuscitará três dias depois disso.</w:t>
      </w:r>
    </w:p>
    <w:p>
      <w:pPr/>
      <w:r>
        <w:rPr>
          <w:lang w:val="pt_PT" w:bidi="pt_PT"/>
        </w:rPr>
      </w:r>
      <w:r>
        <w:rPr>
          <w:lang w:val="pt_PT" w:bidi="pt_PT"/>
        </w:rPr>
        <w:t>Jesus usou essa frase "um pouco de tempo" várias outras vezes anteriormente no Evangelho de João. Certa vez, quando Jesus disse à multidão de pessoas ao redor dele que elas teriam a luz apenas um pouco mais de tempo. Em outra ocasião, depois que de dizer aos discípulos que Judas o trairia, disse que estaria com eles apenas por mais algum tempo. Ele também usou essa expressão depois de prometer enviar o Espírito Santo, quando lhes disse que, em pouco tempo, o mundo não o veria mais.</w:t>
      </w:r>
    </w:p>
    <w:p>
      <w:pPr/>
      <w:r>
        <w:rPr>
          <w:lang w:val="pt_PT" w:bidi="pt_PT"/>
        </w:rPr>
      </w:r>
      <w:r>
        <w:rPr>
          <w:lang w:val="pt_PT" w:bidi="pt_PT"/>
        </w:rPr>
        <w:t>Parem aqui e discutam essa pergunta em grupo: como sua cultura fala sobre um período curto de tempo que não é específico? Pausem este áudio aqui.</w:t>
      </w:r>
    </w:p>
    <w:p>
      <w:pPr/>
      <w:r>
        <w:rPr>
          <w:lang w:val="pt_PT" w:bidi="pt_PT"/>
        </w:rPr>
      </w:r>
      <w:r>
        <w:rPr>
          <w:lang w:val="pt_PT" w:bidi="pt_PT"/>
        </w:rPr>
        <w:t>Quando Jesus diz: "Dentro de pouco tempo vocês não me verão mais", parece claro que ele está falando sobre o momento que se aproxima, em que os líderes judaicos o mandarão crucificar. Quando ele diz "depois de um pouco, vocês me verão", Jesus provavelmente está falando sobre a vez em que Deus o ressuscitará da morte para a vida três dias depois que os líderes judeus crucificaram Jesus. No entanto, Jesus também poderia estar falando sobre os discípulos o vendo na pessoa e o trabalho do Espírito Santo quando ele vier depois que Jesus ascender ao céu. Ou ele poderia estar falando sobre o seu retorno final, quando julgará o mundo. Se possível, será melhor traduzir isso de uma maneira que mantenha cada uma dessas ideias possível. Também está tudo bem usar uma frase que significa literalmente "daqui a pouco" ou um curto período de tempo.</w:t>
      </w:r>
    </w:p>
    <w:p>
      <w:pPr/>
      <w:r>
        <w:rPr>
          <w:lang w:val="pt_PT" w:bidi="pt_PT"/>
        </w:rPr>
      </w:r>
      <w:r>
        <w:rPr>
          <w:lang w:val="pt_PT" w:bidi="pt_PT"/>
        </w:rPr>
        <w:t>Os discípulos estão confusos sobre o que Jesus está dizendo, então perguntam uns aos outros o que ele queria dizer quando disse "depois de um pouco de tempo, vocês não me verão" e "depois de um pouco de tempo, vocês me verão" e "porque vou para o Pai". Jesus disse "porque vou para o Pai" na passagem anterior, mas os discípulos compreendem que a razão pela qual não o verão em breve é que ele está indo para Deus, o Pai. Eles entendem que ele se refere a Deus quando diz "o Pai", mas provavelmente ainda têm dificuldade em compreender como Jesus estabelecerá o seu reino ao partir para junto do Pai.</w:t>
      </w:r>
    </w:p>
    <w:p>
      <w:pPr/>
      <w:r>
        <w:rPr>
          <w:lang w:val="pt_PT" w:bidi="pt_PT"/>
        </w:rPr>
      </w:r>
      <w:r>
        <w:rPr>
          <w:lang w:val="pt_PT" w:bidi="pt_PT"/>
        </w:rPr>
        <w:t>Algumas traduções dizem "Jesus viu", enquanto outras dizem "Jesus sabia" que queriam perguntar a ele sobre o que ele disse. Não está claro se Jesus poderia ver ou ouvir os discípulos perguntando uns aos outros sobre suas palavras ou se ele sabia o que eles estavam dizendo porque ele conhece os pensamentos das pessoas. Ele disse a eles: "Vocês estão perguntando uns aos outros o que eu quis dizer quando disse: 'daqui a pouco vocês não me verão mais, daqui a pouco me verão?" Essa é a terceira vez que essa frase é repetida nessa passagem.</w:t>
      </w:r>
    </w:p>
    <w:p>
      <w:pPr/>
      <w:r>
        <w:rPr>
          <w:lang w:val="pt_PT" w:bidi="pt_PT"/>
        </w:rPr>
      </w:r>
      <w:r>
        <w:rPr>
          <w:lang w:val="pt_PT" w:bidi="pt_PT"/>
        </w:rPr>
        <w:t>Como ele costuma fazer, Jesus responde ao que está realmente preocupando os discípulos, em vez de à pergunta em si. Ele diz "estou dizendo verdadeiramente a vocês", que é uma frase que ele usa quando quer que os discípulos ouçam atentamente o que ele diz em seguida. Ele diz: "</w:t>
      </w:r>
      <w:r>
        <w:rPr>
          <w:b/>
          <w:lang w:val="pt_PT" w:bidi="pt_PT"/>
        </w:rPr>
        <w:t>Vocês</w:t>
      </w:r>
      <w:r>
        <w:rPr>
          <w:lang w:val="pt_PT" w:bidi="pt_PT"/>
        </w:rPr>
        <w:t xml:space="preserve"> chorarão e se lamentarão enquanto o mundo se alegra". A palavra que ele usa para "você" enfatiza o contraste entre os discípulos de Jesus e o mundo. A reação dos discípulos a não ver Jesus será o oposto da reação do mundo. As palavras que ele utiliza para chorar e lamentar referem-se ao lamento em voz alta e ao choro que eram costumeiros entre os que pranteavam a morte de alguém em Israel, naquela época. Então ele diz a mesma coisa com palavras diferentes, dizendo a eles que eles ficarão muito tristes, mas ele segue rapidamente com a promessa de que a tristeza deles se transformará em alegria.</w:t>
      </w:r>
    </w:p>
    <w:p>
      <w:pPr/>
      <w:r>
        <w:rPr>
          <w:lang w:val="pt_PT" w:bidi="pt_PT"/>
        </w:rPr>
      </w:r>
      <w:r>
        <w:rPr>
          <w:lang w:val="pt_PT" w:bidi="pt_PT"/>
        </w:rPr>
        <w:t>Parem e discutam essa pergunta em grupo: compartilhem uma história de sua cultura sobre um momento de grande luto. O que as pessoas da sua cultura fazem quando estão de luto por algo muito triste, como a perda de um filho ou de um dos pais? Pausem este áudio aqui.</w:t>
      </w:r>
    </w:p>
    <w:p>
      <w:pPr/>
      <w:r>
        <w:rPr>
          <w:lang w:val="pt_PT" w:bidi="pt_PT"/>
        </w:rPr>
      </w:r>
      <w:r>
        <w:rPr>
          <w:lang w:val="pt_PT" w:bidi="pt_PT"/>
        </w:rPr>
        <w:t>Aqui ele muda para compartilhar uma imagem que ajudará os discípulos a entender o luto que terão quando não o virem mais. Ele compara a dor deles a uma mulher grávida que sente dor e temor quando chegou sua hora de dar à luz. Ela sente grande dor e pavor naquele momento, mas assim que dá à luz seu bebê, ela não pensa mais na dor que sentiu momentos antes, porque ela está tão feliz por trazer um bebê ao mundo. É assim para os discípulos agora. Eles chorarão e se lamentarão quando não virem mais Jesus, mas Jesus os consola prometendo que os verá novamente e que, então, eles se alegrarão. Às vezes as pessoas devem ter grande sofrimento antes de terem grande alegria. A mesma coisa que causa tristeza pode mais tarde causar alegria. Jesus acrescenta que ninguém destruirá a sua alegria. Ele não quer dizer que eles nunca ficarão tristes novamente, mas depois de sua ressurreição, eles terão uma alegria profunda que o mundo não pode destruir.</w:t>
      </w:r>
    </w:p>
    <w:p>
      <w:pPr/>
      <w:r>
        <w:rPr>
          <w:lang w:val="pt_PT" w:bidi="pt_PT"/>
        </w:rPr>
      </w:r>
      <w:r>
        <w:rPr>
          <w:lang w:val="pt_PT" w:bidi="pt_PT"/>
        </w:rPr>
        <w:t>Parem e discutam essa pergunta em grupo: como vocês falam sobre o tempo pouco antes de uma mulher dar à luz seu bebê? Como vocês falam sobre seus sentimentos naquele momento? Vocês podem pensar em outras situações onde as pessoas têm grande sofrimento que leva a uma grande alegria? Pausem este áudio aqui.</w:t>
      </w:r>
    </w:p>
    <w:p>
      <w:pPr/>
      <w:r>
        <w:rPr>
          <w:lang w:val="pt_PT" w:bidi="pt_PT"/>
        </w:rPr>
      </w:r>
      <w:r>
        <w:rPr>
          <w:lang w:val="pt_PT" w:bidi="pt_PT"/>
        </w:rPr>
        <w:t>Parem e discutam essa pergunta em grupo: compartilhem uma história de sua cultura sobre alguém que está muito feliz com algo. Como vocês descrevem a felicidade deles? Pausem este áudio aqui.</w:t>
      </w:r>
    </w:p>
    <w:p>
      <w:pPr/>
      <w:r>
        <w:rPr>
          <w:lang w:val="pt_PT" w:bidi="pt_PT"/>
        </w:rPr>
      </w:r>
      <w:r>
        <w:rPr>
          <w:lang w:val="pt_PT" w:bidi="pt_PT"/>
        </w:rPr>
        <w:t>Então Jesus muda novamente para dizer aos discípulos o que está prestes a acontecer. Ele diz que, quando chegar aquele dia de alegria, os discípulos não perguntarão mais nada a Jesus. A palavra usada para "perguntar" aqui pode significar fazer uma pergunta ou pedir algo. Ele então diz "Estou dizendo verdadeiramente a vocês", a frase que ele usa quando quer que eles ouçam com cuidado. A frase também pode marcar uma diferença no tipo de pedir que Jesus está falando. Os discípulos não farão mais perguntas a Jesus porque eles terão o Espírito Santo para os guiar. Eles pedirão ao Pai coisas que querem, e o Pai dará aos discípulos o que eles pedirem em nome de Jesus, porque eles estão unidos a ele, e como eles estão unidos a Jesus, eles pedirão coisas que ele quer, de acordo com sua vontade.</w:t>
      </w:r>
    </w:p>
    <w:p>
      <w:pPr/>
      <w:r>
        <w:rPr>
          <w:lang w:val="pt_PT" w:bidi="pt_PT"/>
        </w:rPr>
      </w:r>
      <w:r>
        <w:rPr>
          <w:lang w:val="pt_PT" w:bidi="pt_PT"/>
        </w:rPr>
        <w:t>Parem e discutam essa pergunta em grupo: compartilhem algumas histórias de sua cultura nas quais as pessoas fazem uma pergunta ou peçam a alguém que dê algo a ele. Vocês têm maneiras diferentes de falar sobre diferentes tipos de pedir? Pausem este áudio aqui.</w:t>
      </w:r>
    </w:p>
    <w:p>
      <w:pPr/>
      <w:r>
        <w:rPr>
          <w:lang w:val="pt_PT" w:bidi="pt_PT"/>
        </w:rPr>
      </w:r>
      <w:r>
        <w:rPr>
          <w:lang w:val="pt_PT" w:bidi="pt_PT"/>
        </w:rPr>
        <w:t>Jesus diz que até agora os discípulos não pediram nada ao Pai em nome de Jesus, ou porque eles são seus discípulos. Ele lhes diz para pedir, e a Palavra que ele usa significa continuar pedindo ininterruptamente. O Pai dará a eles o que eles pedirem, para que a alegria deles seja plena.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16:16–24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e 11 de seus discípulos estão participando da festa da Páscoa no cenáculo de uma casa. Jesus diz a seus discípulos que dentro de um pouco de tempo eles não o verão e, depois de um pouco de tempo, o verão novamente. Os discípulos estão confusos sobre o que ele quer dizer, então perguntam uns aos outros sobre as frases "daqui a pouco" e "porque vou para o Pai". Jesus diz: "Vocês estão perguntando uns aos outros o que eu quis dizer quando disse "daqui a um pouco de tempo, vocês não me verão, e depois um pouco de tempo, me verão novamente?"</w:t>
      </w:r>
    </w:p>
    <w:p>
      <w:pPr/>
      <w:r>
        <w:rPr>
          <w:lang w:val="pt_PT" w:bidi="pt_PT"/>
        </w:rPr>
      </w:r>
      <w:r>
        <w:rPr>
          <w:lang w:val="pt_PT" w:bidi="pt_PT"/>
        </w:rPr>
      </w:r>
      <w:r>
        <w:rPr>
          <w:b/>
          <w:lang w:val="pt_PT" w:bidi="pt_PT"/>
        </w:rPr>
        <w:t>Na segunda cena:</w:t>
      </w:r>
      <w:r>
        <w:rPr>
          <w:lang w:val="pt_PT" w:bidi="pt_PT"/>
        </w:rPr>
        <w:t xml:space="preserve"> Jesus diz "verdadeiramente digo a vocês" e ele compartilha uma ilustração para ajudar os discípulos a entender o que ele queria dizer. Ele compara a situação deles à de uma mulher dando à luz um bebê. A mulher sente grande dor e temor quando está dando à luz, mas assim que o bebê nasce, ela para de pensar na dor porque está tão feliz por ter trazido um bebê ao mundo. Como ela, os discípulos têm grande tristeza agora, mas sua tristeza se transformará em alegria quando virem Jesus novamente. Quando chegar esse dia, ninguém destruirá sua alegria.</w:t>
      </w:r>
    </w:p>
    <w:p>
      <w:pPr/>
      <w:r>
        <w:rPr>
          <w:lang w:val="pt_PT" w:bidi="pt_PT"/>
        </w:rPr>
      </w:r>
      <w:r>
        <w:rPr>
          <w:lang w:val="pt_PT" w:bidi="pt_PT"/>
        </w:rPr>
      </w:r>
      <w:r>
        <w:rPr>
          <w:b/>
          <w:lang w:val="pt_PT" w:bidi="pt_PT"/>
        </w:rPr>
        <w:t>Na terceira cena:</w:t>
      </w:r>
      <w:r>
        <w:rPr>
          <w:lang w:val="pt_PT" w:bidi="pt_PT"/>
        </w:rPr>
        <w:t xml:space="preserve"> Jesus diz que, quando esse dia alegre chegar, os discípulos não farão mais perguntas a Jesus. Eles pedirão ao Pai coisas que querem e o Pai dará a eles o que pedirem porque eles estão conectados a Jesus. Até agora, eles não pediam coisas ao Pai porque estão conectados a Jesus, mas agora podem pedir qualquer coisa e Deus dará a eles e a alegria deles será completa.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de Jesus (Judas já havia saído)</w:t>
      </w:r>
    </w:p>
    <w:p>
      <w:pPr>
        <w:pStyle w:val="ListBullet"/>
        <w:spacing w:line="240" w:lineRule="auto"/>
        <w:ind w:left="720"/>
      </w:pPr>
      <w:r>
        <w:rPr>
          <w:lang w:val="pt_PT" w:bidi="pt_PT"/>
        </w:rPr>
      </w:r>
      <w:r>
        <w:rPr>
          <w:lang w:val="pt_PT" w:bidi="pt_PT"/>
        </w:rPr>
        <w:t>Uma mulher dando à luz</w:t>
      </w:r>
    </w:p>
    <w:p>
      <w:pPr>
        <w:pStyle w:val="ListBullet"/>
        <w:spacing w:line="240" w:lineRule="auto"/>
        <w:ind w:left="720"/>
      </w:pPr>
      <w:r>
        <w:rPr>
          <w:lang w:val="pt_PT" w:bidi="pt_PT"/>
        </w:rPr>
      </w:r>
      <w:r>
        <w:rPr>
          <w:lang w:val="pt_PT" w:bidi="pt_PT"/>
        </w:rPr>
        <w:t>Um bebê</w:t>
      </w:r>
    </w:p>
    <w:p>
      <w:pPr>
        <w:pStyle w:val="ListBullet"/>
        <w:spacing w:line="240" w:lineRule="auto"/>
        <w:ind w:left="720"/>
      </w:pPr>
      <w:r>
        <w:rPr>
          <w:lang w:val="pt_PT" w:bidi="pt_PT"/>
        </w:rPr>
      </w:r>
      <w:r>
        <w:rPr>
          <w:lang w:val="pt_PT" w:bidi="pt_PT"/>
        </w:rPr>
        <w:t>O mundo</w:t>
      </w:r>
    </w:p>
    <w:p>
      <w:pPr>
        <w:pStyle w:val="ListBullet"/>
        <w:spacing w:line="240" w:lineRule="auto"/>
        <w:ind w:left="720"/>
      </w:pPr>
      <w:r>
        <w:rPr>
          <w:lang w:val="pt_PT" w:bidi="pt_PT"/>
        </w:rPr>
      </w:r>
      <w:r>
        <w:rPr>
          <w:lang w:val="pt_PT" w:bidi="pt_PT"/>
        </w:rPr>
        <w:t>Deus Pai (mas ele não é visto)</w:t>
      </w:r>
    </w:p>
    <w:p>
      <w:pPr/>
      <w:r>
        <w:rPr>
          <w:lang w:val="pt_PT" w:bidi="pt_PT"/>
        </w:rPr>
      </w:r>
      <w:r>
        <w:rPr>
          <w:lang w:val="pt_PT" w:bidi="pt_PT"/>
        </w:rPr>
        <w:t>Em grupo, prestem atenção às partes do cenário da passagem:</w:t>
      </w:r>
    </w:p>
    <w:p>
      <w:pPr/>
      <w:r>
        <w:rPr>
          <w:lang w:val="pt_PT" w:bidi="pt_PT"/>
        </w:rPr>
      </w:r>
      <w:r>
        <w:rPr>
          <w:lang w:val="pt_PT" w:bidi="pt_PT"/>
        </w:rPr>
        <w:t>Jesus ainda está no cenáculo conversando com seus discípulos. Ele continua sua conversa com eles, os preparando para quando os líderes religiosos o crucificarem. Ele diz aos discípulos que, "em breve", eles não o verão e que, "passado pouco tempo", o verão novamente. Jesus usou essa frase "um pouco de tempo" várias outras vezes anteriormente no Evangelho de João. Certa vez, quando Jesus disse à multidão de pessoas ao redor dele que elas teriam a luz apenas um pouco mais de tempo. Em outra ocasião, depois que de dizer aos discípulos que Judas o trairia, disse que estaria com eles apenas por mais algum tempo. Ele também usou essa expressão depois de prometer enviar o Espírito Santo, quando lhes disse que, em pouco tempo, o mundo não o veria mais. Talvez ele queira enfatizar que o tempo triste sobre o qual ele está falando está chegando muito em breve, mas o tempo alegre também está chegando.</w:t>
      </w:r>
    </w:p>
    <w:p>
      <w:pPr/>
      <w:r>
        <w:rPr>
          <w:lang w:val="pt_PT" w:bidi="pt_PT"/>
        </w:rPr>
      </w:r>
      <w:r>
        <w:rPr>
          <w:lang w:val="pt_PT" w:bidi="pt_PT"/>
        </w:rPr>
        <w:t>Os discípulos perguntam uns aos outros o que Jesus queria dizer quando disse: "Dentro de um pouco de tempo, vocês não me verão mais, e depois de um pouco de tempo, vocês me verão" e por que ele disse: "porque estou indo para o Pai". Eles não estão fazendo essas perguntas a Jesus; eles estão fazendo uns aos outros. Talvez eles estejam começando a entender isso, como Jesus está indo para o Pai, eles não o verão mais.</w:t>
      </w:r>
    </w:p>
    <w:p>
      <w:pPr/>
      <w:r>
        <w:rPr>
          <w:lang w:val="pt_PT" w:bidi="pt_PT"/>
        </w:rPr>
      </w:r>
      <w:r>
        <w:rPr>
          <w:lang w:val="pt_PT" w:bidi="pt_PT"/>
        </w:rPr>
        <w:t>Parem aqui e discutam essa pergunta em equipe: como as pessoas em sua cultura respondem quando não entendem algo que seu mestre acabou de ensinar a elas? Compartilhe uma história sobre uma vez que isso aconteceu. As pessoas perguntaram ao mestre diretamente o que ele queria dizer, ou perguntaram umas às outras o que ele queria dizer? Pausem este áudio aqui.</w:t>
      </w:r>
    </w:p>
    <w:p>
      <w:pPr/>
      <w:r>
        <w:rPr>
          <w:lang w:val="pt_PT" w:bidi="pt_PT"/>
        </w:rPr>
      </w:r>
      <w:r>
        <w:rPr>
          <w:lang w:val="pt_PT" w:bidi="pt_PT"/>
        </w:rPr>
        <w:t>Jesus viu ou sabia que eles queriam perguntar a ele sobre essas coisas. Todos eles estavam sentados juntos em uma mesa, mas não diz que ele os ouviu perguntando uns aos outros. De alguma fora, ele viu ou soube que eles queriam perguntar a ele sobre essas coisas.</w:t>
      </w:r>
    </w:p>
    <w:p>
      <w:pPr/>
      <w:r>
        <w:rPr>
          <w:lang w:val="pt_PT" w:bidi="pt_PT"/>
        </w:rPr>
      </w:r>
      <w:r>
        <w:rPr>
          <w:lang w:val="pt_PT" w:bidi="pt_PT"/>
        </w:rPr>
        <w:t>Ele diz aos discípulos: "Vocês chorarão e se lamentarão" ao mesmo tempo em que o mundo se alegra. Ele está descrevendo o tipo de choro e lamentos que os israelitas faziam para prantear quando alguém morria. Os discípulos chorarão e se lamentarão, mas Jesus diz que o mundo se alegrará. A reação do mundo será oposta à reação dos discípulos.</w:t>
      </w:r>
    </w:p>
    <w:p>
      <w:pPr/>
      <w:r>
        <w:rPr>
          <w:lang w:val="pt_PT" w:bidi="pt_PT"/>
        </w:rPr>
      </w:r>
      <w:r>
        <w:rPr>
          <w:lang w:val="pt_PT" w:bidi="pt_PT"/>
        </w:rPr>
        <w:t>Ele repete que os discípulos ficarão tristes, "mas a tristeza deles se transformará em alegria". A tristeza geralmente não se transforma em alegria, mas Jesus compartilha uma ilustração que os ajuda a entender o que ele está dizendo. O cenário não muda, mas pode ser útil mostrar de alguma forma a ilustração que ele compartilha.</w:t>
      </w:r>
    </w:p>
    <w:p>
      <w:pPr/>
      <w:r>
        <w:rPr>
          <w:lang w:val="pt_PT" w:bidi="pt_PT"/>
        </w:rPr>
      </w:r>
      <w:r>
        <w:rPr>
          <w:lang w:val="pt_PT" w:bidi="pt_PT"/>
        </w:rPr>
        <w:t>Ele diz que eles serão como uma mulher no momento em que der à luz seu bebê. Ela tem dor porque chegou a hora dela. Essa expressão "chegou a hora dela" se refere ao momento antes do parto e à própria realização do parto.</w:t>
      </w:r>
    </w:p>
    <w:p>
      <w:pPr/>
      <w:r>
        <w:rPr>
          <w:lang w:val="pt_PT" w:bidi="pt_PT"/>
        </w:rPr>
      </w:r>
      <w:r>
        <w:rPr>
          <w:lang w:val="pt_PT" w:bidi="pt_PT"/>
        </w:rPr>
        <w:t>Parem e discutam essa pergunta em grupo: como sua cultura fala sobre o momento pouco antes de uma mulher dar à luz, quando ela tem grande dor e sabe que dará à luz em breve? Pausem este áudio aqui.</w:t>
      </w:r>
    </w:p>
    <w:p>
      <w:pPr/>
      <w:r>
        <w:rPr>
          <w:lang w:val="pt_PT" w:bidi="pt_PT"/>
        </w:rPr>
      </w:r>
      <w:r>
        <w:rPr>
          <w:lang w:val="pt_PT" w:bidi="pt_PT"/>
        </w:rPr>
        <w:t>Assim que o bebê da mulher nasce, ela para de pensar na grande dor que sofreu porque está radiante por ter trazido um bebê ao mundo. Jesus diz que é assim que é para os discípulos. Agora eles estão muito tristes, mas ele os verá novamente e eles se alegrarão. Na verdade, a alegria que eles terão será uma alegria tão profunda que ninguém será capaz de impedi-los de serem alegres, mesmo quando coisas tristes ainda acontecerem.</w:t>
      </w:r>
    </w:p>
    <w:p>
      <w:pPr/>
      <w:r>
        <w:rPr>
          <w:lang w:val="pt_PT" w:bidi="pt_PT"/>
        </w:rPr>
      </w:r>
      <w:r>
        <w:rPr>
          <w:lang w:val="pt_PT" w:bidi="pt_PT"/>
        </w:rPr>
        <w:t>Parem aqui e discutam essa pergunta em grupo: compartilhem uma história de sua cultura de uma vez que uma pessoa ou grupo de pessoas tentou impedir que outra pessoa ou grupo de pessoas tivesse alegria. Pausem este áudio aqui.</w:t>
      </w:r>
    </w:p>
    <w:p>
      <w:pPr/>
      <w:r>
        <w:rPr>
          <w:lang w:val="pt_PT" w:bidi="pt_PT"/>
        </w:rPr>
      </w:r>
      <w:r>
        <w:rPr>
          <w:lang w:val="pt_PT" w:bidi="pt_PT"/>
        </w:rPr>
        <w:t>Quando chegar esse dia alegre, eles não farão mais nenhuma pergunta a Jesus. Isso pode significar que eles não farão nenhuma pergunta a Jesus porque o Espírito Santo ensinará a eles o que precisam saber, ou pode significar que não pedirão nada a Jesus. Ele diz "verdadeiramente digo a vocês" para enfatizar que eles devem ouvir com cuidado o que ele diz em seguida, porque é verdade e importante. Ele diz que, quando chegar essa hora de alegria, o próprio Pai, em vez de Jesus, dará aos discípulos o que eles pedirem porque eles estão em um relacionamento com Jesus. Estar em um relacionamento com Jesus significa que eles também estão em um relacionamento direto com Deus, o Pai.</w:t>
      </w:r>
    </w:p>
    <w:p>
      <w:pPr/>
      <w:r>
        <w:rPr>
          <w:lang w:val="pt_PT" w:bidi="pt_PT"/>
        </w:rPr>
      </w:r>
      <w:r>
        <w:rPr>
          <w:lang w:val="pt_PT" w:bidi="pt_PT"/>
        </w:rPr>
        <w:t>Até este momento, eles não pediram nada ao Pai em nome de Jesus, ou porque estão unidos a ele, mas no momento alegre, Jesus diz que eles devem pedir qualquer coisa ao Pai e receberão o que pedirem, e sua alegria será plena</w:t>
      </w:r>
    </w:p>
    <w:p>
      <w:pPr/>
      <w:r>
        <w:rPr>
          <w:lang w:val="pt_PT" w:bidi="pt_PT"/>
        </w:rPr>
      </w:r>
      <w:r>
        <w:rPr>
          <w:lang w:val="pt_PT" w:bidi="pt_PT"/>
        </w:rPr>
        <w:t>Parem e discutam esta pergunta em grupo: compartilhem uma história de uma vez em que alguém ou um grupo de pessoas estava tão alegre que a alegria deles era plena. Pausem este áudio aqui.</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16:16–24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de Jesus (Judas já havia saído)</w:t>
      </w:r>
    </w:p>
    <w:p>
      <w:pPr>
        <w:pStyle w:val="ListBullet"/>
        <w:spacing w:line="240" w:lineRule="auto"/>
        <w:ind w:left="720"/>
      </w:pPr>
      <w:r>
        <w:rPr>
          <w:lang w:val="pt_PT" w:bidi="pt_PT"/>
        </w:rPr>
      </w:r>
      <w:r>
        <w:rPr>
          <w:lang w:val="pt_PT" w:bidi="pt_PT"/>
        </w:rPr>
        <w:t>Uma mulher dando à luz</w:t>
      </w:r>
    </w:p>
    <w:p>
      <w:pPr>
        <w:pStyle w:val="ListBullet"/>
        <w:spacing w:line="240" w:lineRule="auto"/>
        <w:ind w:left="720"/>
      </w:pPr>
      <w:r>
        <w:rPr>
          <w:lang w:val="pt_PT" w:bidi="pt_PT"/>
        </w:rPr>
      </w:r>
      <w:r>
        <w:rPr>
          <w:lang w:val="pt_PT" w:bidi="pt_PT"/>
        </w:rPr>
        <w:t>Um bebê</w:t>
      </w:r>
    </w:p>
    <w:p>
      <w:pPr>
        <w:pStyle w:val="ListBullet"/>
        <w:spacing w:line="240" w:lineRule="auto"/>
        <w:ind w:left="720"/>
      </w:pPr>
      <w:r>
        <w:rPr>
          <w:lang w:val="pt_PT" w:bidi="pt_PT"/>
        </w:rPr>
      </w:r>
      <w:r>
        <w:rPr>
          <w:lang w:val="pt_PT" w:bidi="pt_PT"/>
        </w:rPr>
        <w:t>O mundo</w:t>
      </w:r>
    </w:p>
    <w:p>
      <w:pPr>
        <w:pStyle w:val="ListBullet"/>
        <w:spacing w:line="240" w:lineRule="auto"/>
        <w:ind w:left="720"/>
      </w:pPr>
      <w:r>
        <w:rPr>
          <w:lang w:val="pt_PT" w:bidi="pt_PT"/>
        </w:rPr>
      </w:r>
      <w:r>
        <w:rPr>
          <w:lang w:val="pt_PT" w:bidi="pt_PT"/>
        </w:rPr>
        <w:t>O Pai (mas ele não é visto)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ainda está participando da ceia da Páscoa com seus 11 discípulos no cenáculo de uma casa depois que Judas saiu para o trair. Eles estão se sentando em torno de uma mesa, comendo comida e bebendo vinho juntos.</w:t>
      </w:r>
    </w:p>
    <w:p>
      <w:pPr/>
      <w:r>
        <w:rPr>
          <w:lang w:val="pt_PT" w:bidi="pt_PT"/>
        </w:rPr>
      </w:r>
      <w:r>
        <w:rPr>
          <w:lang w:val="pt_PT" w:bidi="pt_PT"/>
        </w:rPr>
        <w:t>Jesus diz: "Dentro de pouco tempo vocês não me verão mais e, depois de pouco tempo, vocês me verão."</w:t>
      </w:r>
    </w:p>
    <w:p>
      <w:pPr/>
      <w:r>
        <w:rPr>
          <w:lang w:val="pt_PT" w:bidi="pt_PT"/>
        </w:rPr>
      </w:r>
      <w:r>
        <w:rPr>
          <w:lang w:val="pt_PT" w:bidi="pt_PT"/>
        </w:rPr>
        <w:t>Os discípulos começam a perguntar uns aos outros o que ele queria dizer quando disse "daqui a pouco vocês me verão, e depois de um pouco de tempo, vocês me verão" e "Porque eu estou indo para o Pai".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dos discípulos: “O que você está sentindo ou pensando?” A pessoa pode responder coisas como: “Estou confuso". O que Jesus quer dizer 'daqui a um pouco de tempo?' Ele quer dizer em algumas horas, dias ou meses?”. ou "Pouco antes disso, Jesus disse que ele está indo para o Pai, e agora ele diz que daqui a pouco não o veremos, mas depois de um pouco de tempo, vocês me verão. É porque ele está indo para o Pai que não o veremos novamente? Mas se ele for para o Pai, como o veremos novamente depois disso? ou "Quando todas essas coisas acontecerão? Eu estou tão triste de pensar em não ver mais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aos discípulos que verdadeiramente eles chorarão e se lamentarão enquanto o mundo se alegra. Eles sofrerão, mas sua tristeza se transformará em alegria. Então ele compartilha a ilustração de uma mulher dando à luz um bebê que sente grande dor antes de dar à luz, mas então, quando ela tem seu bebê, ela esquece sua dor porque tem grande alegria por ter trazido um bebê ao mundo.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"Por que o mundo se alegrará com algo que me fará chorar e prantear?" ou "É difícil imaginar que choro e o lamento se transformem em alegria" ou "A ilustração de Jesus me ajuda a entender como uma dor profunda pode se transformar em alegria. Me dá esperança de saber que teremos o tipo de alegria que uma mãe tem depois que tem seu bebê".</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é assim com os discípulos. Agora eles sofrem, mas ele os verá novamente, e então eles se alegrarão, e ninguém tirará a sua alegria.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"Estou aliviado por saber que não sofreremos para sempre", ou "Estou tão feliz por ouvir que veremos Jesus novamente e nos alegraremos", ou "A alegria que teremos deve ser muito grande para que ninguém seja capaz de tirá-la de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quando chegar aquele dia de alegria, os discípulos não perguntarão mais nada a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"Me pergunto por que não pediremos mais nada a Jesus. Não teremos mais perguntas?”. ou "Me pergunto se a coisa que nos traz grande alegria também responderá a muitas de nossas perguntas?" ou "Me pergunto se o Espírito da Verdade responderá nossas perguntas em vez de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aos discípulos: "Em verdade lhes digo: o Pai dará a vocês o que pedirem em meu nome. Até agora você não pediu nada em meu nome. Peçam e vocês receberão, e sua alegria será completa".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"Fico maravilhado pelo o fato de o Pai nos dará tudo o que pedirmos por estar unidos a Jesus", ou "Me pergunto se o Pai nos dará o que pedirmos, porque quando estivermos unidos a Jesus, pediremos o tipo de coisas que Jesus pediria?" ou "Posso imaginar o quão grande será minha alegria quando o Pai me der o que eu pedir".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16:16–24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diz que </w:t>
      </w:r>
      <w:r>
        <w:rPr>
          <w:b/>
          <w:lang w:val="pt_PT" w:bidi="pt_PT"/>
        </w:rPr>
        <w:t>daqui a pouco</w:t>
      </w:r>
      <w:r>
        <w:rPr>
          <w:lang w:val="pt_PT" w:bidi="pt_PT"/>
        </w:rPr>
        <w:t>, os discípulos não o verão mais e então "daqui a pouco" eles o verão. Essa frase "daqui a pouco" significa um tempo curto, mas não é específico. Essa frase "um pouco de tempo" aparece várias vezes em todo o evangelho de João. Usem a mesma palavra ou frase para "um pouco de tempo" em toda essa passagem.</w:t>
      </w:r>
    </w:p>
    <w:p>
      <w:pPr/>
      <w:r>
        <w:rPr>
          <w:lang w:val="pt_PT" w:bidi="pt_PT"/>
        </w:rPr>
      </w:r>
      <w:r>
        <w:rPr>
          <w:lang w:val="pt_PT" w:bidi="pt_PT"/>
        </w:rPr>
        <w:t>Pare aqui e discutam em grupo qual palavra ou frase vocês usarão para "um pouco de tempo". Pausem este áudio aqui.</w:t>
      </w:r>
    </w:p>
    <w:p>
      <w:pPr/>
      <w:r>
        <w:rPr>
          <w:lang w:val="pt_PT" w:bidi="pt_PT"/>
        </w:rPr>
      </w:r>
      <w:r>
        <w:rPr>
          <w:lang w:val="pt_PT" w:bidi="pt_PT"/>
        </w:rPr>
        <w:t>Jesus diz "</w:t>
      </w:r>
      <w:r>
        <w:rPr>
          <w:b/>
          <w:lang w:val="pt_PT" w:bidi="pt_PT"/>
        </w:rPr>
        <w:t>verdadeiramente digo a vocês</w:t>
      </w:r>
      <w:r>
        <w:rPr>
          <w:lang w:val="pt_PT" w:bidi="pt_PT"/>
        </w:rPr>
        <w:t xml:space="preserve">" porque ele quer que seus discípulos ouçam com cuidado o que ele dirá em seguida. Ele usou essa frase da mesma maneira em passagens anteriores do evangelho de João. Em alguns casos, ele diz "verdadeiramente digo a vocês". Desta vez, ele acrescenta a palavra "muito", o que acrescenta ainda mais ênfase. Use a mesma palavra ou frase para "Em verdade vos digo" que você usou em passagens anteriores. </w:t>
      </w:r>
    </w:p>
    <w:p>
      <w:pPr/>
      <w:r>
        <w:rPr>
          <w:lang w:val="pt_PT" w:bidi="pt_PT"/>
        </w:rPr>
      </w:r>
      <w:r>
        <w:rPr>
          <w:lang w:val="pt_PT" w:bidi="pt_PT"/>
        </w:rPr>
        <w:t xml:space="preserve">Jesus diz que os discípulos </w:t>
      </w:r>
      <w:r>
        <w:rPr>
          <w:b/>
          <w:lang w:val="pt_PT" w:bidi="pt_PT"/>
        </w:rPr>
        <w:t>chorarão e se lamentarão</w:t>
      </w:r>
      <w:r>
        <w:rPr>
          <w:lang w:val="pt_PT" w:bidi="pt_PT"/>
        </w:rPr>
        <w:t>. Os discípulos entenderiam que ele está falando sobre o choro e lamento em voz alta que eram costumes em Israel naquele momento em que alguém morria.</w:t>
      </w:r>
    </w:p>
    <w:p>
      <w:pPr/>
      <w:r>
        <w:rPr>
          <w:lang w:val="pt_PT" w:bidi="pt_PT"/>
        </w:rPr>
      </w:r>
      <w:r>
        <w:rPr>
          <w:lang w:val="pt_PT" w:bidi="pt_PT"/>
        </w:rPr>
        <w:t>Parem aqui e discutam que palavra ou frase vocês usarão "chorar e lamentar". Pausem este áudio aqui.</w:t>
      </w:r>
    </w:p>
    <w:p>
      <w:pPr/>
      <w:r>
        <w:rPr>
          <w:lang w:val="pt_PT" w:bidi="pt_PT"/>
        </w:rPr>
      </w:r>
      <w:r>
        <w:rPr>
          <w:lang w:val="pt_PT" w:bidi="pt_PT"/>
        </w:rPr>
        <w:t xml:space="preserve">Jesus diz que "uma mulher que dá à luz tem dor porque </w:t>
      </w:r>
      <w:r>
        <w:rPr>
          <w:b/>
          <w:lang w:val="pt_PT" w:bidi="pt_PT"/>
        </w:rPr>
        <w:t>chegou sua hora</w:t>
      </w:r>
      <w:r>
        <w:rPr>
          <w:lang w:val="pt_PT" w:bidi="pt_PT"/>
        </w:rPr>
        <w:t>".</w:t>
      </w:r>
    </w:p>
    <w:p>
      <w:pPr/>
      <w:r>
        <w:rPr>
          <w:lang w:val="pt_PT" w:bidi="pt_PT"/>
        </w:rPr>
      </w:r>
      <w:r>
        <w:rPr>
          <w:lang w:val="pt_PT" w:bidi="pt_PT"/>
        </w:rPr>
        <w:t>Parem aqui e discutam qual palavra ou frase vocês usarão para "chegou a hora dela". Pausem este áudio aqui.</w:t>
      </w:r>
    </w:p>
    <w:p>
      <w:pPr/>
      <w:r>
        <w:rPr>
          <w:lang w:val="pt_PT" w:bidi="pt_PT"/>
        </w:rPr>
      </w:r>
      <w:r>
        <w:rPr>
          <w:lang w:val="pt_PT" w:bidi="pt_PT"/>
        </w:rPr>
        <w:t xml:space="preserve">Jesus diz que quando esse dia chegar, "ninguém </w:t>
      </w:r>
      <w:r>
        <w:rPr>
          <w:b/>
          <w:lang w:val="pt_PT" w:bidi="pt_PT"/>
        </w:rPr>
        <w:t>tirará a sua alegria</w:t>
      </w:r>
      <w:r>
        <w:rPr>
          <w:lang w:val="pt_PT" w:bidi="pt_PT"/>
        </w:rPr>
        <w:t>".</w:t>
      </w:r>
    </w:p>
    <w:p>
      <w:pPr/>
      <w:r>
        <w:rPr>
          <w:lang w:val="pt_PT" w:bidi="pt_PT"/>
        </w:rPr>
      </w:r>
      <w:r>
        <w:rPr>
          <w:lang w:val="pt_PT" w:bidi="pt_PT"/>
        </w:rPr>
        <w:t>Parem aqui e discutam qual palavra ou frase vocês usarão para "tirar a sua alegria". Pausem este áudio aqui.</w:t>
      </w:r>
    </w:p>
    <w:p>
      <w:pPr/>
      <w:r>
        <w:rPr>
          <w:lang w:val="pt_PT" w:bidi="pt_PT"/>
        </w:rPr>
      </w:r>
      <w:r>
        <w:rPr>
          <w:lang w:val="pt_PT" w:bidi="pt_PT"/>
        </w:rPr>
        <w:t xml:space="preserve">Jesus diz que, naquele dia, os discípulos não perguntarão mais nada </w:t>
      </w:r>
      <w:r>
        <w:rPr>
          <w:b/>
          <w:lang w:val="pt_PT" w:bidi="pt_PT"/>
        </w:rPr>
        <w:t>a</w:t>
      </w:r>
      <w:r>
        <w:rPr>
          <w:lang w:val="pt_PT" w:bidi="pt_PT"/>
        </w:rPr>
        <w:t xml:space="preserve"> ele. A palavra que ele usa para pedir significa fazer uma pergunta. Se seu idioma usa palavras diferentes para fazer uma pergunta e pedir algo, use a palavra para fazer uma pergunta.</w:t>
      </w:r>
    </w:p>
    <w:p>
      <w:pPr/>
      <w:r>
        <w:rPr>
          <w:lang w:val="pt_PT" w:bidi="pt_PT"/>
        </w:rPr>
      </w:r>
      <w:r>
        <w:rPr>
          <w:lang w:val="pt_PT" w:bidi="pt_PT"/>
        </w:rPr>
        <w:t xml:space="preserve">Jesus diz: "O Pai dará a você o que </w:t>
      </w:r>
      <w:r>
        <w:rPr>
          <w:b/>
          <w:lang w:val="pt_PT" w:bidi="pt_PT"/>
        </w:rPr>
        <w:t>pedirem</w:t>
      </w:r>
      <w:r>
        <w:rPr>
          <w:lang w:val="pt_PT" w:bidi="pt_PT"/>
        </w:rPr>
        <w:t xml:space="preserve"> em meu nome". Desta vez, ele usa a palavra que significa pedir algo. Se seu idioma usa palavras diferentes para fazer uma pergunta e pedir algo, use aqui a palavra que significa pedir algo.</w:t>
      </w:r>
    </w:p>
    <w:p>
      <w:pPr/>
      <w:r>
        <w:rPr>
          <w:lang w:val="pt_PT" w:bidi="pt_PT"/>
        </w:rPr>
      </w:r>
      <w:r>
        <w:rPr>
          <w:lang w:val="pt_PT" w:bidi="pt_PT"/>
        </w:rPr>
        <w:t>Jesus diz aos discípulos para pedirem qualquer coisa "</w:t>
      </w:r>
      <w:r>
        <w:rPr>
          <w:b/>
          <w:lang w:val="pt_PT" w:bidi="pt_PT"/>
        </w:rPr>
        <w:t>em meu nome</w:t>
      </w:r>
      <w:r>
        <w:rPr>
          <w:lang w:val="pt_PT" w:bidi="pt_PT"/>
        </w:rPr>
        <w:t>" e "até agora, vocês não pediram nada em meu nome". Pedir algo "em nome de Jesus" significa pedir porque você é seu discípulo e você está conectado a ele. Estar conectado a Jesus também significa ter seus desejos transformados para se tornarem semelhantes aos dEle, para que você queira as mesmas coisas que ele quer e peça ao Pai as mesmas coisas que ele pediria.</w:t>
      </w:r>
    </w:p>
    <w:p>
      <w:pPr/>
      <w:r>
        <w:rPr>
          <w:lang w:val="pt_PT" w:bidi="pt_PT"/>
        </w:rPr>
      </w:r>
      <w:r>
        <w:rPr>
          <w:lang w:val="pt_PT" w:bidi="pt_PT"/>
        </w:rPr>
        <w:t xml:space="preserve">Jesus diz que o Pai dará aos discípulos o que eles pedirem e sua </w:t>
      </w:r>
      <w:r>
        <w:rPr>
          <w:b/>
          <w:lang w:val="pt_PT" w:bidi="pt_PT"/>
        </w:rPr>
        <w:t>alegria será completa</w:t>
      </w:r>
      <w:r>
        <w:rPr>
          <w:lang w:val="pt_PT" w:bidi="pt_PT"/>
        </w:rPr>
        <w:t>.</w:t>
      </w:r>
    </w:p>
    <w:p>
      <w:pPr/>
      <w:r>
        <w:rPr>
          <w:lang w:val="pt_PT" w:bidi="pt_PT"/>
        </w:rPr>
      </w:r>
      <w:r>
        <w:rPr>
          <w:lang w:val="pt_PT" w:bidi="pt_PT"/>
        </w:rPr>
        <w:t>Pare aqui e discutam em grupo qual palavra ou frase vocês usarão para "a alegria será completa". Pausem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16:25–33</w:t>
      </w:r>
      <w:r>
        <w:rPr>
          <w:lang w:val="pt_PT" w:bidi="pt_PT"/>
        </w:rPr>
      </w:r>
    </w:p>
    <w:p>
      <w:pPr>
        <w:pStyle w:val="Heading3"/>
      </w:pPr>
      <w:r>
        <w:rPr>
          <w:lang w:val="pt_PT" w:bidi="pt_PT"/>
        </w:rPr>
        <w:t>Ouvir e Sentir</w:t>
      </w:r>
    </w:p>
    <w:p>
      <w:pPr/>
      <w:r>
        <w:rPr>
          <w:lang w:val="pt_PT" w:bidi="pt_PT"/>
        </w:rPr>
      </w:r>
      <w:r>
        <w:rPr>
          <w:lang w:val="pt_PT" w:bidi="pt_PT"/>
        </w:rPr>
        <w:t>Nesta etapa, ouçam João 16:25–33 e guardem em seus corações.</w:t>
      </w:r>
    </w:p>
    <w:p>
      <w:pPr/>
      <w:r>
        <w:rPr>
          <w:lang w:val="pt_PT" w:bidi="pt_PT"/>
        </w:rPr>
      </w:r>
      <w:r>
        <w:rPr>
          <w:lang w:val="pt_PT" w:bidi="pt_PT"/>
        </w:rPr>
        <w:t>Ouçam uma versão em áudio de João 16:25–33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16:25–33 na tradução mais fácil de entender.</w:t>
      </w:r>
    </w:p>
    <w:p>
      <w:pPr/>
      <w:r>
        <w:rPr>
          <w:lang w:val="pt_PT" w:bidi="pt_PT"/>
        </w:rPr>
      </w:r>
      <w:r>
        <w:rPr>
          <w:lang w:val="pt_PT" w:bidi="pt_PT"/>
        </w:rPr>
        <w:t>Jesus ainda está na sala superior comendo na Festa da Páscoa com 11 de seus discípulos depois que Judas saiu para o trair. Ele sabe que os líderes religiosos o crucificarão no dia seguinte e ele está preparando seus discípulos para isso.</w:t>
      </w:r>
    </w:p>
    <w:p>
      <w:pPr/>
      <w:r>
        <w:rPr>
          <w:lang w:val="pt_PT" w:bidi="pt_PT"/>
        </w:rPr>
      </w:r>
      <w:r>
        <w:rPr>
          <w:lang w:val="pt_PT" w:bidi="pt_PT"/>
        </w:rPr>
        <w:t>Jesus diz a seus discípulos que ele tem falado com eles em "figuras de linguagem" ou parábolas. Ele quer dizer que ele não tem dito a eles de forma clara o que ele quer dizer. Ele disse coisas de uma maneira que seu significado não está na claro, mas é um misterioso e deve ser procurado e pensado com mais cuidado. Ele está se referindo à maneira como ele tem falado com eles durante todo o tempo que eles ficaram na sala superior, não apenas à imagem da mulher dando à luz. É por isso que os discípulos muitas vezes ficaram confusos sobre o que ele quer dizer.</w:t>
      </w:r>
    </w:p>
    <w:p>
      <w:pPr/>
      <w:r>
        <w:rPr>
          <w:lang w:val="pt_PT" w:bidi="pt_PT"/>
        </w:rPr>
      </w:r>
      <w:r>
        <w:rPr>
          <w:lang w:val="pt_PT" w:bidi="pt_PT"/>
        </w:rPr>
        <w:t>Parem aqui e discutam essa pergunta em grupo: como as pessoas em sua cultura se referem a um discurso que não é claro, mas é misterioso e tem um significado oculto que o ouvinte deve procurar? Quando as pessoas em sua cultura usam esse tipo de linguagem? Compartilhe uma história de sua cultura na qual a linguagem torne o significado mais difícil de entender, a menos que o ouvinte pense nela com mais cuidado. Pausem este áudio aqui.</w:t>
      </w:r>
    </w:p>
    <w:p>
      <w:pPr/>
      <w:r>
        <w:rPr>
          <w:lang w:val="pt_PT" w:bidi="pt_PT"/>
        </w:rPr>
      </w:r>
      <w:r>
        <w:rPr>
          <w:lang w:val="pt_PT" w:bidi="pt_PT"/>
        </w:rPr>
        <w:t>Jesus diz que chegará o momento, ou a hora, em que ele não falará mais com eles em figuras de linguagem, mas contará a eles claramente sobre seu Pai. Suas palavras não esconderão seu significado deles. Os discípulos parecem pensar que o tempo, ou a hora, é imediato, mas Jesus parece estar falando sobre o tempo depois que Deus o ressuscitar da morte para a vida, o que acontecerá em cerca de três dias.</w:t>
      </w:r>
    </w:p>
    <w:p>
      <w:pPr/>
      <w:r>
        <w:rPr>
          <w:lang w:val="pt_PT" w:bidi="pt_PT"/>
        </w:rPr>
      </w:r>
      <w:r>
        <w:rPr>
          <w:lang w:val="pt_PT" w:bidi="pt_PT"/>
        </w:rPr>
        <w:t>Nesse dia, ou naquele momento, quando Jesus falar claramente com seus discípulos, eles pedirão a Deus em nome de Jesus. Ele quer dizer que eles orarão a Deus, o Pai, e pedirão coisas a ele porque eles pertencem a Jesus. Jesus sabe que ele morrerá para receber a punição por seus pecados e dar a eles salvação. Como eles aceitam essa salvação, eles pertencerão a Jesus. Jesus diz que ele não pedirá ao Pai porque ele não precisará. Não, eles pedirão ao Pai, porque Deus, o Pai, ama os discípulos de Jesus tanto quanto Jesus os ama. Deus, o Pai, os ama porque eles amaram Jesus e acreditaram que ele é verdadeiramente o mensageiro de Deus. Jesus repete que ele veio à terra de Deus, o Pai, e agora ele está deixando o mundo e retornando ao Pai.</w:t>
      </w:r>
    </w:p>
    <w:p>
      <w:pPr/>
      <w:r>
        <w:rPr>
          <w:lang w:val="pt_PT" w:bidi="pt_PT"/>
        </w:rPr>
      </w:r>
      <w:r>
        <w:rPr>
          <w:lang w:val="pt_PT" w:bidi="pt_PT"/>
        </w:rPr>
        <w:t>Em resposta a isso, os discípulos dizem que agora ele está falando claramente e não usando figuras de linguagem. Como Jesus sabia das perguntas deles, mesmo sem que eles tivessem feito, agora eles têm certeza de que ele sabe todas as coisas e não precisa que ninguém faça perguntas a ele. Ele sabe o que está na mente das pessoas. É por isso que eles acreditam que ele veio de Deus.</w:t>
      </w:r>
    </w:p>
    <w:p>
      <w:pPr/>
      <w:r>
        <w:rPr>
          <w:lang w:val="pt_PT" w:bidi="pt_PT"/>
        </w:rPr>
      </w:r>
      <w:r>
        <w:rPr>
          <w:lang w:val="pt_PT" w:bidi="pt_PT"/>
        </w:rPr>
        <w:t>Ficará claro nos próximos dias que há muito que os discípulos ainda não entenderam realmente do que Jesus tem dito a eles na sala superior. Aqui eles não dizem que o entendem plenamente, mas eles estão confiantes de que ele sabe todas as coisas e que ele veio de Deus. Jesus não precisou que os discípulos perguntassem a ele o que ele queria dizer; ele sabia qual era a pergunta de seus corações e ele as respondeu. Isso mostra a eles seu poder e prova que ele vem de Deus, o Pai.</w:t>
      </w:r>
    </w:p>
    <w:p>
      <w:pPr/>
      <w:r>
        <w:rPr>
          <w:lang w:val="pt_PT" w:bidi="pt_PT"/>
        </w:rPr>
      </w:r>
      <w:r>
        <w:rPr>
          <w:lang w:val="pt_PT" w:bidi="pt_PT"/>
        </w:rPr>
        <w:t>Jesus pergunta aos discípulos: "Agora vocês realmente acreditam em mim?" Ele não está realmente fazendo uma pergunta. Ele sabe, ainda melhor do que eles, a fraqueza de sua fé. Ele diz "vejam" porque ele quer que eles ouçam com cuidado o que ele diz em seguida. Ele diz a eles que a hora está chegando, e já chegou, quando os discípulos de Jesus se espalharão, cada um para sua própria casa. Eles acabaram de expressar sua fé em Jesus, mas Jesus sabe que quando ele for preso e crucificado no dia seguinte, eles fugirão e o deixarão. Mesmo que nenhum de seus discípulos fique com ele, Jesus diz que ele nunca está realmente sozinho porque seu pai está sempre com ele. O profeta Zacarias profetizou que os discípulos se espalhariam quando ele disse: "Ataque o pastor e as ovelhas se espalharão". Quando Jesus foi preso e os discípulos fugiram, essa profecia foi cumprida.</w:t>
      </w:r>
    </w:p>
    <w:p>
      <w:pPr/>
      <w:r>
        <w:rPr>
          <w:lang w:val="pt_PT" w:bidi="pt_PT"/>
        </w:rPr>
      </w:r>
      <w:r>
        <w:rPr>
          <w:lang w:val="pt_PT" w:bidi="pt_PT"/>
        </w:rPr>
        <w:t>Parem aqui e discutam essa pergunta em grupo: como as pessoas em sua cultura falam sobre algo que acontecerá dentro de um curto período de tempo, como em horas ou alguns dias? Pausem este áudio aqui.</w:t>
      </w:r>
    </w:p>
    <w:p>
      <w:pPr/>
      <w:r>
        <w:rPr>
          <w:lang w:val="pt_PT" w:bidi="pt_PT"/>
        </w:rPr>
      </w:r>
      <w:r>
        <w:rPr>
          <w:lang w:val="pt_PT" w:bidi="pt_PT"/>
        </w:rPr>
        <w:t>Jesus explica que ele disse a eles todas essas coisas para que estando unidos a ele, eles possam ter paz. A palavra usada para paz aqui não significa a ausência de problemas, mas a presença de uma alegria profunda. Talvez as coisas que Jesus disse aos discípulos tragam paz porque eles não ficarão surpresos quando as coisas tristes acontecerem, mas eles se lembrarão de que Deus as planejou. Jesus logo será crucificado. No entanto, os discípulos terão uma alegria profunda porque Jesus mostrará a eles muito claramente como ele tem a vitória sobre o pecado das pessoas e sobre a morte quando Deus o ressuscitar novamente.</w:t>
      </w:r>
    </w:p>
    <w:p>
      <w:pPr/>
      <w:r>
        <w:rPr>
          <w:lang w:val="pt_PT" w:bidi="pt_PT"/>
        </w:rPr>
      </w:r>
      <w:r>
        <w:rPr>
          <w:lang w:val="pt_PT" w:bidi="pt_PT"/>
        </w:rPr>
        <w:t>Parem e discutam essa pergunta em grupo: compartilhem uma história de sua cultura sobre uma vez em que uma pessoa ficou alegre e satisfeita, mesmo que tenha tido problemas. Que palavra ou frase vocês usam para esse sentimento? Pausem este áudio aqui.</w:t>
      </w:r>
    </w:p>
    <w:p>
      <w:pPr/>
      <w:r>
        <w:rPr>
          <w:lang w:val="pt_PT" w:bidi="pt_PT"/>
        </w:rPr>
      </w:r>
      <w:r>
        <w:rPr>
          <w:lang w:val="pt_PT" w:bidi="pt_PT"/>
        </w:rPr>
        <w:t>Jesus termina dizendo que nesse mundo os discípulos terão problemas, mas tenham ânimo, ou sejam corajosos! Jesus superou o poder maligno do mundo. Todos que estão no mundo terão problemas, porque o mundo é amaldiçoado pelo pecado, mas aqueles que estão em Jesus podem ter paz, mesmo no meio de problemas.</w:t>
      </w:r>
    </w:p>
    <w:p>
      <w:pPr/>
      <w:r>
        <w:rPr>
          <w:lang w:val="pt_PT" w:bidi="pt_PT"/>
        </w:rPr>
      </w:r>
      <w:r>
        <w:rPr>
          <w:lang w:val="pt_PT" w:bidi="pt_PT"/>
        </w:rPr>
        <w:t>Parem aqui e discutam essa pergunta em grupo: como os líderes em sua cultura encorajam as pessoas a serem corajosas quando elas devem enfrentar algo difícil ou assustador? Há uma palavra ou frase que eles usam para dar às pessoas coragem nesses momentos? Pausem este áudio aqui.</w:t>
      </w:r>
    </w:p>
    <w:p>
      <w:pPr/>
      <w:r>
        <w:rPr>
          <w:lang w:val="pt_PT" w:bidi="pt_PT"/>
        </w:rPr>
      </w:r>
      <w:r>
        <w:rPr>
          <w:lang w:val="pt_PT" w:bidi="pt_PT"/>
        </w:rPr>
        <w:t>Parem e discutam essa pergunta em grupo: como sua cultura fala sobre os poderes malignos e espíritos malignos do mundo? Que palavra ou frase vocês usam quando falam sobre eles? Pausem este áudio aqui.</w:t>
      </w:r>
    </w:p>
    <w:p>
      <w:pPr/>
      <w:r>
        <w:rPr>
          <w:lang w:val="pt_PT" w:bidi="pt_PT"/>
        </w:rPr>
      </w:r>
      <w:r>
        <w:rPr>
          <w:lang w:val="pt_PT" w:bidi="pt_PT"/>
        </w:rPr>
        <w:t>Essas palavras seriam um grande conforto para os discípulos quando as profecias de Jesus se tornassem realidade. Os líderes religiosos teriam crucificado Jesus no dia seguinte. Pareceria que Jesus havia sido derrotado, mas ele não estaria derrotado. Sua morte e ressurreição mais tarde seriam sua grande vitória sobre o pecado e morte para todos que acreditam nele. Ele diz aos discípulos para serem corajosos porque ele superou o poder maligno do mundo. A palavra que ele usa mostra que sua vitória é permanente, contínua. Jesus é vitorioso, e os discípulos compartilham da vitória de Jesus porque eles estão conectados a ele, então eles podem ter paz e alegria, mesmo quando passam por problemas.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16:25–33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b/>
          <w:lang w:val="pt_PT" w:bidi="pt_PT"/>
        </w:rPr>
        <w:t>Na primeira cena:</w:t>
      </w:r>
      <w:r>
        <w:rPr>
          <w:lang w:val="pt_PT" w:bidi="pt_PT"/>
        </w:rPr>
        <w:t xml:space="preserve"> Jesus diz aos discípulos que logo ele contará a eles claramente sobre o Pai. Quando chegar essa hora, os discípulos pedirão ao Pai diretamente o que querem porque eles amaram Jesus e acreditaram que ele veio de Deus. Ele os advertiu sobre o que está por vir para que eles tenham paz porque ele superou os poderes malignos do mundo.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de Jesus (Judas já havia saído)</w:t>
      </w:r>
    </w:p>
    <w:p>
      <w:pPr/>
      <w:r>
        <w:rPr>
          <w:lang w:val="pt_PT" w:bidi="pt_PT"/>
        </w:rPr>
      </w:r>
      <w:r>
        <w:rPr>
          <w:lang w:val="pt_PT" w:bidi="pt_PT"/>
        </w:rPr>
        <w:t>Em grupo, prestem atenção às partes do cenário da passagem: Jesus ainda está falando com seus 11 discípulos na sala superior depois que Judas saiu para o trair. A Festa da Páscoa está quase terminada.</w:t>
      </w:r>
    </w:p>
    <w:p>
      <w:pPr/>
      <w:r>
        <w:rPr>
          <w:lang w:val="pt_PT" w:bidi="pt_PT"/>
        </w:rPr>
      </w:r>
      <w:r>
        <w:rPr>
          <w:lang w:val="pt_PT" w:bidi="pt_PT"/>
        </w:rPr>
        <w:t>Jesus diz aos discípulos que ele tem falado com eles em figuras de linguagem, mas logo ele não usará figuras de linguagem, mas contará a eles claramente sobre o Pai, Deus. Quando chegar essa hora, os discípulos pedirão ao Pai diretamente o que querem em nome de Jesus, porque eles estão conectados a ele. Jesus não pedirá ao Pai por eles, porque ele não precisará. O próprio Pai ama os discípulos porque eles amaram Jesus e acreditaram que ele veio de Deus. Jesus veio do Pai para o mundo e agora ele está deixando o mundo para retornar ao Pai.</w:t>
      </w:r>
    </w:p>
    <w:p>
      <w:pPr/>
      <w:r>
        <w:rPr>
          <w:lang w:val="pt_PT" w:bidi="pt_PT"/>
        </w:rPr>
      </w:r>
      <w:r>
        <w:rPr>
          <w:lang w:val="pt_PT" w:bidi="pt_PT"/>
        </w:rPr>
        <w:t>Os discípulos dizem que, como Jesus sabia das perguntas que eles tinham sem nem mesmo terem feito a ele, eles agora veem que ele não precisa que as pessoas façam perguntas a ele para ele saber. Como ele sabe coisas sem que o contem, eles acreditam que ele veio de Deus.</w:t>
      </w:r>
    </w:p>
    <w:p>
      <w:pPr/>
      <w:r>
        <w:rPr>
          <w:lang w:val="pt_PT" w:bidi="pt_PT"/>
        </w:rPr>
      </w:r>
      <w:r>
        <w:rPr>
          <w:lang w:val="pt_PT" w:bidi="pt_PT"/>
        </w:rPr>
        <w:t>Jesus pergunta a eles: "Agora vocês acreditam?" Ele não está realmente se perguntando se eles acreditam. Ele sabe que eles acreditam, mas sua crença é fraca. Ele diz que "a hora está chegando e já está aqui" para mostrar que algo acontecerá muito em breve. Jesus profetiza que logo os discípulos estarão espalhados. Ele sabe que quando ele for preso e crucificado no dia seguinte, todos os discípulos fugirão dele e uns dos outros. Cada um irá para sua própria casa porque ficará triste e com medo. Jesus será deixado sozinho, mas ele nunca está realmente sozinho porque seu Pai, Deus, está sempre com ele.</w:t>
      </w:r>
    </w:p>
    <w:p>
      <w:pPr/>
      <w:r>
        <w:rPr>
          <w:lang w:val="pt_PT" w:bidi="pt_PT"/>
        </w:rPr>
      </w:r>
      <w:r>
        <w:rPr>
          <w:lang w:val="pt_PT" w:bidi="pt_PT"/>
        </w:rPr>
        <w:t>Parem e discutam essa pergunta em grupo: como as pessoas em sua cultura falam sobre o que acontece quando um grupo de pessoas ou animais que estão juntos de repente fogem uns dos outros em direções diferentes, muitas vezes porque algo os assusta? Pausem este áudio aqui.</w:t>
      </w:r>
    </w:p>
    <w:p>
      <w:pPr/>
      <w:r>
        <w:rPr>
          <w:lang w:val="pt_PT" w:bidi="pt_PT"/>
        </w:rPr>
      </w:r>
      <w:r>
        <w:rPr>
          <w:lang w:val="pt_PT" w:bidi="pt_PT"/>
        </w:rPr>
        <w:t>Ele disse aos discípulos tudo o que ele disse a eles para que eles possam ter paz e alegria. No mundo, eles terão problemas porque o mundo é amaldiçoado pelo pecado. Os discípulos de Jesus podem ter paz e alegria, mesmo no meio de problemas, porque eles estão unidos a Jesus que já derrotou os poderes malignos do mundo. Jesus diz aos discípulos para que tenham ânimo ou sejam corajosos. Os discípulos estão unidos a Jesus, então eles compartilham de sua vitória.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16:25–33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de Jesus (Judas já havia saído)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diz a seus discípulos que ele tem falado com eles com "figuras de linguagem", mas logo ele não usará figuras de linguagem, mas contará a eles claramente sobre o Pai,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"Agora entendo por que eu ficava confuso tantas vezes com o que Jesus estava dizendo!" ou "Estou tão aliviado por que logo Jesus falará claramente conosco sobre o Pai. Muitas vezes fiquei confuso, mas realmente quero entender", ou "Espero que finalmente entenda o que Jesus tem tentado nos ensinar".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que quando chegar essa hora, os discípulos perguntarão ao Pai diretamente o que querem porque eles estão unidos a Jesus. Jesus não pedirá ao Pai por eles, porque ele não precisará. O próprio Pai ama os discípulos porque eles amaram Jesus e acreditaram que ele veio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"Eu estou surpreso por sermos capazes de pedir coisas ao Pai!" ou "É difícil acreditar que o próprio Pai nos ama apenas porque amamos Jesus e acreditamos que ele veio de Deus!" ou "Isso significa que Deus, o Pai, responderá a nossas orações da mesma maneira que ele tem respondido às orações de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discípulos dizem que agora veem que Jesus sabe todas as coisas e ele não precisa que ninguém faça a ele perguntas. É por isso que eles acreditam que ele veio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discípulos: “O que vocês estão sentindo ou pensando?”. A pessoa pode responder coisas como: "Fiquei surpreso por Jesus saber nossa pergunta, mesmo que não tenhamos feito a ele!" ou "Jesus deve ter vindo de Deus como ele disse, porque caso contrário ele não seria capaz de conhecer nossos pensamentos", ou "Acredito que Jesus veio de Deus, mas ainda não entendo realmente".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"Agora vocês acreditam?"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"Eu estou triste por meus discípulos. Eles não percebem que sua fé será muito testada quando eu morrer amanhã", ou "Eu amo meus discípulos. Eles acreditam, mas sua fé é tão fraca. Minha crucificação será tão difícil para eles", ou "Sei que meus discípulos pensam que acreditam, mas há tantas coisas que eles ainda precisam entender. Eles ficarão surpresos quando eu for capaz de falar claramente com eles depois que o Pai me ressuscitar da morte para a vida".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disse que chegaria o tempo em que os discípulos se dispersariam. Eles fugiriam uns dos outros e de Jesus, e ele ficaria sozinho. Mas ele nunca está realmente sozinho porque Deus, o Pai, está sempre com 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coisas como: “Estou preocupado. Estamos juntos a três anos. O que acontecerá que nos fará afastar uns dos outros de repente?" ou "Quando acontecerá esse momento terrível que nos fará deixar Jesus e uns aos outros?" ou "Isso me deixa ansioso. O que farei quando eu for para casa? Desisti de meu trabalho para seguir Jesus nesses últimos três anos".</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16:25–33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diz que ele tem falado com os discípulos usando </w:t>
      </w:r>
      <w:r>
        <w:rPr>
          <w:b/>
          <w:lang w:val="pt_PT" w:bidi="pt_PT"/>
        </w:rPr>
        <w:t>figuras de linguagem</w:t>
      </w:r>
      <w:r>
        <w:rPr>
          <w:lang w:val="pt_PT" w:bidi="pt_PT"/>
        </w:rPr>
        <w:t>, que podem se referir a parábolas, mas também a outros tipos de linguagem onde o significado está escondido. É uma linguagem que usa semelhanças, comparações ou histórias para ensinar algo. Alguns idiomas chamam esse tipo de discurso de "palavras figurativas" ou "palavras de semelhança". Jesus usa essa expressão novamente no final dessa seção. Use a mesma palavra ou frase para "figuras de linguagem" em toda essa passagem.</w:t>
      </w:r>
    </w:p>
    <w:p>
      <w:pPr/>
      <w:r>
        <w:rPr>
          <w:lang w:val="pt_PT" w:bidi="pt_PT"/>
        </w:rPr>
      </w:r>
      <w:r>
        <w:rPr>
          <w:lang w:val="pt_PT" w:bidi="pt_PT"/>
        </w:rPr>
        <w:t>Parem aqui e discutam em grupo que palavra ou frase vocês usarão para "figura de linguagem". Pausem este áudio aqui.</w:t>
      </w:r>
    </w:p>
    <w:p>
      <w:pPr/>
      <w:r>
        <w:rPr>
          <w:lang w:val="pt_PT" w:bidi="pt_PT"/>
        </w:rPr>
      </w:r>
      <w:r>
        <w:rPr>
          <w:lang w:val="pt_PT" w:bidi="pt_PT"/>
        </w:rPr>
        <w:t xml:space="preserve">Jesus diz que está chegando a </w:t>
      </w:r>
      <w:r>
        <w:rPr>
          <w:b/>
          <w:lang w:val="pt_PT" w:bidi="pt_PT"/>
        </w:rPr>
        <w:t>hora</w:t>
      </w:r>
      <w:r>
        <w:rPr>
          <w:lang w:val="pt_PT" w:bidi="pt_PT"/>
        </w:rPr>
        <w:t xml:space="preserve">, ou o </w:t>
      </w:r>
      <w:r>
        <w:rPr>
          <w:b/>
          <w:lang w:val="pt_PT" w:bidi="pt_PT"/>
        </w:rPr>
        <w:t>momento</w:t>
      </w:r>
      <w:r>
        <w:rPr>
          <w:lang w:val="pt_PT" w:bidi="pt_PT"/>
        </w:rPr>
        <w:t xml:space="preserve"> em que ele contará aos discípulos </w:t>
      </w:r>
      <w:r>
        <w:rPr>
          <w:b/>
          <w:lang w:val="pt_PT" w:bidi="pt_PT"/>
        </w:rPr>
        <w:t>claramente</w:t>
      </w:r>
      <w:r>
        <w:rPr>
          <w:lang w:val="pt_PT" w:bidi="pt_PT"/>
        </w:rPr>
        <w:t xml:space="preserve"> sobre o Pai. Uma hora é uma medida de tempo e aqui é usada para representar uma quantidade maior de tempo. Jesus está dizendo que muito em breve ele falará claramente sobre o Pai. A palavra usada para claramente foi usada anteriormente no evangelho de João e também pode significar "abertamente" ou "com ousadia". Em alguns idiomas, essa palavra é usada para descrever como o ouvinte entende algo, em vez de como um falante diz. Essa palavra também é usada novamente no final dessa passagem. Usem a mesma palavra ou frase para claramente em toda essa passagem. </w:t>
      </w:r>
    </w:p>
    <w:p>
      <w:pPr/>
      <w:r>
        <w:rPr>
          <w:lang w:val="pt_PT" w:bidi="pt_PT"/>
        </w:rPr>
      </w:r>
      <w:r>
        <w:rPr>
          <w:lang w:val="pt_PT" w:bidi="pt_PT"/>
        </w:rPr>
        <w:t>Parem aqui e discutam em grupo qual palavra ou frase vocês usarão para "a hora está chegando" Pausem este áudio aqui.</w:t>
      </w:r>
    </w:p>
    <w:p>
      <w:pPr/>
      <w:r>
        <w:rPr>
          <w:lang w:val="pt_PT" w:bidi="pt_PT"/>
        </w:rPr>
      </w:r>
      <w:r>
        <w:rPr>
          <w:lang w:val="pt_PT" w:bidi="pt_PT"/>
        </w:rPr>
        <w:t>Parem aqui e discutam em grupo qual palavra ou expressão usarão para "claramente". Pausem este áudio aqui.</w:t>
      </w:r>
    </w:p>
    <w:p>
      <w:pPr/>
      <w:r>
        <w:rPr>
          <w:lang w:val="pt_PT" w:bidi="pt_PT"/>
        </w:rPr>
      </w:r>
      <w:r>
        <w:rPr>
          <w:lang w:val="pt_PT" w:bidi="pt_PT"/>
        </w:rPr>
        <w:t xml:space="preserve">Jesus diz que ele disse aos discípulos tudo o que ele disse a eles para que eles tenham </w:t>
      </w:r>
      <w:r>
        <w:rPr>
          <w:b/>
          <w:lang w:val="pt_PT" w:bidi="pt_PT"/>
        </w:rPr>
        <w:t>paz</w:t>
      </w:r>
      <w:r>
        <w:rPr>
          <w:lang w:val="pt_PT" w:bidi="pt_PT"/>
        </w:rPr>
        <w:t xml:space="preserve">. A palavra que ele usa para paz aqui significa mais do que apenas a ausência de problemas, mas também a presença de alegria. Use a mesma palavra para "paz" que você já usou anteriormente. </w:t>
      </w:r>
      <w:r>
        <w:rPr>
          <w:lang w:val="pt_PT" w:bidi="pt_PT"/>
        </w:rPr>
        <w:t>Paz</w:t>
      </w:r>
      <w:r>
        <w:rPr>
          <w:lang w:val="pt_PT" w:bidi="pt_PT"/>
        </w:rPr>
        <w:t xml:space="preserve"> está no Glossário Mestre.</w:t>
      </w:r>
    </w:p>
    <w:p>
      <w:pPr/>
      <w:r>
        <w:rPr>
          <w:lang w:val="pt_PT" w:bidi="pt_PT"/>
        </w:rPr>
      </w:r>
      <w:r>
        <w:rPr>
          <w:lang w:val="pt_PT" w:bidi="pt_PT"/>
        </w:rPr>
        <w:t xml:space="preserve">Jesus disse aos discípulos para </w:t>
      </w:r>
      <w:r>
        <w:rPr>
          <w:b/>
          <w:lang w:val="pt_PT" w:bidi="pt_PT"/>
        </w:rPr>
        <w:t>que tivessem ânimo</w:t>
      </w:r>
      <w:r>
        <w:rPr>
          <w:lang w:val="pt_PT" w:bidi="pt_PT"/>
        </w:rPr>
        <w:t xml:space="preserve">, ou fossem corajosos, porque ele já havia vencido o </w:t>
      </w:r>
      <w:r>
        <w:rPr>
          <w:b/>
          <w:lang w:val="pt_PT" w:bidi="pt_PT"/>
        </w:rPr>
        <w:t>mundo</w:t>
      </w:r>
      <w:r>
        <w:rPr>
          <w:lang w:val="pt_PT" w:bidi="pt_PT"/>
        </w:rPr>
        <w:t>. Nesse caso, a palavra mundo não significa as pessoas do mundo. Significa os poderes malignos do mundo, incluindo Satanás e seus demônios e pecado.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17:1–19</w:t>
      </w:r>
      <w:r>
        <w:rPr>
          <w:lang w:val="pt_PT" w:bidi="pt_PT"/>
        </w:rPr>
      </w:r>
    </w:p>
    <w:p>
      <w:pPr>
        <w:pStyle w:val="Heading3"/>
      </w:pPr>
      <w:r>
        <w:rPr>
          <w:lang w:val="pt_PT" w:bidi="pt_PT"/>
        </w:rPr>
        <w:t>Ouvir e Sentir</w:t>
      </w:r>
    </w:p>
    <w:p>
      <w:pPr/>
      <w:r>
        <w:rPr>
          <w:lang w:val="pt_PT" w:bidi="pt_PT"/>
        </w:rPr>
      </w:r>
      <w:r>
        <w:rPr>
          <w:lang w:val="pt_PT" w:bidi="pt_PT"/>
        </w:rPr>
        <w:t>Nesta etapa, ouçam João 17:1–19 e guardem em seus corações.</w:t>
      </w:r>
    </w:p>
    <w:p>
      <w:pPr/>
      <w:r>
        <w:rPr>
          <w:lang w:val="pt_PT" w:bidi="pt_PT"/>
        </w:rPr>
      </w:r>
      <w:r>
        <w:rPr>
          <w:lang w:val="pt_PT" w:bidi="pt_PT"/>
        </w:rPr>
        <w:t xml:space="preserve">Ouçam uma versão em áudio de João 17:1–19 três vezes, em três traduções diferentes, se possível. </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e Jesus?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17:1–19 na tradução mais fácil de entender.</w:t>
      </w:r>
    </w:p>
    <w:p>
      <w:pPr/>
      <w:r>
        <w:rPr>
          <w:lang w:val="pt_PT" w:bidi="pt_PT"/>
        </w:rPr>
      </w:r>
      <w:r>
        <w:rPr>
          <w:lang w:val="pt_PT" w:bidi="pt_PT"/>
        </w:rPr>
        <w:t>Vocês se lembram na passagem anterior de como Jesus estava falando com seus discípulos? Jesus estava dizendo a eles que, embora haja problemas no mundo, o próprio Jesus venceu o mundo.</w:t>
      </w:r>
    </w:p>
    <w:p>
      <w:pPr/>
      <w:r>
        <w:rPr>
          <w:lang w:val="pt_PT" w:bidi="pt_PT"/>
        </w:rPr>
      </w:r>
      <w:r>
        <w:rPr>
          <w:lang w:val="pt_PT" w:bidi="pt_PT"/>
        </w:rPr>
        <w:t>Como Jesus havia acabado de terminar de falar com seus discípulos, é lá que começamos nossa próxima passagem.</w:t>
      </w:r>
    </w:p>
    <w:p>
      <w:pPr/>
      <w:r>
        <w:rPr>
          <w:lang w:val="pt_PT" w:bidi="pt_PT"/>
        </w:rPr>
      </w:r>
      <w:r>
        <w:rPr>
          <w:lang w:val="pt_PT" w:bidi="pt_PT"/>
        </w:rPr>
        <w:t>Depois que Jesus havia terminado de falar com seus discípulos, ele olhou para o céu e começou a orar a Deus. Olhar para o céu para orar era um costume judaico na época.</w:t>
      </w:r>
    </w:p>
    <w:p>
      <w:pPr/>
      <w:r>
        <w:rPr>
          <w:lang w:val="pt_PT" w:bidi="pt_PT"/>
        </w:rPr>
      </w:r>
      <w:r>
        <w:rPr>
          <w:lang w:val="pt_PT" w:bidi="pt_PT"/>
        </w:rPr>
        <w:t>Parem aqui e discutam esta pergunta em grupo: em sua cultura, que postura vocês usam para orar? Que tipos de palavras vocês usam? Pausem este áudio aqui.</w:t>
      </w:r>
    </w:p>
    <w:p>
      <w:pPr/>
      <w:r>
        <w:rPr>
          <w:lang w:val="pt_PT" w:bidi="pt_PT"/>
        </w:rPr>
      </w:r>
      <w:r>
        <w:rPr>
          <w:lang w:val="pt_PT" w:bidi="pt_PT"/>
        </w:rPr>
        <w:t>Jesus está olhando para o céu para mostrar que ele está falando com Deus, o Pai, que vive no céu. Jesus diz "Pai, chegou a hora. Glorifique seu filho, para que ele glorifique a você", o que significa que logo será hora de Jesus morrer na cruz e mostrar a glória de Deus e Jesus ao mundo. Isso significa que muitas pessoas verão o incrível poder de Deus.</w:t>
      </w:r>
    </w:p>
    <w:p>
      <w:pPr/>
      <w:r>
        <w:rPr>
          <w:lang w:val="pt_PT" w:bidi="pt_PT"/>
        </w:rPr>
      </w:r>
      <w:r>
        <w:rPr>
          <w:lang w:val="pt_PT" w:bidi="pt_PT"/>
        </w:rPr>
        <w:t>Deus deu a Jesus toda a autoridade sobre todas as pessoas para que Jesus pudesse dar vida eterna às pessoas que Deus havia dado a ele para que fossem seus seguidores. Seguidores de Jesus são as pessoas que haviam se arrependido, ou se afastado de seus pecados e estavam obedecendo a Deus.</w:t>
      </w:r>
    </w:p>
    <w:p>
      <w:pPr/>
      <w:r>
        <w:rPr>
          <w:lang w:val="pt_PT" w:bidi="pt_PT"/>
        </w:rPr>
      </w:r>
      <w:r>
        <w:rPr>
          <w:lang w:val="pt_PT" w:bidi="pt_PT"/>
        </w:rPr>
        <w:t>Jesus continua a explicar sobre o significado de "vida eterna", que os judeus e gentios, ou não judeus, podem receber vida eterna, ou viver uma vida com Deus que é para sempre. Jesus diz que conhecer e adorar a Deus significa que vocês podem desfrutar de sua presença para sempre. Ao conhecer a Deus, e saber que ele é o único Deus verdadeiro que existe, e conhecer Jesus Cristo, a quem Deus enviou para salvar as pessoas de seus pecados, qualquer um pode receber essa vida eterna com Deus.</w:t>
      </w:r>
    </w:p>
    <w:p>
      <w:pPr/>
      <w:r>
        <w:rPr>
          <w:lang w:val="pt_PT" w:bidi="pt_PT"/>
        </w:rPr>
      </w:r>
      <w:r>
        <w:rPr>
          <w:lang w:val="pt_PT" w:bidi="pt_PT"/>
        </w:rPr>
        <w:t>Jesus continua a dizer que ele trouxe glória a Deus na terra ao terminar o trabalho, ou as tarefas que Deus deu a ele para fazer. Jesus pede a Deus que dê a ele glória. Jesus não estava pedindo essa glória para se fazer parecer bom. Jesus queria mostrar ao mundo o quão maravilhoso Deus era. Jesus estava ansioso para que Deus desse glória a Jesus para que todos que vissem Jesus ficassem surpresos e adorassem a Deus. Jesus pede a Deus que o honre da mesma maneira que ele o honrou antes de Deus fazer o mundo.</w:t>
      </w:r>
    </w:p>
    <w:p>
      <w:pPr/>
      <w:r>
        <w:rPr>
          <w:lang w:val="pt_PT" w:bidi="pt_PT"/>
        </w:rPr>
      </w:r>
      <w:r>
        <w:rPr>
          <w:lang w:val="pt_PT" w:bidi="pt_PT"/>
        </w:rPr>
        <w:t>Deus criou o mundo, então faz sentido que Deus existisse antes do mundo. Como Jesus é Deus, então Jesus também existia com Deus antes de o mundo ser feito.</w:t>
      </w:r>
    </w:p>
    <w:p>
      <w:pPr/>
      <w:r>
        <w:rPr>
          <w:lang w:val="pt_PT" w:bidi="pt_PT"/>
        </w:rPr>
      </w:r>
      <w:r>
        <w:rPr>
          <w:lang w:val="pt_PT" w:bidi="pt_PT"/>
        </w:rPr>
        <w:t>Jesus então começa a orar a Deus por seus discípulos. Tudo no mundo é de Deus, e Deus deu pessoas a Jesus. Jesus revelou Deus a essas pessoas dando a elas as palavras ou mensagem de Deus. Como Jesus revelou Deus a eles, essas pessoas confiaram em Deus, amaram a Deus e obedeceram a Deus.</w:t>
      </w:r>
    </w:p>
    <w:p>
      <w:pPr/>
      <w:r>
        <w:rPr>
          <w:lang w:val="pt_PT" w:bidi="pt_PT"/>
        </w:rPr>
      </w:r>
      <w:r>
        <w:rPr>
          <w:lang w:val="pt_PT" w:bidi="pt_PT"/>
        </w:rPr>
        <w:t>Jesus revelou Deus às pessoas que Deus deu a Ele no mundo. Todas as pessoas estão no mundo porque todas as pessoas vivem nessa terra. Mas algumas pessoas são "do" mundo, o que significa que elas se importam principalmente com os prazeres que o mundo dá a elas como dinheiro, ganância e poder. Quando as pessoas entendem quem Jesus é e seguem a Deus, elas ainda vivem no mundo. No entanto, elas não pertencem mais ao mundo, elas pertencem a Deus e ao Reino de Deus. Deus quer resgatar as pessoas que se importam com o mundo, e tornar elas seu povo.</w:t>
      </w:r>
    </w:p>
    <w:p>
      <w:pPr/>
      <w:r>
        <w:rPr>
          <w:lang w:val="pt_PT" w:bidi="pt_PT"/>
        </w:rPr>
      </w:r>
      <w:r>
        <w:rPr>
          <w:lang w:val="pt_PT" w:bidi="pt_PT"/>
        </w:rPr>
        <w:t>Parem aqui e tentem a seguinte atividade em grupo. Veja se você pode encontrar uma flor ou planta entre algumas ervas daninhas. Olhem para a flor e vocês verão que pode ser difícil para ela crescer, pois está lotada de outras plantas com espinhos e está na sombra. Agora essa planta está "em" um mundo de espinhos e sem luz do dia, e está realmente infeliz. Então, se vocês pegarem essa flor e a plantarem em algum lugar com luz do dia e a protegerem do vento, como Deus nos protege, então ela se curará e melhorará. Agora a planta feliz ainda está "no" mundo como ainda existe, mas não é mais "do" mundo espinhoso e escuro que era antes. Enquanto outras flores olham para a flor feliz, elas vão querer ser parte desse novo mundo melhor também. Agora imaginem que a flor é uma pessoa. Pausem este áudio aqui.</w:t>
      </w:r>
    </w:p>
    <w:p>
      <w:pPr/>
      <w:r>
        <w:rPr>
          <w:lang w:val="pt_PT" w:bidi="pt_PT"/>
        </w:rPr>
      </w:r>
      <w:r>
        <w:rPr>
          <w:lang w:val="pt_PT" w:bidi="pt_PT"/>
        </w:rPr>
        <w:t>Tudo o que Jesus tinha havia vindo de Deus, e os discípulos sabiam disso porque Jesus compartilhou a palavra, ou mensagem, de Deus com eles e os discípulos aceitaram e acreditaram. Os discípulos também sabem que foi Deus que enviou Jesus.</w:t>
      </w:r>
    </w:p>
    <w:p>
      <w:pPr/>
      <w:r>
        <w:rPr>
          <w:lang w:val="pt_PT" w:bidi="pt_PT"/>
        </w:rPr>
      </w:r>
      <w:r>
        <w:rPr>
          <w:lang w:val="pt_PT" w:bidi="pt_PT"/>
        </w:rPr>
        <w:t>Jesus continua a orar pelos discípulos porque eles pertencem a Deus, mas ele não ora pelo "mundo". O "mundo" aqui significa essas pessoas que se recusam a acreditar em Jesus e, em vez disso, vivem em pecado e desobedecem a Deus.</w:t>
      </w:r>
    </w:p>
    <w:p>
      <w:pPr/>
      <w:r>
        <w:rPr>
          <w:lang w:val="pt_PT" w:bidi="pt_PT"/>
        </w:rPr>
      </w:r>
      <w:r>
        <w:rPr>
          <w:lang w:val="pt_PT" w:bidi="pt_PT"/>
        </w:rPr>
        <w:t>Mesmo que Jesus não ore pelo mundo, ele ainda se importa com as pessoas que não acreditam nele. As pessoas no "mundo" eram hostis a Jesus e seus seguidores. O foco dessa oração, no entanto, é que os discípulos de Jesus contem a mensagem de salvação às pessoas do mundo que não acreditam nele.</w:t>
      </w:r>
    </w:p>
    <w:p>
      <w:pPr/>
      <w:r>
        <w:rPr>
          <w:lang w:val="pt_PT" w:bidi="pt_PT"/>
        </w:rPr>
      </w:r>
      <w:r>
        <w:rPr>
          <w:lang w:val="pt_PT" w:bidi="pt_PT"/>
        </w:rPr>
        <w:t xml:space="preserve">Jesus então diz: "Tudo o que eu tenho é teu, e tudo o que tu tens é meu". Jesus quer dizer aqui que "Todas essas pessoas, </w:t>
      </w:r>
      <w:r>
        <w:rPr>
          <w:b/>
          <w:lang w:val="pt_PT" w:bidi="pt_PT"/>
        </w:rPr>
        <w:t>crentes e seguidores da mensagem de Deus</w:t>
      </w:r>
      <w:r>
        <w:rPr>
          <w:lang w:val="pt_PT" w:bidi="pt_PT"/>
        </w:rPr>
        <w:t xml:space="preserve"> que pertencem a mim, pertencem a você, e todos os que pertencem a você pertencem a mim". Os discípulos mostram o quão gloriosos Deus e Jesus são enquanto eles o exibem a outras pessoas. Jesus está dizendo que sua glória foi mostrada por meio dos discípulos.</w:t>
      </w:r>
    </w:p>
    <w:p>
      <w:pPr/>
      <w:r>
        <w:rPr>
          <w:lang w:val="pt_PT" w:bidi="pt_PT"/>
        </w:rPr>
      </w:r>
      <w:r>
        <w:rPr>
          <w:lang w:val="pt_PT" w:bidi="pt_PT"/>
        </w:rPr>
        <w:t>Parem aqui e tentem a seguinte atividade em grupo. Vocês precisarão de uma tocha, ou lanterna, para representar a glória de Deus e outro objeto que reflita a luz da tocha, como um espelho ou uma lata de metal. Peça a uma pessoa para ser Deus, uma segunda pessoa para ser Jesus. Peça à pessoa que interpreta Jesus que segure o item que reflete a luz. Peça à pessoa que interpreta Deus que aponte a tocha para o item refletor que a pessoa que interpreta Jesus está segurando — essa é a glória de Deus indo para Jesus. A pessoa que interpreta Jesus então move a lata para que a luz que está sendo refletida caia sobre cada pessoa do grupo. Pausem este áudio aqui.</w:t>
      </w:r>
    </w:p>
    <w:p>
      <w:pPr/>
      <w:r>
        <w:rPr>
          <w:lang w:val="pt_PT" w:bidi="pt_PT"/>
        </w:rPr>
      </w:r>
      <w:r>
        <w:rPr>
          <w:lang w:val="pt_PT" w:bidi="pt_PT"/>
        </w:rPr>
        <w:t>Espero que isso ajude a entender como a glória de Deus funciona. Refletimos sua glória quando o seguimos, e outras pessoas a veem.</w:t>
      </w:r>
    </w:p>
    <w:p>
      <w:pPr/>
      <w:r>
        <w:rPr>
          <w:lang w:val="pt_PT" w:bidi="pt_PT"/>
        </w:rPr>
      </w:r>
      <w:r>
        <w:rPr>
          <w:lang w:val="pt_PT" w:bidi="pt_PT"/>
        </w:rPr>
        <w:t>Embora Jesus logo deva deixar esse mundo terreno e se juntar a seu Pai no céu, seus discípulos ficarão para trás no mundo para continuar a espalhar a mensagem de Jesus. Jesus diz a Deus: "Eu estou vindo até você", o que significa que ele está retornando ao Pai no céu, para estar ao lado de Deus. Isso acontecerá depois que Jesus tiver terminado seu tempo na terra.</w:t>
      </w:r>
    </w:p>
    <w:p>
      <w:pPr/>
      <w:r>
        <w:rPr>
          <w:lang w:val="pt_PT" w:bidi="pt_PT"/>
        </w:rPr>
      </w:r>
      <w:r>
        <w:rPr>
          <w:lang w:val="pt_PT" w:bidi="pt_PT"/>
        </w:rPr>
        <w:t>Jesus diz "Meu Pai Santo". Ele ainda está se dirigindo a Deus aqui e ao dizer "Meu Pai, que é santo", Jesus está mostrando como ele respeita e honra a Deus. Jesus pede a Deus que proteja os discípulos para que eles permaneçam ligados na fé, como Deus e Jesus estão ligados na fé. Jesus diz que ele protegeu os discípulos enquanto ele estava na terra e que nenhum deles se perdeu. Jesus não diz "se perdeu" em termos de que eles não sabem o caminho para algum lugar. Jesus quer dizer que eles continuarão a segui-lo e ficarão na comunidade de seguidores. Jesus então pede a Deus que proteja os discípulos com o mesmo poder que ele deu a Jesus para protegê-los. "Proteja-os pelo poder de seu nome". Quando Jesus fala sobre o nome de Deus, ele está dizendo que Deus é tão poderoso que ele pode proteger qualquer um de danos. Jesus também está pedindo que Deus proteja os discípulos para que eles obedeçam à palavra de Deus e encorajem e fortaleçam uns aos outros.</w:t>
      </w:r>
    </w:p>
    <w:p>
      <w:pPr/>
      <w:r>
        <w:rPr>
          <w:lang w:val="pt_PT" w:bidi="pt_PT"/>
        </w:rPr>
      </w:r>
      <w:r>
        <w:rPr>
          <w:lang w:val="pt_PT" w:bidi="pt_PT"/>
        </w:rPr>
        <w:t>O único discípulo que se desviará e não seguirá mais Jesus é aquele que trai Jesus, Judas Iscariotes. Judas estava no caminho, e seguia a Jesus, mas então Judas decidiu tomar outro caminho. Isso é para que as Escrituras fossem cumpridas. Os profetas judeus previram que alguém trairia o salvador prometido de Deus depois de comer com ele. As Escrituras se tornam realidade quando Judas Iscariotes faz isso.</w:t>
      </w:r>
    </w:p>
    <w:p>
      <w:pPr/>
      <w:r>
        <w:rPr>
          <w:lang w:val="pt_PT" w:bidi="pt_PT"/>
        </w:rPr>
      </w:r>
      <w:r>
        <w:rPr>
          <w:lang w:val="pt_PT" w:bidi="pt_PT"/>
        </w:rPr>
        <w:t xml:space="preserve">Vimos em uma passagem anterior que no início daquela noite, Jesus disse: "Aquele que compartilhou meu pão se voltou contra mim". Jesus e seus discípulos estão comendo essa refeição e provavelmente recontando a história do resgate da escravidão no Egito juntos. Eles comem o pão mergulhando parte dele em uma tigela e Jesus diz: "Um de vocês que comer comigo ajudará meus inimigos a me capturar". Então, mergulhando o pedaço de pão, Jesus o deu a Judas Iscariotes, que seria a pessoa que trairia Jesus. Na cultura judaica, apenas pessoas que confiavam uma na outra comiam juntas. Não pode haver pior traição do que comer com alguém, deixar a refeição, e trair essa pessoa. Jesus está mostrando o quão horrível era o crime de seu traidor. </w:t>
      </w:r>
    </w:p>
    <w:p>
      <w:pPr/>
      <w:r>
        <w:rPr>
          <w:lang w:val="pt_PT" w:bidi="pt_PT"/>
        </w:rPr>
      </w:r>
      <w:r>
        <w:rPr>
          <w:lang w:val="pt_PT" w:bidi="pt_PT"/>
        </w:rPr>
        <w:t>Está chegando o momento em que Judas Iscariotes trairá Jesus. Novamente Jesus diz que ele logo estará com Deus, mas que ele está dizendo essas orações agora "para que os discípulos sejam encorajados e tenham alegria em seus corações como eu tenho alegria em meu coração".</w:t>
      </w:r>
    </w:p>
    <w:p>
      <w:pPr/>
      <w:r>
        <w:rPr>
          <w:lang w:val="pt_PT" w:bidi="pt_PT"/>
        </w:rPr>
      </w:r>
      <w:r>
        <w:rPr>
          <w:lang w:val="pt_PT" w:bidi="pt_PT"/>
        </w:rPr>
        <w:t>Parem aqui e discutam essa pergunta em grupo: em sua cultura, o que faz vocês terem alegria em seus corações e os deixa felizes? Pausem este áudio aqui.</w:t>
      </w:r>
    </w:p>
    <w:p>
      <w:pPr/>
      <w:r>
        <w:rPr>
          <w:lang w:val="pt_PT" w:bidi="pt_PT"/>
        </w:rPr>
      </w:r>
      <w:r>
        <w:rPr>
          <w:lang w:val="pt_PT" w:bidi="pt_PT"/>
        </w:rPr>
        <w:t>Jesus deu a palavra, ou mensagem de Deus, aos discípulos. Como os discípulos agora são crentes em Jesus, o mundo começou a odiá-los porque eles não são mais "do" mundo. Jesus não quer que Deus leve os discípulos da terra, mas em vez disso novamente pede que Deus proteja os discípulos do Maligno, ou Satanás, enquanto eles ficam "no" mundo na terra.</w:t>
      </w:r>
    </w:p>
    <w:p>
      <w:pPr/>
      <w:r>
        <w:rPr>
          <w:lang w:val="pt_PT" w:bidi="pt_PT"/>
        </w:rPr>
      </w:r>
      <w:r>
        <w:rPr>
          <w:lang w:val="pt_PT" w:bidi="pt_PT"/>
        </w:rPr>
        <w:t>Parem aqui e discutam essa pergunta em grupo: em sua cultura, se vocês estão fazendo algo que vocês sentem que é certo, mas faz os outros odiarem ou ficarem com raiva, o que vocês fazem? Pausem este áudio aqui.</w:t>
      </w:r>
    </w:p>
    <w:p>
      <w:pPr/>
      <w:r>
        <w:rPr>
          <w:lang w:val="pt_PT" w:bidi="pt_PT"/>
        </w:rPr>
      </w:r>
      <w:r>
        <w:rPr>
          <w:lang w:val="pt_PT" w:bidi="pt_PT"/>
        </w:rPr>
        <w:t>Jesus novamente diz que ele não é "do" mundo e os discípulos também não são "do" mundo, agora que eles acreditam em Jesus e o seguem.</w:t>
      </w:r>
    </w:p>
    <w:p>
      <w:pPr/>
      <w:r>
        <w:rPr>
          <w:lang w:val="pt_PT" w:bidi="pt_PT"/>
        </w:rPr>
      </w:r>
      <w:r>
        <w:rPr>
          <w:lang w:val="pt_PT" w:bidi="pt_PT"/>
        </w:rPr>
        <w:t>Jesus pede a Deus que santifique ou separe os discípulos usando suas palavras ou mensagem que são sempre verdadeiras. Jesus se santificou ou se separou para os propósitos de Deus estando disposto a ser o sacrifício por nossos pecados. Quando ele fez isso, ele nos tornou santos, ou santificou.</w:t>
      </w:r>
    </w:p>
    <w:p>
      <w:pPr/>
      <w:r>
        <w:rPr>
          <w:lang w:val="pt_PT" w:bidi="pt_PT"/>
        </w:rPr>
      </w:r>
      <w:r>
        <w:rPr>
          <w:lang w:val="pt_PT" w:bidi="pt_PT"/>
        </w:rPr>
        <w:t>Jesus diz: "Como você me enviou para o mundo, eu os enviei", o que significa que, assim como Deus enviou Jesus para falar com os incrédulos, agora Jesus está enviando os discípulos para os incrédulos desse mundo para espalhar a mensagem sobre Deus.</w:t>
      </w:r>
    </w:p>
    <w:p>
      <w:pPr/>
      <w:r>
        <w:rPr>
          <w:lang w:val="pt_PT" w:bidi="pt_PT"/>
        </w:rPr>
      </w:r>
      <w:r>
        <w:rPr>
          <w:lang w:val="pt_PT" w:bidi="pt_PT"/>
        </w:rPr>
        <w:t>Parem aqui e discutam essa pergunta em grupo: vocês podem nos contar de uma vez em que vocês ouviram alguma notícia muito boa? Quem foi a primeira pessoa pra quem você contou? Pausem este áudio aqui.</w:t>
      </w:r>
    </w:p>
    <w:p>
      <w:pPr/>
      <w:r>
        <w:rPr>
          <w:lang w:val="pt_PT" w:bidi="pt_PT"/>
        </w:rPr>
      </w:r>
      <w:r>
        <w:rPr>
          <w:lang w:val="pt_PT" w:bidi="pt_PT"/>
        </w:rPr>
        <w:t>Se vocês imaginarem uma vela e a acenderem, mas então a colocarem debaixo de uma tigela, vocês não serão capazes de ver sua luz. Mas se vocês encontrassem um jarro de argila e fizessem alguns buracos nele, a luz brilharia através dos buracos. Os crentes são como esses jarros, a glória de Deus é a vela, e sua linha brilha de dentro de nós.</w:t>
      </w:r>
    </w:p>
    <w:p>
      <w:pPr/>
      <w:r>
        <w:rPr>
          <w:lang w:val="pt_PT" w:bidi="pt_PT"/>
        </w:rPr>
      </w:r>
      <w:r>
        <w:rPr>
          <w:lang w:val="pt_PT" w:bidi="pt_PT"/>
        </w:rPr>
        <w:t>Pausem este áudio aqui e discutam uma vez em que vocês viram a glória de Deus, ou poder de Deus, trabalhando dentro de alguém, e as pessoas ao redor dela também a viram, assim como essa luz brilhando pelos buracos dos jarros. Pausem este áudio aqui.</w:t>
      </w:r>
    </w:p>
    <w:p>
      <w:pPr/>
      <w:r>
        <w:rPr>
          <w:lang w:val="pt_PT" w:bidi="pt_PT"/>
        </w:rPr>
      </w:r>
      <w:r>
        <w:rPr>
          <w:lang w:val="pt_PT" w:bidi="pt_PT"/>
        </w:rPr>
        <w:t>Espero que isso ajude a mostrar que todos podemos nos tornar santos porque Deus é santo.</w:t>
      </w:r>
    </w:p>
    <w:p>
      <w:pPr/>
      <w:r>
        <w:rPr>
          <w:lang w:val="pt_PT" w:bidi="pt_PT"/>
        </w:rPr>
      </w:r>
      <w:r>
        <w:rPr>
          <w:lang w:val="pt_PT" w:bidi="pt_PT"/>
        </w:rPr>
        <w:t>Quando Jesus morrer na cruz, ele se tornará um sacrifício santo para os discípulos, para que eles também possam ser tornados santos pela palavra de Deus, que é sempre verdadeira. Jesus está plenamente ciente do que está prestes a acontecer com ele. Ele confia em Deus e ele sabe que o que acontece em seguida é o cumprimento de uma profecia de muito tempo atrás. O que Jesus está prestes a fazer significará que todos que acreditam nele se tornarão santos. Essa é uma oração de esperança por santidade que agora está disponível para todos nós.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17:1–19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2 cenas.</w:t>
      </w:r>
    </w:p>
    <w:p>
      <w:pPr/>
      <w:r>
        <w:rPr>
          <w:lang w:val="pt_PT" w:bidi="pt_PT"/>
        </w:rPr>
      </w:r>
      <w:r>
        <w:rPr>
          <w:b/>
          <w:lang w:val="pt_PT" w:bidi="pt_PT"/>
        </w:rPr>
        <w:t>Na primeira cena:</w:t>
      </w:r>
      <w:r>
        <w:rPr>
          <w:lang w:val="pt_PT" w:bidi="pt_PT"/>
        </w:rPr>
        <w:t xml:space="preserve"> Jesus acabou de terminar de falar com os discípulos. Jesus então olha para o céu e ora a Deus. Jesus ora para que Deus mostre a majestade de Jesus como Jesus mostrou a majestade de Deus.</w:t>
      </w:r>
    </w:p>
    <w:p>
      <w:pPr/>
      <w:r>
        <w:rPr>
          <w:lang w:val="pt_PT" w:bidi="pt_PT"/>
        </w:rPr>
      </w:r>
      <w:r>
        <w:rPr>
          <w:b/>
          <w:lang w:val="pt_PT" w:bidi="pt_PT"/>
        </w:rPr>
        <w:t>Na segunda cena:</w:t>
      </w:r>
      <w:r>
        <w:rPr>
          <w:lang w:val="pt_PT" w:bidi="pt_PT"/>
        </w:rPr>
        <w:t xml:space="preserve"> Jesus ora pelos discípulos.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não está falando, mas está presente e ouvindo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w:t>
      </w:r>
    </w:p>
    <w:p>
      <w:pPr>
        <w:pStyle w:val="ListBullet"/>
        <w:spacing w:line="240" w:lineRule="auto"/>
        <w:ind w:left="720"/>
      </w:pPr>
      <w:r>
        <w:rPr>
          <w:lang w:val="pt_PT" w:bidi="pt_PT"/>
        </w:rPr>
      </w:r>
      <w:r>
        <w:rPr>
          <w:lang w:val="pt_PT" w:bidi="pt_PT"/>
        </w:rPr>
        <w:t>Judas Iscariotes, o 12º discípulo, mencionado aqui apenas como aquele que estava perdido, mas não presente na cena</w:t>
      </w:r>
    </w:p>
    <w:p>
      <w:pPr>
        <w:pStyle w:val="ListBullet"/>
        <w:spacing w:line="240" w:lineRule="auto"/>
        <w:ind w:left="720"/>
      </w:pPr>
      <w:r>
        <w:rPr>
          <w:lang w:val="pt_PT" w:bidi="pt_PT"/>
        </w:rPr>
      </w:r>
      <w:r>
        <w:rPr>
          <w:lang w:val="pt_PT" w:bidi="pt_PT"/>
        </w:rPr>
        <w:t>Algumas pessoas para representar o mundo</w:t>
      </w:r>
    </w:p>
    <w:p>
      <w:pPr/>
      <w:r>
        <w:rPr>
          <w:lang w:val="pt_PT" w:bidi="pt_PT"/>
        </w:rPr>
      </w:r>
      <w:r>
        <w:rPr>
          <w:lang w:val="pt_PT" w:bidi="pt_PT"/>
        </w:rPr>
        <w:t>Em grupo, prestem atenção às partes do cenário da passagem:</w:t>
      </w:r>
    </w:p>
    <w:p>
      <w:pPr/>
      <w:r>
        <w:rPr>
          <w:lang w:val="pt_PT" w:bidi="pt_PT"/>
        </w:rPr>
      </w:r>
      <w:r>
        <w:rPr>
          <w:lang w:val="pt_PT" w:bidi="pt_PT"/>
        </w:rPr>
        <w:t xml:space="preserve">Jesus está falando com seus discípulos na noite da Páscoa. Eles ainda estão na sala onde estavam comendo a refeição da festa, ou estão saindo da cidade. </w:t>
      </w:r>
    </w:p>
    <w:p>
      <w:pPr/>
      <w:r>
        <w:rPr>
          <w:lang w:val="pt_PT" w:bidi="pt_PT"/>
        </w:rPr>
      </w:r>
      <w:r>
        <w:rPr>
          <w:lang w:val="pt_PT" w:bidi="pt_PT"/>
        </w:rPr>
        <w:t>Como Jesus estava orando a Deus, ele provavelmente estava olhando para cima enquanto orava, como era o costume judaico.</w:t>
      </w:r>
    </w:p>
    <w:p>
      <w:pPr/>
      <w:r>
        <w:rPr>
          <w:lang w:val="pt_PT" w:bidi="pt_PT"/>
        </w:rPr>
      </w:r>
      <w:r>
        <w:rPr>
          <w:lang w:val="pt_PT" w:bidi="pt_PT"/>
        </w:rPr>
        <w:t>Não está claro se os discípulos estão de pé ou sentados perto o suficiente de Jesus para ouvi-lo orar ou se eles estão de pé mais longe. Essa pode ter sido uma oração privada entre Deus e Jesus, e Jesus encorajou os discípulos em um momento diferente, dizendo palavras diferentes.</w:t>
      </w:r>
    </w:p>
    <w:p>
      <w:pPr/>
      <w:r>
        <w:rPr>
          <w:lang w:val="pt_PT" w:bidi="pt_PT"/>
        </w:rPr>
      </w:r>
      <w:r>
        <w:rPr>
          <w:lang w:val="pt_PT" w:bidi="pt_PT"/>
        </w:rPr>
        <w:t>Jesus começa orando a Deus e essa oração é principalmente sobre si mesmo e como Jesus está pedindo que Deus o honre, a honra que Jesus merece para que tanto Deus quanto a glória de Jesus possam ser vistas no mundo.</w:t>
      </w:r>
    </w:p>
    <w:p>
      <w:pPr/>
      <w:r>
        <w:rPr>
          <w:lang w:val="pt_PT" w:bidi="pt_PT"/>
        </w:rPr>
      </w:r>
      <w:r>
        <w:rPr>
          <w:lang w:val="pt_PT" w:bidi="pt_PT"/>
        </w:rPr>
        <w:t>Parem aqui e tentem a seguinte atividade em grupo: use uma tocha para que alguém acenda e brilhe no caráter de Jesus enquanto ele está orando. Durante essa oração, as pessoas poderiam encenar o que está acontecendo para que possamos ver claramente.</w:t>
      </w:r>
    </w:p>
    <w:p>
      <w:pPr/>
      <w:r>
        <w:rPr>
          <w:lang w:val="pt_PT" w:bidi="pt_PT"/>
        </w:rPr>
      </w:r>
      <w:r>
        <w:rPr>
          <w:lang w:val="pt_PT" w:bidi="pt_PT"/>
        </w:rPr>
        <w:t>Encontrem alguns objetos que possam representar "vida eterna" e peçam a alguém que os entregue aos discípulos como Jesus ora, "para que eu dê vida eterna a todos aqueles que Deus me deu". Pensem no que Jesus disse que a vida eterna é — que os crentes conheceriam o único Deus verdadeiro e Jesus, o salvador que Deus enviou. Jesus pede a Deus que o glorifique para que Deus possa ser glorificado. Vocês poderiam repetir a atividade anterior, se quiserem onde usam um item reflexivo e uma tocha, ou lanterna, para mostrar a glória de Deus. Pausem este áudio aqui.</w:t>
      </w:r>
    </w:p>
    <w:p>
      <w:pPr/>
      <w:r>
        <w:rPr>
          <w:lang w:val="pt_PT" w:bidi="pt_PT"/>
        </w:rPr>
      </w:r>
      <w:r>
        <w:rPr>
          <w:lang w:val="pt_PT" w:bidi="pt_PT"/>
        </w:rPr>
        <w:t>Jesus então termina essa oração e começa a orar pelos discípulos.</w:t>
      </w:r>
    </w:p>
    <w:p>
      <w:pPr/>
      <w:r>
        <w:rPr>
          <w:lang w:val="pt_PT" w:bidi="pt_PT"/>
        </w:rPr>
      </w:r>
      <w:r>
        <w:rPr>
          <w:lang w:val="pt_PT" w:bidi="pt_PT"/>
        </w:rPr>
        <w:t>A oração a seguir pode ser dividida em 4 seções.</w:t>
      </w:r>
    </w:p>
    <w:p>
      <w:pPr/>
      <w:r>
        <w:rPr>
          <w:lang w:val="pt_PT" w:bidi="pt_PT"/>
        </w:rPr>
      </w:r>
      <w:r>
        <w:rPr>
          <w:lang w:val="pt_PT" w:bidi="pt_PT"/>
        </w:rPr>
        <w:t>A primeira seção fala sobre como Jesus é glorificado para glorificar ainda mais a Deus e como Jesus logo estará completando o trabalho que Deus enviou Jesus para fazer.</w:t>
      </w:r>
    </w:p>
    <w:p>
      <w:pPr/>
      <w:r>
        <w:rPr>
          <w:lang w:val="pt_PT" w:bidi="pt_PT"/>
        </w:rPr>
      </w:r>
      <w:r>
        <w:rPr>
          <w:lang w:val="pt_PT" w:bidi="pt_PT"/>
        </w:rPr>
        <w:t>Jesus fala do trabalho que ele fez até agora para contar às pessoas sobre Deus e como eles agora são crentes em Jesus. Esses crentes sabem que tudo o que Jesus tem, vem de Deus, e que Deus enviou Jesus. Jesus continua a orar pela glória que ele recebeu de Deus.</w:t>
      </w:r>
    </w:p>
    <w:p>
      <w:pPr/>
      <w:r>
        <w:rPr>
          <w:lang w:val="pt_PT" w:bidi="pt_PT"/>
        </w:rPr>
      </w:r>
      <w:r>
        <w:rPr>
          <w:lang w:val="pt_PT" w:bidi="pt_PT"/>
        </w:rPr>
        <w:t>A segunda seção fala sobre como Deus revelou Jesus aos discípulos e que eles responderam com obediência a Deus.</w:t>
      </w:r>
    </w:p>
    <w:p>
      <w:pPr/>
      <w:r>
        <w:rPr>
          <w:lang w:val="pt_PT" w:bidi="pt_PT"/>
        </w:rPr>
      </w:r>
      <w:r>
        <w:rPr>
          <w:lang w:val="pt_PT" w:bidi="pt_PT"/>
        </w:rPr>
        <w:t xml:space="preserve">"Eles eram teus; você os deu, </w:t>
      </w:r>
      <w:r>
        <w:rPr>
          <w:b/>
          <w:lang w:val="pt_PT" w:bidi="pt_PT"/>
        </w:rPr>
        <w:t>os discípulos</w:t>
      </w:r>
      <w:r>
        <w:rPr>
          <w:lang w:val="pt_PT" w:bidi="pt_PT"/>
        </w:rPr>
        <w:t>, a mim e eles obedeceram à sua palavra". Os discípulos acreditavam que Jesus havia sido enviado por Deus. Tudo o que Jesus tinha, os discípulos sabiam que vinha de Deus.</w:t>
      </w:r>
    </w:p>
    <w:p>
      <w:pPr/>
      <w:r>
        <w:rPr>
          <w:lang w:val="pt_PT" w:bidi="pt_PT"/>
        </w:rPr>
      </w:r>
      <w:r>
        <w:rPr>
          <w:lang w:val="pt_PT" w:bidi="pt_PT"/>
        </w:rPr>
        <w:t>A terceira seção explora o relacionamento entre os discípulos e o mundo.</w:t>
      </w:r>
    </w:p>
    <w:p>
      <w:pPr/>
      <w:r>
        <w:rPr>
          <w:lang w:val="pt_PT" w:bidi="pt_PT"/>
        </w:rPr>
      </w:r>
      <w:r>
        <w:rPr>
          <w:lang w:val="pt_PT" w:bidi="pt_PT"/>
        </w:rPr>
        <w:t>Jesus ora pelos discípulos enquanto eles ficam para trás no mundo, para que Deus proteja os discípulos e os mantenha a salvo de danos.</w:t>
      </w:r>
    </w:p>
    <w:p>
      <w:pPr/>
      <w:r>
        <w:rPr>
          <w:lang w:val="pt_PT" w:bidi="pt_PT"/>
        </w:rPr>
      </w:r>
      <w:r>
        <w:rPr>
          <w:lang w:val="pt_PT" w:bidi="pt_PT"/>
        </w:rPr>
        <w:t>Jesus então diz a Deus: "Nenhum foi perdido, exceto aquele que está condenado à destruição" e essa pessoa é Judas Iscariotes.</w:t>
      </w:r>
    </w:p>
    <w:p>
      <w:pPr/>
      <w:r>
        <w:rPr>
          <w:lang w:val="pt_PT" w:bidi="pt_PT"/>
        </w:rPr>
      </w:r>
      <w:r>
        <w:rPr>
          <w:lang w:val="pt_PT" w:bidi="pt_PT"/>
        </w:rPr>
        <w:t>Jesus ora para que os discípulos "tenham alegria em seus corações como eu tenho alegria em meu coração".</w:t>
      </w:r>
    </w:p>
    <w:p>
      <w:pPr/>
      <w:r>
        <w:rPr>
          <w:lang w:val="pt_PT" w:bidi="pt_PT"/>
        </w:rPr>
      </w:r>
      <w:r>
        <w:rPr>
          <w:lang w:val="pt_PT" w:bidi="pt_PT"/>
        </w:rPr>
        <w:t>Jesus não quer que Deus leve os discípulos da terra, mas em vez disso novamente pede que Deus os proteja do Maligno, enquanto eles ficam "no" mundo na terra.</w:t>
      </w:r>
    </w:p>
    <w:p>
      <w:pPr/>
      <w:r>
        <w:rPr>
          <w:lang w:val="pt_PT" w:bidi="pt_PT"/>
        </w:rPr>
      </w:r>
      <w:r>
        <w:rPr>
          <w:lang w:val="pt_PT" w:bidi="pt_PT"/>
        </w:rPr>
        <w:t>A quarta seção foca na dedicação dos discípulos ao pai. Jesus pede que os discípulos sejam santificados, como Jesus é santo.</w:t>
      </w:r>
    </w:p>
    <w:p>
      <w:pPr/>
      <w:r>
        <w:rPr>
          <w:lang w:val="pt_PT" w:bidi="pt_PT"/>
        </w:rPr>
      </w:r>
      <w:r>
        <w:rPr>
          <w:lang w:val="pt_PT" w:bidi="pt_PT"/>
        </w:rPr>
        <w:t>Jesus ora para como ele se tornatá um sacrifício santo para servir a Deus, morrendo na cruz, os discípulos também possam ser feitos santos. Os discípulos então podem servir a Deus também espalhando a verdade e o tornando conhecido.</w:t>
      </w:r>
    </w:p>
    <w:p>
      <w:pPr/>
      <w:r>
        <w:rPr>
          <w:lang w:val="pt_PT" w:bidi="pt_PT"/>
        </w:rPr>
      </w:r>
      <w:r>
        <w:rPr>
          <w:lang w:val="pt_PT" w:bidi="pt_PT"/>
        </w:rPr>
        <w:t>Há muitas palavras que são repetidas nessa passagem, como mundo, glória e santificar (ou tornar santo). Talvez quando vocês ouvirem ou disserem essas palavras ao recontarem a passagem, vocês poderiam fazer um movimento especial com suas mãos.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17:1–19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2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não está falando, mas está presente e ouvindo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w:t>
      </w:r>
    </w:p>
    <w:p>
      <w:pPr>
        <w:pStyle w:val="ListBullet"/>
        <w:spacing w:line="240" w:lineRule="auto"/>
        <w:ind w:left="720"/>
      </w:pPr>
      <w:r>
        <w:rPr>
          <w:lang w:val="pt_PT" w:bidi="pt_PT"/>
        </w:rPr>
      </w:r>
      <w:r>
        <w:rPr>
          <w:lang w:val="pt_PT" w:bidi="pt_PT"/>
        </w:rPr>
        <w:t>Judas Iscariotes, o 12º discípulo, mencionado aqui apenas como aquele que estava perdido, mas não presente na cena</w:t>
      </w:r>
    </w:p>
    <w:p>
      <w:pPr>
        <w:pStyle w:val="ListBullet"/>
        <w:spacing w:line="240" w:lineRule="auto"/>
        <w:ind w:left="720"/>
      </w:pPr>
      <w:r>
        <w:rPr>
          <w:lang w:val="pt_PT" w:bidi="pt_PT"/>
        </w:rPr>
      </w:r>
      <w:r>
        <w:rPr>
          <w:lang w:val="pt_PT" w:bidi="pt_PT"/>
        </w:rPr>
        <w:t>Algumas pessoas para representar o mundo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está orando durante a maior parte dessa seção. Enquanto ele está orando, outras pessoas podem encenar o que está sendo dito.</w:t>
      </w:r>
    </w:p>
    <w:p>
      <w:pPr/>
      <w:r>
        <w:rPr>
          <w:lang w:val="pt_PT" w:bidi="pt_PT"/>
        </w:rPr>
      </w:r>
      <w:r>
        <w:rPr>
          <w:lang w:val="pt_PT" w:bidi="pt_PT"/>
        </w:rPr>
        <w:t>Primeira cena</w:t>
      </w:r>
    </w:p>
    <w:p>
      <w:pPr/>
      <w:r>
        <w:rPr>
          <w:lang w:val="pt_PT" w:bidi="pt_PT"/>
        </w:rPr>
      </w:r>
      <w:r>
        <w:rPr>
          <w:lang w:val="pt_PT" w:bidi="pt_PT"/>
        </w:rPr>
        <w:t>Vocês poderiam começar interpretando que as pessoas que interpretam Jesus e os discípulos estão conversando na noite da Páscoa. Eles ainda estão na sala onde estavam comendo a refeição da festa, ou estão saindo da cidade. O cenário aqui não é tão importante quanto as palavras que Jesus falou. Jesus pode ter usado sua mão como um sinal para que os discípulos se sentassem. Jesus então caminha um pouco à frente, então se volta para Deus e começa a orar.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os discípulos: “O que vocês estão sentindo ou pensando?”. A pessoa pode responder com coisas como: "Foi bom falar com Jesus e aprender mais sobre ele", ou "Isso nos deu muito em que pensar".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Segunda cena</w:t>
      </w:r>
    </w:p>
    <w:p>
      <w:pPr/>
      <w:r>
        <w:rPr>
          <w:lang w:val="pt_PT" w:bidi="pt_PT"/>
        </w:rPr>
      </w:r>
      <w:r>
        <w:rPr>
          <w:lang w:val="pt_PT" w:bidi="pt_PT"/>
        </w:rPr>
        <w:t>Jesus então caminha um pouco à frente dos discípulos e se vira para olhar para o céu e orar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"Foi bom caminhar e falar com os discípulos", ou "Agora é hora de orar a meu Pai", e "Sei que meu propósito na terra está quase cumprido".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a distribuição dos objetos da vida eterna ao discípulo como Jesus diz "para que ele possa dar a eles vida eterna".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"Sei que dei vida eterna a todas as pessoas que Deus me disse para dar", ou "Estou tão feliz por que esses discípulos se juntarão a mim no céu um dia".</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"Estamos tão felizes por poder viver com Jesus para sempre", ou "Me pergunto como será o céu", e "Me pergunto que tipo de comida comeremos — será que precisaremos comer?"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a glória de Deus brilhando com alguém acendendo uma tocha, ou lanterna, e iluminando Jesus enquanto ele diz: "E agora, Pai, glorifica-me em tua presença com a glória que eu tinha contigo antes do mundo existir" se a tocha puder ser mais brilhante ou você puder acender mais tochas ao mesmo tempo para mostrar a glória de Deus sobre Jesus será bom. Naquele momento, todos os discípulos poderiam se voltar e olhar para Jesus com surpresa.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"Sei que meu propósito na terra está quase cumprido", ou "Espero retornar ao céu para estar ao lado de meu Pai", e "Espero que a minha glória e a de meu Pai sejam mostradas a mais pessoas".</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"A glória de Deus é incrível", ou "É tão brilhante que podemos vê-la no rosto de Jesus", e "Estamos ansiosos para dizer a mais pessoas sobre a glória de Deus 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Terceira cena</w:t>
      </w:r>
    </w:p>
    <w:p>
      <w:pPr/>
      <w:r>
        <w:rPr>
          <w:lang w:val="pt_PT" w:bidi="pt_PT"/>
        </w:rPr>
      </w:r>
      <w:r>
        <w:rPr>
          <w:lang w:val="pt_PT" w:bidi="pt_PT"/>
        </w:rPr>
        <w:t>Jesus agora está orando por seus discípulos. A pessoa que interpreta Jesus poderia interagir com os discípulos nessa cena.</w:t>
      </w:r>
    </w:p>
    <w:p>
      <w:pPr/>
      <w:r>
        <w:rPr>
          <w:lang w:val="pt_PT" w:bidi="pt_PT"/>
        </w:rPr>
      </w:r>
      <w:r>
        <w:rPr>
          <w:lang w:val="pt_PT" w:bidi="pt_PT"/>
        </w:rPr>
        <w:t>Encenem Jesus se aproximando dos discípulos enquanto ele diz: "Eu te revelei àqueles que tu me deste", então a pessoa que interpreta Deus poderia entregar uma pilha de folhas a Jesus, e então Jesus poderia distribuí-las aos discípulos para mostrar que "Eu dei a eles as palavras que tu me deste, e eles as aceitaram".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"Quero que esses discípulos saibam que o que eu tenho vem de Deus", ou "Amo que eu possa compartilhar a palavra de Deus com esses discípulos", e "Estou tão feliz por terem aceitado essa palavra de mim e de Deus".</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"Estamos felizes por ter ouvido as palavras de Deus e felizes por Jesus ter compartilhado as palavras com eles", ou "Estamos ansiosos para compartilhar essas palavras com outras pessoas", e "Estamos animados para contar a mais pessoas sobre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Jesus diz: "Logo não estarei no mundo, mas os discípulos ficarão para trás", a pessoa que interpreta Jesus poderia olhar para seus discípulos.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"Estou um pouco triste por estar deixando esses discípulos", ou "Estou tão orgulhoso de quão fiéis eles foram", e "Estou animado com o impacto que eles terão sobre outras pessoas enquanto espalham a mensagem sobre Deus".</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"Não temos exatamente certeza de quando Jesus nos deixará, ou como será sua partida", ou "Realmente sentiremos falta de Jesus, ele foi um amigo tão fiel", e "Estamos nos perguntando sobre o que acontecerá em seguida e o que Jesus fará".</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Enquanto Jesus pede a Deus que proteja os discípulos, vocês poderiam formar um círculo ao redor dos discípulos e agir como uma barreira protetora. Todos os discípulos poderiam se segurar aos braços uns dos outros para mostrar que "eles são um".</w:t>
      </w:r>
    </w:p>
    <w:p>
      <w:pPr/>
      <w:r>
        <w:rPr>
          <w:lang w:val="pt_PT" w:bidi="pt_PT"/>
        </w:rPr>
      </w:r>
      <w:r>
        <w:rPr>
          <w:lang w:val="pt_PT" w:bidi="pt_PT"/>
        </w:rPr>
        <w:t>Quando Jesus diz "para que os discípulos possam ter a plena medida de minha alegria dentro deles", os discípulos poderiam se levantar, sorrir e levantar as mãos em adoração.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"Temos tanta alegria em nossos corações", ou "Esperamos compartilhar essa alegria com outras pessoas quando contarmos a elas sobre Jesus", e "Não há mais nada que nos traga tanta alegria".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Algumas pessoas para representar o mundo. O personagem que interpreta Jesus poderia dar mais algumas páginas aos discípulos para representar novamente a palavra, e as pessoas que estão representando o mundo poderiam ficar iradas com os discípulos e tentar atacá-los. As outras pessoas que faziam um círculo ao redor dos discípulos antes poderiam fazê-lo novamente para formar um anel de proteção em torno dos discípulos. Essas mesmas pessoas poderiam então lutar contra o "mundo" e lutar contra eles para mostrar a proteção de Deus sobre os discípulos. O "mundo" pode parar de lutar, mas deixe que eles permaneçam na cena para que fique claro que eles sempre estarão presentes.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"Quero que os discípulos fiquem seguros depois que eu partir", ou "Algumas pessoas no mundo não gostarão deles", e "Apesar dessa dura verdade, Jesus está feliz por os discípulos terem escolhido tomar o caminho difícil para segui-lo e ajudar a salvar outras pessoas de seus pecados".</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"Estamos com medo do que algumas pessoas no mundo farão conosco", ou "Haverá tempos difíceis à frente", e "Mas viver para Jesus vale a pena".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então diz: "Por eles eu me santifico, para que eles também sejam verdadeiramente santificados".</w:t>
      </w:r>
    </w:p>
    <w:p>
      <w:pPr/>
      <w:r>
        <w:rPr>
          <w:lang w:val="pt_PT" w:bidi="pt_PT"/>
        </w:rPr>
      </w:r>
      <w:r>
        <w:rPr>
          <w:lang w:val="pt_PT" w:bidi="pt_PT"/>
        </w:rPr>
        <w:t>Encenem o exercício de antes com a tocha, ou lanterna, brilhando sobre Jesus, com Jesus segurando um espelho ou uma lata e então brilhando a luz refletida sobre os discípulos. Como Deus é santo, Jesus é santo, e ele está tornando os discípulos santos.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17:1–19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olha para o céu ao </w:t>
      </w:r>
      <w:r>
        <w:rPr>
          <w:b/>
          <w:lang w:val="pt_PT" w:bidi="pt_PT"/>
        </w:rPr>
        <w:t>orar</w:t>
      </w:r>
      <w:r>
        <w:rPr>
          <w:lang w:val="pt_PT" w:bidi="pt_PT"/>
        </w:rPr>
        <w:t xml:space="preserve"> para mostrar que ele está falando com Deus, o Pai, que vive no céu. Traduza orar como você traduziu em passagens anteriores. </w:t>
      </w:r>
      <w:r>
        <w:rPr>
          <w:lang w:val="pt_PT" w:bidi="pt_PT"/>
        </w:rPr>
        <w:t>Orar</w:t>
      </w:r>
      <w:r>
        <w:rPr>
          <w:lang w:val="pt_PT" w:bidi="pt_PT"/>
        </w:rPr>
        <w:t xml:space="preserve"> está no Glossário Mestre.</w:t>
      </w:r>
    </w:p>
    <w:p>
      <w:pPr/>
      <w:r>
        <w:rPr>
          <w:lang w:val="pt_PT" w:bidi="pt_PT"/>
        </w:rPr>
      </w:r>
      <w:r>
        <w:rPr>
          <w:lang w:val="pt_PT" w:bidi="pt_PT"/>
        </w:rPr>
        <w:t>Jesus diz "Pai, chegou a hora. Glorifique seu filho, para que seu filho possa glorificar você", o que significa que logo será hora de Jesus ser levado para morrer na cruz e a glória de Deus e Jesus serem reveladas ao mundo.</w:t>
      </w:r>
    </w:p>
    <w:p>
      <w:pPr/>
      <w:r>
        <w:rPr>
          <w:lang w:val="pt_PT" w:bidi="pt_PT"/>
        </w:rPr>
      </w:r>
      <w:r>
        <w:rPr>
          <w:lang w:val="pt_PT" w:bidi="pt_PT"/>
        </w:rPr>
        <w:t xml:space="preserve">Deus deu a Jesus toda a </w:t>
      </w:r>
      <w:r>
        <w:rPr>
          <w:b/>
          <w:lang w:val="pt_PT" w:bidi="pt_PT"/>
        </w:rPr>
        <w:t>autoridade</w:t>
      </w:r>
      <w:r>
        <w:rPr>
          <w:lang w:val="pt_PT" w:bidi="pt_PT"/>
        </w:rPr>
        <w:t xml:space="preserve"> sobre todas as pessoas. Traduza autoridade da mesma maneira que nas passagens anteriores e lembre-se que </w:t>
      </w:r>
      <w:r>
        <w:rPr>
          <w:lang w:val="pt_PT" w:bidi="pt_PT"/>
        </w:rPr>
        <w:t>autoridade</w:t>
      </w:r>
      <w:r>
        <w:rPr>
          <w:lang w:val="pt_PT" w:bidi="pt_PT"/>
        </w:rPr>
        <w:t xml:space="preserve"> está no glossário mestre. Isso era para que Jesus pudesse dar </w:t>
      </w:r>
      <w:r>
        <w:rPr>
          <w:b/>
          <w:lang w:val="pt_PT" w:bidi="pt_PT"/>
        </w:rPr>
        <w:t>vida eterna</w:t>
      </w:r>
      <w:r>
        <w:rPr>
          <w:lang w:val="pt_PT" w:bidi="pt_PT"/>
        </w:rPr>
        <w:t xml:space="preserve"> às pessoas que Deus havia dado a ele para serem seus seguidores. Traduzam vida eterna da mesma maneira que vocês traduziram em passagens anteriores. </w:t>
      </w:r>
      <w:r>
        <w:rPr>
          <w:lang w:val="pt_PT" w:bidi="pt_PT"/>
        </w:rPr>
        <w:t>Vida eterna</w:t>
      </w:r>
      <w:r>
        <w:rPr>
          <w:lang w:val="pt_PT" w:bidi="pt_PT"/>
        </w:rPr>
        <w:t xml:space="preserve"> está no Glossário Mestre. Vida eterna é quando as pessoas conhecem o único Deus verdadeiro, e Jesus </w:t>
      </w:r>
      <w:r>
        <w:rPr>
          <w:b/>
          <w:lang w:val="pt_PT" w:bidi="pt_PT"/>
        </w:rPr>
        <w:t>Cristo</w:t>
      </w:r>
      <w:r>
        <w:rPr>
          <w:lang w:val="pt_PT" w:bidi="pt_PT"/>
        </w:rPr>
        <w:t xml:space="preserve">, a quem Deus enviou. Traduzam Cristo ou Messias como vocês traduziram em passagens anteriores. </w:t>
      </w:r>
      <w:r>
        <w:rPr>
          <w:lang w:val="pt_PT" w:bidi="pt_PT"/>
        </w:rPr>
        <w:t>Cristo</w:t>
      </w:r>
      <w:r>
        <w:rPr>
          <w:lang w:val="pt_PT" w:bidi="pt_PT"/>
        </w:rPr>
        <w:t xml:space="preserve"> ou </w:t>
      </w:r>
      <w:r>
        <w:rPr>
          <w:lang w:val="pt_PT" w:bidi="pt_PT"/>
        </w:rPr>
        <w:t>Messias</w:t>
      </w:r>
      <w:r>
        <w:rPr>
          <w:lang w:val="pt_PT" w:bidi="pt_PT"/>
        </w:rPr>
        <w:t xml:space="preserve"> está no Glossário Mestre.</w:t>
      </w:r>
    </w:p>
    <w:p>
      <w:pPr/>
      <w:r>
        <w:rPr>
          <w:lang w:val="pt_PT" w:bidi="pt_PT"/>
        </w:rPr>
      </w:r>
      <w:r>
        <w:rPr>
          <w:lang w:val="pt_PT" w:bidi="pt_PT"/>
        </w:rPr>
        <w:t xml:space="preserve">Jesus continua a dizer que ele trouxe glória a Deus na terra ao terminar o </w:t>
      </w:r>
      <w:r>
        <w:rPr>
          <w:b/>
          <w:lang w:val="pt_PT" w:bidi="pt_PT"/>
        </w:rPr>
        <w:t>trabalho</w:t>
      </w:r>
      <w:r>
        <w:rPr>
          <w:lang w:val="pt_PT" w:bidi="pt_PT"/>
        </w:rPr>
        <w:t xml:space="preserve">, ou as tarefas que Deus deu a ele para fazer. Jesus pede a Deus que dê a ele </w:t>
      </w:r>
      <w:r>
        <w:rPr>
          <w:b/>
          <w:lang w:val="pt_PT" w:bidi="pt_PT"/>
        </w:rPr>
        <w:t>glória</w:t>
      </w:r>
      <w:r>
        <w:rPr>
          <w:lang w:val="pt_PT" w:bidi="pt_PT"/>
        </w:rPr>
        <w:t xml:space="preserve">. O trabalho aqui é compartilhar a mensagem de Deus com pessoas na terra para que elas tenham a chance de ser salvas de seus pecados e sejam obedientes a Jesus. Jesus não estava pedindo glória para se fazer parecer bom, mas para mostrar ao mundo o quão maravilhoso Deus é. Traduza glória como vocês fizeram em passagens anteriores. </w:t>
      </w:r>
      <w:r>
        <w:rPr>
          <w:lang w:val="pt_PT" w:bidi="pt_PT"/>
        </w:rPr>
        <w:t>Glória</w:t>
      </w:r>
      <w:r>
        <w:rPr>
          <w:lang w:val="pt_PT" w:bidi="pt_PT"/>
        </w:rPr>
        <w:t xml:space="preserve"> está no Glossário Mestre.</w:t>
      </w:r>
    </w:p>
    <w:p>
      <w:pPr/>
      <w:r>
        <w:rPr>
          <w:lang w:val="pt_PT" w:bidi="pt_PT"/>
        </w:rPr>
      </w:r>
      <w:r>
        <w:rPr>
          <w:lang w:val="pt_PT" w:bidi="pt_PT"/>
        </w:rPr>
        <w:t xml:space="preserve">Jesus disse a Deus: "Você os deu a mim e eles obedeceram à sua </w:t>
      </w:r>
      <w:r>
        <w:rPr>
          <w:b/>
          <w:lang w:val="pt_PT" w:bidi="pt_PT"/>
        </w:rPr>
        <w:t>palavra</w:t>
      </w:r>
      <w:r>
        <w:rPr>
          <w:lang w:val="pt_PT" w:bidi="pt_PT"/>
        </w:rPr>
        <w:t xml:space="preserve">". Tudo o que Jesus tinha veio de Deus, e os discípulos sabiam disso porque Jesus compartilhou as palavras ou mensagem das boas novas de Deus com eles. Traduzam Palavra como vocês fizeram em passagens anteriores, e lembrem-se de que </w:t>
      </w:r>
      <w:r>
        <w:rPr>
          <w:lang w:val="pt_PT" w:bidi="pt_PT"/>
        </w:rPr>
        <w:t>Palavra</w:t>
      </w:r>
      <w:r>
        <w:rPr>
          <w:lang w:val="pt_PT" w:bidi="pt_PT"/>
        </w:rPr>
        <w:t xml:space="preserve"> está no Glossário Mestre.</w:t>
      </w:r>
    </w:p>
    <w:p>
      <w:pPr/>
      <w:r>
        <w:rPr>
          <w:lang w:val="pt_PT" w:bidi="pt_PT"/>
        </w:rPr>
      </w:r>
      <w:r>
        <w:rPr>
          <w:lang w:val="pt_PT" w:bidi="pt_PT"/>
        </w:rPr>
        <w:t>Jesus continua a orar pelos discípulos porque eles pertencem a Deus, mas ele não ora pelo "</w:t>
      </w:r>
      <w:r>
        <w:rPr>
          <w:b/>
          <w:lang w:val="pt_PT" w:bidi="pt_PT"/>
        </w:rPr>
        <w:t>mundo</w:t>
      </w:r>
      <w:r>
        <w:rPr>
          <w:lang w:val="pt_PT" w:bidi="pt_PT"/>
        </w:rPr>
        <w:t>". O "mundo" aqui significa essas pessoas que se recusam a acreditar em Jesus e, em vez disso, vivem em pecado e desobedecem a Deus.</w:t>
      </w:r>
    </w:p>
    <w:p>
      <w:pPr/>
      <w:r>
        <w:rPr>
          <w:lang w:val="pt_PT" w:bidi="pt_PT"/>
        </w:rPr>
      </w:r>
      <w:r>
        <w:rPr>
          <w:lang w:val="pt_PT" w:bidi="pt_PT"/>
        </w:rPr>
        <w:t xml:space="preserve">Jesus diz "Meu Pai Santo", que significa "Meu Pai, que é santo". Jesus está demonstrando como ele respeita e honra a Deus. Traduza </w:t>
      </w:r>
      <w:r>
        <w:rPr>
          <w:b/>
          <w:lang w:val="pt_PT" w:bidi="pt_PT"/>
        </w:rPr>
        <w:t>santo</w:t>
      </w:r>
      <w:r>
        <w:rPr>
          <w:lang w:val="pt_PT" w:bidi="pt_PT"/>
        </w:rPr>
        <w:t xml:space="preserve"> da mesma maneira que nas passagens anteriores e lembre-se que </w:t>
      </w:r>
      <w:r>
        <w:rPr>
          <w:lang w:val="pt_PT" w:bidi="pt_PT"/>
        </w:rPr>
        <w:t>santo</w:t>
      </w:r>
      <w:r>
        <w:rPr>
          <w:lang w:val="pt_PT" w:bidi="pt_PT"/>
        </w:rPr>
        <w:t xml:space="preserve"> está no glossário mestre.</w:t>
      </w:r>
    </w:p>
    <w:p>
      <w:pPr/>
      <w:r>
        <w:rPr>
          <w:lang w:val="pt_PT" w:bidi="pt_PT"/>
        </w:rPr>
      </w:r>
      <w:r>
        <w:rPr>
          <w:lang w:val="pt_PT" w:bidi="pt_PT"/>
        </w:rPr>
        <w:t xml:space="preserve">Jesus pede a Deus que proteja os discípulos para que eles permaneçam ligados na fé, o que significa </w:t>
      </w:r>
      <w:r>
        <w:rPr>
          <w:b/>
          <w:lang w:val="pt_PT" w:bidi="pt_PT"/>
        </w:rPr>
        <w:t>ser como um só</w:t>
      </w:r>
      <w:r>
        <w:rPr>
          <w:lang w:val="pt_PT" w:bidi="pt_PT"/>
        </w:rPr>
        <w:t xml:space="preserve">, como Deus e Jesus estão ligados </w:t>
      </w:r>
      <w:r>
        <w:rPr>
          <w:b/>
          <w:lang w:val="pt_PT" w:bidi="pt_PT"/>
        </w:rPr>
        <w:t>na fé</w:t>
      </w:r>
      <w:r>
        <w:rPr>
          <w:lang w:val="pt_PT" w:bidi="pt_PT"/>
        </w:rPr>
        <w:t>, o que significa que eles estavam unidos em seus pensamentos. Eles pensavam da mesma maneira e tinham as mesmas intenções.</w:t>
      </w:r>
    </w:p>
    <w:p>
      <w:pPr/>
      <w:r>
        <w:rPr>
          <w:lang w:val="pt_PT" w:bidi="pt_PT"/>
        </w:rPr>
      </w:r>
      <w:r>
        <w:rPr>
          <w:lang w:val="pt_PT" w:bidi="pt_PT"/>
        </w:rPr>
        <w:t xml:space="preserve">Jesus diz que ele protegeu os discípulos enquanto ele estava na terra e que nenhum deles se </w:t>
      </w:r>
      <w:r>
        <w:rPr>
          <w:b/>
          <w:lang w:val="pt_PT" w:bidi="pt_PT"/>
        </w:rPr>
        <w:t>perdeu</w:t>
      </w:r>
      <w:r>
        <w:rPr>
          <w:lang w:val="pt_PT" w:bidi="pt_PT"/>
        </w:rPr>
        <w:t>. Se perder significa que eles não estariam mais seguindo Jesus.</w:t>
      </w:r>
    </w:p>
    <w:p>
      <w:pPr/>
      <w:r>
        <w:rPr>
          <w:lang w:val="pt_PT" w:bidi="pt_PT"/>
        </w:rPr>
      </w:r>
      <w:r>
        <w:rPr>
          <w:lang w:val="pt_PT" w:bidi="pt_PT"/>
        </w:rPr>
        <w:t xml:space="preserve">A única pessoa a ser perdida é a pessoa "condenada à destruição", ou a pessoa que trai Jesus. Essa pessoa estava perdida "para que as </w:t>
      </w:r>
      <w:r>
        <w:rPr>
          <w:b/>
          <w:lang w:val="pt_PT" w:bidi="pt_PT"/>
        </w:rPr>
        <w:t>Escrituras</w:t>
      </w:r>
      <w:r>
        <w:rPr>
          <w:lang w:val="pt_PT" w:bidi="pt_PT"/>
        </w:rPr>
        <w:t xml:space="preserve"> fossem cumpridas". Escrituras eram os livros santos judeus que agora conhecemos como o Antigo Testamento. As Escrituras judaicas incluíam os escritos dos profetas judeus. Traduza Escrituras como você traduziu em passagens anteriores. </w:t>
      </w:r>
      <w:r>
        <w:rPr>
          <w:lang w:val="pt_PT" w:bidi="pt_PT"/>
        </w:rPr>
        <w:t>Escrituras</w:t>
      </w:r>
      <w:r>
        <w:rPr>
          <w:lang w:val="pt_PT" w:bidi="pt_PT"/>
        </w:rPr>
        <w:t xml:space="preserve"> está no Glossário Mestre.</w:t>
      </w:r>
    </w:p>
    <w:p>
      <w:pPr/>
      <w:r>
        <w:rPr>
          <w:lang w:val="pt_PT" w:bidi="pt_PT"/>
        </w:rPr>
      </w:r>
      <w:r>
        <w:rPr>
          <w:lang w:val="pt_PT" w:bidi="pt_PT"/>
        </w:rPr>
        <w:t>Jesus novamente diz que ele não é "do" mundo e os discípulos também não são "do" mundo, agora que eles acreditam em Jesus e o seguem.</w:t>
      </w:r>
    </w:p>
    <w:p>
      <w:pPr/>
      <w:r>
        <w:rPr>
          <w:lang w:val="pt_PT" w:bidi="pt_PT"/>
        </w:rPr>
      </w:r>
      <w:r>
        <w:rPr>
          <w:lang w:val="pt_PT" w:bidi="pt_PT"/>
        </w:rPr>
        <w:t xml:space="preserve">Jesus ora para que Deus proteja os discípulos do "maligno", que é outro nome para Satanás. Traduza </w:t>
      </w:r>
      <w:r>
        <w:rPr>
          <w:b/>
          <w:lang w:val="pt_PT" w:bidi="pt_PT"/>
        </w:rPr>
        <w:t>Satanás</w:t>
      </w:r>
      <w:r>
        <w:rPr>
          <w:lang w:val="pt_PT" w:bidi="pt_PT"/>
        </w:rPr>
        <w:t xml:space="preserve"> como você traduziu em passagens anteriores. </w:t>
      </w:r>
      <w:r>
        <w:rPr>
          <w:lang w:val="pt_PT" w:bidi="pt_PT"/>
        </w:rPr>
        <w:t>Satanás</w:t>
      </w:r>
      <w:r>
        <w:rPr>
          <w:lang w:val="pt_PT" w:bidi="pt_PT"/>
        </w:rPr>
        <w:t xml:space="preserve"> está no Glossário Mestre.</w:t>
      </w:r>
    </w:p>
    <w:p>
      <w:pPr/>
      <w:r>
        <w:rPr>
          <w:lang w:val="pt_PT" w:bidi="pt_PT"/>
        </w:rPr>
      </w:r>
      <w:r>
        <w:rPr>
          <w:lang w:val="pt_PT" w:bidi="pt_PT"/>
        </w:rPr>
        <w:t xml:space="preserve">Jesus pede a Deus que </w:t>
      </w:r>
      <w:r>
        <w:rPr>
          <w:b/>
          <w:lang w:val="pt_PT" w:bidi="pt_PT"/>
        </w:rPr>
        <w:t>santifique</w:t>
      </w:r>
      <w:r>
        <w:rPr>
          <w:lang w:val="pt_PT" w:bidi="pt_PT"/>
        </w:rPr>
        <w:t xml:space="preserve"> os discípulos, o que significa "os tornar santos" usando as palavras ou mensagem de Deus que são sempre verdadeiras.</w:t>
      </w:r>
    </w:p>
    <w:p>
      <w:pPr/>
      <w:r>
        <w:rPr>
          <w:lang w:val="pt_PT" w:bidi="pt_PT"/>
        </w:rPr>
      </w:r>
      <w:r>
        <w:rPr>
          <w:lang w:val="pt_PT" w:bidi="pt_PT"/>
        </w:rPr>
        <w:t xml:space="preserve">Parem aqui e discutam como vocês descreverão santificar, ou tornar santo. </w:t>
      </w:r>
      <w:r>
        <w:rPr>
          <w:lang w:val="pt_PT" w:bidi="pt_PT"/>
        </w:rPr>
        <w:t>Santificação</w:t>
      </w:r>
      <w:r>
        <w:rPr>
          <w:lang w:val="pt_PT" w:bidi="pt_PT"/>
        </w:rPr>
        <w:t xml:space="preserve"> e </w:t>
      </w:r>
      <w:r>
        <w:rPr>
          <w:lang w:val="pt_PT" w:bidi="pt_PT"/>
        </w:rPr>
        <w:t>Santo</w:t>
      </w:r>
      <w:r>
        <w:rPr>
          <w:lang w:val="pt_PT" w:bidi="pt_PT"/>
        </w:rPr>
        <w:t xml:space="preserve"> estão no Glossário Mestre. Pausem este áudio aqui.</w:t>
      </w:r>
    </w:p>
    <w:p>
      <w:pPr/>
      <w:r>
        <w:rPr>
          <w:lang w:val="pt_PT" w:bidi="pt_PT"/>
        </w:rPr>
      </w:r>
      <w:r>
        <w:rPr>
          <w:lang w:val="pt_PT" w:bidi="pt_PT"/>
        </w:rPr>
        <w:t xml:space="preserve">Jesus diz: "Como você </w:t>
      </w:r>
      <w:r>
        <w:rPr>
          <w:b/>
          <w:lang w:val="pt_PT" w:bidi="pt_PT"/>
        </w:rPr>
        <w:t>me enviou</w:t>
      </w:r>
      <w:r>
        <w:rPr>
          <w:lang w:val="pt_PT" w:bidi="pt_PT"/>
        </w:rPr>
        <w:t xml:space="preserve"> para o mundo, eu </w:t>
      </w:r>
      <w:r>
        <w:rPr>
          <w:b/>
          <w:lang w:val="pt_PT" w:bidi="pt_PT"/>
        </w:rPr>
        <w:t>os enviei</w:t>
      </w:r>
      <w:r>
        <w:rPr>
          <w:lang w:val="pt_PT" w:bidi="pt_PT"/>
        </w:rPr>
        <w:t>", o que significa que, assim como Deus enviou Jesus para falar com os incrédulos, agora Jesus está enviando os discípulos para os incrédulos desse mundo para espalhar a mensagem sobre Deus.</w:t>
      </w:r>
    </w:p>
    <w:p>
      <w:pPr/>
      <w:r>
        <w:rPr>
          <w:lang w:val="pt_PT" w:bidi="pt_PT"/>
        </w:rPr>
      </w:r>
      <w:r>
        <w:rPr>
          <w:lang w:val="pt_PT" w:bidi="pt_PT"/>
        </w:rPr>
        <w:t xml:space="preserve">Jesus diz que ele se santificará por causa dos discípulos. Jesus está dizendo que ele se dedicará a Deus se fazendo um sacrifício santo, ou especial, morrendo por seus seguidores. Jesus diz: "Eu me darei como um sacrifício santo por eles para que sua verdade possa os tornar santos". Tanto </w:t>
      </w:r>
      <w:r>
        <w:rPr>
          <w:lang w:val="pt_PT" w:bidi="pt_PT"/>
        </w:rPr>
        <w:t>santo</w:t>
      </w:r>
      <w:r>
        <w:rPr>
          <w:lang w:val="pt_PT" w:bidi="pt_PT"/>
        </w:rPr>
        <w:t xml:space="preserve"> quanto </w:t>
      </w:r>
      <w:r>
        <w:rPr>
          <w:lang w:val="pt_PT" w:bidi="pt_PT"/>
        </w:rPr>
        <w:t>sacrifício</w:t>
      </w:r>
      <w:r>
        <w:rPr>
          <w:lang w:val="pt_PT" w:bidi="pt_PT"/>
        </w:rPr>
        <w:t xml:space="preserve"> estão no Glossário Mestre.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17:20–26</w:t>
      </w:r>
      <w:r>
        <w:rPr>
          <w:lang w:val="pt_PT" w:bidi="pt_PT"/>
        </w:rPr>
      </w:r>
    </w:p>
    <w:p>
      <w:pPr>
        <w:pStyle w:val="Heading3"/>
      </w:pPr>
      <w:r>
        <w:rPr>
          <w:lang w:val="pt_PT" w:bidi="pt_PT"/>
        </w:rPr>
        <w:t>Ouvir e Sentir</w:t>
      </w:r>
    </w:p>
    <w:p>
      <w:pPr/>
      <w:r>
        <w:rPr>
          <w:lang w:val="pt_PT" w:bidi="pt_PT"/>
        </w:rPr>
      </w:r>
      <w:r>
        <w:rPr>
          <w:lang w:val="pt_PT" w:bidi="pt_PT"/>
        </w:rPr>
        <w:t>Nesta etapa, ouçam João 17:20–26 e guardem-no em seus corações.</w:t>
      </w:r>
    </w:p>
    <w:p>
      <w:pPr/>
      <w:r>
        <w:rPr>
          <w:lang w:val="pt_PT" w:bidi="pt_PT"/>
        </w:rPr>
      </w:r>
      <w:r>
        <w:rPr>
          <w:lang w:val="pt_PT" w:bidi="pt_PT"/>
        </w:rPr>
        <w:t>Ouçam uma versão em áudio de João 17:20–26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e Jesus?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17–20–26 na tradução mais fácil de entender.</w:t>
      </w:r>
    </w:p>
    <w:p>
      <w:pPr/>
      <w:r>
        <w:rPr>
          <w:lang w:val="pt_PT" w:bidi="pt_PT"/>
        </w:rPr>
      </w:r>
      <w:r>
        <w:rPr>
          <w:lang w:val="pt_PT" w:bidi="pt_PT"/>
        </w:rPr>
        <w:t>Vocês se lembram na passagem anterior que depois que Jesus havia terminado de falar com seus discípulos, ele olhou para o céu e começou a orar a Deus por seus discípulos que estavam com ele naquele momento?</w:t>
      </w:r>
    </w:p>
    <w:p>
      <w:pPr/>
      <w:r>
        <w:rPr>
          <w:lang w:val="pt_PT" w:bidi="pt_PT"/>
        </w:rPr>
      </w:r>
      <w:r>
        <w:rPr>
          <w:lang w:val="pt_PT" w:bidi="pt_PT"/>
        </w:rPr>
        <w:t xml:space="preserve">Jesus ainda está olhando para o céu para mostrar que ele está falando com Deus, o Pai, que vive no céu. Os 11 discípulos ainda estão com ele, mas desta vez Jesus está orando por </w:t>
      </w:r>
      <w:r>
        <w:rPr>
          <w:b/>
          <w:lang w:val="pt_PT" w:bidi="pt_PT"/>
        </w:rPr>
        <w:t>todos</w:t>
      </w:r>
      <w:r>
        <w:rPr>
          <w:lang w:val="pt_PT" w:bidi="pt_PT"/>
        </w:rPr>
        <w:t xml:space="preserve"> os crentes, incluindo aqueles que ainda não ouviram sobre ele.</w:t>
      </w:r>
    </w:p>
    <w:p>
      <w:pPr/>
      <w:r>
        <w:rPr>
          <w:lang w:val="pt_PT" w:bidi="pt_PT"/>
        </w:rPr>
      </w:r>
      <w:r>
        <w:rPr>
          <w:lang w:val="pt_PT" w:bidi="pt_PT"/>
        </w:rPr>
        <w:t>Jesus está orando por aqueles que acreditam nele por causa da mensagem que Jesus compartilhou com os discípulos; os discípulos então compartilharão com outras pessoas e então essas pessoas virão a acreditar em Jesus.</w:t>
      </w:r>
    </w:p>
    <w:p>
      <w:pPr/>
      <w:r>
        <w:rPr>
          <w:lang w:val="pt_PT" w:bidi="pt_PT"/>
        </w:rPr>
      </w:r>
      <w:r>
        <w:rPr>
          <w:lang w:val="pt_PT" w:bidi="pt_PT"/>
        </w:rPr>
        <w:t>Parem aqui e discutam o seguinte em grupo: contem uma história sobre um momento em que as pessoas em sua comunidade espalharam boas notícias até que todos na comunidade ouviram as boas notícias. Como as pessoas espalharam as notícias? Foi por rádio, por telefonemas, por visitas às casas das pessoas? Como vocês normalmente compartilham boas notícias em sua comunidade? Pausem este áudio aqui.</w:t>
      </w:r>
    </w:p>
    <w:p>
      <w:pPr/>
      <w:r>
        <w:rPr>
          <w:lang w:val="pt_PT" w:bidi="pt_PT"/>
        </w:rPr>
      </w:r>
      <w:r>
        <w:rPr>
          <w:lang w:val="pt_PT" w:bidi="pt_PT"/>
        </w:rPr>
        <w:t>Jesus está orando a Deus para que todos os futuros crentes sejam um. Jesus está orando para que eles ajam juntos como se fossem uma pessoa.</w:t>
      </w:r>
    </w:p>
    <w:p>
      <w:pPr/>
      <w:r>
        <w:rPr>
          <w:lang w:val="pt_PT" w:bidi="pt_PT"/>
        </w:rPr>
      </w:r>
      <w:r>
        <w:rPr>
          <w:lang w:val="pt_PT" w:bidi="pt_PT"/>
        </w:rPr>
        <w:t>Parem aqui e discutam essa questão em grupo: de que maneiras em sua comunidade vocês trabalham juntos como se todos fossem uma só pessoa? Dê um exemplo de uma vez em que todos trabalharam juntos. O que você fez?” Como todos se sentiram enquanto estavam trabalhando juntos? Pausem este áudio aqui.</w:t>
      </w:r>
    </w:p>
    <w:p>
      <w:pPr/>
      <w:r>
        <w:rPr>
          <w:lang w:val="pt_PT" w:bidi="pt_PT"/>
        </w:rPr>
      </w:r>
      <w:r>
        <w:rPr>
          <w:lang w:val="pt_PT" w:bidi="pt_PT"/>
        </w:rPr>
        <w:t>Jesus e Deus estão tão intimamente ligados que eles são "um só".</w:t>
      </w:r>
    </w:p>
    <w:p>
      <w:pPr/>
      <w:r>
        <w:rPr>
          <w:lang w:val="pt_PT" w:bidi="pt_PT"/>
        </w:rPr>
      </w:r>
      <w:r>
        <w:rPr>
          <w:lang w:val="pt_PT" w:bidi="pt_PT"/>
        </w:rPr>
        <w:t>Jesus pede a Deus que deixe os futuros discípulos estarem em união com eles, para que o mundo possa acreditar que Deus enviou Jesus. Deus e Jesus estão ligados em unidade e amor, mas eles também querem que os discípulos estejam ligados a eles, experimentando a mesma unidade e amor que o Pai deu a Jesus.</w:t>
      </w:r>
    </w:p>
    <w:p>
      <w:pPr/>
      <w:r>
        <w:rPr>
          <w:lang w:val="pt_PT" w:bidi="pt_PT"/>
        </w:rPr>
      </w:r>
      <w:r>
        <w:rPr>
          <w:lang w:val="pt_PT" w:bidi="pt_PT"/>
        </w:rPr>
        <w:t>Parem aqui e discutam essa pergunta em grupo: Falem sobre uma ocasião em que vocês viram os líderes da sua comunidade trabalhando em união, e vocês quiseram se juntar a eles e trabalhar juntos. O que você fez?” Pausem este áudio aqui.</w:t>
      </w:r>
    </w:p>
    <w:p>
      <w:pPr/>
      <w:r>
        <w:rPr>
          <w:lang w:val="pt_PT" w:bidi="pt_PT"/>
        </w:rPr>
      </w:r>
      <w:r>
        <w:rPr>
          <w:lang w:val="pt_PT" w:bidi="pt_PT"/>
        </w:rPr>
        <w:t>Jesus ora "para que estejam em nós" e "para que estejam unidos a nós." Jesus quer que os discípulos trabalhem junto com eles!</w:t>
      </w:r>
    </w:p>
    <w:p>
      <w:pPr/>
      <w:r>
        <w:rPr>
          <w:lang w:val="pt_PT" w:bidi="pt_PT"/>
        </w:rPr>
      </w:r>
      <w:r>
        <w:rPr>
          <w:lang w:val="pt_PT" w:bidi="pt_PT"/>
        </w:rPr>
        <w:t>Jesus então diz: "Eu dei a eles a glória que tu me deste." Jesus está dizendo que ele deu a seus discípulos a glória, ou vida maravilhosa, que Deus, o Pai, deu a Jesus. Jesus provavelmente está falando sobre como a vida é melhor quando seus discípulos e Deus estão todos juntos em unidade. Essa unidade traz glória a Deus e, consequentemente, Jesus trouxe essa glória aos discípulos!</w:t>
      </w:r>
    </w:p>
    <w:p>
      <w:pPr/>
      <w:r>
        <w:rPr>
          <w:lang w:val="pt_PT" w:bidi="pt_PT"/>
        </w:rPr>
      </w:r>
      <w:r>
        <w:rPr>
          <w:lang w:val="pt_PT" w:bidi="pt_PT"/>
        </w:rPr>
        <w:t>Vocês se lembram da atividade que fizeram na passagem anterior em que tinham o espelho e a lanterna? Fiquem à vontade para repetir a seguinte atividade para lembrar a vocês de que a glória de Deus está sendo refletida.</w:t>
      </w:r>
    </w:p>
    <w:p>
      <w:pPr/>
      <w:r>
        <w:rPr>
          <w:lang w:val="pt_PT" w:bidi="pt_PT"/>
        </w:rPr>
      </w:r>
      <w:r>
        <w:rPr>
          <w:lang w:val="pt_PT" w:bidi="pt_PT"/>
        </w:rPr>
        <w:t>Parem aqui e tentem a seguinte atividade em grupo. Vocês precisarão de uma tocha, ou lanterna, para representar a glória de Deus e outro objeto que reflita a luz da tocha, como um espelho ou uma lata de metal. Peça a uma pessoa para ser Deus, uma segunda pessoa para ser Jesus. Peça à pessoa que interpreta Jesus que segure o item que reflete a luz. Peça à pessoa que interpreta Deus que aponte a tocha para o item refletor que a pessoa que interpreta Jesus está segurando — essa é a glória de Deus indo para Jesus. A pessoa que interpreta Jesus então move a lata para que a luz que está sendo refletida caia sobre cada pessoa do grupo. Pausem este áudio aqui.</w:t>
      </w:r>
    </w:p>
    <w:p>
      <w:pPr/>
      <w:r>
        <w:rPr>
          <w:lang w:val="pt_PT" w:bidi="pt_PT"/>
        </w:rPr>
      </w:r>
      <w:r>
        <w:rPr>
          <w:lang w:val="pt_PT" w:bidi="pt_PT"/>
        </w:rPr>
        <w:t>A unidade dos discípulos de Jesus uns com os outros e com Jesus é mostrar ao mundo que o Pai enviou seu filho Jesus, e que o Pai ama os discípulos da mesma maneira que ele ama seu filho.</w:t>
      </w:r>
    </w:p>
    <w:p>
      <w:pPr/>
      <w:r>
        <w:rPr>
          <w:lang w:val="pt_PT" w:bidi="pt_PT"/>
        </w:rPr>
      </w:r>
      <w:r>
        <w:rPr>
          <w:lang w:val="pt_PT" w:bidi="pt_PT"/>
        </w:rPr>
        <w:t xml:space="preserve">Jesus então ora por </w:t>
      </w:r>
      <w:r>
        <w:rPr>
          <w:b/>
          <w:lang w:val="pt_PT" w:bidi="pt_PT"/>
        </w:rPr>
        <w:t>todas</w:t>
      </w:r>
      <w:r>
        <w:rPr>
          <w:lang w:val="pt_PT" w:bidi="pt_PT"/>
        </w:rPr>
        <w:t xml:space="preserve"> as pessoas que Deus deu a Jesus que eventualmente acreditarão nele. Jesus está orando para que, quando ele retornar ao céu, esses futuros crentes possam se juntar a ele um dia no céu.</w:t>
      </w:r>
    </w:p>
    <w:p>
      <w:pPr/>
      <w:r>
        <w:rPr>
          <w:lang w:val="pt_PT" w:bidi="pt_PT"/>
        </w:rPr>
      </w:r>
      <w:r>
        <w:rPr>
          <w:lang w:val="pt_PT" w:bidi="pt_PT"/>
        </w:rPr>
        <w:t>Jesus também quer que o mundo veja que o Pai ama os discípulos tanto quanto ele ama Jesus. Jesus diz que o Pai o amava antes da criação do mundo. Jesus chama Deus de Pai como um sinal de afeto e respeito.</w:t>
      </w:r>
    </w:p>
    <w:p>
      <w:pPr/>
      <w:r>
        <w:rPr>
          <w:lang w:val="pt_PT" w:bidi="pt_PT"/>
        </w:rPr>
      </w:r>
      <w:r>
        <w:rPr>
          <w:lang w:val="pt_PT" w:bidi="pt_PT"/>
        </w:rPr>
        <w:t>Deus deu a Jesus glória, ou fama, mesmo antes de criar o mundo, porque ele amava Jesus antes de criar o mundo. Jesus existia mesmo antes do mundo existir.</w:t>
      </w:r>
    </w:p>
    <w:p>
      <w:pPr/>
      <w:r>
        <w:rPr>
          <w:lang w:val="pt_PT" w:bidi="pt_PT"/>
        </w:rPr>
      </w:r>
      <w:r>
        <w:rPr>
          <w:lang w:val="pt_PT" w:bidi="pt_PT"/>
        </w:rPr>
        <w:t>Agora Jesus chama Deus de "Pai justo". Jesus quer que as pessoas saibam que Deus Pai é justo porque ele faz o que é certo e julga de forma justa.</w:t>
      </w:r>
    </w:p>
    <w:p>
      <w:pPr/>
      <w:r>
        <w:rPr>
          <w:lang w:val="pt_PT" w:bidi="pt_PT"/>
        </w:rPr>
      </w:r>
      <w:r>
        <w:rPr>
          <w:lang w:val="pt_PT" w:bidi="pt_PT"/>
        </w:rPr>
        <w:t>Há pessoas no mundo que ainda não sabem sobre Jesus e o Pai. No entanto, Jesus conhece o Pai, e os discípulos de Jesus sabem que o Pai enviou Jesus, e é assim que mais pessoas no mundo aprenderão sobre Jesus e o Pai.</w:t>
      </w:r>
    </w:p>
    <w:p>
      <w:pPr/>
      <w:r>
        <w:rPr>
          <w:lang w:val="pt_PT" w:bidi="pt_PT"/>
        </w:rPr>
      </w:r>
      <w:r>
        <w:rPr>
          <w:lang w:val="pt_PT" w:bidi="pt_PT"/>
        </w:rPr>
        <w:t>Jesus ama os discípulos tanto quanto o Pai ama Jesus. Os discípulos também devem amar os outros tanto quanto Deus Pai ama Jesus.</w:t>
      </w:r>
    </w:p>
    <w:p>
      <w:pPr/>
      <w:r>
        <w:rPr>
          <w:lang w:val="pt_PT" w:bidi="pt_PT"/>
        </w:rPr>
      </w:r>
      <w:r>
        <w:rPr>
          <w:lang w:val="pt_PT" w:bidi="pt_PT"/>
        </w:rPr>
        <w:t>Parem aqui e discutam essa pergunta em grupo: de que maneiras em sua comunidade vocês demonstram amor e cuidado uns pelos outros?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17–20–26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b/>
          <w:lang w:val="pt_PT" w:bidi="pt_PT"/>
        </w:rPr>
        <w:t>Na cena:</w:t>
      </w:r>
      <w:r>
        <w:rPr>
          <w:lang w:val="pt_PT" w:bidi="pt_PT"/>
        </w:rPr>
        <w:t xml:space="preserve"> Jesus continua orando, mas agora ele ora pelas pessoas que acreditarão nele no futuro. Jesus pede que os crentes ajam como uma só pessoa, e que os crentes permaneçam em unidade com Deus, o Pai, e Jesus. Isso mostrará ao mundo que Deus enviou Jesus. Jesus quer que os futuros crentes estejam com ele algum dia, e vejam a sua glória. Jesus diz que ele continuará a tornar o Deus Pai conhecido às pessoas.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está presente e ouvindo, mas não falando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w:t>
      </w:r>
    </w:p>
    <w:p>
      <w:pPr/>
      <w:r>
        <w:rPr>
          <w:lang w:val="pt_PT" w:bidi="pt_PT"/>
        </w:rPr>
      </w:r>
      <w:r>
        <w:rPr>
          <w:lang w:val="pt_PT" w:bidi="pt_PT"/>
        </w:rPr>
        <w:t>Em grupo, prestem atenção às partes do cenário da passagem:</w:t>
      </w:r>
    </w:p>
    <w:p>
      <w:pPr/>
      <w:r>
        <w:rPr>
          <w:lang w:val="pt_PT" w:bidi="pt_PT"/>
        </w:rPr>
      </w:r>
      <w:r>
        <w:rPr>
          <w:lang w:val="pt_PT" w:bidi="pt_PT"/>
        </w:rPr>
        <w:t xml:space="preserve">Jesus ainda está olhando para o céu para mostrar que ele está falando com Deus, o Pai, que vive no céu. Os 11 discípulos ainda estão com ele, mas desta vez Jesus está orando por </w:t>
      </w:r>
      <w:r>
        <w:rPr>
          <w:b/>
          <w:lang w:val="pt_PT" w:bidi="pt_PT"/>
        </w:rPr>
        <w:t>todos</w:t>
      </w:r>
      <w:r>
        <w:rPr>
          <w:lang w:val="pt_PT" w:bidi="pt_PT"/>
        </w:rPr>
        <w:t xml:space="preserve"> os crentes, incluindo aqueles que ainda não ouviram sobre ele.</w:t>
      </w:r>
    </w:p>
    <w:p>
      <w:pPr/>
      <w:r>
        <w:rPr>
          <w:lang w:val="pt_PT" w:bidi="pt_PT"/>
        </w:rPr>
      </w:r>
      <w:r>
        <w:rPr>
          <w:lang w:val="pt_PT" w:bidi="pt_PT"/>
        </w:rPr>
        <w:t>Não está claro que hora do dia é, mas eles ainda estão na sala onde estavam comendo a refeição do festival, ou estão saindo da cidade.</w:t>
      </w:r>
    </w:p>
    <w:p>
      <w:pPr/>
      <w:r>
        <w:rPr>
          <w:lang w:val="pt_PT" w:bidi="pt_PT"/>
        </w:rPr>
      </w:r>
      <w:r>
        <w:rPr>
          <w:lang w:val="pt_PT" w:bidi="pt_PT"/>
        </w:rPr>
        <w:t>Quando Jesus ora "para que todos sejam um", vocês poderiam fazer um grupo de pessoas realizar alguns movimentos ao mesmo tempo que os outros, para mostrar unidade.</w:t>
      </w:r>
    </w:p>
    <w:p>
      <w:pPr/>
      <w:r>
        <w:rPr>
          <w:lang w:val="pt_PT" w:bidi="pt_PT"/>
        </w:rPr>
      </w:r>
      <w:r>
        <w:rPr>
          <w:lang w:val="pt_PT" w:bidi="pt_PT"/>
        </w:rPr>
        <w:t>Parem aqui e discutam essa pergunta em grupo: em sua cultura, como vocês expressam unidade? Que tipo de coisas vocês fazem para criar um sentimento de todos terem uma só mente ou agirem em unidade, ou viverem em concordância uns com os outros? Pausem este áudio aqui.</w:t>
      </w:r>
    </w:p>
    <w:p>
      <w:pPr/>
      <w:r>
        <w:rPr>
          <w:lang w:val="pt_PT" w:bidi="pt_PT"/>
        </w:rPr>
      </w:r>
      <w:r>
        <w:rPr>
          <w:lang w:val="pt_PT" w:bidi="pt_PT"/>
        </w:rPr>
        <w:t>Jesus ora sobre como ele e o Pai estão estreitamente ligados, ou conectados, e que o seu desejo é que os discípulos estejam ligados a eles.</w:t>
      </w:r>
    </w:p>
    <w:p>
      <w:pPr/>
      <w:r>
        <w:rPr>
          <w:lang w:val="pt_PT" w:bidi="pt_PT"/>
        </w:rPr>
      </w:r>
      <w:r>
        <w:rPr>
          <w:lang w:val="pt_PT" w:bidi="pt_PT"/>
        </w:rPr>
        <w:t>Parem aqui e discutam essa pergunta em grupo: em sua cultura, o que vocês fariam para fazer alguém que está fora do grupo se sentir incluído? Como vocês os fariam sentir que agora pertencem à sua comunidade ou grupo? Pause o áudio aqui.</w:t>
      </w:r>
    </w:p>
    <w:p>
      <w:pPr/>
      <w:r>
        <w:rPr>
          <w:lang w:val="pt_PT" w:bidi="pt_PT"/>
        </w:rPr>
      </w:r>
      <w:r>
        <w:rPr>
          <w:lang w:val="pt_PT" w:bidi="pt_PT"/>
        </w:rPr>
        <w:t>Jesus então ora: "Eu dei a eles a glória." Jesus está se referindo a dar a seus discípulos, tanto agora quanto no futuro, a glória que Deus deu a ele.</w:t>
      </w:r>
    </w:p>
    <w:p>
      <w:pPr/>
      <w:r>
        <w:rPr>
          <w:lang w:val="pt_PT" w:bidi="pt_PT"/>
        </w:rPr>
      </w:r>
      <w:r>
        <w:rPr>
          <w:lang w:val="pt_PT" w:bidi="pt_PT"/>
        </w:rPr>
        <w:t>Vocês se lembram da atividade mencionada anteriormente em que vocês tinham o espelho e a lanterna? Fiquem à vontade para repetir essa atividade para lembrar a vocês da glória de Deus refletida sobre os discípulos. Pause o áudio aqui.</w:t>
      </w:r>
    </w:p>
    <w:p>
      <w:pPr/>
      <w:r>
        <w:rPr>
          <w:lang w:val="pt_PT" w:bidi="pt_PT"/>
        </w:rPr>
      </w:r>
      <w:r>
        <w:rPr>
          <w:lang w:val="pt_PT" w:bidi="pt_PT"/>
        </w:rPr>
        <w:t>Jesus então ora por aqueles que o Pai deu a ele, o que significa que todos acreditariam em Jesus no futuro. Jesus quer que esses futuros discípulos também estejam com ele no céu, e ele quer que eles vejam e experimentem a mesma glória, ou unidade com Deus, que Jesus tem.</w:t>
      </w:r>
    </w:p>
    <w:p>
      <w:pPr/>
      <w:r>
        <w:rPr>
          <w:lang w:val="pt_PT" w:bidi="pt_PT"/>
        </w:rPr>
      </w:r>
      <w:r>
        <w:rPr>
          <w:lang w:val="pt_PT" w:bidi="pt_PT"/>
        </w:rPr>
        <w:t>O propósito disso era que os discípulos estivessem unidos uns com os outros da mesma maneira que ele, Jesus, e seu Pai estavam unidos. Jesus está compartilhando da majestade e grandeza de Deus. Os discípulos verão como Jesus compartilha o mais alto status e grandeza de Deus porque Deus o deu a Jesus. Deus deu sua glória a Jesus porque ele o ama tanto e o tem amado desde antes da criação do mundo.</w:t>
      </w:r>
    </w:p>
    <w:p>
      <w:pPr/>
      <w:r>
        <w:rPr>
          <w:lang w:val="pt_PT" w:bidi="pt_PT"/>
        </w:rPr>
      </w:r>
      <w:r>
        <w:rPr>
          <w:lang w:val="pt_PT" w:bidi="pt_PT"/>
        </w:rPr>
        <w:t xml:space="preserve">Jesus ora a seu "Pai justo", o que significa aquele que julga de forma justa. Agora Jesus faz um contraste. Ele diz que o mundo, ou as pessoas no mundo, não conhecem a Deus. No entanto, Jesus diz que ele realmente </w:t>
      </w:r>
      <w:r>
        <w:rPr>
          <w:b/>
          <w:lang w:val="pt_PT" w:bidi="pt_PT"/>
        </w:rPr>
        <w:t>conhece</w:t>
      </w:r>
      <w:r>
        <w:rPr>
          <w:lang w:val="pt_PT" w:bidi="pt_PT"/>
        </w:rPr>
        <w:t xml:space="preserve"> a Deus. Então Jesus diz que seus discípulos, as pessoas que acreditam nele, sabem que Deus enviou Jesus.</w:t>
      </w:r>
    </w:p>
    <w:p>
      <w:pPr/>
      <w:r>
        <w:rPr>
          <w:lang w:val="pt_PT" w:bidi="pt_PT"/>
        </w:rPr>
      </w:r>
      <w:r>
        <w:rPr>
          <w:lang w:val="pt_PT" w:bidi="pt_PT"/>
        </w:rPr>
        <w:t>Jesus lembra a Deus Pai que ele mostrou quem Deus é aos discípulos. Então Jesus diz que ele continuará a mostrar quem Deus é às pessoas no futuro. Jesus fará isso para que as pessoas no futuro possam experimentar o mesmo amor que Deus Pai tem por Jesus. Então os discípulos amarão as pessoas da mesma maneira que Deus ama Jesus. Quando os discípulos experimentarem esse amor, então eles estarão "em Jesus", o que significa que eles estarão conectados a Jesus, seguirão e obedecerão a ele.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17–20–26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está presente e ouvindo, mas não falando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está orando por aqueles que atualmente acreditam nele, e ele também está orando pelos futuros crentes. Os futuros crentes ouvirão a mensagem de Deus dos 11 discípulos que estão com Jesus nessa passagem.</w:t>
      </w:r>
    </w:p>
    <w:p>
      <w:pPr/>
      <w:r>
        <w:rPr>
          <w:lang w:val="pt_PT" w:bidi="pt_PT"/>
        </w:rPr>
      </w:r>
      <w:r>
        <w:rPr>
          <w:lang w:val="pt_PT" w:bidi="pt_PT"/>
        </w:rPr>
        <w:t>Jesus ora para que haja unidade entre os discípulos, que eles trabalhem como uma boa equipe.</w:t>
      </w:r>
    </w:p>
    <w:p>
      <w:pPr/>
      <w:r>
        <w:rPr>
          <w:lang w:val="pt_PT" w:bidi="pt_PT"/>
        </w:rPr>
      </w:r>
      <w:r>
        <w:rPr>
          <w:lang w:val="pt_PT" w:bidi="pt_PT"/>
        </w:rPr>
        <w:t>Como Jesus e Deus são um, Jesus ora para que os discípulos também estejam unidos a Deus e Jesus. Isso é para que o mundo acredite que a mensagem de Deus é verdadeira. Jesus diz que deu aos discípulos a glória que Deus deu a ele, para que todos eles pudessem estar unidos e reunidos como um só. Isso é para que o mundo veja a glória nos discípulos e saibam que ela veio de algo além desse mundo, pois vem de Deus.</w:t>
      </w:r>
    </w:p>
    <w:p>
      <w:pPr/>
      <w:r>
        <w:rPr>
          <w:lang w:val="pt_PT" w:bidi="pt_PT"/>
        </w:rPr>
      </w:r>
      <w:r>
        <w:rPr>
          <w:lang w:val="pt_PT" w:bidi="pt_PT"/>
        </w:rPr>
        <w:t>Jesus quer que o mundo veja que o Pai ama os discípulos tanto quanto ele ama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Eles podem responder coisas como: "É incrível como Deus nos ama tanto e confia a nós sua mensagem", ou "É maravilhoso que possamos experimentar o amor de Deus tão poderosamente que possamos compartilhá-lo com os outros", ou "Estamos animados por poder compartilhar essa mensagem do amor de Deus com pessoas que não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Deus deu a Jesus glória, ou fama, mesmo antes de criar o mundo, porque ele amava Jesus antes de criar o mundo. Jesus existia mesmo antes do mundo existir.</w:t>
      </w:r>
    </w:p>
    <w:p>
      <w:pPr/>
      <w:r>
        <w:rPr>
          <w:lang w:val="pt_PT" w:bidi="pt_PT"/>
        </w:rPr>
      </w:r>
      <w:r>
        <w:rPr>
          <w:lang w:val="pt_PT" w:bidi="pt_PT"/>
        </w:rPr>
        <w:t>Agora Jesus invoca a Deus de uma maneira respeitosa e afetiva, pois ele sabe que seus caminhos são retos e justos.</w:t>
      </w:r>
    </w:p>
    <w:p>
      <w:pPr/>
      <w:r>
        <w:rPr>
          <w:lang w:val="pt_PT" w:bidi="pt_PT"/>
        </w:rPr>
      </w:r>
      <w:r>
        <w:rPr>
          <w:lang w:val="pt_PT" w:bidi="pt_PT"/>
        </w:rPr>
        <w:t>Há pessoas no mundo que ainda não sabem sobre Jesus e o Pai. No entanto, Jesus conhece o Pai, e os discípulos de Jesus sabem que o Pai enviou Jesus, e é assim que mais pessoas no mundo aprenderão sobre Jesus e o Pai.</w:t>
      </w:r>
    </w:p>
    <w:p>
      <w:pPr/>
      <w:r>
        <w:rPr>
          <w:lang w:val="pt_PT" w:bidi="pt_PT"/>
        </w:rPr>
      </w:r>
      <w:r>
        <w:rPr>
          <w:lang w:val="pt_PT" w:bidi="pt_PT"/>
        </w:rPr>
        <w:t>Jesus ama os discípulos tanto quanto o Pai ama Jesus. Os discípulos também devem amar os outros tanto quanto Deus Pai ama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"Jesus deseja que os futuros discípulos se sintam unidos a ele e a Deus", ou "Meu coração está tão cheio que transborda por esses futuros discípulos", ou "Tenho o desejo de me sentir conectado a esses futuros discípulos como sou com os discípulos comigo agora".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17–20–26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Nessa passagem, Jesus continua a dizer que sua </w:t>
      </w:r>
      <w:r>
        <w:rPr>
          <w:b/>
          <w:lang w:val="pt_PT" w:bidi="pt_PT"/>
        </w:rPr>
        <w:t>oração</w:t>
      </w:r>
      <w:r>
        <w:rPr>
          <w:lang w:val="pt_PT" w:bidi="pt_PT"/>
        </w:rPr>
        <w:t xml:space="preserve"> não é apenas pelos discípulos. Use a mesma palavra para </w:t>
      </w:r>
      <w:r>
        <w:rPr>
          <w:lang w:val="pt_PT" w:bidi="pt_PT"/>
        </w:rPr>
        <w:t>oração</w:t>
      </w:r>
      <w:r>
        <w:rPr>
          <w:lang w:val="pt_PT" w:bidi="pt_PT"/>
        </w:rPr>
        <w:t xml:space="preserve"> como você usou em passagens anteriores. </w:t>
      </w:r>
    </w:p>
    <w:p>
      <w:pPr/>
      <w:r>
        <w:rPr>
          <w:lang w:val="pt_PT" w:bidi="pt_PT"/>
        </w:rPr>
      </w:r>
      <w:r>
        <w:rPr>
          <w:lang w:val="pt_PT" w:bidi="pt_PT"/>
        </w:rPr>
        <w:t xml:space="preserve">Jesus ora por aqueles que acreditarão nele por meio da </w:t>
      </w:r>
      <w:r>
        <w:rPr>
          <w:b/>
          <w:lang w:val="pt_PT" w:bidi="pt_PT"/>
        </w:rPr>
        <w:t>mensagem</w:t>
      </w:r>
      <w:r>
        <w:rPr>
          <w:lang w:val="pt_PT" w:bidi="pt_PT"/>
        </w:rPr>
        <w:t xml:space="preserve"> de seus </w:t>
      </w:r>
      <w:r>
        <w:rPr>
          <w:b/>
          <w:lang w:val="pt_PT" w:bidi="pt_PT"/>
        </w:rPr>
        <w:t>discípulos</w:t>
      </w:r>
      <w:r>
        <w:rPr>
          <w:lang w:val="pt_PT" w:bidi="pt_PT"/>
        </w:rPr>
        <w:t xml:space="preserve">. Mensagem se refere à mensagem de Deus que os discípulos compartilharão com aqueles que ainda não acreditam ou conhecem Jesus. Use a mesma palavra para "discípulos" que você usou em passagens anteriores. </w:t>
      </w:r>
      <w:r>
        <w:rPr>
          <w:lang w:val="pt_PT" w:bidi="pt_PT"/>
        </w:rPr>
        <w:t>Discípulos</w:t>
      </w:r>
      <w:r>
        <w:rPr>
          <w:lang w:val="pt_PT" w:bidi="pt_PT"/>
        </w:rPr>
        <w:t xml:space="preserve"> está no Glossário Mestre.</w:t>
      </w:r>
    </w:p>
    <w:p>
      <w:pPr/>
      <w:r>
        <w:rPr>
          <w:lang w:val="pt_PT" w:bidi="pt_PT"/>
        </w:rPr>
      </w:r>
      <w:r>
        <w:rPr>
          <w:lang w:val="pt_PT" w:bidi="pt_PT"/>
        </w:rPr>
        <w:t>Jesus ora "para que todos eles sejam um, Pai." Jesus está orando para que os discípulos trabalhem juntos em unidade da mesma maneira que Deus e Ele trabalham em unidade um com o outro. Jesus chama Deus de Pai como um sinal de afeto e respeito.</w:t>
      </w:r>
    </w:p>
    <w:p>
      <w:pPr/>
      <w:r>
        <w:rPr>
          <w:lang w:val="pt_PT" w:bidi="pt_PT"/>
        </w:rPr>
      </w:r>
      <w:r>
        <w:rPr>
          <w:lang w:val="pt_PT" w:bidi="pt_PT"/>
        </w:rPr>
        <w:t xml:space="preserve">Jesus continua a dizer: "Que eles também estejam em nós para que o </w:t>
      </w:r>
      <w:r>
        <w:rPr>
          <w:b/>
          <w:lang w:val="pt_PT" w:bidi="pt_PT"/>
        </w:rPr>
        <w:t>mundo</w:t>
      </w:r>
      <w:r>
        <w:rPr>
          <w:lang w:val="pt_PT" w:bidi="pt_PT"/>
        </w:rPr>
        <w:t xml:space="preserve"> possa acreditar que tu </w:t>
      </w:r>
      <w:r>
        <w:rPr>
          <w:b/>
          <w:lang w:val="pt_PT" w:bidi="pt_PT"/>
        </w:rPr>
        <w:t>me enviaste</w:t>
      </w:r>
      <w:r>
        <w:rPr>
          <w:lang w:val="pt_PT" w:bidi="pt_PT"/>
        </w:rPr>
        <w:t>". Jesus fala sobre "o mundo", que significa as pessoas no mundo. Ele ora para que todos no mundo acreditem nele. Ele também ora por aqueles que acreditariam em Jesus no futuro.</w:t>
      </w:r>
    </w:p>
    <w:p>
      <w:pPr/>
      <w:r>
        <w:rPr>
          <w:lang w:val="pt_PT" w:bidi="pt_PT"/>
        </w:rPr>
      </w:r>
      <w:r>
        <w:rPr>
          <w:lang w:val="pt_PT" w:bidi="pt_PT"/>
        </w:rPr>
        <w:t xml:space="preserve">Jesus diz: "Eu dei a eles a </w:t>
      </w:r>
      <w:r>
        <w:rPr>
          <w:b/>
          <w:lang w:val="pt_PT" w:bidi="pt_PT"/>
        </w:rPr>
        <w:t>glória</w:t>
      </w:r>
      <w:r>
        <w:rPr>
          <w:lang w:val="pt_PT" w:bidi="pt_PT"/>
        </w:rPr>
        <w:t xml:space="preserve"> que tu me deste." Use a mesma palavra ou frase para glória que você usou em passagens anteriores. Para mais informações sobre </w:t>
      </w:r>
      <w:r>
        <w:rPr>
          <w:lang w:val="pt_PT" w:bidi="pt_PT"/>
        </w:rPr>
        <w:t>glória</w:t>
      </w:r>
      <w:r>
        <w:rPr>
          <w:lang w:val="pt_PT" w:bidi="pt_PT"/>
        </w:rPr>
        <w:t>, consulte o Glossário Mestre.</w:t>
      </w:r>
    </w:p>
    <w:p>
      <w:pPr/>
      <w:r>
        <w:rPr>
          <w:lang w:val="pt_PT" w:bidi="pt_PT"/>
        </w:rPr>
      </w:r>
      <w:r>
        <w:rPr>
          <w:lang w:val="pt_PT" w:bidi="pt_PT"/>
        </w:rPr>
        <w:t xml:space="preserve">Jesus chama Deus de "Pai </w:t>
      </w:r>
      <w:r>
        <w:rPr>
          <w:b/>
          <w:lang w:val="pt_PT" w:bidi="pt_PT"/>
        </w:rPr>
        <w:t>justo</w:t>
      </w:r>
      <w:r>
        <w:rPr>
          <w:lang w:val="pt_PT" w:bidi="pt_PT"/>
        </w:rPr>
        <w:t xml:space="preserve">". O Pai é justo porque ele faz o que é certo e julga de forma justa. Use a mesma palavra ou frase para justo que você usou em passagens anteriores. Para mais informações sobre </w:t>
      </w:r>
      <w:r>
        <w:rPr>
          <w:lang w:val="pt_PT" w:bidi="pt_PT"/>
        </w:rPr>
        <w:t>retidão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18:1–14</w:t>
      </w:r>
      <w:r>
        <w:rPr>
          <w:lang w:val="pt_PT" w:bidi="pt_PT"/>
        </w:rPr>
      </w:r>
    </w:p>
    <w:p>
      <w:pPr>
        <w:pStyle w:val="Heading3"/>
      </w:pPr>
      <w:r>
        <w:rPr>
          <w:lang w:val="pt_PT" w:bidi="pt_PT"/>
        </w:rPr>
        <w:t>Ouvir e Sentir</w:t>
      </w:r>
    </w:p>
    <w:p>
      <w:pPr/>
      <w:r>
        <w:rPr>
          <w:lang w:val="pt_PT" w:bidi="pt_PT"/>
        </w:rPr>
      </w:r>
      <w:r>
        <w:rPr>
          <w:lang w:val="pt_PT" w:bidi="pt_PT"/>
        </w:rPr>
        <w:t>Nesta etapa, ouçam João 18:1–14 e guardem em seus corações.</w:t>
      </w:r>
    </w:p>
    <w:p>
      <w:pPr/>
      <w:r>
        <w:rPr>
          <w:lang w:val="pt_PT" w:bidi="pt_PT"/>
        </w:rPr>
      </w:r>
      <w:r>
        <w:rPr>
          <w:lang w:val="pt_PT" w:bidi="pt_PT"/>
        </w:rPr>
        <w:t xml:space="preserve">Ouçam uma versão em áudio de João 18:1–14 três vezes, em três traduções diferentes, se possível. </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18:1–14 na tradução mais fácil de entender.</w:t>
      </w:r>
    </w:p>
    <w:p>
      <w:pPr/>
      <w:r>
        <w:rPr>
          <w:lang w:val="pt_PT" w:bidi="pt_PT"/>
        </w:rPr>
      </w:r>
      <w:r>
        <w:rPr>
          <w:lang w:val="pt_PT" w:bidi="pt_PT"/>
        </w:rPr>
        <w:t>Vocês se lembram na passagem anterior como Jesus estava orando a Deus enquanto seus discípulos estavam com ele? Jesus termina de orar a Deus e ele e os discípulos deixam a cidade de Jerusalém para atravessar o vale do Cedrom. O Vale do Cedrom, às vezes, teria um rio correndo por ele, mas naquele momento estava seco e não tinha água, então Jesus e os discípulos puderam atravessar facilmente por ele.</w:t>
      </w:r>
    </w:p>
    <w:p>
      <w:pPr/>
      <w:r>
        <w:rPr>
          <w:lang w:val="pt_PT" w:bidi="pt_PT"/>
        </w:rPr>
      </w:r>
      <w:r>
        <w:rPr>
          <w:lang w:val="pt_PT" w:bidi="pt_PT"/>
        </w:rPr>
        <w:t>No outro lado do vale do Cedrom, havia um jardim cheio de árvores; isso também é conhecido como um bosque. As pessoas plantavam bosques para colher os frutos das árvores. O bosque provavelmente ficava perto do fundo de uma colina chamada Monte das Oliveiras fora de Jerusalém.</w:t>
      </w:r>
    </w:p>
    <w:p>
      <w:pPr/>
      <w:r>
        <w:rPr>
          <w:lang w:val="pt_PT" w:bidi="pt_PT"/>
        </w:rPr>
      </w:r>
      <w:r>
        <w:rPr>
          <w:lang w:val="pt_PT" w:bidi="pt_PT"/>
        </w:rPr>
        <w:t xml:space="preserve">Parem aqui e, em grupo, olhem para uma </w:t>
      </w:r>
      <w:r>
        <w:rPr>
          <w:lang w:val="pt_PT" w:bidi="pt_PT"/>
        </w:rPr>
        <w:t>imagem de um bosque</w:t>
      </w:r>
      <w:r>
        <w:rPr>
          <w:lang w:val="pt_PT" w:bidi="pt_PT"/>
        </w:rPr>
        <w:t xml:space="preserve">. Também olhem para uma imagem de um mapa de </w:t>
      </w:r>
      <w:r>
        <w:rPr>
          <w:lang w:val="pt_PT" w:bidi="pt_PT"/>
        </w:rPr>
        <w:t>Jerusalém, o Vale do Cedrom, e o Monte das Oliveiras</w:t>
      </w:r>
      <w:r>
        <w:rPr>
          <w:lang w:val="pt_PT" w:bidi="pt_PT"/>
        </w:rPr>
        <w:t>. Pausem este áudio aqui.</w:t>
      </w:r>
    </w:p>
    <w:p>
      <w:pPr/>
      <w:r>
        <w:rPr>
          <w:lang w:val="pt_PT" w:bidi="pt_PT"/>
        </w:rPr>
      </w:r>
      <w:r>
        <w:rPr>
          <w:lang w:val="pt_PT" w:bidi="pt_PT"/>
        </w:rPr>
        <w:t>Jesus e seus discípulos entraram no bosque de árvores.</w:t>
      </w:r>
    </w:p>
    <w:p>
      <w:pPr/>
      <w:r>
        <w:rPr>
          <w:lang w:val="pt_PT" w:bidi="pt_PT"/>
        </w:rPr>
      </w:r>
      <w:r>
        <w:rPr>
          <w:lang w:val="pt_PT" w:bidi="pt_PT"/>
        </w:rPr>
        <w:t>Jesus regularmente ia se reunir com Judas e os outros discípulos no bosque de árvores. Isso significava que Judas, o discípulo que traiu Jesus, sabia onde ficava o lugar e como chegar lá. Se vocês se lembram de passagens anteriores que, embora Judas fosse um dos discípulos de Jesus, ele começou a se opor a Jesus, ele concordou em ajudar os inimigos de Jesus. Judas recebeu dinheiro como uma recompensa por prometer levar os soldados romanos e oficiais judeus até Jesus para que eles pudessem prendê-lo.</w:t>
      </w:r>
    </w:p>
    <w:p>
      <w:pPr/>
      <w:r>
        <w:rPr>
          <w:lang w:val="pt_PT" w:bidi="pt_PT"/>
        </w:rPr>
      </w:r>
      <w:r>
        <w:rPr>
          <w:lang w:val="pt_PT" w:bidi="pt_PT"/>
        </w:rPr>
        <w:t>Os principais sacerdotes e fariseus, ou líderes religiosos, deram a Judas alguns guardas do templo que agiam como policiais para manter o templo judaico seguro. Eles também deram a Judas um pequeno número de soldados romanos, talvez cerca de 20 ou menos. Judas veio para o bosque com esse grupo de homens para prender Jesus.</w:t>
      </w:r>
    </w:p>
    <w:p>
      <w:pPr/>
      <w:r>
        <w:rPr>
          <w:lang w:val="pt_PT" w:bidi="pt_PT"/>
        </w:rPr>
      </w:r>
      <w:r>
        <w:rPr>
          <w:lang w:val="pt_PT" w:bidi="pt_PT"/>
        </w:rPr>
        <w:t>Parem aqui e discutam essa questão em grupo: em sua cultura, quem ajuda a manter seus lugares de adoração seguros? Quem prende as pessoas quando elas fazem coisas ilegais? Pausem este áudio aqui.</w:t>
      </w:r>
    </w:p>
    <w:p>
      <w:pPr/>
      <w:r>
        <w:rPr>
          <w:lang w:val="pt_PT" w:bidi="pt_PT"/>
        </w:rPr>
      </w:r>
      <w:r>
        <w:rPr>
          <w:lang w:val="pt_PT" w:bidi="pt_PT"/>
        </w:rPr>
        <w:t>Os principais sacerdotes geralmente não eram fariseus, mas membros de um grupo religioso diferente, chamados de saduceus. Eles realizavam sacrifícios e eram responsáveis pelos rituais religiosos no templo. Eles eram os mais importantes entre os sacerdotes judeus. Os fariseus eram um grupo religioso judeu. Era muito importante para os fariseus que o povo judeu obedecesse a todas as leis religiosas judaicas com muito cuidado.</w:t>
      </w:r>
    </w:p>
    <w:p>
      <w:pPr/>
      <w:r>
        <w:rPr>
          <w:lang w:val="pt_PT" w:bidi="pt_PT"/>
        </w:rPr>
      </w:r>
      <w:r>
        <w:rPr>
          <w:lang w:val="pt_PT" w:bidi="pt_PT"/>
        </w:rPr>
        <w:t>Como era noite e estava escuro, os soldados e oficiais do templo estavam carregando tochas e lanternas. As lanternas poderiam ter sido feitas de argila ou metal com um lugar para produzir óleo e um pavio. O pavio era uma corda feita de uma planta chamada linho. As pessoas acendem o pavio como uma vela para dar luz. As pessoas faziam tochas de paus, amarrando um pano ao final do pau e mergulhando-o em óleo. As pessoas então acenderiam esse óleo.</w:t>
      </w:r>
    </w:p>
    <w:p>
      <w:pPr/>
      <w:r>
        <w:rPr>
          <w:lang w:val="pt_PT" w:bidi="pt_PT"/>
        </w:rPr>
      </w:r>
      <w:r>
        <w:rPr>
          <w:lang w:val="pt_PT" w:bidi="pt_PT"/>
        </w:rPr>
        <w:t xml:space="preserve">Parem aqui e olhem para imagens de uma </w:t>
      </w:r>
      <w:r>
        <w:rPr>
          <w:lang w:val="pt_PT" w:bidi="pt_PT"/>
        </w:rPr>
        <w:t>lanterna</w:t>
      </w:r>
      <w:r>
        <w:rPr>
          <w:lang w:val="pt_PT" w:bidi="pt_PT"/>
        </w:rPr>
        <w:t xml:space="preserve"> e uma </w:t>
      </w:r>
      <w:r>
        <w:rPr>
          <w:b/>
          <w:lang w:val="pt_PT" w:bidi="pt_PT"/>
        </w:rPr>
        <w:t>tocha</w:t>
      </w:r>
      <w:r>
        <w:rPr>
          <w:lang w:val="pt_PT" w:bidi="pt_PT"/>
        </w:rPr>
        <w:t xml:space="preserve"> novamente em grupo, se necessário. Pausem este áudio aqui.</w:t>
      </w:r>
    </w:p>
    <w:p>
      <w:pPr/>
      <w:r>
        <w:rPr>
          <w:lang w:val="pt_PT" w:bidi="pt_PT"/>
        </w:rPr>
      </w:r>
      <w:r>
        <w:rPr>
          <w:lang w:val="pt_PT" w:bidi="pt_PT"/>
        </w:rPr>
        <w:t>Os soldados e oficiais também carregavam armas com eles. Eles estavam preparados para lutar caso Jesus resistisse. As armas que eles carregavam provavelmente eram uma mistura de espadas, lanças e facas.</w:t>
      </w:r>
    </w:p>
    <w:p>
      <w:pPr/>
      <w:r>
        <w:rPr>
          <w:lang w:val="pt_PT" w:bidi="pt_PT"/>
        </w:rPr>
      </w:r>
      <w:r>
        <w:rPr>
          <w:lang w:val="pt_PT" w:bidi="pt_PT"/>
        </w:rPr>
        <w:t xml:space="preserve">Parem aqui e olhem para algumas imagens de </w:t>
      </w:r>
      <w:r>
        <w:rPr>
          <w:lang w:val="pt_PT" w:bidi="pt_PT"/>
        </w:rPr>
        <w:t>espadas</w:t>
      </w:r>
      <w:r>
        <w:rPr>
          <w:lang w:val="pt_PT" w:bidi="pt_PT"/>
        </w:rPr>
        <w:t xml:space="preserve">, </w:t>
      </w:r>
      <w:r>
        <w:rPr>
          <w:lang w:val="pt_PT" w:bidi="pt_PT"/>
        </w:rPr>
        <w:t>lanças</w:t>
      </w:r>
      <w:r>
        <w:rPr>
          <w:lang w:val="pt_PT" w:bidi="pt_PT"/>
        </w:rPr>
        <w:t xml:space="preserve"> e </w:t>
      </w:r>
      <w:r>
        <w:rPr>
          <w:lang w:val="pt_PT" w:bidi="pt_PT"/>
        </w:rPr>
        <w:t>facas</w:t>
      </w:r>
      <w:r>
        <w:rPr>
          <w:lang w:val="pt_PT" w:bidi="pt_PT"/>
        </w:rPr>
        <w:t xml:space="preserve"> em grupo. Pausem este áudio aqui.</w:t>
      </w:r>
    </w:p>
    <w:p>
      <w:pPr/>
      <w:r>
        <w:rPr>
          <w:lang w:val="pt_PT" w:bidi="pt_PT"/>
        </w:rPr>
      </w:r>
      <w:r>
        <w:rPr>
          <w:lang w:val="pt_PT" w:bidi="pt_PT"/>
        </w:rPr>
        <w:t>Jesus estava disposto a se entregar com calma porque ele sabia tudo o que aconteceria com ele, todas as coisas que eles fariam para o torturar e o sofrimento que ele suportaria. Ele deu um passo à frente para cumprimentar os soldados e oficiais.</w:t>
      </w:r>
    </w:p>
    <w:p>
      <w:pPr/>
      <w:r>
        <w:rPr>
          <w:lang w:val="pt_PT" w:bidi="pt_PT"/>
        </w:rPr>
      </w:r>
      <w:r>
        <w:rPr>
          <w:lang w:val="pt_PT" w:bidi="pt_PT"/>
        </w:rPr>
        <w:t>Jesus também queria proteger os discípulos se oferecendo aos oficiais e soldados. Ele queria deixar eles o prenderem sem resistir ou lutar.</w:t>
      </w:r>
    </w:p>
    <w:p>
      <w:pPr/>
      <w:r>
        <w:rPr>
          <w:lang w:val="pt_PT" w:bidi="pt_PT"/>
        </w:rPr>
      </w:r>
      <w:r>
        <w:rPr>
          <w:lang w:val="pt_PT" w:bidi="pt_PT"/>
        </w:rPr>
        <w:t>Depois que Jesus deu um passo à frente em direção a esses homens, ele perguntou: “Quem vocês querem?” Isso pode parecer uma pergunta estranha, pois Jesus sabe que eles estão procurando ele. Ele provavelmente está dizendo isso para que os soldados e oficiais tenham que dizer em voz alta para que fique claro que eles estão procurando Jesus. Quando os soldados e oficiais dizem "Jesus de Nazaré", eles estão deixando claro que estão procurando um homem chamado Jesus que era da aldeia chamada Nazaré. Jesus era um nome comum entre os judeus naquela época. Nazaré ajuda esses homens a garantir que tenham encontrado o Jesus certo. Jesus então pode dar um passo à frente e ir com eles e seus discípulos permanecerão seguros porque os soldados e oficiais agora encontraram o homem que estão procurando.</w:t>
      </w:r>
    </w:p>
    <w:p>
      <w:pPr/>
      <w:r>
        <w:rPr>
          <w:lang w:val="pt_PT" w:bidi="pt_PT"/>
        </w:rPr>
      </w:r>
      <w:r>
        <w:rPr>
          <w:lang w:val="pt_PT" w:bidi="pt_PT"/>
        </w:rPr>
        <w:t xml:space="preserve">Nazaré era uma pequena cidade na província da Galileia. </w:t>
      </w:r>
    </w:p>
    <w:p>
      <w:pPr/>
      <w:r>
        <w:rPr>
          <w:lang w:val="pt_PT" w:bidi="pt_PT"/>
        </w:rPr>
      </w:r>
      <w:r>
        <w:rPr>
          <w:lang w:val="pt_PT" w:bidi="pt_PT"/>
        </w:rPr>
        <w:t xml:space="preserve">Parem aqui e olhem para uma imagem de um mapa mostrando o lugar de </w:t>
      </w:r>
      <w:r>
        <w:rPr>
          <w:lang w:val="pt_PT" w:bidi="pt_PT"/>
        </w:rPr>
        <w:t>Nazaré</w:t>
      </w:r>
      <w:r>
        <w:rPr>
          <w:lang w:val="pt_PT" w:bidi="pt_PT"/>
        </w:rPr>
        <w:t xml:space="preserve"> onde Jesus estava. Pausem este áudio aqui.</w:t>
      </w:r>
    </w:p>
    <w:p>
      <w:pPr/>
      <w:r>
        <w:rPr>
          <w:lang w:val="pt_PT" w:bidi="pt_PT"/>
        </w:rPr>
      </w:r>
      <w:r>
        <w:rPr>
          <w:lang w:val="pt_PT" w:bidi="pt_PT"/>
        </w:rPr>
        <w:t>Então, Jesus diz a eles "Eu sou ele" ou "Eu sou". Nessa passagem, Jesus pode estar dizendo "Eu sou", da mesma maneira que Deus disse seu próprio nome no Antigo Testamento. Jesus pode ter se referido a si mesmo como divino. Jesus também está confirmando que ele é aquele que eles estão procurando.</w:t>
      </w:r>
    </w:p>
    <w:p>
      <w:pPr/>
      <w:r>
        <w:rPr>
          <w:lang w:val="pt_PT" w:bidi="pt_PT"/>
        </w:rPr>
      </w:r>
      <w:r>
        <w:rPr>
          <w:lang w:val="pt_PT" w:bidi="pt_PT"/>
        </w:rPr>
        <w:t>Judas, o traidor, estava de pé com os soldados e oficiais. Os soldados e oficiais recuaram e caíram no chão quando ouviram Jesus dizer "Eu sou ele". Isso pode ter sido devido a medo ou admiração, pois eles provavelmente haviam ouvido todas as coisas que Jesus havia feito e os milagres que ele havia realizado. Eles podem ter percebido que Jesus estava se identificando como Deus. Judas, o traidor, que estava de pé com os soldados e oficiais, provavelmente também caiu no chão.</w:t>
      </w:r>
    </w:p>
    <w:p>
      <w:pPr/>
      <w:r>
        <w:rPr>
          <w:lang w:val="pt_PT" w:bidi="pt_PT"/>
        </w:rPr>
      </w:r>
      <w:r>
        <w:rPr>
          <w:lang w:val="pt_PT" w:bidi="pt_PT"/>
        </w:rPr>
        <w:t>Novamente Jesus pergunta quem é que eles querem, e eles dão a mesma resposta de "Jesus de Nazaré". Jesus quer proteger seus discípulos, então ele diz aos soldados e funcionários que, como ele disse a eles que ele é Jesus de Nazaré eles devem deixar os discípulos irem livremente. Jesus quer que os discípulos sejam capazes de sair e ir para um lugar de segurança.</w:t>
      </w:r>
    </w:p>
    <w:p>
      <w:pPr/>
      <w:r>
        <w:rPr>
          <w:lang w:val="pt_PT" w:bidi="pt_PT"/>
        </w:rPr>
      </w:r>
      <w:r>
        <w:rPr>
          <w:lang w:val="pt_PT" w:bidi="pt_PT"/>
        </w:rPr>
        <w:t>Você se lembra em uma passagem anterior que Jesus diz: "Não perderei nenhum de todos aqueles que ele me deu"? Agora vemos que Jesus protegerá os discípulos, que haviam sido dados a ele por Deus. O autor João nos lembra que Jesus disse antes que ele não perderá nenhuma das pessoas que Deus deu a ele.</w:t>
      </w:r>
    </w:p>
    <w:p>
      <w:pPr/>
      <w:r>
        <w:rPr>
          <w:lang w:val="pt_PT" w:bidi="pt_PT"/>
        </w:rPr>
      </w:r>
      <w:r>
        <w:rPr>
          <w:lang w:val="pt_PT" w:bidi="pt_PT"/>
        </w:rPr>
        <w:t>Simão Pedro, um dos discípulos de Jesus, também tinha uma espada, ou uma faca longa com ele. Ele provavelmente entrou em pânico na situação e não queria que Jesus fosse levado. Então Simão Pedro puxou sua espada, o que significa que ele a tira de seu estojo. O estojo provavelmente estava amarrado em torno de sua cintura.</w:t>
      </w:r>
    </w:p>
    <w:p>
      <w:pPr/>
      <w:r>
        <w:rPr>
          <w:lang w:val="pt_PT" w:bidi="pt_PT"/>
        </w:rPr>
      </w:r>
      <w:r>
        <w:rPr>
          <w:lang w:val="pt_PT" w:bidi="pt_PT"/>
        </w:rPr>
        <w:t xml:space="preserve">Parem aqui e olhem para uma imagem de uma </w:t>
      </w:r>
      <w:r>
        <w:rPr>
          <w:lang w:val="pt_PT" w:bidi="pt_PT"/>
        </w:rPr>
        <w:t>espada em um estojo</w:t>
      </w:r>
      <w:r>
        <w:rPr>
          <w:lang w:val="pt_PT" w:bidi="pt_PT"/>
        </w:rPr>
        <w:t xml:space="preserve"> que alguém está usando ao redor de sua cintura com um cinto. Pausem este áudio aqui.</w:t>
      </w:r>
    </w:p>
    <w:p>
      <w:pPr/>
      <w:r>
        <w:rPr>
          <w:lang w:val="pt_PT" w:bidi="pt_PT"/>
        </w:rPr>
      </w:r>
      <w:r>
        <w:rPr>
          <w:lang w:val="pt_PT" w:bidi="pt_PT"/>
        </w:rPr>
        <w:t>Simão Pedro então usou a espada e atingiu o servo ou escravo do sumo sacerdote, um homem chamado Malco, e cortou sua orelha direita.</w:t>
      </w:r>
    </w:p>
    <w:p>
      <w:pPr/>
      <w:r>
        <w:rPr>
          <w:lang w:val="pt_PT" w:bidi="pt_PT"/>
        </w:rPr>
      </w:r>
      <w:r>
        <w:rPr>
          <w:lang w:val="pt_PT" w:bidi="pt_PT"/>
        </w:rPr>
        <w:t>Jesus ordena, ou diz a Simão Pedro que guarde sua espada em seu estojo. Jesus diz: "Não devo beber o cálice que o pai me deu?" Jesus está lembrando a seus discípulos que essa situação atual deveria acontecer. Jesus deve ser preso, humilhado, torturado e então morrer na cruz. Jesus queria obedecer e realizar o que Deus havia planejado que ele fizesse. Simão Pedro pode ter esquecido isso em seu pânico para proteger Jesus.</w:t>
      </w:r>
    </w:p>
    <w:p>
      <w:pPr/>
      <w:r>
        <w:rPr>
          <w:lang w:val="pt_PT" w:bidi="pt_PT"/>
        </w:rPr>
      </w:r>
      <w:r>
        <w:rPr>
          <w:lang w:val="pt_PT" w:bidi="pt_PT"/>
        </w:rPr>
        <w:t>Os soldados e seu capitão e oficiais então prendem Jesus. Eles o amarram, o que provavelmente significa que amarram suas mãos com uma corda, provavelmente para que suas mãos estivessem atrás dele ou na frente dele.</w:t>
      </w:r>
    </w:p>
    <w:p>
      <w:pPr/>
      <w:r>
        <w:rPr>
          <w:lang w:val="pt_PT" w:bidi="pt_PT"/>
        </w:rPr>
      </w:r>
      <w:r>
        <w:rPr>
          <w:lang w:val="pt_PT" w:bidi="pt_PT"/>
        </w:rPr>
        <w:t>Eles levaram Jesus para Anás, que costumava ser o sumo sacerdote e ainda era muito respeitado como líder, ou governante. Anás também era o sogro de Caifás.</w:t>
      </w:r>
    </w:p>
    <w:p>
      <w:pPr/>
      <w:r>
        <w:rPr>
          <w:lang w:val="pt_PT" w:bidi="pt_PT"/>
        </w:rPr>
      </w:r>
      <w:r>
        <w:rPr>
          <w:lang w:val="pt_PT" w:bidi="pt_PT"/>
        </w:rPr>
        <w:t>Caifás era o sumo sacerdote naquela época. Vocês se lembrarão de que Caifás havia dito anteriormente aos outros líderes judeus que seria bom se um homem morresse pelo povo. O que significa que na época, Caifás pensava que Jesus deveria morrer para salvar todo o povo judeu. Caifás estava com medo de que, se Jesus continuasse ensinando a mensagem de Deus, seus seguidores pudessem se rebelar contra os romanos. Então isso pode significar que os romanos viriam e destruiriam a nação judaica.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18:1–14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 Jesus</w:t>
      </w:r>
      <w:r>
        <w:rPr>
          <w:lang w:val="pt_PT" w:bidi="pt_PT"/>
        </w:rPr>
        <w:t xml:space="preserve"> e seus discípulos partem de onde estão e começam a atravessar o vale do Cedrom. No outro lado do vale havia um bosque de árvores, e Jesus e seus discípulos entraram nele.</w:t>
      </w:r>
    </w:p>
    <w:p>
      <w:pPr/>
      <w:r>
        <w:rPr>
          <w:lang w:val="pt_PT" w:bidi="pt_PT"/>
        </w:rPr>
      </w:r>
      <w:r>
        <w:rPr>
          <w:b/>
          <w:lang w:val="pt_PT" w:bidi="pt_PT"/>
        </w:rPr>
        <w:t>Na segunda cena:</w:t>
      </w:r>
      <w:r>
        <w:rPr>
          <w:lang w:val="pt_PT" w:bidi="pt_PT"/>
        </w:rPr>
        <w:t xml:space="preserve"> Judas Iscariotes, o traidor, já sabia que Jesus e seus discípulos estariam se dirigindo para o bosque de árvores. Então Judas leva um grupo de soldados romanos e oficiais judeus para o jardim. Depois que eles confirmam que Jesus é o homem que querem, eles prendem Jesus. Simão Pedro ataca um servo do sumo sacerdote. Então eles prendem Jesus.</w:t>
      </w:r>
    </w:p>
    <w:p>
      <w:pPr/>
      <w:r>
        <w:rPr>
          <w:lang w:val="pt_PT" w:bidi="pt_PT"/>
        </w:rPr>
      </w:r>
      <w:r>
        <w:rPr>
          <w:b/>
          <w:lang w:val="pt_PT" w:bidi="pt_PT"/>
        </w:rPr>
        <w:t>Na terceira cena:</w:t>
      </w:r>
      <w:r>
        <w:rPr>
          <w:lang w:val="pt_PT" w:bidi="pt_PT"/>
        </w:rPr>
        <w:t xml:space="preserve"> os soldados romanos e oficiais judeus então amarram Jesus e o levam para Anás, o sumo sacerdote, para que eles pudessem questioná-lo.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incluindo Simão Pedro</w:t>
      </w:r>
    </w:p>
    <w:p>
      <w:pPr>
        <w:pStyle w:val="ListBullet"/>
        <w:spacing w:line="240" w:lineRule="auto"/>
        <w:ind w:left="720"/>
      </w:pPr>
      <w:r>
        <w:rPr>
          <w:lang w:val="pt_PT" w:bidi="pt_PT"/>
        </w:rPr>
      </w:r>
      <w:r>
        <w:rPr>
          <w:lang w:val="pt_PT" w:bidi="pt_PT"/>
        </w:rPr>
        <w:t>Judas Iscariotes, o traidor</w:t>
      </w:r>
    </w:p>
    <w:p>
      <w:pPr>
        <w:pStyle w:val="ListBullet"/>
        <w:spacing w:line="240" w:lineRule="auto"/>
        <w:ind w:left="720"/>
      </w:pPr>
      <w:r>
        <w:rPr>
          <w:lang w:val="pt_PT" w:bidi="pt_PT"/>
        </w:rPr>
      </w:r>
      <w:r>
        <w:rPr>
          <w:lang w:val="pt_PT" w:bidi="pt_PT"/>
        </w:rPr>
        <w:t>Soldados romanos</w:t>
      </w:r>
    </w:p>
    <w:p>
      <w:pPr>
        <w:pStyle w:val="ListBullet"/>
        <w:spacing w:line="240" w:lineRule="auto"/>
        <w:ind w:left="720"/>
      </w:pPr>
      <w:r>
        <w:rPr>
          <w:lang w:val="pt_PT" w:bidi="pt_PT"/>
        </w:rPr>
      </w:r>
      <w:r>
        <w:rPr>
          <w:lang w:val="pt_PT" w:bidi="pt_PT"/>
        </w:rPr>
        <w:t>Oficiais judeus, ou guardas do templo</w:t>
      </w:r>
    </w:p>
    <w:p>
      <w:pPr>
        <w:pStyle w:val="ListBullet"/>
        <w:spacing w:line="240" w:lineRule="auto"/>
        <w:ind w:left="720"/>
      </w:pPr>
      <w:r>
        <w:rPr>
          <w:lang w:val="pt_PT" w:bidi="pt_PT"/>
        </w:rPr>
      </w:r>
      <w:r>
        <w:rPr>
          <w:lang w:val="pt_PT" w:bidi="pt_PT"/>
        </w:rPr>
        <w:t>Alguém chamado Malco que corta sua orelha</w:t>
      </w:r>
    </w:p>
    <w:p>
      <w:pPr>
        <w:pStyle w:val="ListBullet"/>
        <w:spacing w:line="240" w:lineRule="auto"/>
        <w:ind w:left="720"/>
      </w:pPr>
      <w:r>
        <w:rPr>
          <w:lang w:val="pt_PT" w:bidi="pt_PT"/>
        </w:rPr>
      </w:r>
      <w:r>
        <w:rPr>
          <w:lang w:val="pt_PT" w:bidi="pt_PT"/>
        </w:rPr>
        <w:t>Anás, sogro de Caifás, não diz nada, mas Jesus é trazido a ele no final da passagem.</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não diz que hora do dia é, mas como alguns dos personagens chegam com lanternas e tochas de fogo, provavelmente depois de escurecer, pois eles as estão usando para iluminar o caminho para que possam ver.</w:t>
      </w:r>
    </w:p>
    <w:p>
      <w:pPr/>
      <w:r>
        <w:rPr>
          <w:lang w:val="pt_PT" w:bidi="pt_PT"/>
        </w:rPr>
      </w:r>
      <w:r>
        <w:rPr>
          <w:lang w:val="pt_PT" w:bidi="pt_PT"/>
        </w:rPr>
        <w:t>Jesus termina de orar a Deus e ele e os discípulos deixam a cidade de Jerusalém para atravessar o vale do Cedrom. Provavelmente é noite, mas o vale de Cedrom naquela época estava seco e não tinha água para que Jesus e os discípulos pudessem atravessar facilmente por ele. Isso era a aproximadamente uma distância de 1 quilômetro.</w:t>
      </w:r>
    </w:p>
    <w:p>
      <w:pPr/>
      <w:r>
        <w:rPr>
          <w:lang w:val="pt_PT" w:bidi="pt_PT"/>
        </w:rPr>
      </w:r>
      <w:r>
        <w:rPr>
          <w:lang w:val="pt_PT" w:bidi="pt_PT"/>
        </w:rPr>
        <w:t>Uma vez que cruzaram o vale do Cedrom, Jesus e seus discípulos chegaram a um jardim cheio de árvores. Isso provavelmente ficava no fundo de uma colina chamada de "Monte das Oliveiras".</w:t>
      </w:r>
    </w:p>
    <w:p>
      <w:pPr/>
      <w:r>
        <w:rPr>
          <w:lang w:val="pt_PT" w:bidi="pt_PT"/>
        </w:rPr>
      </w:r>
      <w:r>
        <w:rPr>
          <w:lang w:val="pt_PT" w:bidi="pt_PT"/>
        </w:rPr>
        <w:t xml:space="preserve">Parem aqui e olhem novamente para uma imagem de um </w:t>
      </w:r>
      <w:r>
        <w:rPr>
          <w:lang w:val="pt_PT" w:bidi="pt_PT"/>
        </w:rPr>
        <w:t>bosque de árvores</w:t>
      </w:r>
      <w:r>
        <w:rPr>
          <w:lang w:val="pt_PT" w:bidi="pt_PT"/>
        </w:rPr>
        <w:t xml:space="preserve"> e um mapa mostrando </w:t>
      </w:r>
      <w:r>
        <w:rPr>
          <w:lang w:val="pt_PT" w:bidi="pt_PT"/>
        </w:rPr>
        <w:t>Jerusalém, o Vale do Cedrom e o Monte das Oliveiras</w:t>
      </w:r>
      <w:r>
        <w:rPr>
          <w:lang w:val="pt_PT" w:bidi="pt_PT"/>
        </w:rPr>
        <w:t>. Pausem este áudio aqui.</w:t>
      </w:r>
    </w:p>
    <w:p>
      <w:pPr/>
      <w:r>
        <w:rPr>
          <w:lang w:val="pt_PT" w:bidi="pt_PT"/>
        </w:rPr>
      </w:r>
      <w:r>
        <w:rPr>
          <w:lang w:val="pt_PT" w:bidi="pt_PT"/>
        </w:rPr>
        <w:t>Judas, o homem que traiu Jesus, sabia onde ficava o bosque de árvores e como chegar lá. O autor João identifica Judas duas vezes como "o traidor". João quer que nos lembremos do que Judas fez.</w:t>
      </w:r>
    </w:p>
    <w:p>
      <w:pPr/>
      <w:r>
        <w:rPr>
          <w:lang w:val="pt_PT" w:bidi="pt_PT"/>
        </w:rPr>
      </w:r>
      <w:r>
        <w:rPr>
          <w:lang w:val="pt_PT" w:bidi="pt_PT"/>
        </w:rPr>
        <w:t>Judas recebeu dinheiro como uma recompensa por prometer levar os soldados romanos e oficiais judeus até Jesus para que eles pudessem prendê-lo. Não sabemos quantos homens vieram para prender Jesus. Os oficiais judeus possivelmente também eram guardas do templo que os principais sacerdotes e os fariseus haviam enviado.</w:t>
      </w:r>
    </w:p>
    <w:p>
      <w:pPr/>
      <w:r>
        <w:rPr>
          <w:lang w:val="pt_PT" w:bidi="pt_PT"/>
        </w:rPr>
      </w:r>
      <w:r>
        <w:rPr>
          <w:lang w:val="pt_PT" w:bidi="pt_PT"/>
        </w:rPr>
        <w:t>Parem aqui e discutam essa pergunta em grupo: contem uma história de sua cultura sobre alguém que traiu outra pessoa. Como vocês falam sobre eles? Como as pessoas se sentiam em relação a eles? Pausem este áudio aqui.</w:t>
      </w:r>
    </w:p>
    <w:p>
      <w:pPr/>
      <w:r>
        <w:rPr>
          <w:lang w:val="pt_PT" w:bidi="pt_PT"/>
        </w:rPr>
      </w:r>
      <w:r>
        <w:rPr>
          <w:lang w:val="pt_PT" w:bidi="pt_PT"/>
        </w:rPr>
        <w:t>Enquanto os soldados e oficiais estavam carregando lanternas e tochas acesas, provavelmente era noite. Tanto as lanternas quanto as tochas forneciam luz para que os soldados e oficiais fossem capazes de ver o seu caminho na escuridão.</w:t>
      </w:r>
    </w:p>
    <w:p>
      <w:pPr/>
      <w:r>
        <w:rPr>
          <w:lang w:val="pt_PT" w:bidi="pt_PT"/>
        </w:rPr>
      </w:r>
      <w:r>
        <w:rPr>
          <w:lang w:val="pt_PT" w:bidi="pt_PT"/>
        </w:rPr>
        <w:t>Esses soldados e oficiais estavam preparados para lutar caso Jesus resistisse. As armas que eles carregavam provavelmente eram uma mistura de espadas, lanças e facas.</w:t>
      </w:r>
    </w:p>
    <w:p>
      <w:pPr/>
      <w:r>
        <w:rPr>
          <w:lang w:val="pt_PT" w:bidi="pt_PT"/>
        </w:rPr>
      </w:r>
      <w:r>
        <w:rPr>
          <w:lang w:val="pt_PT" w:bidi="pt_PT"/>
        </w:rPr>
        <w:t>Jesus estava disposto a ir com esses homens em paz. Jesus também queria proteger os discípulos se oferecendo aos oficiais e soldados. Jesus não queria resistir ou lutar.</w:t>
      </w:r>
    </w:p>
    <w:p>
      <w:pPr/>
      <w:r>
        <w:rPr>
          <w:lang w:val="pt_PT" w:bidi="pt_PT"/>
        </w:rPr>
      </w:r>
      <w:r>
        <w:rPr>
          <w:lang w:val="pt_PT" w:bidi="pt_PT"/>
        </w:rPr>
        <w:t xml:space="preserve">Nazaré era uma pequena cidade na província da Galileia e Jesus era de lá. Quando os soldados e oficiais dizem "Jesus de Nazaré", eles estão deixando claro que estão procurando um homem chamado Jesus. Jesus então confirma que ele é o homem que eles estão procurando. </w:t>
      </w:r>
    </w:p>
    <w:p>
      <w:pPr/>
      <w:r>
        <w:rPr>
          <w:lang w:val="pt_PT" w:bidi="pt_PT"/>
        </w:rPr>
      </w:r>
      <w:r>
        <w:rPr>
          <w:lang w:val="pt_PT" w:bidi="pt_PT"/>
        </w:rPr>
        <w:t>Como Jesus disse "Eu sou", os soldados e oficiais provavelmente caíram no chão com medo. Algo da maneira como Jesus disse "Eu sou" mostrou sua autoridade e fez os oficiais ficarem admirados por ele.</w:t>
      </w:r>
    </w:p>
    <w:p>
      <w:pPr/>
      <w:r>
        <w:rPr>
          <w:lang w:val="pt_PT" w:bidi="pt_PT"/>
        </w:rPr>
      </w:r>
      <w:r>
        <w:rPr>
          <w:lang w:val="pt_PT" w:bidi="pt_PT"/>
        </w:rPr>
        <w:t>Os soldados e oficiais recuam e caem no chão porque provavelmente ouviram todas as coisas que Jesus havia feito e os milagres que ele havia realizado. Judas também cai no chão.</w:t>
      </w:r>
    </w:p>
    <w:p>
      <w:pPr/>
      <w:r>
        <w:rPr>
          <w:lang w:val="pt_PT" w:bidi="pt_PT"/>
        </w:rPr>
      </w:r>
      <w:r>
        <w:rPr>
          <w:lang w:val="pt_PT" w:bidi="pt_PT"/>
        </w:rPr>
        <w:t>Jesus perguntou a eles pela segunda vez quem eles estavam procurando. Por uma segunda vez eles dizem Jesus de Nazaré. E, por uma segunda vez, Jesus confirma que é ele.</w:t>
      </w:r>
    </w:p>
    <w:p>
      <w:pPr/>
      <w:r>
        <w:rPr>
          <w:lang w:val="pt_PT" w:bidi="pt_PT"/>
        </w:rPr>
      </w:r>
      <w:r>
        <w:rPr>
          <w:lang w:val="pt_PT" w:bidi="pt_PT"/>
        </w:rPr>
        <w:t>Jesus quer proteger seus discípulos, então ele diz aos soldados e funcionários que, como ele disse a eles que ele é Jesus de Nazaré eles devem deixar os discípulos irem livremente. Jesus quer que os discípulos sejam capazes de sair e ir para um lugar de segurança.</w:t>
      </w:r>
    </w:p>
    <w:p>
      <w:pPr/>
      <w:r>
        <w:rPr>
          <w:lang w:val="pt_PT" w:bidi="pt_PT"/>
        </w:rPr>
      </w:r>
      <w:r>
        <w:rPr>
          <w:lang w:val="pt_PT" w:bidi="pt_PT"/>
        </w:rPr>
        <w:t>Isso cumpria, ou completava o que Jesus havia dito, que ele não havia perdido nenhum daqueles que Deus havia dado a ele.</w:t>
      </w:r>
    </w:p>
    <w:p>
      <w:pPr/>
      <w:r>
        <w:rPr>
          <w:lang w:val="pt_PT" w:bidi="pt_PT"/>
        </w:rPr>
      </w:r>
      <w:r>
        <w:rPr>
          <w:lang w:val="pt_PT" w:bidi="pt_PT"/>
        </w:rPr>
        <w:t>Pare aqui e discutam esta pergunta em grupo: conte uma história sobre alguém que protege seus amigos. Que tipos de coisas ele fez? Pausem este áudio aqui.</w:t>
      </w:r>
    </w:p>
    <w:p>
      <w:pPr/>
      <w:r>
        <w:rPr>
          <w:lang w:val="pt_PT" w:bidi="pt_PT"/>
        </w:rPr>
      </w:r>
      <w:r>
        <w:rPr>
          <w:lang w:val="pt_PT" w:bidi="pt_PT"/>
        </w:rPr>
        <w:t>Simão Pedro também tinha uma espada com ele, que ele tira de seu estojo e atinge um dos servos do sumo sacerdote, um homem chamado Malco, e corta sua orelha direita. Quando Simão Pedro atinge o servo, ele corta sua orelha direita.</w:t>
      </w:r>
    </w:p>
    <w:p>
      <w:pPr/>
      <w:r>
        <w:rPr>
          <w:lang w:val="pt_PT" w:bidi="pt_PT"/>
        </w:rPr>
      </w:r>
      <w:r>
        <w:rPr>
          <w:lang w:val="pt_PT" w:bidi="pt_PT"/>
        </w:rPr>
        <w:t>Jesus diz a Simão Pedro para guardar a espada. Ele lembra aos discípulos que essa situação atual deveria acontecer e que Jesus queria obedecer e realizar o que Deus havia planejado que ele fizesse. Essa é uma pergunta da qual Jesus não espera uma resposta. Ele pergunta: "Não devo beber esse cálice que o Pai me deu?" Jesus usa uma linguagem especial aqui — nessa cultura, um "cálice" simbolizava o sofrimento. Jesus está dizendo que ele deve sofrer, porque seu Deus Pai pediu a ele que fizesse isso.</w:t>
      </w:r>
    </w:p>
    <w:p>
      <w:pPr/>
      <w:r>
        <w:rPr>
          <w:lang w:val="pt_PT" w:bidi="pt_PT"/>
        </w:rPr>
      </w:r>
      <w:r>
        <w:rPr>
          <w:lang w:val="pt_PT" w:bidi="pt_PT"/>
        </w:rPr>
        <w:t>Os soldados e seu capitão e oficiais então amarram e prendem Jesus e o levam para Anás, um líder respeitado. Anás também era o sogro de Caifás. Não sabemos onde Anás estava, mas provavelmente eles levaram Jesus de volta para o outro lado do vale do Cedrom para Jerusalém.</w:t>
      </w:r>
    </w:p>
    <w:p>
      <w:pPr/>
      <w:r>
        <w:rPr>
          <w:lang w:val="pt_PT" w:bidi="pt_PT"/>
        </w:rPr>
      </w:r>
      <w:r>
        <w:rPr>
          <w:lang w:val="pt_PT" w:bidi="pt_PT"/>
        </w:rPr>
        <w:t>Caifás era o sumo sacerdote naquela época. O autor João identifica Caifás como aquele que havia dito anteriormente aos outros líderes judeus que seria bom se um homem morresse pelo povo. Ele pensava que Jesus deveria morrer para salvar todo o povo judeu. Caifás estava com medo de que, se Jesus continuasse ensinando a mensagem de Deus, seus seguidores pudessem se rebelar contra os romanos. Então isso pode significar que os romanos viriam e destruiriam a nação judaica.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18:1–14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11 discípulos, incluindo Simão Pedro</w:t>
      </w:r>
    </w:p>
    <w:p>
      <w:pPr>
        <w:pStyle w:val="ListBullet"/>
        <w:spacing w:line="240" w:lineRule="auto"/>
        <w:ind w:left="720"/>
      </w:pPr>
      <w:r>
        <w:rPr>
          <w:lang w:val="pt_PT" w:bidi="pt_PT"/>
        </w:rPr>
      </w:r>
      <w:r>
        <w:rPr>
          <w:lang w:val="pt_PT" w:bidi="pt_PT"/>
        </w:rPr>
        <w:t>Judas Iscariotes, o traidor</w:t>
      </w:r>
    </w:p>
    <w:p>
      <w:pPr>
        <w:pStyle w:val="ListBullet"/>
        <w:spacing w:line="240" w:lineRule="auto"/>
        <w:ind w:left="720"/>
      </w:pPr>
      <w:r>
        <w:rPr>
          <w:lang w:val="pt_PT" w:bidi="pt_PT"/>
        </w:rPr>
      </w:r>
      <w:r>
        <w:rPr>
          <w:lang w:val="pt_PT" w:bidi="pt_PT"/>
        </w:rPr>
        <w:t>Soldados romanos</w:t>
      </w:r>
    </w:p>
    <w:p>
      <w:pPr>
        <w:pStyle w:val="ListBullet"/>
        <w:spacing w:line="240" w:lineRule="auto"/>
        <w:ind w:left="720"/>
      </w:pPr>
      <w:r>
        <w:rPr>
          <w:lang w:val="pt_PT" w:bidi="pt_PT"/>
        </w:rPr>
      </w:r>
      <w:r>
        <w:rPr>
          <w:lang w:val="pt_PT" w:bidi="pt_PT"/>
        </w:rPr>
        <w:t>Oficiais judeus, ou guardas do templo</w:t>
      </w:r>
    </w:p>
    <w:p>
      <w:pPr>
        <w:pStyle w:val="ListBullet"/>
        <w:spacing w:line="240" w:lineRule="auto"/>
        <w:ind w:left="720"/>
      </w:pPr>
      <w:r>
        <w:rPr>
          <w:lang w:val="pt_PT" w:bidi="pt_PT"/>
        </w:rPr>
      </w:r>
      <w:r>
        <w:rPr>
          <w:lang w:val="pt_PT" w:bidi="pt_PT"/>
        </w:rPr>
        <w:t>Alguém chamado Malco que corta sua orelha</w:t>
      </w:r>
    </w:p>
    <w:p>
      <w:pPr>
        <w:pStyle w:val="ListBullet"/>
        <w:spacing w:line="240" w:lineRule="auto"/>
        <w:ind w:left="720"/>
      </w:pPr>
      <w:r>
        <w:rPr>
          <w:lang w:val="pt_PT" w:bidi="pt_PT"/>
        </w:rPr>
      </w:r>
      <w:r>
        <w:rPr>
          <w:lang w:val="pt_PT" w:bidi="pt_PT"/>
        </w:rPr>
        <w:t>Anás, sogro de Caifás, não diz nada, mas Jesus é trazido a ele no final da passagem.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Primeira cena</w:t>
      </w:r>
    </w:p>
    <w:p>
      <w:pPr/>
      <w:r>
        <w:rPr>
          <w:lang w:val="pt_PT" w:bidi="pt_PT"/>
        </w:rPr>
      </w:r>
      <w:r>
        <w:rPr>
          <w:lang w:val="pt_PT" w:bidi="pt_PT"/>
        </w:rPr>
        <w:t>Jesus termina de orar a Deus e ele e os discípulos deixam a cidade de Jerusalém para atravessar o vale do Cedrom. Uma vez que cruzaram o vale do Cedrom, Jesus e seus discípulos chegaram a um jardim cheio de árvores.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"Sei o que devo fazer quando chegar ao jardim", ou "Preciso ir com esses homens e ir em paz", e "Sei que meu propósito na terra está quase cumprido".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Segunda cena</w:t>
      </w:r>
    </w:p>
    <w:p>
      <w:pPr/>
      <w:r>
        <w:rPr>
          <w:lang w:val="pt_PT" w:bidi="pt_PT"/>
        </w:rPr>
      </w:r>
      <w:r>
        <w:rPr>
          <w:lang w:val="pt_PT" w:bidi="pt_PT"/>
        </w:rPr>
        <w:t>Judas, o homem que traiu Jesus, sabia onde ficava o jardim ou bosque e como chegar lá. Ele também havia trazido com ele um grupo de soldados romanos e oficiais judeus, que estavam carregando armas.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"Estamos surpresos por Judas ter-vindo! Por que ele veio? Estamos tão desapontados com Judas!" ou "Por que ele está com esses soldados e oficiais, é ele aquele que trairá Jesus?" e "Estamos com medo, mas queremos proteger Jesus".</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"Sei que esses homens estão aqui para me prender", ou "Irei em paz", e "Não quero lutar contra 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pergunta aos homens quem eles querem. Os soldados e oficiais dizem que querem "Jesus de Nazaré". Eles estão deixando claro que estão procurando um homem chamado Jesus. Jesus então confirma que ele é o homem que eles estão procurando. Jesus diz "Eu sou". Os soldados e oficiais recuam no chão com medo e admiração. Eles provavelmente ouviram todas as coisas que Jesus havia feito e os milagres que ele havia realizado. Judas também cai no chão.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"Estamos felizes por eles reverenciarem Jesus e estarem cientes de seu poder", ou "Nos sentimos um pouco mais seguros porque sabemos que eles temem Jesus", e "Podemos confiar nesses soldados, devemos estar preparados para atacar também?"</w:t>
      </w:r>
    </w:p>
    <w:p>
      <w:pPr>
        <w:pStyle w:val="ListBullet"/>
        <w:spacing w:line="240" w:lineRule="auto"/>
        <w:ind w:left="720"/>
      </w:pPr>
      <w:r>
        <w:rPr>
          <w:lang w:val="pt_PT" w:bidi="pt_PT"/>
        </w:rPr>
      </w:r>
      <w:r>
        <w:rPr>
          <w:lang w:val="pt_PT" w:bidi="pt_PT"/>
        </w:rPr>
        <w:t>Pergunte às pessoas que interpretam os soldados e oficiais: “O que vocês estão sentindo ou pensando?” As pessoas podem responder com coisas como: "Ele é aquele que ouvimos falar, ele é poderoso!" ou "Sabemos que devemos prendê-lo, mas devemos ter cuidado", e "Devemos estar preparados para atacar se ele não vier conosco".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"Devo manter meus discípulos seguros", ou "Uma vez que eles souberem que eu sou o homem que estão procurando, os discípulos podem ir para um lugar de segurança", e "Todos devemos ficar calmos e obedecer às instruções".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quer proteger seus discípulos, então ele diz aos soldados e funcionários que, como ele disse a eles que ele é Jesus de Nazaré eles devem deixar os discípulos irem livremente. Isso cumpria, ou completava o que Jesus havia dito, que ele não havia perdido nenhum daqueles que Deus havia dado a ele.</w:t>
      </w:r>
    </w:p>
    <w:p>
      <w:pPr/>
      <w:r>
        <w:rPr>
          <w:lang w:val="pt_PT" w:bidi="pt_PT"/>
        </w:rPr>
      </w:r>
      <w:r>
        <w:rPr>
          <w:lang w:val="pt_PT" w:bidi="pt_PT"/>
        </w:rPr>
        <w:t>Simão Pedro também tinha uma espada com ele, que ele tira de seu estojo e atinge um dos servos do sumo sacerdote, um homem chamado Malco, e corta sua orelha direita.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com coisas como: "Devo manter Jesus seguro", ou "Aproveitarei esta oportunidade para atacar um deles", e "Estou com medo, em pânico e não sei o que fazer".</w:t>
      </w:r>
    </w:p>
    <w:p>
      <w:pPr>
        <w:pStyle w:val="ListBullet"/>
        <w:spacing w:line="240" w:lineRule="auto"/>
        <w:ind w:left="720"/>
      </w:pPr>
      <w:r>
        <w:rPr>
          <w:lang w:val="pt_PT" w:bidi="pt_PT"/>
        </w:rPr>
      </w:r>
      <w:r>
        <w:rPr>
          <w:lang w:val="pt_PT" w:bidi="pt_PT"/>
        </w:rPr>
        <w:t>Pergunte à pessoa que interpreta Malco: “O que você está sentindo ou pensando?”. A pessoa pode responder com coisas como: "Jesus estava disposto a vir em paz", ou "Não esperava que os discípulos atacassem", e "Devo lutar ou apenas sair em paz levando Jesus conosco?"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"Não podemos acreditar que Simão Pedro fez isso", ou "Devemos ter cuidado, e se eles voltarem, precisamos atacar?" e "Devemos deixar eles levarem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 Simão Pedro para guardar sua espada e lembra aos discípulos que essa situação atual deveria acontecer e que Jesus queria obedecer e realizar o que Deus havia planejado que ele fizesse.</w:t>
      </w:r>
    </w:p>
    <w:p>
      <w:pPr/>
      <w:r>
        <w:rPr>
          <w:lang w:val="pt_PT" w:bidi="pt_PT"/>
        </w:rPr>
      </w:r>
      <w:r>
        <w:rPr>
          <w:lang w:val="pt_PT" w:bidi="pt_PT"/>
        </w:rPr>
        <w:t>Terceira cena</w:t>
      </w:r>
    </w:p>
    <w:p>
      <w:pPr/>
      <w:r>
        <w:rPr>
          <w:lang w:val="pt_PT" w:bidi="pt_PT"/>
        </w:rPr>
      </w:r>
      <w:r>
        <w:rPr>
          <w:lang w:val="pt_PT" w:bidi="pt_PT"/>
        </w:rPr>
        <w:t>Os soldados e seu capitão e oficiais então amarram e prendem Jesus e o levam para Anás, um líder respeitado. Anás também era o sogro de Caifás.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com coisas como: "Estamos tristes por estarem levando Jesus", ou "Veremos Jesus novamente?" e "Estamos confusos, não pensávamos que era assim que as coisas deveriam acontecer."</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"Estou triste por estar deixando meus discípulos", ou "No entanto, estou feliz por eles estarem seguros", e "Com o tempo, eles entenderão a razão pela qual esses eventos precisam acontecer".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Caifás era o sumo sacerdote naquela época. Ele era aquele que havia dito anteriormente aos outros líderes judeus que seria bom se um homem, o que significa Jesus, morresse pelo povo.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Anás: “O que você está sentindo ou pensando?”. A pessoa pode responder com coisas como: "Finalmente podemos questionar Jesus", ou "Como ele lidará com essa situação?" e "Satisfeito por finalmente sermos capazes de o prender e não deixá-lo escapar!"</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"Não temo esse homem", ou "Responderei às perguntas deles", e "Ficarei calmo e em paz, sei o que precisa acontecer para seguir o plano de Deus para o mundo".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18:1–14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saiu com seus discípulos quando ele havia terminado de orar. Usem as mesmas palavras para </w:t>
      </w:r>
      <w:r>
        <w:rPr>
          <w:b/>
          <w:lang w:val="pt_PT" w:bidi="pt_PT"/>
        </w:rPr>
        <w:t>discípulos</w:t>
      </w:r>
      <w:r>
        <w:rPr>
          <w:lang w:val="pt_PT" w:bidi="pt_PT"/>
        </w:rPr>
        <w:t xml:space="preserve"> e </w:t>
      </w:r>
      <w:r>
        <w:rPr>
          <w:b/>
          <w:lang w:val="pt_PT" w:bidi="pt_PT"/>
        </w:rPr>
        <w:t>orar</w:t>
      </w:r>
      <w:r>
        <w:rPr>
          <w:lang w:val="pt_PT" w:bidi="pt_PT"/>
        </w:rPr>
        <w:t xml:space="preserve"> que vocês usaram em passagens anteriores. Para mais informações sobre </w:t>
      </w:r>
      <w:r>
        <w:rPr>
          <w:lang w:val="pt_PT" w:bidi="pt_PT"/>
        </w:rPr>
        <w:t>discípulos</w:t>
      </w:r>
      <w:r>
        <w:rPr>
          <w:lang w:val="pt_PT" w:bidi="pt_PT"/>
        </w:rPr>
        <w:t xml:space="preserve"> e </w:t>
      </w:r>
      <w:r>
        <w:rPr>
          <w:lang w:val="pt_PT" w:bidi="pt_PT"/>
        </w:rPr>
        <w:t>orar</w:t>
      </w:r>
      <w:r>
        <w:rPr>
          <w:lang w:val="pt_PT" w:bidi="pt_PT"/>
        </w:rPr>
        <w:t>, consulte o Glossário Mestre.</w:t>
      </w:r>
    </w:p>
    <w:p>
      <w:pPr/>
      <w:r>
        <w:rPr>
          <w:lang w:val="pt_PT" w:bidi="pt_PT"/>
        </w:rPr>
      </w:r>
      <w:r>
        <w:rPr>
          <w:lang w:val="pt_PT" w:bidi="pt_PT"/>
        </w:rPr>
        <w:t xml:space="preserve">No outro lado do vale do Cedrom, havia um jardim, ou </w:t>
      </w:r>
      <w:r>
        <w:rPr>
          <w:b/>
          <w:lang w:val="pt_PT" w:bidi="pt_PT"/>
        </w:rPr>
        <w:t>bosque</w:t>
      </w:r>
      <w:r>
        <w:rPr>
          <w:lang w:val="pt_PT" w:bidi="pt_PT"/>
        </w:rPr>
        <w:t xml:space="preserve"> cheio de árvores. Use o termo que você usaria para uma região criada para cultivar um fruto específico, ou árvore, ou planta.</w:t>
      </w:r>
    </w:p>
    <w:p>
      <w:pPr/>
      <w:r>
        <w:rPr>
          <w:lang w:val="pt_PT" w:bidi="pt_PT"/>
        </w:rPr>
      </w:r>
      <w:r>
        <w:rPr>
          <w:lang w:val="pt_PT" w:bidi="pt_PT"/>
        </w:rPr>
        <w:t>Parem aqui e discutam qual palavra vocês usarão para bosque de árvores. Pause este áudio aqui.</w:t>
      </w:r>
    </w:p>
    <w:p>
      <w:pPr/>
      <w:r>
        <w:rPr>
          <w:lang w:val="pt_PT" w:bidi="pt_PT"/>
        </w:rPr>
      </w:r>
      <w:r>
        <w:rPr>
          <w:lang w:val="pt_PT" w:bidi="pt_PT"/>
        </w:rPr>
        <w:t xml:space="preserve">Judas recebeu dinheiro como uma recompensa por prometer dar informações aos soldados e oficiais sobre Jesus para que eles pudessem prendê-lo. A </w:t>
      </w:r>
      <w:r>
        <w:rPr>
          <w:b/>
          <w:lang w:val="pt_PT" w:bidi="pt_PT"/>
        </w:rPr>
        <w:t>tropa</w:t>
      </w:r>
      <w:r>
        <w:rPr>
          <w:lang w:val="pt_PT" w:bidi="pt_PT"/>
        </w:rPr>
        <w:t xml:space="preserve"> de soldados era um grupo menor de soldados romanos, provavelmente em torno de 20. Os </w:t>
      </w:r>
      <w:r>
        <w:rPr>
          <w:b/>
          <w:lang w:val="pt_PT" w:bidi="pt_PT"/>
        </w:rPr>
        <w:t>oficiais</w:t>
      </w:r>
      <w:r>
        <w:rPr>
          <w:lang w:val="pt_PT" w:bidi="pt_PT"/>
        </w:rPr>
        <w:t xml:space="preserve"> provavelmente eram guardas do templo judeus que ajudavam a guardar o templo judaico.</w:t>
      </w:r>
    </w:p>
    <w:p>
      <w:pPr/>
      <w:r>
        <w:rPr>
          <w:lang w:val="pt_PT" w:bidi="pt_PT"/>
        </w:rPr>
      </w:r>
      <w:r>
        <w:rPr>
          <w:lang w:val="pt_PT" w:bidi="pt_PT"/>
        </w:rPr>
        <w:t xml:space="preserve">Os principais sacerdotes e fariseus enviaram os oficiais judeus. Os </w:t>
      </w:r>
      <w:r>
        <w:rPr>
          <w:b/>
          <w:lang w:val="pt_PT" w:bidi="pt_PT"/>
        </w:rPr>
        <w:t>sumos sacerdotes</w:t>
      </w:r>
      <w:r>
        <w:rPr>
          <w:lang w:val="pt_PT" w:bidi="pt_PT"/>
        </w:rPr>
        <w:t xml:space="preserve"> realizavam sacrifícios e eram responsáveis pelos rituais religiosos no templo. Eles eram os mais importantes entre os sacerdotes judeus. Os </w:t>
      </w:r>
      <w:r>
        <w:rPr>
          <w:b/>
          <w:lang w:val="pt_PT" w:bidi="pt_PT"/>
        </w:rPr>
        <w:t>fariseus</w:t>
      </w:r>
      <w:r>
        <w:rPr>
          <w:lang w:val="pt_PT" w:bidi="pt_PT"/>
        </w:rPr>
        <w:t xml:space="preserve"> eram um grupo religioso judeu. Era muito importante para eles obedecer a todas as leis religiosas judaicas com muito cuidado. Consulte o Glossário Mestre para </w:t>
      </w:r>
      <w:r>
        <w:rPr>
          <w:lang w:val="pt_PT" w:bidi="pt_PT"/>
        </w:rPr>
        <w:t>sacerdote</w:t>
      </w:r>
      <w:r>
        <w:rPr>
          <w:lang w:val="pt_PT" w:bidi="pt_PT"/>
        </w:rPr>
        <w:t xml:space="preserve"> e </w:t>
      </w:r>
      <w:r>
        <w:rPr>
          <w:lang w:val="pt_PT" w:bidi="pt_PT"/>
        </w:rPr>
        <w:t>fariseus</w:t>
      </w:r>
      <w:r>
        <w:rPr>
          <w:lang w:val="pt_PT" w:bidi="pt_PT"/>
        </w:rPr>
        <w:t>, e use as mesmas palavras que vocês usaram em passagens anteriores.</w:t>
      </w:r>
    </w:p>
    <w:p>
      <w:pPr/>
      <w:r>
        <w:rPr>
          <w:lang w:val="pt_PT" w:bidi="pt_PT"/>
        </w:rPr>
      </w:r>
      <w:r>
        <w:rPr>
          <w:lang w:val="pt_PT" w:bidi="pt_PT"/>
        </w:rPr>
        <w:t xml:space="preserve">Como era noite e estava escuro, os soldados e oficiais do templo estavam carregando tochas e lanternas. </w:t>
      </w:r>
      <w:r>
        <w:rPr>
          <w:b/>
          <w:lang w:val="pt_PT" w:bidi="pt_PT"/>
        </w:rPr>
        <w:t>Lanternas</w:t>
      </w:r>
      <w:r>
        <w:rPr>
          <w:lang w:val="pt_PT" w:bidi="pt_PT"/>
        </w:rPr>
        <w:t xml:space="preserve"> são uma chama encoberta em algo. Isso é para que a luz possa escapar para mostrar a eles o caminho na escuridão, mas também para proteger a chama para que ela não se apague. As lanternas poderiam ter sido feitas de argila ou metal com um lugar para produzir óleo e um pavio. O pavio era uma corda feita de uma planta chamada linho. As pessoas acendem o pavio como uma vela para dar luz. As pessoas faziam </w:t>
      </w:r>
      <w:r>
        <w:rPr>
          <w:b/>
          <w:lang w:val="pt_PT" w:bidi="pt_PT"/>
        </w:rPr>
        <w:t>tochas</w:t>
      </w:r>
      <w:r>
        <w:rPr>
          <w:lang w:val="pt_PT" w:bidi="pt_PT"/>
        </w:rPr>
        <w:t xml:space="preserve"> de paus, amarrando um pano ao final do pau e mergulhando-o em óleo. As pessoas então acenderiam esse óleo.</w:t>
      </w:r>
    </w:p>
    <w:p>
      <w:pPr/>
      <w:r>
        <w:rPr>
          <w:lang w:val="pt_PT" w:bidi="pt_PT"/>
        </w:rPr>
      </w:r>
      <w:r>
        <w:rPr>
          <w:lang w:val="pt_PT" w:bidi="pt_PT"/>
        </w:rPr>
        <w:t xml:space="preserve">Os soldados e oficiais também carregavam </w:t>
      </w:r>
      <w:r>
        <w:rPr>
          <w:b/>
          <w:lang w:val="pt_PT" w:bidi="pt_PT"/>
        </w:rPr>
        <w:t>armas</w:t>
      </w:r>
      <w:r>
        <w:rPr>
          <w:lang w:val="pt_PT" w:bidi="pt_PT"/>
        </w:rPr>
        <w:t xml:space="preserve"> com eles. Eles estavam preparados para lutar caso Jesus resistisse. As armas que eles carregavam provavelmente eram uma mistura de espadas, lanças e facas.</w:t>
      </w:r>
    </w:p>
    <w:p>
      <w:pPr/>
      <w:r>
        <w:rPr>
          <w:lang w:val="pt_PT" w:bidi="pt_PT"/>
        </w:rPr>
      </w:r>
      <w:r>
        <w:rPr>
          <w:lang w:val="pt_PT" w:bidi="pt_PT"/>
        </w:rPr>
        <w:t>Quando os soldados e oficiais dizem "</w:t>
      </w:r>
      <w:r>
        <w:rPr>
          <w:b/>
          <w:lang w:val="pt_PT" w:bidi="pt_PT"/>
        </w:rPr>
        <w:t>Jesus de Nazaré</w:t>
      </w:r>
      <w:r>
        <w:rPr>
          <w:lang w:val="pt_PT" w:bidi="pt_PT"/>
        </w:rPr>
        <w:t xml:space="preserve">", eles estão deixando claro que estão procurando um homem chamado Jesus que era da aldeia chamada Nazaré. Jesus era um nome comum entre os judeus naquela época. Nazaré ajuda esses homens a garantir que tenham encontrado o Jesus certo. </w:t>
      </w:r>
    </w:p>
    <w:p>
      <w:pPr/>
      <w:r>
        <w:rPr>
          <w:lang w:val="pt_PT" w:bidi="pt_PT"/>
        </w:rPr>
      </w:r>
      <w:r>
        <w:rPr>
          <w:lang w:val="pt_PT" w:bidi="pt_PT"/>
        </w:rPr>
        <w:t xml:space="preserve">Então, Jesus diz a eles que ele é aquele que eles estão procurando. Jesus responde "Eu sou", ou "Eu sou ele". Deus se revelou a Moisés no Monte ao dizer "Eu Sou o que Sou". No Novo Testamento, e especialmente no livro de João, Jesus disse "Eu sou" muitas vezes. Às vezes Jesus dizia "Eu Sou" para se identificar como o Único Deus verdadeiro. Nessa passagem, Jesus pode estar dizendo "Eu sou", da mesma maneira que Deus disse seu próprio nome no Antigo Testamento. Digam "Eu sou" da mesma maneira que vocês disseram em passagens anteriores em João e consultem o Glossário Mestre para mais informações sobre </w:t>
      </w:r>
      <w:r>
        <w:rPr>
          <w:lang w:val="pt_PT" w:bidi="pt_PT"/>
        </w:rPr>
        <w:t>Eu sou</w:t>
      </w:r>
      <w:r>
        <w:rPr>
          <w:lang w:val="pt_PT" w:bidi="pt_PT"/>
        </w:rPr>
        <w:t>.</w:t>
      </w:r>
    </w:p>
    <w:p>
      <w:pPr/>
      <w:r>
        <w:rPr>
          <w:lang w:val="pt_PT" w:bidi="pt_PT"/>
        </w:rPr>
      </w:r>
      <w:r>
        <w:rPr>
          <w:lang w:val="pt_PT" w:bidi="pt_PT"/>
        </w:rPr>
        <w:t xml:space="preserve">Simão Pedro também tinha uma espada com ele, a </w:t>
      </w:r>
      <w:r>
        <w:rPr>
          <w:b/>
          <w:lang w:val="pt_PT" w:bidi="pt_PT"/>
        </w:rPr>
        <w:t>puxou</w:t>
      </w:r>
      <w:r>
        <w:rPr>
          <w:lang w:val="pt_PT" w:bidi="pt_PT"/>
        </w:rPr>
        <w:t xml:space="preserve"> e </w:t>
      </w:r>
      <w:r>
        <w:rPr>
          <w:b/>
          <w:lang w:val="pt_PT" w:bidi="pt_PT"/>
        </w:rPr>
        <w:t>acertou</w:t>
      </w:r>
      <w:r>
        <w:rPr>
          <w:lang w:val="pt_PT" w:bidi="pt_PT"/>
        </w:rPr>
        <w:t xml:space="preserve"> o </w:t>
      </w:r>
      <w:r>
        <w:rPr>
          <w:b/>
          <w:lang w:val="pt_PT" w:bidi="pt_PT"/>
        </w:rPr>
        <w:t>escravo</w:t>
      </w:r>
      <w:r>
        <w:rPr>
          <w:lang w:val="pt_PT" w:bidi="pt_PT"/>
        </w:rPr>
        <w:t xml:space="preserve"> do sumo sacerdote, que era chamado Malco. Puxar aqui significa tirá-la de seu estojo. A espada teria tido um estojo para proteger a lâmina, para que ela pudesse ser carregada ao redor da cintura. Acertar significa bater em algo ou alguém. </w:t>
      </w:r>
      <w:r>
        <w:rPr>
          <w:lang w:val="pt_PT" w:bidi="pt_PT"/>
        </w:rPr>
        <w:t>Escravo</w:t>
      </w:r>
      <w:r>
        <w:rPr>
          <w:lang w:val="pt_PT" w:bidi="pt_PT"/>
        </w:rPr>
        <w:t xml:space="preserve"> está no Glossário Mestre. Usem a mesma palavra que vocês utilizaram em passagens anteriores. </w:t>
      </w:r>
    </w:p>
    <w:p>
      <w:pPr/>
      <w:r>
        <w:rPr>
          <w:lang w:val="pt_PT" w:bidi="pt_PT"/>
        </w:rPr>
      </w:r>
      <w:r>
        <w:rPr>
          <w:lang w:val="pt_PT" w:bidi="pt_PT"/>
        </w:rPr>
        <w:t xml:space="preserve">A tropa de soldados com seu comandante: um </w:t>
      </w:r>
      <w:r>
        <w:rPr>
          <w:b/>
          <w:lang w:val="pt_PT" w:bidi="pt_PT"/>
        </w:rPr>
        <w:t>comandante</w:t>
      </w:r>
      <w:r>
        <w:rPr>
          <w:lang w:val="pt_PT" w:bidi="pt_PT"/>
        </w:rPr>
        <w:t xml:space="preserve"> é uma pessoa que é responsável por um grande grupo de soldados. O comandante seria aquele que dá as ordens e instrui os soldados sobre o que fazer.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18:15–27</w:t>
      </w:r>
      <w:r>
        <w:rPr>
          <w:lang w:val="pt_PT" w:bidi="pt_PT"/>
        </w:rPr>
      </w:r>
    </w:p>
    <w:p>
      <w:pPr>
        <w:pStyle w:val="Heading3"/>
      </w:pPr>
      <w:r>
        <w:rPr>
          <w:lang w:val="pt_PT" w:bidi="pt_PT"/>
        </w:rPr>
        <w:t>Ouvir e Sentir</w:t>
      </w:r>
    </w:p>
    <w:p>
      <w:pPr/>
      <w:r>
        <w:rPr>
          <w:lang w:val="pt_PT" w:bidi="pt_PT"/>
        </w:rPr>
      </w:r>
      <w:r>
        <w:rPr>
          <w:lang w:val="pt_PT" w:bidi="pt_PT"/>
        </w:rPr>
        <w:t>Nesta etapa, ouçam João 18:15–27 e guardem em seus corações.</w:t>
      </w:r>
    </w:p>
    <w:p>
      <w:pPr/>
      <w:r>
        <w:rPr>
          <w:lang w:val="pt_PT" w:bidi="pt_PT"/>
        </w:rPr>
      </w:r>
      <w:r>
        <w:rPr>
          <w:lang w:val="pt_PT" w:bidi="pt_PT"/>
        </w:rPr>
        <w:t xml:space="preserve">Ouçam uma versão em áudio de João 18:15–27 três vezes, em três traduções diferentes, se possível. </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18:15–27 na tradução mais fácil de entender.</w:t>
      </w:r>
    </w:p>
    <w:p>
      <w:pPr/>
      <w:r>
        <w:rPr>
          <w:lang w:val="pt_PT" w:bidi="pt_PT"/>
        </w:rPr>
      </w:r>
      <w:r>
        <w:rPr>
          <w:lang w:val="pt_PT" w:bidi="pt_PT"/>
        </w:rPr>
        <w:t>Vocês se lembram na passagem anterior de como Jesus havia acabado de ser preso pelos soldados romanos e oficiais judeus? Esses soldados romanos e oficiais judeus levam Jesus para ver Anás, o sumo sacerdote, em sua casa. Anás era um líder bem respeitado e ele era o sogro de Caifás, o sumo sacerdote. Anás costumava ser o sumo sacerdote, e os romanos então nomearam Caifás como o sumo sacerdote. No entanto, o povo ainda respeitava muito Anás e provavelmente chamava tanto a ele quanto a Caifás pelo título de sumo sacerdote. A casa de Anás era cercada por um pátio cercado por uma muralha. Teria tido uma porta na muralha, que era por onde as pessoas entravam e saíam do pátio. Teria havido um servo, ou um porteiro, cujo trabalho era verificar quem eram as pessoas antes de as deixarem entrar pela porta ou se certificar de mantê-las para fora se não fossem bem-vindas. Não havia telhado ou teto no pátio, o que significava que eles podiam ver o céu.</w:t>
      </w:r>
    </w:p>
    <w:p>
      <w:pPr/>
      <w:r>
        <w:rPr>
          <w:lang w:val="pt_PT" w:bidi="pt_PT"/>
        </w:rPr>
      </w:r>
      <w:r>
        <w:rPr>
          <w:lang w:val="pt_PT" w:bidi="pt_PT"/>
        </w:rPr>
        <w:t xml:space="preserve">Pare aqui e olhe para uma foto de um </w:t>
      </w:r>
      <w:r>
        <w:rPr>
          <w:lang w:val="pt_PT" w:bidi="pt_PT"/>
        </w:rPr>
        <w:t>pátio</w:t>
      </w:r>
      <w:r>
        <w:rPr>
          <w:lang w:val="pt_PT" w:bidi="pt_PT"/>
        </w:rPr>
        <w:t>. Pause este áudio aqui.</w:t>
      </w:r>
    </w:p>
    <w:p>
      <w:pPr/>
      <w:r>
        <w:rPr>
          <w:lang w:val="pt_PT" w:bidi="pt_PT"/>
        </w:rPr>
      </w:r>
      <w:r>
        <w:rPr>
          <w:lang w:val="pt_PT" w:bidi="pt_PT"/>
        </w:rPr>
        <w:t>Dois dos discípulos de Jesus seguiram a multidão de soldados romanos e oficiais judeus que haviam prendido Jesus enquanto iam para a casa de Anás. O primeiro discípulo era Simão Pedro. Não sabemos quem era o segundo discípulo. Como eles seguiram Jesus logo depois que ele havia sido preso, é mais provável que tenha sido alguém que estava com Jesus no jardim quando ele foi preso. Nessas explicações, simplesmente chamaremos o "outro" discípulo de "segundo discípulo".</w:t>
      </w:r>
    </w:p>
    <w:p>
      <w:pPr/>
      <w:r>
        <w:rPr>
          <w:lang w:val="pt_PT" w:bidi="pt_PT"/>
        </w:rPr>
      </w:r>
      <w:r>
        <w:rPr>
          <w:lang w:val="pt_PT" w:bidi="pt_PT"/>
        </w:rPr>
        <w:t>Como o segundo discípulo era bem conhecido de Anás, o sumo sacerdote, e também da serva, que era a porteira, ela deixou o segundo discípulo entrar com Jesus para o pátio da casa de Anás. Não está claro como eles conheciam uns aos outros. O que está claro é que Anás e a serva estavam familiarizados o suficiente com o segundo discípulo para permitir que ele entrasse no pátio de Anás.</w:t>
      </w:r>
    </w:p>
    <w:p>
      <w:pPr/>
      <w:r>
        <w:rPr>
          <w:lang w:val="pt_PT" w:bidi="pt_PT"/>
        </w:rPr>
      </w:r>
      <w:r>
        <w:rPr>
          <w:lang w:val="pt_PT" w:bidi="pt_PT"/>
        </w:rPr>
        <w:t>Simão Pedro não teve permissão para entrar e teve que esperar do lado de fora porque ele não conhecia Anás, o sumo sacerdote, e não era conhecido pela serva na porta. Simão Pedro teve que esperar fora da região do pátio murado, perto da porta.</w:t>
      </w:r>
    </w:p>
    <w:p>
      <w:pPr/>
      <w:r>
        <w:rPr>
          <w:lang w:val="pt_PT" w:bidi="pt_PT"/>
        </w:rPr>
      </w:r>
      <w:r>
        <w:rPr>
          <w:lang w:val="pt_PT" w:bidi="pt_PT"/>
        </w:rPr>
        <w:t>O segundo discípulo então voltou e falou com a serva na porta, provavelmente pedindo permissão para que ela deixasse Simão Pedro entrar. A serva então deixa Simão Pedro entrar pela porta e para a região do pátio. A mesma serva então pergunta a Simão Pedro se ele é um dos discípulos desse homem, Jesus. Simão Pedro diz à serva: "Não, eu não sou um discípulo desse homem, Jesus".</w:t>
      </w:r>
    </w:p>
    <w:p>
      <w:pPr/>
      <w:r>
        <w:rPr>
          <w:lang w:val="pt_PT" w:bidi="pt_PT"/>
        </w:rPr>
      </w:r>
      <w:r>
        <w:rPr>
          <w:lang w:val="pt_PT" w:bidi="pt_PT"/>
        </w:rPr>
        <w:t>Como estava frio, os servos que trabalhavam para Anás, juntamente com os oficiais, ou guardas, fizeram uma fogueira de carvão. O fogo era feito queimando carvões, e eles ficavam ao redor do fogo para se manterem quentes. Lembrem-se de que o pátio fica do lado de fora e à medida que a noite se aproximava, ficaria mais frio. Provavelmente também é escuro e não é fácil ver uns aos outros. Simão Pedro também ficou com eles para tentar se manter aquecido perto do fogo. Não está claro onde o segundo discípulo está naquele momento, mas ele provavelmente estava em algum lugar do pátio.</w:t>
      </w:r>
    </w:p>
    <w:p>
      <w:pPr/>
      <w:r>
        <w:rPr>
          <w:lang w:val="pt_PT" w:bidi="pt_PT"/>
        </w:rPr>
      </w:r>
      <w:r>
        <w:rPr>
          <w:lang w:val="pt_PT" w:bidi="pt_PT"/>
        </w:rPr>
        <w:t xml:space="preserve">Parem aqui e olhem para uma imagem de uma </w:t>
      </w:r>
      <w:r>
        <w:rPr>
          <w:lang w:val="pt_PT" w:bidi="pt_PT"/>
        </w:rPr>
        <w:t>fogueira de carvões queimados</w:t>
      </w:r>
      <w:r>
        <w:rPr>
          <w:lang w:val="pt_PT" w:bidi="pt_PT"/>
        </w:rPr>
        <w:t>. Pause este áudio aqui.</w:t>
      </w:r>
    </w:p>
    <w:p>
      <w:pPr/>
      <w:r>
        <w:rPr>
          <w:lang w:val="pt_PT" w:bidi="pt_PT"/>
        </w:rPr>
      </w:r>
      <w:r>
        <w:rPr>
          <w:lang w:val="pt_PT" w:bidi="pt_PT"/>
        </w:rPr>
        <w:t>Enquanto isso estava acontecendo, Anás, o sumo sacerdote, estava em sua casa e fazendo muitas perguntas a Jesus. Ele estava tentando encontrar uma razão para sentenciar Jesus à morte.</w:t>
      </w:r>
    </w:p>
    <w:p>
      <w:pPr/>
      <w:r>
        <w:rPr>
          <w:lang w:val="pt_PT" w:bidi="pt_PT"/>
        </w:rPr>
      </w:r>
      <w:r>
        <w:rPr>
          <w:lang w:val="pt_PT" w:bidi="pt_PT"/>
        </w:rPr>
        <w:t>Anás fez perguntas sobre os seguidores de Jesus e sobre seu ensinamento. Anás estava preocupado com a quantidade de pessoas que estavam seguindo Jesus e ele provavelmente queria saber quantos seguidores Jesus tinha.</w:t>
      </w:r>
    </w:p>
    <w:p>
      <w:pPr/>
      <w:r>
        <w:rPr>
          <w:lang w:val="pt_PT" w:bidi="pt_PT"/>
        </w:rPr>
      </w:r>
      <w:r>
        <w:rPr>
          <w:lang w:val="pt_PT" w:bidi="pt_PT"/>
        </w:rPr>
        <w:t>Anás também queria saber o que Jesus havia ensinado a seus discípulos. Anás pode estar sugerindo que Jesus estava ensinando secretamente ideias falsas e perigosas. Se Anás pudesse provar isso, ele teria razões para matar Jesus.</w:t>
      </w:r>
    </w:p>
    <w:p>
      <w:pPr/>
      <w:r>
        <w:rPr>
          <w:lang w:val="pt_PT" w:bidi="pt_PT"/>
        </w:rPr>
      </w:r>
      <w:r>
        <w:rPr>
          <w:lang w:val="pt_PT" w:bidi="pt_PT"/>
        </w:rPr>
        <w:t>Jesus diz a Anás: "Falei abertamente com o mundo", o que significa que ele tem falado em lugares públicos, pregando a aqueles com quem ele entrou em contato. A mensagem que Jesus ensinava era sempre a mesma, quer ele estivesse com alguns de seus discípulos ou ensinando uma grande multidão. "Sempre ensinei em sinagogas ou no pátio do templo, onde todos os judeus se reúnem".</w:t>
      </w:r>
    </w:p>
    <w:p>
      <w:pPr/>
      <w:r>
        <w:rPr>
          <w:lang w:val="pt_PT" w:bidi="pt_PT"/>
        </w:rPr>
      </w:r>
      <w:r>
        <w:rPr>
          <w:lang w:val="pt_PT" w:bidi="pt_PT"/>
        </w:rPr>
        <w:t>Jesus diz: "Eu não disse nada em segredo. Ele diz isso para que fique claro que ele falou livremente e não se manteve ou manteve suas ações escondidas. Jesus não estava tentando causar nenhum problema. Jesus diz: "Por que me questionam? Pergunte aos que me ouviram, certamente eles sabem o que eu disse". Jesus estava tentando dizer a Anás, o sumo sacerdote, que eles deveriam falar com outras pessoas, testemunhas, para que eles pudessem apoiar Jesus e confirmar que o que ele está dizendo é verdade.</w:t>
      </w:r>
    </w:p>
    <w:p>
      <w:pPr/>
      <w:r>
        <w:rPr>
          <w:lang w:val="pt_PT" w:bidi="pt_PT"/>
        </w:rPr>
      </w:r>
      <w:r>
        <w:rPr>
          <w:lang w:val="pt_PT" w:bidi="pt_PT"/>
        </w:rPr>
        <w:t>A lei judaica afirma que são as testemunhas que eles devem estar questionando e não a pessoa em julgamento. Jesus está pedindo que o julgamento que ele está enfrentando seja feito de uma maneira legal, com testemunhas.</w:t>
      </w:r>
    </w:p>
    <w:p>
      <w:pPr/>
      <w:r>
        <w:rPr>
          <w:lang w:val="pt_PT" w:bidi="pt_PT"/>
        </w:rPr>
      </w:r>
      <w:r>
        <w:rPr>
          <w:lang w:val="pt_PT" w:bidi="pt_PT"/>
        </w:rPr>
        <w:t>Parem aqui e discutam essa pergunta em grupo: em sua cultura, como vocês tratam as pessoas que vocês suspeitam que cometeu um crime? Como vocês descobrem o que eles fizeram? A quem vocês perguntam o que eles fizeram? Vocês recebem um julgamento justo se forem suspeitos de um crime? Que proteção está lá para esses suspeitos? Pause este áudio aqui.</w:t>
      </w:r>
    </w:p>
    <w:p>
      <w:pPr/>
      <w:r>
        <w:rPr>
          <w:lang w:val="pt_PT" w:bidi="pt_PT"/>
        </w:rPr>
      </w:r>
      <w:r>
        <w:rPr>
          <w:lang w:val="pt_PT" w:bidi="pt_PT"/>
        </w:rPr>
        <w:t>Um dos guardas do templo que estava de pé perto de Jesus, deu uma bofetada em Jesus no rosto, provavelmente na bochecha dele. O guarda do templo então diz a Jesus: "Vocês não devem responder ao sumo sacerdote dessa maneira desrespeitosa". Jesus responde ao guarda do templo dizendo: "Se eu disse algo errado, você deve provar. Conte a todos aqui o que foi que eu disse que era errado ou desrespeitoso".</w:t>
      </w:r>
    </w:p>
    <w:p>
      <w:pPr/>
      <w:r>
        <w:rPr>
          <w:lang w:val="pt_PT" w:bidi="pt_PT"/>
        </w:rPr>
      </w:r>
      <w:r>
        <w:rPr>
          <w:lang w:val="pt_PT" w:bidi="pt_PT"/>
        </w:rPr>
        <w:t>Parem aqui e discutam essa pergunta em grupo: em sua cultura, como vocês tratam as pessoas que são vistas como desrespeitosas com aqueles que têm autoridade? Qual é a punição? Pause este áudio aqui.</w:t>
      </w:r>
    </w:p>
    <w:p>
      <w:pPr/>
      <w:r>
        <w:rPr>
          <w:lang w:val="pt_PT" w:bidi="pt_PT"/>
        </w:rPr>
      </w:r>
      <w:r>
        <w:rPr>
          <w:lang w:val="pt_PT" w:bidi="pt_PT"/>
        </w:rPr>
        <w:t>Como Jesus não disse nada de errado ou desrespeitoso, o guarda do templo provavelmente não tem resposta. Jesus pergunta ao guarda do templo por que ele o deu uma bofetada enquanto Jesus estava contando a verdade, e novamente o guarda do templo provavelmente não teve resposta. Anás então pede ao guarda do templo que leve Jesus, que ainda tem suas mãos amarradas, para Caifás, o sumo sacerdote principal. Jesus estará em julgamento diante de Caifás, o sumo sacerdote principal, na frente do Sinédrio. O Sinédrio era o principal conselho dos judeus. Caifás, o sumo sacerdote principal, era o único que poderia convocar uma reunião do Sinédrio.</w:t>
      </w:r>
    </w:p>
    <w:p>
      <w:pPr/>
      <w:r>
        <w:rPr>
          <w:lang w:val="pt_PT" w:bidi="pt_PT"/>
        </w:rPr>
      </w:r>
      <w:r>
        <w:rPr>
          <w:lang w:val="pt_PT" w:bidi="pt_PT"/>
        </w:rPr>
        <w:t>Enquanto isso, Simão Pedro, os servos de Anás e os oficiais ainda estavam de pé ao lado do fogo para se manter quentes no pátio. Os servos e oficiais perguntaram a Simão Pedro se ele é um dos discípulos desse homem, Jesus. Simão Pedro diz à serva: "Não, eu não sou um discípulo desse homem, Jesus".</w:t>
      </w:r>
    </w:p>
    <w:p>
      <w:pPr/>
      <w:r>
        <w:rPr>
          <w:lang w:val="pt_PT" w:bidi="pt_PT"/>
        </w:rPr>
      </w:r>
      <w:r>
        <w:rPr>
          <w:lang w:val="pt_PT" w:bidi="pt_PT"/>
        </w:rPr>
        <w:t xml:space="preserve">Vocês se lembram anteriormente naquela noite, no bosque de oliveiras, quando Pedro havia cortado a orelha de Malco, que era um servo do sumo sacerdote? Um dos parentes de Malco, outro servo do sumo sacerdote, estava de pé perto de Simão Pedro no pátio. Esse servo falou com insistência e perguntou a Simão Pedro: “Eu vi você no jardim com Jesus, não é?” Desta vez, o servo faz a pergunta de uma maneira mais ameaçadora — ele tem certeza de que viu Simão Pedro, e ele espera que Simão Pedro diga "sim". Novamente Simão Pedro nega. Naquele momento, um galo canta. Um galo é um pássaro semelhante a uma galinha. Galos cantam nas primeiras horas da manhã. </w:t>
      </w:r>
    </w:p>
    <w:p>
      <w:pPr/>
      <w:r>
        <w:rPr>
          <w:lang w:val="pt_PT" w:bidi="pt_PT"/>
        </w:rPr>
      </w:r>
      <w:r>
        <w:rPr>
          <w:lang w:val="pt_PT" w:bidi="pt_PT"/>
        </w:rPr>
        <w:t xml:space="preserve">Pare aqui e olhe para uma foto de um </w:t>
      </w:r>
      <w:r>
        <w:rPr>
          <w:lang w:val="pt_PT" w:bidi="pt_PT"/>
        </w:rPr>
        <w:t>galo</w:t>
      </w:r>
      <w:r>
        <w:rPr>
          <w:lang w:val="pt_PT" w:bidi="pt_PT"/>
        </w:rPr>
        <w:t>. Pause este áudio aqui.</w:t>
      </w:r>
    </w:p>
    <w:p>
      <w:pPr/>
      <w:r>
        <w:rPr>
          <w:lang w:val="pt_PT" w:bidi="pt_PT"/>
        </w:rPr>
      </w:r>
      <w:r>
        <w:rPr>
          <w:lang w:val="pt_PT" w:bidi="pt_PT"/>
        </w:rPr>
        <w:t>Em Jerusalém, os galos cantam entre as três e as cinco horas da manhã. Isso significaria que o interrogatório de Jesus provavelmente continuou até as três horas da manhã.</w:t>
      </w:r>
    </w:p>
    <w:p>
      <w:pPr/>
      <w:r>
        <w:rPr>
          <w:lang w:val="pt_PT" w:bidi="pt_PT"/>
        </w:rPr>
      </w:r>
      <w:r>
        <w:rPr>
          <w:lang w:val="pt_PT" w:bidi="pt_PT"/>
        </w:rPr>
        <w:t>Isso cumpre o que Jesus disse anteriormente a Simão Pedro "Muito verdadeiramente digo a vocês, antes que o galo cante, você me negará três vezes!"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18:15–27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agora está sendo levado para a casa de Anás, o sumo sacerdote. Dois dos discípulos, Simão Pedro e um segundo discípulo, seguem Jesus para o pátio. A serva então pergunta a Simão Pedro se ele é um discípulo de Jesus. Pedro diz que ele não é um discípulo de Jesus, e ele vai ficar ao lado do fogo no pátio com os servos.</w:t>
      </w:r>
    </w:p>
    <w:p>
      <w:pPr/>
      <w:r>
        <w:rPr>
          <w:lang w:val="pt_PT" w:bidi="pt_PT"/>
        </w:rPr>
      </w:r>
      <w:r>
        <w:rPr>
          <w:b/>
          <w:lang w:val="pt_PT" w:bidi="pt_PT"/>
        </w:rPr>
        <w:t>Na segunda cena:</w:t>
      </w:r>
      <w:r>
        <w:rPr>
          <w:lang w:val="pt_PT" w:bidi="pt_PT"/>
        </w:rPr>
        <w:t xml:space="preserve"> Anás, o sumo sacerdote, interroga Jesus, tentando encontrar uma razão para sentenciar Jesus à morte. Jesus os desafia e pede um julgamento justo, um guarda do templo bate em Jesus, e Anás envia Jesus a Caifás para um julgamento.</w:t>
      </w:r>
    </w:p>
    <w:p>
      <w:pPr/>
      <w:r>
        <w:rPr>
          <w:lang w:val="pt_PT" w:bidi="pt_PT"/>
        </w:rPr>
      </w:r>
      <w:r>
        <w:rPr>
          <w:b/>
          <w:lang w:val="pt_PT" w:bidi="pt_PT"/>
        </w:rPr>
        <w:t>Na terceira cena:</w:t>
      </w:r>
      <w:r>
        <w:rPr>
          <w:lang w:val="pt_PT" w:bidi="pt_PT"/>
        </w:rPr>
        <w:t xml:space="preserve"> no meio tempo, Simão Pedro, que ainda está no pátio, é perguntado mais duas vezes se ele é um discípulo de Jesus. Ambas as vezes ele diz que ele não é um seguidor de Jesus. Depois disso, um galo canta.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Um segundo discípulo</w:t>
      </w:r>
    </w:p>
    <w:p>
      <w:pPr>
        <w:pStyle w:val="ListBullet"/>
        <w:spacing w:line="240" w:lineRule="auto"/>
        <w:ind w:left="720"/>
      </w:pPr>
      <w:r>
        <w:rPr>
          <w:lang w:val="pt_PT" w:bidi="pt_PT"/>
        </w:rPr>
      </w:r>
      <w:r>
        <w:rPr>
          <w:lang w:val="pt_PT" w:bidi="pt_PT"/>
        </w:rPr>
        <w:t>Serva na porta</w:t>
      </w:r>
    </w:p>
    <w:p>
      <w:pPr>
        <w:pStyle w:val="ListBullet"/>
        <w:spacing w:line="240" w:lineRule="auto"/>
        <w:ind w:left="720"/>
      </w:pPr>
      <w:r>
        <w:rPr>
          <w:lang w:val="pt_PT" w:bidi="pt_PT"/>
        </w:rPr>
      </w:r>
      <w:r>
        <w:rPr>
          <w:lang w:val="pt_PT" w:bidi="pt_PT"/>
        </w:rPr>
        <w:t>Servo próximo a Malco</w:t>
      </w:r>
    </w:p>
    <w:p>
      <w:pPr>
        <w:pStyle w:val="ListBullet"/>
        <w:spacing w:line="240" w:lineRule="auto"/>
        <w:ind w:left="720"/>
      </w:pPr>
      <w:r>
        <w:rPr>
          <w:lang w:val="pt_PT" w:bidi="pt_PT"/>
        </w:rPr>
      </w:r>
      <w:r>
        <w:rPr>
          <w:lang w:val="pt_PT" w:bidi="pt_PT"/>
        </w:rPr>
        <w:t>Servos da casa de Anás</w:t>
      </w:r>
    </w:p>
    <w:p>
      <w:pPr>
        <w:pStyle w:val="ListBullet"/>
        <w:spacing w:line="240" w:lineRule="auto"/>
        <w:ind w:left="720"/>
      </w:pPr>
      <w:r>
        <w:rPr>
          <w:lang w:val="pt_PT" w:bidi="pt_PT"/>
        </w:rPr>
      </w:r>
      <w:r>
        <w:rPr>
          <w:lang w:val="pt_PT" w:bidi="pt_PT"/>
        </w:rPr>
        <w:t>Oficiais da casa de Anás</w:t>
      </w:r>
    </w:p>
    <w:p>
      <w:pPr>
        <w:pStyle w:val="ListBullet"/>
        <w:spacing w:line="240" w:lineRule="auto"/>
        <w:ind w:left="720"/>
      </w:pPr>
      <w:r>
        <w:rPr>
          <w:lang w:val="pt_PT" w:bidi="pt_PT"/>
        </w:rPr>
      </w:r>
      <w:r>
        <w:rPr>
          <w:lang w:val="pt_PT" w:bidi="pt_PT"/>
        </w:rPr>
        <w:t>Anás (sogro de Caifás)</w:t>
      </w:r>
    </w:p>
    <w:p>
      <w:pPr>
        <w:pStyle w:val="ListBullet"/>
        <w:spacing w:line="240" w:lineRule="auto"/>
        <w:ind w:left="720"/>
      </w:pPr>
      <w:r>
        <w:rPr>
          <w:lang w:val="pt_PT" w:bidi="pt_PT"/>
        </w:rPr>
      </w:r>
      <w:r>
        <w:rPr>
          <w:lang w:val="pt_PT" w:bidi="pt_PT"/>
        </w:rPr>
        <w:t>Guarda do templo que bate em Jesus</w:t>
      </w:r>
    </w:p>
    <w:p>
      <w:pPr>
        <w:pStyle w:val="ListBullet"/>
        <w:spacing w:line="240" w:lineRule="auto"/>
        <w:ind w:left="720"/>
      </w:pPr>
      <w:r>
        <w:rPr>
          <w:lang w:val="pt_PT" w:bidi="pt_PT"/>
        </w:rPr>
      </w:r>
      <w:r>
        <w:rPr>
          <w:lang w:val="pt_PT" w:bidi="pt_PT"/>
        </w:rPr>
        <w:t xml:space="preserve"> Caifás, (não diz nada, mas Jesus é trazido a ele no final da passagem.)</w:t>
      </w:r>
    </w:p>
    <w:p>
      <w:pPr/>
      <w:r>
        <w:rPr>
          <w:lang w:val="pt_PT" w:bidi="pt_PT"/>
        </w:rPr>
      </w:r>
      <w:r>
        <w:rPr>
          <w:lang w:val="pt_PT" w:bidi="pt_PT"/>
        </w:rPr>
        <w:t>Em grupo, prestem atenção às partes do cenário da passagem:</w:t>
      </w:r>
    </w:p>
    <w:p>
      <w:pPr/>
      <w:r>
        <w:rPr>
          <w:lang w:val="pt_PT" w:bidi="pt_PT"/>
        </w:rPr>
      </w:r>
      <w:r>
        <w:rPr>
          <w:lang w:val="pt_PT" w:bidi="pt_PT"/>
        </w:rPr>
        <w:t>Vocês se lembram na passagem anterior de como Jesus havia acabado de ser preso pelos soldados romanos e oficiais judeus? Esses soldados romanos e oficiais judeus levam Jesus para ver Anás, o sumo sacerdote, em sua casa. Como durante a passagem anterior era noite, agora já é muito tarde.</w:t>
      </w:r>
    </w:p>
    <w:p>
      <w:pPr/>
      <w:r>
        <w:rPr>
          <w:lang w:val="pt_PT" w:bidi="pt_PT"/>
        </w:rPr>
      </w:r>
      <w:r>
        <w:rPr>
          <w:lang w:val="pt_PT" w:bidi="pt_PT"/>
        </w:rPr>
        <w:t>A casa de Anás era cercada por um pátio que era cercado por uma muralha com uma porta para entrar e sair.</w:t>
      </w:r>
    </w:p>
    <w:p>
      <w:pPr/>
      <w:r>
        <w:rPr>
          <w:lang w:val="pt_PT" w:bidi="pt_PT"/>
        </w:rPr>
      </w:r>
      <w:r>
        <w:rPr>
          <w:lang w:val="pt_PT" w:bidi="pt_PT"/>
        </w:rPr>
        <w:t xml:space="preserve">Parem aqui e, em grupo, olhem para a imagem de um </w:t>
      </w:r>
      <w:r>
        <w:rPr>
          <w:lang w:val="pt_PT" w:bidi="pt_PT"/>
        </w:rPr>
        <w:t>pátio</w:t>
      </w:r>
      <w:r>
        <w:rPr>
          <w:lang w:val="pt_PT" w:bidi="pt_PT"/>
        </w:rPr>
        <w:t xml:space="preserve"> novamente. Pause este áudio aqui.</w:t>
      </w:r>
    </w:p>
    <w:p>
      <w:pPr/>
      <w:r>
        <w:rPr>
          <w:lang w:val="pt_PT" w:bidi="pt_PT"/>
        </w:rPr>
      </w:r>
      <w:r>
        <w:rPr>
          <w:lang w:val="pt_PT" w:bidi="pt_PT"/>
        </w:rPr>
        <w:t>Dois dos discípulos seguem Jesus para o pátio de Anás. Um dos discípulos é Simão Pedro, e não sabemos o nome do outro discípulo. O discípulo não nomeado passa pelo portão e pelo pátio porque ele conhece o sumo sacerdote, mas o porteiro para Simão Pedro. Simão Pedro espera fora do portão.</w:t>
      </w:r>
    </w:p>
    <w:p>
      <w:pPr/>
      <w:r>
        <w:rPr>
          <w:lang w:val="pt_PT" w:bidi="pt_PT"/>
        </w:rPr>
      </w:r>
      <w:r>
        <w:rPr>
          <w:lang w:val="pt_PT" w:bidi="pt_PT"/>
        </w:rPr>
        <w:t>O segundo discípulo então voltou e falou com a serva na porta, provavelmente pedindo permissão para que ela deixasse Simão Pedro entrar. Não sabemos o que o segundo discípulo disse, mas foi suficiente para convencer a serva a deixar Simão Pedro entrar!</w:t>
      </w:r>
    </w:p>
    <w:p>
      <w:pPr/>
      <w:r>
        <w:rPr>
          <w:lang w:val="pt_PT" w:bidi="pt_PT"/>
        </w:rPr>
      </w:r>
      <w:r>
        <w:rPr>
          <w:lang w:val="pt_PT" w:bidi="pt_PT"/>
        </w:rPr>
        <w:t>Parem aqui e discutam essa pergunta em grupo: não sabemos quem é o segundo discípulo, mas sabemos que ele de alguma forma conhecia o sumo sacerdote. Como vocês falarão sobre o discípulo não nomeado em sua tradução? Como vocês o chamarão? Pause este áudio aqui.</w:t>
      </w:r>
    </w:p>
    <w:p>
      <w:pPr/>
      <w:r>
        <w:rPr>
          <w:lang w:val="pt_PT" w:bidi="pt_PT"/>
        </w:rPr>
      </w:r>
      <w:r>
        <w:rPr>
          <w:lang w:val="pt_PT" w:bidi="pt_PT"/>
        </w:rPr>
        <w:t>A mesma serva então pergunta a Simão Pedro se ele é um dos discípulos desse homem, Jesus. A serva estava fazendo a pergunta de uma maneira casual e não acusadora e pode ter esperado que Simão Pedro respondesse com um "não". Simão Pedro diz à serva: "Não, eu não sou um discípulo desse homem, Jesus". Simão Pedro pode ter ficado surpreso com a pergunta e respondeu rapidamente sem pensar.</w:t>
      </w:r>
    </w:p>
    <w:p>
      <w:pPr/>
      <w:r>
        <w:rPr>
          <w:lang w:val="pt_PT" w:bidi="pt_PT"/>
        </w:rPr>
      </w:r>
      <w:r>
        <w:rPr>
          <w:lang w:val="pt_PT" w:bidi="pt_PT"/>
        </w:rPr>
        <w:t>Como estava frio e escuro, os servos que trabalhavam para Anás, juntamente com os oficiais, ou guardas, fizeram uma fogueira e ficaram ao redor do fogo para se manterem quentes. Simão Pedro também ficou com eles para tentar se manter aquecido perto do fogo. Não está claro onde o segundo discípulo está naquele momento, mas ele provavelmente estava em algum lugar do pátio.</w:t>
      </w:r>
    </w:p>
    <w:p>
      <w:pPr/>
      <w:r>
        <w:rPr>
          <w:lang w:val="pt_PT" w:bidi="pt_PT"/>
        </w:rPr>
      </w:r>
      <w:r>
        <w:rPr>
          <w:lang w:val="pt_PT" w:bidi="pt_PT"/>
        </w:rPr>
        <w:t>Enquanto isso estava acontecendo, Anás, o sumo sacerdote, estava em sua casa e fazendo muitas perguntas a Jesus sobre seus seguidores e seu ensinamento. Quando Anás questionou Jesus, ele provavelmente falou duramente como soldados ou policiais questionariam alguém que suspeitavam de fazer algo ilegal. Ele estava tentando encontrar uma razão para sentenciar Jesus à morte. Não sabemos quantas pessoas estavam na casa, mas provavelmente havia pelo menos dois guardas do templo que haviam trazido Jesus.</w:t>
      </w:r>
    </w:p>
    <w:p>
      <w:pPr/>
      <w:r>
        <w:rPr>
          <w:lang w:val="pt_PT" w:bidi="pt_PT"/>
        </w:rPr>
      </w:r>
      <w:r>
        <w:rPr>
          <w:lang w:val="pt_PT" w:bidi="pt_PT"/>
        </w:rPr>
        <w:t>Jesus ignora as perguntas de Anás sobre seus discípulos e, em vez disso, aborda o assunto de ensinar secretamente. Jesus diz a Anás para pedir ao povo que o ouviu nas sinagogas e no templo que explique o que ele ensinou. Jesus sabe que a lei judaica diz que em um julgamento, as testemunhas devem declarar seu caso contra a pessoa em julgamento. A pessoa em julgamento não fala em seu próprio nome, então o questionamento de Anás não é um julgamento legítimo. Jesus diz: "Eu não disse nada em segredo. Ele diz isso para que fique claro que ele falou livremente e não se manteve ou manteve suas ações escondidas. Jesus faz a pergunta: "Por que você está me fazendo essa pergunta? Pergunte aos que me ouviram". Jesus está realmente dizendo: "Você não deveria estar me fazendo essa pergunta". Jesus sabe que apenas as testemunhas de seu ensinamento devem ser aqueles que respondem ao sumo sacerdote, de acordo com a lei judaica.</w:t>
      </w:r>
    </w:p>
    <w:p>
      <w:pPr/>
      <w:r>
        <w:rPr>
          <w:lang w:val="pt_PT" w:bidi="pt_PT"/>
        </w:rPr>
      </w:r>
      <w:r>
        <w:rPr>
          <w:lang w:val="pt_PT" w:bidi="pt_PT"/>
        </w:rPr>
        <w:t>Um dos guardas do templo, que estava de pé perto de Jesus, deu uma bofetada em Jesus no rosto, provavelmente na bochecha, porque ele pensa que Jesus está sendo desrespeitoso com Anás, o sumo sacerdote.</w:t>
      </w:r>
    </w:p>
    <w:p>
      <w:pPr/>
      <w:r>
        <w:rPr>
          <w:lang w:val="pt_PT" w:bidi="pt_PT"/>
        </w:rPr>
      </w:r>
      <w:r>
        <w:rPr>
          <w:lang w:val="pt_PT" w:bidi="pt_PT"/>
        </w:rPr>
        <w:t>Jesus responde ao guarda do templo dizendo: "Se eu disse algo errado, você deve provar, dizer a todos aqui o que foi que eu disse que era errado ou desrespeitoso".</w:t>
      </w:r>
    </w:p>
    <w:p>
      <w:pPr/>
      <w:r>
        <w:rPr>
          <w:lang w:val="pt_PT" w:bidi="pt_PT"/>
        </w:rPr>
      </w:r>
      <w:r>
        <w:rPr>
          <w:lang w:val="pt_PT" w:bidi="pt_PT"/>
        </w:rPr>
        <w:t>Como Jesus não disse nada de errado ou desrespeitoso, o guarda do templo provavelmente não tem resposta sobre por que ele deu uma bofetada em Jesus. Anás então pede ao guarda do templo que leve Jesus, que ainda tem suas mãos amarradas, para Caifás, o sumo sacerdote principal, onde Jesus será julgado. Não temos certeza de onde Caifás está, mas ele pode estar na mesma casa que Anás, ou ele pode estar em um edifício diferente em Jerusalém.</w:t>
      </w:r>
    </w:p>
    <w:p>
      <w:pPr/>
      <w:r>
        <w:rPr>
          <w:lang w:val="pt_PT" w:bidi="pt_PT"/>
        </w:rPr>
      </w:r>
      <w:r>
        <w:rPr>
          <w:lang w:val="pt_PT" w:bidi="pt_PT"/>
        </w:rPr>
        <w:t>Enquanto isso, no mesmo momento em que Anás está questionando Jesus, Simão Pedro está de pé ao lado do fogo com os servos de Anás e os guardas do templo.</w:t>
      </w:r>
    </w:p>
    <w:p>
      <w:pPr/>
      <w:r>
        <w:rPr>
          <w:lang w:val="pt_PT" w:bidi="pt_PT"/>
        </w:rPr>
      </w:r>
      <w:r>
        <w:rPr>
          <w:lang w:val="pt_PT" w:bidi="pt_PT"/>
        </w:rPr>
        <w:t>Os servos e oficiais perguntaram a Simão Pedro se ele é um dos discípulos desse homem, Jesus. Eles provavelmente estavam esperando que Simão Pedro dissesse "não". Simão Pedro novamente nega que ele é um seguidor de Jesus. Não sabemos quanto tempo depois, mas um dos servos do sumo sacerdote que também era um parente do homem cuja orelha Pedro havia cortado estava de pé perto de Simão Pedro no pátio. Esse servo estava insistindo que era Simão Pedro que ele viu no jardim enquanto diz a Simão Pedro: "Eu vi você no jardim com Jesus, não é?" Esse servo tem tanta certeza que ele espera que Simão Pedro responda com um "Sim".</w:t>
      </w:r>
    </w:p>
    <w:p>
      <w:pPr/>
      <w:r>
        <w:rPr>
          <w:lang w:val="pt_PT" w:bidi="pt_PT"/>
        </w:rPr>
      </w:r>
      <w:r>
        <w:rPr>
          <w:lang w:val="pt_PT" w:bidi="pt_PT"/>
        </w:rPr>
        <w:t>Parem aqui e discutam essa pergunta em grupo: como vocês fariam uma pergunta da qual vocês esperam ter uma resposta positiva? Ou vocês têm que fazer uma declaração em vez de fazer uma pergunta? Por exemplo, o servo poderia ter dito a Simão Pedro "Eu vi você no jardim". Pause este áudio aqui.</w:t>
      </w:r>
    </w:p>
    <w:p>
      <w:pPr/>
      <w:r>
        <w:rPr>
          <w:lang w:val="pt_PT" w:bidi="pt_PT"/>
        </w:rPr>
      </w:r>
      <w:r>
        <w:rPr>
          <w:lang w:val="pt_PT" w:bidi="pt_PT"/>
        </w:rPr>
        <w:t>Ambas as vezes, Simão Pedro nega que ele é um seguidor de Jesus.</w:t>
      </w:r>
    </w:p>
    <w:p>
      <w:pPr/>
      <w:r>
        <w:rPr>
          <w:lang w:val="pt_PT" w:bidi="pt_PT"/>
        </w:rPr>
      </w:r>
      <w:r>
        <w:rPr>
          <w:lang w:val="pt_PT" w:bidi="pt_PT"/>
        </w:rPr>
        <w:t>Naquele momento, um galo cantou.</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18:15–27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Um segundo discípulo</w:t>
      </w:r>
    </w:p>
    <w:p>
      <w:pPr>
        <w:pStyle w:val="ListBullet"/>
        <w:spacing w:line="240" w:lineRule="auto"/>
        <w:ind w:left="720"/>
      </w:pPr>
      <w:r>
        <w:rPr>
          <w:lang w:val="pt_PT" w:bidi="pt_PT"/>
        </w:rPr>
      </w:r>
      <w:r>
        <w:rPr>
          <w:lang w:val="pt_PT" w:bidi="pt_PT"/>
        </w:rPr>
        <w:t>Serva na porta</w:t>
      </w:r>
    </w:p>
    <w:p>
      <w:pPr>
        <w:pStyle w:val="ListBullet"/>
        <w:spacing w:line="240" w:lineRule="auto"/>
        <w:ind w:left="720"/>
      </w:pPr>
      <w:r>
        <w:rPr>
          <w:lang w:val="pt_PT" w:bidi="pt_PT"/>
        </w:rPr>
      </w:r>
      <w:r>
        <w:rPr>
          <w:lang w:val="pt_PT" w:bidi="pt_PT"/>
        </w:rPr>
        <w:t>Servo próximo a Malco</w:t>
      </w:r>
    </w:p>
    <w:p>
      <w:pPr>
        <w:pStyle w:val="ListBullet"/>
        <w:spacing w:line="240" w:lineRule="auto"/>
        <w:ind w:left="720"/>
      </w:pPr>
      <w:r>
        <w:rPr>
          <w:lang w:val="pt_PT" w:bidi="pt_PT"/>
        </w:rPr>
      </w:r>
      <w:r>
        <w:rPr>
          <w:lang w:val="pt_PT" w:bidi="pt_PT"/>
        </w:rPr>
        <w:t>Servos da casa de Anás</w:t>
      </w:r>
    </w:p>
    <w:p>
      <w:pPr>
        <w:pStyle w:val="ListBullet"/>
        <w:spacing w:line="240" w:lineRule="auto"/>
        <w:ind w:left="720"/>
      </w:pPr>
      <w:r>
        <w:rPr>
          <w:lang w:val="pt_PT" w:bidi="pt_PT"/>
        </w:rPr>
      </w:r>
      <w:r>
        <w:rPr>
          <w:lang w:val="pt_PT" w:bidi="pt_PT"/>
        </w:rPr>
        <w:t>Oficiais da casa de Anás</w:t>
      </w:r>
    </w:p>
    <w:p>
      <w:pPr>
        <w:pStyle w:val="ListBullet"/>
        <w:spacing w:line="240" w:lineRule="auto"/>
        <w:ind w:left="720"/>
      </w:pPr>
      <w:r>
        <w:rPr>
          <w:lang w:val="pt_PT" w:bidi="pt_PT"/>
        </w:rPr>
      </w:r>
      <w:r>
        <w:rPr>
          <w:lang w:val="pt_PT" w:bidi="pt_PT"/>
        </w:rPr>
        <w:t>Anás (sogro de Caifás)</w:t>
      </w:r>
    </w:p>
    <w:p>
      <w:pPr>
        <w:pStyle w:val="ListBullet"/>
        <w:spacing w:line="240" w:lineRule="auto"/>
        <w:ind w:left="720"/>
      </w:pPr>
      <w:r>
        <w:rPr>
          <w:lang w:val="pt_PT" w:bidi="pt_PT"/>
        </w:rPr>
      </w:r>
      <w:r>
        <w:rPr>
          <w:lang w:val="pt_PT" w:bidi="pt_PT"/>
        </w:rPr>
        <w:t>Guarda do templo que bate em Jesus</w:t>
      </w:r>
    </w:p>
    <w:p>
      <w:pPr>
        <w:pStyle w:val="ListBullet"/>
        <w:spacing w:line="240" w:lineRule="auto"/>
        <w:ind w:left="720"/>
      </w:pPr>
      <w:r>
        <w:rPr>
          <w:lang w:val="pt_PT" w:bidi="pt_PT"/>
        </w:rPr>
      </w:r>
      <w:r>
        <w:rPr>
          <w:lang w:val="pt_PT" w:bidi="pt_PT"/>
        </w:rPr>
        <w:t xml:space="preserve"> Caifás, (não diz nada, mas Jesus é trazido a ele no final da passagem.)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Dois dos discípulos, Simão Pedro e um segundo discípulo, seguem Jesus depois que ele foi preso. Como o segundo discípulo era bem conhecido de Anás, o sumo sacerdote, e também da serva, que era a porteira, ela deixou o segundo discípulo entrar com Jesus para o pátio da casa de Anás.</w:t>
      </w:r>
    </w:p>
    <w:p>
      <w:pPr/>
      <w:r>
        <w:rPr>
          <w:lang w:val="pt_PT" w:bidi="pt_PT"/>
        </w:rPr>
      </w:r>
      <w:r>
        <w:rPr>
          <w:lang w:val="pt_PT" w:bidi="pt_PT"/>
        </w:rPr>
        <w:t>Simão Pedro não teve permissão para entrar e teve que esperar do lado de fora porque ele não conhecia Anás, o sumo sacerdote, e não era conhecido pela serva na porta.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com coisas como: "Não posso acreditar que não tenho permissão para entrar, eles não conseguem ver que estou com o segundo discípulo?" ou "Como seguidor de Jesus, pensava que teria permissão para ir com Jesus", e "Sinto-me com medo e vulnerável aqui sozinho".</w:t>
      </w:r>
    </w:p>
    <w:p>
      <w:pPr>
        <w:pStyle w:val="ListBullet"/>
        <w:spacing w:line="240" w:lineRule="auto"/>
        <w:ind w:left="720"/>
      </w:pPr>
      <w:r>
        <w:rPr>
          <w:lang w:val="pt_PT" w:bidi="pt_PT"/>
        </w:rPr>
      </w:r>
      <w:r>
        <w:rPr>
          <w:lang w:val="pt_PT" w:bidi="pt_PT"/>
        </w:rPr>
        <w:t>Pergunte à pessoa que interpreta um discipulo: "O que você está sentindo ou pensando?" A pessoa pode responder com coisas como "Sinto pena que Simão Pedro não possa entrar", ou "Me preocupo que ele não fique seguro se alguém descobrir que ele é um dos discípulos de Jesus", e "Falarei com a serva e verei se ela deixará Simão Pedro entrar".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segundo discípulo então volta e fala com a serva na porta e ela deixa Simão Pedro entrar. A mesma serva então pergunta a Simão Pedro se ele é um dos discípulos desse homem, Jesus. Simão Pedro diz à serva: "Não, eu não sou um discípulo desse homem, Jesus".</w:t>
      </w:r>
    </w:p>
    <w:p>
      <w:pPr/>
      <w:r>
        <w:rPr>
          <w:lang w:val="pt_PT" w:bidi="pt_PT"/>
        </w:rPr>
      </w:r>
      <w:r>
        <w:rPr>
          <w:lang w:val="pt_PT" w:bidi="pt_PT"/>
        </w:rPr>
        <w:t>Como estava frio e escuro, os servos que trabalhavam para Anás, juntamente com os oficiais, ou guardas, fizeram uma fogueira e ficaram ao redor do fogo para se manterem quentes. Simão Pedro também ficou com eles para tentar se manter aquecido perto do fogo.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com coisas como: "Estou com medo do que acontecerá comigo se as pessoas descobrirem que sou um dos seguidores de Jesus", ou "Ficarei sozinho até que eles libertem Jesus", e "Gostaria de estar longe dessas pessoas, mas está quente aqui perto do fogo".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Enquanto isso estava acontecendo, Anás, o sumo sacerdote, estava em sua casa e fazendo muitas perguntas a Jesus. Ele estava tentando encontrar uma razão para sentenciar Jesus à morte.</w:t>
      </w:r>
    </w:p>
    <w:p>
      <w:pPr/>
      <w:r>
        <w:rPr>
          <w:lang w:val="pt_PT" w:bidi="pt_PT"/>
        </w:rPr>
      </w:r>
      <w:r>
        <w:rPr>
          <w:lang w:val="pt_PT" w:bidi="pt_PT"/>
        </w:rPr>
        <w:t>Anás interroga Jesus, preocupado com quantos seguidores Jesus tem e o que Jesus tem ensinado. Se Anás pudesse provar que o que Jesus está ensinando é contra a lei, ele teria uma razão para matar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sumo sacerdote: “O que você está sentindo ou pensando?”. A pessoa pode responder com coisas como: "Se eu puder encontrar algo para acusar Jesus", ou "Ele é uma ameaça para nós, estou preocupado com quantos seguidores ele tem", e "Se deixarmos Jesus ir, poderia ser o caos, devemos colocá-lo a julgamento". Pergunte à pessoa que interpreta Jesus: “O que você está sentindo ou pensando?”. A pessoa pode responder com coisas como: "Sei o que eles estão tentando fazer, me acusar falsamente para me matar", ou "Eles estão com medo de mim", e "Sei que não fiz nada de errado, tenho paz dentro de mim".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 Anás, o sumo sacerdote: "Falei abertamente com o mundo", o que significa que ele tem falado em lugares públicos pregando a aqueles com quem entrou em contato. A mensagem que Jesus ensinava era sempre a mesma, onde quer que ele estivesse ensinando.</w:t>
      </w:r>
    </w:p>
    <w:p>
      <w:pPr/>
      <w:r>
        <w:rPr>
          <w:lang w:val="pt_PT" w:bidi="pt_PT"/>
        </w:rPr>
      </w:r>
      <w:r>
        <w:rPr>
          <w:lang w:val="pt_PT" w:bidi="pt_PT"/>
        </w:rPr>
        <w:t>Jesus diz: "Eu não disse nada em segredo. Por que me questiona?” Ele diz isso para que fique claro que ele falou livremente e não se manteve ou manteve suas ações escondidas. Jesus não estava tentando causar nenhum problema. Jesus pede um julgamento justo e pede a eles que falem com testemunhas que saberão o que Jesus disse.</w:t>
      </w:r>
    </w:p>
    <w:p>
      <w:pPr/>
      <w:r>
        <w:rPr>
          <w:lang w:val="pt_PT" w:bidi="pt_PT"/>
        </w:rPr>
      </w:r>
      <w:r>
        <w:rPr>
          <w:lang w:val="pt_PT" w:bidi="pt_PT"/>
        </w:rPr>
        <w:t>Um dos guardas do templo, que estava de pé perto de Jesus, deu uma bofetada em Jesus no rosto, provavelmente na bochecha, enquanto ele pensa que está sendo desrespeitoso com Anás, o sumo sacerdote.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guarda do templo: "O que você está sentindo ou pensando?" A pessoa pode responder com coisas como: "Não posso acreditar que Jesus está falando com Anás, o sumo sacerdote assim!" ou "Jesus está acusando Anás de não fazer coisas da maneira apropriada?" e "O bofetarei e ensinarei a Jesus uma lição".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com coisas como: "Estou chocado com a bofetada no rosto", ou "Não responderei com ira, mas com curiosidade sobre o que disse ou fiz de errado", e "O guarda do templo não entende o que estou dizendo".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responde ao guarda do templo dizendo: "Se eu disse algo errado, você deve provar. Conte a todos aqui o que foi que eu disse que era errado ou desrespeitoso".</w:t>
      </w:r>
    </w:p>
    <w:p>
      <w:pPr/>
      <w:r>
        <w:rPr>
          <w:lang w:val="pt_PT" w:bidi="pt_PT"/>
        </w:rPr>
      </w:r>
      <w:r>
        <w:rPr>
          <w:lang w:val="pt_PT" w:bidi="pt_PT"/>
        </w:rPr>
        <w:t>Como Jesus não disse nada de errado ou desrespeitoso, o guarda do templo provavelmente não tem resposta sobre por que ele deu uma bofetada em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guarda do templo: "O que você está sentindo ou pensando?" A pessoa pode responder com coisas como: "Não posso acreditar que Jesus está tão calmo!" ou "Ele não percebe que está na presença de alguém que poderia acabar com sua vida?" e "Não consigo justificar por que dei bofetadas em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Anás então pede ao guarda do templo que leve Jesus, que ainda tem suas mãos amarradas, para Caifás, o sumo sacerdote principal, onde Jesus será julgado.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sumo sacerdote: “O que você está sentindo ou pensando?”. A pessoa pode responder com coisas como: "Estou cansado de suas respostas e irado que sou incapaz de encontrar uma razão para acusá-lo", ou "Não posso acreditar que ele está tão calmo sobre tudo isso", e "Enviarei Jesus a Caifás para lidar com 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Enquanto isso, Simão Pedro, os servos de Anás e os oficiais ainda estavam de pé ao lado do fogo para se manter quentes no pátio. Os servos e oficiais perguntaram a Simão Pedro se ele é um dos discípulos desse homem, Jesus.</w:t>
      </w:r>
    </w:p>
    <w:p>
      <w:pPr/>
      <w:r>
        <w:rPr>
          <w:lang w:val="pt_PT" w:bidi="pt_PT"/>
        </w:rPr>
      </w:r>
      <w:r>
        <w:rPr>
          <w:lang w:val="pt_PT" w:bidi="pt_PT"/>
        </w:rPr>
        <w:t>Simão Pedro diz à serva: "Não, eu não sou um discípulo desse homem, Jesus".</w:t>
      </w:r>
    </w:p>
    <w:p>
      <w:pPr/>
      <w:r>
        <w:rPr>
          <w:lang w:val="pt_PT" w:bidi="pt_PT"/>
        </w:rPr>
      </w:r>
      <w:r>
        <w:rPr>
          <w:lang w:val="pt_PT" w:bidi="pt_PT"/>
        </w:rPr>
        <w:t>Um dos parentes de Malco, outro servo do sumo sacerdote, estava de pé perto de Simão Pedro no pátio. Esse servo falou com insistência e perguntou a Simão Pedro: “Eu vi você no jardim com Jesus, não é?”</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com coisas como: "Estou com medo agora que eles me reconheceram do bosque", ou "Serei punido por cortar a orelha de Malco?" e "Sinto-me perdido e com medo, e não quero ser punido, então continuarei a mentir".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Ambas as vezes, Simão Pedro nega que ele é um seguidor de Jesus.</w:t>
      </w:r>
    </w:p>
    <w:p>
      <w:pPr/>
      <w:r>
        <w:rPr>
          <w:lang w:val="pt_PT" w:bidi="pt_PT"/>
        </w:rPr>
      </w:r>
      <w:r>
        <w:rPr>
          <w:lang w:val="pt_PT" w:bidi="pt_PT"/>
        </w:rPr>
        <w:t>Naquele momento, um galo cantou.</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18:15–27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Dois dos </w:t>
      </w:r>
      <w:r>
        <w:rPr>
          <w:b/>
          <w:lang w:val="pt_PT" w:bidi="pt_PT"/>
        </w:rPr>
        <w:t>discípulos</w:t>
      </w:r>
      <w:r>
        <w:rPr>
          <w:lang w:val="pt_PT" w:bidi="pt_PT"/>
        </w:rPr>
        <w:t xml:space="preserve"> de Jesus, Simão Pedro e outro discípulo, seguiram Jesus para o pátio de Anás. Não se sabe quem era o segundo discípulo. Use a mesma palavra para "discípulos" que você usou em passagens anteriores. Para mais informações sobre </w:t>
      </w:r>
      <w:r>
        <w:rPr>
          <w:lang w:val="pt_PT" w:bidi="pt_PT"/>
        </w:rPr>
        <w:t>discípulos</w:t>
      </w:r>
      <w:r>
        <w:rPr>
          <w:lang w:val="pt_PT" w:bidi="pt_PT"/>
        </w:rPr>
        <w:t>, consulte o Glossário Mestre.</w:t>
      </w:r>
    </w:p>
    <w:p>
      <w:pPr/>
      <w:r>
        <w:rPr>
          <w:lang w:val="pt_PT" w:bidi="pt_PT"/>
        </w:rPr>
      </w:r>
      <w:r>
        <w:rPr>
          <w:lang w:val="pt_PT" w:bidi="pt_PT"/>
        </w:rPr>
        <w:t xml:space="preserve">Eles levaram Jesus para o </w:t>
      </w:r>
      <w:r>
        <w:rPr>
          <w:b/>
          <w:lang w:val="pt_PT" w:bidi="pt_PT"/>
        </w:rPr>
        <w:t>pátio de Anás</w:t>
      </w:r>
      <w:r>
        <w:rPr>
          <w:lang w:val="pt_PT" w:bidi="pt_PT"/>
        </w:rPr>
        <w:t xml:space="preserve">. Anás costumava ser um sumo sacerdote e ainda era muito respeitado como líder, ou governante. Embora o nome de Anás não seja usado até o final da história, sabemos que ele é quem está questionando Jesus porque ele envia Jesus a Caifás no final da história. </w:t>
      </w:r>
      <w:r>
        <w:rPr>
          <w:b/>
          <w:lang w:val="pt_PT" w:bidi="pt_PT"/>
        </w:rPr>
        <w:t>Pátio</w:t>
      </w:r>
      <w:r>
        <w:rPr>
          <w:lang w:val="pt_PT" w:bidi="pt_PT"/>
        </w:rPr>
        <w:t xml:space="preserve"> é uma área externa de uma casa, geralmente cercada por uma parede com uma porta. </w:t>
      </w:r>
      <w:r>
        <w:rPr>
          <w:b/>
          <w:lang w:val="pt_PT" w:bidi="pt_PT"/>
        </w:rPr>
        <w:t>Anás</w:t>
      </w:r>
      <w:r>
        <w:rPr>
          <w:lang w:val="pt_PT" w:bidi="pt_PT"/>
        </w:rPr>
        <w:t xml:space="preserve"> também era o sogro de </w:t>
      </w:r>
      <w:r>
        <w:rPr>
          <w:b/>
          <w:lang w:val="pt_PT" w:bidi="pt_PT"/>
        </w:rPr>
        <w:t>Caifás</w:t>
      </w:r>
      <w:r>
        <w:rPr>
          <w:lang w:val="pt_PT" w:bidi="pt_PT"/>
        </w:rPr>
        <w:t xml:space="preserve">. Caifás era o sumo sacerdote naquela época. Traduza sacerdote da mesma maneira que você traduziu em passagens anteriores. </w:t>
      </w:r>
      <w:r>
        <w:rPr>
          <w:lang w:val="pt_PT" w:bidi="pt_PT"/>
        </w:rPr>
        <w:t>Sacerdote</w:t>
      </w:r>
      <w:r>
        <w:rPr>
          <w:lang w:val="pt_PT" w:bidi="pt_PT"/>
        </w:rPr>
        <w:t xml:space="preserve"> consta do Glossário Mestre.</w:t>
      </w:r>
    </w:p>
    <w:p>
      <w:pPr/>
      <w:r>
        <w:rPr>
          <w:lang w:val="pt_PT" w:bidi="pt_PT"/>
        </w:rPr>
      </w:r>
      <w:r>
        <w:rPr>
          <w:lang w:val="pt_PT" w:bidi="pt_PT"/>
        </w:rPr>
        <w:t xml:space="preserve">Havia uma </w:t>
      </w:r>
      <w:r>
        <w:rPr>
          <w:b/>
          <w:lang w:val="pt_PT" w:bidi="pt_PT"/>
        </w:rPr>
        <w:t>serva de serviço</w:t>
      </w:r>
      <w:r>
        <w:rPr>
          <w:lang w:val="pt_PT" w:bidi="pt_PT"/>
        </w:rPr>
        <w:t xml:space="preserve"> lá. Essa teria sido uma serva na casa de Anás. Era o trabalho dela ficar perto da porta, como um guarda de segurança. Traduza serva da mesma maneira que você traduziu em passagens anteriores. </w:t>
      </w:r>
      <w:r>
        <w:rPr>
          <w:lang w:val="pt_PT" w:bidi="pt_PT"/>
        </w:rPr>
        <w:t>Servo</w:t>
      </w:r>
      <w:r>
        <w:rPr>
          <w:lang w:val="pt_PT" w:bidi="pt_PT"/>
        </w:rPr>
        <w:t xml:space="preserve"> está no Glossário Mestre.</w:t>
      </w:r>
    </w:p>
    <w:p>
      <w:pPr/>
      <w:r>
        <w:rPr>
          <w:lang w:val="pt_PT" w:bidi="pt_PT"/>
        </w:rPr>
      </w:r>
      <w:r>
        <w:rPr>
          <w:lang w:val="pt_PT" w:bidi="pt_PT"/>
        </w:rPr>
        <w:t xml:space="preserve">Os servos e oficiais </w:t>
      </w:r>
      <w:r>
        <w:rPr>
          <w:b/>
          <w:lang w:val="pt_PT" w:bidi="pt_PT"/>
        </w:rPr>
        <w:t>se aqueceram</w:t>
      </w:r>
      <w:r>
        <w:rPr>
          <w:lang w:val="pt_PT" w:bidi="pt_PT"/>
        </w:rPr>
        <w:t>. Isso significa que eles ficaram perto do fogo para se manter aquecidos. O fogo era feito de carvão que eles queimavam.</w:t>
      </w:r>
    </w:p>
    <w:p>
      <w:pPr/>
      <w:r>
        <w:rPr>
          <w:lang w:val="pt_PT" w:bidi="pt_PT"/>
        </w:rPr>
      </w:r>
      <w:r>
        <w:rPr>
          <w:lang w:val="pt_PT" w:bidi="pt_PT"/>
        </w:rPr>
        <w:t xml:space="preserve">Jesus diz: "Falei abertamente com o mundo", o que significa que Jesus falou com todos em público. Jesus então diz "Sempre ensinei em sinagogas e na área do templo". Jesus estava ensinando em lugares onde os judeus se encontrariam. Traduzam </w:t>
      </w:r>
      <w:r>
        <w:rPr>
          <w:b/>
          <w:lang w:val="pt_PT" w:bidi="pt_PT"/>
        </w:rPr>
        <w:t>judeus</w:t>
      </w:r>
      <w:r>
        <w:rPr>
          <w:lang w:val="pt_PT" w:bidi="pt_PT"/>
        </w:rPr>
        <w:t xml:space="preserve"> e </w:t>
      </w:r>
      <w:r>
        <w:rPr>
          <w:b/>
          <w:lang w:val="pt_PT" w:bidi="pt_PT"/>
        </w:rPr>
        <w:t>sinagoga</w:t>
      </w:r>
      <w:r>
        <w:rPr>
          <w:lang w:val="pt_PT" w:bidi="pt_PT"/>
        </w:rPr>
        <w:t xml:space="preserve"> da mesma maneira que vocês traduziram em passagens anteriores. </w:t>
      </w:r>
      <w:r>
        <w:rPr>
          <w:lang w:val="pt_PT" w:bidi="pt_PT"/>
        </w:rPr>
        <w:t>Judeus</w:t>
      </w:r>
      <w:r>
        <w:rPr>
          <w:lang w:val="pt_PT" w:bidi="pt_PT"/>
        </w:rPr>
        <w:t xml:space="preserve"> e </w:t>
      </w:r>
      <w:r>
        <w:rPr>
          <w:lang w:val="pt_PT" w:bidi="pt_PT"/>
        </w:rPr>
        <w:t>Sinagoga</w:t>
      </w:r>
      <w:r>
        <w:rPr>
          <w:lang w:val="pt_PT" w:bidi="pt_PT"/>
        </w:rPr>
        <w:t xml:space="preserve"> estão no Glossário Mestre.</w:t>
      </w:r>
    </w:p>
    <w:p>
      <w:pPr/>
      <w:r>
        <w:rPr>
          <w:lang w:val="pt_PT" w:bidi="pt_PT"/>
        </w:rPr>
      </w:r>
      <w:r>
        <w:rPr>
          <w:lang w:val="pt_PT" w:bidi="pt_PT"/>
        </w:rPr>
        <w:t xml:space="preserve">Jesus diz: "Se eu disse algo errado, </w:t>
      </w:r>
      <w:r>
        <w:rPr>
          <w:b/>
          <w:lang w:val="pt_PT" w:bidi="pt_PT"/>
        </w:rPr>
        <w:t>testemunhe</w:t>
      </w:r>
      <w:r>
        <w:rPr>
          <w:lang w:val="pt_PT" w:bidi="pt_PT"/>
        </w:rPr>
        <w:t xml:space="preserve"> sobre o que está errado". Testemunhar significa dar evidências como uma testemunha em um tribunal de justiça. Traduzam testemunho da mesma maneira que vocês fizeram em passagens anteriores. </w:t>
      </w:r>
      <w:r>
        <w:rPr>
          <w:lang w:val="pt_PT" w:bidi="pt_PT"/>
        </w:rPr>
        <w:t>Testemunho</w:t>
      </w:r>
      <w:r>
        <w:rPr>
          <w:lang w:val="pt_PT" w:bidi="pt_PT"/>
        </w:rPr>
        <w:t xml:space="preserve"> está no Glossário Mestre. </w:t>
      </w:r>
    </w:p>
    <w:p>
      <w:pPr/>
      <w:r>
        <w:rPr>
          <w:lang w:val="pt_PT" w:bidi="pt_PT"/>
        </w:rPr>
      </w:r>
      <w:r>
        <w:rPr>
          <w:lang w:val="pt_PT" w:bidi="pt_PT"/>
        </w:rPr>
        <w:t xml:space="preserve">Então Anás enviou Jesus </w:t>
      </w:r>
      <w:r>
        <w:rPr>
          <w:b/>
          <w:lang w:val="pt_PT" w:bidi="pt_PT"/>
        </w:rPr>
        <w:t>preso</w:t>
      </w:r>
      <w:r>
        <w:rPr>
          <w:lang w:val="pt_PT" w:bidi="pt_PT"/>
        </w:rPr>
        <w:t xml:space="preserve"> a Caifás. Em toda essa cena, Jesus ainda tem suas mãos amarradas.</w:t>
      </w:r>
    </w:p>
    <w:p>
      <w:pPr/>
      <w:r>
        <w:rPr>
          <w:lang w:val="pt_PT" w:bidi="pt_PT"/>
        </w:rPr>
      </w:r>
      <w:r>
        <w:rPr>
          <w:lang w:val="pt_PT" w:bidi="pt_PT"/>
        </w:rPr>
        <w:t xml:space="preserve">Enquanto Anás estava questionando Jesus, um servo perguntou a Pedro: “Eu vi você no </w:t>
      </w:r>
      <w:r>
        <w:rPr>
          <w:b/>
          <w:lang w:val="pt_PT" w:bidi="pt_PT"/>
        </w:rPr>
        <w:t>jardim</w:t>
      </w:r>
      <w:r>
        <w:rPr>
          <w:lang w:val="pt_PT" w:bidi="pt_PT"/>
        </w:rPr>
        <w:t xml:space="preserve"> com Jesus, não é?” O jardim é um jardim cheio de árvores, e, nesse caso, estava cheio de oliveiras. As pessoas plantavam bosques de oliveiras para colher os frutos das árvores. Esse jardim é onde Jesus e os discípulos estavam quando os soldados e oficiais vieram para prender Jesus.</w:t>
      </w:r>
    </w:p>
    <w:p>
      <w:pPr/>
      <w:r>
        <w:rPr>
          <w:lang w:val="pt_PT" w:bidi="pt_PT"/>
        </w:rPr>
      </w:r>
      <w:r>
        <w:rPr>
          <w:lang w:val="pt_PT" w:bidi="pt_PT"/>
        </w:rPr>
        <w:t xml:space="preserve">Depois que Pedro negou Jesus, o </w:t>
      </w:r>
      <w:r>
        <w:rPr>
          <w:b/>
          <w:lang w:val="pt_PT" w:bidi="pt_PT"/>
        </w:rPr>
        <w:t>galo</w:t>
      </w:r>
      <w:r>
        <w:rPr>
          <w:lang w:val="pt_PT" w:bidi="pt_PT"/>
        </w:rPr>
        <w:t xml:space="preserve"> começou a cantar. Um galo é um pássaro semelhante a uma galinha. Eles cantam nas primeiras horas da manhã. É relatado que em Jerusalém, o momento em que os galos cantam é entre três e cinco horas da manhã.</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18:28–40</w:t>
      </w:r>
      <w:r>
        <w:rPr>
          <w:lang w:val="pt_PT" w:bidi="pt_PT"/>
        </w:rPr>
      </w:r>
    </w:p>
    <w:p>
      <w:pPr>
        <w:pStyle w:val="Heading3"/>
      </w:pPr>
      <w:r>
        <w:rPr>
          <w:lang w:val="pt_PT" w:bidi="pt_PT"/>
        </w:rPr>
        <w:t>Ouvir e Sentir</w:t>
      </w:r>
    </w:p>
    <w:p>
      <w:pPr/>
      <w:r>
        <w:rPr>
          <w:lang w:val="pt_PT" w:bidi="pt_PT"/>
        </w:rPr>
      </w:r>
      <w:r>
        <w:rPr>
          <w:lang w:val="pt_PT" w:bidi="pt_PT"/>
        </w:rPr>
        <w:t>Nesta etapa, ouçam João 18:28–40 e guardem-no em seus corações.</w:t>
      </w:r>
    </w:p>
    <w:p>
      <w:pPr/>
      <w:r>
        <w:rPr>
          <w:lang w:val="pt_PT" w:bidi="pt_PT"/>
        </w:rPr>
      </w:r>
      <w:r>
        <w:rPr>
          <w:lang w:val="pt_PT" w:bidi="pt_PT"/>
        </w:rPr>
        <w:t xml:space="preserve">Ouçam uma versão em áudio de João 18:28–40 três vezes, em três traduções diferentes, se possível. </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ou Jesus?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18:28–40 na tradução mais fácil de entender.</w:t>
      </w:r>
    </w:p>
    <w:p>
      <w:pPr/>
      <w:r>
        <w:rPr>
          <w:lang w:val="pt_PT" w:bidi="pt_PT"/>
        </w:rPr>
      </w:r>
      <w:r>
        <w:rPr>
          <w:lang w:val="pt_PT" w:bidi="pt_PT"/>
        </w:rPr>
        <w:t>Nessa narrativa, lembrem-se de que os soldados romanos e os oficiais judeus haviam prendido Jesus e o haviam levado diante de Anás para que ele pudesse questionar Jesus. Anás havia sido o principal sacerdote diante de Caifás, e ainda era bem respeitado na comunidade. Depois disso, Jesus foi levado para Caifás. Caifás era aquele que foi nomeado como sumo sacerdote naquela época. Durante esse tempo, Pedro negou Jesus três vezes e um galo cantou, o que cumpriu as palavras de Jesus que antes do galo cantar, Pedro teria negado Jesus três vezes.</w:t>
      </w:r>
    </w:p>
    <w:p>
      <w:pPr/>
      <w:r>
        <w:rPr>
          <w:lang w:val="pt_PT" w:bidi="pt_PT"/>
        </w:rPr>
      </w:r>
      <w:r>
        <w:rPr>
          <w:lang w:val="pt_PT" w:bidi="pt_PT"/>
        </w:rPr>
        <w:t>Agora nas primeiras horas, Jesus está sendo levado pelos mesmos soldados romanos e pelos guardas e líderes religiosos de Caifás, a casa do sumo sacerdote, para a casa ou sede do governador, chamada de Pretorio. Em algumas versões, essa narrativa começa dizendo que o julgamento de Jesus na casa de Caifás terminou de manhã cedo. Isso provavelmente ocorreu em algum momento entre 3 e 6 da manhã. Era incomum e possivelmente ilegal para os judeus realizarem julgamentos no meio da noite.</w:t>
      </w:r>
    </w:p>
    <w:p>
      <w:pPr/>
      <w:r>
        <w:rPr>
          <w:lang w:val="pt_PT" w:bidi="pt_PT"/>
        </w:rPr>
      </w:r>
      <w:r>
        <w:rPr>
          <w:lang w:val="pt_PT" w:bidi="pt_PT"/>
        </w:rPr>
        <w:t>Parem aqui e discutam essa pergunta em grupo: em sua cultura, quando e onde as pessoas tradicionalmente fazem julgamentos? Pause este áudio aqui.</w:t>
      </w:r>
    </w:p>
    <w:p>
      <w:pPr/>
      <w:r>
        <w:rPr>
          <w:lang w:val="pt_PT" w:bidi="pt_PT"/>
        </w:rPr>
      </w:r>
      <w:r>
        <w:rPr>
          <w:lang w:val="pt_PT" w:bidi="pt_PT"/>
        </w:rPr>
        <w:t>Quando o grupo chegou à casa do governador, os líderes judeus não entraram porque Pilatos, o governador, era um romano, não um judeu. Os judeus não queriam se tornar ritualmente impuros entrando na sede ou casa de um gentio, ou romano. Se os judeus tivessem feito isso, eles teriam sido contaminados e não poderiam comer a refeição da Páscoa.</w:t>
      </w:r>
    </w:p>
    <w:p>
      <w:pPr/>
      <w:r>
        <w:rPr>
          <w:lang w:val="pt_PT" w:bidi="pt_PT"/>
        </w:rPr>
      </w:r>
      <w:r>
        <w:rPr>
          <w:lang w:val="pt_PT" w:bidi="pt_PT"/>
        </w:rPr>
        <w:t>Pare aqui e discutam essa pergunta em grupo. Que tipos de atividades ou lugares as pessoas em sua cultura pensam que as tornam impuras ou indignas de atividades religiosas? Pause este áudio aqui.</w:t>
      </w:r>
    </w:p>
    <w:p>
      <w:pPr/>
      <w:r>
        <w:rPr>
          <w:lang w:val="pt_PT" w:bidi="pt_PT"/>
        </w:rPr>
      </w:r>
      <w:r>
        <w:rPr>
          <w:lang w:val="pt_PT" w:bidi="pt_PT"/>
        </w:rPr>
        <w:t>Pôncio Pilatos era o governador da província da Judeia. Isso significa que Pilatos recebeu um território para controlar e governar pelas autoridades romanas superiores. Pilatos geralmente vivia em outra cidade. No entanto, Pilatos estava em Jerusalém naquela época, para manter sob controle quaisquer perturbações ou revoltas durante a Páscoa, ou feriado judaico.</w:t>
      </w:r>
    </w:p>
    <w:p>
      <w:pPr/>
      <w:r>
        <w:rPr>
          <w:lang w:val="pt_PT" w:bidi="pt_PT"/>
        </w:rPr>
      </w:r>
      <w:r>
        <w:rPr>
          <w:lang w:val="pt_PT" w:bidi="pt_PT"/>
        </w:rPr>
        <w:t>Parem aqui e discutam essa pergunta em grupo: quais são as estruturas governamentais que existem que regulam os grupos religiosos em sua região? Qual seria a atitude dos oficiais nomeados do governo que não pertencem ou compartilham as mesmas crenças que aqueles dos grupos religiosos? Pause este áudio aqui.</w:t>
      </w:r>
    </w:p>
    <w:p>
      <w:pPr/>
      <w:r>
        <w:rPr>
          <w:lang w:val="pt_PT" w:bidi="pt_PT"/>
        </w:rPr>
      </w:r>
      <w:r>
        <w:rPr>
          <w:lang w:val="pt_PT" w:bidi="pt_PT"/>
        </w:rPr>
        <w:t>Parem aqui e discutam essa pergunta em grupo: contem uma história de uma vez em que os oficiais do governo criaram um grupo para exercer sua autoridade sobre uma questão religiosa. Pause este áudio aqui.</w:t>
      </w:r>
    </w:p>
    <w:p>
      <w:pPr/>
      <w:r>
        <w:rPr>
          <w:lang w:val="pt_PT" w:bidi="pt_PT"/>
        </w:rPr>
      </w:r>
      <w:r>
        <w:rPr>
          <w:lang w:val="pt_PT" w:bidi="pt_PT"/>
        </w:rPr>
        <w:t>Pilatos foi encontrar o grupo e questionar os líderes judeus sobre o que eles acusam Jesus. Os líderes judeus não responderam à pergunta de Pilatos sobre as acusações. Em vez disso, eles disseram a Pilatos que Jesus está fazendo coisas más, ou é um criminoso, e se ele não fosse, eles não teriam trazido Jesus a Pilatos. Para Pilatos julgar Jesus, Jesus teria tido que quebrar uma lei romana, não uma lei judaica. Como os líderes judeus não disseram a Pilatos que Jesus quebrou uma lei romana, Pilatos diz a eles para julgarem Jesus sob suas próprias leis.</w:t>
      </w:r>
    </w:p>
    <w:p>
      <w:pPr/>
      <w:r>
        <w:rPr>
          <w:lang w:val="pt_PT" w:bidi="pt_PT"/>
        </w:rPr>
      </w:r>
      <w:r>
        <w:rPr>
          <w:lang w:val="pt_PT" w:bidi="pt_PT"/>
        </w:rPr>
        <w:t>Naquela época, como a Judeia estava sob a lei romana, o governo romano não permitia que os judeus executassem ninguém. Essa era a principal razão dos líderes judeus trazerem Jesus a Pilatos — para que Jesus fosse executado. As próprias palavras de Jesus eram que ele seria executado por crucificação, por isso era necessário que os judeus entregassem Jesus aos romanos para cumprir o que Jesus disse sobre sua morte. Apenas os romanos realizavam a crucificação.</w:t>
      </w:r>
    </w:p>
    <w:p>
      <w:pPr/>
      <w:r>
        <w:rPr>
          <w:lang w:val="pt_PT" w:bidi="pt_PT"/>
        </w:rPr>
      </w:r>
      <w:r>
        <w:rPr>
          <w:lang w:val="pt_PT" w:bidi="pt_PT"/>
        </w:rPr>
        <w:t>Parem aqui e discutam essa pergunta em grupo: quais são as diferenças entre o governo e as autoridades religiosas em sua cultura e comunidade? Quais são as punições que as autoridades religiosas podem ou não podem executar? O que aconteceria se as autoridades religiosas executassem uma punição que elas não tinham permissão para fazer? Pause este áudio aqui.</w:t>
      </w:r>
    </w:p>
    <w:p>
      <w:pPr/>
      <w:r>
        <w:rPr>
          <w:lang w:val="pt_PT" w:bidi="pt_PT"/>
        </w:rPr>
      </w:r>
      <w:r>
        <w:rPr>
          <w:lang w:val="pt_PT" w:bidi="pt_PT"/>
        </w:rPr>
        <w:t>Pilatos volta para a sede ou pretório. Pilatos então pede a Jesus que siga e fale com ele. Pilatos pergunta a Jesus: “Você é o rei dos judeus?”. Isso indica que os líderes judeus estavam tentando fazer soar como se Jesus estivesse cometendo traição contra o imperador de Roma. O imperador romano não permitiria que outro rei existisse dentro de sua região governante. Jesus responde a Pilatos com uma pergunta sua. É possível que Jesus esteja tentando lembrar a Pilatos que Pilatos deve tomar uma decisão com base na verdade, não no que foi dito a ele pelos judeus. Jesus pergunta a Pilatos: "Você está perguntando isso por conta própria, ou porque outros contaram isso a você sobre Mim?"</w:t>
      </w:r>
    </w:p>
    <w:p>
      <w:pPr/>
      <w:r>
        <w:rPr>
          <w:lang w:val="pt_PT" w:bidi="pt_PT"/>
        </w:rPr>
      </w:r>
      <w:r>
        <w:rPr>
          <w:lang w:val="pt_PT" w:bidi="pt_PT"/>
        </w:rPr>
        <w:t>Pilatos responde que ele não é um judeu. Essa é uma maneira de se distanciar do que os líderes judeus têm contra Jesus. Jesus continua deixando claro que ele não é um rei político, mas um rei espiritual, e que seu Reino não é um reino terreno. Os seguidores de Jesus estariam lutando por Jesus se o reino de Jesus fosse um reino na terra. Pilatos diz: "Então você é um rei!" A resposta de Jesus não é confirmar nem negar, mas é dizer a Pilatos algo como: "Você é aquele que usa a palavra rei, não Eu". Jesus diz que seu propósito para vir ao mundo é testemunhar a verdade de quem Deus é, e como viver no reino de Deus. Aqueles que reconhecem a verdade ouvirão Jesus, ou ouvirão a voz de Jesus.</w:t>
      </w:r>
    </w:p>
    <w:p>
      <w:pPr/>
      <w:r>
        <w:rPr>
          <w:lang w:val="pt_PT" w:bidi="pt_PT"/>
        </w:rPr>
      </w:r>
      <w:r>
        <w:rPr>
          <w:lang w:val="pt_PT" w:bidi="pt_PT"/>
        </w:rPr>
        <w:t>Pilatos faz a Jesus uma pergunta para a qual Pilatos não quer uma resposta. Ele pergunta: “O que é a verdade?”. Então Pilatos deixa o Pretório e volta aos líderes judeus que estavam esperando pela resposta de Pilatos. Pilatos diz a eles que Jesus não fez nada de errado. Naquela época, Pilatos tinha o costume de libertar um prisioneiro judeu durante a festa da Páscoa para manter os judeus felizes e para ajudá-los a celebrar seu dia santo. Então Pilatos pergunta se os líderes judeus querem que ele liberte Jesus, o rei dos judeus. No entanto, os líderes judeus insistem em que Pilatos liberte Barrabás, que era um ladrão ou salteador. Algumas versões dizem que Barrabás havia participado de uma rebelião, o que teria tornado ele culpado de traição, exatamente a coisa de que os judeus estavam tentando acusar Jesus. Isso teria tornado Barrabás popular entre os judeus porque eles não gostavam dos romanos.</w:t>
      </w:r>
    </w:p>
    <w:p>
      <w:pPr/>
      <w:r>
        <w:rPr>
          <w:lang w:val="pt_PT" w:bidi="pt_PT"/>
        </w:rPr>
      </w:r>
      <w:r>
        <w:rPr>
          <w:lang w:val="pt_PT" w:bidi="pt_PT"/>
        </w:rPr>
        <w:t>Parem aqui e discutam essa pergunta em grupo: contem uma história de alguém em sua cultura que era culpado, mas precisou ser livre, ou alguém que era inocente que foi acusado erradamente. Pause este áudio aqui.</w:t>
      </w:r>
    </w:p>
    <w:p>
      <w:pPr/>
      <w:r>
        <w:rPr>
          <w:lang w:val="pt_PT" w:bidi="pt_PT"/>
        </w:rPr>
      </w:r>
      <w:r>
        <w:rPr>
          <w:lang w:val="pt_PT" w:bidi="pt_PT"/>
        </w:rPr>
        <w:t>Parem aqui e discutam essa pergunta em grupo: quais são alguns dos favores que as pessoas em sua cultura esperam receber durante as festas celebradas na comunidade?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18:28–40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cedo pela manhã, as autoridades judias e guardas romanos levam Jesus da casa de Caifás para o palácio ou sede do governador romano em Jerusalém. Os judeus não entraram no palácio do governador para que pudessem se manter ritualmente limpos e participar da refeição da Páscoa.</w:t>
      </w:r>
    </w:p>
    <w:p>
      <w:pPr/>
      <w:r>
        <w:rPr>
          <w:lang w:val="pt_PT" w:bidi="pt_PT"/>
        </w:rPr>
      </w:r>
      <w:r>
        <w:rPr>
          <w:b/>
          <w:lang w:val="pt_PT" w:bidi="pt_PT"/>
        </w:rPr>
        <w:t>Na segunda cena:</w:t>
      </w:r>
      <w:r>
        <w:rPr>
          <w:lang w:val="pt_PT" w:bidi="pt_PT"/>
        </w:rPr>
        <w:t xml:space="preserve"> o governador Pilatos sai para se encontrar com o grupo e perguntar do que eles estão acusando Jesus. Os judeus dizem a Pilatos que Jesus é um criminoso; caso contrário, eles não teriam trazido Jesus a Pilatos. Pilatos diz aos líderes judeus para julgarem Jesus pela lei judaica. Os líderes judeus dizem a Pilatos que eles não podem matar ninguém. Isso foi dito para cumprir o que Jesus disse sobre o tipo de morte que ele teria. </w:t>
      </w:r>
    </w:p>
    <w:p>
      <w:pPr/>
      <w:r>
        <w:rPr>
          <w:lang w:val="pt_PT" w:bidi="pt_PT"/>
        </w:rPr>
      </w:r>
      <w:r>
        <w:rPr>
          <w:b/>
          <w:lang w:val="pt_PT" w:bidi="pt_PT"/>
        </w:rPr>
        <w:t>Na terceira cena</w:t>
      </w:r>
      <w:r>
        <w:rPr>
          <w:lang w:val="pt_PT" w:bidi="pt_PT"/>
        </w:rPr>
        <w:t xml:space="preserve"> Pilatos volta para o palácio e pede a Jesus que venha com ele para questionar Jesus. Pilatos pergunta a Jesus se Jesus é o rei dos judeus. Jesus pergunta a Pilatos por que Pilatos está perguntando — porque Pilatos quer saber ou porque alguém contou a Pilatos sobre Jesus. Pilatos responde dizendo que ele não é um judeu e foram as próprias pessoas de Jesus que entregaram Jesus a Pilatos. Então Pilatos pergunta o que Jesus fez. Jesus diz a Pilatos que o Reino de Jesus não é do mundo terreno, caso contrário, os servos de Jesus estariam lutando por ele agora. Pilatos afirma que Jesus é um rei então. Jesus responde que Pilatos é aquele que está usando a palavra rei. Jesus diz que seu propósito para nascer e vir ao mundo é testemunhar a verdade de quem Deus é, e que todos os que reconhecem a verdade ouçam a voz de Jesus. Pilatos pergunta: “O que é a verdade?”.</w:t>
      </w:r>
    </w:p>
    <w:p>
      <w:pPr/>
      <w:r>
        <w:rPr>
          <w:lang w:val="pt_PT" w:bidi="pt_PT"/>
        </w:rPr>
      </w:r>
      <w:r>
        <w:rPr>
          <w:b/>
          <w:lang w:val="pt_PT" w:bidi="pt_PT"/>
        </w:rPr>
        <w:t>Na quarta cena</w:t>
      </w:r>
      <w:r>
        <w:rPr>
          <w:lang w:val="pt_PT" w:bidi="pt_PT"/>
        </w:rPr>
        <w:t xml:space="preserve"> Pilatos volta para os líderes judeus e diz a eles que ele acredita que Jesus é inocente. Mas Pilatos oferece libertar um judeu durante a Páscoa, como é o costume. Pilatos pergunta aos líderes judeus se eles querem que ele seja o rei dos judeus. Mas os líderes judeus clamaram para que Pilatos libertasse Barrabás, que era um ladrão.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líderes judeus</w:t>
      </w:r>
    </w:p>
    <w:p>
      <w:pPr>
        <w:pStyle w:val="ListBullet"/>
        <w:spacing w:line="240" w:lineRule="auto"/>
        <w:ind w:left="720"/>
      </w:pPr>
      <w:r>
        <w:rPr>
          <w:lang w:val="pt_PT" w:bidi="pt_PT"/>
        </w:rPr>
      </w:r>
      <w:r>
        <w:rPr>
          <w:lang w:val="pt_PT" w:bidi="pt_PT"/>
        </w:rPr>
        <w:t>Guardas romanos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Caifás</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Barrabás</w:t>
      </w:r>
    </w:p>
    <w:p>
      <w:pPr/>
      <w:r>
        <w:rPr>
          <w:lang w:val="pt_PT" w:bidi="pt_PT"/>
        </w:rPr>
      </w:r>
      <w:r>
        <w:rPr>
          <w:lang w:val="pt_PT" w:bidi="pt_PT"/>
        </w:rPr>
        <w:t>Em grupo, prestem atenção às partes do cenário da passagem: essa passagem acontece em Jerusalém durante o tempo da festa da Páscoa, nas primeiras horas da manhã. Na maioria das versões da Bíblia, a passagem começa com uma palavra que indica uma ação diferente do que era antes. O grupo de guardas começa na casa do sumo sacerdote e então caminha ou leva Jesus para o palácio do governador, chamado de Pretório. Isso era onde o governador ficava enquanto ele estava em Jerusalém. Incluía os escritórios dos romanos e um tribunal para julgar os criminosos. Os líderes judeus não queriam se contaminar indo para dentro da casa de um gentio. Se eles tivessem se tornado ritualmente impuros, não seriam capazes de comer a refeição da Páscoa durante a celebração do feriado.</w:t>
      </w:r>
    </w:p>
    <w:p>
      <w:pPr/>
      <w:r>
        <w:rPr>
          <w:lang w:val="pt_PT" w:bidi="pt_PT"/>
        </w:rPr>
      </w:r>
      <w:r>
        <w:rPr>
          <w:lang w:val="pt_PT" w:bidi="pt_PT"/>
        </w:rPr>
        <w:t>Na segunda cena, a ação acontece fora do palácio do governador. Como os líderes judeus não iriam para o palácio do governador, o governador veio para falar com eles. Isso é quando o nome Pilatos é mencionado como o nome do governador.</w:t>
      </w:r>
    </w:p>
    <w:p>
      <w:pPr/>
      <w:r>
        <w:rPr>
          <w:lang w:val="pt_PT" w:bidi="pt_PT"/>
        </w:rPr>
      </w:r>
      <w:r>
        <w:rPr>
          <w:lang w:val="pt_PT" w:bidi="pt_PT"/>
        </w:rPr>
        <w:t xml:space="preserve">A terceira cena acontece dentro do palácio do governador com apenas Pilatos e Jesus. Pilatos pergunta a Jesus: “Você é </w:t>
      </w:r>
      <w:r>
        <w:rPr>
          <w:b/>
          <w:lang w:val="pt_PT" w:bidi="pt_PT"/>
        </w:rPr>
        <w:t>o</w:t>
      </w:r>
      <w:r>
        <w:rPr>
          <w:lang w:val="pt_PT" w:bidi="pt_PT"/>
        </w:rPr>
        <w:t xml:space="preserve"> rei dos judeus?”. Quando Pilatos faz essa pergunta a Jesus, ele enfatiza "você" de uma maneira desdenhosa, como se ele não pensasse que alguém como Jesus poderia ser um rei. Jesus diz que Jesus testemunha a verdade de quem Deus é e como ser uma parte do reino de Deus. A pergunta de Pilatos: “O que é a verdade?”. está se referindo diretamente a como Jesus explicou que ele testemunhou a verdade. A pergunta de Pilatos deve refletir o que Jesus disse sobre a verdade. Pilatos não esperava uma resposta para esta pergunta. Na verdade, essa é uma maneira de rejeitar a situação e terminar a conversa.</w:t>
      </w:r>
    </w:p>
    <w:p>
      <w:pPr/>
      <w:r>
        <w:rPr>
          <w:lang w:val="pt_PT" w:bidi="pt_PT"/>
        </w:rPr>
      </w:r>
      <w:r>
        <w:rPr>
          <w:lang w:val="pt_PT" w:bidi="pt_PT"/>
        </w:rPr>
        <w:t>Parem aqui e tire tempo para essa atividade: sentado em um lugar de julgamento, acuse um de vocês com uma acusação inventada e o interroge, tentando provar que ele é culpado, com um juiz apontando com sucesso lacunas nessas acusações. Pausem este áudio aqui.</w:t>
      </w:r>
    </w:p>
    <w:p>
      <w:pPr/>
      <w:r>
        <w:rPr>
          <w:lang w:val="pt_PT" w:bidi="pt_PT"/>
        </w:rPr>
      </w:r>
      <w:r>
        <w:rPr>
          <w:lang w:val="pt_PT" w:bidi="pt_PT"/>
        </w:rPr>
        <w:t>A quarta cena acontece fora do palácio do governador. Pilatos volta para o grupo de líderes judeus e dá seu veredito sobre Jesus. Pilatos oferece para manter o costume de libertar um dos prisioneiros judeus aos judeus. Parece que Pilatos está esperando que os judeus peçam que Jesus seja liberto. No entanto, os judeus clamam que Barrabás seja liberto. Clamar é outra maneira de dizer que eles gritaram ou pediram em voz alta. O público de João não tinha ouvido o nome de Barrabás antes, então João termina essa história com uma explicação de quem Barrabás é — um ladrão que era parte de um levante.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18:28–40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líderes judeus</w:t>
      </w:r>
    </w:p>
    <w:p>
      <w:pPr>
        <w:pStyle w:val="ListBullet"/>
        <w:spacing w:line="240" w:lineRule="auto"/>
        <w:ind w:left="720"/>
      </w:pPr>
      <w:r>
        <w:rPr>
          <w:lang w:val="pt_PT" w:bidi="pt_PT"/>
        </w:rPr>
      </w:r>
      <w:r>
        <w:rPr>
          <w:lang w:val="pt_PT" w:bidi="pt_PT"/>
        </w:rPr>
        <w:t>Guardas romanos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Caifás</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Barrabás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Cedo pela manhã, as autoridades judias e guardas romanos levam Jesus da casa de Caifás para o palácio ou sede do governador romano em Jerusalém. Os judeus não entraram no palácio do governador para que pudessem se manter ritualmente limpos e participar da refeição da Páscoa.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líderes religiosos: “O que vocês estão sentindo ou pensando?”. A pessoa pode responder coisas como: "Tomara que isso funcione. Precisamos dos romanos para ver que Jesus está morto", ou "Parece errado fazer isso no meio da noite", ou "Pilatos quer manter a paz, então aposto que se causarmos problemas suficientes, conseguiremos o que queremos e mataremos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O governador Pilatos sai para se encontrar com o grupo e perguntar do que eles estão acusando Jesus. Os judeus dizem a Pilatos que ele é um criminoso, caso contrário não teriam trazido Jesus a Pilatos.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Pilatos: “O que você está sentindo ou pensando?”. A pessoa pode responder coisas como: "Agora estou frustrado, uma vez que é muito cedo e eles não estão realmente respondendo a minha pergunta", ou "Isso não parece um problema romano. Me pergunto o que os judeus realmente querem".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Pilatos diz aos líderes judeus para julgarem Jesus pela lei judaica. Os líderes judeus dizem a Pilatos que eles não podem matar ninguém. Isso foi dito para cumprir o que Jesus disse sobre o tipo de morte que ele teria. Pilatos volta para o palácio e pede a Jesus que venha com ele para questionar Jesus. Pilatos pergunta a Jesus se Jesus é o rei dos judeus. Jesus pergunta a Pilatos por que Pilatos está perguntando — porque Pilatos quer saber ou porque alguém contou a Pilatos sobre Jesus. Pilatos responde dizendo que ele não é um judeu e foram as próprias pessoas de Jesus que entregaram Jesus a Pilatos. Então Pilatos pergunta o que Jesus fez.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Pilatos: “O que você está sentindo ou pensando?”. A pessoa pode responder coisas como: "Me pergunto quem esse cara realmente é?" ou "Ele parece inofensivo, me pergunto por que os judeus parecem odiá-lo tanto", ou "Isso parece um desperdício de meu tempo. Ele não parece ter feito nada de errado".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 Pilatos que o Reino de Jesus não é do mundo terreno, caso contrário, os servos de Jesus estariam lutando por ele agora. Pilatos afirma que Jesus é um rei então. Jesus responde que Pilatos é aquele que está usando a palavra rei. Jesus diz que seu propósito para nascer e vir ao mundo é testemunhar a verdade de quem Deus é, e que todos os que reconhecem a verdade ouçam a voz de Jesus. Pilatos pergunta: “O que é a verdade?”.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"Gostaria que Pilatos entendesse verdadeiramente quem eu sou para que ele saiba a verdade", ou "Sei que Pilatos está tentando fazer a coisa certa, mas ele não entende tudo o que está acontecendo".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Pilatos volta para os líderes judeus e diz a eles que ele acredita que Jesus é inocente. Mas Pilatos oferece libertar um judeu durante a Páscoa, como é o costume. Pilatos pergunta aos líderes judeus se eles querem que ele seja o rei dos judeus. Mas os líderes judeus clamaram para que Pilatos libertasse Barrabás, que era um ladrão.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líderes religiosos: “O que vocês estão sentindo ou pensando?”. A pessoa pode responder coisas como: “Sim! Vencemos!" ou "Eu sabia que isso funcionaria! Agora podemos nos livrar de Jesus!"</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"Minha hora chegou. Pai, dê me força", ou "Esses líderes realmente não têm ideia do que estão fazendo. Mas isso deve acontecer para salvar todo o mundo".</w:t>
      </w:r>
    </w:p>
    <w:p>
      <w:pPr>
        <w:pStyle w:val="ListBullet"/>
        <w:spacing w:line="240" w:lineRule="auto"/>
        <w:ind w:left="720"/>
      </w:pPr>
      <w:r>
        <w:rPr>
          <w:lang w:val="pt_PT" w:bidi="pt_PT"/>
        </w:rPr>
      </w:r>
      <w:r>
        <w:rPr>
          <w:lang w:val="pt_PT" w:bidi="pt_PT"/>
        </w:rPr>
        <w:t>Pergunte à pessoa que interpreta Pilatos: “O que você está sentindo ou pensando?”. A pessoa pode responder coisas como: "Sinto pena de Jesus. Ele não fez nada de errado, mas certamente irritou os líderes judeus de alguma forma", ou "Não posso ser o culpado por isso. Essa é a coisa que os líderes judeus fazem. Não posso acreditar que eles estão escolhendo Barrabás".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18:28–40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Cedo pela manhã, as autoridades judias e guardas romanos levam Jesus de Caifás, a casa do sumo sacerdote, para o palácio ou sede do governador romano em Jerusalém, chamado </w:t>
      </w:r>
      <w:r>
        <w:rPr>
          <w:b/>
          <w:lang w:val="pt_PT" w:bidi="pt_PT"/>
        </w:rPr>
        <w:t>Pretorio</w:t>
      </w:r>
      <w:r>
        <w:rPr>
          <w:lang w:val="pt_PT" w:bidi="pt_PT"/>
        </w:rPr>
        <w:t xml:space="preserve">. O povo judeu não entrava no palácio do governador para que pudessem impedir que se contaminassem, ou se tornassem ritualmente </w:t>
      </w:r>
      <w:r>
        <w:rPr>
          <w:b/>
          <w:lang w:val="pt_PT" w:bidi="pt_PT"/>
        </w:rPr>
        <w:t>impuros</w:t>
      </w:r>
      <w:r>
        <w:rPr>
          <w:lang w:val="pt_PT" w:bidi="pt_PT"/>
        </w:rPr>
        <w:t>. Impuro significa que alguém ou algo era inapto para o serviço de Deus.</w:t>
      </w:r>
    </w:p>
    <w:p>
      <w:pPr/>
      <w:r>
        <w:rPr>
          <w:lang w:val="pt_PT" w:bidi="pt_PT"/>
        </w:rPr>
      </w:r>
      <w:r>
        <w:rPr>
          <w:lang w:val="pt_PT" w:bidi="pt_PT"/>
        </w:rPr>
        <w:t xml:space="preserve">Parem aqui e discutam em grupo qual palavra ou frase vocês usarão para </w:t>
      </w:r>
      <w:r>
        <w:rPr>
          <w:b/>
          <w:lang w:val="pt_PT" w:bidi="pt_PT"/>
        </w:rPr>
        <w:t>impuro</w:t>
      </w:r>
      <w:r>
        <w:rPr>
          <w:lang w:val="pt_PT" w:bidi="pt_PT"/>
        </w:rPr>
        <w:t xml:space="preserve">. Procure a palavra </w:t>
      </w:r>
      <w:r>
        <w:rPr>
          <w:lang w:val="pt_PT" w:bidi="pt_PT"/>
        </w:rPr>
        <w:t>impuro</w:t>
      </w:r>
      <w:r>
        <w:rPr>
          <w:lang w:val="pt_PT" w:bidi="pt_PT"/>
        </w:rPr>
        <w:t xml:space="preserve"> no Glossário Mestre para mais informações. Se você já traduziu essa palavra em outro livro da Bíblia, use a mesma palavra que você usou lá. Pausem este áudio aqui.</w:t>
      </w:r>
    </w:p>
    <w:p>
      <w:pPr/>
      <w:r>
        <w:rPr>
          <w:lang w:val="pt_PT" w:bidi="pt_PT"/>
        </w:rPr>
      </w:r>
      <w:r>
        <w:rPr>
          <w:lang w:val="pt_PT" w:bidi="pt_PT"/>
        </w:rPr>
        <w:t xml:space="preserve">A </w:t>
      </w:r>
      <w:r>
        <w:rPr>
          <w:b/>
          <w:lang w:val="pt_PT" w:bidi="pt_PT"/>
        </w:rPr>
        <w:t>Páscoa</w:t>
      </w:r>
      <w:r>
        <w:rPr>
          <w:lang w:val="pt_PT" w:bidi="pt_PT"/>
        </w:rPr>
        <w:t xml:space="preserve"> era uma festa judaica importante que lembrava aos israelitas de quando Deus os trouxe para fora do Egito. Usem a mesma palavra para Páscoa que vocês usaram em passagens anteriores. Para mais informações sobre </w:t>
      </w:r>
      <w:r>
        <w:rPr>
          <w:lang w:val="pt_PT" w:bidi="pt_PT"/>
        </w:rPr>
        <w:t>Páscoa</w:t>
      </w:r>
      <w:r>
        <w:rPr>
          <w:lang w:val="pt_PT" w:bidi="pt_PT"/>
        </w:rPr>
        <w:t>, consultem o Glossário Mestre.</w:t>
      </w:r>
    </w:p>
    <w:p>
      <w:pPr/>
      <w:r>
        <w:rPr>
          <w:lang w:val="pt_PT" w:bidi="pt_PT"/>
        </w:rPr>
      </w:r>
      <w:r>
        <w:rPr>
          <w:lang w:val="pt_PT" w:bidi="pt_PT"/>
        </w:rPr>
        <w:t xml:space="preserve">O governador Pilatos sai para se encontrar com o grupo e perguntar do que eles estão acusando Jesus. Os judeus dizem a Pilatos que ele é um criminoso, caso contrário não teriam trazido Jesus a Pilatos. Pilatos diz aos líderes judeus para julgarem Jesus pela </w:t>
      </w:r>
      <w:r>
        <w:rPr>
          <w:b/>
          <w:lang w:val="pt_PT" w:bidi="pt_PT"/>
        </w:rPr>
        <w:t>lei</w:t>
      </w:r>
      <w:r>
        <w:rPr>
          <w:lang w:val="pt_PT" w:bidi="pt_PT"/>
        </w:rPr>
        <w:t xml:space="preserve"> judaica. A lei era o conjunto de instruções dadas aos israelitas por Deus por meio de Moisés. Usem a mesma palavra para lei que vocês usaram em passagens anteriores. Para mais informações sobre a </w:t>
      </w:r>
      <w:r>
        <w:rPr>
          <w:lang w:val="pt_PT" w:bidi="pt_PT"/>
        </w:rPr>
        <w:t>Lei</w:t>
      </w:r>
      <w:r>
        <w:rPr>
          <w:lang w:val="pt_PT" w:bidi="pt_PT"/>
        </w:rPr>
        <w:t>, consultem o Glossário Mestre.</w:t>
      </w:r>
    </w:p>
    <w:p>
      <w:pPr/>
      <w:r>
        <w:rPr>
          <w:lang w:val="pt_PT" w:bidi="pt_PT"/>
        </w:rPr>
      </w:r>
      <w:r>
        <w:rPr>
          <w:lang w:val="pt_PT" w:bidi="pt_PT"/>
        </w:rPr>
        <w:t xml:space="preserve">Os líderes judeus dizem a Pilatos que eles não podem matar ninguém. Pilatos volta para o palácio e pergunta a Jesus se Jesus é o </w:t>
      </w:r>
      <w:r>
        <w:rPr>
          <w:b/>
          <w:lang w:val="pt_PT" w:bidi="pt_PT"/>
        </w:rPr>
        <w:t>rei dos judeus</w:t>
      </w:r>
      <w:r>
        <w:rPr>
          <w:lang w:val="pt_PT" w:bidi="pt_PT"/>
        </w:rPr>
        <w:t xml:space="preserve">. Um </w:t>
      </w:r>
      <w:r>
        <w:rPr>
          <w:b/>
          <w:lang w:val="pt_PT" w:bidi="pt_PT"/>
        </w:rPr>
        <w:t>rei</w:t>
      </w:r>
      <w:r>
        <w:rPr>
          <w:lang w:val="pt_PT" w:bidi="pt_PT"/>
        </w:rPr>
        <w:t xml:space="preserve"> é alguém que governava sobre uma cidade ou território. Os </w:t>
      </w:r>
      <w:r>
        <w:rPr>
          <w:b/>
          <w:lang w:val="pt_PT" w:bidi="pt_PT"/>
        </w:rPr>
        <w:t>judeus</w:t>
      </w:r>
      <w:r>
        <w:rPr>
          <w:lang w:val="pt_PT" w:bidi="pt_PT"/>
        </w:rPr>
        <w:t xml:space="preserve"> são os descendentes de Abraão que também são referidos como os israelitas. Usem as mesmas palavras para Rei e Judeus que vocês usaram em passagens anteriores. Para mais informações sobre </w:t>
      </w:r>
      <w:r>
        <w:rPr>
          <w:lang w:val="pt_PT" w:bidi="pt_PT"/>
        </w:rPr>
        <w:t>rei</w:t>
      </w:r>
      <w:r>
        <w:rPr>
          <w:lang w:val="pt_PT" w:bidi="pt_PT"/>
        </w:rPr>
        <w:t xml:space="preserve"> e </w:t>
      </w:r>
      <w:r>
        <w:rPr>
          <w:lang w:val="pt_PT" w:bidi="pt_PT"/>
        </w:rPr>
        <w:t>Judeus</w:t>
      </w:r>
      <w:r>
        <w:rPr>
          <w:lang w:val="pt_PT" w:bidi="pt_PT"/>
        </w:rPr>
        <w:t>, consultem o Glossário Mestre.</w:t>
      </w:r>
    </w:p>
    <w:p>
      <w:pPr/>
      <w:r>
        <w:rPr>
          <w:lang w:val="pt_PT" w:bidi="pt_PT"/>
        </w:rPr>
      </w:r>
      <w:r>
        <w:rPr>
          <w:lang w:val="pt_PT" w:bidi="pt_PT"/>
        </w:rPr>
        <w:t xml:space="preserve">Pilatos pergunta o que Jesus fez, e Pilatos diz que as pessoas e o chefe, ou principais </w:t>
      </w:r>
      <w:r>
        <w:rPr>
          <w:b/>
          <w:lang w:val="pt_PT" w:bidi="pt_PT"/>
        </w:rPr>
        <w:t>sacerdotes</w:t>
      </w:r>
      <w:r>
        <w:rPr>
          <w:lang w:val="pt_PT" w:bidi="pt_PT"/>
        </w:rPr>
        <w:t xml:space="preserve">, entregaram Jesus a ele. Jesus diz a Pilatos que o </w:t>
      </w:r>
      <w:r>
        <w:rPr>
          <w:b/>
          <w:lang w:val="pt_PT" w:bidi="pt_PT"/>
        </w:rPr>
        <w:t>Reino de Jesus</w:t>
      </w:r>
      <w:r>
        <w:rPr>
          <w:lang w:val="pt_PT" w:bidi="pt_PT"/>
        </w:rPr>
        <w:t xml:space="preserve"> não é do mundo terreno, caso contrário, os servos de Jesus estariam lutando por ele agora. Um reino é o território que um rei governa. Use a mesma palavra para reino que você usou em passagens anteriores. Para mais informações sobre </w:t>
      </w:r>
      <w:r>
        <w:rPr>
          <w:lang w:val="pt_PT" w:bidi="pt_PT"/>
        </w:rPr>
        <w:t>reino</w:t>
      </w:r>
      <w:r>
        <w:rPr>
          <w:lang w:val="pt_PT" w:bidi="pt_PT"/>
        </w:rPr>
        <w:t xml:space="preserve"> e </w:t>
      </w:r>
      <w:r>
        <w:rPr>
          <w:lang w:val="pt_PT" w:bidi="pt_PT"/>
        </w:rPr>
        <w:t>sacerdote</w:t>
      </w:r>
      <w:r>
        <w:rPr>
          <w:lang w:val="pt_PT" w:bidi="pt_PT"/>
        </w:rPr>
        <w:t>, consultem o Glossário Mestre.</w:t>
      </w:r>
    </w:p>
    <w:p>
      <w:pPr/>
      <w:r>
        <w:rPr>
          <w:lang w:val="pt_PT" w:bidi="pt_PT"/>
        </w:rPr>
      </w:r>
      <w:r>
        <w:rPr>
          <w:lang w:val="pt_PT" w:bidi="pt_PT"/>
        </w:rPr>
        <w:t>Pilatos afirma que Jesus é um rei então. Jesus responde que Pilatos é aquele que está usando a palavra rei. Jesus diz que seu propósito para nascer e vir ao mundo é testemunhar a verdade de quem Deus é, e que todos os que reconhecem a verdade ouçam a voz de Jesus. Pilatos pergunta: “O que é a verdade?”.</w:t>
      </w:r>
    </w:p>
    <w:p>
      <w:pPr/>
      <w:r>
        <w:rPr>
          <w:lang w:val="pt_PT" w:bidi="pt_PT"/>
        </w:rPr>
      </w:r>
      <w:r>
        <w:rPr>
          <w:lang w:val="pt_PT" w:bidi="pt_PT"/>
        </w:rPr>
        <w:t>Pilatos volta para os líderes judeus e diz a eles que ele acredita que Jesus é inocente. Mas Pilatos se oferece para entregar um judeu que está na prisão, durante a Páscoa, como é o costume. Pilatos pergunta aos líderes judeus se eles querem que ele seja o rei dos judeus. Mas os líderes judeus clamaram para que Pilatos libertasse Barabás, que era um homem violento.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19:1–16</w:t>
      </w:r>
      <w:r>
        <w:rPr>
          <w:lang w:val="pt_PT" w:bidi="pt_PT"/>
        </w:rPr>
      </w:r>
    </w:p>
    <w:p>
      <w:pPr>
        <w:pStyle w:val="Heading3"/>
      </w:pPr>
      <w:r>
        <w:rPr>
          <w:lang w:val="pt_PT" w:bidi="pt_PT"/>
        </w:rPr>
        <w:t>Ouvir e Sentir</w:t>
      </w:r>
    </w:p>
    <w:p>
      <w:pPr/>
      <w:r>
        <w:rPr>
          <w:lang w:val="pt_PT" w:bidi="pt_PT"/>
        </w:rPr>
      </w:r>
      <w:r>
        <w:rPr>
          <w:lang w:val="pt_PT" w:bidi="pt_PT"/>
        </w:rPr>
        <w:t>Nesta etapa, ouçam João 19:1–16 e guardem-no em seus corações.</w:t>
      </w:r>
    </w:p>
    <w:p>
      <w:pPr/>
      <w:r>
        <w:rPr>
          <w:lang w:val="pt_PT" w:bidi="pt_PT"/>
        </w:rPr>
      </w:r>
      <w:r>
        <w:rPr>
          <w:lang w:val="pt_PT" w:bidi="pt_PT"/>
        </w:rPr>
        <w:t>Ouçam uma versão em áudio de João 19:1–16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Deus 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esta passagem afeta nossas vidas diárias?</w:t>
      </w:r>
    </w:p>
    <w:p>
      <w:pPr>
        <w:pStyle w:val="ListBullet"/>
        <w:spacing w:line="240" w:lineRule="auto"/>
        <w:ind w:left="720"/>
      </w:pPr>
      <w:r>
        <w:rPr>
          <w:lang w:val="pt_PT" w:bidi="pt_PT"/>
        </w:rPr>
      </w:r>
      <w:r>
        <w:rPr>
          <w:lang w:val="pt_PT" w:bidi="pt_PT"/>
        </w:rPr>
        <w:t>Quem você conhece que precisa ouvir esta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19:1–16 na tradução mais fácil de entender.</w:t>
      </w:r>
    </w:p>
    <w:p>
      <w:pPr/>
      <w:r>
        <w:rPr>
          <w:lang w:val="pt_PT" w:bidi="pt_PT"/>
        </w:rPr>
      </w:r>
      <w:r>
        <w:rPr>
          <w:lang w:val="pt_PT" w:bidi="pt_PT"/>
        </w:rPr>
        <w:t>Jesus foi preso e levado para Caifás, o sumo sacerdote judeu e Anás, o sogro de Caifás. Então, os judeus levaram Jesus para o palácio do governador romano, Pilatos. Pilatos falou com os judeus do lado de fora, e então com Jesus dentro do palácio. Pilatos voltou para fora e disse aos judeus que ele não encontrou culpa em Jesus. Pilatos queria libertar Jesus, mas os judeus pediram que libertassem Barrabás, um ladrão, em vez disso. Os judeus queriam que Jesus morresse. Agora, Pilatos faz os soldados baterem em Jesus e novamente fala tanto com os judeus quanto com Jesus sobre por que Jesus deve ser solto. Os líderes judeus continuam gritando "Crucificem-no!" Finalmente, Pilatos entrega Jesus para ser crucificado.</w:t>
      </w:r>
    </w:p>
    <w:p>
      <w:pPr/>
      <w:r>
        <w:rPr>
          <w:lang w:val="pt_PT" w:bidi="pt_PT"/>
        </w:rPr>
      </w:r>
      <w:r>
        <w:rPr>
          <w:lang w:val="pt_PT" w:bidi="pt_PT"/>
        </w:rPr>
        <w:t>Essa passagem começa com a ordem de Pilatos de que os soldados açoitem Jesus. No idioma original, diz que Pilatos bateu em Jesus. No entanto, está claro que como Pilatos era o governador, Pilatos ordenou que seus soldados romanos fizessem isso. Os soldados usaram um chicote para bater em Jesus. Esse chicote tinha tiras longas de couro, às vezes com espinhos, ossos ou chumbo nas pontas para ferir mais o criminoso. Esse tipo de espancamento geralmente acontecia antes da execução de um criminoso, mas nesse caso, eles bateram em Jesus antes de decidir sua sentença. Os espancamentos às vezes eram tão severos que matavam a pessoa.</w:t>
      </w:r>
    </w:p>
    <w:p>
      <w:pPr/>
      <w:r>
        <w:rPr>
          <w:lang w:val="pt_PT" w:bidi="pt_PT"/>
        </w:rPr>
      </w:r>
      <w:r>
        <w:rPr>
          <w:lang w:val="pt_PT" w:bidi="pt_PT"/>
        </w:rPr>
        <w:t xml:space="preserve">Pare aqui e, em grupo, olhe para uma imagem de um </w:t>
      </w:r>
      <w:r>
        <w:rPr>
          <w:lang w:val="pt_PT" w:bidi="pt_PT"/>
        </w:rPr>
        <w:t>chicote</w:t>
      </w:r>
      <w:r>
        <w:rPr>
          <w:lang w:val="pt_PT" w:bidi="pt_PT"/>
        </w:rPr>
        <w:t>. Pausem este áudio aqui.</w:t>
      </w:r>
    </w:p>
    <w:p>
      <w:pPr/>
      <w:r>
        <w:rPr>
          <w:lang w:val="pt_PT" w:bidi="pt_PT"/>
        </w:rPr>
      </w:r>
      <w:r>
        <w:rPr>
          <w:lang w:val="pt_PT" w:bidi="pt_PT"/>
        </w:rPr>
        <w:t>Os soldados também fizeram uma coroa de galhos com espinhos. Durante o tempo de Jesus, o imperador romano ou outros líderes usavam coroas para representar honra. Uma coroa geralmente tinha pontas viradas para o alto. Os espinhos na coroa também estavam para cima. Os soldados colocam a coroa na cabeça de Jesus para zombar de Jesus. Os soldados também colocam uma túnica púrpura em Jesus. Uma túnica é um casaco longo ou manto. Os reis usavam roupas feitas com corante roxo porque eram mais caras e consideradas de honra. Os soldados queriam que Jesus se parecesse com um rei para que pudessem rir dele.</w:t>
      </w:r>
    </w:p>
    <w:p>
      <w:pPr/>
      <w:r>
        <w:rPr>
          <w:lang w:val="pt_PT" w:bidi="pt_PT"/>
        </w:rPr>
      </w:r>
      <w:r>
        <w:rPr>
          <w:lang w:val="pt_PT" w:bidi="pt_PT"/>
        </w:rPr>
        <w:t xml:space="preserve">Parem aqui e olhem para imagens de uma </w:t>
      </w:r>
      <w:r>
        <w:rPr>
          <w:lang w:val="pt_PT" w:bidi="pt_PT"/>
        </w:rPr>
        <w:t>coroa de espinhos</w:t>
      </w:r>
      <w:r>
        <w:rPr>
          <w:lang w:val="pt_PT" w:bidi="pt_PT"/>
        </w:rPr>
        <w:t xml:space="preserve"> e uma </w:t>
      </w:r>
      <w:r>
        <w:rPr>
          <w:lang w:val="pt_PT" w:bidi="pt_PT"/>
        </w:rPr>
        <w:t>túnica roxa</w:t>
      </w:r>
      <w:r>
        <w:rPr>
          <w:lang w:val="pt_PT" w:bidi="pt_PT"/>
        </w:rPr>
        <w:t xml:space="preserve"> em grupo. Pausem este áudio aqui.</w:t>
      </w:r>
    </w:p>
    <w:p>
      <w:pPr/>
      <w:r>
        <w:rPr>
          <w:lang w:val="pt_PT" w:bidi="pt_PT"/>
        </w:rPr>
      </w:r>
      <w:r>
        <w:rPr>
          <w:lang w:val="pt_PT" w:bidi="pt_PT"/>
        </w:rPr>
        <w:t>Os soldados romanos também disseram a Jesus: "Saudações, rei dos judeus" como outra maneira de zombar dele. Dizer "saudações, rei", era uma maneira comum que os romanos cumprimentavam o imperador romano. Os soldados não estavam honrando Jesus quando disseram: "Rei dos judeus". Os soldados também bateram em seu rosto repetidamente enquanto zombavam dele. Todas essas coisas — a coroa de espinhos, a túnica roxa, chamá-lo de rei dos judeus e bater nele — eram para humilhá-lo. Os romanos estavam em poder sobre os judeus, então é por isso que eles pensavam que era engraçado fingir que Jesus era um rei do povo judeu impotente.</w:t>
      </w:r>
    </w:p>
    <w:p>
      <w:pPr/>
      <w:r>
        <w:rPr>
          <w:lang w:val="pt_PT" w:bidi="pt_PT"/>
        </w:rPr>
      </w:r>
      <w:r>
        <w:rPr>
          <w:lang w:val="pt_PT" w:bidi="pt_PT"/>
        </w:rPr>
        <w:t>Parem aqui e discutam essa pergunta em grupo: como vocês cumprimentam um chefe, rei ou outro líder em sua cultura? O que vocês dizem ou fazem para honrá-lo? Pausem este áudio aqui.</w:t>
      </w:r>
    </w:p>
    <w:p>
      <w:pPr/>
      <w:r>
        <w:rPr>
          <w:lang w:val="pt_PT" w:bidi="pt_PT"/>
        </w:rPr>
      </w:r>
      <w:r>
        <w:rPr>
          <w:lang w:val="pt_PT" w:bidi="pt_PT"/>
        </w:rPr>
        <w:t>Pilatos voltou para os judeus e disse a eles que não encontrou culpa em Jesus. Os líderes judeus ficaram fora da casa de Pilatos para não se tornarem impuros e serem incapazes de comer a refeição da Páscoa. Pilatos ordena que os soldados tragam Jesus para os judeus. Quando Jesus sai, ele ainda está usando a coroa de espinhos e a túnica roxa. Jesus provavelmente também está sangrando por causa das espancamentos severos que recebeu. Pilatos diz às pessoas: "Aqui está o homem!" Pilatos provavelmente queria que as pessoas vissem que Jesus não era ameaça para o governo romano, e não havia razão para matar Jesus. É provável que Pilatos esperasse que os judeus levassem Jesus para terminar a execução eles mesmos.</w:t>
      </w:r>
    </w:p>
    <w:p>
      <w:pPr/>
      <w:r>
        <w:rPr>
          <w:lang w:val="pt_PT" w:bidi="pt_PT"/>
        </w:rPr>
      </w:r>
      <w:r>
        <w:rPr>
          <w:lang w:val="pt_PT" w:bidi="pt_PT"/>
        </w:rPr>
        <w:t>Os principais sacerdotes e oficiais viram Jesus, e gritaram imediatamente “Crucifiquem-no! Crucifiquem-no!”. Os principais sacerdotes eram os principais líderes religiosos judeus. Seus oficiais eram os guardas do templo que reportavam aos principais sacerdotes. Os principais sacerdotes e oficiais queriam que Jesus morresse por crucificação, que era a punição mais severa que os romanos usavam para executar criminosos. Dois pedaços de madeira eram pregados em uma cruz, e então os soldados pregavam ou amarravam o criminoso à cruz. Eles levantavam a cruz, e o criminoso tinha uma morte longa e dolorosa pendurado na cruz. Os principais sacerdotes e oficiais disseram “crucificem-no” duas vezes para mostrar o quão intensamente queriam que Jesus morresse. Os judeus não eram capazes de matar alguém por crucificação por causa de suas leis religiosas. Eles queriam que os romanos levassem Jesus e o crucificassem.</w:t>
      </w:r>
    </w:p>
    <w:p>
      <w:pPr/>
      <w:r>
        <w:rPr>
          <w:lang w:val="pt_PT" w:bidi="pt_PT"/>
        </w:rPr>
      </w:r>
      <w:r>
        <w:rPr>
          <w:lang w:val="pt_PT" w:bidi="pt_PT"/>
        </w:rPr>
        <w:t>Parem aqui e discutam essa pergunta em grupo: em sua cultura, como vocês punem criminosos? Qual é a pior punição para um criminoso? Se envolve execução, punição com morte, descreva que tipo de execução é permitida ou comum em sua cultura. Pausem este áudio aqui.</w:t>
      </w:r>
    </w:p>
    <w:p>
      <w:pPr/>
      <w:r>
        <w:rPr>
          <w:lang w:val="pt_PT" w:bidi="pt_PT"/>
        </w:rPr>
      </w:r>
      <w:r>
        <w:rPr>
          <w:lang w:val="pt_PT" w:bidi="pt_PT"/>
        </w:rPr>
        <w:t>Pilatos não queria crucificar Jesus, então ele disse aos principais sacerdotes e oficiais que eles deveriam crucificar Jesus, o que significa que eles deveriam ser responsáveis pela morte de Jesus. Pilatos sabia que a lei judaica dizia que os judeus não podem crucificar ninguém. Pilatos também diz pela terceira vez que ele não encontra culpa em Jesus. Mas os judeus dizem a Pilatos que têm uma lei religiosa judaica que diz que qualquer um que use incorretamente o nome de Deus deve morrer. Eles dizem que Jesus alegou ser o Filho de Deus, e isso usa de forma errada o nome de Deus porque diz ser igual a Deus. Os líderes judeus mostram o quão inconsistentes são. Anteriormente, eles disseram a Pilatos que não podem matar Jesus por causa de suas leis judaicas, mas agora dizem que Jesus deve morrer por causa de suas leis judaicas. Eles também mostram a verdadeira razão de querer que Jesus morra — não porque ele é uma ameaça a Roma, mas porque ele alega ser o Filho de Deus. No passado, eles tentaram matar Jesus duas vezes, mas não pela crucificação.</w:t>
      </w:r>
    </w:p>
    <w:p>
      <w:pPr/>
      <w:r>
        <w:rPr>
          <w:lang w:val="pt_PT" w:bidi="pt_PT"/>
        </w:rPr>
      </w:r>
      <w:r>
        <w:rPr>
          <w:lang w:val="pt_PT" w:bidi="pt_PT"/>
        </w:rPr>
        <w:t xml:space="preserve">Pilatos voltou para dentro do palácio para falar com Jesus. Essa é a sede do governo romano naquela região. Pilatos também mora no palácio. Pilatos falou com os judeus do lado de fora, e então com Jesus dentro do palácio. </w:t>
      </w:r>
    </w:p>
    <w:p>
      <w:pPr/>
      <w:r>
        <w:rPr>
          <w:lang w:val="pt_PT" w:bidi="pt_PT"/>
        </w:rPr>
      </w:r>
      <w:r>
        <w:rPr>
          <w:lang w:val="pt_PT" w:bidi="pt_PT"/>
        </w:rPr>
        <w:t xml:space="preserve">Parem aqui e, em grupo, olhem para uma imagem de um </w:t>
      </w:r>
      <w:r>
        <w:rPr>
          <w:lang w:val="pt_PT" w:bidi="pt_PT"/>
        </w:rPr>
        <w:t>palácio</w:t>
      </w:r>
      <w:r>
        <w:rPr>
          <w:lang w:val="pt_PT" w:bidi="pt_PT"/>
        </w:rPr>
        <w:t>. Pausem este áudio aqui.</w:t>
      </w:r>
    </w:p>
    <w:p>
      <w:pPr/>
      <w:r>
        <w:rPr>
          <w:lang w:val="pt_PT" w:bidi="pt_PT"/>
        </w:rPr>
      </w:r>
      <w:r>
        <w:rPr>
          <w:lang w:val="pt_PT" w:bidi="pt_PT"/>
        </w:rPr>
        <w:t>No idioma original, diz que Pilatos estava "com mais medo ainda", o que significa que era provável que Pilatos já estivesse com medo de condenar Jesus. Ele pergunta a Jesus: “De onde você é?” Essa pergunta provavelmente mostra que Pilatos quer saber se Jesus é de outro lugar de Israel para que outra pessoa possa ser responsável pelo julgamento de Jesus. Também é possível que Pilatos queira saber se Jesus é da terra ou do céu. Jesus não responde a Pilatos. Pilatos esperava que Jesus se defendesse, e Pilatos faz duas perguntas a Jesus: "Por que você não fala comigo?" e "Você não sabe que tenho o poder de libertar você ou de crucificar você?" Pilatos não espera uma resposta para essas perguntas. Pilatos está ofendido por Jesus se recusar a falar. Pilatos quer mostrar que ele tem a autoridade para deixar Jesus ir ou ordenar que os soldados matem Jesus.</w:t>
      </w:r>
    </w:p>
    <w:p>
      <w:pPr/>
      <w:r>
        <w:rPr>
          <w:lang w:val="pt_PT" w:bidi="pt_PT"/>
        </w:rPr>
      </w:r>
      <w:r>
        <w:rPr>
          <w:lang w:val="pt_PT" w:bidi="pt_PT"/>
        </w:rPr>
        <w:t>Jesus responde a Pilatos dizendo que Deus deu poder a Pilatos. "De cima" é uma maneira de se referir a Deus dando poder às pessoas. É possível que Pilatos tenha entendido "do alto" como a corrente de comando militar romana. Jesus enfatiza que Pilatos não teria nenhum poder sobre Jesus se Deus não o tivesse dado a Pilatos. Isso está falando sobre uma situação que não é verdadeira. Pilatos tem poder sobre Jesus, mas apenas porque Deus deu a Pilatos esse poder como um governador. Apenas Deus tem verdadeiramente o poder e autoridade sobre todas as situações.</w:t>
      </w:r>
    </w:p>
    <w:p>
      <w:pPr/>
      <w:r>
        <w:rPr>
          <w:lang w:val="pt_PT" w:bidi="pt_PT"/>
        </w:rPr>
      </w:r>
      <w:r>
        <w:rPr>
          <w:lang w:val="pt_PT" w:bidi="pt_PT"/>
        </w:rPr>
        <w:t>Parem aqui e discutam essa pergunta em grupo: discutam a cadeia de comando política ou militar em sua cultura. Quem está no comando, e quem são as pessoas sob sua autoridade? Pausem este áudio aqui.</w:t>
      </w:r>
    </w:p>
    <w:p>
      <w:pPr/>
      <w:r>
        <w:rPr>
          <w:lang w:val="pt_PT" w:bidi="pt_PT"/>
        </w:rPr>
      </w:r>
      <w:r>
        <w:rPr>
          <w:lang w:val="pt_PT" w:bidi="pt_PT"/>
        </w:rPr>
        <w:t>Jesus também diz que "aquele que me entregou a você" pecou mais do que Pilatos. Pilatos é culpado de pecado ao condenar Jesus, mas outra pessoa pecou mais. Os principais sacerdotes e oficiais entregaram Jesus a Pilatos, mas no idioma original, "aquele" é singular. Algumas pessoas pensam que isso se refere a Judas, que traiu Jesus. Também é possível que isso se refira ao diabo, uma vez que ele é aquele que tenta Judas. No entanto, essa pessoa provavelmente é Caifás, o sumo sacerdote Caifás escolheu enviar Jesus a Pilatos, então Caifás pecou mais do que Pilatos.</w:t>
      </w:r>
    </w:p>
    <w:p>
      <w:pPr/>
      <w:r>
        <w:rPr>
          <w:lang w:val="pt_PT" w:bidi="pt_PT"/>
        </w:rPr>
      </w:r>
      <w:r>
        <w:rPr>
          <w:lang w:val="pt_PT" w:bidi="pt_PT"/>
        </w:rPr>
        <w:t>Por causa do que Jesus diz, Pilatos volta aos judeus e tenta novamente libertar Jesus. Os líderes judeus dizem a Pilatos que se Pilatos libertar Jesus, Pilatos não é um amigo leal de César, o imperador de Roma. César era o nome do imperador romano, ou líder de toda Roma. César mais tarde se tornou o título do imperador. "Um amigo de César" significava alguém a quem o imperador deu honra especial e o tratou bem. Os judeus implicam que o imperador ficaria irado com Pilatos e até mesmo puniria Pilatos se Pilatos não punisse esse suposto rei, Jesus. Os judeus estão ameaçando Pilatos com as consequências políticas de Jesus ser um rei, e não falando sobre as alegações de Jesus de ser o Filho de Deus. Os judeus mostram que a alegação de Jesus ser rei dos judeus será uma ameaça a César, e Pilatos precisa cuidar dessa ameaça agora.</w:t>
      </w:r>
    </w:p>
    <w:p>
      <w:pPr/>
      <w:r>
        <w:rPr>
          <w:lang w:val="pt_PT" w:bidi="pt_PT"/>
        </w:rPr>
      </w:r>
      <w:r>
        <w:rPr>
          <w:lang w:val="pt_PT" w:bidi="pt_PT"/>
        </w:rPr>
        <w:t>Finalmente, Pilatos traz Jesus para fora na frente do palácio e Pilatos se senta no assento do juiz no pátio. O assento do juiz era uma plataforma elevada com um assento. É onde Pilatos anunciaria decisões. Isso mostra que Pilatos se senta em seu assento de julgamento porque ele está prestes a dizer sua decisão às pessoas. Esse assento ficava em um lugar pavimentado com pedras grandes. A localização exata desse assento é desconhecida. O nome desse lugar é Gabata em um dos idiomas originais que os judeus falavam.</w:t>
      </w:r>
    </w:p>
    <w:p>
      <w:pPr/>
      <w:r>
        <w:rPr>
          <w:lang w:val="pt_PT" w:bidi="pt_PT"/>
        </w:rPr>
      </w:r>
      <w:r>
        <w:rPr>
          <w:lang w:val="pt_PT" w:bidi="pt_PT"/>
        </w:rPr>
        <w:t>Parem aqui e discutam essa pergunta em grupo: em sua cultura, descrevam onde um juiz ou governante se senta quando toma suas decisões em grandes julgamentos. Pausem este áudio aqui.</w:t>
      </w:r>
    </w:p>
    <w:p>
      <w:pPr/>
      <w:r>
        <w:rPr>
          <w:lang w:val="pt_PT" w:bidi="pt_PT"/>
        </w:rPr>
      </w:r>
      <w:r>
        <w:rPr>
          <w:lang w:val="pt_PT" w:bidi="pt_PT"/>
        </w:rPr>
        <w:t>O autor João também dá algumas informações de fundo de que era o dia da Preparação para a Páscoa. Isso provavelmente significa que era sexta-feira, que é o dia antes do sábado. A Páscoa era um feriado religioso judaico. A Páscoa poderia ser em qualquer dia da semana, e este ano foi no sábado.</w:t>
      </w:r>
    </w:p>
    <w:p>
      <w:pPr/>
      <w:r>
        <w:rPr>
          <w:lang w:val="pt_PT" w:bidi="pt_PT"/>
        </w:rPr>
      </w:r>
      <w:r>
        <w:rPr>
          <w:lang w:val="pt_PT" w:bidi="pt_PT"/>
        </w:rPr>
        <w:t>João também diz que era a sexta hora, que era por volta de meio dia, de acordo com a maneira romana de contar as horas do dia começando às 6 da manhã. Algumas pessoas veem esse momento como problemático, uma vez que outros escritores do evangelho dizem que Jesus foi crucificado à terceira hora, 9 da manhã. No entanto, é provável que a sexta hora se refira tanto ao momento em que Jesus é apresentado como o rei quanto à sua crucificação.</w:t>
      </w:r>
    </w:p>
    <w:p>
      <w:pPr/>
      <w:r>
        <w:rPr>
          <w:lang w:val="pt_PT" w:bidi="pt_PT"/>
        </w:rPr>
      </w:r>
      <w:r>
        <w:rPr>
          <w:lang w:val="pt_PT" w:bidi="pt_PT"/>
        </w:rPr>
        <w:t>Ele diz as pessoas: "Aqui está seu rei!" Essa é a resposta de Pilatos à ameaça das pessoas, "você não é amigo de César se você não punir Jesus". Pilatos enfatiza que Jesus é o rei deles e que Pilatos não é responsável. Pilatos não acredita que Jesus é um rei. Pilatos está zombando dos judeus. Mas as pessoas rejeitaram Jesus e gritaram: "Levem-o!" duas vezes. Isso é repetido para dar ênfase. Alguns idiomas podem usar uma palavra semelhante como "Destrua-o!" ou "Acabe com ele!" Em vez de dizer "Levem-no!" Duas vezes. Eles gritam novamente para que Jesus morra. Eles querem que Pilatos leve Jesus e o crucifique. Essa é a quarta vez que eles gritaram para crucificar Jesus.</w:t>
      </w:r>
    </w:p>
    <w:p>
      <w:pPr/>
      <w:r>
        <w:rPr>
          <w:lang w:val="pt_PT" w:bidi="pt_PT"/>
        </w:rPr>
      </w:r>
      <w:r>
        <w:rPr>
          <w:lang w:val="pt_PT" w:bidi="pt_PT"/>
        </w:rPr>
        <w:t>Parem aqui e discutam essa pergunta em grupo: em sua cultura, como vocês enfatizam algo? Vocês repetiriam as mesmas palavras novamente, ou usariam duas palavras semelhantes? Pausem este áudio aqui.</w:t>
      </w:r>
    </w:p>
    <w:p>
      <w:pPr/>
      <w:r>
        <w:rPr>
          <w:lang w:val="pt_PT" w:bidi="pt_PT"/>
        </w:rPr>
      </w:r>
      <w:r>
        <w:rPr>
          <w:lang w:val="pt_PT" w:bidi="pt_PT"/>
        </w:rPr>
        <w:t>Pilatos novamente pergunta se a multidão quer verdadeiramente crucificar Jesus. Os principais sacerdotes respondem que não há rei, se não César. Os líderes judeus estão negando seu judaísmo e se identificando com Roma em vez de Deus. Pilatos finalmente decide deixar Jesus ser crucificado. Pilatos entrega Jesus a eles. Nessa frase, "eles" provavelmente são os soldados romanos porque os principais sacerdotes não podiam crucificar Jesus. A crucificação era uma forma romana de punição. É possível que o autor João não tenha deixado claro quem "eles" é porque ele queria mostrar que os principais sacerdotes eram responsáveis pela morte de Jesus. No entanto, é mais provável que "eles" se refira aos soldados romanos.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19:1–16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Pilatos diz aos soldados romanos para baterem em Jesus. Eles também colocam uma coroa de espinhos e uma túnica roxa e zombam dele por ser o "rei dos judeus".</w:t>
      </w:r>
    </w:p>
    <w:p>
      <w:pPr/>
      <w:r>
        <w:rPr>
          <w:lang w:val="pt_PT" w:bidi="pt_PT"/>
        </w:rPr>
      </w:r>
      <w:r>
        <w:rPr>
          <w:b/>
          <w:lang w:val="pt_PT" w:bidi="pt_PT"/>
        </w:rPr>
        <w:t>Na segunda cena:</w:t>
      </w:r>
      <w:r>
        <w:rPr>
          <w:lang w:val="pt_PT" w:bidi="pt_PT"/>
        </w:rPr>
        <w:t xml:space="preserve"> Pilatos traz Jesus para os líderes judeus e a multidão. Pilatos quer libertar Jesus. Os líderes judeus e a multidão gritam “Crucificem-no! Crucifiquem-no!”.</w:t>
      </w:r>
    </w:p>
    <w:p>
      <w:pPr/>
      <w:r>
        <w:rPr>
          <w:lang w:val="pt_PT" w:bidi="pt_PT"/>
        </w:rPr>
      </w:r>
      <w:r>
        <w:rPr>
          <w:b/>
          <w:lang w:val="pt_PT" w:bidi="pt_PT"/>
        </w:rPr>
        <w:t>Na terceira cena:</w:t>
      </w:r>
      <w:r>
        <w:rPr>
          <w:lang w:val="pt_PT" w:bidi="pt_PT"/>
        </w:rPr>
        <w:t xml:space="preserve"> Pilatos pergunta a Jesus de onde ele é, e Jesus se recusa a responder. Pilatos repreende Jesus por não responder, e Jesus responde que Pilatos tem autoridade sobre Jesus apenas porque Deus deu a Pilatos essa autoridade.</w:t>
      </w:r>
    </w:p>
    <w:p>
      <w:pPr/>
      <w:r>
        <w:rPr>
          <w:lang w:val="pt_PT" w:bidi="pt_PT"/>
        </w:rPr>
      </w:r>
      <w:r>
        <w:rPr>
          <w:b/>
          <w:lang w:val="pt_PT" w:bidi="pt_PT"/>
        </w:rPr>
        <w:t>Na quarta cena:</w:t>
      </w:r>
      <w:r>
        <w:rPr>
          <w:lang w:val="pt_PT" w:bidi="pt_PT"/>
        </w:rPr>
        <w:t xml:space="preserve"> Pilatos se senta no assento do juiz e apresenta Jesus à multidão como o rei deles. Eles rejeitam Jesus e gritam "Crucifica-o!" Finalmente, Pilatos entrega Jesus para ser crucificado pelos soldados romanos.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 o governador romano</w:t>
      </w:r>
    </w:p>
    <w:p>
      <w:pPr>
        <w:pStyle w:val="ListBullet"/>
        <w:spacing w:line="240" w:lineRule="auto"/>
        <w:ind w:left="720"/>
      </w:pPr>
      <w:r>
        <w:rPr>
          <w:lang w:val="pt_PT" w:bidi="pt_PT"/>
        </w:rPr>
      </w:r>
      <w:r>
        <w:rPr>
          <w:lang w:val="pt_PT" w:bidi="pt_PT"/>
        </w:rPr>
        <w:t>Os soldados romanos</w:t>
      </w:r>
    </w:p>
    <w:p>
      <w:pPr>
        <w:pStyle w:val="ListBullet"/>
        <w:spacing w:line="240" w:lineRule="auto"/>
        <w:ind w:left="720"/>
      </w:pPr>
      <w:r>
        <w:rPr>
          <w:lang w:val="pt_PT" w:bidi="pt_PT"/>
        </w:rPr>
      </w:r>
      <w:r>
        <w:rPr>
          <w:lang w:val="pt_PT" w:bidi="pt_PT"/>
        </w:rPr>
        <w:t>Os principais sacerdotes judeus</w:t>
      </w:r>
    </w:p>
    <w:p>
      <w:pPr>
        <w:pStyle w:val="ListBullet"/>
        <w:spacing w:line="240" w:lineRule="auto"/>
        <w:ind w:left="720"/>
      </w:pPr>
      <w:r>
        <w:rPr>
          <w:lang w:val="pt_PT" w:bidi="pt_PT"/>
        </w:rPr>
      </w:r>
      <w:r>
        <w:rPr>
          <w:lang w:val="pt_PT" w:bidi="pt_PT"/>
        </w:rPr>
        <w:t>Os oficiais judeus (guardas do templo)</w:t>
      </w:r>
    </w:p>
    <w:p>
      <w:pPr>
        <w:pStyle w:val="ListBullet"/>
        <w:spacing w:line="240" w:lineRule="auto"/>
        <w:ind w:left="720"/>
      </w:pPr>
      <w:r>
        <w:rPr>
          <w:lang w:val="pt_PT" w:bidi="pt_PT"/>
        </w:rPr>
      </w:r>
      <w:r>
        <w:rPr>
          <w:lang w:val="pt_PT" w:bidi="pt_PT"/>
        </w:rPr>
        <w:t>E a multidão judaica</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Pilatos diz aos soldados romanos para baterem em Jesus. Lembrem-se de que Pilatos não é aquele que bate em Jesus. Os soldados bateram em Jesus. É provável que esse tipo de espancamento severo acontecesse como a primeira etapa de uma execução. Lembrem-se de que os soldados romanos também colocam uma coroa de espinhos e uma túnica roxa em Jesus. Eles zombam dele e dizem "Saudações, rei dos judeus!" Eles também o batem no rosto. Lembrem-se de que eles não pensam que ele é um rei. Eles estão rindo dele porque parece ridículo que um homem judeu impotente possa ser um rei.</w:t>
      </w:r>
    </w:p>
    <w:p>
      <w:pPr/>
      <w:r>
        <w:rPr>
          <w:lang w:val="pt_PT" w:bidi="pt_PT"/>
        </w:rPr>
      </w:r>
      <w:r>
        <w:rPr>
          <w:lang w:val="pt_PT" w:bidi="pt_PT"/>
        </w:rPr>
        <w:t xml:space="preserve">Parem aqui e olhem para imagens de um </w:t>
      </w:r>
      <w:r>
        <w:rPr>
          <w:lang w:val="pt_PT" w:bidi="pt_PT"/>
        </w:rPr>
        <w:t>chicote</w:t>
      </w:r>
      <w:r>
        <w:rPr>
          <w:lang w:val="pt_PT" w:bidi="pt_PT"/>
        </w:rPr>
        <w:t xml:space="preserve">, uma </w:t>
      </w:r>
      <w:r>
        <w:rPr>
          <w:lang w:val="pt_PT" w:bidi="pt_PT"/>
        </w:rPr>
        <w:t>coroa de espinhos</w:t>
      </w:r>
      <w:r>
        <w:rPr>
          <w:lang w:val="pt_PT" w:bidi="pt_PT"/>
        </w:rPr>
        <w:t xml:space="preserve"> e uma </w:t>
      </w:r>
      <w:r>
        <w:rPr>
          <w:lang w:val="pt_PT" w:bidi="pt_PT"/>
        </w:rPr>
        <w:t>túnica roxa</w:t>
      </w:r>
      <w:r>
        <w:rPr>
          <w:lang w:val="pt_PT" w:bidi="pt_PT"/>
        </w:rPr>
        <w:t xml:space="preserve"> novamente em grupo, se necessário. Pausem este áudio aqui.</w:t>
      </w:r>
    </w:p>
    <w:p>
      <w:pPr/>
      <w:r>
        <w:rPr>
          <w:lang w:val="pt_PT" w:bidi="pt_PT"/>
        </w:rPr>
      </w:r>
      <w:r>
        <w:rPr>
          <w:lang w:val="pt_PT" w:bidi="pt_PT"/>
        </w:rPr>
        <w:t>Lembrem-se de que essa primeira cena provavelmente acontece dentro do palácio de Pilatos. É importante lembrar que a ação nessa passagem acontece entre dentro do palácio e fora do palácio. Os líderes judeus ficam fora do palácio porque Pilatos é romano, e os líderes judeus não querem se tornar impuros entrando em uma casa de um gentio. Era especialmente importante para eles permanecerem religiosamente puros antes do feriado religioso judaico da Páscoa.</w:t>
      </w:r>
    </w:p>
    <w:p>
      <w:pPr/>
      <w:r>
        <w:rPr>
          <w:lang w:val="pt_PT" w:bidi="pt_PT"/>
        </w:rPr>
      </w:r>
      <w:r>
        <w:rPr>
          <w:lang w:val="pt_PT" w:bidi="pt_PT"/>
        </w:rPr>
        <w:t>Na segunda cena, Pilatos volta para fora e fala com os principais sacerdotes e oficiais judeus. Lembrem-se de que é a segunda vez que Pilatos diz aos líderes judeus que ele não encontra culpa em Jesus. Além disso, lembrem-se de que Pilatos é romano, mas ele é aquele que diz que Jesus não é culpado. Então Pilatos ordena que Jesus saia para que os líderes judeus possam vê-lo. Jesus ainda está usando a coroa de espinhos e a túnica roxa. Pilatos quer que os judeus vejam Jesus como uma pessoa humilhada e não como uma ameaça a ninguém. Lembrem-se de que Pilatos provavelmente quer que os líderes judeus levem Jesus e o punam.</w:t>
      </w:r>
    </w:p>
    <w:p>
      <w:pPr/>
      <w:r>
        <w:rPr>
          <w:lang w:val="pt_PT" w:bidi="pt_PT"/>
        </w:rPr>
      </w:r>
      <w:r>
        <w:rPr>
          <w:lang w:val="pt_PT" w:bidi="pt_PT"/>
        </w:rPr>
        <w:t>Lembrem-se de que os principais sacerdotes e oficiais rejeitam Jesus quando o veem. Jesus não é o rei deles. Em vez disso, eles gritam duas vezes “Crucificem-no! Crucifiquem-no!”. Lembrem-se de que eles dizem isso duas vezes para enfatizar o quão intensamente querem que ele morra. É importante lembrar que os judeus não podem crucificar ninguém, então é por isso que eles estavam gritando para que Pilatos, um romano, fosse crucificar Jesus.</w:t>
      </w:r>
    </w:p>
    <w:p>
      <w:pPr/>
      <w:r>
        <w:rPr>
          <w:lang w:val="pt_PT" w:bidi="pt_PT"/>
        </w:rPr>
      </w:r>
      <w:r>
        <w:rPr>
          <w:lang w:val="pt_PT" w:bidi="pt_PT"/>
        </w:rPr>
        <w:t>Pilatos diz novamente que ele não encontra culpa em Jesus — lembrem-se de que é a terceira vez que Pilatos diz isso. Pilatos sugere que os líderes judeus crucifiquem Jesus eles mesmos. Isso significa que Pilatos quer que eles assumam a responsabilidade pela morte de Jesus. Lembrem-se também de que os líderes judeus dizem que Jesus deve morrer porque Jesus quebrou a lei: "Não use mal o nome de Deus". Eles dizem que Jesus alegou ser o Filho de Deus, então eles pensam que Jesus precisa morrer.</w:t>
      </w:r>
    </w:p>
    <w:p>
      <w:pPr/>
      <w:r>
        <w:rPr>
          <w:lang w:val="pt_PT" w:bidi="pt_PT"/>
        </w:rPr>
      </w:r>
      <w:r>
        <w:rPr>
          <w:lang w:val="pt_PT" w:bidi="pt_PT"/>
        </w:rPr>
        <w:t>Na terceira cena Pilatos volta para falar com Jesus em particular. Lembrem-se de que Pilatos está "com ainda mais medo" depois de ouvir que Jesus se chama de Filho de Deus. Lembrem-se de que Pilatos provavelmente estava com medo de condenar Jesus. Pilatos pergunta a Jesus “De onde você é?” Lembrem-se de que essa pode ter sido uma pergunta sobre qual região Jesus cresceu. Ou, pode ter mostrado a preocupação de Pilatos com Jesus alegando ser o Filho de Deus. Lembrem-se de que Jesus não diz nada.</w:t>
      </w:r>
    </w:p>
    <w:p>
      <w:pPr/>
      <w:r>
        <w:rPr>
          <w:lang w:val="pt_PT" w:bidi="pt_PT"/>
        </w:rPr>
      </w:r>
      <w:r>
        <w:rPr>
          <w:lang w:val="pt_PT" w:bidi="pt_PT"/>
        </w:rPr>
        <w:t>Pilatos faz duas perguntas a Jesus: "Por que você não fala comigo?" e "Você não sabe que tenho o poder de libertar você ou de crucificar você?" Pilatos não espera uma resposta para essas perguntas. Pilatos usa essas perguntas para repreender Jesus por não responder às suas perguntas.</w:t>
      </w:r>
    </w:p>
    <w:p>
      <w:pPr/>
      <w:r>
        <w:rPr>
          <w:lang w:val="pt_PT" w:bidi="pt_PT"/>
        </w:rPr>
      </w:r>
      <w:r>
        <w:rPr>
          <w:lang w:val="pt_PT" w:bidi="pt_PT"/>
        </w:rPr>
        <w:t>Pare e discuta essa pergunta em grupo. Vocês usariam perguntas aqui, ou alguma outra forma de declaração para mostrar a surpresa e a ofensa de Pilatos com Jesus se recusando a responde-lo? Pausem este áudio aqui.</w:t>
      </w:r>
    </w:p>
    <w:p>
      <w:pPr/>
      <w:r>
        <w:rPr>
          <w:lang w:val="pt_PT" w:bidi="pt_PT"/>
        </w:rPr>
      </w:r>
      <w:r>
        <w:rPr>
          <w:lang w:val="pt_PT" w:bidi="pt_PT"/>
        </w:rPr>
        <w:t>Lembrem-se de que Jesus responde a Pilatos dizendo que Deus deu a Pilatos o poder e a autoridade sobre Jesus. É importante se lembrar de que Jesus ainda não responde à pergunta de Pilatos "De onde você é?" Jesus já disse a Pilatos "Meu reino não é deste mundo". Jesus deixa claro que apenas Deus tem todo o poder e autoridade.</w:t>
      </w:r>
    </w:p>
    <w:p>
      <w:pPr/>
      <w:r>
        <w:rPr>
          <w:lang w:val="pt_PT" w:bidi="pt_PT"/>
        </w:rPr>
      </w:r>
      <w:r>
        <w:rPr>
          <w:lang w:val="pt_PT" w:bidi="pt_PT"/>
        </w:rPr>
        <w:t>É importante se lembrar de que Jesus também diz que "aquele que entregou você a mim" pecou mais do que Pilatos. Lembrem-se de que isso provavelmente se refere a Caifás, o sumo sacerdote.</w:t>
      </w:r>
    </w:p>
    <w:p>
      <w:pPr/>
      <w:r>
        <w:rPr>
          <w:lang w:val="pt_PT" w:bidi="pt_PT"/>
        </w:rPr>
      </w:r>
      <w:r>
        <w:rPr>
          <w:lang w:val="pt_PT" w:bidi="pt_PT"/>
        </w:rPr>
        <w:t>Lembrem-se de que a terceira cena termina com Pilatos ainda tentando libertar Jesus. Os líderes judeus continuam a gritar para que Jesus morra. Lembrem-se de que eles dizem a Pilatos que o imperador ficará irado com Pilatos se Pilatos libertar Jesus. Os líderes judeus agora estão falando sobre Jesus sendo uma ameaça para Roma novamente, e não sobre Jesus alegando ser o Filho de Deus.</w:t>
      </w:r>
    </w:p>
    <w:p>
      <w:pPr/>
      <w:r>
        <w:rPr>
          <w:lang w:val="pt_PT" w:bidi="pt_PT"/>
        </w:rPr>
      </w:r>
      <w:r>
        <w:rPr>
          <w:lang w:val="pt_PT" w:bidi="pt_PT"/>
        </w:rPr>
        <w:t>Na quarta cena, Pilatos traz Jesus para fora e se senta no assento do juiz. Lembrem-se de que Pilatos está pronto para tomar uma decisão sobre Jesus. Lembrem-se de que este é um lugar com grandes pedras, e era chamado de Gabata. Lembrem-se de que também é o dia antes do sábado, e também o dia antes da Páscoa. A hora era por volta das 12 horas, o que provavelmente se refere tanto ao momento em que Pilatos faz a apresentação de Jesus como o rei, quanto ao momento da crucificação de Jesus. É importante se lembrar de que o autor João é muito específico sobre o momento e o lugar dessa decisão. Isso mostra que esse é um momento importante na passagem.</w:t>
      </w:r>
    </w:p>
    <w:p>
      <w:pPr/>
      <w:r>
        <w:rPr>
          <w:lang w:val="pt_PT" w:bidi="pt_PT"/>
        </w:rPr>
      </w:r>
      <w:r>
        <w:rPr>
          <w:lang w:val="pt_PT" w:bidi="pt_PT"/>
        </w:rPr>
        <w:t>Pilatos diz: "Aqui está o seu rei!" Os judeus respondem dizendo "Levem-no! Levem-no! Crucifiquem-no!”. Lembrem-se de que esta é a quarta vez que eles gritam: "Crucificem-no!" Pilatos pergunta a eles novamente se eles querem crucificar o rei deles. Os principais sacerdotes dizem: "Não temos rei, somente César". Lembrem-se de que o povo judeu tipicamente diz que Deus é o rei deles. Aqui, eles dizem que César, o imperador, é o único rei deles.</w:t>
      </w:r>
    </w:p>
    <w:p>
      <w:pPr/>
      <w:r>
        <w:rPr>
          <w:lang w:val="pt_PT" w:bidi="pt_PT"/>
        </w:rPr>
      </w:r>
      <w:r>
        <w:rPr>
          <w:lang w:val="pt_PT" w:bidi="pt_PT"/>
        </w:rPr>
        <w:t>Finalmente, Pilatos entrega Jesus a eles para ser crucificado. Lembrem-se de que isso provavelmente significa que Pilatos entrega Jesus aos soldados romanos para ser crucificado. Lembrem-se de que os principais sacerdotes não podem crucificar Jesus de acordo com a lei romana. Lembrem-se de que os líderes judeus são aqueles que disseram "Crucificem-no!" muitas vezes, e Pilatos, o governador romano, estava tentando libertar Jesus.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19:1–16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 o governador romano</w:t>
      </w:r>
    </w:p>
    <w:p>
      <w:pPr>
        <w:pStyle w:val="ListBullet"/>
        <w:spacing w:line="240" w:lineRule="auto"/>
        <w:ind w:left="720"/>
      </w:pPr>
      <w:r>
        <w:rPr>
          <w:lang w:val="pt_PT" w:bidi="pt_PT"/>
        </w:rPr>
      </w:r>
      <w:r>
        <w:rPr>
          <w:lang w:val="pt_PT" w:bidi="pt_PT"/>
        </w:rPr>
        <w:t>Os soldados romanos</w:t>
      </w:r>
    </w:p>
    <w:p>
      <w:pPr>
        <w:pStyle w:val="ListBullet"/>
        <w:spacing w:line="240" w:lineRule="auto"/>
        <w:ind w:left="720"/>
      </w:pPr>
      <w:r>
        <w:rPr>
          <w:lang w:val="pt_PT" w:bidi="pt_PT"/>
        </w:rPr>
      </w:r>
      <w:r>
        <w:rPr>
          <w:lang w:val="pt_PT" w:bidi="pt_PT"/>
        </w:rPr>
        <w:t>Os principais sacerdotes judeus</w:t>
      </w:r>
    </w:p>
    <w:p>
      <w:pPr>
        <w:pStyle w:val="ListBullet"/>
        <w:spacing w:line="240" w:lineRule="auto"/>
        <w:ind w:left="720"/>
      </w:pPr>
      <w:r>
        <w:rPr>
          <w:lang w:val="pt_PT" w:bidi="pt_PT"/>
        </w:rPr>
      </w:r>
      <w:r>
        <w:rPr>
          <w:lang w:val="pt_PT" w:bidi="pt_PT"/>
        </w:rPr>
        <w:t>Os oficiais judeus (guardas do templo)</w:t>
      </w:r>
    </w:p>
    <w:p>
      <w:pPr>
        <w:pStyle w:val="ListBullet"/>
        <w:spacing w:line="240" w:lineRule="auto"/>
        <w:ind w:left="720"/>
      </w:pPr>
      <w:r>
        <w:rPr>
          <w:lang w:val="pt_PT" w:bidi="pt_PT"/>
        </w:rPr>
      </w:r>
      <w:r>
        <w:rPr>
          <w:lang w:val="pt_PT" w:bidi="pt_PT"/>
        </w:rPr>
        <w:t>E a multidão judaica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Pilatos ordena que seus soldados batam em Jesus. Eles batem em Jesus, e também dão a ele uma coroa de espinhos e uma túnica roxa para usar. Eles dizem: "Saudações, rei dos judeus!" Os soldados também bateram no rosto de Jesus. Eles zombam de Jesus e riem dele.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soldados romanos: “O que vocês estão sentindo?” As pessoas podem responder coisas como: "Desfrutando da humilhação desse homem judeu" ou "Tentando pensar em outras maneiras de tornar esse homem miserável, como outras coisas para vesti-lo ou fazer com ele" ou "Feliz por Pilatos nos ter dado permissão para bater em Jesus e zombar dele".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Pilatos volta para fora e fala com os líderes judeus. Pilatos diz que ele não encontra culpa em Jesus. Ele ordena que Jesus saia. Jesus ainda está usando a coroa de espinhos e a túnica roxa. Pilatos diz: "Aqui está o homem!" Os principais sacerdotes e oficiais gritam “Crucificem-no! Crucifica-o!”. Eles querem que Jesus morra. Pilatos diz aos líderes judeus para crucificarem Jesus eles mesmos, e que ele não encontra culpa em Jesus. Os líderes judeus respondem dizendo que têm uma lei que diz que Jesus deve morrer porque Jesus alegou ser o Filho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os principais sacerdotes e anciãos: “Como vocês estão se sentindo?” As pessoas podem responder coisas como: "Irado porque Jesus alega ser o Filho de Deus", ou "Querendo que esse governador romano nos ouça e nos ajude a nos livrar desse Jesus", ou “Frustrado com Pilatos por continuar a dizer que ele não encontra culpa em Jesus".</w:t>
      </w:r>
    </w:p>
    <w:p>
      <w:pPr>
        <w:pStyle w:val="ListBullet"/>
        <w:spacing w:line="240" w:lineRule="auto"/>
        <w:ind w:left="720"/>
      </w:pPr>
      <w:r>
        <w:rPr>
          <w:lang w:val="pt_PT" w:bidi="pt_PT"/>
        </w:rPr>
      </w:r>
      <w:r>
        <w:rPr>
          <w:lang w:val="pt_PT" w:bidi="pt_PT"/>
        </w:rPr>
        <w:t>Além disso, pergunte à pessoa que interpreta Pilates: “O que você está sentindo?” A pessoa pode responder coisas como: "Chocado por os líderes judeus estarem tão chateados com esse homem de aparência patética", ou "Com medo desse homem e me perguntando se ele realmente poderia ser o Filho de Deus", ou "Com medo das pessoas que poderiam me atormentar se eu libertar Jesus", ou "Com medo de como decidir o caso quando Jesus parece tão claramente inocente".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Pilatos volta para dentro do palácio novamente. Ele pergunta a Jesus: “De onde você é?” mas Jesus não diz nada. Pilatos está ofendido por Jesus não dizer nada. Pilatos diz: "Por que você não fala comigo?" e "Você não sabe que tenho o poder de libertar você ou de crucificar você?" Jesus diz a Pilatos que apenas Deus tem poder e autoridade. Pilatos tem poder sobre Jesus apenas porque Deus deu a Pilatos esse poder.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Pilates: “O que você está sentindo?”. A pessoa pode responder coisas como: "Chocado com as respostas desse homem a mim", ou "Chocado sobre quem esse homem realmente é — por que ele não se defende?" ou "Querendo libertar esse homem porque ele obviamente não é culpado de nenhum crime".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Pilatos tenta libertar Jesus, mas os líderes judeus resistem a ele. Eles dizem que Pilatos não é um amigo de César se Pilatos libertar Jesus. Eles querem dizer que César, o imperador, gostaria que Jesus fosse punido, uma vez que Jesus alega ser um rei.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Pilates: “O que você está sentindo?”. A pessoa pode responder coisas como: "Preocupado com o que as pessoas disseram, que César não é meu amigo se eu não punir Jesus", ou "Me perguntando se as pessoas sabem que Jesus falou sobre autoridade de cima", ou "Me perguntando se eu devo ceder ao que as pessoas querem, especialmente se isso me ajudará politicamente".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Pilatos traz Jesus para fora e se senta no assento do juiz no pátio. Pilatos se prepara para tomar a decisão sobre Jesus. Ele diz aos judeus: "Aqui está seu rei!" e eles respondem: "Levem-no! Levem-no! Crucifica-o!”. Pilatos diz mais uma vez: “Devo crucificar seu rei?”. Os principais sacerdotes dizem: "Não temos rei, somente César". Então, finalmente, Pilatos entrega Jesus aos soldados romanos para ser crucificado.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 "Não surpreso com a reação dos principais sacerdotes, oficiais e de todo o povo judeu", ou "Triste por meu próprio povo me rejeitar", ou "Triste por causa dos socos, da coroa de espinhos, das zombarias, das acusações e humilhação".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19:1–16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Pilatos era o governador romano de toda a região da Judeia. Ele respondia ao imperador romano. Pilatos não era judeu, então os judeus não queriam entrar em seu palácio. Use o mesmo nome para "Pilatos" que você usou em passagens anteriores. </w:t>
      </w:r>
    </w:p>
    <w:p>
      <w:pPr/>
      <w:r>
        <w:rPr>
          <w:lang w:val="pt_PT" w:bidi="pt_PT"/>
        </w:rPr>
      </w:r>
      <w:r>
        <w:rPr>
          <w:lang w:val="pt_PT" w:bidi="pt_PT"/>
        </w:rPr>
        <w:t xml:space="preserve">Pilatos vivia em um palácio. Essa também é a sede do governo romano para essa região. Quando Pilatos estava em Jerusalém, ele vivia nesse palácio. Use a mesma palavra para "palácio" que você usou em passagens anteriores. </w:t>
      </w:r>
    </w:p>
    <w:p>
      <w:pPr/>
      <w:r>
        <w:rPr>
          <w:lang w:val="pt_PT" w:bidi="pt_PT"/>
        </w:rPr>
      </w:r>
      <w:r>
        <w:rPr>
          <w:lang w:val="pt_PT" w:bidi="pt_PT"/>
        </w:rPr>
        <w:t xml:space="preserve">Parem aqui e, em grupo, olhem para uma imagem de um </w:t>
      </w:r>
      <w:r>
        <w:rPr>
          <w:lang w:val="pt_PT" w:bidi="pt_PT"/>
        </w:rPr>
        <w:t>palácio</w:t>
      </w:r>
      <w:r>
        <w:rPr>
          <w:lang w:val="pt_PT" w:bidi="pt_PT"/>
        </w:rPr>
        <w:t xml:space="preserve"> novamente, se necessário. Pause este áudio aqui.</w:t>
      </w:r>
    </w:p>
    <w:p>
      <w:pPr/>
      <w:r>
        <w:rPr>
          <w:lang w:val="pt_PT" w:bidi="pt_PT"/>
        </w:rPr>
      </w:r>
      <w:r>
        <w:rPr>
          <w:lang w:val="pt_PT" w:bidi="pt_PT"/>
        </w:rPr>
        <w:t>Pilatos ordenou que os soldados romanos batessem em Jesus severamente. A palavra "bater" no idioma original significa bater com severidade, chicotear ou açoitar. Significa bater em alguém com um chicote.</w:t>
      </w:r>
    </w:p>
    <w:p>
      <w:pPr/>
      <w:r>
        <w:rPr>
          <w:lang w:val="pt_PT" w:bidi="pt_PT"/>
        </w:rPr>
      </w:r>
      <w:r>
        <w:rPr>
          <w:lang w:val="pt_PT" w:bidi="pt_PT"/>
        </w:rPr>
        <w:t>Soldados romanos serviam ao governador romano, Pilatos. Os soldados eram pagos por seu serviço militar. Soldados romanos não tinham permissão para serem espancados com um chicote sem um julgamento por seus crimes.</w:t>
      </w:r>
    </w:p>
    <w:p>
      <w:pPr/>
      <w:r>
        <w:rPr>
          <w:lang w:val="pt_PT" w:bidi="pt_PT"/>
        </w:rPr>
      </w:r>
      <w:r>
        <w:rPr>
          <w:lang w:val="pt_PT" w:bidi="pt_PT"/>
        </w:rPr>
        <w:t xml:space="preserve">Os soldados romanos colocaram uma </w:t>
      </w:r>
      <w:r>
        <w:rPr>
          <w:b/>
          <w:lang w:val="pt_PT" w:bidi="pt_PT"/>
        </w:rPr>
        <w:t>coroa de espinhos</w:t>
      </w:r>
      <w:r>
        <w:rPr>
          <w:lang w:val="pt_PT" w:bidi="pt_PT"/>
        </w:rPr>
        <w:t xml:space="preserve"> na cabeça de Jesus e o vestiram com uma </w:t>
      </w:r>
      <w:r>
        <w:rPr>
          <w:b/>
          <w:lang w:val="pt_PT" w:bidi="pt_PT"/>
        </w:rPr>
        <w:t>túnica roxa</w:t>
      </w:r>
      <w:r>
        <w:rPr>
          <w:lang w:val="pt_PT" w:bidi="pt_PT"/>
        </w:rPr>
        <w:t>.</w:t>
      </w:r>
    </w:p>
    <w:p>
      <w:pPr/>
      <w:r>
        <w:rPr>
          <w:lang w:val="pt_PT" w:bidi="pt_PT"/>
        </w:rPr>
      </w:r>
      <w:r>
        <w:rPr>
          <w:lang w:val="pt_PT" w:bidi="pt_PT"/>
        </w:rPr>
        <w:t xml:space="preserve">Parem aqui e olhem para imagens de um </w:t>
      </w:r>
      <w:r>
        <w:rPr>
          <w:lang w:val="pt_PT" w:bidi="pt_PT"/>
        </w:rPr>
        <w:t>chicote</w:t>
      </w:r>
      <w:r>
        <w:rPr>
          <w:lang w:val="pt_PT" w:bidi="pt_PT"/>
        </w:rPr>
        <w:t xml:space="preserve">, uma </w:t>
      </w:r>
      <w:r>
        <w:rPr>
          <w:lang w:val="pt_PT" w:bidi="pt_PT"/>
        </w:rPr>
        <w:t>coroa de espinhos</w:t>
      </w:r>
      <w:r>
        <w:rPr>
          <w:lang w:val="pt_PT" w:bidi="pt_PT"/>
        </w:rPr>
        <w:t xml:space="preserve"> e uma </w:t>
      </w:r>
      <w:r>
        <w:rPr>
          <w:lang w:val="pt_PT" w:bidi="pt_PT"/>
        </w:rPr>
        <w:t>túnica roxa</w:t>
      </w:r>
      <w:r>
        <w:rPr>
          <w:lang w:val="pt_PT" w:bidi="pt_PT"/>
        </w:rPr>
        <w:t xml:space="preserve"> novamente em grupo, se necessário. Pause este áudio aqui.</w:t>
      </w:r>
    </w:p>
    <w:p>
      <w:pPr/>
      <w:r>
        <w:rPr>
          <w:lang w:val="pt_PT" w:bidi="pt_PT"/>
        </w:rPr>
      </w:r>
      <w:r>
        <w:rPr>
          <w:lang w:val="pt_PT" w:bidi="pt_PT"/>
        </w:rPr>
        <w:t>Os soldados romanos também chamavam Jesus de "</w:t>
      </w:r>
      <w:r>
        <w:rPr>
          <w:b/>
          <w:lang w:val="pt_PT" w:bidi="pt_PT"/>
        </w:rPr>
        <w:t>rei</w:t>
      </w:r>
      <w:r>
        <w:rPr>
          <w:lang w:val="pt_PT" w:bidi="pt_PT"/>
        </w:rPr>
        <w:t xml:space="preserve"> dos judeus". Eles estavam rindo de Jesus porque estava claro para os romanos que os judeus não tinham rei e eram pessoas impotentes governadas pelos romanos. Um rei geralmente usava uma coroa, segurava um cetro, tinha roupas reais e se sentava em um trono. Usem a mesma palavra para rei que vocês usaram em passagens anteriores. Para mais informações sobre </w:t>
      </w:r>
      <w:r>
        <w:rPr>
          <w:lang w:val="pt_PT" w:bidi="pt_PT"/>
        </w:rPr>
        <w:t>rei</w:t>
      </w:r>
      <w:r>
        <w:rPr>
          <w:lang w:val="pt_PT" w:bidi="pt_PT"/>
        </w:rPr>
        <w:t>, consultem o Glossário Mestre.</w:t>
      </w:r>
    </w:p>
    <w:p>
      <w:pPr/>
      <w:r>
        <w:rPr>
          <w:lang w:val="pt_PT" w:bidi="pt_PT"/>
        </w:rPr>
      </w:r>
      <w:r>
        <w:rPr>
          <w:lang w:val="pt_PT" w:bidi="pt_PT"/>
        </w:rPr>
        <w:t xml:space="preserve">Pilatos mandou que os soldados romanos trouxessem Jesus para fora do palácio. Pilatos queria que os </w:t>
      </w:r>
      <w:r>
        <w:rPr>
          <w:b/>
          <w:lang w:val="pt_PT" w:bidi="pt_PT"/>
        </w:rPr>
        <w:t>principais sacerdotes</w:t>
      </w:r>
      <w:r>
        <w:rPr>
          <w:lang w:val="pt_PT" w:bidi="pt_PT"/>
        </w:rPr>
        <w:t xml:space="preserve"> e </w:t>
      </w:r>
      <w:r>
        <w:rPr>
          <w:b/>
          <w:lang w:val="pt_PT" w:bidi="pt_PT"/>
        </w:rPr>
        <w:t>oficiais</w:t>
      </w:r>
      <w:r>
        <w:rPr>
          <w:lang w:val="pt_PT" w:bidi="pt_PT"/>
        </w:rPr>
        <w:t xml:space="preserve"> vissem Jesus vestido com a coroa de espinhos e a túnica roxa.</w:t>
      </w:r>
    </w:p>
    <w:p>
      <w:pPr/>
      <w:r>
        <w:rPr>
          <w:lang w:val="pt_PT" w:bidi="pt_PT"/>
        </w:rPr>
      </w:r>
      <w:r>
        <w:rPr>
          <w:lang w:val="pt_PT" w:bidi="pt_PT"/>
        </w:rPr>
        <w:t xml:space="preserve">Os principais </w:t>
      </w:r>
      <w:r>
        <w:rPr>
          <w:b/>
          <w:lang w:val="pt_PT" w:bidi="pt_PT"/>
        </w:rPr>
        <w:t>sacerdotes</w:t>
      </w:r>
      <w:r>
        <w:rPr>
          <w:lang w:val="pt_PT" w:bidi="pt_PT"/>
        </w:rPr>
        <w:t xml:space="preserve"> eram os principais líderes religiosos judeus. Os principais sacerdotes eram parte do conselho judaico no governo. Os sacerdotes eram os representantes de Deus para Israel. Use a mesma palavra para "principais sacerdotes" que você usou em passagens anteriores. Para mais informações sobre </w:t>
      </w:r>
      <w:r>
        <w:rPr>
          <w:lang w:val="pt_PT" w:bidi="pt_PT"/>
        </w:rPr>
        <w:t>sacerdotes</w:t>
      </w:r>
      <w:r>
        <w:rPr>
          <w:lang w:val="pt_PT" w:bidi="pt_PT"/>
        </w:rPr>
        <w:t>, consulte o Glossário Mestre.</w:t>
      </w:r>
    </w:p>
    <w:p>
      <w:pPr/>
      <w:r>
        <w:rPr>
          <w:lang w:val="pt_PT" w:bidi="pt_PT"/>
        </w:rPr>
      </w:r>
      <w:r>
        <w:rPr>
          <w:lang w:val="pt_PT" w:bidi="pt_PT"/>
        </w:rPr>
        <w:t xml:space="preserve">Os </w:t>
      </w:r>
      <w:r>
        <w:rPr>
          <w:b/>
          <w:lang w:val="pt_PT" w:bidi="pt_PT"/>
        </w:rPr>
        <w:t>oficiais</w:t>
      </w:r>
      <w:r>
        <w:rPr>
          <w:lang w:val="pt_PT" w:bidi="pt_PT"/>
        </w:rPr>
        <w:t xml:space="preserve"> eram os guardas do templo do povo judeu. Os oficiais trabalhavam para os principais sacerdotes. Os oficiais prenderam Jesus com alguns soldados romanos, e eles também trouxeram Jesus para Anás, Caifás e agora a Pilatos.</w:t>
      </w:r>
    </w:p>
    <w:p>
      <w:pPr/>
      <w:r>
        <w:rPr>
          <w:lang w:val="pt_PT" w:bidi="pt_PT"/>
        </w:rPr>
      </w:r>
      <w:r>
        <w:rPr>
          <w:lang w:val="pt_PT" w:bidi="pt_PT"/>
        </w:rPr>
        <w:t xml:space="preserve">Quando os principais sacerdotes e oficiais viram Jesus, eles gritaram "Crucificem-no! Crucifiquem-no!”. A </w:t>
      </w:r>
      <w:r>
        <w:rPr>
          <w:b/>
          <w:lang w:val="pt_PT" w:bidi="pt_PT"/>
        </w:rPr>
        <w:t>crucificação</w:t>
      </w:r>
      <w:r>
        <w:rPr>
          <w:lang w:val="pt_PT" w:bidi="pt_PT"/>
        </w:rPr>
        <w:t xml:space="preserve"> era a forma mais severa de executar criminosos usada pelos romanos. Soldados romanos bateram no criminoso com um chicote, e então pregaram ou amarraram o criminoso a uma cruz de madeira. Era uma maneira muito dolorosa de morrer. Use a mesma palavra para "crucificação" que você usou em passagens anteriores. Para mais informações sobre </w:t>
      </w:r>
      <w:r>
        <w:rPr>
          <w:lang w:val="pt_PT" w:bidi="pt_PT"/>
        </w:rPr>
        <w:t>crucificação</w:t>
      </w:r>
      <w:r>
        <w:rPr>
          <w:lang w:val="pt_PT" w:bidi="pt_PT"/>
        </w:rPr>
        <w:t>, consulte o Glossário Mestre.</w:t>
      </w:r>
    </w:p>
    <w:p>
      <w:pPr/>
      <w:r>
        <w:rPr>
          <w:lang w:val="pt_PT" w:bidi="pt_PT"/>
        </w:rPr>
      </w:r>
      <w:r>
        <w:rPr>
          <w:lang w:val="pt_PT" w:bidi="pt_PT"/>
        </w:rPr>
        <w:t xml:space="preserve">Parem aqui e discutam em grupo qual palavra ou frase vocês usarão para </w:t>
      </w:r>
      <w:r>
        <w:rPr>
          <w:b/>
          <w:lang w:val="pt_PT" w:bidi="pt_PT"/>
        </w:rPr>
        <w:t>crucificação</w:t>
      </w:r>
      <w:r>
        <w:rPr>
          <w:lang w:val="pt_PT" w:bidi="pt_PT"/>
        </w:rPr>
        <w:t xml:space="preserve"> Procure a palavra </w:t>
      </w:r>
      <w:r>
        <w:rPr>
          <w:lang w:val="pt_PT" w:bidi="pt_PT"/>
        </w:rPr>
        <w:t>crucificação</w:t>
      </w:r>
      <w:r>
        <w:rPr>
          <w:lang w:val="pt_PT" w:bidi="pt_PT"/>
        </w:rPr>
        <w:t xml:space="preserve"> no Glossário Mestre para mais informações. Pause este áudio aqui.</w:t>
      </w:r>
    </w:p>
    <w:p>
      <w:pPr/>
      <w:r>
        <w:rPr>
          <w:lang w:val="pt_PT" w:bidi="pt_PT"/>
        </w:rPr>
      </w:r>
      <w:r>
        <w:rPr>
          <w:lang w:val="pt_PT" w:bidi="pt_PT"/>
        </w:rPr>
        <w:t xml:space="preserve">Os </w:t>
      </w:r>
      <w:r>
        <w:rPr>
          <w:b/>
          <w:lang w:val="pt_PT" w:bidi="pt_PT"/>
        </w:rPr>
        <w:t>judeus</w:t>
      </w:r>
      <w:r>
        <w:rPr>
          <w:lang w:val="pt_PT" w:bidi="pt_PT"/>
        </w:rPr>
        <w:t xml:space="preserve"> dizem a Pilatos que eles têm uma </w:t>
      </w:r>
      <w:r>
        <w:rPr>
          <w:b/>
          <w:lang w:val="pt_PT" w:bidi="pt_PT"/>
        </w:rPr>
        <w:t>lei</w:t>
      </w:r>
      <w:r>
        <w:rPr>
          <w:lang w:val="pt_PT" w:bidi="pt_PT"/>
        </w:rPr>
        <w:t xml:space="preserve"> que Jesus deve morrer. A lei está na lei de Moisés. Diz que qualquer um que use mal o nome de Deus deve morrer. Use as mesmas palavras para "judeus" e "lei" que você usou em passagens anteriores. Para mais informações sobre </w:t>
      </w:r>
      <w:r>
        <w:rPr>
          <w:lang w:val="pt_PT" w:bidi="pt_PT"/>
        </w:rPr>
        <w:t>judeus</w:t>
      </w:r>
      <w:r>
        <w:rPr>
          <w:lang w:val="pt_PT" w:bidi="pt_PT"/>
        </w:rPr>
        <w:t xml:space="preserve"> e </w:t>
      </w:r>
      <w:r>
        <w:rPr>
          <w:lang w:val="pt_PT" w:bidi="pt_PT"/>
        </w:rPr>
        <w:t>lei</w:t>
      </w:r>
      <w:r>
        <w:rPr>
          <w:lang w:val="pt_PT" w:bidi="pt_PT"/>
        </w:rPr>
        <w:t xml:space="preserve"> consultem o Glossário Mestre.</w:t>
      </w:r>
    </w:p>
    <w:p>
      <w:pPr/>
      <w:r>
        <w:rPr>
          <w:lang w:val="pt_PT" w:bidi="pt_PT"/>
        </w:rPr>
      </w:r>
      <w:r>
        <w:rPr>
          <w:lang w:val="pt_PT" w:bidi="pt_PT"/>
        </w:rPr>
        <w:t>Os judeus falando com Pilatos incluíam os principais sacerdotes e oficiais. Provavelmente também havia outros judeus lá na multidão que se opuseram a Jesus.</w:t>
      </w:r>
    </w:p>
    <w:p>
      <w:pPr/>
      <w:r>
        <w:rPr>
          <w:lang w:val="pt_PT" w:bidi="pt_PT"/>
        </w:rPr>
      </w:r>
      <w:r>
        <w:rPr>
          <w:lang w:val="pt_PT" w:bidi="pt_PT"/>
        </w:rPr>
        <w:t xml:space="preserve">Os judeus disseram que Jesus alegou ser o </w:t>
      </w:r>
      <w:r>
        <w:rPr>
          <w:b/>
          <w:lang w:val="pt_PT" w:bidi="pt_PT"/>
        </w:rPr>
        <w:t>Filho de Deus</w:t>
      </w:r>
      <w:r>
        <w:rPr>
          <w:lang w:val="pt_PT" w:bidi="pt_PT"/>
        </w:rPr>
        <w:t xml:space="preserve">. Isso significa que Jesus era o Messias de Deus, era o próprio Deus e desfrutava de um relacionamento especial com Deus. Os judeus queriam matar Jesus porque ele alegou ser o Filho de Deus. Use a mesma frase para "Filho do Homem" que você usou em passagens anteriores. Para mais informações sobre </w:t>
      </w:r>
      <w:r>
        <w:rPr>
          <w:lang w:val="pt_PT" w:bidi="pt_PT"/>
        </w:rPr>
        <w:t>Filho de Deus</w:t>
      </w:r>
      <w:r>
        <w:rPr>
          <w:lang w:val="pt_PT" w:bidi="pt_PT"/>
        </w:rPr>
        <w:t>, consulte o Glossário Mestre.</w:t>
      </w:r>
    </w:p>
    <w:p>
      <w:pPr/>
      <w:r>
        <w:rPr>
          <w:lang w:val="pt_PT" w:bidi="pt_PT"/>
        </w:rPr>
      </w:r>
      <w:r>
        <w:rPr>
          <w:lang w:val="pt_PT" w:bidi="pt_PT"/>
        </w:rPr>
        <w:t xml:space="preserve">Jesus diz a Pilatos que "aquele que me entregou a você" pecou mais. </w:t>
      </w:r>
      <w:r>
        <w:rPr>
          <w:b/>
          <w:lang w:val="pt_PT" w:bidi="pt_PT"/>
        </w:rPr>
        <w:t>Pecado</w:t>
      </w:r>
      <w:r>
        <w:rPr>
          <w:lang w:val="pt_PT" w:bidi="pt_PT"/>
        </w:rPr>
        <w:t xml:space="preserve"> significa desobedecer a Deus. Use a mesma palavra para pecado que você usou em passagens anteriores. Para mais informações sobre </w:t>
      </w:r>
      <w:r>
        <w:rPr>
          <w:lang w:val="pt_PT" w:bidi="pt_PT"/>
        </w:rPr>
        <w:t>pecado</w:t>
      </w:r>
      <w:r>
        <w:rPr>
          <w:lang w:val="pt_PT" w:bidi="pt_PT"/>
        </w:rPr>
        <w:t>, consulte o Glossário Mestre.</w:t>
      </w:r>
    </w:p>
    <w:p>
      <w:pPr/>
      <w:r>
        <w:rPr>
          <w:lang w:val="pt_PT" w:bidi="pt_PT"/>
        </w:rPr>
      </w:r>
      <w:r>
        <w:rPr>
          <w:lang w:val="pt_PT" w:bidi="pt_PT"/>
        </w:rPr>
        <w:t xml:space="preserve">Os judeus disseram a Pilatos que Pilatos não era amigo de César se Pilatos liberasse Jesus. </w:t>
      </w:r>
      <w:r>
        <w:rPr>
          <w:b/>
          <w:lang w:val="pt_PT" w:bidi="pt_PT"/>
        </w:rPr>
        <w:t>César</w:t>
      </w:r>
      <w:r>
        <w:rPr>
          <w:lang w:val="pt_PT" w:bidi="pt_PT"/>
        </w:rPr>
        <w:t xml:space="preserve"> era o título para o imperador romano, que era o líder de toda Roma.</w:t>
      </w:r>
    </w:p>
    <w:p>
      <w:pPr/>
      <w:r>
        <w:rPr>
          <w:lang w:val="pt_PT" w:bidi="pt_PT"/>
        </w:rPr>
      </w:r>
      <w:r>
        <w:rPr>
          <w:lang w:val="pt_PT" w:bidi="pt_PT"/>
        </w:rPr>
        <w:t xml:space="preserve">Pare aqui e, como um grupo, discuta qual palavra ou frase você usará para </w:t>
      </w:r>
      <w:r>
        <w:rPr>
          <w:b/>
          <w:lang w:val="pt_PT" w:bidi="pt_PT"/>
        </w:rPr>
        <w:t>César</w:t>
      </w:r>
      <w:r>
        <w:rPr>
          <w:lang w:val="pt_PT" w:bidi="pt_PT"/>
        </w:rPr>
        <w:t xml:space="preserve">. Procure </w:t>
      </w:r>
      <w:r>
        <w:rPr>
          <w:lang w:val="pt_PT" w:bidi="pt_PT"/>
        </w:rPr>
        <w:t>César</w:t>
      </w:r>
      <w:r>
        <w:rPr>
          <w:lang w:val="pt_PT" w:bidi="pt_PT"/>
        </w:rPr>
        <w:t xml:space="preserve"> no Glossário Mestre para mais informações. Pause este áudio aqui.</w:t>
      </w:r>
    </w:p>
    <w:p>
      <w:pPr/>
      <w:r>
        <w:rPr>
          <w:lang w:val="pt_PT" w:bidi="pt_PT"/>
        </w:rPr>
      </w:r>
      <w:r>
        <w:rPr>
          <w:lang w:val="pt_PT" w:bidi="pt_PT"/>
        </w:rPr>
        <w:t>Pilatos se sentou no assento do juiz em seu pátio. Havia pedras grandes lá, e o nome do lugar era Gabata em um dos idiomas originais.</w:t>
      </w:r>
    </w:p>
    <w:p>
      <w:pPr/>
      <w:r>
        <w:rPr>
          <w:lang w:val="pt_PT" w:bidi="pt_PT"/>
        </w:rPr>
      </w:r>
      <w:r>
        <w:rPr>
          <w:lang w:val="pt_PT" w:bidi="pt_PT"/>
        </w:rPr>
        <w:t xml:space="preserve">Era o dia de preparação para o feriado da Páscoa judaica. A </w:t>
      </w:r>
      <w:r>
        <w:rPr>
          <w:b/>
          <w:lang w:val="pt_PT" w:bidi="pt_PT"/>
        </w:rPr>
        <w:t>Páscoa</w:t>
      </w:r>
      <w:r>
        <w:rPr>
          <w:lang w:val="pt_PT" w:bidi="pt_PT"/>
        </w:rPr>
        <w:t xml:space="preserve"> era uma festa religiosa judaica importante que durava oito dias. Também incluía a Festa dos Pães sem fermento. Ambas as festas celebram Deus resgatando os israelitas da escravidão no Egito. Usem a mesma palavra para Páscoa que vocês usaram em passagens anteriores. Para mais informações sobre </w:t>
      </w:r>
      <w:r>
        <w:rPr>
          <w:lang w:val="pt_PT" w:bidi="pt_PT"/>
        </w:rPr>
        <w:t>Páscoa</w:t>
      </w:r>
      <w:r>
        <w:rPr>
          <w:lang w:val="pt_PT" w:bidi="pt_PT"/>
        </w:rPr>
        <w:t>, consultem o Glossário Mestre.</w:t>
      </w:r>
    </w:p>
    <w:p>
      <w:pPr/>
      <w:r>
        <w:rPr>
          <w:lang w:val="pt_PT" w:bidi="pt_PT"/>
        </w:rPr>
      </w:r>
      <w:r>
        <w:rPr>
          <w:lang w:val="pt_PT" w:bidi="pt_PT"/>
        </w:rPr>
        <w:t>Quando Pilatos disse aos judeus: "Esse é o rei de vocês" e enviou Jesus para ser crucificado, foi por volta da sexta hora. Os judeus começavam a contar as horas do dia às 6:00 da manhã, então a sexta hora é as 12.</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19:17–30</w:t>
      </w:r>
      <w:r>
        <w:rPr>
          <w:lang w:val="pt_PT" w:bidi="pt_PT"/>
        </w:rPr>
      </w:r>
    </w:p>
    <w:p>
      <w:pPr>
        <w:pStyle w:val="Heading3"/>
      </w:pPr>
      <w:r>
        <w:rPr>
          <w:lang w:val="pt_PT" w:bidi="pt_PT"/>
        </w:rPr>
        <w:t>Ouvir e Sentir</w:t>
      </w:r>
    </w:p>
    <w:p>
      <w:pPr/>
      <w:r>
        <w:rPr>
          <w:lang w:val="pt_PT" w:bidi="pt_PT"/>
        </w:rPr>
      </w:r>
      <w:r>
        <w:rPr>
          <w:lang w:val="pt_PT" w:bidi="pt_PT"/>
        </w:rPr>
        <w:t>Nesta etapa, ouçam João 19:17–30 e guardem-no em seus corações.</w:t>
      </w:r>
    </w:p>
    <w:p>
      <w:pPr/>
      <w:r>
        <w:rPr>
          <w:lang w:val="pt_PT" w:bidi="pt_PT"/>
        </w:rPr>
      </w:r>
      <w:r>
        <w:rPr>
          <w:lang w:val="pt_PT" w:bidi="pt_PT"/>
        </w:rPr>
        <w:t>Ouçam uma versão em áudio de João 19:17–30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esta passagem afeta nossas vidas diárias?</w:t>
      </w:r>
    </w:p>
    <w:p>
      <w:pPr>
        <w:pStyle w:val="ListBullet"/>
        <w:spacing w:line="240" w:lineRule="auto"/>
        <w:ind w:left="720"/>
      </w:pPr>
      <w:r>
        <w:rPr>
          <w:lang w:val="pt_PT" w:bidi="pt_PT"/>
        </w:rPr>
      </w:r>
      <w:r>
        <w:rPr>
          <w:lang w:val="pt_PT" w:bidi="pt_PT"/>
        </w:rPr>
        <w:t>Quem você conhece que precisa ouvir esta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19:17–30 na tradução mais fácil de entender.</w:t>
      </w:r>
    </w:p>
    <w:p>
      <w:pPr/>
      <w:r>
        <w:rPr>
          <w:lang w:val="pt_PT" w:bidi="pt_PT"/>
        </w:rPr>
      </w:r>
      <w:r>
        <w:rPr>
          <w:lang w:val="pt_PT" w:bidi="pt_PT"/>
        </w:rPr>
        <w:t>Jesus foi levado aos líderes judeus Caifás e Anás. Então Jesus foi levado a Pilatos, o governador romano. Depois de falar com os judeus e com Jesus, Pilatos mandou os soldados baterem em Jesus. Os líderes judeus gritaram: "Crucificem-no!" Pilatos entregou Jesus para ser crucificado. Agora, Jesus carrega sua própria cruz para o lugar da crucificação fora da cidade. Os soldados romanos crucificam Jesus. Os soldados dividem as roupas de Jesus, e Jesus diz suas palavras finais antes de morrer.</w:t>
      </w:r>
    </w:p>
    <w:p>
      <w:pPr/>
      <w:r>
        <w:rPr>
          <w:lang w:val="pt_PT" w:bidi="pt_PT"/>
        </w:rPr>
      </w:r>
      <w:r>
        <w:rPr>
          <w:lang w:val="pt_PT" w:bidi="pt_PT"/>
        </w:rPr>
        <w:t>Finalmente, Pilatos entrega Jesus a eles para ser crucificado. É possível que "eles" se refira aos principais sacerdotes para mostrar que são os verdadeiros responsáveis pela morte de Jesus. Os judeus não tinham permissão para crucificar ninguém, então os soldados romanos eram aqueles que realmente pregaram Jesus na cruz. Os soldados romanos levaram Jesus. Jesus carregou sua própria cruz para fora da cidade para o lugar da crucificação. Essa era uma coisa normal para os romanos exigirem que o criminoso carregasse sua própria cruz. Os romanos também crucificavam pessoas fora da cidade, ou às vezes em estradas movimentadas para que muitas pessoas pudessem ver. Os outros evangelhos dizem que Simão de Cirene carregou a cruz por Jesus parte do caminho, mas aqui o autor João diz apenas que Jesus carregou a parte da cruz. Jesus provavelmente estava carregando uma das duas vigas de madeira em seu ombro, e a outra viga de madeira já estava de pé no chão no lugar da crucificação. O lugar era chamado de "Lugar da caveira", provavelmente porque a colina parecia uma cabeça humana arredondada. A palavra para "caveira" na língua em que os judeus falam é "Gólgota".</w:t>
      </w:r>
    </w:p>
    <w:p>
      <w:pPr/>
      <w:r>
        <w:rPr>
          <w:lang w:val="pt_PT" w:bidi="pt_PT"/>
        </w:rPr>
      </w:r>
      <w:r>
        <w:rPr>
          <w:lang w:val="pt_PT" w:bidi="pt_PT"/>
        </w:rPr>
        <w:t>Quando eles chegaram ao Gólgota, os soldados romanos crucificaram Jesus e dois criminosos, um de cada lado dele. Jesus e os dois criminosos tinham suas próprias cruzes de madeira. Eles pregaram suas mãos na viga da cruz com suas mãos estendidas, e então levantaram a viga para pregá-la na viga de madeira vertical. Essa viga vertical provavelmente tinha cerca de 10 pés, ou 3 metros, de altura. Às vezes as pessoas também pregavam os pés do criminoso na madeira. Às vezes havia um apoio para os pés ou um assento para o criminoso apoiar seu corpo. Geralmente, levava dois ou três dias para o criminoso morrer se houvesse um lugar para o criminoso apoiar seu corpo. O criminoso poderia descansar no apoio e a morte aconteceria mais devagar porque ele seria capaz de respirar mais facilmente e seu sangue ainda seria capaz de se mover ao redor de seu corpo mais livremente. A crucificação era uma forma de execução usada apenas para escravos ou outros criminosos.</w:t>
      </w:r>
    </w:p>
    <w:p>
      <w:pPr/>
      <w:r>
        <w:rPr>
          <w:lang w:val="pt_PT" w:bidi="pt_PT"/>
        </w:rPr>
      </w:r>
      <w:r>
        <w:rPr>
          <w:lang w:val="pt_PT" w:bidi="pt_PT"/>
        </w:rPr>
        <w:t xml:space="preserve">Parem aqui e olhem para uma imagem de uma </w:t>
      </w:r>
      <w:r>
        <w:rPr>
          <w:lang w:val="pt_PT" w:bidi="pt_PT"/>
        </w:rPr>
        <w:t>cruz</w:t>
      </w:r>
      <w:r>
        <w:rPr>
          <w:lang w:val="pt_PT" w:bidi="pt_PT"/>
        </w:rPr>
        <w:t xml:space="preserve"> e uma imagem de um </w:t>
      </w:r>
      <w:r>
        <w:rPr>
          <w:lang w:val="pt_PT" w:bidi="pt_PT"/>
        </w:rPr>
        <w:t>homem carregando uma viga de madeira</w:t>
      </w:r>
      <w:r>
        <w:rPr>
          <w:lang w:val="pt_PT" w:bidi="pt_PT"/>
        </w:rPr>
        <w:t xml:space="preserve"> em grupo. Pause este áudio aqui.</w:t>
      </w:r>
    </w:p>
    <w:p>
      <w:pPr/>
      <w:r>
        <w:rPr>
          <w:lang w:val="pt_PT" w:bidi="pt_PT"/>
        </w:rPr>
      </w:r>
      <w:r>
        <w:rPr>
          <w:lang w:val="pt_PT" w:bidi="pt_PT"/>
        </w:rPr>
        <w:t>Era comum escrever o crime do criminoso em uma placa e pendurá-la ao redor do pescoço do criminoso. Às vezes os romanos também pregavam a placa na cruz para que todos lessem o crime. Pilatos ordenou que os soldados escrevessem "Jesus, o nazareno, o rei dos judeus" e pendurassem a cruz de Jesus. Pilatos mandou que eles escrevessem na placa três vezes em três idiomas — hebraico, latim e grego — para que todos pudessem ler sobre o crime de Jesus. Os judeus a leem na língua judaica. Muitos não judeus a leem em língua latina para os romanos ou na língua grega para os gregos. Os judeus a leem porque muitos deles viviam perto ou na cidade de Jerusalém, ou eles iam para Jerusalém para a festa da Páscoa. As pessoas crucificavam criminosos em um lugar público para advertir os outros contra cometer crimes semelhantes.</w:t>
      </w:r>
    </w:p>
    <w:p>
      <w:pPr/>
      <w:r>
        <w:rPr>
          <w:lang w:val="pt_PT" w:bidi="pt_PT"/>
        </w:rPr>
      </w:r>
      <w:r>
        <w:rPr>
          <w:lang w:val="pt_PT" w:bidi="pt_PT"/>
        </w:rPr>
        <w:t>"O nazareno" significa que Jesus era de Nazaré, que era uma cidade na região da Galileia. Os julgamentos e a crucificação de Jesus acontecem em Jerusalém. A placa também dizia: "Rei dos judeus", o que provavelmente não significava que Pilatos acreditava que Jesus era o rei dos judeus. Pilatos provavelmente estava zombando dos judeus, ou ele mandou os soldados escreverem isso porque é por isso que os judeus queriam matar Jesus.</w:t>
      </w:r>
    </w:p>
    <w:p>
      <w:pPr/>
      <w:r>
        <w:rPr>
          <w:lang w:val="pt_PT" w:bidi="pt_PT"/>
        </w:rPr>
      </w:r>
      <w:r>
        <w:rPr>
          <w:lang w:val="pt_PT" w:bidi="pt_PT"/>
        </w:rPr>
        <w:t xml:space="preserve">Parem aqui e olhem para um mapa que inclui </w:t>
      </w:r>
      <w:r>
        <w:rPr>
          <w:lang w:val="pt_PT" w:bidi="pt_PT"/>
        </w:rPr>
        <w:t>Nazaré e Jerusalém</w:t>
      </w:r>
      <w:r>
        <w:rPr>
          <w:lang w:val="pt_PT" w:bidi="pt_PT"/>
        </w:rPr>
        <w:t xml:space="preserve"> em grupo. Pause este áudio aqui.</w:t>
      </w:r>
    </w:p>
    <w:p>
      <w:pPr/>
      <w:r>
        <w:rPr>
          <w:lang w:val="pt_PT" w:bidi="pt_PT"/>
        </w:rPr>
      </w:r>
      <w:r>
        <w:rPr>
          <w:lang w:val="pt_PT" w:bidi="pt_PT"/>
        </w:rPr>
        <w:t>Os principais sacerdotes não estavam felizes por Pilatos ter feito os soldados romanos escreverem "O rei dos judeus" na placa de Jesus. Os principais sacerdotes eram os principais líderes religiosos judeus. Os principais sacerdotes queriam que Pilatos mudasse a placa. Os principais sacerdotes sabiam que não poderiam dizer a Pilatos para remover a placa completamente. Eles queriam que Pilatos colocasse uma nova placa que dizia: "Esse homem alegou ser o rei dos judeus". Os principais sacerdotes se referiam a Jesus como "esse homem" porque eles não respeitavam ou acreditavam nele. Jesus nunca disse que ele era rei dos judeus, mas é isso o que os principais sacerdotes acusaram Jesus de dizer que ele era. Pilatos respondeu aos principais sacerdotes: "O que eu escrevi, eu escrevi". Pilatos se recusou a mudar a placa.</w:t>
      </w:r>
    </w:p>
    <w:p>
      <w:pPr/>
      <w:r>
        <w:rPr>
          <w:lang w:val="pt_PT" w:bidi="pt_PT"/>
        </w:rPr>
      </w:r>
      <w:r>
        <w:rPr>
          <w:lang w:val="pt_PT" w:bidi="pt_PT"/>
        </w:rPr>
        <w:t>Antes dos soldados crucificarem Jesus, eles removeram suas roupas. Depois que eles o crucificaram, eles dividiram suas roupas. Era normal que os soldados levassem as roupas do criminoso. As roupas se tornavam propriedade dos soldados que mataram o criminoso. As roupas provavelmente incluíam um cinto e sandálias. Os soldados dividiram as roupas de Jesus em quatro partes, uma parte para cada um dos quatro soldados. Eles provavelmente estavam os quatro no mesmo grupo militar Depois que eles dividiram as quatro peças de roupas entre si, também havia uma túnica. Uma túnica provavelmente era uma camisa longa usada sob outras roupas. Tanto homens quanto mulheres usavam túnicas. A túnica de Jesus era feita com um pedaço de pano. Uma túnica feita de um pedaço de pano era mais valiosa do que uma túnica feita de peças de pano separadas.</w:t>
      </w:r>
    </w:p>
    <w:p>
      <w:pPr/>
      <w:r>
        <w:rPr>
          <w:lang w:val="pt_PT" w:bidi="pt_PT"/>
        </w:rPr>
      </w:r>
      <w:r>
        <w:rPr>
          <w:lang w:val="pt_PT" w:bidi="pt_PT"/>
        </w:rPr>
        <w:t xml:space="preserve">Parem aqui e, em grupo, olhem para uma imagem de uma </w:t>
      </w:r>
      <w:r>
        <w:rPr>
          <w:lang w:val="pt_PT" w:bidi="pt_PT"/>
        </w:rPr>
        <w:t>tunica</w:t>
      </w:r>
      <w:r>
        <w:rPr>
          <w:lang w:val="pt_PT" w:bidi="pt_PT"/>
        </w:rPr>
        <w:t>. Pause este áudio aqui.</w:t>
      </w:r>
    </w:p>
    <w:p>
      <w:pPr/>
      <w:r>
        <w:rPr>
          <w:lang w:val="pt_PT" w:bidi="pt_PT"/>
        </w:rPr>
      </w:r>
      <w:r>
        <w:rPr>
          <w:lang w:val="pt_PT" w:bidi="pt_PT"/>
        </w:rPr>
        <w:t>Os soldados decidiram que deveriam lançar sortes a túnica de Jesus porque valia mais uma peça do que rasgá-la em quatro peças, uma para cada um deles. Lançar sortes significa lançar ou usar sortes para decidir algo. Os soldados podem ter usado pequenas pedras para decidir quem deve ter a túnica. As pessoas lançavam sortes porque acreditavam que os sortes revelariam a vontade de seus deuses. Havia uma profecia no Antigo Testamento segundo a qual as pessoas dividiam as roupas de Jesus, e elas lançavam sortes por suas roupas. As ações dos soldados cumpriram essa profecia do Antigo Testamento de dividir as roupas de Jesus e lançar sortes sobre elas. Jesus agora estava nu e despido de todas as suas posses materiais, até mesmo suas roupas.</w:t>
      </w:r>
    </w:p>
    <w:p>
      <w:pPr/>
      <w:r>
        <w:rPr>
          <w:lang w:val="pt_PT" w:bidi="pt_PT"/>
        </w:rPr>
      </w:r>
      <w:r>
        <w:rPr>
          <w:lang w:val="pt_PT" w:bidi="pt_PT"/>
        </w:rPr>
        <w:t>Pare aqui e discuta com sua equipe de tradução: que tipos de apostas ou jogos de azar existem em sua cultura? Pause este áudio aqui.</w:t>
      </w:r>
    </w:p>
    <w:p>
      <w:pPr/>
      <w:r>
        <w:rPr>
          <w:lang w:val="pt_PT" w:bidi="pt_PT"/>
        </w:rPr>
      </w:r>
      <w:r>
        <w:rPr>
          <w:lang w:val="pt_PT" w:bidi="pt_PT"/>
        </w:rPr>
        <w:t>Em seguida, Jesus fala com sua mãe e o discípulo a quem ele amava enquanto ele está pendurado na cruz. Algumas pessoas acreditam que isso era uma parte do processo de morrer: primeiro Jesus perdeu suas roupas, então Jesus perdeu seus relacionamentos mais próximos e então finalmente a própria vida. Havia quatro mulheres de pé perto da cruz de Jesus: a mãe de Jesus, a irmã de sua mãe, uma mulher chamada Maria que era a esposa de Cleopás e Maria Madalena. Algumas pessoas acreditam que a mulher chamada Maria, a esposa de Cleopás, era a mesma pessoa que a tia de Jesus. Isso é improvável, uma vez que a mãe de Jesus também era chamada Maria. Duas irmãs normalmente não teriam o mesmo nome. Maria Madalena era da aldeia de Madala. Jesus fala tanto com sua mãe quanto "o discípulo a quem ele amava". Esse discípulo provavelmente era João, que estava escrevendo esse livro. Jesus não é desrespeitoso quando ele diz "mulher" a sua mãe. Ele está mostrando respeito, e ele está cuidando de sua mãe porque ele é o filho mais velho. Ele quer que Maria se importe com João como seu próprio filho. Da mesma maneira, Jesus quer que João cuide de sua mãe depois de sua morte e seja como um filho para a mãe de Jesus. "A partir daquela hora" significa que João recebeu a mãe de Jesus em sua casa e cuidou dela. João obedece e cuida da mãe de Jesus, Maria.</w:t>
      </w:r>
    </w:p>
    <w:p>
      <w:pPr/>
      <w:r>
        <w:rPr>
          <w:lang w:val="pt_PT" w:bidi="pt_PT"/>
        </w:rPr>
      </w:r>
      <w:r>
        <w:rPr>
          <w:lang w:val="pt_PT" w:bidi="pt_PT"/>
        </w:rPr>
        <w:t>Parem aqui e discutam essa pergunta em grupo: descrevam quem cuida de mães e pais mais velhos em sua cultura. O que acontece se o filho/filha morre antes dos pais? Quem cuida dos pais então? Pause este áudio aqui.</w:t>
      </w:r>
    </w:p>
    <w:p>
      <w:pPr/>
      <w:r>
        <w:rPr>
          <w:lang w:val="pt_PT" w:bidi="pt_PT"/>
        </w:rPr>
      </w:r>
      <w:r>
        <w:rPr>
          <w:lang w:val="pt_PT" w:bidi="pt_PT"/>
        </w:rPr>
        <w:t>A última etapa de morrer acontece em seguida. Jesus sabia que todas as coisas estavam realizadas, o que significa que Jesus havia completado tudo o que Deus o havia enviado para o mundo para fazer. Então Jesus disse: "Estou com sede". Algumas pessoas acreditam que Jesus estava com sede de água de verdade porque ele estava sangrando e morrendo sob o sol quente. Outros acreditam que Jesus queria dizer que ele estava com sede de Deus porque Jesus estava separado de Deus enquanto ele morria na cruz. Outros acreditam que Jesus estava falando sobre a profecia nos Salmos que diz: "Quando eu estava com sede, eles me ofereceram vinagre". Essas pessoas acreditam que Jesus disse: "Estou com sede" para fazer essa profecia se tornar realidade. Havia um jarro de vinho azedo perto da cruz. Vinho azedo era vinho barato misturado com água ou vinagre que soldados ou pessoas pobres bebiam. O vinho provavelmente era para os soldados romanos beberem.</w:t>
      </w:r>
    </w:p>
    <w:p>
      <w:pPr/>
      <w:r>
        <w:rPr>
          <w:lang w:val="pt_PT" w:bidi="pt_PT"/>
        </w:rPr>
      </w:r>
      <w:r>
        <w:rPr>
          <w:lang w:val="pt_PT" w:bidi="pt_PT"/>
        </w:rPr>
        <w:t xml:space="preserve">Parem aqui e olhem para uma imagem de um </w:t>
      </w:r>
      <w:r>
        <w:rPr>
          <w:b/>
          <w:lang w:val="pt_PT" w:bidi="pt_PT"/>
        </w:rPr>
        <w:t>jarro de vinho azedo</w:t>
      </w:r>
      <w:r>
        <w:rPr>
          <w:lang w:val="pt_PT" w:bidi="pt_PT"/>
        </w:rPr>
        <w:t xml:space="preserve"> novamente em grupo, se necessário. Pause este áudio aqui.</w:t>
      </w:r>
    </w:p>
    <w:p>
      <w:pPr/>
      <w:r>
        <w:rPr>
          <w:lang w:val="pt_PT" w:bidi="pt_PT"/>
        </w:rPr>
      </w:r>
      <w:r>
        <w:rPr>
          <w:lang w:val="pt_PT" w:bidi="pt_PT"/>
        </w:rPr>
        <w:t>Alguém, provavelmente um dos soldados, pensou que Jesus estava com sede de água. O soldado colocou uma esponja em um galho de um arbusto de hissopo e a mergulhou no jarro de vinho azedo. A esponja absorvia o vinho azedo. O soldado a levantou até a boca de Jesus para que Jesus pudesse beber um pouco dela.</w:t>
      </w:r>
    </w:p>
    <w:p>
      <w:pPr/>
      <w:r>
        <w:rPr>
          <w:lang w:val="pt_PT" w:bidi="pt_PT"/>
        </w:rPr>
      </w:r>
      <w:r>
        <w:rPr>
          <w:lang w:val="pt_PT" w:bidi="pt_PT"/>
        </w:rPr>
        <w:t xml:space="preserve">Parem aqui e olhem para imagens de uma </w:t>
      </w:r>
      <w:r>
        <w:rPr>
          <w:lang w:val="pt_PT" w:bidi="pt_PT"/>
        </w:rPr>
        <w:t>esponja</w:t>
      </w:r>
      <w:r>
        <w:rPr>
          <w:lang w:val="pt_PT" w:bidi="pt_PT"/>
        </w:rPr>
        <w:t xml:space="preserve"> e um </w:t>
      </w:r>
      <w:r>
        <w:rPr>
          <w:lang w:val="pt_PT" w:bidi="pt_PT"/>
        </w:rPr>
        <w:t>galho de uma árvore de hissopo</w:t>
      </w:r>
      <w:r>
        <w:rPr>
          <w:lang w:val="pt_PT" w:bidi="pt_PT"/>
        </w:rPr>
        <w:t xml:space="preserve"> novamente em grupo, se necessário. Pause este áudio aqui.</w:t>
      </w:r>
    </w:p>
    <w:p>
      <w:pPr/>
      <w:r>
        <w:rPr>
          <w:lang w:val="pt_PT" w:bidi="pt_PT"/>
        </w:rPr>
      </w:r>
      <w:r>
        <w:rPr>
          <w:lang w:val="pt_PT" w:bidi="pt_PT"/>
        </w:rPr>
        <w:t>Jesus chupou um pouco do vinho da esponja. Jesus disse: “Está Consumado. Isso significa que Jesus havia terminado de fazer tudo o que Deus o havia enviado para fazer. Jesus curvou sua cabeça para a frente, o que poderia significar que Jesus estava finalmente em descanso e em casa. Anteriormente, Jesus havia dito: "O Filho do Homem não tem onde curvar sua cabeça". Então, Jesus entregou seu espírito. Isso significa que Jesus morreu e permitiu que seu espírito retornasse a Deus.</w:t>
      </w:r>
    </w:p>
    <w:p>
      <w:pPr/>
      <w:r>
        <w:rPr>
          <w:lang w:val="pt_PT" w:bidi="pt_PT"/>
        </w:rPr>
      </w:r>
      <w:r>
        <w:rPr>
          <w:lang w:val="pt_PT" w:bidi="pt_PT"/>
        </w:rPr>
        <w:t>Parem aqui e discutam essa pergunta em grupo: como vocês falam sobre a morte em sua comunidade? Quais são maneiras comuns de descrever a morte de alguém ou o que acontece com ele depois que ele morre?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19:17–30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os soldados romanos crucificam Jesus. Pilatos faz eles escreverem "Jesus, o nazareno. Rei dos judeus" em uma placa na cruz.</w:t>
      </w:r>
    </w:p>
    <w:p>
      <w:pPr/>
      <w:r>
        <w:rPr>
          <w:lang w:val="pt_PT" w:bidi="pt_PT"/>
        </w:rPr>
      </w:r>
      <w:r>
        <w:rPr>
          <w:b/>
          <w:lang w:val="pt_PT" w:bidi="pt_PT"/>
        </w:rPr>
        <w:t>Na segunda cena:</w:t>
      </w:r>
      <w:r>
        <w:rPr>
          <w:lang w:val="pt_PT" w:bidi="pt_PT"/>
        </w:rPr>
        <w:t xml:space="preserve"> os soldados romanos dividem as roupas de Jesus.</w:t>
      </w:r>
    </w:p>
    <w:p>
      <w:pPr/>
      <w:r>
        <w:rPr>
          <w:lang w:val="pt_PT" w:bidi="pt_PT"/>
        </w:rPr>
      </w:r>
      <w:r>
        <w:rPr>
          <w:b/>
          <w:lang w:val="pt_PT" w:bidi="pt_PT"/>
        </w:rPr>
        <w:t>Na terceira cena:</w:t>
      </w:r>
      <w:r>
        <w:rPr>
          <w:lang w:val="pt_PT" w:bidi="pt_PT"/>
        </w:rPr>
        <w:t xml:space="preserve"> Jesus fala com o discípulo que ele ama e com sua mãe.</w:t>
      </w:r>
    </w:p>
    <w:p>
      <w:pPr/>
      <w:r>
        <w:rPr>
          <w:lang w:val="pt_PT" w:bidi="pt_PT"/>
        </w:rPr>
      </w:r>
      <w:r>
        <w:rPr>
          <w:b/>
          <w:lang w:val="pt_PT" w:bidi="pt_PT"/>
        </w:rPr>
        <w:t>Na quarta cena:</w:t>
      </w:r>
      <w:r>
        <w:rPr>
          <w:lang w:val="pt_PT" w:bidi="pt_PT"/>
        </w:rPr>
        <w:t xml:space="preserve"> Jesus toma seu último gole e então ele morre.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 o governador romano</w:t>
      </w:r>
    </w:p>
    <w:p>
      <w:pPr>
        <w:pStyle w:val="ListBullet"/>
        <w:spacing w:line="240" w:lineRule="auto"/>
        <w:ind w:left="720"/>
      </w:pPr>
      <w:r>
        <w:rPr>
          <w:lang w:val="pt_PT" w:bidi="pt_PT"/>
        </w:rPr>
      </w:r>
      <w:r>
        <w:rPr>
          <w:lang w:val="pt_PT" w:bidi="pt_PT"/>
        </w:rPr>
        <w:t>Quatro soldados romanos</w:t>
      </w:r>
    </w:p>
    <w:p>
      <w:pPr>
        <w:pStyle w:val="ListBullet"/>
        <w:spacing w:line="240" w:lineRule="auto"/>
        <w:ind w:left="720"/>
      </w:pPr>
      <w:r>
        <w:rPr>
          <w:lang w:val="pt_PT" w:bidi="pt_PT"/>
        </w:rPr>
      </w:r>
      <w:r>
        <w:rPr>
          <w:lang w:val="pt_PT" w:bidi="pt_PT"/>
        </w:rPr>
        <w:t>Os dois outros homens que foram crucificados</w:t>
      </w:r>
    </w:p>
    <w:p>
      <w:pPr>
        <w:pStyle w:val="ListBullet"/>
        <w:spacing w:line="240" w:lineRule="auto"/>
        <w:ind w:left="720"/>
      </w:pPr>
      <w:r>
        <w:rPr>
          <w:lang w:val="pt_PT" w:bidi="pt_PT"/>
        </w:rPr>
      </w:r>
      <w:r>
        <w:rPr>
          <w:lang w:val="pt_PT" w:bidi="pt_PT"/>
        </w:rPr>
        <w:t>Os judeus e não judeus que veem as cruzes</w:t>
      </w:r>
    </w:p>
    <w:p>
      <w:pPr>
        <w:pStyle w:val="ListBullet"/>
        <w:spacing w:line="240" w:lineRule="auto"/>
        <w:ind w:left="720"/>
      </w:pPr>
      <w:r>
        <w:rPr>
          <w:lang w:val="pt_PT" w:bidi="pt_PT"/>
        </w:rPr>
      </w:r>
      <w:r>
        <w:rPr>
          <w:lang w:val="pt_PT" w:bidi="pt_PT"/>
        </w:rPr>
        <w:t>Os principais sacerdotes judeus</w:t>
      </w:r>
    </w:p>
    <w:p>
      <w:pPr>
        <w:pStyle w:val="ListBullet"/>
        <w:spacing w:line="240" w:lineRule="auto"/>
        <w:ind w:left="720"/>
      </w:pPr>
      <w:r>
        <w:rPr>
          <w:lang w:val="pt_PT" w:bidi="pt_PT"/>
        </w:rPr>
      </w:r>
      <w:r>
        <w:rPr>
          <w:lang w:val="pt_PT" w:bidi="pt_PT"/>
        </w:rPr>
        <w:t>A mãe de Jesus</w:t>
      </w:r>
    </w:p>
    <w:p>
      <w:pPr>
        <w:pStyle w:val="ListBullet"/>
        <w:spacing w:line="240" w:lineRule="auto"/>
        <w:ind w:left="720"/>
      </w:pPr>
      <w:r>
        <w:rPr>
          <w:lang w:val="pt_PT" w:bidi="pt_PT"/>
        </w:rPr>
      </w:r>
      <w:r>
        <w:rPr>
          <w:lang w:val="pt_PT" w:bidi="pt_PT"/>
        </w:rPr>
        <w:t>A irmã da mãe de Jesus</w:t>
      </w:r>
    </w:p>
    <w:p>
      <w:pPr>
        <w:pStyle w:val="ListBullet"/>
        <w:spacing w:line="240" w:lineRule="auto"/>
        <w:ind w:left="720"/>
      </w:pPr>
      <w:r>
        <w:rPr>
          <w:lang w:val="pt_PT" w:bidi="pt_PT"/>
        </w:rPr>
      </w:r>
      <w:r>
        <w:rPr>
          <w:lang w:val="pt_PT" w:bidi="pt_PT"/>
        </w:rPr>
        <w:t>Maria, a esposa de Cleopás</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E João, o discípulo a quem Jesus amava</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Pilatos entrega Jesus aos soldados romanos para ser crucificado. Lembrem-se que os soldados e Jesus deixaram a cidade porque a crucificação só poderia acontecer fora da cidade. Eles foram para um lugar chamado Gólgota que provavelmente parecia uma colina arredondada. Lembrem-se também de que Jesus estava carregando sua própria cruz, e é provável que Jesus estivesse carregando apenas a viga da cruz.</w:t>
      </w:r>
    </w:p>
    <w:p>
      <w:pPr/>
      <w:r>
        <w:rPr>
          <w:lang w:val="pt_PT" w:bidi="pt_PT"/>
        </w:rPr>
      </w:r>
      <w:r>
        <w:rPr>
          <w:lang w:val="pt_PT" w:bidi="pt_PT"/>
        </w:rPr>
        <w:t xml:space="preserve">Parem aqui e olhem para uma imagem de um </w:t>
      </w:r>
      <w:r>
        <w:rPr>
          <w:lang w:val="pt_PT" w:bidi="pt_PT"/>
        </w:rPr>
        <w:t>homem carregando uma viga de madeira</w:t>
      </w:r>
      <w:r>
        <w:rPr>
          <w:lang w:val="pt_PT" w:bidi="pt_PT"/>
        </w:rPr>
        <w:t xml:space="preserve"> novamente em grupo, se necessário. Pause este áudio aqui.</w:t>
      </w:r>
    </w:p>
    <w:p>
      <w:pPr/>
      <w:r>
        <w:rPr>
          <w:lang w:val="pt_PT" w:bidi="pt_PT"/>
        </w:rPr>
      </w:r>
      <w:r>
        <w:rPr>
          <w:lang w:val="pt_PT" w:bidi="pt_PT"/>
        </w:rPr>
        <w:t>No Gólgota, os soldados crucificaram Jesus e dois criminosos. Lembrem-se de que essa provavelmente era uma área movimentada com muitas pessoas passando por ela. Os romanos crucificavam pessoas em um lugar público para advertir os outros sobre o que acontece quando eles cometem crimes sérios. Eles pregaram Jesus em sua cruz, e eles pregaram os dois criminosos em suas próprias cruzes. Os soldados levantaram as três cruzes, e Jesus estava entre os dois criminosos. Lembrem-se de que as pessoas que eram crucificadas poderiam levar dias para morrer, e era muito doloroso. Pode ter havido um apoio para os pés ou assento para Jesus e os criminosos apoiarem seus corpos, e isso os teria mantido vivos por mais tempo.</w:t>
      </w:r>
    </w:p>
    <w:p>
      <w:pPr/>
      <w:r>
        <w:rPr>
          <w:lang w:val="pt_PT" w:bidi="pt_PT"/>
        </w:rPr>
      </w:r>
      <w:r>
        <w:rPr>
          <w:lang w:val="pt_PT" w:bidi="pt_PT"/>
        </w:rPr>
        <w:t>É importante lembrar que Pilatos disse aos soldados romanos para escreverem em uma placa e pendurá-la na cruz de Jesus. A placa dizia: "Jesus, o nazareno, o rei dos judeus". Lembrem-se de que João nos dá as informações extras de que muitos judeus e não judeus leram a placa porque os soldados crucificaram Jesus em um lugar público. A placa era escrita em três idiomas diferentes, então muitas pessoas diferentes poderiam lê-la indo para a cidade e saindo da cidade. Lembrem-se de que escrever o crime dos criminosos em uma placa como essa era normal em uma crucificação.</w:t>
      </w:r>
    </w:p>
    <w:p>
      <w:pPr/>
      <w:r>
        <w:rPr>
          <w:lang w:val="pt_PT" w:bidi="pt_PT"/>
        </w:rPr>
      </w:r>
      <w:r>
        <w:rPr>
          <w:lang w:val="pt_PT" w:bidi="pt_PT"/>
        </w:rPr>
        <w:t>Lembrem-se de que os principais sacerdotes ficaram chateados com as palavras na placa na cruz de Jesus. Os principais sacerdotes tentam fazer Pilatos mudar a placa para dizer: "Esse homem alegou ser o rei dos judeus". Lembrem-se de que os principais sacerdotes não respeitavam Jesus, e eles eram aqueles que queriam que Jesus morresse. Pilatos se recusou a mudar a placa.</w:t>
      </w:r>
    </w:p>
    <w:p>
      <w:pPr/>
      <w:r>
        <w:rPr>
          <w:lang w:val="pt_PT" w:bidi="pt_PT"/>
        </w:rPr>
      </w:r>
      <w:r>
        <w:rPr>
          <w:lang w:val="pt_PT" w:bidi="pt_PT"/>
        </w:rPr>
        <w:t>Na segunda cena: os soldados romanos dividem as roupas de Jesus. Antes de eles pregarem Jesus e os outros criminosos em suas cruzes, eles removeram suas roupas. Criminosos normalmente eram crucificados nus. Lembrem-se de que os quatro soldados agora possuíam as roupas de Jesus e dos dois criminosos porque eles os crucificaram. Cada um dos soldados levou uma parte das roupas de Jesus, e a túnica de Jesus permaneceu. Os soldados não queriam rasgar a túnica porque era um pedaço de pano valioso, então eles lançaram sortes sobre a túnica. A túnica era mais valiosa em uma peça do que se eles a rasgassem em quatro peças separadas. A passagem não diz qual soldado ganhou a túnica. Lembrem-se também de que as ações dos soldados cumpriram a profecia do Antigo Testamento.</w:t>
      </w:r>
    </w:p>
    <w:p>
      <w:pPr/>
      <w:r>
        <w:rPr>
          <w:lang w:val="pt_PT" w:bidi="pt_PT"/>
        </w:rPr>
      </w:r>
      <w:r>
        <w:rPr>
          <w:lang w:val="pt_PT" w:bidi="pt_PT"/>
        </w:rPr>
        <w:t xml:space="preserve">Parem aqui e olhem para uma imagem de uma </w:t>
      </w:r>
      <w:r>
        <w:rPr>
          <w:lang w:val="pt_PT" w:bidi="pt_PT"/>
        </w:rPr>
        <w:t>túnica</w:t>
      </w:r>
      <w:r>
        <w:rPr>
          <w:lang w:val="pt_PT" w:bidi="pt_PT"/>
        </w:rPr>
        <w:t xml:space="preserve"> novamente em grupo, se necessário. Pause este áudio aqui.</w:t>
      </w:r>
    </w:p>
    <w:p>
      <w:pPr/>
      <w:r>
        <w:rPr>
          <w:lang w:val="pt_PT" w:bidi="pt_PT"/>
        </w:rPr>
      </w:r>
      <w:r>
        <w:rPr>
          <w:lang w:val="pt_PT" w:bidi="pt_PT"/>
        </w:rPr>
        <w:t>Na terceira cena, Jesus fala com sua mãe e com o discípulo que ele amava. Lembrem-se de que provavelmente havia quatro mulheres perto da cruz: a mãe de Jesus, a irmã de Jesus, uma mulher chamada Maria que era a esposa de Cleopás e Maria Madalena. Lembrem-se de que Jesus é o filho mais velho, e é sua responsabilidade cuidar de sua mãe depois que ele morre. O discípulo que Jesus amava provavelmente é João, que está escrevendo esse livro. Jesus diz a João para cuidar de sua mãe. Jesus chama sua mãe de "mulher", que era uma maneira respeitosa de falar com uma mulher durante o tempo de Jesus.</w:t>
      </w:r>
    </w:p>
    <w:p>
      <w:pPr/>
      <w:r>
        <w:rPr>
          <w:lang w:val="pt_PT" w:bidi="pt_PT"/>
        </w:rPr>
      </w:r>
      <w:r>
        <w:rPr>
          <w:lang w:val="pt_PT" w:bidi="pt_PT"/>
        </w:rPr>
        <w:t>Parem aqui e discutam essa pergunta em grupo: falem sobre como vocês chamam sua mãe ou uma mulher mais velha que vocês conhecem. Qual é um termo de respeito para elas? Pause este áudio aqui.</w:t>
      </w:r>
    </w:p>
    <w:p>
      <w:pPr/>
      <w:r>
        <w:rPr>
          <w:lang w:val="pt_PT" w:bidi="pt_PT"/>
        </w:rPr>
      </w:r>
      <w:r>
        <w:rPr>
          <w:lang w:val="pt_PT" w:bidi="pt_PT"/>
        </w:rPr>
        <w:t>Jesus diz a sua mãe para ser como uma mãe para João. João leva a mãe de Jesus para sua própria casa e cuida dela como sua própria mãe.</w:t>
      </w:r>
    </w:p>
    <w:p>
      <w:pPr/>
      <w:r>
        <w:rPr>
          <w:lang w:val="pt_PT" w:bidi="pt_PT"/>
        </w:rPr>
      </w:r>
      <w:r>
        <w:rPr>
          <w:lang w:val="pt_PT" w:bidi="pt_PT"/>
        </w:rPr>
        <w:t>Na quarta cena, Jesus terminou todas as coisas que Deus deu a ele para fazer. Jesus diz duas coisas finais. Primeiro, ele diz: "Estou com sede". Os soldados pensam que Jesus está com sede de água física, então eles dão a ele um pouco de vinho azedo para beber. Eles colocam uma esponja na extremidade de um galho de hissopo e a mergulham em um jarro de vinho azedo que está perto da cruz. Então os soldados seguraram o galho com a esponja nele para que Jesus bebesse. Lembrem-se de que vinho azedo era vinho barato que pessoas pobres ou soldados geralmente bebiam.</w:t>
      </w:r>
    </w:p>
    <w:p>
      <w:pPr/>
      <w:r>
        <w:rPr>
          <w:lang w:val="pt_PT" w:bidi="pt_PT"/>
        </w:rPr>
      </w:r>
      <w:r>
        <w:rPr>
          <w:lang w:val="pt_PT" w:bidi="pt_PT"/>
        </w:rPr>
        <w:t xml:space="preserve">Parem aqui e olhem para imagens de um </w:t>
      </w:r>
      <w:r>
        <w:rPr>
          <w:b/>
          <w:lang w:val="pt_PT" w:bidi="pt_PT"/>
        </w:rPr>
        <w:t>jarro de vinho azedo</w:t>
      </w:r>
      <w:r>
        <w:rPr>
          <w:lang w:val="pt_PT" w:bidi="pt_PT"/>
        </w:rPr>
        <w:t xml:space="preserve">, uma </w:t>
      </w:r>
      <w:r>
        <w:rPr>
          <w:lang w:val="pt_PT" w:bidi="pt_PT"/>
        </w:rPr>
        <w:t>esponja</w:t>
      </w:r>
      <w:r>
        <w:rPr>
          <w:lang w:val="pt_PT" w:bidi="pt_PT"/>
        </w:rPr>
        <w:t xml:space="preserve"> e um </w:t>
      </w:r>
      <w:r>
        <w:rPr>
          <w:lang w:val="pt_PT" w:bidi="pt_PT"/>
        </w:rPr>
        <w:t>galho de hissopo</w:t>
      </w:r>
      <w:r>
        <w:rPr>
          <w:lang w:val="pt_PT" w:bidi="pt_PT"/>
        </w:rPr>
        <w:t xml:space="preserve"> novamente em grupo, se necessário. Pause este áudio aqui.</w:t>
      </w:r>
    </w:p>
    <w:p>
      <w:pPr/>
      <w:r>
        <w:rPr>
          <w:lang w:val="pt_PT" w:bidi="pt_PT"/>
        </w:rPr>
      </w:r>
      <w:r>
        <w:rPr>
          <w:lang w:val="pt_PT" w:bidi="pt_PT"/>
        </w:rPr>
        <w:t>Depois que Jesus bebe o vinho azedo da esponja, Jesus diz suas palavras finais. Ele diz: "Está consumado!" Jesus havia completado tudo o que Deus deu a ele para fazer. Lembrem-se de que as ações de Jesus fizeram as Escrituras serem cumpridas. Jesus curvou sua cabeça e entregou seu espírito. "Entregou seu espírito" significa que Jesus morreu, e seu espírito retornou a Deus. Não é habitual falar sobre morrer assim. Isso pode mostrar que Jesus tinha uma escolha sobre quando ele morreu.</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19:17–30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 o governador romano</w:t>
      </w:r>
    </w:p>
    <w:p>
      <w:pPr>
        <w:pStyle w:val="ListBullet"/>
        <w:spacing w:line="240" w:lineRule="auto"/>
        <w:ind w:left="720"/>
      </w:pPr>
      <w:r>
        <w:rPr>
          <w:lang w:val="pt_PT" w:bidi="pt_PT"/>
        </w:rPr>
      </w:r>
      <w:r>
        <w:rPr>
          <w:lang w:val="pt_PT" w:bidi="pt_PT"/>
        </w:rPr>
        <w:t>Quatro soldados romanos</w:t>
      </w:r>
    </w:p>
    <w:p>
      <w:pPr>
        <w:pStyle w:val="ListBullet"/>
        <w:spacing w:line="240" w:lineRule="auto"/>
        <w:ind w:left="720"/>
      </w:pPr>
      <w:r>
        <w:rPr>
          <w:lang w:val="pt_PT" w:bidi="pt_PT"/>
        </w:rPr>
      </w:r>
      <w:r>
        <w:rPr>
          <w:lang w:val="pt_PT" w:bidi="pt_PT"/>
        </w:rPr>
        <w:t>Os dois outros homens que foram crucificados</w:t>
      </w:r>
    </w:p>
    <w:p>
      <w:pPr>
        <w:pStyle w:val="ListBullet"/>
        <w:spacing w:line="240" w:lineRule="auto"/>
        <w:ind w:left="720"/>
      </w:pPr>
      <w:r>
        <w:rPr>
          <w:lang w:val="pt_PT" w:bidi="pt_PT"/>
        </w:rPr>
      </w:r>
      <w:r>
        <w:rPr>
          <w:lang w:val="pt_PT" w:bidi="pt_PT"/>
        </w:rPr>
        <w:t>Os judeus e não judeus que veem as cruzes</w:t>
      </w:r>
    </w:p>
    <w:p>
      <w:pPr>
        <w:pStyle w:val="ListBullet"/>
        <w:spacing w:line="240" w:lineRule="auto"/>
        <w:ind w:left="720"/>
      </w:pPr>
      <w:r>
        <w:rPr>
          <w:lang w:val="pt_PT" w:bidi="pt_PT"/>
        </w:rPr>
      </w:r>
      <w:r>
        <w:rPr>
          <w:lang w:val="pt_PT" w:bidi="pt_PT"/>
        </w:rPr>
        <w:t>Os principais sacerdotes judeus</w:t>
      </w:r>
    </w:p>
    <w:p>
      <w:pPr>
        <w:pStyle w:val="ListBullet"/>
        <w:spacing w:line="240" w:lineRule="auto"/>
        <w:ind w:left="720"/>
      </w:pPr>
      <w:r>
        <w:rPr>
          <w:lang w:val="pt_PT" w:bidi="pt_PT"/>
        </w:rPr>
      </w:r>
      <w:r>
        <w:rPr>
          <w:lang w:val="pt_PT" w:bidi="pt_PT"/>
        </w:rPr>
        <w:t>A mãe de Jesus</w:t>
      </w:r>
    </w:p>
    <w:p>
      <w:pPr>
        <w:pStyle w:val="ListBullet"/>
        <w:spacing w:line="240" w:lineRule="auto"/>
        <w:ind w:left="720"/>
      </w:pPr>
      <w:r>
        <w:rPr>
          <w:lang w:val="pt_PT" w:bidi="pt_PT"/>
        </w:rPr>
      </w:r>
      <w:r>
        <w:rPr>
          <w:lang w:val="pt_PT" w:bidi="pt_PT"/>
        </w:rPr>
        <w:t>A irmã da mãe de Jesus</w:t>
      </w:r>
    </w:p>
    <w:p>
      <w:pPr>
        <w:pStyle w:val="ListBullet"/>
        <w:spacing w:line="240" w:lineRule="auto"/>
        <w:ind w:left="720"/>
      </w:pPr>
      <w:r>
        <w:rPr>
          <w:lang w:val="pt_PT" w:bidi="pt_PT"/>
        </w:rPr>
      </w:r>
      <w:r>
        <w:rPr>
          <w:lang w:val="pt_PT" w:bidi="pt_PT"/>
        </w:rPr>
        <w:t>Maria, a esposa de Cleopás</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E João, o discípulo a quem Jesus amava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soldados romanos levam Jesus para crucificá-lo. Jesus carrega sua própria cruz. Eles vão para fora da cidade para um lugar chamado Gólgota.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 "Com dor por causa das espancamentos", ou "Determinado a terminar essa morte que Deus ordenou", ou "Lutando sob o peso da pesada viga de madeira da cruz".</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soldados pregam Jesus na cruz e levantam a cruz. Há dois criminosos com suas próprias cruzes, um crucificado em cada lado de Jesus. Pilatos ordena que os soldados façam uma placa e a coloquem na cruz de Jesus. A placa dizia: "Jesus, o nazareno, o rei dos judeus". A placa é traduzida em três línguas diferentes para que todos possam lê-la e entendê-la. As três cruzes estão em um lugar público perto da cidade de Jerusalém, então tanto judeus quanto não judeus veem as cruzes e a placa na cruz de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judeus e não judeus que veem as cruzes: “O que vocês estão sentindo?”. As pessoas podem responder coisas como: "Não querendo cometer nenhum crime contra os romanos se é isso o que acontece com os criminosos", ou "Se perguntando quem era Jesus, o nazareno", ou "Não querendo olhar para os três homens morrendo nas cruzes porque é tão sangrento e terrível".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principais sacerdotes não estão felizes com o que está escrito na placa de Jesus. Os principais sacerdotes tentam fazer Pilatos mudar a placa para dizer: "Esse homem alegou ser o rei dos judeus". Pilatos se recusa a mudar a placa.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os principais sacerdotes e anciãos: “Como vocês estão se sentindo?” As pessoas podem responder coisas como: "Chocadas por Pilatos ter escrito rei dos judeus na placa de Jesus", ou "Preocupadas que as pessoas entendam mal a placa, porque Jesus não é realmente nosso rei!" ou "Irado com Pilatos por não fazer o que queremos".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soldados romanos dividiram as roupas de Jesus. Há quatro soldados, então cada um deles leva uma peça das roupas de Jesus. Eles decidem lançar sortes sobre a túnica de Jesus porque é mais valiosa.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soldados romanos: “O que vocês estão sentindo?” As pessoas podem responder coisas como: "Esperando que eu ganhe a túnica valiosa", ou "Esperando que esses criminosos morram logo para que possamos terminar", ou "Feliz por lançar sortes para que tenhamos algo a fazer enquanto os criminosos morrem em suas cruzes".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mãe de Jesus, a irmã de sua mãe, uma mulher chamada Maria que era a esposa de Cleopás e Maria Madalena estão as quatro de pé perto da cruz. João, o discípulo que Jesus ama, também está de pé perto da cruz. Jesus fala com sua mãe e com João. Jesus diz a sua mãe para considerar João como seu filho. Jesus também diz a João para considerar sua mãe como sua própria mãe. João obedece a Jesus e recebe a mãe de Jesus em sua própria casa para cuidar dela.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 atriz que interpreta a mãe de Jesus: “O que você está sentindo?”. A pessoa pode responder coisas como: "Muito triste por meu filho Jesus estar morrendo", ou "Me perguntando por que Deus está deixando Jesus morrer quando Jesus é o Filho de Deus", ou "Confortada por Jesus ter falado comigo uma última vez", ou "Feliz por João ter aceitado cuidar de mim depois que Jesus morrer".</w:t>
      </w:r>
    </w:p>
    <w:p>
      <w:pPr>
        <w:pStyle w:val="ListBullet"/>
        <w:spacing w:line="240" w:lineRule="auto"/>
        <w:ind w:left="720"/>
      </w:pPr>
      <w:r>
        <w:rPr>
          <w:lang w:val="pt_PT" w:bidi="pt_PT"/>
        </w:rPr>
      </w:r>
      <w:r>
        <w:rPr>
          <w:lang w:val="pt_PT" w:bidi="pt_PT"/>
        </w:rPr>
        <w:t>Além disso, pergunte à pessoa que interpreta João: “O que você está sentindo?” A pessoa pode responder coisas como: "Confuso sobre por que Jesus precisa morrer", ou "Feliz por ter o papel de cuidar da mãe de Jesus", ou "Chocado por Jesus estar deixando que esses soldados o matem".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sabe que ele havia completado tudo o que Deus havia dado a ele para fazer. Jesus diz: "Estou com sede". Um dos soldados romanos colocou uma esponja na extremidade de um galho de hissopo e mergulhou a esponja em um jarro de vinho azedo. O soldado a segurou para que Jesus bebesse o vinho azedo da esponja. Depois que Jesus bebe, ele diz: "Está consumado". Então Jesus curva sua cabeça e entrega seu espírito, o que significa que ele morre.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 "Feliz por ter podido terminar tudo o que Deus me deu para fazer", ou "Pronto para morrer", ou "Rendendo meu espírito a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19:17–30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carregou sua própria </w:t>
      </w:r>
      <w:r>
        <w:rPr>
          <w:b/>
          <w:lang w:val="pt_PT" w:bidi="pt_PT"/>
        </w:rPr>
        <w:t>cruz</w:t>
      </w:r>
      <w:r>
        <w:rPr>
          <w:lang w:val="pt_PT" w:bidi="pt_PT"/>
        </w:rPr>
        <w:t xml:space="preserve"> no caminho para ser </w:t>
      </w:r>
      <w:r>
        <w:rPr>
          <w:b/>
          <w:lang w:val="pt_PT" w:bidi="pt_PT"/>
        </w:rPr>
        <w:t>crucificado</w:t>
      </w:r>
      <w:r>
        <w:rPr>
          <w:lang w:val="pt_PT" w:bidi="pt_PT"/>
        </w:rPr>
        <w:t xml:space="preserve"> pelos soldados </w:t>
      </w:r>
      <w:r>
        <w:rPr>
          <w:b/>
          <w:lang w:val="pt_PT" w:bidi="pt_PT"/>
        </w:rPr>
        <w:t>romanos</w:t>
      </w:r>
      <w:r>
        <w:rPr>
          <w:lang w:val="pt_PT" w:bidi="pt_PT"/>
        </w:rPr>
        <w:t xml:space="preserve">. A </w:t>
      </w:r>
      <w:r>
        <w:rPr>
          <w:b/>
          <w:lang w:val="pt_PT" w:bidi="pt_PT"/>
        </w:rPr>
        <w:t>crucificação</w:t>
      </w:r>
      <w:r>
        <w:rPr>
          <w:lang w:val="pt_PT" w:bidi="pt_PT"/>
        </w:rPr>
        <w:t xml:space="preserve"> era a pior forma de execução que soldados romanos usavam para criminosos. Use a mesma palavra para "crucificação" que você usou em passagens anteriores. Para mais informações sobre </w:t>
      </w:r>
      <w:r>
        <w:rPr>
          <w:lang w:val="pt_PT" w:bidi="pt_PT"/>
        </w:rPr>
        <w:t>crucificação</w:t>
      </w:r>
      <w:r>
        <w:rPr>
          <w:lang w:val="pt_PT" w:bidi="pt_PT"/>
        </w:rPr>
        <w:t>, consulte o Glossário Mestre.</w:t>
      </w:r>
    </w:p>
    <w:p>
      <w:pPr/>
      <w:r>
        <w:rPr>
          <w:lang w:val="pt_PT" w:bidi="pt_PT"/>
        </w:rPr>
      </w:r>
      <w:r>
        <w:rPr>
          <w:lang w:val="pt_PT" w:bidi="pt_PT"/>
        </w:rPr>
        <w:t xml:space="preserve">Parem aqui e olhem para uma imagem de uma </w:t>
      </w:r>
      <w:r>
        <w:rPr>
          <w:lang w:val="pt_PT" w:bidi="pt_PT"/>
        </w:rPr>
        <w:t>cruz</w:t>
      </w:r>
      <w:r>
        <w:rPr>
          <w:lang w:val="pt_PT" w:bidi="pt_PT"/>
        </w:rPr>
        <w:t xml:space="preserve"> usada para crucificação novamente em grupo, se necessário. Pause este áudio aqui. Parem aqui e discutam em grupo qual palavra ou frase vocês usarão para </w:t>
      </w:r>
      <w:r>
        <w:rPr>
          <w:b/>
          <w:lang w:val="pt_PT" w:bidi="pt_PT"/>
        </w:rPr>
        <w:t>cruz</w:t>
      </w:r>
      <w:r>
        <w:rPr>
          <w:lang w:val="pt_PT" w:bidi="pt_PT"/>
        </w:rPr>
        <w:t xml:space="preserve">. Procure </w:t>
      </w:r>
      <w:r>
        <w:rPr>
          <w:lang w:val="pt_PT" w:bidi="pt_PT"/>
        </w:rPr>
        <w:t>cruz</w:t>
      </w:r>
      <w:r>
        <w:rPr>
          <w:lang w:val="pt_PT" w:bidi="pt_PT"/>
        </w:rPr>
        <w:t xml:space="preserve"> no Glossário Mestre para mais informações. Pause este áudio aqui.</w:t>
      </w:r>
    </w:p>
    <w:p>
      <w:pPr/>
      <w:r>
        <w:rPr>
          <w:lang w:val="pt_PT" w:bidi="pt_PT"/>
        </w:rPr>
      </w:r>
      <w:r>
        <w:rPr>
          <w:lang w:val="pt_PT" w:bidi="pt_PT"/>
        </w:rPr>
        <w:t xml:space="preserve">Os soldados romanos levaram Jesus para o Lugar da caveira. Esse era o lugar da crucificação fora da cidade de Jerusalém. Provavelmente era chamado de Lugar da caveira porque ficava em uma colina que parecia uma cabeça arredondada. Em </w:t>
      </w:r>
      <w:r>
        <w:rPr>
          <w:b/>
          <w:lang w:val="pt_PT" w:bidi="pt_PT"/>
        </w:rPr>
        <w:t>hebraico</w:t>
      </w:r>
      <w:r>
        <w:rPr>
          <w:lang w:val="pt_PT" w:bidi="pt_PT"/>
        </w:rPr>
        <w:t>, esse lugar era chamado Gólgota. Hebraico era a língua que os judeus falavam.</w:t>
      </w:r>
    </w:p>
    <w:p>
      <w:pPr/>
      <w:r>
        <w:rPr>
          <w:lang w:val="pt_PT" w:bidi="pt_PT"/>
        </w:rPr>
      </w:r>
      <w:r>
        <w:rPr>
          <w:lang w:val="pt_PT" w:bidi="pt_PT"/>
        </w:rPr>
        <w:t xml:space="preserve">Parem aqui e discutam em grupo qual palavra ou frase vocês usarão para </w:t>
      </w:r>
      <w:r>
        <w:rPr>
          <w:b/>
          <w:lang w:val="pt_PT" w:bidi="pt_PT"/>
        </w:rPr>
        <w:t>hebraico</w:t>
      </w:r>
      <w:r>
        <w:rPr>
          <w:lang w:val="pt_PT" w:bidi="pt_PT"/>
        </w:rPr>
        <w:t xml:space="preserve">. Procurem a palavra </w:t>
      </w:r>
      <w:r>
        <w:rPr>
          <w:lang w:val="pt_PT" w:bidi="pt_PT"/>
        </w:rPr>
        <w:t>hebraico</w:t>
      </w:r>
      <w:r>
        <w:rPr>
          <w:lang w:val="pt_PT" w:bidi="pt_PT"/>
        </w:rPr>
        <w:t xml:space="preserve"> no Glossário Mestre para obterem mais informações. Pause este áudio aqui.</w:t>
      </w:r>
    </w:p>
    <w:p>
      <w:pPr/>
      <w:r>
        <w:rPr>
          <w:lang w:val="pt_PT" w:bidi="pt_PT"/>
        </w:rPr>
      </w:r>
      <w:r>
        <w:rPr>
          <w:lang w:val="pt_PT" w:bidi="pt_PT"/>
        </w:rPr>
        <w:t xml:space="preserve">Os soldados romanos crucificaram Jesus e dois criminosos, e então penduraram uma placa na cruz de Jesus. Pilatos disse aos soldados romanos o que escrever na placa. Pilatos era o governador romano de toda a região da Judeia. Usem a mesma palavra para Pilatos que vocês usaram em passagens anteriores. </w:t>
      </w:r>
    </w:p>
    <w:p>
      <w:pPr/>
      <w:r>
        <w:rPr>
          <w:lang w:val="pt_PT" w:bidi="pt_PT"/>
        </w:rPr>
      </w:r>
      <w:r>
        <w:rPr>
          <w:lang w:val="pt_PT" w:bidi="pt_PT"/>
        </w:rPr>
        <w:t>A placa dizia: "Jesus, o nazareno, o rei dos judeus".</w:t>
      </w:r>
    </w:p>
    <w:p>
      <w:pPr/>
      <w:r>
        <w:rPr>
          <w:lang w:val="pt_PT" w:bidi="pt_PT"/>
        </w:rPr>
      </w:r>
      <w:r>
        <w:rPr>
          <w:lang w:val="pt_PT" w:bidi="pt_PT"/>
        </w:rPr>
        <w:t xml:space="preserve">"O nazareno" significa que Jesus era de </w:t>
      </w:r>
      <w:r>
        <w:rPr>
          <w:b/>
          <w:lang w:val="pt_PT" w:bidi="pt_PT"/>
        </w:rPr>
        <w:t>Nazaré</w:t>
      </w:r>
      <w:r>
        <w:rPr>
          <w:lang w:val="pt_PT" w:bidi="pt_PT"/>
        </w:rPr>
        <w:t xml:space="preserve">. Nazaré era uma pequena cidade na província da Galileia. Use a mesma palavra para "Nazaré" que você usou em passagens anteriores. Para mais informações sobre </w:t>
      </w:r>
      <w:r>
        <w:rPr>
          <w:lang w:val="pt_PT" w:bidi="pt_PT"/>
        </w:rPr>
        <w:t>Nazaré</w:t>
      </w:r>
      <w:r>
        <w:rPr>
          <w:lang w:val="pt_PT" w:bidi="pt_PT"/>
        </w:rPr>
        <w:t>, consulte o Glossário Mestre.</w:t>
      </w:r>
    </w:p>
    <w:p>
      <w:pPr/>
      <w:r>
        <w:rPr>
          <w:lang w:val="pt_PT" w:bidi="pt_PT"/>
        </w:rPr>
      </w:r>
      <w:r>
        <w:rPr>
          <w:lang w:val="pt_PT" w:bidi="pt_PT"/>
        </w:rPr>
        <w:t xml:space="preserve">Parem aqui e olhem para um mapa que mostra </w:t>
      </w:r>
      <w:r>
        <w:rPr>
          <w:lang w:val="pt_PT" w:bidi="pt_PT"/>
        </w:rPr>
        <w:t>Nazaré e Jerusalém</w:t>
      </w:r>
      <w:r>
        <w:rPr>
          <w:lang w:val="pt_PT" w:bidi="pt_PT"/>
        </w:rPr>
        <w:t xml:space="preserve"> novamente em grupo, se necessário. Pause este áudio aqui.</w:t>
      </w:r>
    </w:p>
    <w:p>
      <w:pPr/>
      <w:r>
        <w:rPr>
          <w:lang w:val="pt_PT" w:bidi="pt_PT"/>
        </w:rPr>
      </w:r>
      <w:r>
        <w:rPr>
          <w:lang w:val="pt_PT" w:bidi="pt_PT"/>
        </w:rPr>
        <w:t>A placa também dizia: "</w:t>
      </w:r>
      <w:r>
        <w:rPr>
          <w:b/>
          <w:lang w:val="pt_PT" w:bidi="pt_PT"/>
        </w:rPr>
        <w:t>Rei</w:t>
      </w:r>
      <w:r>
        <w:rPr>
          <w:lang w:val="pt_PT" w:bidi="pt_PT"/>
        </w:rPr>
        <w:t xml:space="preserve"> dos judeus". Um rei era alguém que governava sobre uma cidade ou território. Usem a mesma palavra para rei que vocês usaram em passagens anteriores. Para mais informações sobre </w:t>
      </w:r>
      <w:r>
        <w:rPr>
          <w:lang w:val="pt_PT" w:bidi="pt_PT"/>
        </w:rPr>
        <w:t>rei</w:t>
      </w:r>
      <w:r>
        <w:rPr>
          <w:lang w:val="pt_PT" w:bidi="pt_PT"/>
        </w:rPr>
        <w:t>, consultem o Glossário Mestre.</w:t>
      </w:r>
    </w:p>
    <w:p>
      <w:pPr/>
      <w:r>
        <w:rPr>
          <w:lang w:val="pt_PT" w:bidi="pt_PT"/>
        </w:rPr>
      </w:r>
      <w:r>
        <w:rPr>
          <w:lang w:val="pt_PT" w:bidi="pt_PT"/>
        </w:rPr>
        <w:t>Os soldados romanos escreveram na placa três vezes: em hebraico, latim e grego. O latim era a língua que os romanos falavam. O grego era a língua que os gregos falavam. Todas as pessoas que passavam pelas cruzes poderiam ler a placa em sua própria língua.</w:t>
      </w:r>
    </w:p>
    <w:p>
      <w:pPr/>
      <w:r>
        <w:rPr>
          <w:lang w:val="pt_PT" w:bidi="pt_PT"/>
        </w:rPr>
      </w:r>
      <w:r>
        <w:rPr>
          <w:lang w:val="pt_PT" w:bidi="pt_PT"/>
        </w:rPr>
        <w:t xml:space="preserve">Os </w:t>
      </w:r>
      <w:r>
        <w:rPr>
          <w:b/>
          <w:lang w:val="pt_PT" w:bidi="pt_PT"/>
        </w:rPr>
        <w:t>principais sacerdotes</w:t>
      </w:r>
      <w:r>
        <w:rPr>
          <w:lang w:val="pt_PT" w:bidi="pt_PT"/>
        </w:rPr>
        <w:t xml:space="preserve"> não estavam felizes com o que Pilatos havia escrito na placa. Os principais sacerdotes eram os líderes religiosos judeus, e eles eram os representantes de Deus junto a Israel. Use a mesma palavra para "principais sacerdotes" que você usou em passagens anteriores. Para mais informações sobre </w:t>
      </w:r>
      <w:r>
        <w:rPr>
          <w:lang w:val="pt_PT" w:bidi="pt_PT"/>
        </w:rPr>
        <w:t>sacerdotes</w:t>
      </w:r>
      <w:r>
        <w:rPr>
          <w:lang w:val="pt_PT" w:bidi="pt_PT"/>
        </w:rPr>
        <w:t>, consulte o Glossário Mestre.</w:t>
      </w:r>
    </w:p>
    <w:p>
      <w:pPr/>
      <w:r>
        <w:rPr>
          <w:lang w:val="pt_PT" w:bidi="pt_PT"/>
        </w:rPr>
      </w:r>
      <w:r>
        <w:rPr>
          <w:lang w:val="pt_PT" w:bidi="pt_PT"/>
        </w:rPr>
        <w:t xml:space="preserve">Os soldados romanos dividiram as roupas de Jesus. Eles serviam ao governador romano, Pilatos. Os soldados eram pagos por seu serviço militar. Eles lançaram sorte sobre a </w:t>
      </w:r>
      <w:r>
        <w:rPr>
          <w:b/>
          <w:lang w:val="pt_PT" w:bidi="pt_PT"/>
        </w:rPr>
        <w:t>túnica</w:t>
      </w:r>
      <w:r>
        <w:rPr>
          <w:lang w:val="pt_PT" w:bidi="pt_PT"/>
        </w:rPr>
        <w:t xml:space="preserve"> de Jesus porque era feita de uma peça de pano e era mais valiosa do que uma única peça de roupa. Uma túnica era uma camisa longa usada sob outras roupas. Use a mesma palavra para "túnica" que você usou em passagens anteriores. Para mais informações sobre </w:t>
      </w:r>
      <w:r>
        <w:rPr>
          <w:lang w:val="pt_PT" w:bidi="pt_PT"/>
        </w:rPr>
        <w:t>túnica</w:t>
      </w:r>
      <w:r>
        <w:rPr>
          <w:lang w:val="pt_PT" w:bidi="pt_PT"/>
        </w:rPr>
        <w:t>, consultem o Glossário Mestre.</w:t>
      </w:r>
    </w:p>
    <w:p>
      <w:pPr/>
      <w:r>
        <w:rPr>
          <w:lang w:val="pt_PT" w:bidi="pt_PT"/>
        </w:rPr>
      </w:r>
      <w:r>
        <w:rPr>
          <w:lang w:val="pt_PT" w:bidi="pt_PT"/>
        </w:rPr>
        <w:t xml:space="preserve">Parem aqui e olhem para uma imagem de uma </w:t>
      </w:r>
      <w:r>
        <w:rPr>
          <w:lang w:val="pt_PT" w:bidi="pt_PT"/>
        </w:rPr>
        <w:t>túnica</w:t>
      </w:r>
      <w:r>
        <w:rPr>
          <w:lang w:val="pt_PT" w:bidi="pt_PT"/>
        </w:rPr>
        <w:t xml:space="preserve"> novamente em grupo, se necessário. Pause este áudio aqui.</w:t>
      </w:r>
    </w:p>
    <w:p>
      <w:pPr/>
      <w:r>
        <w:rPr>
          <w:lang w:val="pt_PT" w:bidi="pt_PT"/>
        </w:rPr>
      </w:r>
      <w:r>
        <w:rPr>
          <w:b/>
          <w:lang w:val="pt_PT" w:bidi="pt_PT"/>
        </w:rPr>
        <w:t>Lançar sortes</w:t>
      </w:r>
      <w:r>
        <w:rPr>
          <w:lang w:val="pt_PT" w:bidi="pt_PT"/>
        </w:rPr>
        <w:t xml:space="preserve"> significa usar sorte para decidir algo. Os soldados podem ter usado pequenas pedras ou peças quebradas de cerâmica para apostar. Dependendo de como as pedras caíram ou qual pedra foi escolhida, essa pessoa ganharia a túnica.</w:t>
      </w:r>
    </w:p>
    <w:p>
      <w:pPr/>
      <w:r>
        <w:rPr>
          <w:lang w:val="pt_PT" w:bidi="pt_PT"/>
        </w:rPr>
      </w:r>
      <w:r>
        <w:rPr>
          <w:lang w:val="pt_PT" w:bidi="pt_PT"/>
        </w:rPr>
        <w:t>Parem aqui e discutam qual palavra ou frase vocês usarão para lançar sortes. Pause este áudio aqui.</w:t>
      </w:r>
    </w:p>
    <w:p>
      <w:pPr/>
      <w:r>
        <w:rPr>
          <w:lang w:val="pt_PT" w:bidi="pt_PT"/>
        </w:rPr>
      </w:r>
      <w:r>
        <w:rPr>
          <w:lang w:val="pt_PT" w:bidi="pt_PT"/>
        </w:rPr>
        <w:t xml:space="preserve">Os soldados lançaram sortes sobre as roupas de Jesus para </w:t>
      </w:r>
      <w:r>
        <w:rPr>
          <w:b/>
          <w:lang w:val="pt_PT" w:bidi="pt_PT"/>
        </w:rPr>
        <w:t>cumprir</w:t>
      </w:r>
      <w:r>
        <w:rPr>
          <w:lang w:val="pt_PT" w:bidi="pt_PT"/>
        </w:rPr>
        <w:t xml:space="preserve"> a profecia do Antigo Testamento. Cumprir significa terminar, completar ou fazer uma promessa se tornar realidade.</w:t>
      </w:r>
    </w:p>
    <w:p>
      <w:pPr/>
      <w:r>
        <w:rPr>
          <w:lang w:val="pt_PT" w:bidi="pt_PT"/>
        </w:rPr>
      </w:r>
      <w:r>
        <w:rPr>
          <w:lang w:val="pt_PT" w:bidi="pt_PT"/>
        </w:rPr>
        <w:t>A mãe de Jesus estava de pé perto da cruz. Sabemos que seu nome é Maria pelos outros evangelhos. A irmã da mãe de Jesus também estava perto da cruz. “Não sabemos seu nome. Outra mulher lá também se chamava Maria, e ela era a esposa de um homem chamado Cleopás. Maria Madalena era a quarta mulher de pé perto da cruz. Ela era de uma aldeia chamada Madala.</w:t>
      </w:r>
    </w:p>
    <w:p>
      <w:pPr/>
      <w:r>
        <w:rPr>
          <w:lang w:val="pt_PT" w:bidi="pt_PT"/>
        </w:rPr>
      </w:r>
      <w:r>
        <w:rPr>
          <w:lang w:val="pt_PT" w:bidi="pt_PT"/>
        </w:rPr>
        <w:t xml:space="preserve">O discípulo que Jesus amava também estava perto da cruz. Seu nome era João, e ele escreveu esse livro. Ele era um amigo próximo de Jesus. Jesus disse a João para levar a mãe de Jesus para sua própria </w:t>
      </w:r>
      <w:r>
        <w:rPr>
          <w:b/>
          <w:lang w:val="pt_PT" w:bidi="pt_PT"/>
        </w:rPr>
        <w:t>casa</w:t>
      </w:r>
      <w:r>
        <w:rPr>
          <w:lang w:val="pt_PT" w:bidi="pt_PT"/>
        </w:rPr>
        <w:t xml:space="preserve">. Usem a mesma palavra para casa que vocês usaram em passagens anteriores. Para mais informações sobre </w:t>
      </w:r>
      <w:r>
        <w:rPr>
          <w:lang w:val="pt_PT" w:bidi="pt_PT"/>
        </w:rPr>
        <w:t>casa</w:t>
      </w:r>
      <w:r>
        <w:rPr>
          <w:lang w:val="pt_PT" w:bidi="pt_PT"/>
        </w:rPr>
        <w:t>, consulte o Glossário Mestre.</w:t>
      </w:r>
    </w:p>
    <w:p>
      <w:pPr/>
      <w:r>
        <w:rPr>
          <w:lang w:val="pt_PT" w:bidi="pt_PT"/>
        </w:rPr>
      </w:r>
      <w:r>
        <w:rPr>
          <w:lang w:val="pt_PT" w:bidi="pt_PT"/>
        </w:rPr>
        <w:t>Jesus disse: "Estou com sede". Um dos soldados romanos colocou uma esponja na extremidade de um galho de hissopo e mergulhou a esponja em um jarro de vinho azedo. O soldado a segurou para que Jesus bebesse o vinho azedo da esponja. O vinho azedo era um vinho barato. Estava em um jarro, provavelmente feito de argila.</w:t>
      </w:r>
    </w:p>
    <w:p>
      <w:pPr/>
      <w:r>
        <w:rPr>
          <w:lang w:val="pt_PT" w:bidi="pt_PT"/>
        </w:rPr>
      </w:r>
      <w:r>
        <w:rPr>
          <w:lang w:val="pt_PT" w:bidi="pt_PT"/>
        </w:rPr>
        <w:t xml:space="preserve">Parem aqui e olhem para uma imagem de um </w:t>
      </w:r>
      <w:r>
        <w:rPr>
          <w:b/>
          <w:lang w:val="pt_PT" w:bidi="pt_PT"/>
        </w:rPr>
        <w:t>jarro de vinho azedo</w:t>
      </w:r>
      <w:r>
        <w:rPr>
          <w:lang w:val="pt_PT" w:bidi="pt_PT"/>
        </w:rPr>
        <w:t xml:space="preserve"> novamente em grupo, se necessário. Pause este áudio aqui.</w:t>
      </w:r>
    </w:p>
    <w:p>
      <w:pPr/>
      <w:r>
        <w:rPr>
          <w:lang w:val="pt_PT" w:bidi="pt_PT"/>
        </w:rPr>
      </w:r>
      <w:r>
        <w:rPr>
          <w:lang w:val="pt_PT" w:bidi="pt_PT"/>
        </w:rPr>
        <w:t>A esponja era algo semelhante a uma planta com buracos nela. A esponja absorvia o vinho azedo. O galho de hissopo era de uma planta comum chamada hissopo.</w:t>
      </w:r>
    </w:p>
    <w:p>
      <w:pPr/>
      <w:r>
        <w:rPr>
          <w:lang w:val="pt_PT" w:bidi="pt_PT"/>
        </w:rPr>
      </w:r>
      <w:r>
        <w:rPr>
          <w:lang w:val="pt_PT" w:bidi="pt_PT"/>
        </w:rPr>
        <w:t xml:space="preserve">Parem aqui e olhem para imagens de uma </w:t>
      </w:r>
      <w:r>
        <w:rPr>
          <w:lang w:val="pt_PT" w:bidi="pt_PT"/>
        </w:rPr>
        <w:t>esponja</w:t>
      </w:r>
      <w:r>
        <w:rPr>
          <w:lang w:val="pt_PT" w:bidi="pt_PT"/>
        </w:rPr>
        <w:t xml:space="preserve"> e um </w:t>
      </w:r>
      <w:r>
        <w:rPr>
          <w:lang w:val="pt_PT" w:bidi="pt_PT"/>
        </w:rPr>
        <w:t>galho de uma árvore de hissopo</w:t>
      </w:r>
      <w:r>
        <w:rPr>
          <w:lang w:val="pt_PT" w:bidi="pt_PT"/>
        </w:rPr>
        <w:t xml:space="preserve"> novamente em grupo, se necessário. Pause este áudio aqui.</w:t>
      </w:r>
    </w:p>
    <w:p>
      <w:pPr/>
      <w:r>
        <w:rPr>
          <w:lang w:val="pt_PT" w:bidi="pt_PT"/>
        </w:rPr>
      </w:r>
      <w:r>
        <w:rPr>
          <w:lang w:val="pt_PT" w:bidi="pt_PT"/>
        </w:rPr>
        <w:t xml:space="preserve">Jesus disse: “Está Consumado. Consumado significa que Jesus completou tudo o que Deus o enviou para fazer. A última coisa que Jesus precisava fazer era morrer. Jesus desistiu de seu </w:t>
      </w:r>
      <w:r>
        <w:rPr>
          <w:b/>
          <w:lang w:val="pt_PT" w:bidi="pt_PT"/>
        </w:rPr>
        <w:t>espírito</w:t>
      </w:r>
      <w:r>
        <w:rPr>
          <w:lang w:val="pt_PT" w:bidi="pt_PT"/>
        </w:rPr>
        <w:t xml:space="preserve">, o que significa que ele morreu. A palavra espírito pode ser semelhante a uma alma. Espírito também pode se referir à natureza espiritual de Deus. Use a mesma palavra para "espírito" que você usou em passagens anteriores. Para mais informações sobre </w:t>
      </w:r>
      <w:r>
        <w:rPr>
          <w:lang w:val="pt_PT" w:bidi="pt_PT"/>
        </w:rPr>
        <w:t>espírito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19:31–42</w:t>
      </w:r>
      <w:r>
        <w:rPr>
          <w:lang w:val="pt_PT" w:bidi="pt_PT"/>
        </w:rPr>
      </w:r>
    </w:p>
    <w:p>
      <w:pPr>
        <w:pStyle w:val="Heading3"/>
      </w:pPr>
      <w:r>
        <w:rPr>
          <w:lang w:val="pt_PT" w:bidi="pt_PT"/>
        </w:rPr>
        <w:t>Ouvir e Sentir</w:t>
      </w:r>
    </w:p>
    <w:p>
      <w:pPr/>
      <w:r>
        <w:rPr>
          <w:lang w:val="pt_PT" w:bidi="pt_PT"/>
        </w:rPr>
      </w:r>
      <w:r>
        <w:rPr>
          <w:lang w:val="pt_PT" w:bidi="pt_PT"/>
        </w:rPr>
        <w:t>Nesta etapa, ouçam João 19:31–42 e guardem-no em seus corações.</w:t>
      </w:r>
    </w:p>
    <w:p>
      <w:pPr/>
      <w:r>
        <w:rPr>
          <w:lang w:val="pt_PT" w:bidi="pt_PT"/>
        </w:rPr>
      </w:r>
      <w:r>
        <w:rPr>
          <w:lang w:val="pt_PT" w:bidi="pt_PT"/>
        </w:rPr>
        <w:t>Ouçam uma versão em áudio de João 19:31–42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esta passagem afeta nossas vidas diárias?</w:t>
      </w:r>
    </w:p>
    <w:p>
      <w:pPr>
        <w:pStyle w:val="ListBullet"/>
        <w:spacing w:line="240" w:lineRule="auto"/>
        <w:ind w:left="720"/>
      </w:pPr>
      <w:r>
        <w:rPr>
          <w:lang w:val="pt_PT" w:bidi="pt_PT"/>
        </w:rPr>
      </w:r>
      <w:r>
        <w:rPr>
          <w:lang w:val="pt_PT" w:bidi="pt_PT"/>
        </w:rPr>
        <w:t>Quem você conhece que precisa ouvir esta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19:31–42 na tradução mais fácil de entender.</w:t>
      </w:r>
    </w:p>
    <w:p>
      <w:pPr/>
      <w:r>
        <w:rPr>
          <w:lang w:val="pt_PT" w:bidi="pt_PT"/>
        </w:rPr>
      </w:r>
      <w:r>
        <w:rPr>
          <w:lang w:val="pt_PT" w:bidi="pt_PT"/>
        </w:rPr>
        <w:t>Jesus é preso e eventualmente Pilatos envia Jesus para ser crucificado por soldados romanos. Os soldados também crucificam dois outros homens dos lados de Jesus. Os soldados dividem as roupas de Jesus, e Jesus fala com sua mãe e o discípulo que ele ama. Jesus também diz: "Está consumado", e então ele morre. Agora, os judeus pedem a Pilatos que faça os soldados quebrarem as pernas dos três homens nas cruzes para que os homens morram mais cedo. Os soldados descobrem que Jesus já está morto, então eles não quebram as pernas de Jesus. José de Arimateia e Nicodemos levam o corpo de Jesus da cruz e enterram Jesus em um novo túmulo em um jardim próximo.</w:t>
      </w:r>
    </w:p>
    <w:p>
      <w:pPr/>
      <w:r>
        <w:rPr>
          <w:lang w:val="pt_PT" w:bidi="pt_PT"/>
        </w:rPr>
      </w:r>
      <w:r>
        <w:rPr>
          <w:lang w:val="pt_PT" w:bidi="pt_PT"/>
        </w:rPr>
        <w:t>Os judeus não queriam que os três corpos dos homens crucificados ficassem nas cruzes para o dia de sábado de descanso no dia seguinte. Há algumas razões para isso. Primeiro, a lei judaica dizia que nenhum corpo morto deveria ficar em uma árvore durante a noite, ou significaria uma maldição para essa pessoa. Em segundo lugar, o sábado era um dia santo de descanso, e era o dia depois da crucificação de Jesus. Sexta-feira era o dia de preparação para o sábado, e o sábado começava ao pôr do sol na noite de sexta-feira. Finalmente, esse sábado era importante porque era durante a semana da Páscoa. A Páscoa era uma celebração religiosa judaica importante.</w:t>
      </w:r>
    </w:p>
    <w:p>
      <w:pPr/>
      <w:r>
        <w:rPr>
          <w:lang w:val="pt_PT" w:bidi="pt_PT"/>
        </w:rPr>
      </w:r>
      <w:r>
        <w:rPr>
          <w:lang w:val="pt_PT" w:bidi="pt_PT"/>
        </w:rPr>
        <w:t>Parem aqui e discutam essa pergunta em grupo: quais são práticas comuns para morte e sepultamento em sua cultura? O que acontece se um corpo for deixado do lado de fora durante a noite? Pause este áudio aqui.</w:t>
      </w:r>
    </w:p>
    <w:p>
      <w:pPr/>
      <w:r>
        <w:rPr>
          <w:lang w:val="pt_PT" w:bidi="pt_PT"/>
        </w:rPr>
      </w:r>
      <w:r>
        <w:rPr>
          <w:lang w:val="pt_PT" w:bidi="pt_PT"/>
        </w:rPr>
        <w:t>Por causa de todas essas razões, os judeus, o que significa os líderes judeus, pediram a Pilatos, o governador romano, que quebrasse as pernas de Jesus e dos outros dois homens. Os judeus queriam que os três homens morressem mais rápido para que seus corpos pudessem ser tirados das cruzes antes do pôr do sol na sexta-feira. Normalmente, se uma pessoa pudesse empurrar os pregos da cruz, ela poderia permanecer viva por mais alguns dias. Com um apoio como os pregos ou um assento preso à cruz, o sangue da pessoa poderia continuar a fluir mais livremente e ela viveria por mais tempo. Quebrar suas pernas com um grande martelo ou taco terminaria a agonia da pessoa que está morrendo mais cedo, então algumas pessoas viam isso como misericordioso. Não está claro, no entanto, que os judeus estavam pensando em ser misericordiosos. As pessoas que eram crucificadas muitas vezes eram deixadas nas cruzes enquanto seus corpos apodreciam, e então colocadas em um túmulo comum com outros corpos mortos.</w:t>
      </w:r>
    </w:p>
    <w:p>
      <w:pPr/>
      <w:r>
        <w:rPr>
          <w:lang w:val="pt_PT" w:bidi="pt_PT"/>
        </w:rPr>
      </w:r>
      <w:r>
        <w:rPr>
          <w:lang w:val="pt_PT" w:bidi="pt_PT"/>
        </w:rPr>
        <w:t>Os soldados romanos obedeceram ao que Pilatos disse a eles para fazer. Eles quebraram as pernas dos outros dois homens nas cruzes ao lado de Jesus. Os soldados veem que Jesus já está morto, então eles não quebram suas pernas. Um dos soldados fura o corpo de Jesus com uma lança. Uma lança é uma arma longa com uma ponta de metal afiada. Era uma arma comum para os soldados romanos. Sangue e água saem de Jesus. O soldado provavelmente esperava ver sangue, mas a água é surpreendente. Poderia ter havido tanto sangue quanto água que saíram de Jesus quando o soldado furou o corpo de Jesus. Também é possível que o sangue e a água fossem símbolos para mostrar a vida de Jesus, ou que ele é a água viva. Não sabemos por que João acrescenta esse detalhe de sangue e água saindo de Jesus.</w:t>
      </w:r>
    </w:p>
    <w:p>
      <w:pPr/>
      <w:r>
        <w:rPr>
          <w:lang w:val="pt_PT" w:bidi="pt_PT"/>
        </w:rPr>
      </w:r>
      <w:r>
        <w:rPr>
          <w:lang w:val="pt_PT" w:bidi="pt_PT"/>
        </w:rPr>
        <w:t xml:space="preserve">Parem aqui e, em grupo, olhem para uma imagem de uma </w:t>
      </w:r>
      <w:r>
        <w:rPr>
          <w:lang w:val="pt_PT" w:bidi="pt_PT"/>
        </w:rPr>
        <w:t>lança</w:t>
      </w:r>
      <w:r>
        <w:rPr>
          <w:lang w:val="pt_PT" w:bidi="pt_PT"/>
        </w:rPr>
        <w:t>. Pause este áudio aqui.</w:t>
      </w:r>
    </w:p>
    <w:p>
      <w:pPr/>
      <w:r>
        <w:rPr>
          <w:lang w:val="pt_PT" w:bidi="pt_PT"/>
        </w:rPr>
      </w:r>
      <w:r>
        <w:rPr>
          <w:lang w:val="pt_PT" w:bidi="pt_PT"/>
        </w:rPr>
        <w:t>A próxima declaração provavelmente é dita por João, o autor desse livro. Algumas pessoas acreditam que poderia ter sido um dos soldados romanos que testemunhou que viu Jesus morrer e a lança sendo colocada em Jesus. Isso é possível, uma vez que há um centurião romano em Marcos que diz que Jesus é o "Filho de Deus". No entanto, é melhor deixar o testemunho como anônimo. Um testemunho está dizendo o que alguém viu. A razão para o testemunho é para que os leitores do livro de João acreditassem em Jesus. Na língua original, não está claro se esse testemunho é destinado a ajudar os crentes atuais a fortalecer sua fé em Jesus, ou se o testemunho é para ajudar outras pessoas a acreditar e confiar em Jesus pela primeira vez. De qualquer forma, a pessoa que dá o testemunho quer que os leitores saibam que Jesus realmente morreu, e esse é um relatório preciso do que aconteceu.</w:t>
      </w:r>
    </w:p>
    <w:p>
      <w:pPr/>
      <w:r>
        <w:rPr>
          <w:lang w:val="pt_PT" w:bidi="pt_PT"/>
        </w:rPr>
      </w:r>
      <w:r>
        <w:rPr>
          <w:lang w:val="pt_PT" w:bidi="pt_PT"/>
        </w:rPr>
        <w:t>"Essas coisas" — Jesus morrendo e o soldado romano colocando a lança em Jesus — aconteceram para cumprir as Escrituras, ou para fazer essas Escrituras do Antigo Testamento se tornarem realidade. A primeira referência às Escrituras é provável de Êxodo, que diz para não quebrar os ossos de nenhum cordeiro da Páscoa. Jesus morreu no dia antes da Páscoa, então é possível que Jesus seja como o cordeiro da Páscoa nesse versículo. Os soldados não quebraram nenhum dos ossos de Jesus, o que cumpre as Escrituras. Também é possível que essa profecia seja dos Salmos que diz que nenhum dos ossos do homem justo será quebrado.</w:t>
      </w:r>
    </w:p>
    <w:p>
      <w:pPr/>
      <w:r>
        <w:rPr>
          <w:lang w:val="pt_PT" w:bidi="pt_PT"/>
        </w:rPr>
      </w:r>
      <w:r>
        <w:rPr>
          <w:lang w:val="pt_PT" w:bidi="pt_PT"/>
        </w:rPr>
        <w:t>O segundo versículo é: "Eles olharão para aquele que furaram". A Escritura estava escrita no livro do profeta Zacarias, e as pessoas poderiam ler esse versículo. "Perfuraram" significa esfaquear algo colocando um objeto afiado nele. As pessoas poderiam ver os soldados esfaqueando o corpo de Jesus com a lança, então essa Escritura do Antigo Testamento também se tornou realidade.</w:t>
      </w:r>
    </w:p>
    <w:p>
      <w:pPr/>
      <w:r>
        <w:rPr>
          <w:lang w:val="pt_PT" w:bidi="pt_PT"/>
        </w:rPr>
      </w:r>
      <w:r>
        <w:rPr>
          <w:lang w:val="pt_PT" w:bidi="pt_PT"/>
        </w:rPr>
        <w:t>Depois disso, José perguntou a Pilatos se ele poderia vir e levar o corpo de Jesus da cruz para que ele pudesse enterrar o corpo de Jesus. José era da cidade de Arimateia, e ele era um seguidor de Jesus. Arimateia provavelmente era uma cidade na Judeia, mas as pessoas não sabem exatamente onde ficava. José era um dos oficiais judeus, mas ele não disse aos judeus publicamente que ele seguia Jesus. José provavelmente estava com medo de que se os judeus soubessem que José era discípulo de Jesus, os líderes religiosos fariam José perder sua posição como oficial religioso. Pilatos deu a José a permissão, que era incomum. Pilatos normalmente não teria dado a alguém permissão para um sepultamento especial como esse. José veio para pegar o corpo de Jesus para que ele pudesse enterrá-lo. José provavelmente carregou o corpo de Jesus em uma esteira ou outra coisa que poderia ser usada para carregar um corpo.</w:t>
      </w:r>
    </w:p>
    <w:p>
      <w:pPr/>
      <w:r>
        <w:rPr>
          <w:lang w:val="pt_PT" w:bidi="pt_PT"/>
        </w:rPr>
      </w:r>
      <w:r>
        <w:rPr>
          <w:lang w:val="pt_PT" w:bidi="pt_PT"/>
        </w:rPr>
        <w:t>Parem aqui e discutam essa questão em grupo: falem sobre nomes em sua cultura. Como as pessoas enterram seus mortos? O que eles usam para evitar cheiros ruins? Como as pessoas enterram seus mortos? Pause este áudio aqui.</w:t>
      </w:r>
    </w:p>
    <w:p>
      <w:pPr/>
      <w:r>
        <w:rPr>
          <w:lang w:val="pt_PT" w:bidi="pt_PT"/>
        </w:rPr>
      </w:r>
      <w:r>
        <w:rPr>
          <w:lang w:val="pt_PT" w:bidi="pt_PT"/>
        </w:rPr>
        <w:t>Nicodemos também veio para ajudar a pegar o corpo de Jesus e enterrá-lo. Nicodemos era o mesmo homem que veio até Jesus à noite para falar com Jesus. Nicodemos também era um dos oficiais religiosos judeus. Nicodemos trouxe uma mistura de mirra e aloés para colocar no corpo de Jesus. A mirra era uma substância pegajosa de um arbusto, e era transformada em um pó. Era muito cara. Aloés provavelmente era um pó feito de uma árvore de sândalo. Mirra e aloés eram especiarias de bom cheiro usadas para esconder os cheiros ruins de um corpo morto. É possível que essas especiarias fossem misturadas com óleo.</w:t>
      </w:r>
    </w:p>
    <w:p>
      <w:pPr/>
      <w:r>
        <w:rPr>
          <w:lang w:val="pt_PT" w:bidi="pt_PT"/>
        </w:rPr>
      </w:r>
      <w:r>
        <w:rPr>
          <w:lang w:val="pt_PT" w:bidi="pt_PT"/>
        </w:rPr>
        <w:t xml:space="preserve">Parem aqui e olhem para imagens de uma </w:t>
      </w:r>
      <w:r>
        <w:rPr>
          <w:lang w:val="pt_PT" w:bidi="pt_PT"/>
        </w:rPr>
        <w:t>árvore de sândalo</w:t>
      </w:r>
      <w:r>
        <w:rPr>
          <w:lang w:val="pt_PT" w:bidi="pt_PT"/>
        </w:rPr>
        <w:t xml:space="preserve"> e um </w:t>
      </w:r>
      <w:r>
        <w:rPr>
          <w:lang w:val="pt_PT" w:bidi="pt_PT"/>
        </w:rPr>
        <w:t>arbusto de mirra</w:t>
      </w:r>
      <w:r>
        <w:rPr>
          <w:lang w:val="pt_PT" w:bidi="pt_PT"/>
        </w:rPr>
        <w:t xml:space="preserve"> novamente em grupo, se necessário. Pause este áudio aqui.</w:t>
      </w:r>
    </w:p>
    <w:p>
      <w:pPr/>
      <w:r>
        <w:rPr>
          <w:lang w:val="pt_PT" w:bidi="pt_PT"/>
        </w:rPr>
      </w:r>
      <w:r>
        <w:rPr>
          <w:lang w:val="pt_PT" w:bidi="pt_PT"/>
        </w:rPr>
        <w:t>Nicodemos tinha 75 libras, ou cerca de 30 quilos, de especiarias, que eram especiarias suficientes para enterrar uma pessoa rica. Nicodemos era rico e provavelmente tinha servos para ajudar a carregar as especiarias. Nicodemos e José enrolaram o corpo de Jesus em panos de linho com especiarias ao redor do corpo. O pano de linho era branco e valioso. Essa era a maneira como os judeus enterravam seus mortos, mas a quantidade de especiarias era mais do que o habitual.</w:t>
      </w:r>
    </w:p>
    <w:p>
      <w:pPr/>
      <w:r>
        <w:rPr>
          <w:lang w:val="pt_PT" w:bidi="pt_PT"/>
        </w:rPr>
      </w:r>
      <w:r>
        <w:rPr>
          <w:lang w:val="pt_PT" w:bidi="pt_PT"/>
        </w:rPr>
        <w:t xml:space="preserve">Parem aqui e olhem para uma imagem de </w:t>
      </w:r>
      <w:r>
        <w:rPr>
          <w:b/>
          <w:lang w:val="pt_PT" w:bidi="pt_PT"/>
        </w:rPr>
        <w:t>panos de linho</w:t>
      </w:r>
      <w:r>
        <w:rPr>
          <w:lang w:val="pt_PT" w:bidi="pt_PT"/>
        </w:rPr>
        <w:t xml:space="preserve"> em grupo. Pause este áudio aqui.</w:t>
      </w:r>
    </w:p>
    <w:p>
      <w:pPr/>
      <w:r>
        <w:rPr>
          <w:lang w:val="pt_PT" w:bidi="pt_PT"/>
        </w:rPr>
      </w:r>
      <w:r>
        <w:rPr>
          <w:lang w:val="pt_PT" w:bidi="pt_PT"/>
        </w:rPr>
        <w:t>José e Nicodemos colocaram o corpo de Jesus em um túmulo perto de onde Jesus foi crucificado. O túmulo ficava em um jardim. Eles escolheram esse túmulo porque ficava perto e eles não tinham muito tempo antes do pôr do sol e do início do sábado. O túmulo provavelmente era como uma caverna cavada na colina. Havia uma pedra grande na frente do túmulo para proteger o corpo no túmulo. Ninguém mais havia sido enterrado nesse túmulo. Geralmente, os judeus colocam um corpo morto em um túmulo, e depois que o corpo apodrecesse, eles colocam os ossos em uma caixa no túmulo. Então eles colocam outro corpo morto no túmulo. No túmulo de Jesus, não havia outros corpos, e ele nunca havia sido usado antes.</w:t>
      </w:r>
    </w:p>
    <w:p>
      <w:pPr/>
      <w:r>
        <w:rPr>
          <w:lang w:val="pt_PT" w:bidi="pt_PT"/>
        </w:rPr>
      </w:r>
      <w:r>
        <w:rPr>
          <w:lang w:val="pt_PT" w:bidi="pt_PT"/>
        </w:rPr>
        <w:t xml:space="preserve">Parem aqui e olhem para uma imagem de um </w:t>
      </w:r>
      <w:r>
        <w:rPr>
          <w:lang w:val="pt_PT" w:bidi="pt_PT"/>
        </w:rPr>
        <w:t>túmulo com uma pedra grande na frente dele novamente</w:t>
      </w:r>
      <w:r>
        <w:rPr>
          <w:lang w:val="pt_PT" w:bidi="pt_PT"/>
        </w:rPr>
        <w:t xml:space="preserve"> em grupo, se necessário. </w:t>
      </w:r>
    </w:p>
    <w:p>
      <w:pPr/>
      <w:r>
        <w:rPr>
          <w:lang w:val="pt_PT" w:bidi="pt_PT"/>
        </w:rPr>
      </w:r>
      <w:r>
        <w:rPr>
          <w:lang w:val="pt_PT" w:bidi="pt_PT"/>
        </w:rPr>
        <w:t>Os soldados quebraram as pernas dos dois criminosos crucificados em cada lado de Jesus, e então esses criminosos morreram em algum momento. Não sabemos exatamente o que aconteceu com seus corpos depois disso, mas é provável que alguém tenha vindo e levado seus corpos. Isso é o que os judeus pediram a Pilatos no início dessa passagem. É possível que eles fossem enterrados em um túmulo comum com outros criminosos.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19:31–42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os soldados quebram as pernas dos dois criminosos crucificados ao lado de Jesus. Os soldados furam o corpo de Jesus com uma lança em vez de quebrar suas pernas.</w:t>
      </w:r>
    </w:p>
    <w:p>
      <w:pPr/>
      <w:r>
        <w:rPr>
          <w:lang w:val="pt_PT" w:bidi="pt_PT"/>
        </w:rPr>
      </w:r>
      <w:r>
        <w:rPr>
          <w:b/>
          <w:lang w:val="pt_PT" w:bidi="pt_PT"/>
        </w:rPr>
        <w:t>Na segunda cena:</w:t>
      </w:r>
      <w:r>
        <w:rPr>
          <w:lang w:val="pt_PT" w:bidi="pt_PT"/>
        </w:rPr>
        <w:t xml:space="preserve"> José vem a Pilatos para pedir permissão para enterrar o corpo de Jesus. Pilatos concede a José essa permissão.</w:t>
      </w:r>
    </w:p>
    <w:p>
      <w:pPr/>
      <w:r>
        <w:rPr>
          <w:lang w:val="pt_PT" w:bidi="pt_PT"/>
        </w:rPr>
      </w:r>
      <w:r>
        <w:rPr>
          <w:b/>
          <w:lang w:val="pt_PT" w:bidi="pt_PT"/>
        </w:rPr>
        <w:t>Na terceira cena:</w:t>
      </w:r>
      <w:r>
        <w:rPr>
          <w:lang w:val="pt_PT" w:bidi="pt_PT"/>
        </w:rPr>
        <w:t xml:space="preserve"> José de Arimateia e Nicodemos vêm para levar o corpo de Jesus para enterrá-lo. Eles preparam o corpo para o sepultamento e então enterram Jesus em um novo túmulo em um jardim próximo.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judeus ou os líderes judeus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 o governador romano</w:t>
      </w:r>
    </w:p>
    <w:p>
      <w:pPr>
        <w:pStyle w:val="ListBullet"/>
        <w:spacing w:line="240" w:lineRule="auto"/>
        <w:ind w:left="720"/>
      </w:pPr>
      <w:r>
        <w:rPr>
          <w:lang w:val="pt_PT" w:bidi="pt_PT"/>
        </w:rPr>
      </w:r>
      <w:r>
        <w:rPr>
          <w:lang w:val="pt_PT" w:bidi="pt_PT"/>
        </w:rPr>
        <w:t>Os soldados romanos</w:t>
      </w:r>
    </w:p>
    <w:p>
      <w:pPr>
        <w:pStyle w:val="ListBullet"/>
        <w:spacing w:line="240" w:lineRule="auto"/>
        <w:ind w:left="720"/>
      </w:pPr>
      <w:r>
        <w:rPr>
          <w:lang w:val="pt_PT" w:bidi="pt_PT"/>
        </w:rPr>
      </w:r>
      <w:r>
        <w:rPr>
          <w:lang w:val="pt_PT" w:bidi="pt_PT"/>
        </w:rPr>
        <w:t>Os dois outros homens que foram crucificados</w:t>
      </w:r>
    </w:p>
    <w:p>
      <w:pPr>
        <w:pStyle w:val="ListBullet"/>
        <w:spacing w:line="240" w:lineRule="auto"/>
        <w:ind w:left="720"/>
      </w:pPr>
      <w:r>
        <w:rPr>
          <w:lang w:val="pt_PT" w:bidi="pt_PT"/>
        </w:rPr>
      </w:r>
      <w:r>
        <w:rPr>
          <w:lang w:val="pt_PT" w:bidi="pt_PT"/>
        </w:rPr>
        <w:t>Aquele que testemunhou essas coisas</w:t>
      </w:r>
    </w:p>
    <w:p>
      <w:pPr>
        <w:pStyle w:val="ListBullet"/>
        <w:spacing w:line="240" w:lineRule="auto"/>
        <w:ind w:left="720"/>
      </w:pPr>
      <w:r>
        <w:rPr>
          <w:lang w:val="pt_PT" w:bidi="pt_PT"/>
        </w:rPr>
      </w:r>
      <w:r>
        <w:rPr>
          <w:lang w:val="pt_PT" w:bidi="pt_PT"/>
        </w:rPr>
        <w:t>José de Arimateia</w:t>
      </w:r>
    </w:p>
    <w:p>
      <w:pPr>
        <w:pStyle w:val="ListBullet"/>
        <w:spacing w:line="240" w:lineRule="auto"/>
        <w:ind w:left="720"/>
      </w:pPr>
      <w:r>
        <w:rPr>
          <w:lang w:val="pt_PT" w:bidi="pt_PT"/>
        </w:rPr>
      </w:r>
      <w:r>
        <w:rPr>
          <w:lang w:val="pt_PT" w:bidi="pt_PT"/>
        </w:rPr>
        <w:t>E Nicodemos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os judeus pedem a Pilatos que quebre as pernas dos três homens nas cruzes. Lembrem-se de que quebrar suas pernas os faria morrer mais rápido, e então seus corpos poderiam ser tirados das cruzes. Lembrem-se também de que os judeus provavelmente não estavam pensando em terminar a agonia dos homens nas cruzes. Os judeus queriam evitar quebrar suas leis sobre deixar um corpo em uma árvore durante a noite. Eles também queriam ter os corpos tirados antes do sábado, que começava ao pôr do sol. Este sábado era especial porque também era a semana da Páscoa. Lembrem-se de que Jesus morreu em uma sexta-feira, e provavelmente era a tarde agora numa sexta-feira.</w:t>
      </w:r>
    </w:p>
    <w:p>
      <w:pPr/>
      <w:r>
        <w:rPr>
          <w:lang w:val="pt_PT" w:bidi="pt_PT"/>
        </w:rPr>
      </w:r>
      <w:r>
        <w:rPr>
          <w:lang w:val="pt_PT" w:bidi="pt_PT"/>
        </w:rPr>
        <w:t>Lembrem-se de que os soldados vieram e quebraram as pernas dos dois homens em cada um dos lados de Jesus. Não está claro por que os soldados escolheram começar com os outros dois homens e então vir até Jesus por último para quebrar suas pernas. Eles provavelmente usavam um grande martelo ou taco. A passagem não diz especificamente que Pilatos disse aos soldados para fazer isso, mas está claro que os soldados obedeceram às ordens de Pilatos para quebrar as pernas dos homens. Lembrem-se de que quando os soldados vieram até Jesus, eles viram que Jesus já estava morto. Eles não quebraram suas pernas porque não havia necessidade de apressar a morte de Jesus. Em vez de quebrar as pernas de Jesus, um soldado coloca uma lança em Jesus. É possível que o soldado tenha feito isso para garantir que Jesus estivesse verdadeiramente morto. Lembrem-se de que sangue e água saíram do corpo de Jesus. A água poderia ser água física, ou a água poderia representar a água viva sobre a qual Jesus falou. Lembrem-se de que Jesus estava definitivamente morto.</w:t>
      </w:r>
    </w:p>
    <w:p>
      <w:pPr/>
      <w:r>
        <w:rPr>
          <w:lang w:val="pt_PT" w:bidi="pt_PT"/>
        </w:rPr>
      </w:r>
      <w:r>
        <w:rPr>
          <w:lang w:val="pt_PT" w:bidi="pt_PT"/>
        </w:rPr>
        <w:t xml:space="preserve">Parem aqui e olhem para uma imagem de uma </w:t>
      </w:r>
      <w:r>
        <w:rPr>
          <w:lang w:val="pt_PT" w:bidi="pt_PT"/>
        </w:rPr>
        <w:t>lança</w:t>
      </w:r>
      <w:r>
        <w:rPr>
          <w:lang w:val="pt_PT" w:bidi="pt_PT"/>
        </w:rPr>
        <w:t xml:space="preserve"> novamente em grupo, se necessário. Pause este áudio aqui.</w:t>
      </w:r>
    </w:p>
    <w:p>
      <w:pPr/>
      <w:r>
        <w:rPr>
          <w:lang w:val="pt_PT" w:bidi="pt_PT"/>
        </w:rPr>
      </w:r>
      <w:r>
        <w:rPr>
          <w:lang w:val="pt_PT" w:bidi="pt_PT"/>
        </w:rPr>
        <w:t>É importante lembrar que a próxima declaração não é uma parte da ação da cena. É uma declaração que diz que a pessoa que viu essas coisas acontecerem está contando um testemunho verdadeiro e preciso do que aconteceu. Também é importante que a razão para esse testemunho seja para que as pessoas que ouvem isso acreditem em Jesus. Lembrem-se de que é provável que João, o escritor desse livro, seja aquele que dá esse testemunho. É melhor não dizer quem está dando o testemunho, no entanto.</w:t>
      </w:r>
    </w:p>
    <w:p>
      <w:pPr/>
      <w:r>
        <w:rPr>
          <w:lang w:val="pt_PT" w:bidi="pt_PT"/>
        </w:rPr>
      </w:r>
      <w:r>
        <w:rPr>
          <w:lang w:val="pt_PT" w:bidi="pt_PT"/>
        </w:rPr>
        <w:t>Parem aqui e discutam essa pergunta em grupo: como vocês apresentarão essa declaração em seu idioma? Qual é a maneira mais natural de falar sobre um testemunho ou sobre eventos que aconteceram? Pause este áudio aqui.</w:t>
      </w:r>
    </w:p>
    <w:p>
      <w:pPr/>
      <w:r>
        <w:rPr>
          <w:lang w:val="pt_PT" w:bidi="pt_PT"/>
        </w:rPr>
      </w:r>
      <w:r>
        <w:rPr>
          <w:lang w:val="pt_PT" w:bidi="pt_PT"/>
        </w:rPr>
        <w:t>As duas últimas declarações nessa cena também são comentários sobre o que aconteceu quando os soldados quebraram as pernas dos dois homens e furaram o corpo de Jesus com uma lança. Lembrem-se de que há duas profecias do Antigo Testamento. As ações que aconteceram depois da morte de Jesus cumprem essas duas profecias. O primeiro é "Nem um de seus ossos será quebrado". Lembrem-se que isso é possivelmente da profecia que diz para não quebrar os ossos dos cordeiros da Páscoa. Jesus é como o cordeiro da Páscoa quando ele morre na cruz durante a semana da Páscoa. Também é possível que essa profecia seja dos Salmos que diz que nenhum dos ossos do homem justo será quebrado.</w:t>
      </w:r>
    </w:p>
    <w:p>
      <w:pPr/>
      <w:r>
        <w:rPr>
          <w:lang w:val="pt_PT" w:bidi="pt_PT"/>
        </w:rPr>
      </w:r>
      <w:r>
        <w:rPr>
          <w:lang w:val="pt_PT" w:bidi="pt_PT"/>
        </w:rPr>
        <w:t>Lembrem-se de que a segunda declaração é outro mandamento do Antigo Testamento. Diz: "Eles olharão para aquele que furaram". Lembrem-se que isso é do livro do profeta Zacarias no Antigo Testamento. Quando o soldado furou o corpo de Jesus com a lança, isso fez essa profecia em Zacarias se tornar realidade.</w:t>
      </w:r>
    </w:p>
    <w:p>
      <w:pPr/>
      <w:r>
        <w:rPr>
          <w:lang w:val="pt_PT" w:bidi="pt_PT"/>
        </w:rPr>
      </w:r>
      <w:r>
        <w:rPr>
          <w:lang w:val="pt_PT" w:bidi="pt_PT"/>
        </w:rPr>
        <w:t>Na segunda cena, José vem a Pilatos para pedir permissão para enterrar o corpo de Jesus. Lembrem-se de que era incomum que Pilatos desse a alguém permissão para enterrar alguém assim. Lembrem-se de que José é da cidade de Arimateia, e ele é um oficial religioso judeu. José é um seguidor de Jesus, mas ele não diz às pessoas sobre isso porque ele está com medo dos judeus. Lembrem-se que ele pode estar com medo de perder sua posição com os líderes religiosos. José queria cuidar do corpo de Jesus, e é por isso que ele pediu a Pilatos permissão.</w:t>
      </w:r>
    </w:p>
    <w:p>
      <w:pPr/>
      <w:r>
        <w:rPr>
          <w:lang w:val="pt_PT" w:bidi="pt_PT"/>
        </w:rPr>
      </w:r>
      <w:r>
        <w:rPr>
          <w:lang w:val="pt_PT" w:bidi="pt_PT"/>
        </w:rPr>
        <w:t>Na terceira cena: José de Arimateia e Nicodemos vêm para levar o corpo de Jesus para enterrá-lo. Lembrem-se de que a passagem não diz o que acontece com os corpos dos outros dois homens nas cruzes ao lado de Jesus. Quando os judeus pediram a Pilatos que quebrasse as pernas de Jesus e os dois homens ao lado de Jesus, os judeus provavelmente estavam pensando apenas no sábado que está chegando e na necessidade de manter as leis religiosas.</w:t>
      </w:r>
    </w:p>
    <w:p>
      <w:pPr/>
      <w:r>
        <w:rPr>
          <w:lang w:val="pt_PT" w:bidi="pt_PT"/>
        </w:rPr>
      </w:r>
      <w:r>
        <w:rPr>
          <w:lang w:val="pt_PT" w:bidi="pt_PT"/>
        </w:rPr>
        <w:t>Nicodemos também estava com José. Lembrem-se de que esse era o mesmo Nicodemos que veio para falar com Jesus à noite. Nicodemos também era um oficial religioso judeu, e ele provavelmente era rico. Ele trouxe cerca de 75 libras, ou cerca de 30 quilos, de especiarias para preparar o corpo de Jesus para o sepultamento. As especiarias eram mirra e aloés, e elas cheiravam bem. Lembrem-se de que a quantidade de especiarias era muito maior do que o habitual para um sepultamento normal. Nicodemos estava preparando Jesus para o sepultamento como se ele fosse um rei. Lembrem-se de que Nicodemos e José enrolaram o corpo de Jesus com panos de linho e com as especiarias. Essa era a maneira como os judeus preparavam um corpo para o sepultamento.</w:t>
      </w:r>
    </w:p>
    <w:p>
      <w:pPr/>
      <w:r>
        <w:rPr>
          <w:lang w:val="pt_PT" w:bidi="pt_PT"/>
        </w:rPr>
      </w:r>
      <w:r>
        <w:rPr>
          <w:lang w:val="pt_PT" w:bidi="pt_PT"/>
        </w:rPr>
        <w:t xml:space="preserve">Parem aqui e, em grupo, olhem para uma imagem de </w:t>
      </w:r>
      <w:r>
        <w:rPr>
          <w:b/>
          <w:lang w:val="pt_PT" w:bidi="pt_PT"/>
        </w:rPr>
        <w:t>panos de linho</w:t>
      </w:r>
      <w:r>
        <w:rPr>
          <w:lang w:val="pt_PT" w:bidi="pt_PT"/>
        </w:rPr>
        <w:t xml:space="preserve"> novamente, se necessário. Pause este áudio aqui.</w:t>
      </w:r>
    </w:p>
    <w:p>
      <w:pPr/>
      <w:r>
        <w:rPr>
          <w:lang w:val="pt_PT" w:bidi="pt_PT"/>
        </w:rPr>
      </w:r>
      <w:r>
        <w:rPr>
          <w:lang w:val="pt_PT" w:bidi="pt_PT"/>
        </w:rPr>
        <w:t>Depois que Nicodemos e José terminaram de envolver o corpo de Jesus, eles o colocaram em um novo túmulo. O túmulo provavelmente era uma caverna cavada em uma colina. Estava em um jardim perto de onde Jesus foi crucificado. Lembrem-se que eles provavelmente enterraram Jesus nesse túmulo porque ficava perto e não havia muito tempo antes do pôr do sol. Lembrem-se também de que era um novo túmulo, e ninguém havia sido enterrado lá antes.</w:t>
      </w:r>
    </w:p>
    <w:p>
      <w:pPr/>
      <w:r>
        <w:rPr>
          <w:lang w:val="pt_PT" w:bidi="pt_PT"/>
        </w:rPr>
      </w:r>
      <w:r>
        <w:rPr>
          <w:lang w:val="pt_PT" w:bidi="pt_PT"/>
        </w:rPr>
        <w:t xml:space="preserve">Parem aqui e olhem para uma imagem de um </w:t>
      </w:r>
      <w:r>
        <w:rPr>
          <w:lang w:val="pt_PT" w:bidi="pt_PT"/>
        </w:rPr>
        <w:t>túmulo com uma pedra grande na frente dele</w:t>
      </w:r>
      <w:r>
        <w:rPr>
          <w:lang w:val="pt_PT" w:bidi="pt_PT"/>
        </w:rPr>
        <w:t xml:space="preserve"> novamente em grupo, se necessário.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19:31–42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judeus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Pilatos, o governador romano</w:t>
      </w:r>
    </w:p>
    <w:p>
      <w:pPr>
        <w:pStyle w:val="ListBullet"/>
        <w:spacing w:line="240" w:lineRule="auto"/>
        <w:ind w:left="720"/>
      </w:pPr>
      <w:r>
        <w:rPr>
          <w:lang w:val="pt_PT" w:bidi="pt_PT"/>
        </w:rPr>
      </w:r>
      <w:r>
        <w:rPr>
          <w:lang w:val="pt_PT" w:bidi="pt_PT"/>
        </w:rPr>
        <w:t>Os soldados romanos</w:t>
      </w:r>
    </w:p>
    <w:p>
      <w:pPr>
        <w:pStyle w:val="ListBullet"/>
        <w:spacing w:line="240" w:lineRule="auto"/>
        <w:ind w:left="720"/>
      </w:pPr>
      <w:r>
        <w:rPr>
          <w:lang w:val="pt_PT" w:bidi="pt_PT"/>
        </w:rPr>
      </w:r>
      <w:r>
        <w:rPr>
          <w:lang w:val="pt_PT" w:bidi="pt_PT"/>
        </w:rPr>
        <w:t>Os dois outros homens que foram crucificados</w:t>
      </w:r>
    </w:p>
    <w:p>
      <w:pPr>
        <w:pStyle w:val="ListBullet"/>
        <w:spacing w:line="240" w:lineRule="auto"/>
        <w:ind w:left="720"/>
      </w:pPr>
      <w:r>
        <w:rPr>
          <w:lang w:val="pt_PT" w:bidi="pt_PT"/>
        </w:rPr>
      </w:r>
      <w:r>
        <w:rPr>
          <w:lang w:val="pt_PT" w:bidi="pt_PT"/>
        </w:rPr>
        <w:t>Aquele que testemunhou essas coisas</w:t>
      </w:r>
    </w:p>
    <w:p>
      <w:pPr>
        <w:pStyle w:val="ListBullet"/>
        <w:spacing w:line="240" w:lineRule="auto"/>
        <w:ind w:left="720"/>
      </w:pPr>
      <w:r>
        <w:rPr>
          <w:lang w:val="pt_PT" w:bidi="pt_PT"/>
        </w:rPr>
      </w:r>
      <w:r>
        <w:rPr>
          <w:lang w:val="pt_PT" w:bidi="pt_PT"/>
        </w:rPr>
        <w:t>José de Arimateia</w:t>
      </w:r>
    </w:p>
    <w:p>
      <w:pPr>
        <w:pStyle w:val="ListBullet"/>
        <w:spacing w:line="240" w:lineRule="auto"/>
        <w:ind w:left="720"/>
      </w:pPr>
      <w:r>
        <w:rPr>
          <w:lang w:val="pt_PT" w:bidi="pt_PT"/>
        </w:rPr>
      </w:r>
      <w:r>
        <w:rPr>
          <w:lang w:val="pt_PT" w:bidi="pt_PT"/>
        </w:rPr>
        <w:t>E Nicodemos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judeus pedem a Pilatos que quebre as pernas dos homens nas cruzes. Os judeus querem que os homens morram antes do sábado começar ao pôr do sol naquele dia. Também é um sábado especial, então os judeus querem garantir que não haja corpos nas cruzes depois que o sábado comece ao pôr do sol. Pilatos aceita o pedido dos judeus.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judeus: “O que vocês estão sentindo?” As pessoas podem responder coisas como: "Querendo que os homens morram rapidamente", ou "Preocupados que quebremos a lei do sábado tendo esses homens ainda em suas cruzes ao pôr do sol", ou "Não pensando em ser misericordiosos para ajudar os homens a terminarem sua agonia e morrerem mais cedo".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soldados romanos quebram as pernas dos dois criminosos em cada um dos lados de Jesus. Os soldados vêm até Jesus, e eles veem que Jesus já está morto. Os soldados não quebram as pernas de Jesus, uma vez que Jesus já está morto. Em vez disso, um dos soldados enfia uma lança em Jesus, e sangue e água saem do corpo de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dois homens crucificados ao lado de Jesus: “O que vocês estão sentindo?” As pessoas podem responder coisas como: "Grato por ter minhas pernas quebradas para que eu possa acabar com essa dor terrível e morrer", ou "Me perguntando como Jesus já morreu ao nosso lado — ele não precisou ter suas pernas quebradas", ou "Com uma dor terrível".</w:t>
      </w:r>
    </w:p>
    <w:p>
      <w:pPr>
        <w:pStyle w:val="ListBullet"/>
        <w:spacing w:line="240" w:lineRule="auto"/>
        <w:ind w:left="720"/>
      </w:pPr>
      <w:r>
        <w:rPr>
          <w:lang w:val="pt_PT" w:bidi="pt_PT"/>
        </w:rPr>
      </w:r>
      <w:r>
        <w:rPr>
          <w:lang w:val="pt_PT" w:bidi="pt_PT"/>
        </w:rPr>
        <w:t>Além disso, pergunte à pessoa que interpreta o soldado que coloca a lança em Jesus: “O que você está sentindo?” A pessoa pode responder coisas como: "Surpreso que esse homem já esteja morto tão cedo", ou "Querendo garantir que ele esteja realmente morto", ou "Surpreso por sangue e água saírem do corpo de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Aquele que viu tudo isso acontecer testemunha que é verdadeiro. Ele está contando sobre como Jesus morreu na cruz e sobre a lança que o soldado colocou em Jesus. Ele está contando isso para que as pessoas que ouvem essa história acreditem em Jesus e coloquem sua confiança nele. Os soldados não quebraram nenhum dos ossos de Jesus, o que cumpre uma Escritura do Antigo Testamento. Essa Escritura diz: "Nem um de seus ossos foi quebrado". Um soldado também coloca sua lança em Jesus, o que cumpre outra Escritura do Antigo Testamento que diz: "Eles olharão para aquele que furaram".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aquele que testemunhou essas coisas: “O que você está sentindo?” A pessoa pode responder coisas como: "Querendo que outros acreditem em Jesus", ou "Querendo que as pessoas saibam que Jesus realmente morreu e que a maneira como isso aconteceu cumpriu as Escrituras do Antigo Testamento", ou "Esperançoso de que meu testemunho ajude as pessoas a acreditar em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José de Arimateia perguntou a Pilatos se ele poderia tirar o corpo de Jesus e enterrá-lo. José era um oficial religioso judeu, e ele era um seguidor secreto de Jesus. Ele não queria que os judeus soubessem que ele era um seguidor de Jesus porque ele estava com medo deles. Pilatos concordou com o pedido de José, então José veio para tirar o corpo de Jesus da cruz.</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José de Arimateia: “O que você está sentindo?” A pessoa pode responder coisas como: "Determinado a enterrar o corpo de Jesus", ou "Com medo de que alguém me veja, mas ainda querendo enterrar Jesus", ou "Feliz por Pilatos me ter dado permissão para enterrar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Nicodemos também veio para ajudar José de Arimateia a enterrar Jesus. Nicodemos era o mesmo homem que veio visitar Jesus à noite. Nicodemos era um oficial religioso judeu. Ele trouxe 30 quilos de mirra e aloés. Essas especiarias cheiravam bem, e as pessoas as usavam quando enterravam um corpo. Nicodemos e José levaram o corpo de Jesus e o enrolaram em panos de linho com as especiarias entre os panos. Essa era a maneira normal como os judeus enterravam seus mortos. Nicodemos e José colocaram o corpo de Jesus em um novo túmulo em um jardim próximo.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Nicodemos: “O que você está sentindo?”. A pessoa pode responder coisas como: "Feliz por ser capaz de servir a Jesus com um sepultamento real", ou "Querendo me apressar com o processo de sepultamento para que terminemos antes do pôr do sol e do início do sábado", ou "Muito triste por Jesus ter morrido depois que ele me disse sobre nascer novamente".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19:31–42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w:t>
      </w:r>
      <w:r>
        <w:rPr>
          <w:b/>
          <w:lang w:val="pt_PT" w:bidi="pt_PT"/>
        </w:rPr>
        <w:t>judeus</w:t>
      </w:r>
      <w:r>
        <w:rPr>
          <w:lang w:val="pt_PT" w:bidi="pt_PT"/>
        </w:rPr>
        <w:t xml:space="preserve"> pedem a Pilatos que quebre as pernas dos homens nas cruzes. No livro de João, João muitas vezes diz "judeus" para significar os líderes judeus. Jesus foi crucificado em uma </w:t>
      </w:r>
      <w:r>
        <w:rPr>
          <w:b/>
          <w:lang w:val="pt_PT" w:bidi="pt_PT"/>
        </w:rPr>
        <w:t>cruz</w:t>
      </w:r>
      <w:r>
        <w:rPr>
          <w:lang w:val="pt_PT" w:bidi="pt_PT"/>
        </w:rPr>
        <w:t xml:space="preserve">, e havia um criminoso crucificado em uma cruz em cada lado de Jesus, também. Use as mesmas palavras para "judeus" e "cruz" que você usou em passagens anteriores. Para mais informações sobre </w:t>
      </w:r>
      <w:r>
        <w:rPr>
          <w:lang w:val="pt_PT" w:bidi="pt_PT"/>
        </w:rPr>
        <w:t>judeus</w:t>
      </w:r>
      <w:r>
        <w:rPr>
          <w:lang w:val="pt_PT" w:bidi="pt_PT"/>
        </w:rPr>
        <w:t xml:space="preserve"> e </w:t>
      </w:r>
      <w:r>
        <w:rPr>
          <w:lang w:val="pt_PT" w:bidi="pt_PT"/>
        </w:rPr>
        <w:t>cruz</w:t>
      </w:r>
      <w:r>
        <w:rPr>
          <w:lang w:val="pt_PT" w:bidi="pt_PT"/>
        </w:rPr>
        <w:t xml:space="preserve"> consultem o Glossário Mestre.</w:t>
      </w:r>
    </w:p>
    <w:p>
      <w:pPr/>
      <w:r>
        <w:rPr>
          <w:lang w:val="pt_PT" w:bidi="pt_PT"/>
        </w:rPr>
      </w:r>
      <w:r>
        <w:rPr>
          <w:b/>
          <w:lang w:val="pt_PT" w:bidi="pt_PT"/>
        </w:rPr>
        <w:t>Pilatos</w:t>
      </w:r>
      <w:r>
        <w:rPr>
          <w:lang w:val="pt_PT" w:bidi="pt_PT"/>
        </w:rPr>
        <w:t xml:space="preserve"> era o governador romano de toda a região da Judeia. Usem a mesma palavra para Pilatos que vocês usaram em passagens anteriores. </w:t>
      </w:r>
    </w:p>
    <w:p>
      <w:pPr/>
      <w:r>
        <w:rPr>
          <w:lang w:val="pt_PT" w:bidi="pt_PT"/>
        </w:rPr>
      </w:r>
      <w:r>
        <w:rPr>
          <w:lang w:val="pt_PT" w:bidi="pt_PT"/>
        </w:rPr>
        <w:t xml:space="preserve">O dia em que Jesus morreu era uma sexta-feira, que era o dia de preparação para o </w:t>
      </w:r>
      <w:r>
        <w:rPr>
          <w:b/>
          <w:lang w:val="pt_PT" w:bidi="pt_PT"/>
        </w:rPr>
        <w:t>sábado</w:t>
      </w:r>
      <w:r>
        <w:rPr>
          <w:lang w:val="pt_PT" w:bidi="pt_PT"/>
        </w:rPr>
        <w:t xml:space="preserve">. Os judeus descansavam no sábado o sétimo dia da semana. Os judeus não faziam trabalho no sábado, e o sábado começava ao pôr do sol na noite de sexta-feira. Sexta-feira era um dia para se preparar para o sábado quando não haveria trabalho algum. Além disso, esse sábado em particular era um dia especial porque era a semana da festa da Páscoa. Use a mesma palavra para "sábado" que você usou em passagens anteriores. Para mais informações sobre </w:t>
      </w:r>
      <w:r>
        <w:rPr>
          <w:lang w:val="pt_PT" w:bidi="pt_PT"/>
        </w:rPr>
        <w:t>sábado</w:t>
      </w:r>
      <w:r>
        <w:rPr>
          <w:lang w:val="pt_PT" w:bidi="pt_PT"/>
        </w:rPr>
        <w:t>, consulte o Glossário-Mestre.</w:t>
      </w:r>
    </w:p>
    <w:p>
      <w:pPr/>
      <w:r>
        <w:rPr>
          <w:lang w:val="pt_PT" w:bidi="pt_PT"/>
        </w:rPr>
      </w:r>
      <w:r>
        <w:rPr>
          <w:lang w:val="pt_PT" w:bidi="pt_PT"/>
        </w:rPr>
        <w:t>Os judeus queriam que os corpos dos homens fossem tirados das cruzes. De acordo com a lei religiosa judaica, um corpo morto não poderia ser deixado em uma cruz durante a noite, especialmente antes de um feriado religioso importante.</w:t>
      </w:r>
    </w:p>
    <w:p>
      <w:pPr/>
      <w:r>
        <w:rPr>
          <w:lang w:val="pt_PT" w:bidi="pt_PT"/>
        </w:rPr>
      </w:r>
      <w:r>
        <w:rPr>
          <w:lang w:val="pt_PT" w:bidi="pt_PT"/>
        </w:rPr>
        <w:t xml:space="preserve">Os soldados romanos foram para cada um dos criminosos </w:t>
      </w:r>
      <w:r>
        <w:rPr>
          <w:b/>
          <w:lang w:val="pt_PT" w:bidi="pt_PT"/>
        </w:rPr>
        <w:t>crucificados</w:t>
      </w:r>
      <w:r>
        <w:rPr>
          <w:lang w:val="pt_PT" w:bidi="pt_PT"/>
        </w:rPr>
        <w:t xml:space="preserve"> ao lado de Jesus. Os soldados quebraram as pernas dos dois homens para fazê-los morrer mais cedo. Soldados romanos serviam ao governador romano, Pilatos. Os soldados eram pagos por seu serviço militar. Use a mesma palavra para "</w:t>
      </w:r>
      <w:r>
        <w:rPr>
          <w:b/>
          <w:lang w:val="pt_PT" w:bidi="pt_PT"/>
        </w:rPr>
        <w:t>crucificação</w:t>
      </w:r>
      <w:r>
        <w:rPr>
          <w:lang w:val="pt_PT" w:bidi="pt_PT"/>
        </w:rPr>
        <w:t xml:space="preserve">" que você usou em passagens anteriores. Para mais informações sobre </w:t>
      </w:r>
      <w:r>
        <w:rPr>
          <w:lang w:val="pt_PT" w:bidi="pt_PT"/>
        </w:rPr>
        <w:t>crucificação</w:t>
      </w:r>
      <w:r>
        <w:rPr>
          <w:lang w:val="pt_PT" w:bidi="pt_PT"/>
        </w:rPr>
        <w:t>, consulte o Glossário Mestre.</w:t>
      </w:r>
    </w:p>
    <w:p>
      <w:pPr/>
      <w:r>
        <w:rPr>
          <w:lang w:val="pt_PT" w:bidi="pt_PT"/>
        </w:rPr>
      </w:r>
      <w:r>
        <w:rPr>
          <w:lang w:val="pt_PT" w:bidi="pt_PT"/>
        </w:rPr>
        <w:t xml:space="preserve">Os soldados viram que Jesus já estava morto, então não quebraram suas pernas. Um soldado furou Jesus com uma lança. Uma </w:t>
      </w:r>
      <w:r>
        <w:rPr>
          <w:b/>
          <w:lang w:val="pt_PT" w:bidi="pt_PT"/>
        </w:rPr>
        <w:t>lança</w:t>
      </w:r>
      <w:r>
        <w:rPr>
          <w:lang w:val="pt_PT" w:bidi="pt_PT"/>
        </w:rPr>
        <w:t xml:space="preserve"> é uma arma longa com uma ponta de metal afiada. Era uma arma comum para os soldados romanos.</w:t>
      </w:r>
    </w:p>
    <w:p>
      <w:pPr/>
      <w:r>
        <w:rPr>
          <w:lang w:val="pt_PT" w:bidi="pt_PT"/>
        </w:rPr>
      </w:r>
      <w:r>
        <w:rPr>
          <w:lang w:val="pt_PT" w:bidi="pt_PT"/>
        </w:rPr>
        <w:t xml:space="preserve">Parem aqui e, em grupo, olhem para uma imagem de uma </w:t>
      </w:r>
      <w:r>
        <w:rPr>
          <w:lang w:val="pt_PT" w:bidi="pt_PT"/>
        </w:rPr>
        <w:t>lança</w:t>
      </w:r>
      <w:r>
        <w:rPr>
          <w:lang w:val="pt_PT" w:bidi="pt_PT"/>
        </w:rPr>
        <w:t xml:space="preserve"> novamente, se necessário. </w:t>
      </w:r>
    </w:p>
    <w:p>
      <w:pPr/>
      <w:r>
        <w:rPr>
          <w:lang w:val="pt_PT" w:bidi="pt_PT"/>
        </w:rPr>
      </w:r>
      <w:r>
        <w:rPr>
          <w:b/>
          <w:lang w:val="pt_PT" w:bidi="pt_PT"/>
        </w:rPr>
        <w:t>Sangue</w:t>
      </w:r>
      <w:r>
        <w:rPr>
          <w:lang w:val="pt_PT" w:bidi="pt_PT"/>
        </w:rPr>
        <w:t xml:space="preserve"> e água saíram de Jesus quando o soldado furou Jesus com a lança. Usem a mesma palavra para sangue que vocês usaram em passagens anteriores. Para mais informações sobre </w:t>
      </w:r>
      <w:r>
        <w:rPr>
          <w:lang w:val="pt_PT" w:bidi="pt_PT"/>
        </w:rPr>
        <w:t>sangue</w:t>
      </w:r>
      <w:r>
        <w:rPr>
          <w:lang w:val="pt_PT" w:bidi="pt_PT"/>
        </w:rPr>
        <w:t xml:space="preserve"> consultem o Glossário Mestre.</w:t>
      </w:r>
    </w:p>
    <w:p>
      <w:pPr/>
      <w:r>
        <w:rPr>
          <w:lang w:val="pt_PT" w:bidi="pt_PT"/>
        </w:rPr>
      </w:r>
      <w:r>
        <w:rPr>
          <w:lang w:val="pt_PT" w:bidi="pt_PT"/>
        </w:rPr>
        <w:t xml:space="preserve">A pessoa falando </w:t>
      </w:r>
      <w:r>
        <w:rPr>
          <w:b/>
          <w:lang w:val="pt_PT" w:bidi="pt_PT"/>
        </w:rPr>
        <w:t>testemunha</w:t>
      </w:r>
      <w:r>
        <w:rPr>
          <w:lang w:val="pt_PT" w:bidi="pt_PT"/>
        </w:rPr>
        <w:t xml:space="preserve"> ver Jesus morrer na cruz. O </w:t>
      </w:r>
      <w:r>
        <w:rPr>
          <w:b/>
          <w:lang w:val="pt_PT" w:bidi="pt_PT"/>
        </w:rPr>
        <w:t>testemunho</w:t>
      </w:r>
      <w:r>
        <w:rPr>
          <w:lang w:val="pt_PT" w:bidi="pt_PT"/>
        </w:rPr>
        <w:t xml:space="preserve"> inclui os fatos sobre os soldados quebrando as pernas dos dois criminosos ao lado de Jesus, mas não quebrando as pernas de Jesus. Também inclui o fato de que o soldado furou o lado de Jesus e sangue e água saíram. Testemunhar significa dizer o que aconteceu. Use a mesma palavra para "testemunhar" que você usou em passagens anteriores. Para mais informações sobre </w:t>
      </w:r>
      <w:r>
        <w:rPr>
          <w:lang w:val="pt_PT" w:bidi="pt_PT"/>
        </w:rPr>
        <w:t>testemunhar</w:t>
      </w:r>
      <w:r>
        <w:rPr>
          <w:lang w:val="pt_PT" w:bidi="pt_PT"/>
        </w:rPr>
        <w:t>, consultem o Glossário Mestre.</w:t>
      </w:r>
    </w:p>
    <w:p>
      <w:pPr/>
      <w:r>
        <w:rPr>
          <w:lang w:val="pt_PT" w:bidi="pt_PT"/>
        </w:rPr>
      </w:r>
      <w:r>
        <w:rPr>
          <w:lang w:val="pt_PT" w:bidi="pt_PT"/>
        </w:rPr>
        <w:t xml:space="preserve">Há duas </w:t>
      </w:r>
      <w:r>
        <w:rPr>
          <w:b/>
          <w:lang w:val="pt_PT" w:bidi="pt_PT"/>
        </w:rPr>
        <w:t>Escrituras</w:t>
      </w:r>
      <w:r>
        <w:rPr>
          <w:lang w:val="pt_PT" w:bidi="pt_PT"/>
        </w:rPr>
        <w:t xml:space="preserve"> nessa passagem. As coisas que aconteceram no dia em que Jesus morreu cumpriram essas Escrituras. As Escrituras durante o tempo de Jesus eram os livros do Antigo Testamento da Bíblia. Cumprir significa fazer algo se tornar realidade. Usem a mesma palavra para escrituras que vocês usaram em passagens anteriores. Para mais informações sobre </w:t>
      </w:r>
      <w:r>
        <w:rPr>
          <w:lang w:val="pt_PT" w:bidi="pt_PT"/>
        </w:rPr>
        <w:t>escrituras</w:t>
      </w:r>
      <w:r>
        <w:rPr>
          <w:lang w:val="pt_PT" w:bidi="pt_PT"/>
        </w:rPr>
        <w:t xml:space="preserve">, consulte o Glossário Mestre. </w:t>
      </w:r>
    </w:p>
    <w:p>
      <w:pPr/>
      <w:r>
        <w:rPr>
          <w:lang w:val="pt_PT" w:bidi="pt_PT"/>
        </w:rPr>
      </w:r>
      <w:r>
        <w:rPr>
          <w:lang w:val="pt_PT" w:bidi="pt_PT"/>
        </w:rPr>
        <w:t xml:space="preserve">José de Arimateia veio para tirar o corpo de Jesus da cruz e enterrá-lo. José era da cidade de Arimateia e ele era um </w:t>
      </w:r>
      <w:r>
        <w:rPr>
          <w:b/>
          <w:lang w:val="pt_PT" w:bidi="pt_PT"/>
        </w:rPr>
        <w:t>discípulo</w:t>
      </w:r>
      <w:r>
        <w:rPr>
          <w:lang w:val="pt_PT" w:bidi="pt_PT"/>
        </w:rPr>
        <w:t xml:space="preserve"> secreto de Jesus. Ele era rico e também um oficial religioso judeu. Ele possuía o novo túmulo onde eles enterraram o corpo de Jesus. Usem a mesma palavra para discípulo que vocês usaram em passagens anteriores. Para mais informações sobre </w:t>
      </w:r>
      <w:r>
        <w:rPr>
          <w:lang w:val="pt_PT" w:bidi="pt_PT"/>
        </w:rPr>
        <w:t>discípulo</w:t>
      </w:r>
      <w:r>
        <w:rPr>
          <w:lang w:val="pt_PT" w:bidi="pt_PT"/>
        </w:rPr>
        <w:t>, consulte o Glossário Mestre.</w:t>
      </w:r>
    </w:p>
    <w:p>
      <w:pPr/>
      <w:r>
        <w:rPr>
          <w:lang w:val="pt_PT" w:bidi="pt_PT"/>
        </w:rPr>
      </w:r>
      <w:r>
        <w:rPr>
          <w:lang w:val="pt_PT" w:bidi="pt_PT"/>
        </w:rPr>
        <w:t xml:space="preserve">Nicodemos também veio para ajudar a enterrar o corpo de Jesus. Nicodemos era o mesmo oficial religioso judeu que veio visitar Jesus à noite. Use a mesma palavra para Nicodemos que você usou em passagens anteriores. </w:t>
      </w:r>
    </w:p>
    <w:p>
      <w:pPr/>
      <w:r>
        <w:rPr>
          <w:lang w:val="pt_PT" w:bidi="pt_PT"/>
        </w:rPr>
      </w:r>
      <w:r>
        <w:rPr>
          <w:lang w:val="pt_PT" w:bidi="pt_PT"/>
        </w:rPr>
        <w:t xml:space="preserve">Nicodemos tinha uma mistura de </w:t>
      </w:r>
      <w:r>
        <w:rPr>
          <w:b/>
          <w:lang w:val="pt_PT" w:bidi="pt_PT"/>
        </w:rPr>
        <w:t>aloés</w:t>
      </w:r>
      <w:r>
        <w:rPr>
          <w:lang w:val="pt_PT" w:bidi="pt_PT"/>
        </w:rPr>
        <w:t xml:space="preserve"> e </w:t>
      </w:r>
      <w:r>
        <w:rPr>
          <w:b/>
          <w:lang w:val="pt_PT" w:bidi="pt_PT"/>
        </w:rPr>
        <w:t>mirra</w:t>
      </w:r>
      <w:r>
        <w:rPr>
          <w:lang w:val="pt_PT" w:bidi="pt_PT"/>
        </w:rPr>
        <w:t>. Essas eram ambas especiarias secas que os judeus usavam para fazer um corpo morto cheirar melhor. Eles às vezes colocam as especiarias secas em óleo ou usam as especiarias em pó sem óleo. Nicodemos tinha cerca de 75 libras romanas de especiarias. Na língua original, isso era cerca de 100 libras, mas o sistema de medida romano era diferente do sistema de hoje. Em quilos, era cerca de 30 quilos. Isso era mais especiarias do que alguém normalmente colocaria em um corpo morto para sepultamento.</w:t>
      </w:r>
    </w:p>
    <w:p>
      <w:pPr/>
      <w:r>
        <w:rPr>
          <w:lang w:val="pt_PT" w:bidi="pt_PT"/>
        </w:rPr>
      </w:r>
      <w:r>
        <w:rPr>
          <w:lang w:val="pt_PT" w:bidi="pt_PT"/>
        </w:rPr>
        <w:t xml:space="preserve">Parem aqui e olhem para imagens de uma </w:t>
      </w:r>
      <w:r>
        <w:rPr>
          <w:lang w:val="pt_PT" w:bidi="pt_PT"/>
        </w:rPr>
        <w:t>árvore de sândalo</w:t>
      </w:r>
      <w:r>
        <w:rPr>
          <w:lang w:val="pt_PT" w:bidi="pt_PT"/>
        </w:rPr>
        <w:t xml:space="preserve"> e um </w:t>
      </w:r>
      <w:r>
        <w:rPr>
          <w:lang w:val="pt_PT" w:bidi="pt_PT"/>
        </w:rPr>
        <w:t>arbusto de mirra</w:t>
      </w:r>
      <w:r>
        <w:rPr>
          <w:lang w:val="pt_PT" w:bidi="pt_PT"/>
        </w:rPr>
        <w:t xml:space="preserve"> novamente em grupo, se necessário. Pause este áudio aqui.</w:t>
      </w:r>
    </w:p>
    <w:p>
      <w:pPr/>
      <w:r>
        <w:rPr>
          <w:lang w:val="pt_PT" w:bidi="pt_PT"/>
        </w:rPr>
      </w:r>
      <w:r>
        <w:rPr>
          <w:lang w:val="pt_PT" w:bidi="pt_PT"/>
        </w:rPr>
        <w:t xml:space="preserve">Nicodemos e José enrolaram o corpo de Jesus em </w:t>
      </w:r>
      <w:r>
        <w:rPr>
          <w:b/>
          <w:lang w:val="pt_PT" w:bidi="pt_PT"/>
        </w:rPr>
        <w:t>panos de linho</w:t>
      </w:r>
      <w:r>
        <w:rPr>
          <w:lang w:val="pt_PT" w:bidi="pt_PT"/>
        </w:rPr>
        <w:t xml:space="preserve"> e colocaram as especiarias em seu corpo. O pano de linho era branco e era valioso.</w:t>
      </w:r>
    </w:p>
    <w:p>
      <w:pPr/>
      <w:r>
        <w:rPr>
          <w:lang w:val="pt_PT" w:bidi="pt_PT"/>
        </w:rPr>
      </w:r>
      <w:r>
        <w:rPr>
          <w:lang w:val="pt_PT" w:bidi="pt_PT"/>
        </w:rPr>
        <w:t xml:space="preserve">Parem aqui e, em grupo, olhem para uma imagem de </w:t>
      </w:r>
      <w:r>
        <w:rPr>
          <w:b/>
          <w:lang w:val="pt_PT" w:bidi="pt_PT"/>
        </w:rPr>
        <w:t>panos de linho</w:t>
      </w:r>
      <w:r>
        <w:rPr>
          <w:lang w:val="pt_PT" w:bidi="pt_PT"/>
        </w:rPr>
        <w:t xml:space="preserve"> novamente, se necessário. Pause este áudio aqui.</w:t>
      </w:r>
    </w:p>
    <w:p>
      <w:pPr/>
      <w:r>
        <w:rPr>
          <w:lang w:val="pt_PT" w:bidi="pt_PT"/>
        </w:rPr>
      </w:r>
      <w:r>
        <w:rPr>
          <w:lang w:val="pt_PT" w:bidi="pt_PT"/>
        </w:rPr>
        <w:t xml:space="preserve">José e Nicodemos levaram o corpo de Jesus e o colocaram em um novo </w:t>
      </w:r>
      <w:r>
        <w:rPr>
          <w:b/>
          <w:lang w:val="pt_PT" w:bidi="pt_PT"/>
        </w:rPr>
        <w:t>túmulo</w:t>
      </w:r>
      <w:r>
        <w:rPr>
          <w:lang w:val="pt_PT" w:bidi="pt_PT"/>
        </w:rPr>
        <w:t xml:space="preserve"> em um jardim próximo. Um jardim era um lugar onde as pessoas plantavam ervas, flores, vegetais ou frutas. Um túmulo muitas vezes era uma caverna cavada no lado de uma colina. Esse túmulo era novo, o que significa que nenhum outro corpo estava enterrado lá. Provavelmente havia uma pedra grande na frente do túmulo para proteger o corpo. José e Nicodemos não colocaram Jesus no chão ou cobriram o corpo de Jesus com terra.</w:t>
      </w:r>
    </w:p>
    <w:p>
      <w:pPr/>
      <w:r>
        <w:rPr>
          <w:lang w:val="pt_PT" w:bidi="pt_PT"/>
        </w:rPr>
      </w:r>
      <w:r>
        <w:rPr>
          <w:lang w:val="pt_PT" w:bidi="pt_PT"/>
        </w:rPr>
        <w:t xml:space="preserve">Parem aqui e olhem para uma imagem de um </w:t>
      </w:r>
      <w:r>
        <w:rPr>
          <w:lang w:val="pt_PT" w:bidi="pt_PT"/>
        </w:rPr>
        <w:t>túmulo com uma pedra grande na frente dele</w:t>
      </w:r>
      <w:r>
        <w:rPr>
          <w:lang w:val="pt_PT" w:bidi="pt_PT"/>
        </w:rPr>
        <w:t xml:space="preserve"> novamente em grupo, se necessário. Parem aqui e discutam em grupo qual palavra ou frase vocês usarão para </w:t>
      </w:r>
      <w:r>
        <w:rPr>
          <w:b/>
          <w:lang w:val="pt_PT" w:bidi="pt_PT"/>
        </w:rPr>
        <w:t>túmulo</w:t>
      </w:r>
      <w:r>
        <w:rPr>
          <w:lang w:val="pt_PT" w:bidi="pt_PT"/>
        </w:rPr>
        <w:t xml:space="preserve">. Procure </w:t>
      </w:r>
      <w:r>
        <w:rPr>
          <w:lang w:val="pt_PT" w:bidi="pt_PT"/>
        </w:rPr>
        <w:t>túmulo</w:t>
      </w:r>
      <w:r>
        <w:rPr>
          <w:lang w:val="pt_PT" w:bidi="pt_PT"/>
        </w:rPr>
        <w:t xml:space="preserve">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20:1–18</w:t>
      </w:r>
      <w:r>
        <w:rPr>
          <w:lang w:val="pt_PT" w:bidi="pt_PT"/>
        </w:rPr>
      </w:r>
    </w:p>
    <w:p>
      <w:pPr>
        <w:pStyle w:val="Heading3"/>
      </w:pPr>
      <w:r>
        <w:rPr>
          <w:lang w:val="pt_PT" w:bidi="pt_PT"/>
        </w:rPr>
        <w:t>Ouvir e Sentir</w:t>
      </w:r>
    </w:p>
    <w:p>
      <w:pPr/>
      <w:r>
        <w:rPr>
          <w:lang w:val="pt_PT" w:bidi="pt_PT"/>
        </w:rPr>
      </w:r>
      <w:r>
        <w:rPr>
          <w:lang w:val="pt_PT" w:bidi="pt_PT"/>
        </w:rPr>
        <w:t>Nesta etapa, ouçam João 20:1–18 e guardem em seus corações.</w:t>
      </w:r>
    </w:p>
    <w:p>
      <w:pPr/>
      <w:r>
        <w:rPr>
          <w:lang w:val="pt_PT" w:bidi="pt_PT"/>
        </w:rPr>
      </w:r>
      <w:r>
        <w:rPr>
          <w:lang w:val="pt_PT" w:bidi="pt_PT"/>
        </w:rPr>
        <w:t>Ouçam uma versão em áudio de João 20:1–18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20:1–18 na tradução mais fácil de entender.</w:t>
      </w:r>
    </w:p>
    <w:p>
      <w:pPr/>
      <w:r>
        <w:rPr>
          <w:lang w:val="pt_PT" w:bidi="pt_PT"/>
        </w:rPr>
      </w:r>
      <w:r>
        <w:rPr>
          <w:lang w:val="pt_PT" w:bidi="pt_PT"/>
        </w:rPr>
        <w:t>Jesus é preso e eventualmente Pilatos envia Jesus para ser crucificado por soldados romanos. Depois que Jesus morre na cruz, José de Arimateia e Nicodemos levam o corpo de Jesus da cruz e eles enterram Jesus em um novo túmulo em um jardim próximo.</w:t>
      </w:r>
    </w:p>
    <w:p>
      <w:pPr/>
      <w:r>
        <w:rPr>
          <w:lang w:val="pt_PT" w:bidi="pt_PT"/>
        </w:rPr>
      </w:r>
      <w:r>
        <w:rPr>
          <w:lang w:val="pt_PT" w:bidi="pt_PT"/>
        </w:rPr>
        <w:t>Agora, Maria Madalena, Pedro e outro discípulo vêm para ver o túmulo vazio. Todos eles veem que Jesus não está no túmulo. Depois que Pedro e o outro discípulo sairam, Maria vê Jesus, mas ela não o reconhece no início. Jesus fala com Maria, e então ela sabe que é Jesus. Maria volta para dizer aos discípulos que ela viu Jesus.</w:t>
      </w:r>
    </w:p>
    <w:p>
      <w:pPr/>
      <w:r>
        <w:rPr>
          <w:lang w:val="pt_PT" w:bidi="pt_PT"/>
        </w:rPr>
      </w:r>
      <w:r>
        <w:rPr>
          <w:lang w:val="pt_PT" w:bidi="pt_PT"/>
        </w:rPr>
        <w:t>Essa passagem começa com Maria Madalena caminhando para o túmulo de Jesus. É cedo pela manhã, e ainda está escuro. É o primeiro dia da semana, que é domingo na cultura judaica. Essa é a mesma Maria Madalena que estava ao lado da cruz de Jesus com várias outras mulheres quando Jesus morreu na sexta-feira. Ela está da cidade de Madala, mas agora ela está ficando em Jerusalém. A passagem não diz que mais alguém vem com ela para o túmulo. Também não diz por que ela vem para o túmulo — José e Nicodemos já prepararam o corpo de Jesus com especiarias. A parte mais importante dos escritos de João é o que acontece no túmulo vazio.</w:t>
      </w:r>
    </w:p>
    <w:p>
      <w:pPr/>
      <w:r>
        <w:rPr>
          <w:lang w:val="pt_PT" w:bidi="pt_PT"/>
        </w:rPr>
      </w:r>
      <w:r>
        <w:rPr>
          <w:lang w:val="pt_PT" w:bidi="pt_PT"/>
        </w:rPr>
        <w:t>Parem aqui e discutam essa pergunta em grupo: em sua cultura, que tipos de visitas as pessoas fazem a um túmulo, se visitam? Por que eles visitam um túmulo? Pausem este áudio aqui.</w:t>
      </w:r>
    </w:p>
    <w:p>
      <w:pPr/>
      <w:r>
        <w:rPr>
          <w:lang w:val="pt_PT" w:bidi="pt_PT"/>
        </w:rPr>
      </w:r>
      <w:r>
        <w:rPr>
          <w:lang w:val="pt_PT" w:bidi="pt_PT"/>
        </w:rPr>
        <w:t>Maria chega ao túmulo de Jesus no jardim, e ela vê que a grande pedra que normalmente cobre a entrada do túmulo não está na frente da entrada do túmulo. Na cultura judaica, os túmulos muitas vezes eram cavernas cortadas no lado de uma colina. Dentro do túmulo havia uma prateleira de pedra para um corpo. Está claro que alguém moveu a pedra grande. O buraco da entrada está aberto. A entrada de muitos túmulos era um buraco no nível do chão. A entrada geralmente tinha apenas cerca de um metro de altura. Os adultos precisavam se dobrar para entrar.</w:t>
      </w:r>
    </w:p>
    <w:p>
      <w:pPr/>
      <w:r>
        <w:rPr>
          <w:lang w:val="pt_PT" w:bidi="pt_PT"/>
        </w:rPr>
      </w:r>
      <w:r>
        <w:rPr>
          <w:lang w:val="pt_PT" w:bidi="pt_PT"/>
        </w:rPr>
        <w:t xml:space="preserve">Parem aqui e olhem para imagens de um </w:t>
      </w:r>
      <w:r>
        <w:rPr>
          <w:lang w:val="pt_PT" w:bidi="pt_PT"/>
        </w:rPr>
        <w:t>túmulo, uma pedra grande</w:t>
      </w:r>
      <w:r>
        <w:rPr>
          <w:lang w:val="pt_PT" w:bidi="pt_PT"/>
        </w:rPr>
        <w:t xml:space="preserve"> e uma </w:t>
      </w:r>
      <w:r>
        <w:rPr>
          <w:lang w:val="pt_PT" w:bidi="pt_PT"/>
        </w:rPr>
        <w:t>prateleira de pedra</w:t>
      </w:r>
      <w:r>
        <w:rPr>
          <w:lang w:val="pt_PT" w:bidi="pt_PT"/>
        </w:rPr>
        <w:t xml:space="preserve"> em um túmulo. Pause o áudio aqui.</w:t>
      </w:r>
    </w:p>
    <w:p>
      <w:pPr/>
      <w:r>
        <w:rPr>
          <w:lang w:val="pt_PT" w:bidi="pt_PT"/>
        </w:rPr>
      </w:r>
      <w:r>
        <w:rPr>
          <w:lang w:val="pt_PT" w:bidi="pt_PT"/>
        </w:rPr>
        <w:t>Maria não vai para dentro do túmulo. Em vez disso, ela pensa que alguém roubou o corpo de Jesus. Ela sabe que a pedra foi movida, e ela pensa que alguém moveu o corpo de Jesus. Ela corre para encontrar Simão Pedro e o discípulo que Jesus amava, o que significa que esse discípulo provavelmente era um amigo próximo. Esse provavelmente é João, o autor desse livro. É possível que eles estivessem ficando na mesma casa juntos em Jerusalém, ou eles podem ter estado em casas diferentes. Ela diz a eles que alguém levou o corpo do Senhor para fora do túmulo. "Senhor" é um termo de respeito para Jesus. Ela diz: "Não sabemos onde eles o colocaram!" Algumas pessoas pensam que isso significa que outras mulheres também estavam com Maria quando ela viu o túmulo vazio. Outros acreditam que ela diz "não sabemos" porque ela está incluindo todos os discípulos no grupo de pessoas que não sabem onde o corpo de Jesus está.</w:t>
      </w:r>
    </w:p>
    <w:p>
      <w:pPr/>
      <w:r>
        <w:rPr>
          <w:lang w:val="pt_PT" w:bidi="pt_PT"/>
        </w:rPr>
      </w:r>
      <w:r>
        <w:rPr>
          <w:lang w:val="pt_PT" w:bidi="pt_PT"/>
        </w:rPr>
        <w:t>Pedro e o outro discípulo correm para o túmulo. Eles vão rapidamente porque eles estão ansiosos para ver o que aconteceu. O outro discípulo corre mais rápido do que Pedro e chega ao túmulo primeiro. O outro discípulo se curva na entrada do túmulo e olha para dentro do túmulo, mas ele não vai para dentro. Ele vê panos de linho no túmulo e nenhum corpo. Os judeus enrolavam panos de linho ao redor de um corpo morto. O linho era branco, pano de boa qualidade. Os panos de linho provavelmente estavam na prateleira do túmulo onde o corpo de Jesus havia estado. O sol nasceu parcialmente agora porque esse discípulo pode ver os panos de linho no túmulo. Teria sido improvável que alguém roubasse um corpo, mas deixasse para trás os panos de linho envolvidos ao redor do corpo.</w:t>
      </w:r>
    </w:p>
    <w:p>
      <w:pPr/>
      <w:r>
        <w:rPr>
          <w:lang w:val="pt_PT" w:bidi="pt_PT"/>
        </w:rPr>
      </w:r>
      <w:r>
        <w:rPr>
          <w:lang w:val="pt_PT" w:bidi="pt_PT"/>
        </w:rPr>
        <w:t xml:space="preserve">Parem aqui e olhem para uma imagem de </w:t>
      </w:r>
      <w:r>
        <w:rPr>
          <w:b/>
          <w:lang w:val="pt_PT" w:bidi="pt_PT"/>
        </w:rPr>
        <w:t>panos de linho</w:t>
      </w:r>
      <w:r>
        <w:rPr>
          <w:lang w:val="pt_PT" w:bidi="pt_PT"/>
        </w:rPr>
        <w:t xml:space="preserve"> em grupo. Pause o áudio aqui.</w:t>
      </w:r>
    </w:p>
    <w:p>
      <w:pPr/>
      <w:r>
        <w:rPr>
          <w:lang w:val="pt_PT" w:bidi="pt_PT"/>
        </w:rPr>
      </w:r>
      <w:r>
        <w:rPr>
          <w:lang w:val="pt_PT" w:bidi="pt_PT"/>
        </w:rPr>
        <w:t>Não está claro por que o discípulo não entra no túmulo imediatamente — talvez ele tenha esperado Pedro porque ele respeitava Pedro. Pedro chega ao túmulo depois do outro discípulo, e Pedro vai para dentro do túmulo. Pedro também precisava se inclinar para ir para dentro do túmulo. Pedro vê os panos de linho no túmulo, um pano para a cabeça e nenhum corpo. Naqueles dias, as pessoas provavelmente colocavam um pano de cabeça ao redor da cabeça de uma pessoa morta para impedir que a boca abra. O pano de cabeça estava separado dos outros panos de linho para o corpo. Isso pode significar que o pano de cabeça foi deixado na mesma forma de quando foi colocado ao redor da cabeça de Jesus, mas isso não é claro.</w:t>
      </w:r>
    </w:p>
    <w:p>
      <w:pPr/>
      <w:r>
        <w:rPr>
          <w:lang w:val="pt_PT" w:bidi="pt_PT"/>
        </w:rPr>
      </w:r>
      <w:r>
        <w:rPr>
          <w:lang w:val="pt_PT" w:bidi="pt_PT"/>
        </w:rPr>
        <w:t>O outro discípulo agora vai para dentro do túmulo. É provável que esse discípulo também tenha visto os panos de linho e o pano de cabeça na prateleira do túmulo. Esse discípulo vê, e ele acredita. Isso não significa que Pedro não acreditou, mas nada nessa passagem nos diz a reação de Pedro. É provável que esse discípulo acredita que Jesus está vivo e não morto por ver o túmulo vazio com apenas panos de linho e não o corpo. O discípulo não pensa que alguém roubou o corpo de Jesus.</w:t>
      </w:r>
    </w:p>
    <w:p>
      <w:pPr/>
      <w:r>
        <w:rPr>
          <w:lang w:val="pt_PT" w:bidi="pt_PT"/>
        </w:rPr>
      </w:r>
      <w:r>
        <w:rPr>
          <w:lang w:val="pt_PT" w:bidi="pt_PT"/>
        </w:rPr>
        <w:t>João, o autor do livro, inclui algumas informações de fundo agora. Ele diz que Pedro e o outro discípulo ainda não entenderam das Escrituras que Jesus deve ressuscitar dos mortos. O outro discípulo acreditava que Jesus estava vivo por ver o túmulo vazio, e não por causa das Escrituras. Escrituras se referem ao Antigo Testamento. "Deve ressuscitar dos mortos" significa que Deus decidiu que Jesus voltaria à vida depois que ele morreu.</w:t>
      </w:r>
    </w:p>
    <w:p>
      <w:pPr/>
      <w:r>
        <w:rPr>
          <w:lang w:val="pt_PT" w:bidi="pt_PT"/>
        </w:rPr>
      </w:r>
      <w:r>
        <w:rPr>
          <w:lang w:val="pt_PT" w:bidi="pt_PT"/>
        </w:rPr>
        <w:t>Na lei judaica, é necessário que dois homens testemunhem algo. Pedro e o outro discípulo testemunharam o túmulo vazio, o que verifica a verdade do túmulo vazio. Muitos judeus não consideravam o testemunho de uma mulher confiável, então é possível que algumas pessoas não acreditassem em Maria se ela fosse a única que viu o túmulo vazio. Pedro e o outro discípulo agora voltam para onde eles estavam ficando em Jerusalém.</w:t>
      </w:r>
    </w:p>
    <w:p>
      <w:pPr/>
      <w:r>
        <w:rPr>
          <w:lang w:val="pt_PT" w:bidi="pt_PT"/>
        </w:rPr>
      </w:r>
      <w:r>
        <w:rPr>
          <w:lang w:val="pt_PT" w:bidi="pt_PT"/>
        </w:rPr>
        <w:t>Parem aqui e discutam essa pergunta em grupo: que tipo de pessoa em sua cultura é considerada uma "boa testemunha" quando algo importante acontece? Pausem este áudio aqui.</w:t>
      </w:r>
    </w:p>
    <w:p>
      <w:pPr/>
      <w:r>
        <w:rPr>
          <w:lang w:val="pt_PT" w:bidi="pt_PT"/>
        </w:rPr>
      </w:r>
      <w:r>
        <w:rPr>
          <w:lang w:val="pt_PT" w:bidi="pt_PT"/>
        </w:rPr>
        <w:t>Agora, Maria está de volta no túmulo novamente. Ela seguiu os dois discípulos de volta para o túmulo e ficou lá depois que eles saíram. Ela está chorando ao lado do túmulo. Enquanto ela está chorando, ela se curva e olha para dentro do túmulo. Ela vê dois anjos em roupas brancas dentro do túmulo. Um anjo é um mensageiro de Deus, e as roupas brancas mostram que os anjos estão do céu. Os anjos estão sentados na prateleira no túmulo. Um anjo está onde a cabeça de Jesus havia estado, e um anjo está onde os pés de Jesus haviam estado. Não sabemos se Maria vê ou não algum pano de linho no túmulo. A parte mais importante é que o corpo de Jesus não está no túmulo.</w:t>
      </w:r>
    </w:p>
    <w:p>
      <w:pPr/>
      <w:r>
        <w:rPr>
          <w:lang w:val="pt_PT" w:bidi="pt_PT"/>
        </w:rPr>
      </w:r>
      <w:r>
        <w:rPr>
          <w:lang w:val="pt_PT" w:bidi="pt_PT"/>
        </w:rPr>
        <w:t>Parem aqui e discutam essa pergunta em grupo: discutam que cor de roupas as pessoas usam quando alguém morre. Que tipos de costumes vocês têm em sua cultura sobre cores de roupas para usar em certos momentos? Pausem este áudio aqui.</w:t>
      </w:r>
    </w:p>
    <w:p>
      <w:pPr/>
      <w:r>
        <w:rPr>
          <w:lang w:val="pt_PT" w:bidi="pt_PT"/>
        </w:rPr>
      </w:r>
      <w:r>
        <w:rPr>
          <w:lang w:val="pt_PT" w:bidi="pt_PT"/>
        </w:rPr>
        <w:t>Os anjos perguntam a Maria por que ela está chorando. Os anjos a chamam de "mulher", que era uma maneira educada de falar com uma mulher durante o tempo de Jesus. Os anjos já sabem por que Maria está chorando. Eles também sabem que Jesus está vivo, e que Maria não precisa chorar. Maria responde aos anjos que ela está chorando porque ela ainda acredita que alguém levou o corpo de Jesus para longe do túmulo. Maria ainda acredita que Jesus está morto. Maria chama Jesus de "meu Senhor", que é uma maneira educada de falar sobre alguém com autoridade. Maria se afasta dos anjos e do túmulo. Ela vê Jesus em pé lá, mas ela não sabe que é Jesus no início. É possível que ele pareça um pouco diferente.</w:t>
      </w:r>
    </w:p>
    <w:p>
      <w:pPr/>
      <w:r>
        <w:rPr>
          <w:lang w:val="pt_PT" w:bidi="pt_PT"/>
        </w:rPr>
      </w:r>
      <w:r>
        <w:rPr>
          <w:lang w:val="pt_PT" w:bidi="pt_PT"/>
        </w:rPr>
        <w:t>Jesus faz duas perguntas a Maria: por que ela está chorando e quem ela está procurando. Novamente, a palavra "mulher" é uma maneira educada de falar com uma mulher. Jesus já sabe as respostas a suas perguntas — Maria está chorando porque ela pensa que Jesus ainda está morto. Maria pensava que Jesus era o jardineiro, ou alguém que trabalha em um jardim. O túmulo ficava em um jardim. Maria diz ao homem que se ele é aquele que moveu o corpo de Jesus, então diga a ela onde o corpo de Jesus está agora. Maria ainda não sabe que ela está falando com o próprio Jesus, e ela o chama de "senhor" como uma maneira respeitosa de falar com uma pessoa. No idioma original, essa palavra é a mesma palavra traduzida como "mestre". Ela quer encontrar o corpo de Jesus para que ela possa enterrá-lo novamente.</w:t>
      </w:r>
    </w:p>
    <w:p>
      <w:pPr/>
      <w:r>
        <w:rPr>
          <w:lang w:val="pt_PT" w:bidi="pt_PT"/>
        </w:rPr>
      </w:r>
      <w:r>
        <w:rPr>
          <w:lang w:val="pt_PT" w:bidi="pt_PT"/>
        </w:rPr>
        <w:t>Jesus chama Maria pelo nome, e então Maria se volta para Jesus. Maria finalmente reconhece Jesus quando ela ouve Jesus chamar seu nome. Ela chama Jesus de "Rabi". Essa é uma palavra no idioma hebraico que os judeus falam. Rabi significa "meu mestre". Um mestre é alguém que tem autoridade para ensinar sobre Deus, não apenas um mestre de escola. Jesus responde a Maria e diz a ela para não se agarrar a ele. Isso poderia significar que Maria já está se agarrando a Jesus, e Jesus quer que ela pare. Jesus diz a Maria que ele não ascendeu, ou subiu, para o Pai. O Pai significa Deus no céu. Algumas pessoas pensam que Jesus quer dizer que ele verá Maria novamente antes de ele retornar a Deus no céu. Outras pessoas pensam que Jesus quer que Maria se apresse e dê a mensagem aos discípulos. Jesus quer que eles saibam que logo ele irá para Deus no céu. Jesus não ficará na terra permanentemente.</w:t>
      </w:r>
    </w:p>
    <w:p>
      <w:pPr/>
      <w:r>
        <w:rPr>
          <w:lang w:val="pt_PT" w:bidi="pt_PT"/>
        </w:rPr>
      </w:r>
      <w:r>
        <w:rPr>
          <w:lang w:val="pt_PT" w:bidi="pt_PT"/>
        </w:rPr>
        <w:t>Jesus diz a Maria para ir para seus irmãos, o que significa os 11 discípulos. Nesse caso, "irmãos" não significa membros da família de Jesus. Jesus quer que Maria dê aos discípulos uma mensagem importante. A mensagem é que "Eu estou retornando para aquele que é meu Pai e seu Pai". Esse é o mesmo que é o Deus que Jesus adora e o Deus que os discípulos adoram. As frases "meu Pai", "seu Pai", "meu Deus" e "seu Deus" se referem todas ao mesmo Deus. Maria fez o que Jesus disse e foi para os discípulos. Ela disse a eles: "Vi o Senhor!" O que significa que ela viu Jesus vivo. Maria também disse aos discípulos tudo o que Jesus disse a ela para dizer.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20:1–18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Maria Madalena vai para o túmulo de Jesus cedo na manhã de domingo. Ela vê que a pedra foi retirada da entrada do túmulo, e ela pensa que alguém roubou o corpo de Jesus.</w:t>
      </w:r>
    </w:p>
    <w:p>
      <w:pPr/>
      <w:r>
        <w:rPr>
          <w:lang w:val="pt_PT" w:bidi="pt_PT"/>
        </w:rPr>
      </w:r>
      <w:r>
        <w:rPr>
          <w:b/>
          <w:lang w:val="pt_PT" w:bidi="pt_PT"/>
        </w:rPr>
        <w:t>Na segunda cena:</w:t>
      </w:r>
      <w:r>
        <w:rPr>
          <w:lang w:val="pt_PT" w:bidi="pt_PT"/>
        </w:rPr>
        <w:t xml:space="preserve"> Maria vai dizer a Pedro e o outro discípulo as notícias sobre o túmulo vazio.</w:t>
      </w:r>
    </w:p>
    <w:p>
      <w:pPr/>
      <w:r>
        <w:rPr>
          <w:lang w:val="pt_PT" w:bidi="pt_PT"/>
        </w:rPr>
      </w:r>
      <w:r>
        <w:rPr>
          <w:b/>
          <w:lang w:val="pt_PT" w:bidi="pt_PT"/>
        </w:rPr>
        <w:t>Na terceira cena:</w:t>
      </w:r>
      <w:r>
        <w:rPr>
          <w:lang w:val="pt_PT" w:bidi="pt_PT"/>
        </w:rPr>
        <w:t xml:space="preserve"> Pedro e o outro discípulo correm para o túmulo. Eles vêem os panos de linho no túmulo. O outro discípulo vê e crê.</w:t>
      </w:r>
    </w:p>
    <w:p>
      <w:pPr/>
      <w:r>
        <w:rPr>
          <w:lang w:val="pt_PT" w:bidi="pt_PT"/>
        </w:rPr>
      </w:r>
      <w:r>
        <w:rPr>
          <w:b/>
          <w:lang w:val="pt_PT" w:bidi="pt_PT"/>
        </w:rPr>
        <w:t>Na quarta cena:</w:t>
      </w:r>
      <w:r>
        <w:rPr>
          <w:lang w:val="pt_PT" w:bidi="pt_PT"/>
        </w:rPr>
        <w:t xml:space="preserve"> Maria Madalena vê dois anjos no túmulo. Ela também vê o próprio Jesus, mas no início, ela não o reconhece. Ela sabe que é Jesus quando ele diz seu nome. Jesus diz a Maria para dar aos discípulos uma mensagem.</w:t>
      </w:r>
    </w:p>
    <w:p>
      <w:pPr/>
      <w:r>
        <w:rPr>
          <w:lang w:val="pt_PT" w:bidi="pt_PT"/>
        </w:rPr>
      </w:r>
      <w:r>
        <w:rPr>
          <w:b/>
          <w:lang w:val="pt_PT" w:bidi="pt_PT"/>
        </w:rPr>
        <w:t>Na quinta cena:</w:t>
      </w:r>
      <w:r>
        <w:rPr>
          <w:lang w:val="pt_PT" w:bidi="pt_PT"/>
        </w:rPr>
        <w:t xml:space="preserve"> Maria vai para os discípulos e dá a eles a mensagem de Jesus. Ela também diz: "Vi o Senhor!"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 outro discípulo, aquele que Jesus amava</w:t>
      </w:r>
    </w:p>
    <w:p>
      <w:pPr>
        <w:pStyle w:val="ListBullet"/>
        <w:spacing w:line="240" w:lineRule="auto"/>
        <w:ind w:left="720"/>
      </w:pPr>
      <w:r>
        <w:rPr>
          <w:lang w:val="pt_PT" w:bidi="pt_PT"/>
        </w:rPr>
      </w:r>
      <w:r>
        <w:rPr>
          <w:lang w:val="pt_PT" w:bidi="pt_PT"/>
        </w:rPr>
        <w:t>Dois anjos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os discípulos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lembrem-se de que José de Arimateia e Nicodemos colocaram o corpo de Jesus em um novo túmulo na sexta-feira antes do início do sábado. Lembrem-se de que o túmulo está em um jardim. Quando a primeira cena começa nessa passagem, agora é domingo de manhã, o primeiro dia da semana. É muito cedo pela manhã, e Maria Madalena está vindo para visitar o túmulo de Jesus. Lembrem-se de que ela está ficando em Jerusalém, então não foi uma longa caminhada para o túmulo. Lembrem-se também que ela estava na crucificação na sexta-feira quando Jesus morreu. Não sabemos exatamente por que ela vem para o túmulo, mas quando ela chega, ela vê que a pedra foi movida da frente da entrada do túmulo. Maria acredita que alguém roubou o corpo de Jesus porque a pedra não está na frente da entrada do túmulo. Lembrem-se de que Maria não olha para dentro ou vai para dentro do túmulo nesse momento. Lembrem-se de que o túmulo era uma caverna cortada na rocha, e a entrada provavelmente tinha apenas um metro de altura.</w:t>
      </w:r>
    </w:p>
    <w:p>
      <w:pPr/>
      <w:r>
        <w:rPr>
          <w:lang w:val="pt_PT" w:bidi="pt_PT"/>
        </w:rPr>
      </w:r>
      <w:r>
        <w:rPr>
          <w:lang w:val="pt_PT" w:bidi="pt_PT"/>
        </w:rPr>
        <w:t xml:space="preserve">Parem aqui e olhem para imagens de um </w:t>
      </w:r>
      <w:r>
        <w:rPr>
          <w:lang w:val="pt_PT" w:bidi="pt_PT"/>
        </w:rPr>
        <w:t>túmulo, uma pedra grande</w:t>
      </w:r>
      <w:r>
        <w:rPr>
          <w:lang w:val="pt_PT" w:bidi="pt_PT"/>
        </w:rPr>
        <w:t xml:space="preserve"> e uma </w:t>
      </w:r>
      <w:r>
        <w:rPr>
          <w:lang w:val="pt_PT" w:bidi="pt_PT"/>
        </w:rPr>
        <w:t>prateleira de pedra em um túmulo</w:t>
      </w:r>
      <w:r>
        <w:rPr>
          <w:lang w:val="pt_PT" w:bidi="pt_PT"/>
        </w:rPr>
        <w:t xml:space="preserve"> novamente, se necessário. Pause o áudio aqui.</w:t>
      </w:r>
    </w:p>
    <w:p>
      <w:pPr/>
      <w:r>
        <w:rPr>
          <w:lang w:val="pt_PT" w:bidi="pt_PT"/>
        </w:rPr>
      </w:r>
      <w:r>
        <w:rPr>
          <w:lang w:val="pt_PT" w:bidi="pt_PT"/>
        </w:rPr>
        <w:t>Na segunda cena, Maria corre de volta para os discípulos em Jerusalém. Ela encontra Pedro e o discípulo que Jesus amava. Lembrem-se de que esse provavelmente é João, o autor desse livro. Ela diz a eles: "Eles levaram o Senhor para fora do túmulo, e não sabemos onde eles o colocaram". Lembrem-se de que ela ainda pensa que alguém roubou o corpo de Jesus e que Jesus ainda está morto.</w:t>
      </w:r>
    </w:p>
    <w:p>
      <w:pPr/>
      <w:r>
        <w:rPr>
          <w:lang w:val="pt_PT" w:bidi="pt_PT"/>
        </w:rPr>
      </w:r>
      <w:r>
        <w:rPr>
          <w:lang w:val="pt_PT" w:bidi="pt_PT"/>
        </w:rPr>
        <w:t>Na terceira cena: Pedro e o outro discípulo correm para o túmulo. Eles querem ver o que Maria está falando. O outro discípulo corre à frente e chega ao túmulo primeiro. Lembrem-se de que, mesmo que esse discípulo chegue primeiro ao túmulo, ele não vai para dentro. Ele se curva e olha para dentro. Ele vê os panos de linho no túmulo. Lembrem-se de que provavelmente havia luz fora para que o discípulo pudesse ver os panos.</w:t>
      </w:r>
    </w:p>
    <w:p>
      <w:pPr/>
      <w:r>
        <w:rPr>
          <w:lang w:val="pt_PT" w:bidi="pt_PT"/>
        </w:rPr>
      </w:r>
      <w:r>
        <w:rPr>
          <w:lang w:val="pt_PT" w:bidi="pt_PT"/>
        </w:rPr>
        <w:t xml:space="preserve">Parem aqui e, em grupo, olhem para uma imagem de </w:t>
      </w:r>
      <w:r>
        <w:rPr>
          <w:b/>
          <w:lang w:val="pt_PT" w:bidi="pt_PT"/>
        </w:rPr>
        <w:t>panos de linho</w:t>
      </w:r>
      <w:r>
        <w:rPr>
          <w:lang w:val="pt_PT" w:bidi="pt_PT"/>
        </w:rPr>
        <w:t xml:space="preserve"> novamente, se necessário. Pause o áudio aqui.</w:t>
      </w:r>
    </w:p>
    <w:p>
      <w:pPr/>
      <w:r>
        <w:rPr>
          <w:lang w:val="pt_PT" w:bidi="pt_PT"/>
        </w:rPr>
      </w:r>
      <w:r>
        <w:rPr>
          <w:lang w:val="pt_PT" w:bidi="pt_PT"/>
        </w:rPr>
        <w:t>Em seguida, Pedro chega ao túmulo. Pedro vai para dentro do túmulo e vê os panos de linho, e também um pano de rosto separadamente. Todos os panos provavelmente estavam na prateleira do túmulo. Lembrem-se de que o outro discípulo então vai para dentro do túmulo. Lembrem-se de que ele provavelmente vê a mesma coisa que Pedro — os panos de linho e o pano de rosto na prateleira do túmulo. Esse discípulo vê, e ele acredita. Lembrem-se de que esse discípulo acredita que Jesus está vivo com base no que ele vê no túmulo, e não com base nas Escrituras que dizem que Jesus ressuscitará dos mortos. Pedro e o outro discípulo deixam o túmulo e voltam para onde eles estão ficando em Jerusalém.</w:t>
      </w:r>
    </w:p>
    <w:p>
      <w:pPr/>
      <w:r>
        <w:rPr>
          <w:lang w:val="pt_PT" w:bidi="pt_PT"/>
        </w:rPr>
      </w:r>
      <w:r>
        <w:rPr>
          <w:lang w:val="pt_PT" w:bidi="pt_PT"/>
        </w:rPr>
        <w:t xml:space="preserve">Na quarta cena, Maria retornou para o túmulo novamente. Ela está de pé ao lado do túmulo, e ela está chorando. Lembrem-se de que Maria ainda acredita que alguém roubou o corpo de Jesus. Maria se abaixa e olha para dentro, e ela vê dois anjos. Os anjos estão vestidos de branco. Lembrem-se de que um anjo está em cada extremidade da prateleira onde o corpo de Jesus estava antes. Os anjos perguntam a Maria: "Mulher, por que você está chorando?" Lembrem-se de que eles já sabem que Maria está chorando porque ela pensa que Jesus ainda está morto. Novamente, a palavra "mulher" é uma maneira educada de falar com uma mulher. </w:t>
      </w:r>
    </w:p>
    <w:p>
      <w:pPr/>
      <w:r>
        <w:rPr>
          <w:lang w:val="pt_PT" w:bidi="pt_PT"/>
        </w:rPr>
      </w:r>
      <w:r>
        <w:rPr>
          <w:lang w:val="pt_PT" w:bidi="pt_PT"/>
        </w:rPr>
        <w:t>Parem aqui e discutam essa pergunta em grupo: falem sobre qual palavra vocês usam como um termo de respeito quando vocês falam com uma mulher em sua cultura. Pausem este áudio aqui.</w:t>
      </w:r>
    </w:p>
    <w:p>
      <w:pPr/>
      <w:r>
        <w:rPr>
          <w:lang w:val="pt_PT" w:bidi="pt_PT"/>
        </w:rPr>
      </w:r>
      <w:r>
        <w:rPr>
          <w:lang w:val="pt_PT" w:bidi="pt_PT"/>
        </w:rPr>
        <w:t>Maria diz aos dois anjos que ela está chorando porque alguém roubou o corpo de Jesus. Lembrem-se de que Maria chama Jesus de "meu Senhor". Ela está de frente para os anjos dentro do túmulo enquanto eles falam juntos. Então, ela se afasta dos anjos. Maria vê alguém de pé lá, mas ela não o reconhece. É Jesus. Jesus e Maria agora têm uma conversa. Jesus faz a ela duas perguntas: por que ela está chorando e quem ela está procurando. Jesus já sabe a resposta a essas duas perguntas. Jesus sabe que Maria está chorando porque ela pensa que Jesus ainda está morto e alguém moveu seu corpo. Jesus também sabe que Maria está procurando Jesus, e as pessoas que podem ter movido o corpo de Jesus.</w:t>
      </w:r>
    </w:p>
    <w:p>
      <w:pPr/>
      <w:r>
        <w:rPr>
          <w:lang w:val="pt_PT" w:bidi="pt_PT"/>
        </w:rPr>
      </w:r>
      <w:r>
        <w:rPr>
          <w:lang w:val="pt_PT" w:bidi="pt_PT"/>
        </w:rPr>
        <w:t>Maria responde a Jesus, e ela pensa que Jesus é o jardineiro. Lembrem-se de que ela o chama de "senhor" e ela pergunta a ele educadamente se ele pode dizer a ela onde o corpo de Jesus está.</w:t>
      </w:r>
    </w:p>
    <w:p>
      <w:pPr/>
      <w:r>
        <w:rPr>
          <w:lang w:val="pt_PT" w:bidi="pt_PT"/>
        </w:rPr>
      </w:r>
      <w:r>
        <w:rPr>
          <w:lang w:val="pt_PT" w:bidi="pt_PT"/>
        </w:rPr>
        <w:t>Parem aqui e discutam essa pergunta em grupo: falem sobre se seria mais natural em seu idioma usar uma pergunta ou uma declaração aqui quando Maria faz seu pedido de Jesus. Alguns exemplos poderiam ser: "Por favor, diga me onde você o colocou", ou "Você poderia me dizer onde você colocou seu corpo?" Pausem este áudio aqui.</w:t>
      </w:r>
    </w:p>
    <w:p>
      <w:pPr/>
      <w:r>
        <w:rPr>
          <w:lang w:val="pt_PT" w:bidi="pt_PT"/>
        </w:rPr>
      </w:r>
      <w:r>
        <w:rPr>
          <w:lang w:val="pt_PT" w:bidi="pt_PT"/>
        </w:rPr>
        <w:t>Em seguida, Jesus diz o nome de Maria. Ouvir seu nome finalmente ajuda Maria a reconhecer quem Jesus é. Maria se volta para Jesus agora e ela chama Jesus de "Rabi", que significa "meu mestre".</w:t>
      </w:r>
    </w:p>
    <w:p>
      <w:pPr/>
      <w:r>
        <w:rPr>
          <w:lang w:val="pt_PT" w:bidi="pt_PT"/>
        </w:rPr>
      </w:r>
      <w:r>
        <w:rPr>
          <w:lang w:val="pt_PT" w:bidi="pt_PT"/>
        </w:rPr>
        <w:t>Jesus dá a Maria uma mensagem para dizer aos discípulos. Lembrem-se de que Maria provavelmente já está se agarrando a Jesus — ele estava dizendo para parar o que ela já estava fazendo. Jesus não quer que Maria se agarre a ele porque ele ainda não subiu para seu Pai no céu. Jesus quer que Maria diga aos discípulos: "Eu estou retornando para meu Pai e seu Pai, a meu Deus e seu Deus". Lembrem-se de que tudo isso se refere ao mesmo Deus.</w:t>
      </w:r>
    </w:p>
    <w:p>
      <w:pPr/>
      <w:r>
        <w:rPr>
          <w:lang w:val="pt_PT" w:bidi="pt_PT"/>
        </w:rPr>
      </w:r>
      <w:r>
        <w:rPr>
          <w:lang w:val="pt_PT" w:bidi="pt_PT"/>
        </w:rPr>
        <w:t>Na quinta cena, Maria obedece ao que Jesus diz a ela para fazer. Maria deixa o túmulo e retorna para os discípulos em Jerusalém. Ela diz a eles: "Vi o Senhor!" Ela também diz a eles tudo o que Jesus diz a ela para dizer.</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20:1–18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5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Maria Madalena</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 outro discípulo, aquele que Jesus amava</w:t>
      </w:r>
    </w:p>
    <w:p>
      <w:pPr>
        <w:pStyle w:val="ListBullet"/>
        <w:spacing w:line="240" w:lineRule="auto"/>
        <w:ind w:left="720"/>
      </w:pPr>
      <w:r>
        <w:rPr>
          <w:lang w:val="pt_PT" w:bidi="pt_PT"/>
        </w:rPr>
      </w:r>
      <w:r>
        <w:rPr>
          <w:lang w:val="pt_PT" w:bidi="pt_PT"/>
        </w:rPr>
        <w:t>Dois anjos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os discípulos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Maria Madalena vem para o túmulo cedo na manhã de domingo. Ainda está escuro do lado de fora. Ela chega ao túmulo, e ela vê que alguém rolou a pedra para longe da entrada do túmulo.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Maria: “O que você está sentindo?” A pessoa pode responder coisas como: "Chocada pela pedra ter sido movida da entrada do túmulo", ou "Pensando que alguém roubou o corpo de Jesus do túmulo", ou "Precisando compartilhar essas notícias terríveis com alguém imediatamente", ou "Desesperada para que alguns homens venham ver o que eu vi — sei que as pessoas não acreditarão em meu testemunho, uma vez que sou uma mulher".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Maria corre de volta para Jerusalém. Ela diz a Pedro e ao discípulo que Jesus amava que alguém levou o corpo de Jesus do túmulo.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Pedro e o outro discípulo: "O que vocês estão sentindo?" As pessoas podem responder coisas como: "Me perguntando o que Maria quer dizer com essas notícias terríveis", ou "Precisando ir ver o túmulo para saber o que ela está falando", ou "Me perguntando quem poderia ter roubado o corpo de Jesus do túmulo".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Pedro e o outro discípulo correm para o túmulo. O outro discípulo corre mais rápido do que Pedro. O outro discípulo chega ao túmulo primeiro e olha para dentro do túmulo. Ele vê panos de linho no túmulo e nenhum corpo.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outro discípulo: “O que você está sentindo?” A pessoa pode responder coisas como: "Onde está o corpo de Jesus?" ou "Não tenho certeza de se quero ir para dentro do túmulo ou não", ou "Chocado por Maria estar dizendo a verdade sobre a pedra sendo movida da entrada do túmulo".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Pedro chega ao túmulo agora. Pedro vai para dentro do túmulo e vê os panos de linho, e também um pano de rosto separadamente. Lembrem-se de que o outro discípulo então vai para dentro do túmulo. O outro discípulo vê e crê. Eles ainda não entendem que as Escrituras dizem que Jesus deve ressuscitar dos mortos. Eles voltam para onde eles estão ficando em Jerusalém.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A pessoa pode responder coisas como: "Surpreso pelo corpo de Jesus não estar no túmulo", ou "Pensando onde Jesus poderia estar agora", ou "Não tenho certeza do que pensar sobre o túmulo vazio".</w:t>
      </w:r>
    </w:p>
    <w:p>
      <w:pPr>
        <w:pStyle w:val="ListBullet"/>
        <w:spacing w:line="240" w:lineRule="auto"/>
        <w:ind w:left="720"/>
      </w:pPr>
      <w:r>
        <w:rPr>
          <w:lang w:val="pt_PT" w:bidi="pt_PT"/>
        </w:rPr>
      </w:r>
      <w:r>
        <w:rPr>
          <w:lang w:val="pt_PT" w:bidi="pt_PT"/>
        </w:rPr>
        <w:t>Perguntem à pessoa que interpreta o outro discípulo: “O que você está sentindo?” A pessoa pode responder coisas como: "Acreditando que Jesus está vivo novamente", ou "Me perguntando quando o veremos", ou "Tentando entender como isso aconteceu".</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Maria volta para o túmulo novamente. Ela está de pé ao lado do túmulo, e ela está chorando. Ela se curva para olhar para dentro do túmulo, e ela vê dois anjos de branco sentados nas extremidades da prateleira. Os anjos perguntam a ela: "Por que você está chorando?"</w:t>
      </w:r>
    </w:p>
    <w:p>
      <w:pPr/>
      <w:r>
        <w:rPr>
          <w:lang w:val="pt_PT" w:bidi="pt_PT"/>
        </w:rPr>
      </w:r>
      <w:r>
        <w:rPr>
          <w:lang w:val="pt_PT" w:bidi="pt_PT"/>
        </w:rPr>
        <w:t>Maria responde que ela está chorando porque alguém levou o corpo de seu senhor e ela não sabe onde ele está.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Maria: “O que você está sentindo?” A pessoa pode responder coisas como: "Me perguntando por que esses anjos estão no túmulo", ou "Ainda chocada por alguém ter roubado o corpo de Jesus de seu túmulo", ou "Ainda chocada por alguém ter roubado o corpo de Jesus de seu túmulo", ou "Ainda chocada com a morte de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Maria se vira e vê um homem no jardim. É Jesus, mas ela não o reconhece no início. Jesus pergunta a Maria: "Por que você está chorando? Quem você está procurando?”</w:t>
      </w:r>
    </w:p>
    <w:p>
      <w:pPr/>
      <w:r>
        <w:rPr>
          <w:lang w:val="pt_PT" w:bidi="pt_PT"/>
        </w:rPr>
      </w:r>
      <w:r>
        <w:rPr>
          <w:lang w:val="pt_PT" w:bidi="pt_PT"/>
        </w:rPr>
        <w:t>Maria pensa que Jesus é o jardineiro, então ela pergunta a Jesus se ele sabe onde o corpo de Jesus está agora. Jesus chama Maria pelo nome, e então Maria se volta para Jesus. Ela o reconhece e o chama de "Rabi", que significa "meu mestre".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 "Feliz por Maria finalmente me reconhecer", ou "Cheio de compaixão por ela, uma vez que ela ainda está sofrendo e não entende", ou "Querendo que os outros discípulos saibam que eu estou vivo também".</w:t>
      </w:r>
    </w:p>
    <w:p>
      <w:pPr>
        <w:pStyle w:val="ListBullet"/>
        <w:spacing w:line="240" w:lineRule="auto"/>
        <w:ind w:left="720"/>
      </w:pPr>
      <w:r>
        <w:rPr>
          <w:lang w:val="pt_PT" w:bidi="pt_PT"/>
        </w:rPr>
      </w:r>
      <w:r>
        <w:rPr>
          <w:lang w:val="pt_PT" w:bidi="pt_PT"/>
        </w:rPr>
        <w:t>Além disso, pergunte à pessoa que interpreta Maria: “O que você está sentindo?” A pessoa pode responder coisas como: "Chocada por Jesus estar vivo!" ou "Confusa sobre como Jesus poderia estar vivo quando o vi morrer na cruz na sexta-feira", ou "Querendo me agarrar a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Maria provavelmente estende a mão e se agarra a Jesus. Jesus diz a Maria para não se agarrar a ele porque ele ainda não subiu para seu Pai no céu. Jesus diz a ela para voltar para os discípulos para dar a eles uma mensagem. A mensagem é: "Eu estou retornando para meu Pai e seu Pai, a meu Deus e seu Deus".</w:t>
      </w:r>
    </w:p>
    <w:p>
      <w:pPr/>
      <w:r>
        <w:rPr>
          <w:lang w:val="pt_PT" w:bidi="pt_PT"/>
        </w:rPr>
      </w:r>
      <w:r>
        <w:rPr>
          <w:lang w:val="pt_PT" w:bidi="pt_PT"/>
        </w:rPr>
        <w:t>Maria deixa o túmulo e vai para os discípulos. Ela diz a eles: "Vi o Senhor!" Ela também diz a eles a mensagem que Jesus disse para dar 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"Poderia realmente ser verdade que Jesus está vivo?" ou "Acreditando nas notícias de Maria de que Jesus voltou dos mortos", ou "Querendo ver Jesus vivo".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20:1–18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Maria Madalena foi para o túmulo cedo pela manhã do primeiro dia da semana. Maria é da aldeia de Madala, e ela estava na cruz quando Jesus morreu. Na cultura judaica, o primeiro dia da semana é domingo.</w:t>
      </w:r>
    </w:p>
    <w:p>
      <w:pPr/>
      <w:r>
        <w:rPr>
          <w:lang w:val="pt_PT" w:bidi="pt_PT"/>
        </w:rPr>
      </w:r>
      <w:r>
        <w:rPr>
          <w:lang w:val="pt_PT" w:bidi="pt_PT"/>
        </w:rPr>
        <w:t xml:space="preserve">Um </w:t>
      </w:r>
      <w:r>
        <w:rPr>
          <w:b/>
          <w:lang w:val="pt_PT" w:bidi="pt_PT"/>
        </w:rPr>
        <w:t>túmulo</w:t>
      </w:r>
      <w:r>
        <w:rPr>
          <w:lang w:val="pt_PT" w:bidi="pt_PT"/>
        </w:rPr>
        <w:t xml:space="preserve"> muitas vezes era uma caverna cavada no lado de uma colina. Provavelmente havia uma pedra grande na frente do túmulo para proteger o corpo. Usem a mesma palavra para túmulo que vocês usaram em passagens anteriores. Para mais informações sobre </w:t>
      </w:r>
      <w:r>
        <w:rPr>
          <w:lang w:val="pt_PT" w:bidi="pt_PT"/>
        </w:rPr>
        <w:t>túmulo</w:t>
      </w:r>
      <w:r>
        <w:rPr>
          <w:lang w:val="pt_PT" w:bidi="pt_PT"/>
        </w:rPr>
        <w:t xml:space="preserve">, consultem o Glossário Mestre. </w:t>
      </w:r>
    </w:p>
    <w:p>
      <w:pPr/>
      <w:r>
        <w:rPr>
          <w:lang w:val="pt_PT" w:bidi="pt_PT"/>
        </w:rPr>
      </w:r>
      <w:r>
        <w:rPr>
          <w:lang w:val="pt_PT" w:bidi="pt_PT"/>
        </w:rPr>
        <w:t xml:space="preserve">Parem aqui e olhem para imagens de um </w:t>
      </w:r>
      <w:r>
        <w:rPr>
          <w:lang w:val="pt_PT" w:bidi="pt_PT"/>
        </w:rPr>
        <w:t>túmulo, uma pedra grande</w:t>
      </w:r>
      <w:r>
        <w:rPr>
          <w:lang w:val="pt_PT" w:bidi="pt_PT"/>
        </w:rPr>
        <w:t xml:space="preserve"> e uma </w:t>
      </w:r>
      <w:r>
        <w:rPr>
          <w:lang w:val="pt_PT" w:bidi="pt_PT"/>
        </w:rPr>
        <w:t>prateleira de pedra</w:t>
      </w:r>
      <w:r>
        <w:rPr>
          <w:lang w:val="pt_PT" w:bidi="pt_PT"/>
        </w:rPr>
        <w:t xml:space="preserve"> em um túmulo novamente, se necessário. Pause o áudio aqui.</w:t>
      </w:r>
    </w:p>
    <w:p>
      <w:pPr/>
      <w:r>
        <w:rPr>
          <w:lang w:val="pt_PT" w:bidi="pt_PT"/>
        </w:rPr>
      </w:r>
      <w:r>
        <w:rPr>
          <w:lang w:val="pt_PT" w:bidi="pt_PT"/>
        </w:rPr>
        <w:t xml:space="preserve">Simão Pedro e o discípulo que Jesus amava são dois dos 12 discípulos de Jesus. Os </w:t>
      </w:r>
      <w:r>
        <w:rPr>
          <w:b/>
          <w:lang w:val="pt_PT" w:bidi="pt_PT"/>
        </w:rPr>
        <w:t>discípulos</w:t>
      </w:r>
      <w:r>
        <w:rPr>
          <w:lang w:val="pt_PT" w:bidi="pt_PT"/>
        </w:rPr>
        <w:t xml:space="preserve"> seguiam Jesus e aprendiam com ele. Usem a mesma palavra para discípulo que vocês usaram em passagens anteriores. Para mais informações sobre </w:t>
      </w:r>
      <w:r>
        <w:rPr>
          <w:lang w:val="pt_PT" w:bidi="pt_PT"/>
        </w:rPr>
        <w:t>discípulo</w:t>
      </w:r>
      <w:r>
        <w:rPr>
          <w:lang w:val="pt_PT" w:bidi="pt_PT"/>
        </w:rPr>
        <w:t>, consulte o Glossário Mestre.</w:t>
      </w:r>
    </w:p>
    <w:p>
      <w:pPr/>
      <w:r>
        <w:rPr>
          <w:lang w:val="pt_PT" w:bidi="pt_PT"/>
        </w:rPr>
      </w:r>
      <w:r>
        <w:rPr>
          <w:lang w:val="pt_PT" w:bidi="pt_PT"/>
        </w:rPr>
        <w:t xml:space="preserve">Maria disse a Simão Pedro e ao outro discípulo: "Eles levaram o Senhor para fora do túmulo". </w:t>
      </w:r>
      <w:r>
        <w:rPr>
          <w:b/>
          <w:lang w:val="pt_PT" w:bidi="pt_PT"/>
        </w:rPr>
        <w:t>Senhor</w:t>
      </w:r>
      <w:r>
        <w:rPr>
          <w:lang w:val="pt_PT" w:bidi="pt_PT"/>
        </w:rPr>
        <w:t xml:space="preserve"> era um termo de respeito para Jesus que poderia ser traduzido "mestre". Também era uma maneira dos seguidores de Jesus se referirem a Jesus como Deus e mestre. Usem a mesma palavra para "Senhor"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O outro discípulo chega ao túmulo primeiro. Ele se abaixa para olhar para dentro do túmulo porque a entrada do túmulo tinha apenas um metro de altura. Ele vê panos de linho no túmulo.</w:t>
      </w:r>
    </w:p>
    <w:p>
      <w:pPr/>
      <w:r>
        <w:rPr>
          <w:lang w:val="pt_PT" w:bidi="pt_PT"/>
        </w:rPr>
      </w:r>
      <w:r>
        <w:rPr>
          <w:lang w:val="pt_PT" w:bidi="pt_PT"/>
        </w:rPr>
        <w:t xml:space="preserve">Parem aqui e, em grupo, olhem para uma imagem de </w:t>
      </w:r>
      <w:r>
        <w:rPr>
          <w:b/>
          <w:lang w:val="pt_PT" w:bidi="pt_PT"/>
        </w:rPr>
        <w:t>panos de linho</w:t>
      </w:r>
      <w:r>
        <w:rPr>
          <w:lang w:val="pt_PT" w:bidi="pt_PT"/>
        </w:rPr>
        <w:t xml:space="preserve"> novamente, se necessário. Pause o áudio aqui.</w:t>
      </w:r>
    </w:p>
    <w:p>
      <w:pPr/>
      <w:r>
        <w:rPr>
          <w:lang w:val="pt_PT" w:bidi="pt_PT"/>
        </w:rPr>
      </w:r>
      <w:r>
        <w:rPr>
          <w:lang w:val="pt_PT" w:bidi="pt_PT"/>
        </w:rPr>
        <w:t xml:space="preserve">Pedro chega ao túmulo e vai para dentro do túmulo. Ele vê os panos de linho e também um pano de rosto separadamente no túmulo. O outro discípulo então olha para dentro do túmulo também. Ele vê e </w:t>
      </w:r>
      <w:r>
        <w:rPr>
          <w:b/>
          <w:lang w:val="pt_PT" w:bidi="pt_PT"/>
        </w:rPr>
        <w:t>crê</w:t>
      </w:r>
      <w:r>
        <w:rPr>
          <w:lang w:val="pt_PT" w:bidi="pt_PT"/>
        </w:rPr>
        <w:t xml:space="preserve">. </w:t>
      </w:r>
      <w:r>
        <w:rPr>
          <w:b/>
          <w:lang w:val="pt_PT" w:bidi="pt_PT"/>
        </w:rPr>
        <w:t>Crer</w:t>
      </w:r>
      <w:r>
        <w:rPr>
          <w:lang w:val="pt_PT" w:bidi="pt_PT"/>
        </w:rPr>
        <w:t xml:space="preserve"> significa que o outro discípulo acredita que Jesus está vivo e não mais morto. Usem a mesma palavra para crer que vocês usaram em passagens anteriores. Para mais informações sobre </w:t>
      </w:r>
      <w:r>
        <w:rPr>
          <w:lang w:val="pt_PT" w:bidi="pt_PT"/>
        </w:rPr>
        <w:t>crença</w:t>
      </w:r>
      <w:r>
        <w:rPr>
          <w:lang w:val="pt_PT" w:bidi="pt_PT"/>
        </w:rPr>
        <w:t>, consulte o Glossário Mestre.</w:t>
      </w:r>
    </w:p>
    <w:p>
      <w:pPr/>
      <w:r>
        <w:rPr>
          <w:lang w:val="pt_PT" w:bidi="pt_PT"/>
        </w:rPr>
      </w:r>
      <w:r>
        <w:rPr>
          <w:lang w:val="pt_PT" w:bidi="pt_PT"/>
        </w:rPr>
        <w:t xml:space="preserve">Pedro e o outro discípulo ainda não entenderam o que as </w:t>
      </w:r>
      <w:r>
        <w:rPr>
          <w:b/>
          <w:lang w:val="pt_PT" w:bidi="pt_PT"/>
        </w:rPr>
        <w:t>Escrituras</w:t>
      </w:r>
      <w:r>
        <w:rPr>
          <w:lang w:val="pt_PT" w:bidi="pt_PT"/>
        </w:rPr>
        <w:t xml:space="preserve"> disseram sobre Jesus voltando dos mortos. As Escrituras durante o tempo de Jesus eram os livros do Antigo Testamento da Bíblia. Usem a mesma palavra para escrituras que vocês usaram em passagens anteriores. Para mais informações sobre </w:t>
      </w:r>
      <w:r>
        <w:rPr>
          <w:lang w:val="pt_PT" w:bidi="pt_PT"/>
        </w:rPr>
        <w:t>escrituras</w:t>
      </w:r>
      <w:r>
        <w:rPr>
          <w:lang w:val="pt_PT" w:bidi="pt_PT"/>
        </w:rPr>
        <w:t xml:space="preserve">, consulte o Glossário Mestre. </w:t>
      </w:r>
    </w:p>
    <w:p>
      <w:pPr/>
      <w:r>
        <w:rPr>
          <w:lang w:val="pt_PT" w:bidi="pt_PT"/>
        </w:rPr>
      </w:r>
      <w:r>
        <w:rPr>
          <w:lang w:val="pt_PT" w:bidi="pt_PT"/>
        </w:rPr>
        <w:t xml:space="preserve">Maria viu dois anjos dentro do túmulo. Um </w:t>
      </w:r>
      <w:r>
        <w:rPr>
          <w:b/>
          <w:lang w:val="pt_PT" w:bidi="pt_PT"/>
        </w:rPr>
        <w:t>anjo</w:t>
      </w:r>
      <w:r>
        <w:rPr>
          <w:lang w:val="pt_PT" w:bidi="pt_PT"/>
        </w:rPr>
        <w:t xml:space="preserve"> é um mensageiro de Deus. Usem a mesma palavra para anjos que vocês usaram em passagens anteriores. Para mais informações sobre </w:t>
      </w:r>
      <w:r>
        <w:rPr>
          <w:lang w:val="pt_PT" w:bidi="pt_PT"/>
        </w:rPr>
        <w:t>anjos</w:t>
      </w:r>
      <w:r>
        <w:rPr>
          <w:lang w:val="pt_PT" w:bidi="pt_PT"/>
        </w:rPr>
        <w:t>, consultem o Glossário Mestre.</w:t>
      </w:r>
    </w:p>
    <w:p>
      <w:pPr/>
      <w:r>
        <w:rPr>
          <w:lang w:val="pt_PT" w:bidi="pt_PT"/>
        </w:rPr>
      </w:r>
      <w:r>
        <w:rPr>
          <w:lang w:val="pt_PT" w:bidi="pt_PT"/>
        </w:rPr>
        <w:t xml:space="preserve">Jesus fala com Maria, mas ela pensa no início que ele é o </w:t>
      </w:r>
      <w:r>
        <w:rPr>
          <w:b/>
          <w:lang w:val="pt_PT" w:bidi="pt_PT"/>
        </w:rPr>
        <w:t>jardineiro</w:t>
      </w:r>
      <w:r>
        <w:rPr>
          <w:lang w:val="pt_PT" w:bidi="pt_PT"/>
        </w:rPr>
        <w:t>, a pessoa que cuida do jardim. O túmulo está em um jardim.</w:t>
      </w:r>
    </w:p>
    <w:p>
      <w:pPr/>
      <w:r>
        <w:rPr>
          <w:lang w:val="pt_PT" w:bidi="pt_PT"/>
        </w:rPr>
      </w:r>
      <w:r>
        <w:rPr>
          <w:lang w:val="pt_PT" w:bidi="pt_PT"/>
        </w:rPr>
        <w:t xml:space="preserve">Maria reconhece Jesus quando ele diz seu nome. Então Maria diz "Rabi". Isso significa "meu mestre" em </w:t>
      </w:r>
      <w:r>
        <w:rPr>
          <w:b/>
          <w:lang w:val="pt_PT" w:bidi="pt_PT"/>
        </w:rPr>
        <w:t>hebraico</w:t>
      </w:r>
      <w:r>
        <w:rPr>
          <w:lang w:val="pt_PT" w:bidi="pt_PT"/>
        </w:rPr>
        <w:t>. Rabi é a mesma palavra que "</w:t>
      </w:r>
      <w:r>
        <w:rPr>
          <w:b/>
          <w:lang w:val="pt_PT" w:bidi="pt_PT"/>
        </w:rPr>
        <w:t>mestre</w:t>
      </w:r>
      <w:r>
        <w:rPr>
          <w:lang w:val="pt_PT" w:bidi="pt_PT"/>
        </w:rPr>
        <w:t xml:space="preserve">". Hebraico é o idioma que os judeus falam. Usem as mesmas palavras para hebraico e rabi que vocês usaram em passagens anteriores. Para mais informações sobre </w:t>
      </w:r>
      <w:r>
        <w:rPr>
          <w:lang w:val="pt_PT" w:bidi="pt_PT"/>
        </w:rPr>
        <w:t>hebraico</w:t>
      </w:r>
      <w:r>
        <w:rPr>
          <w:lang w:val="pt_PT" w:bidi="pt_PT"/>
        </w:rPr>
        <w:t xml:space="preserve"> e </w:t>
      </w:r>
      <w:r>
        <w:rPr>
          <w:lang w:val="pt_PT" w:bidi="pt_PT"/>
        </w:rPr>
        <w:t>rabi</w:t>
      </w:r>
      <w:r>
        <w:rPr>
          <w:lang w:val="pt_PT" w:bidi="pt_PT"/>
        </w:rPr>
        <w:t>, consultem o Glossário Mestre.</w:t>
      </w:r>
    </w:p>
    <w:p>
      <w:pPr/>
      <w:r>
        <w:rPr>
          <w:lang w:val="pt_PT" w:bidi="pt_PT"/>
        </w:rPr>
      </w:r>
      <w:r>
        <w:rPr>
          <w:lang w:val="pt_PT" w:bidi="pt_PT"/>
        </w:rPr>
        <w:t xml:space="preserve">Jesus diz a Maria para não se agarrar a ele porque ele ainda não subiu para seu Pai no céu. Pai significa o Deus Pai de Jesus no céu. Jesus diz a Maria para dar aos discípulos uma mensagem. </w:t>
      </w:r>
      <w:r>
        <w:rPr>
          <w:b/>
          <w:lang w:val="pt_PT" w:bidi="pt_PT"/>
        </w:rPr>
        <w:t>Irmãos</w:t>
      </w:r>
      <w:r>
        <w:rPr>
          <w:lang w:val="pt_PT" w:bidi="pt_PT"/>
        </w:rPr>
        <w:t xml:space="preserve"> significa seus discípulos, e não seus irmãos parentes de sangue.</w:t>
      </w:r>
    </w:p>
    <w:p>
      <w:pPr/>
      <w:r>
        <w:rPr>
          <w:lang w:val="pt_PT" w:bidi="pt_PT"/>
        </w:rPr>
      </w:r>
      <w:r>
        <w:rPr>
          <w:lang w:val="pt_PT" w:bidi="pt_PT"/>
        </w:rPr>
        <w:t xml:space="preserve">A mensagem é: "Eu estou retornando para meu Pai e seu Pai, a meu Deus e seu Deus". </w:t>
      </w:r>
      <w:r>
        <w:rPr>
          <w:b/>
          <w:lang w:val="pt_PT" w:bidi="pt_PT"/>
        </w:rPr>
        <w:t>Pai</w:t>
      </w:r>
      <w:r>
        <w:rPr>
          <w:lang w:val="pt_PT" w:bidi="pt_PT"/>
        </w:rPr>
        <w:t xml:space="preserve"> significa o Deus Pai de Jesus no céu, e essa é a mesma pessoa que o Deus que todos eles adoram.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20:19–31</w:t>
      </w:r>
      <w:r>
        <w:rPr>
          <w:lang w:val="pt_PT" w:bidi="pt_PT"/>
        </w:rPr>
      </w:r>
    </w:p>
    <w:p>
      <w:pPr>
        <w:pStyle w:val="Heading3"/>
      </w:pPr>
      <w:r>
        <w:rPr>
          <w:lang w:val="pt_PT" w:bidi="pt_PT"/>
        </w:rPr>
        <w:t>Ouvir e Sentir</w:t>
      </w:r>
    </w:p>
    <w:p>
      <w:pPr/>
      <w:r>
        <w:rPr>
          <w:lang w:val="pt_PT" w:bidi="pt_PT"/>
        </w:rPr>
      </w:r>
      <w:r>
        <w:rPr>
          <w:lang w:val="pt_PT" w:bidi="pt_PT"/>
        </w:rPr>
        <w:t>Nesta etapa, ouçam João 20:19–31 e guardem em seus corações.</w:t>
      </w:r>
    </w:p>
    <w:p>
      <w:pPr/>
      <w:r>
        <w:rPr>
          <w:lang w:val="pt_PT" w:bidi="pt_PT"/>
        </w:rPr>
      </w:r>
      <w:r>
        <w:rPr>
          <w:lang w:val="pt_PT" w:bidi="pt_PT"/>
        </w:rPr>
        <w:t>Ouçam uma versão em áudio de João 20:19–31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20:19–31 na tradução mais fácil de entender.</w:t>
      </w:r>
    </w:p>
    <w:p>
      <w:pPr/>
      <w:r>
        <w:rPr>
          <w:lang w:val="pt_PT" w:bidi="pt_PT"/>
        </w:rPr>
      </w:r>
      <w:r>
        <w:rPr>
          <w:lang w:val="pt_PT" w:bidi="pt_PT"/>
        </w:rPr>
        <w:t>Jesus é preso e então crucificado por soldados romanos. José de Arimateia e Nicodemos enterram o corpo de Jesus em um novo túmulo em um jardim próximo. Agora, Maria Madalena, Pedro e outro discípulo vêm para ver o túmulo vazio. Jesus também fala com Maria, e Maria volta para dizer aos discípulos que ela viu Jesus. Agora, Jesus aparece a todos os discípulos e fala com eles. Ele também volta uma segunda vez oito dias depois. Desta vez, Tomé, um dos discípulos, também está lá e vê Jesus.</w:t>
      </w:r>
    </w:p>
    <w:p>
      <w:pPr/>
      <w:r>
        <w:rPr>
          <w:lang w:val="pt_PT" w:bidi="pt_PT"/>
        </w:rPr>
      </w:r>
      <w:r>
        <w:rPr>
          <w:lang w:val="pt_PT" w:bidi="pt_PT"/>
        </w:rPr>
        <w:t>Essa passagem começa no mesmo dia em que Maria, Pedro e o outro discípulo vão para o túmulo vazio. Agora é domingo à noite, o primeiro dia da semana. Os discípulos estão juntos, e as portas da casa estão trancadas. Isso provavelmente significa que os discípulos empurraram uma barra de madeira ou ferro contra a porta da sala ou da casa para que as pessoas não pudessem entrar. Também é possível que o portão para a casa estivesse trancado. Um portão era uma porta fora da casa que as pessoas abriam e fechavam para entrar na frente da casa. Os discípulos trancaram a casa porque eles estavam com medo dos judeus, o que significa dos líderes religiosos judeus. Os líderes judeus deram Jesus aos romanos para ser crucificado, então os discípulos provavelmente estavam com medo de que os líderes judeus também pudessem prendê-los.</w:t>
      </w:r>
    </w:p>
    <w:p>
      <w:pPr/>
      <w:r>
        <w:rPr>
          <w:lang w:val="pt_PT" w:bidi="pt_PT"/>
        </w:rPr>
      </w:r>
      <w:r>
        <w:rPr>
          <w:lang w:val="pt_PT" w:bidi="pt_PT"/>
        </w:rPr>
        <w:t xml:space="preserve">Parem aqui e olhem para uma imagem de uma </w:t>
      </w:r>
      <w:r>
        <w:rPr>
          <w:b/>
          <w:lang w:val="pt_PT" w:bidi="pt_PT"/>
        </w:rPr>
        <w:t>tranca de madeira ou ferro</w:t>
      </w:r>
      <w:r>
        <w:rPr>
          <w:lang w:val="pt_PT" w:bidi="pt_PT"/>
        </w:rPr>
        <w:t xml:space="preserve"> em grupo. Pause o áudio aqui.</w:t>
      </w:r>
    </w:p>
    <w:p>
      <w:pPr/>
      <w:r>
        <w:rPr>
          <w:lang w:val="pt_PT" w:bidi="pt_PT"/>
        </w:rPr>
      </w:r>
      <w:r>
        <w:rPr>
          <w:lang w:val="pt_PT" w:bidi="pt_PT"/>
        </w:rPr>
        <w:t xml:space="preserve">Jesus vem para a sala e fica lá com os discípulos. É provável que tenha sido um milagre porque as portas estavam trancadas, mas nada na passagem diz como Jesus vem para a sala. Jesus diz: "Paz esteja com vocês!" Essa era uma saudação judaica comum. Jesus sabe que eles estão com medo, e ele quer confortá-los. Paz significa tanto uma ausência de conflito quanto uma plenitude, ou integralidade, da vida. </w:t>
      </w:r>
    </w:p>
    <w:p>
      <w:pPr/>
      <w:r>
        <w:rPr>
          <w:lang w:val="pt_PT" w:bidi="pt_PT"/>
        </w:rPr>
      </w:r>
      <w:r>
        <w:rPr>
          <w:lang w:val="pt_PT" w:bidi="pt_PT"/>
        </w:rPr>
        <w:t>Parem aqui e discutam essa pergunta em grupo: como vocês se cumprimentam em sua comunidade? O que vocês dizem? Que outros tipos de coisas vocês fazem quando vocês cumprimentam alguém, como beijos, abraços, apertos de mão ou outra coisa? Pausem este áudio aqui.</w:t>
      </w:r>
    </w:p>
    <w:p>
      <w:pPr/>
      <w:r>
        <w:rPr>
          <w:lang w:val="pt_PT" w:bidi="pt_PT"/>
        </w:rPr>
      </w:r>
      <w:r>
        <w:rPr>
          <w:lang w:val="pt_PT" w:bidi="pt_PT"/>
        </w:rPr>
        <w:t>Então, Jesus mostra aos discípulos as feridas — marcas ou cicatrizes — em suas mãos e suas costas. Quando Jesus foi crucificado, os soldados romanos pregaram seus pulsos e colocaram uma lança em seu corpo. A palavra para "mão" no idioma original inclui tanto a mão quanto o pulso. Soldados romanos colocam pregos no pulso de um criminoso para segurá-lo em uma cruz porque um prego através da mão de uma pessoa rasgaria a mão e não seguraria o corpo em uma cruz. É provável que as pessoas que viram a crucificação tenham dito aos outros discípulos sobre os pregos nas mãos de Jesus e a lança em seu corpo. Jesus provavelmente mostra aos discípulos essas marcas ou cicatrizes para que eles soubessem que é realmente ele, aquele que foi crucificado. Ele quer que eles saibam que ele está vivo novamente e que ele é uma pessoa real.</w:t>
      </w:r>
    </w:p>
    <w:p>
      <w:pPr/>
      <w:r>
        <w:rPr>
          <w:lang w:val="pt_PT" w:bidi="pt_PT"/>
        </w:rPr>
      </w:r>
      <w:r>
        <w:rPr>
          <w:lang w:val="pt_PT" w:bidi="pt_PT"/>
        </w:rPr>
        <w:t>Os discípulos estão muito, muito felizes por ver o Senhor. "Senhor" significa um mestre, uma pessoa com autoridade, ou Deus. Aqui, significa que os discípulos sabem que Jesus é Deus porque Jesus voltou dos mortos e está vivo. A reação deles é semelhante ao que Maria diz aos discípulos depois que ela fala com Jesus no túmulo. Ela diz: "Vi o Senhor!"</w:t>
      </w:r>
    </w:p>
    <w:p>
      <w:pPr/>
      <w:r>
        <w:rPr>
          <w:lang w:val="pt_PT" w:bidi="pt_PT"/>
        </w:rPr>
      </w:r>
      <w:r>
        <w:rPr>
          <w:lang w:val="pt_PT" w:bidi="pt_PT"/>
        </w:rPr>
        <w:t>Jesus continua a falar com eles, e ele diz uma segunda vez: "Paz esteja com vocês!" Então, Jesus diz aos discípulos algumas coisas importantes. Primeiro, ele diz que da mesma maneira que o Pai, Deus no céu, enviou Jesus para todas as pessoas do mundo, Jesus agora está enviando seus discípulos para todas as pessoas do mundo. Jesus respira sobre os discípulos, o que significa que ele sopra ar na direção deles. Jesus diz: "Recebam o Espírito Santo". A respiração mostra que Jesus está vivo. Essa é a mesma palavra usada em Gênesis quando Deus cria o homem e respira vida nele. Isso mostra que ele está dando a eles o Espírito Santo. "Receber" provavelmente significa aceitar o Espírito Santo em suas vidas. Algumas pessoas pensam que isso é difícil de entender, uma vez que o Espírito Santo vem aos discípulos no livro de Lucas em um momento diferente. No entanto, essa passagem não diz que os discípulos recebem o Espírito Santo imediatamente quando Jesus respira sobre eles. Outras pessoas dizem que a descrição de Lucas da vinda do Espírito Santo é uma interpretação diferente desse evento no livro de João. De qualquer forma, é importante lembrar que o Espírito Santo enche as pessoas em tempos diferentes e de maneiras diferentes.</w:t>
      </w:r>
    </w:p>
    <w:p>
      <w:pPr/>
      <w:r>
        <w:rPr>
          <w:lang w:val="pt_PT" w:bidi="pt_PT"/>
        </w:rPr>
      </w:r>
      <w:r>
        <w:rPr>
          <w:lang w:val="pt_PT" w:bidi="pt_PT"/>
        </w:rPr>
        <w:t>Jesus diz aos discípulos que se eles perdoarem os pecados de outras pessoas, Deus perdoará essas pessoas de seus pecados. Perdoar significa não punir alguém por seu pecado, ou ação errada, contra ele. Algumas pessoas pensam que Jesus está falando sobre perdão em geral, e outros acreditam que Jesus está dando aos discípulos a autoridade para perdoar os outros. No idioma original, Jesus dá a seu povo autoridade para declarar quando Deus perdoou as pessoas. Quando as pessoas aceitam a mensagem que os discípulos trazem a eles, os discípulos declaram que Deus perdoa essas pessoas. Quando as pessoas rejeitam a mensagem que os discípulos trazem a eles, os discípulos declaram que Deus não os perdoa. Deus é aquele que perdoa as pessoas.</w:t>
      </w:r>
    </w:p>
    <w:p>
      <w:pPr/>
      <w:r>
        <w:rPr>
          <w:lang w:val="pt_PT" w:bidi="pt_PT"/>
        </w:rPr>
      </w:r>
      <w:r>
        <w:rPr>
          <w:lang w:val="pt_PT" w:bidi="pt_PT"/>
        </w:rPr>
        <w:t>Tomé não estava com os discípulos quando Jesus veio até eles na casa trancada. Ele é um dos doze discípulos, e seu outro nome é "Gêmeo". Mais tarde, os outros discípulos disseram a Tomé: "Vimos o Senhor", o que significa Jesus. Essa é a mesma coisa que Maria disse depois que ela viu Jesus. Tomé disse que ele precisava ver o próprio Jesus e tocar suas feridas para acreditar que Jesus está vivo. Tomé queria ver as marcas nas mãos de Jesus e colocar seu dedo nas marcas dos pregos e sua mão nas costas de Jesus onde a lança entrou.</w:t>
      </w:r>
    </w:p>
    <w:p>
      <w:pPr/>
      <w:r>
        <w:rPr>
          <w:lang w:val="pt_PT" w:bidi="pt_PT"/>
        </w:rPr>
      </w:r>
      <w:r>
        <w:rPr>
          <w:lang w:val="pt_PT" w:bidi="pt_PT"/>
        </w:rPr>
        <w:t>Pare aqui e discuta essa pergunta em grupo: fale sobre uma vez que você ou alguém que você conhece se machucou. Que tipo de cicatriz você teve depois que sua ferida curou? Pausem este áudio aqui.</w:t>
      </w:r>
    </w:p>
    <w:p>
      <w:pPr/>
      <w:r>
        <w:rPr>
          <w:lang w:val="pt_PT" w:bidi="pt_PT"/>
        </w:rPr>
      </w:r>
      <w:r>
        <w:rPr>
          <w:lang w:val="pt_PT" w:bidi="pt_PT"/>
        </w:rPr>
        <w:t>Oito dias depois, os discípulos estão novamente em uma sala com portas trancadas. Era no próximo domingo depois do domingo que Jesus ressuscitou dos mortos. Os discípulos provavelmente ainda estão com medo dos líderes judeus, mesmo que eles tenham visto Jesus vivo oito dias antes. Os discípulos provavelmente se reuniram nessa mesma casa todas as noites. Desta vez, Tomé também está com os discípulos na sala trancada. Jesus vem e fica com eles novamente. Novamente, ele os cumprimenta dizendo: “Paz esteja com vocês!” Provavelmente é outro milagre que Jesus tenha vindo para a sala, mesmo que a porta estivesse trancada.</w:t>
      </w:r>
    </w:p>
    <w:p>
      <w:pPr/>
      <w:r>
        <w:rPr>
          <w:lang w:val="pt_PT" w:bidi="pt_PT"/>
        </w:rPr>
      </w:r>
      <w:r>
        <w:rPr>
          <w:lang w:val="pt_PT" w:bidi="pt_PT"/>
        </w:rPr>
        <w:t>Jesus diz a Tomé para colocar seu dedo nas mãos de Jesus, e ver as marcas dos pregos em suas mãos. Jesus também diz a Tomé para colocar sua mão nas costas de Jesus para sentir a ferida que a lança fez. Jesus sabe que Tomé queria provas de que Jesus estava vivo. Jesus quer que Tomé pare de duvidar e comece a acreditar que Jesus está vivo. A passagem não diz que Tomé colocou seu dedo nas marcas dos pregos, ou que ele colocou sua mão no lado de Jesus. Em vez disso, Tomé chama Jesus de "meu Senhor e meu Deus". Isso significa que Tomé acredita que Jesus é aquele que governa sobre ele, e Jesus é o Deus que ele adora. Jesus responde que Tomé acredita que Jesus está vivo porque Tomé viu Jesus. Jesus diz que as pessoas que acreditam sem ver Jesus são abençoadas, ou favorecidas por Deus. Isso inclui todas as pessoas que confiam em Jesus depois que Jesus volta para o céu. O ditado começa com "abençoado", que era uma maneira comum de começar um ditado sábio durante o tempo de Jesus.</w:t>
      </w:r>
    </w:p>
    <w:p>
      <w:pPr/>
      <w:r>
        <w:rPr>
          <w:lang w:val="pt_PT" w:bidi="pt_PT"/>
        </w:rPr>
      </w:r>
      <w:r>
        <w:rPr>
          <w:lang w:val="pt_PT" w:bidi="pt_PT"/>
        </w:rPr>
        <w:t>Finalmente, o escritor João dá algumas informações de fundo. João diz ao público que Jesus fez muitos outros milagres na frente de seus discípulos. Esses outros milagres de Jesus não estão nesse livro. A maioria das pessoas pensa que isso é sobre toda a vida e o trabalho de Jesus, o que significa que Jesus fez outros milagres em todo o tempo que serviu às pessoas. Eles acreditam que essa declaração é um resumo de todo o livro e que esse era o final original do livro de João. Outras pessoas pensam que isso significa que Jesus fez outros milagres depois de ressuscitar dos mortos.</w:t>
      </w:r>
    </w:p>
    <w:p>
      <w:pPr/>
      <w:r>
        <w:rPr>
          <w:lang w:val="pt_PT" w:bidi="pt_PT"/>
        </w:rPr>
      </w:r>
      <w:r>
        <w:rPr>
          <w:lang w:val="pt_PT" w:bidi="pt_PT"/>
        </w:rPr>
        <w:t>João diz que há duas razões pelas quais ele registrou esses sinais de Jesus. O primeiro propósito é para que as pessoas acreditem que Jesus é o Cristo, o Filho de Deus. "Cristo" e "Messias" têm o mesmo significado nos idiomas originais. "Cristo" e "Messias" significam aquele que Deus unge, ou aquele que Deus escolhe para ser seu líder e salvador. "Filho de Deus" significa que Jesus tem a mesma natureza que Deus, e que Deus, o Pai, tem um relacionamento próximo com Jesus como seu Filho. A maioria das pessoas acredita que o público de João ainda não era crentes, então ele escreveu esse livro para que eles começassem a acreditar em Jesus. Outros acreditam que os leitores já eram crentes e precisavam ser fortalecidos em sua fé.</w:t>
      </w:r>
    </w:p>
    <w:p>
      <w:pPr/>
      <w:r>
        <w:rPr>
          <w:lang w:val="pt_PT" w:bidi="pt_PT"/>
        </w:rPr>
      </w:r>
      <w:r>
        <w:rPr>
          <w:lang w:val="pt_PT" w:bidi="pt_PT"/>
        </w:rPr>
        <w:t>João também escreveu esse livro para que as pessoas que acreditam em Jesus tenham vida em nome de Jesus. É uma vida espiritual com Deus. "Em nome de Jesus" significa que é por meio de Jesus que temos vida. Durante o tempo de Jesus, o "nome" de uma pessoa representava tudo o que era importante sobre uma pessoa.</w:t>
      </w:r>
    </w:p>
    <w:p>
      <w:pPr/>
      <w:r>
        <w:rPr>
          <w:lang w:val="pt_PT" w:bidi="pt_PT"/>
        </w:rPr>
      </w:r>
      <w:r>
        <w:rPr>
          <w:lang w:val="pt_PT" w:bidi="pt_PT"/>
        </w:rPr>
        <w:t>Parem aqui e discutam essa questão em grupo: falem sobre nomes em sua cultura. O que seu nome significa? Em sua cultura, por que as pessoas escolhem certos nomes para as pessoas? Quem escolhe o nome e por quê?</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20:19–31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Jesus aparece de repente aos discípulos enquanto as portas da casa estão trancadas. Jesus fala com eles.</w:t>
      </w:r>
    </w:p>
    <w:p>
      <w:pPr/>
      <w:r>
        <w:rPr>
          <w:lang w:val="pt_PT" w:bidi="pt_PT"/>
        </w:rPr>
      </w:r>
      <w:r>
        <w:rPr>
          <w:b/>
          <w:lang w:val="pt_PT" w:bidi="pt_PT"/>
        </w:rPr>
        <w:t>Na segunda cena:</w:t>
      </w:r>
      <w:r>
        <w:rPr>
          <w:lang w:val="pt_PT" w:bidi="pt_PT"/>
        </w:rPr>
        <w:t xml:space="preserve"> Tomé, um dos discípulos, ouve sobre Jesus vindo para ver todos os outros discípulos. Tomé não estava lá quando Jesus veio, e ele quer ver Jesus.</w:t>
      </w:r>
    </w:p>
    <w:p>
      <w:pPr/>
      <w:r>
        <w:rPr>
          <w:lang w:val="pt_PT" w:bidi="pt_PT"/>
        </w:rPr>
      </w:r>
      <w:r>
        <w:rPr>
          <w:b/>
          <w:lang w:val="pt_PT" w:bidi="pt_PT"/>
        </w:rPr>
        <w:t>Na terceira cena:</w:t>
      </w:r>
      <w:r>
        <w:rPr>
          <w:lang w:val="pt_PT" w:bidi="pt_PT"/>
        </w:rPr>
        <w:t xml:space="preserve"> oito dias depois, Jesus vem aos discípulos pela segunda vez enquanto eles estão em uma casa trancada. Jesus diz a Tomé para colocar seus dedos nas marcas dos pregos de Jesus e sua mão nas costas de Jesus. Jesus diz que as pessoas abençoadas são as que acreditam sem o ver.</w:t>
      </w:r>
    </w:p>
    <w:p>
      <w:pPr/>
      <w:r>
        <w:rPr>
          <w:lang w:val="pt_PT" w:bidi="pt_PT"/>
        </w:rPr>
      </w:r>
      <w:r>
        <w:rPr>
          <w:b/>
          <w:lang w:val="pt_PT" w:bidi="pt_PT"/>
        </w:rPr>
        <w:t>Na quarta cena:</w:t>
      </w:r>
      <w:r>
        <w:rPr>
          <w:lang w:val="pt_PT" w:bidi="pt_PT"/>
        </w:rPr>
        <w:t xml:space="preserve"> o autor João dá informações de fundo sobre por que ele registrou essas histórias e milagres de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Os líderes judeus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E João, o autor desse livro</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lembrem-se de que é o mesmo dia em que Jesus ressuscitou dos mortos. Pela manhã cedo, Maria foi para o túmulo e encontrou a pedra rolada. Ela disse a Pedro e ao outro discípulo, e eles também viram o túmulo vazio. Maria voltou e falou com Jesus no túmulo, e ela levou uma mensagem de volta aos discípulos naquela mesma manhã. Todos esses eventos aconteceram no domingo, o primeiro dia da semana. Agora, é a noite desse mesmo dia. Os discípulos estão todos juntos em uma casa trancada porque eles estão com medo dos líderes judeus.</w:t>
      </w:r>
    </w:p>
    <w:p>
      <w:pPr/>
      <w:r>
        <w:rPr>
          <w:lang w:val="pt_PT" w:bidi="pt_PT"/>
        </w:rPr>
      </w:r>
      <w:r>
        <w:rPr>
          <w:lang w:val="pt_PT" w:bidi="pt_PT"/>
        </w:rPr>
        <w:t>De repente, Jesus aparece! Jesus está de pé com os discípulos na sala trancada. Lembrem-se de que provavelmente foi um milagre ele ter entrado, mesmo que as portas estivessem trancadas. A primeira coisa que ele diz aos discípulos é: "Paz esteja com vocês!" Lembrem-se de que essa é uma saudação judaica comum, mas também era para confortá-los e dar a eles paz. Lembrem-se de que Jesus também mostrou aos discípulos suas mãos e costas, o que significa as feridas em suas mãos e costas. Lembrem-se de que as feridas dos pregos provavelmente estavam em seus pulsos porque é onde os soldados romanos colocavam os pregos. Jesus estava mostrando aos discípulos que é ele, o mesmo Jesus que foi crucificado.</w:t>
      </w:r>
    </w:p>
    <w:p>
      <w:pPr/>
      <w:r>
        <w:rPr>
          <w:lang w:val="pt_PT" w:bidi="pt_PT"/>
        </w:rPr>
      </w:r>
      <w:r>
        <w:rPr>
          <w:lang w:val="pt_PT" w:bidi="pt_PT"/>
        </w:rPr>
        <w:t>A reação dos discípulos é de alegria. Eles estão muito, muito felizes. Lembrem-se de que Jesus diz: "Paz esteja com vocês!" Novamente. Então, ele diz a eles que ele está enviando os discípulos para o mundo da mesma maneira que Deus enviou Jesus para o mundo. Lembrem-se também de que Jesus respira sobre eles e diz: "Recebam o Espírito Santo". Finalmente, Jesus diz que se os discípulos perdoarem os pecados de outras pessoas, Deus perdoará essas pessoas de seus pecados. Da mesma maneira, se os discípulos não perdoarem os pecados de outras pessoas, Deus não perdoará essas pessoas. Se Deus perdoa as pessoas, elas permanecem perdoadas, e Deus não as punirá. Além disso, se Deus não perdoa as pessoas, elas permanecem não perdoadas. Jesus quer que os discípulos saibam que agirão sob a autoridade de Jesus quando eles falarem com pessoas no mundo.</w:t>
      </w:r>
    </w:p>
    <w:p>
      <w:pPr/>
      <w:r>
        <w:rPr>
          <w:lang w:val="pt_PT" w:bidi="pt_PT"/>
        </w:rPr>
      </w:r>
      <w:r>
        <w:rPr>
          <w:lang w:val="pt_PT" w:bidi="pt_PT"/>
        </w:rPr>
        <w:t>Na segunda cena, Tomé fala com os outros discípulos. Tomé é um discípulo de Jesus, e seu outro nome é "Gêmeo". Lembrem-se de que Tomé não estava lá quando Jesus apareceu na sala trancada e falou com os discípulos. Os outros discípulos dizem a Tomé sobre ver o Senhor, o que significa Jesus. Tomé diz que ele não acreditará que Jesus está vivo, a menos que ele veja Jesus. Tomé até mesmo quer colocar seus dedos nas marcas dos pregos nas mãos de Jesus e sua mão nas costas de Jesus. Lembrem-se de que Tomé não confiou na palavra dos outros discípulos, mesmo que os outros discípulos tenham dito a Tomé que viram Jesus.</w:t>
      </w:r>
    </w:p>
    <w:p>
      <w:pPr/>
      <w:r>
        <w:rPr>
          <w:lang w:val="pt_PT" w:bidi="pt_PT"/>
        </w:rPr>
      </w:r>
      <w:r>
        <w:rPr>
          <w:lang w:val="pt_PT" w:bidi="pt_PT"/>
        </w:rPr>
        <w:t>A terceira cena acontece oito dias depois do domingo em que Jesus ressuscitou dos mortos. Lembrem-se de que essa cena é muito semelhante à primeira cena — os discípulos estão juntos em uma casa trancada novamente. A principal diferença é que desta vez, Tomé está com os discípulos. Jesus aparece de repente a eles, assim como na primeira vez. Provavelmente é outro milagre que Jesus tenha vindo para a sala, mesmo que a porta estivesse trancada.</w:t>
      </w:r>
    </w:p>
    <w:p>
      <w:pPr/>
      <w:r>
        <w:rPr>
          <w:lang w:val="pt_PT" w:bidi="pt_PT"/>
        </w:rPr>
      </w:r>
      <w:r>
        <w:rPr>
          <w:lang w:val="pt_PT" w:bidi="pt_PT"/>
        </w:rPr>
        <w:t>A primeira coisa que Jesus diz também é a mesma: "Paz esteja com você!" Desta vez, Jesus fala diretamente com Tomé. Jesus diz a Tomé para colocar seu dedo nas mãos de Jesus, ver as marcas dos pregos em suas mãos e colocar sua mão nas costas de Jesus. Jesus diz a Tomé para parar de ser incrédulo e começar a acreditar! Lembrem-se de que Jesus sabe que Tomé quer esse tipo de prova de que Jesus está vivo. Além disso, lembrem-se de que a passagem não diz se Tomé realmente coloca seu dedo nas mãos de Jesus ou nas costas de Jesus. Em vez disso, Tomé diz: "Meu Senhor e meu Deus". Lembrem-se de que Jesus diz a Tomé que ele acredita porque ele vê Jesus. Jesus diz que as pessoas são abençoadas, ou favorecidas por Deus, quando elas acreditam sem o ver.</w:t>
      </w:r>
    </w:p>
    <w:p>
      <w:pPr/>
      <w:r>
        <w:rPr>
          <w:lang w:val="pt_PT" w:bidi="pt_PT"/>
        </w:rPr>
      </w:r>
      <w:r>
        <w:rPr>
          <w:lang w:val="pt_PT" w:bidi="pt_PT"/>
        </w:rPr>
        <w:t>Na quarta cena, lembrem-se de que essa provavelmente é uma declaração resumida de todo o livro de João. Lembrem-se de que João, o autor desse livro, está dando informações de fundo. João diz que Jesus fez muitos outros milagres na frente de seus discípulos, e esses outros milagres não estão registrados nesse livro. João também dá os dois propósitos para escrever esse livro. O primeiro propósito é para que as pessoas acreditem que Jesus é o Cristo, o Filho de Deus. O segundo propósito é para que as pessoas que acreditam tenham vida em nome de Jesus. "Vida em nome de Jesus" significa viver para sempre com Deus por causa do que Jesus fez. Também significa ter uma vida plena e nova agora na terra.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20:19–31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discípulos</w:t>
      </w:r>
    </w:p>
    <w:p>
      <w:pPr>
        <w:pStyle w:val="ListBullet"/>
        <w:spacing w:line="240" w:lineRule="auto"/>
        <w:ind w:left="720"/>
      </w:pPr>
      <w:r>
        <w:rPr>
          <w:lang w:val="pt_PT" w:bidi="pt_PT"/>
        </w:rPr>
      </w:r>
      <w:r>
        <w:rPr>
          <w:lang w:val="pt_PT" w:bidi="pt_PT"/>
        </w:rPr>
        <w:t>Os líderes judeus</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E João, o autor desse livro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discípulos estão em uma casa trancada na noite de domingo. Os discípulos estão na sala trancada porque eles estão com medo dos líderes judeus. De repente, Jesus vem para a sala enquanto as portas estão trancadas. Jesus diz: "Paz esteja com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"Me perguntando como Jesus chegou na sala, uma vez que as portas estavam trancadas", ou "Chocado por Jesus estar de pé conosco!" ou "Feliz por Jesus ter dito 'Paz' a nós, uma vez que todos estamos com medo agora".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mostra aos discípulos suas feridas em suas mãos e suas costas. Os discípulos estão muito, muito felizes por ver seu Senhor, Jesus, vivo.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 "Feliz por ver meus discípulos novamente", ou "Feliz por compartilhar esse momento especial com meus amigos", ou "Querendo que meus discípulos sintam paz".</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novamente: "Paz esteja com vocês!" Então, ele diz aos discípulos que da mesma maneira que seu Deus Pai no céu enviou Jesus para o mundo, agora Jesus está enviando os discípulos para o mundo. Então, Jesus respira sobre os discípulos e diz: "Recebam o Espírito Santo".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"Tentando entender o que Jesus quer dizer sobre nos enviar para o mundo", ou "Surpresos por Jesus nos ter dito para receber o Espírito Santo", ou "Surpresos de que Jesus nos enviaria como Deus enviou Jesus para o mundo".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aos discípulos que se eles perdoarem os pecados de outras pessoas, Deus perdoará essas pessoas de seus pecados. Se os discípulos não perdoarem os outros, Deus não perdoará essas pessoas.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"Confusos sobre o que Jesus quer dizer", ou "Me perguntando como Jesus pode confiar em nós com esse tipo de autoridade para agir em seu nome", ou "Esperando que Jesus explique mais isso para nós".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Tomé não está com os discípulos quando Jesus vem até eles. Os discípulos dizem a Tomé: "Vimos o Senhor!" Tomé não acredita neles. Tomé diz a eles que ele quer ver Jesus ele mesmo. Tomé quer colocar seu próprio dedo nas marcas de pregos na mão de Jesus, e sua própria mão nas costas de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Tomé: “O que você está sentindo?”. A pessoa pode responder coisas como: "Com ciúmes por não ter visto Jesus com os outros discípulos", ou "Esperando que Jesus venha novamente para que eu possa vê-lo", ou "Não tenho certeza de que Jesus está realmente vivo, uma vez que não o vi".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Oito dias depois, os discípulos estão em uma sala trancada novamente. Desta vez, Tomé está com eles. De repente, Jesus aparece na sala com eles novamente, mesmo que as portas estejam trancadas! Jesus diz a eles: "Paz esteja com vocês!" Então Jesus diz a Tomé para colocar seu dedo nas marcas nas mãos de Jesus e nas costas de Jesus. Tomé diz a Jesus: "Meu Senhor e meu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Tomé: “O que você está sentindo?”. A pessoa pode responder coisas como: "Como Jesus sabia que eu queria ver suas marcas de pregos e colocar meu dedo nelas, e colocar minha mão em suas costas?" ou "Acreditando que Jesus está vivo, e que ele realmente é o escolhido de Deus", ou "Não precisando colocar minha mão em suas costas ou tocar as marcas de seus pregos — acredito que Jesus é verdadeiramente 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 Tomé que Tomé acredita porque ele vê Jesus. Jesus diz que as pessoas que acreditam sem ver Jesus são abençoadas ou favorecidas por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"Como alguém pode ser mais abençoado do que nós, uma vez que vemos Jesus vivo com nossos próprios olhos?" ou "Também acreditamos que Jesus é nosso Senhor e que Jesus é Deus", ou "Me perguntando o que Jesus quer dizer que essas pessoas serão abençoadas".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João, o autor do livro, dá informações de fundo. Ele diz que Jesus fez muitos outros milagres na frente de seus discípulos. João não registrou esses outros milagres em seu livro. João escreveu o livro para que as pessoas acreditem que Jesus é o Cristo, o Filho de Deus. João também escreveu esse livro para que as pessoas que acreditam em Jesus tenham vida em nome de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João: “O que você está sentindo?”. A pessoa pode responder coisas como: "Esperançoso de que muitas pessoas acreditem em Jesus depois de ler esse livro", ou "Feliz por ser capaz de compartilhar sobre Jesus e seus milagres com pessoas que lêem esse livro", ou "Querendo que muitas pessoas tenham vida em nome de Jesus".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20:19–31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w:t>
      </w:r>
      <w:r>
        <w:rPr>
          <w:b/>
          <w:lang w:val="pt_PT" w:bidi="pt_PT"/>
        </w:rPr>
        <w:t>discípulos</w:t>
      </w:r>
      <w:r>
        <w:rPr>
          <w:lang w:val="pt_PT" w:bidi="pt_PT"/>
        </w:rPr>
        <w:t xml:space="preserve"> estão juntos na noite do primeiro dia da semana. Na cultura judaica, o primeiro dia da semana é domingo. Os discípulos seguiam Jesus e aprendiam com ele. Provavelmente todos os dez dos 12 discípulos estavam lá naquela noite, e possivelmente outros discípulos também. Use a mesma palavra para "discípulos" que você usou em passagens anteriores. Para mais informações sobre </w:t>
      </w:r>
      <w:r>
        <w:rPr>
          <w:lang w:val="pt_PT" w:bidi="pt_PT"/>
        </w:rPr>
        <w:t>discípulos</w:t>
      </w:r>
      <w:r>
        <w:rPr>
          <w:lang w:val="pt_PT" w:bidi="pt_PT"/>
        </w:rPr>
        <w:t>, consulte o Glossário Mestre.</w:t>
      </w:r>
    </w:p>
    <w:p>
      <w:pPr/>
      <w:r>
        <w:rPr>
          <w:lang w:val="pt_PT" w:bidi="pt_PT"/>
        </w:rPr>
      </w:r>
      <w:r>
        <w:rPr>
          <w:lang w:val="pt_PT" w:bidi="pt_PT"/>
        </w:rPr>
        <w:t xml:space="preserve">Os discípulos estão em uma casa trancada. Eles trancaram as portas da sala ou casa porque eles estavam com medo dos </w:t>
      </w:r>
      <w:r>
        <w:rPr>
          <w:b/>
          <w:lang w:val="pt_PT" w:bidi="pt_PT"/>
        </w:rPr>
        <w:t>judeus</w:t>
      </w:r>
      <w:r>
        <w:rPr>
          <w:lang w:val="pt_PT" w:bidi="pt_PT"/>
        </w:rPr>
        <w:t xml:space="preserve">, o que significa dos líderes judeus. Use a mesma palavra para "Judeus" que você usou em passagens anteriores. Para mais informações sobre </w:t>
      </w:r>
      <w:r>
        <w:rPr>
          <w:lang w:val="pt_PT" w:bidi="pt_PT"/>
        </w:rPr>
        <w:t>judeus</w:t>
      </w:r>
      <w:r>
        <w:rPr>
          <w:lang w:val="pt_PT" w:bidi="pt_PT"/>
        </w:rPr>
        <w:t>, consulte o Glossário Mestre.</w:t>
      </w:r>
    </w:p>
    <w:p>
      <w:pPr/>
      <w:r>
        <w:rPr>
          <w:lang w:val="pt_PT" w:bidi="pt_PT"/>
        </w:rPr>
      </w:r>
      <w:r>
        <w:rPr>
          <w:lang w:val="pt_PT" w:bidi="pt_PT"/>
        </w:rPr>
        <w:t xml:space="preserve">Jesus aparece de repente na sala trancada e diz: "Paz esteja com vocês!" </w:t>
      </w:r>
      <w:r>
        <w:rPr>
          <w:b/>
          <w:lang w:val="pt_PT" w:bidi="pt_PT"/>
        </w:rPr>
        <w:t>Paz</w:t>
      </w:r>
      <w:r>
        <w:rPr>
          <w:lang w:val="pt_PT" w:bidi="pt_PT"/>
        </w:rPr>
        <w:t xml:space="preserve"> significa mais do que apenas nenhum conflito ou guerra. Jesus queria que seus discípulos estivessem calmos e vivessem juntos em unidade e amor. Usem a mesma palavra para paz que vocês usaram em passagens anteriores. Para mais informações sobre </w:t>
      </w:r>
      <w:r>
        <w:rPr>
          <w:lang w:val="pt_PT" w:bidi="pt_PT"/>
        </w:rPr>
        <w:t>paz</w:t>
      </w:r>
      <w:r>
        <w:rPr>
          <w:lang w:val="pt_PT" w:bidi="pt_PT"/>
        </w:rPr>
        <w:t>, consulte o Glossário Mestre.</w:t>
      </w:r>
    </w:p>
    <w:p>
      <w:pPr/>
      <w:r>
        <w:rPr>
          <w:lang w:val="pt_PT" w:bidi="pt_PT"/>
        </w:rPr>
      </w:r>
      <w:r>
        <w:rPr>
          <w:lang w:val="pt_PT" w:bidi="pt_PT"/>
        </w:rPr>
        <w:t xml:space="preserve">Jesus mostra aos discípulos as marcas em suas mãos e costas. Os discípulos estão muito, muito felizes por ver o </w:t>
      </w:r>
      <w:r>
        <w:rPr>
          <w:b/>
          <w:lang w:val="pt_PT" w:bidi="pt_PT"/>
        </w:rPr>
        <w:t>Senhor</w:t>
      </w:r>
      <w:r>
        <w:rPr>
          <w:lang w:val="pt_PT" w:bidi="pt_PT"/>
        </w:rPr>
        <w:t xml:space="preserve">. Senhor era um termo de respeito para Jesus que poderia ser traduzido como "mestre". Também era uma maneira dos seguidores de Jesus se referirem a Jesus como Deus e mestre. Usem a mesma palavra para "Senhor"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Jesus diz que ele está enviando os discípulos para o mundo da mesma maneira que o Pai enviou Jesus para o mundo. Jesus quer que os discípulos sejam seus representantes na terra da mesma maneira que Jesus era o representante de Deus, o Pai na terra. O </w:t>
      </w:r>
      <w:r>
        <w:rPr>
          <w:b/>
          <w:lang w:val="pt_PT" w:bidi="pt_PT"/>
        </w:rPr>
        <w:t>Pai</w:t>
      </w:r>
      <w:r>
        <w:rPr>
          <w:lang w:val="pt_PT" w:bidi="pt_PT"/>
        </w:rPr>
        <w:t xml:space="preserve"> significa o Deus no céu. </w:t>
      </w:r>
    </w:p>
    <w:p>
      <w:pPr/>
      <w:r>
        <w:rPr>
          <w:lang w:val="pt_PT" w:bidi="pt_PT"/>
        </w:rPr>
      </w:r>
      <w:r>
        <w:rPr>
          <w:lang w:val="pt_PT" w:bidi="pt_PT"/>
        </w:rPr>
        <w:t xml:space="preserve">Jesus respira sobre os discípulos e diz: "Recebam o Espírito Santo". O </w:t>
      </w:r>
      <w:r>
        <w:rPr>
          <w:b/>
          <w:lang w:val="pt_PT" w:bidi="pt_PT"/>
        </w:rPr>
        <w:t>Espírito Santo</w:t>
      </w:r>
      <w:r>
        <w:rPr>
          <w:lang w:val="pt_PT" w:bidi="pt_PT"/>
        </w:rPr>
        <w:t xml:space="preserve"> é o Espírito de Deus. Use a mesma palavra para Espírito Santo que você usou em passagens anteriores. Para mais informações sobre </w:t>
      </w:r>
      <w:r>
        <w:rPr>
          <w:lang w:val="pt_PT" w:bidi="pt_PT"/>
        </w:rPr>
        <w:t>Espírito Santo</w:t>
      </w:r>
      <w:r>
        <w:rPr>
          <w:lang w:val="pt_PT" w:bidi="pt_PT"/>
        </w:rPr>
        <w:t>, consulte o Glossário Mestre.</w:t>
      </w:r>
    </w:p>
    <w:p>
      <w:pPr/>
      <w:r>
        <w:rPr>
          <w:lang w:val="pt_PT" w:bidi="pt_PT"/>
        </w:rPr>
      </w:r>
      <w:r>
        <w:rPr>
          <w:lang w:val="pt_PT" w:bidi="pt_PT"/>
        </w:rPr>
        <w:t xml:space="preserve">Jesus diz aos discípulos que se eles </w:t>
      </w:r>
      <w:r>
        <w:rPr>
          <w:b/>
          <w:lang w:val="pt_PT" w:bidi="pt_PT"/>
        </w:rPr>
        <w:t>perdoarem</w:t>
      </w:r>
      <w:r>
        <w:rPr>
          <w:lang w:val="pt_PT" w:bidi="pt_PT"/>
        </w:rPr>
        <w:t xml:space="preserve"> os pecados de outras pessoas, Deus perdoará essas pessoas de seus pecados. Se os discípulos não perdoarem alguém, Deus não perdoará essa pessoa. </w:t>
      </w:r>
      <w:r>
        <w:rPr>
          <w:b/>
          <w:lang w:val="pt_PT" w:bidi="pt_PT"/>
        </w:rPr>
        <w:t>Perdão</w:t>
      </w:r>
      <w:r>
        <w:rPr>
          <w:lang w:val="pt_PT" w:bidi="pt_PT"/>
        </w:rPr>
        <w:t xml:space="preserve"> significa não punir alguém como ele merece, ou apagar seus pecados.</w:t>
      </w:r>
    </w:p>
    <w:p>
      <w:pPr/>
      <w:r>
        <w:rPr>
          <w:lang w:val="pt_PT" w:bidi="pt_PT"/>
        </w:rPr>
      </w:r>
      <w:r>
        <w:rPr>
          <w:lang w:val="pt_PT" w:bidi="pt_PT"/>
        </w:rPr>
        <w:t xml:space="preserve">Parem aqui e discutam em grupo qual palavra ou expressão usarão para </w:t>
      </w:r>
      <w:r>
        <w:rPr>
          <w:b/>
          <w:lang w:val="pt_PT" w:bidi="pt_PT"/>
        </w:rPr>
        <w:t>perdoar</w:t>
      </w:r>
      <w:r>
        <w:rPr>
          <w:lang w:val="pt_PT" w:bidi="pt_PT"/>
        </w:rPr>
        <w:t xml:space="preserve">. Procure </w:t>
      </w:r>
      <w:r>
        <w:rPr>
          <w:lang w:val="pt_PT" w:bidi="pt_PT"/>
        </w:rPr>
        <w:t>perdoar</w:t>
      </w:r>
      <w:r>
        <w:rPr>
          <w:lang w:val="pt_PT" w:bidi="pt_PT"/>
        </w:rPr>
        <w:t xml:space="preserve"> no Glossário Mestre para mais informações. Pausem este áudio aqui.</w:t>
      </w:r>
    </w:p>
    <w:p>
      <w:pPr/>
      <w:r>
        <w:rPr>
          <w:lang w:val="pt_PT" w:bidi="pt_PT"/>
        </w:rPr>
      </w:r>
      <w:r>
        <w:rPr>
          <w:lang w:val="pt_PT" w:bidi="pt_PT"/>
        </w:rPr>
        <w:t xml:space="preserve">O pecado é qualquer ato de desobediência contra Deus. Use a mesma palavra para </w:t>
      </w:r>
      <w:r>
        <w:rPr>
          <w:b/>
          <w:lang w:val="pt_PT" w:bidi="pt_PT"/>
        </w:rPr>
        <w:t>pecado</w:t>
      </w:r>
      <w:r>
        <w:rPr>
          <w:lang w:val="pt_PT" w:bidi="pt_PT"/>
        </w:rPr>
        <w:t xml:space="preserve"> que você usou em passagens anteriores. Para mais informações sobre </w:t>
      </w:r>
      <w:r>
        <w:rPr>
          <w:lang w:val="pt_PT" w:bidi="pt_PT"/>
        </w:rPr>
        <w:t>pecado</w:t>
      </w:r>
      <w:r>
        <w:rPr>
          <w:lang w:val="pt_PT" w:bidi="pt_PT"/>
        </w:rPr>
        <w:t>, consulte o Glossário Mestre.</w:t>
      </w:r>
    </w:p>
    <w:p>
      <w:pPr/>
      <w:r>
        <w:rPr>
          <w:lang w:val="pt_PT" w:bidi="pt_PT"/>
        </w:rPr>
      </w:r>
      <w:r>
        <w:rPr>
          <w:lang w:val="pt_PT" w:bidi="pt_PT"/>
        </w:rPr>
        <w:t xml:space="preserve">Tomé é um dos doze discípulos de Jesus. O outro nome de Tomé é Gêmeo. Os outros discípulos dizem a Tomé sobre ver Jesus, mas Tomé diz que ele não </w:t>
      </w:r>
      <w:r>
        <w:rPr>
          <w:b/>
          <w:lang w:val="pt_PT" w:bidi="pt_PT"/>
        </w:rPr>
        <w:t>acreditará</w:t>
      </w:r>
      <w:r>
        <w:rPr>
          <w:lang w:val="pt_PT" w:bidi="pt_PT"/>
        </w:rPr>
        <w:t xml:space="preserve"> que Jesus está vivo até que ele veja Jesus. </w:t>
      </w:r>
      <w:r>
        <w:rPr>
          <w:b/>
          <w:lang w:val="pt_PT" w:bidi="pt_PT"/>
        </w:rPr>
        <w:t>Crer</w:t>
      </w:r>
      <w:r>
        <w:rPr>
          <w:lang w:val="pt_PT" w:bidi="pt_PT"/>
        </w:rPr>
        <w:t xml:space="preserve"> significa acreditar que o que Jesus diz sobre si mesmo é verdadeiro. Use a mesma palavra para "crer" que você usou em passagens anteriores. Para mais informações sobre </w:t>
      </w:r>
      <w:r>
        <w:rPr>
          <w:lang w:val="pt_PT" w:bidi="pt_PT"/>
        </w:rPr>
        <w:t>crença</w:t>
      </w:r>
      <w:r>
        <w:rPr>
          <w:lang w:val="pt_PT" w:bidi="pt_PT"/>
        </w:rPr>
        <w:t>, consulte o Glossário Mestre.</w:t>
      </w:r>
    </w:p>
    <w:p>
      <w:pPr/>
      <w:r>
        <w:rPr>
          <w:lang w:val="pt_PT" w:bidi="pt_PT"/>
        </w:rPr>
      </w:r>
      <w:r>
        <w:rPr>
          <w:lang w:val="pt_PT" w:bidi="pt_PT"/>
        </w:rPr>
        <w:t>Oito dias depois, os discípulos estão em uma sala trancada novamente. Isso significa que era no domingo seguinte. Era noite novamente.</w:t>
      </w:r>
    </w:p>
    <w:p>
      <w:pPr/>
      <w:r>
        <w:rPr>
          <w:lang w:val="pt_PT" w:bidi="pt_PT"/>
        </w:rPr>
      </w:r>
      <w:r>
        <w:rPr>
          <w:lang w:val="pt_PT" w:bidi="pt_PT"/>
        </w:rPr>
        <w:t xml:space="preserve">Jesus aparece novamente e fala com Tomé. Jesus diz que as pessoas que acreditam sem nunca ver Jesus são </w:t>
      </w:r>
      <w:r>
        <w:rPr>
          <w:b/>
          <w:lang w:val="pt_PT" w:bidi="pt_PT"/>
        </w:rPr>
        <w:t>abençoadas</w:t>
      </w:r>
      <w:r>
        <w:rPr>
          <w:lang w:val="pt_PT" w:bidi="pt_PT"/>
        </w:rPr>
        <w:t xml:space="preserve">. "Abençoar" refere-se a quando Deus ajuda, faz algo bom, ou favorece alguém, ou algo. Tente evitar usar uma palavra relacionada a sorte ou jogos de azar. Quando as pessoas abençoam uma coisa, geralmente significa que elas estão dando graças por ela, separando-a para algo especial. Usem a mesma palavra para abençoar que vocês usaram em passagens anteriores. Para mais informações sobre </w:t>
      </w:r>
      <w:r>
        <w:rPr>
          <w:lang w:val="pt_PT" w:bidi="pt_PT"/>
        </w:rPr>
        <w:t>abençoar</w:t>
      </w:r>
      <w:r>
        <w:rPr>
          <w:lang w:val="pt_PT" w:bidi="pt_PT"/>
        </w:rPr>
        <w:t>, consultem o Glossário Mestre.</w:t>
      </w:r>
    </w:p>
    <w:p>
      <w:pPr/>
      <w:r>
        <w:rPr>
          <w:lang w:val="pt_PT" w:bidi="pt_PT"/>
        </w:rPr>
      </w:r>
      <w:r>
        <w:rPr>
          <w:lang w:val="pt_PT" w:bidi="pt_PT"/>
        </w:rPr>
        <w:t xml:space="preserve">Jesus fez muitos outros </w:t>
      </w:r>
      <w:r>
        <w:rPr>
          <w:b/>
          <w:lang w:val="pt_PT" w:bidi="pt_PT"/>
        </w:rPr>
        <w:t>sinais</w:t>
      </w:r>
      <w:r>
        <w:rPr>
          <w:lang w:val="pt_PT" w:bidi="pt_PT"/>
        </w:rPr>
        <w:t xml:space="preserve"> milagrosos. Esses são sinais que apenas Deus pode fazer. Use a mesma palavra para "sinais" que você usou em passagens anteriores. Para mais informações sobre </w:t>
      </w:r>
      <w:r>
        <w:rPr>
          <w:lang w:val="pt_PT" w:bidi="pt_PT"/>
        </w:rPr>
        <w:t>sinais</w:t>
      </w:r>
      <w:r>
        <w:rPr>
          <w:lang w:val="pt_PT" w:bidi="pt_PT"/>
        </w:rPr>
        <w:t>, consulte o Glossário Mestre.</w:t>
      </w:r>
    </w:p>
    <w:p>
      <w:pPr/>
      <w:r>
        <w:rPr>
          <w:lang w:val="pt_PT" w:bidi="pt_PT"/>
        </w:rPr>
      </w:r>
      <w:r>
        <w:rPr>
          <w:lang w:val="pt_PT" w:bidi="pt_PT"/>
        </w:rPr>
        <w:t xml:space="preserve">O autor desse livro, João, disse que ele escreveu esses sinais de Jesus para que as pessoas acreditem que Jesus é o </w:t>
      </w:r>
      <w:r>
        <w:rPr>
          <w:lang w:val="pt_PT" w:bidi="pt_PT"/>
        </w:rPr>
        <w:t>Cristo</w:t>
      </w:r>
      <w:r>
        <w:rPr>
          <w:lang w:val="pt_PT" w:bidi="pt_PT"/>
        </w:rPr>
        <w:t xml:space="preserve">. </w:t>
      </w:r>
      <w:r>
        <w:rPr>
          <w:b/>
          <w:lang w:val="pt_PT" w:bidi="pt_PT"/>
        </w:rPr>
        <w:t>Cristo</w:t>
      </w:r>
      <w:r>
        <w:rPr>
          <w:lang w:val="pt_PT" w:bidi="pt_PT"/>
        </w:rPr>
        <w:t xml:space="preserve"> e </w:t>
      </w:r>
      <w:r>
        <w:rPr>
          <w:b/>
          <w:lang w:val="pt_PT" w:bidi="pt_PT"/>
        </w:rPr>
        <w:t>Messias</w:t>
      </w:r>
      <w:r>
        <w:rPr>
          <w:lang w:val="pt_PT" w:bidi="pt_PT"/>
        </w:rPr>
        <w:t xml:space="preserve"> significam aquele que Deus unge e escolhe ser o líder. Jesus é o Messias, o que significa que ele é aquele que Deus prometeu enviar para salvar seu povo. Use a mesma palavra para "Messias" que você usou em passagens anteriores. Para mais informações sobre </w:t>
      </w:r>
      <w:r>
        <w:rPr>
          <w:lang w:val="pt_PT" w:bidi="pt_PT"/>
        </w:rPr>
        <w:t>Messias</w:t>
      </w:r>
      <w:r>
        <w:rPr>
          <w:lang w:val="pt_PT" w:bidi="pt_PT"/>
        </w:rPr>
        <w:t>, consulte o Glossário Mestre.</w:t>
      </w:r>
    </w:p>
    <w:p>
      <w:pPr/>
      <w:r>
        <w:rPr>
          <w:lang w:val="pt_PT" w:bidi="pt_PT"/>
        </w:rPr>
      </w:r>
      <w:r>
        <w:rPr>
          <w:lang w:val="pt_PT" w:bidi="pt_PT"/>
        </w:rPr>
        <w:t xml:space="preserve">João também queria que as pessoas acreditassem que Jesus é o </w:t>
      </w:r>
      <w:r>
        <w:rPr>
          <w:b/>
          <w:lang w:val="pt_PT" w:bidi="pt_PT"/>
        </w:rPr>
        <w:t>Filho de Deus</w:t>
      </w:r>
      <w:r>
        <w:rPr>
          <w:lang w:val="pt_PT" w:bidi="pt_PT"/>
        </w:rPr>
        <w:t xml:space="preserve">. Isso significa que Jesus era o Messias de Deus, era o próprio Deus e desfrutava de um relacionamento especial com Deus. Use a mesma frase para "Filho do Homem" que você usou em passagens anteriores. Para mais informações sobre </w:t>
      </w:r>
      <w:r>
        <w:rPr>
          <w:lang w:val="pt_PT" w:bidi="pt_PT"/>
        </w:rPr>
        <w:t>Filho de Deus</w:t>
      </w:r>
      <w:r>
        <w:rPr>
          <w:lang w:val="pt_PT" w:bidi="pt_PT"/>
        </w:rPr>
        <w:t>, consulte o Glossário Mestre.</w:t>
      </w:r>
    </w:p>
    <w:p>
      <w:pPr/>
      <w:r>
        <w:rPr>
          <w:lang w:val="pt_PT" w:bidi="pt_PT"/>
        </w:rPr>
      </w:r>
      <w:r>
        <w:rPr>
          <w:lang w:val="pt_PT" w:bidi="pt_PT"/>
        </w:rPr>
        <w:t xml:space="preserve">João queria que as pessoas tivessem vida em nome de Jesus. </w:t>
      </w:r>
      <w:r>
        <w:rPr>
          <w:b/>
          <w:lang w:val="pt_PT" w:bidi="pt_PT"/>
        </w:rPr>
        <w:t>Vida</w:t>
      </w:r>
      <w:r>
        <w:rPr>
          <w:lang w:val="pt_PT" w:bidi="pt_PT"/>
        </w:rPr>
        <w:t xml:space="preserve"> aqui significa mais do que uma vida física. É uma vida espiritual com Deus. "Em nome de Jesus" significa que as pessoas têm essa vida com Deus por causa do próprio Jesus.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21:1–14</w:t>
      </w:r>
      <w:r>
        <w:rPr>
          <w:lang w:val="pt_PT" w:bidi="pt_PT"/>
        </w:rPr>
      </w:r>
    </w:p>
    <w:p>
      <w:pPr>
        <w:pStyle w:val="Heading3"/>
      </w:pPr>
      <w:r>
        <w:rPr>
          <w:lang w:val="pt_PT" w:bidi="pt_PT"/>
        </w:rPr>
        <w:t>Ouvir e Sentir</w:t>
      </w:r>
    </w:p>
    <w:p>
      <w:pPr/>
      <w:r>
        <w:rPr>
          <w:lang w:val="pt_PT" w:bidi="pt_PT"/>
        </w:rPr>
      </w:r>
      <w:r>
        <w:rPr>
          <w:lang w:val="pt_PT" w:bidi="pt_PT"/>
        </w:rPr>
        <w:t>Nesta etapa, ouçam João 21:1–14 e guardem em seus corações.</w:t>
      </w:r>
    </w:p>
    <w:p>
      <w:pPr/>
      <w:r>
        <w:rPr>
          <w:lang w:val="pt_PT" w:bidi="pt_PT"/>
        </w:rPr>
      </w:r>
      <w:r>
        <w:rPr>
          <w:lang w:val="pt_PT" w:bidi="pt_PT"/>
        </w:rPr>
        <w:t>Ouçam uma versão em áudio de João 21:1–14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21:1–14 na tradução mais fácil de entender.</w:t>
      </w:r>
    </w:p>
    <w:p>
      <w:pPr/>
      <w:r>
        <w:rPr>
          <w:lang w:val="pt_PT" w:bidi="pt_PT"/>
        </w:rPr>
      </w:r>
      <w:r>
        <w:rPr>
          <w:lang w:val="pt_PT" w:bidi="pt_PT"/>
        </w:rPr>
        <w:t>Jesus é crucificado na sexta-feira. No domingo, Maria Madalena, Pedro e outro discípulo vêm para ver o túmulo vazio. Naquela noite, Jesus aparece aos discípulos em uma sala trancada. Então, Jesus volta uma segunda vez oito dias depois. Desta vez, Tomé, um dos discípulos, também está lá e vê Jesus. Tudo isso acontece em Jerusalém. Agora, Jesus aparece a seus discípulos outra vez enquanto eles estão pescando no Mar da Galileia. Jesus fornece milagrosamente peixe para que eles pegem, e então todos eles comem o café da manhã juntos na costa do lago.</w:t>
      </w:r>
    </w:p>
    <w:p>
      <w:pPr/>
      <w:r>
        <w:rPr>
          <w:lang w:val="pt_PT" w:bidi="pt_PT"/>
        </w:rPr>
      </w:r>
      <w:r>
        <w:rPr>
          <w:lang w:val="pt_PT" w:bidi="pt_PT"/>
        </w:rPr>
        <w:t>Essa passagem traz algumas informações adicionais depois do fim do livro de João. Dá mais informações sobre outra vez que Jesus aparece a seus discípulos. O autor provavelmente acrescentou essa passagem e a passagem depois dela para dar mais informações sobre Jesus que podem estar perdidas. O autor provavelmente também acrescentou a passagem depois dessa porque ele queria ajudar seus leitores a entender algumas coisas sobre um rumor sobre o discípulo que Jesus amava.</w:t>
      </w:r>
    </w:p>
    <w:p>
      <w:pPr/>
      <w:r>
        <w:rPr>
          <w:lang w:val="pt_PT" w:bidi="pt_PT"/>
        </w:rPr>
      </w:r>
      <w:r>
        <w:rPr>
          <w:lang w:val="pt_PT" w:bidi="pt_PT"/>
        </w:rPr>
        <w:t>Essa história acontece algum tempo depois que Jesus aparece a Tomé e aos outros discípulos na sala trancada em Jerusalém, que ficava na região da Judeia. Não sabemos exatamente quanto tempo passou, mas provavelmente foram alguns dias ou algumas semanas depois. Os discípulos estão de volta na região da Galileia no Mar de Tiberias, que é o nome romano para o Mar da Galileia. O Mar da Galileia é um lago de água doce, e essa é a região onde os discípulos estão. Essa história conta como Jesus se mostra aos discípulos.</w:t>
      </w:r>
    </w:p>
    <w:p>
      <w:pPr/>
      <w:r>
        <w:rPr>
          <w:lang w:val="pt_PT" w:bidi="pt_PT"/>
        </w:rPr>
      </w:r>
      <w:r>
        <w:rPr>
          <w:lang w:val="pt_PT" w:bidi="pt_PT"/>
        </w:rPr>
        <w:t xml:space="preserve">Parem aqui e olhem para uma imagem do </w:t>
      </w:r>
      <w:r>
        <w:rPr>
          <w:lang w:val="pt_PT" w:bidi="pt_PT"/>
        </w:rPr>
        <w:t>Mar da Galileia</w:t>
      </w:r>
      <w:r>
        <w:rPr>
          <w:lang w:val="pt_PT" w:bidi="pt_PT"/>
        </w:rPr>
        <w:t xml:space="preserve"> e um mapa mostrando </w:t>
      </w:r>
      <w:r>
        <w:rPr>
          <w:lang w:val="pt_PT" w:bidi="pt_PT"/>
        </w:rPr>
        <w:t>Jerusalém, o Mar da Galileia e as regiões da Judeia e Galileia</w:t>
      </w:r>
      <w:r>
        <w:rPr>
          <w:lang w:val="pt_PT" w:bidi="pt_PT"/>
        </w:rPr>
        <w:t xml:space="preserve"> novamente em grupo, se necessário. Pause o áudio aqui.</w:t>
      </w:r>
    </w:p>
    <w:p>
      <w:pPr/>
      <w:r>
        <w:rPr>
          <w:lang w:val="pt_PT" w:bidi="pt_PT"/>
        </w:rPr>
      </w:r>
      <w:r>
        <w:rPr>
          <w:lang w:val="pt_PT" w:bidi="pt_PT"/>
        </w:rPr>
        <w:t>Sete dos discípulos de Jesus estão lá. Simão Pedro é o primeiro discípulo nomeado, e ele é o discípulo mais importante nessa história. Outros discípulos com Simão Pedro são Tomé, que também é chamado de Gêmeo, Natanael que é de uma cidade chamada Caná na região da Galileia, e os filhos de Zebedeu. Os filhos de Zebedeu são dois discípulos chamados Tiago e João, e o nome de seu pai é Zebedeu. Também há dois outros discípulos. É provável que João, o autor desse livro, seja um dos discípulos lá. A maioria das pessoas pensa que "o discípulo que Jesus amava" se refere a João.</w:t>
      </w:r>
    </w:p>
    <w:p>
      <w:pPr/>
      <w:r>
        <w:rPr>
          <w:lang w:val="pt_PT" w:bidi="pt_PT"/>
        </w:rPr>
      </w:r>
      <w:r>
        <w:rPr>
          <w:lang w:val="pt_PT" w:bidi="pt_PT"/>
        </w:rPr>
        <w:t>Os sete discípulos provavelmente estão se encontrando juntos na casa de alguém perto do lago. Simão Pedro diz aos outros seis discípulos que ele está planejando ir pescar no lago muito em breve. Antes de se tornar um discípulo de Jesus, Simão Pedro era um pescador. Vários dos outros discípulos também eram pescadores antes de eles seguirem Jesus. Os outros discípulos disseram a Simão Pedro que viriam pescar com Pedro. Todos os discípulos deixaram o lugar onde eles estavam e foram para o Mar da Galileia. Eles entraram em um barco de pesca com suas redes de pesca. Eles tentaram pegar peixes a noite toda em suas redes, mas eles não pegaram nenhum peixe em suas redes. Durante o tempo de Jesus, os pescadores usavam redes para pescar ou pegar peixes. A rede provavelmente era um círculo com pequenos pesos ao redor da borda. Também era comum que os pescadores trabalhassem à noite.</w:t>
      </w:r>
    </w:p>
    <w:p>
      <w:pPr/>
      <w:r>
        <w:rPr>
          <w:lang w:val="pt_PT" w:bidi="pt_PT"/>
        </w:rPr>
      </w:r>
      <w:r>
        <w:rPr>
          <w:lang w:val="pt_PT" w:bidi="pt_PT"/>
        </w:rPr>
        <w:t xml:space="preserve">Parem aqui e olhem para imagens de uma </w:t>
      </w:r>
      <w:r>
        <w:rPr>
          <w:lang w:val="pt_PT" w:bidi="pt_PT"/>
        </w:rPr>
        <w:t>rede de pesca</w:t>
      </w:r>
      <w:r>
        <w:rPr>
          <w:lang w:val="pt_PT" w:bidi="pt_PT"/>
        </w:rPr>
        <w:t xml:space="preserve"> e um </w:t>
      </w:r>
      <w:r>
        <w:rPr>
          <w:lang w:val="pt_PT" w:bidi="pt_PT"/>
        </w:rPr>
        <w:t>barco</w:t>
      </w:r>
      <w:r>
        <w:rPr>
          <w:lang w:val="pt_PT" w:bidi="pt_PT"/>
        </w:rPr>
        <w:t xml:space="preserve"> em grupo. Pausem este áudio aqui.</w:t>
      </w:r>
    </w:p>
    <w:p>
      <w:pPr/>
      <w:r>
        <w:rPr>
          <w:lang w:val="pt_PT" w:bidi="pt_PT"/>
        </w:rPr>
      </w:r>
      <w:r>
        <w:rPr>
          <w:lang w:val="pt_PT" w:bidi="pt_PT"/>
        </w:rPr>
        <w:t>Além disso, parem aqui e discutam essa questão em grupo: se as pessoas pescam em sua comunidade, falem sobre quando e onde elas pescam. O que eles usam para pegar o peixe? Eles usam redes, lanças, linhas ou alguma outra maneira de pegar o peixe? Pausem este áudio aqui.</w:t>
      </w:r>
    </w:p>
    <w:p>
      <w:pPr/>
      <w:r>
        <w:rPr>
          <w:lang w:val="pt_PT" w:bidi="pt_PT"/>
        </w:rPr>
      </w:r>
      <w:r>
        <w:rPr>
          <w:lang w:val="pt_PT" w:bidi="pt_PT"/>
        </w:rPr>
        <w:t>Pela manhã cedo, os discípulos veem alguém de pé na costa, a terra na beira do Mar da Galileia. A pessoa de pé na costa é Jesus, mas os discípulos não o reconhecem. Não está claro por que os discípulos não reconhecem Jesus. Talvez os discípulos não reconheçam Jesus porque ele parece diferente, porque eles estão longe demais da costa para ver uma pessoa claramente, ou porque é cedo e ainda não há luz solar suficiente para ver claramente.</w:t>
      </w:r>
    </w:p>
    <w:p>
      <w:pPr/>
      <w:r>
        <w:rPr>
          <w:lang w:val="pt_PT" w:bidi="pt_PT"/>
        </w:rPr>
      </w:r>
      <w:r>
        <w:rPr>
          <w:lang w:val="pt_PT" w:bidi="pt_PT"/>
        </w:rPr>
        <w:t>Jesus diz aos discípulos: "Amigos, vocês ainda não pegaram nenhum peixe, não é?" A palavra para "amigos" no idioma original era uma maneira amigável de falar com homens jovens, e os discípulos eram todos homens jovens. Às vezes as pessoas traduzem essa palavra como "meninos", mas essa palavra não significa crianças, e não era desrespeitoso. Jesus faz essa pergunta de uma maneira para mostrar que ele espera que eles digam "Não, não pegamos nenhum peixe".</w:t>
      </w:r>
    </w:p>
    <w:p>
      <w:pPr/>
      <w:r>
        <w:rPr>
          <w:lang w:val="pt_PT" w:bidi="pt_PT"/>
        </w:rPr>
      </w:r>
      <w:r>
        <w:rPr>
          <w:lang w:val="pt_PT" w:bidi="pt_PT"/>
        </w:rPr>
        <w:t>Parem aqui e discutam essa questão em grupo: qual é uma maneira comum de se referir a homens jovens em seu idioma? Pausem este áudio aqui.</w:t>
      </w:r>
    </w:p>
    <w:p>
      <w:pPr/>
      <w:r>
        <w:rPr>
          <w:lang w:val="pt_PT" w:bidi="pt_PT"/>
        </w:rPr>
      </w:r>
      <w:r>
        <w:rPr>
          <w:lang w:val="pt_PT" w:bidi="pt_PT"/>
        </w:rPr>
        <w:t>Os discípulos respondem a Jesus: "Não". Os discípulos ainda não pegaram nenhum peixe. Agora, Jesus diz aos discípulos para jogarem suas redes na água no lado direito do barco, e eles pegarão alguns peixes. Isso significa que os pescadores devem jogar um lado da rede para fora na água e se agarrar ao outro lado da rede. Os discípulos fazem o que Jesus diz, e eles jogam sua rede para fora na água no lado direito do barco. Os discípulos pegam tantos peixes em sua rede que não tem força o suficiente para puxar a rede de volta para o barco. A rede fica muito pesada com todos os peixes que eles pegaram. Esse é um milagre, e é uma das partes mais importantes da história.</w:t>
      </w:r>
    </w:p>
    <w:p>
      <w:pPr/>
      <w:r>
        <w:rPr>
          <w:lang w:val="pt_PT" w:bidi="pt_PT"/>
        </w:rPr>
      </w:r>
      <w:r>
        <w:rPr>
          <w:lang w:val="pt_PT" w:bidi="pt_PT"/>
        </w:rPr>
        <w:t xml:space="preserve">Parem aqui e, em grupo, olhem para uma imagem de um </w:t>
      </w:r>
      <w:r>
        <w:rPr>
          <w:lang w:val="pt_PT" w:bidi="pt_PT"/>
        </w:rPr>
        <w:t>peixe</w:t>
      </w:r>
      <w:r>
        <w:rPr>
          <w:lang w:val="pt_PT" w:bidi="pt_PT"/>
        </w:rPr>
        <w:t>. Pausem este áudio aqui.</w:t>
      </w:r>
    </w:p>
    <w:p>
      <w:pPr/>
      <w:r>
        <w:rPr>
          <w:lang w:val="pt_PT" w:bidi="pt_PT"/>
        </w:rPr>
      </w:r>
      <w:r>
        <w:rPr>
          <w:lang w:val="pt_PT" w:bidi="pt_PT"/>
        </w:rPr>
        <w:t>O discípulo que Jesus amava — amigo próximo de Jesus, provavelmente João — vê esse milagre de todos os peixes na rede, e ele diz: "É o Senhor!" Esse discípulo sabe que a pessoa na costa é o Senhor. Senhor significa mestre ou a pessoa com autoridade, e era uma maneira comum de os discípulos falarem sobre Jesus.</w:t>
      </w:r>
    </w:p>
    <w:p>
      <w:pPr/>
      <w:r>
        <w:rPr>
          <w:lang w:val="pt_PT" w:bidi="pt_PT"/>
        </w:rPr>
      </w:r>
      <w:r>
        <w:rPr>
          <w:lang w:val="pt_PT" w:bidi="pt_PT"/>
        </w:rPr>
        <w:t xml:space="preserve">Simão Pedro ouve o outro discípulo dizer: "É o Senhor", e ele se prepara imediatamente para ir ver Jesus. Simão Pedro segura suas roupas externas. É possível que Pedro queira vestir mais roupas para que ele não pareça nu quando ele fala com Jesus na costa para mostrar respeito por Jesus. Ou talvez Pedro tenha sua roupa externa e a coloca para que ele possa se mover mais facilmente. Pedro provavelmente não está completamente nu sob suas roupas externas. Ele provavelmente está usando as roupas normais de pescador debaixo: uma camisa longa ou algo ao redor de sua cintura. Ele pula na água e nada para a costa para ver Jesus. </w:t>
      </w:r>
    </w:p>
    <w:p>
      <w:pPr/>
      <w:r>
        <w:rPr>
          <w:lang w:val="pt_PT" w:bidi="pt_PT"/>
        </w:rPr>
      </w:r>
      <w:r>
        <w:rPr>
          <w:lang w:val="pt_PT" w:bidi="pt_PT"/>
        </w:rPr>
        <w:t>Os discípulos trouxeram o barco para a margem. Eles deixam a rede cheia de peixes na água porque é pesada demais para trazer para o barco. Eles podem puxar a rede atrás do barco porque eles estão perto da costa. A costa fica a apenas cerca de 100 metros de distância.</w:t>
      </w:r>
    </w:p>
    <w:p>
      <w:pPr/>
      <w:r>
        <w:rPr>
          <w:lang w:val="pt_PT" w:bidi="pt_PT"/>
        </w:rPr>
      </w:r>
      <w:r>
        <w:rPr>
          <w:lang w:val="pt_PT" w:bidi="pt_PT"/>
        </w:rPr>
        <w:t>Os discípulos chegam à costa ao lado do lago em seu barco. Eles saem do barco para a costa, e eles veem um fogo de carvão com um pouco de peixe cozinhando nele. Um fogo de carvão é um fogo feito com carvão quente. Também há um pouco de pão, que provavelmente já está cozido. Jesus está cozinhando essa comida para comer para o café da manhã.</w:t>
      </w:r>
    </w:p>
    <w:p>
      <w:pPr/>
      <w:r>
        <w:rPr>
          <w:lang w:val="pt_PT" w:bidi="pt_PT"/>
        </w:rPr>
      </w:r>
      <w:r>
        <w:rPr>
          <w:lang w:val="pt_PT" w:bidi="pt_PT"/>
        </w:rPr>
        <w:t xml:space="preserve">Parem aqui e, em grupo, olhem para uma </w:t>
      </w:r>
      <w:r>
        <w:rPr>
          <w:lang w:val="pt_PT" w:bidi="pt_PT"/>
        </w:rPr>
        <w:t>imagem de um carvão</w:t>
      </w:r>
      <w:r>
        <w:rPr>
          <w:lang w:val="pt_PT" w:bidi="pt_PT"/>
        </w:rPr>
        <w:t xml:space="preserve"> em brasa. Pausem este áudio aqui.</w:t>
      </w:r>
    </w:p>
    <w:p>
      <w:pPr/>
      <w:r>
        <w:rPr>
          <w:lang w:val="pt_PT" w:bidi="pt_PT"/>
        </w:rPr>
      </w:r>
      <w:r>
        <w:rPr>
          <w:lang w:val="pt_PT" w:bidi="pt_PT"/>
        </w:rPr>
        <w:t>Jesus diz aos discípulos para trazer alguns dos peixes que eles pegaram. Jesus provavelmente quer cozinhar um pouco mais de peixe, desta vez do peixe que os discípulos pegaram. Simão Pedro vai para o barco e ajuda a arrastar a rede cheia de peixes para a costa. Os discípulos contam os peixes, e há 153 peixes grandes. Algumas pessoas pensam que o número tem um significado especial, mas provavelmente mostra apenas que o autor viu isso acontecer e se lembra do número exato de peixes na rede. Normalmente, uma rede de pesca quebraria com tantos peixes grandes nela. É surpreendente que a rede não esteja quebrada ou rasgada, mesmo com tantos peixes grandes nela!</w:t>
      </w:r>
    </w:p>
    <w:p>
      <w:pPr/>
      <w:r>
        <w:rPr>
          <w:lang w:val="pt_PT" w:bidi="pt_PT"/>
        </w:rPr>
      </w:r>
      <w:r>
        <w:rPr>
          <w:lang w:val="pt_PT" w:bidi="pt_PT"/>
        </w:rPr>
        <w:t>Jesus diz aos discípulos: "Venham e comam o café da manhã comigo". O café da manhã é a primeira refeição do dia. É de manhã, e Jesus quer compartilhar essa refeição de peixe cozido e pão com seus discípulos. Nenhum dos discípulos pergunta a Jesus: "Quem é você?" Os discípulos estão com medo de perguntar a Jesus quem ele é. A razão pela qual os discípulos não perguntam a Jesus "quem é você?" é porque eles sabem que é o Senhor. Eles sabem que ele é seu mestre Jesus, mesmo que ele possa parecer diferente.</w:t>
      </w:r>
    </w:p>
    <w:p>
      <w:pPr/>
      <w:r>
        <w:rPr>
          <w:lang w:val="pt_PT" w:bidi="pt_PT"/>
        </w:rPr>
      </w:r>
      <w:r>
        <w:rPr>
          <w:lang w:val="pt_PT" w:bidi="pt_PT"/>
        </w:rPr>
        <w:t>Jesus vem e dá aos discípulos o pão. Então Jesus dá aos discípulos o peixe cozido. Jesus está servindo a comida aos discípulos para sua refeição juntos. Não sabemos se Jesus come algum peixe. É possível que os discípulos se lembrem de outros milagres que Jesus fez, como quando Jesus forneceu pão e peixe para as cinco mil pessoas na colina.</w:t>
      </w:r>
    </w:p>
    <w:p>
      <w:pPr/>
      <w:r>
        <w:rPr>
          <w:lang w:val="pt_PT" w:bidi="pt_PT"/>
        </w:rPr>
      </w:r>
      <w:r>
        <w:rPr>
          <w:lang w:val="pt_PT" w:bidi="pt_PT"/>
        </w:rPr>
        <w:t>Agora, o autor João dá algumas informações de fundo sobre essa história do milagre do peixe e Jesus comendo o café da manhã com seus discípulos. Essa é a terceira vez que Jesus se mostra aos discípulos depois que Jesus volta dos mortos. A maioria das pessoas conta a primeira vez como quando Jesus se mostra aos discípulos na sala trancada. A segunda vez é quando Jesus vem novamente para a sala trancada e Tomé também está lá com os outros discípulos. Essa é a terceira vez que os discípulos veem Jesus, e está na Galileia perto do Mar da Galileia. Maria Madalena também viu Jesus no jardim, mas a maioria das pessoas não conta isso como uma das vezes. Seria possível contar as duas vezes na sala trancada como uma única vez que Jesus se mostrou aos discípulos porque elas foram experiências muito semelhantes para os discípulos. No entanto, a maioria das pessoas não conta dessa maneira.</w:t>
      </w:r>
    </w:p>
    <w:p>
      <w:pPr/>
      <w:r>
        <w:rPr>
          <w:lang w:val="pt_PT" w:bidi="pt_PT"/>
        </w:rPr>
      </w:r>
      <w:r>
        <w:rPr>
          <w:lang w:val="pt_PT" w:bidi="pt_PT"/>
        </w:rPr>
        <w:t>João provavelmente compartilha essas informações para dar mais evidências ou provas de que Jesus realmente voltou dos mortos. Jesus se mostra a seus discípulos mais de uma vez, e em mais de um lugar.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21:1–14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Simão Pedro e seis outros discípulos vão pescar a noite toda no Mar da Galileia. Eles não pegam nenhum peixe.</w:t>
      </w:r>
    </w:p>
    <w:p>
      <w:pPr/>
      <w:r>
        <w:rPr>
          <w:lang w:val="pt_PT" w:bidi="pt_PT"/>
        </w:rPr>
      </w:r>
      <w:r>
        <w:rPr>
          <w:b/>
          <w:lang w:val="pt_PT" w:bidi="pt_PT"/>
        </w:rPr>
        <w:t>Na segunda cena:</w:t>
      </w:r>
      <w:r>
        <w:rPr>
          <w:lang w:val="pt_PT" w:bidi="pt_PT"/>
        </w:rPr>
        <w:t xml:space="preserve"> Jesus fala com os discípulos da costa do lago. Ele diz a eles como pegar mais peixes, e eles fazem o que Jesus diz para fazer. Eles pegam muitos peixes.</w:t>
      </w:r>
    </w:p>
    <w:p>
      <w:pPr/>
      <w:r>
        <w:rPr>
          <w:lang w:val="pt_PT" w:bidi="pt_PT"/>
        </w:rPr>
      </w:r>
      <w:r>
        <w:rPr>
          <w:b/>
          <w:lang w:val="pt_PT" w:bidi="pt_PT"/>
        </w:rPr>
        <w:t>Na terceira cena:</w:t>
      </w:r>
      <w:r>
        <w:rPr>
          <w:lang w:val="pt_PT" w:bidi="pt_PT"/>
        </w:rPr>
        <w:t xml:space="preserve"> o discípulo que Jesus amava reconhece Jesus. Simão Pedro pula para fora do barco e vem para a costa para ver Jesus. Os outros discípulos arrastam a rede cheia de peixes.</w:t>
      </w:r>
    </w:p>
    <w:p>
      <w:pPr/>
      <w:r>
        <w:rPr>
          <w:lang w:val="pt_PT" w:bidi="pt_PT"/>
        </w:rPr>
      </w:r>
      <w:r>
        <w:rPr>
          <w:b/>
          <w:lang w:val="pt_PT" w:bidi="pt_PT"/>
        </w:rPr>
        <w:t>Na quarta cena:</w:t>
      </w:r>
      <w:r>
        <w:rPr>
          <w:lang w:val="pt_PT" w:bidi="pt_PT"/>
        </w:rPr>
        <w:t xml:space="preserve"> Jesus prepara um café da manhã de peixe e pão para os discípulos na praia. Eles comem a refeição juntos.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Natanael</w:t>
      </w:r>
    </w:p>
    <w:p>
      <w:pPr>
        <w:pStyle w:val="ListBullet"/>
        <w:spacing w:line="240" w:lineRule="auto"/>
        <w:ind w:left="720"/>
      </w:pPr>
      <w:r>
        <w:rPr>
          <w:lang w:val="pt_PT" w:bidi="pt_PT"/>
        </w:rPr>
      </w:r>
      <w:r>
        <w:rPr>
          <w:lang w:val="pt_PT" w:bidi="pt_PT"/>
        </w:rPr>
        <w:t>Os dois filhos de Zebedeu</w:t>
      </w:r>
    </w:p>
    <w:p>
      <w:pPr>
        <w:pStyle w:val="ListBullet"/>
        <w:spacing w:line="240" w:lineRule="auto"/>
        <w:ind w:left="720"/>
      </w:pPr>
      <w:r>
        <w:rPr>
          <w:lang w:val="pt_PT" w:bidi="pt_PT"/>
        </w:rPr>
      </w:r>
      <w:r>
        <w:rPr>
          <w:lang w:val="pt_PT" w:bidi="pt_PT"/>
        </w:rPr>
        <w:t>Dois outros discípulos</w:t>
      </w:r>
    </w:p>
    <w:p>
      <w:pPr>
        <w:pStyle w:val="ListBullet"/>
        <w:spacing w:line="240" w:lineRule="auto"/>
        <w:ind w:left="720"/>
      </w:pPr>
      <w:r>
        <w:rPr>
          <w:lang w:val="pt_PT" w:bidi="pt_PT"/>
        </w:rPr>
      </w:r>
      <w:r>
        <w:rPr>
          <w:lang w:val="pt_PT" w:bidi="pt_PT"/>
        </w:rPr>
        <w:t>E Jesus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lembrem-se de que isso acontece alguns dias ou algumas semanas depois que Jesus vem para a sala trancada pela segunda vez para ver Tomé e os outros discípulos. Lembrem-se também de que agora os discípulos estão de volta em sua região da Galileia. Jesus morreu e ressuscitou dos mortos em Jerusalém, na região da Judeia no sul. Agora eles estão na Galileia no norte, perto do Mar da Galileia. Lembrem-se de que o lago é chamado de Mar de Tiberias no idioma romano.</w:t>
      </w:r>
    </w:p>
    <w:p>
      <w:pPr/>
      <w:r>
        <w:rPr>
          <w:lang w:val="pt_PT" w:bidi="pt_PT"/>
        </w:rPr>
      </w:r>
      <w:r>
        <w:rPr>
          <w:lang w:val="pt_PT" w:bidi="pt_PT"/>
        </w:rPr>
        <w:t xml:space="preserve">Parem aqui e olhem para uma imagem do </w:t>
      </w:r>
      <w:r>
        <w:rPr>
          <w:lang w:val="pt_PT" w:bidi="pt_PT"/>
        </w:rPr>
        <w:t>Mar da Galileia</w:t>
      </w:r>
      <w:r>
        <w:rPr>
          <w:lang w:val="pt_PT" w:bidi="pt_PT"/>
        </w:rPr>
        <w:t xml:space="preserve"> e um mapa mostrando </w:t>
      </w:r>
      <w:r>
        <w:rPr>
          <w:lang w:val="pt_PT" w:bidi="pt_PT"/>
        </w:rPr>
        <w:t>Jerusalém, o Mar da Galileia e as regiões da Judeia e Galileia</w:t>
      </w:r>
      <w:r>
        <w:rPr>
          <w:lang w:val="pt_PT" w:bidi="pt_PT"/>
        </w:rPr>
        <w:t xml:space="preserve"> novamente em grupo, se necessário. Pausem este áudio aqui.</w:t>
      </w:r>
    </w:p>
    <w:p>
      <w:pPr/>
      <w:r>
        <w:rPr>
          <w:lang w:val="pt_PT" w:bidi="pt_PT"/>
        </w:rPr>
      </w:r>
      <w:r>
        <w:rPr>
          <w:lang w:val="pt_PT" w:bidi="pt_PT"/>
        </w:rPr>
        <w:t>Lembrem-se também de que sete discípulos estão juntos perto do Mar da Galileia. Os discípulos são Simão Pedro, Tomé, o Gêmeo, Natanael de uma cidade chamada Caná na Galileia, os dois filhos de Zebedeu e dois outros discípulos. Lembrem-se de que Simão Pedro diz aos outros discípulos: "Estou indo pescar". Lembrem-se de que Simão Pedro, e muitos dos outros discípulos, costumavam ser pescadores antes de eles começarem a seguir Jesus. Os outros discípulos vão com Simão Pedro para ajudá-lo a pescar no Mar da Galileia. Todos eles entraram em seu barco de pesca e saíram para o lago para pescar com redes. Lembrem-se de que eles pescaram a noite toda, e eles não pegaram nenhum peixe.</w:t>
      </w:r>
    </w:p>
    <w:p>
      <w:pPr/>
      <w:r>
        <w:rPr>
          <w:lang w:val="pt_PT" w:bidi="pt_PT"/>
        </w:rPr>
      </w:r>
      <w:r>
        <w:rPr>
          <w:lang w:val="pt_PT" w:bidi="pt_PT"/>
        </w:rPr>
        <w:t xml:space="preserve">Parem aqui e olhem para imagens de uma </w:t>
      </w:r>
      <w:r>
        <w:rPr>
          <w:lang w:val="pt_PT" w:bidi="pt_PT"/>
        </w:rPr>
        <w:t>rede de pesca</w:t>
      </w:r>
      <w:r>
        <w:rPr>
          <w:lang w:val="pt_PT" w:bidi="pt_PT"/>
        </w:rPr>
        <w:t xml:space="preserve"> e um </w:t>
      </w:r>
      <w:r>
        <w:rPr>
          <w:lang w:val="pt_PT" w:bidi="pt_PT"/>
        </w:rPr>
        <w:t>barco</w:t>
      </w:r>
      <w:r>
        <w:rPr>
          <w:lang w:val="pt_PT" w:bidi="pt_PT"/>
        </w:rPr>
        <w:t xml:space="preserve"> novamente em grupo, se necessário. Pausem este áudio aqui.</w:t>
      </w:r>
    </w:p>
    <w:p>
      <w:pPr/>
      <w:r>
        <w:rPr>
          <w:lang w:val="pt_PT" w:bidi="pt_PT"/>
        </w:rPr>
      </w:r>
      <w:r>
        <w:rPr>
          <w:lang w:val="pt_PT" w:bidi="pt_PT"/>
        </w:rPr>
        <w:t>Na segunda cena, lembrem-se de que agora é de manhã cedo. O sol está começando a nascer, então não está tão escuro agora. Os discípulos veem alguém de pé na costa, a terra ao lado da água. Lembrem-se de que eles ainda não sabem que é Jesus. Jesus pergunta a eles: "Amigos, vocês ainda não pegaram nenhum peixe, não é?" Lembrem-se de que Jesus fala com eles de uma maneira amigável. Além disso, ele está fazendo essa pergunta de uma maneira de mostrar que ele espera que eles digam: "não".</w:t>
      </w:r>
    </w:p>
    <w:p>
      <w:pPr/>
      <w:r>
        <w:rPr>
          <w:lang w:val="pt_PT" w:bidi="pt_PT"/>
        </w:rPr>
      </w:r>
      <w:r>
        <w:rPr>
          <w:lang w:val="pt_PT" w:bidi="pt_PT"/>
        </w:rPr>
        <w:t>Parem aqui e discutam essa questão em grupo: como vocês fariam essa pergunta em seu idioma para mostrar que Jesus espera a resposta "não"? Alguns exemplos poderiam ser: "Vocês não pegaram nenhum peixe?" ou "Nenhum peixe hoje?" Pausem este áudio aqui.</w:t>
      </w:r>
    </w:p>
    <w:p>
      <w:pPr/>
      <w:r>
        <w:rPr>
          <w:lang w:val="pt_PT" w:bidi="pt_PT"/>
        </w:rPr>
      </w:r>
      <w:r>
        <w:rPr>
          <w:lang w:val="pt_PT" w:bidi="pt_PT"/>
        </w:rPr>
        <w:t>Lembrem-se de que os discípulos respondem a Jesus "não", o que significa que eles ainda não pegaram nenhum peixe. Lembrem-se de que eles ainda não reconhecem Jesus. Então, Jesus diz a eles como pegar alguns peixes. Jesus diz aos discípulos para jogarem suas redes no lado direito do barco para pegar alguns peixes. Lembrem-se de que os discípulos estão usando uma grande rede para pegar peixes. Os discípulos fazem o que Jesus diz, e eles jogam sua rede para fora na água no lado direito do barco. Lembrem-se de que eles se agarram a um lado da rede. Eles pegam uma rede cheia de peixes. Lembrem-se de que a rede está tão cheia que os discípulos não conseguem puxá-la de volta para o barco. O barco provavelmente afundaria se eles tentassem colocar a rede cheia de peixes no barco. Lembrem-se de que é um milagre os discípulos pegarem tantos peixes.</w:t>
      </w:r>
    </w:p>
    <w:p>
      <w:pPr/>
      <w:r>
        <w:rPr>
          <w:lang w:val="pt_PT" w:bidi="pt_PT"/>
        </w:rPr>
      </w:r>
      <w:r>
        <w:rPr>
          <w:lang w:val="pt_PT" w:bidi="pt_PT"/>
        </w:rPr>
        <w:t xml:space="preserve">Parem aqui e olhem para uma imagem de um </w:t>
      </w:r>
      <w:r>
        <w:rPr>
          <w:lang w:val="pt_PT" w:bidi="pt_PT"/>
        </w:rPr>
        <w:t>peixe</w:t>
      </w:r>
      <w:r>
        <w:rPr>
          <w:lang w:val="pt_PT" w:bidi="pt_PT"/>
        </w:rPr>
        <w:t xml:space="preserve"> novamente em grupo, se necessário. Pausem este áudio aqui.</w:t>
      </w:r>
    </w:p>
    <w:p>
      <w:pPr/>
      <w:r>
        <w:rPr>
          <w:lang w:val="pt_PT" w:bidi="pt_PT"/>
        </w:rPr>
      </w:r>
      <w:r>
        <w:rPr>
          <w:lang w:val="pt_PT" w:bidi="pt_PT"/>
        </w:rPr>
        <w:t>Na terceira cena, um dos discípulos finalmente reconhece Jesus. Lembrem-se de que esse é o discípulo que Jesus amava. Depois que esse discípulo vê o milagre da rede cheia de peixes, ele sabe que Jesus é aquele que está de pé na costa. Lembrem-se de que ele diz: "É o Senhor!" Senhor era uma maneira comum de os discípulos falarem com Jesus. Significa mestre, ou aquele que tem autoridade.</w:t>
      </w:r>
    </w:p>
    <w:p>
      <w:pPr/>
      <w:r>
        <w:rPr>
          <w:lang w:val="pt_PT" w:bidi="pt_PT"/>
        </w:rPr>
      </w:r>
      <w:r>
        <w:rPr>
          <w:lang w:val="pt_PT" w:bidi="pt_PT"/>
        </w:rPr>
        <w:t>Lembrem-se de que Simão Pedro ouve as palavras: "É o Senhor", e ele age imediatamente. Simão Pedro quer chegar à costa o mais rápido possível para ver Jesus. Simão Pedro coloca suas roupas externas, provavelmente para que ele esteja coberto com mais roupas quando ele vê Jesus. Ele pula na água e nada para a costa para ver Jesus. No idioma original, a palavra é "se jogar" na água. Isso significa que Pedro pulou rapidamente e com entusiasmo.</w:t>
      </w:r>
    </w:p>
    <w:p>
      <w:pPr/>
      <w:r>
        <w:rPr>
          <w:lang w:val="pt_PT" w:bidi="pt_PT"/>
        </w:rPr>
      </w:r>
      <w:r>
        <w:rPr>
          <w:lang w:val="pt_PT" w:bidi="pt_PT"/>
        </w:rPr>
        <w:t>Lembrem-se de que os outros discípulos ficam no barco de pesca. Eles arrastam a rede cheia de peixes atrás do barco enquanto remam o barco para a costa. Lembrem-se de que eles não estão longe da costa, apenas a cerca de 100 metros de distância.</w:t>
      </w:r>
    </w:p>
    <w:p>
      <w:pPr/>
      <w:r>
        <w:rPr>
          <w:lang w:val="pt_PT" w:bidi="pt_PT"/>
        </w:rPr>
      </w:r>
      <w:r>
        <w:rPr>
          <w:lang w:val="pt_PT" w:bidi="pt_PT"/>
        </w:rPr>
        <w:t>Na quarta cena, todos os discípulos chegam à praia e saem do barco. Eles veem um fogo de queimar carvão com alguns peixes cozinhando nele. Também há pão. Lembrem-se de que Jesus é aquele que está cozinhando essa comida para eles.</w:t>
      </w:r>
    </w:p>
    <w:p>
      <w:pPr/>
      <w:r>
        <w:rPr>
          <w:lang w:val="pt_PT" w:bidi="pt_PT"/>
        </w:rPr>
      </w:r>
      <w:r>
        <w:rPr>
          <w:lang w:val="pt_PT" w:bidi="pt_PT"/>
        </w:rPr>
        <w:t xml:space="preserve">Parem aqui e, em grupo, olhem para uma </w:t>
      </w:r>
      <w:r>
        <w:rPr>
          <w:lang w:val="pt_PT" w:bidi="pt_PT"/>
        </w:rPr>
        <w:t>imagem de carvão</w:t>
      </w:r>
      <w:r>
        <w:rPr>
          <w:lang w:val="pt_PT" w:bidi="pt_PT"/>
        </w:rPr>
        <w:t xml:space="preserve"> em brasa novamente, se necessário. Pausem este áudio aqui.</w:t>
      </w:r>
    </w:p>
    <w:p>
      <w:pPr/>
      <w:r>
        <w:rPr>
          <w:lang w:val="pt_PT" w:bidi="pt_PT"/>
        </w:rPr>
      </w:r>
      <w:r>
        <w:rPr>
          <w:lang w:val="pt_PT" w:bidi="pt_PT"/>
        </w:rPr>
        <w:t>Jesus diz aos discípulos para trazer alguns dos peixes que eles pegaram. Lembrem-se de que Jesus já está cozinhando peixes, e Jesus pede a eles que tragam mais peixes. Simão Pedro vai para o barco e ajuda a arrastar a rede cheia de peixes. Ele provavelmente não fez isso por conta própria porque a rede estava muito cheia e pesada. Lembrem-se de que há 153 peixes grandes. Lembrem-se de que é surpreendente que a rede não quebre ou rasgue, mesmo que haja muitos peixes grandes nela.</w:t>
      </w:r>
    </w:p>
    <w:p>
      <w:pPr/>
      <w:r>
        <w:rPr>
          <w:lang w:val="pt_PT" w:bidi="pt_PT"/>
        </w:rPr>
      </w:r>
      <w:r>
        <w:rPr>
          <w:lang w:val="pt_PT" w:bidi="pt_PT"/>
        </w:rPr>
        <w:t>Em seguida, Jesus diz: "Venham e comam o café da manhã comigo". Lembrem-se de que é cedo e o café da manhã é a primeira refeição do dia. Jesus quer comer o peixe cozido e o pão com seus discípulos. Lembre-se, nenhum dos discípulos pergunta a Jesus: "Quem é você?" Provavelmente havia alguma razão pela qual eles queriam perguntar a Jesus isso — talvez porque Jesus parecia diferente — mas nenhum deles diz nada. Lembrem-se de que eles sabem que ele é o Senhor, mas eles provavelmente ainda tinham algumas perguntas.</w:t>
      </w:r>
    </w:p>
    <w:p>
      <w:pPr/>
      <w:r>
        <w:rPr>
          <w:lang w:val="pt_PT" w:bidi="pt_PT"/>
        </w:rPr>
      </w:r>
      <w:r>
        <w:rPr>
          <w:lang w:val="pt_PT" w:bidi="pt_PT"/>
        </w:rPr>
        <w:t>Jesus vem e dá aos discípulos o pão e o peixe. Lembrem-se de que o autor João dá informações de fundo aqui. João diz que esse milagre — Jesus fornecendo peixe aos discípulos e Jesus comendo uma refeição com os discípulos na costa — é a terceira vez que Jesus se mostra aos discípulos depois que Deus ressuscita Jesus dos mortos. Lembrem-se de que a maioria das pessoas conta as duas primeiras vezes que Jesus vem como as duas vezes que Jesus está na sala trancada em Jerusalém com seus discípulos. Agora essa é a terceira vez que os discípulos veem Jesus, e acontece ao lado do Mar da Galileia na região da Galileia.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21:1–14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Natanael</w:t>
      </w:r>
    </w:p>
    <w:p>
      <w:pPr>
        <w:pStyle w:val="ListBullet"/>
        <w:spacing w:line="240" w:lineRule="auto"/>
        <w:ind w:left="720"/>
      </w:pPr>
      <w:r>
        <w:rPr>
          <w:lang w:val="pt_PT" w:bidi="pt_PT"/>
        </w:rPr>
      </w:r>
      <w:r>
        <w:rPr>
          <w:lang w:val="pt_PT" w:bidi="pt_PT"/>
        </w:rPr>
        <w:t>Os dois filhos de Zebedeu</w:t>
      </w:r>
    </w:p>
    <w:p>
      <w:pPr>
        <w:pStyle w:val="ListBullet"/>
        <w:spacing w:line="240" w:lineRule="auto"/>
        <w:ind w:left="720"/>
      </w:pPr>
      <w:r>
        <w:rPr>
          <w:lang w:val="pt_PT" w:bidi="pt_PT"/>
        </w:rPr>
      </w:r>
      <w:r>
        <w:rPr>
          <w:lang w:val="pt_PT" w:bidi="pt_PT"/>
        </w:rPr>
        <w:t>Dois outros discípulos</w:t>
      </w:r>
    </w:p>
    <w:p>
      <w:pPr>
        <w:pStyle w:val="ListBullet"/>
        <w:spacing w:line="240" w:lineRule="auto"/>
        <w:ind w:left="720"/>
      </w:pPr>
      <w:r>
        <w:rPr>
          <w:lang w:val="pt_PT" w:bidi="pt_PT"/>
        </w:rPr>
      </w:r>
      <w:r>
        <w:rPr>
          <w:lang w:val="pt_PT" w:bidi="pt_PT"/>
        </w:rPr>
        <w:t>E Jesus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Sete dos discípulos de Jesus estão juntos perto do Mar da Galileia na região da Galileia. Eles haviam viajado de volta para a Galileia de Jerusalém na Judeia. Simão Pedro diz aos outros seis discípulos com ele: "Estou indo pescar". Os outros seis discípulos dizem: "iremos pescar com você". Então todos eles vão pescar juntos no Mar da Galileia. Eles pescam a noite toda em um barco usando redes circulares. Eles não pegam nenhum peixe.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coisas como: "Precisando de peixe para comida para comer e para obter dinheiro para viver", ou "Confusos sobre o que fazer agora que Jesus morreu e voltou à vida", ou "Desapontados por não termos pescado nenhum peixe durante toda a noite".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discípulos veem alguém de pé na costa pela manhã cedo. Eles não sabem que é Jesus de pé lá. Jesus pergunta a eles: "Amigos, vocês ainda não pegaram nenhum peixe, não é?" Os discípulos respondem a Jesus: "não". Jesus diz aos discípulos para jogarem suas redes no lado direito do barco para pegar alguns peixes.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coisas como: "Me perguntando quem é essa pessoa na costa", ou "Querendo tentar sua sugestão e ver se pescaremos alguns peixes como ele diz", ou "Não tenho certeza de que pescaremos peixes desta vez — trabalhamos duro a noite toda, e não pegamos nada".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discípulos jogam a rede no lado direito do barco. Eles pegam muitos peixes. A rede deles está tão cheia de peixes que eles não conseguem puxar a rede para seu barco.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coisas como: "Como isso aconteceu?" Isso é um milagre!” Nunca vi tantos peixes em uma rede!" ou "Quem poderia ser essa pessoa na costa? Como ele sabia que pegaríamos uma rede cheia de peixes?” ou "Teremos muito para comer e até mesmo peixes extras para vender agora — essas são notícias muito boas!"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discípulo que Jesus amava sabe quem é o homem na costa. Por causa do milagre que Jesus acabou de realizar, ele reconhece que é Jesus, o Senhor! Ele diz: "É o Senhor!"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discípulo que Jesus amava: "O que você está sentindo ou pensando?" A pessoa pode responder coisas como: "Um milagre como esse só poderia ser de Jesus", ou "O homem na costa deve ser Jesus!" ou "Feliz por ver Jesus novamente, e agora em nossa cidade natal".</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Simão Pedro ouve as palavras: "É o Senhor!" Simão Pedro se prepara para nadar para a costa para ver Jesus. Simão Pedro coloca suas roupas externas — ele provavelmente quer estar com mais roupas para ver Jesus. Simão Pedro pula para a água e nada para a costa para ver Jesus. Os outros discípulos seguem atrás de Simão Pedro. Os outros discípulos estão remando o barco e arrastando a rede cheia de peixes atrás do barco. Eles remam o barco cerca de 100 metros para chegar à costa.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coisas como "Realmente é Jesus na costa!" ou "Animado para ver Jesus novamente o mais rápido possível" ou "Não posso esperar para remar o barco para a costa — devo chegar até Jesus o mais rápido possível!" ou "Querendo usar mais roupas para que eu não fique envergonhado na frente de Jesus".</w:t>
      </w:r>
    </w:p>
    <w:p>
      <w:pPr>
        <w:pStyle w:val="ListBullet"/>
        <w:spacing w:line="240" w:lineRule="auto"/>
        <w:ind w:left="720"/>
      </w:pPr>
      <w:r>
        <w:rPr>
          <w:lang w:val="pt_PT" w:bidi="pt_PT"/>
        </w:rPr>
      </w:r>
      <w:r>
        <w:rPr>
          <w:lang w:val="pt_PT" w:bidi="pt_PT"/>
        </w:rPr>
        <w:t>Também perguntem às pessoas que interpretam os discípulos: "O que vocês estão sentindo ou pensando?" As pessoas podem responder coisas como: "Por que Simão Pedro não está nos ajudando com a rede cheia de peixes?" ou "Querendo remar rapidamente para chegar à costa o mais rápido possível para ver Jesus", ou "Surpreso com a rede cheia de peixes atrás de nosso barco — é realmente pesado!"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discípulos chegam à costa e saem do barco. Eles veem um fogo de carvão na costa. Há peixes cozinhando no fogo, e também há pão. Jesus está cozinhando para eles comida para comer.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coisas como: "É realmente Jesus!" ou "Onde Jesus levou seus peixes para cozinhar?" ou "Com fome e pronto para comer o café da manhã com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aos discípulos para trazer alguns peixes. Simão Pedro vai para o barco e ajuda a arrastar a rede cheia de peixes para a costa. Há 153 peixes grandes. A rede não está quebrada ou rasgada, mesmo que haja tantos peixes.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coisas como: "Isso realmente é incrível ver tantos peixes em uma rede!" ou "Como a rede não arrebentou com tantos peixes nela?" ou "Surpreso com o milagre que Jesus fez ao nos fornecer tantos peixes!"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"Venham e comam o café da manhã comigo". Jesus quer compartilhar a refeição com os discípulos. Nenhum dos discípulos pergunta a Jesus: "Quem é você?" Eles sabem que ele é o Senhor, mas eles ainda querem fazer a ele algumas perguntas.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coisas como: "Realmente é Jesus, nosso Senhor!" ou "por que Jesus parece diferente? Por que não o reconhecemos de primeira?” ou "Envergonhado de perguntar qualquer coisa a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vem e dá a eles o pão e os peixes para comer.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"Feliz por compartilhar essa refeição com meus amigos próximos", ou "Feliz por ver meus discípulos novamente", ou "Desfrutando de minha capacidade de fornecer esse peixe e pão para eles comerem".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autor João dá informações de fundo sobre esse milagre. João diz que essa é a terceira vez que Jesus se mostra aos discípulos.]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“O que vocês estão sentindo ou pensando?”. As pessoas podem responder coisas como: "Surpreso por Jesus realmente estar vivo novamente!" ou "Feliz por termos visto Jesus três vezes agora", ou "Surpreso com como Jesus veio até nós em Jerusalém, e agora na Galileia".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21:1–14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se mostra a seus discípulos outra vez. Os </w:t>
      </w:r>
      <w:r>
        <w:rPr>
          <w:b/>
          <w:lang w:val="pt_PT" w:bidi="pt_PT"/>
        </w:rPr>
        <w:t>discípulos</w:t>
      </w:r>
      <w:r>
        <w:rPr>
          <w:lang w:val="pt_PT" w:bidi="pt_PT"/>
        </w:rPr>
        <w:t xml:space="preserve"> seguiam Jesus e aprendiam com ele. Use a mesma palavra para "discípulos" que você usou em passagens anteriores. Para mais informações sobre </w:t>
      </w:r>
      <w:r>
        <w:rPr>
          <w:lang w:val="pt_PT" w:bidi="pt_PT"/>
        </w:rPr>
        <w:t>discípulos</w:t>
      </w:r>
      <w:r>
        <w:rPr>
          <w:lang w:val="pt_PT" w:bidi="pt_PT"/>
        </w:rPr>
        <w:t>, consulte o Glossário Mestre.</w:t>
      </w:r>
    </w:p>
    <w:p>
      <w:pPr/>
      <w:r>
        <w:rPr>
          <w:lang w:val="pt_PT" w:bidi="pt_PT"/>
        </w:rPr>
      </w:r>
      <w:r>
        <w:rPr>
          <w:lang w:val="pt_PT" w:bidi="pt_PT"/>
        </w:rPr>
        <w:t xml:space="preserve">Sete dos discípulos estão juntos perto do </w:t>
      </w:r>
      <w:r>
        <w:rPr>
          <w:b/>
          <w:lang w:val="pt_PT" w:bidi="pt_PT"/>
        </w:rPr>
        <w:t>Mar da Galileia</w:t>
      </w:r>
      <w:r>
        <w:rPr>
          <w:lang w:val="pt_PT" w:bidi="pt_PT"/>
        </w:rPr>
        <w:t xml:space="preserve">. O Mar da Galileia é um grande lago de água doce na região da Galileia. Use a mesma palavra para Mar da Galileia que você usou em passagens anteriores. Para mais informações sobre o </w:t>
      </w:r>
      <w:r>
        <w:rPr>
          <w:lang w:val="pt_PT" w:bidi="pt_PT"/>
        </w:rPr>
        <w:t>Mar da Galileia</w:t>
      </w:r>
      <w:r>
        <w:rPr>
          <w:lang w:val="pt_PT" w:bidi="pt_PT"/>
        </w:rPr>
        <w:t>, consultem o Glossário Mestre.</w:t>
      </w:r>
    </w:p>
    <w:p>
      <w:pPr/>
      <w:r>
        <w:rPr>
          <w:lang w:val="pt_PT" w:bidi="pt_PT"/>
        </w:rPr>
      </w:r>
      <w:r>
        <w:rPr>
          <w:lang w:val="pt_PT" w:bidi="pt_PT"/>
        </w:rPr>
        <w:t xml:space="preserve">Parem aqui e olhem para uma imagem do </w:t>
      </w:r>
      <w:r>
        <w:rPr>
          <w:lang w:val="pt_PT" w:bidi="pt_PT"/>
        </w:rPr>
        <w:t>Mar da Galileia</w:t>
      </w:r>
      <w:r>
        <w:rPr>
          <w:lang w:val="pt_PT" w:bidi="pt_PT"/>
        </w:rPr>
        <w:t xml:space="preserve"> e um mapa mostrando </w:t>
      </w:r>
      <w:r>
        <w:rPr>
          <w:lang w:val="pt_PT" w:bidi="pt_PT"/>
        </w:rPr>
        <w:t>Jerusalém, o Mar da Galileia e as regiões da Judeia e Galileia</w:t>
      </w:r>
      <w:r>
        <w:rPr>
          <w:lang w:val="pt_PT" w:bidi="pt_PT"/>
        </w:rPr>
        <w:t xml:space="preserve"> novamente em grupo, se necessário. Pausem este áudio aqui.</w:t>
      </w:r>
    </w:p>
    <w:p>
      <w:pPr/>
      <w:r>
        <w:rPr>
          <w:lang w:val="pt_PT" w:bidi="pt_PT"/>
        </w:rPr>
      </w:r>
      <w:r>
        <w:rPr>
          <w:lang w:val="pt_PT" w:bidi="pt_PT"/>
        </w:rPr>
        <w:t xml:space="preserve">Os discípulos perto do lago são Simão Pedro, Tomé, o Gêmeo, Natanael de uma cidade chamada Caná na Galileia, os dois filhos de Zebedeu e dois outros discípulos. Os discípulos entram em um barco de </w:t>
      </w:r>
      <w:r>
        <w:rPr>
          <w:b/>
          <w:lang w:val="pt_PT" w:bidi="pt_PT"/>
        </w:rPr>
        <w:t>pesca</w:t>
      </w:r>
      <w:r>
        <w:rPr>
          <w:lang w:val="pt_PT" w:bidi="pt_PT"/>
        </w:rPr>
        <w:t xml:space="preserve"> para ir pescar no lago. Eles trazem redes de pesca </w:t>
      </w:r>
      <w:r>
        <w:rPr>
          <w:b/>
          <w:lang w:val="pt_PT" w:bidi="pt_PT"/>
        </w:rPr>
        <w:t>com eles</w:t>
      </w:r>
      <w:r>
        <w:rPr>
          <w:lang w:val="pt_PT" w:bidi="pt_PT"/>
        </w:rPr>
        <w:t xml:space="preserve">. Usem a mesma palavra para barco que vocês usaram em passagens anteriores. Para mais informações sobre </w:t>
      </w:r>
      <w:r>
        <w:rPr>
          <w:lang w:val="pt_PT" w:bidi="pt_PT"/>
        </w:rPr>
        <w:t>barco</w:t>
      </w:r>
      <w:r>
        <w:rPr>
          <w:lang w:val="pt_PT" w:bidi="pt_PT"/>
        </w:rPr>
        <w:t xml:space="preserve"> e </w:t>
      </w:r>
      <w:r>
        <w:rPr>
          <w:lang w:val="pt_PT" w:bidi="pt_PT"/>
        </w:rPr>
        <w:t>rede de pesca</w:t>
      </w:r>
      <w:r>
        <w:rPr>
          <w:lang w:val="pt_PT" w:bidi="pt_PT"/>
        </w:rPr>
        <w:t xml:space="preserve"> consultem o Glossário Mestre.</w:t>
      </w:r>
    </w:p>
    <w:p>
      <w:pPr/>
      <w:r>
        <w:rPr>
          <w:lang w:val="pt_PT" w:bidi="pt_PT"/>
        </w:rPr>
      </w:r>
      <w:r>
        <w:rPr>
          <w:lang w:val="pt_PT" w:bidi="pt_PT"/>
        </w:rPr>
        <w:t xml:space="preserve">Parem aqui e olhem para imagens de uma </w:t>
      </w:r>
      <w:r>
        <w:rPr>
          <w:lang w:val="pt_PT" w:bidi="pt_PT"/>
        </w:rPr>
        <w:t>rede de pesca</w:t>
      </w:r>
      <w:r>
        <w:rPr>
          <w:lang w:val="pt_PT" w:bidi="pt_PT"/>
        </w:rPr>
        <w:t xml:space="preserve"> e um </w:t>
      </w:r>
      <w:r>
        <w:rPr>
          <w:lang w:val="pt_PT" w:bidi="pt_PT"/>
        </w:rPr>
        <w:t>barco</w:t>
      </w:r>
      <w:r>
        <w:rPr>
          <w:lang w:val="pt_PT" w:bidi="pt_PT"/>
        </w:rPr>
        <w:t xml:space="preserve"> novamente em grupo, se necessário. Pausem este áudio aqui.</w:t>
      </w:r>
    </w:p>
    <w:p>
      <w:pPr/>
      <w:r>
        <w:rPr>
          <w:lang w:val="pt_PT" w:bidi="pt_PT"/>
        </w:rPr>
      </w:r>
      <w:r>
        <w:rPr>
          <w:lang w:val="pt_PT" w:bidi="pt_PT"/>
        </w:rPr>
        <w:t xml:space="preserve">Cedo pela manhã, os discípulos veem alguém de pé na costa. A </w:t>
      </w:r>
      <w:r>
        <w:rPr>
          <w:b/>
          <w:lang w:val="pt_PT" w:bidi="pt_PT"/>
        </w:rPr>
        <w:t>costa</w:t>
      </w:r>
      <w:r>
        <w:rPr>
          <w:lang w:val="pt_PT" w:bidi="pt_PT"/>
        </w:rPr>
        <w:t>, ou praia, é a terra ao lado do lago.</w:t>
      </w:r>
    </w:p>
    <w:p>
      <w:pPr/>
      <w:r>
        <w:rPr>
          <w:lang w:val="pt_PT" w:bidi="pt_PT"/>
        </w:rPr>
      </w:r>
      <w:r>
        <w:rPr>
          <w:lang w:val="pt_PT" w:bidi="pt_PT"/>
        </w:rPr>
        <w:t xml:space="preserve">O discípulo que Jesus amava diz: "É o </w:t>
      </w:r>
      <w:r>
        <w:rPr>
          <w:b/>
          <w:lang w:val="pt_PT" w:bidi="pt_PT"/>
        </w:rPr>
        <w:t>Senhor</w:t>
      </w:r>
      <w:r>
        <w:rPr>
          <w:lang w:val="pt_PT" w:bidi="pt_PT"/>
        </w:rPr>
        <w:t xml:space="preserve">!" Ele reconhece Jesus na costa depois do milagre da rede cheia de peixes. Senhor era um termo de respeito para Jesus que poderia ser traduzido como "mestre". Também era uma maneira dos seguidores de Jesus se referirem a Jesus como Deus e mestre. Usem a mesma palavra para "Senhor"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Simão Pedro coloca suas roupas externas, que provavelmente é uma túnica </w:t>
      </w:r>
      <w:r>
        <w:rPr>
          <w:b/>
          <w:lang w:val="pt_PT" w:bidi="pt_PT"/>
        </w:rPr>
        <w:t>ou</w:t>
      </w:r>
      <w:r>
        <w:rPr>
          <w:lang w:val="pt_PT" w:bidi="pt_PT"/>
        </w:rPr>
        <w:t xml:space="preserve"> </w:t>
      </w:r>
      <w:r>
        <w:rPr>
          <w:b/>
          <w:lang w:val="pt_PT" w:bidi="pt_PT"/>
        </w:rPr>
        <w:t>manto</w:t>
      </w:r>
      <w:r>
        <w:rPr>
          <w:lang w:val="pt_PT" w:bidi="pt_PT"/>
        </w:rPr>
        <w:t xml:space="preserve">. Uma capa é uma túnica longa que as pessoas usavam sobre suas outras roupas. Para mais informações sobre </w:t>
      </w:r>
      <w:r>
        <w:rPr>
          <w:lang w:val="pt_PT" w:bidi="pt_PT"/>
        </w:rPr>
        <w:t>capa</w:t>
      </w:r>
      <w:r>
        <w:rPr>
          <w:lang w:val="pt_PT" w:bidi="pt_PT"/>
        </w:rPr>
        <w:t xml:space="preserve">, consulte o </w:t>
      </w:r>
      <w:r>
        <w:rPr>
          <w:lang w:val="pt_PT" w:bidi="pt_PT"/>
        </w:rPr>
        <w:t>Glossário Mestre</w:t>
      </w:r>
      <w:r>
        <w:rPr>
          <w:lang w:val="pt_PT" w:bidi="pt_PT"/>
        </w:rPr>
        <w:t>.</w:t>
      </w:r>
    </w:p>
    <w:p>
      <w:pPr/>
      <w:r>
        <w:rPr>
          <w:lang w:val="pt_PT" w:bidi="pt_PT"/>
        </w:rPr>
      </w:r>
      <w:r>
        <w:rPr>
          <w:lang w:val="pt_PT" w:bidi="pt_PT"/>
        </w:rPr>
        <w:t>Os discípulos arrastam a rede cheia de peixes atrás de seu barco. Eles estão a 100 metros da costa.</w:t>
      </w:r>
    </w:p>
    <w:p>
      <w:pPr/>
      <w:r>
        <w:rPr>
          <w:lang w:val="pt_PT" w:bidi="pt_PT"/>
        </w:rPr>
      </w:r>
      <w:r>
        <w:rPr>
          <w:lang w:val="pt_PT" w:bidi="pt_PT"/>
        </w:rPr>
        <w:t xml:space="preserve">Os discípulos chegam à costa e veem um fogo de carvão com peixes cozinhando nele. Um fogo de carvão é um fogo feito com carvão quente. Usem as mesmas palavras para peixe cozido e carvão que vocês usaram em passagens anteriores. </w:t>
      </w:r>
    </w:p>
    <w:p>
      <w:pPr/>
      <w:r>
        <w:rPr>
          <w:lang w:val="pt_PT" w:bidi="pt_PT"/>
        </w:rPr>
      </w:r>
      <w:r>
        <w:rPr>
          <w:lang w:val="pt_PT" w:bidi="pt_PT"/>
        </w:rPr>
        <w:t xml:space="preserve">Parem aqui e, em grupo, olhem para uma </w:t>
      </w:r>
      <w:r>
        <w:rPr>
          <w:lang w:val="pt_PT" w:bidi="pt_PT"/>
        </w:rPr>
        <w:t>imagem de carvão</w:t>
      </w:r>
      <w:r>
        <w:rPr>
          <w:lang w:val="pt_PT" w:bidi="pt_PT"/>
        </w:rPr>
        <w:t xml:space="preserve"> em brasa novamente, se necessário. Pausem este áudio aqui.</w:t>
      </w:r>
    </w:p>
    <w:p>
      <w:pPr/>
      <w:r>
        <w:rPr>
          <w:lang w:val="pt_PT" w:bidi="pt_PT"/>
        </w:rPr>
      </w:r>
      <w:r>
        <w:rPr>
          <w:lang w:val="pt_PT" w:bidi="pt_PT"/>
        </w:rPr>
        <w:t>Além disso, parem aqui e discutam essa pergunta em grupo: em seu idioma, discutam como vocês traduzirão peixes que estão vivos e nadam no lago, e peixes que são cozidos para comer. Discutam se vocês usarão as mesmas palavras ou palavras diferentes.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João 21:15–25</w:t>
      </w:r>
      <w:r>
        <w:rPr>
          <w:lang w:val="pt_PT" w:bidi="pt_PT"/>
        </w:rPr>
      </w:r>
    </w:p>
    <w:p>
      <w:pPr>
        <w:pStyle w:val="Heading3"/>
      </w:pPr>
      <w:r>
        <w:rPr>
          <w:lang w:val="pt_PT" w:bidi="pt_PT"/>
        </w:rPr>
        <w:t>Ouvir e Sentir</w:t>
      </w:r>
    </w:p>
    <w:p>
      <w:pPr/>
      <w:r>
        <w:rPr>
          <w:lang w:val="pt_PT" w:bidi="pt_PT"/>
        </w:rPr>
      </w:r>
      <w:r>
        <w:rPr>
          <w:lang w:val="pt_PT" w:bidi="pt_PT"/>
        </w:rPr>
        <w:t>Nesta etapa, ouçam João 21:15–25 e guardem em seus corações.</w:t>
      </w:r>
    </w:p>
    <w:p>
      <w:pPr/>
      <w:r>
        <w:rPr>
          <w:lang w:val="pt_PT" w:bidi="pt_PT"/>
        </w:rPr>
      </w:r>
      <w:r>
        <w:rPr>
          <w:lang w:val="pt_PT" w:bidi="pt_PT"/>
        </w:rPr>
        <w:t>Ouçam uma versão em áudio de João 21:15–25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o que não entendem nessa passagem?</w:t>
      </w:r>
    </w:p>
    <w:p>
      <w:pPr>
        <w:pStyle w:val="ListBullet"/>
        <w:spacing w:line="240" w:lineRule="auto"/>
        <w:ind w:left="720"/>
      </w:pPr>
      <w:r>
        <w:rPr>
          <w:lang w:val="pt_PT" w:bidi="pt_PT"/>
        </w:rPr>
      </w:r>
      <w:r>
        <w:rPr>
          <w:lang w:val="pt_PT" w:bidi="pt_PT"/>
        </w:rPr>
        <w:t>O que essa passagem nos diz sobre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João 21:15–25 na tradução mais fácil de entender.</w:t>
      </w:r>
    </w:p>
    <w:p>
      <w:pPr/>
      <w:r>
        <w:rPr>
          <w:lang w:val="pt_PT" w:bidi="pt_PT"/>
        </w:rPr>
      </w:r>
      <w:r>
        <w:rPr>
          <w:lang w:val="pt_PT" w:bidi="pt_PT"/>
        </w:rPr>
        <w:t>Jesus é crucificado e então volta dos mortos. Jesus aparece a seus discípulos duas vezes em uma sala trancada em Jerusalém. Então, ele aparece a eles no Mar da Galileia. Jesus fornece peixes para os discípulos pegarem, e então eles comem o café da manhã juntos na costa. Depois que eles comem, Jesus fala com Simão Pedro, o discípulo também conhecido como apenas Pedro, e o encoraja. Simão Pedro pergunta a Jesus sobre o discípulo que Jesus amava. Finalmente, o livro de João termina com declarações do autor João. João diz que o que ele escreveu é confiável, e que Jesus fez muitos outros milagres além daqueles desse livro.</w:t>
      </w:r>
    </w:p>
    <w:p>
      <w:pPr/>
      <w:r>
        <w:rPr>
          <w:lang w:val="pt_PT" w:bidi="pt_PT"/>
        </w:rPr>
      </w:r>
      <w:r>
        <w:rPr>
          <w:lang w:val="pt_PT" w:bidi="pt_PT"/>
        </w:rPr>
        <w:t>Jesus e os discípulos comeram peixe e pão juntos na primeira refeição do dia. Jesus faz a Simão Pedro três perguntas, e Simão Pedro responde a Jesus cada uma delas. Antes da morte de Jesus, Simão Pedro negou conhecer Jesus três vezes, e agora Jesus faz a Simão Pedro três perguntas. Um dos propósitos dessa passagem é que Jesus está restaurando o relacionamento de Simão Pedro com Jesus. Cada vez, Jesus chama Simão Pedro de "Simão, filho de João" porque João é o nome do pai de Simão Pedro. A primeira pergunta que Jesus faz a Simão Pedro é: "Você me ama mais do que eles?" O autor João usa uma certa palavra para "amor" em um dos idiomas originais. Na resposta de Simão Pedro: "Você sabe que eu amo você", há uma palavra diferente para amor no idioma original. Algumas pessoas pensam que o autor João usa uma palavra mais forte para "amor" nas duas primeiras perguntas de Jesus do que a palavra para amor nas respostas de Simão Pedro, mas a maioria das pessoas acredita que as duas palavras têm o mesmo significado. Em outras partes do livro de João, ambas as palavras para amor no idioma original são usadas para o amor de Deus e o amor dos discípulos por Jesus.</w:t>
      </w:r>
    </w:p>
    <w:p>
      <w:pPr/>
      <w:r>
        <w:rPr>
          <w:lang w:val="pt_PT" w:bidi="pt_PT"/>
        </w:rPr>
      </w:r>
      <w:r>
        <w:rPr>
          <w:lang w:val="pt_PT" w:bidi="pt_PT"/>
        </w:rPr>
        <w:t>Parem aqui e discutam essa questão em grupo: falem sobre pessoas que vocês realmente gostam ou amam. Prestem atenção às palavras que vocês usam para expressar seu amor por eles. Que tipos diferentes de palavras vocês usam, e quando vocês usam as palavras diferentes? Pausem este áudio aqui.</w:t>
      </w:r>
    </w:p>
    <w:p>
      <w:pPr/>
      <w:r>
        <w:rPr>
          <w:lang w:val="pt_PT" w:bidi="pt_PT"/>
        </w:rPr>
      </w:r>
      <w:r>
        <w:rPr>
          <w:lang w:val="pt_PT" w:bidi="pt_PT"/>
        </w:rPr>
        <w:t>A primeira pergunta que Jesus faz a Simão Pedro é: "Você me ama mais do que eles?" As palavras "mais do que eles" poderiam significar: "Você me ama mais do que você ama seu barco e redes?" mas isso não é provável. "Mais do que eles" provavelmente significa: "Você me ama mais do que os outros discípulos me amam?"</w:t>
      </w:r>
    </w:p>
    <w:p>
      <w:pPr/>
      <w:r>
        <w:rPr>
          <w:lang w:val="pt_PT" w:bidi="pt_PT"/>
        </w:rPr>
      </w:r>
      <w:r>
        <w:rPr>
          <w:lang w:val="pt_PT" w:bidi="pt_PT"/>
        </w:rPr>
        <w:t>A resposta de Simão Pedro a Jesus é: "Sim, Senhor, você sabe que eu amo você". Simão Pedro chama Jesus de "Senhor", o que significa aquele que tem autoridade sobre ele. Simão Pedro não diz que ele ama Jesus mais do que outros discípulos amam Jesus. Simão Pedro diz apenas: "Você sabe que eu amo você".</w:t>
      </w:r>
    </w:p>
    <w:p>
      <w:pPr/>
      <w:r>
        <w:rPr>
          <w:lang w:val="pt_PT" w:bidi="pt_PT"/>
        </w:rPr>
      </w:r>
      <w:r>
        <w:rPr>
          <w:lang w:val="pt_PT" w:bidi="pt_PT"/>
        </w:rPr>
        <w:t>A primeira resposta de Jesus a Simão Pedro é: "Alimente meus cordeiros". A palavra "cordeiros" aqui significa seguidores de Jesus. "Cordeiros" são ovelhas jovens. Como Simão Pedro ama Jesus, Simão Pedro deve cuidar dos seguidores de Jesus da mesma maneira que um pastor cuida de seus cordeiros e ovelhas. Jesus se chamou de pastor antes. Agora, Jesus sabe que ele partirá em breve, e Jesus quer que Simão Pedro se importe com os seguidores de Jesus quando Jesus tiver ido. Jesus ainda é o verdadeiro pastor de seu povo.</w:t>
      </w:r>
    </w:p>
    <w:p>
      <w:pPr/>
      <w:r>
        <w:rPr>
          <w:lang w:val="pt_PT" w:bidi="pt_PT"/>
        </w:rPr>
      </w:r>
      <w:r>
        <w:rPr>
          <w:lang w:val="pt_PT" w:bidi="pt_PT"/>
        </w:rPr>
        <w:t xml:space="preserve">Parem aqui e olhem para imagens de um </w:t>
      </w:r>
      <w:r>
        <w:rPr>
          <w:lang w:val="pt_PT" w:bidi="pt_PT"/>
        </w:rPr>
        <w:t>cordeiro</w:t>
      </w:r>
      <w:r>
        <w:rPr>
          <w:lang w:val="pt_PT" w:bidi="pt_PT"/>
        </w:rPr>
        <w:t xml:space="preserve"> e uma </w:t>
      </w:r>
      <w:r>
        <w:rPr>
          <w:lang w:val="pt_PT" w:bidi="pt_PT"/>
        </w:rPr>
        <w:t>ovelha</w:t>
      </w:r>
      <w:r>
        <w:rPr>
          <w:lang w:val="pt_PT" w:bidi="pt_PT"/>
        </w:rPr>
        <w:t xml:space="preserve"> novamente em grupo, se necessário. Pausem este áudio aqui.</w:t>
      </w:r>
    </w:p>
    <w:p>
      <w:pPr/>
      <w:r>
        <w:rPr>
          <w:lang w:val="pt_PT" w:bidi="pt_PT"/>
        </w:rPr>
      </w:r>
      <w:r>
        <w:rPr>
          <w:lang w:val="pt_PT" w:bidi="pt_PT"/>
        </w:rPr>
        <w:t>Além disso, parem aqui e discutam essa questão em grupo: como as pessoas se importam com animais em sua comunidade? Pausem este áudio aqui.</w:t>
      </w:r>
    </w:p>
    <w:p>
      <w:pPr/>
      <w:r>
        <w:rPr>
          <w:lang w:val="pt_PT" w:bidi="pt_PT"/>
        </w:rPr>
      </w:r>
      <w:r>
        <w:rPr>
          <w:lang w:val="pt_PT" w:bidi="pt_PT"/>
        </w:rPr>
        <w:t>Jesus pergunta a Simão Pedro novamente se Simão Pedro ama Jesus. Desta vez, Jesus não inclui as palavras "mais do que eles" porque Jesus não está pedindo a Simão Pedro que compare seu amor com o amor dos outros discípulos. Novamente, Simão Pedro responde a mesma coisa que antes: "Sim, Senhor, você sabe que eu amo você".</w:t>
      </w:r>
    </w:p>
    <w:p>
      <w:pPr/>
      <w:r>
        <w:rPr>
          <w:lang w:val="pt_PT" w:bidi="pt_PT"/>
        </w:rPr>
      </w:r>
      <w:r>
        <w:rPr>
          <w:lang w:val="pt_PT" w:bidi="pt_PT"/>
        </w:rPr>
        <w:t>Novamente, Jesus diz a Simão Pedro: "Cuide de minhas ovelhas". Essas palavras no idioma original significam a mesma coisa que "Alimente meus cordeiros".</w:t>
      </w:r>
    </w:p>
    <w:p>
      <w:pPr/>
      <w:r>
        <w:rPr>
          <w:lang w:val="pt_PT" w:bidi="pt_PT"/>
        </w:rPr>
      </w:r>
      <w:r>
        <w:rPr>
          <w:lang w:val="pt_PT" w:bidi="pt_PT"/>
        </w:rPr>
        <w:t>Finalmente, Jesus pergunta a Simão Pedro "você me ama?" uma terceira vez. Simão Pedro está triste e chateado porque Jesus faz a ele a mesma pergunta pela terceira vez. Simão Pedro também pode estar chateado porque se lembra de ter negado Jesus três vezes.</w:t>
      </w:r>
    </w:p>
    <w:p>
      <w:pPr/>
      <w:r>
        <w:rPr>
          <w:lang w:val="pt_PT" w:bidi="pt_PT"/>
        </w:rPr>
      </w:r>
      <w:r>
        <w:rPr>
          <w:lang w:val="pt_PT" w:bidi="pt_PT"/>
        </w:rPr>
        <w:t>Simão Pedro diz a Jesus: "Você sabe tudo. Você sabe que eu amo você". No idioma original, a palavra "você" está no começo da frase em todas as três respostas de Simão Pedro porque Simão Pedro está fazendo dessa uma parte importante de sua resposta. Simão Pedro sabe que Jesus sabe tudo sobre os sentimentos de Simão Pedro. Jesus diz uma terceira vez: "Alimente minhas ovelhas", o que significa que Simão Pedro deve se importar com os seguidores de Jesus como um pastor cuida de suas ovelhas.</w:t>
      </w:r>
    </w:p>
    <w:p>
      <w:pPr/>
      <w:r>
        <w:rPr>
          <w:lang w:val="pt_PT" w:bidi="pt_PT"/>
        </w:rPr>
      </w:r>
      <w:r>
        <w:rPr>
          <w:lang w:val="pt_PT" w:bidi="pt_PT"/>
        </w:rPr>
        <w:t>Em seguida, Jesus compara a vida de Simão Pedro como um homem jovem e como um homem velho e fala sobre o tipo de morte que Simão Pedro teria mais tarde. Jesus começa dizendo "verdadeiramente digo a vocês" para enfatizar que ele está prestes a dizer algo muito importante. Jesus diz que quando Simão Pedro era jovem, Simão Pedro se vestiu, ou amarrou seu próprio cinto em suas roupas. Isso é semelhante à história anterior, onde Simão Pedro amarra suas próprias roupas antes de pular no mar para nadar até Jesus na costa. Durante o tempo de Jesus, as pessoas geralmente usavam algo como uma corda para amarrar suas túnicas longas em torno de si para que suas túnicas não caíssem no chão.</w:t>
      </w:r>
    </w:p>
    <w:p>
      <w:pPr/>
      <w:r>
        <w:rPr>
          <w:lang w:val="pt_PT" w:bidi="pt_PT"/>
        </w:rPr>
      </w:r>
      <w:r>
        <w:rPr>
          <w:lang w:val="pt_PT" w:bidi="pt_PT"/>
        </w:rPr>
        <w:t>Parem aqui e discutam essa questão em grupo: falem sobre roupas em sua cultura. Como as pessoas amarram suas roupas para protegê-las? Eles usam cintos, cordas ou outra coisa? Pausem este áudio aqui.</w:t>
      </w:r>
    </w:p>
    <w:p>
      <w:pPr/>
      <w:r>
        <w:rPr>
          <w:lang w:val="pt_PT" w:bidi="pt_PT"/>
        </w:rPr>
      </w:r>
      <w:r>
        <w:rPr>
          <w:lang w:val="pt_PT" w:bidi="pt_PT"/>
        </w:rPr>
        <w:t>Jesus diz que Simão Pedro também era livre para ir para onde ele queria ir. Quando Simão Pedro ficar velho, não será capaz de ir para onde ele quer ir. Simão Pedro terá menos liberdade quando ele for mais velho. Isso é normal para as pessoas à medida que elas envelhecem. A maioria das pessoas acredita que as palavras "você esticará suas mãos" provavelmente significam que soldados romanos prepararão Simão Pedro para ser crucificado como Jesus foi crucificado em uma cruz. Outra pessoa, provavelmente soldados romanos, também amarrará as mãos de Simão Pedro à cruz quando Simão Pedro for crucificado. Algumas pessoas pensam que "outra pessoa amarrará você" significa que outra pessoa amarrará as roupas de Simão Pedro. É mais provável que isso seja sobre como Simão Pedro morrerá. É possível que isso mostre que Simão Pedro morrerá por seguir Jesus, mas pode não ser de uma crucificação. O autor João diz que Jesus diz a Simão Pedro essas coisas para mostrar que tipo de morte Simão terá. Essa morte trará glória ou honra a Deus.</w:t>
      </w:r>
    </w:p>
    <w:p>
      <w:pPr/>
      <w:r>
        <w:rPr>
          <w:lang w:val="pt_PT" w:bidi="pt_PT"/>
        </w:rPr>
      </w:r>
      <w:r>
        <w:rPr>
          <w:lang w:val="pt_PT" w:bidi="pt_PT"/>
        </w:rPr>
        <w:t>A última coisa que Jesus diz a Simão Pedro é: "Siga-me". Jesus quer que Simão Pedro siga Jesus continuando a acreditar em Jesus e continuando a obedecer a Jesus. Isso também pode significar que Jesus quer que Simão Pedro siga Jesus na morte ou morra da mesma maneira que Jesus morreu.</w:t>
      </w:r>
    </w:p>
    <w:p>
      <w:pPr/>
      <w:r>
        <w:rPr>
          <w:lang w:val="pt_PT" w:bidi="pt_PT"/>
        </w:rPr>
      </w:r>
      <w:r>
        <w:rPr>
          <w:lang w:val="pt_PT" w:bidi="pt_PT"/>
        </w:rPr>
        <w:t>Em algum momento, Simão Pedro está caminhando com Jesus. Simão Pedro se vira e vê o discípulo que Jesus amava. Esse discípulo está caminhando atrás deles. O autor dá algumas informações de fundo sobre esse discípulo. Ele é o discípulo que se inclinou durante a última refeição antes de Jesus morrer para perguntar a Jesus: "Senhor, quem trairá você?" Trair aqui significa ajudar os inimigos de Jesus a prender Jesus. Quando Simão Pedro vê esse discípulo, Simão Pedro pergunta a Jesus sobre esse discípulo. Simão Pedro quer saber o que acontecerá com esse outro discípulo, ou como esse outro discípulo morreria. Jesus responde a Simão Pedro com uma pergunta que mostra que Simão Pedro não precisa saber o que acontecerá com o outro discípulo. Jesus diz: "Se eu quero que ele permaneça até que eu retorne, o que é isso para você?" O retorno de Jesus significa quando Jesus voltará para a terra pela segunda vez. Jesus não quer uma resposta a sua pergunta. Jesus diz novamente a Simão Pedro: "Você, me siga!" Jesus quer que Simão Pedro se concentre em seguir Jesus e não se preocupe com mais ninguém.</w:t>
      </w:r>
    </w:p>
    <w:p>
      <w:pPr/>
      <w:r>
        <w:rPr>
          <w:lang w:val="pt_PT" w:bidi="pt_PT"/>
        </w:rPr>
      </w:r>
      <w:r>
        <w:rPr>
          <w:lang w:val="pt_PT" w:bidi="pt_PT"/>
        </w:rPr>
        <w:t>João, o autor do livro, acrescenta algumas informações de fundo. João diz que havia um rumor de que o discípulo que Jesus amava não morreria. Os discípulos falaram sobre o que Jesus disse, e toda a comunidade de crentes passou as informações que o discípulo pode não morrer. Um rumor é um ditado que é incerto. As pessoas contam rumores a outras pessoas, e muitas vezes os rumores se espalham na comunidade.</w:t>
      </w:r>
    </w:p>
    <w:p>
      <w:pPr/>
      <w:r>
        <w:rPr>
          <w:lang w:val="pt_PT" w:bidi="pt_PT"/>
        </w:rPr>
      </w:r>
      <w:r>
        <w:rPr>
          <w:lang w:val="pt_PT" w:bidi="pt_PT"/>
        </w:rPr>
        <w:t>Parem aqui e discutam essa questão em grupo: discutam rumores em sua cultura. Que tipos de coisas as pessoas falam? Como as pessoas sabem se um rumor é verdadeiro ou falso? Pausem este áudio aqui.</w:t>
      </w:r>
    </w:p>
    <w:p>
      <w:pPr/>
      <w:r>
        <w:rPr>
          <w:lang w:val="pt_PT" w:bidi="pt_PT"/>
        </w:rPr>
      </w:r>
      <w:r>
        <w:rPr>
          <w:lang w:val="pt_PT" w:bidi="pt_PT"/>
        </w:rPr>
        <w:t>O autor corrige esse rumor falso de que o discípulo que Jesus amava não morreria. Jesus não disse: "Esse discípulo não morrerá". Jesus disse: "Se eu quero que esse discípulo fique vivo até que eu venha, isso não deve importar para você, Simão Pedro".</w:t>
      </w:r>
    </w:p>
    <w:p>
      <w:pPr/>
      <w:r>
        <w:rPr>
          <w:lang w:val="pt_PT" w:bidi="pt_PT"/>
        </w:rPr>
      </w:r>
      <w:r>
        <w:rPr>
          <w:lang w:val="pt_PT" w:bidi="pt_PT"/>
        </w:rPr>
        <w:t>O livro de João termina com mais declarações do autor. Primeiro, ele diz que ele, João, é o discípulo que Jesus amava. Essa é a primeira vez que aprendemos quem é o autor do livro de João. Ele também diz que todas essas coisas que ele escreveu são verdadeiras porque ele as viu acontecer, e seu testemunho é verdadeiro. "Essas coisas" podem significar todo o livro de João, ou a história do milagre dos peixes e comer e falar com Jesus na costa do Mar da Galileia. Um testemunho é um relatório do que alguém vê ou vive. É possível que o próprio João tenha escrito o livro com sua própria mão, ou talvez ele tenha ditado para outra pessoa para escrever o que ele disse a eles.</w:t>
      </w:r>
    </w:p>
    <w:p>
      <w:pPr/>
      <w:r>
        <w:rPr>
          <w:lang w:val="pt_PT" w:bidi="pt_PT"/>
        </w:rPr>
      </w:r>
      <w:r>
        <w:rPr>
          <w:lang w:val="pt_PT" w:bidi="pt_PT"/>
        </w:rPr>
        <w:t>Finalmente, a última declaração do livro de João é que havia muitas outras coisas que Jesus fez além daquelas escritas nesse livro. Essas outras coisas provavelmente eram outros milagres que Jesus fez. O autor diz que se alguém tentasse escrever todos os milagres em outros livros, não haveria espaço suficiente no mundo para todos os livros. Isso é uma hipérbole. Isso significa que haveria muitos, muitos livros cheios dos milagres de Jesus.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João 21:15–25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Jesus pergunta a Simão Pedro três vezes: "Você me ama?" Simão Pedro responde a Jesus três vezes. Três vezes, Jesus diz a Simão Pedro: "Alimente minhas ovelhas". Jesus também fala sobre como Simão Pedro morrerá.</w:t>
      </w:r>
    </w:p>
    <w:p>
      <w:pPr/>
      <w:r>
        <w:rPr>
          <w:lang w:val="pt_PT" w:bidi="pt_PT"/>
        </w:rPr>
      </w:r>
      <w:r>
        <w:rPr>
          <w:b/>
          <w:lang w:val="pt_PT" w:bidi="pt_PT"/>
        </w:rPr>
        <w:t>Na segunda cena:</w:t>
      </w:r>
      <w:r>
        <w:rPr>
          <w:lang w:val="pt_PT" w:bidi="pt_PT"/>
        </w:rPr>
        <w:t xml:space="preserve"> Simão Pedro pergunta a Jesus sobre o discípulo que Jesus amava. Jesus diz a Simão Pedro que Simão Pedro não deve se preocupar com esse discípulo. Jesus lembra a Simão Pedro: "Você me segue".</w:t>
      </w:r>
    </w:p>
    <w:p>
      <w:pPr/>
      <w:r>
        <w:rPr>
          <w:lang w:val="pt_PT" w:bidi="pt_PT"/>
        </w:rPr>
      </w:r>
      <w:r>
        <w:rPr>
          <w:b/>
          <w:lang w:val="pt_PT" w:bidi="pt_PT"/>
        </w:rPr>
        <w:t>Na terceira cena:</w:t>
      </w:r>
      <w:r>
        <w:rPr>
          <w:lang w:val="pt_PT" w:bidi="pt_PT"/>
        </w:rPr>
        <w:t xml:space="preserve"> o autor João diz que seu testemunho é verdadeiro nesse livro. Ele também diz que Jesus fez muitos outros milagres que não estão nesse livro.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Os outros discípulos</w:t>
      </w:r>
    </w:p>
    <w:p>
      <w:pPr>
        <w:pStyle w:val="ListBullet"/>
        <w:spacing w:line="240" w:lineRule="auto"/>
        <w:ind w:left="720"/>
      </w:pPr>
      <w:r>
        <w:rPr>
          <w:lang w:val="pt_PT" w:bidi="pt_PT"/>
        </w:rPr>
      </w:r>
      <w:r>
        <w:rPr>
          <w:lang w:val="pt_PT" w:bidi="pt_PT"/>
        </w:rPr>
        <w:t>O discípulo que Jesus amava que é João, o autor desse livro</w:t>
      </w:r>
    </w:p>
    <w:p>
      <w:pPr>
        <w:pStyle w:val="ListBullet"/>
        <w:spacing w:line="240" w:lineRule="auto"/>
        <w:ind w:left="720"/>
      </w:pPr>
      <w:r>
        <w:rPr>
          <w:lang w:val="pt_PT" w:bidi="pt_PT"/>
        </w:rPr>
      </w:r>
      <w:r>
        <w:rPr>
          <w:lang w:val="pt_PT" w:bidi="pt_PT"/>
        </w:rPr>
        <w:t>E a comunidade de crentes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lembrem-se de que Jesus e os discípulos estão sentados na costa do Mar da Galileia juntos. É de manhã, e eles acabaram de terminar de comer o café da manhã juntos. Jesus fala com Simão Pedro, um de seus discípulos. Não sabemos exatamente onde Simão Pedro e Jesus estão enquanto eles estão falando. Eles já podem estar caminhando juntos. Eles provavelmente estão perto dos outros discípulos na costa. Lembrem-se de que Jesus faz a Simão Pedro três perguntas sobre o amor de Simão Pedro por Jesus. Três vezes, Simão Pedro responde a Jesus que ele ama Jesus. Simão Pedro chama Jesus de "Senhor". Três vezes, Jesus diz a Simão Pedro para se importar com os seguidores de Jesus como um pastor cuida de suas ovelhas. Lembrem-se de que essa é uma linguagem especial que compara os seguidores de Jesus a ovelhas, e compara Simão Pedro a um pastor.</w:t>
      </w:r>
    </w:p>
    <w:p>
      <w:pPr/>
      <w:r>
        <w:rPr>
          <w:lang w:val="pt_PT" w:bidi="pt_PT"/>
        </w:rPr>
      </w:r>
      <w:r>
        <w:rPr>
          <w:lang w:val="pt_PT" w:bidi="pt_PT"/>
        </w:rPr>
        <w:t>Lembrem-se de que a primeira pergunta que Jesus faz é "Você me ama mais do que eles?" Jesus não deixa claro o que Pedro pode amar mais do que Jesus. No entanto, Jesus provavelmente quer saber se Simão Pedro ama Jesus mais do que os outros discípulos amam Jesus. Vocês podem deixar isso não claro na tradução, ou se vocês precisarem, vocês podem dizer: "Vocês me amam mais do que esses outros discípulos me amam?" Lembrem-se de que o autor João usa duas palavras diferentes no idioma original para "amor" nas duas primeiras perguntas de Jesus e na resposta de Simão Pedro a Jesus. Lembrem-se de que as duas palavras para "amor" têm o mesmo significado. A segunda pergunta que Jesus faz a Simão Pedro é "Você me ama?" sem "mais do que eles". A ambas as perguntas de Jesus, Simão Pedro responde a mesma coisa: "Sim, Senhor, você sabe que eu amo você".</w:t>
      </w:r>
    </w:p>
    <w:p>
      <w:pPr/>
      <w:r>
        <w:rPr>
          <w:lang w:val="pt_PT" w:bidi="pt_PT"/>
        </w:rPr>
      </w:r>
      <w:r>
        <w:rPr>
          <w:lang w:val="pt_PT" w:bidi="pt_PT"/>
        </w:rPr>
        <w:t>Lembrem-se de que Jesus pergunta a Simão Pedro pela terceira vez: "Você me ama?" A frase "a terceira vez" é repetida duas vezes para enfatizar que Jesus faz essa pergunta pela terceira vez. Lembrem-se de que Simão Pedro está triste por Jesus perguntar a ele a mesma coisa três vezes. Simão Pedro diz: "Senhor, você sabe tudo; você sabe que eu amo você". Lembrem-se de que a maneira como Simão Pedro responde a Jesus enfatiza que Jesus sabe essas coisas. Jesus sabe tudo — ele sabe os pensamentos e sentimentos de Simão Pedro.</w:t>
      </w:r>
    </w:p>
    <w:p>
      <w:pPr/>
      <w:r>
        <w:rPr>
          <w:lang w:val="pt_PT" w:bidi="pt_PT"/>
        </w:rPr>
      </w:r>
      <w:r>
        <w:rPr>
          <w:lang w:val="pt_PT" w:bidi="pt_PT"/>
        </w:rPr>
        <w:t>Jesus diz pela terceira vez: "Alimente minhas ovelhas". Lembrem-se de que as palavras "alimente minhas ovelhas" e "cuide de minhas ovelhas" significam a mesma coisa.</w:t>
      </w:r>
    </w:p>
    <w:p>
      <w:pPr/>
      <w:r>
        <w:rPr>
          <w:lang w:val="pt_PT" w:bidi="pt_PT"/>
        </w:rPr>
      </w:r>
      <w:r>
        <w:rPr>
          <w:lang w:val="pt_PT" w:bidi="pt_PT"/>
        </w:rPr>
        <w:t>Em seguida, Jesus diz a Simão Pedro: "Verdadeiramente digo a você..." Isso significa que Jesus está prestes a dizer algo importante e Simão Pedro deve prestar atenção.</w:t>
      </w:r>
    </w:p>
    <w:p>
      <w:pPr/>
      <w:r>
        <w:rPr>
          <w:lang w:val="pt_PT" w:bidi="pt_PT"/>
        </w:rPr>
      </w:r>
      <w:r>
        <w:rPr>
          <w:lang w:val="pt_PT" w:bidi="pt_PT"/>
        </w:rPr>
        <w:t>Parem aqui e discutam essa pergunta em grupo: o que vocês dizem em seu idioma para enfatizar que a próxima coisa que vocês disserem será muito importante? Pausem este áudio aqui.</w:t>
      </w:r>
    </w:p>
    <w:p>
      <w:pPr/>
      <w:r>
        <w:rPr>
          <w:lang w:val="pt_PT" w:bidi="pt_PT"/>
        </w:rPr>
      </w:r>
      <w:r>
        <w:rPr>
          <w:lang w:val="pt_PT" w:bidi="pt_PT"/>
        </w:rPr>
        <w:t>Jesus compara a vida de Simão Pedro como um homem jovem e como um homem velho. Lembrem-se de que Jesus descreve duas maneiras de usar a palavra "amarrar". O primeiro é como Simão Pedro amarrou suas próprias roupas quando ele era um homem jovem. Lembrem-se de que as pessoas muitas vezes usavam algo como uma corda para manter suas túnicas fora do chão. Lembrem-se também que Jesus diz que Simão Pedro poderia ir para onde ele queria quando ele era jovem.</w:t>
      </w:r>
    </w:p>
    <w:p>
      <w:pPr/>
      <w:r>
        <w:rPr>
          <w:lang w:val="pt_PT" w:bidi="pt_PT"/>
        </w:rPr>
      </w:r>
      <w:r>
        <w:rPr>
          <w:lang w:val="pt_PT" w:bidi="pt_PT"/>
        </w:rPr>
        <w:t>Em seguida, Jesus descreve a vida de Simão Pedro como um homem velho. Quando Simão Pedro estiver velho, ele não será capaz de ir para onde ele quer ir. Algumas pessoas pensam que isso significa que alguém, provavelmente soldados romanos, também prenderão as mãos de Simão Pedro. Lembrem-se de que isso provavelmente significa que soldados romanos crucificarão Simão Pedro algum dia quando Simão Pedro estiver velho. Alguém também amarrará Simão Pedro, provavelmente o que significa que eles amarrarão as mãos de Simão Pedro a uma cruz para matá-lo. Também poderia significar que alguém vestirá ou amarrará as roupas de Simão Pedro para ele, mas provavelmente é sobre como Simão Pedro morrerá. Lembrem-se de que o autor desse livro diz que Jesus disse a Simão Pedro essas coisas para que Simão Pedro saiba sobre sua morte. Essa morte trará honra a Deus.</w:t>
      </w:r>
    </w:p>
    <w:p>
      <w:pPr/>
      <w:r>
        <w:rPr>
          <w:lang w:val="pt_PT" w:bidi="pt_PT"/>
        </w:rPr>
      </w:r>
      <w:r>
        <w:rPr>
          <w:lang w:val="pt_PT" w:bidi="pt_PT"/>
        </w:rPr>
        <w:t>É importante lembrar que a última coisa que Jesus diz a Simão Pedro é: "Siga-me". Jesus quer que Simão Pedro continue obedecendo a Jesus.</w:t>
      </w:r>
    </w:p>
    <w:p>
      <w:pPr/>
      <w:r>
        <w:rPr>
          <w:lang w:val="pt_PT" w:bidi="pt_PT"/>
        </w:rPr>
      </w:r>
      <w:r>
        <w:rPr>
          <w:lang w:val="pt_PT" w:bidi="pt_PT"/>
        </w:rPr>
        <w:t>Na segunda cena, Jesus e Simão Pedro estão caminhando juntos. Não temos certeza de que eles têm caminhado juntos, ou se eles acabaram de começar a caminhar juntos agora. Simão Pedro se vira e vê outro discípulo seguindo atrás deles. Esse outro discípulo é o discípulo que Jesus amava. O autor João dá informações de fundo sobre quem esse outro discípulo era. Ele foi aquele que perguntou a Jesus: "Senhor, quem trairá você?" Na refeição na noite antes de Jesus morrer. Simão Pedro faz uma pergunta a Jesus quando Simão Pedro vê esse outro discípulo seguindo atrás deles. Simão Pedro diz: "Senhor, e ele?" Lembrem-se de que Simão Pedro quer saber o que acontecerá com esse outro discípulo. Lembrem-se de que Jesus falou com Simão Pedro anteriormente sobre a morte de Simão Pedro, e agora Simão Pedro quer saber como esse outro discípulo morrerá.</w:t>
      </w:r>
    </w:p>
    <w:p>
      <w:pPr/>
      <w:r>
        <w:rPr>
          <w:lang w:val="pt_PT" w:bidi="pt_PT"/>
        </w:rPr>
      </w:r>
      <w:r>
        <w:rPr>
          <w:lang w:val="pt_PT" w:bidi="pt_PT"/>
        </w:rPr>
        <w:t>Jesus responde a Simão Pedro: "Se eu quiser que ele permaneça até que eu retorne, o que isso importa para você?" Jesus não esperava uma resposta para esta pergunta. Jesus está dizendo que ele não quer que Simão Pedro se preocupe com o que acontece com o outro discípulo. Jesus também diz novamente: "Você me segue".</w:t>
      </w:r>
    </w:p>
    <w:p>
      <w:pPr/>
      <w:r>
        <w:rPr>
          <w:lang w:val="pt_PT" w:bidi="pt_PT"/>
        </w:rPr>
      </w:r>
      <w:r>
        <w:rPr>
          <w:lang w:val="pt_PT" w:bidi="pt_PT"/>
        </w:rPr>
        <w:t>Parem aqui e discutam essa pergunta em grupo: qual é a maneira mais natural de traduzir essa parte da passagem em seu idioma? Vocês usariam uma pergunta, ou uma declaração como: "Se eu quiser que ele viva até que eu retorne à terra, você não precisa saber sobre isso". Pausem este áudio aqui.</w:t>
      </w:r>
    </w:p>
    <w:p>
      <w:pPr/>
      <w:r>
        <w:rPr>
          <w:lang w:val="pt_PT" w:bidi="pt_PT"/>
        </w:rPr>
      </w:r>
      <w:r>
        <w:rPr>
          <w:lang w:val="pt_PT" w:bidi="pt_PT"/>
        </w:rPr>
        <w:t>Em seguida, lembrem-se de que há mais informações de fundo do autor do livro. João diz que havia um rumor de que o discípulo que Jesus amava não morreria. Esse rumor não era verdade — Jesus nunca disse: "Esse discípulo não morrerá". O autor corrige essas informações erradas. O autor faz um forte contraste para mostrar a diferença entre o rumor que Jesus não disse, e a coisa que Jesus disse. Ele diz que Jesus disse: "Se eu quiser que esse discípulo fique vivo até que eu venha, isso não deve importar para você, Simão Pedro".</w:t>
      </w:r>
    </w:p>
    <w:p>
      <w:pPr/>
      <w:r>
        <w:rPr>
          <w:lang w:val="pt_PT" w:bidi="pt_PT"/>
        </w:rPr>
      </w:r>
      <w:r>
        <w:rPr>
          <w:lang w:val="pt_PT" w:bidi="pt_PT"/>
        </w:rPr>
        <w:t>Na terceira cena, lembrem-se de que há informações adicionais do autor do livro. Lembrem-se de que ele diz: "Eu sou o discípulo que Jesus amava". Lembrem-se de que essa é a primeira vez que sabemos quem escreveu o livro de João. Ele diz que ele escreveu essas coisas e que seu testemunho sobre o que aconteceu é verdadeiro. Lembrem-se também de que Jesus fez muitos outros milagres. Esses outros milagres não estavam escritos nesse livro. João diz que o mundo não poderia ter os livros cheios desses outros milagres. Esse é um exagero para mostrar que Jesus fez muitos, muitos outros milagres.</w:t>
      </w:r>
    </w:p>
    <w:p>
      <w:pPr/>
      <w:r>
        <w:rPr>
          <w:lang w:val="pt_PT" w:bidi="pt_PT"/>
        </w:rPr>
      </w:r>
      <w:r>
        <w:rPr>
          <w:lang w:val="pt_PT" w:bidi="pt_PT"/>
        </w:rPr>
        <w:t>Parem aqui e discutam essa pergunta em grupo: como vocês enfatizam algo como sendo muito? Vocês usariam um exagero como "o mundo não poderia segurar todos os livros" ou vocês diriam isso de uma maneira diferente?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João 21:15–25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Os outros discípulos</w:t>
      </w:r>
    </w:p>
    <w:p>
      <w:pPr>
        <w:pStyle w:val="ListBullet"/>
        <w:spacing w:line="240" w:lineRule="auto"/>
        <w:ind w:left="720"/>
      </w:pPr>
      <w:r>
        <w:rPr>
          <w:lang w:val="pt_PT" w:bidi="pt_PT"/>
        </w:rPr>
      </w:r>
      <w:r>
        <w:rPr>
          <w:lang w:val="pt_PT" w:bidi="pt_PT"/>
        </w:rPr>
        <w:t>O discípulo que Jesus amava que é João, o autor desse livro</w:t>
      </w:r>
    </w:p>
    <w:p>
      <w:pPr>
        <w:pStyle w:val="ListBullet"/>
        <w:spacing w:line="240" w:lineRule="auto"/>
        <w:ind w:left="720"/>
      </w:pPr>
      <w:r>
        <w:rPr>
          <w:lang w:val="pt_PT" w:bidi="pt_PT"/>
        </w:rPr>
      </w:r>
      <w:r>
        <w:rPr>
          <w:lang w:val="pt_PT" w:bidi="pt_PT"/>
        </w:rPr>
        <w:t>E a comunidade de crentes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Jesus e os discípulos estão sentados na costa do Mar da Galileia. Eles acabaram de terminar de comer o café da manhã. Agora, Jesus faz a Simão Pedro três perguntas. Primeiro, Jesus diz: "Você me amam mais do que eles?"</w:t>
      </w:r>
    </w:p>
    <w:p>
      <w:pPr/>
      <w:r>
        <w:rPr>
          <w:lang w:val="pt_PT" w:bidi="pt_PT"/>
        </w:rPr>
      </w:r>
      <w:r>
        <w:rPr>
          <w:lang w:val="pt_PT" w:bidi="pt_PT"/>
        </w:rPr>
        <w:t>Simão Pedro responde: "Senhor, você sabe que eu amo você".</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A pessoa pode responder coisas como: "Querendo que Jesus saiba o quanto eu o amo", ou "Pensando em como neguei Jesus três vezes e desejando que eu tivesse sido leal a Jesus", ou "Não querendo me comparar com o amor de outras pessoas por Jesus agora".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Jesus diz a Simão Pedro: "Alimente meus cordeiros". Três vezes, Jesus diz a Simão Pedro para se importar com os seguidores de Jesus como um pastor cuida de suas ovelhas.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A pessoa pode responder coisas como: "Me perguntando por que Jesus gostaria que eu me importasse com seus seguidores quando neguei conhecer Jesus", ou "Honrado que Jesus quer que eu seja como um pastor para seus seguidores", ou "Não tenho certeza de que eu saiba como me importar com os seguidores de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pergunta a Simão Pedro pela segunda vez: "Você me ama?"</w:t>
      </w:r>
    </w:p>
    <w:p>
      <w:pPr/>
      <w:r>
        <w:rPr>
          <w:lang w:val="pt_PT" w:bidi="pt_PT"/>
        </w:rPr>
      </w:r>
      <w:r>
        <w:rPr>
          <w:lang w:val="pt_PT" w:bidi="pt_PT"/>
        </w:rPr>
        <w:t>Simão Pedro diz novamente: "Sim, Senhor, você sabe que eu amo você".</w:t>
      </w:r>
    </w:p>
    <w:p>
      <w:pPr/>
      <w:r>
        <w:rPr>
          <w:lang w:val="pt_PT" w:bidi="pt_PT"/>
        </w:rPr>
      </w:r>
      <w:r>
        <w:rPr>
          <w:lang w:val="pt_PT" w:bidi="pt_PT"/>
        </w:rPr>
        <w:t>Novamente, Jesus diz: "Cuide de minhas ovelhas".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"Me perguntando por que Jesus fez a Simão Pedro a mesma pergunta duas vezes", ou "Confuso sobre por que Jesus está falando apenas com Simão Pedro e não conosco", ou "Querendo dizer a Jesus que nós o amamos também", ou "Me perguntando se Jesus ficará irado com Simão Pedro por negar Jesus três vezes".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pergunta a Simão Pedro pela terceira vez: "Você me ama?" Simão Pedro está triste desta vez porque Jesus faz a ele a mesma pergunta três vezes.</w:t>
      </w:r>
    </w:p>
    <w:p>
      <w:pPr/>
      <w:r>
        <w:rPr>
          <w:lang w:val="pt_PT" w:bidi="pt_PT"/>
        </w:rPr>
      </w:r>
      <w:r>
        <w:rPr>
          <w:lang w:val="pt_PT" w:bidi="pt_PT"/>
        </w:rPr>
        <w:t>Simão Pedro diz: "Senhor, você sabe tudo. Você sabe que eu amo você".</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A pessoa pode responder coisas como: "Triste por Jesus pensar que talvez eu não esteja dizendo a verdade sobre amá-lo", ou "Preocupado que Jesus esteja bravo comigo por negá-lo três vezes", ou "Ainda querendo que Jesus saiba o quanto eu o amo".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Uma terceira vez, Jesus diz a Simão Pedro: "Alimente minhas ovelhas". Então, Jesus compara a vida de Simão Pedro como um homem jovem à vida de Simão Pedro como um homem velho. Jesus diz que Simão Pedro poderia amarrar suas próprias roupas como um homem jovem, e ir para onde ele queria ir. Jesus também diz a Simão Pedro: "Como um homem velho, você esticará suas mãos e outra pessoa amarrará suas roupas para você. Eles levarão você para onde você não quer ir". Jesus disse a Simão Pedro isso para que Simão Pedro soubesse o tipo de morte que Simão Pedro teria. Essa morte honraria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A pessoa pode responder coisas como: "O que Jesus quer dizer sobre esticar minhas mãos e me vestir ou me amarrar?" ou "Me perguntando se Jesus quer dizer que eu morrerei como ele morreu em uma cruz", ou "Feliz por minha morte honrar a Deus", ou "Com medo de que tipo de morte eu terei".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última coisa que Jesus diz a Simão Pedro é: "Siga-me".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Jesus: “O que você está sentindo?”. A pessoa pode responder coisas como: "Esperançoso de que Simão Pedro entenda as coisas que eu disse a ele", ou "Feliz por ser capaz de restaurar meu relacionamento com Simão Pedro", ou "Querendo que Simão Pedro me siga e não pense em mais ninguém agora".</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Simão Pedro e Jesus estão caminhando juntos. Simão Pedro se vira e vê o discípulo que Jesus amava. Esse discípulo está seguindo Jesus. Esse é o mesmo discípulo que perguntou a Jesus: "Senhor quem trairá você?" Na última refeição antes de Jesus morrer. Simão Pedro pergunta a Jesus: "E esse outro discípulo?" Simão Pedro quer saber como esse outro discípulo morrerá.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 discípulo que Jesus amava: "O que você está sentindo ou pensando?" A pessoa pode responder coisas como: "Querendo seguir Jesus e aprender com ele", ou "Não querendo dizer nada agora", ou "Me perguntando o que Jesus dirá sobre minha morte, uma vez que Jesus disse que Simão Pedro terá uma morte que traz honra a 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Jesus diz a Simão Pedro que Simão Pedro não deve se preocupar com esse discípulo. Jesus diz, se ele quer que esse outro discípulo fique vivo até que Jesus retorne, não deve importar para Simão Pedro. Jesus lembra a Simão Pedro: "Você me segue". O autor dá informações de fundo aqui que muitas pessoas falaram sobre esse rumor. As pessoas pensavam que o discípulo que Jesus amava podia não morrer. Jesus nunca disse que esse discípulo não morrerá. Jesus disse apenas que Simão Pedro não deve estar preocupado com esse outro discípulo.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discípulos: “Como vocês estão se sentindo?”. As pessoas podem responder coisas como: "Me perguntando se talvez esse discípulo que Jesus amava permanecerá vivo até que Jesus volte", ou "Tentando entender o que Jesus queria dizer que Simão Pedro não deve estar preocupado com esse outro discípulo", ou "Querendo saber a verdade sobre quando esse outro discípulo morrerá".</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autor do livro de João diz algumas declarações importantes. Ele diz que ele é o discípulo que Jesus amava. Ele é aquele que escreveu esse livro sobre Jesus. Ele diz que seu testemunho é verdadeiro e que ele escreveu tudo. Ele também diz que Jesus fez muitas outras coisas. Se alguém escrevesse todas as coisas que Jesus fez, todo o mundo não poderia comportar os livros cheios dessas coisas.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 ator que interpreta João: “O que você está sentindo?”. A pessoa pode responder coisas como: "Feliz por escrever essas coisas para que as pessoas acreditem em Jesus", ou "Esperançoso que as pessoas confiem em meu testemunho sobre Jesus", ou "Desejando que as pessoas pudessem ter visto todas as coisas que Jesus fez e disse, mas feliz que eu pude escrever as coisas que eu escrevi para eles".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João 21:15–25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Jesus chama Simão Pedro: "Simão, filho de João". O nome do pai de Simão Pedro era João. Jesus pergunta a Simão Pedro se ele ama Jesus mais do que os outros discípulos amam Jesus. </w:t>
      </w:r>
      <w:r>
        <w:rPr>
          <w:b/>
          <w:lang w:val="pt_PT" w:bidi="pt_PT"/>
        </w:rPr>
        <w:t>Amor</w:t>
      </w:r>
      <w:r>
        <w:rPr>
          <w:lang w:val="pt_PT" w:bidi="pt_PT"/>
        </w:rPr>
        <w:t xml:space="preserve"> significa se importar com alguém. Duas palavras diferentes no idioma original significam "amor", e às vezes as pessoas pensam que uma palavra é mais para o amor de Deus e uma palavra é mais para amor humano. No entanto, Jesus usa ambas as palavras no livro de João para falar sobre amor por Deus e amor pelas pessoas.</w:t>
      </w:r>
    </w:p>
    <w:p>
      <w:pPr/>
      <w:r>
        <w:rPr>
          <w:lang w:val="pt_PT" w:bidi="pt_PT"/>
        </w:rPr>
      </w:r>
      <w:r>
        <w:rPr>
          <w:lang w:val="pt_PT" w:bidi="pt_PT"/>
        </w:rPr>
        <w:t xml:space="preserve">Simão Pedro usa a palavra </w:t>
      </w:r>
      <w:r>
        <w:rPr>
          <w:b/>
          <w:lang w:val="pt_PT" w:bidi="pt_PT"/>
        </w:rPr>
        <w:t>Senhor</w:t>
      </w:r>
      <w:r>
        <w:rPr>
          <w:lang w:val="pt_PT" w:bidi="pt_PT"/>
        </w:rPr>
        <w:t xml:space="preserve"> três vezes quando ele responde às perguntas de Jesus. Senhor era um termo de respeito para Jesus que poderia ser traduzido como "mestre". Também era uma maneira dos seguidores de Jesus se referirem a Jesus como Deus e mestre. Usem a mesma palavra para "Senhor"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Jesus diz a Simão Pedro "alimente meus cordeiros", "cuide de minhas ovelhas" e "alimente minhas ovelhas". Cada vez, Jesus está dizendo a Simão Pedro para se importar com os seguidores de Jesus da mesma maneira que um pastor cuida de suas ovelhas. Jesus se compara a um pastor, e seus seguidores às ovelhas.</w:t>
      </w:r>
    </w:p>
    <w:p>
      <w:pPr/>
      <w:r>
        <w:rPr>
          <w:lang w:val="pt_PT" w:bidi="pt_PT"/>
        </w:rPr>
      </w:r>
      <w:r>
        <w:rPr>
          <w:lang w:val="pt_PT" w:bidi="pt_PT"/>
        </w:rPr>
        <w:t xml:space="preserve">Parem aqui e olhem para imagens de um </w:t>
      </w:r>
      <w:r>
        <w:rPr>
          <w:lang w:val="pt_PT" w:bidi="pt_PT"/>
        </w:rPr>
        <w:t>cordeiro</w:t>
      </w:r>
      <w:r>
        <w:rPr>
          <w:lang w:val="pt_PT" w:bidi="pt_PT"/>
        </w:rPr>
        <w:t xml:space="preserve"> e uma </w:t>
      </w:r>
      <w:r>
        <w:rPr>
          <w:lang w:val="pt_PT" w:bidi="pt_PT"/>
        </w:rPr>
        <w:t>ovelha</w:t>
      </w:r>
      <w:r>
        <w:rPr>
          <w:lang w:val="pt_PT" w:bidi="pt_PT"/>
        </w:rPr>
        <w:t xml:space="preserve"> novamente em grupo, se necessário. Pausem este áudio aqui.</w:t>
      </w:r>
    </w:p>
    <w:p>
      <w:pPr/>
      <w:r>
        <w:rPr>
          <w:lang w:val="pt_PT" w:bidi="pt_PT"/>
        </w:rPr>
      </w:r>
      <w:r>
        <w:rPr>
          <w:lang w:val="pt_PT" w:bidi="pt_PT"/>
        </w:rPr>
        <w:t xml:space="preserve">Jesus diz que a morte de Simão Pedro glorificará a Deus. </w:t>
      </w:r>
      <w:r>
        <w:rPr>
          <w:b/>
          <w:lang w:val="pt_PT" w:bidi="pt_PT"/>
        </w:rPr>
        <w:t>Glorificar</w:t>
      </w:r>
      <w:r>
        <w:rPr>
          <w:lang w:val="pt_PT" w:bidi="pt_PT"/>
        </w:rPr>
        <w:t xml:space="preserve"> significa trazer honra a Deus. Usem a mesma palavra para glorificar que vocês usaram em passagens anteriores. Para mais informações sobre </w:t>
      </w:r>
      <w:r>
        <w:rPr>
          <w:lang w:val="pt_PT" w:bidi="pt_PT"/>
        </w:rPr>
        <w:t>glorificar</w:t>
      </w:r>
      <w:r>
        <w:rPr>
          <w:lang w:val="pt_PT" w:bidi="pt_PT"/>
        </w:rPr>
        <w:t>, consulte o Glossário Mestre.</w:t>
      </w:r>
    </w:p>
    <w:p>
      <w:pPr/>
      <w:r>
        <w:rPr>
          <w:lang w:val="pt_PT" w:bidi="pt_PT"/>
        </w:rPr>
      </w:r>
      <w:r>
        <w:rPr>
          <w:lang w:val="pt_PT" w:bidi="pt_PT"/>
        </w:rPr>
        <w:t xml:space="preserve">Simão Pedro vê o discípulo que Jesus amava. Os </w:t>
      </w:r>
      <w:r>
        <w:rPr>
          <w:b/>
          <w:lang w:val="pt_PT" w:bidi="pt_PT"/>
        </w:rPr>
        <w:t>discípulos</w:t>
      </w:r>
      <w:r>
        <w:rPr>
          <w:lang w:val="pt_PT" w:bidi="pt_PT"/>
        </w:rPr>
        <w:t xml:space="preserve"> seguiam Jesus e aprendiam com ele. Use a mesma palavra para "discípulos" que você usou em passagens anteriores. Para mais informações sobre </w:t>
      </w:r>
      <w:r>
        <w:rPr>
          <w:lang w:val="pt_PT" w:bidi="pt_PT"/>
        </w:rPr>
        <w:t>discípulos</w:t>
      </w:r>
      <w:r>
        <w:rPr>
          <w:lang w:val="pt_PT" w:bidi="pt_PT"/>
        </w:rPr>
        <w:t>, consulte o Glossário Mestre.</w:t>
      </w:r>
    </w:p>
    <w:p>
      <w:pPr/>
      <w:r>
        <w:rPr>
          <w:lang w:val="pt_PT" w:bidi="pt_PT"/>
        </w:rPr>
      </w:r>
      <w:r>
        <w:rPr>
          <w:lang w:val="pt_PT" w:bidi="pt_PT"/>
        </w:rPr>
        <w:t>Havia um ditado ou rumor ao redor da comunidade dos crentes. O ditado era que o discípulo que Jesus amava podia não morrer. No idioma original, o ditado foi para todos os irmãos, o que não significa irmãos de sangue. Significa tanto irmãos quanto irmãs na comunidade de crentes.</w:t>
      </w:r>
    </w:p>
    <w:p>
      <w:pPr/>
      <w:r>
        <w:rPr>
          <w:lang w:val="pt_PT" w:bidi="pt_PT"/>
        </w:rPr>
      </w:r>
      <w:r>
        <w:rPr>
          <w:lang w:val="pt_PT" w:bidi="pt_PT"/>
        </w:rPr>
        <w:t xml:space="preserve">O autor do livro </w:t>
      </w:r>
      <w:r>
        <w:rPr>
          <w:b/>
          <w:lang w:val="pt_PT" w:bidi="pt_PT"/>
        </w:rPr>
        <w:t>testemunha</w:t>
      </w:r>
      <w:r>
        <w:rPr>
          <w:lang w:val="pt_PT" w:bidi="pt_PT"/>
        </w:rPr>
        <w:t xml:space="preserve"> que essas coisas são verdadeiras. Um </w:t>
      </w:r>
      <w:r>
        <w:rPr>
          <w:b/>
          <w:lang w:val="pt_PT" w:bidi="pt_PT"/>
        </w:rPr>
        <w:t>testemunho</w:t>
      </w:r>
      <w:r>
        <w:rPr>
          <w:lang w:val="pt_PT" w:bidi="pt_PT"/>
        </w:rPr>
        <w:t xml:space="preserve"> está contando sobre algo que aconteceu na própria experiência de uma pessoa. Usem a mesma palavra para testemunho que vocês usaram em passagens anteriores. Para mais informações sobre </w:t>
      </w:r>
      <w:r>
        <w:rPr>
          <w:lang w:val="pt_PT" w:bidi="pt_PT"/>
        </w:rPr>
        <w:t>testemunho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